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उत्पत्ति 1:1–2:3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1:1–2:3 को सुनें और अपने मनों में रखें। यदि संभव हो तो इस पाठ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1:1–2:3 का ऑडियो संस्करण सबसे सरल अनुवाद में सुनें।</w:t>
      </w:r>
    </w:p>
    <w:p>
      <w:pPr/>
      <w:r>
        <w:rPr>
          <w:lang w:val="hi_IN" w:bidi="hi_IN"/>
        </w:rPr>
      </w:r>
      <w:r>
        <w:rPr>
          <w:lang w:val="hi_IN" w:bidi="hi_IN"/>
        </w:rPr>
        <w:t>यह कहानी इस बारे में है कि परमेश्वर ने किस तरह शून्य से संसार की रचना की। परमेश्वर सभी देवताओं में विशेष है, क्योंकि उसने वचन से सृष्टि की रचना की। परमेश्वर अपनी सृष्टि की वस्तुओं को नाम देकर उन पर अपना अधिकार दिखाता है। यह कहानी मुख्य रूप से परमेश्वर के बारे में है। परमेश्वर की बनाई हुई सृष्टि उतनी महत्वपूर्ण नहीं है जितना स्वयं परमेश्वर।</w:t>
      </w:r>
    </w:p>
    <w:p>
      <w:pPr/>
      <w:r>
        <w:rPr>
          <w:lang w:val="hi_IN" w:bidi="hi_IN"/>
        </w:rPr>
      </w:r>
      <w:r>
        <w:rPr>
          <w:lang w:val="hi_IN" w:bidi="hi_IN"/>
        </w:rPr>
        <w:t>परमेश्वर के लोग इस सृष्टि की कहानी का इस्तेमाल यह दिखाने के लिए करते थे कि उनका परमेश्वर ही सच्चा सृष्टिकर्ता परमेश्वर है। वे यह दिखाना चाहते थे कि वह अन्य देवताओं जैसा नहीं है—हमारा परमेश्वर सर्वशक्तिमान है और वह सब पर अधिकार देता है।</w:t>
      </w:r>
    </w:p>
    <w:p>
      <w:pPr/>
      <w:r>
        <w:rPr>
          <w:lang w:val="hi_IN" w:bidi="hi_IN"/>
        </w:rPr>
      </w:r>
      <w:r>
        <w:rPr>
          <w:lang w:val="hi_IN" w:bidi="hi_IN"/>
        </w:rPr>
        <w:t>इस कहानी में कुछ कविता है क्योंकि यह वैसे ही लिखी गई है जैसे आसपास की अन्य संस्कृतियों की सृष्टि की कहानियाँ लिखी जाती थीं। हालाँकि यह कभी-कभी कविता जैसी लग सकती है, फिर भी यह एक सच्ची घटना है जो बहुत समय पहले घटी थी, लेकिन लेखक ने इसे होते हुए नहीं देखा। उसने ये बातें अपने पूर्वजों से सीखी थीं।</w:t>
      </w:r>
    </w:p>
    <w:p>
      <w:pPr/>
      <w:r>
        <w:rPr>
          <w:lang w:val="hi_IN" w:bidi="hi_IN"/>
        </w:rPr>
      </w:r>
      <w:r>
        <w:rPr>
          <w:lang w:val="hi_IN" w:bidi="hi_IN"/>
        </w:rPr>
        <w:t>यहाँ रुकें और अपने अनुवाद साथियों के साथ चर्चा करें: एक-दूसरे को अपनी संस्कृति से संसार की सृष्टि की कहानी सुनाएँ। क्या लोग मानते हैं कि यह सच है? यदि ऐसा है, तो कहानी की शुरुआत कैसे होती है? आप अपनी भाषा में सच्ची कहानी और झूठी कहानी के बीच अंतर कैसे बता सकते हैं? इस ऑडियो को यहाँ रोकें।</w:t>
      </w:r>
    </w:p>
    <w:p>
      <w:pPr/>
      <w:r>
        <w:rPr>
          <w:lang w:val="hi_IN" w:bidi="hi_IN"/>
        </w:rPr>
      </w:r>
      <w:r>
        <w:rPr>
          <w:lang w:val="hi_IN" w:bidi="hi_IN"/>
        </w:rPr>
        <w:t>उत्पत्ति का पहला वचन कहता है, "आदि में परमेश्वर ने आकाश और पृथ्वी की सृष्टि की।" "आकाश और पृथ्वी" शब्द जब एक साथ कहे जाते हैं, तो वे पूरे संसार की हर वस्तु को दर्शाते हैं। अधिकतर बाइबल विद्वान मानते हैं कि इसका मतलब है कि जब परमेश्वर ने आकाश और पृथ्वी की सृष्टि की तब उससे पहले कुछ भी अस्तित्व में नहीं था। मूल भाषा में "सृष्टि करना" शब्द का अर्थ होता है शुन्य से कुछ बनाना। केवल परमेश्वर ही कुछ बना सकता है।</w:t>
      </w:r>
    </w:p>
    <w:p>
      <w:pPr/>
      <w:r>
        <w:rPr>
          <w:lang w:val="hi_IN" w:bidi="hi_IN"/>
        </w:rPr>
      </w:r>
      <w:r>
        <w:rPr>
          <w:lang w:val="hi_IN" w:bidi="hi_IN"/>
        </w:rPr>
        <w:t>जब परमेश्वर ने पृथ्वी बनाई, तो पहले वह खाली थी, जैसे कोई रेगिस्तान या जंगल। उस पर कुछ भी जीवित नहीं था। वहाँ कोई पौधे या जानवर नहीं थे। यह ऐसा था मानो गहरे जल ने सारी पृथ्वी को ढक लिया हो। परमेश्वर का आत्मा या साँस गहरे जल के ऊपर मंडरा रहा था। परमेश्वर स्वयं वहाँ था। शायद वह जल के ऊपर एक सुरक्षा की तरह मंडरा रहा था या घूम रहा था। परमेश्वर पृथ्वी की वस्तुएँ बनाना शुरू करने ही वाला था।</w:t>
      </w:r>
    </w:p>
    <w:p>
      <w:pPr/>
      <w:r>
        <w:rPr>
          <w:lang w:val="hi_IN" w:bidi="hi_IN"/>
        </w:rPr>
      </w:r>
      <w:r>
        <w:rPr>
          <w:lang w:val="hi_IN" w:bidi="hi_IN"/>
        </w:rPr>
        <w:t>यह कहानी स्पष्ट रूप से एक परिचय, सृष्टि के छ: दिनों में से प्रत्येक के लिए एक खण्ड और सातवें दिन के बारे में एक खण्ड में विभाजित हैं। दिन 1 और 4, 2 और 5, तथा 3 और 6 एक-दूसरे से मेल खाते हैं।</w:t>
      </w:r>
    </w:p>
    <w:p>
      <w:pPr/>
      <w:r>
        <w:rPr>
          <w:lang w:val="hi_IN" w:bidi="hi_IN"/>
        </w:rPr>
      </w:r>
      <w:r>
        <w:rPr>
          <w:lang w:val="hi_IN" w:bidi="hi_IN"/>
        </w:rPr>
        <w:t>पहले दिन परमेश्वर ने कहा उजियाला हो और उजियाला हो गया। परमेश्वर ने उजियाले को अंधियारे से अलग किया। यह दिखाता है कि परमेश्वर चाहता है कि दिन में उजियाला हो और रात में अंधेरा हो। परमेश्वर एक क्रम से व्यवस्थित एक सृष्टि रच रहा है।</w:t>
      </w:r>
    </w:p>
    <w:p>
      <w:pPr/>
      <w:r>
        <w:rPr>
          <w:lang w:val="hi_IN" w:bidi="hi_IN"/>
        </w:rPr>
      </w:r>
      <w:r>
        <w:rPr>
          <w:lang w:val="hi_IN" w:bidi="hi_IN"/>
        </w:rPr>
        <w:t>दूसरे दिन परमेश्वर ने आकाश में और पृथ्वी पर जल की रचना की। परमेश्वर आकाश और समुद्र को व्यवस्थित रूप से अलग कर रहा है।</w:t>
      </w:r>
    </w:p>
    <w:p>
      <w:pPr/>
      <w:r>
        <w:rPr>
          <w:lang w:val="hi_IN" w:bidi="hi_IN"/>
        </w:rPr>
      </w:r>
      <w:r>
        <w:rPr>
          <w:lang w:val="hi_IN" w:bidi="hi_IN"/>
        </w:rPr>
        <w:t>तीसरे दिन परमेश्वर जल को भूमि से अलग कर रहा है। वह दो स्थान दिखा रहा है, जहाँ उसकी सृष्टि रह सकती है- कुछ जल में और कुछ भूमि पर। परमेश्वर ने सूखी भूमि पर उगने वाले पौधों और वनस्पतियों को भी बनाया। परमेश्वर ने दो प्रकार के पौधे बनाए। कुछ पौधे ऐसे होते हैं जिनमें बीज होते हैं, जैसे अनाज। कुछ पौधों के फल ऐसे होते हैं जिनमें बीज होते हैं। इन दोनों प्रकार के पौधों में बीज होते हैं, ताकि वे अपने जैसे नए पौधों को उत्पन्न कर सकें।</w:t>
      </w:r>
    </w:p>
    <w:p>
      <w:pPr/>
      <w:r>
        <w:rPr>
          <w:lang w:val="hi_IN" w:bidi="hi_IN"/>
        </w:rPr>
      </w:r>
      <w:r>
        <w:rPr>
          <w:lang w:val="hi_IN" w:bidi="hi_IN"/>
        </w:rPr>
        <w:t>ये पहले तीन दिन हमें उन जगहों को दिखाते हैं जहाँ परमेश्वर की सृष्टि रहती है और कैसे परमेश्वर ने समय को दिन और रात में बाँटा।</w:t>
      </w:r>
    </w:p>
    <w:p>
      <w:pPr/>
      <w:r>
        <w:rPr>
          <w:lang w:val="hi_IN" w:bidi="hi_IN"/>
        </w:rPr>
      </w:r>
      <w:r>
        <w:rPr>
          <w:lang w:val="hi_IN" w:bidi="hi_IN"/>
        </w:rPr>
        <w:t>चौथा दिन पहले दिन के समान है, क्योंकि अब परमेश्वर ने वे वस्तुएँ बनाईं जो उजियाला देती हैं। परमेश्वर ने उन्हें “ज्योति” कहा, और फिर उसने कहा कि दिन के लिए एक बड़ी ज्योति है और रात के लिए एक छोटी ज्योति। परमेश्वर ने इन ज्योतियों को कोई नाम नहीं दिया शायद इसलिए कि वह दिखाना चाहता था कि ये ज्योतियाँ स्वयं देवता नहीं हैं। ये ज्योतियाँ हमें दिखाती हैं कि समय एक क्रम का पालन करता है जो दिन, महीनों और वर्षों में होता है।</w:t>
      </w:r>
    </w:p>
    <w:p>
      <w:pPr/>
      <w:r>
        <w:rPr>
          <w:lang w:val="hi_IN" w:bidi="hi_IN"/>
        </w:rPr>
      </w:r>
      <w:r>
        <w:rPr>
          <w:lang w:val="hi_IN" w:bidi="hi_IN"/>
        </w:rPr>
        <w:t>यहाँ रुकें और एक समूह के रूप में चर्चा करें: अपनी संस्कृति से कोई ऐसी कहानी सुनाएँ जिसमें लोग सृष्टिकर्ता परमेश्वर के अलावा किसी अन्य की आराधना करते हैं। इस ऑडियो को यहाँ रोकें।</w:t>
      </w:r>
    </w:p>
    <w:p>
      <w:pPr/>
      <w:r>
        <w:rPr>
          <w:lang w:val="hi_IN" w:bidi="hi_IN"/>
        </w:rPr>
      </w:r>
      <w:r>
        <w:rPr>
          <w:lang w:val="hi_IN" w:bidi="hi_IN"/>
        </w:rPr>
        <w:t>पाँचवाँ दिन भी दूसरे दिन के समान है। अब परमेश्वर ने दोनों आकाश और पृथ्वी के "जल" को जीवित प्राणियों से भर दिया। उसने आकाश को पक्षियों से और जल को मछलियों से भर दिया। जल में रहने वाले प्राणियों में बड़े और छोटे जीव दोनों शामिल हैं। परमेश्वर ने उन्हें आशीष दी और आज्ञा दी कि वे पूरी पृथ्वी को भर दें।</w:t>
      </w:r>
    </w:p>
    <w:p>
      <w:pPr/>
      <w:r>
        <w:rPr>
          <w:lang w:val="hi_IN" w:bidi="hi_IN"/>
        </w:rPr>
      </w:r>
      <w:r>
        <w:rPr>
          <w:lang w:val="hi_IN" w:bidi="hi_IN"/>
        </w:rPr>
        <w:t>छठवाँ दिन भी तीसरे दिन के समान है। परमेश्वर ने सूखी भूमि को भरने के लिए छठे दिन दो चीज़ें बनाई। उसने ऐसे जानवर बनाए जिनके बच्चे भी उन्हीं के जैसे होते हैं। उसने ऐसे लोग बनाए जो अपने जैसे ही अन्य लोगों को जन्म देते हैं। मूल भाषा हमें दिखाती है कि छठवाँ दिन सृष्टि का सबसे महत्वपूर्ण दिन है। परमेश्वर ने हमें इस दिन के बारे में और भी विस्तार से बताया कि उसने छठवें दिन मनुष्य को बनाया। परमेश्वर ने कहा कि उसने मनुष्य को अपने स्वरूप में बनाया। लोग परमेश्वर के स्वरूप को अपने भीतर लिए होते हैं। इसका अर्थ है कि वे शारीरिक और आत्मिक रूप से किसी न किसी प्रकार से परमेश्वर के समान हैं। वे सोच सकते हैं और उनके पास विवेक है या जो उन्हें सही और गलत में भेद करना सिखाता है। पुराने नियम में, कभी-कभी राजा या रानी के प्रतिनिधियों को उनका प्रतिरूप कहा जाता था। परमेश्वर कहता है कि मनुष्य उसके प्रतिनिधि हैं। परमेश्वर ने यह स्पष्ट किया कि उसने पुरुष और स्त्री को अपने स्वरूप में बनाया। परमेश्वर ने लोगों को भी जानवरों और पौधों की तरह आशीष दी, और उनसे कहा कि वे बढ़ें और पृथ्वी को भर दें। परन्तु उसने उन्हें सृष्टि पर शासन करने और उसकी देखभाल करने का विशेष काम दिया। परमेश्वर ने लोगों और जानवरों को खाने के लिए पौधे और फलदार पेड़ दिए।</w:t>
      </w:r>
    </w:p>
    <w:p>
      <w:pPr/>
      <w:r>
        <w:rPr>
          <w:lang w:val="hi_IN" w:bidi="hi_IN"/>
        </w:rPr>
      </w:r>
      <w:r>
        <w:rPr>
          <w:lang w:val="hi_IN" w:bidi="hi_IN"/>
        </w:rPr>
        <w:t>रूकें और एक अनुवादक दल के रूप में चर्चा करें: आप परमेश्वर द्वारा लोगों को अपने स्वरूप में बनाए जाने के बारे में कैसे बात करेंगे? इस ऑडियो को यहाँ रोकें।</w:t>
      </w:r>
    </w:p>
    <w:p>
      <w:pPr/>
      <w:r>
        <w:rPr>
          <w:lang w:val="hi_IN" w:bidi="hi_IN"/>
        </w:rPr>
      </w:r>
      <w:r>
        <w:rPr>
          <w:lang w:val="hi_IN" w:bidi="hi_IN"/>
        </w:rPr>
        <w:t>दूसरे दिन को छोड़कर, हर दिन के अंत में परमेश्वर ने कहा कि वह दिन अच्छा है या सुंदर है। परन्तु जब परमेश्वर ने छठवें दिन अपनी बनाई हुई हर चीज़ पर ध्यान दिया—जिसमें लोग भी शामिल थे— तो उसने कहा, 'यह बहुत ही अच्छा है!</w:t>
      </w:r>
    </w:p>
    <w:p>
      <w:pPr/>
      <w:r>
        <w:rPr>
          <w:lang w:val="hi_IN" w:bidi="hi_IN"/>
        </w:rPr>
      </w:r>
      <w:r>
        <w:rPr>
          <w:lang w:val="hi_IN" w:bidi="hi_IN"/>
        </w:rPr>
        <w:t>छठवें दिन के अंत तक परमेश्वर ने अपना सारा रचना-कार्य पूरा कर लिया था, जिसमें आकाश और पृथ्वी की सारी वस्तुएँ शामिल थीं। उसने सातवें दिन को पवित्र ठहराया और उसे आशीष दी। उसने विश्राम किया, या उसने अपना काम करना समाप्त किया। परमेश्वर ने इसलिए विश्राम नहीं किया क्योंकि वह थक गया था; उसका विश्राम करना उसके काम को रोक देना था।</w:t>
      </w:r>
    </w:p>
    <w:p>
      <w:pPr/>
      <w:r>
        <w:rPr>
          <w:lang w:val="hi_IN" w:bidi="hi_IN"/>
        </w:rPr>
      </w:r>
      <w:r>
        <w:rPr>
          <w:lang w:val="hi_IN" w:bidi="hi_IN"/>
        </w:rPr>
        <w:t xml:space="preserve"> एक अनुवादक दल के रूप में रुकें और चर्चा करें: परमेश्वर ने सातवें दिन को "पवित्र" ठहराया या अलग किया है। अपनी संस्कृति में उन चीज़ों के बारे में बात करें जो किसी खास उद्देश्य के लिए अलग की गई हैं। आप उनके बारे में कैसे बात करते हैं?</w:t>
      </w:r>
      <w:r>
        <w:rPr>
          <w:lang w:val="hi_IN" w:bidi="hi_IN"/>
        </w:rPr>
      </w:r>
    </w:p>
    <w:p>
      <w:pPr>
        <w:pStyle w:val="Heading3"/>
      </w:pPr>
      <w:r>
        <w:rPr>
          <w:lang w:val="hi_IN" w:bidi="hi_IN"/>
        </w:rPr>
        <w:t>घटनाओं को समझाना</w:t>
      </w:r>
    </w:p>
    <w:p>
      <w:pPr/>
      <w:r>
        <w:rPr>
          <w:lang w:val="hi_IN" w:bidi="hi_IN"/>
        </w:rPr>
      </w:r>
      <w:r>
        <w:rPr>
          <w:lang w:val="hi_IN" w:bidi="hi_IN"/>
        </w:rPr>
        <w:t>उत्पत्ति 1:1–2:3 का ऑडियो संस्करण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परिचय और सात दृश्य हैं।</w:t>
      </w:r>
    </w:p>
    <w:p>
      <w:pPr/>
      <w:r>
        <w:rPr>
          <w:lang w:val="hi_IN" w:bidi="hi_IN"/>
        </w:rPr>
      </w:r>
      <w:r>
        <w:rPr>
          <w:b/>
          <w:lang w:val="hi_IN" w:bidi="hi_IN"/>
        </w:rPr>
        <w:t>परिचय:</w:t>
      </w:r>
      <w:r>
        <w:rPr>
          <w:lang w:val="hi_IN" w:bidi="hi_IN"/>
        </w:rPr>
        <w:t xml:space="preserve"> यह कहानी एक परिचय से शुरू होती है जो दिखाती है कि जब परमेश्वर ने पृथ्वी को शुन्य से बनाया तब वह कैसी थी।</w:t>
      </w:r>
    </w:p>
    <w:p>
      <w:pPr/>
      <w:r>
        <w:rPr>
          <w:lang w:val="hi_IN" w:bidi="hi_IN"/>
        </w:rPr>
      </w:r>
      <w:r>
        <w:rPr>
          <w:b/>
          <w:lang w:val="hi_IN" w:bidi="hi_IN"/>
        </w:rPr>
        <w:t>पहले दृश्य में:</w:t>
      </w:r>
      <w:r>
        <w:rPr>
          <w:lang w:val="hi_IN" w:bidi="hi_IN"/>
        </w:rPr>
        <w:t xml:space="preserve"> परमेश्वर ने पहले दिन उजियाला बनाया और उसे अंधियारे से अलग किया।</w:t>
      </w:r>
    </w:p>
    <w:p>
      <w:pPr/>
      <w:r>
        <w:rPr>
          <w:lang w:val="hi_IN" w:bidi="hi_IN"/>
        </w:rPr>
      </w:r>
      <w:r>
        <w:rPr>
          <w:b/>
          <w:lang w:val="hi_IN" w:bidi="hi_IN"/>
        </w:rPr>
        <w:t>दूसरे दृश्य में:</w:t>
      </w:r>
      <w:r>
        <w:rPr>
          <w:lang w:val="hi_IN" w:bidi="hi_IN"/>
        </w:rPr>
        <w:t xml:space="preserve"> परमेश्वर ने दूसरे दिन आकाश और पृथ्वी के जल को अलग किया।</w:t>
      </w:r>
    </w:p>
    <w:p>
      <w:pPr/>
      <w:r>
        <w:rPr>
          <w:lang w:val="hi_IN" w:bidi="hi_IN"/>
        </w:rPr>
      </w:r>
      <w:r>
        <w:rPr>
          <w:b/>
          <w:lang w:val="hi_IN" w:bidi="hi_IN"/>
        </w:rPr>
        <w:t>तीसरे दृश्य में:</w:t>
      </w:r>
      <w:r>
        <w:rPr>
          <w:lang w:val="hi_IN" w:bidi="hi_IN"/>
        </w:rPr>
        <w:t xml:space="preserve"> परमेश्वर ने तीसरे दिन जल को सूखी भूमि से अलग किया। उसने सारे पौधे भी बनाए हैं।</w:t>
      </w:r>
    </w:p>
    <w:p>
      <w:pPr/>
      <w:r>
        <w:rPr>
          <w:lang w:val="hi_IN" w:bidi="hi_IN"/>
        </w:rPr>
      </w:r>
      <w:r>
        <w:rPr>
          <w:b/>
          <w:lang w:val="hi_IN" w:bidi="hi_IN"/>
        </w:rPr>
        <w:t>चौथे दृश्य में:</w:t>
      </w:r>
      <w:r>
        <w:rPr>
          <w:lang w:val="hi_IN" w:bidi="hi_IN"/>
        </w:rPr>
        <w:t xml:space="preserve"> परमेश्वर चौथे दिन सूरज, चाँद और तारे जैसी ज्योतियाँ बनाता है।</w:t>
      </w:r>
    </w:p>
    <w:p>
      <w:pPr/>
      <w:r>
        <w:rPr>
          <w:lang w:val="hi_IN" w:bidi="hi_IN"/>
        </w:rPr>
      </w:r>
      <w:r>
        <w:rPr>
          <w:b/>
          <w:lang w:val="hi_IN" w:bidi="hi_IN"/>
        </w:rPr>
        <w:t>पाँचवें दृश्य में:</w:t>
      </w:r>
      <w:r>
        <w:rPr>
          <w:lang w:val="hi_IN" w:bidi="hi_IN"/>
        </w:rPr>
        <w:t xml:space="preserve"> परमेश्वर ने पाँचवें दिन आकाश को पक्षियों से और जल को मछलियों से भर दिया।</w:t>
      </w:r>
    </w:p>
    <w:p>
      <w:pPr/>
      <w:r>
        <w:rPr>
          <w:lang w:val="hi_IN" w:bidi="hi_IN"/>
        </w:rPr>
      </w:r>
      <w:r>
        <w:rPr>
          <w:b/>
          <w:lang w:val="hi_IN" w:bidi="hi_IN"/>
        </w:rPr>
        <w:t>छठवें दृश्य में:</w:t>
      </w:r>
      <w:r>
        <w:rPr>
          <w:lang w:val="hi_IN" w:bidi="hi_IN"/>
        </w:rPr>
        <w:t xml:space="preserve"> परमेश्वर ने छठवें दिन पृथ्वी को जानवरों से भर दिया और पहले पुरुष और स्त्री को बनाया। उसने छठवें दिन अपनी सृष्टि का काम समाप्त किया।</w:t>
      </w:r>
    </w:p>
    <w:p>
      <w:pPr/>
      <w:r>
        <w:rPr>
          <w:lang w:val="hi_IN" w:bidi="hi_IN"/>
        </w:rPr>
      </w:r>
      <w:r>
        <w:rPr>
          <w:b/>
          <w:lang w:val="hi_IN" w:bidi="hi_IN"/>
        </w:rPr>
        <w:t>सातवें दृश्य में:</w:t>
      </w:r>
      <w:r>
        <w:rPr>
          <w:lang w:val="hi_IN" w:bidi="hi_IN"/>
        </w:rPr>
        <w:t xml:space="preserve"> परमेश्वर ने काम करना बंद किया और सातवें दिन को विशेष दिन ठहराया क्योंकि उसी दिन उसने अपना काम समाप्त किया।</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पक्षी, मछलियाँ, भूमि के जानवर</w:t>
      </w:r>
    </w:p>
    <w:p>
      <w:pPr>
        <w:pStyle w:val="ListBullet"/>
        <w:spacing w:line="240" w:lineRule="auto"/>
        <w:ind w:left="720"/>
      </w:pPr>
      <w:r>
        <w:rPr>
          <w:lang w:val="hi_IN" w:bidi="hi_IN"/>
        </w:rPr>
      </w:r>
      <w:r>
        <w:rPr>
          <w:lang w:val="hi_IN" w:bidi="hi_IN"/>
        </w:rPr>
        <w:t>पुरुष और स्त्री</w:t>
      </w:r>
    </w:p>
    <w:p>
      <w:pPr/>
      <w:r>
        <w:rPr>
          <w:lang w:val="hi_IN" w:bidi="hi_IN"/>
        </w:rPr>
      </w:r>
      <w:r>
        <w:rPr>
          <w:lang w:val="hi_IN" w:bidi="hi_IN"/>
        </w:rPr>
        <w:t>एक समूह के रूप में, इस भाग के परिवेश के इन हिस्सों पर ध्यान दें: यह याद रखना ज़रूरी है कि यह कहानी एक खाली और निराकार पृथ्वी के वर्णन से शुरू होती है इससे पहले कि परमेश्वर ने उस पर व्यवस्था लाना और उसे जीवित प्राणियों से भरना शुरू किया। परमेश्वर का आत्मा या साँस जल के ऊपर मँडरा रहे थे, यह रहस्य की भावना पैदा करता है कि परमेश्वर जल्द ही संसार की रचना का काम शुरू करने वाला है।</w:t>
      </w:r>
    </w:p>
    <w:p>
      <w:pPr/>
      <w:r>
        <w:rPr>
          <w:lang w:val="hi_IN" w:bidi="hi_IN"/>
        </w:rPr>
      </w:r>
      <w:r>
        <w:rPr>
          <w:lang w:val="hi_IN" w:bidi="hi_IN"/>
        </w:rPr>
        <w:t>यह कहानी परमेश्वर द्वारा बनाई गई चीज़ों के क्रम का वर्णन है। परमेश्वर की सृष्टि के इस विवरण में बहुत सी बातें दोहराई गई हैं। लेखक ने हर दिन की सृष्टि को एक ही तरीके से कहा है।</w:t>
      </w:r>
    </w:p>
    <w:p>
      <w:pPr/>
      <w:r>
        <w:rPr>
          <w:lang w:val="hi_IN" w:bidi="hi_IN"/>
        </w:rPr>
      </w:r>
      <w:r>
        <w:rPr>
          <w:lang w:val="hi_IN" w:bidi="hi_IN"/>
        </w:rPr>
        <w:t>यहाँ रुकें और अनुवाद दल के रूप में चर्चा करें: जब कोई व्यक्ति कई काम करता है और वह उन्हें एक विशेष क्रम में करता है तो आप उन कामों की सूची कैसे बनाते हैं? सूची को याद रखने के लिए आप किस प्रकार की दोहराव या रूपरेखा का उपयोग करते हैं? इस ऑडियो को यहाँ रोकें।</w:t>
      </w:r>
    </w:p>
    <w:p>
      <w:pPr/>
      <w:r>
        <w:rPr>
          <w:lang w:val="hi_IN" w:bidi="hi_IN"/>
        </w:rPr>
      </w:r>
      <w:r>
        <w:rPr>
          <w:lang w:val="hi_IN" w:bidi="hi_IN"/>
        </w:rPr>
        <w:t>यह याद रखना ज़रूरी है कि पहले दिन परमेश्वर ने उजियाले को अंधियारे से अलग किया। परमेश्वर ने देखा कि उजियाला अच्छा था। फिर उसने दिन और रात नाम रखा। फिर साँझ हुई और भोर हुई, यह पहला दिन था।</w:t>
      </w:r>
    </w:p>
    <w:p>
      <w:pPr/>
      <w:r>
        <w:rPr>
          <w:lang w:val="hi_IN" w:bidi="hi_IN"/>
        </w:rPr>
      </w:r>
      <w:r>
        <w:rPr>
          <w:lang w:val="hi_IN" w:bidi="hi_IN"/>
        </w:rPr>
        <w:t>फिर दूसरे दिन परमेश्वर ने आकाश को जल से अलग कर दिया। परमेश्वर ने आकाश का नाम रखा। फिर साँझ हुई और भोर हुई, यह दूसरा दिन था।</w:t>
      </w:r>
    </w:p>
    <w:p>
      <w:pPr/>
      <w:r>
        <w:rPr>
          <w:lang w:val="hi_IN" w:bidi="hi_IN"/>
        </w:rPr>
      </w:r>
      <w:r>
        <w:rPr>
          <w:lang w:val="hi_IN" w:bidi="hi_IN"/>
        </w:rPr>
        <w:t>फिर तीसरे दिन परमेश्वर ने जल को सूखी भूमि से अलग कर दिया। परमेश्वर ने समुद्र और भूमि को नाम दिया। परमेश्वर ने कहा कि यह अच्छा है। फिर परमेश्वर ने सूखी भूमि पर वनस्पति को उगाया - ऐसे पौधे जिनमें बीज होते हैं और ऐसे पेड़ जिनमें बीज वाले फल लगते हैं। परमेश्वर ने कहा कि यह अच्छा था। फिर साँझ हुई और भोर हुई, यह तीसरा दिन था।</w:t>
      </w:r>
    </w:p>
    <w:p>
      <w:pPr/>
      <w:r>
        <w:rPr>
          <w:lang w:val="hi_IN" w:bidi="hi_IN"/>
        </w:rPr>
      </w:r>
      <w:r>
        <w:rPr>
          <w:lang w:val="hi_IN" w:bidi="hi_IN"/>
        </w:rPr>
        <w:t>ये अलग-अलग करना लोगों और जानवरों के रहने के लिए एक व्यवस्थित स्थान देते हैं। ये पहले तीन दिन हमें दिखाते हैं कि परमेश्वर की सृष्टि कहाँ रहती है और कैसे परमेश्वर ने समय को दिन और रात में बाँटा। अगले तीन दिन दिखाते हैं कि परमेश्वर ने आकाश, जल और भूमि को अपनी सृष्टि से भर दिया।</w:t>
      </w:r>
    </w:p>
    <w:p>
      <w:pPr/>
      <w:r>
        <w:rPr>
          <w:lang w:val="hi_IN" w:bidi="hi_IN"/>
        </w:rPr>
      </w:r>
      <w:r>
        <w:rPr>
          <w:lang w:val="hi_IN" w:bidi="hi_IN"/>
        </w:rPr>
        <w:t>चौथे दिन परमेश्वर ने आकाश में ज्योतियाँ बनाईं ताकि वे वर्ष के विशेष समयों को दिखाएं और दिन, महीनों और वर्षों को चिह्नित कर सकें। उसने बड़ी और छोटी ज्योतियों का वर्णन किया और उनका उद्देश्य समझाया। परमेश्वर ने देखा कि यह अच्छा था। फिर साँझ और फिर भोर हुई, यह चौथा दिन।</w:t>
      </w:r>
    </w:p>
    <w:p>
      <w:pPr/>
      <w:r>
        <w:rPr>
          <w:lang w:val="hi_IN" w:bidi="hi_IN"/>
        </w:rPr>
      </w:r>
      <w:r>
        <w:rPr>
          <w:lang w:val="hi_IN" w:bidi="hi_IN"/>
        </w:rPr>
        <w:t>पाँचवें दिन परमेश्वर ने जल में रहनेवाले हर प्रकार के बड़े और छोटे जीवों को बनाया। परमेश्वर ने आकाश में उड़नेवाले हर प्रकार के पक्षी भी बनाए। परमेश्वर ने देखा कि यह अच्छा था। अब परमेश्वर ने अपनी सृष्टि के कुछ भागों को आशीष देना शुरू कर दिया। परमेश्वर ने समुद्र के जीवों और पक्षियों को आशीष दी और उन्हें आज्ञा दी कि वे बढ़ें और पृथ्वी को भर दें। फिर साँझ हुई और भोर हुई, यह पाँचवाँ दिन था।</w:t>
      </w:r>
    </w:p>
    <w:p>
      <w:pPr/>
      <w:r>
        <w:rPr>
          <w:lang w:val="hi_IN" w:bidi="hi_IN"/>
        </w:rPr>
      </w:r>
      <w:r>
        <w:rPr>
          <w:lang w:val="hi_IN" w:bidi="hi_IN"/>
        </w:rPr>
        <w:t>यह याद रखना ज़रूरी है कि छठे दिन परमेश्वर ने अपनी सृष्टि के विषय में और भी विस्तार से बताया। उसने गायों और बकरियों जैसे पालतू पशु, भूमि पर रेंगनेवाले जीव-जन्तु, और जंगल के जंगली जानवर बनाए। उसने कहा कि वे अच्छे थे। फिर उसने लोगों को अपने स्वरूप के अनुसार बनाया। परमेश्वर ने लोगों को आशीष दी और उन्हें आज्ञा दी कि वे पृथ्वी को लोगों से भर दें। परमेश्वर ने कहा कि लोगों के पास उसकी सृष्टि पर अधिकार और जिम्मेदारी थी कि वे उसकी देखभाल करें। परमेश्वर ने लोगों को वह सब कुछ दिया, जिसकी उन्हें आवश्यकता थी- हर वह पौधा जिसमें बीज हो। परमेश्वर ने पशुओं को खाने के लिए हर हरा पौधा दिया। फिर परमेश्वर ने कहा कि यह सब बहुत अच्छा था! फिर साँझ हुई और भोर हुई, यह छठवाँ दिन था।</w:t>
      </w:r>
    </w:p>
    <w:p>
      <w:pPr/>
      <w:r>
        <w:rPr>
          <w:lang w:val="hi_IN" w:bidi="hi_IN"/>
        </w:rPr>
      </w:r>
      <w:r>
        <w:rPr>
          <w:lang w:val="hi_IN" w:bidi="hi_IN"/>
        </w:rPr>
        <w:t>यह याद रखना महत्वपूर्ण है कि हर दिन का वर्णन इस वाक्य से समाप्त होता है जिसका अर्थ था कि उस दिन का काम समाप्त हो गया था- फिर साँझ हुई और भोर हुई, यह पहला दिन था (या जो भी दिन हो)। इसका अर्थ है कि जब सुबह हुई, तो वह दिन समाप्त हो गया था।</w:t>
      </w:r>
    </w:p>
    <w:p>
      <w:pPr/>
      <w:r>
        <w:rPr>
          <w:lang w:val="hi_IN" w:bidi="hi_IN"/>
        </w:rPr>
      </w:r>
      <w:r>
        <w:rPr>
          <w:lang w:val="hi_IN" w:bidi="hi_IN"/>
        </w:rPr>
        <w:t>यह कार्य रोकें: यहाँ रुकें और एक समूह के रूप में चर्चा करें: आप अपनी कहानी में हर दिन के काम को कैसे समाप्त करेंगे? इस ऑडियो को यहाँ रोकें।</w:t>
      </w:r>
    </w:p>
    <w:p>
      <w:pPr/>
      <w:r>
        <w:rPr>
          <w:lang w:val="hi_IN" w:bidi="hi_IN"/>
        </w:rPr>
      </w:r>
      <w:r>
        <w:rPr>
          <w:lang w:val="hi_IN" w:bidi="hi_IN"/>
        </w:rPr>
        <w:t>यह याद रखना महत्वपूर्ण है कि दूसरे दिन को छोड़कर हर दिन के लिए, परमेश्वर ने कहा कि कुछ न कुछ अच्छा है।</w:t>
      </w:r>
    </w:p>
    <w:p>
      <w:pPr/>
      <w:r>
        <w:rPr>
          <w:lang w:val="hi_IN" w:bidi="hi_IN"/>
        </w:rPr>
      </w:r>
      <w:r>
        <w:rPr>
          <w:lang w:val="hi_IN" w:bidi="hi_IN"/>
        </w:rPr>
        <w:t>सृष्टि के छ: दिन इस सारांश के साथ समाप्त होते हैं, जिसमें कहा गया है,—"पृथ्वी पर की सारी वस्तुओं—की सृष्टि पूरी हो गई थी।"</w:t>
      </w:r>
    </w:p>
    <w:p>
      <w:pPr/>
      <w:r>
        <w:rPr>
          <w:lang w:val="hi_IN" w:bidi="hi_IN"/>
        </w:rPr>
      </w:r>
      <w:r>
        <w:rPr>
          <w:lang w:val="hi_IN" w:bidi="hi_IN"/>
        </w:rPr>
        <w:t>यह याद रखना महत्वपूर्ण है कि परमेश्वर ने विश्राम का एक विशेष दिन बनाकर इस कहानी का अंत किया।</w:t>
      </w:r>
    </w:p>
    <w:p>
      <w:pPr/>
      <w:r>
        <w:rPr>
          <w:lang w:val="hi_IN" w:bidi="hi_IN"/>
        </w:rPr>
      </w:r>
      <w:r>
        <w:rPr>
          <w:lang w:val="hi_IN" w:bidi="hi_IN"/>
        </w:rPr>
        <w:t>अब समूह को इस भाग और इसमें होने वाली घटनाओं को समझने के लिए चित्र बनाना, कहानी का दृश्य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1:1–2:3 का ऑडियो संस्करण सबसे सरल अनुवाद में सुनें।</w:t>
      </w:r>
    </w:p>
    <w:p>
      <w:pPr/>
      <w:r>
        <w:rPr>
          <w:lang w:val="hi_IN" w:bidi="hi_IN"/>
        </w:rPr>
      </w:r>
      <w:r>
        <w:rPr>
          <w:lang w:val="hi_IN" w:bidi="hi_IN"/>
        </w:rPr>
        <w:t>इस चरण में, समूह भाग को नाटक के रूप में पेश करेगा।</w:t>
      </w:r>
    </w:p>
    <w:p>
      <w:pPr/>
      <w:r>
        <w:rPr>
          <w:lang w:val="hi_IN" w:bidi="hi_IN"/>
        </w:rPr>
      </w:r>
      <w:r>
        <w:rPr>
          <w:lang w:val="hi_IN" w:bidi="hi_IN"/>
        </w:rPr>
        <w:t>इस कहानी में आठ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पक्षी, मछलियाँ, और भूमि के जानवर</w:t>
      </w:r>
    </w:p>
    <w:p>
      <w:pPr>
        <w:pStyle w:val="ListBullet"/>
        <w:spacing w:line="240" w:lineRule="auto"/>
        <w:ind w:left="720"/>
      </w:pPr>
      <w:r>
        <w:rPr>
          <w:lang w:val="hi_IN" w:bidi="hi_IN"/>
        </w:rPr>
      </w:r>
      <w:r>
        <w:rPr>
          <w:lang w:val="hi_IN" w:bidi="hi_IN"/>
        </w:rPr>
        <w:t>पुरुष और स्त्री</w:t>
      </w:r>
    </w:p>
    <w:p>
      <w:pPr/>
      <w:r>
        <w:rPr>
          <w:lang w:val="hi_IN" w:bidi="hi_IN"/>
        </w:rPr>
      </w:r>
      <w:r>
        <w:rPr>
          <w:lang w:val="hi_IN" w:bidi="hi_IN"/>
        </w:rPr>
        <w:t>सबसे पहले, कहानी का बिना रुके अभिनय करें। इस भाग के संवादों, घटनाओं के क्रम, कहानी की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इस नाटक का एक उदाहरण और सम्भावित जवाब है।</w:t>
      </w:r>
    </w:p>
    <w:p>
      <w:pPr/>
      <w:r>
        <w:rPr>
          <w:lang w:val="hi_IN" w:bidi="hi_IN"/>
        </w:rPr>
      </w:r>
      <w:r>
        <w:rPr>
          <w:lang w:val="hi_IN" w:bidi="hi_IN"/>
        </w:rPr>
        <w:t>आदि में, परमेश्वर ने आकाश और पृथ्वी और उनमें जो कुछ है सब बनाया। पृथ्वी खाली और निराकार थी। "परमेश्वर का आत्मा पृथ्वी के गहरे जल के ऊपर मण्डराता था। फिर परमेश्वर ने कहा। परमेश्वर ने कहा उजियाला हो, और उजियाला हो गया। परमेश्वर ने देखा कि उजियाला अच्छा था, और उसने उजियाले को अंधियारे से अलग कर दिया। परमेश्वर ने उजियाले को दिन और अंधियारे को रात कहा। फिर साँझ हुई भोर हुई, और यह पहला दिन था।</w:t>
      </w:r>
    </w:p>
    <w:p>
      <w:pPr/>
      <w:r>
        <w:rPr>
          <w:lang w:val="hi_IN" w:bidi="hi_IN"/>
        </w:rPr>
      </w:r>
      <w:r>
        <w:rPr>
          <w:lang w:val="hi_IN" w:bidi="hi_IN"/>
        </w:rPr>
        <w:t>अभिनय को रोकें। परमेश्वर की भूमिका निभाने वाले व्यक्ति से पूछें, "आप क्या महसूस कर रहे हैं या क्या सोच रहे हैं?" आप ऐसा कहते सुन सकते हैं, "संसार में व्यवस्था देखकर अच्छा लगता है।" अभिनय को फिर से शुरू करें।</w:t>
      </w:r>
    </w:p>
    <w:p>
      <w:pPr/>
      <w:r>
        <w:rPr>
          <w:lang w:val="hi_IN" w:bidi="hi_IN"/>
        </w:rPr>
      </w:r>
      <w:r>
        <w:rPr>
          <w:lang w:val="hi_IN" w:bidi="hi_IN"/>
        </w:rPr>
        <w:t>फिर परमेश्वर ने कहा आकाश के जल और पृथ्वी के जल के बीच अन्तर हो जाए। परमेश्वर ने उस अन्तर को आकाश कहा। फिर साँझ हुई भोर हुई, और यह दूसरा दिन था।</w:t>
      </w:r>
    </w:p>
    <w:p>
      <w:pPr/>
      <w:r>
        <w:rPr>
          <w:lang w:val="hi_IN" w:bidi="hi_IN"/>
        </w:rPr>
      </w:r>
      <w:r>
        <w:rPr>
          <w:lang w:val="hi_IN" w:bidi="hi_IN"/>
        </w:rPr>
        <w:t>फिर परमेश्वर ने जल को एक साथ इकट्ठा होने की आज्ञा दी ताकि सूखी भूमि दिखाई दे। परमेश्वर ने सूखी भूमि को पृथ्वी कहा और जल को उसने समुद्र कहा। और परमेश्वर ने देखा कि यह अच्छा है—यह उसे भाया। परमेश्वर ने कहा कि धरती पर बीज वाले पौधे और फल देने वाले पेड़ उगें। बीज वैसे ही और पौधें उत्पन्न करेंगे जैसे वे स्वयं हैं। और ऐसा ही हुआ। और परमेश्वर ने देखा कि यह अच्छा था। फिर साँझ हुई भोर हुई, और यह तीसरा दिन था।</w:t>
      </w:r>
    </w:p>
    <w:p>
      <w:pPr/>
      <w:r>
        <w:rPr>
          <w:lang w:val="hi_IN" w:bidi="hi_IN"/>
        </w:rPr>
      </w:r>
      <w:r>
        <w:rPr>
          <w:lang w:val="hi_IN" w:bidi="hi_IN"/>
        </w:rPr>
        <w:t>फिर परमेश्वर ने कहा कि आकाश में ज्योतियाँ दिखाई दें। बड़ी ज्योति दिन पर राज करती थी, और छोटी ज्योति रात पर। परमेश्वर ने तारे भी बनाए। ये ज्योतियाँ हमें दिन और रात, साल और महीनों और साल के विशेष समय को दिखाती हैं। परमेश्वर ने देखा कि यह अच्छा था। फिर साँझ हुई भोर हुई, और यह चौथा दिन था।</w:t>
      </w:r>
    </w:p>
    <w:p>
      <w:pPr/>
      <w:r>
        <w:rPr>
          <w:lang w:val="hi_IN" w:bidi="hi_IN"/>
        </w:rPr>
      </w:r>
      <w:r>
        <w:rPr>
          <w:lang w:val="hi_IN" w:bidi="hi_IN"/>
        </w:rPr>
        <w:t>फिर परमेश्वर ने कहा कि मछलियाँ और जल में चलने-फिरने वाले सब जीव उत्पन्न हों और बड़े तथा छोटे पक्षी आकाश में दिखाई दें। जल में तैरनेवाले सभी छोटे और बड़े जीवित प्राणियों ने, और हर एक पक्षी ने अपने जैसे बच्चों को जन्म दिया। और परमेश्वर ने देखा कि यह अच्छा था। परमेश्वर ने मछलियों और पक्षियों को आशीष दी और कहा, "फूलो-फलो", जिसका अर्थ है बहुत से बच्चे होना। फिर साँझ हुई भोर हुई, और यह पाँचवाँ दिन था।</w:t>
      </w:r>
    </w:p>
    <w:p>
      <w:pPr/>
      <w:r>
        <w:rPr>
          <w:lang w:val="hi_IN" w:bidi="hi_IN"/>
        </w:rPr>
      </w:r>
      <w:r>
        <w:rPr>
          <w:lang w:val="hi_IN" w:bidi="hi_IN"/>
        </w:rPr>
        <w:t>फिर परमेश्वर ने कहा कि जीवित प्राणी उत्पन्न हों। ये सभी प्रकार के जानवर थे- वे जो घरों के पास रहते हैं, वे छोटे जन्तु और कीड़े-मकोड़े जो भूमि पर रहते हैं, और जंगली जन्तु। हर एक जानवर अपने ही जैसे अन्य जानवरों को जन्म दे सकता था। परमेश्वर ने देखा कि यह अच्छा था।</w:t>
      </w:r>
    </w:p>
    <w:p>
      <w:pPr/>
      <w:r>
        <w:rPr>
          <w:lang w:val="hi_IN" w:bidi="hi_IN"/>
        </w:rPr>
      </w:r>
      <w:r>
        <w:rPr>
          <w:lang w:val="hi_IN" w:bidi="hi_IN"/>
        </w:rPr>
        <w:t>अभिनय को रोकें। परमेश्वर की भूमिका निभाने वाले व्यक्ति से पूछें, "आप क्या महसूस कर रहे हैं या क्या सोच रहे हैं?" आप ऐसी बातें सुन सकते हैं, "मुझे कलाकार होना पसंद है, जो मैंने बनाया है उस पर मुझे बहुत गर्व है, यह सुंदर है! अभी एक चीज़ बनाना बाकी है।" अभिनय को फिर से शुरू करें।</w:t>
      </w:r>
    </w:p>
    <w:p>
      <w:pPr/>
      <w:r>
        <w:rPr>
          <w:lang w:val="hi_IN" w:bidi="hi_IN"/>
        </w:rPr>
      </w:r>
      <w:r>
        <w:rPr>
          <w:lang w:val="hi_IN" w:bidi="hi_IN"/>
        </w:rPr>
        <w:t xml:space="preserve">फिर परमेश्वर ने कहा, "आओ हम मनुष्य को अपना प्रतिनिधि बनाएँ और अपने समान बनाएँ। वे पृथ्वी की सब मछलियों, पक्षियों और जीवों पर प्रभुता करेंगे।" इसलिए परमेश्वर ने व्यक्ति को- पुरुष और स्त्री बनाया-ताकि वे उसके समान हों। परमेश्वर ने उन पुरुषों और स्त्रियों को आशीष दी और उनसे कहा फूलो-फलो और पृथ्वी में भर जाओ। वे पृथ्वी और पृथ्वी की सब मछलियों, पक्षियों और जीवों पर प्रभुता करेंगे। परमेश्वर ने लोगों और सभी जानवरों को खाने के लिए सभी पौधे दिए। परमेश्वर ने जो कुछ बनाया था वह सब देखा, और उसने देखा कि यह </w:t>
      </w:r>
      <w:r>
        <w:rPr>
          <w:b/>
          <w:lang w:val="hi_IN" w:bidi="hi_IN"/>
        </w:rPr>
        <w:t>बहुत</w:t>
      </w:r>
      <w:r>
        <w:rPr>
          <w:lang w:val="hi_IN" w:bidi="hi_IN"/>
        </w:rPr>
        <w:t xml:space="preserve"> अच्छा था! फिर साँझ हुई भोर हुई, और यह छठवाँ दिन था।</w:t>
      </w:r>
    </w:p>
    <w:p>
      <w:pPr/>
      <w:r>
        <w:rPr>
          <w:lang w:val="hi_IN" w:bidi="hi_IN"/>
        </w:rPr>
      </w:r>
      <w:r>
        <w:rPr>
          <w:lang w:val="hi_IN" w:bidi="hi_IN"/>
        </w:rPr>
        <w:t>अभिनय को रोकें। परमेश्वर की भूमिका निभाने वाले व्यक्ति से पूछें, "आप क्या महसूस कर रहे हैं या क्या सोच रहे हैं?" आप यह सुन सकते हैं, "यह दिन बहुत ही विशेष है! मैंने अपनी पसंदीदा रचना पूरी कर ली है, मनुष्य! वे मेरे समान हैं!" लोगों का किरदार निभाने वाले अभिनेताओं से पूछें, "आप कैसा महसूस कर रहे हैं?" आप यह सुन सकते हैं, "यह संसार सुंदर है! क्या परमेश्वर ने यह केवल हमारे लिए बनाया है?" अभिनय को फिर से शुरू करें।</w:t>
      </w:r>
    </w:p>
    <w:p>
      <w:pPr/>
      <w:r>
        <w:rPr>
          <w:lang w:val="hi_IN" w:bidi="hi_IN"/>
        </w:rPr>
      </w:r>
      <w:r>
        <w:rPr>
          <w:lang w:val="hi_IN" w:bidi="hi_IN"/>
        </w:rPr>
        <w:t>सातवाँ दिन शुरू होने से पहले परमेश्वर ने आकाश और पृथ्वी पर जो कुछ बनाया था, वह सब पूरा कर लिया था। इसलिए परमेश्वर ने काम करना बंद कर दिया, और विश्राम किया। या सातवें दिन काम नहीं किया। परमेश्वर ने सातवें दिन को आशीष दी और कहा कि यह उसके लिए एक विशेष दिन था जिसे अलग ठहराया है।</w:t>
      </w:r>
    </w:p>
    <w:p>
      <w:pPr/>
      <w:r>
        <w:rPr>
          <w:lang w:val="hi_IN" w:bidi="hi_IN"/>
        </w:rPr>
      </w:r>
      <w:r>
        <w:rPr>
          <w:lang w:val="hi_IN" w:bidi="hi_IN"/>
        </w:rPr>
        <w:t>अभिनय को रोकें। परमेश्वर की भूमिका निभाने वाले व्यक्ति से पूछें, "आप क्या महसूस कर रहे हैं या क्या सोच रहे हैं?" आप ऐसा कहते हुए सुन सकते हैं, "मैं इस सृष्टि से बहुत सन्तुष्ट हूँ। मैंने यह काम अच्छी तरह से पूरा कर लिया है।"</w:t>
      </w:r>
      <w:r>
        <w:rPr>
          <w:lang w:val="hi_IN" w:bidi="hi_IN"/>
        </w:rPr>
      </w:r>
    </w:p>
    <w:p>
      <w:pPr>
        <w:pStyle w:val="Heading3"/>
      </w:pPr>
      <w:r>
        <w:rPr>
          <w:lang w:val="hi_IN" w:bidi="hi_IN"/>
        </w:rPr>
        <w:t>आवश्यक जानकारी</w:t>
      </w:r>
    </w:p>
    <w:p>
      <w:pPr/>
      <w:r>
        <w:rPr>
          <w:lang w:val="hi_IN" w:bidi="hi_IN"/>
        </w:rPr>
      </w:r>
      <w:r>
        <w:rPr>
          <w:lang w:val="hi_IN" w:bidi="hi_IN"/>
        </w:rPr>
        <w:t>उत्पत्ति 1:1–2:3 का ऑडियो संस्करण सबसे सरल अनुवाद में सुनें।</w:t>
      </w:r>
    </w:p>
    <w:p>
      <w:pPr/>
      <w:r>
        <w:rPr>
          <w:lang w:val="hi_IN" w:bidi="hi_IN"/>
        </w:rPr>
      </w:r>
      <w:r>
        <w:rPr>
          <w:lang w:val="hi_IN" w:bidi="hi_IN"/>
        </w:rPr>
        <w:t>इस चरण में, समूह इस भाग में प्रमुख शब्दों और पदों पर चर्चा करेगा।</w:t>
      </w:r>
    </w:p>
    <w:p>
      <w:pPr/>
      <w:r>
        <w:rPr>
          <w:lang w:val="hi_IN" w:bidi="hi_IN"/>
        </w:rPr>
      </w:r>
      <w:r>
        <w:rPr>
          <w:lang w:val="hi_IN" w:bidi="hi_IN"/>
        </w:rPr>
        <w:t xml:space="preserve">आदि में परमेश्वर ने सृष्टि की रचना की- उसने </w:t>
      </w:r>
      <w:r>
        <w:rPr>
          <w:b/>
          <w:lang w:val="hi_IN" w:bidi="hi_IN"/>
        </w:rPr>
        <w:t>स्वर्ग</w:t>
      </w:r>
      <w:r>
        <w:rPr>
          <w:lang w:val="hi_IN" w:bidi="hi_IN"/>
        </w:rPr>
        <w:t xml:space="preserve"> और पृथ्वी को बनाया। यहाँ, स्वर्ग का अर्थ है आकाश या पृथ्वी से ऊपर की चीज़ों से है।</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या वाक्यांश का उपयोग करेंगे, जब इसका अर्थ आकाश हो। अधिक जानकारी के लिए मुख्य शब्दावली में </w:t>
      </w:r>
      <w:r>
        <w:rPr>
          <w:lang w:val="hi_IN" w:bidi="hi_IN"/>
        </w:rPr>
        <w:t>स्वर्ग</w:t>
      </w:r>
      <w:r>
        <w:rPr>
          <w:lang w:val="hi_IN" w:bidi="hi_IN"/>
        </w:rPr>
        <w:t xml:space="preserve"> शब्द देखें। इस ऑडियो को यहाँ रोकें।</w:t>
      </w:r>
    </w:p>
    <w:p>
      <w:pPr/>
      <w:r>
        <w:rPr>
          <w:lang w:val="hi_IN" w:bidi="hi_IN"/>
        </w:rPr>
      </w:r>
      <w:r>
        <w:rPr>
          <w:lang w:val="hi_IN" w:bidi="hi_IN"/>
        </w:rPr>
        <w:t>पुराने नियम में, केवल परमेश्वर ही एकमात्र ऐसा है जो किसी चीज़ की रचना का कार्य कर सकता है। किसी वस्तु को बनाने का अर्थ है उसे नया बनाना, या उसे फिर से नया कर देना, या उसकी पूर्व की स्थिति में फिर से लाना। इस भाग में, "रचना" और "बनाना" दोनों अंग्रेजी शब्दों का उपयोग किया गया है, लेकिन उनका अर्थ एक ही है। कभी-कभी परमेश्वर कुछ बनाने के लिए किसी सामग्री का उपयोग करता है, जैसे उसने मनुष्य को मिट्टी से बनाया, लेकिन अक्सर वह शुन्य से कुछ बनाता है।</w:t>
      </w:r>
    </w:p>
    <w:p>
      <w:pPr/>
      <w:r>
        <w:rPr>
          <w:lang w:val="hi_IN" w:bidi="hi_IN"/>
        </w:rPr>
      </w:r>
      <w:r>
        <w:rPr>
          <w:lang w:val="hi_IN" w:bidi="hi_IN"/>
        </w:rPr>
        <w:t>इससे पहले कि परमेश्वर ने पृथ्वी पर व्यवस्था बनानी शुरू की, आप कह सकते हैं कि पृथ्वी खाली और निराकार थी, या यह एक निराकार उजाड़ भूमि थी। अंधियारे ने गहरे जल को ढक लिया, जो एक बड़े जल के समान है जिसमें और कुछ भी नहीं है-केवल जल, जहाँ तक आप देख सकते हैं और इतना गहरा है कि आप उसके निचले भाग को छू नहीं सकते।</w:t>
      </w:r>
    </w:p>
    <w:p>
      <w:pPr/>
      <w:r>
        <w:rPr>
          <w:lang w:val="hi_IN" w:bidi="hi_IN"/>
        </w:rPr>
      </w:r>
      <w:r>
        <w:rPr>
          <w:lang w:val="hi_IN" w:bidi="hi_IN"/>
        </w:rPr>
        <w:t xml:space="preserve">परमेश्वर का आत्मा जल के ऊपर मण्डरा रहा था, घूम रहा था, या उड़ रहा था। </w:t>
      </w:r>
      <w:r>
        <w:rPr>
          <w:b/>
          <w:lang w:val="hi_IN" w:bidi="hi_IN"/>
        </w:rPr>
        <w:t>परमेश्वर का आत्मा</w:t>
      </w:r>
      <w:r>
        <w:rPr>
          <w:lang w:val="hi_IN" w:bidi="hi_IN"/>
        </w:rPr>
        <w:t xml:space="preserve"> "परमेश्वर की शक्ति" या "परमेश्वर की ओर से आई हवा" हो सकता है, लेकिन ऐसा नहीं लगना चाहिए कि यह विनाशकारी है। मूल रूप से परमेश्वर स्वयं वहाँ था।</w:t>
      </w:r>
    </w:p>
    <w:p>
      <w:pPr/>
      <w:r>
        <w:rPr>
          <w:lang w:val="hi_IN" w:bidi="hi_IN"/>
        </w:rPr>
      </w:r>
      <w:r>
        <w:rPr>
          <w:lang w:val="hi_IN" w:bidi="hi_IN"/>
        </w:rPr>
        <w:t xml:space="preserve">यहाँ रुकें और चर्चा करें कि आप </w:t>
      </w:r>
      <w:r>
        <w:rPr>
          <w:b/>
          <w:lang w:val="hi_IN" w:bidi="hi_IN"/>
        </w:rPr>
        <w:t>परमेश्वर का आत्मा</w:t>
      </w:r>
      <w:r>
        <w:rPr>
          <w:lang w:val="hi_IN" w:bidi="hi_IN"/>
        </w:rPr>
        <w:t xml:space="preserve">वाक्यांश का अनुवाद कैसे करेंगे। हम पुराने नियम में अधिक सामान्य वाक्यांश परमेश्वर का आत्मा उपयोग करते हैं, लेकिन अगर आप </w:t>
      </w:r>
      <w:r>
        <w:rPr>
          <w:lang w:val="hi_IN" w:bidi="hi_IN"/>
        </w:rPr>
        <w:t>पवित्र आत्मा</w:t>
      </w:r>
      <w:r>
        <w:rPr>
          <w:lang w:val="hi_IN" w:bidi="hi_IN"/>
        </w:rPr>
        <w:t xml:space="preserve"> के बारे में अधिक जानना चाहते हैं, तो मुख्य शब्दावली में परमेश्वर का आत्मा को खोजें। इस ऑडियो को यहाँ रोकें।</w:t>
      </w:r>
    </w:p>
    <w:p>
      <w:pPr/>
      <w:r>
        <w:rPr>
          <w:lang w:val="hi_IN" w:bidi="hi_IN"/>
        </w:rPr>
      </w:r>
      <w:r>
        <w:rPr>
          <w:lang w:val="hi_IN" w:bidi="hi_IN"/>
        </w:rPr>
        <w:t>जब परमेश्वर ने बोलना और सृष्टि करना शुरू किया, तो कुछ अनुवाद में कहा गया है कि परमेश्वर ने कहा, "उजियाला हो," लेकिन इसका वास्तव में अर्थ है कि परमेश्वर ने स्वयं उजियाले को प्रकट होने की आज्ञा दी।</w:t>
      </w:r>
    </w:p>
    <w:p>
      <w:pPr/>
      <w:r>
        <w:rPr>
          <w:lang w:val="hi_IN" w:bidi="hi_IN"/>
        </w:rPr>
      </w:r>
      <w:r>
        <w:rPr>
          <w:lang w:val="hi_IN" w:bidi="hi_IN"/>
        </w:rPr>
        <w:t>हर दिन के लिए लेकिन दूसरे दिन, परमेश्वर ने कहा कि यह "अच्छा" है। इसका अर्थ है कि परमेश्वर अपनी सृष्टि से खुश है। इसका अर्थ यह नहीं है कि वह वस्तु या दिन किसी और चीज़ से अच्छा या बेहतर है, परन्तु यह कि जब परमेश्वर उसे देखता है तो वह खुश होता है और आनन्दित होता है।</w:t>
      </w:r>
    </w:p>
    <w:p>
      <w:pPr/>
      <w:r>
        <w:rPr>
          <w:lang w:val="hi_IN" w:bidi="hi_IN"/>
        </w:rPr>
      </w:r>
      <w:r>
        <w:rPr>
          <w:lang w:val="hi_IN" w:bidi="hi_IN"/>
        </w:rPr>
        <w:t>यह सृष्टि के दिनों की सूची से शुरू होता है। हर दिन के अन्त में एक वाक्य होता है जिसका अर्थ होता है, "यह निश्चित दिन पूरा हुआ।" आप कह सकते हैं कि दिन तब पूरा हुआ जब रात बीत गई और भोर हुई। अपनी भाषा में इसे कहने का एक और स्वाभाविक तरीका यह हो सकता है, कि "पहला दिन समाप्त हुआ।"</w:t>
      </w:r>
    </w:p>
    <w:p>
      <w:pPr/>
      <w:r>
        <w:rPr>
          <w:lang w:val="hi_IN" w:bidi="hi_IN"/>
        </w:rPr>
      </w:r>
      <w:r>
        <w:rPr>
          <w:lang w:val="hi_IN" w:bidi="hi_IN"/>
        </w:rPr>
        <w:t>यहाँ रुकें और अनुवादक दल के रूप में चर्चा करें: आप अपनी भाषा में कैसे दिखाते हैं कि सूची का कोई चरण पूरा हो गया है? इस ऑडियो को यहाँ रोकें।</w:t>
      </w:r>
    </w:p>
    <w:p>
      <w:pPr/>
      <w:r>
        <w:rPr>
          <w:lang w:val="hi_IN" w:bidi="hi_IN"/>
        </w:rPr>
      </w:r>
      <w:r>
        <w:rPr>
          <w:lang w:val="hi_IN" w:bidi="hi_IN"/>
        </w:rPr>
        <w:t>जब परमेश्वर ने नीचे के जल को ऊपर के जल से अलग किया, तब उसने आकाश की रचना की। यह आकाश ऐसा है जैसे पृथ्वी के ऊपर एक छत या तम्बू या उल्टा कटोरा रखा हो जो पृथ्वी के जल को ऊपर के जल से अलग करता है।</w:t>
      </w:r>
    </w:p>
    <w:p>
      <w:pPr/>
      <w:r>
        <w:rPr>
          <w:lang w:val="hi_IN" w:bidi="hi_IN"/>
        </w:rPr>
      </w:r>
      <w:r>
        <w:rPr>
          <w:lang w:val="hi_IN" w:bidi="hi_IN"/>
        </w:rPr>
        <w:t>यहाँ रुकें और अनुवादक दल के रूप में चर्चा करें: परमेश्वर द्वारा बनाए गए उस “आकाश” या “मण्डल” के लिए आप कौन-सा शब्द चुनेंगे? आप "आकाश" के लिए किस शब्द का उपयोग करेंगे? इस ऑडियो को यहाँ रोकें।</w:t>
      </w:r>
    </w:p>
    <w:p>
      <w:pPr/>
      <w:r>
        <w:rPr>
          <w:lang w:val="hi_IN" w:bidi="hi_IN"/>
        </w:rPr>
      </w:r>
      <w:r>
        <w:rPr>
          <w:lang w:val="hi_IN" w:bidi="hi_IN"/>
        </w:rPr>
        <w:t>परमेश्वर ने ज्योतियाँ बनाई ताकि वे हमें मौसम, दिन और वर्ष दिखाएँ। मौसम वर्ष के विशेष समय हैं जिन्हें हमें जानना चाहिए। वे पर्वों का समय, समुदाय में कटनी का समय, या वर्ष का कोई भी ऐसा समय हो सकता है जो समुदाय के लिए महत्व रखता हो।</w:t>
      </w:r>
    </w:p>
    <w:p>
      <w:pPr/>
      <w:r>
        <w:rPr>
          <w:lang w:val="hi_IN" w:bidi="hi_IN"/>
        </w:rPr>
      </w:r>
      <w:r>
        <w:rPr>
          <w:lang w:val="hi_IN" w:bidi="hi_IN"/>
        </w:rPr>
        <w:t>पाँचवें दिन परमेश्वर ने आकाश और जल को जीवित प्राणियों से भर दिया। परमेश्वर ने मछलियों और बड़े समुद्री जीवों को जल में रखा- सब जीव जो जल में चलते-फिरते हैं। हम नहीं जानते कि वे किस प्रकार के बड़े समुद्री जीव हैं, इसलिए अपने विवरण में अस्पष्ट रहने की कोशिश करें।</w:t>
      </w:r>
    </w:p>
    <w:p>
      <w:pPr/>
      <w:r>
        <w:rPr>
          <w:lang w:val="hi_IN" w:bidi="hi_IN"/>
        </w:rPr>
      </w:r>
      <w:r>
        <w:rPr>
          <w:lang w:val="hi_IN" w:bidi="hi_IN"/>
        </w:rPr>
        <w:t>परमेश्वर ने आकाश में हर प्रकार के पक्षियों को रखा- इनमें छोटे पक्षी और वे बड़े पक्षी भी शामिल हैं जो अन्य जीवों को खाते हैं।</w:t>
      </w:r>
    </w:p>
    <w:p>
      <w:pPr/>
      <w:r>
        <w:rPr>
          <w:lang w:val="hi_IN" w:bidi="hi_IN"/>
        </w:rPr>
      </w:r>
      <w:r>
        <w:rPr>
          <w:lang w:val="hi_IN" w:bidi="hi_IN"/>
        </w:rPr>
        <w:t>छठवें दिन परमेश्वर ने तीन प्रकार के पशुओं को पृथ्वी पर बनाया:</w:t>
      </w:r>
    </w:p>
    <w:p>
      <w:pPr>
        <w:pStyle w:val="ListBullet"/>
        <w:spacing w:line="240" w:lineRule="auto"/>
        <w:ind w:left="720"/>
      </w:pPr>
      <w:r>
        <w:rPr>
          <w:lang w:val="hi_IN" w:bidi="hi_IN"/>
        </w:rPr>
      </w:r>
      <w:r>
        <w:rPr>
          <w:lang w:val="hi_IN" w:bidi="hi_IN"/>
        </w:rPr>
        <w:t>मवेशी घरेलू जानवर हैं जो घरों के आसपास रहते हैं।</w:t>
      </w:r>
    </w:p>
    <w:p>
      <w:pPr>
        <w:pStyle w:val="ListBullet"/>
        <w:spacing w:line="240" w:lineRule="auto"/>
        <w:ind w:left="720"/>
      </w:pPr>
      <w:r>
        <w:rPr>
          <w:lang w:val="hi_IN" w:bidi="hi_IN"/>
        </w:rPr>
      </w:r>
      <w:r>
        <w:rPr>
          <w:lang w:val="hi_IN" w:bidi="hi_IN"/>
        </w:rPr>
        <w:t>रेंगनेवाले जीव जैसे साँप, छिपकली, कीड़े, चूहे और छोटे-छोटे पशु ज़मीन के पास चलते या फुर्ती से सरकते हैं।</w:t>
      </w:r>
    </w:p>
    <w:p>
      <w:pPr>
        <w:pStyle w:val="ListBullet"/>
        <w:spacing w:line="240" w:lineRule="auto"/>
        <w:ind w:left="720"/>
      </w:pPr>
      <w:r>
        <w:rPr>
          <w:lang w:val="hi_IN" w:bidi="hi_IN"/>
        </w:rPr>
      </w:r>
      <w:r>
        <w:rPr>
          <w:lang w:val="hi_IN" w:bidi="hi_IN"/>
        </w:rPr>
        <w:t>जंगली पशु वे जानवर होते हैं जो जंगल में रहते हैं- कभी-कभी वे खतरनाक होते हैं।</w:t>
      </w:r>
    </w:p>
    <w:p>
      <w:pPr/>
      <w:r>
        <w:rPr>
          <w:lang w:val="hi_IN" w:bidi="hi_IN"/>
        </w:rPr>
      </w:r>
      <w:r>
        <w:rPr>
          <w:lang w:val="hi_IN" w:bidi="hi_IN"/>
        </w:rPr>
        <w:t xml:space="preserve">इस पूरे भाग में, परमेश्वर के लिए सामान्य शब्द का उपयोग किया गया है, न कि परमेश्वर का व्यक्तिगत नाम यहोवा। जब परमेश्वर ने मनुष्य को बनाया, तब उसने कहा, "आओ </w:t>
      </w:r>
      <w:r>
        <w:rPr>
          <w:b/>
          <w:lang w:val="hi_IN" w:bidi="hi_IN"/>
        </w:rPr>
        <w:t>हम</w:t>
      </w:r>
      <w:r>
        <w:rPr>
          <w:lang w:val="hi_IN" w:bidi="hi_IN"/>
        </w:rPr>
        <w:t xml:space="preserve"> मनुष्य को अपने स्वरूप में बनाएँ।" हम नहीं जानते कि परमेश्वर ने खुद को दिखाने के लिए "हम" शब्द का इस्तेमाल क्यों किया। बाइबल के विद्वानों के पास कई विचार हैं। शायद परमेश्वर अपने स्वर्गदूतों की सभा से बात कर रहा है। शायद परमेश्वर पहले से ही त्रिएकत्व, अपने, अपने पुत्र यीशु और पवित्र आत्मा की बात कर रहा हो। लेकिन उसके मूल दर्शकों ने इसे अभी तक नहीं समझा था। शायद परमेश्वर अपनी महिमा दिखा रहा है। पुराने नियम में राजा कभी-कभी आदर और सम्मान दिखाने के लिए अपने लिए "हम" शब्द का प्रयोग करते थे। शायद परमेश्वर अपने आप से बात कर रहा है और अपने आप से ही यह विचार कर रहा है कि वह क्या करना चाहता है। अधिकतर बाइबल विद्वान मानते हैं कि परमेश्वर यह दिखा रहा है कि हमें उसका आदर और सम्मान राजा के रूप में करना चाहिए।</w:t>
      </w:r>
    </w:p>
    <w:p>
      <w:pPr/>
      <w:r>
        <w:rPr>
          <w:lang w:val="hi_IN" w:bidi="hi_IN"/>
        </w:rPr>
      </w:r>
      <w:r>
        <w:rPr>
          <w:lang w:val="hi_IN" w:bidi="hi_IN"/>
        </w:rPr>
        <w:t xml:space="preserve">परमेश्वर ने कहा कि उसने मनुष्य को </w:t>
      </w:r>
      <w:r>
        <w:rPr>
          <w:b/>
          <w:lang w:val="hi_IN" w:bidi="hi_IN"/>
        </w:rPr>
        <w:t xml:space="preserve">अपने स्वरूप में </w:t>
      </w:r>
      <w:r>
        <w:rPr>
          <w:lang w:val="hi_IN" w:bidi="hi_IN"/>
        </w:rPr>
        <w:t xml:space="preserve"> बनाया। लोग परमेश्वर के स्वरूप को अपने भीतर लिए होते हैं। इसका अर्थ है कि वे किसी प्रकार से शारीरिक और आत्मिक रूप से परमेश्वर के समान हैं। वे सोच सकते हैं और उनके पास विवेक है या जो उन्हें सही और गलत में भेद करना सिखाता है। पुराने नियम में, कभी-कभी राजा या रानी के प्रतिनिधियों को उनका स्वरूप कहा जाता था। परमेश्वर कहता है कि मनुष्य उसके प्रतिनिधि हैं। परमेश्वर ने यह स्पष्ट किया कि उसने अपने स्वरूप के अनुसार पुरुष और स्त्री दोनों को बनाया। हम ठीक से नहीं जानते कि "परमेश्वर ने लोगों को अपने स्वरूप के अनुसार बनाया" का क्या अर्थ है, इसलिए इसे अपनी भाषा में भी अस्पष्ट रखें।</w:t>
      </w:r>
    </w:p>
    <w:p>
      <w:pPr/>
      <w:r>
        <w:rPr>
          <w:lang w:val="hi_IN" w:bidi="hi_IN"/>
        </w:rPr>
      </w:r>
      <w:r>
        <w:rPr>
          <w:lang w:val="hi_IN" w:bidi="hi_IN"/>
        </w:rPr>
        <w:t xml:space="preserve">यहाँ रुकें और समूह के रूप में चर्चा करें कि परमेश्वर के </w:t>
      </w:r>
      <w:r>
        <w:rPr>
          <w:b/>
          <w:lang w:val="hi_IN" w:bidi="hi_IN"/>
        </w:rPr>
        <w:t xml:space="preserve">स्वरूप के </w:t>
      </w:r>
      <w:r>
        <w:rPr>
          <w:lang w:val="hi_IN" w:bidi="hi_IN"/>
        </w:rPr>
        <w:t xml:space="preserve"> लिए किस शब्द या वाक्यांश का उपयोग करेंगे। अधिक जानकारी के लिए मुख्य शब्दावली में </w:t>
      </w:r>
      <w:r>
        <w:rPr>
          <w:b/>
          <w:lang w:val="hi_IN" w:bidi="hi_IN"/>
        </w:rPr>
        <w:t>परमेश्वर के स्वरूप</w:t>
      </w:r>
      <w:r>
        <w:rPr>
          <w:lang w:val="hi_IN" w:bidi="hi_IN"/>
        </w:rPr>
        <w:t xml:space="preserve"> को देखें। इस ऑडियो को यहाँ रोकें।</w:t>
      </w:r>
    </w:p>
    <w:p>
      <w:pPr/>
      <w:r>
        <w:rPr>
          <w:lang w:val="hi_IN" w:bidi="hi_IN"/>
        </w:rPr>
      </w:r>
      <w:r>
        <w:rPr>
          <w:lang w:val="hi_IN" w:bidi="hi_IN"/>
        </w:rPr>
        <w:t>क्या परमेश्वर ने इस समय एक पुरुष और एक स्त्री को बनाया, या कई लोगों को? यह परमेश्वर द्वारा मनुष्य को बनाए जाने के बारे में एक सामान्य कथन है। अगले भाग में हम पहले पुरुष और स्त्री के बारे में विवरण सुनते हैं। यहाँ, आप कह सकते हैं कि परमेश्वर ने मनुष्यों को बनाया, कुछ को नर और कुछ को नारी।</w:t>
      </w:r>
    </w:p>
    <w:p>
      <w:pPr/>
      <w:r>
        <w:rPr>
          <w:lang w:val="hi_IN" w:bidi="hi_IN"/>
        </w:rPr>
      </w:r>
      <w:r>
        <w:rPr>
          <w:lang w:val="hi_IN" w:bidi="hi_IN"/>
        </w:rPr>
        <w:t>परमेश्वर ने लोगों से कहा कि पृथ्वी पर अधिकार करे। इसका अर्थ है कि लोगों को शांति और जिम्मेदारी से राज करना चाहिए। उन्हें पृथ्वी पर राज्य करना चाहिए और उसे अपने वश में करना चाहिए, और इसका अर्थ है कि उन्हें अपनी ज़रूरतों जैसे खेती और भूमि जोतने के लिए पृथ्वी का उपयोग करने के लिए शक्ति का प्रयोग करना चाहिए। यह शाही भाषा है-परमेश्वर चाहता है कि लोग पृथ्वी पर राजाओं और रानियों की तरह राज्य करें।</w:t>
      </w:r>
    </w:p>
    <w:p>
      <w:pPr/>
      <w:r>
        <w:rPr>
          <w:lang w:val="hi_IN" w:bidi="hi_IN"/>
        </w:rPr>
      </w:r>
      <w:r>
        <w:rPr>
          <w:lang w:val="hi_IN" w:bidi="hi_IN"/>
        </w:rPr>
        <w:t>परमेश्वर ने अपना काम समाप्त कर लिया था-ऐसा काम जो कोई कुशल मजदूर या कारीगर करता है। परमेश्वर ने अपना काम समाप्त कर लिया, लेकिन वह थका नहीं था। उस ने विश्राम इसलिए नहीं किया क्योंकि वह थका था। उसने अपना सारा काम पूरा कर लिया था, इसलिए उसने काम करना बंद कर दिया। आप या तो कह सकते हैं, "उसने काम करना बंद कर दिया" या "उसने विश्राम किया।"</w:t>
      </w:r>
    </w:p>
    <w:p>
      <w:pPr/>
      <w:r>
        <w:rPr>
          <w:lang w:val="hi_IN" w:bidi="hi_IN"/>
        </w:rPr>
      </w:r>
      <w:r>
        <w:rPr>
          <w:lang w:val="hi_IN" w:bidi="hi_IN"/>
        </w:rPr>
        <w:t xml:space="preserve">परमेश्वर ने सातवें दिन को </w:t>
      </w:r>
      <w:r>
        <w:rPr>
          <w:b/>
          <w:lang w:val="hi_IN" w:bidi="hi_IN"/>
        </w:rPr>
        <w:t>आशीष</w:t>
      </w:r>
      <w:r>
        <w:rPr>
          <w:lang w:val="hi_IN" w:bidi="hi_IN"/>
        </w:rPr>
        <w:t xml:space="preserve"> दी, इसका अर्थ है कि उसने इसे विशेष बनाया-उसने इसे अच्छा बनाया। परमेश्वर ने सातवें दिन को </w:t>
      </w:r>
      <w:r>
        <w:rPr>
          <w:b/>
          <w:lang w:val="hi_IN" w:bidi="hi_IN"/>
        </w:rPr>
        <w:t>पवित्र</w:t>
      </w:r>
      <w:r>
        <w:rPr>
          <w:lang w:val="hi_IN" w:bidi="hi_IN"/>
        </w:rPr>
        <w:t xml:space="preserve"> कहा, जिसका अर्थ है किसी विशेष उद्देश्य के लिए अलग करना। इस संदर्भ में, उसने इसे विश्राम के लिए पवित्र ठहराया।</w:t>
      </w:r>
    </w:p>
    <w:p>
      <w:pPr/>
      <w:r>
        <w:rPr>
          <w:lang w:val="hi_IN" w:bidi="hi_IN"/>
        </w:rPr>
      </w:r>
      <w:r>
        <w:rPr>
          <w:lang w:val="hi_IN" w:bidi="hi_IN"/>
        </w:rPr>
        <w:t xml:space="preserve">यहाँ रुकें और समूह के रूप में चर्चा करें कि आप </w:t>
      </w:r>
      <w:r>
        <w:rPr>
          <w:b/>
          <w:lang w:val="hi_IN" w:bidi="hi_IN"/>
        </w:rPr>
        <w:t>धन्य</w:t>
      </w:r>
      <w:r>
        <w:rPr>
          <w:lang w:val="hi_IN" w:bidi="hi_IN"/>
        </w:rPr>
        <w:t xml:space="preserve"> और </w:t>
      </w:r>
      <w:r>
        <w:rPr>
          <w:b/>
          <w:lang w:val="hi_IN" w:bidi="hi_IN"/>
        </w:rPr>
        <w:t>पवित्र</w:t>
      </w:r>
      <w:r>
        <w:rPr>
          <w:lang w:val="hi_IN" w:bidi="hi_IN"/>
        </w:rPr>
        <w:t xml:space="preserve"> के लिए किन शब्दों या वाक्यांशों का उपयोग करेंगे। अधिक जानकारी के लिए मुख्य शब्दावली में </w:t>
      </w:r>
      <w:r>
        <w:rPr>
          <w:lang w:val="hi_IN" w:bidi="hi_IN"/>
        </w:rPr>
        <w:t>धन्य</w:t>
      </w:r>
      <w:r>
        <w:rPr>
          <w:lang w:val="hi_IN" w:bidi="hi_IN"/>
        </w:rPr>
        <w:t xml:space="preserve"> और </w:t>
      </w:r>
      <w:r>
        <w:rPr>
          <w:lang w:val="hi_IN" w:bidi="hi_IN"/>
        </w:rPr>
        <w:t>पवित्र</w:t>
      </w:r>
      <w:r>
        <w:rPr>
          <w:lang w:val="hi_IN" w:bidi="hi_IN"/>
        </w:rPr>
        <w:t xml:space="preserve"> शब्द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2:4–25</w:t>
      </w:r>
      <w:r>
        <w:rPr>
          <w:lang w:val="hi_IN" w:bidi="hi_IN"/>
        </w:rPr>
      </w:r>
    </w:p>
    <w:p>
      <w:pPr>
        <w:pStyle w:val="Heading3"/>
      </w:pPr>
      <w:r>
        <w:rPr>
          <w:lang w:val="hi_IN" w:bidi="hi_IN"/>
        </w:rPr>
        <w:t>सुने और मन में रखें</w:t>
      </w:r>
    </w:p>
    <w:p>
      <w:pPr/>
      <w:r>
        <w:rPr>
          <w:lang w:val="hi_IN" w:bidi="hi_IN"/>
        </w:rPr>
      </w:r>
      <w:r>
        <w:rPr>
          <w:lang w:val="hi_IN" w:bidi="hi_IN"/>
        </w:rPr>
        <w:t>उत्पत्ति 2:4–25 को सुनें और इसे अपने मन में रखें। पाठ को तीन बार सुनें (अगर हो सके, तो तीन अलग-अलग अनुवादों में)। फिर एक समूह के रूप में नीचे दिये गये प्रश्नों पर चर्चा करें:</w:t>
      </w:r>
    </w:p>
    <w:p>
      <w:pPr>
        <w:pStyle w:val="ListBullet"/>
        <w:spacing w:line="240" w:lineRule="auto"/>
        <w:ind w:left="720"/>
      </w:pPr>
      <w:r>
        <w:rPr>
          <w:lang w:val="hi_IN" w:bidi="hi_IN"/>
        </w:rPr>
      </w:r>
      <w:r>
        <w:rPr>
          <w:lang w:val="hi_IN" w:bidi="hi_IN"/>
        </w:rPr>
        <w:t xml:space="preserve"> 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2:4–25 का ऑडियो संस्करण सबसे आसानी से समझ में आने वाले अनुवाद में सुनें।</w:t>
      </w:r>
    </w:p>
    <w:p>
      <w:pPr/>
      <w:r>
        <w:rPr>
          <w:lang w:val="hi_IN" w:bidi="hi_IN"/>
        </w:rPr>
      </w:r>
      <w:r>
        <w:rPr>
          <w:lang w:val="hi_IN" w:bidi="hi_IN"/>
        </w:rPr>
        <w:t>यह भाग सृष्टि की कहानी के कुछ हिस्सों की वर्णन कहानी है। यह दूसरी सृष्टि नहीं है। बल्कि यह उन बातों को पूरा करता है जो पिछले भाग में नहीं बताई गई थीं। पिछला भाग सृष्टि और उसमें मौजूद हर चीज़ की रचना की कहानी बताता है। पिछले भाग में बताया गया है कि चीज़ें किस क्रम में बनाई गई थीं। पिछला भाग सृष्टि किए गए पुरुष और स्त्री के लिए कुछ आज्ञाएँ भी प्रदान करता है। वर्तमान भाग इस बारे में अधिक जानकारी देता है कि कुछ सृष्टि कैसे हुई। यह सृष्टि की पूरी कहानी फिर से नहीं दोहराता। लेखक ने सारी सृष्टि की शुरुआत का वैज्ञानिक विवरण नहीं लिखा। हम नहीं जानते कि सब कुछ बनाने में कितना समय लगा। उत्पत्ति के इस अंश में लेखक वर्णन करता है कि मनुष्य कैसे बनाए गए और उनका परमेश्वर के साथ संबंध कैसे शुरू हुआ। इसमें इस बात पर जोर दिया गया है कि परमेश्वर ने पुरुष और स्त्री के साथ कैसा संबंध रखा।</w:t>
      </w:r>
    </w:p>
    <w:p>
      <w:pPr/>
      <w:r>
        <w:rPr>
          <w:lang w:val="hi_IN" w:bidi="hi_IN"/>
        </w:rPr>
      </w:r>
      <w:r>
        <w:rPr>
          <w:lang w:val="hi_IN" w:bidi="hi_IN"/>
        </w:rPr>
        <w:t>इस भाग का परिचय कहता है, "आकाश और पृथ्वी की उत्पत्ति का वृत्तान्त यह है कि जब वे उत्पन्न हुए अर्थात् जिस दिन यहोवा परमेश्वर ने पृथ्वी और आकाश को बनाया।" यह उत्पत्ति की पुस्तक में एक विशेष परिचय है। इस तरह का परिचय आमतौर पर लोगों की पीढ़ियों को प्रस्तुत करता है, लेकिन यहाँ यह पृथ्वी की पीढ़ियों या इतिहास को प्रस्तुत कर रहा है।</w:t>
      </w:r>
    </w:p>
    <w:p>
      <w:pPr/>
      <w:r>
        <w:rPr>
          <w:lang w:val="hi_IN" w:bidi="hi_IN"/>
        </w:rPr>
      </w:r>
      <w:r>
        <w:rPr>
          <w:lang w:val="hi_IN" w:bidi="hi_IN"/>
        </w:rPr>
        <w:t>यहाँ रुकें और समूह के रूप में इस प्रश्न पर चर्चा करें: परमेश्वर द्वारा पृथ्वी की रचना के बाद, हमें इसकी प्रारंभिक स्थिति का विवरण मिलता है। पृथ्वी सूखी थी। अभी तक पृथ्वी पर बारिश नहीं हुई थी। पानी भूमि से झरने के रूप में ऊपर आता है या भूमि को कोहरे से ढक देता है। और कोई भी पौधों की देखभाल करने या मिट्टी की जुताई करने वाला नहीं था। परमेश्वर ने पहले ही पेड़ बना दिए थे। ये पौधे वे अनाज हैं, जिन्हें लोग बोते और काटते थे। कल्पना करें कि उस समय पृथ्वी कैसी दिखती होगी। कुछ ऐसे पौधों का वर्णन करें जो शायद इस समय पृथ्वी पर नहीं हैं। इस ऑडियो को यहाँ रोकें।</w:t>
      </w:r>
    </w:p>
    <w:p>
      <w:pPr/>
      <w:r>
        <w:rPr>
          <w:lang w:val="hi_IN" w:bidi="hi_IN"/>
        </w:rPr>
      </w:r>
      <w:r>
        <w:rPr>
          <w:lang w:val="hi_IN" w:bidi="hi_IN"/>
        </w:rPr>
        <w:t>फिर परमेश्वर ने मिट्टी से मनुष्य का शरीर बनाया। धूल वह ढीली मिट्टी है जो जमीन की सबसे ऊपर की परत होती है। परमेश्वर ने उस शरीर में जीवन की साँस फूँकी जिससे वह शरीर जीवित मनुष्य बन गया। कहानी पिछले भाग के विवरण को नहीं दोहराती है।</w:t>
      </w:r>
    </w:p>
    <w:p>
      <w:pPr/>
      <w:r>
        <w:rPr>
          <w:lang w:val="hi_IN" w:bidi="hi_IN"/>
        </w:rPr>
      </w:r>
      <w:r>
        <w:rPr>
          <w:lang w:val="hi_IN" w:bidi="hi_IN"/>
        </w:rPr>
        <w:t>यहाँ रुकें और समूह के रूप में इस प्रश्न पर चर्चा करें: यह क्यों महत्वपूर्ण है कि परमेश्वर ने मनुष्य में जीवन की साँस फूँकी? यह परमेश्वर द्वारा जानवरों की रचना से कैसे अलग है? इस ऑडियो को यहाँ रोकें।</w:t>
      </w:r>
    </w:p>
    <w:p>
      <w:pPr/>
      <w:r>
        <w:rPr>
          <w:lang w:val="hi_IN" w:bidi="hi_IN"/>
        </w:rPr>
      </w:r>
      <w:r>
        <w:rPr>
          <w:lang w:val="hi_IN" w:bidi="hi_IN"/>
        </w:rPr>
        <w:t>हमारे पास अदन के बगीचे के स्थान और उसको बनाने के बारे में विवरण है। बगीचा फलदार पेड़ों से भरा हुआ था। विवरण से, ऐसा लगता है कि हर पेड़ कुछ ऐसा फल देता है जिसे मनुष्य खा सकता था। परमेश्वर ने बग़ीचे के बीच में दो पेड़ लगाए: जीवन का पेड़ और भले-बुरे का ज्ञान देनेवाला पेड़। बुराई का अर्थ है कि वह मनुष्य अपने लिए तय करता है कि वह क्या कर सकता है और क्या नहीं कर सकता। इससे वह अपने आप को परमेश्वर समझने लगता है। बाद के वचनों, से हमें पता चलता है कि इन पेड़ों का फल जीवन देता है और अच्छे और बुरे का ज्ञान देता है। हम नहीं जानते कि यह फल कैसा दिखता था। कई संस्कृतियाँ मानती हैं कि वह फल सेब था, लेकिन इस भाग में ऐसा कुछ नहीं बताया गया है। हमें यह सुनिश्चित करने की आवश्यकता है कि हम किसी विशेष फल का वर्णन न करें।</w:t>
      </w:r>
    </w:p>
    <w:p>
      <w:pPr/>
      <w:r>
        <w:rPr>
          <w:lang w:val="hi_IN" w:bidi="hi_IN"/>
        </w:rPr>
      </w:r>
      <w:r>
        <w:rPr>
          <w:lang w:val="hi_IN" w:bidi="hi_IN"/>
        </w:rPr>
        <w:t xml:space="preserve">यहाँ रुकें और समूह के रूप में </w:t>
      </w:r>
      <w:r>
        <w:rPr>
          <w:lang w:val="hi_IN" w:bidi="hi_IN"/>
        </w:rPr>
        <w:t>विभिन्न प्रकार के फलों</w:t>
      </w:r>
      <w:r>
        <w:rPr>
          <w:lang w:val="hi_IN" w:bidi="hi_IN"/>
        </w:rPr>
        <w:t xml:space="preserve"> की कुछ तस्वीरें देखें। इस ऑडियो को यहाँ रोकें।</w:t>
      </w:r>
    </w:p>
    <w:p>
      <w:pPr/>
      <w:r>
        <w:rPr>
          <w:lang w:val="hi_IN" w:bidi="hi_IN"/>
        </w:rPr>
      </w:r>
      <w:r>
        <w:rPr>
          <w:lang w:val="hi_IN" w:bidi="hi_IN"/>
        </w:rPr>
        <w:t>एक नदी है जो चार शाखाओं में बँट गई। हमारे पास उन चार नदियों के नाम हैं जो बगीचे की सीमाएँ बनाती थीं। उन नदियों में से दो नदियाँ, हिद्देकेल और फरात आज भी मौजूद हैं।</w:t>
      </w:r>
    </w:p>
    <w:p>
      <w:pPr/>
      <w:r>
        <w:rPr>
          <w:lang w:val="hi_IN" w:bidi="hi_IN"/>
        </w:rPr>
      </w:r>
      <w:r>
        <w:rPr>
          <w:lang w:val="hi_IN" w:bidi="hi_IN"/>
        </w:rPr>
        <w:t xml:space="preserve">यहाँ रुकें और </w:t>
      </w:r>
      <w:r>
        <w:rPr>
          <w:lang w:val="hi_IN" w:bidi="hi_IN"/>
        </w:rPr>
        <w:t>हिद्देकेल और फरात नदियों का नक्शा देखें जिसमें वह क्षेत्र भी शामिल है जहाँ वे फारस की खाड़ी में प्रवेश करती हैं</w:t>
      </w:r>
      <w:r>
        <w:rPr>
          <w:lang w:val="hi_IN" w:bidi="hi_IN"/>
        </w:rPr>
        <w:t>। नक्शे में वे क्षेत्र शामिल होने चाहिए जहाँ अन्य दो नदियाँ बहती हैं। नक्शे में कूश और अश्शूर के देशों के प्राचीन नाम और वर्तमान नाम होने चाहिए। इस ऑडियो को यहाँ रोकें।</w:t>
      </w:r>
    </w:p>
    <w:p>
      <w:pPr/>
      <w:r>
        <w:rPr>
          <w:lang w:val="hi_IN" w:bidi="hi_IN"/>
        </w:rPr>
      </w:r>
      <w:r>
        <w:rPr>
          <w:lang w:val="hi_IN" w:bidi="hi_IN"/>
        </w:rPr>
        <w:t>दूसरी दो नदियाँ गायब हो गई हैं। यह बगीचा पूर्व दिशा में बनाया गया था। इसका अर्थ है कि यह इस्राएल के पूर्व में था, या वह भूमि जो बाद में अब्राहम को दी गई। कुछ लोग सोचते हैं कि बगीचा उस क्षेत्र में था जहाँ हिद्देकेल और फरात नदी फारस की खाड़ी में मिलती हैं। हम बगीचे का वास्तविक स्थान नहीं जानते हैं।</w:t>
      </w:r>
    </w:p>
    <w:p>
      <w:pPr/>
      <w:r>
        <w:rPr>
          <w:lang w:val="hi_IN" w:bidi="hi_IN"/>
        </w:rPr>
      </w:r>
      <w:r>
        <w:rPr>
          <w:lang w:val="hi_IN" w:bidi="hi_IN"/>
        </w:rPr>
        <w:t>इस कहानी में परमेश्वर पूरा-पूरा मौजूद है। परमेश्वर ने मनुष्य को बनाया। परमेश्वर ने बगीचा लगाया। परमेश्वर ने मनुष्य को बगीचे में रखा। परमेश्वर उस मनुष्य से बात करता है। हम देखते हैं कि परमेश्वर मनुष्य की परवाह करता है। परमेश्वर मनुष्य को स्पष्ट निर्देश और चेतावनियाँ देता है कि वह क्या कर सकता है और क्या नहीं कर सकता। परमेश्वर ने मनुष्य से कहा कि वह बगीचे की देखभाल करे और उसकी निगरानी करें। बगीचे की देखभाल करने का अर्थ है कि मनुष्य उसका ध्यान रखेगा। किसी चीज़ की निगरानी करने का अर्थ है कि आप उसकी सुरक्षा करते हैं या उसका ध्यान रखते हैं। फिर परमेश्वर ने मनुष्य से कहा, "तू बगीचे का कोई भी फल खा सकता है, सिवाय उस पेड़ के फल के जो अच्छे और बुरे का ज्ञान देता है। यदि तू उस पेड़ का फल खाएगा, तो तू मर जाएगा।"</w:t>
      </w:r>
    </w:p>
    <w:p>
      <w:pPr/>
      <w:r>
        <w:rPr>
          <w:lang w:val="hi_IN" w:bidi="hi_IN"/>
        </w:rPr>
      </w:r>
      <w:r>
        <w:rPr>
          <w:lang w:val="hi_IN" w:bidi="hi_IN"/>
        </w:rPr>
        <w:t>परमेश्वर देखता है कि मनुष्य को एक साथी की जरूरत है। परमेश्वर सभी तरह के जानवर और पक्षी मनुष्य के पास लाया। ये पशु पहले ही बनाए जा चुके होंगे, या परमेश्वर ने कुछ को विशेष रूप से केवल मनुष्य के पास लाने के लिए बनाया होगा। मनुष्य ने हर जानवर का नाम उसी समय रखा जब उसे उसके सामने लाया गया। इनमें से कोई भी मनुष्य के लिए साथी होने के योग्य नहीं है। फिर परमेश्वर ने पुरुष को गहरी नींद में डाल दिया, उसकी एक पसली निकाल ली, और एक स्त्री बनाई। जब पुरुष स्त्री को देखता है, तो वह कविता या गीत गाना शुरू कर देता है। ऐसा महसूस होता है कि पुरुष उसे देखकर इतना खुश हो जाता है कि वह अपनी खुशी को रोक नहीं पाता। वह गाता है। उसके गीत में दो कथन हैं जिनका अर्थ एक ही है। यह एक-दूसरे के प्रति उनकी विश्वासयोग्यता है।</w:t>
      </w:r>
    </w:p>
    <w:p>
      <w:pPr/>
      <w:r>
        <w:rPr>
          <w:lang w:val="hi_IN" w:bidi="hi_IN"/>
        </w:rPr>
      </w:r>
      <w:r>
        <w:rPr>
          <w:lang w:val="hi_IN" w:bidi="hi_IN"/>
        </w:rPr>
        <w:t>यहाँ रुकें और अपने समूह में चर्चा करें कि पुरुष के लिए एक साथी होना क्यों महत्वपूर्ण था। आपको क्यों लगता है कि जब उसने उसे देखा तो वह बहुत खुश था? परमेश्वर और पुरुष एवं स्त्री के बीच रिश्ते के कुछ विशेष पहलुओं की पहचान करें। आप कहाँ देखते हैं कि परमेश्वर उनकी देखभाल करता है? इस ऑडियो को यहाँ रोकें।</w:t>
      </w:r>
    </w:p>
    <w:p>
      <w:pPr/>
      <w:r>
        <w:rPr>
          <w:lang w:val="hi_IN" w:bidi="hi_IN"/>
        </w:rPr>
      </w:r>
      <w:r>
        <w:rPr>
          <w:lang w:val="hi_IN" w:bidi="hi_IN"/>
        </w:rPr>
        <w:t>पुरुष आनन्द से भरा हुआ है और बताता है कि पुरुष और स्त्री एक-दूसरे के साथ बहुत मजबूती से जुड़े हुए हैं। इससे यह स्पष्ट होता है कि क्यों एक व्यक्ति अपने माता-पिता को छोड़ देता है और वे दोनों एक हो जाते हैं। इसका शायद अर्थ है कि मनुष्य अब अपने माता-पिता के प्रति उतना विश्वासयोग्य नहीं है, खासकर भावनात्मक रूप से। अब पुरुष और स्त्री सभी लोगों से ऊपर एक दूसरे के प्रति अधिक विश्वासयोग्य हैं।</w:t>
      </w:r>
    </w:p>
    <w:p>
      <w:pPr/>
      <w:r>
        <w:rPr>
          <w:lang w:val="hi_IN" w:bidi="hi_IN"/>
        </w:rPr>
      </w:r>
      <w:r>
        <w:rPr>
          <w:lang w:val="hi_IN" w:bidi="hi_IN"/>
        </w:rPr>
        <w:t>यहाँ रुकें और समूह के रूप में इस प्रश्न पर चर्चा करें: परमेश्वर ने इस कथन को शास्त्र में क्यों रखा? आपकी संस्कृति में, एक पुरुष और स्त्री कैसे एक हो जाते हैं? उदाहरण दें कि जब लोग एक होते हैं तो क्या करते हैं। इस ऑडियो को यहाँ रोकें।</w:t>
      </w:r>
    </w:p>
    <w:p>
      <w:pPr/>
      <w:r>
        <w:rPr>
          <w:lang w:val="hi_IN" w:bidi="hi_IN"/>
        </w:rPr>
      </w:r>
      <w:r>
        <w:rPr>
          <w:lang w:val="hi_IN" w:bidi="hi_IN"/>
        </w:rPr>
        <w:t>कहानी इस कथन के साथ समाप्त होती है कि पुरुष और स्त्री नंगे हैं, लेकिन उन्हें लज्जा नहीं है। बाइबल में यही एकमात्र ऐसा अवसर है, जब नग्नता गरीबी या दोष के कारण नहीं है।</w:t>
      </w:r>
    </w:p>
    <w:p>
      <w:pPr/>
      <w:r>
        <w:rPr>
          <w:lang w:val="hi_IN" w:bidi="hi_IN"/>
        </w:rPr>
      </w:r>
      <w:r>
        <w:rPr>
          <w:lang w:val="hi_IN" w:bidi="hi_IN"/>
        </w:rPr>
        <w:t>यहाँ रुकें और समूह के रूप में इस प्रश्न पर चर्चा करें: उस समय की कल्पना करें जब किसी को लज्जा महसूस न हो। यह कैसा दिखता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आकाश और पृथ्वी की सृष्टि की है और वे कैसे दिखते हैं यह समझाया गया है। पिछले भाग में परमेश्वर ने पेड़ और पौधे बनाए। कोई नहीं है जो पौधों और अनाज की देखभाल करे, कोई नहीं है जो ज़मीन जोते। अभी तक वर्षा भी नहीं हुई है, इस कारण भूमि सूखी है। जल भूमि के सोतों से या एक धुंध से आता है जो पृथ्वी को ढक लेती है।</w:t>
      </w:r>
    </w:p>
    <w:p>
      <w:pPr/>
      <w:r>
        <w:rPr>
          <w:lang w:val="hi_IN" w:bidi="hi_IN"/>
        </w:rPr>
      </w:r>
      <w:r>
        <w:rPr>
          <w:b/>
          <w:lang w:val="hi_IN" w:bidi="hi_IN"/>
        </w:rPr>
        <w:t>दूसरा दृश्य:</w:t>
      </w:r>
      <w:r>
        <w:rPr>
          <w:lang w:val="hi_IN" w:bidi="hi_IN"/>
        </w:rPr>
        <w:t xml:space="preserve"> फिर परमेश्वर ने मनुष्य की रचना की। परमेश्वर ने भूमि से धूल ली और मनुष्य का शरीर बनाया। धूल ढीली सतह की मिट्टी होती है जो हवा चलने पर उड़ती और बहती है। जब परमेश्वर ने उस मनुष्य की नाक में साँस फूंकी, तब वह जीवित प्राणी बन गया।</w:t>
      </w:r>
    </w:p>
    <w:p>
      <w:pPr/>
      <w:r>
        <w:rPr>
          <w:lang w:val="hi_IN" w:bidi="hi_IN"/>
        </w:rPr>
      </w:r>
      <w:r>
        <w:rPr>
          <w:b/>
          <w:lang w:val="hi_IN" w:bidi="hi_IN"/>
        </w:rPr>
        <w:t>तीसरा दृश्य:</w:t>
      </w:r>
      <w:r>
        <w:rPr>
          <w:lang w:val="hi_IN" w:bidi="hi_IN"/>
        </w:rPr>
        <w:t xml:space="preserve"> परमेश्वर ने एक बगीचा लगाया और मनुष्य को उसमें रखा। कहानी हमें बगीचे में स्थित चार नदियों के नाम और उनके स्थान के बारे में बताती है। बगीचे में बहुत से फलदार पेड़ हैं, और मनुष्य उन सबके फल खा सकता है केवल भले और बुरे के ज्ञान के पेड़ का फल नहीं खा सकता है। परमेश्वर ने उस मनुष्य से कहा, "उसका फल तू कभी न खाना वरना तू मर जाएगा।" परमेश्वर ने उस मनुष्य को बगीचे में रखा, ताकि वह उसकी देखभाल कर सके और उसकी रक्षा कर सके।</w:t>
      </w:r>
    </w:p>
    <w:p>
      <w:pPr/>
      <w:r>
        <w:rPr>
          <w:lang w:val="hi_IN" w:bidi="hi_IN"/>
        </w:rPr>
      </w:r>
      <w:r>
        <w:rPr>
          <w:b/>
          <w:lang w:val="hi_IN" w:bidi="hi_IN"/>
        </w:rPr>
        <w:t>चौथा दृश्य:</w:t>
      </w:r>
      <w:r>
        <w:rPr>
          <w:lang w:val="hi_IN" w:bidi="hi_IN"/>
        </w:rPr>
        <w:t xml:space="preserve"> परमेश्वर ने देखा कि उस मनुष्य के लिए एक साथी का होना आवश्यक है। पहले परमेश्वर सभी पशुओं और पक्षियों को लाया जो उसने बनाए थे और उन्हें मनुष्य के सामने पेश किया। उस मनुष्य ने हर एक पशु और पक्षी को नाम दिया। परमेश्वर ने देखा कि इनमें से कोई भी साथी के रूप में स्वीकार्य नहीं है।</w:t>
      </w:r>
    </w:p>
    <w:p>
      <w:pPr/>
      <w:r>
        <w:rPr>
          <w:lang w:val="hi_IN" w:bidi="hi_IN"/>
        </w:rPr>
      </w:r>
      <w:r>
        <w:rPr>
          <w:b/>
          <w:lang w:val="hi_IN" w:bidi="hi_IN"/>
        </w:rPr>
        <w:t>पाँचवाँ दृश्य:</w:t>
      </w:r>
      <w:r>
        <w:rPr>
          <w:lang w:val="hi_IN" w:bidi="hi_IN"/>
        </w:rPr>
        <w:t xml:space="preserve"> तब परमेश्वर ने उस मनुष्य को गहरी नींद में सुला दिया और उसकी एक पसली निकाल ली। परमेश्वर ने उस पसली से एक स्त्री को बनाया। यह दृश्य उस पुरुष की स्त्री के प्रति प्रतिक्रिया पर समाप्त होता है। वे दोनों नंगे थे लेकिन उन्हें लज्जा नहीं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मनुष्य</w:t>
      </w:r>
    </w:p>
    <w:p>
      <w:pPr>
        <w:pStyle w:val="ListBullet"/>
        <w:spacing w:line="240" w:lineRule="auto"/>
        <w:ind w:left="720"/>
      </w:pPr>
      <w:r>
        <w:rPr>
          <w:lang w:val="hi_IN" w:bidi="hi_IN"/>
        </w:rPr>
      </w:r>
      <w:r>
        <w:rPr>
          <w:lang w:val="hi_IN" w:bidi="hi_IN"/>
        </w:rPr>
        <w:t>स्त्री</w:t>
      </w:r>
    </w:p>
    <w:p>
      <w:pPr>
        <w:pStyle w:val="ListBullet"/>
        <w:spacing w:line="240" w:lineRule="auto"/>
        <w:ind w:left="720"/>
      </w:pPr>
      <w:r>
        <w:rPr>
          <w:lang w:val="hi_IN" w:bidi="hi_IN"/>
        </w:rPr>
      </w:r>
      <w:r>
        <w:rPr>
          <w:lang w:val="hi_IN" w:bidi="hi_IN"/>
        </w:rPr>
        <w:t>विभिन्न पशु</w:t>
      </w:r>
    </w:p>
    <w:p>
      <w:pPr/>
      <w:r>
        <w:rPr>
          <w:lang w:val="hi_IN" w:bidi="hi_IN"/>
        </w:rPr>
      </w:r>
      <w:r>
        <w:rPr>
          <w:lang w:val="hi_IN" w:bidi="hi_IN"/>
        </w:rPr>
        <w:t>इस सत्र में, समूह कथापट बनाएं, कहानी और उसमें होने वाली घटनाओं को दिखाने के लिए चित्र बनाएं या वस्तुओं का उपयोग करें।</w:t>
      </w:r>
    </w:p>
    <w:p>
      <w:pPr/>
      <w:r>
        <w:rPr>
          <w:lang w:val="hi_IN" w:bidi="hi_IN"/>
        </w:rPr>
      </w:r>
      <w:r>
        <w:rPr>
          <w:lang w:val="hi_IN" w:bidi="hi_IN"/>
        </w:rPr>
        <w:t>पहले दृश्य में, पृथ्वी एक उजाड़ स्थान है। पृथ्वी पर न तो कोई जंगली पौधा उगा था और न ही कोई अनाज उगा था। यह एक पूरा विवरण देता है कि पिछले भाग में परमेश्वर ने भूमि को जल से अलग किया तो पृथ्वी कैसी दिखती थी। यह याद रखना महत्वपूर्ण है कि यह एक अलग सृष्टि नहीं है, बल्कि पिछले भाग की सृष्टि का पूरा विवरण है।</w:t>
      </w:r>
    </w:p>
    <w:p>
      <w:pPr/>
      <w:r>
        <w:rPr>
          <w:lang w:val="hi_IN" w:bidi="hi_IN"/>
        </w:rPr>
      </w:r>
      <w:r>
        <w:rPr>
          <w:lang w:val="hi_IN" w:bidi="hi_IN"/>
        </w:rPr>
        <w:t>दूसरे दृश्य में, परमेश्वर ने भूमि से धूल ली और मनुष्य का शरीर बनाया। धूल ढीली सतह की मिट्टी होती है जो हवा चलने पर उड़ती और बहती है। जब परमेश्वर ने उस मनुष्य की नाक में साँस फूंकी, तब वह जीवित प्राणी बन गया।</w:t>
      </w:r>
    </w:p>
    <w:p>
      <w:pPr/>
      <w:r>
        <w:rPr>
          <w:lang w:val="hi_IN" w:bidi="hi_IN"/>
        </w:rPr>
      </w:r>
      <w:r>
        <w:rPr>
          <w:lang w:val="hi_IN" w:bidi="hi_IN"/>
        </w:rPr>
        <w:t>तीसरे दृश्य में, परमेश्वर ने अदन देश में एक बग़ीचा लगाया। यह बगीचा पूर्व में स्थित है। इसका अर्थ है कि वह बगीचा इस्राएल के पूर्व में है। परमेश्वर ने मनुष्य को बगीचे में रखा। यह कहानी हमें बताती है कि परमेश्वर ने बाग़ में हर तरह के फलदार पेड़ लगाए—वे पेड़ दिखने में सुंदर थे और अच्छे फल देते थे। “जीवन का पेड़ और भले बुरे के ज्ञान का पेड़ बाग के बीच में थे। हमें नहीं पता कि वे पेड़ कैसे दिखते थे और न ही यह कि उनके फल कैसे दिखते थे।</w:t>
      </w:r>
    </w:p>
    <w:p>
      <w:pPr/>
      <w:r>
        <w:rPr>
          <w:lang w:val="hi_IN" w:bidi="hi_IN"/>
        </w:rPr>
      </w:r>
      <w:r>
        <w:rPr>
          <w:lang w:val="hi_IN" w:bidi="hi_IN"/>
        </w:rPr>
        <w:t>विभिन्न प्रकार के फलों और पेड़ों की कुछ तस्वीरें दिखाएँ।</w:t>
      </w:r>
    </w:p>
    <w:p>
      <w:pPr/>
      <w:r>
        <w:rPr>
          <w:lang w:val="hi_IN" w:bidi="hi_IN"/>
        </w:rPr>
      </w:r>
      <w:r>
        <w:rPr>
          <w:lang w:val="hi_IN" w:bidi="hi_IN"/>
        </w:rPr>
        <w:t>यह भाग चार नदियों का वर्णन करता है जो उस क्षेत्र से या उसके चारों ओर बहती हैं। इनमें से दो नदियाँ अब नहीं रही हैं। हिद्देकेल और फरात नदियाँ अभी भी मौजूद हैं। परमेश्वर ने मनुष्य को बगीचे में रखा, और उससे कहा कि वह उसकी देखभाल करे। पिछले भाग में, उस मनुष्य को और स्पष्ट निर्देश दिए गए थे। याद रखें कि यह भाग पिछले भाग में जो कुछ हुआ था उसे दोहरा नहीं रहा है। दृश्य का अंत इस बात पर होता है कि परमेश्वर ने मनुष्य से कहा, "भले बुरे के ज्ञान के पेड़ का फल मत खाना।" परमेश्वर ने कहा, "यदि तू यह फल खाएगा, तो तू मर जाएगा।"</w:t>
      </w:r>
    </w:p>
    <w:p>
      <w:pPr/>
      <w:r>
        <w:rPr>
          <w:lang w:val="hi_IN" w:bidi="hi_IN"/>
        </w:rPr>
      </w:r>
      <w:r>
        <w:rPr>
          <w:lang w:val="hi_IN" w:bidi="hi_IN"/>
        </w:rPr>
        <w:t>हिद्देकेल और फरात नदियों का एक नक्शा दिखाएँ, जिसमें वह स्थान भी हो जहाँ ये दोनों नदियाँ खाड़ी में जाकर मिलती हैं। उस नक्शे में अश्शूर और कूश के देश शामिल होंगे।</w:t>
      </w:r>
    </w:p>
    <w:p>
      <w:pPr/>
      <w:r>
        <w:rPr>
          <w:lang w:val="hi_IN" w:bidi="hi_IN"/>
        </w:rPr>
      </w:r>
      <w:r>
        <w:rPr>
          <w:lang w:val="hi_IN" w:bidi="hi_IN"/>
        </w:rPr>
        <w:t>चौथा दृश्य परमेश्वर ने कहा कि मनुष्य को एक साथी की आवश्यकता है। फिर परमेश्वर ने कुछ विशेष पशु और पक्षियों को या तो बनाया, या जो पहले से बनाए थे, उन्हें लाकर मनुष्य के सामने पेश किया। उस मनुष्य ने उन्हें नाम दिया।</w:t>
      </w:r>
    </w:p>
    <w:p>
      <w:pPr/>
      <w:r>
        <w:rPr>
          <w:lang w:val="hi_IN" w:bidi="hi_IN"/>
        </w:rPr>
      </w:r>
      <w:r>
        <w:rPr>
          <w:lang w:val="hi_IN" w:bidi="hi_IN"/>
        </w:rPr>
        <w:t>कुछ विभिन्न प्रकार के पशुओं और पक्षियों की तस्वीरें दिखाएँ। कुछ घरेलू या पालतू पशु और कुछ जंगली पशु शामिल करें।</w:t>
      </w:r>
    </w:p>
    <w:p>
      <w:pPr/>
      <w:r>
        <w:rPr>
          <w:lang w:val="hi_IN" w:bidi="hi_IN"/>
        </w:rPr>
      </w:r>
      <w:r>
        <w:rPr>
          <w:lang w:val="hi_IN" w:bidi="hi_IN"/>
        </w:rPr>
        <w:t>पाँचवाँ दृश्य शुरू होता है जब कोई पशु या पक्षी मनुष्य का योग्य साथी साबित न हुआ। तब परमेश्वर ने मनुष्य को गहरी नींद सुला दिया और उसकी एक पसली निकाल ली। फिर परमेश्वर ने उस पसली से एक स्त्री को बनाया। परमेश्वर ने उसे उस मनुष्य के सामने पेश किया। फिर उस मनुष्य ने आनन्द का एक काव्यात्मक कथन किया। दृश्य का अंत यह समझाने के साथ होता है कि यही कारण है कि मनुष्य अपने माता-पिता को छोड़कर अपनी पत्नी से जुड़ता है ताकि वे एक हो जाएँ। अंतिम कथन में कहा गया है कि वह पुरुष और स्त्री नंगे थे, पर उन्हें लज्जा नहीं थी। यह कहानी का सबसे महत्वपूर्ण बिंदु है।</w:t>
      </w:r>
    </w:p>
    <w:p>
      <w:pPr/>
      <w:r>
        <w:rPr>
          <w:lang w:val="hi_IN" w:bidi="hi_IN"/>
        </w:rPr>
      </w:r>
      <w:r>
        <w:rPr>
          <w:lang w:val="hi_IN" w:bidi="hi_IN"/>
        </w:rPr>
        <w:t>आप कैसे दिखाते हैं कि कोई कथन किसी कहानी का सबसे महत्वपूर्ण बिंदु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मनुष्य</w:t>
      </w:r>
    </w:p>
    <w:p>
      <w:pPr>
        <w:pStyle w:val="ListBullet"/>
        <w:spacing w:line="240" w:lineRule="auto"/>
        <w:ind w:left="720"/>
      </w:pPr>
      <w:r>
        <w:rPr>
          <w:lang w:val="hi_IN" w:bidi="hi_IN"/>
        </w:rPr>
      </w:r>
      <w:r>
        <w:rPr>
          <w:lang w:val="hi_IN" w:bidi="hi_IN"/>
        </w:rPr>
        <w:t>स्त्री</w:t>
      </w:r>
    </w:p>
    <w:p>
      <w:pPr>
        <w:pStyle w:val="ListBullet"/>
        <w:spacing w:line="240" w:lineRule="auto"/>
        <w:ind w:left="720"/>
      </w:pPr>
      <w:r>
        <w:rPr>
          <w:lang w:val="hi_IN" w:bidi="hi_IN"/>
        </w:rPr>
      </w:r>
      <w:r>
        <w:rPr>
          <w:lang w:val="hi_IN" w:bidi="hi_IN"/>
        </w:rPr>
        <w:t>पशु और पक्षी</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 आपको कहानी का अभिनय करने में मदद के लिए कुछ वस्तुएँ एकत्रित करनी होंगी, या टीम के सदस्य पेड़ों, नदियों और जानवरों का अभिनय (माइम) कर सकते हैं। "कार्य को रोकें" यह दूसरी बार के लिए है जब समूह कहानी का अभिनय करता है।</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w:t>
      </w:r>
    </w:p>
    <w:p>
      <w:pPr/>
      <w:r>
        <w:rPr>
          <w:lang w:val="hi_IN" w:bidi="hi_IN"/>
        </w:rPr>
      </w:r>
      <w:r>
        <w:rPr>
          <w:lang w:val="hi_IN" w:bidi="hi_IN"/>
        </w:rPr>
        <w:t>जब कहानी शुरू होती है, तो केवल परमेश्वर ही मौजूद है। कहानी कहती है कि परमेश्वर ने आकाश और पृथ्वी की रचना की। फिर पृथ्वी का एक विवरण है। परमेश्वर की भूमिका निभाने वाले व्यक्ति को कहे कि पृथ्वी की ओर देखें और उसकी स्थिति पर ध्यान दे। वहाँ कोई पौधा या पेड़ नहीं था जिसे लोगों ने भोजन के लिए लगाया हो। वर्षा नहीं होती है। जल भूमि के सोतों से या धुंध से आता है। जो व्यक्ति परमेश्वर की भूमिका निभाता है वह चारों ओर घूम सकता है और इन बातों पर ध्यान दे सकता है।</w:t>
      </w:r>
    </w:p>
    <w:p>
      <w:pPr/>
      <w:r>
        <w:rPr>
          <w:lang w:val="hi_IN" w:bidi="hi_IN"/>
        </w:rPr>
      </w:r>
      <w:r>
        <w:rPr>
          <w:lang w:val="hi_IN" w:bidi="hi_IN"/>
        </w:rPr>
        <w:t>यह कार्य रोकें: आप परमेश्वर से पूछ सकते हैं कि इस समय वह सृष्टि के बारे में कैसा महसूस करता है। आप सुन सकते हैं, "यह अच्छा है" या "मुझे अभी भी काम करना है। यह अभी तक समाप्त नहीं हुआ है।"</w:t>
      </w:r>
    </w:p>
    <w:p>
      <w:pPr/>
      <w:r>
        <w:rPr>
          <w:lang w:val="hi_IN" w:bidi="hi_IN"/>
        </w:rPr>
      </w:r>
      <w:r>
        <w:rPr>
          <w:lang w:val="hi_IN" w:bidi="hi_IN"/>
        </w:rPr>
        <w:t>फिर परमेश्वर भूमि से कुछ धूल लेता है और मनुष्य का शरीर बनाता है। जो व्यक्ति उस मनुष्य की भूमिका निभा रहा है उसे ज़मीन पर या फर्श पर लेटना चाहिए। परमेश्वर ने उस मनुष्य की नाक में साँस फूंकी और वह एक जीवित प्राणी बन गया। इस बिंदु पर वह मनुष्य उठ सकता है और चारों ओर देख सकता है।</w:t>
      </w:r>
    </w:p>
    <w:p>
      <w:pPr/>
      <w:r>
        <w:rPr>
          <w:lang w:val="hi_IN" w:bidi="hi_IN"/>
        </w:rPr>
      </w:r>
      <w:r>
        <w:rPr>
          <w:lang w:val="hi_IN" w:bidi="hi_IN"/>
        </w:rPr>
        <w:t>यह कार्य रोकें: परमेश्वर से पूछे कि उसने मनुष्य को क्यों बनाया। आप सुन सकते हैं, "मेरे स्वरूप में होने के लिए" या "पृथ्वी पर किसी को राज्य करने के लिए" या "किसी को पृथ्वी की देखभाल करने के लिए रखना।" उस मनुष्य से पूछो कि उसने क्या देखा। आप सुन सकते हैं, "मैं परमेश्वर के अलावा किसी को नहीं देख सकता" या "यहाँ परमेश्वर के अलावा और कोई नहीं है।"</w:t>
      </w:r>
    </w:p>
    <w:p>
      <w:pPr/>
      <w:r>
        <w:rPr>
          <w:lang w:val="hi_IN" w:bidi="hi_IN"/>
        </w:rPr>
      </w:r>
      <w:r>
        <w:rPr>
          <w:lang w:val="hi_IN" w:bidi="hi_IN"/>
        </w:rPr>
        <w:t>परमेश्वर मनुष्य को एक बगीचे में ले जाता है जो परमेश्वर ने बनाया है। बगीचे में हर तरह के पेड़ हैं जिन पर स्वादिष्ट फल लगे हैं। चित्रों या कुर्सियों या पेड़ के अंगों का उपयोग करें ताकि यह दिखाया जा सकें कि बगीचे के चारों ओर बहुत से पेड़ हैं। परमेश्वर और मनुष्य बगीचे में घूम रहे होंगे। ध्यान दें कि जीवन का पेड़ और भले बुरे के ज्ञान का पेड़ बगीचे के बीच में स्थित हैं। इन दो पेड़ों को दर्शाने के लिए किसी वस्तु जैसा या समूह के दो लोगों का उपयोग करें। चार नदियों को दिखाने के लिए वस्तुओं या समूह के सदस्यों का उपयोग करें। ध्यान दें कि एक ही नदी है जो आगे चलकर चार नदियों में बँट जाती है।</w:t>
      </w:r>
    </w:p>
    <w:p>
      <w:pPr/>
      <w:r>
        <w:rPr>
          <w:lang w:val="hi_IN" w:bidi="hi_IN"/>
        </w:rPr>
      </w:r>
      <w:r>
        <w:rPr>
          <w:lang w:val="hi_IN" w:bidi="hi_IN"/>
        </w:rPr>
        <w:t>नदियों और पेड़ों को दिखाने के बाद, परमेश्वर मनुष्य से बात करता है। परमेश्वर ने मनुष्य को बगीचे में रखा, ताकि वह उसकी देखभाल और रखवाली कर सकें। क्या परमेश्वर ने मनुष्य को ये निर्देश दिए? फिर परमेश्वर ने मनुष्य से कहा कि वह भले बुरे के ज्ञान के पेड़ का फल न खाए। परमेश्वर ने कहा, "यदि तू उस फल को खाएगा, तो तू मर जाएगा।"</w:t>
      </w:r>
    </w:p>
    <w:p>
      <w:pPr/>
      <w:r>
        <w:rPr>
          <w:lang w:val="hi_IN" w:bidi="hi_IN"/>
        </w:rPr>
      </w:r>
      <w:r>
        <w:rPr>
          <w:lang w:val="hi_IN" w:bidi="hi_IN"/>
        </w:rPr>
        <w:t>जो व्यक्ति परमेश्वर की भूमिका निभा रहा है, वह मनुष्य को सभी निर्देश दे और मनुष्य ध्यान से सुने।</w:t>
      </w:r>
    </w:p>
    <w:p>
      <w:pPr/>
      <w:r>
        <w:rPr>
          <w:lang w:val="hi_IN" w:bidi="hi_IN"/>
        </w:rPr>
      </w:r>
      <w:r>
        <w:rPr>
          <w:lang w:val="hi_IN" w:bidi="hi_IN"/>
        </w:rPr>
        <w:t>यह कार्य रोकें: उस मनुष्य से बगीचे के बारे में पूछें। "आप क्या देखते हैं और आप क्या सूँघते हैं?" आप सुन सकते हैं, "यह सुंदर है, उसका फल स्वादिष्ट दिखता है, यहाँ केवल मैं ही हूँ।" उस मनुष्य से कहें कि वह भले बुरे के ज्ञान के पेड़ के बारे में निर्देश दोहराए। उस मनुष्य से पूछे कि परमेश्वर ने वे निर्देश क्यों दिए। आप सुन सकते हैं, "ताकि मैं गलती से उस पेड़ का फल नहीं खाऊँगा" या "मेरी देखभाल करने के लिए या मुझे खतरे से आगाह करने के लिए" या "मुझे नहीं पता।"</w:t>
      </w:r>
    </w:p>
    <w:p>
      <w:pPr/>
      <w:r>
        <w:rPr>
          <w:lang w:val="hi_IN" w:bidi="hi_IN"/>
        </w:rPr>
      </w:r>
      <w:r>
        <w:rPr>
          <w:lang w:val="hi_IN" w:bidi="hi_IN"/>
        </w:rPr>
        <w:t>फिर परमेश्वर ने कहा कि मनुष्य को एक साथी की आवश्यकता है। फिर परमेश्वर उन सब पशुओं और पक्षियों को लाया जिन्हें उसने बनाया था। समूह के अन्य सदस्य इनमें से कई पशुओं और पक्षियों की भूमिका निभा सकते हैं। परमेश्वर हर एक प्राणी को मनुष्य के पास लाया और मनुष्य ने हर एक को नाम दिया। मनुष्य को पशुओं और पक्षियों में से एक योग्य साथी नहीं मिला।</w:t>
      </w:r>
    </w:p>
    <w:p>
      <w:pPr/>
      <w:r>
        <w:rPr>
          <w:lang w:val="hi_IN" w:bidi="hi_IN"/>
        </w:rPr>
      </w:r>
      <w:r>
        <w:rPr>
          <w:lang w:val="hi_IN" w:bidi="hi_IN"/>
        </w:rPr>
        <w:t>यह कार्य रोकें: उस मनुष्य से पूछें, "आप अभी कैसा महसूस करते हैं?" वह मनुष्य उत्तर दे सकता है कि वह "अकेला" या "उदास या निराश क्योंकि उसे कोई साथी नहीं मिला।"</w:t>
      </w:r>
    </w:p>
    <w:p>
      <w:pPr/>
      <w:r>
        <w:rPr>
          <w:lang w:val="hi_IN" w:bidi="hi_IN"/>
        </w:rPr>
      </w:r>
      <w:r>
        <w:rPr>
          <w:lang w:val="hi_IN" w:bidi="hi_IN"/>
        </w:rPr>
        <w:t>परमेश्वर ने मनुष्य को गहरी नींद में सुला दिया। परमेश्वर ने मनुष्य की एक पसली निकाली। फिर परमेश्वर ने एक स्त्री को बनाया। तब वह मनुष्य जाग उठा और परमेश्वर उस स्त्री को मनुष्य के पास ले आया। वह मनुष्य चिल्लाता है।</w:t>
      </w:r>
    </w:p>
    <w:p>
      <w:pPr/>
      <w:r>
        <w:rPr>
          <w:lang w:val="hi_IN" w:bidi="hi_IN"/>
        </w:rPr>
      </w:r>
      <w:r>
        <w:rPr>
          <w:lang w:val="hi_IN" w:bidi="hi_IN"/>
        </w:rPr>
        <w:t>यह कार्य रोकें: उस मनुष्य से पूछे कि जब वह उस स्त्री को देखता है तो उसे कैसा महसूस होता है। आप सुन सकते हैं, "खुश या आनन्द या अब मुझे एक साथी मिल गया है।" वह उस मनुष्य द्वारा कहे गए पूरे काव्यात्मक वचन को दोहरा सकता है। उस स्त्री से पूछे कि जब वह उस मनुष्य को देखती है तो उसे कैसा महसूस होता है। आप सुन सकते हैं, "खुश" या "आनन्द।" उनसे पूछे कि बिना कपड़ों के होने पर उन्हें कैसा महसूस होता है। आप सुन सकते हैं, "कपड़े क्या हैं? हमें तो उनकी ज़रूरत ही नहीं। कुछ पहनने की क्या आवश्यकता है?"</w:t>
      </w:r>
    </w:p>
    <w:p>
      <w:pPr/>
      <w:r>
        <w:rPr>
          <w:lang w:val="hi_IN" w:bidi="hi_IN"/>
        </w:rPr>
      </w:r>
      <w:r>
        <w:rPr>
          <w:lang w:val="hi_IN" w:bidi="hi_IN"/>
        </w:rPr>
        <w:t>सुनिश्चित करें कि परमेश्वर यह वाक्य कहें, "इस कारण से एक मनुष्य अपने माता-पिता को छोड़कर अपनी पत्नी से मिल जाता है, और वे दोनों एक हो जाते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कहानी इस वाक्यांश से शुरू होती है, "यह आकाश और पृथ्वी की सृष्टि का वर्णन है।" कुछ अनुवाद कहते हैं कि ये आकाश और पृथ्वी की </w:t>
      </w:r>
      <w:r>
        <w:rPr>
          <w:b/>
          <w:lang w:val="hi_IN" w:bidi="hi_IN"/>
        </w:rPr>
        <w:t>पीढ़ियाँ</w:t>
      </w:r>
      <w:r>
        <w:rPr>
          <w:lang w:val="hi_IN" w:bidi="hi_IN"/>
        </w:rPr>
        <w:t xml:space="preserve"> हैं। यहाँ पीढ़ियों का अर्थ है विवरण या कहानी। </w:t>
      </w:r>
      <w:r>
        <w:rPr>
          <w:b/>
          <w:lang w:val="hi_IN" w:bidi="hi_IN"/>
        </w:rPr>
        <w:t>सृष्टि</w:t>
      </w:r>
      <w:r>
        <w:rPr>
          <w:lang w:val="hi_IN" w:bidi="hi_IN"/>
        </w:rPr>
        <w:t xml:space="preserve"> शब्द का अर्थ है शुन्य से कुछ बनाना। सृष्टि के लिए उसी शब्द का उपयोग करें जिसका उपयोग आपने पिछले भाग में किया था। </w:t>
      </w:r>
      <w:r>
        <w:rPr>
          <w:b/>
          <w:lang w:val="hi_IN" w:bidi="hi_IN"/>
        </w:rPr>
        <w:t>आकाश</w:t>
      </w:r>
      <w:r>
        <w:rPr>
          <w:lang w:val="hi_IN" w:bidi="hi_IN"/>
        </w:rPr>
        <w:t xml:space="preserve"> का अर्थ स्वर्ग भी हो सकता है या वह स्थान जहाँ परमेश्वर निवास करता है। यहाँ इसका अर्थ है आकाश और उसमें की सारी वस्तुएँ। आकाश के लिए उसी शब्द का उपयोग करें जिसका उपयोग आपने पिछले भाग में किया था। </w:t>
      </w:r>
      <w:r>
        <w:rPr>
          <w:b/>
          <w:lang w:val="hi_IN" w:bidi="hi_IN"/>
        </w:rPr>
        <w:t>आकाश</w:t>
      </w:r>
      <w:r>
        <w:rPr>
          <w:lang w:val="hi_IN" w:bidi="hi_IN"/>
        </w:rPr>
        <w:t xml:space="preserve"> शब्द मुख्य शब्दावली में है।</w:t>
      </w:r>
    </w:p>
    <w:p>
      <w:pPr/>
      <w:r>
        <w:rPr>
          <w:lang w:val="hi_IN" w:bidi="hi_IN"/>
        </w:rPr>
      </w:r>
      <w:r>
        <w:rPr>
          <w:lang w:val="hi_IN" w:bidi="hi_IN"/>
        </w:rPr>
        <w:t xml:space="preserve">इस भाग में परमेश्वर का नाम परमेश्वर के दो नामों का संयोजन है, परमेश्वर—प्रभु या </w:t>
      </w:r>
      <w:r>
        <w:rPr>
          <w:b/>
          <w:lang w:val="hi_IN" w:bidi="hi_IN"/>
        </w:rPr>
        <w:t>यहोवा</w:t>
      </w:r>
      <w:r>
        <w:rPr>
          <w:lang w:val="hi_IN" w:bidi="hi_IN"/>
        </w:rPr>
        <w:t xml:space="preserve"> और परमेश्वर यहोवा या प्रभु के रूप में उपयोग किया गया शब्द यहूदियों के परमेश्वर के लिए विशेष नाम है। बाद के वर्षों में, यहूदी लोगों ने यहोवा का नाम लेना बंद कर दिया क्योंकि उनका मानना था कि यह नाम इतना विशेष है कि इसे जोर से बोलना उचित नहीं है। वे अन्य नामों का उपयोग करते थे, जैसे यहोवा। अधिकांश अंग्रेजी अनुवादों में प्रभु शब्द का उपयोग किया गया है, जिसका अर्थ है हर चीज़ पर सर्वोच्च स्वामी। "परमेश्वर" नाम का अर्थ है दिव्य या सर्वोच्च सत्ता। इस भाग में दोनों नामों का उपयोग एक साथ किया गया है। यह अक्सर नहीं होता है। प्रभु और परमेश्वर एक ही दिव्य या सर्वोच्च सत्ता को संदर्भित करते हैं। परमेश्वर के लिए उसी शब्द का उपयोग करें जिसका उपयोग आपने पिछले भाग में किया था। परमेश्वर</w:t>
      </w:r>
      <w:r>
        <w:rPr>
          <w:b/>
          <w:lang w:val="hi_IN" w:bidi="hi_IN"/>
        </w:rPr>
        <w:t>—यहोवा</w:t>
      </w:r>
      <w:r>
        <w:rPr>
          <w:lang w:val="hi_IN" w:bidi="hi_IN"/>
        </w:rPr>
        <w:t xml:space="preserve"> के व्यक्तिगत नाम प्रभु के बारे में अधिक जानकारी के लिए मुख्य शब्दावली देखें।</w:t>
      </w:r>
    </w:p>
    <w:p>
      <w:pPr/>
      <w:r>
        <w:rPr>
          <w:lang w:val="hi_IN" w:bidi="hi_IN"/>
        </w:rPr>
      </w:r>
      <w:r>
        <w:rPr>
          <w:lang w:val="hi_IN" w:bidi="hi_IN"/>
        </w:rPr>
        <w:t xml:space="preserve">यह वचन कहता है कि यहोवा परमेश्वर ने </w:t>
      </w:r>
      <w:r>
        <w:rPr>
          <w:b/>
          <w:lang w:val="hi_IN" w:bidi="hi_IN"/>
        </w:rPr>
        <w:t>पृथ्वी</w:t>
      </w:r>
      <w:r>
        <w:rPr>
          <w:lang w:val="hi_IN" w:bidi="hi_IN"/>
        </w:rPr>
        <w:t xml:space="preserve"> पर वर्षा नहीं भेजी थी। पृथ्वी को जल प्रदान करने के लिए जल के </w:t>
      </w:r>
      <w:r>
        <w:rPr>
          <w:b/>
          <w:lang w:val="hi_IN" w:bidi="hi_IN"/>
        </w:rPr>
        <w:t>सोते</w:t>
      </w:r>
      <w:r>
        <w:rPr>
          <w:lang w:val="hi_IN" w:bidi="hi_IN"/>
        </w:rPr>
        <w:t xml:space="preserve"> भूमि से निकले। कुछ अनुवादों में "सोते" के बजाय "धुंध" शब्द का उपयोग किया गया है। </w:t>
      </w:r>
      <w:r>
        <w:rPr>
          <w:b/>
          <w:lang w:val="hi_IN" w:bidi="hi_IN"/>
        </w:rPr>
        <w:t>धुंध</w:t>
      </w:r>
      <w:r>
        <w:rPr>
          <w:lang w:val="hi_IN" w:bidi="hi_IN"/>
        </w:rPr>
        <w:t xml:space="preserve"> जल की बहुत छोटी-छोटी बूंदों का समूह होती है, जो हवा में मंडराती हैं और जिन्हें हवा उड़ाकर ले जा सकती है। पृथ्वी उस ग्रह का नाम है जिस पर हम रहते हैं। हमारे ग्रह के लिए आपकी भाषा में जो शब्द उपयोग होता है उस शब्द का उपयोग करें।</w:t>
      </w:r>
    </w:p>
    <w:p>
      <w:pPr/>
      <w:r>
        <w:rPr>
          <w:lang w:val="hi_IN" w:bidi="hi_IN"/>
        </w:rPr>
      </w:r>
      <w:r>
        <w:rPr>
          <w:lang w:val="hi_IN" w:bidi="hi_IN"/>
        </w:rPr>
        <w:t xml:space="preserve">प्रभु परमेश्वर ने </w:t>
      </w:r>
      <w:r>
        <w:rPr>
          <w:b/>
          <w:lang w:val="hi_IN" w:bidi="hi_IN"/>
        </w:rPr>
        <w:t>मनुष्य</w:t>
      </w:r>
      <w:r>
        <w:rPr>
          <w:lang w:val="hi_IN" w:bidi="hi_IN"/>
        </w:rPr>
        <w:t xml:space="preserve"> को भूमि की </w:t>
      </w:r>
      <w:r>
        <w:rPr>
          <w:b/>
          <w:lang w:val="hi_IN" w:bidi="hi_IN"/>
        </w:rPr>
        <w:t>धूल</w:t>
      </w:r>
      <w:r>
        <w:rPr>
          <w:lang w:val="hi_IN" w:bidi="hi_IN"/>
        </w:rPr>
        <w:t xml:space="preserve"> से बनाया। मनुष्य के लिए उसी शब्द का उपयोग करें जिसका उपयोग आपने पिछले भाग में किया था। धूल भूमि या मिट्टी की ऊपर की परत होती है। यह बहुत महीन होती है और सरलता से फैल जाती है। परमेश्वर ने उस मनुष्य की नाक में </w:t>
      </w:r>
      <w:r>
        <w:rPr>
          <w:b/>
          <w:lang w:val="hi_IN" w:bidi="hi_IN"/>
        </w:rPr>
        <w:t>जीवन की साँस फूंकी</w:t>
      </w:r>
      <w:r>
        <w:rPr>
          <w:lang w:val="hi_IN" w:bidi="hi_IN"/>
        </w:rPr>
        <w:t>। इसका अर्थ है कि परमेश्वर ने उस मनुष्य की नाक में अपनी साँस फूंकी। परमेश्वर ने मनुष्य की नाक में जो साँस फूंकी उसी ने उसे जीवन दिया। वह मनुष्य एक जीवित प्राणी बन गया, या आप कह सकते हैं कि वह मनुष्य जीवित हो गया।</w:t>
      </w:r>
    </w:p>
    <w:p>
      <w:pPr/>
      <w:r>
        <w:rPr>
          <w:lang w:val="hi_IN" w:bidi="hi_IN"/>
        </w:rPr>
      </w:r>
      <w:r>
        <w:rPr>
          <w:lang w:val="hi_IN" w:bidi="hi_IN"/>
        </w:rPr>
        <w:t xml:space="preserve">यहोवा परमेश्वर ने पूर्व में </w:t>
      </w:r>
      <w:r>
        <w:rPr>
          <w:b/>
          <w:lang w:val="hi_IN" w:bidi="hi_IN"/>
        </w:rPr>
        <w:t>अदन</w:t>
      </w:r>
      <w:r>
        <w:rPr>
          <w:lang w:val="hi_IN" w:bidi="hi_IN"/>
        </w:rPr>
        <w:t xml:space="preserve"> में एक बगीचा लगाया या उस दिशा में जहाँ सूर्य उदय होता है। अदन उस क्षेत्र का नाम है जहाँ बगीचा स्थित है। यहोवा परमेश्वर ने बगीचे में बहुत से </w:t>
      </w:r>
      <w:r>
        <w:rPr>
          <w:b/>
          <w:lang w:val="hi_IN" w:bidi="hi_IN"/>
        </w:rPr>
        <w:t>फलदार पेड़</w:t>
      </w:r>
      <w:r>
        <w:rPr>
          <w:lang w:val="hi_IN" w:bidi="hi_IN"/>
        </w:rPr>
        <w:t xml:space="preserve"> लगाए और ये पेड़ स्वादिष्ट फल देते थे। यदि आपकी भाषा में </w:t>
      </w:r>
      <w:r>
        <w:rPr>
          <w:b/>
          <w:lang w:val="hi_IN" w:bidi="hi_IN"/>
        </w:rPr>
        <w:t>फल</w:t>
      </w:r>
      <w:r>
        <w:rPr>
          <w:lang w:val="hi_IN" w:bidi="hi_IN"/>
        </w:rPr>
        <w:t xml:space="preserve"> का बहुवचन शब्द है तो उसका उपयोग करें। बग़ीचे के बीच में यहोवा परमेश्वर ने </w:t>
      </w:r>
      <w:r>
        <w:rPr>
          <w:b/>
          <w:lang w:val="hi_IN" w:bidi="hi_IN"/>
        </w:rPr>
        <w:t>जीवन का पेड़</w:t>
      </w:r>
      <w:r>
        <w:rPr>
          <w:lang w:val="hi_IN" w:bidi="hi_IN"/>
        </w:rPr>
        <w:t xml:space="preserve"> और </w:t>
      </w:r>
      <w:r>
        <w:rPr>
          <w:b/>
          <w:lang w:val="hi_IN" w:bidi="hi_IN"/>
        </w:rPr>
        <w:t>भले-बुरे का ज्ञान देनेवाला पेड़</w:t>
      </w:r>
      <w:r>
        <w:rPr>
          <w:lang w:val="hi_IN" w:bidi="hi_IN"/>
        </w:rPr>
        <w:t xml:space="preserve"> लगाया। जीवन के पेड़ का फल उस व्यक्ति के लिए हमेशा के लिए जीने का कारण बनता है जो उसे खाता है। भले बुरे के ज्ञान के पेड़ का फल खाने वाले व्यक्ति को पता चलता है कि क्या भला है और क्या </w:t>
      </w:r>
      <w:r>
        <w:rPr>
          <w:b/>
          <w:lang w:val="hi_IN" w:bidi="hi_IN"/>
        </w:rPr>
        <w:t>बुरा</w:t>
      </w:r>
      <w:r>
        <w:rPr>
          <w:lang w:val="hi_IN" w:bidi="hi_IN"/>
        </w:rPr>
        <w:t xml:space="preserve">। बुराई का अर्थ है कि वह मनुष्य अपने लिए तय करता है कि वह क्या कर सकता है और क्या नहीं कर सकता। इससे वह अपने आप को परमेश्वर समझने लगता है। </w:t>
      </w:r>
      <w:r>
        <w:rPr>
          <w:b/>
          <w:lang w:val="hi_IN" w:bidi="hi_IN"/>
        </w:rPr>
        <w:t>बुराई</w:t>
      </w:r>
      <w:r>
        <w:rPr>
          <w:lang w:val="hi_IN" w:bidi="hi_IN"/>
        </w:rPr>
        <w:t xml:space="preserve"> की पूरी चर्चा के लिए मुख्य शब्दावली देखें।</w:t>
      </w:r>
    </w:p>
    <w:p>
      <w:pPr/>
      <w:r>
        <w:rPr>
          <w:lang w:val="hi_IN" w:bidi="hi_IN"/>
        </w:rPr>
      </w:r>
      <w:r>
        <w:rPr>
          <w:lang w:val="hi_IN" w:bidi="hi_IN"/>
        </w:rPr>
        <w:t>अदन देश से बहने वाली नदी बगीचे को सिंचती है। यह चार शाखाओं में विभाजित है। आपको नदियों के नामों का उपयोग करना होगा। यह सुनिश्चित करें कि ये आपकी भाषा में कोई दूसरा शब्द न बना दें। पीशोन नदी हवीला देश के चारों ओर बहती है। हवीला का सोना शुद्ध है, जिसका अर्थ है कि सोने में किसी प्रकार की मिलावट नहीं है। हवीला में सुगंधित राल भी मिलती है। यह एक पदार्थ है जिसे डिलियम कहते हैं यह एक सुगंधित, पारदर्शी और पीले रंग की गोंद जैसी राल होती है, जो एक विशेष पेड़ से निकलती है इसका उपयोग इत्र बनाने में किया जाता था। आपको डिलियम शब्द का उपयोग करने की आवश्यकता नहीं है। आप कह सकते हैं कि यह वहाँ के कुछ पेड़ों से मिलने वाला एक प्रकार का इत्र या मीठी सुगंध है। पेड़ का रस वह द्रव होता है जो पेड़ के अन्दर से ऊपरी टहनियों और पत्तियों को पोषण देता है। हवीला में सुलैमानी जैसे कीमती पत्थर भी हैं। सुलैमानी एक बहुरंगी पत्थर है जिसे चिकना बनाया जा सकता है या अलग-अलग आकारों में तराशा जा सकता है।</w:t>
      </w:r>
    </w:p>
    <w:p>
      <w:pPr/>
      <w:r>
        <w:rPr>
          <w:lang w:val="hi_IN" w:bidi="hi_IN"/>
        </w:rPr>
      </w:r>
      <w:r>
        <w:rPr>
          <w:lang w:val="hi_IN" w:bidi="hi_IN"/>
        </w:rPr>
        <w:t>कुछ सुलैमानी पत्थरों की तस्वीर दिखाएँ।</w:t>
      </w:r>
    </w:p>
    <w:p>
      <w:pPr/>
      <w:r>
        <w:rPr>
          <w:lang w:val="hi_IN" w:bidi="hi_IN"/>
        </w:rPr>
      </w:r>
      <w:r>
        <w:rPr>
          <w:lang w:val="hi_IN" w:bidi="hi_IN"/>
        </w:rPr>
        <w:t>नदी की दूसरी धारा का नाम गीहोन है। यह कूश देश के चारों ओर बहती है। कूश इथियोपिया का प्राचीन नाम था। तीसरी धारा जिसका नाम हिद्देकेल है अश्शूर देश के पूर्व में बहती थी। अश्शूर प्राचीन देश असीरिया का एक और नाम है। आज इराक का उत्तरी भाग और तुर्की के आसपास का भाग अश्शूर की प्राचीन भूमि बनाता है। चौथी नदी का नाम फरात है। यह देखने के लिए जाँचे कि आपकी भाषा में हिद्देकेल और फरात नदियों के लिए शब्द हैं। ये नदियाँ आज भी मौजूद हैं, इसलिए आपको उन नदियों के लिए उन्हीं शब्दों का उपयोग करना चाहिए जो आपकी भाषा में पहले से मौजूद हैं। आपको देशों के नामों और नदी के नामों का उपयोग करना होगा।</w:t>
      </w:r>
    </w:p>
    <w:p>
      <w:pPr/>
      <w:r>
        <w:rPr>
          <w:lang w:val="hi_IN" w:bidi="hi_IN"/>
        </w:rPr>
      </w:r>
      <w:r>
        <w:rPr>
          <w:lang w:val="hi_IN" w:bidi="hi_IN"/>
        </w:rPr>
        <w:t>यहाँ रुकें और एक बार फिर अपने अनुवाद समूह को चारों नदियाँ और उनके बहने के क्षेत्रों का नक्षा दिखाएं।</w:t>
      </w:r>
    </w:p>
    <w:p>
      <w:pPr/>
      <w:r>
        <w:rPr>
          <w:lang w:val="hi_IN" w:bidi="hi_IN"/>
        </w:rPr>
      </w:r>
      <w:r>
        <w:rPr>
          <w:lang w:val="hi_IN" w:bidi="hi_IN"/>
        </w:rPr>
        <w:t xml:space="preserve">यहोवा परमेश्वर ने मनुष्य को अदन बगीचे में रखा, ताकि वह उसकी </w:t>
      </w:r>
      <w:r>
        <w:rPr>
          <w:b/>
          <w:lang w:val="hi_IN" w:bidi="hi_IN"/>
        </w:rPr>
        <w:t>देखभाल करे</w:t>
      </w:r>
      <w:r>
        <w:rPr>
          <w:lang w:val="hi_IN" w:bidi="hi_IN"/>
        </w:rPr>
        <w:t xml:space="preserve"> और उसकी </w:t>
      </w:r>
      <w:r>
        <w:rPr>
          <w:b/>
          <w:lang w:val="hi_IN" w:bidi="hi_IN"/>
        </w:rPr>
        <w:t>रखवाली करे</w:t>
      </w:r>
      <w:r>
        <w:rPr>
          <w:lang w:val="hi_IN" w:bidi="hi_IN"/>
        </w:rPr>
        <w:t>। बगीचे की देखभाल करने का अर्थ उसकी देखभाल करना उसे उपजाऊ बनाना या खेती करना हो सकता है। इसका अर्थ है कि उस मनुष्य ने भूमि की खेती की होती ताकि फलदार पेड़ अच्छी उपज दें।</w:t>
      </w:r>
    </w:p>
    <w:p>
      <w:pPr/>
      <w:r>
        <w:rPr>
          <w:lang w:val="hi_IN" w:bidi="hi_IN"/>
        </w:rPr>
      </w:r>
      <w:r>
        <w:rPr>
          <w:lang w:val="hi_IN" w:bidi="hi_IN"/>
        </w:rPr>
        <w:t xml:space="preserve">फिर यहोवा परमेश्वर ने मनुष्य को चेतावनी दी। परमेश्वर ने कहा, "तू बगीचे के किसी भी पेड़ का फल खा सकता है पर भले और बुरे के ज्ञान के पेड़ का फल न खाना। यदि तू उसका फल खाएगा, तो तू निश्चित रूप से मर जाएगा।" फल उस व्यक्ति को बुरा नहीं बनाता। बुराई का अर्थ है कि मनुष्य अपने लिए तय करता है कि वह क्या करना चाहता है और क्या नहीं करना चाहता है। इसका अर्थ है कि वह ऐसा व्यवहार कर रहा है जैसे वह कोई परमेश्वर हो। फल के लिए एक सामान्य शब्द का उपयोग करें। हमें नहीं पता कि कौन-सा फल था इसलिए किसी एक विशेष फल जैसे सेब का उपयोग न करें। </w:t>
      </w:r>
      <w:r>
        <w:rPr>
          <w:b/>
          <w:lang w:val="hi_IN" w:bidi="hi_IN"/>
        </w:rPr>
        <w:t>निश्चित रूप से मरने</w:t>
      </w:r>
      <w:r>
        <w:rPr>
          <w:lang w:val="hi_IN" w:bidi="hi_IN"/>
        </w:rPr>
        <w:t xml:space="preserve"> का अर्थ है कि मनुष्य निश्चित रूप से मर जाएगा</w:t>
      </w:r>
    </w:p>
    <w:p>
      <w:pPr/>
      <w:r>
        <w:rPr>
          <w:lang w:val="hi_IN" w:bidi="hi_IN"/>
        </w:rPr>
      </w:r>
      <w:r>
        <w:rPr>
          <w:lang w:val="hi_IN" w:bidi="hi_IN"/>
        </w:rPr>
        <w:t xml:space="preserve">फिर यहोवा परमेश्वर ने कहा, "मनुष्य का अकेला होना अच्छा नहीं है। मैं उसके लिए एक ऐसा सहायक बनाऊँगा जो उसके योग्य हो।" इस भाग में सहायक, एक साथी या सहकर्मी या भागीदार होता है, न कि सेवक। सहायक और मनुष्य एक साथ काम करेंगे और एक दूसरे की प्रशंसा करेंगे। इसलिए यहोवा परमेश्वर ने भूमि से सभी जंगली पशुओं और आकाश के पक्षियों को बनाया। ये पशु पहले ही बनाए जा चुके थे जैसा कि हमने पिछले भाग में देखा था। पशुओं और पक्षियों के लिए उन्हीं शब्दों का उपयोग करें जिनका उपयोग आपने पिछले भाग में किया था। यह जानवरों की एक और सृष्टि नहीं है। यह इस बात का अतिरिक्त विवरण दे रहा है कि परमेश्वर ने पशुओं और पक्षियों को कैसे बनाया। परमेश्वर सभी पशुओं और पक्षियों को मनुष्य के पास लाया और मनुष्य ने उन सबको नाम दिए। वहाँ </w:t>
      </w:r>
      <w:r>
        <w:rPr>
          <w:b/>
          <w:lang w:val="hi_IN" w:bidi="hi_IN"/>
        </w:rPr>
        <w:t>जंगली पशु</w:t>
      </w:r>
      <w:r>
        <w:rPr>
          <w:lang w:val="hi_IN" w:bidi="hi_IN"/>
        </w:rPr>
        <w:t xml:space="preserve"> और </w:t>
      </w:r>
      <w:r>
        <w:rPr>
          <w:b/>
          <w:lang w:val="hi_IN" w:bidi="hi_IN"/>
        </w:rPr>
        <w:t>घरेलु पशु</w:t>
      </w:r>
      <w:r>
        <w:rPr>
          <w:lang w:val="hi_IN" w:bidi="hi_IN"/>
        </w:rPr>
        <w:t xml:space="preserve"> थे। घरेलू पशु वे पालतू जानवर होते हैं जिनका हम खेती या दैनिक जीवन में उपयोग करते हैं, जैसे भेड़, घोड़े, गधे, मुर्गियाँ, कुत्ते और बिल्लियाँ। जंगली पशु वे होते हैं जो पालतू या वश में नहीं होते जैसे शेर और बाघ। एक सामान्य शब्द का उपयोग करें जैसे पालतू जानवर या खेती के जानवर या घरेलु पशु। मनुष्य को इन सभी पशुओं में से अपने योग्य एक सहायक नहीं मिला।</w:t>
      </w:r>
    </w:p>
    <w:p>
      <w:pPr/>
      <w:r>
        <w:rPr>
          <w:lang w:val="hi_IN" w:bidi="hi_IN"/>
        </w:rPr>
      </w:r>
      <w:r>
        <w:rPr>
          <w:lang w:val="hi_IN" w:bidi="hi_IN"/>
        </w:rPr>
        <w:t>यहोवा परमेश्वर ने मनुष्य को गहरी नींद में सुला दिया। यह एक गहरी नींद थी जिसका अर्थ था कि मनुष्य के लिए जागना आसान नहीं होगा। परमेश्वर ने मनुष्य की एक पसली ली। यह भाग यह नहीं बताता कि किस तरफ से निकाली। इसका अर्थ है कि आप बस यह कहें कि परमेश्वर ने मनुष्य की एक पसली निकाली। परमेश्वर ने उस पसली से एक स्त्री बनाई। स्त्री के लिए उसी शब्द का उपयोग करें जिसका उपयोग आपने पिछले भाग में किया था। परमेश्वर ने मनुष्य की पसली के घाव को ठीक किया या भर दिया।</w:t>
      </w:r>
    </w:p>
    <w:p>
      <w:pPr/>
      <w:r>
        <w:rPr>
          <w:lang w:val="hi_IN" w:bidi="hi_IN"/>
        </w:rPr>
      </w:r>
      <w:r>
        <w:rPr>
          <w:lang w:val="hi_IN" w:bidi="hi_IN"/>
        </w:rPr>
        <w:t>फिर यहोवा परमेश्वर उस स्त्री को मनुष्य के पास ले आया। यह वही कार्य है जब परमेश्वर पशुओं को लाया। लेकिन इस बार, वह स्त्री एक योग्य सहायक और साथी है। वह मनुष्य चिल्लाया। यह एक खुशहाल अभिव्यक्ति है। आप ऐसा शब्द चुनना चाहते हैं जो आनन्द या उत्साह को दर्शाता हो। वह मनुष्य सभी पशुओं में से एक साथी की तलाश कर रहा है। अब उसे एक मिल गया है। वह कहता है, "आखिरकार!" या "अंत में!" वह मनुष्य उस स्त्री के बारे में कह रहा है अब यह मेरी हड्डियों में की हड्डी है। स्त्री का माँस उस मनुष्य के माँस में से आता है। वह उसे स्त्री नाम देता है क्योंकि वह एक पुरुष से उत्पन्न हुई है। वह इन विचारों को व्यक्त करने के लिए काव्य रूप का उपयोग करता है। आप अपनी भाषा में इस प्रकार की कविता को कैसे व्यक्त करेंगे? स्त्री के लिए पिछले भाग में जिस शब्द का उपयोग किया गया था, उसका उपयोग करें।</w:t>
      </w:r>
    </w:p>
    <w:p>
      <w:pPr/>
      <w:r>
        <w:rPr>
          <w:lang w:val="hi_IN" w:bidi="hi_IN"/>
        </w:rPr>
      </w:r>
      <w:r>
        <w:rPr>
          <w:lang w:val="hi_IN" w:bidi="hi_IN"/>
        </w:rPr>
        <w:t>यह बताता है कि एक मनुष्य अपने माता-पिता को छोड़कर अपनी पत्नी से मिल गया और वे दोनों एक हो गए। इसका अर्थ है कि वह मनुष्य अब अपने माता-पिता के साथ नहीं रहता। वह अब अपने माता-पिता के प्रति विश्वासयोग्य नहीं है, बल्कि अपनी पत्नी के साथ एक नया रिश्ता बनाता है और उसके प्रति विश्वासयोग्य रहता है। इसके बजाय वह अपनी पत्नी को अपने साथ ले जाता है और एक नए घर में उसके साथ रहने लगता है। वे दोनों एक हो जाते हैं। एक होने का अर्थ है कि वे एक व्यक्ति बन जाते हैं या एक साथ मिलकर एक नया परिवार बनाते हैं।</w:t>
      </w:r>
    </w:p>
    <w:p>
      <w:pPr/>
      <w:r>
        <w:rPr>
          <w:lang w:val="hi_IN" w:bidi="hi_IN"/>
        </w:rPr>
      </w:r>
      <w:r>
        <w:rPr>
          <w:lang w:val="hi_IN" w:bidi="hi_IN"/>
        </w:rPr>
        <w:t>वह पुरुष और स्त्री दोनों नंगे थे पर उन्हें कोई लज्जा नहीं थी। वे अदन बगीचे में रहते थे और कोई कपड़े नहीं पहनते थे। उन्हें किसी भी कपड़े की आवश्यकता नहीं थी। उन्हें कोई लज्जा महसूस नहीं हुई। उन्हें एक-दूसरे से या परमेश्वर से अपने आप को या अपने किसी हिस्से को छिपाने की आवश्यकता महसूस नहीं हुई।</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 xml:space="preserve">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द्वारा एक दृश्य को बताने का तरीका पसंद आया, परन्तु आपको समूह के दूसरे सदस्य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3:1–24 को सुनें और अपने मनों में रखें। यदि संभव हो तो उत्पत्ति 3:1–24 का ऑडियो संस्करण तीन बार, तीन अलग-अलग अनुवादों में सुनें। उसके बाद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3:1–24 का ऑडियो संस्करण सबसे सरल अनुवाद में सुनें।</w:t>
      </w:r>
    </w:p>
    <w:p>
      <w:pPr/>
      <w:r>
        <w:rPr>
          <w:lang w:val="hi_IN" w:bidi="hi_IN"/>
        </w:rPr>
      </w:r>
      <w:r>
        <w:rPr>
          <w:lang w:val="hi_IN" w:bidi="hi_IN"/>
        </w:rPr>
        <w:t>यह भाग उस समय का है जब परमेश्वर ने पृथ्वी और उस पर की सारी चीज़ों को बना लिया था। परमेश्वर ने मनुष्य और स्त्री को एक सुंदर बगीचे में रखा। परमेश्वर ने उनसे कहा कि वे बगीचे के सब पेड़ों का फल खा सकते हैं, पर जो पेड़ भले और बुरे के ज्ञान का है, जो बगीचे के बीच में है, उसका फल न खाना। वह पुरुष और स्त्री बगीचे में एक साथ थे, नंगे थे, पर उन्हें लज्जा नहीं थी।</w:t>
      </w:r>
    </w:p>
    <w:p>
      <w:pPr/>
      <w:r>
        <w:rPr>
          <w:lang w:val="hi_IN" w:bidi="hi_IN"/>
        </w:rPr>
      </w:r>
      <w:r>
        <w:rPr>
          <w:lang w:val="hi_IN" w:bidi="hi_IN"/>
        </w:rPr>
        <w:t>यह भाग बताता है कि क्या हुआ था जब पुरुष और स्त्री ने परमेश्वर की आज्ञा नहीं मानी और बगीचे के बीच में भले बुरे के ज्ञान के पेड़ का फल खाया। इस भाग में, परमेश्वर का व्यक्तिगत नाम, यहोवा और परमेश्वर के लिए सामान्य शब्द दोनों का उपयोग एक साथ किया गया है।</w:t>
      </w:r>
    </w:p>
    <w:p>
      <w:pPr/>
      <w:r>
        <w:rPr>
          <w:lang w:val="hi_IN" w:bidi="hi_IN"/>
        </w:rPr>
      </w:r>
      <w:r>
        <w:rPr>
          <w:lang w:val="hi_IN" w:bidi="hi_IN"/>
        </w:rPr>
        <w:t>यहोवा परमेश्वर द्वारा बनाए गए सभी जंगली पशुओं में से साँप सबसे चतुर था। साँप बहुत चालाक था और उसके पास एक योजना थी। एक चतुर व्यक्ति की योजनाएँ अच्छी भी हो सकती हैं, या फिर बुरी भी। यह भाग हमें अभी तक यह नहीं बताता है कि साँप की योजनाएँ बुरी हैं या नहीं। हमें नहीं पता कि यह किस प्रकार का साँप था।</w:t>
      </w:r>
    </w:p>
    <w:p>
      <w:pPr/>
      <w:r>
        <w:rPr>
          <w:lang w:val="hi_IN" w:bidi="hi_IN"/>
        </w:rPr>
      </w:r>
      <w:r>
        <w:rPr>
          <w:lang w:val="hi_IN" w:bidi="hi_IN"/>
        </w:rPr>
        <w:t>यहाँ रुकें। समूह के रूप में, एक साँप की तस्वीर को साथ में देखें। इस ऑडियो को यहाँ रोकें।</w:t>
      </w:r>
    </w:p>
    <w:p>
      <w:pPr/>
      <w:r>
        <w:rPr>
          <w:lang w:val="hi_IN" w:bidi="hi_IN"/>
        </w:rPr>
      </w:r>
      <w:r>
        <w:rPr>
          <w:lang w:val="hi_IN" w:bidi="hi_IN"/>
        </w:rPr>
        <w:t>बाइबल के बाद के भागों से पता चलता है कि वह साँप शैतान था—एक आत्मिक प्राणी जिसने यहोवा के विरुद्ध बलवा किया था। यह भाग यह नहीं कहता कि साँप शैतान था, लेकिन यह कहता है कि यहोवा परमेश्वर ने साँप को बनाया। इस भाग में ऐसा कुछ नहीं है जो हमें यह बताए कि साँप एक साधारण साँप से बढ़कर है।</w:t>
      </w:r>
    </w:p>
    <w:p>
      <w:pPr/>
      <w:r>
        <w:rPr>
          <w:lang w:val="hi_IN" w:bidi="hi_IN"/>
        </w:rPr>
      </w:r>
      <w:r>
        <w:rPr>
          <w:lang w:val="hi_IN" w:bidi="hi_IN"/>
        </w:rPr>
        <w:t>साँप ने स्त्री से कहा, "क्या परमेश्वर ने सच में कहा था कि तुम बगीचे के किसी पेड़ का फल नहीं खा सकती?" साँप यह बात या तो प्रश्न के रूप में कहता है या फिर हैरानी और आश्चर्य के भाव से। साँप इस प्रश्न का उपयोग करता है ताकि स्त्री को परमेश्वर ने जो कुछ कहा उस पर संदेह हो।</w:t>
      </w:r>
    </w:p>
    <w:p>
      <w:pPr/>
      <w:r>
        <w:rPr>
          <w:lang w:val="hi_IN" w:bidi="hi_IN"/>
        </w:rPr>
      </w:r>
      <w:r>
        <w:rPr>
          <w:lang w:val="hi_IN" w:bidi="hi_IN"/>
        </w:rPr>
        <w:t>स्त्री ने उत्तर दिया, "हम बगीचे के सभी पेड़ों के फल खा सकते हैं। लेकिन परमेश्वर ने कहा, 'तुम बगीचे के बीच में स्थित पेड़ का फल नहीं खा सकते। अगर तुम उसे छू भी लो, तो मर जाओगे। यहाँ, स्त्री उस बात को बढ़ा-चढ़ाकर कहती है जो परमेश्वर ने पुरुष से कही थी। पिछले भाग में, परमेश्वर ने पुरुष से कहा था कि वह बगीचे के बीच में पेड़ का फल न खाए, लेकिन उसने उससे यह नहीं कहा था कि यदि वे पेड़ को छूते हैं तो वे मर जाएँगे।</w:t>
      </w:r>
    </w:p>
    <w:p>
      <w:pPr/>
      <w:r>
        <w:rPr>
          <w:lang w:val="hi_IN" w:bidi="hi_IN"/>
        </w:rPr>
      </w:r>
      <w:r>
        <w:rPr>
          <w:lang w:val="hi_IN" w:bidi="hi_IN"/>
        </w:rPr>
        <w:t>साँप ने कहा, "तुम नहीं मरोगे! परमेश्वर जानता है कि यदि तुम उस पेड़ का फल खाओगे, तो तुम्हारी आँखें खुल जाएँगी।" साँप यह नहीं कह रहा कि कोई आकर पुरुष और स्त्री की आँखें शारीरिक रूप से खोलेगा। साँप ने कहा कि यदि वे उस पेड़ का फल खाते हैं, तो उन्हें नया ज्ञान और समझ मिल जाएगी।</w:t>
      </w:r>
    </w:p>
    <w:p>
      <w:pPr/>
      <w:r>
        <w:rPr>
          <w:lang w:val="hi_IN" w:bidi="hi_IN"/>
        </w:rPr>
      </w:r>
      <w:r>
        <w:rPr>
          <w:lang w:val="hi_IN" w:bidi="hi_IN"/>
        </w:rPr>
        <w:t>साँप जारी रहा। इसमें कहा गया था, "तुम परमेश्वर के समान हो जाओगे, और भले और बुरे के बीच अंतर जान जाओगे।" "भले और बुरे" का अर्थ शायद वह सब कुछ जानने से है जो जानने योग्य है।</w:t>
      </w:r>
    </w:p>
    <w:p>
      <w:pPr/>
      <w:r>
        <w:rPr>
          <w:lang w:val="hi_IN" w:bidi="hi_IN"/>
        </w:rPr>
      </w:r>
      <w:r>
        <w:rPr>
          <w:lang w:val="hi_IN" w:bidi="hi_IN"/>
        </w:rPr>
        <w:t>यहाँ रुकें। समूह के रूप में चर्चा करें: आपकी संस्कृति के लोग हर चीज़ के बारे में ज्ञान प्राप्त करने के लिए किस तरह के काम करते हैं? कौन लोगों को ज्ञान देता है? लोग ज्ञान पाने के लिए कहाँ जाते हैं? आपके लोगों के लिए किस प्रकार का ज्ञान महत्वपूर्ण है? आपकी संस्कृति के लोग उन लोगों के बारे में क्या सोचते हैं जो सभी तरह का ज्ञान प्राप्त करना चाहते हैं? इस ऑडियो को यहाँ रोकें।</w:t>
      </w:r>
    </w:p>
    <w:p>
      <w:pPr/>
      <w:r>
        <w:rPr>
          <w:lang w:val="hi_IN" w:bidi="hi_IN"/>
        </w:rPr>
      </w:r>
      <w:r>
        <w:rPr>
          <w:lang w:val="hi_IN" w:bidi="hi_IN"/>
        </w:rPr>
        <w:t>स्त्री ने देखा कि वह फल खाने में अच्छा है और उससे वह बुद्धिमान होगी। यह भाग हमें नहीं बताता कि पेड़ पर किस प्रकार का फल था। स्त्री ने उस फल में से कुछ लिया और खा लिया। तब उसने वह फल अपने पति को दिया, जो उसके साथ था, और उसने भी उसे खा लिया। जब वह स्त्री साँप से बात कर रही थी, तब शायद उसका पति उसके साथ ही खड़ा था।</w:t>
      </w:r>
    </w:p>
    <w:p>
      <w:pPr/>
      <w:r>
        <w:rPr>
          <w:lang w:val="hi_IN" w:bidi="hi_IN"/>
        </w:rPr>
      </w:r>
      <w:r>
        <w:rPr>
          <w:lang w:val="hi_IN" w:bidi="hi_IN"/>
        </w:rPr>
        <w:t>जैसे ही उस पुरुष और स्त्री ने फल को खाया, उनकी आँखें खुल गईं। इसका अर्थ यह है कि उन्हें नया ज्ञान और समझ मिली थी। उस पुरुष और स्त्री को यह समझ में आया कि वे नंगे हैं, और वे लज्जित हुए क्योंकि वे नंगे थे। जब लोग लज्जित होते हैं, तो उन्हें लगता है कि उन्होंने अपना सम्मान या आदर खो दिया है। उससे पहले पुरुष और स्त्री दोनों नंगे थे पर उन्हें कभी लज्जा नहीं आई थी।</w:t>
      </w:r>
    </w:p>
    <w:p>
      <w:pPr/>
      <w:r>
        <w:rPr>
          <w:lang w:val="hi_IN" w:bidi="hi_IN"/>
        </w:rPr>
      </w:r>
      <w:r>
        <w:rPr>
          <w:lang w:val="hi_IN" w:bidi="hi_IN"/>
        </w:rPr>
        <w:t>यहाँ रुकें और समूह के रूप में चर्चा करें: आप अपनी संस्कृति में लज्जा का वर्णन कैसे करते हैं? आपकी संस्कृति में लोगों को कौनसी बात लज्जित करती है? ऐसी कोई कहानी सुनाओ जिसमें किसी को लज्जा का अनुभव हो। इस ऑडियो को यहाँ रोकें।</w:t>
      </w:r>
    </w:p>
    <w:p>
      <w:pPr/>
      <w:r>
        <w:rPr>
          <w:lang w:val="hi_IN" w:bidi="hi_IN"/>
        </w:rPr>
      </w:r>
      <w:r>
        <w:rPr>
          <w:lang w:val="hi_IN" w:bidi="hi_IN"/>
        </w:rPr>
        <w:t>इसलिए पुरुष और स्त्री ने अंजीर के पत्ते जोड़-जोड़कर लंगोट बना लिये ताकि वे अपने को ढक सकें। उन्होंने किसी तरह अंजीर के पत्तों को जोड़कर ढकने के कपड़े बनाए उन्होंने शायद ये वस्त्र अपनी कमर के चारों ओर पहने थे। अंजीर के पेड़ के पत्ते बहुत बड़े होते हैं, इसलिए वे इस काम के लिए उपयुक्त थे।</w:t>
      </w:r>
    </w:p>
    <w:p>
      <w:pPr/>
      <w:r>
        <w:rPr>
          <w:lang w:val="hi_IN" w:bidi="hi_IN"/>
        </w:rPr>
      </w:r>
      <w:r>
        <w:rPr>
          <w:lang w:val="hi_IN" w:bidi="hi_IN"/>
        </w:rPr>
        <w:t>यहाँ रुकें। समूह के रूप में, अंजीर के पेड़ और उसके पत्ते की एक तस्वीर देखें। इस ऑडियो को यहाँ रोकें।</w:t>
      </w:r>
    </w:p>
    <w:p>
      <w:pPr/>
      <w:r>
        <w:rPr>
          <w:lang w:val="hi_IN" w:bidi="hi_IN"/>
        </w:rPr>
      </w:r>
      <w:r>
        <w:rPr>
          <w:lang w:val="hi_IN" w:bidi="hi_IN"/>
        </w:rPr>
        <w:t>जब दिन ठंडा था, शायद सूर्यास्त के आसपास या शाम के समय, तब उस पुरुष और उसकी पत्नी ने यहोवा परमेश्वर की बगीचे में आते हुए आवाज सुनी। भले ही यहोवा परमेश्वर मनुष्यों की तरह पैरों से चलकर नहीं आ रहा था, फिर भी जब वह उनके पास आ रहा था, तब वे उसके आने की आवाज़ सुन सकते थे। वे यहोवा परमेश्वर से बगीचे में छिप गए। लेकिन यहोवा परमेश्वर उस पुरुष और स्त्री से बात करना चाहता था। उसने पुरुष को बुलाया और पूछा, "तू कहाँ है?" यहोवा परमेश्वर ने पुरुष से एक प्रश्न पूछा बजाय यह कहने के कि तूने क्या किया है, जबकि वह पहले से ही सब जानता था।</w:t>
      </w:r>
    </w:p>
    <w:p>
      <w:pPr/>
      <w:r>
        <w:rPr>
          <w:lang w:val="hi_IN" w:bidi="hi_IN"/>
        </w:rPr>
      </w:r>
      <w:r>
        <w:rPr>
          <w:lang w:val="hi_IN" w:bidi="hi_IN"/>
        </w:rPr>
        <w:t>उस पुरुष ने उत्तर दिया, "मैंने आपको बगीचे में सुना। मैं डर गया था क्योंकि मैं नंगा था, इसलिए मैं छिप गया।"</w:t>
      </w:r>
    </w:p>
    <w:p>
      <w:pPr/>
      <w:r>
        <w:rPr>
          <w:lang w:val="hi_IN" w:bidi="hi_IN"/>
        </w:rPr>
      </w:r>
      <w:r>
        <w:rPr>
          <w:lang w:val="hi_IN" w:bidi="hi_IN"/>
        </w:rPr>
        <w:t>यहोवा परमेश्वर ने कहा, "तुझे किसने कहा कि तू नंगा है? क्या तुने उस पेड़ का फल खाया है जिसका फल खाने के लिए मैंने तुझे मना किया था?"</w:t>
      </w:r>
    </w:p>
    <w:p>
      <w:pPr/>
      <w:r>
        <w:rPr>
          <w:lang w:val="hi_IN" w:bidi="hi_IN"/>
        </w:rPr>
      </w:r>
      <w:r>
        <w:rPr>
          <w:lang w:val="hi_IN" w:bidi="hi_IN"/>
        </w:rPr>
        <w:t>उस मनुष्य ने सीधे उत्तर देने के बजाय कहा, "जिस स्त्री को तुम ने मेरे पास रखा है उसने उस फल में से कुछ मुझे दिया और मैंने उसे खा लिया!"</w:t>
      </w:r>
    </w:p>
    <w:p>
      <w:pPr/>
      <w:r>
        <w:rPr>
          <w:lang w:val="hi_IN" w:bidi="hi_IN"/>
        </w:rPr>
      </w:r>
      <w:r>
        <w:rPr>
          <w:lang w:val="hi_IN" w:bidi="hi_IN"/>
        </w:rPr>
        <w:t>फिर यहोवा परमेश्वर ने स्त्री से कहा, "तुने क्या किया है?" एक बार फिर यहोवा परमेश्वर ने यह नहीं बताया कि स्त्री ने क्या किया, बल्कि उससे प्रश्न पूछना चुना।</w:t>
      </w:r>
    </w:p>
    <w:p>
      <w:pPr/>
      <w:r>
        <w:rPr>
          <w:lang w:val="hi_IN" w:bidi="hi_IN"/>
        </w:rPr>
      </w:r>
      <w:r>
        <w:rPr>
          <w:lang w:val="hi_IN" w:bidi="hi_IN"/>
        </w:rPr>
        <w:t>स्त्री ने कहा, "साँप ने मुझे धोखा दिया या मुझसे झूठ बोला, और मैंने फल खा लिया।"</w:t>
      </w:r>
    </w:p>
    <w:p>
      <w:pPr/>
      <w:r>
        <w:rPr>
          <w:lang w:val="hi_IN" w:bidi="hi_IN"/>
        </w:rPr>
      </w:r>
      <w:r>
        <w:rPr>
          <w:lang w:val="hi_IN" w:bidi="hi_IN"/>
        </w:rPr>
        <w:t>इसलिए यहोवा परमेश्वर ने पहले साँप से बात की। यहोवा परमेश्वर साँप से खुश नहीं था, इसलिए उसने साँप को श्राप दिया और उसे दण्ड दिया या न्याय किया। यहोवा परमेश्वर ने कहा, "क्योंकि तुने यह किया है, इसलिए मैं तुझे सभी घरेलु पशुओं और सभी जंगली पशुओं में से श्राप दूँगा।"</w:t>
      </w:r>
    </w:p>
    <w:p>
      <w:pPr/>
      <w:r>
        <w:rPr>
          <w:lang w:val="hi_IN" w:bidi="hi_IN"/>
        </w:rPr>
      </w:r>
      <w:r>
        <w:rPr>
          <w:lang w:val="hi_IN" w:bidi="hi_IN"/>
        </w:rPr>
        <w:t>फिर यहोवा परमेश्वर ने साँप को और अपमानित किया। वह कहता है, "तू पेट के बल चला करेगा, और जीवन भर मिट्टी चाटता रहेगा।" यहाँ, यहोवा परमेश्वर का यह अर्थ शायद यह नहीं है कि साँप ने अपने पैर खो दिए या वह अपने जीवनभर केवल धूल ही खाएगा। इसके बजाय, ये वाक्य इस बात पर जोर देते हैं कि साँप अब अन्य सब पशुओं से नीचा हो गया।</w:t>
      </w:r>
    </w:p>
    <w:p>
      <w:pPr/>
      <w:r>
        <w:rPr>
          <w:lang w:val="hi_IN" w:bidi="hi_IN"/>
        </w:rPr>
      </w:r>
      <w:r>
        <w:rPr>
          <w:lang w:val="hi_IN" w:bidi="hi_IN"/>
        </w:rPr>
        <w:t>इस भाग का अगला भाग समझना मुश्किल है। इस भाग के इस हिस्से की कई व्याख्याएँ हैं क्योंकि मूल भाषा में, वंशजों के लिए शब्द का अर्थ एक वंशज या कई वंशज हो सकता है। यहोवा परमेश्वर लगातार साँप से बात करता है। उसने कहा, "मैं तुझमें और स्त्री में शत्रुता उत्पन्न करूँगा, और तेरे वंशजों और उसके वंशजों के बीच भी शत्रुता बनी रहेगी।" यहाँ वंशजों का अर्थ शायद साँप और स्त्री की सभी सन्तानों, उनके बच्चों और उन सभी लोगों से है जो साँप या स्त्री को अपना पूर्वजों कहते हैं। यहाँ, यहोवा परमेश्वर का अर्थ शायद यह है कि स्त्री के सभी वंशज और साँप के सभी वंशज सदा शत्रु बने रहेंगे। परन्तु कुछ लोग मानते हैं कि यहोवा परमेश्वर यह कह रहे हैं कि साँप और स्त्री का एक ही वंशज, अर्थात् यीशु एक-दूसरे के शत्रु होंगे।</w:t>
      </w:r>
    </w:p>
    <w:p>
      <w:pPr/>
      <w:r>
        <w:rPr>
          <w:lang w:val="hi_IN" w:bidi="hi_IN"/>
        </w:rPr>
      </w:r>
      <w:r>
        <w:rPr>
          <w:lang w:val="hi_IN" w:bidi="hi_IN"/>
        </w:rPr>
        <w:t>तब यहोवा परमेश्वर ने साँप से कहा: "वह तेरे सिर को कुचल डालेगा, और तू उसकी एड़ी को डसेगा।" परमेश्वर कह रहा है कि स्त्री का वंश साँप के सिर पर हमला करेगा या उसे चोट पहुँचाने की कोशिश करेगा। साँप उस व्यक्ति की एड़ी पर हमला करेगा या उसे चोट पहुंचाने की कोशिश करेगा। कुछ लोगों को लगता है कि यह एक वंशज यीशु के बारे में बात कर रहा है, जो एक दिन शैतान को जीतता है। ज्यादातर बाइबल विद्वान मानते हैं कि यह एक सामान्य कथन है और यह समझाने का प्रयास है कि सभी लोग और साँप एक-दूसरे को पसंद नहीं करेंगे।</w:t>
      </w:r>
    </w:p>
    <w:p>
      <w:pPr/>
      <w:r>
        <w:rPr>
          <w:lang w:val="hi_IN" w:bidi="hi_IN"/>
        </w:rPr>
      </w:r>
      <w:r>
        <w:rPr>
          <w:lang w:val="hi_IN" w:bidi="hi_IN"/>
        </w:rPr>
        <w:t>अब यहोवा परमेश्वर स्त्री की ओर मुड़ते हैं। यहोवा ने शायद स्त्री को श्राप नहीं दिया, बल्कि उसे उसके किए गए कामों के परिणामों के बारे में बताया। यहोवा ने कहा, "मैं तेरी पीड़ा और तेरे गर्भवती होने के दुःख को बहुत बढ़ाऊँगा; तू पीड़ित होकर बच्चे उत्पन्न करेगी।" अगला भाग आश्चर्यजनक बात है क्योंकि इतने दर्द के बाद स्त्री अभी भी "अपने पति की लालसा करेगी या उसकी ओर आकर्षित होगी, और वह उस पर प्रभुता करेगा।" कुछ लोगों का मानना है कि यहोवा ने स्त्री से कहा, "तू अपने पति की लालसा करेगी जैसे वह तेरी लालसा करेगा।" अन्य लोग सोचते हैं कि यहोवा ने कहा था, "तू अपने पति पर अधिकार जताना चाहेगी, और वह तुझ पर प्रभुता करेगा या तेरा स्वामी होगा।" हालाँकि, इन सभी अनुवादों में यहोवा शायद स्त्री से यही कह रहा था कि उसका अपने पति के साथ संबंध कठिन होगा क्योंकि वे एकता से मिलकर काम करने के बजाय एक-दूसरे पर प्रभुता करने का प्रयास करेंगे।</w:t>
      </w:r>
    </w:p>
    <w:p>
      <w:pPr/>
      <w:r>
        <w:rPr>
          <w:lang w:val="hi_IN" w:bidi="hi_IN"/>
        </w:rPr>
      </w:r>
      <w:r>
        <w:rPr>
          <w:lang w:val="hi_IN" w:bidi="hi_IN"/>
        </w:rPr>
        <w:t>फिर यहोवा परमेश्वर ने आदम से बात की। यह शायद पहली बार था जब यहोवा ने पुरुष को आदम नाम से पुकारा। "आदम" नाम मूल भाषा इब्रानी में "मनुष्य" शब्द के समान लगता है। यहोवा ने शायद मनुष्य को श्राप नहीं दिया, बल्कि केवल यह बताया कि उसके किए का परिणाम क्या होगा।</w:t>
      </w:r>
    </w:p>
    <w:p>
      <w:pPr/>
      <w:r>
        <w:rPr>
          <w:lang w:val="hi_IN" w:bidi="hi_IN"/>
        </w:rPr>
      </w:r>
      <w:r>
        <w:rPr>
          <w:lang w:val="hi_IN" w:bidi="hi_IN"/>
        </w:rPr>
        <w:t>यहोवा ने कहा, "क्योंकि तूने अपनी पत्नी की बात मानी और उस पेड़ का फल खा लिया जिसका फल नहीं खाने के लिए कहा था, इसलिए भूमि तेरे कारण श्रापित है।" यहोवा स्वयं भूमि को श्राप दे रहा है। फिर उसने आदम से कहा, "तुझे जीवन भर कठिन परिश्रम करना होगा ताकि भूमि तेरे खाने के लिए भोजन उगाए। भूमि तेरे लिये काँटे और ऊँटकटारे उगाएगी, और तू भूमि में उगने वाले पौधों को खाएगा।" काँटे और ऊँटकटारे के नुकीले सिरे होते हैं। भोजन उगाने के लिए उन्हें ज़मीन से हटाना कठिन होता है। यहोवा परमेश्वर यहाँ आदम से कह रहा है कि अब से आदम को भूमि पर खेतों में फसल बोनी होगी और उन्हें काटनी होगी।</w:t>
      </w:r>
    </w:p>
    <w:p>
      <w:pPr/>
      <w:r>
        <w:rPr>
          <w:lang w:val="hi_IN" w:bidi="hi_IN"/>
        </w:rPr>
      </w:r>
      <w:r>
        <w:rPr>
          <w:lang w:val="hi_IN" w:bidi="hi_IN"/>
        </w:rPr>
        <w:t>यहाँ रुकें। समूह के रूप में, काँटे और ऊँटकटारे की तस्वीरें देखें। इस ऑडियो को यहाँ रोकें।</w:t>
      </w:r>
    </w:p>
    <w:p>
      <w:pPr/>
      <w:r>
        <w:rPr>
          <w:lang w:val="hi_IN" w:bidi="hi_IN"/>
        </w:rPr>
      </w:r>
      <w:r>
        <w:rPr>
          <w:lang w:val="hi_IN" w:bidi="hi_IN"/>
        </w:rPr>
        <w:t>यहोवा परमेश्वर ने आगे कहा, "तुझे बहुत परिश्रम करना होगा और खाने के लिए पर्याप्त भोजन प्राप्त करने के लिए पसीना बहाना होगा। तू यह तब तक करेगा जब तक तू मिट्टी में वापस न लौट जाए, क्योंकि तू मिट्टी से ही बनाया गया है। तू मिट्टी से बना था, इसलिए तू मिट्टी में वापस जाएगा।" यहाँ, यहोवा परमेश्वर का अर्थ है कि एक दिन मनुष्य मर जाएगा। जब मनुष्य मरते हैं, तो उनके शरीर फिर से धूल या मिट्टी हो जाते हैं। यहोवा परमेश्वर आदम को यह भी याद दिलाता है कि उसने उसे मूल रूप से मिट्टी से बनाया था जब उसने आदम का शरीर बनाने के लिए कुछ मिट्टी ली।</w:t>
      </w:r>
    </w:p>
    <w:p>
      <w:pPr/>
      <w:r>
        <w:rPr>
          <w:lang w:val="hi_IN" w:bidi="hi_IN"/>
        </w:rPr>
      </w:r>
      <w:r>
        <w:rPr>
          <w:lang w:val="hi_IN" w:bidi="hi_IN"/>
        </w:rPr>
        <w:t>फिर आदम ने अपनी पत्नी का नाम हव्वा रखा, क्योंकि वही सभी जीवित लोगों की माता बनने वाली थी। "हव्वा" नाम "जीवन" के लिए इब्रानी शब्द के समान है। फिर यहोवा परमेश्वर ने आदम और उसकी पत्नी के लिए पशुओं की खाल से कपड़े बनाए। हमें यह नहीं पता कि परमेश्वर ने किस प्रकार की पशु-खाल का उपयोग किया या उसने वह खाल कैसे प्राप्त की। कपड़े शायद बिना आस्तीन वाले एक लम्बे चोगे जैसे रहे होंगे।</w:t>
      </w:r>
    </w:p>
    <w:p>
      <w:pPr/>
      <w:r>
        <w:rPr>
          <w:lang w:val="hi_IN" w:bidi="hi_IN"/>
        </w:rPr>
      </w:r>
      <w:r>
        <w:rPr>
          <w:lang w:val="hi_IN" w:bidi="hi_IN"/>
        </w:rPr>
        <w:t>यहोवा परमेश्वर ने स्वयं से बात की। उसने महसूस किया कि मनुष्य "अब हमारे जैसे" हैं। परमेश्वर ने महसूस किया कि मनुष्य भी उसके समान भले और बुरे दोनों के बारे में सब कुछ जानते हैं। अब वह उन्हें और बड़ी मुसीबत से बचाना चाहता है। वह स्वयं से कहता है, "यदि मनुष्य जीवन के पेड़ का फल तोड़कर खा लें तो क्या होगा? फिर वे हमेशा जीवित रहेंगे..." परमेश्वर जानता है कि यदि वे जीवन देने वाले पेड़ का फल खाएँगे या खाना जारी रखेंगे, तो वे कभी नहीं मरेंगे। इसलिए यहोवा परमेश्वर ने पुरुष और स्त्री को अदन बगीचे से निकाल दिया, जिसका अर्थ था कि वे फिर कभी बगीचे में वापस नहीं आ सकते थे। उसने आदम को बगीचे से बाहर भेजा ताकि वह उस मिट्टी से भोजन उगाए जिससे यहोवा परमेश्वर ने उसे बनाया था।</w:t>
      </w:r>
    </w:p>
    <w:p>
      <w:pPr/>
      <w:r>
        <w:rPr>
          <w:lang w:val="hi_IN" w:bidi="hi_IN"/>
        </w:rPr>
      </w:r>
      <w:r>
        <w:rPr>
          <w:lang w:val="hi_IN" w:bidi="hi_IN"/>
        </w:rPr>
        <w:t>यहोवा परमेश्वर ने उन्हें निकाल देने के बाद, शायद बगीचे के पूर्वी द्वार पर एक करूब को पहरा देने के लिए रखा। करूब पवित्र स्थानों की रक्षा करनेवाले होते हैं। वे अक्सर यहोवा की उपस्थिति के प्रतीक होते हैं। उनका शरीर शेर जैसा है, पंख पक्षी जैसे हैं, और उनका चेहरा मनुष्य जैसा है।</w:t>
      </w:r>
    </w:p>
    <w:p>
      <w:pPr/>
      <w:r>
        <w:rPr>
          <w:lang w:val="hi_IN" w:bidi="hi_IN"/>
        </w:rPr>
      </w:r>
      <w:r>
        <w:rPr>
          <w:lang w:val="hi_IN" w:bidi="hi_IN"/>
        </w:rPr>
        <w:t>यहाँ रुकें। समूह के रूप में, करूबों का चित्र देखें। ऑडियो को यहाँ रोकें।</w:t>
      </w:r>
    </w:p>
    <w:p>
      <w:pPr/>
      <w:r>
        <w:rPr>
          <w:lang w:val="hi_IN" w:bidi="hi_IN"/>
        </w:rPr>
      </w:r>
      <w:r>
        <w:rPr>
          <w:lang w:val="hi_IN" w:bidi="hi_IN"/>
        </w:rPr>
        <w:t>यहोवा परमेश्वर ने जीवन के पेड़ के मार्ग की रक्षा के लिए एक ज्वलंत तलवार रख दी जो आगे-पीछे घूमती रहती थी शायद वह तलवार हवा में लटक रही थी।</w:t>
      </w:r>
    </w:p>
    <w:p>
      <w:pPr/>
      <w:r>
        <w:rPr>
          <w:lang w:val="hi_IN" w:bidi="hi_IN"/>
        </w:rPr>
      </w:r>
      <w:r>
        <w:rPr>
          <w:lang w:val="hi_IN" w:bidi="hi_IN"/>
        </w:rPr>
        <w:t>यहाँ रुकें। समूह के रूप में, तलवार की एक तस्वीर को देखें।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3:1–24 का ऑडियो संस्करण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साँप स्त्री से बात करता है और उसे वह फल खाने के लिए धोखा देता है जिसे यहोवा परमेश्वर ने खाने से मना किया था। स्त्री ने वह फल अपने साथ वाले पुरुष को दिया, और उसने भी उसे खा लिया। पुरुष और स्त्री ने देखा कि वे नंगे हैं, और उन्हें लज्जा आई।</w:t>
      </w:r>
    </w:p>
    <w:p>
      <w:pPr/>
      <w:r>
        <w:rPr>
          <w:lang w:val="hi_IN" w:bidi="hi_IN"/>
        </w:rPr>
      </w:r>
      <w:r>
        <w:rPr>
          <w:b/>
          <w:lang w:val="hi_IN" w:bidi="hi_IN"/>
        </w:rPr>
        <w:t>दूसरे दृश्य में:</w:t>
      </w:r>
      <w:r>
        <w:rPr>
          <w:lang w:val="hi_IN" w:bidi="hi_IN"/>
        </w:rPr>
        <w:t xml:space="preserve"> साँझ के समय, यहोवा परमेश्वर बगीचे में घूमता है। पुरुष और स्त्री डर के कारण छिप जाते हैं। यहोवा परमेश्वर ने पुरुष से कुछ प्रश्न पूछे। पुरुष कहता है कि स्त्री ने उसे फल दिया। स्त्री ने कहा साँप ने उसे धोखा दिया।</w:t>
      </w:r>
    </w:p>
    <w:p>
      <w:pPr/>
      <w:r>
        <w:rPr>
          <w:lang w:val="hi_IN" w:bidi="hi_IN"/>
        </w:rPr>
      </w:r>
      <w:r>
        <w:rPr>
          <w:b/>
          <w:lang w:val="hi_IN" w:bidi="hi_IN"/>
        </w:rPr>
        <w:t>तीसरे दृश्य में:</w:t>
      </w:r>
      <w:r>
        <w:rPr>
          <w:lang w:val="hi_IN" w:bidi="hi_IN"/>
        </w:rPr>
        <w:t xml:space="preserve"> यहोवा परमेश्वर साँप को श्राप देता है। फिर यहोवा परमेश्वर ने स्त्री से कहा कि जब तू संतान को जन्म देगी, तो तुझे बहुत पीड़ा होगी, और तू अपने पति की ओर लालसा करेगी, और वह तुझ पर प्रभुता करेगा। फिर यहोवा परमेश्वर ने मनुष्य से कहा कि उसे भोजन उगाने के लिए बहुत परिश्रम करना होगा, और एक दिन वह मर जाएगा।</w:t>
      </w:r>
    </w:p>
    <w:p>
      <w:pPr/>
      <w:r>
        <w:rPr>
          <w:lang w:val="hi_IN" w:bidi="hi_IN"/>
        </w:rPr>
      </w:r>
      <w:r>
        <w:rPr>
          <w:b/>
          <w:lang w:val="hi_IN" w:bidi="hi_IN"/>
        </w:rPr>
        <w:t>चौथे दृश्य में:</w:t>
      </w:r>
      <w:r>
        <w:rPr>
          <w:lang w:val="hi_IN" w:bidi="hi_IN"/>
        </w:rPr>
        <w:t xml:space="preserve"> आदम ने अपनी पत्नी का नाम हव्वा रखा। यहोवा परमेश्वर ने आदम और हव्वा के लिए कपड़े बनाए।</w:t>
      </w:r>
    </w:p>
    <w:p>
      <w:pPr/>
      <w:r>
        <w:rPr>
          <w:lang w:val="hi_IN" w:bidi="hi_IN"/>
        </w:rPr>
      </w:r>
      <w:r>
        <w:rPr>
          <w:b/>
          <w:lang w:val="hi_IN" w:bidi="hi_IN"/>
        </w:rPr>
        <w:t>पाँचवें दृश्य में:</w:t>
      </w:r>
      <w:r>
        <w:rPr>
          <w:lang w:val="hi_IN" w:bidi="hi_IN"/>
        </w:rPr>
        <w:t xml:space="preserve"> यहोवा परमेश्वर ने पुरुष और स्त्री को बगीचे से बाहर भेजने का निश्चय किया। उसने जीवन के पेड़ तक पहुँचने के रास्ते की रक्षा के लिए करूब और एक ज्वलंत तलवार रख दी।</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साँप</w:t>
      </w:r>
    </w:p>
    <w:p>
      <w:pPr>
        <w:pStyle w:val="ListBullet"/>
        <w:spacing w:line="240" w:lineRule="auto"/>
        <w:ind w:left="720"/>
      </w:pPr>
      <w:r>
        <w:rPr>
          <w:lang w:val="hi_IN" w:bidi="hi_IN"/>
        </w:rPr>
      </w:r>
      <w:r>
        <w:rPr>
          <w:lang w:val="hi_IN" w:bidi="hi_IN"/>
        </w:rPr>
        <w:t>साँप के वंशज</w:t>
      </w:r>
    </w:p>
    <w:p>
      <w:pPr>
        <w:pStyle w:val="ListBullet"/>
        <w:spacing w:line="240" w:lineRule="auto"/>
        <w:ind w:left="720"/>
      </w:pPr>
      <w:r>
        <w:rPr>
          <w:lang w:val="hi_IN" w:bidi="hi_IN"/>
        </w:rPr>
      </w:r>
      <w:r>
        <w:rPr>
          <w:lang w:val="hi_IN" w:bidi="hi_IN"/>
        </w:rPr>
        <w:t>हव्वा नाम की स्त्री</w:t>
      </w:r>
    </w:p>
    <w:p>
      <w:pPr>
        <w:pStyle w:val="ListBullet"/>
        <w:spacing w:line="240" w:lineRule="auto"/>
        <w:ind w:left="720"/>
      </w:pPr>
      <w:r>
        <w:rPr>
          <w:lang w:val="hi_IN" w:bidi="hi_IN"/>
        </w:rPr>
      </w:r>
      <w:r>
        <w:rPr>
          <w:lang w:val="hi_IN" w:bidi="hi_IN"/>
        </w:rPr>
        <w:t>स्त्री के वंशज</w:t>
      </w:r>
    </w:p>
    <w:p>
      <w:pPr>
        <w:pStyle w:val="ListBullet"/>
        <w:spacing w:line="240" w:lineRule="auto"/>
        <w:ind w:left="720"/>
      </w:pPr>
      <w:r>
        <w:rPr>
          <w:lang w:val="hi_IN" w:bidi="hi_IN"/>
        </w:rPr>
      </w:r>
      <w:r>
        <w:rPr>
          <w:lang w:val="hi_IN" w:bidi="hi_IN"/>
        </w:rPr>
        <w:t>आदम नाम का व्यक्ति</w:t>
      </w:r>
    </w:p>
    <w:p>
      <w:pPr>
        <w:pStyle w:val="ListBullet"/>
        <w:spacing w:line="240" w:lineRule="auto"/>
        <w:ind w:left="720"/>
      </w:pPr>
      <w:r>
        <w:rPr>
          <w:lang w:val="hi_IN" w:bidi="hi_IN"/>
        </w:rPr>
      </w:r>
      <w:r>
        <w:rPr>
          <w:lang w:val="hi_IN" w:bidi="hi_IN"/>
        </w:rPr>
        <w:t>यहोवा परमेश्वर</w:t>
      </w:r>
    </w:p>
    <w:p>
      <w:pPr>
        <w:pStyle w:val="ListBullet"/>
        <w:spacing w:line="240" w:lineRule="auto"/>
        <w:ind w:left="720"/>
      </w:pPr>
      <w:r>
        <w:rPr>
          <w:lang w:val="hi_IN" w:bidi="hi_IN"/>
        </w:rPr>
      </w:r>
      <w:r>
        <w:rPr>
          <w:lang w:val="hi_IN" w:bidi="hi_IN"/>
        </w:rPr>
        <w:t>और करूब</w:t>
      </w:r>
    </w:p>
    <w:p>
      <w:pPr/>
      <w:r>
        <w:rPr>
          <w:lang w:val="hi_IN" w:bidi="hi_IN"/>
        </w:rPr>
      </w:r>
      <w:r>
        <w:rPr>
          <w:lang w:val="hi_IN" w:bidi="hi_IN"/>
        </w:rPr>
        <w:t>एक समूह के रूप में, इस भाग के परिवेश के इन हिस्सों पर ध्यान दें:</w:t>
      </w:r>
    </w:p>
    <w:p>
      <w:pPr/>
      <w:r>
        <w:rPr>
          <w:lang w:val="hi_IN" w:bidi="hi_IN"/>
        </w:rPr>
      </w:r>
      <w:r>
        <w:rPr>
          <w:lang w:val="hi_IN" w:bidi="hi_IN"/>
        </w:rPr>
        <w:t>पहला दृश्य एक ऐसे शब्द से आरम्भ होता है जो बताता है कि एक नई कहानी शुरू हो गई है।</w:t>
      </w:r>
    </w:p>
    <w:p>
      <w:pPr/>
      <w:r>
        <w:rPr>
          <w:lang w:val="hi_IN" w:bidi="hi_IN"/>
        </w:rPr>
      </w:r>
      <w:r>
        <w:rPr>
          <w:lang w:val="hi_IN" w:bidi="hi_IN"/>
        </w:rPr>
        <w:t>यहाँ रुकिए और समूह के रूप में चर्चा कीजिए: आप अपनी भाषा में नई कहानियाँ कैसे शुरू करते हैं? क्या आपके पास कोई शब्द या वाक्यांश हैं जिनका उपयोग आप नई कहानियाँ शुरू करने के लिए करते हैं? इस ऑडियो को यहाँ रोकें।</w:t>
      </w:r>
    </w:p>
    <w:p>
      <w:pPr/>
      <w:r>
        <w:rPr>
          <w:lang w:val="hi_IN" w:bidi="hi_IN"/>
        </w:rPr>
      </w:r>
      <w:r>
        <w:rPr>
          <w:lang w:val="hi_IN" w:bidi="hi_IN"/>
        </w:rPr>
        <w:t>अब, साँप जो यहोवा परमेश्वर द्वारा बनाए गए सभी जंगली पशुओं में सबसे चतुर था, स्त्री से बात करता है। यह याद रखना महत्वपूर्ण है कि जब साँप बात कर रहा है तब स्त्री का पति शायद उसके साथ ही होगा। साँप ने कहा, "क्या परमेश्वर ने सच में कहा था कि तुम बगीचे के किसी पेड़ का फल नहीं खा सकते?" साँप प्रश्न ऐसे पूछता है जैसे वह आश्चर्य में हो। हालाँकि, साँप कोशिश कर रहा है कि स्त्री उस पर संदेह करे जो परमेश्वर ने कहा है।</w:t>
      </w:r>
    </w:p>
    <w:p>
      <w:pPr/>
      <w:r>
        <w:rPr>
          <w:lang w:val="hi_IN" w:bidi="hi_IN"/>
        </w:rPr>
      </w:r>
      <w:r>
        <w:rPr>
          <w:lang w:val="hi_IN" w:bidi="hi_IN"/>
        </w:rPr>
        <w:t>यहाँ रुकें और समूह में चर्चा कीजिए: जब आप अपनी भाषा में कहानियाँ सुनाते हैं तो आप कैसे दिखाते हैं कि कोई हैरान है? इस ऑडियो को यहाँ रोकें।</w:t>
      </w:r>
    </w:p>
    <w:p>
      <w:pPr/>
      <w:r>
        <w:rPr>
          <w:lang w:val="hi_IN" w:bidi="hi_IN"/>
        </w:rPr>
      </w:r>
      <w:r>
        <w:rPr>
          <w:lang w:val="hi_IN" w:bidi="hi_IN"/>
        </w:rPr>
        <w:t>स्त्री ने उत्तर दिया, "हम बगीचे के किसी भी पेड़ का फल खा सकते हैं।" फिर उस स्त्री ने एक विरोधाभास कहा। वह कहती है, "</w:t>
      </w:r>
      <w:r>
        <w:rPr>
          <w:b/>
          <w:lang w:val="hi_IN" w:bidi="hi_IN"/>
        </w:rPr>
        <w:t>लेकिन</w:t>
      </w:r>
      <w:r>
        <w:rPr>
          <w:lang w:val="hi_IN" w:bidi="hi_IN"/>
        </w:rPr>
        <w:t>, हम केवल बगीचे के बीच वाले पेड़ का फल नहीं खा सकते। परमेश्वर ने हमसे कहा, 'तुम बगीचे के बीच वाले पेड़ का फल न तो खा सकते हो और न ही छू सकते हो। यदि तुम ऐसा करोगे, तो तुम मर जाओगे।'</w:t>
      </w:r>
    </w:p>
    <w:p>
      <w:pPr/>
      <w:r>
        <w:rPr>
          <w:lang w:val="hi_IN" w:bidi="hi_IN"/>
        </w:rPr>
      </w:r>
      <w:r>
        <w:rPr>
          <w:lang w:val="hi_IN" w:bidi="hi_IN"/>
        </w:rPr>
        <w:t>फिर साँप ने एक मजबूत विरोधाभास कहा। वह उत्तर देता है, "नहीं! तुम नहीं मरोगे! परमेश्वर जानता है कि जैसे ही तुम फल खाओगे, तुम बुद्धिमान हो जाओगे। तुम सब कुछ जान लोगे, जैसे परमेश्वर जानता है।"</w:t>
      </w:r>
    </w:p>
    <w:p>
      <w:pPr/>
      <w:r>
        <w:rPr>
          <w:lang w:val="hi_IN" w:bidi="hi_IN"/>
        </w:rPr>
      </w:r>
      <w:r>
        <w:rPr>
          <w:lang w:val="hi_IN" w:bidi="hi_IN"/>
        </w:rPr>
        <w:t>जब साँप और स्त्री बात करते हैं, तो वे बहुवचन "तुम" का उपयोग करते हैं। इसका अर्थ है कि जब वे "तुम" कहते हैं, तो वे स्त्री और पुरुष दोनों का उल्लेख करते हैं। वे भी केवल परमेश्वर के लिए सामान्य नाम का उपयोग करते हैं, न कि परमेश्वर के व्यक्तिगत नाम, यहोवा का उपयोग करते हैं।</w:t>
      </w:r>
    </w:p>
    <w:p>
      <w:pPr/>
      <w:r>
        <w:rPr>
          <w:lang w:val="hi_IN" w:bidi="hi_IN"/>
        </w:rPr>
      </w:r>
      <w:r>
        <w:rPr>
          <w:lang w:val="hi_IN" w:bidi="hi_IN"/>
        </w:rPr>
        <w:t>स्त्री ने देखा कि पेड़ का फल खाने में अच्छा है और देखने में भी सुंदर है। वह उस फल को चाहती है क्योंकि वह व्यक्ति को बुद्धिमान बना देता है। इसलिए उसने उस फल में से कुछ लिया और खा लिया। इस भाग में उपयोग की गई भाषा स्त्री के कार्यों पर जोर देती है ताकि यह दिखाया जा सकें कि उसके कार्य महत्वपूर्ण हैं।</w:t>
      </w:r>
    </w:p>
    <w:p>
      <w:pPr/>
      <w:r>
        <w:rPr>
          <w:lang w:val="hi_IN" w:bidi="hi_IN"/>
        </w:rPr>
      </w:r>
      <w:r>
        <w:rPr>
          <w:lang w:val="hi_IN" w:bidi="hi_IN"/>
        </w:rPr>
        <w:t>यहाँ रुकें और समूह में चर्चा कीजिए: आप किसी के कार्यों पर कैसे जोर देते हैं जब आप अपनी संस्कृति में कहानियाँ सुनाते हैं? अपनी संस्कृति से एक कहानी सुनाओ जिसमें एक महत्वपूर्ण कार्य हो। इस बात पर ध्यान दें कि जब आप उस कार्य के बारे में बात करें, तो आपकी आवाज़ का स्वर, आपकी भावना और आपके शब्द कैसे हों। ऑडियो को यहाँ रोकें।</w:t>
      </w:r>
    </w:p>
    <w:p>
      <w:pPr/>
      <w:r>
        <w:rPr>
          <w:lang w:val="hi_IN" w:bidi="hi_IN"/>
        </w:rPr>
      </w:r>
      <w:r>
        <w:rPr>
          <w:lang w:val="hi_IN" w:bidi="hi_IN"/>
        </w:rPr>
        <w:t>स्त्री ने उस फल में से कुछ अपने पति को दिया, जो उसके साथ था, और उसने उसे खा लिया। यह याद रखना महत्वपूर्ण है कि मूल भाषा से संकेत मिलता है कि पुरुष पूरी बातचीत के दौरान स्त्री के पास ही खड़ा था। कुछ अनुवादों में वह जानकारी शामिल है। तुरंत, पुरुष और स्त्री बुद्धिमान हो गए, और उन्हें अचानक लज्जा आई क्योंकि उन्होंने कोई कपड़े नहीं पहने थे। इसलिए उन्होंने अंजीर के पत्तों को एक साथ जोड़ दिया, ताकि वे खुद को ढक सकें।</w:t>
      </w:r>
    </w:p>
    <w:p>
      <w:pPr/>
      <w:r>
        <w:rPr>
          <w:lang w:val="hi_IN" w:bidi="hi_IN"/>
        </w:rPr>
      </w:r>
      <w:r>
        <w:rPr>
          <w:lang w:val="hi_IN" w:bidi="hi_IN"/>
        </w:rPr>
        <w:t>दूसरा दृश्य बाद में होता है, शायद सूर्यास्त के आसपास या शुरुआती समय में।</w:t>
      </w:r>
    </w:p>
    <w:p>
      <w:pPr/>
      <w:r>
        <w:rPr>
          <w:lang w:val="hi_IN" w:bidi="hi_IN"/>
        </w:rPr>
      </w:r>
      <w:r>
        <w:rPr>
          <w:lang w:val="hi_IN" w:bidi="hi_IN"/>
        </w:rPr>
        <w:t>यहाँ रुकें और समूह में चर्चा करें: आप दिन के विभिन्न समयों का वर्णन करने के लिए किन शब्दों या वाक्यांशों का उपयोग करते हैं? आप अपनी भाषा में साँझ के शुरूआती समय को व्यक्त करने के लिए कौन-सा शब्द या वाक्यांश प्रयोग करते हैं? इस ऑडियो को यहाँ रोकें।</w:t>
      </w:r>
    </w:p>
    <w:p>
      <w:pPr/>
      <w:r>
        <w:rPr>
          <w:lang w:val="hi_IN" w:bidi="hi_IN"/>
        </w:rPr>
      </w:r>
      <w:r>
        <w:rPr>
          <w:lang w:val="hi_IN" w:bidi="hi_IN"/>
        </w:rPr>
        <w:t>आप इस दृश्य में क्रिया को फिर से व्यवस्थित करना चाह सकते हैं। उस साँझ को यहोवा परमेश्वर आकर बगीचे में घूमता है। मूल भाषा से पता चलता है कि यहोवा परमेश्वर हर दिन इसी समय उनके साथ चलने के लिए आता था। जब वे यहोवा परमेश्वर के चलने की आवाज़ या परमेश्वर के बगीचे में प्रवेश करने की आवाज़ सुनते हैं तो पुरुष और उसकी पत्नी पेड़ों के पीछे छिप गए ताकि वह उन्हें न देखे। यहोवा परमेश्वर ने पुरुष को पुकारा, "तू कहाँ है?"</w:t>
      </w:r>
    </w:p>
    <w:p>
      <w:pPr/>
      <w:r>
        <w:rPr>
          <w:lang w:val="hi_IN" w:bidi="hi_IN"/>
        </w:rPr>
      </w:r>
      <w:r>
        <w:rPr>
          <w:lang w:val="hi_IN" w:bidi="hi_IN"/>
        </w:rPr>
        <w:t>यहाँ रुकें और समूह में चर्चा करें: जब आप किसी को खोजने की कोशिश कर रहे हों तो आप उसे कैसे पुकारते हैं? इस ऑडियो को यहाँ रोकें।</w:t>
      </w:r>
    </w:p>
    <w:p>
      <w:pPr/>
      <w:r>
        <w:rPr>
          <w:lang w:val="hi_IN" w:bidi="hi_IN"/>
        </w:rPr>
      </w:r>
      <w:r>
        <w:rPr>
          <w:lang w:val="hi_IN" w:bidi="hi_IN"/>
        </w:rPr>
        <w:t>पुरुष ने उत्तर दिया कि जब उसने यहोवा परमेश्वर का शब्द सुना तो वह डर के कारण बगीचे में छिप गया क्योंकि वह नंगा था। यहोवा परमेश्वर ने पहले पुरुष से पूछा, "तुझे किसने कहा कि तू नंगा है?" जब यहोवा परमेश्वर ने यह प्रश्न पूछा, तो उसका अर्थ था, "तुझे कैसे पता चला कि तू नंगा है?" फिर परमेश्वर ने पुरुष से पूछा कि क्या तूने उसी पेड़ का फल खा लिया जिसका फल खाने के लिए मैंने तुझे मना किया था। पुरुष ने सीधे उत्तर नहीं दिया। उसने तुरंत कहा, "जिस स्त्री को तू ने मुझे दिया, उसी ने मुझे वह फल दिया।" परमेश्वर अब सीधे स्त्री से बात करता है। उसने पूछा, "तुने क्या किया है?" जिसका वास्तव में अर्थ है, "तुने ऐसा क्यों किया?" स्त्री ने कहा मैंने वह फल खा लिया क्योंकि साँप ने मुझे धोखा दिया।</w:t>
      </w:r>
    </w:p>
    <w:p>
      <w:pPr/>
      <w:r>
        <w:rPr>
          <w:lang w:val="hi_IN" w:bidi="hi_IN"/>
        </w:rPr>
      </w:r>
      <w:r>
        <w:rPr>
          <w:lang w:val="hi_IN" w:bidi="hi_IN"/>
        </w:rPr>
        <w:t>तीसरे दृश्य में, यहोवा परमेश्वर साँप से बात करता है। उसने साँप को श्राप दिया। जब परमेश्वर किसी व्यक्ति को श्राप देता है, तो इसका अर्थ है कि वह उस व्यक्ति से प्रसन्न नहीं है। इसलिए उसने उसे श्राप देकर दण्ड दिया। इसका अर्थ है कि किसी के साथ कुछ अप्रिय होने वाला है।</w:t>
      </w:r>
    </w:p>
    <w:p>
      <w:pPr/>
      <w:r>
        <w:rPr>
          <w:lang w:val="hi_IN" w:bidi="hi_IN"/>
        </w:rPr>
      </w:r>
      <w:r>
        <w:rPr>
          <w:lang w:val="hi_IN" w:bidi="hi_IN"/>
        </w:rPr>
        <w:t>यहाँ रुकें और समूह में चर्चा करें: लोग आपकी संस्कृति में दूसरे लोगों या चीजों को कैसे श्राप देते हैं? लोग इन श्रापों में किस प्रकार की भाषा का उपयोग करते हैं? इस ऑडियो को यहाँ रोकें।</w:t>
      </w:r>
    </w:p>
    <w:p>
      <w:pPr/>
      <w:r>
        <w:rPr>
          <w:lang w:val="hi_IN" w:bidi="hi_IN"/>
        </w:rPr>
      </w:r>
      <w:r>
        <w:rPr>
          <w:lang w:val="hi_IN" w:bidi="hi_IN"/>
        </w:rPr>
        <w:t>यहोवा परमेश्वर ने साँप, स्त्री और पुरुष से बात की। जब वह उनसे बात करता है, तो उसने जो कुछ कहा वह कविता के रूप में या विशेष भाषा के रूप में होता है।</w:t>
      </w:r>
    </w:p>
    <w:p>
      <w:pPr/>
      <w:r>
        <w:rPr>
          <w:lang w:val="hi_IN" w:bidi="hi_IN"/>
        </w:rPr>
      </w:r>
      <w:r>
        <w:rPr>
          <w:lang w:val="hi_IN" w:bidi="hi_IN"/>
        </w:rPr>
        <w:t>यहोवा परमेश्वर ने साँप से कहा, "तूने यह किया है, इस कारण मैं तुझे सभी पशुओं में श्रापित करूँगा।" परमेश्वर यहाँ सभी पशुओं को श्राप नहीं दे रहा है, बल्कि वह केवल साँप को श्राप दे रहा है। फिर यहोवा परमेश्वर ने साँप को बहुत नीचे कर दिया। उसने कहा, "तू पेट के बल चला करेगा, और जीवन भर मिट्टी चाटता रहेगा। मैं तुझमें और स्त्री में बैर उत्पन्न करूँगा, और तेरे वंशजों और उसके वंशजों में भी मैं बैर कर दूँगा। उसका वंश तेरे सिर को कुचल डालेगा, और तू उसकी एड़ी को डसेगा।" यहाँ स्त्री और साँप की संतान, दोनों एक-दूसरे को चोट पहुँचाने का कार्य करते हैं। ऐसा लगता है कि यह वचन केवल एक वंशज की बात करता है जो साँप के सिर को कुचलेगा, और एक ही साँप की जो उस वंशज की एड़ी पर डसेगा। हालाँकि, मूल भाषा में, वंशज का अर्थ वास्तव में कई वंशज हो सकता है। इसलिए, ज्यादातर लोग मानते हैं कि यह सामान्य रूप से साँपों और लोगों के बारे में बात कर रहा है।</w:t>
      </w:r>
    </w:p>
    <w:p>
      <w:pPr/>
      <w:r>
        <w:rPr>
          <w:lang w:val="hi_IN" w:bidi="hi_IN"/>
        </w:rPr>
      </w:r>
      <w:r>
        <w:rPr>
          <w:lang w:val="hi_IN" w:bidi="hi_IN"/>
        </w:rPr>
        <w:t>फिर यहोवा परमेश्वर ने स्त्री से कहा, "मैं तेरी पीड़ा और तेरे गर्भवती होने के दुःख को बहुत बढ़ाऊँगा; तू पीड़ित होकर बच्चे उत्पन्न करेगी।" परमेश्वर ने यहाँ एक विरोधाभास कहा है। उसने कहा, "इसके बाद भी तेरी लालसा तेरे पति की ओर होगी, और वह तुझ पर प्रभुता करेगा।"</w:t>
      </w:r>
    </w:p>
    <w:p>
      <w:pPr/>
      <w:r>
        <w:rPr>
          <w:lang w:val="hi_IN" w:bidi="hi_IN"/>
        </w:rPr>
      </w:r>
      <w:r>
        <w:rPr>
          <w:lang w:val="hi_IN" w:bidi="hi_IN"/>
        </w:rPr>
        <w:t>फिर यहोवा परमेश्वर ने पहली बार आदम का नाम लिया। उसने आदम से कहा, "तूने अपनी पत्नी की बात मानी और उस पेड़ का फल खा लिया जिसे मैंने तुझे न खाने की आज्ञा दी थी, इसलिए मैं तेरे कारण भूमि को श्राप दूँगा। तू जीवन भर उससे अन्न उपजाने के लिए मेहनत करता रहेगा। भूमि तेरे लिये काँटे और ऊँटकटारे उगाएगी, फिर भी तू उस भूमि में से पौधों को खाएगा। तेरे माथे के पसीने की रोटी खाया करेगा।" यहाँ, "तेरे माथे के पसीने" एक ऐसी कहावत है जिसका अर्थ है कि मनुष्य भोजन पाने के लिए इतनी मेहनत करेगा कि उसका सारा शरीर पसीने से भीग जाएगा।</w:t>
      </w:r>
    </w:p>
    <w:p>
      <w:pPr/>
      <w:r>
        <w:rPr>
          <w:lang w:val="hi_IN" w:bidi="hi_IN"/>
        </w:rPr>
      </w:r>
      <w:r>
        <w:rPr>
          <w:lang w:val="hi_IN" w:bidi="hi_IN"/>
        </w:rPr>
        <w:t>यहाँ रुकें और समूह में चर्चा करें: आप बहुत कड़ी मेहनत करने के बारे में कैसे बात करते हैं? आप कड़ी मेहनत का वर्णन करने के लिए किस प्रकार के विशेष वाक्यांशों का उपयोग करते हैं? इस ऑडियो को यहाँ रोकें।</w:t>
      </w:r>
    </w:p>
    <w:p>
      <w:pPr/>
      <w:r>
        <w:rPr>
          <w:lang w:val="hi_IN" w:bidi="hi_IN"/>
        </w:rPr>
      </w:r>
      <w:r>
        <w:rPr>
          <w:lang w:val="hi_IN" w:bidi="hi_IN"/>
        </w:rPr>
        <w:t>यहोवा परमेश्वर ने कहा कि मनुष्य इसी प्रकार मेहनत करता रहेगा जब तक कि वह उस मिट्टी में वापस न आ जाए जिससे उसे बनाया गया था। इसका अर्थ है कि मनुष्य मर जाएगा। यहोवा परमेश्वर आगे कहता है, "तू मिट्टी से बनाया गया है, और तू मिट्टी ही में फिर मिल जाएगा।" यहाँ, "मिट्टी ही में फिर मिल जाएगा" का अर्थ है मनुष्य का मरना। लंबे समय के बाद मृत शरीर फिर से धूल और मिट्टी बन जाते हैं।</w:t>
      </w:r>
    </w:p>
    <w:p>
      <w:pPr/>
      <w:r>
        <w:rPr>
          <w:lang w:val="hi_IN" w:bidi="hi_IN"/>
        </w:rPr>
      </w:r>
      <w:r>
        <w:rPr>
          <w:lang w:val="hi_IN" w:bidi="hi_IN"/>
        </w:rPr>
        <w:t>यहाँ रुकें और समूह में चर्चा करें: आप मृत्यु के बारे में कैसे बात करते हैं? आप मरने का वर्णन करने के लिए किस प्रकार के विशेष वाक्यांशों का उपयोग करते हैं? इस ऑडियो को यहाँ रोकें।</w:t>
      </w:r>
    </w:p>
    <w:p>
      <w:pPr/>
      <w:r>
        <w:rPr>
          <w:lang w:val="hi_IN" w:bidi="hi_IN"/>
        </w:rPr>
      </w:r>
      <w:r>
        <w:rPr>
          <w:lang w:val="hi_IN" w:bidi="hi_IN"/>
        </w:rPr>
        <w:t>चौथा दृश्य क्रिया से एक विराम है। यह कहानी को पृष्ठभूमि की जानकारी प्रदान करता है।</w:t>
      </w:r>
    </w:p>
    <w:p>
      <w:pPr/>
      <w:r>
        <w:rPr>
          <w:lang w:val="hi_IN" w:bidi="hi_IN"/>
        </w:rPr>
      </w:r>
      <w:r>
        <w:rPr>
          <w:lang w:val="hi_IN" w:bidi="hi_IN"/>
        </w:rPr>
        <w:t>आदम ने अपनी पत्नी का नाम हव्वा रखा, जिसका अर्थ है "जीवन।" हव्वा सब जीवित लोगों की माता बनेगी। यह एक विशेष भाषा है जिसका अर्थ है कि पृथ्वी के सभी लोग हव्वा के वंशज हैं।</w:t>
      </w:r>
    </w:p>
    <w:p>
      <w:pPr/>
      <w:r>
        <w:rPr>
          <w:lang w:val="hi_IN" w:bidi="hi_IN"/>
        </w:rPr>
      </w:r>
      <w:r>
        <w:rPr>
          <w:lang w:val="hi_IN" w:bidi="hi_IN"/>
        </w:rPr>
        <w:t>चौथे दृश्य का अन्त परमेश्वर द्वारा आदम और हव्वा के लिए पशुओं की खाल से कपड़े बनाने के साथ होता है। परमेश्वर ने या तो आदम और हव्वा को स्वयं कपड़े पहनाए, या फिर उन्हें कपड़े दिए ताकि वे उन्हें पहन लें।</w:t>
      </w:r>
    </w:p>
    <w:p>
      <w:pPr/>
      <w:r>
        <w:rPr>
          <w:lang w:val="hi_IN" w:bidi="hi_IN"/>
        </w:rPr>
      </w:r>
      <w:r>
        <w:rPr>
          <w:lang w:val="hi_IN" w:bidi="hi_IN"/>
        </w:rPr>
        <w:t>पाँचवें दृश्य में, कहानी फिर से शुरू होती है। यहोवा परमेश्वर ने स्वयं से बात की। यहोवा परमेश्वर ने स्वयं से कहा, "देखो, ये मनुष्य अब हमारे समान हैं, क्योंकि वे भले और बुरे दोनों को जानते हैं, या वे सब जानते हैं।" "देखो" शब्द का अर्थ है कि यहोवा परमेश्वर यहाँ कुछ महत्वपूर्ण कह रहा है। यहोवा परमेश्वर शायद यहाँ किसी देवताओं के समूह या स्वर्गदूतों से बात नहीं कर रहा है। उस समय, कभी-कभी शासक आदर के संकेत के लिए खुद को "हम" शब्द के रूप में पुकारते थे, इसीलिए शायद यहोवा ने यहाँ "हम" शब्द का उपयोग किया।</w:t>
      </w:r>
    </w:p>
    <w:p>
      <w:pPr/>
      <w:r>
        <w:rPr>
          <w:lang w:val="hi_IN" w:bidi="hi_IN"/>
        </w:rPr>
      </w:r>
      <w:r>
        <w:rPr>
          <w:lang w:val="hi_IN" w:bidi="hi_IN"/>
        </w:rPr>
        <w:t>फिर यहोवा परमेश्वर ने पुरुष और स्त्री को जबरन अदन बगीचे से बाहर भेज दिया। पुरुष और स्त्री के पास यह चुनने का कोई विकल्प नहीं था कि वे बगीचे में रहें या न रहें। यहोवा परमेश्वर ने आदम को उस भूमि पर या मिट्टी में खेती करने के लिए भेजा जिससे वह बनाया गया था। इस कहानी में हम कई बार यह विचार देखते हैं कि आदम उस मिट्टी में लौटता है जिससे वह बनाया गया था।</w:t>
      </w:r>
    </w:p>
    <w:p>
      <w:pPr/>
      <w:r>
        <w:rPr>
          <w:lang w:val="hi_IN" w:bidi="hi_IN"/>
        </w:rPr>
      </w:r>
      <w:r>
        <w:rPr>
          <w:lang w:val="hi_IN" w:bidi="hi_IN"/>
        </w:rPr>
        <w:t>फिर हमने देखा कि यहोवा परमेश्वर ने जीवन के पेड़ तक पहुँचने के रास्ते की रक्षा के लिए क्या किया। यहोवा परमेश्वर ने बगीचे के पूर्व में एक शक्तिशाली करूब को रखा।</w:t>
      </w:r>
    </w:p>
    <w:p>
      <w:pPr/>
      <w:r>
        <w:rPr>
          <w:lang w:val="hi_IN" w:bidi="hi_IN"/>
        </w:rPr>
      </w:r>
      <w:r>
        <w:rPr>
          <w:lang w:val="hi_IN" w:bidi="hi_IN"/>
        </w:rPr>
        <w:t>उसने एक ज्वलंत तलवार भी रखी जो जीवन के पेड़ तक जाने के रास्ते की रक्षा के लिए आगे-पीछे घूमती रहती थी। हमें यह नहीं पता कि वह तलवार आग के रूप में थी, या वह तलवार जो आग में जल रही थी, या वह तेज प्रकाश से चमकती हुई तलवार थी। तलवारें सुरक्षा की प्रतीक थीं।</w:t>
      </w:r>
    </w:p>
    <w:p>
      <w:pPr/>
      <w:r>
        <w:rPr>
          <w:lang w:val="hi_IN" w:bidi="hi_IN"/>
        </w:rPr>
      </w:r>
      <w:r>
        <w:rPr>
          <w:lang w:val="hi_IN" w:bidi="hi_IN"/>
        </w:rPr>
        <w:t>यहाँ रुकें और समूह में चर्चा करें: आपकी संस्कृति में सुरक्षा के कौन से प्रतीक हैं? जब आप एक तलवार के बारे में सोचते हैं जिसमें से आग निकल रही है, तो आपके मन में क्या भावनाएँ आती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3:1–24 का ऑडियो संस्करण सबसे सरल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साँप</w:t>
      </w:r>
    </w:p>
    <w:p>
      <w:pPr>
        <w:pStyle w:val="ListBullet"/>
        <w:spacing w:line="240" w:lineRule="auto"/>
        <w:ind w:left="720"/>
      </w:pPr>
      <w:r>
        <w:rPr>
          <w:lang w:val="hi_IN" w:bidi="hi_IN"/>
        </w:rPr>
      </w:r>
      <w:r>
        <w:rPr>
          <w:lang w:val="hi_IN" w:bidi="hi_IN"/>
        </w:rPr>
        <w:t>साँप के वंशज</w:t>
      </w:r>
    </w:p>
    <w:p>
      <w:pPr>
        <w:pStyle w:val="ListBullet"/>
        <w:spacing w:line="240" w:lineRule="auto"/>
        <w:ind w:left="720"/>
      </w:pPr>
      <w:r>
        <w:rPr>
          <w:lang w:val="hi_IN" w:bidi="hi_IN"/>
        </w:rPr>
      </w:r>
      <w:r>
        <w:rPr>
          <w:lang w:val="hi_IN" w:bidi="hi_IN"/>
        </w:rPr>
        <w:t>हव्वा नाम की स्त्री</w:t>
      </w:r>
    </w:p>
    <w:p>
      <w:pPr>
        <w:pStyle w:val="ListBullet"/>
        <w:spacing w:line="240" w:lineRule="auto"/>
        <w:ind w:left="720"/>
      </w:pPr>
      <w:r>
        <w:rPr>
          <w:lang w:val="hi_IN" w:bidi="hi_IN"/>
        </w:rPr>
      </w:r>
      <w:r>
        <w:rPr>
          <w:lang w:val="hi_IN" w:bidi="hi_IN"/>
        </w:rPr>
        <w:t>स्त्री के वंशज</w:t>
      </w:r>
    </w:p>
    <w:p>
      <w:pPr>
        <w:pStyle w:val="ListBullet"/>
        <w:spacing w:line="240" w:lineRule="auto"/>
        <w:ind w:left="720"/>
      </w:pPr>
      <w:r>
        <w:rPr>
          <w:lang w:val="hi_IN" w:bidi="hi_IN"/>
        </w:rPr>
      </w:r>
      <w:r>
        <w:rPr>
          <w:lang w:val="hi_IN" w:bidi="hi_IN"/>
        </w:rPr>
        <w:t>आदम नाम का पुरुष</w:t>
      </w:r>
    </w:p>
    <w:p>
      <w:pPr>
        <w:pStyle w:val="ListBullet"/>
        <w:spacing w:line="240" w:lineRule="auto"/>
        <w:ind w:left="720"/>
      </w:pPr>
      <w:r>
        <w:rPr>
          <w:lang w:val="hi_IN" w:bidi="hi_IN"/>
        </w:rPr>
      </w:r>
      <w:r>
        <w:rPr>
          <w:lang w:val="hi_IN" w:bidi="hi_IN"/>
        </w:rPr>
        <w:t>यहोवा परमेश्वर</w:t>
      </w:r>
    </w:p>
    <w:p>
      <w:pPr>
        <w:pStyle w:val="ListBullet"/>
        <w:spacing w:line="240" w:lineRule="auto"/>
        <w:ind w:left="720"/>
      </w:pPr>
      <w:r>
        <w:rPr>
          <w:lang w:val="hi_IN" w:bidi="hi_IN"/>
        </w:rPr>
      </w:r>
      <w:r>
        <w:rPr>
          <w:lang w:val="hi_IN" w:bidi="hi_IN"/>
        </w:rPr>
        <w:t>और करूब</w:t>
      </w:r>
    </w:p>
    <w:p>
      <w:pPr/>
      <w:r>
        <w:rPr>
          <w:lang w:val="hi_IN" w:bidi="hi_IN"/>
        </w:rPr>
      </w:r>
      <w:r>
        <w:rPr>
          <w:lang w:val="hi_IN" w:bidi="hi_IN"/>
        </w:rPr>
        <w:t>समूह से कहें कि वे इस भाग का अभिनय दो बार करें। आपको अपनी भाषा में इस भाग का अभिनय करना चाहिए।</w:t>
      </w:r>
    </w:p>
    <w:p>
      <w:pPr/>
      <w:r>
        <w:rPr>
          <w:lang w:val="hi_IN" w:bidi="hi_IN"/>
        </w:rPr>
      </w:r>
      <w:r>
        <w:rPr>
          <w:lang w:val="hi_IN" w:bidi="hi_IN"/>
        </w:rPr>
        <w:t>सबसे पहले, बिना रुके पूरी कहानी का अभिनय करें। कहानी के संवादों, घटनाओं के क्रम,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परमेश्वर के द्वारा बनाए गए सभी पशुओं में साँप सबसे चतुर था। साँप ने स्त्री से कहा, "क्या यह सच है, कि परमेश्वर ने कहा, ‘तुम इस बगीचे के किसी पेड़ का फल न खाना?"</w:t>
      </w:r>
    </w:p>
    <w:p>
      <w:pPr/>
      <w:r>
        <w:rPr>
          <w:lang w:val="hi_IN" w:bidi="hi_IN"/>
        </w:rPr>
      </w:r>
      <w:r>
        <w:rPr>
          <w:lang w:val="hi_IN" w:bidi="hi_IN"/>
        </w:rPr>
        <w:t>स्त्री ने उत्तर दिया, "यह सच नहीं है। परमेश्वर ने कहा कि हम बगीचे के किसी भी पेड़ का फल खा सकते हैं। लेकिन परमेश्वर ने कहा कि हम बगीचे के बीच में जो पेड़ है उसका फल नहीं खा सकते। परमेश्वर ने कहा कि यदि हम उस पेड़ को छूते भी हैं तो हम मर जाएँगे।"</w:t>
      </w:r>
    </w:p>
    <w:p>
      <w:pPr/>
      <w:r>
        <w:rPr>
          <w:lang w:val="hi_IN" w:bidi="hi_IN"/>
        </w:rPr>
      </w:r>
      <w:r>
        <w:rPr>
          <w:lang w:val="hi_IN" w:bidi="hi_IN"/>
        </w:rPr>
        <w:t>साँप ने कहा, "नहीं, यह सच नहीं है। परमेश्वर जानता है कि यदि तुम बगीचे के बीच में पेड़ का फल खाओगे, तो तुम परमेश्वर के जैसे भले और बुरे का ज्ञान प्राप्त करोगे।"</w:t>
      </w:r>
    </w:p>
    <w:p>
      <w:pPr/>
      <w:r>
        <w:rPr>
          <w:lang w:val="hi_IN" w:bidi="hi_IN"/>
        </w:rPr>
      </w:r>
      <w:r>
        <w:rPr>
          <w:lang w:val="hi_IN" w:bidi="hi_IN"/>
        </w:rPr>
        <w:t xml:space="preserve">नाटक को रोकें। साँप की भूमिका निभाने वाले व्यक्ति से पूछें। "आप क्या सोच रहे हैं या महसूस कर रहे हैं?" वह व्यक्ति इन बातों का उत्तर दे सकता है, "मैं उस स्त्री को धोखा देना चाहता हूँ ताकि वह फल खा ले," या "मैं उस स्त्री से झूठ बोल रहा हूँ" या "मैं चाहता हूँ कि लोग दु:ख सहें!" नाटक को फिर शुरू करें। </w:t>
      </w:r>
    </w:p>
    <w:p>
      <w:pPr/>
      <w:r>
        <w:rPr>
          <w:lang w:val="hi_IN" w:bidi="hi_IN"/>
        </w:rPr>
      </w:r>
      <w:r>
        <w:rPr>
          <w:lang w:val="hi_IN" w:bidi="hi_IN"/>
        </w:rPr>
        <w:t>स्त्री ने देखा कि वह फल खाने में अच्छा है और बहुत सुंदर है। वह उस फल को चाहती थी क्योंकि वह उसे बुद्धिमान बना देगा। इसलिए उसने उस फल में से कुछ लिया और खा लिया।</w:t>
      </w:r>
    </w:p>
    <w:p>
      <w:pPr/>
      <w:r>
        <w:rPr>
          <w:lang w:val="hi_IN" w:bidi="hi_IN"/>
        </w:rPr>
      </w:r>
      <w:r>
        <w:rPr>
          <w:lang w:val="hi_IN" w:bidi="hi_IN"/>
        </w:rPr>
        <w:t xml:space="preserve">नाटक को रोकें। स्त्री की भूमिका निभाने वाले व्यक्ति से पूछें, "आप क्या सोच रही हो या क्या महसूस कर रही हो?" वह व्यक्ति इन प्रश्नों का उत्तर दे सकता है, "मैं बुद्धिमान बनना चाहती हूँ," या "मैं जो चाहती हूँ उसे कर रही हूँ," या "मुझे संदेह है कि परमेश्वर ने जो कुछ कहा वह सही था" या "मैं परमेश्वर के समान बनना चाहती हूँ।" नाटक को फिर शुरू करें। उसने अपने पति को भी जो उसके साथ था, वह फल दिया और उसने खाया। स्त्री के पति की भूमिका निभाने वाले व्यक्ति से पूछें, "आप क्या सोच रहे हैं या क्या महसूस कर रहे हैं?" वह व्यक्ति इन बातों का उत्तर दे सकता है, "मैंने सुना है कि साँप ने क्या कहा, और साँप ने मुझे यकीन दिला दिया है," या "मुझे संदेह है कि परमेश्वर ने जो कुछ कहा था वह सही था," या, "मेरी पत्नी यह कर रही है, तो यह ठीक ही होगा।" नाटक को फिर शुरू करें। </w:t>
      </w:r>
    </w:p>
    <w:p>
      <w:pPr/>
      <w:r>
        <w:rPr>
          <w:lang w:val="hi_IN" w:bidi="hi_IN"/>
        </w:rPr>
      </w:r>
      <w:r>
        <w:rPr>
          <w:lang w:val="hi_IN" w:bidi="hi_IN"/>
        </w:rPr>
        <w:t>पुरुष और स्त्री ने देखा कि वे नंगे हैं। उन्हें लज्जा महसूस हुई, इसलिए उन्होंने पत्तों को जोड़कर कपड़े बनाए।</w:t>
      </w:r>
    </w:p>
    <w:p>
      <w:pPr/>
      <w:r>
        <w:rPr>
          <w:lang w:val="hi_IN" w:bidi="hi_IN"/>
        </w:rPr>
      </w:r>
      <w:r>
        <w:rPr>
          <w:lang w:val="hi_IN" w:bidi="hi_IN"/>
        </w:rPr>
        <w:t xml:space="preserve">नाटक को रोकें। पुरुष और स्त्री की भूमिका निभाने वाले लोगों से पूछें, "आप क्या सोच रहे हैं या क्या महसूस कर रहे हैं?" वे इन प्रश्नों का उत्तर दे सकते हैं, जैसे "यह एक नई भावना है," या "हम कपड़े नहीं पहने होने के कारण बेहद अपमानित और दोषी महसूस करते हैं," या "हमें बुरा लग रहा है, पर हमें नहीं लगता कि हम सहायता के लिए परमेश्वर के पास जा सकते हैं।" नाटक को फिर शुरू करें। </w:t>
      </w:r>
    </w:p>
    <w:p>
      <w:pPr/>
      <w:r>
        <w:rPr>
          <w:lang w:val="hi_IN" w:bidi="hi_IN"/>
        </w:rPr>
      </w:r>
      <w:r>
        <w:rPr>
          <w:lang w:val="hi_IN" w:bidi="hi_IN"/>
        </w:rPr>
        <w:t>साँझ की शुरुआत में, पुरुष और स्त्री ने यहोवा की बगीचे में चलने की आवाज़ सुनी, इसलिए वे छिप गए। यहोवा परमेश्वर ने पुकारा, "तू कहाँ है?" पुरुष ने यहोवा से कहा मैं इसलिए छिप गया क्योंकि मुझे लज्जा आ रही थी। यहोवा परमेश्वर ने कहा, "किसने तुझे बताया कि तू नंगा है? क्या तूने उस पेड़ का फल खाया जिसका फल खाने से मैंने मना किया था?"</w:t>
      </w:r>
    </w:p>
    <w:p>
      <w:pPr/>
      <w:r>
        <w:rPr>
          <w:lang w:val="hi_IN" w:bidi="hi_IN"/>
        </w:rPr>
      </w:r>
      <w:r>
        <w:rPr>
          <w:lang w:val="hi_IN" w:bidi="hi_IN"/>
        </w:rPr>
        <w:t xml:space="preserve">नाटक को रोकें। परमेश्वर की भूमिका निभाने वाले व्यक्ति से पूछें, "आप क्या सोच रहे हैं या क्या महसूस कर रहे हैं?" वह व्यक्ति इन बातों का उत्तर दे सकता है, जैसे "मुझे पता है कि क्या हुआ है, लेकिन मैं चाहता हूँ कि मनुष्य मुझे बताए," या "मैं बहुत दु:खी हूँ कि मनुष्य ने मेरी आज्ञा नहीं मानी।" नाटक को फिर शुरू करें। </w:t>
      </w:r>
    </w:p>
    <w:p>
      <w:pPr/>
      <w:r>
        <w:rPr>
          <w:lang w:val="hi_IN" w:bidi="hi_IN"/>
        </w:rPr>
      </w:r>
      <w:r>
        <w:rPr>
          <w:lang w:val="hi_IN" w:bidi="hi_IN"/>
        </w:rPr>
        <w:t>पुरुष ने उत्तर दिया, "जिस स्त्री को तूने मेरे साथ रखा। उसने मुझे वह फल दिया, और मैंने खा लिया।"</w:t>
      </w:r>
    </w:p>
    <w:p>
      <w:pPr/>
      <w:r>
        <w:rPr>
          <w:lang w:val="hi_IN" w:bidi="hi_IN"/>
        </w:rPr>
      </w:r>
      <w:r>
        <w:rPr>
          <w:lang w:val="hi_IN" w:bidi="hi_IN"/>
        </w:rPr>
        <w:t>यहोवा ने स्त्री से पूछा कि उसने क्या किया।</w:t>
      </w:r>
    </w:p>
    <w:p>
      <w:pPr/>
      <w:r>
        <w:rPr>
          <w:lang w:val="hi_IN" w:bidi="hi_IN"/>
        </w:rPr>
      </w:r>
      <w:r>
        <w:rPr>
          <w:lang w:val="hi_IN" w:bidi="hi_IN"/>
        </w:rPr>
        <w:t>स्त्री ने उत्तर दिया, "साँप ने मुझे धोखा दिया। इसलिए मैंने उसे खा लिया।"</w:t>
      </w:r>
    </w:p>
    <w:p>
      <w:pPr/>
      <w:r>
        <w:rPr>
          <w:lang w:val="hi_IN" w:bidi="hi_IN"/>
        </w:rPr>
      </w:r>
      <w:r>
        <w:rPr>
          <w:lang w:val="hi_IN" w:bidi="hi_IN"/>
        </w:rPr>
        <w:t xml:space="preserve">क्रिया को रोकें। पुरुष और स्त्री की भूमिका निभाने वाले लोगों से पूछें, "आप क्या सोच रहे हैं या क्या महसूस कर रहे हैं?" वे इन प्रश्नों का उत्तर दे सकते हैं, जैसे "हम दोषी महसूस कर रहे हैं, इसलिए जो कुछ हुआ उसके लिए हम दूसरों को दोषी ठहराने की कोशिश कर रहे हैं," या "हम बहुत लज्जित हैं कि यहोवा को हमारे किए का पता चल गया।" नाटक को फिर शुरू करें। </w:t>
      </w:r>
    </w:p>
    <w:p>
      <w:pPr/>
      <w:r>
        <w:rPr>
          <w:lang w:val="hi_IN" w:bidi="hi_IN"/>
        </w:rPr>
      </w:r>
      <w:r>
        <w:rPr>
          <w:lang w:val="hi_IN" w:bidi="hi_IN"/>
        </w:rPr>
        <w:t>फिर यहोवा ने साँप को श्राप दिया। फिर यहोवा ने स्त्री से कहा कि जब तू संतान उत्पन्न करेगी तो तू बहुत पीड़ा में होगी, और वह अपने पति की ओर लालसा करेगी, और वह उस पर प्रभुता करेगा। फिर यहोवा ने पुरुष से कहा कि उसे भोजन उगाने के लिए कड़ी मेहनत करनी होगी, और एक दिन वह मिट्टी बन जाएगा।</w:t>
      </w:r>
    </w:p>
    <w:p>
      <w:pPr/>
      <w:r>
        <w:rPr>
          <w:lang w:val="hi_IN" w:bidi="hi_IN"/>
        </w:rPr>
      </w:r>
      <w:r>
        <w:rPr>
          <w:lang w:val="hi_IN" w:bidi="hi_IN"/>
        </w:rPr>
        <w:t xml:space="preserve">नाटक को रोकें। पुरुष और स्त्री की भूमिका निभाने वाले लोगों से पूछें, "आप क्या सोच रहे हैं या क्या महसूस कर रहे हैं?" वे इन प्रश्नों का उत्तर दे सकते हैं, जैसे "हम बहुत दुःखी हैं," या "हमने जो कुछ किया है, उसके कारण जो कुछ होने वाला है, यह जानकर हम टूट गए हैं," या "जो कुछ हुआ है, उससे हम क्रोधित हैं।" नाटक को फिर शुरू करें। </w:t>
      </w:r>
    </w:p>
    <w:p>
      <w:pPr/>
      <w:r>
        <w:rPr>
          <w:lang w:val="hi_IN" w:bidi="hi_IN"/>
        </w:rPr>
      </w:r>
      <w:r>
        <w:rPr>
          <w:lang w:val="hi_IN" w:bidi="hi_IN"/>
        </w:rPr>
        <w:t>फिर परमेश्वर ने पुरुष और स्त्री के लिए कपड़े बनाए, और उन्हें बगीचे से बाहर निकाल दिया, ताकि वे कभी जीवन के पेड़ का फल न खा सकें। परमेश्वर ने जीवन के पेड़ तक पहुँचने के रास्ते की रक्षा करने के लिए बगीचे के प्रवेश द्वार पर एक करूब और एक ज्वलंत तलवार को रख दिया।</w:t>
      </w:r>
    </w:p>
    <w:p>
      <w:pPr/>
      <w:r>
        <w:rPr>
          <w:lang w:val="hi_IN" w:bidi="hi_IN"/>
        </w:rPr>
      </w:r>
      <w:r>
        <w:rPr>
          <w:lang w:val="hi_IN" w:bidi="hi_IN"/>
        </w:rPr>
        <w:t>नाटक को समाप्त करें। परमेश्वर की भूमिका निभाने वाले व्यक्ति से पूछें, "आप क्या सोच रहे हैं या क्या महसूस कर रहे हैं?" वह व्यक्ति इन बातों का उत्तर दे सकता है, जैसे "मैं बहुत दु:खी हूँ कि पुरुष और स्त्री के ऐसा करने से अब बहुत सी बातें गलत हो गई हैं" या "मैं नहीं चाहता कि पुरुष और स्त्री जीवन के पेड़ का फल खाएँ और हमेशा के लिए इस तरह जीवित रहें।"</w:t>
      </w:r>
      <w:r>
        <w:rPr>
          <w:lang w:val="hi_IN" w:bidi="hi_IN"/>
        </w:rPr>
      </w:r>
    </w:p>
    <w:p>
      <w:pPr>
        <w:pStyle w:val="Heading3"/>
      </w:pPr>
      <w:r>
        <w:rPr>
          <w:lang w:val="hi_IN" w:bidi="hi_IN"/>
        </w:rPr>
        <w:t>आवश्यक जानकारी</w:t>
      </w:r>
    </w:p>
    <w:p>
      <w:pPr/>
      <w:r>
        <w:rPr>
          <w:lang w:val="hi_IN" w:bidi="hi_IN"/>
        </w:rPr>
      </w:r>
      <w:r>
        <w:rPr>
          <w:lang w:val="hi_IN" w:bidi="hi_IN"/>
        </w:rPr>
        <w:t>उत्पत्ति 3:1–24 का ऑडियो संस्करण सबसे सरल अनुवाद में सुनें।</w:t>
      </w:r>
    </w:p>
    <w:p>
      <w:pPr/>
      <w:r>
        <w:rPr>
          <w:lang w:val="hi_IN" w:bidi="hi_IN"/>
        </w:rPr>
      </w:r>
      <w:r>
        <w:rPr>
          <w:lang w:val="hi_IN" w:bidi="hi_IN"/>
        </w:rPr>
        <w:t>इस चरण में, समूह इस भाग की प्रमुख शब्दावलियों और शब्दों पर चर्चा करेगा।</w:t>
      </w:r>
    </w:p>
    <w:p>
      <w:pPr/>
      <w:r>
        <w:rPr>
          <w:lang w:val="hi_IN" w:bidi="hi_IN"/>
        </w:rPr>
      </w:r>
      <w:r>
        <w:rPr>
          <w:b/>
          <w:lang w:val="hi_IN" w:bidi="hi_IN"/>
        </w:rPr>
        <w:t>साँप</w:t>
      </w:r>
      <w:r>
        <w:rPr>
          <w:lang w:val="hi_IN" w:bidi="hi_IN"/>
        </w:rPr>
        <w:t xml:space="preserve"> </w:t>
      </w:r>
      <w:r>
        <w:rPr>
          <w:b/>
          <w:lang w:val="hi_IN" w:bidi="hi_IN"/>
        </w:rPr>
        <w:t>यहोवा</w:t>
      </w:r>
      <w:r>
        <w:rPr>
          <w:lang w:val="hi_IN" w:bidi="hi_IN"/>
        </w:rPr>
        <w:t xml:space="preserve"> </w:t>
      </w:r>
      <w:r>
        <w:rPr>
          <w:b/>
          <w:lang w:val="hi_IN" w:bidi="hi_IN"/>
        </w:rPr>
        <w:t>परमेश्वर</w:t>
      </w:r>
      <w:r>
        <w:rPr>
          <w:lang w:val="hi_IN" w:bidi="hi_IN"/>
        </w:rPr>
        <w:t xml:space="preserve"> के द्वारा बनाए गए सभी पशुओं में सबसे चतुर था। साँप एक लंबा और पतला जन्तु है जिसकी टाँगें नहीं होतीं।</w:t>
      </w:r>
    </w:p>
    <w:p>
      <w:pPr/>
      <w:r>
        <w:rPr>
          <w:lang w:val="hi_IN" w:bidi="hi_IN"/>
        </w:rPr>
      </w:r>
      <w:r>
        <w:rPr>
          <w:lang w:val="hi_IN" w:bidi="hi_IN"/>
        </w:rPr>
        <w:t xml:space="preserve">इस भाग में परमेश्वर का नाम परमेश्वर के दो नामों का संयोजन है: प्रभु, या यहोवा और </w:t>
      </w:r>
      <w:r>
        <w:rPr>
          <w:b/>
          <w:lang w:val="hi_IN" w:bidi="hi_IN"/>
        </w:rPr>
        <w:t>ईश्वर</w:t>
      </w:r>
      <w:r>
        <w:rPr>
          <w:lang w:val="hi_IN" w:bidi="hi_IN"/>
        </w:rPr>
        <w:t xml:space="preserve">, जो परमेश्वर के लिए एक सामान्य नाम है। उपयोग किया गया यहोवा शब्द, यहूदियों के परमेश्वर का उचित नाम है। बाद के वर्षों में, यहूदी लोगों ने यहोवा का नाम लेना बंद कर दिया क्योंकि उनका मानना था कि यह नाम बहुत विशेष है और उसे जोर से नहीं बोला जा सकता। वे अन्य नामों का उपयोग करते थे, जैसे यहोवा। ज्यादातर अंग्रेजी अनुवादों में प्रभु शब्द का उपयोग किया गया है, जिसका अर्थ है हर चीज़ पर सर्वोच्च स्वामी। "परमेश्वर" नाम का अर्थ है दिव्य या सर्वोच्च सत्ता। इस भाग में दोनों नामों का उपयोग एक साथ किया गया है। यह अक्सर नहीं होता है। प्रभु और परमेश्वर एक ही दिव्य या सर्वोच्च सत्ता को संदर्भित करते हैं। ईश्वर या परमेश्वर के लिए उसी शब्द का उपयोग करें जिसका उपयोग आपने पिछले भाग में किया था। परमेश्वर के व्यक्तिगत नाम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जब साँप और स्त्री एक साथ बात करते हैं, तो वे ईश्वर या परमेश्वर शब्द का उपयोग केवल तभी करते हैं जब वे परमेश्वर के बारे में बात करते हैं।</w:t>
      </w:r>
    </w:p>
    <w:p>
      <w:pPr/>
      <w:r>
        <w:rPr>
          <w:lang w:val="hi_IN" w:bidi="hi_IN"/>
        </w:rPr>
      </w:r>
      <w:r>
        <w:rPr>
          <w:lang w:val="hi_IN" w:bidi="hi_IN"/>
        </w:rPr>
        <w:t xml:space="preserve">साँप ने स्त्री से कहा, "क्या परमेश्वर ने सच में कहा था कि तुम </w:t>
      </w:r>
      <w:r>
        <w:rPr>
          <w:b/>
          <w:lang w:val="hi_IN" w:bidi="hi_IN"/>
        </w:rPr>
        <w:t>बगीचे</w:t>
      </w:r>
      <w:r>
        <w:rPr>
          <w:lang w:val="hi_IN" w:bidi="hi_IN"/>
        </w:rPr>
        <w:t xml:space="preserve"> के किसी पेड़ का फल नहीं खा सकती?" बगीचे के लिए उसी शब्द का उपयोग करें जिसका उपयोग आपने उत्पत्ति की पिछली कहानियों में किया था।</w:t>
      </w:r>
    </w:p>
    <w:p>
      <w:pPr/>
      <w:r>
        <w:rPr>
          <w:lang w:val="hi_IN" w:bidi="hi_IN"/>
        </w:rPr>
      </w:r>
      <w:r>
        <w:rPr>
          <w:lang w:val="hi_IN" w:bidi="hi_IN"/>
        </w:rPr>
        <w:t xml:space="preserve">स्त्री ने देखा कि वह फल उसे </w:t>
      </w:r>
      <w:r>
        <w:rPr>
          <w:b/>
          <w:lang w:val="hi_IN" w:bidi="hi_IN"/>
        </w:rPr>
        <w:t>बुद्धि</w:t>
      </w:r>
      <w:r>
        <w:rPr>
          <w:lang w:val="hi_IN" w:bidi="hi_IN"/>
        </w:rPr>
        <w:t xml:space="preserve"> देगा। इस कहानी में, ज्ञान का अर्थ है अंतर्दृष्टि या समझ। इसका अर्थ है सब कुछ जानना, जिसमें अच्छी और बुरी चीजे भी शामिल है।</w:t>
      </w:r>
    </w:p>
    <w:p>
      <w:pPr/>
      <w:r>
        <w:rPr>
          <w:lang w:val="hi_IN" w:bidi="hi_IN"/>
        </w:rPr>
      </w:r>
      <w:r>
        <w:rPr>
          <w:lang w:val="hi_IN" w:bidi="hi_IN"/>
        </w:rPr>
        <w:t xml:space="preserve">पुरुष और स्त्री ने देखा कि वे </w:t>
      </w:r>
      <w:r>
        <w:rPr>
          <w:b/>
          <w:lang w:val="hi_IN" w:bidi="hi_IN"/>
        </w:rPr>
        <w:t>नंगे</w:t>
      </w:r>
      <w:r>
        <w:rPr>
          <w:lang w:val="hi_IN" w:bidi="hi_IN"/>
        </w:rPr>
        <w:t xml:space="preserve"> हैं। नंगे के लिए उसी शब्द का उपयोग करें जो आपने पिछली कहानियों में उपयोग किया है। याद रखें कि यह एक ऐसा शब्द होना चाहिए जिसका उपयोग आप पुरुष और स्त्री दोनों के बीच कर सकें। आप कह सकते हैं कि उन्होंने कपड़े नहीं पहने थे।</w:t>
      </w:r>
    </w:p>
    <w:p>
      <w:pPr/>
      <w:r>
        <w:rPr>
          <w:lang w:val="hi_IN" w:bidi="hi_IN"/>
        </w:rPr>
      </w:r>
      <w:r>
        <w:rPr>
          <w:lang w:val="hi_IN" w:bidi="hi_IN"/>
        </w:rPr>
        <w:t xml:space="preserve">स्त्री ने उस फल में से कुछ खाया और अपने पति को दे दिया, जो उसके साथ था। उन्हें अचानक लज्जा आई क्योंकि उन्होंने कोई कपड़े नहीं पहने थे। उन्होंने </w:t>
      </w:r>
      <w:r>
        <w:rPr>
          <w:b/>
          <w:lang w:val="hi_IN" w:bidi="hi_IN"/>
        </w:rPr>
        <w:t>अंजीर</w:t>
      </w:r>
      <w:r>
        <w:rPr>
          <w:lang w:val="hi_IN" w:bidi="hi_IN"/>
        </w:rPr>
        <w:t xml:space="preserve"> के पत्तों को सिलकर अपने आप को ढका। शायद इसका अर्थ है कि उन्होंने पत्तों को एक दूसरे से जोड़ दिया। अंजीर एक प्रकार का पेड़ है जिसके पत्ते बहुत बड़े होते हैं।</w:t>
      </w:r>
    </w:p>
    <w:p>
      <w:pPr/>
      <w:r>
        <w:rPr>
          <w:lang w:val="hi_IN" w:bidi="hi_IN"/>
        </w:rPr>
      </w:r>
      <w:r>
        <w:rPr>
          <w:lang w:val="hi_IN" w:bidi="hi_IN"/>
        </w:rPr>
        <w:t>यहाँ रुकें। समूह के रूप में, अंजीर के पेड़ और उसके पत्तों की एक तस्वीर को देखें। अपनी भाषा में अंजीर के पत्तों का वर्णन करने के लिए सबसे अच्छे शब्द या वाक्यांश पर चर्चा करें। इस ऑडियो को यहाँ रोकें।</w:t>
      </w:r>
    </w:p>
    <w:p>
      <w:pPr/>
      <w:r>
        <w:rPr>
          <w:lang w:val="hi_IN" w:bidi="hi_IN"/>
        </w:rPr>
      </w:r>
      <w:r>
        <w:rPr>
          <w:lang w:val="hi_IN" w:bidi="hi_IN"/>
        </w:rPr>
        <w:t xml:space="preserve">फिर यहोवा परमेश्‍वर ने साँप को </w:t>
      </w:r>
      <w:r>
        <w:rPr>
          <w:b/>
          <w:lang w:val="hi_IN" w:bidi="hi_IN"/>
        </w:rPr>
        <w:t>श्राप</w:t>
      </w:r>
      <w:r>
        <w:rPr>
          <w:lang w:val="hi_IN" w:bidi="hi_IN"/>
        </w:rPr>
        <w:t xml:space="preserve"> दिया। श्राप का अर्थ है दण्ड या न्याय। इसका अर्थ है कि किसी के साथ कुछ अप्रिय घटना होने वाली है। हालाँकि कई भाषाओं में किसी व्यक्ति या वस्तु पर श्राप देने का तरीका है, लेकिन यह सुनिश्चित करें कि आप जो शब्द चुनते हैं उसका यह अर्थ नहीं है कि किसी ने जादू किया है। जब परमेश्वर किसी व्यक्ति को श्राप देता है, तो इसका अर्थ है कि वह उस व्यक्ति से प्रसन्न नहीं है। इसलिए उसने उसे श्राप देकर दण्ड दिया। अधिक जानकारी के लिए मुख्य शब्दावली में </w:t>
      </w:r>
      <w:r>
        <w:rPr>
          <w:b/>
          <w:lang w:val="hi_IN" w:bidi="hi_IN"/>
        </w:rPr>
        <w:t>श्राप</w:t>
      </w:r>
      <w:r>
        <w:rPr>
          <w:lang w:val="hi_IN" w:bidi="hi_IN"/>
        </w:rPr>
        <w:t xml:space="preserve"> शब्द देखें, और अपने अगले सभी भागों में एक ही शब्द का उपयोग करें।</w:t>
      </w:r>
    </w:p>
    <w:p>
      <w:pPr/>
      <w:r>
        <w:rPr>
          <w:lang w:val="hi_IN" w:bidi="hi_IN"/>
        </w:rPr>
      </w:r>
      <w:r>
        <w:rPr>
          <w:lang w:val="hi_IN" w:bidi="hi_IN"/>
        </w:rPr>
        <w:t>यहाँ रुकें और समूह में चर्चा करें: आप अपनी भाषा में, श्राप दिए हुए पशुओं या लोगों का वर्णन कैसे करेंगे? इस ऑडियो को यहाँ रोकें।</w:t>
      </w:r>
    </w:p>
    <w:p>
      <w:pPr/>
      <w:r>
        <w:rPr>
          <w:lang w:val="hi_IN" w:bidi="hi_IN"/>
        </w:rPr>
      </w:r>
      <w:r>
        <w:rPr>
          <w:lang w:val="hi_IN" w:bidi="hi_IN"/>
        </w:rPr>
        <w:t xml:space="preserve">यहोवा परमेश्वर ने साँप से कहा, "मैं तेरे और इस स्त्री के बीच में, और तेरे </w:t>
      </w:r>
      <w:r>
        <w:rPr>
          <w:b/>
          <w:lang w:val="hi_IN" w:bidi="hi_IN"/>
        </w:rPr>
        <w:t>वंश</w:t>
      </w:r>
      <w:r>
        <w:rPr>
          <w:lang w:val="hi_IN" w:bidi="hi_IN"/>
        </w:rPr>
        <w:t xml:space="preserve"> और इसके वंश के बीच में बैर उत्पन्न करूँगा।" मूल भाषा इब्रानी में वंशज, का अर्थ या तो एक या बहुत हो सकता है। इस स्थिति में, वंशज का अर्थ सबसे अधिक संभावना है कि किसी के बच्चों और उनके बच्चों से है। जो कोई साँप या स्त्री को अपना पूर्वज कहता है, वह साँप या स्त्री का वंशज है।</w:t>
      </w:r>
    </w:p>
    <w:p>
      <w:pPr/>
      <w:r>
        <w:rPr>
          <w:lang w:val="hi_IN" w:bidi="hi_IN"/>
        </w:rPr>
      </w:r>
      <w:r>
        <w:rPr>
          <w:lang w:val="hi_IN" w:bidi="hi_IN"/>
        </w:rPr>
        <w:t xml:space="preserve">यहोवा परमेश्वर ने आगे कहा, "जो स्त्री का वंश है, वह तेरे सिर को कुचल डालेगा, और तू उसकी एड़ी को </w:t>
      </w:r>
      <w:r>
        <w:rPr>
          <w:b/>
          <w:lang w:val="hi_IN" w:bidi="hi_IN"/>
        </w:rPr>
        <w:t>डसेगा</w:t>
      </w:r>
      <w:r>
        <w:rPr>
          <w:lang w:val="hi_IN" w:bidi="hi_IN"/>
        </w:rPr>
        <w:t>।" मूल भाषा में, डसेगा का अर्थ है मारना, हमला करना या चोट पहुँचाना।</w:t>
      </w:r>
    </w:p>
    <w:p>
      <w:pPr/>
      <w:r>
        <w:rPr>
          <w:lang w:val="hi_IN" w:bidi="hi_IN"/>
        </w:rPr>
      </w:r>
      <w:r>
        <w:rPr>
          <w:lang w:val="hi_IN" w:bidi="hi_IN"/>
        </w:rPr>
        <w:t>यहाँ रुकें और समूह में चर्चा करें: जब साँप और स्त्री के वंशज एक दूसरे से बैर और एक दूसरे की हानि करने की कोशिश करेंगे, तो आप कहानी के इस भाग का वर्णन कैसे करेंगे? इस ऑडियो को यहाँ रोकें।</w:t>
      </w:r>
    </w:p>
    <w:p>
      <w:pPr/>
      <w:r>
        <w:rPr>
          <w:lang w:val="hi_IN" w:bidi="hi_IN"/>
        </w:rPr>
      </w:r>
      <w:r>
        <w:rPr>
          <w:lang w:val="hi_IN" w:bidi="hi_IN"/>
        </w:rPr>
        <w:t xml:space="preserve">फिर यहोवा परमेश्वर ने स्त्री से कहा कि जब वह संतान को जन्म देगी, तो उसे पीड़ा होगी, और वह अपने पति की ओर </w:t>
      </w:r>
      <w:r>
        <w:rPr>
          <w:b/>
          <w:lang w:val="hi_IN" w:bidi="hi_IN"/>
        </w:rPr>
        <w:t>लालसा</w:t>
      </w:r>
      <w:r>
        <w:rPr>
          <w:lang w:val="hi_IN" w:bidi="hi_IN"/>
        </w:rPr>
        <w:t xml:space="preserve"> करेगी, और वह उस पर प्रभुता करेगा। प्रभुता का अर्थ यह भी हो सकता है कि पुरुष अपनी पत्नी के समान बनना चाहता है और वह भी उसकी लालसा करता है। लालसा का अर्थ है किसी चीज़ की गहराई से इच्छा करना, अक्सर यौन रूप से, जैसे पुरुष और स्त्री एक-दूसरे को चाहते हैं।</w:t>
      </w:r>
    </w:p>
    <w:p>
      <w:pPr/>
      <w:r>
        <w:rPr>
          <w:lang w:val="hi_IN" w:bidi="hi_IN"/>
        </w:rPr>
      </w:r>
      <w:r>
        <w:rPr>
          <w:lang w:val="hi_IN" w:bidi="hi_IN"/>
        </w:rPr>
        <w:t>यहाँ रुकें और समूह में चर्चा करें: कहानी के इस भाग की विभिन्न व्याख्याओं के आधार पर जो आप सुन चुके हैं, आप कहानी के इस भाग का अनुवाद कैसे करेंगे? ऑडियो को यहाँ रोकें।</w:t>
      </w:r>
    </w:p>
    <w:p>
      <w:pPr/>
      <w:r>
        <w:rPr>
          <w:lang w:val="hi_IN" w:bidi="hi_IN"/>
        </w:rPr>
      </w:r>
      <w:r>
        <w:rPr>
          <w:lang w:val="hi_IN" w:bidi="hi_IN"/>
        </w:rPr>
        <w:t xml:space="preserve">फिर यहोवा परमेश्वर ने पुरुष आदम से कहा, क्योंकि पुरुष ने स्त्री की बात मानी और वह फल खाया, इसलिए अब यह भूमि तेरे कारण श्रापित हो गई है। पुरुष अपने जीवन भर भूमि से भोजन उगाने के लिए कड़ी मेहनत करेगा, परन्तु भूमि </w:t>
      </w:r>
      <w:r>
        <w:rPr>
          <w:b/>
          <w:lang w:val="hi_IN" w:bidi="hi_IN"/>
        </w:rPr>
        <w:t>काँटे</w:t>
      </w:r>
      <w:r>
        <w:rPr>
          <w:lang w:val="hi_IN" w:bidi="hi_IN"/>
        </w:rPr>
        <w:t xml:space="preserve"> और </w:t>
      </w:r>
      <w:r>
        <w:rPr>
          <w:b/>
          <w:lang w:val="hi_IN" w:bidi="hi_IN"/>
        </w:rPr>
        <w:t>ऊँटकटारे</w:t>
      </w:r>
      <w:r>
        <w:rPr>
          <w:lang w:val="hi_IN" w:bidi="hi_IN"/>
        </w:rPr>
        <w:t xml:space="preserve"> ही उगाएगी। काँटे और ऊँटकटारे कांटेदार पौधे हैं जिन्हें जमीन से उखाड़ना कठिन होता है।</w:t>
      </w:r>
    </w:p>
    <w:p>
      <w:pPr/>
      <w:r>
        <w:rPr>
          <w:lang w:val="hi_IN" w:bidi="hi_IN"/>
        </w:rPr>
      </w:r>
      <w:r>
        <w:rPr>
          <w:lang w:val="hi_IN" w:bidi="hi_IN"/>
        </w:rPr>
        <w:t>यहाँ रुकें। समूह के रूप में, चर्चा करें कि आपकी भाषा में कौन सा शब्द या वाक्यांश काँटे और ऊँटकटारे का वर्णन करता है। इस ऑडियो को यहाँ रोकें।</w:t>
      </w:r>
    </w:p>
    <w:p>
      <w:pPr/>
      <w:r>
        <w:rPr>
          <w:lang w:val="hi_IN" w:bidi="hi_IN"/>
        </w:rPr>
      </w:r>
      <w:r>
        <w:rPr>
          <w:lang w:val="hi_IN" w:bidi="hi_IN"/>
        </w:rPr>
        <w:t>यहोवा परमेश्वर ने आदम से कहा कि आदम "</w:t>
      </w:r>
      <w:r>
        <w:rPr>
          <w:b/>
          <w:lang w:val="hi_IN" w:bidi="hi_IN"/>
        </w:rPr>
        <w:t>मिट्टी</w:t>
      </w:r>
      <w:r>
        <w:rPr>
          <w:lang w:val="hi_IN" w:bidi="hi_IN"/>
        </w:rPr>
        <w:t xml:space="preserve"> ही में फिर मिल जाएगा"। इस कहानी में धुल या मिट्टी के लिए उसी शब्द का उपयोग करें जो आपने पिछली कहानियों में किया है।</w:t>
      </w:r>
    </w:p>
    <w:p>
      <w:pPr/>
      <w:r>
        <w:rPr>
          <w:lang w:val="hi_IN" w:bidi="hi_IN"/>
        </w:rPr>
      </w:r>
      <w:r>
        <w:rPr>
          <w:b/>
          <w:lang w:val="hi_IN" w:bidi="hi_IN"/>
        </w:rPr>
        <w:t>आदम</w:t>
      </w:r>
      <w:r>
        <w:rPr>
          <w:lang w:val="hi_IN" w:bidi="hi_IN"/>
        </w:rPr>
        <w:t xml:space="preserve"> ने अपनी पत्नी का नाम </w:t>
      </w:r>
      <w:r>
        <w:rPr>
          <w:b/>
          <w:lang w:val="hi_IN" w:bidi="hi_IN"/>
        </w:rPr>
        <w:t>हव्वा</w:t>
      </w:r>
      <w:r>
        <w:rPr>
          <w:lang w:val="hi_IN" w:bidi="hi_IN"/>
        </w:rPr>
        <w:t xml:space="preserve"> रखा, क्योंकि वह सब जीवित लोगों की माता बनी। हव्वा नाम "जीवन" के शब्द के समान लगता है। आदम नाम "मनुष्य" शब्द के समान लगता है।</w:t>
      </w:r>
    </w:p>
    <w:p>
      <w:pPr/>
      <w:r>
        <w:rPr>
          <w:lang w:val="hi_IN" w:bidi="hi_IN"/>
        </w:rPr>
      </w:r>
      <w:r>
        <w:rPr>
          <w:lang w:val="hi_IN" w:bidi="hi_IN"/>
        </w:rPr>
        <w:t xml:space="preserve">यहोवा परमेश्वर ने आदम और हव्वा के लिए पशुओं की खाल से </w:t>
      </w:r>
      <w:r>
        <w:rPr>
          <w:b/>
          <w:lang w:val="hi_IN" w:bidi="hi_IN"/>
        </w:rPr>
        <w:t>कपड़े</w:t>
      </w:r>
      <w:r>
        <w:rPr>
          <w:lang w:val="hi_IN" w:bidi="hi_IN"/>
        </w:rPr>
        <w:t xml:space="preserve"> बनाए। याद रखें कि यहाँ कपड़े से तात्पर्य एक लंबे कुर्ते या चोगे से है जिसमें शायद आस्तीन नहीं होती हैं।</w:t>
      </w:r>
    </w:p>
    <w:p>
      <w:pPr/>
      <w:r>
        <w:rPr>
          <w:lang w:val="hi_IN" w:bidi="hi_IN"/>
        </w:rPr>
      </w:r>
      <w:r>
        <w:rPr>
          <w:lang w:val="hi_IN" w:bidi="hi_IN"/>
        </w:rPr>
        <w:t xml:space="preserve">फिर यहोवा परमेश्वर ने उन्हें </w:t>
      </w:r>
      <w:r>
        <w:rPr>
          <w:b/>
          <w:lang w:val="hi_IN" w:bidi="hi_IN"/>
        </w:rPr>
        <w:t>अदन के बगीचे</w:t>
      </w:r>
      <w:r>
        <w:rPr>
          <w:lang w:val="hi_IN" w:bidi="hi_IN"/>
        </w:rPr>
        <w:t xml:space="preserve"> से बाहर करने का निर्णय लिया ताकि वे </w:t>
      </w:r>
      <w:r>
        <w:rPr>
          <w:b/>
          <w:lang w:val="hi_IN" w:bidi="hi_IN"/>
        </w:rPr>
        <w:t>जीवन के पेड़</w:t>
      </w:r>
      <w:r>
        <w:rPr>
          <w:lang w:val="hi_IN" w:bidi="hi_IN"/>
        </w:rPr>
        <w:t xml:space="preserve"> का फल न खाएँ और सदा जीवित न रहें। जीवन के पेड़ और अदन के बगीचे के लिए उन्हीं वाक्यांशों का उपयोग करें जो आपने पिछली कहानियों में किया था।</w:t>
      </w:r>
    </w:p>
    <w:p>
      <w:pPr/>
      <w:r>
        <w:rPr>
          <w:lang w:val="hi_IN" w:bidi="hi_IN"/>
        </w:rPr>
      </w:r>
      <w:r>
        <w:rPr>
          <w:lang w:val="hi_IN" w:bidi="hi_IN"/>
        </w:rPr>
        <w:t xml:space="preserve">यहोवा परमेश्वर ने एक </w:t>
      </w:r>
      <w:r>
        <w:rPr>
          <w:b/>
          <w:lang w:val="hi_IN" w:bidi="hi_IN"/>
        </w:rPr>
        <w:t>करूब</w:t>
      </w:r>
      <w:r>
        <w:rPr>
          <w:lang w:val="hi_IN" w:bidi="hi_IN"/>
        </w:rPr>
        <w:t xml:space="preserve"> को जीवन के पेड़ तक पहुँचने के रास्ते की रक्षा के लिए रखा। करूब अलौकिक प्राणी हैं जिनके पंख होते हैं। वे अक्सर पवित्र स्थानों की रक्षा करते थे। वे स्वर्गदूतों से अलग हैं, जो परमेश्वर के संदेशवाहक हैं। अधिक जानकारी के लिए मुख्य शब्दावली में </w:t>
      </w:r>
      <w:r>
        <w:rPr>
          <w:b/>
          <w:lang w:val="hi_IN" w:bidi="hi_IN"/>
        </w:rPr>
        <w:t>करूब</w:t>
      </w:r>
      <w:r>
        <w:rPr>
          <w:lang w:val="hi_IN" w:bidi="hi_IN"/>
        </w:rPr>
        <w:t xml:space="preserve"> शब्द को देखें।</w:t>
      </w:r>
    </w:p>
    <w:p>
      <w:pPr/>
      <w:r>
        <w:rPr>
          <w:lang w:val="hi_IN" w:bidi="hi_IN"/>
        </w:rPr>
      </w:r>
      <w:r>
        <w:rPr>
          <w:lang w:val="hi_IN" w:bidi="hi_IN"/>
        </w:rPr>
        <w:t>यहाँ रुकें। समूह के रूप में, करूब का चित्र देखें। समूह के रूप में चर्चा करें कि कौन सा शब्द या वाक्यांश करूब का वर्णन करता है। अगले सभी भागों के लिए एक ही शब्द का उपयोग करें। ऑडियो को यहाँ रोकें।</w:t>
      </w:r>
    </w:p>
    <w:p>
      <w:pPr/>
      <w:r>
        <w:rPr>
          <w:lang w:val="hi_IN" w:bidi="hi_IN"/>
        </w:rPr>
      </w:r>
      <w:r>
        <w:rPr>
          <w:lang w:val="hi_IN" w:bidi="hi_IN"/>
        </w:rPr>
        <w:t xml:space="preserve">यहोवा परमेश्वर ने बगीचे के द्वार पर एक ज्वलंत </w:t>
      </w:r>
      <w:r>
        <w:rPr>
          <w:b/>
          <w:lang w:val="hi_IN" w:bidi="hi_IN"/>
        </w:rPr>
        <w:t>तलवार</w:t>
      </w:r>
      <w:r>
        <w:rPr>
          <w:lang w:val="hi_IN" w:bidi="hi_IN"/>
        </w:rPr>
        <w:t xml:space="preserve"> भी रख दी। तलवार एक लंबी और धारदार धातु है जिसका उपयोग हथियार के रूप में किया जाता है।</w:t>
      </w:r>
    </w:p>
    <w:p>
      <w:pPr/>
      <w:r>
        <w:rPr>
          <w:lang w:val="hi_IN" w:bidi="hi_IN"/>
        </w:rPr>
      </w:r>
      <w:r>
        <w:rPr>
          <w:lang w:val="hi_IN" w:bidi="hi_IN"/>
        </w:rPr>
        <w:t>यहाँ रुकें। समूह के रूप में, तलवार की एक तस्वीर को देखें।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4:1–16 को सुनें और अपने मनों में रखें। यदि संभव हो तो उत्पत्ति 4:1–16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4:1–16 का ऑडियो संस्करण सबसे सरल अनुवाद में सुनें।</w:t>
      </w:r>
    </w:p>
    <w:p>
      <w:pPr/>
      <w:r>
        <w:rPr>
          <w:lang w:val="hi_IN" w:bidi="hi_IN"/>
        </w:rPr>
      </w:r>
      <w:r>
        <w:rPr>
          <w:lang w:val="hi_IN" w:bidi="hi_IN"/>
        </w:rPr>
        <w:t>यह भाग आदम और हव्वा की सन्तान के बारे में दो भागों में से पहला है। यह भाग उनके बड़े पुत्र कैन की कहानी बताता है, जिसने अपने छोटे भाई हाबिल की हत्या कर दी।</w:t>
      </w:r>
    </w:p>
    <w:p>
      <w:pPr/>
      <w:r>
        <w:rPr>
          <w:lang w:val="hi_IN" w:bidi="hi_IN"/>
        </w:rPr>
      </w:r>
      <w:r>
        <w:rPr>
          <w:lang w:val="hi_IN" w:bidi="hi_IN"/>
        </w:rPr>
        <w:t>कहानी की शुरुआत कैन और हाबिल के जन्म और काम के बारे में पृष्ठभूमि की जानकारी देने से होती है। यह भाग कहता है कि आदम अपनी पत्नी हव्वा को जानता था। इसका अर्थ है कि आदम और हव्वा ने एक दूसरे के साथ यौन संबंध बनाए- वे बच्चे पैदा करने के लिए एक दूसरे के साथ सोए।</w:t>
      </w:r>
    </w:p>
    <w:p>
      <w:pPr/>
      <w:r>
        <w:rPr>
          <w:lang w:val="hi_IN" w:bidi="hi_IN"/>
        </w:rPr>
      </w:r>
      <w:r>
        <w:rPr>
          <w:lang w:val="hi_IN" w:bidi="hi_IN"/>
        </w:rPr>
        <w:t>यहाँ रुकें और समूह में चर्चा करें: आपकी भाषा में ऐसे कौन से सामान्य शब्द या वाक्यांश हैं जिनका उपयोग यह बताने के लिए किया जाता है कि पति ने अपनी पत्नी के साथ यौन संबंध बनाए हैं? जब आप ऐसे समूहों में यौन संबंधों के बारे में बात करते हैं जहाँ पुरुष और स्त्री दोनों मौजूद होते हैं, तो आप किस प्रकार के भावों का उपयोग करते हैं? इस ऑडियो को यहाँ रोकें।</w:t>
      </w:r>
    </w:p>
    <w:p>
      <w:pPr/>
      <w:r>
        <w:rPr>
          <w:lang w:val="hi_IN" w:bidi="hi_IN"/>
        </w:rPr>
      </w:r>
      <w:r>
        <w:rPr>
          <w:lang w:val="hi_IN" w:bidi="hi_IN"/>
        </w:rPr>
        <w:t>हव्वा गर्भवती हुई और उसने कैन नाम के एक पुत्र को जन्म दिया। हव्वा ने महसूस किया कि यहोवा ने उसकी मदद की और इसके लिए वह आभारी थी, इसलिए उसने कहा, "मैंने यहोवा की सहायता से एक पुत्र को जन्म दिया है।" फिर हव्वा ने एक और पुत्र हाबिल को जन्म दिया।</w:t>
      </w:r>
    </w:p>
    <w:p>
      <w:pPr/>
      <w:r>
        <w:rPr>
          <w:lang w:val="hi_IN" w:bidi="hi_IN"/>
        </w:rPr>
      </w:r>
      <w:r>
        <w:rPr>
          <w:lang w:val="hi_IN" w:bidi="hi_IN"/>
        </w:rPr>
        <w:t>कुछ समय बाद, हाबिल एक चरवाहा बन गया। चरवाहा झुण्ड या भेड़ों के समूहों की देखभाल करता है। लोग भेड़ों का उपयोग भोजन और कपड़े बनाने के लिए करते थे। कैन खेतों में काम करता था, जिसका अर्थ है कि वह एक किसान बन गया। किसान भोजन के लिए भूमि से पौधे उगाते थे।</w:t>
      </w:r>
    </w:p>
    <w:p>
      <w:pPr/>
      <w:r>
        <w:rPr>
          <w:lang w:val="hi_IN" w:bidi="hi_IN"/>
        </w:rPr>
      </w:r>
      <w:r>
        <w:rPr>
          <w:lang w:val="hi_IN" w:bidi="hi_IN"/>
        </w:rPr>
        <w:t>यहाँ रुकें। समूह के रूप में, भेड़ों के झुण्ड की एक तस्वीर को देखें। एक मेमने की तस्वीर को देखो। इस ऑडियो को यहाँ रोकें।</w:t>
      </w:r>
    </w:p>
    <w:p>
      <w:pPr/>
      <w:r>
        <w:rPr>
          <w:lang w:val="hi_IN" w:bidi="hi_IN"/>
        </w:rPr>
      </w:r>
      <w:r>
        <w:rPr>
          <w:lang w:val="hi_IN" w:bidi="hi_IN"/>
        </w:rPr>
        <w:t>इस कहानी की मुख्य घटना तब शुरू होती है जब कैन और हाबिल बड़े हो चुके थे, शायद कटाई के बाद, जब उन्होंने जो पौधे लगाए थे उन्हें इकट्ठा करने का समय आया था। कैन ने अपनी फसल में से कुछ यहोवा को भेंट या उपहार के रूप में दिया। हाबिल ने भी यहोवा को भेंट या उपहार चढ़ाया। हाबिल ने यहोवा को अपने पहिलौठे मेमनों में से कुछ के सबसे अच्छे और मोटे हिस्से भेंट किए। यह भाग नहीं बताता कि कैन और हाबिल ने ये भेंट परमेश्वर को कैसे चढ़ाई। हम जानते हैं कि बाद में, लोग वेदियाँ बनाएँगे, जो आमतौर पर पत्थरों की बनी मेज़ की तरह होती हैं ताकि इस प्रकार की भेंटें उस पर जलाएँ।</w:t>
      </w:r>
    </w:p>
    <w:p>
      <w:pPr/>
      <w:r>
        <w:rPr>
          <w:lang w:val="hi_IN" w:bidi="hi_IN"/>
        </w:rPr>
      </w:r>
      <w:r>
        <w:rPr>
          <w:lang w:val="hi_IN" w:bidi="hi_IN"/>
        </w:rPr>
        <w:t>यहोवा हाबिल से प्रसन्न हुआ और उसकी भेंट को ग्रहण किया, लेकिन यहोवा कैन से प्रसन्न नहीं था और उसकी भेंट को ग्रहण नहीं किया। हमें नहीं पता कि क्यों यहोवा ने एक भेंट को ग्रहण किया और दूसरे को ठुकरा दिया। हम केवल यह जानते हैं कि भेंटों को स्वीकारने या अस्वीकारने के अलावा यहोवा हाबिल से प्रसन्न था, परन्तु कैन से प्रसन्न नहीं था। इस स्थिति से कैन अति क्रोधित हुआ और उसके मुँह पर उदासी छा गई। दूसरे शब्दों में, कैन का चेहरा गुस्से या उदासी से भरा हुआ था। कैन शायद क्रोधित और दु:खी दोनों था।</w:t>
      </w:r>
    </w:p>
    <w:p>
      <w:pPr/>
      <w:r>
        <w:rPr>
          <w:lang w:val="hi_IN" w:bidi="hi_IN"/>
        </w:rPr>
      </w:r>
      <w:r>
        <w:rPr>
          <w:lang w:val="hi_IN" w:bidi="hi_IN"/>
        </w:rPr>
        <w:t>यहाँ रुकें और समूह में चर्चा करें: उस समय के बारे में बात करें जब आप या आपका कोई जाननेवाला एक ही समय में क्रोधित और दु:खी था। उन्होंने किस प्रकार के काम किए? आपको कैसे पता चला कि वे क्रोधित और दु:खी थे? ऑडियो को यहाँ रोकें।</w:t>
      </w:r>
    </w:p>
    <w:p>
      <w:pPr/>
      <w:r>
        <w:rPr>
          <w:lang w:val="hi_IN" w:bidi="hi_IN"/>
        </w:rPr>
      </w:r>
      <w:r>
        <w:rPr>
          <w:lang w:val="hi_IN" w:bidi="hi_IN"/>
        </w:rPr>
        <w:t>यहोवा ने कैन से कहा, "तू क्यों क्रोधित हुआ? तेरे मुँह पर उदासी क्यों छा गई है? देख, यदि तू भला करेगा, तो मैं तुझे स्वीकार करूँगा और ऊँचा उठाऊँगा।" शायद यहोवा कैन से कह रहा है कि क्योंकि वह दु:खी होकर नीचे देख रहा है, इसलिए वह उसका मुँह ऊपर उठाएगा। यहोवा ने कैन से यह नहीं पूछा कि वह क्रोधित क्यों हुआ। यहोवा कैन से कहता है कि कैन क्रोधित न हो, क्योंकि यदि वह भला काम करता है तो वह उसे ग्रहण करेगा।</w:t>
      </w:r>
    </w:p>
    <w:p>
      <w:pPr/>
      <w:r>
        <w:rPr>
          <w:lang w:val="hi_IN" w:bidi="hi_IN"/>
        </w:rPr>
      </w:r>
      <w:r>
        <w:rPr>
          <w:lang w:val="hi_IN" w:bidi="hi_IN"/>
        </w:rPr>
        <w:t>अब यहोवा ने कैन से कहा कि यदि कैन भलाई नहीं करेगा तो उसके साथ क्या होगा। परमेश्वर ने कहा, "यदि तू भला न करे, तो पाप द्वार पर छिपा रहता है। पाप तुम पर प्रभुता करना चाहता है। परन्तु तुझे पाप पर अधिकार पाना होगा और उस पर प्रभुता करनी होगी।" पाप का अर्थ है यहोवा की आज्ञा नहीं मानना। यहोवा ने पाप की तुलना एक जंगली पशु से की है जो भूमि पर लेटा हुआ है, और दूसरे जानवर को नुकसान पहुँचाने या खाने के लिए उस पर झपटने को तैयार है। यहोवा ने कहा कि पाप लोगों पर प्रभुता करना और हानि पहुँचाना चाहता है जैसे कोई जंगली पशु दूसरे पशुओं को खाना चाहता है। दूसरे शब्दों में, लोग कई बार पाप को अपने जीवन पर नियंत्रण करने देते हैं। यहोवा या तो कैन को पाप नहीं करने या यहोवा की अवज्ञा करने से बचने का आदेश दे रहा है या उसे आमंत्रित कर रहा है।।</w:t>
      </w:r>
    </w:p>
    <w:p>
      <w:pPr/>
      <w:r>
        <w:rPr>
          <w:lang w:val="hi_IN" w:bidi="hi_IN"/>
        </w:rPr>
      </w:r>
      <w:r>
        <w:rPr>
          <w:lang w:val="hi_IN" w:bidi="hi_IN"/>
        </w:rPr>
        <w:t>ऐसा लगता है कि कैन ने यहोवा की सलाह नहीं मानी। कुछ समय बाद, एक दिन कैन ने अपने भाई से बात की। यह संभव है कि उसने अपने भाई को अपने साथ खेत में आने के लिए आमंत्रित किया हो। जब वे लोगों से दूर खेत में थे, तो कैन ने हाबिल पर हमला किया और उसे मार डाला।</w:t>
      </w:r>
    </w:p>
    <w:p>
      <w:pPr/>
      <w:r>
        <w:rPr>
          <w:lang w:val="hi_IN" w:bidi="hi_IN"/>
        </w:rPr>
      </w:r>
      <w:r>
        <w:rPr>
          <w:lang w:val="hi_IN" w:bidi="hi_IN"/>
        </w:rPr>
        <w:t>कुछ समय बाद, यहोवा ने कैन से पूछा, "तेरा भाई हाबिल कहाँ है?" यह उस प्रश्न के समान लगता है जो यहोवा ने आदम से बगीचे में पूछा था जब उसने उससे कहा, "तू कहाँ है?"</w:t>
      </w:r>
    </w:p>
    <w:p>
      <w:pPr/>
      <w:r>
        <w:rPr>
          <w:lang w:val="hi_IN" w:bidi="hi_IN"/>
        </w:rPr>
      </w:r>
      <w:r>
        <w:rPr>
          <w:lang w:val="hi_IN" w:bidi="hi_IN"/>
        </w:rPr>
        <w:t>कैन ने झूठ कहा और दृढ़ता से इनकार किया कि उसे पता था कि क्या हुआ है। उसने कहा, "मालूम नहीं। क्या मैं अपने भाई का रखवाला हूँ?" या "क्या मुझे अपने भाई की देखभाल करनी चाहिए?"</w:t>
      </w:r>
    </w:p>
    <w:p>
      <w:pPr/>
      <w:r>
        <w:rPr>
          <w:lang w:val="hi_IN" w:bidi="hi_IN"/>
        </w:rPr>
      </w:r>
      <w:r>
        <w:rPr>
          <w:lang w:val="hi_IN" w:bidi="hi_IN"/>
        </w:rPr>
        <w:t>यहोवा ने कहा, "तूने क्या किया है?" यहोवा एक और समान प्रश्न पूछ रहा है जो उसने पिछली कहानी में हव्वा से पूछा था। वह पहले से ही जानता है कि क्या हुआ है। अब उसने कैन से कहा कि उसे पता है। यहोवा ने कहा, "सुन! तेरे भाई का लहू भूमि में से मेरी ओर चिल्लाकर मेरी दुहाई दे रहा है, और उसने तेरे हाथ से तेरे भाई का लहू पीया।" यहोवा विशेष भाषा का प्रयोग करके हाबिल के खून की तुलना उस व्यक्ति से करता है जो चिल्लाकर यहोवा से कहता है कि कैन ने उसकी हत्या कर दी जो लोग यह कहानी सुन रहे हैं वे समझ जाएंगे कि खून या हाबिल यहोवा से मांग रहा है कि वह कैन को उसके पाप के लिए दण्ड दे।</w:t>
      </w:r>
    </w:p>
    <w:p>
      <w:pPr/>
      <w:r>
        <w:rPr>
          <w:lang w:val="hi_IN" w:bidi="hi_IN"/>
        </w:rPr>
      </w:r>
      <w:r>
        <w:rPr>
          <w:lang w:val="hi_IN" w:bidi="hi_IN"/>
        </w:rPr>
        <w:t>फिर यहोवा ने कैन को श्राप दिया। यहोवा ने कैन से कहा अब तू "भूमि से निकाला गया" है जिसका अर्थ है कि भूमि अब तेरे लिए अच्छी उपज नहीं देगी। अब कैन खेती का काम नहीं कर सकेगा। यह सब इसलिए हो रहा है क्योंकि कैन ने हाबिल की हत्या की थी।</w:t>
      </w:r>
    </w:p>
    <w:p>
      <w:pPr/>
      <w:r>
        <w:rPr>
          <w:lang w:val="hi_IN" w:bidi="hi_IN"/>
        </w:rPr>
      </w:r>
      <w:r>
        <w:rPr>
          <w:lang w:val="hi_IN" w:bidi="hi_IN"/>
        </w:rPr>
        <w:t>यहोवा ने आगे कहा, "तू चाहे जितनी भी मेहनत कर, भूमि तुझे अच्छी उपज नहीं देगी। अब से तू बेघर रहेगा और धरती पर भटकता फिरेगा।" कैन अब कहीं का नहीं रहेगा।</w:t>
      </w:r>
    </w:p>
    <w:p>
      <w:pPr/>
      <w:r>
        <w:rPr>
          <w:lang w:val="hi_IN" w:bidi="hi_IN"/>
        </w:rPr>
      </w:r>
      <w:r>
        <w:rPr>
          <w:lang w:val="hi_IN" w:bidi="hi_IN"/>
        </w:rPr>
        <w:t>कैन ने यहोवा को उत्तर दिया, "मेरा दण्ड बहुत बड़ा है, और सहना बहुत कठिन है। तूने मुझे भूमि पर से निकाला है, और मैं तेरी दृष्टि की आड़ में रहूँगा।" "और मैं तेरी दृष्टि की आड़ में रहूँगा" वाक्यांश का अर्थ है कि कैन अब यहोवा की उपस्थिति में नहीं रह सकेगा।</w:t>
      </w:r>
    </w:p>
    <w:p>
      <w:pPr/>
      <w:r>
        <w:rPr>
          <w:lang w:val="hi_IN" w:bidi="hi_IN"/>
        </w:rPr>
      </w:r>
      <w:r>
        <w:rPr>
          <w:lang w:val="hi_IN" w:bidi="hi_IN"/>
        </w:rPr>
        <w:t>यहाँ रुककर समूह में चर्चा करें: जब आप किसी ऐसे व्यक्ति के बारे में बात करते हैं जिसे अब किसी और की उपस्थिति में आने की अनुमति नहीं है, तो आप अपनी भाषा में किन वाक्यांशों या शब्दों का उपयोग करते हैं? कैन के लिए इसका क्या अर्थ है कि वह अब यहोवा की उपस्थिति में नहीं रह सकता? कैन का जीवन कैसे बदल जाएगा? ऑडियो को यहाँ रोकें।</w:t>
      </w:r>
    </w:p>
    <w:p>
      <w:pPr/>
      <w:r>
        <w:rPr>
          <w:lang w:val="hi_IN" w:bidi="hi_IN"/>
        </w:rPr>
      </w:r>
      <w:r>
        <w:rPr>
          <w:lang w:val="hi_IN" w:bidi="hi_IN"/>
        </w:rPr>
        <w:t>कैन ने आगे कहा, "जो कोई मुझे पाएगा, मेरी हत्या करेगा।" हालाँकि हम केवल आदम, हव्वा और कैन के बारे में ही जानते हैं, लेकिन यह बताता है कि इस समय तक पृथ्वी पर और भी लोग उपस्थित होंगे।</w:t>
      </w:r>
    </w:p>
    <w:p>
      <w:pPr/>
      <w:r>
        <w:rPr>
          <w:lang w:val="hi_IN" w:bidi="hi_IN"/>
        </w:rPr>
      </w:r>
      <w:r>
        <w:rPr>
          <w:lang w:val="hi_IN" w:bidi="hi_IN"/>
        </w:rPr>
        <w:t>यहोवा ने कैन से कहा। "नहीं। जो कोई तुझे मारेगा, उससे सात गुणा बदला लिया जाएगा या जितना तुझे दण्ड दिया उससे भी कठोर दण्ड उसे दूँगा।" कुछ परंपराओं में, इसका अर्थ यह हो सकता है कि यदि कोई कैन की हत्या करता है, तो हत्यारे के परिवार के सात सदस्य भी मार डाले जाएँगे। हालाँकि, यहाँ यहोवा का यह मतलब नहीं है कि वह कैन को मारने वाले को उससे सात गुना अधिक कठोर दण्ड देगा, जितना उसने कैन को दिया था। सात संख्या का अर्थ कभी कभी कुछ पूरा होना होता है, इसलिए यहोवा का अर्थ हो सकता है कि जो कोई कैन की हत्या करेगा, वह उसे पूरी तरह से दण्ड देगा।</w:t>
      </w:r>
    </w:p>
    <w:p>
      <w:pPr/>
      <w:r>
        <w:rPr>
          <w:lang w:val="hi_IN" w:bidi="hi_IN"/>
        </w:rPr>
      </w:r>
      <w:r>
        <w:rPr>
          <w:lang w:val="hi_IN" w:bidi="hi_IN"/>
        </w:rPr>
        <w:t>फिर यहोवा ने कैन के लिए एक चिन्ह ठहराया ऐसा न हो कि कोई उसे पाकर मार डाले। यहोवा कैन पर दयालु रहा, भले ही कैन ने अपने भाई की हत्या की थी। यह भाग यह नहीं कहता कि यहोवा ने कैन पर किस प्रकार का चिन्ह रखा या वह कैसा दिखता था; हालाँकि, हम जानते हैं कि लोग उस चिन्ह को देखने और समझने में सक्षम होंगे कि चिन्ह का अर्थ है कि यहोवा कैन का स्वामी है, और उन्हें कैन की हत्या नहीं करनी चाहिए।</w:t>
      </w:r>
    </w:p>
    <w:p>
      <w:pPr/>
      <w:r>
        <w:rPr>
          <w:lang w:val="hi_IN" w:bidi="hi_IN"/>
        </w:rPr>
      </w:r>
      <w:r>
        <w:rPr>
          <w:lang w:val="hi_IN" w:bidi="hi_IN"/>
        </w:rPr>
        <w:t>फिर कैन यहोवा की उपस्थिति से चला गया और अदन के पूर्व में नोद नाम के देश में भटकता रहा। नोद का अर्थ है "भटकने की भूमि" या "वह स्थान जहाँ लोग भटकते हैं।"</w:t>
      </w:r>
    </w:p>
    <w:p>
      <w:pPr/>
      <w:r>
        <w:rPr>
          <w:lang w:val="hi_IN" w:bidi="hi_IN"/>
        </w:rPr>
      </w:r>
      <w:r>
        <w:rPr>
          <w:lang w:val="hi_IN" w:bidi="hi_IN"/>
        </w:rPr>
        <w:t>यहाँ रुकें। समूह के रूप में, देखें कि नोद और अदन नक्शे पर कहाँ हो सकते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4:1–16 का ऑडियो संस्करण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आदम और हव्वा के दो पुत्र हैं, जिनका नाम कैन और हाबिल रखा गया है।</w:t>
      </w:r>
    </w:p>
    <w:p>
      <w:pPr/>
      <w:r>
        <w:rPr>
          <w:lang w:val="hi_IN" w:bidi="hi_IN"/>
        </w:rPr>
      </w:r>
      <w:r>
        <w:rPr>
          <w:b/>
          <w:lang w:val="hi_IN" w:bidi="hi_IN"/>
        </w:rPr>
        <w:t>दूसरे दृश्य में:</w:t>
      </w:r>
      <w:r>
        <w:rPr>
          <w:lang w:val="hi_IN" w:bidi="hi_IN"/>
        </w:rPr>
        <w:t xml:space="preserve"> कैन और हाबिल यहोवा को भेंट चढ़ाते हैं। यहोवा ने हाबिल और उसकी भेंट को ग्रहण किया, लेकिन कैन और उसकी भेंट को ग्रहण नहीं किया। कैन बहुत दु:खी और क्रोधित हो गया। यहोवा ने कैन को चेतावनी दी कि वह पाप न करे।</w:t>
      </w:r>
    </w:p>
    <w:p>
      <w:pPr/>
      <w:r>
        <w:rPr>
          <w:lang w:val="hi_IN" w:bidi="hi_IN"/>
        </w:rPr>
      </w:r>
      <w:r>
        <w:rPr>
          <w:b/>
          <w:lang w:val="hi_IN" w:bidi="hi_IN"/>
        </w:rPr>
        <w:t>तीसरे दृश्य में:</w:t>
      </w:r>
      <w:r>
        <w:rPr>
          <w:lang w:val="hi_IN" w:bidi="hi_IN"/>
        </w:rPr>
        <w:t xml:space="preserve"> कैन हाबिल को ढूंढता है, खेत में उस पर हमला करता है, और उसे मार डालता है। जब यहोवा कैन से पूछता है कि हाबिल कहाँ है, तो कैन झूठ बोलता है कि उसे नहीं पता। यहोवा कैन का सामना करता है और कैन को दण्ड देता है।</w:t>
      </w:r>
    </w:p>
    <w:p>
      <w:pPr/>
      <w:r>
        <w:rPr>
          <w:lang w:val="hi_IN" w:bidi="hi_IN"/>
        </w:rPr>
      </w:r>
      <w:r>
        <w:rPr>
          <w:b/>
          <w:lang w:val="hi_IN" w:bidi="hi_IN"/>
        </w:rPr>
        <w:t>चौथे दृश्य में:</w:t>
      </w:r>
      <w:r>
        <w:rPr>
          <w:lang w:val="hi_IN" w:bidi="hi_IN"/>
        </w:rPr>
        <w:t xml:space="preserve"> कैन यहोवा की उपस्थिति से चला जाता है और संसार में भटकने लगता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हव्वा</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हाबिल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भाग के परिवेश के इन हिस्सों पर ध्यान दें:</w:t>
      </w:r>
    </w:p>
    <w:p>
      <w:pPr/>
      <w:r>
        <w:rPr>
          <w:lang w:val="hi_IN" w:bidi="hi_IN"/>
        </w:rPr>
      </w:r>
      <w:r>
        <w:rPr>
          <w:lang w:val="hi_IN" w:bidi="hi_IN"/>
        </w:rPr>
        <w:t>पहला दृश्य एक ऐसे शब्द से शुरू होता है जो दिखाता है कि यह भाग कहानी के मुख्य पात्रों के बारे में पृष्ठभूमि की जानकारी दे रहा है। आदम और हव्वा के दो पुत्र थे, जिनका नाम कैन और हाबिल था। कैन एक किसान था और हाबिल एक चरवाहा था।</w:t>
      </w:r>
    </w:p>
    <w:p>
      <w:pPr/>
      <w:r>
        <w:rPr>
          <w:lang w:val="hi_IN" w:bidi="hi_IN"/>
        </w:rPr>
      </w:r>
      <w:r>
        <w:rPr>
          <w:lang w:val="hi_IN" w:bidi="hi_IN"/>
        </w:rPr>
        <w:t>यहाँ रुकें और समूह में चर्चा करें: आप अपनी भाषा में किन शब्दों या वाक्यांशों का उपयोग करते हैं यह दिखाने के लिए कि कोई कहानी पृष्ठभूमि की जानकारी पेश करती है? आप उस काम के बारे में कैसे बात करते हैं जो कोई करता है? इस ऑडियो को यहाँ रोकें।</w:t>
      </w:r>
    </w:p>
    <w:p>
      <w:pPr/>
      <w:r>
        <w:rPr>
          <w:lang w:val="hi_IN" w:bidi="hi_IN"/>
        </w:rPr>
      </w:r>
      <w:r>
        <w:rPr>
          <w:lang w:val="hi_IN" w:bidi="hi_IN"/>
        </w:rPr>
        <w:t>दूसरा दृश्य थोड़ी देर बाद होता है, जब कैन और हाबिल बड़े होकर आदमी बन जाते हैं। एक दिन, शायद फसल काटने के बाद, कैन ने अपनी उपज में से कुछ यहोवा को भेंट दी, और हाबिल ने भी अपने झुण्ड के पहिलौठे मेमनों का सबसे अच्छा भाग यहोवा को भेंट किया। यहोवा ने हाबिल और उसकी भेंट को ग्रहण किया, लेकिन कैन और उसकी भेंट को ग्रहण नहीं किया। इससे कैन बहुत क्रोधित हो गया, और उसके मुँह पर उदासी छा गई। मूल भाषा यहाँ क्रोध और दु:ख दिखाने के लिए एक विशेष भाषा का उपयोग करती है। इसमें कहा गया है कि कैन की नाक जल रही थी, जिससे पता चलता है कि वह क्रोधित था। फिर कहा गया है कि उसके मुँह पर उदासी छा गई या नीचे की ओर देखा, जिससे पता चलता है कि वह दु:खी था।</w:t>
      </w:r>
    </w:p>
    <w:p>
      <w:pPr/>
      <w:r>
        <w:rPr>
          <w:lang w:val="hi_IN" w:bidi="hi_IN"/>
        </w:rPr>
      </w:r>
      <w:r>
        <w:rPr>
          <w:lang w:val="hi_IN" w:bidi="hi_IN"/>
        </w:rPr>
        <w:t>यहाँ रुकें और समूह के रूप में चर्चा करें: आप किसी व्यक्ति के एक ही समय में बहुत क्रोधित और बहुत दु:खी होने के बारे में कैसे बात कर सकते हैं? आप किन विशेष शब्दों या वाक्यांशों का उपयोग करते हैं? इस ऑडियो को यहाँ रोकें।</w:t>
      </w:r>
    </w:p>
    <w:p>
      <w:pPr/>
      <w:r>
        <w:rPr>
          <w:lang w:val="hi_IN" w:bidi="hi_IN"/>
        </w:rPr>
      </w:r>
      <w:r>
        <w:rPr>
          <w:lang w:val="hi_IN" w:bidi="hi_IN"/>
        </w:rPr>
        <w:t>यहोवा ने कैन से कहा, "तू क्यों क्रोधित हुआ? तेरे मुँह पर उदासी क्यों है? या तेरा मुँह नीचे की ओर क्यों झुका हुआ है?" ये वे प्रश्न हैं जिनके उत्तर की यहोवा को अपेक्षा नहीं है। इसके बजाय यहोवा कैन से कह रहा है कि यदि कैन भला काम करे, तो यहोवा कैन को बढ़ाएगा, या उसे ग्रहण करेगा।</w:t>
      </w:r>
    </w:p>
    <w:p>
      <w:pPr/>
      <w:r>
        <w:rPr>
          <w:lang w:val="hi_IN" w:bidi="hi_IN"/>
        </w:rPr>
      </w:r>
      <w:r>
        <w:rPr>
          <w:lang w:val="hi_IN" w:bidi="hi_IN"/>
        </w:rPr>
        <w:t>यहोवा ने आगे कहा, "यदि तू भला करे, तो मैं तुझे ग्रहण करूँगा। यदि तू भला न करे, तो पाप तेरे दरवाजे पर घात लगाए बैठा है। वह तुझे नियंत्रित करना चाहता है, लेकिन तुझे उसे हराना चाहिए।" यहाँ, यहोवा का यह अर्थ नहीं है कि पाप कोई जानवर है जो दरवाज़े पर घात लगाए बैठा है। इसके बजाय, यहोवा ने पाप की तुलना एक जंगली जानवर से की जो दरवाज़े पर छिप कर घात लगाए बैठा है। पाप एक जानवर के समान है जो दरवाज़े पर घात लगाए बैठा है, क्योंकि वह किसी पर हमला करना और उसे नियंत्रित करना चाहता है। एक दरवाजा आमतौर पर घर में प्रवेश का एक रास्ता होता है। इस स्थिति में, दरवाजा कैन के विचारों में या उसके हृदय में प्रवेश करने के समान हो सकता है। यहोवा का विवरण दिखाता है कि पापी इच्छाएँ लोगों को किस हद तक नियंत्रित करना चाहती हैं, और कैन अपनी पापी इच्छाओं को उस पर नियंत्रण करने देने और पाप करने के कितना करीब है।</w:t>
      </w:r>
    </w:p>
    <w:p>
      <w:pPr/>
      <w:r>
        <w:rPr>
          <w:lang w:val="hi_IN" w:bidi="hi_IN"/>
        </w:rPr>
      </w:r>
      <w:r>
        <w:rPr>
          <w:lang w:val="hi_IN" w:bidi="hi_IN"/>
        </w:rPr>
        <w:t>यहाँ रुकें और समूह में चर्चा करें: एक ऐसी कहानी सुनाओ जो किसी निर्जीव वस्तु की तुलना किसी जीवित वस्तु से करती हो। फिर, पाप की तुलना एक जंगली जानवर से करने की बात करें जो दरवाज़े पर घात लगाए बैठा है ताकि वह अंदर आकर आपको नियंत्रित करने और नुकसान पहुँचाने की प्रतीक्षा करता है। यह आपको पाप के बारे में कैसा महसूस कराता है? इस ऑडियो को यहाँ रोकें।</w:t>
      </w:r>
    </w:p>
    <w:p>
      <w:pPr/>
      <w:r>
        <w:rPr>
          <w:lang w:val="hi_IN" w:bidi="hi_IN"/>
        </w:rPr>
      </w:r>
      <w:r>
        <w:rPr>
          <w:lang w:val="hi_IN" w:bidi="hi_IN"/>
        </w:rPr>
        <w:t>अब इस बारे में बात करें कि आप कहानी के इस भाग का अनुवाद कैसे करेंगे। आप पाप के बारे में कैसे बात करेंगे जो दरवाज़े पर घात लगाए बैठा है, और कैन पर नियंत्रण करना चाहता है? इस ऑडियो को यहाँ रोकें।</w:t>
      </w:r>
    </w:p>
    <w:p>
      <w:pPr/>
      <w:r>
        <w:rPr>
          <w:lang w:val="hi_IN" w:bidi="hi_IN"/>
        </w:rPr>
      </w:r>
      <w:r>
        <w:rPr>
          <w:lang w:val="hi_IN" w:bidi="hi_IN"/>
        </w:rPr>
        <w:t>तीसरे दृश्य में, कैन ने अपने भाई को ढूँढ़ा। हमें नहीं पता कि यह यहोवा के कैन से बात करने के कितने समय बाद हुआ। कैन ने शायद अपने भाई से कहा होगा, "आओ खेत में चलें।" कैन और हाबिल लोगों के रहने की जगह से दूर किसी जगह गए, शायद ऐसी जगह जहाँ लोग फसल उगाते थे। फिर कैन ने अपने भाई हाबिल पर हमला किया और उसकी हत्या कर दी। हमें नहीं पता कि कैन ने हाबिल की हत्या कैसे की।</w:t>
      </w:r>
    </w:p>
    <w:p>
      <w:pPr/>
      <w:r>
        <w:rPr>
          <w:lang w:val="hi_IN" w:bidi="hi_IN"/>
        </w:rPr>
      </w:r>
      <w:r>
        <w:rPr>
          <w:lang w:val="hi_IN" w:bidi="hi_IN"/>
        </w:rPr>
        <w:t>कुछ समय बाद, यहोवा ने कैन से कहा, "तेरा भाई कहाँ है?" हाबिल कहाँ है?" हमें नहीं पता कि यह कैन द्वारा हाबिल की हत्या के कितने समय बाद हुआ। लेकिन हम जानते हैं कि यहोवा पहले से ही इस प्रश्न का उत्तर जानता है। आदम और हव्वा के बारे में पिछली कहानी की तरह, यहोवा ने कैन पर गलत करने का दोष नहीं लगाया। उसने कैन से कहा कि वह स्वयं इसके बारे में बताए।</w:t>
      </w:r>
    </w:p>
    <w:p>
      <w:pPr/>
      <w:r>
        <w:rPr>
          <w:lang w:val="hi_IN" w:bidi="hi_IN"/>
        </w:rPr>
      </w:r>
      <w:r>
        <w:rPr>
          <w:lang w:val="hi_IN" w:bidi="hi_IN"/>
        </w:rPr>
        <w:t>कैन ने झूठ बोला और उत्तर दिया, "मुझे नहीं पता। क्या मैं अपने भाई का रखवाला हूँ?" या "क्या मैं अपने भाई की देखभाल करता हूँ?" कैन इस प्रश्न के उत्तर की उम्मीद नहीं करता है; इसके बजाय, वह बहुत क्रोधित होता है और दृढ़ता से इनकार करता है कि उसे हाबिल के बारे में कुछ भी पता है। कैन यह कह रहा है कि वह अपने भाई के लिए जिम्मेदार नहीं है।</w:t>
      </w:r>
    </w:p>
    <w:p>
      <w:pPr/>
      <w:r>
        <w:rPr>
          <w:lang w:val="hi_IN" w:bidi="hi_IN"/>
        </w:rPr>
      </w:r>
      <w:r>
        <w:rPr>
          <w:lang w:val="hi_IN" w:bidi="hi_IN"/>
        </w:rPr>
        <w:t>यहाँ रुकें और समूह में चर्चा करें: आप किसी बात का इनकार गुस्से में कैसे करते हैं? उस समय के बारे में बात करें जब आपने या किसी और ने क्रोधित होकर किसी बात से इनकार किया। बात करते समय अपने शब्दों और आवाज के स्वर पर ध्यान दें। इस ऑडियो को यहाँ रोकें।</w:t>
      </w:r>
    </w:p>
    <w:p>
      <w:pPr/>
      <w:r>
        <w:rPr>
          <w:lang w:val="hi_IN" w:bidi="hi_IN"/>
        </w:rPr>
      </w:r>
      <w:r>
        <w:rPr>
          <w:lang w:val="hi_IN" w:bidi="hi_IN"/>
        </w:rPr>
        <w:t>यहोवा ने कहा, "तूने यह भयानक काम क्यों किया है? तेरे भाई का लहू भूमि में से मेरी ओर चिल्लाकर मेरी दुहाई दे रहा है।" यहाँ, यहोवा ने हाबिल की मृत्यु का वर्णन उसी तरह किया जैसे उसने पाप का वर्णन किया जो कैन का इंतजार कर रहा है। यहोवा का यह अर्थ नहीं है कि हाबिल का लहू सचमुच भूमि से चिल्ला रहा है। बल्कि, यहोवा का अर्थ है कि कैन ने हाबिल की हत्या की है और हाबिल का लहू भूमि पर है, इसलिए जब यहोवा ने हाबिल का लहू भूमि पर देखा, तो यह ऐसा था मानो यहोवा ने हाबिल की आवाज़ सुनी हो जो कैन को दण्ड देने के लिए यहोवा को पुकार रहा हो।</w:t>
      </w:r>
    </w:p>
    <w:p>
      <w:pPr/>
      <w:r>
        <w:rPr>
          <w:lang w:val="hi_IN" w:bidi="hi_IN"/>
        </w:rPr>
      </w:r>
      <w:r>
        <w:rPr>
          <w:lang w:val="hi_IN" w:bidi="hi_IN"/>
        </w:rPr>
        <w:t>यहोवा ने आगे कहा, "इसलिए अब मैं तुझे भूमि से दूर श्रापित करूँगा, या दण्ड दूँगा, क्योंकि भूमि ने तेरे भाई का लहू निगल लिया है।" फिर से यहोवा एक विशेष भाषा का उपयोग करता है और कहता है कि भूमि का एक मुँह है, जैसे किसी व्यक्ति का मुँह होता है और वह चीज़ों को निगल सकता है। वाक्यांश "भूमि ने तेरे भाई का लहू निगल लिया" का अर्थ है कि हाबिल का लहू भूमि पर गिरा और भूमि ने उसे अपने भीतर ले लिया।</w:t>
      </w:r>
    </w:p>
    <w:p>
      <w:pPr/>
      <w:r>
        <w:rPr>
          <w:lang w:val="hi_IN" w:bidi="hi_IN"/>
        </w:rPr>
      </w:r>
      <w:r>
        <w:rPr>
          <w:lang w:val="hi_IN" w:bidi="hi_IN"/>
        </w:rPr>
        <w:t>यहाँ रुकें और समूह में चर्चा करें: यहोवा पाप, लहू और भूमि का वर्णन इस प्रकार करता है मानो वे वस्तुएँ नहीं बल्कि मनुष्य हों। आप अपनी भाषा में इस प्रकार की तुलनाएँ कैसे करते हैं? क्या आप कुछ उदाहरण दे सकते हैं? इस ऑडियो को यहाँ रोकें।</w:t>
      </w:r>
    </w:p>
    <w:p>
      <w:pPr/>
      <w:r>
        <w:rPr>
          <w:lang w:val="hi_IN" w:bidi="hi_IN"/>
        </w:rPr>
      </w:r>
      <w:r>
        <w:rPr>
          <w:lang w:val="hi_IN" w:bidi="hi_IN"/>
        </w:rPr>
        <w:t>यहाँ रुकें और समूह में चर्चा करें: आपको क्यों लगता है कि यहोवा ने कैन से बात करते समय इतनी विस्तार से बात की? इस ऑडियो को यहाँ रोकें।</w:t>
      </w:r>
    </w:p>
    <w:p>
      <w:pPr/>
      <w:r>
        <w:rPr>
          <w:lang w:val="hi_IN" w:bidi="hi_IN"/>
        </w:rPr>
      </w:r>
      <w:r>
        <w:rPr>
          <w:lang w:val="hi_IN" w:bidi="hi_IN"/>
        </w:rPr>
        <w:t>यहोवा ने आगे कहा, "अब भूमि तुझे अच्छी उपज नहीं देगी, चाहे तू कितनी भी मेहनत क्यों न करे! अब से तेरा कोई घर नहीं रहेगा, और तू धरती पर हमेशा एक स्थान से दूसरे स्थान पर भटकता रहेगा।"</w:t>
      </w:r>
    </w:p>
    <w:p>
      <w:pPr/>
      <w:r>
        <w:rPr>
          <w:lang w:val="hi_IN" w:bidi="hi_IN"/>
        </w:rPr>
      </w:r>
      <w:r>
        <w:rPr>
          <w:lang w:val="hi_IN" w:bidi="hi_IN"/>
        </w:rPr>
        <w:t>कैन ने कहा, "मेरा दण्ड मेरे सहने से बहुत बड़ा है! सुन, तूने मुझे भूमि से और अपनी उपस्थिति से दूर भेज दिया है।" "सुन" शब्द यह दिखाता है कि कैन कुछ ऐसा कहने वाला है जिस पर वह सच में चाहता है कि यहोवा ध्यान दे।</w:t>
      </w:r>
    </w:p>
    <w:p>
      <w:pPr/>
      <w:r>
        <w:rPr>
          <w:lang w:val="hi_IN" w:bidi="hi_IN"/>
        </w:rPr>
      </w:r>
      <w:r>
        <w:rPr>
          <w:lang w:val="hi_IN" w:bidi="hi_IN"/>
        </w:rPr>
        <w:t>कैन ने आगे कहा, "तूने मुझे ऐसा बना दिया है जो बिना घर के एक जगह से दूसरी जगह पर भटकता रहता है। जो कोई मुझे पाएगा, मेरी हत्या करेगा!"</w:t>
      </w:r>
    </w:p>
    <w:p>
      <w:pPr/>
      <w:r>
        <w:rPr>
          <w:lang w:val="hi_IN" w:bidi="hi_IN"/>
        </w:rPr>
      </w:r>
      <w:r>
        <w:rPr>
          <w:lang w:val="hi_IN" w:bidi="hi_IN"/>
        </w:rPr>
        <w:t>यहोवा ने दृढ़ता से उत्तर दिया। यहोवा कैन की रक्षा के लिए अपनी योजनाओं में निश्चित है। उसने कहा, "नहीं। जो कोई तुम्हें मारेगा, मैं उसे उससे सात गुणा अधिक कठोर दण्ड दूँगा, जितना मैंने तुझे दिया है।" और यहोवा ने कैन पर एक चिन्ह लगाया ताकि जो कोई कैन से मिले वह उसकी हत्या न करे। इस चिह्न के बारे में केवल एक ही बात जानते हैं कि यह कुछ ऐसा है जो लोग देख सकते हैं और कुछ ऐसा है जो दिखाएगा कि यहोवा कैन का स्वामी है।</w:t>
      </w:r>
    </w:p>
    <w:p>
      <w:pPr/>
      <w:r>
        <w:rPr>
          <w:lang w:val="hi_IN" w:bidi="hi_IN"/>
        </w:rPr>
      </w:r>
      <w:r>
        <w:rPr>
          <w:lang w:val="hi_IN" w:bidi="hi_IN"/>
        </w:rPr>
        <w:t>आप शायद चौथे दृश्य में दी गई जानकारी को फिर से व्यवस्थित करना चाहेंगे। कैन अदन के पूर्व की ओर चला गया और नोद नाम के देश में रहने लगा जिसका अर्थ है, भटकने की भूमि। वह यहोवा की उपस्थिति से चला गया।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4:1–16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हव्वा</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हाबिल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हव्वा ने दो पुत्रों, कैन और हाबिल को जन्म दिया। जब वे बड़े हुए, हाबिल एक चरवाहा बन गया और कैन किसान बन गया। बाद में, कैन यहोवा के लिए अपने उगाए हुए पौधों में से कुछ भेंट के रूप में लाया। हाबिल अपने झुण्ड के कुछ पहिलौठे मेमनों में से सबसे अच्छे भाग यहोवा के लिए लाया। यहोवा ने हाबिल और हाबिल की भेंट को ग्रहण किया, लेकिन कैन और उसकी भेंट को ग्रहण नहीं किया। इससे कैन बहुत क्रोधित और दु:खी हो गया।</w:t>
      </w:r>
    </w:p>
    <w:p>
      <w:pPr/>
      <w:r>
        <w:rPr>
          <w:lang w:val="hi_IN" w:bidi="hi_IN"/>
        </w:rPr>
      </w:r>
      <w:r>
        <w:rPr>
          <w:lang w:val="hi_IN" w:bidi="hi_IN"/>
        </w:rPr>
        <w:t>नाटक को रोकें। हाबिल की भूमिका निभाने वाले व्यक्ति से पूछें, "आप क्या सोच रहे हैं या क्या महसूस कर रहे हैं?" वह व्यक्ति इन बातों का उत्तर दे सकता है, जैसे "मैं खुश हूँ कि यहोवा ने मेरी भेंट को ग्रहण किया," या "मैं यहोवा को अपनी केवल सबसे अच्छी चीज़ें ही देना चाहता हूँ" या "मैं यहोवा से बहुत प्रेम करता हूँ!" कैन की भूमिका निभाने वाले व्यक्ति से पूछें, "आप क्या सोच रहे हैं या क्या महसूस कर रहे हैं?" वह व्यक्ति इन बातों का उत्तर दे सकता है, जैसे "मैं बहुत क्रोधित हूँ कि यहोवा ने मेरी भेंट को ग्रहण नहीं किया," या "मैं बहुत दु:खी और निराश हूँ कि यहोवा ने मेरी भेंट को ग्रहण नहीं किया," या "मुझे ईर्ष्या हो रही है कि यहोवा ने हाबिल को ग्रहण किया, पर मुझे नहीं।" नाटक को फिर शुरू करें।</w:t>
      </w:r>
    </w:p>
    <w:p>
      <w:pPr/>
      <w:r>
        <w:rPr>
          <w:lang w:val="hi_IN" w:bidi="hi_IN"/>
        </w:rPr>
      </w:r>
      <w:r>
        <w:rPr>
          <w:lang w:val="hi_IN" w:bidi="hi_IN"/>
        </w:rPr>
        <w:t>यहोवा ने कैन से कहा, "तू क्यों क्रोधित हुआ? तू इतना उदास क्यों दिख रहा है? यदि तू भला करेगा, तो तू ग्रहण किया जाएगा। लेकिन यदि तू सही काम करने से इनकार करता है, तो सावधान रह! पाप तेरे द्वार पर घात लगाए बैठा है। वह तुझ पर नियंत्रण करना चाहता है पर तुझे इस पर अधिकार पाना है।"</w:t>
      </w:r>
    </w:p>
    <w:p>
      <w:pPr/>
      <w:r>
        <w:rPr>
          <w:lang w:val="hi_IN" w:bidi="hi_IN"/>
        </w:rPr>
      </w:r>
      <w:r>
        <w:rPr>
          <w:lang w:val="hi_IN" w:bidi="hi_IN"/>
        </w:rPr>
        <w:t>नाटक को रोकें। परमेश्वर की भूमिका निभाने वाले व्यक्ति से पूछें, "आप क्या सोच रहे हैं या क्या महसूस कर रहे हैं?" वह व्यक्ति इन प्रश्नों का उत्तर दे सकता है, जैसे "मैं चाहता हूँ कि कैन सही काम करे," या "मैं उसे पाप के बारे में सावधान करना चाहता हूँ ताकि वह उससे बचे, क्योंकि मैं उससे प्रेम करता हूँ" या "मैं कैन की चिन्ता करता हूँ और चाहता हूँ कि वह पाप पर अधिकार पाए," या "मैं जानता हूँ कि कैन यह चुन सकता है कि वह पाप न करे।" नाटक को फिर शुरू करें।</w:t>
      </w:r>
    </w:p>
    <w:p>
      <w:pPr/>
      <w:r>
        <w:rPr>
          <w:lang w:val="hi_IN" w:bidi="hi_IN"/>
        </w:rPr>
      </w:r>
      <w:r>
        <w:rPr>
          <w:lang w:val="hi_IN" w:bidi="hi_IN"/>
        </w:rPr>
        <w:t>एक दिन कैन ने अपने भाई को ढूँढ़ा। जब वे खेत में थे, तब कैन ने अपने भाई हाबिल पर हमला किया और उसकी हत्या की। बाद में, यहोवा ने कैन से पूछा कि उसका भाई कहाँ है, और कैन ने उत्तर दिया कि उसे नहीं पता। यहोवा ने कहा, "तूने क्या किया है! सुन! तेरे भाई का लहू भूमि में से मेरी ओर चिल्लाकर मेरी दुहाई दे रहा है! अब तू श्रापित है और उस भूमि से दूर कर दिया गया है जिसने तेरे भाई का लहू निगल लिया है। भूमि तुझे अच्छी उपज नहीं देगी, चाहे तू कितनी ही मेहनत करे! तू पृथ्वी पर भटकने वाला और भगोड़ा होगा।"</w:t>
      </w:r>
    </w:p>
    <w:p>
      <w:pPr/>
      <w:r>
        <w:rPr>
          <w:lang w:val="hi_IN" w:bidi="hi_IN"/>
        </w:rPr>
      </w:r>
      <w:r>
        <w:rPr>
          <w:lang w:val="hi_IN" w:bidi="hi_IN"/>
        </w:rPr>
        <w:t>नाटक को रोकें। यहोवा की भूमिका निभाने वाले व्यक्ति से पूछें, "आप क्या सोच रहे हैं या क्या महसूस कर रहे हैं?" वह व्यक्ति इन प्रश्नों का उत्तर दे सकता है, जैसे "कैन ने जो कुछ किया है उससे मैं हैरान हूँ," या "मैं बहुत दु:खी और क्रोधित हूँ, क्योंकि कैन को बड़ा दण्ड मिलेगा," या "मैं कैन के किए से बहुत दु:खी और क्रोधित हूँ मैंने उसे चेतावनी दी थी, पर मुझे दुःख है कि उसने मेरी बात नहीं मानी।" नाटक को फिर शुरू करें।</w:t>
      </w:r>
    </w:p>
    <w:p>
      <w:pPr/>
      <w:r>
        <w:rPr>
          <w:lang w:val="hi_IN" w:bidi="hi_IN"/>
        </w:rPr>
      </w:r>
      <w:r>
        <w:rPr>
          <w:lang w:val="hi_IN" w:bidi="hi_IN"/>
        </w:rPr>
        <w:t>कैन ने कहा, "मेरा दण्ड मेरे लिए सहना बहुत भारी है। अब जब तूने मुझे अपनी उपस्थिति से निकाला है और मैं भटकने वाला भगोड़ा हो गया हूँ, तो जो कोई मुझे पाएगा, वह मुझे मार डालेगा।"</w:t>
      </w:r>
    </w:p>
    <w:p>
      <w:pPr/>
      <w:r>
        <w:rPr>
          <w:lang w:val="hi_IN" w:bidi="hi_IN"/>
        </w:rPr>
      </w:r>
      <w:r>
        <w:rPr>
          <w:lang w:val="hi_IN" w:bidi="hi_IN"/>
        </w:rPr>
        <w:t>यहोवा ने कहा, "नहीं, जो कोई तुझे मारेगा, वह सात गुणा और अधिक दण्ड पाएगा।" और यहोवा ने कैन की रक्षा के लिए कैन पर एक चिन्ह लगाया।</w:t>
      </w:r>
    </w:p>
    <w:p>
      <w:pPr/>
      <w:r>
        <w:rPr>
          <w:lang w:val="hi_IN" w:bidi="hi_IN"/>
        </w:rPr>
      </w:r>
      <w:r>
        <w:rPr>
          <w:lang w:val="hi_IN" w:bidi="hi_IN"/>
        </w:rPr>
        <w:t>नाटक को समाप्त करें। उस व्यक्ति से पूछो जो कैन की भूमिका निभा रहा है, "आप क्या सोच रहे हैं या क्या महसूस कर रहे हैं?" वह व्यक्ति इन बातों का उत्तर दे सकता है, जैसे "मैं अपने दण्ड से बहुत टूट चूका हूँ- बिना घर और समाज के भटकते रहना मृत्यु से भी बुरा है," या "मुझे डर था कि कहीं मैं अपने दण्ड के कारण मर न जाऊँ, पर यहोवा ने मेरी रक्षा का वचन दिया," या "मैं चकित हूँ कि मैंने जो कुछ किया उसके बाद भी यहोवा मेरी रक्षा करेगा।" यहोवा की भूमिका निभाने वाले व्यक्ति से पूछें कि, "आप क्या सोच रहे हैं या क्या महसूस कर रहे हैं?" वह व्यक्ति इन प्रश्नों का उत्तर दे सकता है, जैसे "मैं कैन के लिए दयालु रहना चाहता हूँ भले ही उसने यह भयानक काम किया हो," या "मैं यह सुनिश्चित करना चाहता हूँ कि कोई कैन की हत्या न करे।"</w:t>
      </w:r>
      <w:r>
        <w:rPr>
          <w:lang w:val="hi_IN" w:bidi="hi_IN"/>
        </w:rPr>
      </w:r>
    </w:p>
    <w:p>
      <w:pPr>
        <w:pStyle w:val="Heading3"/>
      </w:pPr>
      <w:r>
        <w:rPr>
          <w:lang w:val="hi_IN" w:bidi="hi_IN"/>
        </w:rPr>
        <w:t>आवश्यक जानकारी</w:t>
      </w:r>
    </w:p>
    <w:p>
      <w:pPr/>
      <w:r>
        <w:rPr>
          <w:lang w:val="hi_IN" w:bidi="hi_IN"/>
        </w:rPr>
      </w:r>
      <w:r>
        <w:rPr>
          <w:lang w:val="hi_IN" w:bidi="hi_IN"/>
        </w:rPr>
        <w:t>उत्पत्ति 4:1–16 का ऑडियो संस्करण समझने में सबसे सरल अनुवाद में सुनें।</w:t>
      </w:r>
    </w:p>
    <w:p>
      <w:pPr/>
      <w:r>
        <w:rPr>
          <w:lang w:val="hi_IN" w:bidi="hi_IN"/>
        </w:rPr>
      </w:r>
      <w:r>
        <w:rPr>
          <w:lang w:val="hi_IN" w:bidi="hi_IN"/>
        </w:rPr>
        <w:t>इस चरण में, समूह इस भाग की प्रमुख शब्दावली और शब्दों पर चर्चा करेगा।</w:t>
      </w:r>
    </w:p>
    <w:p>
      <w:pPr/>
      <w:r>
        <w:rPr>
          <w:lang w:val="hi_IN" w:bidi="hi_IN"/>
        </w:rPr>
      </w:r>
      <w:r>
        <w:rPr>
          <w:lang w:val="hi_IN" w:bidi="hi_IN"/>
        </w:rPr>
        <w:t xml:space="preserve">आदम अपनी पत्नी हव्वा को </w:t>
      </w:r>
      <w:r>
        <w:rPr>
          <w:b/>
          <w:lang w:val="hi_IN" w:bidi="hi_IN"/>
        </w:rPr>
        <w:t>जानता</w:t>
      </w:r>
      <w:r>
        <w:rPr>
          <w:lang w:val="hi_IN" w:bidi="hi_IN"/>
        </w:rPr>
        <w:t xml:space="preserve"> था। किसी को जानने का अर्थ है किसी के साथ यौन संबंध बनाना। बाइबल में यौन संबंधों के लिए यह शब्द आमतौर पर पति और पत्नी के बीच के यौन संबंधों को दर्शाता है, क्योंकि यह किसी को पूरी तरह से अनुभव करने की बात करता है। इस स्थिति में, आदम ने अपनी पत्नी हव्वा के साथ यौन संबंध बनाए, वह गर्भवती हुई और कैन को जन्म दिया। यहाँ ऐसे वाक्यांश का उपयोग करें जो उस समूह में उपयोग करने के लिए उचित हो जिसमें पुरुष और स्त्री दोनों शामिल हों।</w:t>
      </w:r>
    </w:p>
    <w:p>
      <w:pPr/>
      <w:r>
        <w:rPr>
          <w:lang w:val="hi_IN" w:bidi="hi_IN"/>
        </w:rPr>
      </w:r>
      <w:r>
        <w:rPr>
          <w:lang w:val="hi_IN" w:bidi="hi_IN"/>
        </w:rPr>
        <w:t xml:space="preserve">हव्वा ने कहा, "मैंने </w:t>
      </w:r>
      <w:r>
        <w:rPr>
          <w:b/>
          <w:lang w:val="hi_IN" w:bidi="hi_IN"/>
        </w:rPr>
        <w:t>यहोवा की</w:t>
      </w:r>
      <w:r>
        <w:rPr>
          <w:lang w:val="hi_IN" w:bidi="hi_IN"/>
        </w:rPr>
        <w:t xml:space="preserve"> सहायता से एक पुत्र को जन्म दिया है।" यह भाग परमेश्वर के व्यक्तिगत नाम, यहोवा का उपयोग करता है। मुख्य शब्दावली में </w:t>
      </w:r>
      <w:r>
        <w:rPr>
          <w:b/>
          <w:lang w:val="hi_IN" w:bidi="hi_IN"/>
        </w:rPr>
        <w:t>यहोवा</w:t>
      </w:r>
      <w:r>
        <w:rPr>
          <w:lang w:val="hi_IN" w:bidi="hi_IN"/>
        </w:rPr>
        <w:t xml:space="preserve"> शब्द देखें और यहाँ उसी शब्द का प्रयोग करें जिसका उपयोग आपने पिछले भागों में किया है।</w:t>
      </w:r>
    </w:p>
    <w:p>
      <w:pPr/>
      <w:r>
        <w:rPr>
          <w:lang w:val="hi_IN" w:bidi="hi_IN"/>
        </w:rPr>
      </w:r>
      <w:r>
        <w:rPr>
          <w:lang w:val="hi_IN" w:bidi="hi_IN"/>
        </w:rPr>
        <w:t xml:space="preserve">हव्वा ने अपने पुत्र का नाम </w:t>
      </w:r>
      <w:r>
        <w:rPr>
          <w:b/>
          <w:lang w:val="hi_IN" w:bidi="hi_IN"/>
        </w:rPr>
        <w:t>कैन</w:t>
      </w:r>
      <w:r>
        <w:rPr>
          <w:lang w:val="hi_IN" w:bidi="hi_IN"/>
        </w:rPr>
        <w:t xml:space="preserve"> रखा। कैन नाम "से" या "पाया" शब्द के समान लगता है। बाद में, हव्वा ने कैन के भाई को जन्म दिया और उसका नाम हाबिल रखा।</w:t>
      </w:r>
    </w:p>
    <w:p>
      <w:pPr/>
      <w:r>
        <w:rPr>
          <w:lang w:val="hi_IN" w:bidi="hi_IN"/>
        </w:rPr>
      </w:r>
      <w:r>
        <w:rPr>
          <w:lang w:val="hi_IN" w:bidi="hi_IN"/>
        </w:rPr>
        <w:t xml:space="preserve">जब </w:t>
      </w:r>
      <w:r>
        <w:rPr>
          <w:b/>
          <w:lang w:val="hi_IN" w:bidi="hi_IN"/>
        </w:rPr>
        <w:t>कटनी का समय</w:t>
      </w:r>
      <w:r>
        <w:rPr>
          <w:lang w:val="hi_IN" w:bidi="hi_IN"/>
        </w:rPr>
        <w:t xml:space="preserve"> था, तो कैन यहोवा के लिए अपनी </w:t>
      </w:r>
      <w:r>
        <w:rPr>
          <w:b/>
          <w:lang w:val="hi_IN" w:bidi="hi_IN"/>
        </w:rPr>
        <w:t>उपज</w:t>
      </w:r>
      <w:r>
        <w:rPr>
          <w:lang w:val="hi_IN" w:bidi="hi_IN"/>
        </w:rPr>
        <w:t xml:space="preserve"> में से </w:t>
      </w:r>
      <w:r>
        <w:rPr>
          <w:b/>
          <w:lang w:val="hi_IN" w:bidi="hi_IN"/>
        </w:rPr>
        <w:t>भेंट</w:t>
      </w:r>
      <w:r>
        <w:rPr>
          <w:lang w:val="hi_IN" w:bidi="hi_IN"/>
        </w:rPr>
        <w:t xml:space="preserve"> लाया। फसल का अर्थ है वे पौधे जो लोग खाने के लिए उगाते हैं। कटनी का समय, वर्ष का वह समय होता है जब लोग अपने खेतों से फसल इकट्ठी करते हैं। </w:t>
      </w:r>
      <w:r>
        <w:rPr>
          <w:b/>
          <w:lang w:val="hi_IN" w:bidi="hi_IN"/>
        </w:rPr>
        <w:t>भेंट</w:t>
      </w:r>
      <w:r>
        <w:rPr>
          <w:lang w:val="hi_IN" w:bidi="hi_IN"/>
        </w:rPr>
        <w:t xml:space="preserve"> के लिए इस्तेमाल किया जाने वाला शब्द एक ऐसा उपहार था जो लोग आमतौर पर यहोवा के पास उसकी महिमा करने के लिए या धन्यवाद देने के लिए लाते थे। शायद इस कहानी में भेंट का अर्थ यही है।</w:t>
      </w:r>
    </w:p>
    <w:p>
      <w:pPr/>
      <w:r>
        <w:rPr>
          <w:lang w:val="hi_IN" w:bidi="hi_IN"/>
        </w:rPr>
      </w:r>
      <w:r>
        <w:rPr>
          <w:lang w:val="hi_IN" w:bidi="hi_IN"/>
        </w:rPr>
        <w:t xml:space="preserve">यहाँ रुकें और समूह में चर्चा करें: मुख्य शब्दावली में </w:t>
      </w:r>
      <w:r>
        <w:rPr>
          <w:lang w:val="hi_IN" w:bidi="hi_IN"/>
        </w:rPr>
        <w:t>भेंट</w:t>
      </w:r>
      <w:r>
        <w:rPr>
          <w:lang w:val="hi_IN" w:bidi="hi_IN"/>
        </w:rPr>
        <w:t xml:space="preserve"> शब्द देखें। इस भेंट के विचार के लिए आप अपनी भाषा में किन शब्दों या वाक्यांशों का उपयोग करेंगे? इस ऑडियो को यहाँ रोकें।</w:t>
      </w:r>
    </w:p>
    <w:p>
      <w:pPr/>
      <w:r>
        <w:rPr>
          <w:lang w:val="hi_IN" w:bidi="hi_IN"/>
        </w:rPr>
      </w:r>
      <w:r>
        <w:rPr>
          <w:lang w:val="hi_IN" w:bidi="hi_IN"/>
        </w:rPr>
        <w:t>यहोवा ने हाबिल और उसकी भेंट को ग्रहण किया, लेकिन कैन और उसकी भेंट को ग्रहण नहीं किया। इससे कैन बहुत दु:खी और क्रोधित हुआ।</w:t>
      </w:r>
    </w:p>
    <w:p>
      <w:pPr/>
      <w:r>
        <w:rPr>
          <w:lang w:val="hi_IN" w:bidi="hi_IN"/>
        </w:rPr>
      </w:r>
      <w:r>
        <w:rPr>
          <w:lang w:val="hi_IN" w:bidi="hi_IN"/>
        </w:rPr>
        <w:t xml:space="preserve">यहोवा ने कैन से पूछा, "तू क्यों क्रोधित हुआ? तू इतना उदास क्यों दिख रहा है? यदि तू भला करेगा तो तू ग्रहण किया जाएगा, लेकिन यदि तू भला न करे, तो सावधान रह! </w:t>
      </w:r>
      <w:r>
        <w:rPr>
          <w:b/>
          <w:lang w:val="hi_IN" w:bidi="hi_IN"/>
        </w:rPr>
        <w:t>पाप</w:t>
      </w:r>
      <w:r>
        <w:rPr>
          <w:lang w:val="hi_IN" w:bidi="hi_IN"/>
        </w:rPr>
        <w:t xml:space="preserve"> दरवाज़े पर घात लगाए बैठा है।" यह पहली बार है जब इन भागों में पाप शब्द दिखाई देता है। पाप यहोवा की आज्ञा न मानने के कार्य को दिखाता है। जब लोग पाप करते हैं, तो वे यहोवा से अपना रिश्ता तोड़ देते हैं। सुनिश्चित करें कि आप यहाँ जिस शब्द का इस्तेमाल करते हैं, इसका मतलब यह नहीं है कि कोई व्यक्ति धार्मिक कार्य करने में विफल रहा है जैसे कि धार्मिक प्रार्थना या कुछ धार्मिक नियमों का पालन न करना। मुख्य शब्दावली में </w:t>
      </w:r>
      <w:r>
        <w:rPr>
          <w:lang w:val="hi_IN" w:bidi="hi_IN"/>
        </w:rPr>
        <w:t>पाप</w:t>
      </w:r>
      <w:r>
        <w:rPr>
          <w:lang w:val="hi_IN" w:bidi="hi_IN"/>
        </w:rPr>
        <w:t xml:space="preserve"> शब्द देखें। अगले सभी भागों में पाप के लिए एक ही शब्द का उपयोग करें।</w:t>
      </w:r>
    </w:p>
    <w:p>
      <w:pPr/>
      <w:r>
        <w:rPr>
          <w:lang w:val="hi_IN" w:bidi="hi_IN"/>
        </w:rPr>
      </w:r>
      <w:r>
        <w:rPr>
          <w:lang w:val="hi_IN" w:bidi="hi_IN"/>
        </w:rPr>
        <w:t>यहाँ रुकें और समूह में चर्चा करें: आप पाप का वर्णन करने के लिए अपनी भाषा में किन शब्दों या वाक्यांशों का उपयोग करते हैं? इस ऑडियो को यहाँ रोकें।</w:t>
      </w:r>
    </w:p>
    <w:p>
      <w:pPr/>
      <w:r>
        <w:rPr>
          <w:lang w:val="hi_IN" w:bidi="hi_IN"/>
        </w:rPr>
      </w:r>
      <w:r>
        <w:rPr>
          <w:lang w:val="hi_IN" w:bidi="hi_IN"/>
        </w:rPr>
        <w:t xml:space="preserve">एक दिन कैन और हाबिल </w:t>
      </w:r>
      <w:r>
        <w:rPr>
          <w:b/>
          <w:lang w:val="hi_IN" w:bidi="hi_IN"/>
        </w:rPr>
        <w:t>खेत</w:t>
      </w:r>
      <w:r>
        <w:rPr>
          <w:lang w:val="hi_IN" w:bidi="hi_IN"/>
        </w:rPr>
        <w:t xml:space="preserve"> में थे। यहाँ, खेत का अर्थ एक बड़े खुले स्थान से है। यह वह स्थान हो सकता है जहाँ लोग फसल उगाते हैं। कैन ने हाबिल पर हमला किया और उसकी हत्या की।</w:t>
      </w:r>
    </w:p>
    <w:p>
      <w:pPr/>
      <w:r>
        <w:rPr>
          <w:lang w:val="hi_IN" w:bidi="hi_IN"/>
        </w:rPr>
      </w:r>
      <w:r>
        <w:rPr>
          <w:lang w:val="hi_IN" w:bidi="hi_IN"/>
        </w:rPr>
        <w:t>बाद में, यहोवा ने कैन से पूछा, "तेरा भाई हाबिल कहाँ है?"</w:t>
      </w:r>
    </w:p>
    <w:p>
      <w:pPr/>
      <w:r>
        <w:rPr>
          <w:lang w:val="hi_IN" w:bidi="hi_IN"/>
        </w:rPr>
      </w:r>
      <w:r>
        <w:rPr>
          <w:lang w:val="hi_IN" w:bidi="hi_IN"/>
        </w:rPr>
        <w:t xml:space="preserve">कैन ने कहा कि उसे नहीं पता। उसने कहा, "क्या मैं अपने भाई का </w:t>
      </w:r>
      <w:r>
        <w:rPr>
          <w:b/>
          <w:lang w:val="hi_IN" w:bidi="hi_IN"/>
        </w:rPr>
        <w:t>रखवाला</w:t>
      </w:r>
      <w:r>
        <w:rPr>
          <w:lang w:val="hi_IN" w:bidi="hi_IN"/>
        </w:rPr>
        <w:t xml:space="preserve"> हूँ?" यहाँ, रखवाले का अर्थ उस व्यक्ति से है जो किसी की रक्षा करता है और उसके लिए जिम्मेदार है।</w:t>
      </w:r>
    </w:p>
    <w:p>
      <w:pPr/>
      <w:r>
        <w:rPr>
          <w:lang w:val="hi_IN" w:bidi="hi_IN"/>
        </w:rPr>
      </w:r>
      <w:r>
        <w:rPr>
          <w:lang w:val="hi_IN" w:bidi="hi_IN"/>
        </w:rPr>
        <w:t xml:space="preserve">यहोवा ने कैन से कहा, "तूने यह भयानक काम क्यों किया है! जब मैं तेरे भाई का लहू भूमि पर देखता हूँ, तो यह ऐसा है जैसे उसकी आवाज़ मुझे पुकार रही हो। अब तू </w:t>
      </w:r>
      <w:r>
        <w:rPr>
          <w:b/>
          <w:lang w:val="hi_IN" w:bidi="hi_IN"/>
        </w:rPr>
        <w:t>श्रापित</w:t>
      </w:r>
      <w:r>
        <w:rPr>
          <w:lang w:val="hi_IN" w:bidi="hi_IN"/>
        </w:rPr>
        <w:t xml:space="preserve"> है।" श्रापित का अर्थ है दण्ड या न्याय। इसका अर्थ है कि किसी व्यक्ति के साथ कुछ अप्रिय होने वाला है। हालाँकि कई भाषाओं में किसी व्यक्ति या वस्तु पर श्राप देने का तरीका होता है, फिर भी यह सुनिश्चित करें कि आप जो शब्द चुनते हैं उसका कोई जादुई अर्थ न हो। बाइबल में, जब परमेश्वर किसी व्यक्ति को श्राप देता है, तो इसका अर्थ है कि वह उस व्यक्ति से प्रसन्न नहीं है। इसलिए, वह उन्हें श्राप देकर दण्ड देता है। मुख्य शब्दावली में </w:t>
      </w:r>
      <w:r>
        <w:rPr>
          <w:lang w:val="hi_IN" w:bidi="hi_IN"/>
        </w:rPr>
        <w:t>श्राप</w:t>
      </w:r>
      <w:r>
        <w:rPr>
          <w:lang w:val="hi_IN" w:bidi="hi_IN"/>
        </w:rPr>
        <w:t xml:space="preserve"> शब्द को देखें और यहाँ उसी शब्द का उपयोग करें जिसका उपयोग आपने पिछले भागों में किया है।</w:t>
      </w:r>
    </w:p>
    <w:p>
      <w:pPr/>
      <w:r>
        <w:rPr>
          <w:lang w:val="hi_IN" w:bidi="hi_IN"/>
        </w:rPr>
      </w:r>
      <w:r>
        <w:rPr>
          <w:lang w:val="hi_IN" w:bidi="hi_IN"/>
        </w:rPr>
        <w:t xml:space="preserve">यहोवा ने कैन पर एक </w:t>
      </w:r>
      <w:r>
        <w:rPr>
          <w:b/>
          <w:lang w:val="hi_IN" w:bidi="hi_IN"/>
        </w:rPr>
        <w:t>चिन्ह</w:t>
      </w:r>
      <w:r>
        <w:rPr>
          <w:lang w:val="hi_IN" w:bidi="hi_IN"/>
        </w:rPr>
        <w:t xml:space="preserve"> लगाया ताकि दूसरों को यह दिखाया जा सकें कि कैन उसका है, और कोई कैन को हानि न पहुँचाए या उसकी हत्या न करे। हमें नहीं पता कि यह चिह्न कैसा दिखता है। यह एक संकेत या प्रतीक था जिसे दूसरे देख सकते थे।</w:t>
      </w:r>
    </w:p>
    <w:p>
      <w:pPr/>
      <w:r>
        <w:rPr>
          <w:lang w:val="hi_IN" w:bidi="hi_IN"/>
        </w:rPr>
      </w:r>
      <w:r>
        <w:rPr>
          <w:lang w:val="hi_IN" w:bidi="hi_IN"/>
        </w:rPr>
        <w:t>यहाँ रुकें और समूह में चर्चा करें: आप अपने अनुवाद में इस चिह्न के बारे में कैसे बात करेंगे? इस ऑडियो को यहाँ रोकें।</w:t>
      </w:r>
    </w:p>
    <w:p>
      <w:pPr/>
      <w:r>
        <w:rPr>
          <w:lang w:val="hi_IN" w:bidi="hi_IN"/>
        </w:rPr>
      </w:r>
      <w:r>
        <w:rPr>
          <w:lang w:val="hi_IN" w:bidi="hi_IN"/>
        </w:rPr>
        <w:t>कैन नोद देश में रहता था, जिसका अर्थ है, "भटकने की भूमि" या "वह स्थान जहाँ लोग भटकते हैं।"</w:t>
      </w:r>
    </w:p>
    <w:p>
      <w:pPr/>
      <w:r>
        <w:rPr>
          <w:lang w:val="hi_IN" w:bidi="hi_IN"/>
        </w:rPr>
      </w:r>
      <w:r>
        <w:rPr>
          <w:lang w:val="hi_IN" w:bidi="hi_IN"/>
        </w:rPr>
        <w:t>यहाँ रुकें और समूह में चर्चा करें: आप "नोद देश" का अनुवाद कैसे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4:17–26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4:17–26 को सुनें और अपने मनों में रखें। यदि संभव हो तो उत्पत्ति 4:17–26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4:17–26 का ऑडियो संस्करण सबसे सरल अनुवाद में सुनें।</w:t>
      </w:r>
    </w:p>
    <w:p>
      <w:pPr/>
      <w:r>
        <w:rPr>
          <w:lang w:val="hi_IN" w:bidi="hi_IN"/>
        </w:rPr>
      </w:r>
      <w:r>
        <w:rPr>
          <w:lang w:val="hi_IN" w:bidi="hi_IN"/>
        </w:rPr>
        <w:t>यह भाग आदम और हव्वा की सन्तान के बारे में दो भागों में से दूसरा है। यह भाग कैन द्वारा अपने भाई हाबिल की हत्या के बाद आता है। यह कैन के वंशजों का वर्णन करता है। यह कई घटनाओं के पहली बार घटने का वर्णन भी करता है- पहला शहर, पहले लोग जो तम्बुओं में रहते और बहुत प्रकार के पशुओं को पालते थे, पहले लोग जो वीणा और बांसुरी बजाते थे, पहले लोग जो धातु से औज़ार बनाते थे, और पहली बार जब लोगों ने यहोवा के नाम से उसकी आराधना की।</w:t>
      </w:r>
    </w:p>
    <w:p>
      <w:pPr/>
      <w:r>
        <w:rPr>
          <w:lang w:val="hi_IN" w:bidi="hi_IN"/>
        </w:rPr>
      </w:r>
      <w:r>
        <w:rPr>
          <w:lang w:val="hi_IN" w:bidi="hi_IN"/>
        </w:rPr>
        <w:t>कैन ने अपनी पत्नी के साथ यौन संबंध बनाए। कैन की पत्नी शायद उसकी ही बहन थी। कुछ लोग सोचते हैं कि जब आदम और हव्वा धरती पर मौजूद थे, तब और भी लोग मौजूद थे, और कैन ने कहीं और से पत्नी पा ली होगी।</w:t>
      </w:r>
    </w:p>
    <w:p>
      <w:pPr/>
      <w:r>
        <w:rPr>
          <w:lang w:val="hi_IN" w:bidi="hi_IN"/>
        </w:rPr>
      </w:r>
      <w:r>
        <w:rPr>
          <w:lang w:val="hi_IN" w:bidi="hi_IN"/>
        </w:rPr>
        <w:t>कैन की पत्नी गर्भवती हुई और उसने हनोक को जन्म दिया। कैन ने एक शहर की स्थापना की या शुरुआत की। उन दिनों में शहर शायद लोगों की बस्ती होती थी जिसके चारों ओर एक दीवार होती थी। कैन ने शहर का नाम अपने पुत्र हनोक के नाम पर रखा। कोई नहीं जानता कि हनोक शहर कहाँ था।</w:t>
      </w:r>
    </w:p>
    <w:p>
      <w:pPr/>
      <w:r>
        <w:rPr>
          <w:lang w:val="hi_IN" w:bidi="hi_IN"/>
        </w:rPr>
      </w:r>
      <w:r>
        <w:rPr>
          <w:lang w:val="hi_IN" w:bidi="hi_IN"/>
        </w:rPr>
        <w:t>यहाँ, यह भाग कैन की वंशावली का वर्णन करता है। हनोक का एक पुत्र था जिसका नाम ईराद था। ईराद महूयाएल का पिता या पूर्वज बना। महूयाएल मतूशाएल का पिता या पूर्वज बना। मतूशाएल लेमेक का पिता या पूर्वज बना।</w:t>
      </w:r>
    </w:p>
    <w:p>
      <w:pPr/>
      <w:r>
        <w:rPr>
          <w:lang w:val="hi_IN" w:bidi="hi_IN"/>
        </w:rPr>
      </w:r>
      <w:r>
        <w:rPr>
          <w:lang w:val="hi_IN" w:bidi="hi_IN"/>
        </w:rPr>
        <w:t>अब लेखक हमें लेमेक के बारे में और बताता है। लेमेक ने दो स्त्रियों से विवाह किया, जिनका नाम आदा और सिल्ला था। इन भागों में यह पहली बार है कि किसी पुरुष ने दो स्त्रियों से विवाह किया। आदा ने याबाल को जन्म दिया। याबाल या तो उन लोगों का पूर्वज था जो पशु पालते थे और तम्बुओं में रहते थे, या फिर वह ऐसा करने वाला पहला व्यक्ति था। पिछले भाग में हाबिल भेड़-बकरियाँ पालता था, लेकिन याबाल शायद पहला व्यक्ति था जिसने बहुत से प्रकार के पशुओं को पालना शुरू किया और तम्बुओं में रहने लगा। पशुओं में शायद बकरियाँ, भेड़ें और गायें शामिल थी। ये तम्बू पशुओं की खाल से बने घर थे जो खंभों से टिके होते थे और खूंटियों से ज़मीन में गाड़े गए थे। तम्बू उतारना और एक स्थान से दूसरे स्थान पर ले जाना आसान था। याबाल और उसके वंशज शायद अपने पशुओं के झुंडों के साथ भोजन के लिए उन्हें भूमि पर चराते हुए यहाँ-वहाँ घूमते रहते थे इसलिए वे चलते समय तम्बुओं का उपयोग करते थे क्योंकि उन्हें ले जाना आसान था।</w:t>
      </w:r>
    </w:p>
    <w:p>
      <w:pPr/>
      <w:r>
        <w:rPr>
          <w:lang w:val="hi_IN" w:bidi="hi_IN"/>
        </w:rPr>
      </w:r>
      <w:r>
        <w:rPr>
          <w:lang w:val="hi_IN" w:bidi="hi_IN"/>
        </w:rPr>
        <w:t>यहाँ रुकें। समूह के रूप में, एक तस्वीर को देखें कि तम्बू कैसा दिखता था। इस ऑडियो को यहाँ रोकें।</w:t>
      </w:r>
    </w:p>
    <w:p>
      <w:pPr/>
      <w:r>
        <w:rPr>
          <w:lang w:val="hi_IN" w:bidi="hi_IN"/>
        </w:rPr>
      </w:r>
      <w:r>
        <w:rPr>
          <w:lang w:val="hi_IN" w:bidi="hi_IN"/>
        </w:rPr>
        <w:t>याबाल के भाई का नाम यूबाल था। यूबाल उन लोगों का पूर्वज था जो वीणा और बांसुरी बजाते थे। वह शायद पहला व्यक्ति था जिसने वीणा और बांसुरी बजाई, या शायद उसी ने वीणा और बांसुरी का आविष्कार किया था। वीणा एक ऐसा यंत्र था जो लकड़ी और तारों से बना होता था और तारों को खींचकर बजाया जाता था। बांसुरी एक लंबी और खोखली नली थी, जिसे उसमें फूँक मारकर बजाया जाता था।</w:t>
      </w:r>
    </w:p>
    <w:p>
      <w:pPr/>
      <w:r>
        <w:rPr>
          <w:lang w:val="hi_IN" w:bidi="hi_IN"/>
        </w:rPr>
      </w:r>
      <w:r>
        <w:rPr>
          <w:lang w:val="hi_IN" w:bidi="hi_IN"/>
        </w:rPr>
        <w:t>यहाँ रुकें। समूह के रूप में, वीणा और बांसुरी की तस्वीरों को देखें। आप अपनी संस्कृति में कौन से यंत्र बजाते हैं जो एक जैसे हैं? आप संगीत कब बजाते हैं? इस ऑडियो को यहाँ रोकें।</w:t>
      </w:r>
    </w:p>
    <w:p>
      <w:pPr/>
      <w:r>
        <w:rPr>
          <w:lang w:val="hi_IN" w:bidi="hi_IN"/>
        </w:rPr>
      </w:r>
      <w:r>
        <w:rPr>
          <w:lang w:val="hi_IN" w:bidi="hi_IN"/>
        </w:rPr>
        <w:t>लेमेक की दूसरी पत्नी सिल्ला का एक पुत्र था जिसका नाम तूबल-कैन था। तूबल-कैन पीतल और लोहे से उपकरण बनाने में माहिर था। उसने शायद ये औजार पीतल और लोहे की धातुओं से बनाए।</w:t>
      </w:r>
    </w:p>
    <w:p>
      <w:pPr/>
      <w:r>
        <w:rPr>
          <w:lang w:val="hi_IN" w:bidi="hi_IN"/>
        </w:rPr>
      </w:r>
      <w:r>
        <w:rPr>
          <w:lang w:val="hi_IN" w:bidi="hi_IN"/>
        </w:rPr>
        <w:t>यहाँ रुकें। समूह के रूप में, पीतल और लोहे की तस्वीरें देखें और फिर पीतल और लोहे से बने औजारों को देखें। इस ऑडियो को यहाँ रोकें।</w:t>
      </w:r>
    </w:p>
    <w:p>
      <w:pPr/>
      <w:r>
        <w:rPr>
          <w:lang w:val="hi_IN" w:bidi="hi_IN"/>
        </w:rPr>
      </w:r>
      <w:r>
        <w:rPr>
          <w:lang w:val="hi_IN" w:bidi="hi_IN"/>
        </w:rPr>
        <w:t>सिल्ला की एक पुत्री भी थी जिसका नाम नामा था। नामा शायद सिल्ला की सबसे बड़ी पुत्री थी।</w:t>
      </w:r>
    </w:p>
    <w:p>
      <w:pPr/>
      <w:r>
        <w:rPr>
          <w:lang w:val="hi_IN" w:bidi="hi_IN"/>
        </w:rPr>
      </w:r>
      <w:r>
        <w:rPr>
          <w:lang w:val="hi_IN" w:bidi="hi_IN"/>
        </w:rPr>
        <w:t>यहाँ रुकें और समूह में चर्चा करें: पति, पत्नियों और उनके बच्चों के बारे में बात करें। आप पति, पत्नियों, भाइयों, बहनों, पुत्रों और पुत्रियों के लिए किन शब्दों का उपयोग करते हैं? आप सबसे बड़े और सबसे छोटे पुत्र और पुत्रियों के लिए किन शब्दों का उपयोग करते हैं? इस ऑडियो को यहाँ रोकें।</w:t>
      </w:r>
    </w:p>
    <w:p>
      <w:pPr/>
      <w:r>
        <w:rPr>
          <w:lang w:val="hi_IN" w:bidi="hi_IN"/>
        </w:rPr>
      </w:r>
      <w:r>
        <w:rPr>
          <w:lang w:val="hi_IN" w:bidi="hi_IN"/>
        </w:rPr>
        <w:t>एक दिन, लेमेक ने अपनी पत्नियों से कहा, "आदा और सिल्ला, मेरी सुनो।" "मेरी बात सुनो" वाक्यांश एक सामान्य वाक्यांश था जिसका अर्थ है "मेरी सुनो।" यहाँ, लेमेक अपनी जीतों का घमण्ड कर रहा है या यह दिखा रहा है कि वह खुद कितना शक्तिशाली है। लेमेक अपनी शक्ति के बारे में एक विशेष गीत सुनाकर या गाकर बताता था। लेमेक ने आगे कहा, "मैंने उस व्यक्ति को मार डाला जिसने मुझ पर हमला किया, और उस जवान को मार डाला जिसने मुझे घायल किया था। यदि किसी ने कैन की हत्या की तो, उसे सात गुणा दण्ड दिया गया, तो जो कोई मुझे मारेगा, उसे सतहत्तर गुणा दण्ड मिलेगा।" लेमेक ने घमण्ड से कहा कि जो कोई कैन को मारेगा, उसे कठोर दण्ड मिलेगा, पर जो कोई मुझे मारेगा, उसे और भी कठोर दण्ड दिया जाएगा!</w:t>
      </w:r>
    </w:p>
    <w:p>
      <w:pPr/>
      <w:r>
        <w:rPr>
          <w:lang w:val="hi_IN" w:bidi="hi_IN"/>
        </w:rPr>
      </w:r>
      <w:r>
        <w:rPr>
          <w:lang w:val="hi_IN" w:bidi="hi_IN"/>
        </w:rPr>
        <w:t>अब हम आदम और हव्वा के परिवार के बाकी लोगों के बारे में सुनते हैं। आदम ने फिर से अपनी पत्नी के साथ यौन संबंध बनाए, और हव्वा ने एक और पुत्र को जन्म दिया। यह शायद लेमेक के जन्म से पहले का था। हव्वा बहुत खुश थी और उसने अपने पुत्र का नाम शेत रखा। उसने कहा, "परमेश्वर ने मेरे लिये हाबिल के बदले, जिसको कैन ने मारा था, एक और वंश प्रदान किया।"</w:t>
      </w:r>
    </w:p>
    <w:p>
      <w:pPr/>
      <w:r>
        <w:rPr>
          <w:lang w:val="hi_IN" w:bidi="hi_IN"/>
        </w:rPr>
      </w:r>
      <w:r>
        <w:rPr>
          <w:lang w:val="hi_IN" w:bidi="hi_IN"/>
        </w:rPr>
        <w:t>जब शेत बड़ा हुआ, तो उसे एक पुत्र हुआ जिसका नाम एनोश था। उत्पत्ति की बाकी पुस्तक शेत के वंशजों के बारे में है।</w:t>
      </w:r>
    </w:p>
    <w:p>
      <w:pPr/>
      <w:r>
        <w:rPr>
          <w:lang w:val="hi_IN" w:bidi="hi_IN"/>
        </w:rPr>
      </w:r>
      <w:r>
        <w:rPr>
          <w:lang w:val="hi_IN" w:bidi="hi_IN"/>
        </w:rPr>
        <w:t>उस समय के आसपास, कुछ लोग यहोवा का नाम लेने लगे। "यहोवा का नाम लेना" एक ऐसा वाक्यांश है जिसका अर्थ है यहोवा की आराधना करना या उससे प्रार्थना करना और उसे उसके नाम से पुकारना। कुछ लोगों को यह बात भ्रमित करती है क्योंकि बाइबल के बाद के भागों में यहोवा ने अपना व्यक्तिगत नाम, यहोवा मूसा को बताया। ऐसा हो सकता है कि इतिहास के आरम्भ में लोगों ने यहोवा नाम का प्रयोग किया हो , लेकिन वास्तव में परमेश्वर के लोगों ने इस नाम का पूरा उपयोग तब करने लगे जब परमेश्वर ने मूसा को दर्शन दिया और उसे अपना नाम यहोवा बताया।</w:t>
      </w:r>
    </w:p>
    <w:p>
      <w:pPr/>
      <w:r>
        <w:rPr>
          <w:lang w:val="hi_IN" w:bidi="hi_IN"/>
        </w:rPr>
      </w:r>
      <w:r>
        <w:rPr>
          <w:lang w:val="hi_IN" w:bidi="hi_IN"/>
        </w:rPr>
        <w:t>यहाँ रुकें और समूह में चर्चा करें: आपकी भाषा में कौन से वाक्यांश हैं जो आराधना को दर्शाते हैं? आप आराधना में परमेश्वर के नाम या नामों का उपयोग कैसे करते हैं? आराधना करते समय परमेश्वर के नाम का उपयोग करना क्यों महत्वपूर्ण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4:17–26 का ऑडियो संस्करण समझने में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कैन के वंशजों का वर्णन किया गया है।</w:t>
      </w:r>
    </w:p>
    <w:p>
      <w:pPr/>
      <w:r>
        <w:rPr>
          <w:lang w:val="hi_IN" w:bidi="hi_IN"/>
        </w:rPr>
      </w:r>
      <w:r>
        <w:rPr>
          <w:b/>
          <w:lang w:val="hi_IN" w:bidi="hi_IN"/>
        </w:rPr>
        <w:t>दूसरे दृश्य में:</w:t>
      </w:r>
      <w:r>
        <w:rPr>
          <w:lang w:val="hi_IN" w:bidi="hi_IN"/>
        </w:rPr>
        <w:t xml:space="preserve"> लेमेक के परिवार का वर्णन किया गया है।</w:t>
      </w:r>
    </w:p>
    <w:p>
      <w:pPr/>
      <w:r>
        <w:rPr>
          <w:lang w:val="hi_IN" w:bidi="hi_IN"/>
        </w:rPr>
      </w:r>
      <w:r>
        <w:rPr>
          <w:b/>
          <w:lang w:val="hi_IN" w:bidi="hi_IN"/>
        </w:rPr>
        <w:t>तीसरे दृश्य में:</w:t>
      </w:r>
      <w:r>
        <w:rPr>
          <w:lang w:val="hi_IN" w:bidi="hi_IN"/>
        </w:rPr>
        <w:t xml:space="preserve"> आदम और हव्वा का एक और पुत्र होता है, जिसका नाम शेत है। शेत का एक पुत्र है जिसका नाम एनोश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कैन की पत्नी</w:t>
      </w:r>
    </w:p>
    <w:p>
      <w:pPr>
        <w:pStyle w:val="ListBullet"/>
        <w:spacing w:line="240" w:lineRule="auto"/>
        <w:ind w:left="720"/>
      </w:pPr>
      <w:r>
        <w:rPr>
          <w:lang w:val="hi_IN" w:bidi="hi_IN"/>
        </w:rPr>
      </w:r>
      <w:r>
        <w:rPr>
          <w:lang w:val="hi_IN" w:bidi="hi_IN"/>
        </w:rPr>
        <w:t>कैन का पुत्र एनोश</w:t>
      </w:r>
    </w:p>
    <w:p>
      <w:pPr>
        <w:pStyle w:val="ListBullet"/>
        <w:spacing w:line="240" w:lineRule="auto"/>
        <w:ind w:left="720"/>
      </w:pPr>
      <w:r>
        <w:rPr>
          <w:lang w:val="hi_IN" w:bidi="hi_IN"/>
        </w:rPr>
      </w:r>
      <w:r>
        <w:rPr>
          <w:lang w:val="hi_IN" w:bidi="hi_IN"/>
        </w:rPr>
        <w:t>कैन के वंशज: ईराद, महूयाएल, मतूशाएल और लेमेक</w:t>
      </w:r>
    </w:p>
    <w:p>
      <w:pPr>
        <w:pStyle w:val="ListBullet"/>
        <w:spacing w:line="240" w:lineRule="auto"/>
        <w:ind w:left="720"/>
      </w:pPr>
      <w:r>
        <w:rPr>
          <w:lang w:val="hi_IN" w:bidi="hi_IN"/>
        </w:rPr>
      </w:r>
      <w:r>
        <w:rPr>
          <w:lang w:val="hi_IN" w:bidi="hi_IN"/>
        </w:rPr>
        <w:t>लेमेक की दो पत्नियाँ, जो आदा और सिल्ला थीं</w:t>
      </w:r>
    </w:p>
    <w:p>
      <w:pPr>
        <w:pStyle w:val="ListBullet"/>
        <w:spacing w:line="240" w:lineRule="auto"/>
        <w:ind w:left="720"/>
      </w:pPr>
      <w:r>
        <w:rPr>
          <w:lang w:val="hi_IN" w:bidi="hi_IN"/>
        </w:rPr>
      </w:r>
      <w:r>
        <w:rPr>
          <w:lang w:val="hi_IN" w:bidi="hi_IN"/>
        </w:rPr>
        <w:t>आदा के दो पुत्र थे, जो याबाल और यूबाल थे</w:t>
      </w:r>
    </w:p>
    <w:p>
      <w:pPr>
        <w:pStyle w:val="ListBullet"/>
        <w:spacing w:line="240" w:lineRule="auto"/>
        <w:ind w:left="720"/>
      </w:pPr>
      <w:r>
        <w:rPr>
          <w:lang w:val="hi_IN" w:bidi="hi_IN"/>
        </w:rPr>
      </w:r>
      <w:r>
        <w:rPr>
          <w:lang w:val="hi_IN" w:bidi="hi_IN"/>
        </w:rPr>
        <w:t>सिल्ला के दो बच्चे थे, जो तूबल-कैन और नामा थे</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हव्वा</w:t>
      </w:r>
    </w:p>
    <w:p>
      <w:pPr>
        <w:pStyle w:val="ListBullet"/>
        <w:spacing w:line="240" w:lineRule="auto"/>
        <w:ind w:left="720"/>
      </w:pPr>
      <w:r>
        <w:rPr>
          <w:lang w:val="hi_IN" w:bidi="hi_IN"/>
        </w:rPr>
      </w:r>
      <w:r>
        <w:rPr>
          <w:lang w:val="hi_IN" w:bidi="hi_IN"/>
        </w:rPr>
        <w:t>शेत</w:t>
      </w:r>
    </w:p>
    <w:p>
      <w:pPr>
        <w:pStyle w:val="ListBullet"/>
        <w:spacing w:line="240" w:lineRule="auto"/>
        <w:ind w:left="720"/>
      </w:pPr>
      <w:r>
        <w:rPr>
          <w:lang w:val="hi_IN" w:bidi="hi_IN"/>
        </w:rPr>
      </w:r>
      <w:r>
        <w:rPr>
          <w:lang w:val="hi_IN" w:bidi="hi_IN"/>
        </w:rPr>
        <w:t>एनोश</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कैन के वंशजों का वर्णन करता है। यह कैन के बच्चों और उनके बच्चों का वर्णन करता है।</w:t>
      </w:r>
    </w:p>
    <w:p>
      <w:pPr/>
      <w:r>
        <w:rPr>
          <w:lang w:val="hi_IN" w:bidi="hi_IN"/>
        </w:rPr>
      </w:r>
      <w:r>
        <w:rPr>
          <w:lang w:val="hi_IN" w:bidi="hi_IN"/>
        </w:rPr>
        <w:t>समूह में चर्चा करने के लिए यहाँ रुकें। समूह में कुछ लोगों से कहें कि वे अपने परिवार की वंशावली का वर्णन करें जैसे आप अपनी संस्कृति में परिवार की वंशावली का वर्णन करते हैं। जब आप परिवार की वंश रेखा और वंशावली का वर्णन करते हैं तो आप किन शब्दों, वाक्यांशों या शैलियों का उपयोग करते हैं? इस ऑडियो को यहाँ रोकें।</w:t>
      </w:r>
    </w:p>
    <w:p>
      <w:pPr/>
      <w:r>
        <w:rPr>
          <w:lang w:val="hi_IN" w:bidi="hi_IN"/>
        </w:rPr>
      </w:r>
      <w:r>
        <w:rPr>
          <w:lang w:val="hi_IN" w:bidi="hi_IN"/>
        </w:rPr>
        <w:t>दूसरा दृश्य कैन के वंशजों में से एक, लेमेक के परिवार का वर्णन करता है। फिर कहानी परिवार की वंशावली के विवरण को रोकती है ताकि हमें एक गीत दे सके जो लेमेक ने अपनी पत्नियों को सुनाया था। लेमेक यहाँ जो कुछ कहता है वह एक गीत या कविता है। लोग इस तरह के गीतों या कविताओं का उपयोग अपने किए हुए कार्यों या अपनी जीत पर घमंड करने के लिए करते थे। एक दिन, लेमेक ने अपनी दोनों पत्नियों से कहा, "आदा और सिल्ला, मेरी सुनो। लेमेक की पत्नियों, मेरी सुनो। मैंने उस व्यक्ति को मार डाला जिसने मुझ पर हमला किया, और उस जवान को मार डाला जिसने मुझे घायल किया था।" यहाँ, लेमेक जो कह रहा है उस बात पर जोर देने के लिए खुद को दोहराता है। जब लेमेक किसी पुरुष और जवान को मारने के बारे में बात करता है, तो वह शायद उस घटना के बारे में बात कर रहा था जो पहले हो चुकी है, या वह बता रहा था कि क्या होगा यदि कोई उस पर हमला करता है या चोट पहुँचाता है। लेमेक ने आगे कहा, "यदि कोई कैन की हत्या करता है, तो उसे सात गुणा दण्ड मिलेगा। यदि कोई मुझे मारेगा, तो उसे कैन की हत्या करने वालों से सतहत्तर गुणा अधिक दण्ड मिलेगा!" यह गीत का सबसे महत्वपूर्ण हिस्सा है।</w:t>
      </w:r>
    </w:p>
    <w:p>
      <w:pPr/>
      <w:r>
        <w:rPr>
          <w:lang w:val="hi_IN" w:bidi="hi_IN"/>
        </w:rPr>
      </w:r>
      <w:r>
        <w:rPr>
          <w:lang w:val="hi_IN" w:bidi="hi_IN"/>
        </w:rPr>
        <w:t>समूह में चर्चा करने के लिए यहाँ रुकें। आपकी संस्कृति के लोग अपनी जीत के बारे में कैसे बड़ाई करते हैं? आप कुछ ऐसे गीत गा सकते हैं या कविताएँ सुना सकते हैं जिन्हें लोग अपनी बड़ाई करने के लिए उपयोग करते हैं। लोग किन शब्दों या वाक्यांशों का उपयोग करते हैं? आप कैसे जानते हैं कि लोग गीत का सबसे महत्वपूर्ण हिस्सा कब कह रहे हैं या गा रहे हैं? इस ऑडियो को यहाँ रोकें।</w:t>
      </w:r>
    </w:p>
    <w:p>
      <w:pPr/>
      <w:r>
        <w:rPr>
          <w:lang w:val="hi_IN" w:bidi="hi_IN"/>
        </w:rPr>
      </w:r>
      <w:r>
        <w:rPr>
          <w:lang w:val="hi_IN" w:bidi="hi_IN"/>
        </w:rPr>
        <w:t>तीसरा दृश्य फिर आदम और हव्वा की ओर लौटता है। यह आदम और हव्वा के वंशजों का वर्णन करता है। क्योंकि तीसरा दृश्य शायद उस समय का है जब कैन जीवित था, न कि जब लेमेक जीवित था, इसलिए तीसरा दृश्य उन घटनाओं का वर्णन करता है जो दूसरे दृश्य से पहले हुई थी। हव्वा ने शेत को जन्म दिया, और शेत का एक पुत्र था जिसका नाम एनोश था। जब एनोश जीवित था, उस दौरान लोगों ने परमेश्वर की आराधना उसके व्यक्तिगत नाम 'यहोवा' से शुरू की।</w:t>
      </w:r>
    </w:p>
    <w:p>
      <w:pPr/>
      <w:r>
        <w:rPr>
          <w:lang w:val="hi_IN" w:bidi="hi_IN"/>
        </w:rPr>
      </w:r>
      <w:r>
        <w:rPr>
          <w:lang w:val="hi_IN" w:bidi="hi_IN"/>
        </w:rPr>
        <w:t>यह भाग उस कहानी का दूसरा हिस्सा है जो पिछले भाग से शुरू होती है। पिछला भाग आदम और हव्वा के बच्चों के जन्म से शुरू होता है, और यह भाग आदम और हव्वा के फिर से बच्चों के जन्म के साथ समाप्त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4:17–26 का ऑडियो संस्करण समझने में सबसे सरल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कैन की पत्नी</w:t>
      </w:r>
    </w:p>
    <w:p>
      <w:pPr>
        <w:pStyle w:val="ListBullet"/>
        <w:spacing w:line="240" w:lineRule="auto"/>
        <w:ind w:left="720"/>
      </w:pPr>
      <w:r>
        <w:rPr>
          <w:lang w:val="hi_IN" w:bidi="hi_IN"/>
        </w:rPr>
      </w:r>
      <w:r>
        <w:rPr>
          <w:lang w:val="hi_IN" w:bidi="hi_IN"/>
        </w:rPr>
        <w:t>कैन का पुत्र एनोश</w:t>
      </w:r>
    </w:p>
    <w:p>
      <w:pPr>
        <w:pStyle w:val="ListBullet"/>
        <w:spacing w:line="240" w:lineRule="auto"/>
        <w:ind w:left="720"/>
      </w:pPr>
      <w:r>
        <w:rPr>
          <w:lang w:val="hi_IN" w:bidi="hi_IN"/>
        </w:rPr>
      </w:r>
      <w:r>
        <w:rPr>
          <w:lang w:val="hi_IN" w:bidi="hi_IN"/>
        </w:rPr>
        <w:t>कैन के वंशज: ईराद, महूयाएल, मतूशाएल और लेमेक</w:t>
      </w:r>
    </w:p>
    <w:p>
      <w:pPr>
        <w:pStyle w:val="ListBullet"/>
        <w:spacing w:line="240" w:lineRule="auto"/>
        <w:ind w:left="720"/>
      </w:pPr>
      <w:r>
        <w:rPr>
          <w:lang w:val="hi_IN" w:bidi="hi_IN"/>
        </w:rPr>
      </w:r>
      <w:r>
        <w:rPr>
          <w:lang w:val="hi_IN" w:bidi="hi_IN"/>
        </w:rPr>
        <w:t>लेमेक की दो पत्नियाँ, जो आदा और सिल्ला थीं</w:t>
      </w:r>
    </w:p>
    <w:p>
      <w:pPr>
        <w:pStyle w:val="ListBullet"/>
        <w:spacing w:line="240" w:lineRule="auto"/>
        <w:ind w:left="720"/>
      </w:pPr>
      <w:r>
        <w:rPr>
          <w:lang w:val="hi_IN" w:bidi="hi_IN"/>
        </w:rPr>
      </w:r>
      <w:r>
        <w:rPr>
          <w:lang w:val="hi_IN" w:bidi="hi_IN"/>
        </w:rPr>
        <w:t>आदा के दो पुत्र, जो याबाल और यूबाल थे</w:t>
      </w:r>
    </w:p>
    <w:p>
      <w:pPr>
        <w:pStyle w:val="ListBullet"/>
        <w:spacing w:line="240" w:lineRule="auto"/>
        <w:ind w:left="720"/>
      </w:pPr>
      <w:r>
        <w:rPr>
          <w:lang w:val="hi_IN" w:bidi="hi_IN"/>
        </w:rPr>
      </w:r>
      <w:r>
        <w:rPr>
          <w:lang w:val="hi_IN" w:bidi="hi_IN"/>
        </w:rPr>
        <w:t>सिल्ला के दो बच्चे, जो तूबल-कैन और नामाह</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हव्वा</w:t>
      </w:r>
    </w:p>
    <w:p>
      <w:pPr>
        <w:pStyle w:val="ListBullet"/>
        <w:spacing w:line="240" w:lineRule="auto"/>
        <w:ind w:left="720"/>
      </w:pPr>
      <w:r>
        <w:rPr>
          <w:lang w:val="hi_IN" w:bidi="hi_IN"/>
        </w:rPr>
      </w:r>
      <w:r>
        <w:rPr>
          <w:lang w:val="hi_IN" w:bidi="hi_IN"/>
        </w:rPr>
        <w:t>शेत</w:t>
      </w:r>
    </w:p>
    <w:p>
      <w:pPr>
        <w:pStyle w:val="ListBullet"/>
        <w:spacing w:line="240" w:lineRule="auto"/>
        <w:ind w:left="720"/>
      </w:pPr>
      <w:r>
        <w:rPr>
          <w:lang w:val="hi_IN" w:bidi="hi_IN"/>
        </w:rPr>
      </w:r>
      <w:r>
        <w:rPr>
          <w:lang w:val="hi_IN" w:bidi="hi_IN"/>
        </w:rPr>
        <w:t>एनोश</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भाग के संवादों, घटनाओं के क्रम, कहानी की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कैन के कई वंशज थे। एक दिन कैन के वंशज लेमेक ने अपनी पत्नियों से कहा कि मैंने एक आदमी को मार डाला क्योंकि उसने मुझ पर हमला किया था। अगर कोई मुझे मारेगा, तो उसे कैन के सात गुणा के बजाय सतहत्तर गुणा दण्ड मिलेगा।</w:t>
      </w:r>
    </w:p>
    <w:p>
      <w:pPr/>
      <w:r>
        <w:rPr>
          <w:lang w:val="hi_IN" w:bidi="hi_IN"/>
        </w:rPr>
      </w:r>
      <w:r>
        <w:rPr>
          <w:lang w:val="hi_IN" w:bidi="hi_IN"/>
        </w:rPr>
        <w:t>इस नाटक को यहाँ रोकें। लेमेक की भूमिका निभाने वाले व्यक्ति से पूछें, "आप क्या सोच रहे हैं या क्या महसूस कर रहे हैं?" वह व्यक्ति इन बातों का उत्तर दे सकता है, जैसे "मैं अपनी ताकत की बड़ाई करता हूँ कि कोई मुझे चोट नहीं पहुँचा सकता," या "मैं चाहता हूँ कि मेरी पत्नियाँ सोचें कि मैं इतना शक्तिशाली हूँ कि मुझे कोई चोट नहीं पहुँचा सकता," या "मैं यह दिखाना चाहता हूँ कि मैं अपने पूर्वज कैन से भी अधिक शक्तिशाली हूँ," या "मैं उस बच्चे को भी मारने में नहीं हिचकिचाऊँगा जो मुझे चोट पहुँचाता है"। नाटक को फिर शुरू करें।</w:t>
      </w:r>
    </w:p>
    <w:p>
      <w:pPr/>
      <w:r>
        <w:rPr>
          <w:lang w:val="hi_IN" w:bidi="hi_IN"/>
        </w:rPr>
      </w:r>
      <w:r>
        <w:rPr>
          <w:lang w:val="hi_IN" w:bidi="hi_IN"/>
        </w:rPr>
        <w:t>आदम और हव्वा का एक और पुत्र था। हव्वा ने पुत्र का नाम शेत रखा, और कहा, "परमेश्वर ने मेरे लिये हाबिल के बदले, जिसको कैन ने मारा था, एक और वंश प्रदान किया।"</w:t>
      </w:r>
    </w:p>
    <w:p>
      <w:pPr/>
      <w:r>
        <w:rPr>
          <w:lang w:val="hi_IN" w:bidi="hi_IN"/>
        </w:rPr>
      </w:r>
      <w:r>
        <w:rPr>
          <w:lang w:val="hi_IN" w:bidi="hi_IN"/>
        </w:rPr>
        <w:t>नाटक को समाप्त करें। हव्वा की भूमिका निभाने वाले से पूछें, "आप क्या सोच रही हैं या क्या महसूस कर रही हैं?" वह व्यक्ति इन बातों का उत्तर दे सकता है, जैसे "मैं हाबिल की मृत्यु से दु:खी हूँ, लेकिन एक नया पुत्र होने से खुश हूँ," या "मुझे पता है कि मेरे दूसरे पुत्रों के बीच क्या हुआ है, और एक नया पुत्र होने से खुश हूँ।"</w:t>
      </w:r>
      <w:r>
        <w:rPr>
          <w:lang w:val="hi_IN" w:bidi="hi_IN"/>
        </w:rPr>
      </w:r>
    </w:p>
    <w:p>
      <w:pPr>
        <w:pStyle w:val="Heading3"/>
      </w:pPr>
      <w:r>
        <w:rPr>
          <w:lang w:val="hi_IN" w:bidi="hi_IN"/>
        </w:rPr>
        <w:t>आवश्यक जानकारी</w:t>
      </w:r>
    </w:p>
    <w:p>
      <w:pPr/>
      <w:r>
        <w:rPr>
          <w:lang w:val="hi_IN" w:bidi="hi_IN"/>
        </w:rPr>
      </w:r>
      <w:r>
        <w:rPr>
          <w:lang w:val="hi_IN" w:bidi="hi_IN"/>
        </w:rPr>
        <w:t>उत्पत्ति 4:17–26 का ऑडियो संस्करण समझने में सबसे सरल अनुवाद में सुनें।</w:t>
      </w:r>
    </w:p>
    <w:p>
      <w:pPr/>
      <w:r>
        <w:rPr>
          <w:lang w:val="hi_IN" w:bidi="hi_IN"/>
        </w:rPr>
      </w:r>
      <w:r>
        <w:rPr>
          <w:lang w:val="hi_IN" w:bidi="hi_IN"/>
        </w:rPr>
        <w:t>इस चरण में, समूह इस भाग के प्रमुख शब्दों और शब्दावलियों पर चर्चा करेगा।</w:t>
      </w:r>
    </w:p>
    <w:p>
      <w:pPr/>
      <w:r>
        <w:rPr>
          <w:lang w:val="hi_IN" w:bidi="hi_IN"/>
        </w:rPr>
      </w:r>
      <w:r>
        <w:rPr>
          <w:lang w:val="hi_IN" w:bidi="hi_IN"/>
        </w:rPr>
        <w:t xml:space="preserve">कैन अपनी पत्नी को </w:t>
      </w:r>
      <w:r>
        <w:rPr>
          <w:b/>
          <w:lang w:val="hi_IN" w:bidi="hi_IN"/>
        </w:rPr>
        <w:t>जानता</w:t>
      </w:r>
      <w:r>
        <w:rPr>
          <w:lang w:val="hi_IN" w:bidi="hi_IN"/>
        </w:rPr>
        <w:t xml:space="preserve"> था। उसी शब्द या वाक्यांश का उपयोग करें जिसका उपयोग आपने पिछली कहानियों में पति और उसकी पत्नी के बीच यौन संबंधों के लिए किया है।</w:t>
      </w:r>
    </w:p>
    <w:p>
      <w:pPr/>
      <w:r>
        <w:rPr>
          <w:lang w:val="hi_IN" w:bidi="hi_IN"/>
        </w:rPr>
      </w:r>
      <w:r>
        <w:rPr>
          <w:lang w:val="hi_IN" w:bidi="hi_IN"/>
        </w:rPr>
        <w:t xml:space="preserve">कैन के पुत्र, जिसका नाम हनोक था, उसके पुत्र का नाम ईराद था। ईराद </w:t>
      </w:r>
      <w:r>
        <w:rPr>
          <w:b/>
          <w:lang w:val="hi_IN" w:bidi="hi_IN"/>
        </w:rPr>
        <w:t>महूयाएल</w:t>
      </w:r>
      <w:r>
        <w:rPr>
          <w:lang w:val="hi_IN" w:bidi="hi_IN"/>
        </w:rPr>
        <w:t xml:space="preserve"> का पिता या पूर्वज बना। महूयाएल नाम का अर्थ हो सकता है "परमेश्वर ने मुझे जीवित किया।" महूयाएल </w:t>
      </w:r>
      <w:r>
        <w:rPr>
          <w:b/>
          <w:lang w:val="hi_IN" w:bidi="hi_IN"/>
        </w:rPr>
        <w:t>मतूशाएल</w:t>
      </w:r>
      <w:r>
        <w:rPr>
          <w:lang w:val="hi_IN" w:bidi="hi_IN"/>
        </w:rPr>
        <w:t xml:space="preserve"> का पूर्वज बना। मतूशाएल नाम का अर्थ शायद "परमेश्वर का जन" है। मतूशाएल लेमेक का पूर्वज बना।</w:t>
      </w:r>
    </w:p>
    <w:p>
      <w:pPr/>
      <w:r>
        <w:rPr>
          <w:lang w:val="hi_IN" w:bidi="hi_IN"/>
        </w:rPr>
      </w:r>
      <w:r>
        <w:rPr>
          <w:lang w:val="hi_IN" w:bidi="hi_IN"/>
        </w:rPr>
        <w:t xml:space="preserve">कैन के वंशजों में से एक लेमेक ने दो स्त्रियाँ, आदा और सिल्ला से विवाह किया। आदा का एक पुत्र था जिसका नाम </w:t>
      </w:r>
      <w:r>
        <w:rPr>
          <w:b/>
          <w:lang w:val="hi_IN" w:bidi="hi_IN"/>
        </w:rPr>
        <w:t>याबाल</w:t>
      </w:r>
      <w:r>
        <w:rPr>
          <w:lang w:val="hi_IN" w:bidi="hi_IN"/>
        </w:rPr>
        <w:t xml:space="preserve"> था। याबाल नाम का अर्थ शायद "परमेश्वर उस जुलूस की अगुवाई करता है जिसमें लोगों का समूह उत्सव मनाते हुए साथ-साथ चलता है।" याबाल के भाई का नाम </w:t>
      </w:r>
      <w:r>
        <w:rPr>
          <w:b/>
          <w:lang w:val="hi_IN" w:bidi="hi_IN"/>
        </w:rPr>
        <w:t>यूबाल</w:t>
      </w:r>
      <w:r>
        <w:rPr>
          <w:lang w:val="hi_IN" w:bidi="hi_IN"/>
        </w:rPr>
        <w:t xml:space="preserve"> था। यूबाल नाम का अर्थ शायद "परमेश्वर जुलूस में लेकर आया।" सिल्ला का एक पुत्र था जिसका नाम </w:t>
      </w:r>
      <w:r>
        <w:rPr>
          <w:b/>
          <w:lang w:val="hi_IN" w:bidi="hi_IN"/>
        </w:rPr>
        <w:t>तूबल-कैन</w:t>
      </w:r>
      <w:r>
        <w:rPr>
          <w:lang w:val="hi_IN" w:bidi="hi_IN"/>
        </w:rPr>
        <w:t xml:space="preserve"> था। तूबल-कैन नाम का अर्थ शायद "जुलूस" है जिसका अर्थ है उन लोगों का समूह जो उत्सव मनाते हुए एक साथ चलते हैं। तीनों भाइयों के नाम, याबाल, यूबाल और तूबल, तुकबंदी करते हैं। वे उत्साह से भरे हुए हैं, और एक साथ मिलकर वाद्ययंत्र द्वारा उत्पन्न ध्वनि को दर्शाते हैं।</w:t>
      </w:r>
    </w:p>
    <w:p>
      <w:pPr/>
      <w:r>
        <w:rPr>
          <w:lang w:val="hi_IN" w:bidi="hi_IN"/>
        </w:rPr>
      </w:r>
      <w:r>
        <w:rPr>
          <w:lang w:val="hi_IN" w:bidi="hi_IN"/>
        </w:rPr>
        <w:t xml:space="preserve">सिल्ला की एक पुत्री भी थी जिसका नाम </w:t>
      </w:r>
      <w:r>
        <w:rPr>
          <w:b/>
          <w:lang w:val="hi_IN" w:bidi="hi_IN"/>
        </w:rPr>
        <w:t>नामा</w:t>
      </w:r>
      <w:r>
        <w:rPr>
          <w:lang w:val="hi_IN" w:bidi="hi_IN"/>
        </w:rPr>
        <w:t xml:space="preserve"> था। नामा नाम का अर्थ शायद "आनन्ददायक और सुंदर" है।</w:t>
      </w:r>
    </w:p>
    <w:p>
      <w:pPr/>
      <w:r>
        <w:rPr>
          <w:lang w:val="hi_IN" w:bidi="hi_IN"/>
        </w:rPr>
      </w:r>
      <w:r>
        <w:rPr>
          <w:lang w:val="hi_IN" w:bidi="hi_IN"/>
        </w:rPr>
        <w:t xml:space="preserve">हव्वा ने एक और पुत्र को जन्म दिया। उसने उस पुत्र का नाम </w:t>
      </w:r>
      <w:r>
        <w:rPr>
          <w:b/>
          <w:lang w:val="hi_IN" w:bidi="hi_IN"/>
        </w:rPr>
        <w:t>शेत</w:t>
      </w:r>
      <w:r>
        <w:rPr>
          <w:lang w:val="hi_IN" w:bidi="hi_IN"/>
        </w:rPr>
        <w:t xml:space="preserve"> रखा। शेत नाम उस शब्द के समान लग सकता है जो "किसी भूमिका के लिए दिया गया या नियुक्त" है।</w:t>
      </w:r>
    </w:p>
    <w:p>
      <w:pPr/>
      <w:r>
        <w:rPr>
          <w:lang w:val="hi_IN" w:bidi="hi_IN"/>
        </w:rPr>
      </w:r>
      <w:r>
        <w:rPr>
          <w:lang w:val="hi_IN" w:bidi="hi_IN"/>
        </w:rPr>
        <w:t>हव्वा ने कहा, "</w:t>
      </w:r>
      <w:r>
        <w:rPr>
          <w:b/>
          <w:lang w:val="hi_IN" w:bidi="hi_IN"/>
        </w:rPr>
        <w:t>परमेश्वर</w:t>
      </w:r>
      <w:r>
        <w:rPr>
          <w:lang w:val="hi_IN" w:bidi="hi_IN"/>
        </w:rPr>
        <w:t xml:space="preserve"> ने मुझे हाबिल के बदले, एक और पुत्र दिया है।" यहाँ पर परमेश्वर के लिए शब्द परमेश्वर के लिए सामान्य शब्द है। परमेश्वर के लिए उसी सामान्य शब्द का उपयोग करें जिसका उपयोग आपने पिछले भागों में किया है, और याद रखें कि </w:t>
      </w:r>
      <w:r>
        <w:rPr>
          <w:lang w:val="hi_IN" w:bidi="hi_IN"/>
        </w:rPr>
        <w:t>परमेश्वर</w:t>
      </w:r>
      <w:r>
        <w:rPr>
          <w:lang w:val="hi_IN" w:bidi="hi_IN"/>
        </w:rPr>
        <w:t>शब्द मुख्य शब्दावली में है।</w:t>
      </w:r>
    </w:p>
    <w:p>
      <w:pPr/>
      <w:r>
        <w:rPr>
          <w:lang w:val="hi_IN" w:bidi="hi_IN"/>
        </w:rPr>
      </w:r>
      <w:r>
        <w:rPr>
          <w:lang w:val="hi_IN" w:bidi="hi_IN"/>
        </w:rPr>
        <w:t xml:space="preserve">शेत का एक पुत्र था जिसका नाम </w:t>
      </w:r>
      <w:r>
        <w:rPr>
          <w:b/>
          <w:lang w:val="hi_IN" w:bidi="hi_IN"/>
        </w:rPr>
        <w:t>एनोश</w:t>
      </w:r>
      <w:r>
        <w:rPr>
          <w:lang w:val="hi_IN" w:bidi="hi_IN"/>
        </w:rPr>
        <w:t xml:space="preserve"> था। एनोश नाम का अर्थ है "पुरुष या मनुष्य।"</w:t>
      </w:r>
    </w:p>
    <w:p>
      <w:pPr/>
      <w:r>
        <w:rPr>
          <w:lang w:val="hi_IN" w:bidi="hi_IN"/>
        </w:rPr>
      </w:r>
      <w:r>
        <w:rPr>
          <w:lang w:val="hi_IN" w:bidi="hi_IN"/>
        </w:rPr>
        <w:t xml:space="preserve">इस समय के आसपास, लोग यहोवा की </w:t>
      </w:r>
      <w:r>
        <w:rPr>
          <w:b/>
          <w:lang w:val="hi_IN" w:bidi="hi_IN"/>
        </w:rPr>
        <w:t>आराधना</w:t>
      </w:r>
      <w:r>
        <w:rPr>
          <w:lang w:val="hi_IN" w:bidi="hi_IN"/>
        </w:rPr>
        <w:t xml:space="preserve"> उसके व्यक्तिगत नाम, </w:t>
      </w:r>
      <w:r>
        <w:rPr>
          <w:b/>
          <w:lang w:val="hi_IN" w:bidi="hi_IN"/>
        </w:rPr>
        <w:t>यहोवा</w:t>
      </w:r>
      <w:r>
        <w:rPr>
          <w:lang w:val="hi_IN" w:bidi="hi_IN"/>
        </w:rPr>
        <w:t xml:space="preserve"> से करने लगे। आराधना का अर्थ है परमेश्वर के लिए आदर और अद्भुत काम दिखाना। अलग-अलग संस्कृतियों और भाषाओं में आराधना के लिए अलग-अलग शब्द हैं। आराधना के लिए कुछ शब्द केवल कुछ निश्चित अनुष्ठानों या रिवाजों को दर्शाते हैं जो लोगों को करना चाहिए। लेकिन कई भागों में जहाँ आराधना शब्द का उपयोग किया गया है, वहाँ इसका अर्थ केवल रीति-रिवाज़ निभाना नहीं, बल्कि उससे कहीं अधिक होता है। इसमें प्रेम, आदर और परमेश्वर का अद्भुत काम शामिल है। सुनिश्चित करें कि आप आराधना के लिए जो शब्द या शब्दों के संयोजन को चुनते हैं उसमें यह विचार शामिल है। अधिक जानकारी के लिए मुख्य शब्दावली में </w:t>
      </w:r>
      <w:r>
        <w:rPr>
          <w:b/>
          <w:lang w:val="hi_IN" w:bidi="hi_IN"/>
        </w:rPr>
        <w:t>आराधना</w:t>
      </w:r>
      <w:r>
        <w:rPr>
          <w:lang w:val="hi_IN" w:bidi="hi_IN"/>
        </w:rPr>
        <w:t>शब्द देखें, और अपने बाकी सभी भागों में आराधना के लिए एक ही शब्द का उपयोग करें।</w:t>
      </w:r>
    </w:p>
    <w:p>
      <w:pPr/>
      <w:r>
        <w:rPr>
          <w:lang w:val="hi_IN" w:bidi="hi_IN"/>
        </w:rPr>
      </w:r>
      <w:r>
        <w:rPr>
          <w:lang w:val="hi_IN" w:bidi="hi_IN"/>
        </w:rPr>
        <w:t>यहाँ रुकें और समूह में आराधना के बारे में चर्चा करें। वर्णन करें कि आप अपनी संस्कृति में कैसे आराधना करते हैं, और ध्यान दें कि आप किन शब्दों या वाक्यांशों का उपयोग करते हैं। आप अपनी संस्कृति में कैसे आराधना करते हैं? जब आप आराधना का वर्णन करते हैं तो आप किन शब्दों या वाक्यांशों का उपयोग करते हैं? इस ऑडियो को यहाँ रोकें।</w:t>
      </w:r>
    </w:p>
    <w:p>
      <w:pPr/>
      <w:r>
        <w:rPr>
          <w:lang w:val="hi_IN" w:bidi="hi_IN"/>
        </w:rPr>
      </w:r>
      <w:r>
        <w:rPr>
          <w:lang w:val="hi_IN" w:bidi="hi_IN"/>
        </w:rPr>
        <w:t xml:space="preserve">यह सुनिश्चित करें कि यहोवा के लिए उसी शब्द का उपयोग करें जो आपने पिछले भागों में इस्तेमाल किया है और यह याद रखें कि </w:t>
      </w:r>
      <w:r>
        <w:rPr>
          <w:b/>
          <w:lang w:val="hi_IN" w:bidi="hi_IN"/>
        </w:rPr>
        <w:t>यहोवा</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5:1–32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5:1–32 को सुनें और अपने मनों में रखें।</w:t>
      </w:r>
    </w:p>
    <w:p>
      <w:pPr/>
      <w:r>
        <w:rPr>
          <w:lang w:val="hi_IN" w:bidi="hi_IN"/>
        </w:rPr>
      </w:r>
      <w:r>
        <w:rPr>
          <w:lang w:val="hi_IN" w:bidi="hi_IN"/>
        </w:rPr>
        <w:t>यदि संभव हो तो उत्पत्ति 5:1–32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5:1–32 का ऑडियो संस्करण सबसे सरल अनुवाद में सुनें।</w:t>
      </w:r>
    </w:p>
    <w:p>
      <w:pPr/>
      <w:r>
        <w:rPr>
          <w:lang w:val="hi_IN" w:bidi="hi_IN"/>
        </w:rPr>
      </w:r>
      <w:r>
        <w:rPr>
          <w:lang w:val="hi_IN" w:bidi="hi_IN"/>
        </w:rPr>
        <w:t>पिछले भाग ने हमें आदम के पुत्र कैन से उसके वंशजों की वंशावली दिखाई गई थी। लेकिन अब हम उत्पत्ति का एक नया भाग शुरू करते हैं। यह भाग हमें लोगों के वंशजों की एक बहुत महत्वपूर्ण वंशावली दिखाता है। इससे ठीक पहले, हम देखते हैं कि आदम का पुत्र शेत परमेश्वर के व्यक्तिगत नाम यहोवा का उपयोग करने लगा और उसका अनुसरण करने लगा। शेत की वंशावली वह वंश है जिसे परमेश्वर ने उद्धार देने और अपने लोगों के रूप में चुन लिया। परमेश्वर हमें अपने लोगों की कहानी दिखाना चाहता है। उसने शेत के माध्यम से हमें आदम से लेकर नूह तक के वंशजों की वंशावली दिखाता है। यह उत्पत्ति की दो सबसे महत्वपूर्ण वंशावलियों में से पहली है। मूल भाषा कहती है, "यह आदम की पीढ़ियों की पुस्तक है।" आदम के वंशजों की यह सूची वंशजों के एक वंश का अनुसरण करती है।</w:t>
      </w:r>
    </w:p>
    <w:p>
      <w:pPr/>
      <w:r>
        <w:rPr>
          <w:lang w:val="hi_IN" w:bidi="hi_IN"/>
        </w:rPr>
      </w:r>
      <w:r>
        <w:rPr>
          <w:lang w:val="hi_IN" w:bidi="hi_IN"/>
        </w:rPr>
        <w:t>यहाँ रुकें और अनुवादक समूह के रूप में चर्चा करें: आप अपनी संस्कृति में अपने इतिहास के महत्वपूर्ण लोगों की सूची के बारे में कहानी कैसे शुरू करते हैं? एक कहानी सुनाओ जो एक महत्वपूर्ण परिवार की वंशावली को सूचीबद्ध करती है जिसमें बच्चे और पोते शामिल हैं। इस बात पर ध्यान दें कि आप यह कहानी कैसे सुनाते हैं। इस ऑडियो को यहाँ रोकें।</w:t>
      </w:r>
    </w:p>
    <w:p>
      <w:pPr/>
      <w:r>
        <w:rPr>
          <w:lang w:val="hi_IN" w:bidi="hi_IN"/>
        </w:rPr>
      </w:r>
      <w:r>
        <w:rPr>
          <w:lang w:val="hi_IN" w:bidi="hi_IN"/>
        </w:rPr>
        <w:t>यह भाग इस तथ्य की समीक्षा से शुरू होता है कि परमेश्वर ने मनुष्य को अपने स्वरूप में बनाया। परमेश्वर यह दिखाना चाहता है कि लोगों की बढ़ती संख्या उस आशीष का परिणाम है जो उसने लोगों को सृष्टि के समय दी थी। उसने लोगों से कहा कि वे बढ़ें और पृथ्वी को भर दें, और यह वंशावली दिखाती है कि यह हुआ था।</w:t>
      </w:r>
    </w:p>
    <w:p>
      <w:pPr/>
      <w:r>
        <w:rPr>
          <w:lang w:val="hi_IN" w:bidi="hi_IN"/>
        </w:rPr>
      </w:r>
      <w:r>
        <w:rPr>
          <w:lang w:val="hi_IN" w:bidi="hi_IN"/>
        </w:rPr>
        <w:t>आदम से लेकर नूह तक के वंशजों की सूची में हर व्यक्ति के बारे में एक जैसी ही जानकारी दी गई है। हालाँकि, हनोक की कहानी थोड़ी अलग है। हनोक नहीं मरा, क्योंकि वह "परमेश्वर के साथ चला था।" हनोक का परमेश्वर के साथ करीबी रिश्ता था और वह उससे बात करता था और उसके पीछे चलता था। केवल दो ही व्यक्ति थे जो इस प्रकार "परमेश्वर के साथ चले" हनोक और नूह। एक दिन, हनोक नहीं मिला क्योंकि परमेश्वर उसे वहाँ ले गया जहाँ वह है।</w:t>
      </w:r>
    </w:p>
    <w:p>
      <w:pPr/>
      <w:r>
        <w:rPr>
          <w:lang w:val="hi_IN" w:bidi="hi_IN"/>
        </w:rPr>
      </w:r>
      <w:r>
        <w:rPr>
          <w:lang w:val="hi_IN" w:bidi="hi_IN"/>
        </w:rPr>
        <w:t>नूह की कहानी भी थोड़ी अलग है। नूह के पिता लेमेक ने उसका नाम नूह रखा, क्योंकि यह नाम ‘राहत’ या ‘सांत्वना’ जैसे शब्द के समान सुनाई देता है। लेमेक ने अपने पुत्र नूह के विषय में कहा। लेमेक ने कहा कि नूह हमें उस पीड़ा और कष्ट से राहत दिलाएगा जो भूमि या ज़मीन हमें देती है क्योंकि परमेश्वर ने उसे श्राप दिया था जब पहले पुरुष और स्त्री ने पाप किया था। नूह "हमारी कठिन मेहनत" और "अपने हाथों से किए जाने वाले काम" से राहत दिलाएगा। काम के बारे में ये कथन एक ही अर्थ रखते हैं - उन्हें जोर देने के लिए दोहराया जाता है।</w:t>
      </w:r>
    </w:p>
    <w:p>
      <w:pPr/>
      <w:r>
        <w:rPr>
          <w:lang w:val="hi_IN" w:bidi="hi_IN"/>
        </w:rPr>
      </w:r>
      <w:r>
        <w:rPr>
          <w:lang w:val="hi_IN" w:bidi="hi_IN"/>
        </w:rPr>
        <w:t>फिर नूह के परिवार के सदस्यों की सूची नूह के तीन पुत्रों में बँँट गई। इन तीनों पुत्रों से संसार के लोगों की तीन प्रमुख शाखाएँ उत्पन्न होंगी।</w:t>
      </w:r>
      <w:r>
        <w:rPr>
          <w:lang w:val="hi_IN" w:bidi="hi_IN"/>
        </w:rPr>
      </w:r>
    </w:p>
    <w:p>
      <w:pPr>
        <w:pStyle w:val="Heading3"/>
      </w:pPr>
      <w:r>
        <w:rPr>
          <w:lang w:val="hi_IN" w:bidi="hi_IN"/>
        </w:rPr>
        <w:t>घटनाओं को समझाना</w:t>
      </w:r>
    </w:p>
    <w:p>
      <w:pPr/>
      <w:r>
        <w:rPr>
          <w:lang w:val="hi_IN" w:bidi="hi_IN"/>
        </w:rPr>
      </w:r>
      <w:r>
        <w:rPr>
          <w:lang w:val="hi_IN" w:bidi="hi_IN"/>
        </w:rPr>
        <w:t>उत्पत्ति 5:1–32 का ऑडियो संस्करण समझ में आने वाले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लेखक आदम के वंशजों की सूची पेश करता है और अपने दर्शकों को यह याद दिलाता है कि परमेश्वर ने लोगों को अपने स्वरूप में बनाया।</w:t>
      </w:r>
    </w:p>
    <w:p>
      <w:pPr/>
      <w:r>
        <w:rPr>
          <w:lang w:val="hi_IN" w:bidi="hi_IN"/>
        </w:rPr>
      </w:r>
      <w:r>
        <w:rPr>
          <w:b/>
          <w:lang w:val="hi_IN" w:bidi="hi_IN"/>
        </w:rPr>
        <w:t>दूसरे दृश्य में</w:t>
      </w:r>
      <w:r>
        <w:rPr>
          <w:lang w:val="hi_IN" w:bidi="hi_IN"/>
        </w:rPr>
        <w:t xml:space="preserve"> लेखक ने वंशजों की सूची में अगले नौ पुरुषों और उनकी उम्र को सूचीबद्ध किया।</w:t>
      </w:r>
    </w:p>
    <w:p>
      <w:pPr/>
      <w:r>
        <w:rPr>
          <w:lang w:val="hi_IN" w:bidi="hi_IN"/>
        </w:rPr>
      </w:r>
      <w:r>
        <w:rPr>
          <w:b/>
          <w:lang w:val="hi_IN" w:bidi="hi_IN"/>
        </w:rPr>
        <w:t>तीसरे दृश्य में</w:t>
      </w:r>
      <w:r>
        <w:rPr>
          <w:lang w:val="hi_IN" w:bidi="hi_IN"/>
        </w:rPr>
        <w:t xml:space="preserve"> लेखक नूह के जन्म की कहानी सुनाता है, लेमेक ने कैसे उसका नाम रखा, और नूह के तीन पुत्रों के नाम।</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स्वरूप में बनाए गए, पृथ्वी के लोग</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शेत</w:t>
      </w:r>
    </w:p>
    <w:p>
      <w:pPr>
        <w:pStyle w:val="ListBullet"/>
        <w:spacing w:line="240" w:lineRule="auto"/>
        <w:ind w:left="720"/>
      </w:pPr>
      <w:r>
        <w:rPr>
          <w:lang w:val="hi_IN" w:bidi="hi_IN"/>
        </w:rPr>
      </w:r>
      <w:r>
        <w:rPr>
          <w:lang w:val="hi_IN" w:bidi="hi_IN"/>
        </w:rPr>
        <w:t>एनोश</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महललेल</w:t>
      </w:r>
    </w:p>
    <w:p>
      <w:pPr>
        <w:pStyle w:val="ListBullet"/>
        <w:spacing w:line="240" w:lineRule="auto"/>
        <w:ind w:left="720"/>
      </w:pPr>
      <w:r>
        <w:rPr>
          <w:lang w:val="hi_IN" w:bidi="hi_IN"/>
        </w:rPr>
      </w:r>
      <w:r>
        <w:rPr>
          <w:lang w:val="hi_IN" w:bidi="hi_IN"/>
        </w:rPr>
        <w:t>येरेद</w:t>
      </w:r>
    </w:p>
    <w:p>
      <w:pPr>
        <w:pStyle w:val="ListBullet"/>
        <w:spacing w:line="240" w:lineRule="auto"/>
        <w:ind w:left="720"/>
      </w:pPr>
      <w:r>
        <w:rPr>
          <w:lang w:val="hi_IN" w:bidi="hi_IN"/>
        </w:rPr>
      </w:r>
      <w:r>
        <w:rPr>
          <w:lang w:val="hi_IN" w:bidi="hi_IN"/>
        </w:rPr>
        <w:t>हनोक</w:t>
      </w:r>
    </w:p>
    <w:p>
      <w:pPr>
        <w:pStyle w:val="ListBullet"/>
        <w:spacing w:line="240" w:lineRule="auto"/>
        <w:ind w:left="720"/>
      </w:pPr>
      <w:r>
        <w:rPr>
          <w:lang w:val="hi_IN" w:bidi="hi_IN"/>
        </w:rPr>
      </w:r>
      <w:r>
        <w:rPr>
          <w:lang w:val="hi_IN" w:bidi="hi_IN"/>
        </w:rPr>
        <w:t>मतूशेलह</w:t>
      </w:r>
    </w:p>
    <w:p>
      <w:pPr>
        <w:pStyle w:val="ListBullet"/>
        <w:spacing w:line="240" w:lineRule="auto"/>
        <w:ind w:left="720"/>
      </w:pPr>
      <w:r>
        <w:rPr>
          <w:lang w:val="hi_IN" w:bidi="hi_IN"/>
        </w:rPr>
      </w:r>
      <w:r>
        <w:rPr>
          <w:lang w:val="hi_IN" w:bidi="hi_IN"/>
        </w:rPr>
        <w:t>लेमेक</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हाम</w:t>
      </w:r>
    </w:p>
    <w:p>
      <w:pPr>
        <w:pStyle w:val="ListBullet"/>
        <w:spacing w:line="240" w:lineRule="auto"/>
        <w:ind w:left="720"/>
      </w:pPr>
      <w:r>
        <w:rPr>
          <w:lang w:val="hi_IN" w:bidi="hi_IN"/>
        </w:rPr>
      </w:r>
      <w:r>
        <w:rPr>
          <w:lang w:val="hi_IN" w:bidi="hi_IN"/>
        </w:rPr>
        <w:t>येपेत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यह कहने से शुरू होती है कि यह विवरण एक पुस्तक में लिखा गया है- यह केवल लोगों के नामों का मौखिक लेखा-जोखा नहीं है। फिर कहानी यह बताती या समीक्षा करती है कि परमेश्वर ने लोगों या मनुष्यजाति की सृष्टि कैसे की। यह परिचय उत्पत्ति में पहले दिए गए परमेश्वर द्वारा मनुष्य की सृष्टि के विवरण के समान है। यह एक महत्वपूर्ण परिचय है, क्योंकि नीचे दी गई सूची प्रथम मनुष्य, आदम से लेकर नूह तक के लोगों की वंशावली दिखाती है, जिससे संसार की वर्तमान आबादी उत्पन्न हुई है। आप इन वचनों को, मनुष्यों की सृष्टि का परिचय देते हुए फिर से क्रमबद्ध कर सकते हैं और फिर यह कहें कि इसके बाद जो कुछ आगे दिया गया है वह आदम से लेकर मनुष्यों की पीढ़ियों का लिखित विवरण है।</w:t>
      </w:r>
    </w:p>
    <w:p>
      <w:pPr/>
      <w:r>
        <w:rPr>
          <w:lang w:val="hi_IN" w:bidi="hi_IN"/>
        </w:rPr>
      </w:r>
      <w:r>
        <w:rPr>
          <w:lang w:val="hi_IN" w:bidi="hi_IN"/>
        </w:rPr>
        <w:t>उत्पत्ति का लेखक सूची में दस नामों में से प्रत्येक के बारे में एक ही तरीके से बात करता है। सबसे पहले, लेखक उस व्यक्ति का नाम और उसकी उम्र कहता है जब उसका पहला पुत्र पैदा हुआ था। फिर, उसने कहा कि वह अपने पहले पुत्र के बाद कितने वर्षों तक जीवित रहा। फिर उसने कहा कि उस मनुष्य के और भी पुत्र और पुत्रियाँ हुई। फिर उसने उसके जीवन के कुल वर्षों की संख्या बताई, और फिर बताया, कि उसकी मृत्यु हो गयी है। यह संरचना हनोक में बदल गई, क्योंकि हनोक नहीं मरा, बल्कि परमेश्वर उसे स्वर्ग में ले गया। दसवाँ नाम नूह है, और नूह के बारे में भी अधिक जानकारी दी गई है। यह याद रखना महत्वपूर्ण है कि नूह के तीनों पुत्रों के नाम दिए गए हैं। लेखक यह भी बताता है कि लेमेक ने नूह को उसका नाम क्यों दिया।</w:t>
      </w:r>
    </w:p>
    <w:p>
      <w:pPr/>
      <w:r>
        <w:rPr>
          <w:lang w:val="hi_IN" w:bidi="hi_IN"/>
        </w:rPr>
      </w:r>
      <w:r>
        <w:rPr>
          <w:lang w:val="hi_IN" w:bidi="hi_IN"/>
        </w:rPr>
        <w:t>यहाँ रुकें और अनुवाद करने वाले समूह में चर्चा करें: आप इस तरह के नामों की सूची कैसे बनाते हैं? आप सूची कैसे याद रखते हैं? इस सूची में कौन सी जानकारी शामिल करना महत्वपूर्ण है? कुछ समय इस बात में बिताएँ कि आप इस सूची में हर नाम को कैसे याद रखेंगे। आप प्रत्येक व्यक्ति का प्रतिनिधित्व करने के लिए पत्थर, पत्ते या लकड़ियाँ इकट्ठा कर सकते हैं और नामों की सूची तथा प्रत्येक व्यक्ति से जुड़ी जानकारी का अभ्यास कर सकते हैं। ऑडियो को यहाँ रोकें।</w:t>
      </w:r>
    </w:p>
    <w:p>
      <w:pPr/>
      <w:r>
        <w:rPr>
          <w:lang w:val="hi_IN" w:bidi="hi_IN"/>
        </w:rPr>
      </w:r>
      <w:r>
        <w:rPr>
          <w:lang w:val="hi_IN" w:bidi="hi_IN"/>
        </w:rPr>
        <w:t>"अब समूह को इस भाग और इसमें होने वाली घटनाओं को फिर से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5:1–32 का ऑडियो संस्करण सबसे सरल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पृथ्वी के लोग, परमेश्वर के स्वरूप में बनाए गए</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शेत</w:t>
      </w:r>
    </w:p>
    <w:p>
      <w:pPr>
        <w:pStyle w:val="ListBullet"/>
        <w:spacing w:line="240" w:lineRule="auto"/>
        <w:ind w:left="720"/>
      </w:pPr>
      <w:r>
        <w:rPr>
          <w:lang w:val="hi_IN" w:bidi="hi_IN"/>
        </w:rPr>
      </w:r>
      <w:r>
        <w:rPr>
          <w:lang w:val="hi_IN" w:bidi="hi_IN"/>
        </w:rPr>
        <w:t>एनोश</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महललेल</w:t>
      </w:r>
    </w:p>
    <w:p>
      <w:pPr>
        <w:pStyle w:val="ListBullet"/>
        <w:spacing w:line="240" w:lineRule="auto"/>
        <w:ind w:left="720"/>
      </w:pPr>
      <w:r>
        <w:rPr>
          <w:lang w:val="hi_IN" w:bidi="hi_IN"/>
        </w:rPr>
      </w:r>
      <w:r>
        <w:rPr>
          <w:lang w:val="hi_IN" w:bidi="hi_IN"/>
        </w:rPr>
        <w:t>येरेद</w:t>
      </w:r>
    </w:p>
    <w:p>
      <w:pPr>
        <w:pStyle w:val="ListBullet"/>
        <w:spacing w:line="240" w:lineRule="auto"/>
        <w:ind w:left="720"/>
      </w:pPr>
      <w:r>
        <w:rPr>
          <w:lang w:val="hi_IN" w:bidi="hi_IN"/>
        </w:rPr>
      </w:r>
      <w:r>
        <w:rPr>
          <w:lang w:val="hi_IN" w:bidi="hi_IN"/>
        </w:rPr>
        <w:t>हनोक</w:t>
      </w:r>
    </w:p>
    <w:p>
      <w:pPr>
        <w:pStyle w:val="ListBullet"/>
        <w:spacing w:line="240" w:lineRule="auto"/>
        <w:ind w:left="720"/>
      </w:pPr>
      <w:r>
        <w:rPr>
          <w:lang w:val="hi_IN" w:bidi="hi_IN"/>
        </w:rPr>
      </w:r>
      <w:r>
        <w:rPr>
          <w:lang w:val="hi_IN" w:bidi="hi_IN"/>
        </w:rPr>
        <w:t>मतूशेलह</w:t>
      </w:r>
    </w:p>
    <w:p>
      <w:pPr>
        <w:pStyle w:val="ListBullet"/>
        <w:spacing w:line="240" w:lineRule="auto"/>
        <w:ind w:left="720"/>
      </w:pPr>
      <w:r>
        <w:rPr>
          <w:lang w:val="hi_IN" w:bidi="hi_IN"/>
        </w:rPr>
      </w:r>
      <w:r>
        <w:rPr>
          <w:lang w:val="hi_IN" w:bidi="hi_IN"/>
        </w:rPr>
        <w:t>लेमेक</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हाम</w:t>
      </w:r>
    </w:p>
    <w:p>
      <w:pPr>
        <w:pStyle w:val="ListBullet"/>
        <w:spacing w:line="240" w:lineRule="auto"/>
        <w:ind w:left="720"/>
      </w:pPr>
      <w:r>
        <w:rPr>
          <w:lang w:val="hi_IN" w:bidi="hi_IN"/>
        </w:rPr>
      </w:r>
      <w:r>
        <w:rPr>
          <w:lang w:val="hi_IN" w:bidi="hi_IN"/>
        </w:rPr>
        <w:t>येपेत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करना चाहिए। इस कहानी के संवाद, घटनाओं के क्रम, कहानी की रूपरेखा और उसकी गति पर ध्यान दें। यह सुनिश्चित करें कि आप इस कहानी के कठिन या महत्वपूर्ण भागों का अभिनय करना न छोड़ें। कहानी के हर भाग को याद रखने में एक-दूसरे की मदद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दूसरी बार अभिनय करें।</w:t>
      </w:r>
    </w:p>
    <w:p>
      <w:pPr/>
      <w:r>
        <w:rPr>
          <w:lang w:val="hi_IN" w:bidi="hi_IN"/>
        </w:rPr>
      </w:r>
      <w:r>
        <w:rPr>
          <w:lang w:val="hi_IN" w:bidi="hi_IN"/>
        </w:rPr>
        <w:t>नीचे दिया गया नाटक और सम्भावित उत्तर का एक उदाहरण है।</w:t>
      </w:r>
    </w:p>
    <w:p>
      <w:pPr/>
      <w:r>
        <w:rPr>
          <w:lang w:val="hi_IN" w:bidi="hi_IN"/>
        </w:rPr>
      </w:r>
      <w:r>
        <w:rPr>
          <w:lang w:val="hi_IN" w:bidi="hi_IN"/>
        </w:rPr>
        <w:t>पुस्तक का लेखक कहता है, "यह आदम के वंशजों का एक लिखित विवरण है। परमेश्वर ने मनुष्यों को अपने स्वरूप में बनाया। उसने पुरुष और स्त्री को बनाया, और उन्हें आशीष दी। उसने उन्हें मनुष्य कहा।"</w:t>
      </w:r>
    </w:p>
    <w:p>
      <w:pPr/>
      <w:r>
        <w:rPr>
          <w:lang w:val="hi_IN" w:bidi="hi_IN"/>
        </w:rPr>
      </w:r>
      <w:r>
        <w:rPr>
          <w:lang w:val="hi_IN" w:bidi="hi_IN"/>
        </w:rPr>
        <w:t>नाटक को रोकें। पुरुषों और स्त्री की भूमिका निभाने वाले अभिनेताओं से पूछें, "आप क्या महसूस कर रहे हैं या क्या सोच रहे हैं?" आप ऐसी बातें सुन सकते हैं जैसे "मैं जानवरों से अलग होने के कारण खुश हूँ," "मैं आशीष पाने के लिए आभारी हूँ।" नाटक को फिर शुरू करें।</w:t>
      </w:r>
    </w:p>
    <w:p>
      <w:pPr/>
      <w:r>
        <w:rPr>
          <w:lang w:val="hi_IN" w:bidi="hi_IN"/>
        </w:rPr>
      </w:r>
      <w:r>
        <w:rPr>
          <w:lang w:val="hi_IN" w:bidi="hi_IN"/>
        </w:rPr>
        <w:t>जब आदम 130 साल का था, तो वह एक पुत्र का पिता बना जो आदम के स्वरूप में था। उसने उसका नाम शेत रखा। शेत के जन्म के बाद, आदम 800 साल और जीवित रहा और उसके और भी पुत्र और पुत्रियाँ हुई। आदम 930 साल जीवित रहा, और फिर उसकी मृत्यु हो गई।</w:t>
      </w:r>
    </w:p>
    <w:p>
      <w:pPr/>
      <w:r>
        <w:rPr>
          <w:lang w:val="hi_IN" w:bidi="hi_IN"/>
        </w:rPr>
      </w:r>
      <w:r>
        <w:rPr>
          <w:lang w:val="hi_IN" w:bidi="hi_IN"/>
        </w:rPr>
        <w:t>अभिनय को रोकें। आदम की भूमिका निभाने वाले व्यक्ति से पूछें, "आप क्या महसूस कर रहे हैं या क्या सोच रहे हैं?" आप ऐसी बातें सुन सकते हैं, जैसे "मैं परमेश्वर का आभारी हूँ कि मेरे पाप करने के बाद भी उसने मुझे लम्बे समय तक जीवित रखा," "मैं अपने सभी बच्चों के लिए आभारी हूँ और मैं उन पर गर्व करता हूँ!" नाटक को फिर शुरू करें।</w:t>
      </w:r>
    </w:p>
    <w:p>
      <w:pPr/>
      <w:r>
        <w:rPr>
          <w:lang w:val="hi_IN" w:bidi="hi_IN"/>
        </w:rPr>
      </w:r>
      <w:r>
        <w:rPr>
          <w:lang w:val="hi_IN" w:bidi="hi_IN"/>
        </w:rPr>
        <w:t>अब शेत के बारे में भी बिल्कुल वही कहने की कोशिश करें जो आपने आदम के बारे में कहा था, लेकिन आदम की जगह शेत का नाम और फिर शेत की जगह एनोश का नाम रखें, और इसी तरह हर नाम के लिए इसी तरह कहने की कोशिश करें। यह अवश्य याद रखें कि प्रत्येक व्यक्ति अपने पहले पुत्र के जन्म के समय कितने वर्ष का था, वह कितने वर्ष और जीवित रहा, तथा प्रत्येक व्यक्ति कुल मिलाकर कितने समय तक जीवित रहा। शेत, एनोश, केनान, महललेल और येरेद के लिए इसे दोहराएँ।</w:t>
      </w:r>
    </w:p>
    <w:p>
      <w:pPr/>
      <w:r>
        <w:rPr>
          <w:lang w:val="hi_IN" w:bidi="hi_IN"/>
        </w:rPr>
      </w:r>
      <w:r>
        <w:rPr>
          <w:lang w:val="hi_IN" w:bidi="hi_IN"/>
        </w:rPr>
        <w:t>जब हनोक 65 वर्ष का था तब वह मतूशेलह का पिता बना। मतूशेलह के जन्म के बाद, हनोक और 300 वर्षों तक परमेश्वर के साथ करीबी संबंध में रहा। उसके और भी पुत्र और पुत्रियाँ हुई। हनोक 365 वर्ष जीवित रहा, और वह परमेश्वर के साथ करीबी से चला था। फिर एक दिन वह गायब हो गया, क्योंकि परमेश्वर उसे अपने साथ ले गया। वह मरा नहीं।</w:t>
      </w:r>
    </w:p>
    <w:p>
      <w:pPr/>
      <w:r>
        <w:rPr>
          <w:lang w:val="hi_IN" w:bidi="hi_IN"/>
        </w:rPr>
      </w:r>
      <w:r>
        <w:rPr>
          <w:lang w:val="hi_IN" w:bidi="hi_IN"/>
        </w:rPr>
        <w:t>नाटक को रोकें। मतूशेलह की भूमिका निभाने वाले व्यक्ति से पूछें, "आप क्या महसूस कर रहे हैं या क्या सोच रहे हैं?" आप ऐसी बातें सुन सकते हैं, जैसे "मैं परमेश्वर से प्रेम करता हूँ, मैं उसके साथ जाने से खुश हूँ," "मुझे आश्चर्य है कि मुझे मरना नहीं पड़ेगा!" नाटक को फिर शुरू करें।</w:t>
      </w:r>
    </w:p>
    <w:p>
      <w:pPr/>
      <w:r>
        <w:rPr>
          <w:lang w:val="hi_IN" w:bidi="hi_IN"/>
        </w:rPr>
      </w:r>
      <w:r>
        <w:rPr>
          <w:lang w:val="hi_IN" w:bidi="hi_IN"/>
        </w:rPr>
        <w:t>जब मतूशेलह 187 वर्ष का था, तब वह लेमेक का पिता बना। लेमेक के जन्म के बाद, मतूशेलह और 782 वर्ष जीवित रहा, और उसके और भी पुत्र और पुत्रियाँ हुई। मतूशेलह 969 साल जीवित रहा, और फिर उसकी मृत्यु हो गई।</w:t>
      </w:r>
    </w:p>
    <w:p>
      <w:pPr/>
      <w:r>
        <w:rPr>
          <w:lang w:val="hi_IN" w:bidi="hi_IN"/>
        </w:rPr>
      </w:r>
      <w:r>
        <w:rPr>
          <w:lang w:val="hi_IN" w:bidi="hi_IN"/>
        </w:rPr>
        <w:t>जब लेमेक 182 वर्ष का था, तब वह एक पुत्र का पिता बना। लेमेक ने अपने पुत्र का नाम नूह इसलिए रखा क्योंकि उसने कहा, "नूह हमें हमारे काम से और इस भूमि में खेती करने के दर्दनाक काम से राहत दिलाएगा जिसे यहोवा ने श्रापित किया है।" नूह के जन्म के बाद, लेमेक और 595 वर्ष जीवित रहा, और उसके और भी पुत्र और पुत्रियाँ हुई। लेमेक 777 साल जीवित रहा, और फिर उसकी मृत्यु हो गई।</w:t>
      </w:r>
    </w:p>
    <w:p>
      <w:pPr/>
      <w:r>
        <w:rPr>
          <w:lang w:val="hi_IN" w:bidi="hi_IN"/>
        </w:rPr>
      </w:r>
      <w:r>
        <w:rPr>
          <w:lang w:val="hi_IN" w:bidi="hi_IN"/>
        </w:rPr>
        <w:t>नाटक को रोकें। लेमेक की भूमिका निभाने वाले व्यक्ति से पूछें, "आप क्या महसूस कर रहे हैं या क्या सोच रहे हैं?" आप ऐसी बातें सुन सकते हैं, जैसे "मुझे आशा है कि मेरा पुत्र नूह हमें सांत्वना और राहत पाने में मदद करेगा," "मैं देख सकता हूँ कि मेरा पुत्र नूह विशेष है।" नाटक को फिर शुरू करें।</w:t>
      </w:r>
    </w:p>
    <w:p>
      <w:pPr/>
      <w:r>
        <w:rPr>
          <w:lang w:val="hi_IN" w:bidi="hi_IN"/>
        </w:rPr>
      </w:r>
      <w:r>
        <w:rPr>
          <w:lang w:val="hi_IN" w:bidi="hi_IN"/>
        </w:rPr>
        <w:t>जब नूह 500 वर्ष का था, तब वह शेम, हाम और येपेत का पिता बना।</w:t>
      </w:r>
      <w:r>
        <w:rPr>
          <w:lang w:val="hi_IN" w:bidi="hi_IN"/>
        </w:rPr>
      </w:r>
    </w:p>
    <w:p>
      <w:pPr>
        <w:pStyle w:val="Heading3"/>
      </w:pPr>
      <w:r>
        <w:rPr>
          <w:lang w:val="hi_IN" w:bidi="hi_IN"/>
        </w:rPr>
        <w:t>आवश्यक जानकारी</w:t>
      </w:r>
    </w:p>
    <w:p>
      <w:pPr/>
      <w:r>
        <w:rPr>
          <w:lang w:val="hi_IN" w:bidi="hi_IN"/>
        </w:rPr>
      </w:r>
      <w:r>
        <w:rPr>
          <w:lang w:val="hi_IN" w:bidi="hi_IN"/>
        </w:rPr>
        <w:t>उत्पत्ति 5:1–32 का ऑडियो संस्करण सबसे सरल अनुवाद में सुनें।</w:t>
      </w:r>
    </w:p>
    <w:p>
      <w:pPr/>
      <w:r>
        <w:rPr>
          <w:lang w:val="hi_IN" w:bidi="hi_IN"/>
        </w:rPr>
      </w:r>
      <w:r>
        <w:rPr>
          <w:lang w:val="hi_IN" w:bidi="hi_IN"/>
        </w:rPr>
        <w:t>इस चरण में, समूह इस भाग के प्रमुख शब्दों और शब्दावलियों पर चर्चा करेगा।</w:t>
      </w:r>
    </w:p>
    <w:p>
      <w:pPr/>
      <w:r>
        <w:rPr>
          <w:lang w:val="hi_IN" w:bidi="hi_IN"/>
        </w:rPr>
      </w:r>
      <w:r>
        <w:rPr>
          <w:lang w:val="hi_IN" w:bidi="hi_IN"/>
        </w:rPr>
        <w:t xml:space="preserve">यह भाग इस तथ्य से शुरू होता है कि यह आदम की </w:t>
      </w:r>
      <w:r>
        <w:rPr>
          <w:b/>
          <w:lang w:val="hi_IN" w:bidi="hi_IN"/>
        </w:rPr>
        <w:t>पीढ़ियों</w:t>
      </w:r>
      <w:r>
        <w:rPr>
          <w:lang w:val="hi_IN" w:bidi="hi_IN"/>
        </w:rPr>
        <w:t xml:space="preserve"> या वंशजों का लिखित विवरण है। इस संदर्भ में 'पीढ़ियाँ' शब्द आमतौर पर दिखाता है कि यह उत्पत्ति का एक नया भाग है। वंशजों की इस सूची के बाद, उत्पत्ति में अगली बड़ी कहानी, नूह की कहानी, शुरू होगी।</w:t>
      </w:r>
    </w:p>
    <w:p>
      <w:pPr/>
      <w:r>
        <w:rPr>
          <w:lang w:val="hi_IN" w:bidi="hi_IN"/>
        </w:rPr>
      </w:r>
      <w:r>
        <w:rPr>
          <w:lang w:val="hi_IN" w:bidi="hi_IN"/>
        </w:rPr>
        <w:t xml:space="preserve">यहाँ रुकें और समूह में चर्चा करें कि आप पीढ़ियों के लिए किस शब्द या वाक्यांश का उपयोग करेंगे। अधिक जानकारी के लिए मुख्य शब्दावली में </w:t>
      </w:r>
      <w:r>
        <w:rPr>
          <w:lang w:val="hi_IN" w:bidi="hi_IN"/>
        </w:rPr>
        <w:t>पीढ़ियाँ</w:t>
      </w:r>
      <w:r>
        <w:rPr>
          <w:lang w:val="hi_IN" w:bidi="hi_IN"/>
        </w:rPr>
        <w:t xml:space="preserve"> शब्द देखें। इस ऑडियो को यहाँ रोकें।</w:t>
      </w:r>
    </w:p>
    <w:p>
      <w:pPr/>
      <w:r>
        <w:rPr>
          <w:lang w:val="hi_IN" w:bidi="hi_IN"/>
        </w:rPr>
      </w:r>
      <w:r>
        <w:rPr>
          <w:b/>
          <w:lang w:val="hi_IN" w:bidi="hi_IN"/>
        </w:rPr>
        <w:t>आदम</w:t>
      </w:r>
      <w:r>
        <w:rPr>
          <w:lang w:val="hi_IN" w:bidi="hi_IN"/>
        </w:rPr>
        <w:t xml:space="preserve"> पहले मनुष्य का उचित नाम है जिसे परमेश्वर ने बनाया।</w:t>
      </w:r>
    </w:p>
    <w:p>
      <w:pPr/>
      <w:r>
        <w:rPr>
          <w:lang w:val="hi_IN" w:bidi="hi_IN"/>
        </w:rPr>
      </w:r>
      <w:r>
        <w:rPr>
          <w:lang w:val="hi_IN" w:bidi="hi_IN"/>
        </w:rPr>
        <w:t xml:space="preserve">परमेश्वर ने मनुष्यों या </w:t>
      </w:r>
      <w:r>
        <w:rPr>
          <w:b/>
          <w:lang w:val="hi_IN" w:bidi="hi_IN"/>
        </w:rPr>
        <w:t>मनुष्यजाति</w:t>
      </w:r>
      <w:r>
        <w:rPr>
          <w:lang w:val="hi_IN" w:bidi="hi_IN"/>
        </w:rPr>
        <w:t xml:space="preserve"> की सृष्टि की। उसने उन्हें मनुष्यजाति या मनुष्य नाम दिया। मनुष्यजाति का अर्थ पुरुष और स्त्री दोनों से है- सामान्य रूप से इसका अर्थ है लोग।</w:t>
      </w:r>
    </w:p>
    <w:p>
      <w:pPr/>
      <w:r>
        <w:rPr>
          <w:lang w:val="hi_IN" w:bidi="hi_IN"/>
        </w:rPr>
      </w:r>
      <w:r>
        <w:rPr>
          <w:lang w:val="hi_IN" w:bidi="hi_IN"/>
        </w:rPr>
        <w:t xml:space="preserve">परमेश्वर ने इन लोगों को </w:t>
      </w:r>
      <w:r>
        <w:rPr>
          <w:b/>
          <w:lang w:val="hi_IN" w:bidi="hi_IN"/>
        </w:rPr>
        <w:t>अपने स्वरूप में</w:t>
      </w:r>
      <w:r>
        <w:rPr>
          <w:lang w:val="hi_IN" w:bidi="hi_IN"/>
        </w:rPr>
        <w:t xml:space="preserve"> बनाया। यहाँ उसी वाक्यांश का उपयोग करें जिसका उपयोग आपने पिछले भागों में किया है, और याद रखें कि </w:t>
      </w:r>
      <w:r>
        <w:rPr>
          <w:b/>
          <w:lang w:val="hi_IN" w:bidi="hi_IN"/>
        </w:rPr>
        <w:t>परमेश्वर की छवि</w:t>
      </w:r>
      <w:r>
        <w:rPr>
          <w:lang w:val="hi_IN" w:bidi="hi_IN"/>
        </w:rPr>
        <w:t xml:space="preserve"> मुख्य शब्दावली में है।</w:t>
      </w:r>
    </w:p>
    <w:p>
      <w:pPr/>
      <w:r>
        <w:rPr>
          <w:lang w:val="hi_IN" w:bidi="hi_IN"/>
        </w:rPr>
      </w:r>
      <w:r>
        <w:rPr>
          <w:lang w:val="hi_IN" w:bidi="hi_IN"/>
        </w:rPr>
        <w:t xml:space="preserve">परमेश्वर ने उन लोगों को </w:t>
      </w:r>
      <w:r>
        <w:rPr>
          <w:b/>
          <w:lang w:val="hi_IN" w:bidi="hi_IN"/>
        </w:rPr>
        <w:t>आशीष</w:t>
      </w:r>
      <w:r>
        <w:rPr>
          <w:lang w:val="hi_IN" w:bidi="hi_IN"/>
        </w:rPr>
        <w:t xml:space="preserve"> दी जिन्हें उसने बनाया। आशीष के विचार का अनुवाद उसी तरह करें जैसे आपने पहले किया है। </w:t>
      </w:r>
      <w:r>
        <w:rPr>
          <w:lang w:val="hi_IN" w:bidi="hi_IN"/>
        </w:rPr>
        <w:t>आशीष</w:t>
      </w:r>
      <w:r>
        <w:rPr>
          <w:lang w:val="hi_IN" w:bidi="hi_IN"/>
        </w:rPr>
        <w:t xml:space="preserve"> के बारे में अधिक जानकारी के लिए मुख्य शब्दावली देखें।</w:t>
      </w:r>
    </w:p>
    <w:p>
      <w:pPr/>
      <w:r>
        <w:rPr>
          <w:lang w:val="hi_IN" w:bidi="hi_IN"/>
        </w:rPr>
      </w:r>
      <w:r>
        <w:rPr>
          <w:lang w:val="hi_IN" w:bidi="hi_IN"/>
        </w:rPr>
        <w:t xml:space="preserve">हनोक परमेश्वर के साथ </w:t>
      </w:r>
      <w:r>
        <w:rPr>
          <w:b/>
          <w:lang w:val="hi_IN" w:bidi="hi_IN"/>
        </w:rPr>
        <w:t>करीबी संगति</w:t>
      </w:r>
      <w:r>
        <w:rPr>
          <w:lang w:val="hi_IN" w:bidi="hi_IN"/>
        </w:rPr>
        <w:t xml:space="preserve"> में चला था। इसका अर्थ है कि हनोक परमेश्वर से बात करता था और उसकी आज्ञाओं का पालन करता था।</w:t>
      </w:r>
    </w:p>
    <w:p>
      <w:pPr/>
      <w:r>
        <w:rPr>
          <w:lang w:val="hi_IN" w:bidi="hi_IN"/>
        </w:rPr>
      </w:r>
      <w:r>
        <w:rPr>
          <w:b/>
          <w:lang w:val="hi_IN" w:bidi="hi_IN"/>
        </w:rPr>
        <w:t>परमेश्वर</w:t>
      </w:r>
      <w:r>
        <w:rPr>
          <w:lang w:val="hi_IN" w:bidi="hi_IN"/>
        </w:rPr>
        <w:t xml:space="preserve"> के लिए सामान्य शब्द का उपयोग इस पूरे भाग में किया गया है सिवाय उस समय जब लेमेक बात करता है। लेमेक ने परमेश्वर के लिए व्यक्तिगत नाम, </w:t>
      </w:r>
      <w:r>
        <w:rPr>
          <w:b/>
          <w:lang w:val="hi_IN" w:bidi="hi_IN"/>
        </w:rPr>
        <w:t>यहोवा</w:t>
      </w:r>
      <w:r>
        <w:rPr>
          <w:lang w:val="hi_IN" w:bidi="hi_IN"/>
        </w:rPr>
        <w:t xml:space="preserve"> का उपयोग किया, जब उसने कहा कि नूह उन्हें उस भूमि के काम से राहत देगा जिसे यहोवा ने श्रापित किया है। परमेश्वर और यहोवा का अनुवाद उसी तरह करें जैसे आपने पहले किया है। </w:t>
      </w:r>
      <w:r>
        <w:rPr>
          <w:lang w:val="hi_IN" w:bidi="hi_IN"/>
        </w:rPr>
        <w:t>परमेश्वर</w:t>
      </w:r>
      <w:r>
        <w:rPr>
          <w:lang w:val="hi_IN" w:bidi="hi_IN"/>
        </w:rPr>
        <w:t xml:space="preserve"> और </w:t>
      </w:r>
      <w:r>
        <w:rPr>
          <w:b/>
          <w:lang w:val="hi_IN" w:bidi="hi_IN"/>
        </w:rPr>
        <w:t>यहोवा</w:t>
      </w:r>
      <w:r>
        <w:rPr>
          <w:lang w:val="hi_IN" w:bidi="hi_IN"/>
        </w:rPr>
        <w:t xml:space="preserve"> शब्दों के बारे में अधिक जानकारी के लिए आप मुख्य शब्दावली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6:1–8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6:1–8 को सुनें और अपने मनों में रखें। यदि संभव हो तो उत्पत्ति 6:1–8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6:1–8 का ऑडियो संस्करण सबसे सरल अनुवाद में सुनें।</w:t>
      </w:r>
    </w:p>
    <w:p>
      <w:pPr/>
      <w:r>
        <w:rPr>
          <w:lang w:val="hi_IN" w:bidi="hi_IN"/>
        </w:rPr>
      </w:r>
      <w:r>
        <w:rPr>
          <w:lang w:val="hi_IN" w:bidi="hi_IN"/>
        </w:rPr>
        <w:t>यह भाग बाढ़ से पहले आदम और उसके वंशजों की कहानी का अंतिम हिस्सा है। यह कहानी हमें यह भी दिखाती है कि परमेश्वर ने अगले भाग में पृथ्वी को नष्ट करने के लिए क्यों चुना।</w:t>
      </w:r>
    </w:p>
    <w:p>
      <w:pPr/>
      <w:r>
        <w:rPr>
          <w:lang w:val="hi_IN" w:bidi="hi_IN"/>
        </w:rPr>
      </w:r>
      <w:r>
        <w:rPr>
          <w:lang w:val="hi_IN" w:bidi="hi_IN"/>
        </w:rPr>
        <w:t>हम आदम और उसके वंशजों की कहानियों से देखते हैं कि उन्होंने सचमुच बहुत सन्तानें उत्पन्न की और पूरी पृथ्वी को लोगों से भर दिया। यह कहानी पुत्रियों पर केंद्रित है। मनुष्यों की बेटियाँ बहुत सुंदर थीं, यह देखकर परमेश्वर के पुत्रों ने उन्हें अपनी पत्नियाँ बना ली।</w:t>
      </w:r>
    </w:p>
    <w:p>
      <w:pPr/>
      <w:r>
        <w:rPr>
          <w:lang w:val="hi_IN" w:bidi="hi_IN"/>
        </w:rPr>
      </w:r>
      <w:r>
        <w:rPr>
          <w:lang w:val="hi_IN" w:bidi="hi_IN"/>
        </w:rPr>
        <w:t>परमेश्वर के पुत्र कौन हैं? बाइबल विद्वान नहीं जानते। तीन संभावनाएँ हैं। परमेश्वर के पुत्र शायद स्वर्गदूत थे जिन्होंने मनुष्यों की स्त्रियों से विवाह किया। हालाँकि, हम बाइबल में कहीं और स्वर्गदूतों को विवाह करते हुए नहीं देखते हैं, इसलिए यह एक मजबूत संभावना नहीं है। परमेश्वर के पुत्र, राजा या प्रधान हो सकते हैं, क्योंकि "परमेश्वर के पुत्र" उपाधि का उपयोग राजघरानों के लिए किया गया है। परमेश्वर के पुत्र शेत के वंशज हो सकते हैं, जिनकी वंशावली इससे ठीक पहले दी गई है। शेत की वंशावली परमेश्वर का अनुसरण करती थी और इसलिए उसे "परमेश्वर के पुत्र" कहा जा सकता है। हम इनमें से किसी भी व्याख्या के बारे में निश्चित नहीं है, इसलिए सबसे अच्छा है कि "परमेश्वर के पुत्रों" को वैसे ही अस्पष्ट रखें जैसे वे हैं।</w:t>
      </w:r>
    </w:p>
    <w:p>
      <w:pPr/>
      <w:r>
        <w:rPr>
          <w:lang w:val="hi_IN" w:bidi="hi_IN"/>
        </w:rPr>
      </w:r>
      <w:r>
        <w:rPr>
          <w:lang w:val="hi_IN" w:bidi="hi_IN"/>
        </w:rPr>
        <w:t>हम नहीं जानते कि परमेश्वर के पुत्र कौन हैं, लेकिन हम यह जानते हैं कि उनके और पृथ्वी की सुंदर स्त्रियों के बीच विवाह से परमेश्वर खुश नहीं थे। हम यह इसलिए जानते हैं क्योंकि परमेश्वर ने कहा, "मेरा आत्मा मनुष्य में सदा के लिए निवास नहीं करेगा, या बातचीत नहीं करेगा।" हमें याद है कि परमेश्वर ने मनुष्यों में अपनी साँस या आत्मा फूँका, जब उसने उन्हें बनाया। अब परमेश्वर कह रहा है कि वह मनुष्यों को अपने सांस के साथ इतने लंबे समय तक जीवित नहीं रहने देगा। वह उनके दिनों की संख्या या जीवन के अधिकतम वर्षों को घटाकर 120 वर्ष कर देगा। परमेश्वर उनके वर्षों की संख्या कम कर देगा क्योंकि लोग "नश्वर" हैं या केवल शरीर हैं, ईश्वरीय नहीं हैं। वे देवता नहीं हैं। परमेश्वर यह कह रहा है कि लोग केवल मनुष्य हैं- वे सिद्ध नहीं हैं और वे पाप करते हैं।</w:t>
      </w:r>
    </w:p>
    <w:p>
      <w:pPr/>
      <w:r>
        <w:rPr>
          <w:lang w:val="hi_IN" w:bidi="hi_IN"/>
        </w:rPr>
      </w:r>
      <w:r>
        <w:rPr>
          <w:lang w:val="hi_IN" w:bidi="hi_IN"/>
        </w:rPr>
        <w:t>अब यह भाग उस समय के जीवन का वर्णन करता है। नपीली लोगों का एक और समूह है जिनके बारे में हम ज्यादा नहीं जानते हैं। नपीली नाम बाइबल के अन्य हिस्सों में पाया जाता है जो शक्तिशाली पुरुषों या दानवों को दर्शाता है। नपीली का यहाँ भी यही अर्थ हो सकता है। इसलिए अब हमारे पास पृथ्वी पर नपीली और परमेश्वर के पुत्रों और सुंदर स्त्रियों के पुत्र, दोनों हैं। कुछ कहते हैं कि नपीली और परमेश्वर के पुत्रों के सन्तान एक ही हैं, लेकिन वे लोगों के दो अलग-अलग समूह हो सकते हैं। किसी भी स्थिति में, नपीली प्रसिद्ध और शक्तिशाली योद्धा हैं।</w:t>
      </w:r>
    </w:p>
    <w:p>
      <w:pPr/>
      <w:r>
        <w:rPr>
          <w:lang w:val="hi_IN" w:bidi="hi_IN"/>
        </w:rPr>
      </w:r>
      <w:r>
        <w:rPr>
          <w:lang w:val="hi_IN" w:bidi="hi_IN"/>
        </w:rPr>
        <w:t>यहाँ रुकें और अनुवाद समूह में चर्चा करें: अपनी संस्कृति के प्रसिद्ध और शक्तिशाली योद्धाओं के बारे में कहानियाँ सुनाएँ। क्या इन योद्धाओं को अच्छे चरित्र के लोग माना जाता था या नहीं? आप उनका वर्णन कैसे करते हैं? लोग उनके बारे में क्या सोचते हैं? इस ऑडियो को यहाँ रोकें।</w:t>
      </w:r>
    </w:p>
    <w:p>
      <w:pPr/>
      <w:r>
        <w:rPr>
          <w:lang w:val="hi_IN" w:bidi="hi_IN"/>
        </w:rPr>
      </w:r>
      <w:r>
        <w:rPr>
          <w:lang w:val="hi_IN" w:bidi="hi_IN"/>
        </w:rPr>
        <w:t>मनुष्यों की बुराई के कारण परमेश्वर ने पृथ्वी और आकाश के सभी जीवित प्राणियों को नष्ट कर देने या "मिटाने" का निर्णय लिया। परमेश्वर को मनुष्यों को बनाने के लिए पछतावा हुआ- उसका हृदय पीड़ा से भरा है। वह दु:खी है और शोक करता है कि उसने मनुष्यों को बनाया क्योंकि वह देखता है कि उनके पाप उन्हें कहाँ ले गए हैं। परमेश्वर यह नहीं सोचता कि उसने कोई गलती की है; इसके बजाय, वह इस बात से दु:खी है कि मनुष्यों ने पाप किया या परमेश्वर की आज्ञा का उल्लंघन किया है और आज्ञा उल्लंघन के कारण उन्हें बहुत कष्ट सहना पड़ा।</w:t>
      </w:r>
    </w:p>
    <w:p>
      <w:pPr/>
      <w:r>
        <w:rPr>
          <w:lang w:val="hi_IN" w:bidi="hi_IN"/>
        </w:rPr>
      </w:r>
      <w:r>
        <w:rPr>
          <w:lang w:val="hi_IN" w:bidi="hi_IN"/>
        </w:rPr>
        <w:t>परमेश्वर ने नूह पर अनुग्रह किया या कृपा की। इसका अर्थ है कि परमेश्वर का नूह के साथ किसी प्रकार का रिश्ता है, और नूह परमेश्वर का अनुसरण करने और उसकी आज्ञा मानने की कोशिश करता है। इस रिश्ते के कारण, परमेश्वर ने नूह और उसके परिवार को बचाने के लिए चुना। नूह ने अपने अच्छे कामों के कारण परमेश्वर से यह अनुग्रह नहीं पाया- बल्कि परमेश्वर ने नूह को अपने अनुग्रह और दया के कारण चुना है।</w:t>
      </w:r>
    </w:p>
    <w:p>
      <w:pPr/>
      <w:r>
        <w:rPr>
          <w:lang w:val="hi_IN" w:bidi="hi_IN"/>
        </w:rPr>
      </w:r>
      <w:r>
        <w:rPr>
          <w:lang w:val="hi_IN" w:bidi="hi_IN"/>
        </w:rPr>
        <w:t>यहाँ रुकें और अनुवादक दल के रूप में चर्चा करें: आप परमेश्वर और लोगों के बीच अच्छे रिश्तों का वर्णन कैसे करते हैं? जब परमेश्वर या कोई और किसी पर अनुग्रह दिखाता है, तो वे ऐसा क्यों करते हैं? वे अनुग्रह दिखाने के लिए किस प्रकार के काम करते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6:1–8 का ऑडियो संस्करण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के पुत्र स्त्रियों से विवाह करते हैं, और परमेश्वर प्रसन्न नहीं होता। परमेश्वर ने मनुष्य जीवन के वर्षों की संख्या कम कर दी।</w:t>
      </w:r>
    </w:p>
    <w:p>
      <w:pPr/>
      <w:r>
        <w:rPr>
          <w:lang w:val="hi_IN" w:bidi="hi_IN"/>
        </w:rPr>
      </w:r>
      <w:r>
        <w:rPr>
          <w:b/>
          <w:lang w:val="hi_IN" w:bidi="hi_IN"/>
        </w:rPr>
        <w:t>दूसरे दृश्य में</w:t>
      </w:r>
      <w:r>
        <w:rPr>
          <w:lang w:val="hi_IN" w:bidi="hi_IN"/>
        </w:rPr>
        <w:t xml:space="preserve"> लेखक पृथ्वी की स्थिति का वर्णन करता है। नपीली और परमेश्वर के पुत्रों के वंश और स्त्रियाँ पृथ्वी पर थे।</w:t>
      </w:r>
    </w:p>
    <w:p>
      <w:pPr/>
      <w:r>
        <w:rPr>
          <w:lang w:val="hi_IN" w:bidi="hi_IN"/>
        </w:rPr>
      </w:r>
      <w:r>
        <w:rPr>
          <w:b/>
          <w:lang w:val="hi_IN" w:bidi="hi_IN"/>
        </w:rPr>
        <w:t>तीसरे दृश्य में</w:t>
      </w:r>
      <w:r>
        <w:rPr>
          <w:lang w:val="hi_IN" w:bidi="hi_IN"/>
        </w:rPr>
        <w:t xml:space="preserve"> परमेश्वर को पछतावा हुआ कि उसने मनुष्यों को बनाया। लेकिन परमेश्वर ने नूह पर अनुग्रह किया।</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पुत्र</w:t>
      </w:r>
    </w:p>
    <w:p>
      <w:pPr>
        <w:pStyle w:val="ListBullet"/>
        <w:spacing w:line="240" w:lineRule="auto"/>
        <w:ind w:left="720"/>
      </w:pPr>
      <w:r>
        <w:rPr>
          <w:lang w:val="hi_IN" w:bidi="hi_IN"/>
        </w:rPr>
      </w:r>
      <w:r>
        <w:rPr>
          <w:lang w:val="hi_IN" w:bidi="hi_IN"/>
        </w:rPr>
        <w:t>मनुष्यों की सुंदर पुत्रियाँ</w:t>
      </w:r>
    </w:p>
    <w:p>
      <w:pPr>
        <w:pStyle w:val="ListBullet"/>
        <w:spacing w:line="240" w:lineRule="auto"/>
        <w:ind w:left="720"/>
      </w:pPr>
      <w:r>
        <w:rPr>
          <w:lang w:val="hi_IN" w:bidi="hi_IN"/>
        </w:rPr>
      </w:r>
      <w:r>
        <w:rPr>
          <w:lang w:val="hi_IN" w:bidi="hi_IN"/>
        </w:rPr>
        <w:t>नपीली</w:t>
      </w:r>
    </w:p>
    <w:p>
      <w:pPr>
        <w:pStyle w:val="ListBullet"/>
        <w:spacing w:line="240" w:lineRule="auto"/>
        <w:ind w:left="720"/>
      </w:pPr>
      <w:r>
        <w:rPr>
          <w:lang w:val="hi_IN" w:bidi="hi_IN"/>
        </w:rPr>
      </w:r>
      <w:r>
        <w:rPr>
          <w:lang w:val="hi_IN" w:bidi="hi_IN"/>
        </w:rPr>
        <w:t>परमेश्वर के पुत्रों और मनुष्यों की पुत्रियों के वंश जो शक्तिशाली और प्रसिद्ध पुरुष थे</w:t>
      </w:r>
    </w:p>
    <w:p>
      <w:pPr>
        <w:pStyle w:val="ListBullet"/>
        <w:spacing w:line="240" w:lineRule="auto"/>
        <w:ind w:left="720"/>
      </w:pPr>
      <w:r>
        <w:rPr>
          <w:lang w:val="hi_IN" w:bidi="hi_IN"/>
        </w:rPr>
      </w:r>
      <w:r>
        <w:rPr>
          <w:lang w:val="hi_IN" w:bidi="hi_IN"/>
        </w:rPr>
        <w:t>नूह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इस विवरण से शुरू होती है कि लोग "पृथ्वी पर बढ़" रहे थे या बहुत से लोग पृथ्वी पर रह रहे थे। लोगों के यहाँ पुत्रियाँ और पुत्र दोनों जन्म ले रहे हैं, लेकिन यह कहानी उन पुत्रियों पर केंद्रित है जो परमेश्वर के पुत्रों से विवाह करती हैं। यही कारण है कि यहाँ केवल पुत्रियों का उल्लेख किया गया है।</w:t>
      </w:r>
    </w:p>
    <w:p>
      <w:pPr/>
      <w:r>
        <w:rPr>
          <w:lang w:val="hi_IN" w:bidi="hi_IN"/>
        </w:rPr>
      </w:r>
      <w:r>
        <w:rPr>
          <w:lang w:val="hi_IN" w:bidi="hi_IN"/>
        </w:rPr>
        <w:t>हालाँकि हम नहीं जानते कि परमेश्वर के पुत्र कौन थे, लेकिन इस भाग से यह स्पष्ट है कि परमेश्वर इन विवाहों से प्रसन्न नहीं था। परमेश्वर के पुत्रों ने सामान्य विवाह रीति-रिवाजों का पालन किए बिना, जिसे चाहा उसे पत्नी बना लिया। परमेश्वर ने कहा कि उसका आत्मा या जो जीवन उसने मनुष्यों को दिया है, वह अब पहले की तरह सदा मनुष्यों के साथ नहीं रहेगा। परमेश्वर ने कहा कि लोग केवल "नश्वर" या "मनुष्य" हैं, न कि ईश्वरीय प्राणी। इसलिए परमेश्वर ने जीवन के वर्षों की संख्या घटाकर 120 कर दी।</w:t>
      </w:r>
    </w:p>
    <w:p>
      <w:pPr/>
      <w:r>
        <w:rPr>
          <w:lang w:val="hi_IN" w:bidi="hi_IN"/>
        </w:rPr>
      </w:r>
      <w:r>
        <w:rPr>
          <w:lang w:val="hi_IN" w:bidi="hi_IN"/>
        </w:rPr>
        <w:t>दूसरे दृश्य में परमेश्वर वर्णन करता है कि इस समय अवधि के दौरान कौन जीवित है। यह भाग "उन दिनों में" से शुरू होता है। नपीली और परमेश्वर के पुत्रों के वंश समान लोग हो सकते हैं या नहीं भी हो सकते हैं। किसी भी स्थिति में, नपीली और परमेश्वर के पुत्रों के वंश दोनों उस समय के शूरवीर और शक्तिशाली योद्धा थे।</w:t>
      </w:r>
    </w:p>
    <w:p>
      <w:pPr/>
      <w:r>
        <w:rPr>
          <w:lang w:val="hi_IN" w:bidi="hi_IN"/>
        </w:rPr>
      </w:r>
      <w:r>
        <w:rPr>
          <w:lang w:val="hi_IN" w:bidi="hi_IN"/>
        </w:rPr>
        <w:t>तीसरे दृश्य में परमेश्वर मनुष्यों की दुष्टता या बुराई को देखता है। दूसरे शब्दों में, उसने देखा कि लोग बुरे काम कर रहे थे और उसके विरुद्ध विद्रोह कर रहे थे। इसके अलावा, परमेश्वर ने देखा कि उनके विचार और इरादे - या उनके मनों के विचार भी बुरे थे। परमेश्वर ने उस समय एक निर्णय लिया। आप "परमेश्वर ने निर्णय लिया" के बजाय यह भी कह सकते हैं कि "परमेश्वर ने कहा कि वह मानव जाति को मिटा देगा।" परमेश्वर ने अपना मन बदल दिया और इच्छा की कि उसने कभी मनुष्य को न बनाया होता। परमेश्वर दु:खी था।</w:t>
      </w:r>
    </w:p>
    <w:p>
      <w:pPr/>
      <w:r>
        <w:rPr>
          <w:lang w:val="hi_IN" w:bidi="hi_IN"/>
        </w:rPr>
      </w:r>
      <w:r>
        <w:rPr>
          <w:lang w:val="hi_IN" w:bidi="hi_IN"/>
        </w:rPr>
        <w:t>यहाँ रुकें और अनुवाद समूह में चर्चा करें: आप अपनी भाषा में किसी के दु:खी होने पर कैसे चर्चा करते हैं? आप इस दु:ख का वर्णन करने के लिए किन शब्दों या वाक्यांशों का उपयोग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6:1–8 का ऑडियो संस्करण सबसे सरल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पुत्र</w:t>
      </w:r>
    </w:p>
    <w:p>
      <w:pPr>
        <w:pStyle w:val="ListBullet"/>
        <w:spacing w:line="240" w:lineRule="auto"/>
        <w:ind w:left="720"/>
      </w:pPr>
      <w:r>
        <w:rPr>
          <w:lang w:val="hi_IN" w:bidi="hi_IN"/>
        </w:rPr>
      </w:r>
      <w:r>
        <w:rPr>
          <w:lang w:val="hi_IN" w:bidi="hi_IN"/>
        </w:rPr>
        <w:t>मनुष्यों की सुंदर पुत्रियाँ</w:t>
      </w:r>
    </w:p>
    <w:p>
      <w:pPr>
        <w:pStyle w:val="ListBullet"/>
        <w:spacing w:line="240" w:lineRule="auto"/>
        <w:ind w:left="720"/>
      </w:pPr>
      <w:r>
        <w:rPr>
          <w:lang w:val="hi_IN" w:bidi="hi_IN"/>
        </w:rPr>
      </w:r>
      <w:r>
        <w:rPr>
          <w:lang w:val="hi_IN" w:bidi="hi_IN"/>
        </w:rPr>
        <w:t>नपीली</w:t>
      </w:r>
    </w:p>
    <w:p>
      <w:pPr>
        <w:pStyle w:val="ListBullet"/>
        <w:spacing w:line="240" w:lineRule="auto"/>
        <w:ind w:left="720"/>
      </w:pPr>
      <w:r>
        <w:rPr>
          <w:lang w:val="hi_IN" w:bidi="hi_IN"/>
        </w:rPr>
      </w:r>
      <w:r>
        <w:rPr>
          <w:lang w:val="hi_IN" w:bidi="hi_IN"/>
        </w:rPr>
        <w:t>परमेश्वर के पुत्रों और मनुष्यों की पुत्रियों के वंश जो शक्तिशाली और प्रसिद्ध पुरुष थे</w:t>
      </w:r>
    </w:p>
    <w:p>
      <w:pPr>
        <w:pStyle w:val="ListBullet"/>
        <w:spacing w:line="240" w:lineRule="auto"/>
        <w:ind w:left="720"/>
      </w:pPr>
      <w:r>
        <w:rPr>
          <w:lang w:val="hi_IN" w:bidi="hi_IN"/>
        </w:rPr>
      </w:r>
      <w:r>
        <w:rPr>
          <w:lang w:val="hi_IN" w:bidi="hi_IN"/>
        </w:rPr>
        <w:t>नूह</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इस नाटक और सम्भावित उत्तरों का एक उदाहरण।</w:t>
      </w:r>
    </w:p>
    <w:p>
      <w:pPr/>
      <w:r>
        <w:rPr>
          <w:lang w:val="hi_IN" w:bidi="hi_IN"/>
        </w:rPr>
      </w:r>
      <w:r>
        <w:rPr>
          <w:lang w:val="hi_IN" w:bidi="hi_IN"/>
        </w:rPr>
        <w:t>पृथ्वी पर लोग बढ़ते गए और पुत्रियाँ उत्पन्न हुईं। परमेश्वर के पुत्रों ने देखा कि पुत्रियाँ सुंदर थीं। उन्होंने उन्हें पत्नियाँ बना ली। परमेश्वर खुश नहीं था। उसने कहा, "मेरा आत्मा इतने लंबे समय तक उनके साथ नहीं रहेगा, क्योंकि वे ऐसे लोग हैं जो पाप करते हैं। भविष्य में, लोग 120 वर्षों से अधिक जीवित नहीं रहेंगे।"</w:t>
      </w:r>
    </w:p>
    <w:p>
      <w:pPr/>
      <w:r>
        <w:rPr>
          <w:lang w:val="hi_IN" w:bidi="hi_IN"/>
        </w:rPr>
      </w:r>
      <w:r>
        <w:rPr>
          <w:lang w:val="hi_IN" w:bidi="hi_IN"/>
        </w:rPr>
        <w:t>नाटक को रोकें। परमेश्वर की भूमिका निभाने वाले व्यक्ति से पूछें, "आप क्या महसूस कर रहे हैं या क्या सोच रहे हैं?" आप ऐसी बातें सुन सकते हैं, जैसे "लोगों को इस तरह जीते हुए देखकर दु:ख होता है," "काश मैं लोगों के साथ और अधिक समय बिता पाता, लेकिन उन्हें अपने पाप में इतने लंबे समय तक नहीं जीना चाहिए।" नाटक को फिर शुरू करें।</w:t>
      </w:r>
    </w:p>
    <w:p>
      <w:pPr/>
      <w:r>
        <w:rPr>
          <w:lang w:val="hi_IN" w:bidi="hi_IN"/>
        </w:rPr>
      </w:r>
      <w:r>
        <w:rPr>
          <w:lang w:val="hi_IN" w:bidi="hi_IN"/>
        </w:rPr>
        <w:t>उन दिनों में, विशालकाय नपीली पृथ्वी पर रहते थे। और परमेश्वर के पुत्रों और स्त्रियों के वंश पृथ्वी पर शूरवीर और प्रसिद्ध योद्धा बन गए।</w:t>
      </w:r>
    </w:p>
    <w:p>
      <w:pPr/>
      <w:r>
        <w:rPr>
          <w:lang w:val="hi_IN" w:bidi="hi_IN"/>
        </w:rPr>
      </w:r>
      <w:r>
        <w:rPr>
          <w:lang w:val="hi_IN" w:bidi="hi_IN"/>
        </w:rPr>
        <w:t>नाटक को रोकें। लोगों की भूमिका निभाने वाले व्यक्ति से पूछें, "आप क्या महसूस कर रहे हैं या क्या सोच रहे हैं?" आप ऐसी बातें सुन सकते हैं, जैसे "देखें कि हम कितने मजबूत हैं! हमें परमेश्वर की आवश्यकता नहीं है!" नाटक को फिर शुरू करें।</w:t>
      </w:r>
    </w:p>
    <w:p>
      <w:pPr/>
      <w:r>
        <w:rPr>
          <w:lang w:val="hi_IN" w:bidi="hi_IN"/>
        </w:rPr>
      </w:r>
      <w:r>
        <w:rPr>
          <w:lang w:val="hi_IN" w:bidi="hi_IN"/>
        </w:rPr>
        <w:t>परमेश्वर ने देखा कि लोग कितने दुष्ट थे। उसने देखा कि वे जो सोचते थे और जो इरादा रखते थे वह हमेशा बुरा था। उसे पछतावा था कि उसने उन्हें बनाया था, और वह बहुत दु:खी था। परमेश्वर ने कहा, "मैं मनुष्यों को पूरी तरह से नष्ट कर दूँगा जिन्हें मैंने बनाया है। मैं सभी जीवित प्राणियों को मिटा दूँगा- मनुष्यों को, पृथ्वी के सब पशुओं को और आकाश के सब पक्षियों को। मुझे पछतावा है कि मैंने उन्हें बनाया है।" लेकिन परमेश्वर ने नूह पर अनुग्रह किया।</w:t>
      </w:r>
    </w:p>
    <w:p>
      <w:pPr/>
      <w:r>
        <w:rPr>
          <w:lang w:val="hi_IN" w:bidi="hi_IN"/>
        </w:rPr>
      </w:r>
      <w:r>
        <w:rPr>
          <w:lang w:val="hi_IN" w:bidi="hi_IN"/>
        </w:rPr>
        <w:t>नाटक को रोकें। परमेश्वर की भूमिका निभाने वाले व्यक्ति से पूछें, "आप क्या महसूस कर रहे हैं या क्या सोच रहे हैं?" आप ऐसी बातें सुन सकते हैं, जैसे "मेरा दिल टूट गया है," "मैं बहुत प्रोत्साहित हूँ कि कम से कम एक व्यक्ति है जो मुझसे प्रेम करता है।"</w:t>
      </w:r>
      <w:r>
        <w:rPr>
          <w:lang w:val="hi_IN" w:bidi="hi_IN"/>
        </w:rPr>
      </w:r>
    </w:p>
    <w:p>
      <w:pPr>
        <w:pStyle w:val="Heading3"/>
      </w:pPr>
      <w:r>
        <w:rPr>
          <w:lang w:val="hi_IN" w:bidi="hi_IN"/>
        </w:rPr>
        <w:t>आवश्यक जानकारी</w:t>
      </w:r>
    </w:p>
    <w:p>
      <w:pPr/>
      <w:r>
        <w:rPr>
          <w:lang w:val="hi_IN" w:bidi="hi_IN"/>
        </w:rPr>
      </w:r>
      <w:r>
        <w:rPr>
          <w:lang w:val="hi_IN" w:bidi="hi_IN"/>
        </w:rPr>
        <w:t>उत्पत्ति 6:1–8 का ऑडियो संस्करण सबसे सरल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lang w:val="hi_IN" w:bidi="hi_IN"/>
        </w:rPr>
        <w:t xml:space="preserve">जैसे-जैसे लोग बढ़ते गए, </w:t>
      </w:r>
      <w:r>
        <w:rPr>
          <w:b/>
          <w:lang w:val="hi_IN" w:bidi="hi_IN"/>
        </w:rPr>
        <w:t>परमेश्वर के पुत्रों</w:t>
      </w:r>
      <w:r>
        <w:rPr>
          <w:lang w:val="hi_IN" w:bidi="hi_IN"/>
        </w:rPr>
        <w:t xml:space="preserve"> ने सुंदर स्त्रियों से विवाह कर लिया। हम नहीं जानते कि "परमेश्वर के पुत्र" किसको दर्शाते हैं। परमेश्वर के पुत्र का अर्थ यह नहीं है कि वे सृष्टिकर्ता परमेश्वर के शाब्दिक शारीरिक पुत्र हैं। तीन संभावनाएँ हैं। परमेश्वर के पुत्र हो सकते हैं कि स्वर्गदूत हों जिन्होंने स्त्रियों से विवाह किया। हालाँकि, हम बाइबल में कहीं और स्वर्गदूतों को विवाह करते हुए नहीं देखते हैं, इसलिए यह एक मजबूत संभावना नहीं है। परमेश्वर के पुत्र राजा या प्रधान हो सकते हैं, क्योंकि "परमेश्वर के पुत्र" उपाधि का उपयोग राज परिवार के लिए किया गया है। परमेश्वर के पुत्र शेत के वंशज हो सकते हैं, जिनकी वंशावली इससे ठीक पहले दी गई है। शेत की वंशावली परमेश्वर का अनुसरण करती थी इसलिए उसे "परमेश्वर के पुत्र" कहा जा सकता है। इनमें से कोई भी व्याख्या निश्चित नहीं है, इसलिए सबसे अच्छा है कि "परमेश्वर के पुत्रों" को वैसे ही अस्पष्ट रखें जैसे वे वचन में हैं।</w:t>
      </w:r>
    </w:p>
    <w:p>
      <w:pPr/>
      <w:r>
        <w:rPr>
          <w:lang w:val="hi_IN" w:bidi="hi_IN"/>
        </w:rPr>
      </w:r>
      <w:r>
        <w:rPr>
          <w:lang w:val="hi_IN" w:bidi="hi_IN"/>
        </w:rPr>
        <w:t xml:space="preserve">यहाँ रुकें और अनुवादक दल के रूप में चर्चा करें: आप इस कहानी में </w:t>
      </w:r>
      <w:r>
        <w:rPr>
          <w:b/>
          <w:lang w:val="hi_IN" w:bidi="hi_IN"/>
        </w:rPr>
        <w:t>परमेश्वर के पुत्रों</w:t>
      </w:r>
      <w:r>
        <w:rPr>
          <w:lang w:val="hi_IN" w:bidi="hi_IN"/>
        </w:rPr>
        <w:t xml:space="preserve"> के बारे में कैसे बात करेंगे? इस ऑडियो को यहाँ रोकें।</w:t>
      </w:r>
    </w:p>
    <w:p>
      <w:pPr/>
      <w:r>
        <w:rPr>
          <w:lang w:val="hi_IN" w:bidi="hi_IN"/>
        </w:rPr>
      </w:r>
      <w:r>
        <w:rPr>
          <w:lang w:val="hi_IN" w:bidi="hi_IN"/>
        </w:rPr>
        <w:t xml:space="preserve">परमेश्वर के पुत्र अपनी इच्छानुसार किसी भी सुन्दर स्त्री से </w:t>
      </w:r>
      <w:r>
        <w:rPr>
          <w:b/>
          <w:lang w:val="hi_IN" w:bidi="hi_IN"/>
        </w:rPr>
        <w:t>विवाह कर</w:t>
      </w:r>
      <w:r>
        <w:rPr>
          <w:lang w:val="hi_IN" w:bidi="hi_IN"/>
        </w:rPr>
        <w:t xml:space="preserve"> लेते थे। यह स्पष्ट है कि परमेश्वर के पुत्र विवाह की सामान्य रीति-रिवाजों का पालन नहीं करते थे। वे बस जिन स्त्रियों को चाहते थे उन्हें पत्नी बना लेते थे।</w:t>
      </w:r>
    </w:p>
    <w:p>
      <w:pPr/>
      <w:r>
        <w:rPr>
          <w:lang w:val="hi_IN" w:bidi="hi_IN"/>
        </w:rPr>
      </w:r>
      <w:r>
        <w:rPr>
          <w:lang w:val="hi_IN" w:bidi="hi_IN"/>
        </w:rPr>
        <w:t xml:space="preserve">फिर </w:t>
      </w:r>
      <w:r>
        <w:rPr>
          <w:b/>
          <w:lang w:val="hi_IN" w:bidi="hi_IN"/>
        </w:rPr>
        <w:t>यहोवा</w:t>
      </w:r>
      <w:r>
        <w:rPr>
          <w:lang w:val="hi_IN" w:bidi="hi_IN"/>
        </w:rPr>
        <w:t xml:space="preserve"> या "प्रभु" ने कहा "मेरा आत्मा इतने लंबे समय तक मनुष्यों के साथ नहीं रहेगा।" इस पूरे भाग में परमेश्वर का नाम यहोवा है। यहोवा का अनुवाद उसी तरह करें जिस तरह आपने पिछले भागों में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जब परमेश्वर "मेरा आत्मा" के बारे में बात करता है, तो इस संदर्भ में </w:t>
      </w:r>
      <w:r>
        <w:rPr>
          <w:b/>
          <w:lang w:val="hi_IN" w:bidi="hi_IN"/>
        </w:rPr>
        <w:t>आत्मा</w:t>
      </w:r>
      <w:r>
        <w:rPr>
          <w:lang w:val="hi_IN" w:bidi="hi_IN"/>
        </w:rPr>
        <w:t xml:space="preserve"> शायद जीवन-देने वाले आत्मा को दर्शाता है जिसे परमेश्वर ने आदम को तब दिया था जब उसने उसे बनाया था। आप इसका अनुवाद "मेरा आत्मा जो मनुष्यों को जीवित रखता है" या "मेरा जीवन देने वाली शक्ति" के रूप में कर सकते हैं। आत्मा का परमेश्वर से इतना करीबी सम्बन्ध है कि आप कह सकते हैं "मैं मनुष्यों को सहन नहीं करूँगा।" आत्मा का अनुवाद उसी तरह करें जिस तरह आपने पहले के भागों में किया है। परमेश्वर के आत्मा के बारे में अधिक जानकारी के लिए, मुख्य शब्दावली में </w:t>
      </w:r>
      <w:r>
        <w:rPr>
          <w:lang w:val="hi_IN" w:bidi="hi_IN"/>
        </w:rPr>
        <w:t>पवित्र आत्मा</w:t>
      </w:r>
      <w:r>
        <w:rPr>
          <w:lang w:val="hi_IN" w:bidi="hi_IN"/>
        </w:rPr>
        <w:t xml:space="preserve"> देखें।</w:t>
      </w:r>
    </w:p>
    <w:p>
      <w:pPr/>
      <w:r>
        <w:rPr>
          <w:lang w:val="hi_IN" w:bidi="hi_IN"/>
        </w:rPr>
      </w:r>
      <w:r>
        <w:rPr>
          <w:lang w:val="hi_IN" w:bidi="hi_IN"/>
        </w:rPr>
        <w:t xml:space="preserve">परमेश्वर ने कहा कि वह मनुष्यों को सहन नहीं करेगा या उनके साथ नहीं रहेगा, क्योंकि वे केवल </w:t>
      </w:r>
      <w:r>
        <w:rPr>
          <w:b/>
          <w:lang w:val="hi_IN" w:bidi="hi_IN"/>
        </w:rPr>
        <w:t>नश्वर शरीर</w:t>
      </w:r>
      <w:r>
        <w:rPr>
          <w:lang w:val="hi_IN" w:bidi="hi_IN"/>
        </w:rPr>
        <w:t xml:space="preserve"> हैं। नश्वर शरीर बस इस तथ्य को दर्शाता है कि मनुष्य दिव्य नहीं हैं- वे अंततः मर जाते हैं और परमेश्वर की आज्ञा नहीं मानते हैं।</w:t>
      </w:r>
    </w:p>
    <w:p>
      <w:pPr/>
      <w:r>
        <w:rPr>
          <w:lang w:val="hi_IN" w:bidi="hi_IN"/>
        </w:rPr>
      </w:r>
      <w:r>
        <w:rPr>
          <w:lang w:val="hi_IN" w:bidi="hi_IN"/>
        </w:rPr>
        <w:t xml:space="preserve">इस समय के दौरान, विशालकाय </w:t>
      </w:r>
      <w:r>
        <w:rPr>
          <w:b/>
          <w:lang w:val="hi_IN" w:bidi="hi_IN"/>
        </w:rPr>
        <w:t>नपीली</w:t>
      </w:r>
      <w:r>
        <w:rPr>
          <w:lang w:val="hi_IN" w:bidi="hi_IN"/>
        </w:rPr>
        <w:t xml:space="preserve"> पृथ्वी पर रहते थे। नपीली लोगों के समूह का एक सामान्य नाम है जो बाइबल में अन्य जगह भी पाया जाता है। हालाँकि, यहाँ नपीली जलप्रलय से पहले रहते थे, और बाद में वे जलप्रलय के दौरान मारे गए होंगे। इसका अर्थ है कि यह शब्द केवल उन लोगों के लिए एक सामान्य शब्द है जिन्हें विशालकाय या शक्तिशाली योद्धाओं के रूप में देखा जाता है।</w:t>
      </w:r>
    </w:p>
    <w:p>
      <w:pPr/>
      <w:r>
        <w:rPr>
          <w:lang w:val="hi_IN" w:bidi="hi_IN"/>
        </w:rPr>
      </w:r>
      <w:r>
        <w:rPr>
          <w:lang w:val="hi_IN" w:bidi="hi_IN"/>
        </w:rPr>
        <w:t xml:space="preserve">परमेश्वर ने देखा कि लोग जो कुछ सोचते थे या करते थे वह दुष्ट या बुरा था। उसे पछतावा था कि उसने उन्हें बनाया है। परमेश्वर का </w:t>
      </w:r>
      <w:r>
        <w:rPr>
          <w:b/>
          <w:lang w:val="hi_IN" w:bidi="hi_IN"/>
        </w:rPr>
        <w:t>हृदय टूट गया था</w:t>
      </w:r>
      <w:r>
        <w:rPr>
          <w:lang w:val="hi_IN" w:bidi="hi_IN"/>
        </w:rPr>
        <w:t xml:space="preserve">, जिसका अर्थ है कि परमेश्वर बहुत दु:खी था। परमेश्वर ने कहा कि वह </w:t>
      </w:r>
      <w:r>
        <w:rPr>
          <w:b/>
          <w:lang w:val="hi_IN" w:bidi="hi_IN"/>
        </w:rPr>
        <w:t>पृथ्वी के ऊपर से</w:t>
      </w:r>
      <w:r>
        <w:rPr>
          <w:lang w:val="hi_IN" w:bidi="hi_IN"/>
        </w:rPr>
        <w:t xml:space="preserve"> मनुष्यों को मिटा देगा। इसका अर्थ है कि परमेश्वर मनुष्यों को पूरी तरह से नष्ट कर देगा। परमेश्वर आगे कहता है कि वह पृथ्वी पर के सब जीवित प्राणियों को पूरी तरह से नष्ट कर देगा-सूखी भूमि पर बड़े और छोटे पशुओं को और सब पक्षियों को पूरी तरह से नष्ट कर देगा।</w:t>
      </w:r>
    </w:p>
    <w:p>
      <w:pPr/>
      <w:r>
        <w:rPr>
          <w:lang w:val="hi_IN" w:bidi="hi_IN"/>
        </w:rPr>
      </w:r>
      <w:r>
        <w:rPr>
          <w:lang w:val="hi_IN" w:bidi="hi_IN"/>
        </w:rPr>
        <w:t xml:space="preserve">हालाँकि, </w:t>
      </w:r>
      <w:r>
        <w:rPr>
          <w:b/>
          <w:lang w:val="hi_IN" w:bidi="hi_IN"/>
        </w:rPr>
        <w:t>नूह ने परमेश्वर की ओर से अनुग्रह पाया</w:t>
      </w:r>
      <w:r>
        <w:rPr>
          <w:lang w:val="hi_IN" w:bidi="hi_IN"/>
        </w:rPr>
        <w:t>। नूह ने परमेश्वर को प्रसन्न किया। हम अगले भाग से जानते हैं कि नूह ने परमेश्वर की आज्ञा मानी और उसके साथ उसका अच्छा रिश्ता था।</w:t>
      </w:r>
    </w:p>
    <w:p>
      <w:pPr/>
      <w:r>
        <w:rPr>
          <w:lang w:val="hi_IN" w:bidi="hi_IN"/>
        </w:rPr>
      </w:r>
      <w:r>
        <w:rPr>
          <w:lang w:val="hi_IN" w:bidi="hi_IN"/>
        </w:rPr>
        <w:t>रुकें और अपने भाषा समूह में चर्चा करें: जब कोई व्यक्ति किसी अन्य व्यक्ति से प्रसन्न होता है तो आप उसके बारे में कैसे बात करते हैं? यदि कोई किसी को खुश करना चाहता है तो वह किस प्रकार के काम करता है? आप नूह के द्वारा परमेश्वर का अनुग्रह पाने के बारे में कैसे बात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6:9–22</w:t>
      </w:r>
      <w:r>
        <w:rPr>
          <w:lang w:val="hi_IN" w:bidi="hi_IN"/>
        </w:rPr>
      </w:r>
    </w:p>
    <w:p>
      <w:pPr>
        <w:pStyle w:val="Heading3"/>
      </w:pPr>
      <w:r>
        <w:rPr>
          <w:lang w:val="hi_IN" w:bidi="hi_IN"/>
        </w:rPr>
        <w:t>सुने और मन में रखें</w:t>
      </w:r>
    </w:p>
    <w:p>
      <w:pPr/>
      <w:r>
        <w:rPr>
          <w:lang w:val="hi_IN" w:bidi="hi_IN"/>
        </w:rPr>
      </w:r>
      <w:r>
        <w:rPr>
          <w:lang w:val="hi_IN" w:bidi="hi_IN"/>
        </w:rPr>
        <w:t>उत्पत्ति 6:9–22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आप किसी ऐसे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संस्करण में एक बार सुनें।</w:t>
      </w:r>
    </w:p>
    <w:p>
      <w:pPr/>
      <w:r>
        <w:rPr>
          <w:lang w:val="hi_IN" w:bidi="hi_IN"/>
        </w:rPr>
      </w:r>
      <w:r>
        <w:rPr>
          <w:lang w:val="hi_IN" w:bidi="hi_IN"/>
        </w:rPr>
        <w:t>आदम और हव्वा द्वारा परमेश्वर की आज्ञा नहीं मानने और उन्हें परमेश्वर द्वारा उनके लिए बनाए गए विशेष बगीचे से बाहर निकाल दिए जाने की कहानी के बाद उनके संतान हुई। उन संतानों की भी संतान हुई। पृथ्वी लोगों से भरने लगी। इन लोगों ने परमेश्वर की आज्ञा नहीं मानी। वे भ्रष्ट और हिंसक थे। इसका अर्थ है कि वे अपने रास्तों में बेईमान थे। भ्रष्ट का अर्थ यह भी होता है कि कोई चीज़ खराब हो गई हो या सड़ गई हो। हिंसक का अर्थ है कि उन्होंने बल का उपयोग किया। परमेश्वर ने लोगों के भ्रष्टाचार को देखा और उन्हें नष्ट करने का फैसला किया। यह सब नूह की कहानी शुरू होने से पहले हुआ था।</w:t>
      </w:r>
    </w:p>
    <w:p>
      <w:pPr/>
      <w:r>
        <w:rPr>
          <w:lang w:val="hi_IN" w:bidi="hi_IN"/>
        </w:rPr>
      </w:r>
      <w:r>
        <w:rPr>
          <w:lang w:val="hi_IN" w:bidi="hi_IN"/>
        </w:rPr>
        <w:t>नूह की कहानी यह बताती है कि परमेश्वर ने कैसे उन मनुष्यों और पशुओं को नष्ट कर दिया जिन्हें उसने बनाया था, लेकिन नूह, उसके परिवार और कुछ पशुओं को बचा लिया। उत्पत्ति के लेखक ने नूह की कहानी के कुछ हिस्सों को एक से अधिक बार बताया है। हर बार लेखक और अधिक जानकारी शामिल करता है। यह लेखक द्वारा सृष्टि की कहानी को बताने के तरीके के समान है। यह नूह की पहली कहानी है।</w:t>
      </w:r>
    </w:p>
    <w:p>
      <w:pPr/>
      <w:r>
        <w:rPr>
          <w:lang w:val="hi_IN" w:bidi="hi_IN"/>
        </w:rPr>
      </w:r>
      <w:r>
        <w:rPr>
          <w:lang w:val="hi_IN" w:bidi="hi_IN"/>
        </w:rPr>
        <w:t>कहानी इस कथन से शुरू होती है कि नूह की वंशावली यह है। उत्पत्ति में इस वाक्यांश का उपयोग कई बार किया हुआ है। नूह की कहानी में इस वाक्यांश का दूसरी बार प्रयोग किया गया है। यह आमतौर पर किसी प्रमुख पात्र के बारे में एक नई कहानी शुरू करता है। इस कहानी में, हम नूह के बारे में सीखते हैं।</w:t>
      </w:r>
    </w:p>
    <w:p>
      <w:pPr/>
      <w:r>
        <w:rPr>
          <w:lang w:val="hi_IN" w:bidi="hi_IN"/>
        </w:rPr>
      </w:r>
      <w:r>
        <w:rPr>
          <w:lang w:val="hi_IN" w:bidi="hi_IN"/>
        </w:rPr>
        <w:t>हम नहीं जानते कि नूह कहाँ रहता था। हम आगे देखेंगे कि वह जहाज आज के तुर्की देश में एक पहाड़ पर ठहरता है। कुछ लोग सोचते हैं कि नूह हिद्देकेल नदी और फरात नदी के बीच के क्षेत्र में रहता था।</w:t>
      </w:r>
    </w:p>
    <w:p>
      <w:pPr/>
      <w:r>
        <w:rPr>
          <w:lang w:val="hi_IN" w:bidi="hi_IN"/>
        </w:rPr>
      </w:r>
      <w:r>
        <w:rPr>
          <w:lang w:val="hi_IN" w:bidi="hi_IN"/>
        </w:rPr>
        <w:t>इस क्षेत्र का नक्शा दिखाएँ जिसमें तुर्की का वह क्षेत्र शामिल हो जहाँ अरारात पर्वत स्थित है। नक्शे में शद्देकेल और फरात नदियाँ शामिल होंगी।</w:t>
      </w:r>
    </w:p>
    <w:p>
      <w:pPr/>
      <w:r>
        <w:rPr>
          <w:lang w:val="hi_IN" w:bidi="hi_IN"/>
        </w:rPr>
      </w:r>
      <w:r>
        <w:rPr>
          <w:lang w:val="hi_IN" w:bidi="hi_IN"/>
        </w:rPr>
        <w:t>नूह एक अच्छा व्यक्ति था। कहानी कहती है कि वह धर्मी और निर्दोष था। इसका अर्थ है कि नूह का परमेश्वर के साथ सही रिश्ता था।</w:t>
      </w:r>
    </w:p>
    <w:p>
      <w:pPr/>
      <w:r>
        <w:rPr>
          <w:lang w:val="hi_IN" w:bidi="hi_IN"/>
        </w:rPr>
      </w:r>
      <w:r>
        <w:rPr>
          <w:lang w:val="hi_IN" w:bidi="hi_IN"/>
        </w:rPr>
        <w:t>किसी ऐसे रिश्ते का वर्णन करें जिसे आप गहरी संगति मानते हैं।</w:t>
      </w:r>
    </w:p>
    <w:p>
      <w:pPr/>
      <w:r>
        <w:rPr>
          <w:lang w:val="hi_IN" w:bidi="hi_IN"/>
        </w:rPr>
      </w:r>
      <w:r>
        <w:rPr>
          <w:lang w:val="hi_IN" w:bidi="hi_IN"/>
        </w:rPr>
        <w:t>नूह परमेश्वर के रास्तों पर चला। नूह सिद्ध नहीं था। नूह ने कई बार परमेश्वर की आज्ञा नहीं मानी। परमेश्वर ने देखा कि नूह धर्मी मनुष्य था। नूह विवाहित था और उसके तीन जवान पुत्र थे जिनका नाम शेम, हाम और येपेत था। हर पुत्र भी विवाहित था।</w:t>
      </w:r>
    </w:p>
    <w:p>
      <w:pPr/>
      <w:r>
        <w:rPr>
          <w:lang w:val="hi_IN" w:bidi="hi_IN"/>
        </w:rPr>
      </w:r>
      <w:r>
        <w:rPr>
          <w:lang w:val="hi_IN" w:bidi="hi_IN"/>
        </w:rPr>
        <w:t>पिछले भाग में, नूह 500 वर्ष का है। जब नूह जहाज में चढ़ गया तब बारिश गिरनी शुरू हुई उस समय वह 600 वर्ष का था। हम नहीं जानते कि नूह को जहाज बनाने में कितना समय लगा। इस कहानी में नूह की उम्र का उल्लेख नहीं किया गया है, लेकिन दूसरी कहानियों में उसकी उम्र का उल्लेख किया गया है।</w:t>
      </w:r>
    </w:p>
    <w:p>
      <w:pPr/>
      <w:r>
        <w:rPr>
          <w:lang w:val="hi_IN" w:bidi="hi_IN"/>
        </w:rPr>
      </w:r>
      <w:r>
        <w:rPr>
          <w:lang w:val="hi_IN" w:bidi="hi_IN"/>
        </w:rPr>
        <w:t>परमेश्वर नूह के पास गया और नूह से कहा, "मैंने सभी जीवित प्राणियों को नष्ट करने का फैसला किया है। वे सभी हिंसक हैं या हिंसक काम करते हैं।" परमेश्वर ने भ्रष्ट शब्द का उपयोग किया है जिसका अर्थ है कुछ बुरा या सड़ा हुआ। इसका यह भी अर्थ हो सकता है कि कोई भ्रष्ट व्यक्ति वह होता है जो बुरा या दुष्ट कार्य करता है।</w:t>
      </w:r>
    </w:p>
    <w:p>
      <w:pPr/>
      <w:r>
        <w:rPr>
          <w:lang w:val="hi_IN" w:bidi="hi_IN"/>
        </w:rPr>
      </w:r>
      <w:r>
        <w:rPr>
          <w:lang w:val="hi_IN" w:bidi="hi_IN"/>
        </w:rPr>
        <w:t>कल्पना करें कि दूसरे लोग क्या कर रहे थे। उन्होंने शायद ऐसे कौन से काम किए थे जिनके कारण परमेश्वर उनसे इतना क्रोधित हुआ? आपको क्या लगता है कि नूह ने ऐसा क्या किया होगा जिसके कारण परमेश्वर ने नूह को निर्दोष और धर्मी माना? नूह बाकी लोगों से कैसे अलग था?</w:t>
      </w:r>
    </w:p>
    <w:p>
      <w:pPr/>
      <w:r>
        <w:rPr>
          <w:lang w:val="hi_IN" w:bidi="hi_IN"/>
        </w:rPr>
      </w:r>
      <w:r>
        <w:rPr>
          <w:lang w:val="hi_IN" w:bidi="hi_IN"/>
        </w:rPr>
        <w:t>फिर परमेश्वर ने नूह से कहा कि वह जहाज बनाए। यह वह जहाज नहीं था जिसे नूह ने पहले देखा था। इस समय लोगों ने नदियों के किनारे चमड़े से बनी छोटी नावों का उपयोग किया।</w:t>
      </w:r>
    </w:p>
    <w:p>
      <w:pPr/>
      <w:r>
        <w:rPr>
          <w:lang w:val="hi_IN" w:bidi="hi_IN"/>
        </w:rPr>
      </w:r>
      <w:r>
        <w:rPr>
          <w:lang w:val="hi_IN" w:bidi="hi_IN"/>
        </w:rPr>
        <w:t>खाल से बनी एक छोटी नाव की तस्वीर दिखाएँ।</w:t>
      </w:r>
    </w:p>
    <w:p>
      <w:pPr/>
      <w:r>
        <w:rPr>
          <w:lang w:val="hi_IN" w:bidi="hi_IN"/>
        </w:rPr>
      </w:r>
      <w:r>
        <w:rPr>
          <w:lang w:val="hi_IN" w:bidi="hi_IN"/>
        </w:rPr>
        <w:t>परमेश्वर ने नूह को जहाज बनाने के लिए उपयोग की जाने वाली लकड़ी के बारे में बताया। हम नहीं जानते कि वास्तव में यह लकड़ी कौन-सी थी, लेकिन हम जानते हैं कि यह जहाज बनाने के लिए अच्छी थी। परमेश्वर ने नूह से कहा कि वह जहाज को जलरोधी बनाने के लिए उसमें अन्दर और बाहर राल लगाए। राल एक काला चिपचिपा पदार्थ है जो हमें देवदार के पेड़ों से प्राप्त होता है। इस पदार्थ को जहाज के अंदर और बाहर लगाने से वह जलरोधी बन जाएगा। जहाज के अन्दर पानी नहीं आएगा। परमेश्वर ने नूह से यह नहीं कहा कि वह जहाज को चलाने के लिए उसमें पतवार या पाल लगाए। यह जहाज उन ज्यादातर जहाजों की तरह नहीं दिखता जो आपने देखें हैं।</w:t>
      </w:r>
    </w:p>
    <w:p>
      <w:pPr/>
      <w:r>
        <w:rPr>
          <w:lang w:val="hi_IN" w:bidi="hi_IN"/>
        </w:rPr>
      </w:r>
      <w:r>
        <w:rPr>
          <w:lang w:val="hi_IN" w:bidi="hi_IN"/>
        </w:rPr>
        <w:t>जहाज या किसी लकड़ी पर राल लगाए जाने की तस्वीर दिखाएँ।</w:t>
      </w:r>
    </w:p>
    <w:p>
      <w:pPr/>
      <w:r>
        <w:rPr>
          <w:lang w:val="hi_IN" w:bidi="hi_IN"/>
        </w:rPr>
      </w:r>
      <w:r>
        <w:rPr>
          <w:lang w:val="hi_IN" w:bidi="hi_IN"/>
        </w:rPr>
        <w:t>देवदार के पेड़ों की तस्वीर दिखाएँ जो राल पैदा करते हैं।</w:t>
      </w:r>
    </w:p>
    <w:p>
      <w:pPr/>
      <w:r>
        <w:rPr>
          <w:lang w:val="hi_IN" w:bidi="hi_IN"/>
        </w:rPr>
      </w:r>
      <w:r>
        <w:rPr>
          <w:lang w:val="hi_IN" w:bidi="hi_IN"/>
        </w:rPr>
        <w:t>परमेश्वर ने नूह को बताया कि जहाज कैसे बनाना है। परमेश्वर ने नूह से कहा कि वह जहाज को एक सौ पचास मीटर लंबा, पच्चीस मीटर चौड़ा और पंद्रह मीटर ऊँचा बनाए। परमेश्वर ने नूह से कहा कि जहाज में तीन स्तर या तीन मंज़िल बनाए। परमेश्वर ने नूह से कहा कि वह जहाज में रहने वाले पशुओं के लिए झोपड़ी या घोंसले बनाए। परमेश्वर ने नूह से कहा कि वह एक तरफ एक दरवाजा रखे। परमेश्वर ने नूह से यह भी कहा कि वह जहाज के ऊपरी भाग और छत के बीच पचास सेंटीमीटर की जगह रखे। यह जगह जहाज के चारों ओर घूमने के लिए बनाई गई थी।</w:t>
      </w:r>
    </w:p>
    <w:p>
      <w:pPr/>
      <w:r>
        <w:rPr>
          <w:lang w:val="hi_IN" w:bidi="hi_IN"/>
        </w:rPr>
      </w:r>
      <w:r>
        <w:rPr>
          <w:lang w:val="hi_IN" w:bidi="hi_IN"/>
        </w:rPr>
        <w:t>कुछ कागज़ या लकड़ी के टुकड़े लेकर नूह को दिए गए निर्देशों का पालन करते हुए एक जहाज बनाने की कोशिश करें। यह एक डिब्बे जैसा दिखता है। इसे पानी में रखकर देखें कि यह तैरता है या नहीं। यह सुनिश्चित करें कि जहाज का तल सपाट हो। जहाज में पतवार या पाल न रखें। आप इन निर्देशों का उपयोग करके चित्र बनाने का भी प्रयास कर सकते हैं।</w:t>
      </w:r>
    </w:p>
    <w:p>
      <w:pPr/>
      <w:r>
        <w:rPr>
          <w:lang w:val="hi_IN" w:bidi="hi_IN"/>
        </w:rPr>
      </w:r>
      <w:r>
        <w:rPr>
          <w:lang w:val="hi_IN" w:bidi="hi_IN"/>
        </w:rPr>
        <w:t>इस बारे में बात करें कि नूह के लिए केवल इन निर्देशों के आधार पर ऐसी चीज़ बनाना कैसा रहा होगा, जिसे उसने पहले कभी नहीं देखा था।</w:t>
      </w:r>
    </w:p>
    <w:p>
      <w:pPr/>
      <w:r>
        <w:rPr>
          <w:lang w:val="hi_IN" w:bidi="hi_IN"/>
        </w:rPr>
      </w:r>
      <w:r>
        <w:rPr>
          <w:lang w:val="hi_IN" w:bidi="hi_IN"/>
        </w:rPr>
        <w:t>समूह द्वारा जहाज का नमूना बनाने की कोशिश करने के बाद उसकी एक तस्वीर दिखाएँ।</w:t>
      </w:r>
    </w:p>
    <w:p>
      <w:pPr/>
      <w:r>
        <w:rPr>
          <w:lang w:val="hi_IN" w:bidi="hi_IN"/>
        </w:rPr>
      </w:r>
      <w:r>
        <w:rPr>
          <w:lang w:val="hi_IN" w:bidi="hi_IN"/>
        </w:rPr>
        <w:t>एक ऐसी तस्वीर दिखाओ जो जहाज की आड़ी कटी हुई हो ताकि वे देख सकें कि अंदर कैसे बनाया गया था। चर्चा करें कि आपकी संस्कृति जहाजों को जलरोधी कैसे बनाती है ताकि उनमें रिसाव न हों।</w:t>
      </w:r>
    </w:p>
    <w:p>
      <w:pPr/>
      <w:r>
        <w:rPr>
          <w:lang w:val="hi_IN" w:bidi="hi_IN"/>
        </w:rPr>
      </w:r>
      <w:r>
        <w:rPr>
          <w:lang w:val="hi_IN" w:bidi="hi_IN"/>
        </w:rPr>
        <w:t>जहाज एक लंबे और संकरे डिब्बे की तरह दिखेगा। इस तरह से बना हुआ जहाज तैर सकेगा। वह इतना बड़ा था कि उसमें सभी जानवरों और जहाज पर सवार आठ लोगों के लिए जगह थी। हमें नहीं पता कि किसी ने नूह को जहाज बनाने में मदद की थी या नहीं।</w:t>
      </w:r>
    </w:p>
    <w:p>
      <w:pPr/>
      <w:r>
        <w:rPr>
          <w:lang w:val="hi_IN" w:bidi="hi_IN"/>
        </w:rPr>
      </w:r>
      <w:r>
        <w:rPr>
          <w:lang w:val="hi_IN" w:bidi="hi_IN"/>
        </w:rPr>
        <w:t>जहाज में उन झोपड़ियों की तस्वीर दिखाएँ जिन्हें परमेश्वर ने नूह को बनाने के लिए कहा था। मुर्गियों के बाड़े में पाए जाने वाले घोंसलों की तस्वीर दिखाएं।</w:t>
      </w:r>
    </w:p>
    <w:p>
      <w:pPr/>
      <w:r>
        <w:rPr>
          <w:lang w:val="hi_IN" w:bidi="hi_IN"/>
        </w:rPr>
      </w:r>
      <w:r>
        <w:rPr>
          <w:lang w:val="hi_IN" w:bidi="hi_IN"/>
        </w:rPr>
        <w:t>परमेश्वर ने नूह से फिर कहा, "मैं हर उस जीव को नाश करने जा रहा हूँ जो साँस लेता है।" परमेश्वर ने कहा, "मैं पृथ्वी को जल से ढक दूँगा ताकि सब कुछ नष्ट हो जाए।" यह जलप्रलय है। कई बार, जलप्रलय तेजी से होता है जिससे पानी किसी क्षेत्र में या उसके माध्यम से तेजी से बहने लगता है। जलप्रलय अक्सर भारी बारिश के बाद होता है। बारिश इतनी जल्दी और तेजी से होती है कि पानी मिट्टी में समा नहीं पाता और वह जमीन से बहकर निचले हिस्सों में चला जाता है। पानी इतनी ताकत से बहता है कि वह रास्ते में आने वाले ढांचे को नष्ट कर देता है।</w:t>
      </w:r>
    </w:p>
    <w:p>
      <w:pPr/>
      <w:r>
        <w:rPr>
          <w:lang w:val="hi_IN" w:bidi="hi_IN"/>
        </w:rPr>
      </w:r>
      <w:r>
        <w:rPr>
          <w:lang w:val="hi_IN" w:bidi="hi_IN"/>
        </w:rPr>
        <w:t>जलप्रलय वाले क्षेत्र की तस्वीर दिखाएँ। तस्वीर में क्षेत्र में भरे पानी के साथ-साथ पानी से हुए विनाश को भी दर्शाया जाना चाहिए।</w:t>
      </w:r>
    </w:p>
    <w:p>
      <w:pPr/>
      <w:r>
        <w:rPr>
          <w:lang w:val="hi_IN" w:bidi="hi_IN"/>
        </w:rPr>
      </w:r>
      <w:r>
        <w:rPr>
          <w:lang w:val="hi_IN" w:bidi="hi_IN"/>
        </w:rPr>
        <w:t>एक समूह के रूप में चर्चा करें: आप जलप्रलय के बारे में क्या जानते हैं? आपने जलप्रलय के बारे में क्या अनुभव किया है या दूसरों ने आपको क्या बताया है?</w:t>
      </w:r>
    </w:p>
    <w:p>
      <w:pPr/>
      <w:r>
        <w:rPr>
          <w:lang w:val="hi_IN" w:bidi="hi_IN"/>
        </w:rPr>
      </w:r>
      <w:r>
        <w:rPr>
          <w:lang w:val="hi_IN" w:bidi="hi_IN"/>
        </w:rPr>
        <w:t>पृथ्वी के विनाश का वर्णन करने के बाद, परमेश्वर ने नूह से की गई अपनी प्रतिज्ञा के साथ एक विरोधाभास प्रस्तुत किया। परमेश्वर ने नूह से कहा, "परन्तु तेरे संग मैं वाचा बाँधता हूँ।" वाचा एक गंभीर प्रतिज्ञा या समझौता है। परमेश्वर नूह से कह रहा था कि नूह और उसका परिवार जहाज में सुरक्षित रहेगा। यह वाचा परमेश्वर की प्रतिज्ञा थी और यह परमेश्वर पर निर्भर थी। परमेश्वर ने नूह से कुछ भी नहीं माँगा। परमेश्वर ने नूह से यह भी कहा कि वह अपनी पत्नी, तीनों पुत्रों और उनकी पत्नियों को लेकर जहाज पर चढ़ जाए। इससे जहाज में आठ वयस्क लोग सवार हो गए। परमेश्वर ने नूह से कहा कि वह जहाज पर हर प्रकार के पशु, पक्षी और रेंगनेवाले जन्तुओं का एक जोड़ा रखे—हर एक में एक नर और एक मादा। परमेश्वर ने नूह से यह भी कहा कि वह यह सुनिश्चित करे कि जहाज में सभी पशुओं और नूह के परिवार के लिए पर्याप्त भोजन हो।</w:t>
      </w:r>
    </w:p>
    <w:p>
      <w:pPr/>
      <w:r>
        <w:rPr>
          <w:lang w:val="hi_IN" w:bidi="hi_IN"/>
        </w:rPr>
      </w:r>
      <w:r>
        <w:rPr>
          <w:lang w:val="hi_IN" w:bidi="hi_IN"/>
        </w:rPr>
        <w:t>जहाज में सवार, कुछ प्रकार के जानवरों के बारे में बात करें। उस दृश्य की कल्पना करो जब पशु जहाज पर सवार होने के लिए उसकी ओर आते हैं। आप जहाज में किस प्रकार का भोजन रखेंगे? आप जहाज में कितना भोजन रख सकते हैं?</w:t>
      </w:r>
    </w:p>
    <w:p>
      <w:pPr/>
      <w:r>
        <w:rPr>
          <w:lang w:val="hi_IN" w:bidi="hi_IN"/>
        </w:rPr>
      </w:r>
      <w:r>
        <w:rPr>
          <w:lang w:val="hi_IN" w:bidi="hi_IN"/>
        </w:rPr>
        <w:t>नूह ने सब कुछ वैसा ही किया जैसा कि परमेश्वर ने उसे आज्ञा दी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यह दृश्य नूह की कहानी का परिचय है। हम नूह के चरित्र और नूह के परिवार के बारे में जानकारी सीखते हैं। पहले दृश्य में कोई भी नहीं बोल रहा है।</w:t>
      </w:r>
    </w:p>
    <w:p>
      <w:pPr/>
      <w:r>
        <w:rPr>
          <w:lang w:val="hi_IN" w:bidi="hi_IN"/>
        </w:rPr>
      </w:r>
      <w:r>
        <w:rPr>
          <w:b/>
          <w:lang w:val="hi_IN" w:bidi="hi_IN"/>
        </w:rPr>
        <w:t>दूसरा दृश्य:</w:t>
      </w:r>
      <w:r>
        <w:rPr>
          <w:lang w:val="hi_IN" w:bidi="hi_IN"/>
        </w:rPr>
        <w:t xml:space="preserve"> हम पृथ्वी पर लोगों की दुष्टता के बारे में सीखते हैं। परमेश्वर वह सब देखता है जो हो रहा है। दूसरे दृश्य में परमेश्वर बात करता है।</w:t>
      </w:r>
    </w:p>
    <w:p>
      <w:pPr/>
      <w:r>
        <w:rPr>
          <w:lang w:val="hi_IN" w:bidi="hi_IN"/>
        </w:rPr>
      </w:r>
      <w:r>
        <w:rPr>
          <w:b/>
          <w:lang w:val="hi_IN" w:bidi="hi_IN"/>
        </w:rPr>
        <w:t>तीसरा दृश्य</w:t>
      </w:r>
      <w:r>
        <w:rPr>
          <w:lang w:val="hi_IN" w:bidi="hi_IN"/>
        </w:rPr>
        <w:t xml:space="preserve"> परमेश्वर नूह से कहता है कि सभी जीवित प्राणी नष्ट होने वाले हैं। परमेश्वर ने नूह को एक बड़ी नाव या जहाज बनाने के लिए कहा। परमेश्वर ने स्पष्ट निर्देश दिए कि जहाज कितना बड़ा हो, उसे किस लकड़ी से बनाया जाए, उसमें कितने तल हों और दरवाज़ा कहाँ लगाया जाए। इस दृश्य में नूह बात नहीं करता है।</w:t>
      </w:r>
    </w:p>
    <w:p>
      <w:pPr/>
      <w:r>
        <w:rPr>
          <w:lang w:val="hi_IN" w:bidi="hi_IN"/>
        </w:rPr>
      </w:r>
      <w:r>
        <w:rPr>
          <w:b/>
          <w:lang w:val="hi_IN" w:bidi="hi_IN"/>
        </w:rPr>
        <w:t>चौथा दृश्य:</w:t>
      </w:r>
      <w:r>
        <w:rPr>
          <w:lang w:val="hi_IN" w:bidi="hi_IN"/>
        </w:rPr>
        <w:t xml:space="preserve"> परमेश्वर नूह को यह याद दिलाता है कि नूह को जहाज क्यों बनाना है। परमेश्वर ने नूह के साथ वाचा की पुष्टि की। परमेश्वर ने नूह से कहा कि वह पशुओं का जोड़ा, हर प्रजाति में से एक नर और एक मादा को जहाज में चढ़ाए। परमेश्वर ने नूह से कहा कि ये पशु तेरे पास आ जाएँगे। परमेश्वर ने नूह से यह भी कहा कि वह जहाज में जानवरों और उसके परिवार के लिए भोजन रखे। नूह बात नहीं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तीनों पुत्र</w:t>
      </w:r>
    </w:p>
    <w:p>
      <w:pPr>
        <w:pStyle w:val="ListBullet"/>
        <w:spacing w:line="240" w:lineRule="auto"/>
        <w:ind w:left="720"/>
      </w:pPr>
      <w:r>
        <w:rPr>
          <w:lang w:val="hi_IN" w:bidi="hi_IN"/>
        </w:rPr>
      </w:r>
      <w:r>
        <w:rPr>
          <w:lang w:val="hi_IN" w:bidi="hi_IN"/>
        </w:rPr>
        <w:t>सभी पुत्रों की पत्नियाँ</w:t>
      </w:r>
    </w:p>
    <w:p>
      <w:pPr>
        <w:pStyle w:val="ListBullet"/>
        <w:spacing w:line="240" w:lineRule="auto"/>
        <w:ind w:left="720"/>
      </w:pPr>
      <w:r>
        <w:rPr>
          <w:lang w:val="hi_IN" w:bidi="hi_IN"/>
        </w:rPr>
      </w:r>
      <w:r>
        <w:rPr>
          <w:lang w:val="hi_IN" w:bidi="hi_IN"/>
        </w:rPr>
        <w:t>पशु</w:t>
      </w:r>
    </w:p>
    <w:p>
      <w:pPr>
        <w:pStyle w:val="ListBullet"/>
        <w:spacing w:line="240" w:lineRule="auto"/>
        <w:ind w:left="720"/>
      </w:pPr>
      <w:r>
        <w:rPr>
          <w:lang w:val="hi_IN" w:bidi="hi_IN"/>
        </w:rPr>
      </w:r>
      <w:r>
        <w:rPr>
          <w:lang w:val="hi_IN" w:bidi="hi_IN"/>
        </w:rPr>
        <w:t>दूसरे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नूह का परिचय दिया गया है। नूह एक धर्मी पुरुष है। इस समय पृथ्वी पर नूह ही एकमात्र निर्दोष व्यक्ति है। नूह पाप रहित नहीं था। नूह परमेश्वर के साथ करीबी संगति में चलता है। इस दृश्य में नूह के तीनों पुत्रों का भी परिचय दिया गया है। हमें नहीं पता कि उन्होंने नूह को नाव बनाने में मदद की या नहीं। अभी तक नूह की पत्नी और उसके पुत्रों की पत्नियों का उल्लेख नहीं किया गया है। परमेश्वर ने लोगों में भ्रष्टाचार को देखा और उन्हें नष्ट करने का फैसला किया।</w:t>
      </w:r>
    </w:p>
    <w:p>
      <w:pPr/>
      <w:r>
        <w:rPr>
          <w:lang w:val="hi_IN" w:bidi="hi_IN"/>
        </w:rPr>
      </w:r>
      <w:r>
        <w:rPr>
          <w:lang w:val="hi_IN" w:bidi="hi_IN"/>
        </w:rPr>
        <w:t>नूह परमेश्वर के साथ करीबी संगति में चलता था। इसका अर्थ है कि वे एक साथ चल सकते थे बातचीत कर सकते थे और एक-दूसरे की संगति का आनन्द ले सकते थे।</w:t>
      </w:r>
    </w:p>
    <w:p>
      <w:pPr/>
      <w:r>
        <w:rPr>
          <w:lang w:val="hi_IN" w:bidi="hi_IN"/>
        </w:rPr>
      </w:r>
      <w:r>
        <w:rPr>
          <w:lang w:val="hi_IN" w:bidi="hi_IN"/>
        </w:rPr>
        <w:t>दूसरे दृश्य में, परमेश्वर पृथ्वी पर भ्रष्टाचार और हिंसा को देखता है। यह भाग इस वाक्यांश को दो बार दोहराता है।</w:t>
      </w:r>
    </w:p>
    <w:p>
      <w:pPr/>
      <w:r>
        <w:rPr>
          <w:lang w:val="hi_IN" w:bidi="hi_IN"/>
        </w:rPr>
      </w:r>
      <w:r>
        <w:rPr>
          <w:lang w:val="hi_IN" w:bidi="hi_IN"/>
        </w:rPr>
        <w:t>परमेश्वर ने इस बात को दो बार क्यों दोहराया? आप अपनी भाषा में किसी महत्वपूर्ण बात पर जोर कैसे देते हैं?</w:t>
      </w:r>
    </w:p>
    <w:p>
      <w:pPr/>
      <w:r>
        <w:rPr>
          <w:lang w:val="hi_IN" w:bidi="hi_IN"/>
        </w:rPr>
      </w:r>
      <w:r>
        <w:rPr>
          <w:lang w:val="hi_IN" w:bidi="hi_IN"/>
        </w:rPr>
        <w:t>तीसरे दृश्य में, परमेश्वर ने नूह से कहा, "मैंने पृथ्वी के सभी जीवित प्राणियों को नष्ट करने का फैसला किया है क्योंकि उन्होंने पृथ्वी को हिंसा से भर दिया है।" फिर परमेश्वर ने नूह से कहा कि वह जहाज बनाए। परमेश्वर ने नूह को उपयोग की जाने वाली लकड़ी के बारे में बताया। परमेश्वर ने कहा कि जहाज को एक सौ पचास मीटर लंबा, पच्चीस मीटर चौड़ा और पंद्रह मीटर ऊँचा बनाया जाए और उसमें तीन मंज़िल बनाई जाए। परमेश्वर ने नूह से कहा कि वह जहाज को जलरोधी करे और उसे अंदर और बाहर राल से ढक दे। परमेश्वर ने नूह से कहा कि वह जानवरों के लिए झोपड़ी और घोंसले बनाए। परमेश्वर ने नूह से कहा कि वह एक तरफ एक दरवाजा रखे। परमेश्वर ने नूह से कहा कि वह जहाज की छत के चारों ओर किनारों और छत के बीच पचास सेंटीमीटर की जगह रखे।</w:t>
      </w:r>
    </w:p>
    <w:p>
      <w:pPr/>
      <w:r>
        <w:rPr>
          <w:lang w:val="hi_IN" w:bidi="hi_IN"/>
        </w:rPr>
      </w:r>
      <w:r>
        <w:rPr>
          <w:lang w:val="hi_IN" w:bidi="hi_IN"/>
        </w:rPr>
        <w:t>चौथे दृश्य में, परमेश्वर नूह को निर्देश देना जारी रखता है। परमेश्वर ने नूह से कहा कि जलप्रलय आएगा और पृथ्वी के हर जीवित प्राणी को नष्ट कर देगा। फिर परमेश्वर ने नूह से कहा कि नूह और उसका परिवार सुरक्षित रहेगा। यह उस घटना के विपरीत है जो बाकी सभी के साथ होगी। परमेश्वर ने नूह से कहा कि वह पशुओं का जोड़ा, हर प्रजाति में से एक नर और एक मादा को जहाज में चढ़ाए। फिर परमेश्वर ने नूह से कहा कि ये सभी पशु तेरे पास आ जाएँगे। इसका अर्थ है कि नूह और उसके पुत्रों को पशुओं की तलाश करने नहीं जाना पड़ेगा। परमेश्वर ने नूह से कहा कि वह जहाज में सभी पशुओं और उसके परिवार के लिए पर्याप्त भोजन रखे। परमेश्वर ने नूह को यह नहीं बताया कि वह जहाज में जानवरों के साथ कितने समय तक रहेगा। नूह ने सब कुछ वैसा ही किया जैसा परमेश्वर ने उसे आज्ञा दी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कथा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तीनों पुत्र</w:t>
      </w:r>
    </w:p>
    <w:p>
      <w:pPr>
        <w:pStyle w:val="ListBullet"/>
        <w:spacing w:line="240" w:lineRule="auto"/>
        <w:ind w:left="720"/>
      </w:pPr>
      <w:r>
        <w:rPr>
          <w:lang w:val="hi_IN" w:bidi="hi_IN"/>
        </w:rPr>
      </w:r>
      <w:r>
        <w:rPr>
          <w:lang w:val="hi_IN" w:bidi="hi_IN"/>
        </w:rPr>
        <w:t>सभी पुत्रों की पत्नियाँ</w:t>
      </w:r>
    </w:p>
    <w:p>
      <w:pPr>
        <w:pStyle w:val="ListBullet"/>
        <w:spacing w:line="240" w:lineRule="auto"/>
        <w:ind w:left="720"/>
      </w:pPr>
      <w:r>
        <w:rPr>
          <w:lang w:val="hi_IN" w:bidi="hi_IN"/>
        </w:rPr>
      </w:r>
      <w:r>
        <w:rPr>
          <w:lang w:val="hi_IN" w:bidi="hi_IN"/>
        </w:rPr>
        <w:t>पशु</w:t>
      </w:r>
    </w:p>
    <w:p>
      <w:pPr>
        <w:pStyle w:val="ListBullet"/>
        <w:spacing w:line="240" w:lineRule="auto"/>
        <w:ind w:left="720"/>
      </w:pPr>
      <w:r>
        <w:rPr>
          <w:lang w:val="hi_IN" w:bidi="hi_IN"/>
        </w:rPr>
      </w:r>
      <w:r>
        <w:rPr>
          <w:lang w:val="hi_IN" w:bidi="hi_IN"/>
        </w:rPr>
        <w:t>दूसरे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lang w:val="hi_IN" w:bidi="hi_IN"/>
        </w:rPr>
        <w:t>पहले दृश्य की शुरुआत में, नूह का परिचय दिया गया है। इस दृश्य में, हम सीखते हैं कि नूह एक धर्मी पुरुष है। इस समय पृथ्वी पर वह एकमात्र निर्दोष व्यक्ति है। नूह परमेश्वर के साथ करीबी संगति में चलता था। नूह के तीन पुत्र हैं जिनका नाम शेम, हाम और येपेत है।</w:t>
      </w:r>
    </w:p>
    <w:p>
      <w:pPr/>
      <w:r>
        <w:rPr>
          <w:lang w:val="hi_IN" w:bidi="hi_IN"/>
        </w:rPr>
      </w:r>
      <w:r>
        <w:rPr>
          <w:lang w:val="hi_IN" w:bidi="hi_IN"/>
        </w:rPr>
        <w:t>अभिनय को रोकें: नूह की भूमिका निभाने वाले व्यक्ति से कहें कि वह परमेश्वर के साथ उसके रिश्ते का वर्णन करे। आप यह सुन सकते हैं, "मैं परमेश्वर से नियमित रूप से बात करता हूँ, मैं परमेश्वर को कुछ भी बता सकता हूँ, परमेश्वर के निकट रहना मुझे अच्छा लगता है।" तीनों पुत्रों से पूछें, "हमें अपने पिता के बारे में बताएँ। वह किस प्रकार का व्यक्ति है?" आप यह सुन सकते हैं, "वह एक अच्छा व्यक्ति है, वह सच्चा है, वह हमसे भला व्यवहार करता है, लोग उसे पसंद करते हैं, वह परमेश्वर के मार्गों पर चलने का प्रयास करता है।" अभिनय को फिर से शुरू करें।</w:t>
      </w:r>
    </w:p>
    <w:p>
      <w:pPr/>
      <w:r>
        <w:rPr>
          <w:lang w:val="hi_IN" w:bidi="hi_IN"/>
        </w:rPr>
      </w:r>
      <w:r>
        <w:rPr>
          <w:lang w:val="hi_IN" w:bidi="hi_IN"/>
        </w:rPr>
        <w:t>नूह निर्दोष है।</w:t>
      </w:r>
    </w:p>
    <w:p>
      <w:pPr/>
      <w:r>
        <w:rPr>
          <w:lang w:val="hi_IN" w:bidi="hi_IN"/>
        </w:rPr>
      </w:r>
      <w:r>
        <w:rPr>
          <w:lang w:val="hi_IN" w:bidi="hi_IN"/>
        </w:rPr>
        <w:t>अभिनय को रोकें: नूह से पूछें कि वह निर्दोष जीवन कैसे जीता है। आप यह सुन सकते हैं, "मैं परमेश्वर की आराधना करता हूँ," या "मैं परमेश्वर की आज्ञा मानने की कोशिश करता हूँ" या "मैं अपने आसपास के लोगों के साथ हिंसा से नहीं, बल्कि, आदर से पेश आता हूँ।" अभिनय को फिर से शुरू करें।</w:t>
      </w:r>
    </w:p>
    <w:p>
      <w:pPr/>
      <w:r>
        <w:rPr>
          <w:lang w:val="hi_IN" w:bidi="hi_IN"/>
        </w:rPr>
      </w:r>
      <w:r>
        <w:rPr>
          <w:lang w:val="hi_IN" w:bidi="hi_IN"/>
        </w:rPr>
        <w:t>दूसरे दृश्य में, परमेश्वर देखता है कि दुनियाँ भ्रष्ट हो गई है और हिंसा से भरी है।</w:t>
      </w:r>
    </w:p>
    <w:p>
      <w:pPr/>
      <w:r>
        <w:rPr>
          <w:lang w:val="hi_IN" w:bidi="hi_IN"/>
        </w:rPr>
      </w:r>
      <w:r>
        <w:rPr>
          <w:lang w:val="hi_IN" w:bidi="hi_IN"/>
        </w:rPr>
        <w:t>अभिनय को रोकें: परमेश्वर से पूछें, "आप पृथ्वी के लोगों के बीच क्या देख रहे हैं?" आप यह सुन सकते हैं, "मैं भ्रष्टाचार देखता हूँ" या "मैं पुरुषों, पुरुषों और महिलाओं और महिलाओं के बीच में हिंसा देखता हूँ। लोग मेरे मार्गों पर नहीं चल रहे हैं।" अभिनय को फिर से शुरू करें।</w:t>
      </w:r>
    </w:p>
    <w:p>
      <w:pPr/>
      <w:r>
        <w:rPr>
          <w:lang w:val="hi_IN" w:bidi="hi_IN"/>
        </w:rPr>
      </w:r>
      <w:r>
        <w:rPr>
          <w:lang w:val="hi_IN" w:bidi="hi_IN"/>
        </w:rPr>
        <w:t>फिर तीसरे दृश्य में, परमेश्वर ने नूह से कहा, "मैंने सभी जीवित प्राणियों को नष्ट करने का फैसला किया है क्योंकि उन्होंने पृथ्वी को हिंसा से भर दिया है। मैं पृथ्वी समेत उन सबको नाश कर दूँगा।"</w:t>
      </w:r>
    </w:p>
    <w:p>
      <w:pPr/>
      <w:r>
        <w:rPr>
          <w:lang w:val="hi_IN" w:bidi="hi_IN"/>
        </w:rPr>
      </w:r>
      <w:r>
        <w:rPr>
          <w:lang w:val="hi_IN" w:bidi="hi_IN"/>
        </w:rPr>
        <w:t>अभिनय को रोकें: परमेश्वर से पूछें, "यह फैसला लेते समय आप कैसा महसूस कर रहे हैं?" आप यह सुन सकते हैं, "मुझे दु:ख या शोक होता है कि लोग ऐसा व्यवहार कर रहे हैं। मुझे पछतावा है कि मैंने उन्हें बनाया है।" नूह से पूछें, "जब आप परमेश्वर को इस तरह बात करते हुए सुनते हैं तो आपको कैसा महसूस होता है?" आप यह सुन सकते हैं, "मैं दु:खी या अकेलापन महसूस करता हूँ" या "मैं समझ नहीं पा रहा हूँ।" अभिनय को फिर से शुरू करें।</w:t>
      </w:r>
    </w:p>
    <w:p>
      <w:pPr/>
      <w:r>
        <w:rPr>
          <w:lang w:val="hi_IN" w:bidi="hi_IN"/>
        </w:rPr>
      </w:r>
      <w:r>
        <w:rPr>
          <w:lang w:val="hi_IN" w:bidi="hi_IN"/>
        </w:rPr>
        <w:t>नूह ने परमेश्वर के दिए हुए निर्देशों के अनुसार जहाज बनाया। जहाज एक सौ पचास मीटर लम्बा, पच्चीस मीटर चौड़ा और पंद्रह मीटर ऊँचा है। नूह ने जहाज को जलरोधी बनाया। नूह ने जानवरों के लिए झोपड़ी बनाई। नूह ने जहाज की एक तरफ एक दरवाज़ा बनाया।</w:t>
      </w:r>
    </w:p>
    <w:p>
      <w:pPr/>
      <w:r>
        <w:rPr>
          <w:lang w:val="hi_IN" w:bidi="hi_IN"/>
        </w:rPr>
      </w:r>
      <w:r>
        <w:rPr>
          <w:lang w:val="hi_IN" w:bidi="hi_IN"/>
        </w:rPr>
        <w:t>अभिनय को रोकें: नूह से पूछें, "आप यह जहाज क्यों बना रहे हैं?" आप शायद यह सुनेंगे, "क्योंकि परमेश्वर ने मुझे इसे बनाने के लिए कहा था।" अभिनय को फिर से शुरू करें।</w:t>
      </w:r>
    </w:p>
    <w:p>
      <w:pPr/>
      <w:r>
        <w:rPr>
          <w:lang w:val="hi_IN" w:bidi="hi_IN"/>
        </w:rPr>
      </w:r>
      <w:r>
        <w:rPr>
          <w:lang w:val="hi_IN" w:bidi="hi_IN"/>
        </w:rPr>
        <w:t>चौथे दृश्य में, परमेश्वर ने नूह से कहा, "मैं पृथ्वी को जलप्रलय से ढँक दूँगा जो हर उस चीज़ को नष्ट कर देगा जो सांस लेती है। पृथ्वी पर सब कुछ नष्ट हो जाएगा।"</w:t>
      </w:r>
    </w:p>
    <w:p>
      <w:pPr/>
      <w:r>
        <w:rPr>
          <w:lang w:val="hi_IN" w:bidi="hi_IN"/>
        </w:rPr>
      </w:r>
      <w:r>
        <w:rPr>
          <w:lang w:val="hi_IN" w:bidi="hi_IN"/>
        </w:rPr>
        <w:t>अभिनय को रोकें: नूह से पूछें, "परमेश्वर आपसे कह रहा है कि जलप्रलय आ रहा है। आप इसके बारे में कैसा महसूस करते हैं?" आप यह सुन सकते हैं, "मुझे नहीं पता कि जलप्रलय क्या है।" या, "मैं जहाज में रहूँगा इसलिए मैं सुरक्षित रहूँगा।" या, "मैं अपने मित्रों और अपने रिश्तेदारों के लिए डर रहा हूँ।" अभिनय को फिर से शुरू करें।</w:t>
      </w:r>
    </w:p>
    <w:p>
      <w:pPr/>
      <w:r>
        <w:rPr>
          <w:lang w:val="hi_IN" w:bidi="hi_IN"/>
        </w:rPr>
      </w:r>
      <w:r>
        <w:rPr>
          <w:lang w:val="hi_IN" w:bidi="hi_IN"/>
        </w:rPr>
        <w:t>परमेश्वर ने नूह से कहा, "मैं तेरे साथ अपनी वाचा या अपनी गंभीर प्रतिज्ञा की पुष्टि करूँगा।" फिर परमेश्वर ने नूह से कहा कि वह जहाज में चढ़ जाए और अपनी पत्नी, तीनों पुत्रों और हर एक पुत्र की पत्नी को ले जाए। इस तरह कुल आठ लोग जहाज पर चढ़े।</w:t>
      </w:r>
    </w:p>
    <w:p>
      <w:pPr/>
      <w:r>
        <w:rPr>
          <w:lang w:val="hi_IN" w:bidi="hi_IN"/>
        </w:rPr>
      </w:r>
      <w:r>
        <w:rPr>
          <w:lang w:val="hi_IN" w:bidi="hi_IN"/>
        </w:rPr>
        <w:t>अभिनय को रोकें: नूह की पत्नी से पूछें, "आप अपने मित्रों और परिवार को पीछे छोड़ने के बारे में आप कैसा महसूस करती हैं?" आप यह सुन सकते हैं, "मैं उनके लिए डरती हूँ" या, "मैं नहीं चाहती कि वे मरें।" तीनों पुत्रों से पूछें, "आप इस आने वाले जलप्रलय के बारे में कैसा महसूस करते हैं?" आप यह सुन सकते हैं, "मैं नहीं डरता," या "मुझे समझ नहीं आता कि यह सब क्यों हो रहा है" या "मैं अपने मित्रों को लेकर चिन्तित हूँ।" पुत्रों की पत्नियों से पूछें, "जहाज पर चढ़ते समय आप कैसा महसूस कर रहे हैं?" आप यह सुन सकते हैं, "मैं अपने परिवार के लिए डरती हूँ," या "मुझे समझ नहीं आ रहा कि मैं यह क्यों कर रही हूँ" या "काश मेरे माता-पिता भी हमारे साथ होते।" अभिनय को फिर से शुरू करें।</w:t>
      </w:r>
    </w:p>
    <w:p>
      <w:pPr/>
      <w:r>
        <w:rPr>
          <w:lang w:val="hi_IN" w:bidi="hi_IN"/>
        </w:rPr>
      </w:r>
      <w:r>
        <w:rPr>
          <w:lang w:val="hi_IN" w:bidi="hi_IN"/>
        </w:rPr>
        <w:t>परमेश्वर ने नूह से कहा कि वह हर प्रकार के जानवरों में से एक-एक जोड़ा, और हर प्रकार के पक्षियों में से एक-एक जोड़ा, नर और मादा को जहाज पर ले आए। परमेश्वर ने नूह से कहा कि ये पशु तेरे पास आ जाएँगे। परमेश्वर ने नूह से यह भी कहा कि वह जहाज में पशुओं और अपने परिवार के लिए पर्याप्त भोजन रखे।</w:t>
      </w:r>
    </w:p>
    <w:p>
      <w:pPr/>
      <w:r>
        <w:rPr>
          <w:lang w:val="hi_IN" w:bidi="hi_IN"/>
        </w:rPr>
      </w:r>
      <w:r>
        <w:rPr>
          <w:lang w:val="hi_IN" w:bidi="hi_IN"/>
        </w:rPr>
        <w:t>अभिनय को रोकें: नूह से पूछें, "आपको कैसे पता चलेगा कि आपके पास सभी के लिए पर्याप्त भोजन है?" आप यह सुन सकते हैं, "मुझे आशा है कि मेरे पास पर्याप्त होगा क्योंकि मुझे नहीं पता कि यह कितने समय तक चलेगा" या "मुझे नहीं पता कि जहाज में कितना रखना है।" अभिनय को फिर से शुरू करें।</w:t>
      </w:r>
    </w:p>
    <w:p>
      <w:pPr/>
      <w:r>
        <w:rPr>
          <w:lang w:val="hi_IN" w:bidi="hi_IN"/>
        </w:rPr>
      </w:r>
      <w:r>
        <w:rPr>
          <w:lang w:val="hi_IN" w:bidi="hi_IN"/>
        </w:rPr>
        <w:t>नूह परमेश्वर की आज्ञा मानता है। नूह ने सब कुछ वैसा ही किया जैसा परमेश्वर ने उसे करने के लिए कहा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ने वाले संस्करण में एक बार सुनें।</w:t>
      </w:r>
    </w:p>
    <w:p>
      <w:pPr/>
      <w:r>
        <w:rPr>
          <w:lang w:val="hi_IN" w:bidi="hi_IN"/>
        </w:rPr>
      </w:r>
      <w:r>
        <w:rPr>
          <w:lang w:val="hi_IN" w:bidi="hi_IN"/>
        </w:rPr>
        <w:t xml:space="preserve">यह नूह की कहानी है। पाठ नूह की </w:t>
      </w:r>
      <w:r>
        <w:rPr>
          <w:b/>
          <w:lang w:val="hi_IN" w:bidi="hi_IN"/>
        </w:rPr>
        <w:t>वंशावली</w:t>
      </w:r>
      <w:r>
        <w:rPr>
          <w:lang w:val="hi_IN" w:bidi="hi_IN"/>
        </w:rPr>
        <w:t xml:space="preserve"> शब्द का उपयोग करता है। इस संदर्भ में, शब्द का अर्थ है कि यह नूह की कहानी है या यह नूह का विवरण है। इस शब्द का अर्थ नूह का इतिहास या नूह की घटनाओं का विवरण भी हो सकता है। </w:t>
      </w:r>
      <w:r>
        <w:rPr>
          <w:b/>
          <w:lang w:val="hi_IN" w:bidi="hi_IN"/>
        </w:rPr>
        <w:t>वंशावली</w:t>
      </w:r>
      <w:r>
        <w:rPr>
          <w:lang w:val="hi_IN" w:bidi="hi_IN"/>
        </w:rPr>
        <w:t xml:space="preserve"> शब्द मुख्य शब्दावली में है।</w:t>
      </w:r>
    </w:p>
    <w:p>
      <w:pPr/>
      <w:r>
        <w:rPr>
          <w:lang w:val="hi_IN" w:bidi="hi_IN"/>
        </w:rPr>
      </w:r>
      <w:r>
        <w:rPr>
          <w:lang w:val="hi_IN" w:bidi="hi_IN"/>
        </w:rPr>
        <w:t xml:space="preserve">नूह एक </w:t>
      </w:r>
      <w:r>
        <w:rPr>
          <w:b/>
          <w:lang w:val="hi_IN" w:bidi="hi_IN"/>
        </w:rPr>
        <w:t>धर्मी</w:t>
      </w:r>
      <w:r>
        <w:rPr>
          <w:lang w:val="hi_IN" w:bidi="hi_IN"/>
        </w:rPr>
        <w:t xml:space="preserve"> मनुष्य था। नूह एक </w:t>
      </w:r>
      <w:r>
        <w:rPr>
          <w:b/>
          <w:lang w:val="hi_IN" w:bidi="hi_IN"/>
        </w:rPr>
        <w:t>निर्दोष</w:t>
      </w:r>
      <w:r>
        <w:rPr>
          <w:lang w:val="hi_IN" w:bidi="hi_IN"/>
        </w:rPr>
        <w:t xml:space="preserve"> मनुष्य था। नूह परमेश्वर के साथ करीबी </w:t>
      </w:r>
      <w:r>
        <w:rPr>
          <w:b/>
          <w:lang w:val="hi_IN" w:bidi="hi_IN"/>
        </w:rPr>
        <w:t>संगति</w:t>
      </w:r>
      <w:r>
        <w:rPr>
          <w:lang w:val="hi_IN" w:bidi="hi_IN"/>
        </w:rPr>
        <w:t xml:space="preserve"> में चला था। दोनों शब्द, धर्मी और निर्दोष, एक ही विचार रखते हैं। धर्मी का अर्थ है कि नूह नैतिक मानक के अनुसार था। निर्दोष होने का अर्थ है कि नूह में कोई दोष नहीं था। इसका यह अर्थ नहीं है कि नूह पाप रहित था। केवल वही जो धर्मी और निर्दोष है परमेश्वर के साथ संगति में चल सकता है। संगति का अर्थ एक अच्छे सम्बन्ध से है। यह पहली बार है कि उत्पत्ति में </w:t>
      </w:r>
      <w:r>
        <w:rPr>
          <w:b/>
          <w:lang w:val="hi_IN" w:bidi="hi_IN"/>
        </w:rPr>
        <w:t>धर्मी</w:t>
      </w:r>
      <w:r>
        <w:rPr>
          <w:lang w:val="hi_IN" w:bidi="hi_IN"/>
        </w:rPr>
        <w:t xml:space="preserve"> शब्द आया है। मुख्य शब्दावली में कुछ सुझाई गई गतिविधियाँ हैं जो आपकी भाषा में धार्मिकता का वर्णन करने या कहने का सबसे अच्छा तरीका निर्धारित करने में मदद करती हैं।</w:t>
      </w:r>
    </w:p>
    <w:p>
      <w:pPr/>
      <w:r>
        <w:rPr>
          <w:lang w:val="hi_IN" w:bidi="hi_IN"/>
        </w:rPr>
      </w:r>
      <w:r>
        <w:rPr>
          <w:lang w:val="hi_IN" w:bidi="hi_IN"/>
        </w:rPr>
        <w:t>एक गतिविधि जो सहायक हो सकती है वह है एक टूटा हुआ मिट्टी का बर्तन या टुटा हुए प्याले का उपयोग करना। इसे तोड़ दें और समूह से इसे फिर से मूल अवस्था में लाने के लिए कहें। वे देखेंगे कि जब एक बार यह टूट जाता है, तो इसे कभी भी पहले जैसा नहीं बनाया जा सकता। समूह को यह समझने में मदद करें कि परमेश्वर उस वस्तु को उसके मूल उपयोगी रूप में फिर से ला सकता है। यह धार्मिकता है। परमेश्वर उसे उसके वास्तविक रूप में फिर से ले आता है। समूह यह भी देख सकता है कि उस भाषा में ऐसे मुहावरे या शब्द-चित्र हो सकते हैं जो सहायता कर सकते हैं। एक उदाहरण यह हो सकता है: परमेश्वर की दृष्टि में सही होना। यहाँ दो तरीकों से आप नूह का वर्णन कर सकते हैं: एक तरीका यह कहने का है कि नूह एक भला पुरुष था जो परमेश्वर की आज्ञा मानता था। दूसरी तरह से कहें तो उस समय नूह ही अकेला व्यक्ति था जो धर्मी था और परमेश्वर के साथ चलता था। इन सुझाई गई गतिविधियों को करने के बाद, आपको अपनी भाषा में इसे कहने का एक और अच्छा तरीका मिल सकता है।</w:t>
      </w:r>
    </w:p>
    <w:p>
      <w:pPr/>
      <w:r>
        <w:rPr>
          <w:lang w:val="hi_IN" w:bidi="hi_IN"/>
        </w:rPr>
      </w:r>
      <w:r>
        <w:rPr>
          <w:lang w:val="hi_IN" w:bidi="hi_IN"/>
        </w:rPr>
        <w:t>नूह के तीन पुत्र थे जिनके नाम शेम, हाम और येपेत थे। कहानी हमें पुत्रों के विषय में कुछ नहीं बताती। उनके नामों का उल्लेख परमेश्वर के वचन में कई बार किया जाएगा। जब आप उन्हें अपनी भाषा में कहें, तो यह ध्यान रखें कि आपकी भाषा में उनका कोई विशेष अर्थ न हो।</w:t>
      </w:r>
    </w:p>
    <w:p>
      <w:pPr/>
      <w:r>
        <w:rPr>
          <w:lang w:val="hi_IN" w:bidi="hi_IN"/>
        </w:rPr>
      </w:r>
      <w:r>
        <w:rPr>
          <w:lang w:val="hi_IN" w:bidi="hi_IN"/>
        </w:rPr>
        <w:t xml:space="preserve">परमेश्वर ने देखा कि </w:t>
      </w:r>
      <w:r>
        <w:rPr>
          <w:b/>
          <w:lang w:val="hi_IN" w:bidi="hi_IN"/>
        </w:rPr>
        <w:t>पृथ्वी</w:t>
      </w:r>
      <w:r>
        <w:rPr>
          <w:lang w:val="hi_IN" w:bidi="hi_IN"/>
        </w:rPr>
        <w:t xml:space="preserve"> </w:t>
      </w:r>
      <w:r>
        <w:rPr>
          <w:b/>
          <w:lang w:val="hi_IN" w:bidi="hi_IN"/>
        </w:rPr>
        <w:t>भ्रष्ट</w:t>
      </w:r>
      <w:r>
        <w:rPr>
          <w:lang w:val="hi_IN" w:bidi="hi_IN"/>
        </w:rPr>
        <w:t xml:space="preserve"> हो गई है और </w:t>
      </w:r>
      <w:r>
        <w:rPr>
          <w:b/>
          <w:lang w:val="hi_IN" w:bidi="hi_IN"/>
        </w:rPr>
        <w:t>हिंसा</w:t>
      </w:r>
      <w:r>
        <w:rPr>
          <w:lang w:val="hi_IN" w:bidi="hi_IN"/>
        </w:rPr>
        <w:t xml:space="preserve"> से भर गई है। पृथ्वी हमारे ग्रह को दर्शाती है। पृथ्वी के लिए उसी शब्द का उपयोग करें जो आपने पिछले भागों में उपयोग किया है। परमेश्वर पृथ्वी के बारे में इस बात को दो बार दोहराता है। जब हम कहते हैं कि कोई व्यक्ति भ्रष्ट है, तो इसका अर्थ यह होता है कि वह अपनी स्थिति को बेहतर बनाने के लिए दूसरों के साथ बुरा या दुष्ट काम करता है। उदाहरण के लिए, कोई भ्रष्ट व्यक्ति किसी अन्य व्यक्ति की संपत्ति का मूल्य चुकाए बिना उसकी संपत्ति ले सकता है। हिंसा का अर्थ है कि इन भ्रष्ट लोगों ने जबरदस्ती ऐसे काम किए जिससे दूसरों को नुक़सान पहुँचा।</w:t>
      </w:r>
    </w:p>
    <w:p>
      <w:pPr/>
      <w:r>
        <w:rPr>
          <w:lang w:val="hi_IN" w:bidi="hi_IN"/>
        </w:rPr>
      </w:r>
      <w:r>
        <w:rPr>
          <w:lang w:val="hi_IN" w:bidi="hi_IN"/>
        </w:rPr>
        <w:t xml:space="preserve">परमेश्वर ने नूह से कहा कि पृथ्वी के सभी जीवित प्राणी नष्ट हो जाएँगे। परमेश्वर ने कहा, "मैं उन्हें </w:t>
      </w:r>
      <w:r>
        <w:rPr>
          <w:b/>
          <w:lang w:val="hi_IN" w:bidi="hi_IN"/>
        </w:rPr>
        <w:t>नाश कर दूँगा</w:t>
      </w:r>
      <w:r>
        <w:rPr>
          <w:lang w:val="hi_IN" w:bidi="hi_IN"/>
        </w:rPr>
        <w:t>।" किसी चीज़ को पूरी तरह से मिटा देने का मतलब है उसे ऐसे हटा देना कि जैसे वह कभी थी ही नहीं। सोचो कि आप ब्लैकबोर्ड को कैसे साफ़ करते हो। या फिर आप ज़मीन पर कुछ बना सकते हैं और फिर उस पर झाड़ू लगा सकते हैं ताकि ज़मीन फिर से चिकनी हो जाए। इसका अर्थ है जब आप किसी चीज़ को पूरी तरह मिटा देते हैं।</w:t>
      </w:r>
    </w:p>
    <w:p>
      <w:pPr/>
      <w:r>
        <w:rPr>
          <w:lang w:val="hi_IN" w:bidi="hi_IN"/>
        </w:rPr>
      </w:r>
      <w:r>
        <w:rPr>
          <w:lang w:val="hi_IN" w:bidi="hi_IN"/>
        </w:rPr>
        <w:t xml:space="preserve">परमेश्वर ने नूह से कहा कि वह एक जहाज </w:t>
      </w:r>
      <w:r>
        <w:rPr>
          <w:b/>
          <w:lang w:val="hi_IN" w:bidi="hi_IN"/>
        </w:rPr>
        <w:t>बना ले</w:t>
      </w:r>
      <w:r>
        <w:rPr>
          <w:lang w:val="hi_IN" w:bidi="hi_IN"/>
        </w:rPr>
        <w:t>। यहाँ "बनाना" शब्द का अर्थ है निर्माण या रचना। निर्माण के लिए इस्तेमाल किए गए शब्द को एक बहुत बड़े जहाज के विचार के साथ मेल खाने की आवश्यकता होगी। परमेश्वर ने नूह से कहा कि वह एक विशेष प्रकार की लकड़ी का उपयोग करे। हालाँकि, इस लकड़ी के लिए शब्द केवल इस कहानी में इस्तेमाल किया गया है। इसलिए, कोई नहीं जानता कि नूह ने किस प्रकार की लकड़ी का उपयोग किया था। वह लकड़ी जहाज बनाने के लिए अच्छी किस्म की लकड़ी थी।</w:t>
      </w:r>
    </w:p>
    <w:p>
      <w:pPr/>
      <w:r>
        <w:rPr>
          <w:lang w:val="hi_IN" w:bidi="hi_IN"/>
        </w:rPr>
      </w:r>
      <w:r>
        <w:rPr>
          <w:lang w:val="hi_IN" w:bidi="hi_IN"/>
        </w:rPr>
        <w:t>परमेश्वर ने नूह से कहा कि वह जहाज को जलरोधी बनाने के लिए उस पर राल या तारकोल या डामर जैसे पदार्थ का लेप करे। यह वही पदार्थ है जिसका उपयोग हम सड़कों पर करते हैं। यह पदार्थ देवदार के पेड़ों से आता है। नूह को जहाज के भीतर और बाहर इस पदार्थ को लगाना था ताकि जहाज में पानी न घुसे।</w:t>
      </w:r>
    </w:p>
    <w:p>
      <w:pPr/>
      <w:r>
        <w:rPr>
          <w:lang w:val="hi_IN" w:bidi="hi_IN"/>
        </w:rPr>
      </w:r>
      <w:r>
        <w:rPr>
          <w:lang w:val="hi_IN" w:bidi="hi_IN"/>
        </w:rPr>
        <w:t>देवदार के पेड़ से प्राप्त राल का उपयोग करके जलरोधी बनाए जा रहे जहाज का एक चित्र दिखाएँ।</w:t>
      </w:r>
    </w:p>
    <w:p>
      <w:pPr/>
      <w:r>
        <w:rPr>
          <w:lang w:val="hi_IN" w:bidi="hi_IN"/>
        </w:rPr>
      </w:r>
      <w:r>
        <w:rPr>
          <w:lang w:val="hi_IN" w:bidi="hi_IN"/>
        </w:rPr>
        <w:t xml:space="preserve">फिर परमेश्वर ने नूह से कहा कि वह जहाज के अन्दर खण्ड और </w:t>
      </w:r>
      <w:r>
        <w:rPr>
          <w:b/>
          <w:lang w:val="hi_IN" w:bidi="hi_IN"/>
        </w:rPr>
        <w:t>कोठरियाँ</w:t>
      </w:r>
      <w:r>
        <w:rPr>
          <w:lang w:val="hi_IN" w:bidi="hi_IN"/>
        </w:rPr>
        <w:t xml:space="preserve"> बनाए। कोठरियाँ के लिए शब्द का अर्थ घोंसले भी हो सकता है। नूह जानवरों को जहाज में ले जाने वाला है। इस क्षेत्र को कोठरियों या घोंसलों में बाँटने पर, हर एक जोड़े को सुरक्षा और विश्राम करने के लिए एक स्थान मिल जाएगा। इस भाग में थोड़ा और आगे चलते हुए, परमेश्वर नूह से कहता है कि जहाज के अंदर कितने खण्ड बनाने हैं।</w:t>
      </w:r>
    </w:p>
    <w:p>
      <w:pPr/>
      <w:r>
        <w:rPr>
          <w:lang w:val="hi_IN" w:bidi="hi_IN"/>
        </w:rPr>
      </w:r>
      <w:r>
        <w:rPr>
          <w:lang w:val="hi_IN" w:bidi="hi_IN"/>
        </w:rPr>
        <w:t xml:space="preserve">परमेश्वर ने नूह को जहाज का आकार बताया। मूल भाषा में माप के लिए </w:t>
      </w:r>
      <w:r>
        <w:rPr>
          <w:b/>
          <w:lang w:val="hi_IN" w:bidi="hi_IN"/>
        </w:rPr>
        <w:t>हाथ</w:t>
      </w:r>
      <w:r>
        <w:rPr>
          <w:lang w:val="hi_IN" w:bidi="hi_IN"/>
        </w:rPr>
        <w:t xml:space="preserve">शब्द का प्रयोग हुआ है। एक हाथ की लंबाई, एक वयस्क पुरुष की औसत अग्रभुजा की लम्बाई के बराबर होती है। यह चीजों को मापने का एक सामान्य तरीका है और बाइबल में इसका उपयोग अक्सर किया जाता है। हम हाथ शब्द को उस माप में बदल सकते हैं जिसका उपयोग हम सामान्य रूप से करते हैं। कुछ लोग मापने के लिए मीटर का उपयोग करते हैं, जबकि कुछ फीट का, कुछ लोग फैदम या माप की किसी अन्य इकाई का उपयोग करते हैं। संख्याओं को आमतौर पर पूर्णांक में बदला जाता है जिसका अर्थ है कि माप सटीक नहीं है। यदि आप मीटर का उपयोग करते हैं, तो जहाज एक सौ पचास मीटर लंबा, पच्चीस मीटर चौड़ा और पंद्रह मीटर ऊँचा है। यह वास्तव में एक बड़ा जहाज बनाता है जो तैर सकेगा। परमेश्वर ने नूह से कहा कि वह जहाज के ऊपर चारों ओर आधा मीटर या पचास सेंटीमीटर के किनारे और छत के बीच एक खुली जगह छोड़ दे। यह एक हाथ की लंबाई है या एक औसत हाथ के अग्रभाग की लंबाई के बारे में है। फिर परमेश्वर ने नूह से कहा कि वह नाव के एक तरफ एक दरवाज़ा बनाए। </w:t>
      </w:r>
      <w:r>
        <w:rPr>
          <w:b/>
          <w:lang w:val="hi_IN" w:bidi="hi_IN"/>
        </w:rPr>
        <w:t>एक हाथ</w:t>
      </w:r>
      <w:r>
        <w:rPr>
          <w:lang w:val="hi_IN" w:bidi="hi_IN"/>
        </w:rPr>
        <w:t xml:space="preserve"> को मुख्य शब्दावली में देख सकते हैं।</w:t>
      </w:r>
    </w:p>
    <w:p>
      <w:pPr/>
      <w:r>
        <w:rPr>
          <w:lang w:val="hi_IN" w:bidi="hi_IN"/>
        </w:rPr>
      </w:r>
      <w:r>
        <w:rPr>
          <w:lang w:val="hi_IN" w:bidi="hi_IN"/>
        </w:rPr>
        <w:t xml:space="preserve">परमेश्वर दोहराता है कि पृथ्वी जलप्रलय से नष्ट हो जाएगी। फिर परमेश्वर ने कहा, "मैं तुम्हारे साथ अपनी </w:t>
      </w:r>
      <w:r>
        <w:rPr>
          <w:b/>
          <w:lang w:val="hi_IN" w:bidi="hi_IN"/>
        </w:rPr>
        <w:t>वाचा</w:t>
      </w:r>
      <w:r>
        <w:rPr>
          <w:lang w:val="hi_IN" w:bidi="hi_IN"/>
        </w:rPr>
        <w:t xml:space="preserve">की पुष्टि करूँगा। वाचा एक विशेष समझौता है जो दो व्यक्तियों या लोगों के समूहों के बीच एक गंभीर समझौता है। हर पक्ष आमतौर पर समझौते को निभाने के लिए प्रतिज्ञा करता है। </w:t>
      </w:r>
      <w:r>
        <w:rPr>
          <w:b/>
          <w:lang w:val="hi_IN" w:bidi="hi_IN"/>
        </w:rPr>
        <w:t>वाचा</w:t>
      </w:r>
      <w:r>
        <w:rPr>
          <w:lang w:val="hi_IN" w:bidi="hi_IN"/>
        </w:rPr>
        <w:t xml:space="preserve"> के अर्थ की पूरी चर्चा के लिए मुख्य शब्दावली देखें।</w:t>
      </w:r>
    </w:p>
    <w:p>
      <w:pPr/>
      <w:r>
        <w:rPr>
          <w:lang w:val="hi_IN" w:bidi="hi_IN"/>
        </w:rPr>
      </w:r>
      <w:r>
        <w:rPr>
          <w:lang w:val="hi_IN" w:bidi="hi_IN"/>
        </w:rPr>
        <w:t>परमेश्वर ने नूह और उसके परिवार से कहा कि वे जहाज में चढ़ जाएँ। पशु जहाज में प्रवेश करने के लिए आते हैं। नूह को जाकर पशुओं को खोजने की आवश्यकता नहीं है। वे जहाज पर आते हैं। परमेश्वर ने नूह से कहा कि वह जहाज में लोगों और जानवरों के लिए भोजन रखे।</w:t>
      </w:r>
    </w:p>
    <w:p>
      <w:pPr/>
      <w:r>
        <w:rPr>
          <w:lang w:val="hi_IN" w:bidi="hi_IN"/>
        </w:rPr>
      </w:r>
      <w:r>
        <w:rPr>
          <w:lang w:val="hi_IN" w:bidi="hi_IN"/>
        </w:rPr>
        <w:t>नूह ने वैसा ही किया जैसा परमेश्वर ने उसे आज्ञा दी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w:t>
      </w:r>
    </w:p>
    <w:p>
      <w:pPr/>
      <w:r>
        <w:rPr>
          <w:lang w:val="hi_IN" w:bidi="hi_IN"/>
        </w:rPr>
      </w:r>
      <w:r>
        <w:rPr>
          <w:lang w:val="hi_IN" w:bidi="hi_IN"/>
        </w:rPr>
        <w:t>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7:1–24</w:t>
      </w:r>
      <w:r>
        <w:rPr>
          <w:lang w:val="hi_IN" w:bidi="hi_IN"/>
        </w:rPr>
      </w:r>
    </w:p>
    <w:p>
      <w:pPr>
        <w:pStyle w:val="Heading3"/>
      </w:pPr>
      <w:r>
        <w:rPr>
          <w:lang w:val="hi_IN" w:bidi="hi_IN"/>
        </w:rPr>
        <w:t>सुने और मन में रखें</w:t>
      </w:r>
    </w:p>
    <w:p>
      <w:pPr/>
      <w:r>
        <w:rPr>
          <w:lang w:val="hi_IN" w:bidi="hi_IN"/>
        </w:rPr>
      </w:r>
      <w:r>
        <w:rPr>
          <w:lang w:val="hi_IN" w:bidi="hi_IN"/>
        </w:rPr>
        <w:t>उत्पत्ति 7:1–24 को सुनें और उसे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आपकी जानकारी में ऐसा कौन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यह भाग इस बात की कहानी है कि कैसे परमेश्वर जलप्रलय से पृथ्वी को नष्ट करता है। नूह इस भाग का मुख्य पात्र है। परमेश्वर नूह को बताता है कि उसे क्या करना है और पिछले भाग में दिए गए निर्देशों को दोहराता है। इस भाग में परमेश्वर ने निर्देशों के साथ कुछ अलग विवरण दिए हैं। नूह परमेश्वर के निर्देशों का पालन करता है। कहानी वही दोहराती है जो नूह ने परमेश्वर की आज्ञा मानते समय किया था। फिर जलप्रलय का विवरण है जिसने पृथ्वी को नष्ट कर दिया। कभी-कभी यह कहानी भ्रमित करने वाली लग सकती है। कहानी बताएगी कि वर्षा होने लगती है। फिर कहानी थोड़ा पीछे जाकर हमें यह अतिरिक्त जानकारी देती है कि लोग जहाज पर कैसे चढ़े और फिर कहती है कि वर्षा शुरू हो गई। एक बार फिर कहानी पीछे जाती है और अतिरिक्त जानकारी देती है। यह दोहराव चार बार होता है। फिर हमें वास्तविक जलप्रलय का विवरण मिलता है। उस वर्णन में यह बात चार बार दोहराई गई है कि जहाज में जो थे उन्हें छोड़कर बाकी सब जीवित प्राणी जलप्रलय में मर गए।</w:t>
      </w:r>
    </w:p>
    <w:p>
      <w:pPr/>
      <w:r>
        <w:rPr>
          <w:lang w:val="hi_IN" w:bidi="hi_IN"/>
        </w:rPr>
      </w:r>
      <w:r>
        <w:rPr>
          <w:lang w:val="hi_IN" w:bidi="hi_IN"/>
        </w:rPr>
        <w:t>पिछला भाग इस कथन से समाप्त होता है कि नूह ने सब कुछ वैसा ही किया जैसा परमेश्वर ने उसे आज्ञा दी थी। इसका अर्थ है कि नूह ने जहाज बनाया और जानवरों और उसके परिवार के लिए सब कुछ तैयार किया। अभी तक कोई भी जहाज पर नहीं चढ़ा था। यह अगला भाग एक समय वाक्यांश या एक शब्द से शुरू होता है जो दर्शाता है कि सब काम पूरा हो जाने के बाद, परमेश्वर ने नूह को और अधिक निर्देश दिए। यहाँ हम देखते हैं कि परमेश्वर ने नूह को उन जानवरों के बारे में और भी विशेष निर्देश दिए जिन्हें जहाज पर चढ़ाया जाना था।</w:t>
      </w:r>
    </w:p>
    <w:p>
      <w:pPr/>
      <w:r>
        <w:rPr>
          <w:lang w:val="hi_IN" w:bidi="hi_IN"/>
        </w:rPr>
      </w:r>
      <w:r>
        <w:rPr>
          <w:lang w:val="hi_IN" w:bidi="hi_IN"/>
        </w:rPr>
        <w:t>दूसरी सृष्टि की कहानी में, हमारे पास परमेश्वर के दो नाम थे जो कहानी में इस्तेमाल किए गए थे। उस कहानी में दोनों को मिलाकर प्रभु परमेश्वर कहा गया है। इस कहानी में परमेश्वर के लिए दो ही नाम हैं- यहोवा, परमेश्वर का व्यक्तिगत नाम और परमेश्वर का वचन। हर एक नाम का उपयोग अलग से किया गया है।</w:t>
      </w:r>
    </w:p>
    <w:p>
      <w:pPr/>
      <w:r>
        <w:rPr>
          <w:lang w:val="hi_IN" w:bidi="hi_IN"/>
        </w:rPr>
      </w:r>
      <w:r>
        <w:rPr>
          <w:lang w:val="hi_IN" w:bidi="hi_IN"/>
        </w:rPr>
        <w:t>परमेश्वर ने कहा कि पूरे संसार में नूह ही एकमात्र धर्मी पुरुष था, या परमेश्वर के साथ सही रिश्ता रखने वाला पुरुष था। यह पिछले भाग में नूह के एक धर्मी पुरुष के रूप में विवरण को दोहराता है।</w:t>
      </w:r>
    </w:p>
    <w:p>
      <w:pPr/>
      <w:r>
        <w:rPr>
          <w:lang w:val="hi_IN" w:bidi="hi_IN"/>
        </w:rPr>
      </w:r>
      <w:r>
        <w:rPr>
          <w:lang w:val="hi_IN" w:bidi="hi_IN"/>
        </w:rPr>
        <w:t>नूह की कहानी के परिचय में, हमने शब्द वंशावली का प्रयोग किया था जिसका अर्थ है नूह का विवरण या कहानी। इस भाग में, हमारे पास वंशावली शब्द फिर से है। इस संदर्भ में वंशावली शब्द का एक अलग अर्थ है। यहाँ इसका अर्थ उन लोगों से है जो आपकी पीढ़ी के हैं या जो आपके साथ उसी समय जीवित हैं। यह शब्द नूह के पूर्वजों को नहीं बल्कि उसके साथ जीने वाले लोगों की ओर संकेत करता है।</w:t>
      </w:r>
    </w:p>
    <w:p>
      <w:pPr/>
      <w:r>
        <w:rPr>
          <w:lang w:val="hi_IN" w:bidi="hi_IN"/>
        </w:rPr>
      </w:r>
      <w:r>
        <w:rPr>
          <w:lang w:val="hi_IN" w:bidi="hi_IN"/>
        </w:rPr>
        <w:t>परमेश्वर ने नूह से कहा कि वह अपने परिवार को लेकर जहाज पर चढ़ जाए। यह नूह का करीबी परिवार था: नूह, उसकी पत्नी, तीनों पुत्र, शेम, हाम और येपेत और उनकी पत्नियाँ- कुल आठ लोग। कुछ स्थानों पर, परिवार या घराना शब्द का अर्थ लोगों का एक बड़ा समूह या यहाँ तक कि एक गोत्र भी हो सकता है। इस कहानी में, घराना शब्द का अर्थ केवल उन आठ लोगों से है जो सूचीबद्ध हैं।</w:t>
      </w:r>
    </w:p>
    <w:p>
      <w:pPr/>
      <w:r>
        <w:rPr>
          <w:lang w:val="hi_IN" w:bidi="hi_IN"/>
        </w:rPr>
      </w:r>
      <w:r>
        <w:rPr>
          <w:lang w:val="hi_IN" w:bidi="hi_IN"/>
        </w:rPr>
        <w:t>चर्चा करें कि आपकी भाषा और संस्कृति में "परिवार" शब्द का क्या अर्थ है। नूह के करीबी परिवार के आठ लोगों का वर्णन करने के लिए आप किन शब्दों का उपयोग करेंगे?</w:t>
      </w:r>
    </w:p>
    <w:p>
      <w:pPr/>
      <w:r>
        <w:rPr>
          <w:lang w:val="hi_IN" w:bidi="hi_IN"/>
        </w:rPr>
      </w:r>
      <w:r>
        <w:rPr>
          <w:lang w:val="hi_IN" w:bidi="hi_IN"/>
        </w:rPr>
        <w:t>परमेश्वर ने नूह से कहा कि तू इन पशुओं को जहाज पर चढ़ा ले। लेकिन इस बार परमेश्वर ने नूह को पशुओं और पक्षियों के बारे में और अधिक जानकारी दी। नूह को हर प्रकार के शुद्ध पशुओं के सात जोड़े और हर प्रकार के पक्षियों के भी सात जोड़े लेने हैं। इसका अर्थ है कि नूह को हर एक प्रकार के शुद्ध पशु और हर एक प्रकार के पक्षी में से सात नर और सात मादाओं को लेना था। फिर बाकी सभी पशुओं के लिए, नूह को एक जोड़ा, या हर प्रकार का एक नर और एक मादा को लेना है। शुद्ध पशुओं का अर्थ उन पशुओं से है, जिन्हें परमेश्वर ने खाने और बलि देने या परमेश्वर की आराधना में उपयोग करने की अनुमति दी है।</w:t>
      </w:r>
    </w:p>
    <w:p>
      <w:pPr/>
      <w:r>
        <w:rPr>
          <w:lang w:val="hi_IN" w:bidi="hi_IN"/>
        </w:rPr>
      </w:r>
      <w:r>
        <w:rPr>
          <w:lang w:val="hi_IN" w:bidi="hi_IN"/>
        </w:rPr>
        <w:t>चर्चा: क्या आपकी संस्कृति में पशुओं के ऐसे समूह हैं जो खाने के लिए योग्य हों और ऐसे समूह जिन्हें नहीं खाना चाहिए? क्या आपकी संस्कृति में परमेश्वर की आराधना में पशुओं का उपयोग किया जाता है? आप कैसे जानते हैं कि कोई पशु खाने या आराधना में चढ़ाने के लिए योग्य है? आप उनका वर्णन कैसे करेंगे, जो खाने के योग्य है?</w:t>
      </w:r>
    </w:p>
    <w:p>
      <w:pPr/>
      <w:r>
        <w:rPr>
          <w:lang w:val="hi_IN" w:bidi="hi_IN"/>
        </w:rPr>
      </w:r>
      <w:r>
        <w:rPr>
          <w:lang w:val="hi_IN" w:bidi="hi_IN"/>
        </w:rPr>
        <w:t>फिर परमेश्वर ने नूह से कहा कि सात दिन बाद वर्षा शुरू होगी। परमेश्वर नूह को बता रहा है कि उसके पास उसकी सारी आज्ञाओं को पूरा करने के लिए कितना समय है। फिर से हमारे पास यह वाक्यांश है, "नूह ने सब कुछ वैसा ही किया जैसा परमेश्वर ने उसे करने की आज्ञा दी थी।"</w:t>
      </w:r>
    </w:p>
    <w:p>
      <w:pPr/>
      <w:r>
        <w:rPr>
          <w:lang w:val="hi_IN" w:bidi="hi_IN"/>
        </w:rPr>
      </w:r>
      <w:r>
        <w:rPr>
          <w:lang w:val="hi_IN" w:bidi="hi_IN"/>
        </w:rPr>
        <w:t>आज्ञा या आज्ञाकारिता के विचार पर चर्चा करें। आप कैसे तय करते हैं कि किसी ने आज्ञा मानी है? जो व्यक्ति आज्ञा नहीं मानता उसका क्या होता है?</w:t>
      </w:r>
    </w:p>
    <w:p>
      <w:pPr/>
      <w:r>
        <w:rPr>
          <w:lang w:val="hi_IN" w:bidi="hi_IN"/>
        </w:rPr>
      </w:r>
      <w:r>
        <w:rPr>
          <w:lang w:val="hi_IN" w:bidi="hi_IN"/>
        </w:rPr>
        <w:t>नूह छः सौ वर्ष का था जब वह जहाज पर चढ़ा। यह भाग हमें बताता है कि नूह ने वह सब कुछ किया जिसकी परमेश्वर ने उसे आज्ञा दी थी। यह भाग उसे दोहराता है जिसे नूह ने किया। वर्षा होने लगी और उसने सारी पृथ्वी को ढक लिया। लेखक फिर से यह दोहराता है कि नूह छः सौ वर्ष का था। हालाँकि, इस बार दी गई उम्र अधिक विशिष्ट है। बारिश नूह के जीवन के छः सौ वें वर्ष, दूसरे महीने के सत्रहवें दिन से शुरू हुई।</w:t>
      </w:r>
    </w:p>
    <w:p>
      <w:pPr/>
      <w:r>
        <w:rPr>
          <w:lang w:val="hi_IN" w:bidi="hi_IN"/>
        </w:rPr>
      </w:r>
      <w:r>
        <w:rPr>
          <w:lang w:val="hi_IN" w:bidi="hi_IN"/>
        </w:rPr>
        <w:t>चर्चा करें: आपके समुदाय में लोग उम्र की गिनती कैसे करते हैं?</w:t>
      </w:r>
    </w:p>
    <w:p>
      <w:pPr/>
      <w:r>
        <w:rPr>
          <w:lang w:val="hi_IN" w:bidi="hi_IN"/>
        </w:rPr>
      </w:r>
      <w:r>
        <w:rPr>
          <w:lang w:val="hi_IN" w:bidi="hi_IN"/>
        </w:rPr>
        <w:t>यह भाग कविता का उपयोग करके वर्षा के प्रकार का वर्णन करता है। अलग-अलग अनुवादों में वर्षा का वर्णन करने के लिए अलग-अलग काव्य रूपों का उपयोग किया गया है। कुछ लोग कहते हैं कि आकाश के झरोखे खुल गए और जल ऊपर से बह निकला। दूसरा कहता है कि वर्षा धाराओं के रूप में हुई। एक और कहता है कि आकाश के जल के द्वार खुल गए। वर्षा तेज़ थी और बहुत अधिक हुई। पृथ्वी से भी पानी निकलकर ऊपर आया। यह भी एक काव्यात्मक अभिव्यक्ति है। विभिन्न अनुवादों में फूट पड़ना या धारा के समान बह जाना जैसे शब्दों का उपयोग किया गया है।</w:t>
      </w:r>
    </w:p>
    <w:p>
      <w:pPr/>
      <w:r>
        <w:rPr>
          <w:lang w:val="hi_IN" w:bidi="hi_IN"/>
        </w:rPr>
      </w:r>
      <w:r>
        <w:rPr>
          <w:lang w:val="hi_IN" w:bidi="hi_IN"/>
        </w:rPr>
        <w:t>उन वर्षा तूफानों पर चर्चा करें जिनमें आप रहे हैं। क्या आपने कभी इतनी तेज बारिश देखी है कि आप अपने सामने कुछ भी नहीं देख पाए? आप ऐसी वर्षा का वर्णन कैसे करते हैं? बारिश के लिए आपके पास कौन-कौन से शब्द हैं? क्या आप वर्षा का वर्णन करने के लिए कविता या गीत का उपयोग कर सकते हैं?</w:t>
      </w:r>
    </w:p>
    <w:p>
      <w:pPr/>
      <w:r>
        <w:rPr>
          <w:lang w:val="hi_IN" w:bidi="hi_IN"/>
        </w:rPr>
      </w:r>
      <w:r>
        <w:rPr>
          <w:lang w:val="hi_IN" w:bidi="hi_IN"/>
        </w:rPr>
        <w:t>यह कहने के बाद कि बारिश शुरू हो गई थी और चालीस दिन और चालीस रात तक होती रही, लेखक फिर से दोहराता है कि जहाज पर कौन था। नूह, उसकी पत्नी, उसके तीनों पुत्र, शेम, हाम और येपेत और उनकी पत्नियाँ, साथ ही पशुओं और पक्षियों के जोड़े हैं। इस बार, लेखक शुद्ध पशुओं के सात जोड़ों का उल्लेख नहीं करता है। जब वे सभी जहाज में सवार हो गए, तो परमेश्वर ने दरवाजा बंद कर दिया।</w:t>
      </w:r>
    </w:p>
    <w:p>
      <w:pPr/>
      <w:r>
        <w:rPr>
          <w:lang w:val="hi_IN" w:bidi="hi_IN"/>
        </w:rPr>
      </w:r>
      <w:r>
        <w:rPr>
          <w:lang w:val="hi_IN" w:bidi="hi_IN"/>
        </w:rPr>
        <w:t>चर्चा करें: आपको क्यों लगता है कि यह महत्वपूर्ण है कि परमेश्वर ने दरवाजा बंद कर दिया?</w:t>
      </w:r>
    </w:p>
    <w:p>
      <w:pPr/>
      <w:r>
        <w:rPr>
          <w:lang w:val="hi_IN" w:bidi="hi_IN"/>
        </w:rPr>
      </w:r>
      <w:r>
        <w:rPr>
          <w:lang w:val="hi_IN" w:bidi="hi_IN"/>
        </w:rPr>
        <w:t>इस भाग का अन्तिम भाग बढ़ते जल के कारण हुए विनाश का वर्णन करता है। जैसे कि बारिश जारी रही, जल चढ़ा और जहाज तैरने लगा। जहाज पर सवार लोग सुरक्षित थे। चालीस दिन और चालीस रातों की बारिश के अन्त में, जल पहाड़ों की सबसे ऊँची चोटियों को लगभग सात मीटर तक ढक चूका था। कोई भी ऐसा नहीं बचा जो साँस ले सकता था। पृथ्वी के सभी जीवित प्राणी मर गए- सभी पशु, सभी पक्षी और पृथ्वी के सभी लोग मर गए। लेखक चार बार दोहराता है कि सब कुछ और सभी मर गए।</w:t>
      </w:r>
    </w:p>
    <w:p>
      <w:pPr/>
      <w:r>
        <w:rPr>
          <w:lang w:val="hi_IN" w:bidi="hi_IN"/>
        </w:rPr>
      </w:r>
      <w:r>
        <w:rPr>
          <w:lang w:val="hi_IN" w:bidi="hi_IN"/>
        </w:rPr>
        <w:t>चर्चा करें: आपकी भाषा कैसे स्पष्ट करती है कि कोई बात महत्वपूर्ण है?</w:t>
      </w:r>
    </w:p>
    <w:p>
      <w:pPr/>
      <w:r>
        <w:rPr>
          <w:lang w:val="hi_IN" w:bidi="hi_IN"/>
        </w:rPr>
      </w:r>
      <w:r>
        <w:rPr>
          <w:lang w:val="hi_IN" w:bidi="hi_IN"/>
        </w:rPr>
        <w:t>चर्चा करें: आपके विचार से परमेश्वर ने ऐसा क्यों कहा कि पानी सबसे ऊँचे पर्वत की चोटी से सात मीटर ऊपर था?</w:t>
      </w:r>
    </w:p>
    <w:p>
      <w:pPr/>
      <w:r>
        <w:rPr>
          <w:lang w:val="hi_IN" w:bidi="hi_IN"/>
        </w:rPr>
      </w:r>
      <w:r>
        <w:rPr>
          <w:lang w:val="hi_IN" w:bidi="hi_IN"/>
        </w:rPr>
        <w:t>जलप्रलय के जल ने एक सौ पचास दिनों तक पृथ्वी को ढक लिया। इस दौरान जहाज पानी पर तैरता रहा। केवल वे ही लोग और पशु बच पाए जो जहाज में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नूह ने वह सब कुछ किया जो परमेश्वर ने उसे करने की आज्ञा दी थी। परमेश्वर ने नूह को पहले दिए निर्देशों को फिर से बताया और एक नया निर्देश भी जोड़ा। नूह को शुद्ध पशुओं के सात जोड़े और बलि में चढ़ाए जाने वाले पशुओं के सात जोड़े और उसी तरह से हर प्रकार के पक्षियों के भी सात जोड़े रखने हैं। नूह को अन्य प्रकार के पशुओं में से एक-एक जोड़ा जहाज पर चढ़ाना है। परमेश्वर ने नूह से कहा कि सात दिन बाद बारिश शुरू होगी। नूह ने वह सब कुछ किया जो परमेश्वर ने उसे करने के लिए कहा था।</w:t>
      </w:r>
    </w:p>
    <w:p>
      <w:pPr/>
      <w:r>
        <w:rPr>
          <w:lang w:val="hi_IN" w:bidi="hi_IN"/>
        </w:rPr>
      </w:r>
      <w:r>
        <w:rPr>
          <w:b/>
          <w:lang w:val="hi_IN" w:bidi="hi_IN"/>
        </w:rPr>
        <w:t>दूसरा दृश्य:</w:t>
      </w:r>
      <w:r>
        <w:rPr>
          <w:lang w:val="hi_IN" w:bidi="hi_IN"/>
        </w:rPr>
        <w:t xml:space="preserve"> नूह और उसका परिवार, कुल आठ लोग, जहाज पर सवार होते हैं। सभी पशु जहाज में सवार होते हैं। नूह ने वैसा ही किया जैसा परमेश्वर ने उसे आज्ञा दी थी।</w:t>
      </w:r>
    </w:p>
    <w:p>
      <w:pPr/>
      <w:r>
        <w:rPr>
          <w:lang w:val="hi_IN" w:bidi="hi_IN"/>
        </w:rPr>
      </w:r>
      <w:r>
        <w:rPr>
          <w:b/>
          <w:lang w:val="hi_IN" w:bidi="hi_IN"/>
        </w:rPr>
        <w:t>तीसरा दृश्य:</w:t>
      </w:r>
      <w:r>
        <w:rPr>
          <w:lang w:val="hi_IN" w:bidi="hi_IN"/>
        </w:rPr>
        <w:t xml:space="preserve"> सात दिनों के बाद वर्षा शुरू होती है और जलप्रलय ने सारी पृथ्वी को ढक लिया। जब बारिश शुरू हुई तब नूह छः सौ वर्ष दो माह और सत्रह दिन का था। बारिश के गिरने और पृथ्वी से ऊपर उठने का वर्णन एक कविता जैसा है।</w:t>
      </w:r>
    </w:p>
    <w:p>
      <w:pPr/>
      <w:r>
        <w:rPr>
          <w:lang w:val="hi_IN" w:bidi="hi_IN"/>
        </w:rPr>
      </w:r>
      <w:r>
        <w:rPr>
          <w:b/>
          <w:lang w:val="hi_IN" w:bidi="hi_IN"/>
        </w:rPr>
        <w:t>चौथा दृश्य:</w:t>
      </w:r>
      <w:r>
        <w:rPr>
          <w:lang w:val="hi_IN" w:bidi="hi_IN"/>
        </w:rPr>
        <w:t xml:space="preserve"> यह दृश्य नूह द्वारा किए गए कार्यों के विवरण को दोहराता है। नूह और उसका परिवार, कुल मिलाकर आठ लोग, जहाज पर चढ़े। सभी पशु जहाज पर सवार होते हैं। हालाँकि, इस दोहराव में केवल पशुओं के जोड़े का उल्लेख किया गया है। शुद्ध पशुओं के सात जोड़े के भेद का उल्लेख नहीं किया गया है। जब सभी जहाज पर सवार हो गए, तो परमेश्वर ने दरवाजा बंद कर दिया।</w:t>
      </w:r>
    </w:p>
    <w:p>
      <w:pPr/>
      <w:r>
        <w:rPr>
          <w:lang w:val="hi_IN" w:bidi="hi_IN"/>
        </w:rPr>
      </w:r>
      <w:r>
        <w:rPr>
          <w:b/>
          <w:lang w:val="hi_IN" w:bidi="hi_IN"/>
        </w:rPr>
        <w:t>पाँचवाँ दृश्य:</w:t>
      </w:r>
      <w:r>
        <w:rPr>
          <w:lang w:val="hi_IN" w:bidi="hi_IN"/>
        </w:rPr>
        <w:t xml:space="preserve"> यह दृश्य जलप्रलय का विवरण है। जैसे ही जल का स्तर बढ़ता है, जहाज तैरने लगता है। बारिश तब तक जारी रहती है जब तक कि सबसे ऊँची चोटी लगभग सात मीटर पानी में डूब नहीं जाती है। पृथ्वी पर हर जीवित प्राणी मर जाता है। जहाज पर सवार लोग सुरक्षित हैं। जलप्रलय ने एक सौ पचास दिनों तक पृथ्वी को ढक लिया।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तीन पुत्र, शेम, हाम और येपेत</w:t>
      </w:r>
    </w:p>
    <w:p>
      <w:pPr>
        <w:pStyle w:val="ListBullet"/>
        <w:spacing w:line="240" w:lineRule="auto"/>
        <w:ind w:left="720"/>
      </w:pPr>
      <w:r>
        <w:rPr>
          <w:lang w:val="hi_IN" w:bidi="hi_IN"/>
        </w:rPr>
      </w:r>
      <w:r>
        <w:rPr>
          <w:lang w:val="hi_IN" w:bidi="hi_IN"/>
        </w:rPr>
        <w:t>तीनों पुत्रों की पत्नियाँ</w:t>
      </w:r>
    </w:p>
    <w:p>
      <w:pPr>
        <w:pStyle w:val="ListBullet"/>
        <w:spacing w:line="240" w:lineRule="auto"/>
        <w:ind w:left="720"/>
      </w:pPr>
      <w:r>
        <w:rPr>
          <w:lang w:val="hi_IN" w:bidi="hi_IN"/>
        </w:rPr>
      </w:r>
      <w:r>
        <w:rPr>
          <w:lang w:val="hi_IN" w:bidi="hi_IN"/>
        </w:rPr>
        <w:t>पशु</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वस्तुओं का प्रयोग करना जिन्हें इधर-उधर रखा जा सके (जैसे पत्थर, लकड़ियाँ या बच्चों के खिलौने)।</w:t>
      </w:r>
    </w:p>
    <w:p>
      <w:pPr/>
      <w:r>
        <w:rPr>
          <w:lang w:val="hi_IN" w:bidi="hi_IN"/>
        </w:rPr>
      </w:r>
      <w:r>
        <w:rPr>
          <w:lang w:val="hi_IN" w:bidi="hi_IN"/>
        </w:rPr>
        <w:t>यह भाग एक समय वाक्यांश से शुरू होता है जो हमें दिखाता है कि यह पिछले भाग के बाद हुआ है।</w:t>
      </w:r>
    </w:p>
    <w:p>
      <w:pPr/>
      <w:r>
        <w:rPr>
          <w:lang w:val="hi_IN" w:bidi="hi_IN"/>
        </w:rPr>
      </w:r>
      <w:r>
        <w:rPr>
          <w:lang w:val="hi_IN" w:bidi="hi_IN"/>
        </w:rPr>
        <w:t>चर्चा करें: आप कैसे संकेत देते हैं कि समय बीत चुका है या जो कुछ अब हो रहा है वह किसी अन्य घटना के होने के बाद हो रहा है? पढ़ाई करने और फिर परीक्षा देने या भोजन खरीदने और फिर रात का खाना पकाने के बारे में एक छोटी कहानी सुनाने की कोशिश करें। ध्यान दें कि आप दोनों घटनाओं को कैसे जोड़ते हैं।</w:t>
      </w:r>
    </w:p>
    <w:p>
      <w:pPr/>
      <w:r>
        <w:rPr>
          <w:lang w:val="hi_IN" w:bidi="hi_IN"/>
        </w:rPr>
      </w:r>
      <w:r>
        <w:rPr>
          <w:lang w:val="hi_IN" w:bidi="hi_IN"/>
        </w:rPr>
        <w:t>यह भाग हर भाग में जानकारी को दोहराता है। जहाज पर सवार होने और बारिश शुरू होने के निर्देश चार बार दोहराए गए हैं। यह दोहराव जैसा लग सकता है, लेकिन इस दोहराव को शामिल करना आवश्यक है। आपको स्पष्ट होने की आवश्यकता है कि ये नए निर्देश नहीं हैं। यह कोई नई कहानी या कोई दूसरा जलप्रलय नहीं है। यह किसी एक घटना के लिए बार-बार दिए गए निर्देश या उसका विवरण है।</w:t>
      </w:r>
    </w:p>
    <w:p>
      <w:pPr/>
      <w:r>
        <w:rPr>
          <w:lang w:val="hi_IN" w:bidi="hi_IN"/>
        </w:rPr>
      </w:r>
      <w:r>
        <w:rPr>
          <w:lang w:val="hi_IN" w:bidi="hi_IN"/>
        </w:rPr>
        <w:t>पहले दृश्य में, परमेश्वर ने नूह से कहा कि वह अपने परिवार (कुल आठ लोगों) को जहाज पर चढ़ाए। परमेश्वर ने नूह से यह भी कहा कि वह शुद्ध पशुओं या बलि के लिए उपयोग किए जाने वाले पशुओं में से सात जोड़े, नर और मादा ले। परमेश्वर ने नूह से कहा कि सात दिन बाद बारिश शुरू होगी। नूह ने वह सब कुछ किया जो परमेश्वर ने उसे करने के लिए कहा था।</w:t>
      </w:r>
    </w:p>
    <w:p>
      <w:pPr/>
      <w:r>
        <w:rPr>
          <w:lang w:val="hi_IN" w:bidi="hi_IN"/>
        </w:rPr>
      </w:r>
      <w:r>
        <w:rPr>
          <w:lang w:val="hi_IN" w:bidi="hi_IN"/>
        </w:rPr>
        <w:t>जहाज की तस्वीर फिर से दिखाएँ। जहाज के अंदर की तस्वीर दिखाएँ जो कोठरियाँ और घोंसले दिखाती है। कुछ पशुओं की तस्वीर दिखाएँ जिन्हें शुद्ध माना जाता है।</w:t>
      </w:r>
    </w:p>
    <w:p>
      <w:pPr/>
      <w:r>
        <w:rPr>
          <w:lang w:val="hi_IN" w:bidi="hi_IN"/>
        </w:rPr>
      </w:r>
      <w:r>
        <w:rPr>
          <w:lang w:val="hi_IN" w:bidi="hi_IN"/>
        </w:rPr>
        <w:t>दूसरे दृश्य में, हम सीखते हैं कि नूह छः सौ वर्ष का है। नूह, नूह की पत्नी, नूह के तीनों पुत्र, शेम, हाम और येपेत और उनकी पत्नियाँ सभी जहाज पर सवार होते हैं। पशु, शुद्ध पशु और वे पशु जिन्हें बलि के लिए योग्य नहीं ठहराया गया है, आकर जहाज पर सवार हो जाएँ। पक्षी भी उस जहाज पर आ जाते हैं। सब कुछ वैसा ही किया गया जैसा परमेश्वर ने आज्ञा दी थी।</w:t>
      </w:r>
    </w:p>
    <w:p>
      <w:pPr/>
      <w:r>
        <w:rPr>
          <w:lang w:val="hi_IN" w:bidi="hi_IN"/>
        </w:rPr>
      </w:r>
      <w:r>
        <w:rPr>
          <w:lang w:val="hi_IN" w:bidi="hi_IN"/>
        </w:rPr>
        <w:t>तीसरे दृश्य में, बारिश होने लगती है और प्रलय का जल पृथ्वी को ढँकने लगता है। नूह की उम्र फिर से बताई गई है। वह छः सौ वर्ष, दो माह और सत्रह दिन का है। उसकी उम्र का दूसरा उल्लेख उसकी उम्र कहने का एक और विशिष्ट तरीका है। आप कह सकते हैं कि कोई चार वर्ष का है। या आप कह सकते हैं कि कोई साढ़े चार वर्ष का है। दोनों कथन सच होंगे। दूसरा उल्लेख अधिक सटीक है। बारिश के होने और जमीन से पानी के ऊपर आने का वर्णन एक काव्यात्मक रूप है। यह कविता या गीत हो सकता है। बारिश चालीस दिन और चालीस रात तक होती है।</w:t>
      </w:r>
    </w:p>
    <w:p>
      <w:pPr/>
      <w:r>
        <w:rPr>
          <w:lang w:val="hi_IN" w:bidi="hi_IN"/>
        </w:rPr>
      </w:r>
      <w:r>
        <w:rPr>
          <w:lang w:val="hi_IN" w:bidi="hi_IN"/>
        </w:rPr>
        <w:t>मूसलाधार वर्षा की तस्वीर दिखाएँ। जलप्रलय के जल के बढ़ने की तस्वीर दिखाएँ। जमीन से फूटकर निकलते पानी की तस्वीर दिखाएँ।</w:t>
      </w:r>
    </w:p>
    <w:p>
      <w:pPr/>
      <w:r>
        <w:rPr>
          <w:lang w:val="hi_IN" w:bidi="hi_IN"/>
        </w:rPr>
      </w:r>
      <w:r>
        <w:rPr>
          <w:lang w:val="hi_IN" w:bidi="hi_IN"/>
        </w:rPr>
        <w:t>चौथे दृश्य में, नूह द्वारा किए गए सभी कार्यो का दोहराव है। नूह और उसका परिवार जहाज पर सवार होते हैं। पशुओं और पक्षियों के जोड़े जहाज पर सवार होते हैं। इस भाग का यह हिस्सा शुद्ध पशुओं के सात जोड़े का उल्लेख नहीं करता है। जब सभी जहाज पर सवार हो गए, तो परमेश्वर ने दरवाजा बंद कर दिया।</w:t>
      </w:r>
    </w:p>
    <w:p>
      <w:pPr/>
      <w:r>
        <w:rPr>
          <w:lang w:val="hi_IN" w:bidi="hi_IN"/>
        </w:rPr>
      </w:r>
      <w:r>
        <w:rPr>
          <w:lang w:val="hi_IN" w:bidi="hi_IN"/>
        </w:rPr>
        <w:t>पाँचवें दृश्य में, चालीस दिनों तक बारिश होती है। जलप्रलय का जल बढ़ता है। जहाज तैरने लगता है। जैसे- जैसे पानी जमीन को ढँकता है और बढ़ता जाता है, हर जीवित प्राणी मर जाता है। पानी सबसे ऊँचे पर्वत की चोटी से लगभग सात मीटर ऊपर तक बढ़ता है। हर पशु, हर पक्षी और हर व्यक्ति जो साँस लेता था, जलप्रलय में मर गया। इस दृश्य में दोहराव पर ध्यान दें। इसमें चार बार उल्लेख किया गया है कि सभी जीवित प्राणी मर गए। केवल वे ही लोग और पशु बच पाए जो जहाज पर सवार थे। जलप्रलय का जल एक सौ पचास दिनों तक बना रहा।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तीन पुत्र, शेम, हाम और येपेत</w:t>
      </w:r>
    </w:p>
    <w:p>
      <w:pPr>
        <w:pStyle w:val="ListBullet"/>
        <w:spacing w:line="240" w:lineRule="auto"/>
        <w:ind w:left="720"/>
      </w:pPr>
      <w:r>
        <w:rPr>
          <w:lang w:val="hi_IN" w:bidi="hi_IN"/>
        </w:rPr>
      </w:r>
      <w:r>
        <w:rPr>
          <w:lang w:val="hi_IN" w:bidi="hi_IN"/>
        </w:rPr>
        <w:t>तीनों पुत्रों की पत्नियाँ</w:t>
      </w:r>
    </w:p>
    <w:p>
      <w:pPr>
        <w:pStyle w:val="ListBullet"/>
        <w:spacing w:line="240" w:lineRule="auto"/>
        <w:ind w:left="720"/>
      </w:pPr>
      <w:r>
        <w:rPr>
          <w:lang w:val="hi_IN" w:bidi="hi_IN"/>
        </w:rPr>
      </w:r>
      <w:r>
        <w:rPr>
          <w:lang w:val="hi_IN" w:bidi="hi_IN"/>
        </w:rPr>
        <w:t>पशु</w:t>
      </w:r>
    </w:p>
    <w:p>
      <w:pPr>
        <w:pStyle w:val="ListBullet"/>
        <w:spacing w:line="240" w:lineRule="auto"/>
        <w:ind w:left="720"/>
      </w:pPr>
      <w:r>
        <w:rPr>
          <w:lang w:val="hi_IN" w:bidi="hi_IN"/>
        </w:rPr>
      </w:r>
      <w:r>
        <w:rPr>
          <w:lang w:val="hi_IN" w:bidi="hi_IN"/>
        </w:rPr>
        <w:t>दूसरे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समूह जब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कथा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इस भाग में केवल परमेश्वर ही बोलता है।</w:t>
      </w:r>
    </w:p>
    <w:p>
      <w:pPr/>
      <w:r>
        <w:rPr>
          <w:lang w:val="hi_IN" w:bidi="hi_IN"/>
        </w:rPr>
      </w:r>
      <w:r>
        <w:rPr>
          <w:lang w:val="hi_IN" w:bidi="hi_IN"/>
        </w:rPr>
        <w:t>पहले दृश्य में, परमेश्वर नूह से बात कर रहा है। परमेश्वर ने नूह से फिर से कहा कि पृथ्वी जलप्रलय से नष्ट हो जाएगी। परमेश्वर ने नूह से कहा, "तू ही एकमात्र धर्मी पुरुष है।"</w:t>
      </w:r>
    </w:p>
    <w:p>
      <w:pPr/>
      <w:r>
        <w:rPr>
          <w:lang w:val="hi_IN" w:bidi="hi_IN"/>
        </w:rPr>
      </w:r>
      <w:r>
        <w:rPr>
          <w:lang w:val="hi_IN" w:bidi="hi_IN"/>
        </w:rPr>
        <w:t>अभिनय को रोकें: नूह से पूछें, "जब परमेश्वर तुझे धर्मी कहता है, तो तुझे कैसा महसूस होता है?" आप यह सुन सकते हैं, "मुझे परमेश्वर से बात करना पसंद है," या "मुझे परमेश्वर के साथ अपना रिश्ता पसंद है" या "मुझे यकीन नहीं है कि मैं जो कर रहा हूँ वह अन्य लोगों से बहुत अलग है।" अभिनय को फिर से शुरू करें।</w:t>
      </w:r>
    </w:p>
    <w:p>
      <w:pPr/>
      <w:r>
        <w:rPr>
          <w:lang w:val="hi_IN" w:bidi="hi_IN"/>
        </w:rPr>
      </w:r>
      <w:r>
        <w:rPr>
          <w:lang w:val="hi_IN" w:bidi="hi_IN"/>
        </w:rPr>
        <w:t>परमेश्वर ने नूह से कहा कि जो पशु बलि चढ़ाने के लिए शुद्ध माने जाते हैं, उनके सात–सात जोड़े जहाज पर चढ़ा ले। नूह को हर प्रकार के पक्षियों के सात–सात जोड़े जहाज पर चढ़ा लेने हैं। परमेश्वर ने कहा कि यह सुनिश्चित करने के लिए है कि जलप्रलय के बाद भी जीवन बच सके।</w:t>
      </w:r>
    </w:p>
    <w:p>
      <w:pPr/>
      <w:r>
        <w:rPr>
          <w:lang w:val="hi_IN" w:bidi="hi_IN"/>
        </w:rPr>
      </w:r>
      <w:r>
        <w:rPr>
          <w:lang w:val="hi_IN" w:bidi="hi_IN"/>
        </w:rPr>
        <w:t>अभिनय रोक दें: नूह से पूछें, "हमें शुद्ध पशुओं के बारे में बताएँ।" आप यह सुन सकते हैं, "ये वे पशु हैं जिन्हें परमेश्वर बलिदान के रूप में स्वीकार करता है जब हम परमेश्वर की आराधना करते हैं" या, "मुझे इसके बारे में नहीं पता। यह पहली बार है कि मैंने बलि चढ़ाने के लिए कुछ विशेष प्रकार के पशुओं के उपयोग के बारे में सुना है।" अभिनय को फिर से शुरू करें।</w:t>
      </w:r>
    </w:p>
    <w:p>
      <w:pPr/>
      <w:r>
        <w:rPr>
          <w:lang w:val="hi_IN" w:bidi="hi_IN"/>
        </w:rPr>
      </w:r>
      <w:r>
        <w:rPr>
          <w:lang w:val="hi_IN" w:bidi="hi_IN"/>
        </w:rPr>
        <w:t>परमेश्वर ने नूह से फिर से कहा कि बारिश होने वाली है और यह चालीस दिन और चालीस रात तक होती रहेगी।</w:t>
      </w:r>
    </w:p>
    <w:p>
      <w:pPr/>
      <w:r>
        <w:rPr>
          <w:lang w:val="hi_IN" w:bidi="hi_IN"/>
        </w:rPr>
      </w:r>
      <w:r>
        <w:rPr>
          <w:lang w:val="hi_IN" w:bidi="hi_IN"/>
        </w:rPr>
        <w:t>दूसरे दृश्य में, नूह और उसका परिवार जहाज पर सवार होते हैं। वे सभी पशुओं को जहाज पर ले जाते हैं। सात दिनों के बाद, बारिश शुरू होती है।</w:t>
      </w:r>
    </w:p>
    <w:p>
      <w:pPr/>
      <w:r>
        <w:rPr>
          <w:lang w:val="hi_IN" w:bidi="hi_IN"/>
        </w:rPr>
      </w:r>
      <w:r>
        <w:rPr>
          <w:lang w:val="hi_IN" w:bidi="hi_IN"/>
        </w:rPr>
        <w:t>तीसरे दृश्य में, परमेश्वर बारिश को शुरू करता है, और मुसलाधार बारिश होने लगती है। जमीन से भी पानी फूटकर ऊपर आता था।</w:t>
      </w:r>
    </w:p>
    <w:p>
      <w:pPr/>
      <w:r>
        <w:rPr>
          <w:lang w:val="hi_IN" w:bidi="hi_IN"/>
        </w:rPr>
      </w:r>
      <w:r>
        <w:rPr>
          <w:lang w:val="hi_IN" w:bidi="hi_IN"/>
        </w:rPr>
        <w:t>अभिनय को रोकें: नूह की पत्नी और उसके पुत्रों से पूछें, "क्या आपने कभी ऐसी बारिश देखी है? आप इस बारिश का वर्णन कैसे करेंगे?" आप यह सुन सकते हैं, "मैंने पहले कभी बारिश नहीं देखी," या "बारिश इतनी जोर से हो रही है, कि मुझे बाहर कुछ भी नहीं दिख रहा है" या "यह बारिश वास्तव में बहुत तेज है।" जो लोग जहाज पर सवार नहीं हैं, उनसे पूछें, "आप इस बारिश के बारे में क्या सोचते हैं?" आप यह सुन सकते हैं, "मैंने पहले कभी ऐसी वर्षा नहीं देखी," या "यह वर्षा इस क्षेत्र को भारी नुकसान पहुँचाने वाली है" या "मुझे अभी किसी ऊँची जमीन पर जाने की जरूरत है। पानी बढ़ रहा है" या "नूह और उसका परिवार उस जहाज पर सुरक्षित हैं। काश मैंने और सुना होता" या "यह पानी इतनी तेजी से बढ़ रहा है, कि मुझे डर है कि हम मर जाएँगे।" अभिनय को फिर से शुरू करें।</w:t>
      </w:r>
    </w:p>
    <w:p>
      <w:pPr/>
      <w:r>
        <w:rPr>
          <w:lang w:val="hi_IN" w:bidi="hi_IN"/>
        </w:rPr>
      </w:r>
      <w:r>
        <w:rPr>
          <w:lang w:val="hi_IN" w:bidi="hi_IN"/>
        </w:rPr>
        <w:t>चौथे दृश्य में, अभिनय मानो पीछे लौटता है और फिर से शुरू होता है। हम सुनते हैं कि नूह और उसका परिवार जहाज पर सवार होते हैं। सभी पशु जहाज में सवार होते हैं। जब सभी जहाज में सवार हो गए, तो परमेश्वर ने दरवाजा बंद कर दिया।</w:t>
      </w:r>
    </w:p>
    <w:p>
      <w:pPr/>
      <w:r>
        <w:rPr>
          <w:lang w:val="hi_IN" w:bidi="hi_IN"/>
        </w:rPr>
      </w:r>
      <w:r>
        <w:rPr>
          <w:lang w:val="hi_IN" w:bidi="hi_IN"/>
        </w:rPr>
        <w:t>अभिनय को रोकें: नूह की पत्नी से पूछें, "जब आपने दरवाजा बंद होते सुना तो आपको कैसा महसूस हुआ?" आप यह सुन सकते हैं, "मैं डर गई थी। या, "काश मेरे माता-पिता और भाई-बहन इस जहाज पर मेरे साथ होते।" या, "मैं यहाँ जहाज पर बहुत सुरक्षित महसूस करती हूँ। मुझे लगता है कि हम सुरक्षित रहेंगे।" पुत्रों की पत्नियों से पूछें, "जब आपने दरवाजा बंद होते सुना तो आपको कैसा महसूस हुआ?" आप यह सुन सकते हैं, "काश मेरे माता-पिता और भाई-बहन यहाँ हमारे साथ होते।" या, "दरवाजा बंद होने के कारण हम बाहर नहीं जा सकते और कोई भी अंदर नहीं आ सकता।" या, "मुझे समझ नहीं आ रहा कि क्या हो रहा है।" दूसरे लोगों से पूछें: "जब आपने जहाज का दरवाजा बंद होते हुए देखा तो आपको कैसा महसूस हुआ?" आप यह सुन सकते हैं, "वे उस जहाज पर क्यों हैं? यहाँ कोई पानी नहीं है।" या, "मुझे लगता है कि वे सभी पशुओं के साथ उस जहाज पर चढ़ने के लिए बहुत उत्साहित हैं।" या, "मुझे समझ नहीं आ रहा कि उन्होंने यह जहाज क्यों बनाया और सभी पशुओं को उस पर क्यों रखा।" अभिनय को फिर से शुरू करें।</w:t>
      </w:r>
    </w:p>
    <w:p>
      <w:pPr/>
      <w:r>
        <w:rPr>
          <w:lang w:val="hi_IN" w:bidi="hi_IN"/>
        </w:rPr>
      </w:r>
      <w:r>
        <w:rPr>
          <w:lang w:val="hi_IN" w:bidi="hi_IN"/>
        </w:rPr>
        <w:t>पाँचवें दृश्य में, हमारे पास जलप्रलय का विवरण है। जैसे ही पानी ऊपर चढ़ता है, जहाज तैरने लगता। पानी ने सबसे ऊँची चोटी को सात मीटर तक ढक लिया। पृथ्वी पर जो भी साँस लेते थे वे सब मर गए। केवल जहाज पर सवार लोग ही जीवित बचे। केवल वे ही पशु और पक्षी बच पाए जो जहाज में थे। जलप्रलय के पानी ने एक सौ पचास दिनों तक पृथ्वी को ढक लिया।</w:t>
      </w:r>
    </w:p>
    <w:p>
      <w:pPr/>
      <w:r>
        <w:rPr>
          <w:lang w:val="hi_IN" w:bidi="hi_IN"/>
        </w:rPr>
      </w:r>
      <w:r>
        <w:rPr>
          <w:lang w:val="hi_IN" w:bidi="hi_IN"/>
        </w:rPr>
        <w:t>अभिनय को रोकें: नूह और उसके पुत्रों से पूछें, "जब आपने पानी को सबसे ऊँची चोटी को ढँकते देखा और आपको यह अहसास हुआ कि केवल आप ही जीवित बचे हुए हैं तो आपको कैसा महसूस हुआ?" आप सुन सकते हैं कि "उन लोगों के लिए दु:ख हो रहा है," "खुशी है कि हम जीवित हैं," "उन सभी लोगों को क्यों मरना पड़ा?" नूह की पत्नी और बहुओं से पूछें, "जब आपने देखा कि जलप्रलय का पानी सबसे ऊँची चोटी को भी ढँक रहा है तो आपको कैसा महसूस हुआ?" आप यह सुन सकते हैं, "मैं बहुत दु:खी हूँ। मेरे माता-पिता और भाई-बहन अब मर चुके हैं।" या, "हमने इस जहाज पर जो कुछ है, उसे छोड़कर सब कुछ खो दिया है।" या, "काश वे हमारे साथ होते।" या, "मुझे खुशी है कि हम सुरक्षित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भाग </w:t>
      </w:r>
      <w:r>
        <w:rPr>
          <w:b/>
          <w:lang w:val="hi_IN" w:bidi="hi_IN"/>
        </w:rPr>
        <w:t>परमेश्वर</w:t>
      </w:r>
      <w:r>
        <w:rPr>
          <w:lang w:val="hi_IN" w:bidi="hi_IN"/>
        </w:rPr>
        <w:t xml:space="preserve"> के लिए दो नामों का प्रयोग करता है। </w:t>
      </w:r>
      <w:r>
        <w:rPr>
          <w:lang w:val="hi_IN" w:bidi="hi_IN"/>
        </w:rPr>
        <w:t>प्रभु</w:t>
      </w:r>
      <w:r>
        <w:rPr>
          <w:lang w:val="hi_IN" w:bidi="hi_IN"/>
        </w:rPr>
        <w:t xml:space="preserve"> नाम परमेश्वर के इब्रानी नाम </w:t>
      </w:r>
      <w:r>
        <w:rPr>
          <w:b/>
          <w:lang w:val="hi_IN" w:bidi="hi_IN"/>
        </w:rPr>
        <w:t>यहोवा</w:t>
      </w:r>
      <w:r>
        <w:rPr>
          <w:lang w:val="hi_IN" w:bidi="hi_IN"/>
        </w:rPr>
        <w:t xml:space="preserve"> का अनुवाद है। उसी शब्द का उपयोग करें जो आपने </w:t>
      </w:r>
      <w:r>
        <w:rPr>
          <w:b/>
          <w:lang w:val="hi_IN" w:bidi="hi_IN"/>
        </w:rPr>
        <w:t>यहोवा</w:t>
      </w:r>
      <w:r>
        <w:rPr>
          <w:lang w:val="hi_IN" w:bidi="hi_IN"/>
        </w:rPr>
        <w:t xml:space="preserve"> के लिए सृष्टि की कहानी में इस्तेमाल किया है। इस कहानी में जहाँ भी </w:t>
      </w:r>
      <w:r>
        <w:rPr>
          <w:lang w:val="hi_IN" w:bidi="hi_IN"/>
        </w:rPr>
        <w:t>परमेश्वर</w:t>
      </w:r>
      <w:r>
        <w:rPr>
          <w:lang w:val="hi_IN" w:bidi="hi_IN"/>
        </w:rPr>
        <w:t xml:space="preserve"> का नाम आए वहाँ वही नाम प्रयोग करें जो आपने पहले परमेश्वर के लिए किया है। यदि आप अपने चुने हुए शब्दों की समीक्षा करना चाहते हैं, तो मुख्य शब्दावली में इन नामों पर चर्चा की गई है।</w:t>
      </w:r>
    </w:p>
    <w:p>
      <w:pPr/>
      <w:r>
        <w:rPr>
          <w:lang w:val="hi_IN" w:bidi="hi_IN"/>
        </w:rPr>
      </w:r>
      <w:r>
        <w:rPr>
          <w:lang w:val="hi_IN" w:bidi="hi_IN"/>
        </w:rPr>
        <w:t xml:space="preserve">परमेश्वर ने नूह से कहा कि वह अपने परिवार को जहाज पर ले जाए। कुछ अनुवादों में </w:t>
      </w:r>
      <w:r>
        <w:rPr>
          <w:b/>
          <w:lang w:val="hi_IN" w:bidi="hi_IN"/>
        </w:rPr>
        <w:t>घराना</w:t>
      </w:r>
      <w:r>
        <w:rPr>
          <w:lang w:val="hi_IN" w:bidi="hi_IN"/>
        </w:rPr>
        <w:t xml:space="preserve"> शब्द का उपयोग किया गया है। इसका अर्थ होगा नूह के घर में रहने वाले लोग। इस भाग में जहाज पर सवार होने वाले परिवार के सदस्य थे: नूह, नूह की पत्नी, नूह के तीनों पुत्र, शेम, हाम और येपेत और उनकी पत्नियाँ: कुल आठ लोग। किसी ऐसे शब्द का प्रयोग करने के बजाय जो भ्रमित कर सकता है आप यह कह सकते हैं कि नूह के साथ जहाज पर जो गए। यदि आपको और जानकारी की आवश्यकता है, तो </w:t>
      </w:r>
      <w:r>
        <w:rPr>
          <w:lang w:val="hi_IN" w:bidi="hi_IN"/>
        </w:rPr>
        <w:t>घराना</w:t>
      </w:r>
      <w:r>
        <w:rPr>
          <w:lang w:val="hi_IN" w:bidi="hi_IN"/>
        </w:rPr>
        <w:t xml:space="preserve"> शब्द मुख्य शब्दावली में है।</w:t>
      </w:r>
    </w:p>
    <w:p>
      <w:pPr/>
      <w:r>
        <w:rPr>
          <w:lang w:val="hi_IN" w:bidi="hi_IN"/>
        </w:rPr>
      </w:r>
      <w:r>
        <w:rPr>
          <w:lang w:val="hi_IN" w:bidi="hi_IN"/>
        </w:rPr>
        <w:t xml:space="preserve">परमेश्वर ने नूह से कहा कि नूह एक </w:t>
      </w:r>
      <w:r>
        <w:rPr>
          <w:b/>
          <w:lang w:val="hi_IN" w:bidi="hi_IN"/>
        </w:rPr>
        <w:t>धर्मी</w:t>
      </w:r>
      <w:r>
        <w:rPr>
          <w:lang w:val="hi_IN" w:bidi="hi_IN"/>
        </w:rPr>
        <w:t xml:space="preserve"> पुरुष है या उसका परमेश्वर के साथ सही सम्बन्ध है। </w:t>
      </w:r>
      <w:r>
        <w:rPr>
          <w:lang w:val="hi_IN" w:bidi="hi_IN"/>
        </w:rPr>
        <w:t>धर्मी</w:t>
      </w:r>
      <w:r>
        <w:rPr>
          <w:lang w:val="hi_IN" w:bidi="hi_IN"/>
        </w:rPr>
        <w:t xml:space="preserve"> के लिए उसी शब्द का इस्तेमाल करें जो आपने पिछले भागों में इस्तेमाल किया है। मुख्य शब्दावली इस शब्द का स्पष्टीकरण देती है। परमेश्वर कहता है कि इस </w:t>
      </w:r>
      <w:r>
        <w:rPr>
          <w:b/>
          <w:lang w:val="hi_IN" w:bidi="hi_IN"/>
        </w:rPr>
        <w:t>वंशावली</w:t>
      </w:r>
      <w:r>
        <w:rPr>
          <w:lang w:val="hi_IN" w:bidi="hi_IN"/>
        </w:rPr>
        <w:t xml:space="preserve"> में नूह ही एकमात्र धर्मी व्यक्ति है। यहाँ वंशावली शब्द का अर्थ है वे लोग जो नूह के समय में रहते थे। </w:t>
      </w:r>
      <w:r>
        <w:rPr>
          <w:lang w:val="hi_IN" w:bidi="hi_IN"/>
        </w:rPr>
        <w:t>वंशावली</w:t>
      </w:r>
      <w:r>
        <w:rPr>
          <w:lang w:val="hi_IN" w:bidi="hi_IN"/>
        </w:rPr>
        <w:t xml:space="preserve"> शब्द मुख्य शब्दावली में है।</w:t>
      </w:r>
    </w:p>
    <w:p>
      <w:pPr/>
      <w:r>
        <w:rPr>
          <w:lang w:val="hi_IN" w:bidi="hi_IN"/>
        </w:rPr>
      </w:r>
      <w:r>
        <w:rPr>
          <w:lang w:val="hi_IN" w:bidi="hi_IN"/>
        </w:rPr>
        <w:t xml:space="preserve">परमेश्वर ने नूह से कहा कि वह जहाज पर </w:t>
      </w:r>
      <w:r>
        <w:rPr>
          <w:lang w:val="hi_IN" w:bidi="hi_IN"/>
        </w:rPr>
        <w:t>शुद्ध</w:t>
      </w:r>
      <w:r>
        <w:rPr>
          <w:lang w:val="hi_IN" w:bidi="hi_IN"/>
        </w:rPr>
        <w:t xml:space="preserve"> पशुओं के सात जोड़े ले ले। मुख्य शब्दावली कहती है कि शुद्ध होने का अर्थ है कि पशु परमेश्वर की सेवा या खाने के लिए योग्य हैं। चूंकि परमेश्वर ने अभी तक शुद्ध और अशुद्ध पशुओं के बारे में निर्देश नहीं दिए हैं, इसलिए कुछ अनुवादकों ने उन्हें ऐसे जानवर के रूप में परिभाषित किया है जो बलि देने और खाने के योग्य हों।</w:t>
      </w:r>
    </w:p>
    <w:p>
      <w:pPr/>
      <w:r>
        <w:rPr>
          <w:lang w:val="hi_IN" w:bidi="hi_IN"/>
        </w:rPr>
      </w:r>
      <w:r>
        <w:rPr>
          <w:lang w:val="hi_IN" w:bidi="hi_IN"/>
        </w:rPr>
        <w:t>परमेश्वर ने कहा कि पृथ्वी से सारा जीवन मिट जाएगा।</w:t>
      </w:r>
    </w:p>
    <w:p>
      <w:pPr/>
      <w:r>
        <w:rPr>
          <w:lang w:val="hi_IN" w:bidi="hi_IN"/>
        </w:rPr>
      </w:r>
      <w:r>
        <w:rPr>
          <w:lang w:val="hi_IN" w:bidi="hi_IN"/>
        </w:rPr>
        <w:t>यहाँ रुकें और अनुवादक समूह के रूप में चर्चा करें: क्या आपके पास यह कहने का कोई विशेष तरीका है कि सारा जीवन नष्ट हो जाएगा?</w:t>
      </w:r>
    </w:p>
    <w:p>
      <w:pPr/>
      <w:r>
        <w:rPr>
          <w:lang w:val="hi_IN" w:bidi="hi_IN"/>
        </w:rPr>
      </w:r>
      <w:r>
        <w:rPr>
          <w:lang w:val="hi_IN" w:bidi="hi_IN"/>
        </w:rPr>
        <w:t>अगला भाग थोड़ा पीछे जाता है और बारिश का वर्णन करता है। यह हिस्सा कविता या काव्यात्मक अभिव्यक्ति है।</w:t>
      </w:r>
    </w:p>
    <w:p>
      <w:pPr/>
      <w:r>
        <w:rPr>
          <w:lang w:val="hi_IN" w:bidi="hi_IN"/>
        </w:rPr>
      </w:r>
      <w:r>
        <w:rPr>
          <w:lang w:val="hi_IN" w:bidi="hi_IN"/>
        </w:rPr>
        <w:t>यहाँ रुकें और एक अनुवादक समूह के रूप में चर्चा करें। आपकी भाषा में बारिश के गिरने और धरती से पानी के निकलने का वर्णन करने के कुछ काव्यात्मक तरीके क्या हो सकते हैं? कुछ अभिव्यक्तियों का उपयोग किया गया है उनमें शामिल हैं: आकाश के झरोखे खुल गए; मूसलधार वर्षा बरसी; स्वर्ग के जलद्वार खुल गए, और वर्षा हुई। यहाँ "स्वर्ग" आकाश को दर्शाता है। पृथ्वी से जल फूट निकला या पृथ्वी से जल उफनकर निकला, ये दो उदाहरण हैं जो यह बताते हैं कि पृथ्वी के साथ क्या हुआ। वर्षा इतनी जोर से और इतनी तेजी से हुई कि लोग शायद उसके आर-पार देख नहीं पा रहे थे।</w:t>
      </w:r>
    </w:p>
    <w:p>
      <w:pPr/>
      <w:r>
        <w:rPr>
          <w:lang w:val="hi_IN" w:bidi="hi_IN"/>
        </w:rPr>
      </w:r>
      <w:r>
        <w:rPr>
          <w:lang w:val="hi_IN" w:bidi="hi_IN"/>
        </w:rPr>
        <w:t xml:space="preserve">फिर हमारे पास जलप्रलय और विनाश का विवरण है। जैसे ही वर्षा हुई और जल पृथ्वी से ऊपर आया, जहाज तैरने लगा। जल इतना बढ़ गया कि सबसे ऊँचे पर्वत की चोटी लगभग सात मीटर जल से ढक गई। कुछ अनुवादों में </w:t>
      </w:r>
      <w:r>
        <w:rPr>
          <w:b/>
          <w:lang w:val="hi_IN" w:bidi="hi_IN"/>
        </w:rPr>
        <w:t>हाथ</w:t>
      </w:r>
      <w:r>
        <w:rPr>
          <w:lang w:val="hi_IN" w:bidi="hi_IN"/>
        </w:rPr>
        <w:t xml:space="preserve"> शब्द का उपयोग माप के रूप में किया गया है। यह समय का सामान्य माप था। मुख्य शब्दावली बताती है कि एक </w:t>
      </w:r>
      <w:r>
        <w:rPr>
          <w:b/>
          <w:lang w:val="hi_IN" w:bidi="hi_IN"/>
        </w:rPr>
        <w:t>हाथ</w:t>
      </w:r>
      <w:r>
        <w:rPr>
          <w:lang w:val="hi_IN" w:bidi="hi_IN"/>
        </w:rPr>
        <w:t xml:space="preserve"> किसी मनुष्य की बांह की औसत लंबाई होती है, या लगभग पचास सेंटीमीटर होती है। आप इस माप को माप की एक इकाई में बदल सकते हैं जो आपके लोगों के लिए समझ में आए। कुछ फीट और गज का उपयोग करेंगे। अन्य मीटर का उपयोग करेंगे। माप की कुछ और इकाई हो सकती है जिसका उपयोग आप अपने क्षेत्र में करते हैं।</w:t>
      </w:r>
    </w:p>
    <w:p>
      <w:pPr/>
      <w:r>
        <w:rPr>
          <w:lang w:val="hi_IN" w:bidi="hi_IN"/>
        </w:rPr>
      </w:r>
      <w:r>
        <w:rPr>
          <w:lang w:val="hi_IN" w:bidi="hi_IN"/>
        </w:rPr>
        <w:t>फिर कहानी चार बार दोहराती है कि पृथ्वी पर हर जानवर और हर व्यक्ति मर गया। केवल जहाज में सवार लोग ही जीवित रहे। जलप्रलय का जल एक सौ पचास दिनों तक बना रहा।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w:t>
      </w:r>
    </w:p>
    <w:p>
      <w:pPr/>
      <w:r>
        <w:rPr>
          <w:lang w:val="hi_IN" w:bidi="hi_IN"/>
        </w:rPr>
      </w:r>
      <w:r>
        <w:rPr>
          <w:lang w:val="hi_IN" w:bidi="hi_IN"/>
        </w:rPr>
        <w:t>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8:1–19</w:t>
      </w:r>
      <w:r>
        <w:rPr>
          <w:lang w:val="hi_IN" w:bidi="hi_IN"/>
        </w:rPr>
      </w:r>
    </w:p>
    <w:p>
      <w:pPr>
        <w:pStyle w:val="Heading3"/>
      </w:pPr>
      <w:r>
        <w:rPr>
          <w:lang w:val="hi_IN" w:bidi="hi_IN"/>
        </w:rPr>
        <w:t>सुने और मन में रखें</w:t>
      </w:r>
    </w:p>
    <w:p>
      <w:pPr/>
      <w:r>
        <w:rPr>
          <w:lang w:val="hi_IN" w:bidi="hi_IN"/>
        </w:rPr>
      </w:r>
      <w:r>
        <w:rPr>
          <w:lang w:val="hi_IN" w:bidi="hi_IN"/>
        </w:rPr>
        <w:t>उत्पत्ति 8:1–19 को सुनें और अपने मन में रखें। पाठ को तीन बार सुनें अगर हो सके, तो तीन अलग-अलग अनुवादों में। फिर एक समूह के रूप में नीचे दिये गए सवालों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सरल संस्करण में सुनें।</w:t>
      </w:r>
    </w:p>
    <w:p>
      <w:pPr/>
      <w:r>
        <w:rPr>
          <w:lang w:val="hi_IN" w:bidi="hi_IN"/>
        </w:rPr>
      </w:r>
      <w:r>
        <w:rPr>
          <w:lang w:val="hi_IN" w:bidi="hi_IN"/>
        </w:rPr>
        <w:t>यह भाग उस घटना का वर्णन करता है कि पृथ्वी को नष्ट करने वाला जलप्रलय कैसे समाप्त हुआ। अंतिम भाग में कहानी हमें बताती है कि नूह और उसका परिवार और सभी पशु जहाज पर कैसे चढ़े। बारिश शुरू हुई, जलप्रलय के पानी ने पृथ्वी को ढक लिया और जलप्रलय में सब जीवित प्राणी मर गए। नूह, उसका परिवार और जहाज में सवार सभी पशु नहीं मरे। चालीस दिन और रात के बाद, बारिश रुक गई। जल ने सबसे ऊँची चोटी को सात मीटर तक ढक लिया। जलप्रलय के पानी ने एक सौ पचास दिनों तक पृथ्वी को ढक लिया।</w:t>
      </w:r>
    </w:p>
    <w:p>
      <w:pPr/>
      <w:r>
        <w:rPr>
          <w:lang w:val="hi_IN" w:bidi="hi_IN"/>
        </w:rPr>
      </w:r>
      <w:r>
        <w:rPr>
          <w:lang w:val="hi_IN" w:bidi="hi_IN"/>
        </w:rPr>
        <w:t>लेकिन परमेश्वर ने नूह को याद रखा। शब्द याद का अर्थ यह नहीं है कि परमेश्वर नूह को भूल गया था। इस भाग में याद रखना, भूल जाने का उल्टा नहीं है। बल्कि यहाँ याद रखने का अर्थ है कि परमेश्वर ने नूह और उसके परिवार पर दया करने का मन बनाया था। कहानी के इस बिंदु पर, नूह, उसके परिवार और जानवरों के पास जीवित रहने के लिए केवल वही है जो जहाज पर था। यदि जलप्रलय का पानी कम नहीं होता है तो वे मर सकते हैं। क्योंकि परमेश्वर नूह पर दया करना चाहता था, इसलिए उसने पृथ्वी पर हवा बहाई। हम सटीक रूप से नहीं जानते कि परमेश्वर ने हवा को किस दिन भेजा। हवा पानी को उड़ा देने या सूखने में मदद करती है। जब आप हवा वाले दिन कपड़े बाहर टाँगते हैं, तो वे जल्दी सूख जाते हैं।</w:t>
      </w:r>
    </w:p>
    <w:p>
      <w:pPr/>
      <w:r>
        <w:rPr>
          <w:lang w:val="hi_IN" w:bidi="hi_IN"/>
        </w:rPr>
      </w:r>
      <w:r>
        <w:rPr>
          <w:lang w:val="hi_IN" w:bidi="hi_IN"/>
        </w:rPr>
        <w:t>परमेश्वर ने उन सभी जंगली जानवर और पशुओं को भी याद किया जो नूह के साथ जहाज में थे। जंगली जानवर वे होते हैं- जो पालतू नहीं होते हैं। शेर, बाघ और तेंदुए जंगली जानवर हैं। पालतू जानवर वे घरेलु जानवर होते हैं जो घर में पाले जाते हैं या जिनका उपयोग खेती में किया जाता है। उन्हें बलि चढ़ाने के लिए शुद्ध पशु भी माना जाता है। वे जंगली नहीं हैं। भेड़, बकरी, घोड़े, गायें और मुर्गियाँ घरेलू पशुओं के प्रकार हैं।</w:t>
      </w:r>
    </w:p>
    <w:p>
      <w:pPr/>
      <w:r>
        <w:rPr>
          <w:lang w:val="hi_IN" w:bidi="hi_IN"/>
        </w:rPr>
      </w:r>
      <w:r>
        <w:rPr>
          <w:lang w:val="hi_IN" w:bidi="hi_IN"/>
        </w:rPr>
        <w:t>अपने समूह में चर्चा करें: अपनी भाषा में पशुओं के इन दो वर्गों को दर्शाने का सामान्य तरीका क्या है?</w:t>
      </w:r>
    </w:p>
    <w:p>
      <w:pPr/>
      <w:r>
        <w:rPr>
          <w:lang w:val="hi_IN" w:bidi="hi_IN"/>
        </w:rPr>
      </w:r>
      <w:r>
        <w:rPr>
          <w:lang w:val="hi_IN" w:bidi="hi_IN"/>
        </w:rPr>
        <w:t>पिछले भाग में, पृथ्वी से ऊपर आने वाले पानी और आकाश से गिरने वाले पानी का वर्णन करने के लिए काव्यात्मक विवरण का उपयोग किया गया था। इस भाग में, काव्यात्मक अभिव्यक्ति जारी है। क्योंकि बारिश रुक गई और धरती से निकलने वाला पानी भी रुक गया, इसलिए धरती पर जो पानी था वह जल्दी से सुख गया। परमेश्वर ने यहाँ जलप्रलय को रोकने के लिए तीन काम किए।</w:t>
      </w:r>
    </w:p>
    <w:p>
      <w:pPr>
        <w:pStyle w:val="ListBullet"/>
        <w:spacing w:line="240" w:lineRule="auto"/>
        <w:ind w:left="720"/>
      </w:pPr>
      <w:r>
        <w:rPr>
          <w:lang w:val="hi_IN" w:bidi="hi_IN"/>
        </w:rPr>
      </w:r>
      <w:r>
        <w:rPr>
          <w:lang w:val="hi_IN" w:bidi="hi_IN"/>
        </w:rPr>
        <w:t>जल को सुखाने में मदद करने के लिए हवा भेजी।</w:t>
      </w:r>
    </w:p>
    <w:p>
      <w:pPr>
        <w:pStyle w:val="ListBullet"/>
        <w:spacing w:line="240" w:lineRule="auto"/>
        <w:ind w:left="720"/>
      </w:pPr>
      <w:r>
        <w:rPr>
          <w:lang w:val="hi_IN" w:bidi="hi_IN"/>
        </w:rPr>
      </w:r>
      <w:r>
        <w:rPr>
          <w:lang w:val="hi_IN" w:bidi="hi_IN"/>
        </w:rPr>
        <w:t>पृथ्वी से या गहरे सोतों से निकलने वाले पानी को रोका।</w:t>
      </w:r>
    </w:p>
    <w:p>
      <w:pPr>
        <w:pStyle w:val="ListBullet"/>
        <w:spacing w:line="240" w:lineRule="auto"/>
        <w:ind w:left="720"/>
      </w:pPr>
      <w:r>
        <w:rPr>
          <w:lang w:val="hi_IN" w:bidi="hi_IN"/>
        </w:rPr>
      </w:r>
      <w:r>
        <w:rPr>
          <w:lang w:val="hi_IN" w:bidi="hi_IN"/>
        </w:rPr>
        <w:t>आकाश से होने वाली मुसलाधार बारिश को रोका।</w:t>
      </w:r>
    </w:p>
    <w:p>
      <w:pPr/>
      <w:r>
        <w:rPr>
          <w:lang w:val="hi_IN" w:bidi="hi_IN"/>
        </w:rPr>
      </w:r>
      <w:r>
        <w:rPr>
          <w:lang w:val="hi_IN" w:bidi="hi_IN"/>
        </w:rPr>
        <w:t>इन कार्यों की सहायता से, पानी को कम होने में एक सौ पचास दिन लगे ताकि भूमि सूख सके। यह पिछले भाग में बताए गए एक सौ पचास दिनों में जोड़े गए एक सौ पचास दिन नहीं है। जब यह कहता है कि परमेश्वर ने नूह को याद किया, तो इसका अर्थ है कि परमेश्वर ने चालीस दिन और चालीस रात होने वाली बारिश के समाप्त होने के तुरन्त बाद पानी को हटाने का काम शुरू कर दिया। उस बिंदु पर, सब कुछ सात मीटर जल से ढका हुआ था। परमेश्वर के कार्यों से, पानी कम होने में एक सौ पचास दिन लगे। परमेश्वर ने पृथ्वी से सारा पानी नहीं हटाया। नदियाँ, तालाब और समुद्र अभी भी पानी से भरे थे। दूसरा पानी वापस आकाश में भाप बन गया। इससे पेड़ों और पौधों के लिए सूखी भूमि बची गई।</w:t>
      </w:r>
    </w:p>
    <w:p>
      <w:pPr/>
      <w:r>
        <w:rPr>
          <w:lang w:val="hi_IN" w:bidi="hi_IN"/>
        </w:rPr>
      </w:r>
      <w:r>
        <w:rPr>
          <w:lang w:val="hi_IN" w:bidi="hi_IN"/>
        </w:rPr>
        <w:t>यह भाग हमें समय को दो तरीकों से बताता है। यह कहता है कि पानी पृथ्वी पर एक सौ पचास दिन तक रहा। पिछले भाग में, हम सीखते हैं कि दूसरे महीने के सत्रहवें दिन से बारिश शुरू हुई। इस भाग में, जहाज सातवें महीने के सत्रहवें दिन अर्थात् पाँच महीने बाद भूमि पर ठहरा। एक सौ पचास दिन को तीस दिन से विभाजित करने से भी पाँच महीने होते हैं। नूह और जो लोग जहाज में थे वे पाँच महीने तक तैरते रहे। कुछ अनुवादों में पाँच महीने शब्द का उपयोग किया गया है और अन्य सातवें महीने और सत्रहवें दिन का उल्लेख करते हैं।</w:t>
      </w:r>
    </w:p>
    <w:p>
      <w:pPr/>
      <w:r>
        <w:rPr>
          <w:lang w:val="hi_IN" w:bidi="hi_IN"/>
        </w:rPr>
      </w:r>
      <w:r>
        <w:rPr>
          <w:lang w:val="hi_IN" w:bidi="hi_IN"/>
        </w:rPr>
        <w:t>अपने समूह में चर्चा करें: आपके लोग समय की सूचना कैसे देते हैं? समय बताने का कौन सा तरीका उन्हें सबसे ज्यादा समझ आता है?</w:t>
      </w:r>
    </w:p>
    <w:p>
      <w:pPr/>
      <w:r>
        <w:rPr>
          <w:lang w:val="hi_IN" w:bidi="hi_IN"/>
        </w:rPr>
      </w:r>
      <w:r>
        <w:rPr>
          <w:lang w:val="hi_IN" w:bidi="hi_IN"/>
        </w:rPr>
        <w:t>जहाज अरारात पर्वत पर आकर ठहरा। अरारत एक पहाड़ है जो सत्रह हज़ार फुट या लगभग पाँच हजार दो सौ मीटर ऊँचा है। यह तुर्की में स्थित है। तुर्की से उत्तरी ईरान तक पहाड़ों की एक श्रृंखला है जिसे अरारत पर्वत कहा जाता है। कोई भी ठीक से नहीं जानता कि जहाज कहाँ ठहरा।</w:t>
      </w:r>
    </w:p>
    <w:p>
      <w:pPr/>
      <w:r>
        <w:rPr>
          <w:lang w:val="hi_IN" w:bidi="hi_IN"/>
        </w:rPr>
      </w:r>
      <w:r>
        <w:rPr>
          <w:lang w:val="hi_IN" w:bidi="hi_IN"/>
        </w:rPr>
        <w:t>अरारात पर्वत क्षेत्र का नक्शा दिखाएँ जिसमें पहाड़ों की सीमा शामिल हो।</w:t>
      </w:r>
    </w:p>
    <w:p>
      <w:pPr/>
      <w:r>
        <w:rPr>
          <w:lang w:val="hi_IN" w:bidi="hi_IN"/>
        </w:rPr>
      </w:r>
      <w:r>
        <w:rPr>
          <w:lang w:val="hi_IN" w:bidi="hi_IN"/>
        </w:rPr>
        <w:t>पर्वत श्रृंखला की तस्वीर दिखाएँ।</w:t>
      </w:r>
    </w:p>
    <w:p>
      <w:pPr/>
      <w:r>
        <w:rPr>
          <w:lang w:val="hi_IN" w:bidi="hi_IN"/>
        </w:rPr>
      </w:r>
      <w:r>
        <w:rPr>
          <w:lang w:val="hi_IN" w:bidi="hi_IN"/>
        </w:rPr>
        <w:t>यह भाग इस बात से शुरू होता है कि नूह ने जहाज में कितने समय तक इंतजार किया। सबसे पहले, जब जहाज सूखी भूमि पर रुका, तो नूह ने ढाई महीने तक इंतजार किया जब तक कि वह अन्य पर्वत चोटियों को नहीं देख सका। फिर नूह ने चालीस दिन और इंतजार किया और खिड़की खोली। नूह ने एक कौए को बाहर भेजा। कौआ चारों ओर उड़ रहा था। कौआ उन पक्षियों में से एक है जिन्हें अशुद्ध माना जाता है क्योंकि वह मरे हुए जानवरों को खाता है। नूह ने एक कबूतरी को भी बाहर भेजा, लेकिन वह जहाज में वापस आ गई।</w:t>
      </w:r>
    </w:p>
    <w:p>
      <w:pPr/>
      <w:r>
        <w:rPr>
          <w:lang w:val="hi_IN" w:bidi="hi_IN"/>
        </w:rPr>
      </w:r>
      <w:r>
        <w:rPr>
          <w:lang w:val="hi_IN" w:bidi="hi_IN"/>
        </w:rPr>
        <w:t>एक कौए की तस्वीर दिखाएँ। एक कबूतरी की तस्वीर दिखाएँ।</w:t>
      </w:r>
    </w:p>
    <w:p>
      <w:pPr/>
      <w:r>
        <w:rPr>
          <w:lang w:val="hi_IN" w:bidi="hi_IN"/>
        </w:rPr>
      </w:r>
      <w:r>
        <w:rPr>
          <w:lang w:val="hi_IN" w:bidi="hi_IN"/>
        </w:rPr>
        <w:t>कबूतरी जहाज में वापस आ गई। नूह ने महसूस किया कि भूमि अभी भी पानी से ढकी हुई है। नूह ने सात दिन इंतजार किया और फिर से कबूतरी को बाहर भेजा। इस बार कबूतरी अपनी चोंच में जैतून का पत्ता लेकर वापस आई। नूह इससे समझ जाता है कि जलप्रलय का पानी लगभग समाप्त हो गया है और कुछ पेड़ फिर से उगने लगे हैं। नूह ने सात दिन और इंतजार किया और फिर से कबूतरी को बाहर भेजा। इस बार कबूतरी वापस नहीं आई।</w:t>
      </w:r>
    </w:p>
    <w:p>
      <w:pPr/>
      <w:r>
        <w:rPr>
          <w:lang w:val="hi_IN" w:bidi="hi_IN"/>
        </w:rPr>
      </w:r>
      <w:r>
        <w:rPr>
          <w:lang w:val="hi_IN" w:bidi="hi_IN"/>
        </w:rPr>
        <w:t xml:space="preserve"> जैतून के पेड़ और उसके पत्तों की एक तस्वीर दिखाएँ।</w:t>
      </w:r>
    </w:p>
    <w:p>
      <w:pPr/>
      <w:r>
        <w:rPr>
          <w:lang w:val="hi_IN" w:bidi="hi_IN"/>
        </w:rPr>
      </w:r>
      <w:r>
        <w:rPr>
          <w:lang w:val="hi_IN" w:bidi="hi_IN"/>
        </w:rPr>
        <w:t>अब तक नूह छः सौ एक वर्ष का हो चुका है। नूह जानता है कि पृथ्वी लगभग सूख चुकी है। लेकिन नूह ने दो महीने और इंतजार किया। पृथ्वी सूखी थी। नूह तब तक जहाज को नहीं छोड़ता है जब तक कि परमेश्वर उसे जाने के लिए नहीं कहता। परमेश्वर ने नूह से कहा, "जहाज से बाहर आओ- सभी बाहर आ जाओ।" परमेश्वर ने नूह से कहा कि वह सभी पशुओं और पक्षियों को छोड़ दे ताकि वे फलने-फूलने लगें और पृथ्वी को भर दें। फलने का अर्थ है कि पशु बच्चे पैदा करें और वे बच्चे भी बच्चे पैदा करें। इसलिए, नूह, उसकी पत्नी, उसके पुत्र, उसकी पत्नियाँ और सभी पशु जहाज से बाहर आ गए।</w:t>
      </w:r>
    </w:p>
    <w:p>
      <w:pPr/>
      <w:r>
        <w:rPr>
          <w:lang w:val="hi_IN" w:bidi="hi_IN"/>
        </w:rPr>
      </w:r>
      <w:r>
        <w:rPr>
          <w:lang w:val="hi_IN" w:bidi="hi_IN"/>
        </w:rPr>
        <w:t>एक अनुवादक समूह के रूप में चर्चा करें: इस भाग में नूह द्वारा इंतजार किए जाने या जल प्रलय के समय के लिए विशिष्ट संख्याएँ सूचीबद्ध हैं। आपको क्यों लगता है कि परमेश्वर ने इस भाग में ये सभी संख्याएँ शामिल की?</w:t>
      </w:r>
    </w:p>
    <w:p>
      <w:pPr/>
      <w:r>
        <w:rPr>
          <w:lang w:val="hi_IN" w:bidi="hi_IN"/>
        </w:rPr>
      </w:r>
      <w:r>
        <w:rPr>
          <w:lang w:val="hi_IN" w:bidi="hi_IN"/>
        </w:rPr>
        <w:t>समूह में चर्चा करें नूह और उसके परिवार के लिए जहाज पर उस साल का जीवन कैसा रहा होगा। कल्पना करें कि आप एक वर्ष से अधिक समय से जहाज में हैं। जहाज से बाहर निकलने के बाद आप सबसे पहले क्या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पहले दृश्य में, बारिश रुक गई है लेकिन पृथ्वी जलप्रलय से ढकी हुई है। जहाज चारों ओर तैर रहा है। जलप्रलय का पानी धीरे-धीरे कम होता गया। इसके एक सौ पचास दिन के बाद, जहाज अरारात पर्वत पर आकर ठहराया गया।</w:t>
      </w:r>
    </w:p>
    <w:p>
      <w:pPr/>
      <w:r>
        <w:rPr>
          <w:lang w:val="hi_IN" w:bidi="hi_IN"/>
        </w:rPr>
      </w:r>
      <w:r>
        <w:rPr>
          <w:b/>
          <w:lang w:val="hi_IN" w:bidi="hi_IN"/>
        </w:rPr>
        <w:t>दूसरा दृश्य:</w:t>
      </w:r>
      <w:r>
        <w:rPr>
          <w:lang w:val="hi_IN" w:bidi="hi_IN"/>
        </w:rPr>
        <w:t xml:space="preserve"> जहाज के एक पहाड़ पर ठहरने के बाद, नूह चालीस दिन तक इंतजार करता है। फिर नूह ने पक्षियों को यह देखने के लिए भेजा कि पृथ्वी सूखी है या नहीं। जब कबूतरी वापस नहीं आई, तो नूह ने दो महीने और इंतजार किया। पृथ्वी सूखी थी।</w:t>
      </w:r>
    </w:p>
    <w:p>
      <w:pPr/>
      <w:r>
        <w:rPr>
          <w:lang w:val="hi_IN" w:bidi="hi_IN"/>
        </w:rPr>
      </w:r>
      <w:r>
        <w:rPr>
          <w:b/>
          <w:lang w:val="hi_IN" w:bidi="hi_IN"/>
        </w:rPr>
        <w:t>तीसरा दृश्य:</w:t>
      </w:r>
      <w:r>
        <w:rPr>
          <w:lang w:val="hi_IN" w:bidi="hi_IN"/>
        </w:rPr>
        <w:t xml:space="preserve"> परमेश्वर नूह से जहाज छोड़ने को कहता है। नूह ने परमेश्वर की आज्ञा मानी और उसका पूरा परिवार और सभी पशु जहाज से उतर गए।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तीन पुत्र: शेम, हाम और येपेत</w:t>
      </w:r>
    </w:p>
    <w:p>
      <w:pPr>
        <w:pStyle w:val="ListBullet"/>
        <w:spacing w:line="240" w:lineRule="auto"/>
        <w:ind w:left="720"/>
      </w:pPr>
      <w:r>
        <w:rPr>
          <w:lang w:val="hi_IN" w:bidi="hi_IN"/>
        </w:rPr>
      </w:r>
      <w:r>
        <w:rPr>
          <w:lang w:val="hi_IN" w:bidi="hi_IN"/>
        </w:rPr>
        <w:t>तीनों पुत्रों की पत्नियाँ</w:t>
      </w:r>
    </w:p>
    <w:p>
      <w:pPr>
        <w:pStyle w:val="ListBullet"/>
        <w:spacing w:line="240" w:lineRule="auto"/>
        <w:ind w:left="720"/>
      </w:pPr>
      <w:r>
        <w:rPr>
          <w:lang w:val="hi_IN" w:bidi="hi_IN"/>
        </w:rPr>
      </w:r>
      <w:r>
        <w:rPr>
          <w:lang w:val="hi_IN" w:bidi="hi_IN"/>
        </w:rPr>
        <w:t>पशु</w:t>
      </w:r>
    </w:p>
    <w:p>
      <w:pPr/>
      <w:r>
        <w:rPr>
          <w:lang w:val="hi_IN" w:bidi="hi_IN"/>
        </w:rPr>
      </w:r>
      <w:r>
        <w:rPr>
          <w:lang w:val="hi_IN" w:bidi="hi_IN"/>
        </w:rPr>
        <w:t>इस सत्र में, समूह से कहें कि वे कहानी और उसमें होने वाली घटनाओं को समझने के लिए उसका कथापट बनाएं जैसे चित्र बनाना, या ऐसी चीज़ों का प्रयोग करना जिन्हें इधर-उधर रखा जा सके (जैसे पत्थर, लकड़ियाँ या बच्चों के खिलौने)।</w:t>
      </w:r>
    </w:p>
    <w:p>
      <w:pPr/>
      <w:r>
        <w:rPr>
          <w:lang w:val="hi_IN" w:bidi="hi_IN"/>
        </w:rPr>
      </w:r>
      <w:r>
        <w:rPr>
          <w:b/>
          <w:lang w:val="hi_IN" w:bidi="hi_IN"/>
        </w:rPr>
        <w:t>पहला दृश्य</w:t>
      </w:r>
      <w:r>
        <w:rPr>
          <w:lang w:val="hi_IN" w:bidi="hi_IN"/>
        </w:rPr>
        <w:t>: हालाँकि संसार पानी में डूबा हुआ था, फिर भी परमेश्वर ने नूह को याद रखा।</w:t>
      </w:r>
    </w:p>
    <w:p>
      <w:pPr/>
      <w:r>
        <w:rPr>
          <w:lang w:val="hi_IN" w:bidi="hi_IN"/>
        </w:rPr>
      </w:r>
      <w:r>
        <w:rPr>
          <w:lang w:val="hi_IN" w:bidi="hi_IN"/>
        </w:rPr>
        <w:t>यहाँ रुकें और अपने समूह से चर्चा करें: हम अपनी भाषा में पृथ्वी को ढँकने वाले जलप्रलय और परमेश्वर द्वारा नूह और जहाज में सवार लोगों को याद रखने के बीच अंतर कैसे दिखाएँगे?</w:t>
      </w:r>
    </w:p>
    <w:p>
      <w:pPr/>
      <w:r>
        <w:rPr>
          <w:lang w:val="hi_IN" w:bidi="hi_IN"/>
        </w:rPr>
      </w:r>
      <w:r>
        <w:rPr>
          <w:lang w:val="hi_IN" w:bidi="hi_IN"/>
        </w:rPr>
        <w:t>नूह, उसका परिवार और पशु जहाज पर हैं। बारिश रुक गई है। पानी ने सबसे ऊँची चोटी को सात मीटर तक ढक लिया। जहाज में सवार लोगों को छोड़कर हर जीवित प्राणी मर गया। जहाज तैर रहा है। बारिश रुकने के कुछ समय बाद, परमेश्वर ने पृथ्वी पर हवा भेजी ताकि पानी सुख जाए। परमेश्वर ने पृथ्वी से ऊपर आने वाले पानी को रोक दिया। परमेश्वर ने बारिश को रोक दिया है। पानी कम होने लगता है। भूमि दिखाई देने में लगभग एक सौ पचास दिन या पाँच महीने लगे। जहाज अरारात पर्वत के एक पहाड़ पर आकर ठहरा। पर्वत श्रृंखला की बाकी चोटियों को दिखाई देने में पचहत्तर दिन और लगे।</w:t>
      </w:r>
    </w:p>
    <w:p>
      <w:pPr/>
      <w:r>
        <w:rPr>
          <w:lang w:val="hi_IN" w:bidi="hi_IN"/>
        </w:rPr>
      </w:r>
      <w:r>
        <w:rPr>
          <w:b/>
          <w:lang w:val="hi_IN" w:bidi="hi_IN"/>
        </w:rPr>
        <w:t>दूसरा दृश्य:</w:t>
      </w:r>
      <w:r>
        <w:rPr>
          <w:lang w:val="hi_IN" w:bidi="hi_IN"/>
        </w:rPr>
        <w:t xml:space="preserve"> इन चोटियों के दिखाई देने के बाद नूह जहाज में चालीस दिन और इंतजार करता है। नूह ने जहाज में बनाई हुई एक खिड़की खोली। फिर नूह ने एक कौए और कबूतरी को यह देखने के लिए भेजा कि क्या चीजें फिर से बढ़ रही हैं। कौआ पृथ्वी के ऊपर उड़ता है। कबूतरी नाव में वापस आ गई। कबूतरी को उतरने के लिए कोई जगह नहीं मिली क्योंकि पृथ्वी अभी भी जल से ढकी हुई थी। नूह ने सात दिन इंतजार किया और फिर से एक कबूतरी को बाहर भेज दिया। इस बार कबूतरी अपनी चोंच में जैतून का पत्ता लेकर वापस आती है। जैतून के पत्तों के कारण, नूह ने महसूस किया कि जलप्रलय का पानी लगभग समाप्त हो गया है। और सात दिन के बाद, नूह ने एक कबूतरी को बाहर भेजा। इस बार कबूतरी नाव पर वापस नहीं आई।</w:t>
      </w:r>
    </w:p>
    <w:p>
      <w:pPr/>
      <w:r>
        <w:rPr>
          <w:lang w:val="hi_IN" w:bidi="hi_IN"/>
        </w:rPr>
      </w:r>
      <w:r>
        <w:rPr>
          <w:b/>
          <w:lang w:val="hi_IN" w:bidi="hi_IN"/>
        </w:rPr>
        <w:t>तीसरा दृश्य:</w:t>
      </w:r>
      <w:r>
        <w:rPr>
          <w:lang w:val="hi_IN" w:bidi="hi_IN"/>
        </w:rPr>
        <w:t xml:space="preserve"> नूह अब छः सौ एक वर्ष का है। नूह जहाज की खिड़की से सूखी भूमि देख सकता था। नूह, उसका परिवार और सब पशु साढ़े दस महीने से जहाज में थे। नूह ने दो महीने और इंतजार किया। अन्त में पृथ्वी सूख गयी। जलप्रलय के अन्त के इस विवरण में उन दिनों या महीनों की संख्या शामिल है जिनमें नूह और उसका परिवार जहाज पर थे।</w:t>
      </w:r>
    </w:p>
    <w:p>
      <w:pPr/>
      <w:r>
        <w:rPr>
          <w:lang w:val="hi_IN" w:bidi="hi_IN"/>
        </w:rPr>
      </w:r>
      <w:r>
        <w:rPr>
          <w:lang w:val="hi_IN" w:bidi="hi_IN"/>
        </w:rPr>
        <w:t>चालीस दिन बारिश</w:t>
      </w:r>
    </w:p>
    <w:p>
      <w:pPr>
        <w:pStyle w:val="ListBullet"/>
        <w:spacing w:line="240" w:lineRule="auto"/>
        <w:ind w:left="720"/>
      </w:pPr>
      <w:r>
        <w:rPr>
          <w:lang w:val="hi_IN" w:bidi="hi_IN"/>
        </w:rPr>
      </w:r>
      <w:r>
        <w:rPr>
          <w:lang w:val="hi_IN" w:bidi="hi_IN"/>
        </w:rPr>
        <w:t>एक सौ पचास दिन या पाँच महीने तक जहाज तैरता रहा और फिर वह एक पहाड़ पर टिक गया</w:t>
      </w:r>
    </w:p>
    <w:p>
      <w:pPr>
        <w:pStyle w:val="ListBullet"/>
        <w:spacing w:line="240" w:lineRule="auto"/>
        <w:ind w:left="720"/>
      </w:pPr>
      <w:r>
        <w:rPr>
          <w:lang w:val="hi_IN" w:bidi="hi_IN"/>
        </w:rPr>
      </w:r>
      <w:r>
        <w:rPr>
          <w:lang w:val="hi_IN" w:bidi="hi_IN"/>
        </w:rPr>
        <w:t>जहाज के उतरने के पचहत्तर दिन या ढाई महीने बाद, नूह अन्य चोटियों को देख सकता था।</w:t>
      </w:r>
    </w:p>
    <w:p>
      <w:pPr>
        <w:pStyle w:val="ListBullet"/>
        <w:spacing w:line="240" w:lineRule="auto"/>
        <w:ind w:left="720"/>
      </w:pPr>
      <w:r>
        <w:rPr>
          <w:lang w:val="hi_IN" w:bidi="hi_IN"/>
        </w:rPr>
      </w:r>
      <w:r>
        <w:rPr>
          <w:lang w:val="hi_IN" w:bidi="hi_IN"/>
        </w:rPr>
        <w:t>चोटियों को देखने के चालीस दिन बाद, नूह भूमि देख सकता था। नूह ने कौआ और कबूतरी को बाहर भेजा। कबूतरी वापस आई।</w:t>
      </w:r>
    </w:p>
    <w:p>
      <w:pPr>
        <w:pStyle w:val="ListBullet"/>
        <w:spacing w:line="240" w:lineRule="auto"/>
        <w:ind w:left="720"/>
      </w:pPr>
      <w:r>
        <w:rPr>
          <w:lang w:val="hi_IN" w:bidi="hi_IN"/>
        </w:rPr>
      </w:r>
      <w:r>
        <w:rPr>
          <w:lang w:val="hi_IN" w:bidi="hi_IN"/>
        </w:rPr>
        <w:t>सात दिन बाद, नूह ने फिर से कबूतरी को बाहर भेजा और वह वापस आ गई</w:t>
      </w:r>
    </w:p>
    <w:p>
      <w:pPr>
        <w:pStyle w:val="ListBullet"/>
        <w:spacing w:line="240" w:lineRule="auto"/>
        <w:ind w:left="720"/>
      </w:pPr>
      <w:r>
        <w:rPr>
          <w:lang w:val="hi_IN" w:bidi="hi_IN"/>
        </w:rPr>
      </w:r>
      <w:r>
        <w:rPr>
          <w:lang w:val="hi_IN" w:bidi="hi_IN"/>
        </w:rPr>
        <w:t>सात दिन बाद, नूह ने फिर से कबूतरी को बाहर भेजा लेकिन वह वापस नहीं आई।</w:t>
      </w:r>
    </w:p>
    <w:p>
      <w:pPr>
        <w:pStyle w:val="ListBullet"/>
        <w:spacing w:line="240" w:lineRule="auto"/>
        <w:ind w:left="720"/>
      </w:pPr>
      <w:r>
        <w:rPr>
          <w:lang w:val="hi_IN" w:bidi="hi_IN"/>
        </w:rPr>
      </w:r>
      <w:r>
        <w:rPr>
          <w:lang w:val="hi_IN" w:bidi="hi_IN"/>
        </w:rPr>
        <w:t>साठ दिन या दो महीने तक, नूह ने इंतजार किया। फिर परमेश्वर ने कहा कि जहाज से बाहर निकलें।</w:t>
      </w:r>
    </w:p>
    <w:p>
      <w:pPr/>
      <w:r>
        <w:rPr>
          <w:lang w:val="hi_IN" w:bidi="hi_IN"/>
        </w:rPr>
      </w:r>
      <w:r>
        <w:rPr>
          <w:lang w:val="hi_IN" w:bidi="hi_IN"/>
        </w:rPr>
        <w:t>कुल मिलाकर तीन सौ उनयासी दिन या साढ़े बारह महीने।</w:t>
      </w:r>
    </w:p>
    <w:p>
      <w:pPr/>
      <w:r>
        <w:rPr>
          <w:lang w:val="hi_IN" w:bidi="hi_IN"/>
        </w:rPr>
      </w:r>
      <w:r>
        <w:rPr>
          <w:lang w:val="hi_IN" w:bidi="hi_IN"/>
        </w:rPr>
        <w:t>एक समूह के रूप में चर्चा करें: ये संख्याएँ महत्वपूर्ण क्यों हैं? आपकी संस्कृति कैसे दर्शाती है कि किसी चीज़ के इंतजार करने में बिताया गया समय महत्वपूर्ण है? आप इन संख्याओं का अनुवाद कैसे कर सकते हैं ताकि कोई भी उनके द्वारा भ्रमित न हो?</w:t>
      </w:r>
    </w:p>
    <w:p>
      <w:pPr/>
      <w:r>
        <w:rPr>
          <w:lang w:val="hi_IN" w:bidi="hi_IN"/>
        </w:rPr>
      </w:r>
      <w:r>
        <w:rPr>
          <w:lang w:val="hi_IN" w:bidi="hi_IN"/>
        </w:rPr>
        <w:t>जैसा हर संख्या का उल्लेख किया जाता है, हमें बताया जाता है कि नूह उस समय क्या कर रहा था। आपको ऐसा शब्द चाहिए जो समय के बीतने को बताए या समयों को आपस में जोड़े। पाठ में शब्दों का उपयोग किया गया है: के बाद, फिर, बाद में, एक और आदि।</w:t>
      </w:r>
    </w:p>
    <w:p>
      <w:pPr/>
      <w:r>
        <w:rPr>
          <w:lang w:val="hi_IN" w:bidi="hi_IN"/>
        </w:rPr>
      </w:r>
      <w:r>
        <w:rPr>
          <w:lang w:val="hi_IN" w:bidi="hi_IN"/>
        </w:rPr>
        <w:t>एक समूह के रूप में चर्चा करें: आप अपनी भाषा में समय को जोड़ने वाले कौन-कौन से शब्दों का उपयोग करते हैं? किसी छोटी घटना को बताने का अभ्यास करें जिसमें कई समय के अंतर हों ताकि आप यह निर्धारित कर सकें कि आप किन शब्दों का उपयोग करेंगे। आप यात्रा पर जाने के लिए तैयार होने के बारे में बात कर सकते हैं। आपने अपना टिकट खरीदा, चार सप्ताह इंतजार किया, और फिर अपनी पेटी बाहर निकाली। अगले दिन, आपने उसमें कपड़े रखना शुरू किया। पाँच मिनट पैक करने के बाद, आप कुछ और कपड़े निकालने के लिए रुके। आपने उन्हें पैक किया, फिर दस मिनट बाद, आपको एक फोन कॉल आया। ऐसी कहानी सुनाने से आपको समय को उसी तरह जोड़ने में मदद मिल सकती है जैसे आपकी भाषा स्वाभाविक रूप से करती है।</w:t>
      </w:r>
    </w:p>
    <w:p>
      <w:pPr/>
      <w:r>
        <w:rPr>
          <w:lang w:val="hi_IN" w:bidi="hi_IN"/>
        </w:rPr>
      </w:r>
      <w:r>
        <w:rPr>
          <w:lang w:val="hi_IN" w:bidi="hi_IN"/>
        </w:rPr>
        <w:t>पृथ्वी के सूखने के बाद, परमेश्वर ने नूह से बात की। परमेश्वर ने नूह से कहा कि वह अपनी पत्नी, पुत्रों और उनकी पत्नियों को लेकर और सभी जहाज से बाहर निकल जाए। परमेश्वर ने नूह से कहा कि वह सभी जंगली पशुओं और घरेलू पशुओं को छोड़ दे। पशुओं के हर जोड़े को छोड़ दो। परमेश्वर ने कहा कि इन पशुओं को फलना-फूलना और बढ़ना है। इसका अर्थ है कि हर जोड़े के बच्चे होने चाहिए। वे बच्चे बड़े होंगे और उनके बच्चे होंगे। यह तब तक जारी रहेगा जब तक कि पृथ्वी पशुओं से भर नहीं जाती। नूह ने वह किया जो परमेश्वर ने कहा था। नूह और उसकी पत्नी, पुत्र और उनकी पत्नियाँ सभी जहाज से बाहर निकल जाते हैं। सभी पशु जहाज से बाहर निकल जाते हैं। हर जोड़ा या पशुओं का हर नर और मादा पशु जहाज से बाहर निकलता है। पक्षी जहाज से बाहर आते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तीन पुत्र: शेम, हाम और येपेत</w:t>
      </w:r>
    </w:p>
    <w:p>
      <w:pPr>
        <w:pStyle w:val="ListBullet"/>
        <w:spacing w:line="240" w:lineRule="auto"/>
        <w:ind w:left="720"/>
      </w:pPr>
      <w:r>
        <w:rPr>
          <w:lang w:val="hi_IN" w:bidi="hi_IN"/>
        </w:rPr>
      </w:r>
      <w:r>
        <w:rPr>
          <w:lang w:val="hi_IN" w:bidi="hi_IN"/>
        </w:rPr>
        <w:t>तीनों पुत्रों की पत्नियाँ</w:t>
      </w:r>
    </w:p>
    <w:p>
      <w:pPr>
        <w:pStyle w:val="ListBullet"/>
        <w:spacing w:line="240" w:lineRule="auto"/>
        <w:ind w:left="720"/>
      </w:pPr>
      <w:r>
        <w:rPr>
          <w:lang w:val="hi_IN" w:bidi="hi_IN"/>
        </w:rPr>
      </w:r>
      <w:r>
        <w:rPr>
          <w:lang w:val="hi_IN" w:bidi="hi_IN"/>
        </w:rPr>
        <w:t>पशु</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समूह जब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कथा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b/>
          <w:lang w:val="hi_IN" w:bidi="hi_IN"/>
        </w:rPr>
        <w:t>पहला दृश्य:</w:t>
      </w:r>
      <w:r>
        <w:rPr>
          <w:lang w:val="hi_IN" w:bidi="hi_IN"/>
        </w:rPr>
        <w:t xml:space="preserve"> जैसे ही इस कहानी का अभिनय शुरू होता है, समूह को यह याद रखने की आवश्यकता है कि लोग और पशु चालीस दिन और चालीस रात मूसलाधार बारिश में जहाज में रहे हैं। वे जहाज से बाहर देख सकते हैं और उन्हें पानी के अलावा कुछ भी दिखाई नहीं देता। वे जानते हैं कि हर जीवित प्राणी मर गया है। केवल वे ही जीवित हैं।</w:t>
      </w:r>
    </w:p>
    <w:p>
      <w:pPr/>
      <w:r>
        <w:rPr>
          <w:lang w:val="hi_IN" w:bidi="hi_IN"/>
        </w:rPr>
      </w:r>
      <w:r>
        <w:rPr>
          <w:lang w:val="hi_IN" w:bidi="hi_IN"/>
        </w:rPr>
        <w:t>अभिनय को रोकें: जहाज में सवार हर व्यक्ति से पूछें कि वे अभी कैसा महसूस कर रहे हैं। आप यह सुन सकते हैं, "जीवित रहने के लिए आभारी हूँ," या "मैं अपने परिवार और अपने घर को याद करता हूँ," या "मुझे नहीं पता कि हमारे साथ क्या होने जा रहा है," या "मैं पहले ही इस जहाज से थक गया हूँ" या "मुझे नहीं पता कि परमेश्वर इसके बारे में क्या करने वाला है। मुझे भविष्य का डर है।" अभिनय को फिर से शुरू करें।</w:t>
      </w:r>
    </w:p>
    <w:p>
      <w:pPr/>
      <w:r>
        <w:rPr>
          <w:lang w:val="hi_IN" w:bidi="hi_IN"/>
        </w:rPr>
      </w:r>
      <w:r>
        <w:rPr>
          <w:lang w:val="hi_IN" w:bidi="hi_IN"/>
        </w:rPr>
        <w:t>बारिश के रुक जाने के बाद, किसी समय, परमेश्वर ने जमीन के पानी को सूखने में मदद करने के लिए हवा भेजी। परमेश्वर ने पृथ्वी से निकलने वाले पानी रोक दिया। परमेश्वर ने बारिश को रोक दिया है। बारिश रुकने के बाद, पहाड़ की चोटी दिखाई दे उतना पानी कम होने में एक सौ पचास दिन या पाँच महीने लगे। जहाज एक पहाड़ पर ठहरता है। अन्य पहाड़ों की चोटियों को दिखने में पचहत्तर दिन और लगे।</w:t>
      </w:r>
    </w:p>
    <w:p>
      <w:pPr/>
      <w:r>
        <w:rPr>
          <w:lang w:val="hi_IN" w:bidi="hi_IN"/>
        </w:rPr>
      </w:r>
      <w:r>
        <w:rPr>
          <w:lang w:val="hi_IN" w:bidi="hi_IN"/>
        </w:rPr>
        <w:t>अभिनय को रोकें: लोगों से पूछें कि जहाज के रुकने पर वे अब कैसा महसूस कर रहे हैं। आप यह सुन सकते हैं, "मुझे खुशी है कि हम अब तैर नहीं रहे," या "मुझे नहीं पता कि हम कहाँ हैं," या "खिड़की से बाहर कुछ भी पहचान में नहीं आ रहा" या "हम जहाज से कब उतरेंगे?" या, "मैं इन पशुओं से थक गया हूँ," या "मैं अपने परिवार और दोस्तों को याद करता हूँ" या "मैं अपने घर जाना चाहता हूँ। जहाज के बाहर कुछ भी नहीं बचा" या "पानी से सब कुछ नष्ट हो गया था। इस जहाज से बाहर निकलने के बाद हम कैसे जीएँगे?" अभिनय को फिर से शुरू करें।</w:t>
      </w:r>
    </w:p>
    <w:p>
      <w:pPr/>
      <w:r>
        <w:rPr>
          <w:lang w:val="hi_IN" w:bidi="hi_IN"/>
        </w:rPr>
      </w:r>
      <w:r>
        <w:rPr>
          <w:b/>
          <w:lang w:val="hi_IN" w:bidi="hi_IN"/>
        </w:rPr>
        <w:t>दूसरा दृश्य:</w:t>
      </w:r>
      <w:r>
        <w:rPr>
          <w:lang w:val="hi_IN" w:bidi="hi_IN"/>
        </w:rPr>
        <w:t xml:space="preserve"> अन्य पहाड़ों की चोटियाँ दिखाई देने के बाद नूह चालीस दिन और इंतजार करता है। फिर नूह ने खिड़की खोली और एक कौवे को उड़ा दिया। कौआ आगे-पीछे उड़ता है, लेकिन जहाज पर वापस नहीं आता। नूह ने एक कबूतर को भी उड़ा दिया। कबूतर नाव में वापस आ गया। नूह जानता है कि जमीन अभी भी पानी से ढकी हुई है।</w:t>
      </w:r>
    </w:p>
    <w:p>
      <w:pPr/>
      <w:r>
        <w:rPr>
          <w:lang w:val="hi_IN" w:bidi="hi_IN"/>
        </w:rPr>
      </w:r>
      <w:r>
        <w:rPr>
          <w:lang w:val="hi_IN" w:bidi="hi_IN"/>
        </w:rPr>
        <w:t>अभिनय को रोकें: नूह से पूछें कि वह इन पक्षियों को बाहर क्यों भेज रहा है। आप यह सुन सकते हैं, "मैं देखना चाहता हूँ कि पानी उतर गया है या नहीं। क्या कोई सूखी जमीन है? यह देखने के लिए कि जमीन पर भोजन मौजूद है या नहीं।" अभिनय को फिर से शुरू करें।</w:t>
      </w:r>
    </w:p>
    <w:p>
      <w:pPr/>
      <w:r>
        <w:rPr>
          <w:lang w:val="hi_IN" w:bidi="hi_IN"/>
        </w:rPr>
      </w:r>
      <w:r>
        <w:rPr>
          <w:lang w:val="hi_IN" w:bidi="hi_IN"/>
        </w:rPr>
        <w:t>नूह सात दिन इंतजार करता है और फिर से एक कबूतरी को बाहर भेजता है। इस बार वह अपनी चोंच में जैतून का पत्ता लेकर लौटी। नूह सात दिन इंतजार करता है और फिर से एक कबूतरी को बाहर भेजता है। इस बार कबूतरी वापस नहीं आई।</w:t>
      </w:r>
    </w:p>
    <w:p>
      <w:pPr/>
      <w:r>
        <w:rPr>
          <w:lang w:val="hi_IN" w:bidi="hi_IN"/>
        </w:rPr>
      </w:r>
      <w:r>
        <w:rPr>
          <w:lang w:val="hi_IN" w:bidi="hi_IN"/>
        </w:rPr>
        <w:t>अभिनय को रोकें: नूह से पूछें कि वह क्यों सोचता है कि कबूतरी लौटकर नहीं आई। आप यह सुन सकते हैं, "मुझे लगता है कि कबूतरी को भोजन पाने का स्थान मिल गया है। अब वहाँ कई स्थान पर पेड़-पौधे होंगे। ऐसा लगता है जैसे परमेश्वर चीजों को फिर से विकसित कर रहा है। मुझे लगता है कि हम जल्द ही जहाज से बाहर निकल सकते हैं।" अभिनय को फिर से शुरू करें।</w:t>
      </w:r>
    </w:p>
    <w:p>
      <w:pPr/>
      <w:r>
        <w:rPr>
          <w:lang w:val="hi_IN" w:bidi="hi_IN"/>
        </w:rPr>
      </w:r>
      <w:r>
        <w:rPr>
          <w:lang w:val="hi_IN" w:bidi="hi_IN"/>
        </w:rPr>
        <w:t>नूह जहाज में इंतजार करना जारी रखता है। दो महीने और बीत गए। तब परमेश्वर ने नूह से कहा कि वह जहाज से बाहर आ जाए।</w:t>
      </w:r>
    </w:p>
    <w:p>
      <w:pPr/>
      <w:r>
        <w:rPr>
          <w:lang w:val="hi_IN" w:bidi="hi_IN"/>
        </w:rPr>
      </w:r>
      <w:r>
        <w:rPr>
          <w:lang w:val="hi_IN" w:bidi="hi_IN"/>
        </w:rPr>
        <w:t>अभिनय को रोकें: नूह से पूछें कि उसने जहाज से बाहर निकलने के लिए अब तक इंतजार क्यों किया। आप यह सुन सकते हैं, "मैंने परमेश्वर का इंतजार किया कि वह हमें बताए कि कब निकलना है। परमेश्वर ने हमें बताया कि जहाज पर कब चढ़ना है और परमेश्वर ने दरवाजा बंद कर दिया। परमेश्वर को ही हमें बताना चाहिए कि जहाज से कब उतरना ठीक रहेगा।" अभिनय को फिर से शुरू करें।</w:t>
      </w:r>
    </w:p>
    <w:p>
      <w:pPr/>
      <w:r>
        <w:rPr>
          <w:lang w:val="hi_IN" w:bidi="hi_IN"/>
        </w:rPr>
      </w:r>
      <w:r>
        <w:rPr>
          <w:lang w:val="hi_IN" w:bidi="hi_IN"/>
        </w:rPr>
        <w:t>परमेश्वर ने नूह, उसकी पत्नी, उसके पुत्रों और उनकी पत्नियों को जहाज से बाहर निकलने के लिए कहा। इसलिए, वे सभी जहाज से बाहर निकल गए। परमेश्वर ने नूह से यह भी कहा कि वह सभी पशुओं और पक्षियों को छोड़ दे। परमेश्‍वर ने कहा कि सभी जानवरों और पक्षियों को बच्चे पैदा करने चाहिए ताकि वे बढ़कर पृथ्वी को भर दें। नूह और उसके परिवार ने परमेश्वर की आज्ञा मानी। वे जहाज से बाहर निकल गए। सभी पशु जहाज से बाहर निकल गए। सभी पक्षी जहाज से बाहर निकल गए। वे जोड़े में या हर प्रकार के नर और मादा के रूप में बाहर आए। जब वे जहाज से बाहर निकले, तो उन्हें उसमें चढ़े हुए एक वर्ष से भी अधिक हो गया था। उन्होंने साढ़े बारह महीना जहाज में बिताया था।</w:t>
      </w:r>
    </w:p>
    <w:p>
      <w:pPr/>
      <w:r>
        <w:rPr>
          <w:lang w:val="hi_IN" w:bidi="hi_IN"/>
        </w:rPr>
      </w:r>
      <w:r>
        <w:rPr>
          <w:lang w:val="hi_IN" w:bidi="hi_IN"/>
        </w:rPr>
        <w:t>अभिनय को रोकें: नूह और उसके परिवार से पूछें कि वे अब कैसा महसूस कर रहे हैं। आप यह सुन सकते हैं, "मुझे बहुत खुशी है कि मेरे पैर फिर से जमीन पर पड़े हैं। हम कहाँ हैं? मुझे कुछ भी जाना-पहचाना नहीं लगता। परमेश्वर का धन्यवाद है कि हम अब सुरक्षित हैं। मुझे खुशी है कि परमेश्वर ने हमारा ध्यान रखा। मुझे खुशी है कि मुझे फिर से पशुओं के साथ नहीं रहना पड़ेगा। यह अजीब लगता है कि यहाँ केवल हम ही हैं। मुझे खुशी है कि मैं जीवित हूँ लेकिन मुझे अपने परिवार की याद आती है। यह घर जैसा नहीं दिखता है। मुझे नहीं पता कि यहाँ कैसे रहना है।" परमेश्वर से पूछें कि वह कैसा महसूस कर रहा है। आप यह सुन सकते हैं, "मुझे खुशी है कि नूह का परिवार पृथ्वी पर फिर से मनुष्यों का परिवार बसाएगा। मुझे आशा है कि यह परिवार अपने पहले के लोगों से बेहतर काम करेगा। मैं आशा करता हूँ कि वे मेरे पीछे चलेंगे।"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संदर्भ में </w:t>
      </w:r>
      <w:r>
        <w:rPr>
          <w:b/>
          <w:lang w:val="hi_IN" w:bidi="hi_IN"/>
        </w:rPr>
        <w:t>याद करना</w:t>
      </w:r>
      <w:r>
        <w:rPr>
          <w:lang w:val="hi_IN" w:bidi="hi_IN"/>
        </w:rPr>
        <w:t xml:space="preserve"> शब्द का अर्थ है कि परमेश्वर ने नूह पर दया करने करने की योजना बनाई। आप यह भी कह सकते हैं कि परमेश्वर नूह के बारे में सोच रहा है या नूह की स्थिति पर विचार कर रहा है या परमेश्वर अपना ध्यान नूह और उसकी स्थिति पर लगा रहा है। याद करने का अर्थ यह नहीं है कि परमेश्वर नूह को भूल गया था और अब वह फिर से नूह को याद कर रहा है।</w:t>
      </w:r>
    </w:p>
    <w:p>
      <w:pPr/>
      <w:r>
        <w:rPr>
          <w:lang w:val="hi_IN" w:bidi="hi_IN"/>
        </w:rPr>
      </w:r>
      <w:r>
        <w:rPr>
          <w:lang w:val="hi_IN" w:bidi="hi_IN"/>
        </w:rPr>
        <w:t xml:space="preserve">परमेश्वर ने बाढ़ के लिए तीन काम किए। परमेश्वर ने पृथ्वी पर हवा बहाई। परमेश्वर आकाश से आने वाली वर्षा को रोकता है और पृथ्वी से जल को ऊपर आने से रोकता है। यहाँ वर्षा और धरती से आने वाले पानी के लिए वही काव्य विवरण उपयोग किया जाएगा जो पिछले भाग में किया गया था। कुछ अनुवादों में स्वर्ग शब्द का उपयोग किया गया है जबकि अन्य आकाश का उपयोग करते हैं। यह उस जल को दर्शाता है जो ऊपर से गिरता है। </w:t>
      </w:r>
      <w:r>
        <w:rPr>
          <w:b/>
          <w:lang w:val="hi_IN" w:bidi="hi_IN"/>
        </w:rPr>
        <w:t>पृथ्वी</w:t>
      </w:r>
      <w:r>
        <w:rPr>
          <w:lang w:val="hi_IN" w:bidi="hi_IN"/>
        </w:rPr>
        <w:t xml:space="preserve"> के लिए वही शब्द का उपयोग करें जो आपने अन्य भागों में इस्तेमाल किया है।</w:t>
      </w:r>
    </w:p>
    <w:p>
      <w:pPr/>
      <w:r>
        <w:rPr>
          <w:lang w:val="hi_IN" w:bidi="hi_IN"/>
        </w:rPr>
      </w:r>
      <w:r>
        <w:rPr>
          <w:lang w:val="hi_IN" w:bidi="hi_IN"/>
        </w:rPr>
        <w:t xml:space="preserve">नूह ने दो अलग-अलग प्रकार के पक्षियों को भेजा। </w:t>
      </w:r>
      <w:r>
        <w:rPr>
          <w:b/>
          <w:lang w:val="hi_IN" w:bidi="hi_IN"/>
        </w:rPr>
        <w:t>कौआ</w:t>
      </w:r>
      <w:r>
        <w:rPr>
          <w:lang w:val="hi_IN" w:bidi="hi_IN"/>
        </w:rPr>
        <w:t xml:space="preserve"> एक पक्षी है जो अन्य मरे हुए जानवर या मरे हुए जानवरों का मांस खाता है। कौआ तैरते हुए किसी भी मृत जानवर पर जीवित रह सकता था। </w:t>
      </w:r>
      <w:r>
        <w:rPr>
          <w:b/>
          <w:lang w:val="hi_IN" w:bidi="hi_IN"/>
        </w:rPr>
        <w:t>कबूतर</w:t>
      </w:r>
      <w:r>
        <w:rPr>
          <w:lang w:val="hi_IN" w:bidi="hi_IN"/>
        </w:rPr>
        <w:t xml:space="preserve"> बीज और भूमि पर रेंगनेवाली छोटी-छोटी चीज़ें खाता था। कबूतरी जब पहली बार बाहर गई तो उसे न उतरने की जगह मिली और न ही खाने को कुछ। फिर जब वह दोबारा बाहर जाती है, तो उसे एक ताज़ा हरी </w:t>
      </w:r>
      <w:r>
        <w:rPr>
          <w:b/>
          <w:lang w:val="hi_IN" w:bidi="hi_IN"/>
        </w:rPr>
        <w:t>जैतून</w:t>
      </w:r>
      <w:r>
        <w:rPr>
          <w:lang w:val="hi_IN" w:bidi="hi_IN"/>
        </w:rPr>
        <w:t xml:space="preserve"> की पत्ती मिलती है। जैतून का पेड़ भूमध्य सागर के आसपास के सभी देशों में उगता है। यदि आपकी संस्कृति में जैतून का पेड़ नहीं है, तो आप केवल यह कह सकते हैं कि कबूतरी को एक ताजा हरी पत्ती मिली।</w:t>
      </w:r>
    </w:p>
    <w:p>
      <w:pPr/>
      <w:r>
        <w:rPr>
          <w:lang w:val="hi_IN" w:bidi="hi_IN"/>
        </w:rPr>
      </w:r>
      <w:r>
        <w:rPr>
          <w:lang w:val="hi_IN" w:bidi="hi_IN"/>
        </w:rPr>
        <w:t>कबूतर, कौआ और जैतून की पत्तियों की तस्वीर दिखाएँ।</w:t>
      </w:r>
    </w:p>
    <w:p>
      <w:pPr/>
      <w:r>
        <w:rPr>
          <w:lang w:val="hi_IN" w:bidi="hi_IN"/>
        </w:rPr>
      </w:r>
      <w:r>
        <w:rPr>
          <w:lang w:val="hi_IN" w:bidi="hi_IN"/>
        </w:rPr>
        <w:t>नूह का परिवार और सभी पशु नाव से बाहर निकल गए। पशु जोड़े के रूप में नाव से बाहर आए। इसका अर्थ है कि हर प्रकार के पशु का नर और मादा एक साथ बाहर आए।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w:t>
      </w:r>
    </w:p>
    <w:p>
      <w:pPr/>
      <w:r>
        <w:rPr>
          <w:lang w:val="hi_IN" w:bidi="hi_IN"/>
        </w:rPr>
      </w:r>
      <w:r>
        <w:rPr>
          <w:lang w:val="hi_IN" w:bidi="hi_IN"/>
        </w:rPr>
        <w:t>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8:20–9:17</w:t>
      </w:r>
      <w:r>
        <w:rPr>
          <w:lang w:val="hi_IN" w:bidi="hi_IN"/>
        </w:rPr>
      </w:r>
    </w:p>
    <w:p>
      <w:pPr>
        <w:pStyle w:val="Heading3"/>
      </w:pPr>
      <w:r>
        <w:rPr>
          <w:lang w:val="hi_IN" w:bidi="hi_IN"/>
        </w:rPr>
        <w:t>सुने और मन में रखें</w:t>
      </w:r>
    </w:p>
    <w:p>
      <w:pPr/>
      <w:r>
        <w:rPr>
          <w:lang w:val="hi_IN" w:bidi="hi_IN"/>
        </w:rPr>
      </w:r>
      <w:r>
        <w:rPr>
          <w:lang w:val="hi_IN" w:bidi="hi_IN"/>
        </w:rPr>
        <w:t>उत्पत्ति 8:20–9:17 को सुनें और इसे अपने मन में रखें। पाठ को तीन बार सुनें (अगर हो सके, तो तीन अलग-अलग अनुवादों में)। फिर एक समूह के रूप में नीचे दिये गए सवालों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सरल संस्करण में सुनें।</w:t>
      </w:r>
    </w:p>
    <w:p>
      <w:pPr/>
      <w:r>
        <w:rPr>
          <w:lang w:val="hi_IN" w:bidi="hi_IN"/>
        </w:rPr>
      </w:r>
      <w:r>
        <w:rPr>
          <w:lang w:val="hi_IN" w:bidi="hi_IN"/>
        </w:rPr>
        <w:t>यह भाग इस बात की कहानी है कि नूह और उसके परिवार के साथ नाव से निकलने के बाद क्या हुआ। बाढ़ खत्म हो गई है। वे 12 1/2 महीने से नाव में हैं। परमेश्वर ने उनसे कहा कि वे नाव से बाहर निकलें और सब पशुओं को भी बाहर ले आएँ। नूह ने परमेश्वर की आज्ञा मानी और नाव से निकल गया।</w:t>
      </w:r>
    </w:p>
    <w:p>
      <w:pPr/>
      <w:r>
        <w:rPr>
          <w:lang w:val="hi_IN" w:bidi="hi_IN"/>
        </w:rPr>
      </w:r>
      <w:r>
        <w:rPr>
          <w:lang w:val="hi_IN" w:bidi="hi_IN"/>
        </w:rPr>
        <w:t>फिर नूह ने एक वेदी बनाई और परमेश्वर की आराधना की। नूह नाव से बाहर निकला। फिर उसने परमेश्वर की आराधना के लिए एक वेदी बनाई। यह आराधना का पहला कार्य था जब नूह ने नाव से बाहर निकलने के बाद किया।</w:t>
      </w:r>
    </w:p>
    <w:p>
      <w:pPr/>
      <w:r>
        <w:rPr>
          <w:lang w:val="hi_IN" w:bidi="hi_IN"/>
        </w:rPr>
      </w:r>
      <w:r>
        <w:rPr>
          <w:lang w:val="hi_IN" w:bidi="hi_IN"/>
        </w:rPr>
        <w:t>यह पहली बार है कि वेदी का उल्लेख किया गया है। वेदी आमतौर पर पत्थरों से बनाई जाती है और बलि में चढ़ाए गए जानवरों को जलाने के लिए एक जगह के रूप में काम आती है। पशु को वेदी पर भी मारा जा सकता है या उसे कहीं और मारकर वेदी पर जलाने के लिए रखा जा सकता है। जानवरों को मारना और जलाना परमेश्वर की आराधना और महिमा करने का तरीका था।</w:t>
      </w:r>
    </w:p>
    <w:p>
      <w:pPr/>
      <w:r>
        <w:rPr>
          <w:lang w:val="hi_IN" w:bidi="hi_IN"/>
        </w:rPr>
      </w:r>
      <w:r>
        <w:rPr>
          <w:lang w:val="hi_IN" w:bidi="hi_IN"/>
        </w:rPr>
        <w:t>वेदी की एक तस्वीर दिखाएँ, जिस पर बलिदान जल रहा है।</w:t>
      </w:r>
    </w:p>
    <w:p>
      <w:pPr/>
      <w:r>
        <w:rPr>
          <w:lang w:val="hi_IN" w:bidi="hi_IN"/>
        </w:rPr>
      </w:r>
      <w:r>
        <w:rPr>
          <w:lang w:val="hi_IN" w:bidi="hi_IN"/>
        </w:rPr>
        <w:t>समूह के रूप में चर्चा करें: नूह ने इस समय परमेश्वर की आराधना क्यों की? आपकी संस्कृति परमेश्वर की आराधना कैसे करती है? एक ऐसे समय के बारे में बताएँ जब आपका समुदाय अपने देवता की आराधना और उसकी महिमा करता था। वे क्या करते थे?</w:t>
      </w:r>
    </w:p>
    <w:p>
      <w:pPr/>
      <w:r>
        <w:rPr>
          <w:lang w:val="hi_IN" w:bidi="hi_IN"/>
        </w:rPr>
      </w:r>
      <w:r>
        <w:rPr>
          <w:lang w:val="hi_IN" w:bidi="hi_IN"/>
        </w:rPr>
        <w:t>नूह ने अपनी बलि को होमबलि के रूप में चढ़ाया। इसका अर्थ है कि पूरा पशु जल गया था। नूह और उसके परिवार ने उसका कोई भी हिस्सा खाने के लिए नहीं बचाया। नूह ने कुछ ऐसे जानवरों और पक्षियों का उपयोग किया जिन्हें शुद्ध माना जाता था। इसका अर्थ है कि वे बलि या आराधना के रूप में उपयोग के योग्य पशु थे। यह शब्द बहुवचन है इसलिए हम जानते हैं कि उसने कई जानवरों का उपयोग किया, परन्तु यह नहीं जानते कि कितने जानवर थे। इसका मतलब है कि नूह ने परमेश्वर को एक बलिदान चढ़ाया। जलते हुए जानवरों की गंध परमेश्वर के लिए सुगंधित सुगंध थी। परमेश्वर अक्सर जलती हुई बलि की गंध पाकर खुश होता है।</w:t>
      </w:r>
    </w:p>
    <w:p>
      <w:pPr/>
      <w:r>
        <w:rPr>
          <w:lang w:val="hi_IN" w:bidi="hi_IN"/>
        </w:rPr>
      </w:r>
      <w:r>
        <w:rPr>
          <w:lang w:val="hi_IN" w:bidi="hi_IN"/>
        </w:rPr>
        <w:t>इस भाग में परमेश्वर का सामान्य नाम परमेश्वर के रूप में और परमेश्वर का व्यक्तिगत नाम यहोवा, दोनों का उपयोग किया गया है। इन दो नामों का उपयोग एक साथ नहीं किया गया है जैसा कि सृष्टि की कहानी में किया गया था। इस भाग में पहली दो बार परमेश्वर का उल्लेख किया गया है, तो उसे यहोवा कहा गया है।</w:t>
      </w:r>
    </w:p>
    <w:p>
      <w:pPr/>
      <w:r>
        <w:rPr>
          <w:lang w:val="hi_IN" w:bidi="hi_IN"/>
        </w:rPr>
      </w:r>
      <w:r>
        <w:rPr>
          <w:lang w:val="hi_IN" w:bidi="hi_IN"/>
        </w:rPr>
        <w:t>परमेश्वर ने बलि की सुगंधित सुगंध सूँघने के बाद, अपने आप से कुछ कहा। इसका अर्थ है कि परमेश्वर ने मन ही मन सोचा और एक निर्णय लिया। परमेश्वर इस समय दूसरों से नहीं बोल रहा था। जब परमेश्वर ने अपने आप से कहा तब उसने एक वादा किया। परमेश्वर ने कहा, "मनुष्य के कारण मैं फिर कभी भूमि को श्राप न दूँगा।" परमेश्वर बहुत स्पष्ट रूप से कह रहा है कि वह फिर कभी पृथ्वी के साथ वैसा कठोर व्यवहार नहीं करेगा और न ही उसे वैसा दण्ड देगा जैसा उसने बाढ़ के समय दिया था।</w:t>
      </w:r>
    </w:p>
    <w:p>
      <w:pPr/>
      <w:r>
        <w:rPr>
          <w:lang w:val="hi_IN" w:bidi="hi_IN"/>
        </w:rPr>
      </w:r>
      <w:r>
        <w:rPr>
          <w:lang w:val="hi_IN" w:bidi="hi_IN"/>
        </w:rPr>
        <w:t>समूह के रूप में चर्चा करें: इस बारे में बात करें कि आपके समुदाय में लोग किसी गलती करनेवाले व्यक्ति के साथ कैसा व्यवहार करते हैं या उसे किस प्रकार दण्ड देते हैं।</w:t>
      </w:r>
    </w:p>
    <w:p>
      <w:pPr/>
      <w:r>
        <w:rPr>
          <w:lang w:val="hi_IN" w:bidi="hi_IN"/>
        </w:rPr>
      </w:r>
      <w:r>
        <w:rPr>
          <w:lang w:val="hi_IN" w:bidi="hi_IN"/>
        </w:rPr>
        <w:t>परमेश्वर ने कहा कि मनुष्य अपने बचपन से ही बुराई के बारे में सोचता है। दूसरे शब्दों में, लोग परमेश्वर के विरुद्ध और सही तथा भले कामों के विरुद्ध काम करते हैं। हालाँकि, परमेश्वर लोगों पर अपनी दया दिखाता है। परमेश्वर ने वादा किया कि वह फिर कभी सभी जीवित प्राणियों को नष्ट नहीं करेगा। वह कहता है कि जीवन और प्रकृति की सामान्य गति चलती रहेगी। परमेश्वर अपनी गंभीरता दिखाने के लिए कविता का उपयोग करता है। वह प्रकृति की इन गतियों के बारे में विरोधी जोड़े में बात करता है- बोने का समय और कटाई का समय, ठंडा और गर्म, गर्मी और सर्दी, दिन और रात। यह सब परमेश्वर अपने आप से बोल रहा था।</w:t>
      </w:r>
    </w:p>
    <w:p>
      <w:pPr/>
      <w:r>
        <w:rPr>
          <w:lang w:val="hi_IN" w:bidi="hi_IN"/>
        </w:rPr>
      </w:r>
      <w:r>
        <w:rPr>
          <w:lang w:val="hi_IN" w:bidi="hi_IN"/>
        </w:rPr>
        <w:t>समूह के रूप में चर्चा करें: आपकी संस्कृति प्रकृति की गति के बारे में कैसे बात करती है जो हमेशा चलती रहती है? उदाहरण के लिए, यदि आपके यहाँ गर्मी और सर्दी के मौसम नहीं होते, तो हो सकता है कि बरसात और सूखे के मौसम होते हों।</w:t>
      </w:r>
    </w:p>
    <w:p>
      <w:pPr/>
      <w:r>
        <w:rPr>
          <w:lang w:val="hi_IN" w:bidi="hi_IN"/>
        </w:rPr>
      </w:r>
      <w:r>
        <w:rPr>
          <w:lang w:val="hi_IN" w:bidi="hi_IN"/>
        </w:rPr>
        <w:t>फिर परमेश्वर ने नूह और उसके पुत्रों को आशीष दी और उनके लिए भलाई करने का वादा किया। परमेश्वर ने नूह और उसके पुत्रों से कहा कि वे फले-फूलें और बढ़ें और पृथ्वी को भर दे। यह वही आज्ञा है जो परमेश्वर ने आदम और हव्वा को दी थी। नूह और उसके पुत्रों से संतान उत्पन्न होनी चाहिए और उनकी संतान भी आगे संतान उत्पन्न करेगी। उन्हें पूरी पृथ्वी पर फैल जाना चाहिए ताकि हर जगह पर लोग हों।</w:t>
      </w:r>
    </w:p>
    <w:p>
      <w:pPr/>
      <w:r>
        <w:rPr>
          <w:lang w:val="hi_IN" w:bidi="hi_IN"/>
        </w:rPr>
      </w:r>
      <w:r>
        <w:rPr>
          <w:lang w:val="hi_IN" w:bidi="hi_IN"/>
        </w:rPr>
        <w:t>समूह के रूप में चर्चा करें: आपका क्या विचार है कि परमेश्वर ने उन्हें पृथ्वी को भरने के लिए क्यों कहा?</w:t>
      </w:r>
    </w:p>
    <w:p>
      <w:pPr/>
      <w:r>
        <w:rPr>
          <w:lang w:val="hi_IN" w:bidi="hi_IN"/>
        </w:rPr>
      </w:r>
      <w:r>
        <w:rPr>
          <w:lang w:val="hi_IN" w:bidi="hi_IN"/>
        </w:rPr>
        <w:t>परमेश्वर ने नूह और उसके पुत्रों से कहा कि वे मछलियों, पशुओं और पक्षियों पर अधिकार रखेंगे। परमेश्वर ने कहा अब ये सब जीव नूह और उसके पुत्रों से डरेंगे। जानवर डरेंगे कि लोग उन्हें हानि पहुँचाएंगे। परमेश्वर ने नूह और उसके पुत्रों से कहा कि इन पशुओं और पक्षियों को अब उसी प्रकार खाने के रूप में उपयोग किया जाएगा जैसे अनाज और सब्जियाँ उनके भोजन के रूप में थे। लेकिन परमेश्वर ने नूह और उसके पुत्रों से कहा कि वे ऐसा कोई माँस न खाएँ जिसमें लहू हो। उन्हें पशुओं का लहू निकालना है क्योंकि जीवन के लिए लहू ज़रूरी है।</w:t>
      </w:r>
    </w:p>
    <w:p>
      <w:pPr/>
      <w:r>
        <w:rPr>
          <w:lang w:val="hi_IN" w:bidi="hi_IN"/>
        </w:rPr>
      </w:r>
      <w:r>
        <w:rPr>
          <w:lang w:val="hi_IN" w:bidi="hi_IN"/>
        </w:rPr>
        <w:t>फिर परमेश्वर ने लहू के बारे में और भी निर्देश दिए। परमेश्वर ने कहा कि वह उस व्यक्ति से लहू माँगता है जो अपने भाई या किसी भी अन्य व्यक्ति को मारता है। इसका अर्थ है कि यदि कोई किसी और को मारता है, तो उसे भी मरना होगा। जो पशु किसी व्यक्ति को मारते हैं उन्हें भी मरना होगा। परमेश्वर ने कविता के द्वारा नूह और उसके परिवार को यह याद दिलाया कि वे एक-दूसरे की हत्या न करें क्योंकि मनुष्य परमेश्वर के स्वरूप में बनाए गए हैं, जैसा उसने सृष्टि की कहानी में कहा था। फिर परमेश्वर ने आज्ञा दोहराई कि वे फलें और बढ़ें और पृथ्वी को लोगों से भर दें।</w:t>
      </w:r>
    </w:p>
    <w:p>
      <w:pPr/>
      <w:r>
        <w:rPr>
          <w:lang w:val="hi_IN" w:bidi="hi_IN"/>
        </w:rPr>
      </w:r>
      <w:r>
        <w:rPr>
          <w:lang w:val="hi_IN" w:bidi="hi_IN"/>
        </w:rPr>
        <w:t>समूह के रूप में चर्चा करें: परमेश्वर ने यह समझाने के लिए कविता का उपयोग क्यों किया कि हम परमेश्वर के स्वरूप में बनाए गए हैं? आपकी संस्कृति किसी महत्वपूर्ण बात पर जोर देने के लिए कविता या गीत का उपयोग कैसे करती है?</w:t>
      </w:r>
    </w:p>
    <w:p>
      <w:pPr/>
      <w:r>
        <w:rPr>
          <w:lang w:val="hi_IN" w:bidi="hi_IN"/>
        </w:rPr>
      </w:r>
      <w:r>
        <w:rPr>
          <w:lang w:val="hi_IN" w:bidi="hi_IN"/>
        </w:rPr>
        <w:t>फिर परमेश्वर ने उस वाचा या पवित्र समझौते की पुष्टि की जो उसने नूह और उसके वंशजों के साथ बाँधी थी। यह वाचा पशुओं पर भी लागू होती है। परमेश्वर ने कहा, "मैं फिर कभी पृथ्वी को नष्ट करने के लिए बाढ़ के जल का उपयोग नहीं करूँगा।" फिर परमेश्वर ने एक संकेत का वादा किया। संकेत का अर्थ एक ऐसी सूचना या लक्षण से है जो यह बताता है कि कोई बात सच है या होगी। परमेश्वर ने बादलों में एक मेघधनुष रखा। मेघधनुष उस वाचा का संकेत है जो परमेश्वर ने बाँधी थी। परमेश्वर ने कहा, "बादल में जो मेघधनुष होगा मैं उसे देखकर यह सदा की वाचा स्मरण करूँगा।" इसका यह अर्थ नहीं है कि परमेश्वर अपने द्वारा किए गए वादे को भूल जाएगा। इसका अर्थ है कि परमेश्वर विश्वासयोग्य बना रहेगा और अपना वादा निभाएगा। परमेश्वर ने दोहराया कि यह वाचा परमेश्वर और मनुष्यों के बीच और परमेश्वर और पशुओं के बीच भी है। यह वाचा या वादा कि वह फिर कभी पृथ्वी को बाढ़ से नष्ट नहीं करेगा, अनन्त है।</w:t>
      </w:r>
    </w:p>
    <w:p>
      <w:pPr/>
      <w:r>
        <w:rPr>
          <w:lang w:val="hi_IN" w:bidi="hi_IN"/>
        </w:rPr>
      </w:r>
      <w:r>
        <w:rPr>
          <w:lang w:val="hi_IN" w:bidi="hi_IN"/>
        </w:rPr>
        <w:t>एक मेघधनुष की तस्वीर दिखाएँ।</w:t>
      </w:r>
    </w:p>
    <w:p>
      <w:pPr/>
      <w:r>
        <w:rPr>
          <w:lang w:val="hi_IN" w:bidi="hi_IN"/>
        </w:rPr>
      </w:r>
      <w:r>
        <w:rPr>
          <w:lang w:val="hi_IN" w:bidi="hi_IN"/>
        </w:rPr>
        <w:t>समूह के रूप में चर्चा करें: जब आपके लोग मेघधनुष देखते हैं तो वे क्या विश्वास करते हैं या क्या सोचते हैं? जब आप बच्चे थे, तो आपको मेघधनुष के बारे में क्या सिखाया गया था? बारिश के बाद मेघधनुष देखना विश्वास के लिए क्यों महत्वपूर्ण है?</w:t>
      </w:r>
    </w:p>
    <w:p>
      <w:pPr/>
      <w:r>
        <w:rPr>
          <w:lang w:val="hi_IN" w:bidi="hi_IN"/>
        </w:rPr>
      </w:r>
      <w:r>
        <w:rPr>
          <w:lang w:val="hi_IN" w:bidi="hi_IN"/>
        </w:rPr>
        <w:t>परमेश्वर ने दोहराया कि मेघधनुष वाचा का संकेत है। परमेश्वर ने कहा, "मैं पृथ्वी के सभी प्राणियों के साथ इस वाचा की पुष्टि कर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एक बार फिर सबसे आसान संस्करण में सुनें।</w:t>
      </w:r>
    </w:p>
    <w:p>
      <w:pPr/>
      <w:r>
        <w:rPr>
          <w:lang w:val="hi_IN" w:bidi="hi_IN"/>
        </w:rPr>
      </w:r>
      <w:r>
        <w:rPr>
          <w:lang w:val="hi_IN" w:bidi="hi_IN"/>
        </w:rPr>
        <w:t>इस सत्र में आप इस कहानी के दृश्य की कल्पना करने में समूह की मदद करेंगे। आप समूह की कहानी के दृश्यों, परिवेश, व कहानी के चरित्रों को परिभाषित करने में मदद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नूह नाव से बाहर निकलते ही एक वेदी बनाता है और परमेश्वर की आराधना के रूप में पशुओं की बलि चढ़ाता है।</w:t>
      </w:r>
    </w:p>
    <w:p>
      <w:pPr/>
      <w:r>
        <w:rPr>
          <w:lang w:val="hi_IN" w:bidi="hi_IN"/>
        </w:rPr>
      </w:r>
      <w:r>
        <w:rPr>
          <w:b/>
          <w:lang w:val="hi_IN" w:bidi="hi_IN"/>
        </w:rPr>
        <w:t>दूसरा दृश्य:</w:t>
      </w:r>
      <w:r>
        <w:rPr>
          <w:lang w:val="hi_IN" w:bidi="hi_IN"/>
        </w:rPr>
        <w:t xml:space="preserve"> परमेश्वर ने होमबलियों की सुगंध को सूँघा और खुश हुआ। परमेश्वर ने यह निर्णय लिया कि वह फिर कभी पृथ्वी को बाढ़ से नष्ट नहीं करेगा।</w:t>
      </w:r>
    </w:p>
    <w:p>
      <w:pPr/>
      <w:r>
        <w:rPr>
          <w:lang w:val="hi_IN" w:bidi="hi_IN"/>
        </w:rPr>
      </w:r>
      <w:r>
        <w:rPr>
          <w:b/>
          <w:lang w:val="hi_IN" w:bidi="hi_IN"/>
        </w:rPr>
        <w:t>तीसरा दृश्य:</w:t>
      </w:r>
      <w:r>
        <w:rPr>
          <w:lang w:val="hi_IN" w:bidi="hi_IN"/>
        </w:rPr>
        <w:t xml:space="preserve"> परमेश्वर ने नूह और उसके परिवार को आशीष दी और उनसे कहा कि वे फले-फूलें और बढ़ें। परमेश्वर ने उन्हें सभी पशुओं, मछलियों और पक्षियों को भोजन के रूप में दिया। परमेश्वर ने उन्हें चेतावनी दी कि वे वह मांस न खाएँ जिसमें लहू हो, और न ही किसी और मनुष्य की हत्या करें। परमेश्वर ने उन्हें यह याद दिलाया कि वे परमेश्वर के स्वरूप में बनाए गए हैं। परमेश्वर ने उनसे फिर से कहा कि वे फले-फूलें और बढ़ें।</w:t>
      </w:r>
    </w:p>
    <w:p>
      <w:pPr/>
      <w:r>
        <w:rPr>
          <w:lang w:val="hi_IN" w:bidi="hi_IN"/>
        </w:rPr>
      </w:r>
      <w:r>
        <w:rPr>
          <w:b/>
          <w:lang w:val="hi_IN" w:bidi="hi_IN"/>
        </w:rPr>
        <w:t>चौथा दृश्य:</w:t>
      </w:r>
      <w:r>
        <w:rPr>
          <w:lang w:val="hi_IN" w:bidi="hi_IN"/>
        </w:rPr>
        <w:t xml:space="preserve"> परमेश्वर ने अपना वादा दोहराया कि वह फिर कभी पृथ्वी को बाढ़ से नष्ट नहीं करेगा। परमेश्वर ने वचन दिया कि वह अपनी प्रतिज्ञा के संकेत के रूप में बादलों में एक मेघधनुष रखेगा। परमेश्वर ने कहा, "जब मैं इस मेघधनुष को देखूँगा, तो मैं अपनी सदा की वाचा को स्मरण करूँगा कि मैं फिर कभी पृथ्वी को बाढ़ से नष्ट नहीं करूँगा।"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पुत्र</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पुत्रों की पत्नियाँ</w:t>
      </w:r>
    </w:p>
    <w:p>
      <w:pPr>
        <w:pStyle w:val="ListBullet"/>
        <w:spacing w:line="240" w:lineRule="auto"/>
        <w:ind w:left="720"/>
      </w:pPr>
      <w:r>
        <w:rPr>
          <w:lang w:val="hi_IN" w:bidi="hi_IN"/>
        </w:rPr>
      </w:r>
      <w:r>
        <w:rPr>
          <w:lang w:val="hi_IN" w:bidi="hi_IN"/>
        </w:rPr>
        <w:t>पशु</w:t>
      </w:r>
    </w:p>
    <w:p>
      <w:pPr/>
      <w:r>
        <w:rPr>
          <w:lang w:val="hi_IN" w:bidi="hi_IN"/>
        </w:rPr>
      </w:r>
      <w:r>
        <w:rPr>
          <w:lang w:val="hi_IN" w:bidi="hi_IN"/>
        </w:rPr>
        <w:t>इस सत्र में, समूह से कहें कि वे कहानी और उसमें होने वाली घटनाओं को समझने के लिए उसका कथापट बनाएं जैसे चित्र बनाना,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नूह ने एक वेदी बनाई और पशुओं और पक्षियों को होमबलि के रूप में चढ़ाया। यह पहला काम है जो नूह ने नाव से बाहर निकलने के बाद किया। यह सुनिश्चित करें कि आप इस दृश्य को नूह के नाव से बाहर निकलने से जोड़ रहे हैं।</w:t>
      </w:r>
    </w:p>
    <w:p>
      <w:pPr/>
      <w:r>
        <w:rPr>
          <w:lang w:val="hi_IN" w:bidi="hi_IN"/>
        </w:rPr>
      </w:r>
      <w:r>
        <w:rPr>
          <w:lang w:val="hi_IN" w:bidi="hi_IN"/>
        </w:rPr>
        <w:t>चर्चा करें कि आप अपनी भाषा में कैसे संकेत देते हैं कि जो कुछ घटित हो रहा है, वही अगली बात है। यह बताना क्यों महत्वपूर्ण है कि नूह ने नाव से बाहर निकलने के बाद सबसे पहले परमेश्वर की आराधना की?</w:t>
      </w:r>
    </w:p>
    <w:p>
      <w:pPr/>
      <w:r>
        <w:rPr>
          <w:lang w:val="hi_IN" w:bidi="hi_IN"/>
        </w:rPr>
      </w:r>
      <w:r>
        <w:rPr>
          <w:lang w:val="hi_IN" w:bidi="hi_IN"/>
        </w:rPr>
        <w:t>नूह ने नाव के पास पाए जाने वाले पत्थरों का इस्तेमाल किया। वेदी पशुओं और पक्षियों को जलाने के लिए एक जगह के रूप में काम आती है। पशु शब्द बहुवचन रूप में है। हमें नहीं पता कि नूह ने कितने पशुओं की बलि चढ़ाई, लेकिन संभव है कि उसने एक से कहीं अधिक बलियाँ चढ़ाई हों। वे पशु 7 जोड़े (नर और मादा) शुद्ध पशुओं में से थे, या जिन्हें परमेश्वर की आराधना के लिए योग्य ठहराया गया था। ये पशु हो सकते हैं जैसे भेड़, बकरी, बैल या पक्षी जैसे कबूतर। इस दृश्य में नूह के परिवार का उल्लेख नहीं किया गया है। वे शायद आसपास ही थे और आराधना में भाग लेते थे। यह होमबलि थी जिसका अर्थ था कि पूरा पशु जलाकर राख बना दिया जाता था ताकि केवल राख ही बची रहे।</w:t>
      </w:r>
    </w:p>
    <w:p>
      <w:pPr/>
      <w:r>
        <w:rPr>
          <w:lang w:val="hi_IN" w:bidi="hi_IN"/>
        </w:rPr>
      </w:r>
      <w:r>
        <w:rPr>
          <w:lang w:val="hi_IN" w:bidi="hi_IN"/>
        </w:rPr>
        <w:t>वेदी की तस्वीर दिखाएँ जिसमें एक पशु जल रहा हो।</w:t>
      </w:r>
    </w:p>
    <w:p>
      <w:pPr/>
      <w:r>
        <w:rPr>
          <w:lang w:val="hi_IN" w:bidi="hi_IN"/>
        </w:rPr>
      </w:r>
      <w:r>
        <w:rPr>
          <w:lang w:val="hi_IN" w:bidi="hi_IN"/>
        </w:rPr>
        <w:t>दूसरे दृश्य में, परमेश्वर अपने मन में या अपने आप से बातें कर रहे हैं। परमेश्वर ने होमबलि की सुगंध सूँघी और खुश हुआ। परमेश्वर ने अपने आप से बोलना शुरू किया और एक प्रतिज्ञा की। परमेश्वर ने कहा कि लोग अपने बचपन से ही बुरे हैं। इसके बाद भी परमेश्वर ने कहा, "मैं फिर कभी भूमि को श्राप नहीं दूँगा।" परमेश्वर ने कहा, "मैं फिर कभी सभी जीवित प्राणियों को नष्ट नहीं करूँगा।" परमेश्वर यह दिखाने के लिए कविता का उपयोग करता है कि यह प्रतिज्ञा पृथ्वी के बने रहने तक बनी रहेगी। यह कविता विरोधी जोड़े के रूप में है: बोना और काटना, ठण्डा और गर्म, गर्मी और सर्दी, दिन और रात।</w:t>
      </w:r>
    </w:p>
    <w:p>
      <w:pPr/>
      <w:r>
        <w:rPr>
          <w:lang w:val="hi_IN" w:bidi="hi_IN"/>
        </w:rPr>
      </w:r>
      <w:r>
        <w:rPr>
          <w:lang w:val="hi_IN" w:bidi="hi_IN"/>
        </w:rPr>
        <w:t>तीसरे दृश्य में, परमेश्वर ने नूह के पास आकर उससे बात करने लगा। परमेश्वर ने नूह और उसके पुत्रों को आशीष दी और उनसे कहा कि वे फले-फूलें और बढ़ें और पृथ्वी को भर दें। यह वही आज्ञा है जो परमेश्वर ने आदम और हव्वा को बगीचे में दी थी। परमेश्वर ने नूह और उसके पुत्रों से कहा कि अब तुम्हें सभी पशुओं, मछलियों और पक्षियों पर अधिकार दिया गया है। परमेश्वर ने यह भी कहा कि ये सब जीव नूह और उसके पुत्रों से डरेंगे और उनसे भयभीत रहेंगे। परमेश्वर ने नूह और उसके पुत्रों से कहा कि वे अब किसी भी जानवर का माँस खा सकते हैं लेकिन खाने से पहले उसका लहू निकाल देना चाहिए। परमेश्वर ने स्पष्ट रूप से कहा कि वे कुछ भी न खाएँ यदि उसमें लहू हो। फिर परमेश्वर ने उनसे कहा कि किसी और मनुष्य की हत्या करना मना है। परमेश्वर ने कहा कि यदि कोई किसी और व्यक्ति की हत्या करता है, तो जिस व्यक्ति ने उसे मारा है उसे भी मरना होगा। और यदि कोई पशु किसी मनुष्य को मारता है, तो उसे मरना होगा। परमेश्वर ने आज्ञा दोहराई कि वे फले-फूलें और बढ़ें। परमेश्वर ने नूह के परिवार को यह याद दिलाया कि परमेश्वर ने उन्हें अपने स्वरूप में बनाया है। परमेश्वर ने इसे समझाने के लिए कविता का उपयोग किया। यह वही शब्द है जिसका उपयोग परमेश्वर ने आदम की रचना के समय किया था।</w:t>
      </w:r>
    </w:p>
    <w:p>
      <w:pPr/>
      <w:r>
        <w:rPr>
          <w:lang w:val="hi_IN" w:bidi="hi_IN"/>
        </w:rPr>
      </w:r>
      <w:r>
        <w:rPr>
          <w:lang w:val="hi_IN" w:bidi="hi_IN"/>
        </w:rPr>
        <w:t>चौथे दृश्य में, परमेश्वर उस वाचा या प्रतिज्ञा की पुष्टि करता है जो परमेश्वर ने पृथ्वी को फिर से कभी बाढ़ से नष्ट न करने के लिए की थी। परमेश्वर ने यह वाचा केवल नूह और उसके पुत्रों के साथ ही नहीं, बल्कि सभी पशुओं के साथ भी बाँधी है। परमेश्वर ने इस वाचा में पृथ्वी के हर एक जीवित प्राणी को शामिल किया। परमेश्वर ने प्रतिज्ञा की कि वह इस वाचा का संकेत ठहराने के लिए बादलों में एक मेघधनुष रखेगा। जब परमेश्वर मेघधनुष को देखेगा, तो उसने अपनी वाचा याद आएगी। परमेश्वर ने उनसे कहा कि मेघधनुष इस वाचा का संकेत है और परमेश्वर ने पृथ्वी के सभी जीवित प्राणियों के साथ इसकी पुष्टि की है। परमेश्वर ने यह प्रतिज्ञा 3 बार दोहराई।</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पुत्र</w:t>
      </w:r>
    </w:p>
    <w:p>
      <w:pPr>
        <w:pStyle w:val="ListBullet"/>
        <w:spacing w:line="240" w:lineRule="auto"/>
        <w:ind w:left="720"/>
      </w:pPr>
      <w:r>
        <w:rPr>
          <w:lang w:val="hi_IN" w:bidi="hi_IN"/>
        </w:rPr>
      </w:r>
      <w:r>
        <w:rPr>
          <w:lang w:val="hi_IN" w:bidi="hi_IN"/>
        </w:rPr>
        <w:t>नूह की पत्नी</w:t>
      </w:r>
    </w:p>
    <w:p>
      <w:pPr>
        <w:pStyle w:val="ListBullet"/>
        <w:spacing w:line="240" w:lineRule="auto"/>
        <w:ind w:left="720"/>
      </w:pPr>
      <w:r>
        <w:rPr>
          <w:lang w:val="hi_IN" w:bidi="hi_IN"/>
        </w:rPr>
      </w:r>
      <w:r>
        <w:rPr>
          <w:lang w:val="hi_IN" w:bidi="hi_IN"/>
        </w:rPr>
        <w:t>नूह के पुत्रों की पत्नियाँ</w:t>
      </w:r>
    </w:p>
    <w:p>
      <w:pPr>
        <w:pStyle w:val="ListBullet"/>
        <w:spacing w:line="240" w:lineRule="auto"/>
        <w:ind w:left="720"/>
      </w:pPr>
      <w:r>
        <w:rPr>
          <w:lang w:val="hi_IN" w:bidi="hi_IN"/>
        </w:rPr>
      </w:r>
      <w:r>
        <w:rPr>
          <w:lang w:val="hi_IN" w:bidi="hi_IN"/>
        </w:rPr>
        <w:t>पशु</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lang w:val="hi_IN" w:bidi="hi_IN"/>
        </w:rPr>
        <w:t>पहले दृश्य में, नूह और उसका परिवार परमेश्वर के आदेश के अनुसार नाव से बाहर निकले। सभी पशु नाव से बाहर निकल गए हैं। फिर नूह ने एक वेदी बनाई और परमेश्वर की आराधना की। नूह कुछ शुद्ध पशुओं और पक्षियों या परमेश्वर को बलिदान के रूप में चढ़ाने के योग्य पशुओं और पक्षियों को लेता है और उन्हें होमबलि के रूप में चढ़ाता है। इसका अर्थ है कि पूरा पशु जलाया जाता है और अन्त में केवल राख ही बचती है। इस दृश्य में नूह के परिवार का उल्लेख नहीं किया गया है, लेकिन वे आमतौर पर वहाँ मौजूद होते थे।</w:t>
      </w:r>
    </w:p>
    <w:p>
      <w:pPr/>
      <w:r>
        <w:rPr>
          <w:lang w:val="hi_IN" w:bidi="hi_IN"/>
        </w:rPr>
      </w:r>
      <w:r>
        <w:rPr>
          <w:lang w:val="hi_IN" w:bidi="hi_IN"/>
        </w:rPr>
        <w:t>यह कार्य रोकें: नूह से पूछें, "तुम अभी परमेश्वर की आराधना करने के लिए क्यों रुक रहे हो?" आप यह सुन सकते हैं, "मैं परमेश्वर की आराधना करना चाहता हूँ क्योंकि उसने हमें इस बाढ़ से बचाया है।" या, "मैं परमेश्वर के द्वारा किए गए कार्यों के लिए आभारी हूँ और परमेश्वर का धन्यवाद करना चाहता हूँ।" या, "मैं परमेश्वर की आराधना इसी प्रकार करता हूँ और मैं अभी उसकी आराधना करना चाहता हूँ।" या "मैं परमेश्वर का धन्यवाद करना चाहता हूँ कि उसने मुझे और मेरे परिवार को बचाया।" परिवार के अन्य सदस्यों से पूछें कि वे इसमें भाग क्यों ले रहे हैं। आप यह सुन सकते हैं, "परमेश्वर ने हमें बचाया। हमें उसकी आराधना करनी चाहिए।" या, "मैं केवल अपने पिता की मदद कर रहा हूँ।" अभिनय को फिर से शुरू करें।</w:t>
      </w:r>
    </w:p>
    <w:p>
      <w:pPr/>
      <w:r>
        <w:rPr>
          <w:lang w:val="hi_IN" w:bidi="hi_IN"/>
        </w:rPr>
      </w:r>
      <w:r>
        <w:rPr>
          <w:lang w:val="hi_IN" w:bidi="hi_IN"/>
        </w:rPr>
        <w:t>दूसरे दृश्य में केवल परमेश्वर ही पात्र हैं। परमेश्वर ने होमबलि की सुगंध सूँघी और खुश हो गया। फिर परमेश्वर ने बोलना शुरू किया, लेकिन वह अपने आप से ही कह रहा था। परमेश्वर ने प्रतिज्ञा की कि वह फिर कभी मनुष्यों के कारण पृथ्वी को श्राप नहीं देगा। परमेश्वर ने कहा, मनुष्य बचपन से ही बुराई की ही सोचते हैं। हालाँकि मनुष्य ऐसे हैं, फिर भी परमेश्वर ने प्रतिज्ञा की कि वह फिर कभी सभी जीवित प्राणियों को नष्ट नहीं करेगा। फिर परमेश्वर ने इस प्रतिज्ञा पर जोर देने के लिए कविता के एक रूप का उपयोग किया।</w:t>
      </w:r>
    </w:p>
    <w:p>
      <w:pPr/>
      <w:r>
        <w:rPr>
          <w:lang w:val="hi_IN" w:bidi="hi_IN"/>
        </w:rPr>
      </w:r>
      <w:r>
        <w:rPr>
          <w:lang w:val="hi_IN" w:bidi="hi_IN"/>
        </w:rPr>
        <w:t>यह कार्य रोकें: परमेश्वर से पूछें, आप अभी कैसा महसूस कर रहे हैं?" आप यह सुन सकते हैं कि "मैं नूह और उसके परिवार से प्रसन्न हूँ" या "मैं नूह के वंशजों के साथ संबंध रखना चाहता हूँ" या "इस संसार की बुराई का अन्त करने के लिए मेरी एक और योजना है," यह कार्य फिर से शुरू करें।</w:t>
      </w:r>
    </w:p>
    <w:p>
      <w:pPr/>
      <w:r>
        <w:rPr>
          <w:lang w:val="hi_IN" w:bidi="hi_IN"/>
        </w:rPr>
      </w:r>
      <w:r>
        <w:rPr>
          <w:lang w:val="hi_IN" w:bidi="hi_IN"/>
        </w:rPr>
        <w:t>तीसरे दृश्य में, परमेश्वर ने नूह और उसके पुत्रों से कहा। परमेश्वर ने उनसे कहा कि वे फले-फूलें और बढ़ें और पृथ्वी को भर दें।</w:t>
      </w:r>
    </w:p>
    <w:p>
      <w:pPr/>
      <w:r>
        <w:rPr>
          <w:lang w:val="hi_IN" w:bidi="hi_IN"/>
        </w:rPr>
      </w:r>
      <w:r>
        <w:rPr>
          <w:lang w:val="hi_IN" w:bidi="hi_IN"/>
        </w:rPr>
        <w:t>यह कार्य रोकें: तीनों पुत्रों से पूछें, "परमेश्वर ने अभी जो कुछ कहा है उससे आप क्या समझते हैं? तुम्हें क्या करना है?" आप यह सुन सकते हैं, "इसका अर्थ है कि हमारे बहुत से बच्चे होंगे" या, "इसका अर्थ है कि हमें अलग-अलग क्षेत्रों में रहना होगा ताकि हम उन जगहों को आबाद कर सकें।" नूह से पूछें, "क्या आप जानते हैं कि परमेश्वर ने यह आज्ञा अब से पहले कब दी थी?" आप यह सुन सकते हैं, "परमेश्वर ने आदम और हव्वा से यह बात कही थी" या "मुझे नहीं पता था कि परमेश्वर ने यह बात पहले कही थी।" अभिनय को फिर से शुरू करें।</w:t>
      </w:r>
    </w:p>
    <w:p>
      <w:pPr/>
      <w:r>
        <w:rPr>
          <w:lang w:val="hi_IN" w:bidi="hi_IN"/>
        </w:rPr>
      </w:r>
      <w:r>
        <w:rPr>
          <w:lang w:val="hi_IN" w:bidi="hi_IN"/>
        </w:rPr>
        <w:t>परमेश्वर ने नूह और उसके पुत्रों से कहा कि सभी मछलियाँ, पशु और पक्षी अब तुम्हारे वश में हैं। ये प्राणी मनुष्यों को देखकर डर और घबराहट से भर जाएँगे। परमेश्वर ने नूह और उसके तीनों पुत्रों से कहा कि अब ये पशु, मछलियाँ और पक्षी तुम्हारे भोजन के लिए होंगे जैसे पहले अनाज और सब्जियाँ तुम्हारा खाना थे। लेकिन परमेश्वर ने यह भी कहा कि मांस खाने से पहले उसका सारा लहू निकाल देना चाहिए। फिर परमेश्वर ने उन्हें एक चेतावनी दी। परमेश्वर ने कहा कि कोई किसी मनुष्य को न मारे। यदि कोई किसी और मनुष्य की हत्या करता है, तो उसे भी मरना होगा। परमेश्वर ने कहा कि यह नियम हर उस पशु पर लागू होता है जो किसी व्यक्ति को मारता है और उस दूसरे व्यक्ति पर भी जो किसी को मारता है। परमेश्वर ने उन्हें यह याद दिलाया कि मनुष्य परमेश्वर के स्वरूप में बनाए गए हैं। फिर परमेश्वर ने यह आदेश दोहराया कि वे फलें, फूलें और बढ़ें।</w:t>
      </w:r>
    </w:p>
    <w:p>
      <w:pPr/>
      <w:r>
        <w:rPr>
          <w:lang w:val="hi_IN" w:bidi="hi_IN"/>
        </w:rPr>
      </w:r>
      <w:r>
        <w:rPr>
          <w:lang w:val="hi_IN" w:bidi="hi_IN"/>
        </w:rPr>
        <w:t>यह कार्य रोकें: नूह और उसके पुत्रों से पूछे कि मांस खाने से पहले उसका लहू निकालना क्यों आवश्यक है। आप यह सुन सकते हैं, "मुझे नहीं पता" या "लहू में जीवन है। हम उसे नहीं खा सकते।" नूह से पूछें, "आप सभी पशुओं पर अधिकार रखने के बारे में कैसा महसूस करते हैं?" आप यह सुन सकते हैं, "यह परमेश्वर की भलाई है कि उन्होंने हमें यह ज़िम्मेदारी दी" या, "मुझे खेद है कि वे अब हमसे डरते हैं। मैं उनके साथ बुरा व्यवहार नहीं करूँगा" या "यह एक बड़ी जिम्मेदारी होगी।" नूह के पुत्रों से पूछो कि वे किसी व्यक्ति की हत्या करने के दण्ड के बारे में क्या सोचते हैं। आप यह सुन सकते हैं, "यह उचित लगता है। हमें किसी की हत्या नहीं करनी चाहिए। जो व्यक्ति किसी और व्यक्ति की हत्या करता है उसे दण्ड दिया जाना चाहिए।" उन सभी से पूछें, "परमेश्वर के स्वरूप में बनाए जाने के बारे में आप क्या सोचते हैं?" आप यह सुन सकते हैं, "मैं नहीं समझता इसका क्या अर्थ है" या "परमेश्वर निश्चय ही हमसे बहुत प्रेम करता है" या "इसका अर्थ है कि हमें वैसे ही चलना चाहिए जैसा परमेश्वर चाहता है।" अभिनय को फिर से शुरू करें।</w:t>
      </w:r>
    </w:p>
    <w:p>
      <w:pPr/>
      <w:r>
        <w:rPr>
          <w:lang w:val="hi_IN" w:bidi="hi_IN"/>
        </w:rPr>
      </w:r>
      <w:r>
        <w:rPr>
          <w:lang w:val="hi_IN" w:bidi="hi_IN"/>
        </w:rPr>
        <w:t>चौथे दृश्य में, परमेश्वर अभी भी नूह और उसके पुत्रों से बात कर रहा है। परमेश्वर ने उस प्रतिज्ञा की पुष्टि की जो उसने पहले खुद से की थी। अब नूह और उसके पुत्रों ने यह प्रतिज्ञा सुनी। यह एक वाचा या पवित्र प्रतिज्ञा है। परमेश्वर ने कहा कि यह वाचा सभी मनुष्यों और सभी पशुओं और पक्षियों के साथ है जो नाव में थे। परमेश्वर ने प्रतिज्ञा की कि वह फिर कभी पृथ्वी को बाढ़ से नष्ट नहीं करेगा। फिर परमेश्वर ने उन्हें इस वाचा का संकेत दिया। परमेश्वर ने बादलों में एक मेघधनुष रखा। परमेश्वर ने उनसे कहा कि जब वह मेघधनुष देखेगा तो उसे अपनी वाचा याद आएगी कि वह फिर कभी पृथ्वी को बाढ़ से नष्ट नहीं करेगा। परमेश्वर ने नूह से कहा कि मेघधनुष इस वाचा का संकेत है। परमेश्वर ने यह बात 3 बार दोहराई।</w:t>
      </w:r>
    </w:p>
    <w:p>
      <w:pPr/>
      <w:r>
        <w:rPr>
          <w:lang w:val="hi_IN" w:bidi="hi_IN"/>
        </w:rPr>
      </w:r>
      <w:r>
        <w:rPr>
          <w:lang w:val="hi_IN" w:bidi="hi_IN"/>
        </w:rPr>
        <w:t>यह कार्य रोकें: नूह और उसके पुत्रों से पूछो कि यह प्रतिज्ञा सुनने के बाद उन्हें कैसा महसूस हुआ। आप यह सुन सकते हैं, "मैं बहुत आनन्दित हूँ। यह बाढ़ बहुत भयानक थी" या "हम परमेश्वर पर भरोसा कर सकते हैं कि वह अपनी प्रतिज्ञा पूरी करेगा" या "मुझे खुशी है कि परमेश्वर ने हमें यह चिन्ह दिया ताकि हम इसे न भूलें और वह भी अपनी प्रतिज्ञा को न भूले।" कार्य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नूह ने परमेश्वर के लिए एक </w:t>
      </w:r>
      <w:r>
        <w:rPr>
          <w:b/>
          <w:lang w:val="hi_IN" w:bidi="hi_IN"/>
        </w:rPr>
        <w:t>वेदी</w:t>
      </w:r>
      <w:r>
        <w:rPr>
          <w:lang w:val="hi_IN" w:bidi="hi_IN"/>
        </w:rPr>
        <w:t xml:space="preserve"> बनाई। मुख्य शब्दावली में </w:t>
      </w:r>
      <w:r>
        <w:rPr>
          <w:b/>
          <w:lang w:val="hi_IN" w:bidi="hi_IN"/>
        </w:rPr>
        <w:t>वेदी</w:t>
      </w:r>
      <w:r>
        <w:rPr>
          <w:lang w:val="hi_IN" w:bidi="hi_IN"/>
        </w:rPr>
        <w:t xml:space="preserve"> की चर्चा की गई है। लोग आमतौर पर इसे पत्थरों से बनाते हैं। लोग वेदी पर पशुओं को मारते थे और उन्हें परमेश्वर के लिए बलि के रूप में जलाते थे। यह परमेश्वर की आराधना करने का तरीका था। यह पहली बार है कि शास्त्र में वेदी का उपयोग किया गया है। नूह ने परमेश्वर को धन्यवाद और आदर दिखाने के लिए वेदी पर पशुओं को जलाया।</w:t>
      </w:r>
    </w:p>
    <w:p>
      <w:pPr/>
      <w:r>
        <w:rPr>
          <w:lang w:val="hi_IN" w:bidi="hi_IN"/>
        </w:rPr>
      </w:r>
      <w:r>
        <w:rPr>
          <w:lang w:val="hi_IN" w:bidi="hi_IN"/>
        </w:rPr>
        <w:t>पत्थरों से बनी एक वेदी की तस्वीर दिखाएँ जिसके ऊपर एक पशु होमबलि के रूप में जलाया जा रहा हो। समूह में चर्चा करें कि आप वेदी का वर्णन कैसे करेंगे। आप कह सकते हैं कि वह पत्थरों की एक मेज़ थी जहाँ पशु की बलि दी जाती थी और उसे जलाया जाता था।</w:t>
      </w:r>
    </w:p>
    <w:p>
      <w:pPr/>
      <w:r>
        <w:rPr>
          <w:lang w:val="hi_IN" w:bidi="hi_IN"/>
        </w:rPr>
      </w:r>
      <w:r>
        <w:rPr>
          <w:b/>
          <w:lang w:val="hi_IN" w:bidi="hi_IN"/>
        </w:rPr>
        <w:t>यहोवा</w:t>
      </w:r>
      <w:r>
        <w:rPr>
          <w:lang w:val="hi_IN" w:bidi="hi_IN"/>
        </w:rPr>
        <w:t xml:space="preserve"> वह नाम है जिसका उपयोग इस भाग में पहले दो बार किया गया है जब परमेश्वर का उल्लेख किया गया है। मुख्य शब्दावली में </w:t>
      </w:r>
      <w:r>
        <w:rPr>
          <w:b/>
          <w:lang w:val="hi_IN" w:bidi="hi_IN"/>
        </w:rPr>
        <w:t>यहोवा</w:t>
      </w:r>
      <w:r>
        <w:rPr>
          <w:lang w:val="hi_IN" w:bidi="hi_IN"/>
        </w:rPr>
        <w:t xml:space="preserve"> की चर्चा की गई है। उसी नाम का उपयोग करें जिसका उपयोग आपने पिछले भाग में यहोवा के लिए किया है। नूह ने उन जानवरों में से कुछ </w:t>
      </w:r>
      <w:r>
        <w:rPr>
          <w:b/>
          <w:lang w:val="hi_IN" w:bidi="hi_IN"/>
        </w:rPr>
        <w:t>शुद्ध</w:t>
      </w:r>
      <w:r>
        <w:rPr>
          <w:lang w:val="hi_IN" w:bidi="hi_IN"/>
        </w:rPr>
        <w:t xml:space="preserve"> पशु और पक्षी लिए जो नाव में थे और इस आराधना में उनकी बलि चढ़ाई। शुद्ध पशु वे थे जिन्हें बलि चढ़ाने और खाने के योग्य माना जाता था। </w:t>
      </w:r>
      <w:r>
        <w:rPr>
          <w:b/>
          <w:lang w:val="hi_IN" w:bidi="hi_IN"/>
        </w:rPr>
        <w:t>शुद्ध</w:t>
      </w:r>
      <w:r>
        <w:rPr>
          <w:lang w:val="hi_IN" w:bidi="hi_IN"/>
        </w:rPr>
        <w:t xml:space="preserve"> की चर्चा के लिए मुख्य शब्दावली देखें। परमेश्वर ने नूह से कहा था कि वह इन पशुओं में से 7 जोड़े ले, हर जोड़ी में एक नर और एक मादा। हमें यह नहीं पता कि नूह ने बलिदान में कितने पशु और पक्षी चढ़ाए, परन्तु यह स्पष्ट है कि उनकी संख्या बहुवचन में है। इन पशुओं और पक्षियों को </w:t>
      </w:r>
      <w:r>
        <w:rPr>
          <w:b/>
          <w:lang w:val="hi_IN" w:bidi="hi_IN"/>
        </w:rPr>
        <w:t>होमबलि</w:t>
      </w:r>
      <w:r>
        <w:rPr>
          <w:lang w:val="hi_IN" w:bidi="hi_IN"/>
        </w:rPr>
        <w:t xml:space="preserve"> के रूप में चढ़ाया जाता था। इसका अर्थ है कि पूरे पशु को जलाया गया था ताकि केवल राख ही बची रहे। नूह और उसके परिवार ने उस पशु का कोई हिस्सा खाने के लिए अलग नहीं रखा। कई पशुओं की बलि चढ़ाने के कारण यह एक बड़ा बलिदान था। </w:t>
      </w:r>
      <w:r>
        <w:rPr>
          <w:b/>
          <w:lang w:val="hi_IN" w:bidi="hi_IN"/>
        </w:rPr>
        <w:t>होम-बलियों</w:t>
      </w:r>
      <w:r>
        <w:rPr>
          <w:lang w:val="hi_IN" w:bidi="hi_IN"/>
        </w:rPr>
        <w:t xml:space="preserve"> की चर्चा के लिए मुख्य शब्दावली देखें।</w:t>
      </w:r>
    </w:p>
    <w:p>
      <w:pPr/>
      <w:r>
        <w:rPr>
          <w:lang w:val="hi_IN" w:bidi="hi_IN"/>
        </w:rPr>
      </w:r>
      <w:r>
        <w:rPr>
          <w:lang w:val="hi_IN" w:bidi="hi_IN"/>
        </w:rPr>
        <w:t>परमेश्वर ने स्वयं से बात करना शुरू किया। परमेश्वर नूह या किसी और से बात नहीं कर रहा था। कुछ अनुवाद कहते हैं कि परमेश्वर अपने मन में बात कर रहा था। लोगों का मानना था कि हृदय विचारों और इच्छा का केन्द्र होता है।</w:t>
      </w:r>
    </w:p>
    <w:p>
      <w:pPr/>
      <w:r>
        <w:rPr>
          <w:lang w:val="hi_IN" w:bidi="hi_IN"/>
        </w:rPr>
      </w:r>
      <w:r>
        <w:rPr>
          <w:lang w:val="hi_IN" w:bidi="hi_IN"/>
        </w:rPr>
        <w:t>समूह के रूप में चर्चा करें कि यह कैसे सबसे अच्छा कहा जा सकता है कि परमेश्वर अपने आप से बात कर रहा है।</w:t>
      </w:r>
    </w:p>
    <w:p>
      <w:pPr/>
      <w:r>
        <w:rPr>
          <w:lang w:val="hi_IN" w:bidi="hi_IN"/>
        </w:rPr>
      </w:r>
      <w:r>
        <w:rPr>
          <w:lang w:val="hi_IN" w:bidi="hi_IN"/>
        </w:rPr>
        <w:t xml:space="preserve">जब परमेश्वर बोल रहा था, तो परमेश्वर ने कहा, "मैं फिर कभी भूमि को </w:t>
      </w:r>
      <w:r>
        <w:rPr>
          <w:b/>
          <w:lang w:val="hi_IN" w:bidi="hi_IN"/>
        </w:rPr>
        <w:t>श्राप</w:t>
      </w:r>
      <w:r>
        <w:rPr>
          <w:lang w:val="hi_IN" w:bidi="hi_IN"/>
        </w:rPr>
        <w:t xml:space="preserve"> नहीं दूँगा।" मुख्य शब्दावली में </w:t>
      </w:r>
      <w:r>
        <w:rPr>
          <w:b/>
          <w:lang w:val="hi_IN" w:bidi="hi_IN"/>
        </w:rPr>
        <w:t>श्राप</w:t>
      </w:r>
      <w:r>
        <w:rPr>
          <w:lang w:val="hi_IN" w:bidi="hi_IN"/>
        </w:rPr>
        <w:t xml:space="preserve"> शब्द की चर्चा की गई है। इसका अर्थ है किसी व्यक्ति या वस्तु पर न्याय या दण्ड घोषित करना। आपने इस शब्द का उपयोग उस कहानी में किया था जहाँ आदम और हव्वा ने परमेश्वर की आज्ञा नहीं मानी। आप इस भाग में श्राप के लिए उसी शब्द का उपयोग करेंगे। परमेश्वर ने कहा कि लोग जो कुछ करते हैं वह बचपन से ही </w:t>
      </w:r>
      <w:r>
        <w:rPr>
          <w:b/>
          <w:lang w:val="hi_IN" w:bidi="hi_IN"/>
        </w:rPr>
        <w:t>बुराई</w:t>
      </w:r>
      <w:r>
        <w:rPr>
          <w:lang w:val="hi_IN" w:bidi="hi_IN"/>
        </w:rPr>
        <w:t xml:space="preserve"> की ओर झुकते हैं। </w:t>
      </w:r>
      <w:r>
        <w:rPr>
          <w:b/>
          <w:lang w:val="hi_IN" w:bidi="hi_IN"/>
        </w:rPr>
        <w:t>बुरा</w:t>
      </w:r>
      <w:r>
        <w:rPr>
          <w:lang w:val="hi_IN" w:bidi="hi_IN"/>
        </w:rPr>
        <w:t xml:space="preserve"> शब्द मुख्य शब्दावली में है। इसका मतलब है कि लोग बुरे काम कर रहे हैं या ऐसे काम कर रहे हैं जो परमेश्वर के विरुद्ध हैं। परमेश्वर ने प्रतिज्ञा की कि जब तक पृथ्वी बनी रहेगी, वह फिर कभी सभी जीवित प्राणियों को नष्ट नहीं करेगा। परमेश्वर ने कविता का उपयोग किया और 4 विरोधाभासी कथन किए ताकि यह समझाया जा सके कि यह समय कितना लंबा होगा। परमेश्वर ने कहा कि जब तक पृथ्वी बनी रहेगी, तब तक वह बनी रहेगी</w:t>
      </w:r>
    </w:p>
    <w:p>
      <w:pPr>
        <w:pStyle w:val="ListBullet"/>
        <w:spacing w:line="240" w:lineRule="auto"/>
        <w:ind w:left="720"/>
      </w:pPr>
      <w:r>
        <w:rPr>
          <w:lang w:val="hi_IN" w:bidi="hi_IN"/>
        </w:rPr>
      </w:r>
      <w:r>
        <w:rPr>
          <w:lang w:val="hi_IN" w:bidi="hi_IN"/>
        </w:rPr>
        <w:t>बोना और कटाई</w:t>
      </w:r>
    </w:p>
    <w:p>
      <w:pPr>
        <w:pStyle w:val="ListBullet"/>
        <w:spacing w:line="240" w:lineRule="auto"/>
        <w:ind w:left="720"/>
      </w:pPr>
      <w:r>
        <w:rPr>
          <w:lang w:val="hi_IN" w:bidi="hi_IN"/>
        </w:rPr>
      </w:r>
      <w:r>
        <w:rPr>
          <w:lang w:val="hi_IN" w:bidi="hi_IN"/>
        </w:rPr>
        <w:t xml:space="preserve">ठण्डा और गर्म </w:t>
      </w:r>
    </w:p>
    <w:p>
      <w:pPr>
        <w:pStyle w:val="ListBullet"/>
        <w:spacing w:line="240" w:lineRule="auto"/>
        <w:ind w:left="720"/>
      </w:pPr>
      <w:r>
        <w:rPr>
          <w:lang w:val="hi_IN" w:bidi="hi_IN"/>
        </w:rPr>
      </w:r>
      <w:r>
        <w:rPr>
          <w:lang w:val="hi_IN" w:bidi="hi_IN"/>
        </w:rPr>
        <w:t>गर्मी और सर्दी</w:t>
      </w:r>
    </w:p>
    <w:p>
      <w:pPr>
        <w:pStyle w:val="ListBullet"/>
        <w:spacing w:line="240" w:lineRule="auto"/>
        <w:ind w:left="720"/>
      </w:pPr>
      <w:r>
        <w:rPr>
          <w:lang w:val="hi_IN" w:bidi="hi_IN"/>
        </w:rPr>
      </w:r>
      <w:r>
        <w:rPr>
          <w:lang w:val="hi_IN" w:bidi="hi_IN"/>
        </w:rPr>
        <w:t>दिन और रात</w:t>
      </w:r>
    </w:p>
    <w:p>
      <w:pPr/>
      <w:r>
        <w:rPr>
          <w:lang w:val="hi_IN" w:bidi="hi_IN"/>
        </w:rPr>
      </w:r>
      <w:r>
        <w:rPr>
          <w:lang w:val="hi_IN" w:bidi="hi_IN"/>
        </w:rPr>
        <w:t>कुछ स्थान ऐसे हैं जहाँ वर्ष की अलग-अलग ऋतुएँ नहीं होतीं या जहाँ पूरे वर्ष गर्मी बनी रहती है। अन्य शब्द जोड़े जो एक ही विचार का संकेत दे सकते हैं वे हैं बरसात का मौसम और सूखे का मौसम या वह समय, जब पत्ते गिरते हैं और वह समय जब पत्ते उगते हैं।</w:t>
      </w:r>
    </w:p>
    <w:p>
      <w:pPr/>
      <w:r>
        <w:rPr>
          <w:lang w:val="hi_IN" w:bidi="hi_IN"/>
        </w:rPr>
      </w:r>
      <w:r>
        <w:rPr>
          <w:lang w:val="hi_IN" w:bidi="hi_IN"/>
        </w:rPr>
        <w:t>समूह के रूप में चर्चा करें कि 4 विरोधाभासी कथनों की इस सूची को कैसे कहा जाए, ताकि लोग समझ सकें कि परमेश्वर एक प्रतिज्ञा कर रहा है जो अनन्त है।</w:t>
      </w:r>
    </w:p>
    <w:p>
      <w:pPr/>
      <w:r>
        <w:rPr>
          <w:lang w:val="hi_IN" w:bidi="hi_IN"/>
        </w:rPr>
      </w:r>
      <w:r>
        <w:rPr>
          <w:lang w:val="hi_IN" w:bidi="hi_IN"/>
        </w:rPr>
        <w:t xml:space="preserve">परमेश्वर ने स्वयं से या उसके मन में बात करने के बाद, फिर उसने नूह और उसके पुत्रों से कहा। परमेश्वर ने उनसे कहा कि वे </w:t>
      </w:r>
      <w:r>
        <w:rPr>
          <w:b/>
          <w:lang w:val="hi_IN" w:bidi="hi_IN"/>
        </w:rPr>
        <w:t>फले-फूलें</w:t>
      </w:r>
      <w:r>
        <w:rPr>
          <w:lang w:val="hi_IN" w:bidi="hi_IN"/>
        </w:rPr>
        <w:t xml:space="preserve"> और </w:t>
      </w:r>
      <w:r>
        <w:rPr>
          <w:b/>
          <w:lang w:val="hi_IN" w:bidi="hi_IN"/>
        </w:rPr>
        <w:t>बढ़ें</w:t>
      </w:r>
      <w:r>
        <w:rPr>
          <w:lang w:val="hi_IN" w:bidi="hi_IN"/>
        </w:rPr>
        <w:t xml:space="preserve"> और </w:t>
      </w:r>
      <w:r>
        <w:rPr>
          <w:b/>
          <w:lang w:val="hi_IN" w:bidi="hi_IN"/>
        </w:rPr>
        <w:t>पृथ्वी को भर दें</w:t>
      </w:r>
      <w:r>
        <w:rPr>
          <w:lang w:val="hi_IN" w:bidi="hi_IN"/>
        </w:rPr>
        <w:t>। यह वही आज्ञा है जो परमेश्वर ने आदम और हव्वा को बगीचे में दी थी। फूलो-फलो का मतलब है कि लोग संतान उत्पन्न करें। बढ़ों का अर्थ है कि वे बच्चे बड़े होकर संतानों को जन्म देंगे। पृथ्वी को भरने का अर्थ है कि वे फैल जाएँगे ताकि लोग पृथ्वी के हर भाग में रहें।</w:t>
      </w:r>
    </w:p>
    <w:p>
      <w:pPr/>
      <w:r>
        <w:rPr>
          <w:lang w:val="hi_IN" w:bidi="hi_IN"/>
        </w:rPr>
      </w:r>
      <w:r>
        <w:rPr>
          <w:lang w:val="hi_IN" w:bidi="hi_IN"/>
        </w:rPr>
        <w:t xml:space="preserve">अब परमेश्वर नूह और उसके परिवार को पशु, मछलियाँ, और पक्षी खाने के लिए दे रहा है। परमेश्वर ने उन्हें एक आज्ञा भी दी। परमेश्वर ने कहा कि नूह और उसके पुत्र जब मांस खाएँ तो उससे पहले उसका लहू निकाल देना चाहिए क्योंकि उसी में </w:t>
      </w:r>
      <w:r>
        <w:rPr>
          <w:b/>
          <w:lang w:val="hi_IN" w:bidi="hi_IN"/>
        </w:rPr>
        <w:t>जीवन</w:t>
      </w:r>
      <w:r>
        <w:rPr>
          <w:lang w:val="hi_IN" w:bidi="hi_IN"/>
        </w:rPr>
        <w:t xml:space="preserve"> होता है। लोगों का यह विश्वास था कि जब तक पशु में लहू रहता है, तब तक वह जीवित रहता है। वे मानते थे कि लहू जीवन देता है। यह सुनिश्चित करना कि मांस से लहू निकल गया है यह सुनिश्चित करना है कि वह पशु वास्तव में मर चुका है।</w:t>
      </w:r>
    </w:p>
    <w:p>
      <w:pPr/>
      <w:r>
        <w:rPr>
          <w:lang w:val="hi_IN" w:bidi="hi_IN"/>
        </w:rPr>
      </w:r>
      <w:r>
        <w:rPr>
          <w:lang w:val="hi_IN" w:bidi="hi_IN"/>
        </w:rPr>
        <w:t xml:space="preserve">फिर परमेश्वर ने नूह और उसके पुत्रों से कहा कि मानव जीवन अनमोल है। जो कोई किसी दूसरे मनुष्य की हत्या करता है उसे भी मारना होगा। परमेश्वर ने कहा, मुझे उस व्यक्ति का लहू चाहिए जो किसी दूसरे व्यक्ति की हत्या करता है। इसका अर्थ है कि उस व्यक्ति को मरना होगा क्योंकि वह लहू के बिना जीवित नहीं रह सकता है। कुछ अनुवादों में भाई शब्द का उपयोग किया गया है। इसका अर्थ केवल आपका सगा भाई नहीं पर एक साथी मानव व्यक्ति है। परमेश्वर ने कहा कि यदि कोई जंगली पशु किसी मनुष्य की हत्या करता है, तो उसे मरना होगा। फिर परमेश्वर ने समझाया कि मनुष्य </w:t>
      </w:r>
      <w:r>
        <w:rPr>
          <w:b/>
          <w:lang w:val="hi_IN" w:bidi="hi_IN"/>
        </w:rPr>
        <w:t>परमेश्वर के स्वरूप में</w:t>
      </w:r>
      <w:r>
        <w:rPr>
          <w:lang w:val="hi_IN" w:bidi="hi_IN"/>
        </w:rPr>
        <w:t xml:space="preserve"> बनाए गए हैं। सृष्टि की कहानी में भी इसी भाषा का उपयोग किया गया था। उसी शब्द का उपयोग करें जिसका उपयोग आपने उस कहानी में किया था। परमेश्वर ने फिर उनसे कहा कि वे फले-फूलें और बढ़ें और पृथ्वी को भर दें।</w:t>
      </w:r>
    </w:p>
    <w:p>
      <w:pPr/>
      <w:r>
        <w:rPr>
          <w:lang w:val="hi_IN" w:bidi="hi_IN"/>
        </w:rPr>
      </w:r>
      <w:r>
        <w:rPr>
          <w:lang w:val="hi_IN" w:bidi="hi_IN"/>
        </w:rPr>
        <w:t>फिर परमेश्वर ने एक कविता कही जिसमें यह कहा गया है, "जो कोई भी व्यक्ति या पशु मनुष्य की हत्या करता है उसे मरना होगा। क्योंकि परमेश्वर ने लोगों को अपने स्वरूप में बनाया।" परमेश्वर कह रहा है कि लोग विशेष हैं। वह कविता के उपयोग से यह दिखाता है कि यह महत्वपूर्ण है।</w:t>
      </w:r>
    </w:p>
    <w:p>
      <w:pPr/>
      <w:r>
        <w:rPr>
          <w:lang w:val="hi_IN" w:bidi="hi_IN"/>
        </w:rPr>
      </w:r>
      <w:r>
        <w:rPr>
          <w:lang w:val="hi_IN" w:bidi="hi_IN"/>
        </w:rPr>
        <w:t>एक समूह के रूप में इस कविता को व्यक्त करने के सबसे अच्छे तरीके पर चर्चा करें ताकि आपके लोग समझ सकें कि लोग महत्वपूर्ण है।</w:t>
      </w:r>
    </w:p>
    <w:p>
      <w:pPr/>
      <w:r>
        <w:rPr>
          <w:lang w:val="hi_IN" w:bidi="hi_IN"/>
        </w:rPr>
      </w:r>
      <w:r>
        <w:rPr>
          <w:lang w:val="hi_IN" w:bidi="hi_IN"/>
        </w:rPr>
        <w:t xml:space="preserve">फिर परमेश्वर ने नूह और उसके पुत्रों से फिर से कहा। परमेश्वर ने उनके साथ उस </w:t>
      </w:r>
      <w:r>
        <w:rPr>
          <w:b/>
          <w:lang w:val="hi_IN" w:bidi="hi_IN"/>
        </w:rPr>
        <w:t>वाचा</w:t>
      </w:r>
      <w:r>
        <w:rPr>
          <w:lang w:val="hi_IN" w:bidi="hi_IN"/>
        </w:rPr>
        <w:t xml:space="preserve"> की पुष्टि की जो परमेश्वर ने उस समय की थी जब परमेश्वर स्वयं से बात कर रहा था। </w:t>
      </w:r>
      <w:r>
        <w:rPr>
          <w:b/>
          <w:lang w:val="hi_IN" w:bidi="hi_IN"/>
        </w:rPr>
        <w:t>वाचा</w:t>
      </w:r>
      <w:r>
        <w:rPr>
          <w:lang w:val="hi_IN" w:bidi="hi_IN"/>
        </w:rPr>
        <w:t xml:space="preserve"> को मुख्य शब्दावली में समझाया गया है। यह दो लोगों के बीच एक स्थायी वाचा है। यहाँ वाचा परमेश्वर और मनुष्यों के बीच है। परमेश्वर ने वाचा में पशुओं और पक्षियों-हर जीवित प्राणी को शामिल किया। परमेश्वर ने प्रतिज्ञा की कि फिर कभी ऐसी बाढ़ नहीं आएगी जो पृथ्वी को नष्ट कर दे।</w:t>
      </w:r>
    </w:p>
    <w:p>
      <w:pPr/>
      <w:r>
        <w:rPr>
          <w:lang w:val="hi_IN" w:bidi="hi_IN"/>
        </w:rPr>
      </w:r>
      <w:r>
        <w:rPr>
          <w:lang w:val="hi_IN" w:bidi="hi_IN"/>
        </w:rPr>
        <w:t xml:space="preserve">फिर परमेश्वर ने कहा कि वाचा का एक </w:t>
      </w:r>
      <w:r>
        <w:rPr>
          <w:b/>
          <w:lang w:val="hi_IN" w:bidi="hi_IN"/>
        </w:rPr>
        <w:t>संकेत</w:t>
      </w:r>
      <w:r>
        <w:rPr>
          <w:lang w:val="hi_IN" w:bidi="hi_IN"/>
        </w:rPr>
        <w:t xml:space="preserve"> होगा। </w:t>
      </w:r>
      <w:r>
        <w:rPr>
          <w:b/>
          <w:lang w:val="hi_IN" w:bidi="hi_IN"/>
        </w:rPr>
        <w:t>संकेत</w:t>
      </w:r>
      <w:r>
        <w:rPr>
          <w:lang w:val="hi_IN" w:bidi="hi_IN"/>
        </w:rPr>
        <w:t xml:space="preserve"> की चर्चा मुख्य शब्दावली में की गई है। संकेत एक चिन्ह होता है जो यह दिखाता है कि कोई बात सच है। यहाँ परमेश्वर ने वचन दिया कि वह बादलों में एक मेघधनुष रखेगा। मेघधनुष वाचा का संकेत है।</w:t>
      </w:r>
    </w:p>
    <w:p>
      <w:pPr/>
      <w:r>
        <w:rPr>
          <w:lang w:val="hi_IN" w:bidi="hi_IN"/>
        </w:rPr>
      </w:r>
      <w:r>
        <w:rPr>
          <w:lang w:val="hi_IN" w:bidi="hi_IN"/>
        </w:rPr>
        <w:t>एक मेघधनुष की तस्वीर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उनके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द्वारा एक दृश्य को बताने का तरीका पसंद आया, परन्तु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9:18–29</w:t>
      </w:r>
      <w:r>
        <w:rPr>
          <w:lang w:val="hi_IN" w:bidi="hi_IN"/>
        </w:rPr>
      </w:r>
    </w:p>
    <w:p>
      <w:pPr>
        <w:pStyle w:val="Heading3"/>
      </w:pPr>
      <w:r>
        <w:rPr>
          <w:lang w:val="hi_IN" w:bidi="hi_IN"/>
        </w:rPr>
        <w:t>सुने और मन में रखें</w:t>
      </w:r>
    </w:p>
    <w:p>
      <w:pPr/>
      <w:r>
        <w:rPr>
          <w:lang w:val="hi_IN" w:bidi="hi_IN"/>
        </w:rPr>
      </w:r>
      <w:r>
        <w:rPr>
          <w:lang w:val="hi_IN" w:bidi="hi_IN"/>
        </w:rPr>
        <w:t>उत्पत्ति 9:18–29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हमने देखा कि सबसे पहला काम जो नूह ने किया वह था बलिदान चढ़ाकर परमेश्वर की आराधना करना। फिर परमेश्वर ने नूह के साथ एक नई वाचा या समझौता किया। परमेश्वर ने प्रतिज्ञा की कि पृथ्वी फिर कभी जलप्रलय से नष्ट नहीं होगी। मेघधनुष इस प्रतिज्ञा का चिन्ह है।</w:t>
      </w:r>
    </w:p>
    <w:p>
      <w:pPr/>
      <w:r>
        <w:rPr>
          <w:lang w:val="hi_IN" w:bidi="hi_IN"/>
        </w:rPr>
      </w:r>
      <w:r>
        <w:rPr>
          <w:lang w:val="hi_IN" w:bidi="hi_IN"/>
        </w:rPr>
        <w:t>यह भाग इस बात की कहानी है कि नूह और उसके परिवार के साथ जहाज से निकलने के बाद क्या हुआ। नूह खेती करता है और उसके पुत्रों के बच्चे होने लगते हैं। जब जलप्रलय समाप्त होता है, तो पृथ्वी पर केवल नूह और उसका परिवार ही रह जाता हैं। नूह के तीन पुत्र हैं जिनके नाम शेम, हाम और येपेत हैं। हर पुत्र विवाहित है। पृथ्वी पर हर कोई इन तीनों पुत्रों में से एक का वंशज है।</w:t>
      </w:r>
    </w:p>
    <w:p>
      <w:pPr/>
      <w:r>
        <w:rPr>
          <w:lang w:val="hi_IN" w:bidi="hi_IN"/>
        </w:rPr>
      </w:r>
      <w:r>
        <w:rPr>
          <w:lang w:val="hi_IN" w:bidi="hi_IN"/>
        </w:rPr>
        <w:t>परमेश्वर की आराधना करने के बाद, नूह ने भूमि पर खेती करना शुरू किया। नूह ने दाख की एक बारी लगाई। कुछ लोग मानते हैं कि नूह पहला व्यक्ति था जिसने दाख की बारी लगाई थी। दाख की बारी एक ऐसा बगीचा होता है जहाँ अंगूर की बेलें लगती है, जिन्हें खाया जा सकता है या निचोड़कर पीने के लिए रस बनाया जा सकता है। यदि रस को थोड़ी देर के लिए किण्वित होने के लिए छोड़ दिया जाता है, तो वह दाखमधु या मदिरा बन जाती है। अंगूर की बेलों को बढ़ने और फल लगने में समय लगता है। अंगूर के रस को किण्वित होने और दाखमधु बनने में समय लगता है। इसलिए, नूह को जहाज छोड़े हुए कुछ समय बीत चुका है।</w:t>
      </w:r>
    </w:p>
    <w:p>
      <w:pPr/>
      <w:r>
        <w:rPr>
          <w:lang w:val="hi_IN" w:bidi="hi_IN"/>
        </w:rPr>
      </w:r>
      <w:r>
        <w:rPr>
          <w:lang w:val="hi_IN" w:bidi="hi_IN"/>
        </w:rPr>
        <w:t>अंगूर की बेलों की तस्वीर दिखाएँ।</w:t>
      </w:r>
    </w:p>
    <w:p>
      <w:pPr/>
      <w:r>
        <w:rPr>
          <w:lang w:val="hi_IN" w:bidi="hi_IN"/>
        </w:rPr>
      </w:r>
      <w:r>
        <w:rPr>
          <w:lang w:val="hi_IN" w:bidi="hi_IN"/>
        </w:rPr>
        <w:t>अंगूरों की पास से तस्वीर दिखाएँ।</w:t>
      </w:r>
    </w:p>
    <w:p>
      <w:pPr/>
      <w:r>
        <w:rPr>
          <w:lang w:val="hi_IN" w:bidi="hi_IN"/>
        </w:rPr>
      </w:r>
      <w:r>
        <w:rPr>
          <w:lang w:val="hi_IN" w:bidi="hi_IN"/>
        </w:rPr>
        <w:t>अंगूर के रस या दाखमधु की तस्वीर दिखाएँ।</w:t>
      </w:r>
    </w:p>
    <w:p>
      <w:pPr/>
      <w:r>
        <w:rPr>
          <w:lang w:val="hi_IN" w:bidi="hi_IN"/>
        </w:rPr>
      </w:r>
      <w:r>
        <w:rPr>
          <w:lang w:val="hi_IN" w:bidi="hi_IN"/>
        </w:rPr>
        <w:t>नूह ने अपने बनाए हुए दाखमधु में से कुछ पिया और उसे नशा चढ़ गया। नशे में होने का अर्थ है कि एक मात्रा में मदिरा पीने के बाद, आप जो कुछ करते हैं और कहते हैं उस पर आपका नियंत्रण नहीं रहता है। इस स्थिति में, नूह ने अपने कपड़े उतार दिए और बिना कुछ ओढ़े अपने तम्बू में जाकर सो गया। नूह शायद पीठ के बल लेटा था।</w:t>
      </w:r>
    </w:p>
    <w:p>
      <w:pPr/>
      <w:r>
        <w:rPr>
          <w:lang w:val="hi_IN" w:bidi="hi_IN"/>
        </w:rPr>
      </w:r>
      <w:r>
        <w:rPr>
          <w:lang w:val="hi_IN" w:bidi="hi_IN"/>
        </w:rPr>
        <w:t>जानवरों की खाल या कपड़े से बने तम्बू की तस्वीर दिखाएँ जैसे कि बेडुइन (खानाबदोश) लोग इस्तेमाल करते हैं।</w:t>
      </w:r>
    </w:p>
    <w:p>
      <w:pPr/>
      <w:r>
        <w:rPr>
          <w:lang w:val="hi_IN" w:bidi="hi_IN"/>
        </w:rPr>
      </w:r>
      <w:r>
        <w:rPr>
          <w:lang w:val="hi_IN" w:bidi="hi_IN"/>
        </w:rPr>
        <w:t>हाम नूह का सबसे छोटा पुत्र है। हाम कनान नाम के एक पुत्र का पिता है। हाम तम्बू के अन्दर गए और उन्होंने नूह को नग्न अवस्था में लेटे हुए देखा, जहाँ उनका शरीर और गुप्तांग खुले हुए थे, जिन्हें कोई भी देख सकता था। कई संस्कृतियों में किसी के सामने नंगा होना लज्जा की बात होती है। हाम ने यह देखा। हाम ने उसके पिता को ढँका नहीं, बल्कि उसने जो देखा वह उसके भाइयों को भी बताया। इस प्रकार, हाम ने नूह की लज्जा को अपने भाइयों के सामने प्रकट किया। शेम और येपेत ने सुना कि उसका पिता नंगा या बिना ढका हुआ है। फिर उन्होंने एक कपड़ा या चोगा लिया और उसे अपने कंधों पर रख लिया। इसका अर्थ है कि प्रत्येक ने कपड़े के एक कोने को पकड़ा। वे तम्बू में पीछे की ओर उल्टा चलकर गए और अपने पिता के ऊपर कपड़ा डाल दिया ताकि वह ढक जाए। उन्होंने उनके पिता को नंगा नहीं देखा। उन्होंने कभी अपने पिता की ओर नहीं देखा। उन्होंने पूरे समय उनकी आँखें फेर रखी थी। नूह दाखमधु से इतनी गहरी नींद में था कि अपने तम्बू में हो रही इन सब गतिविधियों के बावजूद वह नहीं जगा।</w:t>
      </w:r>
    </w:p>
    <w:p>
      <w:pPr/>
      <w:r>
        <w:rPr>
          <w:lang w:val="hi_IN" w:bidi="hi_IN"/>
        </w:rPr>
      </w:r>
      <w:r>
        <w:rPr>
          <w:lang w:val="hi_IN" w:bidi="hi_IN"/>
        </w:rPr>
        <w:t>समूह के रूप में चर्चा करें: आपकी संस्कृति में पुत्र ऐसी स्थिति में अपने पिता के साथ कैसे व्यवहार करेंगे?</w:t>
      </w:r>
    </w:p>
    <w:p>
      <w:pPr/>
      <w:r>
        <w:rPr>
          <w:lang w:val="hi_IN" w:bidi="hi_IN"/>
        </w:rPr>
      </w:r>
      <w:r>
        <w:rPr>
          <w:lang w:val="hi_IN" w:bidi="hi_IN"/>
        </w:rPr>
        <w:t>बाद में नूह दाखमधु से आई गहरी नींद से जाग गया। वह अब न तो नशे में था और न ही उसकी सुध-बुध खोई हुई थी। नूह को पता चला कि उसके पुत्र हाम ने क्या देखा और क्या किया। फिर नूह ने कनान को श्राप दिया, जो हाम का पुत्र था- दूसरे शब्दों में कहें तो नूह ने कनान पर दण्ड या न्याय की घोषणा की। श्राप को कविता के रूप में बोला गया है।</w:t>
      </w:r>
    </w:p>
    <w:p>
      <w:pPr/>
      <w:r>
        <w:rPr>
          <w:lang w:val="hi_IN" w:bidi="hi_IN"/>
        </w:rPr>
      </w:r>
      <w:r>
        <w:rPr>
          <w:lang w:val="hi_IN" w:bidi="hi_IN"/>
        </w:rPr>
        <w:t>नूह कहता है कि कनान उसके रिश्तेदारों का दास बनेगा। लेकिन नूह जिस तरह से यह कहता है, उसका अर्थ है कि कनान दासों में सबसे निचले स्तर का दास होगा। वह अन्य दासों का भी दास बनेगा। कोई नहीं जानता कि हाम ने जो किया वह नूह को पसंद क्यों नहीं आया। कोई भी निश्चित रूप से नहीं जानता कि नूह ने हाम को श्राप देने के बजाय उसके पुत्र कनान को क्यों श्रापित किया।</w:t>
      </w:r>
    </w:p>
    <w:p>
      <w:pPr/>
      <w:r>
        <w:rPr>
          <w:lang w:val="hi_IN" w:bidi="hi_IN"/>
        </w:rPr>
      </w:r>
      <w:r>
        <w:rPr>
          <w:lang w:val="hi_IN" w:bidi="hi_IN"/>
        </w:rPr>
        <w:t>समूह के रूप में चर्चा करें: आपकी संस्कृति में कोई पिता अपने बेटे के प्रति कैसी प्रतिक्रिया देता अगर वह इस कहानी में हाम की तरह कार्य करता?</w:t>
      </w:r>
    </w:p>
    <w:p>
      <w:pPr/>
      <w:r>
        <w:rPr>
          <w:lang w:val="hi_IN" w:bidi="hi_IN"/>
        </w:rPr>
      </w:r>
      <w:r>
        <w:rPr>
          <w:lang w:val="hi_IN" w:bidi="hi_IN"/>
        </w:rPr>
        <w:t>फिर नूह ने उसके दूसरे दो पुत्रों शेम और येपेत को आशीष दी। आशीष देने का अर्थ है कि नूह उनमें से प्रत्येक के लिए कुछ अच्छा होने की चाह कर रहा है। आशीषों को कविता के रूप में बोला गया है। आशीषें अलग-अलग थी। शेम के लिए, नूह कह रहा था, "यहोवा की स्तुति करो, जो शेम का परमेश्वर है। यह सुनिश्चित करें कि आप यहोवा और परमेश्वर के लिए उन्हीं नामों का उपयोग करें जो आपने दूसरे भागों में इस्तेमाल किए हैं। नूह ने परमेश्वर से येपेत के वंश को फैलाने की प्रार्थना की। नूह ने कहा कि येपेत शेम की समृद्धि को साझा करे। अन्त में नूह ने कहा कि हाम का पुत्र कनान येपेत का दास बने।</w:t>
      </w:r>
    </w:p>
    <w:p>
      <w:pPr/>
      <w:r>
        <w:rPr>
          <w:lang w:val="hi_IN" w:bidi="hi_IN"/>
        </w:rPr>
      </w:r>
      <w:r>
        <w:rPr>
          <w:lang w:val="hi_IN" w:bidi="hi_IN"/>
        </w:rPr>
        <w:t>समूह के रूप में चर्चा करें: आपकी भाषा श्राप या आशीष जैसे महत्वपूर्ण कथनों को कैसे व्यक्त करती है? क्या आप कविता या गीत का उपयोग करते हैं? लोग कैसे जानते हैं कि यह महत्वपूर्ण है?</w:t>
      </w:r>
    </w:p>
    <w:p>
      <w:pPr/>
      <w:r>
        <w:rPr>
          <w:lang w:val="hi_IN" w:bidi="hi_IN"/>
        </w:rPr>
      </w:r>
      <w:r>
        <w:rPr>
          <w:lang w:val="hi_IN" w:bidi="hi_IN"/>
        </w:rPr>
        <w:t>यह भाग हमें यह बताकर समाप्त होता है कि नूह 350 वर्ष और जीवित रहा और 950 वर्ष की आयु में उसकी मृत्यु हो गई।</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नूह और उसके पुत्रों के बारे में एक प्रारंभिक विवरण के बाद नूह दाख की बारी लगाता है, दाखमधु बनाता है, उसे पीकर मतवाला हो जाता है, और बिना कपड़ों के सो जाता है। उसका पुत्र हाम उसे देखता है और दूसरों को इसके बारे में बताता है। शेम और येपेत ने अपने पिता को बिना उसकी ओर देखें उसे ढक दिया।</w:t>
      </w:r>
    </w:p>
    <w:p>
      <w:pPr/>
      <w:r>
        <w:rPr>
          <w:lang w:val="hi_IN" w:bidi="hi_IN"/>
        </w:rPr>
      </w:r>
      <w:r>
        <w:rPr>
          <w:b/>
          <w:lang w:val="hi_IN" w:bidi="hi_IN"/>
        </w:rPr>
        <w:t>दूसरा दृश्य:</w:t>
      </w:r>
      <w:r>
        <w:rPr>
          <w:lang w:val="hi_IN" w:bidi="hi_IN"/>
        </w:rPr>
        <w:t xml:space="preserve"> नूह को पता लगता है कि हाम ने क्या किया है और वह हाम के पुत्र कनान को श्राप देता है। नूह ने शेम और येपेत को आशीष दी। कहानी नूह की मृत्यु के समय उसकी उम्र के बारे में एक कथन के साथ समाप्त 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हाम</w:t>
      </w:r>
    </w:p>
    <w:p>
      <w:pPr>
        <w:pStyle w:val="ListBullet"/>
        <w:spacing w:line="240" w:lineRule="auto"/>
        <w:ind w:left="720"/>
      </w:pPr>
      <w:r>
        <w:rPr>
          <w:lang w:val="hi_IN" w:bidi="hi_IN"/>
        </w:rPr>
      </w:r>
      <w:r>
        <w:rPr>
          <w:lang w:val="hi_IN" w:bidi="hi_IN"/>
        </w:rPr>
        <w:t>येपेत</w:t>
      </w:r>
    </w:p>
    <w:p>
      <w:pPr>
        <w:pStyle w:val="ListBullet"/>
        <w:spacing w:line="240" w:lineRule="auto"/>
        <w:ind w:left="720"/>
      </w:pPr>
      <w:r>
        <w:rPr>
          <w:lang w:val="hi_IN" w:bidi="hi_IN"/>
        </w:rPr>
      </w:r>
      <w:r>
        <w:rPr>
          <w:lang w:val="hi_IN" w:bidi="hi_IN"/>
        </w:rPr>
        <w:t>कनान का उल्लेख हाम के पुत्र के रूप में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नूह के तीनों पुत्र पूरी मानवजाति के पूर्वज हैं। कनान का उल्लेख विशेष रूप से हाम के पुत्र के रूप में किया गया है।</w:t>
      </w:r>
    </w:p>
    <w:p>
      <w:pPr/>
      <w:r>
        <w:rPr>
          <w:lang w:val="hi_IN" w:bidi="hi_IN"/>
        </w:rPr>
      </w:r>
      <w:r>
        <w:rPr>
          <w:lang w:val="hi_IN" w:bidi="hi_IN"/>
        </w:rPr>
        <w:t>नूह ने भूमि पर खेती करना शुरू किया। इसका मतलब है कि उसने ज़मीन को जोतने के लिए हल या कुदाल का उपयोग किया, ताकि उसमें कुछ बोया जा सके। हम नहीं जानते कि नूह ने अपनी दाख की बारी कहाँ लगाई थी। जहाज़ वर्तमान तुर्की देश में स्थित अरारात पर्वत क्षेत्र में आकर ठहरा। हम नहीं जानते कि नूह उसी क्षेत्र में रहा या कहीं और चला गया। दाखमधु बनाने में समय लगता है:</w:t>
      </w:r>
    </w:p>
    <w:p>
      <w:pPr>
        <w:pStyle w:val="ListBullet"/>
        <w:spacing w:line="240" w:lineRule="auto"/>
        <w:ind w:left="720"/>
      </w:pPr>
      <w:r>
        <w:rPr>
          <w:lang w:val="hi_IN" w:bidi="hi_IN"/>
        </w:rPr>
      </w:r>
      <w:r>
        <w:rPr>
          <w:lang w:val="hi_IN" w:bidi="hi_IN"/>
        </w:rPr>
        <w:t>अंगूर की बेलें लगाएँ जो बहुत छोटे पौधे हैं।</w:t>
      </w:r>
    </w:p>
    <w:p>
      <w:pPr>
        <w:pStyle w:val="ListBullet"/>
        <w:spacing w:line="240" w:lineRule="auto"/>
        <w:ind w:left="720"/>
      </w:pPr>
      <w:r>
        <w:rPr>
          <w:lang w:val="hi_IN" w:bidi="hi_IN"/>
        </w:rPr>
      </w:r>
      <w:r>
        <w:rPr>
          <w:lang w:val="hi_IN" w:bidi="hi_IN"/>
        </w:rPr>
        <w:t>इन अंगूर की बेलों को ऐसे पक्के पौधे बनना पड़ेगा जो अंगूर पैदा करते हैं।</w:t>
      </w:r>
    </w:p>
    <w:p>
      <w:pPr>
        <w:pStyle w:val="ListBullet"/>
        <w:spacing w:line="240" w:lineRule="auto"/>
        <w:ind w:left="720"/>
      </w:pPr>
      <w:r>
        <w:rPr>
          <w:lang w:val="hi_IN" w:bidi="hi_IN"/>
        </w:rPr>
      </w:r>
      <w:r>
        <w:rPr>
          <w:lang w:val="hi_IN" w:bidi="hi_IN"/>
        </w:rPr>
        <w:t>अंगूरों को पकने में एक मौसम लगता है ताकि वे उपयोग के लिए तैयार हो जाएँ।</w:t>
      </w:r>
    </w:p>
    <w:p>
      <w:pPr>
        <w:pStyle w:val="ListBullet"/>
        <w:spacing w:line="240" w:lineRule="auto"/>
        <w:ind w:left="720"/>
      </w:pPr>
      <w:r>
        <w:rPr>
          <w:lang w:val="hi_IN" w:bidi="hi_IN"/>
        </w:rPr>
      </w:r>
      <w:r>
        <w:rPr>
          <w:lang w:val="hi_IN" w:bidi="hi_IN"/>
        </w:rPr>
        <w:t>अंगूरों को तोड़ना पड़ता है, और या तो उन्हें खाया जाता है या रस बनाया जाता है।</w:t>
      </w:r>
    </w:p>
    <w:p>
      <w:pPr>
        <w:pStyle w:val="ListBullet"/>
        <w:spacing w:line="240" w:lineRule="auto"/>
        <w:ind w:left="720"/>
      </w:pPr>
      <w:r>
        <w:rPr>
          <w:lang w:val="hi_IN" w:bidi="hi_IN"/>
        </w:rPr>
      </w:r>
      <w:r>
        <w:rPr>
          <w:lang w:val="hi_IN" w:bidi="hi_IN"/>
        </w:rPr>
        <w:t>अंगूरों को निचोड़कर उनका रस निकाला जाता है।</w:t>
      </w:r>
    </w:p>
    <w:p>
      <w:pPr>
        <w:pStyle w:val="ListBullet"/>
        <w:spacing w:line="240" w:lineRule="auto"/>
        <w:ind w:left="720"/>
      </w:pPr>
      <w:r>
        <w:rPr>
          <w:lang w:val="hi_IN" w:bidi="hi_IN"/>
        </w:rPr>
      </w:r>
      <w:r>
        <w:rPr>
          <w:lang w:val="hi_IN" w:bidi="hi_IN"/>
        </w:rPr>
        <w:t>फिर रस को कुछ समय के लिए किसी सुरक्षित स्थान या जार में रखा जाता है।</w:t>
      </w:r>
    </w:p>
    <w:p>
      <w:pPr>
        <w:pStyle w:val="ListBullet"/>
        <w:spacing w:line="240" w:lineRule="auto"/>
        <w:ind w:left="720"/>
      </w:pPr>
      <w:r>
        <w:rPr>
          <w:lang w:val="hi_IN" w:bidi="hi_IN"/>
        </w:rPr>
      </w:r>
      <w:r>
        <w:rPr>
          <w:lang w:val="hi_IN" w:bidi="hi_IN"/>
        </w:rPr>
        <w:t>रस किण्वित हो जाएगा या शराब बन जाएगा।</w:t>
      </w:r>
    </w:p>
    <w:p>
      <w:pPr>
        <w:pStyle w:val="ListBullet"/>
        <w:spacing w:line="240" w:lineRule="auto"/>
        <w:ind w:left="720"/>
      </w:pPr>
      <w:r>
        <w:rPr>
          <w:lang w:val="hi_IN" w:bidi="hi_IN"/>
        </w:rPr>
      </w:r>
      <w:r>
        <w:rPr>
          <w:lang w:val="hi_IN" w:bidi="hi_IN"/>
        </w:rPr>
        <w:t>दाखमधु को पीने योग्य बनने में कई महीने लगते हैं।</w:t>
      </w:r>
    </w:p>
    <w:p>
      <w:pPr/>
      <w:r>
        <w:rPr>
          <w:lang w:val="hi_IN" w:bidi="hi_IN"/>
        </w:rPr>
      </w:r>
      <w:r>
        <w:rPr>
          <w:lang w:val="hi_IN" w:bidi="hi_IN"/>
        </w:rPr>
        <w:t>यहाँ रुकें और अपनी भाषा में दाखमधु बनाने की प्रक्रिया पर चर्चा करें। इस प्रक्रिया के हर हिस्से के लिए आप जिस शब्दावली का उपयोग कर रहे हैं, उस पर ध्यान दें। कई भाषाओं में, ये शब्द सम्बन्धित हैं या एक ही मूल शब्द से आते हैं।</w:t>
      </w:r>
    </w:p>
    <w:p>
      <w:pPr/>
      <w:r>
        <w:rPr>
          <w:lang w:val="hi_IN" w:bidi="hi_IN"/>
        </w:rPr>
      </w:r>
      <w:r>
        <w:rPr>
          <w:lang w:val="hi_IN" w:bidi="hi_IN"/>
        </w:rPr>
        <w:t>इस प्रक्रिया के कारण, हम जानते हैं कि नूह और उसके परिवार को जहाज से बाहर निकले हुए कुछ समय बीत चुका है।</w:t>
      </w:r>
    </w:p>
    <w:p>
      <w:pPr/>
      <w:r>
        <w:rPr>
          <w:lang w:val="hi_IN" w:bidi="hi_IN"/>
        </w:rPr>
      </w:r>
      <w:r>
        <w:rPr>
          <w:lang w:val="hi_IN" w:bidi="hi_IN"/>
        </w:rPr>
        <w:t>नूह ने कुछ दाखमधु पिया और नशे में हो गया। नशे में होने का अर्थ है कि अब आपका अपने विचारों और कार्यों पर नियंत्रण नहीं हैं। नूह ने अपने कपड़े उतारे और तम्बू में पीठ के बल लेट दिया। वह पूरी तरह से नशे में धुत था। इसका अर्थ है कि वह इतनी गहरी नींद में था कि उसने अपने पुत्रों को अन्दर आते हुए नहीं सुना और न ही अपने ऊपर रखे गए उस कपड़े को महसूस किया।</w:t>
      </w:r>
    </w:p>
    <w:p>
      <w:pPr/>
      <w:r>
        <w:rPr>
          <w:lang w:val="hi_IN" w:bidi="hi_IN"/>
        </w:rPr>
      </w:r>
      <w:r>
        <w:rPr>
          <w:lang w:val="hi_IN" w:bidi="hi_IN"/>
        </w:rPr>
        <w:t>दोनों भाइयों शेम और येपेत ने एक कपड़ा लिया, उसे दोनों के बीच में पकड़ा और पीछे की ओर चलते हुए तम्बू के भीतर गए। यह कपड़े का एक बड़ा टुकड़ा हो सकता है जिसे लोग अपने चारों ओर लपेटते थे। शेम और येपेत ने नूह की ओर नहीं देखा। उन्होंने अपनी आँखें तम्बू के बाहर की ओर लगाए रखी। वे पीछे की ओर चलते हुए तम्बू में गए और नूह के ऊपर वस्त्र या कपड़ा डाल दिया। नूह की लज्जा अब ढक गई थी। जब यह हुआ तब नूह नहीं जागा।</w:t>
      </w:r>
    </w:p>
    <w:p>
      <w:pPr/>
      <w:r>
        <w:rPr>
          <w:lang w:val="hi_IN" w:bidi="hi_IN"/>
        </w:rPr>
      </w:r>
      <w:r>
        <w:rPr>
          <w:lang w:val="hi_IN" w:bidi="hi_IN"/>
        </w:rPr>
        <w:t>जब नूह जाग उठा, तो किसी ने उसे जरूर बताया होगा कि हाम ने क्या किया था। नूह ने हाम के पुत्र को श्राप दिया, जिसका नाम कनान है। श्राप में, नूह ने कहा कि कनान सभी दासों में सबसे छोटा होगा। कनान दूसरों के दासों का दास होगा।</w:t>
      </w:r>
    </w:p>
    <w:p>
      <w:pPr/>
      <w:r>
        <w:rPr>
          <w:lang w:val="hi_IN" w:bidi="hi_IN"/>
        </w:rPr>
      </w:r>
      <w:r>
        <w:rPr>
          <w:lang w:val="hi_IN" w:bidi="hi_IN"/>
        </w:rPr>
        <w:t>फिर नूह ने शेम के परमेश्वर की स्तुति की और येपेत को आशीष दी। वह ऐसा करने के लिए कविता का उपयोग करता है। नूह दोहराता है कि कनान शेम और येपेत दोनों का सेवक होगा।</w:t>
      </w:r>
    </w:p>
    <w:p>
      <w:pPr/>
      <w:r>
        <w:rPr>
          <w:lang w:val="hi_IN" w:bidi="hi_IN"/>
        </w:rPr>
      </w:r>
      <w:r>
        <w:rPr>
          <w:lang w:val="hi_IN" w:bidi="hi_IN"/>
        </w:rPr>
        <w:t>यह भाग हमें यह बताकर समाप्त होता है कि नूह 350 वर्ष और जीवित रहा और जब उसकी मृत्यु हुई तो वह 950 वर्ष का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हाम</w:t>
      </w:r>
    </w:p>
    <w:p>
      <w:pPr>
        <w:pStyle w:val="ListBullet"/>
        <w:spacing w:line="240" w:lineRule="auto"/>
        <w:ind w:left="720"/>
      </w:pPr>
      <w:r>
        <w:rPr>
          <w:lang w:val="hi_IN" w:bidi="hi_IN"/>
        </w:rPr>
      </w:r>
      <w:r>
        <w:rPr>
          <w:lang w:val="hi_IN" w:bidi="hi_IN"/>
        </w:rPr>
        <w:t>येपेत</w:t>
      </w:r>
    </w:p>
    <w:p>
      <w:pPr>
        <w:pStyle w:val="ListBullet"/>
        <w:spacing w:line="240" w:lineRule="auto"/>
        <w:ind w:left="720"/>
      </w:pPr>
      <w:r>
        <w:rPr>
          <w:lang w:val="hi_IN" w:bidi="hi_IN"/>
        </w:rPr>
      </w:r>
      <w:r>
        <w:rPr>
          <w:lang w:val="hi_IN" w:bidi="hi_IN"/>
        </w:rPr>
        <w:t>कनान का उल्लेख हाम के पुत्र के रूप में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 आप "अभिनय रोक दें" शब्द सुनेंगे और उसके बाद कुछ प्रश्न होंगे, जिनमें सम्भावित उत्तरों के सुझाव दिए जाएँगे। इसके बाद आपसे अभिनय को फिर से शुरू करने के लिए कहा जाएगा।</w:t>
      </w:r>
    </w:p>
    <w:p>
      <w:pPr/>
      <w:r>
        <w:rPr>
          <w:lang w:val="hi_IN" w:bidi="hi_IN"/>
        </w:rPr>
      </w:r>
      <w:r>
        <w:rPr>
          <w:lang w:val="hi_IN" w:bidi="hi_IN"/>
        </w:rPr>
        <w:t>कहानी इस स्पष्टीकरण से शुरू होती है कि नूह के तीनों पुत्र सभी लोगों के पूर्वज हैं।</w:t>
      </w:r>
    </w:p>
    <w:p>
      <w:pPr/>
      <w:r>
        <w:rPr>
          <w:lang w:val="hi_IN" w:bidi="hi_IN"/>
        </w:rPr>
      </w:r>
      <w:r>
        <w:rPr>
          <w:lang w:val="hi_IN" w:bidi="hi_IN"/>
        </w:rPr>
        <w:t>पहले दृश्य में, कहानी नूह के किसान बनने से शुरू होती है। नूह को भूमि को जोतना होगा ताकि उसमें पौधे उग सकें। वह भूमि को जोतने के लिए हल या कुदाल का उपयोग करता था। नूह ने अंगूर का एक बाग लगाया। इसे दाख की बारी कहा जाता है। शुरुआत में पौधे छोटे होते हैं। नूह को भूमि को जोतना पड़ा, खरपतवार को निकालकर यह सुनिश्चित करना पड़ा कि पौधों को पर्याप्त पानी मिले। कुछ समय बाद, पौधे इतने बड़े हो गए कि उन पर अंगूर आने लगे। अंगूरों को तोड़कर खाया जा सकता है, या उन्हें निचोड़कर उनका रस निकाला जा सकता है। रस को तुरन्त पीया जा सकता है, या उसे किण्वित होने के लिए और मदिरा बनने के लिए छोड़ा जा सकता है। एक बार जब रस से शराब बन जाती है तो वह दाखमधु बन जाती है। दाखमधु को पीने से पहले कुछ समय के लिए पुराना होने के लिए छोड़ा जाता था।</w:t>
      </w:r>
    </w:p>
    <w:p>
      <w:pPr/>
      <w:r>
        <w:rPr>
          <w:lang w:val="hi_IN" w:bidi="hi_IN"/>
        </w:rPr>
      </w:r>
      <w:r>
        <w:rPr>
          <w:lang w:val="hi_IN" w:bidi="hi_IN"/>
        </w:rPr>
        <w:t>अभिनय रोकें: नूह से पूछें, "आप दाखमधु क्यों बना रहे हैं?" आप यह सुन सकते हैं, "मुझे अच्छे दाखमधु का स्वाद पसंद है।" या, "भोजन के साथ दाखमधु पीना अच्छा है।" या, "मुझे यह पता नहीं था कि रस किण्वित हो जाएगा और मदिरा बन जाएगी।" अभिनय को फिर से शुरू करें।</w:t>
      </w:r>
    </w:p>
    <w:p>
      <w:pPr/>
      <w:r>
        <w:rPr>
          <w:lang w:val="hi_IN" w:bidi="hi_IN"/>
        </w:rPr>
      </w:r>
      <w:r>
        <w:rPr>
          <w:lang w:val="hi_IN" w:bidi="hi_IN"/>
        </w:rPr>
        <w:t>नूह ने दाखमधु पिया और नशे में हो गया। वह इतना नशे में था कि अपने कपड़े उतार दिए और तम्बू में लेट गया। वह बिना ढका हुआ या नग्न था</w:t>
      </w:r>
    </w:p>
    <w:p>
      <w:pPr/>
      <w:r>
        <w:rPr>
          <w:lang w:val="hi_IN" w:bidi="hi_IN"/>
        </w:rPr>
      </w:r>
      <w:r>
        <w:rPr>
          <w:lang w:val="hi_IN" w:bidi="hi_IN"/>
        </w:rPr>
        <w:t>अभिनय रोकें: नूह से पूछें, "क्या आप पहले कभी इतने नशे में रहे हो?" आप यह सुन सकते हैं, "हाँ, अक्सर" या "कभी नहीं!" हर पुत्र से पूछें, "क्या आपने पहले कभी अपने पिता को नशे में देखा है?" आप सुन सकते हैं, "कभी नहीं" या "अक्सर"। हर पुत्र से पूछें, "अपने पिता को इस हालत में देखकर कैसा लगता है?" आप यह सुन सकते हैं, "मैं शर्मिंदा हूँ," या "मैं उनके लिए शर्मिंदा हूँ" या "मैं चिंतित हूँ। मैंने उन्हें पहले कभी इस तरह नहीं देखा।" अभिनय को फिर से शुरू करें।</w:t>
      </w:r>
    </w:p>
    <w:p>
      <w:pPr/>
      <w:r>
        <w:rPr>
          <w:lang w:val="hi_IN" w:bidi="hi_IN"/>
        </w:rPr>
      </w:r>
      <w:r>
        <w:rPr>
          <w:lang w:val="hi_IN" w:bidi="hi_IN"/>
        </w:rPr>
        <w:t>नूह गहरी नींद में था या नशे में धुत्त था। नूह ने अपने किसी भी पुत्र को अन्दर आते हुए नहीं सुना।</w:t>
      </w:r>
    </w:p>
    <w:p>
      <w:pPr/>
      <w:r>
        <w:rPr>
          <w:lang w:val="hi_IN" w:bidi="hi_IN"/>
        </w:rPr>
      </w:r>
      <w:r>
        <w:rPr>
          <w:lang w:val="hi_IN" w:bidi="hi_IN"/>
        </w:rPr>
        <w:t>हाम तम्बू में गया और देखा कि उसका पिता वहाँ बिना कपड़ों के सो रहा था। हाम ने नूह की लज्जा देखी। हाम ने नूह को ढका नहीं था। इसके बजाय हाम तम्बू से बाहर गया, और भाइयों को ढूंढा और बताया कि उसने क्या देखा।</w:t>
      </w:r>
    </w:p>
    <w:p>
      <w:pPr/>
      <w:r>
        <w:rPr>
          <w:lang w:val="hi_IN" w:bidi="hi_IN"/>
        </w:rPr>
      </w:r>
      <w:r>
        <w:rPr>
          <w:lang w:val="hi_IN" w:bidi="hi_IN"/>
        </w:rPr>
        <w:t>अभिनय को रोकें: हाम से पूछें, "जब आपने अपने पिता को देखा तो आपने क्या सोचा?" आप यह सुन सकते हैं, "मैं अचंभित था। मैंने उन्हें पहले इस तरह कभी नहीं देखा।" या "मुझे लगा कि यह मजाकिया था। मैं मजाक साझा करना चाहता था।" शेम और येपेत से पूछें, "जब आपने अपने पिता के बारे में सुना तो आपने क्या सोचा?" आप यह सुन सकते हैं, "मैं चकित था," या "मुझे उनके लिए शर्म महसूस हुई" या "वह मेरे पिता है, मुझे उनकी मदद करनी होगी।" अभिनय को फिर से शुरू करें।</w:t>
      </w:r>
    </w:p>
    <w:p>
      <w:pPr/>
      <w:r>
        <w:rPr>
          <w:lang w:val="hi_IN" w:bidi="hi_IN"/>
        </w:rPr>
      </w:r>
      <w:r>
        <w:rPr>
          <w:lang w:val="hi_IN" w:bidi="hi_IN"/>
        </w:rPr>
        <w:t>शेम और येपेत एक कपड़ा या चोगा लेते हैं, और पीछे की ओर चलते हुए तम्बू के अन्दर जाते हैं वे अपनी आँखें बाहर की ओर लगाए रहते हैं। वे कभी अपने पिता की ओर नहीं देखते हैं। जब वे करीब गए, तो उन्होंने कपड़े को गिरा दिया ताकि वह नूह को ढक सके। वे नूह को नंगा देखे बिना ही तम्बू से बाहर निकल जाते हैं।</w:t>
      </w:r>
    </w:p>
    <w:p>
      <w:pPr/>
      <w:r>
        <w:rPr>
          <w:lang w:val="hi_IN" w:bidi="hi_IN"/>
        </w:rPr>
      </w:r>
      <w:r>
        <w:rPr>
          <w:lang w:val="hi_IN" w:bidi="hi_IN"/>
        </w:rPr>
        <w:t>अभिनय को रोकें: शेम और येपेत से पूछें कि वे यह क्यों नहीं देखते कि वे कहाँ जा रहे हैं। आप यह सुन सकते हैं, "मैं अपने पिता के प्रति सम्मान दिखाना चाहता था," या "मैं अपने पिता की नग्नता को नहीं देखना चाहता था" या, "अपने पिता को इस तरह देखना लज्जा की बात है। मैं उसे ढँकना चाहता था।" अभिनय को फिर से शुरू करें।</w:t>
      </w:r>
    </w:p>
    <w:p>
      <w:pPr/>
      <w:r>
        <w:rPr>
          <w:lang w:val="hi_IN" w:bidi="hi_IN"/>
        </w:rPr>
      </w:r>
      <w:r>
        <w:rPr>
          <w:lang w:val="hi_IN" w:bidi="hi_IN"/>
        </w:rPr>
        <w:t>दूसरे दृश्य में, नूह जागता है और उसे पता चलता है कि हाम ने क्या किया है। नूह ने हाम के पुत्र कनान को श्राप दिया। फिर नूह ने शेम और येपेत को आशीष दी। श्राप और आशीष काव्य अभिव्यक्ति है।</w:t>
      </w:r>
    </w:p>
    <w:p>
      <w:pPr/>
      <w:r>
        <w:rPr>
          <w:lang w:val="hi_IN" w:bidi="hi_IN"/>
        </w:rPr>
      </w:r>
      <w:r>
        <w:rPr>
          <w:lang w:val="hi_IN" w:bidi="hi_IN"/>
        </w:rPr>
        <w:t>श्राप कनान के लिए है जो हाम का पुत्र है। नूह ने कनान से कहा कि वह दूसरों के दासों का दास होगा।</w:t>
      </w:r>
    </w:p>
    <w:p>
      <w:pPr/>
      <w:r>
        <w:rPr>
          <w:lang w:val="hi_IN" w:bidi="hi_IN"/>
        </w:rPr>
      </w:r>
      <w:r>
        <w:rPr>
          <w:lang w:val="hi_IN" w:bidi="hi_IN"/>
        </w:rPr>
        <w:t>अभिनय को रोकें: कनान से पूछें, "अपने पिता के किसी कार्य के लिए श्राप मिलने पर आपको कैसा लगता है?" आप यह सुन सकते हैं, "मैं समझ नहीं पा रहा हूँ। यह मेरे पिता ने किया है मैंने नहीं।" अभिनय को फिर से शुरू करें।</w:t>
      </w:r>
    </w:p>
    <w:p>
      <w:pPr/>
      <w:r>
        <w:rPr>
          <w:lang w:val="hi_IN" w:bidi="hi_IN"/>
        </w:rPr>
      </w:r>
      <w:r>
        <w:rPr>
          <w:lang w:val="hi_IN" w:bidi="hi_IN"/>
        </w:rPr>
        <w:t>फिर नूह ने शेम को आशीष दी और यह कहा कि कनान उसका दास बने। नूह ने येपेत को आशीष दी और कहा कि उसका वंश फैले। उसने यह भी कहा कि शेम और येपेत दोनों समृद्ध हों। नूह दोहराता है कि कनान उनका दास होगा।</w:t>
      </w:r>
    </w:p>
    <w:p>
      <w:pPr/>
      <w:r>
        <w:rPr>
          <w:lang w:val="hi_IN" w:bidi="hi_IN"/>
        </w:rPr>
      </w:r>
      <w:r>
        <w:rPr>
          <w:lang w:val="hi_IN" w:bidi="hi_IN"/>
        </w:rPr>
        <w:t>अभिनय को रोकें: शेम और फिर येपेत से पूछें, "आप इस आशीष के बारे में कैसा महसूस करते हैं?" आप यह सुन सकते हैं, "आभारी हूँ कि मेरा पिता चाहता है कि मैं समृद्ध रहूँ," या "मुझे वास्तव में समझ नहीं आ रहा कि कनान श्रापित क्यों है" या "हाम ने जो किया वह गलत था, इसलिए यह आशीष और श्राप अच्छी चीज़ें हैं।"</w:t>
      </w:r>
    </w:p>
    <w:p>
      <w:pPr/>
      <w:r>
        <w:rPr>
          <w:lang w:val="hi_IN" w:bidi="hi_IN"/>
        </w:rPr>
      </w:r>
      <w:r>
        <w:rPr>
          <w:lang w:val="hi_IN" w:bidi="hi_IN"/>
        </w:rPr>
        <w:t>यह कहानी नूह की मृत्यु के समय उसकी आयु के वर्णन के साथ समाप्त होती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नूह के पुत्र शेम, हाम और येपेत पृथ्वी के सभी लोगों के </w:t>
      </w:r>
      <w:r>
        <w:rPr>
          <w:b/>
          <w:lang w:val="hi_IN" w:bidi="hi_IN"/>
        </w:rPr>
        <w:t>पूर्वज</w:t>
      </w:r>
      <w:r>
        <w:rPr>
          <w:lang w:val="hi_IN" w:bidi="hi_IN"/>
        </w:rPr>
        <w:t xml:space="preserve"> थे। इसे कहने का एक और तरीका यह है कि पृथ्वी पर सभी लोग नूह और उसके पुत्रों के वंशज हैं।</w:t>
      </w:r>
    </w:p>
    <w:p>
      <w:pPr/>
      <w:r>
        <w:rPr>
          <w:lang w:val="hi_IN" w:bidi="hi_IN"/>
        </w:rPr>
      </w:r>
      <w:r>
        <w:rPr>
          <w:lang w:val="hi_IN" w:bidi="hi_IN"/>
        </w:rPr>
        <w:t xml:space="preserve">जलप्रलय के बाद, नूह एक किसान बना। आप यह भी कह सकते हैं कि उसने ज़मीन जोतना शुरू कर दिया या नूह मिट्टी जोतने वाला बन गया। इसका अर्थ है कि नूह ने खेती करने के लिए हल या कुदाल का उपयोग किया, ताकि वह उगने वाली चीजें बो सके। नूह ने एक </w:t>
      </w:r>
      <w:r>
        <w:rPr>
          <w:b/>
          <w:lang w:val="hi_IN" w:bidi="hi_IN"/>
        </w:rPr>
        <w:t>दाख की बारी</w:t>
      </w:r>
      <w:r>
        <w:rPr>
          <w:lang w:val="hi_IN" w:bidi="hi_IN"/>
        </w:rPr>
        <w:t xml:space="preserve"> लगाई।</w:t>
      </w:r>
    </w:p>
    <w:p>
      <w:pPr/>
      <w:r>
        <w:rPr>
          <w:lang w:val="hi_IN" w:bidi="hi_IN"/>
        </w:rPr>
      </w:r>
      <w:r>
        <w:rPr>
          <w:lang w:val="hi_IN" w:bidi="hi_IN"/>
        </w:rPr>
        <w:t>दाख की बारी की तस्वीर दिखाएँ।</w:t>
      </w:r>
    </w:p>
    <w:p>
      <w:pPr/>
      <w:r>
        <w:rPr>
          <w:lang w:val="hi_IN" w:bidi="hi_IN"/>
        </w:rPr>
      </w:r>
      <w:r>
        <w:rPr>
          <w:lang w:val="hi_IN" w:bidi="hi_IN"/>
        </w:rPr>
        <w:t xml:space="preserve">दाख की बारी एक बगीचा है जहाँ अंगूर की लताएँ लगी हुई हैं। अंगूर की बेलों पर अंगूर लगते हैं जिन्हें फल की तरह खाया जा सकता है, या निचोड़कर पीने योग्य रस बनाया जा सकता है। यदि रस कुछ समय के लिए छोड़ दिया जाए, तो वह किण्वित होने लगता है या मदिरा बनने लगती है। किण्वित अंगूर का रस जिसे </w:t>
      </w:r>
      <w:r>
        <w:rPr>
          <w:b/>
          <w:lang w:val="hi_IN" w:bidi="hi_IN"/>
        </w:rPr>
        <w:t>दाखमधु</w:t>
      </w:r>
      <w:r>
        <w:rPr>
          <w:lang w:val="hi_IN" w:bidi="hi_IN"/>
        </w:rPr>
        <w:t xml:space="preserve"> कहा जाता है उसे पीने से आप नशे में हो सकते हैं। नशे में होने का अर्थ है कि आपके शरीर में इतनी मदिरा है कि आप ठीक से सोच नहीं सकते हैं या ठीक से काम नहीं कर सकते हैं। आप अपने शरीर और मन पर नियंत्रण खो देते हैं। नूह ने शायद इतना दाखमधु पिया था कि वह नशे में गहरी नींद या बेहोशी जैसी स्थिति में चला गया दाखमधु फलों के रस से बनाया जाता है। इसमें गेहूँ या दूसरा अनाज नहीं है जो किण्वित होकर मदिरा बना सकें। यह सुनिश्चित करें कि दाखमधु के लिए प्रयुक्त शब्द में गेहूँ या अन्य किण्वित पदार्थ शामिल नहीं हैं।</w:t>
      </w:r>
    </w:p>
    <w:p>
      <w:pPr/>
      <w:r>
        <w:rPr>
          <w:lang w:val="hi_IN" w:bidi="hi_IN"/>
        </w:rPr>
      </w:r>
      <w:r>
        <w:rPr>
          <w:lang w:val="hi_IN" w:bidi="hi_IN"/>
        </w:rPr>
        <w:t>नूह इतना नशे में था कि वह अपने कपड़े उतारकर बिना कपड़ों के लेट गया। वह अपने तम्बू में नंगा था। वह शायद पीठ के बल लेटा था जिससे उसके जननांग दिख रहे थे। यह लज्जा की बात थी। कई अनुवादों में नग्न शब्द या किसी ऐसे शब्द का उपयोग किया गया है जो हमें यह बताता है कि नूह उघाड़ा था, लेकिन यह कहने का एक विनम्र तरीका है।</w:t>
      </w:r>
    </w:p>
    <w:p>
      <w:pPr/>
      <w:r>
        <w:rPr>
          <w:lang w:val="hi_IN" w:bidi="hi_IN"/>
        </w:rPr>
      </w:r>
      <w:r>
        <w:rPr>
          <w:lang w:val="hi_IN" w:bidi="hi_IN"/>
        </w:rPr>
        <w:t xml:space="preserve">शेम और येपेत ने एक </w:t>
      </w:r>
      <w:r>
        <w:rPr>
          <w:b/>
          <w:lang w:val="hi_IN" w:bidi="hi_IN"/>
        </w:rPr>
        <w:t>कपड़ा</w:t>
      </w:r>
      <w:r>
        <w:rPr>
          <w:lang w:val="hi_IN" w:bidi="hi_IN"/>
        </w:rPr>
        <w:t xml:space="preserve"> लिया और उसे नूह को ढँकने के लिए उपयोग में किया। कपड़ा एक चोगा या कपड़े का एक बड़ा टुकड़ा हो सकता है जो बाहरी वस्त्र के रूप में पहना जाता है। इसका उपयोग रात में ढकने के रूप में किया जा सकता है।</w:t>
      </w:r>
    </w:p>
    <w:p>
      <w:pPr/>
      <w:r>
        <w:rPr>
          <w:lang w:val="hi_IN" w:bidi="hi_IN"/>
        </w:rPr>
      </w:r>
      <w:r>
        <w:rPr>
          <w:lang w:val="hi_IN" w:bidi="hi_IN"/>
        </w:rPr>
        <w:t xml:space="preserve">नूह के पुत्रों को हमेशा शेम, हाम और येपेत के रूप में सूचीबद्ध किया गया है। इसका अर्थ है कि हाम बीच का पुत्र है। हालाँकि, यह भाग विशेष रूप से कहता है कि हाम सबसे छोटा पुत्र है। अनुवाद में यह स्पष्ट करने की आवश्यकता है कि हाम सबसे छोटा पुत्र है। जब नूह ने सुना कि हाम ने अपने भाइयों से कहा कि वह नंगा है, तो उसने हाम के पुत्र कनान को श्राप दिया। मुख्य शब्दावली में </w:t>
      </w:r>
      <w:r>
        <w:rPr>
          <w:b/>
          <w:lang w:val="hi_IN" w:bidi="hi_IN"/>
        </w:rPr>
        <w:t>श्राप</w:t>
      </w:r>
      <w:r>
        <w:rPr>
          <w:lang w:val="hi_IN" w:bidi="hi_IN"/>
        </w:rPr>
        <w:t xml:space="preserve"> शब्द की चर्चा की गई है। यह पहली बार है कि कोई मनुष्य किसी को श्राप दे रहा है। यहाँ नूह परमेश्वर से कनान को दण्ड देने के लिए कह रहा है। आपको उसी शब्द का उपयोग करना चाहिए जिसका उपयोग आपने पतन की कहानी में भूमि को श्रापित करने के समय किया था।</w:t>
      </w:r>
    </w:p>
    <w:p>
      <w:pPr/>
      <w:r>
        <w:rPr>
          <w:lang w:val="hi_IN" w:bidi="hi_IN"/>
        </w:rPr>
      </w:r>
      <w:r>
        <w:rPr>
          <w:lang w:val="hi_IN" w:bidi="hi_IN"/>
        </w:rPr>
        <w:t xml:space="preserve">कनान के श्राप में, नूह ने कहा कि कनान दासों में सबसे छोटा होगा। कनान दूसरे दासों का </w:t>
      </w:r>
      <w:r>
        <w:rPr>
          <w:b/>
          <w:lang w:val="hi_IN" w:bidi="hi_IN"/>
        </w:rPr>
        <w:t>दास</w:t>
      </w:r>
      <w:r>
        <w:rPr>
          <w:lang w:val="hi_IN" w:bidi="hi_IN"/>
        </w:rPr>
        <w:t xml:space="preserve"> होगा। कनान उसके रिश्तेदारों का दास होगा। </w:t>
      </w:r>
      <w:r>
        <w:rPr>
          <w:b/>
          <w:lang w:val="hi_IN" w:bidi="hi_IN"/>
        </w:rPr>
        <w:t>दास</w:t>
      </w:r>
      <w:r>
        <w:rPr>
          <w:lang w:val="hi_IN" w:bidi="hi_IN"/>
        </w:rPr>
        <w:t xml:space="preserve"> शब्द की चर्चा मुख्य शब्दावली में की गई है।</w:t>
      </w:r>
    </w:p>
    <w:p>
      <w:pPr/>
      <w:r>
        <w:rPr>
          <w:lang w:val="hi_IN" w:bidi="hi_IN"/>
        </w:rPr>
      </w:r>
      <w:r>
        <w:rPr>
          <w:lang w:val="hi_IN" w:bidi="hi_IN"/>
        </w:rPr>
        <w:t xml:space="preserve">कनान को श्राप देने के बाद, नूह ने शेम और येपेत को </w:t>
      </w:r>
      <w:r>
        <w:rPr>
          <w:b/>
          <w:lang w:val="hi_IN" w:bidi="hi_IN"/>
        </w:rPr>
        <w:t>आशीष</w:t>
      </w:r>
      <w:r>
        <w:rPr>
          <w:lang w:val="hi_IN" w:bidi="hi_IN"/>
        </w:rPr>
        <w:t xml:space="preserve"> दी। </w:t>
      </w:r>
      <w:r>
        <w:rPr>
          <w:b/>
          <w:lang w:val="hi_IN" w:bidi="hi_IN"/>
        </w:rPr>
        <w:t>आशीष</w:t>
      </w:r>
      <w:r>
        <w:rPr>
          <w:lang w:val="hi_IN" w:bidi="hi_IN"/>
        </w:rPr>
        <w:t xml:space="preserve"> शब्द की चर्चा मुख्य शब्दावली में की गई है। आशीष के लिए उसी शब्द का उपयोग करें जिसका उपयोग आपने सृष्टि की कहानी में किया था।</w:t>
      </w:r>
    </w:p>
    <w:p>
      <w:pPr/>
      <w:r>
        <w:rPr>
          <w:lang w:val="hi_IN" w:bidi="hi_IN"/>
        </w:rPr>
      </w:r>
      <w:r>
        <w:rPr>
          <w:lang w:val="hi_IN" w:bidi="hi_IN"/>
        </w:rPr>
        <w:t xml:space="preserve">आशीष में, नूह ने परमेश्वर के लिए दो नामों का उपयोग किया। </w:t>
      </w:r>
      <w:r>
        <w:rPr>
          <w:b/>
          <w:lang w:val="hi_IN" w:bidi="hi_IN"/>
        </w:rPr>
        <w:t>प्रभु</w:t>
      </w:r>
      <w:r>
        <w:rPr>
          <w:lang w:val="hi_IN" w:bidi="hi_IN"/>
        </w:rPr>
        <w:t xml:space="preserve"> </w:t>
      </w:r>
      <w:r>
        <w:rPr>
          <w:b/>
          <w:lang w:val="hi_IN" w:bidi="hi_IN"/>
        </w:rPr>
        <w:t>यहोवा</w:t>
      </w:r>
      <w:r>
        <w:rPr>
          <w:lang w:val="hi_IN" w:bidi="hi_IN"/>
        </w:rPr>
        <w:t xml:space="preserve"> नाम का उल्लेख करता है। यहोवा के लिए उसी नाम का उपयोग करें जो आपने पिछली कहानियों में इस्तेमाल किया है। यदि आपको इस नाम की समीक्षा करने की आवश्यकता है, तो मुख्य शब्दावली में </w:t>
      </w:r>
      <w:r>
        <w:rPr>
          <w:b/>
          <w:lang w:val="hi_IN" w:bidi="hi_IN"/>
        </w:rPr>
        <w:t>प्रभु</w:t>
      </w:r>
      <w:r>
        <w:rPr>
          <w:lang w:val="hi_IN" w:bidi="hi_IN"/>
        </w:rPr>
        <w:t xml:space="preserve"> की चर्चा की गई है। आशीष में इस्तेमाल किया गया दूसरा नाम </w:t>
      </w:r>
      <w:r>
        <w:rPr>
          <w:b/>
          <w:lang w:val="hi_IN" w:bidi="hi_IN"/>
        </w:rPr>
        <w:t>परमेश्वर</w:t>
      </w:r>
      <w:r>
        <w:rPr>
          <w:lang w:val="hi_IN" w:bidi="hi_IN"/>
        </w:rPr>
        <w:t xml:space="preserve"> है। परमेश्वर के लिए उसी नाम का उपयोग करें जो आपने पिछली कहानियों में इस्तेमाल किया है।</w:t>
      </w:r>
    </w:p>
    <w:p>
      <w:pPr/>
      <w:r>
        <w:rPr>
          <w:lang w:val="hi_IN" w:bidi="hi_IN"/>
        </w:rPr>
      </w:r>
      <w:r>
        <w:rPr>
          <w:lang w:val="hi_IN" w:bidi="hi_IN"/>
        </w:rPr>
        <w:t xml:space="preserve">नूह ने परमेश्वर से येपेत के </w:t>
      </w:r>
      <w:r>
        <w:rPr>
          <w:b/>
          <w:lang w:val="hi_IN" w:bidi="hi_IN"/>
        </w:rPr>
        <w:t xml:space="preserve">क्षेत्र का विस्तार </w:t>
      </w:r>
      <w:r>
        <w:rPr>
          <w:lang w:val="hi_IN" w:bidi="hi_IN"/>
        </w:rPr>
        <w:t>करने के लिए कहा। इसका अर्थ है कि क्षेत्र को बड़ा करना या उसके परिवार को और अधिक स्थान देना है। नूह ने परमेश्वर से कहा कि वह शेम और येपेत दोनों को समृद्धि दे।</w:t>
      </w:r>
    </w:p>
    <w:p>
      <w:pPr/>
      <w:r>
        <w:rPr>
          <w:lang w:val="hi_IN" w:bidi="hi_IN"/>
        </w:rPr>
      </w:r>
      <w:r>
        <w:rPr>
          <w:lang w:val="hi_IN" w:bidi="hi_IN"/>
        </w:rPr>
        <w:t>कहानी यह बताकर समाप्त होती है कि नूह जलप्रलय के बाद 350 साल और जीवित रहा। नूह कुल 950 वर्ष जीवित रहा।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10:1–32</w:t>
      </w:r>
      <w:r>
        <w:rPr>
          <w:lang w:val="hi_IN" w:bidi="hi_IN"/>
        </w:rPr>
      </w:r>
    </w:p>
    <w:p>
      <w:pPr>
        <w:pStyle w:val="Heading3"/>
      </w:pPr>
      <w:r>
        <w:rPr>
          <w:lang w:val="hi_IN" w:bidi="hi_IN"/>
        </w:rPr>
        <w:t>सुने और मन में रखें</w:t>
      </w:r>
    </w:p>
    <w:p>
      <w:pPr/>
      <w:r>
        <w:rPr>
          <w:lang w:val="hi_IN" w:bidi="hi_IN"/>
        </w:rPr>
      </w:r>
      <w:r>
        <w:rPr>
          <w:lang w:val="hi_IN" w:bidi="hi_IN"/>
        </w:rPr>
        <w:t>उत्पत्ति 10:1–32 सुनें और अपने मन में रखें। पाठ को तीन बार सुनें (यदि संभव हो, तो तीन अलग-अलग अनुवादों में)। फिर एक समूह के रूप में नीचे दिये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नूह की कहानी का अन्तिम हिस्सा है। जब जलप्रलय खत्म हुआ और नूह का परिवार जहाज से उतर गया, तो प्रत्येक पुत्र को संतान हुई। यह उस आशीष की पूर्ति है जो परमेश्वर ने नूह और उसके पुत्रों को उस समय दी थी जब परमेश्वर ने उन्हें बढ़ने और पृथ्वी को भरने के लिए कहा था। जब प्रत्येक पुत्र राष्ट्रों या गोत्रों का पिता बनता है, तो वे अलग-अलग स्थानों पर चले जाते हैं और परमेश्वर ने उन्हें जो करने के लिए कहा था उसे पूरा करना शुरू करते हैं-अर्थात् पृथ्वी को भरना। यह भाग शेम, हाम और येपेत के पुत्रों की सूची प्रदान करता है और फिर उनके पुत्रों के नाम देता है जिन्होंने जलप्रलय के बाद पृथ्वी को भरना करना शुरू किया। कभी-कभी इसे नूह और उसके पुत्रों की पीढ़ियाँ या नूह और उसके पुत्रों की वंशावली के रूप में सन्दर्भित किया जाता है। पुत्रियों का नाम नहीं दिया गया है। यह भाग हमें बताता है कि इनमें से प्रत्येक पुत्र के वंशज एक राष्ट्र बने, अर्थात् एक ऐसा स्थान जहाँ विशेष भू-क्षेत्र और शासन व्यवस्था होती है। यह उन नामों की सूची है जिनमें कुछ वंशजों का वर्णन किया गया है।</w:t>
      </w:r>
    </w:p>
    <w:p>
      <w:pPr/>
      <w:r>
        <w:rPr>
          <w:lang w:val="hi_IN" w:bidi="hi_IN"/>
        </w:rPr>
      </w:r>
      <w:r>
        <w:rPr>
          <w:lang w:val="hi_IN" w:bidi="hi_IN"/>
        </w:rPr>
        <w:t>एक समूह के रूप में चर्चा करें: आपकी संस्कृति पूर्वजों या वंशजों के बारे में कैसे बात करती है? अपने स्वयं के परिवार या गोत्र के बारे में सोचें। आप किसी अन्य व्यक्ति को अपने गोत्र या परिवार की शुरूआत के बारे में कैसे बताएँगे?</w:t>
      </w:r>
    </w:p>
    <w:p>
      <w:pPr/>
      <w:r>
        <w:rPr>
          <w:lang w:val="hi_IN" w:bidi="hi_IN"/>
        </w:rPr>
      </w:r>
      <w:r>
        <w:rPr>
          <w:lang w:val="hi_IN" w:bidi="hi_IN"/>
        </w:rPr>
        <w:t>नूह के पुत्र शेम, हाम और येपेत थे। उन्हें हमेशा इसी क्रम में सूचीबद्ध किया जाता है। पिछले भाग में हमें बताया गया था कि हाम वास्तव में सबसे छोटा पुत्र था। यह भाग पुत्रों को सामान्य क्रम में सूचीबद्ध नहीं करता है। परिचय वाक्य के बाद, जिसमें उन्हें उनके सामान्य क्रम में सूचीबद्ध किया गया है, यह भाग येपेत और उसके परिवार की पीढ़ियों से शुरू होता है। फिर हम हाम और उसके परिवार की सूची सुनते हैं। अन्त में, हम सबसे बड़े भाई शेम के परिवार की सूची सुनते हैं।</w:t>
      </w:r>
    </w:p>
    <w:p>
      <w:pPr/>
      <w:r>
        <w:rPr>
          <w:lang w:val="hi_IN" w:bidi="hi_IN"/>
        </w:rPr>
      </w:r>
      <w:r>
        <w:rPr>
          <w:lang w:val="hi_IN" w:bidi="hi_IN"/>
        </w:rPr>
        <w:t>पहले हम येपेत के पुत्रों और फिर उनके दो वंशजों की सूची सुनते हैं। हर नाम वास्तव में उन लोगों के राष्ट्र का नाम है जो समुद्र के पास बढ़े और वहीं रहते थे। उनमें से कुछ स्पष्ट रूप से अन्य देशों की ओर चले गए। कुछ नामों का उल्लेख बाइबल की बाद की कहानियों में फिर से मिलता है। इनमें से कई समूह भूमध्य सागर के पूर्वी सिरे के आसपास के क्षेत्रों में या समुद्र के पूर्वी हिस्से में स्थित द्वीपों पर बस गए।</w:t>
      </w:r>
    </w:p>
    <w:p>
      <w:pPr/>
      <w:r>
        <w:rPr>
          <w:lang w:val="hi_IN" w:bidi="hi_IN"/>
        </w:rPr>
      </w:r>
      <w:r>
        <w:rPr>
          <w:lang w:val="hi_IN" w:bidi="hi_IN"/>
        </w:rPr>
        <w:t>भूमध्य सागर के पूर्वी सिरे और द्वीपों सहित एशिया उपद्वीप का नक्शा दिखाएँ।</w:t>
      </w:r>
    </w:p>
    <w:p>
      <w:pPr/>
      <w:r>
        <w:rPr>
          <w:lang w:val="hi_IN" w:bidi="hi_IN"/>
        </w:rPr>
      </w:r>
      <w:r>
        <w:rPr>
          <w:lang w:val="hi_IN" w:bidi="hi_IN"/>
        </w:rPr>
        <w:t>यहाँ रुकें और चर्चा करें: आपकी संस्कृति आपके गोत्र की शुरुआत का वर्णन कैसे करती है? यह इस भाग से किस प्रकार समान या अलग है?</w:t>
      </w:r>
    </w:p>
    <w:p>
      <w:pPr/>
      <w:r>
        <w:rPr>
          <w:lang w:val="hi_IN" w:bidi="hi_IN"/>
        </w:rPr>
      </w:r>
      <w:r>
        <w:rPr>
          <w:lang w:val="hi_IN" w:bidi="hi_IN"/>
        </w:rPr>
        <w:t>फिर हम हाम के वंशजों के बारे में सुनते हैं। हाम का उल्लेख हमेशा बीच वाले पुत्र के रूप में किया जाता है लेकिन हम पिछले भाग से जानते हैं कि हाम वास्तव में सबसे छोटा पुत्र है। हाम के चार पुत्र हैं और कनान, जिसे पिछले भाग में श्रापित किया गया था, उन पुत्रों में से एक है। हम हाम के कुछ पुत्रों के कुछ वंशजों के बारे में सुनते हैं। कभी-कभी हम इस बारे में अधिक विवरण सुनते हैं कि ये वंशज कहाँ रहते हैं या कुछ लोगों की कहानियाँ। कूश के वंशजों में से एक निम्रोद है। निम्रोद एक महान शिकारी था जिसने कई प्रसिद्ध नगरों का निर्माण कराया और बहुत से क्षेत्रों पर शासन किया। कनान के कई वंशज मध्य पूर्व में रहने के लिए चले गए जहाँ आज इस्राएल स्थित है। हम बाइबल के बाद के भागों में इनमें से कई लोगों के समूहों या गोत्रों को देखेंगे।</w:t>
      </w:r>
    </w:p>
    <w:p>
      <w:pPr/>
      <w:r>
        <w:rPr>
          <w:lang w:val="hi_IN" w:bidi="hi_IN"/>
        </w:rPr>
      </w:r>
      <w:r>
        <w:rPr>
          <w:lang w:val="hi_IN" w:bidi="hi_IN"/>
        </w:rPr>
        <w:t>मध्य पूर्व का नक्शा दिखाएँ।</w:t>
      </w:r>
    </w:p>
    <w:p>
      <w:pPr/>
      <w:r>
        <w:rPr>
          <w:lang w:val="hi_IN" w:bidi="hi_IN"/>
        </w:rPr>
      </w:r>
      <w:r>
        <w:rPr>
          <w:lang w:val="hi_IN" w:bidi="hi_IN"/>
        </w:rPr>
        <w:t>यहाँ रुकें और चर्चा करें: क्या आपकी संस्कृति में प्राचीन नायक हैं? उनका वर्णन कैसे किया गया है? हम कैसे जानते हैं कि निम्रोद उन लोगों के लिए एक महान नायक था जिन्होंने इस कहानी को लिखा?</w:t>
      </w:r>
    </w:p>
    <w:p>
      <w:pPr/>
      <w:r>
        <w:rPr>
          <w:lang w:val="hi_IN" w:bidi="hi_IN"/>
        </w:rPr>
      </w:r>
      <w:r>
        <w:rPr>
          <w:lang w:val="hi_IN" w:bidi="hi_IN"/>
        </w:rPr>
        <w:t>शेम, जो सबसे बड़ा पुत्र है, इस सूची में सबसे अन्त में आता है। शेम के पाँच पुत्र थे लेकिन हम केवल उनमें से दो के वंशजों के बारे में सुनते हैं। यह भाग विशेष रूप से एबेर का वर्णन करता है। यह भाग यह कहने से शुरू होता है कि शेम एबेर का पूर्वज है। फिर यह शेम और एबेर के बीच की पीढ़ियों की सूची देता है। फिर यह एबेर के वंशजों की सूची देता है। इसका अर्थ है कि एबेर, नूह और शेम का एक महत्वपूर्ण वंशज है।</w:t>
      </w:r>
    </w:p>
    <w:p>
      <w:pPr/>
      <w:r>
        <w:rPr>
          <w:lang w:val="hi_IN" w:bidi="hi_IN"/>
        </w:rPr>
      </w:r>
      <w:r>
        <w:rPr>
          <w:lang w:val="hi_IN" w:bidi="hi_IN"/>
        </w:rPr>
        <w:t>ईरान और तुर्की सहित मध्य पूर्व का नक्शा दिखाएँ।</w:t>
      </w:r>
    </w:p>
    <w:p>
      <w:pPr/>
      <w:r>
        <w:rPr>
          <w:lang w:val="hi_IN" w:bidi="hi_IN"/>
        </w:rPr>
      </w:r>
      <w:r>
        <w:rPr>
          <w:lang w:val="hi_IN" w:bidi="hi_IN"/>
        </w:rPr>
        <w:t>कुछ नामों को दोहराया गया है। उदाहरण के लिए, हवीला शेम की वंशज है। हाम के एक वंशज का नाम भी हवीला है। ये अलग-अलग क्षेत्रों में रहने वाले लोगों के अलग-अलग राष्ट्र हैं।</w:t>
      </w:r>
    </w:p>
    <w:p>
      <w:pPr/>
      <w:r>
        <w:rPr>
          <w:lang w:val="hi_IN" w:bidi="hi_IN"/>
        </w:rPr>
      </w:r>
      <w:r>
        <w:rPr>
          <w:lang w:val="hi_IN" w:bidi="hi_IN"/>
        </w:rPr>
        <w:t>यह भाग इस कथन के साथ समाप्त होता है कि प्रत्येक व्यक्ति नूह और उसके तीन पुत्रों के वंशज हैं। यह जलप्रलय के बाद हुआ।</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येपेत के वंशज सूचीबद्ध हैं।</w:t>
      </w:r>
    </w:p>
    <w:p>
      <w:pPr/>
      <w:r>
        <w:rPr>
          <w:lang w:val="hi_IN" w:bidi="hi_IN"/>
        </w:rPr>
      </w:r>
      <w:r>
        <w:rPr>
          <w:b/>
          <w:lang w:val="hi_IN" w:bidi="hi_IN"/>
        </w:rPr>
        <w:t>दूसरा दृश्य:</w:t>
      </w:r>
      <w:r>
        <w:rPr>
          <w:lang w:val="hi_IN" w:bidi="hi_IN"/>
        </w:rPr>
        <w:t xml:space="preserve"> हाम के वंशज सूचीबद्ध हैं। हम हाम के वंशजों में से एक निम्रोद की कहानी सुनते हैं।</w:t>
      </w:r>
    </w:p>
    <w:p>
      <w:pPr/>
      <w:r>
        <w:rPr>
          <w:lang w:val="hi_IN" w:bidi="hi_IN"/>
        </w:rPr>
      </w:r>
      <w:r>
        <w:rPr>
          <w:b/>
          <w:lang w:val="hi_IN" w:bidi="hi_IN"/>
        </w:rPr>
        <w:t>तीसरा दृश्य:</w:t>
      </w:r>
      <w:r>
        <w:rPr>
          <w:lang w:val="hi_IN" w:bidi="hi_IN"/>
        </w:rPr>
        <w:t xml:space="preserve"> शेम के वंशज सूचीबद्ध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हाम</w:t>
      </w:r>
    </w:p>
    <w:p>
      <w:pPr>
        <w:pStyle w:val="ListBullet"/>
        <w:spacing w:line="240" w:lineRule="auto"/>
        <w:ind w:left="720"/>
      </w:pPr>
      <w:r>
        <w:rPr>
          <w:lang w:val="hi_IN" w:bidi="hi_IN"/>
        </w:rPr>
      </w:r>
      <w:r>
        <w:rPr>
          <w:lang w:val="hi_IN" w:bidi="hi_IN"/>
        </w:rPr>
        <w:t>येपेत</w:t>
      </w:r>
    </w:p>
    <w:p>
      <w:pPr>
        <w:pStyle w:val="ListBullet"/>
        <w:spacing w:line="240" w:lineRule="auto"/>
        <w:ind w:left="720"/>
      </w:pPr>
      <w:r>
        <w:rPr>
          <w:lang w:val="hi_IN" w:bidi="hi_IN"/>
        </w:rPr>
      </w:r>
      <w:r>
        <w:rPr>
          <w:lang w:val="hi_IN" w:bidi="hi_IN"/>
        </w:rPr>
        <w:t>निम्रोद सहित उनके वंशज</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पिछली पटकथा के साथ दिए गए नक्शे उपलब्ध कराएँ। जब समूह इस भाग में काम करता है, तो उन्हें अरारत पर्वतीय क्षेत्र से भूमध्य सागर के आसपास के विभिन्न क्षेत्रों तक की गतिविधि दिखाने को कहें।</w:t>
      </w:r>
    </w:p>
    <w:p>
      <w:pPr/>
      <w:r>
        <w:rPr>
          <w:lang w:val="hi_IN" w:bidi="hi_IN"/>
        </w:rPr>
      </w:r>
      <w:r>
        <w:rPr>
          <w:lang w:val="hi_IN" w:bidi="hi_IN"/>
        </w:rPr>
        <w:t>यह भाग एक संक्षिप्त परिचय से शुरू होता है जो कहता है कि यह नूह के तीन पुत्रों और उसके वंशजों का विवरण है।</w:t>
      </w:r>
    </w:p>
    <w:p>
      <w:pPr/>
      <w:r>
        <w:rPr>
          <w:lang w:val="hi_IN" w:bidi="hi_IN"/>
        </w:rPr>
      </w:r>
      <w:r>
        <w:rPr>
          <w:lang w:val="hi_IN" w:bidi="hi_IN"/>
        </w:rPr>
        <w:t xml:space="preserve">पहले दृश्य में, येपेत के सात पुत्र हैं। पुत्रियों का उल्लेख नहीं किया गया है। गोमेर येपेत का पहला पुत्र है। गोमेर के तीन पुत्र हैं। यावान येपेत का चौथा पुत्र है। यावान के चार पुत्र हैं। ये पुत्र समुद्र के पास रहने लगे और समुद्री यात्राएँ करने वाले लोग बन गए। इसका अर्थ है कि वे नाव से एक क्षेत्र से दूसरे क्षेत्र में यात्रा करने में सक्षम थे। अन्य पुत्रों के वंशजों का वर्णन नहीं दिया गया है। </w:t>
      </w:r>
    </w:p>
    <w:p>
      <w:pPr/>
      <w:r>
        <w:rPr>
          <w:lang w:val="hi_IN" w:bidi="hi_IN"/>
        </w:rPr>
      </w:r>
      <w:r>
        <w:rPr>
          <w:lang w:val="hi_IN" w:bidi="hi_IN"/>
        </w:rPr>
        <w:t>दूसरा दृश्य हाम के वंशजों को सूचीबद्ध करता है। इस भाग में दूसरों की तुलना में हाम के वंशजों को अधिक सूचीबद्ध किया गया है। हाम के चार पुत्र हैं। सबसे बड़ा कूश पूर्वी अफ्रीका या इथियोपिया और मिस्र के बीच के क्षेत्र में चला जाता है। कूश के पुत्रों को सूचीबद्ध किया गया है। यह हाम के वंशजों को तीसरी पीढ़ी तक ले जाता है। कूश के वंशजों में से एक का नाम निम्रोद था। हम नहीं जानते कि निम्रोद का जन्म कब हुआ और उसका पिता कौन था। निम्रोद लोगों के लिए एक नायक था। उसे संसार के सबसे बड़े शिकारी के रूप में सूचीबद्ध किया गया है। लोग दूसरों की तुलना निम्रोद से करते थे। निम्रोद ने बाबुल और अश्शूर के क्षेत्रों में कई बड़े नगर बनाए।</w:t>
      </w:r>
    </w:p>
    <w:p>
      <w:pPr/>
      <w:r>
        <w:rPr>
          <w:lang w:val="hi_IN" w:bidi="hi_IN"/>
        </w:rPr>
      </w:r>
      <w:r>
        <w:rPr>
          <w:lang w:val="hi_IN" w:bidi="hi_IN"/>
        </w:rPr>
        <w:t>रुकें और एक समूह के रूप में चर्चा करें: जब आपकी संस्कृति में कोई प्रसिद्ध पूर्वज होता है, तो आप उसकी कहानी कैसे सुनाते हैं?</w:t>
      </w:r>
    </w:p>
    <w:p>
      <w:pPr/>
      <w:r>
        <w:rPr>
          <w:lang w:val="hi_IN" w:bidi="hi_IN"/>
        </w:rPr>
      </w:r>
      <w:r>
        <w:rPr>
          <w:lang w:val="hi_IN" w:bidi="hi_IN"/>
        </w:rPr>
        <w:t>हाम का दूसरा पुत्र मिस्र पलिश्तियों का पूर्वज बना, जो भूमध्य सागर के आसपास रहने वाले समुद्री लोग थे। मिज्रैम, मिस्र के लिए एक और शब्द है।</w:t>
      </w:r>
    </w:p>
    <w:p>
      <w:pPr/>
      <w:r>
        <w:rPr>
          <w:lang w:val="hi_IN" w:bidi="hi_IN"/>
        </w:rPr>
      </w:r>
      <w:r>
        <w:rPr>
          <w:lang w:val="hi_IN" w:bidi="hi_IN"/>
        </w:rPr>
        <w:t>कनान, जिसे नूह ने श्राप दिया था, हाम का सबसे छोटा या अन्तिम पुत्र है। कनान के पुत्र भूमध्य सागर के पूर्वी हिस्से में रहने वाले कई लोगों के समूहों के पूर्वज बने। उनमें से बहुतों ने उस देश में अपने गोत्र स्थापित किए, जो बाद में इस्राएल बना। हाम की पुत्रियों का उल्लेख नहीं किया गया है। अन्य पुत्रों के वंशजों को सूचीबद्ध नहीं किया गया है।</w:t>
      </w:r>
    </w:p>
    <w:p>
      <w:pPr/>
      <w:r>
        <w:rPr>
          <w:lang w:val="hi_IN" w:bidi="hi_IN"/>
        </w:rPr>
      </w:r>
      <w:r>
        <w:rPr>
          <w:lang w:val="hi_IN" w:bidi="hi_IN"/>
        </w:rPr>
        <w:t>तीसरे दृश्य में शेम के पुत्रों को सूचीबद्ध किया गया है। शेम सबसे बड़ा पुत्र था, लेकिन इस भाग में उसे अन्त में सूचीबद्ध किया गया है। शेम के पाँच पुत्र थे। यह भाग शेम के वंशजों को छठी पीढ़ी तक ले जाता है।</w:t>
      </w:r>
    </w:p>
    <w:p>
      <w:pPr>
        <w:pStyle w:val="ListBullet"/>
        <w:spacing w:line="240" w:lineRule="auto"/>
        <w:ind w:left="720"/>
      </w:pPr>
      <w:r>
        <w:rPr>
          <w:lang w:val="hi_IN" w:bidi="hi_IN"/>
        </w:rPr>
      </w:r>
      <w:r>
        <w:rPr>
          <w:lang w:val="hi_IN" w:bidi="hi_IN"/>
        </w:rPr>
        <w:t>शेम अर्पक्षद का पिता था।</w:t>
      </w:r>
    </w:p>
    <w:p>
      <w:pPr>
        <w:pStyle w:val="ListBullet"/>
        <w:spacing w:line="240" w:lineRule="auto"/>
        <w:ind w:left="720"/>
      </w:pPr>
      <w:r>
        <w:rPr>
          <w:lang w:val="hi_IN" w:bidi="hi_IN"/>
        </w:rPr>
      </w:r>
      <w:r>
        <w:rPr>
          <w:lang w:val="hi_IN" w:bidi="hi_IN"/>
        </w:rPr>
        <w:t>अर्पक्षद शेलह का पिता था</w:t>
      </w:r>
    </w:p>
    <w:p>
      <w:pPr>
        <w:pStyle w:val="ListBullet"/>
        <w:spacing w:line="240" w:lineRule="auto"/>
        <w:ind w:left="720"/>
      </w:pPr>
      <w:r>
        <w:rPr>
          <w:lang w:val="hi_IN" w:bidi="hi_IN"/>
        </w:rPr>
      </w:r>
      <w:r>
        <w:rPr>
          <w:lang w:val="hi_IN" w:bidi="hi_IN"/>
        </w:rPr>
        <w:t>शेलह एबेर का पिता था</w:t>
      </w:r>
    </w:p>
    <w:p>
      <w:pPr>
        <w:pStyle w:val="ListBullet"/>
        <w:spacing w:line="240" w:lineRule="auto"/>
        <w:ind w:left="720"/>
      </w:pPr>
      <w:r>
        <w:rPr>
          <w:lang w:val="hi_IN" w:bidi="hi_IN"/>
        </w:rPr>
      </w:r>
      <w:r>
        <w:rPr>
          <w:lang w:val="hi_IN" w:bidi="hi_IN"/>
        </w:rPr>
        <w:t>एबेर, पेलेग और योक्तान का पिता था।</w:t>
      </w:r>
    </w:p>
    <w:p>
      <w:pPr>
        <w:pStyle w:val="ListBullet"/>
        <w:spacing w:line="240" w:lineRule="auto"/>
        <w:ind w:left="720"/>
      </w:pPr>
      <w:r>
        <w:rPr>
          <w:lang w:val="hi_IN" w:bidi="hi_IN"/>
        </w:rPr>
      </w:r>
      <w:r>
        <w:rPr>
          <w:lang w:val="hi_IN" w:bidi="hi_IN"/>
        </w:rPr>
        <w:t>योक्तान 13 गोत्रों का पूर्वज था। हम नहीं जानते कि ये योक्तान के पुत्र थे या बाद के वंशज।</w:t>
      </w:r>
    </w:p>
    <w:p>
      <w:pPr/>
      <w:r>
        <w:rPr>
          <w:lang w:val="hi_IN" w:bidi="hi_IN"/>
        </w:rPr>
      </w:r>
      <w:r>
        <w:rPr>
          <w:lang w:val="hi_IN" w:bidi="hi_IN"/>
        </w:rPr>
        <w:t>एक समूह के रूप में चर्चा करें: आपको क्या लगता है कि शेम को सूची में अंतिम क्यों रखा गया है? यह भाग हमें शेम के इतने अधिक वंशजों के बारे में क्यों बताता है- छठी पीढ़ी तक? आपका परिवार आपके पूर्वजों के बारे में कैसे बात करता है?</w:t>
      </w:r>
    </w:p>
    <w:p>
      <w:pPr/>
      <w:r>
        <w:rPr>
          <w:lang w:val="hi_IN" w:bidi="hi_IN"/>
        </w:rPr>
      </w:r>
      <w:r>
        <w:rPr>
          <w:lang w:val="hi_IN" w:bidi="hi_IN"/>
        </w:rPr>
        <w:t>शेम की पुत्रियों को सूचीबद्ध नहीं किया गया है। अन्य पुत्रों के वंशजों को सूचीबद्ध नहीं किया गया है।</w:t>
      </w:r>
    </w:p>
    <w:p>
      <w:pPr/>
      <w:r>
        <w:rPr>
          <w:lang w:val="hi_IN" w:bidi="hi_IN"/>
        </w:rPr>
      </w:r>
      <w:r>
        <w:rPr>
          <w:lang w:val="hi_IN" w:bidi="hi_IN"/>
        </w:rPr>
        <w:t>यह भाग यह दोहराकर समाप्त होता है कि नूह और उसके तीन पुत्र सभी लोगों के पूर्वज थे। हर जीवित व्यक्ति इन तीन पुत्रों में से किसी एक का वंशज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हाम</w:t>
      </w:r>
    </w:p>
    <w:p>
      <w:pPr>
        <w:pStyle w:val="ListBullet"/>
        <w:spacing w:line="240" w:lineRule="auto"/>
        <w:ind w:left="720"/>
      </w:pPr>
      <w:r>
        <w:rPr>
          <w:lang w:val="hi_IN" w:bidi="hi_IN"/>
        </w:rPr>
      </w:r>
      <w:r>
        <w:rPr>
          <w:lang w:val="hi_IN" w:bidi="hi_IN"/>
        </w:rPr>
        <w:t>येपेत</w:t>
      </w:r>
    </w:p>
    <w:p>
      <w:pPr>
        <w:pStyle w:val="ListBullet"/>
        <w:spacing w:line="240" w:lineRule="auto"/>
        <w:ind w:left="720"/>
      </w:pPr>
      <w:r>
        <w:rPr>
          <w:lang w:val="hi_IN" w:bidi="hi_IN"/>
        </w:rPr>
      </w:r>
      <w:r>
        <w:rPr>
          <w:lang w:val="hi_IN" w:bidi="hi_IN"/>
        </w:rPr>
        <w:t>तीनों पुत्रों के वंशज। उनके वंशजों में से निम्रोद एक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समूह जब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कहानी एक परिचय कथन से शुरू होती है जो हमें बताती है कि नूह और उसके तीनों पुत्र आज पृथ्वी पर रहने वाले सभी लोगों के पूर्वज हैं।</w:t>
      </w:r>
    </w:p>
    <w:p>
      <w:pPr/>
      <w:r>
        <w:rPr>
          <w:lang w:val="hi_IN" w:bidi="hi_IN"/>
        </w:rPr>
      </w:r>
      <w:r>
        <w:rPr>
          <w:lang w:val="hi_IN" w:bidi="hi_IN"/>
        </w:rPr>
        <w:t>पहला दृश्य येपेत पर केन्द्रित है। येपेत को आमतौर पर सूची में अन्तिम स्थान दिया जाता है। हालाँकि, वह बीचवाला पुत्र है। हमारे पास यहाँ येपेत की संतानों की सूची दी गई है। येपेत के सात पुत्र हैं। उसकी पुत्रियों का उल्लेख नहीं किया गया है। येपेत के एक पुत्र का नाम गोमेर है। गोमेर के तीन पुत्र हैं। दूसरे का नाम यावान है। यावान के चार पुत्र हैं। यावान के पुत्र समुद्र के पास रहने लगे और समुद्री यात्राएँ करने वाले लोग बन गए। इसका अर्थ है कि वे समुद्र के चारों ओर एक स्थान से दूसरे स्थान पर जाते हैं।</w:t>
      </w:r>
    </w:p>
    <w:p>
      <w:pPr/>
      <w:r>
        <w:rPr>
          <w:lang w:val="hi_IN" w:bidi="hi_IN"/>
        </w:rPr>
      </w:r>
      <w:r>
        <w:rPr>
          <w:lang w:val="hi_IN" w:bidi="hi_IN"/>
        </w:rPr>
        <w:t>अभिनय रोकें: येपेत से पूछें, "आपके वंशजों के नावों पर चढ़कर जाने के बारे में आप कैसा महसूस करते हैं?" आप यह सुन सकते हैं, "कोई समस्या नहीं, मैं जहाज पर एक वर्ष से अधिक समय तक जीवित रहा," या "यह मुझे परेशान करता है, लेकिन मुझे परमेश्वर पर भरोसा करना होगा" या "मुझे नहीं पता कि कोई भी नाव पर क्यों रहना चाहेगा।" अभिनय को फिर से शुरू करें।</w:t>
      </w:r>
    </w:p>
    <w:p>
      <w:pPr/>
      <w:r>
        <w:rPr>
          <w:lang w:val="hi_IN" w:bidi="hi_IN"/>
        </w:rPr>
      </w:r>
      <w:r>
        <w:rPr>
          <w:lang w:val="hi_IN" w:bidi="hi_IN"/>
        </w:rPr>
        <w:t>दूसरा दृश्य हाम पर केन्द्रित है। हाम सबसे छोटा पुत्र है। हाम के चार पुत्र थे। उसका सबसे बड़ा पुत्र कूश पूर्वी अफ्रीका जाता है। वह इथियोपिया और मिस्र के बीच के क्षेत्र में रहता है।</w:t>
      </w:r>
    </w:p>
    <w:p>
      <w:pPr/>
      <w:r>
        <w:rPr>
          <w:lang w:val="hi_IN" w:bidi="hi_IN"/>
        </w:rPr>
      </w:r>
      <w:r>
        <w:rPr>
          <w:lang w:val="hi_IN" w:bidi="hi_IN"/>
        </w:rPr>
        <w:t>अभिनय रोकें: कूश से पूछें, "आप रहने के लिए इतना दूर क्यों गए?" आप यह सुन सकते हैं, "मैं दूसरों से मुक्त होना चाहता हूँ," या "मैं यह देखना चाहता हूँ कि दूसरे क्षेत्र कैसे दिखते हैं" या "यह मुझे एक रोमांच जैसा लगता है।" अभिनय को फिर से शुरू करें।</w:t>
      </w:r>
    </w:p>
    <w:p>
      <w:pPr/>
      <w:r>
        <w:rPr>
          <w:lang w:val="hi_IN" w:bidi="hi_IN"/>
        </w:rPr>
      </w:r>
      <w:r>
        <w:rPr>
          <w:lang w:val="hi_IN" w:bidi="hi_IN"/>
        </w:rPr>
        <w:t>कूश के वंशजों में से एक का नाम निम्रोद था। निम्रोद एक महान योद्धा था और लोगों के लिए एक नायक बना। लोग दूसरों की तुलना निम्रोद से करते थे। वे कहेंगे, कि वह निम्रोद जैसा है, जो संसार का सबसे बड़ा शिकारी है। निम्रोद ने इराक और ईरान के क्षेत्र में कई नगर बनाए।</w:t>
      </w:r>
    </w:p>
    <w:p>
      <w:pPr/>
      <w:r>
        <w:rPr>
          <w:lang w:val="hi_IN" w:bidi="hi_IN"/>
        </w:rPr>
      </w:r>
      <w:r>
        <w:rPr>
          <w:lang w:val="hi_IN" w:bidi="hi_IN"/>
        </w:rPr>
        <w:t>अभिनय रोकें: हाम से पूछें, "निम्रोद जैसा वंशज पाकर कैसा महसूस होता है?" आप यह सुन सकते हैं, "इससे मुझे गर्व होता है" या "मुझे खुशी है कि उसने इतना अच्छा किया।" अभिनय को फिर से शुरू करें।</w:t>
      </w:r>
    </w:p>
    <w:p>
      <w:pPr/>
      <w:r>
        <w:rPr>
          <w:lang w:val="hi_IN" w:bidi="hi_IN"/>
        </w:rPr>
      </w:r>
      <w:r>
        <w:rPr>
          <w:lang w:val="hi_IN" w:bidi="hi_IN"/>
        </w:rPr>
        <w:t>कूश के दूसरे पुत्र का नाम मिज्रैम था, जो मिस्र का एक और नाम है। वह मिस्र के लोगों का पूर्वज बना।</w:t>
      </w:r>
    </w:p>
    <w:p>
      <w:pPr/>
      <w:r>
        <w:rPr>
          <w:lang w:val="hi_IN" w:bidi="hi_IN"/>
        </w:rPr>
      </w:r>
      <w:r>
        <w:rPr>
          <w:lang w:val="hi_IN" w:bidi="hi_IN"/>
        </w:rPr>
        <w:t>हाम के कुछ अन्य वंशजों को सूचीबद्ध करने के बाद, कहानी कनान पर जाती है। कनान को हाम के सबसे छोटे पुत्र के रूप में सूचीबद्ध किया गया है। हाम ने तम्बू में नूह की नग्नता देखी, जिसके बाद नूह ने कनान को श्राप दिया था।</w:t>
      </w:r>
    </w:p>
    <w:p>
      <w:pPr/>
      <w:r>
        <w:rPr>
          <w:lang w:val="hi_IN" w:bidi="hi_IN"/>
        </w:rPr>
      </w:r>
      <w:r>
        <w:rPr>
          <w:lang w:val="hi_IN" w:bidi="hi_IN"/>
        </w:rPr>
        <w:t>अभिनय रोकें: कनान से पूछें, "इस तरह के श्राप में जीना कैसा लगता है?" आप यह सुन सकते हैं, "मुझे समझ नहीं आ रहा कि मुझे क्यों श्रापित किया गया है, जबकि नूह को मेरे पिता ने देखा था।" या, "यह ठीक है। जीवन ठीक है" या, "मैं उसे भूलने और अपने परिवार का अच्छे से पालन-पोषण करने की कोशिश कर रहा हूँ।" अभिनय को फिर से शुरू करें।</w:t>
      </w:r>
    </w:p>
    <w:p>
      <w:pPr/>
      <w:r>
        <w:rPr>
          <w:lang w:val="hi_IN" w:bidi="hi_IN"/>
        </w:rPr>
      </w:r>
      <w:r>
        <w:rPr>
          <w:lang w:val="hi_IN" w:bidi="hi_IN"/>
        </w:rPr>
        <w:t>कनान के सबसे अधिक वंशजों को सूचीबद्ध किया गया है। इनमें से कई ने उस क्षेत्र में अपने गोत्रों या कुलों की स्थापना की, जो बाद में इस्राएल बना। वे यरदन नदी और भूमध्य सागर के बीच के क्षेत्र में फैल गए। वे उत्तर में लबानोन से लेकर दक्षिण में मिस्र तक फैल गए।</w:t>
      </w:r>
    </w:p>
    <w:p>
      <w:pPr/>
      <w:r>
        <w:rPr>
          <w:lang w:val="hi_IN" w:bidi="hi_IN"/>
        </w:rPr>
      </w:r>
      <w:r>
        <w:rPr>
          <w:lang w:val="hi_IN" w:bidi="hi_IN"/>
        </w:rPr>
        <w:t>तीसरा दृश्य शेम के वंशजों से सम्बन्धित है। शेम सबसे बड़ा पुत्र है। शेम के पाँच पुत्र हैं। यह भाग तीसरे पुत्र अर्पक्षद का उल्लेेख करता है और उसके वंशजों को कई पीढ़ियों तक सूचीबद्ध करता है। हम सीखते हैं कि पेलेग नाम के एक वंशज के समय में, संसार के लोग अलग-अलग भाषा समूहों में विभाजित थे। शेम के वंशज अरब प्रायद्वीप और इराक के कुछ हिस्सों में रहने के लिए जाते हैं।</w:t>
      </w:r>
    </w:p>
    <w:p>
      <w:pPr/>
      <w:r>
        <w:rPr>
          <w:lang w:val="hi_IN" w:bidi="hi_IN"/>
        </w:rPr>
      </w:r>
      <w:r>
        <w:rPr>
          <w:lang w:val="hi_IN" w:bidi="hi_IN"/>
        </w:rPr>
        <w:t>अभिनय रोकें: शेम से पूछें, "आपको सूची में अन्तिम क्यों रखा गया है?" आप यह सुन सकते हैं, "अन्तिम लेकिन कम नहीं!" या "मुझे इसलिए अन्तिम रखा गया था ताकि लोग मेरे वंशजों को अधिक याद रखें" या "इससे कोई फर्क नहीं पड़ता कि हमें कहाँ रखा गया है। सभी महत्वपूर्ण हैं।" अभिनय को फिर से शुरू करें।</w:t>
      </w:r>
    </w:p>
    <w:p>
      <w:pPr/>
      <w:r>
        <w:rPr>
          <w:lang w:val="hi_IN" w:bidi="hi_IN"/>
        </w:rPr>
      </w:r>
      <w:r>
        <w:rPr>
          <w:lang w:val="hi_IN" w:bidi="hi_IN"/>
        </w:rPr>
        <w:t>कहानी इस दोहराए गए कथन के साथ समाप्त होती है कि सभी लोग नूह और उसके तीनों पुत्रों शेम, हाम और येपेत के वंशज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भाग का पहला वाक्य हमें बताता है कि ये नूह और उसके पुत्रों की </w:t>
      </w:r>
      <w:r>
        <w:rPr>
          <w:b/>
          <w:lang w:val="hi_IN" w:bidi="hi_IN"/>
        </w:rPr>
        <w:t>पीढ़ियाँ</w:t>
      </w:r>
      <w:r>
        <w:rPr>
          <w:lang w:val="hi_IN" w:bidi="hi_IN"/>
        </w:rPr>
        <w:t xml:space="preserve"> हैं। यह शब्द पीढ़ियाँ पहले भी आपने सुना है। यहाँ इसका अर्थ यह हो सकता है कि यह नूह और उसके पुत्रों का विवरण या नूह और उसके पुत्रों की कहानी है। यह हर एक पुत्र के वंशजों की सूची है। कभी-कभी हम वंशावली शब्द का प्रयोग वंशजों की सूची के लिए करते हैं। </w:t>
      </w:r>
      <w:r>
        <w:rPr>
          <w:lang w:val="hi_IN" w:bidi="hi_IN"/>
        </w:rPr>
        <w:t xml:space="preserve">पीढ़ियाँ </w:t>
      </w:r>
      <w:r>
        <w:rPr>
          <w:lang w:val="hi_IN" w:bidi="hi_IN"/>
        </w:rPr>
        <w:t xml:space="preserve"> शब्द की चर्चा मुख्य शब्दावली में की गई है।</w:t>
      </w:r>
    </w:p>
    <w:p>
      <w:pPr/>
      <w:r>
        <w:rPr>
          <w:lang w:val="hi_IN" w:bidi="hi_IN"/>
        </w:rPr>
      </w:r>
      <w:r>
        <w:rPr>
          <w:lang w:val="hi_IN" w:bidi="hi_IN"/>
        </w:rPr>
        <w:t>पुत्रों को जन्म के क्रम में सूचीबद्ध नहीं किया गया है। आमतौर पर नूह के पुत्रों को शेम, हाम और येपेत के रूप में जाना जाता है। इस भाग में, येपेत के वंशजों को पहले सूचीबद्ध किया गया है। येपेत वास्तव में नूह का बीचवाला पुत्र है। जब आप वंशजों के नाम बोलें, तो ध्यान रखें कि उनके नामों का आपकी भाषा में कोई विशेष अर्थ न हो।</w:t>
      </w:r>
    </w:p>
    <w:p>
      <w:pPr/>
      <w:r>
        <w:rPr>
          <w:lang w:val="hi_IN" w:bidi="hi_IN"/>
        </w:rPr>
      </w:r>
      <w:r>
        <w:rPr>
          <w:lang w:val="hi_IN" w:bidi="hi_IN"/>
        </w:rPr>
        <w:t xml:space="preserve">यावान के वंशज तट या समुद्र के पास रहते थे। एक शब्द जिसका उपयोग किया जा सकता है वह है </w:t>
      </w:r>
      <w:r>
        <w:rPr>
          <w:b/>
          <w:lang w:val="hi_IN" w:bidi="hi_IN"/>
        </w:rPr>
        <w:t>समुद्री यात्रा</w:t>
      </w:r>
      <w:r>
        <w:rPr>
          <w:lang w:val="hi_IN" w:bidi="hi_IN"/>
        </w:rPr>
        <w:t xml:space="preserve">, जिसका अर्थ है कि वे नाव से समुद्र में गए और नाव से यात्रा की। एक और शब्द समुद्री है जिसका अर्थ यह भी है कि उन्होंने नाव का उपयोग किया था। ये वे लोग हैं जो भूमध्य सागर के तट पर और द्वीपों पर बस गए थे। लोगों के हर समूह की पहचान उनके </w:t>
      </w:r>
      <w:r>
        <w:rPr>
          <w:b/>
          <w:lang w:val="hi_IN" w:bidi="hi_IN"/>
        </w:rPr>
        <w:t>परिवारों</w:t>
      </w:r>
      <w:r>
        <w:rPr>
          <w:lang w:val="hi_IN" w:bidi="hi_IN"/>
        </w:rPr>
        <w:t xml:space="preserve"> या </w:t>
      </w:r>
      <w:r>
        <w:rPr>
          <w:b/>
          <w:lang w:val="hi_IN" w:bidi="hi_IN"/>
        </w:rPr>
        <w:t>गोत्रों</w:t>
      </w:r>
      <w:r>
        <w:rPr>
          <w:lang w:val="hi_IN" w:bidi="hi_IN"/>
        </w:rPr>
        <w:t xml:space="preserve"> द्वारा की जाती थी। इसका अर्थ उनके भाषा-समूहों या सामाजिक और पारिवारिक समूहों से हो सकता है। परिवारों या गोत्रों के समूह </w:t>
      </w:r>
      <w:r>
        <w:rPr>
          <w:b/>
          <w:lang w:val="hi_IN" w:bidi="hi_IN"/>
        </w:rPr>
        <w:t>राष्ट्र</w:t>
      </w:r>
      <w:r>
        <w:rPr>
          <w:lang w:val="hi_IN" w:bidi="hi_IN"/>
        </w:rPr>
        <w:t xml:space="preserve"> बन गए, जिनके अपने-अपने क्षेत्र और शासन व्यवस्था थीं। </w:t>
      </w:r>
      <w:r>
        <w:rPr>
          <w:lang w:val="hi_IN" w:bidi="hi_IN"/>
        </w:rPr>
        <w:t>राष्ट्र</w:t>
      </w:r>
      <w:r>
        <w:rPr>
          <w:lang w:val="hi_IN" w:bidi="hi_IN"/>
        </w:rPr>
        <w:t xml:space="preserve"> शब्द की चर्चा मुख्य शब्दावली में की गई है।</w:t>
      </w:r>
    </w:p>
    <w:p>
      <w:pPr/>
      <w:r>
        <w:rPr>
          <w:lang w:val="hi_IN" w:bidi="hi_IN"/>
        </w:rPr>
      </w:r>
      <w:r>
        <w:rPr>
          <w:lang w:val="hi_IN" w:bidi="hi_IN"/>
        </w:rPr>
        <w:t>हाम को आमतौर पर पुत्रों के बीच में सूचीबद्ध किया जाता है। हालाँकि, हमने पिछली कहानी में सीखा कि हाम वास्तव में सबसे छोटा पुत्र है। हाम के वंशज मिस्र, इराक, लबानोन, सीरिया और इस्राएल में बस गए। इन वंशजों के नाम बार-बार आएंगे। उनका लगातार अनुवाद किया जाना चाहिए। यदि दूसरे भागों का अनुवाद पहले ही किया जा चुका है, तो सुनिश्चित करें कि आप इन लोगों के समूहों के लिए समान नामों का उपयोग कर रहे हैं।</w:t>
      </w:r>
      <w:r>
        <w:rPr>
          <w:lang w:val="hi_IN" w:bidi="hi_IN"/>
        </w:rPr>
      </w:r>
    </w:p>
    <w:p>
      <w:pPr>
        <w:pStyle w:val="Heading3"/>
      </w:pPr>
      <w:r>
        <w:rPr>
          <w:lang w:val="hi_IN" w:bidi="hi_IN"/>
        </w:rPr>
        <w:t>वचन बोलना</w:t>
      </w:r>
    </w:p>
    <w:p>
      <w:pPr/>
      <w:r>
        <w:rPr>
          <w:lang w:val="hi_IN" w:bidi="hi_IN"/>
        </w:rPr>
      </w:r>
      <w:r>
        <w:rPr>
          <w:lang w:val="hi_IN" w:bidi="hi_IN"/>
        </w:rPr>
        <w:t xml:space="preserve">इस भाग का ऑडियो संस्करण सबसे सरल अनुवाद में सुनें। </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सभी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11:1–9</w:t>
      </w:r>
      <w:r>
        <w:rPr>
          <w:lang w:val="hi_IN" w:bidi="hi_IN"/>
        </w:rPr>
      </w:r>
    </w:p>
    <w:p>
      <w:pPr>
        <w:pStyle w:val="Heading3"/>
      </w:pPr>
      <w:r>
        <w:rPr>
          <w:lang w:val="hi_IN" w:bidi="hi_IN"/>
        </w:rPr>
        <w:t>सुने और मन में रखें</w:t>
      </w:r>
    </w:p>
    <w:p>
      <w:pPr/>
      <w:r>
        <w:rPr>
          <w:lang w:val="hi_IN" w:bidi="hi_IN"/>
        </w:rPr>
      </w:r>
      <w:r>
        <w:rPr>
          <w:lang w:val="hi_IN" w:bidi="hi_IN"/>
        </w:rPr>
        <w:t>उत्पत्ति 11:1–9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कहानी में बताया गया है कि परमेश्वर ने सभी मनुष्यों को उनके पापों के कारण कैसे दण्ड दिया। लेकिन परमेश्वर ने नूह को बचाया और उसके परिवार के द्वारा मानव जाति की नई पीढ़ी की शुरुआत की। परमेश्वर ने नूह को आज्ञा दी कि वह फले-फूलें और पृथ्वी पर बहुत बढ़े। सालों बाद, लोगों की संख्या फिर से बढ़ी, और लोग पूरी दुनिया में फैल गए। यह कहानी इस बारे में है कि कैसे लोगों ने एक ही स्थान पर रहने का फैसला किया। लेकिन परमेश्वर लोगों को तितर बितर करेगा ताकि वे संसार के अलग-अलग हिस्सों में रह सकें।</w:t>
      </w:r>
    </w:p>
    <w:p>
      <w:pPr/>
      <w:r>
        <w:rPr>
          <w:lang w:val="hi_IN" w:bidi="hi_IN"/>
        </w:rPr>
      </w:r>
      <w:r>
        <w:rPr>
          <w:lang w:val="hi_IN" w:bidi="hi_IN"/>
        </w:rPr>
        <w:t>उस समय, लोग एक ही भाषा बोलते थे। एक साथ, वे एक स्थान से दूसरे स्थान पर भी चले गए। जब वे पूर्व की ओर यात्रा कर रहे थे, तब उन्होंने शिनार नामक देश में एक मैदान पाया। मैदान वह भूमि होती है जहाँ का इलाका समतल होता है, और आमतौर पर घास और कुछ पेड़ होते हैं।</w:t>
      </w:r>
    </w:p>
    <w:p>
      <w:pPr/>
      <w:r>
        <w:rPr>
          <w:lang w:val="hi_IN" w:bidi="hi_IN"/>
        </w:rPr>
      </w:r>
      <w:r>
        <w:rPr>
          <w:lang w:val="hi_IN" w:bidi="hi_IN"/>
        </w:rPr>
        <w:t>यहाँ रुकें और शिनार क्षेत्र के मैदानों को दिखाएँ।</w:t>
      </w:r>
    </w:p>
    <w:p>
      <w:pPr/>
      <w:r>
        <w:rPr>
          <w:lang w:val="hi_IN" w:bidi="hi_IN"/>
        </w:rPr>
      </w:r>
      <w:r>
        <w:rPr>
          <w:lang w:val="hi_IN" w:bidi="hi_IN"/>
        </w:rPr>
        <w:t>शिनार देश एक विशाल भूमि क्षेत्र है जहाँ बेबीलोन, अक्कद और एरेख जैसे पुराने शहर स्थित थे।</w:t>
      </w:r>
    </w:p>
    <w:p>
      <w:pPr/>
      <w:r>
        <w:rPr>
          <w:lang w:val="hi_IN" w:bidi="hi_IN"/>
        </w:rPr>
      </w:r>
      <w:r>
        <w:rPr>
          <w:lang w:val="hi_IN" w:bidi="hi_IN"/>
        </w:rPr>
        <w:t>रुकें और शिनार क्षेत्र का नक्शा दिखाएँ जो बेबीलोन, अक्कद और एरेख को दिखाता हो।</w:t>
      </w:r>
    </w:p>
    <w:p>
      <w:pPr/>
      <w:r>
        <w:rPr>
          <w:lang w:val="hi_IN" w:bidi="hi_IN"/>
        </w:rPr>
      </w:r>
      <w:r>
        <w:rPr>
          <w:lang w:val="hi_IN" w:bidi="hi_IN"/>
        </w:rPr>
        <w:t>लोग शिनार देश में ही एक साथ रहते थे।</w:t>
      </w:r>
    </w:p>
    <w:p>
      <w:pPr/>
      <w:r>
        <w:rPr>
          <w:lang w:val="hi_IN" w:bidi="hi_IN"/>
        </w:rPr>
      </w:r>
      <w:r>
        <w:rPr>
          <w:lang w:val="hi_IN" w:bidi="hi_IN"/>
        </w:rPr>
        <w:t>जब वे वहाँ रहने लगे, तो लोगों ने ईंटें बनाने का फैसला किया। ईंटें वे टुकड़े होते हैं जो मिट्टी या गीली चिकनी मिट्टी से बने होते हैं जिन्हें ठोस बनाने के लिए गरम किया जाता था। वे डामर का भी उपयोग करते थे, जो एक ऐसा पदार्थ था जिसका उपयोग ईंटों को आपस में चिपकाने के लिए किया जाता था। ईंटों और डामर, दोनों का उपयोग दीवारों या इमारतों के निर्माण के लिए किया जाता था। हालाँकि, इस्राएली निर्माण के लिए पत्थर और गारे का उपयोग करते थे।</w:t>
      </w:r>
    </w:p>
    <w:p>
      <w:pPr/>
      <w:r>
        <w:rPr>
          <w:lang w:val="hi_IN" w:bidi="hi_IN"/>
        </w:rPr>
      </w:r>
      <w:r>
        <w:rPr>
          <w:lang w:val="hi_IN" w:bidi="hi_IN"/>
        </w:rPr>
        <w:t>रुकें और ईंट और डामर की तस्वीर दिखाएँ। यदि आप निर्माण के लिए ईंटों और डामर का उपयोग नहीं करते हैं या आपकी संस्कृति में ईंटें और डामर नहीं हैं, तो रुकें और उन निर्माण सामग्रियों के बारे में सोचें जिनका उपयोग ईंटों और डामर के स्थान पर किया जा सकता है।</w:t>
      </w:r>
    </w:p>
    <w:p>
      <w:pPr/>
      <w:r>
        <w:rPr>
          <w:lang w:val="hi_IN" w:bidi="hi_IN"/>
        </w:rPr>
      </w:r>
      <w:r>
        <w:rPr>
          <w:lang w:val="hi_IN" w:bidi="hi_IN"/>
        </w:rPr>
        <w:t>फिर लोगों ने एक शहर और एक मीनार बनाने का फैसला किया जो स्वर्ग तक पहुँचे। यहाँ, "स्वर्ग तक पहुँचे" का अर्थ है कि उन्होंने मीनार इतनी ऊँची बनाने की योजना बनाई कि वह आकाश तक पहुँच जाए।</w:t>
      </w:r>
    </w:p>
    <w:p>
      <w:pPr/>
      <w:r>
        <w:rPr>
          <w:lang w:val="hi_IN" w:bidi="hi_IN"/>
        </w:rPr>
      </w:r>
      <w:r>
        <w:rPr>
          <w:lang w:val="hi_IN" w:bidi="hi_IN"/>
        </w:rPr>
        <w:t>रुकें और शहर और बाबुल की मीनार की तस्वीर दिखाएँ।</w:t>
      </w:r>
    </w:p>
    <w:p>
      <w:pPr/>
      <w:r>
        <w:rPr>
          <w:lang w:val="hi_IN" w:bidi="hi_IN"/>
        </w:rPr>
      </w:r>
      <w:r>
        <w:rPr>
          <w:lang w:val="hi_IN" w:bidi="hi_IN"/>
        </w:rPr>
        <w:t>लोगों ने सोचा कि शहर और मीनार बनाकर, वे अपने लिए एक नाम बना सकते हैं। यहाँ, "हम अपना नाम करें" वाक्यांश का अर्थ है कि लोग प्रसिद्ध होना चाहते थे और दिखाना चाहते थे कि वे शक्तिशाली हैं। वह शहर और मीनार ऐसे चिन्ह होंगे जो यह दिखाएँगे कि लोग महान कार्य कर सकते हैं।</w:t>
      </w:r>
    </w:p>
    <w:p>
      <w:pPr/>
      <w:r>
        <w:rPr>
          <w:lang w:val="hi_IN" w:bidi="hi_IN"/>
        </w:rPr>
      </w:r>
      <w:r>
        <w:rPr>
          <w:lang w:val="hi_IN" w:bidi="hi_IN"/>
        </w:rPr>
        <w:t>रुकें और नीचे दिए गए प्रश्नों पर चर्चा करें: आपकी संस्कृति में महानता का प्रतीक बनने वाली कुछ वस्तुएँ या संरचनाएँ कौन सी हैं? जब कोई व्यक्ति चाहता है कि अन्य लोग उसका सम्मान करें, तो यह आमतौर पर आपकी संस्कृति में कैसे व्यक्त किया जाता है? इस प्रश्न का उत्तर देने से आपको यह तय करने में मदद मिल सकती है, "हम अपना नाम करें" वाक्यांश का अनुवाद कैसे करें।</w:t>
      </w:r>
    </w:p>
    <w:p>
      <w:pPr/>
      <w:r>
        <w:rPr>
          <w:lang w:val="hi_IN" w:bidi="hi_IN"/>
        </w:rPr>
      </w:r>
      <w:r>
        <w:rPr>
          <w:lang w:val="hi_IN" w:bidi="hi_IN"/>
        </w:rPr>
        <w:t>वे एक महान राष्ट्र बनना चाहते थे। वे एक साथ रहना चाहते थे और शक्तिशाली और मजबूत बने रहना चाहते थे। लेकिन परमेश्वर ने शुरू से ही लोगों से कहा कि वे बढ़ें और पृथ्वी को भर दें। हालाँकि, वे एक ही स्थान पर एक साथ रहकर परमेश्वर की आज्ञा नहीं मानना चाहते थे।</w:t>
      </w:r>
    </w:p>
    <w:p>
      <w:pPr/>
      <w:r>
        <w:rPr>
          <w:lang w:val="hi_IN" w:bidi="hi_IN"/>
        </w:rPr>
      </w:r>
      <w:r>
        <w:rPr>
          <w:lang w:val="hi_IN" w:bidi="hi_IN"/>
        </w:rPr>
        <w:t>इसलिए, परमेश्वर स्वर्ग से नीचे पृथ्वी पर उतरा जहाँ लोग रहते थे। इस कहानी में परमेश्वर के लिए उपयोग किया जाने वाला शब्द यहोवा है, जो परमेश्वर का व्यक्तिगत नाम है। परमेश्वर ने उस शहर और मीनार को देखा जिसे मनुष्यों के पुत्र बना रहे थे। यहाँ, "मनुष्यों के पुत्र" वाक्यांश उन्हीं लोगों को दर्शाता है जो शहर और मीनार का निर्माण कर रहे थे। परमेश्वर, यह देखने के बाद कि लोग क्या बना रहे थे, सम्भवतः स्वर्ग लौट गया होगा। स्वर्ग में, परमेश्वर ने शायद इस बारे में सोचा होगा कि वह लोगों के साथ क्या करेगा। फिर, प्रत्यक्ष भाषण का उपयोग करते हुए परमेश्वर ने उन कई संभावनाओं के बारे में बात की जो लोग एक ही भाषा बोलने के कारण हासिल कर सकते थे। प्रत्यक्ष भाषण, उस भाषण को कहते हैं जिसमें वक्ता के वास्तविक शब्दों को ज्यों का त्यों प्रस्तुत किया जाता है। फिर परमेश्वर ने कहा, "आओ, हम उतरकर उनकी भाषा में बड़ी गड़बड़ी डालें। फिर वे एक दूसरे को नहीं समझ पाएँगे।" यहाँ परमेश्वर या तो अपने आप से बात कर रहा है, या फिर वह स्वर्ग में अपने साथ रहने वाले स्वर्गदूतों या आत्मिक प्राणियों की सभा (स्वर्गीय परिषद) से बातचीत कर रहा है।</w:t>
      </w:r>
    </w:p>
    <w:p>
      <w:pPr/>
      <w:r>
        <w:rPr>
          <w:lang w:val="hi_IN" w:bidi="hi_IN"/>
        </w:rPr>
      </w:r>
      <w:r>
        <w:rPr>
          <w:lang w:val="hi_IN" w:bidi="hi_IN"/>
        </w:rPr>
        <w:t>परिणामस्वरूप, लोग अब एक दूसरे को नहीं समझ सकते थे। इस कारण, वे शहर और मीनार का निर्माण जारी नहीं रख सके। इसलिए उन्होंने शहर और मीनार के निर्माण को छोड़ दिया। और एक ही स्थान पर रहने के बजाय, परमेश्वर ने लोगों को सारी पृथ्वी पर फैला दिया। इसका सीधा अर्थ है कि परमेश्वर ने लोगों को पूरी दुनिया में तितर बितर कर दिया। उस स्थान का नाम बाबुल पड़ा। इब्रानी में, बाबुल का अर्थ है गड़बड़ी। बाबुल का एक और नाम बेबीलोन है।</w:t>
      </w:r>
    </w:p>
    <w:p>
      <w:pPr/>
      <w:r>
        <w:rPr>
          <w:lang w:val="hi_IN" w:bidi="hi_IN"/>
        </w:rPr>
      </w:r>
      <w:r>
        <w:rPr>
          <w:lang w:val="hi_IN" w:bidi="hi_IN"/>
        </w:rPr>
        <w:t>रुकें और फिर से शिनार क्षेत्र का नक्शा दिखाएँ जो बाबुल, अक्कद और एरेख को दिखाता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पूरा संसार एक ही बोली और भाषा बोलता है। पूर्व की ओर चलते हुए, लोगों को शिनार देश में एक मैदान मिला। उन्होंने वहाँ बसने का फैसला किया।</w:t>
      </w:r>
    </w:p>
    <w:p>
      <w:pPr/>
      <w:r>
        <w:rPr>
          <w:lang w:val="hi_IN" w:bidi="hi_IN"/>
        </w:rPr>
      </w:r>
      <w:r>
        <w:rPr>
          <w:b/>
          <w:lang w:val="hi_IN" w:bidi="hi_IN"/>
        </w:rPr>
        <w:t>दूसरा दृश्य:</w:t>
      </w:r>
      <w:r>
        <w:rPr>
          <w:lang w:val="hi_IN" w:bidi="hi_IN"/>
        </w:rPr>
        <w:t xml:space="preserve"> जैसे ही वे बस गए, उन्होंने पत्थर का उपयोग करने के बजाय ईंटें बनाने का फैसला किया। उनके पास गारे के स्थान पर डामर का विकल्प भी था। फिर, उन्होंने अपने लिए नाम बनाने की एक योजना बनाई, एक ऐसा शहर और मीनार बनाकर जो स्वर्ग तक पहुंचे। उन्होंने सोचा कि एक शहर और एक मीनार बनाकर, जो स्वर्ग तक पहुँचे, वे एक साथ रह सकते हैं और दूसरे स्थानों पर रहने से बच सकते हैं।</w:t>
      </w:r>
    </w:p>
    <w:p>
      <w:pPr/>
      <w:r>
        <w:rPr>
          <w:lang w:val="hi_IN" w:bidi="hi_IN"/>
        </w:rPr>
      </w:r>
      <w:r>
        <w:rPr>
          <w:b/>
          <w:lang w:val="hi_IN" w:bidi="hi_IN"/>
        </w:rPr>
        <w:t>तीसरा दृश्य:</w:t>
      </w:r>
      <w:r>
        <w:rPr>
          <w:lang w:val="hi_IN" w:bidi="hi_IN"/>
        </w:rPr>
        <w:t xml:space="preserve"> परमेश्वर स्वर्ग से यह देखने के लिए उतरा कि लोग क्या बना रहे थे। परमेश्वर ने लोगों की महान क्षमता देखी क्योंकि वे एक ही भाषा बोलते थे। इसलिए परमेश्वर ने लोगों की भाषा में गड़बड़ी डालने का फैसला किया ताकि वे अलग-अलग भाषाएँ बोल सकें।</w:t>
      </w:r>
    </w:p>
    <w:p>
      <w:pPr/>
      <w:r>
        <w:rPr>
          <w:lang w:val="hi_IN" w:bidi="hi_IN"/>
        </w:rPr>
      </w:r>
      <w:r>
        <w:rPr>
          <w:b/>
          <w:lang w:val="hi_IN" w:bidi="hi_IN"/>
        </w:rPr>
        <w:t>चौथा दृश्य:</w:t>
      </w:r>
      <w:r>
        <w:rPr>
          <w:lang w:val="hi_IN" w:bidi="hi_IN"/>
        </w:rPr>
        <w:t xml:space="preserve"> परमेश्वर ने लोगों की भाषाओं में गड़बड़ी डाल दी। परिणामस्वरूप, लोग अब एक दूसरे को नहीं समझ सकते थे। उन्होंने शहर और मीनार का निर्माण करना बन्द कर दिया, और वे अलग-अलग स्थानों पर रहने के लिए चले गए। इस प्रकार, परमेश्वर ने लोगों को पूरे संसार में फैला दिया। उस स्थान का नाम बाबुल इसलिए रखा गया था क्योंकि वहाँ पर परमेश्वर ने लोगों की भाषा में गड़बड़ी डाली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लोग/मनुष्य के पुत्र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पहले दृश्य में, लोग एक ही भाषा बोल रहे थे। यह स्पष्ट नहीं है कि लोग कौन सी भाषा बोलते थे। लेकिन वे एक दूसरे को समझने में सक्षम थे। लोग पूर्व की ओर चल रहे थे। वे एक ऐसी जगह की तलाश में थे जहाँ वे रह सकें। संभवतः लोग यात्रा करते समय पैदल चलते थे।</w:t>
      </w:r>
    </w:p>
    <w:p>
      <w:pPr/>
      <w:r>
        <w:rPr>
          <w:lang w:val="hi_IN" w:bidi="hi_IN"/>
        </w:rPr>
      </w:r>
      <w:r>
        <w:rPr>
          <w:lang w:val="hi_IN" w:bidi="hi_IN"/>
        </w:rPr>
        <w:t>जब वे यात्रा कर रहे थे, तो उन्हें शिनार देश में एक मैदान मिला। उन्होंने देखा कि शिनार देश का मैदान रहने के लिए एक अच्छा स्थान था। इसलिए लोगों ने यात्रा करना बन्द कर दिया और उस स्थान पर अपना डेरा डालने का फैसला किया।</w:t>
      </w:r>
    </w:p>
    <w:p>
      <w:pPr/>
      <w:r>
        <w:rPr>
          <w:lang w:val="hi_IN" w:bidi="hi_IN"/>
        </w:rPr>
      </w:r>
      <w:r>
        <w:rPr>
          <w:lang w:val="hi_IN" w:bidi="hi_IN"/>
        </w:rPr>
        <w:t>यहाँ रुकें और शिनार क्षेत्र के मैदानों को दिखाएँ।</w:t>
      </w:r>
    </w:p>
    <w:p>
      <w:pPr/>
      <w:r>
        <w:rPr>
          <w:lang w:val="hi_IN" w:bidi="hi_IN"/>
        </w:rPr>
      </w:r>
      <w:r>
        <w:rPr>
          <w:lang w:val="hi_IN" w:bidi="hi_IN"/>
        </w:rPr>
        <w:t>दूसरे दृश्य में, लोगों ने एक दूसरे से इस बारे में बात की कि वे वहाँ रहना कैसे शुरू कर सकते हैं। लोगों ने ईंटें बनाने का फैसला किया। इस प्रक्रिया के दौरान, लोगों ने मिट्टी या गारे को खोजा और उसे आयताकार में ढालकर ईंटों के रूप में बनाया। आकार देने के बाद, उन्होंने उन्हें आग पर पकाया ताकि वे कठोर हो जाएँ और ईंटें बन जाएँ। उनके पास डामर भी था ताकि ईंटों को एक साथ चिपकाया जा सके।</w:t>
      </w:r>
    </w:p>
    <w:p>
      <w:pPr/>
      <w:r>
        <w:rPr>
          <w:lang w:val="hi_IN" w:bidi="hi_IN"/>
        </w:rPr>
      </w:r>
      <w:r>
        <w:rPr>
          <w:lang w:val="hi_IN" w:bidi="hi_IN"/>
        </w:rPr>
        <w:t>रुकें और ईंट और डामर की तस्वीर दिखाएँ। यदि आप निर्माण के लिए ईंटों और डामर का उपयोग नहीं करते हैं या आपकी संस्कृति में ईंटें और डामर नहीं हैं, तो अपनी संस्कृति में ऐसी वस्तुओं का उपयोग करें या चित्र बनाएँ जो ईंटों और डामर के समान हों।</w:t>
      </w:r>
    </w:p>
    <w:p>
      <w:pPr/>
      <w:r>
        <w:rPr>
          <w:lang w:val="hi_IN" w:bidi="hi_IN"/>
        </w:rPr>
      </w:r>
      <w:r>
        <w:rPr>
          <w:lang w:val="hi_IN" w:bidi="hi_IN"/>
        </w:rPr>
        <w:t xml:space="preserve">फिर लोगों ने एक शहर और एक मीनार बनाने का फैसला किया जो स्वर्ग तक पहुँचे। </w:t>
      </w:r>
    </w:p>
    <w:p>
      <w:pPr/>
      <w:r>
        <w:rPr>
          <w:lang w:val="hi_IN" w:bidi="hi_IN"/>
        </w:rPr>
      </w:r>
      <w:r>
        <w:rPr>
          <w:lang w:val="hi_IN" w:bidi="hi_IN"/>
        </w:rPr>
        <w:t>रुकें और शहर और बाबुल की मीनार की तस्वीर दिखाएँ।</w:t>
      </w:r>
    </w:p>
    <w:p>
      <w:pPr/>
      <w:r>
        <w:rPr>
          <w:lang w:val="hi_IN" w:bidi="hi_IN"/>
        </w:rPr>
      </w:r>
      <w:r>
        <w:rPr>
          <w:lang w:val="hi_IN" w:bidi="hi_IN"/>
        </w:rPr>
        <w:t>तीसरे दृश्य में, परमेश्वर स्वर्ग से उतरा वह यह देखने के लिए आया कि लोग क्या बना रहे थे। यह ध्यान रखना महत्वपूर्ण है कि शहर और मीनार का निर्माण अभी तक पूरा नहीं हुआ था। फिर भी, हो सकता है कि परमेश्वर शहर के चारों ओर घुमा होगा और जब लोग मीनार को बना रहे थे तो उसे देखा होगा। इसके बाद परमेश्वर स्वर्ग में लौट गया होगा। फिर, परमेश्वर ने जो देखा उसके बारे में, प्रत्यक्ष भाषण में, अपने विचार व्यक्त किए। उसके भाषण का परिचय "देखो" शब्द से दिया गया है। इब्रानी में, इस शब्द का उपयोग श्रोता का ध्यान आकर्षित करने के लिए किया जाता है ताकि जो कहा जा रहा है उसे ध्यान से सुने।</w:t>
      </w:r>
    </w:p>
    <w:p>
      <w:pPr/>
      <w:r>
        <w:rPr>
          <w:lang w:val="hi_IN" w:bidi="hi_IN"/>
        </w:rPr>
      </w:r>
      <w:r>
        <w:rPr>
          <w:lang w:val="hi_IN" w:bidi="hi_IN"/>
        </w:rPr>
        <w:t>यहाँ रुकें और अनुवादक दल के रूप में चर्चा करें: अपनी संस्कृति में, आप अपने श्रोता को एक बहुत महत्वपूर्ण कथन के लिए तैयार करने के लिए किस शब्द या शब्दों का उपयोग करते हैं?</w:t>
      </w:r>
    </w:p>
    <w:p>
      <w:pPr/>
      <w:r>
        <w:rPr>
          <w:lang w:val="hi_IN" w:bidi="hi_IN"/>
        </w:rPr>
      </w:r>
      <w:r>
        <w:rPr>
          <w:lang w:val="hi_IN" w:bidi="hi_IN"/>
        </w:rPr>
        <w:t>फिर परमेश्वर ने कहा कि लोग उसकी आज्ञा नहीं मानेंगे क्योंकि वे एक ही भाषा बोलते हैं। इसलिए परमेश्वर ने कहा, "आओ, हम उतरकर उनकी भाषा में बड़ी गड़बड़ी डालें।" यहाँ परमेश्वर या तो अपने आप से बात कर रहा है, या फिर वह स्वर्ग में अपने साथ रहने वाले स्वर्गदूतों या आत्मिक प्राणियों की सभा (स्वर्गीय परिषद) से बातचीत कर रहा है।</w:t>
      </w:r>
    </w:p>
    <w:p>
      <w:pPr/>
      <w:r>
        <w:rPr>
          <w:lang w:val="hi_IN" w:bidi="hi_IN"/>
        </w:rPr>
      </w:r>
      <w:r>
        <w:rPr>
          <w:lang w:val="hi_IN" w:bidi="hi_IN"/>
        </w:rPr>
        <w:t>चौथे दृश्य में, परमेश्वर ने लोगों की भाषाओं मे गड़बड़ी डाली। जब लोग बात कर रहे थे तो वे अचानक एक दूसरे को गलत समझने लगे। क्योंकि लोग अब एक दूसरे को नहीं समझ सकते थे, इसलिए लोग शायद निराश हो गए। परिणामस्वरूप, उन्होंने शहर और मीनार के निर्माण को अधूरा छोड़ दिया। फिर वे उस स्थान को छोड़कर अन्य स्थानों में बसने के लिए चले गए। इस प्रकार, परमेश्वर ने लोगों को पूरे संसार में फैला दिया। जहाँ परमेश्वर ने लोगों की भाषाओं में गड़बड़ी डाली थी, उस स्थान का नाम बाबुल रखा गया। इब्रानी में, बाबुल का अर्थ है गड़बड़ी।</w:t>
      </w:r>
    </w:p>
    <w:p>
      <w:pPr/>
      <w:r>
        <w:rPr>
          <w:lang w:val="hi_IN" w:bidi="hi_IN"/>
        </w:rPr>
      </w:r>
      <w:r>
        <w:rPr>
          <w:lang w:val="hi_IN" w:bidi="hi_IN"/>
        </w:rPr>
        <w:t>रुकें और फिर से शिनार क्षेत्र का नक्शा दिखाएँ जो बाबुल, अक्कद और एरेख को दिखाता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लोग/मनुष्य के पुत्र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लोगों की भूमिका निभाने वाले कलाकारों से कहें कि वे एक ही भाषा का उपयोग करके किसी बात पर चर्चा करें। सुनिश्चित करें कि जब वे बात कर रहे हों तो वे चल भी रहे हों और रहने के लिए जगह भी खोज रहे हों। जब वे शिनार का मैदान देखें, तो वे अपना डेरा वहाँ डालें। जब लोग वहाँ पहुँचें, तो सुनिश्चित करें कि वे अपने नए घर के लिए उत्साहित हों।</w:t>
      </w:r>
    </w:p>
    <w:p>
      <w:pPr/>
      <w:r>
        <w:rPr>
          <w:lang w:val="hi_IN" w:bidi="hi_IN"/>
        </w:rPr>
      </w:r>
      <w:r>
        <w:rPr>
          <w:lang w:val="hi_IN" w:bidi="hi_IN"/>
        </w:rPr>
        <w:t>अभिनय रोकें: लोगों की भूमिका निभाने वाले कलाकारों से पूछें, "आप कैसा महसूस कर रहे हैं?" आप यह सुन सकते हैं, जैसे "हम अपने नए घर के लिए उत्साहित हैं!" या "आखिर हम अपने जीवन का निर्माण करना शुरू कर सकते हैं!" अभिनय को फिर से शुरू करें।</w:t>
      </w:r>
    </w:p>
    <w:p>
      <w:pPr/>
      <w:r>
        <w:rPr>
          <w:lang w:val="hi_IN" w:bidi="hi_IN"/>
        </w:rPr>
      </w:r>
      <w:r>
        <w:rPr>
          <w:lang w:val="hi_IN" w:bidi="hi_IN"/>
        </w:rPr>
        <w:t>दूसरे दृश्य के लिए, लोग ईंटें बनाने के बारे में आपस में चर्चा कर रहे हैं ताकि वे एक शहर और मीनार बना सकें। समूह में से एक व्यक्ति कहें, "आओ, हम ईंटें बना-बनाकर भली भाँति आग में पकाएँ।" फिर लोगों से कहें कि वे मिट्टी या गारे की तलाश करें और ईंटें बनाएँ। फिर, कोई और व्यक्ति कहे, "आओ, हम एक शहर और एक मीनार बना लें, जिसकी चोटी आकाश से बातें करे।" फिर, कोई और व्यक्ति कहे, "इस प्रकार से हम अपना नाम करें, ऐसा न हो कि हमको सारी पृथ्वी पर फैलना पड़े।" यह दिखाना सुनिश्चित करें कि लोग उनके विचारों से उत्साहित हैं।</w:t>
      </w:r>
    </w:p>
    <w:p>
      <w:pPr/>
      <w:r>
        <w:rPr>
          <w:lang w:val="hi_IN" w:bidi="hi_IN"/>
        </w:rPr>
      </w:r>
      <w:r>
        <w:rPr>
          <w:lang w:val="hi_IN" w:bidi="hi_IN"/>
        </w:rPr>
        <w:t>अभिनय रोक दें: लोगों की भूमिका निभाने वाले कलाकारों से पूछें, "आप कैसा महसूस कर रहे हैं?" आप यह सुन सकते हैं, जैसे "मैं इस योजना के लिए उत्साहित हूँ!" या "यह शहर और मीनार निश्चित रूप से हमें महान बनाएँगे, शायद परमेश्वर से भी महान।" या "मुझे यकीन है कि लोग इस महान उपलब्धि के कारण हमें याद रखेंगे।" अभिनय को फिर से शुरू करें।</w:t>
      </w:r>
    </w:p>
    <w:p>
      <w:pPr/>
      <w:r>
        <w:rPr>
          <w:lang w:val="hi_IN" w:bidi="hi_IN"/>
        </w:rPr>
      </w:r>
      <w:r>
        <w:rPr>
          <w:lang w:val="hi_IN" w:bidi="hi_IN"/>
        </w:rPr>
        <w:t>तीसरे दृश्य में, परमेश्वर की भूमिका निभाने वाला व्यक्ति किसी ऊँचे स्थान से नीचे उतरे। जब परमेश्वर पृथ्वी पर उतरा तो उसने शहर और मीनार के चारों ओर देखा। लोग क्या बना रहे थे, यह देखने के बाद परमेश्वर स्वर्ग में लौट गया। स्वर्ग में, परमेश्वर ने कहा कि यदि लोग सफल होंगे, तो वे फिर से ऐसा ही करेंगे। परमेश्वर की भूमिका निभाने वाला कलाकार, जब लोगों के बारे में अपने विचार व्यक्त करे, तो वह परमेश्वर के प्रत्यक्ष भाषण का प्रयोग करे।</w:t>
      </w:r>
    </w:p>
    <w:p>
      <w:pPr/>
      <w:r>
        <w:rPr>
          <w:lang w:val="hi_IN" w:bidi="hi_IN"/>
        </w:rPr>
      </w:r>
      <w:r>
        <w:rPr>
          <w:lang w:val="hi_IN" w:bidi="hi_IN"/>
        </w:rPr>
        <w:t xml:space="preserve">अभिनय रोक दें: परमेश्वर की भूमिका निभाने वाले कलाकार से पूछें, "आप कैसा महसूस कर रहे हैं?" आप ऐसे सुन सकते हैं, जैसे "मैं निराश हूँ क्योंकि लोगों ने मेरी आज्ञा नहीं मानी" या "यदि मैं अभी इसे नहीं रोकूँ तो ये लोग भविष्य में भी ऐसे ही काम करते रहेंगे।" अभिनय को फिर से शुरू कर दें। यह याद रखना महत्वपूर्ण है कि जब परमेश्वर ने कहा, "आओ, </w:t>
      </w:r>
      <w:r>
        <w:rPr>
          <w:b/>
          <w:lang w:val="hi_IN" w:bidi="hi_IN"/>
        </w:rPr>
        <w:t>हम</w:t>
      </w:r>
      <w:r>
        <w:rPr>
          <w:lang w:val="hi_IN" w:bidi="hi_IN"/>
        </w:rPr>
        <w:t xml:space="preserve"> उतरकर," तो परमेश्वर शायद स्वयं से ही बात कर रहा था। इस स्थिति में, परमेश्वर की भूमिका निभाने वाला कलाकार अपने विचार जोर से बोल सकता है। फिर से, परमेश्वर के प्रत्यक्ष भाषण का उपयोग करना सुनिश्चित करें। शायद परमेश्वर स्वर्ग में स्वर्गदूतों या आत्मिक प्राणियों की सभा से भी बात कर रहा हो। समूह भी ऐसा ही अभिनय कर सकता है। इस स्थिति में समूह दिखा सकता है कि परमेश्वर ऐसे समूह से बात कर रहा है जो स्वर्गदूतों और आत्माओं का प्रतिनिधित्व करता है।</w:t>
      </w:r>
    </w:p>
    <w:p>
      <w:pPr/>
      <w:r>
        <w:rPr>
          <w:lang w:val="hi_IN" w:bidi="hi_IN"/>
        </w:rPr>
      </w:r>
      <w:r>
        <w:rPr>
          <w:lang w:val="hi_IN" w:bidi="hi_IN"/>
        </w:rPr>
        <w:t>चौथे दृश्य में, परमेश्वर स्वर्ग से फिर से उतरा और लोगों में गड़बड़ी डाल दी। फिर लोग अचानक एक दूसरे को समझने में असमर्थ हो गए। लोगों की हताशा दिखाना सुनिश्चित करें क्योंकि वे एक दूसरे को नहीं समझ सकते थे। यह भी दिखाना सुनिश्चित करें कि वे अपनी हताशा के कारण शहर और मीनार के निर्माण को कैसे अधूरा छोड़ देंगे। जब लोग अलग-अलग स्थानों पर जाने के लिए निकल रहे हों, तो परमेश्वर ऐसा कुछ करे जो दिखाए कि उसने ही लोगों को पूरे संसार में तितर बितर किया।</w:t>
      </w:r>
    </w:p>
    <w:p>
      <w:pPr/>
      <w:r>
        <w:rPr>
          <w:lang w:val="hi_IN" w:bidi="hi_IN"/>
        </w:rPr>
      </w:r>
      <w:r>
        <w:rPr>
          <w:lang w:val="hi_IN" w:bidi="hi_IN"/>
        </w:rPr>
        <w:t>अभिनय रोक दें: परमेश्वर की भूमिका निभाने वाले कलाकार से पूछें, "आप कैसा महसूस कर रहे हैं?" आप यह सुन सकते हैं, जैसे "उनका तितर बितर होना मेरे दिव्य उद्देश्य के अनुसार है" या "उनका तितर बितर होना मेरी आज्ञा को पूरा करता है जिसके परिणामस्वरूप उन्हें आशीष मिलेगी।"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नूह के समय के कई साल बाद, लोग बढ़ते गए और पृथ्वी को भरने लगे। इस समय, लोग एक ही भाषा बोलते थे और एक ही बोली का उपयोग करते थे। वे पूर्व की ओर यात्रा कर रहे थे जब तक कि उन्होंने शिनार नामक देश का मैदान नहीं देखा। लोगों ने उस देश में रहने का फैसला किया।</w:t>
      </w:r>
    </w:p>
    <w:p>
      <w:pPr/>
      <w:r>
        <w:rPr>
          <w:lang w:val="hi_IN" w:bidi="hi_IN"/>
        </w:rPr>
      </w:r>
      <w:r>
        <w:rPr>
          <w:lang w:val="hi_IN" w:bidi="hi_IN"/>
        </w:rPr>
        <w:t xml:space="preserve">फिर लोगों ने </w:t>
      </w:r>
      <w:r>
        <w:rPr>
          <w:b/>
          <w:lang w:val="hi_IN" w:bidi="hi_IN"/>
        </w:rPr>
        <w:t>ईंटें</w:t>
      </w:r>
      <w:r>
        <w:rPr>
          <w:lang w:val="hi_IN" w:bidi="hi_IN"/>
        </w:rPr>
        <w:t xml:space="preserve"> बनाने का फैसला किया। ईंटों और डामर का उपयोग करके उन्होंने एक शहर और एक मीनार बनाने का फैसला किया जो स्वर्ग तक पहुँचे। </w:t>
      </w:r>
      <w:r>
        <w:rPr>
          <w:b/>
          <w:lang w:val="hi_IN" w:bidi="hi_IN"/>
        </w:rPr>
        <w:t>स्वर्ग</w:t>
      </w:r>
      <w:r>
        <w:rPr>
          <w:lang w:val="hi_IN" w:bidi="hi_IN"/>
        </w:rPr>
        <w:t xml:space="preserve"> शब्द का अर्थ सन्दर्भ के अनुसार या तो आकाश हो सकता है, या वह स्थान, जहाँ परमेश्वर और उसके स्वर्गदूत निवास करते हैं। इस कहानी में, स्वर्ग का अर्थ शायद आकाश हो सकता है, क्योंकि कोई भी संरचना कभी उस स्वर्ग तक नहीं पहुँच सकती जहाँ परमेश्वर रहता है। अधिक जानकारी के लिए, आप मुख्य शब्दावली में </w:t>
      </w:r>
      <w:r>
        <w:rPr>
          <w:lang w:val="hi_IN" w:bidi="hi_IN"/>
        </w:rPr>
        <w:t>स्वर्ग</w:t>
      </w:r>
      <w:r>
        <w:rPr>
          <w:lang w:val="hi_IN" w:bidi="hi_IN"/>
        </w:rPr>
        <w:t xml:space="preserve"> का उल्लेख देख सकते हैं। लोगों ने कहा कि शहर और मीनार बनाकर वे अपने लिए </w:t>
      </w:r>
      <w:r>
        <w:rPr>
          <w:b/>
          <w:lang w:val="hi_IN" w:bidi="hi_IN"/>
        </w:rPr>
        <w:t>एक नाम बना सकते हैं</w:t>
      </w:r>
      <w:r>
        <w:rPr>
          <w:lang w:val="hi_IN" w:bidi="hi_IN"/>
        </w:rPr>
        <w:t>। "किसी के लिए नाम बनाना" एक अभिव्यक्ति है जिसका अर्थ है किसी के सम्मान या प्रतिष्ठा में वृद्धि करना। शास्त्र में अन्य स्थानों पर, किसी व्यक्ति के लिए या अपने स्वयं के लिए नाम बनाना परमेश्वर का काम है। यह एक ऐसा काम है जो केवल परमेश्वर से जुड़ा हुआ है। अपना नाम बनाकर लोगों ने सोचा कि वे परमेश्वर की आज्ञा नहीं मानकर एक ही स्थान पर रह सकते हैं।</w:t>
      </w:r>
    </w:p>
    <w:p>
      <w:pPr/>
      <w:r>
        <w:rPr>
          <w:lang w:val="hi_IN" w:bidi="hi_IN"/>
        </w:rPr>
      </w:r>
      <w:r>
        <w:rPr>
          <w:b/>
          <w:lang w:val="hi_IN" w:bidi="hi_IN"/>
        </w:rPr>
        <w:t>परमेश्वर</w:t>
      </w:r>
      <w:r>
        <w:rPr>
          <w:lang w:val="hi_IN" w:bidi="hi_IN"/>
        </w:rPr>
        <w:t xml:space="preserve"> यह देखने के लिए उतरा कि लोग क्या बना रहे थे। इस सन्दर्भ में परमेश्वर के लिए उपयोग किया गया इब्रानी शब्द, परमेश्वर के व्यक्तिगत नाम </w:t>
      </w:r>
      <w:r>
        <w:rPr>
          <w:b/>
          <w:lang w:val="hi_IN" w:bidi="hi_IN"/>
        </w:rPr>
        <w:t>यहोवा</w:t>
      </w:r>
      <w:r>
        <w:rPr>
          <w:lang w:val="hi_IN" w:bidi="hi_IN"/>
        </w:rPr>
        <w:t xml:space="preserve"> को दर्शाता है। अधिक जानकारी के लिए, आप मुख्य शब्दावली में </w:t>
      </w:r>
      <w:r>
        <w:rPr>
          <w:b/>
          <w:lang w:val="hi_IN" w:bidi="hi_IN"/>
        </w:rPr>
        <w:t>यहोवा</w:t>
      </w:r>
      <w:r>
        <w:rPr>
          <w:lang w:val="hi_IN" w:bidi="hi_IN"/>
        </w:rPr>
        <w:t xml:space="preserve"> शब्द देख सकते हैं। लोग क्या बना रहे थे, यह देखने के बाद शायद परमेश्वर स्वर्ग में लौट गया। फिर, परमेश्वर ने इस बारे में बात की कि उसे लोगों के साथ क्या करना चाहिए। अपनी बात शुरू करते हुए परमेश्वर ने कहा, "</w:t>
      </w:r>
      <w:r>
        <w:rPr>
          <w:b/>
          <w:lang w:val="hi_IN" w:bidi="hi_IN"/>
        </w:rPr>
        <w:t xml:space="preserve"> देखो</w:t>
      </w:r>
      <w:r>
        <w:rPr>
          <w:lang w:val="hi_IN" w:bidi="hi_IN"/>
        </w:rPr>
        <w:t>!" देखो एक अभिव्यक्ति है जो आमतौर पर एक बहुत महत्वपूर्ण कथन से पहले कही जाती है। इसका अनुवाद "देखों!" के रूप में भी किया गया है। इसका प्रभाव बात को कहने के प्रवाह को धीमा कर देता है ताकि पाठक या श्रोता को किसी महत्वपूर्ण कथन के लिए तैयार किया जा सके।</w:t>
      </w:r>
    </w:p>
    <w:p>
      <w:pPr/>
      <w:r>
        <w:rPr>
          <w:lang w:val="hi_IN" w:bidi="hi_IN"/>
        </w:rPr>
      </w:r>
      <w:r>
        <w:rPr>
          <w:lang w:val="hi_IN" w:bidi="hi_IN"/>
        </w:rPr>
        <w:t>परमेश्वर ने कहा, अगर मैं इन्हें अभी नहीं रोकूँगा, तो ये लोग बार-बार मेरी आज्ञाओं को तोड़ते रहेंगे। इसलिए परमेश्वर ने लोगों की भाषाओं में गड़बड़ी डालने का फैसला किया। अपनी योजना के बारे में बात करते समय परमेश्वर शायद स्वयं से या स्वर्ग में स्वर्गदूतों या आत्मिक प्राणियों की सभा से बात कर रहा है।</w:t>
      </w:r>
    </w:p>
    <w:p>
      <w:pPr/>
      <w:r>
        <w:rPr>
          <w:lang w:val="hi_IN" w:bidi="hi_IN"/>
        </w:rPr>
      </w:r>
      <w:r>
        <w:rPr>
          <w:lang w:val="hi_IN" w:bidi="hi_IN"/>
        </w:rPr>
        <w:t xml:space="preserve">परमेश्वर ने लोगों की भाषाओं में गड़बड़ी डाल दी। परिणामस्वरूप, लोग अब एक दूसरे को नहीं समझ सकते थे। परिणामस्वरूप, उन्होंने शहर और मीनार के निर्माण को अधूरा छोड़ दिया। उन्होंने उस स्थान को भी छोड़ दिया और अलग-अलग स्थानों पर रहने के लिए चले गए। जहाँ परमेश्वर ने उनकी भाषा में गड़बड़ी डाली थी, उस स्थान का नाम </w:t>
      </w:r>
      <w:r>
        <w:rPr>
          <w:b/>
          <w:lang w:val="hi_IN" w:bidi="hi_IN"/>
        </w:rPr>
        <w:t>बाबुल</w:t>
      </w:r>
      <w:r>
        <w:rPr>
          <w:lang w:val="hi_IN" w:bidi="hi_IN"/>
        </w:rPr>
        <w:t xml:space="preserve"> था। इब्रानी में, बाबुल का अर्थ है गड़बड़ी। इस प्रकार, परमेश्वर ने लोगों को </w:t>
      </w:r>
      <w:r>
        <w:rPr>
          <w:b/>
          <w:lang w:val="hi_IN" w:bidi="hi_IN"/>
        </w:rPr>
        <w:t>पूरी पृथ्वी पर</w:t>
      </w:r>
      <w:r>
        <w:rPr>
          <w:lang w:val="hi_IN" w:bidi="hi_IN"/>
        </w:rPr>
        <w:t xml:space="preserve"> तितर बितर कर दिया। पूरी पृथ्वी पर वाक्यांश एक अभिव्यक्ति है जिसका अर्थ है "पूरे संसार में।" इस कहानी में, इसका अर्थ है कि परमेश्वर ने लोगों को तितर बितर कर दिया ताकि वे संसार के अलग-अलग हिस्सों में रह सकें।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11:10–26</w:t>
      </w:r>
      <w:r>
        <w:rPr>
          <w:lang w:val="hi_IN" w:bidi="hi_IN"/>
        </w:rPr>
      </w:r>
    </w:p>
    <w:p>
      <w:pPr>
        <w:pStyle w:val="Heading3"/>
      </w:pPr>
      <w:r>
        <w:rPr>
          <w:lang w:val="hi_IN" w:bidi="hi_IN"/>
        </w:rPr>
        <w:t>सुने और मन में रखें</w:t>
      </w:r>
    </w:p>
    <w:p>
      <w:pPr/>
      <w:r>
        <w:rPr>
          <w:lang w:val="hi_IN" w:bidi="hi_IN"/>
        </w:rPr>
      </w:r>
      <w:r>
        <w:rPr>
          <w:lang w:val="hi_IN" w:bidi="hi_IN"/>
        </w:rPr>
        <w:t>उत्पत्ति 11:10–26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11:10–26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वंशावली या परिवार का इतिहास, नूह के पुत्र शेम के वंशजों के बारे में है। याद करें कि बड़े जलप्रलय के बाद, नूह और उसके परिवार को छोड़कर सभी लोग मर गए थे। नूह और उसके परिवार के जीवित रहने के बाद, परमेश्वर ने नूह के परिवार के माध्यम से लोगों की एक नई पीढ़ी शुरू की। पिछली कहानियों में बताया गया है कि समय बीतने पर नूह का परिवार कैसे बढ़ता गया। लोगों ने एक ही स्थान पर रहने और परमेश्वर की आज्ञा नहीं मानने का प्रयास किया। लेकिन परमेश्वर ने इसे रोक दिया और लोगों को तितर बितर कर दिया। परिणामस्वरूप, लोग संसार के अलग-अलग हिस्सों में रहते थे। वर्तमान भाग नूह और उसके परिवार की कहानी को फिर से शुरू करता है। यह नूह के पुत्र शेम और शेम के वंशजों के बारे में है। शेम महत्वपूर्ण है क्योंकि अब्राम शेम के वंशज में से एक है। अब्राम परमेश्वर के विशेष लोगों के समूह का एक महत्वपूर्ण पूर्वज बना।</w:t>
      </w:r>
    </w:p>
    <w:p>
      <w:pPr/>
      <w:r>
        <w:rPr>
          <w:lang w:val="hi_IN" w:bidi="hi_IN"/>
        </w:rPr>
      </w:r>
      <w:r>
        <w:rPr>
          <w:lang w:val="hi_IN" w:bidi="hi_IN"/>
        </w:rPr>
        <w:t>वर्तमान वंशावली एक परिचय से शुरू होती है, "शेम की वंशावली यह है।" यह परिचय एक नए भाग की शुरुआत का संकेत देता है। यह उत्पत्ति की पुस्तक में तथा पुराने नियम में कई स्थानों पर मिलता है। "पीढ़ियों" के लिए इब्रानी शब्द एक ऐसा शब्द है जो आमतौर पर किसी कहानी या किसी व्यक्ति के वंश के विवरण को दर्शाता है। कई अनुवाद यहाँ "वंशावली" कहते हैं। यह विवरण दिखाता है कि कोई व्यक्ति किस परिवार से सम्बन्धित है। यह जानकारी महत्वपूर्ण है क्योंकि किसी व्यक्ति की सामाजिक स्थिति, अधिकार और दायित्व उसकी वंशावली या परिवार के इतिहास पर आधारित हैं।</w:t>
      </w:r>
    </w:p>
    <w:p>
      <w:pPr/>
      <w:r>
        <w:rPr>
          <w:lang w:val="hi_IN" w:bidi="hi_IN"/>
        </w:rPr>
      </w:r>
      <w:r>
        <w:rPr>
          <w:lang w:val="hi_IN" w:bidi="hi_IN"/>
        </w:rPr>
        <w:t>यहाँ रुकें और समूह के रूप में इन प्रश्नों पर चर्चा करें: आपकी संस्कृति में, किसी व्यक्ति के लिए अपने पूर्वज को जानना कितना महत्वपूर्ण है? आपकी संस्कृति किसी व्यक्ति के वंश को कैसे दर्ज करती है या उसका पता कैसे लगाती है? इस विवरण को बताने के लिए आप किस शब्द या शब्दों का उपयोग करते हैं? आप वंशावली के विचार को अपनी भाषा में कैसे अनुवादित करेंगे, जो किसी परिवार, राष्ट्र या व्यक्ति के पूर्वजों का इतिहास है? इस ऑडियो को यहाँ रोकें।</w:t>
      </w:r>
    </w:p>
    <w:p>
      <w:pPr/>
      <w:r>
        <w:rPr>
          <w:lang w:val="hi_IN" w:bidi="hi_IN"/>
        </w:rPr>
      </w:r>
      <w:r>
        <w:rPr>
          <w:lang w:val="hi_IN" w:bidi="hi_IN"/>
        </w:rPr>
        <w:t>परिचय कथन के बाद, शेम के वंशजों की सूची शुरू होती है। जब शेम 100 वर्ष का था, तो शेम अर्पक्षद का पिता बना। याद करें कि शेम के वंशज पिछली कहानी में थे। पिछली और वर्तमान वंशावली के बीच चार मुख्य अन्तर हैं। पहला, पिछली वंशावली शेम के पिता नूह और नूह के वंशजों के बारे में थी। वर्तमान वंशावली शेम और उसके वंशजों के बारे में है। दूसरा, पिछली वंशावली में पिताओं और उनके सभी पुत्रों के नामों को सूचीबद्ध किया गया है। वर्तमान वंशावली में केवल पिताओं और उनके सबसे बड़े पुत्रों को ही सूचीबद्ध किया गया है। तीसरा, पिछली वंशावली में व्यक्तियों की उम्र का उल्लेख नहीं किया गया है। वर्तमान वंशावली लोगों की उम्र का उल्लेख करती है। चौथा, पिछली वंशावली में शेम के वंशजों को केवल चौथी पीढ़ी तक ही सूचीबद्ध किया गया है। वर्तमान वंशावली शेम के वंशजों को नौवीं पीढ़ी तक सूचीबद्ध करती है।</w:t>
      </w:r>
    </w:p>
    <w:p>
      <w:pPr/>
      <w:r>
        <w:rPr>
          <w:lang w:val="hi_IN" w:bidi="hi_IN"/>
        </w:rPr>
      </w:r>
      <w:r>
        <w:rPr>
          <w:lang w:val="hi_IN" w:bidi="hi_IN"/>
        </w:rPr>
        <w:t>यह जलप्रलय के दो वर्ष बाद था जब शेम अर्पक्षद का पिता बना। इसका अर्थ है कि शेम ने जलप्रलय के सूखने के तुरन्त बाद अपने परिवार की शुरुआत की। जलप्रलय के बाद, परमेश्वर ने नूह और उसके परिवार को आज्ञा दी कि वे संतान उत्पन्न करें और पृथ्वी को भर दें। शेम तुरन्त परमेश्वर की आज्ञा मानना शुरू कर देता है। इसके अलावा, यह आखिरी बार है कि कहानीकार इस पुस्तक में बाढ़ के बारे में बात करता है।</w:t>
      </w:r>
    </w:p>
    <w:p>
      <w:pPr/>
      <w:r>
        <w:rPr>
          <w:lang w:val="hi_IN" w:bidi="hi_IN"/>
        </w:rPr>
      </w:r>
      <w:r>
        <w:rPr>
          <w:lang w:val="hi_IN" w:bidi="hi_IN"/>
        </w:rPr>
        <w:t>अर्पक्षद के अलावा, शेम के और भी पुत्र और पुत्रियाँ थीं। शेम 500 वर्ष और जीवित रहा, और फिर उसकी मृत्यु हो गई। जलप्रलय से पहले, लोग सैकड़ों वर्ष तक जीवित रहते थे जब तक कि परमेश्वर ने उनके पापों के कारण लोगों के जीवनकाल को कम करने का फैसला नहीं किया। शेम अपनी वंशावली में अन्य लोगों की तुलना में अधिक समय तक जीवित रहा। कई मूल ग्रंथों में वंशावली लगभग 300 वर्षों को शामिल करती है। यदि ये तिथियाँ सही हैं, तो इसका मतलब है कि जब तेरह अब्राम का पिता बना, तब शेम अभी भी जीवित था।</w:t>
      </w:r>
    </w:p>
    <w:p>
      <w:pPr/>
      <w:r>
        <w:rPr>
          <w:lang w:val="hi_IN" w:bidi="hi_IN"/>
        </w:rPr>
      </w:r>
      <w:r>
        <w:rPr>
          <w:lang w:val="hi_IN" w:bidi="hi_IN"/>
        </w:rPr>
        <w:t>यहाँ रुकें और समूह के रूप में शेम की वंशावली को देखें जो तेरह और उसके तीनों पुत्रों पर समाप्त होती है। इस ऑडियो को यहाँ रोकें।</w:t>
      </w:r>
    </w:p>
    <w:p>
      <w:pPr/>
      <w:r>
        <w:rPr>
          <w:lang w:val="hi_IN" w:bidi="hi_IN"/>
        </w:rPr>
      </w:r>
      <w:r>
        <w:rPr>
          <w:lang w:val="hi_IN" w:bidi="hi_IN"/>
        </w:rPr>
        <w:t>तेरह के तीनों पुत्र इस सूची में हैं: अब्राम, नाहोर और हारान। यहाँ शेम की वंशावली समाप्त होती है।</w:t>
      </w:r>
    </w:p>
    <w:p>
      <w:pPr/>
      <w:r>
        <w:rPr>
          <w:lang w:val="hi_IN" w:bidi="hi_IN"/>
        </w:rPr>
      </w:r>
      <w:r>
        <w:rPr>
          <w:b/>
          <w:lang w:val="hi_IN" w:bidi="hi_IN"/>
        </w:rPr>
        <w:t>यह दर्ज करने का अंत है।</w:t>
      </w:r>
      <w:r>
        <w:rPr>
          <w:lang w:val="hi_IN" w:bidi="hi_IN"/>
        </w:rPr>
      </w:r>
    </w:p>
    <w:p>
      <w:pPr>
        <w:pStyle w:val="Heading3"/>
      </w:pPr>
      <w:r>
        <w:rPr>
          <w:lang w:val="hi_IN" w:bidi="hi_IN"/>
        </w:rPr>
        <w:t>घटनाओं को समझाना</w:t>
      </w:r>
    </w:p>
    <w:p>
      <w:pPr/>
      <w:r>
        <w:rPr>
          <w:lang w:val="hi_IN" w:bidi="hi_IN"/>
        </w:rPr>
      </w:r>
      <w:r>
        <w:rPr>
          <w:lang w:val="hi_IN" w:bidi="hi_IN"/>
        </w:rPr>
        <w:t>उत्पत्ति 11:10–26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नौ दृश्य हैं।</w:t>
      </w:r>
    </w:p>
    <w:p>
      <w:pPr/>
      <w:r>
        <w:rPr>
          <w:lang w:val="hi_IN" w:bidi="hi_IN"/>
        </w:rPr>
      </w:r>
      <w:r>
        <w:rPr>
          <w:b/>
          <w:lang w:val="hi_IN" w:bidi="hi_IN"/>
        </w:rPr>
        <w:t>पहले दृश्य में:</w:t>
      </w:r>
      <w:r>
        <w:rPr>
          <w:lang w:val="hi_IN" w:bidi="hi_IN"/>
        </w:rPr>
        <w:t xml:space="preserve"> सौ वर्ष की आयु में, शेम अर्पक्षद का पिता बना। शेम 500 वर्ष और जीवित रहा, और उसके कई पुत्र और पुत्रियाँ हुई, और फिर शेम की मृत्यु हो गई।</w:t>
      </w:r>
    </w:p>
    <w:p>
      <w:pPr/>
      <w:r>
        <w:rPr>
          <w:lang w:val="hi_IN" w:bidi="hi_IN"/>
        </w:rPr>
      </w:r>
      <w:r>
        <w:rPr>
          <w:b/>
          <w:lang w:val="hi_IN" w:bidi="hi_IN"/>
        </w:rPr>
        <w:t>दूसरे दृश्य में:</w:t>
      </w:r>
      <w:r>
        <w:rPr>
          <w:lang w:val="hi_IN" w:bidi="hi_IN"/>
        </w:rPr>
        <w:t xml:space="preserve"> 35 वर्ष की आयु में, अर्पक्षद शेलह का पिता बना। अर्पक्षद 403 वर्ष और जीवित रहा, उसके कई पुत्र और पुत्रियाँ हुई, और फिर अर्पक्षद की मृत्यु हो गई।</w:t>
      </w:r>
    </w:p>
    <w:p>
      <w:pPr/>
      <w:r>
        <w:rPr>
          <w:lang w:val="hi_IN" w:bidi="hi_IN"/>
        </w:rPr>
      </w:r>
      <w:r>
        <w:rPr>
          <w:b/>
          <w:lang w:val="hi_IN" w:bidi="hi_IN"/>
        </w:rPr>
        <w:t>तीसरे दृश्य में:</w:t>
      </w:r>
      <w:r>
        <w:rPr>
          <w:lang w:val="hi_IN" w:bidi="hi_IN"/>
        </w:rPr>
        <w:t xml:space="preserve"> 30 वर्ष की आयु में, शेलह एबेर का पिता बना। शेलह 403 वर्ष और जीवित रहा, और उसके कई पुत्र और पुत्रियाँ हुई, और फिर शेलह की मृत्यु हो गई।</w:t>
      </w:r>
    </w:p>
    <w:p>
      <w:pPr/>
      <w:r>
        <w:rPr>
          <w:lang w:val="hi_IN" w:bidi="hi_IN"/>
        </w:rPr>
      </w:r>
      <w:r>
        <w:rPr>
          <w:b/>
          <w:lang w:val="hi_IN" w:bidi="hi_IN"/>
        </w:rPr>
        <w:t>चौथे दृश्य में:</w:t>
      </w:r>
      <w:r>
        <w:rPr>
          <w:lang w:val="hi_IN" w:bidi="hi_IN"/>
        </w:rPr>
        <w:t xml:space="preserve"> 34 वर्ष की आयु में, एबेर पेलेग का पिता बना। एबेर 430 वर्ष और जीवित रहा, उसके कई पुत्र और पुत्रियाँ हुई, और फिर एबेर की मृत्यु हो गई।</w:t>
      </w:r>
    </w:p>
    <w:p>
      <w:pPr/>
      <w:r>
        <w:rPr>
          <w:lang w:val="hi_IN" w:bidi="hi_IN"/>
        </w:rPr>
      </w:r>
      <w:r>
        <w:rPr>
          <w:b/>
          <w:lang w:val="hi_IN" w:bidi="hi_IN"/>
        </w:rPr>
        <w:t>पाँचवें दृश्य में:</w:t>
      </w:r>
      <w:r>
        <w:rPr>
          <w:lang w:val="hi_IN" w:bidi="hi_IN"/>
        </w:rPr>
        <w:t xml:space="preserve"> 30 वर्ष की आयु में, पेलेग रू का पिता बना। पेलेग 209 वर्ष और जीवित रहा, उसके कई पुत्र और पुत्रियाँ हुई, और फिर पेलेग की मृत्यु हो गई।</w:t>
      </w:r>
    </w:p>
    <w:p>
      <w:pPr/>
      <w:r>
        <w:rPr>
          <w:lang w:val="hi_IN" w:bidi="hi_IN"/>
        </w:rPr>
      </w:r>
      <w:r>
        <w:rPr>
          <w:b/>
          <w:lang w:val="hi_IN" w:bidi="hi_IN"/>
        </w:rPr>
        <w:t>छठा दृश्य:</w:t>
      </w:r>
      <w:r>
        <w:rPr>
          <w:lang w:val="hi_IN" w:bidi="hi_IN"/>
        </w:rPr>
        <w:t xml:space="preserve"> 32 वर्ष की आयु में, रू सरूग का पिता बना। रू 207 वर्ष और जीवित रहा, उसके कई पुत्र और पुत्रियाँ हुई, और फिर रू की मृत्यु हो गई।</w:t>
      </w:r>
    </w:p>
    <w:p>
      <w:pPr/>
      <w:r>
        <w:rPr>
          <w:lang w:val="hi_IN" w:bidi="hi_IN"/>
        </w:rPr>
      </w:r>
      <w:r>
        <w:rPr>
          <w:b/>
          <w:lang w:val="hi_IN" w:bidi="hi_IN"/>
        </w:rPr>
        <w:t>सातवें दृश्य में:</w:t>
      </w:r>
      <w:r>
        <w:rPr>
          <w:lang w:val="hi_IN" w:bidi="hi_IN"/>
        </w:rPr>
        <w:t xml:space="preserve"> 30 वर्ष की आयु में, सरूग नाहोर का पिता बना। सरूग 200 वर्ष और जीवित रहा, उसके कई पुत्र और पुत्रियाँ हुई, और फिर सरूग की मृत्यु हो गई।</w:t>
      </w:r>
    </w:p>
    <w:p>
      <w:pPr/>
      <w:r>
        <w:rPr>
          <w:lang w:val="hi_IN" w:bidi="hi_IN"/>
        </w:rPr>
      </w:r>
      <w:r>
        <w:rPr>
          <w:b/>
          <w:lang w:val="hi_IN" w:bidi="hi_IN"/>
        </w:rPr>
        <w:t>आठवें दृश्य में:</w:t>
      </w:r>
      <w:r>
        <w:rPr>
          <w:lang w:val="hi_IN" w:bidi="hi_IN"/>
        </w:rPr>
        <w:t xml:space="preserve"> 29 वर्ष की आयु में, नाहोर तेरह का पिता बना। नाहोर 119 वर्ष और जीवित रहा, उसके कई पुत्र और पुत्रियाँ हुई, और फिर नाहोर की मृत्यु हो गई।</w:t>
      </w:r>
    </w:p>
    <w:p>
      <w:pPr/>
      <w:r>
        <w:rPr>
          <w:lang w:val="hi_IN" w:bidi="hi_IN"/>
        </w:rPr>
      </w:r>
      <w:r>
        <w:rPr>
          <w:b/>
          <w:lang w:val="hi_IN" w:bidi="hi_IN"/>
        </w:rPr>
        <w:t>नौवाँ दृश्य:</w:t>
      </w:r>
      <w:r>
        <w:rPr>
          <w:lang w:val="hi_IN" w:bidi="hi_IN"/>
        </w:rPr>
        <w:t xml:space="preserve"> 70 वर्ष की आयु में, तेरह अब्राम, नाहोर और हारान का पिता बना।</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अर्पक्षद</w:t>
      </w:r>
    </w:p>
    <w:p>
      <w:pPr>
        <w:pStyle w:val="ListBullet"/>
        <w:spacing w:line="240" w:lineRule="auto"/>
        <w:ind w:left="720"/>
      </w:pPr>
      <w:r>
        <w:rPr>
          <w:lang w:val="hi_IN" w:bidi="hi_IN"/>
        </w:rPr>
      </w:r>
      <w:r>
        <w:rPr>
          <w:lang w:val="hi_IN" w:bidi="hi_IN"/>
        </w:rPr>
        <w:t>शेलह</w:t>
      </w:r>
    </w:p>
    <w:p>
      <w:pPr>
        <w:pStyle w:val="ListBullet"/>
        <w:spacing w:line="240" w:lineRule="auto"/>
        <w:ind w:left="720"/>
      </w:pPr>
      <w:r>
        <w:rPr>
          <w:lang w:val="hi_IN" w:bidi="hi_IN"/>
        </w:rPr>
      </w:r>
      <w:r>
        <w:rPr>
          <w:lang w:val="hi_IN" w:bidi="hi_IN"/>
        </w:rPr>
        <w:t>एबेर</w:t>
      </w:r>
    </w:p>
    <w:p>
      <w:pPr>
        <w:pStyle w:val="ListBullet"/>
        <w:spacing w:line="240" w:lineRule="auto"/>
        <w:ind w:left="720"/>
      </w:pPr>
      <w:r>
        <w:rPr>
          <w:lang w:val="hi_IN" w:bidi="hi_IN"/>
        </w:rPr>
      </w:r>
      <w:r>
        <w:rPr>
          <w:lang w:val="hi_IN" w:bidi="hi_IN"/>
        </w:rPr>
        <w:t>पेलेग</w:t>
      </w:r>
    </w:p>
    <w:p>
      <w:pPr>
        <w:pStyle w:val="ListBullet"/>
        <w:spacing w:line="240" w:lineRule="auto"/>
        <w:ind w:left="720"/>
      </w:pPr>
      <w:r>
        <w:rPr>
          <w:lang w:val="hi_IN" w:bidi="hi_IN"/>
        </w:rPr>
      </w:r>
      <w:r>
        <w:rPr>
          <w:lang w:val="hi_IN" w:bidi="hi_IN"/>
        </w:rPr>
        <w:t>रू</w:t>
      </w:r>
    </w:p>
    <w:p>
      <w:pPr>
        <w:pStyle w:val="ListBullet"/>
        <w:spacing w:line="240" w:lineRule="auto"/>
        <w:ind w:left="720"/>
      </w:pPr>
      <w:r>
        <w:rPr>
          <w:lang w:val="hi_IN" w:bidi="hi_IN"/>
        </w:rPr>
      </w:r>
      <w:r>
        <w:rPr>
          <w:lang w:val="hi_IN" w:bidi="hi_IN"/>
        </w:rPr>
        <w:t>सरूग</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तेरह</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हारान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100 वर्ष की आयु में, शेम को एक बूढ़े व्यक्ति के समान दिखना चाहिए। फिर भी, शेम को कुछ ऐसा पकड़ना चाहिए जो शिशु अर्पक्षद का प्रतिनिधित्व कर सके। शेम 500 वर्ष और जीवित रहा और फिर उसकी मृत्यु हो गई। शेम के बच्चों ने उसे दफनाया और उसके लिए शोक किया।</w:t>
      </w:r>
    </w:p>
    <w:p>
      <w:pPr/>
      <w:r>
        <w:rPr>
          <w:lang w:val="hi_IN" w:bidi="hi_IN"/>
        </w:rPr>
      </w:r>
      <w:r>
        <w:rPr>
          <w:lang w:val="hi_IN" w:bidi="hi_IN"/>
        </w:rPr>
        <w:t>दूसरे दृश्य में: 35 वर्ष की आयु में, अर्पक्षद को एक मध्यम आयु के व्यक्ति जैसा दिखना चाहिए। अर्पक्षद को कुछ ऐसा पकड़ना चाहिए जो शिशु शेलह का प्रतिनिधित्व कर सके। अर्पक्षद 403 वर्ष और जीवित रहा और फिर उसकी मृत्यु हो गई। अर्पक्षद के बच्चों ने उसे दफनाया और उसके लिए शोक किया।</w:t>
      </w:r>
    </w:p>
    <w:p>
      <w:pPr/>
      <w:r>
        <w:rPr>
          <w:lang w:val="hi_IN" w:bidi="hi_IN"/>
        </w:rPr>
      </w:r>
      <w:r>
        <w:rPr>
          <w:lang w:val="hi_IN" w:bidi="hi_IN"/>
        </w:rPr>
        <w:t>तीसरे दृश्य में: 30 वर्ष की आयु में, शेलह को एक मध्यम आयु के व्यक्ति जैसा दिखना चाहिए। शेलह को कुछ ऐसा पकड़ना चाहिए जो शिशु एबेर का प्रतिनिधित्व कर सके। शेलह 403 वर्ष और जीवित रहा और फिर उसकी मृत्यु हो गई। शेलह के बच्चों ने उसे दफनाया और उसके लिए शोक किया।</w:t>
      </w:r>
    </w:p>
    <w:p>
      <w:pPr/>
      <w:r>
        <w:rPr>
          <w:lang w:val="hi_IN" w:bidi="hi_IN"/>
        </w:rPr>
      </w:r>
      <w:r>
        <w:rPr>
          <w:lang w:val="hi_IN" w:bidi="hi_IN"/>
        </w:rPr>
        <w:t>चौथे दृश्य में: 34 वर्ष की आयु में, एबेर को एक मध्यम आयु के व्यक्ति जैसा दिखना चाहिए। एबेर को कुछ ऐसा पकड़ना चाहिए जो शिशु पेलेग का प्रतिनिधित्व कर सके। एबेर 430 वर्ष और जीवित रहा और फिर उसकी मृत्यु हो गई। एबेर के बच्चों ने उसे दफनाया और उसके लिए शोक किया।</w:t>
      </w:r>
    </w:p>
    <w:p>
      <w:pPr/>
      <w:r>
        <w:rPr>
          <w:lang w:val="hi_IN" w:bidi="hi_IN"/>
        </w:rPr>
      </w:r>
      <w:r>
        <w:rPr>
          <w:lang w:val="hi_IN" w:bidi="hi_IN"/>
        </w:rPr>
        <w:t>पाँचवे दृश्य में: 30 वर्ष की आयु में, पेलेग को एक मध्यम आयु के व्यक्ति जैसा दिखना चाहिए। पेलेग को कुछ ऐसा पकड़ना चाहिए जो शिशु रू का प्रतिनिधित्व कर सके। पेलेग 209 वर्ष और जीवित रहा और फिर उसकी मृत्यु हो गई। पेलेग के बच्चों ने उसे दफनाया और उसके लिए शोक किया।</w:t>
      </w:r>
    </w:p>
    <w:p>
      <w:pPr/>
      <w:r>
        <w:rPr>
          <w:lang w:val="hi_IN" w:bidi="hi_IN"/>
        </w:rPr>
      </w:r>
      <w:r>
        <w:rPr>
          <w:lang w:val="hi_IN" w:bidi="hi_IN"/>
        </w:rPr>
        <w:t>छठवें दृश्य में: 32 वर्ष की आयु में, रू को एक मध्यम आयु के व्यक्ति जैसा दिखना चाहिए। रू को कुछ ऐसा पकड़ना चाहिए जो शिशु सरूग का प्रतिनिधित्व कर सके। रू 207 वर्ष और जीवित रहा और फिर उसकी मृत्यु हो गई। रू के बच्चों ने उसे दफनाया और उसके लिए शोक किया।</w:t>
      </w:r>
    </w:p>
    <w:p>
      <w:pPr/>
      <w:r>
        <w:rPr>
          <w:lang w:val="hi_IN" w:bidi="hi_IN"/>
        </w:rPr>
      </w:r>
      <w:r>
        <w:rPr>
          <w:lang w:val="hi_IN" w:bidi="hi_IN"/>
        </w:rPr>
        <w:t>सातवें दृश्य में: 30 वर्ष की आयु में, सरूग को एक मध्यम आयु के व्यक्ति जैसा दिखना चाहिए। सरूग को कुछ ऐसा पकड़ना चाहिए जो शिशु नाहोर का प्रतिनिधित्व कर सके। सरूग 200 वर्ष और जीवित रहा और फिर उसकी मृत्यु हो गई। सरूग के बच्चों ने उसे दफनाया और उसके लिए शोक किया।</w:t>
      </w:r>
    </w:p>
    <w:p>
      <w:pPr/>
      <w:r>
        <w:rPr>
          <w:lang w:val="hi_IN" w:bidi="hi_IN"/>
        </w:rPr>
      </w:r>
      <w:r>
        <w:rPr>
          <w:lang w:val="hi_IN" w:bidi="hi_IN"/>
        </w:rPr>
        <w:t>आठवें दृश्य में: 29 वर्ष की आयु में, नाहोर को एक मध्यम आयु के व्यक्ति जैसा दिखना चाहिए। नाहोर को कुछ ऐसा पकड़ना चाहिए जो शिशु तेरह का प्रतिनिधित्व कर सके। नाहोर 119 वर्ष और जीवित रहा और फिर उसकी मृत्यु हो गई। नाहोर के बच्चों ने उसे दफनाया और उसके लिए शोक किया।</w:t>
      </w:r>
    </w:p>
    <w:p>
      <w:pPr/>
      <w:r>
        <w:rPr>
          <w:lang w:val="hi_IN" w:bidi="hi_IN"/>
        </w:rPr>
      </w:r>
      <w:r>
        <w:rPr>
          <w:lang w:val="hi_IN" w:bidi="hi_IN"/>
        </w:rPr>
        <w:t>नौवें दृश्य में: 70 वर्ष की आयु में, तेरह को एक बूढ़े व्यक्ति जैसा दिखना चाहिए। तेरह अपने पुत्रों अब्राम, नाहोर और हारान के आसपास होना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यह दर्ज करने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11:10–26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अर्पक्षद</w:t>
      </w:r>
    </w:p>
    <w:p>
      <w:pPr>
        <w:pStyle w:val="ListBullet"/>
        <w:spacing w:line="240" w:lineRule="auto"/>
        <w:ind w:left="720"/>
      </w:pPr>
      <w:r>
        <w:rPr>
          <w:lang w:val="hi_IN" w:bidi="hi_IN"/>
        </w:rPr>
      </w:r>
      <w:r>
        <w:rPr>
          <w:lang w:val="hi_IN" w:bidi="hi_IN"/>
        </w:rPr>
        <w:t>शेलह</w:t>
      </w:r>
    </w:p>
    <w:p>
      <w:pPr>
        <w:pStyle w:val="ListBullet"/>
        <w:spacing w:line="240" w:lineRule="auto"/>
        <w:ind w:left="720"/>
      </w:pPr>
      <w:r>
        <w:rPr>
          <w:lang w:val="hi_IN" w:bidi="hi_IN"/>
        </w:rPr>
      </w:r>
      <w:r>
        <w:rPr>
          <w:lang w:val="hi_IN" w:bidi="hi_IN"/>
        </w:rPr>
        <w:t>एबेर</w:t>
      </w:r>
    </w:p>
    <w:p>
      <w:pPr>
        <w:pStyle w:val="ListBullet"/>
        <w:spacing w:line="240" w:lineRule="auto"/>
        <w:ind w:left="720"/>
      </w:pPr>
      <w:r>
        <w:rPr>
          <w:lang w:val="hi_IN" w:bidi="hi_IN"/>
        </w:rPr>
      </w:r>
      <w:r>
        <w:rPr>
          <w:lang w:val="hi_IN" w:bidi="hi_IN"/>
        </w:rPr>
        <w:t>पेलेग</w:t>
      </w:r>
    </w:p>
    <w:p>
      <w:pPr>
        <w:pStyle w:val="ListBullet"/>
        <w:spacing w:line="240" w:lineRule="auto"/>
        <w:ind w:left="720"/>
      </w:pPr>
      <w:r>
        <w:rPr>
          <w:lang w:val="hi_IN" w:bidi="hi_IN"/>
        </w:rPr>
      </w:r>
      <w:r>
        <w:rPr>
          <w:lang w:val="hi_IN" w:bidi="hi_IN"/>
        </w:rPr>
        <w:t>रू</w:t>
      </w:r>
    </w:p>
    <w:p>
      <w:pPr>
        <w:pStyle w:val="ListBullet"/>
        <w:spacing w:line="240" w:lineRule="auto"/>
        <w:ind w:left="720"/>
      </w:pPr>
      <w:r>
        <w:rPr>
          <w:lang w:val="hi_IN" w:bidi="hi_IN"/>
        </w:rPr>
      </w:r>
      <w:r>
        <w:rPr>
          <w:lang w:val="hi_IN" w:bidi="hi_IN"/>
        </w:rPr>
        <w:t>सरूग</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तेरह</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हारान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नीचे दिया गया, नाटक और उसके संभावित उत्तरों का एक उदाहरण है।</w:t>
      </w:r>
    </w:p>
    <w:p>
      <w:pPr/>
      <w:r>
        <w:rPr>
          <w:lang w:val="hi_IN" w:bidi="hi_IN"/>
        </w:rPr>
      </w:r>
      <w:r>
        <w:rPr>
          <w:lang w:val="hi_IN" w:bidi="hi_IN"/>
        </w:rPr>
        <w:t>आप हर दृश्य को दो भाग में अभिनय कर सकते हैं। पहले भाग में, पिता अपनी उम्र बताएगा, परमेश्वर की स्तुति करेगा, और अपने बड़े पुत्र का नाम बताएगा। दूसरे भाग में, उस व्यक्ति के पुत्र और पुत्रियाँ अपने पिता की मृत्यु के समय उसकी उम्र बताएँगे। फिर पुत्र और पुत्रियाँ अपने पिता को दफनाएँगे और शोक करेंगे।</w:t>
      </w:r>
    </w:p>
    <w:p>
      <w:pPr/>
      <w:r>
        <w:rPr>
          <w:lang w:val="hi_IN" w:bidi="hi_IN"/>
        </w:rPr>
      </w:r>
      <w:r>
        <w:rPr>
          <w:lang w:val="hi_IN" w:bidi="hi_IN"/>
        </w:rPr>
        <w:t>उदाहरण के लिए, पहले दृश्य में, शेम शिशु अर्पक्षद को पकड़कर कहे, "मैं 100 वर्ष का हूँ, और इस बच्चे के लिए परमेश्वर की स्तुति करता हूँ! इस बच्चे का नाम अर्पक्षद होगा।"</w:t>
      </w:r>
    </w:p>
    <w:p>
      <w:pPr/>
      <w:r>
        <w:rPr>
          <w:lang w:val="hi_IN" w:bidi="hi_IN"/>
        </w:rPr>
      </w:r>
      <w:r>
        <w:rPr>
          <w:lang w:val="hi_IN" w:bidi="hi_IN"/>
        </w:rPr>
        <w:t>नाटक को रोकें। शेम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खुश हूँ क्योंकि इस बच्चे के साथ, हमने बढ़ने के लिए परमेश्वर की आज्ञा को मानना शुरू कर दिया है; या</w:t>
      </w:r>
    </w:p>
    <w:p>
      <w:pPr>
        <w:pStyle w:val="ListBullet"/>
        <w:spacing w:line="240" w:lineRule="auto"/>
        <w:ind w:left="720"/>
      </w:pPr>
      <w:r>
        <w:rPr>
          <w:lang w:val="hi_IN" w:bidi="hi_IN"/>
        </w:rPr>
      </w:r>
      <w:r>
        <w:rPr>
          <w:lang w:val="hi_IN" w:bidi="hi_IN"/>
        </w:rPr>
        <w:t>इस बच्चे के साथ, हम मानव जाति की एक नई पीढ़ी की शुरूआत करते हैं।</w:t>
      </w:r>
    </w:p>
    <w:p>
      <w:pPr/>
      <w:r>
        <w:rPr>
          <w:lang w:val="hi_IN" w:bidi="hi_IN"/>
        </w:rPr>
      </w:r>
      <w:r>
        <w:rPr>
          <w:lang w:val="hi_IN" w:bidi="hi_IN"/>
        </w:rPr>
        <w:t>अभिनय जारी रखें।</w:t>
      </w:r>
    </w:p>
    <w:p>
      <w:pPr/>
      <w:r>
        <w:rPr>
          <w:lang w:val="hi_IN" w:bidi="hi_IN"/>
        </w:rPr>
      </w:r>
      <w:r>
        <w:rPr>
          <w:lang w:val="hi_IN" w:bidi="hi_IN"/>
        </w:rPr>
        <w:t>फिर, शेम के बच्चे कहें, "हमारे पिता शेम की मृत्यु 600 वर्ष की आयु में शांतिपूर्वक हुई है।" फिर दिखाएँ कि शेम के बच्चों ने कैसे शेम को दफनाया और शोक किया।</w:t>
      </w:r>
    </w:p>
    <w:p>
      <w:pPr/>
      <w:r>
        <w:rPr>
          <w:lang w:val="hi_IN" w:bidi="hi_IN"/>
        </w:rPr>
      </w:r>
      <w:r>
        <w:rPr>
          <w:lang w:val="hi_IN" w:bidi="hi_IN"/>
        </w:rPr>
        <w:t>दो भाग के दृश्य को आठ दृश्य तक दोहराएँ जब नाहोर तेरह का नाम रखता हैं और नाहोर की मृत्यु हो जाती है।</w:t>
      </w:r>
    </w:p>
    <w:p>
      <w:pPr/>
      <w:r>
        <w:rPr>
          <w:lang w:val="hi_IN" w:bidi="hi_IN"/>
        </w:rPr>
      </w:r>
      <w:r>
        <w:rPr>
          <w:lang w:val="hi_IN" w:bidi="hi_IN"/>
        </w:rPr>
        <w:t>नौवें दृश्य में, तेरह और उसके तीनों पुत्रों को एक साथ कोई गतिविधि करते दिखाएँ। वे एक साथ खा सकते हैं या प्रार्थना कर सकते हैं।</w:t>
      </w:r>
    </w:p>
    <w:p>
      <w:pPr/>
      <w:r>
        <w:rPr>
          <w:lang w:val="hi_IN" w:bidi="hi_IN"/>
        </w:rPr>
      </w:r>
      <w:r>
        <w:rPr>
          <w:lang w:val="hi_IN" w:bidi="hi_IN"/>
        </w:rPr>
        <w:t>नाटक को रोकें। तेरह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ने मुझे वास्तव में इन तीन पुत्रों से आशीष दी है; या</w:t>
      </w:r>
    </w:p>
    <w:p>
      <w:pPr>
        <w:pStyle w:val="ListBullet"/>
        <w:spacing w:line="240" w:lineRule="auto"/>
        <w:ind w:left="720"/>
      </w:pPr>
      <w:r>
        <w:rPr>
          <w:lang w:val="hi_IN" w:bidi="hi_IN"/>
        </w:rPr>
      </w:r>
      <w:r>
        <w:rPr>
          <w:lang w:val="hi_IN" w:bidi="hi_IN"/>
        </w:rPr>
        <w:t>मुझे लगता है कि परमेश्वर का मेरे पुत्रों के लिए एक महान उद्देश्य है</w:t>
      </w:r>
    </w:p>
    <w:p>
      <w:pPr/>
      <w:r>
        <w:rPr>
          <w:lang w:val="hi_IN" w:bidi="hi_IN"/>
        </w:rPr>
      </w:r>
      <w:r>
        <w:rPr>
          <w:b/>
          <w:lang w:val="hi_IN" w:bidi="hi_IN"/>
        </w:rPr>
        <w:t>यह दर्ज करने का अंत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कहानियों में बताया गया था कि जलप्रलय के बाद लोग कैसे बढ़ते गए और अलग-अलग स्थानों पर रहने के लिए चले गए। वर्तमान भाग शेम की वंशावली को दिखाता है जो नौवीं पीढ़ी में तेरह के पुत्रों अब्राम, नाहोर और हारान के जन्म पर समाप्त होती है।</w:t>
      </w:r>
    </w:p>
    <w:p>
      <w:pPr/>
      <w:r>
        <w:rPr>
          <w:lang w:val="hi_IN" w:bidi="hi_IN"/>
        </w:rPr>
      </w:r>
      <w:r>
        <w:rPr>
          <w:lang w:val="hi_IN" w:bidi="hi_IN"/>
        </w:rPr>
        <w:t xml:space="preserve">वर्तमान वंशावली एक परिचय से शुरू होती है, "शेम की </w:t>
      </w:r>
      <w:r>
        <w:rPr>
          <w:b/>
          <w:lang w:val="hi_IN" w:bidi="hi_IN"/>
        </w:rPr>
        <w:t>वंशावली</w:t>
      </w:r>
      <w:r>
        <w:rPr>
          <w:lang w:val="hi_IN" w:bidi="hi_IN"/>
        </w:rPr>
        <w:t xml:space="preserve"> यह है।" पीढ़ियों के लिए इब्रानी शब्द एक ऐसा शब्द है जो आमतौर पर किसी कहानी या किसी व्यक्ति के वंश के विवरण को दर्शाता है। इसका अनुवाद अक्सर </w:t>
      </w:r>
      <w:r>
        <w:rPr>
          <w:b/>
          <w:lang w:val="hi_IN" w:bidi="hi_IN"/>
        </w:rPr>
        <w:t>वंशावली</w:t>
      </w:r>
      <w:r>
        <w:rPr>
          <w:lang w:val="hi_IN" w:bidi="hi_IN"/>
        </w:rPr>
        <w:t xml:space="preserve"> के रूप में भी किया जाता है। उत्पत्ति की पुस्तक में, इस शब्द के दो मुख्य कार्य हैं। सबसे पहले, यह एक नए भाग या कहानी को संकेत देने का काम करता है; उत्पत्ति की पुस्तक में इसका उपयोग तेरह बार किया गया है। दूसरा, कोई व्यक्ति किस परिवार से सम्बन्धित है, यह दिखाने का कार्य करता है। यह जानकारी महत्वपूर्ण है क्योंकि किसी व्यक्ति की सामाजिक स्थिति, अधिकार और दायित्व उसकी वंशावली पर आधारित हैं। वर्तमान सन्दर्भ में, यह वंशावली अब्राम के पूर्वजों की उत्पत्ति का परिचय देती है। अब्राम अगला महत्वपूर्ण पात्र बन जाएगा।</w:t>
      </w:r>
    </w:p>
    <w:p>
      <w:pPr/>
      <w:r>
        <w:rPr>
          <w:lang w:val="hi_IN" w:bidi="hi_IN"/>
        </w:rPr>
      </w:r>
      <w:r>
        <w:rPr>
          <w:lang w:val="hi_IN" w:bidi="hi_IN"/>
        </w:rPr>
        <w:t xml:space="preserve">चूंकि यह शब्द छठी बार आया है, इसलिए पीढ़ियों के लिए उसी शब्द का उपयोग करना सुनिश्चित करें जो आपने पिछली वंशावली में किया है। आप </w:t>
      </w:r>
      <w:r>
        <w:rPr>
          <w:lang w:val="hi_IN" w:bidi="hi_IN"/>
        </w:rPr>
        <w:t>पीढ़ियों</w:t>
      </w:r>
      <w:r>
        <w:rPr>
          <w:lang w:val="hi_IN" w:bidi="hi_IN"/>
        </w:rPr>
        <w:t xml:space="preserve"> या </w:t>
      </w:r>
      <w:r>
        <w:rPr>
          <w:b/>
          <w:lang w:val="hi_IN" w:bidi="hi_IN"/>
        </w:rPr>
        <w:t>वंशावली</w:t>
      </w:r>
      <w:r>
        <w:rPr>
          <w:lang w:val="hi_IN" w:bidi="hi_IN"/>
        </w:rPr>
        <w:t xml:space="preserve"> के बारे में अधिक जानकारी के लिए मुख्य शब्दावली को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11:27–32</w:t>
      </w:r>
      <w:r>
        <w:rPr>
          <w:lang w:val="hi_IN" w:bidi="hi_IN"/>
        </w:rPr>
      </w:r>
    </w:p>
    <w:p>
      <w:pPr>
        <w:pStyle w:val="Heading3"/>
      </w:pPr>
      <w:r>
        <w:rPr>
          <w:lang w:val="hi_IN" w:bidi="hi_IN"/>
        </w:rPr>
        <w:t>सुने और मन में रखें</w:t>
      </w:r>
    </w:p>
    <w:p>
      <w:pPr/>
      <w:r>
        <w:rPr>
          <w:lang w:val="hi_IN" w:bidi="hi_IN"/>
        </w:rPr>
      </w:r>
      <w:r>
        <w:rPr>
          <w:lang w:val="hi_IN" w:bidi="hi_IN"/>
        </w:rPr>
        <w:t>उत्पत्ति 11:27–32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तेरह के परिवार के बारे में है। याद करें कि पिछली कहानी शेम की वंशावली के बारे में थी। शेम की वंशावली में उल्लेखित अन्तिम पीढ़ी तेरह थी। वर्तमान भाग तेरह और उसके परिवार से शुरू होने वाली कहानी को आगे बढ़ाता है। यह तेरह के पुत्रों और उन पत्नियों के बारे में अधिक बताता है, जिनसे उसके पुत्रों ने विवाह किया था। यह इस बारे में भी बात करता है कि वे कहाँ रहते थे, और किस उम्र में तेरह की मृत्यु हुई।</w:t>
      </w:r>
    </w:p>
    <w:p>
      <w:pPr/>
      <w:r>
        <w:rPr>
          <w:lang w:val="hi_IN" w:bidi="hi_IN"/>
        </w:rPr>
      </w:r>
      <w:r>
        <w:rPr>
          <w:lang w:val="hi_IN" w:bidi="hi_IN"/>
        </w:rPr>
        <w:t>कहानी एक परिचय से शुरू होती है, "तेरह की वंशावली यह है।" "अब" शब्द एक नए भाग का संकेत देता है, लेकिन यह पूरी तरह से नया भाग नहीं। ऐसा इसलिए है क्योंकि "अब" शब्द के लिए इब्रानी यह दर्शाता है कि वर्तमान कहानी अभी भी पिछली कहानी से जुड़ी हुई है। इसके अलावा, पिछली कहानी की तरह, "पीढ़ियाँ" शब्द किसी व्यक्ति के वंश को दर्शाता है। इसका अर्थ है कि यह कहानी भी एक प्रकार की वंशावली है। यह वंशावली तेरह के परिवार, उसके वंशजों के बारे में बताती है। यह याद रखना महत्वपूर्ण है कि उस समय किसी व्यक्ति की वंशावली बहुत महत्वपूर्ण मानी जाती थी। किसी व्यक्ति की वंशावली उसकी सामाजिक स्थिति, अधिकारों और कर्तव्यों को निर्धारित करती थी।</w:t>
      </w:r>
    </w:p>
    <w:p>
      <w:pPr/>
      <w:r>
        <w:rPr>
          <w:lang w:val="hi_IN" w:bidi="hi_IN"/>
        </w:rPr>
      </w:r>
      <w:r>
        <w:rPr>
          <w:lang w:val="hi_IN" w:bidi="hi_IN"/>
        </w:rPr>
        <w:t>तेरह के पुत्र अब्राम, नाहोर और हारान थे। उसके पुत्रों में से, केवल हारान के ही बच्चे थे। उसके बच्चे लूत मिल्का और यिस्का थे। लेकिन हारान की मृत्यु अपने पिता तेरह से पहले हो गई। उसकी मृत्यु कसदियों के ऊर देश में हुई जहाँ उसका जन्म हुआ था। कसदियों का सन्दर्भ बेबीलोन वासियों से था, इसलिए ऊर बेबीलोन के एक क्षेत्र का नाम था।</w:t>
      </w:r>
    </w:p>
    <w:p>
      <w:pPr/>
      <w:r>
        <w:rPr>
          <w:lang w:val="hi_IN" w:bidi="hi_IN"/>
        </w:rPr>
      </w:r>
      <w:r>
        <w:rPr>
          <w:lang w:val="hi_IN" w:bidi="hi_IN"/>
        </w:rPr>
        <w:t>रुकें और ऐसा नक्शा दिखाएँ जो बेबीलोन प्रांत के भीतर ऊर शहर को दिखाता हो।</w:t>
      </w:r>
    </w:p>
    <w:p>
      <w:pPr/>
      <w:r>
        <w:rPr>
          <w:lang w:val="hi_IN" w:bidi="hi_IN"/>
        </w:rPr>
      </w:r>
      <w:r>
        <w:rPr>
          <w:lang w:val="hi_IN" w:bidi="hi_IN"/>
        </w:rPr>
        <w:t>यह याद रखना महत्वपूर्ण है कि बाबुल, बेबीलोन का एक अन्य नाम है, जहाँ लोगों ने एक शहर और मीनार बनाने की योजना बनाई थी। परमेश्वर ने लोगों को इस निर्माण काम को पूरा करने से रोक दिया और उन्हें संसार भर में फैला दिया। जब परमेश्वर ने लोगों को तितर बितर कर दिया, तब तेरह और उसका परिवार शायद बेबीलोन में रहा होगा। शायद यह समझाता है कि बेबीलोन की भूमि, या कसदियों के ऊर देश, को वह भूमि क्यों कहा गया था जहाँ हारान का जन्म हुआ था।</w:t>
      </w:r>
    </w:p>
    <w:p>
      <w:pPr/>
      <w:r>
        <w:rPr>
          <w:lang w:val="hi_IN" w:bidi="hi_IN"/>
        </w:rPr>
      </w:r>
      <w:r>
        <w:rPr>
          <w:lang w:val="hi_IN" w:bidi="hi_IN"/>
        </w:rPr>
        <w:t>हारान की पत्नी का उल्लेख नहीं किया गया था, लेकिन अब्राम और नाहोर की पत्नियों का उल्लेख किया गया था। नाहोर ने हारान की पुत्री मिल्का से विवाह किया। इसलिए, नाहोर और मिल्का खून के रिश्तेदार थे। उनकी संस्कृति में, करीबी रिश्तेदारों के बीच विवाह करना सामान्य था, और कभी-कभी इसे प्राथमिकता भी दी जाती थी। यह एक ऐसा तरीका था जिससे परिवार मजबूत रिश्ते बनाए रखते थे और अपने वंश को बचाए रखते थे। इसी बीच अब्राम ने सारै से विवाह किया। बाद में एक कहानी से पता चलता है कि सारै अब्राम की सौतेली बहन थी। इसका अर्थ है कि अब्राम और सारै का पिता एक ही था, तेरह लेकिन उनकी माताएँ अलग-अलग थीं।</w:t>
      </w:r>
    </w:p>
    <w:p>
      <w:pPr/>
      <w:r>
        <w:rPr>
          <w:lang w:val="hi_IN" w:bidi="hi_IN"/>
        </w:rPr>
      </w:r>
      <w:r>
        <w:rPr>
          <w:lang w:val="hi_IN" w:bidi="hi_IN"/>
        </w:rPr>
        <w:t>रुकें और नीचे दिए गए प्रश्नों पर चर्चा करें:</w:t>
      </w:r>
    </w:p>
    <w:p>
      <w:pPr/>
      <w:r>
        <w:rPr>
          <w:lang w:val="hi_IN" w:bidi="hi_IN"/>
        </w:rPr>
      </w:r>
      <w:r>
        <w:rPr>
          <w:lang w:val="hi_IN" w:bidi="hi_IN"/>
        </w:rPr>
        <w:t>अब्राम और सारै की कोई संतान नहीं थी क्योंकि सारै बाँझ थी। बाँझपन का अर्थ है किसी स्त्री की संतान गर्भधारण करने में असमर्थता। यहाँ सारै के बाँझपन का उल्लेख इसलिए किया गया था क्योंकि अगली कहानियों में अब्राम और सारै मुख्य पात्र होने वाले हैं। सारै का बाँझपन इन अगली कहानियों में एक महत्वपूर्ण जानकारी होगी।</w:t>
      </w:r>
    </w:p>
    <w:p>
      <w:pPr/>
      <w:r>
        <w:rPr>
          <w:lang w:val="hi_IN" w:bidi="hi_IN"/>
        </w:rPr>
      </w:r>
      <w:r>
        <w:rPr>
          <w:lang w:val="hi_IN" w:bidi="hi_IN"/>
        </w:rPr>
        <w:t>फिर तेरह कसदियों के ऊर देश को छोड़कर कनान देश में चला गया। कनान वह भूमि थी जिसका नाम नूह के पोते कनान के नाम पर रखा गया है। तेरह अपने साथ अब्राम और सारै और अपने पोते लूत को भी ले गया। इस बिंदु पर यह स्पष्ट नहीं है कि नाहोर और मिल्का और हारान की दूसरी पुत्री यिस्का का क्या हुआ। लेकिन तेरह, अब्राम, सारै और लूत कनान की यात्रा पर चल दिए। हालाँकि, कनान पहुँचने से पहले, वे हारान नामक स्थान पर रुके।</w:t>
      </w:r>
    </w:p>
    <w:p>
      <w:pPr/>
      <w:r>
        <w:rPr>
          <w:lang w:val="hi_IN" w:bidi="hi_IN"/>
        </w:rPr>
      </w:r>
      <w:r>
        <w:rPr>
          <w:lang w:val="hi_IN" w:bidi="hi_IN"/>
        </w:rPr>
        <w:t>रुकें और एक ऐसा नक्शा दिखाएँ जो ऊर से कनान जाने का रास्ता दिखाता हो, और मार्ग में कहीं बीच में हारान हो।</w:t>
      </w:r>
    </w:p>
    <w:p>
      <w:pPr/>
      <w:r>
        <w:rPr>
          <w:lang w:val="hi_IN" w:bidi="hi_IN"/>
        </w:rPr>
      </w:r>
      <w:r>
        <w:rPr>
          <w:lang w:val="hi_IN" w:bidi="hi_IN"/>
        </w:rPr>
        <w:t xml:space="preserve">यह स्थान तेरह के पुत्र हारान से सम्बन्धित नहीं है, क्योंकि इब्रानी में इस स्थान की वर्तनी अलग है। यह हारान में है, जहाँ तेरह, अब्राम, सारै और लूत कुछ समय के लिए रहेंगे। यह वह स्थान भी है जहाँ तेरह की मृत्यु होगी। 205 वर्ष की आयु में उसकी मृत्यु हो गई।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तेरह और उसके तीन पुत्र कसदियों के ऊर में एक साथ हैं। हारान अपने बच्चों लूत, मिल्का, और यिस्का के साथ था।</w:t>
      </w:r>
    </w:p>
    <w:p>
      <w:pPr/>
      <w:r>
        <w:rPr>
          <w:lang w:val="hi_IN" w:bidi="hi_IN"/>
        </w:rPr>
      </w:r>
      <w:r>
        <w:rPr>
          <w:b/>
          <w:lang w:val="hi_IN" w:bidi="hi_IN"/>
        </w:rPr>
        <w:t>दूसरा दृश्य:</w:t>
      </w:r>
      <w:r>
        <w:rPr>
          <w:lang w:val="hi_IN" w:bidi="hi_IN"/>
        </w:rPr>
        <w:t xml:space="preserve"> हारान मर गया और उसे कसदियों के ऊर में दफनाया गया।</w:t>
      </w:r>
    </w:p>
    <w:p>
      <w:pPr/>
      <w:r>
        <w:rPr>
          <w:lang w:val="hi_IN" w:bidi="hi_IN"/>
        </w:rPr>
      </w:r>
      <w:r>
        <w:rPr>
          <w:b/>
          <w:lang w:val="hi_IN" w:bidi="hi_IN"/>
        </w:rPr>
        <w:t>तीसरा दृश्य:</w:t>
      </w:r>
      <w:r>
        <w:rPr>
          <w:lang w:val="hi_IN" w:bidi="hi_IN"/>
        </w:rPr>
        <w:t xml:space="preserve"> नाहोर ने हारान की पुत्री मिल्का से विवाह किया। अब्राम ने सारै से विवाह किया। अब्राम और सारै की कोई संतान नहीं थी।</w:t>
      </w:r>
    </w:p>
    <w:p>
      <w:pPr/>
      <w:r>
        <w:rPr>
          <w:lang w:val="hi_IN" w:bidi="hi_IN"/>
        </w:rPr>
      </w:r>
      <w:r>
        <w:rPr>
          <w:b/>
          <w:lang w:val="hi_IN" w:bidi="hi_IN"/>
        </w:rPr>
        <w:t>चौथा दृश्य:</w:t>
      </w:r>
      <w:r>
        <w:rPr>
          <w:lang w:val="hi_IN" w:bidi="hi_IN"/>
        </w:rPr>
        <w:t xml:space="preserve"> तेरह ने अब्राम, सारै और लूत के साथ कसदियों के ऊर से कनान देश की ओर अपनी यात्रा शुरू की। हारान पहुँचने के बाद, उन्होंने यात्रा को रोक दिया और वहाँ रहने लगे।</w:t>
      </w:r>
    </w:p>
    <w:p>
      <w:pPr/>
      <w:r>
        <w:rPr>
          <w:lang w:val="hi_IN" w:bidi="hi_IN"/>
        </w:rPr>
      </w:r>
      <w:r>
        <w:rPr>
          <w:b/>
          <w:lang w:val="hi_IN" w:bidi="hi_IN"/>
        </w:rPr>
        <w:t>पाँचवाँ दृश्य:</w:t>
      </w:r>
      <w:r>
        <w:rPr>
          <w:lang w:val="hi_IN" w:bidi="hi_IN"/>
        </w:rPr>
        <w:t xml:space="preserve"> 205 वर्ष की आयु में तेरह की हारान में मृत्यु हो गई।</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तेरह</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लूत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याद रखें कि यह कहानी शेम की "पीढ़ियों" या "वंशावली" का अनुसरण करती है। तेरह, शेम की वंशावली की अन्तिम पीढ़ी में था। यह कहानी एक इब्रानी शब्द से शुरू होती है जो दर्शाता है कि यह एक नया भाग है, लेकिन यह नया भाग पिछली कहानी से जुड़ा हुआ है।</w:t>
      </w:r>
    </w:p>
    <w:p>
      <w:pPr/>
      <w:r>
        <w:rPr>
          <w:lang w:val="hi_IN" w:bidi="hi_IN"/>
        </w:rPr>
      </w:r>
      <w:r>
        <w:rPr>
          <w:lang w:val="hi_IN" w:bidi="hi_IN"/>
        </w:rPr>
        <w:t>पहले दृश्य में, तेरह और उसके पुत्र, साथ ही हारान की संतानों को कसदियों के ऊर में एक साथ रहते हुए देखा जा सकता है।</w:t>
      </w:r>
    </w:p>
    <w:p>
      <w:pPr/>
      <w:r>
        <w:rPr>
          <w:lang w:val="hi_IN" w:bidi="hi_IN"/>
        </w:rPr>
      </w:r>
      <w:r>
        <w:rPr>
          <w:lang w:val="hi_IN" w:bidi="hi_IN"/>
        </w:rPr>
        <w:t>रुकें और ऐसा नक्शा दिखाएँ जो बेबीलोन प्रांत के भीतर ऊर शहर को दिखाता हो।</w:t>
      </w:r>
    </w:p>
    <w:p>
      <w:pPr/>
      <w:r>
        <w:rPr>
          <w:lang w:val="hi_IN" w:bidi="hi_IN"/>
        </w:rPr>
      </w:r>
      <w:r>
        <w:rPr>
          <w:lang w:val="hi_IN" w:bidi="hi_IN"/>
        </w:rPr>
        <w:t>आप किसी वस्तु का उपयोग कर सकते हैं और उस पर स्थानों के नामों को चिन्हित कर सकते हैं ताकि यह दर्शा सकें कि वे कहाँ रह रहे हैं। एक और विकल्प यह है कि उस स्थान का नाम जमीन पर लिखा जाए। एक और विकल्प यह हो सकता है कि पात्रों में से कोई एक, किसी भाषण में तात्कालिक बदलाव करे, जिसमें वे यह उल्लेख करें कि वे कसदियों के ऊर में रह रहे हैं।</w:t>
      </w:r>
    </w:p>
    <w:p>
      <w:pPr/>
      <w:r>
        <w:rPr>
          <w:lang w:val="hi_IN" w:bidi="hi_IN"/>
        </w:rPr>
      </w:r>
      <w:r>
        <w:rPr>
          <w:lang w:val="hi_IN" w:bidi="hi_IN"/>
        </w:rPr>
        <w:t>दूसरे दृश्य में, तेरह और उसके पुत्र अब्राम और नाहोर तथा हारान से उत्पन्न पोते-पोतियों को हारान की मृत्यु पर शोक करते हुए दर्शाया जा सकता है। कोई पात्र इसका उल्लेख कर सकता है कि हारान की मृत्यु कसदियों के ऊर में हुई थी, जहाँ वह पैदा हुआ था।</w:t>
      </w:r>
    </w:p>
    <w:p>
      <w:pPr/>
      <w:r>
        <w:rPr>
          <w:lang w:val="hi_IN" w:bidi="hi_IN"/>
        </w:rPr>
      </w:r>
      <w:r>
        <w:rPr>
          <w:lang w:val="hi_IN" w:bidi="hi_IN"/>
        </w:rPr>
        <w:t>तीसरे दृश्य में, नाहोर और मिल्का, साथ ही अब्राम और सारै को पति और पत्नी के रूप में दर्शाया जाना चाहिए। इस दृश्य में यह दिखाना महत्वपूर्ण है कि सारै बाँझ थी।</w:t>
      </w:r>
    </w:p>
    <w:p>
      <w:pPr/>
      <w:r>
        <w:rPr>
          <w:lang w:val="hi_IN" w:bidi="hi_IN"/>
        </w:rPr>
      </w:r>
      <w:r>
        <w:rPr>
          <w:lang w:val="hi_IN" w:bidi="hi_IN"/>
        </w:rPr>
        <w:t>चौथे दृश्य में, तेरह को अब्राम, सारै और लूत के साथ मिलकर एक लंबी यात्रा की तैयारी करते हुए दिखाया जाना चाहिए। तेराह को समूह को यह बताते हुए दर्शाया जा सकता है कि वे कहाँ जा रहे हैं।</w:t>
      </w:r>
    </w:p>
    <w:p>
      <w:pPr/>
      <w:r>
        <w:rPr>
          <w:lang w:val="hi_IN" w:bidi="hi_IN"/>
        </w:rPr>
      </w:r>
      <w:r>
        <w:rPr>
          <w:lang w:val="hi_IN" w:bidi="hi_IN"/>
        </w:rPr>
        <w:t>रुकें और ऐसा नक्शा दिखाएँ जो ऊर से कनान जाने का रास्ता दिखाता हो, और हारान मार्ग में बीच में कहीं हो।</w:t>
      </w:r>
    </w:p>
    <w:p>
      <w:pPr/>
      <w:r>
        <w:rPr>
          <w:lang w:val="hi_IN" w:bidi="hi_IN"/>
        </w:rPr>
      </w:r>
      <w:r>
        <w:rPr>
          <w:lang w:val="hi_IN" w:bidi="hi_IN"/>
        </w:rPr>
        <w:t>फिर, उन्हें हारान में रुकते हुए दिखाया जा सकता है। तेरह को ऐसे देखा जा सकता है कि वह समूह को यात्रा रोकने और वहीं पर डेरा डालने के लिए निर्देश दे रहा है।</w:t>
      </w:r>
    </w:p>
    <w:p>
      <w:pPr/>
      <w:r>
        <w:rPr>
          <w:lang w:val="hi_IN" w:bidi="hi_IN"/>
        </w:rPr>
      </w:r>
      <w:r>
        <w:rPr>
          <w:lang w:val="hi_IN" w:bidi="hi_IN"/>
        </w:rPr>
        <w:t>पाँचवें दृश्य में, अब्राम, सारै और लूत को तेरह की मृत्यु पर शोक करते हुए देखा जा सकता है। अब्राम यहाँ एक ऐसा भाषण दे सकता है जिसमें तेरह की उम्र का उल्लेख किया गया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तेरह</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लूत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यह याद रखना महत्वपूर्ण है कि एक से तीन दृश्य कसदियों के ऊर में होते हैं। हारान के बच्चों का जन्म, हारान की मृत्यु, नाहोर और मिल्का का विवाह, तथा अब्राम और सारै का विवाह, ये सभी घटनाएँ कसदियों के ऊर में होती है। इसलिए, एक से तीन दृश्यों का अभिनय करते समय, यह सुनिश्चित करें कि यह स्पष्ट हो कि वे दृश्य कसदियों के ऊर में हो रहे हैं।</w:t>
      </w:r>
    </w:p>
    <w:p>
      <w:pPr/>
      <w:r>
        <w:rPr>
          <w:lang w:val="hi_IN" w:bidi="hi_IN"/>
        </w:rPr>
      </w:r>
      <w:r>
        <w:rPr>
          <w:lang w:val="hi_IN" w:bidi="hi_IN"/>
        </w:rPr>
        <w:t>जब समूह दूसरी बार कहानी का अभिनय करता है तो उन्हें कहानी के विभिन्न बिंदुओं पर रोकें।</w:t>
      </w:r>
    </w:p>
    <w:p>
      <w:pPr/>
      <w:r>
        <w:rPr>
          <w:lang w:val="hi_IN" w:bidi="hi_IN"/>
        </w:rPr>
      </w:r>
      <w:r>
        <w:rPr>
          <w:lang w:val="hi_IN" w:bidi="hi_IN"/>
        </w:rPr>
        <w:t>पहले दृश्य में, सभी पात्रों को एक ही घर में दिखाएँ। वे कसदियों के ऊर में रह रहे हैं। वे एक साथ कोई गतिविधि कर रहे हैं, शायद भोजन बाँट रहे हैं, जो एक सामान्य गतिविधि है जो उस समय के दौरान पूरा परिवार एक साथ करता था।</w:t>
      </w:r>
    </w:p>
    <w:p>
      <w:pPr/>
      <w:r>
        <w:rPr>
          <w:lang w:val="hi_IN" w:bidi="hi_IN"/>
        </w:rPr>
      </w:r>
      <w:r>
        <w:rPr>
          <w:lang w:val="hi_IN" w:bidi="hi_IN"/>
        </w:rPr>
        <w:t>दूसरे दृश्य में, यह दिखाने के लिए कि हारान की मृत्यु हो गई है, हारान जमीन पर लेट सकता है, उसका पिता तेरह, उसके भाई और उसके बच्चे उसके आसपास खड़े हो सकते हैं और उसकी मृत्यु पर शोक कर सकते हैं।</w:t>
      </w:r>
    </w:p>
    <w:p>
      <w:pPr/>
      <w:r>
        <w:rPr>
          <w:lang w:val="hi_IN" w:bidi="hi_IN"/>
        </w:rPr>
      </w:r>
      <w:r>
        <w:rPr>
          <w:lang w:val="hi_IN" w:bidi="hi_IN"/>
        </w:rPr>
        <w:t>तीसरे दृश्य में, नाहोर और मिल्का को पति और पत्नी के रूप में दिखाया जाना चाहिए। अब्राम और सारै को भी पति और पत्नी के रूप में दिखाया जाना चाहिए। यह दिखाने के लिए कि अब्राम और सारै की कोई संतान नहीं थी, नाहोर और मिल्का को बच्चों के बीच में रखा जा सकता है, जबकि सारै दूर से उन्हें देख सकती है।</w:t>
      </w:r>
    </w:p>
    <w:p>
      <w:pPr/>
      <w:r>
        <w:rPr>
          <w:lang w:val="hi_IN" w:bidi="hi_IN"/>
        </w:rPr>
      </w:r>
      <w:r>
        <w:rPr>
          <w:lang w:val="hi_IN" w:bidi="hi_IN"/>
        </w:rPr>
        <w:t>अभिनय को रोकें: अब्राम और सारै की भूमिका निभाने वाले लोगों से पूछें, "आप कैसा महसूस करते हैं?" आप ऐसी बातें सुन सकते हैं, जैसे "हम दु:खी हैं क्योंकि हमारे अपने बच्चे नहीं हैं," या "शायद परमेश्वर के पास हमारे लिए कोई बड़ी योजना नहीं है।" अभिनय को फिर से शुरू करें।</w:t>
      </w:r>
    </w:p>
    <w:p>
      <w:pPr/>
      <w:r>
        <w:rPr>
          <w:lang w:val="hi_IN" w:bidi="hi_IN"/>
        </w:rPr>
      </w:r>
      <w:r>
        <w:rPr>
          <w:lang w:val="hi_IN" w:bidi="hi_IN"/>
        </w:rPr>
        <w:t>चौथे दृश्य में दो स्थानों को दिखाया जाना चाहिए। पहला कसदियों के ऊर में है जहाँ तेरह, अब्राम, सारै और लूत यात्रा की तैयारी कर रहे हैं। फिर, रास्ते में, वे हारान में रुकते हैं और वहीं रहने का फैसला करते हैं।</w:t>
      </w:r>
    </w:p>
    <w:p>
      <w:pPr/>
      <w:r>
        <w:rPr>
          <w:lang w:val="hi_IN" w:bidi="hi_IN"/>
        </w:rPr>
      </w:r>
      <w:r>
        <w:rPr>
          <w:lang w:val="hi_IN" w:bidi="hi_IN"/>
        </w:rPr>
        <w:t>पाँचवें दृश्य में, हारान में तेरह की बुढ़ापे में मृत्यु। अब्राम, सारै और लूत तेरह की मृत्यु पर शोक कर रहे हैं।</w:t>
      </w:r>
    </w:p>
    <w:p>
      <w:pPr/>
      <w:r>
        <w:rPr>
          <w:lang w:val="hi_IN" w:bidi="hi_IN"/>
        </w:rPr>
      </w:r>
      <w:r>
        <w:rPr>
          <w:lang w:val="hi_IN" w:bidi="hi_IN"/>
        </w:rPr>
        <w:t>अभिनय को रोकें: अब्राम और सारै की भूमिका निभाने वाले लोगों से पूछें, "आप कैसा महसूस करते हैं?" आप ऐसी बातें सुन सकते हैं, जैसे "हमें नहीं पता कि अब क्या करना है और कहाँ जाना है," या "मैं जानना चाहता हूँ कि परमेश्वर हमसे क्या चाहता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तेरह के परिवार के बारे में है, जो शेम की नौवीं पीढ़ी का वंशज है। यह इस बारे में बताती है कि उसका परिवार विवाह करके और बच्चे पैदा करके कैसे बढ़ा। यह कहानी तेरह की मृत्यु के साथ समाप्त होती है जब तेरह और उसका पुत्र अब्राम, अब्राम की पत्नी सारै और उसके पोते लूत के साथ </w:t>
      </w:r>
      <w:r>
        <w:rPr>
          <w:b/>
          <w:lang w:val="hi_IN" w:bidi="hi_IN"/>
        </w:rPr>
        <w:t>कनान</w:t>
      </w:r>
      <w:r>
        <w:rPr>
          <w:lang w:val="hi_IN" w:bidi="hi_IN"/>
        </w:rPr>
        <w:t xml:space="preserve"> देश में चला गया। कनान वह भूमि थी जिसका नाम नूह के पोते कनान के नाम पर रखा गया है। यह भूमि बाद की कहानियों में महत्वपूर्ण होगी क्योंकि यह वह भूमि है जिसे परमेश्वर ने अब्राम के वंशजों को देने की प्रतिज्ञा की थी। व्यवस्थाविवरण की पुस्तक तक इसे प्रतिज्ञा की भूमि माना जाएगा, और बाद में वह भूमि, जिसे इस्राएली अपनी मातृभूमि कहेंगे।</w:t>
      </w:r>
    </w:p>
    <w:p>
      <w:pPr/>
      <w:r>
        <w:rPr>
          <w:lang w:val="hi_IN" w:bidi="hi_IN"/>
        </w:rPr>
      </w:r>
      <w:r>
        <w:rPr>
          <w:lang w:val="hi_IN" w:bidi="hi_IN"/>
        </w:rPr>
        <w:t>ऊर से कनान जाने के रास्ते का नक्शा फिर से दिखाएँ, जिसमें हारान बीच में कहीं हो।</w:t>
      </w:r>
    </w:p>
    <w:p>
      <w:pPr/>
      <w:r>
        <w:rPr>
          <w:lang w:val="hi_IN" w:bidi="hi_IN"/>
        </w:rPr>
      </w:r>
      <w:r>
        <w:rPr>
          <w:lang w:val="hi_IN" w:bidi="hi_IN"/>
        </w:rPr>
        <w:t xml:space="preserve">कहानी एक परिचय से शुरू होती है, "तेरह की </w:t>
      </w:r>
      <w:r>
        <w:rPr>
          <w:b/>
          <w:lang w:val="hi_IN" w:bidi="hi_IN"/>
        </w:rPr>
        <w:t>वंशावली</w:t>
      </w:r>
      <w:r>
        <w:rPr>
          <w:lang w:val="hi_IN" w:bidi="hi_IN"/>
        </w:rPr>
        <w:t xml:space="preserve"> यह है।" "पीढ़ियों" के लिए इब्रानी शब्द किसी कहानी या किसी व्यक्ति के वंश के विवरण को दर्शाता है। इसका अनुवाद वंशावली या इतिहास के रूप में भी किया जाता है। यह उत्पत्ति का एक महत्वपूर्ण शब्द है जो तेरह बार आता है। किसी भी व्यक्ति का वंश महत्वपूर्ण था क्योंकि यही उसकी सामाजिक स्थिति, अधिकारों और कर्तव्यों का आधार था। वर्तमान कहानी में, यह वंशावली तेरह के परिवार के बारे में बात करती है और यह बताती है कि वे किस प्रकार कसदियों के ऊर से कनान देश में आए। चूंकि यह शब्द सातवीं बार आया है, इसलिए पीढ़ियों के लिए उसी शब्द का उपयोग करना सुनिश्चित करें जो आपने पिछली वंशावली में किया है। आप </w:t>
      </w:r>
      <w:r>
        <w:rPr>
          <w:b/>
          <w:lang w:val="hi_IN" w:bidi="hi_IN"/>
        </w:rPr>
        <w:t>वंशावली</w:t>
      </w:r>
      <w:r>
        <w:rPr>
          <w:lang w:val="hi_IN" w:bidi="hi_IN"/>
        </w:rPr>
        <w:t xml:space="preserve"> या </w:t>
      </w:r>
      <w:r>
        <w:rPr>
          <w:lang w:val="hi_IN" w:bidi="hi_IN"/>
        </w:rPr>
        <w:t>पीढ़ियों</w:t>
      </w:r>
      <w:r>
        <w:rPr>
          <w:lang w:val="hi_IN" w:bidi="hi_IN"/>
        </w:rPr>
        <w:t xml:space="preserve"> के बारे में अधिक जानकारी के लिए मुख्य शब्दावली को देख सकते हैं।</w:t>
      </w:r>
    </w:p>
    <w:p>
      <w:pPr/>
      <w:r>
        <w:rPr>
          <w:lang w:val="hi_IN" w:bidi="hi_IN"/>
        </w:rPr>
      </w:r>
      <w:r>
        <w:rPr>
          <w:lang w:val="hi_IN" w:bidi="hi_IN"/>
        </w:rPr>
        <w:t xml:space="preserve">तेरह के तीन पुत्र थे: अब्राम, नाहोर और हारान। हारान के अपने बच्चे थे। नाहोर ने हारान की पुत्री मिल्का से विवाह किया, और अब्राम ने सारै से विवाह किया। अभी तक अब्राम और सारै की कोई संतान नहीं है। ऐसा इसलिए है क्योंकि सारै </w:t>
      </w:r>
      <w:r>
        <w:rPr>
          <w:b/>
          <w:lang w:val="hi_IN" w:bidi="hi_IN"/>
        </w:rPr>
        <w:t>बाँझ</w:t>
      </w:r>
      <w:r>
        <w:rPr>
          <w:lang w:val="hi_IN" w:bidi="hi_IN"/>
        </w:rPr>
        <w:t xml:space="preserve"> थी। बाँझपन का अर्थ है किसी स्त्री की संतान गर्भधारण करने में असमर्थता। क्योंकि परमेश्वर ने मनुष्यों को आज्ञा दी कि वे बढ़कर पृथ्वी को भर दें, इसलिए बच्चे पैदा करना एक बड़ी आशीष माना जाता था जो परमेश्वर की इच्छा को पूरा करती है। दूसरी ओर, गर्भधारण करने में असमर्थता को एक बड़ा अपमान माना जाता था। लोगों ने सोचा कि जो महिलाएँ संतान पैदा करने में असमर्थ थीं उन्हें परमेश्वर ने श्रापित किया है। इसलिए, लोग अक्सर उनके साथ उपहास और अपमान का व्यवहार करते थे। लेकिन यहाँ सारै के बाँझपन का उल्लेख केवल इसलिए किया गया क्योंकि अगली कहानियों में अब्राम और सारै मुख्य पात्र होने जा रहे हैं। इन अगली कहानियों में सारै का बाँझपन एक महत्वपूर्ण मुद्दा होगा।</w:t>
      </w:r>
    </w:p>
    <w:p>
      <w:pPr/>
      <w:r>
        <w:rPr>
          <w:lang w:val="hi_IN" w:bidi="hi_IN"/>
        </w:rPr>
      </w:r>
      <w:r>
        <w:rPr>
          <w:lang w:val="hi_IN" w:bidi="hi_IN"/>
        </w:rPr>
        <w:t>तेरह कसदियों के ऊर को छोड़कर कनान देश की यात्रा करने के लिए चला गया। वह अब्राम, सारै और लूत को अपने साथ ले गया। लेकिन कनान पहुँचने से पहले, वे हारान में रुके और वहाँ रहने का फैसला किया। तेरह की मृत्यु 205 वर्ष की आयु में हारान में गई।</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12:1–9</w:t>
      </w:r>
      <w:r>
        <w:rPr>
          <w:lang w:val="hi_IN" w:bidi="hi_IN"/>
        </w:rPr>
      </w:r>
    </w:p>
    <w:p>
      <w:pPr>
        <w:pStyle w:val="Heading3"/>
      </w:pPr>
      <w:r>
        <w:rPr>
          <w:lang w:val="hi_IN" w:bidi="hi_IN"/>
        </w:rPr>
        <w:t>सुने और मन में रखें</w:t>
      </w:r>
    </w:p>
    <w:p>
      <w:pPr/>
      <w:r>
        <w:rPr>
          <w:lang w:val="hi_IN" w:bidi="hi_IN"/>
        </w:rPr>
      </w:r>
      <w:r>
        <w:rPr>
          <w:lang w:val="hi_IN" w:bidi="hi_IN"/>
        </w:rPr>
        <w:t>उत्पत्ति 12:1–9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अब्राम के लिए परमेश्वर की बुलाहट और प्रतिज्ञा तथा अब्राम की हारान से कनान जाने की यात्रा के बारे में है। वर्तमान कहानी "अब" शब्द से शुरू होती है जो दर्शाता है कि यह एक नई कहानी है। लेकिन "अब" के लिए इब्रानी शब्द यह दर्शाता है कि यह नई कहानी अभी भी पिछली कहानी से सम्बन्धित है। पिछली कहानी में अब्राम का पिता, तेरह अब्राम, उसकी पत्नी सारै और लूत को कसदियों के ऊर से कनान देश की यात्रा पर ले गया। लेकिन कनान पहुँचने से पहले, वे हारान में रुके और वहीं बस गए। पिछली कहानी में यह भी बताया गया कि तेरह की मृत्यु हारान में हुई, लेकिन केवल यह दर्शाने के लिए कि वह अब अगली कहानियों में कोई महत्वपूर्ण भूमिका नहीं निभाएगा। हालाँकि तेरह की मृत्यु हो गई, फिर भी वर्तमान कहानी की शुरुआत अब्राम के अपने पिता के साथ रहने से होती है।</w:t>
      </w:r>
    </w:p>
    <w:p>
      <w:pPr/>
      <w:r>
        <w:rPr>
          <w:lang w:val="hi_IN" w:bidi="hi_IN"/>
        </w:rPr>
      </w:r>
      <w:r>
        <w:rPr>
          <w:lang w:val="hi_IN" w:bidi="hi_IN"/>
        </w:rPr>
        <w:t>रुकें और हारान के भू-दृश्य की एक तस्वीर दिखाएँ।</w:t>
      </w:r>
    </w:p>
    <w:p>
      <w:pPr/>
      <w:r>
        <w:rPr>
          <w:lang w:val="hi_IN" w:bidi="hi_IN"/>
        </w:rPr>
      </w:r>
      <w:r>
        <w:rPr>
          <w:lang w:val="hi_IN" w:bidi="hi_IN"/>
        </w:rPr>
        <w:t>कहानी की शुरुआत में, परमेश्वर ने अब्राम को अपना देश छोड़ने की आज्ञा दी। किसी व्यक्ति का देश, उस भूमि को कहा जाता है, जहाँ वह पैदा हुआ था, और जहाँ उसने अपना अधिकांश जीवन बिताया है। यही वह स्थान भी है जहाँ एक व्यक्ति अपने परिवार के पालन-पोषण के लिए काम करता है। परमेश्वर ने अब्राम को अपने रिश्तेदारों को छोड़ने की भी आज्ञा दी। उस समय, परिवार और रिश्तेदार एक दूसरे के करीब रहते थे। यही तरीका था जिससे वे एक-दूसरे की रक्षा करते थे और अपने परिवार की वंशावली को सुरक्षित रखते थे। फिर परमेश्वर ने अब्राम से अपने "पिता के घर" को भी छोड़ने के लिए कहा। एक घर आमतौर पर पिता, माता, उनके बच्चों और दासों से बना होता था। घर का मुखिया परिवार का सबसे बड़ा पुरुष होता था। बच्चे विवाह करने के बाद भी, अक्सर अपने पिता के साथ या उसके करीब रहते थे, क्योंकि यही उन्हें विरासत पाने का अधिकार देता था। अपने देश को छोड़कर, अब्राम अपनी आजीविका भी छोड़ रहा है। अपने रिश्तेदारों को छोड़ने के कारण, अब कोई भी उसे किसी खतरे से नहीं बचा सकता है। अपने पिता के घर को छोड़कर, वह विरासत के लिए किसी दावे को भी छोड़ रहा है। दूसरे शब्दों में, परमेश्वर अब्राम से अपनी सुरक्षा के हर स्रोत को पीछे छोड़ देने के लिए कह रहा है। इसके बजाय, परमेश्वर चाहता है कि अब्राम उस पर भरोसा रखे, क्योंकि वह उसे अपनी प्रतिज्ञा की पूर्ति की दिशा में ले जाता है।</w:t>
      </w:r>
    </w:p>
    <w:p>
      <w:pPr/>
      <w:r>
        <w:rPr>
          <w:lang w:val="hi_IN" w:bidi="hi_IN"/>
        </w:rPr>
      </w:r>
      <w:r>
        <w:rPr>
          <w:lang w:val="hi_IN" w:bidi="hi_IN"/>
        </w:rPr>
        <w:t>फिर, प्रत्यक्ष वचन का उपयोग करते हुए, परमेश्वर ने अब्राम से कई बातों की प्रतिज्ञा की। प्रत्यक्ष वचन उस बात को कहते हैं जिसमें वक्ता के वास्तविक शब्दों को ज्यों का त्यों प्रस्तुत किया जाता है। इस स्थिति में, यह परमेश्वर द्वारा अब्राम से की गई प्रतिज्ञाओं के वास्तविक शब्दों को दर्शाता है। सबसे पहले, परमेश्वर ने प्रतिज्ञा की कि वह अब्राम को एक महान जाति बनाएगा। इसका अर्थ है कि परमेश्वर अब्राम से असंख्य वंशज उत्पन्न करवाएगा, एक भूमि का मालिक होगा, और एक महत्वपूर्ण और शक्तिशाली जाति बन जाएगा। दूसरा, परमेश्वर अब्राम और उसके वंशजों को आशीष देगा। इन प्रतिज्ञाओं में आशीष का विचार महत्वपूर्ण है। आशीष तब होती है जब कोई व्यक्ति किसी दूसरे व्यक्ति पर अनुग्रह करता है। इस कहानी में, इसका अर्थ है कि परमेश्वर अब्राम की रक्षा करेगा, उसे सफलता देगा, और उसे बहुत धन देगा। तीसरा, परमेश्वर अब्राम के नाम को महान बनाएगा। इसका अर्थ है कि परमेश्वर अब्राम को बड़ा सम्मान देगा ताकि संसार के सभी लोग परमेश्वर पर उसके विश्वास के बारे में जान जाएँ। इसके बदले में, परमेश्वर चाहता है कि अब्राम दूसरों के लिए आशीष का कारण बने। चौथा, परमेश्वर यह निर्धारित करेगा कि वह अन्य जातियों के साथ कैसा व्यवहार करेगा, यह इस बात पर निर्भर करता है कि वे अब्राम के साथ कैसा व्यवहार करती हैं। जो लोग अब्राम को आशीष देंगे, परमेश्वर भी उन्हें आशीष देगा। जो लोग अब्राम को हानि पहुँचाएंगे, परमेश्वर उन्हें श्राप देगा। यहाँ, परमेश्वर के श्राप देने का अर्थ है कि परमेश्वर उस व्यक्ति पर विपत्तियाँ लाएगा। अन्त में, परमेश्वर ने प्रतिज्ञा की कि संसार के सभी परिवारों को अब्राम के द्वारा आशीष दी जाएगी। बाद में यह प्रकट होगा कि ये प्रतिज्ञाएँ केवल अब्राम के लिए नहीं, बल्कि उसके वंशजों के लिए भी हैं।</w:t>
      </w:r>
    </w:p>
    <w:p>
      <w:pPr/>
      <w:r>
        <w:rPr>
          <w:lang w:val="hi_IN" w:bidi="hi_IN"/>
        </w:rPr>
      </w:r>
      <w:r>
        <w:rPr>
          <w:lang w:val="hi_IN" w:bidi="hi_IN"/>
        </w:rPr>
        <w:t>रुकें और नीचे दिए गए प्रश्नों पर चर्चा करें:</w:t>
      </w:r>
    </w:p>
    <w:p>
      <w:pPr/>
      <w:r>
        <w:rPr>
          <w:lang w:val="hi_IN" w:bidi="hi_IN"/>
        </w:rPr>
      </w:r>
      <w:r>
        <w:rPr>
          <w:lang w:val="hi_IN" w:bidi="hi_IN"/>
        </w:rPr>
        <w:t>अब्राम ने परमेश्वर की आज्ञा मानी। 75 वर्ष की आयु में अब्राम अपनी पत्नी सारै, अपने भतीजे लूत, और हारान में उनके पास जो भी लोग और सम्पत्ति थीं, उन्हें लेकर हारान से निकल गया। वे हारान को छोड़कर कनान देश में जाने के लिए निकले। कनान वह भूमि थी जिसका नाम नूह के पोते कनान के नाम पर रखा गया है। वे अपने साथ जो सम्पत्ति लाए थे, उसमें भेड़ और गाय जैसे पशुधन शामिल हो सकते हैं। यहाँ जिन लोगों का उल्लेख किया गया है वे उनके बच्चे नहीं थे, क्योंकि सारै बाँझ थी, अर्थात् उसके संतान नहीं थी। अधिक सम्भावना है, कि यह दासों को दर्शाता है। दास वह होता है जो अपने स्वामी के परिवार की आवश्यकताओं को पूरा करने के लिए अपने स्वामी के घर में रहता है। यह स्पष्ट नहीं है कि यात्रा कितनी लम्बी थी, लेकिन कुछ समय के बाद वे कनान पहुँचे।</w:t>
      </w:r>
    </w:p>
    <w:p>
      <w:pPr/>
      <w:r>
        <w:rPr>
          <w:lang w:val="hi_IN" w:bidi="hi_IN"/>
        </w:rPr>
      </w:r>
      <w:r>
        <w:rPr>
          <w:lang w:val="hi_IN" w:bidi="hi_IN"/>
        </w:rPr>
        <w:t>अब्राम ने कनान देश से होकर यात्रा की। वह शेकेम में मोरे के बांज वृक्ष के स्थान पर पहुँचा। मोरे का बांज वृक्ष एक जाना-पहचाना स्थान था। इस पेड़ के नीचे ही कनानी पुजारियों ने कनान के लोगों को उनके देवताओं की उपासना के बारे में सिखाया था। इसलिए, यह कनानियों के लिए एक पवित्र स्थान था। कहानी के अनुसार, यह पवित्र पेड़ शेकेम नाम के शहर में स्थित था। उस समय, कनानी वहाँ रहते थे।</w:t>
      </w:r>
    </w:p>
    <w:p>
      <w:pPr/>
      <w:r>
        <w:rPr>
          <w:lang w:val="hi_IN" w:bidi="hi_IN"/>
        </w:rPr>
      </w:r>
      <w:r>
        <w:rPr>
          <w:lang w:val="hi_IN" w:bidi="hi_IN"/>
        </w:rPr>
        <w:t>रुकें और मोरे के बांज वृक्ष की तस्वीर दिखाएँ। शेकेम शहर की तस्वीर भी दिखाएँ।</w:t>
      </w:r>
    </w:p>
    <w:p>
      <w:pPr/>
      <w:r>
        <w:rPr>
          <w:lang w:val="hi_IN" w:bidi="hi_IN"/>
        </w:rPr>
      </w:r>
      <w:r>
        <w:rPr>
          <w:lang w:val="hi_IN" w:bidi="hi_IN"/>
        </w:rPr>
        <w:t>फिर, परमेश्वर ने उस स्थान पर अब्राम को दर्शन दिया। यह स्पष्ट नहीं है कि परमेश्वर अब्राम के सामने किस रूप में प्रकट हुआ, लेकिन यह निश्चित है कि परमेश्वर ने अब्राम से एक और प्रतिज्ञा की थी। परमेश्वर ने कहा कि वह "यह देश" अब्राम के वंशजों को देगा। यहाँ, "वंशज" का अर्थ है अब्राम के वंशज, और "यह देश" कनान देश को दर्शाता है। इसका अर्थ है कि परमेश्वर कनान देश, अब्राम के वंशजों को देगा, ताकि वे उस पर अधिकार रखें वहाँ बसें। इस प्रतिज्ञा को प्राप्त करने के बाद, अब्राम ने परमेश्वर के लिए एक वेदी बनाई। वेदी पत्थरों से बनी होती थी जिसका उपयोग धार्मिक बलिदानों के लिए किया जाता था।</w:t>
      </w:r>
    </w:p>
    <w:p>
      <w:pPr/>
      <w:r>
        <w:rPr>
          <w:lang w:val="hi_IN" w:bidi="hi_IN"/>
        </w:rPr>
      </w:r>
      <w:r>
        <w:rPr>
          <w:lang w:val="hi_IN" w:bidi="hi_IN"/>
        </w:rPr>
        <w:t>रुकें और वेदी की तस्वीर दिखाएँ जो पत्थरों के ढेर से बनी हो और उसके ऊपर एक व्यक्ति पशु की बलि चढ़ा रहा हो।</w:t>
      </w:r>
    </w:p>
    <w:p>
      <w:pPr/>
      <w:r>
        <w:rPr>
          <w:lang w:val="hi_IN" w:bidi="hi_IN"/>
        </w:rPr>
      </w:r>
      <w:r>
        <w:rPr>
          <w:lang w:val="hi_IN" w:bidi="hi_IN"/>
        </w:rPr>
        <w:t>हालाँकि इसका उल्लेख नहीं किया गया था, फिर भी अब्राम ने प्रतिज्ञा के जवाब में परमेश्वर को बलिदान चढ़ाया होगा। ऐसा करने से, अब्राम ने शेकेम को परमेश्वर के क्षेत्र के रूप में चिह्नित किया। यही कारण है कि बाद की कहानियों में, शेकेम एक ऐसा स्थान होगा, जहाँ अब्राम के वंशजों के जीवन की महत्वपूर्ण घटनाएँ घटेंगी।</w:t>
      </w:r>
    </w:p>
    <w:p>
      <w:pPr/>
      <w:r>
        <w:rPr>
          <w:lang w:val="hi_IN" w:bidi="hi_IN"/>
        </w:rPr>
      </w:r>
      <w:r>
        <w:rPr>
          <w:lang w:val="hi_IN" w:bidi="hi_IN"/>
        </w:rPr>
        <w:t>अब्राम शेकेम में नहीं रहता है। वह अपनी यात्रा को जारी रखता है और पहाड़ी देश में तम्बू लगाता है, जहाँ पश्चिम में बेतेल और पूर्व में ऐ है।</w:t>
      </w:r>
    </w:p>
    <w:p>
      <w:pPr/>
      <w:r>
        <w:rPr>
          <w:lang w:val="hi_IN" w:bidi="hi_IN"/>
        </w:rPr>
      </w:r>
      <w:r>
        <w:rPr>
          <w:lang w:val="hi_IN" w:bidi="hi_IN"/>
        </w:rPr>
        <w:t>रुकें और पहाड़ी देश की तस्वीर दिखाएँ और एक नक्शा दिखाएँ जो दिखाता है कि यह बेतेल और ऐ के बीच कहाँ स्थित है।</w:t>
      </w:r>
    </w:p>
    <w:p>
      <w:pPr/>
      <w:r>
        <w:rPr>
          <w:lang w:val="hi_IN" w:bidi="hi_IN"/>
        </w:rPr>
      </w:r>
      <w:r>
        <w:rPr>
          <w:lang w:val="hi_IN" w:bidi="hi_IN"/>
        </w:rPr>
        <w:t>तम्बू एक आश्रय था जो बुने हुए कपड़े या पशुओं की खाल से बनाया जाता था और लकड़ी के खंभों द्वारा खड़ा किया जाता था। इसलिए, यह एक चलता-फिरता अस्थायी आश्रय था। इसका अर्थ है कि अब्राम लम्बे समय तक वहाँ नहीं रहा।</w:t>
      </w:r>
    </w:p>
    <w:p>
      <w:pPr/>
      <w:r>
        <w:rPr>
          <w:lang w:val="hi_IN" w:bidi="hi_IN"/>
        </w:rPr>
      </w:r>
      <w:r>
        <w:rPr>
          <w:lang w:val="hi_IN" w:bidi="hi_IN"/>
        </w:rPr>
        <w:t>रुकें और तम्बू की तस्वीर दिखाएँ जिसमें लोग रह रहे हो।</w:t>
      </w:r>
    </w:p>
    <w:p>
      <w:pPr/>
      <w:r>
        <w:rPr>
          <w:lang w:val="hi_IN" w:bidi="hi_IN"/>
        </w:rPr>
      </w:r>
      <w:r>
        <w:rPr>
          <w:lang w:val="hi_IN" w:bidi="hi_IN"/>
        </w:rPr>
        <w:t>उस पहाड़ी देश में, अब्राम ने फिर से परमेश्वर के लिए एक वेदी बनाई। उसने परमेश्वर से प्रार्थना भी की। इसका अर्थ है कि अब्राम ने उस स्थान पर परमेश्वर की आराधना की थी। याद रखें कि इस कहानी में परमेश्वर का उपयोग किया जाने वाला नाम यहोवा है, जो परमेश्वर का व्यक्तिगत नाम है।</w:t>
      </w:r>
    </w:p>
    <w:p>
      <w:pPr/>
      <w:r>
        <w:rPr>
          <w:lang w:val="hi_IN" w:bidi="hi_IN"/>
        </w:rPr>
      </w:r>
      <w:r>
        <w:rPr>
          <w:lang w:val="hi_IN" w:bidi="hi_IN"/>
        </w:rPr>
        <w:t>फिर, कुछ समय के बाद, अब्राम ने नेगेव की ओर अपनी यात्रा को जारी रखा। नेगेव का इब्रानी अर्थ है सूखी भूमि, जो कनान के दक्षिणी भाग में रेगिस्तान क्षेत्र को दर्शाती है। यह क्षेत्र ज्यादातर सूखा था क्योंकि देश के इस हिस्से में अधिक वर्षा नहीं होती थी। इस प्रकार, खेती और पशुपालन जैसी आजीविका लगभग असम्भव थी।</w:t>
      </w:r>
    </w:p>
    <w:p>
      <w:pPr/>
      <w:r>
        <w:rPr>
          <w:lang w:val="hi_IN" w:bidi="hi_IN"/>
        </w:rPr>
      </w:r>
      <w:r>
        <w:rPr>
          <w:lang w:val="hi_IN" w:bidi="hi_IN"/>
        </w:rPr>
        <w:t>रुकें और नेगेव रेगिस्तान की तस्वीर दिखाएँ।</w:t>
      </w:r>
    </w:p>
    <w:p>
      <w:pPr/>
      <w:r>
        <w:rPr>
          <w:lang w:val="hi_IN" w:bidi="hi_IN"/>
        </w:rPr>
      </w:r>
      <w:r>
        <w:rPr>
          <w:lang w:val="hi_IN" w:bidi="hi_IN"/>
        </w:rPr>
        <w:t>अब्राम की यात्रा की दिशा उत्तर से दक्षिण की ओर थी, जिसमें तीन स्थान शामिल है: शेकेम, बेतेल और ऐ के बीच का पहाड़ी देश, और नेगेव। इसके साथ, अब्राम ने उस देश को देखा जिसे दिखाने के लिए परमेश्वर ने कहा था।</w:t>
      </w:r>
    </w:p>
    <w:p>
      <w:pPr/>
      <w:r>
        <w:rPr>
          <w:lang w:val="hi_IN" w:bidi="hi_IN"/>
        </w:rPr>
      </w:r>
      <w:r>
        <w:rPr>
          <w:lang w:val="hi_IN" w:bidi="hi_IN"/>
        </w:rPr>
        <w:t>रुकें और वह मार्ग दिखाएँ जिस पर अब्राम, सारै और लूत ने यात्रा की जो हारान से शुरू होकर शेकेम तक, फिर बेतेल और ऐ के बीच का पहाड़ी देश, और अन्त में नेगेव तक जाता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परमेश्वर अब्राम से अपने देश, अपने परिवार और अपने पिता के घर को छोड़ने के लिए कहता है। फिर, सीधी बात कहते हुए, परमेश्वर ने अब्राम को आशीष की कई प्रतिज्ञाएँ दीं।</w:t>
      </w:r>
    </w:p>
    <w:p>
      <w:pPr/>
      <w:r>
        <w:rPr>
          <w:lang w:val="hi_IN" w:bidi="hi_IN"/>
        </w:rPr>
      </w:r>
      <w:r>
        <w:rPr>
          <w:b/>
          <w:lang w:val="hi_IN" w:bidi="hi_IN"/>
        </w:rPr>
        <w:t>दूसरा दृश्य:</w:t>
      </w:r>
      <w:r>
        <w:rPr>
          <w:lang w:val="hi_IN" w:bidi="hi_IN"/>
        </w:rPr>
        <w:t xml:space="preserve"> 75 वर्ष की आयु में, अब्राम अपनी पत्नी सारै और अपने भतीजे लूत को लेकर हारान से निकलता है। वे कनान की यात्रा करते हैं और वहाँ पहुँचते हैं। वे अपनी सारी सम्पत्ति और अपने सभी लोगों को लेकर यात्रा करते हैं।</w:t>
      </w:r>
    </w:p>
    <w:p>
      <w:pPr/>
      <w:r>
        <w:rPr>
          <w:lang w:val="hi_IN" w:bidi="hi_IN"/>
        </w:rPr>
      </w:r>
      <w:r>
        <w:rPr>
          <w:b/>
          <w:lang w:val="hi_IN" w:bidi="hi_IN"/>
        </w:rPr>
        <w:t>तीसरा दृश्य:</w:t>
      </w:r>
      <w:r>
        <w:rPr>
          <w:lang w:val="hi_IN" w:bidi="hi_IN"/>
        </w:rPr>
        <w:t xml:space="preserve"> जब वे कनान पहुँचे, तो उन्होंने दक्षिण की ओर यात्रा करना जारी रखा। वे शेकेम नामक शहर में रुके। परमेश्वर अब्राम के सामने प्रकट हुआ और कहा कि वह यह देश उसके वंशजों को देगा। अब्राम ने परमेश्वर के लिए एक वेदी बनाई।</w:t>
      </w:r>
    </w:p>
    <w:p>
      <w:pPr/>
      <w:r>
        <w:rPr>
          <w:lang w:val="hi_IN" w:bidi="hi_IN"/>
        </w:rPr>
      </w:r>
      <w:r>
        <w:rPr>
          <w:b/>
          <w:lang w:val="hi_IN" w:bidi="hi_IN"/>
        </w:rPr>
        <w:t>चौथा दृश्य:</w:t>
      </w:r>
      <w:r>
        <w:rPr>
          <w:lang w:val="hi_IN" w:bidi="hi_IN"/>
        </w:rPr>
        <w:t xml:space="preserve"> अब्राम अपनी यात्रा को जारी रखता है और बेतेल और ऐ के बीच पहाड़ी देश में अपना तम्बू खड़ा करता है। वहाँ भी अब्राम ने एक वेदी बनाई, और परमेश्वर की आराधना की।</w:t>
      </w:r>
    </w:p>
    <w:p>
      <w:pPr/>
      <w:r>
        <w:rPr>
          <w:lang w:val="hi_IN" w:bidi="hi_IN"/>
        </w:rPr>
      </w:r>
      <w:r>
        <w:rPr>
          <w:b/>
          <w:lang w:val="hi_IN" w:bidi="hi_IN"/>
        </w:rPr>
        <w:t>पाँचवाँ दृश्य:</w:t>
      </w:r>
      <w:r>
        <w:rPr>
          <w:lang w:val="hi_IN" w:bidi="hi_IN"/>
        </w:rPr>
        <w:t xml:space="preserve"> अब्राम नेगेव की ओर अपनी यात्रा को जारी रखता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अब्राम के दास</w:t>
      </w:r>
    </w:p>
    <w:p>
      <w:pPr>
        <w:pStyle w:val="ListBullet"/>
        <w:spacing w:line="240" w:lineRule="auto"/>
        <w:ind w:left="720"/>
      </w:pPr>
      <w:r>
        <w:rPr>
          <w:lang w:val="hi_IN" w:bidi="hi_IN"/>
        </w:rPr>
      </w:r>
      <w:r>
        <w:rPr>
          <w:lang w:val="hi_IN" w:bidi="hi_IN"/>
        </w:rPr>
        <w:t>कनानी</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पहले दृश्य में, यह स्पष्ट नहीं है कि परमेश्वर ने अब्राम से कैसे बात की। यह भी स्पष्ट नहीं है कि जब परमेश्वर ने उससे बात की तो अब्राम कहाँ था और वह क्या कर रहा था। जो बात निश्चित है वह यह है कि अब्राम अभी भी अपने पिता तेरह के साथ हारान में था।</w:t>
      </w:r>
    </w:p>
    <w:p>
      <w:pPr/>
      <w:r>
        <w:rPr>
          <w:lang w:val="hi_IN" w:bidi="hi_IN"/>
        </w:rPr>
      </w:r>
      <w:r>
        <w:rPr>
          <w:lang w:val="hi_IN" w:bidi="hi_IN"/>
        </w:rPr>
        <w:t>रुकें और हारान के भू-दृश्य की तस्वीर दिखाएँ।</w:t>
      </w:r>
    </w:p>
    <w:p>
      <w:pPr/>
      <w:r>
        <w:rPr>
          <w:lang w:val="hi_IN" w:bidi="hi_IN"/>
        </w:rPr>
      </w:r>
      <w:r>
        <w:rPr>
          <w:lang w:val="hi_IN" w:bidi="hi_IN"/>
        </w:rPr>
        <w:t>जब परमेश्वर ने अब्राम से बात की, तो अब्राम शायद अपने तम्बू में होगा, और वह दर्शन में परमेश्वर को देख और सुन रहा होगा। इसी तरह से परमेश्वर बाद की कहानी में अब्राम से बात करेगा जब वह अपनी प्रतिज्ञा के बारे में फिर से बताएगा। जब परमेश्वर ने अब्राम से बात की, तो उसने कहा कि अब्राम को तीन स्थान छोड़ने की आवश्यकता है। इन स्थानों का उल्लेख सबसे बड़े से लेकर सबसे छोटे तक किया गया। सबसे पहले, परमेश्वर ने कहा कि अब्राम को अपने देश को छोड़ने की आवश्यकता है। यह तीनों में से सबसे बड़ा क्षेत्र है। इसके बाद, परमेश्वर ने कहा कि अब्राम को अपने रिश्तेदारों को छोड़ने की आवश्यकता है। यह भूमि के उस क्षेत्र को दर्शाती है जहाँ उसके परिवार से सम्बन्धित सभी लोग रहते थे। याद रखें कि उस समय परिवार एक साथ रहते थे। अन्त में, परमेश्वर ने कहा कि अब्राम को अपने पिता के घर को छोड़ने की आवश्यकता है। यह भूमि के उस हिस्से को दर्शाता है जहाँ उसके पिता और भाई रहते थे। यह तीनों में से सबसे छोटा क्षेत्र है।</w:t>
      </w:r>
    </w:p>
    <w:p>
      <w:pPr/>
      <w:r>
        <w:rPr>
          <w:lang w:val="hi_IN" w:bidi="hi_IN"/>
        </w:rPr>
      </w:r>
      <w:r>
        <w:rPr>
          <w:lang w:val="hi_IN" w:bidi="hi_IN"/>
        </w:rPr>
        <w:t>अब्राम के लिए परमेश्वर द्वारा छोड़ने की बुलाहट, परमेश्वर की आशीष की प्रतिज्ञा से जुड़ी हुई है। इब्रानी शब्द जो परमेश्वर की प्रतिज्ञा की शुरुआत करता है, वह दिखाता है कि यदि अब्राम परमेश्वर की आज्ञा मानेगा, तो परमेश्वर की प्रतिज्ञा की गई आशीषें पूरी होंगी। परमेश्वर ने कहा कि वह अब्राम से एक महान जाति बनाएगा, और वह अब्राम को आशीष देगा। परमेश्वर ने यह भी कहा कि वह अब्राम के नाम को महान करेगा, और फिर अब्राम दूसरों के लिए आशीष का कारण होगा। परमेश्वर ने यह भी कहा कि परमेश्वर उन लोगों को आशीष देगा जो अब्राम को आशीष देंगे, और जो लोग अब्राम को हानि पहुँचाएंगे उन्हें श्राप देगा। फिर परमेश्वर अब्राम के द्वारा सब जातियों को आशीष देगा। हर प्रतिज्ञा उस एक ही इब्रानी शब्द से जुड़ी हुई है। इसका अर्थ है कि जब परमेश्वर ने इन प्रतिज्ञाओं को कहा, तो उसने उन्हें एक ही बात में कहा था। अब्राम को परमेश्वर की प्रतिज्ञाओं को सुनकर आश्चर्यचकित होते हुए चित्रित किया जा सकता है।</w:t>
      </w:r>
    </w:p>
    <w:p>
      <w:pPr/>
      <w:r>
        <w:rPr>
          <w:lang w:val="hi_IN" w:bidi="hi_IN"/>
        </w:rPr>
      </w:r>
      <w:r>
        <w:rPr>
          <w:lang w:val="hi_IN" w:bidi="hi_IN"/>
        </w:rPr>
        <w:t>दृश्य दो से पाँच अब्राम को यात्रा करते हुए दिखाएँगे। यह दिखाना महत्वपूर्ण है कि जब अब्राम यात्रा करता है तो सारै और लूत उसके साथ होते हैं, यद्यपि उनका उल्लेख नहीं किया गया है। यह दिखाना भी महत्वपूर्ण है कि वे प्रत्येक दृश्य में कहाँ हैं।</w:t>
      </w:r>
    </w:p>
    <w:p>
      <w:pPr/>
      <w:r>
        <w:rPr>
          <w:lang w:val="hi_IN" w:bidi="hi_IN"/>
        </w:rPr>
      </w:r>
      <w:r>
        <w:rPr>
          <w:lang w:val="hi_IN" w:bidi="hi_IN"/>
        </w:rPr>
        <w:t>दूसरे दृश्य में, अब्राम 75 वर्ष की आयु में बूढ़ा दिखता है। अब्राम कनान की यात्रा करता है और सारै और लूत के साथ वहाँ पहुँचता है। वे अपनी सारी सम्पत्ति, शायद भेड़-बकरियों और गाय-बैलों और दासों के साथ यात्रा करेंगे।</w:t>
      </w:r>
    </w:p>
    <w:p>
      <w:pPr/>
      <w:r>
        <w:rPr>
          <w:lang w:val="hi_IN" w:bidi="hi_IN"/>
        </w:rPr>
      </w:r>
      <w:r>
        <w:rPr>
          <w:lang w:val="hi_IN" w:bidi="hi_IN"/>
        </w:rPr>
        <w:t>तीसरे दृश्य में, अब्राम अपनी यात्रा को जारी रखता है और पूरे क्षेत्र में कनानियों को देखता है। फिर, वह शेकेम में मोरे के बांज वृक्ष के पास पहुँचता है।</w:t>
      </w:r>
    </w:p>
    <w:p>
      <w:pPr/>
      <w:r>
        <w:rPr>
          <w:lang w:val="hi_IN" w:bidi="hi_IN"/>
        </w:rPr>
      </w:r>
      <w:r>
        <w:rPr>
          <w:lang w:val="hi_IN" w:bidi="hi_IN"/>
        </w:rPr>
        <w:t>रुकें और मोरे के बांज वृक्ष की तस्वीर दिखाएँ।</w:t>
      </w:r>
    </w:p>
    <w:p>
      <w:pPr/>
      <w:r>
        <w:rPr>
          <w:lang w:val="hi_IN" w:bidi="hi_IN"/>
        </w:rPr>
      </w:r>
      <w:r>
        <w:rPr>
          <w:lang w:val="hi_IN" w:bidi="hi_IN"/>
        </w:rPr>
        <w:t>परमेश्वर अब्राम के सामने प्रकट हुआ और प्रतिज्ञा की कि वह कनान देश अब्राम के वंशजों को देगा। यहाँ, परमेश्वर एक मनुष्य के रूप में प्रकट हुआ होगा, और अब्राम उसे परमेश्वर के रूप में पहचान लेगा। इसके बाद, अब्राम पत्थरों को इकट्ठा करेगा और परमेश्वर के लिए एक वेदी बनाएगा।</w:t>
      </w:r>
    </w:p>
    <w:p>
      <w:pPr/>
      <w:r>
        <w:rPr>
          <w:lang w:val="hi_IN" w:bidi="hi_IN"/>
        </w:rPr>
      </w:r>
      <w:r>
        <w:rPr>
          <w:lang w:val="hi_IN" w:bidi="hi_IN"/>
        </w:rPr>
        <w:t>रुकें और वेदी की तस्वीर दिखाएँ जो पत्थरों के ढेर से बनी हो और उसके ऊपर एक व्यक्ति पशु बलि चढ़ाता हो।</w:t>
      </w:r>
    </w:p>
    <w:p>
      <w:pPr/>
      <w:r>
        <w:rPr>
          <w:lang w:val="hi_IN" w:bidi="hi_IN"/>
        </w:rPr>
      </w:r>
      <w:r>
        <w:rPr>
          <w:lang w:val="hi_IN" w:bidi="hi_IN"/>
        </w:rPr>
        <w:t>चौथे दृश्य में, कुछ समय के बाद, अब्राम फिर से यात्रा करेगा और बेतेल और ऐ के बीच एक पहाड़ी देश में पहुँचेगा। जहाँ अब्राम ने डेरा डाला उसके पश्चिम की ओर बेतेल और पूर्व में ऐ स्थित होना चाहिए।</w:t>
      </w:r>
    </w:p>
    <w:p>
      <w:pPr/>
      <w:r>
        <w:rPr>
          <w:lang w:val="hi_IN" w:bidi="hi_IN"/>
        </w:rPr>
      </w:r>
      <w:r>
        <w:rPr>
          <w:lang w:val="hi_IN" w:bidi="hi_IN"/>
        </w:rPr>
        <w:t>रुकें और पहाड़ी देश की तस्वीर और एक नक्शा दिखाएँ जो दिखाता है कि यह बेतेल और ऐ के बीच कहाँ स्थित है। यह दिखाना महत्वपूर्ण है कि इस स्थान पर कई पहाड़ियाँ हैं। अब्राम एक पहाड़ी पर अपना तम्बू खड़ा करेगा।</w:t>
      </w:r>
    </w:p>
    <w:p>
      <w:pPr/>
      <w:r>
        <w:rPr>
          <w:lang w:val="hi_IN" w:bidi="hi_IN"/>
        </w:rPr>
      </w:r>
      <w:r>
        <w:rPr>
          <w:lang w:val="hi_IN" w:bidi="hi_IN"/>
        </w:rPr>
        <w:t>रुकें और तम्बू की तस्वीर दिखाएँ जिसमें लोग रह रहे हों। अब्राम पत्थरों को भी इकट्ठा करेगा और परमेश्वर के लिए एक वेदी बनाएगा और उस स्थान पर परमेश्वर की आराधना करेगा।</w:t>
      </w:r>
    </w:p>
    <w:p>
      <w:pPr/>
      <w:r>
        <w:rPr>
          <w:lang w:val="hi_IN" w:bidi="hi_IN"/>
        </w:rPr>
      </w:r>
      <w:r>
        <w:rPr>
          <w:lang w:val="hi_IN" w:bidi="hi_IN"/>
        </w:rPr>
        <w:t>पाँचवे दृश्य में, कुछ समय के बाद, अब्राम को फिर से नेगेव की ओर यात्रा करते हुए देखा जाएगा। नेगेव को एक रेगिस्तान क्षेत्र के रूप में दिखाया जाना चाहिए।</w:t>
      </w:r>
    </w:p>
    <w:p>
      <w:pPr/>
      <w:r>
        <w:rPr>
          <w:lang w:val="hi_IN" w:bidi="hi_IN"/>
        </w:rPr>
      </w:r>
      <w:r>
        <w:rPr>
          <w:lang w:val="hi_IN" w:bidi="hi_IN"/>
        </w:rPr>
        <w:t>रुकें और नेगेव रेगिस्तान की तस्वीर दिखाएँ।</w:t>
      </w:r>
    </w:p>
    <w:p>
      <w:pPr/>
      <w:r>
        <w:rPr>
          <w:lang w:val="hi_IN" w:bidi="hi_IN"/>
        </w:rPr>
      </w:r>
      <w:r>
        <w:rPr>
          <w:lang w:val="hi_IN" w:bidi="hi_IN"/>
        </w:rPr>
        <w:t>रुकें और वह मार्ग दिखाएँ जिस पर अब्राम, सारै और लूत ने यात्रा की जो हारान से शुरू होकर शेकेम तक, फिर बेतेल और ऐ के बीच का पहाड़ी देश, और अन्त में नेगेव तक जाता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अब्राम के दास</w:t>
      </w:r>
    </w:p>
    <w:p>
      <w:pPr>
        <w:pStyle w:val="ListBullet"/>
        <w:spacing w:line="240" w:lineRule="auto"/>
        <w:ind w:left="720"/>
      </w:pPr>
      <w:r>
        <w:rPr>
          <w:lang w:val="hi_IN" w:bidi="hi_IN"/>
        </w:rPr>
      </w:r>
      <w:r>
        <w:rPr>
          <w:lang w:val="hi_IN" w:bidi="hi_IN"/>
        </w:rPr>
        <w:t>कनानी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समूह जब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यह स्पष्ट नहीं है कि एक दृश्य के दूसरे दृश्य में जाने से पहले कितना समय बीत गया। यह अवश्य दिखाएँ कि एक दृश्य से दूसरे दृश्य की ओर जाना तुरन्त नहीं हुआ था। हर दृश्य के बीच एक अनिश्चित अवधि का समय था।</w:t>
      </w:r>
    </w:p>
    <w:p>
      <w:pPr/>
      <w:r>
        <w:rPr>
          <w:lang w:val="hi_IN" w:bidi="hi_IN"/>
        </w:rPr>
      </w:r>
      <w:r>
        <w:rPr>
          <w:lang w:val="hi_IN" w:bidi="hi_IN"/>
        </w:rPr>
        <w:t>जब समूह दूसरी बार कहानी का अभिनय करता है तो उन्हें कहानी के विभिन्न बिंदुओं पर रोकें।</w:t>
      </w:r>
    </w:p>
    <w:p>
      <w:pPr/>
      <w:r>
        <w:rPr>
          <w:lang w:val="hi_IN" w:bidi="hi_IN"/>
        </w:rPr>
      </w:r>
      <w:r>
        <w:rPr>
          <w:lang w:val="hi_IN" w:bidi="hi_IN"/>
        </w:rPr>
        <w:t>पहले दृश्य में, अब्राम को उसके तम्बू के अन्दर दिखाया जा सकता है। परमेश्वर का अभिनय करने वाला व्यक्ति अब्राम को आज्ञाएँ और प्रतिज्ञाएँ देने के लिए बाहर बुला सकता है। परमेश्वर ने अब्राम को अपना देश, रिश्तेदारों और अपने पिता के घर को छोड़कर किसी ऐसे स्थान पर जाने के लिए आज्ञा दी जो परमेश्वर उसे दिखाएगा। फिर, परमेश्वर ने कहा कि वह अब्राम से एक महान जाति बनाएगा। परमेश्वर ने अब्राम को आशीष देने और उसके नाम को महान बनाने की भी प्रतिज्ञा की। फिर, परमेश्वर ने कहा कि वह उन लोगों को आशीष देगा जो अब्राम को आशीष देंगे, और जो अब्राम को हानि पहुँचाएंगे उन्हें श्राप देगा। और अब्राम के द्वारा, परमेश्वर संसार के सारे परिवारों को आशीष देगा। ध्यान रखें कि जब परमेश्वर अब्राम को अपनी प्रतिज्ञाएँ देता है, तो उसे अभिनय में सीधी बात के रूप में प्रस्तुत करें।</w:t>
      </w:r>
    </w:p>
    <w:p>
      <w:pPr/>
      <w:r>
        <w:rPr>
          <w:lang w:val="hi_IN" w:bidi="hi_IN"/>
        </w:rPr>
      </w:r>
      <w:r>
        <w:rPr>
          <w:lang w:val="hi_IN" w:bidi="hi_IN"/>
        </w:rPr>
        <w:t>अभिनय रोक दें: परमेश्वर का किरदार निभाने वाले कलाकार से पूछें, "आप कैसा महसूस कर रहे हैं?" आप इस तरह से सुन सकते हैं, "अब्राम और उसके परिवार के लिए मेरे पास एक महान उद्देश्य है" या "मैं अब्राम से प्रसन्न हूँ। इसलिए, मैं उसे आशीष दूँगा और उसके और उसके परिवार के द्वारा अपने उद्देश्य को पूरा करूँगा।" उसी समय, अब्राम की भूमिका निभाने वाले कलाकार से पूछें, "आप कैसा महसूस कर रहे हैं?" आप इस तरह से सुन सकते हैं "यह आसान नहीं है लेकिन मुझे भरोसा है कि परमेश्वर हमारा ध्यान रखेगा, और वह अपनी प्रतिज्ञा को पूरा करेगा" या "परमेश्वर का कोई उद्देश्य होगा, इसलिए मैं उसकी आज्ञा मानूँगा।" सारै की भूमिका निभाने वाले कलाकार से भी पूछें, "आप कैसा महसूस कर रहे हैं? आप इस तरह से सुन सकते हैं, "मुझे पूरी तरह से समझ नहीं पा रही हूँ कि अब्राम क्या कर रहा है, लेकिन मैं अपने पति के पीछे चलूँगी" या "मुझे अपने परिवार को छोड़ने का दुःख है, लेकिन अब्राम बहुत उत्साहित है, इसलिए परमेश्वर की ओर से कुछ अद्भुत होने वाला है!" अभिनय को फिर से शुरू करें।</w:t>
      </w:r>
    </w:p>
    <w:p>
      <w:pPr/>
      <w:r>
        <w:rPr>
          <w:lang w:val="hi_IN" w:bidi="hi_IN"/>
        </w:rPr>
      </w:r>
      <w:r>
        <w:rPr>
          <w:lang w:val="hi_IN" w:bidi="hi_IN"/>
        </w:rPr>
        <w:t>दृश्य दो से पाँच में अब्राम को यात्रा करते हुए दिखाया जाएगा। यह दिखाना महत्वपूर्ण है कि जब अब्राम यात्रा करता है तो सारै और लूत उसके साथ होते हैं, यद्यपि उनका उल्लेख नहीं किया गया है। यह दिखाना भी महत्वपूर्ण है कि वे हर दृश्य में कहाँ हैं।</w:t>
      </w:r>
    </w:p>
    <w:p>
      <w:pPr/>
      <w:r>
        <w:rPr>
          <w:lang w:val="hi_IN" w:bidi="hi_IN"/>
        </w:rPr>
      </w:r>
      <w:r>
        <w:rPr>
          <w:lang w:val="hi_IN" w:bidi="hi_IN"/>
        </w:rPr>
        <w:t>दूसरे दृश्य में, अब्राम, सारै और लूत की भूमिका निभाने वाले कलाकार एक स्थान से दूसरे स्थान पर यात्रा करते हैं, जो हारान से कनान तक की यात्रा को दर्शाता है। उनके पास कुछ सामान होना चाहिए जिसे वे उनकी सम्पत्ति के रूप में दिखाएँ, और कुछ को उनके दासों का रूप लेना चाहिए। यह दिखाना सुनिश्चित करें कि वे कनान पहुँचे गए हैं।</w:t>
      </w:r>
    </w:p>
    <w:p>
      <w:pPr/>
      <w:r>
        <w:rPr>
          <w:lang w:val="hi_IN" w:bidi="hi_IN"/>
        </w:rPr>
      </w:r>
      <w:r>
        <w:rPr>
          <w:lang w:val="hi_IN" w:bidi="hi_IN"/>
        </w:rPr>
        <w:t>तीसरे दृश्य में, अब्राम और उसके समूह को तब तक यात्रा करते रहना चाहिए जब तक कि वे शेकेम में मोरे के बांज वृक्ष तक नहीं पहुँच जाते। कुछ लोग यात्रा के दौरान उनके पास से गुजरते हुए कनानी लोगों की भूमिका निभा सकते हैं, या अब्राम चलते समय कुछ ऐसा कह सकता है, जैसे, "ये अवश्य ही कनानी लोग होंगे।" वे शेकेम में पहुँचेंगे। परमेश्वर फिर से प्रकट होगा और अब्राम के वंशजों को यह देश देने की प्रतिज्ञा करेगा। फिर अब्राम कुछ पत्थरों को इकट्ठा करेगा जिन्हें वह वेदी बनाने के लिए ढेर करेगा।</w:t>
      </w:r>
    </w:p>
    <w:p>
      <w:pPr/>
      <w:r>
        <w:rPr>
          <w:lang w:val="hi_IN" w:bidi="hi_IN"/>
        </w:rPr>
      </w:r>
      <w:r>
        <w:rPr>
          <w:lang w:val="hi_IN" w:bidi="hi_IN"/>
        </w:rPr>
        <w:t>अभिनय रोक दें: अब्राम की भूमिका निभाने वाले कलाकार से पूछें, "आप कैसा महसूस कर रहे हैं?" आप इस तरह से सुन सकते हैं "यदि परमेश्वर ने इस देश को मेरे वंशजों को देने प्रतिज्ञा की थी, तो इसका अर्थ है कि परमेश्वर हमें हमारा पुत्र देगा, भले ही मेरी पत्नी बाँझ है!" या "इस अद्भुत प्रतिज्ञा के लिए परमेश्वर की स्तुति करो!" अभिनय को फिर से शुरू करें।</w:t>
      </w:r>
    </w:p>
    <w:p>
      <w:pPr/>
      <w:r>
        <w:rPr>
          <w:lang w:val="hi_IN" w:bidi="hi_IN"/>
        </w:rPr>
      </w:r>
      <w:r>
        <w:rPr>
          <w:lang w:val="hi_IN" w:bidi="hi_IN"/>
        </w:rPr>
        <w:t>चौथे दृश्य में, अब्राम और उसका समूह दक्षिण की यात्रा करना जारी रखेगा जब तक कि वे बेतेल और ऐ के बीच एक पहाड़ी देश में नहीं पहुँच जाते। पश्चिम में बेतेल और पूर्व में ऐ को चिह्नित करना सुनिश्चित करें। वहाँ, अब्राम एक तम्बू खड़ा करेगा और कुछ समय के लिए वहाँ रहेगा। वहाँ, भी वह एक वेदी बनाएगा और परमेश्वर की आराधना करेगा।</w:t>
      </w:r>
    </w:p>
    <w:p>
      <w:pPr/>
      <w:r>
        <w:rPr>
          <w:lang w:val="hi_IN" w:bidi="hi_IN"/>
        </w:rPr>
      </w:r>
      <w:r>
        <w:rPr>
          <w:lang w:val="hi_IN" w:bidi="hi_IN"/>
        </w:rPr>
        <w:t>अभिनय रोक दें: अब्राम की भूमिका निभाने वाले कलाकार से पूछें, "आप कैसा महसूस कर रहे हैं?" आप इस तरह से सुन सकते हैं, "मैं परमेश्वर की प्रतिज्ञा के लिए उसकी आराधना करूँगा!" या "परमेश्वर वास्तव में हमारी आराधना के योग्य है!" अभिनय को फिर से शुरू करें।</w:t>
      </w:r>
    </w:p>
    <w:p>
      <w:pPr/>
      <w:r>
        <w:rPr>
          <w:lang w:val="hi_IN" w:bidi="hi_IN"/>
        </w:rPr>
      </w:r>
      <w:r>
        <w:rPr>
          <w:lang w:val="hi_IN" w:bidi="hi_IN"/>
        </w:rPr>
        <w:t>पाँचवे दृश्य में, अब्राम और उसका समूह नेगेव की ओर यात्रा करता है। नेगेव को एक रेगिस्तान के रूप में दिखाना सुनिश्चित करें। अब्राम और उसका समूह उस स्थान की गर्मी का वर्णन करने के लिए कुछ कह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परमेश्वर की बुलाहट और अब्राम से प्रतिज्ञा और अब्राम की हारान से कनान जाने की यात्रा के बारे में है। उस समय तक, अब्राम अपने पिता तेरह के साथ हारान में रह रहा था। अब्राम ने परमेश्वर की आज्ञा मानी और हारान को छोड़कर </w:t>
      </w:r>
      <w:r>
        <w:rPr>
          <w:b/>
          <w:lang w:val="hi_IN" w:bidi="hi_IN"/>
        </w:rPr>
        <w:t>कनान</w:t>
      </w:r>
      <w:r>
        <w:rPr>
          <w:lang w:val="hi_IN" w:bidi="hi_IN"/>
        </w:rPr>
        <w:t xml:space="preserve"> की यात्रा के लिए निकल गया। कनान वह देश था जिसका नाम नूह के पोते कनान के नाम पर रखा गया था। यह देश महत्वपूर्ण है, क्योंकि यह वह देश है जिसे परमेश्वर ने अब्राम के वंशजों को देने की प्रतिज्ञा की थी। व्यवस्थाविवरण की पुस्तक तक इसे प्रतिज्ञा का देश माना जाएगा, और बाद में यह वह देश होगा जिसे इस्राएली लोग अपनी मातृभूमि कहेंगे। आप </w:t>
      </w:r>
      <w:r>
        <w:rPr>
          <w:b/>
          <w:lang w:val="hi_IN" w:bidi="hi_IN"/>
        </w:rPr>
        <w:t>कनान</w:t>
      </w:r>
      <w:r>
        <w:rPr>
          <w:lang w:val="hi_IN" w:bidi="hi_IN"/>
        </w:rPr>
        <w:t xml:space="preserve"> के बारे में अधिक जानकारी के लिए मुख्य शब्दावली को देख सकते हैं।</w:t>
      </w:r>
    </w:p>
    <w:p>
      <w:pPr/>
      <w:r>
        <w:rPr>
          <w:lang w:val="hi_IN" w:bidi="hi_IN"/>
        </w:rPr>
      </w:r>
      <w:r>
        <w:rPr>
          <w:lang w:val="hi_IN" w:bidi="hi_IN"/>
        </w:rPr>
        <w:t xml:space="preserve">सबसे पहले, परमेश्वर ने अब्राम को अपना </w:t>
      </w:r>
      <w:r>
        <w:rPr>
          <w:b/>
          <w:lang w:val="hi_IN" w:bidi="hi_IN"/>
        </w:rPr>
        <w:t>देश</w:t>
      </w:r>
      <w:r>
        <w:rPr>
          <w:lang w:val="hi_IN" w:bidi="hi_IN"/>
        </w:rPr>
        <w:t xml:space="preserve"> छोड़ने के लिए बुलाया। देश शब्द एक ऐसे स्थान या क्षेत्र को दर्शाता है, जहाँ लोगों का एक समूह शासन करता है। आप </w:t>
      </w:r>
      <w:r>
        <w:rPr>
          <w:b/>
          <w:lang w:val="hi_IN" w:bidi="hi_IN"/>
        </w:rPr>
        <w:t>देश</w:t>
      </w:r>
      <w:r>
        <w:rPr>
          <w:lang w:val="hi_IN" w:bidi="hi_IN"/>
        </w:rPr>
        <w:t xml:space="preserve"> के बारे में अधिक जानकारी के लिए मुख्य शब्दावली को देख सकते हैं। फिर परमेश्वर ने कहा कि अब्राम को अपने रिश्तेदारों और अपने पिता के घर को छोड़ना चाहिए। ऐसा करने से, अब्राम वह सब कुछ छोड़ देगा जो उसके जीवन को सुरक्षित रखेगा। हालाँकि, परमेश्वर ने प्रतिज्ञा की कि वह अब्राम को </w:t>
      </w:r>
      <w:r>
        <w:rPr>
          <w:b/>
          <w:lang w:val="hi_IN" w:bidi="hi_IN"/>
        </w:rPr>
        <w:t>आशीष</w:t>
      </w:r>
      <w:r>
        <w:rPr>
          <w:lang w:val="hi_IN" w:bidi="hi_IN"/>
        </w:rPr>
        <w:t xml:space="preserve"> देगा। आशीष तब होती है जब कोई व्यक्ति किसी दूसरे व्यक्ति पर अनुग्रह करता है। बाइबल में, परमेश्वर सभी आशीषों का स्रोत है। जब परमेश्वर किसी व्यक्ति को आशीष देता है, तो इसका अर्थ है कि वह उस व्यक्ति से प्रसन्न है। इसलिए, वह उस व्यक्ति को संतान, सफलता, सुरक्षा और यहाँ तक कि धन भी देने की प्रतिज्ञा करता है। इस कहानी में, परमेश्वर की आशीषों की प्रतिज्ञा में अब्राम को वंशज देना शामिल है जो एक महान जाति बनेंगे। इसमें अब्राम का नाम महान करना भी शामिल है। जो लोग अब्राम को आशीष देंगे, परमेश्वर भी उन्हें आशीष देगा। परिणामस्वरूप, अब्राम दूसरों के लिए आशीष का कारण बनेगा, और संसार के परिवार उसके द्वारा आशीष पाएंगे। परमेश्वर की आशीष में अब्राम के लिए सुरक्षा भी शामिल है ताकि जो लोग अब्राम को हानि पहुँचाएंगे, परमेश्वर उन्हें </w:t>
      </w:r>
      <w:r>
        <w:rPr>
          <w:b/>
          <w:lang w:val="hi_IN" w:bidi="hi_IN"/>
        </w:rPr>
        <w:t>श्राप</w:t>
      </w:r>
      <w:r>
        <w:rPr>
          <w:lang w:val="hi_IN" w:bidi="hi_IN"/>
        </w:rPr>
        <w:t xml:space="preserve"> देगा। श्राप देना तब होता है जब कोई व्यक्ति किसी दूसरे व्यक्ति के साथ कुछ बुरा होने की कामना करता है। बाइबल में, जब परमेश्वर किसी व्यक्ति को श्राप देता है, तो इसका अर्थ है कि वह उस व्यक्ति से प्रसन्न नहीं है। इसलिए, वह उन्हें श्राप देकर दण्ड देता है। परमेश्वर के श्रापों में संतान पैदा करने में असमर्थता, बीमारी, सैन्य हानि और बन्धुआई शामिल हो सकते हैं। </w:t>
      </w:r>
      <w:r>
        <w:rPr>
          <w:b/>
          <w:lang w:val="hi_IN" w:bidi="hi_IN"/>
        </w:rPr>
        <w:t>आशीष</w:t>
      </w:r>
      <w:r>
        <w:rPr>
          <w:lang w:val="hi_IN" w:bidi="hi_IN"/>
        </w:rPr>
        <w:t xml:space="preserve"> और </w:t>
      </w:r>
      <w:r>
        <w:rPr>
          <w:b/>
          <w:lang w:val="hi_IN" w:bidi="hi_IN"/>
        </w:rPr>
        <w:t>श्राप</w:t>
      </w:r>
      <w:r>
        <w:rPr>
          <w:lang w:val="hi_IN" w:bidi="hi_IN"/>
        </w:rPr>
        <w:t xml:space="preserve"> शब्दों के बारे में अधिक जानकारी के लिए आप मुख्य शब्दावली को देख सकते हैं।</w:t>
      </w:r>
    </w:p>
    <w:p>
      <w:pPr/>
      <w:r>
        <w:rPr>
          <w:lang w:val="hi_IN" w:bidi="hi_IN"/>
        </w:rPr>
      </w:r>
      <w:r>
        <w:rPr>
          <w:lang w:val="hi_IN" w:bidi="hi_IN"/>
        </w:rPr>
        <w:t xml:space="preserve">जब वे कनान पहुँचे, तो उन्होंने उस देश में रहने वाले कनानी लोगों को देखा। वे दक्षिण की यात्रा करना जारी रखते जब तक कि वे </w:t>
      </w:r>
      <w:r>
        <w:rPr>
          <w:b/>
          <w:lang w:val="hi_IN" w:bidi="hi_IN"/>
        </w:rPr>
        <w:t>मोरे के बांज वृक्ष</w:t>
      </w:r>
      <w:r>
        <w:rPr>
          <w:lang w:val="hi_IN" w:bidi="hi_IN"/>
        </w:rPr>
        <w:t xml:space="preserve"> तक नहीं पहुँच जाते। मोरे का बांज वृक्ष शिक्षा और आराधना का एक प्रसिद्ध स्थान था। यह एक ऐसा स्थान था जहाँ कनानी पुजारियों ने अपने साथी कनानियों को उनके देवताओं की उपासना के बारे में सिखाया था। वे उस स्थान पर अपने देवताओं की उपासना भी करते थे। इसलिए, मोरे का बांज वृक्ष कनानियों के लिए एक पवित्र स्थान था। यहीं पर परमेश्वर फिर से अब्राम के सामने प्रकट होगा।</w:t>
      </w:r>
    </w:p>
    <w:p>
      <w:pPr/>
      <w:r>
        <w:rPr>
          <w:lang w:val="hi_IN" w:bidi="hi_IN"/>
        </w:rPr>
      </w:r>
      <w:r>
        <w:rPr>
          <w:lang w:val="hi_IN" w:bidi="hi_IN"/>
        </w:rPr>
        <w:t>यहाँ रुकें और मोरे के बांज वृक्ष की तस्वीर फिर से दिखाएँ।</w:t>
      </w:r>
    </w:p>
    <w:p>
      <w:pPr/>
      <w:r>
        <w:rPr>
          <w:lang w:val="hi_IN" w:bidi="hi_IN"/>
        </w:rPr>
      </w:r>
      <w:r>
        <w:rPr>
          <w:lang w:val="hi_IN" w:bidi="hi_IN"/>
        </w:rPr>
        <w:t xml:space="preserve">जब परमेश्वर प्रकट हुआ, तो परमेश्वर ने प्रतिज्ञा की कि अब्राम के </w:t>
      </w:r>
      <w:r>
        <w:rPr>
          <w:b/>
          <w:lang w:val="hi_IN" w:bidi="hi_IN"/>
        </w:rPr>
        <w:t>वंशज</w:t>
      </w:r>
      <w:r>
        <w:rPr>
          <w:lang w:val="hi_IN" w:bidi="hi_IN"/>
        </w:rPr>
        <w:t xml:space="preserve"> कनान देश के अधिकारी होंगे और उसमे रहेंगे। यहाँ वंशज का अर्थ संतानों से है। अब्राम ने उस स्थान पर परमेश्वर के लिए एक </w:t>
      </w:r>
      <w:r>
        <w:rPr>
          <w:b/>
          <w:lang w:val="hi_IN" w:bidi="hi_IN"/>
        </w:rPr>
        <w:t>वेदी</w:t>
      </w:r>
      <w:r>
        <w:rPr>
          <w:lang w:val="hi_IN" w:bidi="hi_IN"/>
        </w:rPr>
        <w:t xml:space="preserve"> बनाई। वेदी पत्थरों को एक साथ जोड़कर बनाई जाती थी ताकि उसके ऊपर कोई वस्तु या जानवर रखा जा सके। इसका उपयोग आनुष्ठानिक बलिदान के लिए किया जाता था। </w:t>
      </w:r>
      <w:r>
        <w:rPr>
          <w:b/>
          <w:lang w:val="hi_IN" w:bidi="hi_IN"/>
        </w:rPr>
        <w:t>वेदी</w:t>
      </w:r>
      <w:r>
        <w:rPr>
          <w:lang w:val="hi_IN" w:bidi="hi_IN"/>
        </w:rPr>
        <w:t xml:space="preserve"> शब्द के बारे में अधिक जानकारी के लिए, आप मुख्य शब्दावली को देख सकते हैं।</w:t>
      </w:r>
    </w:p>
    <w:p>
      <w:pPr/>
      <w:r>
        <w:rPr>
          <w:lang w:val="hi_IN" w:bidi="hi_IN"/>
        </w:rPr>
      </w:r>
      <w:r>
        <w:rPr>
          <w:lang w:val="hi_IN" w:bidi="hi_IN"/>
        </w:rPr>
        <w:t>यहाँ रुकें और वेदी की तस्वीर फिर से दिखाएँ।</w:t>
      </w:r>
    </w:p>
    <w:p>
      <w:pPr/>
      <w:r>
        <w:rPr>
          <w:lang w:val="hi_IN" w:bidi="hi_IN"/>
        </w:rPr>
      </w:r>
      <w:r>
        <w:rPr>
          <w:lang w:val="hi_IN" w:bidi="hi_IN"/>
        </w:rPr>
        <w:t xml:space="preserve">कुछ समय के बाद, अब्राम ने अपनी यात्रा को जारी रखा। उसने पश्चिम में बेतेल और पूर्व में ऐ के बीच पहाड़ी देश में एक </w:t>
      </w:r>
      <w:r>
        <w:rPr>
          <w:b/>
          <w:lang w:val="hi_IN" w:bidi="hi_IN"/>
        </w:rPr>
        <w:t>तम्बू</w:t>
      </w:r>
      <w:r>
        <w:rPr>
          <w:lang w:val="hi_IN" w:bidi="hi_IN"/>
        </w:rPr>
        <w:t xml:space="preserve"> खड़ा किया। तम्बू एक अस्थायी आश्रय था जो बुने हुए कपड़े या पशुओं की खाल से बनाया जाता था। तम्बू गाड़ना वह प्रक्रिया थी जिसमें कोई व्यक्ति कपड़े को सहारा देने के लिए लकड़ी के खम्भों का उपयोग करता था, ताकि वह तम्बू खड़ा रह सके और कुछ लोग उसके अन्दर रह सकें। उस पहाड़ी देश में भी, अब्राम ने एक वेदी बनाई और </w:t>
      </w:r>
      <w:r>
        <w:rPr>
          <w:b/>
          <w:lang w:val="hi_IN" w:bidi="hi_IN"/>
        </w:rPr>
        <w:t>परमेश्वर से प्रार्थना की</w:t>
      </w:r>
      <w:r>
        <w:rPr>
          <w:lang w:val="hi_IN" w:bidi="hi_IN"/>
        </w:rPr>
        <w:t xml:space="preserve">। परमेश्वर से प्रार्थना की, "आराधना की" कहने का एक और तरीका था। इसका अर्थ है कि अब्राम ने उस स्थान पर परमेश्वर की आराधना की थी। याद रखें कि इस कहानी में उपयोग किया जाने वाला परमेश्वर का नाम </w:t>
      </w:r>
      <w:r>
        <w:rPr>
          <w:b/>
          <w:lang w:val="hi_IN" w:bidi="hi_IN"/>
        </w:rPr>
        <w:t>यहोवा</w:t>
      </w:r>
      <w:r>
        <w:rPr>
          <w:lang w:val="hi_IN" w:bidi="hi_IN"/>
        </w:rPr>
        <w:t xml:space="preserve">, है जो परमेश्वर का व्यक्तिगत नाम है। आपके समूह को इस नाम का अनुवाद उसी तरह करना चाहिए जैसा आपने अन्य कहानियों में किया है, और याद रखें कि </w:t>
      </w:r>
      <w:r>
        <w:rPr>
          <w:b/>
          <w:lang w:val="hi_IN" w:bidi="hi_IN"/>
        </w:rPr>
        <w:t>यहोवा</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12:10–20</w:t>
      </w:r>
      <w:r>
        <w:rPr>
          <w:lang w:val="hi_IN" w:bidi="hi_IN"/>
        </w:rPr>
      </w:r>
    </w:p>
    <w:p>
      <w:pPr>
        <w:pStyle w:val="Heading3"/>
      </w:pPr>
      <w:r>
        <w:rPr>
          <w:lang w:val="hi_IN" w:bidi="hi_IN"/>
        </w:rPr>
        <w:t>सुने और मन में रखें</w:t>
      </w:r>
    </w:p>
    <w:p>
      <w:pPr/>
      <w:r>
        <w:rPr>
          <w:lang w:val="hi_IN" w:bidi="hi_IN"/>
        </w:rPr>
      </w:r>
      <w:r>
        <w:rPr>
          <w:lang w:val="hi_IN" w:bidi="hi_IN"/>
        </w:rPr>
        <w:t>उत्पत्ति 12:10–20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अब्राम की मिस्र यात्रा के बारे में है। पिछली कहानी बताती है कि कैसे परमेश्वर ने अब्राम को हारान से कनान जाने के लिए बुलाया था। परमेश्वर की बुलाहट के साथ अब्राम और उसके वंशजों को आशीष देने की प्रतिज्ञा भी थी। अब्राम ने परमेश्वर की आज्ञा मानी और कनान चला गया। वह सारै, लूत और उनकी सारी सम्पत्ति और दासों को अपने साथ ले गया। वे उस देश से होकर कनान के दक्षिणी भाग तक यात्रा करते गए, उस रेगिस्तानी क्षेत्र की ओर जिसे नेगेव कहा जाता है। वर्तमान कहानी में, अब्राम मिस्र की यात्रा करता है। यह कनान देश में अकाल के कारण हुआ था। हालाँकि उनका उल्लेख नहीं किया गया था, फिर भी अब्राम अपने परिवार के साथ यात्रा करेगा, जिसमें सारै, लूत उनके दास और उनकी सारी सम्पत्ति शामिल होगी।</w:t>
      </w:r>
    </w:p>
    <w:p>
      <w:pPr/>
      <w:r>
        <w:rPr>
          <w:lang w:val="hi_IN" w:bidi="hi_IN"/>
        </w:rPr>
      </w:r>
      <w:r>
        <w:rPr>
          <w:lang w:val="hi_IN" w:bidi="hi_IN"/>
        </w:rPr>
        <w:t>कहानी "अब" शब्द से शुरू होती है जो दर्शाती है कि यह एक नई कहानी है। फिर इसके बाद महत्वपूर्ण जानकारी आती है जो कहानी को आगे बढ़ाने का कार्य करती है। यह कहता है कि "देश में अकाल था।" अकाल वह स्थिति होती है जब लम्बे समय तक, सभी के लिए पर्याप्त भोजन नहीं होता है। परिणामस्वरूप, लोग बीमार हो गए और भूख के कारण उनकी मृत्यु भी हो गई। यहाँ उल्लेखित भूमि कनान देश को दर्शाती है। यह कहा जाता है कि चूंकि अकाल गंभीर था, और कनान में खाने के लिए कुछ नहीं था, इसलिए अब्राम कुछ समय के लिए वहाँ रहने के लिए मिस्र चला गया। मिस्र कनान के दक्षिण में एक देश था।</w:t>
      </w:r>
    </w:p>
    <w:p>
      <w:pPr/>
      <w:r>
        <w:rPr>
          <w:lang w:val="hi_IN" w:bidi="hi_IN"/>
        </w:rPr>
      </w:r>
      <w:r>
        <w:rPr>
          <w:lang w:val="hi_IN" w:bidi="hi_IN"/>
        </w:rPr>
        <w:t>रुकें और कनान से मिस्र जाने का रास्ता दिखाएँ। मिस्र में अपनी नदी के कारण उपजाऊ भूमि थी। नदी ने मिट्टी को पर्याप्त पानी दिया जिससे फसल बोना, खेती करना और पशुपालन संभव हो सका।</w:t>
      </w:r>
    </w:p>
    <w:p>
      <w:pPr/>
      <w:r>
        <w:rPr>
          <w:lang w:val="hi_IN" w:bidi="hi_IN"/>
        </w:rPr>
      </w:r>
      <w:r>
        <w:rPr>
          <w:lang w:val="hi_IN" w:bidi="hi_IN"/>
        </w:rPr>
        <w:t>अब्राम और उसके परिवार के मिस्र पहुँचने से पहले, अब्राम ने अपनी पत्नी सारै से बात की। फिर अब्राम ने कहा कि वह जानता था कि सारै एक सुंदर स्त्री थी। यहाँ, अब्राम का अर्थ यह था कि वह जानता है कि मिस्रियों को सारै को आकर्षक लगेगी। अब्राम ने यह भी कहा कि यदि मिस्री यह जान लें कि सुंदर सारै उसकी पत्नी है, तो वे उसे मार डालेंगे, परन्तु सारै को जीवित रहने देंगे। यह स्पष्ट नहीं है कि अब्राम ने क्यों सोचा कि उसके साथ ऐसा हो सकता है। लेकिन यह स्पष्ट है कि वह वास्तव में अपने जीवन के लिए डरता था। इसलिए अब्राम ने कहा कि सारै मिस्रियों से यह कहे कि वह केवल अब्राम की बहन है। बाद में यह प्रकट होगा कि सारै वास्तव में अब्राम की छोटी बहन है क्योंकि सारै अब्राम से 10 वर्ष छोटी थी। उनका पिता एक ही था, तेरह लेकिन उनकी माताएँ अलग-अलग थीं। लेकिन यहाँ, अब्राम चाहता है कि मिस्री यह विश्वास करें कि सारै उसकी पत्नी नहीं थी, और सारै केवल उसकी बहन थी। अब्राम का विश्वास था कि यदि मिस्री यह जान लें कि वह सारै का भाई है, तो वे सारै को प्रसन्न करने की कोशिश करेंगे। इसलिए मिस्री उसके साथ दयालु व्यवहार करेंगे और उसे मिस्र में शांति से रहने देंगे।</w:t>
      </w:r>
    </w:p>
    <w:p>
      <w:pPr/>
      <w:r>
        <w:rPr>
          <w:lang w:val="hi_IN" w:bidi="hi_IN"/>
        </w:rPr>
      </w:r>
      <w:r>
        <w:rPr>
          <w:lang w:val="hi_IN" w:bidi="hi_IN"/>
        </w:rPr>
        <w:t>कुछ समय के बाद, अब्राम और उसका परिवार मिस्र पहुँचा। जब अब्राम मिस्र आया तो मिस्रियों ने देखा कि सारै एक बहुत सुंदर स्त्री है। जैसा कि अब्राम ने कहा, मिस्रियों ने सारै को बहुत आकर्षक पाया। फिरौन के अधिकारियों ने भी सारै को देखा। फिरौन कोई नाम नहीं था, बल्कि एक उपाधि थी जो मिस्र के राजा को दर्शाती है। "फिरौन के अधिकारी" या "फिरौन के हाकिम" उन प्रधानों को दर्शाते हैं जो फिरौन के अधीन सेवा करते थे। फिरौन के अधिकारियों ने फिरौन से सारै की प्रशंसा की। प्रशंसा पूरी बाइबल में एक महत्वपूर्ण शब्द है। इसका अर्थ है किसी व्यक्ति के बारे में ऊँची बातें बोलकर उसका सम्मान करना। इस कहानी में, इसका अर्थ है कि फिरौन के अधिकारियों ने सारै की सुंदरता के बारे में फिरौन को बताया। इसलिए, फिरौन ने अपने अधिकारियों को सारै को उसके पास लाने की आज्ञा दी। फिरौन का घर वह था जहाँ फिरौन और उसका परिवार रहता था।</w:t>
      </w:r>
    </w:p>
    <w:p>
      <w:pPr/>
      <w:r>
        <w:rPr>
          <w:lang w:val="hi_IN" w:bidi="hi_IN"/>
        </w:rPr>
      </w:r>
      <w:r>
        <w:rPr>
          <w:lang w:val="hi_IN" w:bidi="hi_IN"/>
        </w:rPr>
        <w:t>रुकें और एक प्राचीन फिरौन के महल की तस्वीर दिखाएँ।</w:t>
      </w:r>
    </w:p>
    <w:p>
      <w:pPr/>
      <w:r>
        <w:rPr>
          <w:lang w:val="hi_IN" w:bidi="hi_IN"/>
        </w:rPr>
      </w:r>
      <w:r>
        <w:rPr>
          <w:lang w:val="hi_IN" w:bidi="hi_IN"/>
        </w:rPr>
        <w:t>इसका अर्थ है कि सुंदर सारै के बारे में सुनने के बाद, फिरौन सारै को अपनी पत्नी बनाना चाहता था। इसलिए, फिरौन के अधिकारी सारै को फिरौन के घर में लाए, और फिरौन ने सारै से विवाह किया। यह सोचकर कि अब्राम सारै का भाई है, फिरौन ने सारै को प्रसन्न करने के लिए अब्राम से दयालु व्यवहार किया। परिणामस्वरूप, अब्राम को भेड़-बकरियाँ, बैल, गधे, ऊँट, और दास और दासी भी मिले।</w:t>
      </w:r>
    </w:p>
    <w:p>
      <w:pPr/>
      <w:r>
        <w:rPr>
          <w:lang w:val="hi_IN" w:bidi="hi_IN"/>
        </w:rPr>
      </w:r>
      <w:r>
        <w:rPr>
          <w:lang w:val="hi_IN" w:bidi="hi_IN"/>
        </w:rPr>
        <w:t>रुकें और एक भेड़, बैल, गदहे और ऊँटों की तस्वीर दिखाएँ। दास वह होता है जो अपने स्वामी के परिवार की आवश्यकताओं को पूरा करने के लिए अपने स्वामी के घर में रहता है। एक दास पुरुष या स्त्री हो सकता है।</w:t>
      </w:r>
    </w:p>
    <w:p>
      <w:pPr/>
      <w:r>
        <w:rPr>
          <w:lang w:val="hi_IN" w:bidi="hi_IN"/>
        </w:rPr>
      </w:r>
      <w:r>
        <w:rPr>
          <w:lang w:val="hi_IN" w:bidi="hi_IN"/>
        </w:rPr>
        <w:t>लेकिन परमेश्वर ने अब्राम की पत्नी सारै के कारण, फिरौन और उसके परिवार को विपत्तियों से दण्ड दिया। प्लेग एक सामान्य शब्द है जो या तो किसी बीमारी या विपत्ति को दर्शाता है। इस दृश्य में, यह स्पष्ट नहीं है कि फिरौन और उसके परिवार पर कौन सी विपत्तियाँ डाली गई थीं। जो निश्चित है वह यह है कि परमेश्वर ने फिरौन को दण्ड दिया क्योंकि फिरौन ने अब्राम की पत्नी को ले लिया था। इस बिन्दु पर, याद करें कि पिछली कहानी में, परमेश्वर ने प्रतिज्ञा की कि जो लोग अब्राम को हानि पहुँचाएंगे, परमेश्वर उन्हें श्राप से दण्डित करेगा। यहाँ, परमेश्वर ने फिरौन और उसके घराने को दण्ड देने के लिए उस पर विपत्तियाँ भेजीं, क्योंकि उसने अब्राम की पत्नी को ले लिया था। इस बिन्दु पर सारै फिरौन के परिवार का हिस्सा थी, लेकिन कहानी बताती है कि सारै उन लोगों में नहीं थी जिन पर विपत्तियाँ आई थी। हालाँकि इसका उल्लेख नहीं किया गया है, लेकिन सम्भव है कि सारै ने ही फिरौन से कहा हो कि वह अब्राम से पूछे कि ये विपत्तियाँ उस पर क्यों आ रही हैं। इसलिए फिरौन ने अब्राम को बुलाया। यही की, फिरौन ने अपने लोगों को अब्राम को उसके पास लाने की आज्ञा दी। इसलिए अब्राम फिरौन के पास आया। फिरौन ने शायद अब्राम से विपत्तियों को समझाने के लिए कहा होगा। उत्तर में, अब्राम ने अन्त में यह स्वीकार किया होगा कि सारै उसकी पत्नी है, और परमेश्वर फिरौन और उसके परिवार को उसकी पत्नी को लेने के कारण दण्ड दे रहा था। फिर, फिरौन ने अब्राम से कहा, "तूने मेरे साथ यह क्या किया? तूने मुझे क्यों नहीं बताया कि वह तेरी पत्नी है? तूने क्यों कहा, 'वह मेरी बहन है,' ताकि मैं उसे अपनी पत्नी बना लूँ?" ये प्रश्न आलंकारिक प्रश्न हैं। आलंकारिक प्रश्न वे प्रश्न होते हैं जो उत्तर पाने के बजाय किसी बात को स्पष्ट करने के लिए पूछे जाते हैं। फिरौन ने इन प्रश्नों का उपयोग यह दिखाने के लिए किया कि वह इस बात से परेशान है कि अब्राम ने उसे धोखा दिया है। इस स्थिति में, फिरौन का अर्थ यह था, "तुझे मेरे साथ यह नहीं करना चाहिए था। तुझे मुझे यह नहीं कहना चाहिए था कि वह तेरी बहन है। तुझे मुझे बताना चाहिए था कि वह तेरी पत्नी है।"</w:t>
      </w:r>
    </w:p>
    <w:p>
      <w:pPr/>
      <w:r>
        <w:rPr>
          <w:lang w:val="hi_IN" w:bidi="hi_IN"/>
        </w:rPr>
      </w:r>
      <w:r>
        <w:rPr>
          <w:lang w:val="hi_IN" w:bidi="hi_IN"/>
        </w:rPr>
        <w:t>रुकें और नीचे दिए गए प्रश्नों पर चर्चा करें:</w:t>
      </w:r>
    </w:p>
    <w:p>
      <w:pPr/>
      <w:r>
        <w:rPr>
          <w:lang w:val="hi_IN" w:bidi="hi_IN"/>
        </w:rPr>
      </w:r>
      <w:r>
        <w:rPr>
          <w:lang w:val="hi_IN" w:bidi="hi_IN"/>
        </w:rPr>
        <w:t>फिरौन ने अपनी बात यह कहकर समाप्त की, "परन्तु अब अपनी पत्नी को लेकर यहाँ से चला जा।" फिरौन ने जिस तरह से अपनी बात को समाप्त किया उससे पता चलता है कि वह इस बात से परेशान था कि अब्राम ने उसे धोखा दिया है। इस कारण फिरौन ने सारै को अब्राम को लौटा दिया, जो यह संकेत देता है कि जब फिरौन अब्राम से बात कर रहा था, तब सारै भी पास ही थी। यह कहने के बाद, फिरौन ने निर्णय लिया कि अब्राम और उसका परिवार मिस्र छोड़ दें। फिरौन ने अपने लोगों को यह सुनिश्चित करने का आदेश भी दिया कि अब्राम और उसका परिवार मिस्र छोड़ दें।</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अब्राम कनान से मिस्र जाता है।</w:t>
      </w:r>
    </w:p>
    <w:p>
      <w:pPr/>
      <w:r>
        <w:rPr>
          <w:lang w:val="hi_IN" w:bidi="hi_IN"/>
        </w:rPr>
      </w:r>
      <w:r>
        <w:rPr>
          <w:b/>
          <w:lang w:val="hi_IN" w:bidi="hi_IN"/>
        </w:rPr>
        <w:t>दूसरा दृश्य:</w:t>
      </w:r>
      <w:r>
        <w:rPr>
          <w:lang w:val="hi_IN" w:bidi="hi_IN"/>
        </w:rPr>
        <w:t xml:space="preserve"> जब अब्राम मिस्र में प्रवेश करने वाला था, तो उसने सारै से मिस्रियों को उनके सच्चे रिश्ते के बारे में धोखा देने के बारे में बात की। अब्राम को डर था कि क्योंकि सारै सुंदर थी, इसलिए यदि मिस्री यह जान लेते कि सारै उसकी पत्नी है, तो वे उसे मार डालने की योजना बना सकते हैं। इसलिए अब्राम ने सारै से कहा कि वह मिस्रियों से यह कहे कि वह केवल अब्राम की बहन है। अब्राम ने यह इसलिए कहा ताकि मिस्री उसे मार न दें और उसे मिस्र में शांति से रहने दें।</w:t>
      </w:r>
    </w:p>
    <w:p>
      <w:pPr/>
      <w:r>
        <w:rPr>
          <w:lang w:val="hi_IN" w:bidi="hi_IN"/>
        </w:rPr>
      </w:r>
      <w:r>
        <w:rPr>
          <w:b/>
          <w:lang w:val="hi_IN" w:bidi="hi_IN"/>
        </w:rPr>
        <w:t>तीसरा दृश्य:</w:t>
      </w:r>
      <w:r>
        <w:rPr>
          <w:lang w:val="hi_IN" w:bidi="hi_IN"/>
        </w:rPr>
        <w:t xml:space="preserve"> जब अब्राम ने मिस्र में प्रवेश किया, तो मिस्रियों ने देखा कि सारै बहुत सुंदर है। फिरौन के अधिकारियों ने भी सारै की सुंदरता को देखा। उन्होंने फिरौन के सामने उसकी प्रशंसा की और सारै को फिरौन के घर ले आए, ताकि वह फिरौन की पत्नी बने। यह सोचकर कि सारै अब्राम की बहन है, फिरौन ने अब्राम को पशुओं और दासों की भेंट दी।</w:t>
      </w:r>
    </w:p>
    <w:p>
      <w:pPr/>
      <w:r>
        <w:rPr>
          <w:lang w:val="hi_IN" w:bidi="hi_IN"/>
        </w:rPr>
      </w:r>
      <w:r>
        <w:rPr>
          <w:b/>
          <w:lang w:val="hi_IN" w:bidi="hi_IN"/>
        </w:rPr>
        <w:t>चौथा दृश्य:</w:t>
      </w:r>
      <w:r>
        <w:rPr>
          <w:lang w:val="hi_IN" w:bidi="hi_IN"/>
        </w:rPr>
        <w:t xml:space="preserve"> परमेश्वर ने फिरौन और उसके घर को बड़ी विपत्तियों से दण्ड दिया। ऐसा इसलिए है क्योंकि फिरौन ने अब्राम की पत्नी सारै को ले लिया था। जब फिरौन को यह महसूस हुआ, तो उसने अपने लोगों को अब्राम को उसके पास लाने की आज्ञा दी। जब अब्राम फिरौन के पास आया, तो फिरौन ने उससे आलंकारिक प्रश्न पूछे जिससे पता चले कि वह इस बात से परेशान है कि अब्राम ने उसे धोखा दिया है। फिरौन ने सारै को अब्राम को लौटाने और उन्हें मिस्र से निकालने का फैसला किया।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अधिकारी</w:t>
      </w:r>
    </w:p>
    <w:p>
      <w:pPr>
        <w:pStyle w:val="ListBullet"/>
        <w:spacing w:line="240" w:lineRule="auto"/>
        <w:ind w:left="720"/>
      </w:pPr>
      <w:r>
        <w:rPr>
          <w:lang w:val="hi_IN" w:bidi="hi_IN"/>
        </w:rPr>
      </w:r>
      <w:r>
        <w:rPr>
          <w:lang w:val="hi_IN" w:bidi="hi_IN"/>
        </w:rPr>
        <w:t>फिरौन के लोग</w:t>
      </w:r>
    </w:p>
    <w:p>
      <w:pPr>
        <w:pStyle w:val="ListBullet"/>
        <w:spacing w:line="240" w:lineRule="auto"/>
        <w:ind w:left="720"/>
      </w:pPr>
      <w:r>
        <w:rPr>
          <w:lang w:val="hi_IN" w:bidi="hi_IN"/>
        </w:rPr>
      </w:r>
      <w:r>
        <w:rPr>
          <w:lang w:val="hi_IN" w:bidi="hi_IN"/>
        </w:rPr>
        <w:t>अब्राम के नए दास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 xml:space="preserve"> कहानी में इसका उल्लेख नहीं किया गया है, फिर भी यह याद रखना महत्वपूर्ण है कि अब्राम ने अपने परिवार के साथ मिस्र यात्रा की। उसके परिवार में सारै, लूत, हारान में प्राप्त दास और उसकी सारी सम्पत्ति शामिल थी जिसमें शायद भेड़, गाय और बैल जैसे पशु शामिल थे। अब्राम और सारै बूढ़े थे। अब्राम 75 वर्ष का था जब वह हारान से कनान जाने के लिए निकला। सारै, जैसा कि बाद में पता चलेगा, वह अब्राम से 10 वर्ष छोटी है।</w:t>
      </w:r>
    </w:p>
    <w:p>
      <w:pPr/>
      <w:r>
        <w:rPr>
          <w:lang w:val="hi_IN" w:bidi="hi_IN"/>
        </w:rPr>
      </w:r>
      <w:r>
        <w:rPr>
          <w:lang w:val="hi_IN" w:bidi="hi_IN"/>
        </w:rPr>
        <w:t>पहले दृश्य में, अब्राम और उसका परिवार कनान से दक्षिण की ओर मिस्र की यात्रा करेगा।</w:t>
      </w:r>
    </w:p>
    <w:p>
      <w:pPr/>
      <w:r>
        <w:rPr>
          <w:lang w:val="hi_IN" w:bidi="hi_IN"/>
        </w:rPr>
      </w:r>
      <w:r>
        <w:rPr>
          <w:lang w:val="hi_IN" w:bidi="hi_IN"/>
        </w:rPr>
        <w:t>रुकें और कनान से मिस्र जाने वाले रास्ते का नक्षा दिखाएँ।</w:t>
      </w:r>
    </w:p>
    <w:p>
      <w:pPr/>
      <w:r>
        <w:rPr>
          <w:lang w:val="hi_IN" w:bidi="hi_IN"/>
        </w:rPr>
      </w:r>
      <w:r>
        <w:rPr>
          <w:lang w:val="hi_IN" w:bidi="hi_IN"/>
        </w:rPr>
        <w:t>दूसरे दृश्य में, जब अब्राम और उसका परिवार मिस्र में प्रवेश करने वाला था, तो अब्राम सारै से बात करेगा। इब्रानी में, अब्राम की बात एक अभिव्यक्ति से शुरू होती है जो आमतौर पर एक महत्वपूर्ण बात बताने के लिए उपयोग की जाती है। इसका प्रभाव श्रोता का ध्यान आकर्षित करना है ताकि वह ध्यान से सुने।</w:t>
      </w:r>
    </w:p>
    <w:p>
      <w:pPr/>
      <w:r>
        <w:rPr>
          <w:lang w:val="hi_IN" w:bidi="hi_IN"/>
        </w:rPr>
      </w:r>
      <w:r>
        <w:rPr>
          <w:lang w:val="hi_IN" w:bidi="hi_IN"/>
        </w:rPr>
        <w:t>रुकें और इस प्रश्न पर चर्चा करें: यदि आपकी संस्कृति का कोई व्यक्ति आमतौर पर बात कैसे शुरू करता है यदि वह चाहता है कि दूसरा व्यक्ति उसकी बात ध्यान से सुने? इसके बारे में सोचने से आपको यह तय करने में मदद मिल सकती है कि इस इब्रानी शब्द का सबसे अच्छा छनुवाद कैसे किया जाए।</w:t>
      </w:r>
    </w:p>
    <w:p>
      <w:pPr/>
      <w:r>
        <w:rPr>
          <w:lang w:val="hi_IN" w:bidi="hi_IN"/>
        </w:rPr>
      </w:r>
      <w:r>
        <w:rPr>
          <w:lang w:val="hi_IN" w:bidi="hi_IN"/>
        </w:rPr>
        <w:t>जब अब्राम सारै की सुंदरता के बारे में बात करता है, तो अब्राम को सारै की प्रशंसा करते हुए दिखाया जा सकता है।</w:t>
      </w:r>
    </w:p>
    <w:p>
      <w:pPr/>
      <w:r>
        <w:rPr>
          <w:lang w:val="hi_IN" w:bidi="hi_IN"/>
        </w:rPr>
      </w:r>
      <w:r>
        <w:rPr>
          <w:lang w:val="hi_IN" w:bidi="hi_IN"/>
        </w:rPr>
        <w:t>यह चर्चा करना उपयोगी हो सकता है कि आपकी संस्कृति में पति अपनी पत्नी की प्रशंसा कैसे करता है।</w:t>
      </w:r>
    </w:p>
    <w:p>
      <w:pPr/>
      <w:r>
        <w:rPr>
          <w:lang w:val="hi_IN" w:bidi="hi_IN"/>
        </w:rPr>
      </w:r>
      <w:r>
        <w:rPr>
          <w:lang w:val="hi_IN" w:bidi="hi_IN"/>
        </w:rPr>
        <w:t>फिर अब्राम की अभिव्यक्ति और स्वर बदल जाएगा जब वह सारै को मिस्रियों को धोखा देने के बारे में निर्देश देता है। अपने जीवन के डर से, अब्राम ने सारै से कहा कि वह मिस्रियों से यह बताएँ कि वह केवल अब्राम की बहन है, ताकि मिस्री उसे मार न दें और उसके कारण उसके साथ अच्छा व्यवहार करें। जब अब्राम बोलेगा तो सारै चुपचाप सुन रही होगी।</w:t>
      </w:r>
    </w:p>
    <w:p>
      <w:pPr/>
      <w:r>
        <w:rPr>
          <w:lang w:val="hi_IN" w:bidi="hi_IN"/>
        </w:rPr>
      </w:r>
      <w:r>
        <w:rPr>
          <w:lang w:val="hi_IN" w:bidi="hi_IN"/>
        </w:rPr>
        <w:t>तीसरे दृश्य में, अब्राम और उसका परिवार मिस्र में प्रवेश करता है। जब वे मिस्र में घूम रहे थे, तो मिस्री सारै की सुंदरता से चकित हो गए। फिरौन के अधिकारी भी, जो वहाँ थे, सारै की सुंदरता को देखेंगे। यह दिखाना महत्वपूर्ण है कि मिस्री और फिरौन के अधिकारी दोनों ऐसे भाव प्रकट करते हैं जो यह दर्शाते हैं कि वे सारै की सुंदरता की प्रशंसा करते हैं। फिर, फिरौन के अधिकारी सारै की सुंदरता और उसके मिस्र आगमन की खबर फिरौन को देंगे। फिर, फिरौन अपने अधिकारियों को सारै को उसके घर लाने की आज्ञा देगा ताकि वह सारै को अपनी पत्नी बना सके।</w:t>
      </w:r>
    </w:p>
    <w:p>
      <w:pPr/>
      <w:r>
        <w:rPr>
          <w:lang w:val="hi_IN" w:bidi="hi_IN"/>
        </w:rPr>
      </w:r>
      <w:r>
        <w:rPr>
          <w:lang w:val="hi_IN" w:bidi="hi_IN"/>
        </w:rPr>
        <w:t>रुकें और एक प्राचीन फिरौन के महल की तस्वीर दिखाएँ।</w:t>
      </w:r>
    </w:p>
    <w:p>
      <w:pPr/>
      <w:r>
        <w:rPr>
          <w:lang w:val="hi_IN" w:bidi="hi_IN"/>
        </w:rPr>
      </w:r>
      <w:r>
        <w:rPr>
          <w:lang w:val="hi_IN" w:bidi="hi_IN"/>
        </w:rPr>
        <w:t>सारै से मिलने पर, फिरौन ने शायद उससे पूछा होगा कि अब्राम से उसका क्या सम्बन्ध है। और सारै ने फिरौन को उत्तर दिया होगा कि वह केवल अब्राम की बहन है। यह सोचकर कि सारै अविवाहित है, फिरौन ने सारै को अपनी पत्नी बना लिया। फिर, फिरौन अब्राम को अपनी नई पत्नी के सम्मान में पशुओं और दासों को भेंट के रूप में देगा।</w:t>
      </w:r>
    </w:p>
    <w:p>
      <w:pPr/>
      <w:r>
        <w:rPr>
          <w:lang w:val="hi_IN" w:bidi="hi_IN"/>
        </w:rPr>
      </w:r>
      <w:r>
        <w:rPr>
          <w:lang w:val="hi_IN" w:bidi="hi_IN"/>
        </w:rPr>
        <w:t>रुकें और भेड़, बैल, गदहे और ऊँटों की तस्वीर दिखाएँ। यदि आपकी संस्कृति में इनमें से कुछ या सभी पशु नहीं हैं, तो यह चर्चा करना उपयोगी हो सकता है कि इस दृश्य के लिए कौन से वैकल्पिक पशु उपयोग किए जा सकते हैं।</w:t>
      </w:r>
    </w:p>
    <w:p>
      <w:pPr/>
      <w:r>
        <w:rPr>
          <w:lang w:val="hi_IN" w:bidi="hi_IN"/>
        </w:rPr>
      </w:r>
      <w:r>
        <w:rPr>
          <w:lang w:val="hi_IN" w:bidi="hi_IN"/>
        </w:rPr>
        <w:t>अब्राम इस पूरे दृश्य में चुप है।</w:t>
      </w:r>
    </w:p>
    <w:p>
      <w:pPr/>
      <w:r>
        <w:rPr>
          <w:lang w:val="hi_IN" w:bidi="hi_IN"/>
        </w:rPr>
      </w:r>
      <w:r>
        <w:rPr>
          <w:lang w:val="hi_IN" w:bidi="hi_IN"/>
        </w:rPr>
        <w:t>चौथे दृश्य में, परमेश्वर फिरौन और उसके घर पर बड़ी विपत्तियों डालेगा। परमेश्वर ने यहाँ बात नहीं की, लेकिन उसे ऐसा बोलते या इशारा करते हुए देखा जा सकता है जिससे फिरौन और उसका परिवार अचानक बीमार हो जाए। हालाँकि सारै इस समय फिरौन के परिवार का हिस्सा थी, फिर भी सारै पर कोई विपत्ति नहीं आएगी। इसलिए, सारै को फिरौन से बात करते हुए दिखाया जा सकता है, ताकि वह अब्राम से परमेश्वर के दण्ड के बारे में स्पष्टीकरण देने के लिए कहे। इसलिए, फिरौन ने अपने लोगों को अब्राम को उसके पास लाने की आज्ञा दी। जब अब्राम आया, तो अब्राम को फिरौन को सच्चाई बताते हुए दिखाया जा सकता है। जब फिरौन को सच मालूम हुआ, तो फिरौन ने अब्राम से आलंकारिक प्रश्न या ऐसे प्रश्न पूछे जिनके उत्तर की उम्मीद नहीं की। यह दिखाना महत्वपूर्ण है कि जब फिरौन ने अब्राम से बात की तो वह परेशान था। फिर, फिरौन ने सारै को अब्राम को लौटाने का फैसला किया और उन्हें मिस्र छोड़ने की आज्ञा दी। फिरौन ने अपने लोगों को यह भी आज्ञा दी कि वे यह सुनिश्चित करें कि अब्राम तुरन्त अपने परिवार और अपनी सारी सम्पत्ति सहित मिस्र से निकल जाए।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अधिकारी</w:t>
      </w:r>
    </w:p>
    <w:p>
      <w:pPr>
        <w:pStyle w:val="ListBullet"/>
        <w:spacing w:line="240" w:lineRule="auto"/>
        <w:ind w:left="720"/>
      </w:pPr>
      <w:r>
        <w:rPr>
          <w:lang w:val="hi_IN" w:bidi="hi_IN"/>
        </w:rPr>
      </w:r>
      <w:r>
        <w:rPr>
          <w:lang w:val="hi_IN" w:bidi="hi_IN"/>
        </w:rPr>
        <w:t>फिरौन के लोग</w:t>
      </w:r>
    </w:p>
    <w:p>
      <w:pPr>
        <w:pStyle w:val="ListBullet"/>
        <w:spacing w:line="240" w:lineRule="auto"/>
        <w:ind w:left="720"/>
      </w:pPr>
      <w:r>
        <w:rPr>
          <w:lang w:val="hi_IN" w:bidi="hi_IN"/>
        </w:rPr>
      </w:r>
      <w:r>
        <w:rPr>
          <w:lang w:val="hi_IN" w:bidi="hi_IN"/>
        </w:rPr>
        <w:t>अब्राम के नए दास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समूह जब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यह याद रखना महत्वपूर्ण है कि यद्यपि कहानी में इसका उल्लेख नहीं किया गया है, फिर भी अब्राम ने अपने परिवार के साथ मिस्र की यात्रा की। उसके परिवार में सारै, लूत, हारान में प्राप्त दास, और उसकी सारी सम्पत्ति शामिल थी जिसमें शायद भेड़, गाय और बैल जैसे पशु शामिल थे। अब्राम और सारै बूढ़े थे।</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lang w:val="hi_IN" w:bidi="hi_IN"/>
        </w:rPr>
        <w:t>पहले दृश्य में, समूह यह दिखाता है कि अब्राम और उसका परिवार अपनी सारी सम्पत्ति और दासों के साथ मिस्र की यात्रा कर रहा है। अब्राम और उसका परिवार मिस्र की ओर चल पड़ा:</w:t>
      </w:r>
    </w:p>
    <w:p>
      <w:pPr/>
      <w:r>
        <w:rPr>
          <w:lang w:val="hi_IN" w:bidi="hi_IN"/>
        </w:rPr>
      </w:r>
      <w:r>
        <w:rPr>
          <w:lang w:val="hi_IN" w:bidi="hi_IN"/>
        </w:rPr>
        <w:t>अभिनय को रोकें। अब्राम की भूमिका निभाने वाले कलाकार से पूछें, "आप कैसा महसूस कर रहे हैं?" आप इस तरह से सुन सकते हैं, "मुझे अपने परिवार के बारे में चिंता है क्योंकि हमने अभी तक खाना नहीं खाया, और हमारे पास खाने के लिए कुछ भी नहीं है" या "मुझे आशा है कि हम मिस्र में शरण पाएँगे।" अभिनय को फिर से शुरू करें।</w:t>
      </w:r>
    </w:p>
    <w:p>
      <w:pPr/>
      <w:r>
        <w:rPr>
          <w:lang w:val="hi_IN" w:bidi="hi_IN"/>
        </w:rPr>
      </w:r>
      <w:r>
        <w:rPr>
          <w:lang w:val="hi_IN" w:bidi="hi_IN"/>
        </w:rPr>
        <w:t>दूसरे दृश्य में, मिस्र पहुँचने से पहले, अब्राम सारै से बात करेगा। जब अब्राम सारै से बात करता है तो उसके लिए सीधी बात का उपयोग करना सुनिश्चित करें। अब्राम के बदलते हाव-भाव को भी याद रखें जब वह सारै की सुन्दरता के बारे में बात करता है, तथा सारै को अपने जीवन के प्रति भय से बचने के निर्देश देता है। जब अब्राम और उसका परिवार मिस्र के करीब आया, तो अब्राम ने अपनी पत्नी सारै से बात की।</w:t>
      </w:r>
    </w:p>
    <w:p>
      <w:pPr/>
      <w:r>
        <w:rPr>
          <w:lang w:val="hi_IN" w:bidi="hi_IN"/>
        </w:rPr>
      </w:r>
      <w:r>
        <w:rPr>
          <w:lang w:val="hi_IN" w:bidi="hi_IN"/>
        </w:rPr>
        <w:t>अभिनय को रोकें। अब्राम की भूमिका निभाने वाले कलाकार से पूछें, "आप कैसा महसूस कर रहे हैं?" आप इस तरह से सुन सकते हैं, "मैं धन्य हूँ कि मुझे एक सुन्दर पत्नी मिली है, लेकिन मुझे यह भी चिंता है कि यदि मिस्रियों को पता चला कि सारै मेरी पत्नी है, तो वे मुझे मार डालेंगे" या "जब मिस्री मुझे अपनी सुन्दर पत्नी के साथ चलते देखेंगे तो मैं खतरे में पड़ सकता हूँ।" अभिनय को फिर से शुरू करें।</w:t>
      </w:r>
    </w:p>
    <w:p>
      <w:pPr/>
      <w:r>
        <w:rPr>
          <w:lang w:val="hi_IN" w:bidi="hi_IN"/>
        </w:rPr>
      </w:r>
      <w:r>
        <w:rPr>
          <w:lang w:val="hi_IN" w:bidi="hi_IN"/>
        </w:rPr>
        <w:t>तीसरे दृश्य में, अब्राम और उसका परिवार मिस्र में पहुँचेगा। जब वे मिस्र में घुमते हैं, तो मिस्री और फिरौन के अधिकारी सारै की सुंदरता पर ध्यान देंगे। फिरौन के अधिकारी सारै की सुंदरता के बारे में फिरौन को बताएँगे, और फिरौन उन्हें सारै को उसके पास लाने की आज्ञा देगा। जब फिरौन के अधिकारी सारै को फिरौन के पास ला रहे थे,</w:t>
      </w:r>
    </w:p>
    <w:p>
      <w:pPr/>
      <w:r>
        <w:rPr>
          <w:lang w:val="hi_IN" w:bidi="hi_IN"/>
        </w:rPr>
      </w:r>
      <w:r>
        <w:rPr>
          <w:lang w:val="hi_IN" w:bidi="hi_IN"/>
        </w:rPr>
        <w:t>अभिनय को रोकें। सारै की भूमिका निभाने वाले कलाकार से पूछें, "आप कैसा महसूस कर रही हैं?" आप इस तरह से सुन सकते हैं, "मुझे फिरौन से यह कहना होगा कि मैं केवल अब्राम की बहन हूँ। यदि नहीं, तो फिरौन उसे मार डालेगा" या "मुझे अपने पति अब्राम के बारे में चिंता है। मुझे फिरौन से कहना चाहिए की वह मेरे लिए उसके साथ भला व्यवहार करे।" अभिनय को फिर से शुरू करें।</w:t>
      </w:r>
    </w:p>
    <w:p>
      <w:pPr/>
      <w:r>
        <w:rPr>
          <w:lang w:val="hi_IN" w:bidi="hi_IN"/>
        </w:rPr>
      </w:r>
      <w:r>
        <w:rPr>
          <w:lang w:val="hi_IN" w:bidi="hi_IN"/>
        </w:rPr>
        <w:t>फिर फिरौन सारै को अपनी पत्नी बना लेगा और अब्राम को भेंट देगा। यदि इस दृश्य में अभिनय के लिए भेंट किए गए पशु उपलब्ध नहीं हैं, तो आप किसी भी ऐसी वस्तु का उपयोग कर सकते हैं जो पशुओं का प्रतिनिधित्व कर सके। जब यह होगा, तो अब्राम भी चुप रहेगा।</w:t>
      </w:r>
    </w:p>
    <w:p>
      <w:pPr/>
      <w:r>
        <w:rPr>
          <w:lang w:val="hi_IN" w:bidi="hi_IN"/>
        </w:rPr>
      </w:r>
      <w:r>
        <w:rPr>
          <w:lang w:val="hi_IN" w:bidi="hi_IN"/>
        </w:rPr>
        <w:t>चौथे दृश्य में, परमेश्वर सारै को छोड़कर फिरौन और उसके परिवार को बड़ी विपत्तियों से दण्ड देगा। सारै ने फिरौन से कहा कि वह अब्राम से परमेश्वर के न्याय को समझाने के लिए कहे। फिर, फिरौन अपने लोगों को अब्राम को लाने की आज्ञा देगा। जब अब्राम पहुँचेगा, तो फिरौन उससे परमेश्वर के न्याय को समझाने के लिए कहेगा और अब्राम फिरौन से सच बताएगा कि सारै उसकी पत्नी थी।</w:t>
      </w:r>
    </w:p>
    <w:p>
      <w:pPr/>
      <w:r>
        <w:rPr>
          <w:lang w:val="hi_IN" w:bidi="hi_IN"/>
        </w:rPr>
      </w:r>
      <w:r>
        <w:rPr>
          <w:lang w:val="hi_IN" w:bidi="hi_IN"/>
        </w:rPr>
        <w:t>अभिनय को रोकें। फिरौन की भूमिका निभाने वाले कलाकार से पूछें, "आप कैसा महसूस कर रहे हैं?" आप इस तरह से सुन सकते हैं, "मैं परेशान हूँ कि अब्राम के साथ भला व्यवहार करने के बाद भी उसने मुझे धोखा दिया" या "अब्राम के परमेश्वर ने मुझे दण्ड दिया क्योंकि मैंने अब्राम की पत्नी को लिया था। मुझे सारै को उसको लौटा देना चाहिए और उनसे चले जाने को कहना चाहिए।" अभिनय को फिर से शुरू करें।</w:t>
      </w:r>
    </w:p>
    <w:p>
      <w:pPr/>
      <w:r>
        <w:rPr>
          <w:lang w:val="hi_IN" w:bidi="hi_IN"/>
        </w:rPr>
      </w:r>
      <w:r>
        <w:rPr>
          <w:lang w:val="hi_IN" w:bidi="hi_IN"/>
        </w:rPr>
        <w:t>इस बिन्दु पर, फिरौन अब्राम से आलंकारिक प्रश्न पूछेगा। यह सुनिश्चित करें कि जब फिरौन अब्राम से बात करे तो उसके आलंकारिक प्रश्न और उसकी आज्ञाओं का प्रयोग किया जाए। यह भी दिखाना सुनिश्चित करें कि फिरौन इस बात से परेशान है कि अब्राम ने उसे धोखा दिया था। फिर, वह सारै को लौटा देगा और उन्हें मिस्र छोड़ने की आज्ञा देगा। फिरौन अपने लोगों को यह भी आज्ञा देगा कि वे यह सुनिश्चित करें कि अब्राम का परिवार तुरन्त मिस्र से निकल जाए।</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अब्राम की कनान से मिस्र की यात्रा और मिस्र में उसके जीवन के बारे में है। कहानी इस जानकारी से शुरू होती है कि कनान में एक भयंकर </w:t>
      </w:r>
      <w:r>
        <w:rPr>
          <w:b/>
          <w:lang w:val="hi_IN" w:bidi="hi_IN"/>
        </w:rPr>
        <w:t>अकाल</w:t>
      </w:r>
      <w:r>
        <w:rPr>
          <w:lang w:val="hi_IN" w:bidi="hi_IN"/>
        </w:rPr>
        <w:t xml:space="preserve"> था। अकाल तब होता है जब सभी के लिए लम्बे समय तक पर्याप्त भोजन नहीं होता है। परिणामस्वरूप, लोग बीमार हो गए और भूख के कारण उनकी मृत्यु भी हो गई। इस भयंकर अकाल के कारण, अब्राम ने अपने परिवार के साथ </w:t>
      </w:r>
      <w:r>
        <w:rPr>
          <w:b/>
          <w:lang w:val="hi_IN" w:bidi="hi_IN"/>
        </w:rPr>
        <w:t>मिस्र</w:t>
      </w:r>
      <w:r>
        <w:rPr>
          <w:lang w:val="hi_IN" w:bidi="hi_IN"/>
        </w:rPr>
        <w:t xml:space="preserve"> जाने का फैसला किया। मिस्र कनान के दक्षिण में एक देश था। उत्पत्ति की पुस्तक में, जब भी मुख्य पात्र खतरे में होंगे, मिस्र उनके लिए शरणस्थान होगा। लेकिन उत्पत्ति की पुस्तक के बाद, मिस्र की एक अलग पहचान होगी क्योंकि यह वह स्थान होगा जहाँ अब्राम के वंशज दास बन जाएंगे। यह कैद और दासत्व का प्रतीक बन जाएगा। लेकिन इस कहानी में, मिस्र एक शरण का स्थान था। अब्राम ने सोचा कि उन्हें मिस्र में उसकी उपजाऊ भूमि के कारण भोजन मिल सकता है। इस कारण उसने मिस्र जाने का फैसला किया।</w:t>
      </w:r>
    </w:p>
    <w:p>
      <w:pPr/>
      <w:r>
        <w:rPr>
          <w:lang w:val="hi_IN" w:bidi="hi_IN"/>
        </w:rPr>
      </w:r>
      <w:r>
        <w:rPr>
          <w:lang w:val="hi_IN" w:bidi="hi_IN"/>
        </w:rPr>
        <w:t xml:space="preserve">जब वे मिस्र के पास पहुँचे, तो अब्राम ने अपनी पत्नी सारै से बात की। अब्राम ने कहा कि सारै एक </w:t>
      </w:r>
      <w:r>
        <w:rPr>
          <w:b/>
          <w:lang w:val="hi_IN" w:bidi="hi_IN"/>
        </w:rPr>
        <w:t>सुन्दर</w:t>
      </w:r>
      <w:r>
        <w:rPr>
          <w:lang w:val="hi_IN" w:bidi="hi_IN"/>
        </w:rPr>
        <w:t xml:space="preserve"> स्त्री थी। "सुंदर" शब्द का अर्थ है कि उस व्यक्ति का स्वरूप आकर्षक है। इसका उपयोग किसी अच्छे चरित्र वाले व्यक्ति का वर्णन करने के लिए भी किया जा सकता है। अपनी जान जाने के डर से, अब्राम ने चेतावनी दी कि यदि मिस्री यह जान लेंगे कि सारै उसकी पत्नी है, तो वे उसे मार डालेंगे और सारै को छोड़ देंगे। इसलिए, अब्राम ने सारै से कहा कि वह मिस्रियों को धोखा दे और यह कहे कि वह केवल अब्राम की बहन है। इस प्रकार, अब्राम ने आशा की कि मिस्री उसके साथ भला व्यवहार करेंगे और उसे मिस्र में शांति से रहने देंगे।</w:t>
      </w:r>
    </w:p>
    <w:p>
      <w:pPr/>
      <w:r>
        <w:rPr>
          <w:lang w:val="hi_IN" w:bidi="hi_IN"/>
        </w:rPr>
      </w:r>
      <w:r>
        <w:rPr>
          <w:lang w:val="hi_IN" w:bidi="hi_IN"/>
        </w:rPr>
        <w:t xml:space="preserve">जब वे मिस्र पहुँचे, तो मिस्री और </w:t>
      </w:r>
      <w:r>
        <w:rPr>
          <w:b/>
          <w:lang w:val="hi_IN" w:bidi="hi_IN"/>
        </w:rPr>
        <w:t>फिरौन</w:t>
      </w:r>
      <w:r>
        <w:rPr>
          <w:lang w:val="hi_IN" w:bidi="hi_IN"/>
        </w:rPr>
        <w:t xml:space="preserve"> के अधिकारियों ने देखा कि सारै बहुत सुन्दर थी। फिरौन मिस्र के राजा को दर्शाता है, और फिरौन के अधिकारी या हाकिम, उसके अधीन काम करनेवाले अगुवों को दर्शाता है। आप </w:t>
      </w:r>
      <w:r>
        <w:rPr>
          <w:b/>
          <w:lang w:val="hi_IN" w:bidi="hi_IN"/>
        </w:rPr>
        <w:t>फिरौन</w:t>
      </w:r>
      <w:r>
        <w:rPr>
          <w:lang w:val="hi_IN" w:bidi="hi_IN"/>
        </w:rPr>
        <w:t xml:space="preserve"> शब्द के बारे में अधिक जानकारी के लिए मुख्य शब्दावली को देख सकते हैं। फिरौन के अधिकारियों ने फिरौन के सामने सारै की </w:t>
      </w:r>
      <w:r>
        <w:rPr>
          <w:b/>
          <w:lang w:val="hi_IN" w:bidi="hi_IN"/>
        </w:rPr>
        <w:t>प्रशंसा</w:t>
      </w:r>
      <w:r>
        <w:rPr>
          <w:lang w:val="hi_IN" w:bidi="hi_IN"/>
        </w:rPr>
        <w:t>की और उसे फिरौन के पास ले आए। प्रशंसा किसी व्यक्ति के बारे में अच्छी बातें बोलकर उसे सम्मानित करने का काम है। यह केवल शब्दों का उपयोग करके की जा सकती है, या यह गीत या क्रियाओं के साथ भी की जा सकती है। बाइबल में, परमेश्वर ही वह है जो प्रशंसा को प्राप्त करता है और जो सर्वोच्च प्रशंसा के सबसे अधिक योग्य है। फिरौन ने सारै को अपनी पत्नी बना लिया। फिर, क्योंकि फिरौन ने सोचा कि सारै अब्राम की बहन है, फिरौन ने अब्राम को पशुओं और दासों को भेंट के रूप में दिया।</w:t>
      </w:r>
    </w:p>
    <w:p>
      <w:pPr/>
      <w:r>
        <w:rPr>
          <w:lang w:val="hi_IN" w:bidi="hi_IN"/>
        </w:rPr>
      </w:r>
      <w:r>
        <w:rPr>
          <w:lang w:val="hi_IN" w:bidi="hi_IN"/>
        </w:rPr>
        <w:t xml:space="preserve">लेकिन अब्राम की पत्नी को लेने के कारण परमेश्वर फिरौन और उसके परिवार को </w:t>
      </w:r>
      <w:r>
        <w:rPr>
          <w:b/>
          <w:lang w:val="hi_IN" w:bidi="hi_IN"/>
        </w:rPr>
        <w:t>विपत्तियों</w:t>
      </w:r>
      <w:r>
        <w:rPr>
          <w:lang w:val="hi_IN" w:bidi="hi_IN"/>
        </w:rPr>
        <w:t xml:space="preserve"> से दण्ड देगा। एक विपत्ति किसी भी बीमारी या आपदा को दर्शाती है बाइबल में, यह अक्सर परमेश्वर के न्याय या दण्ड का परिणाम होती है। जब यह किसी प्रकार की बीमारी को दर्शाती है, तो यह आमतौर पर संक्रामक होती है, और अक्सर मृत्यु का कारण बनती है। इस कहानी में, परमेश्वर ने जो विशेष विपत्ति भेजी थी, उसका उल्लेख नहीं किया गया था। जो निश्चित है वह यह है कि फिरौन और उसके परिवार को विपत्ति के कारण दु:ख उठाना पड़ा। तब फिरौन ने अब्राम को बुलाया। यह समझने के बाद कि परमेश्वर क्यों उन्हें दण्ड दे रहा था, फिरौन ने अब्राम से आलंकारिक प्रश्न पूछे, जिससे पता चले कि वह इस बात से परेशान है कि अब्राम ने उसे धोखा दिया। इसके बाद, फिरौन ने सारै को लौटाने का फैसला किया और अब्राम और उसके परिवार को मिस्र छोड़ने की आज्ञा दी।</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13:1–18</w:t>
      </w:r>
      <w:r>
        <w:rPr>
          <w:lang w:val="hi_IN" w:bidi="hi_IN"/>
        </w:rPr>
      </w:r>
    </w:p>
    <w:p>
      <w:pPr>
        <w:pStyle w:val="Heading3"/>
      </w:pPr>
      <w:r>
        <w:rPr>
          <w:lang w:val="hi_IN" w:bidi="hi_IN"/>
        </w:rPr>
        <w:t>सुने और मन में रखें</w:t>
      </w:r>
    </w:p>
    <w:p>
      <w:pPr/>
      <w:r>
        <w:rPr>
          <w:lang w:val="hi_IN" w:bidi="hi_IN"/>
        </w:rPr>
      </w:r>
      <w:r>
        <w:rPr>
          <w:lang w:val="hi_IN" w:bidi="hi_IN"/>
        </w:rPr>
        <w:t>उत्पत्ति 13:1–18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 xml:space="preserve">क्या आप किसी ऐसे व्यक्ति को जानते हैं, जिसे इस कहानी को सुनने की आवश्यकता है? </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कहानियाँ परमेश्वर द्वारा अब्राम और उसके वंशजों को आशीष देने की प्रतिज्ञा के बारे में थीं। परमेश्वर ने यह भी प्रतिज्ञा की कि वे कनान देश के अधिकारी होंगे। लेकिन कनान में अकाल के कारण, अब्राम और उसका परिवार कुछ समय के लिए मिस्र में रहा। कुछ समय के बाद, वे कनान लौट आए। अब्राम पहले से अधिक धनी होकर लौटा।</w:t>
      </w:r>
    </w:p>
    <w:p>
      <w:pPr/>
      <w:r>
        <w:rPr>
          <w:lang w:val="hi_IN" w:bidi="hi_IN"/>
        </w:rPr>
      </w:r>
      <w:r>
        <w:rPr>
          <w:lang w:val="hi_IN" w:bidi="hi_IN"/>
        </w:rPr>
        <w:t>वर्तमान कहानी पिछली कहानी को जारी रखती है। मिस्र से निकलने के बाद अब्राम और उसका परिवार कनान देश के नेगेव नामक रेगिस्तान में लौट आया।</w:t>
      </w:r>
    </w:p>
    <w:p>
      <w:pPr/>
      <w:r>
        <w:rPr>
          <w:lang w:val="hi_IN" w:bidi="hi_IN"/>
        </w:rPr>
      </w:r>
      <w:r>
        <w:rPr>
          <w:lang w:val="hi_IN" w:bidi="hi_IN"/>
        </w:rPr>
        <w:t>रुकें और नेगेव रेगिस्तान की तस्वीर दिखाएँ।</w:t>
      </w:r>
    </w:p>
    <w:p>
      <w:pPr/>
      <w:r>
        <w:rPr>
          <w:lang w:val="hi_IN" w:bidi="hi_IN"/>
        </w:rPr>
      </w:r>
      <w:r>
        <w:rPr>
          <w:lang w:val="hi_IN" w:bidi="hi_IN"/>
        </w:rPr>
        <w:t>उनकी यात्रा को "ऊपर की ओर जाने" के रूप में वर्णित किया गया था क्योंकि नेगेव, जो कनान के दक्षिण में एक सूखी और गर्म भूमि थी, एक पहाड़ी देश था। जब अब्राम वापस लौटा, तो वह पशुओं, चाँदी और सोने के साथ बहुत धनी था।</w:t>
      </w:r>
    </w:p>
    <w:p>
      <w:pPr/>
      <w:r>
        <w:rPr>
          <w:lang w:val="hi_IN" w:bidi="hi_IN"/>
        </w:rPr>
      </w:r>
      <w:r>
        <w:rPr>
          <w:lang w:val="hi_IN" w:bidi="hi_IN"/>
        </w:rPr>
        <w:t>नेगेव से, अब्राम "एक स्थान से दूसरे स्थान पर चलता गया जब तक कि वह बेतेल नहीं पहुँच गया।" इसका अर्थ है कि अब्राम रुका और एक स्थान पर डेरा डाला, और कुछ समय के बाद किसी दूसरे स्थान पर चला गया। उसका अन्तिम ठिकाना बेतेल और ऐ के बीच पहाड़ी देश में था।</w:t>
      </w:r>
    </w:p>
    <w:p>
      <w:pPr/>
      <w:r>
        <w:rPr>
          <w:lang w:val="hi_IN" w:bidi="hi_IN"/>
        </w:rPr>
      </w:r>
      <w:r>
        <w:rPr>
          <w:lang w:val="hi_IN" w:bidi="hi_IN"/>
        </w:rPr>
        <w:t>रुकें और पहाड़ी देश की तस्वीर और एक नक्शा दिखाएँ जो दिखाता है कि यह बेतेल और ऐ के बीच कहाँ स्थित है।</w:t>
      </w:r>
    </w:p>
    <w:p>
      <w:pPr/>
      <w:r>
        <w:rPr>
          <w:lang w:val="hi_IN" w:bidi="hi_IN"/>
        </w:rPr>
      </w:r>
      <w:r>
        <w:rPr>
          <w:lang w:val="hi_IN" w:bidi="hi_IN"/>
        </w:rPr>
        <w:t>याद करें कि अब्राम ने वहाँ डेरा डाला था और पहले वहाँ एक वेदी बनाई थी।</w:t>
      </w:r>
    </w:p>
    <w:p>
      <w:pPr/>
      <w:r>
        <w:rPr>
          <w:lang w:val="hi_IN" w:bidi="hi_IN"/>
        </w:rPr>
      </w:r>
      <w:r>
        <w:rPr>
          <w:lang w:val="hi_IN" w:bidi="hi_IN"/>
        </w:rPr>
        <w:t>रुकें और वेदी की तस्वीर दिखाएँ जो पत्थरों के ढेर से बनी हो और उसके ऊपर एक व्यक्ति पशु बलि चढ़ाता हो।</w:t>
      </w:r>
    </w:p>
    <w:p>
      <w:pPr/>
      <w:r>
        <w:rPr>
          <w:lang w:val="hi_IN" w:bidi="hi_IN"/>
        </w:rPr>
      </w:r>
      <w:r>
        <w:rPr>
          <w:lang w:val="hi_IN" w:bidi="hi_IN"/>
        </w:rPr>
        <w:t>अब्राम ने उस स्थान पर परमेश्वर की आराधना की थी। याद रखें कि इस कहानी में उपयोग किया जाने वाला परमेश्वर का नाम यहोवा है, जो परमेश्वर का व्यक्तिगत नाम है।</w:t>
      </w:r>
    </w:p>
    <w:p>
      <w:pPr/>
      <w:r>
        <w:rPr>
          <w:lang w:val="hi_IN" w:bidi="hi_IN"/>
        </w:rPr>
      </w:r>
      <w:r>
        <w:rPr>
          <w:lang w:val="hi_IN" w:bidi="hi_IN"/>
        </w:rPr>
        <w:t>अब्राम की पूरी यात्रा में, उसका भतीजा लूत उसके साथ था। लूत के पास गाय-बैल, भेड़-बकरियों के झुण्ड और अपने तम्बू थे। यहाँ उल्लेखित तम्बू केवल उन अस्थायी आश्रयों को नहीं दर्शाते हैं, जहाँ लोग रहते थे। इस सन्दर्भ में, तम्बू लूत के साथ यात्रा करने वाले लोगों को दर्शाते हैं। इसमें उसकी पत्नी और दास शामिल थे। अब्राम और लूत के पास बहुत सारे पशु थे। कनानी और परिज्जी लोग भी उस क्षेत्र में रहते थे और उनके अपने पशु थे। पशुधन इतना अधिक था कि भूमि उन सबको पर्याप्त भोजन उपलब्ध नहीं करा सकती थी। इसके कारण, अब्राम और लूत के चरवाहे या पशुओं की देखभाल करने वाले लोग बहस करने लगे।</w:t>
      </w:r>
    </w:p>
    <w:p>
      <w:pPr/>
      <w:r>
        <w:rPr>
          <w:lang w:val="hi_IN" w:bidi="hi_IN"/>
        </w:rPr>
      </w:r>
      <w:r>
        <w:rPr>
          <w:lang w:val="hi_IN" w:bidi="hi_IN"/>
        </w:rPr>
        <w:t>अब्राम ने लूत से बात की और उससे कहा कि उन्हें और उनके चरवाहों को नहीं लड़ना चाहिए। ऐसा इसलिए है क्योंकि वे रिश्तेदार या करीबी रिश्तेदार थे। याद करें कि लूत अब्राम के भाई हारान का पुत्र था। फिर, अब्राम ने लूत से कहा, "क्या सारा देश तेरे सामने नहीं?" वह वास्तव में कोई प्रश्न नहीं पूछ रहा है। वह लूत से कहना चाहता है, "देख, सारा देश तेरे सामने है!" अब्राम ने लूत से कहा कि वह यह चुनें कि कहाँ जाना है ताकि वे एक दूसरे से दूर रह सकें, और उनके पशुओं को पर्याप्त भोजन मिल सके। यदि लूत बायीं ओर जाना चाहेगा, तो अब्राम दायीं ओर जाएगा। यदि लूत दाहिनी ओर जाना चुनता है, तो अब्राम बायीं ओर जाएगा।</w:t>
      </w:r>
    </w:p>
    <w:p>
      <w:pPr/>
      <w:r>
        <w:rPr>
          <w:lang w:val="hi_IN" w:bidi="hi_IN"/>
        </w:rPr>
      </w:r>
      <w:r>
        <w:rPr>
          <w:lang w:val="hi_IN" w:bidi="hi_IN"/>
        </w:rPr>
        <w:t>यहाँ रुकें और समूह के रूप में चर्चा करें: आप अपनी संस्कृति में इस प्रकार के संघर्षों को कैसे हल करते हैं?</w:t>
      </w:r>
    </w:p>
    <w:p>
      <w:pPr/>
      <w:r>
        <w:rPr>
          <w:lang w:val="hi_IN" w:bidi="hi_IN"/>
        </w:rPr>
      </w:r>
      <w:r>
        <w:rPr>
          <w:lang w:val="hi_IN" w:bidi="hi_IN"/>
        </w:rPr>
        <w:t>इसलिए, लूत ने अपनी आँखें उठाई, या अपने चारों ओर देखा, और सोअर के मार्ग तक यरदन नदी की पूरी तराई को देखा। इसका अर्थ है कि अब्राम और लूत किसी ऊँची भूमि पर खड़े होंगे जहाँ से वे पूरी यरदन तराई को देख सकते थे। यह यरदन तराई वह स्थान है जहाँ यरदन नदी बहती है। इस नदी के कारण लूत ने महसूस किया कि उस स्थान पर पर्याप्त जल है। वह परमेश्वर के बगीचे के समान थी, जिसका सन्दर्भ उस अदन की वाटिका से है जिसे परमेश्वर ने तब लगाया था जब उसने मनुष्य की रचना की थी। उस बगीचे की अपनी नदी थी, और यही वह स्थान था जहाँ परमेश्वर ने पुरुष और स्त्री को बनाने के बाद उन्हें रखा था। यरदन की तराई भी मिस्र की तरह थी। मिस्र की भी अपनी नदी थी, नील नदी, जिसने उसे उपजाऊ भूमि बनाया। इसलिए, जब कनान में अकाल पड़ा, तो अब्राम और उसका परिवार मिस्र चला गया था। तराई, सोअर की दिशा थी। सोर मृत सागर के दक्षिणी क्षेत्र में एक शहर था, जहाँ यरदन नदी जुड़ी हुई थी। यह सदोम और गमोरा के शहरों के पास था। बाद की कहानी में, परमेश्वर इन दोनों शहरों को वहाँ रहने वाले लोगों के बड़े पापों के कारण नष्ट कर देगा।</w:t>
      </w:r>
    </w:p>
    <w:p>
      <w:pPr/>
      <w:r>
        <w:rPr>
          <w:lang w:val="hi_IN" w:bidi="hi_IN"/>
        </w:rPr>
      </w:r>
      <w:r>
        <w:rPr>
          <w:lang w:val="hi_IN" w:bidi="hi_IN"/>
        </w:rPr>
        <w:t>रुकें और यरदन तराई का नक्शा दिखाएँ, जिसमें मृत सागर, सदोम, गमोरा और सोअर शामिल हैं।</w:t>
      </w:r>
    </w:p>
    <w:p>
      <w:pPr/>
      <w:r>
        <w:rPr>
          <w:lang w:val="hi_IN" w:bidi="hi_IN"/>
        </w:rPr>
      </w:r>
      <w:r>
        <w:rPr>
          <w:lang w:val="hi_IN" w:bidi="hi_IN"/>
        </w:rPr>
        <w:t>इसलिए, लूत ने फैसला किया कि वह कहाँ रहेगा। उसने पूर्व की ओर यात्रा की और अपना तम्बू सदोम शहर के पास खड़ा किया। तम्बू एक आश्रय था जो बुने हुए कपड़े या पशुओं की खाल से बनाया जाता था और लकड़ी के खंभों द्वारा खड़ा किया जाता था। यह एक चलता-फिरता और अस्थायी आश्रय था।</w:t>
      </w:r>
    </w:p>
    <w:p>
      <w:pPr/>
      <w:r>
        <w:rPr>
          <w:lang w:val="hi_IN" w:bidi="hi_IN"/>
        </w:rPr>
      </w:r>
      <w:r>
        <w:rPr>
          <w:lang w:val="hi_IN" w:bidi="hi_IN"/>
        </w:rPr>
        <w:t>रुकें और तम्बू की तस्वीर दिखाएँ जिसमें लोग रह रहे हों।</w:t>
      </w:r>
    </w:p>
    <w:p>
      <w:pPr/>
      <w:r>
        <w:rPr>
          <w:lang w:val="hi_IN" w:bidi="hi_IN"/>
        </w:rPr>
      </w:r>
      <w:r>
        <w:rPr>
          <w:lang w:val="hi_IN" w:bidi="hi_IN"/>
        </w:rPr>
        <w:t>इस बीच, अब्राम ने कनान में रहने का फैसला किया। इसलिए, अब्राम और लूत एक दूसरे से अलग हो गए।</w:t>
      </w:r>
    </w:p>
    <w:p>
      <w:pPr/>
      <w:r>
        <w:rPr>
          <w:lang w:val="hi_IN" w:bidi="hi_IN"/>
        </w:rPr>
      </w:r>
      <w:r>
        <w:rPr>
          <w:lang w:val="hi_IN" w:bidi="hi_IN"/>
        </w:rPr>
        <w:t>सदोम में रहने वाले लोग या पुरुष, परमेश्वर का अनुसरण नहीं करते थे। यह स्पष्ट नहीं है कि सदोम के लोग किस प्रकार "बड़े दुष्ट" और "पापी" थे। जो स्पष्ट है, वह यह है कि इसका उल्लेख यह दिखाने के लिए किया गया था कि लूत ने एक ऐसे स्थान के पास रहने का विकल्प चुना जिसे परमेश्वर बाद में उसके पापों के कारण नष्ट कर देगा। यह बाद की कहानियों के लिए महत्वपूर्ण जानकारी होगी। इस बीच, अब्राम ने उस देश में रहने का फैसला किया जिसके बारे में परमेश्वर ने प्रतिज्ञा की थी।</w:t>
      </w:r>
    </w:p>
    <w:p>
      <w:pPr/>
      <w:r>
        <w:rPr>
          <w:lang w:val="hi_IN" w:bidi="hi_IN"/>
        </w:rPr>
      </w:r>
      <w:r>
        <w:rPr>
          <w:lang w:val="hi_IN" w:bidi="hi_IN"/>
        </w:rPr>
        <w:t>लूत के अब्राम से अलग होने के बाद, परमेश्वर ने अब्राम से कहा कि वह उत्तर, दक्षिण, पूर्व और पश्चिम की ओर देखे। इसका अर्थ है कि अब्राम किसी ऊँची भूमि पर खड़ा होगा जिससे वह अपने आसपास की विशाल भूमि को देख पा रहा था। परमेश्वर ने कहा कि वह सारी भूमि जो अब्राम को दिखाई देगी, वह अब्राम और उसके वंशजों को सदा के लिए देगा। यहाँ, "वंशज" अब्राम के वंशजों को दर्शाता है, और "सदैव" का अर्थ है कि अब्राम और उसके वंशज बहुत लम्बे समय तक भूमि के स्वामी होंगे। परमेश्वर ने यह भी कहा कि वह अब्राम के वंशजों को "पृथ्वी की धूल के किनकों के समान बहुत करूँगा, यहाँ तक कि जो कोई पृथ्वी की धूल के किनकों को गिन सकेगा वही तेरा वंश भी गिन सकेगा।" इसका अर्थ है कि परमेश्वर अब्राम के वंशजों को इतना अधिक कर देगा कि उन्हें गिनना सम्भव नहीं होगा।</w:t>
      </w:r>
    </w:p>
    <w:p>
      <w:pPr/>
      <w:r>
        <w:rPr>
          <w:lang w:val="hi_IN" w:bidi="hi_IN"/>
        </w:rPr>
      </w:r>
      <w:r>
        <w:rPr>
          <w:lang w:val="hi_IN" w:bidi="hi_IN"/>
        </w:rPr>
        <w:t>अब्राम को यह बताकर, परमेश्वर ने पहले से अब्राम से की गई अपनी प्रतिज्ञा की पुष्टि की। लेकिन यहाँ जो बात ध्यान देने योग्य है वह यह है कि परमेश्वर ने उस प्रतिज्ञा के बारे में अधिक विवरण दिया जो उसने पहले अब्राम को दी थी। पहली बार में, परमेश्वर की प्रतिज्ञा केवल "इस देश" के बारे में थी। यहाँ, परमेश्वर ने कहा कि प्रतिज्ञा की गई भूमि में वह सारी भूमि शामिल होगी जो अब्राम को दिखाई देगी। साथ ही, पहली बार में ही परमेश्वर ने अब्राम के वंशजों को देश की प्रतिज्ञा की थी। यहाँ, परमेश्वर ने कहा कि वह यह भूमि केवल अब्राम के वंशजों को ही नहीं, बल्कि स्वयं अब्राम को भी देगा। अन्त में, परमेश्वर ने यहाँ कुछ ऐसा कहा जिसका उसने पहले उल्लेख नहीं किया था। इस प्रतिज्ञा में, परमेश्वर ने कहा कि अब्राम और उसके वंशज "सदैव" भूमि के स्वामी होंगे।</w:t>
      </w:r>
    </w:p>
    <w:p>
      <w:pPr/>
      <w:r>
        <w:rPr>
          <w:lang w:val="hi_IN" w:bidi="hi_IN"/>
        </w:rPr>
      </w:r>
      <w:r>
        <w:rPr>
          <w:lang w:val="hi_IN" w:bidi="hi_IN"/>
        </w:rPr>
        <w:t>फिर परमेश्वर ने अब्राम से कहा "उठ, देश की लम्बाई और चौड़ाई में चल क्योंकि मैं उसे तुझे दूँगा।" "उठ" के लिए इब्रानी शब्द यह सुझाव नहीं देता कि अब्राम बैठा था या लेटा था। बल्कि, यह एक ऐसा शब्द है जिसका उपयोग आमतौर पर एक महत्वपूर्ण और तत्काल आज्ञा को प्रस्तुत करने के लिए किया जाता है। इसका अर्थ है कि व्यक्ति ध्यान से सुनें और तुरन्त आज्ञा माने। परमेश्वर की आज्ञा "देश की लम्बाई और चौड़ाई में चल "अब्राम के समय में एक आम प्रथा थी। पूरी भूमि पर घूमना इस बात का प्रतीक था कि कोई व्यक्ति अब उस भूमि का स्वामी है।</w:t>
      </w:r>
    </w:p>
    <w:p>
      <w:pPr/>
      <w:r>
        <w:rPr>
          <w:lang w:val="hi_IN" w:bidi="hi_IN"/>
        </w:rPr>
      </w:r>
      <w:r>
        <w:rPr>
          <w:lang w:val="hi_IN" w:bidi="hi_IN"/>
        </w:rPr>
        <w:t>रुकें और नीचे दिए गए प्रश्न पर चर्चा करें: आपकी संस्कृति में आम प्रथा क्या है जो दिखाती है कि कोई व्यक्ति अब भूमि का स्वामी है?</w:t>
      </w:r>
    </w:p>
    <w:p>
      <w:pPr/>
      <w:r>
        <w:rPr>
          <w:lang w:val="hi_IN" w:bidi="hi_IN"/>
        </w:rPr>
      </w:r>
      <w:r>
        <w:rPr>
          <w:lang w:val="hi_IN" w:bidi="hi_IN"/>
        </w:rPr>
        <w:t>इसलिए, अब्राम ने "अपना तम्बू उखाड़कर" और "मम्रे के बांजवृक्षों के बीच" खड़ा किया जो हेब्रोन में थे। बाद की कहानी मम्रे नाम के एक पात्र का परिचय देगी। यह सम्भव है कि इस स्थान का नाम उसके नाम पर रखा गया था। बहुत बाद की कहानी प्रकट करेगी कि मम्रे हेब्रोन का दूसरा नाम बन गया।</w:t>
      </w:r>
    </w:p>
    <w:p>
      <w:pPr/>
      <w:r>
        <w:rPr>
          <w:lang w:val="hi_IN" w:bidi="hi_IN"/>
        </w:rPr>
      </w:r>
      <w:r>
        <w:rPr>
          <w:lang w:val="hi_IN" w:bidi="hi_IN"/>
        </w:rPr>
        <w:t>रुकें और मम्रे के बांज वृक्षों की तस्वीर दिखाएँ। यह भी दिखाएँ कि नक्शे पर हेब्रोन कहाँ स्थित है।</w:t>
      </w:r>
    </w:p>
    <w:p>
      <w:pPr/>
      <w:r>
        <w:rPr>
          <w:lang w:val="hi_IN" w:bidi="hi_IN"/>
        </w:rPr>
      </w:r>
      <w:r>
        <w:rPr>
          <w:lang w:val="hi_IN" w:bidi="hi_IN"/>
        </w:rPr>
        <w:t>वहाँ अब्राम ने परमेश्वर के लिए एक वेदी बनाई। इसका अर्थ है कि अब्राम ने उस स्थान पर परमेश्वर की आराधना की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सात दृश्य हैं।</w:t>
      </w:r>
    </w:p>
    <w:p>
      <w:pPr/>
      <w:r>
        <w:rPr>
          <w:lang w:val="hi_IN" w:bidi="hi_IN"/>
        </w:rPr>
      </w:r>
      <w:r>
        <w:rPr>
          <w:b/>
          <w:lang w:val="hi_IN" w:bidi="hi_IN"/>
        </w:rPr>
        <w:t>पहला दृश्य:</w:t>
      </w:r>
      <w:r>
        <w:rPr>
          <w:lang w:val="hi_IN" w:bidi="hi_IN"/>
        </w:rPr>
        <w:t xml:space="preserve"> अब्राम मिस्र से नेगेव के रेगिस्तान में गया। उसने अपनी पत्नी, अपने भतीजे लूत, लूत की पत्नी, उनके दासों और पशुओं के साथ यात्रा की। अब्राम मिस्र से पशुओं, चाँदी और सोने से भरपूर होकर आया।</w:t>
      </w:r>
    </w:p>
    <w:p>
      <w:pPr/>
      <w:r>
        <w:rPr>
          <w:lang w:val="hi_IN" w:bidi="hi_IN"/>
        </w:rPr>
      </w:r>
      <w:r>
        <w:rPr>
          <w:b/>
          <w:lang w:val="hi_IN" w:bidi="hi_IN"/>
        </w:rPr>
        <w:t>दूसरा दृश्य:</w:t>
      </w:r>
      <w:r>
        <w:rPr>
          <w:lang w:val="hi_IN" w:bidi="hi_IN"/>
        </w:rPr>
        <w:t xml:space="preserve"> जब अब्राम और उसके लोग नेगेव तक पहुँचे, तो वे एक स्थान से दूसरे स्थान पर यात्रा करते रहे। अन्त में वे बेतेल आए और बेतेल और ऐ के बीच पहाड़ी देश में रहने लगे। वहाँ, अब्राम ने उस वेदी पर परमेश्वर की आराधना की जो उसने वहाँ पहले बनाई थी।</w:t>
      </w:r>
    </w:p>
    <w:p>
      <w:pPr/>
      <w:r>
        <w:rPr>
          <w:lang w:val="hi_IN" w:bidi="hi_IN"/>
        </w:rPr>
      </w:r>
      <w:r>
        <w:rPr>
          <w:b/>
          <w:lang w:val="hi_IN" w:bidi="hi_IN"/>
        </w:rPr>
        <w:t>तीसरा दृश्य:</w:t>
      </w:r>
      <w:r>
        <w:rPr>
          <w:lang w:val="hi_IN" w:bidi="hi_IN"/>
        </w:rPr>
        <w:t xml:space="preserve"> लूत के पास पशु और उसके दास थे। क्योंकि अब्राम और लूत एक ही भूमि में एक साथ रहते थे, इसलिए उनके पशुओं को पर्याप्त भोजन नहीं मिल रहा था। परिणामस्वरूप, अब्राम और लूत के चरवाहों में झगड़ा हो गया। इसके अलावा, उस समय कनानी और परिज्जी भी उनके साथ देश में रहते थे।</w:t>
      </w:r>
    </w:p>
    <w:p>
      <w:pPr/>
      <w:r>
        <w:rPr>
          <w:lang w:val="hi_IN" w:bidi="hi_IN"/>
        </w:rPr>
      </w:r>
      <w:r>
        <w:rPr>
          <w:b/>
          <w:lang w:val="hi_IN" w:bidi="hi_IN"/>
        </w:rPr>
        <w:t>चौथा दृश्य:</w:t>
      </w:r>
      <w:r>
        <w:rPr>
          <w:lang w:val="hi_IN" w:bidi="hi_IN"/>
        </w:rPr>
        <w:t xml:space="preserve"> अब्राम लूत से बात करता है। अब्राम ने कहा कि उन्हें और उनके चरवाहों को नहीं लड़ना चाहिए। उनके बीच झगड़े से बचने के लिए अब्राम ने लूत से कहा कि वह चारों ओर देखें और चुन ले कि उसे कहाँ रहना चाहिए। लूत ने चारों ओर देखा और पाया कि यरदन की पूरी तराई उपजाऊ और खूब पानी वाली भूमि है। लूत ने पूरी यरदन तराई को चुना।</w:t>
      </w:r>
    </w:p>
    <w:p>
      <w:pPr/>
      <w:r>
        <w:rPr>
          <w:lang w:val="hi_IN" w:bidi="hi_IN"/>
        </w:rPr>
      </w:r>
      <w:r>
        <w:rPr>
          <w:b/>
          <w:lang w:val="hi_IN" w:bidi="hi_IN"/>
        </w:rPr>
        <w:t>पाँचवाँ दृश्य:</w:t>
      </w:r>
      <w:r>
        <w:rPr>
          <w:lang w:val="hi_IN" w:bidi="hi_IN"/>
        </w:rPr>
        <w:t xml:space="preserve"> अब्राम और लूत अलग हो गए। अब्राम कनान में रहा, जबकि लूत ने अपने परिवार, दासों और पशुओं के साथ पूर्व की ओर यात्रा की। वह सदोम के पास के शहरों में रहता था। सदोम में रहने वाले लोग दुष्ट थे और परमेश्वर के विरुद्ध पाप कर रहे थे।</w:t>
      </w:r>
    </w:p>
    <w:p>
      <w:pPr/>
      <w:r>
        <w:rPr>
          <w:lang w:val="hi_IN" w:bidi="hi_IN"/>
        </w:rPr>
      </w:r>
      <w:r>
        <w:rPr>
          <w:b/>
          <w:lang w:val="hi_IN" w:bidi="hi_IN"/>
        </w:rPr>
        <w:t>छठा दृश्य:</w:t>
      </w:r>
      <w:r>
        <w:rPr>
          <w:lang w:val="hi_IN" w:bidi="hi_IN"/>
        </w:rPr>
        <w:t xml:space="preserve"> परमेश्वर अब्राम से बात करता है और उसे कहता है कि वह जहाँ खड़ा है, वहाँ से चारों ओर देखे। परमेश्वर ने प्रतिज्ञा की कि वह सारी भूमि जो अब्राम को दिखाई देगी, वह अब्राम और उसके वंशजों को सदा के लिए देगा। परमेश्वर ने यह भी प्रतिज्ञा की कि अब्राम के वंशज पृथ्वी की धूल के किनकों के समान होंगे। फिर परमेश्वर ने अब्राम से कहा कि वह पूरे देश में चले क्योंकि परमेश्वर उसे यह देगा।</w:t>
      </w:r>
    </w:p>
    <w:p>
      <w:pPr/>
      <w:r>
        <w:rPr>
          <w:lang w:val="hi_IN" w:bidi="hi_IN"/>
        </w:rPr>
      </w:r>
      <w:r>
        <w:rPr>
          <w:b/>
          <w:lang w:val="hi_IN" w:bidi="hi_IN"/>
        </w:rPr>
        <w:t>सातवाँ दृश्य:</w:t>
      </w:r>
      <w:r>
        <w:rPr>
          <w:lang w:val="hi_IN" w:bidi="hi_IN"/>
        </w:rPr>
        <w:t xml:space="preserve"> अब्राम ने अपना तम्बू उखाड़ा और हेब्रोन में मम्रे के पेड़ों के बीच रहने के लिए चला गया। वहाँ अब्राम ने परमेश्वर के लिए एक वेदी बनाई।</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अब्राम के दास</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लूत की पत्नी</w:t>
      </w:r>
    </w:p>
    <w:p>
      <w:pPr>
        <w:pStyle w:val="ListBullet"/>
        <w:spacing w:line="240" w:lineRule="auto"/>
        <w:ind w:left="720"/>
      </w:pPr>
      <w:r>
        <w:rPr>
          <w:lang w:val="hi_IN" w:bidi="hi_IN"/>
        </w:rPr>
      </w:r>
      <w:r>
        <w:rPr>
          <w:lang w:val="hi_IN" w:bidi="hi_IN"/>
        </w:rPr>
        <w:t>लूत के दास</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परिज्जी</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पहले दृश्य में, अब्राम और उसका परिवार मिस्र से नेगेव के रेगिस्तान की ओर यात्रा कर रहा है।</w:t>
      </w:r>
    </w:p>
    <w:p>
      <w:pPr/>
      <w:r>
        <w:rPr>
          <w:lang w:val="hi_IN" w:bidi="hi_IN"/>
        </w:rPr>
      </w:r>
      <w:r>
        <w:rPr>
          <w:lang w:val="hi_IN" w:bidi="hi_IN"/>
        </w:rPr>
        <w:t>रुकें और नेगेव के रेगिस्तान की तस्वीर दिखाएँ।</w:t>
      </w:r>
    </w:p>
    <w:p>
      <w:pPr/>
      <w:r>
        <w:rPr>
          <w:lang w:val="hi_IN" w:bidi="hi_IN"/>
        </w:rPr>
      </w:r>
      <w:r>
        <w:rPr>
          <w:lang w:val="hi_IN" w:bidi="hi_IN"/>
        </w:rPr>
        <w:t>वह अपनी पत्नी, दासों, लूत, लूत की पत्नी, लूत के दासों और उनकी सारी सम्पत्ति के साथ यात्रा करता है। वे शायद पैदल ही यात्रा करते थे। यदि इस दृश्य के लिए भेड़ों और पशुओं के झुण्ड उपलब्ध नहीं हैं, तो आप किसी भी ऐसी वस्तु का उपयोग कर सकते हैं जो पशुओं का प्रतिनिधित्व करती हो। अब्राम का चाँदी और सोना भी दिखाना सुनिश्चित करें। यदि ये इस दृश्य के लिए उपलब्ध नहीं हैं, तो आप किसी भी वस्तु का उपयोग कर सकते हैं जो चाँदी और सोने का प्रतिनिधित्व कर सके। यात्रा एक मैदान से एक ऊँची भूमि की ओर जाती है।</w:t>
      </w:r>
    </w:p>
    <w:p>
      <w:pPr/>
      <w:r>
        <w:rPr>
          <w:lang w:val="hi_IN" w:bidi="hi_IN"/>
        </w:rPr>
      </w:r>
      <w:r>
        <w:rPr>
          <w:lang w:val="hi_IN" w:bidi="hi_IN"/>
        </w:rPr>
        <w:t>दूसरे दृश्य में, अब्राम और उसके साथी एक स्थान से दूसरे स्थान पर डेरा डाल रहे हैं जब तक कि वे बेतेल और ऐ के बीच पहाड़ी देश में नहीं पहुँच जाते।</w:t>
      </w:r>
    </w:p>
    <w:p>
      <w:pPr/>
      <w:r>
        <w:rPr>
          <w:lang w:val="hi_IN" w:bidi="hi_IN"/>
        </w:rPr>
      </w:r>
      <w:r>
        <w:rPr>
          <w:lang w:val="hi_IN" w:bidi="hi_IN"/>
        </w:rPr>
        <w:t>रुकें और पहाड़ी देश की तस्वीर दिखाएँ और एक नक्शा दिखाएँ जो दिखाता है कि यह बेतेल और ऐ के बीच कहाँ स्थित है।</w:t>
      </w:r>
    </w:p>
    <w:p>
      <w:pPr/>
      <w:r>
        <w:rPr>
          <w:lang w:val="hi_IN" w:bidi="hi_IN"/>
        </w:rPr>
      </w:r>
      <w:r>
        <w:rPr>
          <w:lang w:val="hi_IN" w:bidi="hi_IN"/>
        </w:rPr>
        <w:t>यह स्पष्ट नहीं है कि वे एक स्थान से दूसरे स्थान पर कितने समय तक रहे। यह अधिक सम्भावना है, कि वे तुरन्त एक स्थान से दूसरे स्थान पर नहीं गए। यह दृश्य अब्राम द्वारा उस वेदी पर परमेश्वर की आराधना करने के साथ समाप्त होता है जिसे उसने पहले बनाया था।</w:t>
      </w:r>
    </w:p>
    <w:p>
      <w:pPr/>
      <w:r>
        <w:rPr>
          <w:lang w:val="hi_IN" w:bidi="hi_IN"/>
        </w:rPr>
      </w:r>
      <w:r>
        <w:rPr>
          <w:lang w:val="hi_IN" w:bidi="hi_IN"/>
        </w:rPr>
        <w:t>रुकें और वेदी की तस्वीर दिखाएँ जो पत्थरों के ढेर से बनी हो और उसके ऊपर एक व्यक्ति पशु बलि चढ़ाता हो।</w:t>
      </w:r>
    </w:p>
    <w:p>
      <w:pPr/>
      <w:r>
        <w:rPr>
          <w:lang w:val="hi_IN" w:bidi="hi_IN"/>
        </w:rPr>
      </w:r>
      <w:r>
        <w:rPr>
          <w:lang w:val="hi_IN" w:bidi="hi_IN"/>
        </w:rPr>
        <w:t>तीसरे दृश्य में, केन्द्र में बदलाव होगा। परिवेश अब लोगों और पशुओं से भरा हुआ है। वहाँ अब्राम और लूत के पशु हैं। फिर कनानी और परिज्जी हैं। और फिर उनके भी सभी पशु वहाँ हैं। एक बिन्दु पर अब्राम और लूत के चरवाहे लड़ेंगे। लेकिन उनकी लड़ाई अन्त में समाप्त हो जाएगी।</w:t>
      </w:r>
    </w:p>
    <w:p>
      <w:pPr/>
      <w:r>
        <w:rPr>
          <w:lang w:val="hi_IN" w:bidi="hi_IN"/>
        </w:rPr>
      </w:r>
      <w:r>
        <w:rPr>
          <w:lang w:val="hi_IN" w:bidi="hi_IN"/>
        </w:rPr>
        <w:t>पिछले दृश्य के परिणामस्वरूप, चौथे दृश्य में अब्राम सीधे लूत से बात करेगा। वे दोनों एक ऊँची भूमि पर खड़े हैं जहाँ से वे अपने आसपास की भूमि देख सकते थे। फिर लूत ने चारों ओर की भूमि को देखा। उसने यरदन तराई को देखा और वहाँ जाने के लिए उत्साहित हो गया।</w:t>
      </w:r>
    </w:p>
    <w:p>
      <w:pPr/>
      <w:r>
        <w:rPr>
          <w:lang w:val="hi_IN" w:bidi="hi_IN"/>
        </w:rPr>
      </w:r>
      <w:r>
        <w:rPr>
          <w:lang w:val="hi_IN" w:bidi="hi_IN"/>
        </w:rPr>
        <w:t>पाँचवें दृश्य में, लूत ने अब्राम से अलविदा कहा। वह अपनी पत्नी, दासों और पशुओं के साथ पूर्व की ओर यात्रा करता है। फिर, वह सदोम के पास के शहरों में डेरा डालता है।</w:t>
      </w:r>
    </w:p>
    <w:p>
      <w:pPr/>
      <w:r>
        <w:rPr>
          <w:lang w:val="hi_IN" w:bidi="hi_IN"/>
        </w:rPr>
      </w:r>
      <w:r>
        <w:rPr>
          <w:lang w:val="hi_IN" w:bidi="hi_IN"/>
        </w:rPr>
        <w:t>रुकें और यरदन तराई का नक्शा दिखाएँ, जिसमें मृत समुद्र, सदोम, अमोरा और सोर शामिल हैं। आप तम्बू की तस्वीर भी दिखा सकते हैं।</w:t>
      </w:r>
    </w:p>
    <w:p>
      <w:pPr/>
      <w:r>
        <w:rPr>
          <w:lang w:val="hi_IN" w:bidi="hi_IN"/>
        </w:rPr>
      </w:r>
      <w:r>
        <w:rPr>
          <w:lang w:val="hi_IN" w:bidi="hi_IN"/>
        </w:rPr>
        <w:t>यह दृश्य अब्राम द्वारा कनान में कहीं तम्बू लगाने के साथ समाप्त होता है।</w:t>
      </w:r>
    </w:p>
    <w:p>
      <w:pPr/>
      <w:r>
        <w:rPr>
          <w:lang w:val="hi_IN" w:bidi="hi_IN"/>
        </w:rPr>
      </w:r>
      <w:r>
        <w:rPr>
          <w:lang w:val="hi_IN" w:bidi="hi_IN"/>
        </w:rPr>
        <w:t>छठे दृश्य में, अब्राम एक ऊँची भूमि पर खड़ा है। परमेश्वर ने अब्राम से सीधे बात की और उससे कहा कि वह देश के चारों ओर देखे। जब अब्राम ने चारों ओर देखा, तो परमेश्वर ने प्रतिज्ञा की कि वह जो कुछ भी देखता है वह उसे और उसके वंशजों को देगा। इसके अलावा, परमेश्वर ने कहा कि अब्राम के वंशज पृथ्वी की धूल के समान होंगे। आप बाहर जाने की भी कोशिश कर सकते हैं जहाँ रेत हो। फिर आप रेत की गिनती करने की कोशिश कर सकते हैं। परमेश्वर अब्राम को यह भी आज्ञा देगा कि वह पुरे देश में चले क्योंकि परमेश्वर पूरा देश उसे और उसके वंशजों को देगा। दृश्य का अन्त उस समय होता है जब अब्राम परमेश्वर की आज्ञा के अनुसार देश में चलता है। वास्तव में, देश बहुत बड़ा है। इस यात्रा को पूरा करने में अब्राम को कई दिन लगे होंगे। इस दृश्य को जीवित करने के उद्देश्य से, आप बस एक छोटे से क्षेत्र में चल सकते हैं और ऐसी सीमाएँ दिखा सकते हैं जो कनान के विशाल देश का प्रतिनिधित्व करती हो।</w:t>
      </w:r>
    </w:p>
    <w:p>
      <w:pPr/>
      <w:r>
        <w:rPr>
          <w:lang w:val="hi_IN" w:bidi="hi_IN"/>
        </w:rPr>
      </w:r>
      <w:r>
        <w:rPr>
          <w:lang w:val="hi_IN" w:bidi="hi_IN"/>
        </w:rPr>
        <w:t>सातवें दृश्य में, अब्राम अपने पूरे परिवार को हेब्रोन में मम्रे के पेड़ों के पास लाएगा।</w:t>
      </w:r>
    </w:p>
    <w:p>
      <w:pPr/>
      <w:r>
        <w:rPr>
          <w:lang w:val="hi_IN" w:bidi="hi_IN"/>
        </w:rPr>
      </w:r>
      <w:r>
        <w:rPr>
          <w:lang w:val="hi_IN" w:bidi="hi_IN"/>
        </w:rPr>
        <w:t>रुकें और मम्रे के पेड़ों की तस्वीर दिखाएँ। यह भी दिखाएँ कि नक्शे पर हेब्रोन कहाँ स्थित है। वहाँ, अब्राम तम्बू लगाएगा और परमेश्वर के लिए एक वेदी बनाएगा। यह सम्भव है कि अब्राम ने उस स्थान पर परमेश्वर की आराधना भी की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सात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अब्राम के दास</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लूत की पत्नी</w:t>
      </w:r>
    </w:p>
    <w:p>
      <w:pPr>
        <w:pStyle w:val="ListBullet"/>
        <w:spacing w:line="240" w:lineRule="auto"/>
        <w:ind w:left="720"/>
      </w:pPr>
      <w:r>
        <w:rPr>
          <w:lang w:val="hi_IN" w:bidi="hi_IN"/>
        </w:rPr>
      </w:r>
      <w:r>
        <w:rPr>
          <w:lang w:val="hi_IN" w:bidi="hi_IN"/>
        </w:rPr>
        <w:t>लूत के दास</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परिज्जी</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अब्राम और उसका परिवार यात्रा कर रहा है। उसके परिवार में उसकी पत्नी, दास, लूत की पत्नी और उनके सभी दास शामिल थे। अब्राम के पास बहुत सारा चाँदी और सोना है।</w:t>
      </w:r>
    </w:p>
    <w:p>
      <w:pPr/>
      <w:r>
        <w:rPr>
          <w:lang w:val="hi_IN" w:bidi="hi_IN"/>
        </w:rPr>
      </w:r>
      <w:r>
        <w:rPr>
          <w:lang w:val="hi_IN" w:bidi="hi_IN"/>
        </w:rPr>
        <w:t>अभिनय रोक दें: अब्राम का किरदार निभाने वाले कलाकार से पूछें, "आप कैसा महसूस कर रहे हैं?" आप इस तरह से सुन सकते हैं "मुझे खुशी है कि हम मिस्र से सुरक्षित बाहर आए" या "मैं परमेश्वर का धन्यवाद करता हूँ कि उसने मुझे बहुत सारे पशु, चाँदी और सोना देकर आशीष दी है।" अभिनय को फिर से शुरू करें।</w:t>
      </w:r>
    </w:p>
    <w:p>
      <w:pPr/>
      <w:r>
        <w:rPr>
          <w:lang w:val="hi_IN" w:bidi="hi_IN"/>
        </w:rPr>
      </w:r>
      <w:r>
        <w:rPr>
          <w:lang w:val="hi_IN" w:bidi="hi_IN"/>
        </w:rPr>
        <w:t>दूसरे दृश्य में, अब्राम और उसका परिवार नेगेव पहुँचता है। वहाँ, वे अपना तम्बू लगाएँगे। कुछ समय के बाद, वे किसी दूसरे स्थान पर जाएँगे, और फिर किसी दूसरे स्थान पर जाएँगे। यह अवश्य दिखाएँ कि एक दृश्य से दूसरे दृश्य की ओर जाना तुरन्त नहीं हुआ था। दृश्य का अन्त तब होता है जब उन्होंने बेतेल और ऐ के बीच पहाड़ी देश में तम्बू लगाया। उन्हें उस स्थान से परिचित होना चाहिए क्योंकि उन्होंने पहले भी वहाँ तम्बू लगाया था। अब्राम उस वेदी पर परमेश्वर की आराधना करेगा जो उसने पहले वहाँ बनाई थी।</w:t>
      </w:r>
    </w:p>
    <w:p>
      <w:pPr/>
      <w:r>
        <w:rPr>
          <w:lang w:val="hi_IN" w:bidi="hi_IN"/>
        </w:rPr>
      </w:r>
      <w:r>
        <w:rPr>
          <w:lang w:val="hi_IN" w:bidi="hi_IN"/>
        </w:rPr>
        <w:t>अभिनय रोक दें: अब्राम की भूमिका निभाने वाले कलाकार से पूछें, "आप कैसा महसूस कर रहे हैं?" आप इस तरह से सुन सकते हैं, "मैं परमेश्वर की आराधना इसलिए करता हूँ क्योंकि हम यहाँ के अकाल से और मिस्र के खतरे से बच गए" या "मैं परमेश्वर की आराधना करना चाहता हूँ क्योंकि उसने हमें लौटते समय सुरक्षित रखा।" अभिनय को फिर से शुरू करें।</w:t>
      </w:r>
    </w:p>
    <w:p>
      <w:pPr/>
      <w:r>
        <w:rPr>
          <w:lang w:val="hi_IN" w:bidi="hi_IN"/>
        </w:rPr>
      </w:r>
      <w:r>
        <w:rPr>
          <w:lang w:val="hi_IN" w:bidi="hi_IN"/>
        </w:rPr>
        <w:t>तीसरे दृश्य में, अब्राम और लूत के चरवाहे इस बात के लिए लड़ रहे हैं कि उनकी भेड़े और पशु कहाँ चरेंगे। कुछ कनानी और परिज्जी भी अपने पशुओं के साथ वहाँ हैं।</w:t>
      </w:r>
    </w:p>
    <w:p>
      <w:pPr/>
      <w:r>
        <w:rPr>
          <w:lang w:val="hi_IN" w:bidi="hi_IN"/>
        </w:rPr>
      </w:r>
      <w:r>
        <w:rPr>
          <w:lang w:val="hi_IN" w:bidi="hi_IN"/>
        </w:rPr>
        <w:t>अभिनय रोकें: अब्राम के चरवाहे की भूमिका निभाने वाले कलाकार से पूछें, "आप कैसा महसूस कर रहे हैं?" आप इस तरह से सुन सकते हैं, "यहाँ हमारे सभी पशुओं के लिए पर्याप्त भोजन नहीं है।" आप लूत के चरवाहों से भी यह पूछ सकते हैं, "आप कैसा महसूस कर रहे हैं?" आप इस तरह से सुन सकते हैं, "जब तक हमारे स्वामी एक-दूसरे से दूर रहने का निर्णय नहीं लेते, तब तक पशु जीवित नहीं रह पाएँगे, विशेषकर जब कनानी और परिज्जी और उनका पशुधन भी यहाँ चर रहा है।" अभिनय को फिर से शुरू करें।</w:t>
      </w:r>
    </w:p>
    <w:p>
      <w:pPr/>
      <w:r>
        <w:rPr>
          <w:lang w:val="hi_IN" w:bidi="hi_IN"/>
        </w:rPr>
      </w:r>
      <w:r>
        <w:rPr>
          <w:lang w:val="hi_IN" w:bidi="hi_IN"/>
        </w:rPr>
        <w:t>चौथे दृश्य में, अब्राम लूत से सीधे बात करता है। वे दोनों एक ऊँची भूमि पर हैं। लूत ने यरदन तराई को देखा। वह यह देखकर उत्साहित हो गया कि तराई एक ऐसी भूमि है जिसमें पर्याप्त मात्रा में जल है।</w:t>
      </w:r>
    </w:p>
    <w:p>
      <w:pPr/>
      <w:r>
        <w:rPr>
          <w:lang w:val="hi_IN" w:bidi="hi_IN"/>
        </w:rPr>
      </w:r>
      <w:r>
        <w:rPr>
          <w:lang w:val="hi_IN" w:bidi="hi_IN"/>
        </w:rPr>
        <w:t>अभिनय रोकें: लूत की भूमिका निभाने वाले कलाकार से पूछें, "आप कैसा महसूस कर रहे हैं?" आप इस तरह से सुन सकते हैं, "पूरी यरदन तराई परमेश्वर के बगीचे की तरह या मिस्र की तरह है क्योंकि इसकी अपनी नदी है, यरदन नदी!" या "मैंने सुना कि सदोम में रहने वाले लोग दुष्ट हैं और प्रभु के विरुद्ध बहुत पाप कर रहे हैं। मुझे लगता है कि हम सुरक्षित रहेंगे।" अभिनय को फिर से शुरू करें।</w:t>
      </w:r>
    </w:p>
    <w:p>
      <w:pPr/>
      <w:r>
        <w:rPr>
          <w:lang w:val="hi_IN" w:bidi="hi_IN"/>
        </w:rPr>
      </w:r>
      <w:r>
        <w:rPr>
          <w:lang w:val="hi_IN" w:bidi="hi_IN"/>
        </w:rPr>
        <w:t>पाँचवें दृश्य में, अब्राम और लूत एक दूसरे से अलग हो गए। अब्राम कनान में रहा। लेकिन लूत ने अपने परिवार के साथ पूर्व की ओर यात्रा की जिसमें उसकी पत्नी, उसके पशु और उसके दास शामिल थे। उसने सदोम के पास अपना तम्बू लगाया।</w:t>
      </w:r>
    </w:p>
    <w:p>
      <w:pPr/>
      <w:r>
        <w:rPr>
          <w:lang w:val="hi_IN" w:bidi="hi_IN"/>
        </w:rPr>
      </w:r>
      <w:r>
        <w:rPr>
          <w:lang w:val="hi_IN" w:bidi="hi_IN"/>
        </w:rPr>
        <w:t>छठे दृश्य में, अब्राम एक ऊँची भूमि पर खड़ा है। परमेश्वर ने अब्राम से सीधे बात की। परमेश्वर ने अब्राम से कहा कि वह जहाँ खड़ा है वहाँ से चारों ओर देखे। अब्राम उत्तर, दक्षिण, पूर्व और पश्चिम की ओर देखेगा। फिर परमेश्वर ने कहा कि अब्राम जो कुछ भी देखेगा वह उसको देगा। परमेश्वर अब्राम से यह भी कहेगा कि वह इस देश में चले क्योंकि वह उसे यह देगा। अब्राम देश में चलता है।</w:t>
      </w:r>
    </w:p>
    <w:p>
      <w:pPr/>
      <w:r>
        <w:rPr>
          <w:lang w:val="hi_IN" w:bidi="hi_IN"/>
        </w:rPr>
      </w:r>
      <w:r>
        <w:rPr>
          <w:lang w:val="hi_IN" w:bidi="hi_IN"/>
        </w:rPr>
        <w:t>अभिनय रोकें: अब्राम की भूमिका निभाने वाले कलाकार से पूछें, "आप कैसा महसूस कर रहे हैं?" आप इस तरह से सुन सकते हैं, "मैं उत्साहित हूँ कि परमेश्वर मुझे यह विशाल भूमि देगा!" या "मैं उत्साहित हूँ कि परमेश्वर मुझे वंशज देगा!" अभिनय को फिर से शुरू करें।</w:t>
      </w:r>
    </w:p>
    <w:p>
      <w:pPr/>
      <w:r>
        <w:rPr>
          <w:lang w:val="hi_IN" w:bidi="hi_IN"/>
        </w:rPr>
      </w:r>
      <w:r>
        <w:rPr>
          <w:lang w:val="hi_IN" w:bidi="hi_IN"/>
        </w:rPr>
        <w:t>सातवें दृश्य में, अब्राम हेब्रोन में मम्रे के पेड़ों के पास अपना तम्बू लगाएगा। यह याद रखना महत्वपूर्ण है कि अब्राम की पत्नी सारै, उसके दास और पशु उसके साथ हैं। अब्राम ने परमेश्वर के लिए एक वेदी भी बनाई। अब्राम ने उस वेदी पर परमेश्वर की आराधना की होगी।</w:t>
      </w:r>
    </w:p>
    <w:p>
      <w:pPr/>
      <w:r>
        <w:rPr>
          <w:lang w:val="hi_IN" w:bidi="hi_IN"/>
        </w:rPr>
      </w:r>
      <w:r>
        <w:rPr>
          <w:lang w:val="hi_IN" w:bidi="hi_IN"/>
        </w:rPr>
        <w:t>अभिनय रोकें: अब्राम की भूमिका निभाने वाले कलाकार से पूछें, "आप कैसा महसूस कर रहे हैं?" आप इस तरह से सुन सकते हैं, "मैं परमेश्वर की आराधना, उस प्रतिज्ञा के लिए करूँगा, जो उसने मुझसे और मेरी संतानों से की है" या "परमेश्वर अपनी प्रतिज्ञा पूरी करेगा। इसलिए, मैं उसकी आराधना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जब अब्राम और उसका परिवार नेगेव रेगिस्तान में पहुँचा, तो वे एक स्थान से दूसरे स्थान पर यात्रा करते रहे जब तक कि वे बेतेल नहीं पहुँच गए। उस वेदी का उपयोग करके जो उसने पहले बनाई थी, अब्राम ने </w:t>
      </w:r>
      <w:r>
        <w:rPr>
          <w:b/>
          <w:lang w:val="hi_IN" w:bidi="hi_IN"/>
        </w:rPr>
        <w:t>परमेश्वर से प्रार्थना की</w:t>
      </w:r>
      <w:r>
        <w:rPr>
          <w:lang w:val="hi_IN" w:bidi="hi_IN"/>
        </w:rPr>
        <w:t xml:space="preserve">। परमेश्वर से प्रार्थना की "आराधना करना" कहने का एक और तरीका था। इसका अर्थ है कि अब्राम ने उस स्थान पर परमेश्वर की आराधना की थी। याद रखें कि इस कहानी में उपयोग किया जाने वाला परमेश्वर का नाम </w:t>
      </w:r>
      <w:r>
        <w:rPr>
          <w:b/>
          <w:lang w:val="hi_IN" w:bidi="hi_IN"/>
        </w:rPr>
        <w:t>यहोवा</w:t>
      </w:r>
      <w:r>
        <w:rPr>
          <w:lang w:val="hi_IN" w:bidi="hi_IN"/>
        </w:rPr>
        <w:t xml:space="preserve">, है जो परमेश्वर का व्यक्तिगत नाम है। आपके समूह को इस नाम का अनुवाद उसी तरह करना चाहिए जैसे आप अन्य कहानियों में करते हैं, और याद रखें कि </w:t>
      </w:r>
      <w:r>
        <w:rPr>
          <w:b/>
          <w:lang w:val="hi_IN" w:bidi="hi_IN"/>
        </w:rPr>
        <w:t>यहोवा</w:t>
      </w:r>
      <w:r>
        <w:rPr>
          <w:lang w:val="hi_IN" w:bidi="hi_IN"/>
        </w:rPr>
        <w:t xml:space="preserve"> शब्द मुख्य शब्दावली में है।</w:t>
      </w:r>
    </w:p>
    <w:p>
      <w:pPr/>
      <w:r>
        <w:rPr>
          <w:lang w:val="hi_IN" w:bidi="hi_IN"/>
        </w:rPr>
      </w:r>
      <w:r>
        <w:rPr>
          <w:lang w:val="hi_IN" w:bidi="hi_IN"/>
        </w:rPr>
        <w:t xml:space="preserve">अब्राम और लूत के पास बहुत सारे पशु थे, और उनके </w:t>
      </w:r>
      <w:r>
        <w:rPr>
          <w:b/>
          <w:lang w:val="hi_IN" w:bidi="hi_IN"/>
        </w:rPr>
        <w:t xml:space="preserve"> चरवाहे</w:t>
      </w:r>
      <w:r>
        <w:rPr>
          <w:lang w:val="hi_IN" w:bidi="hi_IN"/>
        </w:rPr>
        <w:t>अपने पशुओं के चरने के लिए एक जगह के लिए लड़ते हैं। चरवाहा वह व्यक्ति होता है जो भेड़, गाय और बकरी जैसे पशुओं की देखभाल करता है। उसका काम पशुओं को खाना खिलाना और यह सुनिश्चित करना है कि वे सुरक्षित हैं। इस कहानी में, वे अब्राम और लूत के उन दासों का उल्लेख कर रहे हैं जो चरवाहे के रूप में भी काम करते थे। उस समय कनानी और परिज्जी भी वहाँ रह रहे थे। उनके पास भी पशु थे, जिन्हें चराना था।</w:t>
      </w:r>
    </w:p>
    <w:p>
      <w:pPr/>
      <w:r>
        <w:rPr>
          <w:lang w:val="hi_IN" w:bidi="hi_IN"/>
        </w:rPr>
      </w:r>
      <w:r>
        <w:rPr>
          <w:lang w:val="hi_IN" w:bidi="hi_IN"/>
        </w:rPr>
        <w:t xml:space="preserve">अब्राम ने लूत से कहा कि उन्हें नहीं लड़ना चाहिए क्योंकि वे </w:t>
      </w:r>
      <w:r>
        <w:rPr>
          <w:b/>
          <w:lang w:val="hi_IN" w:bidi="hi_IN"/>
        </w:rPr>
        <w:t>रिश्तेदार</w:t>
      </w:r>
      <w:r>
        <w:rPr>
          <w:lang w:val="hi_IN" w:bidi="hi_IN"/>
        </w:rPr>
        <w:t xml:space="preserve"> हैं। इब्रानी में, रिश्तेदार के लिए वही शब्द है जो भाई के लिए है। इसका अनुवाद रिश्तेदारों के रूप में भी किया जा सकता है। लेकिन लूत अब्राम का भाई नहीं था। लूत अब्राम का भतीजा था, क्योंकि लूत अब्राम के भाई हारान का पुत्र था। इसलिए, इस सन्दर्भ में, रिश्तेदार का अर्थ "भाई" नहीं है, बल्कि एक करीबी रिश्तेदार है।</w:t>
      </w:r>
    </w:p>
    <w:p>
      <w:pPr/>
      <w:r>
        <w:rPr>
          <w:lang w:val="hi_IN" w:bidi="hi_IN"/>
        </w:rPr>
      </w:r>
      <w:r>
        <w:rPr>
          <w:lang w:val="hi_IN" w:bidi="hi_IN"/>
        </w:rPr>
        <w:t xml:space="preserve">फिर, अब्राम ने लूत से कहा कि वह यह चुनें कि उसे कहाँ रहना है। लूत ने चारों ओर देखा और पूरी यरदन तराई को एक ऐसी भूमि के रूप में देखा, जिसमें बहुत जल था। यह यरदन तराई सोर की दिशा में स्थित एक तराई है जो सदोम और गमोरा के शहरों के पास एक और शहर है। इसकी अपनी एक नदी है जिसका नाम यरदन नदी है। इसलिए लूत ने पूरी यरदन तराई को चुना क्योंकि यह </w:t>
      </w:r>
      <w:r>
        <w:rPr>
          <w:b/>
          <w:lang w:val="hi_IN" w:bidi="hi_IN"/>
        </w:rPr>
        <w:t>परमेश्वर के बगीचे</w:t>
      </w:r>
      <w:r>
        <w:rPr>
          <w:lang w:val="hi_IN" w:bidi="hi_IN"/>
        </w:rPr>
        <w:t xml:space="preserve"> और </w:t>
      </w:r>
      <w:r>
        <w:rPr>
          <w:b/>
          <w:lang w:val="hi_IN" w:bidi="hi_IN"/>
        </w:rPr>
        <w:t>मिस्र</w:t>
      </w:r>
      <w:r>
        <w:rPr>
          <w:lang w:val="hi_IN" w:bidi="hi_IN"/>
        </w:rPr>
        <w:t xml:space="preserve"> की तरह है। परमेश्वर का बगीचा अदन के बगीचे को दर्शाता है, जिसे परमेश्वर ने तब बनाया था जब उसने पुरुष और स्त्री की रचना की। बगीचे की अपनी एक नदी है जो उससे बहती है। मिस्र कनान के दक्षिण में एक देश था। इसकी अपनी एक नदी थी जिसका नाम नील नदी है।</w:t>
      </w:r>
    </w:p>
    <w:p>
      <w:pPr/>
      <w:r>
        <w:rPr>
          <w:lang w:val="hi_IN" w:bidi="hi_IN"/>
        </w:rPr>
      </w:r>
      <w:r>
        <w:rPr>
          <w:lang w:val="hi_IN" w:bidi="hi_IN"/>
        </w:rPr>
        <w:t xml:space="preserve">अब्राम और लूत अपने अलग-अलग रास्तों पर चले गए। अब्राम कनान में रहा। लूत ने अपने परिवार, दासों और पशुओं के साथ पूर्व की ओर यात्रा की। उसने </w:t>
      </w:r>
      <w:r>
        <w:rPr>
          <w:b/>
          <w:lang w:val="hi_IN" w:bidi="hi_IN"/>
        </w:rPr>
        <w:t>सदोम</w:t>
      </w:r>
      <w:r>
        <w:rPr>
          <w:lang w:val="hi_IN" w:bidi="hi_IN"/>
        </w:rPr>
        <w:t xml:space="preserve"> के पास के शहरों में </w:t>
      </w:r>
      <w:r>
        <w:rPr>
          <w:b/>
          <w:lang w:val="hi_IN" w:bidi="hi_IN"/>
        </w:rPr>
        <w:t>अपना तम्बू लगाया</w:t>
      </w:r>
      <w:r>
        <w:rPr>
          <w:lang w:val="hi_IN" w:bidi="hi_IN"/>
        </w:rPr>
        <w:t xml:space="preserve">। </w:t>
      </w:r>
      <w:r>
        <w:rPr>
          <w:b/>
          <w:lang w:val="hi_IN" w:bidi="hi_IN"/>
        </w:rPr>
        <w:t>तम्बू</w:t>
      </w:r>
      <w:r>
        <w:rPr>
          <w:lang w:val="hi_IN" w:bidi="hi_IN"/>
        </w:rPr>
        <w:t xml:space="preserve"> एक अस्थायी आश्रय था जो बुने हुए कपड़े या पशुओं की खाल से बनाया जाता था। तम्बू गाड़ना वह प्रक्रिया थी जिसमें कोई व्यक्ति कपड़े को खड़ा करने के लिए लकड़ी के खम्भों का उपयोग करता था, ताकि वह तम्बू खड़ा रह सके और कुछ लोग उसके अन्दर रह सकें। सुनिश्चित करें कि तम्बू शब्द का अनुवाद उसी तरह करें जैसा आपने पहले किया है। सदोम मृत समुद्र के पास एक शहर है। सदोम के लोग दुष्ट और बहुत </w:t>
      </w:r>
      <w:r>
        <w:rPr>
          <w:b/>
          <w:lang w:val="hi_IN" w:bidi="hi_IN"/>
        </w:rPr>
        <w:t>पापी</w:t>
      </w:r>
      <w:r>
        <w:rPr>
          <w:lang w:val="hi_IN" w:bidi="hi_IN"/>
        </w:rPr>
        <w:t xml:space="preserve"> हैं। आपके समूह को </w:t>
      </w:r>
      <w:r>
        <w:rPr>
          <w:b/>
          <w:lang w:val="hi_IN" w:bidi="hi_IN"/>
        </w:rPr>
        <w:t>पाप</w:t>
      </w:r>
      <w:r>
        <w:rPr>
          <w:lang w:val="hi_IN" w:bidi="hi_IN"/>
        </w:rPr>
        <w:t xml:space="preserve"> का अनुवाद उसी तरह करना चाहिए जैसे आपने अन्य कहानियों में किया है और याद रखें कि </w:t>
      </w:r>
      <w:r>
        <w:rPr>
          <w:lang w:val="hi_IN" w:bidi="hi_IN"/>
        </w:rPr>
        <w:t>पाप</w:t>
      </w:r>
      <w:r>
        <w:rPr>
          <w:lang w:val="hi_IN" w:bidi="hi_IN"/>
        </w:rPr>
        <w:t xml:space="preserve"> मुख्य शब्दावली में है। बाद की कहानी में, परमेश्वर इन दोनों शहरों को वहाँ रहने वाले लोगों के बड़े पापों के कारण नष्ट कर देगा।</w:t>
      </w:r>
    </w:p>
    <w:p>
      <w:pPr/>
      <w:r>
        <w:rPr>
          <w:lang w:val="hi_IN" w:bidi="hi_IN"/>
        </w:rPr>
      </w:r>
      <w:r>
        <w:rPr>
          <w:lang w:val="hi_IN" w:bidi="hi_IN"/>
        </w:rPr>
        <w:t xml:space="preserve">अब्राम और लूत के अलग होने के बाद, परमेश्वर ने अब्राम से बात की और उससे कहा कि "अपनी आँखें उठा।" यहाँ, परमेश्वर अब्राम से कह रहा था कि वह जहाँ खड़ा है वहाँ से सभी दिशाओं में चारों ओर देखे। अब्राम जो कुछ भी देखेगा, वह सब परमेश्वर अब्राम और उसके </w:t>
      </w:r>
      <w:r>
        <w:rPr>
          <w:b/>
          <w:lang w:val="hi_IN" w:bidi="hi_IN"/>
        </w:rPr>
        <w:t>वंशजों</w:t>
      </w:r>
      <w:r>
        <w:rPr>
          <w:lang w:val="hi_IN" w:bidi="hi_IN"/>
        </w:rPr>
        <w:t xml:space="preserve"> को देगा। वंशज के लिए शब्द का शाब्दिक अर्थ है बीज। यह एक ऐसा शब्द है जिसका उपयोग वंशजों को दर्शाने के लिए किया जाता है। वंशजों के लिए शब्द का अनुवाद उसी तरह करना सुनिश्चित करें जैसे आपने पहले इस शब्द का अनुवाद किया है।</w:t>
      </w:r>
    </w:p>
    <w:p>
      <w:pPr/>
      <w:r>
        <w:rPr>
          <w:lang w:val="hi_IN" w:bidi="hi_IN"/>
        </w:rPr>
      </w:r>
      <w:r>
        <w:rPr>
          <w:lang w:val="hi_IN" w:bidi="hi_IN"/>
        </w:rPr>
        <w:t xml:space="preserve">फिर अब्राम हेब्रोन गया और </w:t>
      </w:r>
      <w:r>
        <w:rPr>
          <w:b/>
          <w:lang w:val="hi_IN" w:bidi="hi_IN"/>
        </w:rPr>
        <w:t>मम्रे</w:t>
      </w:r>
      <w:r>
        <w:rPr>
          <w:lang w:val="hi_IN" w:bidi="hi_IN"/>
        </w:rPr>
        <w:t xml:space="preserve"> के पेड़ों के बीच अपना तम्बू लगाया। मम्रे हेब्रोन के लिए एक और स्थान का नाम था। अब्राम अपनी पत्नी, दासों और पशुओं के साथ था। वहाँ, अब्राम ने परमेश्वर के लिए एक </w:t>
      </w:r>
      <w:r>
        <w:rPr>
          <w:b/>
          <w:lang w:val="hi_IN" w:bidi="hi_IN"/>
        </w:rPr>
        <w:t>वेदी</w:t>
      </w:r>
      <w:r>
        <w:rPr>
          <w:lang w:val="hi_IN" w:bidi="hi_IN"/>
        </w:rPr>
        <w:t xml:space="preserve"> बनाई। याद रखें कि वेदी शब्द का अनुवाद उसी तरह करें जैसा आपने पहले की कहानियों में किया है। </w:t>
      </w:r>
      <w:r>
        <w:rPr>
          <w:b/>
          <w:lang w:val="hi_IN" w:bidi="hi_IN"/>
        </w:rPr>
        <w:t>वेदी</w:t>
      </w:r>
      <w:r>
        <w:rPr>
          <w:lang w:val="hi_IN" w:bidi="hi_IN"/>
        </w:rPr>
        <w:t xml:space="preserve"> शब्द मुख्य शब्दावली में भी पाया जा सकता है। अब्राम ने उस स्थान पर परमेश्वर की आराधना की 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सभी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14:1–16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14:1–16 को सुनें और अपने मन में रखें। यदि सम्भव हो तो उत्पत्ति 14:1–16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अपको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14:1–16 का ऑडियो संस्करण सबसे सरल अनुवाद में सुनें।।</w:t>
      </w:r>
    </w:p>
    <w:p>
      <w:pPr/>
      <w:r>
        <w:rPr>
          <w:lang w:val="hi_IN" w:bidi="hi_IN"/>
        </w:rPr>
      </w:r>
      <w:r>
        <w:rPr>
          <w:lang w:val="hi_IN" w:bidi="hi_IN"/>
        </w:rPr>
        <w:t>यह कहानी अब्राम और अब्राम के भतीजे लूत के अलग होने के बाद आती है। पिछली कहानी में, लूत ने सदोम शहर में रहने का फैसला किया और अब्राम ने मम्रेे के वृक्षों के बीच रहने का फैसला किया। अब्राम मम्रे के पेड़ों के एक समूह के बीच रहता था, जहाँ परमेश्वर ने उसे रहने के लिए कहा था। परन्तु इस कहानी में लूत के कारण अब्राम आसपास के संघर्ष में फंस गया।</w:t>
      </w:r>
    </w:p>
    <w:p>
      <w:pPr/>
      <w:r>
        <w:rPr>
          <w:lang w:val="hi_IN" w:bidi="hi_IN"/>
        </w:rPr>
      </w:r>
      <w:r>
        <w:rPr>
          <w:lang w:val="hi_IN" w:bidi="hi_IN"/>
        </w:rPr>
        <w:t>यह कहानी और अगली कहानी एक ही लम्बी कहानी के दो हिस्से हैं, और यह कहानी इस कहानी के सबसे महत्वपूर्ण हिस्से की पृष्ठभूमि देती है जो अगले भाग में होती है, या इस कहानी के अगले हिस्से की पृष्ठभूमि देती है।</w:t>
      </w:r>
    </w:p>
    <w:p>
      <w:pPr/>
      <w:r>
        <w:rPr>
          <w:lang w:val="hi_IN" w:bidi="hi_IN"/>
        </w:rPr>
      </w:r>
      <w:r>
        <w:rPr>
          <w:lang w:val="hi_IN" w:bidi="hi_IN"/>
        </w:rPr>
        <w:t>यह कहानी अब्राम की दूसरी सभी कहानियों से अलग है, क्योंकि यह अब्राम की लड़ाई की एकमात्र कहानी है। यह कहानी दिखाती है कि अब्राम एक अच्छा अगुवा है। यह अब्राम की उन कुछ कहानियों में से एक है जहाँ परमेश्वर बात नहीं करता है।</w:t>
      </w:r>
    </w:p>
    <w:p>
      <w:pPr/>
      <w:r>
        <w:rPr>
          <w:lang w:val="hi_IN" w:bidi="hi_IN"/>
        </w:rPr>
      </w:r>
      <w:r>
        <w:rPr>
          <w:lang w:val="hi_IN" w:bidi="hi_IN"/>
        </w:rPr>
        <w:t>एलाम का राजा कदोर्लाओमेर, शिनार का राजा अम्रापेल जिसे बाबुल भी कहा जाता था, एल्लासार का राजा अर्योक और गोयीम का राजा तिदाल विजयी राजा थे। ये विजयी राजा उत्तर के उसी क्षेत्र से थे जहाँ पहले अब्राम रहता था, जिसे मेसोपोटामिया कहा जाता था। ये राजा बड़े बड़े क्षेत्रों पर शासन करते थे, और राजा कदोर्लाओमेर उनका अगुवा था।</w:t>
      </w:r>
    </w:p>
    <w:p>
      <w:pPr/>
      <w:r>
        <w:rPr>
          <w:lang w:val="hi_IN" w:bidi="hi_IN"/>
        </w:rPr>
      </w:r>
      <w:r>
        <w:rPr>
          <w:lang w:val="hi_IN" w:bidi="hi_IN"/>
        </w:rPr>
        <w:t>यहाँ रुकें और उन क्षेत्रों का नक्शा देखें जिन पर इन राजाओं ने शायद एक समूह के रूप में नियंत्रण रखा था। इस ऑडियो को यहाँ रोकें।</w:t>
      </w:r>
    </w:p>
    <w:p>
      <w:pPr/>
      <w:r>
        <w:rPr>
          <w:lang w:val="hi_IN" w:bidi="hi_IN"/>
        </w:rPr>
      </w:r>
      <w:r>
        <w:rPr>
          <w:lang w:val="hi_IN" w:bidi="hi_IN"/>
        </w:rPr>
        <w:t>सदोम का राजा बेरा, गमोरा का राजा बिर्शा, अदमा का राजा शीनाब, सबोयीम का राजा शेमेबेर और बेला का राजा विद्रोही राजा थे। विद्रोही राजाओं ने उन नगरों और छोटे क्षेत्रों पर नियंत्रण रखा था जो विजयी राजाओं के दक्षिण में स्थित थे। एलाम के राजा कदोर्लाओमेर ने 12 साल तक विद्रोही राजाओं पर शासन किया। उन वर्षों के दौरान विद्रोही राजा शायद राजा कदोर्लाओमेर को कर देते थे, अर्थात् ऐसे नियमित भुगतान जो एक राजा द्वारा उस राजा को दिए जाते थे, जिसका उस नगर पर नियंत्रण होता था। विद्रोही राजाओं ने तेरहवें वर्ष में विद्रोह किया। शायद वे अपने क्षेत्र पर मेसोपोटामिया के नियंत्रण के खिलाफ बड़े विद्रोह का हिस्सा रहे होंगे।</w:t>
      </w:r>
    </w:p>
    <w:p>
      <w:pPr/>
      <w:r>
        <w:rPr>
          <w:lang w:val="hi_IN" w:bidi="hi_IN"/>
        </w:rPr>
      </w:r>
      <w:r>
        <w:rPr>
          <w:lang w:val="hi_IN" w:bidi="hi_IN"/>
        </w:rPr>
        <w:t>यहाँ रुकें और उन शहरों का नक्शा देखें जिन पर दक्षिणी राजाओं ने एक समूह के रूप में नियंत्रण किया था। इस ऑडियो को यहाँ रोकें।</w:t>
      </w:r>
    </w:p>
    <w:p>
      <w:pPr/>
      <w:r>
        <w:rPr>
          <w:lang w:val="hi_IN" w:bidi="hi_IN"/>
        </w:rPr>
      </w:r>
      <w:r>
        <w:rPr>
          <w:lang w:val="hi_IN" w:bidi="hi_IN"/>
        </w:rPr>
        <w:t>चौदहवें वर्ष में, उत्तर के विजयी राजाओं ने दक्षिण के अन्य राजाओं को हराना शुरू किया। विजयी राजाओं ने अशतरोत्कनम में रापाइयों, हाम में जूजियों, शाबेकिर्यातैम में एमियों और सेईर के पहाड़ी देश के होरियों को रेगिस्तान के किनारे पर स्थित एल्पारान तक हराया। फिर विजयी राजा वापस लौटे और एन्मिशपात में आए, और अमालेकियों और हससोन्तामार में रहने वाले एमोरियों की सारे देश पर विजय प्राप्त की।</w:t>
      </w:r>
    </w:p>
    <w:p>
      <w:pPr/>
      <w:r>
        <w:rPr>
          <w:lang w:val="hi_IN" w:bidi="hi_IN"/>
        </w:rPr>
      </w:r>
      <w:r>
        <w:rPr>
          <w:lang w:val="hi_IN" w:bidi="hi_IN"/>
        </w:rPr>
        <w:t>यहाँ रुकें और उन सभी शहरों और क्षेत्रों का नक्शा देखें जिन पर विजयी राजाओं ने एक समूह के रूप में विजय प्राप्त की। इस ऑडियो को यहाँ रोकें।</w:t>
      </w:r>
    </w:p>
    <w:p>
      <w:pPr/>
      <w:r>
        <w:rPr>
          <w:lang w:val="hi_IN" w:bidi="hi_IN"/>
        </w:rPr>
      </w:r>
      <w:r>
        <w:rPr>
          <w:lang w:val="hi_IN" w:bidi="hi_IN"/>
        </w:rPr>
        <w:t>विद्रोही राजाओं ने सिद्दीम तराई में युद्ध के लिए तैयारी की। यहाँ, कहानी सभी विजयी राजाओं के नामों को दोहराती है, और बताती है कि चार राजा, जो विजयी राजा थे, पाँच राजाओं के खिलाफ लड़े, जो विद्रोही राजा थे।</w:t>
      </w:r>
    </w:p>
    <w:p>
      <w:pPr/>
      <w:r>
        <w:rPr>
          <w:lang w:val="hi_IN" w:bidi="hi_IN"/>
        </w:rPr>
      </w:r>
      <w:r>
        <w:rPr>
          <w:lang w:val="hi_IN" w:bidi="hi_IN"/>
        </w:rPr>
        <w:t>सिद्दीम तराई का नाम बाद में बदलकर मृत सागर तराई या नमक सागर तराई कर दिया गया। सिद्दीम तराई, एक तराई थी जो बाद में पास की झील का हिस्सा बन गई।</w:t>
      </w:r>
    </w:p>
    <w:p>
      <w:pPr/>
      <w:r>
        <w:rPr>
          <w:lang w:val="hi_IN" w:bidi="hi_IN"/>
        </w:rPr>
      </w:r>
      <w:r>
        <w:rPr>
          <w:lang w:val="hi_IN" w:bidi="hi_IN"/>
        </w:rPr>
        <w:t>तराई लसार मिट्टी अर्थात् डामर या तारकोल के गड्ढों से भरी हुई थी। डामर या तारकोल एक चिपचिपा पदार्थ था जिसका उपयोग निर्माणकर्ता ईंटों को इमारतों या दीवारों को आपस में जोड़ने के लिए करते थे। जब सदोम और गमोरा के राजा उत्तरी विजयी राजाओं से हारने के बाद भागे, और उन गड्ढों में गिर गए। वे लोग गड्ढों में गिरकर मर गए होंगे, या सम्भवतः उन्होंने जानबूझकर उन गड्ढों में छिपने की कोशिश की होगी।</w:t>
      </w:r>
    </w:p>
    <w:p>
      <w:pPr/>
      <w:r>
        <w:rPr>
          <w:lang w:val="hi_IN" w:bidi="hi_IN"/>
        </w:rPr>
      </w:r>
      <w:r>
        <w:rPr>
          <w:lang w:val="hi_IN" w:bidi="hi_IN"/>
        </w:rPr>
        <w:t>यहाँ रुकें और एक समूह के रूप में डामर या तारकोल के गड्ढों की कोई तस्वीर देखें। यदि आपकी भाषा में डामर के लिए कोई शब्द नहीं है, तो जिन गड्ढों में वे लोग गिरे थे उनका वर्णन करने के अन्य तरीकों पर चर्चा करें। इस ऑडियो को यहाँ रोकें।</w:t>
      </w:r>
    </w:p>
    <w:p>
      <w:pPr/>
      <w:r>
        <w:rPr>
          <w:lang w:val="hi_IN" w:bidi="hi_IN"/>
        </w:rPr>
      </w:r>
      <w:r>
        <w:rPr>
          <w:lang w:val="hi_IN" w:bidi="hi_IN"/>
        </w:rPr>
        <w:t>एक व्यक्ति लड़ाई से बच गया। जो व्यक्ति बच गया, शायद वह लूत के लोगों में से एक था, या वह एक सैनिक था जो विद्रोही राजाओं में से किसी के लिए लड़ रहा था।</w:t>
      </w:r>
    </w:p>
    <w:p>
      <w:pPr/>
      <w:r>
        <w:rPr>
          <w:lang w:val="hi_IN" w:bidi="hi_IN"/>
        </w:rPr>
      </w:r>
      <w:r>
        <w:rPr>
          <w:lang w:val="hi_IN" w:bidi="hi_IN"/>
        </w:rPr>
        <w:t>उस व्यक्ति ने इब्री अब्राम को बताया कि क्या हुआ था। उसने अब्राम से कहा कि वे लूत को सदोम शहर से पकड़ कर ले गए हैं, जहाँ वह रहता था। यह पहली बार है कि बाइबल में "इब्री" शब्द का उपयोग किया गया है। यहाँ, इसका इस्तेमाल शायद उन लोगों का वर्णन करने के लिए किया गया था जिनसे अब्राम सम्बन्धित था और यह दिखाने के लिए कि वह उन लोगों से अलग था जिनके बीच वह रहता था।</w:t>
      </w:r>
    </w:p>
    <w:p>
      <w:pPr/>
      <w:r>
        <w:rPr>
          <w:lang w:val="hi_IN" w:bidi="hi_IN"/>
        </w:rPr>
      </w:r>
      <w:r>
        <w:rPr>
          <w:lang w:val="hi_IN" w:bidi="hi_IN"/>
        </w:rPr>
        <w:t>अब्राम एमोरी मम्रेे के बड़े बांज वृक्षों के बीच रहता था। मम्रे और उसके रिश्तेदार एश्कोल और आनेर अब्राम के सहयोगी थे। मम्रे और उसके रिश्तेदारों ने शायद विजयी राजाओं को हराने के लिए अब्राम के साथ मिलकर काम किया, क्योंकि उन्हें अगली कहानी में उनके काम के लिए इनाम मिलता है।</w:t>
      </w:r>
    </w:p>
    <w:p>
      <w:pPr/>
      <w:r>
        <w:rPr>
          <w:lang w:val="hi_IN" w:bidi="hi_IN"/>
        </w:rPr>
      </w:r>
      <w:r>
        <w:rPr>
          <w:lang w:val="hi_IN" w:bidi="hi_IN"/>
        </w:rPr>
        <w:t>यहाँ रुकें और एक समूह के रूप में नक्शे पर देखें कि अब्राम कहाँ रहता था। इस ऑडियो को यहाँ रोकें।</w:t>
      </w:r>
    </w:p>
    <w:p>
      <w:pPr/>
      <w:r>
        <w:rPr>
          <w:lang w:val="hi_IN" w:bidi="hi_IN"/>
        </w:rPr>
      </w:r>
      <w:r>
        <w:rPr>
          <w:lang w:val="hi_IN" w:bidi="hi_IN"/>
        </w:rPr>
        <w:t>अब्राम ने अपने घराने के 318 प्रशिक्षित व्यक्तियों को इकट्ठा किया। ये व्यक्ति गुलाम या सेवक थे जिन्हें लड़ने के लिए प्रशिक्षित किया गया था। उन्होंने विजयी राजाओं का उत्तर की ओर, दान तक पीछा किया। अब्राम ने अपने लोगों को विभाजित किया और दान में विजयी राजाओं को पराजित किया, फिर उनका पीछा करते हुए उन्हें उत्तर की ओर, होबा तक खदेड़ दिया। फिर अब्राम लूत, लूत की संपत्ति, विजयी राजाओं द्वारा ली गई सारी संपत्ति, और वे सभी स्त्रियाँ व अन्य बंदी जिन्हें उन्होंने सदोम और गमोरा को जीतते समय पकड़ लिया था. सभी को लेकर लौट आया।</w:t>
      </w:r>
    </w:p>
    <w:p>
      <w:pPr/>
      <w:r>
        <w:rPr>
          <w:lang w:val="hi_IN" w:bidi="hi_IN"/>
        </w:rPr>
      </w:r>
      <w:r>
        <w:rPr>
          <w:lang w:val="hi_IN" w:bidi="hi_IN"/>
        </w:rPr>
        <w:t>समूह में चर्चा करने के लिए यहाँ रुकें। आपके लोगों द्वारा लड़ी गई एक प्रमुख लड़ाई या युद्ध के बारे में एक कहानी सुनाएँ। कौन किसके खिलाफ लड़ा? लड़ाई के दौरान किस प्रकार की चीज़ें हुईं? युद्ध के दौरान किस प्रकार के लोगों ने एक साथ मिलकर काम किया?</w:t>
      </w:r>
    </w:p>
    <w:p>
      <w:pPr/>
      <w:r>
        <w:rPr>
          <w:lang w:val="hi_IN" w:bidi="hi_IN"/>
        </w:rPr>
      </w:r>
      <w:r>
        <w:rPr>
          <w:lang w:val="hi_IN" w:bidi="hi_IN"/>
        </w:rPr>
        <w:t xml:space="preserve">यहाँ रुकें और नक्शे पर अब्राम और उसके लोगों की दान, फिर होबा और वापस जाने की यात्रा का पता लगाएँ। </w:t>
      </w:r>
      <w:r>
        <w:rPr>
          <w:lang w:val="hi_IN" w:bidi="hi_IN"/>
        </w:rPr>
      </w:r>
    </w:p>
    <w:p>
      <w:pPr>
        <w:pStyle w:val="Heading3"/>
      </w:pPr>
      <w:r>
        <w:rPr>
          <w:lang w:val="hi_IN" w:bidi="hi_IN"/>
        </w:rPr>
        <w:t>घटनाओं को समझाना</w:t>
      </w:r>
    </w:p>
    <w:p>
      <w:pPr/>
      <w:r>
        <w:rPr>
          <w:lang w:val="hi_IN" w:bidi="hi_IN"/>
        </w:rPr>
      </w:r>
      <w:r>
        <w:rPr>
          <w:lang w:val="hi_IN" w:bidi="hi_IN"/>
        </w:rPr>
        <w:t>उत्पत्ति 14:1–16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जैसा कि आपको याद होगा, अब्राम शुरू में मेसोपोटामिया नाम के एक क्षेत्र में रहता था इससे पहले कि परमेश्वर ने उसे वहाँ से निकलने के लिए कहा था। कुछ समय बाद जब अब्राम फिर से बस रहा था, तो मेसोपोटामिया के चार राजाओं के एक समूह ने एक साथ गठबंधन किया और आसपास के शहरों पर विजय प्राप्त की। सबसे महत्वपूर्ण राजा कदोर्लाओमेर था, जो एलाम का राजा था। अन्य राजा गोईम का राजा तिदाल, शिनार (या बाबुल) का राजा अम्रापेल और एल्लासार का राजा अर्योक थे। इन विजयी राजाओं ने अब्राम के पास के शहरों पर भी विजय प्राप्त की, जैसे सदोम और गमोरा। विजयी राजाओं ने बारह वर्ष तक शासन किया, लेकिन उसके अगले वर्ष विजयी राजाओं के दक्षिण में पाँच राजाओं ने विद्रोह किया। ये विद्रोही राजा सिद्दीम नामक तराई में एक साथ इकट्ठे हुए (जिसे बाद में मृत सागर तराई कहा गया)। पाँच विद्रोही राजाओं में सदोम का राजा बेरा, गमोरा का राजा बिर्शा, अदमा का राजा शिनाब, सबोयीम का राजा शेमेबेर और बेला (या सोअर) का राजा था।</w:t>
      </w:r>
    </w:p>
    <w:p>
      <w:pPr/>
      <w:r>
        <w:rPr>
          <w:lang w:val="hi_IN" w:bidi="hi_IN"/>
        </w:rPr>
      </w:r>
      <w:r>
        <w:rPr>
          <w:b/>
          <w:lang w:val="hi_IN" w:bidi="hi_IN"/>
        </w:rPr>
        <w:t>दूसरे दृश्य में:</w:t>
      </w:r>
      <w:r>
        <w:rPr>
          <w:lang w:val="hi_IN" w:bidi="hi_IN"/>
        </w:rPr>
        <w:t xml:space="preserve"> जिस वर्ष विद्रोही राजाओं ने विद्रोह किया, राजा कदोर्लाओमेर और उसके सहयोगी, अन्य विजयी राजाओं ने अश्तारोत्कनम में रापाइयों, हाम के जूजियों, शावे-किर्यातैम के एमियों और सेईर पहाड़ी देश के होरियों को एल्पारान तक हराया, जो जंगल के पास था।</w:t>
      </w:r>
    </w:p>
    <w:p>
      <w:pPr/>
      <w:r>
        <w:rPr>
          <w:lang w:val="hi_IN" w:bidi="hi_IN"/>
        </w:rPr>
      </w:r>
      <w:r>
        <w:rPr>
          <w:lang w:val="hi_IN" w:bidi="hi_IN"/>
        </w:rPr>
        <w:t>फिर विजयी राजाओं ने लौटकर अमालेकियों और हसासोन्तामार में रहने वाले एमोरियों के क्षेत्र पर विजय प्राप्त कर ली।</w:t>
      </w:r>
    </w:p>
    <w:p>
      <w:pPr/>
      <w:r>
        <w:rPr>
          <w:lang w:val="hi_IN" w:bidi="hi_IN"/>
        </w:rPr>
      </w:r>
      <w:r>
        <w:rPr>
          <w:b/>
          <w:lang w:val="hi_IN" w:bidi="hi_IN"/>
        </w:rPr>
        <w:t>तीसरे दृश्य में:</w:t>
      </w:r>
      <w:r>
        <w:rPr>
          <w:lang w:val="hi_IN" w:bidi="hi_IN"/>
        </w:rPr>
        <w:t xml:space="preserve"> फिर सदोम, गमोरा, अदमा, सबोयीम और बेला (या सोअर) के विद्रोही राजा सिद्दीम नामक तराई में युद्ध के लिए तैयार हुए। यहाँ पाँच विद्रोही राजाओं के विरुद्ध चार विजयी राजा थे। सिद्दीम तराई तारकोल (या डामर) के गड्ढों से भरी हुई थी, इसलिए जब सदोम और गमोरा के विद्रोही राजा भागे, तो कुछ गड्ढों में गिर गए। बाकी लोग पहाड़ियों की ओर भाग गए।</w:t>
      </w:r>
    </w:p>
    <w:p>
      <w:pPr/>
      <w:r>
        <w:rPr>
          <w:lang w:val="hi_IN" w:bidi="hi_IN"/>
        </w:rPr>
      </w:r>
      <w:r>
        <w:rPr>
          <w:lang w:val="hi_IN" w:bidi="hi_IN"/>
        </w:rPr>
        <w:t>फिर चार विजयी राजाओं ने सदोम और गमोरा को लूट लिया। उन्होंने शहरों से सारी सम्पत्ति और भोजन ले लिया। उन्होंने अब्राम के भतीजे लूत को भी पकड़ लिया जो सदोम में रहता था। वे लूत और उसकी सारी सम्पत्ति को ले गए।</w:t>
      </w:r>
    </w:p>
    <w:p>
      <w:pPr/>
      <w:r>
        <w:rPr>
          <w:lang w:val="hi_IN" w:bidi="hi_IN"/>
        </w:rPr>
      </w:r>
      <w:r>
        <w:rPr>
          <w:b/>
          <w:lang w:val="hi_IN" w:bidi="hi_IN"/>
        </w:rPr>
        <w:t>चौथे दृश्य में:</w:t>
      </w:r>
      <w:r>
        <w:rPr>
          <w:lang w:val="hi_IN" w:bidi="hi_IN"/>
        </w:rPr>
        <w:t xml:space="preserve"> लूत का एक आदमी लड़ाई से बच गया। उस व्यक्ति ने इब्री अब्राम को बताया कि क्या हुआ था। अब्राम मम्रे एमोरी के बांजवृक्षों के पास रहता था। मम्रे और उसके रिश्तेदार एश्कोल और आनेर अब्राम के सहयोगी थे।</w:t>
      </w:r>
    </w:p>
    <w:p>
      <w:pPr/>
      <w:r>
        <w:rPr>
          <w:lang w:val="hi_IN" w:bidi="hi_IN"/>
        </w:rPr>
      </w:r>
      <w:r>
        <w:rPr>
          <w:lang w:val="hi_IN" w:bidi="hi_IN"/>
        </w:rPr>
        <w:t>जब अब्राम ने सुना कि उसके रिश्तेदार लूत को पकड़ लिया गया है, तो उसने अपने घर से 318 प्रशिक्षित लोगों को इकट्ठा किया और उत्तर में दान तक विजयी राजाओं का पीछा किया। अब्राम ने रात के दौरान अपने लोगों को विभाजित किया, विजयी राजाओं को पराजित किया, और उनका उत्तर में होबा (जो दमिश्क के उत्तर में था) तक पीछा किया। तब अब्राम उन सब संपत्तियों के साथ लौटा जिन्हें विजयी राजाओं ने ले लिया था, जिनमें लूत और लूत की सारी सम्पत्ति, स्त्रियाँ और अन्य बन्दी भी शामिल थे।</w:t>
      </w:r>
    </w:p>
    <w:p>
      <w:pPr/>
      <w:r>
        <w:rPr>
          <w:lang w:val="hi_IN" w:bidi="hi_IN"/>
        </w:rPr>
      </w:r>
      <w:r>
        <w:rPr>
          <w:lang w:val="hi_IN" w:bidi="hi_IN"/>
        </w:rPr>
        <w:t>इस कहानी के पात्रों में शामिल हैं:</w:t>
      </w:r>
    </w:p>
    <w:p>
      <w:pPr/>
      <w:r>
        <w:rPr>
          <w:lang w:val="hi_IN" w:bidi="hi_IN"/>
        </w:rPr>
      </w:r>
      <w:r>
        <w:rPr>
          <w:lang w:val="hi_IN" w:bidi="hi_IN"/>
        </w:rPr>
        <w:t>चार विजयी राजा:</w:t>
      </w:r>
    </w:p>
    <w:p>
      <w:pPr>
        <w:pStyle w:val="ListBullet"/>
        <w:spacing w:line="240" w:lineRule="auto"/>
        <w:ind w:left="720"/>
      </w:pPr>
      <w:r>
        <w:rPr>
          <w:lang w:val="hi_IN" w:bidi="hi_IN"/>
        </w:rPr>
      </w:r>
      <w:r>
        <w:rPr>
          <w:lang w:val="hi_IN" w:bidi="hi_IN"/>
        </w:rPr>
        <w:t>शिनार (या बाबुल) का राजा अम्रापेल</w:t>
      </w:r>
    </w:p>
    <w:p>
      <w:pPr>
        <w:pStyle w:val="ListBullet"/>
        <w:spacing w:line="240" w:lineRule="auto"/>
        <w:ind w:left="720"/>
      </w:pPr>
      <w:r>
        <w:rPr>
          <w:lang w:val="hi_IN" w:bidi="hi_IN"/>
        </w:rPr>
      </w:r>
      <w:r>
        <w:rPr>
          <w:lang w:val="hi_IN" w:bidi="hi_IN"/>
        </w:rPr>
        <w:t>एल्लासार का राजा अर्योक</w:t>
      </w:r>
    </w:p>
    <w:p>
      <w:pPr>
        <w:pStyle w:val="ListBullet"/>
        <w:spacing w:line="240" w:lineRule="auto"/>
        <w:ind w:left="720"/>
      </w:pPr>
      <w:r>
        <w:rPr>
          <w:lang w:val="hi_IN" w:bidi="hi_IN"/>
        </w:rPr>
      </w:r>
      <w:r>
        <w:rPr>
          <w:lang w:val="hi_IN" w:bidi="hi_IN"/>
        </w:rPr>
        <w:t>एलाम का राजा कदोर्लाओमेर</w:t>
      </w:r>
    </w:p>
    <w:p>
      <w:pPr>
        <w:pStyle w:val="ListBullet"/>
        <w:spacing w:line="240" w:lineRule="auto"/>
        <w:ind w:left="720"/>
      </w:pPr>
      <w:r>
        <w:rPr>
          <w:lang w:val="hi_IN" w:bidi="hi_IN"/>
        </w:rPr>
      </w:r>
      <w:r>
        <w:rPr>
          <w:lang w:val="hi_IN" w:bidi="hi_IN"/>
        </w:rPr>
        <w:t>गोयीम का राजा तिदाल</w:t>
      </w:r>
    </w:p>
    <w:p>
      <w:pPr/>
      <w:r>
        <w:rPr>
          <w:lang w:val="hi_IN" w:bidi="hi_IN"/>
        </w:rPr>
      </w:r>
      <w:r>
        <w:rPr>
          <w:lang w:val="hi_IN" w:bidi="hi_IN"/>
        </w:rPr>
        <w:t>पाँच विद्रोही राजा:</w:t>
      </w:r>
    </w:p>
    <w:p>
      <w:pPr>
        <w:pStyle w:val="ListBullet"/>
        <w:spacing w:line="240" w:lineRule="auto"/>
        <w:ind w:left="720"/>
      </w:pPr>
      <w:r>
        <w:rPr>
          <w:lang w:val="hi_IN" w:bidi="hi_IN"/>
        </w:rPr>
      </w:r>
      <w:r>
        <w:rPr>
          <w:lang w:val="hi_IN" w:bidi="hi_IN"/>
        </w:rPr>
        <w:t>सदोम का राजा बेरा</w:t>
      </w:r>
    </w:p>
    <w:p>
      <w:pPr>
        <w:pStyle w:val="ListBullet"/>
        <w:spacing w:line="240" w:lineRule="auto"/>
        <w:ind w:left="720"/>
      </w:pPr>
      <w:r>
        <w:rPr>
          <w:lang w:val="hi_IN" w:bidi="hi_IN"/>
        </w:rPr>
      </w:r>
      <w:r>
        <w:rPr>
          <w:lang w:val="hi_IN" w:bidi="hi_IN"/>
        </w:rPr>
        <w:t>गमोरा का राजा बिर्शा</w:t>
      </w:r>
    </w:p>
    <w:p>
      <w:pPr>
        <w:pStyle w:val="ListBullet"/>
        <w:spacing w:line="240" w:lineRule="auto"/>
        <w:ind w:left="720"/>
      </w:pPr>
      <w:r>
        <w:rPr>
          <w:lang w:val="hi_IN" w:bidi="hi_IN"/>
        </w:rPr>
      </w:r>
      <w:r>
        <w:rPr>
          <w:lang w:val="hi_IN" w:bidi="hi_IN"/>
        </w:rPr>
        <w:t>अदमा का राजा शिनाब</w:t>
      </w:r>
    </w:p>
    <w:p>
      <w:pPr>
        <w:pStyle w:val="ListBullet"/>
        <w:spacing w:line="240" w:lineRule="auto"/>
        <w:ind w:left="720"/>
      </w:pPr>
      <w:r>
        <w:rPr>
          <w:lang w:val="hi_IN" w:bidi="hi_IN"/>
        </w:rPr>
      </w:r>
      <w:r>
        <w:rPr>
          <w:lang w:val="hi_IN" w:bidi="hi_IN"/>
        </w:rPr>
        <w:t>सबोयीम का राजा शेमेबेर</w:t>
      </w:r>
    </w:p>
    <w:p>
      <w:pPr>
        <w:pStyle w:val="ListBullet"/>
        <w:spacing w:line="240" w:lineRule="auto"/>
        <w:ind w:left="720"/>
      </w:pPr>
      <w:r>
        <w:rPr>
          <w:lang w:val="hi_IN" w:bidi="hi_IN"/>
        </w:rPr>
      </w:r>
      <w:r>
        <w:rPr>
          <w:lang w:val="hi_IN" w:bidi="hi_IN"/>
        </w:rPr>
        <w:t>बेला (या सोअर) का राजा</w:t>
      </w:r>
    </w:p>
    <w:p>
      <w:pPr/>
      <w:r>
        <w:rPr>
          <w:lang w:val="hi_IN" w:bidi="hi_IN"/>
        </w:rPr>
      </w:r>
      <w:r>
        <w:rPr>
          <w:lang w:val="hi_IN" w:bidi="hi_IN"/>
        </w:rPr>
        <w:t>इस कहानी के अन्य पात्रों में शामिल हैं:</w:t>
      </w:r>
    </w:p>
    <w:p>
      <w:pPr>
        <w:pStyle w:val="ListBullet"/>
        <w:spacing w:line="240" w:lineRule="auto"/>
        <w:ind w:left="720"/>
      </w:pPr>
      <w:r>
        <w:rPr>
          <w:lang w:val="hi_IN" w:bidi="hi_IN"/>
        </w:rPr>
      </w:r>
      <w:r>
        <w:rPr>
          <w:lang w:val="hi_IN" w:bidi="hi_IN"/>
        </w:rPr>
        <w:t>अब्राम का भतीजा लूत</w:t>
      </w:r>
    </w:p>
    <w:p>
      <w:pPr>
        <w:pStyle w:val="ListBullet"/>
        <w:spacing w:line="240" w:lineRule="auto"/>
        <w:ind w:left="720"/>
      </w:pPr>
      <w:r>
        <w:rPr>
          <w:lang w:val="hi_IN" w:bidi="hi_IN"/>
        </w:rPr>
      </w:r>
      <w:r>
        <w:rPr>
          <w:lang w:val="hi_IN" w:bidi="hi_IN"/>
        </w:rPr>
        <w:t>एक व्यक्ति जो लड़ाई से बच गया</w:t>
      </w:r>
    </w:p>
    <w:p>
      <w:pPr>
        <w:pStyle w:val="ListBullet"/>
        <w:spacing w:line="240" w:lineRule="auto"/>
        <w:ind w:left="720"/>
      </w:pPr>
      <w:r>
        <w:rPr>
          <w:lang w:val="hi_IN" w:bidi="hi_IN"/>
        </w:rPr>
      </w:r>
      <w:r>
        <w:rPr>
          <w:lang w:val="hi_IN" w:bidi="hi_IN"/>
        </w:rPr>
        <w:t>इब्री अब्राम</w:t>
      </w:r>
    </w:p>
    <w:p>
      <w:pPr>
        <w:pStyle w:val="ListBullet"/>
        <w:spacing w:line="240" w:lineRule="auto"/>
        <w:ind w:left="720"/>
      </w:pPr>
      <w:r>
        <w:rPr>
          <w:lang w:val="hi_IN" w:bidi="hi_IN"/>
        </w:rPr>
      </w:r>
      <w:r>
        <w:rPr>
          <w:lang w:val="hi_IN" w:bidi="hi_IN"/>
        </w:rPr>
        <w:t>अब्राम के घर के 318 प्रशिक्षित व्यक्ति</w:t>
      </w:r>
    </w:p>
    <w:p>
      <w:pPr>
        <w:pStyle w:val="ListBullet"/>
        <w:spacing w:line="240" w:lineRule="auto"/>
        <w:ind w:left="720"/>
      </w:pPr>
      <w:r>
        <w:rPr>
          <w:lang w:val="hi_IN" w:bidi="hi_IN"/>
        </w:rPr>
      </w:r>
      <w:r>
        <w:rPr>
          <w:lang w:val="hi_IN" w:bidi="hi_IN"/>
        </w:rPr>
        <w:t>मम्रे एमोरी, अब्राम का सहयोगी</w:t>
      </w:r>
    </w:p>
    <w:p>
      <w:pPr>
        <w:pStyle w:val="ListBullet"/>
        <w:spacing w:line="240" w:lineRule="auto"/>
        <w:ind w:left="720"/>
      </w:pPr>
      <w:r>
        <w:rPr>
          <w:lang w:val="hi_IN" w:bidi="hi_IN"/>
        </w:rPr>
      </w:r>
      <w:r>
        <w:rPr>
          <w:lang w:val="hi_IN" w:bidi="hi_IN"/>
        </w:rPr>
        <w:t>और मम्रे के रिश्तेदार एश्कोल और आनेर जो अब्राम के सहयोगी भी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उसी समय शुरू होती है जब पिछली कहानी का अन्त होता है। पिछली कहानी के अन्त में, अब्राम मम्रे के बांजवृक्षों के पास रहने के लिए चला गया। उस समय, जब यह कहानी शुरू हुई, तो उस क्षेत्र में युद्ध छिड़ गया।</w:t>
      </w:r>
    </w:p>
    <w:p>
      <w:pPr/>
      <w:r>
        <w:rPr>
          <w:lang w:val="hi_IN" w:bidi="hi_IN"/>
        </w:rPr>
      </w:r>
      <w:r>
        <w:rPr>
          <w:lang w:val="hi_IN" w:bidi="hi_IN"/>
        </w:rPr>
        <w:t>पाँच विजयी राजाओं और पाँच विद्रोही राजाओं के बीच युद्ध छिड़ गया। यहाँ, कहानी हमें युद्ध के इतिहास को बताती है। एलाम का कदोर्लाओमेर एक शक्तिशाली राजा था जो कई शहरों और उनके राजाओं पर शासन करता था, जिसमें दक्षिण में पाँच विद्रोही राजा भी शामिल थे, जहाँ अब्राम रहता था, उनमें सदोम का राजा बेरा, गमोरा का राजा बिर्शा, अदमा का राजा शिनाब, सबोयीम का राजा शेमेबेर और बेला (सोअर) का राजा शामिल थे। एलाम के राजा कदोर्लाओमेर के उत्तरी सहयोगी, जो विजयी राजा थे, उनमें शिनार का राजा अम्रापेल, एल्लासार का राजा अर्योक और गोयीम का राजा तिदाल शामिल थे।</w:t>
      </w:r>
    </w:p>
    <w:p>
      <w:pPr/>
      <w:r>
        <w:rPr>
          <w:lang w:val="hi_IN" w:bidi="hi_IN"/>
        </w:rPr>
      </w:r>
      <w:r>
        <w:rPr>
          <w:lang w:val="hi_IN" w:bidi="hi_IN"/>
        </w:rPr>
        <w:t>यहाँ रुकें और समूह के रूप में क्षेत्र का नक्शा देखें। नक्शे पर प्रत्येक राजा के क्षेत्र या शहर को इंगित करें। ऑडियो को यहाँ रोकें।</w:t>
      </w:r>
    </w:p>
    <w:p>
      <w:pPr/>
      <w:r>
        <w:rPr>
          <w:lang w:val="hi_IN" w:bidi="hi_IN"/>
        </w:rPr>
      </w:r>
      <w:r>
        <w:rPr>
          <w:lang w:val="hi_IN" w:bidi="hi_IN"/>
        </w:rPr>
        <w:t>कहानी में राजा का नाम किसी विशेष क्रम में नहीं दिया गया है, लेकिन कदोर्लाओमेर राजा अपने सहयोगियों में सबसे महत्वपूर्ण राजा था।</w:t>
      </w:r>
    </w:p>
    <w:p>
      <w:pPr/>
      <w:r>
        <w:rPr>
          <w:lang w:val="hi_IN" w:bidi="hi_IN"/>
        </w:rPr>
      </w:r>
      <w:r>
        <w:rPr>
          <w:lang w:val="hi_IN" w:bidi="hi_IN"/>
        </w:rPr>
        <w:t>यहाँ रुकें और समूह में इस प्रश्न पर चर्चा करें: आपकी संस्कृति में नामों की सूची में आप यह कैसे दिखाते हैं कि सबसे महत्वपूर्ण कौन है? ऑडियो को यहाँ रोकें।</w:t>
      </w:r>
    </w:p>
    <w:p>
      <w:pPr/>
      <w:r>
        <w:rPr>
          <w:lang w:val="hi_IN" w:bidi="hi_IN"/>
        </w:rPr>
      </w:r>
      <w:r>
        <w:rPr>
          <w:lang w:val="hi_IN" w:bidi="hi_IN"/>
        </w:rPr>
        <w:t>राजा कदोर्लाओमेर ने बारह वर्ष तक विद्रोही राजाओं पर शासन किया, और उसके बाद तेरहवें वर्ष में वे विद्रोह करने लगे और युद्ध छिड़ गया।</w:t>
      </w:r>
    </w:p>
    <w:p>
      <w:pPr/>
      <w:r>
        <w:rPr>
          <w:lang w:val="hi_IN" w:bidi="hi_IN"/>
        </w:rPr>
      </w:r>
      <w:r>
        <w:rPr>
          <w:lang w:val="hi_IN" w:bidi="hi_IN"/>
        </w:rPr>
        <w:t>दूसरा दृश्य विद्रोही राजाओं के विद्रोह के चौदहवें वर्ष के बाद घटित होता है। यह वह वर्ष है जब शायद अब्राम मम्रे के बांजवृक्षों के पास रहने के लिए चला गया। राजा कदोर्लाओमेर और उसके सहयोगी विजयी राजाओं ने अश्तारोत्कनम में रापाइयों, हाम में जूजियों, शावे-किर्यातैम में एमियों और सेईर के पहाड़ी देश के होरियों को जंगल के पास एल्पारान तक हराया।</w:t>
      </w:r>
    </w:p>
    <w:p>
      <w:pPr/>
      <w:r>
        <w:rPr>
          <w:lang w:val="hi_IN" w:bidi="hi_IN"/>
        </w:rPr>
      </w:r>
      <w:r>
        <w:rPr>
          <w:lang w:val="hi_IN" w:bidi="hi_IN"/>
        </w:rPr>
        <w:t>फिर विजयी राजा वापस लौटे और एन्मिशपात में आए, और अमालेकियों और हसासोन्तामार में रहने वाले एमोरियों के सारे देश पर विजय प्राप्त की। फिर वे सिद्दीम नामक तराई में आए।</w:t>
      </w:r>
    </w:p>
    <w:p>
      <w:pPr/>
      <w:r>
        <w:rPr>
          <w:lang w:val="hi_IN" w:bidi="hi_IN"/>
        </w:rPr>
      </w:r>
      <w:r>
        <w:rPr>
          <w:lang w:val="hi_IN" w:bidi="hi_IN"/>
        </w:rPr>
        <w:t>यहाँ रुकें और समूह के रूप में क्षेत्र का नक्शा देखें। राजा कदोर्लाओमेर और उसके सहयोगियों के रास्ते का पता लगाएँ जैसा कि उन्होंने इस क्षेत्र के कुछ हिस्सों पर विजय प्राप्त की। ऑडियो को यहाँ रोकें।</w:t>
      </w:r>
    </w:p>
    <w:p>
      <w:pPr/>
      <w:r>
        <w:rPr>
          <w:lang w:val="hi_IN" w:bidi="hi_IN"/>
        </w:rPr>
      </w:r>
      <w:r>
        <w:rPr>
          <w:lang w:val="hi_IN" w:bidi="hi_IN"/>
        </w:rPr>
        <w:t>तीसरे दृश्य में, सदोम, अदमा, सबोयीम और बेला के विद्रोही राजा सिद्दीम नामक तराई में युद्ध के लिए तैयार हुए।</w:t>
      </w:r>
    </w:p>
    <w:p>
      <w:pPr/>
      <w:r>
        <w:rPr>
          <w:lang w:val="hi_IN" w:bidi="hi_IN"/>
        </w:rPr>
      </w:r>
      <w:r>
        <w:rPr>
          <w:lang w:val="hi_IN" w:bidi="hi_IN"/>
        </w:rPr>
        <w:t>यहाँ रुकें और समूह के रूप में क्षेत्र का नक्शा देखें। नक्शे पर सिद्दीम तराई को इंगित करें। ऑडियो को यहाँ रोकें।</w:t>
      </w:r>
    </w:p>
    <w:p>
      <w:pPr/>
      <w:r>
        <w:rPr>
          <w:lang w:val="hi_IN" w:bidi="hi_IN"/>
        </w:rPr>
      </w:r>
      <w:r>
        <w:rPr>
          <w:lang w:val="hi_IN" w:bidi="hi_IN"/>
        </w:rPr>
        <w:t>यह कहानी खुद को दोहराती है ताकि हमें पता चल सके कि यह एक बड़े युद्ध का वर्णन करने वाली है।</w:t>
      </w:r>
    </w:p>
    <w:p>
      <w:pPr/>
      <w:r>
        <w:rPr>
          <w:lang w:val="hi_IN" w:bidi="hi_IN"/>
        </w:rPr>
      </w:r>
      <w:r>
        <w:rPr>
          <w:lang w:val="hi_IN" w:bidi="hi_IN"/>
        </w:rPr>
        <w:t>यहाँ रुकें और समूह के रूप में इस प्रश्न पर चर्चा करें: आपकी भाषा और संस्कृति, कहानियों में बड़े युद्धों का वर्णन कैसे करती है? ऑडियो को यहाँ रोकें।</w:t>
      </w:r>
    </w:p>
    <w:p>
      <w:pPr/>
      <w:r>
        <w:rPr>
          <w:lang w:val="hi_IN" w:bidi="hi_IN"/>
        </w:rPr>
      </w:r>
      <w:r>
        <w:rPr>
          <w:lang w:val="hi_IN" w:bidi="hi_IN"/>
        </w:rPr>
        <w:t>युद्ध की कल्पना करें। सिद्दीम तराई तारकोल गड्ढों से ढकी हुई थी। जब विद्रोही राजा भागे, तो कुछ तारकोल के गड्ढों में गिर गए, जबकि बाकी पहाड़ियों पर भाग गए।</w:t>
      </w:r>
    </w:p>
    <w:p>
      <w:pPr/>
      <w:r>
        <w:rPr>
          <w:lang w:val="hi_IN" w:bidi="hi_IN"/>
        </w:rPr>
      </w:r>
      <w:r>
        <w:rPr>
          <w:lang w:val="hi_IN" w:bidi="hi_IN"/>
        </w:rPr>
        <w:t>यहाँ रुकें और समूह के रूप में यह देखें कि तारकोल के गड्ढे कैसे दिखते होंगे। नक्शे पर सदोम और गमोरा के शहरों को इंगित करें। ऑडियो को यहाँ रोकें।</w:t>
      </w:r>
    </w:p>
    <w:p>
      <w:pPr/>
      <w:r>
        <w:rPr>
          <w:lang w:val="hi_IN" w:bidi="hi_IN"/>
        </w:rPr>
      </w:r>
      <w:r>
        <w:rPr>
          <w:lang w:val="hi_IN" w:bidi="hi_IN"/>
        </w:rPr>
        <w:t>विजयी राजाओं ने सदोम और गमोरा को लूट लिया। उन्होंने सम्पत्ति और भोजन ले लिया। उन्होंने अब्राम के भतीजे लूत को भी पकड़ लिया जो सदोम में रहता था, और लूत और उसकी सारी सम्पत्ति को अपने साथ ले गए।</w:t>
      </w:r>
    </w:p>
    <w:p>
      <w:pPr/>
      <w:r>
        <w:rPr>
          <w:lang w:val="hi_IN" w:bidi="hi_IN"/>
        </w:rPr>
      </w:r>
      <w:r>
        <w:rPr>
          <w:lang w:val="hi_IN" w:bidi="hi_IN"/>
        </w:rPr>
        <w:t>चौथे दृश्य में, लूत का एक आदमी बच गया और इब्री अब्राम को बताया कि क्या हुआ था। अब्राम मम्रे के बांजवृक्षों के पास रहता था। मम्रे और उसके रिश्तेदार एशकोल और आनेर अब्राम के सहयोगी थे।</w:t>
      </w:r>
    </w:p>
    <w:p>
      <w:pPr/>
      <w:r>
        <w:rPr>
          <w:lang w:val="hi_IN" w:bidi="hi_IN"/>
        </w:rPr>
      </w:r>
      <w:r>
        <w:rPr>
          <w:lang w:val="hi_IN" w:bidi="hi_IN"/>
        </w:rPr>
        <w:t>यहाँ रुकें और एक समूह के रूप में नक्शे पर देखें कि अब्राम, मम्रे, एशकोल और आनेर कहाँ रहते थे। ऑडियो को यहाँ रोकें।</w:t>
      </w:r>
    </w:p>
    <w:p>
      <w:pPr/>
      <w:r>
        <w:rPr>
          <w:lang w:val="hi_IN" w:bidi="hi_IN"/>
        </w:rPr>
      </w:r>
      <w:r>
        <w:rPr>
          <w:lang w:val="hi_IN" w:bidi="hi_IN"/>
        </w:rPr>
        <w:t>अब्राम ने अपने घर से प्रशिक्षित 318 लोगों को इकट्ठा किया और उत्तर में दान तक विजयी राजाओं का पीछा किया। उसने अपने लोगों को विभाजित किया और रात में आक्रमण किया, और विजयी राजाओं को पराजित किया। उन्होंने विजयी राजाओं का पीछा होबा तक किया, जो दमिश्क के उत्तर में था। फिर अब्राम लूत, लूत की सारी सम्पत्ति, विजयी राजाओं द्वारा लूटा गया सब कुछ, सभी बन्दी और स्त्रियों को लेकर लौट आया।</w:t>
      </w:r>
    </w:p>
    <w:p>
      <w:pPr/>
      <w:r>
        <w:rPr>
          <w:lang w:val="hi_IN" w:bidi="hi_IN"/>
        </w:rPr>
      </w:r>
      <w:r>
        <w:rPr>
          <w:lang w:val="hi_IN" w:bidi="hi_IN"/>
        </w:rPr>
        <w:t>यहाँ रुकें और अब्राम की उत्तर दिशा में दान, फिर होबा और फिर एक समूह के रूप में वापस आने की यात्रा का पता लगाएँ।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14:1–16 का ऑडियो संस्करण सबसे सरल अनुवाद में सुनें।।</w:t>
      </w:r>
    </w:p>
    <w:p>
      <w:pPr/>
      <w:r>
        <w:rPr>
          <w:lang w:val="hi_IN" w:bidi="hi_IN"/>
        </w:rPr>
      </w:r>
      <w:r>
        <w:rPr>
          <w:lang w:val="hi_IN" w:bidi="hi_IN"/>
        </w:rPr>
        <w:t>इस चरण में, समूह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कहानी के पात्रों में शामिल हैं:</w:t>
      </w:r>
    </w:p>
    <w:p>
      <w:pPr/>
      <w:r>
        <w:rPr>
          <w:lang w:val="hi_IN" w:bidi="hi_IN"/>
        </w:rPr>
      </w:r>
      <w:r>
        <w:rPr>
          <w:lang w:val="hi_IN" w:bidi="hi_IN"/>
        </w:rPr>
        <w:t>चार विजयी राजा:</w:t>
      </w:r>
    </w:p>
    <w:p>
      <w:pPr>
        <w:pStyle w:val="ListBullet"/>
        <w:spacing w:line="240" w:lineRule="auto"/>
        <w:ind w:left="720"/>
      </w:pPr>
      <w:r>
        <w:rPr>
          <w:lang w:val="hi_IN" w:bidi="hi_IN"/>
        </w:rPr>
      </w:r>
      <w:r>
        <w:rPr>
          <w:lang w:val="hi_IN" w:bidi="hi_IN"/>
        </w:rPr>
        <w:t>शिनार (या बाबुल) का राजा अम्रापेल</w:t>
      </w:r>
    </w:p>
    <w:p>
      <w:pPr>
        <w:pStyle w:val="ListBullet"/>
        <w:spacing w:line="240" w:lineRule="auto"/>
        <w:ind w:left="720"/>
      </w:pPr>
      <w:r>
        <w:rPr>
          <w:lang w:val="hi_IN" w:bidi="hi_IN"/>
        </w:rPr>
      </w:r>
      <w:r>
        <w:rPr>
          <w:lang w:val="hi_IN" w:bidi="hi_IN"/>
        </w:rPr>
        <w:t>एल्लासार का राजा अर्योक</w:t>
      </w:r>
    </w:p>
    <w:p>
      <w:pPr>
        <w:pStyle w:val="ListBullet"/>
        <w:spacing w:line="240" w:lineRule="auto"/>
        <w:ind w:left="720"/>
      </w:pPr>
      <w:r>
        <w:rPr>
          <w:lang w:val="hi_IN" w:bidi="hi_IN"/>
        </w:rPr>
      </w:r>
      <w:r>
        <w:rPr>
          <w:lang w:val="hi_IN" w:bidi="hi_IN"/>
        </w:rPr>
        <w:t>एलाम का राजा कदोर्लाओमेर</w:t>
      </w:r>
    </w:p>
    <w:p>
      <w:pPr>
        <w:pStyle w:val="ListBullet"/>
        <w:spacing w:line="240" w:lineRule="auto"/>
        <w:ind w:left="720"/>
      </w:pPr>
      <w:r>
        <w:rPr>
          <w:lang w:val="hi_IN" w:bidi="hi_IN"/>
        </w:rPr>
      </w:r>
      <w:r>
        <w:rPr>
          <w:lang w:val="hi_IN" w:bidi="hi_IN"/>
        </w:rPr>
        <w:t>गोयीम का राजा तिदाल</w:t>
      </w:r>
    </w:p>
    <w:p>
      <w:pPr/>
      <w:r>
        <w:rPr>
          <w:lang w:val="hi_IN" w:bidi="hi_IN"/>
        </w:rPr>
      </w:r>
      <w:r>
        <w:rPr>
          <w:lang w:val="hi_IN" w:bidi="hi_IN"/>
        </w:rPr>
        <w:t>पाँच विद्रोही राजा:</w:t>
      </w:r>
    </w:p>
    <w:p>
      <w:pPr>
        <w:pStyle w:val="ListBullet"/>
        <w:spacing w:line="240" w:lineRule="auto"/>
        <w:ind w:left="720"/>
      </w:pPr>
      <w:r>
        <w:rPr>
          <w:lang w:val="hi_IN" w:bidi="hi_IN"/>
        </w:rPr>
      </w:r>
      <w:r>
        <w:rPr>
          <w:lang w:val="hi_IN" w:bidi="hi_IN"/>
        </w:rPr>
        <w:t>सदोम का राजा बेरा</w:t>
      </w:r>
    </w:p>
    <w:p>
      <w:pPr>
        <w:pStyle w:val="ListBullet"/>
        <w:spacing w:line="240" w:lineRule="auto"/>
        <w:ind w:left="720"/>
      </w:pPr>
      <w:r>
        <w:rPr>
          <w:lang w:val="hi_IN" w:bidi="hi_IN"/>
        </w:rPr>
      </w:r>
      <w:r>
        <w:rPr>
          <w:lang w:val="hi_IN" w:bidi="hi_IN"/>
        </w:rPr>
        <w:t>गमोरा का राजा बिर्शा</w:t>
      </w:r>
    </w:p>
    <w:p>
      <w:pPr>
        <w:pStyle w:val="ListBullet"/>
        <w:spacing w:line="240" w:lineRule="auto"/>
        <w:ind w:left="720"/>
      </w:pPr>
      <w:r>
        <w:rPr>
          <w:lang w:val="hi_IN" w:bidi="hi_IN"/>
        </w:rPr>
      </w:r>
      <w:r>
        <w:rPr>
          <w:lang w:val="hi_IN" w:bidi="hi_IN"/>
        </w:rPr>
        <w:t>अदमा का राजा शिनाब</w:t>
      </w:r>
    </w:p>
    <w:p>
      <w:pPr>
        <w:pStyle w:val="ListBullet"/>
        <w:spacing w:line="240" w:lineRule="auto"/>
        <w:ind w:left="720"/>
      </w:pPr>
      <w:r>
        <w:rPr>
          <w:lang w:val="hi_IN" w:bidi="hi_IN"/>
        </w:rPr>
      </w:r>
      <w:r>
        <w:rPr>
          <w:lang w:val="hi_IN" w:bidi="hi_IN"/>
        </w:rPr>
        <w:t>सबोयीम का राजा शेमेबेर</w:t>
      </w:r>
    </w:p>
    <w:p>
      <w:pPr>
        <w:pStyle w:val="ListBullet"/>
        <w:spacing w:line="240" w:lineRule="auto"/>
        <w:ind w:left="720"/>
      </w:pPr>
      <w:r>
        <w:rPr>
          <w:lang w:val="hi_IN" w:bidi="hi_IN"/>
        </w:rPr>
      </w:r>
      <w:r>
        <w:rPr>
          <w:lang w:val="hi_IN" w:bidi="hi_IN"/>
        </w:rPr>
        <w:t>बेला (या सोअर) का राजा</w:t>
      </w:r>
    </w:p>
    <w:p>
      <w:pPr/>
      <w:r>
        <w:rPr>
          <w:lang w:val="hi_IN" w:bidi="hi_IN"/>
        </w:rPr>
      </w:r>
      <w:r>
        <w:rPr>
          <w:lang w:val="hi_IN" w:bidi="hi_IN"/>
        </w:rPr>
        <w:t>इस कहानी के अन्य पात्रों में शामिल हैं:</w:t>
      </w:r>
    </w:p>
    <w:p>
      <w:pPr>
        <w:pStyle w:val="ListBullet"/>
        <w:spacing w:line="240" w:lineRule="auto"/>
        <w:ind w:left="720"/>
      </w:pPr>
      <w:r>
        <w:rPr>
          <w:lang w:val="hi_IN" w:bidi="hi_IN"/>
        </w:rPr>
      </w:r>
      <w:r>
        <w:rPr>
          <w:lang w:val="hi_IN" w:bidi="hi_IN"/>
        </w:rPr>
        <w:t>अब्राम का भतीजा लूत</w:t>
      </w:r>
    </w:p>
    <w:p>
      <w:pPr>
        <w:pStyle w:val="ListBullet"/>
        <w:spacing w:line="240" w:lineRule="auto"/>
        <w:ind w:left="720"/>
      </w:pPr>
      <w:r>
        <w:rPr>
          <w:lang w:val="hi_IN" w:bidi="hi_IN"/>
        </w:rPr>
      </w:r>
      <w:r>
        <w:rPr>
          <w:lang w:val="hi_IN" w:bidi="hi_IN"/>
        </w:rPr>
        <w:t>एक व्यक्ति जो लड़ाई से बच गया</w:t>
      </w:r>
    </w:p>
    <w:p>
      <w:pPr>
        <w:pStyle w:val="ListBullet"/>
        <w:spacing w:line="240" w:lineRule="auto"/>
        <w:ind w:left="720"/>
      </w:pPr>
      <w:r>
        <w:rPr>
          <w:lang w:val="hi_IN" w:bidi="hi_IN"/>
        </w:rPr>
      </w:r>
      <w:r>
        <w:rPr>
          <w:lang w:val="hi_IN" w:bidi="hi_IN"/>
        </w:rPr>
        <w:t>इब्री अब्राम</w:t>
      </w:r>
    </w:p>
    <w:p>
      <w:pPr>
        <w:pStyle w:val="ListBullet"/>
        <w:spacing w:line="240" w:lineRule="auto"/>
        <w:ind w:left="720"/>
      </w:pPr>
      <w:r>
        <w:rPr>
          <w:lang w:val="hi_IN" w:bidi="hi_IN"/>
        </w:rPr>
      </w:r>
      <w:r>
        <w:rPr>
          <w:lang w:val="hi_IN" w:bidi="hi_IN"/>
        </w:rPr>
        <w:t>अब्राम के घराने के 318 प्रशिक्षित व्यक्ति</w:t>
      </w:r>
    </w:p>
    <w:p>
      <w:pPr>
        <w:pStyle w:val="ListBullet"/>
        <w:spacing w:line="240" w:lineRule="auto"/>
        <w:ind w:left="720"/>
      </w:pPr>
      <w:r>
        <w:rPr>
          <w:lang w:val="hi_IN" w:bidi="hi_IN"/>
        </w:rPr>
      </w:r>
      <w:r>
        <w:rPr>
          <w:lang w:val="hi_IN" w:bidi="hi_IN"/>
        </w:rPr>
        <w:t>एमोरी मम्रे, अब्राम का सहयोगी</w:t>
      </w:r>
    </w:p>
    <w:p>
      <w:pPr>
        <w:pStyle w:val="ListBullet"/>
        <w:spacing w:line="240" w:lineRule="auto"/>
        <w:ind w:left="720"/>
      </w:pPr>
      <w:r>
        <w:rPr>
          <w:lang w:val="hi_IN" w:bidi="hi_IN"/>
        </w:rPr>
      </w:r>
      <w:r>
        <w:rPr>
          <w:lang w:val="hi_IN" w:bidi="hi_IN"/>
        </w:rPr>
        <w:t>मम्रे के रिश्तेदार एश्कोल और आनेर, जो अब्राम के सहयोगी भी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कहानी का अभिनय करें। इस भाग के संवादों, घटनाओं के क्रम, कहानी की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इस नाटक का एक उदाहरण और सम्भावित जवाब है।</w:t>
      </w:r>
    </w:p>
    <w:p>
      <w:pPr/>
      <w:r>
        <w:rPr>
          <w:lang w:val="hi_IN" w:bidi="hi_IN"/>
        </w:rPr>
      </w:r>
      <w:r>
        <w:rPr>
          <w:lang w:val="hi_IN" w:bidi="hi_IN"/>
        </w:rPr>
        <w:t>एलाम के राजा कदोर्लाओमेर ने पाँच विद्रोही राजाओं: सदोम का राजा बेरा, गमोरा का राजा बिर्शा, अदमा का राजा शिनाब, सबोयीम का राजा शेमेबेर और बेला (या सोअर) का राजा पर बारह वर्ष तक शासन किया। तेरहवें वर्ष में पाँचों राजाओं ने विद्रोह किया।</w:t>
      </w:r>
    </w:p>
    <w:p>
      <w:pPr/>
      <w:r>
        <w:rPr>
          <w:lang w:val="hi_IN" w:bidi="hi_IN"/>
        </w:rPr>
      </w:r>
      <w:r>
        <w:rPr>
          <w:lang w:val="hi_IN" w:bidi="hi_IN"/>
        </w:rPr>
        <w:t>चौदहवें वर्ष में, कदोर्लाओमेर और उसके सहयोगियों, शिनार (या बाबुल में) का राजा अम्रापेल, एल्लासार का राजा अर्योक और गोयीम के राजा तिदाल ने अशतरोत्कनम में रपाइयों, हाम के जूजियों, शाबेकिर्यातैम में एमियों और सेईर पहाड़ी देश के होरियों को रेगिस्तान के किनारे पर स्थित एल्पारान तक हराया।</w:t>
      </w:r>
    </w:p>
    <w:p>
      <w:pPr/>
      <w:r>
        <w:rPr>
          <w:lang w:val="hi_IN" w:bidi="hi_IN"/>
        </w:rPr>
      </w:r>
      <w:r>
        <w:rPr>
          <w:lang w:val="hi_IN" w:bidi="hi_IN"/>
        </w:rPr>
        <w:t>फिर विजयी राजा वापस लौटे और एन्मिशपात (जिसे बाद में कादेश कहा गया) चले गए, और अमालेकियों के सारे देश और उन एमोरियों को भी जीत लिया, जो हससोन्तामार में रहते थे।</w:t>
      </w:r>
    </w:p>
    <w:p>
      <w:pPr/>
      <w:r>
        <w:rPr>
          <w:lang w:val="hi_IN" w:bidi="hi_IN"/>
        </w:rPr>
      </w:r>
      <w:r>
        <w:rPr>
          <w:lang w:val="hi_IN" w:bidi="hi_IN"/>
        </w:rPr>
        <w:t>विद्रोही राजाओं ने सिद्दीम तराई में युद्ध के लिए तैयारी की। सिद्दीम तराई में लसार मिट्टी के गड्ढे थे। जब सदोम और गमोरा के विद्रोही राजा भागे, तो वे इन गड्ढों में गिर गए। बाकी लोग पहाड़ियों की ओर भाग गए।</w:t>
      </w:r>
    </w:p>
    <w:p>
      <w:pPr/>
      <w:r>
        <w:rPr>
          <w:lang w:val="hi_IN" w:bidi="hi_IN"/>
        </w:rPr>
      </w:r>
      <w:r>
        <w:rPr>
          <w:lang w:val="hi_IN" w:bidi="hi_IN"/>
        </w:rPr>
        <w:t>अभिनय को रोकें: विद्रोही राजाओं की भूमिका निभाने वाले व्यक्ति से पूछें, "आप कैसा महसूस कर रहे हैं या क्या सोच रहे हैं?" वह व्यक्ति इस तरह से उत्तर दे सकता है, "हम अपनी हार से लज्जित हुए," "हम बुरी तरह से हार गए" या "हमने सब कुछ खो दिया।" अभिनय को फिर से शुरू करें।</w:t>
      </w:r>
    </w:p>
    <w:p>
      <w:pPr/>
      <w:r>
        <w:rPr>
          <w:lang w:val="hi_IN" w:bidi="hi_IN"/>
        </w:rPr>
      </w:r>
      <w:r>
        <w:rPr>
          <w:lang w:val="hi_IN" w:bidi="hi_IN"/>
        </w:rPr>
        <w:t>विजयी राजाओं ने सदोम और गमोरा के शहरों को लूट लिया और उनकी सारी सम्पत्ति और भोजन ले लिया। उन्होंने अब्राम के भतीजे लूत को भी बंदी बना लिया, और उसे और उसका सब कुछ ले गए।</w:t>
      </w:r>
    </w:p>
    <w:p>
      <w:pPr/>
      <w:r>
        <w:rPr>
          <w:lang w:val="hi_IN" w:bidi="hi_IN"/>
        </w:rPr>
      </w:r>
      <w:r>
        <w:rPr>
          <w:lang w:val="hi_IN" w:bidi="hi_IN"/>
        </w:rPr>
        <w:t xml:space="preserve"> लूत का एक आदमी जो भागकर बच निकला, इब्री अब्राम को बताया कि क्या हुआ। अब्राम एमोरी मम्रे के बांजवृक्षों के पास रहता था। मम्रे और उसके रिश्तेदार, एश्कोल और आनेर अब्राम के सहयोगी थे।</w:t>
      </w:r>
    </w:p>
    <w:p>
      <w:pPr/>
      <w:r>
        <w:rPr>
          <w:lang w:val="hi_IN" w:bidi="hi_IN"/>
        </w:rPr>
      </w:r>
      <w:r>
        <w:rPr>
          <w:lang w:val="hi_IN" w:bidi="hi_IN"/>
        </w:rPr>
        <w:t>अभिनय को रोकें: अब्राम की भूमिका निभाने वाले व्यक्ति से पूछें, "आप कैसा महसूस कर रहे हैं या क्या सोच रहे हैं?" वह व्यक्ति इस तरह से उत्तर दे सकता है, "मैं गुस्सा हूँ कि राजाओं ने लूत को पकड़ लिया है" या "मुझे लगता है कि विजयी राजा मेरे शत्रु हैं क्योंकि उन्होंने मेरे रिश्तेदार को पकड़ लिया है।" अभिनय को फिर से शुरू करें।</w:t>
      </w:r>
    </w:p>
    <w:p>
      <w:pPr/>
      <w:r>
        <w:rPr>
          <w:lang w:val="hi_IN" w:bidi="hi_IN"/>
        </w:rPr>
      </w:r>
      <w:r>
        <w:rPr>
          <w:lang w:val="hi_IN" w:bidi="hi_IN"/>
        </w:rPr>
        <w:t>अब्राम ने अपने घराने के 318 प्रशिक्षित व्यक्तियों को इकट्ठा किया। उसने दान तक राजाओं का पीछा किया। उसने अपने लोगों को विभाजित किया और रात में हमला किया, और फिर भागती हुई सेना का, दमिश्क के उत्तर में होबा तक पीछा किया।</w:t>
      </w:r>
    </w:p>
    <w:p>
      <w:pPr/>
      <w:r>
        <w:rPr>
          <w:lang w:val="hi_IN" w:bidi="hi_IN"/>
        </w:rPr>
      </w:r>
      <w:r>
        <w:rPr>
          <w:lang w:val="hi_IN" w:bidi="hi_IN"/>
        </w:rPr>
        <w:t>अभिनय को रोकें। विजयी राजाओं की भूमिका निभाने वाले व्यक्ति से पूछें, "आप कैसा महसूस कर रहे हैं या क्या सोच रहे हैं?" वह व्यक्ति इन तरह से उत्तर दे सकता है, "हमें आश्चर्य है कि यह मनुष्य हमें हराने में सक्षम हुआ जबकि अन्य राजा नहीं कर सके" या "हम अपनी हार से लज्जित हैं।" अभिनय को फिर से शुरू करें।</w:t>
      </w:r>
    </w:p>
    <w:p>
      <w:pPr/>
      <w:r>
        <w:rPr>
          <w:lang w:val="hi_IN" w:bidi="hi_IN"/>
        </w:rPr>
      </w:r>
      <w:r>
        <w:rPr>
          <w:lang w:val="hi_IN" w:bidi="hi_IN"/>
        </w:rPr>
        <w:t>अब्राम लूत, लूत की सम्पत्ति, वे सारी वस्तुएँ जो विजयी राजा ले गए थे, और सभी स्त्रियाँ तथा अन्य बन्दियों के साथ लौटा।</w:t>
      </w:r>
    </w:p>
    <w:p>
      <w:pPr/>
      <w:r>
        <w:rPr>
          <w:lang w:val="hi_IN" w:bidi="hi_IN"/>
        </w:rPr>
      </w:r>
      <w:r>
        <w:rPr>
          <w:lang w:val="hi_IN" w:bidi="hi_IN"/>
        </w:rPr>
        <w:t>नाटक को समाप्त करें। अब्राम की भूमिका निभाने वाले व्यक्ति से पूछें, "आप क्या महसूस कर रहे हैं या क्या सोच रहे हैं?" वह व्यक्ति इस तरह से उत्तर दे सकता है, "मैं हमारी जीत से चकित हूँ," "मुझे खुशी है कि मैं युद्ध में बच गया," "मुझे लगता है कि परमेश्वर ने मेरी और मेरे रिश्तेदारों की रक्षा की है" या "मुझे लगता है कि परमेश्वर मुझे श्राप देने वाले लोगों को श्राप देने की अपनी प्रतिज्ञा पूरी कर रहा है।"</w:t>
      </w:r>
      <w:r>
        <w:rPr>
          <w:lang w:val="hi_IN" w:bidi="hi_IN"/>
        </w:rPr>
      </w:r>
    </w:p>
    <w:p>
      <w:pPr>
        <w:pStyle w:val="Heading3"/>
      </w:pPr>
      <w:r>
        <w:rPr>
          <w:lang w:val="hi_IN" w:bidi="hi_IN"/>
        </w:rPr>
        <w:t>आवश्यक जानकारी</w:t>
      </w:r>
    </w:p>
    <w:p>
      <w:pPr/>
      <w:r>
        <w:rPr>
          <w:lang w:val="hi_IN" w:bidi="hi_IN"/>
        </w:rPr>
      </w:r>
      <w:r>
        <w:rPr>
          <w:lang w:val="hi_IN" w:bidi="hi_IN"/>
        </w:rPr>
        <w:t>उत्पत्ति 14:1–16 का ऑडियो संस्करण सबसे आसानी से समझ में आने वाले अनुवाद में सुनें।।</w:t>
      </w:r>
    </w:p>
    <w:p>
      <w:pPr/>
      <w:r>
        <w:rPr>
          <w:lang w:val="hi_IN" w:bidi="hi_IN"/>
        </w:rPr>
      </w:r>
      <w:r>
        <w:rPr>
          <w:lang w:val="hi_IN" w:bidi="hi_IN"/>
        </w:rPr>
        <w:t>इस चरण में, समूह इस भाग में प्रमुख शब्दों और पदों पर चर्चा करेगा।</w:t>
      </w:r>
    </w:p>
    <w:p>
      <w:pPr/>
      <w:r>
        <w:rPr>
          <w:lang w:val="hi_IN" w:bidi="hi_IN"/>
        </w:rPr>
      </w:r>
      <w:r>
        <w:rPr>
          <w:lang w:val="hi_IN" w:bidi="hi_IN"/>
        </w:rPr>
        <w:t xml:space="preserve">जब अम्रापेल शिनार या बाबुल का </w:t>
      </w:r>
      <w:r>
        <w:rPr>
          <w:b/>
          <w:lang w:val="hi_IN" w:bidi="hi_IN"/>
        </w:rPr>
        <w:t>राजा</w:t>
      </w:r>
      <w:r>
        <w:rPr>
          <w:lang w:val="hi_IN" w:bidi="hi_IN"/>
        </w:rPr>
        <w:t xml:space="preserve"> था, तब अर्योक एल्लासार का राजा था, कदोर्लाओमेर एलाम का राजा था, और तिदाल गोयीम का राजा था, ये चार विजयी राजा पाँच विद्रोही राजाओं, सदोम के राजा बेरा, गमोरा के राजा बिर्शा, अदमा के राजा शिनाब, सबोयीम के राजा शेमेबेर और बेला या सोअर के राजा के विरुद्ध लड़े। एक राजा वह होता है जो किसी शहर या क्षेत्र पर शासन करता है। एक राजा आमतौर पर जीवनभर के लिए शासन करता था और अपना अधिकार अपने एक पुत्र को दे देता था।</w:t>
      </w:r>
    </w:p>
    <w:p>
      <w:pPr/>
      <w:r>
        <w:rPr>
          <w:lang w:val="hi_IN" w:bidi="hi_IN"/>
        </w:rPr>
      </w:r>
      <w:r>
        <w:rPr>
          <w:lang w:val="hi_IN" w:bidi="hi_IN"/>
        </w:rPr>
        <w:t xml:space="preserve">यहाँ रुकें और समूह में चर्चा करें कि आप </w:t>
      </w:r>
      <w:r>
        <w:rPr>
          <w:b/>
          <w:lang w:val="hi_IN" w:bidi="hi_IN"/>
        </w:rPr>
        <w:t>राजा</w:t>
      </w:r>
      <w:r>
        <w:rPr>
          <w:lang w:val="hi_IN" w:bidi="hi_IN"/>
        </w:rPr>
        <w:t xml:space="preserve"> के लिए किस शब्द या वाक्यांश का उपयोग करेंगे। अधिक जानकारी के लिए मुख्य शब्दावली में </w:t>
      </w:r>
      <w:r>
        <w:rPr>
          <w:b/>
          <w:lang w:val="hi_IN" w:bidi="hi_IN"/>
        </w:rPr>
        <w:t>राजा</w:t>
      </w:r>
      <w:r>
        <w:rPr>
          <w:lang w:val="hi_IN" w:bidi="hi_IN"/>
        </w:rPr>
        <w:t xml:space="preserve"> शब्द देखें। इस ऑडियो को यहाँ रोकें।</w:t>
      </w:r>
    </w:p>
    <w:p>
      <w:pPr/>
      <w:r>
        <w:rPr>
          <w:lang w:val="hi_IN" w:bidi="hi_IN"/>
        </w:rPr>
      </w:r>
      <w:r>
        <w:rPr>
          <w:b/>
          <w:lang w:val="hi_IN" w:bidi="hi_IN"/>
        </w:rPr>
        <w:t>गोयीम</w:t>
      </w:r>
      <w:r>
        <w:rPr>
          <w:lang w:val="hi_IN" w:bidi="hi_IN"/>
        </w:rPr>
        <w:t xml:space="preserve"> का अर्थ है "राष्ट्रों," इसलिए "गोयीम का राजा" एक सम्मानजनक उपाधि थी जिसका अर्थ है राष्ट्रों का राजा। </w:t>
      </w:r>
      <w:r>
        <w:rPr>
          <w:b/>
          <w:lang w:val="hi_IN" w:bidi="hi_IN"/>
        </w:rPr>
        <w:t>बेरा</w:t>
      </w:r>
      <w:r>
        <w:rPr>
          <w:lang w:val="hi_IN" w:bidi="hi_IN"/>
        </w:rPr>
        <w:t xml:space="preserve"> का अर्थ है "बुरा हो" या "बुराई के साथ।" </w:t>
      </w:r>
      <w:r>
        <w:rPr>
          <w:b/>
          <w:lang w:val="hi_IN" w:bidi="hi_IN"/>
        </w:rPr>
        <w:t>बिर्शा</w:t>
      </w:r>
      <w:r>
        <w:rPr>
          <w:lang w:val="hi_IN" w:bidi="hi_IN"/>
        </w:rPr>
        <w:t xml:space="preserve"> का अर्थ "दुष्टता के साथ" हो सकता है। इन नामों का अर्थ शायद हमें यह दिखाता है कि ये राजा दुष्ट हैं।</w:t>
      </w:r>
    </w:p>
    <w:p>
      <w:pPr/>
      <w:r>
        <w:rPr>
          <w:lang w:val="hi_IN" w:bidi="hi_IN"/>
        </w:rPr>
      </w:r>
      <w:r>
        <w:rPr>
          <w:lang w:val="hi_IN" w:bidi="hi_IN"/>
        </w:rPr>
        <w:t>यहाँ रुकें और समूह के रूप में चर्चा करें: कोई कहानी सुनाते समय, आप दर्शकों को कैसे बताते हैं कि पात्र दुष्ट लोग हैं? इस ऑडियो को यहाँ रोकें।</w:t>
      </w:r>
    </w:p>
    <w:p>
      <w:pPr/>
      <w:r>
        <w:rPr>
          <w:lang w:val="hi_IN" w:bidi="hi_IN"/>
        </w:rPr>
      </w:r>
      <w:r>
        <w:rPr>
          <w:lang w:val="hi_IN" w:bidi="hi_IN"/>
        </w:rPr>
        <w:t>एलाम के राजा कदोर्लाओमेर ने दूसरे समूह के राजाओं पर 12 साल तक शासन किया था। अगले वर्ष, उन्होंने विद्रोह किया। उसके अगले वर्ष, राजा कदोर्लाओमेर और उसके सहयोगियों ने अश्तारोत्कनम में रापाइयों, हाम में जूजियों, शावे-किर्यातैम में एमियों और सेईर के पहाड़ी देश के होरियों को जंगल के पास स्थित एल्पारान तक हराया। फिर विजयी राजा वापस लौटे और एन्मिशपात में आए, और अमालेकियों और हसासोन्तामार में रहने वाले एमोरियों के सारे देश पर विजय प्राप्त की।</w:t>
      </w:r>
    </w:p>
    <w:p>
      <w:pPr/>
      <w:r>
        <w:rPr>
          <w:lang w:val="hi_IN" w:bidi="hi_IN"/>
        </w:rPr>
      </w:r>
      <w:r>
        <w:rPr>
          <w:lang w:val="hi_IN" w:bidi="hi_IN"/>
        </w:rPr>
        <w:t>विद्रोही राजाओं ने सिद्दीम तराई में युद्ध के लिए तैयारी की, जिसे बाद में मृत सागर तराई या नमक सागर तराई के रूप में जाना गया। उन्होंने विजयी राजाओं-एलाम के राजा कदोर्लाओमेर, गोयीम के राजा तिदाल, शिनार के राजा अम्रापेल और एल्लासार के राजा अर्योक - के विरुद्ध युद्ध किया, चार राजा पाँच के विरुद्ध लड़े।</w:t>
      </w:r>
    </w:p>
    <w:p>
      <w:pPr/>
      <w:r>
        <w:rPr>
          <w:lang w:val="hi_IN" w:bidi="hi_IN"/>
        </w:rPr>
      </w:r>
      <w:r>
        <w:rPr>
          <w:lang w:val="hi_IN" w:bidi="hi_IN"/>
        </w:rPr>
        <w:t xml:space="preserve">तराई </w:t>
      </w:r>
      <w:r>
        <w:rPr>
          <w:b/>
          <w:lang w:val="hi_IN" w:bidi="hi_IN"/>
        </w:rPr>
        <w:t>तारकोल</w:t>
      </w:r>
      <w:r>
        <w:rPr>
          <w:lang w:val="hi_IN" w:bidi="hi_IN"/>
        </w:rPr>
        <w:t xml:space="preserve"> या </w:t>
      </w:r>
      <w:r>
        <w:rPr>
          <w:b/>
          <w:lang w:val="hi_IN" w:bidi="hi_IN"/>
        </w:rPr>
        <w:t>डामर के</w:t>
      </w:r>
      <w:r>
        <w:rPr>
          <w:lang w:val="hi_IN" w:bidi="hi_IN"/>
        </w:rPr>
        <w:t xml:space="preserve"> गड्ढों से भरी हुई थी। डामर एक चिपचिपा पदार्थ था जिसका उपयोग दीवारों या इमारतों के निर्माण के लिए किया जाता था। डामर के लिए उसी शब्द का उपयोग करें जो आपने पिछली कहानियों में इस्तेमाल किया है। जब सदोम और गमोरा के राजा पराजित हुए और भाग गए, तो कुछ सैनिक उन गड्ढों में गिर गए। बाकी लोग पहाड़ियों की ओर भाग गए।</w:t>
      </w:r>
    </w:p>
    <w:p>
      <w:pPr/>
      <w:r>
        <w:rPr>
          <w:lang w:val="hi_IN" w:bidi="hi_IN"/>
        </w:rPr>
      </w:r>
      <w:r>
        <w:rPr>
          <w:lang w:val="hi_IN" w:bidi="hi_IN"/>
        </w:rPr>
        <w:t>विजयी राजाओं ने सदोम और गमोरा के शहरों को लूट लिया। उन्होंने शहरों से सम्पत्ति और भोजन सामग्री ले ली। उन्होंने अब्राम के भतीजे लूत को भी पकड़ लिया जो सदोम में रहता था। वे लूत की सारी सम्पत्ति को अपने साथ ले गए।</w:t>
      </w:r>
    </w:p>
    <w:p>
      <w:pPr/>
      <w:r>
        <w:rPr>
          <w:lang w:val="hi_IN" w:bidi="hi_IN"/>
        </w:rPr>
      </w:r>
      <w:r>
        <w:rPr>
          <w:lang w:val="hi_IN" w:bidi="hi_IN"/>
        </w:rPr>
        <w:t xml:space="preserve">एक व्यक्ति बच गया और </w:t>
      </w:r>
      <w:r>
        <w:rPr>
          <w:b/>
          <w:lang w:val="hi_IN" w:bidi="hi_IN"/>
        </w:rPr>
        <w:t>इब्री</w:t>
      </w:r>
      <w:r>
        <w:rPr>
          <w:lang w:val="hi_IN" w:bidi="hi_IN"/>
        </w:rPr>
        <w:t xml:space="preserve"> अब्राम को बताया कि क्या हुआ था। यह पहली बार है जब इन कहानियों में इब्री शब्द का उपयोग किया गया है। यहाँ, इसका उपयोग शायद अब्राम की जातीयता का वर्णन करने के लिए किया गया था और यह सुनिश्चित करने के लिए किया गया था कि हम जान सकें कि वह आसपास के जातीय समूहों से अलग है। यहाँ इब्री के लिए उसी शब्द का उपयोग करें जैसा आप बाद में करेंगे, और याद रखें कि </w:t>
      </w:r>
      <w:r>
        <w:rPr>
          <w:b/>
          <w:lang w:val="hi_IN" w:bidi="hi_IN"/>
        </w:rPr>
        <w:t>इब्री</w:t>
      </w:r>
      <w:r>
        <w:rPr>
          <w:lang w:val="hi_IN" w:bidi="hi_IN"/>
        </w:rPr>
        <w:t xml:space="preserve"> शब्द मुख्य शब्दावली में है।</w:t>
      </w:r>
    </w:p>
    <w:p>
      <w:pPr/>
      <w:r>
        <w:rPr>
          <w:lang w:val="hi_IN" w:bidi="hi_IN"/>
        </w:rPr>
      </w:r>
      <w:r>
        <w:rPr>
          <w:lang w:val="hi_IN" w:bidi="hi_IN"/>
        </w:rPr>
        <w:t xml:space="preserve">अब्राम मम्रे के </w:t>
      </w:r>
      <w:r>
        <w:rPr>
          <w:b/>
          <w:lang w:val="hi_IN" w:bidi="hi_IN"/>
        </w:rPr>
        <w:t>बांजवृक्षों</w:t>
      </w:r>
      <w:r>
        <w:rPr>
          <w:lang w:val="hi_IN" w:bidi="hi_IN"/>
        </w:rPr>
        <w:t xml:space="preserve"> के पास रहता था। बांज एक प्रकार के बड़े पेड़ हैं।</w:t>
      </w:r>
    </w:p>
    <w:p>
      <w:pPr/>
      <w:r>
        <w:rPr>
          <w:lang w:val="hi_IN" w:bidi="hi_IN"/>
        </w:rPr>
      </w:r>
      <w:r>
        <w:rPr>
          <w:lang w:val="hi_IN" w:bidi="hi_IN"/>
        </w:rPr>
        <w:t>यहाँ रुकें और समूह को एक बांजवृक्ष की तस्वीर दिखाएँ। यदि आपकी भाषा में इस प्रकार के पेड़ के लिए कोई शब्द नहीं है, तो आप इसका अनुवाद "बड़े" या "विशाल" पेड़ कर सकते हैं। इस ऑडियो को यहाँ रोकें।</w:t>
      </w:r>
    </w:p>
    <w:p>
      <w:pPr/>
      <w:r>
        <w:rPr>
          <w:lang w:val="hi_IN" w:bidi="hi_IN"/>
        </w:rPr>
      </w:r>
      <w:r>
        <w:rPr>
          <w:lang w:val="hi_IN" w:bidi="hi_IN"/>
        </w:rPr>
        <w:t xml:space="preserve">मम्रे और उसके रिश्तेदार एश्कोल और आनेर अब्राम के </w:t>
      </w:r>
      <w:r>
        <w:rPr>
          <w:b/>
          <w:lang w:val="hi_IN" w:bidi="hi_IN"/>
        </w:rPr>
        <w:t>सहयोगी</w:t>
      </w:r>
      <w:r>
        <w:rPr>
          <w:lang w:val="hi_IN" w:bidi="hi_IN"/>
        </w:rPr>
        <w:t xml:space="preserve"> थे। सहयोगी उन लोगों को दर्शाते हैं जिन्होंने अपने दुश्मनों से लड़ने में एक दूसरे की मदद करने का वचन दिया हो।</w:t>
      </w:r>
    </w:p>
    <w:p>
      <w:pPr/>
      <w:r>
        <w:rPr>
          <w:lang w:val="hi_IN" w:bidi="hi_IN"/>
        </w:rPr>
      </w:r>
      <w:r>
        <w:rPr>
          <w:lang w:val="hi_IN" w:bidi="hi_IN"/>
        </w:rPr>
        <w:t xml:space="preserve">अब्राम ने अपने </w:t>
      </w:r>
      <w:r>
        <w:rPr>
          <w:b/>
          <w:lang w:val="hi_IN" w:bidi="hi_IN"/>
        </w:rPr>
        <w:t>परिवार</w:t>
      </w:r>
      <w:r>
        <w:rPr>
          <w:lang w:val="hi_IN" w:bidi="hi_IN"/>
        </w:rPr>
        <w:t xml:space="preserve"> के 318 </w:t>
      </w:r>
      <w:r>
        <w:rPr>
          <w:b/>
          <w:lang w:val="hi_IN" w:bidi="hi_IN"/>
        </w:rPr>
        <w:t>प्रशिक्षित पुरुषों</w:t>
      </w:r>
      <w:r>
        <w:rPr>
          <w:lang w:val="hi_IN" w:bidi="hi_IN"/>
        </w:rPr>
        <w:t xml:space="preserve"> को इकट्ठा किया और दान तक विजयी राजाओं का पीछा किया। यहाँ प्रशिक्षित पुरुषों के लिए उपयोग किया गया शब्द उन पुरुषों को दर्शाता है, जो शायद विश्वसनीय दास थे, और जिनके पास सैन्य प्रशिक्षण था। परिवार उन सभी लोगों को दर्शाता है जो अब्राम के तम्बू में रहते थे। यह केवल अब्राम के घर मात्र को ही नहीं दर्शाता है। </w:t>
      </w:r>
      <w:r>
        <w:rPr>
          <w:b/>
          <w:lang w:val="hi_IN" w:bidi="hi_IN"/>
        </w:rPr>
        <w:t>परिवार</w:t>
      </w:r>
      <w:r>
        <w:rPr>
          <w:lang w:val="hi_IN" w:bidi="hi_IN"/>
        </w:rPr>
        <w:t xml:space="preserve"> शब्द मुख्य शब्दावली में है।</w:t>
      </w:r>
    </w:p>
    <w:p>
      <w:pPr/>
      <w:r>
        <w:rPr>
          <w:lang w:val="hi_IN" w:bidi="hi_IN"/>
        </w:rPr>
      </w:r>
      <w:r>
        <w:rPr>
          <w:lang w:val="hi_IN" w:bidi="hi_IN"/>
        </w:rPr>
        <w:t>अब्राम ने अपने लोगों को समूहों में विभाजित किया और रात में हमला किया। जब राजा भागे, तो उसने दमिश्क के उत्तर में होबा तक उनका पीछा किया। अब्राम लूत, लूत की सब सम्पत्ति, वे सब वस्तुएँ जो राजाओं ने ले ली थीं, और अन्य बन्दियों व स्त्रियों के साथ लौटा।</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14:17–24</w:t>
      </w:r>
      <w:r>
        <w:rPr>
          <w:lang w:val="hi_IN" w:bidi="hi_IN"/>
        </w:rPr>
      </w:r>
    </w:p>
    <w:p>
      <w:pPr>
        <w:pStyle w:val="Heading3"/>
      </w:pPr>
      <w:r>
        <w:rPr>
          <w:lang w:val="hi_IN" w:bidi="hi_IN"/>
        </w:rPr>
        <w:t>सुने और मन में रखें</w:t>
      </w:r>
    </w:p>
    <w:p>
      <w:pPr/>
      <w:r>
        <w:rPr>
          <w:lang w:val="hi_IN" w:bidi="hi_IN"/>
        </w:rPr>
      </w:r>
      <w:r>
        <w:rPr>
          <w:lang w:val="hi_IN" w:bidi="hi_IN"/>
        </w:rPr>
        <w:t>उत्पत्ति 14:17–24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14:17–24 का ऑडियो संस्करण सबसे सरल अनुवाद में सुनें।।</w:t>
      </w:r>
    </w:p>
    <w:p>
      <w:pPr/>
      <w:r>
        <w:rPr>
          <w:lang w:val="hi_IN" w:bidi="hi_IN"/>
        </w:rPr>
      </w:r>
      <w:r>
        <w:rPr>
          <w:lang w:val="hi_IN" w:bidi="hi_IN"/>
        </w:rPr>
        <w:t>यह कहानी पिछली कहानी में अब्राम द्वारा लूत को विजयी राजाओं से बचाए जाने के ठीक बाद की है। इस कहानी में, अब्राम दो अलग-अलग राजाओं से मिला और उनके साथ दो अलग-अलग बातचीत की।</w:t>
      </w:r>
    </w:p>
    <w:p>
      <w:pPr/>
      <w:r>
        <w:rPr>
          <w:lang w:val="hi_IN" w:bidi="hi_IN"/>
        </w:rPr>
      </w:r>
      <w:r>
        <w:rPr>
          <w:lang w:val="hi_IN" w:bidi="hi_IN"/>
        </w:rPr>
        <w:t>अब्राम ने विजयी राजाओं को हरा दिया था। वह उन सभी बंदियों और संपत्तियों को वापस ले आया जिन्हें विजयी राजाओं ने सदोम और गमोरा से लूट लिया था। जब यह कहानी शुरू होती है, तब या तो अब्राम वहाँ लौट चूका था, जहाँ वह रहता था, या फिर वह अभी भी लौट रहा था, जहाँ वह रहता था।</w:t>
      </w:r>
    </w:p>
    <w:p>
      <w:pPr/>
      <w:r>
        <w:rPr>
          <w:lang w:val="hi_IN" w:bidi="hi_IN"/>
        </w:rPr>
      </w:r>
      <w:r>
        <w:rPr>
          <w:lang w:val="hi_IN" w:bidi="hi_IN"/>
        </w:rPr>
        <w:t>अब्राम और सदोम का राजा शावे की तराई में मिले, जिसे बाद में राजाओं की तराई कहा गया। सदोम के राजा ने शायद अब्राम से मिलने के लिए सदोम से उत्तर की यात्रा की थी।</w:t>
      </w:r>
    </w:p>
    <w:p>
      <w:pPr/>
      <w:r>
        <w:rPr>
          <w:lang w:val="hi_IN" w:bidi="hi_IN"/>
        </w:rPr>
      </w:r>
      <w:r>
        <w:rPr>
          <w:lang w:val="hi_IN" w:bidi="hi_IN"/>
        </w:rPr>
        <w:t>यहाँ रुकें और समूह के रूप में शावे की तराई का नक्शा देखें। सदोम के राजा की तराई की यात्रा का पता लगाएँ। इस ऑडियो को यहाँ रोकें।</w:t>
      </w:r>
    </w:p>
    <w:p>
      <w:pPr/>
      <w:r>
        <w:rPr>
          <w:lang w:val="hi_IN" w:bidi="hi_IN"/>
        </w:rPr>
      </w:r>
      <w:r>
        <w:rPr>
          <w:lang w:val="hi_IN" w:bidi="hi_IN"/>
        </w:rPr>
        <w:t>शावे की तराई शालेम शहर के पास थी। शालेम का राजा मलिकिसिदक तराई में अब्राम और सदोम के राजा से मिला। शालेम शायद यरूशलेम शहर का एक पुराना नाम था, जो बाद में यहूदी लोगों की धार्मिक राजधानी बना, जो अब्राम के वंशज थे।</w:t>
      </w:r>
    </w:p>
    <w:p>
      <w:pPr/>
      <w:r>
        <w:rPr>
          <w:lang w:val="hi_IN" w:bidi="hi_IN"/>
        </w:rPr>
      </w:r>
      <w:r>
        <w:rPr>
          <w:lang w:val="hi_IN" w:bidi="hi_IN"/>
        </w:rPr>
        <w:t>यहाँ रुकें और समूह के रूप में नक्शे पर शालेम शहर को देखें। इस ऑडियो को यहाँ रोकें।</w:t>
      </w:r>
    </w:p>
    <w:p>
      <w:pPr/>
      <w:r>
        <w:rPr>
          <w:lang w:val="hi_IN" w:bidi="hi_IN"/>
        </w:rPr>
      </w:r>
      <w:r>
        <w:rPr>
          <w:lang w:val="hi_IN" w:bidi="hi_IN"/>
        </w:rPr>
        <w:t>मलिकिसिदक एक याजक था। यह पहली बार है कि जब कहानियों में किसी याजक का उल्लेख किया गया है। याजकों ने लोगों को परमेश्वर से जोड़ा और परमेश्वर की आराधना करने में लोगों की अगुवाई की।</w:t>
      </w:r>
    </w:p>
    <w:p>
      <w:pPr/>
      <w:r>
        <w:rPr>
          <w:lang w:val="hi_IN" w:bidi="hi_IN"/>
        </w:rPr>
      </w:r>
      <w:r>
        <w:rPr>
          <w:lang w:val="hi_IN" w:bidi="hi_IN"/>
        </w:rPr>
        <w:t>मलिकिसिदक अब्राम के लिए रोटी और दाखमधु लाया। कहानी में "रोटी" के लिए उपयोग किया गया शब्द सामान्य रूप से भोजन को दर्शाता है। मलिकिसिदक शायद अब्राम के सभी सैनिकों के लिए पर्याप्त भोजन और दाखमधु लाया था। उसने अब्राम की जीत का जश्न मनाने के लिए भोजन और दाखमधू का उपयोग अब्राम के साथ रात का भोजन करने में किया होगा।</w:t>
      </w:r>
    </w:p>
    <w:p>
      <w:pPr/>
      <w:r>
        <w:rPr>
          <w:lang w:val="hi_IN" w:bidi="hi_IN"/>
        </w:rPr>
      </w:r>
      <w:r>
        <w:rPr>
          <w:lang w:val="hi_IN" w:bidi="hi_IN"/>
        </w:rPr>
        <w:t>फिर, मलिकिसिदक ने अब्राम को आशीष दी। उत्पत्ति की कहानियों में किसी याजक द्वारा दी गई यह एकमात्र आशीष है। मलिकिसिदक ने अब्राम को अपनी आशीष देने के लिए एक छोटी कविता का उपयोग किया।</w:t>
      </w:r>
    </w:p>
    <w:p>
      <w:pPr/>
      <w:r>
        <w:rPr>
          <w:lang w:val="hi_IN" w:bidi="hi_IN"/>
        </w:rPr>
      </w:r>
      <w:r>
        <w:rPr>
          <w:lang w:val="hi_IN" w:bidi="hi_IN"/>
        </w:rPr>
        <w:t>मलिकिसिदक ने कहा, "परमप्रधान परमेश्वर की ओर से, जो आकाश और पृथ्वी का अधिकारी है, तू धन्य हो।" मलिकिसिदक ने शायद एक स्थानीय देवता को दर्शाने के लिए परमप्रधान परमेश्वर का उपयोग किया होगा, या उसने अब्राम के परमेश्वर को दर्शाने के लिए परमप्रधान परमेश्वर का उपयोग किया होगा। बाद की कहानी में, अब्राम ने भी अपने परमेश्वर के बारे में बात करते समय परमप्रधान परमेश्वर का नाम इस्तेमाल किया।</w:t>
      </w:r>
    </w:p>
    <w:p>
      <w:pPr/>
      <w:r>
        <w:rPr>
          <w:lang w:val="hi_IN" w:bidi="hi_IN"/>
        </w:rPr>
      </w:r>
      <w:r>
        <w:rPr>
          <w:lang w:val="hi_IN" w:bidi="hi_IN"/>
        </w:rPr>
        <w:t>मलिकिसिदक ने परमप्रधान परमेश्वर का वर्णन "आकाश और पृथ्वी का अधिकारी" के रूप में किया। "आकाश और पृथ्वी" एक वाक्यांश है जिसका अर्थ है, "जगत में सब कुछ-हर जगह हर वस्तु"। कुछ लोग तर्क देते हैं कि मलिकिसिदक ने "स्वर्ग और पृथ्वी का स्वामी" कहा, "स्वर्ग और पृथ्वी का अधिकारी नहीं।" हालाँकि, उसने शायद "सृष्टिकर्ता" कहा होगा।</w:t>
      </w:r>
    </w:p>
    <w:p>
      <w:pPr/>
      <w:r>
        <w:rPr>
          <w:lang w:val="hi_IN" w:bidi="hi_IN"/>
        </w:rPr>
      </w:r>
      <w:r>
        <w:rPr>
          <w:lang w:val="hi_IN" w:bidi="hi_IN"/>
        </w:rPr>
        <w:t>मलिकिसिदक ने आगे कहा, "धन्य है परमप्रधान परमेश्वर, जिसने तेरे द्रोहियों को तेरे वश में कर दिया है।" यहाँ, मलिकिसिदक ने "धन्य है" शब्द का उपयोग एक अलग तरीके से किया। उसने परमेश्वर द्वारा अब्राम के लिए किये गए अच्छे कार्यों को स्वीकार करके परमेश्वर की प्रशंसा की। मलिकिसिदक ने परमेश्वर द्वारा अब्राम के शत्रुओं को, पराजित करने के लिए अब्राम को सौंपने के विषय में बात की।</w:t>
      </w:r>
    </w:p>
    <w:p>
      <w:pPr/>
      <w:r>
        <w:rPr>
          <w:lang w:val="hi_IN" w:bidi="hi_IN"/>
        </w:rPr>
      </w:r>
      <w:r>
        <w:rPr>
          <w:lang w:val="hi_IN" w:bidi="hi_IN"/>
        </w:rPr>
        <w:t>यहाँ रुकें और समूह के रूप में इस प्रश्न पर चर्चा करें: आपकी संस्कृति में लोग आशीष कैसे देते हैं? लोग आपकी संस्कृति में विधिवत आशीषें कैसे देते हैं? इस ऑडियो को यहाँ रोकें।</w:t>
      </w:r>
    </w:p>
    <w:p>
      <w:pPr/>
      <w:r>
        <w:rPr>
          <w:lang w:val="hi_IN" w:bidi="hi_IN"/>
        </w:rPr>
      </w:r>
      <w:r>
        <w:rPr>
          <w:lang w:val="hi_IN" w:bidi="hi_IN"/>
        </w:rPr>
        <w:t>मलिकिसिदक के आशीष देने के बाद, अब्राम ने मलिकिसिदक को अपनी सारी सम्पत्ति का दसवाँ हिस्सा दिया, जिसे उसने विजयी राजाओं से छुड़ाया और वापस लाया था। यह कोई कर नहीं था, बल्कि शायद अब्राम द्वारा विजयी राजाओं से बचाई गई सम्पत्ति के बँटवारे का हिस्सा था।</w:t>
      </w:r>
    </w:p>
    <w:p>
      <w:pPr/>
      <w:r>
        <w:rPr>
          <w:lang w:val="hi_IN" w:bidi="hi_IN"/>
        </w:rPr>
      </w:r>
      <w:r>
        <w:rPr>
          <w:lang w:val="hi_IN" w:bidi="hi_IN"/>
        </w:rPr>
        <w:t>यहाँ रुकें और समूह में इस प्रश्न पर चर्चा करें: आपकी संस्कृति के लोग परमेश्वर का धन्यवाद और उसकी महिमा करने के लिए क्या करते हैं? क्या वे पुजारियों को चीजें देते हैं? यदि हाँ, तो वे चीजें क्यों देते हैं? आपको क्या लगता है अब्राम ने मलिकिसिदक को दशमांश क्यों दिया? इस ऑडियो को यहाँ रोकें।</w:t>
      </w:r>
    </w:p>
    <w:p>
      <w:pPr/>
      <w:r>
        <w:rPr>
          <w:lang w:val="hi_IN" w:bidi="hi_IN"/>
        </w:rPr>
      </w:r>
      <w:r>
        <w:rPr>
          <w:lang w:val="hi_IN" w:bidi="hi_IN"/>
        </w:rPr>
        <w:t>फिर सदोम के राजा ने बात की। उसने अब्राम से कहा, "जिन लोगों को तूने विजयी राजाओं से छुड़ाया था उन्हें मुझे दे और सारी सम्पत्ति रख ले।" यहाँ, सदोम के राजा ने अपने उचित हिस्से से अधिक नहीं माँगा, और उसने अब्राम को अब्राम के उचित हिस्से से अधिक नहीं दिया।</w:t>
      </w:r>
    </w:p>
    <w:p>
      <w:pPr/>
      <w:r>
        <w:rPr>
          <w:lang w:val="hi_IN" w:bidi="hi_IN"/>
        </w:rPr>
      </w:r>
      <w:r>
        <w:rPr>
          <w:lang w:val="hi_IN" w:bidi="hi_IN"/>
        </w:rPr>
        <w:t>लेकिन अब्राम ने सदोम के राजा की बात को दृढ़ता से अस्वीकार कर दिया। अब्राम ने उत्तर दिया, "परमप्रधान परमेश्वर यहोवा, जो आकाश और पृथ्वी का अधिकारी है, उसकी मैं यह शपथ खाता हूँ, कि जो कुछ तेरा है उसमें से न तो मैं एक सूत, और न जूती का बन्धन, न कोई और वस्तु लूँगा; कि तू ऐसा न कहने पाए, कि अब्राम मेरे ही कारण धनी हुआ।" यहाँ, अब्राम ने परमेश्वर के लिए उसी नाम का उपयोग किया, जो मलिकिसिदक ने उपयोग किया था, "परमप्रधान परमेश्वर" और साथ ही अब्राम द्वारा सामान्यतः उपयोग किया जाने वाला नाम, जो परमेश्वर का व्यक्तिगत नाम है।</w:t>
      </w:r>
    </w:p>
    <w:p>
      <w:pPr/>
      <w:r>
        <w:rPr>
          <w:lang w:val="hi_IN" w:bidi="hi_IN"/>
        </w:rPr>
      </w:r>
      <w:r>
        <w:rPr>
          <w:lang w:val="hi_IN" w:bidi="hi_IN"/>
        </w:rPr>
        <w:t>जब अब्राम ने कहा कि उसने अपना हाथ उठाया और शपथ ली, तो इसका अर्थ है कि उसने सार्वजनिक रूप से यह दिखाने के लिए एक इशारा किया कि वह एक पवित्र प्रतिज्ञा कर रहा था।</w:t>
      </w:r>
    </w:p>
    <w:p>
      <w:pPr/>
      <w:r>
        <w:rPr>
          <w:lang w:val="hi_IN" w:bidi="hi_IN"/>
        </w:rPr>
      </w:r>
      <w:r>
        <w:rPr>
          <w:lang w:val="hi_IN" w:bidi="hi_IN"/>
        </w:rPr>
        <w:t>यहाँ रुकें और समूह के रूप में चर्चा करें, यदि आपकी भाषा में समान इशारे या अभिव्यक्ति हैं। इस ऑडियो को यहाँ रोकें।</w:t>
      </w:r>
    </w:p>
    <w:p>
      <w:pPr/>
      <w:r>
        <w:rPr>
          <w:lang w:val="hi_IN" w:bidi="hi_IN"/>
        </w:rPr>
      </w:r>
      <w:r>
        <w:rPr>
          <w:lang w:val="hi_IN" w:bidi="hi_IN"/>
        </w:rPr>
        <w:t>जब अब्राम ने कहा कि "न तो मैं एक सूत, और न जूती का बन्धन लूँगा" तो उसने एक वाक्यांश का उपयोग किया जिसका अर्थ था कि वह सदोम के राजा से कुछ भी स्वीकार नहीं करेगा, भले ही उसका मूल्य एक धागे या जूते के एक छोटे से हिस्से जितना कम क्यों न हो।</w:t>
      </w:r>
    </w:p>
    <w:p>
      <w:pPr/>
      <w:r>
        <w:rPr>
          <w:lang w:val="hi_IN" w:bidi="hi_IN"/>
        </w:rPr>
      </w:r>
      <w:r>
        <w:rPr>
          <w:lang w:val="hi_IN" w:bidi="hi_IN"/>
        </w:rPr>
        <w:t>यहाँ रुकें और समूह के रूप में जूते की तस्वीर देखें। एक समूह के रूप में चर्चा करें,यदि आपकी भाषा में कोई समान अभिव्यक्ति है। इस ऑडियो को यहाँ रोकें।</w:t>
      </w:r>
    </w:p>
    <w:p>
      <w:pPr/>
      <w:r>
        <w:rPr>
          <w:lang w:val="hi_IN" w:bidi="hi_IN"/>
        </w:rPr>
      </w:r>
      <w:r>
        <w:rPr>
          <w:lang w:val="hi_IN" w:bidi="hi_IN"/>
        </w:rPr>
        <w:t>अब्राम ने आगे कहा, "मैं केवल वही भोजन स्वीकार करूँगा जो मेरे लोगों ने हमारे द्वारा छुड़ाई हुई संपत्ति में से पहले ही खा लिया है। लेकिन मेरे सहयोगियों-आनेर, एश्कोल और मम्रे को अपनी सम्पत्ति में उनका हिस्सा मिले।"</w:t>
      </w:r>
      <w:r>
        <w:rPr>
          <w:lang w:val="hi_IN" w:bidi="hi_IN"/>
        </w:rPr>
      </w:r>
    </w:p>
    <w:p>
      <w:pPr>
        <w:pStyle w:val="Heading3"/>
      </w:pPr>
      <w:r>
        <w:rPr>
          <w:lang w:val="hi_IN" w:bidi="hi_IN"/>
        </w:rPr>
        <w:t>घटनाओं को समझाना</w:t>
      </w:r>
    </w:p>
    <w:p>
      <w:pPr/>
      <w:r>
        <w:rPr>
          <w:lang w:val="hi_IN" w:bidi="hi_IN"/>
        </w:rPr>
      </w:r>
      <w:r>
        <w:rPr>
          <w:lang w:val="hi_IN" w:bidi="hi_IN"/>
        </w:rPr>
        <w:t>उत्पत्ति 14:17–24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w:t>
      </w:r>
      <w:r>
        <w:rPr>
          <w:lang w:val="hi_IN" w:bidi="hi_IN"/>
        </w:rPr>
        <w:t xml:space="preserve"> अब्राम विजयी राजाओं को हराकर लौटा तो उसके बाद, सदोम का राजा उससे शावे की घाटी में मिला, जिसे बाद में राजाओं की घाटी कहा गया।</w:t>
      </w:r>
    </w:p>
    <w:p>
      <w:pPr/>
      <w:r>
        <w:rPr>
          <w:lang w:val="hi_IN" w:bidi="hi_IN"/>
        </w:rPr>
      </w:r>
      <w:r>
        <w:rPr>
          <w:b/>
          <w:lang w:val="hi_IN" w:bidi="hi_IN"/>
        </w:rPr>
        <w:t>दूसरा दृश्य:</w:t>
      </w:r>
      <w:r>
        <w:rPr>
          <w:lang w:val="hi_IN" w:bidi="hi_IN"/>
        </w:rPr>
        <w:t xml:space="preserve"> फिर राजा मलिकिसिदक आया और रोटी और दाखमधु लाया। मलिकिसिदक शालेम का राजा और एक याजक था जो परमप्रधान परमेश्वर की सेवा करता था। मलिकिसिदक ने अब्राम को आशीष दी। उसने कहा, "परमप्रधान परमेश्वर की ओर से, जो आकाश और पृथ्वी का अधिकारी है, तू धन्य हो। और धन्य है परमप्रधान परमेश्वर, जिसने तेरे द्रोहियों को तेरे वश में कर दिया है।"</w:t>
      </w:r>
    </w:p>
    <w:p>
      <w:pPr/>
      <w:r>
        <w:rPr>
          <w:lang w:val="hi_IN" w:bidi="hi_IN"/>
        </w:rPr>
      </w:r>
      <w:r>
        <w:rPr>
          <w:lang w:val="hi_IN" w:bidi="hi_IN"/>
        </w:rPr>
        <w:t>और अब्राम ने राजा मलिकिसिदक को उसकी सारी सम्पत्ति का दशमांश दिया, जो अब्राम ने बचाया था।</w:t>
      </w:r>
    </w:p>
    <w:p>
      <w:pPr/>
      <w:r>
        <w:rPr>
          <w:lang w:val="hi_IN" w:bidi="hi_IN"/>
        </w:rPr>
      </w:r>
      <w:r>
        <w:rPr>
          <w:b/>
          <w:lang w:val="hi_IN" w:bidi="hi_IN"/>
        </w:rPr>
        <w:t>तीसरा दृश्य:</w:t>
      </w:r>
      <w:r>
        <w:rPr>
          <w:lang w:val="hi_IN" w:bidi="hi_IN"/>
        </w:rPr>
        <w:t xml:space="preserve"> फिर सदोम के राजा ने अब्राम से कहा, "जिन कैदियों को तूने छुड़ाया है उन्हें मुझे दे और उनकी सारी सम्पत्ति अपने लिए रख ले।"</w:t>
      </w:r>
    </w:p>
    <w:p>
      <w:pPr/>
      <w:r>
        <w:rPr>
          <w:lang w:val="hi_IN" w:bidi="hi_IN"/>
        </w:rPr>
      </w:r>
      <w:r>
        <w:rPr>
          <w:lang w:val="hi_IN" w:bidi="hi_IN"/>
        </w:rPr>
        <w:t>लेकिन अब्राम ने उत्तर दिया, "नहीं! मैं यहोवा की शपथ लेता हूँ, कि मैं तेरे से एक सूत या जूती का एक बंधन भी स्वीकार नहीं करूँगा। फिर तू यह नहीं कह सकेगा कि तूने मुझे धनी बना दिया। लेकिन मैं वह भोजन स्वीकार करूँगा जो मेरे जवान पहले ही खा चुके हैं, और मैं चाहता हूँ कि तू मेरे सहयोगियों आनेर, एश्कोल और मम्रे को उनका उचित हिस्सा दें।"</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शालेम का राजा मलिकिसिदक</w:t>
      </w:r>
    </w:p>
    <w:p>
      <w:pPr>
        <w:pStyle w:val="ListBullet"/>
        <w:spacing w:line="240" w:lineRule="auto"/>
        <w:ind w:left="720"/>
      </w:pPr>
      <w:r>
        <w:rPr>
          <w:lang w:val="hi_IN" w:bidi="hi_IN"/>
        </w:rPr>
      </w:r>
      <w:r>
        <w:rPr>
          <w:lang w:val="hi_IN" w:bidi="hi_IN"/>
        </w:rPr>
        <w:t>सदोम का राजा</w:t>
      </w:r>
    </w:p>
    <w:p>
      <w:pPr>
        <w:pStyle w:val="ListBullet"/>
        <w:spacing w:line="240" w:lineRule="auto"/>
        <w:ind w:left="720"/>
      </w:pPr>
      <w:r>
        <w:rPr>
          <w:lang w:val="hi_IN" w:bidi="hi_IN"/>
        </w:rPr>
      </w:r>
      <w:r>
        <w:rPr>
          <w:lang w:val="hi_IN" w:bidi="hi_IN"/>
        </w:rPr>
        <w:t>अब्राम के जवान</w:t>
      </w:r>
    </w:p>
    <w:p>
      <w:pPr>
        <w:pStyle w:val="ListBullet"/>
        <w:spacing w:line="240" w:lineRule="auto"/>
        <w:ind w:left="720"/>
      </w:pPr>
      <w:r>
        <w:rPr>
          <w:lang w:val="hi_IN" w:bidi="hi_IN"/>
        </w:rPr>
      </w:r>
      <w:r>
        <w:rPr>
          <w:lang w:val="hi_IN" w:bidi="hi_IN"/>
        </w:rPr>
        <w:t>अब्राम के छुड़ाए हुए कैदी</w:t>
      </w:r>
    </w:p>
    <w:p>
      <w:pPr>
        <w:pStyle w:val="ListBullet"/>
        <w:spacing w:line="240" w:lineRule="auto"/>
        <w:ind w:left="720"/>
      </w:pPr>
      <w:r>
        <w:rPr>
          <w:lang w:val="hi_IN" w:bidi="hi_IN"/>
        </w:rPr>
      </w:r>
      <w:r>
        <w:rPr>
          <w:lang w:val="hi_IN" w:bidi="hi_IN"/>
        </w:rPr>
        <w:t>अब्राम के सहयोगी, आनेर, एश्कोल और मम्रे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अब्राम पिछली कहानी के विजयी राजाओं को हराकर लौटता है। सदोम का राजा अब्राम से शावे की घाटी में मिलता है, जिसे बाद में राजाओं की घाटी कहा गया।</w:t>
      </w:r>
    </w:p>
    <w:p>
      <w:pPr/>
      <w:r>
        <w:rPr>
          <w:lang w:val="hi_IN" w:bidi="hi_IN"/>
        </w:rPr>
      </w:r>
      <w:r>
        <w:rPr>
          <w:lang w:val="hi_IN" w:bidi="hi_IN"/>
        </w:rPr>
        <w:t>यहाँ रुकें और समूह के रूप में शावे की घाटी का नक्शा/तस्वीर देखें। इस ऑडियो को यहाँ रोकें।</w:t>
      </w:r>
    </w:p>
    <w:p>
      <w:pPr/>
      <w:r>
        <w:rPr>
          <w:lang w:val="hi_IN" w:bidi="hi_IN"/>
        </w:rPr>
      </w:r>
      <w:r>
        <w:rPr>
          <w:lang w:val="hi_IN" w:bidi="hi_IN"/>
        </w:rPr>
        <w:t>दूसरे दृश्य में, शालेम का राजा और परमप्रधान परमेश्वर का याजक, मलिकिसिदक अब्राम से मिलने आता है। वह भोजन और दाखमधु लाता है।</w:t>
      </w:r>
    </w:p>
    <w:p>
      <w:pPr/>
      <w:r>
        <w:rPr>
          <w:lang w:val="hi_IN" w:bidi="hi_IN"/>
        </w:rPr>
      </w:r>
      <w:r>
        <w:rPr>
          <w:lang w:val="hi_IN" w:bidi="hi_IN"/>
        </w:rPr>
        <w:t>यहाँ रुकें और समूह के रूप में नक्शे पर शालेम शहर को देखें। इस ऑडियो को यहाँ रोकें।</w:t>
      </w:r>
    </w:p>
    <w:p>
      <w:pPr/>
      <w:r>
        <w:rPr>
          <w:lang w:val="hi_IN" w:bidi="hi_IN"/>
        </w:rPr>
      </w:r>
      <w:r>
        <w:rPr>
          <w:lang w:val="hi_IN" w:bidi="hi_IN"/>
        </w:rPr>
        <w:t>मलिकिसिदक ने अब्राम को आशीष देकर कहा, "परमप्रधान परमेश्वर की ओर से, जो आकाश और पृथ्वी का अधिकारी है, तू धन्य हो। और धन्य है परमप्रधान परमेश्वर, जिसने तेरे द्रोहियों को तेरे वश में कर दिया है।"</w:t>
      </w:r>
    </w:p>
    <w:p>
      <w:pPr/>
      <w:r>
        <w:rPr>
          <w:lang w:val="hi_IN" w:bidi="hi_IN"/>
        </w:rPr>
      </w:r>
      <w:r>
        <w:rPr>
          <w:lang w:val="hi_IN" w:bidi="hi_IN"/>
        </w:rPr>
        <w:t>अब्राम ने मलिकिसिदक को उस सारी सम्पत्ति का दशमांश दिया जिसे वह छुड़ा कर वापस लाया था।</w:t>
      </w:r>
    </w:p>
    <w:p>
      <w:pPr/>
      <w:r>
        <w:rPr>
          <w:lang w:val="hi_IN" w:bidi="hi_IN"/>
        </w:rPr>
      </w:r>
      <w:r>
        <w:rPr>
          <w:lang w:val="hi_IN" w:bidi="hi_IN"/>
        </w:rPr>
        <w:t>आप चाहें तो अब्राम द्वारा वापस लाई गई सारी सम्पत्ति को दर्शाने के लिए दस वस्तुओं का उपयोग करके इसकी कल्पना कर सकते हैं। दिखाएँ कि अब्राम उन वस्तुओं में से एक मलिकिसिदक को दे रहा है। इस ऑडियो को यहाँ रोकें।</w:t>
      </w:r>
    </w:p>
    <w:p>
      <w:pPr/>
      <w:r>
        <w:rPr>
          <w:lang w:val="hi_IN" w:bidi="hi_IN"/>
        </w:rPr>
      </w:r>
      <w:r>
        <w:rPr>
          <w:lang w:val="hi_IN" w:bidi="hi_IN"/>
        </w:rPr>
        <w:t>तीसरे दृश्य में, अब्राम और सदोम के राजा के बीच बातचीत की कल्पना करें। सदोम के राजा ने अब्राम से कहा, "प्राणियों को तो मुझे दे, और धन को अपने पास रख।"</w:t>
      </w:r>
    </w:p>
    <w:p>
      <w:pPr/>
      <w:r>
        <w:rPr>
          <w:lang w:val="hi_IN" w:bidi="hi_IN"/>
        </w:rPr>
      </w:r>
      <w:r>
        <w:rPr>
          <w:lang w:val="hi_IN" w:bidi="hi_IN"/>
        </w:rPr>
        <w:t>लेकिन अब्राम ने उत्तर दिया, "मैं यह शपथ खाता हूँ, कि जो कुछ तेरा है उसमें से न तो मैं एक सूत, और न जूती का बन्धन, न कोई और वस्तु लूँगा; कि तू ऐसा न कहने पाए, कि अब्राम मेरे ही कारण धनी हुआ।' पर जो कुछ इन जवानों ने खा लिया है और उनका भाग जो मेरे साथ गए थे; अर्थात् आनेर, एशकोल, और मम्रे मैं नहीं लौटाऊँगा वे तो अपना-अपना भाग रख लें</w:t>
      </w:r>
    </w:p>
    <w:p>
      <w:pPr/>
      <w:r>
        <w:rPr>
          <w:lang w:val="hi_IN" w:bidi="hi_IN"/>
        </w:rPr>
      </w:r>
      <w:r>
        <w:rPr>
          <w:lang w:val="hi_IN" w:bidi="hi_IN"/>
        </w:rPr>
        <w:t>यहाँ रुकें और समूह के रूप में जूते के उस हिस्से की तस्वीर देखें जिसका उल्लेख अब्राम यहाँ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14:17–24 के ऑडियो संस्करण को सबसे आसानी से समझ में आने वाले अनुवाद में सुनें।</w:t>
      </w:r>
    </w:p>
    <w:p>
      <w:pPr/>
      <w:r>
        <w:rPr>
          <w:lang w:val="hi_IN" w:bidi="hi_IN"/>
        </w:rPr>
      </w:r>
      <w:r>
        <w:rPr>
          <w:lang w:val="hi_IN" w:bidi="hi_IN"/>
        </w:rPr>
        <w:t>इस चरण में, समूह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शालेम का राजा मलिकिसिदक</w:t>
      </w:r>
    </w:p>
    <w:p>
      <w:pPr>
        <w:pStyle w:val="ListBullet"/>
        <w:spacing w:line="240" w:lineRule="auto"/>
        <w:ind w:left="720"/>
      </w:pPr>
      <w:r>
        <w:rPr>
          <w:lang w:val="hi_IN" w:bidi="hi_IN"/>
        </w:rPr>
      </w:r>
      <w:r>
        <w:rPr>
          <w:lang w:val="hi_IN" w:bidi="hi_IN"/>
        </w:rPr>
        <w:t>सदोम का राजा</w:t>
      </w:r>
    </w:p>
    <w:p>
      <w:pPr>
        <w:pStyle w:val="ListBullet"/>
        <w:spacing w:line="240" w:lineRule="auto"/>
        <w:ind w:left="720"/>
      </w:pPr>
      <w:r>
        <w:rPr>
          <w:lang w:val="hi_IN" w:bidi="hi_IN"/>
        </w:rPr>
      </w:r>
      <w:r>
        <w:rPr>
          <w:lang w:val="hi_IN" w:bidi="hi_IN"/>
        </w:rPr>
        <w:t>अब्राम के जवान</w:t>
      </w:r>
    </w:p>
    <w:p>
      <w:pPr>
        <w:pStyle w:val="ListBullet"/>
        <w:spacing w:line="240" w:lineRule="auto"/>
        <w:ind w:left="720"/>
      </w:pPr>
      <w:r>
        <w:rPr>
          <w:lang w:val="hi_IN" w:bidi="hi_IN"/>
        </w:rPr>
      </w:r>
      <w:r>
        <w:rPr>
          <w:lang w:val="hi_IN" w:bidi="hi_IN"/>
        </w:rPr>
        <w:t>अब्राम के छुड़ाए हुए कैदी</w:t>
      </w:r>
    </w:p>
    <w:p>
      <w:pPr>
        <w:pStyle w:val="ListBullet"/>
        <w:spacing w:line="240" w:lineRule="auto"/>
        <w:ind w:left="720"/>
      </w:pPr>
      <w:r>
        <w:rPr>
          <w:lang w:val="hi_IN" w:bidi="hi_IN"/>
        </w:rPr>
      </w:r>
      <w:r>
        <w:rPr>
          <w:lang w:val="hi_IN" w:bidi="hi_IN"/>
        </w:rPr>
        <w:t>अब्राम के सहयोगी, आनेर, एश्कोल और मम्रे</w:t>
      </w:r>
    </w:p>
    <w:p>
      <w:pPr/>
      <w:r>
        <w:rPr>
          <w:lang w:val="hi_IN" w:bidi="hi_IN"/>
        </w:rPr>
      </w:r>
      <w:r>
        <w:rPr>
          <w:lang w:val="hi_IN" w:bidi="hi_IN"/>
        </w:rPr>
        <w:t>एक समूह के रूप में, इस भाग का अभिनय दो बार करें। इस भाग का अभिनय आपको अपनी भाषा में करना चाहिए।</w:t>
      </w:r>
    </w:p>
    <w:p>
      <w:pPr/>
      <w:r>
        <w:rPr>
          <w:lang w:val="hi_IN" w:bidi="hi_IN"/>
        </w:rPr>
      </w:r>
      <w:r>
        <w:rPr>
          <w:lang w:val="hi_IN" w:bidi="hi_IN"/>
        </w:rPr>
        <w:t>सबसे पहले, कहानी को बिना रुके अभिनय करें। इस भाग के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किरदार निभाने वाले व्यक्ति से पूछें "आप क्या महसूस कर रहे हैं या क्या सोच रहे हैं?" पात्र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इस नाटक का एक उदाहरण और सम्भावित जवाब है।</w:t>
      </w:r>
    </w:p>
    <w:p>
      <w:pPr/>
      <w:r>
        <w:rPr>
          <w:lang w:val="hi_IN" w:bidi="hi_IN"/>
        </w:rPr>
      </w:r>
      <w:r>
        <w:rPr>
          <w:lang w:val="hi_IN" w:bidi="hi_IN"/>
        </w:rPr>
        <w:t>अब्राम विजयी राजाओं को हराने के बाद लौटा। सदोम का राजा शावे तराई में अब्राम से मिलता है, जिसे बाद में राजाओं की घाटी कहा गया।</w:t>
      </w:r>
    </w:p>
    <w:p>
      <w:pPr/>
      <w:r>
        <w:rPr>
          <w:lang w:val="hi_IN" w:bidi="hi_IN"/>
        </w:rPr>
      </w:r>
      <w:r>
        <w:rPr>
          <w:lang w:val="hi_IN" w:bidi="hi_IN"/>
        </w:rPr>
        <w:t>अभिनय को रोकें: सदोम के राजा की भूमिका निभाने वाले व्यक्ति से पूछें, "आप कैसा महसूस कर रहे हैं या क्या सोच रहे हैं?" आप इस तरह से सुन सकते हैं, "मैं बहुत उत्साहित हूँ कि अब्राम ने उन विजयी राजाओं को हरा दिया इसलिए मैं उससे मिलने के लिए यहाँ आया था" या "मैं शर्मिंदा हूँ कि अब्राम ने मेरे दुश्मनों को पराजित किया जबकि मैं ऐसा नहीं कर सका।" अभिनय को फिर से शुरू करें।</w:t>
      </w:r>
    </w:p>
    <w:p>
      <w:pPr/>
      <w:r>
        <w:rPr>
          <w:lang w:val="hi_IN" w:bidi="hi_IN"/>
        </w:rPr>
      </w:r>
      <w:r>
        <w:rPr>
          <w:lang w:val="hi_IN" w:bidi="hi_IN"/>
        </w:rPr>
        <w:t>शालेम का राजा और परमप्रधान परमेश्वर का याजक मलिकिसिदक तराई में आता है। वह भोजन और दाखमधु लाता है। उसने कहा, परमप्रधान परमेश्वर की ओर से, जो आकाश और पृथ्वी का अधिकारी है, तू धन्य हो। धन्य है परमप्रधान परमेश्वर, जिसने तेरे द्रोहियों को तेरे वश में कर दिया है।"</w:t>
      </w:r>
    </w:p>
    <w:p>
      <w:pPr/>
      <w:r>
        <w:rPr>
          <w:lang w:val="hi_IN" w:bidi="hi_IN"/>
        </w:rPr>
      </w:r>
      <w:r>
        <w:rPr>
          <w:lang w:val="hi_IN" w:bidi="hi_IN"/>
        </w:rPr>
        <w:t>अभिनय को रोकें: मलिकिसिदक की भूमिका निभाने वाले कलाकार से पूछें, "आप कैसा महसूस कर रहे हैं या क्या सोच रहे हैं?" आप इस तरह से सुन सकते हैं, "मुझे पता है कि मुझे अब्राम को आशीष देनी है," या "मुझे पता है कि परमेश्वर अब्राम के साथ है" या "मैं परमेश्वर का आभारी हूँ कि उसने विजयी राजाओं को हराने के लिए अब्राम का उपयोग किया।" अभिनय को फिर से शुरू करें।</w:t>
      </w:r>
    </w:p>
    <w:p>
      <w:pPr/>
      <w:r>
        <w:rPr>
          <w:lang w:val="hi_IN" w:bidi="hi_IN"/>
        </w:rPr>
      </w:r>
      <w:r>
        <w:rPr>
          <w:lang w:val="hi_IN" w:bidi="hi_IN"/>
        </w:rPr>
        <w:t>अब्राम ने राजा मलिकिसिदक को अपनी वापस लायी हुई सारी सम्पत्ति का दशमांश दिया।</w:t>
      </w:r>
    </w:p>
    <w:p>
      <w:pPr/>
      <w:r>
        <w:rPr>
          <w:lang w:val="hi_IN" w:bidi="hi_IN"/>
        </w:rPr>
      </w:r>
      <w:r>
        <w:rPr>
          <w:lang w:val="hi_IN" w:bidi="hi_IN"/>
        </w:rPr>
        <w:t>अभिनय को रोकें: अब्राम की भूमिका निभाने वाले कलाकार से पूछें, "आप कैसा महसूस कर रहे हैं या क्या सोच रहे हैं?" आप इस तरह से सुन सकते हैं, "मैं मलिकिसिदक का आभारी हूँ जिसने मुझे आशीष दी" या "मैं मलिकिसिदक का सम्मान करता हूँ।" अभिनय को फिर से शुरू करें।</w:t>
      </w:r>
    </w:p>
    <w:p>
      <w:pPr/>
      <w:r>
        <w:rPr>
          <w:lang w:val="hi_IN" w:bidi="hi_IN"/>
        </w:rPr>
      </w:r>
      <w:r>
        <w:rPr>
          <w:lang w:val="hi_IN" w:bidi="hi_IN"/>
        </w:rPr>
        <w:t>सदोम के राजा ने अब्राम से कहा, "प्राणियों को तो मुझे दे, और धन को अपने पास रख ले।"</w:t>
      </w:r>
    </w:p>
    <w:p>
      <w:pPr/>
      <w:r>
        <w:rPr>
          <w:lang w:val="hi_IN" w:bidi="hi_IN"/>
        </w:rPr>
      </w:r>
      <w:r>
        <w:rPr>
          <w:lang w:val="hi_IN" w:bidi="hi_IN"/>
        </w:rPr>
        <w:t>अभिनय को रोकें: सदोम के राजा की भूमिका निभाने वाले कलाकार से पूछें, "आप कैसा महसूस कर रहे हैं?" आप इस तरह से सुन सकते हैं, "मैं अब्राम को अपने शत्रुओं को हराने के लिए इनाम देना चाहता हूँ" या "मैं अब्राम द्वारा बचाई गई सम्पत्ति को सही तरीके से बाँटना चाहता हूँ।" अभिनय को फिर से शुरू करें।</w:t>
      </w:r>
    </w:p>
    <w:p>
      <w:pPr/>
      <w:r>
        <w:rPr>
          <w:lang w:val="hi_IN" w:bidi="hi_IN"/>
        </w:rPr>
      </w:r>
      <w:r>
        <w:rPr>
          <w:lang w:val="hi_IN" w:bidi="hi_IN"/>
        </w:rPr>
        <w:t>लेकिन अब्राम ने उत्तर दिया, "मैं यह शपथ खाता हूँ, कि जो कुछ तेरा है उसमें से न तो मैं एक सूत, और न जूती का बन्धन, न कोई और वस्तु लूँगा; कि तू ऐसा न कहने पाए, कि अब्राम मेरे ही कारण धनी हुआ। मैं केवल वही भोजन स्वीकार करूँगा जो मेरे जवानों ने खाया है, और मैं तुझसे कहता हूँ कि मेरे सहयोगियों मम्रे, आनेर और एश्कोल को, सम्पत्ति में से उनका उचित हिस्सा दे।"</w:t>
      </w:r>
    </w:p>
    <w:p>
      <w:pPr/>
      <w:r>
        <w:rPr>
          <w:lang w:val="hi_IN" w:bidi="hi_IN"/>
        </w:rPr>
      </w:r>
      <w:r>
        <w:rPr>
          <w:lang w:val="hi_IN" w:bidi="hi_IN"/>
        </w:rPr>
        <w:t>अभिनय को समाप्त करें। अब्राम की भूमिका निभाने वाले व्यक्ति से पूछें, "आप कैसा महसूस कर रहे हैं या क्या सोच रहे हैं?" आप इस तरह से सुन सकते हैं, "मुझे विश्वास है कि परमेश्वर मुझे आशीष देगा, और मुझे सदोम के राजा से कुछ भी नहीं चाहिए," "मुझे अपने लिए कुछ भी नहीं चाहिए, बल्कि मैं यह सुनिश्चित करना चाहता हूँ कि मैं अपने लोगों और अपने सहयोगियों का ध्यान रखूँ" या "मैं राजा का ऋणी नहीं होना चाहता।"</w:t>
      </w:r>
    </w:p>
    <w:p>
      <w:pPr/>
      <w:r>
        <w:rPr>
          <w:lang w:val="hi_IN" w:bidi="hi_IN"/>
        </w:rPr>
      </w:r>
      <w:r>
        <w:rPr>
          <w:lang w:val="hi_IN" w:bidi="hi_IN"/>
        </w:rPr>
        <w:t>अभिनय को रोकें: सदोम के राजा की भूमिका निभाने वाले व्यक्ति से पूछें, "आप कैसा महसूस कर रहे हैं या क्या सोच रहे हैं?" आप इस तरह से सुन सकते हैं, "मुझे आश्चर्य है कि अब्राम ने अपने लिए ज्यादा कुछ नहीं लिया।"</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चरण में, समूह इस भाग में प्रमुख शब्दों और पदों पर चर्चा करेगा।</w:t>
      </w:r>
    </w:p>
    <w:p>
      <w:pPr/>
      <w:r>
        <w:rPr>
          <w:lang w:val="hi_IN" w:bidi="hi_IN"/>
        </w:rPr>
      </w:r>
      <w:r>
        <w:rPr>
          <w:lang w:val="hi_IN" w:bidi="hi_IN"/>
        </w:rPr>
        <w:t xml:space="preserve">जब अब्राम विजयी </w:t>
      </w:r>
      <w:r>
        <w:rPr>
          <w:b/>
          <w:lang w:val="hi_IN" w:bidi="hi_IN"/>
        </w:rPr>
        <w:t>राजाओं</w:t>
      </w:r>
      <w:r>
        <w:rPr>
          <w:lang w:val="hi_IN" w:bidi="hi_IN"/>
        </w:rPr>
        <w:t xml:space="preserve"> को हराकर लौटा, तो सदोम का राजा शावे की तराई में अब्राम से मिला, जिसे बाद में राजाओं की तराई कहा गया। एक राजा वह होता है जो किसी शहर या क्षेत्र पर शासन करता है। एक राजा आमतौर पर जीवनभर शासन करता था और अपना अधिकार अपने एक पुत्र को दे देता था। राजा के लिए उसी शब्द का उपयोग करें जिसका उपयोग आपने पिछली कहानी में किया था।</w:t>
      </w:r>
    </w:p>
    <w:p>
      <w:pPr/>
      <w:r>
        <w:rPr>
          <w:lang w:val="hi_IN" w:bidi="hi_IN"/>
        </w:rPr>
      </w:r>
      <w:r>
        <w:rPr>
          <w:lang w:val="hi_IN" w:bidi="hi_IN"/>
        </w:rPr>
        <w:t xml:space="preserve">फिर </w:t>
      </w:r>
      <w:r>
        <w:rPr>
          <w:b/>
          <w:lang w:val="hi_IN" w:bidi="hi_IN"/>
        </w:rPr>
        <w:t>शालेम का राजा</w:t>
      </w:r>
      <w:r>
        <w:rPr>
          <w:lang w:val="hi_IN" w:bidi="hi_IN"/>
        </w:rPr>
        <w:t xml:space="preserve"> </w:t>
      </w:r>
      <w:r>
        <w:rPr>
          <w:b/>
          <w:lang w:val="hi_IN" w:bidi="hi_IN"/>
        </w:rPr>
        <w:t>मलिकिसिदक</w:t>
      </w:r>
      <w:r>
        <w:rPr>
          <w:lang w:val="hi_IN" w:bidi="hi_IN"/>
        </w:rPr>
        <w:t xml:space="preserve"> आया। </w:t>
      </w:r>
      <w:r>
        <w:rPr>
          <w:b/>
          <w:lang w:val="hi_IN" w:bidi="hi_IN"/>
        </w:rPr>
        <w:t>शालेम</w:t>
      </w:r>
      <w:r>
        <w:rPr>
          <w:lang w:val="hi_IN" w:bidi="hi_IN"/>
        </w:rPr>
        <w:t xml:space="preserve"> का अर्थ है "शांति।" शालेम बाद में यरूशलेम का शहर बन गया, जो अब्राम के वंशजों की धार्मिक राजधानी थी।</w:t>
      </w:r>
    </w:p>
    <w:p>
      <w:pPr/>
      <w:r>
        <w:rPr>
          <w:lang w:val="hi_IN" w:bidi="hi_IN"/>
        </w:rPr>
      </w:r>
      <w:r>
        <w:rPr>
          <w:lang w:val="hi_IN" w:bidi="hi_IN"/>
        </w:rPr>
        <w:t xml:space="preserve">राजा मलिकिसिदक अब्राम के लिए </w:t>
      </w:r>
      <w:r>
        <w:rPr>
          <w:b/>
          <w:lang w:val="hi_IN" w:bidi="hi_IN"/>
        </w:rPr>
        <w:t>रोटी</w:t>
      </w:r>
      <w:r>
        <w:rPr>
          <w:lang w:val="hi_IN" w:bidi="hi_IN"/>
        </w:rPr>
        <w:t xml:space="preserve"> और </w:t>
      </w:r>
      <w:r>
        <w:rPr>
          <w:b/>
          <w:lang w:val="hi_IN" w:bidi="hi_IN"/>
        </w:rPr>
        <w:t>दाखमधु</w:t>
      </w:r>
      <w:r>
        <w:rPr>
          <w:lang w:val="hi_IN" w:bidi="hi_IN"/>
        </w:rPr>
        <w:t xml:space="preserve"> लाया। यहाँ, रोटी शब्द सामान्य रूप से भोजन को दर्शाता है। दाखमधु किण्वित अंगूर के रस को दर्शाती है।</w:t>
      </w:r>
    </w:p>
    <w:p>
      <w:pPr/>
      <w:r>
        <w:rPr>
          <w:lang w:val="hi_IN" w:bidi="hi_IN"/>
        </w:rPr>
      </w:r>
      <w:r>
        <w:rPr>
          <w:lang w:val="hi_IN" w:bidi="hi_IN"/>
        </w:rPr>
        <w:t xml:space="preserve">मलिकिसिदक </w:t>
      </w:r>
      <w:r>
        <w:rPr>
          <w:b/>
          <w:lang w:val="hi_IN" w:bidi="hi_IN"/>
        </w:rPr>
        <w:t>परमप्रधान परमेश्वर</w:t>
      </w:r>
      <w:r>
        <w:rPr>
          <w:lang w:val="hi_IN" w:bidi="hi_IN"/>
        </w:rPr>
        <w:t xml:space="preserve"> का </w:t>
      </w:r>
      <w:r>
        <w:rPr>
          <w:b/>
          <w:lang w:val="hi_IN" w:bidi="hi_IN"/>
        </w:rPr>
        <w:t>याजक</w:t>
      </w:r>
      <w:r>
        <w:rPr>
          <w:lang w:val="hi_IN" w:bidi="hi_IN"/>
        </w:rPr>
        <w:t xml:space="preserve"> था। यह पहली बार है कि इन कहानियों में याजक शब्द का उपयोग किया गया है। याजकों ने लोगों के लिए परमेश्वर को बलिदान चढ़ाकर, लोगों को परमेश्वर के बारे में सिखाकर और अपने परमेश्वर को समर्पित स्थानों की देखभाल करके लोगों को परमेश्वर से जोड़ा। बाद में, यहूदी याजक उसके लोगों के लिए परमेश्वर के प्रतिनिधि और परमेश्वर के लिए उसके लोगों के प्रतिनिधि बने।</w:t>
      </w:r>
    </w:p>
    <w:p>
      <w:pPr/>
      <w:r>
        <w:rPr>
          <w:lang w:val="hi_IN" w:bidi="hi_IN"/>
        </w:rPr>
      </w:r>
      <w:r>
        <w:rPr>
          <w:lang w:val="hi_IN" w:bidi="hi_IN"/>
        </w:rPr>
        <w:t xml:space="preserve">यहाँ रुकें और अपने समूह के साथ याजक शब्द पर चर्चा करें। क्या आपके धर्म में याजक हैं? आप याजकों के लिए ऐसे शब्दों का उपयोग करने से बच सकते हैं जिनका अर्थ यहूदी याजकों से अलग है। एक समूह के रूप में, चर्चा करें कि याजकों के लिए कौन सा शब्द या वर्णनात्मक वाक्यांश सबसे अच्छा होगा। शब्दावली में </w:t>
      </w:r>
      <w:r>
        <w:rPr>
          <w:b/>
          <w:lang w:val="hi_IN" w:bidi="hi_IN"/>
        </w:rPr>
        <w:t>याजक</w:t>
      </w:r>
      <w:r>
        <w:rPr>
          <w:lang w:val="hi_IN" w:bidi="hi_IN"/>
        </w:rPr>
        <w:t>शब्द को देखें, और अगली कहानियों में उसी शब्द का उपयोग करें।</w:t>
      </w:r>
    </w:p>
    <w:p>
      <w:pPr/>
      <w:r>
        <w:rPr>
          <w:lang w:val="hi_IN" w:bidi="hi_IN"/>
        </w:rPr>
      </w:r>
      <w:r>
        <w:rPr>
          <w:lang w:val="hi_IN" w:bidi="hi_IN"/>
        </w:rPr>
        <w:t xml:space="preserve">कहानी कहती है कि मलिकिसिदक </w:t>
      </w:r>
      <w:r>
        <w:rPr>
          <w:b/>
          <w:lang w:val="hi_IN" w:bidi="hi_IN"/>
        </w:rPr>
        <w:t>एल एल्योन</w:t>
      </w:r>
      <w:r>
        <w:rPr>
          <w:lang w:val="hi_IN" w:bidi="hi_IN"/>
        </w:rPr>
        <w:t xml:space="preserve"> का याजक था। एल एल्योन का अर्थ है "परमेश्वर जो सबसे से ऊँचा है" या "परमेश्वर जो सबसे महान है।"</w:t>
      </w:r>
    </w:p>
    <w:p>
      <w:pPr/>
      <w:r>
        <w:rPr>
          <w:lang w:val="hi_IN" w:bidi="hi_IN"/>
        </w:rPr>
      </w:r>
      <w:r>
        <w:rPr>
          <w:lang w:val="hi_IN" w:bidi="hi_IN"/>
        </w:rPr>
        <w:t xml:space="preserve">मलिकिसिदक ने अब्राम को </w:t>
      </w:r>
      <w:r>
        <w:rPr>
          <w:b/>
          <w:lang w:val="hi_IN" w:bidi="hi_IN"/>
        </w:rPr>
        <w:t>आशीष</w:t>
      </w:r>
      <w:r>
        <w:rPr>
          <w:lang w:val="hi_IN" w:bidi="hi_IN"/>
        </w:rPr>
        <w:t xml:space="preserve"> दी। आशीष का अर्थ है जब परमेश्वर सहायता करता है, अच्छा करता है या किसी व्यक्ति या चीज़ पर कृपा करता है। भाग्य या मौके के खेल से संबंधित शब्द का उपयोग करने से बचे। जब लोग किसी बात पर आशीर्वाद देते हैं, तो आमतौर पर इसका मतलब है कि वे उसके लिए धन्यवाद दे रहे हैं और इसे कुछ विशेष बात के लिए अलग कर रहे हैं। शब्दावली में </w:t>
      </w:r>
      <w:r>
        <w:rPr>
          <w:lang w:val="hi_IN" w:bidi="hi_IN"/>
        </w:rPr>
        <w:t>आशीष</w:t>
      </w:r>
      <w:r>
        <w:rPr>
          <w:lang w:val="hi_IN" w:bidi="hi_IN"/>
        </w:rPr>
        <w:t xml:space="preserve"> को देखें, और आशीष के लिए उसी शब्द का उपयोग करें जिसका उपयोग आपने पिछली कहानियों में किया था।</w:t>
      </w:r>
    </w:p>
    <w:p>
      <w:pPr/>
      <w:r>
        <w:rPr>
          <w:lang w:val="hi_IN" w:bidi="hi_IN"/>
        </w:rPr>
      </w:r>
      <w:r>
        <w:rPr>
          <w:lang w:val="hi_IN" w:bidi="hi_IN"/>
        </w:rPr>
        <w:t xml:space="preserve">मलिकिसिदक ने कहा, "परमप्रधान परमेश्वर की ओर से, जो आकाश और पृथ्वी का अधिकारी है, तू धन्य हो। मैं परमप्रधान परमेश्वर की स्तुति करता हूँ, जिसने तेरे शत्रुओं को तेरे हाथ में कर दिया।" यहाँ दूसरी बार मलिकिसिदक ने </w:t>
      </w:r>
      <w:r>
        <w:rPr>
          <w:b/>
          <w:lang w:val="hi_IN" w:bidi="hi_IN"/>
        </w:rPr>
        <w:t>धन्य</w:t>
      </w:r>
      <w:r>
        <w:rPr>
          <w:lang w:val="hi_IN" w:bidi="hi_IN"/>
        </w:rPr>
        <w:t xml:space="preserve"> शब्द का उपयोग किया, यह परमेश्वर की स्तुति को दर्शाता है। मलिकिसिदक ने यहाँ परमेश्वर की आशीषों को स्वीकार किया। आप यहाँ धन्य के लिए कोई दूसरा शब्द उपयोग करना चाहेंगे, या स्तुति शब्द का उपयोग कर सकते हैं।</w:t>
      </w:r>
    </w:p>
    <w:p>
      <w:pPr/>
      <w:r>
        <w:rPr>
          <w:lang w:val="hi_IN" w:bidi="hi_IN"/>
        </w:rPr>
      </w:r>
      <w:r>
        <w:rPr>
          <w:lang w:val="hi_IN" w:bidi="hi_IN"/>
        </w:rPr>
        <w:t>फिर अब्राम ने मलिकिसिदक को अपनी सारी सम्पत्ति का दशमांश दिया, जो वह वापस लाया था।</w:t>
      </w:r>
    </w:p>
    <w:p>
      <w:pPr/>
      <w:r>
        <w:rPr>
          <w:lang w:val="hi_IN" w:bidi="hi_IN"/>
        </w:rPr>
      </w:r>
      <w:r>
        <w:rPr>
          <w:lang w:val="hi_IN" w:bidi="hi_IN"/>
        </w:rPr>
        <w:t>जब अब्राम ने यह किया, तो सदोम के राजा ने अब्राम से कहा, "मेरे शहर के लोगों को मेरे पास लौट आने दे, लेकिन जो सम्पत्ति तू वापस लाया है उसे अपने लिए रख ले।"</w:t>
      </w:r>
    </w:p>
    <w:p>
      <w:pPr/>
      <w:r>
        <w:rPr>
          <w:lang w:val="hi_IN" w:bidi="hi_IN"/>
        </w:rPr>
      </w:r>
      <w:r>
        <w:rPr>
          <w:lang w:val="hi_IN" w:bidi="hi_IN"/>
        </w:rPr>
        <w:t xml:space="preserve">लेकिन अब्राम ने उत्तर दिया, "नहीं! मैं </w:t>
      </w:r>
      <w:r>
        <w:rPr>
          <w:b/>
          <w:lang w:val="hi_IN" w:bidi="hi_IN"/>
        </w:rPr>
        <w:t>परमप्रधान परमेश्वर</w:t>
      </w:r>
      <w:r>
        <w:rPr>
          <w:lang w:val="hi_IN" w:bidi="hi_IN"/>
        </w:rPr>
        <w:t xml:space="preserve"> की शपथ खाता हूँ, कि मैं तेरे से एक सूत या जूती का बंधन भी नहीं लूँगा।" यहाँ, अब्राम परमेश्वर के लिए </w:t>
      </w:r>
      <w:r>
        <w:rPr>
          <w:b/>
          <w:lang w:val="hi_IN" w:bidi="hi_IN"/>
        </w:rPr>
        <w:t>यहोवा</w:t>
      </w:r>
      <w:r>
        <w:rPr>
          <w:lang w:val="hi_IN" w:bidi="hi_IN"/>
        </w:rPr>
        <w:t xml:space="preserve">नाम का उपयोग करता है जो परमेश्वर का व्यक्तिगत नाम है। शब्दावली में </w:t>
      </w:r>
      <w:r>
        <w:rPr>
          <w:b/>
          <w:lang w:val="hi_IN" w:bidi="hi_IN"/>
        </w:rPr>
        <w:t>यहोवा</w:t>
      </w:r>
      <w:r>
        <w:rPr>
          <w:lang w:val="hi_IN" w:bidi="hi_IN"/>
        </w:rPr>
        <w:t xml:space="preserve"> को देखें, और यहोवा के लिए उसी नाम का उपयोग करें जिसका उपयोग आपने अन्य कहानियों में किया है।</w:t>
      </w:r>
    </w:p>
    <w:p>
      <w:pPr/>
      <w:r>
        <w:rPr>
          <w:lang w:val="hi_IN" w:bidi="hi_IN"/>
        </w:rPr>
      </w:r>
      <w:r>
        <w:rPr>
          <w:lang w:val="hi_IN" w:bidi="hi_IN"/>
        </w:rPr>
        <w:t>तब अब्राम ने एल एल्योन अर्थात परमप्रधान परमेश्वर नाम का प्रयोग किया, वही नाम जो मलिकिसिदक ने अभी परमेश्वर के लिए प्रयोग किया था। यहाँ उसी शब्द का उपयोग करें जिसका उपयोग आपने पहले कहानी में किया था।</w:t>
      </w:r>
    </w:p>
    <w:p>
      <w:pPr/>
      <w:r>
        <w:rPr>
          <w:lang w:val="hi_IN" w:bidi="hi_IN"/>
        </w:rPr>
      </w:r>
      <w:r>
        <w:rPr>
          <w:lang w:val="hi_IN" w:bidi="hi_IN"/>
        </w:rPr>
        <w:t>अब्राम ने आगे कहा, "तू ऐसा न कहने पाए, कि अब्राम मेरे ही कारण धनी हुआ"। मैं वह भोजन स्वीकार करूँगा जो मेरे जवान पहले ही खा चुके हैं, और मैं चाहता हूँ कि तू मेरी सम्पत्ति में से उचित हिस्सा उन लोगों को दें जो मेरे साथ गए थे, आनेर, एश्कोल और मम्रे।"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15:1–21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15:1–21 को सुनें और अपने मनों में रखें। यदि संभव हो तो उत्पत्ति 15:1–21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15:1–21 का ऑडियो संस्करण समझने में सबसे सरल अनुवाद में सुनें।</w:t>
      </w:r>
    </w:p>
    <w:p>
      <w:pPr/>
      <w:r>
        <w:rPr>
          <w:lang w:val="hi_IN" w:bidi="hi_IN"/>
        </w:rPr>
      </w:r>
      <w:r>
        <w:rPr>
          <w:lang w:val="hi_IN" w:bidi="hi_IN"/>
        </w:rPr>
        <w:t>यह कहानी उस समय की है जब अब्राम ने विजयी राजाओं को हराया था, और सदोम के राजा और राजा मलिकिसिदक से मिला था। इस कहानी में ज्यादातर परमेश्वर के व्यक्तिगत नाम यहोवा का प्रयोग किया गया है। इस कहानी में, यहोवा ने अब्राम को दो प्रतिज्ञाएँ दीं। यहोवा ने प्रतिज्ञा की कि अब्राम के बहुत वंशज होंगे, और अब्राम के वंशजों का अपना देश होगा। यहोवा ने अब्राम के साथ अपने रिश्ते को गहरा किया और अब्राम के साथ एक वाचा, दृढ़ प्रतिज्ञा की। ये प्रतिज्ञाएँ और वाचा अब्राम और उसके बाद के वंशजों, यहूदी लोगों, दोनों के लिए महत्वपूर्ण हैं।</w:t>
      </w:r>
    </w:p>
    <w:p>
      <w:pPr/>
      <w:r>
        <w:rPr>
          <w:lang w:val="hi_IN" w:bidi="hi_IN"/>
        </w:rPr>
      </w:r>
      <w:r>
        <w:rPr>
          <w:lang w:val="hi_IN" w:bidi="hi_IN"/>
        </w:rPr>
        <w:t>यह कहानी अब्राम की सदोम के राजा और राजा मलिकिसिदक से मुलाकात के कुछ समय बाद शुरू हुई। यहोवा ने अब्राम से दर्शन में बात की। दर्शन अलौकिक अनुभव हैं जिनके द्वारा यहोवा मनुष्यों से बात करता है। भविष्यद्वक्ताओं के पास अक्सर दर्शन होते हैं। इस कहानी में यह नहीं कहा गया है कि दर्शन के समय अब्राम सो रहा था, पर सम्भव है यह दर्शन रात में मिला हो।</w:t>
      </w:r>
    </w:p>
    <w:p>
      <w:pPr/>
      <w:r>
        <w:rPr>
          <w:lang w:val="hi_IN" w:bidi="hi_IN"/>
        </w:rPr>
      </w:r>
      <w:r>
        <w:rPr>
          <w:lang w:val="hi_IN" w:bidi="hi_IN"/>
        </w:rPr>
        <w:t>यहोवा ने कहा, "मत डर! मैं तेरी ढाल, और तेरा अत्यन्त बड़ा प्रतिफल हूँ।" यहाँ, यहोवा अब्राम से कह रहा है कि यहोवा अब्राम की रक्षा करेगा।</w:t>
      </w:r>
    </w:p>
    <w:p>
      <w:pPr/>
      <w:r>
        <w:rPr>
          <w:lang w:val="hi_IN" w:bidi="hi_IN"/>
        </w:rPr>
      </w:r>
      <w:r>
        <w:rPr>
          <w:lang w:val="hi_IN" w:bidi="hi_IN"/>
        </w:rPr>
        <w:t>यहाँ रुकें और समूह के रूप में एक ढाल की तस्वीर देखें। समझाएँ कि युद्ध के समय किसी को हथियारों से बचाने के लिए ढाल का उपयोग किया जाता था। इस ऑडियो को यहाँ रोकें।</w:t>
      </w:r>
    </w:p>
    <w:p>
      <w:pPr/>
      <w:r>
        <w:rPr>
          <w:lang w:val="hi_IN" w:bidi="hi_IN"/>
        </w:rPr>
      </w:r>
      <w:r>
        <w:rPr>
          <w:lang w:val="hi_IN" w:bidi="hi_IN"/>
        </w:rPr>
        <w:t>यह संभव है कि यहोवा ने इसके बजाय कहा हो, "हे अब्राम, मत डर! मैं तेरा सहायक हूँ; मैं तुझे सहायता दूँगा; और तेरा प्रतिफल अत्यन्त बड़ा होगा।"</w:t>
      </w:r>
    </w:p>
    <w:p>
      <w:pPr/>
      <w:r>
        <w:rPr>
          <w:lang w:val="hi_IN" w:bidi="hi_IN"/>
        </w:rPr>
      </w:r>
      <w:r>
        <w:rPr>
          <w:lang w:val="hi_IN" w:bidi="hi_IN"/>
        </w:rPr>
        <w:t>यह पहली बार था कि यहोवा और अब्राम ने एक साथ बात की। इससे पहले, यहोवा बोलता था और अब्राम केवल सुनता था। हालाँकि, यहाँ, अब्राम ने उत्तर दिया, "हे प्रभु यहोवा, मैं तो संतानहीन हूँ, अतः तू मुझे क्या देगा? मुझे तो तूने वंश नहीं दिया, और मेरे घर का वारिस मेरा सेवक दमिश्कवासी एलीएजेर होगा।" अब्राम के समय में, निःसन्तान जोड़े कभी-कभी किसी पुत्र को गोद लेते थे, वह पुत्र कभी उनका सेवक होता था जो उनकी सेवा करता और उनकी मृत्यु के बाद उनकी सम्पत्ति का वारिस बन जाता था। यह संभव है कि जब अब्राम ने एलीएजेर का उल्लेख किया तो वह इसी प्रथा की बात कर रहा था। यहाँ, अब्राम परमेश्वर से बात करते समय उसका अपमान नहीं कर रहा था।</w:t>
      </w:r>
    </w:p>
    <w:p>
      <w:pPr/>
      <w:r>
        <w:rPr>
          <w:lang w:val="hi_IN" w:bidi="hi_IN"/>
        </w:rPr>
      </w:r>
      <w:r>
        <w:rPr>
          <w:lang w:val="hi_IN" w:bidi="hi_IN"/>
        </w:rPr>
        <w:t>अब्राम ने आगे कहा, "मुझे तो तूने वंश नहीं दिया, इसलिए मेरे दासों में से एक मेरा वारिस होगा।" अब्राम यहाँ जोर देने के लिए अपनी बात दोहराता है।</w:t>
      </w:r>
    </w:p>
    <w:p>
      <w:pPr/>
      <w:r>
        <w:rPr>
          <w:lang w:val="hi_IN" w:bidi="hi_IN"/>
        </w:rPr>
      </w:r>
      <w:r>
        <w:rPr>
          <w:lang w:val="hi_IN" w:bidi="hi_IN"/>
        </w:rPr>
        <w:t>यहोवा का वचन अब्राम के पास पहुँचा। "यहोवा का वचन उसके पास पहुँचा" एक वाक्यांश है जिसका उपयोग बाद में अब्राम के वंशजों, यहूदी लेखकों ने यह दिखाने के लिए किया था कि यहोवा ने किसी व्यक्ति को भविष्यद्वक्ता के रूप में अलग किया था। यहाँ भी उसी तरह के वाक्यांश का उपयोग किया गया था जब यहोवा ने अब्राम से बात की थी।</w:t>
      </w:r>
    </w:p>
    <w:p>
      <w:pPr/>
      <w:r>
        <w:rPr>
          <w:lang w:val="hi_IN" w:bidi="hi_IN"/>
        </w:rPr>
      </w:r>
      <w:r>
        <w:rPr>
          <w:lang w:val="hi_IN" w:bidi="hi_IN"/>
        </w:rPr>
        <w:t>यहोवा ने उत्तर दिया, "यह मनुष्य तेरा वारिस नहीं होगा। तेरा जो निज पुत्र होगा, वही तेरा वारिस होगा।" यहाँ, परमेश्वर ने "तेरा निज पुत्र" वाक्यांश का उपयोग किया ताकि यह स्पष्ट हो सके कि वह एक वारिस का उल्लेख कर रहा है जो अब्राम के खुद के शरीर से आएगा न कि गोद लिया हुआ।</w:t>
      </w:r>
    </w:p>
    <w:p>
      <w:pPr/>
      <w:r>
        <w:rPr>
          <w:lang w:val="hi_IN" w:bidi="hi_IN"/>
        </w:rPr>
      </w:r>
      <w:r>
        <w:rPr>
          <w:lang w:val="hi_IN" w:bidi="hi_IN"/>
        </w:rPr>
        <w:t>यहाँ रुकें और समूह के रूप में इस प्रश्न पर चर्चा करें: आप परमेश्वर की इस प्रतिज्ञा के बारे में क्या सोचते हैं कि अब्राम के पास एक संतान होगी? आपकी संस्कृति में, लोग बच्चा पैदा कर सकते हैं या नहीं, इसके लिए कौन या क्या जिम्मेदार है? इस ऑडियो को यहाँ रोकें।</w:t>
      </w:r>
    </w:p>
    <w:p>
      <w:pPr/>
      <w:r>
        <w:rPr>
          <w:lang w:val="hi_IN" w:bidi="hi_IN"/>
        </w:rPr>
      </w:r>
      <w:r>
        <w:rPr>
          <w:lang w:val="hi_IN" w:bidi="hi_IN"/>
        </w:rPr>
        <w:t>फिर यहोवा अब्राम को बाहर ले गया। यहोवा ने कहा, "आकाश में तारों की ओर देख और यदि तू इनको गिन सकें तो गिन। तेरे वंशज आकाश में तारों के समान होंगे।"</w:t>
      </w:r>
    </w:p>
    <w:p>
      <w:pPr/>
      <w:r>
        <w:rPr>
          <w:lang w:val="hi_IN" w:bidi="hi_IN"/>
        </w:rPr>
      </w:r>
      <w:r>
        <w:rPr>
          <w:lang w:val="hi_IN" w:bidi="hi_IN"/>
        </w:rPr>
        <w:t>यहाँ रुकें। यदि आप कर सकते हैं, तो रात में एक समूह के रूप में बाहर जाएँ और तारों को देखें। आकाश में सभी तारों को गिनने की कोशिश करें। क्या यह संभव है? जब आप तारों को गिनने की कोशिश करते हैं तो आपको कैसा महसूस होता है? इससे आपको अब्राम से की गई परमेश्वर की प्रतिज्ञा के बारे में क्या पता चलता है? इस ऑडियो को यहाँ रोकें।</w:t>
      </w:r>
    </w:p>
    <w:p>
      <w:pPr/>
      <w:r>
        <w:rPr>
          <w:lang w:val="hi_IN" w:bidi="hi_IN"/>
        </w:rPr>
      </w:r>
      <w:r>
        <w:rPr>
          <w:lang w:val="hi_IN" w:bidi="hi_IN"/>
        </w:rPr>
        <w:t>अब्राम ने यहोवा की दी हुई प्रतिज्ञा पर विश्वास किया, इसलिए यहोवा ने उसे धर्मी ठहराया। पुराने नियम में धार्मिकता का विचार यहोवा और लोगों के बीच या अलग-अलग लोगों के बीच के संबंधों पर आधारित है। धार्मिकता का अर्थ है पवित्रता, सही स्थिति, या दोष का अभाव। यहाँ, यहोवा ने अब्राम को धर्मी ठहराया, क्योंकि अब्राम का यहोवा के साथ सही सम्बन्ध था।</w:t>
      </w:r>
    </w:p>
    <w:p>
      <w:pPr/>
      <w:r>
        <w:rPr>
          <w:lang w:val="hi_IN" w:bidi="hi_IN"/>
        </w:rPr>
      </w:r>
      <w:r>
        <w:rPr>
          <w:lang w:val="hi_IN" w:bidi="hi_IN"/>
        </w:rPr>
        <w:t>यहाँ रुकें और समूह के रूप में चर्चा करें। किसी ऐसे व्यक्ति का वर्णन करें जिसके बारे में आपको लगता है कि परमेश्वर के साथ उसका अच्छा सम्बन्ध है – ऐसे लोग जो दोषी नहीं हैं और पवित्र या अच्छे तरीके से जीवन जीते हैं। वे क्या करते हैं? लोग उनके साथ कैसा व्यवहार करते हैं? आप इस प्रकार के लोगों का वर्णन करने के लिए किन शब्दों का उपयोग करते हैं? इस ऑडियो को यहाँ रोकें।</w:t>
      </w:r>
    </w:p>
    <w:p>
      <w:pPr/>
      <w:r>
        <w:rPr>
          <w:lang w:val="hi_IN" w:bidi="hi_IN"/>
        </w:rPr>
      </w:r>
      <w:r>
        <w:rPr>
          <w:lang w:val="hi_IN" w:bidi="hi_IN"/>
        </w:rPr>
        <w:t>यहोवा द्वारा अब्राम को दी गई अगली प्रतिज्ञा एक ऐसे शब्द से शुरू होती है जो यह दिखाता है कि यह एक अलग दृश्य को शुरू कर रहा है। अगली प्रतिज्ञा शायद किसी और दिन हुई होगी। यहोवा ने कहा, "मैं वही यहोवा हूँ जो तुझे कसदियों के ऊर नगर से बाहर ले आया, कि तुझको इस देश का अधिकार दूँ।" यहाँ, यहोवा ऊर—देश और कसदियों—लोगों का उल्लेख करता है, जहाँ से अब्राम मूल रूप से आया था। यहोवा अब्राम को यह याद दिलाता है कि उसने पहले ही उसके लिए क्या किया है।</w:t>
      </w:r>
    </w:p>
    <w:p>
      <w:pPr/>
      <w:r>
        <w:rPr>
          <w:lang w:val="hi_IN" w:bidi="hi_IN"/>
        </w:rPr>
      </w:r>
      <w:r>
        <w:rPr>
          <w:lang w:val="hi_IN" w:bidi="hi_IN"/>
        </w:rPr>
        <w:t>अब्राम ने उत्तर दिया, "मैं कैसे जानूँ कि मैं इसका अधिकारी होऊँगा?"</w:t>
      </w:r>
    </w:p>
    <w:p>
      <w:pPr/>
      <w:r>
        <w:rPr>
          <w:lang w:val="hi_IN" w:bidi="hi_IN"/>
        </w:rPr>
      </w:r>
      <w:r>
        <w:rPr>
          <w:lang w:val="hi_IN" w:bidi="hi_IN"/>
        </w:rPr>
        <w:t>यहोवा ने कहा, "मेरे लिए एक बछिया, एक बकरी और एक मेढ़ा ले आओ, जिनकी उम्र तीन वर्ष हो। मेरे पास एक पिण्डुक और कबूतर का एक बच्चा भी ले लाओ।"</w:t>
      </w:r>
    </w:p>
    <w:p>
      <w:pPr/>
      <w:r>
        <w:rPr>
          <w:lang w:val="hi_IN" w:bidi="hi_IN"/>
        </w:rPr>
      </w:r>
      <w:r>
        <w:rPr>
          <w:lang w:val="hi_IN" w:bidi="hi_IN"/>
        </w:rPr>
        <w:t>यहाँ रुकें और समूह के रूप में, एक तीन वर्षीय बछिया (जो एक जवान गाय है), तीन वर्षीय बकरी और तीन वर्षीय मेढ़े (जो एक नर भेड़ है) की तस्वीरों को देखें। एक समूह के रूप में एक पिण्डुक और कबूतर का एक बच्चे (जो दोनों प्रकार के पक्षी हैं) की तस्वीरों को भी देखें। इन पशुओं का वर्णन करने के लिए आपके पास अपनी भाषा में कौन से शब्द या वाक्यांश हैं? इस ऑडियो को यहाँ रोकें।</w:t>
      </w:r>
    </w:p>
    <w:p>
      <w:pPr/>
      <w:r>
        <w:rPr>
          <w:lang w:val="hi_IN" w:bidi="hi_IN"/>
        </w:rPr>
      </w:r>
      <w:r>
        <w:rPr>
          <w:lang w:val="hi_IN" w:bidi="hi_IN"/>
        </w:rPr>
        <w:t>अब्राम ने पशुओं को मारा। उसने बछिया, बकरी और मेढ़े को लंबाई में आधा काटा। लेकिन उसने पक्षियों को दो टुकड़ों में नहीं काटा। फिर उसने पशुओं के टुकड़ों और पक्षियों को दो पंक्तियों में, आमने-सामने रखा। यह शायद एक ऐसी रीति थी, जिसका प्रयोग अब्राम के आसपास की संस्कृतियों में लोग एक-दूसरे के साथ वाचा बाँधने के लिए करते थे। वाचा, दो लोगों या समूहों के बीच शान्ति या मित्रता स्थापित करने के लिए किया गया स्थायी समझौता है। दोनों लोग इस वाचा के प्रति विश्वासयोग्य बने रहने और एक-दूसरे के साथ अच्छे सम्बन्ध बनाए रखने के लिए सहमत थे। दोनों पक्ष अनुष्ठानिक रीति या बलिदान के द्वारा वाचा के प्रति विश्वासयोग्य बने रहने की शपथ लेते हैं। वाचाएँ कानूनी अनुबंधों से अधिक गहरी होती हैं क्योंकि वाचाओं के लिए दोनों पक्षों की ओर से निष्ठा और बलिदान प्रेम की आवश्यक होती है।</w:t>
      </w:r>
    </w:p>
    <w:p>
      <w:pPr/>
      <w:r>
        <w:rPr>
          <w:lang w:val="hi_IN" w:bidi="hi_IN"/>
        </w:rPr>
      </w:r>
      <w:r>
        <w:rPr>
          <w:lang w:val="hi_IN" w:bidi="hi_IN"/>
        </w:rPr>
        <w:t>जब भी माँसाहारी पक्षी मरे हुए पशुओं को खाने आए, तो अब्राम ने उन्हें उड़ा दिया।</w:t>
      </w:r>
    </w:p>
    <w:p>
      <w:pPr/>
      <w:r>
        <w:rPr>
          <w:lang w:val="hi_IN" w:bidi="hi_IN"/>
        </w:rPr>
      </w:r>
      <w:r>
        <w:rPr>
          <w:lang w:val="hi_IN" w:bidi="hi_IN"/>
        </w:rPr>
        <w:t>यहाँ रुकें और एक समूह के रूप में माँसाहारी पक्षियों की तस्वीरें देखें। परमेश्वर द्वारा अब्राम से इन जानवरों को काटने और उन्हें पंक्ति में रखने के आदेश के बारे में आप क्या सोचते हैं? इस ऑडियो को यहाँ रोकें।</w:t>
      </w:r>
    </w:p>
    <w:p>
      <w:pPr/>
      <w:r>
        <w:rPr>
          <w:lang w:val="hi_IN" w:bidi="hi_IN"/>
        </w:rPr>
      </w:r>
      <w:r>
        <w:rPr>
          <w:lang w:val="hi_IN" w:bidi="hi_IN"/>
        </w:rPr>
        <w:t>जब सूर्य अस्त होने लगा, तब यहोवा ने अब्राम को गहरी नींद में सुला दिया। अब्राम पर एक अजीब और बहुत गहरा डर छा गया। यह अब्राम की कहानियों में एकमात्र समय है जब अब्राम यहोवा से बात करते समय डरता है।</w:t>
      </w:r>
    </w:p>
    <w:p>
      <w:pPr/>
      <w:r>
        <w:rPr>
          <w:lang w:val="hi_IN" w:bidi="hi_IN"/>
        </w:rPr>
      </w:r>
      <w:r>
        <w:rPr>
          <w:lang w:val="hi_IN" w:bidi="hi_IN"/>
        </w:rPr>
        <w:t>यहाँ रुकें। एक समूह के रूप में, उस समय की कहानियाँ सुनाएँ जब लोग बहुत डरे हुए थे। उन शब्दों और वाक्यांशों पर ध्यान दें जिनका उपयोग लोग अपने डर का वर्णन करने के लिए करते हैं। इस ऑडियो को यहाँ रोकें।</w:t>
      </w:r>
    </w:p>
    <w:p>
      <w:pPr/>
      <w:r>
        <w:rPr>
          <w:lang w:val="hi_IN" w:bidi="hi_IN"/>
        </w:rPr>
      </w:r>
      <w:r>
        <w:rPr>
          <w:lang w:val="hi_IN" w:bidi="hi_IN"/>
        </w:rPr>
        <w:t>यहोवा ने कहा, "यह निश्चय जान कि तेरे वंश पराए देश में परदेशी होकर रहेंगे जो उनका नहीं है। वे उस देश के लोगों के दास बनकर चार सौ वर्ष तक दुःख उठाएँगे। लेकिन मैं उस देश को दण्ड दूँगा जो उन्हें दास बनाता है, और तेरे वंशज वहाँ से बड़ा धन लेकर निकल आएँगे।"</w:t>
      </w:r>
    </w:p>
    <w:p>
      <w:pPr/>
      <w:r>
        <w:rPr>
          <w:lang w:val="hi_IN" w:bidi="hi_IN"/>
        </w:rPr>
      </w:r>
      <w:r>
        <w:rPr>
          <w:lang w:val="hi_IN" w:bidi="hi_IN"/>
        </w:rPr>
        <w:t>यहाँ रुकें और समूह के रूप में चर्चा करें: परमेश्वर द्वारा अब्राम को बताई गई उन बातों के बारे में आप क्या सोचते हैं जो 400 वर्ष बाद होंगी? इस ऑडियो को यहाँ रोकें।</w:t>
      </w:r>
    </w:p>
    <w:p>
      <w:pPr/>
      <w:r>
        <w:rPr>
          <w:lang w:val="hi_IN" w:bidi="hi_IN"/>
        </w:rPr>
      </w:r>
      <w:r>
        <w:rPr>
          <w:lang w:val="hi_IN" w:bidi="hi_IN"/>
        </w:rPr>
        <w:t>यहोवा ने आगे कहा, "लेकिन तू अब्राम, अपने पितरों के पास कुशल से जाएगा और पूरे बुढ़ापे में तुझे मिट्टी दी जाएगी।" "अपने पितरों के पास जाना" एक कहावत थी जिसका अर्थ है "मरना।" "पूरे बुढ़ापे में मिट्टी देने" का अर्थ था कि अब्राम लंबे समय तक जीने के बाद मर जाएगा।</w:t>
      </w:r>
    </w:p>
    <w:p>
      <w:pPr/>
      <w:r>
        <w:rPr>
          <w:lang w:val="hi_IN" w:bidi="hi_IN"/>
        </w:rPr>
      </w:r>
      <w:r>
        <w:rPr>
          <w:lang w:val="hi_IN" w:bidi="hi_IN"/>
        </w:rPr>
        <w:t>यहाँ रुकें और समूह में चर्चा करें: आपकी भाषा में कौन से समान वाक्यांश हैं? आपकी संस्कृति में, आप अपने परपोते-परपोतियों के साथ घटने वाली घटनाओं के बारे में कैसे बात करते हैं? इस ऑडियो को यहाँ रोकें।</w:t>
      </w:r>
    </w:p>
    <w:p>
      <w:pPr/>
      <w:r>
        <w:rPr>
          <w:lang w:val="hi_IN" w:bidi="hi_IN"/>
        </w:rPr>
      </w:r>
      <w:r>
        <w:rPr>
          <w:lang w:val="hi_IN" w:bidi="hi_IN"/>
        </w:rPr>
        <w:t>अंत में, यहोवा ने कहा, "चार पीढ़ियों के बाद तेरे वंशज यहाँ इस देश में लौटेंगे। एमोरियों का पाप अभी तक इतना बड़ा नहीं हुआ कि उन्हें दण्ड दिया जाए।" यहाँ, जब यहोवा ने कहा कि "एमोरियों का पाप अभी तक इतना बड़ा नहीं हुआ," तो उसका अर्थ था कि एमोरियों ने इतना पाप नहीं किया था कि यहोवा को उन्हें अभी दण्ड देना पड़े। जब यहोवा यहाँ एमोरियों का उल्लेख करता है, तो वह शायद उन सभी लोगों का उल्लेख कर रहा है जो उस देश में रहते हैं जिसे वह अब्राम के वंशजों को देगा, न कि केवल लोगों के एक समूह का। "चार पीढ़ियाँ" शायद लगभग चार सौ वर्षों को दर्शाती है।</w:t>
      </w:r>
    </w:p>
    <w:p>
      <w:pPr/>
      <w:r>
        <w:rPr>
          <w:lang w:val="hi_IN" w:bidi="hi_IN"/>
        </w:rPr>
      </w:r>
      <w:r>
        <w:rPr>
          <w:lang w:val="hi_IN" w:bidi="hi_IN"/>
        </w:rPr>
        <w:t>यहाँ रुकें और समूह के रूप में चर्चा करें: आप वर्तमान में इस देश में रहने वाले लोगों के लिए परमेश्वर की योजना के बारे में क्या सोचते हैं? इस ऑडियो को यहाँ रोकें।</w:t>
      </w:r>
    </w:p>
    <w:p>
      <w:pPr/>
      <w:r>
        <w:rPr>
          <w:lang w:val="hi_IN" w:bidi="hi_IN"/>
        </w:rPr>
      </w:r>
      <w:r>
        <w:rPr>
          <w:lang w:val="hi_IN" w:bidi="hi_IN"/>
        </w:rPr>
        <w:t>जब सूर्य अस्त हो गया और अँधेरा छा गया, तब अब्राहम ने देखा कि एक धुएँ वाली अंगीठी और एक जलती हुई मशाल उन मरे हुए जानवरों के टुकड़ों के बीच में से होकर निकल गई। आग अक्सर यहोवा की उपस्थिति का प्रतीक थी। यह दिखाता है कि यहोवा स्वयं उन पशुओं के टुकड़ों के बीच में चल रहा था। इस कहानी में, केवल यहोवा ही है जो पशुओं के टुकड़ों में से होकर चला। अँगीठियाँ छोटे मिट्टी के बर्तन होते थे जिनके अन्दर गर्म कोयले भरे होते थे। इनका उपयोग रोटी सेकने के लिए किया जाता था। मशालें जलती हुई लकड़ियाँ थीं जिसका उपयोग रोशनी के लिए किया जाता था।</w:t>
      </w:r>
    </w:p>
    <w:p>
      <w:pPr/>
      <w:r>
        <w:rPr>
          <w:lang w:val="hi_IN" w:bidi="hi_IN"/>
        </w:rPr>
      </w:r>
      <w:r>
        <w:rPr>
          <w:lang w:val="hi_IN" w:bidi="hi_IN"/>
        </w:rPr>
        <w:t>यहाँ रुकें और समूह के रूप में मशाल और अँगीठी की तस्वीर देखें। इस ऑडियो को यहाँ रोकें।</w:t>
      </w:r>
    </w:p>
    <w:p>
      <w:pPr/>
      <w:r>
        <w:rPr>
          <w:lang w:val="hi_IN" w:bidi="hi_IN"/>
        </w:rPr>
      </w:r>
      <w:r>
        <w:rPr>
          <w:lang w:val="hi_IN" w:bidi="hi_IN"/>
        </w:rPr>
        <w:t>इस प्रकार की वाचा में लोग कटे हुए पशुओं के बीच में से होकर गुजरते थे यह दिखाने के लिए कि यदि वे अपनी प्रतिज्ञा तोड़ेंगे तो वे पशुओं के समान हो जाएँगे। आमतौर पर, वाचा करने वाले दोनों समूह के लोग कटे हुए पशुओं के बीच से गुजरते थे। यहाँ, केवल यहोवा की उपस्थिति, जो अँगीठी और मशाल के रूप में है, पशुओं के बीच से होकर गुजरती है। यह दिखाता है कि यह वाचा असामान्य है। यहोवा वाचा को निभाने की पूरी ज़िम्मेदारी ले रहा है।</w:t>
      </w:r>
    </w:p>
    <w:p>
      <w:pPr/>
      <w:r>
        <w:rPr>
          <w:lang w:val="hi_IN" w:bidi="hi_IN"/>
        </w:rPr>
      </w:r>
      <w:r>
        <w:rPr>
          <w:lang w:val="hi_IN" w:bidi="hi_IN"/>
        </w:rPr>
        <w:t>यहाँ रुकें और समूह के रूप में इन अनुष्ठानों पर चर्चा करें। आप कैसे दिखाते हैं कि आपने अपनी संस्कृति में एक वाचा या अनुबंध किया है? आप किस प्रकार के रीति-रिवाज करते हैं जो यह दिखाए कि आपने वाचा बाँधी है? इस ऑडियो को यहाँ रोकें।</w:t>
      </w:r>
    </w:p>
    <w:p>
      <w:pPr/>
      <w:r>
        <w:rPr>
          <w:lang w:val="hi_IN" w:bidi="hi_IN"/>
        </w:rPr>
      </w:r>
      <w:r>
        <w:rPr>
          <w:lang w:val="hi_IN" w:bidi="hi_IN"/>
        </w:rPr>
        <w:t>उस दिन यहोवा ने अब्राम के साथ वाचा बाँधी और कहा, "मिस्र से लेकर फरात महानदी तक यह देश मैं तेरे वंशजों को दूँगा। मैंने उन्हें केनियों, कनिज्जियों, कदमोनियों, हित्तियों, परिज्जियों, रापाइयों, एमोरियों, कनानियों, गिर्गाशियों और यबूसियों का देश दिया है।"</w:t>
      </w:r>
    </w:p>
    <w:p>
      <w:pPr/>
      <w:r>
        <w:rPr>
          <w:lang w:val="hi_IN" w:bidi="hi_IN"/>
        </w:rPr>
      </w:r>
      <w:r>
        <w:rPr>
          <w:lang w:val="hi_IN" w:bidi="hi_IN"/>
        </w:rPr>
        <w:t>यहाँ रुकें और उन क्षेत्रों का नक्शा देखें जहाँ ये लोग शायद समूह में रहते थे।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15:1–21 का ऑडियो संस्करण समझने में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अब्राम से बात करता है और कहता है कि वह अब्राम को प्रतिफल देगा और उसकी रक्षा करेगा। अब्राम यहोवा से कहता है कि अब्राम की कोई संतान नहीं है और उसका दास ही उसका वारिस होगा तब यहोवा की आशीष अब्राम के लिए क्या होगी। यहोवा ने उत्तर दिया कि अब्राम की खुद की संतान होंगी।</w:t>
      </w:r>
    </w:p>
    <w:p>
      <w:pPr/>
      <w:r>
        <w:rPr>
          <w:lang w:val="hi_IN" w:bidi="hi_IN"/>
        </w:rPr>
      </w:r>
      <w:r>
        <w:rPr>
          <w:b/>
          <w:lang w:val="hi_IN" w:bidi="hi_IN"/>
        </w:rPr>
        <w:t>दूसरे दृश्य में:</w:t>
      </w:r>
      <w:r>
        <w:rPr>
          <w:lang w:val="hi_IN" w:bidi="hi_IN"/>
        </w:rPr>
        <w:t xml:space="preserve"> यहोवा अब्राम को बाहर ले जाता है और उसे आकाश की ओर देखने के लिए कहता है। यहोवा अब्राम से कहता है कि अब्राम के वंशज आकाश के तारों के समान होंगे। अब्राम यहोवा पर विश्वास करता है।</w:t>
      </w:r>
    </w:p>
    <w:p>
      <w:pPr/>
      <w:r>
        <w:rPr>
          <w:lang w:val="hi_IN" w:bidi="hi_IN"/>
        </w:rPr>
      </w:r>
      <w:r>
        <w:rPr>
          <w:b/>
          <w:lang w:val="hi_IN" w:bidi="hi_IN"/>
        </w:rPr>
        <w:t>तीसरे दृश्य में:</w:t>
      </w:r>
      <w:r>
        <w:rPr>
          <w:lang w:val="hi_IN" w:bidi="hi_IN"/>
        </w:rPr>
        <w:t xml:space="preserve"> अगले दिन, यहोवा ने अब्राम को देश देने की प्रतिज्ञा की। अब्राम ने पूछा कि वह कैसे निश्चित रूप से जान सकता है कि यहोवा उसे देश देगा। यहोवा अब्राम से कहता है कि वह कुछ पशुओं को ले आए। अब्राम उन पशुओं को यहोवा के पास लाया और उनके दो टुकड़े कर दिए।</w:t>
      </w:r>
    </w:p>
    <w:p>
      <w:pPr/>
      <w:r>
        <w:rPr>
          <w:lang w:val="hi_IN" w:bidi="hi_IN"/>
        </w:rPr>
      </w:r>
      <w:r>
        <w:rPr>
          <w:b/>
          <w:lang w:val="hi_IN" w:bidi="hi_IN"/>
        </w:rPr>
        <w:t>चौथे दृश्य में:</w:t>
      </w:r>
      <w:r>
        <w:rPr>
          <w:lang w:val="hi_IN" w:bidi="hi_IN"/>
        </w:rPr>
        <w:t xml:space="preserve"> जब सूर्य अस्त होने लगता है, तो अब्राम को नींद आने लगती है। यहोवा अब्राम को उसके वंशजों के बारे में बताता है।</w:t>
      </w:r>
    </w:p>
    <w:p>
      <w:pPr/>
      <w:r>
        <w:rPr>
          <w:lang w:val="hi_IN" w:bidi="hi_IN"/>
        </w:rPr>
      </w:r>
      <w:r>
        <w:rPr>
          <w:b/>
          <w:lang w:val="hi_IN" w:bidi="hi_IN"/>
        </w:rPr>
        <w:t>पाँचवें दृश्य में:</w:t>
      </w:r>
      <w:r>
        <w:rPr>
          <w:lang w:val="hi_IN" w:bidi="hi_IN"/>
        </w:rPr>
        <w:t xml:space="preserve"> यहोवा अब्राम के साथ वाचा बाँधता है। जब सूर्य अस्त हो जाता है और अंधकार छा जाता है, तब एक अंगीठी और जलती हुई मशाल उन काटे हुए जानवरों के बीच से गुज़रती है। यहोवा कहता है, "मैं यह देश तेरे वंशजों को दूँगा, मिस्र की नदी से लेकर महानदी फरात तक। मैं तुझे केनियों, कनिज्जियों, कदमोनियों, हित्तियों, परिज्जियों, रापाइयों, एमोरियों, कनानियों, गिर्गाशियों और यबूसियों का देश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दमिश्क का एलीएजेर (जिसका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और अब्राम के बीच बातचीत की कल्पना करें। यह कहानी शायद रात में शुरू होती है। अब्राम शायद एक तम्बू में है।</w:t>
      </w:r>
    </w:p>
    <w:p>
      <w:pPr/>
      <w:r>
        <w:rPr>
          <w:lang w:val="hi_IN" w:bidi="hi_IN"/>
        </w:rPr>
      </w:r>
      <w:r>
        <w:rPr>
          <w:lang w:val="hi_IN" w:bidi="hi_IN"/>
        </w:rPr>
        <w:t>यहाँ रुकें और समूह के रूप में तम्बू की तस्वीर देखें। इस ऑडियो को यहाँ रोकें।</w:t>
      </w:r>
    </w:p>
    <w:p>
      <w:pPr/>
      <w:r>
        <w:rPr>
          <w:lang w:val="hi_IN" w:bidi="hi_IN"/>
        </w:rPr>
      </w:r>
      <w:r>
        <w:rPr>
          <w:lang w:val="hi_IN" w:bidi="hi_IN"/>
        </w:rPr>
        <w:t>यहोवा अब्राम से कहता है, "मत डर। मैं तेरी ढाल की तरह रक्षा करूँगा, और तुझे अत्यन्त बड़ा प्रतिफल दूँगा।"</w:t>
      </w:r>
    </w:p>
    <w:p>
      <w:pPr/>
      <w:r>
        <w:rPr>
          <w:lang w:val="hi_IN" w:bidi="hi_IN"/>
        </w:rPr>
      </w:r>
      <w:r>
        <w:rPr>
          <w:lang w:val="hi_IN" w:bidi="hi_IN"/>
        </w:rPr>
        <w:t>यहाँ रुकें और समूह के रूप में एक ढाल की तस्वीर देखें। एक समूह के रूप में इस प्रश्न पर चर्चा करें: आपके पास किस प्रकार के सुरक्षा के प्रतीक हैं, जैसे कि ढाल अब्राम के लिए सुरक्षा का प्रतीक थी? इस ऑडियो को यहाँ रोकें।</w:t>
      </w:r>
    </w:p>
    <w:p>
      <w:pPr/>
      <w:r>
        <w:rPr>
          <w:lang w:val="hi_IN" w:bidi="hi_IN"/>
        </w:rPr>
      </w:r>
      <w:r>
        <w:rPr>
          <w:lang w:val="hi_IN" w:bidi="hi_IN"/>
        </w:rPr>
        <w:t>दूसरे दृश्य में, दृश्य के परिवेश और गतिविधि की कल्पना करना सुनिश्चित करें। यहोवा अब्राम को बाहर लाता है। रात हो गयी। यहोवा अब्राम से कहता है, "तारों को देख। क्या तू उनको गिन सकता है?" यहोवा ने इस प्रश्न के उत्तर मिलने की आशा नहीं की। वह अब्राम को दिखा रहा था कि उसके बहुत वंशज होंगे।</w:t>
      </w:r>
    </w:p>
    <w:p>
      <w:pPr/>
      <w:r>
        <w:rPr>
          <w:lang w:val="hi_IN" w:bidi="hi_IN"/>
        </w:rPr>
      </w:r>
      <w:r>
        <w:rPr>
          <w:lang w:val="hi_IN" w:bidi="hi_IN"/>
        </w:rPr>
        <w:t>यहोवा अब्राम से बात करना जारी रखता है। वह कहता है, "तेरे वंशज आकाश के तारों के समान होंगे।" अब्राम यहोवा पर विश्वास करता है, इसलिए यहोवा अब्राम को धर्मी मानता है। यह याद रखना महत्वपूर्ण है कि यहोवा कहता है कि अब्राम यहोवा के साथ अच्छे सम्बन्ध में है क्योंकि अब्राम परमेश्वर पर विश्वास करता है।</w:t>
      </w:r>
    </w:p>
    <w:p>
      <w:pPr/>
      <w:r>
        <w:rPr>
          <w:lang w:val="hi_IN" w:bidi="hi_IN"/>
        </w:rPr>
      </w:r>
      <w:r>
        <w:rPr>
          <w:lang w:val="hi_IN" w:bidi="hi_IN"/>
        </w:rPr>
        <w:t>तीसरे दृश्य में, यहोवा और अब्राम के बीच बातचीत की कल्पना करें। यह दृश्य एक ऐसे शब्द से शुरू होता है जिसका उपयोग एक नए दृश्य को शुरू करने के लिए किया जाता है, इसलिए यह शायद पिछले दृश्यों से अलग दिन पर होता है। हमें नहीं पता कि यह दिन के किस समय होता है। यहोवा अब्राम से कहता है, "मैं वही यहोवा हूँ जो तुझे कसदियों के ऊर नगर से बाहर ले आया कि तुझको इस देश का अधिकार दूँ।"</w:t>
      </w:r>
    </w:p>
    <w:p>
      <w:pPr/>
      <w:r>
        <w:rPr>
          <w:lang w:val="hi_IN" w:bidi="hi_IN"/>
        </w:rPr>
      </w:r>
      <w:r>
        <w:rPr>
          <w:lang w:val="hi_IN" w:bidi="hi_IN"/>
        </w:rPr>
        <w:t>यहाँ रुकें और समूह के रूप में नक्शे पर देखें कि ऊर और कसदियों का देश कहाँ है। इस ऑडियो को यहाँ रोकें।</w:t>
      </w:r>
    </w:p>
    <w:p>
      <w:pPr/>
      <w:r>
        <w:rPr>
          <w:lang w:val="hi_IN" w:bidi="hi_IN"/>
        </w:rPr>
      </w:r>
      <w:r>
        <w:rPr>
          <w:lang w:val="hi_IN" w:bidi="hi_IN"/>
        </w:rPr>
        <w:t>अब्राम यहोवा से कहता है कि वह उसे एक चिन्ह या प्रमाण दे, कि यहोवा अब्राम और उसके वंशजों को यह देश देगा।</w:t>
      </w:r>
    </w:p>
    <w:p>
      <w:pPr/>
      <w:r>
        <w:rPr>
          <w:lang w:val="hi_IN" w:bidi="hi_IN"/>
        </w:rPr>
      </w:r>
      <w:r>
        <w:rPr>
          <w:lang w:val="hi_IN" w:bidi="hi_IN"/>
        </w:rPr>
        <w:t>यहोवा अब्राम से कहता है, "मेरे पास एक बछिया, एक बकरी और एक मेढ़ा ले आ, जिनकी उम्र तीन वर्ष हो, और साथ में एक पिण्डुक और कबूतर का एक बच्चा भी ले आ।"</w:t>
      </w:r>
    </w:p>
    <w:p>
      <w:pPr/>
      <w:r>
        <w:rPr>
          <w:lang w:val="hi_IN" w:bidi="hi_IN"/>
        </w:rPr>
      </w:r>
      <w:r>
        <w:rPr>
          <w:lang w:val="hi_IN" w:bidi="hi_IN"/>
        </w:rPr>
        <w:t>यहाँ रुकें और समूह के रूप में एक बछिया, एक बकरी, एक मेढ़ा, कबूतर और एक पिण्डुक की तस्वीर को देखें। इस ऑडियो को यहाँ रोकें।</w:t>
      </w:r>
    </w:p>
    <w:p>
      <w:pPr/>
      <w:r>
        <w:rPr>
          <w:lang w:val="hi_IN" w:bidi="hi_IN"/>
        </w:rPr>
      </w:r>
      <w:r>
        <w:rPr>
          <w:lang w:val="hi_IN" w:bidi="hi_IN"/>
        </w:rPr>
        <w:t>यह कल्पना करना सुनिश्चित करें कि अब्राम पशुओं के साथ क्या करता है। वह पशुओं को मारता है। वह गाय, बकरी और मेढ़े को पीछे से आगे की ओर दो टुकड़ों में काट देता है। वह कबूतर और पिण्डुक को नहीं काटता। अब्राम पशुओं के टुकड़ों को दो पंक्तियों में आमने-सामने रखता है। उनका लहू पशुओं के बीच में इकट्ठा होता है। अब्राम माँसाहारी पक्षियों को पशुओं को खाने से रोकता है।</w:t>
      </w:r>
    </w:p>
    <w:p>
      <w:pPr/>
      <w:r>
        <w:rPr>
          <w:lang w:val="hi_IN" w:bidi="hi_IN"/>
        </w:rPr>
      </w:r>
      <w:r>
        <w:rPr>
          <w:lang w:val="hi_IN" w:bidi="hi_IN"/>
        </w:rPr>
        <w:t>चौथा दृश्य तब होता है जब सूर्य अस्त होने लगता है। अब्राम गहरी नींद में सो जाता है। यहोवा अब्राम से बात करता है। यह कल्पना करना सुनिश्चित करें कि यहोवा क्या कहता है। यहोवा ने कहा, "यह निश्चय जान। तेरे वंशज चार सौ वर्ष तक परदेशी होकर उस देश में रहेंगे जो उनका नहीं है। वे दास होंगे और उन्हें दुःख दिया जाएगा, पर मैं उस देश को दण्ड दूँगा जो उन्हें दुःख देगा।"</w:t>
      </w:r>
    </w:p>
    <w:p>
      <w:pPr/>
      <w:r>
        <w:rPr>
          <w:lang w:val="hi_IN" w:bidi="hi_IN"/>
        </w:rPr>
      </w:r>
      <w:r>
        <w:rPr>
          <w:lang w:val="hi_IN" w:bidi="hi_IN"/>
        </w:rPr>
        <w:t>फिर यहोवा अब्राम के बारे में बात करता है। स्पष्टता के लिए आप यहोवा के शब्दों को वापिस क्रम में रखना चाह सकते हैं। यहोवा कहता है, "अब्राम, तुझे, पूरी शांति के साथ बुढ़ापे में मिट्टी दी जाएगी।"</w:t>
      </w:r>
    </w:p>
    <w:p>
      <w:pPr/>
      <w:r>
        <w:rPr>
          <w:lang w:val="hi_IN" w:bidi="hi_IN"/>
        </w:rPr>
      </w:r>
      <w:r>
        <w:rPr>
          <w:lang w:val="hi_IN" w:bidi="hi_IN"/>
        </w:rPr>
        <w:t>फिर यहोवा अब्राम से कहता है, क्योंकि इस समय उस देश में रहने वाले लोगों का पाप पूरा नहीं हुआ है, इसलिए अब्राम के वंशज चार पीढ़ियों के बाद इस देश में वापस आएँगे।</w:t>
      </w:r>
    </w:p>
    <w:p>
      <w:pPr/>
      <w:r>
        <w:rPr>
          <w:lang w:val="hi_IN" w:bidi="hi_IN"/>
        </w:rPr>
      </w:r>
      <w:r>
        <w:rPr>
          <w:lang w:val="hi_IN" w:bidi="hi_IN"/>
        </w:rPr>
        <w:t>पाँचवाँ दृश्य सूर्य अस्त होने के बाद होता है। घोर अंधकार छा जाता है, और अब्राम डर जाता है। एक अंगीठी और एक मशाल दिखाई देते हैं और काटे हुए पशुओं की दो पंक्तियों के बीच से होकर गुज़र जाते हैं।</w:t>
      </w:r>
    </w:p>
    <w:p>
      <w:pPr/>
      <w:r>
        <w:rPr>
          <w:lang w:val="hi_IN" w:bidi="hi_IN"/>
        </w:rPr>
      </w:r>
      <w:r>
        <w:rPr>
          <w:lang w:val="hi_IN" w:bidi="hi_IN"/>
        </w:rPr>
        <w:t>यहाँ रुकें और समूह के रूप में, अँगीठी और मशाल की तस्वीर को देखें। इस ऑडियो को यहाँ रोकें।</w:t>
      </w:r>
    </w:p>
    <w:p>
      <w:pPr/>
      <w:r>
        <w:rPr>
          <w:lang w:val="hi_IN" w:bidi="hi_IN"/>
        </w:rPr>
      </w:r>
      <w:r>
        <w:rPr>
          <w:lang w:val="hi_IN" w:bidi="hi_IN"/>
        </w:rPr>
        <w:t>यहोवा अब्राम के साथ वाचा बाँधता है। यहोवा कहता है, "मैं तेरे वंशजों को यह देश दूँगा। मैं उन्हें मिस्र की नदी से लेकर फरात महानदी तक का देश देता हूँ। मैं उन्हें केनियों, कनिज्जियों, कदमोनियों, हित्तियों, परिज्जियों, रापाइयों, एमोरियों, कनानियों, गिर्गाशियों और यबूसियों का देश दूँगा।"</w:t>
      </w:r>
    </w:p>
    <w:p>
      <w:pPr/>
      <w:r>
        <w:rPr>
          <w:lang w:val="hi_IN" w:bidi="hi_IN"/>
        </w:rPr>
      </w:r>
      <w:r>
        <w:rPr>
          <w:lang w:val="hi_IN" w:bidi="hi_IN"/>
        </w:rPr>
        <w:t>यहाँ रुकें और समूह के रूप में, मिस्र की नदी और फरात महानदी के बीच देश का नक्शा देखें। समूह को दिखाएँ कि नक्शे पर केनियों, कनिज्जियों, कदमोनियों, हित्तियों, परिज्जियों, रापाइयों, एमोरियों, कनानियों, गिर्गाशियों और यबूसियों का देश कहाँ रहा होगा।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15:1–21 का ऑडियो संस्करण समझने में सबसे सरल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दमिश्क का एलीएजेर (जिसका उल्लेख किया गया है)</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अब्राम से कहता है। वह कहता है, "अब्राम, मत डर। मैं तेरी ढाल की तरह रक्षा करूँगा, और तुझे प्रतिफल दूँगा।"</w:t>
      </w:r>
    </w:p>
    <w:p>
      <w:pPr/>
      <w:r>
        <w:rPr>
          <w:lang w:val="hi_IN" w:bidi="hi_IN"/>
        </w:rPr>
      </w:r>
      <w:r>
        <w:rPr>
          <w:lang w:val="hi_IN" w:bidi="hi_IN"/>
        </w:rPr>
        <w:t>नाटक को रोकें। यहोवा का किरदार निभाने वाले व्यक्ति से पूछें, "आप क्या महसूस कर रहे हैं या क्या सोच रहे हैं?" वह व्यक्ति इस प्रकार से कह सकता है, "पिछली कहानी में, अब्राम ने सदोम के राजा द्वारा दी गई कोई भी सम्पत्ति नहीं ली थी। मैं अब्राम से खुश हूँ और चाहता हूँ कि वह मेरे प्रति विश्वासयोग्य बना रहे।" अभिनय को फिर से शुरू करें।</w:t>
      </w:r>
    </w:p>
    <w:p>
      <w:pPr/>
      <w:r>
        <w:rPr>
          <w:lang w:val="hi_IN" w:bidi="hi_IN"/>
        </w:rPr>
      </w:r>
      <w:r>
        <w:rPr>
          <w:lang w:val="hi_IN" w:bidi="hi_IN"/>
        </w:rPr>
        <w:t>अब्राम उत्तर देता है, "हे प्रभु यहोवा, जो तू मुझे देता है, उससे क्या लाभ, क्योंकि मेरी तो कोई संतान नहीं है? मेरा दास दमिश्क का एलीएजेर, मेरा वारिस होगा।"</w:t>
      </w:r>
    </w:p>
    <w:p>
      <w:pPr/>
      <w:r>
        <w:rPr>
          <w:lang w:val="hi_IN" w:bidi="hi_IN"/>
        </w:rPr>
      </w:r>
      <w:r>
        <w:rPr>
          <w:lang w:val="hi_IN" w:bidi="hi_IN"/>
        </w:rPr>
        <w:t>नाटक को रोकें। अब्राम का किरदार निभाने वाले व्यक्ति से पूछें, "आप क्या महसूस कर रहे हैं या क्या सोच रहे हैं?" वह व्यक्ति इस प्रकार कह सकता है, जैसे "मैं बहुत परेशान हूँ कि मेरी कोई संतान नहीं है जो मेरी संपत्ति की वारिस बने," "मैं निराश हूँ," या "मैं यह समझ नहीं पाता कि परमेश्वर की आशीषों का क्या लाभ यदि इन्हें देने के लिए मेरे पास कोई संतान ही नहीं।" अभिनय को फिर से शुरू करें।</w:t>
      </w:r>
    </w:p>
    <w:p>
      <w:pPr/>
      <w:r>
        <w:rPr>
          <w:lang w:val="hi_IN" w:bidi="hi_IN"/>
        </w:rPr>
      </w:r>
      <w:r>
        <w:rPr>
          <w:lang w:val="hi_IN" w:bidi="hi_IN"/>
        </w:rPr>
        <w:t>यहोवा उत्तर देता है, "एलीएजेर तेरा वारिस नहीं होगा। तेरा जो निज पुत्र होगा, वही तेरा वारिस होगा।"</w:t>
      </w:r>
    </w:p>
    <w:p>
      <w:pPr/>
      <w:r>
        <w:rPr>
          <w:lang w:val="hi_IN" w:bidi="hi_IN"/>
        </w:rPr>
      </w:r>
      <w:r>
        <w:rPr>
          <w:lang w:val="hi_IN" w:bidi="hi_IN"/>
        </w:rPr>
        <w:t>फिर यहोवा अब्राम को बाहर लाता है। वह कहता है, "आकाश में तारों को देख। क्या तू उनको गिन सकता है?" तेरे वंशज आकाश में तारों के समान होंगे।"</w:t>
      </w:r>
    </w:p>
    <w:p>
      <w:pPr/>
      <w:r>
        <w:rPr>
          <w:lang w:val="hi_IN" w:bidi="hi_IN"/>
        </w:rPr>
      </w:r>
      <w:r>
        <w:rPr>
          <w:lang w:val="hi_IN" w:bidi="hi_IN"/>
        </w:rPr>
        <w:t>नाटक को रोकें। अब्राम का किरदार निभाने वाले व्यक्ति से पूछें, "आप क्या महसूस कर रहे हैं या क्या सोच रहे हैं?" वह व्यक्ति इस प्रकार कह सकता है, जैसे "यहोवा जो कुछ कह रहा है उससे मुझे भरोसा मिला है," या "मैं तारों को गिन नहीं सकता, इसलिए मैं आश्चर्यचकित हूँ कि मेरे वंशज इतने अधिक होंगे।" अभिनय को फिर से शुरू करें।</w:t>
      </w:r>
    </w:p>
    <w:p>
      <w:pPr/>
      <w:r>
        <w:rPr>
          <w:lang w:val="hi_IN" w:bidi="hi_IN"/>
        </w:rPr>
      </w:r>
      <w:r>
        <w:rPr>
          <w:lang w:val="hi_IN" w:bidi="hi_IN"/>
        </w:rPr>
        <w:t>अब्राम ने यहोवा की प्रतिज्ञा पर विश्वास किया। यहोवा खुश हुआ और अब्राम द्वारा विश्वास के प्रति उत्तर को सच्चे समर्पण का प्रमाण माना।</w:t>
      </w:r>
    </w:p>
    <w:p>
      <w:pPr/>
      <w:r>
        <w:rPr>
          <w:lang w:val="hi_IN" w:bidi="hi_IN"/>
        </w:rPr>
      </w:r>
      <w:r>
        <w:rPr>
          <w:lang w:val="hi_IN" w:bidi="hi_IN"/>
        </w:rPr>
        <w:t>नाटक को रोकें। अब्राम का किरदार निभाने वाले व्यक्ति से पूछें, "आप क्या महसूस कर रहे हैं या क्या सोच रहे हैं?" वह व्यक्ति इस प्रकार कह सकता है, जैसे "मुझे नहीं पता कि मेरा बच्चा कैसे होगा, लेकिन मुझे भरोसा है कि परमेश्वर जो कुछ कहता है उसे पूरा करेगा," या "मुझे पूरा विश्वास है कि परमेश्वर अपनी कही हुई बात पूरी करेगा।" यहोवा का किरदार निभाने वाले व्यक्ति से पूछें, "आप कैसा महसूस कर रहे हैं?" वह व्यक्ति इस प्रकार कह सकता है, जैसे "क्योंकि अब्राम ने मुझ पर विश्वास किया है, इसलिए मैं हमारे सम्बन्ध को अच्छा मानता हूँ," या "मैं उदारता से अब्राम को धर्मी ठहराता हूँ।" अभिनय को फिर से शुरू करें।</w:t>
      </w:r>
    </w:p>
    <w:p>
      <w:pPr/>
      <w:r>
        <w:rPr>
          <w:lang w:val="hi_IN" w:bidi="hi_IN"/>
        </w:rPr>
      </w:r>
      <w:r>
        <w:rPr>
          <w:lang w:val="hi_IN" w:bidi="hi_IN"/>
        </w:rPr>
        <w:t>यहोवा अब्राम से कहता है, "मैं वह परमेश्वर हूँ जो तुझे कसदियों के ऊर नगर से बाहर ले आया, कि तुझको इस देश का अधिकार दूँ।"</w:t>
      </w:r>
    </w:p>
    <w:p>
      <w:pPr/>
      <w:r>
        <w:rPr>
          <w:lang w:val="hi_IN" w:bidi="hi_IN"/>
        </w:rPr>
      </w:r>
      <w:r>
        <w:rPr>
          <w:lang w:val="hi_IN" w:bidi="hi_IN"/>
        </w:rPr>
        <w:t>अब्राम ने कहा, "मैं कैसे जानूँ कि मैं इसका अधिकारी होऊँगा?"</w:t>
      </w:r>
    </w:p>
    <w:p>
      <w:pPr/>
      <w:r>
        <w:rPr>
          <w:lang w:val="hi_IN" w:bidi="hi_IN"/>
        </w:rPr>
      </w:r>
      <w:r>
        <w:rPr>
          <w:lang w:val="hi_IN" w:bidi="hi_IN"/>
        </w:rPr>
        <w:t>नाटक को रोकें। अब्राम का किरदार निभाने वाले व्यक्ति से पूछें, "आप क्या महसूस कर रहे हैं या क्या सोच रहे हैं?" वह व्यक्ति इस प्रकार कह सकता है, जैसे "मैं अनिश्चित हूँ," या "मुझे पता है कि यह परमेश्वर की ओर से एक दृढ़ प्रतिज्ञा है, लेकिन मेरी संस्कृति में चिन्ह माँगना सामान्य है," या "मैं परमेश्वर पर विश्वास करता हूँ, लेकिन मुझे प्रमाण चाहिए।" अभिनय को फिर से शुरू करें।</w:t>
      </w:r>
    </w:p>
    <w:p>
      <w:pPr/>
      <w:r>
        <w:rPr>
          <w:lang w:val="hi_IN" w:bidi="hi_IN"/>
        </w:rPr>
      </w:r>
      <w:r>
        <w:rPr>
          <w:lang w:val="hi_IN" w:bidi="hi_IN"/>
        </w:rPr>
        <w:t>यहोवा उत्तर देता है, "मेरे लिए एक बछिया, एक बकरी और एक मेढ़ा ले आ। वे सभी पशु तीन वर्ष के होने चाहिए। एक पिण्डुक और एक कबूतर का बच्चा भी ले ला।"</w:t>
      </w:r>
    </w:p>
    <w:p>
      <w:pPr/>
      <w:r>
        <w:rPr>
          <w:lang w:val="hi_IN" w:bidi="hi_IN"/>
        </w:rPr>
      </w:r>
      <w:r>
        <w:rPr>
          <w:lang w:val="hi_IN" w:bidi="hi_IN"/>
        </w:rPr>
        <w:t>अब्राम एक बछिया, एक बकरी, एक मेढ़ा, एक पिण्डुक और एक कबूतर को ले आया। उसने बछिया, बकरी और मेढ़े को आधा-आधा काट देता है, और दोनों टुकड़ों को आमने-सामने दो पंक्तियों में रख देता है। उसने पक्षियों के टुकड़े नहीं किए। माँसाहारी पक्षी पशुओं को खाने के लिए आते हैं, लेकिन अब्राम उन्हें उड़ा देता है।</w:t>
      </w:r>
    </w:p>
    <w:p>
      <w:pPr/>
      <w:r>
        <w:rPr>
          <w:lang w:val="hi_IN" w:bidi="hi_IN"/>
        </w:rPr>
      </w:r>
      <w:r>
        <w:rPr>
          <w:lang w:val="hi_IN" w:bidi="hi_IN"/>
        </w:rPr>
        <w:t>जब सूर्य अस्त होता है, तो अब्राम गहरी नींद में सो जाता है। उसके ऊपर गहरा अंधकार और भय छा जाता है।</w:t>
      </w:r>
    </w:p>
    <w:p>
      <w:pPr/>
      <w:r>
        <w:rPr>
          <w:lang w:val="hi_IN" w:bidi="hi_IN"/>
        </w:rPr>
      </w:r>
      <w:r>
        <w:rPr>
          <w:lang w:val="hi_IN" w:bidi="hi_IN"/>
        </w:rPr>
        <w:t>नाटक को रोकें। अब्राम का किरदार निभाने वाले व्यक्ति से पूछें, "आप क्या महसूस कर रहे हैं या क्या सोच रहे हैं?" वह व्यक्ति इस प्रकार कह सकता है, जैसे "मैं डर गया हूँ," "मुझे पता है कि परमेश्वर आ रहा है, और मुझे नहीं पता कि क्या होगा," या "मैं जानता हूँ कि मैंने एक अनुष्ठान की तैयारी की है, लेकिन मुझे नहीं पता कि आगे क्या होगा।" अभिनय को फिर से शुरू करें।</w:t>
      </w:r>
    </w:p>
    <w:p>
      <w:pPr/>
      <w:r>
        <w:rPr>
          <w:lang w:val="hi_IN" w:bidi="hi_IN"/>
        </w:rPr>
      </w:r>
      <w:r>
        <w:rPr>
          <w:lang w:val="hi_IN" w:bidi="hi_IN"/>
        </w:rPr>
        <w:t>यहोवा अब्राम से कहता है, "तेरे वंशज उस देश में चार सौ वर्ष तक परदेशियों के रूप में रहेंगे जो उनका नहीं है। वे दास होंगे और उन्हें दुःख दिया जाएगा, लेकिन मैं उस देश को दण्ड दूँगा जिसने उन्हें दास बनाया है, और वे बहुत धन वहाँ से लेकर निकल आएँगे। हालाँकि, तेरी मृत्यु शांति से होगी और तू पूरे बुढ़ापे में दफनाया जाएगा। तेरे वंशज चार पीढ़ियों के बाद यहाँ वापस आएँगे, क्योंकि यहाँ रहने वाले लोगों का पाप पूरा नहीं हुआ है।"</w:t>
      </w:r>
    </w:p>
    <w:p>
      <w:pPr/>
      <w:r>
        <w:rPr>
          <w:lang w:val="hi_IN" w:bidi="hi_IN"/>
        </w:rPr>
      </w:r>
      <w:r>
        <w:rPr>
          <w:lang w:val="hi_IN" w:bidi="hi_IN"/>
        </w:rPr>
        <w:t>नाटक को रोकें। अब्राम का किरदार निभाने वाले व्यक्ति से पूछें, "आप क्या महसूस कर रहे हैं या क्या सोच रहे हैं?" वह व्यक्ति इस प्रकार कह सकता है, जैसे "मुझे यह सुनकर आनन्द है कि मैं बुढ़ापे में शान्ति से मरूँगा," "मुझे अपने वंशजों के बारे में सुनकर आश्चर्य हुआ," या "मुझे याद आया कि मैं भी इस देश में एक परदेशी हूँ जो मेरा नहीं है, इसलिए मैं उस समय का इंतजार करता हूँ जब मेरे वंशज इस देश को अपना घर बनाएँगे।" अभिनय को फिर से शुरू करें।</w:t>
      </w:r>
    </w:p>
    <w:p>
      <w:pPr/>
      <w:r>
        <w:rPr>
          <w:lang w:val="hi_IN" w:bidi="hi_IN"/>
        </w:rPr>
      </w:r>
      <w:r>
        <w:rPr>
          <w:lang w:val="hi_IN" w:bidi="hi_IN"/>
        </w:rPr>
        <w:t>सूर्य अस्त होता है और घोर अंधकार छा जाता है। एक जलती हुईं अँगीठी और एक मशाल पशुओं के टुकड़ों के बीच में से होकर निकलती है। उस दिन यहोवा ने अब्राम के साथ वाचा बाँधी। वह कहता है, "मैं तेरे वंशजों को यह देश मिस्र की नदी से लेकर फरात महानदी तक देता हूँ। मैं तेरे वंशजों को केनियों, कनिज्जियों, कदमोनियों, हित्तियों, परिज्जियों, रापाइयों, एमोरियों, कनानियों, गिर्गाशियों और यबूसियों का देश देता हूँ।"</w:t>
      </w:r>
    </w:p>
    <w:p>
      <w:pPr/>
      <w:r>
        <w:rPr>
          <w:lang w:val="hi_IN" w:bidi="hi_IN"/>
        </w:rPr>
      </w:r>
      <w:r>
        <w:rPr>
          <w:lang w:val="hi_IN" w:bidi="hi_IN"/>
        </w:rPr>
        <w:t>नाटक को रोकें। यहोवा का किरदार निभाने वाले व्यक्ति से पूछें, "आप क्या महसूस कर रहे हैं या क्या सोच रहे हैं?" वह व्यक्ति इस प्रकार से उत्तर दे सकता है, जैसे "मैं चाहता हूँ कि अब्राम जान ले कि मैं उससे की गई अपनी प्रतिज्ञाएँ निश्चित रूप से पूरी करूँगा," या "मैंने एक दृढ़ प्रतिज्ञा की है जिसे पूरा करने की योजना बना रहा हूँ।"</w:t>
      </w:r>
      <w:r>
        <w:rPr>
          <w:lang w:val="hi_IN" w:bidi="hi_IN"/>
        </w:rPr>
      </w:r>
    </w:p>
    <w:p>
      <w:pPr>
        <w:pStyle w:val="Heading3"/>
      </w:pPr>
      <w:r>
        <w:rPr>
          <w:lang w:val="hi_IN" w:bidi="hi_IN"/>
        </w:rPr>
        <w:t>आवश्यक जानकारी</w:t>
      </w:r>
    </w:p>
    <w:p>
      <w:pPr/>
      <w:r>
        <w:rPr>
          <w:lang w:val="hi_IN" w:bidi="hi_IN"/>
        </w:rPr>
      </w:r>
      <w:r>
        <w:rPr>
          <w:lang w:val="hi_IN" w:bidi="hi_IN"/>
        </w:rPr>
        <w:t>उत्पत्ति 15:1–21 का ऑडियो संस्करण समझने में सबसे सरल अनुवाद में सुनें।</w:t>
      </w:r>
    </w:p>
    <w:p>
      <w:pPr/>
      <w:r>
        <w:rPr>
          <w:lang w:val="hi_IN" w:bidi="hi_IN"/>
        </w:rPr>
      </w:r>
      <w:r>
        <w:rPr>
          <w:lang w:val="hi_IN" w:bidi="hi_IN"/>
        </w:rPr>
        <w:t>इस चरण में, समूह इस भाग की प्रमुख शब्दावली और शब्दों पर चर्चा करेगा।</w:t>
      </w:r>
    </w:p>
    <w:p>
      <w:pPr/>
      <w:r>
        <w:rPr>
          <w:lang w:val="hi_IN" w:bidi="hi_IN"/>
        </w:rPr>
      </w:r>
      <w:r>
        <w:rPr>
          <w:lang w:val="hi_IN" w:bidi="hi_IN"/>
        </w:rPr>
        <w:t xml:space="preserve">बाद में, परमेश्वर एक </w:t>
      </w:r>
      <w:r>
        <w:rPr>
          <w:b/>
          <w:lang w:val="hi_IN" w:bidi="hi_IN"/>
        </w:rPr>
        <w:t>दर्शन</w:t>
      </w:r>
      <w:r>
        <w:rPr>
          <w:lang w:val="hi_IN" w:bidi="hi_IN"/>
        </w:rPr>
        <w:t xml:space="preserve"> में अब्राम के पास आया। दर्शन अलौकिक अनुभवों को दर्शाते हैं। वे उस समय को बताते हैं जब परमेश्वर किसी व्यक्ति को जागते समय दिव्य प्रकाशन देता है। सपने वे हैं जो परमेश्वर लोगों को तब दिखाता है जब वे सो रहे होते हैं। यदि आपकी भाषा में दर्शन और स्वप्न के लिए केवल एक ही शब्द है, तो आप यह स्पष्ट करना चाहेंगे कि जब व्यक्ति को परमेश्वर का संदेश मिला तो वह जाग रहा था या सो रहा था।</w:t>
      </w:r>
    </w:p>
    <w:p>
      <w:pPr/>
      <w:r>
        <w:rPr>
          <w:lang w:val="hi_IN" w:bidi="hi_IN"/>
        </w:rPr>
      </w:r>
      <w:r>
        <w:rPr>
          <w:lang w:val="hi_IN" w:bidi="hi_IN"/>
        </w:rPr>
        <w:t xml:space="preserve">यहाँ रुकें और समूह के रूप में दर्शन शब्द पर चर्चा करें। एक समूह के रूप में, चर्चा करें कि दर्शन के लिए कौन सा शब्द या वर्णनात्मक वाक्यांश सबसे अच्छा होगा। </w:t>
      </w:r>
      <w:r>
        <w:rPr>
          <w:b/>
          <w:lang w:val="hi_IN" w:bidi="hi_IN"/>
        </w:rPr>
        <w:t>दर्शन</w:t>
      </w:r>
      <w:r>
        <w:rPr>
          <w:lang w:val="hi_IN" w:bidi="hi_IN"/>
        </w:rPr>
        <w:t xml:space="preserve"> को मुख्य शब्दावली में देखें, और अगली कहानियों में उसी शब्द का उपयोग करें। इस ऑडियो को यहाँ रोकें।</w:t>
      </w:r>
    </w:p>
    <w:p>
      <w:pPr/>
      <w:r>
        <w:rPr>
          <w:lang w:val="hi_IN" w:bidi="hi_IN"/>
        </w:rPr>
      </w:r>
      <w:r>
        <w:rPr>
          <w:lang w:val="hi_IN" w:bidi="hi_IN"/>
        </w:rPr>
        <w:t>परमेश्वर ने कहा, "मत डर। मैं तेरी ढाल और तेरा अत्यन्त बड़ा प्रतिफल हूँ।"</w:t>
      </w:r>
    </w:p>
    <w:p>
      <w:pPr/>
      <w:r>
        <w:rPr>
          <w:lang w:val="hi_IN" w:bidi="hi_IN"/>
        </w:rPr>
      </w:r>
      <w:r>
        <w:rPr>
          <w:lang w:val="hi_IN" w:bidi="hi_IN"/>
        </w:rPr>
        <w:t xml:space="preserve">अब्राम ने उत्तर दिया, "हे प्रभु यहोवा, हे महान परमेश्वर, तेरी आशीषों से मुझे क्या लाभ क्योंकि मैं सन्तानहीन हूँ?" यहाँ, अब्राम ने परमेश्वर के लिए एक नाम का उपयोग किया, </w:t>
      </w:r>
      <w:r>
        <w:rPr>
          <w:b/>
          <w:lang w:val="hi_IN" w:bidi="hi_IN"/>
        </w:rPr>
        <w:t>अदोनाई</w:t>
      </w:r>
      <w:r>
        <w:rPr>
          <w:lang w:val="hi_IN" w:bidi="hi_IN"/>
        </w:rPr>
        <w:t xml:space="preserve"> जिसका अर्थ है "स्वामी।" वह परमेश्वर का व्यक्तिगत नाम, </w:t>
      </w:r>
      <w:r>
        <w:rPr>
          <w:b/>
          <w:lang w:val="hi_IN" w:bidi="hi_IN"/>
        </w:rPr>
        <w:t>यहोवा</w:t>
      </w:r>
      <w:r>
        <w:rPr>
          <w:lang w:val="hi_IN" w:bidi="hi_IN"/>
        </w:rPr>
        <w:t xml:space="preserve"> का भी उपयोग करता है। उत्पत्ति में परमेश्वर के लिए नामों का यह संयोजन दुर्लभ है, लेकिन बाद में अब्राम के वंशजों के भविष्यद्वक्ता इसे सामान्य रूप से उपयोग करते थे। शब्दावली में </w:t>
      </w:r>
      <w:r>
        <w:rPr>
          <w:b/>
          <w:lang w:val="hi_IN" w:bidi="hi_IN"/>
        </w:rPr>
        <w:t>यहोवा</w:t>
      </w:r>
      <w:r>
        <w:rPr>
          <w:lang w:val="hi_IN" w:bidi="hi_IN"/>
        </w:rPr>
        <w:t xml:space="preserve"> शब्द को देखें और उसी शब्द का उपयोग करें जिसका उपयोग आपने पिछली कहानियों में किया है।</w:t>
      </w:r>
    </w:p>
    <w:p>
      <w:pPr/>
      <w:r>
        <w:rPr>
          <w:lang w:val="hi_IN" w:bidi="hi_IN"/>
        </w:rPr>
      </w:r>
      <w:r>
        <w:rPr>
          <w:lang w:val="hi_IN" w:bidi="hi_IN"/>
        </w:rPr>
        <w:t xml:space="preserve">अब्राम ने आगे कहा, "मुझे तो तूने वंश नहीं दिया, इसलिए मेरा दास दमिश्क का एलीएजेर ही मेरा </w:t>
      </w:r>
      <w:r>
        <w:rPr>
          <w:b/>
          <w:lang w:val="hi_IN" w:bidi="hi_IN"/>
        </w:rPr>
        <w:t>वारिस</w:t>
      </w:r>
      <w:r>
        <w:rPr>
          <w:lang w:val="hi_IN" w:bidi="hi_IN"/>
        </w:rPr>
        <w:t xml:space="preserve"> होगा।" किसी की मृत्यु के बाद उसकी संपत्ति या धन उसके वारिस को मिलता था।</w:t>
      </w:r>
    </w:p>
    <w:p>
      <w:pPr/>
      <w:r>
        <w:rPr>
          <w:lang w:val="hi_IN" w:bidi="hi_IN"/>
        </w:rPr>
      </w:r>
      <w:r>
        <w:rPr>
          <w:lang w:val="hi_IN" w:bidi="hi_IN"/>
        </w:rPr>
        <w:t>परमेश्वर ने उत्तर दिया, "वह मनुष्य तेरा वारिस नहीं होगा। तेरा जो निज पुत्र होगा, वही तेरा वारिस होगा।"</w:t>
      </w:r>
    </w:p>
    <w:p>
      <w:pPr/>
      <w:r>
        <w:rPr>
          <w:lang w:val="hi_IN" w:bidi="hi_IN"/>
        </w:rPr>
      </w:r>
      <w:r>
        <w:rPr>
          <w:lang w:val="hi_IN" w:bidi="hi_IN"/>
        </w:rPr>
        <w:t xml:space="preserve">फिर परमेश्वर अब्राम को बाहर ले गया। परमेश्वर ने कहा, “आकाश में तारों को देख। क्या तू उनको गिन सकता है?" तेरे </w:t>
      </w:r>
      <w:r>
        <w:rPr>
          <w:b/>
          <w:lang w:val="hi_IN" w:bidi="hi_IN"/>
        </w:rPr>
        <w:t>वंशज</w:t>
      </w:r>
      <w:r>
        <w:rPr>
          <w:lang w:val="hi_IN" w:bidi="hi_IN"/>
        </w:rPr>
        <w:t xml:space="preserve"> आकाश के तारों के समान होंगे।" वंशज का मतलब अब्राम की संतान, उनकी संतान और उन सब लोगों से है जो अब्राम से उत्पन्न हुए और उसे अपना पूर्वज मानते हैं। अब्राम के वंशज बाद में यहूदी लोगों के रूप में जाने जाएंगे।</w:t>
      </w:r>
    </w:p>
    <w:p>
      <w:pPr/>
      <w:r>
        <w:rPr>
          <w:lang w:val="hi_IN" w:bidi="hi_IN"/>
        </w:rPr>
      </w:r>
      <w:r>
        <w:rPr>
          <w:lang w:val="hi_IN" w:bidi="hi_IN"/>
        </w:rPr>
        <w:t xml:space="preserve">अब्राम ने परमेश्वर पर </w:t>
      </w:r>
      <w:r>
        <w:rPr>
          <w:b/>
          <w:lang w:val="hi_IN" w:bidi="hi_IN"/>
        </w:rPr>
        <w:t>विश्वास</w:t>
      </w:r>
      <w:r>
        <w:rPr>
          <w:lang w:val="hi_IN" w:bidi="hi_IN"/>
        </w:rPr>
        <w:t xml:space="preserve"> किया। यहाँ, "विश्वास" शब्द का अर्थ है कि अब्राम ने परमेश्वर पर विश्वास किया और उसे भरोसा था कि परमेश्वर अपनी प्रतिज्ञाओं को पूरा करेगा। यह पहली बार है कि इन कहानियों में विश्वास के लिए इस शब्द का उपयोग किया गया है।</w:t>
      </w:r>
    </w:p>
    <w:p>
      <w:pPr/>
      <w:r>
        <w:rPr>
          <w:lang w:val="hi_IN" w:bidi="hi_IN"/>
        </w:rPr>
      </w:r>
      <w:r>
        <w:rPr>
          <w:lang w:val="hi_IN" w:bidi="hi_IN"/>
        </w:rPr>
        <w:t xml:space="preserve">यहाँ रुकें और समूह में विश्वास के लिए शब्द पर चर्चा करें। विश्वास के लिए कौन सा शब्द या वर्णनात्मक वाक्यांश सबसे अच्छा रहेगा? मुख्य शब्दावली में </w:t>
      </w:r>
      <w:r>
        <w:rPr>
          <w:b/>
          <w:lang w:val="hi_IN" w:bidi="hi_IN"/>
        </w:rPr>
        <w:t>विश्वास</w:t>
      </w:r>
      <w:r>
        <w:rPr>
          <w:lang w:val="hi_IN" w:bidi="hi_IN"/>
        </w:rPr>
        <w:t xml:space="preserve"> शब्द को देखें, और अगली कहानियों में उसी शब्द का उपयोग करें। इस ऑडियो को यहाँ रोकें।</w:t>
      </w:r>
    </w:p>
    <w:p>
      <w:pPr/>
      <w:r>
        <w:rPr>
          <w:lang w:val="hi_IN" w:bidi="hi_IN"/>
        </w:rPr>
      </w:r>
      <w:r>
        <w:rPr>
          <w:lang w:val="hi_IN" w:bidi="hi_IN"/>
        </w:rPr>
        <w:t xml:space="preserve">और इसलिए परमेश्वर ने अब्राम को </w:t>
      </w:r>
      <w:r>
        <w:rPr>
          <w:b/>
          <w:lang w:val="hi_IN" w:bidi="hi_IN"/>
        </w:rPr>
        <w:t>धर्मी</w:t>
      </w:r>
      <w:r>
        <w:rPr>
          <w:lang w:val="hi_IN" w:bidi="hi_IN"/>
        </w:rPr>
        <w:t xml:space="preserve"> ठहराया।</w:t>
      </w:r>
    </w:p>
    <w:p>
      <w:pPr/>
      <w:r>
        <w:rPr>
          <w:lang w:val="hi_IN" w:bidi="hi_IN"/>
        </w:rPr>
      </w:r>
      <w:r>
        <w:rPr>
          <w:lang w:val="hi_IN" w:bidi="hi_IN"/>
        </w:rPr>
        <w:t xml:space="preserve">पुराने नियम में धार्मिकता का विचार, परमेश्वर और लोगों के बीच या अलग-अलग लोगों के बीच के संबंधों पर आधारित है। धार्मिकता का अर्थ है पवित्रता, सही स्थिति, या दोष का अभाव। शब्दावली में इस शब्द को देखें और अगली सभी कहानियों में </w:t>
      </w:r>
      <w:r>
        <w:rPr>
          <w:b/>
          <w:lang w:val="hi_IN" w:bidi="hi_IN"/>
        </w:rPr>
        <w:t>धार्मिकता</w:t>
      </w:r>
      <w:r>
        <w:rPr>
          <w:lang w:val="hi_IN" w:bidi="hi_IN"/>
        </w:rPr>
        <w:t xml:space="preserve"> के लिए एक ही शब्द का उपयोग करें। आपको अपने पूरे अनुवाद में धार्मिकता की अवधारणाओं का वर्णन एक ही तरीके से करना चाहिए। उदाहरण के लिए, आप धार्मिकता का वर्णन परमेश्वर के साथ सही सम्बन्ध के रूप में कर सकते हैं। आप इसे कानूनी भाषा में दोषरहित/निर्दोष भी कह सकते हैं। इन अवधारणाओं का वर्णन करने के अन्य तरीके हैं:</w:t>
      </w:r>
    </w:p>
    <w:p>
      <w:pPr>
        <w:pStyle w:val="ListBullet"/>
        <w:spacing w:line="240" w:lineRule="auto"/>
        <w:ind w:left="720"/>
      </w:pPr>
      <w:r>
        <w:rPr>
          <w:lang w:val="hi_IN" w:bidi="hi_IN"/>
        </w:rPr>
      </w:r>
      <w:r>
        <w:rPr>
          <w:lang w:val="hi_IN" w:bidi="hi_IN"/>
        </w:rPr>
        <w:t>परमेश्वर की दृष्टि में सही होना</w:t>
      </w:r>
    </w:p>
    <w:p>
      <w:pPr>
        <w:pStyle w:val="ListBullet"/>
        <w:spacing w:line="240" w:lineRule="auto"/>
        <w:ind w:left="720"/>
      </w:pPr>
      <w:r>
        <w:rPr>
          <w:lang w:val="hi_IN" w:bidi="hi_IN"/>
        </w:rPr>
      </w:r>
      <w:r>
        <w:rPr>
          <w:lang w:val="hi_IN" w:bidi="hi_IN"/>
        </w:rPr>
        <w:t>परमेश्वर के साथ सही स्थिति में होना</w:t>
      </w:r>
    </w:p>
    <w:p>
      <w:pPr>
        <w:pStyle w:val="ListBullet"/>
        <w:spacing w:line="240" w:lineRule="auto"/>
        <w:ind w:left="720"/>
      </w:pPr>
      <w:r>
        <w:rPr>
          <w:lang w:val="hi_IN" w:bidi="hi_IN"/>
        </w:rPr>
      </w:r>
      <w:r>
        <w:rPr>
          <w:lang w:val="hi_IN" w:bidi="hi_IN"/>
        </w:rPr>
        <w:t>परमेश्वर द्वारा स्वीकार किया जाना</w:t>
      </w:r>
    </w:p>
    <w:p>
      <w:pPr/>
      <w:r>
        <w:rPr>
          <w:lang w:val="hi_IN" w:bidi="hi_IN"/>
        </w:rPr>
      </w:r>
      <w:r>
        <w:rPr>
          <w:lang w:val="hi_IN" w:bidi="hi_IN"/>
        </w:rPr>
        <w:t>याद रखें कि बाइबल में लोग कभी भी अपने आप से अच्छे कार्यों से धर्मी नहीं बन सकते। धार्मिकता के लिए आपका शब्द या वाक्यांश अच्छे कार्यों पर आधारित नहीं होना चाहिए।</w:t>
      </w:r>
    </w:p>
    <w:p>
      <w:pPr/>
      <w:r>
        <w:rPr>
          <w:lang w:val="hi_IN" w:bidi="hi_IN"/>
        </w:rPr>
      </w:r>
      <w:r>
        <w:rPr>
          <w:lang w:val="hi_IN" w:bidi="hi_IN"/>
        </w:rPr>
        <w:t>क्योंकि यह बहुत ही महत्वपूर्ण शब्द है, इस पर कुछ समय व्यतीत करें। आपको अपनी संस्कृति में कोई उपयुक्त उपमा मिल सकती है। उदाहरण के लिए, आप किसी वस्तु के टूट जाने और उसके काम में न आने का उदाहरण दे सकते हैं। जब कोई वस्तु टूट जाती है, तो उसको ठीक करने का ऐसा कोई तरीका नहीं होता है कि वह फिर से पूरी तरह उपयोग करने योग्य बन जाए। शायद यह मिट्टी का बर्तन, तुम्बा, धनुष-बाण या ऐसा ही कुछ हो सकता है। शायद वह एक टेढ़ा तीर हो सकता है जो अब निशाने पर नहीं लग सकता।</w:t>
      </w:r>
    </w:p>
    <w:p>
      <w:pPr/>
      <w:r>
        <w:rPr>
          <w:lang w:val="hi_IN" w:bidi="hi_IN"/>
        </w:rPr>
      </w:r>
      <w:r>
        <w:rPr>
          <w:lang w:val="hi_IN" w:bidi="hi_IN"/>
        </w:rPr>
        <w:t>धार्मिकता वह अवधारणा है, जिसके अनुसार परमेश्वर उन चीजों को पुनर्स्थापित करता है जिन्हें मनुष्य पुनर्स्थापित नहीं कर सकते। वह न केवल वस्तु को ठीक करता है, बल्कि उसे फिर से इस तरह से उपयोगी बना देता है, जैसे कि वह कभी टूटी ही न हो।</w:t>
      </w:r>
    </w:p>
    <w:p>
      <w:pPr/>
      <w:r>
        <w:rPr>
          <w:lang w:val="hi_IN" w:bidi="hi_IN"/>
        </w:rPr>
      </w:r>
      <w:r>
        <w:rPr>
          <w:lang w:val="hi_IN" w:bidi="hi_IN"/>
        </w:rPr>
        <w:t xml:space="preserve">यहाँ रुकें और नीचे दी गई गतिविधि करें। आप समूह से कहें कि वे दो-दो के जोड़े में बिना किसी शब्द का उपयोग किए अपनी धार्मिकता को "दिखाएँ" समूह यह चर्चा कर सकता है कि उन्होंने क्या देखा और यह तय कर सकता है कि क्या ये क्रियाएँ उस विचार को सही ढंग से दिखाती है। यदि ऐसा है, तो आप धार्मिकता का वर्णन करने के लिए सही तरीका ढूँढने में मदद के लिए उन क्रियाओं का उपयोग कर सकते हैं। मुख्य शब्दावली में </w:t>
      </w:r>
      <w:r>
        <w:rPr>
          <w:b/>
          <w:lang w:val="hi_IN" w:bidi="hi_IN"/>
        </w:rPr>
        <w:t>धार्मिकता</w:t>
      </w:r>
      <w:r>
        <w:rPr>
          <w:lang w:val="hi_IN" w:bidi="hi_IN"/>
        </w:rPr>
        <w:t>शब्द को देखें।</w:t>
      </w:r>
    </w:p>
    <w:p>
      <w:pPr/>
      <w:r>
        <w:rPr>
          <w:lang w:val="hi_IN" w:bidi="hi_IN"/>
        </w:rPr>
      </w:r>
      <w:r>
        <w:rPr>
          <w:lang w:val="hi_IN" w:bidi="hi_IN"/>
        </w:rPr>
        <w:t>अब्राम ने कहा, "मैं कैसे जानूँ, कि मैं इसका अधिकारी होऊँगा?"</w:t>
      </w:r>
    </w:p>
    <w:p>
      <w:pPr/>
      <w:r>
        <w:rPr>
          <w:lang w:val="hi_IN" w:bidi="hi_IN"/>
        </w:rPr>
      </w:r>
      <w:r>
        <w:rPr>
          <w:lang w:val="hi_IN" w:bidi="hi_IN"/>
        </w:rPr>
        <w:t xml:space="preserve">परमेश्वर ने अब्राम से कहा, "मेरे लिए एक </w:t>
      </w:r>
      <w:r>
        <w:rPr>
          <w:b/>
          <w:lang w:val="hi_IN" w:bidi="hi_IN"/>
        </w:rPr>
        <w:t>बछिया</w:t>
      </w:r>
      <w:r>
        <w:rPr>
          <w:lang w:val="hi_IN" w:bidi="hi_IN"/>
        </w:rPr>
        <w:t xml:space="preserve">, एक बकरी और एक </w:t>
      </w:r>
      <w:r>
        <w:rPr>
          <w:b/>
          <w:lang w:val="hi_IN" w:bidi="hi_IN"/>
        </w:rPr>
        <w:t>मेढ़ा</w:t>
      </w:r>
      <w:r>
        <w:rPr>
          <w:lang w:val="hi_IN" w:bidi="hi_IN"/>
        </w:rPr>
        <w:t xml:space="preserve"> ले आ, जिनकी उम्र तीन वर्ष होगी। मेरे पास एक </w:t>
      </w:r>
      <w:r>
        <w:rPr>
          <w:b/>
          <w:lang w:val="hi_IN" w:bidi="hi_IN"/>
        </w:rPr>
        <w:t>कबूतर</w:t>
      </w:r>
      <w:r>
        <w:rPr>
          <w:lang w:val="hi_IN" w:bidi="hi_IN"/>
        </w:rPr>
        <w:t xml:space="preserve"> और एक </w:t>
      </w:r>
      <w:r>
        <w:rPr>
          <w:b/>
          <w:lang w:val="hi_IN" w:bidi="hi_IN"/>
        </w:rPr>
        <w:t>पिण्डुक</w:t>
      </w:r>
      <w:r>
        <w:rPr>
          <w:lang w:val="hi_IN" w:bidi="hi_IN"/>
        </w:rPr>
        <w:t xml:space="preserve"> का बच्चा भी ले आ।" बछिया एक कम उम्र की गाय होती है जिसने अभी तक बछड़ा नहीं जना है। मेंढ़ा एक नर भेड़ है जो संतान उत्पन्न कर सकता है। कबूतर और पिण्डुक दो प्रकार के पक्षी हैं।</w:t>
      </w:r>
    </w:p>
    <w:p>
      <w:pPr/>
      <w:r>
        <w:rPr>
          <w:lang w:val="hi_IN" w:bidi="hi_IN"/>
        </w:rPr>
      </w:r>
      <w:r>
        <w:rPr>
          <w:lang w:val="hi_IN" w:bidi="hi_IN"/>
        </w:rPr>
        <w:t>यहाँ रुकें और समूह के रूप में एक बछिया, बकरी, मेढ़ा, कबूतर और पिण्डुक की तस्वीर को देखें।</w:t>
      </w:r>
    </w:p>
    <w:p>
      <w:pPr/>
      <w:r>
        <w:rPr>
          <w:lang w:val="hi_IN" w:bidi="hi_IN"/>
        </w:rPr>
      </w:r>
      <w:r>
        <w:rPr>
          <w:lang w:val="hi_IN" w:bidi="hi_IN"/>
        </w:rPr>
        <w:t>रुकें और समूह में चर्चा करें: क्या आपकी भाषा में इन पशुओं के लिए विशेष शब्द है? इस ऑडियो को यहाँ रोकें।</w:t>
      </w:r>
    </w:p>
    <w:p>
      <w:pPr/>
      <w:r>
        <w:rPr>
          <w:lang w:val="hi_IN" w:bidi="hi_IN"/>
        </w:rPr>
      </w:r>
      <w:r>
        <w:rPr>
          <w:lang w:val="hi_IN" w:bidi="hi_IN"/>
        </w:rPr>
        <w:t xml:space="preserve">अब्राम पशुओं को परमेश्वर के पास ले आया। अब्राम ने बछिया, बकरी, और मेढ़े के दो टुकड़े कर दिए। उसने कबूतर और पिण्डुक के टुकड़े नहीं किए। उसने जानवरों को बीच में से दो टुकड़े कर दिए और टुकड़ों को आमने-सामने रख दिया। </w:t>
      </w:r>
      <w:r>
        <w:rPr>
          <w:b/>
          <w:lang w:val="hi_IN" w:bidi="hi_IN"/>
        </w:rPr>
        <w:t>माँसाहारी पक्षी</w:t>
      </w:r>
      <w:r>
        <w:rPr>
          <w:lang w:val="hi_IN" w:bidi="hi_IN"/>
        </w:rPr>
        <w:t xml:space="preserve"> मरे हुए पशुओं को खाने के लिए उतरे, परन्तु अब्राम ने उन्हें उड़ा दिया। माँसाहारी पक्षी उन पक्षियों को दिखाते हैं जो मरे हुए जानवरों को खाते हैं।</w:t>
      </w:r>
    </w:p>
    <w:p>
      <w:pPr/>
      <w:r>
        <w:rPr>
          <w:lang w:val="hi_IN" w:bidi="hi_IN"/>
        </w:rPr>
      </w:r>
      <w:r>
        <w:rPr>
          <w:lang w:val="hi_IN" w:bidi="hi_IN"/>
        </w:rPr>
        <w:t>यहाँ रुकें और माँसाहारी पक्षियों के समूह की एक तस्वीर दिखाएँ। समूह में चर्चा करें: क्या आपकी भाषा में समान पक्षियों के लिए शब्द है? इस ऑडियो को यहाँ रोकें।</w:t>
      </w:r>
    </w:p>
    <w:p>
      <w:pPr/>
      <w:r>
        <w:rPr>
          <w:lang w:val="hi_IN" w:bidi="hi_IN"/>
        </w:rPr>
      </w:r>
      <w:r>
        <w:rPr>
          <w:lang w:val="hi_IN" w:bidi="hi_IN"/>
        </w:rPr>
        <w:t xml:space="preserve">जब सूर्य अस्त होने लगा, तो परमेश्वर ने अब्राम को </w:t>
      </w:r>
      <w:r>
        <w:rPr>
          <w:b/>
          <w:lang w:val="hi_IN" w:bidi="hi_IN"/>
        </w:rPr>
        <w:t>गहरी नींद</w:t>
      </w:r>
      <w:r>
        <w:rPr>
          <w:lang w:val="hi_IN" w:bidi="hi_IN"/>
        </w:rPr>
        <w:t xml:space="preserve"> में सुला दिया। यहाँ, गहरी नींद का अर्थ भारी नींद से है जो एक बेहोशी के समान है।</w:t>
      </w:r>
    </w:p>
    <w:p>
      <w:pPr/>
      <w:r>
        <w:rPr>
          <w:lang w:val="hi_IN" w:bidi="hi_IN"/>
        </w:rPr>
      </w:r>
      <w:r>
        <w:rPr>
          <w:lang w:val="hi_IN" w:bidi="hi_IN"/>
        </w:rPr>
        <w:t xml:space="preserve">अब्राम पर गहरा अंधकार और भय छा गया। परमेश्वर ने अब्राम से कहा, "तू निश्चय जान ले कि तेरे वंशज चार सौ वर्ष तक उस देश में परदेशी रहेंगे जो उनका अपना नहीं है। वे दास होंगे और उनको दुःख दिया जाएगा। लेकिन मैं उस देश को दण्ड दूँगा जो उनको दुःख देगा, और उसके बाद वे बहुत धन वहाँ से लेकर निकल जाएँगे। परन्तु अब्राम, तू </w:t>
      </w:r>
      <w:r>
        <w:rPr>
          <w:b/>
          <w:lang w:val="hi_IN" w:bidi="hi_IN"/>
        </w:rPr>
        <w:t>शांति, कुशल</w:t>
      </w:r>
      <w:r>
        <w:rPr>
          <w:lang w:val="hi_IN" w:bidi="hi_IN"/>
        </w:rPr>
        <w:t xml:space="preserve"> से मरेगा और तुझे पूरे बुढ़ापे में मिट्टी दी जाएगी।" यह पहली बार है जब इन कहानियों में "शालोम" शब्द का इस्तेमाल किया गया है, जिसका अर्थ है शान्ति। शान्ति शब्द का अर्थ, संघर्षों का अभाव और जीवन की सम्पूर्णता या परिपूर्णता है।</w:t>
      </w:r>
    </w:p>
    <w:p>
      <w:pPr/>
      <w:r>
        <w:rPr>
          <w:lang w:val="hi_IN" w:bidi="hi_IN"/>
        </w:rPr>
      </w:r>
      <w:r>
        <w:rPr>
          <w:lang w:val="hi_IN" w:bidi="hi_IN"/>
        </w:rPr>
        <w:t xml:space="preserve">यहाँ रुकें और मुख्य शब्दावली में </w:t>
      </w:r>
      <w:r>
        <w:rPr>
          <w:b/>
          <w:lang w:val="hi_IN" w:bidi="hi_IN"/>
        </w:rPr>
        <w:t>शान्ति</w:t>
      </w:r>
      <w:r>
        <w:rPr>
          <w:lang w:val="hi_IN" w:bidi="hi_IN"/>
        </w:rPr>
        <w:t xml:space="preserve"> शब्द को देखें। इस ऑडियो को यहाँ रोकें।</w:t>
      </w:r>
    </w:p>
    <w:p>
      <w:pPr/>
      <w:r>
        <w:rPr>
          <w:lang w:val="hi_IN" w:bidi="hi_IN"/>
        </w:rPr>
      </w:r>
      <w:r>
        <w:rPr>
          <w:lang w:val="hi_IN" w:bidi="hi_IN"/>
        </w:rPr>
        <w:t xml:space="preserve">परमेश्वर ने कहा, "चौथी </w:t>
      </w:r>
      <w:r>
        <w:rPr>
          <w:b/>
          <w:lang w:val="hi_IN" w:bidi="hi_IN"/>
        </w:rPr>
        <w:t>पीढ़ी</w:t>
      </w:r>
      <w:r>
        <w:rPr>
          <w:lang w:val="hi_IN" w:bidi="hi_IN"/>
        </w:rPr>
        <w:t xml:space="preserve"> में तेरे वंशज इस देश में फिर आएँगे। एमोरियों का </w:t>
      </w:r>
      <w:r>
        <w:rPr>
          <w:b/>
          <w:lang w:val="hi_IN" w:bidi="hi_IN"/>
        </w:rPr>
        <w:t>पाप</w:t>
      </w:r>
      <w:r>
        <w:rPr>
          <w:lang w:val="hi_IN" w:bidi="hi_IN"/>
        </w:rPr>
        <w:t xml:space="preserve"> अभी तक पूरा नहीं हुआ है।" पीढ़ी के लिए शब्द एक निश्चित वर्ष की संख्या नहीं है, बल्कि एक लंबे जीवन काल को दर्शाता है। यहाँ, चार पीढ़ियाँ शायद लगभग चार सौ वर्ष की समय अवधि को दर्शाती है।</w:t>
      </w:r>
    </w:p>
    <w:p>
      <w:pPr/>
      <w:r>
        <w:rPr>
          <w:lang w:val="hi_IN" w:bidi="hi_IN"/>
        </w:rPr>
      </w:r>
      <w:r>
        <w:rPr>
          <w:lang w:val="hi_IN" w:bidi="hi_IN"/>
        </w:rPr>
        <w:t xml:space="preserve">पाप परमेश्वर के प्रति अवज्ञा को दिखाता है। सुनिश्चित करें कि आप यहाँ जिस शब्द का इस्तेमाल करते हैं, इसका मतलब यह नहीं है कि कोई व्यक्ति धार्मिक कार्य करने में विफल रहा है जैसे कि धार्मिक प्रार्थना या कुछ धार्मिक नियमों का पालन न करना। यहाँ, पाप एक सामान्य शब्द है जो किसी विशेष पाप को नहीं दर्शाता है। मुख्य शब्दावली में </w:t>
      </w:r>
      <w:r>
        <w:rPr>
          <w:b/>
          <w:lang w:val="hi_IN" w:bidi="hi_IN"/>
        </w:rPr>
        <w:t>पाप</w:t>
      </w:r>
      <w:r>
        <w:rPr>
          <w:lang w:val="hi_IN" w:bidi="hi_IN"/>
        </w:rPr>
        <w:t>शब्द को देखें और इस कहानी में उसी शब्द का उपयोग करें जिसका उपयोग आपने पिछली कहानियों में किया है।</w:t>
      </w:r>
    </w:p>
    <w:p>
      <w:pPr/>
      <w:r>
        <w:rPr>
          <w:lang w:val="hi_IN" w:bidi="hi_IN"/>
        </w:rPr>
      </w:r>
      <w:r>
        <w:rPr>
          <w:lang w:val="hi_IN" w:bidi="hi_IN"/>
        </w:rPr>
        <w:t xml:space="preserve">जब सूर्य अस्त हो गया और अंधकार छा गया, तो एक धुएँ वाली </w:t>
      </w:r>
      <w:r>
        <w:rPr>
          <w:b/>
          <w:lang w:val="hi_IN" w:bidi="hi_IN"/>
        </w:rPr>
        <w:t>अँगीठी</w:t>
      </w:r>
      <w:r>
        <w:rPr>
          <w:lang w:val="hi_IN" w:bidi="hi_IN"/>
        </w:rPr>
        <w:t xml:space="preserve"> और एक जलती हुई </w:t>
      </w:r>
      <w:r>
        <w:rPr>
          <w:b/>
          <w:lang w:val="hi_IN" w:bidi="hi_IN"/>
        </w:rPr>
        <w:t>मशाल</w:t>
      </w:r>
      <w:r>
        <w:rPr>
          <w:lang w:val="hi_IN" w:bidi="hi_IN"/>
        </w:rPr>
        <w:t xml:space="preserve"> उन पशुओं के टुकड़ों के बीच से होकर निकली। अँगीठियाँ छोटे मिट्टी के बर्तन थे जिनमें जलते हुए कोयले रखे जाते थे ताकि रोटी पकाई जा सके। मशालें जलती हुई लकड़ियाँ थीं जिसका उपयोग रोशनी के लिए किया जाता था।</w:t>
      </w:r>
    </w:p>
    <w:p>
      <w:pPr/>
      <w:r>
        <w:rPr>
          <w:lang w:val="hi_IN" w:bidi="hi_IN"/>
        </w:rPr>
      </w:r>
      <w:r>
        <w:rPr>
          <w:lang w:val="hi_IN" w:bidi="hi_IN"/>
        </w:rPr>
        <w:t>यहाँ रुकें और समूह के रूप में चर्चा करें कि क्या आपकी भाषा में ऐसी समान वस्तुएँ हैं। इस ऑडियो को यहाँ रोकें।</w:t>
      </w:r>
    </w:p>
    <w:p>
      <w:pPr/>
      <w:r>
        <w:rPr>
          <w:lang w:val="hi_IN" w:bidi="hi_IN"/>
        </w:rPr>
      </w:r>
      <w:r>
        <w:rPr>
          <w:lang w:val="hi_IN" w:bidi="hi_IN"/>
        </w:rPr>
        <w:t xml:space="preserve">फिर, उस दिन, परमेश्वर ने अब्राम के साथ </w:t>
      </w:r>
      <w:r>
        <w:rPr>
          <w:b/>
          <w:lang w:val="hi_IN" w:bidi="hi_IN"/>
        </w:rPr>
        <w:t>वाचा</w:t>
      </w:r>
      <w:r>
        <w:rPr>
          <w:lang w:val="hi_IN" w:bidi="hi_IN"/>
        </w:rPr>
        <w:t xml:space="preserve"> बाँधी। वाचा एक स्थायी समझौता होता है जो दो व्यक्तियों या समूहों के बीच शान्ति या मित्रता स्थापित करता है। दोनों व्यक्ति इस वाचा के प्रति विश्वासयोग्य बने रहने और एक-दूसरे के साथ अच्छे सम्बन्ध बनाए रखने के लिए सहमति होते हैं। दोनों पक्ष धार्मिक अनुष्ठान या बलिदान के द्वारा वाचा के प्रति विश्वासयोग्य बने रहने की शपथ लेते हैं।</w:t>
      </w:r>
    </w:p>
    <w:p>
      <w:pPr/>
      <w:r>
        <w:rPr>
          <w:lang w:val="hi_IN" w:bidi="hi_IN"/>
        </w:rPr>
      </w:r>
      <w:r>
        <w:rPr>
          <w:lang w:val="hi_IN" w:bidi="hi_IN"/>
        </w:rPr>
        <w:t>वाचाएँ कानूनी अनुबंधों से अधिक गहरी होती हैं क्योंकि वाचाओं में दोनों पक्षों की ओर से निष्ठा और बलिदानी प्रेम की आवश्यकता होती है। यही कारण हो सकता है कि वाचाएँ अक्सर "पिता" और "पुत्र" जैसे रिश्तेदारी शब्दों का उपयोग करती हैं। कुछ प्रकार की वाचाओं में एक दूसरे से की गई प्रतिज्ञाओं को पूरा करने के लिए एक साथ परिवार का भोजन करना शामिल होता है। प्राचीन निकट-पूर्व में, केवल इस्राएल के यहूदी लोग ही परमेश्वर के साथ वाचा में शामिल हुए। परमेश्वर अपने लोगों के साथ वाचाएँ बाँधता है, ताकि वह उनसे उसके प्रेम और विश्वासयोग्यता की प्रतिज्ञा कर सकें और वे भी परमेश्वर के प्रति प्रेम और विश्वासयोग्यता दिखाएँ। परमेश्वर द्वारा अपने लोगों के साथ की गई वाचाएँ यह दिखाती है कि परमेश्वर के साथ उनके संबंध के कारण ये लोग अब दूसरे लोगों से अलग हैं।</w:t>
      </w:r>
    </w:p>
    <w:p>
      <w:pPr/>
      <w:r>
        <w:rPr>
          <w:lang w:val="hi_IN" w:bidi="hi_IN"/>
        </w:rPr>
      </w:r>
      <w:r>
        <w:rPr>
          <w:lang w:val="hi_IN" w:bidi="hi_IN"/>
        </w:rPr>
        <w:t xml:space="preserve">यहाँ रुकें और मुख्य शब्दावली में </w:t>
      </w:r>
      <w:r>
        <w:rPr>
          <w:b/>
          <w:lang w:val="hi_IN" w:bidi="hi_IN"/>
        </w:rPr>
        <w:t>वाचा</w:t>
      </w:r>
      <w:r>
        <w:rPr>
          <w:lang w:val="hi_IN" w:bidi="hi_IN"/>
        </w:rPr>
        <w:t xml:space="preserve">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16:1–16</w:t>
      </w:r>
      <w:r>
        <w:rPr>
          <w:lang w:val="hi_IN" w:bidi="hi_IN"/>
        </w:rPr>
      </w:r>
    </w:p>
    <w:p>
      <w:pPr>
        <w:pStyle w:val="Heading3"/>
      </w:pPr>
      <w:r>
        <w:rPr>
          <w:lang w:val="hi_IN" w:bidi="hi_IN"/>
        </w:rPr>
        <w:t>सुने और मन में रखें</w:t>
      </w:r>
    </w:p>
    <w:p>
      <w:pPr/>
      <w:r>
        <w:rPr>
          <w:lang w:val="hi_IN" w:bidi="hi_IN"/>
        </w:rPr>
      </w:r>
      <w:r>
        <w:rPr>
          <w:lang w:val="hi_IN" w:bidi="hi_IN"/>
        </w:rPr>
        <w:t>उत्पत्ति 16:1–16 को सुनें और इसे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16:1–16 का ऑडियो संस्करण सबसे सरल अनुवाद में सुनें।</w:t>
      </w:r>
    </w:p>
    <w:p>
      <w:pPr/>
      <w:r>
        <w:rPr>
          <w:lang w:val="hi_IN" w:bidi="hi_IN"/>
        </w:rPr>
      </w:r>
      <w:r>
        <w:rPr>
          <w:lang w:val="hi_IN" w:bidi="hi_IN"/>
        </w:rPr>
        <w:t>यह कहानी उस समय की है जब परमेश्वर ने अब्राम के साथ वाचा बाँधी। यह कहानी अब्राम के सबसे बड़े पुत्र इश्माएल के जन्म का वर्णन करती है, जब सारै ने अपनी दासी हागार के द्वारा संतान पाने की कोशिश की।</w:t>
      </w:r>
    </w:p>
    <w:p>
      <w:pPr/>
      <w:r>
        <w:rPr>
          <w:lang w:val="hi_IN" w:bidi="hi_IN"/>
        </w:rPr>
      </w:r>
      <w:r>
        <w:rPr>
          <w:lang w:val="hi_IN" w:bidi="hi_IN"/>
        </w:rPr>
        <w:t>अब्राम की पत्नी सारै ने अब्राम को कोई संतान नहीं दी थी। सारै की संस्कृति में, किसी पत्नी के संतान न होना लज्जा की बात समझी जाती थी।</w:t>
      </w:r>
    </w:p>
    <w:p>
      <w:pPr/>
      <w:r>
        <w:rPr>
          <w:lang w:val="hi_IN" w:bidi="hi_IN"/>
        </w:rPr>
      </w:r>
      <w:r>
        <w:rPr>
          <w:lang w:val="hi_IN" w:bidi="hi_IN"/>
        </w:rPr>
        <w:t>यहाँ रुकें और समूह में चर्चा करें: आपकी संस्कृति उन स्त्रियों के बारे में क्या सोचती है जिनकी कोई संतान नहीं है? इस ऑडियो को यहाँ रोकें।</w:t>
      </w:r>
    </w:p>
    <w:p>
      <w:pPr/>
      <w:r>
        <w:rPr>
          <w:lang w:val="hi_IN" w:bidi="hi_IN"/>
        </w:rPr>
      </w:r>
      <w:r>
        <w:rPr>
          <w:lang w:val="hi_IN" w:bidi="hi_IN"/>
        </w:rPr>
        <w:t>लेकिन सारै के पास हागार नाम की एक मिस्री दासी थी, जो सारै की संपत्ति थी। हो सकता है कि हागार सारै के विवाह के दहेज का हिस्सा रही हो या फिर उसे मिस्र में सारै को दिया गया हो। हागार, सारै की निजी दासी थी।</w:t>
      </w:r>
    </w:p>
    <w:p>
      <w:pPr/>
      <w:r>
        <w:rPr>
          <w:lang w:val="hi_IN" w:bidi="hi_IN"/>
        </w:rPr>
      </w:r>
      <w:r>
        <w:rPr>
          <w:lang w:val="hi_IN" w:bidi="hi_IN"/>
        </w:rPr>
        <w:t>इसलिए सारै ने अब्राम से कहा, "परमेश्वर ने तो मेरी कोख बन्द कर रखी है। मेरी दासी के पास जा। सम्भव है कि मेरा घर उसके द्वारा बस जाए।" "मेरी दासी के पास जा" का अर्थ है दासी के साथ यौन सम्बन्ध बनाना। सारै की संस्कृति में, यह एक सामान्य प्रथा थी कि बिना बच्चों वाली पत्नी अपने पति को दूसरी पत्नी के रूप में एक दासी देती थी, ताकि उस दासी के माध्यम से बच्चे पैदा हो सकें। दासी द्वारा जन्मा बच्चा पहली पत्नी की संतान माना जाता था। दासी द्वारा जन्मा कोई भी पुत्र पति की मृत्यु के बाद सब कुछ का वारिस बन जाता था, लेकिन यदि पहली पत्नी का कुछ समय बाद अपना पुत्र हो जाता था, तो पहली पत्नी का पुत्र वारिस बनता था।</w:t>
      </w:r>
    </w:p>
    <w:p>
      <w:pPr/>
      <w:r>
        <w:rPr>
          <w:lang w:val="hi_IN" w:bidi="hi_IN"/>
        </w:rPr>
      </w:r>
      <w:r>
        <w:rPr>
          <w:lang w:val="hi_IN" w:bidi="hi_IN"/>
        </w:rPr>
        <w:t>यहाँ रुकें और समूह में चर्चा करें: आपकी संस्कृति आपकी पत्नी की दासी द्वारा बच्चा पैदा करने के बारे में क्या सोचती है? आपको क्या लगता है कि परमेश्वर इस बारे में कैसा महसूस कर रहा है? इस ऑडियो को यहाँ रोकें।</w:t>
      </w:r>
    </w:p>
    <w:p>
      <w:pPr/>
      <w:r>
        <w:rPr>
          <w:lang w:val="hi_IN" w:bidi="hi_IN"/>
        </w:rPr>
      </w:r>
      <w:r>
        <w:rPr>
          <w:lang w:val="hi_IN" w:bidi="hi_IN"/>
        </w:rPr>
        <w:t>अब्राम सारै की बात से सहमत हुआ। जब वे दस वर्ष तक कनान देश में रहे, तब सारै ने अपनी मिस्री दासी हागार को लिया, और अब्राम को दूसरी पत्नी के रूप में दे दिया। कहानी में इस्तेमाल की गई सारी भाषा लगभग उत्पत्ति 3 की भाषा के समान ही है, जब हव्वा ने वह फल लिया जिसे परमेश्वर ने खाने से मना किया था और अपने पति आदम को दे दिया।</w:t>
      </w:r>
    </w:p>
    <w:p>
      <w:pPr/>
      <w:r>
        <w:rPr>
          <w:lang w:val="hi_IN" w:bidi="hi_IN"/>
        </w:rPr>
      </w:r>
      <w:r>
        <w:rPr>
          <w:lang w:val="hi_IN" w:bidi="hi_IN"/>
        </w:rPr>
        <w:t>आप यहाँ भी उन्हीं शब्दों और वाक्यांशों का उपयोग करना चाहेंगे जिन्हें आपने पिछली कहानी में किया था।</w:t>
      </w:r>
    </w:p>
    <w:p>
      <w:pPr/>
      <w:r>
        <w:rPr>
          <w:lang w:val="hi_IN" w:bidi="hi_IN"/>
        </w:rPr>
      </w:r>
      <w:r>
        <w:rPr>
          <w:lang w:val="hi_IN" w:bidi="hi_IN"/>
        </w:rPr>
        <w:t>हालाँकि यह कहानी सारै और हागार दोनों के लिए "पत्नी" शब्द का उपयोग करती है, लेकिन हागार को अभी भी दासी माना गया है और उसे पूरी पत्नी का अधिकार नहीं था।</w:t>
      </w:r>
    </w:p>
    <w:p>
      <w:pPr/>
      <w:r>
        <w:rPr>
          <w:lang w:val="hi_IN" w:bidi="hi_IN"/>
        </w:rPr>
      </w:r>
      <w:r>
        <w:rPr>
          <w:lang w:val="hi_IN" w:bidi="hi_IN"/>
        </w:rPr>
        <w:t>यहाँ रुकें और समूह में चर्चा करें: क्या आपकी भाषा में पूर्ण पत्नी के अधिकारों के बिना दूसरी पत्नी के लिए कोई शब्द या वाक्यांश है? इस ऑडियो को यहाँ रोकें।</w:t>
      </w:r>
    </w:p>
    <w:p>
      <w:pPr/>
      <w:r>
        <w:rPr>
          <w:lang w:val="hi_IN" w:bidi="hi_IN"/>
        </w:rPr>
      </w:r>
      <w:r>
        <w:rPr>
          <w:lang w:val="hi_IN" w:bidi="hi_IN"/>
        </w:rPr>
        <w:t>अब्राम हागार के पास गया, और हागार गर्भवती हुई। यहाँ, "पास गया" एक और वाक्यांश है जिसका अर्थ है किसी के साथ यौन सम्बन्ध बनाना।</w:t>
      </w:r>
    </w:p>
    <w:p>
      <w:pPr/>
      <w:r>
        <w:rPr>
          <w:lang w:val="hi_IN" w:bidi="hi_IN"/>
        </w:rPr>
      </w:r>
      <w:r>
        <w:rPr>
          <w:lang w:val="hi_IN" w:bidi="hi_IN"/>
        </w:rPr>
        <w:t>जब हागार को पता चला कि वह गर्भवती है, तो उसने सारै को तुच्छ समझना शुरू कर दिया। इसका अर्थ है कि हागार ने सारै को तुच्छ समझना शुरू कर दिया - वह सारै से घृणा करने लगी और उसकी नज़रों में सारै का कोई महत्व न रहा। उस समय की प्रथा के अनुसार, यदि कोई दासी, जो किसी व्यक्ति की दूसरी पत्नी थी, इस प्रकार व्यवहार करती थी मानो वह पहली पत्नी के बराबर है, तो भी पहली पत्नी को दूसरी पत्नी के साथ दासी जैसा व्यवहार करने का अधिकार था।</w:t>
      </w:r>
    </w:p>
    <w:p>
      <w:pPr/>
      <w:r>
        <w:rPr>
          <w:lang w:val="hi_IN" w:bidi="hi_IN"/>
        </w:rPr>
      </w:r>
      <w:r>
        <w:rPr>
          <w:lang w:val="hi_IN" w:bidi="hi_IN"/>
        </w:rPr>
        <w:t>तब सारै ने अब्राम से कहा, "मेरे दु:ख के लिए तू ही जिम्मेदार है! मैं जानती हूँ कि मैंने तो अपनी दासी को तेरी पत्नी कर दिया, पर जब उसने जाना कि वह गर्भवती है, तब वह मुझे तुच्छ समझने लगी।" "तेरी पत्नी कर दिया" का अर्थ है सारै ने हागार को अब्राम को पत्नी के रूप में दिया। इस कहावत का अर्थ है कि सारै ने हागार को अब्राम को दे दिया ताकि हागार गर्भवती हो जाए।</w:t>
      </w:r>
    </w:p>
    <w:p>
      <w:pPr/>
      <w:r>
        <w:rPr>
          <w:lang w:val="hi_IN" w:bidi="hi_IN"/>
        </w:rPr>
      </w:r>
      <w:r>
        <w:rPr>
          <w:lang w:val="hi_IN" w:bidi="hi_IN"/>
        </w:rPr>
        <w:t>सारै ने अपनी बात समाप्त की, "परमेश्वर मेरे और तेरे बीच में न्याय करे!" "परमेश्वर मेरे और तेरे बीच में न्याय करे" एक ऐसा वाक्यांश था जिसका उपयोग लोग आमतौर पर परमेश्वर से यह तय करने के लिए करते थे कि किसी बहस में कौन सही था।</w:t>
      </w:r>
    </w:p>
    <w:p>
      <w:pPr/>
      <w:r>
        <w:rPr>
          <w:lang w:val="hi_IN" w:bidi="hi_IN"/>
        </w:rPr>
      </w:r>
      <w:r>
        <w:rPr>
          <w:lang w:val="hi_IN" w:bidi="hi_IN"/>
        </w:rPr>
        <w:t>अब्राम ने उत्तर दिया, "देख तेरी दासी तेरे वश में है। जैसा तुझे भला लगे वैसा ही उसके साथ कर।" "तेरे वश में" का अर्थ है "तेरे अधिकार में।" इसका अर्थ है कि सारै का हागार पर अब भी अधिकार है।</w:t>
      </w:r>
    </w:p>
    <w:p>
      <w:pPr/>
      <w:r>
        <w:rPr>
          <w:lang w:val="hi_IN" w:bidi="hi_IN"/>
        </w:rPr>
      </w:r>
      <w:r>
        <w:rPr>
          <w:lang w:val="hi_IN" w:bidi="hi_IN"/>
        </w:rPr>
        <w:t>फिर सारै हागार को दुःख देने लगी, और हागार भाग गई।</w:t>
      </w:r>
    </w:p>
    <w:p>
      <w:pPr/>
      <w:r>
        <w:rPr>
          <w:lang w:val="hi_IN" w:bidi="hi_IN"/>
        </w:rPr>
      </w:r>
      <w:r>
        <w:rPr>
          <w:lang w:val="hi_IN" w:bidi="hi_IN"/>
        </w:rPr>
        <w:t>यहाँ रुकें और समूह में चर्चा करें: आपको क्या लगता है कि सारै ने इस तरह का व्यवहार क्यों किया? आप सारै के व्यवहार के बारे में क्या सोचते हैं? इस ऑडियो को यहाँ रोकें।</w:t>
      </w:r>
    </w:p>
    <w:p>
      <w:pPr/>
      <w:r>
        <w:rPr>
          <w:lang w:val="hi_IN" w:bidi="hi_IN"/>
        </w:rPr>
      </w:r>
      <w:r>
        <w:rPr>
          <w:lang w:val="hi_IN" w:bidi="hi_IN"/>
        </w:rPr>
        <w:t>परमेश्वर के दूत ने हागार को जंगल में शूर के रास्ते पर जल के एक सोते के पास पाया। इन कहानियों में दूत शब्द पहली बार आया है। दूत अलौकिक और आत्मिक प्राणी थे जो परमेश्वर के संदेशवाहक थे। हालाँकि, इस कहानी में, "दूत" शब्द "यहोवा" शब्द के साथ जोड़ा गया है, जो परमेश्वर का व्यक्तिगत नाम है। यह वाक्यांश "परमेश्वर का दूत" शायद परमेश्वर की उपस्थिति को दर्शाता है जो मनुष्य के रूप में दिखाई देता है।</w:t>
      </w:r>
    </w:p>
    <w:p>
      <w:pPr/>
      <w:r>
        <w:rPr>
          <w:lang w:val="hi_IN" w:bidi="hi_IN"/>
        </w:rPr>
      </w:r>
      <w:r>
        <w:rPr>
          <w:lang w:val="hi_IN" w:bidi="hi_IN"/>
        </w:rPr>
        <w:t>परमेश्वर के दूत ने कहा, "हे सारै की दासी हागार, तू कहाँ से आती और कहाँ को जाती है?"</w:t>
      </w:r>
    </w:p>
    <w:p>
      <w:pPr/>
      <w:r>
        <w:rPr>
          <w:lang w:val="hi_IN" w:bidi="hi_IN"/>
        </w:rPr>
      </w:r>
      <w:r>
        <w:rPr>
          <w:lang w:val="hi_IN" w:bidi="hi_IN"/>
        </w:rPr>
        <w:t>हागार ने उत्तर दिया, "मैं अपनी स्वामिनी सारै के सामने से भाग आई हूँ।"</w:t>
      </w:r>
    </w:p>
    <w:p>
      <w:pPr/>
      <w:r>
        <w:rPr>
          <w:lang w:val="hi_IN" w:bidi="hi_IN"/>
        </w:rPr>
      </w:r>
      <w:r>
        <w:rPr>
          <w:lang w:val="hi_IN" w:bidi="hi_IN"/>
        </w:rPr>
        <w:t>परमेश्वर के दूत ने हागार को आज्ञा दी, "अपनी स्वामिनी के पास लौट जा और उसके वश में रह।" "उसके वश में रह" वाक्यांश का अर्थ था सारै की दासी होना और जो कुछ सारै करती है उसे स्वीकार करना।</w:t>
      </w:r>
    </w:p>
    <w:p>
      <w:pPr/>
      <w:r>
        <w:rPr>
          <w:lang w:val="hi_IN" w:bidi="hi_IN"/>
        </w:rPr>
      </w:r>
      <w:r>
        <w:rPr>
          <w:lang w:val="hi_IN" w:bidi="hi_IN"/>
        </w:rPr>
        <w:t>दूत ने हागार से यह भी कहा, "मैं तेरे वंश को बहुत बढ़ाऊँगा यहाँ तक कि बहुतायत के कारण उसकी गिनती न हो सकेगी।" यह वही प्रतिज्ञा है जो परमेश्वर ने अब्राम से की थी। यहाँ, परमेश्वर अब्राम से की गई अपनी प्रतिज्ञा पूरी कर रहा है, जबकि हागार अब्राम की पहली पत्नी नहीं है। उत्पत्ति में हागार एकमात्र महिला है जिससे परमेश्वर वंश की प्रतिज्ञा करता है।</w:t>
      </w:r>
    </w:p>
    <w:p>
      <w:pPr/>
      <w:r>
        <w:rPr>
          <w:lang w:val="hi_IN" w:bidi="hi_IN"/>
        </w:rPr>
      </w:r>
      <w:r>
        <w:rPr>
          <w:lang w:val="hi_IN" w:bidi="hi_IN"/>
        </w:rPr>
        <w:t>परमेश्वर के दूत ने कहा, "देख तू गर्भवती है, और पुत्र जनेगी। तू उसका नाम इश्माएल रखना, जिसका अर्थ है परमेश्वर सुनता है, क्योंकि परमेश्वर ने तेरे दुःख का हाल सुन लिया है। तेरा पुत्र जंगली गदहे के समान होगा।" जंगली गदहे रेगिस्तान में रहते थे। लोगों द्वारा उपयोग किए जाने वाले गदहों के विपरीत, ये गदहे अक्सर आज़ाद, बेनाम और हठी होते थे।</w:t>
      </w:r>
    </w:p>
    <w:p>
      <w:pPr/>
      <w:r>
        <w:rPr>
          <w:lang w:val="hi_IN" w:bidi="hi_IN"/>
        </w:rPr>
      </w:r>
      <w:r>
        <w:rPr>
          <w:lang w:val="hi_IN" w:bidi="hi_IN"/>
        </w:rPr>
        <w:t>समूह के रूप में, जंगली गदहे की तस्वीर को देखें। समूह में चर्चा करें: आप इस कथन के बारे में क्या सोचते हैं कि इश्माएल जंगली गदहे के समान होगा? आप परमेश्वर के बारे में क्या सोचते हैं जब वह किसी के व्यक्तित्व की भविष्यवाणी करता है? इस ऑडियो को यहाँ रोकें।</w:t>
      </w:r>
    </w:p>
    <w:p>
      <w:pPr/>
      <w:r>
        <w:rPr>
          <w:lang w:val="hi_IN" w:bidi="hi_IN"/>
        </w:rPr>
      </w:r>
      <w:r>
        <w:rPr>
          <w:lang w:val="hi_IN" w:bidi="hi_IN"/>
        </w:rPr>
        <w:t>दूत ने आगे कहा, "उसका हाथ सब के विरुद्ध उठेगा, और सब के हाथ उसके विरुद्ध उठेंगे। वह अपने सब भाई-बन्धुओं के मध्य में बसा रहेगा।" किसी का "किसी के विरुद्ध" होना एक ऐसी कहावत थी जिसका अर्थ था कि वे एक दूसरे से लड़ेंगे और एक दूसरे के प्रति शत्रुता रखेंगे।</w:t>
      </w:r>
    </w:p>
    <w:p>
      <w:pPr/>
      <w:r>
        <w:rPr>
          <w:lang w:val="hi_IN" w:bidi="hi_IN"/>
        </w:rPr>
      </w:r>
      <w:r>
        <w:rPr>
          <w:lang w:val="hi_IN" w:bidi="hi_IN"/>
        </w:rPr>
        <w:t>हागार ने उस परमेश्वर को, जिसने उससे कहा, अत्ताएलरोई नाम दिया, जिसका अर्थ है "देखनेवाला परमेश्वर" या "परमेश्वर जो मुझे देखता है।" पुराने नियम में हागार अकेली है जिसने परमेश्वर को एक नाम दिया।</w:t>
      </w:r>
    </w:p>
    <w:p>
      <w:pPr/>
      <w:r>
        <w:rPr>
          <w:lang w:val="hi_IN" w:bidi="hi_IN"/>
        </w:rPr>
      </w:r>
      <w:r>
        <w:rPr>
          <w:lang w:val="hi_IN" w:bidi="hi_IN"/>
        </w:rPr>
        <w:t>हागार ने सोचा, "क्या मैंने सचमुच उस परमेश्वर को देखा जो मुझे देखता है?" यहाँ कहानी में इस्तेमाल किए गए मूल शब्दों को समझना कठिन है। हो सकता है कि वे इस प्रकार से हो, "क्या मैंने सच में उसे देखा है जो मुझे देखता है?" या "अब मैंने उसे देखा जो मुझे देखता है!" या "क्या मैंने सच में परमेश्वर को देखा और जीवित रही?"</w:t>
      </w:r>
    </w:p>
    <w:p>
      <w:pPr/>
      <w:r>
        <w:rPr>
          <w:lang w:val="hi_IN" w:bidi="hi_IN"/>
        </w:rPr>
      </w:r>
      <w:r>
        <w:rPr>
          <w:lang w:val="hi_IN" w:bidi="hi_IN"/>
        </w:rPr>
        <w:t>यही कारण है कि हागर के पास जो कुँआ था उसका नाम बएर-लहई-रोई रखा गया, जिसका अर्थ है "जीवित परमेश्वर का कुँआ, जो देखता है।" वह कुआँ कादेश और बेरेद के बीच में था।</w:t>
      </w:r>
    </w:p>
    <w:p>
      <w:pPr/>
      <w:r>
        <w:rPr>
          <w:lang w:val="hi_IN" w:bidi="hi_IN"/>
        </w:rPr>
      </w:r>
      <w:r>
        <w:rPr>
          <w:lang w:val="hi_IN" w:bidi="hi_IN"/>
        </w:rPr>
        <w:t>यहाँ रुकें और समूह के रूप में, देखें कि नक्शे पर कुआँ, कादेश, और बेरेद कहाँ रहे होंगे। इस ऑडियो को यहाँ रोकें।</w:t>
      </w:r>
    </w:p>
    <w:p>
      <w:pPr/>
      <w:r>
        <w:rPr>
          <w:lang w:val="hi_IN" w:bidi="hi_IN"/>
        </w:rPr>
      </w:r>
      <w:r>
        <w:rPr>
          <w:lang w:val="hi_IN" w:bidi="hi_IN"/>
        </w:rPr>
        <w:t>इसलिए हागार ने अब्राम के लिए एक पुत्र को जन्म दिया, और अब्राम ने उस पुत्र का नाम इश्माएल रखा। अब्राम द्वारा इश्माएल का नाम रखना यह दिखाता है कि इश्माएल पूरी तरह से अब्राम का पुत्र माना गया। इससे यह भी पता चलता है कि अब्राम ने हागार की बात सुनी और उसका आदर किया जो उसने उसे बताया था कि जब वह भाग गई थी तो क्या हुआ था। अब्राम ने परमेश्वर की आज्ञा मानकर हागार के पुत्र का नाम इश्माएल रखा। अब्राम छियासी वर्ष का था जब हागार ने उसके लिए इश्माएल को जन्म दिया।</w:t>
      </w:r>
      <w:r>
        <w:rPr>
          <w:lang w:val="hi_IN" w:bidi="hi_IN"/>
        </w:rPr>
      </w:r>
    </w:p>
    <w:p>
      <w:pPr>
        <w:pStyle w:val="Heading3"/>
      </w:pPr>
      <w:r>
        <w:rPr>
          <w:lang w:val="hi_IN" w:bidi="hi_IN"/>
        </w:rPr>
        <w:t>घटनाओं को समझाना</w:t>
      </w:r>
    </w:p>
    <w:p>
      <w:pPr/>
      <w:r>
        <w:rPr>
          <w:lang w:val="hi_IN" w:bidi="hi_IN"/>
        </w:rPr>
      </w:r>
      <w:r>
        <w:rPr>
          <w:lang w:val="hi_IN" w:bidi="hi_IN"/>
        </w:rPr>
        <w:t>उत्पत्ति 16:1–16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w:t>
      </w:r>
      <w:r>
        <w:rPr>
          <w:lang w:val="hi_IN" w:bidi="hi_IN"/>
        </w:rPr>
        <w:t xml:space="preserve"> अब्राम की पत्नी सारै की कोई संतान नहीं थी। लेकिन उसके पास हागार नाम की एक मिस्री दासी थी। इसलिए सारै ने अपनी दासी हागार को अब्राम को दे दिया ताकि उसके द्वारा संतान उत्पन्न हो। लेकिन हागार ने सारै के साथ बुरा व्यवहार करना शुरू कर दिया। सारै ने हागार के साथ बुरा व्यवहार किया, और हागार भाग गई।</w:t>
      </w:r>
    </w:p>
    <w:p>
      <w:pPr/>
      <w:r>
        <w:rPr>
          <w:lang w:val="hi_IN" w:bidi="hi_IN"/>
        </w:rPr>
      </w:r>
      <w:r>
        <w:rPr>
          <w:b/>
          <w:lang w:val="hi_IN" w:bidi="hi_IN"/>
        </w:rPr>
        <w:t>दूसरा दृश्य:</w:t>
      </w:r>
      <w:r>
        <w:rPr>
          <w:lang w:val="hi_IN" w:bidi="hi_IN"/>
        </w:rPr>
        <w:t xml:space="preserve"> यहोवा का दूत जंगल में शूर जाने वाले रास्ते पर पानी के एक सोते के पास हागार के पास आया। यहोवा ने हागार की पीड़ा सुनी, और उसने हागार को एक पुत्र देने की प्रतिज्ञा की जो जंगली गदहे के समान होगा।</w:t>
      </w:r>
    </w:p>
    <w:p>
      <w:pPr/>
      <w:r>
        <w:rPr>
          <w:lang w:val="hi_IN" w:bidi="hi_IN"/>
        </w:rPr>
      </w:r>
      <w:r>
        <w:rPr>
          <w:b/>
          <w:lang w:val="hi_IN" w:bidi="hi_IN"/>
        </w:rPr>
        <w:t>तीसरा दृश्य:</w:t>
      </w:r>
      <w:r>
        <w:rPr>
          <w:lang w:val="hi_IN" w:bidi="hi_IN"/>
        </w:rPr>
        <w:t xml:space="preserve"> इसलिए हागार ने यहोवा को "परमेश्वर जो मुझे देखता है" नाम दिया, क्योंकि उसने मन में सोचा, "क्या मैंने सच में उसे देखा है जो मुझे देखता है?" यही कारण है कि जिस कुएँ के पास वह थी, उसका नाम बाद में बएर-लहई-रोई रखा गया, जिसका अर्थ है "जीवित परमेश्वर का कुँआ जो मुझे देखता है।"</w:t>
      </w:r>
    </w:p>
    <w:p>
      <w:pPr/>
      <w:r>
        <w:rPr>
          <w:lang w:val="hi_IN" w:bidi="hi_IN"/>
        </w:rPr>
      </w:r>
      <w:r>
        <w:rPr>
          <w:b/>
          <w:lang w:val="hi_IN" w:bidi="hi_IN"/>
        </w:rPr>
        <w:t>चौथा दृश्य:</w:t>
      </w:r>
      <w:r>
        <w:rPr>
          <w:lang w:val="hi_IN" w:bidi="hi_IN"/>
        </w:rPr>
        <w:t xml:space="preserve"> इसलिए हागार ने अब्राम के लिए एक पुत्र को जन्म दिया, और अब्राम ने उसका नाम इश्माएल रखा। अब्राम छियासी वर्ष का था जब इश्माएल का जन्म हुआ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हागार</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इश्माएल (जिसका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कल्पना करें कि पहला दृश्य कहानी को कैसे शुरू करता है। आप पहले दृश्य को फिर से व्यवस्थित करना चाह सकते हैं। परमेश्वर द्वारा अब्राम के साथ वाचा बाँधने के लगभग दस वर्ष बाद, सारै ने एक दिन अब्राम से खुलकर बात की। इसलिए सारै ने अब्राम से कहा, "देख।" यह एक ऐसा शब्द था जिसका अर्थ था कि सारै आगे जो कहने वाली थी वह महत्वपूर्ण था।</w:t>
      </w:r>
    </w:p>
    <w:p>
      <w:pPr/>
      <w:r>
        <w:rPr>
          <w:lang w:val="hi_IN" w:bidi="hi_IN"/>
        </w:rPr>
      </w:r>
      <w:r>
        <w:rPr>
          <w:lang w:val="hi_IN" w:bidi="hi_IN"/>
        </w:rPr>
        <w:t>समूह में चर्चा करें: अपनी संस्कृति में, आप किसी को कैसे बताएँगे कि आप जो कहने जा रहे हैं वह आपके लिए बहुत महत्वपूर्ण है और आप चाहते हैं कि वे उस पर ध्यान दें? इस ऑडियो को यहाँ रोकें।</w:t>
      </w:r>
    </w:p>
    <w:p>
      <w:pPr/>
      <w:r>
        <w:rPr>
          <w:lang w:val="hi_IN" w:bidi="hi_IN"/>
        </w:rPr>
      </w:r>
      <w:r>
        <w:rPr>
          <w:lang w:val="hi_IN" w:bidi="hi_IN"/>
        </w:rPr>
        <w:t>वह कहती है, "मुझे नहीं पता कि परमेश्वर ने तेरे साथ क्या प्रतिज्ञाएँ कीं, लेकिन उसने मुझे तेरे लिए संतान जनने से रोके रखा है! मेरी दासी हागार के पास जा। शायद मेरा घर उसके द्वारा बस जाए।" और अब्राम ने सारै की बात मान ली।</w:t>
      </w:r>
    </w:p>
    <w:p>
      <w:pPr/>
      <w:r>
        <w:rPr>
          <w:lang w:val="hi_IN" w:bidi="hi_IN"/>
        </w:rPr>
      </w:r>
      <w:r>
        <w:rPr>
          <w:lang w:val="hi_IN" w:bidi="hi_IN"/>
        </w:rPr>
        <w:t>दूसरे दृश्य में, तीन अलग-अलग पात्रों: सारै, अब्राम और हागार के बीच की बातचीत की कल्पना कीजिए। सारै ने अब्राम को अपनी दासी हागार को दूसरी पत्नी के रूप में दे दिया। अब्राम हागार के पास गया और वह गर्भवती हो गई। जब हागार को पता चला कि वह गर्भवती है, तो उसने सारै को तुच्छ समझा या घृणा की दृष्टि से देखा। सारै ने अब्राम से कहा, "यह सब तेरा ही दोष है! मैं जानती हूँ कि मैंने ही हागार को तुझे दिया था, पर अब यहोवा हमारे बीच न्याय करे, तू ठीक है या मैं!"</w:t>
      </w:r>
    </w:p>
    <w:p>
      <w:pPr/>
      <w:r>
        <w:rPr>
          <w:lang w:val="hi_IN" w:bidi="hi_IN"/>
        </w:rPr>
      </w:r>
      <w:r>
        <w:rPr>
          <w:lang w:val="hi_IN" w:bidi="hi_IN"/>
        </w:rPr>
        <w:t>अब्राम ने उत्तर दिया, "देख, तेरी दासी तेरे वश में है। जैसा तुझे भला लगे वैसा ही उसके साथ कर।"</w:t>
      </w:r>
    </w:p>
    <w:p>
      <w:pPr/>
      <w:r>
        <w:rPr>
          <w:lang w:val="hi_IN" w:bidi="hi_IN"/>
        </w:rPr>
      </w:r>
      <w:r>
        <w:rPr>
          <w:lang w:val="hi_IN" w:bidi="hi_IN"/>
        </w:rPr>
        <w:t>इसलिए सारै उसको दुःख देने लगी और वह उसके सामने से भाग गई।</w:t>
      </w:r>
    </w:p>
    <w:p>
      <w:pPr/>
      <w:r>
        <w:rPr>
          <w:lang w:val="hi_IN" w:bidi="hi_IN"/>
        </w:rPr>
      </w:r>
      <w:r>
        <w:rPr>
          <w:lang w:val="hi_IN" w:bidi="hi_IN"/>
        </w:rPr>
        <w:t>तीसरा दृश्य जंगल में शूर जाने वाले रास्ते पर जल के एक सोते के पास होता है। जल के सोते, भूमि के ऊपर के मीठे जल के स्रोत हैं। जल का यह सोता शायद मिस्र के पास ही था।</w:t>
      </w:r>
    </w:p>
    <w:p>
      <w:pPr/>
      <w:r>
        <w:rPr>
          <w:lang w:val="hi_IN" w:bidi="hi_IN"/>
        </w:rPr>
      </w:r>
      <w:r>
        <w:rPr>
          <w:lang w:val="hi_IN" w:bidi="hi_IN"/>
        </w:rPr>
        <w:t>यहाँ रुकें और समूह के रूप में देखें कि नक्शे पर शूर जाने का रास्ता और जल का सोता कहाँ हो सकता है। इस ऑडियो को यहाँ रोकें।</w:t>
      </w:r>
    </w:p>
    <w:p>
      <w:pPr/>
      <w:r>
        <w:rPr>
          <w:lang w:val="hi_IN" w:bidi="hi_IN"/>
        </w:rPr>
      </w:r>
      <w:r>
        <w:rPr>
          <w:lang w:val="hi_IN" w:bidi="hi_IN"/>
        </w:rPr>
        <w:t>परमेश्वर के दूत ने हागार को पाया और कहा, "हे सारै की दासी हागार, तू कहाँ से आती और कहाँ को जाती है?"</w:t>
      </w:r>
    </w:p>
    <w:p>
      <w:pPr/>
      <w:r>
        <w:rPr>
          <w:lang w:val="hi_IN" w:bidi="hi_IN"/>
        </w:rPr>
      </w:r>
      <w:r>
        <w:rPr>
          <w:lang w:val="hi_IN" w:bidi="hi_IN"/>
        </w:rPr>
        <w:t>हागार ने उत्तर दिया, "मैं अपनी स्वामिनी सारै के पास से भाग आई हूँ।"</w:t>
      </w:r>
    </w:p>
    <w:p>
      <w:pPr/>
      <w:r>
        <w:rPr>
          <w:lang w:val="hi_IN" w:bidi="hi_IN"/>
        </w:rPr>
      </w:r>
      <w:r>
        <w:rPr>
          <w:lang w:val="hi_IN" w:bidi="hi_IN"/>
        </w:rPr>
        <w:t>जब परमेश्वर का दूत हागर से बात करता है, तो कहानी में तीन बार दोहराया गया है कि "परमेश्वर के दूत ने कहा"। यह दिखाता है कि परमेश्वर के दूत ने हागार से तीन अलग-अलग बातें कही। परमेश्वर के दूत ने सबसे पहले हागार को सारै के पास वापस जाने के लिए कहा, फिर दूत हागार से यह प्रतिज्ञा करता है कि उसके बहुत-से वंशज होंगे, और अंत में परमेश्वर का दूत हागार से कहता है कि उसका पुत्र कैसा होगा।</w:t>
      </w:r>
    </w:p>
    <w:p>
      <w:pPr/>
      <w:r>
        <w:rPr>
          <w:lang w:val="hi_IN" w:bidi="hi_IN"/>
        </w:rPr>
      </w:r>
      <w:r>
        <w:rPr>
          <w:lang w:val="hi_IN" w:bidi="hi_IN"/>
        </w:rPr>
        <w:t>दूत ने कहा, "अपनी स्वामिनी के पास लौट जा और उसके वश में रह।"</w:t>
      </w:r>
    </w:p>
    <w:p>
      <w:pPr/>
      <w:r>
        <w:rPr>
          <w:lang w:val="hi_IN" w:bidi="hi_IN"/>
        </w:rPr>
      </w:r>
      <w:r>
        <w:rPr>
          <w:lang w:val="hi_IN" w:bidi="hi_IN"/>
        </w:rPr>
        <w:t>दूत ने कहा, "मैं तेरे वंश को बहुत बढ़ाऊँगा यहाँ तक कि बहुतायत के कारण उसकी गिनती न हो सकेगी।"</w:t>
      </w:r>
    </w:p>
    <w:p>
      <w:pPr/>
      <w:r>
        <w:rPr>
          <w:lang w:val="hi_IN" w:bidi="hi_IN"/>
        </w:rPr>
      </w:r>
      <w:r>
        <w:rPr>
          <w:lang w:val="hi_IN" w:bidi="hi_IN"/>
        </w:rPr>
        <w:t>दूत ने कहा, "तू गर्भवती है, और पुत्र जनेगी। तू उसका नाम इश्माएल रखना, जिसका अर्थ है परमेश्वर सुनता है, क्योंकि यहोवा ने तेरे दुःख का हाल सुन लिया है। तेरा पुत्र जंगली गदहे के समान होगा।" वह सब के विरुद्ध रहेगा और सब उसके विरुद्ध रहेंगे। और वह अपने सब भाई-बन्धुओं के मध्य में बसा रहेगा।" परमेश्वर के दूत द्वारा कही गई यह आखिरी बात, कविता का एक पद है।</w:t>
      </w:r>
    </w:p>
    <w:p>
      <w:pPr/>
      <w:r>
        <w:rPr>
          <w:lang w:val="hi_IN" w:bidi="hi_IN"/>
        </w:rPr>
      </w:r>
      <w:r>
        <w:rPr>
          <w:lang w:val="hi_IN" w:bidi="hi_IN"/>
        </w:rPr>
        <w:t>यहाँ रुकें और समूह के रूप में जंगली गदहे की एक तस्वीर देखें। एक समूह के रूप में चर्चा करें: आपके समुदाय में किस प्रकार के काव्य रूप हैं? दूत जो कहता है उसे आप कविता रूप में कैसे दिखा सकते हैं? इस ऑडियो को यहाँ रोकें।</w:t>
      </w:r>
    </w:p>
    <w:p>
      <w:pPr/>
      <w:r>
        <w:rPr>
          <w:lang w:val="hi_IN" w:bidi="hi_IN"/>
        </w:rPr>
      </w:r>
      <w:r>
        <w:rPr>
          <w:lang w:val="hi_IN" w:bidi="hi_IN"/>
        </w:rPr>
        <w:t>चौथे दृश्य में हागार के उत्तर की कल्पना करें। हागार ने परमेश्वर को एक नाम दिया, "परमेश्वर जो मुझे देखता है" क्योंकि वह मन में कहती है, "मैंने परमेश्वर को देखा है जो मुझे देखता है!" यही कारण है कि बाद में इस कुएँ का नाम बएर-लहई-रोई रखा गया, जिसका अर्थ है "जीवित परमेश्वर का कुँआ जो देखता है।" यह कादेश और बेरेद के बीच में है।</w:t>
      </w:r>
    </w:p>
    <w:p>
      <w:pPr/>
      <w:r>
        <w:rPr>
          <w:lang w:val="hi_IN" w:bidi="hi_IN"/>
        </w:rPr>
      </w:r>
      <w:r>
        <w:rPr>
          <w:lang w:val="hi_IN" w:bidi="hi_IN"/>
        </w:rPr>
        <w:t>समूह को दिखाएँ कि यह सोता नक्शे पर कहाँ हो सकता है।</w:t>
      </w:r>
    </w:p>
    <w:p>
      <w:pPr/>
      <w:r>
        <w:rPr>
          <w:lang w:val="hi_IN" w:bidi="hi_IN"/>
        </w:rPr>
      </w:r>
      <w:r>
        <w:rPr>
          <w:lang w:val="hi_IN" w:bidi="hi_IN"/>
        </w:rPr>
        <w:t>पाँचवें दृश्य में निष्कर्ष की कल्पना करें। हागार लौट आई और अब्राम के लिए एक पुत्र को जन्म दिया। अब्राम ने पुत्र का नाम इश्माएल रखा। अब्राम छियासी वर्ष का था जब इश्माएल का जन्म हुआ।</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16:1–16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हागार</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इश्माएल (जिसका उल्लेख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करना चाहिए। इस कहानी के संवादों, घटनाओं के क्रम, कहानी की रूपरेखा और उसकी गति पर ध्यान दें। यह सुनिश्चित करें कि आप इस कहानी के कठिन या महत्वपूर्ण भागों का अभिनय करना न छोड़ें। कहानी के हर भाग को याद रखने में एक-दूसरे की मदद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दूसरी बार अभिनय करें।</w:t>
      </w:r>
    </w:p>
    <w:p>
      <w:pPr/>
      <w:r>
        <w:rPr>
          <w:lang w:val="hi_IN" w:bidi="hi_IN"/>
        </w:rPr>
      </w:r>
      <w:r>
        <w:rPr>
          <w:lang w:val="hi_IN" w:bidi="hi_IN"/>
        </w:rPr>
        <w:t>नीचे दिया गया, नाटक और सम्भावित उत्तरों का एक उदाहरण है।</w:t>
      </w:r>
    </w:p>
    <w:p>
      <w:pPr/>
      <w:r>
        <w:rPr>
          <w:lang w:val="hi_IN" w:bidi="hi_IN"/>
        </w:rPr>
      </w:r>
      <w:r>
        <w:rPr>
          <w:lang w:val="hi_IN" w:bidi="hi_IN"/>
        </w:rPr>
        <w:t>अब्राम की पत्नी सारै की कोई संतान नहीं थी। लेकिन सारै के पास हागार नाम की एक मिस्री दासी थी। इसलिए सारै ने अब्राम से कहा, "देख परमेश्वर ने तो मेरी कोख बन्द कर रखी है। मेरी दासी के पास जा। सम्भव है कि मेरा घर उसके द्वारा बस जाए।"</w:t>
      </w:r>
    </w:p>
    <w:p>
      <w:pPr/>
      <w:r>
        <w:rPr>
          <w:lang w:val="hi_IN" w:bidi="hi_IN"/>
        </w:rPr>
      </w:r>
      <w:r>
        <w:rPr>
          <w:lang w:val="hi_IN" w:bidi="hi_IN"/>
        </w:rPr>
        <w:t>अभिनय रोक दें: सारै का किरदार निभाने वाले कलाकार से पूछें, "आप कैसा महसूस कर रहे हैं या क्या सोच रहे हैं?" आप इस तरह से सुन सकते हैं, जैसे "मुझे शर्म आती है, क्योंकि मेरी कोई संतान नहीं है," या "मुझे लगता है कि अपनी दासी को अब्राम को देने के अलावा मेरे पास और कोई उपाय नहीं है," या "शायद परमेश्वर का यही इरादा था जब उसने कहा कि वह अब्राम को बहुत वंशज देगा" या "मैं निराश हूँ।" अभिनय को फिर से शुरू करें।</w:t>
      </w:r>
    </w:p>
    <w:p>
      <w:pPr/>
      <w:r>
        <w:rPr>
          <w:lang w:val="hi_IN" w:bidi="hi_IN"/>
        </w:rPr>
      </w:r>
      <w:r>
        <w:rPr>
          <w:lang w:val="hi_IN" w:bidi="hi_IN"/>
        </w:rPr>
        <w:t>अब्राम ने सारै की बात मान ली। इसलिए सारै ने अपनी मिस्री दासी हागार को अब्राम को उसकी दूसरी पत्नी के रूप में दे दिया। अब्राम हागार के पास गया, और वह गर्भवती हुई। लेकिन जब हागार ने देखा कि वह गर्भवती है, तो वह सारै को तुच्छ समझने लगी।</w:t>
      </w:r>
    </w:p>
    <w:p>
      <w:pPr/>
      <w:r>
        <w:rPr>
          <w:lang w:val="hi_IN" w:bidi="hi_IN"/>
        </w:rPr>
      </w:r>
      <w:r>
        <w:rPr>
          <w:lang w:val="hi_IN" w:bidi="hi_IN"/>
        </w:rPr>
        <w:t>अभिनय रोक दें: सारै का किरदार निभाने वाले कलाकार से पूछें, "आप क्या महसूस कर रहे हैं या क्या सोच रहे हैं?" आप इस तरह से सुन सकते हैं, जैसे "हागार मेरे साथ जिस तरह से व्यवहार कर रही है उससे मैं क्रोधित हूँ" या "हागार मेरे साथ जिस तरह से व्यवहार कर रही है उससे मैं अपमानित महसूस कर रही हूँ।" हागार का किरदार निभाने वाले व्यक्ति से पूछें, "आप कैसा महसूस कर रही हैं या क्या सोच रही हैं?" आप इस तरह से सुन सकते हैं, जैसे "मुझे गर्भवती होने पर गर्व है," या "अब सारै मुझे कम महत्वपूर्ण लगती है क्योंकि मैं गर्भवती हूँ और वह नहीं है," या "मैं सारै पर क्रोधित हूँ।" अभिनय को फिर से शुरू करें।</w:t>
      </w:r>
    </w:p>
    <w:p>
      <w:pPr/>
      <w:r>
        <w:rPr>
          <w:lang w:val="hi_IN" w:bidi="hi_IN"/>
        </w:rPr>
      </w:r>
      <w:r>
        <w:rPr>
          <w:lang w:val="hi_IN" w:bidi="hi_IN"/>
        </w:rPr>
        <w:t>सारै ने अब्राम से कहा, "यह सब तेरा ही दोष है! मैंने हागार को तुझे दिया, पर अब वह गर्भवती है, और वह मुझे तुच्छ समझती है! परमेश्वर यह न्याय करे कि कौन दोषी है - तू या मैं!"</w:t>
      </w:r>
    </w:p>
    <w:p>
      <w:pPr/>
      <w:r>
        <w:rPr>
          <w:lang w:val="hi_IN" w:bidi="hi_IN"/>
        </w:rPr>
      </w:r>
      <w:r>
        <w:rPr>
          <w:lang w:val="hi_IN" w:bidi="hi_IN"/>
        </w:rPr>
        <w:t>अब्राम ने उत्तर दिया, "देख, वह तेरी दासी है। जैसा तुझे भला लगे वैसा ही उसके साथ कर।"</w:t>
      </w:r>
    </w:p>
    <w:p>
      <w:pPr/>
      <w:r>
        <w:rPr>
          <w:lang w:val="hi_IN" w:bidi="hi_IN"/>
        </w:rPr>
      </w:r>
      <w:r>
        <w:rPr>
          <w:lang w:val="hi_IN" w:bidi="hi_IN"/>
        </w:rPr>
        <w:t>अभिनय रोक दें: सारै का किरदार निभाने वाले कलाकार से पूछें, "आप कैसा महसूस कर रही है या क्या सोच रही है?" आप इस तरह से सुन सकते हैं, जैसे "मैं क्रोधित हूँ कि घर के मुखिए अब्राम ने इसे ठीक नहीं किया," या "मुझे हागार से खतरा महसूस होता है," या "हागार के गर्भवती होने के बावजूद मैं अभी भी उसकी स्वामिनी हूँ, इसलिए मैं क्रोधित हूँ कि वह मेरे साथ तुच्छ व्यवहार कर रही है।" अब्राम का किरदार निभाने वाले व्यक्ति से पूछें, "आप कैसा महसूस कर रहे हैं या क्या सोच रहे हैं?" आप इस तरह से सुन सकते हैं, जैसे "मैं बस यही चाहता हूँ कि मेरे घर में शान्ति रहे" या "मैं इसकी जिम्मेदारी नहीं लेना चाहता हूँ।" अभिनय को फिर से शुरू करें।</w:t>
      </w:r>
    </w:p>
    <w:p>
      <w:pPr/>
      <w:r>
        <w:rPr>
          <w:lang w:val="hi_IN" w:bidi="hi_IN"/>
        </w:rPr>
      </w:r>
      <w:r>
        <w:rPr>
          <w:lang w:val="hi_IN" w:bidi="hi_IN"/>
        </w:rPr>
        <w:t>सारै ने हागार के साथ कठोर व्यवहार करना शुरू कर दिया, इसलिए हागार भाग गई।</w:t>
      </w:r>
    </w:p>
    <w:p>
      <w:pPr/>
      <w:r>
        <w:rPr>
          <w:lang w:val="hi_IN" w:bidi="hi_IN"/>
        </w:rPr>
      </w:r>
      <w:r>
        <w:rPr>
          <w:lang w:val="hi_IN" w:bidi="hi_IN"/>
        </w:rPr>
        <w:t>परमेश्वर का दूत जल के एक सोते पर हागार के पास आया। दूत ने कहा, "हे सारै की दासी हागार, तू कहाँ से आती और कहाँ को जाती है?"</w:t>
      </w:r>
    </w:p>
    <w:p>
      <w:pPr/>
      <w:r>
        <w:rPr>
          <w:lang w:val="hi_IN" w:bidi="hi_IN"/>
        </w:rPr>
      </w:r>
      <w:r>
        <w:rPr>
          <w:lang w:val="hi_IN" w:bidi="hi_IN"/>
        </w:rPr>
        <w:t>अभिनय को रोकें: परमेश्वर के दूत का किरदार निभाने वाले व्यक्ति से पूछें, "आप कैसा महसूस कर रहे हैं या क्या सोच रहे हैं?" आप इस तरह से सुन सकते हैं, जैसे "मैं हागार को कुछ महत्वपूर्ण बात बताने वाला हूँ" या "मैं किसी कारण से हागार के पास गया।" अभिनय को फिर से शुरू करें।</w:t>
      </w:r>
    </w:p>
    <w:p>
      <w:pPr/>
      <w:r>
        <w:rPr>
          <w:lang w:val="hi_IN" w:bidi="hi_IN"/>
        </w:rPr>
      </w:r>
      <w:r>
        <w:rPr>
          <w:lang w:val="hi_IN" w:bidi="hi_IN"/>
        </w:rPr>
        <w:t>हागार ने उत्तर दिया, "मैं अपनी स्वामिनी सारै के पास से भाग आई हूँ।"</w:t>
      </w:r>
    </w:p>
    <w:p>
      <w:pPr/>
      <w:r>
        <w:rPr>
          <w:lang w:val="hi_IN" w:bidi="hi_IN"/>
        </w:rPr>
      </w:r>
      <w:r>
        <w:rPr>
          <w:lang w:val="hi_IN" w:bidi="hi_IN"/>
        </w:rPr>
        <w:t>दूत ने कहा, "अपनी स्वामिनी के पास लौट जा और उसके वश में रह।"</w:t>
      </w:r>
    </w:p>
    <w:p>
      <w:pPr/>
      <w:r>
        <w:rPr>
          <w:lang w:val="hi_IN" w:bidi="hi_IN"/>
        </w:rPr>
      </w:r>
      <w:r>
        <w:rPr>
          <w:lang w:val="hi_IN" w:bidi="hi_IN"/>
        </w:rPr>
        <w:t>अभिनय को रोकें: हागार का किरदार निभाने वाले व्यक्ति से पूछें, "आप कैसा महसूस कर रही है या क्या सोच रही है?" आप इस तरह से सुन सकते हैं, जैसे "मुझे डर है कि अगर मैं सारै के पास लौट गई तो क्या होगा" या "मैं आश्चर्यचकित हूँ कि परमेश्वर का दूत मेरा नाम जानता है और यह भी कि मैं कौन हूँ।" अभिनय को फिर से शुरू करें।</w:t>
      </w:r>
    </w:p>
    <w:p>
      <w:pPr/>
      <w:r>
        <w:rPr>
          <w:lang w:val="hi_IN" w:bidi="hi_IN"/>
        </w:rPr>
      </w:r>
      <w:r>
        <w:rPr>
          <w:lang w:val="hi_IN" w:bidi="hi_IN"/>
        </w:rPr>
        <w:t>फिर दूत ने कहा, "मैं तेरे वंश को बहुत बढ़ाऊँगा कि उसकी गिनती न हो सकेगी।"</w:t>
      </w:r>
    </w:p>
    <w:p>
      <w:pPr/>
      <w:r>
        <w:rPr>
          <w:lang w:val="hi_IN" w:bidi="hi_IN"/>
        </w:rPr>
      </w:r>
      <w:r>
        <w:rPr>
          <w:lang w:val="hi_IN" w:bidi="hi_IN"/>
        </w:rPr>
        <w:t>अंत में दूत ने कहा, "तू गर्भवती है और एक पुत्र को जन्म देगी। तू उसका नाम इश्माएल रखना, जिसका अर्थ है परमेश्वर सुनता है, क्योंकि यहोवा ने तेरे दुःख का हाल सुन लिया है। तेरा पुत्र स्वतंत्र और निडर पशु के समान होगा। वह सब के विरुद्ध रहेगा, और सब उसके विरुद्ध रहेंगे। और वह अपने सब भाई-बन्धुओं के मध्य में बसा रहेगा।"</w:t>
      </w:r>
    </w:p>
    <w:p>
      <w:pPr/>
      <w:r>
        <w:rPr>
          <w:lang w:val="hi_IN" w:bidi="hi_IN"/>
        </w:rPr>
      </w:r>
      <w:r>
        <w:rPr>
          <w:lang w:val="hi_IN" w:bidi="hi_IN"/>
        </w:rPr>
        <w:t>हागार ने परमेश्वर को अत्ताएलरोई नाम दिया, जिसका अर्थ है "परमेश्वर जो मुझे देखता है।" उसने अपने मन में कहा, "मैंने परमेश्वर को देखा है जो मुझे देखता है।"</w:t>
      </w:r>
    </w:p>
    <w:p>
      <w:pPr/>
      <w:r>
        <w:rPr>
          <w:lang w:val="hi_IN" w:bidi="hi_IN"/>
        </w:rPr>
      </w:r>
      <w:r>
        <w:rPr>
          <w:lang w:val="hi_IN" w:bidi="hi_IN"/>
        </w:rPr>
        <w:t>अभिनय को समाप्त करें। हागार का किरदार निभाने वाले व्यक्ति से पूछें, "आप कैसा महसूस कर रही है या क्या सोच रही है?" आप इस तरह से सुन सकते हैं, जैसे "परमेश्वर को देखने के बाद मुझे विश्वास नहीं हो रहा कि मैं जीवित हूँ," या "मैं बहुत प्रभावित हूँ, क्योंकि परमेश्वर ने मुझसे बात की है" या "मैं आश्चर्यचकित हूँ कि परमेश्वर ने मुझे देखा।"</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चरण में, समूह इस भाग के प्रमुख शब्दों और शब्दावलियों पर चर्चा करेगा।</w:t>
      </w:r>
    </w:p>
    <w:p>
      <w:pPr/>
      <w:r>
        <w:rPr>
          <w:lang w:val="hi_IN" w:bidi="hi_IN"/>
        </w:rPr>
      </w:r>
      <w:r>
        <w:rPr>
          <w:lang w:val="hi_IN" w:bidi="hi_IN"/>
        </w:rPr>
        <w:t xml:space="preserve">इस भाग में ज्यादातर परमेश्वर के लिए व्यक्तिगत नाम, </w:t>
      </w:r>
      <w:r>
        <w:rPr>
          <w:b/>
          <w:lang w:val="hi_IN" w:bidi="hi_IN"/>
        </w:rPr>
        <w:t>यहोवा</w:t>
      </w:r>
      <w:r>
        <w:rPr>
          <w:lang w:val="hi_IN" w:bidi="hi_IN"/>
        </w:rPr>
        <w:t xml:space="preserve"> का उपयोग किया गया है। यहोवा के लिए उसी नाम का उपयोग करें जो आपने पिछले भागों में किया है, और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अब्राम की पत्नी सारै ने अब्राम के लिए कोई संतान उत्पन्न नहीं की। लेकिन उसके पास हागार नाम की एक मिस्री </w:t>
      </w:r>
      <w:r>
        <w:rPr>
          <w:b/>
          <w:lang w:val="hi_IN" w:bidi="hi_IN"/>
        </w:rPr>
        <w:t>दासी</w:t>
      </w:r>
      <w:r>
        <w:rPr>
          <w:lang w:val="hi_IN" w:bidi="hi_IN"/>
        </w:rPr>
        <w:t xml:space="preserve"> थी। दास वह व्यक्ति होता है जिसका मालिक कोई ओर होता है। यहाँ दास के लिए इस्तेमाल किया गया शब्द किसी के व्यक्तिगत दास को दर्शाता है। शब्दावली में </w:t>
      </w:r>
      <w:r>
        <w:rPr>
          <w:lang w:val="hi_IN" w:bidi="hi_IN"/>
        </w:rPr>
        <w:t>दास</w:t>
      </w:r>
      <w:r>
        <w:rPr>
          <w:lang w:val="hi_IN" w:bidi="hi_IN"/>
        </w:rPr>
        <w:t xml:space="preserve"> शब्द को देखें और यहाँ पर उसी शब्द का इस्तेमाल करें जिसका इस्तेमाल आपने पिछली कहानियों में किया है।</w:t>
      </w:r>
    </w:p>
    <w:p>
      <w:pPr/>
      <w:r>
        <w:rPr>
          <w:lang w:val="hi_IN" w:bidi="hi_IN"/>
        </w:rPr>
      </w:r>
      <w:r>
        <w:rPr>
          <w:lang w:val="hi_IN" w:bidi="hi_IN"/>
        </w:rPr>
        <w:t xml:space="preserve">जब हागार ने देखा कि वह गर्भवती है, तो वह अपनी स्वामिनी को तुच्छ समझने लगी। इसलिए सारै ने अब्राम से कहा, "यह सब तेरा ही दोष है! मैं जानती हूँ कि मैंने अपनी दासी को </w:t>
      </w:r>
      <w:r>
        <w:rPr>
          <w:b/>
          <w:lang w:val="hi_IN" w:bidi="hi_IN"/>
        </w:rPr>
        <w:t>तेरी पत्नी कर दिया</w:t>
      </w:r>
      <w:r>
        <w:rPr>
          <w:lang w:val="hi_IN" w:bidi="hi_IN"/>
        </w:rPr>
        <w:t xml:space="preserve">।" यहाँ सारै द्वारा इस्तेमाल किया गया वाक्यांश </w:t>
      </w:r>
      <w:r>
        <w:rPr>
          <w:b/>
          <w:lang w:val="hi_IN" w:bidi="hi_IN"/>
        </w:rPr>
        <w:t>तेरी पत्नी कर दिया,</w:t>
      </w:r>
      <w:r>
        <w:rPr>
          <w:lang w:val="hi_IN" w:bidi="hi_IN"/>
        </w:rPr>
        <w:t xml:space="preserve"> इस बात को दर्शाता है कि सारै ने हागार को अब्राम को विशेष रूप से इसलिए दिया ताकि अब्राम हागार को गर्भवती कर सके।</w:t>
      </w:r>
    </w:p>
    <w:p>
      <w:pPr/>
      <w:r>
        <w:rPr>
          <w:lang w:val="hi_IN" w:bidi="hi_IN"/>
        </w:rPr>
      </w:r>
      <w:r>
        <w:rPr>
          <w:lang w:val="hi_IN" w:bidi="hi_IN"/>
        </w:rPr>
        <w:t xml:space="preserve">जब सारै ने हागार के साथ बुरा व्यवहार करना शुरू किया, तो हागार भाग गई। </w:t>
      </w:r>
      <w:r>
        <w:rPr>
          <w:b/>
          <w:lang w:val="hi_IN" w:bidi="hi_IN"/>
        </w:rPr>
        <w:t>यहोवा का दूत</w:t>
      </w:r>
      <w:r>
        <w:rPr>
          <w:lang w:val="hi_IN" w:bidi="hi_IN"/>
        </w:rPr>
        <w:t>जंगल में शूर जाने वाले रास्ते पर जल के एक सोते के पास हागार के पास आया। दूत एक अलौकिक और आत्मिक प्राणी होता है, जो परमेश्वर का संदेशवाहक होता है। दूत मनुष्यों के सामने मानव रूप में प्रकट होते हैं, और वे अक्सर कोई विशेष संदेश लाने या कोई विशेष कार्य करने के लिए आते हैं। हालाँकि, यहाँ, यहोवा के दूत का एक अलग अर्थ है। दूत शब्द परमेश्वर के व्यक्तिगत नाम, यहोवा के साथ जुड़ा हुआ है। प्रभु का दूत, या यहोवा का दूत, शायद मानव रूप में प्रकट होने वाले परमेश्वर की उपस्थिति को बताता था। यह शायद किसी दूत को दर्शाता है जो परमेश्वर का प्रतिनिधित्व करता था।</w:t>
      </w:r>
    </w:p>
    <w:p>
      <w:pPr/>
      <w:r>
        <w:rPr>
          <w:lang w:val="hi_IN" w:bidi="hi_IN"/>
        </w:rPr>
      </w:r>
      <w:r>
        <w:rPr>
          <w:lang w:val="hi_IN" w:bidi="hi_IN"/>
        </w:rPr>
        <w:t xml:space="preserve">यहाँ रुकें और मुख्य शब्दावली में </w:t>
      </w:r>
      <w:r>
        <w:rPr>
          <w:b/>
          <w:lang w:val="hi_IN" w:bidi="hi_IN"/>
        </w:rPr>
        <w:t>प्रभु के दूत</w:t>
      </w:r>
      <w:r>
        <w:rPr>
          <w:lang w:val="hi_IN" w:bidi="hi_IN"/>
        </w:rPr>
        <w:t xml:space="preserve"> या यहोवा के दूत को देखें और अपनी अगली सभी कहानियों में यहोवा के दूत के लिए एक ही शब्द या वाक्यांश का उपयोग करें। इस ऑडियो को यहाँ रोकें।</w:t>
      </w:r>
    </w:p>
    <w:p>
      <w:pPr/>
      <w:r>
        <w:rPr>
          <w:lang w:val="hi_IN" w:bidi="hi_IN"/>
        </w:rPr>
      </w:r>
      <w:r>
        <w:rPr>
          <w:lang w:val="hi_IN" w:bidi="hi_IN"/>
        </w:rPr>
        <w:t xml:space="preserve">फिर दूत ने कहा, "मैं तेरे </w:t>
      </w:r>
      <w:r>
        <w:rPr>
          <w:b/>
          <w:lang w:val="hi_IN" w:bidi="hi_IN"/>
        </w:rPr>
        <w:t>वंश</w:t>
      </w:r>
      <w:r>
        <w:rPr>
          <w:lang w:val="hi_IN" w:bidi="hi_IN"/>
        </w:rPr>
        <w:t xml:space="preserve"> को बहुत बढ़ाऊँगा कि उसकी गिनती न हो सकेगी।" वंशज का मतलब हागार की संतान, उनकी संतान और वे सभी लोग हैं जो हागार से उत्पन्न होंगे और उसे अपना पूर्वज मानेंगे।</w:t>
      </w:r>
    </w:p>
    <w:p>
      <w:pPr/>
      <w:r>
        <w:rPr>
          <w:lang w:val="hi_IN" w:bidi="hi_IN"/>
        </w:rPr>
      </w:r>
      <w:r>
        <w:rPr>
          <w:lang w:val="hi_IN" w:bidi="hi_IN"/>
        </w:rPr>
        <w:t xml:space="preserve">फिर हागार ने परमेश्वर को एक नाम दिया, </w:t>
      </w:r>
      <w:r>
        <w:rPr>
          <w:b/>
          <w:lang w:val="hi_IN" w:bidi="hi_IN"/>
        </w:rPr>
        <w:t>अत्ताएलरोई</w:t>
      </w:r>
      <w:r>
        <w:rPr>
          <w:lang w:val="hi_IN" w:bidi="hi_IN"/>
        </w:rPr>
        <w:t>। अत्ताएलरोई का अर्थ है "परमेश्वर देख रहा है" या "परमेश्वर जो मुझे देखता है।"</w:t>
      </w:r>
    </w:p>
    <w:p>
      <w:pPr/>
      <w:r>
        <w:rPr>
          <w:lang w:val="hi_IN" w:bidi="hi_IN"/>
        </w:rPr>
      </w:r>
      <w:r>
        <w:rPr>
          <w:lang w:val="hi_IN" w:bidi="hi_IN"/>
        </w:rPr>
        <w:t xml:space="preserve">यहाँ रुकें और समूह में चर्चा करें: आप इस तरह के परमेश्वर के नामों को कैसे बोलेंगे? मुख्य शब्दावली में </w:t>
      </w:r>
      <w:r>
        <w:rPr>
          <w:b/>
          <w:lang w:val="hi_IN" w:bidi="hi_IN"/>
        </w:rPr>
        <w:t>अत्ताएलरोई</w:t>
      </w:r>
      <w:r>
        <w:rPr>
          <w:lang w:val="hi_IN" w:bidi="hi_IN"/>
        </w:rPr>
        <w:t xml:space="preserve"> शब्द देखें। इस ऑडियो को यहाँ रोकें।</w:t>
      </w:r>
    </w:p>
    <w:p>
      <w:pPr/>
      <w:r>
        <w:rPr>
          <w:lang w:val="hi_IN" w:bidi="hi_IN"/>
        </w:rPr>
      </w:r>
      <w:r>
        <w:rPr>
          <w:lang w:val="hi_IN" w:bidi="hi_IN"/>
        </w:rPr>
        <w:t>हागार ने कहा, "मैंने परमेश्वर को देखा है जो मुझे देखता है।" यही कारण है कि जिस कुएँ के पास हागार थी उसे बाद में बएर-लहई-रोई कहा गया। बएर-लहई-रोई का अर्थ है "जीवित परमेश्वर का कुँआ जो मुझे देखता है।" यह बाद में कादेश और बेरेद के बीच पाया गया।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17:1–27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17:1–27 को सुनें और अपने मनों में रखें। यदि संभव हो तो उत्पत्ति 17:1–27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17:1–27 का ऑडियो संस्करण सबसे आसानी से समझ में आने वाले अनुवाद में सुनें।</w:t>
      </w:r>
    </w:p>
    <w:p>
      <w:pPr/>
      <w:r>
        <w:rPr>
          <w:lang w:val="hi_IN" w:bidi="hi_IN"/>
        </w:rPr>
      </w:r>
      <w:r>
        <w:rPr>
          <w:lang w:val="hi_IN" w:bidi="hi_IN"/>
        </w:rPr>
        <w:t>यह कहानी अब्राम के साथ परमेश्वर की वाचा का वर्णन करती है। यह पिछली कहानियों में परमेश्वर द्वारा अब्राम के साथ की गई वाचा में जानकारी जोड़ती है। यहाँ पर परमेश्वर वाचा में अपनी, अब्राम की और सारै की भूमिका के बारे में बताता है। परमेश्वर ने अब्राम और सारै को नए नाम दिए और अब्राम को बताया कि उनके बीच वाचा के चिन्ह के रूप में क्या करना है।</w:t>
      </w:r>
    </w:p>
    <w:p>
      <w:pPr/>
      <w:r>
        <w:rPr>
          <w:lang w:val="hi_IN" w:bidi="hi_IN"/>
        </w:rPr>
      </w:r>
      <w:r>
        <w:rPr>
          <w:lang w:val="hi_IN" w:bidi="hi_IN"/>
        </w:rPr>
        <w:t>पिछले भाग में इश्माएल के जन्म के तेरह वर्ष बाद, यहोवा अब्राम के सामने प्रकट हुआ जब अब्राम निन्यानवे वर्ष का था। परमेश्वर ने कहा, "मैं सर्वशक्तिमान परमेश्वर हूँ। मेरी उपस्थिति में चल और सिद्ध होता जा।" "मेरी उपस्थिति में चल" वाक्यांश का अर्थ है एक निश्चित तरीके से जीना और किसी के प्रति समर्पित होना। लोग आमतौर पर इस वाक्यांश का उपयोग उन दासों का वर्णन करने के लिए करते थे जो अपने राजाओं के प्रति विश्वासयोग्य थे। परमेश्वर चाहता था कि अब्राहम उसके प्रति विश्वासयोग्य रहे।</w:t>
      </w:r>
    </w:p>
    <w:p>
      <w:pPr/>
      <w:r>
        <w:rPr>
          <w:lang w:val="hi_IN" w:bidi="hi_IN"/>
        </w:rPr>
      </w:r>
      <w:r>
        <w:rPr>
          <w:lang w:val="hi_IN" w:bidi="hi_IN"/>
        </w:rPr>
        <w:t>यहाँ रुकें और समूह के रूप में इस वाक्यांश पर चर्चा करें। किसी ऐसे व्यक्ति के बारे में एक कहानी बताइए जिसे आप जानते हों और जो अपने स्वामी, मालिक या राजा का विश्वासयोग्य दास था। आप राजा या स्वामी के प्रति विश्वासयोग्य सेवा का वर्णन कैसे करते हैं? इस ऑडियो को यहाँ रोकें।</w:t>
      </w:r>
    </w:p>
    <w:p>
      <w:pPr/>
      <w:r>
        <w:rPr>
          <w:lang w:val="hi_IN" w:bidi="hi_IN"/>
        </w:rPr>
      </w:r>
      <w:r>
        <w:rPr>
          <w:lang w:val="hi_IN" w:bidi="hi_IN"/>
        </w:rPr>
        <w:t>परमेश्वर ने आगे कहा, "मैं तेरे साथ वाचा बाँधूँगा, और तेरे वंश को अत्यन्त ही बढ़ाऊँगा।" यहाँ, परमेश्वर पिछली कहानियों में अब्राम के साथ बाँधी हुई वाचा की पुष्टि कर रहा है। वाचा दो लोगों या समूहों के बीच किया गया एक स्थायी समझौता है जो शांति या मित्रता स्थापित करता है। दोनों लोग इस समझौते के प्रति विश्वासयोग्य बने रहने और एक दूसरे के साथ अच्छे संबंध बनाए रखने के लिए सहमत हैं। दोनों पक्ष अनुष्ठान या बलिदान के द्वारा वाचा के प्रति विश्वासयोग्य बने रहने की शपथ लेते हैं। वाचाएँ कानूनी अनुबंधों से अधिक गहरी होती हैं क्योंकि वाचाओं के लिए दोनों पक्षों की ओर से निष्ठा और बलिदानी प्रेम की आवश्यकता होती है।</w:t>
      </w:r>
    </w:p>
    <w:p>
      <w:pPr/>
      <w:r>
        <w:rPr>
          <w:lang w:val="hi_IN" w:bidi="hi_IN"/>
        </w:rPr>
      </w:r>
      <w:r>
        <w:rPr>
          <w:lang w:val="hi_IN" w:bidi="hi_IN"/>
        </w:rPr>
        <w:t>यहाँ रुकें और समूह में चर्चा करें: आपको क्या लगता है कि परमेश्वर फिर से वाचा के बारे में क्यों बात कर रहा है? इस ऑडियो को यहाँ रोकें।</w:t>
      </w:r>
    </w:p>
    <w:p>
      <w:pPr/>
      <w:r>
        <w:rPr>
          <w:lang w:val="hi_IN" w:bidi="hi_IN"/>
        </w:rPr>
      </w:r>
      <w:r>
        <w:rPr>
          <w:lang w:val="hi_IN" w:bidi="hi_IN"/>
        </w:rPr>
        <w:t>अब्राम मुँह के बल गिरा। जब परमेश्वर उनके सामने प्रकट होता था तो लोग अक्सर इसी तरह उत्तर देते थे। यह भाव परमेश्वर के प्रति सम्मान और समर्पण दर्शाता था।</w:t>
      </w:r>
    </w:p>
    <w:p>
      <w:pPr/>
      <w:r>
        <w:rPr>
          <w:lang w:val="hi_IN" w:bidi="hi_IN"/>
        </w:rPr>
      </w:r>
      <w:r>
        <w:rPr>
          <w:lang w:val="hi_IN" w:bidi="hi_IN"/>
        </w:rPr>
        <w:t>यहाँ रुकें और समूह के रूप में चर्चा करें: आप अपनी संस्कृति में सम्मान कैसे दर्शाते हैं? क्या आपके पास कोई ऐसा भाव है जो सम्मान दर्शाता हो? आपकी संस्कृति में, जब कोई किसी के सामने मुँह के बल गिरता है, तो इसका क्या अर्थ होता है? इस ऑडियो को यहाँ रोकें।</w:t>
      </w:r>
    </w:p>
    <w:p>
      <w:pPr/>
      <w:r>
        <w:rPr>
          <w:lang w:val="hi_IN" w:bidi="hi_IN"/>
        </w:rPr>
      </w:r>
      <w:r>
        <w:rPr>
          <w:lang w:val="hi_IN" w:bidi="hi_IN"/>
        </w:rPr>
        <w:t>परमेश्वर ने अब्राम से कहा, "देख। मेरी, वाचा तेरे साथ बंधी रहेगी। मैं तुझे बहुत सी जातियों के समूह का मूलपिता बनाऊँगा! मैं तेरा नाम अब्राम से बदलकर अब्राहम रख दूँगा, क्योंकि मैंने तुझे जातियों के समूह का मूलपिता ठहरा दिया है।" अब्राम की संस्कृति में, यदि कोई व्यक्ति अपना नाम बदलता था तो इसका अर्थ था कि उसके जीवन में कोई महत्वपूर्ण परिवर्तन हुआ है। "अब्राम" नाम का अर्थ शायद "पिता महान है" या "महान पिता"।" अब्राहम नाम का अर्थ हो सकता है "बहुतों का पिता।"</w:t>
      </w:r>
    </w:p>
    <w:p>
      <w:pPr/>
      <w:r>
        <w:rPr>
          <w:lang w:val="hi_IN" w:bidi="hi_IN"/>
        </w:rPr>
      </w:r>
      <w:r>
        <w:rPr>
          <w:lang w:val="hi_IN" w:bidi="hi_IN"/>
        </w:rPr>
        <w:t>परमेश्वर ने आगे कहा, "मैं तुझे अत्यन्त फलवन्त करूँगा, और तुझको जाति-जाति का मूल बना दूँगा, और तेरे वंश में राजा उत्पन्न होंगे।" "फलवन्त" का अर्थ है कि किसी के बहुत से बच्चे और वंशज होंगे।</w:t>
      </w:r>
    </w:p>
    <w:p>
      <w:pPr/>
      <w:r>
        <w:rPr>
          <w:lang w:val="hi_IN" w:bidi="hi_IN"/>
        </w:rPr>
      </w:r>
      <w:r>
        <w:rPr>
          <w:lang w:val="hi_IN" w:bidi="hi_IN"/>
        </w:rPr>
        <w:t>परमेश्वर ने आगे कहा, "और मैं अपनी वाचा को तेरे और तेरे वंश के साथ, तेरे वंश की पीढ़ी-पीढ़ी तक बनाए रखूँगा। यह वाचा युग-युग तक बनी रहेगी। मैं तेरा और तेरे पश्चात् तेरे वंश का भी परमेश्वर रहूँगा। और मैं तुझको और तेरे पश्चात् तेरे वंश को भी वह देश दूँगा जिसमें तू अभी परदेशी के रूप में रहता है, सारा कनान देश। यह देश तेरे और तेरे वंशज का युग-युग तक निज भूमि रहेगा, और मैं उनका परमेश्वर रहूँगा।”</w:t>
      </w:r>
    </w:p>
    <w:p>
      <w:pPr/>
      <w:r>
        <w:rPr>
          <w:lang w:val="hi_IN" w:bidi="hi_IN"/>
        </w:rPr>
      </w:r>
      <w:r>
        <w:rPr>
          <w:lang w:val="hi_IN" w:bidi="hi_IN"/>
        </w:rPr>
        <w:t>यहाँ रुकें और समूह के रूप में कनान क्षेत्र का नक्शा देखें। इस ऑडियो को यहाँ रोकें।</w:t>
      </w:r>
    </w:p>
    <w:p>
      <w:pPr/>
      <w:r>
        <w:rPr>
          <w:lang w:val="hi_IN" w:bidi="hi_IN"/>
        </w:rPr>
      </w:r>
      <w:r>
        <w:rPr>
          <w:lang w:val="hi_IN" w:bidi="hi_IN"/>
        </w:rPr>
        <w:t>फिर परमेश्वर ने अब्राहम से कहा, "तू भी मेरे साथ बाँधी हुई वाचा का पालन करना। तू और तेरे पश्चात् तेरा वंश भी अपनी-अपनी पीढ़ी में उसका पालन करे। यह मेरी वाचा है जो मैं तेरे और तेरे वंशजों के साथ बाँधता हूँ, जिसका पालन तुमको करना पड़ेगा। तुम में से एक-एक पुरुष का खतना हो।" "खतना का अर्थ है पुरुष के लिंग के अंत में स्थित ढीली चमड़ी को काट देना। अब्राहम के आसपास रहने वाले कई लोगों ने खतना किया, हालाँकि अब्राहम के पूर्वजों ने शायद ऐसा नहीं किया था। अब्राहम के आसपास की संस्कृतियों में, खतना कभी-कभी किसी रीति-रिवाज का हिस्सा होता था जिसे पुरुष विवाह से पहले करते थे या परदेशी लोग किसी परिवार में शामिल होने के लिए करते थे। हालाँकि, अब्राहम के वंशजों में खतना परमेश्वर और उसके लोगों के बीच वाचा का एक महत्वपूर्ण चिन्ह बन गया।</w:t>
      </w:r>
    </w:p>
    <w:p>
      <w:pPr/>
      <w:r>
        <w:rPr>
          <w:lang w:val="hi_IN" w:bidi="hi_IN"/>
        </w:rPr>
      </w:r>
      <w:r>
        <w:rPr>
          <w:lang w:val="hi_IN" w:bidi="hi_IN"/>
        </w:rPr>
        <w:t>यहाँ रुकें और समूह के रूप में चर्चा करें: क्या आपकी संस्कृति में खतना करने का रिवाज है? यदि आप करते हैं, तो क्या खतना का कोई विशेष अर्थ है? इस ऑडियो को यहाँ रोकें।</w:t>
      </w:r>
    </w:p>
    <w:p>
      <w:pPr/>
      <w:r>
        <w:rPr>
          <w:lang w:val="hi_IN" w:bidi="hi_IN"/>
        </w:rPr>
      </w:r>
      <w:r>
        <w:rPr>
          <w:lang w:val="hi_IN" w:bidi="hi_IN"/>
        </w:rPr>
        <w:t>परमेश्वर ने खतने के महत्व के बारे में बात करना जारी रखा। परमेश्वर ने कहा, "तुम अपनी-अपनी खलड़ी का खतना करा लेना, जो वाचा मेरे और तुम्हारे बीच में है, उसका यही चिन्ह होगा। अब्राहम के घर में पैदा हुआ हर पुरुष या जो दास के रूप में खरीदा गया हो उसका खतना किया जाना चाहिए।" "जो तेरे घर में उत्पन्न हुआ हो" वाक्यांश शायद दासों और सेवकों को दर्शाता है जो पहले से ही अब्राहम और उसके परिवार की सेवा कर रहे थे।</w:t>
      </w:r>
    </w:p>
    <w:p>
      <w:pPr/>
      <w:r>
        <w:rPr>
          <w:lang w:val="hi_IN" w:bidi="hi_IN"/>
        </w:rPr>
      </w:r>
      <w:r>
        <w:rPr>
          <w:lang w:val="hi_IN" w:bidi="hi_IN"/>
        </w:rPr>
        <w:t>परमेश्वर ने आगे कहा, "इस प्रकार मेरी वाचा जिसका चिन्ह तुम्हारी देह में होगा वह युग-युग रहेगी।" यहाँ, उनके शरीर में यह चिन्ह दिखाता है कि वे परमेश्वर पर भरोसा करते हैं, वे परमेश्वर की आज्ञा मानना चाहते हैं, और वे सभी एक ही समूह के लोग हैं।</w:t>
      </w:r>
    </w:p>
    <w:p>
      <w:pPr/>
      <w:r>
        <w:rPr>
          <w:lang w:val="hi_IN" w:bidi="hi_IN"/>
        </w:rPr>
      </w:r>
      <w:r>
        <w:rPr>
          <w:lang w:val="hi_IN" w:bidi="hi_IN"/>
        </w:rPr>
        <w:t>यहाँ रुकें और समूह के रूप में चर्चा करें: आपकी संस्कृति में, किसी व्यक्ति को चिन्हित करने के कौन से तरीके हैं जिनसे यह पता चले कि उसका परमेश्वर या अन्य लोगों के साथ विशेष सम्बन्ध है? इस ऑडियो को यहाँ रोकें।</w:t>
      </w:r>
    </w:p>
    <w:p>
      <w:pPr/>
      <w:r>
        <w:rPr>
          <w:lang w:val="hi_IN" w:bidi="hi_IN"/>
        </w:rPr>
      </w:r>
      <w:r>
        <w:rPr>
          <w:lang w:val="hi_IN" w:bidi="hi_IN"/>
        </w:rPr>
        <w:t>परमेश्वर ने आगे कहा, "जो पुरुष खतनारहित होगा वह अपने लोगों में से अलग कर दिया जाएगा क्योंकि उसने मेरे साथ बाँधी हुई वाचा को तोड़ दिया।" "अपने लोगों में से अलग कर दिया जाएगा" वाक्यांश का अर्थ है कि जिसका खतना नहीं हुआ वह अपने परिवार और समुदाय से अलग कर दिया जाएगा। "वाचा तोड़ना" वाक्यांश का अर्थ है परमेश्वर के साथ बाँधी हुई वाचा की शर्तों का पालन न करना - अर्थात् अपनी चमड़ी का खतना न कराना।</w:t>
      </w:r>
    </w:p>
    <w:p>
      <w:pPr/>
      <w:r>
        <w:rPr>
          <w:lang w:val="hi_IN" w:bidi="hi_IN"/>
        </w:rPr>
      </w:r>
      <w:r>
        <w:rPr>
          <w:lang w:val="hi_IN" w:bidi="hi_IN"/>
        </w:rPr>
        <w:t>यहाँ रुकें और समूह के रूप में चर्चा करें: आप आपकी संस्कृति में वाचा कैसे बाँधते हैं? आप किस तरह की भाषा का उपयोग करते हैं? आपके यहाँ कौन से रीति-रिवाज हैं जो दर्शाते हैं कि वाचा बाँधी गई है? इस ऑडियो को यहाँ रोकें।</w:t>
      </w:r>
    </w:p>
    <w:p>
      <w:pPr/>
      <w:r>
        <w:rPr>
          <w:lang w:val="hi_IN" w:bidi="hi_IN"/>
        </w:rPr>
      </w:r>
      <w:r>
        <w:rPr>
          <w:lang w:val="hi_IN" w:bidi="hi_IN"/>
        </w:rPr>
        <w:t>परमेश्वर ने अब्राहम से यह भी कहा, "तेरी जो पत्नी सारै है, उसको तू अब सारै न कहना। उसका नाम सारा होगा। मैं उसको आशीष दूँगा और तुझको उसके द्वारा एक पुत्र दूँगा। और मैं उसको ऐसी आशीष दूँगा कि वह जाति-जाति की मूलमाता हो जाएगी। उसके वंश में राज्य-राज्य के राजा उत्पन्न होंगे।" "सारा" नाम "सारै" नाम को कहने का एक और तरीका था। सारा और अब्राहम जिन कनानी लोगों के बीच में रहते थे वे "सारै" के बजाय "सारा" नाम का उपयोग करते थे। दोनों नामों का अर्थ है "राजकुमारी या शाही।"</w:t>
      </w:r>
    </w:p>
    <w:p>
      <w:pPr/>
      <w:r>
        <w:rPr>
          <w:lang w:val="hi_IN" w:bidi="hi_IN"/>
        </w:rPr>
      </w:r>
      <w:r>
        <w:rPr>
          <w:lang w:val="hi_IN" w:bidi="hi_IN"/>
        </w:rPr>
        <w:t>अब्राहम मुँह के बल गिर पड़ा। वह हँसा और मन ही मन कहने लगा, "क्या सौ वर्ष के पुरुष के भी सन्तान होगी? क्या सारा जो नब्बे वर्ष की है पुत्र जनेगी?" अब्राहम अपने आप से ये प्रश्न पूछता है, परन्तु उसे उत्तर की आशा नहीं है। वह आश्चर्यचकित हो गया!</w:t>
      </w:r>
    </w:p>
    <w:p>
      <w:pPr/>
      <w:r>
        <w:rPr>
          <w:lang w:val="hi_IN" w:bidi="hi_IN"/>
        </w:rPr>
      </w:r>
      <w:r>
        <w:rPr>
          <w:lang w:val="hi_IN" w:bidi="hi_IN"/>
        </w:rPr>
        <w:t>यहाँ रुकें और समूह के रूप में चर्चा करें: अब्राहम ये प्रश्न क्यों पूछता है? यदि आपके समुदाय के लोगों से कोई कहे कि वे सौ वर्ष की आयु में सन्तान पाएँगे तो उनका क्या उत्तर होगा? इस ऑडियो को यहाँ रोकें।</w:t>
      </w:r>
    </w:p>
    <w:p>
      <w:pPr/>
      <w:r>
        <w:rPr>
          <w:lang w:val="hi_IN" w:bidi="hi_IN"/>
        </w:rPr>
      </w:r>
      <w:r>
        <w:rPr>
          <w:lang w:val="hi_IN" w:bidi="hi_IN"/>
        </w:rPr>
        <w:t>और अब्राहम ने परमेश्वर से कहा, "इश्माएल तेरी दृष्टि में बना रहे यही बहुत है!" यहाँ, अब्राहम ने परमेश्वर से कहा कि वह इश्माएल को उस विशेष आशीष के वारिस के रूप में चुने, जो परमेश्वर ने प्रतिज्ञा की थी। अब्राहम को विश्वास नहीं था कि उसे दूसरा बच्चा होगा जो उसका वारिस होगा, इसलिए वह परमेश्वर को सुझाव दे रहा था कि वह दूसरा वारिस कैसे प्राप्त कर सकता है। "तेरी दृष्टि में बना रहे" का अर्थ है "तेरी विशेष आशीष और अनुग्रह प्राप्त करें।"</w:t>
      </w:r>
    </w:p>
    <w:p>
      <w:pPr/>
      <w:r>
        <w:rPr>
          <w:lang w:val="hi_IN" w:bidi="hi_IN"/>
        </w:rPr>
      </w:r>
      <w:r>
        <w:rPr>
          <w:lang w:val="hi_IN" w:bidi="hi_IN"/>
        </w:rPr>
        <w:t>फिर परमेश्वर ने कहा, "निश्चय, तेरी पत्नी सारा के तुझ से एक पुत्र उत्पन्न होगा, और तू उसका नाम इसहाक रखना। मैं उसके साथ ऐसी वाचा बाँधूँगा जो उसके पश्चात् उसके वंश के लिए युग-युग की वाचा होगी।" "इसहाक" नाम का अर्थ है "वह हँसता है।"</w:t>
      </w:r>
    </w:p>
    <w:p>
      <w:pPr/>
      <w:r>
        <w:rPr>
          <w:lang w:val="hi_IN" w:bidi="hi_IN"/>
        </w:rPr>
      </w:r>
      <w:r>
        <w:rPr>
          <w:lang w:val="hi_IN" w:bidi="hi_IN"/>
        </w:rPr>
        <w:t>परमेश्वर ने आगे कहा, "इश्माएल के विषय में भी मैंने तेरी सुनी है। मैं उसको भी आशीष दूँगा। मैं उसे फलवन्त करूँगा और उसके वंश को बढ़ाऊँगा। वह बारह प्रधानों का पिता होगा और मैं उससे एक बड़ी जाति बनाऊँगा। परन्तु मैं अपनी वाचा इसहाक के साथ बाँधूँगा, जो अगले वर्ष इसी समय तक तेरे और सारा से पैदा होगा।" परमेश्वर इश्माएल को आशीष देता है, भले ही वह उस वाचा का हिस्सा नहीं होगा जो परमेश्वर ने सारा के पुत्र इसहाक को दी थी। तब परमेश्वर ने अब्राहम से बातें करनी बन्द की और उसके पास से ऊपर चढ़ गया।</w:t>
      </w:r>
    </w:p>
    <w:p>
      <w:pPr/>
      <w:r>
        <w:rPr>
          <w:lang w:val="hi_IN" w:bidi="hi_IN"/>
        </w:rPr>
      </w:r>
      <w:r>
        <w:rPr>
          <w:lang w:val="hi_IN" w:bidi="hi_IN"/>
        </w:rPr>
        <w:t>उसी दिन, अब्राहम ने अपने पुत्र इश्माएल का और अपने घर में जन्मे या अपने धन से खरीदे हुए सब पुरुषों का खतना किया, जैसा कि परमेश्वर ने उसे करने को कहा था। अब्राहम निन्यानवे वर्ष का था जब उसका खतना किया गया। अब्राहम का पुत्र इश्माएल तेरह वर्ष का था। उस दिन अब्राहम और उसके पुत्र इश्माएल, दोनों का खतना हुआ। और अब्राहम के घर के सभी पुरुषों का खतना किया, जो उसके घर में जन्मे थे और जो किसी परदेशी से पैसे देकर खरीदे गए थे, उन सभी का खतना भी अब्राहम के साथ हुआ। यहाँ इस कहानी में परमेश्वर द्वारा अब्राहम को दिए गए निर्देशों को दोहराया गया है ताकि यह समझाया जा सके कि अब्राहम ने वह सब कुछ किया जो परमेश्वर ने उसे करने के लिए कहा था।</w:t>
      </w:r>
      <w:r>
        <w:rPr>
          <w:lang w:val="hi_IN" w:bidi="hi_IN"/>
        </w:rPr>
      </w:r>
    </w:p>
    <w:p>
      <w:pPr>
        <w:pStyle w:val="Heading3"/>
      </w:pPr>
      <w:r>
        <w:rPr>
          <w:lang w:val="hi_IN" w:bidi="hi_IN"/>
        </w:rPr>
        <w:t>घटनाओं को समझाना</w:t>
      </w:r>
    </w:p>
    <w:p>
      <w:pPr/>
      <w:r>
        <w:rPr>
          <w:lang w:val="hi_IN" w:bidi="hi_IN"/>
        </w:rPr>
      </w:r>
      <w:r>
        <w:rPr>
          <w:lang w:val="hi_IN" w:bidi="hi_IN"/>
        </w:rPr>
        <w:t>उत्पत्ति 17:1–27 का ऑडियो संस्करण सबसे आसानी से समझ में आनेवाले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कई वर्षों बाद यहोवा अब्राम के सामने फिर से प्रकट हुआ। परमेश्वर ने कहा, "मैं सर्वशक्तिमान परमेश्वर हूँ। मेरी दृष्टि में निर्दोष और विश्वासयोग्य रह। फिर मैं तेरे साथ वाचा बाँधूँगा, और तेरे वंश को अत्यन्त ही बढ़ाऊँगा।"</w:t>
      </w:r>
    </w:p>
    <w:p>
      <w:pPr/>
      <w:r>
        <w:rPr>
          <w:lang w:val="hi_IN" w:bidi="hi_IN"/>
        </w:rPr>
      </w:r>
      <w:r>
        <w:rPr>
          <w:b/>
          <w:lang w:val="hi_IN" w:bidi="hi_IN"/>
        </w:rPr>
        <w:t>दूसरे दृश्य में:</w:t>
      </w:r>
      <w:r>
        <w:rPr>
          <w:lang w:val="hi_IN" w:bidi="hi_IN"/>
        </w:rPr>
        <w:t xml:space="preserve"> अब्राम मुँह के बल गिरा। परमेश्वर ने अब्राम के साथ वाचा में अपनी भूमिका का वर्णन किया। परमेश्वर ने अब्राम से कहा कि परमेश्वर उसके वंशजों को बढ़ाएगा और वह हमेशा अब्राम के वंशजों का परमेश्वर रहेगा। परमेश्वर ने अब्राम का नाम बदलकर अब्राहम रखा।</w:t>
      </w:r>
    </w:p>
    <w:p>
      <w:pPr/>
      <w:r>
        <w:rPr>
          <w:lang w:val="hi_IN" w:bidi="hi_IN"/>
        </w:rPr>
      </w:r>
      <w:r>
        <w:rPr>
          <w:b/>
          <w:lang w:val="hi_IN" w:bidi="hi_IN"/>
        </w:rPr>
        <w:t>तीसरे दृश्य में:</w:t>
      </w:r>
      <w:r>
        <w:rPr>
          <w:lang w:val="hi_IN" w:bidi="hi_IN"/>
        </w:rPr>
        <w:t xml:space="preserve"> परमेश्वर ने अब्राहम के साथ की गई वाचा में अब्राहम की भूमिका का वर्णन किया। परमेश्वर ने अब्राहम से कहा कि वह वाचा के चिन्ह के रूप में अपने घर के सभी पुरुषों का खतना करे।</w:t>
      </w:r>
    </w:p>
    <w:p>
      <w:pPr/>
      <w:r>
        <w:rPr>
          <w:lang w:val="hi_IN" w:bidi="hi_IN"/>
        </w:rPr>
      </w:r>
      <w:r>
        <w:rPr>
          <w:b/>
          <w:lang w:val="hi_IN" w:bidi="hi_IN"/>
        </w:rPr>
        <w:t>चौथे दृश्य में:</w:t>
      </w:r>
      <w:r>
        <w:rPr>
          <w:lang w:val="hi_IN" w:bidi="hi_IN"/>
        </w:rPr>
        <w:t xml:space="preserve"> परमेश्वर ने अब्राहम से कहा कि सारै के एक पुत्र होगा। परमेश्वर ने सारै का नाम बदलकर सारा रखा। अब्राहम मुँह के बल गिर पड़ा और अपने मन में हँसा, क्योंकि उसे आश्चर्य हुआ कि जब वह और सारा बूढ़े हो गए हैं, तो वे कैसे एक बच्चे को पैदा कर सकते हैं। अब्राहम ने परमेश्वर से पूछा कि क्या इश्माएल उसकी विशेष आशीष में रह सकता है। परमेश्वर ने उत्तर दिया कि सारा का एक पुत्र होगा, तू उसका नाम "इसहाक" रखना। और इसहाक वाचा के अधीन रहेगा। फिर परमेश्वर अब्राहम के पास से ऊपर चला गया।</w:t>
      </w:r>
    </w:p>
    <w:p>
      <w:pPr/>
      <w:r>
        <w:rPr>
          <w:lang w:val="hi_IN" w:bidi="hi_IN"/>
        </w:rPr>
      </w:r>
      <w:r>
        <w:rPr>
          <w:b/>
          <w:lang w:val="hi_IN" w:bidi="hi_IN"/>
        </w:rPr>
        <w:t>पाँचवें दृश्य में:</w:t>
      </w:r>
      <w:r>
        <w:rPr>
          <w:lang w:val="hi_IN" w:bidi="hi_IN"/>
        </w:rPr>
        <w:t xml:space="preserve"> उसी दिन, अब्राहम ने अपने पुत्र इश्माएल का और अपने घराने के सब पुरुषों का खतना किया, चाहे वे उसके घर में जन्मे हों या धन देकर मोल लिए गए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 जिसका नाम बदलकर अब्राहम रखा गया</w:t>
      </w:r>
    </w:p>
    <w:p>
      <w:pPr>
        <w:pStyle w:val="ListBullet"/>
        <w:spacing w:line="240" w:lineRule="auto"/>
        <w:ind w:left="720"/>
      </w:pPr>
      <w:r>
        <w:rPr>
          <w:lang w:val="hi_IN" w:bidi="hi_IN"/>
        </w:rPr>
      </w:r>
      <w:r>
        <w:rPr>
          <w:lang w:val="hi_IN" w:bidi="hi_IN"/>
        </w:rPr>
        <w:t xml:space="preserve">सारै का उल्लेख किया गया है, जिसका नाम बदलकर सारा रखा गया। </w:t>
      </w:r>
    </w:p>
    <w:p>
      <w:pPr>
        <w:pStyle w:val="ListBullet"/>
        <w:spacing w:line="240" w:lineRule="auto"/>
        <w:ind w:left="720"/>
      </w:pPr>
      <w:r>
        <w:rPr>
          <w:lang w:val="hi_IN" w:bidi="hi_IN"/>
        </w:rPr>
      </w:r>
      <w:r>
        <w:rPr>
          <w:lang w:val="hi_IN" w:bidi="hi_IN"/>
        </w:rPr>
        <w:t>इसहाक का उल्लेख किया गया है</w:t>
      </w:r>
    </w:p>
    <w:p>
      <w:pPr>
        <w:pStyle w:val="ListBullet"/>
        <w:spacing w:line="240" w:lineRule="auto"/>
        <w:ind w:left="720"/>
      </w:pPr>
      <w:r>
        <w:rPr>
          <w:lang w:val="hi_IN" w:bidi="hi_IN"/>
        </w:rPr>
      </w:r>
      <w:r>
        <w:rPr>
          <w:lang w:val="hi_IN" w:bidi="hi_IN"/>
        </w:rPr>
        <w:t>इश्माएल का उल्लेख किया गया है</w:t>
      </w:r>
    </w:p>
    <w:p>
      <w:pPr>
        <w:pStyle w:val="ListBullet"/>
        <w:spacing w:line="240" w:lineRule="auto"/>
        <w:ind w:left="720"/>
      </w:pPr>
      <w:r>
        <w:rPr>
          <w:lang w:val="hi_IN" w:bidi="hi_IN"/>
        </w:rPr>
      </w:r>
      <w:r>
        <w:rPr>
          <w:lang w:val="hi_IN" w:bidi="hi_IN"/>
        </w:rPr>
        <w:t>और अब्राहम के घर में जन्मे या परदेशियों से खरीदे गए सभी लोगों 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कहानी को शुरू करता है। जब अब्राम निन्यानवे वर्ष का हुआ, तो यहोवा उसके सामने प्रकट हुआ। इस भाग में केवल यही एक बार है जब परमेश्वर के व्यक्तिगत नाम यहोवा का इस्तेमाल किया गया है। आप यहाँ परमेश्वर ने जो कहा उसको फिर से व्यवस्थित करना चाह सकते हैं। परमेश्वर ने कहा, "मैं सर्वशक्तिमान परमेश्वर हूँ। यदि तू विश्वासयोग्य रूप से मेरी सेवा करेगा और निर्दोष जीवन जीएगा तो मैं अपनी वाचा को तेरे साथ दृढ़ करूँगा और तेरे वंश को बढ़ाऊँगा।"</w:t>
      </w:r>
    </w:p>
    <w:p>
      <w:pPr/>
      <w:r>
        <w:rPr>
          <w:lang w:val="hi_IN" w:bidi="hi_IN"/>
        </w:rPr>
      </w:r>
      <w:r>
        <w:rPr>
          <w:lang w:val="hi_IN" w:bidi="hi_IN"/>
        </w:rPr>
        <w:t>दूसरे, तीसरे और चौथे दृश्यों में परमेश्वर वाचा में अपनी, अब्राम की और सारै की भूमिका का वर्णन करता है। इन दृश्यों में, परमेश्वर अक्सर अपनी बात को दोहराता है या अलग-अलग तरीकों से समान बातें कहता है। यह जोर देता है कि वह जो कहता है वह महत्वपूर्ण है। चूँकि इस वाचा में महत्वपूर्ण शर्तें शामिल है, इसलिए यह दोहराना, यह सुनिश्चित करता है कि परमेश्वर जो कुछ कहता है वह अब्राम के लिए स्पष्ट है।</w:t>
      </w:r>
    </w:p>
    <w:p>
      <w:pPr/>
      <w:r>
        <w:rPr>
          <w:lang w:val="hi_IN" w:bidi="hi_IN"/>
        </w:rPr>
      </w:r>
      <w:r>
        <w:rPr>
          <w:lang w:val="hi_IN" w:bidi="hi_IN"/>
        </w:rPr>
        <w:t>दूसरे दृश्य में, अब्राम मुँह के बल गिर पड़ा। यह कल्पना करना सुनिश्चित करें कि परमेश्वर अब्राम से क्या कहता है। परमेश्वर एक शब्द का उपयोग करके बोलना शुरू करता है जिसका अर्थ है कि वह आगे जो भी कहता है वह महत्वपूर्ण है। परमेश्वर ने कहा, "देख।" फिर परमेश्वर ने अब्राम का नाम बदलकर अब्राहम रखा, जिसका अर्थ है "जातियों के समूह का मूलपिता।" परमेश्वर आगे कहता है कि परमेश्वर अब्राहम को बहुत से वंशज देगा। वे वंशज कई जातियाँ या लोगों के समूह बन जाएँगे। इन लोगों के समूहों के पास राजा होंगे जो उन पर राज करेंगे। परमेश्वर कहता है कि वाचा सदा के लिए बनी रहेगी। परमेश्वर ने कहा, "यह वाचा है। मैं सदैव तेरा और तेरे पश्चात् तेरे वंश का भी परमेश्वर रहूँगा। मैं सारा कनान देश, जिसमें तू परदेशी होकर रहता है, हमेशा के लिए तुझे और तेरे वंशजों को उनकी निज भूमि होने के लिए दूँगा और मैं उनका परमेश्वर ठहरूँगा।"</w:t>
      </w:r>
    </w:p>
    <w:p>
      <w:pPr/>
      <w:r>
        <w:rPr>
          <w:lang w:val="hi_IN" w:bidi="hi_IN"/>
        </w:rPr>
      </w:r>
      <w:r>
        <w:rPr>
          <w:lang w:val="hi_IN" w:bidi="hi_IN"/>
        </w:rPr>
        <w:t>यहाँ रुकें और समूह के रूप में कनान क्षेत्र का नक्शा देखें। इस ऑडियो को यहाँ रोकें।</w:t>
      </w:r>
    </w:p>
    <w:p>
      <w:pPr/>
      <w:r>
        <w:rPr>
          <w:lang w:val="hi_IN" w:bidi="hi_IN"/>
        </w:rPr>
      </w:r>
      <w:r>
        <w:rPr>
          <w:lang w:val="hi_IN" w:bidi="hi_IN"/>
        </w:rPr>
        <w:t>तीसरे दृश्य में, कल्पना करें कि परमेश्वर अब्राहम से आगे क्या कहता है। अब परमेश्वर अब्राहम से कहता है कि उसे क्या करना है जिससे यह पता चले कि वह वाचा का हिस्सा बनना चाहता है। परमेश्वर कहता है कि परमेश्वर और उसके लोगों के बीच वाचा के चिन्ह के रूप में प्रत्येक मनुष्य का खतना किया जाना चाहिए। परमेश्वर ने उन्हें नियम दिए: "आने वाली पीढ़ियों में हर लड़के के जन्म के आठवें दिन बाद खतना किया जाए, इसमें तेरे घर में जन्मे और वे भी शामिल हों जिन्हें तूने परदेशियों से खरीदा है, जो तेरे वंशज नहीं हैं। सभी का खतना किया जाना चाहिए। तुम्हारी देह पर मेरी वाचा का चिन्ह होगा, जो युग-युग तक रहेगा।" परमेश्वर अपनी बात दोहराता है। फिर परमेश्वर कहता है कि यदि उसके लोग इन नियमों का पालन नहीं करेंगे तो क्या होगा: "जिस पुरुष का खतना नहीं किया गया हो, वह अपने लोगों में से अलग कर दिया जाएगा। वह अपने लोगों में से बाहर कर दिया जाएगा। उसने मेरी वाचा तोड़ी है।"</w:t>
      </w:r>
    </w:p>
    <w:p>
      <w:pPr/>
      <w:r>
        <w:rPr>
          <w:lang w:val="hi_IN" w:bidi="hi_IN"/>
        </w:rPr>
      </w:r>
      <w:r>
        <w:rPr>
          <w:lang w:val="hi_IN" w:bidi="hi_IN"/>
        </w:rPr>
        <w:t>चौथे दृश्य में, परमेश्वर और अब्राहम के बीच बातचीत की कल्पना करें। परमेश्वर ने अब्राहम से कहा, "तेरी जो पत्नी सारै है, उसको तू अब सारै न कहना। उसका नाम सारा होगा। मैं उसको आशीष दूँगा और तुझको उसके द्वारा एक पुत्र दूँगा। मैं उसको बहुत आशीष दूँगा और वह बहुत सी जातियों की मूलमाता होगी। उसके वंश में राज्य-राज्य के राजा उत्पन्न होंगे।"</w:t>
      </w:r>
    </w:p>
    <w:p>
      <w:pPr/>
      <w:r>
        <w:rPr>
          <w:lang w:val="hi_IN" w:bidi="hi_IN"/>
        </w:rPr>
      </w:r>
      <w:r>
        <w:rPr>
          <w:lang w:val="hi_IN" w:bidi="hi_IN"/>
        </w:rPr>
        <w:t>अब्राहम मुँह के बल गिर पड़ा, पर मन ही मन अविश्वास से हँसा। वह मन में कहता है, "क्या सौ वर्ष के व्यक्ति के भी पुत्र उत्पन्न होगा? क्या सारा जो नब्बे वर्ष की है पुत्र जनेगी?" अब्राहम अपने आप से ये प्रश्न पूछता है, परन्तु उसने उनके उत्तर की आशा नहीं की। वह मानता है कि उसकी और सारा की उम्र में संतान उत्पन्न करना असंभव है।</w:t>
      </w:r>
    </w:p>
    <w:p>
      <w:pPr/>
      <w:r>
        <w:rPr>
          <w:lang w:val="hi_IN" w:bidi="hi_IN"/>
        </w:rPr>
      </w:r>
      <w:r>
        <w:rPr>
          <w:lang w:val="hi_IN" w:bidi="hi_IN"/>
        </w:rPr>
        <w:t>इसलिए अब्राहम ने परमेश्वर से कहा, "इश्माएल तेरी दृष्टि में बना रहे! यही बहुत है।"</w:t>
      </w:r>
    </w:p>
    <w:p>
      <w:pPr/>
      <w:r>
        <w:rPr>
          <w:lang w:val="hi_IN" w:bidi="hi_IN"/>
        </w:rPr>
      </w:r>
      <w:r>
        <w:rPr>
          <w:lang w:val="hi_IN" w:bidi="hi_IN"/>
        </w:rPr>
        <w:t>लेकिन परमेश्वर ने उत्तर दिया, "निश्चय, तेरी पत्नी सारा के तुझ से एक पुत्र उत्पन्न होगा। तू उसका नाम इसहाक रखना। मैं उसके साथ ऐसी वाचा बाँधूँगा जो उसके पश्चात् उसके वंश के लिए युग-युग की वाचा होगी।" परमेश्वर इश्माएल को भी आशीष देता है, लेकिन उसने स्पष्ट किया कि इश्माएल इस विशेष वाचा का हिस्सा नहीं है। भले ही वह वाचा का हिस्सा नहीं है, फिर भी परमेश्वर इश्माएल को बहुत से वंशज देगा, और उसके परिवार में बारह प्रधान होंगे, और उसे एक बड़ी जाति बनाएगा।</w:t>
      </w:r>
    </w:p>
    <w:p>
      <w:pPr/>
      <w:r>
        <w:rPr>
          <w:lang w:val="hi_IN" w:bidi="hi_IN"/>
        </w:rPr>
      </w:r>
      <w:r>
        <w:rPr>
          <w:lang w:val="hi_IN" w:bidi="hi_IN"/>
        </w:rPr>
        <w:t>पाँचवें दृश्य में, कल्पना करें कि अब्राहम उस दिन क्या करता है, जिस दिन परमेश्वर अब्राहम से बात करता है। पाँचवाँ दृश्य, जो घटित होता है उस पर जोर देने के लिए एक ही जानकारी को अलग-अलग तरीकों से दोहराता है। अब्राहम अपने पुत्र इश्माएल और अपने घर के प्रत्येक व्यक्ति को, चाहे वह अब्राहम के घर में पैदा हुआ हो या किसी परदेशी से खरीदा गया हो, लेता है, और उनका खतना करता है, ठीक वैसे ही जैसे परमेश्वर ने उसे कहा था। जब अब्राहम का खतना हुआ, तब उसकी उम्र 99 वर्ष थी, और इस्माएल 13 वर्ष का था। उसी दिन अब्राहम और इस्माएल दोनों का खतना किया गया, साथ ही घर के सभी पुरुषों का भी, चाहे वे घर में जन्मे हों या दास के रूप में खरीदे गए हों. ठीक वैसे ही जैसे परमेश्वर ने उनसे कहा था। यह ध्यान देना दिलचस्प है कि इश्माएल का खतना किया गया है, जबकि वाचा उसके द्वारा आगे नहीं बढ़ाई जाएगी। अब्राहम के साथ सभी का खतना किया गया क्योंकि वे अब्राहम के घर का हिस्सा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17:1–27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अब्राम, जिसका नाम बदलकर अब्राहम रखा गया</w:t>
      </w:r>
    </w:p>
    <w:p>
      <w:pPr>
        <w:pStyle w:val="ListBullet"/>
        <w:spacing w:line="240" w:lineRule="auto"/>
        <w:ind w:left="720"/>
      </w:pPr>
      <w:r>
        <w:rPr>
          <w:lang w:val="hi_IN" w:bidi="hi_IN"/>
        </w:rPr>
      </w:r>
      <w:r>
        <w:rPr>
          <w:lang w:val="hi_IN" w:bidi="hi_IN"/>
        </w:rPr>
        <w:t>सारै का उल्लेख किया गया है, जिसका नाम बदलकर सारा रखा गया</w:t>
      </w:r>
    </w:p>
    <w:p>
      <w:pPr>
        <w:pStyle w:val="ListBullet"/>
        <w:spacing w:line="240" w:lineRule="auto"/>
        <w:ind w:left="720"/>
      </w:pPr>
      <w:r>
        <w:rPr>
          <w:lang w:val="hi_IN" w:bidi="hi_IN"/>
        </w:rPr>
      </w:r>
      <w:r>
        <w:rPr>
          <w:lang w:val="hi_IN" w:bidi="hi_IN"/>
        </w:rPr>
        <w:t>इसहाक का उल्लेख किया गया है</w:t>
      </w:r>
    </w:p>
    <w:p>
      <w:pPr>
        <w:pStyle w:val="ListBullet"/>
        <w:spacing w:line="240" w:lineRule="auto"/>
        <w:ind w:left="720"/>
      </w:pPr>
      <w:r>
        <w:rPr>
          <w:lang w:val="hi_IN" w:bidi="hi_IN"/>
        </w:rPr>
      </w:r>
      <w:r>
        <w:rPr>
          <w:lang w:val="hi_IN" w:bidi="hi_IN"/>
        </w:rPr>
        <w:t>इश्माएल का उल्लेख किया गया है</w:t>
      </w:r>
    </w:p>
    <w:p>
      <w:pPr>
        <w:pStyle w:val="ListBullet"/>
        <w:spacing w:line="240" w:lineRule="auto"/>
        <w:ind w:left="720"/>
      </w:pPr>
      <w:r>
        <w:rPr>
          <w:lang w:val="hi_IN" w:bidi="hi_IN"/>
        </w:rPr>
      </w:r>
      <w:r>
        <w:rPr>
          <w:lang w:val="hi_IN" w:bidi="hi_IN"/>
        </w:rPr>
        <w:t>और अब्राहम के घर में जन्मे या किसी परदेशी से खरीदे गए हर व्यक्ति का उल्लेख किया गया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 नाटक और सम्भावित उत्तरों का एक उदाहरण है।</w:t>
      </w:r>
    </w:p>
    <w:p>
      <w:pPr/>
      <w:r>
        <w:rPr>
          <w:lang w:val="hi_IN" w:bidi="hi_IN"/>
        </w:rPr>
      </w:r>
      <w:r>
        <w:rPr>
          <w:lang w:val="hi_IN" w:bidi="hi_IN"/>
        </w:rPr>
        <w:t>जब अब्राम निन्यानवे वर्ष का था, तब यहोवा उसके सामने प्रकट हुआ। परमेश्वर ने कहा, "मैं सर्वशक्तिमान परमेश्वर हूँ। मेरी उपस्थिति में चल और सिद्ध होता जा। मैं तेरे साथ वाचा बाँधूँगा, और तेरे वंश को अत्यन्त ही बढ़ाऊँगा।"</w:t>
      </w:r>
    </w:p>
    <w:p>
      <w:pPr/>
      <w:r>
        <w:rPr>
          <w:lang w:val="hi_IN" w:bidi="hi_IN"/>
        </w:rPr>
      </w:r>
      <w:r>
        <w:rPr>
          <w:lang w:val="hi_IN" w:bidi="hi_IN"/>
        </w:rPr>
        <w:t>अब्राम भूमि पर मुँह के बल गिरा।</w:t>
      </w:r>
    </w:p>
    <w:p>
      <w:pPr/>
      <w:r>
        <w:rPr>
          <w:lang w:val="hi_IN" w:bidi="hi_IN"/>
        </w:rPr>
      </w:r>
      <w:r>
        <w:rPr>
          <w:lang w:val="hi_IN" w:bidi="hi_IN"/>
        </w:rPr>
        <w:t>नाटक को रोकें। अब्राम का किरदार निभाने वाले व्यक्ति से पूछें, "आप क्या महसूस कर रहे हैं या क्या सोच रहे हैं?" वह व्यक्ति इस तरह से उत्तर दे सकता है, जैसे "मैं परमेश्वर का आदर करना चाहता हूँ," या "मुझे पता है कि कुछ महत्वपूर्ण होने वाला है" या "मैं चकित हूँ कि परमेश्वर मेरे सामने प्रकट हुआ है और फिर से मुझसे प्रतिज्ञा की है।" नाटक को फिर शुरू करें।</w:t>
      </w:r>
    </w:p>
    <w:p>
      <w:pPr/>
      <w:r>
        <w:rPr>
          <w:lang w:val="hi_IN" w:bidi="hi_IN"/>
        </w:rPr>
      </w:r>
      <w:r>
        <w:rPr>
          <w:lang w:val="hi_IN" w:bidi="hi_IN"/>
        </w:rPr>
        <w:t>परमेश्वर ने अब्राम से कहा, "मेरी वाचा तेरे साथ बंधी रहेगी। तू जातियों के समूह का मूलपिता होगा। अब से तेरा नाम अब्राम नहीं रहेगा। तेरा नाम अब्राहम होगा, क्योंकि मैंने तुझे जातियों के समूह का मूलपिता ठहराया है। मैं तेरे वंश को बहुत बढ़ाऊँगा। मैं तुझसे अनेक जातियाँ उत्पन्न करूँगा, और तेरे वंश में राजा उत्पन्न होंगे। मैं अपनी वाचा को सदा के लिए तेरे साथ और तेरे बाद पीढ़ी-पीढ़ी तक तेरे वंश के साथ भी बाँधूंगा। मैं तेरा परमेश्वर रहूँगा, और तेरे पश्चात् तेरे वंश का भी परमेश्वर रहूँगा। मैं कनान का सारा देश, जहाँ तू अभी परदेशी के रूप में रहता है, तुझे और तेरे बाद तेरे वंश को दूँगा और यह उनकी खुद की जमीन होगी, और मैं उनका परमेश्वर रहूँगा।"</w:t>
      </w:r>
    </w:p>
    <w:p>
      <w:pPr/>
      <w:r>
        <w:rPr>
          <w:lang w:val="hi_IN" w:bidi="hi_IN"/>
        </w:rPr>
      </w:r>
      <w:r>
        <w:rPr>
          <w:lang w:val="hi_IN" w:bidi="hi_IN"/>
        </w:rPr>
        <w:t>नाटक को रोकें। परमेश्वर का किरदार निभाने वाले व्यक्ति से पूछें, "आप कैसा महसूस कर रहे हैं या क्या सोच रहे हैं?" वह व्यक्ति इस तरह से उत्तर दे सकता है, जैसे "मैं अब्राहम को बहुत आशीष देने की योजना बना रहा हूँ," या "मुझे पता है कि अभी अब्राहम का कोई स्थायी घर नहीं है, और मैं प्रतिज्ञा करता हूँ कि उसका और उसके वंशजों का इस भूमि पर एक घर होगा," या "यह वाचा मेरा विचार है, और मैं अब्राहम से अपनी की हुई प्रतिज्ञाएँ पूरी करूँगा," या "मैं अब्राहम से प्रतिज्ञा करना चाहता हूँ कि मैं युग-युग तक उसका परमेश्वर रहूँगा" या "मुझे पता है कि यह वाचा गंभीर है और यह युग-युग तक बनी रहेगी।" नाटक को फिर शुरू करें।</w:t>
      </w:r>
    </w:p>
    <w:p>
      <w:pPr/>
      <w:r>
        <w:rPr>
          <w:lang w:val="hi_IN" w:bidi="hi_IN"/>
        </w:rPr>
      </w:r>
      <w:r>
        <w:rPr>
          <w:lang w:val="hi_IN" w:bidi="hi_IN"/>
        </w:rPr>
        <w:t>फिर परमेश्वर ने अब्राहम से कहा, "तू भी मेरे साथ बाँधी हुई वाचा का पालन करना; तू और तेरे पश्चात् तेरा वंश भी अपनी-अपनी पीढ़ी में उसका पालन करे।। यह मेरे साथ बाँधी हुई वाचा, जिसका पालन तुझे और तेरे पश्चात् तेरे वंश को करना पड़ेगा। तुम में से हर एक पुरुष का खतना किया जाए। तेरा खतना किया जाना चाहिए, और यह मेरे और तेरे बीच की वाचा का चिन्ह होगा। आने वाली सभी पीढ़ियों में प्रत्येक पुत्र, जो आठ दिन का हो उसका खतना किया जाए, चाहे वह तेरे घर में जन्मा हो या परदेशी से खरीदा गया हो, जो तेरे वंशज नहीं हैं। चाहे वे तेरे घर में जन्मे हों या तेरे धन से खरीदे गए हो, उनका खतना किया जाना चाहिए। मेरी वाचा जिसका चिन्ह तुम्हारी देह में होगा वह युग-युग रहेगी। जो पुरुष खतनारहित है, वह अपने लोगों में से अलग कर दिया जाएगा, क्योंकि उसने मेरी वाचा तोड़ी है।"</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तरह से उत्तर दे सकता है, जैसे "मैंने इस रीति-रिवाज के बारे में सुना है और मैं समझता हूँ कि यह मेरे साथ परमेश्वर की वाचा का चिन्ह होगा," या "मैं समझता हूँ कि यह रीति-रिवाज मेरे और मेरे वंशजों के लिए इस चिन्ह के रूप में होगा कि हमने परमेश्वर के साथ वाचा की है," या "मैं इस वाचा की गंभीरता से अभिभूत हूँ।" नाटक को फिर शुरू करें।</w:t>
      </w:r>
    </w:p>
    <w:p>
      <w:pPr/>
      <w:r>
        <w:rPr>
          <w:lang w:val="hi_IN" w:bidi="hi_IN"/>
        </w:rPr>
      </w:r>
      <w:r>
        <w:rPr>
          <w:lang w:val="hi_IN" w:bidi="hi_IN"/>
        </w:rPr>
        <w:t>परमेश्वर ने अब्राहम से यह भी कहा, "तेरी जो पत्नी सारै है, उसको तू अब सारै न कहना। उसका नाम सारा होगा। मैं उसको आशीष दूँगा और तुझको उसके द्वारा एक पुत्र दूँगा। और मैं उसे आशीष दूँगा कि वह जाति-जाति की मूलमाता बनेगी। उससे राजा उत्पन्न होंगे।"</w:t>
      </w:r>
    </w:p>
    <w:p>
      <w:pPr/>
      <w:r>
        <w:rPr>
          <w:lang w:val="hi_IN" w:bidi="hi_IN"/>
        </w:rPr>
      </w:r>
      <w:r>
        <w:rPr>
          <w:lang w:val="hi_IN" w:bidi="hi_IN"/>
        </w:rPr>
        <w:t>अब्राहम भूमि पर मुँह के बल गिर पड़ा। वह हँसा और मन ही मन कहने लगा, "क्या सौ वर्ष के पुरुष के भी संतान होगा? क्या सारा जो नब्बे वर्ष की है पुत्र जनेगी?" और अब्राहम ने परमेश्वर से कहा, “तू इश्माएल को आशीष दे और उसे मेरा वारिस बनने दे।"</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प्रकार से उत्तर दे सकता है, जैसे "मैं अविश्वास से हँस रहा हूँ, क्योंकि यह असंभव लगता है कि इतने बूढ़े लोगों को पुत्र हो," या "मैं चाहता हूँ कि इश्माएल वह आशीष पाए जो परमेश्वर मुझे दे रहा है" या "शायद परमेश्वर का मतलब है कि इश्माएल इन प्रतिज्ञाओं को पाएगा।" नाटक को फिर शुरू करें।</w:t>
      </w:r>
    </w:p>
    <w:p>
      <w:pPr/>
      <w:r>
        <w:rPr>
          <w:lang w:val="hi_IN" w:bidi="hi_IN"/>
        </w:rPr>
      </w:r>
      <w:r>
        <w:rPr>
          <w:lang w:val="hi_IN" w:bidi="hi_IN"/>
        </w:rPr>
        <w:t>लेकिन परमेश्वर ने उत्तर दिया, "निश्चय, तेरी पत्नी सारा के तुझसे एक पुत्र उत्पन्न होगा। तू उसका नाम इसहाक रखना, और मैं उसके साथ ऐसी वाचा बाँधूँगा जो उसके पश्चात् उसके वंश के लिए युग-युग की वाचा होगी। मैं इश्माएल को भी आशीष दूँगा, जैसा तूने कहा। मैं उसे भी बहुत वंशज दूँगा। वह बारह प्रधानों का पिता बनेगा और मैं उससे एक बड़ी जाति बनाऊँगा। परन्तु मैं अपनी वाचा इसहाक ही के साथ बाँधूँगा, जो अगले वर्ष इसी समय तुझसे और सारा के गर्भ से उत्पन्न होगा।" तब परमेश्वर ने अब्राहम से बातें करनी बन्द की और वह अब्राहम के पास से चला गया।</w:t>
      </w:r>
    </w:p>
    <w:p>
      <w:pPr/>
      <w:r>
        <w:rPr>
          <w:lang w:val="hi_IN" w:bidi="hi_IN"/>
        </w:rPr>
      </w:r>
      <w:r>
        <w:rPr>
          <w:lang w:val="hi_IN" w:bidi="hi_IN"/>
        </w:rPr>
        <w:t>नाटक को रोकें। परमेश्वर का किरदार निभाने वाले व्यक्ति से पूछें, "आप कैसा महसूस कर रहे हैं या क्या सोच रहे हैं?" आप ऐसी बातें सुन सकते हैं, जैसे "मैं यह सुनिश्चित करना चाहता हूँ कि अब्राहम मेरी वाचा को समझे," या "मुझे पता है कि अब्राहम हँसा था, लेकिन मैंने जो प्रतिज्ञा की है, उसे पूरा करूँगा," या "मेरी योजना अब्राहम और सारा को एक पुत्र देने की है, भले ही वे बूढ़े हो।" अब्राहम का किरदार निभाने वाले व्यक्ति से पूछें, "आप कैसा महसूस कर रहे हैं या क्या सोच रहे हैं?" आप ऐसी बातें सुन सकते हैं, जैसे "मुझे खुशी है कि इश्माएल को भी परमेश्वर का अनुग्रह प्राप्त हुआ," या "मुझे खुशी है कि सारा के एक पुत्र होगा!" नाटक को फिर शुरू करें।</w:t>
      </w:r>
    </w:p>
    <w:p>
      <w:pPr/>
      <w:r>
        <w:rPr>
          <w:lang w:val="hi_IN" w:bidi="hi_IN"/>
        </w:rPr>
      </w:r>
      <w:r>
        <w:rPr>
          <w:lang w:val="hi_IN" w:bidi="hi_IN"/>
        </w:rPr>
        <w:t>उसी दिन, अब्राहम ने अपने पुत्र इश्माएल और उसके घर के सभी पुरुषों को लिया, जो उसके घर में जन्मे थे और परदेशियों से खरीदे गए थे, और उन सभी का खतना किया। जब अब्राहम का खतना हुआ तब वह निन्यानवे वर्ष का था। जब इश्माएल का खतना हुआ तब वह तेरह वर्ष का था। अब्राहम के साथ सभी का खतना किया गया था।</w:t>
      </w:r>
    </w:p>
    <w:p>
      <w:pPr/>
      <w:r>
        <w:rPr>
          <w:lang w:val="hi_IN" w:bidi="hi_IN"/>
        </w:rPr>
      </w:r>
      <w:r>
        <w:rPr>
          <w:lang w:val="hi_IN" w:bidi="hi_IN"/>
        </w:rPr>
        <w:t>नाटक को समाप्त करें। अब्राहम का किरदार निभाने वाले व्यक्ति से पूछें, "आप कैसा महसूस कर रहे हैं या क्या सोच रहे हैं?" वह व्यक्ति इस तरह से उत्तर दे सकता है, जैसे "मुझे विश्वास है कि परमेश्वर वह करेगा, जो उसने कहा," या "मेरे साथ मेरे पूरे परिवार के शरीर में परमेश्वर की वाचा का एक स्थायी चिन्ह है," या "मैं वाचा में अपनी भूमिका निभाने के लिए उत्साहित हूँ," या "मैं यह सुनिश्चित करना चाहता हूँ कि मैंने परमेश्वर की आज्ञा के अनुसार तुरंत काम किया है।"</w:t>
      </w:r>
      <w:r>
        <w:rPr>
          <w:lang w:val="hi_IN" w:bidi="hi_IN"/>
        </w:rPr>
      </w:r>
    </w:p>
    <w:p>
      <w:pPr>
        <w:pStyle w:val="Heading3"/>
      </w:pPr>
      <w:r>
        <w:rPr>
          <w:lang w:val="hi_IN" w:bidi="hi_IN"/>
        </w:rPr>
        <w:t>आवश्यक जानकारी</w:t>
      </w:r>
    </w:p>
    <w:p>
      <w:pPr/>
      <w:r>
        <w:rPr>
          <w:lang w:val="hi_IN" w:bidi="hi_IN"/>
        </w:rPr>
      </w:r>
      <w:r>
        <w:rPr>
          <w:lang w:val="hi_IN" w:bidi="hi_IN"/>
        </w:rPr>
        <w:t>उत्पत्ति 17:1–27 का ऑडियो संस्करण सबसे आसानी से समझ में आने वाले अनुवाद में सुनें।</w:t>
      </w:r>
    </w:p>
    <w:p>
      <w:pPr/>
      <w:r>
        <w:rPr>
          <w:lang w:val="hi_IN" w:bidi="hi_IN"/>
        </w:rPr>
      </w:r>
      <w:r>
        <w:rPr>
          <w:lang w:val="hi_IN" w:bidi="hi_IN"/>
        </w:rPr>
        <w:t>इस चरण में, समूह इस भाग के प्रमुख शब्दों और शब्दावलियों पर चर्चा करेगा।</w:t>
      </w:r>
    </w:p>
    <w:p>
      <w:pPr/>
      <w:r>
        <w:rPr>
          <w:lang w:val="hi_IN" w:bidi="hi_IN"/>
        </w:rPr>
      </w:r>
      <w:r>
        <w:rPr>
          <w:lang w:val="hi_IN" w:bidi="hi_IN"/>
        </w:rPr>
        <w:t xml:space="preserve">जब अब्राम निन्यानवे वर्ष का था, तब यहोवा उसके सामने </w:t>
      </w:r>
      <w:r>
        <w:rPr>
          <w:b/>
          <w:lang w:val="hi_IN" w:bidi="hi_IN"/>
        </w:rPr>
        <w:t>प्रकट</w:t>
      </w:r>
      <w:r>
        <w:rPr>
          <w:lang w:val="hi_IN" w:bidi="hi_IN"/>
        </w:rPr>
        <w:t xml:space="preserve"> हुआ। प्रकट होने का अर्थ है कि परमेश्वर ने अब्राहम को अपना दर्शन दिया और स्वयं को दिखाया। कहानी में यहाँ उसी शब्द का प्रयोग हुआ है जो पिछली कहानी में हुआ था जब परमेश्वर अब्राम पर प्रगट हुआ और उससे कहा कि वह अपना घर और परिवार छोड़ दे।</w:t>
      </w:r>
    </w:p>
    <w:p>
      <w:pPr/>
      <w:r>
        <w:rPr>
          <w:lang w:val="hi_IN" w:bidi="hi_IN"/>
        </w:rPr>
      </w:r>
      <w:r>
        <w:rPr>
          <w:b/>
          <w:lang w:val="hi_IN" w:bidi="hi_IN"/>
        </w:rPr>
        <w:t>यहोवा</w:t>
      </w:r>
      <w:r>
        <w:rPr>
          <w:lang w:val="hi_IN" w:bidi="hi_IN"/>
        </w:rPr>
        <w:t xml:space="preserve"> ने कहा, "मैं </w:t>
      </w:r>
      <w:r>
        <w:rPr>
          <w:b/>
          <w:lang w:val="hi_IN" w:bidi="hi_IN"/>
        </w:rPr>
        <w:t>सर्वशक्तिमान</w:t>
      </w:r>
      <w:r>
        <w:rPr>
          <w:lang w:val="hi_IN" w:bidi="hi_IN"/>
        </w:rPr>
        <w:t xml:space="preserve"> परमेश्वर हूँ।" हम यहाँ परमेश्वर के लिए दो नाम सुनते हैं। परमेश्वर का पहला नाम जो हम सुनते हैं वह यहोवा है। यहोवा परमेश्वर का व्यक्तिगत नाम है। इसका उपयोग केवल इसी कहानी में किया गया है। मुख्य शब्दावली में </w:t>
      </w:r>
      <w:r>
        <w:rPr>
          <w:b/>
          <w:lang w:val="hi_IN" w:bidi="hi_IN"/>
        </w:rPr>
        <w:t>यहोवा</w:t>
      </w:r>
      <w:r>
        <w:rPr>
          <w:lang w:val="hi_IN" w:bidi="hi_IN"/>
        </w:rPr>
        <w:t xml:space="preserve"> शब्द देखें और यहाँ उसी शब्द का प्रयोग करें जिसका उपयोग आपने पिछली कहानियों में किया है।</w:t>
      </w:r>
    </w:p>
    <w:p>
      <w:pPr/>
      <w:r>
        <w:rPr>
          <w:lang w:val="hi_IN" w:bidi="hi_IN"/>
        </w:rPr>
      </w:r>
      <w:r>
        <w:rPr>
          <w:lang w:val="hi_IN" w:bidi="hi_IN"/>
        </w:rPr>
        <w:t>परमेश्वर का दूसरा नाम जो हम सुनते हैं वह है, एल-शद्दाई। एल-शद्दाई परमेश्वर का एक नाम है जिसका अर्थ शायद "सर्वशक्तिमान परमेश्वर है।" पुराने नियम में परमेश्वर के लिए इस नाम का इस्तेमाल पहली बार किया गया है।</w:t>
      </w:r>
    </w:p>
    <w:p>
      <w:pPr/>
      <w:r>
        <w:rPr>
          <w:lang w:val="hi_IN" w:bidi="hi_IN"/>
        </w:rPr>
      </w:r>
      <w:r>
        <w:rPr>
          <w:lang w:val="hi_IN" w:bidi="hi_IN"/>
        </w:rPr>
        <w:t xml:space="preserve">यहाँ रुकें और चर्चा करें कि आप परमेश्वर के नाम, एल-शद्दाई के लिए किस वाक्यांश का उपयोग करेंगे। मुख्य शब्दावली में </w:t>
      </w:r>
      <w:r>
        <w:rPr>
          <w:b/>
          <w:lang w:val="hi_IN" w:bidi="hi_IN"/>
        </w:rPr>
        <w:t>एल-शद्दाई</w:t>
      </w:r>
      <w:r>
        <w:rPr>
          <w:lang w:val="hi_IN" w:bidi="hi_IN"/>
        </w:rPr>
        <w:t xml:space="preserve"> शब्द देखें। इस ऑडियो को यहाँ रोकें।</w:t>
      </w:r>
    </w:p>
    <w:p>
      <w:pPr/>
      <w:r>
        <w:rPr>
          <w:lang w:val="hi_IN" w:bidi="hi_IN"/>
        </w:rPr>
      </w:r>
      <w:r>
        <w:rPr>
          <w:b/>
          <w:lang w:val="hi_IN" w:bidi="hi_IN"/>
        </w:rPr>
        <w:t>सिद्ध</w:t>
      </w:r>
      <w:r>
        <w:rPr>
          <w:lang w:val="hi_IN" w:bidi="hi_IN"/>
        </w:rPr>
        <w:t xml:space="preserve"> का अर्थ है ऐसा जो पूर्ण, संपूर्ण हो और जिसमें कोई दोष न हो।</w:t>
      </w:r>
    </w:p>
    <w:p>
      <w:pPr/>
      <w:r>
        <w:rPr>
          <w:lang w:val="hi_IN" w:bidi="hi_IN"/>
        </w:rPr>
      </w:r>
      <w:r>
        <w:rPr>
          <w:lang w:val="hi_IN" w:bidi="hi_IN"/>
        </w:rPr>
        <w:t>यहाँ रुकें और चर्चा करें कि आप सिद्ध के लिए किस शब्द का उपयोग करेंगे। यह सुनिश्चित करें कि आप उसी शब्द का उपयोग करें जिसका उपयोग आपने पिछले भागों में किया है।</w:t>
      </w:r>
    </w:p>
    <w:p>
      <w:pPr/>
      <w:r>
        <w:rPr>
          <w:lang w:val="hi_IN" w:bidi="hi_IN"/>
        </w:rPr>
      </w:r>
      <w:r>
        <w:rPr>
          <w:b/>
          <w:lang w:val="hi_IN" w:bidi="hi_IN"/>
        </w:rPr>
        <w:t>परमेश्वर</w:t>
      </w:r>
      <w:r>
        <w:rPr>
          <w:lang w:val="hi_IN" w:bidi="hi_IN"/>
        </w:rPr>
        <w:t xml:space="preserve"> ने बोलना जारी रखा। यहाँ, इस कहानी में परमेश्वर के लिए </w:t>
      </w:r>
      <w:r>
        <w:rPr>
          <w:b/>
          <w:lang w:val="hi_IN" w:bidi="hi_IN"/>
        </w:rPr>
        <w:t>एलोहीम</w:t>
      </w:r>
      <w:r>
        <w:rPr>
          <w:lang w:val="hi_IN" w:bidi="hi_IN"/>
        </w:rPr>
        <w:t xml:space="preserve">शब्द का उपयोग किया गया है, जो पुराने नियम में परमेश्वर के लिए एक सामान्य शब्द था। मुख्य शब्दावली में </w:t>
      </w:r>
      <w:r>
        <w:rPr>
          <w:lang w:val="hi_IN" w:bidi="hi_IN"/>
        </w:rPr>
        <w:t>एलोहीम</w:t>
      </w:r>
      <w:r>
        <w:rPr>
          <w:lang w:val="hi_IN" w:bidi="hi_IN"/>
        </w:rPr>
        <w:t xml:space="preserve"> या </w:t>
      </w:r>
      <w:r>
        <w:rPr>
          <w:lang w:val="hi_IN" w:bidi="hi_IN"/>
        </w:rPr>
        <w:t>परमेश्वर</w:t>
      </w:r>
      <w:r>
        <w:rPr>
          <w:lang w:val="hi_IN" w:bidi="hi_IN"/>
        </w:rPr>
        <w:t xml:space="preserve"> शब्द देखें और यहाँ उसी शब्द का प्रयोग करें जिसका उपयोग आपने पिछली कहानियों में किया है।</w:t>
      </w:r>
    </w:p>
    <w:p>
      <w:pPr/>
      <w:r>
        <w:rPr>
          <w:lang w:val="hi_IN" w:bidi="hi_IN"/>
        </w:rPr>
      </w:r>
      <w:r>
        <w:rPr>
          <w:lang w:val="hi_IN" w:bidi="hi_IN"/>
        </w:rPr>
        <w:t xml:space="preserve">परमेश्वर ने कहा, "मैं तेरे साथ </w:t>
      </w:r>
      <w:r>
        <w:rPr>
          <w:b/>
          <w:lang w:val="hi_IN" w:bidi="hi_IN"/>
        </w:rPr>
        <w:t>वाचा</w:t>
      </w:r>
      <w:r>
        <w:rPr>
          <w:lang w:val="hi_IN" w:bidi="hi_IN"/>
        </w:rPr>
        <w:t xml:space="preserve"> बाँधूँगा, और तेरे </w:t>
      </w:r>
      <w:r>
        <w:rPr>
          <w:b/>
          <w:lang w:val="hi_IN" w:bidi="hi_IN"/>
        </w:rPr>
        <w:t>वंश</w:t>
      </w:r>
      <w:r>
        <w:rPr>
          <w:lang w:val="hi_IN" w:bidi="hi_IN"/>
        </w:rPr>
        <w:t xml:space="preserve"> को अत्यन्त ही बढ़ाऊँगा।" वाचा एक ऐसा समझौता होता है जो दो व्यक्तियों या लोगों के समूहों के बीच शान्ति या मित्रता स्थापित करती है। दोनों लोग इस वाचा के प्रति विश्वासयोग्य बने रहने और एक-दूसरे के साथ अच्छे सम्बन्ध बनाए रखने के लिए सहमत हैं। दोनों पक्ष अनुष्ठान या बलिदान के द्वारा वाचा के प्रति विश्वासयोग्य बने रहने की शपथ लेते हैं। वाचाएँ कानूनी अनुबंधों से अधिक गहरी होती हैं, क्योंकि वाचाओं के लिए दोनों पक्षों की ओर से निष्ठा और बलिदानी प्रेम की आवश्यकता होती है। यही कारण हो सकता है कि वाचाओं में अक्सर पिता और पुत्र जैसे रिश्ते के शब्दों का प्रयोग किया जाता है। यह वाचा भी एक गंभीर प्रतिज्ञा थी। मुख्य शब्दावली में </w:t>
      </w:r>
      <w:r>
        <w:rPr>
          <w:lang w:val="hi_IN" w:bidi="hi_IN"/>
        </w:rPr>
        <w:t>वाचा</w:t>
      </w:r>
      <w:r>
        <w:rPr>
          <w:lang w:val="hi_IN" w:bidi="hi_IN"/>
        </w:rPr>
        <w:t xml:space="preserve"> शब्द देखें और उसी शब्द का उपयोग करें जिसका उपयोग आपने पिछली कहानियों में किया है।</w:t>
      </w:r>
    </w:p>
    <w:p>
      <w:pPr/>
      <w:r>
        <w:rPr>
          <w:lang w:val="hi_IN" w:bidi="hi_IN"/>
        </w:rPr>
      </w:r>
      <w:r>
        <w:rPr>
          <w:b/>
          <w:lang w:val="hi_IN" w:bidi="hi_IN"/>
        </w:rPr>
        <w:t>वंशज</w:t>
      </w:r>
      <w:r>
        <w:rPr>
          <w:lang w:val="hi_IN" w:bidi="hi_IN"/>
        </w:rPr>
        <w:t xml:space="preserve"> का अर्थ अब्राम की सन्तान, उनकी सन्तान आदि से है। यह भविष्य में उन सभी लोगों को दिखाता है जो अब्राम को अपना पूर्वज मानते हैं।</w:t>
      </w:r>
    </w:p>
    <w:p>
      <w:pPr/>
      <w:r>
        <w:rPr>
          <w:lang w:val="hi_IN" w:bidi="hi_IN"/>
        </w:rPr>
      </w:r>
      <w:r>
        <w:rPr>
          <w:lang w:val="hi_IN" w:bidi="hi_IN"/>
        </w:rPr>
        <w:t xml:space="preserve">अब्राम मुँह के बल गिर पड़ा। परमेश्वर ने कहा, "यह मेरी तेरे साथ वाचा है। तू बहुत से लोगों का मूलपिता होगा। तेरा नाम अब </w:t>
      </w:r>
      <w:r>
        <w:rPr>
          <w:b/>
          <w:lang w:val="hi_IN" w:bidi="hi_IN"/>
        </w:rPr>
        <w:t>अब्राम</w:t>
      </w:r>
      <w:r>
        <w:rPr>
          <w:lang w:val="hi_IN" w:bidi="hi_IN"/>
        </w:rPr>
        <w:t xml:space="preserve"> नहीं रहेगा। तेरा नाम </w:t>
      </w:r>
      <w:r>
        <w:rPr>
          <w:b/>
          <w:lang w:val="hi_IN" w:bidi="hi_IN"/>
        </w:rPr>
        <w:t>अब्राहम</w:t>
      </w:r>
      <w:r>
        <w:rPr>
          <w:lang w:val="hi_IN" w:bidi="hi_IN"/>
        </w:rPr>
        <w:t xml:space="preserve"> होगा।" अब्राम का अर्थ शायद "पिता का पद ऊँचा है” या “पिता ऊँचे पद पर है।" अब्राहम का अर्थ शायद "बहुतों का मूलपिता।"</w:t>
      </w:r>
    </w:p>
    <w:p>
      <w:pPr/>
      <w:r>
        <w:rPr>
          <w:lang w:val="hi_IN" w:bidi="hi_IN"/>
        </w:rPr>
      </w:r>
      <w:r>
        <w:rPr>
          <w:lang w:val="hi_IN" w:bidi="hi_IN"/>
        </w:rPr>
        <w:t xml:space="preserve">परमेश्वर ने आगे कहा, "मैं तुझे अत्यन्त </w:t>
      </w:r>
      <w:r>
        <w:rPr>
          <w:b/>
          <w:lang w:val="hi_IN" w:bidi="hi_IN"/>
        </w:rPr>
        <w:t>फलवन्त</w:t>
      </w:r>
      <w:r>
        <w:rPr>
          <w:lang w:val="hi_IN" w:bidi="hi_IN"/>
        </w:rPr>
        <w:t xml:space="preserve"> करूँगा।" फलवन्त होने का अर्थ है कि अब्राहम के कई वंशज होंगे।</w:t>
      </w:r>
    </w:p>
    <w:p>
      <w:pPr/>
      <w:r>
        <w:rPr>
          <w:lang w:val="hi_IN" w:bidi="hi_IN"/>
        </w:rPr>
      </w:r>
      <w:r>
        <w:rPr>
          <w:lang w:val="hi_IN" w:bidi="hi_IN"/>
        </w:rPr>
        <w:t xml:space="preserve">परमेश्वर ने आगे कहा, "तेरे वंश </w:t>
      </w:r>
      <w:r>
        <w:rPr>
          <w:b/>
          <w:lang w:val="hi_IN" w:bidi="hi_IN"/>
        </w:rPr>
        <w:t>जाति-जाति</w:t>
      </w:r>
      <w:r>
        <w:rPr>
          <w:lang w:val="hi_IN" w:bidi="hi_IN"/>
        </w:rPr>
        <w:t xml:space="preserve"> के मूल बनेंगे, और तेरे वंश में </w:t>
      </w:r>
      <w:r>
        <w:rPr>
          <w:b/>
          <w:lang w:val="hi_IN" w:bidi="hi_IN"/>
        </w:rPr>
        <w:t>राजा</w:t>
      </w:r>
      <w:r>
        <w:rPr>
          <w:lang w:val="hi_IN" w:bidi="hi_IN"/>
        </w:rPr>
        <w:t xml:space="preserve"> उत्पन्न होंगे!" यहाँ, "जाति-जाति" का अर्थ उन लोगों के कई समूहों से है जो एक साथ रहते हैं और उनकी भाषा और सरकार एक ही है। इसका अर्थ विभिन्न देशों के बजाय अलग-अलग जातीय समूहों से है। मुख्य शब्दावली में </w:t>
      </w:r>
      <w:r>
        <w:rPr>
          <w:lang w:val="hi_IN" w:bidi="hi_IN"/>
        </w:rPr>
        <w:t>जाति</w:t>
      </w:r>
      <w:r>
        <w:rPr>
          <w:lang w:val="hi_IN" w:bidi="hi_IN"/>
        </w:rPr>
        <w:t xml:space="preserve"> शब्द देखें और उसी शब्द का उपयोग करें जिसका उपयोग आपने पिछली कहानियों में किया है।</w:t>
      </w:r>
    </w:p>
    <w:p>
      <w:pPr/>
      <w:r>
        <w:rPr>
          <w:lang w:val="hi_IN" w:bidi="hi_IN"/>
        </w:rPr>
      </w:r>
      <w:r>
        <w:rPr>
          <w:b/>
          <w:lang w:val="hi_IN" w:bidi="hi_IN"/>
        </w:rPr>
        <w:t>राजा</w:t>
      </w:r>
      <w:r>
        <w:rPr>
          <w:lang w:val="hi_IN" w:bidi="hi_IN"/>
        </w:rPr>
        <w:t xml:space="preserve"> वह होता है जो किसी शहर या क्षेत्र पर शासन करता है। एक राजा आमतौर पर जीवनभर के लिए शासन करता था और अपना अधिकार अपने एक पुत्र को दे देता था। मुख्य शब्दावली में </w:t>
      </w:r>
      <w:r>
        <w:rPr>
          <w:lang w:val="hi_IN" w:bidi="hi_IN"/>
        </w:rPr>
        <w:t>राजा</w:t>
      </w:r>
      <w:r>
        <w:rPr>
          <w:lang w:val="hi_IN" w:bidi="hi_IN"/>
        </w:rPr>
        <w:t xml:space="preserve"> शब्द देखें और उसी शब्द का उपयोग करें जिसका उपयोग आपने पिछली कहानियों में किया है।</w:t>
      </w:r>
    </w:p>
    <w:p>
      <w:pPr/>
      <w:r>
        <w:rPr>
          <w:lang w:val="hi_IN" w:bidi="hi_IN"/>
        </w:rPr>
      </w:r>
      <w:r>
        <w:rPr>
          <w:lang w:val="hi_IN" w:bidi="hi_IN"/>
        </w:rPr>
        <w:t xml:space="preserve">"मैं तेरे वंश और उनकी आनेवाली </w:t>
      </w:r>
      <w:r>
        <w:rPr>
          <w:b/>
          <w:lang w:val="hi_IN" w:bidi="hi_IN"/>
        </w:rPr>
        <w:t>पीढ़ियों</w:t>
      </w:r>
      <w:r>
        <w:rPr>
          <w:lang w:val="hi_IN" w:bidi="hi_IN"/>
        </w:rPr>
        <w:t xml:space="preserve"> के साथ अपनी वाचा बनाए रखूँगा।" "पीढ़ी" का अर्थ किसी व्यक्ति के जीवन काल की औसत लम्बाई से है, जिसे अक्सर सत्तर से सौ वर्ष के रूप में देखा जाता था। पीढ़ियों का अनुवाद कभी-कभी वंशावली के रूप में किया जाता है। यहाँ, परमेश्वर उन सभी वंशजों का उल्लेख कर रहा है जो अब्राहम के बाद आएँगे। मुख्य शब्दावली में </w:t>
      </w:r>
      <w:r>
        <w:rPr>
          <w:lang w:val="hi_IN" w:bidi="hi_IN"/>
        </w:rPr>
        <w:t>पीढ़ियाँ</w:t>
      </w:r>
      <w:r>
        <w:rPr>
          <w:lang w:val="hi_IN" w:bidi="hi_IN"/>
        </w:rPr>
        <w:t xml:space="preserve"> शब्द देखें और उसी शब्द का उपयोग करें जिसका उपयोग आपने पिछली कहानियों में किया है।</w:t>
      </w:r>
    </w:p>
    <w:p>
      <w:pPr/>
      <w:r>
        <w:rPr>
          <w:lang w:val="hi_IN" w:bidi="hi_IN"/>
        </w:rPr>
      </w:r>
      <w:r>
        <w:rPr>
          <w:lang w:val="hi_IN" w:bidi="hi_IN"/>
        </w:rPr>
        <w:t xml:space="preserve">परमेश्वर ने अपने और अब्राहम के वंशजों के बीच वाचा का वर्णन करना जारी रखा। परमेश्वर ने कहा, "तुम में से हर एक पुरुष का </w:t>
      </w:r>
      <w:r>
        <w:rPr>
          <w:b/>
          <w:lang w:val="hi_IN" w:bidi="hi_IN"/>
        </w:rPr>
        <w:t>खतना</w:t>
      </w:r>
      <w:r>
        <w:rPr>
          <w:lang w:val="hi_IN" w:bidi="hi_IN"/>
        </w:rPr>
        <w:t xml:space="preserve"> हो।" यह पहली बार है कि इन कहानियों में खतना शब्द का उपयोग किया गया है। खतना का अर्थ है पुरुष के लिंग के अन्त में मौजूद चमड़ी को काटना। अब्राहम के आसपास रहने वाले कई लोग खतना करवाते थे, जो अक्सर विवाह से पहले एक रिवाज के रूप में किया जाता था। अब्राहम के वंशज, यहूदी लोगों में खतना परमेश्वर और उसके लोगों के बीच </w:t>
      </w:r>
      <w:r>
        <w:rPr>
          <w:b/>
          <w:lang w:val="hi_IN" w:bidi="hi_IN"/>
        </w:rPr>
        <w:t>वाचा</w:t>
      </w:r>
      <w:r>
        <w:rPr>
          <w:lang w:val="hi_IN" w:bidi="hi_IN"/>
        </w:rPr>
        <w:t xml:space="preserve"> का एक महत्वपूर्ण शारीरिक और स्थायी चिन्ह था। खतना इस बात का चिन्ह था कि यह लड़का परमेश्वर की चुनी हुई प्रजा का हिस्सा था और उस पर परमेश्वर की प्रतिज्ञाएँ और उसकी वाचा लागू होती थी।</w:t>
      </w:r>
    </w:p>
    <w:p>
      <w:pPr/>
      <w:r>
        <w:rPr>
          <w:lang w:val="hi_IN" w:bidi="hi_IN"/>
        </w:rPr>
      </w:r>
      <w:r>
        <w:rPr>
          <w:lang w:val="hi_IN" w:bidi="hi_IN"/>
        </w:rPr>
        <w:t xml:space="preserve">शब्दावली में </w:t>
      </w:r>
      <w:r>
        <w:rPr>
          <w:b/>
          <w:lang w:val="hi_IN" w:bidi="hi_IN"/>
        </w:rPr>
        <w:t>खतना</w:t>
      </w:r>
      <w:r>
        <w:rPr>
          <w:lang w:val="hi_IN" w:bidi="hi_IN"/>
        </w:rPr>
        <w:t xml:space="preserve"> को देखें और अगली सभी कहानियों में एक ही शब्द का उपयोग करें।</w:t>
      </w:r>
    </w:p>
    <w:p>
      <w:pPr/>
      <w:r>
        <w:rPr>
          <w:lang w:val="hi_IN" w:bidi="hi_IN"/>
        </w:rPr>
      </w:r>
      <w:r>
        <w:rPr>
          <w:lang w:val="hi_IN" w:bidi="hi_IN"/>
        </w:rPr>
        <w:t>यहाँ रुकें और एक समूह के रूप में चर्चा करें: आप खतना के लिए किस शब्द का उपयोग करेंगे? इस ऑडियो को यहाँ रोकें।</w:t>
      </w:r>
    </w:p>
    <w:p>
      <w:pPr/>
      <w:r>
        <w:rPr>
          <w:lang w:val="hi_IN" w:bidi="hi_IN"/>
        </w:rPr>
      </w:r>
      <w:r>
        <w:rPr>
          <w:lang w:val="hi_IN" w:bidi="hi_IN"/>
        </w:rPr>
        <w:t xml:space="preserve">परमेश्वर ने आगे कहा, "तुम अपना खतना कराना, जो वाचा मेरे और तुम्हारे बीच में है, उसका यही </w:t>
      </w:r>
      <w:r>
        <w:rPr>
          <w:b/>
          <w:lang w:val="hi_IN" w:bidi="hi_IN"/>
        </w:rPr>
        <w:t>चिन्ह</w:t>
      </w:r>
      <w:r>
        <w:rPr>
          <w:lang w:val="hi_IN" w:bidi="hi_IN"/>
        </w:rPr>
        <w:t xml:space="preserve"> होगा।" चिन्ह एक संकेत या सूचक है जो यह बताता है कि कोई बात सच है या होने वाली है। यहाँ, चिन्ह एक चेतावनी को दिखाता है जिसे आप देख सकते हैं। इस चिन्ह से पता चला कि अब्राहम और उसके वंशजों का परमेश्वर के साथ रिश्ता है और वे परमेश्वर पर भरोसा करते हैं। यह इस बात का स्थायी चिन्ह था कि कोई व्यक्ति उन लोगों में से है जिनके साथ परमेश्वर का सम्बन्ध है।</w:t>
      </w:r>
    </w:p>
    <w:p>
      <w:pPr/>
      <w:r>
        <w:rPr>
          <w:lang w:val="hi_IN" w:bidi="hi_IN"/>
        </w:rPr>
      </w:r>
      <w:r>
        <w:rPr>
          <w:lang w:val="hi_IN" w:bidi="hi_IN"/>
        </w:rPr>
        <w:t xml:space="preserve">मुख्य शब्दावली में </w:t>
      </w:r>
      <w:r>
        <w:rPr>
          <w:lang w:val="hi_IN" w:bidi="hi_IN"/>
        </w:rPr>
        <w:t>चिन्ह</w:t>
      </w:r>
      <w:r>
        <w:rPr>
          <w:lang w:val="hi_IN" w:bidi="hi_IN"/>
        </w:rPr>
        <w:t xml:space="preserve"> शब्द देखें और यहाँ उसी शब्द का प्रयोग करें जिसका उपयोग आपने पिछली कहानियों में किया है।</w:t>
      </w:r>
    </w:p>
    <w:p>
      <w:pPr/>
      <w:r>
        <w:rPr>
          <w:lang w:val="hi_IN" w:bidi="hi_IN"/>
        </w:rPr>
      </w:r>
      <w:r>
        <w:rPr>
          <w:lang w:val="hi_IN" w:bidi="hi_IN"/>
        </w:rPr>
        <w:t xml:space="preserve">परमेश्वर ने आगे कहा, "आने वाली सभी पीढ़ियों में हर एक पुत्र का खतना किया जाए, जब वह आठ दिन का हो। उसमें तेरे </w:t>
      </w:r>
      <w:r>
        <w:rPr>
          <w:b/>
          <w:lang w:val="hi_IN" w:bidi="hi_IN"/>
        </w:rPr>
        <w:t>घर</w:t>
      </w:r>
      <w:r>
        <w:rPr>
          <w:lang w:val="hi_IN" w:bidi="hi_IN"/>
        </w:rPr>
        <w:t xml:space="preserve"> में जन्मे हुए लोग भी शामिल हैं।" "घर" का अर्थ अब्राहम के घर में रहने वाले सभी लोगों से है, जिसमें सेवक, दास और परिवार के अन्य सदस्य शामिल हैं। मुख्य शब्दावली में </w:t>
      </w:r>
      <w:r>
        <w:rPr>
          <w:lang w:val="hi_IN" w:bidi="hi_IN"/>
        </w:rPr>
        <w:t>घर</w:t>
      </w:r>
      <w:r>
        <w:rPr>
          <w:lang w:val="hi_IN" w:bidi="hi_IN"/>
        </w:rPr>
        <w:t>शब्द देखें और उसी शब्द का इस्तेमाल करें जिसका इस्तेमाल आपने पिछले भागों में किया है।</w:t>
      </w:r>
    </w:p>
    <w:p>
      <w:pPr/>
      <w:r>
        <w:rPr>
          <w:lang w:val="hi_IN" w:bidi="hi_IN"/>
        </w:rPr>
      </w:r>
      <w:r>
        <w:rPr>
          <w:lang w:val="hi_IN" w:bidi="hi_IN"/>
        </w:rPr>
        <w:t xml:space="preserve">परमेश्वर ने अब्राहम से यह भी कहा, "तेरी जो पत्नी </w:t>
      </w:r>
      <w:r>
        <w:rPr>
          <w:b/>
          <w:lang w:val="hi_IN" w:bidi="hi_IN"/>
        </w:rPr>
        <w:t>सारै</w:t>
      </w:r>
      <w:r>
        <w:rPr>
          <w:lang w:val="hi_IN" w:bidi="hi_IN"/>
        </w:rPr>
        <w:t xml:space="preserve"> है, उसको तू अब सारै न कहना। उसका नाम </w:t>
      </w:r>
      <w:r>
        <w:rPr>
          <w:b/>
          <w:lang w:val="hi_IN" w:bidi="hi_IN"/>
        </w:rPr>
        <w:t>सारा</w:t>
      </w:r>
      <w:r>
        <w:rPr>
          <w:lang w:val="hi_IN" w:bidi="hi_IN"/>
        </w:rPr>
        <w:t xml:space="preserve"> होगा। सारै और सारा दोनों का अर्थ शायद "राजकुमारी या शाही" है।</w:t>
      </w:r>
    </w:p>
    <w:p>
      <w:pPr/>
      <w:r>
        <w:rPr>
          <w:lang w:val="hi_IN" w:bidi="hi_IN"/>
        </w:rPr>
      </w:r>
      <w:r>
        <w:rPr>
          <w:lang w:val="hi_IN" w:bidi="hi_IN"/>
        </w:rPr>
        <w:t xml:space="preserve">परमेश्वर ने आगे कहा "मैं उसको </w:t>
      </w:r>
      <w:r>
        <w:rPr>
          <w:b/>
          <w:lang w:val="hi_IN" w:bidi="hi_IN"/>
        </w:rPr>
        <w:t>आशीष</w:t>
      </w:r>
      <w:r>
        <w:rPr>
          <w:lang w:val="hi_IN" w:bidi="hi_IN"/>
        </w:rPr>
        <w:t xml:space="preserve"> दूँगा और तुझको उसके द्वारा एक पुत्र दूँगा। मैं उसको ऐसी आशीष दूँगा कि वह जाति-जाति की मूलमाता हो जाएगी। आशीष का अर्थ है जब परमेश्वर किसी की सहायता करता है, भलाई करता है, या किसी व्यक्ति या वस्तु पर कृपा करता है। किस्मत या जुए के खेल से संबंधित शब्द का उपयोग करने से बचने की कोशिश करें। जब लोग किसी चीज़ को आशीष देते हैं, तो उसका अर्थ होता है कि वे उसे किसी विशेष कार्य के लिए अलग रखते हैं। यहाँ जाति-जाति, लोगों के समूहों को दिखाता है। मुख्य शब्दावली में </w:t>
      </w:r>
      <w:r>
        <w:rPr>
          <w:lang w:val="hi_IN" w:bidi="hi_IN"/>
        </w:rPr>
        <w:t>आशीष</w:t>
      </w:r>
      <w:r>
        <w:rPr>
          <w:lang w:val="hi_IN" w:bidi="hi_IN"/>
        </w:rPr>
        <w:t xml:space="preserve"> और </w:t>
      </w:r>
      <w:r>
        <w:rPr>
          <w:lang w:val="hi_IN" w:bidi="hi_IN"/>
        </w:rPr>
        <w:t>जाति</w:t>
      </w:r>
      <w:r>
        <w:rPr>
          <w:lang w:val="hi_IN" w:bidi="hi_IN"/>
        </w:rPr>
        <w:t xml:space="preserve"> शब्द देखें और यहाँ उसी शब्द का प्रयोग करें जिसका इस्तेमाल आपने पिछली कहानियों में किया है।</w:t>
      </w:r>
    </w:p>
    <w:p>
      <w:pPr/>
      <w:r>
        <w:rPr>
          <w:lang w:val="hi_IN" w:bidi="hi_IN"/>
        </w:rPr>
      </w:r>
      <w:r>
        <w:rPr>
          <w:lang w:val="hi_IN" w:bidi="hi_IN"/>
        </w:rPr>
        <w:t xml:space="preserve">परमेश्वर ने आगे कहा, "सारा के वंश में राज्य-राज्य के </w:t>
      </w:r>
      <w:r>
        <w:rPr>
          <w:b/>
          <w:lang w:val="hi_IN" w:bidi="hi_IN"/>
        </w:rPr>
        <w:t>राजा</w:t>
      </w:r>
      <w:r>
        <w:rPr>
          <w:lang w:val="hi_IN" w:bidi="hi_IN"/>
        </w:rPr>
        <w:t xml:space="preserve"> उत्पन्न होंगे। यहाँ, राज्य-राज्य का अर्थ भौगोलिक क्षेत्र से है, न कि किसी विशेष जातीय समूह से है।</w:t>
      </w:r>
    </w:p>
    <w:p>
      <w:pPr/>
      <w:r>
        <w:rPr>
          <w:lang w:val="hi_IN" w:bidi="hi_IN"/>
        </w:rPr>
      </w:r>
      <w:r>
        <w:rPr>
          <w:lang w:val="hi_IN" w:bidi="hi_IN"/>
        </w:rPr>
        <w:t xml:space="preserve">फिर परमेश्वर ने कहा, "मैं तुझे एक पुत्र दूँगा, और तू उसका नाम </w:t>
      </w:r>
      <w:r>
        <w:rPr>
          <w:b/>
          <w:lang w:val="hi_IN" w:bidi="hi_IN"/>
        </w:rPr>
        <w:t>इसहाक</w:t>
      </w:r>
      <w:r>
        <w:rPr>
          <w:lang w:val="hi_IN" w:bidi="hi_IN"/>
        </w:rPr>
        <w:t xml:space="preserve"> रखना। "इसहाक" का अर्थ है "वह हँसता है।</w:t>
      </w:r>
    </w:p>
    <w:p>
      <w:pPr/>
      <w:r>
        <w:rPr>
          <w:lang w:val="hi_IN" w:bidi="hi_IN"/>
        </w:rPr>
      </w:r>
      <w:r>
        <w:rPr>
          <w:lang w:val="hi_IN" w:bidi="hi_IN"/>
        </w:rPr>
        <w:t xml:space="preserve">परमेश्वर ने कहा कि इश्माएल बारह </w:t>
      </w:r>
      <w:r>
        <w:rPr>
          <w:b/>
          <w:lang w:val="hi_IN" w:bidi="hi_IN"/>
        </w:rPr>
        <w:t>प्रधानों</w:t>
      </w:r>
      <w:r>
        <w:rPr>
          <w:lang w:val="hi_IN" w:bidi="hi_IN"/>
        </w:rPr>
        <w:t xml:space="preserve"> का पिता होगा। "प्रधान" का अर्थ एक गोत्र के शासक से है, लेकिन प्रधान राजा से अलग होता है। अक्सर, कई प्रधान एक ही राजा की सेवा करते थे।</w:t>
      </w:r>
    </w:p>
    <w:p>
      <w:pPr/>
      <w:r>
        <w:rPr>
          <w:lang w:val="hi_IN" w:bidi="hi_IN"/>
        </w:rPr>
      </w:r>
      <w:r>
        <w:rPr>
          <w:lang w:val="hi_IN" w:bidi="hi_IN"/>
        </w:rPr>
        <w:t>परमेश्वर ने आगे कहा, "मैं उससे एक बड़ी जाति या लोगों का समूह बनाऊँगा। परन्तु मैं अपनी वाचा इसहाक ही के साथ बाँधूँगा जो सारा से अगले वर्ष के इसी नियुक्त समय में उत्पन्न होगा"। जब परमेश्वर ने अब्राहम से बातें करनी बन्द की, तो परमेश्वर उसके पास से ऊपर चढ़ गया। और अब्राहम ने वह किया जो परमेश्वर ने उसे करने के लिए कहा था।</w:t>
      </w:r>
    </w:p>
    <w:p>
      <w:pPr/>
      <w:r>
        <w:rPr>
          <w:lang w:val="hi_IN" w:bidi="hi_IN"/>
        </w:rPr>
      </w:r>
      <w:r>
        <w:rPr>
          <w:lang w:val="hi_IN" w:bidi="hi_IN"/>
        </w:rPr>
        <w:t>अब्राहम के घर में हर पुरुष का खतना किया गया था। इसमें अब्राहम के परिवार के सभी पुरुष सदस्य और दास शामिल हैं। उसके कुछ दास ऐसे माता-पिता से जन्मे थे जो अब्राहम के दास थे और इस कारण से वे भी अब्राहम के दास थे। अब्राहम ने भी अपने घर में शामिल करने के लिए परदेशियों से दास खरीदे 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18:1–15</w:t>
      </w:r>
      <w:r>
        <w:rPr>
          <w:lang w:val="hi_IN" w:bidi="hi_IN"/>
        </w:rPr>
      </w:r>
    </w:p>
    <w:p>
      <w:pPr>
        <w:pStyle w:val="Heading3"/>
      </w:pPr>
      <w:r>
        <w:rPr>
          <w:lang w:val="hi_IN" w:bidi="hi_IN"/>
        </w:rPr>
        <w:t>सुने और मन में रखें</w:t>
      </w:r>
    </w:p>
    <w:p>
      <w:pPr/>
      <w:r>
        <w:rPr>
          <w:lang w:val="hi_IN" w:bidi="hi_IN"/>
        </w:rPr>
      </w:r>
      <w:r>
        <w:rPr>
          <w:lang w:val="hi_IN" w:bidi="hi_IN"/>
        </w:rPr>
        <w:t>उत्पत्ति 18:1–15 को सुनें और इसे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18:1–15 का ऑडियो संस्करण सबसे आसानी से समझ में आने वाले अनुवाद में सुनें।</w:t>
      </w:r>
    </w:p>
    <w:p>
      <w:pPr/>
      <w:r>
        <w:rPr>
          <w:lang w:val="hi_IN" w:bidi="hi_IN"/>
        </w:rPr>
      </w:r>
      <w:r>
        <w:rPr>
          <w:lang w:val="hi_IN" w:bidi="hi_IN"/>
        </w:rPr>
        <w:t>यह कहानी यहोवा द्वारा अब्राहम के साथ अपनी वाचा की पुष्टि और वर्णन के कुछ समय बाद घटित होती है। यह अब्राहम और लूत के बारे में चार कहानियों की श्रृंखला में पहली है। इस कहानी में, अब्राहम तीन अतिथियों का स्वागत करता है, जो सदोम की ओर जा रहे थे, जहाँ लूत रहता था। अब्राहम एक अच्छे मेज़बान की तरह व्यवहार करता है। अतिथियों में से एक यहोवा था, और उसने अब्राहम और सारा से कहा कि वह उन्हें एक पुत्र देने के लिए अगले वर्ष फिर से आएगा।</w:t>
      </w:r>
    </w:p>
    <w:p>
      <w:pPr/>
      <w:r>
        <w:rPr>
          <w:lang w:val="hi_IN" w:bidi="hi_IN"/>
        </w:rPr>
      </w:r>
      <w:r>
        <w:rPr>
          <w:lang w:val="hi_IN" w:bidi="hi_IN"/>
        </w:rPr>
        <w:t>यहोवा अब्राहम के सामने मम्रे के बांजवृक्षों के पास प्रकट हुआ। अब्राहम और उसके घर के सभी लोग मम्रे के बांजवृक्षों के पास तम्बू में रहते थे।</w:t>
      </w:r>
    </w:p>
    <w:p>
      <w:pPr/>
      <w:r>
        <w:rPr>
          <w:lang w:val="hi_IN" w:bidi="hi_IN"/>
        </w:rPr>
      </w:r>
      <w:r>
        <w:rPr>
          <w:lang w:val="hi_IN" w:bidi="hi_IN"/>
        </w:rPr>
        <w:t>यहाँ रुकें और समूह के रूप में नक्शे पर मम्रे को देखें।</w:t>
      </w:r>
    </w:p>
    <w:p>
      <w:pPr/>
      <w:r>
        <w:rPr>
          <w:lang w:val="hi_IN" w:bidi="hi_IN"/>
        </w:rPr>
      </w:r>
      <w:r>
        <w:rPr>
          <w:lang w:val="hi_IN" w:bidi="hi_IN"/>
        </w:rPr>
        <w:t>यहाँ रुकें और एक तस्वीर को देखें कि अब्राहम के तम्बू एक समूह के रूप में कैसे दिखते थे। इस ऑडियो को यहाँ रोकें।</w:t>
      </w:r>
    </w:p>
    <w:p>
      <w:pPr/>
      <w:r>
        <w:rPr>
          <w:lang w:val="hi_IN" w:bidi="hi_IN"/>
        </w:rPr>
      </w:r>
      <w:r>
        <w:rPr>
          <w:lang w:val="hi_IN" w:bidi="hi_IN"/>
        </w:rPr>
        <w:t>एक दिन अब्राहम कड़ी धूप के समय तम्बू के द्वार पर बैठा हुआ था। यह शायद दोपहर का समय था, और अब्राहम शायद अपने तम्बू के बाहर पेड़ों के नीचे आराम कर रहा था।</w:t>
      </w:r>
    </w:p>
    <w:p>
      <w:pPr/>
      <w:r>
        <w:rPr>
          <w:lang w:val="hi_IN" w:bidi="hi_IN"/>
        </w:rPr>
      </w:r>
      <w:r>
        <w:rPr>
          <w:lang w:val="hi_IN" w:bidi="hi_IN"/>
        </w:rPr>
        <w:t>अब्राहम ने आँखें उठाई और देखा कि तीन पुरुष उसके सामने खड़े हैं। कहानी हमें तीनों पुरुषों का विवरण नहीं देती है, लेकिन कहानी के अंत में कहा गया है कि यहोवा ने अब्राहम से बात की। ये तीन पुरुष शायद यहोवा और उसके दो दूत थे, लेकिन कुछ लोग कहते हैं कि तीनों पुरुष यहोवा के दूत थे। पूरी कहानी में अब्राहम कभी-कभी तीनों व्यक्तियों से बात करता है और कभी-कभी केवल उनके प्रधान से बात करता है।</w:t>
      </w:r>
    </w:p>
    <w:p>
      <w:pPr/>
      <w:r>
        <w:rPr>
          <w:lang w:val="hi_IN" w:bidi="hi_IN"/>
        </w:rPr>
      </w:r>
      <w:r>
        <w:rPr>
          <w:lang w:val="hi_IN" w:bidi="hi_IN"/>
        </w:rPr>
        <w:t>अब्राहम उनसे मिलने दौड़ता है। उसने भूमि पर गिरकर उनका स्वागत किया। अब्राहम की संस्कृति में, भूमि पर गिरना सम्मान और स्वागत का संकेत था। अब्राहम ने कहा, "हे प्रभु, यदि तू मुझे योग्य समझता है, तो अपने दास के पास से चले न जाना। "यदि तू मुझे योग्य समझता है" और "तो अपने दास के पास से चले न जाना" दोनों बहुत ही विनम्र वाक्यांश हैं। अब्राहम ने इन तीनों पुरुषों का सम्मान किया और उनसे इस तरह बात की मानो वे महत्वपूर्ण पुरुष थे, हालाँकि उसे यह नहीं पता था कि वे कौन थे।</w:t>
      </w:r>
    </w:p>
    <w:p>
      <w:pPr/>
      <w:r>
        <w:rPr>
          <w:lang w:val="hi_IN" w:bidi="hi_IN"/>
        </w:rPr>
      </w:r>
      <w:r>
        <w:rPr>
          <w:lang w:val="hi_IN" w:bidi="hi_IN"/>
        </w:rPr>
        <w:t>यहाँ रुकें और एक समूह के रूप में चर्चा करें: जब आपके घर मेहमान आते हैं तो आप उनका स्वागत कैसे करते हैं? आप मेहमानों को सम्मान कैसे दिखाते हैं? जब आप अपने घर में महत्वपूर्ण लोगों का आदर-सत्कार करते हैं, तो आप कौन से वाक्यांश, नमस्कार या हावभाव का उपयोग करते हैं? इस ऑडियो को यहाँ रोकें।</w:t>
      </w:r>
    </w:p>
    <w:p>
      <w:pPr/>
      <w:r>
        <w:rPr>
          <w:lang w:val="hi_IN" w:bidi="hi_IN"/>
        </w:rPr>
      </w:r>
      <w:r>
        <w:rPr>
          <w:lang w:val="hi_IN" w:bidi="hi_IN"/>
        </w:rPr>
        <w:t>अब्राहम ने आगे कहा, "मैं थोड़ा सा जल लाता हूँ और आप अपने पाँव धोकर इस वृक्ष के तले विश्राम करें। अब्राहम की संस्कृति में, लोग किसी के घर में जाने से पहले अपने पैर धोते थे। मेहमान शायद सैंडल पहने हुए थे, और जिस सड़क पर वे यात्रा कर रहे थे वह शायद गर्म और धूल वाली थी। "थोड़ा सा जल" एक विनम्र वाक्यांश है जिसे अब्राहम ने अपने मेहमानों से यह कहने के लिए प्रयोग किया कि उनके लिए जल लाने में उसे कोई कठिनाई नहीं होगी।</w:t>
      </w:r>
    </w:p>
    <w:p>
      <w:pPr/>
      <w:r>
        <w:rPr>
          <w:lang w:val="hi_IN" w:bidi="hi_IN"/>
        </w:rPr>
      </w:r>
      <w:r>
        <w:rPr>
          <w:lang w:val="hi_IN" w:bidi="hi_IN"/>
        </w:rPr>
        <w:t>अब्राहम ने आगे कहा, "फिर मैं एक टुकड़ा रोटी ले आऊँगा और उससे आप अपने जीव को तृप्त करें तब उसके बाद आप आगे बढ़ें, क्योंकि आप अपने दास के पास इसी कारण पधारे हैं। "एक टुकड़ा रोटी" एक और विनम्र वाक्यांश है जिसे अब्राहम ने अपने मेहमानों से यह कहने के लिए करता था कि उन्हें खिलाने में कोई परेशानी नहीं होगी। शायद सभी जानते थे कि अब्राहम अपने मेहमानों के लिए बहुत सारा भोजन लाएगा।</w:t>
      </w:r>
    </w:p>
    <w:p>
      <w:pPr/>
      <w:r>
        <w:rPr>
          <w:lang w:val="hi_IN" w:bidi="hi_IN"/>
        </w:rPr>
      </w:r>
      <w:r>
        <w:rPr>
          <w:lang w:val="hi_IN" w:bidi="hi_IN"/>
        </w:rPr>
        <w:t>यहाँ, अब्राहम एक अच्छे मेज़बान की तरह व्यवहार करता है। अब्राहम की संस्कृति में, एक अच्छा मेज़बान होना और अजनबियों का सम्मान करना बहुत महत्वपूर्ण था। मेज़बान अपने मेहमानों की देखभाल करने और उन्हें सुरक्षित रखने के लिए ज़िम्मेदार थे। अब्राहम एक अच्छे मेज़बान की तरह व्यवहार करते हुए उन पुरुषों का आदरपूर्वक स्वागत करता है, उन्हें आराम करने के लिए आमंत्रित करता है, उनके पैर धोने के लिए पानी देता है, और उन्हें भोजन देता है।</w:t>
      </w:r>
    </w:p>
    <w:p>
      <w:pPr/>
      <w:r>
        <w:rPr>
          <w:lang w:val="hi_IN" w:bidi="hi_IN"/>
        </w:rPr>
      </w:r>
      <w:r>
        <w:rPr>
          <w:lang w:val="hi_IN" w:bidi="hi_IN"/>
        </w:rPr>
        <w:t>यहाँ रुकें और समूह के रूप में चर्चा करें: आप अपनी संस्कृति में मेहमाननवाजी कैसे दिखाते हैं? आप मेहमानों के साथ कैसा व्यवहार करते हैं? इस ऑडियो को यहाँ रोकें।</w:t>
      </w:r>
    </w:p>
    <w:p>
      <w:pPr/>
      <w:r>
        <w:rPr>
          <w:lang w:val="hi_IN" w:bidi="hi_IN"/>
        </w:rPr>
      </w:r>
      <w:r>
        <w:rPr>
          <w:lang w:val="hi_IN" w:bidi="hi_IN"/>
        </w:rPr>
        <w:t>तीनों पुरुष सहमत हुए, "यह ठीक है। जैसा तू कहता है वैसा ही कर।"</w:t>
      </w:r>
    </w:p>
    <w:p>
      <w:pPr/>
      <w:r>
        <w:rPr>
          <w:lang w:val="hi_IN" w:bidi="hi_IN"/>
        </w:rPr>
      </w:r>
      <w:r>
        <w:rPr>
          <w:lang w:val="hi_IN" w:bidi="hi_IN"/>
        </w:rPr>
        <w:t>इसलिए अब्राहम जल्दी से तम्बू में सारा के पास वापस गया। उसने कहा, "जल्दी से, अपने सबसे अच्छे आटे के तीन सआ ले और फुलके बना।" "सआ" तीन बड़ी मात्रा में आटे को दर्शाता है। इनमें से एक माप में आटे का वजन लगभग 8 लीटर, 8 किलोग्राम या 2 गैलन हो सकता है। इससे बहुत बड़ी मात्रा में रोटी बनी। रोटी बनाने के लिए लोग आटे और पानी को हाथों से तब तक मिलाते थे जब तक कि वह आटा न बन जाए। वे आटा गूँधते थे, जिसमें आटे को धकेलना और खींचना शामिल होता था ताकि यह सुनिश्चित हो सके कि आटा और पानी अच्छी तरह से मिल जाएँ। फिर लोग आटे को गरम पत्थरों पर सेंकते थे और गोल, सपाट रोटियाँ बनाते थे। यह एक विशेष प्रकार की रोटी थी जिसे मेहमानों के लिए जल्दी से बनाया जा सकता था।</w:t>
      </w:r>
    </w:p>
    <w:p>
      <w:pPr/>
      <w:r>
        <w:rPr>
          <w:lang w:val="hi_IN" w:bidi="hi_IN"/>
        </w:rPr>
      </w:r>
      <w:r>
        <w:rPr>
          <w:lang w:val="hi_IN" w:bidi="hi_IN"/>
        </w:rPr>
        <w:t>यहाँ रुकें और समूह के रूप में रोटी की तस्वीर देखें। इस ऑडियो को यहाँ रोकें।</w:t>
      </w:r>
    </w:p>
    <w:p>
      <w:pPr/>
      <w:r>
        <w:rPr>
          <w:lang w:val="hi_IN" w:bidi="hi_IN"/>
        </w:rPr>
      </w:r>
      <w:r>
        <w:rPr>
          <w:lang w:val="hi_IN" w:bidi="hi_IN"/>
        </w:rPr>
        <w:t>फिर अब्राहम अपने गायों के झुण्ड की ओर दौड़ता है और एक बछड़ा चुनता है जो कोमल और मोटा दिख रहा था और खाने के लिए अच्छा था। उसने उसे एक सेवक को दिया, जो जल्दी से इसे खाने के लिए तैयार करने लगा।</w:t>
      </w:r>
    </w:p>
    <w:p>
      <w:pPr/>
      <w:r>
        <w:rPr>
          <w:lang w:val="hi_IN" w:bidi="hi_IN"/>
        </w:rPr>
      </w:r>
      <w:r>
        <w:rPr>
          <w:lang w:val="hi_IN" w:bidi="hi_IN"/>
        </w:rPr>
        <w:t>अब्राहम तीनों पुरुषों के लिए दही, दूध और पके हुए बछड़े का माँस लाया और उन्हें परोसा। बछड़ा से अच्छा माँस मिलता था और एक कीमती जानवर था। दही और दूध को अच्छा और विशेष भोजन माना जाता था। दही वह दूध है जो गाढ़ा और खट्टा हो गया हो। अब्राहम ने जो दूध परोसा वह शायद गाय का था।</w:t>
      </w:r>
    </w:p>
    <w:p>
      <w:pPr/>
      <w:r>
        <w:rPr>
          <w:lang w:val="hi_IN" w:bidi="hi_IN"/>
        </w:rPr>
      </w:r>
      <w:r>
        <w:rPr>
          <w:lang w:val="hi_IN" w:bidi="hi_IN"/>
        </w:rPr>
        <w:t>यहाँ रुकें और एक बछड़े, दही और दूध की एक तस्वीर देखें। एक समूह के रूप में चर्चा करें: आप मेहमानों के लिए किस प्रकार का विशेष भोजन बनाते हैं? इस ऑडियो को यहाँ रोकें।</w:t>
      </w:r>
    </w:p>
    <w:p>
      <w:pPr/>
      <w:r>
        <w:rPr>
          <w:lang w:val="hi_IN" w:bidi="hi_IN"/>
        </w:rPr>
      </w:r>
      <w:r>
        <w:rPr>
          <w:lang w:val="hi_IN" w:bidi="hi_IN"/>
        </w:rPr>
        <w:t>जब पुरुष खा रहे थे, तो अब्राहम उनके पास पेड़ों की छाया में खड़ा था ताकि वह यह सुनिश्चित कर सकें कि उसके मेहमानों को उनकी जरूरत की हर चीज मिल जाए। मेजबानों का ऐसा करना एक सामान्य रिवाज था। उन पुरुषों ने अब्राहम से पूछा, "तेरी पत्नी सारा कहाँ है?"</w:t>
      </w:r>
    </w:p>
    <w:p>
      <w:pPr/>
      <w:r>
        <w:rPr>
          <w:lang w:val="hi_IN" w:bidi="hi_IN"/>
        </w:rPr>
      </w:r>
      <w:r>
        <w:rPr>
          <w:lang w:val="hi_IN" w:bidi="hi_IN"/>
        </w:rPr>
        <w:t>अब्राहम ने उत्तर दिया, "वह तम्बू के अन्दर है।"</w:t>
      </w:r>
    </w:p>
    <w:p>
      <w:pPr/>
      <w:r>
        <w:rPr>
          <w:lang w:val="hi_IN" w:bidi="hi_IN"/>
        </w:rPr>
      </w:r>
      <w:r>
        <w:rPr>
          <w:lang w:val="hi_IN" w:bidi="hi_IN"/>
        </w:rPr>
        <w:t>एक पुरुष, जो यहोवा था, उसने कहा, "सुन, मैं अगले साल इसी समय तेरे पास वापस आऊँगा, और तेरी पत्नी सारा के एक पुत्र होगा!"</w:t>
      </w:r>
    </w:p>
    <w:p>
      <w:pPr/>
      <w:r>
        <w:rPr>
          <w:lang w:val="hi_IN" w:bidi="hi_IN"/>
        </w:rPr>
      </w:r>
      <w:r>
        <w:rPr>
          <w:lang w:val="hi_IN" w:bidi="hi_IN"/>
        </w:rPr>
        <w:t>अब, सारा तम्बू के पीछे से सुन रही थी। अब्राहम और सारा बहुत बूढ़े हो चुके थे, और सारा का मासिक धर्म बंद हो गया था, जिसका अर्थ था कि उसका वह समय चला गया था जिसमें महिलाएँ बच्चे पैदा करती थी।</w:t>
      </w:r>
    </w:p>
    <w:p>
      <w:pPr/>
      <w:r>
        <w:rPr>
          <w:lang w:val="hi_IN" w:bidi="hi_IN"/>
        </w:rPr>
      </w:r>
      <w:r>
        <w:rPr>
          <w:lang w:val="hi_IN" w:bidi="hi_IN"/>
        </w:rPr>
        <w:t>सारा चुपचाप अपने मन में हँसकर कहने लगी, "मेरे जैसी बूढ़ी औरत को अपने पति के साथ सोने और बच्चा पैदा करने का सुख कैसे मिल सकता है? खासकर तब जब मेरा स्वामी, मेरा पति, इतना बूढ़ा है?" यहाँ, सारा अब्राहम को दर्शाने के लिए एक विनम्र और औपचारिक शब्द का उपयोग करती है।</w:t>
      </w:r>
    </w:p>
    <w:p>
      <w:pPr/>
      <w:r>
        <w:rPr>
          <w:lang w:val="hi_IN" w:bidi="hi_IN"/>
        </w:rPr>
      </w:r>
      <w:r>
        <w:rPr>
          <w:lang w:val="hi_IN" w:bidi="hi_IN"/>
        </w:rPr>
        <w:t>फिर जो व्यक्ति यहोवा था उसने अब्राहम से कहा, "सारा क्यों हँसी?" जो व्यक्ति यहोवा है, वह जानता था कि सारा हँसी, हालाँकि शायद वे लोग उसकी हँसी नहीं सुन सकते थे।</w:t>
      </w:r>
    </w:p>
    <w:p>
      <w:pPr/>
      <w:r>
        <w:rPr>
          <w:lang w:val="hi_IN" w:bidi="hi_IN"/>
        </w:rPr>
      </w:r>
      <w:r>
        <w:rPr>
          <w:lang w:val="hi_IN" w:bidi="hi_IN"/>
        </w:rPr>
        <w:t>जो व्यक्ति यहोवा था उसने कहा, "सारा ने क्यों कहा, 'क्या मेरे जैसी बूढ़ी स्त्री के संतान हो सकती है?" क्या परमेश्वर लिए कुछ भी कठिन है? मैं अगले वर्ष इसी समय आऊँगा, और सारा के एक पुत्र होगा।"</w:t>
      </w:r>
    </w:p>
    <w:p>
      <w:pPr/>
      <w:r>
        <w:rPr>
          <w:lang w:val="hi_IN" w:bidi="hi_IN"/>
        </w:rPr>
      </w:r>
      <w:r>
        <w:rPr>
          <w:lang w:val="hi_IN" w:bidi="hi_IN"/>
        </w:rPr>
        <w:t>सारा डर गई थी, इसलिए उसने झूठ बोला और कहा, "मैं नहीं हँसी।"</w:t>
      </w:r>
    </w:p>
    <w:p>
      <w:pPr/>
      <w:r>
        <w:rPr>
          <w:lang w:val="hi_IN" w:bidi="hi_IN"/>
        </w:rPr>
      </w:r>
      <w:r>
        <w:rPr>
          <w:lang w:val="hi_IN" w:bidi="hi_IN"/>
        </w:rPr>
        <w:t>लेकिन यहोवा ने उत्तर दिया, "हाँ, तू हँसी थी।"</w:t>
      </w:r>
      <w:r>
        <w:rPr>
          <w:lang w:val="hi_IN" w:bidi="hi_IN"/>
        </w:rPr>
      </w:r>
    </w:p>
    <w:p>
      <w:pPr>
        <w:pStyle w:val="Heading3"/>
      </w:pPr>
      <w:r>
        <w:rPr>
          <w:lang w:val="hi_IN" w:bidi="hi_IN"/>
        </w:rPr>
        <w:t>घटनाओं को समझाना</w:t>
      </w:r>
    </w:p>
    <w:p>
      <w:pPr/>
      <w:r>
        <w:rPr>
          <w:lang w:val="hi_IN" w:bidi="hi_IN"/>
        </w:rPr>
      </w:r>
      <w:r>
        <w:rPr>
          <w:lang w:val="hi_IN" w:bidi="hi_IN"/>
        </w:rPr>
        <w:t>उत्पत्ति 18:1–15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w:t>
      </w:r>
      <w:r>
        <w:rPr>
          <w:lang w:val="hi_IN" w:bidi="hi_IN"/>
        </w:rPr>
        <w:t xml:space="preserve"> यहोवा ने अब्राहम को मम्रे के बांजवृक्षों के पास दर्शन दिया। अब्राहम ने अपने तम्बू के पास तीन पुरुषों को देखा। उसने उनको सम्मानपूर्वक नमस्कार किया, और उन्हें आराम करने और खाने के लिए आमंत्रित किया। पुरुषों ने उसकी बात मान ली।</w:t>
      </w:r>
    </w:p>
    <w:p>
      <w:pPr/>
      <w:r>
        <w:rPr>
          <w:lang w:val="hi_IN" w:bidi="hi_IN"/>
        </w:rPr>
      </w:r>
      <w:r>
        <w:rPr>
          <w:b/>
          <w:lang w:val="hi_IN" w:bidi="hi_IN"/>
        </w:rPr>
        <w:t>दूसरा दृश्य:</w:t>
      </w:r>
      <w:r>
        <w:rPr>
          <w:lang w:val="hi_IN" w:bidi="hi_IN"/>
        </w:rPr>
        <w:t xml:space="preserve"> इसलिए अब्राहम जल्दी से तम्बू के अन्दर सारा के पास गया और कहा, "जल्दी से! अपने सबसे अच्छे आटे के तीन बड़े हिस्से ले और कुछ रोटी बना।" फिर वह अपने गायों के झुण्ड के पास दौड़ा और उसने एक कोमल और सुंदर बछड़े को चुनकर अपने दास को दिया, जिसने जल्दी से गाय को मारा और उसे पकाया। जब भोजन तैयार हुआ, तो अब्राहम ने दही, दूध और माँस लिया और पुरुषों को परोसा। जब वे खाना खा रहे थे, तो अब्राहम पेड़ों की छाया में उनके पास खड़ा रहा।</w:t>
      </w:r>
    </w:p>
    <w:p>
      <w:pPr/>
      <w:r>
        <w:rPr>
          <w:lang w:val="hi_IN" w:bidi="hi_IN"/>
        </w:rPr>
      </w:r>
      <w:r>
        <w:rPr>
          <w:b/>
          <w:lang w:val="hi_IN" w:bidi="hi_IN"/>
        </w:rPr>
        <w:t>तीसरा दृश्य:</w:t>
      </w:r>
      <w:r>
        <w:rPr>
          <w:lang w:val="hi_IN" w:bidi="hi_IN"/>
        </w:rPr>
        <w:t xml:space="preserve"> पुरुषों ने पूछा, "तेरी पत्नी सारा कहाँ है?"</w:t>
      </w:r>
    </w:p>
    <w:p>
      <w:pPr/>
      <w:r>
        <w:rPr>
          <w:lang w:val="hi_IN" w:bidi="hi_IN"/>
        </w:rPr>
      </w:r>
      <w:r>
        <w:rPr>
          <w:lang w:val="hi_IN" w:bidi="hi_IN"/>
        </w:rPr>
        <w:t>अब्राहम ने उत्तर दिया, "वह तम्बू के अन्दर है।"</w:t>
      </w:r>
    </w:p>
    <w:p>
      <w:pPr/>
      <w:r>
        <w:rPr>
          <w:lang w:val="hi_IN" w:bidi="hi_IN"/>
        </w:rPr>
      </w:r>
      <w:r>
        <w:rPr>
          <w:lang w:val="hi_IN" w:bidi="hi_IN"/>
        </w:rPr>
        <w:t>पुरुषों में से एक ने कहा, "मैं अगले वर्ष इसी समय वापस लौटूँगा, और सारा के एक पुत्र उत्पन्न होगा।"</w:t>
      </w:r>
    </w:p>
    <w:p>
      <w:pPr/>
      <w:r>
        <w:rPr>
          <w:lang w:val="hi_IN" w:bidi="hi_IN"/>
        </w:rPr>
      </w:r>
      <w:r>
        <w:rPr>
          <w:lang w:val="hi_IN" w:bidi="hi_IN"/>
        </w:rPr>
        <w:t>सारा तम्बू के अन्दर से उनकी बातें सुन रही थी। सारा और अब्राहम बहुत बूढ़े थे, और सारा संतान होने की उम्र से निकल चुकी थी। वह हँसी और अपने आप से कहा, "क्या मेरे जैसी बूढ़ी और थकी हुई महिला को संतान होने की खुशी मिल सकती है, खासकर जब मेरा पति भी बहुत बूढ़ा है?"</w:t>
      </w:r>
    </w:p>
    <w:p>
      <w:pPr/>
      <w:r>
        <w:rPr>
          <w:lang w:val="hi_IN" w:bidi="hi_IN"/>
        </w:rPr>
      </w:r>
      <w:r>
        <w:rPr>
          <w:lang w:val="hi_IN" w:bidi="hi_IN"/>
        </w:rPr>
        <w:t>फिर यहोवा ने अब्राहम से कहा, "सारा क्यों हँसी? उसने क्यों कहा, 'क्या मेरे जैसी बूढ़ी महिला के संतान हो सकती है'? क्या परमेश्वर के लिए कोई काम कठिन है? मैं अगले वर्ष इसी समय लौटूँगा, और सारा का एक पुत्र होगा।"</w:t>
      </w:r>
    </w:p>
    <w:p>
      <w:pPr/>
      <w:r>
        <w:rPr>
          <w:lang w:val="hi_IN" w:bidi="hi_IN"/>
        </w:rPr>
      </w:r>
      <w:r>
        <w:rPr>
          <w:lang w:val="hi_IN" w:bidi="hi_IN"/>
        </w:rPr>
        <w:t>सारा डर गई थी, इसलिए उसने कहा, "मैं नहीं हँसी।"</w:t>
      </w:r>
    </w:p>
    <w:p>
      <w:pPr/>
      <w:r>
        <w:rPr>
          <w:lang w:val="hi_IN" w:bidi="hi_IN"/>
        </w:rPr>
      </w:r>
      <w:r>
        <w:rPr>
          <w:lang w:val="hi_IN" w:bidi="hi_IN"/>
        </w:rPr>
        <w:t>लेकिन यहोवा ने कहा, "नहीं; तू हँसी तो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और तीन मेहमान, जिनमें से एक परमेश्वर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परिवेश और गतिविधि की कल्पना करें। एक दिन, अब्राहम मम्रे के पेड़ों के पास अपने तम्बू के द्वार पर बैठा था तब परमेश्वर ने उसे दर्शन दिया। शायद गर्मी है, और अब्राहम आराम कर रहा है।</w:t>
      </w:r>
    </w:p>
    <w:p>
      <w:pPr/>
      <w:r>
        <w:rPr>
          <w:lang w:val="hi_IN" w:bidi="hi_IN"/>
        </w:rPr>
      </w:r>
      <w:r>
        <w:rPr>
          <w:lang w:val="hi_IN" w:bidi="hi_IN"/>
        </w:rPr>
        <w:t>यहाँ रुकें और समूह के रूप में तस्वीर देखें कि अब्राहम का तम्बू कैसा दिखता होगा। एक तस्वीर को देखें कि अब्राहम के तम्बू का प्रवेश द्वार कैसा दिखता था। नक्शे पर मम्रे को देखें। एक तस्वीर को देखें कि मम्रे के बड़े पेड़ कैसे दिखते थे। इस ऑडियो को यहाँ रोकें।</w:t>
      </w:r>
    </w:p>
    <w:p>
      <w:pPr/>
      <w:r>
        <w:rPr>
          <w:lang w:val="hi_IN" w:bidi="hi_IN"/>
        </w:rPr>
      </w:r>
      <w:r>
        <w:rPr>
          <w:lang w:val="hi_IN" w:bidi="hi_IN"/>
        </w:rPr>
        <w:t>कहानी हमें बताती है कि यहोवा ने कहानी की शुरुआत में ही अब्राहम को दर्शन दिया, लेकिन शायद अब्राहम यह नहीं जानता था कि परमेश्वर ने उसे तीसरे दृश्य तक दर्शन दिया था, जब यहोवा अब्राहम और सारा से बात करता है।</w:t>
      </w:r>
    </w:p>
    <w:p>
      <w:pPr/>
      <w:r>
        <w:rPr>
          <w:lang w:val="hi_IN" w:bidi="hi_IN"/>
        </w:rPr>
      </w:r>
      <w:r>
        <w:rPr>
          <w:lang w:val="hi_IN" w:bidi="hi_IN"/>
        </w:rPr>
        <w:t>अब्राहम ने आँखें उठाई और देखा कि तीन पुरुष उसके सामने खड़े हैं। जब वह उन पुरुषों को देखता है, तो अब्राहम जल्दी से उनसे मिलने के लिए दौड़ता है। वह भूमि पर गिरकर उनका स्वागत करता है। अब्राहम उनमें से एक व्यक्ति से कहता है, जिसे वह प्रधान समझता है, "हे प्रभु, यदि तू मुझे इस योग्य समझता है, तो अपने दास के पास से चले न जा।" फिर वह तीनों पुरुषों से कहता है, "कृपया इस पेड़ की छाया में आराम करें, मैं आपके पाँव धोने के लिए थोड़ा सा जल लाता हूँ। आपने अपने दास का सम्मान करके, मेरे घर आने की कृपा की है, इसलिए, अपनी यात्रा आगे बढ़ाने से पहले मैं आपके आराम के लिए थोड़ी रोटी ले आऊँ।"</w:t>
      </w:r>
    </w:p>
    <w:p>
      <w:pPr/>
      <w:r>
        <w:rPr>
          <w:lang w:val="hi_IN" w:bidi="hi_IN"/>
        </w:rPr>
      </w:r>
      <w:r>
        <w:rPr>
          <w:lang w:val="hi_IN" w:bidi="hi_IN"/>
        </w:rPr>
        <w:t>पुरुष उत्तर देते हैं, "धन्यवाद। जैसा तू कहता है वैसा ही कर।"</w:t>
      </w:r>
    </w:p>
    <w:p>
      <w:pPr/>
      <w:r>
        <w:rPr>
          <w:lang w:val="hi_IN" w:bidi="hi_IN"/>
        </w:rPr>
      </w:r>
      <w:r>
        <w:rPr>
          <w:lang w:val="hi_IN" w:bidi="hi_IN"/>
        </w:rPr>
        <w:t>अब्राहम के दूसरे दृश्य में जाने की कल्पना करें। अब्राहम जल्दी से तम्बू के अन्दर सारा के पास गया और कहा, "जल्दी से! अपने सबसे अच्छे आटे का तीन माप ले और कुछ रोटी बना।"</w:t>
      </w:r>
    </w:p>
    <w:p>
      <w:pPr/>
      <w:r>
        <w:rPr>
          <w:lang w:val="hi_IN" w:bidi="hi_IN"/>
        </w:rPr>
      </w:r>
      <w:r>
        <w:rPr>
          <w:lang w:val="hi_IN" w:bidi="hi_IN"/>
        </w:rPr>
        <w:t>फिर अब्राहम अपने गायों के झुण्ड की ओर दौड़ता है और एक बछिया चुनता है जो कोमल और अच्छे माँस वाली दिखती है। वह गाय को एक सेवक को देता है, जो जल्दी से उसे पकाता है। एक बार जब गाय पक जाती है तो अब्राहम अपने मेहमानों को दही और दूध के साथ गाय का माँस परोसता है। फिर अब्राहम उन लोगों की सेवा करने के लिए पास में ही खड़ा हो जाता है, यदि उन्हें कुछ चाहिए हो तो।</w:t>
      </w:r>
    </w:p>
    <w:p>
      <w:pPr/>
      <w:r>
        <w:rPr>
          <w:lang w:val="hi_IN" w:bidi="hi_IN"/>
        </w:rPr>
      </w:r>
      <w:r>
        <w:rPr>
          <w:lang w:val="hi_IN" w:bidi="hi_IN"/>
        </w:rPr>
        <w:t>यहाँ रुकें। समूह को बछड़ा, दही और दूध की तस्वीर दिखाएँ।</w:t>
      </w:r>
    </w:p>
    <w:p>
      <w:pPr/>
      <w:r>
        <w:rPr>
          <w:lang w:val="hi_IN" w:bidi="hi_IN"/>
        </w:rPr>
      </w:r>
      <w:r>
        <w:rPr>
          <w:lang w:val="hi_IN" w:bidi="hi_IN"/>
        </w:rPr>
        <w:t>तीसरे दृश्य में बातचीत की कल्पना करें। पात्रों की स्थिति और बातचीत के प्रवाह पर ध्यान दें। इस दृश्य में, तीनों पुरुष शायद अभी भी पेड़ों की छाया में खा रहे हैं। यदि उन्हें किसी चीज़ की जरूरत होती है तो अब्राहम पास में ही खड़ा है। सारा तम्बू के अन्दर खड़ी है, तम्बू के प्रवेश द्वार के पीछे। वह उनकी बातचीत को सुन सकती है, लेकिन पुरुष शायद उसे नहीं देख सकते हैं। यह याद रखना महत्वपूर्ण है कि उस संस्कृति में, शायद स्त्रियों के लिए पुरुषों के साथ खाना ठीक नहीं माना जाता था। यही कारण है कि सारा तम्बू में रहती है।</w:t>
      </w:r>
    </w:p>
    <w:p>
      <w:pPr/>
      <w:r>
        <w:rPr>
          <w:lang w:val="hi_IN" w:bidi="hi_IN"/>
        </w:rPr>
      </w:r>
      <w:r>
        <w:rPr>
          <w:lang w:val="hi_IN" w:bidi="hi_IN"/>
        </w:rPr>
        <w:t>यहाँ रुकें और समूह के रूप में चर्चा करें: यदि यह आपकी संस्कृति होती, तो महिलाएँ मेहमानों के साथ भोजन के दौरान क्या करती थीं? महिलाएँ कहाँ होंगी? यह कहानी आपकी संस्कृति से कैसे अलग है? इस ऑडियो को यहाँ रोकें।</w:t>
      </w:r>
    </w:p>
    <w:p>
      <w:pPr/>
      <w:r>
        <w:rPr>
          <w:lang w:val="hi_IN" w:bidi="hi_IN"/>
        </w:rPr>
      </w:r>
      <w:r>
        <w:rPr>
          <w:lang w:val="hi_IN" w:bidi="hi_IN"/>
        </w:rPr>
        <w:t>इस बात पर ध्यान दें कि कहानी में अब्राहम के साथ बातचीत के दौरान तीनों मेहमानों को कैसे पुकारा गया है। सबसे पहले, कहानी बताती है कि तीनों पुरुष बोलते हैं, फिर यह बताती है कि उनमें से एक पुरुष बोलता है, और अंत में यह दिखाती है कि पुरुषों में से एक यहोवा था और यहोवा बोलता है।</w:t>
      </w:r>
    </w:p>
    <w:p>
      <w:pPr/>
      <w:r>
        <w:rPr>
          <w:lang w:val="hi_IN" w:bidi="hi_IN"/>
        </w:rPr>
      </w:r>
      <w:r>
        <w:rPr>
          <w:lang w:val="hi_IN" w:bidi="hi_IN"/>
        </w:rPr>
        <w:t>तीनों पुरुष अब्राहम से पूछते हैं, "तेरी पत्नी सारा कहाँ है?"</w:t>
      </w:r>
    </w:p>
    <w:p>
      <w:pPr/>
      <w:r>
        <w:rPr>
          <w:lang w:val="hi_IN" w:bidi="hi_IN"/>
        </w:rPr>
      </w:r>
      <w:r>
        <w:rPr>
          <w:lang w:val="hi_IN" w:bidi="hi_IN"/>
        </w:rPr>
        <w:t>अब्राहम ने उत्तर देता है, "वह तम्बू के अन्दर है।"</w:t>
      </w:r>
    </w:p>
    <w:p>
      <w:pPr/>
      <w:r>
        <w:rPr>
          <w:lang w:val="hi_IN" w:bidi="hi_IN"/>
        </w:rPr>
      </w:r>
      <w:r>
        <w:rPr>
          <w:lang w:val="hi_IN" w:bidi="hi_IN"/>
        </w:rPr>
        <w:t>उन पुरुषों में से एक बोलता है। वह एक ऐसे शब्द से शुरू करता है जिसका अर्थ है कि वह जो कहने वाला है वह आश्चर्यजनक और महत्वपूर्ण है। पुरुष कहता है, "देख, मैं अगले वर्ष इसी समय के आसपास तेरे पास फिर से आऊँगा, और तेरी पत्नी सारा के एक पुत्र होगा!"</w:t>
      </w:r>
    </w:p>
    <w:p>
      <w:pPr/>
      <w:r>
        <w:rPr>
          <w:lang w:val="hi_IN" w:bidi="hi_IN"/>
        </w:rPr>
      </w:r>
      <w:r>
        <w:rPr>
          <w:lang w:val="hi_IN" w:bidi="hi_IN"/>
        </w:rPr>
        <w:t>अब, सारा तम्बू के द्वारा के पीछे इस पूरी बातचीत को सुन रही है। सारा ने उस उम्र को काफी पार कर लिया है जिसमें महिलाएँ बच्चे पैदा कर सकती हैं, इसलिए वह अपने मन में हँसने लगती है और सोचती है, "मैं बूढ़ी हूँ और थक गई हूँ, इसलिए मैं बच्चे होने की ख़ुशी कैसे पा सकती हूँ, खासकर जब मेरा पति भी बूढ़ा है?" सारा इस प्रश्न के उत्तर की उम्मीद नहीं करती है। वह मानती है कि इस प्रश्न का उत्तर यह है कि उसके बच्चे पैदा नहीं हो सकती है।</w:t>
      </w:r>
    </w:p>
    <w:p>
      <w:pPr/>
      <w:r>
        <w:rPr>
          <w:lang w:val="hi_IN" w:bidi="hi_IN"/>
        </w:rPr>
      </w:r>
      <w:r>
        <w:rPr>
          <w:lang w:val="hi_IN" w:bidi="hi_IN"/>
        </w:rPr>
        <w:t>अब कहानी उस व्यक्ति की पहचान करती है जो यहोवा के रूप में बोलता है। फिर यहोवा ने अब्राहम से पूछा, "सारा क्यों हँसी? उसने क्यों कहा, 'क्या मेरे जैसी बूढ़ी स्त्री के संतान हो सकती है'? क्या मुझ यहोवा के लिए कुछ भी असंभव है?" यहोवा जिस तरह से ये प्रश्न पूछता है, उससे पता चलता है कि वह अब्राहम से उत्तर की उम्मीद नहीं करता है। वह कह रहा है कि यहोवा के लिए कुछ भी असंभव नहीं है।</w:t>
      </w:r>
    </w:p>
    <w:p>
      <w:pPr/>
      <w:r>
        <w:rPr>
          <w:lang w:val="hi_IN" w:bidi="hi_IN"/>
        </w:rPr>
      </w:r>
      <w:r>
        <w:rPr>
          <w:lang w:val="hi_IN" w:bidi="hi_IN"/>
        </w:rPr>
        <w:t>यहोवा आगे कहता है, "मैं अगले वर्ष इसी समय के आसपास फिर से आऊँगा, जैसा कि मैंने तुझे बताया था, और सारा का एक पुत्र होगा।" यहाँ, यहोवा जोर देने के लिए अपनी बात दोहराता है।</w:t>
      </w:r>
    </w:p>
    <w:p>
      <w:pPr/>
      <w:r>
        <w:rPr>
          <w:lang w:val="hi_IN" w:bidi="hi_IN"/>
        </w:rPr>
      </w:r>
      <w:r>
        <w:rPr>
          <w:lang w:val="hi_IN" w:bidi="hi_IN"/>
        </w:rPr>
        <w:t>यहाँ रुकें और समूह के रूप में चर्चा करें। अब्राहम के बारे में कहानियों में बहुत सी जानकारियाँ दोहराई जाती हैं। कई बार यहोवा एक ही बात को कई बार कहता है, लेकिन अलग-अलग तरीकों से। अपनी कहानियों में, आप जोर देने को कैसे दिखाते हैं या लोगों को जानकारी याद रखने में कैसे मदद करते हैं? क्या आप जानकारी दोहराते हैं? इस ऑडियो को यहाँ रोकें।</w:t>
      </w:r>
    </w:p>
    <w:p>
      <w:pPr/>
      <w:r>
        <w:rPr>
          <w:lang w:val="hi_IN" w:bidi="hi_IN"/>
        </w:rPr>
      </w:r>
      <w:r>
        <w:rPr>
          <w:lang w:val="hi_IN" w:bidi="hi_IN"/>
        </w:rPr>
        <w:t>सारा इतनी डर गई कि वह इससे इन्कार करती है और कहती है, "मैं नहीं हँसी।"</w:t>
      </w:r>
    </w:p>
    <w:p>
      <w:pPr/>
      <w:r>
        <w:rPr>
          <w:lang w:val="hi_IN" w:bidi="hi_IN"/>
        </w:rPr>
      </w:r>
      <w:r>
        <w:rPr>
          <w:lang w:val="hi_IN" w:bidi="hi_IN"/>
        </w:rPr>
        <w:t>लेकिन यहोवा कहता है, "यह सच नहीं है। तू हँसी थी।" यहाँ, यहोवा सारा की बात को गलत ठहराता है और उससे कहता है कि यह सच नहीं है। जब कोई किसी और की बात का खण्डन करता है, तो आप अपनी भाषा में जो भी वाक्यांश या शब्दों का प्रयोग करते हैं, उन्हीं का उपयोग करना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18:1–15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और तीन मेहमान, जिनमें से एक परमेश्वर था</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 नाटक और सम्भावित उत्तरों का एक उदाहरण है।</w:t>
      </w:r>
    </w:p>
    <w:p>
      <w:pPr/>
      <w:r>
        <w:rPr>
          <w:lang w:val="hi_IN" w:bidi="hi_IN"/>
        </w:rPr>
      </w:r>
      <w:r>
        <w:rPr>
          <w:lang w:val="hi_IN" w:bidi="hi_IN"/>
        </w:rPr>
        <w:t>अब्राहम मम्रे के पेड़ों के पास रहता था। एक दिन, जब वह अपने तम्बू के द्वार पर बैठा था, तो अब्राहम ने आँखें उठाई और देखा कि तीन पुरुष उसके सामने खड़े हैं। वह उनके पास दौड़ता है और प्रधान से कहा, "हे प्रभु, यदि आपको यह अच्छा लगे, तो कृपया यहाँ रुकें और थोड़ी देर के लिए आराम करें। इस पेड़ की छाया में आराम करें। मैं आपके पाँव धोने के लिए थोड़ा सा जल लाता हूँ। और जब आप मेरा सम्मान कर रहे हैं, तो मुझे आपकी यात्रा जारी रखने से पहले आपको ताज़ा करने के लिए कुछ भोजन तैयार करने दीजिए।"</w:t>
      </w:r>
    </w:p>
    <w:p>
      <w:pPr/>
      <w:r>
        <w:rPr>
          <w:lang w:val="hi_IN" w:bidi="hi_IN"/>
        </w:rPr>
      </w:r>
      <w:r>
        <w:rPr>
          <w:lang w:val="hi_IN" w:bidi="hi_IN"/>
        </w:rPr>
        <w:t>अब्राहम का किरदार निभाने वाले व्यक्ति से पूछें, "आप कैसा महसूस कर रहा हैं या क्या सोच रहा हैं?" आप इस तरह से सुन सकते हैं, जैसे "मैं एक अच्छा मेज़बान बनना चाहता हूँ" या "मैं इन तीनों पुरुषों को देखकर हैरान हूँ" या "मैं इन पुरुषों का अच्छे से स्वागत करने के लिए खुद को जिम्मेदार महसूस करता हूँ।" अभिनय को फिर से शुरू करें।</w:t>
      </w:r>
    </w:p>
    <w:p>
      <w:pPr/>
      <w:r>
        <w:rPr>
          <w:lang w:val="hi_IN" w:bidi="hi_IN"/>
        </w:rPr>
      </w:r>
      <w:r>
        <w:rPr>
          <w:lang w:val="hi_IN" w:bidi="hi_IN"/>
        </w:rPr>
        <w:t>पुरुषों ने कहा, "ठीक है, जैसा तू कहता है वैसा ही कर।"</w:t>
      </w:r>
    </w:p>
    <w:p>
      <w:pPr/>
      <w:r>
        <w:rPr>
          <w:lang w:val="hi_IN" w:bidi="hi_IN"/>
        </w:rPr>
      </w:r>
      <w:r>
        <w:rPr>
          <w:lang w:val="hi_IN" w:bidi="hi_IN"/>
        </w:rPr>
        <w:t>अब्राहम जल्दी से तम्बू के अन्दर वहाँ गया, जहाँ सारा थी। उसने कहा, "जल्दी से! अपने सबसे अच्छे आटे के तीन बड़े हिस्से ले और कुछ रोटी बना।" फिर अब्राहम अपने गायों के झुण्ड की ओर दौड़ता है और एक बछड़ा चुनता है जिसका माँस कोमल और खाने के लिए अच्छा है। उसने बछड़ा पकाने के लिए एक दास को दिया। फिर उसने तीनों पुरुषों को दही, दूध और बछड़े का माँस परोसा। जब वे खा रहे थे, तब अब्राहम पेड़ों की छाया में उनके पास खड़ा रहा।</w:t>
      </w:r>
    </w:p>
    <w:p>
      <w:pPr/>
      <w:r>
        <w:rPr>
          <w:lang w:val="hi_IN" w:bidi="hi_IN"/>
        </w:rPr>
      </w:r>
      <w:r>
        <w:rPr>
          <w:lang w:val="hi_IN" w:bidi="hi_IN"/>
        </w:rPr>
        <w:t>अब्राहम का किरदार निभाने वाले व्यक्ति से पूछें, "आप कैसा महसूस कर रहा हैं या क्या सोच रहा हैं?" आप इस तरह से सुन सकते हैं, जैसे "मैं एक अच्छा मेज़बान बनने के लिए जल्दी कर रहा हूँ" या "मैं अपने मेहमानों की अच्छी मेजबानी सुनिश्चित करने के लिए हमारे खाने से अधिक भोजन तैयार कर रहा हूँ," या "मैं अपने मेहमानों के प्रति उदार होना चाहता हूँ।" सारा का किरदार निभाने वाले व्यक्ति से पूछें, "आप कैसा महसूस कर रही हैं या क्या सोच रही हैं?" आप इस तरह से सुन सकते हैं, जैसे "मैं जानना चाहती हूँ कि ये पुरुष कौन हैं और क्या हो रहा है, इसलिए मैं उनकी बातचीत को सुन रही हूँ" या "मैं उत्सुक हूँ।" अभिनय को फिर से शुरू करें।</w:t>
      </w:r>
    </w:p>
    <w:p>
      <w:pPr/>
      <w:r>
        <w:rPr>
          <w:lang w:val="hi_IN" w:bidi="hi_IN"/>
        </w:rPr>
      </w:r>
      <w:r>
        <w:rPr>
          <w:lang w:val="hi_IN" w:bidi="hi_IN"/>
        </w:rPr>
        <w:t>तीनों पुरुषों ने अब्राहम से पूछा, "तेरी पत्नी सारा कहाँ है?"</w:t>
      </w:r>
    </w:p>
    <w:p>
      <w:pPr/>
      <w:r>
        <w:rPr>
          <w:lang w:val="hi_IN" w:bidi="hi_IN"/>
        </w:rPr>
      </w:r>
      <w:r>
        <w:rPr>
          <w:lang w:val="hi_IN" w:bidi="hi_IN"/>
        </w:rPr>
        <w:t>अब्राहम ने उत्तर दिया, "वह तम्बू के अन्दर है।"</w:t>
      </w:r>
    </w:p>
    <w:p>
      <w:pPr/>
      <w:r>
        <w:rPr>
          <w:lang w:val="hi_IN" w:bidi="hi_IN"/>
        </w:rPr>
      </w:r>
      <w:r>
        <w:rPr>
          <w:lang w:val="hi_IN" w:bidi="hi_IN"/>
        </w:rPr>
        <w:t>उन पुरुषों में से एक ने कहा, "मैं अगले वर्ष इसी समय फिर से आऊँगा, और सारा के एक पुत्र उत्पन्न होगा।"</w:t>
      </w:r>
    </w:p>
    <w:p>
      <w:pPr/>
      <w:r>
        <w:rPr>
          <w:lang w:val="hi_IN" w:bidi="hi_IN"/>
        </w:rPr>
      </w:r>
      <w:r>
        <w:rPr>
          <w:lang w:val="hi_IN" w:bidi="hi_IN"/>
        </w:rPr>
        <w:t>सारा तम्बू के अन्दर से सुन रही थी। सारा और अब्राहम बहुत बूढ़े थे, और सारा के अब संतान नहीं हो सकती थी। सारा हँसी और अपने आप से कहा, "मेरे जैसी बूढ़ी महिला को बच्चे पैदा करने की ख़ुशी कैसे हो सकती है, खासकर जब मेरा पति बहुत बूढ़ा है?"</w:t>
      </w:r>
    </w:p>
    <w:p>
      <w:pPr/>
      <w:r>
        <w:rPr>
          <w:lang w:val="hi_IN" w:bidi="hi_IN"/>
        </w:rPr>
      </w:r>
      <w:r>
        <w:rPr>
          <w:lang w:val="hi_IN" w:bidi="hi_IN"/>
        </w:rPr>
        <w:t>सारा का किरदार निभाने वाले कलाकार से पूछें, "आप कैसा महसूस कर रही हैं या क्या सोच रही हैं?" आप इस तरह से सुन सकते हैं, जैसे "मैं अविश्वास में हँस रही हूँ, क्योंकि इस उम्र में मेरे संतान होने की मैं कल्पना भी नहीं कर सकती" या "यह मेरे लिए असंभव लगता है" या "मैं बूढ़ी और थकी हुई हूँ, और मुझे पता है कि अब मेरा शरीर बच्चे पैदा नहीं कर सकता, इसलिए मुझे विश्वास नहीं है कि परमेश्वर मुझे संतान देगा।" अभिनय को फिर से शुरू करें।</w:t>
      </w:r>
    </w:p>
    <w:p>
      <w:pPr/>
      <w:r>
        <w:rPr>
          <w:lang w:val="hi_IN" w:bidi="hi_IN"/>
        </w:rPr>
      </w:r>
      <w:r>
        <w:rPr>
          <w:lang w:val="hi_IN" w:bidi="hi_IN"/>
        </w:rPr>
        <w:t>फिर यहोवा ने अब्राहम से कहा, "सारा क्यों हँसी? उसने क्यों पूछा, 'क्या मेरे जैसी बूढ़ी स्त्री के संतान हो सकती है'? क्या परमेश्वर के लिए कोई काम कठिन है? मैं अगले वर्ष इसी समय आऊँगा, और सारा के एक पुत्र होगा।"</w:t>
      </w:r>
    </w:p>
    <w:p>
      <w:pPr/>
      <w:r>
        <w:rPr>
          <w:lang w:val="hi_IN" w:bidi="hi_IN"/>
        </w:rPr>
      </w:r>
      <w:r>
        <w:rPr>
          <w:lang w:val="hi_IN" w:bidi="hi_IN"/>
        </w:rPr>
        <w:t>अभिनय को रोकें: यहोवा का किरदार निभाने वाले व्यक्ति से पूछें, जो तीनों में से एक है, "आप कैसा महसूस कर रहे हैं या कैसा सोच रहे हैं?" आप इस तरह से सुन सकते हैं, जैसे "मुझे बुरा लग रहा है कि सारा मुझ पर विश्वास नहीं करती है" या "मैं गुस्सा हूँ कि सारा सोचती है कि मेरे लिए उसे एक संतान देना बहुत कठिन होगा।" अभिनय को फिर से शुरू करें।</w:t>
      </w:r>
    </w:p>
    <w:p>
      <w:pPr/>
      <w:r>
        <w:rPr>
          <w:lang w:val="hi_IN" w:bidi="hi_IN"/>
        </w:rPr>
      </w:r>
      <w:r>
        <w:rPr>
          <w:lang w:val="hi_IN" w:bidi="hi_IN"/>
        </w:rPr>
        <w:t>सारा डर गई थी, इसलिए उसने कहा, "मैं नहीं हँसी।"</w:t>
      </w:r>
    </w:p>
    <w:p>
      <w:pPr/>
      <w:r>
        <w:rPr>
          <w:lang w:val="hi_IN" w:bidi="hi_IN"/>
        </w:rPr>
      </w:r>
      <w:r>
        <w:rPr>
          <w:lang w:val="hi_IN" w:bidi="hi_IN"/>
        </w:rPr>
        <w:t>लेकिन यहोवा ने कहा, "नहीं; तू हँसी तो थी।"</w:t>
      </w:r>
    </w:p>
    <w:p>
      <w:pPr/>
      <w:r>
        <w:rPr>
          <w:lang w:val="hi_IN" w:bidi="hi_IN"/>
        </w:rPr>
      </w:r>
      <w:r>
        <w:rPr>
          <w:lang w:val="hi_IN" w:bidi="hi_IN"/>
        </w:rPr>
        <w:t>अभिनय को समाप्त करें। सारा का किरदार निभाने वाले व्यक्ति से पूछें, "आप कैसा महसूस कर रही हैं या क्या सोच रही हैं?" आप इस तरह से सुन सकते हैं, जैसे "अभी मुझे अहसास हुआ कि मैं परमेश्वर से बात कर रही हूँ, और मैं डरी हुई हूँ" या "मैं डर गई हूँ क्योंकि मुझे नहीं पता था कि परमेश्वर मुझे सुन सकता है।" यहोवा का किरदार निभाने वाले व्यक्ति से पूछें, "आप कैसा महसूस कर रहे हैं या क्या सोच रहे हैं?" आप इस तरह से सुन सकते हैं, जैसे "मैं चाहता हूँ कि सारा जान ले कि मैं उसे सुन सकता हूँ" या "मैं चाहता हूँ कि सारा जान ले कि मुझे पता है कि वह हँसी।"</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यहोवा</w:t>
      </w:r>
      <w:r>
        <w:rPr>
          <w:lang w:val="hi_IN" w:bidi="hi_IN"/>
        </w:rPr>
        <w:t xml:space="preserve"> परमेश्वर ने अब्राहम को दर्शन तब दिया, जब वह मम्रे के बांजवृक्षों के बीच तम्बू के द्वार पर बैठा था। यह कहानी परमेश्वर के व्यक्तिगत नाम, यहोवा का उपयोग करती है। शब्दावली में </w:t>
      </w:r>
      <w:r>
        <w:rPr>
          <w:b/>
          <w:lang w:val="hi_IN" w:bidi="hi_IN"/>
        </w:rPr>
        <w:t>यहोवा</w:t>
      </w:r>
      <w:r>
        <w:rPr>
          <w:lang w:val="hi_IN" w:bidi="hi_IN"/>
        </w:rPr>
        <w:t xml:space="preserve"> शब्द को देखें और यहोवा के लिए उसी शब्द का उपयोग करें जिसका उपयोग आपने पिछली कहानियों में किया है।</w:t>
      </w:r>
    </w:p>
    <w:p>
      <w:pPr/>
      <w:r>
        <w:rPr>
          <w:lang w:val="hi_IN" w:bidi="hi_IN"/>
        </w:rPr>
      </w:r>
      <w:r>
        <w:rPr>
          <w:lang w:val="hi_IN" w:bidi="hi_IN"/>
        </w:rPr>
        <w:t>एक दिन, अब्राहम अपने तम्बू के द्वार पर बैठा था, तब उसने आँख उठाकर देखा कि तीन पुरुष उसके सामने खड़े हैं। अब्राहम उनसे मिलने के लिए दौड़ा। उसने भूमि पर गिरकर दण्डवत् किया, और कहा "</w:t>
      </w:r>
      <w:r>
        <w:rPr>
          <w:b/>
          <w:lang w:val="hi_IN" w:bidi="hi_IN"/>
        </w:rPr>
        <w:t>हे प्रभु</w:t>
      </w:r>
      <w:r>
        <w:rPr>
          <w:lang w:val="hi_IN" w:bidi="hi_IN"/>
        </w:rPr>
        <w:t>।" यहाँ अब्राहम द्वारा उपयोग किया गया शब्द, कभी-कभी यहोवा को दर्शाता है, लेकिन यह मनुष्यों के लिए भी एक सम्मानजनक शब्द हो सकता है। यहाँ, अब्राहम शायद यह नहीं जानता था कि वह यहोवा से बात कर रहा है और उसका अर्थ "हे प्रभु" कहने से है।</w:t>
      </w:r>
    </w:p>
    <w:p>
      <w:pPr/>
      <w:r>
        <w:rPr>
          <w:lang w:val="hi_IN" w:bidi="hi_IN"/>
        </w:rPr>
      </w:r>
      <w:r>
        <w:rPr>
          <w:lang w:val="hi_IN" w:bidi="hi_IN"/>
        </w:rPr>
        <w:t>अब्राहम ने उन पुरुषों को अपने साथ विश्राम करने और खाने के लिए आमंत्रित किया। पुरुषों ने बात मान ली।</w:t>
      </w:r>
    </w:p>
    <w:p>
      <w:pPr/>
      <w:r>
        <w:rPr>
          <w:lang w:val="hi_IN" w:bidi="hi_IN"/>
        </w:rPr>
      </w:r>
      <w:r>
        <w:rPr>
          <w:lang w:val="hi_IN" w:bidi="hi_IN"/>
        </w:rPr>
        <w:t xml:space="preserve">फिर अब्राहम तुरंत तम्बू के भीतर सारा के पास गया और कहा, "जल्दी कर! तीन </w:t>
      </w:r>
      <w:r>
        <w:rPr>
          <w:b/>
          <w:lang w:val="hi_IN" w:bidi="hi_IN"/>
        </w:rPr>
        <w:t>सआ</w:t>
      </w:r>
      <w:r>
        <w:rPr>
          <w:lang w:val="hi_IN" w:bidi="hi_IN"/>
        </w:rPr>
        <w:t xml:space="preserve"> मैदा जल्दी से </w:t>
      </w:r>
      <w:r>
        <w:rPr>
          <w:b/>
          <w:lang w:val="hi_IN" w:bidi="hi_IN"/>
        </w:rPr>
        <w:t>गूँध</w:t>
      </w:r>
      <w:r>
        <w:rPr>
          <w:lang w:val="hi_IN" w:bidi="hi_IN"/>
        </w:rPr>
        <w:t xml:space="preserve"> और फुलके बना।" "सआ" का अर्थ आटे के बड़े भागों से है। वे लगभग आठ लीटर, आठ किलो, या दो गैलन हो सकते हैं। आटे को "गूँधने" का अर्थ है, आटे और पानी के मिश्रण को तब तक दबाना जब तक कि आटा ऐसा न बन जाए जिसे रोटी का आकार दिया जा सके।</w:t>
      </w:r>
    </w:p>
    <w:p>
      <w:pPr/>
      <w:r>
        <w:rPr>
          <w:lang w:val="hi_IN" w:bidi="hi_IN"/>
        </w:rPr>
      </w:r>
      <w:r>
        <w:rPr>
          <w:lang w:val="hi_IN" w:bidi="hi_IN"/>
        </w:rPr>
        <w:t xml:space="preserve">फिर अब्राहम अपने गायों के झुण्ड की तरफ दौड़ता है और एक कोमल और अच्छा </w:t>
      </w:r>
      <w:r>
        <w:rPr>
          <w:b/>
          <w:lang w:val="hi_IN" w:bidi="hi_IN"/>
        </w:rPr>
        <w:t>बछड़ा</w:t>
      </w:r>
      <w:r>
        <w:rPr>
          <w:lang w:val="hi_IN" w:bidi="hi_IN"/>
        </w:rPr>
        <w:t xml:space="preserve"> चुनता है और उसे जल्दी से पकाने के लिए एक सेवक को देता है। बछड़ा गाय का बच्चा होता है।</w:t>
      </w:r>
    </w:p>
    <w:p>
      <w:pPr/>
      <w:r>
        <w:rPr>
          <w:lang w:val="hi_IN" w:bidi="hi_IN"/>
        </w:rPr>
      </w:r>
      <w:r>
        <w:rPr>
          <w:lang w:val="hi_IN" w:bidi="hi_IN"/>
        </w:rPr>
        <w:t xml:space="preserve">जब भोजन तैयार हुआ, तो अब्राहम ने पुरुषों को पका हुआ माँस, </w:t>
      </w:r>
      <w:r>
        <w:rPr>
          <w:b/>
          <w:lang w:val="hi_IN" w:bidi="hi_IN"/>
        </w:rPr>
        <w:t>दही</w:t>
      </w:r>
      <w:r>
        <w:rPr>
          <w:lang w:val="hi_IN" w:bidi="hi_IN"/>
        </w:rPr>
        <w:t xml:space="preserve"> और दूध परोसा। दही का अर्थ उस दूध से है जो गाढ़ा और खट्टा हो गया है।</w:t>
      </w:r>
    </w:p>
    <w:p>
      <w:pPr/>
      <w:r>
        <w:rPr>
          <w:lang w:val="hi_IN" w:bidi="hi_IN"/>
        </w:rPr>
      </w:r>
      <w:r>
        <w:rPr>
          <w:lang w:val="hi_IN" w:bidi="hi_IN"/>
        </w:rPr>
        <w:t>जब पुरुष खाना खा रहे थे, तो अब्राहम पेड़ों की छाया में उनकी सेवा में खड़ा हो गया।</w:t>
      </w:r>
    </w:p>
    <w:p>
      <w:pPr/>
      <w:r>
        <w:rPr>
          <w:lang w:val="hi_IN" w:bidi="hi_IN"/>
        </w:rPr>
      </w:r>
      <w:r>
        <w:rPr>
          <w:lang w:val="hi_IN" w:bidi="hi_IN"/>
        </w:rPr>
        <w:t xml:space="preserve">जब वे मेहमान अब्राहम से बातें कर रहे थे, तब उनमें से एक ने कहा अगले वर्ष सारा के एक पुत्र होगा। सारा जो तम्बू के भीतर से सुन रही थी, वह चुपचाप हँसी और अपने मन में कहने लगी, "मैं तो बूढ़ी हूँ, और </w:t>
      </w:r>
      <w:r>
        <w:rPr>
          <w:b/>
          <w:lang w:val="hi_IN" w:bidi="hi_IN"/>
        </w:rPr>
        <w:t>मेरा स्वामी भी बूढ़ा</w:t>
      </w:r>
      <w:r>
        <w:rPr>
          <w:lang w:val="hi_IN" w:bidi="hi_IN"/>
        </w:rPr>
        <w:t xml:space="preserve"> है, तो क्या मुझे यह सुख होगा?" कहानी में, सारा अब्राहम को दर्शाने के लिए पति शब्द के सम्मानजनक रूप का उपयोग करती है।</w:t>
      </w:r>
    </w:p>
    <w:p>
      <w:pPr/>
      <w:r>
        <w:rPr>
          <w:lang w:val="hi_IN" w:bidi="hi_IN"/>
        </w:rPr>
      </w:r>
      <w:r>
        <w:rPr>
          <w:lang w:val="hi_IN" w:bidi="hi_IN"/>
        </w:rPr>
        <w:t>फिर यहोवा ने अब्राहम से पूछा कि सारा क्यों हँसी। सारा डर गई थी, इसलिए उसने कहा कि वह नहीं हँसी। लेकिन यहोवा ने कहा, "नहीं; तू हँसी 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18:16–33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18:16–33 को सुनें और अपने मनों में रखें। यदि संभव हो तो उत्पत्ति 18:16–33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18:16–33 का ऑडियो संस्करण सबसे सरल अनुवाद में सुनें।</w:t>
      </w:r>
    </w:p>
    <w:p>
      <w:pPr/>
      <w:r>
        <w:rPr>
          <w:lang w:val="hi_IN" w:bidi="hi_IN"/>
        </w:rPr>
      </w:r>
      <w:r>
        <w:rPr>
          <w:lang w:val="hi_IN" w:bidi="hi_IN"/>
        </w:rPr>
        <w:t>यह कहानी पिछली कहानी के ठीक बाद की है। यह अब्राहम और लूत की चार कहानियों में से दूसरी कहानी है। हालाँकि इस भाग में लूत नहीं है, लेकिन वे लोग सदोम की ओर जा रहे थे, जहाँ लूत रहता था। इस कहानी में ज्यादातर भाग परमेश्वर और अब्राहम के बीच बातचीत है। इस कहानी में, अब्राहम परमेश्वर से प्रार्थना करता है कि वह निर्दोष और दोषी लोगों को एक साथ नष्ट न करे। अब्राहम जानना चाहता है कि क्या वह परमेश्वर पर भरोसा कर सकता है कि वह अच्छा और सच्चा न्यायाधीश है।</w:t>
      </w:r>
    </w:p>
    <w:p>
      <w:pPr/>
      <w:r>
        <w:rPr>
          <w:lang w:val="hi_IN" w:bidi="hi_IN"/>
        </w:rPr>
      </w:r>
      <w:r>
        <w:rPr>
          <w:lang w:val="hi_IN" w:bidi="hi_IN"/>
        </w:rPr>
        <w:t>अब्राहम से मिलने आए तीनों पुरुष अब्राहम के साथ खाना खाकर चलने के लिए तुरन्त उठ गए। अब्राहम उन पुरुषों के साथ चला। अब्राहम की संस्कृति में मेहमानों को विदा करते समय थोड़ी दूर तक उनके साथ चलना सम्मान और आभार दिखाने का आम तरीका था।</w:t>
      </w:r>
    </w:p>
    <w:p>
      <w:pPr/>
      <w:r>
        <w:rPr>
          <w:lang w:val="hi_IN" w:bidi="hi_IN"/>
        </w:rPr>
      </w:r>
      <w:r>
        <w:rPr>
          <w:lang w:val="hi_IN" w:bidi="hi_IN"/>
        </w:rPr>
        <w:t>यहाँ रुकें और समूह के रूप में चर्चा करें: आप अपनी संस्कृति में सम्मानित मेहमानों को कैसे अलविदा कहते हैं? इस ऑडियो को यहाँ रोकें।</w:t>
      </w:r>
    </w:p>
    <w:p>
      <w:pPr/>
      <w:r>
        <w:rPr>
          <w:lang w:val="hi_IN" w:bidi="hi_IN"/>
        </w:rPr>
      </w:r>
      <w:r>
        <w:rPr>
          <w:lang w:val="hi_IN" w:bidi="hi_IN"/>
        </w:rPr>
        <w:t>उन्होंने सदोम शहर की ओर देखा। जब उन्होंने सदोम की ओर देखा, तो ये पुरुष शायद मम्रे के पेड़ों के क्षेत्र के बाहर पहाड़ियों में ऊँचे स्थान या चट्टान पर थे, जहाँ अब्राहम रहता था।</w:t>
      </w:r>
    </w:p>
    <w:p>
      <w:pPr/>
      <w:r>
        <w:rPr>
          <w:lang w:val="hi_IN" w:bidi="hi_IN"/>
        </w:rPr>
      </w:r>
      <w:r>
        <w:rPr>
          <w:lang w:val="hi_IN" w:bidi="hi_IN"/>
        </w:rPr>
        <w:t>यहाँ रुकें और मम्रे के बड़े पेड़ों का नक्शा देखें। सदोम और गमोरा के शहरों का नक्शा देखें। इस ऑडियो को यहाँ रोकें।</w:t>
      </w:r>
    </w:p>
    <w:p>
      <w:pPr/>
      <w:r>
        <w:rPr>
          <w:lang w:val="hi_IN" w:bidi="hi_IN"/>
        </w:rPr>
      </w:r>
      <w:r>
        <w:rPr>
          <w:lang w:val="hi_IN" w:bidi="hi_IN"/>
        </w:rPr>
        <w:t>फिर एक पुरुष, जो यहोवा था, ने मन में सोचा, "क्या मुझे अपनी योजना को अब्राहम से छिपाना चाहिए? अब्राहम के वंशज एक बड़ी और सामर्थी जाति बनेंगे, और पृथ्वी की सभी जातियाँ अब्राहम के द्वारा आशीष पाएँगी। ऐसा इसलिए होगा क्योंकि मैंने उसे चुना है कि वह उसके बच्चों और उसके परिवार को आज्ञा देगा कि वे यहोवा के मार्गों पर चले, और धार्मिकता और न्याय के काम करें।" वाक्यांश "यहोवा के मार्ग पर चलना" का अर्थ है परमेश्वर की बात मानना और उसी तरह जीवन जीना जैसा वह चाहता है। यहोवा के मार्ग पर चलने का तरीका है धार्मिकता और न्याय के काम करना, या यहोवा के साथ ऐसा अच्छा सम्बन्ध रखना जो आपको अच्छे, सही, और न्याय के काम करने के लिए प्रेरित करे।</w:t>
      </w:r>
    </w:p>
    <w:p>
      <w:pPr/>
      <w:r>
        <w:rPr>
          <w:lang w:val="hi_IN" w:bidi="hi_IN"/>
        </w:rPr>
      </w:r>
      <w:r>
        <w:rPr>
          <w:lang w:val="hi_IN" w:bidi="hi_IN"/>
        </w:rPr>
        <w:t>यहोवा मन ही मन सोचता रहा, "फिर मैं वह सब कुछ पूरा करूँगा जो मैंने अब्राहम के बारे में कहा।" यहाँ, यहोवा मन ही मन सोच रहा है, या तो जोर से या चुपचाप। यहोवा अब्राहम को यह दिखाना चाहता है कि वह संसार में कैसे काम करता है, क्योंकि अब्राहम के वंशज एक महत्वपूर्ण जाति बनेंगे।</w:t>
      </w:r>
    </w:p>
    <w:p>
      <w:pPr/>
      <w:r>
        <w:rPr>
          <w:lang w:val="hi_IN" w:bidi="hi_IN"/>
        </w:rPr>
      </w:r>
      <w:r>
        <w:rPr>
          <w:lang w:val="hi_IN" w:bidi="hi_IN"/>
        </w:rPr>
        <w:t>इसलिए यहोवा ने अब्राहम से कहा, "सदोम और गमोरा के विरुद्ध चिल्लाहट बढ़ गई है, और उनका पाप बहुत भारी हो गया है। मैं नीचे जाकर देखूँगा कि उनके काम सच में उतने ही बुरे हैं जितना मैंने सुना है। यदि नहीं, तो मैं उसे जान लूँगा।" यहाँ, "चिल्लाहट" का अर्थ या तो उस रोने-चिल्लाने से है जो किसी को कठोर व्यवहार झेलने पर करना पड़ता है या फिर उस पुकार से है जिसमें लोग यहोवा से पापियों को दण्ड देने की विनती करते हैं।</w:t>
      </w:r>
    </w:p>
    <w:p>
      <w:pPr/>
      <w:r>
        <w:rPr>
          <w:lang w:val="hi_IN" w:bidi="hi_IN"/>
        </w:rPr>
      </w:r>
      <w:r>
        <w:rPr>
          <w:lang w:val="hi_IN" w:bidi="hi_IN"/>
        </w:rPr>
        <w:t>इसलिए बाकी दोनों पुरुष सदोम की ओर गए, लेकिन अब्राहम यहोवा के साथ खड़ा रहा। यहाँ, इस भाग में वाक्यांश का उपयोग किया गया है "अब्राहम यहोवा के सामने खड़ा रहा।" यह कभी-कभी उस समय को दर्शाता है जब भविष्यद्वक्ता, यहोवा के संदेशवाहक यहोवा के सामने खड़े होते हैं और दूसरे लोगों की ओर से यहोवा से कुछ माँगते हैं। अब्राहम यहोवा के सामने खड़ा है और किसी दूसरे के लिए बात कर रहा है।</w:t>
      </w:r>
    </w:p>
    <w:p>
      <w:pPr/>
      <w:r>
        <w:rPr>
          <w:lang w:val="hi_IN" w:bidi="hi_IN"/>
        </w:rPr>
      </w:r>
      <w:r>
        <w:rPr>
          <w:lang w:val="hi_IN" w:bidi="hi_IN"/>
        </w:rPr>
        <w:t>अब्राहम यहोवा के पास गया। उसने कहा, "क्या तू सचमुच दुष्ट के संग धर्मी भी नाश करेगा?" यहाँ, जब अब्राहम धर्मी लोगों के बारे में बात करता है तो उसका अर्थ शायद "अच्छा" या "निर्दोष" था। "दुष्ट" धर्मी के विपरीत होता है। यह उस व्यक्ति को दर्शाता है जो यहोवा के साथ सही सम्बन्ध में नहीं है और लगातार यहोवा की आज्ञा नहीं मानता है। यहाँ, अब्राहम का अर्थ शायद "दुष्ट" या "दोषी" से है।</w:t>
      </w:r>
    </w:p>
    <w:p>
      <w:pPr/>
      <w:r>
        <w:rPr>
          <w:lang w:val="hi_IN" w:bidi="hi_IN"/>
        </w:rPr>
      </w:r>
      <w:r>
        <w:rPr>
          <w:lang w:val="hi_IN" w:bidi="hi_IN"/>
        </w:rPr>
        <w:t>फिर अब्राहम ने यहोवा से पूछा कि यदि शहर में पचास धर्मी लोग होंगे तो क्या यहोवा उस शहर को नष्ट कर देगा। अब्राहम कहता है, "ऐसा काम करना तुझ से दूर रहे, कि दुष्ट के साथ धर्मी को भी मार डाले, और उन दोनों की एक ही दशा हो!" जब अब्राहम कहता है "तुझ से दूर रहे," तो अब्राहम इस विचार को मजबूती से खारिज कर रहा है कि यहोवा धर्मी लोगों को मारेगा।</w:t>
      </w:r>
    </w:p>
    <w:p>
      <w:pPr/>
      <w:r>
        <w:rPr>
          <w:lang w:val="hi_IN" w:bidi="hi_IN"/>
        </w:rPr>
      </w:r>
      <w:r>
        <w:rPr>
          <w:lang w:val="hi_IN" w:bidi="hi_IN"/>
        </w:rPr>
        <w:t>अब्राहम ने आगे कहा, "तुझ से दूर रहे! हे सारी पृथ्वी के न्यायी, क्या तू न्याय नहीं करेगा?" यहोवा “सारी पृथ्वी का न्यायी” है- उसके पास यह तय करने की शक्ति है कि किसने सही या गलत किया है, और प्रत्येक व्यक्ति किस दण्ड या प्रतिफल का हकदार है।</w:t>
      </w:r>
    </w:p>
    <w:p>
      <w:pPr/>
      <w:r>
        <w:rPr>
          <w:lang w:val="hi_IN" w:bidi="hi_IN"/>
        </w:rPr>
      </w:r>
      <w:r>
        <w:rPr>
          <w:lang w:val="hi_IN" w:bidi="hi_IN"/>
        </w:rPr>
        <w:t>और यहोवा ने उत्तर दिया, "यदि मुझे सदोम में पचास धर्मी लोग मिले, तो मैं उनके कारण पूरे स्थान को छोड़ दूँगा।"</w:t>
      </w:r>
    </w:p>
    <w:p>
      <w:pPr/>
      <w:r>
        <w:rPr>
          <w:lang w:val="hi_IN" w:bidi="hi_IN"/>
        </w:rPr>
      </w:r>
      <w:r>
        <w:rPr>
          <w:lang w:val="hi_IN" w:bidi="hi_IN"/>
        </w:rPr>
        <w:t>फिर अब्राहम ने पूछा, "अब मैंने प्रभु से बात करने की कोशिश की है, हालाँकि मैं कुछ भी नहीं बल्कि धूल और राख हूँ, तो मुझे आगे बात करने दे। यदि शहर में उन पचास धर्मियों में से पाँच घट जाएँ तो क्या होगा? क्या तू पूरे शहर का नाश कर देगा सिर्फ इसलिए कि पाँच धर्मी घट गए हैं?" यहाँ, अब्राहम ने इस निवेदन के लिए विनम्र शब्दों का प्रयोग किया। अब्राहम ने यहोवा से उसी तरह बात की जैसे वह राजाओं या महत्वपूर्ण लोगों से करता था। अब्राहम यहोवा के लिए "प्रभु" या "स्वामी" की उपाधि का उपयोग करता है। यहाँ, और आगे यहोवा से अपनी बातचीत में, अब्राहम बहुत विनम्र और सम्मानजनक भाषा का उपयोग करता है।</w:t>
      </w:r>
    </w:p>
    <w:p>
      <w:pPr/>
      <w:r>
        <w:rPr>
          <w:lang w:val="hi_IN" w:bidi="hi_IN"/>
        </w:rPr>
      </w:r>
      <w:r>
        <w:rPr>
          <w:lang w:val="hi_IN" w:bidi="hi_IN"/>
        </w:rPr>
        <w:t>यहाँ रुकें और समूह के रूप में चर्चा करें: आप अधिकारियों से कैसे सम्मानपूर्वक बात करते हैं? आप अपनी भाषा में विनम्र और सम्मानजनक निवेदन कैसे करते हैं? इस ऑडियो को यहाँ रोकें।</w:t>
      </w:r>
    </w:p>
    <w:p>
      <w:pPr/>
      <w:r>
        <w:rPr>
          <w:lang w:val="hi_IN" w:bidi="hi_IN"/>
        </w:rPr>
      </w:r>
      <w:r>
        <w:rPr>
          <w:lang w:val="hi_IN" w:bidi="hi_IN"/>
        </w:rPr>
        <w:t>अब्राहम अपने आप को "मिट्टी और राख" कहता है। अब्राहम मान रहा है कि वह केवल एक मनुष्य है। वह यहोवा जितना महत्वपूर्ण नहीं है।</w:t>
      </w:r>
    </w:p>
    <w:p>
      <w:pPr/>
      <w:r>
        <w:rPr>
          <w:lang w:val="hi_IN" w:bidi="hi_IN"/>
        </w:rPr>
      </w:r>
      <w:r>
        <w:rPr>
          <w:lang w:val="hi_IN" w:bidi="hi_IN"/>
        </w:rPr>
        <w:t>यहाँ रुकें और समूह के रूप में चर्चा करें: आपकी भाषा में "मिट्टी और राख" के समान कौन से वाक्यांश हैं जो इस तरह की विनम्रता दिखाते हैं? इस ऑडियो को यहाँ रोकें।</w:t>
      </w:r>
    </w:p>
    <w:p>
      <w:pPr/>
      <w:r>
        <w:rPr>
          <w:lang w:val="hi_IN" w:bidi="hi_IN"/>
        </w:rPr>
      </w:r>
      <w:r>
        <w:rPr>
          <w:lang w:val="hi_IN" w:bidi="hi_IN"/>
        </w:rPr>
        <w:t>फिर अब्राहम यहोवा से तीन बार पूछता है कि यदि वहाँ एक निश्चित संख्या में धर्मी लोग रहें तो क्या वह शहर को नष्ट कर देगा। हर बार, अब्राहम द्वारा बताई गई लोगों की संख्या कम होती जाती है। हर बार, यहोवा कहता है कि यदि उस शहर में उतने धर्मी लोग होंगे तो वह उस शहर को नष्ट नहीं करेगा। अन्त में, यहोवा कहता है कि यदि उस शहर में दस धर्मी लोग भी मिल जाएँ तो वह शहर को नष्ट नहीं करेगा। यह भाग यह नहीं बताता है कि अब्राहम ने दस लोगों के बाद पूछना क्यों बंद किया।</w:t>
      </w:r>
    </w:p>
    <w:p>
      <w:pPr/>
      <w:r>
        <w:rPr>
          <w:lang w:val="hi_IN" w:bidi="hi_IN"/>
        </w:rPr>
      </w:r>
      <w:r>
        <w:rPr>
          <w:lang w:val="hi_IN" w:bidi="hi_IN"/>
        </w:rPr>
        <w:t>यहाँ, यहोवा अब्राहम को दिखाता है कि वह बहुत से दुष्ट लोगों की तुलना में कुछ धर्मी लोगों की अधिक परवाह करता है।</w:t>
      </w:r>
    </w:p>
    <w:p>
      <w:pPr/>
      <w:r>
        <w:rPr>
          <w:lang w:val="hi_IN" w:bidi="hi_IN"/>
        </w:rPr>
      </w:r>
      <w:r>
        <w:rPr>
          <w:lang w:val="hi_IN" w:bidi="hi_IN"/>
        </w:rPr>
        <w:t>इस कहानी में, यहोवा अब्राहम से फिर से कहता है कि यहोवा अब्राहम के वंशजों को आशीष देगा और सभी जातियाँ अब्राहम के वंशजों के द्वारा आशीष पाएँगी। फिर, इस कहानी में, अब्राहम यहोवा से अन्य देशों को नष्ट न करने के लिए प्रार्थना करके उनके लिए भी आशीष बन जाता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उत्पत्ति 18:16–33 का ऑडियो संस्करण सबसे आसानी से समझ में आने वाले अनुवाद में सुनें। </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पुरुष अपने भोजन से उठे और सदोम की ओर गए। अब्राहम उनके साथ चला और उन्हें विदा किया। परमेश्वर ने मन में सोचा कि क्या उसे अब्राहम को बताना चाहिए कि वह आगे क्या करने वाला है।</w:t>
      </w:r>
    </w:p>
    <w:p>
      <w:pPr/>
      <w:r>
        <w:rPr>
          <w:lang w:val="hi_IN" w:bidi="hi_IN"/>
        </w:rPr>
      </w:r>
      <w:r>
        <w:rPr>
          <w:b/>
          <w:lang w:val="hi_IN" w:bidi="hi_IN"/>
        </w:rPr>
        <w:t>दूसरे दृश्य में:</w:t>
      </w:r>
      <w:r>
        <w:rPr>
          <w:lang w:val="hi_IN" w:bidi="hi_IN"/>
        </w:rPr>
        <w:t xml:space="preserve"> फिर बाकी के दोनों पुरुष सदोम की ओर गए। लेकिन परमेश्वर अब्राहम के साथ रहा।</w:t>
      </w:r>
    </w:p>
    <w:p>
      <w:pPr/>
      <w:r>
        <w:rPr>
          <w:lang w:val="hi_IN" w:bidi="hi_IN"/>
        </w:rPr>
      </w:r>
      <w:r>
        <w:rPr>
          <w:lang w:val="hi_IN" w:bidi="hi_IN"/>
        </w:rPr>
        <w:t>अब्राहम यहोवा के पास गया। अब्राहम ने यहोवा से पूछा कि क्या यहोवा सच में धर्मी लोगों को दुष्ट लोगों के साथ नष्ट कर देगा। अब्राहम ने पूछा कि क्या यहोवा सदोम को नष्ट करेगा यदि सदोम में पचास धर्मी लोग हों, या पैंतालीस धर्मी हों, या चालीस धर्मी, या तीस धर्मी, या बीस धर्मी, या दस धर्मी लोग हों। यहोवा ने हर बार उत्तर दिया कि वह शहर को नष्ट नहीं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अन्य दो मेहमान</w:t>
      </w:r>
    </w:p>
    <w:p>
      <w:pPr>
        <w:pStyle w:val="ListBullet"/>
        <w:spacing w:line="240" w:lineRule="auto"/>
        <w:ind w:left="720"/>
      </w:pPr>
      <w:r>
        <w:rPr>
          <w:lang w:val="hi_IN" w:bidi="hi_IN"/>
        </w:rPr>
      </w:r>
      <w:r>
        <w:rPr>
          <w:lang w:val="hi_IN" w:bidi="hi_IN"/>
        </w:rPr>
        <w:t>शहर के लोग जो चिल्ला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आप पहले दृश्य की शुरुआत में घटनाओं के क्रम को बदलना चाह सकते हैं। मम्रे के पेड़ों के पास अब्राहम के साथ अपना भोजन समाप्त करने के बाद, तीनों पुरुष उठे और चले गए। अब्राहम उनके साथ चलता है और उन्हें अलविदा कहता है। वे सभी पहाड़ियों में एक निश्चित ऊँचे स्थान पर खड़े होते हैं और तराई में सदोम शहर की ओर देखते हैं।</w:t>
      </w:r>
    </w:p>
    <w:p>
      <w:pPr/>
      <w:r>
        <w:rPr>
          <w:lang w:val="hi_IN" w:bidi="hi_IN"/>
        </w:rPr>
      </w:r>
      <w:r>
        <w:rPr>
          <w:lang w:val="hi_IN" w:bidi="hi_IN"/>
        </w:rPr>
        <w:t>यहाँ रुकें और नक्शे पर, समूह को मम्रे के बड़े पेड़, सदोम का शहर और उस स्थान को दिखाएँ जहाँ अब्राहम और पुरुष शायद सदोम को देखने के लिए रुके थे। इस ऑडियो को यहाँ रोकें।</w:t>
      </w:r>
    </w:p>
    <w:p>
      <w:pPr/>
      <w:r>
        <w:rPr>
          <w:lang w:val="hi_IN" w:bidi="hi_IN"/>
        </w:rPr>
      </w:r>
      <w:r>
        <w:rPr>
          <w:lang w:val="hi_IN" w:bidi="hi_IN"/>
        </w:rPr>
        <w:t>फिर यहोवा खुद से कहता है, "क्या मुझे अपनी योजना को अब्राहम से छिपाना चाहिए?" यह एक प्रश्न है जिसके उत्तर की यहोवा उम्मीद नहीं करता है। यहोवा यहाँ स्वयं से बात करता है। हम नहीं जानते कि यहोवा जोर से बोलता है या सिर्फ यह सोचता है।</w:t>
      </w:r>
    </w:p>
    <w:p>
      <w:pPr/>
      <w:r>
        <w:rPr>
          <w:lang w:val="hi_IN" w:bidi="hi_IN"/>
        </w:rPr>
      </w:r>
      <w:r>
        <w:rPr>
          <w:lang w:val="hi_IN" w:bidi="hi_IN"/>
        </w:rPr>
        <w:t>यहोवा आगे कहता है, "अब्राहम एक बड़ी और शक्तिशाली जाति का पूर्वज होगा, और पृथ्वी की सभी जातियाँ उसके द्वारा आशीष पाएँगी।" जिस तरह से यहोवा इस वाक्य को कहता है, उससे पता चलता है कि जो कुछ वह कहता है वह निश्चित रूप से होगा। क्योंकि अब्राहम एक बड़ी जाति का महत्वपूर्ण पूर्वज बनने वाला है, इसलिए यहोवा अपनी योजनाएँ उसे बताना चाहता है।</w:t>
      </w:r>
    </w:p>
    <w:p>
      <w:pPr/>
      <w:r>
        <w:rPr>
          <w:lang w:val="hi_IN" w:bidi="hi_IN"/>
        </w:rPr>
      </w:r>
      <w:r>
        <w:rPr>
          <w:lang w:val="hi_IN" w:bidi="hi_IN"/>
        </w:rPr>
        <w:t>यहोवा आगे बताता है कि क्यों अब्राहम एक बड़ी जाति का पूर्वज बनेगा। यहोवा ने इस महत्वपूर्ण भूमिका के लिए अब्राहम को चुना है। एक बड़ी जाति के पूर्वज के रूप में, अब्राहम उसके बच्चों और उसके परिवारों को सिखाएगा कि उन्हें वैसे ही जीना है जैसे यहोवा चाहता है।</w:t>
      </w:r>
    </w:p>
    <w:p>
      <w:pPr/>
      <w:r>
        <w:rPr>
          <w:lang w:val="hi_IN" w:bidi="hi_IN"/>
        </w:rPr>
      </w:r>
      <w:r>
        <w:rPr>
          <w:lang w:val="hi_IN" w:bidi="hi_IN"/>
        </w:rPr>
        <w:t>यहोवा अब सीधे अब्राहम से बात करता है। यहोवा कहता है, "सदोम और गमोरा के विरुद्ध चिल्लाहट बढ़ गई है, और उनका पाप बहुत भारी हो गया है। मैं नीचे जाकर देखूँगा कि उनके काम उतने ही बुरे हैं जितना मैंने सुना है। यदि नहीं, तो मैं उसे जान लूँगा।"</w:t>
      </w:r>
    </w:p>
    <w:p>
      <w:pPr/>
      <w:r>
        <w:rPr>
          <w:lang w:val="hi_IN" w:bidi="hi_IN"/>
        </w:rPr>
      </w:r>
      <w:r>
        <w:rPr>
          <w:lang w:val="hi_IN" w:bidi="hi_IN"/>
        </w:rPr>
        <w:t>यहाँ रुकें। एक समूह में, नक्शे पर सदोम और गमोरा के शहरों को देखें। इस ऑडियो को यहाँ रोकें।</w:t>
      </w:r>
    </w:p>
    <w:p>
      <w:pPr/>
      <w:r>
        <w:rPr>
          <w:lang w:val="hi_IN" w:bidi="hi_IN"/>
        </w:rPr>
      </w:r>
      <w:r>
        <w:rPr>
          <w:lang w:val="hi_IN" w:bidi="hi_IN"/>
        </w:rPr>
        <w:t>बाकी दोनों पुरुष सदोम की ओर यात्रा करना शुरू करते हैं। लेकिन अब्राहम परमेश्वर के सामने खड़ा रहा। वह सदोम के धर्मी लोगों के लिए यहोवा से दया की प्रार्थना करना चाहता है।</w:t>
      </w:r>
    </w:p>
    <w:p>
      <w:pPr/>
      <w:r>
        <w:rPr>
          <w:lang w:val="hi_IN" w:bidi="hi_IN"/>
        </w:rPr>
      </w:r>
      <w:r>
        <w:rPr>
          <w:lang w:val="hi_IN" w:bidi="hi_IN"/>
        </w:rPr>
        <w:t>दूसरे दृश्य में बातचीत की कल्पना करें। अब्राहम यहोवा के पास आता है। अब्राहम कहता है, "क्या तू सच में दुष्ट के साथ धर्मी को नष्ट करेगा?" इस भाग में धर्मी और दुष्ट के लिए उपयोग किए गए शब्द, लोगों को दर्शाते हैं। अब्राहम पूछता है कि क्या यहोवा धर्मी लोगों को भी दुष्टों के साथ नाश करेगा। अब्राहम इस प्रश्न के उत्तर की उम्मीद नहीं करता है। इसके बजाय, अब्राहम यह कहने की कोशिश कर रहा है कि दुष्ट लोगों के साथ धर्मी लोगों को नष्ट करना गलत होगा।</w:t>
      </w:r>
    </w:p>
    <w:p>
      <w:pPr/>
      <w:r>
        <w:rPr>
          <w:lang w:val="hi_IN" w:bidi="hi_IN"/>
        </w:rPr>
      </w:r>
      <w:r>
        <w:rPr>
          <w:lang w:val="hi_IN" w:bidi="hi_IN"/>
        </w:rPr>
        <w:t>अब्राहम आगे कहता है, "यदि उस शहर में पचास धर्मी लोग हों तो क्या होगा?" यहाँ, और अपने बाकी के प्रश्नों में, अब्राहम एक ऐसी स्थिति की कल्पना करता है जो हो भी सकती है या नहीं भी। शहर में धर्मी लोग हो भी सकते हैं या नहीं भी हो सकते हैं।</w:t>
      </w:r>
    </w:p>
    <w:p>
      <w:pPr/>
      <w:r>
        <w:rPr>
          <w:lang w:val="hi_IN" w:bidi="hi_IN"/>
        </w:rPr>
      </w:r>
      <w:r>
        <w:rPr>
          <w:lang w:val="hi_IN" w:bidi="hi_IN"/>
        </w:rPr>
        <w:t>अब्राहम आगे कहता है, "क्या तू सच में इस शहर को नष्ट कर देगा और उसमें रहने वाले पचास धर्मी लोगों के कारण उसे नहीं बचाएगा? ऐसा काम करना तेरे लिए अकल्पनीय होगा, कि धर्मियों को दुष्टों के साथ नष्ट कर दें, धर्मी और दुष्ट, दोनों को एक साथ मार डालें। यह अकल्पनीय होगा! हे सारी पृथ्वी के न्यायी, क्या तू न्याय नहीं करेगा?" यहाँ, अब्राहम अपने तर्क पर जोर देने के लिए अपनी बात को दोहराता है। अब्राहम जो जानता है वह यहोवा को बता रहा है कि यहोवा कौन है और यहोवा कैसे काम करता है। अब्राहम यहोवा को समझाने की कोशिश कर रहा है कि धर्मी लोगों को दुष्टों के साथ नष्ट करना उचित नहीं है, यह कहते हुए कि यहोवा ऐसा काम नहीं करेगा।</w:t>
      </w:r>
    </w:p>
    <w:p>
      <w:pPr/>
      <w:r>
        <w:rPr>
          <w:lang w:val="hi_IN" w:bidi="hi_IN"/>
        </w:rPr>
      </w:r>
      <w:r>
        <w:rPr>
          <w:lang w:val="hi_IN" w:bidi="hi_IN"/>
        </w:rPr>
        <w:t>यहाँ रुकें और समूह के रूप में चर्चा करें: उस समय के बारे में बताएँ जब आपने किसी को यह समझाने की कोशिश की कि आप जानते हैं कि वह कभी कुछ गलत नहीं करेगा। आपने यह कैसे कहा? आप यह दिखाने के लिए किन शब्दों या वाक्यांशों का उपयोग करते हैं कि आप विश्वास नहीं करते हैं कि कोई कुछ गलत करेगा? इस ऑडियो को यहाँ रोकें।</w:t>
      </w:r>
    </w:p>
    <w:p>
      <w:pPr/>
      <w:r>
        <w:rPr>
          <w:lang w:val="hi_IN" w:bidi="hi_IN"/>
        </w:rPr>
      </w:r>
      <w:r>
        <w:rPr>
          <w:lang w:val="hi_IN" w:bidi="hi_IN"/>
        </w:rPr>
        <w:t>और यहोवा कहता है, "यदि मुझे सदोम में पचास धर्मी लोग मिले, तो मैं उनके बदले में पूरे शहर को छोड़ दूँगा।"</w:t>
      </w:r>
    </w:p>
    <w:p>
      <w:pPr/>
      <w:r>
        <w:rPr>
          <w:lang w:val="hi_IN" w:bidi="hi_IN"/>
        </w:rPr>
      </w:r>
      <w:r>
        <w:rPr>
          <w:lang w:val="hi_IN" w:bidi="hi_IN"/>
        </w:rPr>
        <w:t>अब्राहम फिर से बोलता है, और कहता है, "हे प्रभु, मुझे तुझसे बात आगे बढ़ाने की अनुमति दे, हालाँकि मैं तो केवल मनुष्य हूँ। यदि पचास धर्मी लोगों के बजाय केवल पैंतालीस लोग हों? क्या तू पूरे शहर को नष्ट कर देगा क्योंकि पाँच लोग कम हैं?" यहाँ, अब्राहम विनम्रता और सम्मानपूर्वक बात करता है। अब्राहम कहता है कि वह जानता है कि यहोवा उससे कहीं अधिक बड़ा है।</w:t>
      </w:r>
    </w:p>
    <w:p>
      <w:pPr/>
      <w:r>
        <w:rPr>
          <w:lang w:val="hi_IN" w:bidi="hi_IN"/>
        </w:rPr>
      </w:r>
      <w:r>
        <w:rPr>
          <w:lang w:val="hi_IN" w:bidi="hi_IN"/>
        </w:rPr>
        <w:t>कहानी के अगले भाग में, अब्राहम यहोवा से बात करता है। अब्राहम "प्रभु" या "स्वामी" से पूछता है, कि अगर उस शहर में धर्मी लोग मिलें, तो क्या वह उस शहर को नष्ट करेगा। हर बार अब्राहम यहोवा से पूछता है, तो वह उस संख्या को कम कर देता है जिसके बारे में वह यहोवा से पूछता है। पहली दो बार में अब्राहम उनकी संख्या को पाँच लोगों से कम करता है। आखिरी तीन बार में अब्राहम उनकी संख्या को दस लोगों से कम करता है। हर बार, यहोवा उत्तर देता है कि यदि उसे शहर में धर्मी लोग मिलेंगे तो वह शहर को नष्ट नहीं करेगा।</w:t>
      </w:r>
    </w:p>
    <w:p>
      <w:pPr/>
      <w:r>
        <w:rPr>
          <w:lang w:val="hi_IN" w:bidi="hi_IN"/>
        </w:rPr>
      </w:r>
      <w:r>
        <w:rPr>
          <w:lang w:val="hi_IN" w:bidi="hi_IN"/>
        </w:rPr>
        <w:t>अन्त में, अब्राहम कहता है, "हे प्रभु, अगर मैं एक बार और बोलूँ तो मुझसे क्रोधित मत होना। यदि केवल दस धर्मी लोग हों तो क्या होगा?" यह भाग का सबसे महत्वपूर्ण हिस्सा है। यह अब्राहम द्वारा पूछे गए लोगों की सबसे कम संख्या है।</w:t>
      </w:r>
    </w:p>
    <w:p>
      <w:pPr/>
      <w:r>
        <w:rPr>
          <w:lang w:val="hi_IN" w:bidi="hi_IN"/>
        </w:rPr>
      </w:r>
      <w:r>
        <w:rPr>
          <w:lang w:val="hi_IN" w:bidi="hi_IN"/>
        </w:rPr>
        <w:t>यहाँ रुकें। समूह के रूप में चर्चा करें: अपनी संस्कृति से एक कहानी सुनाएँ जिसमें बहुत सारे दृश्य हो। जब आप कहानी के सबसे महत्वपूर्ण भाग तक पहुँचें, तो इस बात पर ध्यान दें कि आप कहानी के उस हिस्से को कैसे बताते हैं। आप किन वाक्यांशों का उपयोग करते हैं? आपकी आवाज क्या करती है? आप कैसे दिखाते हैं कि यह कहानी का सबसे महत्वपूर्ण हिस्सा है? इस ऑडियो को यहाँ रोकें।</w:t>
      </w:r>
    </w:p>
    <w:p>
      <w:pPr/>
      <w:r>
        <w:rPr>
          <w:lang w:val="hi_IN" w:bidi="hi_IN"/>
        </w:rPr>
      </w:r>
      <w:r>
        <w:rPr>
          <w:lang w:val="hi_IN" w:bidi="hi_IN"/>
        </w:rPr>
        <w:t>और यहोवा उत्तर देता है, "फिर मैं उन दस लोगों के कारण शहर को नष्ट नहीं करूँगा।"</w:t>
      </w:r>
    </w:p>
    <w:p>
      <w:pPr/>
      <w:r>
        <w:rPr>
          <w:lang w:val="hi_IN" w:bidi="hi_IN"/>
        </w:rPr>
      </w:r>
      <w:r>
        <w:rPr>
          <w:lang w:val="hi_IN" w:bidi="hi_IN"/>
        </w:rPr>
        <w:t>कहानी के अंत की कल्पना करें। जब यहोवा अब्राहम से बात ख़त्म करता है, तो वह अपने रास्ते पर आगे बढ़ता है। अब्राहम अपने तम्बू में लौट आता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18:16–33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 xml:space="preserve">और अन्य दो मेहमान </w:t>
      </w:r>
    </w:p>
    <w:p>
      <w:pPr>
        <w:pStyle w:val="ListBullet"/>
        <w:spacing w:line="240" w:lineRule="auto"/>
        <w:ind w:left="720"/>
      </w:pPr>
      <w:r>
        <w:rPr>
          <w:lang w:val="hi_IN" w:bidi="hi_IN"/>
        </w:rPr>
      </w:r>
      <w:r>
        <w:rPr>
          <w:lang w:val="hi_IN" w:bidi="hi_IN"/>
        </w:rPr>
        <w:t>शहर के लोग जो चिल्ला रहे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यह सुनिश्चित करें कि आप इस कहानी के कठिन या महत्वपूर्ण भागों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 नाटक और सम्भावित उत्तरों का एक उदाहरण है।</w:t>
      </w:r>
    </w:p>
    <w:p>
      <w:pPr/>
      <w:r>
        <w:rPr>
          <w:lang w:val="hi_IN" w:bidi="hi_IN"/>
        </w:rPr>
      </w:r>
      <w:r>
        <w:rPr>
          <w:lang w:val="hi_IN" w:bidi="hi_IN"/>
        </w:rPr>
        <w:t>तीनों पुरुष अब्राहम के साथ खाना खाकर उठते हैं और सदोम की ओर यात्रा करना शुरू करते हैं। अब्राहम उनके साथ चलता है और उन्हें अलविदा कहता है। यहोवा खुद से कहता है, "क्या मुझे अपनी योजना को अब्राहम से छिपाना चाहिए? अब्राहम के कई वंशज होंगे जो एक सामर्थी जाति बनेंगे, और पृथ्वी की सभी जातियाँ अब्राहम के द्वारा आशीष पाएँगी। मैंने अब्राहम को इसलिए चुना है ताकि वह अपने बेटों और उनके परिवारों को धार्मिकता और न्याय से जीवन जीना सिखाए, जैसा मैं चाहता हूँ। तब मैं वह करूँगा जो मैंने अब्राहम से प्रतिज्ञा की थी।"</w:t>
      </w:r>
    </w:p>
    <w:p>
      <w:pPr/>
      <w:r>
        <w:rPr>
          <w:lang w:val="hi_IN" w:bidi="hi_IN"/>
        </w:rPr>
      </w:r>
      <w:r>
        <w:rPr>
          <w:lang w:val="hi_IN" w:bidi="hi_IN"/>
        </w:rPr>
        <w:t>इसलिए यहोवा अब्राहम से कहता है, "सदोम और गमोरा के विरुद्ध चिल्लाहट बढ़ गई है, और उनका पाप बहुत भारी हो गया है। मैं देखूँगा कि उनके काम उतने ही बुरे हैं जितने मैंने सुने हैं। यदि नहीं, तो मैं जानना चाहता हूँ।" फिर बाकी दोनों पुरुष सदोम की ओर यात्रा करते हैं, लेकिन यहोवा अब्राहम के साथ रहता है।</w:t>
      </w:r>
    </w:p>
    <w:p>
      <w:pPr/>
      <w:r>
        <w:rPr>
          <w:lang w:val="hi_IN" w:bidi="hi_IN"/>
        </w:rPr>
      </w:r>
      <w:r>
        <w:rPr>
          <w:lang w:val="hi_IN" w:bidi="hi_IN"/>
        </w:rPr>
        <w:t>नाटक को रोकें। यहोवा का किरदार निभाने वाले व्यक्ति से पूछें, "आप क्या महसूस कर रहे हैं या क्या सोच रहे हैं?" वह व्यक्ति इस तरह से उत्तर दे सकता है, जैसे "मैं अब्राहम को बताना चाहता हूँ कि मैं क्या करने वाला हूँ," या "मैंने अब्राहम को मेरे साथ सम्बन्ध रखने के लिए चुना है, इसलिए मैं इस बारे में खुला और ईमानदार हूँ," या मैं जानना चाहता हूँ कि क्या मैं अपनी योजनाओं में अब्राहम पर भरोसा कर सकता हूँ" या "मैं अब्राहम को बातचीत के लिए आमंत्रित कर रहा हूँ।" नाटक को फिर शुरू करें।</w:t>
      </w:r>
    </w:p>
    <w:p>
      <w:pPr/>
      <w:r>
        <w:rPr>
          <w:lang w:val="hi_IN" w:bidi="hi_IN"/>
        </w:rPr>
      </w:r>
      <w:r>
        <w:rPr>
          <w:lang w:val="hi_IN" w:bidi="hi_IN"/>
        </w:rPr>
        <w:t>अब्राहम यहोवा के पास जाता है। वह कहता है, "हे प्रभु, क्या तू सचमुच दुष्ट के संग धर्मी भी नाश करेगा? यदि वहाँ पचास धर्मी लोग हों तो क्या होगा? क्या तू अभी भी शहरों को नष्ट करेगा और धर्मियों के कारण उन्हें नहीं छोड़ेगा? निश्चय ही तू ऐसा तो कभी नहीं करेगा कि धर्मी और दुष्ट, दोनों को एक साथ नष्ट कर दे। तब तो तू धर्मी और दुष्ट दोनों के साथ एक जैसा ही व्यवहार करेगा। निश्चित रूप से तू ऐसा नहीं करेगा! क्या सारी पृथ्वी का न्यायी न्याय न करेगा?"</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तरह से उत्तर दे सकता है, जैसे "मैं विनम्रता से परमेश्वर के पास जा रहा हूँ," या "मुझे डर है कि परमेश्वर धर्मी और दुष्ट दोनों को नष्ट कर देगा, जो कि कोई भी अच्छा न्यायी नहीं करेगा," या "मैं परमेश्वर को जानता हूँ, इसलिए मैं सदोम और गमोरा के लोगों पर दया की प्रार्थना करना चाहता हूँ," या "मुझे डर है कि मेरा भतीजा लूत जो सदोम में रहता है नष्ट हो जाएगा," या "मैं जानना चाहता हूँ कि मैं परमेश्वर के न्याय पर भरोसा कर सकता हूँ।" नाटक को फिर शुरू करें।</w:t>
      </w:r>
    </w:p>
    <w:p>
      <w:pPr/>
      <w:r>
        <w:rPr>
          <w:lang w:val="hi_IN" w:bidi="hi_IN"/>
        </w:rPr>
      </w:r>
      <w:r>
        <w:rPr>
          <w:lang w:val="hi_IN" w:bidi="hi_IN"/>
        </w:rPr>
        <w:t>यहोवा उत्तर देता है, "यदि मुझे सदोम में पचास धर्मी लोग मिले, तो मैं उनके कारण शहर को नष्ट नहीं करूँगा।"</w:t>
      </w:r>
    </w:p>
    <w:p>
      <w:pPr/>
      <w:r>
        <w:rPr>
          <w:lang w:val="hi_IN" w:bidi="hi_IN"/>
        </w:rPr>
      </w:r>
      <w:r>
        <w:rPr>
          <w:lang w:val="hi_IN" w:bidi="hi_IN"/>
        </w:rPr>
        <w:t>फिर अब्राहम कहता है, "जब से मैंने बोलना शुरू किया है, मुझे और बोलने दे, हालांकि मैं केवल मनुष्य हूँ। यदि वहाँ पचास के बजाय केवल पैंतालीस धर्मी लोग हैं। क्या तू पूरे शहर को नष्ट कर देगा क्योंकि पाँच धर्मी लोग कम हैं?"</w:t>
      </w:r>
    </w:p>
    <w:p>
      <w:pPr/>
      <w:r>
        <w:rPr>
          <w:lang w:val="hi_IN" w:bidi="hi_IN"/>
        </w:rPr>
      </w:r>
      <w:r>
        <w:rPr>
          <w:lang w:val="hi_IN" w:bidi="hi_IN"/>
        </w:rPr>
        <w:t>यहोवा उत्तर देता है, "यदि मुझे वहाँ पैंतालीस धर्मी लोग मिलेंगे तो मैं शहर को नष्ट नहीं करूँगा।"</w:t>
      </w:r>
    </w:p>
    <w:p>
      <w:pPr/>
      <w:r>
        <w:rPr>
          <w:lang w:val="hi_IN" w:bidi="hi_IN"/>
        </w:rPr>
      </w:r>
      <w:r>
        <w:rPr>
          <w:lang w:val="hi_IN" w:bidi="hi_IN"/>
        </w:rPr>
        <w:t>अब्राहम कहता है, "यदि वहाँ केवल चालीस मिलें तो क्या होगा?"</w:t>
      </w:r>
    </w:p>
    <w:p>
      <w:pPr/>
      <w:r>
        <w:rPr>
          <w:lang w:val="hi_IN" w:bidi="hi_IN"/>
        </w:rPr>
      </w:r>
      <w:r>
        <w:rPr>
          <w:lang w:val="hi_IN" w:bidi="hi_IN"/>
        </w:rPr>
        <w:t>यहोवा उत्तर देता है, "यदि मुझे वहाँ चालीस धर्मी मिलें तो मैं शहर को नष्ट नहीं करूँगा।"</w:t>
      </w:r>
    </w:p>
    <w:p>
      <w:pPr/>
      <w:r>
        <w:rPr>
          <w:lang w:val="hi_IN" w:bidi="hi_IN"/>
        </w:rPr>
      </w:r>
      <w:r>
        <w:rPr>
          <w:lang w:val="hi_IN" w:bidi="hi_IN"/>
        </w:rPr>
        <w:t>अब्राहम विनती करता है, "हे प्रभु, क्रोध न कर, और मुझे बोलने दे। यदि तुझे केवल तीस धर्मी मिलें तो क्या होगा?"</w:t>
      </w:r>
    </w:p>
    <w:p>
      <w:pPr/>
      <w:r>
        <w:rPr>
          <w:lang w:val="hi_IN" w:bidi="hi_IN"/>
        </w:rPr>
      </w:r>
      <w:r>
        <w:rPr>
          <w:lang w:val="hi_IN" w:bidi="hi_IN"/>
        </w:rPr>
        <w:t>यहोवा उत्तर देता है, "यदि मुझे वहाँ तीस धर्मी भी मिलें तो मैं शहर को नष्ट नहीं करूँगा।"</w:t>
      </w:r>
    </w:p>
    <w:p>
      <w:pPr/>
      <w:r>
        <w:rPr>
          <w:lang w:val="hi_IN" w:bidi="hi_IN"/>
        </w:rPr>
      </w:r>
      <w:r>
        <w:rPr>
          <w:lang w:val="hi_IN" w:bidi="hi_IN"/>
        </w:rPr>
        <w:t>अब्राहम कहता है, "चूंकि मैंने प्रभु से बात करने की हिम्मत की है, तो मुझे आगे बोलने दे। यदि वहाँ केवल बीस धर्मी लोग हों तो क्या होगा?"</w:t>
      </w:r>
    </w:p>
    <w:p>
      <w:pPr/>
      <w:r>
        <w:rPr>
          <w:lang w:val="hi_IN" w:bidi="hi_IN"/>
        </w:rPr>
      </w:r>
      <w:r>
        <w:rPr>
          <w:lang w:val="hi_IN" w:bidi="hi_IN"/>
        </w:rPr>
        <w:t>यहोवा उत्तर देता है, "यदि मुझे वहाँ बीस धर्मी लोग मिलें तो मैं शहर को नष्ट नहीं करूँगा।"</w:t>
      </w:r>
    </w:p>
    <w:p>
      <w:pPr/>
      <w:r>
        <w:rPr>
          <w:lang w:val="hi_IN" w:bidi="hi_IN"/>
        </w:rPr>
      </w:r>
      <w:r>
        <w:rPr>
          <w:lang w:val="hi_IN" w:bidi="hi_IN"/>
        </w:rPr>
        <w:t>अन्त में, अब्राहम कहता है, "हे प्रभु, यदि मैं एक बार और बोलूँ तो क्रोधित मत होना। यदि केवल दस धर्मी लोग हों तो क्या होगा?"</w:t>
      </w:r>
    </w:p>
    <w:p>
      <w:pPr/>
      <w:r>
        <w:rPr>
          <w:lang w:val="hi_IN" w:bidi="hi_IN"/>
        </w:rPr>
      </w:r>
      <w:r>
        <w:rPr>
          <w:lang w:val="hi_IN" w:bidi="hi_IN"/>
        </w:rPr>
        <w:t>यहोवा उत्तर देता है, "फिर मैं उन दस लोगों की खातिर इसे नष्ट नहीं करूँगा।"</w:t>
      </w:r>
    </w:p>
    <w:p>
      <w:pPr/>
      <w:r>
        <w:rPr>
          <w:lang w:val="hi_IN" w:bidi="hi_IN"/>
        </w:rPr>
      </w:r>
      <w:r>
        <w:rPr>
          <w:lang w:val="hi_IN" w:bidi="hi_IN"/>
        </w:rPr>
        <w:t>नाटक को समाप्त करें। यहोवा का किरदार निभाने वाले व्यक्ति से पूछें, "आप क्या महसूस कर रहे हैं या क्या सोच रहे हैं?" वह व्यक्ति इस तरह से उत्तर दे सकता है, जैसे "मैं चाहता हूँ कि अब्राहम मुझसे बात करे," या "मैं धर्मी लोग और दुष्ट लोग, दोनों को नष्ट नहीं करूँगा।" अब्राहम का किरदार निभाने वाले व्यक्ति से पूछें, "आप कैसा महसूस कर रहे हैं या क्या सोच रहे हैं?" वह व्यक्ति इस तरह से उत्तर दे सकता है, जैसे "मुझे राहत मिली कि परमेश्वर मेरी विनती से क्रोधित नहीं हुआ," या "मुझे राहत मिली कि परमेश्वर धर्मी और दुष्ट को एक साथ नष्ट नहीं करेगा," या "मुझे आशा है कि सदोम में इतने धर्मी लोग हैं कि परमेश्वर शहर को नष्ट नहीं करेगा," या "मुझे आश्चर्य है कि परमेश्वर ने मुझे अपनी योजना के बारे में उससे बात करने की अनुमति दी।"</w:t>
      </w:r>
      <w:r>
        <w:rPr>
          <w:lang w:val="hi_IN" w:bidi="hi_IN"/>
        </w:rPr>
      </w:r>
    </w:p>
    <w:p>
      <w:pPr>
        <w:pStyle w:val="Heading3"/>
      </w:pPr>
      <w:r>
        <w:rPr>
          <w:lang w:val="hi_IN" w:bidi="hi_IN"/>
        </w:rPr>
        <w:t>आवश्यक जानकारी</w:t>
      </w:r>
    </w:p>
    <w:p>
      <w:pPr/>
      <w:r>
        <w:rPr>
          <w:lang w:val="hi_IN" w:bidi="hi_IN"/>
        </w:rPr>
      </w:r>
      <w:r>
        <w:rPr>
          <w:lang w:val="hi_IN" w:bidi="hi_IN"/>
        </w:rPr>
        <w:t>उत्पत्ति 18:16–33 का ऑडियो संस्करण सबसे आसानी से समझ में आनेवाले अनुवाद में सुनें।</w:t>
      </w:r>
    </w:p>
    <w:p>
      <w:pPr/>
      <w:r>
        <w:rPr>
          <w:lang w:val="hi_IN" w:bidi="hi_IN"/>
        </w:rPr>
      </w:r>
      <w:r>
        <w:rPr>
          <w:lang w:val="hi_IN" w:bidi="hi_IN"/>
        </w:rPr>
        <w:t>इस चरण में, समूह इस भाग की प्रमुख शब्दावलियों और शब्दों पर चर्चा करेगा।</w:t>
      </w:r>
    </w:p>
    <w:p>
      <w:pPr/>
      <w:r>
        <w:rPr>
          <w:lang w:val="hi_IN" w:bidi="hi_IN"/>
        </w:rPr>
      </w:r>
      <w:r>
        <w:rPr>
          <w:lang w:val="hi_IN" w:bidi="hi_IN"/>
        </w:rPr>
        <w:t>पुरुष खाने से उठे और सदोम की ओर मुड़े। जब वे जाने लगे, तो अब्राहम उन्हें विदा करने के लिए उनके साथ गया।</w:t>
      </w:r>
    </w:p>
    <w:p>
      <w:pPr/>
      <w:r>
        <w:rPr>
          <w:lang w:val="hi_IN" w:bidi="hi_IN"/>
        </w:rPr>
      </w:r>
      <w:r>
        <w:rPr>
          <w:b/>
          <w:lang w:val="hi_IN" w:bidi="hi_IN"/>
        </w:rPr>
        <w:t>परमेश्वर</w:t>
      </w:r>
      <w:r>
        <w:rPr>
          <w:lang w:val="hi_IN" w:bidi="hi_IN"/>
        </w:rPr>
        <w:t xml:space="preserve"> ने कहा। यहाँ, कहानी में परमेश्वर के व्यक्तिगत नाम, </w:t>
      </w:r>
      <w:r>
        <w:rPr>
          <w:b/>
          <w:lang w:val="hi_IN" w:bidi="hi_IN"/>
        </w:rPr>
        <w:t>यहोवा</w:t>
      </w:r>
      <w:r>
        <w:rPr>
          <w:lang w:val="hi_IN" w:bidi="hi_IN"/>
        </w:rPr>
        <w:t xml:space="preserve"> का उपयोग करता है। हालाँकि, जब अब्राहम परमेश्वर से बात करता है, तो वह </w:t>
      </w:r>
      <w:r>
        <w:rPr>
          <w:b/>
          <w:lang w:val="hi_IN" w:bidi="hi_IN"/>
        </w:rPr>
        <w:t>अदोनाई</w:t>
      </w:r>
      <w:r>
        <w:rPr>
          <w:lang w:val="hi_IN" w:bidi="hi_IN"/>
        </w:rPr>
        <w:t xml:space="preserve"> उपाधि का उपयोग करता है, जो परमेश्वर का एक और नाम है। अदोनाई एक उपाधि है जिसका अर्थ है प्रभु, मालिक या स्वामी। हालाँकि, इस समय अब्राहम शायद जानता था कि वह परमेश्वर से बात कर रहा था।</w:t>
      </w:r>
    </w:p>
    <w:p>
      <w:pPr/>
      <w:r>
        <w:rPr>
          <w:lang w:val="hi_IN" w:bidi="hi_IN"/>
        </w:rPr>
      </w:r>
      <w:r>
        <w:rPr>
          <w:lang w:val="hi_IN" w:bidi="hi_IN"/>
        </w:rPr>
        <w:t xml:space="preserve">मुख्य शब्दावली में </w:t>
      </w:r>
      <w:r>
        <w:rPr>
          <w:b/>
          <w:lang w:val="hi_IN" w:bidi="hi_IN"/>
        </w:rPr>
        <w:t>यहोवा</w:t>
      </w:r>
      <w:r>
        <w:rPr>
          <w:lang w:val="hi_IN" w:bidi="hi_IN"/>
        </w:rPr>
        <w:t xml:space="preserve"> और </w:t>
      </w:r>
      <w:r>
        <w:rPr>
          <w:b/>
          <w:lang w:val="hi_IN" w:bidi="hi_IN"/>
        </w:rPr>
        <w:t>अदोनाई</w:t>
      </w:r>
      <w:r>
        <w:rPr>
          <w:lang w:val="hi_IN" w:bidi="hi_IN"/>
        </w:rPr>
        <w:t xml:space="preserve"> या </w:t>
      </w:r>
      <w:r>
        <w:rPr>
          <w:lang w:val="hi_IN" w:bidi="hi_IN"/>
        </w:rPr>
        <w:t>प्रभु</w:t>
      </w:r>
      <w:r>
        <w:rPr>
          <w:lang w:val="hi_IN" w:bidi="hi_IN"/>
        </w:rPr>
        <w:t xml:space="preserve"> को देखें और शब्दों का अनुवाद उसी तरह करें जैसे आपने पिछली कहानियों में किया है। इस ऑडियो को यहाँ रोकें।</w:t>
      </w:r>
    </w:p>
    <w:p>
      <w:pPr/>
      <w:r>
        <w:rPr>
          <w:lang w:val="hi_IN" w:bidi="hi_IN"/>
        </w:rPr>
      </w:r>
      <w:r>
        <w:rPr>
          <w:lang w:val="hi_IN" w:bidi="hi_IN"/>
        </w:rPr>
        <w:t xml:space="preserve">यहोवा ने कहा, "क्या मुझे अपनी योजना को अब्राहम से छिपाना चाहिए? आखिरकार, अब्राहम के वंशज एक बड़ी और शक्तिशाली </w:t>
      </w:r>
      <w:r>
        <w:rPr>
          <w:b/>
          <w:lang w:val="hi_IN" w:bidi="hi_IN"/>
        </w:rPr>
        <w:t>जाति</w:t>
      </w:r>
      <w:r>
        <w:rPr>
          <w:lang w:val="hi_IN" w:bidi="hi_IN"/>
        </w:rPr>
        <w:t xml:space="preserve"> बनेंगे, और पृथ्वी की सभी जातियाँ अब्राहम के द्वारा </w:t>
      </w:r>
      <w:r>
        <w:rPr>
          <w:b/>
          <w:lang w:val="hi_IN" w:bidi="hi_IN"/>
        </w:rPr>
        <w:t>आशीष</w:t>
      </w:r>
      <w:r>
        <w:rPr>
          <w:lang w:val="hi_IN" w:bidi="hi_IN"/>
        </w:rPr>
        <w:t xml:space="preserve"> पाएँगी।" यहाँ जाति का मतलब ऐसे लोगों के समूह से है, जिनका एक विशेष क्षेत्र और सरकार होती है। धन्य का अर्थ है जब परमेश्वर किसी व्यक्ति या वस्तु की सहायता करता है, उसका भला करता है, या उस पर कृपा करता है। मुख्य शब्दावली में </w:t>
      </w:r>
      <w:r>
        <w:rPr>
          <w:lang w:val="hi_IN" w:bidi="hi_IN"/>
        </w:rPr>
        <w:t>जाति</w:t>
      </w:r>
      <w:r>
        <w:rPr>
          <w:lang w:val="hi_IN" w:bidi="hi_IN"/>
        </w:rPr>
        <w:t xml:space="preserve"> और </w:t>
      </w:r>
      <w:r>
        <w:rPr>
          <w:lang w:val="hi_IN" w:bidi="hi_IN"/>
        </w:rPr>
        <w:t>धन्य</w:t>
      </w:r>
      <w:r>
        <w:rPr>
          <w:lang w:val="hi_IN" w:bidi="hi_IN"/>
        </w:rPr>
        <w:t xml:space="preserve"> देखें और उन्हीं शब्दों का उपयोग करें जो आपने पिछले भागों में उपयोग किए हैं।</w:t>
      </w:r>
    </w:p>
    <w:p>
      <w:pPr/>
      <w:r>
        <w:rPr>
          <w:lang w:val="hi_IN" w:bidi="hi_IN"/>
        </w:rPr>
      </w:r>
      <w:r>
        <w:rPr>
          <w:lang w:val="hi_IN" w:bidi="hi_IN"/>
        </w:rPr>
        <w:t xml:space="preserve">यहोवा आगे कहता है, "मैंने अब्राहम को इसलिए चुना है ताकि वह अपने पुत्रों और परिवार को </w:t>
      </w:r>
      <w:r>
        <w:rPr>
          <w:b/>
          <w:lang w:val="hi_IN" w:bidi="hi_IN"/>
        </w:rPr>
        <w:t>धार्मिकता</w:t>
      </w:r>
      <w:r>
        <w:rPr>
          <w:lang w:val="hi_IN" w:bidi="hi_IN"/>
        </w:rPr>
        <w:t xml:space="preserve"> और </w:t>
      </w:r>
      <w:r>
        <w:rPr>
          <w:b/>
          <w:lang w:val="hi_IN" w:bidi="hi_IN"/>
        </w:rPr>
        <w:t>न्याय</w:t>
      </w:r>
      <w:r>
        <w:rPr>
          <w:lang w:val="hi_IN" w:bidi="hi_IN"/>
        </w:rPr>
        <w:t xml:space="preserve"> से जीवन जीना सिखाए जैसा मैं चाहता हूँ। फिर मैं वह करूँगा जो मैंने अब्राहम से प्रतिज्ञा की है।" पुराने नियम में धार्मिकता का विचार परमेश्वर और लोगों के बीच या अलग-अलग लोगों के बीच के संबंधों पर आधारित है। धार्मिकता का मतलब पवित्र होना, सही स्थिति, या निर्दोष होना है। आपको अपने पूरे अनुवाद के दौरान धार्मिकता और न्याय के सिद्धांतों का वर्णन इसी तरह करना चाहिए। उदाहरण के लिए, आप धार्मिकता को "परमेश्वर के साथ सही सम्बन्ध" के रूप में वर्णित कर सकते हैं। आप इसे कानूनी भाषा में भी व्यक्त कर सकते हैं, जैसे "निर्दोष/अपराधमुक्त।" इन सिद्धांतों का वर्णन करने के अन्य तरीके हैं:</w:t>
      </w:r>
    </w:p>
    <w:p>
      <w:pPr>
        <w:pStyle w:val="ListBullet"/>
        <w:spacing w:line="240" w:lineRule="auto"/>
        <w:ind w:left="720"/>
      </w:pPr>
      <w:r>
        <w:rPr>
          <w:lang w:val="hi_IN" w:bidi="hi_IN"/>
        </w:rPr>
      </w:r>
      <w:r>
        <w:rPr>
          <w:lang w:val="hi_IN" w:bidi="hi_IN"/>
        </w:rPr>
        <w:t>परमेश्वर की दृष्टि में सही होना</w:t>
      </w:r>
    </w:p>
    <w:p>
      <w:pPr>
        <w:pStyle w:val="ListBullet"/>
        <w:spacing w:line="240" w:lineRule="auto"/>
        <w:ind w:left="720"/>
      </w:pPr>
      <w:r>
        <w:rPr>
          <w:lang w:val="hi_IN" w:bidi="hi_IN"/>
        </w:rPr>
      </w:r>
      <w:r>
        <w:rPr>
          <w:lang w:val="hi_IN" w:bidi="hi_IN"/>
        </w:rPr>
        <w:t>परमेश्वर के साथ सही स्थिति में होना</w:t>
      </w:r>
    </w:p>
    <w:p>
      <w:pPr>
        <w:pStyle w:val="ListBullet"/>
        <w:spacing w:line="240" w:lineRule="auto"/>
        <w:ind w:left="720"/>
      </w:pPr>
      <w:r>
        <w:rPr>
          <w:lang w:val="hi_IN" w:bidi="hi_IN"/>
        </w:rPr>
      </w:r>
      <w:r>
        <w:rPr>
          <w:lang w:val="hi_IN" w:bidi="hi_IN"/>
        </w:rPr>
        <w:t>परमेश्वर द्वारा स्वीकार किया जाना</w:t>
      </w:r>
    </w:p>
    <w:p>
      <w:pPr/>
      <w:r>
        <w:rPr>
          <w:lang w:val="hi_IN" w:bidi="hi_IN"/>
        </w:rPr>
      </w:r>
      <w:r>
        <w:rPr>
          <w:lang w:val="hi_IN" w:bidi="hi_IN"/>
        </w:rPr>
        <w:t>आपके श्रोताओं के पास धार्मिकता के सिद्धान्तों का वर्णन करने वाले अलंकार भी हो सकते हैं, जैसे "सीधा मन होना, सच्चा होना, निर्दोष/अपराधमुक्त होना, परमेश्वर के रास्ते पर चलना" या ऐसी ही बातें। अपनी कहानी के लिए सही शब्दों का चयन करते समय इन बातों का ध्यान रखें। याद रखें कि बाइबल में लोग कभी भी अपने दम पर या केवल अच्छे कार्यों को करने से धर्मी नहीं बन सकते। धार्मिकता के लिए आपका शब्द या वाक्यांश अच्छे कार्य करने पर आधारित नहीं होना चाहिए।</w:t>
      </w:r>
    </w:p>
    <w:p>
      <w:pPr/>
      <w:r>
        <w:rPr>
          <w:lang w:val="hi_IN" w:bidi="hi_IN"/>
        </w:rPr>
      </w:r>
      <w:r>
        <w:rPr>
          <w:lang w:val="hi_IN" w:bidi="hi_IN"/>
        </w:rPr>
        <w:t>यहाँ रुकें और चर्चा करें कि आप अपनी भाषा में धार्मिकता के लिए किस शब्द का उपयोग करेंगे।</w:t>
      </w:r>
    </w:p>
    <w:p>
      <w:pPr/>
      <w:r>
        <w:rPr>
          <w:lang w:val="hi_IN" w:bidi="hi_IN"/>
        </w:rPr>
      </w:r>
      <w:r>
        <w:rPr>
          <w:lang w:val="hi_IN" w:bidi="hi_IN"/>
        </w:rPr>
        <w:t xml:space="preserve">मुख्य शब्दावली में </w:t>
      </w:r>
      <w:r>
        <w:rPr>
          <w:lang w:val="hi_IN" w:bidi="hi_IN"/>
        </w:rPr>
        <w:t>धार्मिकता</w:t>
      </w:r>
      <w:r>
        <w:rPr>
          <w:lang w:val="hi_IN" w:bidi="hi_IN"/>
        </w:rPr>
        <w:t xml:space="preserve"> शब्द देखें और यहाँ उसी शब्द का उपयोग करें जो आपने पिछली कहानियों में इस्तेमाल किया है।</w:t>
      </w:r>
    </w:p>
    <w:p>
      <w:pPr/>
      <w:r>
        <w:rPr>
          <w:lang w:val="hi_IN" w:bidi="hi_IN"/>
        </w:rPr>
      </w:r>
      <w:r>
        <w:rPr>
          <w:b/>
          <w:lang w:val="hi_IN" w:bidi="hi_IN"/>
        </w:rPr>
        <w:t>न्याय</w:t>
      </w:r>
      <w:r>
        <w:rPr>
          <w:lang w:val="hi_IN" w:bidi="hi_IN"/>
        </w:rPr>
        <w:t xml:space="preserve"> का अर्थ है उचित कानूनी निर्णय लेने या सामान्य रूप से सही और अच्छे निर्णय लेने से।</w:t>
      </w:r>
    </w:p>
    <w:p>
      <w:pPr/>
      <w:r>
        <w:rPr>
          <w:lang w:val="hi_IN" w:bidi="hi_IN"/>
        </w:rPr>
      </w:r>
      <w:r>
        <w:rPr>
          <w:lang w:val="hi_IN" w:bidi="hi_IN"/>
        </w:rPr>
        <w:t xml:space="preserve">इसलिए परमेश्वर ने अब्राहम से कहा, "मैंने सदोम और गमोरा से चिल्लाहट सुनी है, क्योंकि उनका </w:t>
      </w:r>
      <w:r>
        <w:rPr>
          <w:b/>
          <w:lang w:val="hi_IN" w:bidi="hi_IN"/>
        </w:rPr>
        <w:t>पाप</w:t>
      </w:r>
      <w:r>
        <w:rPr>
          <w:lang w:val="hi_IN" w:bidi="hi_IN"/>
        </w:rPr>
        <w:t xml:space="preserve"> बहुत अधिक है।" पाप परमेश्वर की आज्ञा न मानने के कार्य को दिखाता है। सुनिश्चित करें कि आप यहाँ जिस शब्द का इस्तेमाल करते हैं, उसका मतलब यह नहीं है कि कोई व्यक्ति धार्मिक कार्य करने में विफल रहा है जैसे कि धार्मिक प्रार्थना या कुछ धार्मिक नियमों का पालन। मुख्य शब्दावली में </w:t>
      </w:r>
      <w:r>
        <w:rPr>
          <w:lang w:val="hi_IN" w:bidi="hi_IN"/>
        </w:rPr>
        <w:t>पाप</w:t>
      </w:r>
      <w:r>
        <w:rPr>
          <w:lang w:val="hi_IN" w:bidi="hi_IN"/>
        </w:rPr>
        <w:t xml:space="preserve"> शब्द देखें और यहाँ उसी शब्द का प्रयोग करें जिसका उपयोग आपने पिछली कहानियों में किया है।</w:t>
      </w:r>
    </w:p>
    <w:p>
      <w:pPr/>
      <w:r>
        <w:rPr>
          <w:lang w:val="hi_IN" w:bidi="hi_IN"/>
        </w:rPr>
      </w:r>
      <w:r>
        <w:rPr>
          <w:lang w:val="hi_IN" w:bidi="hi_IN"/>
        </w:rPr>
        <w:t xml:space="preserve">परमेश्वर ने आगे कहा, "अब मैं देखने जा रहा हूँ कि उनके काम उतने </w:t>
      </w:r>
      <w:r>
        <w:rPr>
          <w:b/>
          <w:lang w:val="hi_IN" w:bidi="hi_IN"/>
        </w:rPr>
        <w:t>दुष्ट</w:t>
      </w:r>
      <w:r>
        <w:rPr>
          <w:lang w:val="hi_IN" w:bidi="hi_IN"/>
        </w:rPr>
        <w:t xml:space="preserve"> हैं या नहीं जैसा कि मैंने सुना है। यदि नहीं, तो मैं जानना चाहता हूँ।" दुष्ट का अर्थ ऐसी चीज़ से है जो बहुत बुरी या पापी है। यह धर्मी के विपरीत है। दोनों शब्द इस भाग में वर्णित सभी प्रकार के लोगों को दर्शाते हैं। इस पूरी कहानी में "धर्मी" और "दुष्ट" के लिए समान शब्दों का उपयोग करें। </w:t>
      </w:r>
      <w:r>
        <w:rPr>
          <w:lang w:val="hi_IN" w:bidi="hi_IN"/>
        </w:rPr>
        <w:t>दुष्टता</w:t>
      </w:r>
      <w:r>
        <w:rPr>
          <w:lang w:val="hi_IN" w:bidi="hi_IN"/>
        </w:rPr>
        <w:t xml:space="preserve"> शब्द मुख्य शब्दावली में है।</w:t>
      </w:r>
    </w:p>
    <w:p>
      <w:pPr/>
      <w:r>
        <w:rPr>
          <w:lang w:val="hi_IN" w:bidi="hi_IN"/>
        </w:rPr>
      </w:r>
      <w:r>
        <w:rPr>
          <w:lang w:val="hi_IN" w:bidi="hi_IN"/>
        </w:rPr>
        <w:t xml:space="preserve">अब्राहम ने आगे कहा, "क्या सारी पृथ्वी का </w:t>
      </w:r>
      <w:r>
        <w:rPr>
          <w:b/>
          <w:lang w:val="hi_IN" w:bidi="hi_IN"/>
        </w:rPr>
        <w:t>न्यायी</w:t>
      </w:r>
      <w:r>
        <w:rPr>
          <w:lang w:val="hi_IN" w:bidi="hi_IN"/>
        </w:rPr>
        <w:t xml:space="preserve"> न्याय न करेगा?" एक न्यायी यह तय करता है कि कौन धर्मी या दुष्ट है और दुष्ट लोग किस दण्ड के योग्य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19:1–29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19:1–29 को सुनें और अपने मनों में रखें। यदि संभव हो तो उत्पत्ति 19:1–29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19:1–29 का ऑडियो संस्करण सबसे आसानी से समझ में आने वाले अनुवाद में सुनें।</w:t>
      </w:r>
    </w:p>
    <w:p>
      <w:pPr/>
      <w:r>
        <w:rPr>
          <w:lang w:val="hi_IN" w:bidi="hi_IN"/>
        </w:rPr>
      </w:r>
      <w:r>
        <w:rPr>
          <w:lang w:val="hi_IN" w:bidi="hi_IN"/>
        </w:rPr>
        <w:t>यह अब्राहम और लूत की चार कहानियों की श्रृंखला में से तीसरी कहानी है। पिछली कहानियों में, तीन पुरुष अब्राहम के पास आए और उसके साथ खाना खाया। फिर उनमें से एक पुरुष, जो यहोवा या परमेश्वर था, ने अब्राहम से सदोम और गमोरा को नष्ट करने की अपनी योजना के बारे में बात की। जब यहोवा ने अब्राहम से बात की, तो बाकी के दोनों पुरुष सदोम की यात्रा पर थे। यह कहानी बताती है कि जब वे दोनों पुरुष सदोम में पहुँचे तो क्या हुआ। यहोवा ने सदोम और गमोरा को नष्ट कर किया, लेकिन अब्राहम के कारण लूत और लूत के परिवार को बचा लिया।</w:t>
      </w:r>
    </w:p>
    <w:p>
      <w:pPr/>
      <w:r>
        <w:rPr>
          <w:lang w:val="hi_IN" w:bidi="hi_IN"/>
        </w:rPr>
      </w:r>
      <w:r>
        <w:rPr>
          <w:lang w:val="hi_IN" w:bidi="hi_IN"/>
        </w:rPr>
        <w:t>दोनों पुरुष शाम को सदोम में पहुँचे। वे शायद उसी दिन शाम को सदोम पहुँचे जब उन्होंने अब्राहम के साथ खाना खाया था। यह कहानी दोनों व्यक्तियों को या तो "दो पुरुष" या "दो दूत" कहती है। दूत एक अलौकिक और आत्मिक प्राणी होता है, जो परमेश्वर का संदेशवाहक भी होता है। दूत अक्सर मनुष्यों के सामने मानव रूप में प्रकट होते हैं। वे अक्सर मनुष्यों के लिए एक विशेष संदेश के साथ या कोई विशेष कार्य करने के लिए आते हैं।</w:t>
      </w:r>
    </w:p>
    <w:p>
      <w:pPr/>
      <w:r>
        <w:rPr>
          <w:lang w:val="hi_IN" w:bidi="hi_IN"/>
        </w:rPr>
      </w:r>
      <w:r>
        <w:rPr>
          <w:lang w:val="hi_IN" w:bidi="hi_IN"/>
        </w:rPr>
        <w:t>यहाँ रुकें और समूह के रूप में चर्चा करें: आप अपनी संस्कृति में समान आत्मिक प्राणियों का वर्णन कैसे करते हैं? यदि आपकी संस्कृति में इस प्रकार के आत्मिक प्राणी हैं, तो वे क्या करते हैं? इस ऑडियो को यहाँ रोकें।</w:t>
      </w:r>
    </w:p>
    <w:p>
      <w:pPr/>
      <w:r>
        <w:rPr>
          <w:lang w:val="hi_IN" w:bidi="hi_IN"/>
        </w:rPr>
      </w:r>
      <w:r>
        <w:rPr>
          <w:lang w:val="hi_IN" w:bidi="hi_IN"/>
        </w:rPr>
        <w:t>लूत सदोम के फाटक के पास बैठा था। शायद सदोम की रक्षा के लिए उसके चारों ओर एक दीवार बनी हुई थी, इसलिए सदोम में प्रवेश का रास्ता शायद उसी दीवार का एक फाटक था। उस संस्कृति में, लोग शहर के फाटक के आसपास के इलाके को बैठक स्थानों के रूप में इस्तेमाल करते थे। समुदाय के अगुवें शहर के फाटकों के पास मिलते थे ताकि महत्वपूर्ण मामलों पर चर्चा कर सकें, व्यापार कर सकें और न्याय प्रदान कर सकें। भले ही लूत एक बाहरी व्यक्ति था, लेकिन वह शहर का एक महत्वपूर्ण व्यक्ति था। लूत ही एकमात्र समुदाय का अगुवा था जिसने दोनों पुरुषों का स्वागत किया।</w:t>
      </w:r>
    </w:p>
    <w:p>
      <w:pPr/>
      <w:r>
        <w:rPr>
          <w:lang w:val="hi_IN" w:bidi="hi_IN"/>
        </w:rPr>
      </w:r>
      <w:r>
        <w:rPr>
          <w:lang w:val="hi_IN" w:bidi="hi_IN"/>
        </w:rPr>
        <w:t>यहाँ रुकें। समूह के रूप में, शहर के फाटक की तस्वीर देखें।</w:t>
      </w:r>
    </w:p>
    <w:p>
      <w:pPr/>
      <w:r>
        <w:rPr>
          <w:lang w:val="hi_IN" w:bidi="hi_IN"/>
        </w:rPr>
      </w:r>
      <w:r>
        <w:rPr>
          <w:lang w:val="hi_IN" w:bidi="hi_IN"/>
        </w:rPr>
        <w:t>यहाँ रुकें और समूह के रूप में चर्चा करें: आप अपनी संस्कृति में समान बैठक स्थानों को क्या कहते हैं? इन बैठक स्थानों का वर्णन करें। इस ऑडियो को यहाँ रोकें।</w:t>
      </w:r>
    </w:p>
    <w:p>
      <w:pPr/>
      <w:r>
        <w:rPr>
          <w:lang w:val="hi_IN" w:bidi="hi_IN"/>
        </w:rPr>
      </w:r>
      <w:r>
        <w:rPr>
          <w:lang w:val="hi_IN" w:bidi="hi_IN"/>
        </w:rPr>
        <w:t>जब लूत ने दूतों को देखा, तो वह उनसे मिलने के लिए खड़ा हुआ। लूत ने दोनों दूतों का स्वागत किया और मुँह के बल झुककर दण्डवत् किया। यह एक नमस्कार का तरीका था, जो बहुत सम्मान दिखाता था। आमतौर पर, मेहमान अपने मेजबानों के लिए इस प्रकार का सम्मान दिखाते थे। लूत इन पुरुषों को सामान्य से अधिक सम्मान दिखा रहा था क्योंकि वह मेजबान था और वे मेहमान थे।</w:t>
      </w:r>
    </w:p>
    <w:p>
      <w:pPr/>
      <w:r>
        <w:rPr>
          <w:lang w:val="hi_IN" w:bidi="hi_IN"/>
        </w:rPr>
      </w:r>
      <w:r>
        <w:rPr>
          <w:lang w:val="hi_IN" w:bidi="hi_IN"/>
        </w:rPr>
        <w:t>यहाँ रुकें और समूह के रूप में चर्चा करें: आपकी संस्कृति में सम्मान दिखाने के कौन-से तरीके हैं? इस ऑडियो को यहाँ रोकें।</w:t>
      </w:r>
    </w:p>
    <w:p>
      <w:pPr/>
      <w:r>
        <w:rPr>
          <w:lang w:val="hi_IN" w:bidi="hi_IN"/>
        </w:rPr>
      </w:r>
      <w:r>
        <w:rPr>
          <w:lang w:val="hi_IN" w:bidi="hi_IN"/>
        </w:rPr>
        <w:t>लूत ने कहा, "हे मेरे प्रभुओं, अपने दास के घर में पधारिए।" यहाँ, लूत ने बहुत विनम्रता और सम्मानपूर्वक तरीके से "मेरे स्वामी" या "मेरे प्रभु" कहकर बात की और अपने आप को दूतों का सेवक कहा। शायद लूत को इस बात का एहसास नहीं था कि वे पुरुष दूत थे।</w:t>
      </w:r>
    </w:p>
    <w:p>
      <w:pPr/>
      <w:r>
        <w:rPr>
          <w:lang w:val="hi_IN" w:bidi="hi_IN"/>
        </w:rPr>
      </w:r>
      <w:r>
        <w:rPr>
          <w:lang w:val="hi_IN" w:bidi="hi_IN"/>
        </w:rPr>
        <w:t>लूत ने आगे कहा, "अपने पाँव धोइए और रात भर विश्राम कीजिए। फिर आप सुबह जल्दी उठ सकते हैं और अपनी यात्रा जारी रख सकते हैं।" लूत की संस्कृति में मेहमान को पाँव धोने के लिए पानी देना शिष्टाचार माना जाता था। दूतों ने शायद सेंडल पहन रखी थीं और वे एक धूल भरी सड़क पर यात्रा करके आए थे।</w:t>
      </w:r>
    </w:p>
    <w:p>
      <w:pPr/>
      <w:r>
        <w:rPr>
          <w:lang w:val="hi_IN" w:bidi="hi_IN"/>
        </w:rPr>
      </w:r>
      <w:r>
        <w:rPr>
          <w:lang w:val="hi_IN" w:bidi="hi_IN"/>
        </w:rPr>
        <w:t>दोनों दूतों ने उत्तर दिया, “नहीं; हम चौक ही में रात बिताएँगे।" उस संस्कृति में, जब कोई किसी को पहली बार अपने घर में आमंत्रित करता था, तो उसका निमंत्रण अस्वीकार कर देना शिष्टाचार माना जाता था। शहर का चौक, जहाँ दूतों ने कहा कि वे रात बिताएँगे, एक खुला स्थान था जो शायद मिलने-जुलने के लिए इस्तेमाल होता था यह शहर के फाटक के पास था जहाँ लूत बैठा था।</w:t>
      </w:r>
    </w:p>
    <w:p>
      <w:pPr/>
      <w:r>
        <w:rPr>
          <w:lang w:val="hi_IN" w:bidi="hi_IN"/>
        </w:rPr>
      </w:r>
      <w:r>
        <w:rPr>
          <w:lang w:val="hi_IN" w:bidi="hi_IN"/>
        </w:rPr>
        <w:t>लेकिन लूत ने मजबूती से आग्रह किया कि अन्त में दोनों दूत उसके साथ उसके घर गए। लूत ने उनके लिए खाना तैयार किया। लूत ने शायद सेवकों को खाना बनाने की आज्ञा दी थी। भोजन में बिना ख़मीर की बनी रोटी शामिल थी। बिना ख़मीर से बनी रोटी शायद सपाट रोटी होती थी जिसे अचानक आए मेहमानों के लिए जल्दी से बनाया जा सकता था। यह रोटी उस रोटी से अलग है जो सारा ने अपने घर आए मेहमानों के लिए बनाई थी। यह रोटी सपाट, कठोर और करारी होती है। यहाँ, लूत ने दोनों दूतों के साथ सम्मानित मेहमान के रूप में व्यवहार किया।</w:t>
      </w:r>
    </w:p>
    <w:p>
      <w:pPr/>
      <w:r>
        <w:rPr>
          <w:lang w:val="hi_IN" w:bidi="hi_IN"/>
        </w:rPr>
      </w:r>
      <w:r>
        <w:rPr>
          <w:lang w:val="hi_IN" w:bidi="hi_IN"/>
        </w:rPr>
        <w:t>यहाँ रुकें और लूत द्वारा अपने मेहमानों के लिए बनाई गई सपाट, कठोर रोटी की तस्वीर दिखाएँ। समूह के रूप में चर्चा करें: आप अपनी संस्कृति में मेहमानों का सम्मान कैसे करते हैं? इस ऑडियो को यहाँ रोकें।</w:t>
      </w:r>
    </w:p>
    <w:p>
      <w:pPr/>
      <w:r>
        <w:rPr>
          <w:lang w:val="hi_IN" w:bidi="hi_IN"/>
        </w:rPr>
      </w:r>
      <w:r>
        <w:rPr>
          <w:lang w:val="hi_IN" w:bidi="hi_IN"/>
        </w:rPr>
        <w:t>इससे पहले कि लूत और दोनों दूत रात को सोने जाते, सदोम के सभी पुरुष, जवान से लेकर बूढ़े तक, पुरे शहर से आए और लूत के घर को घेर लिया। पुरुषों की भीड़ ने लूत से चिल्लाकर कहा, "जो पुरुष आज रात को तेरे पास आए हैं वे कहाँ हैं? उन्हें हमारे पास बाहर ले आ ताकि हम उन्हें जान सकें!" "ताकि हम उन्हें जान सकें" वाक्यांश का अर्थ था "ताकि हम उनके साथ यौन सम्बन्ध बना सकें।"</w:t>
      </w:r>
    </w:p>
    <w:p>
      <w:pPr/>
      <w:r>
        <w:rPr>
          <w:lang w:val="hi_IN" w:bidi="hi_IN"/>
        </w:rPr>
      </w:r>
      <w:r>
        <w:rPr>
          <w:lang w:val="hi_IN" w:bidi="hi_IN"/>
        </w:rPr>
        <w:t>यहाँ रुकें और समूह के रूप में चर्चा करें: आप लोगों के एक दूसरे के साथ यौन सम्बन्ध रखने के बारे में कैसे बात करते हैं? जब आप पुरुषों और महिलाओं दोनों के एक बड़े समूह में यौन संबंधों के बारे में बात कर रहे होते हैं तो आप किन वाक्यांशों का उपयोग करते हैं? इस ऑडियो को यहाँ रोकें।</w:t>
      </w:r>
    </w:p>
    <w:p>
      <w:pPr/>
      <w:r>
        <w:rPr>
          <w:lang w:val="hi_IN" w:bidi="hi_IN"/>
        </w:rPr>
      </w:r>
      <w:r>
        <w:rPr>
          <w:lang w:val="hi_IN" w:bidi="hi_IN"/>
        </w:rPr>
        <w:t>लूत सदोम के लोगों से बात करने के लिए बाहर गया। उसने अपने पीछे अपने घर का दरवाजा बंद कर दिया। लूत ने कहा, "हे मेरे भाइयों, ऐसी बुराई न करो। सुनो, मेरी दो बेटियाँ हैं जिन्होंने कभी किसी पुरुष का मुँह नहीं देखा।" इसका अर्थ था कि लूत की बेटियों ने कभी पुरुषों के साथ यौन सम्बन्ध नहीं बनाए थे।</w:t>
      </w:r>
    </w:p>
    <w:p>
      <w:pPr/>
      <w:r>
        <w:rPr>
          <w:lang w:val="hi_IN" w:bidi="hi_IN"/>
        </w:rPr>
      </w:r>
      <w:r>
        <w:rPr>
          <w:lang w:val="hi_IN" w:bidi="hi_IN"/>
        </w:rPr>
        <w:t>लूत ने आगे कहा, "मैं अपनी दोनों बेटियों को तुम्हारे पास बाहर ले आऊँ, और तुम उनके साथ जो चाहो, कर सकते हो। लेकिन कृपया, इन पुरुषों को छोड़ दो। वे मेरे मेहमान हैं और मेरी छत की सुरक्षा में हैं।" "मेरी छत की सुरक्षा में" वाक्यांश का अर्थ था कि वे पुरुष लूत के संरक्षण में थे। लूत की संस्कृति में एक मेजबान अपने मेहमानों को सुरक्षित रखने के लिए जिम्मेदार होता था।</w:t>
      </w:r>
    </w:p>
    <w:p>
      <w:pPr/>
      <w:r>
        <w:rPr>
          <w:lang w:val="hi_IN" w:bidi="hi_IN"/>
        </w:rPr>
      </w:r>
      <w:r>
        <w:rPr>
          <w:lang w:val="hi_IN" w:bidi="hi_IN"/>
        </w:rPr>
        <w:t>लेकिन सदोम के लोगों ने चिल्लाकर कहा, "हमारे रास्ते से हट जा! यह व्यक्ति, लूत एक परदेशी होकर यहाँ रहने के लिए आया पर अब वह हमारा न्यायी भी बन बैठा है! लूत अब हम तेरे साथ उन पुरुषों से भी अधिक बुराई करेंगे!" और उन्होंने लूत को ज़ोर से धक्का दिया और उसका दरवाज़ा तोड़ने के लिए उसकी ओर बढ़े।</w:t>
      </w:r>
    </w:p>
    <w:p>
      <w:pPr/>
      <w:r>
        <w:rPr>
          <w:lang w:val="hi_IN" w:bidi="hi_IN"/>
        </w:rPr>
      </w:r>
      <w:r>
        <w:rPr>
          <w:lang w:val="hi_IN" w:bidi="hi_IN"/>
        </w:rPr>
        <w:t>लेकिन लूत के साथ ठहरे दोनों दूतों ने हाथ बढ़ाकर, लूत को घर के अन्दर खींच लिया, और दरवाज़ा बंद कर दिया। तब उन्होंने सदोम के दरवाज़े पर खड़े सभी पुरुषों को, चाहे वे जवान हों या बूढ़े, अंधा कर दिया। इसलिए वे दरवाज़ा ढूँढते-ढूँढते थक गए। हो सकता है कि दूतों ने उन लोगों को रोशनी की तेज चमक से अंधा कर दिया हो, या शायद उन्होंने उन्हें इतना भ्रमित कर दिया कि वे लूत के घर का दरवाजा नहीं ढूँढ सके।</w:t>
      </w:r>
    </w:p>
    <w:p>
      <w:pPr/>
      <w:r>
        <w:rPr>
          <w:lang w:val="hi_IN" w:bidi="hi_IN"/>
        </w:rPr>
      </w:r>
      <w:r>
        <w:rPr>
          <w:lang w:val="hi_IN" w:bidi="hi_IN"/>
        </w:rPr>
        <w:t>फिर दोनों दूतों ने लूत को चेतावनी दी। उन्होंने लूत से कहा कि वह उसके परिवार और घर के सभी लोगों को इकट्ठा करे और उन्हें शहर से बाहर ले जाए। उन्होंने कहा, "हम इस शहर को नष्ट करने वाले हैं, क्योंकि इसके विरुद्ध चिल्लाना इतना गंभीर है कि परमेश्वर ने हमें इसे नष्ट करने के लिए भेजा है।" शहर के विरुद्ध "चिल्लाना" वह आवाज थी जो कोई व्यक्ति तब निकालता था जब वह अत्याचार सह रहा हो, या मुसीबत में हो, या बहुत दु:खी हो।</w:t>
      </w:r>
    </w:p>
    <w:p>
      <w:pPr/>
      <w:r>
        <w:rPr>
          <w:lang w:val="hi_IN" w:bidi="hi_IN"/>
        </w:rPr>
      </w:r>
      <w:r>
        <w:rPr>
          <w:lang w:val="hi_IN" w:bidi="hi_IN"/>
        </w:rPr>
        <w:t>इसलिए लूत उन लोगों के पास दौड़ा जिनसे उसकी बेटियों की शादी होने वाली थी और कहा, "जल्दी करो! शहर छोड़ दो! परमेश्वर इसे नष्ट करने वाला है।" लेकिन युवकों ने सोचा कि लूत मजाक कर रहा है- उन्होंने सोचा कि लूत उन्हें धोखा दे रहा है।</w:t>
      </w:r>
    </w:p>
    <w:p>
      <w:pPr/>
      <w:r>
        <w:rPr>
          <w:lang w:val="hi_IN" w:bidi="hi_IN"/>
        </w:rPr>
      </w:r>
      <w:r>
        <w:rPr>
          <w:lang w:val="hi_IN" w:bidi="hi_IN"/>
        </w:rPr>
        <w:t>सूर्य उदय होने से ठीक पहले, दूतों ने लूत से कहा, "जल्दी करो! अपनी पत्नी और दोनों बेटियों को यहाँ से ले जा, नहीं तो जब इस शहर को दण्ड दिया जाएगा तो तुम भी नष्ट हो जाओगे।" लेकिन लूत हिचकिचा रहा था। इसलिए दूतों ने लूत और उसकी पत्नी और दोनों बेटियों के हाथ पकड़ लिए। दूत उन्हें सुरक्षित रूप से शहर से बाहर ले गए, क्योंकि लूत पर परमेश्वर की दया थी।</w:t>
      </w:r>
    </w:p>
    <w:p>
      <w:pPr/>
      <w:r>
        <w:rPr>
          <w:lang w:val="hi_IN" w:bidi="hi_IN"/>
        </w:rPr>
      </w:r>
      <w:r>
        <w:rPr>
          <w:lang w:val="hi_IN" w:bidi="hi_IN"/>
        </w:rPr>
        <w:t>जब दूत उन्हें शहर से बाहर लाए, तो एक दूत ने कहा, "अपना प्राण लेकर भाग जा! पीछे मुड़कर मत देखना और तराई में कहीं भी मत रुकना। पहाड़ियों की ओर भाग जाओ ताकि तुम नष्ट न हो।"</w:t>
      </w:r>
    </w:p>
    <w:p>
      <w:pPr/>
      <w:r>
        <w:rPr>
          <w:lang w:val="hi_IN" w:bidi="hi_IN"/>
        </w:rPr>
      </w:r>
      <w:r>
        <w:rPr>
          <w:lang w:val="hi_IN" w:bidi="hi_IN"/>
        </w:rPr>
        <w:t>यहाँ रुकें और समूह के रूप में, नक्शे पर सदोम और उन पहाड़ियों को देखें जहाँ दूत ने लूत को भागने के लिए कहा था। इस ऑडियो को यहाँ रोकें।</w:t>
      </w:r>
    </w:p>
    <w:p>
      <w:pPr/>
      <w:r>
        <w:rPr>
          <w:lang w:val="hi_IN" w:bidi="hi_IN"/>
        </w:rPr>
      </w:r>
      <w:r>
        <w:rPr>
          <w:lang w:val="hi_IN" w:bidi="hi_IN"/>
        </w:rPr>
        <w:t>लूत ने दूत से पूछा कि क्या वे उसे पास के किसी छोटे गाँव में भेज सकते हैं। उनमें से एक दूत ने कहा, "ठीक है, मैं तेरी यह विनती भी स्वीकार करूँगा। मैं उस छोटे से गाँव को नष्ट नहीं करूँगा। जल्दी से! जल्दी से वहाँ भाग जा, क्योंकि जब तक तू वहाँ नहीं पहुँच जाता, तब तक मैं कुछ नहीं कर सकता।" यही कारण है कि गाँव को बाद में सोअर के नाम से जाना गया, जिसका अर्थ है "छोटा स्थान।"</w:t>
      </w:r>
    </w:p>
    <w:p>
      <w:pPr/>
      <w:r>
        <w:rPr>
          <w:lang w:val="hi_IN" w:bidi="hi_IN"/>
        </w:rPr>
      </w:r>
      <w:r>
        <w:rPr>
          <w:lang w:val="hi_IN" w:bidi="hi_IN"/>
        </w:rPr>
        <w:t>यहाँ रुकें और समूह के रूप में नक्शे पर सोअर को देखें। इस ऑडियो को यहाँ रोकें।</w:t>
      </w:r>
    </w:p>
    <w:p>
      <w:pPr/>
      <w:r>
        <w:rPr>
          <w:lang w:val="hi_IN" w:bidi="hi_IN"/>
        </w:rPr>
      </w:r>
      <w:r>
        <w:rPr>
          <w:lang w:val="hi_IN" w:bidi="hi_IN"/>
        </w:rPr>
        <w:t>जब सूरज उगने लगा और उजाला होने लगा तब तक लूत सोअर गाँव में पहुँच गया। तब यहोवा ने आकाश से सदोम और गमोरा पर आग और गन्धक बरसाई। सल्फर एक बदबूदार पीली चट्टान है जो आसानी से जल जाती है और आग पैदा करती है जिसे बुझाना मुश्किल होता है। यहोवा ने आकाश से जलने वाली गन्धक और आग गिराई।</w:t>
      </w:r>
    </w:p>
    <w:p>
      <w:pPr/>
      <w:r>
        <w:rPr>
          <w:lang w:val="hi_IN" w:bidi="hi_IN"/>
        </w:rPr>
      </w:r>
      <w:r>
        <w:rPr>
          <w:lang w:val="hi_IN" w:bidi="hi_IN"/>
        </w:rPr>
        <w:t>यहाँ रुकें। समूह के रूप में, गन्धक की तस्वीर देखें। इस ऑडियो को यहाँ रोकें।</w:t>
      </w:r>
    </w:p>
    <w:p>
      <w:pPr/>
      <w:r>
        <w:rPr>
          <w:lang w:val="hi_IN" w:bidi="hi_IN"/>
        </w:rPr>
      </w:r>
      <w:r>
        <w:rPr>
          <w:lang w:val="hi_IN" w:bidi="hi_IN"/>
        </w:rPr>
        <w:t>इसलिए यहोवा ने सदोम और गमोरा को तथा उसी तराई के अन्य सभी शहरों और गाँवों को भी पूरी तरह से नष्ट कर दिया। परमेश्वर ने शहरों और गाँवों में रहने वाले सभी लोगों और तराई में उगने वाले हर पौधे को नष्ट कर दिया।</w:t>
      </w:r>
    </w:p>
    <w:p>
      <w:pPr/>
      <w:r>
        <w:rPr>
          <w:lang w:val="hi_IN" w:bidi="hi_IN"/>
        </w:rPr>
      </w:r>
      <w:r>
        <w:rPr>
          <w:lang w:val="hi_IN" w:bidi="hi_IN"/>
        </w:rPr>
        <w:t>यहाँ रुकें और एक समूह के रूप में, नक्शे पर सदोम, गमोरा और तराई के क्षेत्र को देखें। इस ऑडियो को यहाँ रोकें।</w:t>
      </w:r>
    </w:p>
    <w:p>
      <w:pPr/>
      <w:r>
        <w:rPr>
          <w:lang w:val="hi_IN" w:bidi="hi_IN"/>
        </w:rPr>
      </w:r>
      <w:r>
        <w:rPr>
          <w:lang w:val="hi_IN" w:bidi="hi_IN"/>
        </w:rPr>
        <w:t>पर जब लूत और उसका परिवार भाग रहे थे तब उसकी पत्नी ने सदोम की ओर पीछे मुड़कर देखा। वह नमक का खम्भा बन गई।</w:t>
      </w:r>
    </w:p>
    <w:p>
      <w:pPr/>
      <w:r>
        <w:rPr>
          <w:lang w:val="hi_IN" w:bidi="hi_IN"/>
        </w:rPr>
      </w:r>
      <w:r>
        <w:rPr>
          <w:lang w:val="hi_IN" w:bidi="hi_IN"/>
        </w:rPr>
        <w:t>अब्राहम उस सुबह जल्दी उठा और जल्दी से उस जगह गया जहाँ उसने खड़े होकर यहोवा से बात की थी।</w:t>
      </w:r>
    </w:p>
    <w:p>
      <w:pPr/>
      <w:r>
        <w:rPr>
          <w:lang w:val="hi_IN" w:bidi="hi_IN"/>
        </w:rPr>
      </w:r>
      <w:r>
        <w:rPr>
          <w:lang w:val="hi_IN" w:bidi="hi_IN"/>
        </w:rPr>
        <w:t>यहाँ रुकें और एक समूह के रूप में, नक्शे पर पहाड़ियों के उस स्थान को देखें जहाँ अब्राहम जल्दी से गया था। इस ऑडियो को यहाँ रोकें।</w:t>
      </w:r>
    </w:p>
    <w:p>
      <w:pPr/>
      <w:r>
        <w:rPr>
          <w:lang w:val="hi_IN" w:bidi="hi_IN"/>
        </w:rPr>
      </w:r>
      <w:r>
        <w:rPr>
          <w:lang w:val="hi_IN" w:bidi="hi_IN"/>
        </w:rPr>
        <w:t>अब्राहम ने तराई के उस पार सदोम और गमोरा की ओर देखा। उसने देखा कि शहरों से धुएँ के गुब्बार उठ रहे थे जैसे धधकते हुए भट्टे से धुआँ उठता है। यहाँ, "भट्टे" का मतलब मिट्टी के बर्तन बनाने के लिए उपयोग किए जाने वाले भट्टों से है। इन भट्टों से बहुत धुएँ के साथ भयंकर आग निकलती थी।</w:t>
      </w:r>
    </w:p>
    <w:p>
      <w:pPr/>
      <w:r>
        <w:rPr>
          <w:lang w:val="hi_IN" w:bidi="hi_IN"/>
        </w:rPr>
      </w:r>
      <w:r>
        <w:rPr>
          <w:lang w:val="hi_IN" w:bidi="hi_IN"/>
        </w:rPr>
        <w:t>यहाँ रुकें। समूह के रूप में, एक भट्टा कैसा दिखता था, उसकी एक तस्वीर को देखें। इस ऑडियो को यहाँ रोकें।</w:t>
      </w:r>
    </w:p>
    <w:p>
      <w:pPr/>
      <w:r>
        <w:rPr>
          <w:lang w:val="hi_IN" w:bidi="hi_IN"/>
        </w:rPr>
      </w:r>
      <w:r>
        <w:rPr>
          <w:lang w:val="hi_IN" w:bidi="hi_IN"/>
        </w:rPr>
        <w:t>जब यहोवा ने सदोम और गमोरा को नष्ट किया, तो उसने अब्राहम को याद किया और लूत को बचा लिया। परमेश्वर लूत को उस विपत्ति से दूर ले गया जो लूत के निवास स्थान पर आई थी।</w:t>
      </w:r>
      <w:r>
        <w:rPr>
          <w:lang w:val="hi_IN" w:bidi="hi_IN"/>
        </w:rPr>
      </w:r>
    </w:p>
    <w:p>
      <w:pPr>
        <w:pStyle w:val="Heading3"/>
      </w:pPr>
      <w:r>
        <w:rPr>
          <w:lang w:val="hi_IN" w:bidi="hi_IN"/>
        </w:rPr>
        <w:t>घटनाओं को समझाना</w:t>
      </w:r>
    </w:p>
    <w:p>
      <w:pPr/>
      <w:r>
        <w:rPr>
          <w:lang w:val="hi_IN" w:bidi="hi_IN"/>
        </w:rPr>
      </w:r>
      <w:r>
        <w:rPr>
          <w:lang w:val="hi_IN" w:bidi="hi_IN"/>
        </w:rPr>
        <w:t>उत्पत्ति 19:1–29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उस शाम को दो दूत सदोम में पहुँचे। लूत ने उन्हें नमस्कार किया और उन्हें अपने घर ले आया।</w:t>
      </w:r>
    </w:p>
    <w:p>
      <w:pPr/>
      <w:r>
        <w:rPr>
          <w:lang w:val="hi_IN" w:bidi="hi_IN"/>
        </w:rPr>
      </w:r>
      <w:r>
        <w:rPr>
          <w:b/>
          <w:lang w:val="hi_IN" w:bidi="hi_IN"/>
        </w:rPr>
        <w:t>दूसरे दृश्य में:</w:t>
      </w:r>
      <w:r>
        <w:rPr>
          <w:lang w:val="hi_IN" w:bidi="hi_IN"/>
        </w:rPr>
        <w:t xml:space="preserve"> लेकिन इससे पहले कि वे रात को सोने जाते, सदोम के सभी पुरुष, जवान और बूढ़े, पूरे शहर से आए और घर को घेर लिया। उन्होंने लूत से मांग की कि वह उन्हें दोनों दूत दे दे, लेकिन लूत ने इनकार कर दिया। दूतों ने लूत को शहर के लोगों से बचाया।</w:t>
      </w:r>
    </w:p>
    <w:p>
      <w:pPr/>
      <w:r>
        <w:rPr>
          <w:lang w:val="hi_IN" w:bidi="hi_IN"/>
        </w:rPr>
      </w:r>
      <w:r>
        <w:rPr>
          <w:b/>
          <w:lang w:val="hi_IN" w:bidi="hi_IN"/>
        </w:rPr>
        <w:t>तीसरे दृश्य में:</w:t>
      </w:r>
      <w:r>
        <w:rPr>
          <w:lang w:val="hi_IN" w:bidi="hi_IN"/>
        </w:rPr>
        <w:t xml:space="preserve"> दूतों ने लूत से कहा कि वह अपने परिवार के लोगों को इकट्ठा करे और सदोम को छोड़ दे, क्योंकि वे सदोम को नष्ट करने जा रहे थे। लूत अपने दामादों को अपने साथ चलने के लिए मनाने की कोशिश करता है, लेकिन वे इनकार करते हैं।</w:t>
      </w:r>
    </w:p>
    <w:p>
      <w:pPr/>
      <w:r>
        <w:rPr>
          <w:lang w:val="hi_IN" w:bidi="hi_IN"/>
        </w:rPr>
      </w:r>
      <w:r>
        <w:rPr>
          <w:b/>
          <w:lang w:val="hi_IN" w:bidi="hi_IN"/>
        </w:rPr>
        <w:t>चौथे दृश्य में:</w:t>
      </w:r>
      <w:r>
        <w:rPr>
          <w:lang w:val="hi_IN" w:bidi="hi_IN"/>
        </w:rPr>
        <w:t xml:space="preserve"> जब सुबह सूर्य उदय हो रहा था, तो लूत शहर छोड़ने में हिचकिचा रहा था, इसलिए दूतों ने लूत, उसकी पत्नी और बेटियों के हाथ पकड़ लिए, और उन्हें शहर से बाहर ले गए। उन्होंने लूत से पहाड़ियों की ओर भागने के लिए कहा, लेकिन लूत ने पूछा कि क्या वे उसके परिवार को पास के किसी छोटे गाँव में भेज सकते हैं, और दूत सहमत हुए।</w:t>
      </w:r>
    </w:p>
    <w:p>
      <w:pPr/>
      <w:r>
        <w:rPr>
          <w:lang w:val="hi_IN" w:bidi="hi_IN"/>
        </w:rPr>
      </w:r>
      <w:r>
        <w:rPr>
          <w:b/>
          <w:lang w:val="hi_IN" w:bidi="hi_IN"/>
        </w:rPr>
        <w:t>पाँचवें दृश्य में:</w:t>
      </w:r>
      <w:r>
        <w:rPr>
          <w:lang w:val="hi_IN" w:bidi="hi_IN"/>
        </w:rPr>
        <w:t xml:space="preserve"> सूरज निकलने और आकाश में उजाला होने तक लूत गाँव में पहुँच गया था। फिर यहोवा ने सदोम और गमोरा पर आकाश से आग बरसाई। उसने तराई के अन्य शहरों और गाँवों के साथ-साथ सभी लोगों और पौधों को भी पूरी तरह से नष्ट कर दिया। लेकिन लूत की पत्नी, जो लूत के पीछे-पीछे जा रही थी, उसने पीछे मुड़कर देखा और वह नमक का ढेर या मूर्ति बन गई।</w:t>
      </w:r>
    </w:p>
    <w:p>
      <w:pPr/>
      <w:r>
        <w:rPr>
          <w:lang w:val="hi_IN" w:bidi="hi_IN"/>
        </w:rPr>
      </w:r>
      <w:r>
        <w:rPr>
          <w:b/>
          <w:lang w:val="hi_IN" w:bidi="hi_IN"/>
        </w:rPr>
        <w:t>छठे दृश्य में:</w:t>
      </w:r>
      <w:r>
        <w:rPr>
          <w:lang w:val="hi_IN" w:bidi="hi_IN"/>
        </w:rPr>
        <w:t xml:space="preserve"> अब्राहम सुबह जल्दी उठा और जल्दी से उस स्थान पर पहुँचा, जहाँ वह पहले यहोवा के साथ खड़ा हुआ था। उसने तराई के उस पार सदोम और गमोरा की ओर देखा। उसने देखा कि शहरों से धुएँ के गुब्बार उठ रहे थे जैसे भट्टे से धुआँ उठता है। लेकिन यहोवा ने अब्राहम की बात सुनी और लूत को बचा लिया। यहोवा लूत को उस विपत्ति से दूर ले गया जिसने तराई के शहरों को नष्ट कर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 दूत</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सदोम शहर के युवा पुरुष और बूढ़े पुरुष</w:t>
      </w:r>
    </w:p>
    <w:p>
      <w:pPr>
        <w:pStyle w:val="ListBullet"/>
        <w:spacing w:line="240" w:lineRule="auto"/>
        <w:ind w:left="720"/>
      </w:pPr>
      <w:r>
        <w:rPr>
          <w:lang w:val="hi_IN" w:bidi="hi_IN"/>
        </w:rPr>
      </w:r>
      <w:r>
        <w:rPr>
          <w:lang w:val="hi_IN" w:bidi="hi_IN"/>
        </w:rPr>
        <w:t>लूत की दो बेटियाँ</w:t>
      </w:r>
    </w:p>
    <w:p>
      <w:pPr>
        <w:pStyle w:val="ListBullet"/>
        <w:spacing w:line="240" w:lineRule="auto"/>
        <w:ind w:left="720"/>
      </w:pPr>
      <w:r>
        <w:rPr>
          <w:lang w:val="hi_IN" w:bidi="hi_IN"/>
        </w:rPr>
      </w:r>
      <w:r>
        <w:rPr>
          <w:lang w:val="hi_IN" w:bidi="hi_IN"/>
        </w:rPr>
        <w:t>लूत के दामाद</w:t>
      </w:r>
    </w:p>
    <w:p>
      <w:pPr>
        <w:pStyle w:val="ListBullet"/>
        <w:spacing w:line="240" w:lineRule="auto"/>
        <w:ind w:left="720"/>
      </w:pPr>
      <w:r>
        <w:rPr>
          <w:lang w:val="hi_IN" w:bidi="hi_IN"/>
        </w:rPr>
      </w:r>
      <w:r>
        <w:rPr>
          <w:lang w:val="hi_IN" w:bidi="hi_IN"/>
        </w:rPr>
        <w:t>लूत की पत्नी</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कहानी की समय-रेखा पर ध्यान दें। दोनों दूत उसी दिन शाम को शहर में पहुँचे जिस दिन उन्होंने अब्राहम के साथ भोजन किया था। उस शाम, दोनों दूतों ने लूत के साथ रात का खाना खाया। उसी रात बाद में सदोम के लोगों ने लूत के घर को घेर लिया। दूतों ने लूत से कहा कि अगली सुबह सूरज निकलने से पहले ही वह वहाँ से निकल जाए। सूर्योदय के समय लूत और उसकी दोनों बेटियाँ सोअर में प्रवेश करते हैं, और परमेश्वर सदोम और अमोरा को नष्ट कर देता है। उसी सुबह, अब्राहम जल्दी से सदोम और गमोरा की ओर देखने के लिए दौड़ता है और धुआँ देखता है।</w:t>
      </w:r>
    </w:p>
    <w:p>
      <w:pPr/>
      <w:r>
        <w:rPr>
          <w:lang w:val="hi_IN" w:bidi="hi_IN"/>
        </w:rPr>
      </w:r>
      <w:r>
        <w:rPr>
          <w:lang w:val="hi_IN" w:bidi="hi_IN"/>
        </w:rPr>
        <w:t>पहले दृश्य की कल्पना कीजिए। दोनों दूत शाम को सदोम पहुँचे। लूत शहर के फाटक पर बैठा है। जब लूत ने उन्हें देखा, तो वह उनसे मिलने के लिए खड़ा हुआ। कोई और उनसे मिलने नहीं आता। लूत मुँह के बल झुककर दण्डवत् करता है, और कहता है, "हे प्रभु, मेरे घर आइए और अपने पाँव धोइए और रात भर के लिए मेरे मेहमान बनिए। आप सुबह अपनी यात्रा जारी रख सकते हैं।" यहाँ, लूत बहुत विनम्र और मेहमाननवाज़ था।</w:t>
      </w:r>
    </w:p>
    <w:p>
      <w:pPr/>
      <w:r>
        <w:rPr>
          <w:lang w:val="hi_IN" w:bidi="hi_IN"/>
        </w:rPr>
      </w:r>
      <w:r>
        <w:rPr>
          <w:lang w:val="hi_IN" w:bidi="hi_IN"/>
        </w:rPr>
        <w:t>दूतों ने उत्तर दिया, "अरे नहीं, हम यहीं शहर के चौक में रात बिताएँगे।" लेकिन लूत बहुत ज़ोर देकर कहता है कि वे उसके साथ उसके घर चलें। लूत उनके लिए खाना बनाता है, या सेवकों को आज्ञा देता है कि वे उनके लिए खाना बनाएँ जिसमें बिना खमीर की रोटी हो, और वे एक साथ खाएँ।</w:t>
      </w:r>
    </w:p>
    <w:p>
      <w:pPr/>
      <w:r>
        <w:rPr>
          <w:lang w:val="hi_IN" w:bidi="hi_IN"/>
        </w:rPr>
      </w:r>
      <w:r>
        <w:rPr>
          <w:lang w:val="hi_IN" w:bidi="hi_IN"/>
        </w:rPr>
        <w:t>दूसरे दृश्य में लूत और सदोम के लोगों के बीच बातचीत की कल्पना करें। इससे पहले कि दूत और लूत, दोनों सोने जाएँ, सदोम के सभी लोग, युवा और बूढ़े दोनों, लूत के घर को घेर लेते हैं। पुरुष युवा और बूढ़े दोनों हैं, ऐसा कहकर कहानी इस बात पर जोर देती है कि कैसे पूरे सदोम से बहुत से पुरुष लूत के घर आए हैं।</w:t>
      </w:r>
    </w:p>
    <w:p>
      <w:pPr/>
      <w:r>
        <w:rPr>
          <w:lang w:val="hi_IN" w:bidi="hi_IN"/>
        </w:rPr>
      </w:r>
      <w:r>
        <w:rPr>
          <w:lang w:val="hi_IN" w:bidi="hi_IN"/>
        </w:rPr>
        <w:t>उन लोगों ने लूत से चिल्लाकर कहा, "जो पुरुष तेरे घर रात बिताने आए हैं, वे कहाँ हैं? उन्हें हमारे पास बाहर ले आ ताकि हम उनके साथ सो सकें।"</w:t>
      </w:r>
    </w:p>
    <w:p>
      <w:pPr/>
      <w:r>
        <w:rPr>
          <w:lang w:val="hi_IN" w:bidi="hi_IN"/>
        </w:rPr>
      </w:r>
      <w:r>
        <w:rPr>
          <w:lang w:val="hi_IN" w:bidi="hi_IN"/>
        </w:rPr>
        <w:t>लूत लोगों से बात करने के लिए बाहर निकलता है, और पीछे से दरवाज़ा बंद कर देता है। वह कहता है, "दोस्तों या भाइयों, कृपया ऐसा भयानक काम मत करना।" लूत उन लोगों को दोस्त कहकर बुलाता है, ताकि वे शांत हो जाएँ। फिर लूत ने आगे कहा, "सुनो, मेरी दो बेटियाँ हैं जो कभी पुरुषों के साथ नहीं सोई हैं। मैं उन्हें तुम्हारे पास ले आता हूँ, और तुम उनके साथ जो कुछ चाहो कर सकते हो। लेकिन कृपया इन लोगों को छोड़ दो, क्योंकि वे मेरे मेहमान हैं और मेरी सुरक्षा में हैं।"</w:t>
      </w:r>
    </w:p>
    <w:p>
      <w:pPr/>
      <w:r>
        <w:rPr>
          <w:lang w:val="hi_IN" w:bidi="hi_IN"/>
        </w:rPr>
      </w:r>
      <w:r>
        <w:rPr>
          <w:lang w:val="hi_IN" w:bidi="hi_IN"/>
        </w:rPr>
        <w:t>आप यह स्पष्ट करना चाहेंगे कि जब वे लोग लूत पर चिल्ला रहे थे तो वे किससे बात कर रहे थे। लोगों ने लूत पर चिल्लाकर कहा, "रास्ते से हट जा!" फिर लोग आपस में कहने लगे, "यह लूत परदेशी होकर हमारे शहर में आया था, और अब हमारा न्यायी बनने लगा है।" तब उन लोगों ने लूत पर फिर से चिल्लाकर कहा, "हम तेरे साथ उन लोगों से भी अधिक बुरा करेंगे, जो तेरे घर में हैं!" फिर वे लूत का दरवाज़ा तोड़ने के लिए उसकी ओर झपटे।</w:t>
      </w:r>
    </w:p>
    <w:p>
      <w:pPr/>
      <w:r>
        <w:rPr>
          <w:lang w:val="hi_IN" w:bidi="hi_IN"/>
        </w:rPr>
      </w:r>
      <w:r>
        <w:rPr>
          <w:lang w:val="hi_IN" w:bidi="hi_IN"/>
        </w:rPr>
        <w:t>लेकिन दूत दरवाजा खोलते हैं, लूत को अन्दर खींच लेते हैं, और पीछे से दरवाजा बंद कर देते हैं। फिर उन्होंने सदोम के लोगों को अंधा कर दिया, ताकि वे दरवाज़ा न ढूँढ सकें। लोग दरवाज़ा ढूंढने की कोशिश करते हुए थक जाते हैं और छोड़ देते हैं।</w:t>
      </w:r>
    </w:p>
    <w:p>
      <w:pPr/>
      <w:r>
        <w:rPr>
          <w:lang w:val="hi_IN" w:bidi="hi_IN"/>
        </w:rPr>
      </w:r>
      <w:r>
        <w:rPr>
          <w:lang w:val="hi_IN" w:bidi="hi_IN"/>
        </w:rPr>
        <w:t>तीसरे दृश्य में गतिविधि की कल्पना करें। जब सदोम के लोग लूत के घर का दरवाजा ढूँढ रहे थे, तो दूतों ने लूत से कहा, "यहोवा ने सदोम के लोगों के बारे में बहुत सी बुराइयाँ सुनी है और उसने हमें इस शहर को नष्ट करने के लिए यहाँ भेजा है। अपने परिवार को लेकर चला जा। शहर में तेरे जितने भी रिश्तेदार हैं उन सभी को ले जा, साथ ही उन पुरुषों को भी ले जा जिनसे तेरी बेटियाँ शादी करने वाली हैं।"</w:t>
      </w:r>
    </w:p>
    <w:p>
      <w:pPr/>
      <w:r>
        <w:rPr>
          <w:lang w:val="hi_IN" w:bidi="hi_IN"/>
        </w:rPr>
      </w:r>
      <w:r>
        <w:rPr>
          <w:lang w:val="hi_IN" w:bidi="hi_IN"/>
        </w:rPr>
        <w:t>इसलिए लूत उन युवकों के पास दौड़ता है जो उसकी बेटियों से शादी करने वाले थे। वह कहता है, "जल्दी से, इस शहर से निकल जाओ, क्योंकि यहोवा इसे नष्ट करने वाला है!" लेकिन युवकों को लगता है कि वह मजाक कर रहा है।</w:t>
      </w:r>
    </w:p>
    <w:p>
      <w:pPr/>
      <w:r>
        <w:rPr>
          <w:lang w:val="hi_IN" w:bidi="hi_IN"/>
        </w:rPr>
      </w:r>
      <w:r>
        <w:rPr>
          <w:lang w:val="hi_IN" w:bidi="hi_IN"/>
        </w:rPr>
        <w:t>चौथे दृश्य में गतिविधि की कल्पना करें। सूरज उदय होने से ठीक पहले, दूतों ने लूत से जल्दी करने के लिए कहा। वे कहते हैं, "अपनी पत्नी और दोनों बेटियों को साथ ले जा। अभी शहर छोड़ दो, वरना शहर के साथ तुम भी नष्ट हो जाओगे!" जब लूत अभी भी देर करता है, तो दूत उसका और उसकी पत्नी और दोनों बेटियों के हाथ पकड़ लेते हैं, और उन्हें सुरक्षित रूप से शहर से बाहर निकाल देते हैं। फिर एक दूत ने आज्ञा दी, "अपनी जान बचाकर भाग! पीछे मुड़कर मत देखना या तराई में कहीं भी मत रुकना! पहाड़ियों की ओर भाग जाओ वरना तुम नष्ट हो जाओगे!"</w:t>
      </w:r>
    </w:p>
    <w:p>
      <w:pPr/>
      <w:r>
        <w:rPr>
          <w:lang w:val="hi_IN" w:bidi="hi_IN"/>
        </w:rPr>
      </w:r>
      <w:r>
        <w:rPr>
          <w:lang w:val="hi_IN" w:bidi="hi_IN"/>
        </w:rPr>
        <w:t>लेकिन लूत उत्तर देता है, "अरे नहीं, प्रभु! तूने मुझ पर बड़ी कृपा की है और मेरे जीवन को बचाया। लेकिन मैं पहाड़ियों पर नहीं जा सकता। वहाँ शहरों का विनाश मुझ तक पहुँच जाएगा, और मैं जल्दी ही मर जाऊँगा। देख, पास में एक छोटा गाँव है। कृपया इसके बजाय मुझे वहाँ जाने दें। देख गाँव कितना छोटा है? फिर मेरा जीवन बच जाएगा।" लूत दूतों के साथ बातचीत करने की कोशिश करता है ताकि उसे बहुत दूर भागना न पड़े। हम नहीं जानते कि लूत पहाड़ियों तक क्यों नहीं भागना चाहता है।</w:t>
      </w:r>
    </w:p>
    <w:p>
      <w:pPr/>
      <w:r>
        <w:rPr>
          <w:lang w:val="hi_IN" w:bidi="hi_IN"/>
        </w:rPr>
      </w:r>
      <w:r>
        <w:rPr>
          <w:lang w:val="hi_IN" w:bidi="hi_IN"/>
        </w:rPr>
        <w:t>यहाँ रुकें। एक समूह के रूप में, नक्शे पर सदोम, गमोरा, सोअर और उन पहाड़ियों को देखें, जहाँ दूत ने लूत को भागने के लिए कहा था, और तराई के क्षेत्र को देखें। इस ऑडियो को यहाँ रोकें।</w:t>
      </w:r>
    </w:p>
    <w:p>
      <w:pPr/>
      <w:r>
        <w:rPr>
          <w:lang w:val="hi_IN" w:bidi="hi_IN"/>
        </w:rPr>
      </w:r>
      <w:r>
        <w:rPr>
          <w:lang w:val="hi_IN" w:bidi="hi_IN"/>
        </w:rPr>
        <w:t>दूत ने कहा, "ठीक है, मैं तेरी विनती स्वीकार करूँगा। मैं उस छोटे से गाँव को नष्ट नहीं करूँगा। लेकिन जल्दी से वहाँ भाग जाओं, क्योंकि जब तक तुम वहाँ नहीं पहुँचोगे, मैं कुछ नहीं कर सकता।" यही कारण है कि छोटे से गाँव को बाद में सोअर कहा गया, जिसका अर्थ है "छोटा स्थान।"</w:t>
      </w:r>
    </w:p>
    <w:p>
      <w:pPr/>
      <w:r>
        <w:rPr>
          <w:lang w:val="hi_IN" w:bidi="hi_IN"/>
        </w:rPr>
      </w:r>
      <w:r>
        <w:rPr>
          <w:lang w:val="hi_IN" w:bidi="hi_IN"/>
        </w:rPr>
        <w:t>यहाँ रुकें। समूह के रूप में चर्चा करें: आप अपनी संस्कृति में कस्बों के नाम कैसे रखते हैं? इस ऑडियो को यहाँ रोकें।</w:t>
      </w:r>
    </w:p>
    <w:p>
      <w:pPr/>
      <w:r>
        <w:rPr>
          <w:lang w:val="hi_IN" w:bidi="hi_IN"/>
        </w:rPr>
      </w:r>
      <w:r>
        <w:rPr>
          <w:lang w:val="hi_IN" w:bidi="hi_IN"/>
        </w:rPr>
        <w:t>पाँचवाँ दृश्य कहानी का चरम है, या कहानी का सबसे महत्वपूर्ण हिस्सा है। आप इस दृश्य में जानकारी के क्रम को बदलना चाहेंगे ताकि यह अधिक स्पष्ट हो जाए। जब वे भागते हैं, तो लूत की पत्नी पीछे मुड़कर सदोम की ओर देखती है। वह नमक का खम्भा बन जाती है। इसका मतलब शायद यह है कि वह नमक से बनी एक सीधी चट्टान में बदल जाती है, शायद नमक से बनी किसी व्यक्ति की मूर्ति की तरह। सूरज निकलने के समय लूत सोअर गाँव पहुँचता है। फिर परमेश्वर ने सदोम और गमोरा पर बारिश की तरह जलती हुई गन्धक और आग बरसाई, और इसने सदोम, गमोरा और तराई के अन्य शहरों और गाँवों को पूरी तरह से नष्ट कर दिया। सभी लोग और पौधे मर जाते हैं।</w:t>
      </w:r>
    </w:p>
    <w:p>
      <w:pPr/>
      <w:r>
        <w:rPr>
          <w:lang w:val="hi_IN" w:bidi="hi_IN"/>
        </w:rPr>
      </w:r>
      <w:r>
        <w:rPr>
          <w:lang w:val="hi_IN" w:bidi="hi_IN"/>
        </w:rPr>
        <w:t>छठे दृश्य में, कहानी वापस अब्राहम की ओर मुड़ती है, जो अभी भी मम्रे के पेड़ों के पास रह रहा है। उस सुबह अब्राहम जल्दी उठता है और पहाड़ियों के ऊँचे स्थान की ओर दौड़ता है, जहाँ उसने परमेश्वर से सदोम के बारे में बात की थी। अब्राहम सदोम और गमोरा की ओर नीचे देखता है और पाता है कि धुएँ के गुब्बार उठ रहे हैं। लेखक धुएँ के गुब्बारों की तुलना, उन गुब्बारों से करता है जो भट्टे से निकलते हैं।</w:t>
      </w:r>
    </w:p>
    <w:p>
      <w:pPr/>
      <w:r>
        <w:rPr>
          <w:lang w:val="hi_IN" w:bidi="hi_IN"/>
        </w:rPr>
      </w:r>
      <w:r>
        <w:rPr>
          <w:lang w:val="hi_IN" w:bidi="hi_IN"/>
        </w:rPr>
        <w:t>लेकिन परमेश्वर ने अब्राहम की बात सुनी और लूत को बचा लिया।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19:1–29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छ: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 दूत</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सदोम शहर के युवा पुरुष और बूढ़े पुरुष</w:t>
      </w:r>
    </w:p>
    <w:p>
      <w:pPr>
        <w:pStyle w:val="ListBullet"/>
        <w:spacing w:line="240" w:lineRule="auto"/>
        <w:ind w:left="720"/>
      </w:pPr>
      <w:r>
        <w:rPr>
          <w:lang w:val="hi_IN" w:bidi="hi_IN"/>
        </w:rPr>
      </w:r>
      <w:r>
        <w:rPr>
          <w:lang w:val="hi_IN" w:bidi="hi_IN"/>
        </w:rPr>
        <w:t>लूत की दो बेटियाँ</w:t>
      </w:r>
    </w:p>
    <w:p>
      <w:pPr>
        <w:pStyle w:val="ListBullet"/>
        <w:spacing w:line="240" w:lineRule="auto"/>
        <w:ind w:left="720"/>
      </w:pPr>
      <w:r>
        <w:rPr>
          <w:lang w:val="hi_IN" w:bidi="hi_IN"/>
        </w:rPr>
      </w:r>
      <w:r>
        <w:rPr>
          <w:lang w:val="hi_IN" w:bidi="hi_IN"/>
        </w:rPr>
        <w:t>लूत के दामाद</w:t>
      </w:r>
    </w:p>
    <w:p>
      <w:pPr>
        <w:pStyle w:val="ListBullet"/>
        <w:spacing w:line="240" w:lineRule="auto"/>
        <w:ind w:left="720"/>
      </w:pPr>
      <w:r>
        <w:rPr>
          <w:lang w:val="hi_IN" w:bidi="hi_IN"/>
        </w:rPr>
      </w:r>
      <w:r>
        <w:rPr>
          <w:lang w:val="hi_IN" w:bidi="hi_IN"/>
        </w:rPr>
        <w:t>लूत की पत्नी</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 उत्तरों का एक उदाहरण दिया गया है।</w:t>
      </w:r>
    </w:p>
    <w:p>
      <w:pPr/>
      <w:r>
        <w:rPr>
          <w:lang w:val="hi_IN" w:bidi="hi_IN"/>
        </w:rPr>
      </w:r>
      <w:r>
        <w:rPr>
          <w:lang w:val="hi_IN" w:bidi="hi_IN"/>
        </w:rPr>
        <w:t>उस शाम को, दूत सदोम शहर के प्रवेश द्वार पर पहुँचते हैं। लूत शहर के प्रवेश द्वार पर बैठा है, और जब उसने लोगों को देखा, तो वह उन्हें नमस्कार करने के लिए खड़ा हुआ। वह मुँह के बल झुका, और कहा, "हे प्रभु, मेरे घर आओ। अपने पाँव धोइए, रात बिताइए। फिर आप सुबह जल्दी उठ सकते हैं और अपनी यात्रा जारी रख सकते हैं।"</w:t>
      </w:r>
    </w:p>
    <w:p>
      <w:pPr/>
      <w:r>
        <w:rPr>
          <w:lang w:val="hi_IN" w:bidi="hi_IN"/>
        </w:rPr>
      </w:r>
      <w:r>
        <w:rPr>
          <w:lang w:val="hi_IN" w:bidi="hi_IN"/>
        </w:rPr>
        <w:t>दूत ने उत्तर दिया, "नहीं, हम शहर के चौक या शहर के खुले मैदान में ही रात बिताएँगे।"</w:t>
      </w:r>
    </w:p>
    <w:p>
      <w:pPr/>
      <w:r>
        <w:rPr>
          <w:lang w:val="hi_IN" w:bidi="hi_IN"/>
        </w:rPr>
      </w:r>
      <w:r>
        <w:rPr>
          <w:lang w:val="hi_IN" w:bidi="hi_IN"/>
        </w:rPr>
        <w:t>लेकिन लूत जोर देता है कि वे उसके साथ रहें, और अन्त में वे सहमत हुए।</w:t>
      </w:r>
    </w:p>
    <w:p>
      <w:pPr/>
      <w:r>
        <w:rPr>
          <w:lang w:val="hi_IN" w:bidi="hi_IN"/>
        </w:rPr>
      </w:r>
      <w:r>
        <w:rPr>
          <w:lang w:val="hi_IN" w:bidi="hi_IN"/>
        </w:rPr>
        <w:t>नाटक को रोकें। लूत का किरदार निभाने वाले व्यक्ति से पूछें, "आप कैसा महसूस कर रहे हैं या क्या सोच रहे हैं?" वह व्यक्ति इस तरह से उत्तर दे सकता है, "मुझे चिंता है कि ये लोग शहर के चौक में रात बिताते हुए सुरक्षित नहीं रहेंगे।" या "मैंने नहीं जाना कि ये लोग दूत हैं, लेकिन मैं अच्छा मेज़बान बनने के लिए दृढ़ हूँ और मैं यह समझता हूँ कि ये बहुत महत्वपूर्ण लोग हैं।" नाटक को फिर शुरू करें।</w:t>
      </w:r>
    </w:p>
    <w:p>
      <w:pPr/>
      <w:r>
        <w:rPr>
          <w:lang w:val="hi_IN" w:bidi="hi_IN"/>
        </w:rPr>
      </w:r>
      <w:r>
        <w:rPr>
          <w:lang w:val="hi_IN" w:bidi="hi_IN"/>
        </w:rPr>
        <w:t>लूत ने दूतों को एक दावत दी जिसमें बिना खमीर की रोटी शामिल है। लेकिन उस रात सोने से पहले, सदोम के सभी पुरुष, जिनमें बूढ़े और जवान दोनों शामिल थे, लूत के घर को घेर लेते हैं। वे लूत से चिल्लाकर कहते हैं, "वे दोनों पुरुष कहाँ हैं जो तेरे घर में रात बिता रहे हैं? उन्हें बाहर ले आ ताकि हम उनके साथ सो सकें!" लूत भीड़ से बात करने के लिए अपने घर से बाहर आता है और अपने पीछे दरवाजा बंद कर लेता है। लूत ने कहा, "हे दोस्तों, ऐसा भयानक काम मत करो। देखो, मेरी दो बेटियाँ हैं जो कभी किसी पुरुष के साथ नहीं सोई। मैं उन्हें बाहर ले आऊँगा और तूम उनके साथ जो कुछ चाहो कर सकते हो, लेकिन उन दोनों को छोड़ दो। वे मेरे मेहमान हैं और मेरी सुरक्षा में हैं।"</w:t>
      </w:r>
    </w:p>
    <w:p>
      <w:pPr/>
      <w:r>
        <w:rPr>
          <w:lang w:val="hi_IN" w:bidi="hi_IN"/>
        </w:rPr>
      </w:r>
      <w:r>
        <w:rPr>
          <w:lang w:val="hi_IN" w:bidi="hi_IN"/>
        </w:rPr>
        <w:t>नाटक को रोकें। लूत की भूमिका निभाने वाले से पूछें, "आप क्या सोच रहें हैं या क्या महसूस कर रहें हैं?" वह इस तरह से उत्तर दे सकता है, "मैं अपने मेहमानों की रक्षा करने के लिए बहुत बेताब हूँ" या "मैं अपने मेहमानों की रक्षा के लिए कुछ भी करूँगा, क्योंकि मुझे पता है कि वे महत्वपूर्ण हैं, इसके लिए चाहे मुझे कुछ गलत करना पड़े और अपनी बेटियों की बलि भी देनी पड़े।" नाटक को फिर शुरू करें।</w:t>
      </w:r>
    </w:p>
    <w:p>
      <w:pPr/>
      <w:r>
        <w:rPr>
          <w:lang w:val="hi_IN" w:bidi="hi_IN"/>
        </w:rPr>
      </w:r>
      <w:r>
        <w:rPr>
          <w:lang w:val="hi_IN" w:bidi="hi_IN"/>
        </w:rPr>
        <w:t>लेकिन लोग लूत से चिल्लाकर कहते हैं, "हमारे रास्ते से हट जा! तू यहाँ परदेसी बनकर आया है, लेकिन अब तू हमारा न्याय करना चाहता है! हम तेरे साथ पुरुषों से भी बुरा व्यवहार करेंगे।" फिर उन्होंने लूत को धक्का देना शुरू कर दिया और लूत के दरवाजे को तोड़ने के लिए उसकी ओर बढ़ने लगे।</w:t>
      </w:r>
    </w:p>
    <w:p>
      <w:pPr/>
      <w:r>
        <w:rPr>
          <w:lang w:val="hi_IN" w:bidi="hi_IN"/>
        </w:rPr>
      </w:r>
      <w:r>
        <w:rPr>
          <w:lang w:val="hi_IN" w:bidi="hi_IN"/>
        </w:rPr>
        <w:t>नाटक को रोकें। लोगों की भूमिका निभाने वाले व्यक्ति से पूछें, "आप क्या महसूस कर रहे हैं या क्या सोच रहे हैं?" लोग इस तरह से उत्तर दे सकते हैं, "हम बहुत गुस्सा और अपमानित हैं कि लूत हमें वह नहीं दे रहा जो हम चाहते हैं" या "हम लूत और उसके मेहमानों को नुकसान पहुँचाने के लिए तैयार हैं।" लूत का किरदार निभाने वाले व्यक्ति से पूछें, "आप कैसा महसूस कर रहे हैं या क्या सोच रहे हैं?" वह व्यक्ति इस तरह से उत्तर दे सकता है, "मुझे डर है कि ये लोग मेरे और मेरे मेहमानों के साथ क्या करेंगे" या "मुझे डर है कि ये लोग क्या करेंगे- इसलिए मैंने उन्हें अपनी बेटियाँ देने का प्रस्ताव रखा है" या "मैं अपने मेहमानों की रक्षा करना चाहता हूँ क्योंकि वे मेरी सुरक्षा में हैं।" नाटक को फिर शुरू करें।</w:t>
      </w:r>
    </w:p>
    <w:p>
      <w:pPr/>
      <w:r>
        <w:rPr>
          <w:lang w:val="hi_IN" w:bidi="hi_IN"/>
        </w:rPr>
      </w:r>
      <w:r>
        <w:rPr>
          <w:lang w:val="hi_IN" w:bidi="hi_IN"/>
        </w:rPr>
        <w:t>दोनों दूतों ने दरवाजा खोला, लूत को अन्दर खींच लिया, और दरवाजा बंद कर दिया। दूतों ने सदोम के लोगों को अंधा कर दिया ताकि वे दरवाज़ा न ढूँढ सकें। वे दरवाज़ा ढूँढते-ढूँढते थक गए। फिर दूतों ने लूत से कहा, "क्या शहर में तेरा कोई और रिश्तेदार है? दामाद, बेटे, बेटियाँ या कोई और? उन्हें यहाँ से बाहर निकाल ले! इस शहर के विरुद्ध चिल्लाहट इतनी बड़ी है कि परमेश्वर ने उसे सुन लिया है और हमें शहर को नष्ट करने के लिए भेजा है।"</w:t>
      </w:r>
    </w:p>
    <w:p>
      <w:pPr/>
      <w:r>
        <w:rPr>
          <w:lang w:val="hi_IN" w:bidi="hi_IN"/>
        </w:rPr>
      </w:r>
      <w:r>
        <w:rPr>
          <w:lang w:val="hi_IN" w:bidi="hi_IN"/>
        </w:rPr>
        <w:t>इसलिए लूत अपनी बेटियों के मंगेतरों के पास जाता है और कहता है, "इस शहर से निकल जाओ, क्योंकि परमेश्वर इसे नष्ट करने वाला है!" लेकिन युवकों को लगता है कि वह मजाक कर रहा है।</w:t>
      </w:r>
    </w:p>
    <w:p>
      <w:pPr/>
      <w:r>
        <w:rPr>
          <w:lang w:val="hi_IN" w:bidi="hi_IN"/>
        </w:rPr>
      </w:r>
      <w:r>
        <w:rPr>
          <w:lang w:val="hi_IN" w:bidi="hi_IN"/>
        </w:rPr>
        <w:t>सूरज निकलने से ठीक पहले, दूतों ने लूत से भागने के लिए कहा। वे कहते हैं, "जल्दी से! अपनी पत्नी और दो बेटियों को लेकर भाग जा, वरना तू भी शहर के साथ नष्ट हो जाएगा।" लूत हिचकिचाता है। दूत लूत, उसकी पत्नी और उसकी दोनों बेटियों के हाथ पकड़ लेते हैं, और उन्हें शहर से सुरक्षित बाहर ले जाते हैं। उनमें से एक दूत कहता है, "अपनी जान बचाकर भाग! पीछे मुड़कर मत देखना या घाटी में कहीं भी मत रुकना! पहाड़ियों की ओर भाग जा वरना तू भी नष्ट हो जाएगा!"</w:t>
      </w:r>
    </w:p>
    <w:p>
      <w:pPr/>
      <w:r>
        <w:rPr>
          <w:lang w:val="hi_IN" w:bidi="hi_IN"/>
        </w:rPr>
      </w:r>
      <w:r>
        <w:rPr>
          <w:lang w:val="hi_IN" w:bidi="hi_IN"/>
        </w:rPr>
        <w:t>लेकिन लूत ने कहा, "अरे नहीं, हे प्रभु, कृपया ऐसा न कर! तूने मेरा जीवन बचाकर बहुत बड़ी कृपा की है। लेकिन मैं पहाड़ों पर नहीं भाग सकता, वरना यह विनाश मुझ तक पहुँच जाएगा और मैं मर जाऊँगा। देख, पास में एक छोटा गाँव है। कृपया मुझे वहाँ जाने दें- देख यह कितना छोटा है? फिर मेरा जीवन बच जाएगा।"</w:t>
      </w:r>
    </w:p>
    <w:p>
      <w:pPr/>
      <w:r>
        <w:rPr>
          <w:lang w:val="hi_IN" w:bidi="hi_IN"/>
        </w:rPr>
      </w:r>
      <w:r>
        <w:rPr>
          <w:lang w:val="hi_IN" w:bidi="hi_IN"/>
        </w:rPr>
        <w:t>नाटक को रोकें। लूत का किरदार निभाने वाले व्यक्ति से पूछें, "आप कैसा महसूस कर रहे हैं या क्या सोच रहे हैं?" वह व्यक्ति इस तरह से उत्तर दे सकता है, "मैं अपना घर नहीं छोड़ना चाहता" या "मैं बहुत उलझन में हूँ" या "मुझे नहीं पता कि मुझे इन दो लोगों के पीछे जाना चाहिए या नहीं— ऐसा लगता है कि कोई और यह नहीं सोचता है कि शहर नष्ट होने वाला है" या "मैं शहर में सब कुछ पीछे नहीं छोड़ना चाहता" या "मुझे नहीं लगता कि मैं समय पर पहाड़ियों तक पहुँच जाऊँगा।" नाटक को फिर शुरू करें।</w:t>
      </w:r>
    </w:p>
    <w:p>
      <w:pPr/>
      <w:r>
        <w:rPr>
          <w:lang w:val="hi_IN" w:bidi="hi_IN"/>
        </w:rPr>
      </w:r>
      <w:r>
        <w:rPr>
          <w:lang w:val="hi_IN" w:bidi="hi_IN"/>
        </w:rPr>
        <w:t>दूत कहते हैं, "ठीक है, मैं तेरी विनती स्वीकार करूँगा। मैं उस छोटे से गाँव को नष्ट नहीं करूँगा। लेकिन जल्दी जा! जब तक तू वहाँ नहीं पहुँच जाता तब तक मैं कुछ नहीं कर सकता।" यही कारण है कि छोटे से गाँव को बाद में सोअर कहा गया, जिसका अर्थ है "छोटा स्थान।"</w:t>
      </w:r>
    </w:p>
    <w:p>
      <w:pPr/>
      <w:r>
        <w:rPr>
          <w:lang w:val="hi_IN" w:bidi="hi_IN"/>
        </w:rPr>
      </w:r>
      <w:r>
        <w:rPr>
          <w:lang w:val="hi_IN" w:bidi="hi_IN"/>
        </w:rPr>
        <w:t>सूरज निकलने तक लूत सोअर पहुँच जाता है। लेकिन जब वे भाग रहे होते हैं, तब लूत की पत्नी पीछे मुड़कर देखती है, और वह नमक का खम्भा या मूर्ति बन जाती है।</w:t>
      </w:r>
    </w:p>
    <w:p>
      <w:pPr/>
      <w:r>
        <w:rPr>
          <w:lang w:val="hi_IN" w:bidi="hi_IN"/>
        </w:rPr>
      </w:r>
      <w:r>
        <w:rPr>
          <w:lang w:val="hi_IN" w:bidi="hi_IN"/>
        </w:rPr>
        <w:t>नाटक को रोकें। लूत की पत्नी का किरदार निभाने वाले व्यक्ति से पूछें, "आप कैसा महसूस कर रहे हैं या क्या सोच रहे हैं?" वह इस तरह से उत्तर दे सकती है, "मैं सब कुछ पीछे नहीं छोड़ना चाहती थी" या "मैं अपने घर वापस जाना चाहती थी"। नाटक को फिर शुरू करें।</w:t>
      </w:r>
    </w:p>
    <w:p>
      <w:pPr/>
      <w:r>
        <w:rPr>
          <w:lang w:val="hi_IN" w:bidi="hi_IN"/>
        </w:rPr>
      </w:r>
      <w:r>
        <w:rPr>
          <w:lang w:val="hi_IN" w:bidi="hi_IN"/>
        </w:rPr>
        <w:t>फिर परमेश्वर ने सदोम और गमोरा पर बारिश की तरह आग और जलती हुई गन्धक बरसाई। वह उन्हें और तराई के अन्य सभी शहरों को पूरी तरह से नष्ट कर देता है, तथा सभी लोगों और पौधों को मार डालता है।</w:t>
      </w:r>
    </w:p>
    <w:p>
      <w:pPr/>
      <w:r>
        <w:rPr>
          <w:lang w:val="hi_IN" w:bidi="hi_IN"/>
        </w:rPr>
      </w:r>
      <w:r>
        <w:rPr>
          <w:lang w:val="hi_IN" w:bidi="hi_IN"/>
        </w:rPr>
        <w:t>उस सुबह जल्दी उठकर, अब्राहम जल्दी से पहाड़ियों में एक ऊँचे स्थान पर गया। उसने सदोम और गमोरा की तरफ देखा, और देखा कि दोनों शहरों से, भट्टे से निकलने वाले धुएँ के समान धुएँ के गुब्बार उठ रहे हैं।</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तरह से उत्तर दे सकता है, "मुझे डर है कि मेरा भतीजा लूत और उसका परिवार नष्ट हो गया है" या "मैं सदोम और गमोरा को नाश होते हुए देखकर बहुत दु:खी हूँ" या "मुझे परमेश्वर के साथ हुई अपनी बातचीत याद आ रही है। मैंने महसूस किया कि सदोम में दस धर्मी लोग भी नहीं होंगे।" नाटक को फिर शुरू करें।</w:t>
      </w:r>
    </w:p>
    <w:p>
      <w:pPr/>
      <w:r>
        <w:rPr>
          <w:lang w:val="hi_IN" w:bidi="hi_IN"/>
        </w:rPr>
      </w:r>
      <w:r>
        <w:rPr>
          <w:lang w:val="hi_IN" w:bidi="hi_IN"/>
        </w:rPr>
        <w:t>लेकिन परमेश्वर ने अब्राहम की विनती सुनी और लूत को सुरक्षित रखा, और उसे उस विपत्ति से बचा लिया जिसने तराई के शहरों को घेर लिया था।</w:t>
      </w:r>
    </w:p>
    <w:p>
      <w:pPr/>
      <w:r>
        <w:rPr>
          <w:lang w:val="hi_IN" w:bidi="hi_IN"/>
        </w:rPr>
      </w:r>
      <w:r>
        <w:rPr>
          <w:lang w:val="hi_IN" w:bidi="hi_IN"/>
        </w:rPr>
        <w:t>नाटक को समाप्त करें। परमेश्वर का किरदार निभाने वाले व्यक्ति से पूछें, "आप कैसा महसूस कर रहे हैं या क्या सोच रहे हैं?" वह व्यक्ति इस तरह से उत्तर दे सकता है, "मैंने अब्राहम के साथ अपने रिश्ते के कारण लूत को बचाना सुनिश्चित किया" या "मैं दु:खी हूँ कि मुझे सदोम और गमोरा को नष्ट करना पड़ा।"</w:t>
      </w:r>
      <w:r>
        <w:rPr>
          <w:lang w:val="hi_IN" w:bidi="hi_IN"/>
        </w:rPr>
      </w:r>
    </w:p>
    <w:p>
      <w:pPr>
        <w:pStyle w:val="Heading3"/>
      </w:pPr>
      <w:r>
        <w:rPr>
          <w:lang w:val="hi_IN" w:bidi="hi_IN"/>
        </w:rPr>
        <w:t>आवश्यक जानकारी</w:t>
      </w:r>
    </w:p>
    <w:p>
      <w:pPr/>
      <w:r>
        <w:rPr>
          <w:lang w:val="hi_IN" w:bidi="hi_IN"/>
        </w:rPr>
      </w:r>
      <w:r>
        <w:rPr>
          <w:lang w:val="hi_IN" w:bidi="hi_IN"/>
        </w:rPr>
        <w:t>उत्पत्ति 19:1–29 का ऑडियो संस्करण सबसे आसानी से समझ में आने वाले अनुवाद में सुनें।</w:t>
      </w:r>
    </w:p>
    <w:p>
      <w:pPr/>
      <w:r>
        <w:rPr>
          <w:lang w:val="hi_IN" w:bidi="hi_IN"/>
        </w:rPr>
      </w:r>
      <w:r>
        <w:rPr>
          <w:lang w:val="hi_IN" w:bidi="hi_IN"/>
        </w:rPr>
        <w:t>इस चरण में, समूह इस भाग की प्रमुख शब्दावलियों और पदों पर चर्चा करेगा।</w:t>
      </w:r>
    </w:p>
    <w:p>
      <w:pPr/>
      <w:r>
        <w:rPr>
          <w:lang w:val="hi_IN" w:bidi="hi_IN"/>
        </w:rPr>
      </w:r>
      <w:r>
        <w:rPr>
          <w:lang w:val="hi_IN" w:bidi="hi_IN"/>
        </w:rPr>
        <w:t xml:space="preserve">इस कहानी में ज्यादातर परमेश्वर के लिए व्यक्तिगत नाम, </w:t>
      </w:r>
      <w:r>
        <w:rPr>
          <w:b/>
          <w:lang w:val="hi_IN" w:bidi="hi_IN"/>
        </w:rPr>
        <w:t>यहोवा</w:t>
      </w:r>
      <w:r>
        <w:rPr>
          <w:lang w:val="hi_IN" w:bidi="hi_IN"/>
        </w:rPr>
        <w:t xml:space="preserve"> का उपयोग किया गया है। यहोवा के लिए उसी शब्द का उपयोग करें जो आपने पिछली कहानियों में इस्तेमाल किया है और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दो </w:t>
      </w:r>
      <w:r>
        <w:rPr>
          <w:b/>
          <w:lang w:val="hi_IN" w:bidi="hi_IN"/>
        </w:rPr>
        <w:t>दूत</w:t>
      </w:r>
      <w:r>
        <w:rPr>
          <w:lang w:val="hi_IN" w:bidi="hi_IN"/>
        </w:rPr>
        <w:t xml:space="preserve"> सदोम के फाटक पर पहुँचे। दूत एक अलौकिक और आत्मिक प्राणी होता है, जो परमेश्वर का संदेशवाहक होता है। दूत अक्सर मनुष्यों के सामने मानव रूप में प्रकट होते हैं और वे अक्सर मनुष्यों के लिए एक विशेष संदेश देने या एक विशेष कार्य को करने के लिए आते हैं। कुछ अनुवादों में इस कहानी में "दूतों" के बजाय "पुरुष" या "सन्देशवाहक" लिखा गया है, जबकि मूल भाषा में इनका वर्णन "दूतों" के रूप में किया गया है। यदि आप दूतों का उपयोग करते हैं, तो मुख्य शब्दावली में </w:t>
      </w:r>
      <w:r>
        <w:rPr>
          <w:lang w:val="hi_IN" w:bidi="hi_IN"/>
        </w:rPr>
        <w:t>दूत</w:t>
      </w:r>
      <w:r>
        <w:rPr>
          <w:lang w:val="hi_IN" w:bidi="hi_IN"/>
        </w:rPr>
        <w:t xml:space="preserve"> शब्द देखें और यहाँ शब्द का अनुवाद उसी तरह करें जैसे आपने पिछली कहानियों में किया था।</w:t>
      </w:r>
    </w:p>
    <w:p>
      <w:pPr/>
      <w:r>
        <w:rPr>
          <w:lang w:val="hi_IN" w:bidi="hi_IN"/>
        </w:rPr>
      </w:r>
      <w:r>
        <w:rPr>
          <w:lang w:val="hi_IN" w:bidi="hi_IN"/>
        </w:rPr>
        <w:t>लूत शहर के फाटक के पास बैठा था। जब उसने दूतों को देखा, तो वह खड़ा हुआ और उन्हें नमस्कार किया। लूत ने भूमि पर मुँह के बल झुककर कहा, "</w:t>
      </w:r>
      <w:r>
        <w:rPr>
          <w:b/>
          <w:lang w:val="hi_IN" w:bidi="hi_IN"/>
        </w:rPr>
        <w:t>हे मेरे प्रभुओं</w:t>
      </w:r>
      <w:r>
        <w:rPr>
          <w:lang w:val="hi_IN" w:bidi="hi_IN"/>
        </w:rPr>
        <w:t xml:space="preserve">, मेरे घर आओ। अपने पाँव धोएँ और मेरे घर में आराम करें, और आप सुबह जल्दी अपनी यात्रा को जारी रख सकते हैं।" यहाँ, </w:t>
      </w:r>
      <w:r>
        <w:rPr>
          <w:b/>
          <w:lang w:val="hi_IN" w:bidi="hi_IN"/>
        </w:rPr>
        <w:t>मेरे प्रभु</w:t>
      </w:r>
      <w:r>
        <w:rPr>
          <w:lang w:val="hi_IN" w:bidi="hi_IN"/>
        </w:rPr>
        <w:t xml:space="preserve"> या </w:t>
      </w:r>
      <w:r>
        <w:rPr>
          <w:b/>
          <w:lang w:val="hi_IN" w:bidi="hi_IN"/>
        </w:rPr>
        <w:t>मेरे स्वामी</w:t>
      </w:r>
      <w:r>
        <w:rPr>
          <w:lang w:val="hi_IN" w:bidi="hi_IN"/>
        </w:rPr>
        <w:t xml:space="preserve"> उच्च सामाजिक स्थिति वाले किसी व्यक्ति को संबोधित करने का विनम्र तरीका था। अधिक जानकारी के लिए मुख्य शब्दावली में </w:t>
      </w:r>
      <w:r>
        <w:rPr>
          <w:lang w:val="hi_IN" w:bidi="hi_IN"/>
        </w:rPr>
        <w:t>प्रभु</w:t>
      </w:r>
      <w:r>
        <w:rPr>
          <w:lang w:val="hi_IN" w:bidi="hi_IN"/>
        </w:rPr>
        <w:t xml:space="preserve"> शब्द देखें, और इसका अनुवाद उसी तरह करें जैसे आपने पिछली कहानियों में किया है।</w:t>
      </w:r>
    </w:p>
    <w:p>
      <w:pPr/>
      <w:r>
        <w:rPr>
          <w:lang w:val="hi_IN" w:bidi="hi_IN"/>
        </w:rPr>
      </w:r>
      <w:r>
        <w:rPr>
          <w:lang w:val="hi_IN" w:bidi="hi_IN"/>
        </w:rPr>
        <w:t xml:space="preserve">दूतों ने लूत से कहा, "इस स्थान के विरुद्ध </w:t>
      </w:r>
      <w:r>
        <w:rPr>
          <w:b/>
          <w:lang w:val="hi_IN" w:bidi="hi_IN"/>
        </w:rPr>
        <w:t>चिल्लाहट</w:t>
      </w:r>
      <w:r>
        <w:rPr>
          <w:lang w:val="hi_IN" w:bidi="hi_IN"/>
        </w:rPr>
        <w:t xml:space="preserve"> इतनी बड़ गई है कि यह परमेश्वर तक पहुँच गई है, और उसने हमें शहर को नष्ट करने के लिए भेजा है।" यहाँ "चिल्लाहट" शब्द वही शब्द है जो पिछली कहानी में इस्तेमाल किया गया था। यह उस रोने को दर्शाता है जो कोई अत्याचार के समय करता है।</w:t>
      </w:r>
    </w:p>
    <w:p>
      <w:pPr/>
      <w:r>
        <w:rPr>
          <w:lang w:val="hi_IN" w:bidi="hi_IN"/>
        </w:rPr>
      </w:r>
      <w:r>
        <w:rPr>
          <w:lang w:val="hi_IN" w:bidi="hi_IN"/>
        </w:rPr>
        <w:t>इसलिए लूत उन लोगों से कहने के लिए दौड़ता है जिनसे उसकी बेटियों का विवाह होने वाला था, "जल्दी से, शहर छोड़ दें! यहोवा इसे नष्ट करने वाला है।" लेकिन युवकों ने सोचा कि वह मजाक कर रहा है।</w:t>
      </w:r>
    </w:p>
    <w:p>
      <w:pPr/>
      <w:r>
        <w:rPr>
          <w:lang w:val="hi_IN" w:bidi="hi_IN"/>
        </w:rPr>
      </w:r>
      <w:r>
        <w:rPr>
          <w:lang w:val="hi_IN" w:bidi="hi_IN"/>
        </w:rPr>
        <w:t>यहाँ रुकें और समूह के रूप में चर्चा करें: आप उन युवकों के लिए किस शब्द का उपयोग करते हैं जो आपकी बेटियों से विवाह करने का वचन देते हैं? ऑडियो को यहाँ रोकें।</w:t>
      </w:r>
    </w:p>
    <w:p>
      <w:pPr/>
      <w:r>
        <w:rPr>
          <w:lang w:val="hi_IN" w:bidi="hi_IN"/>
        </w:rPr>
      </w:r>
      <w:r>
        <w:rPr>
          <w:lang w:val="hi_IN" w:bidi="hi_IN"/>
        </w:rPr>
        <w:t xml:space="preserve">दूतों ने लूत से तुरन्त चले जाने के लिए कहा, और जब लूत अभी भी हिचकिचा रहा था, तो दूतों ने उसका, उसकी पत्नी और दो बेटियों के हाथ पकड़ लिए और उन्हें सुरक्षित रूप से शहर से बाहर ले गए, क्योंकि परमेश्वर </w:t>
      </w:r>
      <w:r>
        <w:rPr>
          <w:b/>
          <w:lang w:val="hi_IN" w:bidi="hi_IN"/>
        </w:rPr>
        <w:t>दयालु</w:t>
      </w:r>
      <w:r>
        <w:rPr>
          <w:lang w:val="hi_IN" w:bidi="hi_IN"/>
        </w:rPr>
        <w:t xml:space="preserve"> था। जब कोई दया दिखाता है, तो इसका मतलब है कि उसे दूसरों की भलाई की चिंता होती है। मुख्य शब्दावली में </w:t>
      </w:r>
      <w:r>
        <w:rPr>
          <w:lang w:val="hi_IN" w:bidi="hi_IN"/>
        </w:rPr>
        <w:t>दया</w:t>
      </w:r>
      <w:r>
        <w:rPr>
          <w:lang w:val="hi_IN" w:bidi="hi_IN"/>
        </w:rPr>
        <w:t xml:space="preserve"> शब्द देखें और इसका अनुवाद उसी तरह करें जैसे आपने पिछले भागों में किया है।</w:t>
      </w:r>
    </w:p>
    <w:p>
      <w:pPr/>
      <w:r>
        <w:rPr>
          <w:lang w:val="hi_IN" w:bidi="hi_IN"/>
        </w:rPr>
      </w:r>
      <w:r>
        <w:rPr>
          <w:lang w:val="hi_IN" w:bidi="hi_IN"/>
        </w:rPr>
        <w:t xml:space="preserve">इसलिए जब </w:t>
      </w:r>
      <w:r>
        <w:rPr>
          <w:b/>
          <w:lang w:val="hi_IN" w:bidi="hi_IN"/>
        </w:rPr>
        <w:t>परमेश्वर</w:t>
      </w:r>
      <w:r>
        <w:rPr>
          <w:lang w:val="hi_IN" w:bidi="hi_IN"/>
        </w:rPr>
        <w:t xml:space="preserve"> ने तराई में शहरों को नष्ट किया, तो उसने अब्राहम को याद किया और लूत को उन शहरों से बचाया जिन्हें वह नष्ट करने वाला था। कहानी के अन्त में, कहानी परमेश्वर के लिए </w:t>
      </w:r>
      <w:r>
        <w:rPr>
          <w:b/>
          <w:lang w:val="hi_IN" w:bidi="hi_IN"/>
        </w:rPr>
        <w:t>एलोहीम</w:t>
      </w:r>
      <w:r>
        <w:rPr>
          <w:lang w:val="hi_IN" w:bidi="hi_IN"/>
        </w:rPr>
        <w:t xml:space="preserve"> नाम का इस्तेमाल करती है, जो कि परमेश्वर के लिए एक सामान्य शब्द था। बाकी कहानी परमेश्वर के व्यक्तिगत नाम, </w:t>
      </w:r>
      <w:r>
        <w:rPr>
          <w:b/>
          <w:lang w:val="hi_IN" w:bidi="hi_IN"/>
        </w:rPr>
        <w:t>यहोवा</w:t>
      </w:r>
      <w:r>
        <w:rPr>
          <w:lang w:val="hi_IN" w:bidi="hi_IN"/>
        </w:rPr>
        <w:t xml:space="preserve"> का इस्तेमाल करती है। मुख्य शब्दावली में </w:t>
      </w:r>
      <w:r>
        <w:rPr>
          <w:b/>
          <w:lang w:val="hi_IN" w:bidi="hi_IN"/>
        </w:rPr>
        <w:t>यहोवा</w:t>
      </w:r>
      <w:r>
        <w:rPr>
          <w:lang w:val="hi_IN" w:bidi="hi_IN"/>
        </w:rPr>
        <w:t xml:space="preserve"> और </w:t>
      </w:r>
      <w:r>
        <w:rPr>
          <w:lang w:val="hi_IN" w:bidi="hi_IN"/>
        </w:rPr>
        <w:t>एलोहीम</w:t>
      </w:r>
      <w:r>
        <w:rPr>
          <w:lang w:val="hi_IN" w:bidi="hi_IN"/>
        </w:rPr>
        <w:t xml:space="preserve"> या </w:t>
      </w:r>
      <w:r>
        <w:rPr>
          <w:lang w:val="hi_IN" w:bidi="hi_IN"/>
        </w:rPr>
        <w:t>परमेश्वर</w:t>
      </w:r>
      <w:r>
        <w:rPr>
          <w:lang w:val="hi_IN" w:bidi="hi_IN"/>
        </w:rPr>
        <w:t xml:space="preserve"> शब्द देखें और यहाँ उसी शब्द का उपयोग करें जो आपने पिछली कहानियों में इस्तेमाल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19:30–38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19:30–38 को सुनें और अपने मनों में रखें। यदि संभव हो तो उत्पत्ति 19:30–38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19:30–38 का ऑडियो संस्करण सबसे आसानी से समझ में आने वाले अनुवाद में सुनें।</w:t>
      </w:r>
    </w:p>
    <w:p>
      <w:pPr/>
      <w:r>
        <w:rPr>
          <w:lang w:val="hi_IN" w:bidi="hi_IN"/>
        </w:rPr>
      </w:r>
      <w:r>
        <w:rPr>
          <w:lang w:val="hi_IN" w:bidi="hi_IN"/>
        </w:rPr>
        <w:t>यह अब्राहम और लूत के बारे में चार जुड़ी हुई कहानियों की श्रृंखला की चौथी कहानी है। यह कहानी बताती है कि परमेश्वर द्वारा सदोम और गमोरा को नष्ट करने के बाद लूत और उसकी बेटियों का क्या हुआ।</w:t>
      </w:r>
    </w:p>
    <w:p>
      <w:pPr/>
      <w:r>
        <w:rPr>
          <w:lang w:val="hi_IN" w:bidi="hi_IN"/>
        </w:rPr>
      </w:r>
      <w:r>
        <w:rPr>
          <w:lang w:val="hi_IN" w:bidi="hi_IN"/>
        </w:rPr>
        <w:t>परमेश्वर द्वारा सदोम और गमोरा को नष्ट करने के बाद, लूत और उसकी दोनों बेटियों ने सोअर को छोड़ दिया और पहाड़ियों में रहने के लिए चले गए क्योंकि लूत सोअर में रहने से डरता था। लूत शायद डरा हुआ होगा, क्योंकि उसने सोचा कि परमेश्वर सोअर को भी उसी तरह से नष्ट कर देगा, जैसे कि उसने सदोम और गमोरा को नष्ट किया था। वह पहाड़ियों में रहने के लिए गया होगा क्योंकि दूतों ने शुरू में उसे पहाड़ियों पर जाने के लिए कहा था। लूत अपनी दो बेटियों के साथ गुफा में रहता था। यह गाँव में अन्य लोगों के साथ रहने से बहुत अलग है।</w:t>
      </w:r>
    </w:p>
    <w:p>
      <w:pPr/>
      <w:r>
        <w:rPr>
          <w:lang w:val="hi_IN" w:bidi="hi_IN"/>
        </w:rPr>
      </w:r>
      <w:r>
        <w:rPr>
          <w:lang w:val="hi_IN" w:bidi="hi_IN"/>
        </w:rPr>
        <w:t xml:space="preserve">यहाँ रुकें। एक समूह के रूप में, नक्शे पर सोअर और उन पहाड़ियों को देखें, जहाँ लूत और उसकी बेटियाँ रहती थीं। समूह के रूप में, एक तस्वीर देखें </w:t>
      </w:r>
      <w:r>
        <w:rPr>
          <w:b/>
          <w:lang w:val="hi_IN" w:bidi="hi_IN"/>
        </w:rPr>
        <w:t>कि उस क्षेत्र की गुफाएँ कैसी दिखती थीं</w:t>
      </w:r>
      <w:r>
        <w:rPr>
          <w:lang w:val="hi_IN" w:bidi="hi_IN"/>
        </w:rPr>
        <w:t>। इस ऑडियो को यहाँ रोकें।</w:t>
      </w:r>
    </w:p>
    <w:p>
      <w:pPr/>
      <w:r>
        <w:rPr>
          <w:lang w:val="hi_IN" w:bidi="hi_IN"/>
        </w:rPr>
      </w:r>
      <w:r>
        <w:rPr>
          <w:lang w:val="hi_IN" w:bidi="hi_IN"/>
        </w:rPr>
        <w:t>एक दिन बड़ी बेटी ने, जो पहली संतान थी, छोटी बेटी से कहा, "हमारा पिता बूढ़ा हो गया है, और पृथ्वी पर ऐसा कोई पुरुष नहीं है जो हमारे पास आ सके, जैसे बाकी लोगों के पास आते हैं।" "पृथ्वी पर" वाक्यांश शायद केवल "क्षेत्र में" को दर्शाता है। बेटियाँ अभी-अभी सोअर में थीं, और उन्हें पता होगा कि अन्य लोग भी मौजूद हैं। "हमारे पास आ सके" वाक्यांश का अर्थ है बच्चे पैदा करने के लिए किसी पुरुष के साथ सोना।</w:t>
      </w:r>
    </w:p>
    <w:p>
      <w:pPr/>
      <w:r>
        <w:rPr>
          <w:lang w:val="hi_IN" w:bidi="hi_IN"/>
        </w:rPr>
      </w:r>
      <w:r>
        <w:rPr>
          <w:lang w:val="hi_IN" w:bidi="hi_IN"/>
        </w:rPr>
        <w:t>बड़ी बेटी ने सुझाव दिया कि वे उस रात अपने पिता को दाखमधु पिलाकर नशे में कर दें। फिर वे "उसके साथ सो सकती थी" या बच्चे पैदा करने के लिए उसके साथ यौन सम्बन्ध बना सकती थी। बेटियों के लिए शायद यह महत्वपूर्ण था कि वे बच्चे पैदा करें ताकि उनका परिवार चलता रहे।</w:t>
      </w:r>
    </w:p>
    <w:p>
      <w:pPr/>
      <w:r>
        <w:rPr>
          <w:lang w:val="hi_IN" w:bidi="hi_IN"/>
        </w:rPr>
      </w:r>
      <w:r>
        <w:rPr>
          <w:lang w:val="hi_IN" w:bidi="hi_IN"/>
        </w:rPr>
        <w:t>यहाँ रुकें। समूह के रूप में चर्चा करें: आप अपनी भाषा में किसी के साथ यौन संबंध बनाने के बारे में उचित रूप से कैसे बात करते हैं? इस ऑडियो को यहाँ रोकें।</w:t>
      </w:r>
    </w:p>
    <w:p>
      <w:pPr/>
      <w:r>
        <w:rPr>
          <w:lang w:val="hi_IN" w:bidi="hi_IN"/>
        </w:rPr>
      </w:r>
      <w:r>
        <w:rPr>
          <w:lang w:val="hi_IN" w:bidi="hi_IN"/>
        </w:rPr>
        <w:t>इसलिए उस रात उन्होंने अपने पिता को दाखमधु पिलाया, और बड़ी बेटी जाकर अपने पिता के पास लेट गई। लूत को नहीं पता था कि वह उसके साथ कब लेटी या कब उठी।</w:t>
      </w:r>
    </w:p>
    <w:p>
      <w:pPr/>
      <w:r>
        <w:rPr>
          <w:lang w:val="hi_IN" w:bidi="hi_IN"/>
        </w:rPr>
      </w:r>
      <w:r>
        <w:rPr>
          <w:lang w:val="hi_IN" w:bidi="hi_IN"/>
        </w:rPr>
        <w:t>अगली रात बड़ी बेटी ने छोटी बेटी से कहा, "कल रात को मैं अपने पिता के साथ सोई। आओ आज रात फिर उसे दाखमधु पिलाते हैं, और तू उसके पास जाकर सो जाना ताकि हमारे पिता के जरिए हमारा परिवार चलता रहे।" इसलिए उन्होंने उस रात भी अपने पिता को दाखमधु पिलाया, और छोटी बेटी अन्दर गई और अपने पिता के पास लेट गई। और फिर से लूत को यह पता नहीं चला कि वह उसके साथ कब लेटी और कब उठी।</w:t>
      </w:r>
    </w:p>
    <w:p>
      <w:pPr/>
      <w:r>
        <w:rPr>
          <w:lang w:val="hi_IN" w:bidi="hi_IN"/>
        </w:rPr>
      </w:r>
      <w:r>
        <w:rPr>
          <w:lang w:val="hi_IN" w:bidi="hi_IN"/>
        </w:rPr>
        <w:t>यहाँ रुकें। समूह के रूप में चर्चा करें: अपनी संस्कृति में परिवार की वंशावली को जारी रखना कितना महत्वपूर्ण है? यदि किसी के बच्चे नहीं होते हैं, तो क्या होता है? लोग उनके साथ कैसा व्यवहार करते हैं? जब लोगों के बच्चे नहीं होते हैं तो उन्हें कैसा महसूस होता है? इस ऑडियो को यहाँ रोकें।</w:t>
      </w:r>
    </w:p>
    <w:p>
      <w:pPr/>
      <w:r>
        <w:rPr>
          <w:lang w:val="hi_IN" w:bidi="hi_IN"/>
        </w:rPr>
      </w:r>
      <w:r>
        <w:rPr>
          <w:lang w:val="hi_IN" w:bidi="hi_IN"/>
        </w:rPr>
        <w:t>परिणामस्वरूप, लूत की दोनों बेटियाँ अपने पिता से गर्भवती हो गईं। बड़ी बेटी के एक बेटा हुआ, और उसने उसका नाम मोआब रखा। मोआब का अर्थ शायद "मेरे पिता से" या "पिता का बच्चा" है। मोआब, मोआब नामक जाति या लोगों के समूह का पूर्वज या पिता बना।</w:t>
      </w:r>
    </w:p>
    <w:p>
      <w:pPr/>
      <w:r>
        <w:rPr>
          <w:lang w:val="hi_IN" w:bidi="hi_IN"/>
        </w:rPr>
      </w:r>
      <w:r>
        <w:rPr>
          <w:lang w:val="hi_IN" w:bidi="hi_IN"/>
        </w:rPr>
        <w:t>छोटी बेटी के भी एक पुत्र हुआ, और उसने उसका नाम बेनअम्मी रखा। बेनअम्मी का अर्थ शायद "मेरे रिश्तेदार का पुत्र" है। बेनअम्मी, अम्मोन नामक जाति या लोगों के समूह का पिता या पूर्वज बना। ये अलग-अलग जातियाँ अब्राहम के वंशजों की पड़ोसी बनेंगी।</w:t>
      </w:r>
      <w:r>
        <w:rPr>
          <w:lang w:val="hi_IN" w:bidi="hi_IN"/>
        </w:rPr>
      </w:r>
    </w:p>
    <w:p>
      <w:pPr>
        <w:pStyle w:val="Heading3"/>
      </w:pPr>
      <w:r>
        <w:rPr>
          <w:lang w:val="hi_IN" w:bidi="hi_IN"/>
        </w:rPr>
        <w:t>घटनाओं को समझाना</w:t>
      </w:r>
    </w:p>
    <w:p>
      <w:pPr/>
      <w:r>
        <w:rPr>
          <w:lang w:val="hi_IN" w:bidi="hi_IN"/>
        </w:rPr>
      </w:r>
      <w:r>
        <w:rPr>
          <w:lang w:val="hi_IN" w:bidi="hi_IN"/>
        </w:rPr>
        <w:t>उत्पत्ति 19:30–38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लूत और उसकी दोनों बेटियाँ सदोम से भागकर सोअर को छोड़कर, पहाड़ियों में रहने लगे, क्योंकि लूत सोअर में रहने से डरता था। लूत और उसकी दोनों बेटियाँ एक गुफा में रहने के लिए चले गए।</w:t>
      </w:r>
    </w:p>
    <w:p>
      <w:pPr/>
      <w:r>
        <w:rPr>
          <w:lang w:val="hi_IN" w:bidi="hi_IN"/>
        </w:rPr>
      </w:r>
      <w:r>
        <w:rPr>
          <w:b/>
          <w:lang w:val="hi_IN" w:bidi="hi_IN"/>
        </w:rPr>
        <w:t>दूसरे दृश्य में:</w:t>
      </w:r>
      <w:r>
        <w:rPr>
          <w:lang w:val="hi_IN" w:bidi="hi_IN"/>
        </w:rPr>
        <w:t xml:space="preserve"> एक दिन, लूत की बेटियों ने लूत के द्वारा अपने परिवार को आगे बढ़ाने का फैसला किया।</w:t>
      </w:r>
    </w:p>
    <w:p>
      <w:pPr/>
      <w:r>
        <w:rPr>
          <w:lang w:val="hi_IN" w:bidi="hi_IN"/>
        </w:rPr>
      </w:r>
      <w:r>
        <w:rPr>
          <w:lang w:val="hi_IN" w:bidi="hi_IN"/>
        </w:rPr>
        <w:t>उस रात उन्होंने लूत को नशे में कर दिया। पहली बेटी अपने पिता के पास जाकर सोई।</w:t>
      </w:r>
    </w:p>
    <w:p>
      <w:pPr/>
      <w:r>
        <w:rPr>
          <w:lang w:val="hi_IN" w:bidi="hi_IN"/>
        </w:rPr>
      </w:r>
      <w:r>
        <w:rPr>
          <w:b/>
          <w:lang w:val="hi_IN" w:bidi="hi_IN"/>
        </w:rPr>
        <w:t>तीसरे दृश्य में:</w:t>
      </w:r>
      <w:r>
        <w:rPr>
          <w:lang w:val="hi_IN" w:bidi="hi_IN"/>
        </w:rPr>
        <w:t xml:space="preserve"> अगले दिन उन्होंने लूत को फिर से नशे में कर दिया। उस रात छोटी बेटी अपने पिता के पास जाकर सोई, ठीक वैसे ही जैसे उसकी बड़ी बहन पिछली रात को सोई थी।</w:t>
      </w:r>
    </w:p>
    <w:p>
      <w:pPr/>
      <w:r>
        <w:rPr>
          <w:lang w:val="hi_IN" w:bidi="hi_IN"/>
        </w:rPr>
      </w:r>
      <w:r>
        <w:rPr>
          <w:b/>
          <w:lang w:val="hi_IN" w:bidi="hi_IN"/>
        </w:rPr>
        <w:t>चौथे दृश्य में:</w:t>
      </w:r>
      <w:r>
        <w:rPr>
          <w:lang w:val="hi_IN" w:bidi="hi_IN"/>
        </w:rPr>
        <w:t xml:space="preserve"> इस प्रकार लूत की दोनों बेटियाँ अपने पिता से गर्भवती हो गईं। बड़ी बेटी के एक बेटा हुआ और उसने उसका नाम मोआब रखा। मोआब उन लोगों का पूर्वज था, जिन्हें मोआबी कहा जाता था। छोटी बेटी के भी एक बेटा हुआ, और उसने उसका नाम बेनअम्मी रखा। बेनअम्मी उन लोगों का पूर्वज है जिन्हें अम्मोनी कहा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लूत की बड़ी बेटी</w:t>
      </w:r>
    </w:p>
    <w:p>
      <w:pPr>
        <w:pStyle w:val="ListBullet"/>
        <w:spacing w:line="240" w:lineRule="auto"/>
        <w:ind w:left="720"/>
      </w:pPr>
      <w:r>
        <w:rPr>
          <w:lang w:val="hi_IN" w:bidi="hi_IN"/>
        </w:rPr>
      </w:r>
      <w:r>
        <w:rPr>
          <w:lang w:val="hi_IN" w:bidi="hi_IN"/>
        </w:rPr>
        <w:t>लूत की छोटी बेटी</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बेनअम्मी</w:t>
      </w:r>
    </w:p>
    <w:p>
      <w:pPr>
        <w:pStyle w:val="ListBullet"/>
        <w:spacing w:line="240" w:lineRule="auto"/>
        <w:ind w:left="720"/>
      </w:pPr>
      <w:r>
        <w:rPr>
          <w:lang w:val="hi_IN" w:bidi="hi_IN"/>
        </w:rPr>
      </w:r>
      <w:r>
        <w:rPr>
          <w:lang w:val="hi_IN" w:bidi="hi_IN"/>
        </w:rPr>
        <w:t>और मोआब और बेनअम्मी के वंशज</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गतिविधि की कल्पना करें। यह भाग एक ऐसे शब्द से शुरू होता है जो दिखाता है कि इस भाग में एक नई कहानी शुरू हो रही है। लूत और उसकी दोनों बेटियाँ सोअर को छोड़कर पहाड़ियों में रहने के लिए चले जाते हैं क्योंकि लूत सोअर में रहने से डरता है। वे एक गुफा में रहते हैं। यहाँ इस भाग में "रहने" के लिए इस्तेमाल किया गया शब्द दिखाता है कि वे लंबे समय से गुफा में रह रहे हैं।</w:t>
      </w:r>
    </w:p>
    <w:p>
      <w:pPr/>
      <w:r>
        <w:rPr>
          <w:lang w:val="hi_IN" w:bidi="hi_IN"/>
        </w:rPr>
      </w:r>
      <w:r>
        <w:rPr>
          <w:lang w:val="hi_IN" w:bidi="hi_IN"/>
        </w:rPr>
        <w:t>यहाँ रुकें। एक समूह के रूप में, नक्शे पर सोअर और आसपास की पहाड़ियों को देखें। इस ऑडियो को यहाँ रोकें।</w:t>
      </w:r>
    </w:p>
    <w:p>
      <w:pPr/>
      <w:r>
        <w:rPr>
          <w:lang w:val="hi_IN" w:bidi="hi_IN"/>
        </w:rPr>
      </w:r>
      <w:r>
        <w:rPr>
          <w:lang w:val="hi_IN" w:bidi="hi_IN"/>
        </w:rPr>
        <w:t>दूसरे दृश्य में, बड़ी और छोटी बेटी के बीच बातचीत और काम के प्रवाह की कल्पना करें। एक दिन, बड़ी बेटी छोटी बेटी से बात करती है। यहाँ, "एक दिन" वाक्यांश दिखाता है कि कहानी में नया कार्य शुरू होने वाला है।</w:t>
      </w:r>
    </w:p>
    <w:p>
      <w:pPr/>
      <w:r>
        <w:rPr>
          <w:lang w:val="hi_IN" w:bidi="hi_IN"/>
        </w:rPr>
      </w:r>
      <w:r>
        <w:rPr>
          <w:lang w:val="hi_IN" w:bidi="hi_IN"/>
        </w:rPr>
        <w:t>यहाँ रुकें। समूह के रूप में चर्चा करें: आप कैसे दिखाते हैं कि आपकी संस्कृति में कहानियों में नया कार्य शुरू होने वाला है? एक दूसरे को अपनी संस्कृति से एक कहानी सुनाने की कोशिश करें, जिसमें बहुत सारे कार्य हों। कहानी में नए कार्य को शुरू करते समय जिन शब्दों का उपयोग करते हो उन पर ध्यान दें। इस ऑडियो को यहाँ रोकें।</w:t>
      </w:r>
    </w:p>
    <w:p>
      <w:pPr/>
      <w:r>
        <w:rPr>
          <w:lang w:val="hi_IN" w:bidi="hi_IN"/>
        </w:rPr>
      </w:r>
      <w:r>
        <w:rPr>
          <w:lang w:val="hi_IN" w:bidi="hi_IN"/>
        </w:rPr>
        <w:t>बड़ी बेटी छोटी बेटी से कहती है, "हमारा पिता बूढ़ा है, और इस क्षेत्र में कोई भी पुरुष ऐसा नहीं है जो हमारे साथ सोए, जैसा कि हर जगह के लोग करते हैं। आओ हम आज रात अपने पिता को दाखमधु पिलाएँ और फिर उसके साथ सोएँ, ताकि हमारे पिता के द्वारा हमारा परिवार आगे बढ़ता रहे।"</w:t>
      </w:r>
    </w:p>
    <w:p>
      <w:pPr/>
      <w:r>
        <w:rPr>
          <w:lang w:val="hi_IN" w:bidi="hi_IN"/>
        </w:rPr>
      </w:r>
      <w:r>
        <w:rPr>
          <w:lang w:val="hi_IN" w:bidi="hi_IN"/>
        </w:rPr>
        <w:t>इसलिए उस रात, उन्होंने लूत को दाखमधु पिलाकर नशे में कर दिया। बड़ी बेटी लूत के साथ जाकर सो जाती है, और लूत को पता ही नहीं चलता कि वह कब उसके साथ लेटती है और कब उठ जाती है। यह वर्णन करके कि लूत को पता ही नहीं चला कि वह कब लेटी और कब उठी, कहानी इस बात पर जोर देती है कि लूत को नहीं पता था कि उसकी बेटी ने क्या किया।</w:t>
      </w:r>
    </w:p>
    <w:p>
      <w:pPr/>
      <w:r>
        <w:rPr>
          <w:lang w:val="hi_IN" w:bidi="hi_IN"/>
        </w:rPr>
      </w:r>
      <w:r>
        <w:rPr>
          <w:lang w:val="hi_IN" w:bidi="hi_IN"/>
        </w:rPr>
        <w:t>तीसरा दृश्य अगले दिन होता है। बड़ी बेटी छोटी बेटी से कहती है, "कल रात मैं अपने पिता के साथ सोई। आज रात, आओ उसे फिर से दाखमधु पिलाएँ, और फिर तू जाकर उसके साथ सो जाना। इस प्रकार हम अपने पिता के द्वारा अपना परिवार आगे बढ़ाएँगे।" इस भाग में, बहुत बार दोहराया जाता है, क्योंकि बेटियाँ एक दूसरे से बात करती हैं और अपने पिता के साथ भी ऐसा ही करती हैं।</w:t>
      </w:r>
    </w:p>
    <w:p>
      <w:pPr/>
      <w:r>
        <w:rPr>
          <w:lang w:val="hi_IN" w:bidi="hi_IN"/>
        </w:rPr>
      </w:r>
      <w:r>
        <w:rPr>
          <w:lang w:val="hi_IN" w:bidi="hi_IN"/>
        </w:rPr>
        <w:t>इसलिए उस रात, उन्होंने लूत को फिर से दाखमधु पिलाया, और छोटी बेटी उसके पास अन्दर गई और उसके साथ सोई। पहले की तरह, लूत ने ध्यान नहीं दिया कि वह कब लेटी या कब उठी।</w:t>
      </w:r>
    </w:p>
    <w:p>
      <w:pPr/>
      <w:r>
        <w:rPr>
          <w:lang w:val="hi_IN" w:bidi="hi_IN"/>
        </w:rPr>
      </w:r>
      <w:r>
        <w:rPr>
          <w:lang w:val="hi_IN" w:bidi="hi_IN"/>
        </w:rPr>
        <w:t>चौथे दृश्य की कल्पना करें। परिणामस्वरूप, दोनों बेटियाँ अपने ही पिता से गर्भवती हो जाती है। जब बड़ी बेटी अपने बेटे को जन्म देती है, तो वह उसका नाम मोआब रखती है, जिसका अर्थ है "मेरे पिता से।" मोआब आज के मोआबियों का पूर्वज बनता है।</w:t>
      </w:r>
    </w:p>
    <w:p>
      <w:pPr/>
      <w:r>
        <w:rPr>
          <w:lang w:val="hi_IN" w:bidi="hi_IN"/>
        </w:rPr>
      </w:r>
      <w:r>
        <w:rPr>
          <w:lang w:val="hi_IN" w:bidi="hi_IN"/>
        </w:rPr>
        <w:t>जब छोटी बेटी ने एक बेटे को जन्म दिया, तो उसने उसका नाम बेनअम्मी रखा, जिसका अर्थ है "मेरे रिश्तेदार का पुत्र।" यह भाग बताता है कि बेनअम्मी "आज के" अम्मोनियों का पूर्वज बनता है। "आज के" उस समय को दर्शाता है जब यह भाग लिखा गया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19:30–38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लूत की बड़ी बेटी</w:t>
      </w:r>
    </w:p>
    <w:p>
      <w:pPr>
        <w:pStyle w:val="ListBullet"/>
        <w:spacing w:line="240" w:lineRule="auto"/>
        <w:ind w:left="720"/>
      </w:pPr>
      <w:r>
        <w:rPr>
          <w:lang w:val="hi_IN" w:bidi="hi_IN"/>
        </w:rPr>
      </w:r>
      <w:r>
        <w:rPr>
          <w:lang w:val="hi_IN" w:bidi="hi_IN"/>
        </w:rPr>
        <w:t>लूत की छोटी बेटी</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बेनअम्मी</w:t>
      </w:r>
    </w:p>
    <w:p>
      <w:pPr>
        <w:pStyle w:val="ListBullet"/>
        <w:spacing w:line="240" w:lineRule="auto"/>
        <w:ind w:left="720"/>
      </w:pPr>
      <w:r>
        <w:rPr>
          <w:lang w:val="hi_IN" w:bidi="hi_IN"/>
        </w:rPr>
      </w:r>
      <w:r>
        <w:rPr>
          <w:lang w:val="hi_IN" w:bidi="hi_IN"/>
        </w:rPr>
        <w:t>और मोआब और बेनअम्मी के वंशज</w:t>
      </w:r>
    </w:p>
    <w:p>
      <w:pPr/>
      <w:r>
        <w:rPr>
          <w:lang w:val="hi_IN" w:bidi="hi_IN"/>
        </w:rPr>
      </w:r>
      <w:r>
        <w:rPr>
          <w:lang w:val="hi_IN" w:bidi="hi_IN"/>
        </w:rPr>
        <w:t>एक समूह के रूप में, इस भाग का अभिनय दो बार करें। इस भाग का अभिनय आपको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किरदार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 नाटक और सम्भावित उत्तरों का एक उदाहरण है।</w:t>
      </w:r>
    </w:p>
    <w:p>
      <w:pPr/>
      <w:r>
        <w:rPr>
          <w:lang w:val="hi_IN" w:bidi="hi_IN"/>
        </w:rPr>
      </w:r>
      <w:r>
        <w:rPr>
          <w:lang w:val="hi_IN" w:bidi="hi_IN"/>
        </w:rPr>
        <w:t>लूत और उसकी दोनों बेटियाँ सोअर को छोड़कर पहाड़ियों की एक गुफा में रहने लगे, क्योंकि लूत सोअर में रहने से डरता था।</w:t>
      </w:r>
    </w:p>
    <w:p>
      <w:pPr/>
      <w:r>
        <w:rPr>
          <w:lang w:val="hi_IN" w:bidi="hi_IN"/>
        </w:rPr>
      </w:r>
      <w:r>
        <w:rPr>
          <w:lang w:val="hi_IN" w:bidi="hi_IN"/>
        </w:rPr>
        <w:t>नाटक को रोकें। लूत का किरदार निभाने वाले व्यक्ति से पूछें, "आप कैसा महसूस कर रहे हैं या क्या सोच रहे हैं?" वह व्यक्ति इस तरह से उत्तर दे सकता है, "मुझे डर है कि मैं सोअर में सुरक्षित नहीं रहूँगा" या "मुझे अपने पुराने जीवन की याद आती है" या "मुझे सोअर के लोगों से डर लगता है और वे मेरे साथ क्या करेंगे या वे मेरे बारे में कैसा महसूस करेंगे।" लूत की बेटियों की भूमिका निभाने वाले लोगों से पूछें, "आप कैसा महसूस कर रहे हैं या क्या सोच रहे हैं?" वे इस तरह से उत्तर दे सकते हैं, "हम बहुत अकेले हैं" या "हमें अपनी माँ और उन पुरुषों की बहुत याद आती है, जिनसे हम विवाह करने वाले थे जो सदोम में मारे गए" या "हमें अपने पुराने जीवन की याद आती हैं या "हम नाराज़ हैं कि हमारे पिता ने हमें सभी से दूर पहाड़ियों में रहने के लिए मजबूर कर दिया।" नाटक को फिर शुरू करें।</w:t>
      </w:r>
    </w:p>
    <w:p>
      <w:pPr/>
      <w:r>
        <w:rPr>
          <w:lang w:val="hi_IN" w:bidi="hi_IN"/>
        </w:rPr>
      </w:r>
      <w:r>
        <w:rPr>
          <w:lang w:val="hi_IN" w:bidi="hi_IN"/>
        </w:rPr>
        <w:t>एक दिन, लूत की बड़ी बेटी ने लूत की छोटी बेटी से कहा, "हमारा पिता बूढ़ा है। इस क्षेत्र में एक भी व्यक्ति ऐसा नहीं है जो हमारे साथ सोए, जैसे कि संसार में सभी एक दूसरे के साथ सोते हैं। आओ हम अपने पिता को दाखमधु पिलाएँ और उसके साथ सोएँ, ताकि हम उसके द्वारा अपने परिवारों को आगे बढ़ा सकें।"</w:t>
      </w:r>
    </w:p>
    <w:p>
      <w:pPr/>
      <w:r>
        <w:rPr>
          <w:lang w:val="hi_IN" w:bidi="hi_IN"/>
        </w:rPr>
      </w:r>
      <w:r>
        <w:rPr>
          <w:lang w:val="hi_IN" w:bidi="hi_IN"/>
        </w:rPr>
        <w:t>नाटक को रोकें। बड़ी बेटी की भूमिका निभाने वाले व्यक्ति से पूछें, "आप क्या महसूस कर रहे हो या क्या सोच रहे हो?" वह व्यक्ति इस तरह से उत्तर दे सकता है, "मैं यह सुनिश्चित करने के लिए उत्सुक हूँ कि हमारा परिवार आगे बढ़े और हमारे वंशज हों" या "मैंने सब कुछ खो दिया है और मुझे बच्चे चाहिए" या "मैं निराश हूँ कि इस क्षेत्र में कोई भी नहीं है जो हमारे साथ सोए ताकि हम बच्चे पैदा कर सकें" या "मुझे डर है कि यदि हम अभी लूत के साथ नहीं सोएँगे तो वह बहुत बूढ़ा हो जाएगा और हम बच्चे पैदा करने का एकमात्र अवसर खो देंगे।" नाटक को फिर शुरू करें।</w:t>
      </w:r>
    </w:p>
    <w:p>
      <w:pPr/>
      <w:r>
        <w:rPr>
          <w:lang w:val="hi_IN" w:bidi="hi_IN"/>
        </w:rPr>
      </w:r>
      <w:r>
        <w:rPr>
          <w:lang w:val="hi_IN" w:bidi="hi_IN"/>
        </w:rPr>
        <w:t>उस रात उन्होंने लूत को दाखमधु दिया। और बड़ी बेटी जाकर लूत के साथ सोई। लूत को यह ध्यान नहीं रहा कि वह कब लेटी और कब उठ गई।</w:t>
      </w:r>
    </w:p>
    <w:p>
      <w:pPr/>
      <w:r>
        <w:rPr>
          <w:lang w:val="hi_IN" w:bidi="hi_IN"/>
        </w:rPr>
      </w:r>
      <w:r>
        <w:rPr>
          <w:lang w:val="hi_IN" w:bidi="hi_IN"/>
        </w:rPr>
        <w:t>अगले दिन, बड़ी बेटी ने छोटी बेटी से कहा, "कल रात मैं अपने पिता के साथ सोई। आओ हम आज रात भी उसे दाखमधु पिलाएँ। और फिर तू जाकर उसके साथ सो, ताकि हम उसके द्वारा अपने परिवारों को आगे बढ़ा सकें।" इसलिए उन्होंने उस रात भी लूत को दाखमधु पिलाया। फिर छोटी बेटी जाकर लूत के साथ सोई, और लूत को यह नहीं पता था कि वह कब लेटी और कब उठी।</w:t>
      </w:r>
    </w:p>
    <w:p>
      <w:pPr/>
      <w:r>
        <w:rPr>
          <w:lang w:val="hi_IN" w:bidi="hi_IN"/>
        </w:rPr>
      </w:r>
      <w:r>
        <w:rPr>
          <w:lang w:val="hi_IN" w:bidi="hi_IN"/>
        </w:rPr>
        <w:t>नाटक को रोकें। छोटी बेटी की भूमिका निभाने वाले व्यक्ति से पूछें, "आप क्या महसूस कर रहे हो या क्या सोच रहे हो?" वह व्यक्ति इस तरह से उत्तर दे सकता है, "मैं वही कर रही हूँ जो मेरी बहन ने मुझे करने के लिए कहा था" या "मैं भी परिवार और वंशजों के लिए उत्सुक हूँ।" नाटक को फिर शुरू करें।</w:t>
      </w:r>
    </w:p>
    <w:p>
      <w:pPr/>
      <w:r>
        <w:rPr>
          <w:lang w:val="hi_IN" w:bidi="hi_IN"/>
        </w:rPr>
      </w:r>
      <w:r>
        <w:rPr>
          <w:lang w:val="hi_IN" w:bidi="hi_IN"/>
        </w:rPr>
        <w:t>लूत की बेटियों के बेटे हुए, और उन बेटों के बहुत सारे बच्चे हुए जो पहाड़ियों में रहते थे। नाटक को समाप्त करें।</w:t>
      </w:r>
      <w:r>
        <w:rPr>
          <w:lang w:val="hi_IN" w:bidi="hi_IN"/>
        </w:rPr>
      </w:r>
    </w:p>
    <w:p>
      <w:pPr>
        <w:pStyle w:val="Heading3"/>
      </w:pPr>
      <w:r>
        <w:rPr>
          <w:lang w:val="hi_IN" w:bidi="hi_IN"/>
        </w:rPr>
        <w:t>आवश्यक जानकारी</w:t>
      </w:r>
    </w:p>
    <w:p>
      <w:pPr/>
      <w:r>
        <w:rPr>
          <w:lang w:val="hi_IN" w:bidi="hi_IN"/>
        </w:rPr>
      </w:r>
      <w:r>
        <w:rPr>
          <w:lang w:val="hi_IN" w:bidi="hi_IN"/>
        </w:rPr>
        <w:t>उत्पत्ति 19:30–38 का ऑडियो संस्करण सबसे आसानी से समझ में आने वाले अनुवाद में सुनें।</w:t>
      </w:r>
    </w:p>
    <w:p>
      <w:pPr/>
      <w:r>
        <w:rPr>
          <w:lang w:val="hi_IN" w:bidi="hi_IN"/>
        </w:rPr>
      </w:r>
      <w:r>
        <w:rPr>
          <w:lang w:val="hi_IN" w:bidi="hi_IN"/>
        </w:rPr>
        <w:t>इस चरण में, समूह इस भाग की प्रमुख शब्दावलियों और पदों पर चर्चा करेगा।</w:t>
      </w:r>
    </w:p>
    <w:p>
      <w:pPr/>
      <w:r>
        <w:rPr>
          <w:lang w:val="hi_IN" w:bidi="hi_IN"/>
        </w:rPr>
      </w:r>
      <w:r>
        <w:rPr>
          <w:lang w:val="hi_IN" w:bidi="hi_IN"/>
        </w:rPr>
        <w:t xml:space="preserve">लूत और उसकी दोनों बेटियाँ पहाड़ियों में रहने के लिए चले गए, क्योंकि लूत सोअर में रहने से डरता था। वे एक </w:t>
      </w:r>
      <w:r>
        <w:rPr>
          <w:b/>
          <w:lang w:val="hi_IN" w:bidi="hi_IN"/>
        </w:rPr>
        <w:t>गुफा</w:t>
      </w:r>
      <w:r>
        <w:rPr>
          <w:lang w:val="hi_IN" w:bidi="hi_IN"/>
        </w:rPr>
        <w:t xml:space="preserve"> में रहते थे। गुफा पहाड़ी में चट्टान से बनी एक खोखली जगह होती है जो अक्सर पहाड़ियों में पाई जाती है। यह लोगों द्वारा नहीं बनाई जाती है।</w:t>
      </w:r>
    </w:p>
    <w:p>
      <w:pPr/>
      <w:r>
        <w:rPr>
          <w:lang w:val="hi_IN" w:bidi="hi_IN"/>
        </w:rPr>
      </w:r>
      <w:r>
        <w:rPr>
          <w:lang w:val="hi_IN" w:bidi="hi_IN"/>
        </w:rPr>
        <w:t xml:space="preserve">एक दिन, बड़ी बेटी ने छोटी बेटी से कहा, "हमारा पिता बूढ़ा है, और इस क्षेत्र में एक भी पुरुष नहीं है जो हमारे साथ सो सकें, जैसे कि सभी लोग करते हैं। आओ हम अपने पिता को </w:t>
      </w:r>
      <w:r>
        <w:rPr>
          <w:b/>
          <w:lang w:val="hi_IN" w:bidi="hi_IN"/>
        </w:rPr>
        <w:t>दाखमधु</w:t>
      </w:r>
      <w:r>
        <w:rPr>
          <w:lang w:val="hi_IN" w:bidi="hi_IN"/>
        </w:rPr>
        <w:t xml:space="preserve"> पिलाएँ, और हम उसके साथ सोएँ, ताकि हम अपने पिता के द्वारा अपने परिवारों को आगे बढ़ा सकें।" दाखमधु एक मादक पेय है जो अंगूर से बनती है। फिर वे बच्चे पैदा करने के लिए “उसके साथ सो सकती थीं” या उसके साथ यौन संबंध बना सकती थीं।</w:t>
      </w:r>
    </w:p>
    <w:p>
      <w:pPr/>
      <w:r>
        <w:rPr>
          <w:lang w:val="hi_IN" w:bidi="hi_IN"/>
        </w:rPr>
      </w:r>
      <w:r>
        <w:rPr>
          <w:lang w:val="hi_IN" w:bidi="hi_IN"/>
        </w:rPr>
        <w:t>यहाँ रुकें और समूह के रूप में चर्चा करें: आप किसी के साथ यौन संबंध बनाने के बारे में सही तरीके से कैसे बात करेंगे? ऑडियो को यहाँ रोकें।</w:t>
      </w:r>
    </w:p>
    <w:p>
      <w:pPr/>
      <w:r>
        <w:rPr>
          <w:lang w:val="hi_IN" w:bidi="hi_IN"/>
        </w:rPr>
      </w:r>
      <w:r>
        <w:rPr>
          <w:lang w:val="hi_IN" w:bidi="hi_IN"/>
        </w:rPr>
        <w:t xml:space="preserve">दोनों बेटियाँ अपने पिता से गर्भवती हो गईं। बड़ी बेटी के एक पुत्र हुआ और उसने उसका नाम </w:t>
      </w:r>
      <w:r>
        <w:rPr>
          <w:b/>
          <w:lang w:val="hi_IN" w:bidi="hi_IN"/>
        </w:rPr>
        <w:t>मोआब</w:t>
      </w:r>
      <w:r>
        <w:rPr>
          <w:lang w:val="hi_IN" w:bidi="hi_IN"/>
        </w:rPr>
        <w:t xml:space="preserve"> रखा। मोआब का अर्थ है "मेरे पिता से" या "पिता का बच्चा।" वह मोआबी लोगों का पूर्वज बना।</w:t>
      </w:r>
    </w:p>
    <w:p>
      <w:pPr/>
      <w:r>
        <w:rPr>
          <w:lang w:val="hi_IN" w:bidi="hi_IN"/>
        </w:rPr>
      </w:r>
      <w:r>
        <w:rPr>
          <w:lang w:val="hi_IN" w:bidi="hi_IN"/>
        </w:rPr>
        <w:t xml:space="preserve">छोटी बेटी के भी एक पुत्र हुआ और उसने उसका नाम </w:t>
      </w:r>
      <w:r>
        <w:rPr>
          <w:b/>
          <w:lang w:val="hi_IN" w:bidi="hi_IN"/>
        </w:rPr>
        <w:t>बेनअम्मी</w:t>
      </w:r>
      <w:r>
        <w:rPr>
          <w:lang w:val="hi_IN" w:bidi="hi_IN"/>
        </w:rPr>
        <w:t xml:space="preserve"> रखा। बेनअम्मी का अर्थ है "मेरे रिश्तेदार का पुत्र।" वह अम्मोनी लोगों का पूर्वज बना।</w:t>
      </w:r>
    </w:p>
    <w:p>
      <w:pPr/>
      <w:r>
        <w:rPr>
          <w:lang w:val="hi_IN" w:bidi="hi_IN"/>
        </w:rPr>
      </w:r>
      <w:r>
        <w:rPr>
          <w:lang w:val="hi_IN" w:bidi="hi_IN"/>
        </w:rPr>
        <w:t>यह भाग बताता है कि ये पुत्र "आज के" मोआबियों और अम्मोनियों के पूर्वज बने। "आज के" उस समय को दर्शाता है जब यह भाग लिखा गया था। इसका अर्थ है कि जब यह कहानी लिखी गई थी, तब भी मोआबी और अम्मोनी उस देश में रहते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सबसे पहले, पूरे समूह को अपनी भाषा में इस भाग को बताने का अभ्यास करना चाहिए।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20:1–18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20:1–18 को सुनें और अपने मनों में रखें। यदि संभव हो तो उत्पत्ति 20:1–18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20:1–18 का ऑडियो संस्करण सबसे सरल अनुवाद में सुनें।</w:t>
      </w:r>
    </w:p>
    <w:p>
      <w:pPr/>
      <w:r>
        <w:rPr>
          <w:lang w:val="hi_IN" w:bidi="hi_IN"/>
        </w:rPr>
      </w:r>
      <w:r>
        <w:rPr>
          <w:lang w:val="hi_IN" w:bidi="hi_IN"/>
        </w:rPr>
        <w:t>इस भाग में लूत से सम्बंधित पिछले भागों के समान ही विषय है। इन भागों में, पुरुष अपनी रक्षा के लिए स्त्रियों का उपयोग करते हैं। पिछले भागों में, लूत ने अपनी बेटियों को सदोम के लोगों को देने की कोशिश की, और इस भाग में अब्राहम अपनी रक्षा के लिए सारा के बारे में झूठ बोलता है। दोनों ही भागों में, परमेश्वर निर्दोष लोगों की रक्षा करता है। पिछले भागों में, परमेश्वर ने जब सदोम को नष्ट किया था, तो परमेश्वर ने लूत और उसके परिवार की रक्षा की थी और इस भाग में परमेश्वर राजा अबीमेलेक की रक्षा करता है।</w:t>
      </w:r>
    </w:p>
    <w:p>
      <w:pPr/>
      <w:r>
        <w:rPr>
          <w:lang w:val="hi_IN" w:bidi="hi_IN"/>
        </w:rPr>
      </w:r>
      <w:r>
        <w:rPr>
          <w:lang w:val="hi_IN" w:bidi="hi_IN"/>
        </w:rPr>
        <w:t>इस भाग में परमेश्वर के लिए सामान्य शब्द का उपयोग इस भाग के अन्त तक किया गया है। अब्राहम वहाँ से निकलकर नेगेव रेगिस्तानी क्षेत्र की ओर चला गया और कुछ समय तक कादेश और शूर के बीच रहा। अब्राहम शायद मम्रे के पास से चला गया था। फिर वह अस्थायी रूप से गरार में रहने लगा।</w:t>
      </w:r>
    </w:p>
    <w:p>
      <w:pPr/>
      <w:r>
        <w:rPr>
          <w:lang w:val="hi_IN" w:bidi="hi_IN"/>
        </w:rPr>
      </w:r>
      <w:r>
        <w:rPr>
          <w:lang w:val="hi_IN" w:bidi="hi_IN"/>
        </w:rPr>
        <w:t>यहाँ रुकें। समूह के रूप में, नक्शे पर नेगेव रेगिस्तान, कादेश, शूर और गरार को देखें। इस ऑडियो को यहाँ रोकें।</w:t>
      </w:r>
    </w:p>
    <w:p>
      <w:pPr/>
      <w:r>
        <w:rPr>
          <w:lang w:val="hi_IN" w:bidi="hi_IN"/>
        </w:rPr>
      </w:r>
      <w:r>
        <w:rPr>
          <w:lang w:val="hi_IN" w:bidi="hi_IN"/>
        </w:rPr>
        <w:t>जब वह गरार में रहता था, तो अब्राहम ने लोगों से अपनी पत्नी सारा का परिचय यह कहकर कराया कि "वह मेरी बहन है।" इसलिए गरार के राजा अबीमेलेक ने सारा को बुलवाया। अबीमेलेक शायद चाहता था कि सारा उसकी पत्नियों में से एक बने। उस संस्कृति में, कई पत्नियाँ और बच्चे होना, धन और शक्ति का प्रतीक माना जाता था।</w:t>
      </w:r>
    </w:p>
    <w:p>
      <w:pPr/>
      <w:r>
        <w:rPr>
          <w:lang w:val="hi_IN" w:bidi="hi_IN"/>
        </w:rPr>
      </w:r>
      <w:r>
        <w:rPr>
          <w:lang w:val="hi_IN" w:bidi="hi_IN"/>
        </w:rPr>
        <w:t>लेकिन एक रात परमेश्वर ने सपने में अबीमेलेक को दर्शन दिया। परमेश्वर ने कहा, "जिस स्त्री को तूने रख लिया है, उसके कारण तू मर जाएगा, क्योंकि वह सुहागिन है!" उस संस्कृति में, लोग शायद ऐसा मानते थे कि अगर कोई किसी और की पत्नी को ले ले तो उसे मृत्यु दण्ड मिलना चाहिए।</w:t>
      </w:r>
    </w:p>
    <w:p>
      <w:pPr/>
      <w:r>
        <w:rPr>
          <w:lang w:val="hi_IN" w:bidi="hi_IN"/>
        </w:rPr>
      </w:r>
      <w:r>
        <w:rPr>
          <w:lang w:val="hi_IN" w:bidi="hi_IN"/>
        </w:rPr>
        <w:t>लेकिन अबीमेलेक अभी तक सारा के पास नहीं गया था। इसका अर्थ है कि अबीमेलेक ने सारा के साथ यौन सम्बन्ध नहीं बनाए थे।</w:t>
      </w:r>
    </w:p>
    <w:p>
      <w:pPr/>
      <w:r>
        <w:rPr>
          <w:lang w:val="hi_IN" w:bidi="hi_IN"/>
        </w:rPr>
      </w:r>
      <w:r>
        <w:rPr>
          <w:lang w:val="hi_IN" w:bidi="hi_IN"/>
        </w:rPr>
        <w:t>इसलिए अबीमेलेक ने कहा, "हे प्रभु, क्या तू निर्दोष जाति का भी घात करेगा? क्या अब्राहम ने यह नहीं कहा, 'वह मेरी बहन है'? और सारा ने खुद मुझे बताया कि अब्राहम उसका भाई है। मैंने तो अपने मन की खराई और अपने व्यवहार की सच्चाई से यह काम किया।" अबीमेलेक ने परमेश्वर को आदर के साथ संबोधित करने के लिए स्वामी या प्रभु शब्द का उपयोग किया। "मन की खराई" वाक्यांश का अर्थ है एक अच्छा विवेक रखना और अच्छे इरादों से काम करना। "व्यवहार की सच्चाई" वाक्यांश का अर्थ है कि अबीमेलेक ने बिना कोई गलती किए काम किया।</w:t>
      </w:r>
    </w:p>
    <w:p>
      <w:pPr/>
      <w:r>
        <w:rPr>
          <w:lang w:val="hi_IN" w:bidi="hi_IN"/>
        </w:rPr>
      </w:r>
      <w:r>
        <w:rPr>
          <w:lang w:val="hi_IN" w:bidi="hi_IN"/>
        </w:rPr>
        <w:t>यहाँ रुकें और समूह के रूप में इस प्रश्न पर चर्चा करें: उस समय के बारे में बताए जब किसी ने यह समझाने का प्रयास किया हो कि उनके इरादे अच्छे थे, भले ही अंत में कुछ बुरा हुआ हो। एक अच्छे विवेक या अच्छी प्रेरणा का वर्णन करने के लिए आप किस प्रकार के शब्दों का प्रयोग करते हैं? इस ऑडियो को यहाँ रोकें।</w:t>
      </w:r>
    </w:p>
    <w:p>
      <w:pPr/>
      <w:r>
        <w:rPr>
          <w:lang w:val="hi_IN" w:bidi="hi_IN"/>
        </w:rPr>
      </w:r>
      <w:r>
        <w:rPr>
          <w:lang w:val="hi_IN" w:bidi="hi_IN"/>
        </w:rPr>
        <w:t>लेकिन परमेश्वर पहले से ही जानता था कि अबीमेलेक निर्दोष था। वास्तव में, परमेश्वर ने खुद अबीमेलेक को सारा को छूने या उसके साथ यौन सम्बन्ध बनाने की अनुमति नहीं देकर उसे कोई गलत या बुरा करने से रोका। इसलिए परमेश्वर ने सपने में उत्तर दिया, "हाँ, मैं भी जानता हूँ कि अपने मन की खराई से तूने यह काम किया है। मैंने तुझे मेरे विरूद्ध पाप करने से रोका, और तुझे उसे छूने नहीं दिया।" "परमेश्वर के विरुद्ध पाप करना" वाक्यांश का अर्थ है कोई गलत या बुरा काम करके परमेश्वर को नाराज़ करना। "उसे छूने" का अर्थ है सारा के साथ यौन सम्बन्ध बनाना।</w:t>
      </w:r>
    </w:p>
    <w:p>
      <w:pPr/>
      <w:r>
        <w:rPr>
          <w:lang w:val="hi_IN" w:bidi="hi_IN"/>
        </w:rPr>
      </w:r>
      <w:r>
        <w:rPr>
          <w:lang w:val="hi_IN" w:bidi="hi_IN"/>
        </w:rPr>
        <w:t>परमेश्वर ने आगे कहा, "अब्राहम की पत्नी को उसे लौटा दे, क्योंकि वह भविष्यद्वक्ता है।" यह पहली बार है जब इन कहानियों में भविष्यद्वक्ता शब्द का उपयोग किया गया है। भविष्यद्वक्ता परमेश्वर के संदेशवाहक थे। उन्होंने लोगों को बताया कि परमेश्वर क्या कहना चाहता था। लेकिन यहाँ परमेश्वर ने भविष्यद्वक्ता शब्द का उपयोग, अब्राहम के परमेश्वर के साथ करीबी रिश्ते को दर्शाने के लिए किया। परमेश्वर ने अबीमेलेक से कहा कि अब्राहम उसके लिए परमेश्वर से प्रार्थना करेगा।</w:t>
      </w:r>
    </w:p>
    <w:p>
      <w:pPr/>
      <w:r>
        <w:rPr>
          <w:lang w:val="hi_IN" w:bidi="hi_IN"/>
        </w:rPr>
      </w:r>
      <w:r>
        <w:rPr>
          <w:lang w:val="hi_IN" w:bidi="hi_IN"/>
        </w:rPr>
        <w:t>यहाँ रुकें और समूह के रूप में इस प्रश्न पर चर्चा करें: आप अपनी संस्कृति में भविष्यद्वक्ताओं को क्या कहते हैं और वे क्या करते हैं? इस ऑडियो को यहाँ रोकें।</w:t>
      </w:r>
    </w:p>
    <w:p>
      <w:pPr/>
      <w:r>
        <w:rPr>
          <w:lang w:val="hi_IN" w:bidi="hi_IN"/>
        </w:rPr>
      </w:r>
      <w:r>
        <w:rPr>
          <w:lang w:val="hi_IN" w:bidi="hi_IN"/>
        </w:rPr>
        <w:t>परमेश्वर ने आगे कहा, "अब्राहम तेरे लिए प्रार्थना करेगा, तो तू जीवित रहेगा। परन्तु यदि तू सारा को नहीं लौटाएगा, तो तू और तेरे सभी लोग मर जाएँगे।"</w:t>
      </w:r>
    </w:p>
    <w:p>
      <w:pPr/>
      <w:r>
        <w:rPr>
          <w:lang w:val="hi_IN" w:bidi="hi_IN"/>
        </w:rPr>
      </w:r>
      <w:r>
        <w:rPr>
          <w:lang w:val="hi_IN" w:bidi="hi_IN"/>
        </w:rPr>
        <w:t>अगली सुबह जल्दी, अबीमेलेक ने अपने सभी अधिकारियों को इकट्ठा किया और उन्हें बताया कि क्या हुआ था। वे डर गए थे।</w:t>
      </w:r>
    </w:p>
    <w:p>
      <w:pPr/>
      <w:r>
        <w:rPr>
          <w:lang w:val="hi_IN" w:bidi="hi_IN"/>
        </w:rPr>
      </w:r>
      <w:r>
        <w:rPr>
          <w:lang w:val="hi_IN" w:bidi="hi_IN"/>
        </w:rPr>
        <w:t>फिर अबीमेलेक ने अब्राहम को बुलाया। उसने अब्राहम से कहा, "तूने हमारे यह क्या किया है? मैंने ऐसा क्या गलत किया है कि इस तरह का व्यवहार किया जाए जिससे मैं और मेरे लोग एक बड़े पाप के दोषी ठहरें? तूने जो मेरे साथ किया है वैसा कभी भी किसी को नहीं करना चाहिए! अब मुझे बता, कि तूने ऐसा क्यों किया?"</w:t>
      </w:r>
    </w:p>
    <w:p>
      <w:pPr/>
      <w:r>
        <w:rPr>
          <w:lang w:val="hi_IN" w:bidi="hi_IN"/>
        </w:rPr>
      </w:r>
      <w:r>
        <w:rPr>
          <w:lang w:val="hi_IN" w:bidi="hi_IN"/>
        </w:rPr>
        <w:t>अब्राहम ने बताया कि उसने अबीमेलेक से क्यों कहा कि सारा उसकी बहन है। अब्राहम ने महसूस किया कि गरार में कोई भी परमेश्वर का भय नहीं मानता। "परमेश्वर का भय" का अर्थ है परमेश्वर का आदर और सम्मान करना। अब्राहम को डर था कि लोग सारा को ज़बरदस्ती ले जाएँगे और उसे पाने के लिए अब्राहम को मार देंगे। इसके अलावा, सारा वास्तव में अब्राहम की सौतेली बहन थी। उनका पिता एक ही है, लेकिन माताएँ अलग हैं।</w:t>
      </w:r>
    </w:p>
    <w:p>
      <w:pPr/>
      <w:r>
        <w:rPr>
          <w:lang w:val="hi_IN" w:bidi="hi_IN"/>
        </w:rPr>
      </w:r>
      <w:r>
        <w:rPr>
          <w:lang w:val="hi_IN" w:bidi="hi_IN"/>
        </w:rPr>
        <w:t>परमेश्वर ने अब्राहम से कहा कि वह अपने पिता के क्षेत्र को छोड़कर एक स्थान से दूसरे स्थान पर निकले। इस कारण, अब्राहम ने सारा से कहा कि वह नए स्थानों में सभी को बताए कि वह उसकी बहन है ताकि हर नए स्थान में अब्राहम का जीवन सुरक्षित रहे।</w:t>
      </w:r>
    </w:p>
    <w:p>
      <w:pPr/>
      <w:r>
        <w:rPr>
          <w:lang w:val="hi_IN" w:bidi="hi_IN"/>
        </w:rPr>
      </w:r>
      <w:r>
        <w:rPr>
          <w:lang w:val="hi_IN" w:bidi="hi_IN"/>
        </w:rPr>
        <w:t>तब अबीमेलेक ने अपनी भेड़-बकरियों, गायों, और दास-दासियों में से कुछ लेकर अब्राहम को दे दिए। ये बहुत कीमती थे और बड़ी संपत्ति के प्रतीक थे। यहाँ, अबीमेलेक शायद स्थानीय रीति-रिवाज का पालन कर रहा था कि यदि कोई अनजाने में किसी और की पत्नी को ले लें तो क्या करना चाहिए।</w:t>
      </w:r>
    </w:p>
    <w:p>
      <w:pPr/>
      <w:r>
        <w:rPr>
          <w:lang w:val="hi_IN" w:bidi="hi_IN"/>
        </w:rPr>
      </w:r>
      <w:r>
        <w:rPr>
          <w:lang w:val="hi_IN" w:bidi="hi_IN"/>
        </w:rPr>
        <w:t>अबीमेलेक ने सारा को भी अब्राहम को लौटा दिया। फिर अबीमेलेक ने अब्राहम से कहा, "देख, मेरा देश तेरे सामने है जहाँ तुझे भाए वहाँ रह।"</w:t>
      </w:r>
    </w:p>
    <w:p>
      <w:pPr/>
      <w:r>
        <w:rPr>
          <w:lang w:val="hi_IN" w:bidi="hi_IN"/>
        </w:rPr>
      </w:r>
      <w:r>
        <w:rPr>
          <w:lang w:val="hi_IN" w:bidi="hi_IN"/>
        </w:rPr>
        <w:t>फिर अबीमेलेक ने सारा से कहा, "देख, मैंने तेरे भाई को रूपे के एक हजार टुकड़े दिए हैं। यह तेरे विरुद्ध अपराध को छिपाने के लिए है ताकि सभी को पता चल जाए कि तूने कुछ भी गलत नहीं किया है।" "तेरे विरुद्ध अपराध को छिपाने के लिए" वाक्यांश का अर्थ है कि अबीमेलेक अब्राहम को एक उपहार देना चाहता था ताकि यह दिखा सके कि उसने सारा के साथ कोई यौन सम्बन्ध नहीं बनाए। या हो सकता है कि यह अबीमेलेक द्वारा अब्राहम से सारा को लेने के बदले में चुकाई गई कीमत हो।</w:t>
      </w:r>
    </w:p>
    <w:p>
      <w:pPr/>
      <w:r>
        <w:rPr>
          <w:lang w:val="hi_IN" w:bidi="hi_IN"/>
        </w:rPr>
      </w:r>
      <w:r>
        <w:rPr>
          <w:lang w:val="hi_IN" w:bidi="hi_IN"/>
        </w:rPr>
        <w:t>यहाँ रुकें और समूह के रूप में इस प्रश्न पर चर्चा करें: आपकी संस्कृति में क्या होता है जब एक पुरुष किसी दूसरे पुरुष की पत्नी को ले लेता है? इस ऑडियो को यहाँ रोकें।</w:t>
      </w:r>
    </w:p>
    <w:p>
      <w:pPr/>
      <w:r>
        <w:rPr>
          <w:lang w:val="hi_IN" w:bidi="hi_IN"/>
        </w:rPr>
      </w:r>
      <w:r>
        <w:rPr>
          <w:lang w:val="hi_IN" w:bidi="hi_IN"/>
        </w:rPr>
        <w:t>यहोवा ने अब्राहम की पत्नी सारा के कारण अबीमेलेक की पत्नी और उसकी दासियों को संतान पैदा करने से रोक रखा था। इसलिए अब्राहम ने परमेश्वर से प्रार्थना की, और परमेश्वर ने अबीमेलेक, उसकी पत्नी और उसकी सभी दासियों को चंगा किया ताकि वे फिर से बच्चे पैदा कर सकें।</w:t>
      </w:r>
      <w:r>
        <w:rPr>
          <w:lang w:val="hi_IN" w:bidi="hi_IN"/>
        </w:rPr>
      </w:r>
    </w:p>
    <w:p>
      <w:pPr>
        <w:pStyle w:val="Heading3"/>
      </w:pPr>
      <w:r>
        <w:rPr>
          <w:lang w:val="hi_IN" w:bidi="hi_IN"/>
        </w:rPr>
        <w:t>घटनाओं को समझाना</w:t>
      </w:r>
    </w:p>
    <w:p>
      <w:pPr/>
      <w:r>
        <w:rPr>
          <w:lang w:val="hi_IN" w:bidi="hi_IN"/>
        </w:rPr>
      </w:r>
      <w:r>
        <w:rPr>
          <w:lang w:val="hi_IN" w:bidi="hi_IN"/>
        </w:rPr>
        <w:t>उत्पत्ति 20:1–18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बाद में, अब्राहम दक्षिण की ओर चला गया। जब वह गरार में परदेशी के रूप में रहता था, तो उसने सारा को अपनी बहन के रूप में बताया, इसलिए राजा अबीमेलेक ने सारा को बुलवाया और उसे वहाँ ले आया जहाँ वह रहता था।</w:t>
      </w:r>
    </w:p>
    <w:p>
      <w:pPr/>
      <w:r>
        <w:rPr>
          <w:lang w:val="hi_IN" w:bidi="hi_IN"/>
        </w:rPr>
      </w:r>
      <w:r>
        <w:rPr>
          <w:b/>
          <w:lang w:val="hi_IN" w:bidi="hi_IN"/>
        </w:rPr>
        <w:t>दूसरे दृश्य में:</w:t>
      </w:r>
      <w:r>
        <w:rPr>
          <w:lang w:val="hi_IN" w:bidi="hi_IN"/>
        </w:rPr>
        <w:t xml:space="preserve"> परमेश्वर ने अबीमेलेक को सपने में दर्शन दिया और उसे बताया कि सारा पहले से ही विवाहित है। अबीमेलेक ने कहा कि वह निर्दोष है, और परमेश्वर ने अबीमेलेक से कहा कि वह सारा को अब्राहम के पास लौटा दे।</w:t>
      </w:r>
    </w:p>
    <w:p>
      <w:pPr/>
      <w:r>
        <w:rPr>
          <w:lang w:val="hi_IN" w:bidi="hi_IN"/>
        </w:rPr>
      </w:r>
      <w:r>
        <w:rPr>
          <w:b/>
          <w:lang w:val="hi_IN" w:bidi="hi_IN"/>
        </w:rPr>
        <w:t>तीसरे दृश्य में:</w:t>
      </w:r>
      <w:r>
        <w:rPr>
          <w:lang w:val="hi_IN" w:bidi="hi_IN"/>
        </w:rPr>
        <w:t xml:space="preserve"> अगली सुबह, अबीमेलेक ने अब्राहम को बुलाया और उससे बात की। अबीमेलेक गुस्सा था कि अब्राहम ने उससे झूठ बोला। अब्राहम ने बताया कि उसने अबीमेलेक से क्यों कहा कि सारा उसकी बहन है।</w:t>
      </w:r>
    </w:p>
    <w:p>
      <w:pPr/>
      <w:r>
        <w:rPr>
          <w:lang w:val="hi_IN" w:bidi="hi_IN"/>
        </w:rPr>
      </w:r>
      <w:r>
        <w:rPr>
          <w:b/>
          <w:lang w:val="hi_IN" w:bidi="hi_IN"/>
        </w:rPr>
        <w:t>चौथे दृश्य में:</w:t>
      </w:r>
      <w:r>
        <w:rPr>
          <w:lang w:val="hi_IN" w:bidi="hi_IN"/>
        </w:rPr>
        <w:t xml:space="preserve"> फिर अबीमेलेक ने अपनी भेड़ बकरियाँ, गायें और दास-दासियों में से कुछ लेकर अब्राहम को दे दिए। अबीमेलेक ने सारा को भी अब्राहम को लौटा दिया।</w:t>
      </w:r>
    </w:p>
    <w:p>
      <w:pPr/>
      <w:r>
        <w:rPr>
          <w:lang w:val="hi_IN" w:bidi="hi_IN"/>
        </w:rPr>
      </w:r>
      <w:r>
        <w:rPr>
          <w:b/>
          <w:lang w:val="hi_IN" w:bidi="hi_IN"/>
        </w:rPr>
        <w:t>पाँचवें दृश्य में:</w:t>
      </w:r>
      <w:r>
        <w:rPr>
          <w:lang w:val="hi_IN" w:bidi="hi_IN"/>
        </w:rPr>
        <w:t xml:space="preserve"> सारा के साथ जो हुआ था, उसके कारण परमेश्वर ने ऐसा कर दिया था कि राजा अबीमेलेक और उसके परिवार में बच्चे नहीं हो सकते थे। लेकिन अब्राहम ने परमेश्वर से प्रार्थना की, और परमेश्वर ने अबीमेलेक और उसके परिवार को चंगा कर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राजा अबीमेलेक</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अबीमेलेक के अधिकारी</w:t>
      </w:r>
    </w:p>
    <w:p>
      <w:pPr>
        <w:pStyle w:val="ListBullet"/>
        <w:spacing w:line="240" w:lineRule="auto"/>
        <w:ind w:left="720"/>
      </w:pPr>
      <w:r>
        <w:rPr>
          <w:lang w:val="hi_IN" w:bidi="hi_IN"/>
        </w:rPr>
      </w:r>
      <w:r>
        <w:rPr>
          <w:lang w:val="hi_IN" w:bidi="hi_IN"/>
        </w:rPr>
        <w:t>और अबीमेलेक का परिवार, जिसमें उसकी पत्नी और दासियाँ भी शामिल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गतिविधि की कल्पना करें। अब्राहम नेगेव की ओर यात्रा करता है। वह कादेश और शूर के बीच में रहता है। फिर वह कुछ समय गरार में रहता है। अब्राहम के पास एक बड़ा परिवार और पशुओं का बड़ा झुण्ड है। अब्राहम का परिवार तम्बू में रहता है।</w:t>
      </w:r>
    </w:p>
    <w:p>
      <w:pPr/>
      <w:r>
        <w:rPr>
          <w:lang w:val="hi_IN" w:bidi="hi_IN"/>
        </w:rPr>
      </w:r>
      <w:r>
        <w:rPr>
          <w:lang w:val="hi_IN" w:bidi="hi_IN"/>
        </w:rPr>
        <w:t>यहाँ रुकें। समूह के रूप में, नक्शे पर नेगेव, कादेश, शूर और गरार को देखें। इस ऑडियो को यहाँ रोकें।</w:t>
      </w:r>
    </w:p>
    <w:p>
      <w:pPr/>
      <w:r>
        <w:rPr>
          <w:lang w:val="hi_IN" w:bidi="hi_IN"/>
        </w:rPr>
      </w:r>
      <w:r>
        <w:rPr>
          <w:lang w:val="hi_IN" w:bidi="hi_IN"/>
        </w:rPr>
        <w:t>जब वह गरार में रहता है, तो अब्राहम लोगों को बताता है कि उसकी पत्नी सारा उसकी बहन है। इसलिए गरार के राजा अबीमेलेक ने सारा को बुलवाया और उसे अपने महल में ले आया, लेकिन उसने अभी तक उसके साथ यौन सम्बन्ध नहीं बनाए। इस कहानी के बाद के भाग से हमें पता चलता है कि अब्राहम के पास सारा को अपनी बहन बताने के दो कारण हैं। उसे डर है कि राजा अबीमेलेक जैसे लोग सारा को अपनी पत्नी बनाने के लिए उसे मार देंगे। इसके अलावा, सारा वास्तव में उसकी सौतेली बहन है। अब्राहम और सारा का पिता एक ही है।</w:t>
      </w:r>
    </w:p>
    <w:p>
      <w:pPr/>
      <w:r>
        <w:rPr>
          <w:lang w:val="hi_IN" w:bidi="hi_IN"/>
        </w:rPr>
      </w:r>
      <w:r>
        <w:rPr>
          <w:lang w:val="hi_IN" w:bidi="hi_IN"/>
        </w:rPr>
        <w:t>दूसरे दृश्य में, राजा अबीमेलेक और परमेश्वर के बीच बातचीत की कल्पना करें। यह बातचीत सपने में होती है। उस रात परमेश्वर सपने में सोते समय अबीमेलेक के पास आता है और कहता है, "जिस स्त्री को तूने रख लिया है, उसके कारण तू मर जाएगा, क्योंकि वह सुहागिन है!"</w:t>
      </w:r>
    </w:p>
    <w:p>
      <w:pPr/>
      <w:r>
        <w:rPr>
          <w:lang w:val="hi_IN" w:bidi="hi_IN"/>
        </w:rPr>
      </w:r>
      <w:r>
        <w:rPr>
          <w:lang w:val="hi_IN" w:bidi="hi_IN"/>
        </w:rPr>
        <w:t>लेकिन अबीमेलेक अभी तक सारा के साथ नहीं सोया था, इसलिए उसने कहा, "हे प्रभु, क्या तू निर्दोष जाति को भी नष्ट करेगा? क्या अब्राहम ने यह नहीं कहा, 'वह मेरी बहन है'? सारा ने खुद कहा, 'हाँ, वह मेरा भाई है।" यहाँ, अबीमेलेक ने एक प्रश्न पूछा जिसके उत्तर की वह उम्मीद नहीं करता है। वह इन प्रश्नों को इसलिए पूछता है ताकि यह जोर दिया जा सके कि अब्राहम और सारा ने क्या कहा था। अबीमेलेक कह रहा है, "कृपया मुझे नष्ट न करें, मैं निर्दोष हूँ! अब्राहम ने मुझे बताया कि सारा केवल उसकी बहन है, और सारा भी सहमत हुई!" अबीमेलेक हैरान और चकित हो जाता है क्योंकि उसे यह नहीं पता था कि सारा अब्राहम की पत्नी है।</w:t>
      </w:r>
    </w:p>
    <w:p>
      <w:pPr/>
      <w:r>
        <w:rPr>
          <w:lang w:val="hi_IN" w:bidi="hi_IN"/>
        </w:rPr>
      </w:r>
      <w:r>
        <w:rPr>
          <w:lang w:val="hi_IN" w:bidi="hi_IN"/>
        </w:rPr>
        <w:t>अबीमेलेक आगे कहता है, "मैंने यह अपने मन की खराई और अपने व्यवहार की सच्चाई से किया है।"</w:t>
      </w:r>
    </w:p>
    <w:p>
      <w:pPr/>
      <w:r>
        <w:rPr>
          <w:lang w:val="hi_IN" w:bidi="hi_IN"/>
        </w:rPr>
      </w:r>
      <w:r>
        <w:rPr>
          <w:lang w:val="hi_IN" w:bidi="hi_IN"/>
        </w:rPr>
        <w:t>फिर भी सपने में, परमेश्वर ने उत्तर दिया, "हाँ, मुझे पता है कि तूने यह अपने मन की खराई और अपने व्यवहार की सच्चाई से किया। यही कारण है कि मैंने तुझे मेरे विरूद्ध पाप करने से रोका, और मैंने तुझे उसे छूने नहीं दिया। अब उसे उसके पति अब्राहम को लौटा दे, और वह तेरे लिए प्रार्थना करेगा, क्योंकि वह भविष्यद्वक्ता है। फिर तू जीवित रहेगा। लेकिन यदि तू उसे नहीं लौटाएगा, तो तू और तेरे सभी लोग निश्चित रूप से मर जाएँगे।"</w:t>
      </w:r>
    </w:p>
    <w:p>
      <w:pPr/>
      <w:r>
        <w:rPr>
          <w:lang w:val="hi_IN" w:bidi="hi_IN"/>
        </w:rPr>
      </w:r>
      <w:r>
        <w:rPr>
          <w:lang w:val="hi_IN" w:bidi="hi_IN"/>
        </w:rPr>
        <w:t>तीसरा दृश्य अगली सुबह होता है। अबीमेलेक सुबह जल्दी उठता है और जल्दी से अपने सभी अधिकारियों को एक साथ बुलाता है। जब वह उन्हें बताता है कि क्या हुआ था, तो उसके अधिकारी डर जाते हैं। फिर अबीमेलेक ने अब्राहम को बुलवाया। जब अबीमेलेक अब्राहम से बात कर रहा था तब अधिकारी शायद वहीं रुके होंगे। अबीमेलेक की सार्वजनिक रूप से माफी और अब्राहम के साथ बातचीत, अब्राहम के छुपे हुए रहस्यों के बिल्कुल विपरीत है। अबीमेलेक और अब्राहम के बीच बातचीत की कल्पना करें। अबीमेलेक ने अब्राहम से पूछा, "तूने हमारे साथ यह क्या किया है? मैंने ऐसा क्या गलत किया है कि मेरे साथ ऐसा व्यवहार हो, और मुझे व मेरे लोगों को इतने बड़े पाप का दोषी ठहराया जाए? जो तूने किया है, वैसा किसी को भी नहीं करना चाहिए!" अबीमेलेक बिना उत्तर की उम्मीद किए ये प्रश्न पूछता है। फिर अबीमेलेक अब्राहम से एक प्रश्न पूछता है, जिसका उत्तर वह चाहता है। "तूने ऐसा क्यों किया?"</w:t>
      </w:r>
    </w:p>
    <w:p>
      <w:pPr/>
      <w:r>
        <w:rPr>
          <w:lang w:val="hi_IN" w:bidi="hi_IN"/>
        </w:rPr>
      </w:r>
      <w:r>
        <w:rPr>
          <w:lang w:val="hi_IN" w:bidi="hi_IN"/>
        </w:rPr>
        <w:t>अब्राहम जवाब देता है, "मैंने सोचा, 'इस स्थान के लोग परमेश्वर का आदर नहीं करते हैं। वे मेरी पत्नी को चाहेंगे और उसे पाने के लिए मुझे मार देंगे।' और वह वास्तव में मेरी बहन है, क्योंकि हम दोनों का पिता एक ही है, लेकिन माताएँ अलग-अलग हैं। मैंने उससे शादी की है। जब परमेश्वर ने मुझे अपने पूर्वजों के घर को छोड़कर एक स्थान से दूसरे स्थान की यात्रा करने के लिए बुलाया, तब मैंने उससे कहा कि वह मुझ पर एक एहसान करे और जहाँ भी हम जाएँ, लोगों से कहे कि मैं उसका भाई हूँ।"</w:t>
      </w:r>
    </w:p>
    <w:p>
      <w:pPr/>
      <w:r>
        <w:rPr>
          <w:lang w:val="hi_IN" w:bidi="hi_IN"/>
        </w:rPr>
      </w:r>
      <w:r>
        <w:rPr>
          <w:lang w:val="hi_IN" w:bidi="hi_IN"/>
        </w:rPr>
        <w:t>चौथे दृश्य में, अबीमेलेक के जवाब की कल्पना करें। अबीमेलेक ने अब्राहम को भेड़ें, गायें, तथा दास-दासियाँ दीं।</w:t>
      </w:r>
    </w:p>
    <w:p>
      <w:pPr/>
      <w:r>
        <w:rPr>
          <w:lang w:val="hi_IN" w:bidi="hi_IN"/>
        </w:rPr>
      </w:r>
      <w:r>
        <w:rPr>
          <w:lang w:val="hi_IN" w:bidi="hi_IN"/>
        </w:rPr>
        <w:t>समूह को भेड़ और गायों की तस्वीर दिखाएँ। इस ऑडियो को यहाँ रोकें।</w:t>
      </w:r>
    </w:p>
    <w:p>
      <w:pPr/>
      <w:r>
        <w:rPr>
          <w:lang w:val="hi_IN" w:bidi="hi_IN"/>
        </w:rPr>
      </w:r>
      <w:r>
        <w:rPr>
          <w:lang w:val="hi_IN" w:bidi="hi_IN"/>
        </w:rPr>
        <w:t>फिर अबीमेलेक अब्राहम से कहता है, "देख, मेरा देश तेरे सामने है जहाँ तुझे भाए वहाँ रह।"</w:t>
      </w:r>
    </w:p>
    <w:p>
      <w:pPr/>
      <w:r>
        <w:rPr>
          <w:lang w:val="hi_IN" w:bidi="hi_IN"/>
        </w:rPr>
      </w:r>
      <w:r>
        <w:rPr>
          <w:lang w:val="hi_IN" w:bidi="hi_IN"/>
        </w:rPr>
        <w:t>फिर अबीमेलेक सारा से कहता है, "देख, मैंने तेरे भाई को रूपे के एक हजार टुकड़े दिए हैं। यह इसलिए है ताकि तू यहाँ अपने सभी लोगों के सामने निर्दोष साबित हो। किसी को भी तुझ पर कुछ गलत करने का शक नहीं होना चाहिए।" यहाँ, अबीमेलेक "देख!" शब्द से शुरू करता है। यह इस बात पर जोर देता है कि वह कुछ महत्वपूर्ण कहने वाला है।</w:t>
      </w:r>
    </w:p>
    <w:p>
      <w:pPr/>
      <w:r>
        <w:rPr>
          <w:lang w:val="hi_IN" w:bidi="hi_IN"/>
        </w:rPr>
      </w:r>
      <w:r>
        <w:rPr>
          <w:lang w:val="hi_IN" w:bidi="hi_IN"/>
        </w:rPr>
        <w:t>आप दृश्य पाँच को अधिक स्पष्ट बनाने के लिए उसके क्रम को पुनः व्यवस्थित करना चाह सकते हैं। अब्राहम की पत्नी सारा के साथ जो हुआ उसके कारण यहोवा ने अबीमेलेक के परिवार में किसी भी स्त्री के लिए बच्चे पैदा करना असंभव बना दिया था। इसलिए अब्राहम ने अबीमेलेक के लिए प्रार्थना की, और परमेश्वर ने अबीमेलेक की पत्नी और उसकी दासियों की देखभाल की ताकि वे बच्चे पैदा कर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20:1–18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राजा अबीमेलेक</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अबीमेलेक के अधिकारी</w:t>
      </w:r>
    </w:p>
    <w:p>
      <w:pPr>
        <w:pStyle w:val="ListBullet"/>
        <w:spacing w:line="240" w:lineRule="auto"/>
        <w:ind w:left="720"/>
      </w:pPr>
      <w:r>
        <w:rPr>
          <w:lang w:val="hi_IN" w:bidi="hi_IN"/>
        </w:rPr>
      </w:r>
      <w:r>
        <w:rPr>
          <w:lang w:val="hi_IN" w:bidi="hi_IN"/>
        </w:rPr>
        <w:t>और अबीमेलेक का परिवार, जिसमें उसकी पत्नी और दासियाँ भी शामिल हैं</w:t>
      </w:r>
    </w:p>
    <w:p>
      <w:pPr/>
      <w:r>
        <w:rPr>
          <w:lang w:val="hi_IN" w:bidi="hi_IN"/>
        </w:rPr>
      </w:r>
      <w:r>
        <w:rPr>
          <w:lang w:val="hi_IN" w:bidi="hi_IN"/>
        </w:rPr>
        <w:t>एक समूह के रूप में, इस भाग का अभिनय दो बार करें। इस भाग का अभिनय आपको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किरदार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 नाटक और सम्भावित उत्तरों का एक उदाहरण है।</w:t>
      </w:r>
    </w:p>
    <w:p>
      <w:pPr/>
      <w:r>
        <w:rPr>
          <w:lang w:val="hi_IN" w:bidi="hi_IN"/>
        </w:rPr>
      </w:r>
      <w:r>
        <w:rPr>
          <w:lang w:val="hi_IN" w:bidi="hi_IN"/>
        </w:rPr>
        <w:t>बाद में, अब्राहम वहाँ से चला जाता है जहाँ वह रहता था। वह नेगेव क्षेत्र की ओर जाता है और कादेश और शूर के बीच रहता है। कुछ समय के लिए वह गरार में रहता है, और वहाँ रहते हुए वह लोगों को बताता है कि उसकी पत्नी सारा उसकी बहन है। इसलिए गरार के राजा अबीमेलेक ने सारा को बुलवाया और उसे ले लिया।</w:t>
      </w:r>
    </w:p>
    <w:p>
      <w:pPr/>
      <w:r>
        <w:rPr>
          <w:lang w:val="hi_IN" w:bidi="hi_IN"/>
        </w:rPr>
      </w:r>
      <w:r>
        <w:rPr>
          <w:lang w:val="hi_IN" w:bidi="hi_IN"/>
        </w:rPr>
        <w:t>लेकिन एक रात परमेश्वर सपने में अबीमेलेक के पास आता है। परमेश्वर कहता है, "जिस स्त्री को तूने रख लिया है, उसके कारण तू मर जाएगा, क्योंकि वह सुहागिन है।"</w:t>
      </w:r>
    </w:p>
    <w:p>
      <w:pPr/>
      <w:r>
        <w:rPr>
          <w:lang w:val="hi_IN" w:bidi="hi_IN"/>
        </w:rPr>
      </w:r>
      <w:r>
        <w:rPr>
          <w:lang w:val="hi_IN" w:bidi="hi_IN"/>
        </w:rPr>
        <w:t>अबीमेलेक सारा के साथ नहीं सोया है, इसलिए उसने उत्तर दिया, "हे प्रभु, क्या तू ऐसी जाति को नष्ट करेगा जिसने कुछ गलत नहीं किया है? क्या अब्राहम ने मुझे नहीं बताया कि वह उसकी बहन है और सारा ने भी यह नहीं कहा कि अब्राहम उसका भाई है? मैंने यह निर्दोष और अच्छे विवेक के साथ किया है।"</w:t>
      </w:r>
    </w:p>
    <w:p>
      <w:pPr/>
      <w:r>
        <w:rPr>
          <w:lang w:val="hi_IN" w:bidi="hi_IN"/>
        </w:rPr>
      </w:r>
      <w:r>
        <w:rPr>
          <w:lang w:val="hi_IN" w:bidi="hi_IN"/>
        </w:rPr>
        <w:t>नाटक को रोकें। अबीमेलेक का किरदार निभाने वाले व्यक्ति से पूछें, "आप कैसा महसूस कर रहे हैं या क्या सोच रहे हैं?" वह व्यक्ति इस तरह से उत्तर दे सकता है, "मैं डर हुआ और हैरान हूँ!" या "मैं परमेश्वर से विनती कर रहा हूँ कि वह मुझे और मेरे लोगों को न मारे क्योंकि मैंने गलती से एक विवाहित स्त्री को ले लिया है।" नाटक को फिर शुरू करें।</w:t>
      </w:r>
    </w:p>
    <w:p>
      <w:pPr/>
      <w:r>
        <w:rPr>
          <w:lang w:val="hi_IN" w:bidi="hi_IN"/>
        </w:rPr>
      </w:r>
      <w:r>
        <w:rPr>
          <w:lang w:val="hi_IN" w:bidi="hi_IN"/>
        </w:rPr>
        <w:t>फिर परमेश्वर ने सपने में अबीमेलेक से कहा, "हाँ, मुझे पता है कि तूने निर्दोष और अच्छे विवेक के साथ यह किया है, इसलिए मैंने तुझे मेरे खिलाफ पाप करने से रोका। यही कारण है कि मैंने तुझे उसे छूने नहीं दिया। अब अब्राहम की पत्नी को लौटा दे, क्योंकि वह भविष्यद्वक्ता है। वह तेरे लिए प्रार्थना करेगा, और तू जीवित रहेगा। लेकिन यदि तू उसे नहीं लौटाएगा, तो तू और तेरे लोग मर जाएँगे।"</w:t>
      </w:r>
    </w:p>
    <w:p>
      <w:pPr/>
      <w:r>
        <w:rPr>
          <w:lang w:val="hi_IN" w:bidi="hi_IN"/>
        </w:rPr>
      </w:r>
      <w:r>
        <w:rPr>
          <w:lang w:val="hi_IN" w:bidi="hi_IN"/>
        </w:rPr>
        <w:t>नाटक को रोकें। परमेश्वर का किरदार निभाने वाले व्यक्ति से पूछें, "आप कैसा महसूस कर रहे हैं या क्या सोच रहे हैं?" वह व्यक्ति शायद इस तरह से उत्तर दे सकता है, "मैं अबीमेलेक को सही काम करने का मौका देना चाहता हूँ" या "मैं अबीमेलेक को चेतावनी देना चाहता हूँ कि वह सारा के साथ न सोए और उसे अब्राहम के पास लौटा दूँ।" नाटक को फिर शुरू करें।</w:t>
      </w:r>
    </w:p>
    <w:p>
      <w:pPr/>
      <w:r>
        <w:rPr>
          <w:lang w:val="hi_IN" w:bidi="hi_IN"/>
        </w:rPr>
      </w:r>
      <w:r>
        <w:rPr>
          <w:lang w:val="hi_IN" w:bidi="hi_IN"/>
        </w:rPr>
        <w:t>अबीमेलेक अगली सुबह जल्दी उठता है और अपने सभी अधिकारियों को बुलाता है। जब उसने उन्हें बताया कि क्या हुआ था, तो वे डर गए। तब अबीमेलेक ने अब्राहम को बुलवाया। उसने अब्राहम से कहा, "तूने हमारे साथ क्या किया है? मैंने तेरा क्या बिगाड़ा है कि तूने मुझसे और मेरे लोगों से ऐसा भयानक काम करवाया? तूने मेरे साथ ऐसा काम किया है जो कभी नहीं करना चाहिए था। अब मुझे बता, तूने ऐसा क्यों किया?"</w:t>
      </w:r>
    </w:p>
    <w:p>
      <w:pPr/>
      <w:r>
        <w:rPr>
          <w:lang w:val="hi_IN" w:bidi="hi_IN"/>
        </w:rPr>
      </w:r>
      <w:r>
        <w:rPr>
          <w:lang w:val="hi_IN" w:bidi="hi_IN"/>
        </w:rPr>
        <w:t>नाटक को रोकें। अबीमेलेक का किरदार निभाने वाले व्यक्ति से पूछें, "आप कैसा महसूस कर रहे हैं या क्या सोच रहे हैं?" वह व्यक्ति इस तरह से उत्तर दे सकता है, "मैं डर गया हूँ" या "मैं बहुत गुस्सा हूँ कि अब्राहम ने मुझे इस स्थिति में डाल दिया है" या "मैं कुछ भी छुपाकर नहीं करना चाहता, और मैं यह सुनिश्चित करना चाहता हूँ कि मैं इस समस्या को सार्वजनिक रूप से ठीक करूँ।" नाटक को फिर शुरू करें।</w:t>
      </w:r>
    </w:p>
    <w:p>
      <w:pPr/>
      <w:r>
        <w:rPr>
          <w:lang w:val="hi_IN" w:bidi="hi_IN"/>
        </w:rPr>
      </w:r>
      <w:r>
        <w:rPr>
          <w:lang w:val="hi_IN" w:bidi="hi_IN"/>
        </w:rPr>
        <w:t>अब्राहम ने उत्तर दिया, "मैंने अपने आप से कहा कि यहाँ परमेश्वर का कोई भय नहीं है और लोग मेरी पत्नी को पाने के लिए मुझे मार देंगे। और वह वास्तव में मेरी बहन है। हमारा पिता एक ही है, लेकिन माताएँ अलग-अलग हैं, और वह मेरी पत्नी बन गई। जब परमेश्वर ने मुझसे अपने पिता के घर को छोड़कर एक स्थान से दूसरे स्थान पर जाने के लिए कहा, तब मैंने सारा से कहा कि वह मेरे प्रति अपनी निष्ठा दिखाने के लिए लोगों से कहे कि मैं उसका भाई हूँ।"</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तरह से उत्तर दे सकता है, "मैं बहाने बनाने की कोशिश कर रहा हूँ" या "मैं यह समझाने की कोशिश कर रहा हूँ कि क्या हुआ" या "अबीमेलेक आगे क्या करेगा, उससे मैं डर गया।" नाटक को फिर शुरू करें।</w:t>
      </w:r>
    </w:p>
    <w:p>
      <w:pPr/>
      <w:r>
        <w:rPr>
          <w:lang w:val="hi_IN" w:bidi="hi_IN"/>
        </w:rPr>
      </w:r>
      <w:r>
        <w:rPr>
          <w:lang w:val="hi_IN" w:bidi="hi_IN"/>
        </w:rPr>
        <w:t>फिर अबीमेलेक ने अब्राहम को कुछ भेड़-बकरियाँ, गायें, और दास-दासियाँ दीं। उसने सारा को भी अब्राहम को लौटा दिया। फिर अबीमेलेक ने कहा, "मेरे देश को देख और ऐसा स्थान चुन ले जहाँ तू रहना चाहे।" और अबीमेलेक ने सारा से कहा, "देख, मैं तेरे भाई को चाँदी के हज़ार सिक्के दे रहा हूँ, ताकि सबको पता चले कि तूने कोई गलत काम नहीं किया है।"</w:t>
      </w:r>
    </w:p>
    <w:p>
      <w:pPr/>
      <w:r>
        <w:rPr>
          <w:lang w:val="hi_IN" w:bidi="hi_IN"/>
        </w:rPr>
      </w:r>
      <w:r>
        <w:rPr>
          <w:lang w:val="hi_IN" w:bidi="hi_IN"/>
        </w:rPr>
        <w:t>नाटक को समाप्त करें। अबीमेलेक का किरदार निभाने वाले व्यक्ति से पूछें, "आप कैसा महसूस कर रहे हैं या क्या सोच रहे हैं?" वह व्यक्ति इस तरह से उत्तर दे सकता है, "मैं यह सुनिश्चित करना चाहता हूँ कि सारा शर्मिंदा या लज्जित न हो" या "सारा जो एक विवाहित स्त्री है, उसको अपने साथ ले जाने की भरपाई के लिए मुझे यही करना चाहिए।"</w:t>
      </w:r>
    </w:p>
    <w:p>
      <w:pPr/>
      <w:r>
        <w:rPr>
          <w:lang w:val="hi_IN" w:bidi="hi_IN"/>
        </w:rPr>
      </w:r>
      <w:r>
        <w:rPr>
          <w:lang w:val="hi_IN" w:bidi="hi_IN"/>
        </w:rPr>
        <w:t>यहोवा ने अब्राहम की पत्नी सारा के कारण अबीमेलेक के परिवार की सभी स्त्रियों को बच्चे पैदा करने से रोक रखा था। इसलिए अब्राहम ने परमेश्वर से प्रार्थना की, और परमेश्वर ने अबीमेलेक, उसकी पत्नी और उसकी दासियों को चंगा किया ताकि वे फिर से बच्चे पैदा कर सकें।</w:t>
      </w:r>
      <w:r>
        <w:rPr>
          <w:lang w:val="hi_IN" w:bidi="hi_IN"/>
        </w:rPr>
      </w:r>
    </w:p>
    <w:p>
      <w:pPr>
        <w:pStyle w:val="Heading3"/>
      </w:pPr>
      <w:r>
        <w:rPr>
          <w:lang w:val="hi_IN" w:bidi="hi_IN"/>
        </w:rPr>
        <w:t>आवश्यक जानकारी</w:t>
      </w:r>
    </w:p>
    <w:p>
      <w:pPr/>
      <w:r>
        <w:rPr>
          <w:lang w:val="hi_IN" w:bidi="hi_IN"/>
        </w:rPr>
      </w:r>
      <w:r>
        <w:rPr>
          <w:lang w:val="hi_IN" w:bidi="hi_IN"/>
        </w:rPr>
        <w:t>उत्पत्ति 20:1–18 का ऑडियो संस्करण सबसे आसानी से समझ में आने वाले अनुवाद में सुनें।</w:t>
      </w:r>
    </w:p>
    <w:p>
      <w:pPr/>
      <w:r>
        <w:rPr>
          <w:lang w:val="hi_IN" w:bidi="hi_IN"/>
        </w:rPr>
      </w:r>
      <w:r>
        <w:rPr>
          <w:lang w:val="hi_IN" w:bidi="hi_IN"/>
        </w:rPr>
        <w:t>इस चरण में, समूह इस भाग की मुख्य शब्दावली और पदों पर चर्चा करेगा।</w:t>
      </w:r>
    </w:p>
    <w:p>
      <w:pPr/>
      <w:r>
        <w:rPr>
          <w:lang w:val="hi_IN" w:bidi="hi_IN"/>
        </w:rPr>
      </w:r>
      <w:r>
        <w:rPr>
          <w:b/>
          <w:lang w:val="hi_IN" w:bidi="hi_IN"/>
        </w:rPr>
        <w:t>परमेश्वर</w:t>
      </w:r>
      <w:r>
        <w:rPr>
          <w:lang w:val="hi_IN" w:bidi="hi_IN"/>
        </w:rPr>
        <w:t xml:space="preserve"> के लिए सामान्य शब्द, </w:t>
      </w:r>
      <w:r>
        <w:rPr>
          <w:b/>
          <w:lang w:val="hi_IN" w:bidi="hi_IN"/>
        </w:rPr>
        <w:t>एलोहीम</w:t>
      </w:r>
      <w:r>
        <w:rPr>
          <w:lang w:val="hi_IN" w:bidi="hi_IN"/>
        </w:rPr>
        <w:t xml:space="preserve"> का उपयोग इस पूरे भाग में अन्त तक किया गया है। परमेश्वर के लिए उसी शब्द का उपयोग करें जिसका उपयोग आपने पिछली कहानियों में किया है, और याद रखें कि </w:t>
      </w:r>
      <w:r>
        <w:rPr>
          <w:lang w:val="hi_IN" w:bidi="hi_IN"/>
        </w:rPr>
        <w:t>परमेश्वर</w:t>
      </w:r>
      <w:r>
        <w:rPr>
          <w:lang w:val="hi_IN" w:bidi="hi_IN"/>
        </w:rPr>
        <w:t xml:space="preserve"> शब्द मुख्य शब्दावली में है।</w:t>
      </w:r>
    </w:p>
    <w:p>
      <w:pPr/>
      <w:r>
        <w:rPr>
          <w:lang w:val="hi_IN" w:bidi="hi_IN"/>
        </w:rPr>
      </w:r>
      <w:r>
        <w:rPr>
          <w:lang w:val="hi_IN" w:bidi="hi_IN"/>
        </w:rPr>
        <w:t xml:space="preserve">बाद में, अब्राहम दक्षिण की ओर नेगेव की ओर चला गया। वह कुछ समय तक शूर और कादेश के बीच में रहा। फिर वह कुछ समय के लिए गरार में रहा। वहाँ रहते हुए अब्राहम ने लोगों से अपनी पत्नी सारा का परिचय यह कहकर कराया कि वह उसकी बहन है। इसलिए </w:t>
      </w:r>
      <w:r>
        <w:rPr>
          <w:b/>
          <w:lang w:val="hi_IN" w:bidi="hi_IN"/>
        </w:rPr>
        <w:t>राजा</w:t>
      </w:r>
      <w:r>
        <w:rPr>
          <w:lang w:val="hi_IN" w:bidi="hi_IN"/>
        </w:rPr>
        <w:t xml:space="preserve"> अबीमेलेक ने सारा को बुलवाया और उसे ले लिया। राजा वह होता है जो किसी शहर या क्षेत्र पर शासन करता है। राजा के लिए उसी शब्द का उपयोग करें जो आपने पिछली कहानियों में उपयोग किया है। </w:t>
      </w:r>
      <w:r>
        <w:rPr>
          <w:lang w:val="hi_IN" w:bidi="hi_IN"/>
        </w:rPr>
        <w:t>राजा</w:t>
      </w:r>
      <w:r>
        <w:rPr>
          <w:lang w:val="hi_IN" w:bidi="hi_IN"/>
        </w:rPr>
        <w:t xml:space="preserve"> शब्द मुख्य शब्दावली में है।</w:t>
      </w:r>
    </w:p>
    <w:p>
      <w:pPr/>
      <w:r>
        <w:rPr>
          <w:lang w:val="hi_IN" w:bidi="hi_IN"/>
        </w:rPr>
      </w:r>
      <w:r>
        <w:rPr>
          <w:lang w:val="hi_IN" w:bidi="hi_IN"/>
        </w:rPr>
        <w:t xml:space="preserve">एक रात, परमेश्वर अबीमेलेक के पास </w:t>
      </w:r>
      <w:r>
        <w:rPr>
          <w:b/>
          <w:lang w:val="hi_IN" w:bidi="hi_IN"/>
        </w:rPr>
        <w:t>सपने</w:t>
      </w:r>
      <w:r>
        <w:rPr>
          <w:lang w:val="hi_IN" w:bidi="hi_IN"/>
        </w:rPr>
        <w:t xml:space="preserve"> में आया। परमेश्वर ने कहा, "जिस स्त्री को तूने रख लिया है, उसके कारण तू मर जाएगा, क्योंकि वह सुहागिन है।" सपना आमतौर पर तब आता है जब कोई सो रहा होता है। सपने के बारे में अधिक जानकारी के लिए, मुख्य शब्दावली में </w:t>
      </w:r>
      <w:r>
        <w:rPr>
          <w:b/>
          <w:lang w:val="hi_IN" w:bidi="hi_IN"/>
        </w:rPr>
        <w:t>सपना</w:t>
      </w:r>
      <w:r>
        <w:rPr>
          <w:lang w:val="hi_IN" w:bidi="hi_IN"/>
        </w:rPr>
        <w:t xml:space="preserve"> शब्द देखें।</w:t>
      </w:r>
    </w:p>
    <w:p>
      <w:pPr/>
      <w:r>
        <w:rPr>
          <w:lang w:val="hi_IN" w:bidi="hi_IN"/>
        </w:rPr>
      </w:r>
      <w:r>
        <w:rPr>
          <w:lang w:val="hi_IN" w:bidi="hi_IN"/>
        </w:rPr>
        <w:t>अबीमेलेक सारा के साथ नहीं सोया था, इसलिए उसने उत्तर दिया, "</w:t>
      </w:r>
      <w:r>
        <w:rPr>
          <w:b/>
          <w:lang w:val="hi_IN" w:bidi="hi_IN"/>
        </w:rPr>
        <w:t>अदोनाई</w:t>
      </w:r>
      <w:r>
        <w:rPr>
          <w:lang w:val="hi_IN" w:bidi="hi_IN"/>
        </w:rPr>
        <w:t xml:space="preserve">, </w:t>
      </w:r>
      <w:r>
        <w:rPr>
          <w:b/>
          <w:lang w:val="hi_IN" w:bidi="hi_IN"/>
        </w:rPr>
        <w:t>परमेश्वर</w:t>
      </w:r>
      <w:r>
        <w:rPr>
          <w:lang w:val="hi_IN" w:bidi="hi_IN"/>
        </w:rPr>
        <w:t xml:space="preserve">, या </w:t>
      </w:r>
      <w:r>
        <w:rPr>
          <w:b/>
          <w:lang w:val="hi_IN" w:bidi="hi_IN"/>
        </w:rPr>
        <w:t>प्रभु</w:t>
      </w:r>
      <w:r>
        <w:rPr>
          <w:lang w:val="hi_IN" w:bidi="hi_IN"/>
        </w:rPr>
        <w:t xml:space="preserve">, क्या तू निर्दोष </w:t>
      </w:r>
      <w:r>
        <w:rPr>
          <w:b/>
          <w:lang w:val="hi_IN" w:bidi="hi_IN"/>
        </w:rPr>
        <w:t>जाति</w:t>
      </w:r>
      <w:r>
        <w:rPr>
          <w:lang w:val="hi_IN" w:bidi="hi_IN"/>
        </w:rPr>
        <w:t xml:space="preserve"> को नष्ट करेगा?" यहाँ, अबीमेलेक ने परमेश्वर को दर्शाने के लिए अदोनाई शब्द का उपयोग किया। अदोनाई एक सम्मानजनक शब्द था जिसका अर्थ है स्वामी, परमेश्वर या प्रभु। मुख्य शब्दावली में </w:t>
      </w:r>
      <w:r>
        <w:rPr>
          <w:b/>
          <w:lang w:val="hi_IN" w:bidi="hi_IN"/>
        </w:rPr>
        <w:t>अदोनाई</w:t>
      </w:r>
      <w:r>
        <w:rPr>
          <w:lang w:val="hi_IN" w:bidi="hi_IN"/>
        </w:rPr>
        <w:t xml:space="preserve"> या </w:t>
      </w:r>
      <w:r>
        <w:rPr>
          <w:lang w:val="hi_IN" w:bidi="hi_IN"/>
        </w:rPr>
        <w:t>परमेश्वर</w:t>
      </w:r>
      <w:r>
        <w:rPr>
          <w:lang w:val="hi_IN" w:bidi="hi_IN"/>
        </w:rPr>
        <w:t xml:space="preserve"> शब्द देखें और यहाँ उसी शब्द का प्रयोग करें जिसका उपयोग आपने पिछली कहानियों में किया है।</w:t>
      </w:r>
    </w:p>
    <w:p>
      <w:pPr/>
      <w:r>
        <w:rPr>
          <w:lang w:val="hi_IN" w:bidi="hi_IN"/>
        </w:rPr>
      </w:r>
      <w:r>
        <w:rPr>
          <w:b/>
          <w:lang w:val="hi_IN" w:bidi="hi_IN"/>
        </w:rPr>
        <w:t>जाति</w:t>
      </w:r>
      <w:r>
        <w:rPr>
          <w:lang w:val="hi_IN" w:bidi="hi_IN"/>
        </w:rPr>
        <w:t xml:space="preserve"> का अर्थ उन लोगों के समूह से है जिनका एक विशेष क्षेत्र और सरकार होती है। जाति के बारे में अधिक जानकारी के लिए, मुख्य शब्दावली में </w:t>
      </w:r>
      <w:r>
        <w:rPr>
          <w:lang w:val="hi_IN" w:bidi="hi_IN"/>
        </w:rPr>
        <w:t>जाति</w:t>
      </w:r>
      <w:r>
        <w:rPr>
          <w:lang w:val="hi_IN" w:bidi="hi_IN"/>
        </w:rPr>
        <w:t xml:space="preserve"> शब्द देखें।</w:t>
      </w:r>
    </w:p>
    <w:p>
      <w:pPr/>
      <w:r>
        <w:rPr>
          <w:lang w:val="hi_IN" w:bidi="hi_IN"/>
        </w:rPr>
      </w:r>
      <w:r>
        <w:rPr>
          <w:lang w:val="hi_IN" w:bidi="hi_IN"/>
        </w:rPr>
        <w:t xml:space="preserve">परमेश्वर ने उत्तर दिया, "मुझे पता है कि तूने यह मन की खराई और व्यवहार की सच्चाई से किया है। मैंने तुझे मेरे विरूद्ध </w:t>
      </w:r>
      <w:r>
        <w:rPr>
          <w:b/>
          <w:lang w:val="hi_IN" w:bidi="hi_IN"/>
        </w:rPr>
        <w:t>पाप</w:t>
      </w:r>
      <w:r>
        <w:rPr>
          <w:lang w:val="hi_IN" w:bidi="hi_IN"/>
        </w:rPr>
        <w:t xml:space="preserve"> करने से रोका, और तुझे उसे छूने नहीं दिया।" पाप परमेश्वर के प्रति अवज्ञा के काम को दिखाता है। मुख्य शब्दावली में </w:t>
      </w:r>
      <w:r>
        <w:rPr>
          <w:lang w:val="hi_IN" w:bidi="hi_IN"/>
        </w:rPr>
        <w:t>पाप</w:t>
      </w:r>
      <w:r>
        <w:rPr>
          <w:lang w:val="hi_IN" w:bidi="hi_IN"/>
        </w:rPr>
        <w:t xml:space="preserve"> शब्द देखें और यहाँ उसी शब्द का प्रयोग करें जिसका उपयोग आपने पिछली कहानियों में किया है।</w:t>
      </w:r>
    </w:p>
    <w:p>
      <w:pPr/>
      <w:r>
        <w:rPr>
          <w:lang w:val="hi_IN" w:bidi="hi_IN"/>
        </w:rPr>
      </w:r>
      <w:r>
        <w:rPr>
          <w:lang w:val="hi_IN" w:bidi="hi_IN"/>
        </w:rPr>
        <w:t xml:space="preserve">परमेश्वर ने आगे कहा, "अब्राहम की पत्नी को उसे लौटा दे, क्योंकि वह </w:t>
      </w:r>
      <w:r>
        <w:rPr>
          <w:b/>
          <w:lang w:val="hi_IN" w:bidi="hi_IN"/>
        </w:rPr>
        <w:t>भविष्यद्वक्ता</w:t>
      </w:r>
      <w:r>
        <w:rPr>
          <w:lang w:val="hi_IN" w:bidi="hi_IN"/>
        </w:rPr>
        <w:t xml:space="preserve"> है।" भविष्यद्वक्ता उस व्यक्ति को दर्शाता है जो परमेश्वर की बुलाहट और संदेश को प्राप्त करता है, परमेश्वर के संदेश को लोगों तक पहुँचाता है, और जानता है कि उसका सबसे महत्वपूर्ण काम परमेश्वर के संदेश को लोगों तक पहुँचाना है। यहाँ, भविष्यद्वक्ता उस व्यक्ति को दर्शाता है जिसका परमेश्वर के साथ करीबी रिश्ता है और जो परमेश्वर से बात करता है।</w:t>
      </w:r>
    </w:p>
    <w:p>
      <w:pPr/>
      <w:r>
        <w:rPr>
          <w:lang w:val="hi_IN" w:bidi="hi_IN"/>
        </w:rPr>
      </w:r>
      <w:r>
        <w:rPr>
          <w:lang w:val="hi_IN" w:bidi="hi_IN"/>
        </w:rPr>
        <w:t xml:space="preserve">यहाँ रुकें और समूह के रूप में चर्चा करें: आप भविष्यद्वक्ता के लिए किस शब्द का उपयोग करेंगे? भविष्यद्वक्ता शब्द के बारे में अधिक जानकारी के लिए, मुख्य शब्दावली में </w:t>
      </w:r>
      <w:r>
        <w:rPr>
          <w:b/>
          <w:lang w:val="hi_IN" w:bidi="hi_IN"/>
        </w:rPr>
        <w:t>भविष्यद्वक्ता</w:t>
      </w:r>
      <w:r>
        <w:rPr>
          <w:lang w:val="hi_IN" w:bidi="hi_IN"/>
        </w:rPr>
        <w:t xml:space="preserve"> शब्द देखें। इस ऑडियो को यहाँ रोकें।</w:t>
      </w:r>
    </w:p>
    <w:p>
      <w:pPr/>
      <w:r>
        <w:rPr>
          <w:lang w:val="hi_IN" w:bidi="hi_IN"/>
        </w:rPr>
      </w:r>
      <w:r>
        <w:rPr>
          <w:lang w:val="hi_IN" w:bidi="hi_IN"/>
        </w:rPr>
        <w:t xml:space="preserve">परमेश्वर ने आगे कहा, "अब्राहम तेरे लिए </w:t>
      </w:r>
      <w:r>
        <w:rPr>
          <w:b/>
          <w:lang w:val="hi_IN" w:bidi="hi_IN"/>
        </w:rPr>
        <w:t>प्रार्थना</w:t>
      </w:r>
      <w:r>
        <w:rPr>
          <w:lang w:val="hi_IN" w:bidi="hi_IN"/>
        </w:rPr>
        <w:t xml:space="preserve"> करेगा, और तू जीवित रहेगा। लेकिन यदि तू सारा को नहीं लौटाएगा, तो तू और तेरे लोग निश्चित रूप से मर जाएँगे।" यहाँ, "प्रार्थना" शब्द का अर्थ है किसी और के लिए परमेश्वर से तुरन्त निवेदन करना। "प्रार्थना" शब्द के बारे में अधिक जानकारी के लिए मुख्य शब्दावली में </w:t>
      </w:r>
      <w:r>
        <w:rPr>
          <w:b/>
          <w:lang w:val="hi_IN" w:bidi="hi_IN"/>
        </w:rPr>
        <w:t>प्रार्थना</w:t>
      </w:r>
      <w:r>
        <w:rPr>
          <w:lang w:val="hi_IN" w:bidi="hi_IN"/>
        </w:rPr>
        <w:t xml:space="preserve"> शब्द देखें।</w:t>
      </w:r>
    </w:p>
    <w:p>
      <w:pPr/>
      <w:r>
        <w:rPr>
          <w:lang w:val="hi_IN" w:bidi="hi_IN"/>
        </w:rPr>
      </w:r>
      <w:r>
        <w:rPr>
          <w:lang w:val="hi_IN" w:bidi="hi_IN"/>
        </w:rPr>
        <w:t xml:space="preserve">अब्राहम ने अपना झूठ समझाया। उसने कहा, "इस स्थान पर निश्चित रूप से </w:t>
      </w:r>
      <w:r>
        <w:rPr>
          <w:b/>
          <w:lang w:val="hi_IN" w:bidi="hi_IN"/>
        </w:rPr>
        <w:t>परमेश्वर का कोई भय</w:t>
      </w:r>
      <w:r>
        <w:rPr>
          <w:lang w:val="hi_IN" w:bidi="hi_IN"/>
        </w:rPr>
        <w:t xml:space="preserve"> नहीं है। वे मेरी पत्नी को लेने के लिए मुझे मार देंगे।" परमेश्वर के भय का अर्थ है परमेश्वर के प्रति श्रद्धा, आदर और सम्मान रखना। यह या तो पवित्र श्रद्धा या सजा का डर दिखाता है। भय को परमेश्वर के प्रति श्रद्धा के कारण सकारात्मक आज्ञाकारिता के रूप में या परमेश्वर से सजा के डर के कारण नकारात्मक आज्ञाकारिता के रूप में व्यक्त किया जा सकता है। परमेश्वर का भय परमेश्वर में विश्वास का एक महत्वपूर्ण हिस्सा है।</w:t>
      </w:r>
    </w:p>
    <w:p>
      <w:pPr/>
      <w:r>
        <w:rPr>
          <w:lang w:val="hi_IN" w:bidi="hi_IN"/>
        </w:rPr>
      </w:r>
      <w:r>
        <w:rPr>
          <w:lang w:val="hi_IN" w:bidi="hi_IN"/>
        </w:rPr>
        <w:t xml:space="preserve">यहाँ रुकें और समूह के रूप में चर्चा करें। आप "परमेश्वर के भय" के बारे में कैसे बात करेंगे? "परमेश्वर का भय" वाक्यांश के बारे में अधिक जानकारी के लिए मुख्य शब्दावली में </w:t>
      </w:r>
      <w:r>
        <w:rPr>
          <w:b/>
          <w:lang w:val="hi_IN" w:bidi="hi_IN"/>
        </w:rPr>
        <w:t>परमेश्वर का भय</w:t>
      </w:r>
      <w:r>
        <w:rPr>
          <w:lang w:val="hi_IN" w:bidi="hi_IN"/>
        </w:rPr>
        <w:t xml:space="preserve"> देखें। इस ऑडियो को यहाँ रोकें।</w:t>
      </w:r>
    </w:p>
    <w:p>
      <w:pPr/>
      <w:r>
        <w:rPr>
          <w:lang w:val="hi_IN" w:bidi="hi_IN"/>
        </w:rPr>
      </w:r>
      <w:r>
        <w:rPr>
          <w:lang w:val="hi_IN" w:bidi="hi_IN"/>
        </w:rPr>
        <w:t xml:space="preserve">अब्राहम ने आगे कहा, "इसके अलावा, वह वास्तव में मेरी बहन है। हमारा पिता एक ही है, लेकिन माताएँ अलग-अलग हैं, और मैंने उससे शादी की है। जब परमेश्वर ने मुझे अपने पिता के </w:t>
      </w:r>
      <w:r>
        <w:rPr>
          <w:b/>
          <w:lang w:val="hi_IN" w:bidi="hi_IN"/>
        </w:rPr>
        <w:t>परिवार</w:t>
      </w:r>
      <w:r>
        <w:rPr>
          <w:lang w:val="hi_IN" w:bidi="hi_IN"/>
        </w:rPr>
        <w:t xml:space="preserve"> से दूर एक स्थान से दूसरे स्थान की यात्रा करने के लिए भेजा, तो मैंने सारा से कहा, 'इस तरह से तू मुझे अपना </w:t>
      </w:r>
      <w:r>
        <w:rPr>
          <w:b/>
          <w:lang w:val="hi_IN" w:bidi="hi_IN"/>
        </w:rPr>
        <w:t>प्रेम</w:t>
      </w:r>
      <w:r>
        <w:rPr>
          <w:lang w:val="hi_IN" w:bidi="hi_IN"/>
        </w:rPr>
        <w:t xml:space="preserve"> दिखा सकती है। जहाँ भी जाएँ, कहना, 'वह मेरा भाई है'।" परिवार, अब्राहम के पिता के साथ रहने वाले सभी लोगों से है, जिसमें परिवार के सदस्य, सेवक और दास शामिल हैं। परिवार शब्द के बारे में अधिक जानकारी के लिए, मुख्य शब्दावली में </w:t>
      </w:r>
      <w:r>
        <w:rPr>
          <w:lang w:val="hi_IN" w:bidi="hi_IN"/>
        </w:rPr>
        <w:t>परिवार</w:t>
      </w:r>
      <w:r>
        <w:rPr>
          <w:lang w:val="hi_IN" w:bidi="hi_IN"/>
        </w:rPr>
        <w:t xml:space="preserve"> शब्द देखें और इसका अनुवाद उसी तरह करें जैसा आपने पिछले भागों में किया है। यहाँ, "प्रेम" का अर्थ है विश्वासयोग्य या दया।</w:t>
      </w:r>
    </w:p>
    <w:p>
      <w:pPr/>
      <w:r>
        <w:rPr>
          <w:lang w:val="hi_IN" w:bidi="hi_IN"/>
        </w:rPr>
      </w:r>
      <w:r>
        <w:rPr>
          <w:lang w:val="hi_IN" w:bidi="hi_IN"/>
        </w:rPr>
        <w:t xml:space="preserve">अबीमेलेक ने अब्राहम को कई उपहार दिए। अबीमेलेक ने अब्राहम को </w:t>
      </w:r>
      <w:r>
        <w:rPr>
          <w:b/>
          <w:lang w:val="hi_IN" w:bidi="hi_IN"/>
        </w:rPr>
        <w:t>भेड़ें</w:t>
      </w:r>
      <w:r>
        <w:rPr>
          <w:lang w:val="hi_IN" w:bidi="hi_IN"/>
        </w:rPr>
        <w:t xml:space="preserve"> दीं, जिसमें भेड़ और बकरियाँ दोनों शामिल हैं।</w:t>
      </w:r>
    </w:p>
    <w:p>
      <w:pPr/>
      <w:r>
        <w:rPr>
          <w:lang w:val="hi_IN" w:bidi="hi_IN"/>
        </w:rPr>
      </w:r>
      <w:r>
        <w:rPr>
          <w:lang w:val="hi_IN" w:bidi="hi_IN"/>
        </w:rPr>
        <w:t xml:space="preserve">फिर अब्राहम ने परमेश्वर से प्रार्थना की, और परमेश्वर ने अबीमेलेक, उसकी पत्नी और दासियों को </w:t>
      </w:r>
      <w:r>
        <w:rPr>
          <w:b/>
          <w:lang w:val="hi_IN" w:bidi="hi_IN"/>
        </w:rPr>
        <w:t>चंगा</w:t>
      </w:r>
      <w:r>
        <w:rPr>
          <w:lang w:val="hi_IN" w:bidi="hi_IN"/>
        </w:rPr>
        <w:t xml:space="preserve"> किया ताकि वे बच्चे पैदा कर सकें। यहाँ, "चंगा" का अर्थ है किसी व्यक्ति या वस्तु को फिर से उनकी भलाई की स्थिति में लाना।</w:t>
      </w:r>
    </w:p>
    <w:p>
      <w:pPr/>
      <w:r>
        <w:rPr>
          <w:lang w:val="hi_IN" w:bidi="hi_IN"/>
        </w:rPr>
      </w:r>
      <w:r>
        <w:rPr>
          <w:lang w:val="hi_IN" w:bidi="hi_IN"/>
        </w:rPr>
        <w:t xml:space="preserve">अब्राहम की पत्नी सारा के साथ जो हुआ, उसके कारण </w:t>
      </w:r>
      <w:r>
        <w:rPr>
          <w:b/>
          <w:lang w:val="hi_IN" w:bidi="hi_IN"/>
        </w:rPr>
        <w:t>परमेश्वर</w:t>
      </w:r>
      <w:r>
        <w:rPr>
          <w:lang w:val="hi_IN" w:bidi="hi_IN"/>
        </w:rPr>
        <w:t xml:space="preserve"> ने उन्हें बच्चे पैदा करने से रोक दिया था। कहानी का यह अन्तिम भाग परमेश्वर के लिए व्यक्तिगत नाम </w:t>
      </w:r>
      <w:r>
        <w:rPr>
          <w:b/>
          <w:lang w:val="hi_IN" w:bidi="hi_IN"/>
        </w:rPr>
        <w:t>यहोवा</w:t>
      </w:r>
      <w:r>
        <w:rPr>
          <w:lang w:val="hi_IN" w:bidi="hi_IN"/>
        </w:rPr>
        <w:t xml:space="preserve"> का उपयोग करता है। यहोवा शब्द के बारे में अधिक जानकारी के लिए मुख्य शब्दावली में </w:t>
      </w:r>
      <w:r>
        <w:rPr>
          <w:b/>
          <w:lang w:val="hi_IN" w:bidi="hi_IN"/>
        </w:rPr>
        <w:t>यहोवा</w:t>
      </w:r>
      <w:r>
        <w:rPr>
          <w:lang w:val="hi_IN" w:bidi="hi_IN"/>
        </w:rPr>
        <w:t xml:space="preserve"> शब्द देखें। यहोवा के लिए उसी शब्द का इस्तेमाल करें जो आपने पिछले भागों में इस्तेमाल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21:1–21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21:1–21 को सुनें और अपने मनों में रखें। यदि संभव हो तो उत्पत्ति 21:1–21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21:1–21 का ऑडियो संस्करण सबसे आसानी से समझ में आने वाले अनुवाद में सुनें।</w:t>
      </w:r>
    </w:p>
    <w:p>
      <w:pPr/>
      <w:r>
        <w:rPr>
          <w:lang w:val="hi_IN" w:bidi="hi_IN"/>
        </w:rPr>
      </w:r>
      <w:r>
        <w:rPr>
          <w:lang w:val="hi_IN" w:bidi="hi_IN"/>
        </w:rPr>
        <w:t>इस कहानी में, परमेश्वर सारा और अब्राहम से की गई प्रतिज्ञा को पूरा करता है और सारा को एक पुत्र की आशीष देता है। यह कहानी यह भी बताती है कि अब्राहम के पहले पुत्र इश्माएल, और इश्माएल को जन्म देने वाली दासी हागार, के साथ क्या हुआ। इस कहानी में परमेश्वर के लिए सामान्य शब्द का प्रयोग किया गया है, सिवाय कहानी की शुरुआत के, जब यहोवा सारा से मिलने आया और उसके लिए वह किया जो उसने प्रतिज्ञा की थी।</w:t>
      </w:r>
    </w:p>
    <w:p>
      <w:pPr/>
      <w:r>
        <w:rPr>
          <w:lang w:val="hi_IN" w:bidi="hi_IN"/>
        </w:rPr>
      </w:r>
      <w:r>
        <w:rPr>
          <w:lang w:val="hi_IN" w:bidi="hi_IN"/>
        </w:rPr>
        <w:t>यहोवा सारा के पास वैसे ही आया जैसा उसने कहा था। जब परमेश्वर किसी से मिलने आता था, तो आमतौर पर इसका अर्थ यह होता था कि कुछ विशेष होने वाला है। जब परमेश्वर निःसंतान स्त्रियों से मिलने आता था, तो आमतौर पर इसका अर्थ यह था कि परमेश्वर उन्हें एक बच्चे का उपहार देगा। यहाँ, इसका अर्थ है कि परमेश्वर ने सारा को उस बच्चे की आशीष दी जिसकी उसने प्रतिज्ञा की थी।</w:t>
      </w:r>
    </w:p>
    <w:p>
      <w:pPr/>
      <w:r>
        <w:rPr>
          <w:lang w:val="hi_IN" w:bidi="hi_IN"/>
        </w:rPr>
      </w:r>
      <w:r>
        <w:rPr>
          <w:lang w:val="hi_IN" w:bidi="hi_IN"/>
        </w:rPr>
        <w:t>और यहोवा ने सारा के लिए वह किया जिसकी उसने प्रतिज्ञा की थी। जब अब्राहम बूढ़ा हो गया तब सारा गर्भवती हुई और उसने अब्राहम के लिए एक पुत्र को जन्म दिया। सारा ने ठीक उसी समय जन्म दिया जब परमेश्वर ने कहा था कि वह जन्म देगी, जब तीन मेहमान अब्राहम और सारा से मिलने आए और कहा कि वह एक बच्चे को जन्म देगी। अब्राहम ने सारा से हुए बेटे का नाम इसहाक रखा।</w:t>
      </w:r>
    </w:p>
    <w:p>
      <w:pPr/>
      <w:r>
        <w:rPr>
          <w:lang w:val="hi_IN" w:bidi="hi_IN"/>
        </w:rPr>
      </w:r>
      <w:r>
        <w:rPr>
          <w:lang w:val="hi_IN" w:bidi="hi_IN"/>
        </w:rPr>
        <w:t>जब इसहाक आठ दिन का हुआ तो अब्राहम ने इसहाक का खतना किया, जैसा कि परमेश्वर ने उसे कहा था। याद रखें कि खतना वह परम्परा है जिसमें पुरुष के लिंग के सिरे पर ढीली चमड़ी को काट दिया जाता है। यह उस वाचा के हिस्से को पूरा करता था जो परमेश्वर ने अब्राहम के साथ बाँधी थी। इसहाक के जन्म के समय अब्राहम 100 वर्ष का था।</w:t>
      </w:r>
    </w:p>
    <w:p>
      <w:pPr/>
      <w:r>
        <w:rPr>
          <w:lang w:val="hi_IN" w:bidi="hi_IN"/>
        </w:rPr>
      </w:r>
      <w:r>
        <w:rPr>
          <w:lang w:val="hi_IN" w:bidi="hi_IN"/>
        </w:rPr>
        <w:t>और सारा ने कहा, "परमेश्वर ने मुझे आनंदित किया है। इसलिए सब सुननेवाले भी मेरे साथ आनंदित होंगे।" आनंद पिछले भाग को दर्शाता है, जब परमेश्वर ने सारा से कहा था कि वह उसे एक संतान देगा। जब सारा ने परमेश्वर की बात सुनी, तो वह अविश्वास में हँसने लगी, इसलिए परमेश्वर ने अब्राहम से कहा कि वह बच्चे का नाम इसहाक रखे। लेकिन अब सारा आनन्द के साथ हँस रही है।</w:t>
      </w:r>
    </w:p>
    <w:p>
      <w:pPr/>
      <w:r>
        <w:rPr>
          <w:lang w:val="hi_IN" w:bidi="hi_IN"/>
        </w:rPr>
      </w:r>
      <w:r>
        <w:rPr>
          <w:lang w:val="hi_IN" w:bidi="hi_IN"/>
        </w:rPr>
        <w:t>सारा आगे कहती है, "कौन अब्राहम से कह सकता था कि मैं एक संतान को दूध पिलाऊँगी? लेकिन जब अब्राहम बूढ़ा हुआ तो मैंने उसके लिए एक पुत्र को जन्म दिया है।" सारा एक बच्चे को "दूध पिलाएगी", या इसहाक को अपना दूध पिलाएगी। इसका अर्थ है कि सारा ही उस बच्चे को जन्म देगी।</w:t>
      </w:r>
    </w:p>
    <w:p>
      <w:pPr/>
      <w:r>
        <w:rPr>
          <w:lang w:val="hi_IN" w:bidi="hi_IN"/>
        </w:rPr>
      </w:r>
      <w:r>
        <w:rPr>
          <w:lang w:val="hi_IN" w:bidi="hi_IN"/>
        </w:rPr>
        <w:t>कुछ समय के बाद, सारा ने इसहाक को अपना दूध पिलाना बंद कर दिया। इसका अर्थ था कि इसहाक लगभग तीन वर्ष का था। उस दिन, अब्राहम ने एक बड़ा भोज तैयार किया। अब्राहम की संस्कृति में, लोग जीवन की हर अवस्था को मनाने के लिए भोज करते थे। यहाँ, अब्राहम इसहाक के बड़े होने की खुशी में एक बड़ी दावत का आयोजन करता है।</w:t>
      </w:r>
    </w:p>
    <w:p>
      <w:pPr/>
      <w:r>
        <w:rPr>
          <w:lang w:val="hi_IN" w:bidi="hi_IN"/>
        </w:rPr>
      </w:r>
      <w:r>
        <w:rPr>
          <w:lang w:val="hi_IN" w:bidi="hi_IN"/>
        </w:rPr>
        <w:t>यहाँ रुकें और समूह के रूप में इस प्रश्न पर चर्चा करें: आपकी संस्कृति में जीवन की हर अवस्था को दिखाने के लिए किस प्रकार के उत्सव होते हैं? इस ऑडियो को यहाँ रोकें।</w:t>
      </w:r>
    </w:p>
    <w:p>
      <w:pPr/>
      <w:r>
        <w:rPr>
          <w:lang w:val="hi_IN" w:bidi="hi_IN"/>
        </w:rPr>
      </w:r>
      <w:r>
        <w:rPr>
          <w:lang w:val="hi_IN" w:bidi="hi_IN"/>
        </w:rPr>
        <w:t>लेकिन सारा ने देखा कि उसकी मिस्री दासी हागार का पुत्र इश्माएल इसहाक का मज़ाक उड़ा रहा है। पिछले भाग में, सारा ने हागार को अब्राहम को दूसरी पत्नी के रूप में दिया था, और इश्माएल अब्राहम का पुत्र था। इसलिए सारा ने अब्राहम की ओर मुड़कर कहा, "उस दासी और उसके पुत्र को निकाल दे! उस दासी का पुत्र कभी भी मेरे पुत्र इसहाक के साथ विरासत में हिस्सा नहीं पाएगा।" भले ही हागार का अब्राहम से एक पुत्र था, लेकिन वह अभी भी एक दासी ही थी और उसके पास पूरी पत्नी के अधिकार नहीं थे। इसका अर्थ था कि हागार के पुत्र इश्माएल का दर्जा, सारा के पुत्र इसहाक जितना ऊँचा नहीं था। उस संस्कृति में, क्योंकि अब्राहम ने इश्माएल को अपना पुत्र स्वीकार किया था, इसलिए इश्माएल अब्राहम की मृत्यु के बाद अब्राहम की सारी संपत्ति का एक हिस्सा विरासत में प्राप्त कर सकता था। यहाँ, सारा चाहती है कि अब्राहम इश्माएल और हागार को दूर भेज दे ताकि इश्माएल को अब्राहम से कुछ भी विरासत में न मिले।</w:t>
      </w:r>
    </w:p>
    <w:p>
      <w:pPr/>
      <w:r>
        <w:rPr>
          <w:lang w:val="hi_IN" w:bidi="hi_IN"/>
        </w:rPr>
      </w:r>
      <w:r>
        <w:rPr>
          <w:lang w:val="hi_IN" w:bidi="hi_IN"/>
        </w:rPr>
        <w:t>यहाँ रुकें और समूह के रूप में चर्चा करें: आपकी संस्कृति में, किसी व्यक्ति की मृत्यु के बाद उसकी सम्पत्ति का उत्तराधिकारी कौन बनता है? कौन से बच्चे दूसरों की तुलना में अधिक विरासत पाते हैं? इस ऑडियो को यहाँ रोकें।</w:t>
      </w:r>
    </w:p>
    <w:p>
      <w:pPr/>
      <w:r>
        <w:rPr>
          <w:lang w:val="hi_IN" w:bidi="hi_IN"/>
        </w:rPr>
      </w:r>
      <w:r>
        <w:rPr>
          <w:lang w:val="hi_IN" w:bidi="hi_IN"/>
        </w:rPr>
        <w:t>सारा की मांग ने अब्राहम को बहुत परेशान कर दिया, क्योंकि इश्माएल भी उसका पुत्र था। लेकिन परमेश्वर ने अब्राहम से कहा, "पुत्र और अपनी दासी के बारे में परेशान मत हो। जो कुछ सारा तुझसे कहती है वह कर, क्योंकि इसहाक वह पुत्र होगा जिसके द्वारा मैं तुझे बहुत वंशज दूँगा। लेकिन मैं दासी हागार के पुत्र को भी बहुत संताने दूँगा। इश्माएल के वंशज भी एक जाति या लोगों का एक बड़ा समूह बनेंगे, क्योंकि वह भी तेरा पुत्र है।"</w:t>
      </w:r>
    </w:p>
    <w:p>
      <w:pPr/>
      <w:r>
        <w:rPr>
          <w:lang w:val="hi_IN" w:bidi="hi_IN"/>
        </w:rPr>
      </w:r>
      <w:r>
        <w:rPr>
          <w:lang w:val="hi_IN" w:bidi="hi_IN"/>
        </w:rPr>
        <w:t>इसलिए अगली सुबह अब्राहम उठा और भोजन और पानी की एक थैली तैयार की। उसने भोजन और पानी की थैली हागार के कंधों पर रख दी, बालक इश्माएल को उसके हाथ में दिया, और उसे दूर भेज दिया। पानी की थैली शायद सूखे चमड़े से बनी होती थी जिसका उपयोग पानी ले जाने के लिए किया जाता था।</w:t>
      </w:r>
    </w:p>
    <w:p>
      <w:pPr/>
      <w:r>
        <w:rPr>
          <w:lang w:val="hi_IN" w:bidi="hi_IN"/>
        </w:rPr>
      </w:r>
      <w:r>
        <w:rPr>
          <w:lang w:val="hi_IN" w:bidi="hi_IN"/>
        </w:rPr>
        <w:t>यहाँ रुकें और एक तस्वीर देखें कि यह पानी की थैली कैसी दिखती थी। इस ऑडियो को यहाँ रोकें।</w:t>
      </w:r>
    </w:p>
    <w:p>
      <w:pPr/>
      <w:r>
        <w:rPr>
          <w:lang w:val="hi_IN" w:bidi="hi_IN"/>
        </w:rPr>
      </w:r>
      <w:r>
        <w:rPr>
          <w:lang w:val="hi_IN" w:bidi="hi_IN"/>
        </w:rPr>
        <w:t>हागार चली गई और बेर्शेबा के रेगिस्तान में भटकने लगी। वह नहीं जानती थी कि कहाँ जाना है इसलिए बिना उद्देश्य के यात्रा करती रही।</w:t>
      </w:r>
    </w:p>
    <w:p>
      <w:pPr/>
      <w:r>
        <w:rPr>
          <w:lang w:val="hi_IN" w:bidi="hi_IN"/>
        </w:rPr>
      </w:r>
      <w:r>
        <w:rPr>
          <w:lang w:val="hi_IN" w:bidi="hi_IN"/>
        </w:rPr>
        <w:t>यहाँ रुकें। समूह के रूप में, बेर्शेबा के उस क्षेत्र का नक्शा देखें जहाँ हागार शायद भटक रही थी। इस ऑडियो को यहाँ रोकें।</w:t>
      </w:r>
    </w:p>
    <w:p>
      <w:pPr/>
      <w:r>
        <w:rPr>
          <w:lang w:val="hi_IN" w:bidi="hi_IN"/>
        </w:rPr>
      </w:r>
      <w:r>
        <w:rPr>
          <w:lang w:val="hi_IN" w:bidi="hi_IN"/>
        </w:rPr>
        <w:t>जब सारा पानी खत्म हो गया, तो हागार ने इश्माएल को एक झाड़ी के नीचे छोड़ दिया और वह तीर भर की दूरी पर बैठ गई । "तीर भर की दूरी" वाक्यांश का अर्थ है कि हागार लगभग सौ गज या नब्बे मीटर दूर बैठ गई थी।</w:t>
      </w:r>
    </w:p>
    <w:p>
      <w:pPr/>
      <w:r>
        <w:rPr>
          <w:lang w:val="hi_IN" w:bidi="hi_IN"/>
        </w:rPr>
      </w:r>
      <w:r>
        <w:rPr>
          <w:lang w:val="hi_IN" w:bidi="hi_IN"/>
        </w:rPr>
        <w:t>यहाँ रुकें और समूह के रूप में चर्चा करें: हमें उस समय के बारे में बताएँ जब आपको यह बताना पड़ा कि एक चीज़ दूसरी चीज़ से कितनी दूरी पर थी। आपने किस प्रकार के शब्दों और वाक्यांशों का उपयोग किया? इस ऑडियो को यहाँ रोकें।</w:t>
      </w:r>
    </w:p>
    <w:p>
      <w:pPr/>
      <w:r>
        <w:rPr>
          <w:lang w:val="hi_IN" w:bidi="hi_IN"/>
        </w:rPr>
      </w:r>
      <w:r>
        <w:rPr>
          <w:lang w:val="hi_IN" w:bidi="hi_IN"/>
        </w:rPr>
        <w:t>यहाँ रुकें। समूह के रूप में, धनुष और तीर की तस्वीर को देखें। इस ऑडियो को यहाँ रोकें।</w:t>
      </w:r>
    </w:p>
    <w:p>
      <w:pPr/>
      <w:r>
        <w:rPr>
          <w:lang w:val="hi_IN" w:bidi="hi_IN"/>
        </w:rPr>
      </w:r>
      <w:r>
        <w:rPr>
          <w:lang w:val="hi_IN" w:bidi="hi_IN"/>
        </w:rPr>
        <w:t>हागार ने अपने आप से कहा, "मुझ को लड़के की मृत्यु देखनी न पड़े।" जब वह वहाँ बैठी, तो रोने लगी।</w:t>
      </w:r>
    </w:p>
    <w:p>
      <w:pPr/>
      <w:r>
        <w:rPr>
          <w:lang w:val="hi_IN" w:bidi="hi_IN"/>
        </w:rPr>
      </w:r>
      <w:r>
        <w:rPr>
          <w:lang w:val="hi_IN" w:bidi="hi_IN"/>
        </w:rPr>
        <w:t>परमेश्वर ने इश्माएल का रोना सुना। परमेश्वर के दूत ने हागार को बुलाया। "परमेश्वर का दूत" अक्सर स्वयं परमेश्वर को दर्शाता है जो मनुष्य के रूप में बात करता है। यहाँ, "परमेश्वर का दूत" का अर्थ है कि परमेश्वर खुद ही हागार से बात कर रहा था। लेकिन परमेश्वर स्वर्ग से बात करता है, जहाँ परमेश्वर और उसके दूत रहते हैं।</w:t>
      </w:r>
    </w:p>
    <w:p>
      <w:pPr/>
      <w:r>
        <w:rPr>
          <w:lang w:val="hi_IN" w:bidi="hi_IN"/>
        </w:rPr>
      </w:r>
      <w:r>
        <w:rPr>
          <w:lang w:val="hi_IN" w:bidi="hi_IN"/>
        </w:rPr>
        <w:t>परमेश्वर ने कहा, "हे हागार, तुझे क्या हुआ? मत डर।" मुझ, परमेश्वर, ने उस बालक को, जहाँ वह लेटा हुआ है, वहीं से रोते हुए सुना है। उठ, अपने लड़के को उठा और अपने हाथ से सम्भाल; क्योंकि मैं उसके द्वारा एक बड़ी जाति बनाऊँगा।"</w:t>
      </w:r>
    </w:p>
    <w:p>
      <w:pPr/>
      <w:r>
        <w:rPr>
          <w:lang w:val="hi_IN" w:bidi="hi_IN"/>
        </w:rPr>
      </w:r>
      <w:r>
        <w:rPr>
          <w:lang w:val="hi_IN" w:bidi="hi_IN"/>
        </w:rPr>
        <w:t>फिर परमेश्वर ने हागार की आँखें खोल दी। दूसरे शब्दों में, परमेश्वर ने हागार को कुछ ऐसा ध्यान दिलाया जिस पर उसने पहले ध्यान नहीं दिया था। हागार ने पास में पानी से भरा एक कुआँ देखा, तो उसने जल्दी से अपनी थैली भर ली और इश्माएल को पानी पिलाया। कुआँ शायद जमीन में एक गहरा गड्ढा था। लोग पानी भरने के लिए बर्तनों को कुओं में उतारते थे।</w:t>
      </w:r>
    </w:p>
    <w:p>
      <w:pPr/>
      <w:r>
        <w:rPr>
          <w:lang w:val="hi_IN" w:bidi="hi_IN"/>
        </w:rPr>
      </w:r>
      <w:r>
        <w:rPr>
          <w:lang w:val="hi_IN" w:bidi="hi_IN"/>
        </w:rPr>
        <w:t>यहाँ रुकें। समूह के रूप में, कुएँ की तस्वीर को देखें। इस ऑडियो को यहाँ रोकें।</w:t>
      </w:r>
    </w:p>
    <w:p>
      <w:pPr/>
      <w:r>
        <w:rPr>
          <w:lang w:val="hi_IN" w:bidi="hi_IN"/>
        </w:rPr>
      </w:r>
      <w:r>
        <w:rPr>
          <w:lang w:val="hi_IN" w:bidi="hi_IN"/>
        </w:rPr>
        <w:t>जब इश्माएल जंगल में बड़ा हो रहा था, तब परमेश्वर उसके साथ था। इसका अर्थ है कि परमेश्वर ने इश्माएल की मदद की, उसकी रक्षा की, और उसे आशीष दी। इश्माएल एक कुशल धनुर्धारी बन गया। धनुर्धारी धनुष और तीर का इस्तेमाल शिकार करने या लड़ाई करने के लिए करते थे।</w:t>
      </w:r>
    </w:p>
    <w:p>
      <w:pPr/>
      <w:r>
        <w:rPr>
          <w:lang w:val="hi_IN" w:bidi="hi_IN"/>
        </w:rPr>
      </w:r>
      <w:r>
        <w:rPr>
          <w:lang w:val="hi_IN" w:bidi="hi_IN"/>
        </w:rPr>
        <w:t>इश्माएल पारान के जंगल में रहा करता था, और उसकी माता ने उसकी शादी मिस्र देश की एक स्त्री से तय कर दी थी। हागार की संस्कृति में, माता-पिता अपने बच्चे की शादी तय करते थे।</w:t>
      </w:r>
    </w:p>
    <w:p>
      <w:pPr/>
      <w:r>
        <w:rPr>
          <w:lang w:val="hi_IN" w:bidi="hi_IN"/>
        </w:rPr>
      </w:r>
      <w:r>
        <w:rPr>
          <w:lang w:val="hi_IN" w:bidi="hi_IN"/>
        </w:rPr>
        <w:t>यहाँ रुकें। समूह के रूप में, नक्शे पर पारान और मिस्र को देखें।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21:1–21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ने सारा को आशीष दी, जैसा कि उसने प्रतिज्ञा की थी। जब अब्राहम बूढ़ा हुआ तो सारा गर्भवती हुई और अब्राहम से उसके एक बेटा हुआ जिसका नाम उन्होंने इसहाक रखा। सारा ने कहा कि परमेश्वर ने उसे आनंदित किया है, और सभी लोग उसके साथ ख़ुशी से आनंदित हो।</w:t>
      </w:r>
    </w:p>
    <w:p>
      <w:pPr/>
      <w:r>
        <w:rPr>
          <w:lang w:val="hi_IN" w:bidi="hi_IN"/>
        </w:rPr>
      </w:r>
      <w:r>
        <w:rPr>
          <w:b/>
          <w:lang w:val="hi_IN" w:bidi="hi_IN"/>
        </w:rPr>
        <w:t>दूसरे दृश्य में:</w:t>
      </w:r>
      <w:r>
        <w:rPr>
          <w:lang w:val="hi_IN" w:bidi="hi_IN"/>
        </w:rPr>
        <w:t xml:space="preserve"> जब इसहाक भोजन करने लायक बड़ा हो गया, तो अब्राहम ने जश्न मनाने के लिए एक बड़ी दावत रखी। लेकिन सारा ने देखा कि इश्माएल, जो कि अब्राहम से उत्पन्न दासी हागार का पुत्र था, इसहाक का मज़ाक उड़ा रहा था। इसलिए सारा ने अब्राहम से कहा कि वह इश्माएल को निकाल दे।</w:t>
      </w:r>
    </w:p>
    <w:p>
      <w:pPr/>
      <w:r>
        <w:rPr>
          <w:lang w:val="hi_IN" w:bidi="hi_IN"/>
        </w:rPr>
      </w:r>
      <w:r>
        <w:rPr>
          <w:lang w:val="hi_IN" w:bidi="hi_IN"/>
        </w:rPr>
        <w:t>अब्राहम बहुत परेशान हो गया, क्योंकि इश्माएल उसका पुत्र था। लेकिन परमेश्वर ने अब्राहम से कहा कि वह उदास न हो, और सारा की बात माने क्योंकि इसहाक को परमेश्वर की विशेष आशीष मिलेगी।</w:t>
      </w:r>
    </w:p>
    <w:p>
      <w:pPr/>
      <w:r>
        <w:rPr>
          <w:lang w:val="hi_IN" w:bidi="hi_IN"/>
        </w:rPr>
      </w:r>
      <w:r>
        <w:rPr>
          <w:b/>
          <w:lang w:val="hi_IN" w:bidi="hi_IN"/>
        </w:rPr>
        <w:t>तीसरे दृश्य में:</w:t>
      </w:r>
      <w:r>
        <w:rPr>
          <w:lang w:val="hi_IN" w:bidi="hi_IN"/>
        </w:rPr>
        <w:t xml:space="preserve"> इसलिए अब्राहम अगली सुबह जल्दी उठा और हागार को कुछ भोजन दिया और पानी से भरी थैली दी, और हागार को दूर भेज दिया।</w:t>
      </w:r>
    </w:p>
    <w:p>
      <w:pPr/>
      <w:r>
        <w:rPr>
          <w:lang w:val="hi_IN" w:bidi="hi_IN"/>
        </w:rPr>
      </w:r>
      <w:r>
        <w:rPr>
          <w:lang w:val="hi_IN" w:bidi="hi_IN"/>
        </w:rPr>
        <w:t>हागार चली गई और बेर्शेबा के जंगल में भटकती रही। जब उसका सारा पानी खत्म हो गया, तो उसने इश्माएल को एक झाड़ी के नीचे रख दिया और खुद उससे दूर बैठ गई। उसने अपने आप से कहा, "मैं अपने पुत्र को मरते हुए नहीं देखूँगी।" जब हागर वहाँ बैठी तो वह रोने लगी।</w:t>
      </w:r>
    </w:p>
    <w:p>
      <w:pPr/>
      <w:r>
        <w:rPr>
          <w:lang w:val="hi_IN" w:bidi="hi_IN"/>
        </w:rPr>
      </w:r>
      <w:r>
        <w:rPr>
          <w:b/>
          <w:lang w:val="hi_IN" w:bidi="hi_IN"/>
        </w:rPr>
        <w:t>चौथे दृश्य में:</w:t>
      </w:r>
      <w:r>
        <w:rPr>
          <w:lang w:val="hi_IN" w:bidi="hi_IN"/>
        </w:rPr>
        <w:t xml:space="preserve"> बाद में, परमेश्वर ने इश्माएल का रोना सुना। परमेश्वर के दूत ने आकाश से हागार को पुकारकर कहा, "हे हागार, तुझे क्या हुआ? मैंने उस बालक को वहाँ लेटे हुए रोते हुए सुना है। मत डर।" उठ, जाकर अपने लड़के को संभाल और उसे शान्ति दे। मैं उसके वंशजों को एक बड़ी जाति बनाऊँगा।" फिर परमेश्वर ने हागार को पानी का कुआँ दिखाया। हागार कुएँ पर गई, जल्दी से अपनी थैली पानी से भर ली, और इश्माएल को पानी पिलाया।</w:t>
      </w:r>
    </w:p>
    <w:p>
      <w:pPr/>
      <w:r>
        <w:rPr>
          <w:lang w:val="hi_IN" w:bidi="hi_IN"/>
        </w:rPr>
      </w:r>
      <w:r>
        <w:rPr>
          <w:b/>
          <w:lang w:val="hi_IN" w:bidi="hi_IN"/>
        </w:rPr>
        <w:t>पाँचवें दृश्य में:</w:t>
      </w:r>
      <w:r>
        <w:rPr>
          <w:lang w:val="hi_IN" w:bidi="hi_IN"/>
        </w:rPr>
        <w:t xml:space="preserve"> जब इश्माएल जंगल में बड़ा हो रहा था, तब परमेश्वर उसके साथ था और उसकी मदद कर रहा था। इश्माएल एक कुशल धनुर्धारी बन गया जो पारान के जंगल में रहता था। हागार ने उसकी शादी अपने देश मिस्र की किसी लड़की से कराने की व्यवस्था 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स्वर्ग से बोलने वाला परमेश्वर या परमेश्वर का दूत</w:t>
      </w:r>
    </w:p>
    <w:p>
      <w:pPr>
        <w:pStyle w:val="ListBullet"/>
        <w:spacing w:line="240" w:lineRule="auto"/>
        <w:ind w:left="720"/>
      </w:pPr>
      <w:r>
        <w:rPr>
          <w:lang w:val="hi_IN" w:bidi="hi_IN"/>
        </w:rPr>
      </w:r>
      <w:r>
        <w:rPr>
          <w:lang w:val="hi_IN" w:bidi="hi_IN"/>
        </w:rPr>
        <w:t>हागार</w:t>
      </w:r>
    </w:p>
    <w:p>
      <w:pPr>
        <w:pStyle w:val="ListBullet"/>
        <w:spacing w:line="240" w:lineRule="auto"/>
        <w:ind w:left="720"/>
      </w:pPr>
      <w:r>
        <w:rPr>
          <w:lang w:val="hi_IN" w:bidi="hi_IN"/>
        </w:rPr>
      </w:r>
      <w:r>
        <w:rPr>
          <w:lang w:val="hi_IN" w:bidi="hi_IN"/>
        </w:rPr>
        <w:t>और इश्माएल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समूह, जानकारी को क्रम में रखना चाहेगा। सबसे पहले, परमेश्वर ने प्रतिज्ञा की कि एक निश्चित समय पर सारा के एक पुत्र होगा। परमेश्वर सारा से मिलने आया और उसके लिए वह किया जिसकी उसने प्रतिज्ञा की थी। जब अब्राहम सौ वर्ष का था, उसी समय पर जैसा परमेश्वर ने कहा था, सारा गर्भवती हुई और उसने अब्राहम के लिए एक पुत्र को जन्म दिया।</w:t>
      </w:r>
    </w:p>
    <w:p>
      <w:pPr/>
      <w:r>
        <w:rPr>
          <w:lang w:val="hi_IN" w:bidi="hi_IN"/>
        </w:rPr>
      </w:r>
      <w:r>
        <w:rPr>
          <w:lang w:val="hi_IN" w:bidi="hi_IN"/>
        </w:rPr>
        <w:t>यहाँ, यह भाग एक ही बात को अलग-अलग तरीकों से कहकर खुद को दोहराता है। लेखक इस बात पर जोर देना चाहता है कि परमेश्वर ने वही किया जिसकी उसने प्रतिज्ञा की थी। यह भाग खुद को यह कहते हुए दोहराता है: परमेश्वर ने कहा था कि सारा का एक पुत्र होगा। जब अब्राहम सौ वर्ष का था, तो परमेश्वर सारा से मिलने आया जैसा कि उसने कहा था, और परमेश्वर ने वही किया जो उसने प्रतिज्ञा की थी। सारा उस समय गर्भवती हुई जिस समय परमेश्वर ने कहा था, और जब अब्राहम बूढ़ा हो गया तो सारा ने उसके लिए एक पुत्र को जन्म दिया।</w:t>
      </w:r>
    </w:p>
    <w:p>
      <w:pPr/>
      <w:r>
        <w:rPr>
          <w:lang w:val="hi_IN" w:bidi="hi_IN"/>
        </w:rPr>
      </w:r>
      <w:r>
        <w:rPr>
          <w:lang w:val="hi_IN" w:bidi="hi_IN"/>
        </w:rPr>
        <w:t>अब्राहम ने पुत्र का नाम इसहाक रखा। फिर से, यह भाग खुद को दोहराता है ताकि यह जोर दिया जा सके कि सारा ने इसहाक को जन्म दिया। यह भाग कहता है: सारा के द्वारा जन्म दिए गए बच्चे का नाम इसहाक है।</w:t>
      </w:r>
    </w:p>
    <w:p>
      <w:pPr/>
      <w:r>
        <w:rPr>
          <w:lang w:val="hi_IN" w:bidi="hi_IN"/>
        </w:rPr>
      </w:r>
      <w:r>
        <w:rPr>
          <w:lang w:val="hi_IN" w:bidi="hi_IN"/>
        </w:rPr>
        <w:t>यहाँ रुकें और समूह के रूप में इस प्रश्न पर चर्चा करें: आप अपनी भाषा में कहानियाँ सुनाते समय जोर कैसे दिखाते हैं? आप कैसे दिखाते हैं कि कुछ जानकारी महत्वपूर्ण है? आप जानकारी को इस तरह से कैसे कहते हैं कि लोग उसे याद रखें? अपनी संस्कृति का कोई महत्वपूर्ण इतिहास बताएं और इस बात पर ध्यान दें कि आप किसी जानकारी पर जोर कैसे देते हैं ताकि लोग उसे याद रख सकें। इस ऑडियो को यहाँ रोकें।</w:t>
      </w:r>
    </w:p>
    <w:p>
      <w:pPr/>
      <w:r>
        <w:rPr>
          <w:lang w:val="hi_IN" w:bidi="hi_IN"/>
        </w:rPr>
      </w:r>
      <w:r>
        <w:rPr>
          <w:lang w:val="hi_IN" w:bidi="hi_IN"/>
        </w:rPr>
        <w:t>अब्राहम ने इसहाक का खतना किया जब वह आठ दिन का था, जैसा कि परमेश्वर ने अब्राहम को आज्ञा दी थी।</w:t>
      </w:r>
    </w:p>
    <w:p>
      <w:pPr/>
      <w:r>
        <w:rPr>
          <w:lang w:val="hi_IN" w:bidi="hi_IN"/>
        </w:rPr>
      </w:r>
      <w:r>
        <w:rPr>
          <w:lang w:val="hi_IN" w:bidi="hi_IN"/>
        </w:rPr>
        <w:t>सारा ने कहा, "परमेश्वर ने मुझे आनंदित किया है। जो कोई यह सुनेगा कि मैंने बच्चे को जन्म दिया है मेरे साथ ख़ुशी से हँसेगा।" यहाँ सारा कविता के माध्यम से यह दिखानेकी कोशिश कर रही है कि वह परमेश्वर की स्तुति और धन्यवाद कर रही है। कविता, बोलने का एक विशेष तरीका था जिसे लोग सुन्दर मानते थे। सारा यह दिखाना चाहती थी कि इसहाक का जन्म सुन्दर और महत्वपूर्ण था।</w:t>
      </w:r>
    </w:p>
    <w:p>
      <w:pPr/>
      <w:r>
        <w:rPr>
          <w:lang w:val="hi_IN" w:bidi="hi_IN"/>
        </w:rPr>
      </w:r>
      <w:r>
        <w:rPr>
          <w:lang w:val="hi_IN" w:bidi="hi_IN"/>
        </w:rPr>
        <w:t>फिर सारा ने कहा, "कौन अब्राहम से कह सकता था कि मेरे बच्चे होंगे?" यह एक प्रश्न है जिसके उत्तर की सारा उम्मीद नहीं करती है। सारा कह रही है कि यह अद्भुत बात है कि उसने एक पुत्र को जन्म दिया है। सारा अपने ही प्रश्न का उत्तर देकर समाप्त करती, "परन्तु मैंने अब्राहम के लिए एक पुत्र को जन्म दिया है जब वह बूढ़ा हो गया!"</w:t>
      </w:r>
    </w:p>
    <w:p>
      <w:pPr/>
      <w:r>
        <w:rPr>
          <w:lang w:val="hi_IN" w:bidi="hi_IN"/>
        </w:rPr>
      </w:r>
      <w:r>
        <w:rPr>
          <w:lang w:val="hi_IN" w:bidi="hi_IN"/>
        </w:rPr>
        <w:t>दूसरा दृश्य वर्षों बाद होता है। यह शायद तीन वर्ष बाद हुआ था। इसहाक इतना बड़ा हो गया कि वह खाना खा सके। उस दिन, अब्राहम ने एक बड़े उत्सव का आयोजन किया। लेकिन सारा ने देखा कि इश्माएल उसके पुत्र इसहाक का मज़ाक उड़ा रहा है। इश्माएल, अब्राहम और सारा की मिस्री दासी हागार का पुत्र था।</w:t>
      </w:r>
    </w:p>
    <w:p>
      <w:pPr/>
      <w:r>
        <w:rPr>
          <w:lang w:val="hi_IN" w:bidi="hi_IN"/>
        </w:rPr>
      </w:r>
      <w:r>
        <w:rPr>
          <w:lang w:val="hi_IN" w:bidi="hi_IN"/>
        </w:rPr>
        <w:t>इसलिए सारा ने अब्राहम की ओर मुड़कर कहा, "उस दासी और उसके पुत्र को दूर भेज दे! मैं नहीं चाहती कि उसे कुछ भी विरासत में मिले। यह सब मेरे पुत्र इसहाक को मिलना चाहिए।"</w:t>
      </w:r>
    </w:p>
    <w:p>
      <w:pPr/>
      <w:r>
        <w:rPr>
          <w:lang w:val="hi_IN" w:bidi="hi_IN"/>
        </w:rPr>
      </w:r>
      <w:r>
        <w:rPr>
          <w:lang w:val="hi_IN" w:bidi="hi_IN"/>
        </w:rPr>
        <w:t>सारा की मांग सुनकर अब्राहम को बहुत दु:ख हुआ, क्योंकि इसका मतलब था कि उसे अपने ही पुत्र को दूर भेजना पड़ेगा। लेकिन परमेश्वर ने अब्राहम से कहा, "अपने पुत्र और दासी के बारे में दु:खी मत हो। सारा जो कहे, वही कर। इसहाक के द्वारा ही तेरे वंशज होंगे जिनकी मैंने प्रतिज्ञा की थी। लेकिन मैं हागार के पुत्र को भी बहुत वंशज दूँगा, क्योंकि वह भी तेरा पुत्र है।"</w:t>
      </w:r>
    </w:p>
    <w:p>
      <w:pPr/>
      <w:r>
        <w:rPr>
          <w:lang w:val="hi_IN" w:bidi="hi_IN"/>
        </w:rPr>
      </w:r>
      <w:r>
        <w:rPr>
          <w:lang w:val="hi_IN" w:bidi="hi_IN"/>
        </w:rPr>
        <w:t>तीसरे दृश्य की कल्पना कीजिए। अगली सुबह अब्राहम जल्दी उठा और भोजन और पानी की थैली तैयार की।</w:t>
      </w:r>
    </w:p>
    <w:p>
      <w:pPr/>
      <w:r>
        <w:rPr>
          <w:lang w:val="hi_IN" w:bidi="hi_IN"/>
        </w:rPr>
      </w:r>
      <w:r>
        <w:rPr>
          <w:lang w:val="hi_IN" w:bidi="hi_IN"/>
        </w:rPr>
        <w:t>अब्राहम ने भोजन और पानी हागार के कंधों पर रखा और इश्माएल को उसे दे दिया। फिर उसने उसे भेज दिया। हागार बेर्शेबा के पास जंगल में बिना उद्देश्य के भटकती रही।</w:t>
      </w:r>
    </w:p>
    <w:p>
      <w:pPr/>
      <w:r>
        <w:rPr>
          <w:lang w:val="hi_IN" w:bidi="hi_IN"/>
        </w:rPr>
      </w:r>
      <w:r>
        <w:rPr>
          <w:lang w:val="hi_IN" w:bidi="hi_IN"/>
        </w:rPr>
        <w:t>यहाँ रुकें। समूह में, नक्शे पर बेर्शेबा को देखें। इस ऑडियो को यहाँ रोकें।</w:t>
      </w:r>
    </w:p>
    <w:p>
      <w:pPr/>
      <w:r>
        <w:rPr>
          <w:lang w:val="hi_IN" w:bidi="hi_IN"/>
        </w:rPr>
      </w:r>
      <w:r>
        <w:rPr>
          <w:lang w:val="hi_IN" w:bidi="hi_IN"/>
        </w:rPr>
        <w:t>कुछ समय बाद, जब पानी खत्म हो गया, तो हागार ने अपने पुत्र को एक झाड़ी के नीचे छोड़ दिया और थोड़ी दूर बैठ गई। उसने सोचा, "मैं अपने पुत्र को मरते हुए नहीं देखना चाहती।" और फिर वह रोने लगी।</w:t>
      </w:r>
    </w:p>
    <w:p>
      <w:pPr/>
      <w:r>
        <w:rPr>
          <w:lang w:val="hi_IN" w:bidi="hi_IN"/>
        </w:rPr>
      </w:r>
      <w:r>
        <w:rPr>
          <w:lang w:val="hi_IN" w:bidi="hi_IN"/>
        </w:rPr>
        <w:t>चौथे दृश्य में परमेश्वर और हागार के बीच बातचीत की कल्पना करें। परमेश्वर ने इश्माएल का रोना सुना। परमेश्वर के दूत ने स्वर्ग से हागार को बुलाया और कहा, "हे हागार, तुझे क्या हुआ?" परमेश्वर के दूत ने शायद इस प्रश्न के उत्तर की उम्मीद नहीं की थी।</w:t>
      </w:r>
    </w:p>
    <w:p>
      <w:pPr/>
      <w:r>
        <w:rPr>
          <w:lang w:val="hi_IN" w:bidi="hi_IN"/>
        </w:rPr>
      </w:r>
      <w:r>
        <w:rPr>
          <w:lang w:val="hi_IN" w:bidi="hi_IN"/>
        </w:rPr>
        <w:t>दूत या परमेश्वर ने आगे कहा, "मत डर, कि तेरा पुत्र मरने वाला है। मैंने उस बालक का रोना सुना है। अब उठ, उसके पास जाकर उसे शान्ति दे। मैं उसे एक बड़ी जाति का पूर्वज बनाऊँगा।"</w:t>
      </w:r>
    </w:p>
    <w:p>
      <w:pPr/>
      <w:r>
        <w:rPr>
          <w:lang w:val="hi_IN" w:bidi="hi_IN"/>
        </w:rPr>
      </w:r>
      <w:r>
        <w:rPr>
          <w:lang w:val="hi_IN" w:bidi="hi_IN"/>
        </w:rPr>
        <w:t>कहानी में विशेष भाषा का प्रयोग करते हुए बताया गया है कि परमेश्वर ने हागार को दिखाया कि उनके पास में ही पानी का एक कुआँ है। कहानी कहती है, "परमेश्वर ने उसकी आँखें खोल दी।" हागार कुएँ पर गई और अपनी पानी की थैली भर ली, और लड़के को पानी पिला दिया। कुआँ शायद भूमि में एक गहरा गड्ढा था। लोग पानी भरने के लिए बर्तनों को कुओं में उतारते थे।</w:t>
      </w:r>
    </w:p>
    <w:p>
      <w:pPr/>
      <w:r>
        <w:rPr>
          <w:lang w:val="hi_IN" w:bidi="hi_IN"/>
        </w:rPr>
      </w:r>
      <w:r>
        <w:rPr>
          <w:lang w:val="hi_IN" w:bidi="hi_IN"/>
        </w:rPr>
        <w:t>पाँचवें दृश्य की कल्पना करें। जैसे जैसे समय बीतता गया, इश्माएल बड़ा हुआ और परमेश्वर ने उसकी रक्षा की। इश्माएल एक कुशल धनुर्धारी बन गया, और पारान नाम के जंगल में रहने लगा। धनुर्धारी शिकार करने या लड़ाई करने के लिए धनुष और तीर का इस्तेमाल करते थे।</w:t>
      </w:r>
    </w:p>
    <w:p>
      <w:pPr/>
      <w:r>
        <w:rPr>
          <w:lang w:val="hi_IN" w:bidi="hi_IN"/>
        </w:rPr>
      </w:r>
      <w:r>
        <w:rPr>
          <w:lang w:val="hi_IN" w:bidi="hi_IN"/>
        </w:rPr>
        <w:t>जब वह पारान में रहता था, तब हागार ने इश्माएल के लिए मिस्र से एक पत्नी चुनी।</w:t>
      </w:r>
    </w:p>
    <w:p>
      <w:pPr/>
      <w:r>
        <w:rPr>
          <w:lang w:val="hi_IN" w:bidi="hi_IN"/>
        </w:rPr>
      </w:r>
      <w:r>
        <w:rPr>
          <w:lang w:val="hi_IN" w:bidi="hi_IN"/>
        </w:rPr>
        <w:t>यहाँ रुकें। समूह के रूप में, नक्शे पर पारान और मिस्र को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21:1–21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परमेश्वर, और परमेश्वर का दूत</w:t>
      </w:r>
    </w:p>
    <w:p>
      <w:pPr>
        <w:pStyle w:val="ListBullet"/>
        <w:spacing w:line="240" w:lineRule="auto"/>
        <w:ind w:left="720"/>
      </w:pPr>
      <w:r>
        <w:rPr>
          <w:lang w:val="hi_IN" w:bidi="hi_IN"/>
        </w:rPr>
      </w:r>
      <w:r>
        <w:rPr>
          <w:lang w:val="hi_IN" w:bidi="hi_IN"/>
        </w:rPr>
        <w:t>हागार</w:t>
      </w:r>
    </w:p>
    <w:p>
      <w:pPr>
        <w:pStyle w:val="ListBullet"/>
        <w:spacing w:line="240" w:lineRule="auto"/>
        <w:ind w:left="720"/>
      </w:pPr>
      <w:r>
        <w:rPr>
          <w:lang w:val="hi_IN" w:bidi="hi_IN"/>
        </w:rPr>
      </w:r>
      <w:r>
        <w:rPr>
          <w:lang w:val="hi_IN" w:bidi="hi_IN"/>
        </w:rPr>
        <w:t>और इश्माएल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किरदार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जब अब्राहम सौ वर्ष का हुआ, तो यहोवा ने सारा से की हुई अपनी प्रतिज्ञा को पूरा किया। सारा गर्भवती होती है और परमेश्वर की प्रतिज्ञा के अनुसार अब्राहम के लिए एक पुत्र को जन्म देती है। अब्राहम ने बच्चे का नाम इसहाक रखा। जब इसहाक आठ दिन का हुआ तो अब्राहम ने परमेश्वर के कहे अनुसार इसहाक का खतना किया।</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तरह से उत्तर दे सकता है, "मैं बहुत खुश हूँ कि इतने लंबे इंतज़ार के बाद आखिरकार मुझे एक पुत्र मिला" या "मुझे आश्चर्य है कि इतनी उम्र में भी मेरे पुत्र हुआ" या "मैं यह सुनिश्चित करना चाहता हूँ कि अपने पुत्र का खतना करके परमेश्वर के साथ अपनी वाचा का हिस्सा निभाऊँ, क्योंकि परमेश्वर ने अपनी प्रतिज्ञा पूरी की है और मुझे सारा से एक पुत्र दिया है।" नाटक को फिर शुरू करें।</w:t>
      </w:r>
    </w:p>
    <w:p>
      <w:pPr/>
      <w:r>
        <w:rPr>
          <w:lang w:val="hi_IN" w:bidi="hi_IN"/>
        </w:rPr>
      </w:r>
      <w:r>
        <w:rPr>
          <w:lang w:val="hi_IN" w:bidi="hi_IN"/>
        </w:rPr>
        <w:t>सारा कहती है, "परमेश्वर ने मुझे आनंदित किया है, और जो कोई इसके बारे में सुनेगा वह मेरे साथ आनंदित होगा। किसी ने यह नहीं सोचा था कि मैं अब्राहम के लिए एक पुत्र को जन्म दूँगी। लेकिन अब मैंने अब्राहम को एक पुत्र दिया है, जबकि वह बूढ़ा हो गया है।"</w:t>
      </w:r>
    </w:p>
    <w:p>
      <w:pPr/>
      <w:r>
        <w:rPr>
          <w:lang w:val="hi_IN" w:bidi="hi_IN"/>
        </w:rPr>
      </w:r>
      <w:r>
        <w:rPr>
          <w:lang w:val="hi_IN" w:bidi="hi_IN"/>
        </w:rPr>
        <w:t>नाटक को रोकें। सारा का किरदार निभाने वाले से पूछें, "आप कैसा महसूस कर रहे हैं या क्या सोच रहे हैं?" वह इस तरह से उत्तर दे सकती है, "मैं खुशी से हँस रही हूँ क्योंकि परमेश्वर ने अपनी प्रतिज्ञा पूरी की है" या "मैं बच्चे के जन्म की खुशी को सभी के साथ साझा कर रही हूँ।" नाटक को फिर शुरू करें।</w:t>
      </w:r>
    </w:p>
    <w:p>
      <w:pPr/>
      <w:r>
        <w:rPr>
          <w:lang w:val="hi_IN" w:bidi="hi_IN"/>
        </w:rPr>
      </w:r>
      <w:r>
        <w:rPr>
          <w:lang w:val="hi_IN" w:bidi="hi_IN"/>
        </w:rPr>
        <w:t>बाद में, जब इसहाक खाना खाने लायक बड़ा हो गया, तो अब्राहम ने जश्न मनाने के लिए एक बड़ी पार्टी दी। लेकिन सारा ने देखा कि इश्माएल, जो अब्राहम से जन्मा उसकी मिस्री दासी हागार का पुत्र था, इसहाक का मज़ाक उड़ा रहा था। तब सारा अब्राहम की ओर मुड़ती है और कहती है, "उस दासी और उसके पुत्र को दूर भेज दे! मैं नहीं चाहती कि तेरे मरने के बाद उसे तेरी सम्पत्ति में से कुछ भी मिले। यह सब मेरे पुत्र इसहाक को ही मिलना चाहिए।"</w:t>
      </w:r>
    </w:p>
    <w:p>
      <w:pPr/>
      <w:r>
        <w:rPr>
          <w:lang w:val="hi_IN" w:bidi="hi_IN"/>
        </w:rPr>
      </w:r>
      <w:r>
        <w:rPr>
          <w:lang w:val="hi_IN" w:bidi="hi_IN"/>
        </w:rPr>
        <w:t>नाटक को रोकें। सारा का किरदार निभाने वाले से पूछें, "आप कैसा महसूस कर रहे हैं या क्या सोच रहे हैं?" वह इस तरह से उत्तर दे सकती है, "मुझे हागार और इश्माएल से जलन होती है" या "मुझे हागार और इश्माएल से खतरा महसूस होता है" या "मैंने दृढ़ निश्चय किया है कि अब्राहम के मरने के बाद उसकी संपत्ति केवल मेरे पुत्र को ही मिले।" नाटक को फिर शुरू करें।</w:t>
      </w:r>
    </w:p>
    <w:p>
      <w:pPr/>
      <w:r>
        <w:rPr>
          <w:lang w:val="hi_IN" w:bidi="hi_IN"/>
        </w:rPr>
      </w:r>
      <w:r>
        <w:rPr>
          <w:lang w:val="hi_IN" w:bidi="hi_IN"/>
        </w:rPr>
        <w:t>यह बात अब्राहम को बहुत परेशान करती है, क्योंकि इश्माएल भी उसका ही पुत्र है। लेकिन परमेश्वर अब्राहम से कहता है, "पुत्र और अपनी दासी को दूर भेजने के बारे में परेशान मत हो। जो सारा कहती है वही कर, क्योंकि इसहाक के द्वारा ही तेरे वंशज होंगे जिनकी मैंने प्रतिज्ञा की थी। मैं हागार के पुत्र को एक जाति का पूर्वज बनाऊँगा, क्योंकि वह भी तेरा पुत्र है।"</w:t>
      </w:r>
    </w:p>
    <w:p>
      <w:pPr/>
      <w:r>
        <w:rPr>
          <w:lang w:val="hi_IN" w:bidi="hi_IN"/>
        </w:rPr>
      </w:r>
      <w:r>
        <w:rPr>
          <w:lang w:val="hi_IN" w:bidi="hi_IN"/>
        </w:rPr>
        <w:t>इसलिए अब्राहम अगली सुबह जल्दी उठ जाता है। वह हागार के लिए भोजन और पानी की थैली तैयार करता है, और उन्हें उसके कंधों पर रखता है, इश्माएल को उसे देता है, और उसे दूर भेज देता है।</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तरह से उत्तर दे सकता है, "मैं हागार और इश्माएल को दूर भेजने से बहुत परेशान हूँ, क्योंकि मैं शायद इश्माएल को फिर कभी नहीं देख पाऊँगा" या "मुझे डर है कि इश्माएल खतरे में पड़ जाएगा" या "मैं अपने पुत्र को दूर नहीं भेजना चाहता" या "मैं अपने पुत्र को हागार को देखभाल करने के लिए दे रहा हूँ।" नाटक को फिर शुरू करें।</w:t>
      </w:r>
    </w:p>
    <w:p>
      <w:pPr/>
      <w:r>
        <w:rPr>
          <w:lang w:val="hi_IN" w:bidi="hi_IN"/>
        </w:rPr>
      </w:r>
      <w:r>
        <w:rPr>
          <w:lang w:val="hi_IN" w:bidi="hi_IN"/>
        </w:rPr>
        <w:t>हागार जंगल में भटकती है। जब उसका पानी खत्म हो जाता है, तो वह इश्माएल को एक झाड़ी की छाया में रख देती है और दूर बैठ जाती है, क्योंकि वह मन ही मन सोचती है, "मैं लड़के को मरते हुए नहीं देखना चाहती।" हागार रोने लगी।</w:t>
      </w:r>
    </w:p>
    <w:p>
      <w:pPr/>
      <w:r>
        <w:rPr>
          <w:lang w:val="hi_IN" w:bidi="hi_IN"/>
        </w:rPr>
      </w:r>
      <w:r>
        <w:rPr>
          <w:lang w:val="hi_IN" w:bidi="hi_IN"/>
        </w:rPr>
        <w:t>नाटक को रोकें। हागार का किरदार निभाने वाले व्यक्ति से पूछें, "आप कैसा महसूस कर रहे हैं या क्या सोच रहे हैं?" वह इस तरह से उत्तर दे सकती है, "मैं बहुत दु:खी हूँ" या "मैं अपने पुत्र को मरते हुए नहीं देख सकती, यह मेरे लिए बहुत दु:खदायी है।" नाटक को फिर शुरू करें।</w:t>
      </w:r>
    </w:p>
    <w:p>
      <w:pPr/>
      <w:r>
        <w:rPr>
          <w:lang w:val="hi_IN" w:bidi="hi_IN"/>
        </w:rPr>
      </w:r>
      <w:r>
        <w:rPr>
          <w:lang w:val="hi_IN" w:bidi="hi_IN"/>
        </w:rPr>
        <w:t>परमेश्वर ने उस बच्चे का रोना सुना। स्वर्ग में से परमेश्वर के दूत ने हागार को पुकारा, "हे हागार, क्या बात है? मत डर।" मैंने उस बालक को वहाँ लेटे हुए रोते सुना है। उठ, जाकर अपने लड़के की मदद कर और उसे शान्ति दे। मैं उसे एक बड़ी जाति का पूर्वज बनाऊँगा।" फिर परमेश्वर ने हागार की मदद की कि वह पास में पानी का कुआँ देख सके। तब हागार ने अपनी पानी की थैली भरी और लड़के को पानी पिलाया।</w:t>
      </w:r>
    </w:p>
    <w:p>
      <w:pPr/>
      <w:r>
        <w:rPr>
          <w:lang w:val="hi_IN" w:bidi="hi_IN"/>
        </w:rPr>
      </w:r>
      <w:r>
        <w:rPr>
          <w:lang w:val="hi_IN" w:bidi="hi_IN"/>
        </w:rPr>
        <w:t>हागार का किरदार निभाने वाले से पूछें, "आप कैसा महसूस कर रहे हैं या क्या सोच रहे हैं?" वह इस तरह से उत्तर दे सकती है, "मैं आभारी हूँ कि परमेश्वर ने मेरे पुत्र की सुनी और मेरे पुत्र के जीवन को बचा लिया" या "मुझे आश्चर्य है कि परमेश्वर ने फिर से मेरी बात सुनी, जैसे कि उसने पिछली बार जंगल में भटक रही थी, तब सुनी थी" या "मुझे अब यह डर नहीं है कि मेरा पुत्र मर जाएगा।" नाटक को समाप्त करें।</w:t>
      </w:r>
    </w:p>
    <w:p>
      <w:pPr/>
      <w:r>
        <w:rPr>
          <w:lang w:val="hi_IN" w:bidi="hi_IN"/>
        </w:rPr>
      </w:r>
      <w:r>
        <w:rPr>
          <w:lang w:val="hi_IN" w:bidi="hi_IN"/>
        </w:rPr>
        <w:t>परमेश्‍वर इश्माएल के साथ था। इश्माएल बड़ा हुआ और एक धनुर्धारी बन गया। हागार ने इश्माएल के लिए मिस्र से एक पत्नी ढूँढी।</w:t>
      </w:r>
      <w:r>
        <w:rPr>
          <w:lang w:val="hi_IN" w:bidi="hi_IN"/>
        </w:rPr>
      </w:r>
    </w:p>
    <w:p>
      <w:pPr>
        <w:pStyle w:val="Heading3"/>
      </w:pPr>
      <w:r>
        <w:rPr>
          <w:lang w:val="hi_IN" w:bidi="hi_IN"/>
        </w:rPr>
        <w:t>आवश्यक जानकारी</w:t>
      </w:r>
    </w:p>
    <w:p>
      <w:pPr/>
      <w:r>
        <w:rPr>
          <w:lang w:val="hi_IN" w:bidi="hi_IN"/>
        </w:rPr>
      </w:r>
      <w:r>
        <w:rPr>
          <w:lang w:val="hi_IN" w:bidi="hi_IN"/>
        </w:rPr>
        <w:t>उत्पत्ति 21:1–21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सारा से मिलने आया जैसा कि उसने कहा था, और यहोवा ने वही किया जो उसने सारा के लिए प्रतिज्ञा की थी। यहाँ, कहानी परमेश्वर के व्यक्तिगत नाम यहोवा का उपयोग करती है। इस कहानी में यह एकमात्र बार है जब इस नाम का प्रयोग परमेश्वर के लिए किया गया है। परमेश्वर के अन्य संदर्भों में परमेश्वर के लिए सामान्य शब्द का उपयोग किया गया है। अधिक जानकारी के लिए मुख्य शब्दावली में </w:t>
      </w:r>
      <w:r>
        <w:rPr>
          <w:b/>
          <w:lang w:val="hi_IN" w:bidi="hi_IN"/>
        </w:rPr>
        <w:t>यहोवा</w:t>
      </w:r>
      <w:r>
        <w:rPr>
          <w:lang w:val="hi_IN" w:bidi="hi_IN"/>
        </w:rPr>
        <w:t xml:space="preserve"> और </w:t>
      </w:r>
      <w:r>
        <w:rPr>
          <w:lang w:val="hi_IN" w:bidi="hi_IN"/>
        </w:rPr>
        <w:t>परमेश्वर</w:t>
      </w:r>
      <w:r>
        <w:rPr>
          <w:lang w:val="hi_IN" w:bidi="hi_IN"/>
        </w:rPr>
        <w:t xml:space="preserve"> शब्द को देखें। यहोवा और परमेश्वर के लिए उन्हीं शब्दों का इस्तेमाल करें जो आपने पिछले भागों में इस्तेमाल किए थे।</w:t>
      </w:r>
    </w:p>
    <w:p>
      <w:pPr/>
      <w:r>
        <w:rPr>
          <w:lang w:val="hi_IN" w:bidi="hi_IN"/>
        </w:rPr>
      </w:r>
      <w:r>
        <w:rPr>
          <w:lang w:val="hi_IN" w:bidi="hi_IN"/>
        </w:rPr>
        <w:t xml:space="preserve"> सारा गर्भवती हुई और उसने अब्राहम के लिए एक पुत्र को जन्म दिया, जब अब्राहम बूढ़ा हो गया था। उसने ठीक उसी समय जन्म दिया जब परमेश्वर ने कहा था। अब्राहम ने बच्चे का नाम </w:t>
      </w:r>
      <w:r>
        <w:rPr>
          <w:b/>
          <w:lang w:val="hi_IN" w:bidi="hi_IN"/>
        </w:rPr>
        <w:t>इसहाक</w:t>
      </w:r>
      <w:r>
        <w:rPr>
          <w:lang w:val="hi_IN" w:bidi="hi_IN"/>
        </w:rPr>
        <w:t xml:space="preserve"> रखा। "इसहाक" का अर्थ है "वह हँसता है।</w:t>
      </w:r>
    </w:p>
    <w:p>
      <w:pPr/>
      <w:r>
        <w:rPr>
          <w:lang w:val="hi_IN" w:bidi="hi_IN"/>
        </w:rPr>
      </w:r>
      <w:r>
        <w:rPr>
          <w:lang w:val="hi_IN" w:bidi="hi_IN"/>
        </w:rPr>
        <w:t xml:space="preserve">जैसा कि परमेश्वर ने उसे आज्ञा दी थी, अब्राहम ने इसहाक का </w:t>
      </w:r>
      <w:r>
        <w:rPr>
          <w:b/>
          <w:lang w:val="hi_IN" w:bidi="hi_IN"/>
        </w:rPr>
        <w:t>खतना</w:t>
      </w:r>
      <w:r>
        <w:rPr>
          <w:lang w:val="hi_IN" w:bidi="hi_IN"/>
        </w:rPr>
        <w:t xml:space="preserve"> किया जब वह आठ दिन का था। खतना के लिए उसी शब्द का इस्तेमाल करें जो आपने पिछले भागों में किया है, और याद रखें कि </w:t>
      </w:r>
      <w:r>
        <w:rPr>
          <w:b/>
          <w:lang w:val="hi_IN" w:bidi="hi_IN"/>
        </w:rPr>
        <w:t>खतना</w:t>
      </w:r>
      <w:r>
        <w:rPr>
          <w:lang w:val="hi_IN" w:bidi="hi_IN"/>
        </w:rPr>
        <w:t xml:space="preserve"> शब्द मुख्य शब्दावली में है।</w:t>
      </w:r>
    </w:p>
    <w:p>
      <w:pPr/>
      <w:r>
        <w:rPr>
          <w:lang w:val="hi_IN" w:bidi="hi_IN"/>
        </w:rPr>
      </w:r>
      <w:r>
        <w:rPr>
          <w:lang w:val="hi_IN" w:bidi="hi_IN"/>
        </w:rPr>
        <w:t xml:space="preserve">इसहाक बड़ा हुआ। जब उसका </w:t>
      </w:r>
      <w:r>
        <w:rPr>
          <w:b/>
          <w:lang w:val="hi_IN" w:bidi="hi_IN"/>
        </w:rPr>
        <w:t>दूध छुड़ाया गया</w:t>
      </w:r>
      <w:r>
        <w:rPr>
          <w:lang w:val="hi_IN" w:bidi="hi_IN"/>
        </w:rPr>
        <w:t>, तो अब्राहम ने जश्न मनाने के लिए एक बड़ा भोज दिया। "दूध छुड़ाया" का अर्थ है कि इसहाक ने सारा का दूध पीना बंद कर दिया और ठोस भोजन खाना शुरू कर दिया।</w:t>
      </w:r>
    </w:p>
    <w:p>
      <w:pPr/>
      <w:r>
        <w:rPr>
          <w:lang w:val="hi_IN" w:bidi="hi_IN"/>
        </w:rPr>
      </w:r>
      <w:r>
        <w:rPr>
          <w:lang w:val="hi_IN" w:bidi="hi_IN"/>
        </w:rPr>
        <w:t xml:space="preserve">लेकिन सारा ने देखा कि हागार का पुत्र, इश्माएल, इसहाक का मज़ाक उड़ा रहा है। तब सारा ने अब्राहम से कहा, "इस दासी और उसके पुत्र को निकाल दे, क्योंकि इस दासी का पुत्र मेरे पुत्र इसहाक के साथ </w:t>
      </w:r>
      <w:r>
        <w:rPr>
          <w:b/>
          <w:lang w:val="hi_IN" w:bidi="hi_IN"/>
        </w:rPr>
        <w:t>उत्तराधिकारी</w:t>
      </w:r>
      <w:r>
        <w:rPr>
          <w:lang w:val="hi_IN" w:bidi="hi_IN"/>
        </w:rPr>
        <w:t xml:space="preserve"> नहीं होगा।" उत्तराधिकारी वह बच्चा होता था जिसे अपने पिता की मृत्यु के बाद उनकी सम्पत्ति का एक हिस्सा </w:t>
      </w:r>
      <w:r>
        <w:rPr>
          <w:b/>
          <w:lang w:val="hi_IN" w:bidi="hi_IN"/>
        </w:rPr>
        <w:t>विरासत</w:t>
      </w:r>
      <w:r>
        <w:rPr>
          <w:lang w:val="hi_IN" w:bidi="hi_IN"/>
        </w:rPr>
        <w:t xml:space="preserve"> में मिलता था।</w:t>
      </w:r>
    </w:p>
    <w:p>
      <w:pPr/>
      <w:r>
        <w:rPr>
          <w:lang w:val="hi_IN" w:bidi="hi_IN"/>
        </w:rPr>
      </w:r>
      <w:r>
        <w:rPr>
          <w:lang w:val="hi_IN" w:bidi="hi_IN"/>
        </w:rPr>
        <w:t xml:space="preserve">इससे अब्राहम परेशान हो गया क्योंकि इश्माएल उसका पुत्र था। लेकिन परमेश्वर ने अब्राहम से कहा, "पुत्र और अपनी दासी के बारे में परेशान मत हो। सारा जो कुछ तुझसे कहे वही कर, क्योंकि मैं अपनी प्रतिज्ञा के अनुसार तेरे </w:t>
      </w:r>
      <w:r>
        <w:rPr>
          <w:b/>
          <w:lang w:val="hi_IN" w:bidi="hi_IN"/>
        </w:rPr>
        <w:t>वंशज</w:t>
      </w:r>
      <w:r>
        <w:rPr>
          <w:lang w:val="hi_IN" w:bidi="hi_IN"/>
        </w:rPr>
        <w:t xml:space="preserve"> इसहाक के द्वारा ही दूँगा।" वंशज का मतलब है, इसहाक की संतान, उनकी संतान, और वे सभी लोग जो इसहाक को अपना पूर्वज मानते हैं।</w:t>
      </w:r>
    </w:p>
    <w:p>
      <w:pPr/>
      <w:r>
        <w:rPr>
          <w:lang w:val="hi_IN" w:bidi="hi_IN"/>
        </w:rPr>
      </w:r>
      <w:r>
        <w:rPr>
          <w:lang w:val="hi_IN" w:bidi="hi_IN"/>
        </w:rPr>
        <w:t xml:space="preserve">परमेश्वर ने आगे कहा, "और मैं तेरी दासी के पुत्र को भी बहुत से वंशज दूँगा जो एक बड़ी </w:t>
      </w:r>
      <w:r>
        <w:rPr>
          <w:b/>
          <w:lang w:val="hi_IN" w:bidi="hi_IN"/>
        </w:rPr>
        <w:t>जाति</w:t>
      </w:r>
      <w:r>
        <w:rPr>
          <w:lang w:val="hi_IN" w:bidi="hi_IN"/>
        </w:rPr>
        <w:t xml:space="preserve"> करेंगे, क्योंकि वह भी तेरा पुत्र है।" "जाति" उन लोगों के समूह को दर्शाती है जिनकी भाषा और सरकार एक ही थी। अधिक जानकारी के लिए मुख्य शब्दावली में </w:t>
      </w:r>
      <w:r>
        <w:rPr>
          <w:lang w:val="hi_IN" w:bidi="hi_IN"/>
        </w:rPr>
        <w:t>जाति</w:t>
      </w:r>
      <w:r>
        <w:rPr>
          <w:lang w:val="hi_IN" w:bidi="hi_IN"/>
        </w:rPr>
        <w:t xml:space="preserve"> शब्द देखें। जाति के लिए उसी शब्द का उपयोग करें जो आपने पिछले भागों में उपयोग किया है।</w:t>
      </w:r>
    </w:p>
    <w:p>
      <w:pPr/>
      <w:r>
        <w:rPr>
          <w:lang w:val="hi_IN" w:bidi="hi_IN"/>
        </w:rPr>
      </w:r>
      <w:r>
        <w:rPr>
          <w:lang w:val="hi_IN" w:bidi="hi_IN"/>
        </w:rPr>
        <w:t>इसलिए अब्राहम अगली सुबह जल्दी उठ गया। उसने भोजन और पानी तैयार किया, हागार को दिया, और उसे दूर भेज दिया। हागार जंगल में भटकती रही। जब उसके पास पानी खत्म हो गया, तो हागार ने अपने पुत्र को एक झाड़ी के नीचे रख दिया और रोने लगी।</w:t>
      </w:r>
    </w:p>
    <w:p>
      <w:pPr/>
      <w:r>
        <w:rPr>
          <w:lang w:val="hi_IN" w:bidi="hi_IN"/>
        </w:rPr>
      </w:r>
      <w:r>
        <w:rPr>
          <w:lang w:val="hi_IN" w:bidi="hi_IN"/>
        </w:rPr>
        <w:t xml:space="preserve">परमेश्वर ने उस लड़के के रोने की आवाज़ सुनी, और </w:t>
      </w:r>
      <w:r>
        <w:rPr>
          <w:b/>
          <w:lang w:val="hi_IN" w:bidi="hi_IN"/>
        </w:rPr>
        <w:t>परमेश्वर के दूत</w:t>
      </w:r>
      <w:r>
        <w:rPr>
          <w:lang w:val="hi_IN" w:bidi="hi_IN"/>
        </w:rPr>
        <w:t xml:space="preserve"> ने </w:t>
      </w:r>
      <w:r>
        <w:rPr>
          <w:b/>
          <w:lang w:val="hi_IN" w:bidi="hi_IN"/>
        </w:rPr>
        <w:t>स्वर्ग</w:t>
      </w:r>
      <w:r>
        <w:rPr>
          <w:lang w:val="hi_IN" w:bidi="hi_IN"/>
        </w:rPr>
        <w:t xml:space="preserve"> से हागार को पुकारा। अन्य जगहों पर इस दूत को यहोवा का दूत या प्रभु का दूत कहा गया है, और यह समान अर्थ को दिखाता है। </w:t>
      </w:r>
      <w:r>
        <w:rPr>
          <w:b/>
          <w:lang w:val="hi_IN" w:bidi="hi_IN"/>
        </w:rPr>
        <w:t>परमेश्वर का दूत</w:t>
      </w:r>
      <w:r>
        <w:rPr>
          <w:lang w:val="hi_IN" w:bidi="hi_IN"/>
        </w:rPr>
        <w:t xml:space="preserve"> या </w:t>
      </w:r>
      <w:r>
        <w:rPr>
          <w:b/>
          <w:lang w:val="hi_IN" w:bidi="hi_IN"/>
        </w:rPr>
        <w:t>यहोवा का दूत</w:t>
      </w:r>
      <w:r>
        <w:rPr>
          <w:lang w:val="hi_IN" w:bidi="hi_IN"/>
        </w:rPr>
        <w:t xml:space="preserve"> अक्सर किसी के सामने मानव रूप में प्रकट होने वाले परमेश्वर को दिखाता है। यहाँ, शायद यह स्वयं परमेश्वर को दर्शाता है जो हागार से बात करता है। स्वर्ग वह स्थान है, जहाँ परमेश्वर और उसके दूत रहते हैं। अधिक जानकारी के लिए मुख्य शब्दावली में देखें; </w:t>
      </w:r>
      <w:r>
        <w:rPr>
          <w:lang w:val="hi_IN" w:bidi="hi_IN"/>
        </w:rPr>
        <w:t>स्वर्ग</w:t>
      </w:r>
      <w:r>
        <w:rPr>
          <w:lang w:val="hi_IN" w:bidi="hi_IN"/>
        </w:rPr>
        <w:t xml:space="preserve"> और </w:t>
      </w:r>
      <w:r>
        <w:rPr>
          <w:b/>
          <w:lang w:val="hi_IN" w:bidi="hi_IN"/>
        </w:rPr>
        <w:t>प्रभु का दूत</w:t>
      </w:r>
      <w:r>
        <w:rPr>
          <w:lang w:val="hi_IN" w:bidi="hi_IN"/>
        </w:rPr>
        <w:t xml:space="preserve"> या </w:t>
      </w:r>
      <w:r>
        <w:rPr>
          <w:b/>
          <w:lang w:val="hi_IN" w:bidi="hi_IN"/>
        </w:rPr>
        <w:t>यहोवा का दूत</w:t>
      </w:r>
      <w:r>
        <w:rPr>
          <w:lang w:val="hi_IN" w:bidi="hi_IN"/>
        </w:rPr>
        <w:t xml:space="preserve">। स्वर्ग और यहोवा के दूत के लिए उन्हीं शब्दों का इस्तेमाल करें जो आपने पिछले भागों में इस्तेमाल किए थे। आप इस भाग में </w:t>
      </w:r>
      <w:r>
        <w:rPr>
          <w:b/>
          <w:lang w:val="hi_IN" w:bidi="hi_IN"/>
        </w:rPr>
        <w:t>परमेश्वर</w:t>
      </w:r>
      <w:r>
        <w:rPr>
          <w:lang w:val="hi_IN" w:bidi="hi_IN"/>
        </w:rPr>
        <w:t xml:space="preserve"> के लिए उपयोग किए गए सामान्य शब्द के स्थान पर </w:t>
      </w:r>
      <w:r>
        <w:rPr>
          <w:b/>
          <w:lang w:val="hi_IN" w:bidi="hi_IN"/>
        </w:rPr>
        <w:t>यहोवा</w:t>
      </w:r>
      <w:r>
        <w:rPr>
          <w:lang w:val="hi_IN" w:bidi="hi_IN"/>
        </w:rPr>
        <w:t xml:space="preserve"> नाम का प्रयोग कर सकते हैं।</w:t>
      </w:r>
    </w:p>
    <w:p>
      <w:pPr/>
      <w:r>
        <w:rPr>
          <w:lang w:val="hi_IN" w:bidi="hi_IN"/>
        </w:rPr>
      </w:r>
      <w:r>
        <w:rPr>
          <w:lang w:val="hi_IN" w:bidi="hi_IN"/>
        </w:rPr>
        <w:t xml:space="preserve">हागार ने अपनी पानी की थैली पानी से भर ली और लड़के को पानी पिलाया। और जब इश्माएल बड़ा हुआ तो परमेश्वर ने उसकी रक्षा की। इश्माएल जंगल में रहता था और एक कुशल </w:t>
      </w:r>
      <w:r>
        <w:rPr>
          <w:b/>
          <w:lang w:val="hi_IN" w:bidi="hi_IN"/>
        </w:rPr>
        <w:t>धनुर्धारी</w:t>
      </w:r>
      <w:r>
        <w:rPr>
          <w:lang w:val="hi_IN" w:bidi="hi_IN"/>
        </w:rPr>
        <w:t xml:space="preserve"> बन गया। "धनुर्धर" का मतलब ऐसे व्यक्ति से है जो शिकार करने या लड़ने के लिए धनुष और तीर चला सकता है।</w:t>
      </w:r>
    </w:p>
    <w:p>
      <w:pPr/>
      <w:r>
        <w:rPr>
          <w:lang w:val="hi_IN" w:bidi="hi_IN"/>
        </w:rPr>
      </w:r>
      <w:r>
        <w:rPr>
          <w:lang w:val="hi_IN" w:bidi="hi_IN"/>
        </w:rPr>
        <w:t>इश्माएल पारान के जंगल में रहता था, और हागार ने उसके लिए मिस्र से एक पत्नी चुनी।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21:22–34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21:22–34 को सुनें और अपने मनों में रखें। यदि संभव हो तो उत्पत्ति 21:22–34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21:22–34 का ऑडियो संस्करण सबसे आसानी से समझ में आने वाले अनुवाद में सुनें।</w:t>
      </w:r>
    </w:p>
    <w:p>
      <w:pPr/>
      <w:r>
        <w:rPr>
          <w:lang w:val="hi_IN" w:bidi="hi_IN"/>
        </w:rPr>
      </w:r>
      <w:r>
        <w:rPr>
          <w:lang w:val="hi_IN" w:bidi="hi_IN"/>
        </w:rPr>
        <w:t>इस कहानी में अब्राहम ने गरार के राजा अबीमेलेक के साथ शान्ति संधि की, गरार वह क्षेत्र था जहाँ अब्राहम रहता था। पिछली कहानी में, अब्राहम ने अबीमेलेक से झूठ बोला और कहा कि सारा उसकी बहन है, न कि उसकी पत्नी। अबीमेलेक ने सारा को ले लिया, इसलिए परमेश्वर अबीमेलेक के सामने प्रकट हुआ और उसे और उसके घर के लोगों को तब तक संतान उत्पन्न करने से रोक दिया जब तक कि अब्राहम ने उसके लिए प्रार्थना नहीं की। इस कहानी में, अबीमेलेक अब्राहम के साथ शान्ति सन्धि करता है, और अब्राहम अबीमेलेक के देश में शान्ति से रहता है। यह एक तरीका है जिससे परमेश्वर अब्राहम को देश देने की अपनी प्रतिज्ञा को पूरा करना शुरू करता है।</w:t>
      </w:r>
    </w:p>
    <w:p>
      <w:pPr/>
      <w:r>
        <w:rPr>
          <w:lang w:val="hi_IN" w:bidi="hi_IN"/>
        </w:rPr>
      </w:r>
      <w:r>
        <w:rPr>
          <w:lang w:val="hi_IN" w:bidi="hi_IN"/>
        </w:rPr>
        <w:t>एक दिन गरार का राजा अबीमेलेक और अबीमेलेक की सेना का सेनापति पीकोल अब्राहम से मिलने गए। हो सकता है कि पीकोल ने अबीमेलेक के साथ अबीमेलेक के रक्षक के रूप में यात्रा की हो, या वह अब्राहम और अबीमेलेक के बीच वाचा का आधिकारिक गवाह हो।</w:t>
      </w:r>
    </w:p>
    <w:p>
      <w:pPr/>
      <w:r>
        <w:rPr>
          <w:lang w:val="hi_IN" w:bidi="hi_IN"/>
        </w:rPr>
      </w:r>
      <w:r>
        <w:rPr>
          <w:lang w:val="hi_IN" w:bidi="hi_IN"/>
        </w:rPr>
        <w:t>अबीमेलेक ने अब्राहम से कहा, "तू जो कुछ करता है उसमें परमेश्वर तेरे साथ है।" वाक्यांश "परमेश्वर तेरे साथ है" दिखाता है कि परमेश्वर अब्राहम की मदद करता है, उसकी सुरक्षा करता है और उसे आशीष देता है।</w:t>
      </w:r>
    </w:p>
    <w:p>
      <w:pPr/>
      <w:r>
        <w:rPr>
          <w:lang w:val="hi_IN" w:bidi="hi_IN"/>
        </w:rPr>
      </w:r>
      <w:r>
        <w:rPr>
          <w:lang w:val="hi_IN" w:bidi="hi_IN"/>
        </w:rPr>
        <w:t>यहाँ रुकें और समूह में इस प्रश्न पर चर्चा करें: आप आपकी संस्कृति में आशीष का वर्णन कैसे करते हैं? आपकी संस्कृति में, जब परमेश्वर किसी को आशीष देता है या उसके साथ होता है तो लोग उसके साथ क्या होना सोचते हैं? इस ऑडियो को यहाँ रोकें।</w:t>
      </w:r>
    </w:p>
    <w:p>
      <w:pPr/>
      <w:r>
        <w:rPr>
          <w:lang w:val="hi_IN" w:bidi="hi_IN"/>
        </w:rPr>
      </w:r>
      <w:r>
        <w:rPr>
          <w:lang w:val="hi_IN" w:bidi="hi_IN"/>
        </w:rPr>
        <w:t>अबीमेलेक ने आगे कहा, "मैं चाहता हूँ कि तू परमेश्वर के सामने मुझसे शपथ खाए, कि तू मुझसे, मेरे पुत्रों से, और मेरे वंशजों से की हुई वाचा को कभी नहीं तोड़ेगा।" "परमेश्वर के सामने" वाक्यांश का अर्थ है कि अबीमेलेक चाहता था कि अब्राहम परमेश्वर की उपस्थिति में प्रतिज्ञा करे। यदि अब्राहम ने अपनी प्रतिज्ञा की भूमिका को पूरा नहीं किया, तो परमेश्वर अब्राहम को दण्ड देगा।</w:t>
      </w:r>
    </w:p>
    <w:p>
      <w:pPr/>
      <w:r>
        <w:rPr>
          <w:lang w:val="hi_IN" w:bidi="hi_IN"/>
        </w:rPr>
      </w:r>
      <w:r>
        <w:rPr>
          <w:lang w:val="hi_IN" w:bidi="hi_IN"/>
        </w:rPr>
        <w:t>अबीमेलेक ने समाप्त किया, "मैं तेरे प्रति विश्वासयोग्य रहा हूँ, इसलिए मुझसे शपथ खा कि तू मेरे और इस देश के प्रति विश्वासयोग्य रहेगा जहाँ तू अब परदेशी के रूप में रहता है।" ऐसा लगता है कि अबिमेलेक के पास अब्राहम से ज्यादा शक्ति है, क्योंकि अबीमेलेक एक राजा है। हालाँकि, अबीमेलेक ने जो कहा उससे पता चलता है कि अबीमेलेक ने देखा कि अब्राहम के पास शक्ति है क्योंकि परमेश्वर उसके साथ है।</w:t>
      </w:r>
    </w:p>
    <w:p>
      <w:pPr/>
      <w:r>
        <w:rPr>
          <w:lang w:val="hi_IN" w:bidi="hi_IN"/>
        </w:rPr>
      </w:r>
      <w:r>
        <w:rPr>
          <w:lang w:val="hi_IN" w:bidi="hi_IN"/>
        </w:rPr>
        <w:t>अब्राहम ने उत्तर दिया, "हाँ, मैं शपथ लेता हूँ!" शपथ लोगों के बीच महत्वपूर्ण प्रतिज्ञाएँ थीं। लोग उन शपथों को निभाने के लिए बाध्य होते थे जो उन्होंने ली थी।</w:t>
      </w:r>
    </w:p>
    <w:p>
      <w:pPr/>
      <w:r>
        <w:rPr>
          <w:lang w:val="hi_IN" w:bidi="hi_IN"/>
        </w:rPr>
      </w:r>
      <w:r>
        <w:rPr>
          <w:lang w:val="hi_IN" w:bidi="hi_IN"/>
        </w:rPr>
        <w:t>फिर अब्राहम ने अबीमेलेक से पानी के एक कुएँ के बारे में शिकायत की जो अबीमेलेक के सेवकों ने जबरन अब्राहम के सेवकों से ले लिया था। अबीमेलेक के सेवकों ने कुछ समय पहले कुआँ ले लिया था। अबीमेलेक ने उत्तर दिया, "यह पहली बार है कि मैंने इसके बारे में सुना है। मुझे नहीं पता कि इसके लिए कौन जिम्मेदार है। तूने पहले इसके बारे में कभी शिकायत नहीं की है।"</w:t>
      </w:r>
    </w:p>
    <w:p>
      <w:pPr/>
      <w:r>
        <w:rPr>
          <w:lang w:val="hi_IN" w:bidi="hi_IN"/>
        </w:rPr>
      </w:r>
      <w:r>
        <w:rPr>
          <w:lang w:val="hi_IN" w:bidi="hi_IN"/>
        </w:rPr>
        <w:t>फिर अब्राहम ने अबीमेलेक को कुछ भेड़-बकरियाँ और गायें दीं, और उन दोनों ने आपस में वाचा बाँधी। अब्राहम द्वारा अबीमेलेक को भेड़ें और गायें भेंट करना शायद यह दर्शाता था कि उन्होंने आपस में एक वाचा बाँधी थी। यह अब्राहम और अबीमेलेक के बीच दोस्ती का उपहार था। वाचा दो लोगों या समूहों के बीच किया गया एक स्थायी समझौता है जो शांति या मित्रता स्थापित करता है। दोनों इस वाचा के प्रति विश्वासयोग्य बने रहने और एक-दूसरे के साथ अच्छे सम्बन्ध बनाए रखने के लिए सहमत होते हैं। वाचाएँ कानूनी अनुबंधों से अधिक गहरी होती हैं क्योंकि इसमें दोनों पक्षों की विश्वासयोग्यता जरूरी होती है। यह वाचा अबीमेलेक और अब्राहम के बीच दोस्ती का समझौता दिखाती है।</w:t>
      </w:r>
    </w:p>
    <w:p>
      <w:pPr/>
      <w:r>
        <w:rPr>
          <w:lang w:val="hi_IN" w:bidi="hi_IN"/>
        </w:rPr>
      </w:r>
      <w:r>
        <w:rPr>
          <w:lang w:val="hi_IN" w:bidi="hi_IN"/>
        </w:rPr>
        <w:t>यहाँ रुकें और समूह के रूप में इस प्रश्न पर चर्चा करें: आपकी संस्कृति में लोग ऐसे समझौते कैसे और कब करते हैं? ऐसी कहानी बताइए जब किसी ने अब्राहम और अबीमेलेक जैसी वाचा बाँधी हो या समझौता किया हो। इस ऑडियो को यहाँ रोकें।</w:t>
      </w:r>
    </w:p>
    <w:p>
      <w:pPr/>
      <w:r>
        <w:rPr>
          <w:lang w:val="hi_IN" w:bidi="hi_IN"/>
        </w:rPr>
      </w:r>
      <w:r>
        <w:rPr>
          <w:lang w:val="hi_IN" w:bidi="hi_IN"/>
        </w:rPr>
        <w:t>लेकिन अब्राहम ने सात अन्य मादा मेमने भी ले लिए, जो कि छोटी भेड़ें थीं, और उन्हें अलग रख दिया। अबीमेलेक ने पूछा, "तूने इन सातों को दूसरों से अलग क्यों रखा है?"</w:t>
      </w:r>
    </w:p>
    <w:p>
      <w:pPr/>
      <w:r>
        <w:rPr>
          <w:lang w:val="hi_IN" w:bidi="hi_IN"/>
        </w:rPr>
      </w:r>
      <w:r>
        <w:rPr>
          <w:lang w:val="hi_IN" w:bidi="hi_IN"/>
        </w:rPr>
        <w:t>अब्राहम ने उत्तर दिया, "कृपया इन सात मेमनों को स्वीकार करें ताकि यह दिखाया जा सके कि तू सहमत है कि मैंने यह कुआँ खोदा है।" मेमनों को स्वीकार करके, अबीमेलेक ने अपने आसपास के सभी लोगों को यह दिखाया कि वह सहमत है कि कुआँ अब्राहम का है।</w:t>
      </w:r>
    </w:p>
    <w:p>
      <w:pPr/>
      <w:r>
        <w:rPr>
          <w:lang w:val="hi_IN" w:bidi="hi_IN"/>
        </w:rPr>
      </w:r>
      <w:r>
        <w:rPr>
          <w:lang w:val="hi_IN" w:bidi="hi_IN"/>
        </w:rPr>
        <w:t>फिर अब्राहम ने उस क्षेत्र का नाम बेर्शेबा रखा जिसका अर्थ है "शपथ का कुआँ" या "सात का कुआँ" यह उस शपथ को दर्शाता है जो उन्होंने वहाँ ली या यह उन सात मेमनों को दर्शाता है जो अब्राहम ने उपहार के रूप में दिए थे। शपथ एक प्रतिज्ञा के साथ जोड़ दी जाती है ताकि लोगों को पता हो कि उन्हें अपना समझौता निभाना है और इसे बदला नहीं जा सकता है। शपथ लेने वाला व्यक्ति परमेश्वर से प्रार्थना करता है कि यदि वह अपनी प्रतिज्ञा पूरी न करें तो उसे दण्डित किया जाए।</w:t>
      </w:r>
    </w:p>
    <w:p>
      <w:pPr/>
      <w:r>
        <w:rPr>
          <w:lang w:val="hi_IN" w:bidi="hi_IN"/>
        </w:rPr>
      </w:r>
      <w:r>
        <w:rPr>
          <w:lang w:val="hi_IN" w:bidi="hi_IN"/>
        </w:rPr>
        <w:t>यहाँ रुकें। समूह के रूप में, नक्शे पर उस क्षेत्र को देखें जहाँ बेर्शेबा और कुआँ हो सकते हैं। इस ऑडियो को यहाँ रोकें।</w:t>
      </w:r>
    </w:p>
    <w:p>
      <w:pPr/>
      <w:r>
        <w:rPr>
          <w:lang w:val="hi_IN" w:bidi="hi_IN"/>
        </w:rPr>
      </w:r>
      <w:r>
        <w:rPr>
          <w:lang w:val="hi_IN" w:bidi="hi_IN"/>
        </w:rPr>
        <w:t>वाचा बाँधने के बाद, अबीमेलेक और पीकोल अपने घर, पलिश्तियों के देश में लौट आए। अब्राहम ने बेर्शेबा में एक झाऊ का पेड़ लगाया, और वहाँ सदा के लिए जीवित, सनातन परमेश्वर यहोवा की आराधना की। अब्राहम ने शायद यह पेड़ इसलिए लगाया था ताकि उसे याद रहे कि परमेश्वर ने उसे कैसे आशीष दी है और यह दिखाया जा सके कि उसने वहाँ परमेश्वर की आराधना की थी। अब्राहम ने पेड़ की आराधना नहीं की थी।</w:t>
      </w:r>
    </w:p>
    <w:p>
      <w:pPr/>
      <w:r>
        <w:rPr>
          <w:lang w:val="hi_IN" w:bidi="hi_IN"/>
        </w:rPr>
      </w:r>
      <w:r>
        <w:rPr>
          <w:lang w:val="hi_IN" w:bidi="hi_IN"/>
        </w:rPr>
        <w:t>यहाँ रुकें: समूह के रूप में, एक झाऊ के पेड़ की तस्वीर देखें। इस ऑडियो को यहाँ रोकें।</w:t>
      </w:r>
    </w:p>
    <w:p>
      <w:pPr/>
      <w:r>
        <w:rPr>
          <w:lang w:val="hi_IN" w:bidi="hi_IN"/>
        </w:rPr>
      </w:r>
      <w:r>
        <w:rPr>
          <w:lang w:val="hi_IN" w:bidi="hi_IN"/>
        </w:rPr>
        <w:t>यहाँ रुकें और समूह के रूप में इस प्रश्न पर चर्चा करें: आप या आपके समुदाय के लोग किस प्रकार की चीजें करते हैं जब आप स्वयं को याद दिलाना चाहते हैं कि परमेश्वर ने आपको किस प्रकार आशीषित किया है? इस ऑडियो को यहाँ रोकें।</w:t>
      </w:r>
    </w:p>
    <w:p>
      <w:pPr/>
      <w:r>
        <w:rPr>
          <w:lang w:val="hi_IN" w:bidi="hi_IN"/>
        </w:rPr>
      </w:r>
      <w:r>
        <w:rPr>
          <w:lang w:val="hi_IN" w:bidi="hi_IN"/>
        </w:rPr>
        <w:t>अब्राहम पलिश्तियों के देश में लम्बे समय तक परदेशी के रूप में रहा था। यह पहली बार है कि इन भागों में उस भूमि को पलिश्तियों का देश कहा गया है जहाँ अब्राहम रहता था।</w:t>
      </w:r>
    </w:p>
    <w:p>
      <w:pPr/>
      <w:r>
        <w:rPr>
          <w:lang w:val="hi_IN" w:bidi="hi_IN"/>
        </w:rPr>
      </w:r>
      <w:r>
        <w:rPr>
          <w:lang w:val="hi_IN" w:bidi="hi_IN"/>
        </w:rPr>
        <w:t>यहाँ रुकें। समूह के रूप में, नक्शे पर बेर्शेबा के साथ उस क्षेत्र को देखें जहाँ पलिश्ती लोग रहते थे।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21:22–34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लगभग उसी समय अबीमेलेक और उसकी सेना के सेनापति पीकोल अब्राहम से मिलने आए। अबीमेलेक ने कहा, "निश्चय ही परमेश्वर तेरे साथ है, और तू जो कुछ करता है उसमें तेरी मदद करता है। परमेश्वर की शपथ ले कि तू मुझसे, मेरे पुत्रों से, और मेरे वंशजों से कभी झूठ नहीं बोलेगा। मैं तेरे साथ दयालु रहा हूँ, इसलिए शपथ खा कि तू मेरे और इस देश के साथ दयालु रहेगा, जहाँ तू एक परदेशी के रूप में रहता है।"</w:t>
      </w:r>
    </w:p>
    <w:p>
      <w:pPr/>
      <w:r>
        <w:rPr>
          <w:lang w:val="hi_IN" w:bidi="hi_IN"/>
        </w:rPr>
      </w:r>
      <w:r>
        <w:rPr>
          <w:lang w:val="hi_IN" w:bidi="hi_IN"/>
        </w:rPr>
        <w:t>अब्राहम ने उत्तर दिया, "हाँ, मैं शपथ खाता हूँ!"</w:t>
      </w:r>
    </w:p>
    <w:p>
      <w:pPr/>
      <w:r>
        <w:rPr>
          <w:lang w:val="hi_IN" w:bidi="hi_IN"/>
        </w:rPr>
      </w:r>
      <w:r>
        <w:rPr>
          <w:b/>
          <w:lang w:val="hi_IN" w:bidi="hi_IN"/>
        </w:rPr>
        <w:t>दूसरे दृश्य में:</w:t>
      </w:r>
      <w:r>
        <w:rPr>
          <w:lang w:val="hi_IN" w:bidi="hi_IN"/>
        </w:rPr>
        <w:t xml:space="preserve"> फिर अब्राहम ने अबीमेलेक से पानी के एक कुएँ के बारे में शिकायत की जो अबीमेलेक के सेवकों ने जबरन अब्राहम के सेवकों से ले लिया था।</w:t>
      </w:r>
    </w:p>
    <w:p>
      <w:pPr/>
      <w:r>
        <w:rPr>
          <w:lang w:val="hi_IN" w:bidi="hi_IN"/>
        </w:rPr>
      </w:r>
      <w:r>
        <w:rPr>
          <w:lang w:val="hi_IN" w:bidi="hi_IN"/>
        </w:rPr>
        <w:t>अबीमेलेक ने कहा, "मुझे नहीं पता कि यह किसने किया। तूने मुझे इसके बारे में नहीं बताया, और यह पहली बार है कि मैंने इसके बारे में सुना है।"</w:t>
      </w:r>
    </w:p>
    <w:p>
      <w:pPr/>
      <w:r>
        <w:rPr>
          <w:lang w:val="hi_IN" w:bidi="hi_IN"/>
        </w:rPr>
      </w:r>
      <w:r>
        <w:rPr>
          <w:b/>
          <w:lang w:val="hi_IN" w:bidi="hi_IN"/>
        </w:rPr>
        <w:t>तीसरे दृश्य में:</w:t>
      </w:r>
      <w:r>
        <w:rPr>
          <w:lang w:val="hi_IN" w:bidi="hi_IN"/>
        </w:rPr>
        <w:t xml:space="preserve"> इसलिए अब्राहम ने अबीमेलेक को कुछ भेड़-बकरियाँ और गायें दी और उन्होंने एक समझौता किया। लेकिन अब्राहम ने सात मादा मेमनों को लिया और उन्हें अलग रख दिया। अबीमेलेक ने पूछा, "तूने इन सात मादा मेमनों को दूसरों से अलग क्यों रखा है?"</w:t>
      </w:r>
    </w:p>
    <w:p>
      <w:pPr/>
      <w:r>
        <w:rPr>
          <w:lang w:val="hi_IN" w:bidi="hi_IN"/>
        </w:rPr>
      </w:r>
      <w:r>
        <w:rPr>
          <w:lang w:val="hi_IN" w:bidi="hi_IN"/>
        </w:rPr>
        <w:t>अब्राहम ने उत्तर दिया, "कृपया इन सात मेमनों को स्वीकार कर ताकि यह दिखाया जा सके कि तू इस बात से सहमत है कि मैंने यह कुआँ खोदा है।" फिर अब्राहम ने उस स्थान का नाम बेर्शेबा रखा, क्योंकि उन्होंने वहाँ शपथ ली थी।</w:t>
      </w:r>
    </w:p>
    <w:p>
      <w:pPr/>
      <w:r>
        <w:rPr>
          <w:lang w:val="hi_IN" w:bidi="hi_IN"/>
        </w:rPr>
      </w:r>
      <w:r>
        <w:rPr>
          <w:b/>
          <w:lang w:val="hi_IN" w:bidi="hi_IN"/>
        </w:rPr>
        <w:t>चौथे दृश्य में:</w:t>
      </w:r>
      <w:r>
        <w:rPr>
          <w:lang w:val="hi_IN" w:bidi="hi_IN"/>
        </w:rPr>
        <w:t xml:space="preserve"> बेर्शेबा में वाचा बाँधने के बाद, अबीमेलेक अपनी सेना के सेनापति पीकोल के साथ चला गया और वे उस देश में अपने घर लौट आए, जहाँ पलिश्ती लोग रहते थे।</w:t>
      </w:r>
    </w:p>
    <w:p>
      <w:pPr/>
      <w:r>
        <w:rPr>
          <w:lang w:val="hi_IN" w:bidi="hi_IN"/>
        </w:rPr>
      </w:r>
      <w:r>
        <w:rPr>
          <w:lang w:val="hi_IN" w:bidi="hi_IN"/>
        </w:rPr>
        <w:t>फिर अब्राहम ने बेर्शेबा में एक झाऊ का पेड़ लगाया, और उसने वहाँ सनातन परमेश्वर यहोवा की आराधना की। और अब्राहम पलिश्तियों के देश में लम्बे समय तक एक परदेशी के रूप में रहा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और पीकोल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गतिविधि और बातचीत की कल्पना करें। पहला दृश्य एक शब्द से शुरू होता है जिसका अर्थ है "लगभग उसी समय" या "थोड़ी देर बाद।" यह कहानी उस समय की है जब अब्राहम ने हागार और इश्माएल को दूर भेज दिया था। अबीमेलेक और उसके योद्धाओं का सेनापति पीकोल अब्राहम से मिलने आए।</w:t>
      </w:r>
    </w:p>
    <w:p>
      <w:pPr/>
      <w:r>
        <w:rPr>
          <w:lang w:val="hi_IN" w:bidi="hi_IN"/>
        </w:rPr>
      </w:r>
      <w:r>
        <w:rPr>
          <w:lang w:val="hi_IN" w:bidi="hi_IN"/>
        </w:rPr>
        <w:t>अबीमेलेक अब्राहम से कहता है, "मैंने देखा है कि तेरे हर काम में परमेश्वर तेरे साथ है। मैं चाहता हूँ कि तू परमेश्वर की उपस्थिति में मेरी शपथ ले कि तू मुझे, मेरे पुत्रों, और मेरे वंशजों से की गई वाचा को कभी नहीं तोड़ेगा। मैं तेरे साथ दयालु रहा हूँ, इसलिए तू भी मेरे और इस देश के लोगों के साथ दयालु रह, जहाँ तू अब एक परदेशी के रूप में रहता है।" यहाँ अबीमेलेक ऐसी भाषा का उपयोग करता है जो दिखाती है कि वह विनम्रता से अब्राहम से कुछ मांग रहा है।</w:t>
      </w:r>
    </w:p>
    <w:p>
      <w:pPr/>
      <w:r>
        <w:rPr>
          <w:lang w:val="hi_IN" w:bidi="hi_IN"/>
        </w:rPr>
      </w:r>
      <w:r>
        <w:rPr>
          <w:lang w:val="hi_IN" w:bidi="hi_IN"/>
        </w:rPr>
        <w:t>अब्राहम ने उत्तर दिया, "मैं प्रतिज्ञा करता हूँ।"</w:t>
      </w:r>
    </w:p>
    <w:p>
      <w:pPr/>
      <w:r>
        <w:rPr>
          <w:lang w:val="hi_IN" w:bidi="hi_IN"/>
        </w:rPr>
      </w:r>
      <w:r>
        <w:rPr>
          <w:lang w:val="hi_IN" w:bidi="hi_IN"/>
        </w:rPr>
        <w:t>दूसरे दृश्य में, आप इस दृश्य में अभिनय के क्रम को उसी क्रम में बदलना चाह सकते हैं जिसमें यह हुआ था। अबीमेलेक की यात्रा से कुछ समय पहले, अबीमेलेक के सेवकों ने जबरन अब्राहम के सेवकों से अब्राहम का पानी का कुआ ले लिया था। अब्राहम द्वारा अबीमेलेक के साथ प्रतिज्ञा करने के बाद, वह अबीमेलेक से पानी के कुएँ के बारे में शिकायत करता है।</w:t>
      </w:r>
    </w:p>
    <w:p>
      <w:pPr/>
      <w:r>
        <w:rPr>
          <w:lang w:val="hi_IN" w:bidi="hi_IN"/>
        </w:rPr>
      </w:r>
      <w:r>
        <w:rPr>
          <w:lang w:val="hi_IN" w:bidi="hi_IN"/>
        </w:rPr>
        <w:t>लेकिन अबीमेलेक ने उत्तर दिया, "मुझे नहीं पता कि तेरा कुआँ किसने लिया। तूने पहले क्यों कुछ नहीं कहा? यह पहली बार है कि मैंने इसके बारे में सुना है।"</w:t>
      </w:r>
    </w:p>
    <w:p>
      <w:pPr/>
      <w:r>
        <w:rPr>
          <w:lang w:val="hi_IN" w:bidi="hi_IN"/>
        </w:rPr>
      </w:r>
      <w:r>
        <w:rPr>
          <w:lang w:val="hi_IN" w:bidi="hi_IN"/>
        </w:rPr>
        <w:t>तीसरे दृश्य की कल्पना कीजिए। अब्राहम ने अबीमेलेक को कुछ भेड़-बकरियाँ और गायें दी, और दोनों ने एक साथ समझौता किया। लेकिन अब्राहम ने सात मादा मेमनों को लिया और उन्हें अलग रखा।</w:t>
      </w:r>
    </w:p>
    <w:p>
      <w:pPr/>
      <w:r>
        <w:rPr>
          <w:lang w:val="hi_IN" w:bidi="hi_IN"/>
        </w:rPr>
      </w:r>
      <w:r>
        <w:rPr>
          <w:lang w:val="hi_IN" w:bidi="hi_IN"/>
        </w:rPr>
        <w:t>यहाँ रुकें। समूह के रूप में, भेड़, गाय और छोटी मादा भेड़ों की तस्वीर देखें। इस ऑडियो को यहाँ रोकें।</w:t>
      </w:r>
    </w:p>
    <w:p>
      <w:pPr/>
      <w:r>
        <w:rPr>
          <w:lang w:val="hi_IN" w:bidi="hi_IN"/>
        </w:rPr>
      </w:r>
      <w:r>
        <w:rPr>
          <w:lang w:val="hi_IN" w:bidi="hi_IN"/>
        </w:rPr>
        <w:t>अबीमेलेक ने पूछा, "तूने इन सात मादा मेमनों को अलग क्यों रखा?"</w:t>
      </w:r>
    </w:p>
    <w:p>
      <w:pPr/>
      <w:r>
        <w:rPr>
          <w:lang w:val="hi_IN" w:bidi="hi_IN"/>
        </w:rPr>
      </w:r>
      <w:r>
        <w:rPr>
          <w:lang w:val="hi_IN" w:bidi="hi_IN"/>
        </w:rPr>
        <w:t>अब्राहम ने उत्तर दिया, "इन सात मेमनों को मेरी ओर से स्वीकार कर, ताकि सभी के लिए यह सबूत हो कि यह पानी का कुआँ मेरा है।" अबीमेलेक सहमत हुआ और मेमनों को स्वीकार किया।</w:t>
      </w:r>
    </w:p>
    <w:p>
      <w:pPr/>
      <w:r>
        <w:rPr>
          <w:lang w:val="hi_IN" w:bidi="hi_IN"/>
        </w:rPr>
      </w:r>
      <w:r>
        <w:rPr>
          <w:lang w:val="hi_IN" w:bidi="hi_IN"/>
        </w:rPr>
        <w:t>चौथे दृश्य की कल्पना कीजिए। अबीमेलेक और पीकोल उस क्षेत्र में लौट आए, जहाँ पलिश्ती लोग रहते थे।</w:t>
      </w:r>
    </w:p>
    <w:p>
      <w:pPr/>
      <w:r>
        <w:rPr>
          <w:lang w:val="hi_IN" w:bidi="hi_IN"/>
        </w:rPr>
      </w:r>
      <w:r>
        <w:rPr>
          <w:lang w:val="hi_IN" w:bidi="hi_IN"/>
        </w:rPr>
        <w:t>अब्राहम ने उस क्षेत्र का नाम बेर्शेबा रखा जिसका अर्थ है "शपथ का कुआँ" क्योंकि अब्राहम और अबीमेलेक ने वहाँ शपथ ली थी।</w:t>
      </w:r>
    </w:p>
    <w:p>
      <w:pPr/>
      <w:r>
        <w:rPr>
          <w:lang w:val="hi_IN" w:bidi="hi_IN"/>
        </w:rPr>
      </w:r>
      <w:r>
        <w:rPr>
          <w:lang w:val="hi_IN" w:bidi="hi_IN"/>
        </w:rPr>
        <w:t>यहाँ रुकें। समूह के रूप में, देखें कि नक्शे पर बेर्शेबा का क्षेत्र कहाँ हो सकता है। इस ऑडियो को यहाँ रोकें।</w:t>
      </w:r>
    </w:p>
    <w:p>
      <w:pPr/>
      <w:r>
        <w:rPr>
          <w:lang w:val="hi_IN" w:bidi="hi_IN"/>
        </w:rPr>
      </w:r>
      <w:r>
        <w:rPr>
          <w:lang w:val="hi_IN" w:bidi="hi_IN"/>
        </w:rPr>
        <w:t>अब्राहम ने एक झाऊ का पेड़ लगाया और यहोवा के नाम को पुकारा जो सदा के लिए जीवित है। यह भाग अब्राहम द्वारा परमेश्वर की आराधना करने के बारे में बात करने के लिए विशेष भाषा का उपयोग करता है। यदि कोई किसी व्यक्ति का नाम लेता है, तो वे विश्वास करते थे कि उस व्यक्ति के पास शक्ति और अधिकार है।</w:t>
      </w:r>
    </w:p>
    <w:p>
      <w:pPr/>
      <w:r>
        <w:rPr>
          <w:lang w:val="hi_IN" w:bidi="hi_IN"/>
        </w:rPr>
      </w:r>
      <w:r>
        <w:rPr>
          <w:lang w:val="hi_IN" w:bidi="hi_IN"/>
        </w:rPr>
        <w:t>यहाँ रुकें। समूह के रूप में, एक झाऊ के पेड़ की तस्वीर देखें। इस ऑडियो को यहाँ रोकें।</w:t>
      </w:r>
    </w:p>
    <w:p>
      <w:pPr/>
      <w:r>
        <w:rPr>
          <w:lang w:val="hi_IN" w:bidi="hi_IN"/>
        </w:rPr>
      </w:r>
      <w:r>
        <w:rPr>
          <w:lang w:val="hi_IN" w:bidi="hi_IN"/>
        </w:rPr>
        <w:t>और अब्राहम कई वर्षों तक पलिश्तियों के क्षेत्र में एक परदेशी के रूप में रहा।</w:t>
      </w:r>
    </w:p>
    <w:p>
      <w:pPr/>
      <w:r>
        <w:rPr>
          <w:lang w:val="hi_IN" w:bidi="hi_IN"/>
        </w:rPr>
      </w:r>
      <w:r>
        <w:rPr>
          <w:lang w:val="hi_IN" w:bidi="hi_IN"/>
        </w:rPr>
        <w:t>यहाँ रुकें। समूह के रूप में, नक्शे पर उस क्षेत्र को देखें जहाँ पलिश्ती लोग रहते थे। इसमें बेर्शेबा शामिल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21:22–34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अबीमेलेक</w:t>
      </w:r>
    </w:p>
    <w:p>
      <w:pPr>
        <w:pStyle w:val="ListBullet"/>
        <w:spacing w:line="240" w:lineRule="auto"/>
        <w:ind w:left="720"/>
      </w:pPr>
      <w:r>
        <w:rPr>
          <w:lang w:val="hi_IN" w:bidi="hi_IN"/>
        </w:rPr>
      </w:r>
      <w:r>
        <w:rPr>
          <w:lang w:val="hi_IN" w:bidi="hi_IN"/>
        </w:rPr>
        <w:t>और पीकोल</w:t>
      </w:r>
    </w:p>
    <w:p>
      <w:pPr/>
      <w:r>
        <w:rPr>
          <w:lang w:val="hi_IN" w:bidi="hi_IN"/>
        </w:rPr>
      </w:r>
      <w:r>
        <w:rPr>
          <w:lang w:val="hi_IN" w:bidi="hi_IN"/>
        </w:rPr>
        <w:t>एक समूह के रूप में, इस भाग का अभिनय दो बार करें। इस भाग का अभिनय आपको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किरदार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 नाटक और सम्भावित उत्तरों का एक उदाहरण है।</w:t>
      </w:r>
    </w:p>
    <w:p>
      <w:pPr/>
      <w:r>
        <w:rPr>
          <w:lang w:val="hi_IN" w:bidi="hi_IN"/>
        </w:rPr>
      </w:r>
      <w:r>
        <w:rPr>
          <w:lang w:val="hi_IN" w:bidi="hi_IN"/>
        </w:rPr>
        <w:t>एक दिन अबीमेलेक अपनी सेना के सेनापति पीकोल के साथ अब्राहम से मिलने जाता है। अबीमेलेक अब्राहम से कहता है, "निश्चय ही परमेश्वर तेरे साथ है, और तू जो कुछ करता है उसमें तेरी मदद करता है। परमेश्वर की शपथ ले कि तू मुझसे, मेरे पुत्रों से, और मेरे वंशजों से कभी झूठ नहीं बोलेगा। "मैं तेरे प्रति विश्वासयोग्य रहा हूँ, इसलिए मुझसे शपथ खा कि तू मेरे और इस देश के प्रति विश्वासयोग्य रहेगा जहाँ तू अब परदेशी के रूप में रहता है।"</w:t>
      </w:r>
    </w:p>
    <w:p>
      <w:pPr/>
      <w:r>
        <w:rPr>
          <w:lang w:val="hi_IN" w:bidi="hi_IN"/>
        </w:rPr>
      </w:r>
      <w:r>
        <w:rPr>
          <w:lang w:val="hi_IN" w:bidi="hi_IN"/>
        </w:rPr>
        <w:t>नाटक को रोकें। अबीमेलेक का किरदार निभाने वाले व्यक्ति से पूछें, "आप कैसा महसूस कर रहे हैं या क्या सोच रहे हैं?" वह व्यक्ति इस तरह से उत्तर दे सकता है, "मैं यह सुनिश्चित करना चाहता हूँ कि अब्राहम फिर से मुझसे झूठ न बोले, जैसा कि उसने तब बोला था जब उसने कहा था कि सारा उसकी बहन है" या "मैं देख सकता हूँ कि परमेश्वर अब्राहम के साथ है, इसलिए मैं यह सुनिश्चित करना चाहता हूँ कि अब्राहम और मैं सहयोगी बनें" या "मैं अब्राहम के प्रति विश्वासयोग्य रहा हूँ, इसलिए मुझे लगता है कि अब्राहम को मेरे प्रति विश्वासयोग्य रहने की प्रतिज्ञा करनी चाहिए।" नाटक को फिर शुरू करें।</w:t>
      </w:r>
    </w:p>
    <w:p>
      <w:pPr/>
      <w:r>
        <w:rPr>
          <w:lang w:val="hi_IN" w:bidi="hi_IN"/>
        </w:rPr>
      </w:r>
      <w:r>
        <w:rPr>
          <w:lang w:val="hi_IN" w:bidi="hi_IN"/>
        </w:rPr>
        <w:t>अब्राहम ने उत्तर दिया, "हाँ, मैं शपथ लेता हूँ!" फिर अब्राहम ने अबीमेलेक से एक कुएँ के बारे में शिकायत की जिसे अबीमेलेक के सेवकों ने जबरन अब्राहम के सेवकों से ले लिया था।</w:t>
      </w:r>
    </w:p>
    <w:p>
      <w:pPr/>
      <w:r>
        <w:rPr>
          <w:lang w:val="hi_IN" w:bidi="hi_IN"/>
        </w:rPr>
      </w:r>
      <w:r>
        <w:rPr>
          <w:lang w:val="hi_IN" w:bidi="hi_IN"/>
        </w:rPr>
        <w:t>अबीमेलेक ने कहा, "यह पहली बार है कि मैंने इसके बारे में सुना है। मुझे नहीं पता कि यह किसने किया। तूने पहले इसके बारे में कभी शिकायत नहीं की है।"</w:t>
      </w:r>
    </w:p>
    <w:p>
      <w:pPr/>
      <w:r>
        <w:rPr>
          <w:lang w:val="hi_IN" w:bidi="hi_IN"/>
        </w:rPr>
      </w:r>
      <w:r>
        <w:rPr>
          <w:lang w:val="hi_IN" w:bidi="hi_IN"/>
        </w:rPr>
        <w:t>फिर अब्राहम ने अपनी कुछ भेड़-बकरियाँ और गायें अबीमेलेक को दीं, और दोनों ने एक समझौता किया। अब्राहम ने सात मादा मेमनों को अलग रख दिया। अबीमेलेक ने पूछा कि अब्राहम ने सात मेमनों को अलग क्यों रख दिया। अब्राहम ने उत्तर दिया, "कृपया इन सात मेमनों को स्वीकार करें ताकि यह दिखाया जा सके कि तू इस बात से सहमत है कि मैंने यह कुआँ खोदा है।"</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तरह से उत्तर दे सकता है, "मैं यह सुनिश्चित करना चाहता हूँ कि हमारे बीच कोई गलतफहमी न हो" या "मैं हमारे बीच इस वाचा को स्थापित करना चाहता हूँ" या "मैं यह दिखाना चाहता हूँ कि मैं अपने उपहारों के द्वारा इस समझौते के लिए समर्पित हूँ।" नाटक को फिर शुरू करें।</w:t>
      </w:r>
    </w:p>
    <w:p>
      <w:pPr/>
      <w:r>
        <w:rPr>
          <w:lang w:val="hi_IN" w:bidi="hi_IN"/>
        </w:rPr>
      </w:r>
      <w:r>
        <w:rPr>
          <w:lang w:val="hi_IN" w:bidi="hi_IN"/>
        </w:rPr>
        <w:t>फिर अब्राहम ने उस स्थान का नाम बेर्शेबा रखा जिसका अर्थ है "शपथ का कुआँ।"</w:t>
      </w:r>
    </w:p>
    <w:p>
      <w:pPr/>
      <w:r>
        <w:rPr>
          <w:lang w:val="hi_IN" w:bidi="hi_IN"/>
        </w:rPr>
      </w:r>
      <w:r>
        <w:rPr>
          <w:lang w:val="hi_IN" w:bidi="hi_IN"/>
        </w:rPr>
        <w:t>बेर्शेबा में अपनी वाचा बाँधने के बाद, अबीमेलेक पीकोल के साथ घर लौट गया। फिर अब्राहम ने बेर्शेबा में एक पेड़ लगाया, और उसने सनातन परमेश्वर यहोवा की आराधना की।</w:t>
      </w:r>
    </w:p>
    <w:p>
      <w:pPr/>
      <w:r>
        <w:rPr>
          <w:lang w:val="hi_IN" w:bidi="hi_IN"/>
        </w:rPr>
      </w:r>
      <w:r>
        <w:rPr>
          <w:lang w:val="hi_IN" w:bidi="hi_IN"/>
        </w:rPr>
        <w:t>नाटक को समाप्त करें। अब्राहम का किरदार निभाने वाले व्यक्ति से पूछें, "आप कैसा महसूस कर रहे हैं या क्या सोच रहे हैं?" वह व्यक्ति इस तरह से उत्तर दे सकता है, "मैं परमेश्वर का आभारी हूँ कि उसने मुझे मेरे आसपास के लोगों के साथ शान्ति से रहने के लिए एक स्थान दिया है।"</w:t>
      </w:r>
      <w:r>
        <w:rPr>
          <w:lang w:val="hi_IN" w:bidi="hi_IN"/>
        </w:rPr>
      </w:r>
    </w:p>
    <w:p>
      <w:pPr>
        <w:pStyle w:val="Heading3"/>
      </w:pPr>
      <w:r>
        <w:rPr>
          <w:lang w:val="hi_IN" w:bidi="hi_IN"/>
        </w:rPr>
        <w:t>आवश्यक जानकारी</w:t>
      </w:r>
    </w:p>
    <w:p>
      <w:pPr/>
      <w:r>
        <w:rPr>
          <w:lang w:val="hi_IN" w:bidi="hi_IN"/>
        </w:rPr>
      </w:r>
      <w:r>
        <w:rPr>
          <w:lang w:val="hi_IN" w:bidi="hi_IN"/>
        </w:rPr>
        <w:t>उत्पत्ति 21:22–34 का ऑडियो संस्करण सबसे आसानी से समझ में आने वाले अनुवाद में सुनें।</w:t>
      </w:r>
    </w:p>
    <w:p>
      <w:pPr/>
      <w:r>
        <w:rPr>
          <w:lang w:val="hi_IN" w:bidi="hi_IN"/>
        </w:rPr>
      </w:r>
      <w:r>
        <w:rPr>
          <w:lang w:val="hi_IN" w:bidi="hi_IN"/>
        </w:rPr>
        <w:t>इस चरण में, समूह इस भाग के प्रमुख शब्दों और शब्दावलियों पर चर्चा करेगा।</w:t>
      </w:r>
    </w:p>
    <w:p>
      <w:pPr/>
      <w:r>
        <w:rPr>
          <w:lang w:val="hi_IN" w:bidi="hi_IN"/>
        </w:rPr>
      </w:r>
      <w:r>
        <w:rPr>
          <w:lang w:val="hi_IN" w:bidi="hi_IN"/>
        </w:rPr>
        <w:t xml:space="preserve">एक दिन अबीमेलेक और उसकी </w:t>
      </w:r>
      <w:r>
        <w:rPr>
          <w:b/>
          <w:lang w:val="hi_IN" w:bidi="hi_IN"/>
        </w:rPr>
        <w:t>सेना</w:t>
      </w:r>
      <w:r>
        <w:rPr>
          <w:lang w:val="hi_IN" w:bidi="hi_IN"/>
        </w:rPr>
        <w:t xml:space="preserve"> के सेनापति पीकोल, अब्राहम से मिलने आए। सेना उन पुरुषों के समूह को दर्शाती है जो अबीमेलेक के लिए लड़ते थे।</w:t>
      </w:r>
    </w:p>
    <w:p>
      <w:pPr/>
      <w:r>
        <w:rPr>
          <w:lang w:val="hi_IN" w:bidi="hi_IN"/>
        </w:rPr>
      </w:r>
      <w:r>
        <w:rPr>
          <w:lang w:val="hi_IN" w:bidi="hi_IN"/>
        </w:rPr>
        <w:t xml:space="preserve">अबीमेलेक ने अब्राहम से कहा, "जो कुछ तू करता है उसमें </w:t>
      </w:r>
      <w:r>
        <w:rPr>
          <w:b/>
          <w:lang w:val="hi_IN" w:bidi="hi_IN"/>
        </w:rPr>
        <w:t>परमेश्वर</w:t>
      </w:r>
      <w:r>
        <w:rPr>
          <w:lang w:val="hi_IN" w:bidi="hi_IN"/>
        </w:rPr>
        <w:t xml:space="preserve"> तेरे संग रहता है। यहाँ अबीमेलेक ने परमेश्वर को दर्शाने के लिए </w:t>
      </w:r>
      <w:r>
        <w:rPr>
          <w:b/>
          <w:lang w:val="hi_IN" w:bidi="hi_IN"/>
        </w:rPr>
        <w:t>एलोहीम</w:t>
      </w:r>
      <w:r>
        <w:rPr>
          <w:lang w:val="hi_IN" w:bidi="hi_IN"/>
        </w:rPr>
        <w:t xml:space="preserve"> नाम का उपयोग किया। यह परमेश्वर के लिए सामान्य नाम है। मुख्य शब्दावली में </w:t>
      </w:r>
      <w:r>
        <w:rPr>
          <w:lang w:val="hi_IN" w:bidi="hi_IN"/>
        </w:rPr>
        <w:t>एलोहीम</w:t>
      </w:r>
      <w:r>
        <w:rPr>
          <w:lang w:val="hi_IN" w:bidi="hi_IN"/>
        </w:rPr>
        <w:t xml:space="preserve"> या </w:t>
      </w:r>
      <w:r>
        <w:rPr>
          <w:lang w:val="hi_IN" w:bidi="hi_IN"/>
        </w:rPr>
        <w:t>परमेश्वर</w:t>
      </w:r>
      <w:r>
        <w:rPr>
          <w:lang w:val="hi_IN" w:bidi="hi_IN"/>
        </w:rPr>
        <w:t xml:space="preserve"> शब्द देखें और यहाँ उसी शब्द का प्रयोग करें जिसका उपयोग आपने पिछली कहानियों में किया है।</w:t>
      </w:r>
    </w:p>
    <w:p>
      <w:pPr/>
      <w:r>
        <w:rPr>
          <w:lang w:val="hi_IN" w:bidi="hi_IN"/>
        </w:rPr>
      </w:r>
      <w:r>
        <w:rPr>
          <w:lang w:val="hi_IN" w:bidi="hi_IN"/>
        </w:rPr>
        <w:t xml:space="preserve">अबीमेलेक ने आगे कहा, "मुझसे शपथ खा कि तू मुझसे, मेरे पुत्रों से, और मेरे </w:t>
      </w:r>
      <w:r>
        <w:rPr>
          <w:b/>
          <w:lang w:val="hi_IN" w:bidi="hi_IN"/>
        </w:rPr>
        <w:t>वंशजों</w:t>
      </w:r>
      <w:r>
        <w:rPr>
          <w:lang w:val="hi_IN" w:bidi="hi_IN"/>
        </w:rPr>
        <w:t xml:space="preserve"> से कभी </w:t>
      </w:r>
      <w:r>
        <w:rPr>
          <w:b/>
          <w:lang w:val="hi_IN" w:bidi="hi_IN"/>
        </w:rPr>
        <w:t>छल</w:t>
      </w:r>
      <w:r>
        <w:rPr>
          <w:lang w:val="hi_IN" w:bidi="hi_IN"/>
        </w:rPr>
        <w:t xml:space="preserve"> न करेगा।" अबीमेलेक "छल" के लिए जो शब्द यहाँ इस्तेमाल करता है वह उस व्यक्ति को दर्शाता है जो झूठ बोलता है या किसी दूसरे के साथ वाचा को तोड़ता है। "वंशज" का मतलब है अबीमेलेक की सभी संतान, उनकी संतान और वे सभी लोग जो अबीमेलेक को अपना पूर्वज मानते हैं।</w:t>
      </w:r>
    </w:p>
    <w:p>
      <w:pPr/>
      <w:r>
        <w:rPr>
          <w:lang w:val="hi_IN" w:bidi="hi_IN"/>
        </w:rPr>
      </w:r>
      <w:r>
        <w:rPr>
          <w:lang w:val="hi_IN" w:bidi="hi_IN"/>
        </w:rPr>
        <w:t xml:space="preserve">अबीमेलेक आगे कहता है, "मैं तेरे प्रति </w:t>
      </w:r>
      <w:r>
        <w:rPr>
          <w:b/>
          <w:lang w:val="hi_IN" w:bidi="hi_IN"/>
        </w:rPr>
        <w:t>विश्वासयोग्य</w:t>
      </w:r>
      <w:r>
        <w:rPr>
          <w:lang w:val="hi_IN" w:bidi="hi_IN"/>
        </w:rPr>
        <w:t xml:space="preserve"> रहा हूँ, इसलिए मुझसे शपथ खा कि तू मेरे और इस देश के प्रति विश्वासयोग्य रहेगा, जहाँ तू अब परदेशी के रूप में रहता है।" यहाँ, विश्वासयोग्य शब्द का अर्थ "विश्वासयोग्य," "दयालु" या "वफादार" हो सकता है।</w:t>
      </w:r>
    </w:p>
    <w:p>
      <w:pPr/>
      <w:r>
        <w:rPr>
          <w:lang w:val="hi_IN" w:bidi="hi_IN"/>
        </w:rPr>
      </w:r>
      <w:r>
        <w:rPr>
          <w:lang w:val="hi_IN" w:bidi="hi_IN"/>
        </w:rPr>
        <w:t>अब्राहम ने उत्तर दिया, "हाँ, मैं प्रतिज्ञा करता हूँ!" फिर अब्राहम ने अबीमेलेक से पानी के एक कुएँ के बारे में शिकायत की जो अबीमेलेक के सेवकों ने बलपूर्वक अब्राहम के सेवकों से ले लिया था।</w:t>
      </w:r>
    </w:p>
    <w:p>
      <w:pPr/>
      <w:r>
        <w:rPr>
          <w:lang w:val="hi_IN" w:bidi="hi_IN"/>
        </w:rPr>
      </w:r>
      <w:r>
        <w:rPr>
          <w:lang w:val="hi_IN" w:bidi="hi_IN"/>
        </w:rPr>
        <w:t xml:space="preserve">अब्राहम ने अपनी कुछ भेड़-बकरियाँ और गायें अबीमेलेक को दी, और उन्होंने एक </w:t>
      </w:r>
      <w:r>
        <w:rPr>
          <w:b/>
          <w:lang w:val="hi_IN" w:bidi="hi_IN"/>
        </w:rPr>
        <w:t>वाचा</w:t>
      </w:r>
      <w:r>
        <w:rPr>
          <w:lang w:val="hi_IN" w:bidi="hi_IN"/>
        </w:rPr>
        <w:t xml:space="preserve"> बाँधी। वाचा दो लोगों या समूहों के बीच किया गया एक स्थायी समझौता है जो शांति या मित्रता स्थापित करता है। दोनों इस वाचा के प्रति विश्वासयोग्य बने रहने और एक-दूसरे के साथ अच्छे सम्बन्ध बनाए रखने के लिए सहमत हुए। वाचाएँ कानूनी समझौतों से गहरी होती हैं क्योंकि इसमें दोनों पक्षों की वफादारी ज़रूरी होती है। यह वाचा अब्राहम और अबीमेलेक के बीच एक शान्ति समझौता है। मुख्य शब्दावली में </w:t>
      </w:r>
      <w:r>
        <w:rPr>
          <w:lang w:val="hi_IN" w:bidi="hi_IN"/>
        </w:rPr>
        <w:t>वाचा</w:t>
      </w:r>
      <w:r>
        <w:rPr>
          <w:lang w:val="hi_IN" w:bidi="hi_IN"/>
        </w:rPr>
        <w:t xml:space="preserve"> शब्द देखें और यहाँ उसी शब्द का प्रयोग करें जिसका उपयोग आपने पिछली कहानियों में किया है।</w:t>
      </w:r>
    </w:p>
    <w:p>
      <w:pPr/>
      <w:r>
        <w:rPr>
          <w:lang w:val="hi_IN" w:bidi="hi_IN"/>
        </w:rPr>
      </w:r>
      <w:r>
        <w:rPr>
          <w:lang w:val="hi_IN" w:bidi="hi_IN"/>
        </w:rPr>
        <w:t xml:space="preserve">फिर अब्राहम ने उस स्थान का नाम </w:t>
      </w:r>
      <w:r>
        <w:rPr>
          <w:b/>
          <w:lang w:val="hi_IN" w:bidi="hi_IN"/>
        </w:rPr>
        <w:t>बेर्शेबा</w:t>
      </w:r>
      <w:r>
        <w:rPr>
          <w:lang w:val="hi_IN" w:bidi="hi_IN"/>
        </w:rPr>
        <w:t xml:space="preserve"> रखा। बेर्शेबा का अर्थ है "</w:t>
      </w:r>
      <w:r>
        <w:rPr>
          <w:b/>
          <w:lang w:val="hi_IN" w:bidi="hi_IN"/>
        </w:rPr>
        <w:t>शपथ</w:t>
      </w:r>
      <w:r>
        <w:rPr>
          <w:lang w:val="hi_IN" w:bidi="hi_IN"/>
        </w:rPr>
        <w:t xml:space="preserve"> का कुआँ" या "सात का कुआँ" एक शपथ किसी प्रतिज्ञा के साथ जोड़ दी जाती है ताकि लोगों को पता रहे कि उन्हें अपना समझौता निभाना है और इसे बदला नहीं जा सकता है। शपथ लेने वाला व्यक्ति परमेश्वर से प्रार्थना करता है कि यदि वे अपनी प्रतिज्ञा पूरी न करे तो उन्हें दण्डित किया जाए। शपथ के लिए उसी शब्द का इस्तेमाल करें जो आपने पिछले भागों में इस्तेमाल किया था, और याद रखें कि </w:t>
      </w:r>
      <w:r>
        <w:rPr>
          <w:lang w:val="hi_IN" w:bidi="hi_IN"/>
        </w:rPr>
        <w:t>शपथ</w:t>
      </w:r>
      <w:r>
        <w:rPr>
          <w:lang w:val="hi_IN" w:bidi="hi_IN"/>
        </w:rPr>
        <w:t xml:space="preserve"> मुख्य शब्दावली में है।</w:t>
      </w:r>
    </w:p>
    <w:p>
      <w:pPr/>
      <w:r>
        <w:rPr>
          <w:lang w:val="hi_IN" w:bidi="hi_IN"/>
        </w:rPr>
      </w:r>
      <w:r>
        <w:rPr>
          <w:lang w:val="hi_IN" w:bidi="hi_IN"/>
        </w:rPr>
        <w:t xml:space="preserve">और अब्राहम ने </w:t>
      </w:r>
      <w:r>
        <w:rPr>
          <w:b/>
          <w:lang w:val="hi_IN" w:bidi="hi_IN"/>
        </w:rPr>
        <w:t>सनातन परमेश्वर</w:t>
      </w:r>
      <w:r>
        <w:rPr>
          <w:lang w:val="hi_IN" w:bidi="hi_IN"/>
        </w:rPr>
        <w:t xml:space="preserve"> </w:t>
      </w:r>
      <w:r>
        <w:rPr>
          <w:b/>
          <w:lang w:val="hi_IN" w:bidi="hi_IN"/>
        </w:rPr>
        <w:t>यहोवा</w:t>
      </w:r>
      <w:r>
        <w:rPr>
          <w:lang w:val="hi_IN" w:bidi="hi_IN"/>
        </w:rPr>
        <w:t xml:space="preserve"> की आराधना की। यहाँ परमेश्वर के लिए उपयोग किया गया शब्द, परमेश्वर का व्यक्तिगत नाम, यहोवा है। सनातन परमेश्वर, परमेश्वर के लिए एक नाम है जिसका अर्थ है कि परमेश्वर हमेशा के लिए अस्तित्व में है और हमेशा के लिए रहेगा। मुख्य शब्दावली में </w:t>
      </w:r>
      <w:r>
        <w:rPr>
          <w:b/>
          <w:lang w:val="hi_IN" w:bidi="hi_IN"/>
        </w:rPr>
        <w:t>यहोवा</w:t>
      </w:r>
      <w:r>
        <w:rPr>
          <w:lang w:val="hi_IN" w:bidi="hi_IN"/>
        </w:rPr>
        <w:t xml:space="preserve"> शब्द देखें और यहाँ उसी शब्द का उपयोग करें जिसका उपयोग आपने पिछली कहानियों में किया है। आप कह सकते हैं कि अब्राहम ने यहोवा का नाम पुकारा, लेकिन इसके बजाय यदि आप कहते हैं कि अब्राहम ने यहोवा की </w:t>
      </w:r>
      <w:r>
        <w:rPr>
          <w:b/>
          <w:lang w:val="hi_IN" w:bidi="hi_IN"/>
        </w:rPr>
        <w:t>आराधना</w:t>
      </w:r>
      <w:r>
        <w:rPr>
          <w:lang w:val="hi_IN" w:bidi="hi_IN"/>
        </w:rPr>
        <w:t xml:space="preserve"> की, तो आराधना के लिए उसी शब्द का उपयोग करें जो आपने पिछले भागों में इस्तेमाल किया है, और </w:t>
      </w:r>
      <w:r>
        <w:rPr>
          <w:b/>
          <w:lang w:val="hi_IN" w:bidi="hi_IN"/>
        </w:rPr>
        <w:t>आराधना</w:t>
      </w:r>
      <w:r>
        <w:rPr>
          <w:lang w:val="hi_IN" w:bidi="hi_IN"/>
        </w:rPr>
        <w:t xml:space="preserve"> के बारे में अधिक जानकारी के लिए मुख्य शब्दावली देखें।</w:t>
      </w:r>
    </w:p>
    <w:p>
      <w:pPr/>
      <w:r>
        <w:rPr>
          <w:lang w:val="hi_IN" w:bidi="hi_IN"/>
        </w:rPr>
      </w:r>
      <w:r>
        <w:rPr>
          <w:lang w:val="hi_IN" w:bidi="hi_IN"/>
        </w:rPr>
        <w:t>फिर अब्राहम उस देश में लम्बे समय तक परदेशी के रूप में रहा।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22:1–19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22:1–19 को सुनें और अपने मनों में रखें। यदि संभव हो तो उत्पत्ति 22:1–19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22:1–19 का ऑडियो संस्करण सबसे सरल अनुवाद में सुनें।</w:t>
      </w:r>
    </w:p>
    <w:p>
      <w:pPr/>
      <w:r>
        <w:rPr>
          <w:lang w:val="hi_IN" w:bidi="hi_IN"/>
        </w:rPr>
      </w:r>
      <w:r>
        <w:rPr>
          <w:lang w:val="hi_IN" w:bidi="hi_IN"/>
        </w:rPr>
        <w:t>यह कहानी अब्राम के बारे में सभी कहानियों में सबसे महत्वपूर्ण है। इस कहानी में, परमेश्वर अब्राहम की परीक्षा लेते हैं, जिसमें अब्राहम से अपने एकलौते पुत्र इसहाक को बलिदान देने के लिए कहते हैं। अब्राहम यह दिखाता है कि वह परमेश्वर और उसकी प्रतिज्ञाओं पर कितना भरोसा करता है, क्योंकि वह इसहाक को बलि करने के लिए तैयार हो जाता है। परमेश्वर एक बार फिर अब्राहम और उसके वंशजों के द्वारा सभी मानव जाति को आशीष देने की प्रतिज्ञा करते हैं।</w:t>
      </w:r>
    </w:p>
    <w:p>
      <w:pPr/>
      <w:r>
        <w:rPr>
          <w:lang w:val="hi_IN" w:bidi="hi_IN"/>
        </w:rPr>
      </w:r>
      <w:r>
        <w:rPr>
          <w:lang w:val="hi_IN" w:bidi="hi_IN"/>
        </w:rPr>
        <w:t>पिछली कहानी के कुछ समय बाद, परमेश्वर अब्राहम की परीक्षा लेते हैं। अब्राहम की परीक्षा लेने का अर्थ है कि परमेश्वर ने यह देखने के लिए कार्रवाई की कि अब्राहम परमेश्वर पर भरोसा करता है या नहीं।</w:t>
      </w:r>
    </w:p>
    <w:p>
      <w:pPr/>
      <w:r>
        <w:rPr>
          <w:lang w:val="hi_IN" w:bidi="hi_IN"/>
        </w:rPr>
      </w:r>
      <w:r>
        <w:rPr>
          <w:lang w:val="hi_IN" w:bidi="hi_IN"/>
        </w:rPr>
        <w:t>परमेश्वर ने अब्राहम से कहा, "अब्राहम! अब्राहम।"</w:t>
      </w:r>
    </w:p>
    <w:p>
      <w:pPr/>
      <w:r>
        <w:rPr>
          <w:lang w:val="hi_IN" w:bidi="hi_IN"/>
        </w:rPr>
      </w:r>
      <w:r>
        <w:rPr>
          <w:lang w:val="hi_IN" w:bidi="hi_IN"/>
        </w:rPr>
        <w:t>अब्राहम ने उत्तर दिया, "मैं यहाँ हूँ।"</w:t>
      </w:r>
    </w:p>
    <w:p>
      <w:pPr/>
      <w:r>
        <w:rPr>
          <w:lang w:val="hi_IN" w:bidi="hi_IN"/>
        </w:rPr>
      </w:r>
      <w:r>
        <w:rPr>
          <w:lang w:val="hi_IN" w:bidi="hi_IN"/>
        </w:rPr>
        <w:t>परमेश्वर ने कहा, "अपने पुत्र को अर्थात् अपने एकलौते पुत्र इसहाक को, जिससे तू प्रेम रखता है, संग लेकर मोरिय्याह देश में चला जा।" हम पिछले भागों से जानते हैं कि अब्राहम का एक और पुत्र इश्माएल था। इस कहानी में, परमेश्वर इसहाक को अब्राहम का एकमात्र पुत्र मानते हैं क्योंकि वही एक पुत्र है जो उस वाचा में सहभागी होगा जो परमेश्वर ने अब्राहम के साथ की थी। अब्राहम इसहाक से बहुत प्रेम करता था, जैसे कोई पिता अपने पुत्र से प्रेम करता है। जब लोग किसी परिवार के सदस्य से इस तरह प्रेम करते थे, तो वे उनके प्रति दयालुता दिखाते थे और स्नेह प्रकट करते थे। शायद अब्राहम के लिए परमेश्वर की इस आज्ञा को मानना मुश्किल था क्योंकि वह अपने पुत्र से बहुत प्रेम करता था।</w:t>
      </w:r>
    </w:p>
    <w:p>
      <w:pPr/>
      <w:r>
        <w:rPr>
          <w:lang w:val="hi_IN" w:bidi="hi_IN"/>
        </w:rPr>
      </w:r>
      <w:r>
        <w:rPr>
          <w:lang w:val="hi_IN" w:bidi="hi_IN"/>
        </w:rPr>
        <w:t>यहाँ रुकें। समूह के रूप में, एक तस्वीर को देखें कि मोरिय्याह का क्षेत्र नक्शे पर कहाँ हो सकता है। इस ऑडियो को यहाँ रोकें।</w:t>
      </w:r>
    </w:p>
    <w:p>
      <w:pPr/>
      <w:r>
        <w:rPr>
          <w:lang w:val="hi_IN" w:bidi="hi_IN"/>
        </w:rPr>
      </w:r>
      <w:r>
        <w:rPr>
          <w:lang w:val="hi_IN" w:bidi="hi_IN"/>
        </w:rPr>
        <w:t>परमेश्वर ने आगे कहा, "वहाँ उसको एक पहाड़ के ऊपर जो मैं तुझे बताऊँगा होमबलि करके चढ़ा।" लोग इस समय के दौरान अक्सर परमेश्वर के लिए पशुओं की बलि चढ़ाते थे। एक बलिदान परमेश्वर को धन्यवाद देने या उससे क्षमा माँगने के लिए किया जाने वाला कार्य है। आराधक पशुओं को मारते और जलाते थे ताकि यह दिखाया जा सके कि वे पूरी तरह से परमेश्वर को समर्पित थे। जब कोई होमबलि चढ़ाता था, तो वह उसे मारकर पूरी तरह जला देता था, ताकि उसे परमेश्वर के लिए बलिदान के रूप में अर्पित किया जा सके। अब्राहम के आसपास की कुछ संस्कृतियों में, कुछ लोग अपने बच्चों को अपने देवताओं के लिए बलि देकर अपने देवताओं की उपासना करते थे। परमेश्वर ने अब्राहम से केवल परीक्षा के रूप में इसहाक को बलि करने के लिए कहा था—परमेश्वर ने कभी मनुष्यों से यह नहीं कहा कि वे अन्य मनुष्यों को उसके लिए बलिदान करें।</w:t>
      </w:r>
    </w:p>
    <w:p>
      <w:pPr/>
      <w:r>
        <w:rPr>
          <w:lang w:val="hi_IN" w:bidi="hi_IN"/>
        </w:rPr>
      </w:r>
      <w:r>
        <w:rPr>
          <w:lang w:val="hi_IN" w:bidi="hi_IN"/>
        </w:rPr>
        <w:t>यहाँ रुकें और समूह के रूप में इस प्रश्न पर चर्चा करें: आप अपनी संस्कृति में कैसे आराधना करते हैं? आप परमेश्वर को चीजें कैसे चढ़ाते हैं? आप परमेश्वर को क्या भेंट करते हैं? इस ऑडियो को यहाँ रोकें।</w:t>
      </w:r>
    </w:p>
    <w:p>
      <w:pPr/>
      <w:r>
        <w:rPr>
          <w:lang w:val="hi_IN" w:bidi="hi_IN"/>
        </w:rPr>
      </w:r>
      <w:r>
        <w:rPr>
          <w:lang w:val="hi_IN" w:bidi="hi_IN"/>
        </w:rPr>
        <w:t>इसलिए अब्राहम सुबह जल्दी उठा और अपने गदहे पर सामान लाद दिया।</w:t>
      </w:r>
    </w:p>
    <w:p>
      <w:pPr/>
      <w:r>
        <w:rPr>
          <w:lang w:val="hi_IN" w:bidi="hi_IN"/>
        </w:rPr>
      </w:r>
      <w:r>
        <w:rPr>
          <w:lang w:val="hi_IN" w:bidi="hi_IN"/>
        </w:rPr>
        <w:t>यहाँ रुकें। समूह के रूप में, गदहे की तस्वीर को देखें। इस ऑडियो को यहाँ रोकें।</w:t>
      </w:r>
    </w:p>
    <w:p>
      <w:pPr/>
      <w:r>
        <w:rPr>
          <w:lang w:val="hi_IN" w:bidi="hi_IN"/>
        </w:rPr>
      </w:r>
      <w:r>
        <w:rPr>
          <w:lang w:val="hi_IN" w:bidi="hi_IN"/>
        </w:rPr>
        <w:t>अब्राहम इसहाक को और अपने दो दासों को अपने साथ ले गया। अब्राहम ने होमबलि के लिए लकड़ी काटकर उस स्थान की यात्रा पर निकला जहाँ परमेश्वर ने उसे जाने के लिए कहा था।</w:t>
      </w:r>
    </w:p>
    <w:p>
      <w:pPr/>
      <w:r>
        <w:rPr>
          <w:lang w:val="hi_IN" w:bidi="hi_IN"/>
        </w:rPr>
      </w:r>
      <w:r>
        <w:rPr>
          <w:lang w:val="hi_IN" w:bidi="hi_IN"/>
        </w:rPr>
        <w:t>तीसरे दिन अब्राहम ने उस स्थान को दूर से देखा। फिर अब्राहम ने अपने दोनों दासों से कहा, "गदहे के पास यहीं ठहरे रहो। मैं और लड़का थोड़ा आगे तक यात्रा करेंगे। हम वहाँ जाकर आराधना करेंगे, और फिर तुम्हारे पास लौट आएँगे।" यहाँ, अब्राहम अपने सेवकों से यह छिपाने के लिए झूठ बोल रहा होगा कि क्या होने वाला है, या फिर वह इस भरोसे में होगा कि परमेश्वर इसहाक के बजाय कोई और बलिदान उपलब्ध कराएगा।</w:t>
      </w:r>
    </w:p>
    <w:p>
      <w:pPr/>
      <w:r>
        <w:rPr>
          <w:lang w:val="hi_IN" w:bidi="hi_IN"/>
        </w:rPr>
      </w:r>
      <w:r>
        <w:rPr>
          <w:lang w:val="hi_IN" w:bidi="hi_IN"/>
        </w:rPr>
        <w:t>अब्राहम ने होमबलि के लिए लकड़ी ली और उठाने के लिए इसहाक के कंधों पर रखी। अब्राहम बलि चढ़ाने के लिए आवश्यक आग और चाकू अपने साथ ले गया। यहाँ, अब्राहम शायद बलिदान के लिए नई आग लगाने के लिए अपने शिविर की आग से गर्म कोयले से युक्त एक बर्तन को लेकर आया था, या वह ऐसी वस्तुओं को लेकर गया था जिससे वह आग लगाता था।</w:t>
      </w:r>
    </w:p>
    <w:p>
      <w:pPr/>
      <w:r>
        <w:rPr>
          <w:lang w:val="hi_IN" w:bidi="hi_IN"/>
        </w:rPr>
      </w:r>
      <w:r>
        <w:rPr>
          <w:lang w:val="hi_IN" w:bidi="hi_IN"/>
        </w:rPr>
        <w:t>यहाँ रुकें। समूह के रूप में गर्म कोयले को ले जाने के लिए एक बर्तन की तस्वीर को देखें। अब्राहम ने किस प्रकार के चाकू का उपयोग किया होगा इसकी तस्वीर को देखें। इस ऑडियो को यहाँ रोकें।</w:t>
      </w:r>
    </w:p>
    <w:p>
      <w:pPr/>
      <w:r>
        <w:rPr>
          <w:lang w:val="hi_IN" w:bidi="hi_IN"/>
        </w:rPr>
      </w:r>
      <w:r>
        <w:rPr>
          <w:lang w:val="hi_IN" w:bidi="hi_IN"/>
        </w:rPr>
        <w:t>अब्राहम और इसहाक एक साथ गए। इसहाक ने अब्राहम से कहा, "हे मेरे पिता?"</w:t>
      </w:r>
    </w:p>
    <w:p>
      <w:pPr/>
      <w:r>
        <w:rPr>
          <w:lang w:val="hi_IN" w:bidi="hi_IN"/>
        </w:rPr>
      </w:r>
      <w:r>
        <w:rPr>
          <w:lang w:val="hi_IN" w:bidi="hi_IN"/>
        </w:rPr>
        <w:t>अब्राहम ने उत्तर दिया, "मैं यहाँ हूँ, मेरे पुत्र।"</w:t>
      </w:r>
    </w:p>
    <w:p>
      <w:pPr/>
      <w:r>
        <w:rPr>
          <w:lang w:val="hi_IN" w:bidi="hi_IN"/>
        </w:rPr>
      </w:r>
      <w:r>
        <w:rPr>
          <w:lang w:val="hi_IN" w:bidi="hi_IN"/>
        </w:rPr>
        <w:t>इसहाक ने कहा, "आग और लकड़ी यहाँ हैं, लेकिन होमबलि के लिए भेड़ कहाँ है?" भेड़ वह पशु था जिसे अक्सर बलिदान के लिए प्रयोग किया जाता था।</w:t>
      </w:r>
    </w:p>
    <w:p>
      <w:pPr/>
      <w:r>
        <w:rPr>
          <w:lang w:val="hi_IN" w:bidi="hi_IN"/>
        </w:rPr>
      </w:r>
      <w:r>
        <w:rPr>
          <w:lang w:val="hi_IN" w:bidi="hi_IN"/>
        </w:rPr>
        <w:t>यहाँ रुकें। समूह के रूप में, भेड़ की तस्वीर को देखें। इस ऑडियो को यहाँ रोकें।</w:t>
      </w:r>
    </w:p>
    <w:p>
      <w:pPr/>
      <w:r>
        <w:rPr>
          <w:lang w:val="hi_IN" w:bidi="hi_IN"/>
        </w:rPr>
      </w:r>
      <w:r>
        <w:rPr>
          <w:lang w:val="hi_IN" w:bidi="hi_IN"/>
        </w:rPr>
        <w:t>अब्राहम ने उत्तर दिया, "मेरे पुत्र, परमेश्वर स्वयं होमबलि के लिए एक भेड़ प्रदान करेंगे।"</w:t>
      </w:r>
    </w:p>
    <w:p>
      <w:pPr/>
      <w:r>
        <w:rPr>
          <w:lang w:val="hi_IN" w:bidi="hi_IN"/>
        </w:rPr>
      </w:r>
      <w:r>
        <w:rPr>
          <w:lang w:val="hi_IN" w:bidi="hi_IN"/>
        </w:rPr>
        <w:t>इसलिए उन्होंने एक साथ यात्रा की।</w:t>
      </w:r>
    </w:p>
    <w:p>
      <w:pPr/>
      <w:r>
        <w:rPr>
          <w:lang w:val="hi_IN" w:bidi="hi_IN"/>
        </w:rPr>
      </w:r>
      <w:r>
        <w:rPr>
          <w:lang w:val="hi_IN" w:bidi="hi_IN"/>
        </w:rPr>
        <w:t>जब वे उस स्थान पर पहुँचे जहाँ परमेश्वर ने अब्राहम को जाने के लिए कहा था, तो अब्राहम ने एक वेदी बनाई। वेदी वह स्थान है जहाँ पशुओं को मारकर परमेश्वर को भेंट के रूप में जलाया जाता है। लोग अक्सर पत्थर की वेदियाँ बनाते हैं और उन्हें मेज या छोटे चबूतरे के रूप में बनाते हैं।</w:t>
      </w:r>
    </w:p>
    <w:p>
      <w:pPr/>
      <w:r>
        <w:rPr>
          <w:lang w:val="hi_IN" w:bidi="hi_IN"/>
        </w:rPr>
      </w:r>
      <w:r>
        <w:rPr>
          <w:lang w:val="hi_IN" w:bidi="hi_IN"/>
        </w:rPr>
        <w:t>यहाँ रुकें। समूह के रूप में, वेदी की तस्वीर को देखें। इस ऑडियो को यहाँ रोकें।</w:t>
      </w:r>
    </w:p>
    <w:p>
      <w:pPr/>
      <w:r>
        <w:rPr>
          <w:lang w:val="hi_IN" w:bidi="hi_IN"/>
        </w:rPr>
      </w:r>
      <w:r>
        <w:rPr>
          <w:lang w:val="hi_IN" w:bidi="hi_IN"/>
        </w:rPr>
        <w:t>अब्राहम ने वेदी पर लकड़ी रखी। उसने अपने पुत्र इसहाक को बाँधकर वेदी की लकड़ी के ऊपर रखा। फिर अब्राहम ने अपना हाथ बढ़ाया। वाक्यांश "अपना हाथ बढ़ाया" अब्राहम के कार्य पर जोर देता है और दिखाता है कि आगे जो होता है वह महत्वपूर्ण है। अब्राहम ने इसहाक को मारने के लिए अपना चाकू लिया। लेकिन यहोवा के स्वर्गदूत ने स्वर्ग से अब्राहम को पुकारा। यहोवा का स्वर्गदूत अक्सर परमेश्वर का मानव रूप में प्रकट होने का उल्लेख करता है। यहाँ, यह शायद परमेश्वर को दर्शाता है जो स्वयं अब्राहम से बात करता है।</w:t>
      </w:r>
    </w:p>
    <w:p>
      <w:pPr/>
      <w:r>
        <w:rPr>
          <w:lang w:val="hi_IN" w:bidi="hi_IN"/>
        </w:rPr>
      </w:r>
      <w:r>
        <w:rPr>
          <w:lang w:val="hi_IN" w:bidi="hi_IN"/>
        </w:rPr>
        <w:t>यहोवा के स्वर्गदूत ने कहा, "अब्राहम, अब्राहम!"</w:t>
      </w:r>
    </w:p>
    <w:p>
      <w:pPr/>
      <w:r>
        <w:rPr>
          <w:lang w:val="hi_IN" w:bidi="hi_IN"/>
        </w:rPr>
      </w:r>
      <w:r>
        <w:rPr>
          <w:lang w:val="hi_IN" w:bidi="hi_IN"/>
        </w:rPr>
        <w:t>अब्राहम ने उत्तर दिया, "मैं यहाँ हूँ।"</w:t>
      </w:r>
    </w:p>
    <w:p>
      <w:pPr/>
      <w:r>
        <w:rPr>
          <w:lang w:val="hi_IN" w:bidi="hi_IN"/>
        </w:rPr>
      </w:r>
      <w:r>
        <w:rPr>
          <w:lang w:val="hi_IN" w:bidi="hi_IN"/>
        </w:rPr>
        <w:t>परमेश्वर ने कहा, "उस लड़के पर हाथ मत बढ़ा, और न उसे कुछ कर। मैं अब जान गया हूँ कि तू परमेश्वर का भय मानता है।" परमेश्वर के भय का अर्थ है परमेश्वर के लिए आदर, मान और सम्मान रखना। यह या तो पवित्र आदर या दण्ड का डर दिखाता है। यहाँ, इसका शायद अर्थ है कि अब्राहम ने दिखाया कि वह परमेश्वर की आज्ञा मानेगा क्योंकि वह परमेश्वर का बहुत सम्मान करता है। यह वह कारण है जो अब्राहम के परमेश्वर पर विश्वास को इतना मजबूत बनाता है।</w:t>
      </w:r>
    </w:p>
    <w:p>
      <w:pPr/>
      <w:r>
        <w:rPr>
          <w:lang w:val="hi_IN" w:bidi="hi_IN"/>
        </w:rPr>
      </w:r>
      <w:r>
        <w:rPr>
          <w:lang w:val="hi_IN" w:bidi="hi_IN"/>
        </w:rPr>
        <w:t>परमेश्वर ने आगे कहा, "तूने जो मुझसे अपने पुत्र, वरन् अपने एकलौते पुत्र को भी, नहीं रख छोड़ा।"</w:t>
      </w:r>
    </w:p>
    <w:p>
      <w:pPr/>
      <w:r>
        <w:rPr>
          <w:lang w:val="hi_IN" w:bidi="hi_IN"/>
        </w:rPr>
      </w:r>
      <w:r>
        <w:rPr>
          <w:lang w:val="hi_IN" w:bidi="hi_IN"/>
        </w:rPr>
        <w:t>अब्राहम ने आँखें उठाईं, और उसके पीछे एक मेढ़ा, या नर भेड़, अपने सींगों से झाड़ी में फँसा हुआ था।</w:t>
      </w:r>
    </w:p>
    <w:p>
      <w:pPr/>
      <w:r>
        <w:rPr>
          <w:lang w:val="hi_IN" w:bidi="hi_IN"/>
        </w:rPr>
      </w:r>
      <w:r>
        <w:rPr>
          <w:lang w:val="hi_IN" w:bidi="hi_IN"/>
        </w:rPr>
        <w:t>यहाँ रुकें। समूह के रूप में, मेढ़े की तस्वीर को देखें। इस ऑडियो को यहाँ रोकें।</w:t>
      </w:r>
    </w:p>
    <w:p>
      <w:pPr/>
      <w:r>
        <w:rPr>
          <w:lang w:val="hi_IN" w:bidi="hi_IN"/>
        </w:rPr>
      </w:r>
      <w:r>
        <w:rPr>
          <w:lang w:val="hi_IN" w:bidi="hi_IN"/>
        </w:rPr>
        <w:t>अब्राहम ने मेढ़ा लिया और अपने पुत्र के बजाय उसे बलि चढ़ाया। इसलिए अब्राहम ने उस स्थान का नाम रखा, "यहोवा यिरे" या "यहोवा देखता है।"</w:t>
      </w:r>
    </w:p>
    <w:p>
      <w:pPr/>
      <w:r>
        <w:rPr>
          <w:lang w:val="hi_IN" w:bidi="hi_IN"/>
        </w:rPr>
      </w:r>
      <w:r>
        <w:rPr>
          <w:lang w:val="hi_IN" w:bidi="hi_IN"/>
        </w:rPr>
        <w:t>यही कारण है कि बाद में एक नीतिवचन ने कहा, "यहोवा के पर्वत पर उपाय किया जाएगा।" इस वाक्यांश का अर्थ यह भी हो सकता है, "यहोवा के पहाड़ पर यह देखा गया है," लेकिन उस अर्थ की सम्भावना कम है। नीतिवचन छोटे कथन हैं जिनका उपयोग विशिष्ट संस्कृतियों में लोगों को सलाह देने के लिए किया जाता है। उत्पत्ति का लेखक इस बात का स्पष्टीकरण दे रहा है कि लोग यह नीतिवचन क्यों कहते हैं।</w:t>
      </w:r>
    </w:p>
    <w:p>
      <w:pPr/>
      <w:r>
        <w:rPr>
          <w:lang w:val="hi_IN" w:bidi="hi_IN"/>
        </w:rPr>
      </w:r>
      <w:r>
        <w:rPr>
          <w:lang w:val="hi_IN" w:bidi="hi_IN"/>
        </w:rPr>
        <w:t>यहोवा के स्वर्गदूत ने स्वर्ग से दूसरी बार अब्राहम को पुकारा। यहोवा के स्वर्गदूत ने कहा, "यहोवा की यह वाणी है। मैं अपनी ही यह शपथ खाता हूँ कि तूने जो यह काम किया है कि अपने पुत्र, वरन् अपने एकलौते पुत्र को भी, नहीं रख छोड़ा; इस कारण मैं निश्चय तुझे आशीष दूँगा।" उत्पत्ति में यह एकमात्र समय है कि परमेश्वर ने अपने नाम की शपथ लेकर प्रतिज्ञा की शुरुआत की। यह परमेश्वर ने यहाँ जो कहा उसके महत्व को दिखाता है।</w:t>
      </w:r>
    </w:p>
    <w:p>
      <w:pPr/>
      <w:r>
        <w:rPr>
          <w:lang w:val="hi_IN" w:bidi="hi_IN"/>
        </w:rPr>
      </w:r>
      <w:r>
        <w:rPr>
          <w:lang w:val="hi_IN" w:bidi="hi_IN"/>
        </w:rPr>
        <w:t>परमेश्वर ने आगे कहा, "निश्चय तेरे वंश को आकाश के तारागण, और समुद्र तट के रेतकणों के समान अनगिनत करूँगा।" समुद्र तट समुद्र के पास एक बड़ा रेतीला क्षेत्र है, जो जल का एक बड़ा निकाय है।</w:t>
      </w:r>
    </w:p>
    <w:p>
      <w:pPr/>
      <w:r>
        <w:rPr>
          <w:lang w:val="hi_IN" w:bidi="hi_IN"/>
        </w:rPr>
      </w:r>
      <w:r>
        <w:rPr>
          <w:lang w:val="hi_IN" w:bidi="hi_IN"/>
        </w:rPr>
        <w:t>यहाँ रुकें। समूह के रूप में, समुद्र की एक तस्वीर को देखें। इस ऑडियो को यहाँ रोकें।</w:t>
      </w:r>
    </w:p>
    <w:p>
      <w:pPr/>
      <w:r>
        <w:rPr>
          <w:lang w:val="hi_IN" w:bidi="hi_IN"/>
        </w:rPr>
      </w:r>
      <w:r>
        <w:rPr>
          <w:lang w:val="hi_IN" w:bidi="hi_IN"/>
        </w:rPr>
        <w:t>परमेश्वर ने आगे कहा, "तेरा वंश अपने शत्रुओं के नगरों का अधिकारी होगा। और पृथ्वी की सारी जातियाँ अपने को तेरे वंश के कारण धन्य मानेंगी: क्योंकि तूने मेरी बात मानी है।"</w:t>
      </w:r>
    </w:p>
    <w:p>
      <w:pPr/>
      <w:r>
        <w:rPr>
          <w:lang w:val="hi_IN" w:bidi="hi_IN"/>
        </w:rPr>
      </w:r>
      <w:r>
        <w:rPr>
          <w:lang w:val="hi_IN" w:bidi="hi_IN"/>
        </w:rPr>
        <w:t>तब अब्राहम और इसहाक अब्राहम के सेवकों के पास लौटे और वे वापस बेर्शेबा गए, जहाँ अब्राहम ने रहना जारी रखा।</w:t>
      </w:r>
      <w:r>
        <w:rPr>
          <w:lang w:val="hi_IN" w:bidi="hi_IN"/>
        </w:rPr>
      </w:r>
    </w:p>
    <w:p>
      <w:pPr>
        <w:pStyle w:val="Heading3"/>
      </w:pPr>
      <w:r>
        <w:rPr>
          <w:lang w:val="hi_IN" w:bidi="hi_IN"/>
        </w:rPr>
        <w:t>घटनाओं को समझाना</w:t>
      </w:r>
    </w:p>
    <w:p>
      <w:pPr/>
      <w:r>
        <w:rPr>
          <w:lang w:val="hi_IN" w:bidi="hi_IN"/>
        </w:rPr>
      </w:r>
      <w:r>
        <w:rPr>
          <w:lang w:val="hi_IN" w:bidi="hi_IN"/>
        </w:rPr>
        <w:t>उत्पत्ति 22:1–19 का ऑडियो संस्करण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कुछ समय बाद, परमेश्वर अब्राहम की परीक्षा करना चाहता था ताकि वह देखे कि वह परमेश्वर की आज्ञा मानेगा या नहीं। इसलिए परमेश्वर ने अब्राहम से कहा कि वह अपने पुत्र इसहाक को पहाड़ पर बलि करे।</w:t>
      </w:r>
    </w:p>
    <w:p>
      <w:pPr/>
      <w:r>
        <w:rPr>
          <w:lang w:val="hi_IN" w:bidi="hi_IN"/>
        </w:rPr>
      </w:r>
      <w:r>
        <w:rPr>
          <w:b/>
          <w:lang w:val="hi_IN" w:bidi="hi_IN"/>
        </w:rPr>
        <w:t>दूसरे दृश्य में:</w:t>
      </w:r>
      <w:r>
        <w:rPr>
          <w:lang w:val="hi_IN" w:bidi="hi_IN"/>
        </w:rPr>
        <w:t xml:space="preserve"> इसलिए वह अगली सुबह जल्दी उठा और अपने गदहे पर सामान लाद दिया। वह अपने दो दासों को और अपने पुत्र इसहाक को अपने साथ ले गया। लगभग तीन दिन की यात्रा करने के बाद, अब्राहम ने वह स्थान देखा जहाँ परमेश्वर ने उसे जाने के लिए कहा था। अब्राहम ने अपने दोनों दासों से कहा कि वे यहीं रहें, और उसने और इसहाक ने आगे की यात्रा की।</w:t>
      </w:r>
    </w:p>
    <w:p>
      <w:pPr/>
      <w:r>
        <w:rPr>
          <w:lang w:val="hi_IN" w:bidi="hi_IN"/>
        </w:rPr>
      </w:r>
      <w:r>
        <w:rPr>
          <w:b/>
          <w:lang w:val="hi_IN" w:bidi="hi_IN"/>
        </w:rPr>
        <w:t>तीसरे दृश्य में:</w:t>
      </w:r>
      <w:r>
        <w:rPr>
          <w:lang w:val="hi_IN" w:bidi="hi_IN"/>
        </w:rPr>
        <w:t xml:space="preserve"> जब वे एक साथ चलते थे, तो इसहाक ने अब्राहम से पूछा कि वे बलि के लिए भेड़ क्यों नहीं लाए। अब्राहम ने इसहाक को कहा कि परमेश्वर भेड़ प्रदान करेगा।</w:t>
      </w:r>
    </w:p>
    <w:p>
      <w:pPr/>
      <w:r>
        <w:rPr>
          <w:lang w:val="hi_IN" w:bidi="hi_IN"/>
        </w:rPr>
      </w:r>
      <w:r>
        <w:rPr>
          <w:b/>
          <w:lang w:val="hi_IN" w:bidi="hi_IN"/>
        </w:rPr>
        <w:t>चौथे दृश्य में:</w:t>
      </w:r>
      <w:r>
        <w:rPr>
          <w:lang w:val="hi_IN" w:bidi="hi_IN"/>
        </w:rPr>
        <w:t xml:space="preserve"> जब वे उस स्थान पर पहुँचे जहाँ परमेश्वर ने अब्राहम को जाने के लिए कहा था, तो अब्राहम ने एक वेदी बनाई और उसके ऊपर आग के लिये लकड़ी रखी। फिर उसने इसहाक को लकड़ी पर रखा। फिर अब्राहम ने अपने पुत्र को मारने के लिए चाकू लिया। अचानक यहोवा के स्वर्गदूत ने जो स्वर्ग में था, ऊँचे शब्द से पुकारा और अब्राहम से कहा कि वह इसहाक को न मारे।</w:t>
      </w:r>
    </w:p>
    <w:p>
      <w:pPr/>
      <w:r>
        <w:rPr>
          <w:lang w:val="hi_IN" w:bidi="hi_IN"/>
        </w:rPr>
      </w:r>
      <w:r>
        <w:rPr>
          <w:lang w:val="hi_IN" w:bidi="hi_IN"/>
        </w:rPr>
        <w:t>फिर अब्राहम ने अपने पीछे देखा और एक मेढ़ा देखा, जो सींग से झाड़ी में फँसा हुआ था। अब्राहम ने इसहाक के बजाय मेढ़ा बलि चढ़ाया।</w:t>
      </w:r>
    </w:p>
    <w:p>
      <w:pPr/>
      <w:r>
        <w:rPr>
          <w:lang w:val="hi_IN" w:bidi="hi_IN"/>
        </w:rPr>
      </w:r>
      <w:r>
        <w:rPr>
          <w:b/>
          <w:lang w:val="hi_IN" w:bidi="hi_IN"/>
        </w:rPr>
        <w:t>पाँचवें दृश्य में:</w:t>
      </w:r>
      <w:r>
        <w:rPr>
          <w:lang w:val="hi_IN" w:bidi="hi_IN"/>
        </w:rPr>
        <w:t xml:space="preserve"> यहोवा के स्वर्गदूत ने दूसरी बार स्वर्ग से पुकारा, और अब्राहम को आशीष देने की प्रतिज्ञा की।</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परमेश्वर और यहोवा का स्वर्गदूत</w:t>
      </w:r>
    </w:p>
    <w:p>
      <w:pPr>
        <w:pStyle w:val="ListBullet"/>
        <w:spacing w:line="240" w:lineRule="auto"/>
        <w:ind w:left="720"/>
      </w:pPr>
      <w:r>
        <w:rPr>
          <w:lang w:val="hi_IN" w:bidi="hi_IN"/>
        </w:rPr>
      </w:r>
      <w:r>
        <w:rPr>
          <w:lang w:val="hi_IN" w:bidi="hi_IN"/>
        </w:rPr>
        <w:t>और अब्राहम के दो दास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कहानी एक ऐसे शब्द से शुरू होती है जो दिखाता है कि एक नई घटना होने वाली है। परमेश्वर और अब्राहम के बीच बातचीत की कल्पना करें। इस बातचीत में, परमेश्वर ने अब्राहम को बुलाया और अब्राहम ने उत्तर दिया। यह दिखाता है कि कुछ महत्वपूर्ण होने वाला है।</w:t>
      </w:r>
    </w:p>
    <w:p>
      <w:pPr/>
      <w:r>
        <w:rPr>
          <w:lang w:val="hi_IN" w:bidi="hi_IN"/>
        </w:rPr>
      </w:r>
      <w:r>
        <w:rPr>
          <w:lang w:val="hi_IN" w:bidi="hi_IN"/>
        </w:rPr>
        <w:t>परमेश्वर अब्राहम की परीक्षा लेता है। उसने अब्राहम से कहा, "अब्राहम! अब्राहम!" वह अब्राहम को दो बार पुकारता है ताकि यह दिखा सके कि अब्राहम का उसकी बात सुनना कितना आवश्यक और तात्कालिक है।</w:t>
      </w:r>
    </w:p>
    <w:p>
      <w:pPr/>
      <w:r>
        <w:rPr>
          <w:lang w:val="hi_IN" w:bidi="hi_IN"/>
        </w:rPr>
      </w:r>
      <w:r>
        <w:rPr>
          <w:lang w:val="hi_IN" w:bidi="hi_IN"/>
        </w:rPr>
        <w:t>अब्राहम ने उत्तर दिया, "मैं यहाँ हूँ।" यह उत्तर अब्राहम का यह कहने का तरीका हो सकता है कि वह परमेश्वर से और भी सुनने के लिए तैयार है।</w:t>
      </w:r>
    </w:p>
    <w:p>
      <w:pPr/>
      <w:r>
        <w:rPr>
          <w:lang w:val="hi_IN" w:bidi="hi_IN"/>
        </w:rPr>
      </w:r>
      <w:r>
        <w:rPr>
          <w:lang w:val="hi_IN" w:bidi="hi_IN"/>
        </w:rPr>
        <w:t>परमेश्वर ने कहा, "अपने पुत्र को अर्थात् अपने एकलौते पुत्र को, जिससे तू प्रेम रखता है, संग लेकर मोरिय्याह देश में चला जा।" यहाँ, परमेश्वर ने इसहाक का वर्णन "तेरा पुत्र, तेरा एकलौता पुत्र, जिससे तू प्रेम रखता है" कहकर किया है, ताकि इस बात पर जोर दिया जा सके कि परमेश्वर इसहाक के बारे में बात कर रहा है और इसहाक अब्राहम का एकमात्र पुत्र है जिसे परमेश्वर से वाचा की प्रतिज्ञाएँ प्राप्त होगी।</w:t>
      </w:r>
    </w:p>
    <w:p>
      <w:pPr/>
      <w:r>
        <w:rPr>
          <w:lang w:val="hi_IN" w:bidi="hi_IN"/>
        </w:rPr>
      </w:r>
      <w:r>
        <w:rPr>
          <w:lang w:val="hi_IN" w:bidi="hi_IN"/>
        </w:rPr>
        <w:t>यहाँ रुकें। समूह के रूप में, नक्शे पर मोरिय्याह के क्षेत्र को देखें। इस ऑडियो को यहाँ रोकें।</w:t>
      </w:r>
    </w:p>
    <w:p>
      <w:pPr/>
      <w:r>
        <w:rPr>
          <w:lang w:val="hi_IN" w:bidi="hi_IN"/>
        </w:rPr>
      </w:r>
      <w:r>
        <w:rPr>
          <w:lang w:val="hi_IN" w:bidi="hi_IN"/>
        </w:rPr>
        <w:t>परमेश्वर ने आगे कहा, "वहाँ उसको एक पहाड़ के ऊपर जो मैं तुझे बताऊँगा होमबलि करके चढ़ा।"</w:t>
      </w:r>
    </w:p>
    <w:p>
      <w:pPr/>
      <w:r>
        <w:rPr>
          <w:lang w:val="hi_IN" w:bidi="hi_IN"/>
        </w:rPr>
      </w:r>
      <w:r>
        <w:rPr>
          <w:lang w:val="hi_IN" w:bidi="hi_IN"/>
        </w:rPr>
        <w:t>दूसरे दृश्य में, आप घटनाओं को पुनः क्रमबद्ध कर सकते हैं ताकि वे उसी क्रम में दिखाई दें जिस क्रम में वे वास्तव में हुई थीं। अब्राहम ने उठकर बलि के लिए लकड़ी काटी, और अपने गदहे पर लकड़ी लाद लेता है। अब्राहम ने शायद पहले लकड़ी काटी होगी। उसने लकड़ियाँ इसलिए काटी होंगी ताकि यात्रा का वास्तविक कारण इसहाक और सेवकों से छिपा रहे, या फिर उसने लकड़ियाँ काटने में समय इसलिए लगाया होगा क्योंकि वह यात्रा शुरू करने में संकोच कर रहा था। फिर अब्राहम ने अपने दो दासों को और अपने पुत्र इसहाक को इकट्ठा किया, और वे उस स्थान की यात्रा करने लगे, जहाँ परमेश्वर ने अब्राहम को जाने के लिए कहा था।</w:t>
      </w:r>
    </w:p>
    <w:p>
      <w:pPr/>
      <w:r>
        <w:rPr>
          <w:lang w:val="hi_IN" w:bidi="hi_IN"/>
        </w:rPr>
      </w:r>
      <w:r>
        <w:rPr>
          <w:lang w:val="hi_IN" w:bidi="hi_IN"/>
        </w:rPr>
        <w:t>वे तीन दिन की यात्रा करते हैं। जब अब्राहम ने दूर से वह स्थान देखा जो परमेश्वर ने उसे बताया था, तो अब्राहम ने अपने साथ यात्रा करने वाले दासों से कहा, "गदहे के पास यहीं ठहरे रहो। मैं वहाँ इसहाक के साथ जाकर आराधना करूँगा, और फिर तुम्हारे पास लौट आएँगे।" अब्राहम ने होमबलि के लिए लकड़ी ली और उठाने के लिए इसहाक के कंधों पर रखी। इसहाक लकड़ियाँ उठाता है, और अब्राहम बलि को मारने के लिए आग के अंगारे और छुरी साथ ले जाता है।</w:t>
      </w:r>
    </w:p>
    <w:p>
      <w:pPr/>
      <w:r>
        <w:rPr>
          <w:lang w:val="hi_IN" w:bidi="hi_IN"/>
        </w:rPr>
      </w:r>
      <w:r>
        <w:rPr>
          <w:lang w:val="hi_IN" w:bidi="hi_IN"/>
        </w:rPr>
        <w:t>तीसरा दृश्य तब होता है जब अब्राहम और इसहाक एक साथ चलते हैं। इस दृश्य और अगले दृश्य में, यह भाग कार्य को लंबा करके और बहुत-सी बातचीत जोड़कर रोमांचक बना देता है। यह कहानी के सबसे महत्वपूर्ण भाग को दिखाने में मदद करता है। उनकी बातचीत की कल्पना करें। इसहाक ने कहा, "हे मेरे पिता" यहाँ, इसहाक अब्राहम से बात करते समय आदरणीय भाषा का उपयोग करता है।</w:t>
      </w:r>
    </w:p>
    <w:p>
      <w:pPr/>
      <w:r>
        <w:rPr>
          <w:lang w:val="hi_IN" w:bidi="hi_IN"/>
        </w:rPr>
      </w:r>
      <w:r>
        <w:rPr>
          <w:lang w:val="hi_IN" w:bidi="hi_IN"/>
        </w:rPr>
        <w:t>अब्राहम ने उत्तर दिया, "हे मेरे पुत्र, क्या बात है?"</w:t>
      </w:r>
    </w:p>
    <w:p>
      <w:pPr/>
      <w:r>
        <w:rPr>
          <w:lang w:val="hi_IN" w:bidi="hi_IN"/>
        </w:rPr>
      </w:r>
      <w:r>
        <w:rPr>
          <w:lang w:val="hi_IN" w:bidi="hi_IN"/>
        </w:rPr>
        <w:t>इसहाक ने कहा, "आग और लकड़ी यहाँ हैं, लेकिन होमबलि के लिए भेड़ कहाँ है?"</w:t>
      </w:r>
    </w:p>
    <w:p>
      <w:pPr/>
      <w:r>
        <w:rPr>
          <w:lang w:val="hi_IN" w:bidi="hi_IN"/>
        </w:rPr>
      </w:r>
      <w:r>
        <w:rPr>
          <w:lang w:val="hi_IN" w:bidi="hi_IN"/>
        </w:rPr>
        <w:t>अब्राहम ने उत्तर दिया, "हे मेरे पुत्र, परमेश्वर स्वयं होमबलि के लिए भेड़ प्रदान करेंगे।" और वे एक साथ चलते गए।</w:t>
      </w:r>
    </w:p>
    <w:p>
      <w:pPr/>
      <w:r>
        <w:rPr>
          <w:lang w:val="hi_IN" w:bidi="hi_IN"/>
        </w:rPr>
      </w:r>
      <w:r>
        <w:rPr>
          <w:lang w:val="hi_IN" w:bidi="hi_IN"/>
        </w:rPr>
        <w:t>चौथा दृश्य तब होता है जब अब्राहम और इसहाक उस स्थान पर आते हैं जो परमेश्वर ने अब्राहम को बताया था। अब्राहम ने वहाँ एक वेदी बनाई, वेदी के ऊपर लकड़ी रखी, और फिर इसहाक को बाँधकर लकड़ी के ऊपर रख दिया। फिर अब्राहम ने इसहाक को मारने के लिए चाकू लिया। लेकिन यहोवा के दूत ने स्वर्ग से अब्राहम को पुकारा। दूत ने पुकारा, "अब्राहम, अब्राहम!" दूत ने अब्राहम का नाम दो बार पुकारा, ताकि यह दिखाया जा सके कि यहोवा का दूत अब्राहम से कितनी तत्परता से बात कर रहा है।</w:t>
      </w:r>
    </w:p>
    <w:p>
      <w:pPr/>
      <w:r>
        <w:rPr>
          <w:lang w:val="hi_IN" w:bidi="hi_IN"/>
        </w:rPr>
      </w:r>
      <w:r>
        <w:rPr>
          <w:lang w:val="hi_IN" w:bidi="hi_IN"/>
        </w:rPr>
        <w:t>यहोवा के दूत ने कहा, "इसहाक को न मार और उसके साथ कुछ भी मत कर! अब मैं जान गया कि तू यहोवा का भय मानता है, क्योंकि तूने अपने पुत्र, वरन् अपने एकलौते पुत्र को भी, मुझसे रख नहीं छोड़ा।" अब्राहम ने देखा और अचानक उसने एक मेढ़े को अपने पीछे की झाड़ी में सींगों से फँसा हुआ पाया।</w:t>
      </w:r>
    </w:p>
    <w:p>
      <w:pPr/>
      <w:r>
        <w:rPr>
          <w:lang w:val="hi_IN" w:bidi="hi_IN"/>
        </w:rPr>
      </w:r>
      <w:r>
        <w:rPr>
          <w:lang w:val="hi_IN" w:bidi="hi_IN"/>
        </w:rPr>
        <w:t>अब्राहम ने मेढ़े को लेकर अपने पुत्र के बजाय उसे मारकर होमबलि के रूप में जलाया। इसलिए अब्राहम ने उस स्थान का नाम रखा, "यहोवा यिरे।" एक नीतिवचन इस प्रकार कहता है, “यहोवा के पहाड़ पर यह उपलब्ध कराया जाएगा,” या “यहोवा के पहाड़ पर यहोवा हमारी आवश्यकता की वस्तु उपलब्ध कराता है।”</w:t>
      </w:r>
    </w:p>
    <w:p>
      <w:pPr/>
      <w:r>
        <w:rPr>
          <w:lang w:val="hi_IN" w:bidi="hi_IN"/>
        </w:rPr>
      </w:r>
      <w:r>
        <w:rPr>
          <w:lang w:val="hi_IN" w:bidi="hi_IN"/>
        </w:rPr>
        <w:t>यहाँ रुकें और समूह में इस प्रश्न पर चर्चा करें: नीतिवचन छोटे कथन हैं जो कुछ सिखाते हैं या किसी प्रकार का ज्ञान देते हैं। अपने पसंदीदा नीतिवचन के उदाहरण दें। वे कहाँ से आए थे? उनकी शुरुआत कैसे हुई? आप नीतिवचन में किस प्रकार की भाषा का उपयोग करते हैं? लोग कैसे जानते हैं कि आप कोई नीतिवचन कह रहे हैं? ऑडियो को यहाँ रोकें।</w:t>
      </w:r>
    </w:p>
    <w:p>
      <w:pPr/>
      <w:r>
        <w:rPr>
          <w:lang w:val="hi_IN" w:bidi="hi_IN"/>
        </w:rPr>
      </w:r>
      <w:r>
        <w:rPr>
          <w:lang w:val="hi_IN" w:bidi="hi_IN"/>
        </w:rPr>
        <w:t>पाँचवाँ दृश्य इस कहानी और अब्राहम के बारे में सभी कहानियों का चरमबिन्दु है। यहोवा के दूत ने दूसरी बार अब्राहम को पुकारा। वह कहता है, "यहोवा की यह वाणी है। मैं अपनी यह शपथ खाता हूँ।" यहाँ, परमेश्वर ने कहा, "यहोवा की यह वाणी है" और "मैं अपनी शपथ खाता हूँ" ताकि वह इस बात पर जोर दे सके कि वह क्या कहने जा रहा है।</w:t>
      </w:r>
    </w:p>
    <w:p>
      <w:pPr/>
      <w:r>
        <w:rPr>
          <w:lang w:val="hi_IN" w:bidi="hi_IN"/>
        </w:rPr>
      </w:r>
      <w:r>
        <w:rPr>
          <w:lang w:val="hi_IN" w:bidi="hi_IN"/>
        </w:rPr>
        <w:t>यहाँ रुकें और समूह में इस प्रश्न पर चर्चा करें: जब आप अपनी संस्कृति में कहानियाँ सुनाते हैं तो आप कैसे दिखाते हैं कि कोई चीज किसी कहानी का सबसे महत्वपूर्ण हिस्सा है? इस ऑडियो को यहाँ रोकें।</w:t>
      </w:r>
    </w:p>
    <w:p>
      <w:pPr/>
      <w:r>
        <w:rPr>
          <w:lang w:val="hi_IN" w:bidi="hi_IN"/>
        </w:rPr>
      </w:r>
      <w:r>
        <w:rPr>
          <w:lang w:val="hi_IN" w:bidi="hi_IN"/>
        </w:rPr>
        <w:t>यहोवा का दूत आगे कहता है, "मैं तुझे निश्चय आशीष दूँगा, और तेरा वंश इतना बढ़ जाएगा, कि वे आकाश के तारे और समुद्र के किनारे की बालू के समान होंगे।"</w:t>
      </w:r>
    </w:p>
    <w:p>
      <w:pPr/>
      <w:r>
        <w:rPr>
          <w:lang w:val="hi_IN" w:bidi="hi_IN"/>
        </w:rPr>
      </w:r>
      <w:r>
        <w:rPr>
          <w:lang w:val="hi_IN" w:bidi="hi_IN"/>
        </w:rPr>
        <w:t>यहोवा ने आगे कहा, "तेरा वंश अपने शत्रुओं को हराकर उनके नगरों को जीत लेगा। मैं तेरे वंश के द्वारा पृथ्वी के सभी लोगों को आशीष दूँगा, क्योंकि तूने मेरी बात मानी है।"</w:t>
      </w:r>
    </w:p>
    <w:p>
      <w:pPr/>
      <w:r>
        <w:rPr>
          <w:lang w:val="hi_IN" w:bidi="hi_IN"/>
        </w:rPr>
      </w:r>
      <w:r>
        <w:rPr>
          <w:lang w:val="hi_IN" w:bidi="hi_IN"/>
        </w:rPr>
        <w:t>फिर अब्राहम और इसहाक दासों के पास लौट आते हैं और वापस बेर्शेबा की ओर वापस जाते हैं, जहाँ अब्राहम रहता है।</w:t>
      </w:r>
    </w:p>
    <w:p>
      <w:pPr/>
      <w:r>
        <w:rPr>
          <w:lang w:val="hi_IN" w:bidi="hi_IN"/>
        </w:rPr>
      </w:r>
      <w:r>
        <w:rPr>
          <w:lang w:val="hi_IN" w:bidi="hi_IN"/>
        </w:rPr>
        <w:t>यहाँ रुकें। समूह में, नक्शे पर बेर्शेबा को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22:1–19 का ऑडियो संस्करण सबसे सरल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परमेश्वर और यहोवा का स्वर्गदूत</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और दो दास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कहानी या भाग का अभिनय करते समय, यह ध्यान देना ज़रूरी है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कैसा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 नाटक और सम्भावित उत्तरों का एक उदाहरण है।</w:t>
      </w:r>
    </w:p>
    <w:p>
      <w:pPr/>
      <w:r>
        <w:rPr>
          <w:lang w:val="hi_IN" w:bidi="hi_IN"/>
        </w:rPr>
      </w:r>
      <w:r>
        <w:rPr>
          <w:lang w:val="hi_IN" w:bidi="hi_IN"/>
        </w:rPr>
        <w:t>परमेश्वर अब्राहम के विश्वास की परीक्षा लेते हैं। परमेश्वर पुकारते हैं, "हे अब्राहम! हे अब्राहम!"</w:t>
      </w:r>
    </w:p>
    <w:p>
      <w:pPr/>
      <w:r>
        <w:rPr>
          <w:lang w:val="hi_IN" w:bidi="hi_IN"/>
        </w:rPr>
      </w:r>
      <w:r>
        <w:rPr>
          <w:lang w:val="hi_IN" w:bidi="hi_IN"/>
        </w:rPr>
        <w:t>और अब्राहम ने उत्तर दिया, "हाँ, मैं यहाँ हूँ!"</w:t>
      </w:r>
    </w:p>
    <w:p>
      <w:pPr/>
      <w:r>
        <w:rPr>
          <w:lang w:val="hi_IN" w:bidi="hi_IN"/>
        </w:rPr>
      </w:r>
      <w:r>
        <w:rPr>
          <w:lang w:val="hi_IN" w:bidi="hi_IN"/>
        </w:rPr>
        <w:t>फिर परमेश्वर कहते हैं, "अपने पुत्र इसहाक को, अर्थात् अपने एकलौते पुत्र को जिससे तू प्रेम करता है लेकर मोरिय्याह नाम के क्षेत्र में चला जा। इसहाक को मारकर उस पहाड़ पर होमबलि के रूप में जला दे जो मैं तुझे वहाँ दिखाऊँगा।"</w:t>
      </w:r>
    </w:p>
    <w:p>
      <w:pPr/>
      <w:r>
        <w:rPr>
          <w:lang w:val="hi_IN" w:bidi="hi_IN"/>
        </w:rPr>
      </w:r>
      <w:r>
        <w:rPr>
          <w:lang w:val="hi_IN" w:bidi="hi_IN"/>
        </w:rPr>
        <w:t>नाटक को रोकें। परमेश्वर का किरदार निभाने वाले व्यक्ति से पूछें, "आप कैसा महसूस कर रहे हैं या क्या सोच रहे हैं?" वह व्यक्ति इस प्रकार उत्तर दे सकता है, जैसे "मैं देखना चाहता हूँ कि अब्राहम मुझ पर भरोसा करता है या नहीं," या "मुझे पता है कि जब मैं यह पूछूँगा तो अब्राहम के लिए मुझ पर भरोसा करना कितना कठिन होगा" या "मैं अब्राहम की परीक्षा ले रहा हूँ ताकि यह देख सकूँ कि वह सच में मुझ पर विश्वास करता है या नहीं।" नाटक को फिर शुरू करें।</w:t>
      </w:r>
    </w:p>
    <w:p>
      <w:pPr/>
      <w:r>
        <w:rPr>
          <w:lang w:val="hi_IN" w:bidi="hi_IN"/>
        </w:rPr>
      </w:r>
      <w:r>
        <w:rPr>
          <w:lang w:val="hi_IN" w:bidi="hi_IN"/>
        </w:rPr>
        <w:t>अगली सुबह अब्राहम जल्दी उठ जाता है। वह होमबलि के लिए लकड़ी काटता है और एक गदहे पर लादता है। अब्राहम, उसके दो सेवक और इसहाक उस पहाड़ की ओर यात्रा शुरू करते हैं जहाँ जाने के लिए परमेश्वर ने अब्राहम को कहा था। तीन दिन की यात्रा के बाद, अब्राहम पहाड़ को देखता है। वह दोनों दासों से कहता है, "गदहे के पास यहीं ठहरे रहो। मैं और लड़का थोड़ा आगे तक यात्रा करेंगे। हम वहाँ आराधना करेंगे, और फिर वापस आ जाएँगे।"</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प्रकार कह सकता है, जैसे "मैं बहुत दु:खी हूँ, क्योंकि मैं परमेश्वर की आज्ञा मानना चाहता हूँ, लेकिन मैं अपने पुत्र इसहाक से बहुत प्रेम करता हूँ," या "मुझे समझ नहीं आ रहा कि परमेश्वर ने मुझे जो पुत्र दिया है अगर वह मर जाए, तो परमेश्वर मुझे कैसे कई सन्तान देंगे," या "मैंने अभी इश्माएल को खो दिया, और अब मैं इसहाक को भी खो दूँगा" या "मैं ऐसा करने में संकोच कर रहा हूँ।" नाटक को फिर शुरू करें।</w:t>
      </w:r>
    </w:p>
    <w:p>
      <w:pPr/>
      <w:r>
        <w:rPr>
          <w:lang w:val="hi_IN" w:bidi="hi_IN"/>
        </w:rPr>
      </w:r>
      <w:r>
        <w:rPr>
          <w:lang w:val="hi_IN" w:bidi="hi_IN"/>
        </w:rPr>
        <w:t>इसलिए अब्राहम होमबलि के लिए लकड़ी लेता है और उठाने के लिए इसहाक के कंधों पर रखता है। अब्राहम आग के कोयले और चाकू ले लेता है। जब वे एक साथ चलते हैं, तो इसहाक कहता है, "हे मेरे पिता?"</w:t>
      </w:r>
    </w:p>
    <w:p>
      <w:pPr/>
      <w:r>
        <w:rPr>
          <w:lang w:val="hi_IN" w:bidi="hi_IN"/>
        </w:rPr>
      </w:r>
      <w:r>
        <w:rPr>
          <w:lang w:val="hi_IN" w:bidi="hi_IN"/>
        </w:rPr>
        <w:t>अब्राहम उत्तर देता है, "हाँ, मेरे पुत्र?"</w:t>
      </w:r>
    </w:p>
    <w:p>
      <w:pPr/>
      <w:r>
        <w:rPr>
          <w:lang w:val="hi_IN" w:bidi="hi_IN"/>
        </w:rPr>
      </w:r>
      <w:r>
        <w:rPr>
          <w:lang w:val="hi_IN" w:bidi="hi_IN"/>
        </w:rPr>
        <w:t>इसहाक कहता है, "हमारे पास आग और लकड़ी हैं, लेकिन होमबलि के लिए भेड़ कहाँ है?"</w:t>
      </w:r>
    </w:p>
    <w:p>
      <w:pPr/>
      <w:r>
        <w:rPr>
          <w:lang w:val="hi_IN" w:bidi="hi_IN"/>
        </w:rPr>
      </w:r>
      <w:r>
        <w:rPr>
          <w:lang w:val="hi_IN" w:bidi="hi_IN"/>
        </w:rPr>
        <w:t>अब्राहम उत्तर देते हैं, "परमेश्वर होमबलि के लिए भेड़ प्रदान करेगा।" और वे चलते रहे।</w:t>
      </w:r>
    </w:p>
    <w:p>
      <w:pPr/>
      <w:r>
        <w:rPr>
          <w:lang w:val="hi_IN" w:bidi="hi_IN"/>
        </w:rPr>
      </w:r>
      <w:r>
        <w:rPr>
          <w:lang w:val="hi_IN" w:bidi="hi_IN"/>
        </w:rPr>
        <w:t>नाटक को रोकें। इसहाक का किरदार निभाने वाले व्यक्ति से पूछें, "आप कैसा महसूस कर रहे हैं या क्या सोच रहे हैं?" वह व्यक्ति इस प्रकार कह सकता है, जैसे "मैं भ्रमित हूँ," या "मुझे पता है कि बलि में क्या-क्या शामिल होता है, और मैं यहाँ वह सब कुछ नहीं देख पा रहा हूँ" या "मुझे नहीं पता कि क्या चल रहा है, लेकिन मैं अपने पिता पर भरोसा करता हूँ।" नाटक को फिर शुरू करें।</w:t>
      </w:r>
    </w:p>
    <w:p>
      <w:pPr/>
      <w:r>
        <w:rPr>
          <w:lang w:val="hi_IN" w:bidi="hi_IN"/>
        </w:rPr>
      </w:r>
      <w:r>
        <w:rPr>
          <w:lang w:val="hi_IN" w:bidi="hi_IN"/>
        </w:rPr>
        <w:t>जब वे उस स्थान पर पहुँचे जहाँ परमेश्वर ने अब्राहम को जाने के लिए कहा था, तो अब्राहम एक वेदी बनाता है और वेदी के ऊपर लकड़ी रखता है। फिर उसने इसहाक को बाँध देता है और इसहाक को लकड़ी के ऊपर रखता है। अब्राहम इसहाक को बलि के रूप में मारने के लिए चाकू लेता है, तब अचानक से यहोवा का दूत स्वर्ग से उसे पुकारता है और कहता है, "हे अब्राहम! हे अब्राहम!"</w:t>
      </w:r>
    </w:p>
    <w:p>
      <w:pPr/>
      <w:r>
        <w:rPr>
          <w:lang w:val="hi_IN" w:bidi="hi_IN"/>
        </w:rPr>
      </w:r>
      <w:r>
        <w:rPr>
          <w:lang w:val="hi_IN" w:bidi="hi_IN"/>
        </w:rPr>
        <w:t>और अब्राहम उत्तर देता है, "हाँ, मैं यहाँ हूँ!"</w:t>
      </w:r>
    </w:p>
    <w:p>
      <w:pPr/>
      <w:r>
        <w:rPr>
          <w:lang w:val="hi_IN" w:bidi="hi_IN"/>
        </w:rPr>
      </w:r>
      <w:r>
        <w:rPr>
          <w:lang w:val="hi_IN" w:bidi="hi_IN"/>
        </w:rPr>
        <w:t>दूत कहता है, "उस लड़के को मत मार! उसे किसी भी तरह से चोट न पहुँचा! अब मैं जान गया हूँ कि तू सच में मेरा आदर करता है, क्योंकि तूने अपने एकलौते पुत्र को मेरे लिए होमबलि के रूप में बलि देने से इनकार नहीं किया।"</w:t>
      </w:r>
    </w:p>
    <w:p>
      <w:pPr/>
      <w:r>
        <w:rPr>
          <w:lang w:val="hi_IN" w:bidi="hi_IN"/>
        </w:rPr>
      </w:r>
      <w:r>
        <w:rPr>
          <w:lang w:val="hi_IN" w:bidi="hi_IN"/>
        </w:rPr>
        <w:t>फिर अब्राहम देखता है और पास की एक झाड़ी में एक मेढ़े को उसके सींगों से फँसा हुआ देखता है। इसलिए अब्राहम इसहाक के बजाय मेढ़ा लेता है और उसे बलि चढ़ाता है। अब्राहम उस स्थान का नाम रखता है, "यहोवा यिरे" और आज तक लोग कहते हैं, "यहोवा के पहाड़ पर प्रदान किया जाएगा।"</w:t>
      </w:r>
    </w:p>
    <w:p>
      <w:pPr/>
      <w:r>
        <w:rPr>
          <w:lang w:val="hi_IN" w:bidi="hi_IN"/>
        </w:rPr>
      </w:r>
      <w:r>
        <w:rPr>
          <w:lang w:val="hi_IN" w:bidi="hi_IN"/>
        </w:rPr>
        <w:t>नाटक को रोकें। अब्राहम का किरदार निभाने वाले व्यक्ति से पूछें, "आप कैसा महसूस कर रहे हैं या क्या सोच रहे हैं?" वह व्यक्ति इस प्रकार के उत्तर दे सकता है, जैसे "मुझे बहुत राहत मिल गई है," या "मैं बहुत खुश हूँ कि मुझे अपने पुत्र को नहीं मारना पड़ा" या "मुझे पता था कि मैं परमेश्वर पर भरोसा कर सकता हूँ।" इसहाक का किरदार निभाने वाले व्यक्ति से पूछें, "आप कैसा महसूस कर रहे हैं या क्या सोच रहे हैं?" आप ऐसी बातें सुन सकते हैं, जैसे "मैं अपने पिता को मुझे मारने देने के लिए तैयार था," या "मैं जीवित रहकर बहुत खुश हूँ," या "मैं बहुत खुश हूँ कि परमेश्वर ने मुझे मरने से बचाया" या "मेरा दिल तेजी से धड़क रहा है और मैं रोना चाहता हूँ।" नाटक को फिर शुरू करें।</w:t>
      </w:r>
    </w:p>
    <w:p>
      <w:pPr/>
      <w:r>
        <w:rPr>
          <w:lang w:val="hi_IN" w:bidi="hi_IN"/>
        </w:rPr>
      </w:r>
      <w:r>
        <w:rPr>
          <w:lang w:val="hi_IN" w:bidi="hi_IN"/>
        </w:rPr>
        <w:t>फिर यहोवा का दूत स्वर्ग से फिर से पुकारता है और कहता है, "यहोवा की यह वाणी है। क्योंकि तूने मेरी ही आज्ञा मानी है और अपने एकलौते पुत्र को बलि देने से इनकार नहीं किया, इसलिए मैं अपने ही नाम की शपथ खाता हूँ कि मैं तेरे वंश को बहुत बढ़ाऊँगा। मैं तेरे वंश को इतने अधिक बनाऊँगा कि तू उन्हें नहीं गिन सकता, जैसे आकाश के तारे या समुद्र के किनारे की रेत। और क्योंकि तूने मेरी बात मानी है, इसलिए तेरे वंश के द्वारा पृथ्वी की सभी जातियाँ आशीष पाएँगी।"</w:t>
      </w:r>
    </w:p>
    <w:p>
      <w:pPr/>
      <w:r>
        <w:rPr>
          <w:lang w:val="hi_IN" w:bidi="hi_IN"/>
        </w:rPr>
      </w:r>
      <w:r>
        <w:rPr>
          <w:lang w:val="hi_IN" w:bidi="hi_IN"/>
        </w:rPr>
        <w:t>नाटक को समाप्त करें। परमेश्वर का किरदार निभाने वाले व्यक्ति से पूछें, "आप कैसा महसूस कर रहे हैं या क्या सोच रहे हैं?" वह व्यक्ति इस प्रकार के उत्तर दे सकता है, जैसे "मुझे पता था कि अब्राहम मुझ पर भरोसा करेगा," या "मुझे यह देखकर खुशी होती है कि मै जो कुछ कहूँगा अब्राहम वह करेगा, यहाँ तक कि अपने पुत्र को मारना भी," या "मैं कभी अब्राहम को अपने पुत्र को मारने नहीं दूँगा" या "अब मैं प्रतिज्ञा करूँगा कि पृथ्वी की हर जाति उसके कारण आशीष पाएगी क्योंकि अब्राहम ने मुझ पर विश्वास किया।"</w:t>
      </w:r>
      <w:r>
        <w:rPr>
          <w:lang w:val="hi_IN" w:bidi="hi_IN"/>
        </w:rPr>
      </w:r>
    </w:p>
    <w:p>
      <w:pPr>
        <w:pStyle w:val="Heading3"/>
      </w:pPr>
      <w:r>
        <w:rPr>
          <w:lang w:val="hi_IN" w:bidi="hi_IN"/>
        </w:rPr>
        <w:t>आवश्यक जानकारी</w:t>
      </w:r>
    </w:p>
    <w:p>
      <w:pPr/>
      <w:r>
        <w:rPr>
          <w:lang w:val="hi_IN" w:bidi="hi_IN"/>
        </w:rPr>
      </w:r>
      <w:r>
        <w:rPr>
          <w:lang w:val="hi_IN" w:bidi="hi_IN"/>
        </w:rPr>
        <w:t>उत्पत्ति 22:1–19 का ऑडियो संस्करण सबसे सरल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lang w:val="hi_IN" w:bidi="hi_IN"/>
        </w:rPr>
        <w:t xml:space="preserve">बाद में, </w:t>
      </w:r>
      <w:r>
        <w:rPr>
          <w:b/>
          <w:lang w:val="hi_IN" w:bidi="hi_IN"/>
        </w:rPr>
        <w:t>परमेश्वर</w:t>
      </w:r>
      <w:r>
        <w:rPr>
          <w:lang w:val="hi_IN" w:bidi="hi_IN"/>
        </w:rPr>
        <w:t xml:space="preserve"> ने अब्राहम की </w:t>
      </w:r>
      <w:r>
        <w:rPr>
          <w:b/>
          <w:lang w:val="hi_IN" w:bidi="hi_IN"/>
        </w:rPr>
        <w:t>परीक्षा</w:t>
      </w:r>
      <w:r>
        <w:rPr>
          <w:lang w:val="hi_IN" w:bidi="hi_IN"/>
        </w:rPr>
        <w:t xml:space="preserve"> ली। "परीक्षा" का अर्थ है कि परमेश्वर ने यह देखने के लिए कुछ किया कि अब्राहम में विश्वास है और वह उस पर भरोसा करता है या नहीं। इसका अर्थ यह नहीं है कि परमेश्वर ने अब्राहम के असफल होने की अपेक्षा की। यहाँ, कहानी परमेश्वर के लिए सामान्य शब्द का उपयोग करती है। परमेश्वर के लिए उसी शब्द का इस्तेमाल करें जो आपने पिछले भाग में इस्तेमाल किया है।</w:t>
      </w:r>
    </w:p>
    <w:p>
      <w:pPr/>
      <w:r>
        <w:rPr>
          <w:lang w:val="hi_IN" w:bidi="hi_IN"/>
        </w:rPr>
      </w:r>
      <w:r>
        <w:rPr>
          <w:lang w:val="hi_IN" w:bidi="hi_IN"/>
        </w:rPr>
        <w:t>परमेश्वर ने अब्राहम को पुकारा, "अब्राहम!"</w:t>
      </w:r>
    </w:p>
    <w:p>
      <w:pPr/>
      <w:r>
        <w:rPr>
          <w:lang w:val="hi_IN" w:bidi="hi_IN"/>
        </w:rPr>
      </w:r>
      <w:r>
        <w:rPr>
          <w:lang w:val="hi_IN" w:bidi="hi_IN"/>
        </w:rPr>
        <w:t>अब्राहम ने उत्तर दिया, "हाँ, मैं यहाँ हूँ!"</w:t>
      </w:r>
    </w:p>
    <w:p>
      <w:pPr/>
      <w:r>
        <w:rPr>
          <w:lang w:val="hi_IN" w:bidi="hi_IN"/>
        </w:rPr>
      </w:r>
      <w:r>
        <w:rPr>
          <w:lang w:val="hi_IN" w:bidi="hi_IN"/>
        </w:rPr>
        <w:t xml:space="preserve">परमेश्वर ने कहा, "अपने पुत्र इसहाक को, जो तेरा एकलौता पुत्र है, जिसे तू प्रेम करता है लेकर मोरिय्याह नाम के क्षेत्र में जा, और इसहाक को उस पहाड़ पर होम </w:t>
      </w:r>
      <w:r>
        <w:rPr>
          <w:b/>
          <w:lang w:val="hi_IN" w:bidi="hi_IN"/>
        </w:rPr>
        <w:t>बलि</w:t>
      </w:r>
      <w:r>
        <w:rPr>
          <w:lang w:val="hi_IN" w:bidi="hi_IN"/>
        </w:rPr>
        <w:t xml:space="preserve"> के रूप में चढ़ाना जो मैं तुझे बताऊँगा।" बलिदान परमेश्वर को धन्यवाद देने या उससे क्षमा माँगने के लिए किया जाने वाला कार्य है। यह होमबलि था, जिसमें पशु को मारना और जलाना शामिल था। ओल्ड टेस्टामेंट पशु बलि में एक सामान्य रीति थी। आराधक परमेश्वर को उपहार स्वरूप एक पशु को मारकर जला देता था, ताकि यह दिखाया जा सके कि वह पूरी तरह से परमेश्वर के प्रति समर्पित है। मुख्य शब्दावली में </w:t>
      </w:r>
      <w:r>
        <w:rPr>
          <w:lang w:val="hi_IN" w:bidi="hi_IN"/>
        </w:rPr>
        <w:t>बलिदान</w:t>
      </w:r>
      <w:r>
        <w:rPr>
          <w:lang w:val="hi_IN" w:bidi="hi_IN"/>
        </w:rPr>
        <w:t xml:space="preserve"> शब्द देखें और यहाँ उसी शब्द का प्रयोग करें जिसका उपयोग आपने पिछली कहानियों में किया था।</w:t>
      </w:r>
    </w:p>
    <w:p>
      <w:pPr/>
      <w:r>
        <w:rPr>
          <w:lang w:val="hi_IN" w:bidi="hi_IN"/>
        </w:rPr>
      </w:r>
      <w:r>
        <w:rPr>
          <w:lang w:val="hi_IN" w:bidi="hi_IN"/>
        </w:rPr>
        <w:t xml:space="preserve">अब्राहम अपने पुत्र इसहाक से ऐसे </w:t>
      </w:r>
      <w:r>
        <w:rPr>
          <w:b/>
          <w:lang w:val="hi_IN" w:bidi="hi_IN"/>
        </w:rPr>
        <w:t>प्रेम</w:t>
      </w:r>
      <w:r>
        <w:rPr>
          <w:lang w:val="hi_IN" w:bidi="hi_IN"/>
        </w:rPr>
        <w:t xml:space="preserve"> करता है जैसे कोई अच्छा पिता अपने पुत्र से प्रेम करता है। प्रेम के लिए ऐसे शब्द का उपयोग करें जो स्नेह और दयालुता को दर्शाता है जो पिता अपने पुत्र के लिए महसूस करता है।</w:t>
      </w:r>
    </w:p>
    <w:p>
      <w:pPr/>
      <w:r>
        <w:rPr>
          <w:lang w:val="hi_IN" w:bidi="hi_IN"/>
        </w:rPr>
      </w:r>
      <w:r>
        <w:rPr>
          <w:lang w:val="hi_IN" w:bidi="hi_IN"/>
        </w:rPr>
        <w:t xml:space="preserve">उन्होंने उस स्थान की यात्रा करना शुरू की जो परमेश्वर ने अब्राहम को बताया था। तीन दिन बाद, अब्राहम ने आँखें उठाई और उस पहाड़ को देखा जहाँ परमेश्वर ने उसे जाने के लिए कहा था। फिर अब्राहम ने अपने दोनों दासों से कहा, "गदहे के पास यहीं ठहरे रहो। लड़का, इसहाक, और मैं वहाँ जाकर </w:t>
      </w:r>
      <w:r>
        <w:rPr>
          <w:b/>
          <w:lang w:val="hi_IN" w:bidi="hi_IN"/>
        </w:rPr>
        <w:t>आराधना</w:t>
      </w:r>
      <w:r>
        <w:rPr>
          <w:lang w:val="hi_IN" w:bidi="hi_IN"/>
        </w:rPr>
        <w:t xml:space="preserve"> करेंगे और फिर तुम्हारे पास लौट आएँगे।" आराधना का अर्थ है परमेश्वर के लिए आदर और अद्भुत काम दिखाना। अलग-अलग संस्कृतियों और भाषाओं में आराधना के लिए अलग-अलग शब्द हैं, जिनमें से कुछ केवल कुछ रीति-रिवाजों या अनुष्ठानों को दर्शाते हैं जिन्हें करना आवश्यक होता है। कई कहानियों में जहाँ आराधना शब्द का उपयोग किया गया है, इसका अर्थ केवल रीति-रिवाज से ज्यादा है- इसमें प्रेम, आदर और परमेश्वर के प्रति आश्चर्य से भरे मन का भाव शामिल है। सुनिश्चित करें कि आप आराधना के लिए जो शब्द या शब्दों के संयोजन को चुनते हैं उसमें यह विचार शामिल हो। मुख्य शब्दावली में </w:t>
      </w:r>
      <w:r>
        <w:rPr>
          <w:b/>
          <w:lang w:val="hi_IN" w:bidi="hi_IN"/>
        </w:rPr>
        <w:t>आराधना</w:t>
      </w:r>
      <w:r>
        <w:rPr>
          <w:lang w:val="hi_IN" w:bidi="hi_IN"/>
        </w:rPr>
        <w:t xml:space="preserve"> शब्द देखें और यहाँ उसी शब्द का प्रयोग करें जिसका उपयोग आपने पिछली कहानियों में किया था।</w:t>
      </w:r>
    </w:p>
    <w:p>
      <w:pPr/>
      <w:r>
        <w:rPr>
          <w:lang w:val="hi_IN" w:bidi="hi_IN"/>
        </w:rPr>
      </w:r>
      <w:r>
        <w:rPr>
          <w:lang w:val="hi_IN" w:bidi="hi_IN"/>
        </w:rPr>
        <w:t xml:space="preserve">जब वे उस स्थान पर पहुँचे जो परमेश्वर ने अब्राहम को बताया था, तो अब्राहम ने वहाँ एक </w:t>
      </w:r>
      <w:r>
        <w:rPr>
          <w:b/>
          <w:lang w:val="hi_IN" w:bidi="hi_IN"/>
        </w:rPr>
        <w:t>वेदी</w:t>
      </w:r>
      <w:r>
        <w:rPr>
          <w:lang w:val="hi_IN" w:bidi="hi_IN"/>
        </w:rPr>
        <w:t xml:space="preserve"> बनाई। यहाँ, "वेदी" का अर्थ उस स्थान से है जहाँ लोग पशुओं को मारते हैं और परमेश्वर को भेंट के रूप में जलाते हैं। लोग अक्सर पत्थरों से वेदियाँ बनाते हैं और उन्हें मेज या छोटे चबूतरे के रूप में बनाते हैं। मुख्य शब्दावली में </w:t>
      </w:r>
      <w:r>
        <w:rPr>
          <w:b/>
          <w:lang w:val="hi_IN" w:bidi="hi_IN"/>
        </w:rPr>
        <w:t>वेदी</w:t>
      </w:r>
      <w:r>
        <w:rPr>
          <w:lang w:val="hi_IN" w:bidi="hi_IN"/>
        </w:rPr>
        <w:t xml:space="preserve"> शब्द देखें और यहाँ उसी शब्द का प्रयोग करें जिसका उपयोग आपने पिछली कहानियों में किया था।</w:t>
      </w:r>
    </w:p>
    <w:p>
      <w:pPr/>
      <w:r>
        <w:rPr>
          <w:lang w:val="hi_IN" w:bidi="hi_IN"/>
        </w:rPr>
      </w:r>
      <w:r>
        <w:rPr>
          <w:lang w:val="hi_IN" w:bidi="hi_IN"/>
        </w:rPr>
        <w:t xml:space="preserve">अब्राहम ने वेदी के ऊपर लकड़ी रखी, और इसहाक को बाँध कर वेदी की लकड़ी के ऊपर रखा। फिर अब्राहम ने अपने पुत्र को मारने के लिए चाकू लिया। लेकिन </w:t>
      </w:r>
      <w:r>
        <w:rPr>
          <w:b/>
          <w:lang w:val="hi_IN" w:bidi="hi_IN"/>
        </w:rPr>
        <w:t>यहोवा के दूत</w:t>
      </w:r>
      <w:r>
        <w:rPr>
          <w:lang w:val="hi_IN" w:bidi="hi_IN"/>
        </w:rPr>
        <w:t xml:space="preserve"> ने </w:t>
      </w:r>
      <w:r>
        <w:rPr>
          <w:b/>
          <w:lang w:val="hi_IN" w:bidi="hi_IN"/>
        </w:rPr>
        <w:t>स्वर्ग</w:t>
      </w:r>
      <w:r>
        <w:rPr>
          <w:lang w:val="hi_IN" w:bidi="hi_IN"/>
        </w:rPr>
        <w:t xml:space="preserve"> से अब्राहम को पुकारा। स्वर्ग का मतलब वह स्थान है जहाँ परमेश्वर रहते हैं। स्वर्ग के लिए उसी शब्द का इस्तेमाल करें जिसे आपने पिछले भागों में किया है और यह याद रखें कि </w:t>
      </w:r>
      <w:r>
        <w:rPr>
          <w:lang w:val="hi_IN" w:bidi="hi_IN"/>
        </w:rPr>
        <w:t>स्वर्ग</w:t>
      </w:r>
      <w:r>
        <w:rPr>
          <w:lang w:val="hi_IN" w:bidi="hi_IN"/>
        </w:rPr>
        <w:t xml:space="preserve"> शब्द मुख्य शब्दावली में है।</w:t>
      </w:r>
    </w:p>
    <w:p>
      <w:pPr/>
      <w:r>
        <w:rPr>
          <w:lang w:val="hi_IN" w:bidi="hi_IN"/>
        </w:rPr>
      </w:r>
      <w:r>
        <w:rPr>
          <w:b/>
          <w:lang w:val="hi_IN" w:bidi="hi_IN"/>
        </w:rPr>
        <w:t>प्रभु के दूत</w:t>
      </w:r>
      <w:r>
        <w:rPr>
          <w:lang w:val="hi_IN" w:bidi="hi_IN"/>
        </w:rPr>
        <w:t xml:space="preserve"> या </w:t>
      </w:r>
      <w:r>
        <w:rPr>
          <w:b/>
          <w:lang w:val="hi_IN" w:bidi="hi_IN"/>
        </w:rPr>
        <w:t>यहोवा के दूत</w:t>
      </w:r>
      <w:r>
        <w:rPr>
          <w:lang w:val="hi_IN" w:bidi="hi_IN"/>
        </w:rPr>
        <w:t xml:space="preserve"> संभवतः यह मनुष्य रूप में प्रकट होने वाले परमेश्वर की उपस्थिति को संदर्भित करता है। यह संभवतः उस दूत की ओर संकेत करता है जो परमेश्वर का प्रतिनिधित्व करता था। मुख्य शब्दावली में </w:t>
      </w:r>
      <w:r>
        <w:rPr>
          <w:b/>
          <w:lang w:val="hi_IN" w:bidi="hi_IN"/>
        </w:rPr>
        <w:t>प्रभु के दूत</w:t>
      </w:r>
      <w:r>
        <w:rPr>
          <w:lang w:val="hi_IN" w:bidi="hi_IN"/>
        </w:rPr>
        <w:t xml:space="preserve"> या </w:t>
      </w:r>
      <w:r>
        <w:rPr>
          <w:b/>
          <w:lang w:val="hi_IN" w:bidi="hi_IN"/>
        </w:rPr>
        <w:t>यहोवा के दूत</w:t>
      </w:r>
      <w:r>
        <w:rPr>
          <w:lang w:val="hi_IN" w:bidi="hi_IN"/>
        </w:rPr>
        <w:t xml:space="preserve"> को देखें और यहोवा के दूत के लिए उसी शब्द या वाक्यांश का उपयोग करें जो आपने पिछली कहानियों में किया है।</w:t>
      </w:r>
    </w:p>
    <w:p>
      <w:pPr/>
      <w:r>
        <w:rPr>
          <w:lang w:val="hi_IN" w:bidi="hi_IN"/>
        </w:rPr>
      </w:r>
      <w:r>
        <w:rPr>
          <w:lang w:val="hi_IN" w:bidi="hi_IN"/>
        </w:rPr>
        <w:t xml:space="preserve">यहोवा के दूत ने कहा, "अब्राहम, अब्राहम!" और अब्राहम ने उत्तर दिया, "हाँ, मैं यहाँ हूँ।" दूत ने कहा, "उस लड़के को मत मार या उसके साथ कुछ भी मत कर, क्योंकि अब मुझे मालूम हो गया कि तू </w:t>
      </w:r>
      <w:r>
        <w:rPr>
          <w:b/>
          <w:lang w:val="hi_IN" w:bidi="hi_IN"/>
        </w:rPr>
        <w:t>परमेश्वर का भय मानता है</w:t>
      </w:r>
      <w:r>
        <w:rPr>
          <w:lang w:val="hi_IN" w:bidi="hi_IN"/>
        </w:rPr>
        <w:t>।" यह पहली बार है कि इस वाक्यांश का उपयोग पुराने नियम में किया गया है। परमेश्वर के भय का अर्थ है परमेश्वर के लिए श्रद्धा, आदर और सम्मान रखना। यहाँ, "भय" का अर्थ परमेश्वर के लिए आदर के कारण सकारात्मक आज्ञाकारिता से है। परमेश्वर का भय परमेश्वर पर विश्वास का एक अनिवार्य हिस्सा है।</w:t>
      </w:r>
    </w:p>
    <w:p>
      <w:pPr/>
      <w:r>
        <w:rPr>
          <w:lang w:val="hi_IN" w:bidi="hi_IN"/>
        </w:rPr>
      </w:r>
      <w:r>
        <w:rPr>
          <w:lang w:val="hi_IN" w:bidi="hi_IN"/>
        </w:rPr>
        <w:t xml:space="preserve">यहाँ रुकें और मुख्य शब्दावली में </w:t>
      </w:r>
      <w:r>
        <w:rPr>
          <w:b/>
          <w:lang w:val="hi_IN" w:bidi="hi_IN"/>
        </w:rPr>
        <w:t>यहोवा का भय</w:t>
      </w:r>
      <w:r>
        <w:rPr>
          <w:lang w:val="hi_IN" w:bidi="hi_IN"/>
        </w:rPr>
        <w:t xml:space="preserve"> को देखें। आगे की कहानियों में यहोवा के भय के लिए उसी वाक्यांश का उपयोग करें। इस ऑडियो को यहाँ रोकें।</w:t>
      </w:r>
    </w:p>
    <w:p>
      <w:pPr/>
      <w:r>
        <w:rPr>
          <w:lang w:val="hi_IN" w:bidi="hi_IN"/>
        </w:rPr>
      </w:r>
      <w:r>
        <w:rPr>
          <w:lang w:val="hi_IN" w:bidi="hi_IN"/>
        </w:rPr>
        <w:t xml:space="preserve">इसलिए अब्राहम ने </w:t>
      </w:r>
      <w:r>
        <w:rPr>
          <w:b/>
          <w:lang w:val="hi_IN" w:bidi="hi_IN"/>
        </w:rPr>
        <w:t>मेढ़ा</w:t>
      </w:r>
      <w:r>
        <w:rPr>
          <w:lang w:val="hi_IN" w:bidi="hi_IN"/>
        </w:rPr>
        <w:t xml:space="preserve"> लिया, उसे मार कर अपने पुत्र के बजाय उसे परमेश्वर को बलि करके चढ़ाया। इसलिए अब्राहम ने उस स्थान का नाम </w:t>
      </w:r>
      <w:r>
        <w:rPr>
          <w:b/>
          <w:lang w:val="hi_IN" w:bidi="hi_IN"/>
        </w:rPr>
        <w:t>यहोवा यिरे</w:t>
      </w:r>
      <w:r>
        <w:rPr>
          <w:lang w:val="hi_IN" w:bidi="hi_IN"/>
        </w:rPr>
        <w:t xml:space="preserve"> रखा। यहोवा यीरे का अर्थ है "परमेश्वर प्रदान करेगा" या "परमेश्वर देखेगा।" बाद में, लोगों ने उस नाम का उपयोग एक नीतिवचन में किया जिसमें कहा गया था, "परमेश्वर के पहाड़ पर उपाय किया जाएगा।"</w:t>
      </w:r>
    </w:p>
    <w:p>
      <w:pPr/>
      <w:r>
        <w:rPr>
          <w:lang w:val="hi_IN" w:bidi="hi_IN"/>
        </w:rPr>
      </w:r>
      <w:r>
        <w:rPr>
          <w:lang w:val="hi_IN" w:bidi="hi_IN"/>
        </w:rPr>
        <w:t xml:space="preserve">यहोवा के दूत ने अब्राहम से कहा कि वह उसे </w:t>
      </w:r>
      <w:r>
        <w:rPr>
          <w:b/>
          <w:lang w:val="hi_IN" w:bidi="hi_IN"/>
        </w:rPr>
        <w:t>आशीष</w:t>
      </w:r>
      <w:r>
        <w:rPr>
          <w:lang w:val="hi_IN" w:bidi="hi_IN"/>
        </w:rPr>
        <w:t xml:space="preserve"> देगा क्योंकि वह इसहाक को बलि देने के लिए तैयार था। "आशीष देना" का अर्थ है जब परमेश्वर किसी व्यक्ति या वस्तु की सहायता करता है, उसके लिए भलाई करता है, या उस पर कृपा करता है। मुख्य शब्दावली में </w:t>
      </w:r>
      <w:r>
        <w:rPr>
          <w:lang w:val="hi_IN" w:bidi="hi_IN"/>
        </w:rPr>
        <w:t>आशीष</w:t>
      </w:r>
      <w:r>
        <w:rPr>
          <w:lang w:val="hi_IN" w:bidi="hi_IN"/>
        </w:rPr>
        <w:t xml:space="preserve"> शब्द देखें और यहाँ उसी शब्द का प्रयोग करें जिसका उपयोग आपने पिछली कहानियों में किया था।</w:t>
      </w:r>
    </w:p>
    <w:p>
      <w:pPr/>
      <w:r>
        <w:rPr>
          <w:lang w:val="hi_IN" w:bidi="hi_IN"/>
        </w:rPr>
      </w:r>
      <w:r>
        <w:rPr>
          <w:lang w:val="hi_IN" w:bidi="hi_IN"/>
        </w:rPr>
        <w:t xml:space="preserve">यहोवा के दूत ने आगे कहा, "मैं तेरे </w:t>
      </w:r>
      <w:r>
        <w:rPr>
          <w:b/>
          <w:lang w:val="hi_IN" w:bidi="hi_IN"/>
        </w:rPr>
        <w:t>वंश</w:t>
      </w:r>
      <w:r>
        <w:rPr>
          <w:lang w:val="hi_IN" w:bidi="hi_IN"/>
        </w:rPr>
        <w:t xml:space="preserve"> को इतना बढ़ाऊँगा कि वे आकाश के तारे या समुद्र के किनारे की बालू के समान होंगे।" वंश का अर्थ है अब्राहम की सारी संतानें, उनकी संतानें, और वे सब लोग जो अब्राहम को अपना पूर्वज मानते हैं।</w:t>
      </w:r>
    </w:p>
    <w:p>
      <w:pPr/>
      <w:r>
        <w:rPr>
          <w:lang w:val="hi_IN" w:bidi="hi_IN"/>
        </w:rPr>
      </w:r>
      <w:r>
        <w:rPr>
          <w:lang w:val="hi_IN" w:bidi="hi_IN"/>
        </w:rPr>
        <w:t xml:space="preserve">यहोवा के दूत ने आगे कहा, "तेरा वंश अपने शत्रुओं को हराएगा। तेरे वंश के द्वारा </w:t>
      </w:r>
      <w:r>
        <w:rPr>
          <w:b/>
          <w:lang w:val="hi_IN" w:bidi="hi_IN"/>
        </w:rPr>
        <w:t>पृथ्वी</w:t>
      </w:r>
      <w:r>
        <w:rPr>
          <w:lang w:val="hi_IN" w:bidi="hi_IN"/>
        </w:rPr>
        <w:t xml:space="preserve"> की सारी </w:t>
      </w:r>
      <w:r>
        <w:rPr>
          <w:b/>
          <w:lang w:val="hi_IN" w:bidi="hi_IN"/>
        </w:rPr>
        <w:t>जातियां</w:t>
      </w:r>
      <w:r>
        <w:rPr>
          <w:lang w:val="hi_IN" w:bidi="hi_IN"/>
        </w:rPr>
        <w:t xml:space="preserve"> आशीष पाएंगी, क्योंकि तूने मेरी बात मानी है।" </w:t>
      </w:r>
      <w:r>
        <w:rPr>
          <w:b/>
          <w:lang w:val="hi_IN" w:bidi="hi_IN"/>
        </w:rPr>
        <w:t>जाति</w:t>
      </w:r>
      <w:r>
        <w:rPr>
          <w:lang w:val="hi_IN" w:bidi="hi_IN"/>
        </w:rPr>
        <w:t xml:space="preserve"> का अर्थ उन लोगों के समूह से है जिनका एक विशेष क्षेत्र और सरकार है। </w:t>
      </w:r>
      <w:r>
        <w:rPr>
          <w:b/>
          <w:lang w:val="hi_IN" w:bidi="hi_IN"/>
        </w:rPr>
        <w:t>पृथ्वी</w:t>
      </w:r>
      <w:r>
        <w:rPr>
          <w:lang w:val="hi_IN" w:bidi="hi_IN"/>
        </w:rPr>
        <w:t xml:space="preserve"> का अर्थ संसार के सभी जातियों से है। जाति के लिए उसी शब्द का इस्तेमाल करें जिसे आपने पिछले भागों में किया है और यह याद रखें कि </w:t>
      </w:r>
      <w:r>
        <w:rPr>
          <w:lang w:val="hi_IN" w:bidi="hi_IN"/>
        </w:rPr>
        <w:t>जाति</w:t>
      </w:r>
      <w:r>
        <w:rPr>
          <w:lang w:val="hi_IN" w:bidi="hi_IN"/>
        </w:rPr>
        <w:t xml:space="preserve"> शब्द मुख्य शब्दावली में है।</w:t>
      </w:r>
    </w:p>
    <w:p>
      <w:pPr/>
      <w:r>
        <w:rPr>
          <w:lang w:val="hi_IN" w:bidi="hi_IN"/>
        </w:rPr>
      </w:r>
      <w:r>
        <w:rPr>
          <w:lang w:val="hi_IN" w:bidi="hi_IN"/>
        </w:rPr>
        <w:t>तब अब्राहम अपने दासों के पास लौट गया, और वे एक साथ बेर्शेबा गए, और अब्राहम बेर्शेबा में रहने लगा।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22:20–24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उत्पत्ति 22:20–24 को सुनें और अपने मनों में रखें। यदि संभव हो तो उत्पत्ति 22:20–24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उत्पत्ति 22:20–24 का ऑडियो संस्करण समझने में सबसे सरल अनुवाद में सुनें।</w:t>
      </w:r>
    </w:p>
    <w:p>
      <w:pPr/>
      <w:r>
        <w:rPr>
          <w:lang w:val="hi_IN" w:bidi="hi_IN"/>
        </w:rPr>
      </w:r>
      <w:r>
        <w:rPr>
          <w:lang w:val="hi_IN" w:bidi="hi_IN"/>
        </w:rPr>
        <w:t>यह अब्राहम के भाई के वंशजों की वंशावली या सूची है। यह भाग उन लोगों का भी परिचय कराता है जो बाद की कहानियों में दिखाई देंगे जब अब्राहम अपने परिवार में किसी को अपने पुत्र के लिए पत्नी खोजने के लिए भेजेगा।</w:t>
      </w:r>
    </w:p>
    <w:p>
      <w:pPr/>
      <w:r>
        <w:rPr>
          <w:lang w:val="hi_IN" w:bidi="hi_IN"/>
        </w:rPr>
      </w:r>
      <w:r>
        <w:rPr>
          <w:lang w:val="hi_IN" w:bidi="hi_IN"/>
        </w:rPr>
        <w:t>कुछ समय बाद, किसी ने अब्राहम को बताया कि उसके भाई नाहोर की पत्नी मिल्का ने पुत्रों को जन्म दिया है। नाहोर और उसका परिवार शायद अभी भी दूर हारान में रहता था। याद रखें हारान वह स्थान है जहाँ अब्राहम बहुत वर्षों तक रहा था, जब उसने अपने पिता का घर छोड़ दिया और परमेश्वर का अनुसरण करते हुए उस देश में चला गया जिसे परमेश्वर ने उसे प्रतिज्ञा की थी। अब्राहम के लिए यह अच्छी खबर रही होगी कि उसके भाई के कई बच्चे हैं।</w:t>
      </w:r>
    </w:p>
    <w:p>
      <w:pPr/>
      <w:r>
        <w:rPr>
          <w:lang w:val="hi_IN" w:bidi="hi_IN"/>
        </w:rPr>
      </w:r>
      <w:r>
        <w:rPr>
          <w:lang w:val="hi_IN" w:bidi="hi_IN"/>
        </w:rPr>
        <w:t>रुकें और समूह में इस प्रश्न पर चर्चा करें: आप लोगों को वह समाचार कैसे देते हैं जो आपकी संस्कृति में दूर से आया है? इस ऑडियो को यहाँ रोकें।</w:t>
      </w:r>
    </w:p>
    <w:p>
      <w:pPr/>
      <w:r>
        <w:rPr>
          <w:lang w:val="hi_IN" w:bidi="hi_IN"/>
        </w:rPr>
      </w:r>
      <w:r>
        <w:rPr>
          <w:lang w:val="hi_IN" w:bidi="hi_IN"/>
        </w:rPr>
        <w:t>नाहोर के पहले पुत्र का नाम ऊस था। अगले पुत्र का नाम बूज था, उसके बाद कमूएल था, जो अराम का पिता था। अराम शायद लोगों के समूह का उल्लेख करता है, और कमूएल उनका पूर्वज था।</w:t>
      </w:r>
    </w:p>
    <w:p>
      <w:pPr/>
      <w:r>
        <w:rPr>
          <w:lang w:val="hi_IN" w:bidi="hi_IN"/>
        </w:rPr>
      </w:r>
      <w:r>
        <w:rPr>
          <w:lang w:val="hi_IN" w:bidi="hi_IN"/>
        </w:rPr>
        <w:t>बाकी पुत्रों का नाम केसेद, हज़ो, पिल्दाश, यिद्लाप, और बतूएल था। बतूएल रिबका का पिता बना। दूसरे शब्दों में, रिबका बतूएल की पुत्री थी। हालाँकि यह भाग हमें अभी तक यह नहीं बताता है, लेकिन हम जानते हैं कि बाद में, रिबका ने अब्राहम के पुत्र इसहाक से विवाह किया। ये अब्राहम के भाई नाहोर के आठ पुत्र थे।</w:t>
      </w:r>
    </w:p>
    <w:p>
      <w:pPr/>
      <w:r>
        <w:rPr>
          <w:lang w:val="hi_IN" w:bidi="hi_IN"/>
        </w:rPr>
      </w:r>
      <w:r>
        <w:rPr>
          <w:lang w:val="hi_IN" w:bidi="hi_IN"/>
        </w:rPr>
        <w:t>नाहोर की रखैल, जिसका नाम रूमा था, उसके भी बेटे हुए। "रखैल" का अर्थ दूसरी पत्नी से है जिसके पास पहली पत्नी के समान सभी अधिकार नहीं होते थे। रखैलियाँ कभी-कभी युद्ध में पकड़कर लाई जाती थीं या दासियों के रूप में खरीदी जाती थीं।</w:t>
      </w:r>
    </w:p>
    <w:p>
      <w:pPr/>
      <w:r>
        <w:rPr>
          <w:lang w:val="hi_IN" w:bidi="hi_IN"/>
        </w:rPr>
      </w:r>
      <w:r>
        <w:rPr>
          <w:lang w:val="hi_IN" w:bidi="hi_IN"/>
        </w:rPr>
        <w:t>रूमा के पुत्रों का नाम तेबह, गहम, तहश और माका था।</w:t>
      </w:r>
    </w:p>
    <w:p>
      <w:pPr/>
      <w:r>
        <w:rPr>
          <w:lang w:val="hi_IN" w:bidi="hi_IN"/>
        </w:rPr>
      </w:r>
      <w:r>
        <w:rPr>
          <w:lang w:val="hi_IN" w:bidi="hi_IN"/>
        </w:rPr>
        <w:t>यहाँ रुकें और समूह के रूप में इस प्रश्न पर चर्चा करें: आपकी भाषा और संस्कृति में वंशावली को आप कैसे वर्णन करते हैं? समूह में कोई व्यक्ति अपनी वंशावली का वर्णन करे। उनके द्वारा उपयोग किए जाने वाले शब्दों और भाषा पर ध्यान दें।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उत्पत्ति 22:20–24 का ऑडियो संस्करण समझने में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lang w:val="hi_IN" w:bidi="hi_IN"/>
        </w:rPr>
        <w:t>इस पहले दृश्य में: कुछ समय बाद, किसी ने अब्राहम से कहा कि उसके भाई नाहोर की पत्नी मिल्का ने आठ पुत्रों को जन्म दिया है। यह भाग उन पुत्रों के नाम बताता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मिल्का के आठ पुत्र: ऊस, बूज, कमूएल, केसेद, हज़ो, पिल्दाश, यिद्लाप, बतूएल</w:t>
      </w:r>
    </w:p>
    <w:p>
      <w:pPr>
        <w:pStyle w:val="ListBullet"/>
        <w:spacing w:line="240" w:lineRule="auto"/>
        <w:ind w:left="720"/>
      </w:pPr>
      <w:r>
        <w:rPr>
          <w:lang w:val="hi_IN" w:bidi="hi_IN"/>
        </w:rPr>
      </w:r>
      <w:r>
        <w:rPr>
          <w:lang w:val="hi_IN" w:bidi="hi_IN"/>
        </w:rPr>
        <w:t>अराम कमूएल का पुत्र है</w:t>
      </w:r>
    </w:p>
    <w:p>
      <w:pPr>
        <w:pStyle w:val="ListBullet"/>
        <w:spacing w:line="240" w:lineRule="auto"/>
        <w:ind w:left="720"/>
      </w:pPr>
      <w:r>
        <w:rPr>
          <w:lang w:val="hi_IN" w:bidi="hi_IN"/>
        </w:rPr>
      </w:r>
      <w:r>
        <w:rPr>
          <w:lang w:val="hi_IN" w:bidi="hi_IN"/>
        </w:rPr>
        <w:t>रिबका बतूएल की पुत्री है</w:t>
      </w:r>
    </w:p>
    <w:p>
      <w:pPr>
        <w:pStyle w:val="ListBullet"/>
        <w:spacing w:line="240" w:lineRule="auto"/>
        <w:ind w:left="720"/>
      </w:pPr>
      <w:r>
        <w:rPr>
          <w:lang w:val="hi_IN" w:bidi="hi_IN"/>
        </w:rPr>
      </w:r>
      <w:r>
        <w:rPr>
          <w:lang w:val="hi_IN" w:bidi="hi_IN"/>
        </w:rPr>
        <w:t>रूमा</w:t>
      </w:r>
    </w:p>
    <w:p>
      <w:pPr>
        <w:pStyle w:val="ListBullet"/>
        <w:spacing w:line="240" w:lineRule="auto"/>
        <w:ind w:left="720"/>
      </w:pPr>
      <w:r>
        <w:rPr>
          <w:lang w:val="hi_IN" w:bidi="hi_IN"/>
        </w:rPr>
      </w:r>
      <w:r>
        <w:rPr>
          <w:lang w:val="hi_IN" w:bidi="hi_IN"/>
        </w:rPr>
        <w:t>और रूमा के चार पुत्र: तेबह, गहम, तहश, माका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दृश्य "कुछ समय बाद" शब्दों से शुरू होता है, जिसका अर्थ है कि यह अब्राहम के इसहाक को बलि देने के लिए मोरिय्याह जाने के कुछ समय बाद हुआ है। हमें नहीं पता कि कितने समय बाद, लेकिन कोई अब्राहम को उसके भाई नाहोर के पुत्रों के बारे में बताने आता है।</w:t>
      </w:r>
    </w:p>
    <w:p>
      <w:pPr/>
      <w:r>
        <w:rPr>
          <w:lang w:val="hi_IN" w:bidi="hi_IN"/>
        </w:rPr>
      </w:r>
      <w:r>
        <w:rPr>
          <w:lang w:val="hi_IN" w:bidi="hi_IN"/>
        </w:rPr>
        <w:t>यहाँ रुकें। समूह के रूप में नक्शे पर, हारान को देखें, जहाँ शायद नाहोर और उसका परिवार रहता था। इस ऑडियो को यहाँ रोकें।</w:t>
      </w:r>
    </w:p>
    <w:p>
      <w:pPr/>
      <w:r>
        <w:rPr>
          <w:lang w:val="hi_IN" w:bidi="hi_IN"/>
        </w:rPr>
      </w:r>
      <w:r>
        <w:rPr>
          <w:lang w:val="hi_IN" w:bidi="hi_IN"/>
        </w:rPr>
        <w:t>नाहोर की पत्नी मिल्का ने आठ पुत्रों को जन्म दिया है। आप स्पष्टता के लिए मिल्का के पुत्रों के बारे में जानकारी को फिर से व्यवस्थित कर सकते हैं। पहले पुत्र का नाम ऊस था। दूसरा पुत्र बूज था। उसके भाई का नाम कमूएल था। फिर केसेद, हज़ो, पिल्दाश, यिद्लाप, और बतूएल थे। बाद में कमूएल का एक पुत्र हुआ जिसका नाम अराम था। बाद में बतूएल की रिबका नाम की पुत्री हुई।</w:t>
      </w:r>
    </w:p>
    <w:p>
      <w:pPr/>
      <w:r>
        <w:rPr>
          <w:lang w:val="hi_IN" w:bidi="hi_IN"/>
        </w:rPr>
      </w:r>
      <w:r>
        <w:rPr>
          <w:lang w:val="hi_IN" w:bidi="hi_IN"/>
        </w:rPr>
        <w:t>इसके अलावा, नाहोर की दूसरी पत्नी या रखैल, जिसका नाम रूमा था, उसने तेबह, गहम, तहश और माका को जन्म दिया है।</w:t>
      </w:r>
    </w:p>
    <w:p>
      <w:pPr/>
      <w:r>
        <w:rPr>
          <w:lang w:val="hi_IN" w:bidi="hi_IN"/>
        </w:rPr>
      </w:r>
      <w:r>
        <w:rPr>
          <w:lang w:val="hi_IN" w:bidi="hi_IN"/>
        </w:rPr>
        <w:t>यहाँ रुकें। समूह के रूप में, इस वंशावली में नामों को याद करने का तरीका खोजें। आप नामों को याद रखने के लिए एक गीत या कविता बना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उत्पत्ति 22:20–24 का ऑडियो संस्करण समझने में सबसे सरल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नाहोर</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मिल्का के आठ पुत्र: ऊस, बूज, कमूएल, केसेद, हज़ो, पिल्दाश, यिद्लाप, बतूएल</w:t>
      </w:r>
    </w:p>
    <w:p>
      <w:pPr>
        <w:pStyle w:val="ListBullet"/>
        <w:spacing w:line="240" w:lineRule="auto"/>
        <w:ind w:left="720"/>
      </w:pPr>
      <w:r>
        <w:rPr>
          <w:lang w:val="hi_IN" w:bidi="hi_IN"/>
        </w:rPr>
      </w:r>
      <w:r>
        <w:rPr>
          <w:lang w:val="hi_IN" w:bidi="hi_IN"/>
        </w:rPr>
        <w:t>आराम कमूएल का पुत्र है</w:t>
      </w:r>
    </w:p>
    <w:p>
      <w:pPr>
        <w:pStyle w:val="ListBullet"/>
        <w:spacing w:line="240" w:lineRule="auto"/>
        <w:ind w:left="720"/>
      </w:pPr>
      <w:r>
        <w:rPr>
          <w:lang w:val="hi_IN" w:bidi="hi_IN"/>
        </w:rPr>
      </w:r>
      <w:r>
        <w:rPr>
          <w:lang w:val="hi_IN" w:bidi="hi_IN"/>
        </w:rPr>
        <w:t>रिबका बतूएल की पुत्री है</w:t>
      </w:r>
    </w:p>
    <w:p>
      <w:pPr>
        <w:pStyle w:val="ListBullet"/>
        <w:spacing w:line="240" w:lineRule="auto"/>
        <w:ind w:left="720"/>
      </w:pPr>
      <w:r>
        <w:rPr>
          <w:lang w:val="hi_IN" w:bidi="hi_IN"/>
        </w:rPr>
      </w:r>
      <w:r>
        <w:rPr>
          <w:lang w:val="hi_IN" w:bidi="hi_IN"/>
        </w:rPr>
        <w:t>रूमा</w:t>
      </w:r>
    </w:p>
    <w:p>
      <w:pPr>
        <w:pStyle w:val="ListBullet"/>
        <w:spacing w:line="240" w:lineRule="auto"/>
        <w:ind w:left="720"/>
      </w:pPr>
      <w:r>
        <w:rPr>
          <w:lang w:val="hi_IN" w:bidi="hi_IN"/>
        </w:rPr>
      </w:r>
      <w:r>
        <w:rPr>
          <w:lang w:val="hi_IN" w:bidi="hi_IN"/>
        </w:rPr>
        <w:t>और रूमा के चार पुत्र: तेबह, गहम, तहश, माका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कहानी या भाग का अभिनय करते समय, यह ध्यान देना ज़रूरी है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कैसा महसूस कर रहे हैं या क्या सोच रहे हैं?" पात्र निभाने वाले व्यक्ति को यह जवाब देना चाहिए कि अगर वह उस पात्र के स्थान पर होता तो वह कैसा महसूस करता या सोचता। नाटक को फिर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दिया गया भाग इसका नाटक और सम्भावित उत्तरों का एक उदाहरण है।</w:t>
      </w:r>
    </w:p>
    <w:p>
      <w:pPr/>
      <w:r>
        <w:rPr>
          <w:lang w:val="hi_IN" w:bidi="hi_IN"/>
        </w:rPr>
      </w:r>
      <w:r>
        <w:rPr>
          <w:lang w:val="hi_IN" w:bidi="hi_IN"/>
        </w:rPr>
        <w:t>कुछ समय बाद किसी ने अब्राहम से कहा कि उसके भाई नाहोर की पत्नी मिल्का भी आठ पुत्रों की माता बनी है। उसके पुत्रों के नाम ऊस, बूज, कमूएल, केसेद, हज़ो, पिल्दाश, यिद्लाप, और बतूएल थे। कमूएल अराम का पिता था और बतूएल रिबका का पिता बना। नाहोर की रखैल रूमा के भी पुत्र थे, जिनका नाम तेबह, गहम, तहश और माका था।</w:t>
      </w:r>
    </w:p>
    <w:p>
      <w:pPr/>
      <w:r>
        <w:rPr>
          <w:lang w:val="hi_IN" w:bidi="hi_IN"/>
        </w:rPr>
      </w:r>
      <w:r>
        <w:rPr>
          <w:lang w:val="hi_IN" w:bidi="hi_IN"/>
        </w:rPr>
        <w:t>नाटक को समाप्त करें। अब्राहम का किरदार निभाने वाले व्यक्ति से पूछें, "आप कैसा महसूस कर रहे हैं या क्या सोच रहे हैं?" वह व्यक्ति कुछ इस तरह उत्तर दे सकता है, जैसे "मुझे यह सुनकर खुशी है कि मेरे भाई को भी बच्चे और वंशज दिए गए हैं," या "मुझे यह सुनकर खुशी है कि परमेश्वर ने नाहोर को संतान दी है" या "मैं अपने परिवार की खबर सुन कर उत्साहित हूँ, जिसके बारे में मैंने लम्बे समय से नहीं सुना है।"</w:t>
      </w:r>
      <w:r>
        <w:rPr>
          <w:lang w:val="hi_IN" w:bidi="hi_IN"/>
        </w:rPr>
      </w:r>
    </w:p>
    <w:p>
      <w:pPr>
        <w:pStyle w:val="Heading3"/>
      </w:pPr>
      <w:r>
        <w:rPr>
          <w:lang w:val="hi_IN" w:bidi="hi_IN"/>
        </w:rPr>
        <w:t>आवश्यक जानकारी</w:t>
      </w:r>
    </w:p>
    <w:p>
      <w:pPr/>
      <w:r>
        <w:rPr>
          <w:lang w:val="hi_IN" w:bidi="hi_IN"/>
        </w:rPr>
      </w:r>
      <w:r>
        <w:rPr>
          <w:lang w:val="hi_IN" w:bidi="hi_IN"/>
        </w:rPr>
        <w:t>उत्पत्ति 22:20–24 का ऑडियो संस्करण समझने में सबसे सरल अनुवाद में सुनें।</w:t>
      </w:r>
    </w:p>
    <w:p>
      <w:pPr/>
      <w:r>
        <w:rPr>
          <w:lang w:val="hi_IN" w:bidi="hi_IN"/>
        </w:rPr>
      </w:r>
      <w:r>
        <w:rPr>
          <w:lang w:val="hi_IN" w:bidi="hi_IN"/>
        </w:rPr>
        <w:t>इस चरण में, समूह इस भाग के प्रमुख शब्दों और शब्दावलियों पर चर्चा करेगा।</w:t>
      </w:r>
    </w:p>
    <w:p>
      <w:pPr/>
      <w:r>
        <w:rPr>
          <w:lang w:val="hi_IN" w:bidi="hi_IN"/>
        </w:rPr>
      </w:r>
      <w:r>
        <w:rPr>
          <w:lang w:val="hi_IN" w:bidi="hi_IN"/>
        </w:rPr>
        <w:t>कुछ समय बाद, किसी ने अब्राहम से कहा, "देख, तेरे भाई नाहोर की पत्नी मिल्का के भी पुत्र हैं। पहले जन्मे बच्चे का नाम ऊस है। अगले का नाम बूज था, फिर कमूएल, जो आराम का पिता था, फिर केसेद, हज़ो, पिल्दाश, यिद्लाप, और बतूएल।"</w:t>
      </w:r>
    </w:p>
    <w:p>
      <w:pPr/>
      <w:r>
        <w:rPr>
          <w:lang w:val="hi_IN" w:bidi="hi_IN"/>
        </w:rPr>
      </w:r>
      <w:r>
        <w:rPr>
          <w:lang w:val="hi_IN" w:bidi="hi_IN"/>
        </w:rPr>
        <w:t>बेतूएल रिबका का पिता बना। मिल्का ने अब्राहम के भाई नाहोर के लिए इन आठ पुत्रों को जन्म दिया।</w:t>
      </w:r>
    </w:p>
    <w:p>
      <w:pPr/>
      <w:r>
        <w:rPr>
          <w:lang w:val="hi_IN" w:bidi="hi_IN"/>
        </w:rPr>
      </w:r>
      <w:r>
        <w:rPr>
          <w:lang w:val="hi_IN" w:bidi="hi_IN"/>
        </w:rPr>
        <w:t xml:space="preserve">नाहोर की </w:t>
      </w:r>
      <w:r>
        <w:rPr>
          <w:b/>
          <w:lang w:val="hi_IN" w:bidi="hi_IN"/>
        </w:rPr>
        <w:t>रखैल</w:t>
      </w:r>
      <w:r>
        <w:rPr>
          <w:lang w:val="hi_IN" w:bidi="hi_IN"/>
        </w:rPr>
        <w:t>, जिसका नाम रूमा था, उसके भी बेटे हुए। "रखैल" का अर्थ दूसरी पत्नी से है जिसके पास पहली पत्नी के समान सभी अधिकार नहीं होते थे। कभी-कभी रखैलों को युद्ध में पकड़कर लाई जाती थी या दासियों के रूप में खरीदी जाती थी।</w:t>
      </w:r>
    </w:p>
    <w:p>
      <w:pPr/>
      <w:r>
        <w:rPr>
          <w:lang w:val="hi_IN" w:bidi="hi_IN"/>
        </w:rPr>
      </w:r>
      <w:r>
        <w:rPr>
          <w:lang w:val="hi_IN" w:bidi="hi_IN"/>
        </w:rPr>
        <w:t>रूमा के पुत्रों के नाम तेबह, गहम, तहश और माका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23:1–20</w:t>
      </w:r>
      <w:r>
        <w:rPr>
          <w:lang w:val="hi_IN" w:bidi="hi_IN"/>
        </w:rPr>
      </w:r>
    </w:p>
    <w:p>
      <w:pPr>
        <w:pStyle w:val="Heading3"/>
      </w:pPr>
      <w:r>
        <w:rPr>
          <w:lang w:val="hi_IN" w:bidi="hi_IN"/>
        </w:rPr>
        <w:t>सुने और मन में रखें</w:t>
      </w:r>
    </w:p>
    <w:p>
      <w:pPr/>
      <w:r>
        <w:rPr>
          <w:lang w:val="hi_IN" w:bidi="hi_IN"/>
        </w:rPr>
      </w:r>
      <w:r>
        <w:rPr>
          <w:lang w:val="hi_IN" w:bidi="hi_IN"/>
        </w:rPr>
        <w:t>उत्पत्ति 23:1–20 को सुनें और इसे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अब्राहम और इसहाक होमबलि के स्थान से बेर्शेबा में अपने घर लौटे। अब्राहम को अपने भाई के परिवार के बारे में खबर मिली। इस ऐतिहासिक कथा की घटनाएँ उसके वर्षों बाद होती हैं, और अब अब्राहम हेब्रोन चला गया है। यह कहानी अब्राहम के जीवन की आखिरी कहानियों में से एक है।</w:t>
      </w:r>
    </w:p>
    <w:p>
      <w:pPr/>
      <w:r>
        <w:rPr>
          <w:lang w:val="hi_IN" w:bidi="hi_IN"/>
        </w:rPr>
      </w:r>
      <w:r>
        <w:rPr>
          <w:lang w:val="hi_IN" w:bidi="hi_IN"/>
        </w:rPr>
        <w:t>उत्पत्ति 23 के परिचय और निष्कर्ष में सारा की मृत्यु और दफन शामिल हैं। कहानी यह भी बताती है कि कैसे अब्राहम ने परिवार के दफनाने के लिए भूमि का एक हिस्सा खरीदा। उसने स्थानीय अगुवों के सामने कानूनी रूप से भूमि खरीदी। इस क्षेत्र को हेब्रोन कहा जाता था। यह उस स्थान के पास था जहाँ परमेश्वर ने अब्राहम से कहा कि उसकी पत्नी सारा, जो 89 वर्ष की थी, अपने पुत्र को जन्म देगी। अब्राहम अपनी पत्नी को दफनाने के लिए अपने पिता के घर वापस नहीं गया। वह उस स्थान पर परिवार के दफनाने के लिए भूमि खरीदता है जिसका वादा परमेश्वर ने उसे किया था। कुलपिता अब्राहम, इसहाक, रिबका, याकूब और लिआ को भी वहीँ दफनाया जाएगा। भूमि का यह टुकड़ा अब्राहम के वंशजों के इतिहास में महत्वपूर्ण है। हालाँकि परमेश्वर ने अब्राहम से भूमि का वादा किया था, लेकिन अब्राहम ने परमेश्वर के द्वारा प्रदान किए गए वित्तीय साधनों से कानूनी रूप से भूमि खरीदी।</w:t>
      </w:r>
    </w:p>
    <w:p>
      <w:pPr/>
      <w:r>
        <w:rPr>
          <w:lang w:val="hi_IN" w:bidi="hi_IN"/>
        </w:rPr>
      </w:r>
      <w:r>
        <w:rPr>
          <w:lang w:val="hi_IN" w:bidi="hi_IN"/>
        </w:rPr>
        <w:t>एक नक्शा देखें जो दिखाता है कि हेब्रोन यरूशलेम के कितने करीब है।</w:t>
      </w:r>
    </w:p>
    <w:p>
      <w:pPr/>
      <w:r>
        <w:rPr>
          <w:lang w:val="hi_IN" w:bidi="hi_IN"/>
        </w:rPr>
      </w:r>
      <w:r>
        <w:rPr>
          <w:lang w:val="hi_IN" w:bidi="hi_IN"/>
        </w:rPr>
        <w:t>एक नक्शा देखें जिसमें कसदियों के ऊर से हारान होते हुए हेब्रोन तक की यात्रा शामिल हो।</w:t>
      </w:r>
    </w:p>
    <w:p>
      <w:pPr/>
      <w:r>
        <w:rPr>
          <w:lang w:val="hi_IN" w:bidi="hi_IN"/>
        </w:rPr>
      </w:r>
      <w:r>
        <w:rPr>
          <w:lang w:val="hi_IN" w:bidi="hi_IN"/>
        </w:rPr>
        <w:t>अब्राहम ने अपनी पत्नी सारा की मृत्यु पर शोक किया।</w:t>
      </w:r>
    </w:p>
    <w:p>
      <w:pPr/>
      <w:r>
        <w:rPr>
          <w:lang w:val="hi_IN" w:bidi="hi_IN"/>
        </w:rPr>
      </w:r>
      <w:r>
        <w:rPr>
          <w:lang w:val="hi_IN" w:bidi="hi_IN"/>
        </w:rPr>
        <w:t>नीचे दिए गए प्रश्न पर चर्चा करने में कुछ समय बिताएँ: आपकी संस्कृति के लोग किसी प्रिय रिश्तेदार के निधन पर शोक कैसे व्यक्त करते हैं?</w:t>
      </w:r>
    </w:p>
    <w:p>
      <w:pPr/>
      <w:r>
        <w:rPr>
          <w:lang w:val="hi_IN" w:bidi="hi_IN"/>
        </w:rPr>
      </w:r>
      <w:r>
        <w:rPr>
          <w:lang w:val="hi_IN" w:bidi="hi_IN"/>
        </w:rPr>
        <w:t>सारा की मृत्यु के समय अब्राहम को कनान में रहते हुए 62 वर्ष हो चुके थे। अब्राहम वहाँ का मूल निवासी नहीं था, बल्कि एक विदेशी था, एक बाहरी व्यक्ति जो उस भूमि पर रहता था लेकिन उसका स्वामी नहीं था। अब्राहम के समय में, हित्ती लोग कनान नामक इस क्षेत्र में रहते थे। हित्तियों ने अब्राहम को आदर की उपाधि के रूप में प्रधान कहा था। अब्राहम ने स्थानीय भू-स्वामियों की रीति-रिवाजों का आदर किया और भूमि खरीदने के लिए आदरपूर्वक निवेदन किया। अब्राहम कब्र उधार में नहीं लेना चाहता था—वह कब्र का स्वामी बनना चाहता था। अब्राहम खड़ा हुआ ताकि वह दफनाने के लिए औपचारिक बातचीत शुरू कर सके और हित्तियों के सामने झुक सकें। उस संस्कृति में पुरुष व्यापार करने के लिए आरामदायक बैठने की मुद्रा में बैठते थे।</w:t>
      </w:r>
    </w:p>
    <w:p>
      <w:pPr/>
      <w:r>
        <w:rPr>
          <w:lang w:val="hi_IN" w:bidi="hi_IN"/>
        </w:rPr>
      </w:r>
      <w:r>
        <w:rPr>
          <w:lang w:val="hi_IN" w:bidi="hi_IN"/>
        </w:rPr>
        <w:t>नीचे दिए गए प्रश्न पर चर्चा करने में कुछ समय बिताएँ: लोग आपकी संस्कृति में जमीन कैसे खरीदते और बेचते हैं? आपकी संस्कृति में विदेशी लोग कैसे भूमि खरीदते और बेचते हैं? एक-दूसरे को उस समय के बारे में बताएँ जब किसी ने किसी और से भूमि खरीदी या किसी और को भूमि बेची थी।</w:t>
      </w:r>
    </w:p>
    <w:p>
      <w:pPr/>
      <w:r>
        <w:rPr>
          <w:lang w:val="hi_IN" w:bidi="hi_IN"/>
        </w:rPr>
      </w:r>
      <w:r>
        <w:rPr>
          <w:lang w:val="hi_IN" w:bidi="hi_IN"/>
        </w:rPr>
        <w:t>दफनाने की प्रथा चट्टान को काटकर बनाई गई गुफ़ा जैसी कब्र में थी, न कि भूमि में खोदे गए गड्ढे में। परिवार ने शव को एक चट्टान के टुकड़े पर रख दिया जहाँ वह सड़ जाए। कुछ समय बाद, परिवार हड्डियों को इकट्ठा करता और उन्हें पत्थर के बर्तन में रख दिया जाता था ताकि अगले मृत रिश्तेदार के शरीर के लिए जगह मिल सके। अब्राहम ने भूमि पर स्थायी अधिकार सुनिश्चित करने के लिए भूमि खरीदी। यदि वह भूमि उपहार में दी जाती, तो आने वाली पीढ़ियों की ओर से उस सम्पत्ति को वापस लेने का खतरा बना रहता।</w:t>
      </w:r>
    </w:p>
    <w:p>
      <w:pPr/>
      <w:r>
        <w:rPr>
          <w:lang w:val="hi_IN" w:bidi="hi_IN"/>
        </w:rPr>
      </w:r>
      <w:r>
        <w:rPr>
          <w:lang w:val="hi_IN" w:bidi="hi_IN"/>
        </w:rPr>
        <w:t>यहाँ रुकें और एक गुफा की कब्र की तस्वीर दिखाएँ।</w:t>
      </w:r>
    </w:p>
    <w:p>
      <w:pPr/>
      <w:r>
        <w:rPr>
          <w:lang w:val="hi_IN" w:bidi="hi_IN"/>
        </w:rPr>
      </w:r>
      <w:r>
        <w:rPr>
          <w:lang w:val="hi_IN" w:bidi="hi_IN"/>
        </w:rPr>
        <w:t>अब्राहम शहर के फाटक पर समुदाय के प्राचीन लोगों और पुरुषों के सामने विनम्रता से झुकता है। सुरक्षा के लिए शहर के चारो और एक दीवार होती थी और इसमें प्रवेश और निकास के द्वार होते थे। बन्द द्वार रात में या हमलों के दौरान शहर की रक्षा करते हैं। शहर के द्वार पर कानूनी व्यापार, बातचीत, बाज़ार के सामानों और समाचारों का आदान-प्रदान किया जाता था।</w:t>
      </w:r>
    </w:p>
    <w:p>
      <w:pPr/>
      <w:r>
        <w:rPr>
          <w:lang w:val="hi_IN" w:bidi="hi_IN"/>
        </w:rPr>
      </w:r>
      <w:r>
        <w:rPr>
          <w:lang w:val="hi_IN" w:bidi="hi_IN"/>
        </w:rPr>
        <w:t>अब्राहम ने दफनाने के लिए अपने इच्छित स्थान के बारे में बातचीत की। भूमि के मालिक एप्रोन ने सोच-समझकर बातें कीं। वह अब्राहम को विनम्रता से प्रभु या स्वामी कहकर सम्बोधित करता है। एप्रोन ने एक सामान्य वाक्यांश का उपयोग किया, "भूमि तो केवल चाँदी के चार सौ टुकड़ों की है, लेकिन दोस्तों के बीच यह क्या है?" यह वाक्यांश आज संसार के इस क्षेत्र में सौदेबाजी की प्रथा बना हुआ है। ऐसा प्रतीत होता है कि एप्रोन ने "</w:t>
      </w:r>
      <w:r>
        <w:rPr>
          <w:b/>
          <w:lang w:val="hi_IN" w:bidi="hi_IN"/>
        </w:rPr>
        <w:t>केवल</w:t>
      </w:r>
      <w:r>
        <w:rPr>
          <w:lang w:val="hi_IN" w:bidi="hi_IN"/>
        </w:rPr>
        <w:t xml:space="preserve"> चाँदी के चार सौ टुकड़े या शेकेल बताकर इसके मूल्य को कम करने की कोशिश की।" यह इस तथ्य की तुलना में एक महत्वपूर्ण राशि है कि औसत मजदूरी प्रति वर्ष दस शेकेल थी। पवित्रशास्त्र भूमि की सही मात्रा और उसकी कीमत का विवरण खरीद मूल्य में नहीं देता है। आपको यह नहीं बताना है कि यह भूमि के लिए एक छोटी कीमत थी या बड़ी कीमत। अब्राहम तैयार था और उसने बिना बातचीत के मालिक की पूरी कीमत सार्वजनिक रूप से चुकाई।</w:t>
      </w:r>
    </w:p>
    <w:p>
      <w:pPr/>
      <w:r>
        <w:rPr>
          <w:lang w:val="hi_IN" w:bidi="hi_IN"/>
        </w:rPr>
      </w:r>
      <w:r>
        <w:rPr>
          <w:lang w:val="hi_IN" w:bidi="hi_IN"/>
        </w:rPr>
        <w:t>चर्चा करें: क्या ऐसा भी समय आता है जब लोग भूमि के सौदे पर मोलभाव नहीं करते, और माँगी हुई पूरी कीमत चुकाते हैं?</w:t>
      </w:r>
    </w:p>
    <w:p>
      <w:pPr/>
      <w:r>
        <w:rPr>
          <w:lang w:val="hi_IN" w:bidi="hi_IN"/>
        </w:rPr>
      </w:r>
      <w:r>
        <w:rPr>
          <w:lang w:val="hi_IN" w:bidi="hi_IN"/>
        </w:rPr>
        <w:t>सार्वजनिक मोलभाव और प्राचीन और समुदाय के सामने भूमि का पूरा भुगतान इस बात का प्रमाण था कि यह कब्र के लिए आधिकारिक भूमि की खरीद है। इससे यह भी दिखा कि अब्राहम को भरोसा था कि परमेश्वर अपनी वाचा पूरी करेंगे और यह भूमि भविष्य में अब्राहम के वंशजों की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सारा की मृत्यु हेब्रोन में 127 वर्ष की आयु में हुआ। अब्राहम उसकी मृत्यु पर शोक करता है। सारा की मृत्यु और दफ़नाने की घटना उत्पत्ति 23 का संदर्भ तय करती है, जिसमें परिचय और निष्कर्ष की जानकारी अब्राहम द्वारा अपने परिवार के लिए दफ़नाने के लिए एक जमीन खरीदने के लिए हित्ती प्राचीनों के साथ बातचीत के बारे में है।</w:t>
      </w:r>
    </w:p>
    <w:p>
      <w:pPr/>
      <w:r>
        <w:rPr>
          <w:lang w:val="hi_IN" w:bidi="hi_IN"/>
        </w:rPr>
      </w:r>
      <w:r>
        <w:rPr>
          <w:b/>
          <w:lang w:val="hi_IN" w:bidi="hi_IN"/>
        </w:rPr>
        <w:t>दूसरा दृश्य:</w:t>
      </w:r>
      <w:r>
        <w:rPr>
          <w:lang w:val="hi_IN" w:bidi="hi_IN"/>
        </w:rPr>
        <w:t xml:space="preserve"> अब्राहम सारा के शरीर को छोड़कर नगर के फाटक पर देश के निवासियों, अर्थात हित्तियों से अपने परिवार के लिए कब्र की जगह खरीदने जाता है।</w:t>
      </w:r>
    </w:p>
    <w:p>
      <w:pPr/>
      <w:r>
        <w:rPr>
          <w:lang w:val="hi_IN" w:bidi="hi_IN"/>
        </w:rPr>
      </w:r>
      <w:r>
        <w:rPr>
          <w:b/>
          <w:lang w:val="hi_IN" w:bidi="hi_IN"/>
        </w:rPr>
        <w:t>तीसरा दृश्य:</w:t>
      </w:r>
      <w:r>
        <w:rPr>
          <w:lang w:val="hi_IN" w:bidi="hi_IN"/>
        </w:rPr>
        <w:t xml:space="preserve"> अब्राहम एप्रोन की गुफा माँगता है, और एप्रोन सहमत होता है। अब्राहम ने बिना मोल-भाव के एप्रोन की कीमत स्वीकार की।</w:t>
      </w:r>
    </w:p>
    <w:p>
      <w:pPr/>
      <w:r>
        <w:rPr>
          <w:lang w:val="hi_IN" w:bidi="hi_IN"/>
        </w:rPr>
      </w:r>
      <w:r>
        <w:rPr>
          <w:b/>
          <w:lang w:val="hi_IN" w:bidi="hi_IN"/>
        </w:rPr>
        <w:t>चौथा दृश्य:</w:t>
      </w:r>
      <w:r>
        <w:rPr>
          <w:lang w:val="hi_IN" w:bidi="hi_IN"/>
        </w:rPr>
        <w:t xml:space="preserve"> अब्राहम पैसे और शेकेल निकालकर शहर के फाटक पर सभी के सामने गिनता है। अब्राहम ने कानूनी रूप से उस जमीन को खरीदता है।</w:t>
      </w:r>
    </w:p>
    <w:p>
      <w:pPr/>
      <w:r>
        <w:rPr>
          <w:lang w:val="hi_IN" w:bidi="hi_IN"/>
        </w:rPr>
      </w:r>
      <w:r>
        <w:rPr>
          <w:b/>
          <w:lang w:val="hi_IN" w:bidi="hi_IN"/>
        </w:rPr>
        <w:t>पाँचवाँ दृश्य:</w:t>
      </w:r>
      <w:r>
        <w:rPr>
          <w:lang w:val="hi_IN" w:bidi="hi_IN"/>
        </w:rPr>
        <w:t xml:space="preserve"> अन्तिम दृश्य लेन-देन का सारांश देता है। इसमें भौगोलिक विशेषताएँ शामिल हैं जहाँ अब्राहम ने सारा को दफनाया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हित्ती</w:t>
      </w:r>
    </w:p>
    <w:p>
      <w:pPr>
        <w:pStyle w:val="ListBullet"/>
        <w:spacing w:line="240" w:lineRule="auto"/>
        <w:ind w:left="720"/>
      </w:pPr>
      <w:r>
        <w:rPr>
          <w:lang w:val="hi_IN" w:bidi="hi_IN"/>
        </w:rPr>
      </w:r>
      <w:r>
        <w:rPr>
          <w:lang w:val="hi_IN" w:bidi="hi_IN"/>
        </w:rPr>
        <w:t>हित्ती एप्रोन</w:t>
      </w:r>
    </w:p>
    <w:p>
      <w:pPr>
        <w:pStyle w:val="ListBullet"/>
        <w:spacing w:line="240" w:lineRule="auto"/>
        <w:ind w:left="720"/>
      </w:pPr>
      <w:r>
        <w:rPr>
          <w:lang w:val="hi_IN" w:bidi="hi_IN"/>
        </w:rPr>
      </w:r>
      <w:r>
        <w:rPr>
          <w:lang w:val="hi_IN" w:bidi="hi_IN"/>
        </w:rPr>
        <w:t>हेब्रोन</w:t>
      </w:r>
    </w:p>
    <w:p>
      <w:pPr>
        <w:pStyle w:val="ListBullet"/>
        <w:spacing w:line="240" w:lineRule="auto"/>
        <w:ind w:left="720"/>
      </w:pPr>
      <w:r>
        <w:rPr>
          <w:lang w:val="hi_IN" w:bidi="hi_IN"/>
        </w:rPr>
      </w:r>
      <w:r>
        <w:rPr>
          <w:lang w:val="hi_IN" w:bidi="hi_IN"/>
        </w:rPr>
        <w:t>वर्णनकर्ता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को कालानुक्रम चलते हुए और प्रत्येक दृश्य में उन बातों पर चर्चा करें या अभिनय करें जो कहानी को पूरी तरह समझने के लिए महत्वपूर्ण हैं।</w:t>
      </w:r>
    </w:p>
    <w:p>
      <w:pPr/>
      <w:r>
        <w:rPr>
          <w:lang w:val="hi_IN" w:bidi="hi_IN"/>
        </w:rPr>
      </w:r>
      <w:r>
        <w:rPr>
          <w:lang w:val="hi_IN" w:bidi="hi_IN"/>
        </w:rPr>
        <w:t>सारा की मृत्यु और दफ़न का उल्लेख उत्पत्ति 23 की प्रस्तावना और निष्कर्ष दोनों में किया गया है। यह जानकारी अब्राहम की हित्ती प्राचीनों के साथ अपने परिवार के लिए कब्र की जगह खरीदने की बातचीत को घेरे रहती है या कहें कि उसे "सैंडविच" की तरह बीच में रखती है।</w:t>
      </w:r>
    </w:p>
    <w:p>
      <w:pPr/>
      <w:r>
        <w:rPr>
          <w:lang w:val="hi_IN" w:bidi="hi_IN"/>
        </w:rPr>
      </w:r>
      <w:r>
        <w:rPr>
          <w:lang w:val="hi_IN" w:bidi="hi_IN"/>
        </w:rPr>
        <w:t>अब्राहम की पत्नी सारा की मृत्यु उस स्थान में हुई जिसे अब कनान की भूमि में हेब्रोन कहा जाता है। यह वह भूमि है जिसका परमेश्वर ने अब्राहम से वादा किया था कि अब्राहम के वंशजों की होगी। हेब्रोन शहर कुलपिताओं के जीवन और इस्राएलियों के इतिहास में एक महत्वपूर्ण भूमिका निभाता रहेगा। अब्राहम अपनी पत्नी सारा के लिए शोक किया और रोया।</w:t>
      </w:r>
    </w:p>
    <w:p>
      <w:pPr/>
      <w:r>
        <w:rPr>
          <w:lang w:val="hi_IN" w:bidi="hi_IN"/>
        </w:rPr>
      </w:r>
      <w:r>
        <w:rPr>
          <w:lang w:val="hi_IN" w:bidi="hi_IN"/>
        </w:rPr>
        <w:t>अब्राहम ने दफनाने के लिए जमीन खरीदने के लिए समुदाय के प्राचीन लोगों के सामने उचित ढंग से व्यवहार किया। अब्राहम अपनी कानूनी स्थिति को एक परदेशी या यात्री के रूप में बताता है, ये सभी शब्द उस विदेशी के लिए प्रयोग होते हैं जिसके पास भूमि का स्वामित्व नहीं होता। अब्राहम शहर के फाटक पर हित्ती प्राचीनों और समुदाय के अन्य पुरुषों को अभिवादन किया होगा। शहर का फाटक वह स्थान है जहाँ समुदाय के प्राचीन और महत्वपूर्ण पुरुषों के बीच आधिकारिक लेन-देन होता है। अब्राहम, उसका परिवार और दास वर्षों से इस क्षेत्र में रहते हैं, लेकिन उनकी कोई सम्पत्ति नहीं थी।</w:t>
      </w:r>
    </w:p>
    <w:p>
      <w:pPr/>
      <w:r>
        <w:rPr>
          <w:lang w:val="hi_IN" w:bidi="hi_IN"/>
        </w:rPr>
      </w:r>
      <w:r>
        <w:rPr>
          <w:lang w:val="hi_IN" w:bidi="hi_IN"/>
        </w:rPr>
        <w:t>"मृतक को गाड़कर" वाक्यांश पूरे पाठ में कई बार दोहराया गया है क्योंकि यह इस कहानी का एक महत्वपूर्ण विषय है।</w:t>
      </w:r>
    </w:p>
    <w:p>
      <w:pPr/>
      <w:r>
        <w:rPr>
          <w:lang w:val="hi_IN" w:bidi="hi_IN"/>
        </w:rPr>
      </w:r>
      <w:r>
        <w:rPr>
          <w:lang w:val="hi_IN" w:bidi="hi_IN"/>
        </w:rPr>
        <w:t>यह देखना महत्वपूर्ण है कि अब्राहम हित्तियों के बीच एक सम्मानजनक रूप से रहता था। "तू तो हमारे बीच में बड़ा प्रधान है हमारी कब्रों में से जिसको तू चाहे उसमें अपने मृतक को गाड़ हम में से कोई तुझे अपनी कब्र को लेने से न रोकेगा" अब्राहम खड़ा हो कर कहता है, "चूंकि तुम मेरी सहायता करने को तैयार हो, इसलिए कृपया सोहर के पुत्र एप्रोन से कहो कि वह मुझे उसके खेत के कोने पर मकपेलावाली गुफा बेच दे। मैं गवाहों की उपस्थिति में पूरी कीमत चुकाऊँगा, इसलिए कि मेरे परिवार के लिए मेरे पास स्थायी दफनाने का स्थान हो।" एप्रोन वहाँ मौजूद था और उसने अब्राहम का अनुरोध सुना। अब्राहम ने प्राचीन लोगों से इस प्रकार पूछा कि वे उसके और एप्रोन के बीच मध्यस्थ का काम करें। पाठ में, भूमि के सौदे के दौरान अब्राहम की तीन अलग-अलग चर्चाएँ थी। यह कहानी सुनाने की एक इब्रानी शैली है।</w:t>
      </w:r>
    </w:p>
    <w:p>
      <w:pPr/>
      <w:r>
        <w:rPr>
          <w:lang w:val="hi_IN" w:bidi="hi_IN"/>
        </w:rPr>
      </w:r>
      <w:r>
        <w:rPr>
          <w:lang w:val="hi_IN" w:bidi="hi_IN"/>
        </w:rPr>
        <w:t>एप्रोन फाटक पर प्राचीन लोगों के बीच में बैठा था। एप्रोन ने अब्राहम को सार्वजनिक रूप से उत्तर दिया, "कृपया मेरी सुन, मैं तुझे खेत और गुफा दूँगा। यहाँ अपनी जातिभाइयों के सामने, अब्राहम मैं इसे तुझे देता हूँ। जाकर अपने मरे हुए व्यक्ति को दफना।"</w:t>
      </w:r>
    </w:p>
    <w:p>
      <w:pPr/>
      <w:r>
        <w:rPr>
          <w:lang w:val="hi_IN" w:bidi="hi_IN"/>
        </w:rPr>
      </w:r>
      <w:r>
        <w:rPr>
          <w:lang w:val="hi_IN" w:bidi="hi_IN"/>
        </w:rPr>
        <w:t>अब्राहम फिर से हित्तियों के सामने झुका और कहा, "नहीं, मेरी सुन; मैं तुमसे इसे खरीद लूँगा। मुझे पूरी कीमत चुकाने दे ताकि मैं अपने मृतकों को वहाँ दफना सकूँ।" एप्रोन ने अब्राहम को उत्तर दिया, "मेरे स्वामी, कृपया ध्यान दे, कि भूमि की कीमत केवल चाँदी के चार सौ टुकड़े है, लेकिन हमारे बीच इसका क्या महत्व है? अपनी पत्नी को वहाँ दफना।" यह एक आलंकारिक सवाल है। इसमें मौखिक उत्तर की अपेक्षा नहीं की जाती है। अब्राहम ने एप्रोन की कीमत पर सहमति व्यक्त की और उस समय स्थानीय बाजार के मानक के अनुसार हित्तियों की उपस्थिति में चाँदी के चार सौ टुकड़े गिन कर दिए।</w:t>
      </w:r>
    </w:p>
    <w:p>
      <w:pPr/>
      <w:r>
        <w:rPr>
          <w:lang w:val="hi_IN" w:bidi="hi_IN"/>
        </w:rPr>
      </w:r>
      <w:r>
        <w:rPr>
          <w:lang w:val="hi_IN" w:bidi="hi_IN"/>
        </w:rPr>
        <w:t>अब्राहम ने मम्रे के पास मकपेला में एप्रोन की जमीन खरीदी, जिसे अब हेब्रोन कहा जाता है। इसमें खेत, उसके भीतर की गुफा और आसपास के सभी पेड़ शामिल थे। उस भूमि के स्वामी ने शहर के फाटक पर हित्ती प्राचीन लोगों की उपस्थिति में उस भूमि को अब्राहम को अपनी स्थायी सम्पत्ति के रूप में सौंप दिया। अब्राहम ने अपनी पत्नी सारा को वहाँ की गुफा में दफनाया। खेत और गुफा हित्तियों से अब्राहम को एक स्थायी दफनाने की जगह के रूप में दे दिए गए। अब्राहम अब कनान में आधिकारिक रूप से जमीन का स्वामी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हित्ती</w:t>
      </w:r>
    </w:p>
    <w:p>
      <w:pPr>
        <w:pStyle w:val="ListBullet"/>
        <w:spacing w:line="240" w:lineRule="auto"/>
        <w:ind w:left="720"/>
      </w:pPr>
      <w:r>
        <w:rPr>
          <w:lang w:val="hi_IN" w:bidi="hi_IN"/>
        </w:rPr>
      </w:r>
      <w:r>
        <w:rPr>
          <w:lang w:val="hi_IN" w:bidi="hi_IN"/>
        </w:rPr>
        <w:t>हित्ती एप्रोन</w:t>
      </w:r>
    </w:p>
    <w:p>
      <w:pPr>
        <w:pStyle w:val="ListBullet"/>
        <w:spacing w:line="240" w:lineRule="auto"/>
        <w:ind w:left="720"/>
      </w:pPr>
      <w:r>
        <w:rPr>
          <w:lang w:val="hi_IN" w:bidi="hi_IN"/>
        </w:rPr>
      </w:r>
      <w:r>
        <w:rPr>
          <w:lang w:val="hi_IN" w:bidi="hi_IN"/>
        </w:rPr>
        <w:t>हेब्रोन</w:t>
      </w:r>
    </w:p>
    <w:p>
      <w:pPr>
        <w:pStyle w:val="ListBullet"/>
        <w:spacing w:line="240" w:lineRule="auto"/>
        <w:ind w:left="720"/>
      </w:pPr>
      <w:r>
        <w:rPr>
          <w:lang w:val="hi_IN" w:bidi="hi_IN"/>
        </w:rPr>
      </w:r>
      <w:r>
        <w:rPr>
          <w:lang w:val="hi_IN" w:bidi="hi_IN"/>
        </w:rPr>
        <w:t>वर्णनकर्ता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अब्राहम और इसहाक के बलिदान स्थल से लौटने के कई वर्षों बाद, अब्राहम को अपने भाई और उसके बच्चों के बारे में पारिवारिक खबर मिली। इसमें इसहाक की होनेवाली दुल्हन रिबका की वंशावली शामिल थी।</w:t>
      </w:r>
    </w:p>
    <w:p>
      <w:pPr/>
      <w:r>
        <w:rPr>
          <w:lang w:val="hi_IN" w:bidi="hi_IN"/>
        </w:rPr>
      </w:r>
      <w:r>
        <w:rPr>
          <w:lang w:val="hi_IN" w:bidi="hi_IN"/>
        </w:rPr>
        <w:t>अभिनय को रोकें: "अब्राहम, आप कैसा महसूस कर रहे हैं?" आप यह बातें सुन सकते हैं, जैसे "अपने भाई से सुनकर खुशी हुई," "मैं आश्चर्यचकित हूँ कि उसके इतने पुत्र हैं," "परमेश्वर ने मुझसे जो पुत्र इसहाक देने का वादा किया था, उसे पाकर आभारी हूं," "विचारशील हूं। इसहाक को एक पत्नी की आवश्यकता है। मैं अपने भाई के पुत्रों को याद रखूँगा," ""मुझे आश्चर्य है कि एक दासी से उसके इतने सारे पुत्र हैं।" अभिनय को फिर से शुरू करें।</w:t>
      </w:r>
    </w:p>
    <w:p>
      <w:pPr/>
      <w:r>
        <w:rPr>
          <w:lang w:val="hi_IN" w:bidi="hi_IN"/>
        </w:rPr>
      </w:r>
      <w:r>
        <w:rPr>
          <w:lang w:val="hi_IN" w:bidi="hi_IN"/>
        </w:rPr>
        <w:t>अब्राहम की पत्नी सारा 127 वर्ष तक जीवित रही। उसकी मृत्यु उस स्थान में हुई जिसे अब कनान देश में हेब्रोन कहा जाता है। वहाँ अब्राहम सारा के लिए शोक करते और रोते हैं।</w:t>
      </w:r>
    </w:p>
    <w:p>
      <w:pPr/>
      <w:r>
        <w:rPr>
          <w:lang w:val="hi_IN" w:bidi="hi_IN"/>
        </w:rPr>
      </w:r>
      <w:r>
        <w:rPr>
          <w:lang w:val="hi_IN" w:bidi="hi_IN"/>
        </w:rPr>
        <w:t>अभिनय को रोकें: "अब्राहम, आप कैसा महसूस कर रहे हैं?" आप ऐसी बातें सुन सकते हैं, जैसे "दुःख, शोक, वेदना—मेरी पत्नी की मृत्यु हो गई है," "जिम्मेदार। "मुझे तय करना है कि उसे और हमारे परिवार को कहाँ दफनाना है," "दृढ़ निश्चयी। मुझे परमेश्वर पर भरोसा है कि वह यह देश मेरे वंशजों को देंगे।" "परमेश्वर, आप कैसा महसूस कर रहे हैं?" आप ऐसा कुछ सुन सकते हैं, जैसे "अब्राहम, मैं तेरे साथ हूँ, मैं तेरी पीड़ा देखता हूँ।" अभिनय को फिर से शुरू करें।</w:t>
      </w:r>
    </w:p>
    <w:p>
      <w:pPr/>
      <w:r>
        <w:rPr>
          <w:lang w:val="hi_IN" w:bidi="hi_IN"/>
        </w:rPr>
      </w:r>
      <w:r>
        <w:rPr>
          <w:lang w:val="hi_IN" w:bidi="hi_IN"/>
        </w:rPr>
        <w:t>अब्राहम ने सारा के शरीर को छोड़कर अपने नगर के फाटक पर बैठे हित्तियों के प्राचीन लोगों से बात करने जाता है। "यहाँ मैं तुम्हारे देश में एक अजनबी, एक परदेशी हूँ। मेरी पत्नी को दफनाने के लिए मुझे जमीन बेच दो।"</w:t>
      </w:r>
    </w:p>
    <w:p>
      <w:pPr/>
      <w:r>
        <w:rPr>
          <w:lang w:val="hi_IN" w:bidi="hi_IN"/>
        </w:rPr>
      </w:r>
      <w:r>
        <w:rPr>
          <w:lang w:val="hi_IN" w:bidi="hi_IN"/>
        </w:rPr>
        <w:t>अभिनय को रोकें: "अब्राहम, आप कैसा महसूस कर रहे हैं?" आप ऐसी बातें सुन सकते हैं, जैसे, "असुरक्षित। ये पुरुष मेरा फायदा उठाने जा रहे हैं," "उदासीन, चिंतित," "विनम्र, मेरे पास अपनी कोई जमीन नहीं है।" "हित्तियों, आप कैसा महसूस कर रहे हैं?" आप ऐसी बातें सुन सकते हैं, जैसे "अब्राहम की स्थिति के प्रति सहानुभूति," "इस विदेशी से अतिरिक्त पैसा कमाने की इच्छा," "जिज्ञासु। भ्रमित, वह अपने घर क्यों नहीं चला जाता है?" अभिनय को फिर से शुरू करें।</w:t>
      </w:r>
    </w:p>
    <w:p>
      <w:pPr/>
      <w:r>
        <w:rPr>
          <w:lang w:val="hi_IN" w:bidi="hi_IN"/>
        </w:rPr>
      </w:r>
      <w:r>
        <w:rPr>
          <w:lang w:val="hi_IN" w:bidi="hi_IN"/>
        </w:rPr>
        <w:t>हित्तियों ने अब्राहम को उत्तर दिया, "तू हमारे बीच एक प्रधान है। हमारी कब्रों में से जिसको तू चाहे उसमें अपने मृतक को गाड़ हम में से कोई तुझे अपनी कब्र के लेने से न रोकेगा" अब्राहम ने खड़े होकर दण्डवत् करके उचित ढंग से कहता है, "चूंकि तुम मेरी सहायता करने को तैयार हो, इसलिए कृपया सोहर के पुत्र एप्रोन से कहो कि वह मुझे उसके खेत के कोने पर मकपेला वाली गुफा बेच दे। मैं गवाहों की उपस्थिति में पूरी कीमत चुकाऊँगा, इसलिए कि मेरे परिवार के लिए मेरे पास स्थायी दफनाने का स्थान हो।"</w:t>
      </w:r>
    </w:p>
    <w:p>
      <w:pPr/>
      <w:r>
        <w:rPr>
          <w:lang w:val="hi_IN" w:bidi="hi_IN"/>
        </w:rPr>
      </w:r>
      <w:r>
        <w:rPr>
          <w:lang w:val="hi_IN" w:bidi="hi_IN"/>
        </w:rPr>
        <w:t>अभिनय को रोकें: "अब्राहम, अब आप कैसा महसूस कर रहे हैं?" आप ऐसी बातें सुन सकते हैं, जैसे "अभी भी दुखी हूं, अपनी पहली मृतक सारा और अपने परिवार के बाकी सदस्यों को दफनाने के लिए जगह खरीद रहा हूं," "चिंतित हूं, ये बातचीत कैसे होगी?" "विनम्र हूं। दबाव में हूँ। मेरे पास कोई भूमि नहीं है, इसलिए मुझे इस सौदे को ध्यान से तय करना होगा," "दृढ़ निश्चयी हूँ। यह वह भूमि है जिसकी परमेश्वर ने प्रतिज्ञा की थी। वह प्रबन्ध करेगा।" "परमेश्वर, आप कैसा महसूस कर रहे हैं?" आप कुछ ऐसा सुन सकते हैं: "खुस हूँ, अब्राहम उस प्रतिज्ञा पर विश्वास कर रहा है जो मैंने उससे की थी कि उसके वंशज इस भूमि का अधिकार करेंगे," "मैं यहाँ हूँ अब्राहम, मैं देख रहा हूँ," "मैं अब्राहम के लिए प्रबन्ध करूँगा।" अभिनय को फिर से शुरू करें।</w:t>
      </w:r>
    </w:p>
    <w:p>
      <w:pPr/>
      <w:r>
        <w:rPr>
          <w:lang w:val="hi_IN" w:bidi="hi_IN"/>
        </w:rPr>
      </w:r>
      <w:r>
        <w:rPr>
          <w:lang w:val="hi_IN" w:bidi="hi_IN"/>
        </w:rPr>
        <w:t>एप्रोन फाटक पर प्राचीन लोगों के बीच में बैठा था। एप्रोन ने अब्राहम को सार्वजनिक रूप से उत्तर दिया, "कृपया मेरी सुन; मैं तुझे खेत और गुफा दूँगा। यहाँ अपनी प्रजा के सामने, अब्राहम मैं तुझे देता हूँ। जाकर अपने मरे हुए व्यक्ति को दफना।" अब्राहम फिर से हित्तियों के सामने झुका और कहा, "नहीं, मेरी सुन; मैं तुमसे इसे खरीद लूँगा। मुझे पूरी कीमत चुकाने दे ताकि मैं अपने मृतकों को वहाँ दफना सकूँ।" एप्रोन ने अब्राहम को उत्तर दिया, "मेरे स्वामी, कृपया ध्यान दे, कि भूमि की कीमत केवल चाँदी के चार सौ टुकड़े है, लेकिन हमारे बीच इसका क्या महत्व है? अपनी पत्नी को वहाँ दफना।" अब्राहम ने एप्रोन की कीमत पर सहमति व्यक्त की और उस समय स्थानीय बाजार के मानक के अनुसार हित्तियों की उपस्थिति में चाँदी के चार सौ टुकड़े गिन कर दिए।</w:t>
      </w:r>
    </w:p>
    <w:p>
      <w:pPr/>
      <w:r>
        <w:rPr>
          <w:lang w:val="hi_IN" w:bidi="hi_IN"/>
        </w:rPr>
      </w:r>
      <w:r>
        <w:rPr>
          <w:lang w:val="hi_IN" w:bidi="hi_IN"/>
        </w:rPr>
        <w:t>अभिनय को रोकें: "अब्राहम, अब आप कैसा महसूस कर रहे हैं?" आप ऐसी बातें सुन सकते हैं, जैसे "राहत," "खुश," "शोक," "विचारशील, यह हमारा पारिवारिक दफनाने का स्थान है। मुझे एक दिन यहाँ दफनाया जाएगा," "आभारी हूँ। प्रभु ने प्रबंध किया।" "परमेश्वर, आप कैसा महसूस कर रहे हैं?" आप कुछ ऐसा सुन सकते हैं, "खुस हूँ, अब्राहम उस प्रतिज्ञा पर विश्वास कर रहा है जो मैंने उससे की थी कि उसके वंशज इस भूमि को अधिकार करेंगे," "मैं यहाँ हूँ अब्राहम, मैं देख रहा हूँ," "एप्रोन, तुम कैसा महसूस कर रहे हो?" आप ऐसा कुछ सुन सकते हैं: "खुशी! मैं अमीर हूँ! अभिमानी। हा, मैंने अमीर विदेशी को ठग लिया।" अभिनय को फिर से शुरू करें।</w:t>
      </w:r>
    </w:p>
    <w:p>
      <w:pPr/>
      <w:r>
        <w:rPr>
          <w:lang w:val="hi_IN" w:bidi="hi_IN"/>
        </w:rPr>
      </w:r>
      <w:r>
        <w:rPr>
          <w:lang w:val="hi_IN" w:bidi="hi_IN"/>
        </w:rPr>
        <w:t>अब्राहम ने मम्रे के पास मकपेला में एप्रोन की जमीन खरीदी, जिसे अब हेब्रोन कहा जाता है। इसमें खेत, उसके भीतर की गुफा और आसपास के सभी पेड़ शामिल थे। एप्रोन ने नगर के फाटक पर हित्ती प्राचीनों की उपस्थिति में उस भूमि को अब्राहम को अपनी स्थायी सम्पत्ति के रूप में सौंप दिया। अब्राहम ने अपनी पत्नी सारा को वहाँ की गुफा में दफनाया। खेत और गुफा हित्तियों से अब्राहम को एक स्थायी दफनाने की जगह के रूप में दे दिए गए।</w:t>
      </w:r>
    </w:p>
    <w:p>
      <w:pPr/>
      <w:r>
        <w:rPr>
          <w:lang w:val="hi_IN" w:bidi="hi_IN"/>
        </w:rPr>
      </w:r>
      <w:r>
        <w:rPr>
          <w:lang w:val="hi_IN" w:bidi="hi_IN"/>
        </w:rPr>
        <w:t>"अब्राहम, अब आप कैसा महसूस कर रहे हैं?" आप ऐसी बातें सुन सकते हैं, जैसे ""राहत मिली, खुशी मिली, पूर्णता मिली," "दुखी हूं, मेरी पत्नी मर गई," "विचारशील हूं, यह हमारे परिवार का अंतिम विश्राम स्थल है।" "परमेश्वर, आप कैसा महसूस कर रहे हैं?" आप ऐसा कुछ सुन सकते हैं: "ख़ुशी मिली," "प्रसन्नता मिली।" "हित्तियों, आप कैसा महसूस कर रहे हैं?" आप कुछ ऐसा सुन सकते हैं: "अमीर विदेशी से पैसा कमाकर खुशी हुई। उन्होंने कहा कि अब्राहम का हमारे बीच एक स्थायी स्थान है। उसने मोल-भाव नहीं किया। उसने गवाहों के सामने कानूनी रूप से सब कुछ किया।"</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अब्राहम की पत्नी सारा 127 वर्ष तक जीवित रही। उसकी मृत्यु किर्यतअर्बा में हुई, जिसे अब </w:t>
      </w:r>
      <w:r>
        <w:rPr>
          <w:b/>
          <w:lang w:val="hi_IN" w:bidi="hi_IN"/>
        </w:rPr>
        <w:t>हेब्रोन</w:t>
      </w:r>
      <w:r>
        <w:rPr>
          <w:lang w:val="hi_IN" w:bidi="hi_IN"/>
        </w:rPr>
        <w:t xml:space="preserve"> कहा जाता है। मुख्य शब्दावली में </w:t>
      </w:r>
      <w:r>
        <w:rPr>
          <w:b/>
          <w:lang w:val="hi_IN" w:bidi="hi_IN"/>
        </w:rPr>
        <w:t>हेब्रोन</w:t>
      </w:r>
      <w:r>
        <w:rPr>
          <w:lang w:val="hi_IN" w:bidi="hi_IN"/>
        </w:rPr>
        <w:t xml:space="preserve"> देखें। अब्राहम सारा के लिए </w:t>
      </w:r>
      <w:r>
        <w:rPr>
          <w:b/>
          <w:lang w:val="hi_IN" w:bidi="hi_IN"/>
        </w:rPr>
        <w:t>शोक किया</w:t>
      </w:r>
      <w:r>
        <w:rPr>
          <w:lang w:val="hi_IN" w:bidi="hi_IN"/>
        </w:rPr>
        <w:t xml:space="preserve"> और </w:t>
      </w:r>
      <w:r>
        <w:rPr>
          <w:b/>
          <w:lang w:val="hi_IN" w:bidi="hi_IN"/>
        </w:rPr>
        <w:t>रोया</w:t>
      </w:r>
      <w:r>
        <w:rPr>
          <w:lang w:val="hi_IN" w:bidi="hi_IN"/>
        </w:rPr>
        <w:t>। शोक मनाना किसी प्रियजन को खोने के दुःख की अभिव्यक्ति है। शोक और रोना जोर से व्यक्त किया जा सकता है। रोना रोने का एक तीव्र रूप है। अब्राहम अपनी पत्नी सारा की मृत्यु पर रोया। अब्राहम सारा के शव के पास होगा।</w:t>
      </w:r>
    </w:p>
    <w:p>
      <w:pPr/>
      <w:r>
        <w:rPr>
          <w:lang w:val="hi_IN" w:bidi="hi_IN"/>
        </w:rPr>
      </w:r>
      <w:r>
        <w:rPr>
          <w:lang w:val="hi_IN" w:bidi="hi_IN"/>
        </w:rPr>
        <w:t xml:space="preserve">अब्राहम ने सारा के शरीर को छोड़कर अपने </w:t>
      </w:r>
      <w:r>
        <w:rPr>
          <w:b/>
          <w:lang w:val="hi_IN" w:bidi="hi_IN"/>
        </w:rPr>
        <w:t>शहर के फाटक</w:t>
      </w:r>
      <w:r>
        <w:rPr>
          <w:lang w:val="hi_IN" w:bidi="hi_IN"/>
        </w:rPr>
        <w:t xml:space="preserve"> पर बैठे </w:t>
      </w:r>
      <w:r>
        <w:rPr>
          <w:b/>
          <w:lang w:val="hi_IN" w:bidi="hi_IN"/>
        </w:rPr>
        <w:t>हित्ती</w:t>
      </w:r>
      <w:r>
        <w:rPr>
          <w:lang w:val="hi_IN" w:bidi="hi_IN"/>
        </w:rPr>
        <w:t xml:space="preserve"> प्राचीनों से बात करने जाता है। हित्ती लोग कनान में अब्राहम से भी पहले से रहते थे। शहर का फाटक वह स्थान है जहाँ प्राचीन या समुदाय के अगुवे व्यापार करने, समाचारों का आदान-प्रदान करने और बाजार की वस्तुओं को खरीदने और बेचने के लिए बैठते थे। अब्राहम ने प्राचीन लोगों से कहा, "यहाँ मैं तुम्हारे देश में एक </w:t>
      </w:r>
      <w:r>
        <w:rPr>
          <w:b/>
          <w:lang w:val="hi_IN" w:bidi="hi_IN"/>
        </w:rPr>
        <w:t>अपरिचित परदेशी</w:t>
      </w:r>
      <w:r>
        <w:rPr>
          <w:lang w:val="hi_IN" w:bidi="hi_IN"/>
        </w:rPr>
        <w:t xml:space="preserve"> हूँ।" </w:t>
      </w:r>
      <w:r>
        <w:rPr>
          <w:b/>
          <w:lang w:val="hi_IN" w:bidi="hi_IN"/>
        </w:rPr>
        <w:t>परदेशी</w:t>
      </w:r>
      <w:r>
        <w:rPr>
          <w:lang w:val="hi_IN" w:bidi="hi_IN"/>
        </w:rPr>
        <w:t xml:space="preserve"> का अनुवाद "अजनबी" भी किया जाता है, जो अपने जन्म से अलग देश में अस्थायी निवासी हो। मुख्य शब्दावली में </w:t>
      </w:r>
      <w:r>
        <w:rPr>
          <w:b/>
          <w:lang w:val="hi_IN" w:bidi="hi_IN"/>
        </w:rPr>
        <w:t>विदेशी</w:t>
      </w:r>
      <w:r>
        <w:rPr>
          <w:lang w:val="hi_IN" w:bidi="hi_IN"/>
        </w:rPr>
        <w:t xml:space="preserve"> या </w:t>
      </w:r>
      <w:r>
        <w:rPr>
          <w:b/>
          <w:lang w:val="hi_IN" w:bidi="hi_IN"/>
        </w:rPr>
        <w:t>प्रवासी</w:t>
      </w:r>
      <w:r>
        <w:rPr>
          <w:lang w:val="hi_IN" w:bidi="hi_IN"/>
        </w:rPr>
        <w:t xml:space="preserve"> पाया जा सकता है।</w:t>
      </w:r>
    </w:p>
    <w:p>
      <w:pPr/>
      <w:r>
        <w:rPr>
          <w:lang w:val="hi_IN" w:bidi="hi_IN"/>
        </w:rPr>
      </w:r>
      <w:r>
        <w:rPr>
          <w:lang w:val="hi_IN" w:bidi="hi_IN"/>
        </w:rPr>
        <w:t xml:space="preserve">फिर अब्राहम ने कहा, "मेरी पत्नी को </w:t>
      </w:r>
      <w:r>
        <w:rPr>
          <w:b/>
          <w:lang w:val="hi_IN" w:bidi="hi_IN"/>
        </w:rPr>
        <w:t>दफनाने के लिए मुझे भूमि</w:t>
      </w:r>
      <w:r>
        <w:rPr>
          <w:lang w:val="hi_IN" w:bidi="hi_IN"/>
        </w:rPr>
        <w:t xml:space="preserve"> बेच दो।" दफ़नाने की जगह जो अब्राहम चाहता था, वह एक गुफ़ा या चट्टान थी जिसे काटकर मृत शरीर को रखने के लिए बनाया जा सकता था। फिर चोरों या जंगली जानवरों को बाहर रखने के लिए प्रवेश द्वार के सामने एक बड़ा पत्थर रखा जाता था। यह भूमि में खोदी गई कब्र नहीं है। शव को कटी हुई कब्र या गुफा के गड्ढे में रखा जाएगा। शरीर के सड़ने के बाद, परिवार हड्डियों को इकट्ठा करता और पत्थर से बने एक छोटे बर्तन में रखता था। </w:t>
      </w:r>
      <w:r>
        <w:rPr>
          <w:b/>
          <w:lang w:val="hi_IN" w:bidi="hi_IN"/>
        </w:rPr>
        <w:t>कब्र</w:t>
      </w:r>
      <w:r>
        <w:rPr>
          <w:lang w:val="hi_IN" w:bidi="hi_IN"/>
        </w:rPr>
        <w:t xml:space="preserve"> शब्द मुख्य शब्दावली में पाया जा सकता है।</w:t>
      </w:r>
    </w:p>
    <w:p>
      <w:pPr/>
      <w:r>
        <w:rPr>
          <w:lang w:val="hi_IN" w:bidi="hi_IN"/>
        </w:rPr>
      </w:r>
      <w:r>
        <w:rPr>
          <w:lang w:val="hi_IN" w:bidi="hi_IN"/>
        </w:rPr>
        <w:t xml:space="preserve">हित्तियों ने अब्राहम को उत्तर दिया, "तू हमारे बीच में </w:t>
      </w:r>
      <w:r>
        <w:rPr>
          <w:b/>
          <w:lang w:val="hi_IN" w:bidi="hi_IN"/>
        </w:rPr>
        <w:t>परमेश्वर का एक सम्मानित प्रधान है</w:t>
      </w:r>
      <w:r>
        <w:rPr>
          <w:lang w:val="hi_IN" w:bidi="hi_IN"/>
        </w:rPr>
        <w:t xml:space="preserve">। हित्तियों ने पहचान लिया कि अब्राहम कोई साधारण विदेशी नहीं था, बल्कि वह था जिसे परमेश्वर की ओर से आशीष मिली थी। हमारी कब्रों में से जिसको तू चाहे उसमें अपने मृतक को गाड़ हम में से कोई तुझे अपनी कब्र के लेने से न रोकेगा" </w:t>
      </w:r>
      <w:r>
        <w:rPr>
          <w:b/>
          <w:lang w:val="hi_IN" w:bidi="hi_IN"/>
        </w:rPr>
        <w:t>अब्राहम खड़ा हुआ</w:t>
      </w:r>
      <w:r>
        <w:rPr>
          <w:lang w:val="hi_IN" w:bidi="hi_IN"/>
        </w:rPr>
        <w:t xml:space="preserve"> क्योंकि नगर के फाटक पर व्यापार बैठकर किया जाता था। अब्राहम खड़ा हुआ ताकि झुककर आधिकारिक निवेदन कर सकें, और सही ढंग से झुककर पूछने के लिए कहा, "चूंकि आप मेरी मदद करने के इच्छुक हैं, इसलिए कृपया सोहर के पुत्र </w:t>
      </w:r>
      <w:r>
        <w:rPr>
          <w:b/>
          <w:lang w:val="hi_IN" w:bidi="hi_IN"/>
        </w:rPr>
        <w:t>एप्रोन</w:t>
      </w:r>
      <w:r>
        <w:rPr>
          <w:lang w:val="hi_IN" w:bidi="hi_IN"/>
        </w:rPr>
        <w:t xml:space="preserve"> से कहें कि वह मुझे उसके खेत के अन्त में मकपेला की उसकी गुफा </w:t>
      </w:r>
      <w:r>
        <w:rPr>
          <w:b/>
          <w:lang w:val="hi_IN" w:bidi="hi_IN"/>
        </w:rPr>
        <w:t>खरीदने</w:t>
      </w:r>
      <w:r>
        <w:rPr>
          <w:lang w:val="hi_IN" w:bidi="hi_IN"/>
        </w:rPr>
        <w:t xml:space="preserve"> दे। कुछ अनुवादों में "खरीद" के बजाय "देना" क्रिया का उपयोग किया जा सकता है, जिसका अर्थ है "कीमत के लिए देना" या "बेचना।"</w:t>
      </w:r>
    </w:p>
    <w:p>
      <w:pPr/>
      <w:r>
        <w:rPr>
          <w:lang w:val="hi_IN" w:bidi="hi_IN"/>
        </w:rPr>
      </w:r>
      <w:r>
        <w:rPr>
          <w:lang w:val="hi_IN" w:bidi="hi_IN"/>
        </w:rPr>
        <w:t>एप्रोन ने अब्राहम को भूमि का स्वामित्व दिया। अब्राहम ने पूरी कीमत चुकाने की पेशकश 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24:1–14</w:t>
      </w:r>
      <w:r>
        <w:rPr>
          <w:lang w:val="hi_IN" w:bidi="hi_IN"/>
        </w:rPr>
      </w:r>
    </w:p>
    <w:p>
      <w:pPr>
        <w:pStyle w:val="Heading3"/>
      </w:pPr>
      <w:r>
        <w:rPr>
          <w:lang w:val="hi_IN" w:bidi="hi_IN"/>
        </w:rPr>
        <w:t>सुने और मन में रखें</w:t>
      </w:r>
    </w:p>
    <w:p>
      <w:pPr/>
      <w:r>
        <w:rPr>
          <w:lang w:val="hi_IN" w:bidi="hi_IN"/>
        </w:rPr>
      </w:r>
      <w:r>
        <w:rPr>
          <w:lang w:val="hi_IN" w:bidi="hi_IN"/>
        </w:rPr>
        <w:t>उत्पत्ति 24:1–14 को सुनें और इसे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सरल संस्करण में सुनें।</w:t>
      </w:r>
    </w:p>
    <w:p>
      <w:pPr/>
      <w:r>
        <w:rPr>
          <w:lang w:val="hi_IN" w:bidi="hi_IN"/>
        </w:rPr>
      </w:r>
      <w:r>
        <w:rPr>
          <w:lang w:val="hi_IN" w:bidi="hi_IN"/>
        </w:rPr>
        <w:t>पिछले भाग में, अब्राहम की पत्नी सारा की मृत्यु हो गई। अब्राहम सारा के शव को दफनाने के लिए अपने जन्म-भूमि वापस नहीं लाया। अब्राहम ने कनान में भूमि खरीदी ताकि उसके शव को एक गुफा में दफनाया जा सके। उत्पत्ति 24 एक ऐतिहासिक कथा है। कहानी अब्राहम से शुरू होती है लेकिन इसहाक के मुख्य पात्र के रूप में समाप्त होती है।</w:t>
      </w:r>
    </w:p>
    <w:p>
      <w:pPr/>
      <w:r>
        <w:rPr>
          <w:lang w:val="hi_IN" w:bidi="hi_IN"/>
        </w:rPr>
      </w:r>
      <w:r>
        <w:rPr>
          <w:lang w:val="hi_IN" w:bidi="hi_IN"/>
        </w:rPr>
        <w:t xml:space="preserve">अब्राहम एक बहुत बूढ़ा व्यक्ति था। प्रभु ने अब्राहम को सब बातों में </w:t>
      </w:r>
      <w:r>
        <w:rPr>
          <w:b/>
          <w:lang w:val="hi_IN" w:bidi="hi_IN"/>
        </w:rPr>
        <w:t>आशीष</w:t>
      </w:r>
      <w:r>
        <w:rPr>
          <w:lang w:val="hi_IN" w:bidi="hi_IN"/>
        </w:rPr>
        <w:t xml:space="preserve"> दी। इस पूरे अध्याय में आशीष देना एक महत्वपूर्ण विषय है। आशीष देने का अर्थ है "मदद करना, भला करना, एहसान करना।" यहाँ अब्राहम के लिए इसका अर्थ शारीरिक कल्याण और वित्तीय समृद्धि दोनों है।</w:t>
      </w:r>
    </w:p>
    <w:p>
      <w:pPr/>
      <w:r>
        <w:rPr>
          <w:lang w:val="hi_IN" w:bidi="hi_IN"/>
        </w:rPr>
      </w:r>
      <w:r>
        <w:rPr>
          <w:lang w:val="hi_IN" w:bidi="hi_IN"/>
        </w:rPr>
        <w:t>नीचे दिए गए प्रश्न पर चर्चा करने में कुछ समय बिताएँ: परमेश्वर ने अब्राहम को आशीष दी। आपकी संस्कृति में आशीष कैसे दिखती हैं? परमेश्वर की आशीष पारम्परिक या सांसारिक आशीष से कैसे अलग है?</w:t>
      </w:r>
    </w:p>
    <w:p>
      <w:pPr/>
      <w:r>
        <w:rPr>
          <w:lang w:val="hi_IN" w:bidi="hi_IN"/>
        </w:rPr>
      </w:r>
      <w:r>
        <w:rPr>
          <w:lang w:val="hi_IN" w:bidi="hi_IN"/>
        </w:rPr>
        <w:t>अब्राहम ने फैसला किया कि उसके पुत्र इसहाक के विवाह करने का समय आ गया है। कनान में रहने वाली स्थानीय स्त्रियाँ इसहाक के विवाह के योग्य नहीं थीं। स्थानीय लोग मूर्तियों की आराधना करते थे। अब्राहम चाहता था कि उसके वंशज केवल परमेश्वर की आराधना करें।</w:t>
      </w:r>
    </w:p>
    <w:p>
      <w:pPr/>
      <w:r>
        <w:rPr>
          <w:lang w:val="hi_IN" w:bidi="hi_IN"/>
        </w:rPr>
      </w:r>
      <w:r>
        <w:rPr>
          <w:lang w:val="hi_IN" w:bidi="hi_IN"/>
        </w:rPr>
        <w:t>अब्राहम ने अपने घर के सबसे पुराने और सबसे विश्वसनीय प्रधान दास से कहा कि वह अब्राहम के देश में वापस जा कर उसके रिश्तेदारों में से इसहाक के लिए पत्नी खोजे। कुछ टीकाकार कहते हैं कि दास एलीएजेर था जिसका उल्लेख पहले उत्पत्ति की पुस्तक में किया गया था। अब्राम ने परमेश्वर से पूछा कि जब उसका कोई वारिस ही नहीं है, तो प्रतिफल का क्या लाभ है? उसका दास एलीएजेर उसका वारिस होगा। शास्त्र यह नहीं कहता कि एलीएजेर वही पुरुष है जो इस कहानी में दास था। अब्राहम ने दास से कहा कि वह गवाह के रूप में परमेश्वर के सामने शपथ ले। अब्राहम ने परमेश्वर को स्वर्ग और पृथ्वी का परमेश्वर कहा। यह किसी भी अनुवाद में स्पष्ट होना चाहिए कि जिससे पाठक या श्रोता यह न सोचें कि अब्राहम दो अलग-अलग ईश्वरों की बात कर रहा है। यह शपथ एक गम्भीर और प्रतीकात्मक संकेत था। अब्राहम ने अपने दास से कहा कि वह अपना हाथ अब्राहम की जाँघ के नीचे रखे। यह एक विनम्र, लाक्षणिक तरीका था जो अब्राहम के जननांगों के क्षेत्र को दर्शाता था। यह इशारा अब्राहम के परिवार की भविष्य की पीढ़ियों का प्रतिनिधित्व करता था। इस शपथ ने दास पर बोझ डाला। यदि विश्वसनीय दास शपथ तोड़ता है, तो परमेश्वर उसे सजा देगा। दास को चिंता थी कि कहीं वह स्त्री उसके साथ लौटने से इंकार न कर दे। यदि दास को जो स्त्री मिले वह दास के साथ जाने को तैयार नहीं हो, तो दास शपथ से मुक्त हो जाएगा। दास ने यह भी पूछा कि क्या इसहाक उसके साथ जा सकता है। अब्राहम ने इसहाक को भेजने से इनकार कर दिया। अब्राहम ने जोर देकर कहा कि "प्रभु परमेश्वर, स्वर्ग के परमेश्वर ने अब्राहम के वंशजों से इस भूमि की प्रतिज्ञा की थी।" अब्राहम अभी भी एक मात्र जीवते परमेश्वर से बात कर रहा है। अब्राहम ने दास से प्रतिज्ञा की कि परमेश्वर अपने दूत को दास के सामने भेजेगा ताकि वह उपयुक्त स्त्री को खोजे। परमेश्वर का दूत परमेश्वर का प्रतिनिधित्व या प्रकटीकरण है, लेकिन स्वयं परमेश्वर नहीं। परमेश्वर इतना पवित्र है कि कोई भी परमेश्वर को देख कर जीवित नहीं रह सकता था। दास परमेश्वर को देख कर जीवित नहीं रह पाएगा।</w:t>
      </w:r>
    </w:p>
    <w:p>
      <w:pPr/>
      <w:r>
        <w:rPr>
          <w:lang w:val="hi_IN" w:bidi="hi_IN"/>
        </w:rPr>
      </w:r>
      <w:r>
        <w:rPr>
          <w:lang w:val="hi_IN" w:bidi="hi_IN"/>
        </w:rPr>
        <w:t>दास ने शपथ लेने के बाद दस ऊँटों पर बहुत से उपहार लाद दिए। ऊँट एक बहुत बड़ा और मूल्यवान बोझा ढोने वाला पशु है, जो लम्बी दूरी तक भारी सामान ले जा सकता है। यात्रा के दौरान इसे ज्यादा पानी की आवश्यकता नहीं होती है। ऊँट और उपहार दुल्हन की कीमत का हिस्सा थे ताकि दुल्हन के परिवार के साथ विवाह की व्यवस्था की जा सके। दास स्त्री को दासी की तरह नहीं खरीद रहा था। विवाह की व्यवस्था करने के लिए, दूल्हे के परिवार को दुल्हन की कीमत देनी होती है, जबकि दुल्हन का परिवार दहेज देता है।</w:t>
      </w:r>
    </w:p>
    <w:p>
      <w:pPr/>
      <w:r>
        <w:rPr>
          <w:lang w:val="hi_IN" w:bidi="hi_IN"/>
        </w:rPr>
      </w:r>
      <w:r>
        <w:rPr>
          <w:lang w:val="hi_IN" w:bidi="hi_IN"/>
        </w:rPr>
        <w:t>रुकें और चर्चा करें: एक ऊँट की तस्वीर दिखाएँ। ऊँटों के काफिले की एक तस्वीर दिखाएँ। आपकी संस्कृति में लोग विवाह की व्यवस्था कैसे करते हैं? क्या दुल्हन की कीमत शामिल है और यदि हाँ, तो इसकी व्यवस्था कैसे की जाती है?</w:t>
      </w:r>
    </w:p>
    <w:p>
      <w:pPr/>
      <w:r>
        <w:rPr>
          <w:lang w:val="hi_IN" w:bidi="hi_IN"/>
        </w:rPr>
      </w:r>
      <w:r>
        <w:rPr>
          <w:lang w:val="hi_IN" w:bidi="hi_IN"/>
        </w:rPr>
        <w:t>अब्राहम की जन्म-भूमि तक आठ सौ किलोमीटर की यात्रा में कम से कम एक महीने का समय लगा होगा। दास उस शहर के बाहर पहुँचा जहाँ अब्राहम का भाई नाहोर रहता था। शहर शायद हारान था, जो आज का उत्तरी इराक है। इस क्षेत्र को दो नदियों के देश के रूप में जाना जाता था। दास पानी के कुएँ के पास रुक गया, उसने ऊँटों को बैठा दिया ताकि वे विश्राम कर सकें और उन्हें पानी दिया जा सके। पानी का स्रोत एक सोता और एक कुँआ दोनों था। जब पानी भरपूर और सतह के पास होता है, तो इसे एक सोता माना जाता है। सूखे महीनों में, सतह के नीचे से एक कुएँ से पानी निकाला जाता था। पानी का यह स्रोत शहर के बाहर था इसलिए पशुओं के झुण्ड आसानी से पहुँच सकते थे। यह शाम का समय था। यह वह समय भी है जब शहर से युवतियाँ पानी भरने आएँगी। मध्य पूर्व के सूखे क्षेत्रो में पानी एक दुर्लभ और महत्वपूर्ण चीज है। यह सामान्य बात रही होगी कि कुआं यात्रियों और स्थानीय लोगों के लिए एक बैठक का स्थान रहा होगा।</w:t>
      </w:r>
    </w:p>
    <w:p>
      <w:pPr/>
      <w:r>
        <w:rPr>
          <w:lang w:val="hi_IN" w:bidi="hi_IN"/>
        </w:rPr>
      </w:r>
      <w:r>
        <w:rPr>
          <w:lang w:val="hi_IN" w:bidi="hi_IN"/>
        </w:rPr>
        <w:t>रुकें और चर्चा करें: क्या आपकी संस्कृति में लोग गम्भीर शपथ लेते हैं? वे ये शपथ किस बारे में लेते हैं? इन रीति-रिवाजों का वर्णन करें। कौन भाग लेता है? शपथ कैसे पूरी की जाती है? आपकी संस्कृति में पुरुष के जननांगों को संदर्भित करने का वह विनम्र तरीका क्या है जिसे कलीसिया में पढ़ा जा सकता है या पुरुष और स्त्री दोनों द्वारा सुना जा सकता है? क्या आपकी संस्कृति में कुएं स्वाभाविक बैठक का स्थान होते हैं? क्या लोगों का ऐसे स्थान पर इकट्ठा होना अजीब होगा? आपके क्षेत्र में पानी के महत्वपूर्ण स्रोत क्या हैं?</w:t>
      </w:r>
    </w:p>
    <w:p>
      <w:pPr/>
      <w:r>
        <w:rPr>
          <w:lang w:val="hi_IN" w:bidi="hi_IN"/>
        </w:rPr>
      </w:r>
      <w:r>
        <w:rPr>
          <w:lang w:val="hi_IN" w:bidi="hi_IN"/>
        </w:rPr>
        <w:t>एक नक्शा देखें जिसमें हारान और हिद्देकेल और फरात नदियाँ शामिल हैं। इसे आज उत्तरी इराक के रूप में जाना जाता है।</w:t>
      </w:r>
    </w:p>
    <w:p>
      <w:pPr/>
      <w:r>
        <w:rPr>
          <w:lang w:val="hi_IN" w:bidi="hi_IN"/>
        </w:rPr>
      </w:r>
      <w:r>
        <w:rPr>
          <w:lang w:val="hi_IN" w:bidi="hi_IN"/>
        </w:rPr>
        <w:t>दास ने यहोवा परमेश्वर, अपने स्वामी के परमेश्वर से प्रार्थना की कि वह उसे उसी दिन दुल्हन को खोजने में सफलता दे। दास ने परमेश्वर से एक अनौपचारिक और व्यक्तिगत प्रार्थना की। दास ने यहोवा से प्रार्थना की कि वह प्रेमपूर्ण दया दिखाए। यह शब्द, प्रेमपूर्ण दयालु, विश्वासयोग्यता और प्रेम को दर्शाता है जो परमेश्वर और अब्राहम के बीच वाचा के रिश्ते में पाया जाता है। दास ने परमेश्वर से दो विशिष्ट संकेत मांगे ताकि इसहाक की भविष्य की पत्नी का निर्धारण किया जा सके। कन्या आतिथ्य की रीति का सम्मान करेगी और अजनबी को पानी पीने के लिए देगी। फिर वह एक कदम आगे जाकर और स्वेच्छा से दस ऊँटों को भी पानी देगी। दास शाम को वहाँ पहुँचा। यह वह समय है जब युवतियाँ कुएँ पर जाएँगी। उस संस्कृति में, अपने घर और पशुओं के झुण्ड के लिए पानी भरना युवा अविवाहित स्त्रीओं का काम होता था। युवतियाँ मटके उठाए हुए थीं, जो मिट्टी से बने घड़े जैसे बर्तन होते थे, जिनमें पानी रखा जाता था। उनमें ग्यारह लीटर से अधिक पानी नहीं समाता था।</w:t>
      </w:r>
    </w:p>
    <w:p>
      <w:pPr/>
      <w:r>
        <w:rPr>
          <w:lang w:val="hi_IN" w:bidi="hi_IN"/>
        </w:rPr>
      </w:r>
      <w:r>
        <w:rPr>
          <w:lang w:val="hi_IN" w:bidi="hi_IN"/>
        </w:rPr>
        <w:t>रुकें और चर्चा करें कि आपकी संस्कृति में हार्दिक प्रार्थना कैसी होती है।</w:t>
      </w:r>
    </w:p>
    <w:p>
      <w:pPr/>
      <w:r>
        <w:rPr>
          <w:lang w:val="hi_IN" w:bidi="hi_IN"/>
        </w:rPr>
      </w:r>
      <w:r>
        <w:rPr>
          <w:lang w:val="hi_IN" w:bidi="hi_IN"/>
        </w:rPr>
        <w:t>दास के साथ दूसरे दास भी थे। इसका उल्लेख बाद में कहानी में किया गया है। यदि वह अकेला यात्रा करता तो दस ऊँटों को संभालना बहुत कठिन होता। वह चोरों के लिए एक आसान निशाना हो सकता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कहानी में तीन दृश्य हैं। </w:t>
      </w:r>
    </w:p>
    <w:p>
      <w:pPr/>
      <w:r>
        <w:rPr>
          <w:lang w:val="hi_IN" w:bidi="hi_IN"/>
        </w:rPr>
      </w:r>
      <w:r>
        <w:rPr>
          <w:b/>
          <w:lang w:val="hi_IN" w:bidi="hi_IN"/>
        </w:rPr>
        <w:t>पहला दृश्य:</w:t>
      </w:r>
      <w:r>
        <w:rPr>
          <w:lang w:val="hi_IN" w:bidi="hi_IN"/>
        </w:rPr>
        <w:t xml:space="preserve"> अब्राहम एक बहुत बूढ़ा व्यक्ति है। उसने निर्णय लिया कि अब उनके बेटे इसहाक का विवाह करने का समय आ गया है। स्थानीय मूर्तिपूजक कनानी स्त्रियाँ उपयुक्त नहीं थीं। अब्राहम ने अपने सबसे विश्वसनीय दास से कहा कि वह अब्राहम के देश में वापस जा कर इसहाक के लिए एक पत्नी खोजे। अब्राहम ने दास से कहा कि वह परमेश्वर को साक्षी मानकर पवित्र शपथ ले। दास ने स्वीकार किया और शपथ ली।</w:t>
      </w:r>
    </w:p>
    <w:p>
      <w:pPr/>
      <w:r>
        <w:rPr>
          <w:lang w:val="hi_IN" w:bidi="hi_IN"/>
        </w:rPr>
      </w:r>
      <w:r>
        <w:rPr>
          <w:b/>
          <w:lang w:val="hi_IN" w:bidi="hi_IN"/>
        </w:rPr>
        <w:t>दूसरा दृश्य:</w:t>
      </w:r>
      <w:r>
        <w:rPr>
          <w:lang w:val="hi_IN" w:bidi="hi_IN"/>
        </w:rPr>
        <w:t xml:space="preserve"> दास यात्रा के लिए तैयारी करता है। अब्राहम की ओर से, दास दस ऊँट तैयार करता है जिनमें से प्रत्येक में भावी दुल्हन के परिवार के लिए उपहार होते हैं। दास ने अब्राहम के जन्म-भूमि तक पहुँचने के लिए एक महीने और आठ सौ किलोमीटर की यात्रा की।</w:t>
      </w:r>
    </w:p>
    <w:p>
      <w:pPr/>
      <w:r>
        <w:rPr>
          <w:lang w:val="hi_IN" w:bidi="hi_IN"/>
        </w:rPr>
      </w:r>
      <w:r>
        <w:rPr>
          <w:b/>
          <w:lang w:val="hi_IN" w:bidi="hi_IN"/>
        </w:rPr>
        <w:t>तीसरा दृश्य:</w:t>
      </w:r>
      <w:r>
        <w:rPr>
          <w:lang w:val="hi_IN" w:bidi="hi_IN"/>
        </w:rPr>
        <w:t xml:space="preserve"> दास उस नगर के ठीक बाहर पहुँचा जहाँ अब्राहम का भाई नाहोर रहता था। दास समुदाय के कुएँ पर रुका ताकि आराम कर सके और ऊँटों को पानी पिला सके। कुएँ पर, दास ने परमेश्वर से दो विशिष्ट संकेतों के लिए प्रार्थना की ताकि वह जान सके कि परमेश्वर ने इसहाक के लिए किस स्त्री को चुना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इसहाक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को कालानुक्रम चलते हुए और प्रत्येक दृश्य में उन बातों पर चर्चा करें या अभिनय करें जो कहानी को पूरी तरह समझने के लिए महत्वपूर्ण हैं।</w:t>
      </w:r>
    </w:p>
    <w:p>
      <w:pPr/>
      <w:r>
        <w:rPr>
          <w:lang w:val="hi_IN" w:bidi="hi_IN"/>
        </w:rPr>
      </w:r>
      <w:r>
        <w:rPr>
          <w:lang w:val="hi_IN" w:bidi="hi_IN"/>
        </w:rPr>
        <w:t>यह याद रखना महत्वपूर्ण है कि यह कहानी तब शुरू होती है जब अब्राहम एक बहुत बूढ़ा व्यक्ति है। परमेश्वर ने उसे हर तरह से आशीष दी है। दृश्य अधिक स्पष्ट हो सकता है यदि आप शुरुआत में कुछ पृष्ठभूमि की जानकारी साझा करते हैं जो बाद में कहानी में दिखाई देती है। अब्राहम दृढ़ संकल्पित है कि उसके पूर्वज कनान देश में रहें जिसकी प्रतिज्ञा परमेश्वर ने अब्राहम से की थी। अब्राहम ने फैसला किया कि उसके पुत्र इसहाक के विवाह करने का समय आ गया है। स्थानीय स्त्रियाँ मूर्तिपूजक थीं और इसहाक के लिए उपयुक्त नहीं थीं। अब्राहम ने अपने सबसे विश्वसनीय दास से कहा कि इसहाक के लिए उपयुक्त पत्नी की तलाश में अब्राहम के जन्म-भूमि में जाए। यह याद रखना महत्वपूर्ण है कि पवित्र शास्त्र इस दास का नाम नहीं देता है।</w:t>
      </w:r>
    </w:p>
    <w:p>
      <w:pPr/>
      <w:r>
        <w:rPr>
          <w:lang w:val="hi_IN" w:bidi="hi_IN"/>
        </w:rPr>
      </w:r>
      <w:r>
        <w:rPr>
          <w:lang w:val="hi_IN" w:bidi="hi_IN"/>
        </w:rPr>
        <w:t>यह अनुरोध दास के लिए इतना गम्भीर था कि अब्राहम ने दास को यह शपथ दिलाई कि वह परमेश्वर को साक्षी मानकर अब्राहम के जन्म-भूमि से एक स्त्री लाए। शपथ विधि में दास को अब्राहम के जननांग स्थान पर अपना हाथ रखना था। यह इशारा अब्राहम के भविष्य के वंशजों का प्रतिनिधित्व करता है। बाइबल पाठ की तरह, समूह को शपथ के लिए अब्राहम के जननांगों के क्षेत्र को कहने के लिए एक विनम्रता शब्द या अप्रत्यक्ष तरीका चुनना चाहिए। यदि दास शपथ तोड़ता है, तो परमेश्वर उसे सजा देगा। यदि दास को जो स्त्री मिले वह दास के साथ जाने को तैयार नहीं हो, तो दास शपथ से मुक्त हो जाएगा। दास ने यह भी पूछा कि क्या इसहाक उसके साथ जा सकता है। अब्राहम ने इसहाक को भेजने से इनकार कर दिया। अब्राहम ने कहा, "परमेश्वर यहोवा ने, मुझे मेरी जन्म-भूमि से इस देश में ले आए और शपथ ली कि वह यह देश मेरे वंशजों को देंगे। यहोवा का दूत तुम्हारे आगे-आगे चलेगा और तुम वहाँ मेरे बेटे के लिए एक पत्नी ढूंढ़ोगे।” अब्राहम चाहता था कि इसहाक उस भूमि पर रहे, जिसकी परमेश्वर ने प्रतिज्ञा की थी।</w:t>
      </w:r>
    </w:p>
    <w:p>
      <w:pPr/>
      <w:r>
        <w:rPr>
          <w:lang w:val="hi_IN" w:bidi="hi_IN"/>
        </w:rPr>
      </w:r>
      <w:r>
        <w:rPr>
          <w:lang w:val="hi_IN" w:bidi="hi_IN"/>
        </w:rPr>
        <w:t>यह याद रखना महत्वपूर्ण है कि दास ऊँट और अन्य उपहार तैयार करता है जो दुल्हन की कीमत हैं। अब्राहम के जन्म-भूमि जाने की यात्रा लम्बी थी जिसके लिए तैयारी की आवश्यकता थी।</w:t>
      </w:r>
    </w:p>
    <w:p>
      <w:pPr/>
      <w:r>
        <w:rPr>
          <w:lang w:val="hi_IN" w:bidi="hi_IN"/>
        </w:rPr>
      </w:r>
      <w:r>
        <w:rPr>
          <w:lang w:val="hi_IN" w:bidi="hi_IN"/>
        </w:rPr>
        <w:t>दास, ऊँटों के चालक और काफ़िला उस नगर में पहुँचे जहाँ अब्राहम का भाई, नाहोर रहता था। वह नगर में प्रवेश करने से पहले रुक गया, और नगर के ठीक बाहर पानी के सोते पर ठहरा। उसने ऊँटों को पानी के सोते के पास आराम करने के लिए बैठाया। दास ने प्रार्थना करना शुरू किया कि परमेश्वर उसी दिन इसहाक की पत्नी का चुनाव करे। यह महत्वपूर्ण है कि दास स्त्री को नहीं चुनता है। दास ने प्रार्थना की कि परमेश्वर उसे बताए कि परमेश्वर ने इसहाक के लिए किसे चुना है। दास ने दो चिन्ह माँगे। पहला यह था कि कुँवारी स्त्री दास को पानी पिलाएगी जैसा कि उसके लोगों के बीच प्रथा है। दास पीने के लिए पानी माँगेगा। वह उत्तर देगी, "हाँ" और ऊँटों को भी पानी पिलाने की पेशकश करेगी। यह याद रखना महत्वपूर्ण है कि दास ने परमेश्वर के साथ प्रार्थना वार्तालाप की। इस विशिष्ट प्रार्थना का उत्तर अब्राहम के लिए परमेश्वर के विश्वासयोग्य प्रेम को दर्शाता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दास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परमेश्वर ने अब्राहम को हर तरह से आशीष दी और अब अब्राहम एक बहुत बूढ़ा व्यक्ति था। अब्राहम ने फैसला किया कि उसके पुत्र इसहाक के विवाह करने का समय आ गया है। अब्राहम ने अपने घर के सबसे विश्वसनीय दास से बात किया। अब्राहम ने दास को स्थिति समझाई। अब्राहम ने अपने दास से कहा, "मैं चाहता हूँ कि तू शपथ खा कि तू मेरे देश में मेरे रिश्तेदारों में से इसहाक के लिए एक पत्नी खोज कर लाएगा। अपना हाथ मेरी जाँघ के नीचे रख कर परमेश्वर के सामने पवित्र शपथ खा। इन मूर्तिपूजकों में से पत्नी न चुनना।"</w:t>
      </w:r>
    </w:p>
    <w:p>
      <w:pPr/>
      <w:r>
        <w:rPr>
          <w:lang w:val="hi_IN" w:bidi="hi_IN"/>
        </w:rPr>
      </w:r>
      <w:r>
        <w:rPr>
          <w:lang w:val="hi_IN" w:bidi="hi_IN"/>
        </w:rPr>
        <w:t>अभिनय को रोकें: "अब्राहम, आप कैसा महसूस कर रहे हैं?" आप यह बातें सुन सकते हैं, "मैं खुश हूँ क्योंकि परमेश्वर ने मुझे हर तरह से आशीष दी है! "धन्यवादी हूँ कि मुझे वह पुत्र इसहाक मिला जिसका परमेश्वर ने मुझसे वादा किया था।" "विचारशील। इसहाक को एक पत्नी की आवश्यकता है।" "चिंतित हूँ, मुझे आशा है कि मेरा विश्वसनीय दास इस अनुरोध को सही ढंग से पूरा करेगा।" "शांति में। परमेश्वर मुझसे और मेरे वंशजों से अपनी प्रतिज्ञा पूरी करेगा।" "दास, आप कैसा महसूस कर रहे हैं?" आप ऐसी बातें सुन सकते हैं, जैसे "खुशी, हाँ, यह समय है कि इसहाक विवाह करता है और एक परिवार शुरू करता है।" "तनावग्रस्त, वाह, यह बहुत बड़ी जिम्मेदारी है। "प्रभु मेरी सहायता करें, मुझे सही कन्या के पास ले जाएँ।" "अजीब। मेरे स्वामी ने मुझसे कहा कि उसे वहाँ छूऊँ?" अभिनय को फिर से शुरू करें।</w:t>
      </w:r>
    </w:p>
    <w:p>
      <w:pPr/>
      <w:r>
        <w:rPr>
          <w:lang w:val="hi_IN" w:bidi="hi_IN"/>
        </w:rPr>
      </w:r>
      <w:r>
        <w:rPr>
          <w:lang w:val="hi_IN" w:bidi="hi_IN"/>
        </w:rPr>
        <w:t>दास ने अब्राहम से कहा, "यदि स्त्री मेरे साथ नहीं आना चाहे तो क्या होगा? क्या मुझे इसहाक को वहाँ वापस ले जाना चाहिए?" अब्राहम ने उत्तर दिया, "नहीं, मेरे पुत्र को मेरे देश में वापस मत ले जाना। परमेश्वर और स्वर्ग ने मुझसे बात की और कहा कि उसने मेरे वंशजों से इस देश की प्रतिज्ञा की है। वह अपने दूत को तेरे सामने भेजेगा और सही स्त्री को खोजने में तेरी सहायता करेगा। यदि स्त्री तेरे साथ आने को तैयार नहीं है, तो तू शपथ से मुक्त हो जाएगा। मेरे पुत्र को वहाँ नहीं ले जाना।" फिर दास ने दस ऊँट और अन्य उपहार लिए जिनका उपयोग दुल्हन की कीमत के लिए इस्तमाल किये जाने थे।</w:t>
      </w:r>
    </w:p>
    <w:p>
      <w:pPr/>
      <w:r>
        <w:rPr>
          <w:lang w:val="hi_IN" w:bidi="hi_IN"/>
        </w:rPr>
      </w:r>
      <w:r>
        <w:rPr>
          <w:lang w:val="hi_IN" w:bidi="hi_IN"/>
        </w:rPr>
        <w:t>अभिनय को रोकें: "अब्राहम, आप कैसा महसूस कर रहे हैं?" आप ऐसी बातें सुन सकते हैं, जैसे "मुझे खुशी है कि मेरे दास ने यह प्रश्न पूछा है। अब वह जानता है कि मैं क्या आशा करता हूँ। "धन्यवादी हूँ कि मेरा एक विश्वसनीय दास है।" "आभारी हूँ, मैं इसहाक की भविष्य की पत्नी के लिए इतनी बड़ी दुल्हन की कीमत दे सकता हूँ।" "शांति में। परमेश्वर मुझसे और मेरे वंशजों से अपनी प्रतिज्ञा पूरी करेगा।" "दास, आप कैसा महसूस कर रहे हैं?" आप ऐसी बातें सुन सकते हैं, जैसे "तनावग्रस्त, यह एक महत्वपूर्ण काम है। प्रभु मेरी सहायता करें!" "खुशी, हाँ, मुझे अपने स्वामी अब्राहम की सेवा इस तरह करने का अवसर मिला।" "आत्मविश्वास। परमेश्वर का दूत मेरे सामने चल रहा है। मुझे चिंता करने की कोई बात नहीं है।" अभिनय को फिर से शुरू करें।</w:t>
      </w:r>
    </w:p>
    <w:p>
      <w:pPr/>
      <w:r>
        <w:rPr>
          <w:lang w:val="hi_IN" w:bidi="hi_IN"/>
        </w:rPr>
      </w:r>
      <w:r>
        <w:rPr>
          <w:lang w:val="hi_IN" w:bidi="hi_IN"/>
        </w:rPr>
        <w:t>दास ने लम्बी यात्रा की। वह उस शहर के ठीक बाहर पहुँचा जहाँ अब्राहम का भाई नाहोर रहता था। उसने अपने ऊँटों को कुएँ पर रोका ताकि वे आराम कर सके और पानी पी सकें।</w:t>
      </w:r>
    </w:p>
    <w:p>
      <w:pPr/>
      <w:r>
        <w:rPr>
          <w:lang w:val="hi_IN" w:bidi="hi_IN"/>
        </w:rPr>
      </w:r>
      <w:r>
        <w:rPr>
          <w:lang w:val="hi_IN" w:bidi="hi_IN"/>
        </w:rPr>
        <w:t>यहाँ, दास ने परमेश्वर से प्रार्थना की और परमेश्वर से दो विशिष्ट बातें माँगी। पहले दास ने परमेश्वर से कहा, "हे परमेश्वर जिसे तूने इसहाक के लिए चुना है, वह मुझे पानी देगी। फिर, वही स्त्री मेरे दस ऊँटों को पानी पिलाने की पेशकश करेगी। यदि ऐसा होता है, तो मैं जान लूँगा कि तू अब्राहम के प्रति अपना प्रेम बनाए हुए है।</w:t>
      </w:r>
    </w:p>
    <w:p>
      <w:pPr/>
      <w:r>
        <w:rPr>
          <w:lang w:val="hi_IN" w:bidi="hi_IN"/>
        </w:rPr>
      </w:r>
      <w:r>
        <w:rPr>
          <w:lang w:val="hi_IN" w:bidi="hi_IN"/>
        </w:rPr>
        <w:t>अभिनय को रोकें: "दास, आप कैसा महसूस कर रहे हैं?" आप ऐसी बातें सुन सकते हैं, जैसे "थक गया। यह ऊँट पर सवार होकर एक लम्बी और कठिन यात्रा थी।" "खुशी, यहाँ आना अच्छा है और यह देखना कि परमेश्वर क्या करता है।" "तनावग्रस्त, वाह, यह बहुत बड़ी जिम्मेदारी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सरल संस्करण में सुनें।</w:t>
      </w:r>
    </w:p>
    <w:p>
      <w:pPr/>
      <w:r>
        <w:rPr>
          <w:lang w:val="hi_IN" w:bidi="hi_IN"/>
        </w:rPr>
      </w:r>
      <w:r>
        <w:rPr>
          <w:lang w:val="hi_IN" w:bidi="hi_IN"/>
        </w:rPr>
        <w:t xml:space="preserve">अब्राहम बहुत बूढ़ा था। </w:t>
      </w:r>
      <w:r>
        <w:rPr>
          <w:b/>
          <w:lang w:val="hi_IN" w:bidi="hi_IN"/>
        </w:rPr>
        <w:t>परमेश्वर ने अब्राहम को हर तरह से आशीष दी</w:t>
      </w:r>
      <w:r>
        <w:rPr>
          <w:lang w:val="hi_IN" w:bidi="hi_IN"/>
        </w:rPr>
        <w:t xml:space="preserve">। </w:t>
      </w:r>
      <w:r>
        <w:rPr>
          <w:b/>
          <w:lang w:val="hi_IN" w:bidi="hi_IN"/>
        </w:rPr>
        <w:t>आशीष</w:t>
      </w:r>
      <w:r>
        <w:rPr>
          <w:lang w:val="hi_IN" w:bidi="hi_IN"/>
        </w:rPr>
        <w:t xml:space="preserve"> शब्द मुख्य शब्दावली में पाया जा सकता है। अब्राहम ने अपने </w:t>
      </w:r>
      <w:r>
        <w:rPr>
          <w:b/>
          <w:lang w:val="hi_IN" w:bidi="hi_IN"/>
        </w:rPr>
        <w:t>सबसे विश्वसनीय दास</w:t>
      </w:r>
      <w:r>
        <w:rPr>
          <w:lang w:val="hi_IN" w:bidi="hi_IN"/>
        </w:rPr>
        <w:t xml:space="preserve"> से कहा कि वह अब्राहम के देश में वापस जा कर अब्राहम के पुत्र इसहाक के लिए एक पत्नी खोजे। दास का नाम नहीं दिया गया था। उसे अब्राहम के परिवार की एक स्त्री से इसहाक का विवाह तय करना था। अब्राहम ने दास से कहा कि वह अपना हाथ अब्राहम की जाँघ के नीचे रखकर </w:t>
      </w:r>
      <w:r>
        <w:rPr>
          <w:b/>
          <w:lang w:val="hi_IN" w:bidi="hi_IN"/>
        </w:rPr>
        <w:t>परमेश्वर के सामने शपथ ले</w:t>
      </w:r>
      <w:r>
        <w:rPr>
          <w:lang w:val="hi_IN" w:bidi="hi_IN"/>
        </w:rPr>
        <w:t>। यह प्रतीकात्मक इशारा, जो अब्राहम के जननांगों के क्षेत्र को छूता है, एक पुरानी रीति रिवाज थी जिसका अर्थ है कि अब्राहम ने अपने वंशजों पर महत्वपूर्ण दास पर भरोसा किया। यदि दास शपथ तोड़ता, तो परमेश्वर उसे दण्ड देता।</w:t>
      </w:r>
    </w:p>
    <w:p>
      <w:pPr/>
      <w:r>
        <w:rPr>
          <w:lang w:val="hi_IN" w:bidi="hi_IN"/>
        </w:rPr>
      </w:r>
      <w:r>
        <w:rPr>
          <w:lang w:val="hi_IN" w:bidi="hi_IN"/>
        </w:rPr>
        <w:t xml:space="preserve">दास ने अब्राहम से कहा, "यदि स्त्री मेरे साथ नहीं आना चाहे तो क्या होगा? क्या मुझे इसहाक को वहाँ वापस ले जाना चाहिए?" अब्राहम ने उत्तर दिया, "नहीं, मेरे पुत्र को मेरे देश में वापस मत ले जाना। स्वर्ग और पृथ्वी के परमेश्वर ने मुझसे बात की और कहा कि उसने मेरे वंशजों से इस भूमि की प्रतिज्ञा की है। वह </w:t>
      </w:r>
      <w:r>
        <w:rPr>
          <w:b/>
          <w:lang w:val="hi_IN" w:bidi="hi_IN"/>
        </w:rPr>
        <w:t>प्रभु अपने दूत</w:t>
      </w:r>
      <w:r>
        <w:rPr>
          <w:lang w:val="hi_IN" w:bidi="hi_IN"/>
        </w:rPr>
        <w:t xml:space="preserve"> को तेरे सामने भेजेगा और सही स्त्री को खोजने में तेरी सहायता करेगा।" कृपया मुख्य शब्दावली देखें। यहाँ दूत का प्रयोग उस दूत के लिए नहीं है जो परमेश्वर की सेवा करता है। यह परमेश्वर का प्रकट होना है। यह व्यक्तिगत रूप से परमेश्वर नहीं है क्योंकि कोई भी परमेश्वर को देख कर जीवित नहीं रह सकता है। यदि स्त्री तेरे साथ आने को तैयार नहीं है, तो तू शपथ से मुक्त हो जाएगा। मेरे पुत्र को वहाँ नहीं ले जाना।" फिर दास ने शपथ खाई।</w:t>
      </w:r>
    </w:p>
    <w:p>
      <w:pPr/>
      <w:r>
        <w:rPr>
          <w:lang w:val="hi_IN" w:bidi="hi_IN"/>
        </w:rPr>
      </w:r>
      <w:r>
        <w:rPr>
          <w:lang w:val="hi_IN" w:bidi="hi_IN"/>
        </w:rPr>
        <w:t xml:space="preserve">दास ने अब्राहम के दस </w:t>
      </w:r>
      <w:r>
        <w:rPr>
          <w:b/>
          <w:lang w:val="hi_IN" w:bidi="hi_IN"/>
        </w:rPr>
        <w:t>ऊँटों</w:t>
      </w:r>
      <w:r>
        <w:rPr>
          <w:lang w:val="hi_IN" w:bidi="hi_IN"/>
        </w:rPr>
        <w:t xml:space="preserve"> को लिया और उन पर </w:t>
      </w:r>
      <w:r>
        <w:rPr>
          <w:b/>
          <w:lang w:val="hi_IN" w:bidi="hi_IN"/>
        </w:rPr>
        <w:t>अच्छे उपहार</w:t>
      </w:r>
      <w:r>
        <w:rPr>
          <w:lang w:val="hi_IN" w:bidi="hi_IN"/>
        </w:rPr>
        <w:t xml:space="preserve"> लाद दिए। अब्राहम ने उसे अनुमति दी। ऊँट बड़े बोझा ढोने वाले पशु हैं और बहुत मूल्यवान होते हैं। उपहारों के साथ, उन्हें युवती के परिवार को दुल्हन की कीमत के रूप में पेश किया जाएगा। यह रिवाज एक स्त्री को खरीदने के लिए नहीं है। वह दासी नहीं है। यह परिवार के प्रति सम्मान का उपहार है, जिससे यह दिखाया जाता है कि भविष्य में परिवार उस स्त्री के लिए प्रावधान कर सकेगा। दास अरम्नहरैम शहर के बाहर पहुँचा जहाँ अब्राहम का भाई नाहोर रहता था। यह मेसोपोटामिया के हारान क्षेत्र में था। आज यह उत्तरी इराक में है।</w:t>
      </w:r>
    </w:p>
    <w:p>
      <w:pPr/>
      <w:r>
        <w:rPr>
          <w:lang w:val="hi_IN" w:bidi="hi_IN"/>
        </w:rPr>
      </w:r>
      <w:r>
        <w:rPr>
          <w:lang w:val="hi_IN" w:bidi="hi_IN"/>
        </w:rPr>
        <w:t xml:space="preserve">इस शहर के ठीक बाहर, दास </w:t>
      </w:r>
      <w:r>
        <w:rPr>
          <w:b/>
          <w:lang w:val="hi_IN" w:bidi="hi_IN"/>
        </w:rPr>
        <w:t>सामुदायिक कुएँ</w:t>
      </w:r>
      <w:r>
        <w:rPr>
          <w:lang w:val="hi_IN" w:bidi="hi_IN"/>
        </w:rPr>
        <w:t xml:space="preserve"> पर रुका और ऊँटों को बैठा दिया। वह शाम का समय था जब शहर से युवतीयाँ पानी भरने आएँगी। दास ने ऊँटों को पानी के कुएँ के पास ठहराया। यह एक सूखी और शुष्क भूमि है जिसके सीमित स्रोत हैं। जलस्रोत एक सोता भी था जहाँ पानी सतह पर आता था, और एक कुआँ भी था जब सोता सूख जाता था।</w:t>
      </w:r>
    </w:p>
    <w:p>
      <w:pPr/>
      <w:r>
        <w:rPr>
          <w:lang w:val="hi_IN" w:bidi="hi_IN"/>
        </w:rPr>
      </w:r>
      <w:r>
        <w:rPr>
          <w:lang w:val="hi_IN" w:bidi="hi_IN"/>
        </w:rPr>
        <w:t xml:space="preserve">फिर दास ने </w:t>
      </w:r>
      <w:r>
        <w:rPr>
          <w:b/>
          <w:lang w:val="hi_IN" w:bidi="hi_IN"/>
        </w:rPr>
        <w:t>प्रार्थना</w:t>
      </w:r>
      <w:r>
        <w:rPr>
          <w:lang w:val="hi_IN" w:bidi="hi_IN"/>
        </w:rPr>
        <w:t xml:space="preserve"> की। </w:t>
      </w:r>
      <w:r>
        <w:rPr>
          <w:b/>
          <w:lang w:val="hi_IN" w:bidi="hi_IN"/>
        </w:rPr>
        <w:t>प्रार्थना</w:t>
      </w:r>
      <w:r>
        <w:rPr>
          <w:lang w:val="hi_IN" w:bidi="hi_IN"/>
        </w:rPr>
        <w:t xml:space="preserve"> मुख्य शब्दावली में पाया जा सकता है। "हे मेरे स्वामी अब्राहम के </w:t>
      </w:r>
      <w:r>
        <w:rPr>
          <w:b/>
          <w:lang w:val="hi_IN" w:bidi="hi_IN"/>
        </w:rPr>
        <w:t>परमेश्वर यहोवा,</w:t>
      </w:r>
      <w:r>
        <w:rPr>
          <w:lang w:val="hi_IN" w:bidi="hi_IN"/>
        </w:rPr>
        <w:t xml:space="preserve"> आज मेरे कार्य को सिद्ध कर और अब्राहम पर अपनी दृढ़ और सच्ची </w:t>
      </w:r>
      <w:r>
        <w:rPr>
          <w:b/>
          <w:lang w:val="hi_IN" w:bidi="hi_IN"/>
        </w:rPr>
        <w:t>करुणा</w:t>
      </w:r>
      <w:r>
        <w:rPr>
          <w:lang w:val="hi_IN" w:bidi="hi_IN"/>
        </w:rPr>
        <w:t xml:space="preserve"> दिखा। </w:t>
      </w:r>
      <w:r>
        <w:rPr>
          <w:b/>
          <w:lang w:val="hi_IN" w:bidi="hi_IN"/>
        </w:rPr>
        <w:t>यहोवा</w:t>
      </w:r>
      <w:r>
        <w:rPr>
          <w:lang w:val="hi_IN" w:bidi="hi_IN"/>
        </w:rPr>
        <w:t xml:space="preserve"> शब्द मुख्य शब्दावली में पाया जा सकता है। यह करुणा परमेश्वर और अब्राहम के बीच वाचा के रिश्ते का प्रतिनिधित्व करता है- यह रिश्ता कभी नहीं टूटेगा। "मैं पानी के इस सोते के पास हूँ जहाँ युवतीयाँ जल्द ही पानी भरने आएँगी।" युवतीयाँ सुबह और शाम को अपने घर और पशुओं के झुण्ड के लिए पानी भरने के लिए कुएँ पर आती हैं। "जिस जवान स्त्री से मैं कहूँ, ‘अपना घड़ा मेरी ओर झुका कि मैं पीऊँ,’ और वह कहे, ‘ले, पी ले, और मैं तेरे ऊँटों को भी पानी पिलाऊँगी।’ यह वह स्त्री हो जिसे तूने इसहाक से विवाह करने के लिए चुना है। इससे मैं जान लूँगा कि तू ने इसे चुना है, और तू अब्राहम से अपनी </w:t>
      </w:r>
      <w:r>
        <w:rPr>
          <w:b/>
          <w:lang w:val="hi_IN" w:bidi="hi_IN"/>
        </w:rPr>
        <w:t>करुणा</w:t>
      </w:r>
      <w:r>
        <w:rPr>
          <w:lang w:val="hi_IN" w:bidi="hi_IN"/>
        </w:rPr>
        <w:t xml:space="preserve"> दिखाएगा।"</w:t>
      </w:r>
    </w:p>
    <w:p>
      <w:pPr/>
      <w:r>
        <w:rPr>
          <w:lang w:val="hi_IN" w:bidi="hi_IN"/>
        </w:rPr>
      </w:r>
      <w:r>
        <w:rPr>
          <w:lang w:val="hi_IN" w:bidi="hi_IN"/>
        </w:rPr>
        <w:t>दास के साथ दूसरे दास भी थे। इसका उल्लेख बाद में कहानी में किया गया है। यदि वह अकेला यात्रा करता तो दस ऊँटों को संभालना बहुत कठिन होता। वह चोरों के लिए एक आसान निशाना हो सकता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24:15–28</w:t>
      </w:r>
      <w:r>
        <w:rPr>
          <w:lang w:val="hi_IN" w:bidi="hi_IN"/>
        </w:rPr>
      </w:r>
    </w:p>
    <w:p>
      <w:pPr>
        <w:pStyle w:val="Heading3"/>
      </w:pPr>
      <w:r>
        <w:rPr>
          <w:lang w:val="hi_IN" w:bidi="hi_IN"/>
        </w:rPr>
        <w:t>सुने और मन में रखें</w:t>
      </w:r>
    </w:p>
    <w:p>
      <w:pPr/>
      <w:r>
        <w:rPr>
          <w:lang w:val="hi_IN" w:bidi="hi_IN"/>
        </w:rPr>
      </w:r>
      <w:r>
        <w:rPr>
          <w:lang w:val="hi_IN" w:bidi="hi_IN"/>
        </w:rPr>
        <w:t>यह भाग हर बार एक ही है, केवल पाठ को बदला गया है। अनुवाद समूह हर भाग को भक्ति भाव से संसाधित करेगा।</w:t>
      </w:r>
    </w:p>
    <w:p>
      <w:pPr/>
      <w:r>
        <w:rPr>
          <w:lang w:val="hi_IN" w:bidi="hi_IN"/>
        </w:rPr>
      </w:r>
      <w:r>
        <w:rPr>
          <w:lang w:val="hi_IN" w:bidi="hi_IN"/>
        </w:rPr>
        <w:t>यदि आपके पास केवल एक अनुवाद है, तो इसे तीन बार सुनें। यदि आपके पास तीन से अधिक अनुवाद हैं, तो उनमें से तीन चुनें और उन्हें एक एक बार सुनें</w:t>
      </w:r>
    </w:p>
    <w:p>
      <w:pPr/>
      <w:r>
        <w:rPr>
          <w:lang w:val="hi_IN" w:bidi="hi_IN"/>
        </w:rPr>
      </w:r>
      <w:r>
        <w:rPr>
          <w:lang w:val="hi_IN" w:bidi="hi_IN"/>
        </w:rPr>
        <w:t>चुनने के तरीके:</w:t>
      </w:r>
    </w:p>
    <w:p>
      <w:pPr>
        <w:pStyle w:val="ListBullet"/>
        <w:spacing w:line="240" w:lineRule="auto"/>
        <w:ind w:left="720"/>
      </w:pPr>
      <w:r>
        <w:rPr>
          <w:lang w:val="hi_IN" w:bidi="hi_IN"/>
        </w:rPr>
      </w:r>
      <w:r>
        <w:rPr>
          <w:lang w:val="hi_IN" w:bidi="hi_IN"/>
        </w:rPr>
        <w:t>सबसे व्यापक रूप से उपयोग किया जाने वाला संस्करण</w:t>
      </w:r>
    </w:p>
    <w:p>
      <w:pPr>
        <w:pStyle w:val="ListBullet"/>
        <w:spacing w:line="240" w:lineRule="auto"/>
        <w:ind w:left="720"/>
      </w:pPr>
      <w:r>
        <w:rPr>
          <w:lang w:val="hi_IN" w:bidi="hi_IN"/>
        </w:rPr>
      </w:r>
      <w:r>
        <w:rPr>
          <w:lang w:val="hi_IN" w:bidi="hi_IN"/>
        </w:rPr>
        <w:t>समझने में सबसे आसान संस्करण (सबसे सरल भाषा)</w:t>
      </w:r>
    </w:p>
    <w:p>
      <w:pPr/>
      <w:r>
        <w:rPr>
          <w:lang w:val="hi_IN" w:bidi="hi_IN"/>
        </w:rPr>
      </w:r>
      <w:r>
        <w:rPr>
          <w:lang w:val="hi_IN" w:bidi="hi_IN"/>
        </w:rPr>
        <w:t>यह समय खोज का है और परमेश्वर के आत्मा को शास्त्र से आपको सिखाने देने का अवसर है।</w:t>
      </w:r>
    </w:p>
    <w:p>
      <w:pPr/>
      <w:r>
        <w:rPr>
          <w:lang w:val="hi_IN" w:bidi="hi_IN"/>
        </w:rPr>
      </w:r>
      <w:r>
        <w:rPr>
          <w:lang w:val="hi_IN" w:bidi="hi_IN"/>
        </w:rPr>
        <w:t>आप पाएँगें कि संस्कृति के अनुसार इन प्रश्नों को नए शब्दों में कहने की आवश्यकता हो सकती है।</w:t>
      </w:r>
    </w:p>
    <w:p>
      <w:pPr/>
      <w:r>
        <w:rPr>
          <w:lang w:val="hi_IN" w:bidi="hi_IN"/>
        </w:rPr>
      </w:r>
      <w:r>
        <w:rPr>
          <w:lang w:val="hi_IN" w:bidi="hi_IN"/>
        </w:rPr>
        <w:t>यदि किसी का प्रतिउत्तर स्पष्ट नहीं है या आपको लगता है कि यह कहानी में नहीं पाया जाता है, तो उन्हें सुधार करने के बजाय उनसे पूछें कि उन्हें कहानी में यह कहाँ मिलता है।</w:t>
      </w:r>
    </w:p>
    <w:p>
      <w:pPr/>
      <w:r>
        <w:rPr>
          <w:lang w:val="hi_IN" w:bidi="hi_IN"/>
        </w:rPr>
      </w:r>
      <w:r>
        <w:rPr>
          <w:lang w:val="hi_IN" w:bidi="hi_IN"/>
        </w:rPr>
        <w:t>उत्पत्ति 24:15–28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पाठ को सबसे सरल अनुवाद में एक बार फिर से सुनें।</w:t>
      </w:r>
    </w:p>
    <w:p>
      <w:pPr/>
      <w:r>
        <w:rPr>
          <w:lang w:val="hi_IN" w:bidi="hi_IN"/>
        </w:rPr>
      </w:r>
      <w:r>
        <w:rPr>
          <w:lang w:val="hi_IN" w:bidi="hi_IN"/>
        </w:rPr>
        <w:t>पिछले भाग में, अब्राहम ने अपने सबसे विश्वसनीय दास से कहा कि वह अब्राहम के पुत्र इसहाक के लिए एक पत्नी खोजे। दास, उपहारों से लदे ऊँट और अन्य दास शहर के बाहर उस कुएँ पर पहुँचे जहाँ अब्राहम के रिश्तेदार रहते थे। अन्य दासों का उल्लेख बाद में कहानी में किया गया है जिन्होंने इस दास की सहायता की। दास ने अपने स्वामी अब्राहम के परमेश्वर यहोवा से प्रार्थना की कि परमेश्वर द्वारा चुनी हुई स्त्री दास को पानी पीने के लिए दे, और फिर वह उसके साथ लाए हुए ऊँटों को पानी पिलाने के लिए कहे। ये पद प्रार्थना से शुरू होते हैं और समाप्त होते हैं। दास ने परमेश्वर से व्यक्तिगत, बातचीत के तरीके से प्रार्थना की। यह पूरे मध्य पूर्व में अन्य धर्मों के रीति-रिवाज मन्त्रों से अलग था।</w:t>
      </w:r>
    </w:p>
    <w:p>
      <w:pPr/>
      <w:r>
        <w:rPr>
          <w:lang w:val="hi_IN" w:bidi="hi_IN"/>
        </w:rPr>
      </w:r>
      <w:r>
        <w:rPr>
          <w:lang w:val="hi_IN" w:bidi="hi_IN"/>
        </w:rPr>
        <w:t>इससे पहले कि अचानक दास प्रार्थना करना समाप्त करे, रिबका शहर के बाहर कुएँ पर आई। कहानी अब कुआँ शब्द का वर्णन करने के लिए सोता शब्द का उपयोग करती है। सोता वह स्थान होगा जहाँ से पानी निकलना सुलभ होता है। इसके लिए रस्सी से कुएँ के नीचे से पानी निकालने की आवश्यकता नहीं होती थी। कहानी को रिबका का परिचय कराने और उसके परिवार का इतिहास देने के लिए रोका जाता है। इस ऐतिहासिक कथा में श्रोता यह बात दास से पहले जान लेते हैं कि रिबका अब्राहम के परिवार से है। रिबका ने अपने कंधे पर एक मिट्टी का पानी का घड़ा या पात्र उठाया हुआ था। इस बर्तन का उपयोग पशुओं को पानी भरने और पानी ले जाने के लिए किया जाता था। फिर वर्णनकर्ता इस बात का विवरण देता है कि सम्भावित दुल्हन के लिए क्या महत्वपूर्ण है। रिबका सुंदर थी, उसकी उम्र इतनी थी कि वह विवाह कर सकती और बच्चे पैदा कर सकती थी। वह अभी भी एक कुँवारी थी। उसने किसी पुरुष के साथ यौन सम्बन्ध नहीं बनाए थे।</w:t>
      </w:r>
    </w:p>
    <w:p>
      <w:pPr/>
      <w:r>
        <w:rPr>
          <w:lang w:val="hi_IN" w:bidi="hi_IN"/>
        </w:rPr>
      </w:r>
      <w:r>
        <w:rPr>
          <w:lang w:val="hi_IN" w:bidi="hi_IN"/>
        </w:rPr>
        <w:t>रुकें और चर्चा करें: आपकी संस्कृति में एक सम्भावित दुल्हन के महत्वपूर्ण गुण क्या हैं? विवाहों की व्यवस्था कैसे की जाती है? आप कुएँ या सोते से पानी कैसे निकालते हैं और उसे कैसे ले जाते हैं? कौन पानी भरने जाता है?</w:t>
      </w:r>
    </w:p>
    <w:p>
      <w:pPr/>
      <w:r>
        <w:rPr>
          <w:lang w:val="hi_IN" w:bidi="hi_IN"/>
        </w:rPr>
      </w:r>
      <w:r>
        <w:rPr>
          <w:lang w:val="hi_IN" w:bidi="hi_IN"/>
        </w:rPr>
        <w:t xml:space="preserve">अब्राहम का दास उसके पास </w:t>
      </w:r>
      <w:r>
        <w:rPr>
          <w:b/>
          <w:lang w:val="hi_IN" w:bidi="hi_IN"/>
        </w:rPr>
        <w:t>दौड़कर</w:t>
      </w:r>
      <w:r>
        <w:rPr>
          <w:lang w:val="hi_IN" w:bidi="hi_IN"/>
        </w:rPr>
        <w:t xml:space="preserve"> गया। यह कहानी क्रियाओं और चित्रों से भरी हुई है। दास के प्रार्थना समाप्त करने से पहले, परमेश्वर ने उसकी प्रार्थना का उत्तर दिया। दास पानी माँगने के लिए </w:t>
      </w:r>
      <w:r>
        <w:rPr>
          <w:b/>
          <w:lang w:val="hi_IN" w:bidi="hi_IN"/>
        </w:rPr>
        <w:t>दौड़ता</w:t>
      </w:r>
      <w:r>
        <w:rPr>
          <w:lang w:val="hi_IN" w:bidi="hi_IN"/>
        </w:rPr>
        <w:t xml:space="preserve"> है। रिबका </w:t>
      </w:r>
      <w:r>
        <w:rPr>
          <w:b/>
          <w:lang w:val="hi_IN" w:bidi="hi_IN"/>
        </w:rPr>
        <w:t>जल्दी</w:t>
      </w:r>
      <w:r>
        <w:rPr>
          <w:lang w:val="hi_IN" w:bidi="hi_IN"/>
        </w:rPr>
        <w:t xml:space="preserve"> से ऊँटों को पानी पिलाने गई और फिर अपने परिवार को बताने के लिए </w:t>
      </w:r>
      <w:r>
        <w:rPr>
          <w:b/>
          <w:lang w:val="hi_IN" w:bidi="hi_IN"/>
        </w:rPr>
        <w:t>दौड़ी</w:t>
      </w:r>
      <w:r>
        <w:rPr>
          <w:lang w:val="hi_IN" w:bidi="hi_IN"/>
        </w:rPr>
        <w:t>। दास ने पीने के लिए "थोड़ा" पानी माँगा। उनकी संस्कृति में, किसी चीज़ को "थोडा" माँगना विनम्रता माना जाता था। इसका यह अर्थ नहीं है कि दास प्यासा नहीं था। वह विनम्र था। रिबका ने ठीक उसी तरह उत्तर दिया जैसे दास ने प्रार्थना की थी। उसने कहा, "हाँ प्रभु," जो आदर की उपाधि है, जो "स्वामी" की तरह है, जो एक बुजुर्ग या दास को सम्बोधित करती है। उसने उसे पीने के लिए पानी दिया। रिबका ने कहा, "मैं तेरे ऊँटों के लिये भी तब तक पानी भर-भर लाऊँगी, जब तक वे पी न चुकें।" रिबका ने ठीक उसी तरह उत्तर दिया जैसे दास ने प्रार्थना की थी। वह पानी के पास दौड़ कर गई और पानी का बर्तन या नांद को भरने लगी। नांद एक लंबा संकीर्ण पात्र होता है, जैसे पत्थर का डिब्बा। इसका उपयोग पशुओं के लिए पानी या भोजन रखने के लिए किया जाता है। यदि ऊँटों को कुछ दिनों तक पानी न मिला हो, तो प्रत्येक ऊँट के लिए बहुत अधिक पानी की आवश्यकता होती है। हर ऊँट को लगभग 95 लीटर की आवश्यकता हो सकती है! रिबका के बर्तन में अधिक से अधिक केवल 11 लीटर पानी ही समा सकता था। यह बहुत अधिक अतिरिक्त काम था। पानी भारी है!</w:t>
      </w:r>
    </w:p>
    <w:p>
      <w:pPr/>
      <w:r>
        <w:rPr>
          <w:lang w:val="hi_IN" w:bidi="hi_IN"/>
        </w:rPr>
      </w:r>
      <w:r>
        <w:rPr>
          <w:lang w:val="hi_IN" w:bidi="hi_IN"/>
        </w:rPr>
        <w:t>रुकें और चर्चा करें: क्या रिबका ने एक युवती के अच्छे गुणों का प्रदर्शन किया? उसने ऐसा कैसे किया?</w:t>
      </w:r>
    </w:p>
    <w:p>
      <w:pPr/>
      <w:r>
        <w:rPr>
          <w:lang w:val="hi_IN" w:bidi="hi_IN"/>
        </w:rPr>
      </w:r>
      <w:r>
        <w:rPr>
          <w:lang w:val="hi_IN" w:bidi="hi_IN"/>
        </w:rPr>
        <w:t>जब रिबका सभी ऊँटों को पानी पिला रही थी, तो दास ने उसे ध्यान से देखा। वह युवती का अध्ययन कर रहा था ताकि यह निर्धारित कर सके कि क्या इसे परमेश्वर ने इसहाक के लिए चुना है। दास उसे यौन प्रेरणा से नहीं देख रहा था, हालाँकि वह सुंदर और विनम्र थी।</w:t>
      </w:r>
    </w:p>
    <w:p>
      <w:pPr/>
      <w:r>
        <w:rPr>
          <w:lang w:val="hi_IN" w:bidi="hi_IN"/>
        </w:rPr>
      </w:r>
      <w:r>
        <w:rPr>
          <w:lang w:val="hi_IN" w:bidi="hi_IN"/>
        </w:rPr>
        <w:t>जब ऊँटों ने पीकर समाप्त किया, तो अब्राहम के दास ने रिबका को सोने का नत्थ और उसकी कलाई में सोने के 2 बड़े कंगन दिए। उनकी संस्कृति में, लोग सोने को "शेकेल" से मापते थे। नत्थ लगभग 6 ग्राम सोने का था। उसकी कलाई या बाँहों के लिए कंगन के रूप में चूड़ियाँ। हर एक का वजन 120 ग्राम था। ये मूल्यवान उपहार थे। ये मध्य पूर्व में रहती महिलाओं के लिए गहनों के सामान्य टुकड़े हैं। नत्थ सुंदरता और धन का प्रतीक था। स्त्री की नाक को शिष्टता या गरिमा के लिए मूल्यवान शारीरिक विशेषता माना जाता था।</w:t>
      </w:r>
    </w:p>
    <w:p>
      <w:pPr/>
      <w:r>
        <w:rPr>
          <w:lang w:val="hi_IN" w:bidi="hi_IN"/>
        </w:rPr>
      </w:r>
      <w:r>
        <w:rPr>
          <w:lang w:val="hi_IN" w:bidi="hi_IN"/>
        </w:rPr>
        <w:t>फिर अब्राहम के दास ने महत्वपूर्ण प्रश्न पूछा, "कृपया मुझे बता, कि तू किसकी पुत्री है? क्या तेरे पिता के पास हमें रात के लिए ठहराने के लिए जगह होगी?" उस संस्कृति में, इन प्रश्नों को पूछने का यह विनम्र तरीका था। बतूएल अब्राहम का भतीजा था। इससे इसहाक और रिबका चचेरे भाई बहन बन जाते हैं। उस संस्कृति में इसे अनाचार नहीं माना जाता था। बाद में परमेश्वर ने इस्राएलियों को लेवीय पुस्तक में अनाचार के बारे में सख्त कानून दिए।</w:t>
      </w:r>
    </w:p>
    <w:p>
      <w:pPr/>
      <w:r>
        <w:rPr>
          <w:lang w:val="hi_IN" w:bidi="hi_IN"/>
        </w:rPr>
      </w:r>
      <w:r>
        <w:rPr>
          <w:lang w:val="hi_IN" w:bidi="hi_IN"/>
        </w:rPr>
        <w:t>रुकें और चर्चा करें: क्या अपने चचेरे भाई बहन से विवाह करना अनाचार माना जाएगा? क्या यह आपकी संस्कृति के लिए एक परेशान करने वाला विवरण होगा, भले ही यह हजारों वर्ष पहले हुआ हो?</w:t>
      </w:r>
    </w:p>
    <w:p>
      <w:pPr/>
      <w:r>
        <w:rPr>
          <w:lang w:val="hi_IN" w:bidi="hi_IN"/>
        </w:rPr>
      </w:r>
      <w:r>
        <w:rPr>
          <w:lang w:val="hi_IN" w:bidi="hi_IN"/>
        </w:rPr>
        <w:t>रिबका ने उत्तर दिया, "हमारे यहाँ पुआल और चारा बहुत है, और मेहमानों के रुकने के लिये जगह भी है।" भाई लाबान बाद में दास और कारवाँ को उनके घर पर ठहरने के लिए निमंत्रण देगा। फिर अब्राहम का दास झुका और प्रभु की आराधना की। झुका और आराधना दो क्रिया शब्द हैं जिनका उपयोग अक्सर एक साथ किया जाता है। झुकना का अर्थ है घुटनों के बल बैठकर अपना चेहरा ज़मीन पर रखना और हाथों को फैलाना। इस सन्दर्भ में आराधना का अर्थ भूमि पर मुँह के बल लेटना भी हो सकता है। यह परमेश्वर का धन्यवाद करने के लिए गहरी और सच्ची नम्रता का एक कार्य था। "आशीष देना" का अर्थ है प्रशंसा करना। "मेरे स्वामी अब्राहम के परमेश्वर यहोवा की स्तुति हो। यहोवा ने मेरे स्वामी के लिए अटूट प्रेम और विश्वासयोग्यता दिखाई है।" यह एक मुहावरा है जिसका अर्थ है, "मेरे स्वामी के साथ सच्ची निष्ठा के साथ व्यवहार किया।" यह वाचा का प्रेम है जो यहोवा ने अब्राहम को दिखाया। यहोवा ने दास की प्रार्थना का पूरी तरह से उत्तर दिया। रिबका घर दौड़कर जो हुआ था वह अपने परिवार को बताने गई।</w:t>
      </w:r>
    </w:p>
    <w:p>
      <w:pPr/>
      <w:r>
        <w:rPr>
          <w:lang w:val="hi_IN" w:bidi="hi_IN"/>
        </w:rPr>
      </w:r>
      <w:r>
        <w:rPr>
          <w:lang w:val="hi_IN" w:bidi="hi_IN"/>
        </w:rPr>
        <w:t>रुकें और चर्चा करें: आपकी संस्कृति में कोई परमेश्वर के प्रति विनम्र आराधना कैसे करता है? अपने जीवन में एक ऐसे समय पर चर्चा करें जब आपने परमेश्वर की विनम्रता से आराधना की थी।</w:t>
      </w:r>
      <w:r>
        <w:rPr>
          <w:lang w:val="hi_IN" w:bidi="hi_IN"/>
        </w:rPr>
      </w:r>
    </w:p>
    <w:p>
      <w:pPr>
        <w:pStyle w:val="Heading3"/>
      </w:pPr>
      <w:r>
        <w:rPr>
          <w:lang w:val="hi_IN" w:bidi="hi_IN"/>
        </w:rPr>
        <w:t>घटनाओं को समझाना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दास और ऊँट हारान के बाहर सोते / कुएँ के पास आराम कर रहे थे। उसने इसहाक की पत्नी के लिए परमेश्वर के मार्गदर्शन के लिए प्रार्थना की। रिबका अपने पानी का घड़ा लिए हुए आई जब उसने प्रार्थना समाप्त की।</w:t>
      </w:r>
    </w:p>
    <w:p>
      <w:pPr/>
      <w:r>
        <w:rPr>
          <w:lang w:val="hi_IN" w:bidi="hi_IN"/>
        </w:rPr>
      </w:r>
      <w:r>
        <w:rPr>
          <w:b/>
          <w:lang w:val="hi_IN" w:bidi="hi_IN"/>
        </w:rPr>
        <w:t>दूसरा दृश्य:</w:t>
      </w:r>
      <w:r>
        <w:rPr>
          <w:lang w:val="hi_IN" w:bidi="hi_IN"/>
        </w:rPr>
        <w:t xml:space="preserve"> रिबका जाती है और पानी लेती है। दास ने उसके घड़े से थोड़ा पानी माँगा। वह उसे देती है। उसने उसके सभी ऊँटों को भी पानी पिलाने की पेशकश की।</w:t>
      </w:r>
    </w:p>
    <w:p>
      <w:pPr/>
      <w:r>
        <w:rPr>
          <w:lang w:val="hi_IN" w:bidi="hi_IN"/>
        </w:rPr>
      </w:r>
      <w:r>
        <w:rPr>
          <w:b/>
          <w:lang w:val="hi_IN" w:bidi="hi_IN"/>
        </w:rPr>
        <w:t>तीसरा दृश्य:</w:t>
      </w:r>
      <w:r>
        <w:rPr>
          <w:lang w:val="hi_IN" w:bidi="hi_IN"/>
        </w:rPr>
        <w:t xml:space="preserve"> जब वह पशुओं को पानी पिलाना समाप्त कर देती है, तो दास उसे सुंदर गहने देकर पुरस्कृत करता है। दास ने पूछा कि उसके माता-पिता कौन है और क्या उसके पिता के पास उनके दल के ठहरने के लिए जगह है। रिबका ने उसे अपने पिता और दादा के नाम बताए। दास रुकता है और परमेश्वर की स्तुति करता है कि उसने दास की प्रार्थनाओं का उत्तर दिया। रिबका ने समझाया कि उनके पास पशुओं के लिए जगह और भोजन है।</w:t>
      </w:r>
    </w:p>
    <w:p>
      <w:pPr/>
      <w:r>
        <w:rPr>
          <w:lang w:val="hi_IN" w:bidi="hi_IN"/>
        </w:rPr>
      </w:r>
      <w:r>
        <w:rPr>
          <w:b/>
          <w:lang w:val="hi_IN" w:bidi="hi_IN"/>
        </w:rPr>
        <w:t>चौथा दृश्य:</w:t>
      </w:r>
      <w:r>
        <w:rPr>
          <w:lang w:val="hi_IN" w:bidi="hi_IN"/>
        </w:rPr>
        <w:t xml:space="preserve"> रिबका घर दौड़कर अपने परिवार को जो हुआ था वह सब बताने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 का दास</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दास के साथी</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को कालानुक्रम चलते हुए और प्रत्येक दृश्य में उन बातों पर चर्चा करें या अभिनय करें जो कहानी को पूरी तरह समझने के लिए महत्वपूर्ण हैं।</w:t>
      </w:r>
    </w:p>
    <w:p>
      <w:pPr/>
      <w:r>
        <w:rPr>
          <w:lang w:val="hi_IN" w:bidi="hi_IN"/>
        </w:rPr>
      </w:r>
      <w:r>
        <w:rPr>
          <w:lang w:val="hi_IN" w:bidi="hi_IN"/>
        </w:rPr>
        <w:t>अब्राहम ने अपने सबसे विश्वसनीय दास को अब्राहम के देश में इसहाक के लिए पत्नी खोजने को भेजा। याद रखें, पवित्र शास्त्र दास का नाम नहीं बताता है। दास ने गम्भीर शपथ भी खाई। ऊँटों और उपहार देने में सहायता करने के लिए अन्य दास भी उसके साथ जाते हैं। दास शहर के बाहर पहुँचा, और वह और 10 ऊँट कुएँ के पास आराम कर रहे थे। यह शाम का था। यह वह समय था जब गाँव से युवतियाँ पानी भरने आती थी। दास ने परमेश्वर से प्रार्थना करना शुरू किया। उसने परमेश्वर से कहा कि वह दास को उस स्त्री को दिखाए जिसे परमेश्वर ने इसहाक के लिए चुना है। उसने परमेश्वर से प्रार्थना की कि वह दास को पानी पिलाए और सभी ऊँटों को भी पानी पिलाए।</w:t>
      </w:r>
    </w:p>
    <w:p>
      <w:pPr/>
      <w:r>
        <w:rPr>
          <w:lang w:val="hi_IN" w:bidi="hi_IN"/>
        </w:rPr>
      </w:r>
      <w:r>
        <w:rPr>
          <w:lang w:val="hi_IN" w:bidi="hi_IN"/>
        </w:rPr>
        <w:t>उसकी प्रार्थना समाप्त होने से पहले, एक सुंदर युवती कंधे पर पानी का घड़ा लिए हुए कुएँ पर आई। यह रिबका थी। वह नीचे सोते पर गई और पानी भरा। दास ने उससे थोड़ा पानी माँगा; वह विनम्र था। उसने कहा, "हाँ, मेरे स्वामी, पानी ले। मैं तेरे ऊँटों को भी पानी पिलाऊँगी।" रिबका व्यस्त हुई और उसने 10 ऊँटों को पानी पिलाना शुरू किया। याद रखें, यह बहुत अधिक काम था, जो सांस्कृतिक विशिष्टता से ऊपर और परे है। रिबका को ऐसा दिखाना चाहिए कि वह कड़ी मेहनत कर रही है, प्यासे ऊँटों के लिए पानी लाने के लिए कई बार सोते के पास जा रही है।</w:t>
      </w:r>
    </w:p>
    <w:p>
      <w:pPr/>
      <w:r>
        <w:rPr>
          <w:lang w:val="hi_IN" w:bidi="hi_IN"/>
        </w:rPr>
      </w:r>
      <w:r>
        <w:rPr>
          <w:lang w:val="hi_IN" w:bidi="hi_IN"/>
        </w:rPr>
        <w:t>जब रिबका ऊँटों को पानी पिला रही थी, तो दास ने उसे देखा और आश्चर्य किया, "क्या इसे परमेश्वर ने चुना है?" जब उसने ऊँटों को पानी पिलाना समाप्त किया, तो दास ने उसे उसकी नाक के लिए सोने का नत्थ और कलाई या बाँहों के लिए सोने के 2 कंगन दिए। याद रखें, ये बहुत मूल्यवान थे। निसंदेह रिबका को ऐसे अच्छे उपहारों को पाकर सुखद आश्चर्य हुआ होगा। फिर दास ने पूछा, "तू किसकी पुत्री है? क्या तेरे पिता के पास हमारे लिए रात बिताने के लिए जगह होगी?"</w:t>
      </w:r>
    </w:p>
    <w:p>
      <w:pPr/>
      <w:r>
        <w:rPr>
          <w:lang w:val="hi_IN" w:bidi="hi_IN"/>
        </w:rPr>
      </w:r>
      <w:r>
        <w:rPr>
          <w:lang w:val="hi_IN" w:bidi="hi_IN"/>
        </w:rPr>
        <w:t>रिबका ने उत्तर दिया, "मेरे पिता बतूएल हैं और मेरे दादा दादी नाहोर और मिल्का हैं। हाँ, हमारे पास तेरे पशुओं के लिए पुआल और चारा है, और मेहमानों के लिए बहुत जगह भी है।" जब दास ने ये नाम सुने, अपने स्वामी अब्राहम के परिवार के नाम, तो उसने प्रार्थना में झुककर परमेश्वर की आराधना की! याद रखें कि दास विनम्रता की स्थिति में था, घुटनों के बल और अपने हाथ स्वर्ग की ओर उठाए हुए था। दास ने प्रार्थना की, "हे यहोवा, मेरे स्वामी अब्राहम के परमेश्वर। यहोवा ने मेरे स्वामी अब्राहम से अटूट प्रेम दिखाया है। तू मुझे सीधे मेरे स्वामी के रिश्तेदारों के पास ले आया है!"</w:t>
      </w:r>
    </w:p>
    <w:p>
      <w:pPr/>
      <w:r>
        <w:rPr>
          <w:lang w:val="hi_IN" w:bidi="hi_IN"/>
        </w:rPr>
      </w:r>
      <w:r>
        <w:rPr>
          <w:lang w:val="hi_IN" w:bidi="hi_IN"/>
        </w:rPr>
        <w:t>रिबका घर दौड़कर अपने परिवार को जो हुआ था वह सब बताने जाती है। याद रखें, रिबका अपने परिवार को अपने नए गहने दिखाने और उन्हें मेहमानों के बारे में बताने की जल्दी में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ऑडियो को यहाँ रोकें।</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 का दास</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अन्य दास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अब्राहम का दास एक कुएँ के पास है, और प्रार्थना कर रहा है। उसकी प्रार्थना समाप्त करने से पहले, एक सुंदर युवती अपने कंधे पर पानी का घड़ा लेकर कुएँ पर आई। यह रिबका थी। रिबका नीचे सोते पर गई और थोड़ा पानी लिया। दास ने उसके पास दौड़कर विनम्रता से उससे थोड़ा पानी माँगा। रिबका ने कहा "हाँ, मेरे स्वामी, पानी ले। मैं तेरे ऊँटों को भी पानी पिलाऊँगी।" रिबका व्यस्त हो गई और उसने दस ऊँटों को पानी पिलाना आरम्भ किया। </w:t>
      </w:r>
    </w:p>
    <w:p>
      <w:pPr/>
      <w:r>
        <w:rPr>
          <w:lang w:val="hi_IN" w:bidi="hi_IN"/>
        </w:rPr>
      </w:r>
      <w:r>
        <w:rPr>
          <w:lang w:val="hi_IN" w:bidi="hi_IN"/>
        </w:rPr>
        <w:t>अभिनय को रोकें।</w:t>
      </w:r>
    </w:p>
    <w:p>
      <w:pPr/>
      <w:r>
        <w:rPr>
          <w:lang w:val="hi_IN" w:bidi="hi_IN"/>
        </w:rPr>
      </w:r>
      <w:r>
        <w:rPr>
          <w:lang w:val="hi_IN" w:bidi="hi_IN"/>
        </w:rPr>
        <w:t xml:space="preserve">दास से पूछें, आप कैसा महसूस कर रहे हैं? आप ऐसी बातें सुन सकते हैं, </w:t>
      </w:r>
    </w:p>
    <w:p>
      <w:pPr>
        <w:pStyle w:val="ListBullet"/>
        <w:spacing w:line="240" w:lineRule="auto"/>
        <w:ind w:left="720"/>
      </w:pPr>
      <w:r>
        <w:rPr>
          <w:lang w:val="hi_IN" w:bidi="hi_IN"/>
        </w:rPr>
      </w:r>
      <w:r>
        <w:rPr>
          <w:lang w:val="hi_IN" w:bidi="hi_IN"/>
        </w:rPr>
        <w:t>"जिज्ञासु। इस सुंदर लड़की को देखो। क्या यह वही है?" या</w:t>
      </w:r>
    </w:p>
    <w:p>
      <w:pPr>
        <w:pStyle w:val="ListBullet"/>
        <w:spacing w:line="240" w:lineRule="auto"/>
        <w:ind w:left="720"/>
      </w:pPr>
      <w:r>
        <w:rPr>
          <w:lang w:val="hi_IN" w:bidi="hi_IN"/>
        </w:rPr>
      </w:r>
      <w:r>
        <w:rPr>
          <w:lang w:val="hi_IN" w:bidi="hi_IN"/>
        </w:rPr>
        <w:t>"खुश हूँ। क्या परमेश्वर ने पहले ही इस प्रार्थना का उत्तर दे दिया है?" या</w:t>
      </w:r>
    </w:p>
    <w:p>
      <w:pPr>
        <w:pStyle w:val="ListBullet"/>
        <w:spacing w:line="240" w:lineRule="auto"/>
        <w:ind w:left="720"/>
      </w:pPr>
      <w:r>
        <w:rPr>
          <w:lang w:val="hi_IN" w:bidi="hi_IN"/>
        </w:rPr>
      </w:r>
      <w:r>
        <w:rPr>
          <w:lang w:val="hi_IN" w:bidi="hi_IN"/>
        </w:rPr>
        <w:t xml:space="preserve">"आत्मविश्वास का एहसास हो रहा है, लेकिन मुझे पता है कि मुझे धैर्य रखना चाहिए। मेरे स्वामी अब्राहम का परमेश्वर मुझे इसहाक के लिए स्त्री को दिखाएगा।" </w:t>
      </w:r>
    </w:p>
    <w:p>
      <w:pPr/>
      <w:r>
        <w:rPr>
          <w:lang w:val="hi_IN" w:bidi="hi_IN"/>
        </w:rPr>
      </w:r>
      <w:r>
        <w:rPr>
          <w:lang w:val="hi_IN" w:bidi="hi_IN"/>
        </w:rPr>
        <w:t xml:space="preserve">रिबका से पूछें, आप कैसा महसूस कर रही हैं? आप ऐसी बातें सुन सकते हैं, </w:t>
      </w:r>
    </w:p>
    <w:p>
      <w:pPr>
        <w:pStyle w:val="ListBullet"/>
        <w:spacing w:line="240" w:lineRule="auto"/>
        <w:ind w:left="720"/>
      </w:pPr>
      <w:r>
        <w:rPr>
          <w:lang w:val="hi_IN" w:bidi="hi_IN"/>
        </w:rPr>
      </w:r>
      <w:r>
        <w:rPr>
          <w:lang w:val="hi_IN" w:bidi="hi_IN"/>
        </w:rPr>
        <w:t xml:space="preserve">"अच्छा। यह मेरे परिवार और पशुओं के लिए पानी लाने का समय है।" या </w:t>
      </w:r>
    </w:p>
    <w:p>
      <w:pPr>
        <w:pStyle w:val="ListBullet"/>
        <w:spacing w:line="240" w:lineRule="auto"/>
        <w:ind w:left="720"/>
      </w:pPr>
      <w:r>
        <w:rPr>
          <w:lang w:val="hi_IN" w:bidi="hi_IN"/>
        </w:rPr>
      </w:r>
      <w:r>
        <w:rPr>
          <w:lang w:val="hi_IN" w:bidi="hi_IN"/>
        </w:rPr>
        <w:t xml:space="preserve">"जिज्ञासु। ओह देखो, कुएँ पर अजनबी हैं और बहुत सारे ऊँट हैं। वे कहाँ से आए थे? वे कहाँ जा रहे हैं?" </w:t>
      </w:r>
    </w:p>
    <w:p>
      <w:pPr/>
      <w:r>
        <w:rPr>
          <w:lang w:val="hi_IN" w:bidi="hi_IN"/>
        </w:rPr>
      </w:r>
      <w:r>
        <w:rPr>
          <w:lang w:val="hi_IN" w:bidi="hi_IN"/>
        </w:rPr>
        <w:t xml:space="preserve">अन्य दासों से पूछें, आप कैसा महसूस कर रहे हैं? </w:t>
      </w:r>
    </w:p>
    <w:p>
      <w:pPr>
        <w:pStyle w:val="ListBullet"/>
        <w:spacing w:line="240" w:lineRule="auto"/>
        <w:ind w:left="720"/>
      </w:pPr>
      <w:r>
        <w:rPr>
          <w:lang w:val="hi_IN" w:bidi="hi_IN"/>
        </w:rPr>
      </w:r>
      <w:r>
        <w:rPr>
          <w:lang w:val="hi_IN" w:bidi="hi_IN"/>
        </w:rPr>
        <w:t xml:space="preserve">"जिज्ञासु। दास बहुत प्रार्थना करता है।" या </w:t>
      </w:r>
    </w:p>
    <w:p>
      <w:pPr>
        <w:pStyle w:val="ListBullet"/>
        <w:spacing w:line="240" w:lineRule="auto"/>
        <w:ind w:left="720"/>
      </w:pPr>
      <w:r>
        <w:rPr>
          <w:lang w:val="hi_IN" w:bidi="hi_IN"/>
        </w:rPr>
      </w:r>
      <w:r>
        <w:rPr>
          <w:lang w:val="hi_IN" w:bidi="hi_IN"/>
        </w:rPr>
        <w:t xml:space="preserve">"खुश हूँ। देखो, एक सुंदर लड़की आ रही है।" या </w:t>
      </w:r>
    </w:p>
    <w:p>
      <w:pPr>
        <w:pStyle w:val="ListBullet"/>
        <w:spacing w:line="240" w:lineRule="auto"/>
        <w:ind w:left="720"/>
      </w:pPr>
      <w:r>
        <w:rPr>
          <w:lang w:val="hi_IN" w:bidi="hi_IN"/>
        </w:rPr>
      </w:r>
      <w:r>
        <w:rPr>
          <w:lang w:val="hi_IN" w:bidi="hi_IN"/>
        </w:rPr>
        <w:t xml:space="preserve">"खुश हूँ। हमें खुशी है कि यह लड़की ऊँटों को पानी पिला रही है और हमें ऐसा करने की आवश्यकता नहीं है।" </w:t>
      </w:r>
    </w:p>
    <w:p>
      <w:pPr/>
      <w:r>
        <w:rPr>
          <w:lang w:val="hi_IN" w:bidi="hi_IN"/>
        </w:rPr>
      </w:r>
      <w:r>
        <w:rPr>
          <w:lang w:val="hi_IN" w:bidi="hi_IN"/>
        </w:rPr>
        <w:t>अभिनय को जारी रखें।</w:t>
      </w:r>
    </w:p>
    <w:p>
      <w:pPr/>
      <w:r>
        <w:rPr>
          <w:lang w:val="hi_IN" w:bidi="hi_IN"/>
        </w:rPr>
      </w:r>
      <w:r>
        <w:rPr>
          <w:lang w:val="hi_IN" w:bidi="hi_IN"/>
        </w:rPr>
        <w:t>जब रिबका ऊँटों को पानी पिला रही थी, तो दास ने उसे देखा और आश्चर्य किया, "क्या यह वह स्त्री है जिसे यहोवा ने चुना है?" जब रिबका ने ऊँटों को पानी देना समाप्त किया, तो दास ने रिबका को उसकी नाक के लिए सोने की नथनी और उसकी कलाई या बाँहों के लिए दो सोने के कंगन दिए। याद रखें, ये बहुत मूल्यवान थे। फिर दास ने पूछा, "तू किसकी पुत्री है? क्या तेरे पिता के पास हमारे लिए रात बिताने के लिए जगह होगी?"</w:t>
      </w:r>
    </w:p>
    <w:p>
      <w:pPr/>
      <w:r>
        <w:rPr>
          <w:lang w:val="hi_IN" w:bidi="hi_IN"/>
        </w:rPr>
      </w:r>
      <w:r>
        <w:rPr>
          <w:lang w:val="hi_IN" w:bidi="hi_IN"/>
        </w:rPr>
        <w:t>अभिनय को रोकें।</w:t>
      </w:r>
    </w:p>
    <w:p>
      <w:pPr/>
      <w:r>
        <w:rPr>
          <w:lang w:val="hi_IN" w:bidi="hi_IN"/>
        </w:rPr>
      </w:r>
      <w:r>
        <w:rPr>
          <w:lang w:val="hi_IN" w:bidi="hi_IN"/>
        </w:rPr>
        <w:t xml:space="preserve">दास से पूछें, आप कैसा महसूस कर रहे हैं? आप ऐसी बातें सुन सकते हैं, </w:t>
      </w:r>
    </w:p>
    <w:p>
      <w:pPr>
        <w:pStyle w:val="ListBullet"/>
        <w:spacing w:line="240" w:lineRule="auto"/>
        <w:ind w:left="720"/>
      </w:pPr>
      <w:r>
        <w:rPr>
          <w:lang w:val="hi_IN" w:bidi="hi_IN"/>
        </w:rPr>
      </w:r>
      <w:r>
        <w:rPr>
          <w:lang w:val="hi_IN" w:bidi="hi_IN"/>
        </w:rPr>
        <w:t xml:space="preserve">"खुश हूँ। बहुत अच्छा, जवान स्त्री, यह कठिन काम करने और विनम्र होने के लिए।" और </w:t>
      </w:r>
    </w:p>
    <w:p>
      <w:pPr>
        <w:pStyle w:val="ListBullet"/>
        <w:spacing w:line="240" w:lineRule="auto"/>
        <w:ind w:left="720"/>
      </w:pPr>
      <w:r>
        <w:rPr>
          <w:lang w:val="hi_IN" w:bidi="hi_IN"/>
        </w:rPr>
      </w:r>
      <w:r>
        <w:rPr>
          <w:lang w:val="hi_IN" w:bidi="hi_IN"/>
        </w:rPr>
        <w:t xml:space="preserve">"विचारशील। क्या परमेश्वर ने पहले ही मेरी प्रार्थना का उत्तर दे दिया है?" और </w:t>
      </w:r>
    </w:p>
    <w:p>
      <w:pPr>
        <w:pStyle w:val="ListBullet"/>
        <w:spacing w:line="240" w:lineRule="auto"/>
        <w:ind w:left="720"/>
      </w:pPr>
      <w:r>
        <w:rPr>
          <w:lang w:val="hi_IN" w:bidi="hi_IN"/>
        </w:rPr>
      </w:r>
      <w:r>
        <w:rPr>
          <w:lang w:val="hi_IN" w:bidi="hi_IN"/>
        </w:rPr>
        <w:t xml:space="preserve">"इस युवती को अंगूठी और कंगन के ये अच्छे उपहार दे कर मैं आनंदित हूँ।" और </w:t>
      </w:r>
    </w:p>
    <w:p>
      <w:pPr>
        <w:pStyle w:val="ListBullet"/>
        <w:spacing w:line="240" w:lineRule="auto"/>
        <w:ind w:left="720"/>
      </w:pPr>
      <w:r>
        <w:rPr>
          <w:lang w:val="hi_IN" w:bidi="hi_IN"/>
        </w:rPr>
      </w:r>
      <w:r>
        <w:rPr>
          <w:lang w:val="hi_IN" w:bidi="hi_IN"/>
        </w:rPr>
        <w:t xml:space="preserve">"आशावान हूँ। उसका पिता कौन है?" </w:t>
      </w:r>
    </w:p>
    <w:p>
      <w:pPr/>
      <w:r>
        <w:rPr>
          <w:lang w:val="hi_IN" w:bidi="hi_IN"/>
        </w:rPr>
      </w:r>
      <w:r>
        <w:rPr>
          <w:lang w:val="hi_IN" w:bidi="hi_IN"/>
        </w:rPr>
        <w:t xml:space="preserve">रिबका से पूछें, आप कैसा महसूस कर रही हैं? आप ऐसी बातें सुन सकते हैं, </w:t>
      </w:r>
    </w:p>
    <w:p>
      <w:pPr>
        <w:pStyle w:val="ListBullet"/>
        <w:spacing w:line="240" w:lineRule="auto"/>
        <w:ind w:left="720"/>
      </w:pPr>
      <w:r>
        <w:rPr>
          <w:lang w:val="hi_IN" w:bidi="hi_IN"/>
        </w:rPr>
      </w:r>
      <w:r>
        <w:rPr>
          <w:lang w:val="hi_IN" w:bidi="hi_IN"/>
        </w:rPr>
        <w:t xml:space="preserve">"इन ऊँटों को पानी पिलाने का क्या एक सुंदर उपहार है!" और </w:t>
      </w:r>
    </w:p>
    <w:p>
      <w:pPr>
        <w:pStyle w:val="ListBullet"/>
        <w:spacing w:line="240" w:lineRule="auto"/>
        <w:ind w:left="720"/>
      </w:pPr>
      <w:r>
        <w:rPr>
          <w:lang w:val="hi_IN" w:bidi="hi_IN"/>
        </w:rPr>
      </w:r>
      <w:r>
        <w:rPr>
          <w:lang w:val="hi_IN" w:bidi="hi_IN"/>
        </w:rPr>
        <w:t xml:space="preserve">"जिज्ञासु। इन अच्छे उपहारों का वास्तव में क्या अर्थ है?" </w:t>
      </w:r>
    </w:p>
    <w:p>
      <w:pPr>
        <w:pStyle w:val="ListBullet"/>
        <w:spacing w:line="240" w:lineRule="auto"/>
        <w:ind w:left="720"/>
      </w:pPr>
      <w:r>
        <w:rPr>
          <w:lang w:val="hi_IN" w:bidi="hi_IN"/>
        </w:rPr>
      </w:r>
      <w:r>
        <w:rPr>
          <w:lang w:val="hi_IN" w:bidi="hi_IN"/>
        </w:rPr>
        <w:t xml:space="preserve">"सावधान। मुझे इन लोगों से सावधान रहना चाहिए।" </w:t>
      </w:r>
    </w:p>
    <w:p>
      <w:pPr/>
      <w:r>
        <w:rPr>
          <w:lang w:val="hi_IN" w:bidi="hi_IN"/>
        </w:rPr>
      </w:r>
      <w:r>
        <w:rPr>
          <w:lang w:val="hi_IN" w:bidi="hi_IN"/>
        </w:rPr>
        <w:t>अभिनय को जारी रखें।</w:t>
      </w:r>
    </w:p>
    <w:p>
      <w:pPr/>
      <w:r>
        <w:rPr>
          <w:lang w:val="hi_IN" w:bidi="hi_IN"/>
        </w:rPr>
      </w:r>
      <w:r>
        <w:rPr>
          <w:lang w:val="hi_IN" w:bidi="hi_IN"/>
        </w:rPr>
        <w:t>रिबका ने उत्तर दिया, "मेरे पिता बतूएल हैं और मेरे दादा दादी नाहोर और मिल्का हैं। हाँ, हमारे पास तेरे पशुओं के लिए पुआल और चारा है, और मेहमानों के लिए बहुत जगह भी है।" जब दास ने ये नाम सुने, अपने स्वामी अब्राहम के परिवार के नाम, तो उसने प्रार्थना में झुककर यहोवा की आराधना की! दास ने प्रार्थना की, "हे मेरे स्वामी अब्राहम के यहोवा परमेश्वर। यहोवा ने मेरे स्वामी अब्राहम को अटल प्रेम दिखाया है। तू मुझे सीधे मेरे स्वामी के रिश्तेदारों के पास ले आया है!" रिबका घर दौड़कर अपने परिवार को जो हुआ था वह सब बताने जाती है।</w:t>
      </w:r>
    </w:p>
    <w:p>
      <w:pPr/>
      <w:r>
        <w:rPr>
          <w:lang w:val="hi_IN" w:bidi="hi_IN"/>
        </w:rPr>
      </w:r>
      <w:r>
        <w:rPr>
          <w:lang w:val="hi_IN" w:bidi="hi_IN"/>
        </w:rPr>
        <w:t>अभिनय को रोकें।</w:t>
      </w:r>
    </w:p>
    <w:p>
      <w:pPr/>
      <w:r>
        <w:rPr>
          <w:lang w:val="hi_IN" w:bidi="hi_IN"/>
        </w:rPr>
      </w:r>
      <w:r>
        <w:rPr>
          <w:lang w:val="hi_IN" w:bidi="hi_IN"/>
        </w:rPr>
        <w:t xml:space="preserve">दास से पूछें, आप कैसा महसूस कर रहे हैं? आप ऐसी बातें सुन सकते हैं, </w:t>
      </w:r>
    </w:p>
    <w:p>
      <w:pPr>
        <w:pStyle w:val="ListBullet"/>
        <w:spacing w:line="240" w:lineRule="auto"/>
        <w:ind w:left="720"/>
      </w:pPr>
      <w:r>
        <w:rPr>
          <w:lang w:val="hi_IN" w:bidi="hi_IN"/>
        </w:rPr>
      </w:r>
      <w:r>
        <w:rPr>
          <w:lang w:val="hi_IN" w:bidi="hi_IN"/>
        </w:rPr>
        <w:t xml:space="preserve">"खुश हूँ। परमेश्वर की स्तुति हो! वह मुझे अब्राहम के परिवार के पास ले आया है।" और </w:t>
      </w:r>
    </w:p>
    <w:p>
      <w:pPr>
        <w:pStyle w:val="ListBullet"/>
        <w:spacing w:line="240" w:lineRule="auto"/>
        <w:ind w:left="720"/>
      </w:pPr>
      <w:r>
        <w:rPr>
          <w:lang w:val="hi_IN" w:bidi="hi_IN"/>
        </w:rPr>
      </w:r>
      <w:r>
        <w:rPr>
          <w:lang w:val="hi_IN" w:bidi="hi_IN"/>
        </w:rPr>
        <w:t xml:space="preserve">"विचारशील। यहोवा ने मेरी प्रार्थनाओं का ठीक उत्तर दिया है!" और </w:t>
      </w:r>
    </w:p>
    <w:p>
      <w:pPr>
        <w:pStyle w:val="ListBullet"/>
        <w:spacing w:line="240" w:lineRule="auto"/>
        <w:ind w:left="720"/>
      </w:pPr>
      <w:r>
        <w:rPr>
          <w:lang w:val="hi_IN" w:bidi="hi_IN"/>
        </w:rPr>
      </w:r>
      <w:r>
        <w:rPr>
          <w:lang w:val="hi_IN" w:bidi="hi_IN"/>
        </w:rPr>
        <w:t xml:space="preserve">"विचारशील। अब मुझे उसके पिता और परिवार के साथ चर्चा के लिए तैयार होना चाहिए।" </w:t>
      </w:r>
    </w:p>
    <w:p>
      <w:pPr/>
      <w:r>
        <w:rPr>
          <w:lang w:val="hi_IN" w:bidi="hi_IN"/>
        </w:rPr>
      </w:r>
      <w:r>
        <w:rPr>
          <w:lang w:val="hi_IN" w:bidi="hi_IN"/>
        </w:rPr>
        <w:t xml:space="preserve">रिबका से पूछें, आप कैसा महसूस कर रही हैं? आप ऐसी बातें सुन सकते हैं, </w:t>
      </w:r>
    </w:p>
    <w:p>
      <w:pPr>
        <w:pStyle w:val="ListBullet"/>
        <w:spacing w:line="240" w:lineRule="auto"/>
        <w:ind w:left="720"/>
      </w:pPr>
      <w:r>
        <w:rPr>
          <w:lang w:val="hi_IN" w:bidi="hi_IN"/>
        </w:rPr>
      </w:r>
      <w:r>
        <w:rPr>
          <w:lang w:val="hi_IN" w:bidi="hi_IN"/>
        </w:rPr>
        <w:t xml:space="preserve">"खुशी! मैं अपनी माता और परिवार को ये उपहार दिखाने के लिए इंतजार नहीं कर सकती।" </w:t>
      </w:r>
    </w:p>
    <w:p>
      <w:pPr>
        <w:pStyle w:val="ListBullet"/>
        <w:spacing w:line="240" w:lineRule="auto"/>
        <w:ind w:left="720"/>
      </w:pPr>
      <w:r>
        <w:rPr>
          <w:lang w:val="hi_IN" w:bidi="hi_IN"/>
        </w:rPr>
      </w:r>
      <w:r>
        <w:rPr>
          <w:lang w:val="hi_IN" w:bidi="hi_IN"/>
        </w:rPr>
        <w:t xml:space="preserve">"उत्साहित हूँ। मुझे जल्दी करना चाहिए और अपने परिवार से मेहमानों की तैयारी करने के लिए कहना चाहिए।" </w:t>
      </w:r>
    </w:p>
    <w:p>
      <w:pPr>
        <w:pStyle w:val="ListBullet"/>
        <w:spacing w:line="240" w:lineRule="auto"/>
        <w:ind w:left="720"/>
      </w:pPr>
      <w:r>
        <w:rPr>
          <w:lang w:val="hi_IN" w:bidi="hi_IN"/>
        </w:rPr>
      </w:r>
      <w:r>
        <w:rPr>
          <w:lang w:val="hi_IN" w:bidi="hi_IN"/>
        </w:rPr>
        <w:t xml:space="preserve">"जिज्ञासु। उस पुरुष ने परमेश्वर की स्तुति की? क्या हो रहा है?" और </w:t>
      </w:r>
    </w:p>
    <w:p>
      <w:pPr/>
      <w:r>
        <w:rPr>
          <w:lang w:val="hi_IN" w:bidi="hi_IN"/>
        </w:rPr>
      </w:r>
      <w:r>
        <w:rPr>
          <w:lang w:val="hi_IN" w:bidi="hi_IN"/>
        </w:rPr>
        <w:t xml:space="preserve">अन्य दासों से पूछें, आप कैसा महसूस कर रहे हैं? आप ऐसी बातें सुन सकते हैं, </w:t>
      </w:r>
    </w:p>
    <w:p>
      <w:pPr/>
      <w:r>
        <w:rPr>
          <w:lang w:val="hi_IN" w:bidi="hi_IN"/>
        </w:rPr>
      </w:r>
      <w:r>
        <w:rPr>
          <w:lang w:val="hi_IN" w:bidi="hi_IN"/>
        </w:rPr>
        <w:t xml:space="preserve">"खुशी है कि यह लड़की हमारे स्वामी अब्राहम के परिवार से है।" </w:t>
      </w:r>
      <w:r>
        <w:rPr>
          <w:lang w:val="hi_IN" w:bidi="hi_IN"/>
        </w:rPr>
      </w:r>
    </w:p>
    <w:p>
      <w:pPr>
        <w:pStyle w:val="Heading3"/>
      </w:pPr>
      <w:r>
        <w:rPr>
          <w:lang w:val="hi_IN" w:bidi="hi_IN"/>
        </w:rPr>
        <w:t>आवश्यक जानकारी</w:t>
      </w:r>
    </w:p>
    <w:p>
      <w:pPr/>
      <w:r>
        <w:rPr>
          <w:lang w:val="hi_IN" w:bidi="hi_IN"/>
        </w:rPr>
      </w:r>
      <w:r>
        <w:rPr>
          <w:lang w:val="hi_IN" w:bidi="hi_IN"/>
        </w:rPr>
        <w:t>पाठ को सबसे सरल अनुवाद में एक बार फिर से सुनें।</w:t>
      </w:r>
    </w:p>
    <w:p>
      <w:pPr/>
      <w:r>
        <w:rPr>
          <w:lang w:val="hi_IN" w:bidi="hi_IN"/>
        </w:rPr>
      </w:r>
      <w:r>
        <w:rPr>
          <w:lang w:val="hi_IN" w:bidi="hi_IN"/>
        </w:rPr>
        <w:t xml:space="preserve">कहानी के उन हिस्सों को दोबारा बताना जिनकी </w:t>
      </w:r>
      <w:r>
        <w:rPr>
          <w:b/>
          <w:lang w:val="hi_IN" w:bidi="hi_IN"/>
        </w:rPr>
        <w:t>प्रमुख अवधारणाएँ</w:t>
      </w:r>
      <w:r>
        <w:rPr>
          <w:lang w:val="hi_IN" w:bidi="hi_IN"/>
        </w:rPr>
        <w:t xml:space="preserve"> मोटे अक्षरों में हों। हर प्रमुख अवधारणा को सन्दर्भ में समझाएँ।</w:t>
      </w:r>
    </w:p>
    <w:p>
      <w:pPr/>
      <w:r>
        <w:rPr>
          <w:lang w:val="hi_IN" w:bidi="hi_IN"/>
        </w:rPr>
      </w:r>
      <w:r>
        <w:rPr>
          <w:lang w:val="hi_IN" w:bidi="hi_IN"/>
        </w:rPr>
        <w:t>अब्राहम ने अपने सबसे विश्वसनीय दास से कहा कि वह अब्राहम के पुत्र इसहाक के लिए पत्नी खोजे। उसने दास से कहा कि वह अब्राहम के जन्म-भूमि में वापस जा कर अब्राहम के परिवार से एक युवती खोजे। अब्राहम ने इसहाक को इस यात्रा पर जाने नहीं दिया। वह नहीं चाहता था कि इसहाक कनान में जहाँ वे रहते थे, वहाँ की एक मूर्तिपूजक स्त्री से विवाह करे। अब्राहम ने परमेश्वर पर विश्वास किया कि अब्राहम के वंशज उस भूमि के स्वामी होंगे जिसकी परमेश्वर ने प्रतिज्ञा की थी।</w:t>
      </w:r>
    </w:p>
    <w:p>
      <w:pPr/>
      <w:r>
        <w:rPr>
          <w:lang w:val="hi_IN" w:bidi="hi_IN"/>
        </w:rPr>
      </w:r>
      <w:r>
        <w:rPr>
          <w:lang w:val="hi_IN" w:bidi="hi_IN"/>
        </w:rPr>
        <w:t xml:space="preserve">दास अब्राहम को छोड़कर शहर के बाहर एक कुएँ पर पहुँचा जहाँ अब्राहम के रिश्तेदार रहते थे। दास ने </w:t>
      </w:r>
      <w:r>
        <w:rPr>
          <w:b/>
          <w:lang w:val="hi_IN" w:bidi="hi_IN"/>
        </w:rPr>
        <w:t>प्रभु परमेश्वर यहोवा</w:t>
      </w:r>
      <w:r>
        <w:rPr>
          <w:lang w:val="hi_IN" w:bidi="hi_IN"/>
        </w:rPr>
        <w:t xml:space="preserve"> से </w:t>
      </w:r>
      <w:r>
        <w:rPr>
          <w:b/>
          <w:lang w:val="hi_IN" w:bidi="hi_IN"/>
        </w:rPr>
        <w:t>प्रार्थना</w:t>
      </w:r>
      <w:r>
        <w:rPr>
          <w:lang w:val="hi_IN" w:bidi="hi_IN"/>
        </w:rPr>
        <w:t xml:space="preserve"> की,- </w:t>
      </w:r>
      <w:r>
        <w:rPr>
          <w:b/>
          <w:lang w:val="hi_IN" w:bidi="hi_IN"/>
        </w:rPr>
        <w:t>प्रार्थना करना</w:t>
      </w:r>
      <w:r>
        <w:rPr>
          <w:lang w:val="hi_IN" w:bidi="hi_IN"/>
        </w:rPr>
        <w:t xml:space="preserve">और प्रार्थना शब्द मुख्य शब्दावली में पाया जा सकता है, </w:t>
      </w:r>
      <w:r>
        <w:rPr>
          <w:b/>
          <w:lang w:val="hi_IN" w:bidi="hi_IN"/>
        </w:rPr>
        <w:t>प्रभु परमेश्वर यहोवा</w:t>
      </w:r>
      <w:r>
        <w:rPr>
          <w:lang w:val="hi_IN" w:bidi="hi_IN"/>
        </w:rPr>
        <w:t xml:space="preserve"> मुख्य शब्दावली में पाया जा सकता है- कि परमेश्वर द्वारा चुनी गई स्त्री दास को पानी पीने के लिए देगी और फिर दास के साथ लाए गए ऊँटों को भी पीने के लिए पानी देगी।</w:t>
      </w:r>
    </w:p>
    <w:p>
      <w:pPr/>
      <w:r>
        <w:rPr>
          <w:lang w:val="hi_IN" w:bidi="hi_IN"/>
        </w:rPr>
      </w:r>
      <w:r>
        <w:rPr>
          <w:lang w:val="hi_IN" w:bidi="hi_IN"/>
        </w:rPr>
        <w:t xml:space="preserve">इससे पहले की दास प्रार्थना समाप्त करता, उसने </w:t>
      </w:r>
      <w:r>
        <w:rPr>
          <w:b/>
          <w:lang w:val="hi_IN" w:bidi="hi_IN"/>
        </w:rPr>
        <w:t>रिबका</w:t>
      </w:r>
      <w:r>
        <w:rPr>
          <w:lang w:val="hi_IN" w:bidi="hi_IN"/>
        </w:rPr>
        <w:t xml:space="preserve"> को एक घड़ा लिए हुए कुएँ पर आते देखा- उसके पास एक मिट्टी का घड़ा था, जो पानी रखने का पात्र था- और उसने उस घड़े से पशुओं को पानी पिलाया और फिर उसे अपने कंधे पर रखकर शहर की ओर लौट गई। रिबका बतूएल की पुत्री थी, जो अब्राहम के भाई हारान और मिल्का का पुत्र था। वह हारान और मिल्का की पोती थी। रिबका सुंदर थी। उसकी उम्र इतनी थी कि वह विवाह कर सकती और बच्चे पैदा कर सकती थी, लेकिन फिर भी वह एक कुँवारी थी। उसने किसी पुरुष के साथ यौन सम्बन्ध नहीं बनाए थे। वह नीचे सोते में गई और फिर पानी लेकर बाहर आई। सोता कुएँ के पास था और इससे पानी निकलना आसान था जिससे कुएँ की गहराई से पानी नहीं निकालना पड़ता था।</w:t>
      </w:r>
    </w:p>
    <w:p>
      <w:pPr/>
      <w:r>
        <w:rPr>
          <w:lang w:val="hi_IN" w:bidi="hi_IN"/>
        </w:rPr>
      </w:r>
      <w:r>
        <w:rPr>
          <w:lang w:val="hi_IN" w:bidi="hi_IN"/>
        </w:rPr>
        <w:t xml:space="preserve">जब वह वापस ऊपर आई, तो अब्राहम के दास ने उसके पास दौड़कर पीने के लिए </w:t>
      </w:r>
      <w:r>
        <w:rPr>
          <w:b/>
          <w:lang w:val="hi_IN" w:bidi="hi_IN"/>
        </w:rPr>
        <w:t>थोड़ा</w:t>
      </w:r>
      <w:r>
        <w:rPr>
          <w:lang w:val="hi_IN" w:bidi="hi_IN"/>
        </w:rPr>
        <w:t xml:space="preserve"> पानी माँगा। उसने कहा, "हाँ, मेरे प्रभु, पी ले। </w:t>
      </w:r>
      <w:r>
        <w:rPr>
          <w:b/>
          <w:lang w:val="hi_IN" w:bidi="hi_IN"/>
        </w:rPr>
        <w:t>प्रभु</w:t>
      </w:r>
      <w:r>
        <w:rPr>
          <w:lang w:val="hi_IN" w:bidi="hi_IN"/>
        </w:rPr>
        <w:t xml:space="preserve"> शब्द मुख्य शब्दावली में पाया जा सकता है। उसने घड़े को नीचे करके और उसे पीने के लिए पानी दिया। रिबका ने कहा, "मैं तेरे ऊँटों के लिये भी तब तक पानी भर लाऊँगी, जब तक वे पी न चुकें।" उसने अपना घड़ा पशुओं के हौद में खाली किया। हौद एक लम्बा संकीर्ण पात्र होता है, जैसे पत्थर का डिब्बा। इसका उपयोग पशुओं के लिए पानी या भोजन रखने के लिए किया जाता है। इतने ऊँटों को पानी पिलाना बहुत अधिक मेहनत का काम था।</w:t>
      </w:r>
    </w:p>
    <w:p>
      <w:pPr/>
      <w:r>
        <w:rPr>
          <w:lang w:val="hi_IN" w:bidi="hi_IN"/>
        </w:rPr>
      </w:r>
      <w:r>
        <w:rPr>
          <w:lang w:val="hi_IN" w:bidi="hi_IN"/>
        </w:rPr>
        <w:t xml:space="preserve">जब रिबका सभी ऊँटों को पानी पिला रही थी, तो दास ने उसे ध्यान से देखा। वह युवती को ध्यान से देख रहा था ताकि यह निर्धारित कर सके कि क्या इसे परमेश्वर ने इसहाक के लिए चुना है। वह उसकी ओर यौन दृष्टि से नहीं देख रहा था। जब ऊँटों ने पी लिया, तो दास ने रिबका को सोने का नत्थ दिया जिसका वजन आधा </w:t>
      </w:r>
      <w:r>
        <w:rPr>
          <w:b/>
          <w:lang w:val="hi_IN" w:bidi="hi_IN"/>
        </w:rPr>
        <w:t>शेकेल</w:t>
      </w:r>
      <w:r>
        <w:rPr>
          <w:lang w:val="hi_IN" w:bidi="hi_IN"/>
        </w:rPr>
        <w:t xml:space="preserve"> या 6 ग्राम सोना था, और उसकी कलाई में सोने के 2 बड़े कंगन दिए, जिनमें से प्रत्येक का वजन दस शेकेल था, 120 ग्राम सोने का था। ये मूल्यवान उपहार थे।</w:t>
      </w:r>
    </w:p>
    <w:p>
      <w:pPr/>
      <w:r>
        <w:rPr>
          <w:lang w:val="hi_IN" w:bidi="hi_IN"/>
        </w:rPr>
      </w:r>
      <w:r>
        <w:rPr>
          <w:lang w:val="hi_IN" w:bidi="hi_IN"/>
        </w:rPr>
        <w:t xml:space="preserve">फिर अब्राहम के दास ने पूछा, "कृपया मुझे बता, कि तू किसकी </w:t>
      </w:r>
      <w:r>
        <w:rPr>
          <w:b/>
          <w:lang w:val="hi_IN" w:bidi="hi_IN"/>
        </w:rPr>
        <w:t>पुत्री</w:t>
      </w:r>
      <w:r>
        <w:rPr>
          <w:lang w:val="hi_IN" w:bidi="hi_IN"/>
        </w:rPr>
        <w:t xml:space="preserve"> है? क्या तेरे पिता के पास हमें रात भर ठहरने के लिए जगह होगी?" रिबका ने उत्तर दिया, "मैं बतूएल की पुत्री हूँ, जो मिल्का और नाहोर का पुत्र है।" नाहोर अब्राहम का भाई था। बतूएल अब्राहम का भतीजा था।</w:t>
      </w:r>
    </w:p>
    <w:p>
      <w:pPr/>
      <w:r>
        <w:rPr>
          <w:lang w:val="hi_IN" w:bidi="hi_IN"/>
        </w:rPr>
      </w:r>
      <w:r>
        <w:rPr>
          <w:lang w:val="hi_IN" w:bidi="hi_IN"/>
        </w:rPr>
        <w:t xml:space="preserve">रिबका ने कहा, "हमारे पास पुआल और चारा बहुत है, और मेहमानों के रुकने के लिये जगह भी है।" फिर दास </w:t>
      </w:r>
      <w:r>
        <w:rPr>
          <w:b/>
          <w:lang w:val="hi_IN" w:bidi="hi_IN"/>
        </w:rPr>
        <w:t>झुका</w:t>
      </w:r>
      <w:r>
        <w:rPr>
          <w:lang w:val="hi_IN" w:bidi="hi_IN"/>
        </w:rPr>
        <w:t xml:space="preserve"> और </w:t>
      </w:r>
      <w:r>
        <w:rPr>
          <w:b/>
          <w:lang w:val="hi_IN" w:bidi="hi_IN"/>
        </w:rPr>
        <w:t>प्रभु की आराधना की</w:t>
      </w:r>
      <w:r>
        <w:rPr>
          <w:lang w:val="hi_IN" w:bidi="hi_IN"/>
        </w:rPr>
        <w:t xml:space="preserve">। </w:t>
      </w:r>
      <w:r>
        <w:rPr>
          <w:b/>
          <w:lang w:val="hi_IN" w:bidi="hi_IN"/>
        </w:rPr>
        <w:t>झुकना</w:t>
      </w:r>
      <w:r>
        <w:rPr>
          <w:lang w:val="hi_IN" w:bidi="hi_IN"/>
        </w:rPr>
        <w:t xml:space="preserve"> विनम्रता को दिखाता था। </w:t>
      </w:r>
      <w:r>
        <w:rPr>
          <w:b/>
          <w:lang w:val="hi_IN" w:bidi="hi_IN"/>
        </w:rPr>
        <w:t>आराधना</w:t>
      </w:r>
      <w:r>
        <w:rPr>
          <w:lang w:val="hi_IN" w:bidi="hi_IN"/>
        </w:rPr>
        <w:t xml:space="preserve"> शब्द मुख्य शब्दावली में पाया जा सकता है। “प्रभु परमेश्वर यहोवा की स्तुति करो।” प्रभु परमेश्वर यहोवा मुख्य शब्दावली में पाया जा सकता है। "मेरे स्वामी अब्राहम के परमेश्वर। यहोवा ने मेरे स्वामी के लिए अटूट प्रेम और विश्वासयोग्यता दिखाई है। वह मुझे सीधे मेरे स्वामी के रिश्तेदारों के पास ले आया है।" परमेश्वर ने दास की प्रार्थना का पूरी तरह से उत्तर दिया। रिबका दौड़कर अपने घर गई ताकि अपने परिवार को बता सके कि क्या हुआ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24:29–49</w:t>
      </w:r>
      <w:r>
        <w:rPr>
          <w:lang w:val="hi_IN" w:bidi="hi_IN"/>
        </w:rPr>
      </w:r>
    </w:p>
    <w:p>
      <w:pPr>
        <w:pStyle w:val="Heading3"/>
      </w:pPr>
      <w:r>
        <w:rPr>
          <w:lang w:val="hi_IN" w:bidi="hi_IN"/>
        </w:rPr>
        <w:t>सुने और मन में रखें</w:t>
      </w:r>
    </w:p>
    <w:p>
      <w:pPr/>
      <w:r>
        <w:rPr>
          <w:lang w:val="hi_IN" w:bidi="hi_IN"/>
        </w:rPr>
      </w:r>
      <w:r>
        <w:rPr>
          <w:lang w:val="hi_IN" w:bidi="hi_IN"/>
        </w:rPr>
        <w:t>उत्पत्ति 24:29–49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सरल संस्करण में एक बार सुनें।</w:t>
      </w:r>
    </w:p>
    <w:p>
      <w:pPr/>
      <w:r>
        <w:rPr>
          <w:lang w:val="hi_IN" w:bidi="hi_IN"/>
        </w:rPr>
      </w:r>
      <w:r>
        <w:rPr>
          <w:lang w:val="hi_IN" w:bidi="hi_IN"/>
        </w:rPr>
        <w:t>अब्राहम ने अपने सबसे विश्वसनीय दास को अब्राहम के देश में वापस भेजा ताकि वह उसके रिश्तेदारों में से इसहाक के लिए पत्नी खोजे। शहर के बाहर शहर के कुएँ पर पहुँचने पर, दास ने परमेश्वर से प्रार्थना की कि वह दास को उस युवती के पास पहुँचाए जिसे परमेश्वर ने इसहाक के लिए चुना है। अब्राहम की भतीजी रिबका कुएँ पर आई और दास और ऊँटों को पीने के लिए पानी दिया। यह दास की प्रार्थना का सीधा उत्तर था। ऐतिहासिक कहानी आगे जारी रहती है। इस भाग का ज्यादातर भाग उत्पत्ति 24:1–28 से दोहराया गया है। इससे रुचि और नाटक का निर्माण होता है। रिबका अपने घर वापस दौड़कर अपनी माँ और परिवार को अब्राहम के दास के बारे में बताने गई।</w:t>
      </w:r>
    </w:p>
    <w:p>
      <w:pPr/>
      <w:r>
        <w:rPr>
          <w:lang w:val="hi_IN" w:bidi="hi_IN"/>
        </w:rPr>
      </w:r>
      <w:r>
        <w:rPr>
          <w:lang w:val="hi_IN" w:bidi="hi_IN"/>
        </w:rPr>
        <w:t xml:space="preserve">29 पद "अब" जैसे शब्द से शुरू होता है, जो यह दर्शाता है कि एक महत्वपूर्ण परिवर्तन हो रहा है। रिबका के भाई लाबान का परिचय दिया जाता है। एक नए पात्र का परिचय देने के लिए स्वाभाविक तरीके का उपयोग करें। रिबका की तरह वह दास से मिलने के लिए वापस </w:t>
      </w:r>
      <w:r>
        <w:rPr>
          <w:b/>
          <w:lang w:val="hi_IN" w:bidi="hi_IN"/>
        </w:rPr>
        <w:t>दौड़ता</w:t>
      </w:r>
      <w:r>
        <w:rPr>
          <w:lang w:val="hi_IN" w:bidi="hi_IN"/>
        </w:rPr>
        <w:t xml:space="preserve"> है। यह और स्पष्ट हो सकता है यदि पाठ को घटनाओं के घटित होने के क्रम में पुनः व्यवस्थित किया जाए। लाबान का लालच यहाँ और भविष्य में याकूब के साथ फिर से देखा जाता है। जब अब्राहम हारान से आया तब से परिवार को शायद उसके बारे में बहुत कम जानकारी थी। लाबान ने जब रिबका के महंगे उपहारों- सोने का नत्थ और सोने के कंगन देखे तब उस पुरुष से मिलने के लिए दौड़ता है। भाई लाबान का उल्लेख उस व्यक्ति के रूप में किया गया है जो रिबका के पिता बतूएल के बजाय मेजबान का कार्य करता है। लाबान ने दास को उनके घर पर रहने के लिए आमंत्रण दिया। बातचीत के दौरान बाद में कहानी में बतूएल का उल्लेख किया गया है। बतूएल शायद बूढ़ा था या इन मेहमानों का स्वागत करने में सक्षम नहीं था और उसने दिन-प्रतिदिन की जिम्मेदारी लाबान को सौंप दी थी।</w:t>
      </w:r>
    </w:p>
    <w:p>
      <w:pPr/>
      <w:r>
        <w:rPr>
          <w:lang w:val="hi_IN" w:bidi="hi_IN"/>
        </w:rPr>
      </w:r>
      <w:r>
        <w:rPr>
          <w:lang w:val="hi_IN" w:bidi="hi_IN"/>
        </w:rPr>
        <w:t>लाबान ने दास को उनके घर आने के लिए आमंत्रित किया। "हे यहोवा की ओर से धन्य पुरुष" एक अमीर मेहमान को नमस्कार करने का एक तरीका था। लाबान ने परमेश्वर के सामान्य नाम "एलोहिम" के स्थान पर "यहोवा" अर्थात् परमेश्वर का व्यक्तिगत वाचा नाम कहा। धन को परमेश्वर की आशीष के चिन्ह के रूप में देखा जाता था। "आप यहाँ बाहर क्यों खड़े हैं?" यह एक प्रश्न है जिसके उत्तर की अपेक्षा नहीं की जाती है। यदि यह भाषा में स्वाभाविक नहीं है, तो इसे फिर से लिखा जा सकता है ताकि इसे कथन बनाया जा सके।</w:t>
      </w:r>
    </w:p>
    <w:p>
      <w:pPr/>
      <w:r>
        <w:rPr>
          <w:lang w:val="hi_IN" w:bidi="hi_IN"/>
        </w:rPr>
      </w:r>
      <w:r>
        <w:rPr>
          <w:lang w:val="hi_IN" w:bidi="hi_IN"/>
        </w:rPr>
        <w:t>लाबान ने दास को बाहर से उनके घर में आमंत्रित किया। लाबान ने दास और ऊँटों के लिए एक जगह तैयार की। यह सबसे अधिक सम्भावना है कि लाबान के दासों ने मेहमानों और पशुओं के लिए तैयारी की थी। दास घर के परिसर में आया और पहले ऊँटों की बुनियादी आवश्यकताओं की पूर्ति करता है। उसने उन्हें भोजन और बिछौने के लिए भूसा दिया और जानवरों के लिए बाहर पानी उपलब्ध कराया। लाबान ने दास और उसके साथ के पुरुषों को भी "उनके पैरों के धोने के लिए पानी दिया।" यह एक आतिथ्य प्रथा थी कि सूखी, धूल भरी सड़कों पर केवल सैंडल पहनकर यात्रा करने से उनके पैरों पर लगी गंदगी को धोने के लिए पानी दिया जाए।</w:t>
      </w:r>
    </w:p>
    <w:p>
      <w:pPr/>
      <w:r>
        <w:rPr>
          <w:lang w:val="hi_IN" w:bidi="hi_IN"/>
        </w:rPr>
      </w:r>
      <w:r>
        <w:rPr>
          <w:lang w:val="hi_IN" w:bidi="hi_IN"/>
        </w:rPr>
        <w:t>कुछ समय नीचे दिये गये सवालों पर चर्चा करके बितायें:</w:t>
      </w:r>
    </w:p>
    <w:p>
      <w:pPr/>
      <w:r>
        <w:rPr>
          <w:lang w:val="hi_IN" w:bidi="hi_IN"/>
        </w:rPr>
      </w:r>
      <w:r>
        <w:rPr>
          <w:lang w:val="hi_IN" w:bidi="hi_IN"/>
        </w:rPr>
        <w:t>सभी पुरुषों को भोजन परोसा गया था। दास ने कहा कि वह तब तक भोजन नहीं करेगा जब तक वे उस काम की चर्चा न करें जिसके लिए वह वहाँ आया है। लाबान सहमत हुआ।</w:t>
      </w:r>
    </w:p>
    <w:p>
      <w:pPr/>
      <w:r>
        <w:rPr>
          <w:lang w:val="hi_IN" w:bidi="hi_IN"/>
        </w:rPr>
      </w:r>
      <w:r>
        <w:rPr>
          <w:lang w:val="hi_IN" w:bidi="hi_IN"/>
        </w:rPr>
        <w:t>दास ने बताया कि कैसे प्रभु ने उसे रिबका के पास पहुँचाया। विवाह की बातचीत शुरू हुई। दास ने समझाया कि कैसे परमेश्वर ने अब्राहम को सभी तरीकों से आशीष दी है। दास ने समझाया कि परमेश्वर ने अब्राहम को वित्तीय रूप से कैसे आशीष दी। अब्राहम अब महान या एक धनी व्यक्ति है। "झुण्ड" में बकरी और भेड़ दोनों शामिल हैं; "झुण्ड" का अर्थ मवेशियों से है। आशीष में ऊँट, गधे, दास और दासियाँ भी शामिल थे। अब्राहम को अपनी वृद्ध पत्नी सारा से एक पुत्र का आशीष प्राप्त हुआ।</w:t>
      </w:r>
    </w:p>
    <w:p>
      <w:pPr/>
      <w:r>
        <w:rPr>
          <w:lang w:val="hi_IN" w:bidi="hi_IN"/>
        </w:rPr>
      </w:r>
      <w:r>
        <w:rPr>
          <w:lang w:val="hi_IN" w:bidi="hi_IN"/>
        </w:rPr>
        <w:t>रुकें और अपनी संस्कृति में इन आशीषों को सूचीबद्ध करने के सबसे अच्छे तरीके पर चर्चा करें। क्या क्रम बदलना चाहिए?</w:t>
      </w:r>
    </w:p>
    <w:p>
      <w:pPr/>
      <w:r>
        <w:rPr>
          <w:lang w:val="hi_IN" w:bidi="hi_IN"/>
        </w:rPr>
      </w:r>
      <w:r>
        <w:rPr>
          <w:lang w:val="hi_IN" w:bidi="hi_IN"/>
        </w:rPr>
        <w:t>पशुओं की तस्वीरें दिखाएँ: भेड़, बकरी, गधा, ऊँट।</w:t>
      </w:r>
    </w:p>
    <w:p>
      <w:pPr/>
      <w:r>
        <w:rPr>
          <w:lang w:val="hi_IN" w:bidi="hi_IN"/>
        </w:rPr>
      </w:r>
      <w:r>
        <w:rPr>
          <w:lang w:val="hi_IN" w:bidi="hi_IN"/>
        </w:rPr>
        <w:t>फिर दास लाबान को इसहाक के लिए पत्नी ढूँढ़ने की अपनी यात्रा की कहानी सुनाता है। शब्दावली दास और रिबका की पहली बातचीत से बहुत मिलती-जुलती है। एक ध्यान देने योग्य अन्तर है: "प्रभु जिसके सामने मैं चलता हूँ।" पहले जब प्रभु अब्राहम पर प्रकट हुआ, तो उसने कहा, "मेरे सामने चल और सिद्ध होता जा।" "मेरे सामने चल" का अर्थ है "मेरी इच्छा के अनुसार जीना," "जो मैं तुझ से कहूँ वह कर," "मेरी आज्ञा मान।" "उसका दूत" फिर से परमेश्वर का दूत है जैसा कि पहले कहानी में उल्लेख किया गया है। यह सेवा देने वाला दूत नहीं है।</w:t>
      </w:r>
    </w:p>
    <w:p>
      <w:pPr/>
      <w:r>
        <w:rPr>
          <w:lang w:val="hi_IN" w:bidi="hi_IN"/>
        </w:rPr>
      </w:r>
      <w:r>
        <w:rPr>
          <w:lang w:val="hi_IN" w:bidi="hi_IN"/>
        </w:rPr>
        <w:t>दास ने लाबान को यह बताना शुरू किया कि उस दिन कुएँ के पास क्या हुआ था। शब्दावली पिछले से बहुत मिलती-जुलती है। उन्हीं शब्दों का प्रयोग करें जिन्हें आपने उन पदों में अनुवाद करने के लिए इस्तेमाल किया था, जैसे सोता, घड़ा। "मैंने मन में प्रार्थना की" हमें बताता है कि दास ने कुएँ पर चुपचाप परमेश्वर से प्रार्थना की।</w:t>
      </w:r>
    </w:p>
    <w:p>
      <w:pPr/>
      <w:r>
        <w:rPr>
          <w:lang w:val="hi_IN" w:bidi="hi_IN"/>
        </w:rPr>
      </w:r>
      <w:r>
        <w:rPr>
          <w:lang w:val="hi_IN" w:bidi="hi_IN"/>
        </w:rPr>
        <w:t>जब दास लाबान को कहानी सुनाता है, तो उसने यह नहीं बताया कि रिबका ने उसे “प्रभु” कहा था या यह पूछा था कि रात बिताने के लिए जगह है या नहीं।</w:t>
      </w:r>
    </w:p>
    <w:p>
      <w:pPr/>
      <w:r>
        <w:rPr>
          <w:lang w:val="hi_IN" w:bidi="hi_IN"/>
        </w:rPr>
      </w:r>
      <w:r>
        <w:rPr>
          <w:lang w:val="hi_IN" w:bidi="hi_IN"/>
        </w:rPr>
        <w:t>दास ने इसहाक और रिबका के बीच विवाह के लिए लाबान और बतूएल से औपचारिक अनुरोध के लिए "अब" शब्द का उपयोग किया। बाद में कहानी में बतूएल का उल्लेख किया गया है। उचित प्रथा यह थी कि युवती की राय पूछने से पहले परिवार के बड़ों से पूछा जाए। दास ने उन पुरुषों से वही अटूट प्रेम और विश्वासयोग्य कृपा माँगी जो यहोवा ने उस पर दिखाई थी। दास ने विवाह का अनुरोध एक इब्रानी मुहावरा से समाप्त किया: "ताकि मैं दाहिनी या बाएँ ओर मुड़ सकूँ।" इसका अर्थ है दास को उत्तर देना ताकि उसे पता चल जाए, कि आगे क्या करना है।</w:t>
      </w:r>
    </w:p>
    <w:p>
      <w:pPr/>
      <w:r>
        <w:rPr>
          <w:lang w:val="hi_IN" w:bidi="hi_IN"/>
        </w:rPr>
      </w:r>
      <w:r>
        <w:rPr>
          <w:lang w:val="hi_IN" w:bidi="hi_IN"/>
        </w:rPr>
        <w:t>रुकें और चर्चा करें: आपकी संस्कृति में विवाह की व्यवस्था कैसे की जाती है? क्या स्त्री से पूछा जाता है? क्या पुरुष या महिला रिश्तेदार बातचीत का प्रबंधन करते हैं? अन्तिम निर्णय कैसे लिया जाता है? क्या आपकी भाषा में कोई दिलचस्प मुहावरा है जो विवाह की रीति-रिवाजों से सम्बन्धित हो?</w:t>
      </w:r>
      <w:r>
        <w:rPr>
          <w:lang w:val="hi_IN" w:bidi="hi_IN"/>
        </w:rPr>
      </w:r>
    </w:p>
    <w:p>
      <w:pPr>
        <w:pStyle w:val="Heading3"/>
      </w:pPr>
      <w:r>
        <w:rPr>
          <w:lang w:val="hi_IN" w:bidi="hi_IN"/>
        </w:rPr>
        <w:t>घटनाओं को समझाना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रिबका गाँव लौट आई और अपने परिवार और भाई लाबान को गहने दिखाए और उन्हें उस व्यक्ति के बारे में बताया जिससे वह कुएँ पर मिली थी।</w:t>
      </w:r>
    </w:p>
    <w:p>
      <w:pPr/>
      <w:r>
        <w:rPr>
          <w:lang w:val="hi_IN" w:bidi="hi_IN"/>
        </w:rPr>
      </w:r>
      <w:r>
        <w:rPr>
          <w:b/>
          <w:lang w:val="hi_IN" w:bidi="hi_IN"/>
        </w:rPr>
        <w:t>दूसरा दृश्य:</w:t>
      </w:r>
      <w:r>
        <w:rPr>
          <w:lang w:val="hi_IN" w:bidi="hi_IN"/>
        </w:rPr>
        <w:t xml:space="preserve"> लाबान अजनबी को नमस्कार करने के लिए कुएँ पर दौड़ा और दास और उसके कारवाँ को और ऊँटों को अपने घर वापस बुलाया।</w:t>
      </w:r>
    </w:p>
    <w:p>
      <w:pPr/>
      <w:r>
        <w:rPr>
          <w:lang w:val="hi_IN" w:bidi="hi_IN"/>
        </w:rPr>
      </w:r>
      <w:r>
        <w:rPr>
          <w:b/>
          <w:lang w:val="hi_IN" w:bidi="hi_IN"/>
        </w:rPr>
        <w:t>तीसरा दृश्य:</w:t>
      </w:r>
      <w:r>
        <w:rPr>
          <w:lang w:val="hi_IN" w:bidi="hi_IN"/>
        </w:rPr>
        <w:t xml:space="preserve"> दास और ऊँट चालक पशुओं को रात के लिए भोजन और बिस्तर के लिए भूसा मिलता है।</w:t>
      </w:r>
    </w:p>
    <w:p>
      <w:pPr/>
      <w:r>
        <w:rPr>
          <w:lang w:val="hi_IN" w:bidi="hi_IN"/>
        </w:rPr>
      </w:r>
      <w:r>
        <w:rPr>
          <w:b/>
          <w:lang w:val="hi_IN" w:bidi="hi_IN"/>
        </w:rPr>
        <w:t>चौथा दृश्य:</w:t>
      </w:r>
      <w:r>
        <w:rPr>
          <w:lang w:val="hi_IN" w:bidi="hi_IN"/>
        </w:rPr>
        <w:t xml:space="preserve"> दास लाबान और बतूएल को उन घटनाओं की क्रमवार कहानी सुनाता है जिनसे होकर वह उनके घर तक पहुँचा। दास ने इसहाक और रिबका के प्रस्तावित विवाह के बारे में लाबान और बतूएल से जवाब माँगा।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बतूएल</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ऊँट चालक/अन्य दास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अब्राहम ने अपने सबसे विश्वसनीय दास को अब्राहम के देश में वापस भेजा ताकि वह उसके पुत्र इसहाक के लिए पत्नी खोजे। दास नगर से बाहर स्थानीय कुँए पर पहुँचा। वहाँ वह रिबका से मिला, जो अब्राहम की भतीजी और इसहाक की संभावित दुल्हन है। जब उसने दास और ऊँटों को पानी पिलाया, तो दास ने उसे सोने का नत्थ और सोने के 2 कंगन दिए।</w:t>
      </w:r>
    </w:p>
    <w:p>
      <w:pPr/>
      <w:r>
        <w:rPr>
          <w:lang w:val="hi_IN" w:bidi="hi_IN"/>
        </w:rPr>
      </w:r>
      <w:r>
        <w:rPr>
          <w:lang w:val="hi_IN" w:bidi="hi_IN"/>
        </w:rPr>
        <w:t>रिबका घर दौड़कर अपने परिवार को जो हुआ था वह सब बताने जाती है। रिबका के परिवार और भाई लाबान ने उसकी कहानी सुनी। याद रखें, लाबान इस कहानी और भविष्य की कहानियों में भी पैसों से प्रेरित प्रतीत होता है। जब उसने उपहारों को देखा, तो लाबान तुरन्त कुएँ पर गया ताकि दास को उनके घर रहने के लिए आमंत्रित किया जाए। उसने उस पुरुष को देखा और कहा, "हे यहोवा की और से धन्य पुरुष, आकर हमारे साथ रह! तू शहर के बाहर क्यों खड़ा है, जबकि मेरे पास तेरे लिए एक कमरा तैयार किया गया है, और ऊँटों के लिए जगह है?"</w:t>
      </w:r>
    </w:p>
    <w:p>
      <w:pPr/>
      <w:r>
        <w:rPr>
          <w:lang w:val="hi_IN" w:bidi="hi_IN"/>
        </w:rPr>
      </w:r>
      <w:r>
        <w:rPr>
          <w:lang w:val="hi_IN" w:bidi="hi_IN"/>
        </w:rPr>
        <w:t>इसलिए वह पुरुष लाबान के साथ घर गया और उसने ऊँट चालकों और ऊँटों के लिए भोजन और ठहरने के लिए जगह प्रदान की। उसने ऊँटों के चालकों को भी पानी दिया जो दास के साथ आए थे, ताकि वे अपने पाँव धो सकें। फिर भोजन परोसा गया। याद रखें कि ये सभी चीजें उस संस्कृति में एक अच्छे मेजबान के लिए निशानी थी। लेकिन दास ने कहा, "जब तक मैं तुझे न बताऊँ कि मैं क्यों आया हूँ, मैं तब तक भोजन नहीं करूँगा।" लाबान ने उत्तर दिया, "हमें बता।" याद रखें "हम" का अर्थ उसका और रिबका के पिता बतूएल से है।</w:t>
      </w:r>
    </w:p>
    <w:p>
      <w:pPr/>
      <w:r>
        <w:rPr>
          <w:lang w:val="hi_IN" w:bidi="hi_IN"/>
        </w:rPr>
      </w:r>
      <w:r>
        <w:rPr>
          <w:lang w:val="hi_IN" w:bidi="hi_IN"/>
        </w:rPr>
        <w:t>दास ने बताया, "यहोवा ने मेरे स्वामी अब्राहम को बहुत आशीष दी है। वह एक धनी व्यक्ति बन गया है। यहोवा ने उसे भेड़ और बकरी, गाय-बैल के झुण्ड, चाँदी और सोना बहुत सारे, गधे, और दास और दासी दिए हैं।" अपनी संस्कृति के अनुसार इस सामान की सूची को किस क्रम में रखना है, इस पर अच्छी तरह विचार करें।</w:t>
      </w:r>
    </w:p>
    <w:p>
      <w:pPr/>
      <w:r>
        <w:rPr>
          <w:lang w:val="hi_IN" w:bidi="hi_IN"/>
        </w:rPr>
      </w:r>
      <w:r>
        <w:rPr>
          <w:lang w:val="hi_IN" w:bidi="hi_IN"/>
        </w:rPr>
        <w:t>दास ने अब्राहम के साथ अपनी बातचीत के बारे में परिवार को बताता है। दास ने शपथ की शर्तें समझाईं और यह भी बताया कि उसे इससे कैसे मुक्त किया जा सकता है। "मेरे स्वामी ने कहा, 'यहोवा, जिसके सामने मैं रहा हूँ, वह अपने दूत को तेरे साथ भेजेगा, और तेरे कार्य को सफल करेंगे।' याद रखें, यह सेवा देने वाला दूत नहीं है, बल्कि यह स्वयं परमेश्वर का प्रकटीकरण या प्रदर्शन है। "हाँ, तू मेरे लोगों में से मेरे पिता के परिवार में से मेरे पुत्र के लिए एक पत्नी ले आएगा।"</w:t>
      </w:r>
    </w:p>
    <w:p>
      <w:pPr/>
      <w:r>
        <w:rPr>
          <w:lang w:val="hi_IN" w:bidi="hi_IN"/>
        </w:rPr>
      </w:r>
      <w:r>
        <w:rPr>
          <w:lang w:val="hi_IN" w:bidi="hi_IN"/>
        </w:rPr>
        <w:t>याद रखें, यह बातचीत अतीत में अब्राहम के घर में हुई थी। अब बातचीत आज दिन की घटनाओं पर आती है। याद रखें कि दास पिछले भागों में लगभग हर शब्द दोहराता है।</w:t>
      </w:r>
    </w:p>
    <w:p>
      <w:pPr/>
      <w:r>
        <w:rPr>
          <w:lang w:val="hi_IN" w:bidi="hi_IN"/>
        </w:rPr>
      </w:r>
      <w:r>
        <w:rPr>
          <w:lang w:val="hi_IN" w:bidi="hi_IN"/>
        </w:rPr>
        <w:t>याद रखें, यहाँ कहानी थोड़ी बदल जाती है जब दास रिबका पर गहने देता है और यह नहीं बताता कि उसने रात बिताने के लिए जगह माँगी। "फिर मैंने उसको नाक का नत्थ और उसकी बाहों में कंगन दिए, और मैंने सिर झुकाकर यहोवा का धन्यवाद किया। मैंने अपने स्वामी अब्राहम के परमेश्वर यहोवा की स्तुति की, क्योंकि उसने मुझे सीधे मेरे स्वामी की भतीजी के पास पहुँचाया ताकि वह उसके पुत्र की पत्नी बने।"</w:t>
      </w:r>
    </w:p>
    <w:p>
      <w:pPr/>
      <w:r>
        <w:rPr>
          <w:lang w:val="hi_IN" w:bidi="hi_IN"/>
        </w:rPr>
      </w:r>
      <w:r>
        <w:rPr>
          <w:lang w:val="hi_IN" w:bidi="hi_IN"/>
        </w:rPr>
        <w:t>लाबान और बतूएल से बात करते हुए, "कृपया मुझे बता, क्या तू मेरे स्वामी से अटूट प्रेम और विश्वासयोग्यता दिखाएगा या नहीं? कृपया मुझे हाँ या नहीं कह, ताकि मुझे पता चल जाएगा कि आगे क्या करना है।"</w:t>
      </w:r>
      <w:r>
        <w:rPr>
          <w:lang w:val="hi_IN" w:bidi="hi_IN"/>
        </w:rPr>
      </w:r>
    </w:p>
    <w:p>
      <w:pPr>
        <w:pStyle w:val="Heading3"/>
      </w:pPr>
      <w:r>
        <w:rPr>
          <w:lang w:val="hi_IN" w:bidi="hi_IN"/>
        </w:rPr>
        <w:t>पाठ को नाटकीय रूप देना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बतूएल</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ऊँट चालक/अन्य दास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बन्द कर दें। अब्राहम ने अपने सबसे विश्वसनीय दास को अब्राहम के देश में वापस भेजा ताकि वह उसके पुत्र इसहाक के लिए पत्नी खोजे। दास नगर से बाहर स्थानीय कुँए पर पहुँचा। वहाँ वह रिबका से मिला, जो अब्राहम की भतीजी और इसहाक की संभावित दुल्हन है। जब उसने दास और ऊँटों को पानी पिलाया, तो दास ने उसे सोने का नत्थ और सोने के 2 कंगन दिए।</w:t>
      </w:r>
    </w:p>
    <w:p>
      <w:pPr/>
      <w:r>
        <w:rPr>
          <w:lang w:val="hi_IN" w:bidi="hi_IN"/>
        </w:rPr>
      </w:r>
      <w:r>
        <w:rPr>
          <w:lang w:val="hi_IN" w:bidi="hi_IN"/>
        </w:rPr>
        <w:t>रिबका घर दौड़कर अपने परिवार को जो हुआ था वह सब बताने जाती है। रिबका के परिवार और भाई लाबान ने उसकी कहानी सुनी। जब उसने उपहारों को देखा, तो लाबान तुरन्त कुएँ पर गया ताकि दास को उनके घर रहने के लिए आमंत्रित किया जाए। उसने उस पुरुष को देखा और कहा, "हे यहोवा की और से धन्य पुरुष, आकर हमारे साथ रह ! तू शहर के बाहर क्यों खड़ा है, जबकि मेरे पास तेरे लिए एक कमरा तैयार किया गया है, और ऊँटों के लिए जगह है?"</w:t>
      </w:r>
    </w:p>
    <w:p>
      <w:pPr/>
      <w:r>
        <w:rPr>
          <w:lang w:val="hi_IN" w:bidi="hi_IN"/>
        </w:rPr>
      </w:r>
      <w:r>
        <w:rPr>
          <w:lang w:val="hi_IN" w:bidi="hi_IN"/>
        </w:rPr>
        <w:t>अभिनय बन्द कर दें। रिबका का किरदार निभाने वाले कलाकार से पूछें, "आप कैसा महसूस कर रहे हैं?" आप ऐसी बातें सुन सकते हैं जैसे "उत्साहित हूँ! वाह, सुंदर गहने!" और "जिज्ञासु हूँ, यह व्यक्ति इतना उदार क्यों है?" और "जल्दी में मैं अपनी माँ को दिखाऊँ और परिवार को अब्राहम के घर से आने वाले मेहमान के बारे में बताऊँ।" लाबान का किरदार निभाने वाले कलाकार से पूछें, "आप कैसा महसूस कर रहे हैं?" आप ऐसी बातें सुन सकते हैं जैसे "आश्चर्य हूँ! रिबका को सोने के गहने कहाँ से मिले?" "खुशी! यह व्यक्ति धनी है और महंगे उपहार देता है," और "घबराहट। मैं अपने पिता के लिए सब कुछ तैयार करने की जिम्मेदारी लूँगा। मुझे आशा है कि मैं अच्छा करूँगा।" अभिनय को फिर से शुरू करें।</w:t>
      </w:r>
    </w:p>
    <w:p>
      <w:pPr/>
      <w:r>
        <w:rPr>
          <w:lang w:val="hi_IN" w:bidi="hi_IN"/>
        </w:rPr>
      </w:r>
      <w:r>
        <w:rPr>
          <w:lang w:val="hi_IN" w:bidi="hi_IN"/>
        </w:rPr>
        <w:t>तब वह पुरुष लाबान के साथ घर गया, और लाबान ने ऊँटों का बोझ उतारकर उन्हें बिछौने के लिए भूसा और खाने के लिए आहार दिया। उसने ऊँटों के चालकों को भी पानी दिया जो दास के साथ आए थे, ताकि वे अपने पाँव धो सकें। फिर भोजन परोसा गया। लेकिन दास ने कहा, "जब तक मैं तुझे न बताऊँ कि मैं क्यों आया हूँ, मैं तब तक भोजन नहीं करूँगा।" लाबान ने उत्तर दिया, "हमें बता।"</w:t>
      </w:r>
    </w:p>
    <w:p>
      <w:pPr/>
      <w:r>
        <w:rPr>
          <w:lang w:val="hi_IN" w:bidi="hi_IN"/>
        </w:rPr>
      </w:r>
      <w:r>
        <w:rPr>
          <w:lang w:val="hi_IN" w:bidi="hi_IN"/>
        </w:rPr>
        <w:t>अभिनय रोक दें: दास का किरदार निभाने वाले कलाकार से पूछें, "आप कैसा महसूस कर रहे हैं?" आप ऐसी बातें सुन सकते हैं, जैसे "खुश हूँ। रिबका का भाई मुझे नमस्कार करने और मुझे अपने घर में आमंत्रित करने आया है," "धन्यवाद, परमेश्वर ने तुरन्त मेरी प्रार्थनाओं का उत्तर दिया।" लाबान का किरदार निभाने वाले कलाकार से पूछें, "आप कैसा महसूस कर रहे हैं?" "थक गया हूँ, मेजबानी करना कठिन काम है!" और "खुश हूं, चर्चा की प्रतीक्षा कर रहा हूं।" अभिनय को फिर से शुरू करें।</w:t>
      </w:r>
    </w:p>
    <w:p>
      <w:pPr/>
      <w:r>
        <w:rPr>
          <w:lang w:val="hi_IN" w:bidi="hi_IN"/>
        </w:rPr>
      </w:r>
      <w:r>
        <w:rPr>
          <w:lang w:val="hi_IN" w:bidi="hi_IN"/>
        </w:rPr>
        <w:t>दास ने बताया, "यहोवा ने मेरे स्वामी अब्राहम को बहुत आशीष दी है। वह एक धनी व्यक्ति बन गया है। यहोवा ने उसे भेड़ और बकरी, गाय-बैल के झुण्ड, चाँदी और सोना बहुत सारे, गधे, और दास और दासी दिए हैं। मेरे स्वामी अब्राहम की पत्नी सारा बहुत बूढ़ी थी जब उसने मेरे स्वामी के पुत्र इसहाक को जन्म दिया, और मेरे स्वामी ने उसे अपना सब कुछ दे दिया है। मेरे स्वामी ने मुझे शपथ दिलाई। उसने कहा, "मेरे पुत्र का विवाह इन स्थानीय कनानी स्त्रीओं में से किसी से न करना। मेरे पिता के घर और मेरे रिश्तेदारों के पास जाकर मेरे पुत्र के लिए वहाँ से एक पत्नी ले आ।" पर मैंने अपने स्वामी से कहा, “यदि मुझे कोई ऐसी युवती न मिले जो मेरे साथ लौटने को तैयार हो तो क्या होगा?” मेरे स्वामी ने कहा, "यहोवा, जिसके सामने मैं रहा हूँ, वह अपने दूत को तेरे साथ भेजेगा, और तेरे कार्य को सफल करेगा। हाँ, तू मेरे लोगों में से मेरे पिता के परिवार में से मेरे पुत्र के लिए एक पत्नी ले आएगा। तब तूने अपनी शपथ पूरी कर दी होगी। पर यदि तू मेरे रिश्तेदारों के पास जाए और वे उसे तेरे साथ भेजने से इनकार करें, तो तू मेरी शपथ से मुक्त हो जाएगा।"</w:t>
      </w:r>
    </w:p>
    <w:p>
      <w:pPr/>
      <w:r>
        <w:rPr>
          <w:lang w:val="hi_IN" w:bidi="hi_IN"/>
        </w:rPr>
      </w:r>
      <w:r>
        <w:rPr>
          <w:lang w:val="hi_IN" w:bidi="hi_IN"/>
        </w:rPr>
        <w:t>अभिनय बन्द कर दें। दास का किरदार निभाने वाले कलाकार से पूछें, "आप कैसा महसूस कर रहे हैं?" आप ऐसी बातें सुन सकते हैं जैसे "विचारशील हूँ। मुझे विस्तार से बताना होगा कि मुझे यहां क्या लाया है," और "उत्साहित हूं। देखो परमेश्वर ने मेरे स्वामी को कैसे आशीष दी है।" लाबान का किरदार निभाने वाले कलाकार से पूछें, "आप कैसा महसूस कर रहे हैं?" "उत्साहित हूँ। मेरा चाचा अब्राहम धनी है!" और "मिश्रित भावनाएँ, मैं रिबका के लिए खुश हूँ, लेकिन मुझे अपनी बहन की याद आएगी। वह बहुत दूर चली जाएगी।" रिबका का किरदार निभाने वाले कलाकार से पूछें, "आप कैसा महसूस कर रहे हैं?" "जिज्ञासु। यह अजनबी आज यहाँ क्यों है?" और "आनन्दित हूँ। वाह, मुझे वास्तव में खुशी है कि मैंने इस व्यक्ति को पानी दिया और उसके ऊँटों को पानी दिया," "संतुष्ट हूँ। मुझे समझ नहीं आया कि युवक स्वयं क्यों नहीं आया।" अभिनय को फिर से शुरू करें।</w:t>
      </w:r>
    </w:p>
    <w:p>
      <w:pPr/>
      <w:r>
        <w:rPr>
          <w:lang w:val="hi_IN" w:bidi="hi_IN"/>
        </w:rPr>
      </w:r>
      <w:r>
        <w:rPr>
          <w:lang w:val="hi_IN" w:bidi="hi_IN"/>
        </w:rPr>
        <w:t>आज, मैं शहर के बाहर सोते पर आया, और मैंने प्रार्थना करना शुरू किया "हे मेरे स्वामी अब्राहम के परमेश्वर यहोवा, मेरी यात्रा को सफल बना। मैं इस सोते के पास खड़ा हूँ, मैं एक युवती का इंतजार करूँगा जब वह पानी लाने के लिए बाहर आए, और मैं कहूँगा, "कृपया मुझे पीने के लिए अपने घड़े से पानी दे।" फिर वह मुझसे कहे, "इस पानी को पी और मैं तेरे ऊँटों को भी पानी पिलाऊँगी।" यदि वह यह कहेगी, तो मुझे पता चल जाएगा कि यहोवा ने उसे मेरे स्वामी के पुत्र के लिए चुना है।"</w:t>
      </w:r>
    </w:p>
    <w:p>
      <w:pPr/>
      <w:r>
        <w:rPr>
          <w:lang w:val="hi_IN" w:bidi="hi_IN"/>
        </w:rPr>
      </w:r>
      <w:r>
        <w:rPr>
          <w:lang w:val="hi_IN" w:bidi="hi_IN"/>
        </w:rPr>
        <w:t>अभिनय बन्द कर दें। दास का किरदार निभाने वाले कलाकार से पूछें, "आप कैसा महसूस कर रहे हैं?" आप ऐसी बातें सुन सकते हैं: "सावधान। मुझे आज की घटनाओं को ध्यान से समझाना चाहिए," और "खुश हूं। प्रभु ने इस सब की व्यवस्था की है।" लाबान का किरदार निभाने वाले कलाकार से पूछें, "आप कैसा महसूस कर रहे हैं?" "रुचि। मैं इस व्यक्ति से सुनना चाहता हूँ कि क्या हुआ है," और "सावधान। इस सौदे में हमें कितना पैसा मिलेगा? वह सुंदर है और कड़ी मेहनत करती है।" रिबका का किरदार निभाने वाले कलाकार से पूछें, "आप कैसा महसूस कर रहे हैं?" "लज्जा। यह सारी चर्चा मेरे बारे में है," और "खुश हूँ लेकिन दु:ख भी है। मुझे पता है कि मुझे किसी से विवाह करना है, इसलिए यह अच्छा है कि वह धनी है, लेकिन अपने परिवार को छोड़कर इतने दूर रहने से दु:ख होता है।" अभिनय को फिर से शुरू करें।</w:t>
      </w:r>
    </w:p>
    <w:p>
      <w:pPr/>
      <w:r>
        <w:rPr>
          <w:lang w:val="hi_IN" w:bidi="hi_IN"/>
        </w:rPr>
      </w:r>
      <w:r>
        <w:rPr>
          <w:lang w:val="hi_IN" w:bidi="hi_IN"/>
        </w:rPr>
        <w:t>इससे पहले कि मैं अपनी मौन प्रार्थना समाप्त करूँ, रिबका कंधे पर पानी का घड़ा लिए हुए शहर से बाहर आई। वह नीचे सोते पर गई और पानी भरा। मैंने उससे कहा, "कृपया मुझे पानी दे।" उसने जल्दी से अपना घड़ा अपने कंधे से नीचे किया और कहा, "पी ले। मैं तेरे ऊँटों को भी पानी पिलाऊँगी।" इसलिए, मैंने पिया, और उसने मेरे ऊँटों को भी पानी दिया। जब मैंने उससे पूछा, "तेरा पिता कौन है?" उसने उत्तर दिया, "मेरा पिता बतूएल हैं, जो मिल्का और नाहोर का पुत्र है।" फिर मैंने उसको नाक का नत्थ और उसकी बाहों में कंगन दिए, और मैंने सिर झुकाकर यहोवा का धन्यवाद किया। मैंने अपने स्वामी अब्राहम के परमेश्वर यहोवा की स्तुति की, क्योंकि उसने मुझे सीधे मेरे स्वामी की भतीजी के पास पहुँचाया ताकि वह उसके पुत्र की पत्नी बने।</w:t>
      </w:r>
    </w:p>
    <w:p>
      <w:pPr/>
      <w:r>
        <w:rPr>
          <w:lang w:val="hi_IN" w:bidi="hi_IN"/>
        </w:rPr>
      </w:r>
      <w:r>
        <w:rPr>
          <w:lang w:val="hi_IN" w:bidi="hi_IN"/>
        </w:rPr>
        <w:t>अभिनय बन्द कर दें। दास का किरदार निभाने वाले कलाकार से पूछें, "आप कैसा महसूस कर रहे हैं?" आप ऐसी बातें सुन सकते हैं, जैसे "खुश हूँ। यहोवा ने मुझे इस कन्या के पास पहुँचाया है, जैसा मैंने प्रार्थना की थी और "चिंतित हूँ। क्या वह तैयार होगी? क्या उसका परिवार सहयोग करेगा?" लाबान का किरदार निभाने वाले कलाकार से पूछें, "आप कैसा महसूस कर रहे हैं?" "खुश हूँ। मेरी बहन ने उस पुरुष का सम्मान करके अच्छा किया।" और "रुचि है। मेरे चाचा अब्राहम ने अन्त में खबर भेजी है।" रिबका का किरदार निभाने वाले कलाकार से पूछें, "आप कैसा महसूस कर रहे हैं?" "लज्जित हूँ। यह सारी चर्चा मेरे बारे में है!" "यह सब बहुत दिलचस्प है कि अजनबी का इस तरह प्रकट होना।" और "आनन्दित हूँ। वाह, मुझे वास्तव में खुशी है कि मैंने इस व्यक्ति को पानी दिया और ऊँटों को पानी दिया"। अभिनय को फिर से शुरू करें।</w:t>
      </w:r>
    </w:p>
    <w:p>
      <w:pPr/>
      <w:r>
        <w:rPr>
          <w:lang w:val="hi_IN" w:bidi="hi_IN"/>
        </w:rPr>
      </w:r>
      <w:r>
        <w:rPr>
          <w:lang w:val="hi_IN" w:bidi="hi_IN"/>
        </w:rPr>
        <w:t>लाबान और बतूएल से बात करते हुए, "कृपया मुझे बता, क्या तू मेरे स्वामी से अटूट प्रेम और विश्वासयोग्यता दिखाएगा या नहीं? कृपया मुझे हाँ या नहीं कह, ताकि मुझे पता चल जाएगा कि आगे क्या करना है।"</w:t>
      </w:r>
    </w:p>
    <w:p>
      <w:pPr/>
      <w:r>
        <w:rPr>
          <w:lang w:val="hi_IN" w:bidi="hi_IN"/>
        </w:rPr>
      </w:r>
      <w:r>
        <w:rPr>
          <w:lang w:val="hi_IN" w:bidi="hi_IN"/>
        </w:rPr>
        <w:t>दास का किरदार निभाने वाले कलाकार से पूछें, "आप कैसा महसूस कर रहे हैं?" आप ऐसी बातें सुन सकते हैं, जैसे "चिन्तित हूँ। मैंने पूरी कहानी बताई है। उनका उत्तर क्या होगा?" और "आत्मविश्वास। कोई परमेश्वर और उसकी आशीष से प्राप्त इस प्रस्ताव को कैसे ठुकराएगा?" लाबान का किरदार निभाने वाले कलाकार से पूछें, "आप कैसा महसूस कर रहे हैं?" "बोझिल हूँ । यह एक बड़ा निर्णय है।" और "मुझे खुशी है कि मेरा पिता भी यहाँ इस निर्णय में सहायता करने के लिए है।" "लालची हूँ। मुझे कितना मिलेगा?" रिबका का किरदार निभाने वाले कलाकार से पूछें, "आप कैसा महसूस कर रहे हैं?" "घबरा रहा हूँ । मेरे पिता और भाई क्या कहेंगे? यह मेरा भविष्य है जिस पर वे चर्चा कर रहे हैं।" "उत्साहित हूँ, मैं एक धनी व्यक्ति से विवाह करूँगी!" बतूएल का किरदार निभाने वाले कलाकार से पूछें, "आप कैसा महसूस कर रहे हैं?" आप ऐसी बातें सुन सकते हैं: "दुखी हूँ। मुझे पता था कि मेरी प्यारी बेटी के लिए यह दिन अवश्य आएगा," और "खुश हूँ, यह मेरे भाई अब्राहम के परिवार की ओर से एक उदार भेंट है," और "आश्चर्यचकित हूँ। अब्राम वर्षों पहले चला गया था। अब वह धनी है, और उसकी पत्नी सारै से उसका एक पुत्र है।" "प्रभावित हूँ। अब्राम ने यह निश्चय किया है कि वह परमेश्वर की आज्ञा मानेगा और उसी देश में रहेगा जो परमेश्वर ने उसे देने का वादा किया है।"</w:t>
      </w:r>
      <w:r>
        <w:rPr>
          <w:lang w:val="hi_IN" w:bidi="hi_IN"/>
        </w:rPr>
      </w:r>
    </w:p>
    <w:p>
      <w:pPr>
        <w:pStyle w:val="Heading3"/>
      </w:pPr>
      <w:r>
        <w:rPr>
          <w:lang w:val="hi_IN" w:bidi="hi_IN"/>
        </w:rPr>
        <w:t>आवश्यक जानकारी</w:t>
      </w:r>
    </w:p>
    <w:p>
      <w:pPr/>
      <w:r>
        <w:rPr>
          <w:lang w:val="hi_IN" w:bidi="hi_IN"/>
        </w:rPr>
      </w:r>
      <w:r>
        <w:rPr>
          <w:lang w:val="hi_IN" w:bidi="hi_IN"/>
        </w:rPr>
        <w:t>पाठ को सबसे सरल अनुवाद में एक बार फिर से सुनें।</w:t>
      </w:r>
    </w:p>
    <w:p>
      <w:pPr/>
      <w:r>
        <w:rPr>
          <w:lang w:val="hi_IN" w:bidi="hi_IN"/>
        </w:rPr>
      </w:r>
      <w:r>
        <w:rPr>
          <w:lang w:val="hi_IN" w:bidi="hi_IN"/>
        </w:rPr>
        <w:t>दास ने अब्राहम की भतीजी रिबका और इसहाक की संभावित दुल्हन से कुएँ के पास मुलाकात की। उसने उसे और उसके ऊँटों को पीने के लिए पानी दिया। दास ने उसे सोने का नत्थ और सोने के 2 कंगन दिए। उत्पत्ति 24:1–28 से इस भाग में बहुत सी बातें दोहराई गई है। इससे कहानी में नाटक का निर्माण होता है।</w:t>
      </w:r>
    </w:p>
    <w:p>
      <w:pPr/>
      <w:r>
        <w:rPr>
          <w:lang w:val="hi_IN" w:bidi="hi_IN"/>
        </w:rPr>
      </w:r>
      <w:r>
        <w:rPr>
          <w:lang w:val="hi_IN" w:bidi="hi_IN"/>
        </w:rPr>
        <w:t xml:space="preserve">अब, रिबका का एक भाई लाबान था। उसने उसकी कहानी सुनी। जब लाबान ने उपहार देखे तो वह तुरन्त कुएँ के पास दौड़ा और दास को अपने घर रहने के लिए आमंत्रित किया। ऐसा लगता है कि लाबान ने अपने पिता बतूएल की दिन-प्रतिदिन की जिम्मेदारी ली है। उसने उस पुरुष को देखा और कहा, </w:t>
      </w:r>
      <w:r>
        <w:rPr>
          <w:b/>
          <w:lang w:val="hi_IN" w:bidi="hi_IN"/>
        </w:rPr>
        <w:t>"हे यहोवा की और से धन्य पुरुष,</w:t>
      </w:r>
      <w:r>
        <w:rPr>
          <w:lang w:val="hi_IN" w:bidi="hi_IN"/>
        </w:rPr>
        <w:t xml:space="preserve"> आकर हमारे साथ रह!" यह माना जाता है कि यह एक धनी मेहमान को नमस्कार करने का एक तरीका था। यहाँ धन्य का अर्थ है "मदद करना, भला करना, एहसान करना।" सामान्य खुशहाली और/या भौतिक समृद्धि की भावना भी होती है। </w:t>
      </w:r>
      <w:r>
        <w:rPr>
          <w:b/>
          <w:lang w:val="hi_IN" w:bidi="hi_IN"/>
        </w:rPr>
        <w:t>आशीष</w:t>
      </w:r>
      <w:r>
        <w:rPr>
          <w:lang w:val="hi_IN" w:bidi="hi_IN"/>
        </w:rPr>
        <w:t xml:space="preserve"> शब्द मुख्य शब्दावली में है। आशीष को उसी तरह से अनुवादित करें जिस तरह आपने पहले किया है।</w:t>
      </w:r>
    </w:p>
    <w:p>
      <w:pPr/>
      <w:r>
        <w:rPr>
          <w:lang w:val="hi_IN" w:bidi="hi_IN"/>
        </w:rPr>
      </w:r>
      <w:r>
        <w:rPr>
          <w:lang w:val="hi_IN" w:bidi="hi_IN"/>
        </w:rPr>
        <w:t xml:space="preserve">इस भाग में परमेश्वर के लिए जो शब्द उपयोग किया गया है वह </w:t>
      </w:r>
      <w:r>
        <w:rPr>
          <w:b/>
          <w:lang w:val="hi_IN" w:bidi="hi_IN"/>
        </w:rPr>
        <w:t>यहोवा</w:t>
      </w:r>
      <w:r>
        <w:rPr>
          <w:lang w:val="hi_IN" w:bidi="hi_IN"/>
        </w:rPr>
        <w:t xml:space="preserve"> है। </w:t>
      </w:r>
      <w:r>
        <w:rPr>
          <w:b/>
          <w:lang w:val="hi_IN" w:bidi="hi_IN"/>
        </w:rPr>
        <w:t>यहोवा</w:t>
      </w:r>
      <w:r>
        <w:rPr>
          <w:lang w:val="hi_IN" w:bidi="hi_IN"/>
        </w:rPr>
        <w:t xml:space="preserve"> शब्द मुख्य शब्दावली में है।</w:t>
      </w:r>
    </w:p>
    <w:p>
      <w:pPr/>
      <w:r>
        <w:rPr>
          <w:lang w:val="hi_IN" w:bidi="hi_IN"/>
        </w:rPr>
      </w:r>
      <w:r>
        <w:rPr>
          <w:lang w:val="hi_IN" w:bidi="hi_IN"/>
        </w:rPr>
        <w:t>मेहमान लाबान के घर जाते हैं और वहाँ रुकते हैं।</w:t>
      </w:r>
    </w:p>
    <w:p>
      <w:pPr/>
      <w:r>
        <w:rPr>
          <w:lang w:val="hi_IN" w:bidi="hi_IN"/>
        </w:rPr>
      </w:r>
      <w:r>
        <w:rPr>
          <w:lang w:val="hi_IN" w:bidi="hi_IN"/>
        </w:rPr>
        <w:t xml:space="preserve">दास ने समझाया, </w:t>
      </w:r>
      <w:r>
        <w:rPr>
          <w:b/>
          <w:lang w:val="hi_IN" w:bidi="hi_IN"/>
        </w:rPr>
        <w:t>यहोवा,</w:t>
      </w:r>
      <w:r>
        <w:rPr>
          <w:lang w:val="hi_IN" w:bidi="hi_IN"/>
        </w:rPr>
        <w:t xml:space="preserve"> जो इस्राएल के परमेश्वर का उचित नाम है, उन्होंने मेरे स्वामी अब्राहम को बहुत आशीष दी है। वह एक धनी व्यक्ति बन गया है।</w:t>
      </w:r>
    </w:p>
    <w:p>
      <w:pPr/>
      <w:r>
        <w:rPr>
          <w:lang w:val="hi_IN" w:bidi="hi_IN"/>
        </w:rPr>
      </w:r>
      <w:r>
        <w:rPr>
          <w:lang w:val="hi_IN" w:bidi="hi_IN"/>
        </w:rPr>
        <w:t xml:space="preserve">मेरे स्वामी ने मुझे </w:t>
      </w:r>
      <w:r>
        <w:rPr>
          <w:b/>
          <w:lang w:val="hi_IN" w:bidi="hi_IN"/>
        </w:rPr>
        <w:t>शपथ</w:t>
      </w:r>
      <w:r>
        <w:rPr>
          <w:lang w:val="hi_IN" w:bidi="hi_IN"/>
        </w:rPr>
        <w:t xml:space="preserve"> दिलाई। शपथ एक प्रतिज्ञा के साथ जोड़ दी जाती है ताकि लोगों को पता हो कि उन्हें अपना करार बनाए रखना चाहिए और इसे बदला नहीं जा सकता है। शपथ लेने वाला व्यक्ति परमेश्वर से कहता है कि यदि वे अपनी प्रतिज्ञा न रखें तो उन्हें दण्डित किया जाए। </w:t>
      </w:r>
      <w:r>
        <w:rPr>
          <w:b/>
          <w:lang w:val="hi_IN" w:bidi="hi_IN"/>
        </w:rPr>
        <w:t>शपथ</w:t>
      </w:r>
      <w:r>
        <w:rPr>
          <w:lang w:val="hi_IN" w:bidi="hi_IN"/>
        </w:rPr>
        <w:t xml:space="preserve"> शब्द मुख्य शब्दावली में पाया जा सकता है।</w:t>
      </w:r>
    </w:p>
    <w:p>
      <w:pPr/>
      <w:r>
        <w:rPr>
          <w:lang w:val="hi_IN" w:bidi="hi_IN"/>
        </w:rPr>
      </w:r>
      <w:r>
        <w:rPr>
          <w:lang w:val="hi_IN" w:bidi="hi_IN"/>
        </w:rPr>
        <w:t xml:space="preserve">दास अध्याय में पहले से दी गई बातचीत के ज्यादातर हिस्से को दोहराता है। इससे जोर दिया जाता है कि यह महत्वपूर्ण है। उसने कहा, "मेरे पुत्र का विवाह इन स्थानीय कनानी स्त्रीओं में से किसी से न करना।" अब्राहम ने परमेश्वर से दी गई प्रतिज्ञा को गंभीरता से लिया कि एक दिन उसके वंशज उस भूमि के स्वामी होंगे, जिसकी परमेश्वर ने प्रतिज्ञा की थी। "मेरे पिता के घर और मेरे रिश्तेदारों के पास जाकर मेरे पुत्र के लिए वहाँ से एक पत्नी ले आ।" पर मैंने अपने स्वामी से कहा, “यदि मुझे कोई ऐसी युवती न मिले जो मेरे साथ लौटने को तैयार हो तो क्या होगा?” मेरे स्वामी ने कहा, "यहोवा, जिसके सामने मैं रहा हूँ, वह अपने </w:t>
      </w:r>
      <w:r>
        <w:rPr>
          <w:b/>
          <w:lang w:val="hi_IN" w:bidi="hi_IN"/>
        </w:rPr>
        <w:t>दूत</w:t>
      </w:r>
      <w:r>
        <w:rPr>
          <w:lang w:val="hi_IN" w:bidi="hi_IN"/>
        </w:rPr>
        <w:t xml:space="preserve"> को तेरे साथ भेजेगा, और तेरे कार्य को सफल करेगा। हाँ, तू मेरे लोगों में से मेरे पिता के परिवार में से मेरे पुत्र के लिए एक पत्नी ले आएगा। इसका अर्थ है अब्राहम के लोगों का बड़ा परिवार या गोत्र। दूत को उसी तरह से अनुवादित करें जिस तरह आपने पहले किया है। </w:t>
      </w:r>
      <w:r>
        <w:rPr>
          <w:b/>
          <w:lang w:val="hi_IN" w:bidi="hi_IN"/>
        </w:rPr>
        <w:t>दूत</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24:50–61</w:t>
      </w:r>
      <w:r>
        <w:rPr>
          <w:lang w:val="hi_IN" w:bidi="hi_IN"/>
        </w:rPr>
      </w:r>
    </w:p>
    <w:p>
      <w:pPr>
        <w:pStyle w:val="Heading3"/>
      </w:pPr>
      <w:r>
        <w:rPr>
          <w:lang w:val="hi_IN" w:bidi="hi_IN"/>
        </w:rPr>
        <w:t>सुने और मन में रखें</w:t>
      </w:r>
    </w:p>
    <w:p>
      <w:pPr/>
      <w:r>
        <w:rPr>
          <w:lang w:val="hi_IN" w:bidi="hi_IN"/>
        </w:rPr>
      </w:r>
      <w:r>
        <w:rPr>
          <w:lang w:val="hi_IN" w:bidi="hi_IN"/>
        </w:rPr>
        <w:t>उत्पत्ति 24:50–61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अब्राहम के दास ने लाबान और बतूएल को उन घटनाओं की पूरी जानकारी दी कि वह उनके घर क्यों आया है। प्रभु, यहोवा ने उस दास को रिबका से मिलवाया, जो अब्राहम के पुत्र इसहाक के लिए उपयुक्त पत्नी थी।</w:t>
      </w:r>
    </w:p>
    <w:p>
      <w:pPr/>
      <w:r>
        <w:rPr>
          <w:lang w:val="hi_IN" w:bidi="hi_IN"/>
        </w:rPr>
      </w:r>
      <w:r>
        <w:rPr>
          <w:lang w:val="hi_IN" w:bidi="hi_IN"/>
        </w:rPr>
        <w:t>बड़े भाई के रूप में लाबान ने रिबका के विवाह की व्यवस्था करने में एक महत्वपूर्ण भूमिका निभाई। उस संस्कृति में यह असामान्य नहीं था कि बड़ा भाई पिता के बजाय चर्चाओं का नेतृत्व करे। बड़ों को पहले यह तय करना था कि युवती को विवाह का प्रस्ताव स्वीकार करने की अनुमति दी जाएगी या नहीं। दोनों पुरुष इस बात पर सहमत थे कि यहोवा ने इस विवाह को करवाया है, इसलिए वे इस बारे में अच्छे या बुरे तरीके से बहस नहीं करना चाहते थे। "उसे ले जा और जा," का यह अर्थ नहीं है कि तुरन्त चले जाएँ, बल्कि यह है कि उन पुरुषों ने रिबका को इसहाक से विवाह करने की अनुमति दी।</w:t>
      </w:r>
    </w:p>
    <w:p>
      <w:pPr/>
      <w:r>
        <w:rPr>
          <w:lang w:val="hi_IN" w:bidi="hi_IN"/>
        </w:rPr>
      </w:r>
      <w:r>
        <w:rPr>
          <w:lang w:val="hi_IN" w:bidi="hi_IN"/>
        </w:rPr>
        <w:t>दास ने पुरुषों का धन्यवाद नहीं किया, बल्कि फिर से सिर झुकाकर यहोवा की आराधना करने और धन्यवाद देने के लिए घुटने टेके। यह उसके कार्य से मेल खाता है जो पहले कहानी में पाया जाता है। कहानी घटनाओं की एक नई श्रृंखला में जाती है जिसमें "और" या "फिर" जैसे शब्द होते हैं। दास ने उपहार दिए। दास ने रिबका को और उपहार दिए। उनकी संस्कृति में पुरुष के परिवार को दुल्हन की कीमत देनी होती थी। स्त्री के परिवार ने दहेज दिया। इन उपहारों में न केवल गहने थे, बल्कि उसके घर के लिए सोने और चाँदी से बनी अन्य उपयोगी वस्तुएँ भी थीं। उसने लाबान और उनकी माँ को जो उपहार दिए वे "महंगे" थे और उनका उद्देश्य यह दिखाना था कि अब्राहम रिबका की अच्छी देखभाल करेगा।</w:t>
      </w:r>
    </w:p>
    <w:p>
      <w:pPr/>
      <w:r>
        <w:rPr>
          <w:lang w:val="hi_IN" w:bidi="hi_IN"/>
        </w:rPr>
      </w:r>
      <w:r>
        <w:rPr>
          <w:lang w:val="hi_IN" w:bidi="hi_IN"/>
        </w:rPr>
        <w:t>रुकें और चर्चा करें: आपकी संस्कृति में विवाह कौन तय करता है? क्या आपकी संस्कृति में दुल्हन की कीमत होती है? स्त्री के परिवार की क्या जिम्मेदारी होती है? पुरुष के परिवार की क्या जिम्मेदारी होती है? इसका निर्णय कैसे किया जाता है? क्या परिवारों में उपहारों का आदान-प्रदान शामिल होता है? दुल्हन और दूल्हे को उनके परिवारों द्वारा किस प्रकार के उपहार दिए जाते हैं?</w:t>
      </w:r>
    </w:p>
    <w:p>
      <w:pPr/>
      <w:r>
        <w:rPr>
          <w:lang w:val="hi_IN" w:bidi="hi_IN"/>
        </w:rPr>
      </w:r>
      <w:r>
        <w:rPr>
          <w:lang w:val="hi_IN" w:bidi="hi_IN"/>
        </w:rPr>
        <w:t xml:space="preserve">कहानी फिर से "और" या "फिर" शब्दों के साथ बदलती है। चर्चा और उपहार देने के बाद ही, दास और सभी ऊँट चलाने वाले अपने मेजबानों द्वारा दिया गया भोजन खाते हैं। अगली सुबह, दास ने रिबका के साथ अब्राहम और इसहाक के पास लौटने की अनुमति माँगी। हालाँकि पुरुषों के लिए एक युवती से राय पूछना असामान्य था, लेकिन उन्होंने उससे पूछा कि क्या वह </w:t>
      </w:r>
      <w:r>
        <w:rPr>
          <w:b/>
          <w:lang w:val="hi_IN" w:bidi="hi_IN"/>
        </w:rPr>
        <w:t>तुरन्त</w:t>
      </w:r>
      <w:r>
        <w:rPr>
          <w:lang w:val="hi_IN" w:bidi="hi_IN"/>
        </w:rPr>
        <w:t xml:space="preserve"> जाने के लिए तैयार है। पुरुषों ने पूछा कि क्या वह जाने के लिए तैयार है, और उन्होंने रिबका की सुरक्षा में मदद करने के लिए दाई और दासों को उसके साथ भेजा। 10 अतिरिक्त दिनों का उपयोग यह सुनिश्चित करने के लिए किया जाता था कि व्यवस्था उचित थी, और उसके लिए जाना सुरक्षित है। पुरुषों ने रिबका से पूछा क्योंकि इसके लिए उसकी ओर से जोखिम लेने की आवश्यकता थी।</w:t>
      </w:r>
    </w:p>
    <w:p>
      <w:pPr/>
      <w:r>
        <w:rPr>
          <w:lang w:val="hi_IN" w:bidi="hi_IN"/>
        </w:rPr>
      </w:r>
      <w:r>
        <w:rPr>
          <w:lang w:val="hi_IN" w:bidi="hi_IN"/>
        </w:rPr>
        <w:t>रिबका के बचपन की दाई उसके साथ जाती है। इस संदर्भ में, दाई का अर्थ है वह दासी जिसने बचपन से उसे पालने में मदद की। आगे की कहानी में, दाई का नाम दबोरा बताया जाएगा। दाई दबोरा व्यक्तिगत दासी के रूप में सेवा करती थी। वह एक विश्वासयोग्य दासी थी और रिबका के जन्म परिवार से अन्तिम सम्बन्ध था। रिबका के पास दासियाँ भी थी जो उसके साथ उसके नए जीवन और घर में जाएँ, जिसका उल्लेख बाद में कहानी में किया गया है।</w:t>
      </w:r>
    </w:p>
    <w:p>
      <w:pPr/>
      <w:r>
        <w:rPr>
          <w:lang w:val="hi_IN" w:bidi="hi_IN"/>
        </w:rPr>
      </w:r>
      <w:r>
        <w:rPr>
          <w:lang w:val="hi_IN" w:bidi="hi_IN"/>
        </w:rPr>
        <w:t>परिवार ने रिबका और उसकी दाई को दास के साथ इसहाक और अब्राहम के पास वापस भेज दिया। रिबका के जाने से पहले, उसके परिवार ने उसके लिए औपचारिक, काव्यात्मक आशीष दी। जब परिवार का कोई सदस्य किसी दूसरे सदस्य को आशीष देता है, तो यह माना जाता था कि आशीष में बड़ी शक्ति होती है। उन्होंने सोचा कि प्रभु ने सुना और उनकी आशीष पूरी की। यहाँ आशीष शब्द भौतिक, वित्तीय आशीष नहीं है। पहली आशीष यह है कि बहुत से बच्चों को जन्म देने की सामर्थ्य मिले, और वे भी आगे बच्चे जनें, जब तक कि वंशजों की "संख्या बहुत अधिक" न हो जाए। उनकी भाषा में उनके अभिवादन के शब्द तुकबंदी वाले और काव्यात्मक प्रतीत होते थे। यह उस आशीष के समान है जो परमेश्वर ने आदम और हव्वा को बगीचे में दी कि उनके कई वंशज होंगे।</w:t>
      </w:r>
    </w:p>
    <w:p>
      <w:pPr/>
      <w:r>
        <w:rPr>
          <w:lang w:val="hi_IN" w:bidi="hi_IN"/>
        </w:rPr>
      </w:r>
      <w:r>
        <w:rPr>
          <w:lang w:val="hi_IN" w:bidi="hi_IN"/>
        </w:rPr>
        <w:t>रिबका के परिवार ने उसे दूसरी मौखिक आशीष दी वह थी "तेरे वंश को फाटक मिले।" इसका अर्थ था कि भविष्य की पीढ़ियाँ अपने शत्रुओं के नगरों को जीत लेंगी। उनके शत्रुओं पर शक्ति और विजय प्राप्त करना एक आशीष थी।</w:t>
      </w:r>
    </w:p>
    <w:p>
      <w:pPr/>
      <w:r>
        <w:rPr>
          <w:lang w:val="hi_IN" w:bidi="hi_IN"/>
        </w:rPr>
      </w:r>
      <w:r>
        <w:rPr>
          <w:lang w:val="hi_IN" w:bidi="hi_IN"/>
        </w:rPr>
        <w:t>चर्चा करें: क्या आपकी संस्कृति मौखिक आशीष देती है? ये मौखिक आशीष कब दी जाती है? क्या कुछ आशीषें दूसरों की तुलना में अधिक महत्वपूर्ण हैं? क्यों? मौखिक आशीष के कुछ उदाहरण क्या हैं? आपकी संस्कृति में कौन सी मौखिक आशीषें महत्वपूर्ण हैं? एक स्त्री के अपने पिता के घर छोड़कर अपने पति के घर जाने के लिए प्रस्थान करने के समारोह में क्या शामिल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अब्राहम के दास रिबका के भाई और पिता को बताता है कि दास ने रिबका से कैसे मुलाकात की। यह मुलाकात दास की प्रार्थना का उत्तर थी। भाई और पिता देखते हैं कि यह प्रभु की ओर से है। वे विवाह प्रस्ताव पर कोई आपत्ति नहीं जताते हैं।</w:t>
      </w:r>
    </w:p>
    <w:p>
      <w:pPr/>
      <w:r>
        <w:rPr>
          <w:lang w:val="hi_IN" w:bidi="hi_IN"/>
        </w:rPr>
      </w:r>
      <w:r>
        <w:rPr>
          <w:b/>
          <w:lang w:val="hi_IN" w:bidi="hi_IN"/>
        </w:rPr>
        <w:t>दूसरा दृश्य:</w:t>
      </w:r>
      <w:r>
        <w:rPr>
          <w:lang w:val="hi_IN" w:bidi="hi_IN"/>
        </w:rPr>
        <w:t xml:space="preserve"> दास दुल्हन और परिवार के लिए उपहार देता है। दास और ऊँट चलाने वाले परिवार द्वारा दिया गया भोजन खाते हैं।</w:t>
      </w:r>
    </w:p>
    <w:p>
      <w:pPr/>
      <w:r>
        <w:rPr>
          <w:lang w:val="hi_IN" w:bidi="hi_IN"/>
        </w:rPr>
      </w:r>
      <w:r>
        <w:rPr>
          <w:b/>
          <w:lang w:val="hi_IN" w:bidi="hi_IN"/>
        </w:rPr>
        <w:t>तीसरा दृश्य:</w:t>
      </w:r>
      <w:r>
        <w:rPr>
          <w:lang w:val="hi_IN" w:bidi="hi_IN"/>
        </w:rPr>
        <w:t xml:space="preserve"> अगली सुबह, दास ने रिबका के साथ इसहाक के पास जाने की अनुमति माँगी। लाबान ने रिबका से पूछने के लिए उसे बुलाया। उन्होंने रिबका से पूछा और उसने तुरन्त जाने के लिए सहमति दी।</w:t>
      </w:r>
    </w:p>
    <w:p>
      <w:pPr/>
      <w:r>
        <w:rPr>
          <w:lang w:val="hi_IN" w:bidi="hi_IN"/>
        </w:rPr>
      </w:r>
      <w:r>
        <w:rPr>
          <w:b/>
          <w:lang w:val="hi_IN" w:bidi="hi_IN"/>
        </w:rPr>
        <w:t>चौथा दृश्य:</w:t>
      </w:r>
      <w:r>
        <w:rPr>
          <w:lang w:val="hi_IN" w:bidi="hi_IN"/>
        </w:rPr>
        <w:t xml:space="preserve"> दास और कारवाँ रिबका की दासियों के साथ जाता है और उसके परिवार ने उसे आशीष दी।</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बतूएल</w:t>
      </w:r>
    </w:p>
    <w:p>
      <w:pPr>
        <w:pStyle w:val="ListBullet"/>
        <w:spacing w:line="240" w:lineRule="auto"/>
        <w:ind w:left="720"/>
      </w:pPr>
      <w:r>
        <w:rPr>
          <w:lang w:val="hi_IN" w:bidi="hi_IN"/>
        </w:rPr>
      </w:r>
      <w:r>
        <w:rPr>
          <w:lang w:val="hi_IN" w:bidi="hi_IN"/>
        </w:rPr>
        <w:t>रिबका की माँ</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ऊँट चलाने वाले</w:t>
      </w:r>
    </w:p>
    <w:p>
      <w:pPr>
        <w:pStyle w:val="ListBullet"/>
        <w:spacing w:line="240" w:lineRule="auto"/>
        <w:ind w:left="720"/>
      </w:pPr>
      <w:r>
        <w:rPr>
          <w:lang w:val="hi_IN" w:bidi="hi_IN"/>
        </w:rPr>
      </w:r>
      <w:r>
        <w:rPr>
          <w:lang w:val="hi_IN" w:bidi="hi_IN"/>
        </w:rPr>
        <w:t>रिबका की दाई</w:t>
      </w:r>
    </w:p>
    <w:p>
      <w:pPr>
        <w:pStyle w:val="ListBullet"/>
        <w:spacing w:line="240" w:lineRule="auto"/>
        <w:ind w:left="720"/>
      </w:pPr>
      <w:r>
        <w:rPr>
          <w:lang w:val="hi_IN" w:bidi="hi_IN"/>
        </w:rPr>
      </w:r>
      <w:r>
        <w:rPr>
          <w:lang w:val="hi_IN" w:bidi="hi_IN"/>
        </w:rPr>
        <w:t>रिबका की दासियाँ</w:t>
      </w:r>
    </w:p>
    <w:p>
      <w:pPr>
        <w:pStyle w:val="ListBullet"/>
        <w:spacing w:line="240" w:lineRule="auto"/>
        <w:ind w:left="720"/>
      </w:pPr>
      <w:r>
        <w:rPr>
          <w:lang w:val="hi_IN" w:bidi="hi_IN"/>
        </w:rPr>
      </w:r>
      <w:r>
        <w:rPr>
          <w:lang w:val="hi_IN" w:bidi="hi_IN"/>
        </w:rPr>
        <w:t>परिवार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अब्राहम के दास ने लाबान और बतूएल को पूरी कहानी बताई कि वह रिबका से कैसे मिला। लाबान और बतूएल ने कहा। "यह स्पष्ट है की प्रभु तुझे यहाँ लाया है, इसलिए हम कुछ नहीं कह सकते हैं। रिबका यहाँ है।" याद रखें, यह एक विनम्रता और अच्छी बातचीत थी। मेहमान पुरुषों को खाने के लिए भोजन दिया गया। "यहाँ है" से पता चलता है कि रिबका पुरुषों की बातचीत के दौरान वहीँ थी। उन्होंने कहा, "उसे लेकर जा। हाँ, वह तेरे स्वामी के पुत्र की पत्नी बने, जैसा यहोवा ने निर्देश दिया है।" जब दास ने उनका उत्तर सुना, तो उसने भूमि पर झुक कर प्रभु की आराधना की। याद रखें, दास को परमेश्वर की आराधना करने के लिए घुटनों के बल विनम्रता की मुद्रा में होना चाहिए।</w:t>
      </w:r>
    </w:p>
    <w:p>
      <w:pPr/>
      <w:r>
        <w:rPr>
          <w:lang w:val="hi_IN" w:bidi="hi_IN"/>
        </w:rPr>
      </w:r>
      <w:r>
        <w:rPr>
          <w:lang w:val="hi_IN" w:bidi="hi_IN"/>
        </w:rPr>
        <w:t>दास ने चाँदी और सोने के गहने और कपड़े निकाले और रिबका को दिए। उपहारों को दर्शाने के लिए ऐसी वस्तुएँ रखनी चाहिए जो चारों ओर रखी हों (कुछ खरीदने की आवश्यकता नहीं है)। दास को ये वस्तुएँ रिबका, लाबान और माँ को देनी चाहिए। उसने उसके भाई और माँ को भी महंगे उपहार दिए।</w:t>
      </w:r>
    </w:p>
    <w:p>
      <w:pPr/>
      <w:r>
        <w:rPr>
          <w:lang w:val="hi_IN" w:bidi="hi_IN"/>
        </w:rPr>
      </w:r>
      <w:r>
        <w:rPr>
          <w:lang w:val="hi_IN" w:bidi="hi_IN"/>
        </w:rPr>
        <w:t>फिर उन्होंने अपना भोजन किया, और दास और उसके साथ के पुरुष रात को वहाँ रुके। याद रखें, ये पुरुष थके हुए और घर पर पकाए गए भोजन के भूखे थे।</w:t>
      </w:r>
    </w:p>
    <w:p>
      <w:pPr/>
      <w:r>
        <w:rPr>
          <w:lang w:val="hi_IN" w:bidi="hi_IN"/>
        </w:rPr>
      </w:r>
      <w:r>
        <w:rPr>
          <w:lang w:val="hi_IN" w:bidi="hi_IN"/>
        </w:rPr>
        <w:t>अगली सुबह तड़के, दास ने कहा, "मुझे अब रिबका के साथ अपने स्वामी के पास जाने दे।" लाबान और माँ ने कहा, "हम चाहते हैं कि रिबका कम से कम दस दिन हमारे साथ रहे। फिर वह जा सकती है।" दास ने कहा, "मुझे मत रोक। प्रभु ने मेरे कार्य को सफल किया है; अब मुझे वापस भेज ताकि मैं अपने स्वामी के पास जा सकूँ।" याद रखें, यह एक दोस्ताना बातचीत है जो शायद रिबका की सुरक्षा की चिंता के कारण थी। वे शायद उसे फिर से नहीं देखेंगे। लाबान और उसकी माँ ने कहा, "हम रिबका को बुलाकर उससे पूछेंगे कि वह क्या सोचती है।" याद रखें कि रिबका इस बातचीत के लिए मौजूद नहीं थी। रिबका दास के साथ जाने के लिए सहमत हुई।</w:t>
      </w:r>
    </w:p>
    <w:p>
      <w:pPr/>
      <w:r>
        <w:rPr>
          <w:lang w:val="hi_IN" w:bidi="hi_IN"/>
        </w:rPr>
      </w:r>
      <w:r>
        <w:rPr>
          <w:lang w:val="hi_IN" w:bidi="hi_IN"/>
        </w:rPr>
        <w:t>परिवार ने रिबका को अलविदा कहा और उसे और अब्राहम के दास और उसके पुरुषों के साथ भेज दिया। याद रखें कि रिबका और दासों को अलविदा कहने में कई मिश्रित भावनाएँ थीं- जैसे कि रिबका और दासों को विदा कहने में खुशी और कुछ दुख भी होता है। जो स्त्री रिबका के बचपन में उसकी दाई थी, वह उसके साथ गई। याद रखें, दाई एक बूढ़ी स्त्री है। रिबका के अलग होने पर परिवार ने अपनी विशेष आशीष दी: याद रखें, यह कोई आकस्मिक बात नहीं थी। परिवार से ऐसी आशीषों को परमेश्वर द्वारा उत्तर दिया जाता था। "हमारी बहन, तू लाखों वंशजों की माँ बने! तेरे वंशज मजबूत हों और अपने शत्रुओं के नगरों को जीत लेंगे।"</w:t>
      </w:r>
    </w:p>
    <w:p>
      <w:pPr/>
      <w:r>
        <w:rPr>
          <w:lang w:val="hi_IN" w:bidi="hi_IN"/>
        </w:rPr>
      </w:r>
      <w:r>
        <w:rPr>
          <w:lang w:val="hi_IN" w:bidi="hi_IN"/>
        </w:rPr>
        <w:t>फिर रिबका और उसके दास ऊँटों पर चढ़ कर उस पुरुष के पीछे चले। परिवार ने रिबका को आशीष दी कि उसके कई बच्चे होंगे, और ये बच्चे मजबूत होंगे और भविष्य के शत्रुओं को हराएँगे। रिबका और उसकी दासियाँ अपने ऊँटों पर चढ़े। परिवार को पूरे समूह के जाने पर उन्हें अलविदा कहना चाहिए। अब्राहम के दास रिबका और उसकी दासियों को लेकर अपने मार्ग में चला गया। रिबका और दासियों को रिबका के परिवार को हाथ हिलाकर अलविदा कहना चाहिए, या फिर आपके समाज में जो भी उपयुक्त रीति हो वह करें।</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बतूएल</w:t>
      </w:r>
    </w:p>
    <w:p>
      <w:pPr>
        <w:pStyle w:val="ListBullet"/>
        <w:spacing w:line="240" w:lineRule="auto"/>
        <w:ind w:left="720"/>
      </w:pPr>
      <w:r>
        <w:rPr>
          <w:lang w:val="hi_IN" w:bidi="hi_IN"/>
        </w:rPr>
      </w:r>
      <w:r>
        <w:rPr>
          <w:lang w:val="hi_IN" w:bidi="hi_IN"/>
        </w:rPr>
        <w:t>रिबका की माँ</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ऊँट चलाने वाले</w:t>
      </w:r>
    </w:p>
    <w:p>
      <w:pPr>
        <w:pStyle w:val="ListBullet"/>
        <w:spacing w:line="240" w:lineRule="auto"/>
        <w:ind w:left="720"/>
      </w:pPr>
      <w:r>
        <w:rPr>
          <w:lang w:val="hi_IN" w:bidi="hi_IN"/>
        </w:rPr>
      </w:r>
      <w:r>
        <w:rPr>
          <w:lang w:val="hi_IN" w:bidi="hi_IN"/>
        </w:rPr>
        <w:t>रिबका की दाई</w:t>
      </w:r>
    </w:p>
    <w:p>
      <w:pPr>
        <w:pStyle w:val="ListBullet"/>
        <w:spacing w:line="240" w:lineRule="auto"/>
        <w:ind w:left="720"/>
      </w:pPr>
      <w:r>
        <w:rPr>
          <w:lang w:val="hi_IN" w:bidi="hi_IN"/>
        </w:rPr>
      </w:r>
      <w:r>
        <w:rPr>
          <w:lang w:val="hi_IN" w:bidi="hi_IN"/>
        </w:rPr>
        <w:t>रिबका की दासियाँ</w:t>
      </w:r>
    </w:p>
    <w:p>
      <w:pPr>
        <w:pStyle w:val="ListBullet"/>
        <w:spacing w:line="240" w:lineRule="auto"/>
        <w:ind w:left="720"/>
      </w:pPr>
      <w:r>
        <w:rPr>
          <w:lang w:val="hi_IN" w:bidi="hi_IN"/>
        </w:rPr>
      </w:r>
      <w:r>
        <w:rPr>
          <w:lang w:val="hi_IN" w:bidi="hi_IN"/>
        </w:rPr>
        <w:t>परिवार</w:t>
      </w:r>
    </w:p>
    <w:p>
      <w:pPr>
        <w:pStyle w:val="ListBullet"/>
        <w:spacing w:line="240" w:lineRule="auto"/>
        <w:ind w:left="720"/>
      </w:pPr>
      <w:r>
        <w:rPr>
          <w:lang w:val="hi_IN" w:bidi="hi_IN"/>
        </w:rPr>
      </w:r>
      <w:r>
        <w:rPr>
          <w:lang w:val="hi_IN" w:bidi="hi_IN"/>
        </w:rPr>
        <w:t>ऊँट</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अब्राहम के दास ने लाबान और बतूएल को पूरी कहानी बताई कि उसे रिबका कैसे मिलती है। उन्होंने कहा, "प्रभु तुझे यहाँ लाया है, इसलिए हम कुछ नहीं कह सकते हैं। रिबका यहाँ है।" उन्होंने कहा, "उसे लेकर जा। हाँ, वह तेरे स्वामी के पुत्र की पत्नी बने, जैसा यहोवा ने निर्देश दिया है।" जब दास ने उनका उत्तर सुना, तो उसने भूमि पर झुक कर प्रभु की आराधना की।</w:t>
      </w:r>
    </w:p>
    <w:p>
      <w:pPr/>
      <w:r>
        <w:rPr>
          <w:lang w:val="hi_IN" w:bidi="hi_IN"/>
        </w:rPr>
      </w:r>
      <w:r>
        <w:rPr>
          <w:lang w:val="hi_IN" w:bidi="hi_IN"/>
        </w:rPr>
        <w:t>अभिनय रोक दें: दास का किरदार निभाने वाले कलाकार से पूछें, "आप कैसा महसूस कर रहे हैं?" आप ऐसी बातें सुन सकते हैं: "अद्भुत। मेरी प्रार्थना का एक आश्चर्यजनक उत्तर!" और "विनम्र हो कर, वाह, परमेश्वर अच्छा है।" लाबान का किरदार निभाने वाले कलाकार से पूछें, "आप कैसा महसूस कर रहे हैं?" आप ऐसी बातें सुन सकते हैं: "आश्चर्यचकित हूँ। परमेश्वर ने इस सब की व्यवस्था की है।" और "में खुश हूँ, मुझे प्रसन्नता है कि मेरी बहन को पति के लिए इतना अच्छा साथी मिल गया है।" अभिनय को फिर से शुरू करें।</w:t>
      </w:r>
    </w:p>
    <w:p>
      <w:pPr/>
      <w:r>
        <w:rPr>
          <w:lang w:val="hi_IN" w:bidi="hi_IN"/>
        </w:rPr>
      </w:r>
      <w:r>
        <w:rPr>
          <w:lang w:val="hi_IN" w:bidi="hi_IN"/>
        </w:rPr>
        <w:t>दूसरे दृश्य में, दास ने चाँदी और सोने के गहने और कपड़े निकाले और रिबका को दिए। उपहारों को दर्शाने के लिए ऐसी वस्तुएँ रखनी चाहिए जो चारों ओर रखी हों (कुछ खरीदने की आवश्यकता नहीं है)। दास को ये वस्तुएँ रिबका, लाबान और माँ को देनी चाहिए। उसने उसके भाई और माँ को भी महंगे उपहार दिए। फिर उन्होंने अपना भोजन किया, और दास और उसके साथ के पुरुष रात को वहाँ रुके।</w:t>
      </w:r>
    </w:p>
    <w:p>
      <w:pPr/>
      <w:r>
        <w:rPr>
          <w:lang w:val="hi_IN" w:bidi="hi_IN"/>
        </w:rPr>
      </w:r>
      <w:r>
        <w:rPr>
          <w:lang w:val="hi_IN" w:bidi="hi_IN"/>
        </w:rPr>
        <w:t>अभिनय रोक दें: दास का किरदार निभाने वाले कलाकार से पूछें, "आप कैसा महसूस कर रहे हैं?" आप ऐसी बातें सुन सकते हैं: "खुश हूँ! मुझे खुशी है कि यह दिन आ पहुँचा है। उत्साहित हूँ। इसहाक सुंदर रिबका से बहुत खुश होगा। मेरी प्रार्थना का एक आश्चर्यजनक उत्तर!" रिबका का किरदार निभाने वाले कलाकार से पूछें, "आप कैसा महसूस कर रहे हैं?" आप ऐसी बातें सुन सकते हैं जैसे "उत्साहित हूँ! वाह, मेरा विवाह हो रहा है!" और, "क्या वह अच्छा होगा?" और, "दुखी हूँ। अब मैं अपने परिवार को छोड़ दूँगी। शायद मैं उन्हें फिर से न देख सकूँ।" अभिनय को फिर से शुरू करें।</w:t>
      </w:r>
    </w:p>
    <w:p>
      <w:pPr/>
      <w:r>
        <w:rPr>
          <w:lang w:val="hi_IN" w:bidi="hi_IN"/>
        </w:rPr>
      </w:r>
      <w:r>
        <w:rPr>
          <w:lang w:val="hi_IN" w:bidi="hi_IN"/>
        </w:rPr>
        <w:t>तीसरे दृश्य में, अगली सुबह, दास ने अपने स्वामी के पास लौटने के लिए कहा। लाबान और माँ ने कहा रिबका को 10 दिन और रहने दे। फिर वह जा सकती है। दास ने कहा, "मुझे मत रोक।" लाबान और उसकी माँ ने कहा, "हम रिबका को बुलाकर उससे पूछेंगे कि वह क्या सोचती है।" याद रखें कि रिबका अगली सुबह इस बातचीत के लिए मौजूद नहीं थी। रिबका का किरदार निभाने वाले कलाकार को उस जगह में प्रवेश करना चाहिए। उन्होंने पूछा, "क्या तू इस पुरुष के साथ जाने को तैयार हैं?" रिबका ने कहा, "हाँ, मैं जाऊँगी।"</w:t>
      </w:r>
    </w:p>
    <w:p>
      <w:pPr/>
      <w:r>
        <w:rPr>
          <w:lang w:val="hi_IN" w:bidi="hi_IN"/>
        </w:rPr>
      </w:r>
      <w:r>
        <w:rPr>
          <w:lang w:val="hi_IN" w:bidi="hi_IN"/>
        </w:rPr>
        <w:t>अभिनय रोक दें: लाबान का किरदार निभाने वाले कलाकार से पूछें, "आप कैसा महसूस कर रहे हैं?" आप ऐसी बातें सुन सकते हैं: "चिन्तित हूँ। यह बहुत जल्दी हुआ है। मुझे आशा है कि हमने इसमें जल्दबाजी नहीं की।" और, "खुश हूँ। मेरी बहन का एक अच्छा पति होगा।" बतूएल का किरदार निभाने वाले कलाकार से पूछें, "आप कैसा महसूस कर रहे हैं?" आप ऐसी बातें सुन सकते हैं: "दुखी। मेरी छोटी बच्ची जा रही है। क्या मैं उसे फिर से देख पाऊँगा?" और, "आनन्दित हूँ। मेरी बेटी का अब्राहम के पुत्र के साथ अच्छा सम्बन्ध जुड़ा है। हम परिवार हैं। वह उसे सुरक्षित रखेगा।" अभिनय को फिर से शुरू करें।</w:t>
      </w:r>
    </w:p>
    <w:p>
      <w:pPr/>
      <w:r>
        <w:rPr>
          <w:lang w:val="hi_IN" w:bidi="hi_IN"/>
        </w:rPr>
      </w:r>
      <w:r>
        <w:rPr>
          <w:lang w:val="hi_IN" w:bidi="hi_IN"/>
        </w:rPr>
        <w:t>चौथे दृश्य में, परिवार ने रिबका को अलविदा कहा और उसे और अब्राहम के दास और उसके पुरुषों के साथ भेज दिया। जो स्त्री रिबका के बचपन में उसकी दाई थी, वह उसके साथ गई। रिबका के अलग होने पर परिवार ने उसे विशेष आशीष दी: "हमारी बहन, तू लाखों वंशजों की माँ बने! तेरे वंशज मजबूत हों और अपने शत्रुओं के नगरों को जीत लें।" फिर रिबका और उसकी दासियाँ ऊँटों पर चढ़ कर उस पुरुष के पीछे चले।</w:t>
      </w:r>
    </w:p>
    <w:p>
      <w:pPr/>
      <w:r>
        <w:rPr>
          <w:lang w:val="hi_IN" w:bidi="hi_IN"/>
        </w:rPr>
      </w:r>
      <w:r>
        <w:rPr>
          <w:lang w:val="hi_IN" w:bidi="hi_IN"/>
        </w:rPr>
        <w:t>अभिनय रोक दें: रिबका का किरदार निभाने वाले कलाकार से पूछें, "आप कैसा महसूस कर रहे हैं?" आप ऐसी बातें सुन सकते हैं, जैसे "धन्यवादी हूँ। मुझे खुशी है कि मेरी दाई और दीसियाँ भी आ रहे हैं। इससे मेरा नया जीवन आसान हो जाएगा।" और, "दुखी हूँ। मुझे अपनी माँ और अपने परिवार की याद आएगी," और, "खुश हूँ। मैंने अपने पूरे जीवन भर इस दिन के बारे में सपना देखा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सरल संस्करण में एक बार सुनें।</w:t>
      </w:r>
    </w:p>
    <w:p>
      <w:pPr/>
      <w:r>
        <w:rPr>
          <w:lang w:val="hi_IN" w:bidi="hi_IN"/>
        </w:rPr>
      </w:r>
      <w:r>
        <w:rPr>
          <w:lang w:val="hi_IN" w:bidi="hi_IN"/>
        </w:rPr>
        <w:t>अब्राहम के दास ने लाबान और बतूएल को पूरी कहानी बताई कि वह रिबका से कैसे मिला। उन्होंने कहा, "</w:t>
      </w:r>
      <w:r>
        <w:rPr>
          <w:b/>
          <w:lang w:val="hi_IN" w:bidi="hi_IN"/>
        </w:rPr>
        <w:t>प्रभु</w:t>
      </w:r>
      <w:r>
        <w:rPr>
          <w:lang w:val="hi_IN" w:bidi="hi_IN"/>
        </w:rPr>
        <w:t xml:space="preserve"> तुझे यहाँ लाया है, इसलिए हम कुछ नहीं कह सकते हैं।" सभी ने पहचान लिया कि यहोवा परमेश्वर ने इस मुलाकात की व्यवस्था की है और उन्होंने उसकी इच्छा को मान लिया। इस भाग में </w:t>
      </w:r>
      <w:r>
        <w:rPr>
          <w:b/>
          <w:lang w:val="hi_IN" w:bidi="hi_IN"/>
        </w:rPr>
        <w:t>परमेश्वर</w:t>
      </w:r>
      <w:r>
        <w:rPr>
          <w:lang w:val="hi_IN" w:bidi="hi_IN"/>
        </w:rPr>
        <w:t xml:space="preserve"> के लिए जो शब्द उपयोग किया गया है वह </w:t>
      </w:r>
      <w:r>
        <w:rPr>
          <w:b/>
          <w:lang w:val="hi_IN" w:bidi="hi_IN"/>
        </w:rPr>
        <w:t>यहोवा</w:t>
      </w:r>
      <w:r>
        <w:rPr>
          <w:lang w:val="hi_IN" w:bidi="hi_IN"/>
        </w:rPr>
        <w:t xml:space="preserve"> है। यहोवा का अनुवाद उसी तरह करें जिस तरह आपने पहले के भागों में किया है। </w:t>
      </w:r>
      <w:r>
        <w:rPr>
          <w:b/>
          <w:lang w:val="hi_IN" w:bidi="hi_IN"/>
        </w:rPr>
        <w:t>यहोवा</w:t>
      </w:r>
      <w:r>
        <w:rPr>
          <w:lang w:val="hi_IN" w:bidi="hi_IN"/>
        </w:rPr>
        <w:t xml:space="preserve"> शब्द मुख्य शब्दावली में पाया जा सकता है। उन्होंने कहा, "उसे लेकर जा। हाँ, वह तेरे स्वामी के पुत्र की पत्नी बने, जैसा यहोवा ने निर्देश दिया है।" जब दास ने उनका उत्तर सुना, तो उसने भूमि पर झुक कर प्रभु की </w:t>
      </w:r>
      <w:r>
        <w:rPr>
          <w:b/>
          <w:lang w:val="hi_IN" w:bidi="hi_IN"/>
        </w:rPr>
        <w:t>आराधना</w:t>
      </w:r>
      <w:r>
        <w:rPr>
          <w:lang w:val="hi_IN" w:bidi="hi_IN"/>
        </w:rPr>
        <w:t xml:space="preserve"> की। </w:t>
      </w:r>
      <w:r>
        <w:rPr>
          <w:b/>
          <w:lang w:val="hi_IN" w:bidi="hi_IN"/>
        </w:rPr>
        <w:t>आराधना</w:t>
      </w:r>
      <w:r>
        <w:rPr>
          <w:lang w:val="hi_IN" w:bidi="hi_IN"/>
        </w:rPr>
        <w:t xml:space="preserve"> शब्द मुख्य शब्दावली में पाया जा सकता है। दास ने पुरुषों का धन्यवाद नहीं किया, वह रुका और तुरन्त परमेश्वर का धन्यवाद किया। वह विनम्रता की स्थिति में झुका था।</w:t>
      </w:r>
    </w:p>
    <w:p>
      <w:pPr/>
      <w:r>
        <w:rPr>
          <w:lang w:val="hi_IN" w:bidi="hi_IN"/>
        </w:rPr>
      </w:r>
      <w:r>
        <w:rPr>
          <w:lang w:val="hi_IN" w:bidi="hi_IN"/>
        </w:rPr>
        <w:t xml:space="preserve">दास ने </w:t>
      </w:r>
      <w:r>
        <w:rPr>
          <w:b/>
          <w:lang w:val="hi_IN" w:bidi="hi_IN"/>
        </w:rPr>
        <w:t>उपहार</w:t>
      </w:r>
      <w:r>
        <w:rPr>
          <w:lang w:val="hi_IN" w:bidi="hi_IN"/>
        </w:rPr>
        <w:t xml:space="preserve"> लाए जिनमें न केवल कपड़े और गहने थे, बल्कि रिबका के घर के लिए सोने और चाँदी से बनी अन्य उपयोगी वस्तुएँ भी थीं। उसने उसके भाई और माँ को भी महंगे उपहार दिए। यह उनके परिवार में विवाह के अनुबंध का हिस्सा था। दास ने रिबका को खरीदा नहीं था। वह गुलाम नहीं थी।</w:t>
      </w:r>
    </w:p>
    <w:p>
      <w:pPr/>
      <w:r>
        <w:rPr>
          <w:lang w:val="hi_IN" w:bidi="hi_IN"/>
        </w:rPr>
      </w:r>
      <w:r>
        <w:rPr>
          <w:lang w:val="hi_IN" w:bidi="hi_IN"/>
        </w:rPr>
        <w:t>अगली सुबह तड़के, दास ने तुरन्त जाने की अनुमति माँगी क्योंकि "प्रभु ने मेरे कार्य को सफल किया है।" हालाँकि परिवार को और समय चाहिए, लेकिन उन्होंने रिबका को बुलाया और उससे पूछा, "क्या तू इस पुरुष के साथ जाने को तैयार है?" रिबका ने कहा, "हाँ, मैं जाऊँगी।"</w:t>
      </w:r>
    </w:p>
    <w:p>
      <w:pPr/>
      <w:r>
        <w:rPr>
          <w:lang w:val="hi_IN" w:bidi="hi_IN"/>
        </w:rPr>
      </w:r>
      <w:r>
        <w:rPr>
          <w:lang w:val="hi_IN" w:bidi="hi_IN"/>
        </w:rPr>
        <w:t xml:space="preserve">परिवार ने रिबका को अलविदा कहा। जब रिबका अलग हो गई तो परिवार ने उसे यह </w:t>
      </w:r>
      <w:r>
        <w:rPr>
          <w:b/>
          <w:lang w:val="hi_IN" w:bidi="hi_IN"/>
        </w:rPr>
        <w:t>आशीष</w:t>
      </w:r>
      <w:r>
        <w:rPr>
          <w:lang w:val="hi_IN" w:bidi="hi_IN"/>
        </w:rPr>
        <w:t xml:space="preserve"> दी। यह आशीष कई मजबूत पुत्रों के लिए थी जो अपने शत्रुओं को हराएँगे। </w:t>
      </w:r>
      <w:r>
        <w:rPr>
          <w:lang w:val="hi_IN" w:bidi="hi_IN"/>
        </w:rPr>
        <w:t>आशीष</w:t>
      </w:r>
      <w:r>
        <w:rPr>
          <w:lang w:val="hi_IN" w:bidi="hi_IN"/>
        </w:rPr>
        <w:t xml:space="preserve"> शब्द मुख्य शब्दावली में पाया जा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24:62–67</w:t>
      </w:r>
      <w:r>
        <w:rPr>
          <w:lang w:val="hi_IN" w:bidi="hi_IN"/>
        </w:rPr>
      </w:r>
    </w:p>
    <w:p>
      <w:pPr>
        <w:pStyle w:val="Heading3"/>
      </w:pPr>
      <w:r>
        <w:rPr>
          <w:lang w:val="hi_IN" w:bidi="hi_IN"/>
        </w:rPr>
        <w:t>सुने और मन में रखें</w:t>
      </w:r>
    </w:p>
    <w:p>
      <w:pPr/>
      <w:r>
        <w:rPr>
          <w:lang w:val="hi_IN" w:bidi="hi_IN"/>
        </w:rPr>
      </w:r>
      <w:r>
        <w:rPr>
          <w:lang w:val="hi_IN" w:bidi="hi_IN"/>
        </w:rPr>
        <w:t>उत्पत्ति 24:62–67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अब्राहम का दास, रिबका और उसकी दासियाँ रिबका के घर से निकलकर इसहाक से मिलने और उसकी पत्नी बनने के लिए यात्रा पर चले।</w:t>
      </w:r>
    </w:p>
    <w:p>
      <w:pPr/>
      <w:r>
        <w:rPr>
          <w:lang w:val="hi_IN" w:bidi="hi_IN"/>
        </w:rPr>
      </w:r>
      <w:r>
        <w:rPr>
          <w:lang w:val="hi_IN" w:bidi="hi_IN"/>
        </w:rPr>
        <w:t>वे ऊँटों पर चढ़कर नेगेव के मरुभूमि में इसहाक के घर गए। नेगेव कनान देश का दक्षिणी मरुभूमि क्षेत्र है। बारिश बहुत कम होती है और पानी के अधिक स्रोत नहीं होते हैं। बरसात के मौसम में, पशु वहाँ चरते हैं। ऐसा लगता है कि इसहाक या इसहाक और अब्राहम हेब्रोन से दक्षिण की ओर गए जहाँ अब्राहम मूल रूप से बस गया। इसहाक लहैरोई से वापस आया। नाम का अर्थ है "जीवित परमेश्वर का कुआँ जो मुझे देखता है।" यह वह स्थान है जहाँ इसहाक के जन्म से वर्षों पहले हागार प्रभु के दूत से मिली थी।</w:t>
      </w:r>
    </w:p>
    <w:p>
      <w:pPr/>
      <w:r>
        <w:rPr>
          <w:lang w:val="hi_IN" w:bidi="hi_IN"/>
        </w:rPr>
      </w:r>
      <w:r>
        <w:rPr>
          <w:lang w:val="hi_IN" w:bidi="hi_IN"/>
        </w:rPr>
        <w:t>वह नक्शा देखें जो हेब्रोन, दक्षिणी कनान, नेगेव के मरुभूमि, और लहैरोई को दिखाता है।</w:t>
      </w:r>
    </w:p>
    <w:p>
      <w:pPr/>
      <w:r>
        <w:rPr>
          <w:lang w:val="hi_IN" w:bidi="hi_IN"/>
        </w:rPr>
      </w:r>
      <w:r>
        <w:rPr>
          <w:lang w:val="hi_IN" w:bidi="hi_IN"/>
        </w:rPr>
        <w:t>एक शाम, इसहाक खेतों से अलग खुले मैदान में टहलने निकला जहाँ लोग खेती नहीं करते थे, वह केवल सोचने गया था। इसहाक ने दृष्टि उठाई और ऊँटों को अपनी ओर आते देखा। उसी समय रिबका ने आँखें उठाई और इसहाक को देखा। रिबका जल्दी से अपने ऊँट से नीचे उतर गई। उसने ऊँट को बैठाने के लिए नहीं रोका ताकि उसकी ऊँची पीठ से उतर सके।</w:t>
      </w:r>
    </w:p>
    <w:p>
      <w:pPr/>
      <w:r>
        <w:rPr>
          <w:lang w:val="hi_IN" w:bidi="hi_IN"/>
        </w:rPr>
      </w:r>
      <w:r>
        <w:rPr>
          <w:lang w:val="hi_IN" w:bidi="hi_IN"/>
        </w:rPr>
        <w:t>दास ने इसहाक को मेरा स्वामी कहा। पाठ यह नहीं कहता कि अब्राहम मर गया या नहीं, लेकिन ऐतिहासिक कहानी अब इसहाक पर ध्यान केन्द्रित करता है। इसलिए, रिबका ने जल्दी से घूँघट पहन लिया। घूँघट कपड़े का एक टुकड़ा होता है जो सिर, कंधों और कभी-कभी चेहरे के चारों ओर लिपटा होता है। उस संस्कृति में यह प्रथा थी कि दुल्हन को विवाह के समारोह में अपने चेहरे पर घूँघट ओढ़ना है। रिबका ने अपने भविष्य के पति का सम्मान करने और विनम्रता दिखाने के लिए घूँघट पहन लिया।</w:t>
      </w:r>
    </w:p>
    <w:p>
      <w:pPr/>
      <w:r>
        <w:rPr>
          <w:lang w:val="hi_IN" w:bidi="hi_IN"/>
        </w:rPr>
      </w:r>
      <w:r>
        <w:rPr>
          <w:lang w:val="hi_IN" w:bidi="hi_IN"/>
        </w:rPr>
        <w:t>रुकें और चर्चा करें: आपकी संस्कृति में विवाह समारोह के दौरान दूल्हा और दुल्हन द्वारा पहने जाने वाले विशेष वस्त्र क्या हैं? क्या कोई विशेष वस्त्र हैं जो सम्मान दर्शाते हैं?</w:t>
      </w:r>
    </w:p>
    <w:p>
      <w:pPr/>
      <w:r>
        <w:rPr>
          <w:lang w:val="hi_IN" w:bidi="hi_IN"/>
        </w:rPr>
      </w:r>
      <w:r>
        <w:rPr>
          <w:lang w:val="hi_IN" w:bidi="hi_IN"/>
        </w:rPr>
        <w:t>लेखक कहानी में विवरण को छोड़ देता है। दास, रिबका और उसका दल अपनी यात्रा रोकते हैं, और दास इसहाक से मिलता है। दास ने रिबका को खोजने की यात्रा के दौरान जो कुछ हुआ था, वह सब इसहाक को बताया।</w:t>
      </w:r>
    </w:p>
    <w:p>
      <w:pPr/>
      <w:r>
        <w:rPr>
          <w:lang w:val="hi_IN" w:bidi="hi_IN"/>
        </w:rPr>
      </w:r>
      <w:r>
        <w:rPr>
          <w:lang w:val="hi_IN" w:bidi="hi_IN"/>
        </w:rPr>
        <w:t>विवाह के समारोह का वर्णन पाठ में नहीं किया गया है। पाठ में प्रयुक्त शब्द एक प्रतीकात्मक क्रिया को दर्शाते हैं। इसहाक रिबका को उस तम्बू में लाया जो उसकी माँ सारा का था। उनकी संस्कृति में, इस प्रतीक का अर्थ था कि अब रिबका परिवार की प्रधान स्त्री होगी। रिबका उसकी पत्नी बनी; अब वे विवाहित थे।</w:t>
      </w:r>
    </w:p>
    <w:p>
      <w:pPr/>
      <w:r>
        <w:rPr>
          <w:lang w:val="hi_IN" w:bidi="hi_IN"/>
        </w:rPr>
      </w:r>
      <w:r>
        <w:rPr>
          <w:lang w:val="hi_IN" w:bidi="hi_IN"/>
        </w:rPr>
        <w:t>रुकें और चर्चा करें: आपके समाज में जब लोग विवाह करते हैं तो कौन-कौन सी प्रतीकात्मक क्रियाएँ होती हैं? अपनी संस्कृति में विवाह के समारोह का वर्णन करें। क्या आपके समाज में प्रधान स्त्री या पुरुष का पद महत्वपूर्ण होता है?</w:t>
      </w:r>
    </w:p>
    <w:p>
      <w:pPr/>
      <w:r>
        <w:rPr>
          <w:lang w:val="hi_IN" w:bidi="hi_IN"/>
        </w:rPr>
      </w:r>
      <w:r>
        <w:rPr>
          <w:lang w:val="hi_IN" w:bidi="hi_IN"/>
        </w:rPr>
        <w:t>पाठ कहता है कि इसहाक ने रिबका से प्रेम किया। यह यौन अर्थ में प्रेम नहीं है, बल्कि रिबका के लिए सच्चा प्रेम है। सारा की मृत्यु उनके विवाह से लगभग 3 वर्ष पहले हुई थी। रिबका इसहाक के लिए अपनी माँ सारा की मृत्यु के शोक में एक विशेष सांत्वना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2 दृश्य हैं।</w:t>
      </w:r>
    </w:p>
    <w:p>
      <w:pPr/>
      <w:r>
        <w:rPr>
          <w:lang w:val="hi_IN" w:bidi="hi_IN"/>
        </w:rPr>
      </w:r>
      <w:r>
        <w:rPr>
          <w:b/>
          <w:lang w:val="hi_IN" w:bidi="hi_IN"/>
        </w:rPr>
        <w:t>पहला दृश्य:</w:t>
      </w:r>
      <w:r>
        <w:rPr>
          <w:lang w:val="hi_IN" w:bidi="hi_IN"/>
        </w:rPr>
        <w:t xml:space="preserve"> इसहाक अब दक्षिणी कनान में रह रहा है। जब उसने ऊँटों के कारवाँ को आते देखा उसी समय रिबका उसे देखती है।</w:t>
      </w:r>
    </w:p>
    <w:p>
      <w:pPr/>
      <w:r>
        <w:rPr>
          <w:lang w:val="hi_IN" w:bidi="hi_IN"/>
        </w:rPr>
      </w:r>
      <w:r>
        <w:rPr>
          <w:b/>
          <w:lang w:val="hi_IN" w:bidi="hi_IN"/>
        </w:rPr>
        <w:t>दूसरा दृश्य:</w:t>
      </w:r>
      <w:r>
        <w:rPr>
          <w:lang w:val="hi_IN" w:bidi="hi_IN"/>
        </w:rPr>
        <w:t xml:space="preserve"> दास इसहाक को यह कहानी बताता है कि उसने रिबका को कैसे पाया। इसहाक रिबका से विवाह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ऊँट</w:t>
      </w:r>
    </w:p>
    <w:p>
      <w:pPr>
        <w:pStyle w:val="ListBullet"/>
        <w:spacing w:line="240" w:lineRule="auto"/>
        <w:ind w:left="720"/>
      </w:pPr>
      <w:r>
        <w:rPr>
          <w:lang w:val="hi_IN" w:bidi="hi_IN"/>
        </w:rPr>
      </w:r>
      <w:r>
        <w:rPr>
          <w:lang w:val="hi_IN" w:bidi="hi_IN"/>
        </w:rPr>
        <w:t>बाकी लोग जो दास और रिबका के साथ गए थे</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कहानी इसहाक पर केन्द्रित है। वह दक्षिणी कनान चला गया है। वह मैदान में घूमते हुए ध्यान कर रहा है। दूर से उसने ऊँटों के कारवाँ को अपनी ओर आते देखा। उसी समय, रिबका ने इसहाक को देखा और जल्दी से उस ऊँट से उतर गई जिस पर वह सवार थी। रिबका ने पूछा कि वह कौन है, और दास ने कहा कि वह उसका स्वामी इसहाक है। इसलिए, रिबका ने अपने चेहरे को अपने घूँघट से ढक लिया। "इसलिए" हमें वह कारण बताता है कि रिबका ने अपने चेहरे पर घूँघट क्यों पहना था। उसने दूल्हे से मिलने और विवाह के लिए खुद को तैयार किया।</w:t>
      </w:r>
    </w:p>
    <w:p>
      <w:pPr/>
      <w:r>
        <w:rPr>
          <w:lang w:val="hi_IN" w:bidi="hi_IN"/>
        </w:rPr>
      </w:r>
      <w:r>
        <w:rPr>
          <w:lang w:val="hi_IN" w:bidi="hi_IN"/>
        </w:rPr>
        <w:t>दूसरा दृश्य "फिर" शब्द से शुरू होता है और अगले दृश्य का परिचय देता है। दास ने इसहाक को वह सब कुछ बताया जो रिबका को खोजने की यात्रा के दौरान हुआ था। वह रिबका को अपनी माँ सारा के तम्बू में लाया। इसहाक ने रिबका से विवाह किया। इसहाक रिबका से प्रेम करता था और वह उसकी माँ की मृत्यु के बाद उसके दु:ख में उसके लिए सांत्वना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2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ऊँट</w:t>
      </w:r>
    </w:p>
    <w:p>
      <w:pPr>
        <w:pStyle w:val="ListBullet"/>
        <w:spacing w:line="240" w:lineRule="auto"/>
        <w:ind w:left="720"/>
      </w:pPr>
      <w:r>
        <w:rPr>
          <w:lang w:val="hi_IN" w:bidi="hi_IN"/>
        </w:rPr>
      </w:r>
      <w:r>
        <w:rPr>
          <w:lang w:val="hi_IN" w:bidi="hi_IN"/>
        </w:rPr>
        <w:t>बाकी लोग जो दास और रिबका के साथ गए थे</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इसहाक दक्षिणी कनान के नेगेव मरुभूमि में रहता था। एक दिन, जब इसहाक ध्यान करने के लिए चल रहा था, तो इसहाक ने ऊँटों को दूर से चले आते देखा। उसी समय रिबका ने इसहाक को खेत में चलते देखा। वह तुरन्त अपने ऊँट से उतर गई और पूछा कि वह कौन है। दास ने पुष्टि की कि वह इसहाक है।</w:t>
      </w:r>
    </w:p>
    <w:p>
      <w:pPr/>
      <w:r>
        <w:rPr>
          <w:lang w:val="hi_IN" w:bidi="hi_IN"/>
        </w:rPr>
      </w:r>
      <w:r>
        <w:rPr>
          <w:lang w:val="hi_IN" w:bidi="hi_IN"/>
        </w:rPr>
        <w:t>अभिनय रोक दें: इसहाक का किरदार निभाने वाले कलाकार से पूछें, "आप कैसा महसूस कर रहे हैं?" आप ऐसी बातें सुन सकते हैं, जैसे "जिज्ञासु, यह कौन हो सकता है?" या, "उत्साहित हूँ, क्या यह मेरे पिता का दास मेरी दुल्हन के साथ वापस आ रहा है?" या, "दु:ख है, मुझे अपनी माँ की याद आती है, मैं अभी भी उसकी मृत्यु के बाद दु:खी हूँ।" रिबका का किरदार निभाने वाले कलाकार से पूछें, "आप कैसा महसूस कर रहे हैं?" आप ऐसी बातें सुन सकते हैं, जैसे "खुशी है, हम अंततः यहां आ गए हैं!" या, "घबराहट है। मुझे आशा है कि वह मुझसे प्रेम करता है।" अभिनय को फिर से शुरू करें।</w:t>
      </w:r>
    </w:p>
    <w:p>
      <w:pPr/>
      <w:r>
        <w:rPr>
          <w:lang w:val="hi_IN" w:bidi="hi_IN"/>
        </w:rPr>
      </w:r>
      <w:r>
        <w:rPr>
          <w:lang w:val="hi_IN" w:bidi="hi_IN"/>
        </w:rPr>
        <w:t>दूसरे दृश्य में, दास ने वह सब बताया जो अब्राहम के घर से निकलने के बाद से अब तक हुआ है। इसहाक और रिबका आधिकारिक रूप से विवाह करते हैं। इसहाक रिबका को अपनी माँ के पुराने तम्बू में ले गया। रिबका अब परिवार की प्रधान स्त्री है। इसहाक रिबका से प्रेम करता था और उसने उसकी माँ की मृत्यु के बाद उसके दु:ख के समय में उसे सांत्वना दी।</w:t>
      </w:r>
    </w:p>
    <w:p>
      <w:pPr/>
      <w:r>
        <w:rPr>
          <w:lang w:val="hi_IN" w:bidi="hi_IN"/>
        </w:rPr>
      </w:r>
      <w:r>
        <w:rPr>
          <w:lang w:val="hi_IN" w:bidi="hi_IN"/>
        </w:rPr>
        <w:t>अभिनय रोक दें: इसहाक का किरदार निभाने वाले कलाकार से पूछें, "आप कैसा महसूस कर रहे हैं?" आप ऐसी बातें सुन सकते हैं जैसे "संतुष्ट हूँ। अब मेरी एक सुंदर पत्नी है। वह मुझे खुश रखती है।" रिबका का किरदार निभाने वाले कलाकार से पूछें, "आप कैसा महसूस कर रहे हैं?" आप ऐसी बातें सुन सकते हैं जैसे "संतुष्ट हूँ। मेरा एक अच्छा पति है जिसने मुझे अपनी माँ का महत्वपूर्ण तम्बू दिया। वह पहले से ही मेरे साथ विशेष व्यवहार करता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 xml:space="preserve">पहले दृश्य में, इसहाक कनान के दक्षिणी भाग में पानी के एक सोते के पास चला गया। इसहाक के जन्म से पहले, यह जल का स्रोत वह था जहाँ हागार प्रभु के दूत से मिली थी। उनकी भाषा में </w:t>
      </w:r>
      <w:r>
        <w:rPr>
          <w:b/>
          <w:lang w:val="hi_IN" w:bidi="hi_IN"/>
        </w:rPr>
        <w:t>लहैरोई</w:t>
      </w:r>
      <w:r>
        <w:rPr>
          <w:lang w:val="hi_IN" w:bidi="hi_IN"/>
        </w:rPr>
        <w:t xml:space="preserve"> का अर्थ है उस परमेश्वर का कुँआ </w:t>
      </w:r>
      <w:r>
        <w:rPr>
          <w:b/>
          <w:lang w:val="hi_IN" w:bidi="hi_IN"/>
        </w:rPr>
        <w:t>जो मुझे देखता है</w:t>
      </w:r>
      <w:r>
        <w:rPr>
          <w:lang w:val="hi_IN" w:bidi="hi_IN"/>
        </w:rPr>
        <w:t xml:space="preserve">। इसहाक </w:t>
      </w:r>
      <w:r>
        <w:rPr>
          <w:b/>
          <w:lang w:val="hi_IN" w:bidi="hi_IN"/>
        </w:rPr>
        <w:t>मैदान</w:t>
      </w:r>
      <w:r>
        <w:rPr>
          <w:lang w:val="hi_IN" w:bidi="hi_IN"/>
        </w:rPr>
        <w:t xml:space="preserve"> में ध्यान करने के लिये निकला था, जहाँ लोग खेती नहीं करते थे। इसहाक </w:t>
      </w:r>
      <w:r>
        <w:rPr>
          <w:b/>
          <w:lang w:val="hi_IN" w:bidi="hi_IN"/>
        </w:rPr>
        <w:t>ध्यान</w:t>
      </w:r>
      <w:r>
        <w:rPr>
          <w:lang w:val="hi_IN" w:bidi="hi_IN"/>
        </w:rPr>
        <w:t xml:space="preserve"> कर रहा था या </w:t>
      </w:r>
      <w:r>
        <w:rPr>
          <w:b/>
          <w:lang w:val="hi_IN" w:bidi="hi_IN"/>
        </w:rPr>
        <w:t>सोच</w:t>
      </w:r>
      <w:r>
        <w:rPr>
          <w:lang w:val="hi_IN" w:bidi="hi_IN"/>
        </w:rPr>
        <w:t xml:space="preserve"> रहा था। इसहाक और रिबका ने एक ही समय में एक-दूसरे को देखा। इस भाग में, दास ने इसहाक के लिए </w:t>
      </w:r>
      <w:r>
        <w:rPr>
          <w:b/>
          <w:lang w:val="hi_IN" w:bidi="hi_IN"/>
        </w:rPr>
        <w:t>स्वामी</w:t>
      </w:r>
      <w:r>
        <w:rPr>
          <w:lang w:val="hi_IN" w:bidi="hi_IN"/>
        </w:rPr>
        <w:t xml:space="preserve"> शब्द का उपयोग किया। स्वामी का यह रूप किसी ऊँचे पद या स्थिति में रहने वाले व्यक्ति के लिए सम्मानजनक उपाधि है। यह "प्रभु" से कम दर्जा है। </w:t>
      </w:r>
      <w:r>
        <w:rPr>
          <w:b/>
          <w:lang w:val="hi_IN" w:bidi="hi_IN"/>
        </w:rPr>
        <w:t>स्वामी</w:t>
      </w:r>
      <w:r>
        <w:rPr>
          <w:lang w:val="hi_IN" w:bidi="hi_IN"/>
        </w:rPr>
        <w:t xml:space="preserve"> शब्द मुख्य शब्दावली में पाया जा सकता है। रिबका ने विवाह की तैयारी करने के लिए अपने मुँह को </w:t>
      </w:r>
      <w:r>
        <w:rPr>
          <w:b/>
          <w:lang w:val="hi_IN" w:bidi="hi_IN"/>
        </w:rPr>
        <w:t>घूँघट</w:t>
      </w:r>
      <w:r>
        <w:rPr>
          <w:lang w:val="hi_IN" w:bidi="hi_IN"/>
        </w:rPr>
        <w:t xml:space="preserve"> लेकर ढाँप लिया।</w:t>
      </w:r>
    </w:p>
    <w:p>
      <w:pPr/>
      <w:r>
        <w:rPr>
          <w:lang w:val="hi_IN" w:bidi="hi_IN"/>
        </w:rPr>
      </w:r>
      <w:r>
        <w:rPr>
          <w:lang w:val="hi_IN" w:bidi="hi_IN"/>
        </w:rPr>
        <w:t xml:space="preserve">दूसरे दृश्य में, </w:t>
      </w:r>
      <w:r>
        <w:rPr>
          <w:b/>
          <w:lang w:val="hi_IN" w:bidi="hi_IN"/>
        </w:rPr>
        <w:t>दास</w:t>
      </w:r>
      <w:r>
        <w:rPr>
          <w:lang w:val="hi_IN" w:bidi="hi_IN"/>
        </w:rPr>
        <w:t xml:space="preserve"> ने इसहाक को वह सब बताया जो दास की यात्रा के दौरान हुआ था। </w:t>
      </w:r>
      <w:r>
        <w:rPr>
          <w:lang w:val="hi_IN" w:bidi="hi_IN"/>
        </w:rPr>
        <w:t>दास</w:t>
      </w:r>
      <w:r>
        <w:rPr>
          <w:lang w:val="hi_IN" w:bidi="hi_IN"/>
        </w:rPr>
        <w:t xml:space="preserve"> शब्द मुख्य शब्दावली में पाया जा सकता है। पाठ में विवाह के समारोह का उल्लेख नहीं किया गया है। इसके बजाय, इसमें कहा गया है कि इसहाक ने रिबका को अपनी माता सारा के तम्बू में ले गया, और वह घर की मुख्य स्त्री बन गई। रिबका इसहाक की </w:t>
      </w:r>
      <w:r>
        <w:rPr>
          <w:b/>
          <w:lang w:val="hi_IN" w:bidi="hi_IN"/>
        </w:rPr>
        <w:t>पत्नी</w:t>
      </w:r>
      <w:r>
        <w:rPr>
          <w:lang w:val="hi_IN" w:bidi="hi_IN"/>
        </w:rPr>
        <w:t xml:space="preserve"> बनी। इसहाक रिबका से दोस्ती के नाते </w:t>
      </w:r>
      <w:r>
        <w:rPr>
          <w:b/>
          <w:lang w:val="hi_IN" w:bidi="hi_IN"/>
        </w:rPr>
        <w:t>प्रेम</w:t>
      </w:r>
      <w:r>
        <w:rPr>
          <w:lang w:val="hi_IN" w:bidi="hi_IN"/>
        </w:rPr>
        <w:t xml:space="preserve"> करता था, न कि सिर्फ़ यौन सम्बन्ध के नाते वह उसके लिए सांत्वना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25:1–11</w:t>
      </w:r>
      <w:r>
        <w:rPr>
          <w:lang w:val="hi_IN" w:bidi="hi_IN"/>
        </w:rPr>
      </w:r>
    </w:p>
    <w:p>
      <w:pPr>
        <w:pStyle w:val="Heading3"/>
      </w:pPr>
      <w:r>
        <w:rPr>
          <w:lang w:val="hi_IN" w:bidi="hi_IN"/>
        </w:rPr>
        <w:t>सुने और मन में रखें</w:t>
      </w:r>
    </w:p>
    <w:p>
      <w:pPr/>
      <w:r>
        <w:rPr>
          <w:lang w:val="hi_IN" w:bidi="hi_IN"/>
        </w:rPr>
      </w:r>
      <w:r>
        <w:rPr>
          <w:lang w:val="hi_IN" w:bidi="hi_IN"/>
        </w:rPr>
        <w:t>उत्पत्ति 25:1–11 सुनें और इसे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पिछली कहानी अब्राहम के दास के बारे में थी जो अब्राहम के पुत्र इसहाक के लिए पत्नी खोजने गया था। जैसा अब्राहम ने निर्देश दिया, उसके दास ने अब्राहम के रिश्तेदारों में से एक स्त्री पाई। यह स्त्री रिबका थी। दास रिबका को अपने साथ घर लाया, और इसहाक ने रिबका से विवाह किया।</w:t>
      </w:r>
    </w:p>
    <w:p>
      <w:pPr/>
      <w:r>
        <w:rPr>
          <w:lang w:val="hi_IN" w:bidi="hi_IN"/>
        </w:rPr>
      </w:r>
      <w:r>
        <w:rPr>
          <w:lang w:val="hi_IN" w:bidi="hi_IN"/>
        </w:rPr>
        <w:t>वर्तमान कहानी अब्राहम के पास लौट आती है, लेकिन यह उसकी कहानी और इश्माएल की कहानी को समाप्त करती है। यह भाग इसहाक और उसके वंशजों पर ध्यान केन्द्रित करना शुरू करता है। अब्राहम की पहली पत्नी सारा की मृत्यु हो चुकी है। इस कहानी में, अब्राहम कतूरा नाम की एक और स्त्री से विवाह करता है। उसे पत्नी कहा जाता था, लेकिन बाद में, उसकी पहचान एक रखैल के रूप में की जाएगी। रखैल एक पत्नी है जिसकी स्थिति और अधिकार कम होते हैं।</w:t>
      </w:r>
    </w:p>
    <w:p>
      <w:pPr/>
      <w:r>
        <w:rPr>
          <w:lang w:val="hi_IN" w:bidi="hi_IN"/>
        </w:rPr>
      </w:r>
      <w:r>
        <w:rPr>
          <w:lang w:val="hi_IN" w:bidi="hi_IN"/>
        </w:rPr>
        <w:t>रुकें और नीचे दिए गए प्रश्न पर चर्चा करें: क्या आपकी संस्कृति में, पुरुषों की एक से अधिक पत्नियाँ होती हैं? आप उन स्त्रियों का वर्णन कैसे करते हैं जिनके पास एक ही पुरुष से विवाहित स्त्रियों की तुलना में कम अधिकार हैं?</w:t>
      </w:r>
    </w:p>
    <w:p>
      <w:pPr/>
      <w:r>
        <w:rPr>
          <w:lang w:val="hi_IN" w:bidi="hi_IN"/>
        </w:rPr>
      </w:r>
      <w:r>
        <w:rPr>
          <w:lang w:val="hi_IN" w:bidi="hi_IN"/>
        </w:rPr>
        <w:t>कतूरा के बारे में अधिक जानकारी नहीं है सिवाय इसके कि उसने अब्राहम के लिए छह पुत्रों को जन्म दिया: जिम्रान, योक्षान, मदना, मिद्यान, यिशबाक, और शूह। इसका अर्थ है कि, इश्माएल और इसहाक के अलावा, अब्राहम के छह पुत्र और थे। अब्राहम के कुल पुत्रों की संख्या आठ थी। अब्राहम और केतूरा के दो बेटों के अपने ही बच्चे हुए। मिद्यान के पाँच पुत्र थे: एपा, एपेर, हनोक, अबीदा, और एल्दा। मिद्यान का परिवार लोगों का समूह बन जाएगा और उसे मिद्यानी कहा जाएगा। वे लोगों का एक समूह हैं जो बाद में कुछ कहानियों में महत्वपूर्ण होंगे। अब्राहम के दूसरे पुत्र योक्षान के दो बच्चे थे: शेबा और ददान। पिछली कहानियों में से एक में, शेबा और ददान नाम पहले ही दिखाई दे चुके हैं। नूह के दो पोतों के नाम एक जैसे थे। इन नामों का अनुवाद उसी तरह करना सुनिश्चित करें जैसे आपने पहले इन नामों का अनुवाद किया है। योक्षान के पुत्र ददान के तीन बच्चे थे जो बाद में लोगों के समूह बन गए। उन्हें अश्शूरी, लतूशी, और लुम्मी लोग के रूप में जाना जाता था। इन सभी लोगों को कतूरा की सन्तान कहा गया था। लेकिन इस सूची में कतूरा के पुत्र, पोते और अन्य वंशज हैं। इसलिए, यहाँ "सन्तान" शब्द का अर्थ है कि वे अब्राहम और कतूरा के वंशज थे।</w:t>
      </w:r>
    </w:p>
    <w:p>
      <w:pPr/>
      <w:r>
        <w:rPr>
          <w:lang w:val="hi_IN" w:bidi="hi_IN"/>
        </w:rPr>
      </w:r>
      <w:r>
        <w:rPr>
          <w:lang w:val="hi_IN" w:bidi="hi_IN"/>
        </w:rPr>
        <w:t>तब अब्राहम ने "जो कुछ भी उसके पास था, वह सब इसहाक को दे दिया।" अब्राहम को एहसास हुआ कि वह जल्द ही मरने वाला है, इसलिए उसने अपनी सारी संपत्ति विरासत के रूप में इसहाक को दे दी। इसका अर्थ है कि इसहाक को अब्राहम की मृत्यु के बाद भूमि, दास, पशु और अन्य मूल्यवान वस्तुएँ मिलेंगी। इस बीच, अब्राहम ने "अपनी रखैल के पुत्रों" को उपहार दिए। ये पुत्र उन बच्चों को दर्शाते हैं जो हागार और कतूरा से पैदा हुए थे। जब वह जीवित था, तो अब्राहम ने अपने दूसरे पुत्रों को आज्ञा दी कि वे पूर्व में उसके पुत्र इसहाक से कहीं बहुत दूर जा कर रहे। अब्राहम ने ऐसा इसलिए किया ताकि उसके अन्य पुत्र इसहाक से उसकी विरासत न छीन लें। अब्राहम यह भी नहीं चाहता था कि वे इसहाक के कुल के मुखिया होने के पद को खतरे में डालें। यह याद रखना महत्वपूर्ण है कि जब उसके अन्य बेटे चले गए, तो वे अपनी पत्नियों और अपने बच्चों के साथ थे।</w:t>
      </w:r>
    </w:p>
    <w:p>
      <w:pPr/>
      <w:r>
        <w:rPr>
          <w:lang w:val="hi_IN" w:bidi="hi_IN"/>
        </w:rPr>
      </w:r>
      <w:r>
        <w:rPr>
          <w:lang w:val="hi_IN" w:bidi="hi_IN"/>
        </w:rPr>
        <w:t>रुकें और निम्नलिखित प्रश्नों पर चर्चा करें:</w:t>
      </w:r>
    </w:p>
    <w:p>
      <w:pPr/>
      <w:r>
        <w:rPr>
          <w:lang w:val="hi_IN" w:bidi="hi_IN"/>
        </w:rPr>
      </w:r>
      <w:r>
        <w:rPr>
          <w:lang w:val="hi_IN" w:bidi="hi_IN"/>
        </w:rPr>
        <w:t>इसका मतलब है कि अब्राहम की केवल एक पत्नी थी, सारा और उसका पुत्र और असली उत्तराधिकारी इसहाक था। हागार और कतूरा रखैल या फिर निम्न दर्जे की पत्नियाँ थीं। अब्राहम की रखैलों से जो पुत्र हुए, उन्हें भी अब्राहम की संतान माना गया, लेकिन उनका दर्जा इसहाक की तुलना में कम था, क्योंकि उनकी माताएँ रखैल थीं क्योंकि उनका दर्जा कम है, इसलिए वे अपने पिता अब्राहम की विरासत नहीं ले सकते। केवल इसहाक अब्राहम की विरासत का असली उत्तराधिकारी था।</w:t>
      </w:r>
    </w:p>
    <w:p>
      <w:pPr/>
      <w:r>
        <w:rPr>
          <w:lang w:val="hi_IN" w:bidi="hi_IN"/>
        </w:rPr>
      </w:r>
      <w:r>
        <w:rPr>
          <w:lang w:val="hi_IN" w:bidi="hi_IN"/>
        </w:rPr>
        <w:t>कहानी का अगला भाग अब्राहम की मृत्यु के बारे में बताता है। अब्राहम ने "अंतिम साँस ली" और "एक अच्छे वृद्धावस्था में मृत्यु हुई, जो एक पूर्ण वृद्ध व्यक्ति के रूप में थे।" इसका अर्थ है कि अब्राहम बहुत बुढ़ापे में मर गया। 175 वर्ष की आयु में उसकी मृत्यु हो गई। वह परमेश्वर का अनुसरण करते हुए जिस तरह से अपना जीवन जीया, उससे संतुष्ट होकर मर गया। अब्राहम "अपने लोगों में जा मिला," जिसका अर्थ है कि उसके पूर्वजों की तरह, उसकी मृत्यु हो गई। अब्राहम की मृत्यु का वर्णन करने वाले बार-बार दोहराए गए विचार यह दर्शाते हैं कि उसकी मृत्यु एक महत्वपूर्ण घटना थी।</w:t>
      </w:r>
    </w:p>
    <w:p>
      <w:pPr/>
      <w:r>
        <w:rPr>
          <w:lang w:val="hi_IN" w:bidi="hi_IN"/>
        </w:rPr>
      </w:r>
      <w:r>
        <w:rPr>
          <w:lang w:val="hi_IN" w:bidi="hi_IN"/>
        </w:rPr>
        <w:t>अब्राहम के पुत्र इसहाक और इश्माएल ने उसे "मकपेला की गुफा में" दफनाया। गुफा एक ऐसा गड्ढा होता है जो आमतौर पर एक पहाड़, चट्टान या पहाड़ के किनारे होता है। यह गुफा मकपेला नाम के एक खेत में स्थित है। इस खेत का मालिक हित्ती सोहर का पुत्र एप्रोन था। हित्ती एक ऐसे समुदाय का नाम है जो हेत नामक व्यक्ति के वंशज हैं। पिछली कहानी में, अब्राहम ने यह खेत एप्रोन से खरीदा था ताकि वह अपनी पत्नी सारा को वहाँ दफना सके। यह खेत मम्रे के पूर्व में है। मम्रे हेब्रोन के पास एक स्थान था। अब्राहम को उसी गुफा में दफनाया गया जहाँ उनकी पत्नी सारा को दफनाया गया था।</w:t>
      </w:r>
    </w:p>
    <w:p>
      <w:pPr/>
      <w:r>
        <w:rPr>
          <w:lang w:val="hi_IN" w:bidi="hi_IN"/>
        </w:rPr>
      </w:r>
      <w:r>
        <w:rPr>
          <w:lang w:val="hi_IN" w:bidi="hi_IN"/>
        </w:rPr>
        <w:t>अब्राहम की मृत्यु के बाद, परमेश्वर ने अब्राहम के पुत्र इसहाक को आशीष दी। परमेश्वर की आशीष महत्वपूर्ण है क्योंकि यह वही समय है जब परमेश्वर किसी व्यक्ति को अनुग्रह या अच्छी चीज़ें प्रदान करता है। इस कहानी में, इसका अर्थ है कि परमेश्वर ने इसहाक से वादा किया कि वह उसकी रक्षा करेगा, उसे सफलता देगा और उसे बड़ी धन-सम्पति प्रदान करेगा। इसहाक लहैरोई में रहता था। लहैरोई वह स्थान है जहाँ परमेश्वर ने अब्राहम की रखैल हागार से बात की।</w:t>
      </w:r>
    </w:p>
    <w:p>
      <w:pPr/>
      <w:r>
        <w:rPr>
          <w:lang w:val="hi_IN" w:bidi="hi_IN"/>
        </w:rPr>
      </w:r>
      <w:r>
        <w:rPr>
          <w:lang w:val="hi_IN" w:bidi="hi_IN"/>
        </w:rPr>
        <w:t>रुकें और नक्शे पर दिखाएँ कि लहैरोई कहाँ स्थित है। इससे यह पता चलना चाहिए कि यह कादेश और बेरेद के बीच है।</w:t>
      </w:r>
    </w:p>
    <w:p>
      <w:pPr/>
      <w:r>
        <w:rPr>
          <w:lang w:val="hi_IN" w:bidi="hi_IN"/>
        </w:rPr>
      </w:r>
      <w:r>
        <w:rPr>
          <w:lang w:val="hi_IN" w:bidi="hi_IN"/>
        </w:rPr>
        <w:t>यह याद रखना महत्वपूर्ण है कि इसहाक की पत्नी रिबका उसके साथ थी जब वह लहैरोई में बस गया।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अब्राहम अपनी नई रखैल कतूरा के साथ है। उनके छह पुत्र हैं: जिम्रान, योक्षान, मदना, मिद्यान, यिशबाक, और शूह। मिद्यान के पाँच पुत्र है, एपा, एपेर, हनोक, अबीदा, और एल्दा, और योक्षान के भी दो पुत्र है, शेबा और ददान। ददान के वंशजों में, अश्शूरी, लतूशी, और लुम्मी लोग, शामिल हैं।</w:t>
      </w:r>
    </w:p>
    <w:p>
      <w:pPr/>
      <w:r>
        <w:rPr>
          <w:lang w:val="hi_IN" w:bidi="hi_IN"/>
        </w:rPr>
      </w:r>
      <w:r>
        <w:rPr>
          <w:b/>
          <w:lang w:val="hi_IN" w:bidi="hi_IN"/>
        </w:rPr>
        <w:t>दूसरा दृश्य:</w:t>
      </w:r>
      <w:r>
        <w:rPr>
          <w:lang w:val="hi_IN" w:bidi="hi_IN"/>
        </w:rPr>
        <w:t xml:space="preserve"> अब्राहम अपनी सारी सम्पत्ति इसहाक को विरासत के रूप में देता है। फिर, अब्राहम अपने अन्य पुत्रों को उपहार देता है और उन्हें पूर्व में कहीं रहने का आदेश देता है।</w:t>
      </w:r>
    </w:p>
    <w:p>
      <w:pPr/>
      <w:r>
        <w:rPr>
          <w:lang w:val="hi_IN" w:bidi="hi_IN"/>
        </w:rPr>
      </w:r>
      <w:r>
        <w:rPr>
          <w:b/>
          <w:lang w:val="hi_IN" w:bidi="hi_IN"/>
        </w:rPr>
        <w:t>तीसरा दृश्य:</w:t>
      </w:r>
      <w:r>
        <w:rPr>
          <w:lang w:val="hi_IN" w:bidi="hi_IN"/>
        </w:rPr>
        <w:t xml:space="preserve"> इसहाक और इश्माएल अब्राहम को मकपेला की गुफा में दफनाते हैं जहाँ सारा को दफनाया गया था।</w:t>
      </w:r>
    </w:p>
    <w:p>
      <w:pPr/>
      <w:r>
        <w:rPr>
          <w:lang w:val="hi_IN" w:bidi="hi_IN"/>
        </w:rPr>
      </w:r>
      <w:r>
        <w:rPr>
          <w:b/>
          <w:lang w:val="hi_IN" w:bidi="hi_IN"/>
        </w:rPr>
        <w:t>चौथा दृश्य:</w:t>
      </w:r>
      <w:r>
        <w:rPr>
          <w:lang w:val="hi_IN" w:bidi="hi_IN"/>
        </w:rPr>
        <w:t xml:space="preserve"> परमेश्वर इसहाक को आशीष देते हैं। इसहाक लहैरोई में रहता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कतूरा</w:t>
      </w:r>
    </w:p>
    <w:p>
      <w:pPr>
        <w:pStyle w:val="ListBullet"/>
        <w:spacing w:line="240" w:lineRule="auto"/>
        <w:ind w:left="720"/>
      </w:pPr>
      <w:r>
        <w:rPr>
          <w:lang w:val="hi_IN" w:bidi="hi_IN"/>
        </w:rPr>
      </w:r>
      <w:r>
        <w:rPr>
          <w:lang w:val="hi_IN" w:bidi="hi_IN"/>
        </w:rPr>
        <w:t>जिम्रान</w:t>
      </w:r>
    </w:p>
    <w:p>
      <w:pPr>
        <w:pStyle w:val="ListBullet"/>
        <w:spacing w:line="240" w:lineRule="auto"/>
        <w:ind w:left="720"/>
      </w:pPr>
      <w:r>
        <w:rPr>
          <w:lang w:val="hi_IN" w:bidi="hi_IN"/>
        </w:rPr>
      </w:r>
      <w:r>
        <w:rPr>
          <w:lang w:val="hi_IN" w:bidi="hi_IN"/>
        </w:rPr>
        <w:t>योक्षान</w:t>
      </w:r>
    </w:p>
    <w:p>
      <w:pPr>
        <w:pStyle w:val="ListBullet"/>
        <w:spacing w:line="240" w:lineRule="auto"/>
        <w:ind w:left="720"/>
      </w:pPr>
      <w:r>
        <w:rPr>
          <w:lang w:val="hi_IN" w:bidi="hi_IN"/>
        </w:rPr>
      </w:r>
      <w:r>
        <w:rPr>
          <w:lang w:val="hi_IN" w:bidi="hi_IN"/>
        </w:rPr>
        <w:t>मदना</w:t>
      </w:r>
    </w:p>
    <w:p>
      <w:pPr>
        <w:pStyle w:val="ListBullet"/>
        <w:spacing w:line="240" w:lineRule="auto"/>
        <w:ind w:left="720"/>
      </w:pPr>
      <w:r>
        <w:rPr>
          <w:lang w:val="hi_IN" w:bidi="hi_IN"/>
        </w:rPr>
      </w:r>
      <w:r>
        <w:rPr>
          <w:lang w:val="hi_IN" w:bidi="hi_IN"/>
        </w:rPr>
        <w:t>मिद्यान</w:t>
      </w:r>
    </w:p>
    <w:p>
      <w:pPr>
        <w:pStyle w:val="ListBullet"/>
        <w:spacing w:line="240" w:lineRule="auto"/>
        <w:ind w:left="720"/>
      </w:pPr>
      <w:r>
        <w:rPr>
          <w:lang w:val="hi_IN" w:bidi="hi_IN"/>
        </w:rPr>
      </w:r>
      <w:r>
        <w:rPr>
          <w:lang w:val="hi_IN" w:bidi="hi_IN"/>
        </w:rPr>
        <w:t>यिशबाक</w:t>
      </w:r>
    </w:p>
    <w:p>
      <w:pPr>
        <w:pStyle w:val="ListBullet"/>
        <w:spacing w:line="240" w:lineRule="auto"/>
        <w:ind w:left="720"/>
      </w:pPr>
      <w:r>
        <w:rPr>
          <w:lang w:val="hi_IN" w:bidi="hi_IN"/>
        </w:rPr>
      </w:r>
      <w:r>
        <w:rPr>
          <w:lang w:val="hi_IN" w:bidi="hi_IN"/>
        </w:rPr>
        <w:t>शूह</w:t>
      </w:r>
    </w:p>
    <w:p>
      <w:pPr>
        <w:pStyle w:val="ListBullet"/>
        <w:spacing w:line="240" w:lineRule="auto"/>
        <w:ind w:left="720"/>
      </w:pPr>
      <w:r>
        <w:rPr>
          <w:lang w:val="hi_IN" w:bidi="hi_IN"/>
        </w:rPr>
      </w:r>
      <w:r>
        <w:rPr>
          <w:lang w:val="hi_IN" w:bidi="hi_IN"/>
        </w:rPr>
        <w:t>एपा</w:t>
      </w:r>
    </w:p>
    <w:p>
      <w:pPr>
        <w:pStyle w:val="ListBullet"/>
        <w:spacing w:line="240" w:lineRule="auto"/>
        <w:ind w:left="720"/>
      </w:pPr>
      <w:r>
        <w:rPr>
          <w:lang w:val="hi_IN" w:bidi="hi_IN"/>
        </w:rPr>
      </w:r>
      <w:r>
        <w:rPr>
          <w:lang w:val="hi_IN" w:bidi="hi_IN"/>
        </w:rPr>
        <w:t>एपेर</w:t>
      </w:r>
    </w:p>
    <w:p>
      <w:pPr>
        <w:pStyle w:val="ListBullet"/>
        <w:spacing w:line="240" w:lineRule="auto"/>
        <w:ind w:left="720"/>
      </w:pPr>
      <w:r>
        <w:rPr>
          <w:lang w:val="hi_IN" w:bidi="hi_IN"/>
        </w:rPr>
      </w:r>
      <w:r>
        <w:rPr>
          <w:lang w:val="hi_IN" w:bidi="hi_IN"/>
        </w:rPr>
        <w:t>हनोक</w:t>
      </w:r>
    </w:p>
    <w:p>
      <w:pPr>
        <w:pStyle w:val="ListBullet"/>
        <w:spacing w:line="240" w:lineRule="auto"/>
        <w:ind w:left="720"/>
      </w:pPr>
      <w:r>
        <w:rPr>
          <w:lang w:val="hi_IN" w:bidi="hi_IN"/>
        </w:rPr>
      </w:r>
      <w:r>
        <w:rPr>
          <w:lang w:val="hi_IN" w:bidi="hi_IN"/>
        </w:rPr>
        <w:t>अबीदा</w:t>
      </w:r>
    </w:p>
    <w:p>
      <w:pPr>
        <w:pStyle w:val="ListBullet"/>
        <w:spacing w:line="240" w:lineRule="auto"/>
        <w:ind w:left="720"/>
      </w:pPr>
      <w:r>
        <w:rPr>
          <w:lang w:val="hi_IN" w:bidi="hi_IN"/>
        </w:rPr>
      </w:r>
      <w:r>
        <w:rPr>
          <w:lang w:val="hi_IN" w:bidi="hi_IN"/>
        </w:rPr>
        <w:t>एल्दा</w:t>
      </w:r>
    </w:p>
    <w:p>
      <w:pPr>
        <w:pStyle w:val="ListBullet"/>
        <w:spacing w:line="240" w:lineRule="auto"/>
        <w:ind w:left="720"/>
      </w:pPr>
      <w:r>
        <w:rPr>
          <w:lang w:val="hi_IN" w:bidi="hi_IN"/>
        </w:rPr>
      </w:r>
      <w:r>
        <w:rPr>
          <w:lang w:val="hi_IN" w:bidi="hi_IN"/>
        </w:rPr>
        <w:t>शेबा</w:t>
      </w:r>
    </w:p>
    <w:p>
      <w:pPr>
        <w:pStyle w:val="ListBullet"/>
        <w:spacing w:line="240" w:lineRule="auto"/>
        <w:ind w:left="720"/>
      </w:pPr>
      <w:r>
        <w:rPr>
          <w:lang w:val="hi_IN" w:bidi="hi_IN"/>
        </w:rPr>
      </w:r>
      <w:r>
        <w:rPr>
          <w:lang w:val="hi_IN" w:bidi="hi_IN"/>
        </w:rPr>
        <w:t>ददान</w:t>
      </w:r>
    </w:p>
    <w:p>
      <w:pPr>
        <w:pStyle w:val="ListBullet"/>
        <w:spacing w:line="240" w:lineRule="auto"/>
        <w:ind w:left="720"/>
      </w:pPr>
      <w:r>
        <w:rPr>
          <w:lang w:val="hi_IN" w:bidi="hi_IN"/>
        </w:rPr>
      </w:r>
      <w:r>
        <w:rPr>
          <w:lang w:val="hi_IN" w:bidi="hi_IN"/>
        </w:rPr>
        <w:t>अश्शूरी</w:t>
      </w:r>
    </w:p>
    <w:p>
      <w:pPr>
        <w:pStyle w:val="ListBullet"/>
        <w:spacing w:line="240" w:lineRule="auto"/>
        <w:ind w:left="720"/>
      </w:pPr>
      <w:r>
        <w:rPr>
          <w:lang w:val="hi_IN" w:bidi="hi_IN"/>
        </w:rPr>
      </w:r>
      <w:r>
        <w:rPr>
          <w:lang w:val="hi_IN" w:bidi="hi_IN"/>
        </w:rPr>
        <w:t>लतूशी</w:t>
      </w:r>
    </w:p>
    <w:p>
      <w:pPr>
        <w:pStyle w:val="ListBullet"/>
        <w:spacing w:line="240" w:lineRule="auto"/>
        <w:ind w:left="720"/>
      </w:pPr>
      <w:r>
        <w:rPr>
          <w:lang w:val="hi_IN" w:bidi="hi_IN"/>
        </w:rPr>
      </w:r>
      <w:r>
        <w:rPr>
          <w:lang w:val="hi_IN" w:bidi="hi_IN"/>
        </w:rPr>
        <w:t>लुम्मी लोग</w:t>
      </w:r>
    </w:p>
    <w:p>
      <w:pPr>
        <w:pStyle w:val="ListBullet"/>
        <w:spacing w:line="240" w:lineRule="auto"/>
        <w:ind w:left="720"/>
      </w:pPr>
      <w:r>
        <w:rPr>
          <w:lang w:val="hi_IN" w:bidi="hi_IN"/>
        </w:rPr>
      </w:r>
      <w:r>
        <w:rPr>
          <w:lang w:val="hi_IN" w:bidi="hi_IN"/>
        </w:rPr>
        <w:t>इश्माएल</w:t>
      </w:r>
    </w:p>
    <w:p>
      <w:pPr/>
      <w:r>
        <w:rPr>
          <w:lang w:val="hi_IN" w:bidi="hi_IN"/>
        </w:rPr>
      </w:r>
      <w:r>
        <w:rPr>
          <w:lang w:val="hi_IN" w:bidi="hi_IN"/>
        </w:rPr>
        <w:t>इस सत्र में, समूह कथापट बनाएँ, कहानी और उसमें होने वाली घटनाओं को दिखाने के लिए चित्र बनाएँ या वस्तुओं का उपयोग करें।</w:t>
      </w:r>
    </w:p>
    <w:p>
      <w:pPr/>
      <w:r>
        <w:rPr>
          <w:lang w:val="hi_IN" w:bidi="hi_IN"/>
        </w:rPr>
      </w:r>
      <w:r>
        <w:rPr>
          <w:lang w:val="hi_IN" w:bidi="hi_IN"/>
        </w:rPr>
        <w:t>पहले दृश्य में, अब्राहम का परिवार कतूरा के साथ एक दृश्य में हैं। क्योंकि इस एक दृश्य में कई पात्र होंगे, आप प्रत्येक पात्र को ऐसा कुछ पहनवा सकते हैं जिस पर उस पात्र का नाम लिखा हो, जिसे वे प्रस्तुत कर रहे हैं। या, आप प्रत्येक व्यक्ति के लिए एक पत्थर का उपयोग कर सकते हैं और उनके पत्थरों को परिवार के अनुसार एक साथ रख सकते हैं। इससे आपको वंशावली में हर व्यक्ति के नाम याद रखने में मदद मिलेगी। फिर, वे सभी एक साथ कुछ कर सकते हैं, जैसे भोजन खाना। अब्राहम के समय खाने का कार्य एक ऐसी क्रिया थी जिसे पूरा परिवार साथ में करता था।</w:t>
      </w:r>
    </w:p>
    <w:p>
      <w:pPr/>
      <w:r>
        <w:rPr>
          <w:lang w:val="hi_IN" w:bidi="hi_IN"/>
        </w:rPr>
      </w:r>
      <w:r>
        <w:rPr>
          <w:lang w:val="hi_IN" w:bidi="hi_IN"/>
        </w:rPr>
        <w:t>दूसरे दृश्य में, अब्राहम इसहाक को अपनी सारी सम्पत्ति दिखा रहा है: भूमि, पशु, दास और अन्य मूल्यवान वस्तुएँ। अब्राहम इसहाक से कहता है कि इसहाक उसका असली उत्तराधिकारी है। इसलिए, जो कुछ भी उसके पास है, उसके मरते ही वह सब इसहाक को विरासत में मिलेगा। इसके बाद, अब्राहम अपने अन्य पुत्रों को कुछ उपहार देगा। इन उपहारों में चाँदी, सोना और कुछ पशु शामिल हैं। यदि चाँदी, सोना या पशु जैसी वस्तुएँ इस दृश्य के लिए उपलब्ध नहीं हैं, तो आप किसी भी वस्तु का उपयोग कर सकते हैं जो उनका प्रतिनिधित्व कर सके। फिर, अब्राहम अपने अन्य पुत्रों को पूर्व के एक देश में रहने का निर्देश देगा। दृश्य अब्राहम के अन्य पुत्र पूर्व की यात्रा करने के साथ समाप्त होता है। यह याद रखना महत्वपूर्ण है कि जब अब्राहम के पुत्र कतूरा के साथ चले गए, तब उनकी पत्नियाँ और बच्चे भी उनके साथ थे।</w:t>
      </w:r>
    </w:p>
    <w:p>
      <w:pPr/>
      <w:r>
        <w:rPr>
          <w:lang w:val="hi_IN" w:bidi="hi_IN"/>
        </w:rPr>
      </w:r>
      <w:r>
        <w:rPr>
          <w:lang w:val="hi_IN" w:bidi="hi_IN"/>
        </w:rPr>
        <w:t>तीसरे दृश्य में, इसहाक और इश्माएल अपने-अपने स्थानों से वापस आते हैं ताकि वे अपने पिता को साथ में दफन कर सकें। वे मकपेला के खेत में हैं। याद रखें कि अब्राहम 175 वर्ष का था और अपने जीवन से संतुष्ट था। वह मर गया और अपने लोगों में जा मिला, या फिर वह उन सब लोगों के पास चला गया जो उससे पहले मर गये थे। यह याद रखना महत्वपूर्ण है कि इसहाक और इश्माएल ने अब्राहम को उसी गुफा में दफनाया, जिसे अब्राहम ने खरीदा था और जहाँ उसने अपनी पत्नी सारा को दफनाया था।</w:t>
      </w:r>
    </w:p>
    <w:p>
      <w:pPr/>
      <w:r>
        <w:rPr>
          <w:lang w:val="hi_IN" w:bidi="hi_IN"/>
        </w:rPr>
      </w:r>
      <w:r>
        <w:rPr>
          <w:lang w:val="hi_IN" w:bidi="hi_IN"/>
        </w:rPr>
        <w:t>चौथे दृश्य में, परमेश्वर इसहाक को आशीर्वाद देते हैं और उसकी रक्षा करने, उसे धन और अनेक संतान देने का वादा करते हैं। यह स्पष्ट नहीं है कि परमेश्वर यह कैसे करते हैं, लेकिन एक अभिनेता इसहाक को ये आशीषें कहते हुए परमेश्वर का किरदार निभा सकता है। फिर, इसहाक और उसकी पत्नी रिबका लहैरोई में अपना तम्बू लगाएँगे।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कतूरा</w:t>
      </w:r>
    </w:p>
    <w:p>
      <w:pPr>
        <w:pStyle w:val="ListBullet"/>
        <w:spacing w:line="240" w:lineRule="auto"/>
        <w:ind w:left="720"/>
      </w:pPr>
      <w:r>
        <w:rPr>
          <w:lang w:val="hi_IN" w:bidi="hi_IN"/>
        </w:rPr>
      </w:r>
      <w:r>
        <w:rPr>
          <w:lang w:val="hi_IN" w:bidi="hi_IN"/>
        </w:rPr>
        <w:t>जिम्रान</w:t>
      </w:r>
    </w:p>
    <w:p>
      <w:pPr>
        <w:pStyle w:val="ListBullet"/>
        <w:spacing w:line="240" w:lineRule="auto"/>
        <w:ind w:left="720"/>
      </w:pPr>
      <w:r>
        <w:rPr>
          <w:lang w:val="hi_IN" w:bidi="hi_IN"/>
        </w:rPr>
      </w:r>
      <w:r>
        <w:rPr>
          <w:lang w:val="hi_IN" w:bidi="hi_IN"/>
        </w:rPr>
        <w:t>योक्षान</w:t>
      </w:r>
    </w:p>
    <w:p>
      <w:pPr>
        <w:pStyle w:val="ListBullet"/>
        <w:spacing w:line="240" w:lineRule="auto"/>
        <w:ind w:left="720"/>
      </w:pPr>
      <w:r>
        <w:rPr>
          <w:lang w:val="hi_IN" w:bidi="hi_IN"/>
        </w:rPr>
      </w:r>
      <w:r>
        <w:rPr>
          <w:lang w:val="hi_IN" w:bidi="hi_IN"/>
        </w:rPr>
        <w:t>मदना</w:t>
      </w:r>
    </w:p>
    <w:p>
      <w:pPr>
        <w:pStyle w:val="ListBullet"/>
        <w:spacing w:line="240" w:lineRule="auto"/>
        <w:ind w:left="720"/>
      </w:pPr>
      <w:r>
        <w:rPr>
          <w:lang w:val="hi_IN" w:bidi="hi_IN"/>
        </w:rPr>
      </w:r>
      <w:r>
        <w:rPr>
          <w:lang w:val="hi_IN" w:bidi="hi_IN"/>
        </w:rPr>
        <w:t>मिद्यान</w:t>
      </w:r>
    </w:p>
    <w:p>
      <w:pPr>
        <w:pStyle w:val="ListBullet"/>
        <w:spacing w:line="240" w:lineRule="auto"/>
        <w:ind w:left="720"/>
      </w:pPr>
      <w:r>
        <w:rPr>
          <w:lang w:val="hi_IN" w:bidi="hi_IN"/>
        </w:rPr>
      </w:r>
      <w:r>
        <w:rPr>
          <w:lang w:val="hi_IN" w:bidi="hi_IN"/>
        </w:rPr>
        <w:t>यिशबाक</w:t>
      </w:r>
    </w:p>
    <w:p>
      <w:pPr>
        <w:pStyle w:val="ListBullet"/>
        <w:spacing w:line="240" w:lineRule="auto"/>
        <w:ind w:left="720"/>
      </w:pPr>
      <w:r>
        <w:rPr>
          <w:lang w:val="hi_IN" w:bidi="hi_IN"/>
        </w:rPr>
      </w:r>
      <w:r>
        <w:rPr>
          <w:lang w:val="hi_IN" w:bidi="hi_IN"/>
        </w:rPr>
        <w:t>शूह</w:t>
      </w:r>
    </w:p>
    <w:p>
      <w:pPr>
        <w:pStyle w:val="ListBullet"/>
        <w:spacing w:line="240" w:lineRule="auto"/>
        <w:ind w:left="720"/>
      </w:pPr>
      <w:r>
        <w:rPr>
          <w:lang w:val="hi_IN" w:bidi="hi_IN"/>
        </w:rPr>
      </w:r>
      <w:r>
        <w:rPr>
          <w:lang w:val="hi_IN" w:bidi="hi_IN"/>
        </w:rPr>
        <w:t>एपा</w:t>
      </w:r>
    </w:p>
    <w:p>
      <w:pPr>
        <w:pStyle w:val="ListBullet"/>
        <w:spacing w:line="240" w:lineRule="auto"/>
        <w:ind w:left="720"/>
      </w:pPr>
      <w:r>
        <w:rPr>
          <w:lang w:val="hi_IN" w:bidi="hi_IN"/>
        </w:rPr>
      </w:r>
      <w:r>
        <w:rPr>
          <w:lang w:val="hi_IN" w:bidi="hi_IN"/>
        </w:rPr>
        <w:t>एपेर</w:t>
      </w:r>
    </w:p>
    <w:p>
      <w:pPr>
        <w:pStyle w:val="ListBullet"/>
        <w:spacing w:line="240" w:lineRule="auto"/>
        <w:ind w:left="720"/>
      </w:pPr>
      <w:r>
        <w:rPr>
          <w:lang w:val="hi_IN" w:bidi="hi_IN"/>
        </w:rPr>
      </w:r>
      <w:r>
        <w:rPr>
          <w:lang w:val="hi_IN" w:bidi="hi_IN"/>
        </w:rPr>
        <w:t>हनोक</w:t>
      </w:r>
    </w:p>
    <w:p>
      <w:pPr>
        <w:pStyle w:val="ListBullet"/>
        <w:spacing w:line="240" w:lineRule="auto"/>
        <w:ind w:left="720"/>
      </w:pPr>
      <w:r>
        <w:rPr>
          <w:lang w:val="hi_IN" w:bidi="hi_IN"/>
        </w:rPr>
      </w:r>
      <w:r>
        <w:rPr>
          <w:lang w:val="hi_IN" w:bidi="hi_IN"/>
        </w:rPr>
        <w:t>अबीदा</w:t>
      </w:r>
    </w:p>
    <w:p>
      <w:pPr>
        <w:pStyle w:val="ListBullet"/>
        <w:spacing w:line="240" w:lineRule="auto"/>
        <w:ind w:left="720"/>
      </w:pPr>
      <w:r>
        <w:rPr>
          <w:lang w:val="hi_IN" w:bidi="hi_IN"/>
        </w:rPr>
      </w:r>
      <w:r>
        <w:rPr>
          <w:lang w:val="hi_IN" w:bidi="hi_IN"/>
        </w:rPr>
        <w:t>एल्दा</w:t>
      </w:r>
    </w:p>
    <w:p>
      <w:pPr>
        <w:pStyle w:val="ListBullet"/>
        <w:spacing w:line="240" w:lineRule="auto"/>
        <w:ind w:left="720"/>
      </w:pPr>
      <w:r>
        <w:rPr>
          <w:lang w:val="hi_IN" w:bidi="hi_IN"/>
        </w:rPr>
      </w:r>
      <w:r>
        <w:rPr>
          <w:lang w:val="hi_IN" w:bidi="hi_IN"/>
        </w:rPr>
        <w:t>शेबा</w:t>
      </w:r>
    </w:p>
    <w:p>
      <w:pPr>
        <w:pStyle w:val="ListBullet"/>
        <w:spacing w:line="240" w:lineRule="auto"/>
        <w:ind w:left="720"/>
      </w:pPr>
      <w:r>
        <w:rPr>
          <w:lang w:val="hi_IN" w:bidi="hi_IN"/>
        </w:rPr>
      </w:r>
      <w:r>
        <w:rPr>
          <w:lang w:val="hi_IN" w:bidi="hi_IN"/>
        </w:rPr>
        <w:t>ददान</w:t>
      </w:r>
    </w:p>
    <w:p>
      <w:pPr>
        <w:pStyle w:val="ListBullet"/>
        <w:spacing w:line="240" w:lineRule="auto"/>
        <w:ind w:left="720"/>
      </w:pPr>
      <w:r>
        <w:rPr>
          <w:lang w:val="hi_IN" w:bidi="hi_IN"/>
        </w:rPr>
      </w:r>
      <w:r>
        <w:rPr>
          <w:lang w:val="hi_IN" w:bidi="hi_IN"/>
        </w:rPr>
        <w:t>अश्शूरी</w:t>
      </w:r>
    </w:p>
    <w:p>
      <w:pPr>
        <w:pStyle w:val="ListBullet"/>
        <w:spacing w:line="240" w:lineRule="auto"/>
        <w:ind w:left="720"/>
      </w:pPr>
      <w:r>
        <w:rPr>
          <w:lang w:val="hi_IN" w:bidi="hi_IN"/>
        </w:rPr>
      </w:r>
      <w:r>
        <w:rPr>
          <w:lang w:val="hi_IN" w:bidi="hi_IN"/>
        </w:rPr>
        <w:t>लतूशी</w:t>
      </w:r>
    </w:p>
    <w:p>
      <w:pPr>
        <w:pStyle w:val="ListBullet"/>
        <w:spacing w:line="240" w:lineRule="auto"/>
        <w:ind w:left="720"/>
      </w:pPr>
      <w:r>
        <w:rPr>
          <w:lang w:val="hi_IN" w:bidi="hi_IN"/>
        </w:rPr>
      </w:r>
      <w:r>
        <w:rPr>
          <w:lang w:val="hi_IN" w:bidi="hi_IN"/>
        </w:rPr>
        <w:t>लुम्मी लोग</w:t>
      </w:r>
    </w:p>
    <w:p>
      <w:pPr>
        <w:pStyle w:val="ListBullet"/>
        <w:spacing w:line="240" w:lineRule="auto"/>
        <w:ind w:left="720"/>
      </w:pPr>
      <w:r>
        <w:rPr>
          <w:lang w:val="hi_IN" w:bidi="hi_IN"/>
        </w:rPr>
      </w:r>
      <w:r>
        <w:rPr>
          <w:lang w:val="hi_IN" w:bidi="hi_IN"/>
        </w:rPr>
        <w:t>इश्माएल</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अब्राहम कतूरा से विवाह करता है। कुछ समय बाद, उनके छह बच्चे हुए। उनके बच्चों के भी बच्चे होंगे ताकि अब्राहम के वंशज बढ़े।</w:t>
      </w:r>
    </w:p>
    <w:p>
      <w:pPr/>
      <w:r>
        <w:rPr>
          <w:lang w:val="hi_IN" w:bidi="hi_IN"/>
        </w:rPr>
      </w:r>
      <w:r>
        <w:rPr>
          <w:lang w:val="hi_IN" w:bidi="hi_IN"/>
        </w:rPr>
        <w:t>अभिनय रोकें: अब्राहम का किरदार निभाने वाले कलाकार से पूछें, "आप कैसा महसूस कर रहे हैं?" आप ऐसी बातें सुन सकते हैं, जैसे "परमेश्वर की स्तुति हो क्योंकि उसने मुझे और वंशज दिए हैं" या "इन नए वंशजों के साथ, परमेश्वर ने फिर से अपना वचन पूरा किया है!" अभिनय को फिर से शुरू करें।</w:t>
      </w:r>
    </w:p>
    <w:p>
      <w:pPr/>
      <w:r>
        <w:rPr>
          <w:lang w:val="hi_IN" w:bidi="hi_IN"/>
        </w:rPr>
      </w:r>
      <w:r>
        <w:rPr>
          <w:lang w:val="hi_IN" w:bidi="hi_IN"/>
        </w:rPr>
        <w:t>दूसरे दृश्य में, अब्राहम इसहाक को अपनी सारी सम्पत्ति दिखाता है और उसे बताता है कि इसहाक को सारी संपत्ति विरासत में मिलेगी।</w:t>
      </w:r>
    </w:p>
    <w:p>
      <w:pPr/>
      <w:r>
        <w:rPr>
          <w:lang w:val="hi_IN" w:bidi="hi_IN"/>
        </w:rPr>
      </w:r>
      <w:r>
        <w:rPr>
          <w:lang w:val="hi_IN" w:bidi="hi_IN"/>
        </w:rPr>
        <w:t>अभिनय रोक दें: इसहाक का किरदार निभाने वाले कलाकार से पूछें, "आप कैसा महसूस कर रहे हैं?" आप यह बातें सुन सकते हैं, जैसे "परमेश्वर ने मेरे पिता को सच में आशीष दी है जैसा उसने प्रतिज्ञा की थी!" या "इतनी संपत्ति के साथ, मुझे निश्चय है कि हमारा परिवार सुखी रहेगा।" अभिनय को फिर से शुरू करें।</w:t>
      </w:r>
    </w:p>
    <w:p>
      <w:pPr/>
      <w:r>
        <w:rPr>
          <w:lang w:val="hi_IN" w:bidi="hi_IN"/>
        </w:rPr>
      </w:r>
      <w:r>
        <w:rPr>
          <w:lang w:val="hi_IN" w:bidi="hi_IN"/>
        </w:rPr>
        <w:t>अब्राहम अपने दूसरे पुत्रों को भी उपहार देगा। लेकिन इसके बाद, अब्राहम उन्हें पूर्व के एक देश में रहने का निर्देश देंगे। याद रखें कि जब उसके दूसरे पुत्र चले गए तो वे अपनी पत्नियों और बच्चों के साथ थे।</w:t>
      </w:r>
    </w:p>
    <w:p>
      <w:pPr/>
      <w:r>
        <w:rPr>
          <w:lang w:val="hi_IN" w:bidi="hi_IN"/>
        </w:rPr>
      </w:r>
      <w:r>
        <w:rPr>
          <w:lang w:val="hi_IN" w:bidi="hi_IN"/>
        </w:rPr>
        <w:t>तीसरे दृश्य में, इसहाक और इश्माएल अब्राहम को दफनाते हैं। उन्होंने अब्राहम के शव को उनकी पत्नी सारा के पास गुफा में रखा।</w:t>
      </w:r>
    </w:p>
    <w:p>
      <w:pPr/>
      <w:r>
        <w:rPr>
          <w:lang w:val="hi_IN" w:bidi="hi_IN"/>
        </w:rPr>
      </w:r>
      <w:r>
        <w:rPr>
          <w:lang w:val="hi_IN" w:bidi="hi_IN"/>
        </w:rPr>
        <w:t>अभिनय रोक दें: इसहाक का किरदार निभाने वाले कलाकार से पूछें, "आप कैसा महसूस कर रहे हैं?" आप ऐसी बातें सुन सकते हैं, जैसे "मुझे दुःख है कि मेरे पिता, अब्राहम, अब मर गए हैं" या "मैं चाहता हूँ कि मैं अपने पिता अब्राहम का अनुसरण करूँ, जैसे उन्होंने परमेश्वर का अनुसरण किया।" अभिनय को फिर से शुरू करें।</w:t>
      </w:r>
    </w:p>
    <w:p>
      <w:pPr/>
      <w:r>
        <w:rPr>
          <w:lang w:val="hi_IN" w:bidi="hi_IN"/>
        </w:rPr>
      </w:r>
      <w:r>
        <w:rPr>
          <w:lang w:val="hi_IN" w:bidi="hi_IN"/>
        </w:rPr>
        <w:t>चौथे दृश्य में, परमेश्वर इसहाक को आशीष देते हैं।</w:t>
      </w:r>
    </w:p>
    <w:p>
      <w:pPr/>
      <w:r>
        <w:rPr>
          <w:lang w:val="hi_IN" w:bidi="hi_IN"/>
        </w:rPr>
      </w:r>
      <w:r>
        <w:rPr>
          <w:lang w:val="hi_IN" w:bidi="hi_IN"/>
        </w:rPr>
        <w:t>अभिनय रोक दें: इसहाक का किरदार निभाने वाले कलाकार से पूछें, "आप कैसा महसूस कर रहे हैं?" आप यह बातें सुन सकते हैं, जैसे "मैं परमेश्वर का धन्यवाद करता हूँ कि उसने मुझे आशीष दी, जैसे परमेश्वर ने मेरे पिता अब्राहम को आशीष दी थी।" या "मेरे परिवार के लिए परमेश्वर की आशीष का अर्थ है कि परमेश्वर मेरे पिता अब्राहम से अपनी प्रतिज्ञा पूरी करता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यह कहानी अब्राहम की नई पत्नी और वंशजों के बारे में है। यह अब्राहम की मृत्यु के बारे में भी है, और कैसे परमेश्वर ने इसहाक को अब्राहम के उत्तराधिकारी के रूप में आशीर्वाद दिया।</w:t>
      </w:r>
    </w:p>
    <w:p>
      <w:pPr/>
      <w:r>
        <w:rPr>
          <w:lang w:val="hi_IN" w:bidi="hi_IN"/>
        </w:rPr>
      </w:r>
      <w:r>
        <w:rPr>
          <w:lang w:val="hi_IN" w:bidi="hi_IN"/>
        </w:rPr>
        <w:t xml:space="preserve">सारा की मृत्यु के बाद, अब्राहम ने अपनी </w:t>
      </w:r>
      <w:r>
        <w:rPr>
          <w:b/>
          <w:lang w:val="hi_IN" w:bidi="hi_IN"/>
        </w:rPr>
        <w:t>पत्नी</w:t>
      </w:r>
      <w:r>
        <w:rPr>
          <w:lang w:val="hi_IN" w:bidi="hi_IN"/>
        </w:rPr>
        <w:t xml:space="preserve"> के रूप में एक और स्त्री को लिया। स्त्री का नाम कतूरा है। "पत्नी" के लिए इब्रानी शब्द का अनुवाद सन्दर्भ के आधार पर स्त्री या पत्नी, या रखैल के रूप में किया जा सकता है। कतूरा को पत्नी कहा जाता था, लेकिन बाद में, उसकी पहचान एक रखैल के रूप में पहचाना जाने लगा। रखैल एक पत्नी है जिसका दर्जा और अधिकार निम्न होते हैं। इसलिए, इस कहानी में, इसका अनुवाद या तो पत्नी या रखैल के रूप में किया जा सकता है। कतूरा ने छह पुत्रों को जन्म दिया। अब्राहम और केतूरा के दो बेटों के अपने ही बच्चे हुए। मिद्यान के पाँच पुत्र थे। अब्राहम के दूसरे पुत्र योक्षान के दो बच्चे थे। योक्षान के पुत्र ददान के तीन बच्चे थे जो बाद में लोगों के समूह बन गए। उन्हें अश्शूरी, लतूशी, और लुम्मी लोग के रूप में जाना जाता था। इन सभी लोगों को कतूरा की </w:t>
      </w:r>
      <w:r>
        <w:rPr>
          <w:b/>
          <w:lang w:val="hi_IN" w:bidi="hi_IN"/>
        </w:rPr>
        <w:t>सन्तान</w:t>
      </w:r>
      <w:r>
        <w:rPr>
          <w:lang w:val="hi_IN" w:bidi="hi_IN"/>
        </w:rPr>
        <w:t xml:space="preserve"> कहा गया था। यहाँ बच्चों के लिए शब्द का शाब्दिक रूप से पुत्र के रूप में अनुवाद किया जा सकता है। लेकिन इस सूची में कतूरा के पुत्र, पोते और अन्य वंशज हैं। इसका अर्थ है कि यहाँ सन्तान शब्द केवल अब्राहम और कतूरा के छह पुत्रों को नहीं दर्शाता है । इसके बजाय, यह उनके बच्चों, पोतों और परपोतों को दर्शाता है। अन्य शब्दों में, यह अब्राहम और कतूरा के वंशजों को दर्शाता है।</w:t>
      </w:r>
    </w:p>
    <w:p>
      <w:pPr/>
      <w:r>
        <w:rPr>
          <w:lang w:val="hi_IN" w:bidi="hi_IN"/>
        </w:rPr>
      </w:r>
      <w:r>
        <w:rPr>
          <w:lang w:val="hi_IN" w:bidi="hi_IN"/>
        </w:rPr>
        <w:t>फिर, अब्राहम अपनी सारी सम्पत्ति इसहाक को विरासत के रूप में दे देता है। फिर अब्राहम ने अपने दूसरे पुत्रों और उनके परिवारों को भेज दिया।</w:t>
      </w:r>
    </w:p>
    <w:p>
      <w:pPr/>
      <w:r>
        <w:rPr>
          <w:lang w:val="hi_IN" w:bidi="hi_IN"/>
        </w:rPr>
      </w:r>
      <w:r>
        <w:rPr>
          <w:lang w:val="hi_IN" w:bidi="hi_IN"/>
        </w:rPr>
        <w:t>फिर अब्राहम की मृत्यु हो गई। अब्राहम इतने दिन जीवित रहा कि जब उसकी मृत्यु हुई तो वह 175 वर्ष का था। फिर इसहाक और इश्माएल ने अब्राहम को उसी गुफा में दफनाया जो अब्राहम ने सारा को दफनाने के लिए वर्षों पहले खरीदी थी।</w:t>
      </w:r>
    </w:p>
    <w:p>
      <w:pPr/>
      <w:r>
        <w:rPr>
          <w:lang w:val="hi_IN" w:bidi="hi_IN"/>
        </w:rPr>
      </w:r>
      <w:r>
        <w:rPr>
          <w:lang w:val="hi_IN" w:bidi="hi_IN"/>
        </w:rPr>
        <w:t xml:space="preserve">अब्राहम की मृत्यु के बाद, परमेश्वर ने इसहाक को </w:t>
      </w:r>
      <w:r>
        <w:rPr>
          <w:b/>
          <w:lang w:val="hi_IN" w:bidi="hi_IN"/>
        </w:rPr>
        <w:t>आशीष</w:t>
      </w:r>
      <w:r>
        <w:rPr>
          <w:lang w:val="hi_IN" w:bidi="hi_IN"/>
        </w:rPr>
        <w:t xml:space="preserve"> दी। आशीष तब होती है जब कोई व्यक्ति किसी दूसरे व्यक्ति पर अनुग्रह करता है। बाइबल में, परमेश्वर सभी आशीषों का स्रोत है। जब परमेश्वर किसी व्यक्ति को आशीष देता है, तो इसका अर्थ है कि वह उस व्यक्ति से प्रसन्न है। इसलिए, उसने प्रतिज्ञा की और उस व्यक्ति को बच्चे, सफलता, सुरक्षा और यहाँ तक कि धन भी दिया। इस कहानी में, इसका अर्थ है कि परमेश्वर इसहाक की रक्षा करेंगे, उसे सफलता देंगे, और उसे बहुत धन देंगे। </w:t>
      </w:r>
      <w:r>
        <w:rPr>
          <w:lang w:val="hi_IN" w:bidi="hi_IN"/>
        </w:rPr>
        <w:t>आशीष</w:t>
      </w:r>
      <w:r>
        <w:rPr>
          <w:lang w:val="hi_IN" w:bidi="hi_IN"/>
        </w:rPr>
        <w:t xml:space="preserve"> शब्द के बारे में अधिक जानकारी के लिए, आप मुख्य शब्दावली को देख सकते हैं। इसहाक </w:t>
      </w:r>
      <w:r>
        <w:rPr>
          <w:b/>
          <w:lang w:val="hi_IN" w:bidi="hi_IN"/>
        </w:rPr>
        <w:t>लहैरोई</w:t>
      </w:r>
      <w:r>
        <w:rPr>
          <w:lang w:val="hi_IN" w:bidi="hi_IN"/>
        </w:rPr>
        <w:t xml:space="preserve"> में रहता था। लहैरोई वह स्थान है जहाँ परमेश्वर ने अब्राहम की रखैल हागार से बात की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25:12–18</w:t>
      </w:r>
      <w:r>
        <w:rPr>
          <w:lang w:val="hi_IN" w:bidi="hi_IN"/>
        </w:rPr>
      </w:r>
    </w:p>
    <w:p>
      <w:pPr>
        <w:pStyle w:val="Heading3"/>
      </w:pPr>
      <w:r>
        <w:rPr>
          <w:lang w:val="hi_IN" w:bidi="hi_IN"/>
        </w:rPr>
        <w:t>सुने और मन में रखें</w:t>
      </w:r>
    </w:p>
    <w:p>
      <w:pPr/>
      <w:r>
        <w:rPr>
          <w:lang w:val="hi_IN" w:bidi="hi_IN"/>
        </w:rPr>
      </w:r>
      <w:r>
        <w:rPr>
          <w:lang w:val="hi_IN" w:bidi="hi_IN"/>
        </w:rPr>
        <w:t>उत्पत्ति 25:12–18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पिछली कहानी अब्राहम के नए परिवार के बारे में बताती है। अब्राहम की मृत्यु से पहले, उसने अपनी सारी सम्पत्ति इसहाक को विरासत के रूप में दे दी। अब्राहम ने अपनी रखैल या छोटी पत्नियों से अपने पुत्रों को भी उपहार दिया, और उन्हें पूर्व में एक देश में जाने के लिए कहा था। फिर, अब्राहम की मृत्यु हो गई। इसहाक और इश्माएल ने अब्राहम को उस गुफा में दफनाया जहाँ अब्राहम ने अपनी पत्नी सारा को दफनाया था। अब्राहम की मृत्यु के बाद, परमेश्वर ने इसहाक को आशीष दी, और इसहाक लहैरोई में रहने लगा।</w:t>
      </w:r>
    </w:p>
    <w:p>
      <w:pPr/>
      <w:r>
        <w:rPr>
          <w:lang w:val="hi_IN" w:bidi="hi_IN"/>
        </w:rPr>
      </w:r>
      <w:r>
        <w:rPr>
          <w:lang w:val="hi_IN" w:bidi="hi_IN"/>
        </w:rPr>
        <w:t>वर्तमान कहानी परिचय से शुरू होती है, "ये इश्माएल की पीढ़ियाँ हैं। "पीढ़ियों" के लिए इब्रानी शब्द एक ऐसा शब्द है जो आमतौर पर किसी कहानी या किसी व्यक्ति के वंश के विवरण को दर्शाता है। इसका अनुवाद अक्सर "वंशावली" या "परिवार के इतिहास" के रूप में भी किया जाता है। यह विवरण दिखाता है कि कोई व्यक्ति किस परिवार से सम्बन्धित है। यह जानकारी महत्वपूर्ण है क्योंकि किसी व्यक्ति की सामाजिक स्थिति, अधिकार और दायित्व उसकी वंशावली या परिवार के इतिहास पर आधारित हैं। इश्माएल अब्राहम का पुत्र था। इश्माएल की माँ अब्राहम की रखैल हागार थी। हागार एक मिस्र की स्त्री थी जो अब्राहम की पत्नी सारा की दासी थी। दास या दासी वह होता है जो अपने स्वामी के परिवार की आवश्यकताओं को पूरा करने के लिए अपने स्वामी के घर में रहता है।</w:t>
      </w:r>
    </w:p>
    <w:p>
      <w:pPr/>
      <w:r>
        <w:rPr>
          <w:lang w:val="hi_IN" w:bidi="hi_IN"/>
        </w:rPr>
      </w:r>
      <w:r>
        <w:rPr>
          <w:lang w:val="hi_IN" w:bidi="hi_IN"/>
        </w:rPr>
        <w:t>परिचय के बाद, इश्माएल के पुत्रों को बड़े से लेकर छोटे तक सूचीबद्ध किया गया था। इश्माएल का जेठा और सबसे बड़ा पुत्र नबायोत था। उसके बाद केदार, अदबएल, मिबसाम, मिश्मा, दूमा, मस्सा, हदद, तेमा, यतूर, नापीश, और केदमा। इसका अर्थ है कि इश्माएल के बारह पुत्र थे। ये बारह पुत्र अपने गोत्रों के प्रधान या शासक बने। गोत्र लोगों का एक छोटा समूह होता है जिसका आमतौर पर एक पूर्वज होता है। इसलिए, गोत्र के सदस्य आमतौर पर रक्त संबंधी होते हैं। एक गोत्र के मुखिया को प्रधान या शासक कहा जाता था। इसका अर्थ है कि इश्माएल के पुत्रों के अपने वंशज थे। चूंकि वे अपने गोत्रों के शासक और सामान्य पूर्वज हैं, इसलिए उनके गोत्रों के नाम शायद उनके नाम पर भी दिए गए थे। इसके अलावा, उनके नाम उन स्थानों के स्थान नाम बन गए जहाँ उनके गोत्र बस गए थे। वे तम्बू में रहते थे ताकि वे एक स्थान से दूसरे स्थान पर जा सकें। इन स्थानों को "शिविर" कहा जाता था। पर वे कुछ स्थानों पर अधिक स्थायी रूप से भी रहते थे। इन स्थानों को "गाँव" कहा जाता था।</w:t>
      </w:r>
    </w:p>
    <w:p>
      <w:pPr/>
      <w:r>
        <w:rPr>
          <w:lang w:val="hi_IN" w:bidi="hi_IN"/>
        </w:rPr>
      </w:r>
      <w:r>
        <w:rPr>
          <w:lang w:val="hi_IN" w:bidi="hi_IN"/>
        </w:rPr>
        <w:t>रुकें और निम्नलिखित प्रश्नों पर चर्चा करें:</w:t>
      </w:r>
    </w:p>
    <w:p>
      <w:pPr/>
      <w:r>
        <w:rPr>
          <w:lang w:val="hi_IN" w:bidi="hi_IN"/>
        </w:rPr>
      </w:r>
      <w:r>
        <w:rPr>
          <w:lang w:val="hi_IN" w:bidi="hi_IN"/>
        </w:rPr>
        <w:t>इश्माएल के पुत्र और वंशज उसकी माँ हागार से किए गए परमेश्वर के वादे को पूरा करते हैं। याद करें कि परमेश्वर ने हागार से प्रतिज्ञा की थी कि इश्माएल बारह शासकों का पिता होगा। परमेश्वर ने यह भी प्रतिज्ञा की कि इश्माएल के वंशज इतने अधिक होंगे कि उनकी गिनती करना असम्भव होगा। उसके वंशज एक बड़ी जाति होंगे।</w:t>
      </w:r>
    </w:p>
    <w:p>
      <w:pPr/>
      <w:r>
        <w:rPr>
          <w:lang w:val="hi_IN" w:bidi="hi_IN"/>
        </w:rPr>
      </w:r>
      <w:r>
        <w:rPr>
          <w:lang w:val="hi_IN" w:bidi="hi_IN"/>
        </w:rPr>
        <w:t>फिर, इश्माएल ने "अंतिम साँस ली और उसकी मृत्यु हो गई और वह अपने लोगों में जा मिला। इसका अर्थ है कि इश्माएल के पूर्वजों की तरह इश्माएल की भी मृत्यु हो गई है। 137 वर्ष की आयु में उसकी मृत्यु हो गई।</w:t>
      </w:r>
    </w:p>
    <w:p>
      <w:pPr/>
      <w:r>
        <w:rPr>
          <w:lang w:val="hi_IN" w:bidi="hi_IN"/>
        </w:rPr>
      </w:r>
      <w:r>
        <w:rPr>
          <w:lang w:val="hi_IN" w:bidi="hi_IN"/>
        </w:rPr>
        <w:t>इश्माएल के वंशज हवीला से शूर तक के क्षेत्र में रहते थे। हवीला और शूर दो अलग-अलग स्थान हैं। "हवीला से शूर तक" शब्द उस भूमि के आकार का वर्णन करते हैं जहाँ इश्माएल के वंशज रहते थे। हवीला का सटीक स्थान अनिश्चित है। लेकिन यह उस स्थान के पास है जहाँ अदन की वाटिका थी। शूर का सटीक स्थान भी अनिश्चित है। लेकिन यह कनान के दक्षिणी भाग और मिस्र के उत्तरी भाग के बीच में स्थित माना जाता है। यही कारण है कि हवीला से शूर तक के सम्पूर्ण भू-भाग को मिस्र के विपरीत बताया गया है। यह अश्शूर की दिशा में भी है। इस समय के दौरान, अश्शूर उत्तरी मेसोपोटामिया में एक छोटा देश था।</w:t>
      </w:r>
    </w:p>
    <w:p>
      <w:pPr/>
      <w:r>
        <w:rPr>
          <w:lang w:val="hi_IN" w:bidi="hi_IN"/>
        </w:rPr>
      </w:r>
      <w:r>
        <w:rPr>
          <w:lang w:val="hi_IN" w:bidi="hi_IN"/>
        </w:rPr>
        <w:t>रुकें और नक्शे पर दिखाएँ कि हवीला, शूर, मिस्र और अश्शूर कहाँ स्थित हैं।</w:t>
      </w:r>
    </w:p>
    <w:p>
      <w:pPr/>
      <w:r>
        <w:rPr>
          <w:lang w:val="hi_IN" w:bidi="hi_IN"/>
        </w:rPr>
      </w:r>
      <w:r>
        <w:rPr>
          <w:lang w:val="hi_IN" w:bidi="hi_IN"/>
        </w:rPr>
        <w:t>फिर, इश्माएल के वंशज अपने सभी रिश्तेदारों से दूर रहते थे। इस भाग की मूल इब्रानी स्पष्ट नहीं है। कुछ लोग सोचते हैं कि वे बस अपने रिश्तेदारों से दूर रहते थे, जबकि कुछ लोग सोचते हैं कि वे अपने रिश्तेदारों के शत्रु थे। इस कहानी में, उनके रिश्तेदारों का अर्थ अब्राहम के अन्य वंशजों से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इश्माएल के बारह पुत्रों नबायोत, केदार, अदबएल, मिबसाम, मिश्मा, दूमा, मस्सा, हदद, तेमा, यतूर, नापीश, और केदमा का परिचय देता है।</w:t>
      </w:r>
    </w:p>
    <w:p>
      <w:pPr/>
      <w:r>
        <w:rPr>
          <w:lang w:val="hi_IN" w:bidi="hi_IN"/>
        </w:rPr>
      </w:r>
      <w:r>
        <w:rPr>
          <w:b/>
          <w:lang w:val="hi_IN" w:bidi="hi_IN"/>
        </w:rPr>
        <w:t>दूसरा दृश्य:</w:t>
      </w:r>
      <w:r>
        <w:rPr>
          <w:lang w:val="hi_IN" w:bidi="hi_IN"/>
        </w:rPr>
        <w:t xml:space="preserve"> इश्माएल की मृत्यु हो जाती है और उसे कहीं दफनाया जाता है।</w:t>
      </w:r>
    </w:p>
    <w:p>
      <w:pPr/>
      <w:r>
        <w:rPr>
          <w:lang w:val="hi_IN" w:bidi="hi_IN"/>
        </w:rPr>
      </w:r>
      <w:r>
        <w:rPr>
          <w:b/>
          <w:lang w:val="hi_IN" w:bidi="hi_IN"/>
        </w:rPr>
        <w:t>तीसरा दृश्य:</w:t>
      </w:r>
      <w:r>
        <w:rPr>
          <w:lang w:val="hi_IN" w:bidi="hi_IN"/>
        </w:rPr>
        <w:t xml:space="preserve"> इश्माएल के वंशज हवीला से शूर तक के क्षेत्र में रहते हैं, जो अपने रिश्तेदारों से दूर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इश्माएल</w:t>
      </w:r>
    </w:p>
    <w:p>
      <w:pPr>
        <w:pStyle w:val="ListBullet"/>
        <w:spacing w:line="240" w:lineRule="auto"/>
        <w:ind w:left="720"/>
      </w:pPr>
      <w:r>
        <w:rPr>
          <w:lang w:val="hi_IN" w:bidi="hi_IN"/>
        </w:rPr>
      </w:r>
      <w:r>
        <w:rPr>
          <w:lang w:val="hi_IN" w:bidi="hi_IN"/>
        </w:rPr>
        <w:t>नबायोत</w:t>
      </w:r>
    </w:p>
    <w:p>
      <w:pPr>
        <w:pStyle w:val="ListBullet"/>
        <w:spacing w:line="240" w:lineRule="auto"/>
        <w:ind w:left="720"/>
      </w:pPr>
      <w:r>
        <w:rPr>
          <w:lang w:val="hi_IN" w:bidi="hi_IN"/>
        </w:rPr>
      </w:r>
      <w:r>
        <w:rPr>
          <w:lang w:val="hi_IN" w:bidi="hi_IN"/>
        </w:rPr>
        <w:t>केदार</w:t>
      </w:r>
    </w:p>
    <w:p>
      <w:pPr>
        <w:pStyle w:val="ListBullet"/>
        <w:spacing w:line="240" w:lineRule="auto"/>
        <w:ind w:left="720"/>
      </w:pPr>
      <w:r>
        <w:rPr>
          <w:lang w:val="hi_IN" w:bidi="hi_IN"/>
        </w:rPr>
      </w:r>
      <w:r>
        <w:rPr>
          <w:lang w:val="hi_IN" w:bidi="hi_IN"/>
        </w:rPr>
        <w:t>अदबएल</w:t>
      </w:r>
    </w:p>
    <w:p>
      <w:pPr>
        <w:pStyle w:val="ListBullet"/>
        <w:spacing w:line="240" w:lineRule="auto"/>
        <w:ind w:left="720"/>
      </w:pPr>
      <w:r>
        <w:rPr>
          <w:lang w:val="hi_IN" w:bidi="hi_IN"/>
        </w:rPr>
      </w:r>
      <w:r>
        <w:rPr>
          <w:lang w:val="hi_IN" w:bidi="hi_IN"/>
        </w:rPr>
        <w:t>मिबसाम</w:t>
      </w:r>
    </w:p>
    <w:p>
      <w:pPr>
        <w:pStyle w:val="ListBullet"/>
        <w:spacing w:line="240" w:lineRule="auto"/>
        <w:ind w:left="720"/>
      </w:pPr>
      <w:r>
        <w:rPr>
          <w:lang w:val="hi_IN" w:bidi="hi_IN"/>
        </w:rPr>
      </w:r>
      <w:r>
        <w:rPr>
          <w:lang w:val="hi_IN" w:bidi="hi_IN"/>
        </w:rPr>
        <w:t>मिश्मा</w:t>
      </w:r>
    </w:p>
    <w:p>
      <w:pPr>
        <w:pStyle w:val="ListBullet"/>
        <w:spacing w:line="240" w:lineRule="auto"/>
        <w:ind w:left="720"/>
      </w:pPr>
      <w:r>
        <w:rPr>
          <w:lang w:val="hi_IN" w:bidi="hi_IN"/>
        </w:rPr>
      </w:r>
      <w:r>
        <w:rPr>
          <w:lang w:val="hi_IN" w:bidi="hi_IN"/>
        </w:rPr>
        <w:t>दूमा</w:t>
      </w:r>
    </w:p>
    <w:p>
      <w:pPr>
        <w:pStyle w:val="ListBullet"/>
        <w:spacing w:line="240" w:lineRule="auto"/>
        <w:ind w:left="720"/>
      </w:pPr>
      <w:r>
        <w:rPr>
          <w:lang w:val="hi_IN" w:bidi="hi_IN"/>
        </w:rPr>
      </w:r>
      <w:r>
        <w:rPr>
          <w:lang w:val="hi_IN" w:bidi="hi_IN"/>
        </w:rPr>
        <w:t>मस्सा</w:t>
      </w:r>
    </w:p>
    <w:p>
      <w:pPr>
        <w:pStyle w:val="ListBullet"/>
        <w:spacing w:line="240" w:lineRule="auto"/>
        <w:ind w:left="720"/>
      </w:pPr>
      <w:r>
        <w:rPr>
          <w:lang w:val="hi_IN" w:bidi="hi_IN"/>
        </w:rPr>
      </w:r>
      <w:r>
        <w:rPr>
          <w:lang w:val="hi_IN" w:bidi="hi_IN"/>
        </w:rPr>
        <w:t>हदद</w:t>
      </w:r>
    </w:p>
    <w:p>
      <w:pPr>
        <w:pStyle w:val="ListBullet"/>
        <w:spacing w:line="240" w:lineRule="auto"/>
        <w:ind w:left="720"/>
      </w:pPr>
      <w:r>
        <w:rPr>
          <w:lang w:val="hi_IN" w:bidi="hi_IN"/>
        </w:rPr>
      </w:r>
      <w:r>
        <w:rPr>
          <w:lang w:val="hi_IN" w:bidi="hi_IN"/>
        </w:rPr>
        <w:t>तेमा</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नापीश</w:t>
      </w:r>
    </w:p>
    <w:p>
      <w:pPr>
        <w:pStyle w:val="ListBullet"/>
        <w:spacing w:line="240" w:lineRule="auto"/>
        <w:ind w:left="720"/>
      </w:pPr>
      <w:r>
        <w:rPr>
          <w:lang w:val="hi_IN" w:bidi="hi_IN"/>
        </w:rPr>
      </w:r>
      <w:r>
        <w:rPr>
          <w:lang w:val="hi_IN" w:bidi="hi_IN"/>
        </w:rPr>
        <w:t>केदमा</w:t>
      </w:r>
    </w:p>
    <w:p>
      <w:pPr/>
      <w:r>
        <w:rPr>
          <w:lang w:val="hi_IN" w:bidi="hi_IN"/>
        </w:rPr>
      </w:r>
      <w:r>
        <w:rPr>
          <w:lang w:val="hi_IN" w:bidi="hi_IN"/>
        </w:rPr>
        <w:t>इस सत्र में, समूह कथापट बनाएँ, कहानी और उसमें होने वाली घटनाओं को दिखाने के लिए चित्र बनाएँ या वस्तुओं का उपयोग करें।</w:t>
      </w:r>
    </w:p>
    <w:p>
      <w:pPr/>
      <w:r>
        <w:rPr>
          <w:lang w:val="hi_IN" w:bidi="hi_IN"/>
        </w:rPr>
      </w:r>
      <w:r>
        <w:rPr>
          <w:lang w:val="hi_IN" w:bidi="hi_IN"/>
        </w:rPr>
        <w:t>पहले दृश्य में, इश्माएल को अपना परिचय देने के रूप में चित्रित किया जा सकता है। वह अब्राहम का पुत्र है। उसकी माँ मिस्र की हागार है, जो अब्राहम की पत्नी सारा की दासी है। फिर, इश्माएल अपने पुत्रों को बड़े से लेकर छोटे तक सूचीबद्ध करता है।</w:t>
      </w:r>
    </w:p>
    <w:p>
      <w:pPr/>
      <w:r>
        <w:rPr>
          <w:lang w:val="hi_IN" w:bidi="hi_IN"/>
        </w:rPr>
      </w:r>
      <w:r>
        <w:rPr>
          <w:lang w:val="hi_IN" w:bidi="hi_IN"/>
        </w:rPr>
        <w:t>रुकें और निम्नलिखित प्रश्न पर चर्चा करें: आपकी संस्कृति में लोग अपने परिवार के सदस्यों को कैसे सूचीबद्ध करते हैं?</w:t>
      </w:r>
    </w:p>
    <w:p>
      <w:pPr/>
      <w:r>
        <w:rPr>
          <w:lang w:val="hi_IN" w:bidi="hi_IN"/>
        </w:rPr>
      </w:r>
      <w:r>
        <w:rPr>
          <w:lang w:val="hi_IN" w:bidi="hi_IN"/>
        </w:rPr>
        <w:t>याद रखें कि इश्माएल के पुत्र अपने गोत्रों के शासक बनेंगे, और जहाँ वे रहते थे, उन स्थानों के नाम भी उनके नाम पर दिए जाएँगे।</w:t>
      </w:r>
    </w:p>
    <w:p>
      <w:pPr/>
      <w:r>
        <w:rPr>
          <w:lang w:val="hi_IN" w:bidi="hi_IN"/>
        </w:rPr>
      </w:r>
      <w:r>
        <w:rPr>
          <w:lang w:val="hi_IN" w:bidi="hi_IN"/>
        </w:rPr>
        <w:t>दूसरे दृश्य में, इश्माएल की मृत्यु 137 वर्ष की आयु में होती है। यह भाग कहता है कि उसने "अंतिम साँस ली और अपने पूर्वजों के पास चला गया।</w:t>
      </w:r>
    </w:p>
    <w:p>
      <w:pPr/>
      <w:r>
        <w:rPr>
          <w:lang w:val="hi_IN" w:bidi="hi_IN"/>
        </w:rPr>
      </w:r>
      <w:r>
        <w:rPr>
          <w:lang w:val="hi_IN" w:bidi="hi_IN"/>
        </w:rPr>
        <w:t>रुकें और इस प्रश्न पर चर्चा करें: आपकी संस्कृति बुढ़ापे में किसी की मृत्यु के बारे में कैसे बताती है?</w:t>
      </w:r>
    </w:p>
    <w:p>
      <w:pPr/>
      <w:r>
        <w:rPr>
          <w:lang w:val="hi_IN" w:bidi="hi_IN"/>
        </w:rPr>
      </w:r>
      <w:r>
        <w:rPr>
          <w:lang w:val="hi_IN" w:bidi="hi_IN"/>
        </w:rPr>
        <w:t>तीसरे दृश्य में, उसके बारह पुत्र हवीला से शूर तक अपने तम्बू लगाएँगे, जो अपने रिश्तेदारों से दूर हैं।</w:t>
      </w:r>
    </w:p>
    <w:p>
      <w:pPr/>
      <w:r>
        <w:rPr>
          <w:lang w:val="hi_IN" w:bidi="hi_IN"/>
        </w:rPr>
      </w:r>
      <w:r>
        <w:rPr>
          <w:lang w:val="hi_IN" w:bidi="hi_IN"/>
        </w:rPr>
        <w:t>रुकें और नक्शे पर दिखाएँ कि हवीला, शूर, मिस्र और अश्शूर कहाँ स्थित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इश्माएल</w:t>
      </w:r>
    </w:p>
    <w:p>
      <w:pPr>
        <w:pStyle w:val="ListBullet"/>
        <w:spacing w:line="240" w:lineRule="auto"/>
        <w:ind w:left="720"/>
      </w:pPr>
      <w:r>
        <w:rPr>
          <w:lang w:val="hi_IN" w:bidi="hi_IN"/>
        </w:rPr>
      </w:r>
      <w:r>
        <w:rPr>
          <w:lang w:val="hi_IN" w:bidi="hi_IN"/>
        </w:rPr>
        <w:t>नबायोत</w:t>
      </w:r>
    </w:p>
    <w:p>
      <w:pPr>
        <w:pStyle w:val="ListBullet"/>
        <w:spacing w:line="240" w:lineRule="auto"/>
        <w:ind w:left="720"/>
      </w:pPr>
      <w:r>
        <w:rPr>
          <w:lang w:val="hi_IN" w:bidi="hi_IN"/>
        </w:rPr>
      </w:r>
      <w:r>
        <w:rPr>
          <w:lang w:val="hi_IN" w:bidi="hi_IN"/>
        </w:rPr>
        <w:t>केदार</w:t>
      </w:r>
    </w:p>
    <w:p>
      <w:pPr>
        <w:pStyle w:val="ListBullet"/>
        <w:spacing w:line="240" w:lineRule="auto"/>
        <w:ind w:left="720"/>
      </w:pPr>
      <w:r>
        <w:rPr>
          <w:lang w:val="hi_IN" w:bidi="hi_IN"/>
        </w:rPr>
      </w:r>
      <w:r>
        <w:rPr>
          <w:lang w:val="hi_IN" w:bidi="hi_IN"/>
        </w:rPr>
        <w:t>अदबएल</w:t>
      </w:r>
    </w:p>
    <w:p>
      <w:pPr>
        <w:pStyle w:val="ListBullet"/>
        <w:spacing w:line="240" w:lineRule="auto"/>
        <w:ind w:left="720"/>
      </w:pPr>
      <w:r>
        <w:rPr>
          <w:lang w:val="hi_IN" w:bidi="hi_IN"/>
        </w:rPr>
      </w:r>
      <w:r>
        <w:rPr>
          <w:lang w:val="hi_IN" w:bidi="hi_IN"/>
        </w:rPr>
        <w:t>मिबसाम</w:t>
      </w:r>
    </w:p>
    <w:p>
      <w:pPr>
        <w:pStyle w:val="ListBullet"/>
        <w:spacing w:line="240" w:lineRule="auto"/>
        <w:ind w:left="720"/>
      </w:pPr>
      <w:r>
        <w:rPr>
          <w:lang w:val="hi_IN" w:bidi="hi_IN"/>
        </w:rPr>
      </w:r>
      <w:r>
        <w:rPr>
          <w:lang w:val="hi_IN" w:bidi="hi_IN"/>
        </w:rPr>
        <w:t>मिश्मा</w:t>
      </w:r>
    </w:p>
    <w:p>
      <w:pPr>
        <w:pStyle w:val="ListBullet"/>
        <w:spacing w:line="240" w:lineRule="auto"/>
        <w:ind w:left="720"/>
      </w:pPr>
      <w:r>
        <w:rPr>
          <w:lang w:val="hi_IN" w:bidi="hi_IN"/>
        </w:rPr>
      </w:r>
      <w:r>
        <w:rPr>
          <w:lang w:val="hi_IN" w:bidi="hi_IN"/>
        </w:rPr>
        <w:t>दूमा</w:t>
      </w:r>
    </w:p>
    <w:p>
      <w:pPr>
        <w:pStyle w:val="ListBullet"/>
        <w:spacing w:line="240" w:lineRule="auto"/>
        <w:ind w:left="720"/>
      </w:pPr>
      <w:r>
        <w:rPr>
          <w:lang w:val="hi_IN" w:bidi="hi_IN"/>
        </w:rPr>
      </w:r>
      <w:r>
        <w:rPr>
          <w:lang w:val="hi_IN" w:bidi="hi_IN"/>
        </w:rPr>
        <w:t>मस्सा</w:t>
      </w:r>
    </w:p>
    <w:p>
      <w:pPr>
        <w:pStyle w:val="ListBullet"/>
        <w:spacing w:line="240" w:lineRule="auto"/>
        <w:ind w:left="720"/>
      </w:pPr>
      <w:r>
        <w:rPr>
          <w:lang w:val="hi_IN" w:bidi="hi_IN"/>
        </w:rPr>
      </w:r>
      <w:r>
        <w:rPr>
          <w:lang w:val="hi_IN" w:bidi="hi_IN"/>
        </w:rPr>
        <w:t>हदद</w:t>
      </w:r>
    </w:p>
    <w:p>
      <w:pPr>
        <w:pStyle w:val="ListBullet"/>
        <w:spacing w:line="240" w:lineRule="auto"/>
        <w:ind w:left="720"/>
      </w:pPr>
      <w:r>
        <w:rPr>
          <w:lang w:val="hi_IN" w:bidi="hi_IN"/>
        </w:rPr>
      </w:r>
      <w:r>
        <w:rPr>
          <w:lang w:val="hi_IN" w:bidi="hi_IN"/>
        </w:rPr>
        <w:t>तेमा</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नापीश</w:t>
      </w:r>
    </w:p>
    <w:p>
      <w:pPr>
        <w:pStyle w:val="ListBullet"/>
        <w:spacing w:line="240" w:lineRule="auto"/>
        <w:ind w:left="720"/>
      </w:pPr>
      <w:r>
        <w:rPr>
          <w:lang w:val="hi_IN" w:bidi="hi_IN"/>
        </w:rPr>
      </w:r>
      <w:r>
        <w:rPr>
          <w:lang w:val="hi_IN" w:bidi="hi_IN"/>
        </w:rPr>
        <w:t>केदमा</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इश्माएल अपना परिचय अब्राहम के पुत्र के रूप में देता है। उसकी माँ मिस्र की हागार है, जो अब्राहम की पत्नी सारा की दासी है। फिर इश्माएल अपने पुत्रों का परिचय बड़े से लेकर छोटे तक करेगा, नबायोत से लेकर केदमा तक। इश्माएल यह भी उल्लेख करेगा कि उसके पुत्रों के अपने वंशज होंगे और वे अपने गोत्रों के शासक बनेंगे। जहाँ वे रहेंगे, उन स्थानों के नाम उनके नाम पर दिए जाएँगे।</w:t>
      </w:r>
    </w:p>
    <w:p>
      <w:pPr/>
      <w:r>
        <w:rPr>
          <w:lang w:val="hi_IN" w:bidi="hi_IN"/>
        </w:rPr>
      </w:r>
      <w:r>
        <w:rPr>
          <w:lang w:val="hi_IN" w:bidi="hi_IN"/>
        </w:rPr>
        <w:t>अभिनय रोक दें: इश्माएल का किरदार निभाने वाले कलाकार से पूछें, "आप कैसा महसूस कर रहे हैं?" आप ऐसी बातें सुन सकते हैं, जैसे "परमेश्वर की स्तुति हो क्योंकि उसने मेरी माँ हागार से की गई प्रतिज्ञा पूरी की है" या "मेरे पुत्र और वंशज दिखाते हैं कि परमेश्वर अपनी प्रतिज्ञा के प्रति विश्वासयोग्य है। अभिनय को फिर से शुरू करें।</w:t>
      </w:r>
    </w:p>
    <w:p>
      <w:pPr/>
      <w:r>
        <w:rPr>
          <w:lang w:val="hi_IN" w:bidi="hi_IN"/>
        </w:rPr>
      </w:r>
      <w:r>
        <w:rPr>
          <w:lang w:val="hi_IN" w:bidi="hi_IN"/>
        </w:rPr>
        <w:t>दूसरे दृश्य में, इश्माएल के पुत्र उसे कहीं दफनाएँगे।</w:t>
      </w:r>
    </w:p>
    <w:p>
      <w:pPr/>
      <w:r>
        <w:rPr>
          <w:lang w:val="hi_IN" w:bidi="hi_IN"/>
        </w:rPr>
      </w:r>
      <w:r>
        <w:rPr>
          <w:lang w:val="hi_IN" w:bidi="hi_IN"/>
        </w:rPr>
        <w:t>अभिनय रोक दें: इश्माएल के पुत्रों का किरदार निभाने वाले कलाकारों से पूछें, "आप कैसा महसूस कर रहे हैं?" आप ऐसी बातें सुन सकते हैं, जैसे "हमें अपने पिता इश्माएल की याद आएगी" या "हम अपने पिता इश्माएल की तरह अपने परिवारों और गोत्रों का नेतृत्व करेंगे। अभिनय को फिर से शुरू करें।</w:t>
      </w:r>
    </w:p>
    <w:p>
      <w:pPr/>
      <w:r>
        <w:rPr>
          <w:lang w:val="hi_IN" w:bidi="hi_IN"/>
        </w:rPr>
      </w:r>
      <w:r>
        <w:rPr>
          <w:lang w:val="hi_IN" w:bidi="hi_IN"/>
        </w:rPr>
        <w:t>तीसरे दृश्य में, इश्माएल के पुत्र हवीला से शूर तक अपना तम्बू लगाएँगे।</w:t>
      </w:r>
    </w:p>
    <w:p>
      <w:pPr/>
      <w:r>
        <w:rPr>
          <w:lang w:val="hi_IN" w:bidi="hi_IN"/>
        </w:rPr>
      </w:r>
      <w:r>
        <w:rPr>
          <w:lang w:val="hi_IN" w:bidi="hi_IN"/>
        </w:rPr>
        <w:t>अभिनय रोक दें: नबायोत का किरदार निभाने वाले कलाकार से पूछें, "आप कैसा महसूस कर रहे हैं?" आप ऐसी बातें सुन सकते हैं, जैसे "हमें केवल हवीला से शूर तक रहना चाहिए" या "हमें अपने रिश्तेदारों से दूर रहना चाहिए, खासकर इसहाक से। हमारे दादा अब्राहम यही चाहते थे।"</w:t>
      </w:r>
      <w:r>
        <w:rPr>
          <w:lang w:val="hi_IN" w:bidi="hi_IN"/>
        </w:rPr>
      </w:r>
    </w:p>
    <w:p>
      <w:pPr>
        <w:pStyle w:val="Heading3"/>
      </w:pPr>
      <w:r>
        <w:rPr>
          <w:lang w:val="hi_IN" w:bidi="hi_IN"/>
        </w:rPr>
        <w:t>आवश्यक जानकारी</w:t>
      </w:r>
    </w:p>
    <w:p>
      <w:pPr/>
      <w:r>
        <w:rPr>
          <w:lang w:val="hi_IN" w:bidi="hi_IN"/>
        </w:rPr>
      </w:r>
      <w:r>
        <w:rPr>
          <w:lang w:val="hi_IN" w:bidi="hi_IN"/>
        </w:rPr>
        <w:t xml:space="preserve">यह कहानी इश्माएल की वंशावली के बारे में है। कहानी परिचय से शुरू होती है, "यह इश्माएल की </w:t>
      </w:r>
      <w:r>
        <w:rPr>
          <w:b/>
          <w:lang w:val="hi_IN" w:bidi="hi_IN"/>
        </w:rPr>
        <w:t>पीढ़ियाँ</w:t>
      </w:r>
      <w:r>
        <w:rPr>
          <w:lang w:val="hi_IN" w:bidi="hi_IN"/>
        </w:rPr>
        <w:t xml:space="preserve"> हैं।" "पीढ़ियों" के लिए इब्रानी शब्द किसी कहानी या किसी व्यक्ति के वंश के विवरण को दर्शाता है। इसका अनुवाद वंशावली या इतिहास के रूप में भी किया जाता है। किसी भी व्यक्ति का वंश महत्वपूर्ण था क्योंकि यही उसकी सामाजिक स्थिति, अधिकारों और कर्तव्यों का आधार था। इस शब्द का अनुवाद उसी तरह करें जैसे आपने पहले इस शब्द का अनुवाद किया है। आप </w:t>
      </w:r>
      <w:r>
        <w:rPr>
          <w:b/>
          <w:lang w:val="hi_IN" w:bidi="hi_IN"/>
        </w:rPr>
        <w:t>वंशावली</w:t>
      </w:r>
      <w:r>
        <w:rPr>
          <w:lang w:val="hi_IN" w:bidi="hi_IN"/>
        </w:rPr>
        <w:t xml:space="preserve"> या </w:t>
      </w:r>
      <w:r>
        <w:rPr>
          <w:b/>
          <w:lang w:val="hi_IN" w:bidi="hi_IN"/>
        </w:rPr>
        <w:t>पीढ़ियों</w:t>
      </w:r>
      <w:r>
        <w:rPr>
          <w:lang w:val="hi_IN" w:bidi="hi_IN"/>
        </w:rPr>
        <w:t xml:space="preserve"> के बारे में अधिक जानकारी के लिए मुख्य शब्दावली को देख सकते हैं।</w:t>
      </w:r>
    </w:p>
    <w:p>
      <w:pPr/>
      <w:r>
        <w:rPr>
          <w:lang w:val="hi_IN" w:bidi="hi_IN"/>
        </w:rPr>
      </w:r>
      <w:r>
        <w:rPr>
          <w:lang w:val="hi_IN" w:bidi="hi_IN"/>
        </w:rPr>
        <w:t xml:space="preserve">इश्माएल अब्राहम का पुत्र था। उसकी माँ मिस्री हागार, अब्राहम की रखैल थी। हागार अब्राहम की पत्नी सारा की दासी थी। दास वह होता है जो अपने स्वामी के परिवार की आवश्यकताओं को पूरा करने के लिए अपने स्वामी के घर में रहता है। एक </w:t>
      </w:r>
      <w:r>
        <w:rPr>
          <w:b/>
          <w:lang w:val="hi_IN" w:bidi="hi_IN"/>
        </w:rPr>
        <w:t>दास</w:t>
      </w:r>
      <w:r>
        <w:rPr>
          <w:lang w:val="hi_IN" w:bidi="hi_IN"/>
        </w:rPr>
        <w:t xml:space="preserve"> पुरुष या स्त्री हो सकता है। याद रखें कि दास का अनुवाद उसी तरह करें जैसा आपने पहले किया है। आप अधिक जानकारी के लिए मुख्य शब्दावली में भी इस शब्द को देख सकते हैं।</w:t>
      </w:r>
    </w:p>
    <w:p>
      <w:pPr/>
      <w:r>
        <w:rPr>
          <w:lang w:val="hi_IN" w:bidi="hi_IN"/>
        </w:rPr>
      </w:r>
      <w:r>
        <w:rPr>
          <w:lang w:val="hi_IN" w:bidi="hi_IN"/>
        </w:rPr>
        <w:t xml:space="preserve">इश्माएल के पुत्रों को </w:t>
      </w:r>
      <w:r>
        <w:rPr>
          <w:b/>
          <w:lang w:val="hi_IN" w:bidi="hi_IN"/>
        </w:rPr>
        <w:t>उनके जन्म के क्रम में</w:t>
      </w:r>
      <w:r>
        <w:rPr>
          <w:lang w:val="hi_IN" w:bidi="hi_IN"/>
        </w:rPr>
        <w:t xml:space="preserve"> सूचीबद्ध किया गया है। "उनके जन्म के क्रम में" शब्दों का अर्थ है बड़े से लेकर छोटे तक। इश्माएल के बारह पुत्र थे। उसका जेठा पुत्र नबायोत है। उसका सबसे छोटा पुत्र केदमा था। इश्माएल के पुत्रों के अपने वंशज होंगे। परिणामस्वरूप, वे अपने गोत्रों के शासक होंगे। उनके गोत्रों के नाम उनके नाम पर दिए जाएँगे। गोत्र लोगों का एक छोटा समूह होता है जिसका आमतौर पर एक पूर्वज होता है। इसलिए, गोत्र के सदस्य आमतौर पर रक्त के रिश्तेदार होते हैं। एक गोत्र के मुखिया को </w:t>
      </w:r>
      <w:r>
        <w:rPr>
          <w:b/>
          <w:lang w:val="hi_IN" w:bidi="hi_IN"/>
        </w:rPr>
        <w:t>राजकुमार</w:t>
      </w:r>
      <w:r>
        <w:rPr>
          <w:lang w:val="hi_IN" w:bidi="hi_IN"/>
        </w:rPr>
        <w:t xml:space="preserve"> या </w:t>
      </w:r>
      <w:r>
        <w:rPr>
          <w:b/>
          <w:lang w:val="hi_IN" w:bidi="hi_IN"/>
        </w:rPr>
        <w:t>प्रधान</w:t>
      </w:r>
      <w:r>
        <w:rPr>
          <w:lang w:val="hi_IN" w:bidi="hi_IN"/>
        </w:rPr>
        <w:t xml:space="preserve"> कहा जाता था। उनके </w:t>
      </w:r>
      <w:r>
        <w:rPr>
          <w:b/>
          <w:lang w:val="hi_IN" w:bidi="hi_IN"/>
        </w:rPr>
        <w:t>गाँवों</w:t>
      </w:r>
      <w:r>
        <w:rPr>
          <w:lang w:val="hi_IN" w:bidi="hi_IN"/>
        </w:rPr>
        <w:t xml:space="preserve"> और </w:t>
      </w:r>
      <w:r>
        <w:rPr>
          <w:b/>
          <w:lang w:val="hi_IN" w:bidi="hi_IN"/>
        </w:rPr>
        <w:t>छावनियों</w:t>
      </w:r>
      <w:r>
        <w:rPr>
          <w:lang w:val="hi_IN" w:bidi="hi_IN"/>
        </w:rPr>
        <w:t xml:space="preserve"> के नाम भी उनके नाम पर दिए जाएँगे। गाँव और छावनियाँ उन स्थानों से सम्बन्धित हैं जहाँ वे रहते थे। जब लोग छावनी डालते थे, तो वे तम्बू में रहते थे ताकि वे एक स्थान से दूसरे स्थान पर जा सकें। इसलिए, छावनियों का अर्थ तम्बुओं का समूह था। दूसरी ओर, गाँवों का उल्लेख उन स्थानों को दर्शाता है जब वे किसी विशेष स्थान पर स्थायी रूप से रहना चाहते थे।</w:t>
      </w:r>
    </w:p>
    <w:p>
      <w:pPr/>
      <w:r>
        <w:rPr>
          <w:lang w:val="hi_IN" w:bidi="hi_IN"/>
        </w:rPr>
      </w:r>
      <w:r>
        <w:rPr>
          <w:lang w:val="hi_IN" w:bidi="hi_IN"/>
        </w:rPr>
        <w:t xml:space="preserve">इश्माएल के पुत्र </w:t>
      </w:r>
      <w:r>
        <w:rPr>
          <w:b/>
          <w:lang w:val="hi_IN" w:bidi="hi_IN"/>
        </w:rPr>
        <w:t>हवीला</w:t>
      </w:r>
      <w:r>
        <w:rPr>
          <w:lang w:val="hi_IN" w:bidi="hi_IN"/>
        </w:rPr>
        <w:t xml:space="preserve"> से </w:t>
      </w:r>
      <w:r>
        <w:rPr>
          <w:b/>
          <w:lang w:val="hi_IN" w:bidi="hi_IN"/>
        </w:rPr>
        <w:t>शूर</w:t>
      </w:r>
      <w:r>
        <w:rPr>
          <w:lang w:val="hi_IN" w:bidi="hi_IN"/>
        </w:rPr>
        <w:t xml:space="preserve"> तक रहेंगे। यह भूमि का क्षेत्र मिस्र के सामने था और अश्शूर की दिशा में था। हवीला का सटीक स्थान अनिश्चित है। लेकिन यह उस स्थान के पास है जहाँ अदन का बगीचा था। शूर का सटीक स्थान भी अनिश्चित है। लेकिन यह कनान के दक्षिणी भाग और मिस्र के उत्तरी भाग के बीच में स्थित माना जाता है। </w:t>
      </w:r>
      <w:r>
        <w:rPr>
          <w:b/>
          <w:lang w:val="hi_IN" w:bidi="hi_IN"/>
        </w:rPr>
        <w:t>मिस्र</w:t>
      </w:r>
      <w:r>
        <w:rPr>
          <w:lang w:val="hi_IN" w:bidi="hi_IN"/>
        </w:rPr>
        <w:t xml:space="preserve"> कनान के दक्षिण में एक देश था। उत्पत्ति की पूरी पुस्तक में, मिस्र मुख्य पात्रों के लिए शरण का स्थान होगा जब वे संकट में होंगे। इब्रानी में, </w:t>
      </w:r>
      <w:r>
        <w:rPr>
          <w:b/>
          <w:lang w:val="hi_IN" w:bidi="hi_IN"/>
        </w:rPr>
        <w:t>अश्शूर</w:t>
      </w:r>
      <w:r>
        <w:rPr>
          <w:lang w:val="hi_IN" w:bidi="hi_IN"/>
        </w:rPr>
        <w:t xml:space="preserve"> शब्द अश्शूर था। इस कहानी का अध्ययन करने वाले लोग इस बात से सहमत नहीं हैं कि अश्शूर अश्शूर का शहर था या यह अश्शूर के लिए एक और स्थान का नाम था। ज्यादातर बाइबल अनुवादों में इस शब्द का अनुवाद अश्शूर के बजाय अश्शूर के रूप में किया गया है।</w:t>
      </w:r>
    </w:p>
    <w:p>
      <w:pPr/>
      <w:r>
        <w:rPr>
          <w:lang w:val="hi_IN" w:bidi="hi_IN"/>
        </w:rPr>
      </w:r>
      <w:r>
        <w:rPr>
          <w:lang w:val="hi_IN" w:bidi="hi_IN"/>
        </w:rPr>
        <w:t>रुकें और नक्शे पर दिखाएँ कि हवीला, शूर, मिस्र और अश्शूर कहाँ स्थित हैं।</w:t>
      </w:r>
    </w:p>
    <w:p>
      <w:pPr/>
      <w:r>
        <w:rPr>
          <w:lang w:val="hi_IN" w:bidi="hi_IN"/>
        </w:rPr>
      </w:r>
      <w:r>
        <w:rPr>
          <w:lang w:val="hi_IN" w:bidi="hi_IN"/>
        </w:rPr>
        <w:t>फिर "</w:t>
      </w:r>
      <w:r>
        <w:rPr>
          <w:b/>
          <w:lang w:val="hi_IN" w:bidi="hi_IN"/>
        </w:rPr>
        <w:t>वह</w:t>
      </w:r>
      <w:r>
        <w:rPr>
          <w:lang w:val="hi_IN" w:bidi="hi_IN"/>
        </w:rPr>
        <w:t xml:space="preserve"> अपने सब </w:t>
      </w:r>
      <w:r>
        <w:rPr>
          <w:b/>
          <w:lang w:val="hi_IN" w:bidi="hi_IN"/>
        </w:rPr>
        <w:t>भाई-बन्धुओं</w:t>
      </w:r>
      <w:r>
        <w:rPr>
          <w:lang w:val="hi_IN" w:bidi="hi_IN"/>
        </w:rPr>
        <w:t xml:space="preserve"> के सम्मुख </w:t>
      </w:r>
      <w:r>
        <w:rPr>
          <w:b/>
          <w:lang w:val="hi_IN" w:bidi="hi_IN"/>
        </w:rPr>
        <w:t>बस</w:t>
      </w:r>
      <w:r>
        <w:rPr>
          <w:lang w:val="hi_IN" w:bidi="hi_IN"/>
        </w:rPr>
        <w:t xml:space="preserve"> गया।" कुछ बाइबल अनुवादों में शब्द “वह” संभवतः इश्माएल को संदर्भित करता है। इस समय तक इश्माएल पहले ही मर चुका था। इब्रानी में "बसना" शब्द का शाब्दिक अर्थ है "गिरना।" इब्रानी में अर्थ को समझना कठिन है। परिणामस्वरूप, इस कहानी का अध्ययन करने वाले लोग इसके अर्थ के बारे में सहमत नहीं हैं। लेकिन ज्यादातर बाइबल अनुवादों में इसका अर्थ यह है कि इश्माएल के वंशज अपने भाई-बन्धुओं से दूर रहते थे। इब्रानी में, रिश्तेदार के लिए वही शब्द है जो भाई के लिए है। इसका अनुवाद रिश्तेदारों के रूप में भी किया जा सकता है। इस कहानी में, यह अब्राहम के अन्य वंशजों को दर्शाता है। इश्माएल के पुत्रों ने अपने भाई-बन्धुओं से दूर रहने का फैसला किया।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25:19–34</w:t>
      </w:r>
      <w:r>
        <w:rPr>
          <w:lang w:val="hi_IN" w:bidi="hi_IN"/>
        </w:rPr>
      </w:r>
    </w:p>
    <w:p>
      <w:pPr>
        <w:pStyle w:val="Heading3"/>
      </w:pPr>
      <w:r>
        <w:rPr>
          <w:lang w:val="hi_IN" w:bidi="hi_IN"/>
        </w:rPr>
        <w:t>सुने और मन में रखें</w:t>
      </w:r>
    </w:p>
    <w:p>
      <w:pPr/>
      <w:r>
        <w:rPr>
          <w:lang w:val="hi_IN" w:bidi="hi_IN"/>
        </w:rPr>
      </w:r>
      <w:r>
        <w:rPr>
          <w:lang w:val="hi_IN" w:bidi="hi_IN"/>
        </w:rPr>
        <w:t>उत्पत्ति 25:19–34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पिछली कहानी इश्माएल की वंशावली और इश्माएल की मृत्यु के बारे में थी। वर्तमान कहानी एक और वंशावली की है लेकिन इस बार यह इसहाक और उसके दो पुत्रों एसाव और याकूब के बारे में है। इस कहानी में हम उनके संघर्षों और इसहाक के जीवन में सबसे महत्वपूर्ण व्यक्ति बनने की इच्छाओं को देखना शुरू करते हैं।</w:t>
      </w:r>
    </w:p>
    <w:p>
      <w:pPr/>
      <w:r>
        <w:rPr>
          <w:lang w:val="hi_IN" w:bidi="hi_IN"/>
        </w:rPr>
      </w:r>
      <w:r>
        <w:rPr>
          <w:lang w:val="hi_IN" w:bidi="hi_IN"/>
        </w:rPr>
        <w:t>कहानी परिचय से शुरू होती है, "ये अब्राहम के पुत्र इसहाक की पीढ़ियाँ हैं।" "पीढ़ियों" के लिए इब्रानी शब्द एक ऐसा शब्द है जो आमतौर पर किसी कहानी या किसी व्यक्ति के वंश के विवरण को दर्शाता है। इसका अनुवाद अक्सर "वंशावली" के रूप में भी किया जाता है।</w:t>
      </w:r>
    </w:p>
    <w:p>
      <w:pPr/>
      <w:r>
        <w:rPr>
          <w:lang w:val="hi_IN" w:bidi="hi_IN"/>
        </w:rPr>
      </w:r>
      <w:r>
        <w:rPr>
          <w:lang w:val="hi_IN" w:bidi="hi_IN"/>
        </w:rPr>
        <w:t>अब्राहम इसहाक का पिता था। इसहाक ने रिबका से विवाह किया। रिबका का पिता बतूएल पद्दनराम के क्षेत्र में रहता था। उसके पिता और भाई लाबान दोनों अरामी लोगों के समूह में से थे। लाबान का उल्लेख यहाँ किया गया है क्योंकि वह अगली कहानियों में एक महत्वपूर्ण भूमिका निभाएगा।</w:t>
      </w:r>
    </w:p>
    <w:p>
      <w:pPr/>
      <w:r>
        <w:rPr>
          <w:lang w:val="hi_IN" w:bidi="hi_IN"/>
        </w:rPr>
      </w:r>
      <w:r>
        <w:rPr>
          <w:lang w:val="hi_IN" w:bidi="hi_IN"/>
        </w:rPr>
        <w:t>रुकें और नक्शे पर दिखाएँ कि पद्दनराम कहाँ स्थित है। नक्शे में आसपास के स्थानों जैसे मेसोपोटामिया, अराम, हारान और कनान को भी दर्शाया जाना चाहिए।</w:t>
      </w:r>
    </w:p>
    <w:p>
      <w:pPr/>
      <w:r>
        <w:rPr>
          <w:lang w:val="hi_IN" w:bidi="hi_IN"/>
        </w:rPr>
      </w:r>
      <w:r>
        <w:rPr>
          <w:lang w:val="hi_IN" w:bidi="hi_IN"/>
        </w:rPr>
        <w:t>इसहाक ने परमेश्वर से बात की और रिबका के लिए मदद माँगी क्योंकि उसके बच्चे नहीं हो सकते थे- वह बाँझ थी। इसहाक ने परमेश्वर से प्रार्थना की क्योंकि, उस समय के दौरान, लोग सोचते थे कि जब कोई स्त्री बांझ है, तो इसका अर्थ है कि परमेश्वर ने उसे श्राप दिया है। यह स्पष्ट नहीं है कि रिबका के बच्चे न होने का कारण परमेश्वर थे या नहीं। फिर भी, परमेश्वर ने इसहाक की प्रार्थना सुनी। परिणामस्वरूप, रिबका गर्भवती हुई।</w:t>
      </w:r>
    </w:p>
    <w:p>
      <w:pPr/>
      <w:r>
        <w:rPr>
          <w:lang w:val="hi_IN" w:bidi="hi_IN"/>
        </w:rPr>
      </w:r>
      <w:r>
        <w:rPr>
          <w:lang w:val="hi_IN" w:bidi="hi_IN"/>
        </w:rPr>
        <w:t>बच्चे रिबका के भीतर संघर्ष करते थे। इसका अर्थ है कि बच्चे अपनी माँ के गर्भ में एक दूसरे से लड़ रहे थे। इसके कारण, रिबका ने अपने आप से सोचा, "यह मेरे साथ क्यों हो रहा है?" रिबका का प्रश्न उसके गर्भ में संघर्षरत बच्चों के कारण तीव्र दर्द के कारण हो सकता है। इसलिए, उसने परमेश्वर से पूछा।</w:t>
      </w:r>
    </w:p>
    <w:p>
      <w:pPr/>
      <w:r>
        <w:rPr>
          <w:lang w:val="hi_IN" w:bidi="hi_IN"/>
        </w:rPr>
      </w:r>
      <w:r>
        <w:rPr>
          <w:lang w:val="hi_IN" w:bidi="hi_IN"/>
        </w:rPr>
        <w:t>परमेश्वर ने रिबका से दो बातें कहा। सबसे पहले, परमेश्वर ने कहा, "तेरे गर्भ में दो जातियाँ हैं, और तेरे भीतर से दो जातियाँ विभाजित होंगी।" फिर, परमेश्वर ने कहा कि "एक दूसरे से मजबूत होगा, और बड़ा छोटे की सेवा करेगा।"</w:t>
      </w:r>
    </w:p>
    <w:p>
      <w:pPr/>
      <w:r>
        <w:rPr>
          <w:lang w:val="hi_IN" w:bidi="hi_IN"/>
        </w:rPr>
      </w:r>
      <w:r>
        <w:rPr>
          <w:lang w:val="hi_IN" w:bidi="hi_IN"/>
        </w:rPr>
        <w:t>परमेश्वर कह रहे थे कि रिबका के गर्भ में दो पुत्र थे। इन दो पुत्रों के कई वंशज होंगे जो अपनी जातियाँ बनेंगे। दोनों जातियाँ एक दूसरे का विरोध करेंगी। बड़े भाई के वंशज वास्तव में छोटे भाई के वंशजों से कमजोर होंगे। छोटे भाई के वंशज अधिक मजबूत होंगे, जिसका अर्थ है कि उनके अधिक लोग होंगे और अधिक शक्तिशाली होंगे। बड़े के वंशज छोटे के वंशजों की सेवा करेंगे। यह उन संघर्षों की शुरुआत करता है जो हम आने वाली कहानियों में लोगों के समूहों और वंशजों के बीच देखते हैं।</w:t>
      </w:r>
    </w:p>
    <w:p>
      <w:pPr/>
      <w:r>
        <w:rPr>
          <w:lang w:val="hi_IN" w:bidi="hi_IN"/>
        </w:rPr>
      </w:r>
      <w:r>
        <w:rPr>
          <w:lang w:val="hi_IN" w:bidi="hi_IN"/>
        </w:rPr>
        <w:t>जब रिबका के बच्चे होने का समय आया, तो उसके वास्तव में दो पुत्र थे! वे जुड़वाँ थे- दो बच्चे एक ही समय में पैदा हुए। रिबका से जन्मा पहला और बड़ा बच्चा “लाल” के रूप में वर्णित किया गया और “पूरा शरीर एक बालों वाले वस्त्र जैसा था।" "बालों वाले वस्त्र" शब्दों का अर्थ है कि बच्चे के पूरे शरीर पर बाल थे। लाल रंग शायद बालों के रंग को दर्शाता है जो उसके शरीर को ढँके हुए थे। इसके कारण, उसके माता-पिता इसहाक और रिबका ने उसका नाम एसाव रखा।</w:t>
      </w:r>
    </w:p>
    <w:p>
      <w:pPr/>
      <w:r>
        <w:rPr>
          <w:lang w:val="hi_IN" w:bidi="hi_IN"/>
        </w:rPr>
      </w:r>
      <w:r>
        <w:rPr>
          <w:lang w:val="hi_IN" w:bidi="hi_IN"/>
        </w:rPr>
        <w:t>फिर छोटे बच्चे का जन्म हुआ। वह "हाथ में एसाव की एड़ी पकड़े हुए" बाहर आया। एड़ी किसी व्यक्ति के पैर के नीचले हिस्से को दर्शाती है। इसलिए, इसहाक और रिबका ने छोटे बच्चे का नाम याकूब रखा। इब्रानी में याकूब का नाम एड़ी के लिए इब्रानी शब्द जैसा लगता है। इसहाक साठ वर्ष का था जब रिबका ने एसाव और याकूब को जन्म दिया।</w:t>
      </w:r>
    </w:p>
    <w:p>
      <w:pPr/>
      <w:r>
        <w:rPr>
          <w:lang w:val="hi_IN" w:bidi="hi_IN"/>
        </w:rPr>
      </w:r>
      <w:r>
        <w:rPr>
          <w:lang w:val="hi_IN" w:bidi="hi_IN"/>
        </w:rPr>
        <w:t>दोनों लड़के बड़े हुए। एसाव भोजन के लिए पशुओं का शिकार करने में कुशल बन गया। एसाव "मैदान का व्यक्ति" भी था। इसका अर्थ है कि उसे पशु के पास के मैदानों में रहना पसंद था ताकि वह आसानी से उनका शिकार कर सके। दूसरी ओर, याकूब ने अपने घर के करीब रहना पसंद किया। इसहाक एसाव से प्रेम करता था क्योंकि उसने उसका किया हुआ शिकार खाया थ। इस कहानी में, प्रेम शब्द का अर्थ है कि इसहाक ने एसाव का पक्ष लिया, इसलिए उसने याकूब की तुलना में एसाव पर अधिक ध्यान दिया। शिकार जंगली पशुओं के माँस को दर्शाता है। इसहाक एसाव से प्रेम करता था क्योंकि इसहाक जंगली जानवरों का मांस खाने में आनंद लेता था जिनका शिकार एसाव करता था। हम नहीं जानते कि क्यों, लेकिन रिबका याकूब से प्रेम करती थी, इसलिए उसने एसाव की तुलना में याकूब पर अधिक ध्यान दिया। इसहाक का एसाव के लिए प्रेम और रिबका का याकूब के लिए प्रेम बाद की कहानियों के लिए महत्वपूर्ण जानकारी होगी। हम अब परिवार के भीतर महत्व के लिए संघर्षों को देखना शुरू कर रहे हैं।</w:t>
      </w:r>
    </w:p>
    <w:p>
      <w:pPr/>
      <w:r>
        <w:rPr>
          <w:lang w:val="hi_IN" w:bidi="hi_IN"/>
        </w:rPr>
      </w:r>
      <w:r>
        <w:rPr>
          <w:lang w:val="hi_IN" w:bidi="hi_IN"/>
        </w:rPr>
        <w:t>एक दिन, याकूब खाना पका रहा था, जिसे दाल कहा जाता है। जब याकूब खाना बना रहा था, तो एसाव मैदान में पशुओं का शिकार करने के बाद बहुत थका हुआ और भूखा घर लौटा। एसाव ने याकूब से पूछा कि क्या वह लाल दाल में से कुछ खा सकता है जिसे याकूब पका रहा था। एसाव ने उसे लाल रंग के रूप में वर्णित किया शायद इसलिए क्योंकि इसमें मिश्रित सामग्री के कारण वह वस्तु लाल रंग में बदल गई। क्योंकि एसाव लाल दाल खाना चाहता था, और शायद यह भी कि उसका पूरा शरीर लाल बालों से ढका हुआ था, इसलिए लोग उसे एदोम कहने लगे। इब्रानी में, एदोम "लाल" के लिए इब्रानी शब्द जैसा लगता है। बाद की कहानियों में, एसाव के वंशजों को एदोम कहा जाएगा।</w:t>
      </w:r>
    </w:p>
    <w:p>
      <w:pPr/>
      <w:r>
        <w:rPr>
          <w:lang w:val="hi_IN" w:bidi="hi_IN"/>
        </w:rPr>
      </w:r>
      <w:r>
        <w:rPr>
          <w:lang w:val="hi_IN" w:bidi="hi_IN"/>
        </w:rPr>
        <w:t>एसाव के अनुरोध के उत्तर में, याकूब ने कहा, "पहले मुझे अपना पहलौठे का अधिकार बेच दे।" यहाँ, बेचने का अर्थ है "जो तू चाहता है उसके बदले में मुझे कुछ दे।" इस मामले में, याकूब एसाव से उसके पहलौठे का हक माँग रहा था उस लाल दाल के बदले में जिसे एसाव चाहता है। पहलौठे के अधिकार का तात्पर्य एसाव के ज्येष्ठ पुत्र होने के अधिकार से है। जेठे पुत्र के विशेष अधिकार और विशेषाधिकार थे। वह लगभग वह सब कुछ विरासत में लेता है जो उसके पिता की मृत्यु के बाद उसके पिता विरासत के रूप में छोड़ेंगे। याकूब ने एसाव के पहलौठे का अधिकार माँगा होगा ताकि उसके भाई के बजाय, वह अपने पिता इसहाक से विरासत प्राप्त करे।</w:t>
      </w:r>
    </w:p>
    <w:p>
      <w:pPr/>
      <w:r>
        <w:rPr>
          <w:lang w:val="hi_IN" w:bidi="hi_IN"/>
        </w:rPr>
      </w:r>
      <w:r>
        <w:rPr>
          <w:lang w:val="hi_IN" w:bidi="hi_IN"/>
        </w:rPr>
        <w:t>एसाव की प्रतिक्रिया उसकी भूख पर जोर देती है। फिर एसाव ने एक प्रश्न पूछा, "मेरे पहिलौठे का अधिकार क्या है?" वह इस प्रश्न के उत्तर की अपेक्षा नहीं करता है। एसाव कह रहा है कि पहलौठे के रूप में उसकी स्थिति का कोई अर्थ नहीं है। क्योंकि यदि वह भूख के कारण मर जाता है, तो उसे अपनी विरासत नहीं मिलेगी।</w:t>
      </w:r>
    </w:p>
    <w:p>
      <w:pPr/>
      <w:r>
        <w:rPr>
          <w:lang w:val="hi_IN" w:bidi="hi_IN"/>
        </w:rPr>
      </w:r>
      <w:r>
        <w:rPr>
          <w:lang w:val="hi_IN" w:bidi="hi_IN"/>
        </w:rPr>
        <w:t>याकूब ने एसाव से परमेश्वर के सामने प्रतिज्ञा करने के लिए कहा कि वह अपना पहिलौठे का अधिकार याकूब को देगा।</w:t>
      </w:r>
    </w:p>
    <w:p>
      <w:pPr/>
      <w:r>
        <w:rPr>
          <w:lang w:val="hi_IN" w:bidi="hi_IN"/>
        </w:rPr>
      </w:r>
      <w:r>
        <w:rPr>
          <w:lang w:val="hi_IN" w:bidi="hi_IN"/>
        </w:rPr>
        <w:t>रुकें और निम्नलिखित प्रश्न पर चर्चा करें: आपकी संस्कृति में, कोई व्यक्ति किसी दूसरे व्यक्ति से प्रतिज्ञा कैसे करता है?</w:t>
      </w:r>
    </w:p>
    <w:p>
      <w:pPr/>
      <w:r>
        <w:rPr>
          <w:lang w:val="hi_IN" w:bidi="hi_IN"/>
        </w:rPr>
      </w:r>
      <w:r>
        <w:rPr>
          <w:lang w:val="hi_IN" w:bidi="hi_IN"/>
        </w:rPr>
        <w:t>इसलिए, एसाव ने याकूब से शपथ खाई। फिर, याकूब ने एसाव को रोटी और दाल दी। रोटी बिना खमीर या खमीर के बनी रोटी को दर्शाता है। दाल एक सूप है जिसे फलियों के साथ मिलाया जाता है।</w:t>
      </w:r>
    </w:p>
    <w:p>
      <w:pPr/>
      <w:r>
        <w:rPr>
          <w:lang w:val="hi_IN" w:bidi="hi_IN"/>
        </w:rPr>
      </w:r>
      <w:r>
        <w:rPr>
          <w:lang w:val="hi_IN" w:bidi="hi_IN"/>
        </w:rPr>
        <w:t>रुकें और रोटी और दाल की तस्वीर दिखाएँ।</w:t>
      </w:r>
    </w:p>
    <w:p>
      <w:pPr/>
      <w:r>
        <w:rPr>
          <w:lang w:val="hi_IN" w:bidi="hi_IN"/>
        </w:rPr>
      </w:r>
      <w:r>
        <w:rPr>
          <w:lang w:val="hi_IN" w:bidi="hi_IN"/>
        </w:rPr>
        <w:t>एसाव ने रोटी खाई, दाल पिया, और अपने मार्ग पर चला गया। यह स्पष्ट नहीं है कि एसाव कहाँ गया, लेकिन हम जानते हैं कि जब वह खाता था तो वह जल्दी में था। यह कहानी हमें दिखाती है कि एसाव अपने पहिलौठे के अधिकार को तुच्छ समझता था या इसे एक मूल्यवान वस्तु नहीं मानता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छ: दृश्य हैं।</w:t>
      </w:r>
    </w:p>
    <w:p>
      <w:pPr/>
      <w:r>
        <w:rPr>
          <w:lang w:val="hi_IN" w:bidi="hi_IN"/>
        </w:rPr>
      </w:r>
      <w:r>
        <w:rPr>
          <w:b/>
          <w:lang w:val="hi_IN" w:bidi="hi_IN"/>
        </w:rPr>
        <w:t>पहला दृश्य:</w:t>
      </w:r>
      <w:r>
        <w:rPr>
          <w:lang w:val="hi_IN" w:bidi="hi_IN"/>
        </w:rPr>
        <w:t xml:space="preserve"> इसहाक अपनी वंशावली का परिचय देता है। वह अपने पिता अब्राहम और अपनी पत्नी रिबका का उल्लेख करता है। वह रिबका के पिता बतूएल और उसके भाई लाबान का भी उल्लेख करता है।</w:t>
      </w:r>
    </w:p>
    <w:p>
      <w:pPr/>
      <w:r>
        <w:rPr>
          <w:lang w:val="hi_IN" w:bidi="hi_IN"/>
        </w:rPr>
      </w:r>
      <w:r>
        <w:rPr>
          <w:b/>
          <w:lang w:val="hi_IN" w:bidi="hi_IN"/>
        </w:rPr>
        <w:t>दूसरा दृश्य:</w:t>
      </w:r>
      <w:r>
        <w:rPr>
          <w:lang w:val="hi_IN" w:bidi="hi_IN"/>
        </w:rPr>
        <w:t xml:space="preserve"> इसहाक परमेश्वर से प्रार्थना करता है कि वह रिबका को गर्भवती होने में मदद करे क्योंकि वह बाँझ थी। परमेश्वर इसहाक के अनुरोध को स्वीकार करते हैं। कुछ समय बाद, रिबका गर्भवती होती है।</w:t>
      </w:r>
    </w:p>
    <w:p>
      <w:pPr/>
      <w:r>
        <w:rPr>
          <w:lang w:val="hi_IN" w:bidi="hi_IN"/>
        </w:rPr>
      </w:r>
      <w:r>
        <w:rPr>
          <w:b/>
          <w:lang w:val="hi_IN" w:bidi="hi_IN"/>
        </w:rPr>
        <w:t>तीसरा दृश्य</w:t>
      </w:r>
      <w:r>
        <w:rPr>
          <w:lang w:val="hi_IN" w:bidi="hi_IN"/>
        </w:rPr>
        <w:t>: रिबका बच्चों को अपने गर्भ में लड़ते हुए महसूस करती है। फिर, वह अपने आप से सोचती है कि बच्चे क्यों लड़ रहे हैं। रिबका परमेश्वर से पूछती है कि यह क्यों हो रहा है। परमेश्वर रिबका को उत्तर देते हैं और उसे उसके गर्भ में दो बच्चों के बारे में और उनके भाग्य के बारे में बताते हैं।</w:t>
      </w:r>
    </w:p>
    <w:p>
      <w:pPr/>
      <w:r>
        <w:rPr>
          <w:lang w:val="hi_IN" w:bidi="hi_IN"/>
        </w:rPr>
      </w:r>
      <w:r>
        <w:rPr>
          <w:b/>
          <w:lang w:val="hi_IN" w:bidi="hi_IN"/>
        </w:rPr>
        <w:t>चौथा दृश्य:</w:t>
      </w:r>
      <w:r>
        <w:rPr>
          <w:lang w:val="hi_IN" w:bidi="hi_IN"/>
        </w:rPr>
        <w:t xml:space="preserve"> याकूब और एसाव का जन्म होता है। एसाव पहले पैदा होता है और उसका शरीर लाल बालों से ढका हुआ होता है। एसाव के रिबका से बाहर आने के तुरन्त बाद याकूब का जन्म होता है। याकूब एसाव की एड़ी पकड़ता है। इसहाक और रिबका ने अपने पुत्रों के नाम रखे।</w:t>
      </w:r>
    </w:p>
    <w:p>
      <w:pPr/>
      <w:r>
        <w:rPr>
          <w:lang w:val="hi_IN" w:bidi="hi_IN"/>
        </w:rPr>
      </w:r>
      <w:r>
        <w:rPr>
          <w:b/>
          <w:lang w:val="hi_IN" w:bidi="hi_IN"/>
        </w:rPr>
        <w:t>पाँचवाँ दृश्य:</w:t>
      </w:r>
      <w:r>
        <w:rPr>
          <w:lang w:val="hi_IN" w:bidi="hi_IN"/>
        </w:rPr>
        <w:t xml:space="preserve"> याकूब और एसाव बड़े होते हैं। एसाव मैदान में शिकार कर रहा है, जबकि याकूब उनके तम्बू में है। एसाव अपने पिता इसहाक के लिए घर में शिकार लाएगा। इसहाक उस शिकार का आनंद लेगा जिसे एसाव लाया। रिबका याकूब के साथ उनके तम्बू के भीतर है।</w:t>
      </w:r>
    </w:p>
    <w:p>
      <w:pPr/>
      <w:r>
        <w:rPr>
          <w:lang w:val="hi_IN" w:bidi="hi_IN"/>
        </w:rPr>
      </w:r>
      <w:r>
        <w:rPr>
          <w:b/>
          <w:lang w:val="hi_IN" w:bidi="hi_IN"/>
        </w:rPr>
        <w:t>छठा दृश्य:</w:t>
      </w:r>
      <w:r>
        <w:rPr>
          <w:lang w:val="hi_IN" w:bidi="hi_IN"/>
        </w:rPr>
        <w:t xml:space="preserve"> याकूब दाल बना रहा है। एसाव मैदान से बहुत थका हुआ और भूखा लौटता है। एसाव याकूब से दाल माँगता है। लेकिन याकूब कहता है कि एसाव को पहले अपना पहिलौठे का अधिकार बेचना होगा। एसाव याकूब से कहता है कि वह बहुत भूखा है, और यदि वह वैसे भी मर जाएगा तो उसका पहिलौठे का अधिकार व्यर्थ है। याकूब एसाव से परमेश्वर के सामने शपथ लेने के लिए कहता है कि वह अपना पहिलौठे का अधिकार याकूब को दे रहा है। एसाव परमेश्वर के सामने शपथ खाता है कि अब याकूब उसका पहिलौठे का अधिकार लेगा। इसलिए, याकूब ने एसाव को रोटी और दाल दी। एसाव खाता है, पीता है, और तुरन्त चला जाता है। एसाव उसके पहिलौठे के अधिकार को भी तुच्छ समझता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इस सत्र में, समूह कथापट बनाएँ, कहानी और उसमें होने वाली घटनाओं को दिखाने के लिए चित्र बनाएँ या वस्तुओं का उपयोग करें।</w:t>
      </w:r>
    </w:p>
    <w:p>
      <w:pPr/>
      <w:r>
        <w:rPr>
          <w:lang w:val="hi_IN" w:bidi="hi_IN"/>
        </w:rPr>
      </w:r>
      <w:r>
        <w:rPr>
          <w:lang w:val="hi_IN" w:bidi="hi_IN"/>
        </w:rPr>
        <w:t>पहले दृश्य में, इसहाक अपना परिचय अब्राहम के पुत्र के रूप में देता है। फिर वह उसकी उम्र का उल्लेख करता है, और फिर अपनी पत्नी रिबका के साथ-साथ उसके पिता और भाई का परिचय देता है।</w:t>
      </w:r>
    </w:p>
    <w:p>
      <w:pPr/>
      <w:r>
        <w:rPr>
          <w:lang w:val="hi_IN" w:bidi="hi_IN"/>
        </w:rPr>
      </w:r>
      <w:r>
        <w:rPr>
          <w:lang w:val="hi_IN" w:bidi="hi_IN"/>
        </w:rPr>
        <w:t>रुकें और नक्शे पर दिखाएँ कि पद्दनराम कहाँ स्थित है। नक्शे में आसपास के स्थानों जैसे मेसोपोटामिया, अराम, हारान और कनान भी दिखाना चाहिए।</w:t>
      </w:r>
    </w:p>
    <w:p>
      <w:pPr/>
      <w:r>
        <w:rPr>
          <w:lang w:val="hi_IN" w:bidi="hi_IN"/>
        </w:rPr>
      </w:r>
      <w:r>
        <w:rPr>
          <w:lang w:val="hi_IN" w:bidi="hi_IN"/>
        </w:rPr>
        <w:t>दूसरे दृश्य में, इसहाक परमेश्वर से प्रार्थना करता है क्योंकि रिबका बाँझ थी।</w:t>
      </w:r>
    </w:p>
    <w:p>
      <w:pPr/>
      <w:r>
        <w:rPr>
          <w:lang w:val="hi_IN" w:bidi="hi_IN"/>
        </w:rPr>
      </w:r>
      <w:r>
        <w:rPr>
          <w:lang w:val="hi_IN" w:bidi="hi_IN"/>
        </w:rPr>
        <w:t>रुकें और निम्नलिखित प्रश्न पर चर्चा करें: लोग आपकी संस्कृति में प्रार्थना कैसे करते हैं? इस प्रश्न का उत्तर देने से आपको यह सोचने में मदद मिलेगी कि इसहाक की प्रार्थना को कैसे शामिल किया जाए।</w:t>
      </w:r>
    </w:p>
    <w:p>
      <w:pPr/>
      <w:r>
        <w:rPr>
          <w:lang w:val="hi_IN" w:bidi="hi_IN"/>
        </w:rPr>
      </w:r>
      <w:r>
        <w:rPr>
          <w:lang w:val="hi_IN" w:bidi="hi_IN"/>
        </w:rPr>
        <w:t>वह परमेश्वर से रिबका को गर्भवती होने में मदद करने के लिए कहता है। परमेश्वर इसहाक की प्रार्थना को स्वीकार करते हैं और रिबका गर्भवती होती है। यह स्पष्ट नहीं है कि परमेश्वर ने रिबका की मदद कैसे की। याद रखें, कि रिबका के गर्भवती होने से पहले कुछ समय लगेगा। जब रिबका गर्भवती होती है, तो इसहाक परमेश्वर का धन्यवाद करता है कि उसने उसकी प्रार्थना सुनी। यह स्पष्ट नहीं है कि यह दृश्य कहाँ हुआ था।</w:t>
      </w:r>
    </w:p>
    <w:p>
      <w:pPr/>
      <w:r>
        <w:rPr>
          <w:lang w:val="hi_IN" w:bidi="hi_IN"/>
        </w:rPr>
      </w:r>
      <w:r>
        <w:rPr>
          <w:lang w:val="hi_IN" w:bidi="hi_IN"/>
        </w:rPr>
        <w:t>तीसरे दृश्य में, रिबका ने कुछ दर्द और असुविधा दिखाई होगी क्योंकि उसे लगता है कि उसके गर्भ में बच्चे लड़ कर रहे हैं। वह कहती है, "यह मेरे साथ क्यों हो रहा है?" फिर, वह परमेश्वर से पूछती है। यह स्पष्ट नहीं है कि रिबका ने परमेश्वर से कैसे पूछा था।</w:t>
      </w:r>
    </w:p>
    <w:p>
      <w:pPr/>
      <w:r>
        <w:rPr>
          <w:lang w:val="hi_IN" w:bidi="hi_IN"/>
        </w:rPr>
      </w:r>
      <w:r>
        <w:rPr>
          <w:lang w:val="hi_IN" w:bidi="hi_IN"/>
        </w:rPr>
        <w:t>चौथे दृश्य में, रिबका के जन्म देने का समय आया। इसमें कहा गया था, "देखो, उसके गर्भ में जुड़वाँ बच्चे हैं।" देखो एक अभिव्यक्ति है जो आमतौर पर एक बहुत महत्वपूर्ण कथन से पहले कही जाती है। इस मामले में, महत्वपूर्ण कथन यह है कि रिबका के गर्भ में जुड़वाँ बच्चे है। जुड़वाँ दो बच्चों को दर्शाते हैं जो एक ही समय में पैदा हुए हो। इसहाक ने छोटे एसाव को रिबका के गर्भ से लिया। जैसे ही वह एसाव को देखता है, इसहाक एसाव के शरीर को लाल बालों से भरा हुआ वर्णन करता है। फिर, इसहाक के रिबका से एसाव को लेने से पहले, छोटा याकूब एसाव की एड़ी पकड़ लेता है। इसलिए, रिबका के गर्भ से, इसहाक पहले एसाव को और बाद में याकूब को लेता है। इसहाक और रिबका ने जेठे का नाम एसाव रखा क्योंकि वह लाल बालों से ढका हुआ था। इसहाक ने छोटे बच्चे का नाम याकूब रखा क्योंकि वह उसके भाई की एड़ी पकडे हुए था।</w:t>
      </w:r>
    </w:p>
    <w:p>
      <w:pPr/>
      <w:r>
        <w:rPr>
          <w:lang w:val="hi_IN" w:bidi="hi_IN"/>
        </w:rPr>
      </w:r>
      <w:r>
        <w:rPr>
          <w:lang w:val="hi_IN" w:bidi="hi_IN"/>
        </w:rPr>
        <w:t>पाँचवें दृश्य में, एसाव और याकूब बड़े होते हैं। यह स्पष्ट नहीं है कि इस समय जुड़वाँ बच्चे कितने बड़े थे। लेकिन इस दृश्य में, यह दिखाना महत्वपूर्ण है कि एसाव और याकूब एक दूसरे से कैसे अलग हैं। एसाव मैदान में पशु का शिकार कर रहा है क्योंकि वह "एक कुशल शिकारी और मैदान का व्यक्ति था।" जब एसाव शिकार करता है, तो इसहाक उनके तम्बू के भीतर रहता है। इस बीच, इसहाक याकूब का वर्णन करता है "तम्बू के भीतर रहने में संतुष्ट है।" दृश्य उस समय के साथ समाप्त होता है जब एसाव उसके शिकार को इसहाक को खिलाता है, और इसहाक उसे खाने में आनंद लेता है। इसहाक एसाव से प्रेम करता था। और, रिबका याकूब से प्रेम करती थी।</w:t>
      </w:r>
    </w:p>
    <w:p>
      <w:pPr/>
      <w:r>
        <w:rPr>
          <w:lang w:val="hi_IN" w:bidi="hi_IN"/>
        </w:rPr>
      </w:r>
      <w:r>
        <w:rPr>
          <w:lang w:val="hi_IN" w:bidi="hi_IN"/>
        </w:rPr>
        <w:t>रुकें और निम्नलिखित प्रश्नों पर चर्चा करें: पिता और माँ आपकी संस्कृति में अपने बच्चों के लिए अपना प्रेम कैसे दिखाते हैं? इस प्रश्न का उत्तर देने से आपको इस दृश्य में इसहाक के एसाव के लिए प्रेम और रिबका के याकूब के लिए प्रेम को शामिल करने में मदद मिलेगी।</w:t>
      </w:r>
    </w:p>
    <w:p>
      <w:pPr/>
      <w:r>
        <w:rPr>
          <w:lang w:val="hi_IN" w:bidi="hi_IN"/>
        </w:rPr>
      </w:r>
      <w:r>
        <w:rPr>
          <w:lang w:val="hi_IN" w:bidi="hi_IN"/>
        </w:rPr>
        <w:t>छठे दृश्य में, याकूब लाल दाल बना रहा है। फिर, एसाव मैदान से घर लौटता है। वह बहुत थका हुआ और भूखा दिखता है, इसलिए वह याकूब से लाल दाल माँगता है। लाल दाल के लिए इब्रानी शब्दों का शाब्दिक अनुवाद किया गया है, "लाल, लाल।" एसाव ने लाल रंग के लिए इब्रानी शब्द दोहराया, याकूब से यह कहने के लिए कि वह तुरन्त दाल खाना चाहता है। वह बताता है कि ऐसा इसलिए है क्योंकि वह थक गया था।</w:t>
      </w:r>
    </w:p>
    <w:p>
      <w:pPr/>
      <w:r>
        <w:rPr>
          <w:lang w:val="hi_IN" w:bidi="hi_IN"/>
        </w:rPr>
      </w:r>
      <w:r>
        <w:rPr>
          <w:lang w:val="hi_IN" w:bidi="hi_IN"/>
        </w:rPr>
        <w:t>रुकें और निम्नलिखित प्रश्न पर चर्चा करें: कोई व्यक्ति कैसे कहता है कि वह बहुत भूखा है?</w:t>
      </w:r>
    </w:p>
    <w:p>
      <w:pPr/>
      <w:r>
        <w:rPr>
          <w:lang w:val="hi_IN" w:bidi="hi_IN"/>
        </w:rPr>
      </w:r>
      <w:r>
        <w:rPr>
          <w:lang w:val="hi_IN" w:bidi="hi_IN"/>
        </w:rPr>
        <w:t>क्योंकि एसाव वास्तव में लाल दाल खाना चाहता था, इसलिए लोग उसे एदोम कहने लगे। फिर, याकूब एसाव से पहले उसका पहिलौठे का अधिकार बेचने के लिए कहता है। एसाव की याकूब से प्रतिक्रिया "देख" से शुरू होती है, जिसका अर्थ है कि वह चाहता था कि याकूब ध्यान से सुनें कि वह आगे क्या कहने वाला है। यह इब्रानी शब्द "देखो" वही शब्द है जो "ध्यान से देखो" के लिए भी इस्तेमाल होता है। उसने कहा, "देख, मैं मरने वाला हूँ; मेरे पहिलौठे के अधिकार का क्या लाभ है?" यहाँ, एसाव कह रहा था कि उसकी भूख को शान्त करना इस पहिलौठे के अधिकार से अधिक महत्वपूर्ण है। याकूब जोर देता है कि एसाव को पहले अपना पहिलौठे का अधिकार बेचना होगा। इसलिए, एसाव ने अपना पहिलौठे का अधिकार याकूब को देने की प्रतिज्ञा की। फिर याकूब ने एसाव को खाना और पानी दिया। दृश्य उस समय समाप्त होता है जब एसाव रोटी खाने और दाल पीने के बाद तम्बू से बाहर कहीं चला जाता है। जब वह बाहर जाता है, तो वह अपने पहिलौठे के अधिकार को तुच्छ समझता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इसहाक अपने परिवार का परिचय देगा, अपने पिता अब्राहम से शुरू करते हुए, और फिर अपनी पत्नी रिबका का। इसहाक उसकी उम्र का उल्लेख करेगा जब वह रिबका से शादी करेगा। वह रिबका के पिता और भाई का भी परिचय देगा जो दोनों अरामी हैं।</w:t>
      </w:r>
    </w:p>
    <w:p>
      <w:pPr/>
      <w:r>
        <w:rPr>
          <w:lang w:val="hi_IN" w:bidi="hi_IN"/>
        </w:rPr>
      </w:r>
      <w:r>
        <w:rPr>
          <w:lang w:val="hi_IN" w:bidi="hi_IN"/>
        </w:rPr>
        <w:t>दूसरे दृश्य में, इसहाक परमेश्वर से प्रार्थना करता है कि वह रिबका को गर्भवती होने में मदद करें क्योंकि वह बाँझ थी।</w:t>
      </w:r>
    </w:p>
    <w:p>
      <w:pPr/>
      <w:r>
        <w:rPr>
          <w:lang w:val="hi_IN" w:bidi="hi_IN"/>
        </w:rPr>
      </w:r>
      <w:r>
        <w:rPr>
          <w:lang w:val="hi_IN" w:bidi="hi_IN"/>
        </w:rPr>
        <w:t>अभिनय रोक दें: इसहाक का किरदार निभाने वाले कलाकार से पूछें, "आप कैसा महसूस कर रहे हैं?" आप ऐसी बातें सुन सकते हैं, जैसे "परमेश्वर ने मेरे पिता अब्राहम से प्रतिज्ञा की थी कि हमारे परिवार में कई वंशज होंगे। निश्चित रूप से परमेश्वर हमारी बच्चे पैदा करने में मदद करेंगे" या "मुझे नहीं पता कि रिबका बाँझ क्यों है, लेकिन परमेश्वर निश्चित रूप से उसे गर्भवती होने में मदद करेंगे।" अभिनय को फिर से शुरू करें।</w:t>
      </w:r>
    </w:p>
    <w:p>
      <w:pPr/>
      <w:r>
        <w:rPr>
          <w:lang w:val="hi_IN" w:bidi="hi_IN"/>
        </w:rPr>
      </w:r>
      <w:r>
        <w:rPr>
          <w:lang w:val="hi_IN" w:bidi="hi_IN"/>
        </w:rPr>
        <w:t>परमेश्वर ने इसहाक की प्रार्थना स्वीकार की और रिबका गर्भवती होती है। यह दिखाना सुनिश्चित करें कि परमेश्वर कुछ करेंगे, शायद एक कार्य, यह दिखाने के लिए कि उसने ही रिबका को गर्भवती होने में मदद की है।</w:t>
      </w:r>
    </w:p>
    <w:p>
      <w:pPr/>
      <w:r>
        <w:rPr>
          <w:lang w:val="hi_IN" w:bidi="hi_IN"/>
        </w:rPr>
      </w:r>
      <w:r>
        <w:rPr>
          <w:lang w:val="hi_IN" w:bidi="hi_IN"/>
        </w:rPr>
        <w:t>तीसरे दृश्य में, रिबका दर्द और असुविधा दिखाती है क्योंकि बच्चे उसके गर्भ में लड़ रहे हैं। उसके दर्द के कारण, वह कहती है, "यह मेरे साथ क्यों हो रहा है?"</w:t>
      </w:r>
    </w:p>
    <w:p>
      <w:pPr/>
      <w:r>
        <w:rPr>
          <w:lang w:val="hi_IN" w:bidi="hi_IN"/>
        </w:rPr>
      </w:r>
      <w:r>
        <w:rPr>
          <w:lang w:val="hi_IN" w:bidi="hi_IN"/>
        </w:rPr>
        <w:t>अभिनय रोक दें: रिबका का किरदार निभाने वाले कलाकार से पूछें, "आप कैसा महसूस कर रहे हैं?" आप ऐसी बातें सुन सकते हैं, जैसे "इन बच्चों को मेरे गर्भ में रखना मुश्किल है। अब वे लड़ रहे हैं!" या "बच्चे जो मेरे गर्भ में लड़ रहे हैं वे मुझे बहुत दर्द दे रहे हैं! यह क्यों हो रहा है?" अभिनय को फिर से शुरू करें।</w:t>
      </w:r>
    </w:p>
    <w:p>
      <w:pPr/>
      <w:r>
        <w:rPr>
          <w:lang w:val="hi_IN" w:bidi="hi_IN"/>
        </w:rPr>
      </w:r>
      <w:r>
        <w:rPr>
          <w:lang w:val="hi_IN" w:bidi="hi_IN"/>
        </w:rPr>
        <w:t>रिबका परमेश्वर से पूछती है, शायद प्रार्थना के द्वारा। फिर, परमेश्वर रिबका को उत्तर देंगे। जब परमेश्वर रिबका को उसके बच्चों के भविष्य के बारे में बताते हैं, तो अवश्य दिखाएँ कि परमेश्वर सीधे बोल रहे हैं।</w:t>
      </w:r>
    </w:p>
    <w:p>
      <w:pPr/>
      <w:r>
        <w:rPr>
          <w:lang w:val="hi_IN" w:bidi="hi_IN"/>
        </w:rPr>
      </w:r>
      <w:r>
        <w:rPr>
          <w:lang w:val="hi_IN" w:bidi="hi_IN"/>
        </w:rPr>
        <w:t>चौथे दृश्य में, एसाव और याकूब का जन्म होता है। छोटा एसाव पहले बाहर आता है, और इसहाक उसका वर्णन करता है कि उसका शरीर लाल बालों से भरा हुआ है। जब छोटा एसाव रिबका के गर्भ से बाहर आ रहा है, तो छोटा याकूब अपने भाई की एड़ी पकड़ता है। जुड़वाँ बच्चों के जन्म के बाद, इसहाक और रिबका उनके बच्चों के नाम रखते हैं। जब एसाव और याकूब का जन्म हुआ इसहाक साठ वर्ष का था। यह दिखाना सुनिश्चित करें कि इस दृश्य में इसहाक बूढ़ा दिखता है।</w:t>
      </w:r>
    </w:p>
    <w:p>
      <w:pPr/>
      <w:r>
        <w:rPr>
          <w:lang w:val="hi_IN" w:bidi="hi_IN"/>
        </w:rPr>
      </w:r>
      <w:r>
        <w:rPr>
          <w:lang w:val="hi_IN" w:bidi="hi_IN"/>
        </w:rPr>
        <w:t>अभिनय रोक दें: इसहाक का किरदार निभाने वाले कलाकार से पूछें, "आप कैसा महसूस कर रहे हैं?" आप ऐसी बातें सुन सकते हैं, जैसे "परमेश्वर की स्तुति हो क्योंकि वह अपनी प्रतिज्ञा पूरी करता है कि हमारे परिवार में हमेशा वंशज रहेंगे!" या "मैं परमेश्वर का धन्यवाद करता हूँ क्योंकि हालाँकि मैं पहले से ही बूढ़ा हूँ और रिबका बाँझ है, फिर भी परमेश्वर ने हमें हमारे बच्चे दिए!" अभिनय को फिर से शुरू करें।</w:t>
      </w:r>
    </w:p>
    <w:p>
      <w:pPr/>
      <w:r>
        <w:rPr>
          <w:lang w:val="hi_IN" w:bidi="hi_IN"/>
        </w:rPr>
      </w:r>
      <w:r>
        <w:rPr>
          <w:lang w:val="hi_IN" w:bidi="hi_IN"/>
        </w:rPr>
        <w:t>पाँचवें दृश्य में, एसाव और याकूब छोटे लड़कों से बड़े होते हैं। यह दृश्य एसाव और याकूब के बीच अन्तर को दिखाता है। एसाव मैदान में रहना और पशुओं का शिकार करना पसंद करता था। वह एक कुशल शिकारी बन जाता है। इस बीच याकूब तम्बू के भीतर रहना पसंद करता है।</w:t>
      </w:r>
    </w:p>
    <w:p>
      <w:pPr/>
      <w:r>
        <w:rPr>
          <w:lang w:val="hi_IN" w:bidi="hi_IN"/>
        </w:rPr>
      </w:r>
      <w:r>
        <w:rPr>
          <w:lang w:val="hi_IN" w:bidi="hi_IN"/>
        </w:rPr>
        <w:t>अभिनय रोक दें: इसहाक का किरदार निभाने वाले कलाकार से पूछें, "आप कैसा महसूस कर रहे हैं?" आप ऐसी बातें सुन सकते हैं, जैसे "मैं एसाव से प्रेम करता हूँ क्योंकि वह हमेशा पशुओं का शिकार करता है और मेरे खाने के लिए शिकार तैयार करता है।" रिबका का किरदार निभाने वाले कलाकार से पूछें, "आप कैसा महसूस कर रहे हैं?" आप ऐसी बातें सुन सकते हैं, जैसे "मैं याकूब से प्रेम करती हूँ क्योंकि वह शान्त है और हमारे तम्बू के भीतर रहना पसंद करता है।" अभिनय को फिर से शुरू करें।</w:t>
      </w:r>
    </w:p>
    <w:p>
      <w:pPr/>
      <w:r>
        <w:rPr>
          <w:lang w:val="hi_IN" w:bidi="hi_IN"/>
        </w:rPr>
      </w:r>
      <w:r>
        <w:rPr>
          <w:lang w:val="hi_IN" w:bidi="hi_IN"/>
        </w:rPr>
        <w:t>छठे दृश्य में, जब याकूब दाल बनाता है, तब एसाव मैदान से घर लौटता है। वह थका हुआ और भूखा था। वह याकूब से लाल दाल माँगता है। इसके कारण, लोग उसे एदोम भी कहेंगे। यहाँ से, याकूब और एसाव, एसाव के पहिलौठे के अधिकार के बारे में बातचीत करते हैं। एसाव और याकूब को उन सीधी बातचीत को बोलते हुए चित्रित करना सुनिश्चित करें जिनका उपयोग वे इस दृश्य में करते हैं। जब याकूब ने एसाव से अपना पहिलौठे का अधिकार बेचने के लिए कहा,</w:t>
      </w:r>
    </w:p>
    <w:p>
      <w:pPr/>
      <w:r>
        <w:rPr>
          <w:lang w:val="hi_IN" w:bidi="hi_IN"/>
        </w:rPr>
      </w:r>
      <w:r>
        <w:rPr>
          <w:lang w:val="hi_IN" w:bidi="hi_IN"/>
        </w:rPr>
        <w:t>अभिनय रोक दें: याकूब का किरदार निभाने वाले कलाकार से पूछें, "आप कैसा महसूस कर रहे हैं?" आप ऐसी बातें सुन सकते हैं, जैसे "यह अनुचित है कि एसाव मेरे पिता का वारिस बनें क्योंकि वह पहले जन्मा था" या "मुझे एसाव का पहिलौठे का अधिकार चाहिए ताकि मैं अपने पिता इसहाक की सभी चीजों को विरासत में पा सकूँ।"</w:t>
      </w:r>
    </w:p>
    <w:p>
      <w:pPr/>
      <w:r>
        <w:rPr>
          <w:lang w:val="hi_IN" w:bidi="hi_IN"/>
        </w:rPr>
      </w:r>
      <w:r>
        <w:rPr>
          <w:lang w:val="hi_IN" w:bidi="hi_IN"/>
        </w:rPr>
        <w:t>जैसा कि याकूब ने पूछा था, एसाव ने अपना पहिलौठे का अधिकार याकूब को बेच दिया या दे दिया ताकि वह दाल खा सके। याकूब ने एसाव को खाने के लिए रोटी और दाल दी। एसाव ने रोटी खाई, दाल पिया, और तुरन्त चला गया।</w:t>
      </w:r>
    </w:p>
    <w:p>
      <w:pPr/>
      <w:r>
        <w:rPr>
          <w:lang w:val="hi_IN" w:bidi="hi_IN"/>
        </w:rPr>
      </w:r>
      <w:r>
        <w:rPr>
          <w:lang w:val="hi_IN" w:bidi="hi_IN"/>
        </w:rPr>
        <w:t>अभिनय रोकें: एसाव का किरदार निभाने वाले कलाकार से पूछें, "आप कैसा महसूस कर रहे हैं?" आप ऐसी बातें सुन सकते हैं, जैसे "मुझे अपने पहिलौठे के अधिकार की परवाह नहीं है क्योंकि यदि मैं वैसे भी भूख से मर जाता हूँ तो यह व्यर्थ है" या "याकूब मेरा पहिलौठे का अधिकार ले सकता है। महत्वपूर्ण यह है कि अब मैं भूखा नहीं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यह कहानी इसहाक की </w:t>
      </w:r>
      <w:r>
        <w:rPr>
          <w:b/>
          <w:lang w:val="hi_IN" w:bidi="hi_IN"/>
        </w:rPr>
        <w:t>पीढ़ियों</w:t>
      </w:r>
      <w:r>
        <w:rPr>
          <w:lang w:val="hi_IN" w:bidi="hi_IN"/>
        </w:rPr>
        <w:t xml:space="preserve"> के बारे में है। यह इसहाक के पुत्रों एसाव और याकूब के बारे में बताती है। पीढ़ियों के लिए इब्रानी शब्द एक ऐसा शब्द है जो आमतौर पर किसी कहानी या किसी व्यक्ति के वंश के विवरण को दर्शाता है। इसका अनुवाद अक्सर </w:t>
      </w:r>
      <w:r>
        <w:rPr>
          <w:b/>
          <w:lang w:val="hi_IN" w:bidi="hi_IN"/>
        </w:rPr>
        <w:t>वंशावली</w:t>
      </w:r>
      <w:r>
        <w:rPr>
          <w:lang w:val="hi_IN" w:bidi="hi_IN"/>
        </w:rPr>
        <w:t xml:space="preserve"> के रूप में भी किया जाता है। उत्पत्ति की पुस्तक में, इस शब्द के दो मुख्य उद्देश्य हैं। सबसे पहले, यह एक नए भाग या कहानी को संकेत देने का कार्य करता है। दूसरा, यह दिखाने का कार्य करता है कि कोई व्यक्ति किस परिवार से सम्बन्धित है। यह जानकारी महत्वपूर्ण है क्योंकि किसी व्यक्ति की सामाजिक स्थिति, अधिकार और दायित्व उसकी वंशावली पर आधारित हैं। पीढ़ियों के लिए उसी शब्द का उपयोग करना सुनिश्चित करें जिसका उपयोग आपने पिछली वंशावली में किया है। आप </w:t>
      </w:r>
      <w:r>
        <w:rPr>
          <w:lang w:val="hi_IN" w:bidi="hi_IN"/>
        </w:rPr>
        <w:t>पीढ़ियों</w:t>
      </w:r>
      <w:r>
        <w:rPr>
          <w:lang w:val="hi_IN" w:bidi="hi_IN"/>
        </w:rPr>
        <w:t xml:space="preserve"> या </w:t>
      </w:r>
      <w:r>
        <w:rPr>
          <w:b/>
          <w:lang w:val="hi_IN" w:bidi="hi_IN"/>
        </w:rPr>
        <w:t>वंशावली</w:t>
      </w:r>
      <w:r>
        <w:rPr>
          <w:lang w:val="hi_IN" w:bidi="hi_IN"/>
        </w:rPr>
        <w:t xml:space="preserve"> के बारे में अधिक जानकारी के लिए मुख्य शब्दावली को देख सकते हैं।</w:t>
      </w:r>
    </w:p>
    <w:p>
      <w:pPr/>
      <w:r>
        <w:rPr>
          <w:lang w:val="hi_IN" w:bidi="hi_IN"/>
        </w:rPr>
      </w:r>
      <w:r>
        <w:rPr>
          <w:lang w:val="hi_IN" w:bidi="hi_IN"/>
        </w:rPr>
        <w:t xml:space="preserve">क्योंकि रिबका बाँझ थी, इसलिए वह गर्भवती नहीं हो सकती थी। </w:t>
      </w:r>
      <w:r>
        <w:rPr>
          <w:b/>
          <w:lang w:val="hi_IN" w:bidi="hi_IN"/>
        </w:rPr>
        <w:t>बाँझपन</w:t>
      </w:r>
      <w:r>
        <w:rPr>
          <w:lang w:val="hi_IN" w:bidi="hi_IN"/>
        </w:rPr>
        <w:t xml:space="preserve"> का अर्थ है किसी स्त्री की संतान गर्भधारण करने में असमर्थता। क्योंकि परमेश्वर ने मनुष्यों को आज्ञा दी कि वे बढ़कर पृथ्वी को भर दें, इसलिए बच्चे पैदा करना एक बड़ी आशीष माना जाता था जो परमेश्वर की इच्छा को पूरा करती है। दूसरी ओर, गर्भधारण करने में असमर्थता को एक बड़ा अपमान माना जाता था। लोगों ने सोचा कि जो महिलाएँ संतान पैदा करने में असमर्थ थीं उन्हें परमेश्वर ने श्रापित किया है। इसलिए, लोग अक्सर उनके साथ उपहास और अपमान का व्यवहार करते थे। रिबका का बांझपन विशेष रूप से एक समस्या है क्योंकि परमेश्वर ने अब्राहम से प्रतिज्ञा की थी कि उसके कई वंशज होंगे। क्योंकि इसहाक अब्राहम का पुत्र है, इसलिए इसहाक के बच्चे होने चाहिए थे। इसलिए, इसहाक ने परमेश्वर से </w:t>
      </w:r>
      <w:r>
        <w:rPr>
          <w:b/>
          <w:lang w:val="hi_IN" w:bidi="hi_IN"/>
        </w:rPr>
        <w:t>प्रार्थना</w:t>
      </w:r>
      <w:r>
        <w:rPr>
          <w:lang w:val="hi_IN" w:bidi="hi_IN"/>
        </w:rPr>
        <w:t xml:space="preserve"> की कि वह रिबका को गर्भवती होने में मदद करे। प्रार्थना करना परमेश्वर के साथ संवाद करने के कार्य को दर्शाता है। प्रार्थना शब्द का अनुवाद उसी तरह करना सुनिश्चित करें जैसे आपने पहले की कहानियों में किया है। आप </w:t>
      </w:r>
      <w:r>
        <w:rPr>
          <w:b/>
          <w:lang w:val="hi_IN" w:bidi="hi_IN"/>
        </w:rPr>
        <w:t>प्रार्थना</w:t>
      </w:r>
      <w:r>
        <w:rPr>
          <w:lang w:val="hi_IN" w:bidi="hi_IN"/>
        </w:rPr>
        <w:t xml:space="preserve"> के बारे में अधिक जानकारी के लिए मुख्य शब्दावली को देख सकते हैं। परमेश्वर इसहाक की प्रार्थना स्वीकार करता है, और कुछ समय बाद रिबका गर्भवती होती है। यह भी याद रखें कि इस कहानी में उपयोग किया जाने वाला परमेश्वर का नाम </w:t>
      </w:r>
      <w:r>
        <w:rPr>
          <w:b/>
          <w:lang w:val="hi_IN" w:bidi="hi_IN"/>
        </w:rPr>
        <w:t>यहोवा है</w:t>
      </w:r>
      <w:r>
        <w:rPr>
          <w:lang w:val="hi_IN" w:bidi="hi_IN"/>
        </w:rPr>
        <w:t xml:space="preserve">, जो परमेश्वर का व्यक्तिगत नाम है। आपके समूह को इस नाम का अनुवाद उसी तरह करना चाहिए जैसे आप अन्य कहानियों में करते हैं, और याद रखें कि </w:t>
      </w:r>
      <w:r>
        <w:rPr>
          <w:b/>
          <w:lang w:val="hi_IN" w:bidi="hi_IN"/>
        </w:rPr>
        <w:t>यहोवा</w:t>
      </w:r>
      <w:r>
        <w:rPr>
          <w:lang w:val="hi_IN" w:bidi="hi_IN"/>
        </w:rPr>
        <w:t xml:space="preserve"> शब्द मुख्य शब्दावली में है।</w:t>
      </w:r>
    </w:p>
    <w:p>
      <w:pPr/>
      <w:r>
        <w:rPr>
          <w:lang w:val="hi_IN" w:bidi="hi_IN"/>
        </w:rPr>
      </w:r>
      <w:r>
        <w:rPr>
          <w:lang w:val="hi_IN" w:bidi="hi_IN"/>
        </w:rPr>
        <w:t>रिबका ने परमेश्वर से पूछा कि बच्चे उसके भीतर क्यों लड़ रहे हैं। जिस शब्द का अनुवाद कई अनुवादों में बच्चों के रूप में किया गया है, उसका अर्थ है पुत्र।</w:t>
      </w:r>
    </w:p>
    <w:p>
      <w:pPr/>
      <w:r>
        <w:rPr>
          <w:lang w:val="hi_IN" w:bidi="hi_IN"/>
        </w:rPr>
      </w:r>
      <w:r>
        <w:rPr>
          <w:lang w:val="hi_IN" w:bidi="hi_IN"/>
        </w:rPr>
        <w:t xml:space="preserve">परमेश्वर ने रिबका से कहा कि "दो </w:t>
      </w:r>
      <w:r>
        <w:rPr>
          <w:b/>
          <w:lang w:val="hi_IN" w:bidi="hi_IN"/>
        </w:rPr>
        <w:t>जातियाँ</w:t>
      </w:r>
      <w:r>
        <w:rPr>
          <w:lang w:val="hi_IN" w:bidi="hi_IN"/>
        </w:rPr>
        <w:t xml:space="preserve"> तेरे गर्भ में हैं, और तेरे भीतर से दो जातियाँ विभाजित होंगी।" देश शब्द एक ऐसे स्थान या क्षेत्र को दर्शाता है जिसे लोगों के एक समूह द्वारा शासन किया जाता है। जाति के लिए उसी शब्द का उपयोग करना सुनिश्चित करें जिसका उपयोग आपने पिछली कहानियों में किया है। आप </w:t>
      </w:r>
      <w:r>
        <w:rPr>
          <w:lang w:val="hi_IN" w:bidi="hi_IN"/>
        </w:rPr>
        <w:t>जाति</w:t>
      </w:r>
      <w:r>
        <w:rPr>
          <w:lang w:val="hi_IN" w:bidi="hi_IN"/>
        </w:rPr>
        <w:t xml:space="preserve"> के बारे में अधिक जानकारी के लिए मुख्य शब्दावली को देख सकते हैं। </w:t>
      </w:r>
      <w:r>
        <w:rPr>
          <w:b/>
          <w:lang w:val="hi_IN" w:bidi="hi_IN"/>
        </w:rPr>
        <w:t>विभाजन</w:t>
      </w:r>
      <w:r>
        <w:rPr>
          <w:lang w:val="hi_IN" w:bidi="hi_IN"/>
        </w:rPr>
        <w:t xml:space="preserve"> के लिए इब्रानी शब्द का अर्थ है अलग करना। इस कहानी में, विचार यह है कि दोनों बच्चे और उनके वंशज अलग-अलग रहेंगे क्योंकि वे शत्रु बन जाएँगे। फिर परमेश्वर ने यह भी कहा, "एक दूसरे से </w:t>
      </w:r>
      <w:r>
        <w:rPr>
          <w:b/>
          <w:lang w:val="hi_IN" w:bidi="hi_IN"/>
        </w:rPr>
        <w:t>मजबूत</w:t>
      </w:r>
      <w:r>
        <w:rPr>
          <w:lang w:val="hi_IN" w:bidi="hi_IN"/>
        </w:rPr>
        <w:t xml:space="preserve"> होगा, और बड़ा छोटे की </w:t>
      </w:r>
      <w:r>
        <w:rPr>
          <w:b/>
          <w:lang w:val="hi_IN" w:bidi="hi_IN"/>
        </w:rPr>
        <w:t>सेवा</w:t>
      </w:r>
      <w:r>
        <w:rPr>
          <w:lang w:val="hi_IN" w:bidi="hi_IN"/>
        </w:rPr>
        <w:t xml:space="preserve"> करेगा।" मजबूत शब्द संख्या और सैन्य शक्ति के मामले में शक्ति को दर्शाता है। इसका अर्थ है कि एक बच्चे के वंशज प्रबल होंगे और दूसरे बच्चे के वंशजों को हराएँगे। सेवा शब्द दास के काम का वर्णन करता है। इसमें विभिन्न प्रकार के काम शामिल हैं। उदाहरण के लिए, दास चरवाहे के रूप में सेवा कर सकते हैं, अपने स्वामी के पशुओं की देखभाल कर सकते हैं। हागार जैसी दासियाँ पत्नी की सहायक के रूप में काम कर सकती हैं। इस कहानी में, इसका अर्थ है कि बड़े बच्चे के वंशज छोटे बच्चे के वंशजों के शासन के अधीन रहेंगे। सेवा के लिए उसी शब्द का उपयोग करना सुनिश्चित करें जिसका उपयोग आपने पिछली कहानियों में किया है।</w:t>
      </w:r>
    </w:p>
    <w:p>
      <w:pPr/>
      <w:r>
        <w:rPr>
          <w:lang w:val="hi_IN" w:bidi="hi_IN"/>
        </w:rPr>
      </w:r>
      <w:r>
        <w:rPr>
          <w:lang w:val="hi_IN" w:bidi="hi_IN"/>
        </w:rPr>
        <w:t xml:space="preserve">इस सन्दर्भ में महत्वपूर्ण कथन यह है कि रिबका के गर्भ में बच्चे </w:t>
      </w:r>
      <w:r>
        <w:rPr>
          <w:b/>
          <w:lang w:val="hi_IN" w:bidi="hi_IN"/>
        </w:rPr>
        <w:t>जुड़वाँ</w:t>
      </w:r>
      <w:r>
        <w:rPr>
          <w:lang w:val="hi_IN" w:bidi="hi_IN"/>
        </w:rPr>
        <w:t xml:space="preserve"> बच्चे हैं। जुड़वाँ दो बच्चों को दर्शाता है जो एक ही समय में पैदा हुए हो। जेठा लाल </w:t>
      </w:r>
      <w:r>
        <w:rPr>
          <w:b/>
          <w:lang w:val="hi_IN" w:bidi="hi_IN"/>
        </w:rPr>
        <w:t>बालों वाले वस्त्र</w:t>
      </w:r>
      <w:r>
        <w:rPr>
          <w:lang w:val="hi_IN" w:bidi="hi_IN"/>
        </w:rPr>
        <w:t xml:space="preserve"> के साथ बाहर आया। बालों वाले वस्त्र का अर्थ था कि बाल उसके पूरे शरीर को ढँके हुए थे। छोटा बच्चा अपने भाई की </w:t>
      </w:r>
      <w:r>
        <w:rPr>
          <w:b/>
          <w:lang w:val="hi_IN" w:bidi="hi_IN"/>
        </w:rPr>
        <w:t>एड़ी</w:t>
      </w:r>
      <w:r>
        <w:rPr>
          <w:lang w:val="hi_IN" w:bidi="hi_IN"/>
        </w:rPr>
        <w:t xml:space="preserve"> पकड़े हुए बाहर आया। एड़ी किसी व्यक्ति के पैर के नीचले हिस्से को दर्शाती है। इसहाक और रिबका ने बड़े का नाम एसाव रखा और छोटे का नाम </w:t>
      </w:r>
      <w:r>
        <w:rPr>
          <w:b/>
          <w:lang w:val="hi_IN" w:bidi="hi_IN"/>
        </w:rPr>
        <w:t>याकूब</w:t>
      </w:r>
      <w:r>
        <w:rPr>
          <w:lang w:val="hi_IN" w:bidi="hi_IN"/>
        </w:rPr>
        <w:t xml:space="preserve"> रखा। इब्रानी में याकूब का नाम एड़ी के लिए इब्रानी शब्द जैसा लगता है।</w:t>
      </w:r>
    </w:p>
    <w:p>
      <w:pPr/>
      <w:r>
        <w:rPr>
          <w:lang w:val="hi_IN" w:bidi="hi_IN"/>
        </w:rPr>
      </w:r>
      <w:r>
        <w:rPr>
          <w:lang w:val="hi_IN" w:bidi="hi_IN"/>
        </w:rPr>
        <w:t xml:space="preserve">एसाव एक शिकारी और </w:t>
      </w:r>
      <w:r>
        <w:rPr>
          <w:b/>
          <w:lang w:val="hi_IN" w:bidi="hi_IN"/>
        </w:rPr>
        <w:t>मैदान का व्यक्ति</w:t>
      </w:r>
      <w:r>
        <w:rPr>
          <w:lang w:val="hi_IN" w:bidi="hi_IN"/>
        </w:rPr>
        <w:t xml:space="preserve"> था। यहाँ, "मैदान का व्यक्ति" का अर्थ है कि एसाव हमेशा मैदान में रहता था, जंगली पशुओं के साथ रहता था ताकि वह भोजन के लिए उनका शिकार कर सके। याकूब भी बड़ा हुआ। लेकिन वह उनके </w:t>
      </w:r>
      <w:r>
        <w:rPr>
          <w:b/>
          <w:lang w:val="hi_IN" w:bidi="hi_IN"/>
        </w:rPr>
        <w:t>तम्बू</w:t>
      </w:r>
      <w:r>
        <w:rPr>
          <w:lang w:val="hi_IN" w:bidi="hi_IN"/>
        </w:rPr>
        <w:t xml:space="preserve"> के भीतर रहना पसंद करता था। तम्बू एक अस्थायी आश्रय था जो बुने हुए कपड़े या पशुओं की खाल से बनाया जाता था। तम्बू के लिए उसी शब्द का उपयोग करना सुनिश्चित करें जिसका उपयोग आपने पिछली कहानियों में किया है। इसहाक एसाव से </w:t>
      </w:r>
      <w:r>
        <w:rPr>
          <w:b/>
          <w:lang w:val="hi_IN" w:bidi="hi_IN"/>
        </w:rPr>
        <w:t>प्रेम</w:t>
      </w:r>
      <w:r>
        <w:rPr>
          <w:lang w:val="hi_IN" w:bidi="hi_IN"/>
        </w:rPr>
        <w:t xml:space="preserve"> करता था क्योंकि वह एसाव के </w:t>
      </w:r>
      <w:r>
        <w:rPr>
          <w:b/>
          <w:lang w:val="hi_IN" w:bidi="hi_IN"/>
        </w:rPr>
        <w:t>शिकार</w:t>
      </w:r>
      <w:r>
        <w:rPr>
          <w:lang w:val="hi_IN" w:bidi="hi_IN"/>
        </w:rPr>
        <w:t xml:space="preserve"> खाने में आनंद लेता था। एसाव का "शिकार" जंगली पशु के माँस को दर्शाता है जिसे एसाव ने मारा और फिर पकाया। और, रिबका याकूब से प्रेम करती थी। प्रेम शब्द किसी व्यक्ति पर अनुग्रह करने के स्वैच्छिक कार्य को दर्शाता है।</w:t>
      </w:r>
    </w:p>
    <w:p>
      <w:pPr/>
      <w:r>
        <w:rPr>
          <w:lang w:val="hi_IN" w:bidi="hi_IN"/>
        </w:rPr>
      </w:r>
      <w:r>
        <w:rPr>
          <w:lang w:val="hi_IN" w:bidi="hi_IN"/>
        </w:rPr>
        <w:t xml:space="preserve">एक दिन, जब याकूब </w:t>
      </w:r>
      <w:r>
        <w:rPr>
          <w:b/>
          <w:lang w:val="hi_IN" w:bidi="hi_IN"/>
        </w:rPr>
        <w:t>दाल</w:t>
      </w:r>
      <w:r>
        <w:rPr>
          <w:lang w:val="hi_IN" w:bidi="hi_IN"/>
        </w:rPr>
        <w:t xml:space="preserve"> बना रहा था, तो एसाव मैदान से लौटा। दाल एक ऐसा भोजन है जिसे उबाला जाता है। इस कहानी में, याकूब लाल दाल बना रहा था। क्योंकि जब एसाव घर आया तो बहुत थका हुआ और भूखा था, इसलिए एसाव ने याकूब से दाल माँगी। क्योंकि एसाव लाल दाल खाना चाहता था जिसे याकूब पका रहा था, और शायद लाल बालों के कारण जो उसके शरीर को ढँके हुए थे, इसलिए लोग उसे </w:t>
      </w:r>
      <w:r>
        <w:rPr>
          <w:b/>
          <w:lang w:val="hi_IN" w:bidi="hi_IN"/>
        </w:rPr>
        <w:t>एदोम</w:t>
      </w:r>
      <w:r>
        <w:rPr>
          <w:lang w:val="hi_IN" w:bidi="hi_IN"/>
        </w:rPr>
        <w:t xml:space="preserve"> भी कहते थे। इब्रानी में, "एदोम" लाल रंग के शब्द जैसा लगता है। लेकिन याकूब ने कहा इससे पहले कि वह उसे दाल दे, एसाव को पहले अपना </w:t>
      </w:r>
      <w:r>
        <w:rPr>
          <w:b/>
          <w:lang w:val="hi_IN" w:bidi="hi_IN"/>
        </w:rPr>
        <w:t>पहिलौठे</w:t>
      </w:r>
      <w:r>
        <w:rPr>
          <w:lang w:val="hi_IN" w:bidi="hi_IN"/>
        </w:rPr>
        <w:t xml:space="preserve"> का अधिकार </w:t>
      </w:r>
      <w:r>
        <w:rPr>
          <w:b/>
          <w:lang w:val="hi_IN" w:bidi="hi_IN"/>
        </w:rPr>
        <w:t>बेचना</w:t>
      </w:r>
      <w:r>
        <w:rPr>
          <w:lang w:val="hi_IN" w:bidi="hi_IN"/>
        </w:rPr>
        <w:t xml:space="preserve"> होगा। "बेचना" वह कार्य है जिसमें किसी मूल्यवान वस्तु को किसी व्यक्ति को किसी दूसरी मूल्यवान वस्तु के बदले दिया जाता है। "पहलौठे" का अधिकार एसाव के बड़े बेटे के रूप में अधिकारों को दर्शाता है। जेठे पुत्र के विशेष अधिकार और विशेषाधिकार थे। वह अक्सर वह सब कुछ विरासत में पाता है जो उसके पिता अपनी मृत्यु के बाद पीछे छोड़ेंगे। याकूब ने एसाव से शपथ खाने या परमेश्वर के सामने वचन देने को कहा कि वह उसे अपना पहिलौठे का अधिकार दे। यदि कोई व्यक्ति अपना वचन पूरा नहीं करता, तो परमेश्वर को उसे दण्ड देने का अधिकार है। अक्सर लोग वचन को बाध्यकारी बनाने के लिए एक समारोह करते थे, या फिर वे केवल एक घोषणा कर देते थे। इसलिए, एसाव ने अपना पहिलौठे का अधिकार याकूब को देने की शपथ खाई। इस कहानी में, यह स्पष्ट नहीं है कि एसाव ने परमेश्वर के सामने कैसे शपथ खाई थी। जो निश्चित है वह यह है कि एसाव और याकूब दोनों के लिए, एसाव ने जो शपथ खाई थी वह बाध्यकारी थी। इस तरह, एसाव अपने पहिलौठे के अधिकार को </w:t>
      </w:r>
      <w:r>
        <w:rPr>
          <w:b/>
          <w:lang w:val="hi_IN" w:bidi="hi_IN"/>
        </w:rPr>
        <w:t>तुच्छ</w:t>
      </w:r>
      <w:r>
        <w:rPr>
          <w:lang w:val="hi_IN" w:bidi="hi_IN"/>
        </w:rPr>
        <w:t xml:space="preserve"> समझा। यहाँ, "तुच्छ समझने" का अर्थ है कि एसाव अपने पहिलौठे के अधिकार को व्यर्थ मानता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26:1–33</w:t>
      </w:r>
      <w:r>
        <w:rPr>
          <w:lang w:val="hi_IN" w:bidi="hi_IN"/>
        </w:rPr>
      </w:r>
    </w:p>
    <w:p>
      <w:pPr>
        <w:pStyle w:val="Heading3"/>
      </w:pPr>
      <w:r>
        <w:rPr>
          <w:lang w:val="hi_IN" w:bidi="hi_IN"/>
        </w:rPr>
        <w:t>सुने और मन में रखें</w:t>
      </w:r>
    </w:p>
    <w:p>
      <w:pPr/>
      <w:r>
        <w:rPr>
          <w:lang w:val="hi_IN" w:bidi="hi_IN"/>
        </w:rPr>
      </w:r>
      <w:r>
        <w:rPr>
          <w:lang w:val="hi_IN" w:bidi="hi_IN"/>
        </w:rPr>
        <w:t>उत्पत्ति 26:1–33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यह भाग इसहाक और उसके परिवार की कहानी को जारी रखता है। इसहाक 60 वर्ष का था जब उसके जुड़वाँ पुत्र एसाव और याकूब का जन्म हुआ था। इस भाग में उनका उल्लेख नहीं किया गया है। क्योंकि उनका उल्लेख नहीं किया गया है, इसलिए हम नहीं जानते कि इस भाग की घटनाएँ कब हुई हैं। यह भाग इसहाक और रिबका के विवाह के कुछ समय बाद, लेकिन जुड़वाँ बच्चों के जन्म से पहले हो सकता था। यह भाग याकूब के जीवन की कहानी को रोकता है और हमें इसहाक के बारे में अतिरिक्त जानकारी देता है।</w:t>
      </w:r>
    </w:p>
    <w:p>
      <w:pPr/>
      <w:r>
        <w:rPr>
          <w:lang w:val="hi_IN" w:bidi="hi_IN"/>
        </w:rPr>
      </w:r>
      <w:r>
        <w:rPr>
          <w:lang w:val="hi_IN" w:bidi="hi_IN"/>
        </w:rPr>
        <w:t>यह भाग इसहाक के जीवन की तीन अलग-अलग घटनाओं को प्रस्तुत करता है जो उसके पिता अब्राहम के जीवन की घटनाओं के समानांतर हैं। अब्राहम के जीवन की तीन घटनाएँ इसहाक के जन्म से पहले हुई थी।</w:t>
      </w:r>
    </w:p>
    <w:p>
      <w:pPr/>
      <w:r>
        <w:rPr>
          <w:lang w:val="hi_IN" w:bidi="hi_IN"/>
        </w:rPr>
      </w:r>
      <w:r>
        <w:rPr>
          <w:lang w:val="hi_IN" w:bidi="hi_IN"/>
        </w:rPr>
        <w:t>पहली घटना एक अकाल है जो अब्राहम के समय में हुआ था। अब्राहम अकाल के दौरान मिस्र गया था। अकाल वह समय होता है जब लोगों और पशुओं के खाने के लिए पर्याप्त भोजन नहीं होता है। यह अकाल गम्भीर था। अब्राहम अकाल के दौरान मिस्र गया था, लेकिन इसहाक ने अपने परिवार को दक्षिण में गरार नाम के शहर में स्थानांतरित कर दिया, जो नेगेव की मरुभूमि के पास है। इस क्षेत्र में पलिश्तियों का एक गोत्र रहता था। इसहाक के जन्म से पहले अब्राहम भी इस शहर में रहता था। उस समय जब अब्राहम वहाँ गया था, उस समय के राजा का नाम अबीमेलेक था। वह राजा मर गया है। जब इसहाक गरार जाता है तो उस समय उसी नाम का एक और राजा है।</w:t>
      </w:r>
    </w:p>
    <w:p>
      <w:pPr/>
      <w:r>
        <w:rPr>
          <w:lang w:val="hi_IN" w:bidi="hi_IN"/>
        </w:rPr>
      </w:r>
      <w:r>
        <w:rPr>
          <w:lang w:val="hi_IN" w:bidi="hi_IN"/>
        </w:rPr>
        <w:t>एक नक्शा दिखाएँ जो गरार सहित पलिश्तियों के कस्बों के स्थान को दर्शाता हो। नक्शे में सभी प्रतिज्ञा की गई भूमि शामिल होनी चाहिए ताकि इसहाक की यात्रा का पता लगाया जा सके।</w:t>
      </w:r>
    </w:p>
    <w:p>
      <w:pPr/>
      <w:r>
        <w:rPr>
          <w:lang w:val="hi_IN" w:bidi="hi_IN"/>
        </w:rPr>
      </w:r>
      <w:r>
        <w:rPr>
          <w:lang w:val="hi_IN" w:bidi="hi_IN"/>
        </w:rPr>
        <w:t>परमेश्वर ने इसहाक से बात की। इस भाग में, परमेश्वर के लिए शब्द यहोवा है। इसहाक मिस्र की राह पर हो सकता है जैसे उसके पिता अब्राहम ने अकाल के दौरान किया था। हालाँकि, परमेश्वर इसहाक से कहते हैं कि वह मिस्र नहीं जाए। परमेश्वर इसहाक से गरार में रहने के लिए कहते हैं। परमेश्वर विशेष रूप से इसहाक से कहते हैं कि वह गरार के देश में एक परदेशी या अजनबी या यात्री के रूप में रहे। परमेश्वर इसहाक से कह रहे हैं कि वह अलग रहे या उस क्षेत्र में रहने वाले लोगों की संस्कृति में न जुड़े। परमेश्वर इसहाक को याद दिलाते हैं कि अब्राहम ने परमेश्वर की आज्ञा मानी थी। इसहाक ने परमेश्वर की आज्ञा मानी और गरार में रहा।</w:t>
      </w:r>
    </w:p>
    <w:p>
      <w:pPr/>
      <w:r>
        <w:rPr>
          <w:lang w:val="hi_IN" w:bidi="hi_IN"/>
        </w:rPr>
      </w:r>
      <w:r>
        <w:rPr>
          <w:lang w:val="hi_IN" w:bidi="hi_IN"/>
        </w:rPr>
        <w:t>रुकें और समूह के रूप में चर्चा करें: क्या आप कभी किसी दूसरे गाँव या देश में गए हैं? आप अपने नए पड़ोसियों के साथ रहने का प्रबंधन कैसे किया था? आपको क्यों लगता है कि परमेश्वर इसहाक को अपने पड़ोसियों से अलग रहने के लिए कह रहे हैं?</w:t>
      </w:r>
    </w:p>
    <w:p>
      <w:pPr/>
      <w:r>
        <w:rPr>
          <w:lang w:val="hi_IN" w:bidi="hi_IN"/>
        </w:rPr>
      </w:r>
      <w:r>
        <w:rPr>
          <w:lang w:val="hi_IN" w:bidi="hi_IN"/>
        </w:rPr>
        <w:t>परमेश्वर इसहाक से उस प्रतिज्ञा को भी दोहराते हैं जो परमेश्वर ने अब्राहम को दी थी। इसका अर्थ है कि परमेश्वर इसहाक के साथ उस वाचा की पुष्टि करते हैं जो परमेश्वर ने अब्राहम के साथ की थी। परमेश्वर इसहाक से कहते हैं कि परमेश्वर इस समझौते को नया कर रहे हैं क्योंकि अब्राहम ने परमेश्वर की हर बात सुनी और उसकी आज्ञा मानी थी। परमेश्वर चाहते हैं कि इसहाक समझ जाए कि वाचा इसहाक के परिवार के लिए भी है।</w:t>
      </w:r>
    </w:p>
    <w:p>
      <w:pPr/>
      <w:r>
        <w:rPr>
          <w:lang w:val="hi_IN" w:bidi="hi_IN"/>
        </w:rPr>
      </w:r>
      <w:r>
        <w:rPr>
          <w:lang w:val="hi_IN" w:bidi="hi_IN"/>
        </w:rPr>
        <w:t>एक समूह के रूप में चर्चा करें: परमेश्वर इसहाक के साथ उस वाचा को क्यों दोहराते हैं जो परमेश्वर ने अब्राहम के साथ बाँधी थी? किसी की मृत्यु के बाद आपका समुदाय महत्वपूर्ण समझौतों के साथ क्या करता है?</w:t>
      </w:r>
    </w:p>
    <w:p>
      <w:pPr/>
      <w:r>
        <w:rPr>
          <w:lang w:val="hi_IN" w:bidi="hi_IN"/>
        </w:rPr>
      </w:r>
      <w:r>
        <w:rPr>
          <w:lang w:val="hi_IN" w:bidi="hi_IN"/>
        </w:rPr>
        <w:t>जब इसहाक गरार गया, तो उसे डर था कि यदि वहाँ के लोग जान लें कि रिबका उसकी पत्नी है, तो वे उसे मार डालेंगे। रिबका सुंदर थी, इसलिए इसहाक ने सभी को बताया कि वह उसकी बहन है। आपको याद आएगा कि अब्राहम ने सारा के साथ भी ऐसा ही किया था जब वे गरार गए थे। फिर एक दिन, राजा ने अपनी खिड़की से बाहर देखा और इसहाक को रिबका को प्यार करते हुए देखा। इसका अर्थ है कि इसहाक रिबका को गले लगा रहा था या वास्तव में उसके प्रति स्नेह दिखा रहा था। यह एक यौन कार्य नहीं था।</w:t>
      </w:r>
    </w:p>
    <w:p>
      <w:pPr/>
      <w:r>
        <w:rPr>
          <w:lang w:val="hi_IN" w:bidi="hi_IN"/>
        </w:rPr>
      </w:r>
      <w:r>
        <w:rPr>
          <w:lang w:val="hi_IN" w:bidi="hi_IN"/>
        </w:rPr>
        <w:t>रुकें और एक समूह के रूप में चर्चा करें: यदि कोई पड़ोसी अपनी पत्नी के बारे में इसहाक की तरह झूठ बोलता, तो आपकी संस्कृति के पुरुषों को कैसा महसूस होगा? इसहाक और रिबका क्या कर रहे थे, उसे वर्णित करने के लिए आप कौन से शिष्ट शब्द या वाक्यांश प्रयोग करेंगे?</w:t>
      </w:r>
    </w:p>
    <w:p>
      <w:pPr/>
      <w:r>
        <w:rPr>
          <w:lang w:val="hi_IN" w:bidi="hi_IN"/>
        </w:rPr>
      </w:r>
      <w:r>
        <w:rPr>
          <w:lang w:val="hi_IN" w:bidi="hi_IN"/>
        </w:rPr>
        <w:t>राजा को एहसास हुआ कि रिबका इसहाक की पत्नी है और वह इसहाक से नाराज़ हो गया। राजा ने कहा कि इसहाक ने लोगों को धोखा दिया है। इसके कारण, यह खतरा था कि स्थानीय लोगों में से किसी ने रिबका के साथ सोने की कोशिश की होगी। यह एक गंभीर पाप होता। इसलिए, राजा ने सभी लोगों से कहा कि कोई भी इसहाक या रिबका को हानि नहीं पहुँचाए।</w:t>
      </w:r>
    </w:p>
    <w:p>
      <w:pPr/>
      <w:r>
        <w:rPr>
          <w:lang w:val="hi_IN" w:bidi="hi_IN"/>
        </w:rPr>
      </w:r>
      <w:r>
        <w:rPr>
          <w:lang w:val="hi_IN" w:bidi="hi_IN"/>
        </w:rPr>
        <w:t>यह भाग इसहाक के जीवन की दूसरी घटना पर जाता है। यह पानी के अधिकारों के बारे में संघर्ष है। अब्राहम का भी गरार के पलिश्तियों के साथ पानी के अधिकारों के बारे में संघर्ष हुआ था। गरार में रहते समय, इसहाक एक फसल लगाता है और बहुत बड़ी कटनी काटता है। इसका अर्थ है कि इसहाक गरार में इतने लम्बे समय तक रहा कि वह भूमि तैयार कर सकता और बीज लगा सकता था। परमेश्वर इसहाक को आशीष देते हैं। इसहाक ने उस तुलना में सौ गुना अधिक फसल काटी जो उसने लगाई थी। वह कई दासों और पशुओं के साथ अधिक समृद्ध होता जाता है। पलिश्ती इसहाक और उसकी सम्पत्ति से जलने लगते हैं।</w:t>
      </w:r>
    </w:p>
    <w:p>
      <w:pPr/>
      <w:r>
        <w:rPr>
          <w:lang w:val="hi_IN" w:bidi="hi_IN"/>
        </w:rPr>
      </w:r>
      <w:r>
        <w:rPr>
          <w:lang w:val="hi_IN" w:bidi="hi_IN"/>
        </w:rPr>
        <w:t>एक समूह के रूप में चर्चा करें: आपके समाज में धन-दौलत को कैसे गिना जाता है? उस समय के बारे में एक कहानी सुनाएँ जब धन के बारे में ईर्ष्या के कारण आपके समुदाय में रिश्ते प्रभावित हुए थे।</w:t>
      </w:r>
    </w:p>
    <w:p>
      <w:pPr/>
      <w:r>
        <w:rPr>
          <w:lang w:val="hi_IN" w:bidi="hi_IN"/>
        </w:rPr>
      </w:r>
      <w:r>
        <w:rPr>
          <w:lang w:val="hi_IN" w:bidi="hi_IN"/>
        </w:rPr>
        <w:t>आप इस गतिविधि को एक समूह के रूप में कर सकते हैं ताकि यह दिखाया जा सके कि 100 गुना कैसा दिखता है। समूह से कहें कि अनाज से भरा हुआ एक चम्मच एक छोटे कटोरे में रख दे। फिर उसी चम्मच का उपयोग करें, 100 चम्मच भर कर एक बाल्टी या बड़े कटोरे में रख दें। आप एक ही दृश्य के लिए मिटटी, पत्थर या लकड़ी का भी उपयोग कर सकते हैं।</w:t>
      </w:r>
    </w:p>
    <w:p>
      <w:pPr/>
      <w:r>
        <w:rPr>
          <w:lang w:val="hi_IN" w:bidi="hi_IN"/>
        </w:rPr>
      </w:r>
      <w:r>
        <w:rPr>
          <w:lang w:val="hi_IN" w:bidi="hi_IN"/>
        </w:rPr>
        <w:t>इसहाक ने कुओं का उपयोग झुण्ड और मवेशियों के लिए पानी के स्रोत के रूप में किया क्योंकि गरार के क्षेत्र में बहुत कम वर्षा होती है। पलिश्तीयों ने उन कुओं को मिट्टी से भर दिया जिनका उपयोग इसहाक के मवेशी करते थे, लेकिन इसहाक को अपने परिवार, दास-दासियों और पशुओं की देखभाल के लिए पानी की आवश्यकता थी।</w:t>
      </w:r>
    </w:p>
    <w:p>
      <w:pPr/>
      <w:r>
        <w:rPr>
          <w:lang w:val="hi_IN" w:bidi="hi_IN"/>
        </w:rPr>
      </w:r>
      <w:r>
        <w:rPr>
          <w:lang w:val="hi_IN" w:bidi="hi_IN"/>
        </w:rPr>
        <w:t>खुदे हुए कुएँ की तस्वीर दिखाएँ- यह प्राचीन कुएँ को दिखाने के लिए चित्र हो सकता है।</w:t>
      </w:r>
    </w:p>
    <w:p>
      <w:pPr/>
      <w:r>
        <w:rPr>
          <w:lang w:val="hi_IN" w:bidi="hi_IN"/>
        </w:rPr>
      </w:r>
      <w:r>
        <w:rPr>
          <w:lang w:val="hi_IN" w:bidi="hi_IN"/>
        </w:rPr>
        <w:t>एक समूह के रूप में चर्चा करें: यदि कोई पानी के स्रोत को छीन लेता या कुओं को नुकसान पहुँचाता है तो आपके लोग क्या करेंगे?</w:t>
      </w:r>
    </w:p>
    <w:p>
      <w:pPr/>
      <w:r>
        <w:rPr>
          <w:lang w:val="hi_IN" w:bidi="hi_IN"/>
        </w:rPr>
      </w:r>
      <w:r>
        <w:rPr>
          <w:lang w:val="hi_IN" w:bidi="hi_IN"/>
        </w:rPr>
        <w:t>राजा ने उस बढ़ते हुए संघर्ष पर ध्यान दिया। राजा ने इसहाक को गरार छोड़ने की आज्ञा दी। ऐसी ही बात अब्राहम के साथ हुई थी। इसहाक जाने के लिए सहमत हुआ। इसहाक शहर से दूर गरार की तराई में चला गया। यह वह क्षेत्र होगा जहाँ बारिश के बाद या यदि रेगिस्तान में कहीं दूर बारिश हुई हो तो नदी में पानी बहता है। बारिश के बाद, भूमि पानी को सोख लेती है। इस जैसे क्षेत्र में एक कुआँ खोदना आसान है। इसहाक ने उन कुओं को ढूँढा जो अब्राहम ने खोदे थे और उन्हें फिर से खोल दिया। इसहाक ने उन कुओं के लिए भी उन्हीं नामों का उपयोग किया जो अब्राहम ने किया था। इसहाक ने गरार की तराई में नए कुएँ खोदे और हर एक को एक नाम दिया। एक कुएँ का नाम एसेक था, जिसका अर्थ है "बहस" और दूसरे कुएँ का नाम सित्ना था, जिसका अर्थ है "शत्रुता।" इसहाक के कुएँ खोदने के बाद, पलिश्तियों ने फिर दावा किया कि यह कुएँ भी उनके हैं। पहला कुँआ मूल्यवान था क्योंकि उसके अन्दर एक सोता था। इसका अर्थ है कि कुएँ में हमेशा पानी बहता रहेगा।</w:t>
      </w:r>
    </w:p>
    <w:p>
      <w:pPr/>
      <w:r>
        <w:rPr>
          <w:lang w:val="hi_IN" w:bidi="hi_IN"/>
        </w:rPr>
      </w:r>
      <w:r>
        <w:rPr>
          <w:lang w:val="hi_IN" w:bidi="hi_IN"/>
        </w:rPr>
        <w:t>रुकें और समूह के रूप में चर्चा करें: आपको क्या लगता है कि इसहाक ने कुओं का नाम क्यों रखा है? आप सार्वजनिक पानी के स्रोतों की पहचान कैसे करेंगे?</w:t>
      </w:r>
    </w:p>
    <w:p>
      <w:pPr/>
      <w:r>
        <w:rPr>
          <w:lang w:val="hi_IN" w:bidi="hi_IN"/>
        </w:rPr>
      </w:r>
      <w:r>
        <w:rPr>
          <w:lang w:val="hi_IN" w:bidi="hi_IN"/>
        </w:rPr>
        <w:t>जब इसहाक गरार की तराई में गया, तो उसने वहाँ अपने तम्बू खड़े किए। हम नहीं जानते कि जब वह शहर में था तो वह कहाँ रहता था। तम्बू आमतौर पर बकरी के बालों या अन्य पशुओं के बालों से बना होता था। तम्बू में रहने से इसहाक के लिए अपने परिवार को एक स्थान से दूसरे स्थान पर ले जाना आसान था। इसहाक गरार की तराई में एक जगह से दूसरे जगह गया। अन्त में उसने एक कुआँ खोदा जिस पर कोई विवाद या दावा नहीं कर रहा था।</w:t>
      </w:r>
    </w:p>
    <w:p>
      <w:pPr/>
      <w:r>
        <w:rPr>
          <w:lang w:val="hi_IN" w:bidi="hi_IN"/>
        </w:rPr>
      </w:r>
      <w:r>
        <w:rPr>
          <w:lang w:val="hi_IN" w:bidi="hi_IN"/>
        </w:rPr>
        <w:t>तम्बू का एक चित्र दिखाएँ।</w:t>
      </w:r>
    </w:p>
    <w:p>
      <w:pPr/>
      <w:r>
        <w:rPr>
          <w:lang w:val="hi_IN" w:bidi="hi_IN"/>
        </w:rPr>
      </w:r>
      <w:r>
        <w:rPr>
          <w:lang w:val="hi_IN" w:bidi="hi_IN"/>
        </w:rPr>
        <w:t>एक समूह के रूप में चर्चा करें: इसहाक पलिश्तियों के साथ कुओं के बारे में नहीं लड़ा था। आपके क्षेत्र के लोग पानी की समस्याओं का समाधान कैसे करते हैं?</w:t>
      </w:r>
    </w:p>
    <w:p>
      <w:pPr/>
      <w:r>
        <w:rPr>
          <w:lang w:val="hi_IN" w:bidi="hi_IN"/>
        </w:rPr>
      </w:r>
      <w:r>
        <w:rPr>
          <w:lang w:val="hi_IN" w:bidi="hi_IN"/>
        </w:rPr>
        <w:t>इसहाक ने उस कुएँ का नाम रहोबोत रखा जिसका अर्थ है बहुत स्थान। अन्त में इसहाक दक्षिणी इस्राएल के एक शहर बेर्शेबा में गया जो नेगेव की मरुभूमि के पास है। बेर्शेबा भी एक ऐसा शहर है जहाँ अब्राहम रहता था। जिस रात इसहाक वहाँ पहुँचा, उस रात परमेश्वर ने उससे बात की। परमेश्वर उन प्रतिज्ञाओं को दोहराते हैं जो परमेश्वर ने पहले ही अब्राहम और इसहाक से की है। यह एक नई प्रतिज्ञा नहीं है। परमेश्वर ने कहा, "मैं तेरे पिता अब्राहम का परमेश्वर हूँ। मत डर।" परमेश्वर ने कहा कि वह "परमेश्वर" या सृष्टिकर्ता परमेश्वर है जिसने अब्राहम के साथ वाचा की थी ताकि वह उसे आशीष दे और उसके वंशजों को एक बड़ी जाति बना सके। परमेश्वर यहाँ अपने नाम यहोवा का उपयोग नहीं करते हैं। इसहाक इस प्रतिज्ञा को फिर से सुनता है और परमेश्वर की आराधना के लिए एक वेदी बनाता है। इसहाक बेर्शेबा में रहा। उसके दासों ने एक और कुआँ खोदा।</w:t>
      </w:r>
    </w:p>
    <w:p>
      <w:pPr/>
      <w:r>
        <w:rPr>
          <w:lang w:val="hi_IN" w:bidi="hi_IN"/>
        </w:rPr>
      </w:r>
      <w:r>
        <w:rPr>
          <w:lang w:val="hi_IN" w:bidi="hi_IN"/>
        </w:rPr>
        <w:t>वेदी की एक तस्वीर दिखाएँ।</w:t>
      </w:r>
    </w:p>
    <w:p>
      <w:pPr/>
      <w:r>
        <w:rPr>
          <w:lang w:val="hi_IN" w:bidi="hi_IN"/>
        </w:rPr>
      </w:r>
      <w:r>
        <w:rPr>
          <w:lang w:val="hi_IN" w:bidi="hi_IN"/>
        </w:rPr>
        <w:t>रुकें और एक समूह के रूप में चर्चा करें: आपको क्या लगता है कि परमेश्वर प्रतिज्ञाओं को इतनी बार क्यों दोहराते हैं? यह दोहराना महत्वपूर्ण क्यों है? इसहाक ने वादे के प्रत्युत्तर में वेदी पर पशु होमबलि करके परमेश्वर की उपासना की। आपके लोग परमेश्वर की प्रतिज्ञा पर कैसी प्रतिक्रिया देते है?</w:t>
      </w:r>
    </w:p>
    <w:p>
      <w:pPr/>
      <w:r>
        <w:rPr>
          <w:lang w:val="hi_IN" w:bidi="hi_IN"/>
        </w:rPr>
      </w:r>
      <w:r>
        <w:rPr>
          <w:lang w:val="hi_IN" w:bidi="hi_IN"/>
        </w:rPr>
        <w:t>जब इसहाक बेर्शेबा में है, तो तीसरी घटना होती है। राजा अबीमेलेक गरार से इसहाक को देखने आता है। यह उस बात के साथ भी समानांतर है, जो अब्राहम के साथ हुआ था। पहला राजा अबीमेलेक बेर्शेबा में अब्राहम के साथ सन्धि करने आया था। इस भाग में, राजा अपने सलाहकार और सेना के सेनापति को अपने साथ लाता है। सलाहकार और सेनापति के वही नाम हैं जो पहले राजा अबीमेलेक के साथ आए सेनापति और सलाहकार के थे। हालाँकि, ये एक ही पुरुष नहीं हैं। राजा इसहाक के साथ वाचा या सन्धि करना चाहता है। राजा अबीमेलेक माँग नहीं कर रहा है। राजा इसहाक और पलिश्तियों के बीच कोई परेशानी नहीं चाहता है। राजा कहता है, "हमने देखा है कि प्रभु या यहोवा तेरे साथ है।"</w:t>
      </w:r>
    </w:p>
    <w:p>
      <w:pPr/>
      <w:r>
        <w:rPr>
          <w:lang w:val="hi_IN" w:bidi="hi_IN"/>
        </w:rPr>
      </w:r>
      <w:r>
        <w:rPr>
          <w:lang w:val="hi_IN" w:bidi="hi_IN"/>
        </w:rPr>
        <w:t>रुकें और चर्चा करें: आपकी संस्कृति में, लोग कैसे जानते हैं कि परमेश्वर किसी के साथ है?</w:t>
      </w:r>
    </w:p>
    <w:p>
      <w:pPr/>
      <w:r>
        <w:rPr>
          <w:lang w:val="hi_IN" w:bidi="hi_IN"/>
        </w:rPr>
      </w:r>
      <w:r>
        <w:rPr>
          <w:lang w:val="hi_IN" w:bidi="hi_IN"/>
        </w:rPr>
        <w:t>पहले इसहाक राजा के प्रति शत्रुता के साथ प्रतिक्रिया देता है। राजा इसहाक को याद दिलाता है कि जब वह गरार में था तो उन्होंने उसके साथ कितना अच्छा व्यवहार किया। राजा की बात सुनने के बाद, इसहाक शांति की सन्धि के लिए सहमत होता है और उस सन्धि का उत्सव मनाने के लिए एक विशेष दावत की तैयारी करता है। फिर अगले दिन राजा और इसहाक सन्धि या वाचा को निभाने की गम्भीर प्रतिज्ञा करते हैं। दावत और गम्भीर प्रतिज्ञा दोनों सांस्कृतिक घटनाएँ हैं जो दिखाती हैं कि एक सन्धि महत्वपूर्ण और आधिकारिक है।</w:t>
      </w:r>
    </w:p>
    <w:p>
      <w:pPr/>
      <w:r>
        <w:rPr>
          <w:lang w:val="hi_IN" w:bidi="hi_IN"/>
        </w:rPr>
      </w:r>
      <w:r>
        <w:rPr>
          <w:lang w:val="hi_IN" w:bidi="hi_IN"/>
        </w:rPr>
        <w:t>रुकें और चर्चा करें: आपके लोग संधि को अधिकारिक बनाने के लिए क्या करते हैं?</w:t>
      </w:r>
    </w:p>
    <w:p>
      <w:pPr/>
      <w:r>
        <w:rPr>
          <w:lang w:val="hi_IN" w:bidi="hi_IN"/>
        </w:rPr>
      </w:r>
      <w:r>
        <w:rPr>
          <w:lang w:val="hi_IN" w:bidi="hi_IN"/>
        </w:rPr>
        <w:t>इसहाक के दासों ने बेर्शेबा में एक नया कुआँ खोदा और पानी पाकर उत्साहित थे। इसहाक ने कुएँ का नाम शीबा रखा जिसका अर्थ है "गम्भीर प्रतिज्ञा" क्योंकि उसने गरार के राजा अबीमेलेक के साथ सन्धि की थी। बेर्शेबा का शहर कुएँ के आसपास फैलने लगा। बेर्शेबा नाम का अर्थ है "गम्भीर प्रतिज्ञा का कुआँ।"</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6 दृश्य हैं।</w:t>
      </w:r>
    </w:p>
    <w:p>
      <w:pPr/>
      <w:r>
        <w:rPr>
          <w:lang w:val="hi_IN" w:bidi="hi_IN"/>
        </w:rPr>
      </w:r>
      <w:r>
        <w:rPr>
          <w:b/>
          <w:lang w:val="hi_IN" w:bidi="hi_IN"/>
        </w:rPr>
        <w:t>पहला दृश्य:</w:t>
      </w:r>
      <w:r>
        <w:rPr>
          <w:lang w:val="hi_IN" w:bidi="hi_IN"/>
        </w:rPr>
        <w:t xml:space="preserve"> अकाल के दौरान, इसहाक गरार जाता है। परमेश्वर उस वाचा को दोहराता है जो परमेश्वर ने अब्राहम के साथ की थी।</w:t>
      </w:r>
    </w:p>
    <w:p>
      <w:pPr/>
      <w:r>
        <w:rPr>
          <w:lang w:val="hi_IN" w:bidi="hi_IN"/>
        </w:rPr>
      </w:r>
      <w:r>
        <w:rPr>
          <w:b/>
          <w:lang w:val="hi_IN" w:bidi="hi_IN"/>
        </w:rPr>
        <w:t>दूसरा दृश्य:</w:t>
      </w:r>
      <w:r>
        <w:rPr>
          <w:lang w:val="hi_IN" w:bidi="hi_IN"/>
        </w:rPr>
        <w:t xml:space="preserve"> क्योंकि इसहाक पलिश्तियों से डरता है, इसलिए वह कहता है कि रिबका उसकी बहन है। राजा को झूठ का पता चलता है।</w:t>
      </w:r>
    </w:p>
    <w:p>
      <w:pPr/>
      <w:r>
        <w:rPr>
          <w:lang w:val="hi_IN" w:bidi="hi_IN"/>
        </w:rPr>
      </w:r>
      <w:r>
        <w:rPr>
          <w:b/>
          <w:lang w:val="hi_IN" w:bidi="hi_IN"/>
        </w:rPr>
        <w:t>तीसरा दृश्य:</w:t>
      </w:r>
      <w:r>
        <w:rPr>
          <w:lang w:val="hi_IN" w:bidi="hi_IN"/>
        </w:rPr>
        <w:t xml:space="preserve"> इसहाक इतना अमीर और शक्तिशाली होता है कि राजा उससे गरार छोड़ने के लिए कहता है।</w:t>
      </w:r>
    </w:p>
    <w:p>
      <w:pPr/>
      <w:r>
        <w:rPr>
          <w:lang w:val="hi_IN" w:bidi="hi_IN"/>
        </w:rPr>
      </w:r>
      <w:r>
        <w:rPr>
          <w:b/>
          <w:lang w:val="hi_IN" w:bidi="hi_IN"/>
        </w:rPr>
        <w:t>चौथा दृश्य:</w:t>
      </w:r>
      <w:r>
        <w:rPr>
          <w:lang w:val="hi_IN" w:bidi="hi_IN"/>
        </w:rPr>
        <w:t xml:space="preserve"> इसहाक के दासों और पलिश्तियों के बीच पानी को लेकर झगड़ा होता है।</w:t>
      </w:r>
    </w:p>
    <w:p>
      <w:pPr/>
      <w:r>
        <w:rPr>
          <w:lang w:val="hi_IN" w:bidi="hi_IN"/>
        </w:rPr>
      </w:r>
      <w:r>
        <w:rPr>
          <w:b/>
          <w:lang w:val="hi_IN" w:bidi="hi_IN"/>
        </w:rPr>
        <w:t>पाँचवाँ दृश्य:</w:t>
      </w:r>
      <w:r>
        <w:rPr>
          <w:lang w:val="hi_IN" w:bidi="hi_IN"/>
        </w:rPr>
        <w:t xml:space="preserve"> इसहाक बेर्शेबा जाता है जहाँ परमेश्वर फिर से अब्राहम से की गई प्रतिज्ञाओं को दोहराता है।</w:t>
      </w:r>
    </w:p>
    <w:p>
      <w:pPr/>
      <w:r>
        <w:rPr>
          <w:lang w:val="hi_IN" w:bidi="hi_IN"/>
        </w:rPr>
      </w:r>
      <w:r>
        <w:rPr>
          <w:b/>
          <w:lang w:val="hi_IN" w:bidi="hi_IN"/>
        </w:rPr>
        <w:t>छठा दृश्य:</w:t>
      </w:r>
      <w:r>
        <w:rPr>
          <w:lang w:val="hi_IN" w:bidi="hi_IN"/>
        </w:rPr>
        <w:t xml:space="preserve"> गरार का राजा इसहाक के पास आता है और सन्धि का अनुरोध करता है। सन्धि के समारोह के बाद, इसहाक के लोगों ने बेर्शेबा में एक नया कुआँ खोदा।</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राजा अबीमेलेक</w:t>
      </w:r>
    </w:p>
    <w:p>
      <w:pPr>
        <w:pStyle w:val="ListBullet"/>
        <w:spacing w:line="240" w:lineRule="auto"/>
        <w:ind w:left="720"/>
      </w:pPr>
      <w:r>
        <w:rPr>
          <w:lang w:val="hi_IN" w:bidi="hi_IN"/>
        </w:rPr>
      </w:r>
      <w:r>
        <w:rPr>
          <w:lang w:val="hi_IN" w:bidi="hi_IN"/>
        </w:rPr>
        <w:t>इसहाक के दास</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राजा का सलाहकार</w:t>
      </w:r>
    </w:p>
    <w:p>
      <w:pPr>
        <w:pStyle w:val="ListBullet"/>
        <w:spacing w:line="240" w:lineRule="auto"/>
        <w:ind w:left="720"/>
      </w:pPr>
      <w:r>
        <w:rPr>
          <w:lang w:val="hi_IN" w:bidi="hi_IN"/>
        </w:rPr>
      </w:r>
      <w:r>
        <w:rPr>
          <w:lang w:val="hi_IN" w:bidi="hi_IN"/>
        </w:rPr>
        <w:t>राजा की सेना का सेनापति</w:t>
      </w:r>
    </w:p>
    <w:p>
      <w:pPr>
        <w:pStyle w:val="ListBullet"/>
        <w:spacing w:line="240" w:lineRule="auto"/>
        <w:ind w:left="720"/>
      </w:pPr>
      <w:r>
        <w:rPr>
          <w:lang w:val="hi_IN" w:bidi="hi_IN"/>
        </w:rPr>
      </w:r>
      <w:r>
        <w:rPr>
          <w:lang w:val="hi_IN" w:bidi="hi_IN"/>
        </w:rPr>
        <w:t>अब्राहम का कई बार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देश में एक गंभीर अकाल शुरू होता है। इसहाक गरार जाता है जो देश के दक्षिणी क्षेत्र में पलिश्तियों का एक शहर है। यह याद रखना महत्वपूर्ण है कि ऐसा लगता है कि इसहाक मिस्र के रास्ते पर है जैसे उसका पिता अब्राहम अकाल के दौरान मिस्र गया था। हालाँकि, जब वह गरार में है, तो परमेश्वर इसहाक पर प्रकट होता है और उसे मिस्र नहीं जाने के लिए कहता है। परमेश्वर ने इसहाक से कहा कि वह गरार में रहे, लेकिन लोगों के बीच एक परदेशी या विदेशी या अजनबी के रूप में रहे। फिर परमेश्वर उन्हीं प्रतिज्ञाओं को दोहराते हैं जो परमेश्वर ने अब्राहम से की थी। परमेश्वर इसहाक से कहते हैं कि प्रतिज्ञाएँ इसहाक के लिए भी हैं क्योंकि अब्राहम ने परमेश्वर की बात सुनी और वह सब कुछ माना जो परमेश्वर ने उसे करने के लिए कहा था। इसहाक गरार में रहा।</w:t>
      </w:r>
    </w:p>
    <w:p>
      <w:pPr/>
      <w:r>
        <w:rPr>
          <w:lang w:val="hi_IN" w:bidi="hi_IN"/>
        </w:rPr>
      </w:r>
      <w:r>
        <w:rPr>
          <w:lang w:val="hi_IN" w:bidi="hi_IN"/>
        </w:rPr>
        <w:t>जो प्रतिज्ञा परमेश्वर ने इसहाक से की है उसके कई भाग हैं।</w:t>
      </w:r>
    </w:p>
    <w:p>
      <w:pPr>
        <w:pStyle w:val="ListBullet"/>
        <w:spacing w:line="240" w:lineRule="auto"/>
        <w:ind w:left="720"/>
      </w:pPr>
      <w:r>
        <w:rPr>
          <w:lang w:val="hi_IN" w:bidi="hi_IN"/>
        </w:rPr>
      </w:r>
      <w:r>
        <w:rPr>
          <w:lang w:val="hi_IN" w:bidi="hi_IN"/>
        </w:rPr>
        <w:t>इसहाक को गरार में एक अजनबी या विदेशी के रूप में रहना है।</w:t>
      </w:r>
    </w:p>
    <w:p>
      <w:pPr>
        <w:pStyle w:val="ListBullet"/>
        <w:spacing w:line="240" w:lineRule="auto"/>
        <w:ind w:left="720"/>
      </w:pPr>
      <w:r>
        <w:rPr>
          <w:lang w:val="hi_IN" w:bidi="hi_IN"/>
        </w:rPr>
      </w:r>
      <w:r>
        <w:rPr>
          <w:lang w:val="hi_IN" w:bidi="hi_IN"/>
        </w:rPr>
        <w:t>मैं तेरे साथ रहूँगा और तुझे आशीष दूँगा।</w:t>
      </w:r>
    </w:p>
    <w:p>
      <w:pPr>
        <w:pStyle w:val="ListBullet"/>
        <w:spacing w:line="240" w:lineRule="auto"/>
        <w:ind w:left="720"/>
      </w:pPr>
      <w:r>
        <w:rPr>
          <w:lang w:val="hi_IN" w:bidi="hi_IN"/>
        </w:rPr>
      </w:r>
      <w:r>
        <w:rPr>
          <w:lang w:val="hi_IN" w:bidi="hi_IN"/>
        </w:rPr>
        <w:t>मैं ये सभी भूमि तुझे और तेरे वंशजों को दूँगा जैसे मैंने अब्राहम से प्रतिज्ञा की थी।</w:t>
      </w:r>
    </w:p>
    <w:p>
      <w:pPr>
        <w:pStyle w:val="ListBullet"/>
        <w:spacing w:line="240" w:lineRule="auto"/>
        <w:ind w:left="720"/>
      </w:pPr>
      <w:r>
        <w:rPr>
          <w:lang w:val="hi_IN" w:bidi="hi_IN"/>
        </w:rPr>
      </w:r>
      <w:r>
        <w:rPr>
          <w:lang w:val="hi_IN" w:bidi="hi_IN"/>
        </w:rPr>
        <w:t>मैं तेरे वंशजों को तारे के समान बनाऊँगा और मैं उन्हें ये भूमि दूँगा।</w:t>
      </w:r>
    </w:p>
    <w:p>
      <w:pPr>
        <w:pStyle w:val="ListBullet"/>
        <w:spacing w:line="240" w:lineRule="auto"/>
        <w:ind w:left="720"/>
      </w:pPr>
      <w:r>
        <w:rPr>
          <w:lang w:val="hi_IN" w:bidi="hi_IN"/>
        </w:rPr>
      </w:r>
      <w:r>
        <w:rPr>
          <w:lang w:val="hi_IN" w:bidi="hi_IN"/>
        </w:rPr>
        <w:t>तेरे वंशजों के द्वारा, सभी जातियाँ या पृथ्वी के लोग आशीष पाएँगे।</w:t>
      </w:r>
    </w:p>
    <w:p>
      <w:pPr>
        <w:pStyle w:val="ListBullet"/>
        <w:spacing w:line="240" w:lineRule="auto"/>
        <w:ind w:left="720"/>
      </w:pPr>
      <w:r>
        <w:rPr>
          <w:lang w:val="hi_IN" w:bidi="hi_IN"/>
        </w:rPr>
      </w:r>
      <w:r>
        <w:rPr>
          <w:lang w:val="hi_IN" w:bidi="hi_IN"/>
        </w:rPr>
        <w:t>मैं यह करूँगा क्योंकि अब्राहम ने मेरी बात सुनी और मेरी आज्ञा मानी।</w:t>
      </w:r>
    </w:p>
    <w:p>
      <w:pPr/>
      <w:r>
        <w:rPr>
          <w:lang w:val="hi_IN" w:bidi="hi_IN"/>
        </w:rPr>
      </w:r>
      <w:r>
        <w:rPr>
          <w:lang w:val="hi_IN" w:bidi="hi_IN"/>
        </w:rPr>
        <w:t>दूसरे दृश्य में, इसहाक रिबका के बारे में झूठ कहता है क्योंकि उसे डर था कि लोग उसे मार डालेंगे क्योंकि रिबका बहुत सुंदर थी। यह धोखा कुछ समय तक चला। फिर राजा अबीमेलेक ने खिड़की से बाहर देखा और इसहाक को रिबका को प्यार करते हुए देखा। राजा इसहाक से नाराज़ था। राजा ने इसहाक को राजा के सामने आने के लिए कहा। यह याद रखना महत्वपूर्ण है कि राजा अबीमेलेक नाराज़ था। उसने अपना क्रोध दिखाने के लिए एक प्रश्न पूछा, "तूने हमारे साथ यह क्यों किया?" अबीमेलेक नहीं चाहता था कि उसके लोग रिबका के साथ सोएँ और बड़ा पाप करें। फिर राजा अबीमेलेक ने एक आदेश जारी किया कि कोई भी इसहाक या रिबका को हानि नहीं पहुँचाएगा।</w:t>
      </w:r>
    </w:p>
    <w:p>
      <w:pPr/>
      <w:r>
        <w:rPr>
          <w:lang w:val="hi_IN" w:bidi="hi_IN"/>
        </w:rPr>
      </w:r>
      <w:r>
        <w:rPr>
          <w:lang w:val="hi_IN" w:bidi="hi_IN"/>
        </w:rPr>
        <w:t>तीसरे दृश्य में, इसहाक गरार में रहते हुए फसल लगाता है। परमेश्वर ने इसहाक को आशीष दी। इसहाक के भेड़, बकरी और गायों के झुण्ड लगातार बढ़ते गए। पलिश्ती जलने लगे और उन्होंने कुओं को मिट्टी से भर दिया। पलिश्तियों और इसहाक के बीच ईर्ष्या और समस्याएँ तब तक बढ़ती गई जब तक राजा ने इसहाक को जाने के लिए नहीं कहा।</w:t>
      </w:r>
    </w:p>
    <w:p>
      <w:pPr/>
      <w:r>
        <w:rPr>
          <w:lang w:val="hi_IN" w:bidi="hi_IN"/>
        </w:rPr>
      </w:r>
      <w:r>
        <w:rPr>
          <w:lang w:val="hi_IN" w:bidi="hi_IN"/>
        </w:rPr>
        <w:t>चौथे दृश्य में, इसहाक शहर के पास एक तराई में जाता है। इसहाक ने अपने पिता अब्राहम के कुछ कुओं को फिर से खोला। इसहाक ने कुओं को वही नाम दिए जो अब्राहम ने उन्हें दिए थे। इसहाक के दासों ने एक नया कुआँ खोदा और एक सोता पाया जिसका अर्थ है कि पानी लगातार बहता रहेगा। पलिश्तियों ने दावा किया कि यह कुआँ उनका है। इसहाक ने इस कुएँ का नाम एसेक रखा जिसका अर्थ है "बहस।" इसहाक के दासों ने एक और कुआँ खोदा और फिर पलिश्तियों ने उस पर भी दावा किया। इसहाक ने इस दूसरे कुएँ का नाम सित्ना रखा जिसका अर्थ है "शत्रुता।" इसहाक दूसरे स्थान पर चला गया और फिर से एक कुआँ खोदा। इस बार कुएँ पर कोई विवाद नहीं था। इसहाक ने इसका नाम रहोबोत रखा जिसका अर्थ है "खुला स्थान।"</w:t>
      </w:r>
    </w:p>
    <w:p>
      <w:pPr/>
      <w:r>
        <w:rPr>
          <w:lang w:val="hi_IN" w:bidi="hi_IN"/>
        </w:rPr>
      </w:r>
      <w:r>
        <w:rPr>
          <w:lang w:val="hi_IN" w:bidi="hi_IN"/>
        </w:rPr>
        <w:t>पाँचवें दृश्य में, इसहाक बेर्शेबा जाता है। यह इस्राएल के दक्षिण में एक शहर है और रेगिस्तान के पास है। अब्राहम बेर्शेबा में रहता था। परमेश्वर बेर्शेबा में फिर से इसहाक पर प्रकट हुआ और उन प्रतिज्ञाओं को दोहराया जो उसने अब्राहम से की थी। प्रतिज्ञाओं को सुनने के बाद, इसहाक ने एक वेदी बनाई और शायद वेदी पर एक पशु की होमबलि चढ़ाकर परमेश्वर की आराधना की। इसहाक बेर्शेबा में रहा और उसके दासों ने एक और कुआँ खोदा।</w:t>
      </w:r>
    </w:p>
    <w:p>
      <w:pPr/>
      <w:r>
        <w:rPr>
          <w:lang w:val="hi_IN" w:bidi="hi_IN"/>
        </w:rPr>
      </w:r>
      <w:r>
        <w:rPr>
          <w:lang w:val="hi_IN" w:bidi="hi_IN"/>
        </w:rPr>
        <w:t>छठे दृश्य में, राजा अबीमेलेक इसहाक से मिलने के लिए बेर्शेबा आता है। राजा अपने सेना के सेनापति और सलाहकार को अपने साथ लाता है। यह याद रखना महत्वपूर्ण है कि वे इसहाक के साथ सन्धि करना चाहते हैं क्योंकि उन्हें एहसास हुआ कि वह उनसे अधिक शक्तिशाली है। पहले इसहाक शत्रुता के साथ प्रतिक्रिया करता है। फिर इसहाक उनकी बात सुनता है और सन्धि से सहमत होता है। इसहाक सन्धि का उत्सव मनाने के लिए एक भोज की तैयारी करता है। वे सभी गम्भीर रूप से सन्धि को निभाने का वचन देते हैं। राजा और उसके सलाहकार चले गए और इसहाक को शांति में रहने दिया। उसी दिन, इसहाक के दासों ने एक नया कुआँ खोदा और इसहाक ने उसका नाम शीबा रखा जिसका अर्थ है "शपथ।" इससे बेर्शेबा नाम का अर्थ निकला जिसका मतलब है गम्भीर प्रतिज्ञा का कुआँ।</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6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राजा अबीमेलेक</w:t>
      </w:r>
    </w:p>
    <w:p>
      <w:pPr>
        <w:pStyle w:val="ListBullet"/>
        <w:spacing w:line="240" w:lineRule="auto"/>
        <w:ind w:left="720"/>
      </w:pPr>
      <w:r>
        <w:rPr>
          <w:lang w:val="hi_IN" w:bidi="hi_IN"/>
        </w:rPr>
      </w:r>
      <w:r>
        <w:rPr>
          <w:lang w:val="hi_IN" w:bidi="hi_IN"/>
        </w:rPr>
        <w:t>इसहाक के दास</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राजा का सलाहकार</w:t>
      </w:r>
    </w:p>
    <w:p>
      <w:pPr>
        <w:pStyle w:val="ListBullet"/>
        <w:spacing w:line="240" w:lineRule="auto"/>
        <w:ind w:left="720"/>
      </w:pPr>
      <w:r>
        <w:rPr>
          <w:lang w:val="hi_IN" w:bidi="hi_IN"/>
        </w:rPr>
      </w:r>
      <w:r>
        <w:rPr>
          <w:lang w:val="hi_IN" w:bidi="hi_IN"/>
        </w:rPr>
        <w:t>राजा की सेना का सेनापति</w:t>
      </w:r>
    </w:p>
    <w:p>
      <w:pPr>
        <w:pStyle w:val="ListBullet"/>
        <w:spacing w:line="240" w:lineRule="auto"/>
        <w:ind w:left="720"/>
      </w:pPr>
      <w:r>
        <w:rPr>
          <w:lang w:val="hi_IN" w:bidi="hi_IN"/>
        </w:rPr>
      </w:r>
      <w:r>
        <w:rPr>
          <w:lang w:val="hi_IN" w:bidi="hi_IN"/>
        </w:rPr>
        <w:t>अब्राहम का कई बार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 आप सुनेंगे "अभिनय रोक दें" और उसके बाद कुछ प्रश्न पूछे जाएँगे तथा सुझाव दिए जाएँगे जिन्हें आप उत्तर के रूप में सुनेंगे। इसके बाद आपसे अभिनय को फिर से शुरू करने के लिए कहा जाएगा।</w:t>
      </w:r>
    </w:p>
    <w:p>
      <w:pPr/>
      <w:r>
        <w:rPr>
          <w:lang w:val="hi_IN" w:bidi="hi_IN"/>
        </w:rPr>
      </w:r>
      <w:r>
        <w:rPr>
          <w:lang w:val="hi_IN" w:bidi="hi_IN"/>
        </w:rPr>
        <w:t>पहले दृश्य में, एक भयंकर अकाल होता है। इसहाक अपने परिवार को गरार शहर में ले जाता है। परमेश्वर इसहाक पर प्रकट हुआ और इसहाक से गरार में एक विदेशी के रूप में रहने के लिए कहा। फिर परमेश्वर उन्हीं प्रतिज्ञाओं को दोहराता है जो परमेश्वर ने अब्राहम से की थी।</w:t>
      </w:r>
    </w:p>
    <w:p>
      <w:pPr/>
      <w:r>
        <w:rPr>
          <w:lang w:val="hi_IN" w:bidi="hi_IN"/>
        </w:rPr>
      </w:r>
      <w:r>
        <w:rPr>
          <w:lang w:val="hi_IN" w:bidi="hi_IN"/>
        </w:rPr>
        <w:t>अभिनय को रोकें: परमेश्वर से पूछें, "आप क्यों चाहते हैं कि इसहाक गरार में एक परदेशी के रूप में रहे?" आप सुन सकते हैं, "मैं नहीं चाहता कि इसहाक स्थानीय रिवाजों को अपनाए और उनके देवताओं की उपासना करना शुरू कर दे।" इसहाक से पूछें, "तेरे लिए इसका क्या अर्थ है कि तुझे परदेशी के रूप में रहना है?" आप यह सुन सकते हैं, "इसका अर्थ है कि मुझे पलिश्तियों से अलग रहना है।" या, "इसका अर्थ है कि मुझे उनका खाना नहीं खाना चाहिए या उनके देवताओं की उपासना नहीं करनी चाहिए।" इसहाक से पूछें, "जब आप परमेश्वर को उन्हीं प्रतिज्ञाओं को दोहराते हुए सुनते हैं जो तेरे पिता अब्राहम से की गई थी तो आपको कैसा महसूस होता है ?" आप सुन सकते हैं, "मुझे यह जानकर खुशी होती है कि ये प्रतिज्ञाएँ मेरे लिए भी हैं।" या, "मैं परमेश्वर के साथ रिश्ता रखने में विनम्रता महसूस करता हूँ।" या, "मेरे पिता अब्राहम ने परमेश्वर की आज्ञा मानी। मुझे आशा है कि मैं भी परमेश्वर की आज्ञा मान सकता हूँ।" अभिनय को फिर से शुरू करें।</w:t>
      </w:r>
    </w:p>
    <w:p>
      <w:pPr/>
      <w:r>
        <w:rPr>
          <w:lang w:val="hi_IN" w:bidi="hi_IN"/>
        </w:rPr>
      </w:r>
      <w:r>
        <w:rPr>
          <w:lang w:val="hi_IN" w:bidi="hi_IN"/>
        </w:rPr>
        <w:t>दूसरे दृश्य में, इसहाक पलिश्तियों से डरता है। इसहाक अपनी पत्नी रिबका के बारे में झूठ कहता है और कहता है कि रिबका उसकी बहन है। राजा को पता चलता है कि इसहाक और रिबका विवाहित हैं। राजा वास्तव में इसहाक से नाराज़ है।</w:t>
      </w:r>
    </w:p>
    <w:p>
      <w:pPr/>
      <w:r>
        <w:rPr>
          <w:lang w:val="hi_IN" w:bidi="hi_IN"/>
        </w:rPr>
      </w:r>
      <w:r>
        <w:rPr>
          <w:lang w:val="hi_IN" w:bidi="hi_IN"/>
        </w:rPr>
        <w:t>अभिनय को रोकें: इसहाक से पूछें, "तूने रिबका के बारे में झूठ क्यों कहा?" आप सुन सकते हैं, "मुझे डर था कि कहीं यहाँ के लोग मुझे मार न डाले।" या, "मुझे परमेश्वर पर भरोसा नहीं था कि वह मेरी रक्षा करेंगे।" रिबका से पूछें, "जब तूने सुना कि इसहाक ने तेरे रिश्ते के बारे में झूठ कहा है तो तुझे कैसा महसूस हुआ?" आप सुन सकते हैं, "मुझे दुःख हुआ।" या, "मैं उसके और अपने बारे में चिंतित थी।" या, "मैं पलिश्तियों से डरती थी।" राजा से पूछें, "जब तूने सुना कि इसहाक ने रिबका के बारे में झूठ कहा है तो तुझे कैसा महसूस हुआ?" आप सुन सकते हैं, "मैं सच में उससे नाराज़ था। इससे हम में से कोई भी पाप कर सकता था।" या, "मैं वास्तव में उससे निराश था। उसे मुझ पर भरोसा करना चाहिए था कि मैं उसकी देखभाल करूँगा।" अभिनय को फिर से शुरू करें।</w:t>
      </w:r>
    </w:p>
    <w:p>
      <w:pPr/>
      <w:r>
        <w:rPr>
          <w:lang w:val="hi_IN" w:bidi="hi_IN"/>
        </w:rPr>
      </w:r>
      <w:r>
        <w:rPr>
          <w:lang w:val="hi_IN" w:bidi="hi_IN"/>
        </w:rPr>
        <w:t>तीसरे दृश्य में, इसहाक गरार में रहते समय एक बहुत अमीर व्यक्ति बन जाता है। पलिश्ती उसकी सम्पत्ति से ईर्ष्या करते हैं। वे कुओं को मिट्टी से भर देते हैं। अन्त में राजा इसहाक से शहर छोड़ने के लिए कहता है।</w:t>
      </w:r>
    </w:p>
    <w:p>
      <w:pPr/>
      <w:r>
        <w:rPr>
          <w:lang w:val="hi_IN" w:bidi="hi_IN"/>
        </w:rPr>
      </w:r>
      <w:r>
        <w:rPr>
          <w:lang w:val="hi_IN" w:bidi="hi_IN"/>
        </w:rPr>
        <w:t>अभिनय को रोकें: पलिश्तियों से पूछें, "तुमने कुओं को मिट्टी से क्यों भर दिया?" आप सुन सकते हैं, "हम चाहते थे कि इसहाक हमारे क्षेत्र को छोड़ दे।" या, "वह हमारी सारी सम्पत्ति को अपने लिए ले रहा है।" या, "वह हमारे लिए बहुत अमीर और शक्तिशाली होता जा रहा है।" राजा से पूछें, "तूने इसहाक को जाने के लिए क्यों कहा?" आप सुन सकते हैं, "मैं उसके दासों और मेरे लोगों के बीच युद्ध नहीं चाहता था।" इसहाक से पूछें, "जब समस्याएँ हुई तो तुझे कैसा महसूस हुआ?" आप सुन सकते हैं, "मैंने उनके साथ शांति से रहने की कोशिश की। मुझे समझ नहीं आ रहा कि वे मुझसे इतने नाराज़ क्यों थे।" अभिनय को फिर से शुरू करें।</w:t>
      </w:r>
    </w:p>
    <w:p>
      <w:pPr/>
      <w:r>
        <w:rPr>
          <w:lang w:val="hi_IN" w:bidi="hi_IN"/>
        </w:rPr>
      </w:r>
      <w:r>
        <w:rPr>
          <w:lang w:val="hi_IN" w:bidi="hi_IN"/>
        </w:rPr>
        <w:t>चौथे दृश्य में, संघर्ष जारी है। इसहाक पास की एक तराई में जाता है और कुछ कुएँ खोदता है। पलिश्ती इन कुओं को अपने होने का दावा करते हैं। इसहाक आगे बढ़ता जाता है और अन्त में एक कुआँ खोदने में सक्षम होता है जिसे पलिश्ती अपना नहीं कहते हैं।</w:t>
      </w:r>
    </w:p>
    <w:p>
      <w:pPr/>
      <w:r>
        <w:rPr>
          <w:lang w:val="hi_IN" w:bidi="hi_IN"/>
        </w:rPr>
      </w:r>
      <w:r>
        <w:rPr>
          <w:lang w:val="hi_IN" w:bidi="hi_IN"/>
        </w:rPr>
        <w:t>पाँचवें दृश्य में, इसहाक बेर्शेबा जाता है। जिस रात वह बेर्शेबा पहुँचता है, उसी रात परमेश्वर उस पर प्रकट होते हैं। परमेश्वर अपनी पहचान अब्राहम के परमेश्वर के रूप में करते हैं। फिर परमेश्वर उन्हीं प्रतिज्ञाओं को दोहराते हैं जो अब्राहम से की गई थी। इन प्रतिज्ञाओं को सुनने के बाद, इसहाक ने एक वेदी बनाई और परमेश्वर की उपासना की।</w:t>
      </w:r>
    </w:p>
    <w:p>
      <w:pPr/>
      <w:r>
        <w:rPr>
          <w:lang w:val="hi_IN" w:bidi="hi_IN"/>
        </w:rPr>
      </w:r>
      <w:r>
        <w:rPr>
          <w:lang w:val="hi_IN" w:bidi="hi_IN"/>
        </w:rPr>
        <w:t>अभिनय को रोकें: इसहाक से पूछें, "परमेश्वर ने अभी इन प्रतिज्ञाओं को फिर से दोहराया। अब उन्हें सुन कर कैसा महसूस होता है?" आप सुन सकते हैं, "मैं बहुत खुश हूँ कि परमेश्वर मेरे और मेरे परिवार के द्वारा प्रतिज्ञाओं को जारी रख रहे हैं।" या, "इससे मुझे विनम्रता महसूस होती है। मैं इस सब के योग्य नहीं हूँ।" इसहाक से पूछें, "तूने वेदी क्यों बनाई और परमेश्वर की उपासना क्यों की?" आप सुन सकते हैं, "मुझे परमेश्वर की आराधना करनी चाहिए। परमेश्वर ने अभी मुझसे एक अविश्वसनीय प्रतिज्ञा की। मेरी एकमात्र प्रतिक्रिया उपासना और धन्यवाद हो सकती है।" अभिनय को फिर से शुरू करें।</w:t>
      </w:r>
    </w:p>
    <w:p>
      <w:pPr/>
      <w:r>
        <w:rPr>
          <w:lang w:val="hi_IN" w:bidi="hi_IN"/>
        </w:rPr>
      </w:r>
      <w:r>
        <w:rPr>
          <w:lang w:val="hi_IN" w:bidi="hi_IN"/>
        </w:rPr>
        <w:t>छठे दृश्य में, राजा अबीमेलेक दो सलाहकारों के साथ बेर्शेबा आता है और इसहाक के साथ वाचा या सन्धि करता है। पहले इसहाक शत्रुता दिखाता है। लेकिन राजा बताता है कि वे क्या चाहते हैं और इसहाक सन्धि से सहमत होता है। इसहाक सन्धि का उत्सव मनाने के लिए एक भोज की तैयारी करता है। फिर अगले दिन वे सन्धि को निभाने का वचन देते हैं। राजा और उसके सलाहकार चले जाते हैं। इसहाक ने एक और कुआँ खोदा है और बेर्शेबा में ही रहता है।</w:t>
      </w:r>
    </w:p>
    <w:p>
      <w:pPr/>
      <w:r>
        <w:rPr>
          <w:lang w:val="hi_IN" w:bidi="hi_IN"/>
        </w:rPr>
      </w:r>
      <w:r>
        <w:rPr>
          <w:lang w:val="hi_IN" w:bidi="hi_IN"/>
        </w:rPr>
        <w:t>अभिनय को रोकें: राजा से पूछें, "तेरे लिए इसहाक के साथ यह समझौता करना क्यों महत्वपूर्ण है?" आप सुन सकते हैं, "वह हर दिन अधिक अमीर और शक्तिशाली होता जा रहा है। मैं यह सुनिश्चित करना चाहता हूँ कि वह हम पर हमला नहीं करेगा।" या, "मैंने देखा है कि परमेश्वर कैसे उसके साथ है। मुझे यह सुनिश्चित करने की आवश्यकता है कि वह हमारे साथ दोस्ताना रहे।" इसहाक से पूछें, "जब राजा ने कहा कि उसने देखा कि परमेश्वर तेरे साथ है, तो तुझे कैसा महसूस हुआ?" आप सुन सकते हैं, "मुझे खुशी है कि दूसरे देख सकते हैं कि मेरा परमेश्वर के साथ एक विशेष रिश्ता है" या "इससे मैं विनम्रता महसूस करता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 xml:space="preserve">जब देश में भयंकर </w:t>
      </w:r>
      <w:r>
        <w:rPr>
          <w:b/>
          <w:lang w:val="hi_IN" w:bidi="hi_IN"/>
        </w:rPr>
        <w:t>अकाल</w:t>
      </w:r>
      <w:r>
        <w:rPr>
          <w:lang w:val="hi_IN" w:bidi="hi_IN"/>
        </w:rPr>
        <w:t xml:space="preserve"> हुआ, तो इसहाक अपने परिवार के साथ दक्षिण में चला गया। अकाल वह समय होता है जब लोगों और पशुओं के लिए पर्याप्त भोजन नहीं होता है। इसका कारण प्राकृतिक हो सकता है जैसे पर्याप्त पानी न होना या बहुत अधिक पानी होना। इसका कारण मानव-निर्मित हो सकता है, जैसे युद्ध। हम इस अकाल का कारण नहीं जानते हैं। हालाँकि, यह इतना भयंकर था कि इसहाक अपने परिवार और पशुओं को दूसरी जगह पर ले गया।</w:t>
      </w:r>
    </w:p>
    <w:p>
      <w:pPr/>
      <w:r>
        <w:rPr>
          <w:lang w:val="hi_IN" w:bidi="hi_IN"/>
        </w:rPr>
      </w:r>
      <w:r>
        <w:rPr>
          <w:lang w:val="hi_IN" w:bidi="hi_IN"/>
        </w:rPr>
        <w:t xml:space="preserve">गरार शहर एक </w:t>
      </w:r>
      <w:r>
        <w:rPr>
          <w:b/>
          <w:lang w:val="hi_IN" w:bidi="hi_IN"/>
        </w:rPr>
        <w:t>पलिश्तियों</w:t>
      </w:r>
      <w:r>
        <w:rPr>
          <w:lang w:val="hi_IN" w:bidi="hi_IN"/>
        </w:rPr>
        <w:t xml:space="preserve"> का शहर था। पलिश्ती ऐसे लोग थे जो समुद्र के उस पार से आए थे। वे इस्राएल के दक्षिण में तटीय कस्बों और कुछ अन्दर के कस्बों में भी बस गए। इस समय, वे इसहाक और उसके परिवार के साथ दोस्ताना थे। राजा अबीमेलेक गरार का राजा है। हालाँकि यह एक अलग राजा अबीमेलेक है, फिर भी वही नाम उपयोग करें। उसी नाम का उपयोग करें जिसका उपयोग आपने पहले राजा अबीमेलेक के लिए किया था।</w:t>
      </w:r>
    </w:p>
    <w:p>
      <w:pPr/>
      <w:r>
        <w:rPr>
          <w:lang w:val="hi_IN" w:bidi="hi_IN"/>
        </w:rPr>
      </w:r>
      <w:r>
        <w:rPr>
          <w:lang w:val="hi_IN" w:bidi="hi_IN"/>
        </w:rPr>
        <w:t xml:space="preserve">परमेश्वर इसहाक पर प्रकट होते हैं। इस पूरे भाग में परमेश्वर के लिए प्रयुक्त शब्द, एक बार को छोड़कर, </w:t>
      </w:r>
      <w:r>
        <w:rPr>
          <w:b/>
          <w:lang w:val="hi_IN" w:bidi="hi_IN"/>
        </w:rPr>
        <w:t>यहोवा</w:t>
      </w:r>
      <w:r>
        <w:rPr>
          <w:lang w:val="hi_IN" w:bidi="hi_IN"/>
        </w:rPr>
        <w:t xml:space="preserve"> है। यहोवा के लिए उसी शब्द का उपयोग करें जो आपने पिछली कहानियों में किया है और यह याद रखें कि </w:t>
      </w:r>
      <w:r>
        <w:rPr>
          <w:b/>
          <w:lang w:val="hi_IN" w:bidi="hi_IN"/>
        </w:rPr>
        <w:t>यहोवा</w:t>
      </w:r>
      <w:r>
        <w:rPr>
          <w:lang w:val="hi_IN" w:bidi="hi_IN"/>
        </w:rPr>
        <w:t xml:space="preserve"> शब्द मुख्य शब्दावली में है। परमेश्वर ने इसहाक से देश में एक </w:t>
      </w:r>
      <w:r>
        <w:rPr>
          <w:b/>
          <w:lang w:val="hi_IN" w:bidi="hi_IN"/>
        </w:rPr>
        <w:t>परदेशी</w:t>
      </w:r>
      <w:r>
        <w:rPr>
          <w:lang w:val="hi_IN" w:bidi="hi_IN"/>
        </w:rPr>
        <w:t xml:space="preserve"> के रूप में रहने के लिए कहा। परदेशी वह व्यक्ति है जो उस देश का निवासी नहीं है-वे पूरी तरह से संस्कृति का पालन नहीं करते हैं। परमेश्वर ने उस </w:t>
      </w:r>
      <w:r>
        <w:rPr>
          <w:b/>
          <w:lang w:val="hi_IN" w:bidi="hi_IN"/>
        </w:rPr>
        <w:t>वाचा</w:t>
      </w:r>
      <w:r>
        <w:rPr>
          <w:lang w:val="hi_IN" w:bidi="hi_IN"/>
        </w:rPr>
        <w:t xml:space="preserve"> को दोहराया जो परमेश्वर ने इसहाक के पिता अब्राहम के साथ बाँधी थी। </w:t>
      </w:r>
      <w:r>
        <w:rPr>
          <w:lang w:val="hi_IN" w:bidi="hi_IN"/>
        </w:rPr>
        <w:t>वाचा</w:t>
      </w:r>
      <w:r>
        <w:rPr>
          <w:lang w:val="hi_IN" w:bidi="hi_IN"/>
        </w:rPr>
        <w:t xml:space="preserve"> की चर्चा मुख्य शब्दावली में की गई है। वाचा के लिए उसी शब्द का उपयोग करें जिसका उपयोग आपने अब्राहम के साथ किया था। परमेश्वर ने प्रतिज्ञा की कि पृथ्वी के सभी लोगों या </w:t>
      </w:r>
      <w:r>
        <w:rPr>
          <w:b/>
          <w:lang w:val="hi_IN" w:bidi="hi_IN"/>
        </w:rPr>
        <w:t>जातियों</w:t>
      </w:r>
      <w:r>
        <w:rPr>
          <w:lang w:val="hi_IN" w:bidi="hi_IN"/>
        </w:rPr>
        <w:t xml:space="preserve"> को इसहाक के वंशजों के द्वारा </w:t>
      </w:r>
      <w:r>
        <w:rPr>
          <w:b/>
          <w:lang w:val="hi_IN" w:bidi="hi_IN"/>
        </w:rPr>
        <w:t>आशीष</w:t>
      </w:r>
      <w:r>
        <w:rPr>
          <w:lang w:val="hi_IN" w:bidi="hi_IN"/>
        </w:rPr>
        <w:t xml:space="preserve"> दी जाएगी। </w:t>
      </w:r>
      <w:r>
        <w:rPr>
          <w:lang w:val="hi_IN" w:bidi="hi_IN"/>
        </w:rPr>
        <w:t>आशीष</w:t>
      </w:r>
      <w:r>
        <w:rPr>
          <w:lang w:val="hi_IN" w:bidi="hi_IN"/>
        </w:rPr>
        <w:t xml:space="preserve"> और </w:t>
      </w:r>
      <w:r>
        <w:rPr>
          <w:lang w:val="hi_IN" w:bidi="hi_IN"/>
        </w:rPr>
        <w:t>जातियां</w:t>
      </w:r>
      <w:r>
        <w:rPr>
          <w:lang w:val="hi_IN" w:bidi="hi_IN"/>
        </w:rPr>
        <w:t xml:space="preserve"> शब्दों पर चर्चा मुख्य शब्दावली में की गई है। आशीष और जाति के लिए उसी शब्द का उपयोग करें जो आपने पिछले भागों में इस्तेमाल किया है।</w:t>
      </w:r>
    </w:p>
    <w:p>
      <w:pPr/>
      <w:r>
        <w:rPr>
          <w:lang w:val="hi_IN" w:bidi="hi_IN"/>
        </w:rPr>
      </w:r>
      <w:r>
        <w:rPr>
          <w:lang w:val="hi_IN" w:bidi="hi_IN"/>
        </w:rPr>
        <w:t>परमेश्वर ने इसहाक से कहा कि वह उसे आशीष देगा और पृथ्वी की सब जातियाँ आशीष पाएँगी क्योंकि इसहाक के पिता अब्राहम ने परमेश्वर की सब आवश्यकताओं, आज्ञाओं, विधियों और निर्देशों का पालन किया। ये चार प्रकार के नियम, जब एक साथ उपयोग किए जाते हैं, तो इसका अर्थ है कि अब्राहम ने पूरी तरह से परमेश्वर की आज्ञा मानी। आवश्यकताओं का तात्पर्य उन सभी बातों से है जो परमेश्वर ने उसे करने के लिए कहा था। आज्ञाएँ परमेश्वर की शिक्षाओं को दर्शाती हैं। विधियाँ उन बातों को दर्शाती हैं जो परमेश्वर ने अब्राहम से कही और करने को कहा। और निर्देश वास्तविक शिक्षा और व्यवस्था को दर्शाते हैं जो परमेश्वर ने लोगों को दी। आप इसे कहने के लिए अधिक सक्रिय तरीके का उपयोग कर सकते हैं। आप ऐसा कुछ कह सकते हैं, "परमेश्वर ने कहा, 'अब्राहम ने वह किया जो मैंने उससे करने के लिए कहा था। उसने मेरे निर्देशों का पालन किया, जो मैंने कहे और जो कुछ मैंने उसे सिखाया।'" ये चार प्रकार के नियम अर्थ में बहुत समान हैं। यदि आपके पास इनमें से प्रत्येक नियमों के लिए अलग-अलग शब्द नहीं हैं, तो आप बस यह समझा सकते हैं कि अब्राहम ने परमेश्वर की हर आज्ञा का पूरी तरह से पालन किया।</w:t>
      </w:r>
    </w:p>
    <w:p>
      <w:pPr/>
      <w:r>
        <w:rPr>
          <w:lang w:val="hi_IN" w:bidi="hi_IN"/>
        </w:rPr>
      </w:r>
      <w:r>
        <w:rPr>
          <w:lang w:val="hi_IN" w:bidi="hi_IN"/>
        </w:rPr>
        <w:t xml:space="preserve">जब इसहाक गरार में था, तो एक दिन राजा ने इसहाक को रिबका से </w:t>
      </w:r>
      <w:r>
        <w:rPr>
          <w:b/>
          <w:lang w:val="hi_IN" w:bidi="hi_IN"/>
        </w:rPr>
        <w:t>क्रीड़ा</w:t>
      </w:r>
      <w:r>
        <w:rPr>
          <w:lang w:val="hi_IN" w:bidi="hi_IN"/>
        </w:rPr>
        <w:t xml:space="preserve"> करते हुए देखा। यह एक प्रकार का आलिंगन या गले लगाना था जो विवाहित जोड़ों के बीच होता था। यह एक यौन क्रिया नहीं था। जब राजा ने उन्हें एक साथ देखा, तो राजा को पता चला कि इसहाक ने राजा से झूठ कहा था कि रिबका उसकी बहन है। राजा क्रोधित हुआ। राजा ने कहा कि इस झूठ के कारण कोई व्यक्ति बड़ा </w:t>
      </w:r>
      <w:r>
        <w:rPr>
          <w:b/>
          <w:lang w:val="hi_IN" w:bidi="hi_IN"/>
        </w:rPr>
        <w:t>पाप</w:t>
      </w:r>
      <w:r>
        <w:rPr>
          <w:lang w:val="hi_IN" w:bidi="hi_IN"/>
        </w:rPr>
        <w:t xml:space="preserve"> कर सकता है। </w:t>
      </w:r>
      <w:r>
        <w:rPr>
          <w:lang w:val="hi_IN" w:bidi="hi_IN"/>
        </w:rPr>
        <w:t>पाप</w:t>
      </w:r>
      <w:r>
        <w:rPr>
          <w:lang w:val="hi_IN" w:bidi="hi_IN"/>
        </w:rPr>
        <w:t xml:space="preserve"> की चर्चा मुख्य शब्दावली में की गई है। पाप के लिए उसी शब्द का उपयोग करें जो आपने अन्य भागों में किया है।</w:t>
      </w:r>
    </w:p>
    <w:p>
      <w:pPr/>
      <w:r>
        <w:rPr>
          <w:lang w:val="hi_IN" w:bidi="hi_IN"/>
        </w:rPr>
      </w:r>
      <w:r>
        <w:rPr>
          <w:lang w:val="hi_IN" w:bidi="hi_IN"/>
        </w:rPr>
        <w:t xml:space="preserve">कुओं के बारे में कुछ संघर्ष के बाद इसहाक अपने परिवार को गरार की तराई में ले गया। उन्होंने एक कुआँ खोदा और एक </w:t>
      </w:r>
      <w:r>
        <w:rPr>
          <w:b/>
          <w:lang w:val="hi_IN" w:bidi="hi_IN"/>
        </w:rPr>
        <w:t>बहने वाले सोते</w:t>
      </w:r>
      <w:r>
        <w:rPr>
          <w:lang w:val="hi_IN" w:bidi="hi_IN"/>
        </w:rPr>
        <w:t xml:space="preserve"> की खोज की। इस प्रकार के कुएँ का अर्थ है कि पानी हर समय बहता रहेगा। यह सूखे मौसम के दौरान सूख नहीं जाएगा। इससे कुआँ मूल्यवान हुआ। पलिश्तियों ने दावा किया कि कुआँ उनका है। इसहाक ने इस कुएँ का नाम </w:t>
      </w:r>
      <w:r>
        <w:rPr>
          <w:b/>
          <w:lang w:val="hi_IN" w:bidi="hi_IN"/>
        </w:rPr>
        <w:t>एसेक</w:t>
      </w:r>
      <w:r>
        <w:rPr>
          <w:lang w:val="hi_IN" w:bidi="hi_IN"/>
        </w:rPr>
        <w:t xml:space="preserve"> रखा जिसका अर्थ है "बहस।" अगला कुआँ भी विवादित था। इसहाक ने उस कुएँ का नाम </w:t>
      </w:r>
      <w:r>
        <w:rPr>
          <w:b/>
          <w:lang w:val="hi_IN" w:bidi="hi_IN"/>
        </w:rPr>
        <w:t>सित्ना</w:t>
      </w:r>
      <w:r>
        <w:rPr>
          <w:lang w:val="hi_IN" w:bidi="hi_IN"/>
        </w:rPr>
        <w:t xml:space="preserve"> रखा जिसका अर्थ है "शत्रुता।" इसहाक तब तक आगे बढ़ता रहा जब तक कि उसने एक कुआँ नहीं खोदा जिस पर किसी ने विवाद नहीं किया। इसहाक ने इस कुएं का नाम </w:t>
      </w:r>
      <w:r>
        <w:rPr>
          <w:b/>
          <w:lang w:val="hi_IN" w:bidi="hi_IN"/>
        </w:rPr>
        <w:t>रहोबोत</w:t>
      </w:r>
      <w:r>
        <w:rPr>
          <w:lang w:val="hi_IN" w:bidi="hi_IN"/>
        </w:rPr>
        <w:t xml:space="preserve"> रखा जिसका अर्थ है "खुला स्थान।"</w:t>
      </w:r>
    </w:p>
    <w:p>
      <w:pPr/>
      <w:r>
        <w:rPr>
          <w:lang w:val="hi_IN" w:bidi="hi_IN"/>
        </w:rPr>
      </w:r>
      <w:r>
        <w:rPr>
          <w:lang w:val="hi_IN" w:bidi="hi_IN"/>
        </w:rPr>
        <w:t xml:space="preserve">फिर इसहाक बेर्शेबा गया और परमेश्वर ने इसहाक से प्रतिज्ञाओं को दोहराया। फिर इसहाक ने एक </w:t>
      </w:r>
      <w:r>
        <w:rPr>
          <w:b/>
          <w:lang w:val="hi_IN" w:bidi="hi_IN"/>
        </w:rPr>
        <w:t>वेदी</w:t>
      </w:r>
      <w:r>
        <w:rPr>
          <w:lang w:val="hi_IN" w:bidi="hi_IN"/>
        </w:rPr>
        <w:t xml:space="preserve"> बनाई और परमेश्वर की आराधना की। </w:t>
      </w:r>
      <w:r>
        <w:rPr>
          <w:b/>
          <w:lang w:val="hi_IN" w:bidi="hi_IN"/>
        </w:rPr>
        <w:t>वेदी</w:t>
      </w:r>
      <w:r>
        <w:rPr>
          <w:lang w:val="hi_IN" w:bidi="hi_IN"/>
        </w:rPr>
        <w:t xml:space="preserve"> की चर्चा मुख्य शब्दावली में की गई है। उसी शब्द का उपयोग करें जिसे आपने वेदी के लिए पहले उपयोग किया था।</w:t>
      </w:r>
    </w:p>
    <w:p>
      <w:pPr/>
      <w:r>
        <w:rPr>
          <w:lang w:val="hi_IN" w:bidi="hi_IN"/>
        </w:rPr>
      </w:r>
      <w:r>
        <w:rPr>
          <w:lang w:val="hi_IN" w:bidi="hi_IN"/>
        </w:rPr>
        <w:t xml:space="preserve">राजा अबीमेलेक अपने दो सलाहकारों के साथ इसहाक के साथ </w:t>
      </w:r>
      <w:r>
        <w:rPr>
          <w:b/>
          <w:lang w:val="hi_IN" w:bidi="hi_IN"/>
        </w:rPr>
        <w:t>वाचा</w:t>
      </w:r>
      <w:r>
        <w:rPr>
          <w:lang w:val="hi_IN" w:bidi="hi_IN"/>
        </w:rPr>
        <w:t xml:space="preserve"> या संधि करने के लिए बेर्शेबा आया। </w:t>
      </w:r>
      <w:r>
        <w:rPr>
          <w:lang w:val="hi_IN" w:bidi="hi_IN"/>
        </w:rPr>
        <w:t>वाचा</w:t>
      </w:r>
      <w:r>
        <w:rPr>
          <w:lang w:val="hi_IN" w:bidi="hi_IN"/>
        </w:rPr>
        <w:t xml:space="preserve"> शब्द की चर्चा मुख्य शब्दावली में की गई है। यहाँ वाचा दो लोगों के बीच है। पहले इस भाग में, परमेश्वर इसहाक को परमेश्वर और इसहाक के बीच की वाचा की याद दिला रहे हैं। एक ही शब्द का उपयोग दोनों प्रकार की वाचाओं के लिए किया गया है। जब दो लोग आपस में वाचा स्थापित करते हैं, तो आमतौर पर उत्सव मनाने के लिए किसी प्रकार का भोज आयोजित किया जाता है। इसहाक ने राजा और उसके सलाहकारों के लिए एक भोज की तैयारी की। फिर अगले दिन, उन्होंने एक गम्भीर </w:t>
      </w:r>
      <w:r>
        <w:rPr>
          <w:b/>
          <w:lang w:val="hi_IN" w:bidi="hi_IN"/>
        </w:rPr>
        <w:t>शपथ</w:t>
      </w:r>
      <w:r>
        <w:rPr>
          <w:lang w:val="hi_IN" w:bidi="hi_IN"/>
        </w:rPr>
        <w:t xml:space="preserve"> या गम्भीर प्रतिज्ञा की। </w:t>
      </w:r>
      <w:r>
        <w:rPr>
          <w:lang w:val="hi_IN" w:bidi="hi_IN"/>
        </w:rPr>
        <w:t>शपथ</w:t>
      </w:r>
      <w:r>
        <w:rPr>
          <w:lang w:val="hi_IN" w:bidi="hi_IN"/>
        </w:rPr>
        <w:t xml:space="preserve"> की चर्चा मुख्य शब्दावली में की गई है। उसी शब्द का उपयोग करें जिसे आपने शपथ के लिए पहले उपयोग किया था। वाचा समाप्त होने के बाद, राजा और उसके सलाहकार गरार लौट गए। इसहाक और पलिश्तियों के बीच शांति थी।</w:t>
      </w:r>
    </w:p>
    <w:p>
      <w:pPr/>
      <w:r>
        <w:rPr>
          <w:lang w:val="hi_IN" w:bidi="hi_IN"/>
        </w:rPr>
      </w:r>
      <w:r>
        <w:rPr>
          <w:lang w:val="hi_IN" w:bidi="hi_IN"/>
        </w:rPr>
        <w:t xml:space="preserve">इसहाक के दासों ने बेर्शेबा में एक कुआँ खोदा। इसहाक ने कुएँ का नाम </w:t>
      </w:r>
      <w:r>
        <w:rPr>
          <w:b/>
          <w:lang w:val="hi_IN" w:bidi="hi_IN"/>
        </w:rPr>
        <w:t>शिबा</w:t>
      </w:r>
      <w:r>
        <w:rPr>
          <w:lang w:val="hi_IN" w:bidi="hi_IN"/>
        </w:rPr>
        <w:t xml:space="preserve"> रखा जिसका अर्थ है "शपथ।" इस प्रकार बेर्शेबा शपथ के कुएँ के रूप में जाना गया। बेर शब्द का अर्थ है "कुआँ।"</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26:34–27:17</w:t>
      </w:r>
      <w:r>
        <w:rPr>
          <w:lang w:val="hi_IN" w:bidi="hi_IN"/>
        </w:rPr>
      </w:r>
    </w:p>
    <w:p>
      <w:pPr>
        <w:pStyle w:val="Heading3"/>
      </w:pPr>
      <w:r>
        <w:rPr>
          <w:lang w:val="hi_IN" w:bidi="hi_IN"/>
        </w:rPr>
        <w:t>सुने और मन में रखें</w:t>
      </w:r>
    </w:p>
    <w:p>
      <w:pPr/>
      <w:r>
        <w:rPr>
          <w:lang w:val="hi_IN" w:bidi="hi_IN"/>
        </w:rPr>
      </w:r>
      <w:r>
        <w:rPr>
          <w:lang w:val="hi_IN" w:bidi="hi_IN"/>
        </w:rPr>
        <w:t>उत्पत्ति 26:34–27:17 सुनें और इसे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सरल संस्करण में एक बार सुनें।</w:t>
      </w:r>
    </w:p>
    <w:p>
      <w:pPr/>
      <w:r>
        <w:rPr>
          <w:lang w:val="hi_IN" w:bidi="hi_IN"/>
        </w:rPr>
      </w:r>
      <w:r>
        <w:rPr>
          <w:lang w:val="hi_IN" w:bidi="hi_IN"/>
        </w:rPr>
        <w:t>इसहाक और रिबका की कहानी ने इसहाक के दो पुत्रों की कहानी को बीच में रोक दिया। अब हम फिर से इसहाक के परिवार की कहानी शुरू करते हैं। यह इसहाक, रिबका और उनके जुड़वाँ पुत्रों एसाव और याकूब की कहानी है। जब उसके पुत्रों का जन्म हुआ था तो इसहाक 60 वर्ष का था। अब 40 वर्ष की आयु में, एसाव विवाह करता है। इसका अर्थ है कि जब यह कहानी शुरू होती है तो इसहाक 100 वर्ष से अधिक आयु का है।</w:t>
      </w:r>
    </w:p>
    <w:p>
      <w:pPr/>
      <w:r>
        <w:rPr>
          <w:lang w:val="hi_IN" w:bidi="hi_IN"/>
        </w:rPr>
      </w:r>
      <w:r>
        <w:rPr>
          <w:lang w:val="hi_IN" w:bidi="hi_IN"/>
        </w:rPr>
        <w:t>पहले हमने देखा कि एसाव जुड़वाँ बच्चों में बड़ा है। पहिलोठे पुत्र के रूप में, इसहाक की मृत्यु के बाद उसे परिवार का मुखिया बनना चाहिए। पहिलोठे पुत्र के रूप में, उसके अधिकार और जिम्मेदारियाँ हैं, जिसे जन्मसिद्ध अधिकार कहा जाता है। हालाँकि, एसाव ने पहले ही इस पहिलौठे के अधिकार को अपने भाई याकूब को बेच दिया है। एसाव ने इस पहिलौठे के अधिकार का महत्त्व नहीं समझा।</w:t>
      </w:r>
    </w:p>
    <w:p>
      <w:pPr/>
      <w:r>
        <w:rPr>
          <w:lang w:val="hi_IN" w:bidi="hi_IN"/>
        </w:rPr>
      </w:r>
      <w:r>
        <w:rPr>
          <w:lang w:val="hi_IN" w:bidi="hi_IN"/>
        </w:rPr>
        <w:t>रुकें और चर्चा करें: आपकी संस्कृति में बड़े पुत्र की क्या जिम्मेदारियाँ होती है? आपकी संस्कृति में बड़े पुत्र के क्या अधिकार होते हैं? जब बड़ा पुत्र अपनी जिम्मेदारियों को स्वीकार नहीं करता है या अपने अधिकारों को महत्व नहीं देता है तो क्या होता है?</w:t>
      </w:r>
    </w:p>
    <w:p>
      <w:pPr/>
      <w:r>
        <w:rPr>
          <w:lang w:val="hi_IN" w:bidi="hi_IN"/>
        </w:rPr>
      </w:r>
      <w:r>
        <w:rPr>
          <w:lang w:val="hi_IN" w:bidi="hi_IN"/>
        </w:rPr>
        <w:t>अब, एसाव ने 2 विदेशी स्त्रियों से विवाह किया है। ये दोनों स्त्रियाँ हित्ती स्त्रियाँ थीं। हित्ती कनान के वंशज थे, जो हाम का पुत्र था। नूह ने कनान और उसके वंशजों को श्राप दिया था। हित्ती मूर्तियों की आराधना करते थे, जबकि इसहाक और उसका परिवार परमेश्वर की आराधना करते थे। अब्राहम को इतना डर था कि इसहाक किसी विदेशी स्त्री से विवाह कर लेगा, इसलिए उसने अपने दास को भेजा कि वह उसके रिश्तेदारों में से इसहाक के लिए पत्नी ढूँढ़ लाए। एसाव की पत्नियों की पसंद से अब्राहम प्रसन्न नहीं होता। एसाव ने शायद अपने माता-पिता की अनुमति के बिना इन दोनों स्त्रियों से विवाह किया था। संस्कृति के अनुसार, एसाव की पत्नी को चुनने में उसके माता-पिता को शामिल होना चाहिए था। एसाव के कार्यों ने परिवार को शर्मिंदा किया। इन विवाहों के अन्य वर्णन कहते हैं कि इनसे इसहाक और रिबका को दुःख हुआ या उनका जीवन कड़वा हो गया।</w:t>
      </w:r>
    </w:p>
    <w:p>
      <w:pPr/>
      <w:r>
        <w:rPr>
          <w:lang w:val="hi_IN" w:bidi="hi_IN"/>
        </w:rPr>
      </w:r>
      <w:r>
        <w:rPr>
          <w:lang w:val="hi_IN" w:bidi="hi_IN"/>
        </w:rPr>
        <w:t>रुकें और चर्चा करें: आपकी संस्कृति में विवाह की व्यवस्था कौन करता है? अगर कोई पुत्र ऐसी स्त्री से विवाह करे जो उसके माता-पिता के लिए शोक का कारण बने, तो क्या होता है? आपकी संस्कृति में पुत्र का विवाह उसके माता-पिता को कैसे दुःख पहुँचा सकता है?</w:t>
      </w:r>
    </w:p>
    <w:p>
      <w:pPr/>
      <w:r>
        <w:rPr>
          <w:lang w:val="hi_IN" w:bidi="hi_IN"/>
        </w:rPr>
      </w:r>
      <w:r>
        <w:rPr>
          <w:lang w:val="hi_IN" w:bidi="hi_IN"/>
        </w:rPr>
        <w:t>यह कहानी तीसरी बार है कि एसाव और याकूब के बीच संघर्ष हुआ है। पहला गर्भ में था- वे यह देखने के लिए संघर्ष कर रहे थे कि कौन पहले जन्म लेगा। दूसरा पहिलौठे के अधिकार को लेकर था- एसाव ने अपना पहिलौठे का अधिकार याकूब को बेच दिया। अब हमारे पास तीसरा संघर्ष है, जो उस आशीर्वाद को लेकर है जो पिता पहिलौठे पुत्र को देते थे।</w:t>
      </w:r>
    </w:p>
    <w:p>
      <w:pPr/>
      <w:r>
        <w:rPr>
          <w:lang w:val="hi_IN" w:bidi="hi_IN"/>
        </w:rPr>
      </w:r>
      <w:r>
        <w:rPr>
          <w:lang w:val="hi_IN" w:bidi="hi_IN"/>
        </w:rPr>
        <w:t>इसहाक कम से कम 100 वर्ष से अधिक आयु का था। हम नहीं जानते कि क्यों, लेकिन इसहाक लगभग अंधा था। इसका अर्थ है कि इसहाक इतनी अच्छी तरह से देख नहीं सकता था कि अपने परिचित व्यक्ति का चेहरा पहचान सकें।</w:t>
      </w:r>
    </w:p>
    <w:p>
      <w:pPr/>
      <w:r>
        <w:rPr>
          <w:lang w:val="hi_IN" w:bidi="hi_IN"/>
        </w:rPr>
      </w:r>
      <w:r>
        <w:rPr>
          <w:lang w:val="hi_IN" w:bidi="hi_IN"/>
        </w:rPr>
        <w:t>इसहाक जानता था कि वह अपने जीवन के अन्त के करीब है। यह रीति थी कि जीवन के अन्त के निकट पहुँचा हुआ पिता अपने पुत्र को आशीष देता था। यह आशीष एक गम्भीर घटना थी। ऐसी आशीषों से पिता की सम्पत्ति के अधिकार और अधिकारिता पुत्र को मिल जाती थी। इस आशीष ने इसहाक के पुत्र को परमेश्वर की ओर से यह वादा भी दिया कि परमेश्वर उसे और उसके वंशजों को यह भूमि देंगे। एक बार इसहाक यह आशीष दे देता है, तो यह बाध्यकारी हो जाता है, जिसका अर्थ है कि कोई भी इसे बदल नहीं सकता।</w:t>
      </w:r>
    </w:p>
    <w:p>
      <w:pPr/>
      <w:r>
        <w:rPr>
          <w:lang w:val="hi_IN" w:bidi="hi_IN"/>
        </w:rPr>
      </w:r>
      <w:r>
        <w:rPr>
          <w:lang w:val="hi_IN" w:bidi="hi_IN"/>
        </w:rPr>
        <w:t>जब हमे पहली बार एसाव और याकूब के बारे में पता चला, तो हमने पाया कि हर माता-पिता का एक पसंदीदा बेटा था। इसहाक एसाव से प्रीति रखता था, जबकि रिबका याकूब से प्रेम करती थी। अब, इस भाग में, हम इस पक्षपात के परिणामों को देखते हैं। इसहाक बड़े पुत्र या पहिलौठे पुत्र को आशीष देने की योजना बनाता है। यह आशीष उसके जन्मसिद्ध अधिकार का हिस्सा है, या बड़े पुत्र के रूप में अधिकार। एसाव ने उस पहिलौठे के अधिकार को याकूब को बेच दिया है। हम नहीं जानते कि इसहाक एसाव के पहिलौठे के अधिकार को बेचने के बारे में जानता था या नहीं। रिबका इसहाक को धोखा देने में मदद करती है ताकि पहलौठे की आशीष याकूब को मिल जाए।</w:t>
      </w:r>
    </w:p>
    <w:p>
      <w:pPr/>
      <w:r>
        <w:rPr>
          <w:lang w:val="hi_IN" w:bidi="hi_IN"/>
        </w:rPr>
      </w:r>
      <w:r>
        <w:rPr>
          <w:lang w:val="hi_IN" w:bidi="hi_IN"/>
        </w:rPr>
        <w:t>रुकें और समूह के रूप में चर्चा करें: जब माता-पिता बच्चों में किसी को अधिक प्रिय मानते हैं, तो परिवार पर क्या प्रभाव पड़ता है? यह भी चर्चा करें: क्या आपकी संस्कृति में, पिता बड़े पुत्र को जन्मसिद्ध अधिकार की आशीष देते हैं?</w:t>
      </w:r>
    </w:p>
    <w:p>
      <w:pPr/>
      <w:r>
        <w:rPr>
          <w:lang w:val="hi_IN" w:bidi="hi_IN"/>
        </w:rPr>
      </w:r>
      <w:r>
        <w:rPr>
          <w:lang w:val="hi_IN" w:bidi="hi_IN"/>
        </w:rPr>
        <w:t>इसहाक ने एसाव से कहा कि वह शिकार करने जाए और जो जानवर वह मारे, उससे स्वादिष्ट भोजन तैयार करे। इसहाक पहले एक विशेष भोजन करना चाहता है और भोजन के बाद बड़े पुत्र को आशीष देना चाहता है। भोजन करना आशीष का एक अनिवार्य हिस्सा नहीं था। हालाँकि, संस्कृति में, एक साथ खाना एक साथ खुशहाल समय का एक महत्वपूर्ण हिस्सा था। एसाव अपना धनुष और तीर लेकर किसी जंगली पशु का शिकार करने चला गया।</w:t>
      </w:r>
    </w:p>
    <w:p>
      <w:pPr/>
      <w:r>
        <w:rPr>
          <w:lang w:val="hi_IN" w:bidi="hi_IN"/>
        </w:rPr>
      </w:r>
      <w:r>
        <w:rPr>
          <w:lang w:val="hi_IN" w:bidi="hi_IN"/>
        </w:rPr>
        <w:t>धनुष और तीरों की तस्वीर दिखाएँ।</w:t>
      </w:r>
    </w:p>
    <w:p>
      <w:pPr/>
      <w:r>
        <w:rPr>
          <w:lang w:val="hi_IN" w:bidi="hi_IN"/>
        </w:rPr>
      </w:r>
      <w:r>
        <w:rPr>
          <w:lang w:val="hi_IN" w:bidi="hi_IN"/>
        </w:rPr>
        <w:t>रिबका ने सुन लिया है कि इसहाक ने एसाव से क्या कहा। जुड़वाँ बच्चों के जन्म से पहले, परमेश्वर ने रिबका से कहा था कि बड़ा पुत्र छोटे पुत्र की सेवा करेगा। अब, रिबका यह सुनिश्चित करने के लिए कि याकूब को आशीष मिले एक योजना बनाती है। इस बात का कोई संकेत नहीं है कि रिबका परमेश्वर से पूछती है कि क्या करना है। रिबका याकूब को वह सब कुछ बताती है जो इसहाक ने एसाव से कहा था। फिर रिबका याकूब से कहती है कि वह उसकी बात सुने और जो वह कहती है वही करे। वह योजना बनाती है कि वह बकरियों के बच्चों से भोजन पकाएगी और याकूब उसे इसहाक को परोसेगा ताकि उसे आशीष मिल सके। याकूब जानता है कि शारीरिक रूप से वह एसाव जैसा नहीं है। याकूब जानता है कि उसका पिता पहचान लेगा कि वह याकूब है एसाव नहीं है। याकूब रिबका की योजना पर सवाल करता है। हालाँकि, रिबका के पास इस समस्या के लिए भी एक योजना है। रिबका याकूब को एसाव के कपड़े पहनाती है और उसकी बाहों और गर्दन पर बकरी के बाल लगाती है। फिर रिबका याकूब को वह भोजन देती है जिसे वह अपने पिता इसहाक के पास ले जा सके।</w:t>
      </w:r>
    </w:p>
    <w:p>
      <w:pPr/>
      <w:r>
        <w:rPr>
          <w:lang w:val="hi_IN" w:bidi="hi_IN"/>
        </w:rPr>
      </w:r>
      <w:r>
        <w:rPr>
          <w:lang w:val="hi_IN" w:bidi="hi_IN"/>
        </w:rPr>
        <w:t>तम्बू का एक चित्र दिखाएँ। बकरी की खाल की तस्वीर दिखाएँ जिस पर बाल हों। बकरियों के बच्चों की एक तस्वीर दिखाएँ।</w:t>
      </w:r>
    </w:p>
    <w:p>
      <w:pPr/>
      <w:r>
        <w:rPr>
          <w:lang w:val="hi_IN" w:bidi="hi_IN"/>
        </w:rPr>
      </w:r>
      <w:r>
        <w:rPr>
          <w:lang w:val="hi_IN" w:bidi="hi_IN"/>
        </w:rPr>
        <w:t>समूह के रूप में चर्चा करें: याकूब वह सब कुछ करने के लिए सहमत हुआ जो उसकी माँ ने उसे करने के लिए कहा। आशीष लेने के लिए याकूब इस योजना का हिस्सा बनता है। अगर आपके परिवार में कोई अपने पिता को धोखा देकर कुछ पाने की कोशिश करे, तो उसके साथ क्या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एसाव विदेशी स्त्रियों से विवाह करता है।</w:t>
      </w:r>
    </w:p>
    <w:p>
      <w:pPr/>
      <w:r>
        <w:rPr>
          <w:lang w:val="hi_IN" w:bidi="hi_IN"/>
        </w:rPr>
      </w:r>
      <w:r>
        <w:rPr>
          <w:b/>
          <w:lang w:val="hi_IN" w:bidi="hi_IN"/>
        </w:rPr>
        <w:t>दूसरा दृश्य:</w:t>
      </w:r>
      <w:r>
        <w:rPr>
          <w:lang w:val="hi_IN" w:bidi="hi_IN"/>
        </w:rPr>
        <w:t xml:space="preserve"> इसहाक एसाव से कहता है कि यह समय है कि उसे पहिलौठे पुत्र के रूप में आशीष मिले।</w:t>
      </w:r>
    </w:p>
    <w:p>
      <w:pPr/>
      <w:r>
        <w:rPr>
          <w:lang w:val="hi_IN" w:bidi="hi_IN"/>
        </w:rPr>
      </w:r>
      <w:r>
        <w:rPr>
          <w:b/>
          <w:lang w:val="hi_IN" w:bidi="hi_IN"/>
        </w:rPr>
        <w:t>तीसरा दृश्य:</w:t>
      </w:r>
      <w:r>
        <w:rPr>
          <w:lang w:val="hi_IN" w:bidi="hi_IN"/>
        </w:rPr>
        <w:t xml:space="preserve"> रिबका याकूब के लिए रास्ता तैयार करती है ताकि उसे पहिलौठे की आशीष मिले।</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यहूदीत, एसाव की पत्नी</w:t>
      </w:r>
    </w:p>
    <w:p>
      <w:pPr>
        <w:pStyle w:val="ListBullet"/>
        <w:spacing w:line="240" w:lineRule="auto"/>
        <w:ind w:left="720"/>
      </w:pPr>
      <w:r>
        <w:rPr>
          <w:lang w:val="hi_IN" w:bidi="hi_IN"/>
        </w:rPr>
      </w:r>
      <w:r>
        <w:rPr>
          <w:lang w:val="hi_IN" w:bidi="hi_IN"/>
        </w:rPr>
        <w:t>बासमत, एसाव की पत्नी</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एसाव, जो 40 वर्ष का है, उसी उम्र में जिस उम्र में इसहाक ने विवाह किया था, उसने भी विवाह करने का फैसला किया। एसाव ने यहूदीत और बासमत से विवाह किया। वे दोनों हित्ती स्त्रियाँ थी। इन दो स्त्रियों ने इसहाक और रिबका के लिए जीवन को दुखद बना दिया।</w:t>
      </w:r>
    </w:p>
    <w:p>
      <w:pPr/>
      <w:r>
        <w:rPr>
          <w:lang w:val="hi_IN" w:bidi="hi_IN"/>
        </w:rPr>
      </w:r>
      <w:r>
        <w:rPr>
          <w:lang w:val="hi_IN" w:bidi="hi_IN"/>
        </w:rPr>
        <w:t>दूसरे दृश्य में, इसहाक बूढ़ा है और उसकी आँखें धुंधली हो रही है। हम जानते हैं कि इसहाक 100 वर्ष से अधिक आयु का है क्योंकि जब एसाव और याकूब का जन्म हुआ था तो वह 60 वर्ष का था। एसाव 40 वर्ष का था जब उसने विवाह किया था, इसहाक अब 100 वर्ष से अधिक हो गया है। हम इसहाक की सही उम्र नहीं जानते हैं। इसहाक को नहीं पता कि वह कब मरेगा, लेकिन यह जानता है कि वह अब बूढ़ा और लगभग अंधा है। इसहाक ने एसाव को अपने पास बुलाया। एसाव ने यह कहकर उत्तर दिया, "मैं यहाँ हूँ।" यह किसी ऐसे व्यक्ति को उत्तर देने का एक सामान्य तरीका है जो आपके करीब है। इसहाक ने एसाव से कहा कि वह जाकर कुछ अहेर कर ले आए और एक स्वादिष्ट भोजन तैयार करे। यह वास्तव में इसहाक का पसंदीदा भोजन है। इसहाक कहता है कि वे इस स्वादिष्ट भोजन को खा लेने के बाद, इसहाक एसाव को पहिलौठे पुत्र की आशीष देगा। एसाव ने अपने पिता के कहने के अनुसार किया और अहेर करने चला गया।</w:t>
      </w:r>
    </w:p>
    <w:p>
      <w:pPr/>
      <w:r>
        <w:rPr>
          <w:lang w:val="hi_IN" w:bidi="hi_IN"/>
        </w:rPr>
      </w:r>
      <w:r>
        <w:rPr>
          <w:lang w:val="hi_IN" w:bidi="hi_IN"/>
        </w:rPr>
        <w:t>तीसरे दृश्य में, रिबका इसहाक और एसाव की बात सुन रही थी। रिबका की योजना है कि आशीष याकूब को मिले। सबसे पहले रिबका इसहाक की वे बातें दोहराती है जो उसने एसाव से कही थीं। अब याकूब जानता है कि एसाव को क्या तैयार करना था। रिबका की योजना में कई चरण हैं और हर एक चरण याकूब को करना होगा।</w:t>
      </w:r>
    </w:p>
    <w:p>
      <w:pPr>
        <w:pStyle w:val="ListBullet"/>
        <w:spacing w:line="240" w:lineRule="auto"/>
        <w:ind w:left="720"/>
      </w:pPr>
      <w:r>
        <w:rPr>
          <w:lang w:val="hi_IN" w:bidi="hi_IN"/>
        </w:rPr>
      </w:r>
      <w:r>
        <w:rPr>
          <w:lang w:val="hi_IN" w:bidi="hi_IN"/>
        </w:rPr>
        <w:t>झुण्ड से बकरियों के दो अच्छे-अच्छे बच्चे लेना।</w:t>
      </w:r>
    </w:p>
    <w:p>
      <w:pPr>
        <w:pStyle w:val="ListBullet"/>
        <w:spacing w:line="240" w:lineRule="auto"/>
        <w:ind w:left="720"/>
      </w:pPr>
      <w:r>
        <w:rPr>
          <w:lang w:val="hi_IN" w:bidi="hi_IN"/>
        </w:rPr>
      </w:r>
      <w:r>
        <w:rPr>
          <w:lang w:val="hi_IN" w:bidi="hi_IN"/>
        </w:rPr>
        <w:t>रिबका एक स्वादिष्ट भोजन तैयार करेगी जिसे इसहाक पसंद करता है।</w:t>
      </w:r>
    </w:p>
    <w:p>
      <w:pPr>
        <w:pStyle w:val="ListBullet"/>
        <w:spacing w:line="240" w:lineRule="auto"/>
        <w:ind w:left="720"/>
      </w:pPr>
      <w:r>
        <w:rPr>
          <w:lang w:val="hi_IN" w:bidi="hi_IN"/>
        </w:rPr>
      </w:r>
      <w:r>
        <w:rPr>
          <w:lang w:val="hi_IN" w:bidi="hi_IN"/>
        </w:rPr>
        <w:t>याकूब को इसहाक के पास भोजन ले जाना है और फिर आशीष लेनी है।</w:t>
      </w:r>
    </w:p>
    <w:p>
      <w:pPr/>
      <w:r>
        <w:rPr>
          <w:lang w:val="hi_IN" w:bidi="hi_IN"/>
        </w:rPr>
      </w:r>
      <w:r>
        <w:rPr>
          <w:lang w:val="hi_IN" w:bidi="hi_IN"/>
        </w:rPr>
        <w:t>उसके बोलने के ढंग में एक तरह की तत्परता नजर आती है। एसाव के लौटने से पहले उसे यह करने की आवश्यकता है।</w:t>
      </w:r>
    </w:p>
    <w:p>
      <w:pPr/>
      <w:r>
        <w:rPr>
          <w:lang w:val="hi_IN" w:bidi="hi_IN"/>
        </w:rPr>
      </w:r>
      <w:r>
        <w:rPr>
          <w:lang w:val="hi_IN" w:bidi="hi_IN"/>
        </w:rPr>
        <w:t>याकूब जानता है कि वह शारीरिक रूप से एसाव जैसा नहीं है। याकूब ने इस योजना पर रिबका से सवाल किया। याकूब डरता है कि उसे श्राप दिया जाएगा, लेकिन रिबका कहती है कि श्राप उसे दिया जाना चाहिए।</w:t>
      </w:r>
    </w:p>
    <w:p>
      <w:pPr/>
      <w:r>
        <w:rPr>
          <w:lang w:val="hi_IN" w:bidi="hi_IN"/>
        </w:rPr>
      </w:r>
      <w:r>
        <w:rPr>
          <w:lang w:val="hi_IN" w:bidi="hi_IN"/>
        </w:rPr>
        <w:t>फिर रिबका ने अपनी योजना को आगे बढ़ाया।</w:t>
      </w:r>
    </w:p>
    <w:p>
      <w:pPr>
        <w:pStyle w:val="ListBullet"/>
        <w:spacing w:line="240" w:lineRule="auto"/>
        <w:ind w:left="720"/>
      </w:pPr>
      <w:r>
        <w:rPr>
          <w:lang w:val="hi_IN" w:bidi="hi_IN"/>
        </w:rPr>
      </w:r>
      <w:r>
        <w:rPr>
          <w:lang w:val="hi_IN" w:bidi="hi_IN"/>
        </w:rPr>
        <w:t>रिबका ने एक स्वादिष्ट भोजन तैयार किया जैसा इसहाक को पसंद है।</w:t>
      </w:r>
    </w:p>
    <w:p>
      <w:pPr>
        <w:pStyle w:val="ListBullet"/>
        <w:spacing w:line="240" w:lineRule="auto"/>
        <w:ind w:left="720"/>
      </w:pPr>
      <w:r>
        <w:rPr>
          <w:lang w:val="hi_IN" w:bidi="hi_IN"/>
        </w:rPr>
      </w:r>
      <w:r>
        <w:rPr>
          <w:lang w:val="hi_IN" w:bidi="hi_IN"/>
        </w:rPr>
        <w:t>रिबका ने एसाव के पसंदीदा कपड़े लिए और याकूब ने उन्हें पहन लिया।</w:t>
      </w:r>
    </w:p>
    <w:p>
      <w:pPr>
        <w:pStyle w:val="ListBullet"/>
        <w:spacing w:line="240" w:lineRule="auto"/>
        <w:ind w:left="720"/>
      </w:pPr>
      <w:r>
        <w:rPr>
          <w:lang w:val="hi_IN" w:bidi="hi_IN"/>
        </w:rPr>
      </w:r>
      <w:r>
        <w:rPr>
          <w:lang w:val="hi_IN" w:bidi="hi_IN"/>
        </w:rPr>
        <w:t>रिबका ने याकूब की बाहों, हाथों और उसकी गर्दन की पीठ को ढकने के लिए बकरियों के बच्चों की खालों का उपयोग किया।</w:t>
      </w:r>
    </w:p>
    <w:p>
      <w:pPr>
        <w:pStyle w:val="ListBullet"/>
        <w:spacing w:line="240" w:lineRule="auto"/>
        <w:ind w:left="720"/>
      </w:pPr>
      <w:r>
        <w:rPr>
          <w:lang w:val="hi_IN" w:bidi="hi_IN"/>
        </w:rPr>
      </w:r>
      <w:r>
        <w:rPr>
          <w:lang w:val="hi_IN" w:bidi="hi_IN"/>
        </w:rPr>
        <w:t>फिर उसने याकूब को वह भोजन और ताजी पकी हुई रोटी दी जिसे वह इसहाक के पास ले जा सके।</w:t>
      </w:r>
    </w:p>
    <w:p>
      <w:pPr/>
      <w:r>
        <w:rPr>
          <w:lang w:val="hi_IN" w:bidi="hi_IN"/>
        </w:rPr>
      </w:r>
      <w:r>
        <w:rPr>
          <w:lang w:val="hi_IN" w:bidi="hi_IN"/>
        </w:rPr>
        <w:t>याकूब इसहाक के पास एसाव के कपड़े पहनकर गया, उसके हाथ और बाहें बकरी के बालों से ढकी हुई थीं ताकि वह एसाव की तरह रोयेंदार लगे, और याकूब इसहाक के खाने के लिए उसका प्रिय भोजन लेकर गया।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यूदीत, एसाव की पत्नी</w:t>
      </w:r>
    </w:p>
    <w:p>
      <w:pPr>
        <w:pStyle w:val="ListBullet"/>
        <w:spacing w:line="240" w:lineRule="auto"/>
        <w:ind w:left="720"/>
      </w:pPr>
      <w:r>
        <w:rPr>
          <w:lang w:val="hi_IN" w:bidi="hi_IN"/>
        </w:rPr>
      </w:r>
      <w:r>
        <w:rPr>
          <w:lang w:val="hi_IN" w:bidi="hi_IN"/>
        </w:rPr>
        <w:t>बासमेत, एसाव की पत्नी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कोई भी बात नहीं करता है। हमें पता चलता है कि एसाव अब 40 वर्ष का है और उसने 2 पत्नियों से विवाह किया है। ये स्त्रियाँ विदेशी स्त्रियाँ हैं या किसी दूसरे गोत्र की स्त्रियाँ हैं। वे हित्ती हैं जो कनान के वंशज हैं जो नूह के पुत्र हाम का शापित पुत्र था। उन्होंने इसहाक और रिबका के जीवन को दुखद बना देते हैं।</w:t>
      </w:r>
    </w:p>
    <w:p>
      <w:pPr/>
      <w:r>
        <w:rPr>
          <w:lang w:val="hi_IN" w:bidi="hi_IN"/>
        </w:rPr>
      </w:r>
      <w:r>
        <w:rPr>
          <w:lang w:val="hi_IN" w:bidi="hi_IN"/>
        </w:rPr>
        <w:t>अभिनय को रोकें: एसाव से पूछें, "तुमने इन विदेशी स्त्रियों से विवाह क्यों किया?" आप सुन सकते हैं, "क्योंकि मैं चाहता था" या "वे सुंदर हैं और मैं विवाह करना चाहता था" या "मैं जिस से चाहूँ उससे विवाह कर सकता हूँ।" इसहाक और रिबका से पूछें, "आप इस विवाह के बारे में कैसा महसूस करते हैं?" आप सुन सकते हैं, "मुझे इससे नफरत है। वे हमारे परिवार में मूर्तिपूजा लाई हैं" या "उनके अलग-अलग रिवाज हैं और वे मेरा बिल्कुल भी सम्मान नहीं करती हैं" या "वे लज्जा का कारण हैं क्योंकि एसाव ने हमारे रिवाजों का सम्मान नहीं किया।" अभिनय को फिर से शुरू करें।</w:t>
      </w:r>
    </w:p>
    <w:p>
      <w:pPr/>
      <w:r>
        <w:rPr>
          <w:lang w:val="hi_IN" w:bidi="hi_IN"/>
        </w:rPr>
      </w:r>
      <w:r>
        <w:rPr>
          <w:lang w:val="hi_IN" w:bidi="hi_IN"/>
        </w:rPr>
        <w:t>दूसरे दृश्य में, इसहाक 100 वर्ष से अधिक आयु का है और लगभग अंधा है। इसहाक ने फैसला करता है कि यह एसाव को अपनी आशीष देने का समय है। इसहाक ने एसाव को अपने पास बुलाया। जब एसाव पहुँचा, इसहाक ने कहा, "हे मेरे पुत्र।" एसाव ने कहा, "मैं यहाँ हूँ।" फिर इसहाक ने एसाव से कहा, "जाकर कोई जंगली शिकार कर और मेरा पसंदीदा भोजन तैयार कर के यहाँ मेरे पास ले आ ताकि मैं उसे खा सकूँ। फिर मैं तुझे पहिलौठे की वह आशीष दूँगा जो तेरी है।" इसलिए, एसाव ने अपना धनुष और तीर लिया और वह मैदान में एक जंगली पशु का शिकार करने के लिए चला गया।</w:t>
      </w:r>
    </w:p>
    <w:p>
      <w:pPr/>
      <w:r>
        <w:rPr>
          <w:lang w:val="hi_IN" w:bidi="hi_IN"/>
        </w:rPr>
      </w:r>
      <w:r>
        <w:rPr>
          <w:lang w:val="hi_IN" w:bidi="hi_IN"/>
        </w:rPr>
        <w:t>तीसरे दृश्य में, रिबका ने इसहाक को एसाव से कहते हुए सुना कि वह भोजन तैयार करे और पहिलौठे की आशीष पाने के लिए तैयार रहे। रिबका याकूब के पास जाती है और उसने जो कुछ सुना था उसे दोहराती है। रिबका ने कुछ शब्दों को बदल दिया। रिबका ने कहा कि इसहाक परमेश्वर की उपस्थिति में आशीष देना चाहता है। फिर रिबका याकूब को निर्देश देने लगती है कि उसे क्या करना है। रिबका बताती है कि याकूब को 2 बकरियाँ मारनी हैं। रिबका उन्हें उसी तरह पकाएगी जैसा इसहाक को पसंद है। याकूब इसहाक को भोजन परोसेगा और इसहाक से आशीष ले लेगा।</w:t>
      </w:r>
    </w:p>
    <w:p>
      <w:pPr/>
      <w:r>
        <w:rPr>
          <w:lang w:val="hi_IN" w:bidi="hi_IN"/>
        </w:rPr>
      </w:r>
      <w:r>
        <w:rPr>
          <w:lang w:val="hi_IN" w:bidi="hi_IN"/>
        </w:rPr>
        <w:t>अभिनय को रोकें: रिबका से पूछें, "आप इसहाक को इस तरह धोखा देने के बारे में कैसा महसूस करती हैं?" आप सुन सकते हैं, "मुझे पता है कि आशीर्वाद याकूब को जाता है। मैं केवल यह सुनिश्चित करना चाहती हूँ कि ऐसा हो" या "मैं एसाव से खुश नहीं हूँ और जिस तरह से वह जी रहा है। मैं चाहूँगी कि यह आशीष याकूब को मिले।" याकूब से पूछें, "आप अपने पिता को इस तरह धोखा देने के बारे में कैसा महसूस करते हैं?" आप सुन सकते हैं, "मुझे डर है कि वह इस धोखे को समझ लेगा और मुझे श्राप देगा" या "मैं यह करने के लिए तैयार हूँ क्योंकि यह मेरा जन्मसिद्ध अधिकार है। एसाव ने इसे मेरे पास बेच दिया" या "मैं डरता नहीं हूँ। मेरी माँ जानती है कि इसका प्रबंध कैसे किया जाए।" अभिनय को फिर से शुरू करें।</w:t>
      </w:r>
    </w:p>
    <w:p>
      <w:pPr/>
      <w:r>
        <w:rPr>
          <w:lang w:val="hi_IN" w:bidi="hi_IN"/>
        </w:rPr>
      </w:r>
      <w:r>
        <w:rPr>
          <w:lang w:val="hi_IN" w:bidi="hi_IN"/>
        </w:rPr>
        <w:t>याकूब ने इस योजना की समस्याओं को समझा। एसाव बालों वाला है। याकूब की त्वचा चिकनी है। जब इसहाक धोखे को समझ लेगा, तो वह याकूब को आशीष देने के बजाय श्राप देगा। रिबका कहती है कि श्राप याकूब के बजाय उस पर होगा।</w:t>
      </w:r>
    </w:p>
    <w:p>
      <w:pPr/>
      <w:r>
        <w:rPr>
          <w:lang w:val="hi_IN" w:bidi="hi_IN"/>
        </w:rPr>
      </w:r>
      <w:r>
        <w:rPr>
          <w:lang w:val="hi_IN" w:bidi="hi_IN"/>
        </w:rPr>
        <w:t>अभिनय को रोकें: रिबका से पूछें, "क्या आप श्रापित होने से डरती हैं?" आप सुन सकते हैं, "नहीं, इसहाक मुझे कभी श्राप नहीं देगा।" अभिनय को फिर से शुरू करें।</w:t>
      </w:r>
    </w:p>
    <w:p>
      <w:pPr/>
      <w:r>
        <w:rPr>
          <w:lang w:val="hi_IN" w:bidi="hi_IN"/>
        </w:rPr>
      </w:r>
      <w:r>
        <w:rPr>
          <w:lang w:val="hi_IN" w:bidi="hi_IN"/>
        </w:rPr>
        <w:t>रिबका फिर से याकूब को निर्देश देती है। याकूब को 2 बकरियाँ लेनी है और उन्हें मारना है। रिबका भोजन तैयार करती है। रिबका ने एसाव के पसंदीदा कपड़े लिए और याकूब को पहना दिए। रिबका ने याकूब की बाहों और हाथों को बकरी की खाल से ढक दिया। रिबका ने याकूब की गर्दन पर बालों वाली बकरी की खाल भी रख दी। फिर रिबका ने याकूब को तैयार किया हुआ भोजन दिया जिसमें कुछ ताजी पकी हुई रोटी शामिल थी। याकूब को इसे अपने पिता के पास ले जाना है।</w:t>
      </w:r>
    </w:p>
    <w:p>
      <w:pPr/>
      <w:r>
        <w:rPr>
          <w:lang w:val="hi_IN" w:bidi="hi_IN"/>
        </w:rPr>
      </w:r>
      <w:r>
        <w:rPr>
          <w:lang w:val="hi_IN" w:bidi="hi_IN"/>
        </w:rPr>
        <w:t>अभिनय रोक दें: याकूब से पूछें, अभी आप कैसा महसूस कर रहे हैं?" आप यह सुन सकते हैं, "मैं डरा हुआ हूँ। मुझे पता है कि मेरी माँ ने मुझे यह करने के लिए कहा था लेकिन मुझे डर है कि यह काम नहीं करेगा" या "मैं ठीक हूँ। कोई समस्या नहीं है। माँ ने सब कुछ सोचा" या "एसाव इसके योग्य है। उसने मुझे अपना पहलौठे का अधिकार बेच दिया। वह जानता है कि आशीष मेरे पास है। वह कैसे भी इसे पाने की कोशिश कर रहा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एसाव 2 </w:t>
      </w:r>
      <w:r>
        <w:rPr>
          <w:b/>
          <w:lang w:val="hi_IN" w:bidi="hi_IN"/>
        </w:rPr>
        <w:t>हित्ती</w:t>
      </w:r>
      <w:r>
        <w:rPr>
          <w:lang w:val="hi_IN" w:bidi="hi_IN"/>
        </w:rPr>
        <w:t xml:space="preserve"> स्त्रियों से विवाह करता है। आपने पहले हित्ती नाम का उपयोग किया है। इस अनुवाद के लिए उसी शब्द का उपयोग करें।</w:t>
      </w:r>
    </w:p>
    <w:p>
      <w:pPr/>
      <w:r>
        <w:rPr>
          <w:lang w:val="hi_IN" w:bidi="hi_IN"/>
        </w:rPr>
      </w:r>
      <w:r>
        <w:rPr>
          <w:lang w:val="hi_IN" w:bidi="hi_IN"/>
        </w:rPr>
        <w:t xml:space="preserve">इसहाक </w:t>
      </w:r>
      <w:r>
        <w:rPr>
          <w:b/>
          <w:lang w:val="hi_IN" w:bidi="hi_IN"/>
        </w:rPr>
        <w:t>अंधा</w:t>
      </w:r>
      <w:r>
        <w:rPr>
          <w:lang w:val="hi_IN" w:bidi="hi_IN"/>
        </w:rPr>
        <w:t xml:space="preserve"> हो रहा था। वह अभी तक पूरी तरह से अंधा नहीं है लेकिन उसकी दृष्टि इस स्तर तक कम हो गई है कि वह चेहरों को पहचान नहीं सकता है। पाठ यह दर्शाता है कि आँख की दृष्टि में यह कमी उस समय बुढ़ापे का एक सामान्य हिस्सा थी।</w:t>
      </w:r>
    </w:p>
    <w:p>
      <w:pPr/>
      <w:r>
        <w:rPr>
          <w:lang w:val="hi_IN" w:bidi="hi_IN"/>
        </w:rPr>
      </w:r>
      <w:r>
        <w:rPr>
          <w:lang w:val="hi_IN" w:bidi="hi_IN"/>
        </w:rPr>
        <w:t xml:space="preserve">याकूब ने एसाव से कहा कि वह अपना </w:t>
      </w:r>
      <w:r>
        <w:rPr>
          <w:b/>
          <w:lang w:val="hi_IN" w:bidi="hi_IN"/>
        </w:rPr>
        <w:t>धनुष</w:t>
      </w:r>
      <w:r>
        <w:rPr>
          <w:lang w:val="hi_IN" w:bidi="hi_IN"/>
        </w:rPr>
        <w:t xml:space="preserve"> और </w:t>
      </w:r>
      <w:r>
        <w:rPr>
          <w:b/>
          <w:lang w:val="hi_IN" w:bidi="hi_IN"/>
        </w:rPr>
        <w:t>तरकश</w:t>
      </w:r>
      <w:r>
        <w:rPr>
          <w:lang w:val="hi_IN" w:bidi="hi_IN"/>
        </w:rPr>
        <w:t xml:space="preserve"> ले और खुले या बिना खेती किए गए स्थान पर जाकर जंगली पशुओं का शिकार करे। तरकश तीरों का वह पात्र है जिसे शिकारी अपने साथ ले जाता है। </w:t>
      </w:r>
      <w:r>
        <w:rPr>
          <w:b/>
          <w:lang w:val="hi_IN" w:bidi="hi_IN"/>
        </w:rPr>
        <w:t>शिकार</w:t>
      </w:r>
      <w:r>
        <w:rPr>
          <w:lang w:val="hi_IN" w:bidi="hi_IN"/>
        </w:rPr>
        <w:t xml:space="preserve"> या “जंगली शिकार” का अर्थ है जंगली पशु, न कि पालतू पशु।</w:t>
      </w:r>
    </w:p>
    <w:p>
      <w:pPr/>
      <w:r>
        <w:rPr>
          <w:lang w:val="hi_IN" w:bidi="hi_IN"/>
        </w:rPr>
      </w:r>
      <w:r>
        <w:rPr>
          <w:lang w:val="hi_IN" w:bidi="hi_IN"/>
        </w:rPr>
        <w:t>धनुष और तीरों के तरकश का चित्र दिखाइए।</w:t>
      </w:r>
    </w:p>
    <w:p>
      <w:pPr/>
      <w:r>
        <w:rPr>
          <w:lang w:val="hi_IN" w:bidi="hi_IN"/>
        </w:rPr>
      </w:r>
      <w:r>
        <w:rPr>
          <w:lang w:val="hi_IN" w:bidi="hi_IN"/>
        </w:rPr>
        <w:t xml:space="preserve">इसहाक ने एसाव से कहा कि वह उसे पहिलौठा होने के कारण </w:t>
      </w:r>
      <w:r>
        <w:rPr>
          <w:b/>
          <w:lang w:val="hi_IN" w:bidi="hi_IN"/>
        </w:rPr>
        <w:t>आशीष</w:t>
      </w:r>
      <w:r>
        <w:rPr>
          <w:lang w:val="hi_IN" w:bidi="hi_IN"/>
        </w:rPr>
        <w:t xml:space="preserve"> देना चाहता है। आशीष को बाध्यकारी माना जाता था। इसे कोई और नहीं ले सकता था और इसे बदला या वापस नहीं लिया जा सकता था। </w:t>
      </w:r>
      <w:r>
        <w:rPr>
          <w:b/>
          <w:lang w:val="hi_IN" w:bidi="hi_IN"/>
        </w:rPr>
        <w:t>आशीष</w:t>
      </w:r>
      <w:r>
        <w:rPr>
          <w:lang w:val="hi_IN" w:bidi="hi_IN"/>
        </w:rPr>
        <w:t xml:space="preserve"> की चर्चा मुख्य शब्दावली में की गई है। उसी शब्द का इस्तेमाल करें जिसे आपने आशीष के लिए पहले इस्तेमाल किया है।</w:t>
      </w:r>
    </w:p>
    <w:p>
      <w:pPr/>
      <w:r>
        <w:rPr>
          <w:lang w:val="hi_IN" w:bidi="hi_IN"/>
        </w:rPr>
      </w:r>
      <w:r>
        <w:rPr>
          <w:lang w:val="hi_IN" w:bidi="hi_IN"/>
        </w:rPr>
        <w:t xml:space="preserve">रिबका ने सुना और याकूब से कहा कि इसहाक </w:t>
      </w:r>
      <w:r>
        <w:rPr>
          <w:b/>
          <w:lang w:val="hi_IN" w:bidi="hi_IN"/>
        </w:rPr>
        <w:t>यहोवा</w:t>
      </w:r>
      <w:r>
        <w:rPr>
          <w:lang w:val="hi_IN" w:bidi="hi_IN"/>
        </w:rPr>
        <w:t xml:space="preserve"> की उपस्थिति में एसाव को आशीष देना चाहता है। यहोवा के लिए उसी नाम का उपयोग करें जिसका उपयोग आपने अन्य भागों में किया है। रिबका वास्तव में यह नहीं बताती कि इसहाक ने क्या कहा है। रिबका ने याकूब से कहा कि वह जाकर 2 अच्छी या उत्तम बकरियां ले आए। ये सबसे अच्छी में से होंगी। वे कमजोर या बीमार नहीं होंगी। जब सही तरीके से पकाया जाता है तो उनका स्वाद स्वादिष्ट होता है।</w:t>
      </w:r>
    </w:p>
    <w:p>
      <w:pPr/>
      <w:r>
        <w:rPr>
          <w:lang w:val="hi_IN" w:bidi="hi_IN"/>
        </w:rPr>
      </w:r>
      <w:r>
        <w:rPr>
          <w:lang w:val="hi_IN" w:bidi="hi_IN"/>
        </w:rPr>
        <w:t xml:space="preserve">याकूब डरता है कि इसहाक इस षड्यंत्र के बारे में जान जाएगा और उसे </w:t>
      </w:r>
      <w:r>
        <w:rPr>
          <w:b/>
          <w:lang w:val="hi_IN" w:bidi="hi_IN"/>
        </w:rPr>
        <w:t>शाप</w:t>
      </w:r>
      <w:r>
        <w:rPr>
          <w:lang w:val="hi_IN" w:bidi="hi_IN"/>
        </w:rPr>
        <w:t xml:space="preserve"> देगा। रिबका ने याकूब से कहा कि शाप को उस पर पड़ने दे। </w:t>
      </w:r>
      <w:r>
        <w:rPr>
          <w:b/>
          <w:lang w:val="hi_IN" w:bidi="hi_IN"/>
        </w:rPr>
        <w:t>शाप</w:t>
      </w:r>
      <w:r>
        <w:rPr>
          <w:lang w:val="hi_IN" w:bidi="hi_IN"/>
        </w:rPr>
        <w:t>की चर्चा मुख्य शब्दावली में की गई है। शाप के लिए उसी शब्द का उपयोग करें जो आपने पिछली कहानियों में इस्तेमाल किया है।</w:t>
      </w:r>
    </w:p>
    <w:p>
      <w:pPr/>
      <w:r>
        <w:rPr>
          <w:lang w:val="hi_IN" w:bidi="hi_IN"/>
        </w:rPr>
      </w:r>
      <w:r>
        <w:rPr>
          <w:lang w:val="hi_IN" w:bidi="hi_IN"/>
        </w:rPr>
        <w:t>रिबका ने याकूब की बाहों, हाथों और गर्दन को ढकने के लिए उन बकरियों की खाल का उपयोग किया जिन्हें उसने अभी-अभी पकाया था। बकरी की खाल पर बकरी के बाल वैसे ही छोड़ दिए गए थे।</w:t>
      </w:r>
    </w:p>
    <w:p>
      <w:pPr/>
      <w:r>
        <w:rPr>
          <w:lang w:val="hi_IN" w:bidi="hi_IN"/>
        </w:rPr>
      </w:r>
      <w:r>
        <w:rPr>
          <w:lang w:val="hi_IN" w:bidi="hi_IN"/>
        </w:rPr>
        <w:t>बकरी की खाल की तस्वीर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27:18–29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उत्पत्ति 27:18–29 सुनें और अपने मन में रखें। पाठ को तीन बार सुनें (यदि संभव हो, तो तीन अलग-अलग अनुवादों में)। फिर एक समूह में, नीचे दिए गए प्रश्नों पर चर्चा करें:</w:t>
      </w:r>
    </w:p>
    <w:p>
      <w:pPr>
        <w:pStyle w:val="ListNumber"/>
        <w:numPr>
          <w:ilvl w:val="0"/>
          <w:numId w:val="14"/>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कहानी हमें परमेश्वर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याकूब ने एसाव की आशीष को कैसे चुराया इसकी कहानी जारी है। पिछले भाग में, इसहाक ने एसाव से कहा कि वह अहेर करके स्वादिष्ट भोजन तैयार करे। भोजन खाने के बाद, इसहाक एसाव को पहिलौठे की आशीष देगा। हालाँकि, रिबका ने इस योजना को सुना और फिर इसके बजाय याकूब को आशीष दिलाने की योजना बनाई। जुड़वाँ बच्चों के जन्म से पहले, रिबका से कहा गया था कि छोटा पुत्र बड़े पुत्र पर शासन करेगा। इसके अलावा, इस कहानी के घटने से पहले, एसाव ने अपने पहिलौठे का अधिकार याकूब को एक कटोरी दाल के लिए बेच दिया।</w:t>
      </w:r>
    </w:p>
    <w:p>
      <w:pPr/>
      <w:r>
        <w:rPr>
          <w:lang w:val="hi_IN" w:bidi="hi_IN"/>
        </w:rPr>
      </w:r>
      <w:r>
        <w:rPr>
          <w:lang w:val="hi_IN" w:bidi="hi_IN"/>
        </w:rPr>
        <w:t>रुकें और समीक्षा करें: याकूब ने अब तक क्या किया है यह दिखाने के लिए कि वह अपनी माँ से सहमत है और अपने लिए आशीष चुराना चाहता है?</w:t>
      </w:r>
    </w:p>
    <w:p>
      <w:pPr/>
      <w:r>
        <w:rPr>
          <w:lang w:val="hi_IN" w:bidi="hi_IN"/>
        </w:rPr>
      </w:r>
      <w:r>
        <w:rPr>
          <w:lang w:val="hi_IN" w:bidi="hi_IN"/>
        </w:rPr>
        <w:t>रिबका ने ऐसा भोजन तैयार किया जिसे वह मानती थी कि इसहाक सोचेंगे कि यह एसाव ने बनाया है। रिबका ने याकूब को एसाव के कपड़े पहनाए। रिबका ने याकूब के हाथों, बाहों और गर्दन को बकरी के बालों से ढक दिया है। रिबका ने याकूब को भोजन के साथ इसहाक के पास भेजा। इसहाक लगभग अन्धा है। इसहाक अच्छी तरह से देख नहीं सकता है कि वह अपने पुत्र का चेहरा पहचान सके।</w:t>
      </w:r>
    </w:p>
    <w:p>
      <w:pPr/>
      <w:r>
        <w:rPr>
          <w:lang w:val="hi_IN" w:bidi="hi_IN"/>
        </w:rPr>
      </w:r>
      <w:r>
        <w:rPr>
          <w:lang w:val="hi_IN" w:bidi="hi_IN"/>
        </w:rPr>
        <w:t>याकूब ने एसाव के कपड़े पहने हैं और उसके हाथ, बाहों और गर्दन पर बकरी के बाल हैं। वह इसहाक को भोजन परोसने जाता है। पहले तो इसहाक को संदेह हुआ। याकूब ने बात की और इसहाक ने याकूब की आवाज सुनी। इसहाक ने पूछा कि कमरे में कौन है। इसहाक ने यह पूछा क्योंकि उसे यकीन नहीं है कि कमरे में कौन सा पुत्र है। याकूब ने झूठ बोला और कहा कि वह एसाव है।</w:t>
      </w:r>
    </w:p>
    <w:p>
      <w:pPr/>
      <w:r>
        <w:rPr>
          <w:lang w:val="hi_IN" w:bidi="hi_IN"/>
        </w:rPr>
      </w:r>
      <w:r>
        <w:rPr>
          <w:lang w:val="hi_IN" w:bidi="hi_IN"/>
        </w:rPr>
        <w:t>रुकें और चर्चा करें: आपकी संस्कृति के लोग झूठ बोलने के बारे में क्या सोचते हैं? वे याकूब के झूठ को कैसे देखेंगे?</w:t>
      </w:r>
    </w:p>
    <w:p>
      <w:pPr/>
      <w:r>
        <w:rPr>
          <w:lang w:val="hi_IN" w:bidi="hi_IN"/>
        </w:rPr>
      </w:r>
      <w:r>
        <w:rPr>
          <w:lang w:val="hi_IN" w:bidi="hi_IN"/>
        </w:rPr>
        <w:t>याकूब ने इसहाक को वह भोजन दिया जो रिबका ने तैयार किया है। इसहाक आश्चर्यचकित है क्योंकि भोजन इतनी जल्दी तैयार किया गया है। आमतौर पर, जंगली शिकार को ढूँढने और भोजन तैयार करने में बहुत अधिक समय लगता है। इसहाक फिर से प्रश्न करता है। अपने झूठ के एक हिस्से के रूप में, याकूब झूठ बोलता है और कहता है, "यहोवा, तेरे परमेश्वर ने मेरी मदद की।"</w:t>
      </w:r>
    </w:p>
    <w:p>
      <w:pPr/>
      <w:r>
        <w:rPr>
          <w:lang w:val="hi_IN" w:bidi="hi_IN"/>
        </w:rPr>
      </w:r>
      <w:r>
        <w:rPr>
          <w:lang w:val="hi_IN" w:bidi="hi_IN"/>
        </w:rPr>
        <w:t>रुकें और चर्चा करें: इस बिन्दु पर याकूब ने परमेश्वर का उल्लेख क्यों किया? याकूब इसहाक से झूठ बोल रहा है कि उसने इतनी जल्दी भोजन कैसे तैयार किया।</w:t>
      </w:r>
    </w:p>
    <w:p>
      <w:pPr/>
      <w:r>
        <w:rPr>
          <w:lang w:val="hi_IN" w:bidi="hi_IN"/>
        </w:rPr>
      </w:r>
      <w:r>
        <w:rPr>
          <w:lang w:val="hi_IN" w:bidi="hi_IN"/>
        </w:rPr>
        <w:t>इसहाक को अभी भी संदेह है और उसने याकूब को पास आने के लिए कहता है। इसहाक ने याकूब के हाथों को छुआ जो बकरी की खाल के कारण बालों वाले हैं। इसहाक भ्रमित हुआ। आवाज याकूब की है, लेकिन हाथ एसाव के हाथों जैसे हैं। इसहाक ने फिर से पूछा कि कमरे में कौन है। याकूब ने फिर से झूठ कहा और कहा कि वह एसाव है। इसहाक ने वह भोजन खाया जो याकूब ने उसे दिया था। फिर इसहाक ने याकूब से कहा कि वह करीब आकर उसे चूमे। इस संस्कृति में करीबी रिश्तेदारों के बीच चूमना नमस्कार करने का एक सामान्य रूप है। जब याकूब इसहाक को चूमने के लिए झुकता है, तो इसहाक कपड़ों का गंध सूँगता है। कपड़ों में एसाव की तरह की गन्ध थी। इसहाक अन्त में आश्वस्त हुआ कि यह एसाव है।</w:t>
      </w:r>
    </w:p>
    <w:p>
      <w:pPr/>
      <w:r>
        <w:rPr>
          <w:lang w:val="hi_IN" w:bidi="hi_IN"/>
        </w:rPr>
      </w:r>
      <w:r>
        <w:rPr>
          <w:lang w:val="hi_IN" w:bidi="hi_IN"/>
        </w:rPr>
        <w:t>रुकें और समीक्षा करें: देखिए, वो सब कुछ जो याकूब और रिबका ने याकूब को आशीष दिलाने के लिये किया है।। उन्होंने यह सब क्यों किया? आपकी संस्कृति में अपने पिता की आशीष पाने के महत्व पर चर्चा करें? आपकी संस्कृति पहिलौठे की भूमिका को कैसे देखती है? एक परिवार उस पुत्र का क्या करेगा जो अपने पिता को धोखा देकर आशीष ले लेता है जैसे याकूब ने किया था?</w:t>
      </w:r>
    </w:p>
    <w:p>
      <w:pPr/>
      <w:r>
        <w:rPr>
          <w:lang w:val="hi_IN" w:bidi="hi_IN"/>
        </w:rPr>
      </w:r>
      <w:r>
        <w:rPr>
          <w:lang w:val="hi_IN" w:bidi="hi_IN"/>
        </w:rPr>
        <w:t>इसहाक ने याकूब को वह आशीष दी जो पहिलौठे की है। आशीष व्यापक और पूरी है। आशीष कविता और प्रार्थना की तरह है। आशीष में यह बताना शामिल है कि एसाव कौन है, एसाव को क्या मिलना चाहिए, और एसाव का दूसरों के साथ रिश्ता है। आशीष में जीवित रहने और समृद्धि के लिए क्या आवश्यक है: भरपूर पानी, प्रचुर मात्रा में फसल, और परिवार सहित दूसरों की अध्यक्षता। अन्त में, इसहाक ने पूछा कि जो लोग एसाव को आशीष देंगे उन्हें आशीष दी जाएगी और जो लोग एसाव को श्राप देंगे उन्हें श्राप दिया जाएगा। यह एक पिता है जो पहिलौठे को आशीष देता है। यह वाचा की प्रतिज्ञा नहीं है जो परमेश्वर ने की है। इसहाक ने सोचा कि वह एसाव को आशीष दे रहा है लेकिन इसके बजाय उसने याकूब को आशीष दी।</w:t>
      </w:r>
    </w:p>
    <w:p>
      <w:pPr/>
      <w:r>
        <w:rPr>
          <w:lang w:val="hi_IN" w:bidi="hi_IN"/>
        </w:rPr>
      </w:r>
      <w:r>
        <w:rPr>
          <w:lang w:val="hi_IN" w:bidi="hi_IN"/>
        </w:rPr>
        <w:t>रुकें और चर्चा करें: यह आशीष वाचा की प्रतिज्ञा से कैसे अलग है?</w:t>
      </w:r>
    </w:p>
    <w:p>
      <w:pPr/>
      <w:r>
        <w:rPr>
          <w:lang w:val="hi_IN" w:bidi="hi_IN"/>
        </w:rPr>
      </w:r>
      <w:r>
        <w:rPr>
          <w:lang w:val="hi_IN" w:bidi="hi_IN"/>
        </w:rPr>
        <w:t>संस्कृति के अनुसार, एक बार इसहाक इस आशीष को दे दिया, तो वह इसे वापस नहीं ले सकता है। यह दे दी गई है। इसहाक वही आशीष किसी दूसरे पुत्र या किसी और को नहीं दे सकता है। आशीष को स्थायी माना जाता है और इसे बदला या वापस नहीं लिया जा सकता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1 दृश्य है।</w:t>
      </w:r>
    </w:p>
    <w:p>
      <w:pPr/>
      <w:r>
        <w:rPr>
          <w:lang w:val="hi_IN" w:bidi="hi_IN"/>
        </w:rPr>
      </w:r>
      <w:r>
        <w:rPr>
          <w:b/>
          <w:lang w:val="hi_IN" w:bidi="hi_IN"/>
        </w:rPr>
        <w:t>पहला दृश्य:</w:t>
      </w:r>
      <w:r>
        <w:rPr>
          <w:lang w:val="hi_IN" w:bidi="hi_IN"/>
        </w:rPr>
        <w:t xml:space="preserve"> याकूब वह भोजन लेता है जिसे रिबका ने इसहाक के लिए तैयार किया था। याकूब ने इसहाक से कहा कि वह एसाव है। भोजन खाने के बाद, इसहाक ने याकूब को आशीष दी यह सोचकर कि वह एसाव को आशीष दे रहा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एसाव का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एक लम्बा दृश्य है। एसाव इस कहानी में मौजूद नहीं है। एसाव घर से दूर है और जंगली शिकार की तलाश कर रहा है। इसहाक से याकूब की मुलाक़ात में एक प्रकार की जल्दबाज़ी नजर आती है। याकूब जानता है कि एसाव किसी भी क्षण वापस आ सकता है। याकूब एसाव के लौटने से पहले आशीष चाहता है।</w:t>
      </w:r>
    </w:p>
    <w:p>
      <w:pPr/>
      <w:r>
        <w:rPr>
          <w:lang w:val="hi_IN" w:bidi="hi_IN"/>
        </w:rPr>
      </w:r>
      <w:r>
        <w:rPr>
          <w:lang w:val="hi_IN" w:bidi="hi_IN"/>
        </w:rPr>
        <w:t>याकूब ने एसाव के कपड़े पहने हैं। याकूब ने अपने हाथों, बाहों और गर्दन पर बकरी की खाल रखी है ताकि यदि इसहाक उसे छूएगा, तो वह एसाव की तरह रोयेंदार त्वचा महसूस करेगा। रिबका ने 2 छोटी बकरियों का उपयोग करके भोजन तैयार किया है। उसने इसे तैयार किया है ताकि इसका स्वाद वैसा ही होगा जैसे एसाव आमतौर पर बनाता है। रिबका और याकूब ने इसहाक को समझाने के लिए वह सब कुछ किया है, जो ठीक से नहीं देख सकता है, कि यह एसाव है जो उसके सामने खड़ा है।</w:t>
      </w:r>
    </w:p>
    <w:p>
      <w:pPr/>
      <w:r>
        <w:rPr>
          <w:lang w:val="hi_IN" w:bidi="hi_IN"/>
        </w:rPr>
      </w:r>
      <w:r>
        <w:rPr>
          <w:lang w:val="hi_IN" w:bidi="hi_IN"/>
        </w:rPr>
        <w:t>इसहाक अच्छी तरह से नहीं देख सकता है कि वह याकूब के चेहरे को पहचान सके। याकूब ने आदरणीय नमस्कार के रूप में "हे मेरे पिता" कहा। इसहाक आवाज से भ्रमित हुआ। इसहाक ने कहा, "तू कौन है- एसाव या याकूब?" याकूब झूठ बोलता है और कहता है, "यह एसाव है। भोजन यहाँ है। उठकर बैठ और इसे खा लो ताकि तू मुझे अपनी आशीष दे सकें।" इसहाक अभी भी भ्रमित है। इसहाक पूछता है, "तुमने इसे इतनी जल्दी कैसे ढूँढा?" याकूब ने झूठ बोलता है और कहता है कि परमेश्वर ने उसे जल्दी से जंगली शिकार को खोजने में मदद की। याकूब ने फिर से झूठ कहा और कहा कि वह एसाव है। इसहाक तब तक आश्वस्त नहीं होता जब तक कि वह एसाव के कपड़ों की गंध नहीं ले लेता, जो याकूब ने पहने हुए हैं।</w:t>
      </w:r>
    </w:p>
    <w:p>
      <w:pPr/>
      <w:r>
        <w:rPr>
          <w:lang w:val="hi_IN" w:bidi="hi_IN"/>
        </w:rPr>
      </w:r>
      <w:r>
        <w:rPr>
          <w:lang w:val="hi_IN" w:bidi="hi_IN"/>
        </w:rPr>
        <w:t>इसहाक के साथ याकूब की बातचीत में एक प्रकार की तत्परता का भाव है। याकूब जानता है कि एसाव शिकार की तलाश में है। एसाव के लौटने में देर नहीं लगेगी। याकूब एसाव के लौटने से पहले आशीष चाहता है। याकूब यह नहीं कहता लेकिन जिस तरह से याकूब ने इसहाक से बात की उसमें हम तत्परता देखते हैं।</w:t>
      </w:r>
    </w:p>
    <w:p>
      <w:pPr/>
      <w:r>
        <w:rPr>
          <w:lang w:val="hi_IN" w:bidi="hi_IN"/>
        </w:rPr>
      </w:r>
      <w:r>
        <w:rPr>
          <w:lang w:val="hi_IN" w:bidi="hi_IN"/>
        </w:rPr>
        <w:t>रुकें और चर्चा करें: जब याकूब इसहाक के साथ था, तो उसकी बातों और कामों में आपको कहाँ-कहाँ तत्परता दिखाई देती है?</w:t>
      </w:r>
    </w:p>
    <w:p>
      <w:pPr/>
      <w:r>
        <w:rPr>
          <w:lang w:val="hi_IN" w:bidi="hi_IN"/>
        </w:rPr>
      </w:r>
      <w:r>
        <w:rPr>
          <w:lang w:val="hi_IN" w:bidi="hi_IN"/>
        </w:rPr>
        <w:t>चूंकि इसहाक नहीं देख सकता है, इसलिए उसे अपनी अन्य इंद्रियों पर भरोसा करना होगा ताकि यह निर्धारित किया जा सके कि उसके सामने कौन है। इसहाक प्रश्न पूछता है और हर बार याकूब ने अपने उत्तर के साथ झूठ कहा। इसहाक ने अपनी सूँघने की क्षमता का उपयोग किया और पाया कि कपड़ों की सुगंध बाहर की तरह या उन कपड़ों की तरह है जो एसाव आमतौर पर पहनता है। इसहाक ने अपनी स्पर्श की भावना का उपयोग किया और याकूब के हाथों को छूया। ये हाथ एसाव के हाथों की तरह बालों वाले थे। इसहाक ने अपनी स्वाद की भावना का उपयोग किया और स्वादिष्ट भोजन खाया जिसका स्वाद एसाव के शिकार के समान था जो वह आमतौर पर बनाता था। इसहाक अपनी दृष्टि का उपयोग नहीं कर सकता था। उसकी सुनने की क्षमता ने उसे भ्रमित किया क्योंकि उसने याकूब की आवाज सुनी, जबकि उसका स्वाद, गंध और स्पर्श उसे बताते थे कि एसाव उसके साथ है।</w:t>
      </w:r>
    </w:p>
    <w:p>
      <w:pPr/>
      <w:r>
        <w:rPr>
          <w:lang w:val="hi_IN" w:bidi="hi_IN"/>
        </w:rPr>
      </w:r>
      <w:r>
        <w:rPr>
          <w:lang w:val="hi_IN" w:bidi="hi_IN"/>
        </w:rPr>
        <w:t>3 इंद्रियों से यह पुष्टि करने के लिए कि यह एसाव है, इसहाक आगे गया और अपने पुत्र को यह सोचकर आशीष दी कि वह एसाव को आशीष दे रहा है।</w:t>
      </w:r>
    </w:p>
    <w:p>
      <w:pPr/>
      <w:r>
        <w:rPr>
          <w:lang w:val="hi_IN" w:bidi="hi_IN"/>
        </w:rPr>
      </w:r>
      <w:r>
        <w:rPr>
          <w:lang w:val="hi_IN" w:bidi="hi_IN"/>
        </w:rPr>
        <w:t>आशीष में 3 भाग हैं।</w:t>
      </w:r>
    </w:p>
    <w:p>
      <w:pPr>
        <w:pStyle w:val="ListNumber"/>
        <w:numPr>
          <w:ilvl w:val="0"/>
          <w:numId w:val="15"/>
        </w:numPr>
        <w:spacing w:line="240" w:lineRule="auto"/>
        <w:ind w:left="720"/>
      </w:pPr>
      <w:r>
        <w:rPr>
          <w:lang w:val="hi_IN" w:bidi="hi_IN"/>
        </w:rPr>
      </w:r>
      <w:r>
        <w:rPr>
          <w:lang w:val="hi_IN" w:bidi="hi_IN"/>
        </w:rPr>
        <w:t>इसहाक एसाव के कपड़ों को सूँघता है और इस बारे में बात करता है कि एसाव कौन है। इसहाककहता है, "मेरे पुत्र की सुगंध उस खेत की खुशबू के समान है जिसे यहोवा ने आशीष दी है।"</w:t>
      </w:r>
    </w:p>
    <w:p>
      <w:pPr>
        <w:pStyle w:val="ListNumber"/>
        <w:spacing w:line="240" w:lineRule="auto"/>
        <w:ind w:left="720"/>
      </w:pPr>
      <w:r>
        <w:rPr>
          <w:lang w:val="hi_IN" w:bidi="hi_IN"/>
        </w:rPr>
      </w:r>
      <w:r>
        <w:rPr>
          <w:lang w:val="hi_IN" w:bidi="hi_IN"/>
        </w:rPr>
        <w:t>फिर इसहाक एसाव के लिए चीजें माँगता है। वह भरपूर पानी माँगता है, ताकि परमेश्वर पौधों को पानी देने के लिए भूमि पर ओस को भेजेंगे। इसहाक परमेश्वर से कहता है कि वह अनाज और दाखमधु बहुतायत से दे।</w:t>
      </w:r>
    </w:p>
    <w:p>
      <w:pPr/>
      <w:r>
        <w:rPr>
          <w:lang w:val="hi_IN" w:bidi="hi_IN"/>
        </w:rPr>
      </w:r>
      <w:r>
        <w:rPr>
          <w:lang w:val="hi_IN" w:bidi="hi_IN"/>
        </w:rPr>
        <w:t>इसहाक परमेश्वर से प्रार्थना करता है कि संसार के लोगों के समूह उसके पुत्र की सेवा करें और उसका पुत्र अपने भाइयों पर प्रभुता करे।</w:t>
      </w:r>
    </w:p>
    <w:p>
      <w:pPr>
        <w:pStyle w:val="ListNumber"/>
        <w:numPr>
          <w:ilvl w:val="0"/>
          <w:numId w:val="16"/>
        </w:numPr>
        <w:spacing w:line="240" w:lineRule="auto"/>
        <w:ind w:left="720"/>
      </w:pPr>
      <w:r>
        <w:rPr>
          <w:lang w:val="hi_IN" w:bidi="hi_IN"/>
        </w:rPr>
      </w:r>
      <w:r>
        <w:rPr>
          <w:lang w:val="hi_IN" w:bidi="hi_IN"/>
        </w:rPr>
        <w:t>इसहाक परमेश्वर से कहता है कि वह उस व्यक्ति को श्राप दे जो उसके पुत्र को श्राप देता है। फिर उसने परमेश्वर से कहता है कि वह उस व्यक्ति को आशीष दे जो उसके पुत्र को आशीष देता है।</w:t>
      </w:r>
    </w:p>
    <w:p>
      <w:pPr/>
      <w:r>
        <w:rPr>
          <w:lang w:val="hi_IN" w:bidi="hi_IN"/>
        </w:rPr>
      </w:r>
      <w:r>
        <w:rPr>
          <w:lang w:val="hi_IN" w:bidi="hi_IN"/>
        </w:rPr>
        <w:t>यह आशीष एक काव्यात्मक रूप से व्यक्त की गई है।</w:t>
      </w:r>
    </w:p>
    <w:p>
      <w:pPr/>
      <w:r>
        <w:rPr>
          <w:lang w:val="hi_IN" w:bidi="hi_IN"/>
        </w:rPr>
      </w:r>
      <w:r>
        <w:rPr>
          <w:lang w:val="hi_IN" w:bidi="hi_IN"/>
        </w:rPr>
        <w:t>आशीष को बाध्यकारी माना जाता था। एक बार इसहाक ने यह दिया, तो वह इसे वापस नहीं ले सकता और वह वही आशीष किसी और को नहीं दे सकता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1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एसाव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कहानी शुरू होते ही, याकूब रिबका द्वारा बनाया गया भोजन लेकर इसहाक के तम्बू में प्रवेश करता है। याकूब एसाव के कपड़े पहने हुए है और उसके हाथों और गर्दन पर बकरी की खाल है।</w:t>
      </w:r>
    </w:p>
    <w:p>
      <w:pPr/>
      <w:r>
        <w:rPr>
          <w:lang w:val="hi_IN" w:bidi="hi_IN"/>
        </w:rPr>
      </w:r>
      <w:r>
        <w:rPr>
          <w:lang w:val="hi_IN" w:bidi="hi_IN"/>
        </w:rPr>
        <w:t>अभिनय रोक दें: याकूब से पूछें, अभी आप कैसा महसूस कर रहे हैं?" आप सुन सकते हैं, "मैं सचमुच बहुत घबराया हुआ हूँ। मान लीजिए कि मेरा पिता मुझे पहचानता है" या "मुझे डर है कि मेरे आशीष पाने से पहले एसाव लौट आएगा" या "मुझे डर है कि यह मेरे पिता को धोखा देना नहीं होगा।" अभिनय को फिर से शुरू करें।</w:t>
      </w:r>
    </w:p>
    <w:p>
      <w:pPr/>
      <w:r>
        <w:rPr>
          <w:lang w:val="hi_IN" w:bidi="hi_IN"/>
        </w:rPr>
      </w:r>
      <w:r>
        <w:rPr>
          <w:lang w:val="hi_IN" w:bidi="hi_IN"/>
        </w:rPr>
        <w:t>जब याकूब बोलता है, तो इसहाक भ्रमित होता है। इसहाक यह नहीं देख सकता कि कमरे में कौन सा पुत्र है। इसहाक ने पूछा कि कौन मौजूद है। याकूब झूठ कहता है। याकूब कहता है कि वह एसाव है। याकूब कहता है कि उसने वह सब किया है जो इसहाक ने कहा था। याकूब ने इसहाक को खाने और फिर आशीष देने के लिए प्रोत्साहित किया।</w:t>
      </w:r>
    </w:p>
    <w:p>
      <w:pPr/>
      <w:r>
        <w:rPr>
          <w:lang w:val="hi_IN" w:bidi="hi_IN"/>
        </w:rPr>
      </w:r>
      <w:r>
        <w:rPr>
          <w:lang w:val="hi_IN" w:bidi="hi_IN"/>
        </w:rPr>
        <w:t>अभिनय को रोकें: याकूब से पूछें, "जब आप अपने पिता से झूठ बोलते हैं तो आप कैसा महसूस कर रहे हैं?" आप सुन सकते हैं, "आशीष पाने के लिए मुझे उससे झूठ बोलना पड़ा। एसाव इस आशीष के योग्य नहीं है। यह मेरे लिए है। यदि आशीष पाने के लिए मुझे यह करना पड़े तो झूठ बोलना ठीक है।" अभिनय को फिर से शुरू करें।</w:t>
      </w:r>
    </w:p>
    <w:p>
      <w:pPr/>
      <w:r>
        <w:rPr>
          <w:lang w:val="hi_IN" w:bidi="hi_IN"/>
        </w:rPr>
      </w:r>
      <w:r>
        <w:rPr>
          <w:lang w:val="hi_IN" w:bidi="hi_IN"/>
        </w:rPr>
        <w:t>इसहाक इस बात से निश्चित नहीं है कि कमरे में कौन सा पुत्र है। इसहाक ने कहा, "तू कौन है- एसाव या याकूब?" याकूब उत्तर देता है और कहता है, "मैं एसाव हूँ, आपका पहिलौठा पुत्र।" फिर इसहाक ने पूछा "तुने इतनी जल्दी शिकार कैसे किया?" याकूब ने कहा, "यहोवा तेरे परमेश्वर ने इसे मेरे आगे कर दिया।"</w:t>
      </w:r>
    </w:p>
    <w:p>
      <w:pPr/>
      <w:r>
        <w:rPr>
          <w:lang w:val="hi_IN" w:bidi="hi_IN"/>
        </w:rPr>
      </w:r>
      <w:r>
        <w:rPr>
          <w:lang w:val="hi_IN" w:bidi="hi_IN"/>
        </w:rPr>
        <w:t>अभिनय रोक दें: याकूब से पूछें, "आप इस बातचीत में परमेश्वर का नाम क्यों लाए?" आप सुन सकते हैं, "मैं उसे बोलना बंद करना चाहता हूँ और उसे खाना खिलाना चाहता हूँ ताकि वह मुझे आशीष दे" या "मेरे पिता का मानना है कि परमेश्वर इस तरह उसकी मदद करते हैं, इसलिए यह कहना आसान था।" इसहाक से पूछें, "जब तुम्हारे पुत्र ने कहा कि परमेश्वर ने उसकी मदद की है तो तुमने कैसा महसूस किया?" आप यह सुन सकते हैं, "यह सही लगता है। परमेश्वर हमेशा मेरी मदद करता है। मुझे खुशी है कि मेरा पुत्र पहचानता है कि परमेश्वर उसकी मदद करने के लिए तैयार है।" अभिनय को फिर से शुरू करें।</w:t>
      </w:r>
    </w:p>
    <w:p>
      <w:pPr/>
      <w:r>
        <w:rPr>
          <w:lang w:val="hi_IN" w:bidi="hi_IN"/>
        </w:rPr>
      </w:r>
      <w:r>
        <w:rPr>
          <w:lang w:val="hi_IN" w:bidi="hi_IN"/>
        </w:rPr>
        <w:t>इसहाक भ्रमित हुआ। वह देख नहीं सकता है। वह याकूब की आवाज सुनता है। वह याकूब के हाथों को छूता है और वे एसाव के हाथों की तरह रोयेंदार मालूम पड़ते हैं। इसहाक फिर से पूछता है "क्या तू मेरा पुत्र है, एसाव?" याकूब ने झूठ कहा और कहा कि वह एसाव है।</w:t>
      </w:r>
    </w:p>
    <w:p>
      <w:pPr/>
      <w:r>
        <w:rPr>
          <w:lang w:val="hi_IN" w:bidi="hi_IN"/>
        </w:rPr>
      </w:r>
      <w:r>
        <w:rPr>
          <w:lang w:val="hi_IN" w:bidi="hi_IN"/>
        </w:rPr>
        <w:t>अभिनय को रोकें: याकूब से कहें, "यह तीसरा झूठ है जो तूमने अपने पिता से कहा है। इस समय आप कैसा महसूस कर रहे हैं?" आप सुन सकते हैं, "मुझे झूठ बोलना लज्जास्पद लगता है लेकिन मुझे यह आशीष पाने के लिए यह करना होगा जो मेरा होना चाहिए" या "जो भी मेरा है उसे पाने के लिए झूठ बोलना ठीक है। एसाव ने मुझे अपने पहलौठे का अधिकार बेच दिया। इसका अर्थ है कि मुझे आशीष मिलनी है।" अभिनय को फिर से शुरू करें।</w:t>
      </w:r>
    </w:p>
    <w:p>
      <w:pPr/>
      <w:r>
        <w:rPr>
          <w:lang w:val="hi_IN" w:bidi="hi_IN"/>
        </w:rPr>
      </w:r>
      <w:r>
        <w:rPr>
          <w:lang w:val="hi_IN" w:bidi="hi_IN"/>
        </w:rPr>
        <w:t>इसहाक खाने के लिए तैयार है। खाना खाने के बाद, इसहाक ने याकूब से पास आने के लिए कहता है ताकि याकूब इसहाक को चूम सके। जब याकूब इसहाक को चूमने के लिए झुकता है, तो इसहाक कपड़ों की गंध को सूँघता है। उनके ऊपर एसाव की गंध है। इसहाक अन्त में आश्वस्त हो गया कि यह एसाव है और उसने आशीष दी। आशीष एक काव्यात्मक अभिव्यक्ति और एक प्रकार की प्रार्थना है जो परमेश्वर से याकूब को अच्छी चीजें देने के लिए कहती है। इसहाक भरपूर बारिश, प्रचुर मात्रा में फसल माँगता है, ताकि जातियाँ याकूब की सेवा करें और याकूब परिवार पर शासन करे। इसहाक अन्त में उन लोगों को शाप देता है जो उसके पुत्र को शाप देंगे और उन लोगों को आशीष देता है जो उसके पुत्र को आशीष देंगे।</w:t>
      </w:r>
    </w:p>
    <w:p>
      <w:pPr/>
      <w:r>
        <w:rPr>
          <w:lang w:val="hi_IN" w:bidi="hi_IN"/>
        </w:rPr>
      </w:r>
      <w:r>
        <w:rPr>
          <w:lang w:val="hi_IN" w:bidi="hi_IN"/>
        </w:rPr>
        <w:t>अभिनय को रोकें: याकूब से पूछें, "जब इसहाक ने आपको यह अच्छी आशीष दी तो आपने कैसा महसूस किया?" आप सुन सकते हैं, "मुझे अच्छा महसूस हुआ। अन्त में, मेरे पास वह है जो पहले से ही मेरा है" या "मुझे अपने पिता को धोखा देने का पछतावा है लेकिन इस आशीष को पाने के लिए मुझे यह करना पड़ा।" अभिनय को फिर से शुरू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याकूब इसहाक के पास जाता है ताकि उसे </w:t>
      </w:r>
      <w:r>
        <w:rPr>
          <w:b/>
          <w:lang w:val="hi_IN" w:bidi="hi_IN"/>
        </w:rPr>
        <w:t>पहिलौठे</w:t>
      </w:r>
      <w:r>
        <w:rPr>
          <w:lang w:val="hi_IN" w:bidi="hi_IN"/>
        </w:rPr>
        <w:t xml:space="preserve"> की </w:t>
      </w:r>
      <w:r>
        <w:rPr>
          <w:b/>
          <w:lang w:val="hi_IN" w:bidi="hi_IN"/>
        </w:rPr>
        <w:t>आशीष</w:t>
      </w:r>
      <w:r>
        <w:rPr>
          <w:lang w:val="hi_IN" w:bidi="hi_IN"/>
        </w:rPr>
        <w:t xml:space="preserve"> मिल सके। </w:t>
      </w:r>
      <w:hyperlink r:id="rId13">
        <w:r>
          <w:rPr>
            <w:lang w:val="hi_IN" w:bidi="hi_IN"/>
          </w:rPr>
          <w:rPr>
            <w:color w:val="0000EE"/>
            <w:u w:val="single"/>
          </w:rPr>
          <w:t>आशीष</w:t>
        </w:r>
      </w:hyperlink>
      <w:r>
        <w:rPr>
          <w:lang w:val="hi_IN" w:bidi="hi_IN"/>
        </w:rPr>
        <w:t xml:space="preserve"> की चर्चा मुख्य शब्दावली में की गई है। आशीष के लिए उसी शब्द का इस्तेमाल करें जो आपने पिछली कहानियों में इस्तेमाल किया है। पहिलौठे पुत्र के पास ऐसे अधिकार और जिम्मेदारियाँ होती थीं जो अन्य पुत्रों के पास नहीं होती। इस स्थिति में, इसहाक की मृत्यु के बाद पहिलौठा पुत्र परिवार की जिम्मेदारी लेगा और शासन करेगा। पुरे परिवार को पहिलौठे की अगुवाई को स्वीकार करना होगा।</w:t>
      </w:r>
    </w:p>
    <w:p>
      <w:pPr/>
      <w:r>
        <w:rPr>
          <w:lang w:val="hi_IN" w:bidi="hi_IN"/>
        </w:rPr>
      </w:r>
      <w:r>
        <w:rPr>
          <w:lang w:val="hi_IN" w:bidi="hi_IN"/>
        </w:rPr>
        <w:t xml:space="preserve">याकूब एक ऐसा पकवान लिए हुए है जिसके बारे में इसहाक को लगता है कि यह </w:t>
      </w:r>
      <w:r>
        <w:rPr>
          <w:b/>
          <w:lang w:val="hi_IN" w:bidi="hi_IN"/>
        </w:rPr>
        <w:t>जंगली शिकार</w:t>
      </w:r>
      <w:r>
        <w:rPr>
          <w:lang w:val="hi_IN" w:bidi="hi_IN"/>
        </w:rPr>
        <w:t xml:space="preserve"> से बनाया गया है। जंगली शिकार वह होता है जो जंगल में रहता है या बसे हुए क्षेत्रों में नहीं। यह पालतू पशु नहीं है। इस मामले में, रिबका ने इसे 2 बकरियों के बच्चों से बनाया है, लेकिन इसका स्वाद वैसा ही है जैसा एसाव आमतौर पर जंगली शिकार से बनाता था।</w:t>
      </w:r>
    </w:p>
    <w:p>
      <w:pPr/>
      <w:r>
        <w:rPr>
          <w:lang w:val="hi_IN" w:bidi="hi_IN"/>
        </w:rPr>
      </w:r>
      <w:r>
        <w:rPr>
          <w:lang w:val="hi_IN" w:bidi="hi_IN"/>
        </w:rPr>
        <w:t>इसहाक पूछता है कि एसाव ने इतनी जल्दी भोजन कैसे तैयार कर लिया। याकूब कहता है, "</w:t>
      </w:r>
      <w:r>
        <w:rPr>
          <w:b/>
          <w:lang w:val="hi_IN" w:bidi="hi_IN"/>
        </w:rPr>
        <w:t>यहोवा</w:t>
      </w:r>
      <w:r>
        <w:rPr>
          <w:lang w:val="hi_IN" w:bidi="hi_IN"/>
        </w:rPr>
        <w:t xml:space="preserve"> तेरे </w:t>
      </w:r>
      <w:r>
        <w:rPr>
          <w:b/>
          <w:lang w:val="hi_IN" w:bidi="hi_IN"/>
        </w:rPr>
        <w:t>परमेश्वर</w:t>
      </w:r>
      <w:r>
        <w:rPr>
          <w:lang w:val="hi_IN" w:bidi="hi_IN"/>
        </w:rPr>
        <w:t xml:space="preserve"> ने इसे मेरे आगे कर दिया।" परमेश्वर के लिए ये दो नाम वही हैं जो आपने पिछले भागों में इस्तेमाल किए हैं। प्रभु </w:t>
      </w:r>
      <w:r>
        <w:rPr>
          <w:b/>
          <w:lang w:val="hi_IN" w:bidi="hi_IN"/>
        </w:rPr>
        <w:t>यहोवा</w:t>
      </w:r>
      <w:r>
        <w:rPr>
          <w:lang w:val="hi_IN" w:bidi="hi_IN"/>
        </w:rPr>
        <w:t xml:space="preserve"> को दर्शाता है और परमेश्वर वह सामान्य नाम है जिसका उपयोग आप कर रहे हैं। इस भाग में </w:t>
      </w:r>
      <w:hyperlink r:id="rId14">
        <w:r>
          <w:rPr>
            <w:lang w:val="hi_IN" w:bidi="hi_IN"/>
          </w:rPr>
          <w:rPr>
            <w:color w:val="0000EE"/>
            <w:u w:val="single"/>
          </w:rPr>
          <w:t>यहोवा</w:t>
        </w:r>
      </w:hyperlink>
      <w:r>
        <w:rPr>
          <w:lang w:val="hi_IN" w:bidi="hi_IN"/>
        </w:rPr>
        <w:t xml:space="preserve"> नाम और </w:t>
      </w:r>
      <w:hyperlink r:id="rId15">
        <w:r>
          <w:rPr>
            <w:lang w:val="hi_IN" w:bidi="hi_IN"/>
          </w:rPr>
          <w:rPr>
            <w:color w:val="0000EE"/>
            <w:u w:val="single"/>
          </w:rPr>
          <w:t>परमेश्वर</w:t>
        </w:r>
      </w:hyperlink>
      <w:r>
        <w:rPr>
          <w:lang w:val="hi_IN" w:bidi="hi_IN"/>
        </w:rPr>
        <w:t xml:space="preserve"> नाम कई बार आया है। हमेशा उन्हीं नामों का उपयोग करें जो आपने अन्य भागों में इस्तेमाल किए हैं।</w:t>
      </w:r>
    </w:p>
    <w:p>
      <w:pPr/>
      <w:r>
        <w:rPr>
          <w:lang w:val="hi_IN" w:bidi="hi_IN"/>
        </w:rPr>
      </w:r>
      <w:r>
        <w:rPr>
          <w:lang w:val="hi_IN" w:bidi="hi_IN"/>
        </w:rPr>
        <w:t xml:space="preserve">याकूब इसहाक के लिए </w:t>
      </w:r>
      <w:r>
        <w:rPr>
          <w:b/>
          <w:lang w:val="hi_IN" w:bidi="hi_IN"/>
        </w:rPr>
        <w:t>दाखमधु</w:t>
      </w:r>
      <w:r>
        <w:rPr>
          <w:lang w:val="hi_IN" w:bidi="hi_IN"/>
        </w:rPr>
        <w:t xml:space="preserve"> भी ले आया ताकि वह भोजन के साथ पी सके। दाखमधु किण्वित अंगूर के रस से बनाई जाती है। दाखमधु के लिए उसी शब्द का उपयोग करें जो आपने पिछली कहानियों में इस्तेमाल किया है।</w:t>
      </w:r>
    </w:p>
    <w:p>
      <w:pPr/>
      <w:r>
        <w:rPr>
          <w:lang w:val="hi_IN" w:bidi="hi_IN"/>
        </w:rPr>
      </w:r>
      <w:r>
        <w:rPr>
          <w:lang w:val="hi_IN" w:bidi="hi_IN"/>
        </w:rPr>
        <w:t xml:space="preserve">इसहाक आशीष देता है। आशीष के एक हिस्से के रूप में, इसहाक ने यह कहा कि </w:t>
      </w:r>
      <w:r>
        <w:rPr>
          <w:b/>
          <w:lang w:val="hi_IN" w:bidi="hi_IN"/>
        </w:rPr>
        <w:t>आकाश</w:t>
      </w:r>
      <w:r>
        <w:rPr>
          <w:lang w:val="hi_IN" w:bidi="hi_IN"/>
        </w:rPr>
        <w:t xml:space="preserve"> से ओस हो। </w:t>
      </w:r>
      <w:hyperlink r:id="rId16">
        <w:r>
          <w:rPr>
            <w:lang w:val="hi_IN" w:bidi="hi_IN"/>
          </w:rPr>
          <w:rPr>
            <w:color w:val="0000EE"/>
            <w:u w:val="single"/>
          </w:rPr>
          <w:t>आकाश</w:t>
        </w:r>
      </w:hyperlink>
      <w:r>
        <w:rPr>
          <w:lang w:val="hi_IN" w:bidi="hi_IN"/>
        </w:rPr>
        <w:t xml:space="preserve"> शब्द मुख्य शब्दावली में है। उसी शब्द का इस्तेमाल करें जिसे आपने आकाश के लिए पहले इस्तेमाल किया है। आकाश की ओस वह जल है जो परमेश्वर हर रात भूमि और पौधों पर भेजता है।</w:t>
      </w:r>
    </w:p>
    <w:p>
      <w:pPr/>
      <w:r>
        <w:rPr>
          <w:lang w:val="hi_IN" w:bidi="hi_IN"/>
        </w:rPr>
      </w:r>
      <w:r>
        <w:rPr>
          <w:lang w:val="hi_IN" w:bidi="hi_IN"/>
        </w:rPr>
        <w:t xml:space="preserve">तब इसहाक अपने पुत्र को इस तरह आशीष देकर समाप्त करता है कि जो उसके पुत्र को </w:t>
      </w:r>
      <w:r>
        <w:rPr>
          <w:b/>
          <w:lang w:val="hi_IN" w:bidi="hi_IN"/>
        </w:rPr>
        <w:t>शाप</w:t>
      </w:r>
      <w:r>
        <w:rPr>
          <w:lang w:val="hi_IN" w:bidi="hi_IN"/>
        </w:rPr>
        <w:t xml:space="preserve"> देंगे, वे शापित होंगे, और जो उसे आशीर्वाद देंगे, वे </w:t>
      </w:r>
      <w:r>
        <w:rPr>
          <w:b/>
          <w:lang w:val="hi_IN" w:bidi="hi_IN"/>
        </w:rPr>
        <w:t>आशीष</w:t>
      </w:r>
      <w:r>
        <w:rPr>
          <w:lang w:val="hi_IN" w:bidi="hi_IN"/>
        </w:rPr>
        <w:t xml:space="preserve"> पाएँगें। शाप के लिए उसी शब्द का उपयोग करें जो आपने पहले इस्तेमाल किया है। शाप के लिए उसी शब्द का उपयोग करें जो आपने पहले इस्तेमाल किया है। </w:t>
      </w:r>
      <w:hyperlink r:id="rId17">
        <w:r>
          <w:rPr>
            <w:lang w:val="hi_IN" w:bidi="hi_IN"/>
          </w:rPr>
          <w:rPr>
            <w:color w:val="0000EE"/>
            <w:u w:val="single"/>
          </w:rPr>
          <w:t>शाप</w:t>
        </w:r>
      </w:hyperlink>
      <w:r>
        <w:rPr>
          <w:lang w:val="hi_IN" w:bidi="hi_IN"/>
        </w:rPr>
        <w:t xml:space="preserve"> और </w:t>
      </w:r>
      <w:hyperlink r:id="rId18">
        <w:r>
          <w:rPr>
            <w:lang w:val="hi_IN" w:bidi="hi_IN"/>
          </w:rPr>
          <w:rPr>
            <w:color w:val="0000EE"/>
            <w:u w:val="single"/>
          </w:rPr>
          <w:t>आशीष</w:t>
        </w:r>
      </w:hyperlink>
      <w:r>
        <w:rPr>
          <w:lang w:val="hi_IN" w:bidi="hi_IN"/>
        </w:rPr>
        <w:t xml:space="preserve"> दोनों मुख्य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27:30–40</w:t>
      </w:r>
      <w:r>
        <w:rPr>
          <w:lang w:val="hi_IN" w:bidi="hi_IN"/>
        </w:rPr>
      </w:r>
    </w:p>
    <w:p>
      <w:pPr>
        <w:pStyle w:val="Heading3"/>
      </w:pPr>
      <w:r>
        <w:rPr>
          <w:lang w:val="hi_IN" w:bidi="hi_IN"/>
        </w:rPr>
        <w:t>सुने और मन में रखें</w:t>
      </w:r>
    </w:p>
    <w:p>
      <w:pPr/>
      <w:r>
        <w:rPr>
          <w:lang w:val="hi_IN" w:bidi="hi_IN"/>
        </w:rPr>
      </w:r>
      <w:r>
        <w:rPr>
          <w:lang w:val="hi_IN" w:bidi="hi_IN"/>
        </w:rPr>
        <w:t>उत्पत्ति 27:30–40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याकूब और एसाव की कहानी में अगली घटना है, और उस आशीष की भी जो इसहाक ने पहिलौठे को दी थी। पिछले भागों में, इसहाक ने एसाव से कहा कि वह एसाव को आशीष देना चाहता है। तब रिबका ने जल्दी और तत्परता से भोजन तैयार किया और याकूब को दिया ताकि वह उसे इसहाक के पास ले जाए। रिबका चाहती थी कि पहिलौठे की आशीष याकूब को मिले। जब याकूब इसहाक के साथ था, तो याकूब ने इसहाक को भोजन खाने और आशीष देने के लिए तत्परता दिखाई। इस तत्परता के साथ भी, याकूब एसाव के लौटने से पहले आशीष लेना मुश्किल से पूरा कर सका। यह एसाव की आशीष खो जाने पर उसकी प्रतिक्रिया की एक कहानी है।</w:t>
      </w:r>
    </w:p>
    <w:p>
      <w:pPr/>
      <w:r>
        <w:rPr>
          <w:lang w:val="hi_IN" w:bidi="hi_IN"/>
        </w:rPr>
      </w:r>
      <w:r>
        <w:rPr>
          <w:lang w:val="hi_IN" w:bidi="hi_IN"/>
        </w:rPr>
        <w:t>याकूब के इसहाक के पास से निकलने के ठीक बाद एसाव शिविर में वापस आया। एसाव को इस बात की कोई जानकारी नहीं थी कि रिबका और याकूब ने क्या किया जब वह शिकार कर रहा था। एसाव ने अपने अहेर से एक स्वादिष्ट भोजन बनाया और अपने पिता इसहाक के पास ले गया। जब एसाव ने तम्बू में प्रवेश किया और इसहाक से कहा कि वह उठकर भोजन खाए, तो इसहाक चकित हुआ। उसने यह भी पूछा कि "तू कौन है?" एसाव ने उत्तर दिया, "यह तेरा पुत्र एसाव है।" जब इसहाक ने यह सुना तो वह अत्यन्त थरथर कांपना शुरू कर दिया। इसहाक की प्रतिक्रिया उस सदमे के कारण हो सकती है जो उसे अभी मिला है, या यहाँ तक कि उसे अभी मिली खबर से डर भी हो सकता है। इसहाक समझ जाता है कि उसे छल से याकूब को आशीष देने के लिए मजबूर किया गया था। इसहाक ने एसाव से कहा कि उसने पहले ही भोजन खा लिया है और उसने उस व्यक्ति को आशीष दी है जो उसके पास भोजन लाया है। इसहाक ने कहा कि आशीष वैसी ही रहेगी जैसे यह दी गई है। इसहाक आशीष को वापस नहीं ले सकता है।</w:t>
      </w:r>
    </w:p>
    <w:p>
      <w:pPr/>
      <w:r>
        <w:rPr>
          <w:lang w:val="hi_IN" w:bidi="hi_IN"/>
        </w:rPr>
      </w:r>
      <w:r>
        <w:rPr>
          <w:lang w:val="hi_IN" w:bidi="hi_IN"/>
        </w:rPr>
        <w:t>शिविर की तस्वीर दिखाएँ जिसमें कई तम्बू हों, खाना पकाने के लिए आग और आसपास कुछ पशु हों।</w:t>
      </w:r>
    </w:p>
    <w:p>
      <w:pPr/>
      <w:r>
        <w:rPr>
          <w:lang w:val="hi_IN" w:bidi="hi_IN"/>
        </w:rPr>
      </w:r>
      <w:r>
        <w:rPr>
          <w:lang w:val="hi_IN" w:bidi="hi_IN"/>
        </w:rPr>
        <w:t>जब एसाव ने यह खबर सुनी, तो एसाव ने अत्यन्त ऊँचे और दुःख भरे स्वर से रोया। यह तीव्र भावनाओं को व्यक्त कर रहा है जैसे कि पीड़ा और कराहना की तरह भी हो सकता है। एसाव क्रोधित और कड़वा हो गया है। फिर एसाव ने इसहाक से कहा कि वह उसे भी आशीष दे। लेकिन इसहाक कहता है कि भले ही उसे याकूब को आशीष देने के लिए धोखा दिया गया था, लेकिन इसहाक उस आशीष को वापस नहीं ले सकता है। याकूब के पास आशीष है।</w:t>
      </w:r>
    </w:p>
    <w:p>
      <w:pPr/>
      <w:r>
        <w:rPr>
          <w:lang w:val="hi_IN" w:bidi="hi_IN"/>
        </w:rPr>
      </w:r>
      <w:r>
        <w:rPr>
          <w:lang w:val="hi_IN" w:bidi="hi_IN"/>
        </w:rPr>
        <w:t>रुकें और चर्चा करें: आपकी संस्कृति में एक बड़ी निराशा या नुकसान के बारे में एक वयस्क व्यक्ति कैसे प्रतिक्रिया देगा?</w:t>
      </w:r>
    </w:p>
    <w:p>
      <w:pPr/>
      <w:r>
        <w:rPr>
          <w:lang w:val="hi_IN" w:bidi="hi_IN"/>
        </w:rPr>
      </w:r>
      <w:r>
        <w:rPr>
          <w:lang w:val="hi_IN" w:bidi="hi_IN"/>
        </w:rPr>
        <w:t>एसाव याकूब के बारे में शिकायत करता है। एसाव एक आलंकारिक प्रश्न पूछता है। "क्या उसका नाम सही में याकूब नहीं है?" यह एक प्रश्न के रूप में एक कथन है। इस प्रकार के प्रश्न के उत्तर की आवश्यकता नहीं होती है। आप यह पूछने के बजाय यह कह सकते हैं: "उसका नाम सही रूप में याकूब है।"</w:t>
      </w:r>
    </w:p>
    <w:p>
      <w:pPr/>
      <w:r>
        <w:rPr>
          <w:lang w:val="hi_IN" w:bidi="hi_IN"/>
        </w:rPr>
      </w:r>
      <w:r>
        <w:rPr>
          <w:lang w:val="hi_IN" w:bidi="hi_IN"/>
        </w:rPr>
        <w:t>रुकें और चर्चा करें: आपकी भाषा इस प्रश्न जैसे विचारों को कैसे व्यक्त करती है? किसी ऐसे व्यक्ति के बारे में एक छोटी कहानी बताएँ जो कुछ बेईमानी करता है। लोगों ने सुझाव दिया कि वह अपने नाम के कारण बेईमान है। उन्होंने यह विचार कैसे कहा?</w:t>
      </w:r>
    </w:p>
    <w:p>
      <w:pPr/>
      <w:r>
        <w:rPr>
          <w:lang w:val="hi_IN" w:bidi="hi_IN"/>
        </w:rPr>
      </w:r>
      <w:r>
        <w:rPr>
          <w:lang w:val="hi_IN" w:bidi="hi_IN"/>
        </w:rPr>
        <w:t>एसाव याकूब के नाम के अर्थ के बारे में बात कर रहा है। जब जुड़वाँ बच्चों का जन्म हुआ, तो याकूब ने एसाव की एड़ी को पकड़कर जन्म लिया। एसाव पहले पैदा हुआ था। याकूब नाम इब्रानी में 2 अलग-अलग शब्दों की तरह लगता है। एक शब्द का अर्थ है "पाँव की एड़ी" और दूसरे शब्द का अर्थ है "धोखा देनेवाला।" इब्रानी में एक अभिव्यक्ति है जिसका अर्थ है "एड़ी पकड़ना" और यह एक अभिव्यक्ति है जिसका उपयोग उस व्यक्ति का वर्णन करने के लिए प्रयोग किया जाता है जो किसी को छल या धोखा देता है। यह अभिव्यक्ति याकूब नाम के बहुत समान लगती है।</w:t>
      </w:r>
    </w:p>
    <w:p>
      <w:pPr/>
      <w:r>
        <w:rPr>
          <w:lang w:val="hi_IN" w:bidi="hi_IN"/>
        </w:rPr>
      </w:r>
      <w:r>
        <w:rPr>
          <w:lang w:val="hi_IN" w:bidi="hi_IN"/>
        </w:rPr>
        <w:t>रुकें और चर्चा करें: किसी ऐसे व्यक्ति के बारे में छोटी कहानी बताएं जिसने धोखा दिया हो या धोखाधड़ी की हो। जो धोखा देता है उस व्यक्ति का वर्णन करने के लिए उपयोग किए जाने वाले नामों या शब्दों पर ध्यान दें। क्या इनमें से कोई शब्द आपकी भाषा में लोगों के नामों की तरह लगता है?</w:t>
      </w:r>
    </w:p>
    <w:p>
      <w:pPr/>
      <w:r>
        <w:rPr>
          <w:lang w:val="hi_IN" w:bidi="hi_IN"/>
        </w:rPr>
      </w:r>
      <w:r>
        <w:rPr>
          <w:lang w:val="hi_IN" w:bidi="hi_IN"/>
        </w:rPr>
        <w:t>एसाव ने आगे कहा कि याकूब ने एसाव को धोखा दिया ताकि वह उसका पहिलौठे का अधिकार चुरा सके। वास्तव में, एसाव ने अपने पहिलौठे का अधिकार याकूब को एक कटोरी दाल के लिए बेच दिया था। एसाव कहता है कि याकूब ने उसका पहिलौठे का अधिकार चुरा लिया और अब उसने उसकी आशीष भी चुरा ली है। ऐसा प्रतीत नहीं होता कि इसहाक को पता था कि एसाव ने एक कटोरे दाल के लिए अपना पहिलौठे का अधिकार बेच दिया था। यह पहली बार हो सकता है कि उसने इस घटना के बारे में सुना है। एसाव ने इसहाक से आशीष के लिए भीख माँगी।</w:t>
      </w:r>
    </w:p>
    <w:p>
      <w:pPr/>
      <w:r>
        <w:rPr>
          <w:lang w:val="hi_IN" w:bidi="hi_IN"/>
        </w:rPr>
      </w:r>
      <w:r>
        <w:rPr>
          <w:lang w:val="hi_IN" w:bidi="hi_IN"/>
        </w:rPr>
        <w:t>रुकें और चर्चा करें: आपकी संस्कृति में पिता से पुत्र के पास शक्ति और अधिकार हस्तांतरण के बारे में कौन से महत्वपूर्ण रिवाज हैं?</w:t>
      </w:r>
    </w:p>
    <w:p>
      <w:pPr/>
      <w:r>
        <w:rPr>
          <w:lang w:val="hi_IN" w:bidi="hi_IN"/>
        </w:rPr>
      </w:r>
      <w:r>
        <w:rPr>
          <w:lang w:val="hi_IN" w:bidi="hi_IN"/>
        </w:rPr>
        <w:t>इसहाक ने एसाव से कहा कि आशीष याकूब के पास है। इसहाक ने आशीष में यह भी कहा कि एसाव के सभी रिश्तेदार अब याकूब के दास होंगे। इसहाक ने याकूब को बहुत सारा अनाज और दाखमधु भी दिया। याकूब अमीर होगा। याकूब शक्तिशाली होगा। एसाव को देने के लिए कुछ भी नहीं बचा है।</w:t>
      </w:r>
    </w:p>
    <w:p>
      <w:pPr/>
      <w:r>
        <w:rPr>
          <w:lang w:val="hi_IN" w:bidi="hi_IN"/>
        </w:rPr>
      </w:r>
      <w:r>
        <w:rPr>
          <w:lang w:val="hi_IN" w:bidi="hi_IN"/>
        </w:rPr>
        <w:t>एसाव ने फिर से आशीष के लिए भीख माँगी। एसाव फूट फूटकर रोना शुरू कर दिया। अन्त में, इसहाक ने एसाव को आशीष दी। आशीष को कविता के रूप में व्यक्त किया गया है। एसाव के लिए आशीष उसके और उसके वंशजों के लिए एक कठिन जीवन प्रस्तुत करती है। एसाव के पास आकाश से ओस नहीं होगी, जिसका अर्थ है न तो अच्छी बारिश होगी, और न ही प्रचुर मात्रा में फसल होगी। इसका अर्थ है कि एसाव अमीर नहीं होगा। एसाव "तलवार से जीवित रहेगा" जिसका अर्थ है कि एसाव एक योद्धा होगा। एसाव याकूब की सेवा भी करेगा। एसाव अन्त में "अपनी गर्दन के जूए से मुक्त हो जाएगा।" जूआ लकड़ी का यन्त्र होता है जिसका उपयोग करके दो बैलों को एक साथ रखा जाता है ताकि वे हल या किसी गाड़ी को एक साथ खींच सकें। यहाँ इसहाक इस चित्र का उपयोग एक शब्द के रूप में कर रहा है ताकि एसाव यह समझ सके कि वह याकूब की सेवा तब तक करेगा, जब तक कि वह आज़ाद नहीं हो जाता।</w:t>
      </w:r>
    </w:p>
    <w:p>
      <w:pPr/>
      <w:r>
        <w:rPr>
          <w:lang w:val="hi_IN" w:bidi="hi_IN"/>
        </w:rPr>
      </w:r>
      <w:r>
        <w:rPr>
          <w:lang w:val="hi_IN" w:bidi="hi_IN"/>
        </w:rPr>
        <w:t>रुकें और समूह के रूप में चर्चा करें: दोनो आशीषों की तुलना करें। याकूब को क्या मिलता है? एसाव को क्या मिलता है? आपकी संस्कृति में, इस आशीष को पाने के बाद पहिलौठा पुत्र कैसा प्रतिक्रिया करेगा?</w:t>
      </w:r>
    </w:p>
    <w:p>
      <w:pPr/>
      <w:r>
        <w:rPr>
          <w:lang w:val="hi_IN" w:bidi="hi_IN"/>
        </w:rPr>
      </w:r>
      <w:r>
        <w:rPr>
          <w:lang w:val="hi_IN" w:bidi="hi_IN"/>
        </w:rPr>
        <w:t>बैल और जूए की तस्वीर दिखाएँ जिसमें वे हल या गाड़ी को खींच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2 दृश्य हैं।</w:t>
      </w:r>
    </w:p>
    <w:p>
      <w:pPr/>
      <w:r>
        <w:rPr>
          <w:lang w:val="hi_IN" w:bidi="hi_IN"/>
        </w:rPr>
      </w:r>
      <w:r>
        <w:rPr>
          <w:b/>
          <w:lang w:val="hi_IN" w:bidi="hi_IN"/>
        </w:rPr>
        <w:t>पहला दृश्य:</w:t>
      </w:r>
      <w:r>
        <w:rPr>
          <w:lang w:val="hi_IN" w:bidi="hi_IN"/>
        </w:rPr>
        <w:t xml:space="preserve"> एसाव तम्बू में लौटता है और अपने पिता के लिए भोजन तैयार करता है।</w:t>
      </w:r>
    </w:p>
    <w:p>
      <w:pPr/>
      <w:r>
        <w:rPr>
          <w:lang w:val="hi_IN" w:bidi="hi_IN"/>
        </w:rPr>
      </w:r>
      <w:r>
        <w:rPr>
          <w:b/>
          <w:lang w:val="hi_IN" w:bidi="hi_IN"/>
        </w:rPr>
        <w:t>दूसरा दृश्य:</w:t>
      </w:r>
      <w:r>
        <w:rPr>
          <w:lang w:val="hi_IN" w:bidi="hi_IN"/>
        </w:rPr>
        <w:t xml:space="preserve"> एसाव भोजन को अपने पिता के पास ले जाता है और दोनों को पता लगता है कि याकूब ने इसहाक को धोखा दिया और आशीष को ले लिया है। एसाव क्रोधित है। अन्त में, इसहाक ने एसाव के लिए एक छोटी आशीष दी।</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इसहाक ने याकूब को अभी अभी आशीष दी है और याकूब अपने पिता इसहाक के कमरे से निकल गया है। जब याकूब इसहाक के पास से निकलता है तब एसाव शिविर में लौटता है। भाई एक दूसरे से नहीं मिलते हैं। हालाँकि, समय करीब है। वे लगभग एक दूसरे से मिले। ध्यान रखें कि कार्य द्वारा यह दिखाएँ कि याकूब इसहाक के तम्बू से बाहर निकलता है और उसी समय एसाव छावनी में प्रवेश करता है दोनों की भेंट नहीं होती, परन्तु वे लगभग आमने-सामने आ जाते हैं। एसाव नहीं जानता कि याकूब ने क्या किया है। एसाव जंगली शिकार से एक स्वादिष्ट भोजन बनाता है। एसाव इस भोजन को अपने पिता इसहाक के पास ले गया।</w:t>
      </w:r>
    </w:p>
    <w:p>
      <w:pPr/>
      <w:r>
        <w:rPr>
          <w:lang w:val="hi_IN" w:bidi="hi_IN"/>
        </w:rPr>
      </w:r>
      <w:r>
        <w:rPr>
          <w:lang w:val="hi_IN" w:bidi="hi_IN"/>
        </w:rPr>
        <w:t>दूसरे दृश्य में, एसाव भोजन के साथ तम्बू में प्रवेश करता है और इसहाक से बात करता है। एसाव ने कहा, "हे मेरे पिता, बैठ और इस भोजन को खा।" एसाव अपने पिता से बहुत विनम्रता से बात कर रहा है। इसहाक ने आवाज सुनी और कहा, "तू कौन है?" एसाव ने यह कहकर उत्तर दिया, "मैं तेरा पहिलौठा पुत्र एसाव हूँ।"</w:t>
      </w:r>
    </w:p>
    <w:p>
      <w:pPr/>
      <w:r>
        <w:rPr>
          <w:lang w:val="hi_IN" w:bidi="hi_IN"/>
        </w:rPr>
      </w:r>
      <w:r>
        <w:rPr>
          <w:lang w:val="hi_IN" w:bidi="hi_IN"/>
        </w:rPr>
        <w:t>यह सुनकर इसहाक ने काँपना शुरू कर दिया। यह उस व्यक्ति की प्रतिक्रिया है जो बहुत बुरी खबर या अप्रिय आश्चर्य सुनता है। खबर इतनी बुरी है कि इस खबर को सुनकर कोई व्यक्ति डर या घबराहट महसूस कर सकता है। यह प्रतिक्रिया क्रोध से भी हो सकती है। इसहाक समझ जाता है कि उसे छल से याकूब को पहिलौठे की आशीष देने के लिए मजबूर किया गया था। इसहाक ने कहा, "याकूब यहाँ था और उसने तेरी आशीष ले ली है।"</w:t>
      </w:r>
    </w:p>
    <w:p>
      <w:pPr/>
      <w:r>
        <w:rPr>
          <w:lang w:val="hi_IN" w:bidi="hi_IN"/>
        </w:rPr>
      </w:r>
      <w:r>
        <w:rPr>
          <w:lang w:val="hi_IN" w:bidi="hi_IN"/>
        </w:rPr>
        <w:t>जब एसाव ने यह सुना, तो वह अत्यन्त ऊँचे और दुःख भरे स्वर से चिल्लाया। यह एक जोर की आवाज है। यह रोना आँसुओं के साथ रोना नहीं है। यह पीड़ा की अभिव्यक्ति है। इसे कहने का एक और तरीका यह हो सकता है कि एसाव ने दुःख में जोर-जोर से कराहना शुरू किया।</w:t>
      </w:r>
    </w:p>
    <w:p>
      <w:pPr/>
      <w:r>
        <w:rPr>
          <w:lang w:val="hi_IN" w:bidi="hi_IN"/>
        </w:rPr>
      </w:r>
      <w:r>
        <w:rPr>
          <w:lang w:val="hi_IN" w:bidi="hi_IN"/>
        </w:rPr>
        <w:t>फिर एसाव ने याकूब पर और छल का आरोप लगाया। एसाव कहता है कि याकूब ने उसे उसके पहिलौठे के अधिकार से धोखा दिया है। यह एक सत्य कथन नहीं है। पिछले भाग में, आपने देखा कि एसाव ने अपने पहिलौठे के अधिकार को याकूब को बेच दिया क्योंकि वह भूखा था और वह कुछ भोजन खाना चाहता था जो याकूब ने बनाया था। यह सच है कि याकूब ने एसाव से आशीष को चुरा लिया है। एसाव याकूब के नाम का उपयोग कर रहा है जो एक शब्द की तरह लगता है जिसका अर्थ धोखा देने वाला है ताकि यह समझाया जा सके कि क्या हुआ है। एसाव वास्तव में कह रहा है कि याकूब उसके नाम के अनुसार एक धोखा देने वाला है क्योंकि उसने दो बार मुझसे कुछ ले लिया है। याकूब के नाम का अर्थ धोखा देने वाला नहीं है। यह ऐसे शब्द की तरह लगता है जिसका अर्थ है धोखा देनेवाला।</w:t>
      </w:r>
    </w:p>
    <w:p>
      <w:pPr/>
      <w:r>
        <w:rPr>
          <w:lang w:val="hi_IN" w:bidi="hi_IN"/>
        </w:rPr>
      </w:r>
      <w:r>
        <w:rPr>
          <w:lang w:val="hi_IN" w:bidi="hi_IN"/>
        </w:rPr>
        <w:t>एसाव इसहाक से आशीष के लिए भीख माँगता है। अन्त में, एसाव टूट गया और रोना शुरू कर दिया। यह रोना आँसूओं के साथ रोना है। फिर इसहाक ने एसाव को आशीष दी। यह आशीष जो कविता में व्यक्त की गई है कहती है कि एसाव एक योद्धा होगा। एसाव अमीर नहीं होगा। एसाव याकूब की सेवा करेगा, लेकिन अन्त में वह आज़ाद होने में सक्षम होगा। इसहाक बैलों को जुए से बाँधने की छवि का उपयोग करता है यह दिखाने के लिए कि एसाव याकूब से बँधा रहेगा, जब तक कि वह अपने गले से जुआ उतार न दे।</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2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अभिनेता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कोई भी बात नहीं करता है। याकूब ने पहिलौठे की आशीष प्राप्त की और इसहाक के पास से चला जाता है। एसाव के आने से पहले वह इसहाक के तम्बू से मुश्किल से बाहर निकलता है। अभिनय से दिखाएँ कि भाई लगभग एक दूसरे को देखते हैं, लेकिन वास्तव में उनका आमना-सामना नहीं होता है। एसाव के पास अहेर है जिसे उसने मारा है। एसाव इससे एक स्वादिष्ट भोजन तैयार करता है और इसहाक के पास ले जाता है।</w:t>
      </w:r>
    </w:p>
    <w:p>
      <w:pPr/>
      <w:r>
        <w:rPr>
          <w:lang w:val="hi_IN" w:bidi="hi_IN"/>
        </w:rPr>
      </w:r>
      <w:r>
        <w:rPr>
          <w:lang w:val="hi_IN" w:bidi="hi_IN"/>
        </w:rPr>
        <w:t>दूसरे दृश्य में, एसाव इसहाक के तम्बू में पहुँचता है। एसाव ने कहा, "बैठ और इस भोजन को खा ताकि तू मुझे मेरी आशीष दे सके।" जब इसहाक इस आवाज को सुनता है, तब इसहाक पूछता है "तू कौन है?" एसाव उत्तर देता है, "मैं तेरा पहिलौठा पुत्र एसाव हूँ।" जब इसहाक इस उत्तर को सुनता है, तो वह महसूस करता है कि उसे धोखा दिया गया है, और वह अत्यन्त थरथर काँपना शुरू कर देता है। फिर इसहाक एसाव से कहता है कि कोई और भी भोजन के साथ आया था जिसे इसहाक ने खाया और फिर उस व्यक्ति को पहिलौठे की आशीष दी। इसहाक याकूब के नाम का उल्लेख नहीं करता है। इसहाक ने कहा, "वह आशीष बनी रहेगी।" इसका अर्थ है कि इसहाक उस आशीष को वापस नहीं ले सकता जो उसने दी है।</w:t>
      </w:r>
    </w:p>
    <w:p>
      <w:pPr/>
      <w:r>
        <w:rPr>
          <w:lang w:val="hi_IN" w:bidi="hi_IN"/>
        </w:rPr>
      </w:r>
      <w:r>
        <w:rPr>
          <w:lang w:val="hi_IN" w:bidi="hi_IN"/>
        </w:rPr>
        <w:t>अभिनय को रोकें: इसहाक से पूछें, "आप क्यों काँप रहे हैं?" आप सुन सकते हैं, "अब मुझे पता चला है कि मुझे धोखा दिया गया था" या "मैं वास्तव में नाराज़ हूँ कि याकूब ने क्या किया है" या "मुझे नहीं पता कि मैं अब क्या कर सकता हूँ। आशीष दे दी गई है और मैं इसे वापस नहीं ले सकता।" अभिनय को फिर से शुरू करें।</w:t>
      </w:r>
    </w:p>
    <w:p>
      <w:pPr/>
      <w:r>
        <w:rPr>
          <w:lang w:val="hi_IN" w:bidi="hi_IN"/>
        </w:rPr>
      </w:r>
      <w:r>
        <w:rPr>
          <w:lang w:val="hi_IN" w:bidi="hi_IN"/>
        </w:rPr>
        <w:t>जब एसाव ने सुना कि आशीष दे दी गई है, तो वह अत्यन्त ऊँचे और दुःख भरे स्वर के साथ रोया। एसाव ने इसहाक से विनती की कि वह उसे भी आशीष दे।</w:t>
      </w:r>
    </w:p>
    <w:p>
      <w:pPr/>
      <w:r>
        <w:rPr>
          <w:lang w:val="hi_IN" w:bidi="hi_IN"/>
        </w:rPr>
      </w:r>
      <w:r>
        <w:rPr>
          <w:lang w:val="hi_IN" w:bidi="hi_IN"/>
        </w:rPr>
        <w:t>अभिनय को रोकें: एसाव से पूछें, "आप इस क्षण कैसा महसूस कर रहे हैं?" आप सुन सकते हैं, "मुझे विश्वास नहीं हो रहा कि मेरे लिए कोई आशीष नहीं है" या "मैंने इसके योग्य होने के लिए क्या किया है?" या "मैं अभी बहुत नाराज़ हूँ, मैं सोच नहीं सकता" या "याकूब ने मेरे साथ ऐसा करने की हिम्मत कैसे की!" अभिनय को फिर से शुरू करें।</w:t>
      </w:r>
    </w:p>
    <w:p>
      <w:pPr/>
      <w:r>
        <w:rPr>
          <w:lang w:val="hi_IN" w:bidi="hi_IN"/>
        </w:rPr>
      </w:r>
      <w:r>
        <w:rPr>
          <w:lang w:val="hi_IN" w:bidi="hi_IN"/>
        </w:rPr>
        <w:t>इसहाक ने एसाव को समझाया कि याकूब को आशीष मिल गई है। याकूब ने इसहाक को धोखा दिया है। याकूब ने वह आशीष ले ली है जो एसाव के लिए थी।</w:t>
      </w:r>
    </w:p>
    <w:p>
      <w:pPr/>
      <w:r>
        <w:rPr>
          <w:lang w:val="hi_IN" w:bidi="hi_IN"/>
        </w:rPr>
      </w:r>
      <w:r>
        <w:rPr>
          <w:lang w:val="hi_IN" w:bidi="hi_IN"/>
        </w:rPr>
        <w:t>एसाव याकूब के बारे में शिकायत करना शुरू कर देता है। एसाव ने याकूब पर उसके पहिलौठे के अधिकार को चुरा लेने का आरोप लगाता है। यह एक सत्य कथन नहीं है।</w:t>
      </w:r>
    </w:p>
    <w:p>
      <w:pPr/>
      <w:r>
        <w:rPr>
          <w:lang w:val="hi_IN" w:bidi="hi_IN"/>
        </w:rPr>
      </w:r>
      <w:r>
        <w:rPr>
          <w:lang w:val="hi_IN" w:bidi="hi_IN"/>
        </w:rPr>
        <w:t>अभिनय को रोकें: एसाव से पूछें, "आप याकूब पर अपने पहिलौठे के अधिकार को चुरा लेने का झूठा आरोप क्यों लगा रहे हैं?" आप सुन सकते हैं, "जो भी हो, उसने मुझे धोखा दिया। वह जानता था कि मैं बहुत भूखा हूँ, मैं भोजन के लिए कुछ भी करूँगा। यह मेरी गलती नहीं है। उसने मुझे धोखा दिया।" अभिनय को फिर से शुरू करें।</w:t>
      </w:r>
    </w:p>
    <w:p>
      <w:pPr/>
      <w:r>
        <w:rPr>
          <w:lang w:val="hi_IN" w:bidi="hi_IN"/>
        </w:rPr>
      </w:r>
      <w:r>
        <w:rPr>
          <w:lang w:val="hi_IN" w:bidi="hi_IN"/>
        </w:rPr>
        <w:t>फिर एसाव याकूब पर उसकी आशीष को चुरा लेने का आरोप लगाता है। एसाव कहता है कि याकूब नाम का अर्थ है "धोखा देनेवाला" या "वह जो धोखा देता है।" एसाव अन्त में इसहाक से फिर से आशीष की भीख माँगता है। उसने कहा, "क्या तेरे पास मेरे लिए एक आशीष भी नहीं है?"</w:t>
      </w:r>
    </w:p>
    <w:p>
      <w:pPr/>
      <w:r>
        <w:rPr>
          <w:lang w:val="hi_IN" w:bidi="hi_IN"/>
        </w:rPr>
      </w:r>
      <w:r>
        <w:rPr>
          <w:lang w:val="hi_IN" w:bidi="hi_IN"/>
        </w:rPr>
        <w:t>अभिनय को रोकें: इसहाक से पूछें, "जब आप अपने पहिलौठे को आशीष के लिए भीख माँगते हुए सुनते हैं तो आप कैसा महसूस करते हैं?" आप सुन सकते हैं, "मुझे वास्तव में दुख होता है कि मैं उसे आशीष नहीं दे सकता। मैं इसे केवल एक बार दे सकता हूँ। मैं नाराज़ हूँ कि याकूब ने मुझे इस तरह धोखा दिया।" अभिनय को फिर से शुरू करें।</w:t>
      </w:r>
    </w:p>
    <w:p>
      <w:pPr/>
      <w:r>
        <w:rPr>
          <w:lang w:val="hi_IN" w:bidi="hi_IN"/>
        </w:rPr>
      </w:r>
      <w:r>
        <w:rPr>
          <w:lang w:val="hi_IN" w:bidi="hi_IN"/>
        </w:rPr>
        <w:t>इसहाक एसाव को बताता है कि उसने याकूब को आशीष के रूप में क्या दिया है। याकूब परिवार का स्वामी होगा। याकूब अमीर होगा। फिर इसहाक कहता है, "तेरे लिए कुछ भी नहीं बचा है।" एसाव आशीष के लिए विनती करता है। एसाव रोना शुरू कर देता है।</w:t>
      </w:r>
    </w:p>
    <w:p>
      <w:pPr/>
      <w:r>
        <w:rPr>
          <w:lang w:val="hi_IN" w:bidi="hi_IN"/>
        </w:rPr>
      </w:r>
      <w:r>
        <w:rPr>
          <w:lang w:val="hi_IN" w:bidi="hi_IN"/>
        </w:rPr>
        <w:t>अभिनय रोक दें: इसहाक से पूछें, इस क्षण आप कैसा महसूस कर रहे हैं?" आप सुन सकते हैं, "मैं बहुत दुखी हूँ लेकिन मैं कुछ नहीं कर सकता।" एसाव से पूछें, "आप अभी कैसा महसूस कर रहे हैं?" आप सुन सकते हैं, "मुझे विश्वास नहीं हो रहा कि मेरे लिए कोई आशीष नहीं है। मैंने सोचा कि मेरा पिता मुझसे प्रेम करता है।" या, "मैं याकूब और इस पूरी बात से बहुत नाराज़ हूँ, मैं सोच भी नहीं सकता।" अभिनय को फिर से शुरू करें।</w:t>
      </w:r>
    </w:p>
    <w:p>
      <w:pPr/>
      <w:r>
        <w:rPr>
          <w:lang w:val="hi_IN" w:bidi="hi_IN"/>
        </w:rPr>
      </w:r>
      <w:r>
        <w:rPr>
          <w:lang w:val="hi_IN" w:bidi="hi_IN"/>
        </w:rPr>
        <w:t>अन्त में इसहाक एसाव को आशीष देता है। यह आशीष पहिलौठे की आशीष के लगभग विपरीत है। इसहाक एसाव से कहता है कि वह एक गरीब क्षेत्र में रहेगा जहाँ आकाश से ओस नहीं मिलेगी। एसाव तलवार से जीवित रहेगा। एसाव याकूब की सेवा करेगा। जब एसाव आज़ाद होने का फैसला करता है, तो वह उस जूए को तोड़ देगा जो उसे अपने भाई से बाँध रहा है।</w:t>
      </w:r>
    </w:p>
    <w:p>
      <w:pPr/>
      <w:r>
        <w:rPr>
          <w:lang w:val="hi_IN" w:bidi="hi_IN"/>
        </w:rPr>
      </w:r>
      <w:r>
        <w:rPr>
          <w:lang w:val="hi_IN" w:bidi="hi_IN"/>
        </w:rPr>
        <w:t>जूए की तस्वीर दिखाएँ।</w:t>
      </w:r>
    </w:p>
    <w:p>
      <w:pPr/>
      <w:r>
        <w:rPr>
          <w:lang w:val="hi_IN" w:bidi="hi_IN"/>
        </w:rPr>
      </w:r>
      <w:r>
        <w:rPr>
          <w:lang w:val="hi_IN" w:bidi="hi_IN"/>
        </w:rPr>
        <w:t>अभिनय को रोकें: इसहाक से पूछें, "आप अपने पहिलौठे के लिए इस आशीष के बारे में कैसा महसूस कर रहे हैं?" आप सुन सकते हैं, "मुझे इसके बारे में वास्तव में बुरा लगता है। काश मैं उसे भी कुछ अच्छा दे सकता" या "मुझे समझ नहीं आ रहा कि यह सब इस तरह क्यों हो रहा है। यह बहुत परेशान करने वाला है।" एसाव से पूछें, "आप इस आशीष के बारे में कैसा महसूस करते हैं?" आप सुन सकते हैं, "मुझे समझ नहीं आ रहा कि मेरा पिता मुझे अच्छी आशीष क्यों नहीं दे सकता। यह भयानक है। यह सब याकूब की गलती है। मैं याकूब से नफरत करता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इसहाक ने याकूब को </w:t>
      </w:r>
      <w:r>
        <w:rPr>
          <w:b/>
          <w:lang w:val="hi_IN" w:bidi="hi_IN"/>
        </w:rPr>
        <w:t>आशीष</w:t>
      </w:r>
      <w:r>
        <w:rPr>
          <w:lang w:val="hi_IN" w:bidi="hi_IN"/>
        </w:rPr>
        <w:t xml:space="preserve"> देना समाप्त कर दिया है। </w:t>
      </w:r>
      <w:r>
        <w:rPr>
          <w:lang w:val="hi_IN" w:bidi="hi_IN"/>
        </w:rPr>
        <w:t>आशीष</w:t>
      </w:r>
      <w:r>
        <w:rPr>
          <w:lang w:val="hi_IN" w:bidi="hi_IN"/>
        </w:rPr>
        <w:t xml:space="preserve"> की चर्चा मुख्य शब्दावली में की गई है। उसी शब्द का इस्तेमाल करें जिसे आपने आशीष के लिए पहले इस्तेमाल किया है।</w:t>
      </w:r>
    </w:p>
    <w:p>
      <w:pPr/>
      <w:r>
        <w:rPr>
          <w:lang w:val="hi_IN" w:bidi="hi_IN"/>
        </w:rPr>
      </w:r>
      <w:r>
        <w:rPr>
          <w:lang w:val="hi_IN" w:bidi="hi_IN"/>
        </w:rPr>
        <w:t xml:space="preserve">जब इसहाक ने महसूस किया कि उसे धोखा दिया गया है, तो वह </w:t>
      </w:r>
      <w:r>
        <w:rPr>
          <w:b/>
          <w:lang w:val="hi_IN" w:bidi="hi_IN"/>
        </w:rPr>
        <w:t>काँपने</w:t>
      </w:r>
      <w:r>
        <w:rPr>
          <w:lang w:val="hi_IN" w:bidi="hi_IN"/>
        </w:rPr>
        <w:t xml:space="preserve"> या जोर से थरथराने लगा। यह घबराहट या भय को व्यक्त कर रहा है जैसे कि जब आप बुरी खबर सुनते हैं या कोई बहुत बुरा आश्चर्य होता है। काँपना या थरथराना घबराहट या भय की भावना के लिए शारीरिक प्रतिक्रियाएँ हैं।</w:t>
      </w:r>
    </w:p>
    <w:p>
      <w:pPr/>
      <w:r>
        <w:rPr>
          <w:lang w:val="hi_IN" w:bidi="hi_IN"/>
        </w:rPr>
      </w:r>
      <w:r>
        <w:rPr>
          <w:lang w:val="hi_IN" w:bidi="hi_IN"/>
        </w:rPr>
        <w:t xml:space="preserve">एसाव ने इस खबर पर </w:t>
      </w:r>
      <w:r>
        <w:rPr>
          <w:b/>
          <w:lang w:val="hi_IN" w:bidi="hi_IN"/>
        </w:rPr>
        <w:t>अत्यन्त ऊँचे और दुःख भरे स्वर से चिल्लाकर</w:t>
      </w:r>
      <w:r>
        <w:rPr>
          <w:lang w:val="hi_IN" w:bidi="hi_IN"/>
        </w:rPr>
        <w:t xml:space="preserve"> प्रतिक्रिया दी। यह कराहना की तरह भी हो सकता है। यह एसाव से पीड़ा की गहरी भावना को व्यक्त कर रहा है।</w:t>
      </w:r>
    </w:p>
    <w:p>
      <w:pPr/>
      <w:r>
        <w:rPr>
          <w:lang w:val="hi_IN" w:bidi="hi_IN"/>
        </w:rPr>
      </w:r>
      <w:r>
        <w:rPr>
          <w:lang w:val="hi_IN" w:bidi="hi_IN"/>
        </w:rPr>
        <w:t>एसाव याकूब के नाम के बारे में बात करता है। एसाव ने कहा, "क्या उसका नाम याकूब यथार्थ नहीं रखा गया? अब तक उसने मुझे दो बार धोखा दिया है।" एसाव कह रहा है कि याकूब के नाम का अर्थ है धोखा देनेवाला। याकूब नाम का अर्थ यह नहीं है। याकूब नाम का उच्चारण इब्रानी शब्द धोखेबाज जैसा लगता है। जिस तरह से एसाव ने इसके बारे में बात की वह एक प्रश्न के रूप में है जिसके उत्तर की आवश्यकता नहीं है। इसे सीधे कथन के रूप में भी व्यक्त किया जा सकता है। "क्या उसका नाम सही में याकूब नहीं है?" या, "उसका नाम सही रूप से याकूब रखा गया है।"</w:t>
      </w:r>
    </w:p>
    <w:p>
      <w:pPr/>
      <w:r>
        <w:rPr>
          <w:lang w:val="hi_IN" w:bidi="hi_IN"/>
        </w:rPr>
      </w:r>
      <w:r>
        <w:rPr>
          <w:lang w:val="hi_IN" w:bidi="hi_IN"/>
        </w:rPr>
        <w:t xml:space="preserve">पहिलौठे पुत्र के अधिकार, जिम्मेदारियाँ और विशेषाधिकार थे जिन्हें </w:t>
      </w:r>
      <w:r>
        <w:rPr>
          <w:b/>
          <w:lang w:val="hi_IN" w:bidi="hi_IN"/>
        </w:rPr>
        <w:t>जन्मसिद्ध अधिकार</w:t>
      </w:r>
      <w:r>
        <w:rPr>
          <w:lang w:val="hi_IN" w:bidi="hi_IN"/>
        </w:rPr>
        <w:t xml:space="preserve"> कहा जाता है। इसहाक ने जो आशीष दी वह पहिलौठे के लिए आशीष थी। इस आशीष ने पहिलौठे को वे चीजें दी जो किसी और को नहीं दी जा सकती थी।</w:t>
      </w:r>
    </w:p>
    <w:p>
      <w:pPr/>
      <w:r>
        <w:rPr>
          <w:lang w:val="hi_IN" w:bidi="hi_IN"/>
        </w:rPr>
      </w:r>
      <w:r>
        <w:rPr>
          <w:lang w:val="hi_IN" w:bidi="hi_IN"/>
        </w:rPr>
        <w:t>इसहाक ने एसाव को आशीष दी। यह आशीष याकूब को दी गई आशीष के लगभग विपरीत है।</w:t>
      </w:r>
    </w:p>
    <w:p>
      <w:pPr/>
      <w:r>
        <w:rPr>
          <w:lang w:val="hi_IN" w:bidi="hi_IN"/>
        </w:rPr>
      </w:r>
      <w:r>
        <w:rPr>
          <w:lang w:val="hi_IN" w:bidi="hi_IN"/>
        </w:rPr>
        <w:t xml:space="preserve">"पृथ्वी के धन से दूर रहने" का अर्थ है कि तू ऐसे क्षेत्र में रहेगा जहाँ खराब मिट्टी हो जहाँ पशुओं के लिए अच्छी फसल या घास नहीं उगेगी। "आकाश के ओस से दूर" का अर्थ है कि वहाँ अधिक पानी नहीं होगा। यहाँ "आकाश" शब्द का अर्थ है आकाश, और "ओस" वह पानी है जो हर रात भूमि को ढक देता है। एसाव के लिए, रात में भूमि ओस से नहीं ढकेगी। एसाव "तलवार से जीवित रहेगा" का अर्थ है कि एसाव एक योद्धा होगा। एसाव याकूब की सेवा करेगा जब तक कि एसाव उसकी गर्दन से </w:t>
      </w:r>
      <w:r>
        <w:rPr>
          <w:b/>
          <w:lang w:val="hi_IN" w:bidi="hi_IN"/>
        </w:rPr>
        <w:t>जूए</w:t>
      </w:r>
      <w:r>
        <w:rPr>
          <w:lang w:val="hi_IN" w:bidi="hi_IN"/>
        </w:rPr>
        <w:t xml:space="preserve"> को तोड़ने का फैसला नहीं करता। जूआ लकड़ी का एक औजार होता है जो दो बैलों को एक साथ बाँधता है ताकि वे एक साथ चलकर हल या गाड़ी को खींच सकें। </w:t>
      </w:r>
      <w:r>
        <w:rPr>
          <w:b/>
          <w:lang w:val="hi_IN" w:bidi="hi_IN"/>
        </w:rPr>
        <w:t>जुए</w:t>
      </w:r>
      <w:r>
        <w:rPr>
          <w:lang w:val="hi_IN" w:bidi="hi_IN"/>
        </w:rPr>
        <w:t xml:space="preserve"> की चर्चा के लिए मुख्य शब्दावली देखें।</w:t>
      </w:r>
    </w:p>
    <w:p>
      <w:pPr/>
      <w:r>
        <w:rPr>
          <w:lang w:val="hi_IN" w:bidi="hi_IN"/>
        </w:rPr>
      </w:r>
      <w:r>
        <w:rPr>
          <w:lang w:val="hi_IN" w:bidi="hi_IN"/>
        </w:rPr>
        <w:t>जूए</w:t>
      </w:r>
      <w:r>
        <w:rPr>
          <w:lang w:val="hi_IN" w:bidi="hi_IN"/>
        </w:rPr>
        <w:t xml:space="preserve"> की तस्वीर दिखाएँ।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27:41–28:9</w:t>
      </w:r>
      <w:r>
        <w:rPr>
          <w:lang w:val="hi_IN" w:bidi="hi_IN"/>
        </w:rPr>
      </w:r>
    </w:p>
    <w:p>
      <w:pPr>
        <w:pStyle w:val="Heading3"/>
      </w:pPr>
      <w:r>
        <w:rPr>
          <w:lang w:val="hi_IN" w:bidi="hi_IN"/>
        </w:rPr>
        <w:t>सुने और मन में रखें</w:t>
      </w:r>
    </w:p>
    <w:p>
      <w:pPr/>
      <w:r>
        <w:rPr>
          <w:lang w:val="hi_IN" w:bidi="hi_IN"/>
        </w:rPr>
      </w:r>
      <w:r>
        <w:rPr>
          <w:lang w:val="hi_IN" w:bidi="hi_IN"/>
        </w:rPr>
        <w:t>उत्पत्ति 27:41–28:9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उस कहानी को जारी रखता है जब याकूब ने पहिलौठे की आशीष को चुरा लिया। यह भाग बताता है कि जब इसहाक और एसाव को पता चला कि उन्हें धोखा दिया गया है उसके बाद क्या होता है। पहिलोठे पुत्र के रूप में याकूब द्वारा एसाव का आशीष छीनने की कहानी के परिणाम होते हैं। यह भाग इस बात का वर्णन करता है कि इसहाक ने एसाव को आशीष देने के बाद क्या हुआ जिसने एसाव को गरीबी, युद्ध और अपने भाई याकूब की सेवा करने का वादा किया।</w:t>
      </w:r>
    </w:p>
    <w:p>
      <w:pPr/>
      <w:r>
        <w:rPr>
          <w:lang w:val="hi_IN" w:bidi="hi_IN"/>
        </w:rPr>
      </w:r>
      <w:r>
        <w:rPr>
          <w:lang w:val="hi_IN" w:bidi="hi_IN"/>
        </w:rPr>
        <w:t>एसाव ने याकूब से नफरत की जब याकूब ने आशीष को चुरा लिया था। एसाव ने याकूब को मारने की योजना बनाई, लेकिन फैसला किया कि वह इसहाक की मृत्यु के बाद तक इंतजार करेगा। एसाव ने सोचा कि इसहाक जल्द ही मर जाएगा। एसाव ने कहा, "मैं अपने पिता के लिए शोक के दिनों तक इंतजार करूँगा जब वह मर जाएगा।" एसाव इन बातों को अपने आप से कह रहा था। वह अपनी योजनाओं को दूसरों को नहीं बता रहा था।</w:t>
      </w:r>
    </w:p>
    <w:p>
      <w:pPr/>
      <w:r>
        <w:rPr>
          <w:lang w:val="hi_IN" w:bidi="hi_IN"/>
        </w:rPr>
      </w:r>
      <w:r>
        <w:rPr>
          <w:lang w:val="hi_IN" w:bidi="hi_IN"/>
        </w:rPr>
        <w:t>रुकें और समूह के रूप में चर्चा करें: लोग आपकी संस्कृति में बदला कैसे और कब लेना चाहते हैं? उस व्यक्ति की कहानी सुनाएँ जो बदला लेने की योजना बना रहा है, लेकिन इसके बारे में दूसरों से बात नहीं कर रहा है। आप कैसे वर्णन करते हैं कि यह व्यक्ति क्या करने के बारे में सोच रहा है?</w:t>
      </w:r>
    </w:p>
    <w:p>
      <w:pPr/>
      <w:r>
        <w:rPr>
          <w:lang w:val="hi_IN" w:bidi="hi_IN"/>
        </w:rPr>
      </w:r>
      <w:r>
        <w:rPr>
          <w:lang w:val="hi_IN" w:bidi="hi_IN"/>
        </w:rPr>
        <w:t>रुकें और समूह के रूप में चर्चा करें: आपकी संस्कृति के शोक के रिवाज क्या हैं? जब एक पिता की मृत्यु हो जाती है तो आप क्या करते हैं?</w:t>
      </w:r>
    </w:p>
    <w:p>
      <w:pPr/>
      <w:r>
        <w:rPr>
          <w:lang w:val="hi_IN" w:bidi="hi_IN"/>
        </w:rPr>
      </w:r>
      <w:r>
        <w:rPr>
          <w:lang w:val="hi_IN" w:bidi="hi_IN"/>
        </w:rPr>
        <w:t>किसी तरह, रिबका ने एसाव की योजना के बारे में सुना। हम नहीं जानते कि उसने यह कैसे पता लगाया। रिबका ने याकूब के पास कहला भेजा और याकूब से कहा कि एसाव उसे मारने की योजना बना रहा है। रिबका ने याकूब से कहा कि वह तैयार हो जाए और भाग जाए। रिबका जिन शब्दों का उपयोग करती है उनसे ऐसा लगता है जैसे रिबका चाहती है कि याकूब तुरन्त चला जाए। याकूब तुरन्त नहीं जाता है।</w:t>
      </w:r>
    </w:p>
    <w:p>
      <w:pPr/>
      <w:r>
        <w:rPr>
          <w:lang w:val="hi_IN" w:bidi="hi_IN"/>
        </w:rPr>
      </w:r>
      <w:r>
        <w:rPr>
          <w:lang w:val="hi_IN" w:bidi="hi_IN"/>
        </w:rPr>
        <w:t>रिबका चाहती है कि याकूब उसके भाई के पास जाए। रिबका का भाई हारान में रहता है। हारान दक्षिणी तुर्की में स्थित शहर है जहाँ अब्राहम रह रहा था जब परमेश्वर ने अब्राहम से कहा कि उस देश में जाएँ जिसे परमेश्वर उसे दिखाएगा। यह वह शहर भी है जहाँ रिबका इसहाक से विवाह करने से पहले अपने परिवार के साथ रहती थी। रिबका का भाई अभी भी इस शहर में रहता है।</w:t>
      </w:r>
    </w:p>
    <w:p>
      <w:pPr/>
      <w:r>
        <w:rPr>
          <w:lang w:val="hi_IN" w:bidi="hi_IN"/>
        </w:rPr>
      </w:r>
      <w:r>
        <w:rPr>
          <w:lang w:val="hi_IN" w:bidi="hi_IN"/>
        </w:rPr>
        <w:t>एक नक्शा दिखाएँ जिसमें दक्षिणी तुर्की तक सारे इस्राएल को शामिल किया गया जहाँ हारान स्थित है। नक्शे पर हारान को चिह्नित किया जाना चाहिए। याकूब की यात्रा का पता करने के लिए इस नक्शे का उपयोग करें।</w:t>
      </w:r>
    </w:p>
    <w:p>
      <w:pPr/>
      <w:r>
        <w:rPr>
          <w:lang w:val="hi_IN" w:bidi="hi_IN"/>
        </w:rPr>
      </w:r>
      <w:r>
        <w:rPr>
          <w:lang w:val="hi_IN" w:bidi="hi_IN"/>
        </w:rPr>
        <w:t>रिबका ने याकूब से कहा कि वह हारान में उसके भाई के साथ रहे, जब तक कि एसाव शान्त नहीं हो जाता है। उसने कहा, "मैं तुम दोनों को एक दिन में क्यों खो दूँ?" यह एक प्रश्न है जिसके उत्तर की आवश्यकता नहीं है। इसे एक अलग तरीके से कहा जा सकता है जैसे "मैं तुम दोनों को एक दिन में खोना नहीं चाहती।"</w:t>
      </w:r>
    </w:p>
    <w:p>
      <w:pPr/>
      <w:r>
        <w:rPr>
          <w:lang w:val="hi_IN" w:bidi="hi_IN"/>
        </w:rPr>
      </w:r>
      <w:r>
        <w:rPr>
          <w:lang w:val="hi_IN" w:bidi="hi_IN"/>
        </w:rPr>
        <w:t>रुकें और चर्चा करें: एक माँ के बारे में एक छोटी कहानी सुनाएँ जो अपने बच्चों के बारे में चिंतित है। वह उन्हें किसी तरह खोने से डरती है। वह अपने डर और चिंता के बारे में कैसे बताती है कि उसके बच्चे मर जाएंगे? यहाँ, रिबका एक प्रश्न पूछती है। आपकी कहानी में माँ अपने डर के बारे में कैसे बात करती है?</w:t>
      </w:r>
    </w:p>
    <w:p>
      <w:pPr/>
      <w:r>
        <w:rPr>
          <w:lang w:val="hi_IN" w:bidi="hi_IN"/>
        </w:rPr>
      </w:r>
      <w:r>
        <w:rPr>
          <w:lang w:val="hi_IN" w:bidi="hi_IN"/>
        </w:rPr>
        <w:t>एक पुत्र की एक छोटी कहानी सुनाएँ जो भाई से बहुत नाराज़ है। क्रोध और जब व्यक्ति क्रोधित होना बंद कर देता है दोनों को व्यक्त करने के लिए उपयोग किए गए शब्दों पर ध्यान दें। क्या उन्होंने किसी शब्द के चित्रों का उपयोग किया जैसे "क्रोध के साथ गर्म" और "ठंडा करना?"</w:t>
      </w:r>
    </w:p>
    <w:p>
      <w:pPr/>
      <w:r>
        <w:rPr>
          <w:lang w:val="hi_IN" w:bidi="hi_IN"/>
        </w:rPr>
      </w:r>
      <w:r>
        <w:rPr>
          <w:lang w:val="hi_IN" w:bidi="hi_IN"/>
        </w:rPr>
        <w:t>यदि एसाव याकूब को मारता है, तो रिबका दोनों पुत्रों को खो देगी। याकूब मर जाएगा। लोग एसाव को मार देंगे क्योंकि उसने अपने भाई की हत्या कर दी थी, उस व्यवस्था के अनुसार जो परमेश्वर ने जलप्रलय के बाद नूह को दी थी। रिबका अपने पसंदीदा पुत्र याकूब को भेजने के लिए तैयार है ताकि वह अपने दोनों पुत्रों के जीवन को बचाए।</w:t>
      </w:r>
    </w:p>
    <w:p>
      <w:pPr/>
      <w:r>
        <w:rPr>
          <w:lang w:val="hi_IN" w:bidi="hi_IN"/>
        </w:rPr>
      </w:r>
      <w:r>
        <w:rPr>
          <w:lang w:val="hi_IN" w:bidi="hi_IN"/>
        </w:rPr>
        <w:t>रिबका फिर इसहाक के पास जाती है। रिबका यह उल्लेख नहीं करती कि एसाव याकूब को मारना चाहता है। इसके बजाय, रिबका ने एसाव की पत्नियों के बारे में शिकायत की। एसाव ने 2 हित्ती स्त्रियों से विवाह किया है। उन्हें विदेशी पत्नियों के रूप में माना जाएगा, हालांकि वे उसी क्षेत्र में रहते हैं। हित्ती नूह के उस पोते कनान के वंशज थे, जिसे उसने श्राप दिया था। उनके रिवाज रिबका के रिवाजों से अलग होंगे। रिबका और इसहाक अपनी बहूओं को पसंद नहीं करते हैं। बहू के बारे में बात करके, रिबका ने इसहाक को मनाया कि याकूब को रिबका के भाई के पास जाना चाहिए ताकि वह विदेशियों से विवाह न कर सके, जैसे कि एसाव ने किया था।</w:t>
      </w:r>
    </w:p>
    <w:p>
      <w:pPr/>
      <w:r>
        <w:rPr>
          <w:lang w:val="hi_IN" w:bidi="hi_IN"/>
        </w:rPr>
      </w:r>
      <w:r>
        <w:rPr>
          <w:lang w:val="hi_IN" w:bidi="hi_IN"/>
        </w:rPr>
        <w:t>समूह के रूप में चर्चा करें: अपनी संस्कृति में सास और बहू के बीच सामान्य या साधारण रिश्ते का वर्णन करें। यदि उनके बीच संघर्ष होता है तो क्या होता है?</w:t>
      </w:r>
    </w:p>
    <w:p>
      <w:pPr/>
      <w:r>
        <w:rPr>
          <w:lang w:val="hi_IN" w:bidi="hi_IN"/>
        </w:rPr>
      </w:r>
      <w:r>
        <w:rPr>
          <w:lang w:val="hi_IN" w:bidi="hi_IN"/>
        </w:rPr>
        <w:t>इसहाक रिबका से सहमत हुआ कि याकूब को एक स्थानीय विदेशी स्त्री से विवाह नहीं करना चाहिए। रिबका का पिता बतूएल अभी भी जीवित है। इसहाक ने याकूब से कहा कि वह अपने नाना बतूएल के घर जाए। रिबका का भाई लाबान अपने पिता के साथ रह रहा है। इसहाक ने याकूब से कहा कि वह अपने मामा लाबान की बेटियों में से एक से विवाह करे। याकूब का मामा लाबान उसकी माँ का भाई है। लाबान की बेटी याकूब की ममेरी बहन होगी। हारान उस शहर का नाम है जहाँ वे रहते हैं। पद्दनराम आसपास के क्षेत्र का नाम है।</w:t>
      </w:r>
    </w:p>
    <w:p>
      <w:pPr/>
      <w:r>
        <w:rPr>
          <w:lang w:val="hi_IN" w:bidi="hi_IN"/>
        </w:rPr>
      </w:r>
      <w:r>
        <w:rPr>
          <w:lang w:val="hi_IN" w:bidi="hi_IN"/>
        </w:rPr>
        <w:t>नक्शे को दिखाएँ जिसमें पद्दनराम और हारान को चिह्नित किया गया है।</w:t>
      </w:r>
    </w:p>
    <w:p>
      <w:pPr/>
      <w:r>
        <w:rPr>
          <w:lang w:val="hi_IN" w:bidi="hi_IN"/>
        </w:rPr>
      </w:r>
      <w:r>
        <w:rPr>
          <w:lang w:val="hi_IN" w:bidi="hi_IN"/>
        </w:rPr>
        <w:t>समूह के रूप में चर्चा करें: किसी ने अपने परिवार के बारे में कहानी सुनाई जिसमें उसकी माँ की ओर के रिश्तेदार और पिता की ओर के रिश्तेदार शामिल हैं- चाचा, चाची, चचेरे भाई, दादा-दादी, नाना-नानी। इस बात पर ध्यान दें कि हर रिश्तेदार का वर्णन कैसे किया गया है और आप इस परिवार में किससे विवाह कर सकते हैं।</w:t>
      </w:r>
    </w:p>
    <w:p>
      <w:pPr/>
      <w:r>
        <w:rPr>
          <w:lang w:val="hi_IN" w:bidi="hi_IN"/>
        </w:rPr>
      </w:r>
      <w:r>
        <w:rPr>
          <w:lang w:val="hi_IN" w:bidi="hi_IN"/>
        </w:rPr>
        <w:t>फिर इसहाक ने याकूब को एक और आशीष दी। इस आशीष में उन्हीं आशीषों को शामिल किया गया जिनका वादा परमेश्वर ने अब्राहम से किया था। इसहाक ने याकूब के लिए कई बच्चों के लिए कहा। इसहाक ने कहा कि याकूब के वंशज कई अलग-अलग जातियाँ बनेंगे। इसहाक ने परमेश्वर से कहा कि वह याकूब को वही आशीषें दे जो अब्राहम को दी गई थी। अन्त में इसहाक ने कहा कि याकूब उस देश का स्वामी हो जिसकी प्रतिज्ञा अब्राहम से की गई थी, वह वही है जहाँ इसहाक और उसका परिवार अभी भी परदेशियों के रूप में रह रहा है।</w:t>
      </w:r>
    </w:p>
    <w:p>
      <w:pPr/>
      <w:r>
        <w:rPr>
          <w:lang w:val="hi_IN" w:bidi="hi_IN"/>
        </w:rPr>
      </w:r>
      <w:r>
        <w:rPr>
          <w:lang w:val="hi_IN" w:bidi="hi_IN"/>
        </w:rPr>
        <w:t>रुकें और समूह के रूप में चर्चा करें: पिता और पुत्र के बीच क्या होता है जब पुत्र लम्बे समय के लिए घर से जाता है? पिता पुत्र से जाने से पहले किस प्रकार की बातें कहता है?</w:t>
      </w:r>
    </w:p>
    <w:p>
      <w:pPr/>
      <w:r>
        <w:rPr>
          <w:lang w:val="hi_IN" w:bidi="hi_IN"/>
        </w:rPr>
      </w:r>
      <w:r>
        <w:rPr>
          <w:lang w:val="hi_IN" w:bidi="hi_IN"/>
        </w:rPr>
        <w:t>याकूब इस आशीष को पाने के बाद पद्दनराम के लिए निकल गया।</w:t>
      </w:r>
    </w:p>
    <w:p>
      <w:pPr/>
      <w:r>
        <w:rPr>
          <w:lang w:val="hi_IN" w:bidi="hi_IN"/>
        </w:rPr>
      </w:r>
      <w:r>
        <w:rPr>
          <w:lang w:val="hi_IN" w:bidi="hi_IN"/>
        </w:rPr>
        <w:t>एसाव जानता था कि इसहाक ने याकूब को एक और आशीष दी और इसहाक ने याकूब को पद्दराम में भेज दिया ताकि वह वहाँ पत्नी ढूँढ़े। एसाव जानता था कि इसहाक ने याकूब से कहा था, "किसी कनानी स्त्री से विवाह न करना।" एसाव जानता था कि याकूब ने इसहाक की आज्ञा मानी और पद्दनराम में चला गया है। एसाव अन्त में समझ गया कि इसहाक और रिबका उसकी कनानी पत्नियों को पसंद नहीं करते हैं। इसलिए, एसाव अपने चाचा इश्माएल के परिवार के पास गया और एक और पत्नी को ले लिया। इश्माएल अब्राहम का बड़ा पुत्र है और उसकी माँ सारा की दासी हागार थी। एसाव ने अपनी चचेरी बहन से विवाह किया। एसाव की अब 3 पत्नियाँ हैं। इस बात का कोई संकेत नहीं है कि एसाव ने अपनी चचेरी बहन से विवाह करने से पहले इसहाक या रिबका से पूछा था।</w:t>
      </w:r>
    </w:p>
    <w:p>
      <w:pPr/>
      <w:r>
        <w:rPr>
          <w:lang w:val="hi_IN" w:bidi="hi_IN"/>
        </w:rPr>
      </w:r>
      <w:r>
        <w:rPr>
          <w:lang w:val="hi_IN" w:bidi="hi_IN"/>
        </w:rPr>
        <w:t>परिवार के वृक्ष का चित्र दिखाएँ। परिवार वृक्ष को अब्राहम के पिता तेरह से शुरू करें। यह पेड़ तेरह के वंशजों को दिखाता है। समूह को अब्राहम और सारा के रिश्ते, इसहाक और रिबका के रिश्ते, एसाव और इश्माएल की बेटी के रिश्ते और याकूब और उसकी पत्नियों के रिश्ते को देखने में सक्षम होना चाहिए। यदि कोई चित्र काम नहीं करता है, तो आप लोगों का प्रतिनिधित्व करने के लिए वस्तुओं का उपयोग कर सकते हैं या समूह के सदस्यों को हर व्यक्ति का प्रतिनिधित्व करने के लिए खड़ा कर सकते हैं। रुकें और अब्राहम के पिता तेरह से लेकर याकूब और एसाव तक के सभी वंशजों को दर्शाते हुए एक परिवार के वृक्ष बनाएं या अभिनय करें। या तो लोगों का प्रतिनिधित्व करने वाली वस्तुओं का उपयोग करें या समूह के सदस्यों को उनके स्थानों पर खड़ा करें। फिर आप देख सकते हैं कि अब्राहम और सारा कैसे संबंधित थे, इसहाक और रिबका कैसे संबंधित थे, याकूब उसकी पत्नी से कैसे संबंधित होगा और एसाव का इश्माएल की बेटी से रिश्ता होगा। अपनी भाषा में दादा-नाना, चाचा-मामा और चचेरे-ममेरे भाई-बहन के लिए उपयुक्त शीर्षकों का उपयोग करें।</w:t>
      </w:r>
    </w:p>
    <w:p>
      <w:pPr/>
      <w:r>
        <w:rPr>
          <w:lang w:val="hi_IN" w:bidi="hi_IN"/>
        </w:rPr>
      </w:r>
      <w:r>
        <w:rPr>
          <w:lang w:val="hi_IN" w:bidi="hi_IN"/>
        </w:rPr>
        <w:t>समूह के रूप में चर्चा करें: आप अपने बच्चों को परिवार के रिश्तों के बारे में कैसे सिखाते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एसाव याकूब को कब मारना है उसकी योजना बनाता है।</w:t>
      </w:r>
    </w:p>
    <w:p>
      <w:pPr/>
      <w:r>
        <w:rPr>
          <w:lang w:val="hi_IN" w:bidi="hi_IN"/>
        </w:rPr>
      </w:r>
      <w:r>
        <w:rPr>
          <w:b/>
          <w:lang w:val="hi_IN" w:bidi="hi_IN"/>
        </w:rPr>
        <w:t>दूसरा दृश्य:</w:t>
      </w:r>
      <w:r>
        <w:rPr>
          <w:lang w:val="hi_IN" w:bidi="hi_IN"/>
        </w:rPr>
        <w:t xml:space="preserve"> रिबका एसाव की योजना के बारे में जानती है और याकूब से कहती है कि वह उसके भाई के घर भाग जाए।</w:t>
      </w:r>
    </w:p>
    <w:p>
      <w:pPr/>
      <w:r>
        <w:rPr>
          <w:lang w:val="hi_IN" w:bidi="hi_IN"/>
        </w:rPr>
      </w:r>
      <w:r>
        <w:rPr>
          <w:b/>
          <w:lang w:val="hi_IN" w:bidi="hi_IN"/>
        </w:rPr>
        <w:t>तीसरा दृश्य:</w:t>
      </w:r>
      <w:r>
        <w:rPr>
          <w:lang w:val="hi_IN" w:bidi="hi_IN"/>
        </w:rPr>
        <w:t xml:space="preserve"> रिबका इसहाक से याकूब को भेजने के बारे में बात करती है ताकि वह उसके परिवार से एक पत्नी को ढूँढे।</w:t>
      </w:r>
    </w:p>
    <w:p>
      <w:pPr/>
      <w:r>
        <w:rPr>
          <w:lang w:val="hi_IN" w:bidi="hi_IN"/>
        </w:rPr>
      </w:r>
      <w:r>
        <w:rPr>
          <w:b/>
          <w:lang w:val="hi_IN" w:bidi="hi_IN"/>
        </w:rPr>
        <w:t>चौथा दृश्य:</w:t>
      </w:r>
      <w:r>
        <w:rPr>
          <w:lang w:val="hi_IN" w:bidi="hi_IN"/>
        </w:rPr>
        <w:t xml:space="preserve"> इसहाक ने याकूब को बुलाया। इसहाक ने याकूब को आशीष दी और उसे रिबका के परिवार के पास भेज दिया ताकि वह एक पत्नी ला सके।</w:t>
      </w:r>
    </w:p>
    <w:p>
      <w:pPr/>
      <w:r>
        <w:rPr>
          <w:lang w:val="hi_IN" w:bidi="hi_IN"/>
        </w:rPr>
      </w:r>
      <w:r>
        <w:rPr>
          <w:b/>
          <w:lang w:val="hi_IN" w:bidi="hi_IN"/>
        </w:rPr>
        <w:t>पाँचवाँ दृश्य:</w:t>
      </w:r>
      <w:r>
        <w:rPr>
          <w:lang w:val="hi_IN" w:bidi="hi_IN"/>
        </w:rPr>
        <w:t xml:space="preserve"> एसाव ने इसहाक के बारे में सुना कि इसहाक ने याकूब से कहा कि वह अपने मामा के पास जाए और एक पत्नी को ढूँढे। एसाव ने अन्त में महसूस किया कि उसके माता-पिता उसकी पत्नियों को पसंद नहीं करते हैं। एसाव अपने चाचा इश्माएल के पास जाता है और अपनी चचेरी बहन में से एक को पत्नी के रूप में ले लेता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एसाव की हित्ती पत्नियाँ</w:t>
      </w:r>
    </w:p>
    <w:p>
      <w:pPr>
        <w:pStyle w:val="ListBullet"/>
        <w:spacing w:line="240" w:lineRule="auto"/>
        <w:ind w:left="720"/>
      </w:pPr>
      <w:r>
        <w:rPr>
          <w:lang w:val="hi_IN" w:bidi="hi_IN"/>
        </w:rPr>
      </w:r>
      <w:r>
        <w:rPr>
          <w:lang w:val="hi_IN" w:bidi="hi_IN"/>
        </w:rPr>
        <w:t>रिबका का पिता बतूएल और रिबका के भाई लाबान का उल्लेख किया गया है।</w:t>
      </w:r>
    </w:p>
    <w:p>
      <w:pPr>
        <w:pStyle w:val="ListBullet"/>
        <w:spacing w:line="240" w:lineRule="auto"/>
        <w:ind w:left="720"/>
      </w:pPr>
      <w:r>
        <w:rPr>
          <w:lang w:val="hi_IN" w:bidi="hi_IN"/>
        </w:rPr>
      </w:r>
      <w:r>
        <w:rPr>
          <w:lang w:val="hi_IN" w:bidi="hi_IN"/>
        </w:rPr>
        <w:t>एसाव की नई पत्नी, इश्माएल की बेटी महलत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का अभिनय करना शुरू करने से पहले, सुनिश्चित करें कि आपके पास घटनाओं का सही क्रम है।</w:t>
      </w:r>
    </w:p>
    <w:p>
      <w:pPr/>
      <w:r>
        <w:rPr>
          <w:lang w:val="hi_IN" w:bidi="hi_IN"/>
        </w:rPr>
      </w:r>
      <w:r>
        <w:rPr>
          <w:lang w:val="hi_IN" w:bidi="hi_IN"/>
        </w:rPr>
        <w:t>एसाव याकूब से नफरत करता है और याकूब को मारने की योजना बना रहा है। रिबका ने पता लगा लिया कि एसाव क्या करने की योजना बना रहा है और याकूब से कहा कि वह तुरन्त हारान में रिबका के परिवार के पास भाग जाए। याकूब तुरन्त नहीं जाता है। याकूब रुकता है जब तक कि रिबका जाकर इसहाक से बात करती है। फिर इसहाक ने याकूब को बुलाया और याकूब से कहा कि वह रिबका के परिवार के पास जाए और एक ममेरी बहन से विवाह करे। इसहाक ने याकूब को आशीष दी और याकूब चला जाता है। एसाव को पता चला कि याकूब चला गया है। एसाव ने अन्त में महसूस किया कि रिबका और इसहाक उसकी हित्ती पत्नियों को पसंद नहीं करते हैं। एसाव अपने चाचा इश्माएल के पास जाता है और इश्माएल की बेटीयों में से एक से विवाह करता है।</w:t>
      </w:r>
    </w:p>
    <w:p>
      <w:pPr/>
      <w:r>
        <w:rPr>
          <w:lang w:val="hi_IN" w:bidi="hi_IN"/>
        </w:rPr>
      </w:r>
      <w:r>
        <w:rPr>
          <w:lang w:val="hi_IN" w:bidi="hi_IN"/>
        </w:rPr>
        <w:t>पहले दृश्य में, एसाव याकूब से नफरत करता था क्योंकि याकूब ने पहिलौठे की आशीष को चुरा लिया था। इसहाक की मृत्यु और शोक का समय समाप्त होने के बाद एसाव याकूब को मारने की योजना बनाता है। एसाव इन योजनाओं के बारे में किसी को नहीं बताता है। एसाव इसे करने के बारे में सोच रहा है या खुद से बात कर रहा है। इस दृश्य में कोई भी बात नहीं करता है।</w:t>
      </w:r>
    </w:p>
    <w:p>
      <w:pPr/>
      <w:r>
        <w:rPr>
          <w:lang w:val="hi_IN" w:bidi="hi_IN"/>
        </w:rPr>
      </w:r>
      <w:r>
        <w:rPr>
          <w:lang w:val="hi_IN" w:bidi="hi_IN"/>
        </w:rPr>
        <w:t>दूसरे दृश्य में, रिबका किसी तरह जान जाती है कि एसाव क्या करने की योजना बना रहा है। हम नहीं जानते कि उसने इस योजना के बारे में कैसे जाना। रिबका ने याकूब के लिए संदेश भेजा और उसे योजना बताई। रिबका ने याकूब से कहा कि वह तैयार हो जाए और हारान शहर में भाग जाए। रिबका का भाई लाबान हारान में रहता है। रिबका चाहती है कि याकूब लाबान के पास तब तक रहे जब तक एसाव शांत न हो जाए या इतना क्रोधित न रहे कि मार डालने पर उतारू हो। रिबका यह नहीं चाहती कि याकूब लम्बे समय के लिए चला जाए। रिबका याकूब के लिए संदेश भेजने की योजना बनाती है जब याकूब का लौटना सुरक्षित होगा। रिबका याकूब को भेज रही है ताकि वह अपने दोनों पुत्रों के जीवन को बचाए। यदि एसाव याकूब को मारता है, तो एसाव को भी मरना होगा।</w:t>
      </w:r>
    </w:p>
    <w:p>
      <w:pPr/>
      <w:r>
        <w:rPr>
          <w:lang w:val="hi_IN" w:bidi="hi_IN"/>
        </w:rPr>
      </w:r>
      <w:r>
        <w:rPr>
          <w:lang w:val="hi_IN" w:bidi="hi_IN"/>
        </w:rPr>
        <w:t>तीसरे दृश्य में, रिबका इसहाक के पास जाती है। रिबका इसहाक को एसाव की याकूब को मारने की योजनाओं के बारे में नहीं बताती है। इसके बजाय, रिबका ने एसाव की हित्ती पत्नियों के बारे में शिकायत की। रिबका कहती है, "मैं याकूब से उनमें से किसी से विवाह करने की अपेक्षा मरना अधिक पसंद करूंगी।" रिबका स्थानीय या हित्ती स्त्रियों के बारे में बात कर रही है। रिबका इसहाक को मनाती है कि वह याकूब के विवाह के बारे में कुछ करे।</w:t>
      </w:r>
    </w:p>
    <w:p>
      <w:pPr/>
      <w:r>
        <w:rPr>
          <w:lang w:val="hi_IN" w:bidi="hi_IN"/>
        </w:rPr>
      </w:r>
      <w:r>
        <w:rPr>
          <w:lang w:val="hi_IN" w:bidi="hi_IN"/>
        </w:rPr>
        <w:t>चौथे दृश्य में, इसहाक याकूब को बुलाता है। जब याकूब तम्बू में आता है, तो इसहाक ने याकूब को एक और आशीष दी। इसहाक ने याकूब से कहा कि वह किसी स्थानीय कनानी स्त्री से विवाह न करे। इसके बजाय, इसहाक ने याकूब से कहा कि वह रिबका के परिवार के पास जाए। रिबका का पिता बतूएल अभी भी जीवित है। याकूब को बतूएल के साथ रहना चाहिए। रिबका का भाई लाबान वहाँ रहता है और उसकी बेटियाँ हैं। इसहाक चाहता है कि याकूब इन बेटियों में से एक से विवाह करे। यह उसकी पहली ममेरी बहन होगी-उसकी माँ के भाई की बेटी होगी। बतूएल याकूब का नाना है और लाबान याकूब का मामा है। विवाह के बारे में इन निर्देशों के बाद, इसहाक ने फिर से याकूब को आशीष दी। इस बार, आशीष में वह आशीष शामिल है जो परमेश्वर ने अब्राहम को दी थी। फिर इसहाक ने याकूब को भेज दिया और याकूब चला जाता है।</w:t>
      </w:r>
    </w:p>
    <w:p>
      <w:pPr/>
      <w:r>
        <w:rPr>
          <w:lang w:val="hi_IN" w:bidi="hi_IN"/>
        </w:rPr>
      </w:r>
      <w:r>
        <w:rPr>
          <w:lang w:val="hi_IN" w:bidi="hi_IN"/>
        </w:rPr>
        <w:t>परिवार के वृक्ष की तस्वीर की समीक्षा करें। रिश्तेदारों और हर चाचा-मामा और हर दादा-नाना के लिए सही उपाधि के बारे में बात करें। इससे आपको बतूएल, लाबान और लाबान की बेटियों के साथ साथ इश्माएल और इश्माएल की बेटी के लिए सही पारिवारिक शब्द चुनने में मदद मिलेगी।</w:t>
      </w:r>
    </w:p>
    <w:p>
      <w:pPr/>
      <w:r>
        <w:rPr>
          <w:lang w:val="hi_IN" w:bidi="hi_IN"/>
        </w:rPr>
      </w:r>
      <w:r>
        <w:rPr>
          <w:lang w:val="hi_IN" w:bidi="hi_IN"/>
        </w:rPr>
        <w:t>पाँचवें दृश्य में, एसाव जानता है कि इसहाक ने याकूब को भेजा है ताकि वह रिबका के परिवार से एक पत्नी को ढूँढे। एसाव जानता है कि इसहाक ने याकूब को एक और आशीष दी है। एसाव जानता है कि इसहाक ने विशेष रूप से याकूब से कहा था कि वह किसी कनानी स्त्री से विवाह न करे। एसाव की हित्ती पत्नियाँ कनानी थीं। एसाव ने अन्त में समझ लिया कि इसहाक और रिबका एसाव की पत्नियों से प्रसन्न नहीं हैं। एसाव अपने चाचा इश्माएल के पास जाता है और इश्माएल की बेटीयों में से एक से विवाह करता है। इश्माएल अब्राहम का पहला पुत्र है और इश्माएल की माँ हागार है, जो इसहाक की माँ सारा की दासी थी। एसाव ने इसहाक और रिबका से यह नहीं कहता है कि वह इस चचेरी बहन से विवाह करने वाला है। एसाव की अब 3 पत्नियाँ हैं। उनमें से दो हित्ती स्त्रियाँ हैं और तीसरी इश्माएल की बेटी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5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रिबका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एसाव की हित्ती पत्नियाँ</w:t>
      </w:r>
    </w:p>
    <w:p>
      <w:pPr>
        <w:pStyle w:val="ListBullet"/>
        <w:spacing w:line="240" w:lineRule="auto"/>
        <w:ind w:left="720"/>
      </w:pPr>
      <w:r>
        <w:rPr>
          <w:lang w:val="hi_IN" w:bidi="hi_IN"/>
        </w:rPr>
      </w:r>
      <w:r>
        <w:rPr>
          <w:lang w:val="hi_IN" w:bidi="hi_IN"/>
        </w:rPr>
        <w:t>रिबका का पिता बतूएल और रिबका के भाई लाबान का उल्लेख किया गया है।</w:t>
      </w:r>
    </w:p>
    <w:p>
      <w:pPr>
        <w:pStyle w:val="ListBullet"/>
        <w:spacing w:line="240" w:lineRule="auto"/>
        <w:ind w:left="720"/>
      </w:pPr>
      <w:r>
        <w:rPr>
          <w:lang w:val="hi_IN" w:bidi="hi_IN"/>
        </w:rPr>
      </w:r>
      <w:r>
        <w:rPr>
          <w:lang w:val="hi_IN" w:bidi="hi_IN"/>
        </w:rPr>
        <w:t>एसाव की नई पत्नी, इश्माएल की बेटी महलत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एसाव याकूब से नफरत करता है क्योंकि याकूब ने पहिलौठे की आशीष को चुरा लिया है। एसाव याकूब को मारने की योजना बनाता है। हालाँकि, एसाव इसहाक की मृत्यु के बाद तक इंतजार करने की योजना बनाता है और शोक का समय समाप्त हो गया है।</w:t>
      </w:r>
    </w:p>
    <w:p>
      <w:pPr/>
      <w:r>
        <w:rPr>
          <w:lang w:val="hi_IN" w:bidi="hi_IN"/>
        </w:rPr>
      </w:r>
      <w:r>
        <w:rPr>
          <w:lang w:val="hi_IN" w:bidi="hi_IN"/>
        </w:rPr>
        <w:t>अभिनय को रोकें: एसाव से पूछें, "आप याकूब को क्यों मारना चाहते हैं?" आप सुन सकते हैं, "क्योंकि वह एक धोखा देने वाला है। उसने मेरे पहिलौठे के अधिकार को चुरा लिया और अब उसने मेरी आशीष को भी चुरा लिया है। वह जीने के योग्य नहीं है।" एसाव से पूछें, "याकूब को मारने से आपको कैसे बेहतर महसूस होगा?" आप सुन सकते हैं, "मुझे हर दिन उसे देखने की आवश्यकता नहीं होगी और मुझे यह याद दिलाना होगा कि जो कुछ उसके पास है वह मेरा है। यदि वह मर जाता है, तो मुझे अपना पहिलौठे का अधिकार और मेरी आशीष वापस मिल जाएगी। फिर उन्हें मेरा सम्मान करना होगा।" अभिनय को फिर से शुरू करें।</w:t>
      </w:r>
    </w:p>
    <w:p>
      <w:pPr/>
      <w:r>
        <w:rPr>
          <w:lang w:val="hi_IN" w:bidi="hi_IN"/>
        </w:rPr>
      </w:r>
      <w:r>
        <w:rPr>
          <w:lang w:val="hi_IN" w:bidi="hi_IN"/>
        </w:rPr>
        <w:t>दूसरे दृश्य में, रिबका जान जाती है कि एसाव क्या करने की योजना बना रहा है। रिबका याकूब के पास जाती है और उसे बताती है। रिबका याकूब से कहती है कि वह उठकर तुरन्त चला जाए और हारान में रिबका के भाई के पास जाए। याकूब को वहाँ रहना होगा जब तक कि एसाव याकूब को मारने का मन बदल नही लेता। जब लौटना सुरक्षित होगा रिबका याकूब के लिए संदेश भेजेगी। रिबका कहती है कि यह उसके दोनों पुत्रों के जीवन को बचाने के लिए है।</w:t>
      </w:r>
    </w:p>
    <w:p>
      <w:pPr/>
      <w:r>
        <w:rPr>
          <w:lang w:val="hi_IN" w:bidi="hi_IN"/>
        </w:rPr>
      </w:r>
      <w:r>
        <w:rPr>
          <w:lang w:val="hi_IN" w:bidi="hi_IN"/>
        </w:rPr>
        <w:t>अभिनय को रोकें: रिबका से पूछें, "आप याकूब के इतने दूर जाने के बारे में कैसा महसूस करती हैं?" आप सुन सकते हैं, "मैं नहीं चाहता कि वह इतनी दूर जाए, लेकिन यह उसे खोने से बेहतर है। मैं नहीं चाहती कि मेरा पुत्र एसाव उसे मारे, और फिर एसाव को भी मरना पड़े। यह बेहतर है।" याकूब से पूछें, "अब आप कैसा महसूस करते हैं कि आपको आशीष मिल गई है, लेकिन आपको अपने परिवार को छोड़ना होगा?" आप सुन सकते हैं, "आशीष होना बेहतर है। एसाव आशीष या पहिलौठे के अधिकार के योग्य नहीं है। उन्हें मेरे पास होना चाहिए। यदि मुझे आशीष पाने के लिए यही करना होगा, तो मैं इसे करूँगा।" अभिनय को फिर से शुरू करें।</w:t>
      </w:r>
    </w:p>
    <w:p>
      <w:pPr/>
      <w:r>
        <w:rPr>
          <w:lang w:val="hi_IN" w:bidi="hi_IN"/>
        </w:rPr>
      </w:r>
      <w:r>
        <w:rPr>
          <w:lang w:val="hi_IN" w:bidi="hi_IN"/>
        </w:rPr>
        <w:t>तीसरे दृश्य में, रिबका इसहाक के पास जाती है और एसाव की पत्नियों के बारे में शिकायत करती है। वह इस संभावना को उठाती है कि याकूब हित्ती स्त्री में से एक से विवाह करेगा।</w:t>
      </w:r>
    </w:p>
    <w:p>
      <w:pPr/>
      <w:r>
        <w:rPr>
          <w:lang w:val="hi_IN" w:bidi="hi_IN"/>
        </w:rPr>
      </w:r>
      <w:r>
        <w:rPr>
          <w:lang w:val="hi_IN" w:bidi="hi_IN"/>
        </w:rPr>
        <w:t>अभिनय को रोकें: रिबका से पूछें, "आप अब पत्नियों के बारे में क्यों बात कर रही हैं?" आप सुन सकते हैं, "यह इसहाक को मनाने का सबसे अच्छा तरीका है कि वह याकूब को भेज दे। मैं चाहती हूँ कि इसहाक याकूब को भेज दे, इसके बजाय कि याकूब भाग जाए।" इसहाक से पूछें, "जब रिबका ने याकूब के एक हित्ती स्त्री से विवाह करने की संभावना का उल्लेख किया तो आपने कैसा महसूस किया?" आप यह सुन सकते हैं, "मुझे अपने पुत्र के लिए डर लगा। मैं नहीं चाहता कि वह इन विदेशी स्त्रीओं में से किसी एक से विवाह करे और परिवार में मूर्तिपूजा और अन्य विदेशी रीतियों को लाए। मैं चाहता हूँ कि याकूब इस परिवार का नेतृत्व करे जैसा कि मेरा पिता अब्राहम चाहता था।" अभिनय को फिर से शुरू करें।</w:t>
      </w:r>
    </w:p>
    <w:p>
      <w:pPr/>
      <w:r>
        <w:rPr>
          <w:lang w:val="hi_IN" w:bidi="hi_IN"/>
        </w:rPr>
      </w:r>
      <w:r>
        <w:rPr>
          <w:lang w:val="hi_IN" w:bidi="hi_IN"/>
        </w:rPr>
        <w:t>चौथे दृश्य में, इसहाक याकूब को बुलाता है। जब याकूब पहुँचता है, तो इसहाक ने उसे आशीष दी और फिर याकूब से कहता है कि वह किसी कनानी स्त्री से विवाह न करे। इसके बजाय, याकूब को हारान जाना होगा ताकि वह रिबका के पिता बतूएल के साथ रहे। रिबका के भाई लाबान की कुछ बेटियाँ हैं। याकूब को इन बेटियों में से एक से विवाह करना है। तब इसहाक फिर से याकूब को आशीष देता है। इस बार आशीष में कई वे तत्व शामिल हैं जिनका उपयोग परमेश्वर ने अब्राहम को आशीष देने के समय किया था। आशीष पाने के बाद, याकूब रिबका के परिवार के पास जाने के लिए निकल गया।</w:t>
      </w:r>
    </w:p>
    <w:p>
      <w:pPr/>
      <w:r>
        <w:rPr>
          <w:lang w:val="hi_IN" w:bidi="hi_IN"/>
        </w:rPr>
      </w:r>
      <w:r>
        <w:rPr>
          <w:lang w:val="hi_IN" w:bidi="hi_IN"/>
        </w:rPr>
        <w:t>अभिनय को रोकें: इसहाक से पूछें, "जब आप याकूब को आशीष दे रहे थे तो आपने कैसा महसूस किया?" आप सुन सकते हैं, "मुझे अच्छा महसूस हुआ। मुझे पता था कि मैं याकूब को आशीष दे रहा हूँ और मुझे पता था कि मेरे जाने के बाद याकूब परिवार का नेतृत्व करेगा। मुझे खुशी है कि मैं याकूब को इस तरह आशीष दे सका।" याकूब से पूछें, "आपको इस आशीष को पाकर कैसा महसूस हुआ जो आपके लिए थी?" आप सुन सकते हैं, "बहुत अच्छा महसूस हुआ। मुझे पता है कि यह आशीष मेरे लिए थी। मैं उस आशीष को जानता हूँ जो मेरे दादा अब्राहम को परमेश्वर से मिली थी। मुझे बहुत खुशी है कि मेरे पिता ने मुझसे भी यही बात कही।" अभिनय को फिर से शुरू करें।</w:t>
      </w:r>
    </w:p>
    <w:p>
      <w:pPr/>
      <w:r>
        <w:rPr>
          <w:lang w:val="hi_IN" w:bidi="hi_IN"/>
        </w:rPr>
      </w:r>
      <w:r>
        <w:rPr>
          <w:lang w:val="hi_IN" w:bidi="hi_IN"/>
        </w:rPr>
        <w:t>पाँचवें दृश्य में, एसाव जानता है कि इसहाक ने याकूब को आशीष दी है और उसे भेजा ताकि वह रिबका के परिवार में से एक पत्नी को ढूँढे।</w:t>
      </w:r>
    </w:p>
    <w:p>
      <w:pPr/>
      <w:r>
        <w:rPr>
          <w:lang w:val="hi_IN" w:bidi="hi_IN"/>
        </w:rPr>
      </w:r>
      <w:r>
        <w:rPr>
          <w:lang w:val="hi_IN" w:bidi="hi_IN"/>
        </w:rPr>
        <w:t>अभिनय रोक दें: एसाव से पूछें, अभी आप कैसा महसूस कर रहे हैं?" आप सुन सकते हैं, "मैं अभी भी बहुत नाराज़ हूँ! याकूब ने कैसे मुझसे इस तरह चोरी करने की हिम्मत की। अब उसे फिर से आशीष दी गई है और उसे एक पत्नी को ढूँढने के लिए भेज दिया गया है। वे उसे मुझसे अधिक प्रेम क्यों करते हैं?" अभिनय को फिर से शुरू करें।</w:t>
      </w:r>
    </w:p>
    <w:p>
      <w:pPr/>
      <w:r>
        <w:rPr>
          <w:lang w:val="hi_IN" w:bidi="hi_IN"/>
        </w:rPr>
      </w:r>
      <w:r>
        <w:rPr>
          <w:lang w:val="hi_IN" w:bidi="hi_IN"/>
        </w:rPr>
        <w:t>एसाव अन्त में महसूस करता है कि रिबका और इसहाक उसकी हित्ती पत्नियों को पसंद नहीं करते हैं। एसाव अब्राहम के बड़े पुत्र इश्माएल के पास जाता है और उसकी बेटी में से एक से विवाह करता है। एसाव ने रिबका और इसहाक से यह नहीं कहता है कि वह अपनी चचेरी बहनों में से एक से विवाह करने वाला है।</w:t>
      </w:r>
    </w:p>
    <w:p>
      <w:pPr/>
      <w:r>
        <w:rPr>
          <w:lang w:val="hi_IN" w:bidi="hi_IN"/>
        </w:rPr>
      </w:r>
      <w:r>
        <w:rPr>
          <w:lang w:val="hi_IN" w:bidi="hi_IN"/>
        </w:rPr>
        <w:t>अभिनय को रोकें: एसाव से पूछें, "आपने इश्माएल की बेटियों में से एक से विवाह क्यों किया है?" आप सुन सकते हैं, "मेरे माता-पिता मेरी पत्नियों को पसंद नहीं करते हैं। मैं एक रिश्तेदार को चुनकर उन्हें प्रसन्न करना चाहता था। वे प्रसन्न होंगे क्योंकि उसके दादा अब्राहम हैं।" रिबका से पूछें, "आप अपनी नई बहू के बारे में कैसा महसूस करती हैं?" आप सुन सकते हैं, "मुझे पता है कि एसाव हमें प्रसन्न करने की कोशिश कर रहा था। उसने मेरी राय क्यों नहीं पूछी?" या, "कम से कम, वह परमेश्वर पर विश्वास करती है। यह कुछ ऐसा है जिसके लिए धन्यवादी होना चाहिए।"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एसाव याकूब से नफरत करता है क्योंकि याकूब ने </w:t>
      </w:r>
      <w:r>
        <w:rPr>
          <w:b/>
          <w:lang w:val="hi_IN" w:bidi="hi_IN"/>
        </w:rPr>
        <w:t>आशीष</w:t>
      </w:r>
      <w:r>
        <w:rPr>
          <w:lang w:val="hi_IN" w:bidi="hi_IN"/>
        </w:rPr>
        <w:t xml:space="preserve"> को चुरा लिया था। आशीष के लिए उसी शब्द का इस्तेमाल करें जो आपने पिछले भाग में इस्तेमाल किया है। </w:t>
      </w:r>
      <w:r>
        <w:rPr>
          <w:lang w:val="hi_IN" w:bidi="hi_IN"/>
        </w:rPr>
        <w:t>आशीष</w:t>
      </w:r>
      <w:r>
        <w:rPr>
          <w:lang w:val="hi_IN" w:bidi="hi_IN"/>
        </w:rPr>
        <w:t xml:space="preserve"> की चर्चा मुख्य शब्दावली में की गई है। एसाव इसहाक की मृत्यु तक इंतजार करने की योजना बनाता है और फिर </w:t>
      </w:r>
      <w:r>
        <w:rPr>
          <w:b/>
          <w:lang w:val="hi_IN" w:bidi="hi_IN"/>
        </w:rPr>
        <w:t>शोक</w:t>
      </w:r>
      <w:r>
        <w:rPr>
          <w:lang w:val="hi_IN" w:bidi="hi_IN"/>
        </w:rPr>
        <w:t xml:space="preserve"> के समय के बाद, एसाव याकूब को मारेगा। शोक किसी व्यक्ति की मृत्यु के बाद एक विशेष समय और उन गतिविधियों को दर्शाता है जो आमतौर पर मृत्यु का शोक करने वाले लोग करते हैं। एक संस्कृति में शोक के विशिष्ट रीति होते हैं और प्राचीन काल में इनमें रोना, कपड़ों को फाड़ना और एक विशेष वस्त्र पहनना शामिल था जिसे टाट कहा जाता है। शोक एक निश्चित समय तक चलता था, जैसे कि 7 दिन। एसाव याकूब को मारने से पहले इस समय तक इंतजार करने की योजना बना रहा है।</w:t>
      </w:r>
    </w:p>
    <w:p>
      <w:pPr/>
      <w:r>
        <w:rPr>
          <w:lang w:val="hi_IN" w:bidi="hi_IN"/>
        </w:rPr>
      </w:r>
      <w:r>
        <w:rPr>
          <w:lang w:val="hi_IN" w:bidi="hi_IN"/>
        </w:rPr>
        <w:t>एसाव इस सब को अपने में या अपने मन में योजना बना रहा था। वह इसके बारे में सोच रहा था। वह इसके बारे में दूसरों से बात नहीं कर रहा था। यह कोई ऐसी बात नहीं है जो बिना सोचे की जाती है। एसाव भविष्य में कुछ करने के लिए एक योजना बना रहा है।</w:t>
      </w:r>
    </w:p>
    <w:p>
      <w:pPr/>
      <w:r>
        <w:rPr>
          <w:lang w:val="hi_IN" w:bidi="hi_IN"/>
        </w:rPr>
      </w:r>
      <w:r>
        <w:rPr>
          <w:lang w:val="hi_IN" w:bidi="hi_IN"/>
        </w:rPr>
        <w:t xml:space="preserve">रिबका याकूब से कहती है कि वह वहाँ रहे, जब तक कि एसाव </w:t>
      </w:r>
      <w:r>
        <w:rPr>
          <w:b/>
          <w:lang w:val="hi_IN" w:bidi="hi_IN"/>
        </w:rPr>
        <w:t>शान्त</w:t>
      </w:r>
      <w:r>
        <w:rPr>
          <w:lang w:val="hi_IN" w:bidi="hi_IN"/>
        </w:rPr>
        <w:t xml:space="preserve"> नहीं हो जाता है। एसाव बहुत क्रोधित या </w:t>
      </w:r>
      <w:r>
        <w:rPr>
          <w:b/>
          <w:lang w:val="hi_IN" w:bidi="hi_IN"/>
        </w:rPr>
        <w:t>क्रोध से गर्म</w:t>
      </w:r>
      <w:r>
        <w:rPr>
          <w:lang w:val="hi_IN" w:bidi="hi_IN"/>
        </w:rPr>
        <w:t xml:space="preserve"> है। "शांत" होने का अर्थ है कि एसाव अब इतना क्रोधित नहीं है। एसाव का गुस्सा ठंडा पड़ जाएगा। एसाव शान्त हो जाएगा। एसाव अभी भी नाराज़ हो सकता है या याकूब से नफरत कर सकता है लेकिन एसाव अब बदला लेने या याकूब को मारने की योजना नहीं बना रहा है। उस समय, याकूब के लिए लौटना सुरक्षित होगा।</w:t>
      </w:r>
    </w:p>
    <w:p>
      <w:pPr/>
      <w:r>
        <w:rPr>
          <w:lang w:val="hi_IN" w:bidi="hi_IN"/>
        </w:rPr>
      </w:r>
      <w:r>
        <w:rPr>
          <w:lang w:val="hi_IN" w:bidi="hi_IN"/>
        </w:rPr>
        <w:t xml:space="preserve">एसाव की पत्नियाँ </w:t>
      </w:r>
      <w:r>
        <w:rPr>
          <w:b/>
          <w:lang w:val="hi_IN" w:bidi="hi_IN"/>
        </w:rPr>
        <w:t>हित्ती</w:t>
      </w:r>
      <w:r>
        <w:rPr>
          <w:lang w:val="hi_IN" w:bidi="hi_IN"/>
        </w:rPr>
        <w:t xml:space="preserve"> स्त्रियाँ थीं। हित्ती </w:t>
      </w:r>
      <w:r>
        <w:rPr>
          <w:b/>
          <w:lang w:val="hi_IN" w:bidi="hi_IN"/>
        </w:rPr>
        <w:t>कनानियों</w:t>
      </w:r>
      <w:r>
        <w:rPr>
          <w:lang w:val="hi_IN" w:bidi="hi_IN"/>
        </w:rPr>
        <w:t xml:space="preserve"> का हिस्सा थे। उन्हीं शब्दों का उपयोग करें जो आपने इन लोगों के समूहों के लिए पिछले भागों में इस्तेमाल किए हैं।</w:t>
      </w:r>
    </w:p>
    <w:p>
      <w:pPr/>
      <w:r>
        <w:rPr>
          <w:lang w:val="hi_IN" w:bidi="hi_IN"/>
        </w:rPr>
      </w:r>
      <w:r>
        <w:rPr>
          <w:lang w:val="hi_IN" w:bidi="hi_IN"/>
        </w:rPr>
        <w:t>याकूब अपने नाना और मामा के पास जा रहा है। याकूब को एक ममेरी बहन से विवाह करना है। कुछ भाषाओं में माँ के परिवार की ओर या पिता के परिवार की ओर के रिश्तेदारों के लिए विशिष्ट शब्द हैं। इन रिश्तेदारों के लिए उपयुक्त शीर्षकों का उपयोग करें।</w:t>
      </w:r>
    </w:p>
    <w:p>
      <w:pPr/>
      <w:r>
        <w:rPr>
          <w:lang w:val="hi_IN" w:bidi="hi_IN"/>
        </w:rPr>
      </w:r>
      <w:r>
        <w:rPr>
          <w:lang w:val="hi_IN" w:bidi="hi_IN"/>
        </w:rPr>
        <w:t>परिवार के वृक्ष की तस्वीर की समीक्षा करें।</w:t>
      </w:r>
    </w:p>
    <w:p>
      <w:pPr/>
      <w:r>
        <w:rPr>
          <w:lang w:val="hi_IN" w:bidi="hi_IN"/>
        </w:rPr>
      </w:r>
      <w:r>
        <w:rPr>
          <w:lang w:val="hi_IN" w:bidi="hi_IN"/>
        </w:rPr>
        <w:t>इसहाक याकूब को उन्हीं आशीषों का उपयोग करके आशीष देता है जो परमेश्वर ने अब्राहम को आशीष देने में कहा था। इसहाक कहता है, "</w:t>
      </w:r>
      <w:r>
        <w:rPr>
          <w:b/>
          <w:lang w:val="hi_IN" w:bidi="hi_IN"/>
        </w:rPr>
        <w:t>सर्वशक्तिमान परमेश्वर</w:t>
      </w:r>
      <w:r>
        <w:rPr>
          <w:lang w:val="hi_IN" w:bidi="hi_IN"/>
        </w:rPr>
        <w:t xml:space="preserve"> तुझे आशीष दे।" परमेश्वर के नामों में से एक नाम सर्वशक्तिमान परमेश्वर है। इब्रानी शब्द </w:t>
      </w:r>
      <w:r>
        <w:rPr>
          <w:b/>
          <w:lang w:val="hi_IN" w:bidi="hi_IN"/>
        </w:rPr>
        <w:t>एल-शद्दाई</w:t>
      </w:r>
      <w:r>
        <w:rPr>
          <w:lang w:val="hi_IN" w:bidi="hi_IN"/>
        </w:rPr>
        <w:t xml:space="preserve"> है। एल परमेश्वर को दर्शाता है। शद्दाई का अर्थ शायद सबसे शक्तिशाली या किसी और से अधिक शक्तिशाली है। दोनों शब्दों को एक साथ रखने से, आपके पास परमेश्वर के लिए एक नाम है। एल-शद्दाई वह नाम है जिसका उपयोग परमेश्वर ने अब्राहम से बात करने के लिए किया था। परमेश्वर ने कहा, "मैं सर्वशक्तिमान परमेश्वर हूँ।" यहाँ उसी नाम का उपयोग करें। एल-शद्दाई इब्रानी नाम है। आपको इब्रानी नाम का भी उपयोग करने की आवश्यकता नहीं है।</w:t>
      </w:r>
    </w:p>
    <w:p>
      <w:pPr/>
      <w:r>
        <w:rPr>
          <w:lang w:val="hi_IN" w:bidi="hi_IN"/>
        </w:rPr>
      </w:r>
      <w:r>
        <w:rPr>
          <w:lang w:val="hi_IN" w:bidi="hi_IN"/>
        </w:rPr>
        <w:t xml:space="preserve">आशीष का एक हिस्सा यह मांग कर रहा था कि याकूब के कई बच्चे हों जो बढ़कर </w:t>
      </w:r>
      <w:r>
        <w:rPr>
          <w:b/>
          <w:lang w:val="hi_IN" w:bidi="hi_IN"/>
        </w:rPr>
        <w:t>जातियाँ</w:t>
      </w:r>
      <w:r>
        <w:rPr>
          <w:lang w:val="hi_IN" w:bidi="hi_IN"/>
        </w:rPr>
        <w:t xml:space="preserve"> या </w:t>
      </w:r>
      <w:r>
        <w:rPr>
          <w:b/>
          <w:lang w:val="hi_IN" w:bidi="hi_IN"/>
        </w:rPr>
        <w:t>लोगों के समूह</w:t>
      </w:r>
      <w:r>
        <w:rPr>
          <w:lang w:val="hi_IN" w:bidi="hi_IN"/>
        </w:rPr>
        <w:t xml:space="preserve"> बनें। </w:t>
      </w:r>
      <w:r>
        <w:rPr>
          <w:lang w:val="hi_IN" w:bidi="hi_IN"/>
        </w:rPr>
        <w:t>जातियाँ</w:t>
      </w:r>
      <w:r>
        <w:rPr>
          <w:lang w:val="hi_IN" w:bidi="hi_IN"/>
        </w:rPr>
        <w:t xml:space="preserve"> मुख्य शब्दावली में हैं। उन्हीं शब्दों का उपयोग करें जो आपने पिछले भागों में इस्तेमाल किए हैं। इसहाक प्रार्थना करता है कि याकूब उस देश का स्वामी होगा जहाँ वह अब </w:t>
      </w:r>
      <w:r>
        <w:rPr>
          <w:b/>
          <w:lang w:val="hi_IN" w:bidi="hi_IN"/>
        </w:rPr>
        <w:t>परदेशियों</w:t>
      </w:r>
      <w:r>
        <w:rPr>
          <w:lang w:val="hi_IN" w:bidi="hi_IN"/>
        </w:rPr>
        <w:t xml:space="preserve"> के रूप में रहता है। इस समय, इसहाक देश का स्वामी नहीं है। इस देश की प्रतिज्ञा अब्राहम से की गई थी। इसहाक प्रार्थना कर रहा है कि एक दिन, उसका परिवार इस देश का स्वामी होगा और फिर इस देश में परदेशियों के सामान नहीं होगा।</w:t>
      </w:r>
    </w:p>
    <w:p>
      <w:pPr/>
      <w:r>
        <w:rPr>
          <w:lang w:val="hi_IN" w:bidi="hi_IN"/>
        </w:rPr>
      </w:r>
      <w:r>
        <w:rPr>
          <w:lang w:val="hi_IN" w:bidi="hi_IN"/>
        </w:rPr>
        <w:t>याकूब के जाने के बाद, एसाव अपने चाचा इश्माएल के पास जाता है और अपनी पहली चचेरी बहन इश्माएल की बेटी से विवाह करता है। इश्माएल इसहाक का सौतेला भाई है। कुछ भाषाएँ पिता के रिश्तेदारों के लिए विशिष्ट शब्दों का उपयोग करती हैं। भूमिका को व्यक्त करने के लिए उपयुक्त शीर्षकों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28:10–22</w:t>
      </w:r>
      <w:r>
        <w:rPr>
          <w:lang w:val="hi_IN" w:bidi="hi_IN"/>
        </w:rPr>
      </w:r>
    </w:p>
    <w:p>
      <w:pPr>
        <w:pStyle w:val="Heading3"/>
      </w:pPr>
      <w:r>
        <w:rPr>
          <w:lang w:val="hi_IN" w:bidi="hi_IN"/>
        </w:rPr>
        <w:t>सुने और मन में रखें</w:t>
      </w:r>
    </w:p>
    <w:p>
      <w:pPr/>
      <w:r>
        <w:rPr>
          <w:lang w:val="hi_IN" w:bidi="hi_IN"/>
        </w:rPr>
      </w:r>
      <w:r>
        <w:rPr>
          <w:lang w:val="hi_IN" w:bidi="hi_IN"/>
        </w:rPr>
        <w:t>उत्पत्ति 28:10–22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इसहाक ने याकूब को आशीष देने के बाद, इसहाक ने याकूब से कहा कि वह हारान जाए और याकूब के मामा लाबान के साथ रहे, जो रिबका का भाई है। रिबका और इसहाक चचेरे भाई-बहन हैं जिन्होंने विवाह किया है। अब इसहाक चाहता है कि याकूब अपनी ममेरी बहन में से एक से विवाह करे। इसहाक अपने परिवार के साथ बेर्शेबा में रहता था जो इस्राएल के दक्षिण में है। बेर्शेबा से हारान की दुरी लगभग 550 मील या 885 किलोमीटर है। उस यात्रा को करने में याकूब को कम से कम एक महीने का समय लगेगा। यह इस यात्रा की शुरुआत की एक कहानी है।</w:t>
      </w:r>
    </w:p>
    <w:p>
      <w:pPr/>
      <w:r>
        <w:rPr>
          <w:lang w:val="hi_IN" w:bidi="hi_IN"/>
        </w:rPr>
      </w:r>
      <w:r>
        <w:rPr>
          <w:lang w:val="hi_IN" w:bidi="hi_IN"/>
        </w:rPr>
        <w:t>इसहाक ने याकूब से कहा कि वह हारान जाए, याकूब ने अपनी यात्रा शुरू की। हमारे पास इस बात का विवरण नहीं है कि याकूब ने कैसे यात्रा की। याकूब ने रात कहाँ बिताई, इस बात से ऐसा लगता है कि याकूब ने पहाड़ों के पार एक मार्ग लिया जो उत्तर की ओर बेर्शेबा से हारान की ओर जाता है।</w:t>
      </w:r>
    </w:p>
    <w:p>
      <w:pPr/>
      <w:r>
        <w:rPr>
          <w:lang w:val="hi_IN" w:bidi="hi_IN"/>
        </w:rPr>
      </w:r>
      <w:r>
        <w:rPr>
          <w:lang w:val="hi_IN" w:bidi="hi_IN"/>
        </w:rPr>
        <w:t>इस्राएल का नक्शा दिखाएँ और नक्शे पर चिन्हित किए गए हारान तक के पूरे रास्ते को दिखाएँ। नक्शे में बेतेल का स्थान होना चाहिए जो यरूशलेम के उत्तर में है।</w:t>
      </w:r>
    </w:p>
    <w:p>
      <w:pPr/>
      <w:r>
        <w:rPr>
          <w:lang w:val="hi_IN" w:bidi="hi_IN"/>
        </w:rPr>
      </w:r>
      <w:r>
        <w:rPr>
          <w:lang w:val="hi_IN" w:bidi="hi_IN"/>
        </w:rPr>
        <w:t>यह भाग कहता है कि सूर्यास्त के समय याकूब रात बिताने के लिए रुक गया। जहाँ याकूब रात के लिए रुका वह स्थान बेर्शेबा से लगभग 60 मील या 96 किलोमीटर दूर था। यह एक दिन में यात्रा करने के लिए बहुत दूरी है। इसलिए, यह यात्रा का पहला दिन नहीं है। सूर्यास्त के समय, जल्दी अंधकार हो जाता है। दुनिया के उस हिस्से में सांध्य का समय छोटा होता है। याकूब रुका और अपना तम्बू खड़ा किया जहाँ वह सोने वाला था, इससे पहले कि बहुत अंधेरा हो जाए। जहाँ याकूब रात बिताने के लिए रुका उस स्थान का नाम नहीं है। हालाँकि, इसका उल्लेख कई बार "उस स्थान" के रूप में किया गया है। यह एक महत्वपूर्ण स्थान की तरह लगता है जो बिना नाम के है। याकूब के लिए, यह केवल एक स्थान है रुकने और तम्बू बनाने के लिए क्योंकि अंधेरा हो रहा है।</w:t>
      </w:r>
    </w:p>
    <w:p>
      <w:pPr/>
      <w:r>
        <w:rPr>
          <w:lang w:val="hi_IN" w:bidi="hi_IN"/>
        </w:rPr>
      </w:r>
      <w:r>
        <w:rPr>
          <w:lang w:val="hi_IN" w:bidi="hi_IN"/>
        </w:rPr>
        <w:t>रुकें और चर्चा करें: अपने क्षेत्र में सूर्यास्त और अंधेरा होने का दृश्य बताएँ। सूरज अस्त होने के बाद कितनी देर तक उजाला रहता है?</w:t>
      </w:r>
    </w:p>
    <w:p>
      <w:pPr/>
      <w:r>
        <w:rPr>
          <w:lang w:val="hi_IN" w:bidi="hi_IN"/>
        </w:rPr>
      </w:r>
      <w:r>
        <w:rPr>
          <w:lang w:val="hi_IN" w:bidi="hi_IN"/>
        </w:rPr>
        <w:t>चर्चा करें: वर्णन करें कि आपके क्षेत्र का कोई व्यक्ति रात के लिए तम्बू लगाने के लिए क्या करेगा।</w:t>
      </w:r>
    </w:p>
    <w:p>
      <w:pPr/>
      <w:r>
        <w:rPr>
          <w:lang w:val="hi_IN" w:bidi="hi_IN"/>
        </w:rPr>
      </w:r>
      <w:r>
        <w:rPr>
          <w:lang w:val="hi_IN" w:bidi="hi_IN"/>
        </w:rPr>
        <w:t>जब याकूब सोने के लिए तैयार था, तो उसने एक पत्थर ढूँढा और उसे तकिया के रूप में इस्तेमाल किया। इसका अर्थ है कि याकूब लेटकर अपना सिर किसी चट्टान पर या अपने सिर के नीचे एक चट्टान रखकर सोने गया। याकूब सोने के कुछ समय के बाद, उसे एक स्वप्न आया। यह एक स्वप्न था क्योंकि याकूब सो गया था।</w:t>
      </w:r>
    </w:p>
    <w:p>
      <w:pPr/>
      <w:r>
        <w:rPr>
          <w:lang w:val="hi_IN" w:bidi="hi_IN"/>
        </w:rPr>
      </w:r>
      <w:r>
        <w:rPr>
          <w:lang w:val="hi_IN" w:bidi="hi_IN"/>
        </w:rPr>
        <w:t>रुकें और समूह के रूप में चर्चा करें: हर व्यक्ति को उस स्वप्न के बारे में बात करनी चाहिए जो उसने देखा है। इस बात को सुनें कि व्यक्ति किस तरह से इस बारे में बात करता है कि उसने स्वप्न में क्या देखा। क्या स्वाभाविक सपनों और नशीली पदार्थों या आत्माओं से होने वाले सपनों के बारे में बात करने का एक अलग तरीका है? याकूब का स्वप्न नशीली पदार्थों या आत्माओं के कारण नहीं था।</w:t>
      </w:r>
    </w:p>
    <w:p>
      <w:pPr/>
      <w:r>
        <w:rPr>
          <w:lang w:val="hi_IN" w:bidi="hi_IN"/>
        </w:rPr>
      </w:r>
      <w:r>
        <w:rPr>
          <w:lang w:val="hi_IN" w:bidi="hi_IN"/>
        </w:rPr>
        <w:t>याकूब ने सपना देखा कि उसने एक चौड़ी सीढ़ी देखी जो आकाश से पृथ्वी की ओर जाती है। इसका अर्थ है कि सीढ़ी का एक सिरा पृथ्वी पर था और दूसरा सिरा उस स्थान पर पहुँचा जहाँ परमेश्वर रहता है। परमेश्वर के दूत सीढ़ियों पर ऊपर और नीचे जा रहे थे। दूत अच्छे आत्मिक प्राणी हैं जो परमेश्वर का संदेश देते हैं। याकूब ने परमेश्वर को देखा। हम नहीं जानते कि परमेश्वर स्वयं याकूब के पास खड़ा था या वह सीढ़ियों के शीर्ष पर खड़ा था।</w:t>
      </w:r>
    </w:p>
    <w:p>
      <w:pPr/>
      <w:r>
        <w:rPr>
          <w:lang w:val="hi_IN" w:bidi="hi_IN"/>
        </w:rPr>
      </w:r>
      <w:r>
        <w:rPr>
          <w:lang w:val="hi_IN" w:bidi="hi_IN"/>
        </w:rPr>
        <w:t>एक सीढ़ी की तस्वीर दिखाएँ।</w:t>
      </w:r>
    </w:p>
    <w:p>
      <w:pPr/>
      <w:r>
        <w:rPr>
          <w:lang w:val="hi_IN" w:bidi="hi_IN"/>
        </w:rPr>
      </w:r>
      <w:r>
        <w:rPr>
          <w:lang w:val="hi_IN" w:bidi="hi_IN"/>
        </w:rPr>
        <w:t>परमेश्वर ने याकूब से बात की। परमेश्वर ने कहा, "मैं तेरा परमेश्वर यहोवा, अब्राहम का परमेश्वर और इसहाक का परमेश्वर हूँ।" परमेश्वर याकूब से अपना परिचय दे रहा था ताकि याकूब समझ सके, कि परमेश्वर कौन है। याकूब जानता था कि परमेश्वर अब्राहम और इसहाक के सामने पहले प्रकट हुआ था। परमेश्वर याकूब से उन्हीं प्रतिज्ञाओं को दोहराता है जो परमेश्वर ने अब्राहम और इसहाक को दी है। परमेश्वर उस देश को जहाँ याकूब सो रहा है, याकूब और उसके वंशजों को दे रहा है। परमेश्वर कहता है कि याकूब के वंशज पृथ्वी की धूल के समान अनेक होंगे। परमेश्वर ने याकूब से कहा, तेरे वंशज यहाँ से सभी दिशाओं में फैलेंगे। पृथ्वी पर हर कोई तेरे और तेरे वंशजों के द्वारा आशीष पाएँगे। फिर परमेश्वर ने कहा, मैं तेरे साथ रहूँगा और तेरी रक्षा करूँगा और तुझे इस देश में वापस लाऊँगा।</w:t>
      </w:r>
    </w:p>
    <w:p>
      <w:pPr/>
      <w:r>
        <w:rPr>
          <w:lang w:val="hi_IN" w:bidi="hi_IN"/>
        </w:rPr>
      </w:r>
      <w:r>
        <w:rPr>
          <w:lang w:val="hi_IN" w:bidi="hi_IN"/>
        </w:rPr>
        <w:t>रुकें और समूह के रूप में चर्चा करें: यदि आपको ऐसी प्रतिज्ञा मिल जाती तो आप कैसा महसूस करेंगे? आपको क्यों लगता है कि परमेश्वर ने याकूब के लिए अपनी पहचान अब्राहम के परमेश्वर और इसहाक के परमेश्वर के रूप में की?</w:t>
      </w:r>
    </w:p>
    <w:p>
      <w:pPr/>
      <w:r>
        <w:rPr>
          <w:lang w:val="hi_IN" w:bidi="hi_IN"/>
        </w:rPr>
      </w:r>
      <w:r>
        <w:rPr>
          <w:lang w:val="hi_IN" w:bidi="hi_IN"/>
        </w:rPr>
        <w:t>चर्चा करें: अपने विस्तारित परिवार के बारे में बात करें। सुनें कि हर एक गोत्र या गोत्र की बड़ी संख्या में रिश्तेदारों या बड़ी संख्या में लोगों का वर्णन कैसे करता है। यह वह विवरण हो सकता है जो आप पृथ्वी की धूल के रूप में असंख्य लोगों के लिए उपयोग करेंगे।</w:t>
      </w:r>
    </w:p>
    <w:p>
      <w:pPr/>
      <w:r>
        <w:rPr>
          <w:lang w:val="hi_IN" w:bidi="hi_IN"/>
        </w:rPr>
      </w:r>
      <w:r>
        <w:rPr>
          <w:lang w:val="hi_IN" w:bidi="hi_IN"/>
        </w:rPr>
        <w:t>याकूब अपने स्वप्न से जाग गया। याकूब ने महसूस किया कि यहोवा उस स्थान पर है जहाँ याकूब सो रहा था। याकूब ने पहले यह महसूस नहीं किया था कि परमेश्वर भी वहाँ है। याकूब डर गया। यह परमेश्वर के लिए आदरणीय भय है। याकूब ने महसूस किया कि वह परमेश्वर की उपस्थिति में है। फिर याकूब ने कहा कि "यह एक भयानक स्थान है।" याकूब का अर्थ है कि यह स्थान अद्भुत और आदर के योग्य है। याकूब इस स्थान को परमेश्वर का घर कहता है, जो स्वर्ग का प्रवेश द्वार है। याकूब कह रहा है कि परमेश्वर यहाँ रहता है और यह परमेश्वर के घर में प्रवेश करने का तरीका है। स्वर्ग वह है जहाँ परमेश्वर रहता है। सीढ़ी परमेश्वर और पृथ्वी के बीच संबंधों का प्रतिनिधित्व करती है। दूत परमेश्वर के संदेशवाहक हैं।</w:t>
      </w:r>
    </w:p>
    <w:p>
      <w:pPr/>
      <w:r>
        <w:rPr>
          <w:lang w:val="hi_IN" w:bidi="hi_IN"/>
        </w:rPr>
      </w:r>
      <w:r>
        <w:rPr>
          <w:lang w:val="hi_IN" w:bidi="hi_IN"/>
        </w:rPr>
        <w:t>सुबह में, या जब उजियाला हुआ, याकूब ने उस पत्थर को लिया जिसे उसने तकिया के रूप में इस्तेमाल किया था और उसे एक सिरे पर खड़ा कर दिया। याकूब चाहता था कि यह पत्थर एक स्मारक का स्तम्भ हो। इसका अर्थ है कि जब याकूब चट्टान को देखेगा, तो याकूब याद रखेगा कि वहाँ क्या हुआ था। याकूब ने उस पत्थर को परमेश्वर को समर्पित करने के तरीके के रूप में पत्थर के शीर्ष पर कुछ जैतून का तेल डाला। याकूब वहाँ परमेश्वर की आराधना कर रहा था।</w:t>
      </w:r>
    </w:p>
    <w:p>
      <w:pPr/>
      <w:r>
        <w:rPr>
          <w:lang w:val="hi_IN" w:bidi="hi_IN"/>
        </w:rPr>
      </w:r>
      <w:r>
        <w:rPr>
          <w:lang w:val="hi_IN" w:bidi="hi_IN"/>
        </w:rPr>
        <w:t>रुकें और समूह के रूप में चर्चा करें: आप परमेश्वर के साथ महत्वपूर्ण मुलाकात को कैसे याद करते हैं?</w:t>
      </w:r>
    </w:p>
    <w:p>
      <w:pPr/>
      <w:r>
        <w:rPr>
          <w:lang w:val="hi_IN" w:bidi="hi_IN"/>
        </w:rPr>
      </w:r>
      <w:r>
        <w:rPr>
          <w:lang w:val="hi_IN" w:bidi="hi_IN"/>
        </w:rPr>
        <w:t>जैतून के तेल की तस्वीर दिखाएँ।</w:t>
      </w:r>
    </w:p>
    <w:p>
      <w:pPr/>
      <w:r>
        <w:rPr>
          <w:lang w:val="hi_IN" w:bidi="hi_IN"/>
        </w:rPr>
      </w:r>
      <w:r>
        <w:rPr>
          <w:lang w:val="hi_IN" w:bidi="hi_IN"/>
        </w:rPr>
        <w:t>याकूब ने उस स्थान का नाम "बेतेल" रखा जहाँ याकूब ने स्वप्न देखा था, जिसका अर्थ है "परमेश्वर का घर।" पास में एक शहर था जिसका नाम लूज था। हालाँकि, इस समय के बाद, शहर बेतेल के रूप में भी जाना गया।</w:t>
      </w:r>
    </w:p>
    <w:p>
      <w:pPr/>
      <w:r>
        <w:rPr>
          <w:lang w:val="hi_IN" w:bidi="hi_IN"/>
        </w:rPr>
      </w:r>
      <w:r>
        <w:rPr>
          <w:lang w:val="hi_IN" w:bidi="hi_IN"/>
        </w:rPr>
        <w:t>इस तरह परमेश्वर की आराधना करने के बाद, याकूब ने एक शपथ खाई। शपथ एक गम्भीर प्रतिज्ञा है जो कोई परमेश्वर से करता है, लेकिन वह आमतौर पर परमेश्वर से कुछ चाहता है। याकूब ने तीन बातें व्यक्त की जो याकूब परमेश्वर से चाहता है:</w:t>
      </w:r>
    </w:p>
    <w:p>
      <w:pPr>
        <w:pStyle w:val="ListBullet"/>
        <w:spacing w:line="240" w:lineRule="auto"/>
        <w:ind w:left="720"/>
      </w:pPr>
      <w:r>
        <w:rPr>
          <w:lang w:val="hi_IN" w:bidi="hi_IN"/>
        </w:rPr>
      </w:r>
      <w:r>
        <w:rPr>
          <w:lang w:val="hi_IN" w:bidi="hi_IN"/>
        </w:rPr>
        <w:t>मेरे साथ रहें और इस यात्रा पर मेरी रक्षा करें।</w:t>
      </w:r>
    </w:p>
    <w:p>
      <w:pPr>
        <w:pStyle w:val="ListBullet"/>
        <w:spacing w:line="240" w:lineRule="auto"/>
        <w:ind w:left="720"/>
      </w:pPr>
      <w:r>
        <w:rPr>
          <w:lang w:val="hi_IN" w:bidi="hi_IN"/>
        </w:rPr>
      </w:r>
      <w:r>
        <w:rPr>
          <w:lang w:val="hi_IN" w:bidi="hi_IN"/>
        </w:rPr>
        <w:t>मुझे भोजन और कपड़े प्रदान करें।</w:t>
      </w:r>
    </w:p>
    <w:p>
      <w:pPr>
        <w:pStyle w:val="ListBullet"/>
        <w:spacing w:line="240" w:lineRule="auto"/>
        <w:ind w:left="720"/>
      </w:pPr>
      <w:r>
        <w:rPr>
          <w:lang w:val="hi_IN" w:bidi="hi_IN"/>
        </w:rPr>
      </w:r>
      <w:r>
        <w:rPr>
          <w:lang w:val="hi_IN" w:bidi="hi_IN"/>
        </w:rPr>
        <w:t>मुझे मेरे पिता इसहाक के घर सुरक्षित रूप से लौटा ले आओ।</w:t>
      </w:r>
    </w:p>
    <w:p>
      <w:pPr/>
      <w:r>
        <w:rPr>
          <w:lang w:val="hi_IN" w:bidi="hi_IN"/>
        </w:rPr>
      </w:r>
      <w:r>
        <w:rPr>
          <w:lang w:val="hi_IN" w:bidi="hi_IN"/>
        </w:rPr>
        <w:t>फिर याकूब तीन बातों की प्रतिज्ञा करता है:</w:t>
      </w:r>
    </w:p>
    <w:p>
      <w:pPr>
        <w:pStyle w:val="ListBullet"/>
        <w:spacing w:line="240" w:lineRule="auto"/>
        <w:ind w:left="720"/>
      </w:pPr>
      <w:r>
        <w:rPr>
          <w:lang w:val="hi_IN" w:bidi="hi_IN"/>
        </w:rPr>
      </w:r>
      <w:r>
        <w:rPr>
          <w:lang w:val="hi_IN" w:bidi="hi_IN"/>
        </w:rPr>
        <w:t>यहोवा मेरा परमेश्वर होगा। याकूब परमेश्वर का अनुसरण करने के बारे में गंभीर है।</w:t>
      </w:r>
    </w:p>
    <w:p>
      <w:pPr>
        <w:pStyle w:val="ListBullet"/>
        <w:spacing w:line="240" w:lineRule="auto"/>
        <w:ind w:left="720"/>
      </w:pPr>
      <w:r>
        <w:rPr>
          <w:lang w:val="hi_IN" w:bidi="hi_IN"/>
        </w:rPr>
      </w:r>
      <w:r>
        <w:rPr>
          <w:lang w:val="hi_IN" w:bidi="hi_IN"/>
        </w:rPr>
        <w:t>यह स्मारक खम्भा परमेश्वर की आराधना के लिए एक स्थान बन जाएगा।</w:t>
      </w:r>
    </w:p>
    <w:p>
      <w:pPr>
        <w:pStyle w:val="ListBullet"/>
        <w:spacing w:line="240" w:lineRule="auto"/>
        <w:ind w:left="720"/>
      </w:pPr>
      <w:r>
        <w:rPr>
          <w:lang w:val="hi_IN" w:bidi="hi_IN"/>
        </w:rPr>
      </w:r>
      <w:r>
        <w:rPr>
          <w:lang w:val="hi_IN" w:bidi="hi_IN"/>
        </w:rPr>
        <w:t>मैं हर दस पशुओं में से एक पशु परमेश्वर को दूँगा जो परमेश्वर मुझे देता है। यह दिखाता है कि याकूब जानता है कि सब कुछ परमेश्वर से आता है।</w:t>
      </w:r>
    </w:p>
    <w:p>
      <w:pPr/>
      <w:r>
        <w:rPr>
          <w:lang w:val="hi_IN" w:bidi="hi_IN"/>
        </w:rPr>
      </w:r>
      <w:r>
        <w:rPr>
          <w:lang w:val="hi_IN" w:bidi="hi_IN"/>
        </w:rPr>
        <w:t>समूह के रूप में चर्चा करें: आपकी संस्कृति में लोग शपथ कैसे लेते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याकूब अपनी हारान की यात्रा शुरू करता है। जब अंधेरा होता है तब याकूब रुक जाता है और तम्बू लगाता है।</w:t>
      </w:r>
    </w:p>
    <w:p>
      <w:pPr/>
      <w:r>
        <w:rPr>
          <w:lang w:val="hi_IN" w:bidi="hi_IN"/>
        </w:rPr>
      </w:r>
      <w:r>
        <w:rPr>
          <w:b/>
          <w:lang w:val="hi_IN" w:bidi="hi_IN"/>
        </w:rPr>
        <w:t>दूसरा दृश्य:</w:t>
      </w:r>
      <w:r>
        <w:rPr>
          <w:lang w:val="hi_IN" w:bidi="hi_IN"/>
        </w:rPr>
        <w:t xml:space="preserve"> याकूब एक स्वप्न देखता है।</w:t>
      </w:r>
    </w:p>
    <w:p>
      <w:pPr/>
      <w:r>
        <w:rPr>
          <w:lang w:val="hi_IN" w:bidi="hi_IN"/>
        </w:rPr>
      </w:r>
      <w:r>
        <w:rPr>
          <w:b/>
          <w:lang w:val="hi_IN" w:bidi="hi_IN"/>
        </w:rPr>
        <w:t>तीसरा दृश्य:</w:t>
      </w:r>
      <w:r>
        <w:rPr>
          <w:lang w:val="hi_IN" w:bidi="hi_IN"/>
        </w:rPr>
        <w:t xml:space="preserve"> याकूब अपने स्वप्न से जागता है। याकूब ने महसूस किया कि परमेश्वर इस स्थान पर है।</w:t>
      </w:r>
    </w:p>
    <w:p>
      <w:pPr/>
      <w:r>
        <w:rPr>
          <w:lang w:val="hi_IN" w:bidi="hi_IN"/>
        </w:rPr>
      </w:r>
      <w:r>
        <w:rPr>
          <w:b/>
          <w:lang w:val="hi_IN" w:bidi="hi_IN"/>
        </w:rPr>
        <w:t>चौथा दृश्य:</w:t>
      </w:r>
      <w:r>
        <w:rPr>
          <w:lang w:val="hi_IN" w:bidi="hi_IN"/>
        </w:rPr>
        <w:t xml:space="preserve"> अगली सुबह, याकूब एक पत्थर को स्मारक के रूप में समर्पित करता है। याकूब ने परमेश्वर से एक शपथ खाई।</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इसहाक ने याकूब से कहा कि वह हारान जाए, याकूब बेर्शेबा को छोड़कर हारान की ओर यात्रा शुरू करता है। सूर्यास्त के समय याकूब रात बिताने के लिए रुक गया। याकूब के घर छोड़ने के बाद से यह पहली शाम या पहली रात नहीं है। याकूब अब बेर्शेबा से कम से कम 60 मील या 96 किलोमीटर की दूरी पर है। याकूब ने संभवतः बेर्शेबा से इस स्थान तक पहुँचने के लिए पहाड़ों के ऊपर से जाने वाला मार्ग लिया होगा। याकूब एक दिन से अधिक समय से यात्रा कर रहा है।</w:t>
      </w:r>
    </w:p>
    <w:p>
      <w:pPr/>
      <w:r>
        <w:rPr>
          <w:lang w:val="hi_IN" w:bidi="hi_IN"/>
        </w:rPr>
      </w:r>
      <w:r>
        <w:rPr>
          <w:lang w:val="hi_IN" w:bidi="hi_IN"/>
        </w:rPr>
        <w:t>नक्शा दिखाएँ।</w:t>
      </w:r>
    </w:p>
    <w:p>
      <w:pPr/>
      <w:r>
        <w:rPr>
          <w:lang w:val="hi_IN" w:bidi="hi_IN"/>
        </w:rPr>
      </w:r>
      <w:r>
        <w:rPr>
          <w:lang w:val="hi_IN" w:bidi="hi_IN"/>
        </w:rPr>
        <w:t>याकूब एक निश्चित स्थान पर रुका। इस समय उस स्थान का कोई नाम नहीं है, लेकिन वह स्थान लूज नाम के शहर के करीब है। याकूब इस स्थान के बारे में कुछ महत्वपूर्ण नहीं जानता है। क्योंकि सूरज डूब रहा था, याकूब को यात्रा रोककर अपना तम्बू खड़ा करने की आवश्यकता थी इससे पहले कि बहुत अंधेरा हो जाए। दुनिया के उस हिस्से में सांध्य का समय छोटा होता है। याकूब सूर्यास्त के बाद यात्रा जारी नहीं रख सकता था।</w:t>
      </w:r>
    </w:p>
    <w:p>
      <w:pPr/>
      <w:r>
        <w:rPr>
          <w:lang w:val="hi_IN" w:bidi="hi_IN"/>
        </w:rPr>
      </w:r>
      <w:r>
        <w:rPr>
          <w:lang w:val="hi_IN" w:bidi="hi_IN"/>
        </w:rPr>
        <w:t>दूसरे दृश्य में, याकूब अपना सिर एक पत्थर पर रखकर लेट गया। याकूब ने इस पत्थर को तकिया के रूप में इस्तेमाल किया। सोने के बाद याकूब ने एक स्वप्न देखा। अपने सपने में याकूब ने एक चौड़ी सीढ़ी देखी जो पृथ्वी से स्वर्ग की ओर जाती है। याकूब ने दूतों को सीढ़ियों पर ऊपर और नीचे जाते हुए देखा। याकूब ने परमेश्वर को सीढ़ी के शीर्ष पर खड़े देखा। परमेश्वर सीढ़ी पर नहीं था। परमेश्वर सीढ़ी के ऊपर या बगल में था। परमेश्वर ने याकूब से बात की।</w:t>
      </w:r>
    </w:p>
    <w:p>
      <w:pPr/>
      <w:r>
        <w:rPr>
          <w:lang w:val="hi_IN" w:bidi="hi_IN"/>
        </w:rPr>
      </w:r>
      <w:r>
        <w:rPr>
          <w:lang w:val="hi_IN" w:bidi="hi_IN"/>
        </w:rPr>
        <w:t>सीढ़ी की एक तस्वीर दिखाएँ।</w:t>
      </w:r>
    </w:p>
    <w:p>
      <w:pPr/>
      <w:r>
        <w:rPr>
          <w:lang w:val="hi_IN" w:bidi="hi_IN"/>
        </w:rPr>
      </w:r>
      <w:r>
        <w:rPr>
          <w:lang w:val="hi_IN" w:bidi="hi_IN"/>
        </w:rPr>
        <w:t>परमेश्वर ने याकूब से कहा: "मैं अब्राहम का परमेश्वर और इसहाक का परमेश्वर हूँ।" फिर परमेश्वर याकूब से उन्हीं प्रतिज्ञाओं को करता है जो परमेश्वर ने पहले अब्राहम और इसहाक से की थी। परमेश्वर ने याकूब के लिए एक प्रतिज्ञा जोड़ी है। परमेश्वर ने कहा, "मैं तेरे साथ हूँ और जहाँ भी तू जाएगा मैं तेरी रक्षा करूँगा। मैं तुझे इस देश में वापस ले लाऊँगा; मैं तुझे तब तक नहीं छोड़ूँगा जब तक कि मैं तुझे वह सब कुछ दे दूँ, जो मैंने तुझे प्रतिज्ञा की है।"</w:t>
      </w:r>
    </w:p>
    <w:p>
      <w:pPr/>
      <w:r>
        <w:rPr>
          <w:lang w:val="hi_IN" w:bidi="hi_IN"/>
        </w:rPr>
      </w:r>
      <w:r>
        <w:rPr>
          <w:lang w:val="hi_IN" w:bidi="hi_IN"/>
        </w:rPr>
        <w:t>तीसरे दृश्य में, याकूब जागता है और महसूस करता है कि परमेश्वर इस स्थान पर है जहाँ याकूब सो रहा है। याकूब नहीं जानता था कि परमेश्वर वहाँ मौजूद है। स्वप्न ही था जिसने याकूब को महसूस कराया कि परमेश्वर उस स्थान पर है। याकूब डरता था। यह एक विशेष प्रकार का डर है। याकूब परमेश्वर के लिए आदर या विस्मय या सम्मान महसूस कर रहा था। याकूब ने उस स्थान को "परमेश्वर का घर" कहा, जो स्वर्ग का प्रवेश द्वार है।</w:t>
      </w:r>
    </w:p>
    <w:p>
      <w:pPr/>
      <w:r>
        <w:rPr>
          <w:lang w:val="hi_IN" w:bidi="hi_IN"/>
        </w:rPr>
      </w:r>
      <w:r>
        <w:rPr>
          <w:lang w:val="hi_IN" w:bidi="hi_IN"/>
        </w:rPr>
        <w:t>चौथे दृश्य में जो अगली सुबह होता है, याकूब जल्दी उठता है। याकूब ने उस पत्थर को लिया जो तकिया था और उसे सिरे पर खड़ा कर दिया। इसका अर्थ है कि यह एक लम्बी चट्टान थी। पत्थर को सिरे से खड़ा करके, याकूब एक स्मारक का स्तम्भ बना रहा है। फिर याकूब ने चट्टान के ऊपरी सिरे पर जैतून का तेल डाला। यह चट्टान को समर्पित करने का एक तरीका है। फिर याकूब उस स्थान को एक नाम देता है। याकूब ने इसे बेतेल कहा, जिसका अर्थ है "परमेश्वर का घर।"</w:t>
      </w:r>
    </w:p>
    <w:p>
      <w:pPr/>
      <w:r>
        <w:rPr>
          <w:lang w:val="hi_IN" w:bidi="hi_IN"/>
        </w:rPr>
      </w:r>
      <w:r>
        <w:rPr>
          <w:lang w:val="hi_IN" w:bidi="hi_IN"/>
        </w:rPr>
        <w:t>फिर याकूब ने परमेश्वर से एक शपथ खाई। यह शपथ एक गंभीर प्रतिज्ञा है। शपथ के एक हिस्से के रूप में, याकूब परमेश्वर से तीन बातों के लिए कहता है: यात्रा पर सुरक्षा, भोजन और कपड़े, और सुरक्षित रूप से घर लौटना। फिर याकूब तीन काम करने की प्रतिज्ञा करता है: यहोवा परमेश्वर को अपने परमेश्वर के रूप में स्वीकार करना, बेतेल में परमेश्वर की आराधना करना, और जो कुछ परमेश्वर ने याकूब को दिया है उस सब का 10 प्रतिशत परमेश्वर को देना।</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कोई भी बात नहीं करता है। याकूब बेर्शेबा और उसके परिवार को छोड़ता है। याकूब हारान की ओर यात्रा करता है। याकूब लगभग 60 मील या 96 किलोमीटर यात्रा करता है। सूर्यास्त के समय याकूब रात बिताने के लिए रुक जाता है। याकूब अपना तम्बू तैयार करता है। याकूब ने एक पत्थर ढूँढा जिस पर अपना सिर रख सके। याकूब लेटकर सो जाता है।</w:t>
      </w:r>
    </w:p>
    <w:p>
      <w:pPr/>
      <w:r>
        <w:rPr>
          <w:lang w:val="hi_IN" w:bidi="hi_IN"/>
        </w:rPr>
      </w:r>
      <w:r>
        <w:rPr>
          <w:lang w:val="hi_IN" w:bidi="hi_IN"/>
        </w:rPr>
        <w:t>अभिनय रोक दें: याकूब से पूछें, अभी आप कैसा महसूस कर रहे हैं?" आप यह सुन सकते हैं, "मैं अकेला हूँ। मुझे अपने परिवार की याद आती है" या "मैं बहुत संतुष्ट हूँ। रात का आकाश सुंदर है" या "यह एक साहसिक कार्य है। मैं यहाँ पहले कभी नहीं रहा।" अभिनय को फिर से शुरू करें।</w:t>
      </w:r>
    </w:p>
    <w:p>
      <w:pPr/>
      <w:r>
        <w:rPr>
          <w:lang w:val="hi_IN" w:bidi="hi_IN"/>
        </w:rPr>
      </w:r>
      <w:r>
        <w:rPr>
          <w:lang w:val="hi_IN" w:bidi="hi_IN"/>
        </w:rPr>
        <w:t>दूसरे दृश्य में, जब वह सो रहा था, याकूब ने एक सपना देखा। याकूब ने एक सीढ़ी देखी जो पृथ्वी से आकाश की ओर जाती है। याकूब ने दूतों को सीढ़ियों पर ऊपर और नीचे जाते हुए देखा। याकूब ने सीढ़ी के शीर्ष पर परमेश्वर को देखा। याकूब ने परमेश्वर को यह कहते हुए सुना, "मैं अब्राहम का परमेश्वर और इसहाक का परमेश्वर हूँ।" याकूब ने सुना कि परमेश्वर ने उन्हीं प्रतिज्ञाओं को दोहराया जो अब्राहम और इसहाक को दी गई थी। याकूब ने परमेश्वर को यह कहते सुना, "मैं तेरे साथ रहूँगा और तेरी रक्षा करूँगा और तुझे इस देश में वापस ले लाऊँगा। मैं तुझे तब तक नहीं छोड़ूँगा जब तक कि मैं तुझे वह सब कुछ नहीं दे देता जो मैंने प्रतिज्ञा की है।"</w:t>
      </w:r>
    </w:p>
    <w:p>
      <w:pPr/>
      <w:r>
        <w:rPr>
          <w:lang w:val="hi_IN" w:bidi="hi_IN"/>
        </w:rPr>
      </w:r>
      <w:r>
        <w:rPr>
          <w:lang w:val="hi_IN" w:bidi="hi_IN"/>
        </w:rPr>
        <w:t>अभिनय को रोकें: याकूब से पूछें, "इस स्थान पर परमेश्वर से मिल कर कैसा महसूस होता है?" आप यह सुन सकते हैं, "मुझे भय लग रहा है। मैं पहले कभी परमेश्वर से नहीं मिला हूँ। परमेश्वर भयानक है," जिसका अर्थ है कि परमेश्वर आदर या आश्चर्य के योग्य है। परमेश्वर से पूछें, "आप यहाँ याकूब से क्यों बात कर रहे हैं?" आप सुन सकते हैं, "मैं चाहता हूँ कि याकूब हारान जाने से पहले जान ले कि मैं कौन हूँ। मैं चाहता हूँ कि याकूब जान ले कि मैंने अब्राहम और इसहाक से जो प्रतिज्ञा की है वह याकूब और उसके वंशजों के लिए भी है।" अभिनय को फिर से शुरू करें।</w:t>
      </w:r>
    </w:p>
    <w:p>
      <w:pPr/>
      <w:r>
        <w:rPr>
          <w:lang w:val="hi_IN" w:bidi="hi_IN"/>
        </w:rPr>
      </w:r>
      <w:r>
        <w:rPr>
          <w:lang w:val="hi_IN" w:bidi="hi_IN"/>
        </w:rPr>
        <w:t>तीसरे दृश्य में, याकूब जाग उठता है। याकूब ने कहा, "यहोवा यहाँ था और मुझे यह पता नही था।" याकूब डरता है। याकूब कहता है कि यह स्थान "परमेश्वर का घर" और "स्वर्ग का प्रवेश द्वार" है, जहाँ परमेश्वर रहते हैं।</w:t>
      </w:r>
    </w:p>
    <w:p>
      <w:pPr/>
      <w:r>
        <w:rPr>
          <w:lang w:val="hi_IN" w:bidi="hi_IN"/>
        </w:rPr>
      </w:r>
      <w:r>
        <w:rPr>
          <w:lang w:val="hi_IN" w:bidi="hi_IN"/>
        </w:rPr>
        <w:t>अभिनय रोक दें: याकूब से पूछें, "आप क्यों डरते हैं?" आप सुन सकते हैं, "मैं पहले कभी परमेश्वर से नहीं मिला। यह अद्भुत है!" या "मेरे लिए अत्यन्त आदर की बात है कि परमेश्वर ने मुझसे बात करने और मुझसे ये प्रतिज्ञाएँ करने के लिए चुना है" या "मैं परमेश्वर के लिए विस्मय और सम्मान की भावना महसूस करता हूँ। मुझे नहीं पता था कि मैं इस तरह महसूस कर सकता हूँ।" अभिनय को फिर से शुरू करें।</w:t>
      </w:r>
    </w:p>
    <w:p>
      <w:pPr/>
      <w:r>
        <w:rPr>
          <w:lang w:val="hi_IN" w:bidi="hi_IN"/>
        </w:rPr>
      </w:r>
      <w:r>
        <w:rPr>
          <w:lang w:val="hi_IN" w:bidi="hi_IN"/>
        </w:rPr>
        <w:t>चौथे दृश्य में, याकूब सुबह बहुत जल्दी उठता है। याकूब ने सबसे पहले उस पत्थर को लिया जिसे उसने तकिया के रूप में उपयोग किया था और उसे सिरे पर खड़ा कर दिया। याकूब को पत्थर को ठीक करना पड़ा ताकि वह खड़ा रहे। फिर याकूब ने खड़े हुए पत्थर के शीर्ष पर जैतून का तेल डाला। याकूब चाहता था कि यह पत्थर एक स्मृति का पत्थर हो। याकूब ने उस स्थान का नाम बेतेल रखा जिसका अर्थ है "परमेश्वर का घर।"</w:t>
      </w:r>
    </w:p>
    <w:p>
      <w:pPr/>
      <w:r>
        <w:rPr>
          <w:lang w:val="hi_IN" w:bidi="hi_IN"/>
        </w:rPr>
      </w:r>
      <w:r>
        <w:rPr>
          <w:lang w:val="hi_IN" w:bidi="hi_IN"/>
        </w:rPr>
        <w:t>अभिनय रोक दें: याकूब से पूछें, "आज सुबह आपको कैसा लग रहा है?" आप सुन सकते हैं, "मैं अभी भी उस बात से विस्मित हूँ जो मैंने कल रात अपने स्वप्न में देखी थी। मैं यह भूलना नहीं चाहता कि यहाँ क्या हुआ था। यही कारण है कि मैं इस पत्थर को रखता हूँ ताकि जब मैं इसे देखूँ, तो मुझे याद रहेगा कि क्या हुआ था। मैं याद रखना चाहता हूँ कि परमेश्वर मेरे सामने कैसे प्रकट हुआ और मुझसे बात की।" अभिनय को फिर से शुरू करें।</w:t>
      </w:r>
    </w:p>
    <w:p>
      <w:pPr/>
      <w:r>
        <w:rPr>
          <w:lang w:val="hi_IN" w:bidi="hi_IN"/>
        </w:rPr>
      </w:r>
      <w:r>
        <w:rPr>
          <w:lang w:val="hi_IN" w:bidi="hi_IN"/>
        </w:rPr>
        <w:t>पत्थर को समर्पित करने के बाद, याकूब ने परमेश्वर से एक शपथ खाई। याकूब ने परमेश्वर से कहा कि वह याकूब के लिए तीन काम करे: याकूब के साथ रहें और उसकी रक्षा करे, याकूब को भोजन और कपड़े दें, और याकूब को सुरक्षित रूप से इसहाक के घर वापस लाए। फिर याकूब ने तीन बातों की प्रतिज्ञा की: परमेश्वर याकूब का परमेश्वर होगा, याकूब बेतेल में परमेश्वर की आराधना करेगा, और याकूब परमेश्वर को उस सब का 10 प्रतिशत देगा जो परमेश्वर ने याकूब को दिया है।</w:t>
      </w:r>
    </w:p>
    <w:p>
      <w:pPr/>
      <w:r>
        <w:rPr>
          <w:lang w:val="hi_IN" w:bidi="hi_IN"/>
        </w:rPr>
      </w:r>
      <w:r>
        <w:rPr>
          <w:lang w:val="hi_IN" w:bidi="hi_IN"/>
        </w:rPr>
        <w:t>अभिनय रोक दें: याकूब से पूछें, "आपने यह शपथ क्यों खाई है?" आप यह सुन सकते हैं, "परमेश्वर ने मुझे आशीष दी है। मैं यह सुनिश्चित करना चाहता हूँ कि मैं परमेश्वर का धन्यवाद करूँ और परमेश्वर की आराधना करूँ जैसा कि मुझे करना चाहिए। मैं परमेश्वर को वापस देना चाहता हूँ क्योंकि परमेश्वर ने मुझे बहुत कुछ दिया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जब याकूब यात्रा करता गया, तो वह रात भर रुकने के लिए एक </w:t>
      </w:r>
      <w:r>
        <w:rPr>
          <w:b/>
          <w:lang w:val="hi_IN" w:bidi="hi_IN"/>
        </w:rPr>
        <w:t>निश्चित स्थान</w:t>
      </w:r>
      <w:r>
        <w:rPr>
          <w:lang w:val="hi_IN" w:bidi="hi_IN"/>
        </w:rPr>
        <w:t xml:space="preserve"> पर आया। इस निश्चित स्थान का नाम नहीं था और न ही याकूब इसका नाम जानता था। हालाँकि, उस स्थान को एक निश्चित लेख दिया गया है जिसका अर्थ है कि यह महत्वपूर्ण है। इसे एक निश्चित स्थान कहना यह दर्शाने का एक तरीका है कि यह स्थान महत्वपूर्ण है।</w:t>
      </w:r>
    </w:p>
    <w:p>
      <w:pPr/>
      <w:r>
        <w:rPr>
          <w:lang w:val="hi_IN" w:bidi="hi_IN"/>
        </w:rPr>
      </w:r>
      <w:r>
        <w:rPr>
          <w:lang w:val="hi_IN" w:bidi="hi_IN"/>
        </w:rPr>
        <w:t xml:space="preserve">जब याकूब सो रहा था, तो उसने एक </w:t>
      </w:r>
      <w:r>
        <w:rPr>
          <w:b/>
          <w:lang w:val="hi_IN" w:bidi="hi_IN"/>
        </w:rPr>
        <w:t>स्वप्न</w:t>
      </w:r>
      <w:r>
        <w:rPr>
          <w:lang w:val="hi_IN" w:bidi="hi_IN"/>
        </w:rPr>
        <w:t xml:space="preserve"> देखा। नींद के दौरान स्वप्न आते हैं। दर्शन तब होते हैं जब कोई व्यक्ति जागता है। मुख्य शब्दावली में </w:t>
      </w:r>
      <w:r>
        <w:rPr>
          <w:b/>
          <w:lang w:val="hi_IN" w:bidi="hi_IN"/>
        </w:rPr>
        <w:t>सपनों</w:t>
      </w:r>
      <w:r>
        <w:rPr>
          <w:lang w:val="hi_IN" w:bidi="hi_IN"/>
        </w:rPr>
        <w:t xml:space="preserve"> की चर्चा की गयी है। यह स्वप्न एक स्वाभाविक स्वप्न था। यह स्वप्न नशीली पदार्थों या आत्माओं के कारण नहीं था।</w:t>
      </w:r>
    </w:p>
    <w:p>
      <w:pPr/>
      <w:r>
        <w:rPr>
          <w:lang w:val="hi_IN" w:bidi="hi_IN"/>
        </w:rPr>
      </w:r>
      <w:r>
        <w:rPr>
          <w:lang w:val="hi_IN" w:bidi="hi_IN"/>
        </w:rPr>
        <w:t xml:space="preserve">याकूब ने एक चौड़ी </w:t>
      </w:r>
      <w:r>
        <w:rPr>
          <w:b/>
          <w:lang w:val="hi_IN" w:bidi="hi_IN"/>
        </w:rPr>
        <w:t>सीढ़ी</w:t>
      </w:r>
      <w:r>
        <w:rPr>
          <w:lang w:val="hi_IN" w:bidi="hi_IN"/>
        </w:rPr>
        <w:t xml:space="preserve"> देखी। यह </w:t>
      </w:r>
      <w:r>
        <w:rPr>
          <w:b/>
          <w:lang w:val="hi_IN" w:bidi="hi_IN"/>
        </w:rPr>
        <w:t>पृथ्वी</w:t>
      </w:r>
      <w:r>
        <w:rPr>
          <w:lang w:val="hi_IN" w:bidi="hi_IN"/>
        </w:rPr>
        <w:t xml:space="preserve"> से </w:t>
      </w:r>
      <w:r>
        <w:rPr>
          <w:b/>
          <w:lang w:val="hi_IN" w:bidi="hi_IN"/>
        </w:rPr>
        <w:t>स्वर्ग</w:t>
      </w:r>
      <w:r>
        <w:rPr>
          <w:lang w:val="hi_IN" w:bidi="hi_IN"/>
        </w:rPr>
        <w:t xml:space="preserve"> की ओर जाने वाली सीढ़ियाँ थी। स्वर्ग वह स्थान है जहाँ परमेश्वर रहता है। पृथ्वी और स्वर्ग के लिए उन्हीं शब्दों का उपयोग करें जो आपने पहले इस्तेमाल किए हैं। सीढ़ी इतनी चौड़ी थी कि </w:t>
      </w:r>
      <w:r>
        <w:rPr>
          <w:b/>
          <w:lang w:val="hi_IN" w:bidi="hi_IN"/>
        </w:rPr>
        <w:t>दूत</w:t>
      </w:r>
      <w:r>
        <w:rPr>
          <w:lang w:val="hi_IN" w:bidi="hi_IN"/>
        </w:rPr>
        <w:t xml:space="preserve"> एक ही समय पर ऊपर और नीचे चल सकते थे। दूत आत्मिक प्राणी हैं जो परमेश्वर द्वारा परमेश्वर के लिए संदेश देने के लिए बनाए गए हैं। मुख्य शब्दावली में </w:t>
      </w:r>
      <w:r>
        <w:rPr>
          <w:lang w:val="hi_IN" w:bidi="hi_IN"/>
        </w:rPr>
        <w:t>स्वर्गदूतों</w:t>
      </w:r>
      <w:r>
        <w:rPr>
          <w:lang w:val="hi_IN" w:bidi="hi_IN"/>
        </w:rPr>
        <w:t xml:space="preserve"> की चर्चा की गई है। दूत के लिए उसी शब्द का उपयोग करें जो आपने पहले इस्तेमाल किया है।</w:t>
      </w:r>
    </w:p>
    <w:p>
      <w:pPr/>
      <w:r>
        <w:rPr>
          <w:lang w:val="hi_IN" w:bidi="hi_IN"/>
        </w:rPr>
      </w:r>
      <w:r>
        <w:rPr>
          <w:b/>
          <w:lang w:val="hi_IN" w:bidi="hi_IN"/>
        </w:rPr>
        <w:t>यहोवा</w:t>
      </w:r>
      <w:r>
        <w:rPr>
          <w:lang w:val="hi_IN" w:bidi="hi_IN"/>
        </w:rPr>
        <w:t xml:space="preserve"> सीढ़ी के शीर्ष पर खड़ा था। इस भाग में पूरे समय परमेश्वर के लिए दोनों नामों का प्रयोग किया गया है। यहोवा के लिए उसी शब्द और परमेश्वर के लिए उसी शब्द का उपयोग करें जो आपने पहले इस्तेमाल किया है। परमेश्वर कहता है, "मैं अब्राहम का परमेश्वर और इसहाक का परमेश्वर हूँ।" परमेश्वर अब्राहम और इसहाक को दी गई प्रतिज्ञाओं को दोहराते हैं और कहते हैं कि ये प्रतिज्ञाएँ याकूब की भी हैं। परमेश्वर ने याकूब को इस देश में वापस लाने की भी प्रतिज्ञा की है। यह देश वह देश है जिसकी प्रतिज्ञा परमेश्वर ने अब्राहम और इसहाक से की थी। अब परमेश्वर ने कहा कि याकूब देश का स्वामी है।</w:t>
      </w:r>
    </w:p>
    <w:p>
      <w:pPr/>
      <w:r>
        <w:rPr>
          <w:lang w:val="hi_IN" w:bidi="hi_IN"/>
        </w:rPr>
      </w:r>
      <w:r>
        <w:rPr>
          <w:lang w:val="hi_IN" w:bidi="hi_IN"/>
        </w:rPr>
        <w:t xml:space="preserve">जब याकूब अपने स्वप्न से जाग गया, तो याकूब </w:t>
      </w:r>
      <w:r>
        <w:rPr>
          <w:b/>
          <w:lang w:val="hi_IN" w:bidi="hi_IN"/>
        </w:rPr>
        <w:t>डर</w:t>
      </w:r>
      <w:r>
        <w:rPr>
          <w:lang w:val="hi_IN" w:bidi="hi_IN"/>
        </w:rPr>
        <w:t xml:space="preserve"> गया। </w:t>
      </w:r>
      <w:r>
        <w:rPr>
          <w:b/>
          <w:lang w:val="hi_IN" w:bidi="hi_IN"/>
        </w:rPr>
        <w:t>परमेश्वर का भय</w:t>
      </w:r>
      <w:r>
        <w:rPr>
          <w:lang w:val="hi_IN" w:bidi="hi_IN"/>
        </w:rPr>
        <w:t xml:space="preserve"> मुख्य शब्दावली में समझाया गया है। याकूब परमेश्वर के लिए आदर और सम्मान महसूस कर रहा था। याकूब ने कहा कि यह स्थान "परमेश्वर का घर" है, जो "</w:t>
      </w:r>
      <w:r>
        <w:rPr>
          <w:b/>
          <w:lang w:val="hi_IN" w:bidi="hi_IN"/>
        </w:rPr>
        <w:t>स्वर्ग</w:t>
      </w:r>
      <w:r>
        <w:rPr>
          <w:lang w:val="hi_IN" w:bidi="hi_IN"/>
        </w:rPr>
        <w:t xml:space="preserve"> का प्रवेश द्वार" है। स्वर्ग वह है जहाँ परमेश्वर रहता है। "परमेश्वर का घर" का अर्थ है जहाँ परमेश्वर रहता है या निवास करता है। यह एक भौतिक घर नहीं है।</w:t>
      </w:r>
    </w:p>
    <w:p>
      <w:pPr/>
      <w:r>
        <w:rPr>
          <w:lang w:val="hi_IN" w:bidi="hi_IN"/>
        </w:rPr>
      </w:r>
      <w:r>
        <w:rPr>
          <w:lang w:val="hi_IN" w:bidi="hi_IN"/>
        </w:rPr>
        <w:t xml:space="preserve">सुबह याकूब ने उस पत्थर को खड़ा किया जिसे उसने तकिया के रूप में इस्तेमाल किया था उसके सिरे पर खड़ा कर दिया। याकूब ने चट्टान के ऊपरी सिरे पर जैतून का तेल डाला। यह चट्टान को समर्पित करने के लिए था। पत्थर एक स्मारक का स्तम्भ होना था, जिसका अर्थ है कि इसे देखने वाले किसी भी व्यक्ति को याद दिलाना था कि इस स्थान पर कुछ विशेष हुआ है। याकूब ने उस स्थान का नाम </w:t>
      </w:r>
      <w:r>
        <w:rPr>
          <w:b/>
          <w:lang w:val="hi_IN" w:bidi="hi_IN"/>
        </w:rPr>
        <w:t>बेतेल</w:t>
      </w:r>
      <w:r>
        <w:rPr>
          <w:lang w:val="hi_IN" w:bidi="hi_IN"/>
        </w:rPr>
        <w:t xml:space="preserve"> रखा जिसका अर्थ है "परमेश्वर का घर।" याकूब ने लूज शहर का नाम नहीं बदला। उसने केवल उस स्थान का नाम बदल दिया। हालाँकि, बाद में लोगों ने पास के शहर लूज को बेतेल के नाम से भी बुलाना शुरू किया।</w:t>
      </w:r>
    </w:p>
    <w:p>
      <w:pPr/>
      <w:r>
        <w:rPr>
          <w:lang w:val="hi_IN" w:bidi="hi_IN"/>
        </w:rPr>
      </w:r>
      <w:r>
        <w:rPr>
          <w:lang w:val="hi_IN" w:bidi="hi_IN"/>
        </w:rPr>
        <w:t xml:space="preserve">याकूब ने </w:t>
      </w:r>
      <w:r>
        <w:rPr>
          <w:b/>
          <w:lang w:val="hi_IN" w:bidi="hi_IN"/>
        </w:rPr>
        <w:t>एक शपथ</w:t>
      </w:r>
      <w:r>
        <w:rPr>
          <w:lang w:val="hi_IN" w:bidi="hi_IN"/>
        </w:rPr>
        <w:t xml:space="preserve"> खाई। शपथ एक गम्भीर प्रतिज्ञा को दर्शाती है कि वह कुछ प्रार्थनाओं या इच्छाओं के पूर्ण होने के बदले परमेश्वर को कुछ सेवा देगा। मुख्य शब्दावली में </w:t>
      </w:r>
      <w:r>
        <w:rPr>
          <w:b/>
          <w:lang w:val="hi_IN" w:bidi="hi_IN"/>
        </w:rPr>
        <w:t>शपथ</w:t>
      </w:r>
      <w:r>
        <w:rPr>
          <w:lang w:val="hi_IN" w:bidi="hi_IN"/>
        </w:rPr>
        <w:t xml:space="preserve"> की चर्चा की गई है।</w:t>
      </w:r>
    </w:p>
    <w:p>
      <w:pPr/>
      <w:r>
        <w:rPr>
          <w:lang w:val="hi_IN" w:bidi="hi_IN"/>
        </w:rPr>
      </w:r>
      <w:r>
        <w:rPr>
          <w:lang w:val="hi_IN" w:bidi="hi_IN"/>
        </w:rPr>
        <w:t xml:space="preserve">शपथ के एक हिस्से के रूप में, याकूब ने प्रतिज्ञा की कि वह उसके पास जो कुछ है उसका </w:t>
      </w:r>
      <w:r>
        <w:rPr>
          <w:b/>
          <w:lang w:val="hi_IN" w:bidi="hi_IN"/>
        </w:rPr>
        <w:t>दशमांश</w:t>
      </w:r>
      <w:r>
        <w:rPr>
          <w:lang w:val="hi_IN" w:bidi="hi_IN"/>
        </w:rPr>
        <w:t xml:space="preserve"> देगा। दशमांश 10 प्रतिशत है। इसका अर्थ है कि याकूब प्रतिज्ञा करता है कि वह हर 10 पशु में से एक पशु परमेश्वर को लौटाएगा जो परमेश्वर याकूब को देता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29:1–14</w:t>
      </w:r>
      <w:r>
        <w:rPr>
          <w:lang w:val="hi_IN" w:bidi="hi_IN"/>
        </w:rPr>
      </w:r>
    </w:p>
    <w:p>
      <w:pPr>
        <w:pStyle w:val="Heading3"/>
      </w:pPr>
      <w:r>
        <w:rPr>
          <w:lang w:val="hi_IN" w:bidi="hi_IN"/>
        </w:rPr>
        <w:t>सुने और मन में रखें</w:t>
      </w:r>
    </w:p>
    <w:p>
      <w:pPr/>
      <w:r>
        <w:rPr>
          <w:lang w:val="hi_IN" w:bidi="hi_IN"/>
        </w:rPr>
      </w:r>
      <w:r>
        <w:rPr>
          <w:lang w:val="hi_IN" w:bidi="hi_IN"/>
        </w:rPr>
        <w:t>उत्पत्ति 29:1–14 सुनें और इसे अपने मन में रखें। पाठ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कहानी में क्या पसंद है?</w:t>
      </w:r>
    </w:p>
    <w:p>
      <w:pPr>
        <w:pStyle w:val="ListBullet"/>
        <w:spacing w:line="240" w:lineRule="auto"/>
        <w:ind w:left="720"/>
      </w:pPr>
      <w:r>
        <w:rPr>
          <w:lang w:val="hi_IN" w:bidi="hi_IN"/>
        </w:rPr>
      </w:r>
      <w:r>
        <w:rPr>
          <w:lang w:val="hi_IN" w:bidi="hi_IN"/>
        </w:rPr>
        <w:t>आपको क्या पसंद नहीं या समझ में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याकूब ने हारान की ओर अपनी यात्रा जारी रखी। यह भाग याकूब के आगमन से शुरू होता है। याकूब कम से कम एक महीने और शायद उससे भी अधिक समय से यात्रा कर रहा है। बेर्शेबा जहाँ इसहाक रहता था, से लेकर हारान तक की दूरी 500 मील से अधिक, अर्थात् 885 किलोमीटर है। यह कहानी याकूब के हारान में आगमन की कहानी है।</w:t>
      </w:r>
    </w:p>
    <w:p>
      <w:pPr/>
      <w:r>
        <w:rPr>
          <w:lang w:val="hi_IN" w:bidi="hi_IN"/>
        </w:rPr>
      </w:r>
      <w:r>
        <w:rPr>
          <w:lang w:val="hi_IN" w:bidi="hi_IN"/>
        </w:rPr>
        <w:t>यह भाग एक समय के शब्द से शुरू होता है जो कहता है कि बेतेल में स्मारक पत्थर को समर्पित करने और शपथ लेने के बाद, याकूब जल्दी से हारान की ओर निकल पड़ा। याकूब ने मार्ग में देरी नहीं की। याकूब पूर्व के देश में पहुँच गया। यह वह देश है जो इस्राएल के पूर्व या उत्तर-पूर्व में है। इस्राएल से, यह उगते सूरज की दिशा में है।</w:t>
      </w:r>
    </w:p>
    <w:p>
      <w:pPr/>
      <w:r>
        <w:rPr>
          <w:lang w:val="hi_IN" w:bidi="hi_IN"/>
        </w:rPr>
      </w:r>
      <w:r>
        <w:rPr>
          <w:lang w:val="hi_IN" w:bidi="hi_IN"/>
        </w:rPr>
        <w:t>जब याकूब हारान में पहुँचा, तो याकूब नहीं जानता था कि वह कहाँ पर है। याकूब ने एक कुआँ देखा जहाँ कुएँ के चारों ओर भेड़ों के 3 झुण्ड खड़े थे। अभी दिन बहुत अधिक नहीं गुजरा था। इन भेड़ों को इतना जल्दी इसलिए लाया गया था ताकि उन्हें पानी पिलाया जा सके। "भेड़ों को पानी पिलाना" का अर्थ है किसी स्रोत जैसे कि कुएँ से पानी निकालकर उसे वहाँ रखना जहाँ भेड़ें उसे पी सकें। भेड़ें पानी तक नहीं पहुँच सकती जब तक कि कोई उनके लिए ऐसा न करे।</w:t>
      </w:r>
    </w:p>
    <w:p>
      <w:pPr/>
      <w:r>
        <w:rPr>
          <w:lang w:val="hi_IN" w:bidi="hi_IN"/>
        </w:rPr>
      </w:r>
      <w:r>
        <w:rPr>
          <w:lang w:val="hi_IN" w:bidi="hi_IN"/>
        </w:rPr>
        <w:t>रुकें और चर्चा करें: भेड़ों के झुण्ड के लिए पानी प्रदान करने की प्रक्रिया का वर्णन करें।</w:t>
      </w:r>
    </w:p>
    <w:p>
      <w:pPr/>
      <w:r>
        <w:rPr>
          <w:lang w:val="hi_IN" w:bidi="hi_IN"/>
        </w:rPr>
      </w:r>
      <w:r>
        <w:rPr>
          <w:lang w:val="hi_IN" w:bidi="hi_IN"/>
        </w:rPr>
        <w:t>भेड़ों के हर झुण्ड में एक चरवाहा होता था। चरवाहा अपने झुण्ड को अन्य झुण्डों से अलग रखता था।</w:t>
      </w:r>
    </w:p>
    <w:p>
      <w:pPr/>
      <w:r>
        <w:rPr>
          <w:lang w:val="hi_IN" w:bidi="hi_IN"/>
        </w:rPr>
      </w:r>
      <w:r>
        <w:rPr>
          <w:lang w:val="hi_IN" w:bidi="hi_IN"/>
        </w:rPr>
        <w:t>यह भाग कहता है कि उस स्थान पर यह प्रथा थी कि जब तक सभी झुण्ड इकट्ठा न हो जाएं और पशुओं को पानी देने से पहले इंतजार किया जाता था। इससे यह सुनिश्चित करने में मदद मिलती थी कि प्रत्येक झुण्ड को पानी मिले और कोई भी चरवाहा जितना अनुमति थी उससे अधिक पानी न ले। चरवाहे कुएँ को एक बड़े पत्थर से ढक देते थे। यह पत्थर वस्तुओं को कुएँ में गिरने से रोकता था। पत्थर इतना बड़ा और भारी था कि एक साधारण चरवाहा उसे अकेला नहीं हटा सकता था। पत्थर को हटाने के लिए कई चरवाहे लगते थे ताकि कुएँ से पानी निकाला जा सके। सभी पशुओं को पानी देने के बाद, चरवाहे पत्थर को कुएँ के मुँह के ऊपर वापस रख देते थे।</w:t>
      </w:r>
    </w:p>
    <w:p>
      <w:pPr/>
      <w:r>
        <w:rPr>
          <w:lang w:val="hi_IN" w:bidi="hi_IN"/>
        </w:rPr>
      </w:r>
      <w:r>
        <w:rPr>
          <w:lang w:val="hi_IN" w:bidi="hi_IN"/>
        </w:rPr>
        <w:t>एक कुएँ की तस्वीर दिखाएँ जो एक बड़े सपाट पत्थर से ढका हुआ है। भेड़ों के झुण्ड की तस्वीर एक चरवाहे के साथ दिखाएँ।</w:t>
      </w:r>
    </w:p>
    <w:p>
      <w:pPr/>
      <w:r>
        <w:rPr>
          <w:lang w:val="hi_IN" w:bidi="hi_IN"/>
        </w:rPr>
      </w:r>
      <w:r>
        <w:rPr>
          <w:lang w:val="hi_IN" w:bidi="hi_IN"/>
        </w:rPr>
        <w:t>याकूब झुण्ड और चरवाहे के पास गया और उन्हें भाई कहकर नमस्कार किया। वे याकूब के भाई नहीं हैं। यह अजनबियों के बीच एक उपयुक्त दोस्ताना अभिवादन था।</w:t>
      </w:r>
    </w:p>
    <w:p>
      <w:pPr/>
      <w:r>
        <w:rPr>
          <w:lang w:val="hi_IN" w:bidi="hi_IN"/>
        </w:rPr>
      </w:r>
      <w:r>
        <w:rPr>
          <w:lang w:val="hi_IN" w:bidi="hi_IN"/>
        </w:rPr>
        <w:t>रुकें और चर्चा करें: एक ऐसे व्यक्ति की कहानी सुनाएँ जो एक नए स्थान पर जाता है जहाँ वह पहले कभी नहीं गया। वह कुछ ऐसे पुरुषों को देखता है जिनसे वह पहले कभी नहीं मिला है। यह व्यक्ति इन अन्य पुरुषों को विनम्रता से कैसे नमस्कार करता है?</w:t>
      </w:r>
    </w:p>
    <w:p>
      <w:pPr/>
      <w:r>
        <w:rPr>
          <w:lang w:val="hi_IN" w:bidi="hi_IN"/>
        </w:rPr>
      </w:r>
      <w:r>
        <w:rPr>
          <w:lang w:val="hi_IN" w:bidi="hi_IN"/>
        </w:rPr>
        <w:t>याकूब चरवाहे से पूछता है कि वे कहाँ से हैं। याकूब इस क्षेत्र का नाम नहीं जानता है। याकूब नहीं जानता कि वह अपनी यात्रा में इस समय कहाँ है। चरवाहे याकूब से कहते हैं कि यह हारान है। फिर याकूब चरवाहे से पूछता है कि क्या वे नाहोर के पुत्र लाबान को जानते हैं। इस सन्दर्भ में, पुत्र शब्द का अर्थ है वंशज। लाबान नाहोर का पोता है। नाहोर अब्राहम का भाई था। लाबान याकूब की माँ रिबका का भाई है।</w:t>
      </w:r>
    </w:p>
    <w:p>
      <w:pPr/>
      <w:r>
        <w:rPr>
          <w:lang w:val="hi_IN" w:bidi="hi_IN"/>
        </w:rPr>
      </w:r>
      <w:r>
        <w:rPr>
          <w:lang w:val="hi_IN" w:bidi="hi_IN"/>
        </w:rPr>
        <w:t>याकूब चरवाहे से भेड़ों को पानी देने के समय के बारे में बात करना शुरू कर देता है। याकूब जानना चाहता है कि उन्होंने भेड़ों को इतनी भोर को क्यों इकट्ठा किया। "अभी तो दिन बहुत है" एक उपमा है जिसका अर्थ है कि अभी दिन की शुरुआत ही है। सूरज अभी कई घंटों तक अस्त नहीं होगा। याकूब सोचता है कि भेड़ों को पानी पिलाने और रात के लिए भीतर लाने से पहले उनके चरने या खाने के लिए अभी भी कई घंटे बाकी हैं। चरवाहे समय के बारे में याकूब के प्रश्न का उत्तर नहीं देते हैं। चरवाहे उसे बताते हैं कि इससे पहले की पत्थर को हटाया जाए और भेड़ों को पानी पिलाया जाए भेड़ों के सभी झुण्ड को कुएँ पर लाया जाता है।</w:t>
      </w:r>
    </w:p>
    <w:p>
      <w:pPr/>
      <w:r>
        <w:rPr>
          <w:lang w:val="hi_IN" w:bidi="hi_IN"/>
        </w:rPr>
      </w:r>
      <w:r>
        <w:rPr>
          <w:lang w:val="hi_IN" w:bidi="hi_IN"/>
        </w:rPr>
        <w:t>जब याकूब चरवाहे से बात कर रहा था, तो एक युवती भेड़ों का झुण्ड लेकर आई। वह लाबान की बेटी राहेल है। राहेल एक चरवाहे के रूप में काम कर रही है। आमतौर पर एक लड़की झुण्ड की देखभाल केवल तभी करती थी जब कोई पुत्र न हो। लाबान के पुत्र हैं। हम नहीं जानते कि राहेल यह काम क्यों कर रही थी। चरवाहे के रूप में काम करने से राहेल पर हमला होने का जोखिम होता क्योंकि वह एक लड़की है।</w:t>
      </w:r>
    </w:p>
    <w:p>
      <w:pPr/>
      <w:r>
        <w:rPr>
          <w:lang w:val="hi_IN" w:bidi="hi_IN"/>
        </w:rPr>
      </w:r>
      <w:r>
        <w:rPr>
          <w:lang w:val="hi_IN" w:bidi="hi_IN"/>
        </w:rPr>
        <w:t>रुकें और चर्चा करें: आपकी संस्कृति में लड़कियों की भूमिका क्या है? एक जवान, अविवाहित स्त्री को परिवार के लिए कौन सा काम सौंपा जाता है?</w:t>
      </w:r>
    </w:p>
    <w:p>
      <w:pPr/>
      <w:r>
        <w:rPr>
          <w:lang w:val="hi_IN" w:bidi="hi_IN"/>
        </w:rPr>
      </w:r>
      <w:r>
        <w:rPr>
          <w:lang w:val="hi_IN" w:bidi="hi_IN"/>
        </w:rPr>
        <w:t>याकूब समझ जाता है कि राहेल उसकी ममेरी बहन है। राहेल लाबान की बेटी है। लाबान रिबका का भाई है। राहेल अपनी माँ की ओर से याकूब की सगी ममेरी बहन है। याकूब कुएँ पर जाता है और उस पत्थर को हटा देता है जो कुएँ के मुँह को ढके हुए है। इसके लिए बहुत ताकत की आवश्यकता होती है। आमतौर पर इस पत्थर को हटाने के लिए कई चरवाहे लगते थे। याकूब राहेल के झुण्ड को पानी देता है। फिर याकूब राहेल को चूमता है। नमस्कार करने का सामान्य तरीका किसी व्यक्ति को दोनों गालों पर चूमना है। याकूब आनन्द से रोने लगता है। यह याकूब की संस्कृति में आनन्द को व्यक्त करने का एक सामान्य तरीका है।</w:t>
      </w:r>
    </w:p>
    <w:p>
      <w:pPr/>
      <w:r>
        <w:rPr>
          <w:lang w:val="hi_IN" w:bidi="hi_IN"/>
        </w:rPr>
      </w:r>
      <w:r>
        <w:rPr>
          <w:lang w:val="hi_IN" w:bidi="hi_IN"/>
        </w:rPr>
        <w:t>रुकें और चर्चा करें: आपकी संस्कृति में किसी अतिथि को नमस्कार करने का सामान्य तरीका क्या है? अपने गाँव में आने वाले एक अतिथि की कहानी सुनाएँ। लोग इस व्यक्ति को कैसे नमस्कार करते हैं? वह कौन सी भावनाओं को दिखाता है?</w:t>
      </w:r>
    </w:p>
    <w:p>
      <w:pPr/>
      <w:r>
        <w:rPr>
          <w:lang w:val="hi_IN" w:bidi="hi_IN"/>
        </w:rPr>
      </w:r>
      <w:r>
        <w:rPr>
          <w:lang w:val="hi_IN" w:bidi="hi_IN"/>
        </w:rPr>
        <w:t>याकूब राहेल से कहता है कि याकूब उसकी बुआ रिबका का पुत्र है। राहेल भेड़ों के झुण्ड को कुएँ पर छोड़कर अपने पिता लाबान को बताने के लिए दौड़ पड़ती है कि याकूब आया है।</w:t>
      </w:r>
    </w:p>
    <w:p>
      <w:pPr/>
      <w:r>
        <w:rPr>
          <w:lang w:val="hi_IN" w:bidi="hi_IN"/>
        </w:rPr>
      </w:r>
      <w:r>
        <w:rPr>
          <w:lang w:val="hi_IN" w:bidi="hi_IN"/>
        </w:rPr>
        <w:t>लाबान तुरन्त उठता है और याकूब से मिलने के लिए दौड़ता है। लाबान याकूब को गाल पर चुंबन से नमस्कार करता है और याकूब को गले लगाता है। फिर लाबान याकूब को लाबान के घर ले जाता है। याकूब लाबान को बताता है कि याकूब हारान क्यों आया है। फिर लाबान कहता है, "तू मेरा मांस और लहू है।" इसका अर्थ है कि लाबान स्वीकार करता है कि याकूब लाबान का भांजा है, जो लाबान की बहन रिबका का पुत्र है। याकूब एक महीने के लिए लाबान के साथ रहा।</w:t>
      </w:r>
    </w:p>
    <w:p>
      <w:pPr/>
      <w:r>
        <w:rPr>
          <w:lang w:val="hi_IN" w:bidi="hi_IN"/>
        </w:rPr>
      </w:r>
      <w:r>
        <w:rPr>
          <w:lang w:val="hi_IN" w:bidi="hi_IN"/>
        </w:rPr>
        <w:t>रुकें और समूह के रूप में चर्चा करें: एक अज्ञात रिश्तेदार के बारे में एक कहानी सुनाएँ जो यात्रा पर आता है। लोग इस व्यक्ति को कैसे नमस्कार करते हैं? इस रिश्तेदार को अपनापन महसूस कराने के लिए परिवार क्या करता है? आप कौन से शब्द कहते हैं जो दर्शाते हैं कि यह व्यक्ति वास्तव में परिवार का सदस्य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याकूब अपनी यात्रा को जारी रखता है।</w:t>
      </w:r>
    </w:p>
    <w:p>
      <w:pPr/>
      <w:r>
        <w:rPr>
          <w:lang w:val="hi_IN" w:bidi="hi_IN"/>
        </w:rPr>
      </w:r>
      <w:r>
        <w:rPr>
          <w:b/>
          <w:lang w:val="hi_IN" w:bidi="hi_IN"/>
        </w:rPr>
        <w:t>दूसरा दृश्य:</w:t>
      </w:r>
      <w:r>
        <w:rPr>
          <w:lang w:val="hi_IN" w:bidi="hi_IN"/>
        </w:rPr>
        <w:t xml:space="preserve"> याकूब एक कुआँ देखता है जिसके चारों ओर भेड़ों के झुण्ड हैं। याकूब चरवाहों का अभिवादन करता है और उसे पता चलता है कि यह हारान है। चरवाहे लाबान को जानते हैं।</w:t>
      </w:r>
    </w:p>
    <w:p>
      <w:pPr/>
      <w:r>
        <w:rPr>
          <w:lang w:val="hi_IN" w:bidi="hi_IN"/>
        </w:rPr>
      </w:r>
      <w:r>
        <w:rPr>
          <w:b/>
          <w:lang w:val="hi_IN" w:bidi="hi_IN"/>
        </w:rPr>
        <w:t>तीसरा दृश्य:</w:t>
      </w:r>
      <w:r>
        <w:rPr>
          <w:lang w:val="hi_IN" w:bidi="hi_IN"/>
        </w:rPr>
        <w:t xml:space="preserve"> राहेल भेड़ों के झुण्ड के साथ आती है। याकूब उसे बताता है कि वह उसका ममेरा भाई याकूब है। राहेल लाबान के पास जाती है।</w:t>
      </w:r>
    </w:p>
    <w:p>
      <w:pPr/>
      <w:r>
        <w:rPr>
          <w:lang w:val="hi_IN" w:bidi="hi_IN"/>
        </w:rPr>
      </w:r>
      <w:r>
        <w:rPr>
          <w:b/>
          <w:lang w:val="hi_IN" w:bidi="hi_IN"/>
        </w:rPr>
        <w:t>चौथा दृश्य:</w:t>
      </w:r>
      <w:r>
        <w:rPr>
          <w:lang w:val="hi_IN" w:bidi="hi_IN"/>
        </w:rPr>
        <w:t xml:space="preserve"> लाबान याकूब का अभिवादन करने के लिए बाहर आता है और याकूब को अपने घर ले जाता है। याकूब एक महीने के लिए वहाँ रहता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लाबान</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इस भाग में याकूब और अजनबियों के बीच कई अभिवादन हैं। अभिवादनों के बीच के अंतर को ध्यान में रखना महत्वपूर्ण है।</w:t>
      </w:r>
    </w:p>
    <w:p>
      <w:pPr>
        <w:pStyle w:val="ListBullet"/>
        <w:spacing w:line="240" w:lineRule="auto"/>
        <w:ind w:left="720"/>
      </w:pPr>
      <w:r>
        <w:rPr>
          <w:lang w:val="hi_IN" w:bidi="hi_IN"/>
        </w:rPr>
      </w:r>
      <w:r>
        <w:rPr>
          <w:lang w:val="hi_IN" w:bidi="hi_IN"/>
        </w:rPr>
        <w:t>याकूब अन्य चरवाहे से मिलता है और उन्हें भाई कहता है।</w:t>
      </w:r>
    </w:p>
    <w:p>
      <w:pPr>
        <w:pStyle w:val="ListBullet"/>
        <w:spacing w:line="240" w:lineRule="auto"/>
        <w:ind w:left="720"/>
      </w:pPr>
      <w:r>
        <w:rPr>
          <w:lang w:val="hi_IN" w:bidi="hi_IN"/>
        </w:rPr>
      </w:r>
      <w:r>
        <w:rPr>
          <w:lang w:val="hi_IN" w:bidi="hi_IN"/>
        </w:rPr>
        <w:t>याकूब अपनी ममेरी बहन राहेल से मिलता है, और राहेल को दोनों गालों पर चूमता है और आनन्द से रोने लगता है।</w:t>
      </w:r>
    </w:p>
    <w:p>
      <w:pPr>
        <w:pStyle w:val="ListBullet"/>
        <w:spacing w:line="240" w:lineRule="auto"/>
        <w:ind w:left="720"/>
      </w:pPr>
      <w:r>
        <w:rPr>
          <w:lang w:val="hi_IN" w:bidi="hi_IN"/>
        </w:rPr>
      </w:r>
      <w:r>
        <w:rPr>
          <w:lang w:val="hi_IN" w:bidi="hi_IN"/>
        </w:rPr>
        <w:t>याकूब अपने मामा लाबान से मिलता है। लाबान याकूब को चूमता है और याकूब को गले लगा लेता है और याकूब को अपने घर ले जाता है।</w:t>
      </w:r>
    </w:p>
    <w:p>
      <w:pPr/>
      <w:r>
        <w:rPr>
          <w:lang w:val="hi_IN" w:bidi="hi_IN"/>
        </w:rPr>
      </w:r>
      <w:r>
        <w:rPr>
          <w:lang w:val="hi_IN" w:bidi="hi_IN"/>
        </w:rPr>
        <w:t>रुकें और समूह के रूप में चर्चा करें: अभिवादन समान हैं, लेकिन अलग हैं। प्रत्येक अभिवादन किसी सम्बन्ध को कैसे स्पष्ट करता है? अपनी संस्कृति में, आप इन सभी लोगों का कैसे अभिवादन करेंगे?</w:t>
      </w:r>
    </w:p>
    <w:p>
      <w:pPr/>
      <w:r>
        <w:rPr>
          <w:lang w:val="hi_IN" w:bidi="hi_IN"/>
        </w:rPr>
      </w:r>
      <w:r>
        <w:rPr>
          <w:lang w:val="hi_IN" w:bidi="hi_IN"/>
        </w:rPr>
        <w:t>पहले दृश्य में, याकूब बेतेल में अपनी मन्नत को पूरा करता है और हारान की ओर यात्रा करता है। इस यात्रा को करने में उसे लगभग एक महीना लग जाता है। इस भाग की शुरुआत एक समय-सूचक शब्द से होती है जो यह दर्शाता है कि बेतेल में अपनी मन्नत पूरी करने के बाद याकूब ने आगे अपनी यात्रा जारी रखी।</w:t>
      </w:r>
    </w:p>
    <w:p>
      <w:pPr/>
      <w:r>
        <w:rPr>
          <w:lang w:val="hi_IN" w:bidi="hi_IN"/>
        </w:rPr>
      </w:r>
      <w:r>
        <w:rPr>
          <w:lang w:val="hi_IN" w:bidi="hi_IN"/>
        </w:rPr>
        <w:t>नक्शा दिखाएँ और याकूब के मार्ग की समीक्षा करें।</w:t>
      </w:r>
    </w:p>
    <w:p>
      <w:pPr/>
      <w:r>
        <w:rPr>
          <w:lang w:val="hi_IN" w:bidi="hi_IN"/>
        </w:rPr>
      </w:r>
      <w:r>
        <w:rPr>
          <w:lang w:val="hi_IN" w:bidi="hi_IN"/>
        </w:rPr>
        <w:t>रुकें और चर्चा करें: घटनाओं के अनुक्रम के साथ एक कहानी सुनाएँ। उन शब्दों पर ध्यान दें जिन्हें आप यह बताने के लिए प्रयोग करते हैं कि आगे क्या होगा।</w:t>
      </w:r>
    </w:p>
    <w:p>
      <w:pPr/>
      <w:r>
        <w:rPr>
          <w:lang w:val="hi_IN" w:bidi="hi_IN"/>
        </w:rPr>
      </w:r>
      <w:r>
        <w:rPr>
          <w:lang w:val="hi_IN" w:bidi="hi_IN"/>
        </w:rPr>
        <w:t>दूसरे दृश्य में, याकूब हारान में पहुँच जाता है। याकूब लगभग एक महीने से यात्रा कर रहा है। याकूब थोड़ी दूर एक कुआँ देखता है। कुएँ का मुँह एक बड़े भारी पत्थर से ढका हुआ है। भले ही अभी भी दिन बहुत बाकी है, फिर भी भेड़ों के तीन झुण्ड पानी पीने के लिए कुएँ पर आ गए हैं। याकूब चरवाहों का अभिवादन करता है। याकूब चरवाहे से पूछता है कि वे कहाँ से हैं। चरवाहे कहते हैं कि वे हारान से हैं। फिर याकूब पूछता है कि क्या वे लाबान नाम के किसी व्यक्ति को जानते हैं। चरवाहे लाबान को जानते हैं। याकूब पूछता है कि लाबान कैसा है। जब याकूब चरवाहों से बात कर रहा होता है, तो वे देखते हैं कि लाबान की बेटी राहेल भेड़ों के झुंड के साथ कुएँ की ओर आ रही है। फिर याकूब पूछता है कि उनकी भेड़ें इतनी दिन में जल्दी पानी का इंतजार क्यों कर रही हैं। याकूब भी एक चरवाहा है। याकूब जानता है कि रीति यह है कि भेड़ों को पूरे दिन चराया जाता है और शाम को उन्हें पानी पिलाया जाता है।</w:t>
      </w:r>
    </w:p>
    <w:p>
      <w:pPr/>
      <w:r>
        <w:rPr>
          <w:lang w:val="hi_IN" w:bidi="hi_IN"/>
        </w:rPr>
      </w:r>
      <w:r>
        <w:rPr>
          <w:lang w:val="hi_IN" w:bidi="hi_IN"/>
        </w:rPr>
        <w:t>यह भाग झुण्ड को पानी पिलाने के बारे में है। हर कोई समझ जाएगा कि इसमें ये सभी कार्य शामिल हैं:</w:t>
      </w:r>
    </w:p>
    <w:p>
      <w:pPr>
        <w:pStyle w:val="ListBullet"/>
        <w:spacing w:line="240" w:lineRule="auto"/>
        <w:ind w:left="720"/>
      </w:pPr>
      <w:r>
        <w:rPr>
          <w:lang w:val="hi_IN" w:bidi="hi_IN"/>
        </w:rPr>
      </w:r>
      <w:r>
        <w:rPr>
          <w:lang w:val="hi_IN" w:bidi="hi_IN"/>
        </w:rPr>
        <w:t>भेड़ों के झुण्ड को कुएँ या पानी के स्रोत पर लाना।</w:t>
      </w:r>
    </w:p>
    <w:p>
      <w:pPr>
        <w:pStyle w:val="ListBullet"/>
        <w:spacing w:line="240" w:lineRule="auto"/>
        <w:ind w:left="720"/>
      </w:pPr>
      <w:r>
        <w:rPr>
          <w:lang w:val="hi_IN" w:bidi="hi_IN"/>
        </w:rPr>
      </w:r>
      <w:r>
        <w:rPr>
          <w:lang w:val="hi_IN" w:bidi="hi_IN"/>
        </w:rPr>
        <w:t>कुएँ के मुँह से पत्थर को हटाना।</w:t>
      </w:r>
    </w:p>
    <w:p>
      <w:pPr>
        <w:pStyle w:val="ListBullet"/>
        <w:spacing w:line="240" w:lineRule="auto"/>
        <w:ind w:left="720"/>
      </w:pPr>
      <w:r>
        <w:rPr>
          <w:lang w:val="hi_IN" w:bidi="hi_IN"/>
        </w:rPr>
      </w:r>
      <w:r>
        <w:rPr>
          <w:lang w:val="hi_IN" w:bidi="hi_IN"/>
        </w:rPr>
        <w:t>कुएँ से पानी निकालना।</w:t>
      </w:r>
    </w:p>
    <w:p>
      <w:pPr>
        <w:pStyle w:val="ListBullet"/>
        <w:spacing w:line="240" w:lineRule="auto"/>
        <w:ind w:left="720"/>
      </w:pPr>
      <w:r>
        <w:rPr>
          <w:lang w:val="hi_IN" w:bidi="hi_IN"/>
        </w:rPr>
      </w:r>
      <w:r>
        <w:rPr>
          <w:lang w:val="hi_IN" w:bidi="hi_IN"/>
        </w:rPr>
        <w:t>उसे एक बरतन में डालना ताकि भेड़ें उसमें से पी लें।</w:t>
      </w:r>
    </w:p>
    <w:p>
      <w:pPr>
        <w:pStyle w:val="ListBullet"/>
        <w:spacing w:line="240" w:lineRule="auto"/>
        <w:ind w:left="720"/>
      </w:pPr>
      <w:r>
        <w:rPr>
          <w:lang w:val="hi_IN" w:bidi="hi_IN"/>
        </w:rPr>
      </w:r>
      <w:r>
        <w:rPr>
          <w:lang w:val="hi_IN" w:bidi="hi_IN"/>
        </w:rPr>
        <w:t>इससे भेड़ें पानी पी लेती हैं।</w:t>
      </w:r>
    </w:p>
    <w:p>
      <w:pPr>
        <w:pStyle w:val="ListBullet"/>
        <w:spacing w:line="240" w:lineRule="auto"/>
        <w:ind w:left="720"/>
      </w:pPr>
      <w:r>
        <w:rPr>
          <w:lang w:val="hi_IN" w:bidi="hi_IN"/>
        </w:rPr>
      </w:r>
      <w:r>
        <w:rPr>
          <w:lang w:val="hi_IN" w:bidi="hi_IN"/>
        </w:rPr>
        <w:t>कुएँ के मुँह को ढँकने वाले पत्थर को बदलना।</w:t>
      </w:r>
    </w:p>
    <w:p>
      <w:pPr/>
      <w:r>
        <w:rPr>
          <w:lang w:val="hi_IN" w:bidi="hi_IN"/>
        </w:rPr>
      </w:r>
      <w:r>
        <w:rPr>
          <w:lang w:val="hi_IN" w:bidi="hi_IN"/>
        </w:rPr>
        <w:t>रुकें और चर्चा करें: आपको किन शब्दों का प्रयोग करने की आवश्यकता होगी ताकि लोग समझ सकें कि भेड़ों को कैसे पानी पिलाया जाए?</w:t>
      </w:r>
    </w:p>
    <w:p>
      <w:pPr/>
      <w:r>
        <w:rPr>
          <w:lang w:val="hi_IN" w:bidi="hi_IN"/>
        </w:rPr>
      </w:r>
      <w:r>
        <w:rPr>
          <w:lang w:val="hi_IN" w:bidi="hi_IN"/>
        </w:rPr>
        <w:t>तीसरे दृश्य में राहेल भेड़ों के झुण्ड के साथ आती है। राहेल लाबान की बेटियों में से एक है। इसका अर्थ है कि राहेल याकूब की सगी ममेरी बहन है। क्योंकि राहेल उसकी बहन है और झुण्ड उसके पिता लाबान का है, इसलिए याकूब कुएँ पर जाता है और पत्थर को हटा देता है। अकेले पत्थर को हटाने के लिए बहुत ताकत लगती है। आमतौर पर चरवाहे एक साथ मिलकर पत्थर को हटाते हैं। यहाँ, याकूब उसे अकेले हटा देता है। रीति यह है कि सभी झुण्डों के कुएँ पर पहुँचने तक प्रतीक्षा की जाए और फिर सभी झुण्डों को एक साथ पानी पिलाया जाए। याकूब रीति का पालन नहीं करता है। याकूब उस झुण्ड को पानी पिलाता है जो लाबान का है। फिर याकूब राहेल को गाल पर चुम्बन देकर अभिवादन करता है और आनन्द से रोने लगता है। याकूब बताता है कि वह राहेल का ममेरा भाई है। राहेल भेड़ों को कुएँ पर छोड़कर घर की ओर दौड़ पड़ती है ताकि अपने पिता लाबान को बताए कि याकूब आया है। हम कुएँ और लाबान के घर के बीच की दूरी के बारे में नहीं जानते हैं।</w:t>
      </w:r>
    </w:p>
    <w:p>
      <w:pPr/>
      <w:r>
        <w:rPr>
          <w:lang w:val="hi_IN" w:bidi="hi_IN"/>
        </w:rPr>
      </w:r>
      <w:r>
        <w:rPr>
          <w:lang w:val="hi_IN" w:bidi="hi_IN"/>
        </w:rPr>
        <w:t>चौथे दृश्य में, लाबान कुएँ की ओर दौड़ता है और याकूब को गले लगाकर और उसके गाल को चूमकर याकूब का अभिवादन करता है। फिर लाबान याकूब को अपने घर ले जाता है। याकूब लाबान को बताता है कि वह हारान क्यों आया है। लाबान घोषणा करता है कि याकूब वास्तव में उसके परिवार का सदस्य है। याकूब एक महीने तक लाबान के साथ रहा।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लाबान</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नाटक करे, तो उन्हें कुछ पड़ावों पर रोक दें।</w:t>
      </w:r>
    </w:p>
    <w:p>
      <w:pPr/>
      <w:r>
        <w:rPr>
          <w:lang w:val="hi_IN" w:bidi="hi_IN"/>
        </w:rPr>
      </w:r>
      <w:r>
        <w:rPr>
          <w:lang w:val="hi_IN" w:bidi="hi_IN"/>
        </w:rPr>
        <w:t>नाटक को रोकें। एक भूमिका निभाने वाले व्यक्ति से पूछें, "आप कैसा महसूस कर रहे हैं?" आपको अलग-अलग उत्तर मिल सकते हैं। नाटक को फिर से शुरू करें।</w:t>
      </w:r>
    </w:p>
    <w:p>
      <w:pPr/>
      <w:r>
        <w:rPr>
          <w:lang w:val="hi_IN" w:bidi="hi_IN"/>
        </w:rPr>
      </w:r>
      <w:r>
        <w:rPr>
          <w:lang w:val="hi_IN" w:bidi="hi_IN"/>
        </w:rPr>
        <w:t>पहले दृश्य में, याकूब बेतेल से हारान की ओर अपनी यात्रा को जारी रखता है। याकूब लगभग एक महीने से यात्रा कर रहा है।</w:t>
      </w:r>
    </w:p>
    <w:p>
      <w:pPr/>
      <w:r>
        <w:rPr>
          <w:lang w:val="hi_IN" w:bidi="hi_IN"/>
        </w:rPr>
      </w:r>
      <w:r>
        <w:rPr>
          <w:lang w:val="hi_IN" w:bidi="hi_IN"/>
        </w:rPr>
        <w:t>नाटक को रोक दें: याकूब से पूछें, "यह यात्रा कैसी थी?" शायद आप सुनें, "यह लम्बी थी। मैं बहुत थका हुआ हूँ और हारान में पहुँचने के लिए तैयार हूँ" या "यह अद्भुत था! मैंने रास्ते में अद्भुत चीजें देखी हैं" या "यह अच्छा है, लेकिन मुझे अपने माता-पिता की याद आती है।" नाटक को फिर से शुरू करें।</w:t>
      </w:r>
    </w:p>
    <w:p>
      <w:pPr/>
      <w:r>
        <w:rPr>
          <w:lang w:val="hi_IN" w:bidi="hi_IN"/>
        </w:rPr>
      </w:r>
      <w:r>
        <w:rPr>
          <w:lang w:val="hi_IN" w:bidi="hi_IN"/>
        </w:rPr>
        <w:t>दूसरे दृश्य में, याकूब एक कुआँ देखता है और उसके पास जाता है। कुएँ के पास चरवाहे भेड़ों के 3 झुण्डों को लेकर खड़े हैं। सूरज अब भी ढलने की कगार पर नहीं आया है, लेकिन वे भेड़ों को पानी पिलाने के लिए कुएँ पर आ गए हैं। याकूब चरवाहों के पास जाता है और उनका विनम्रता से अभिवादन करता है। याकूब पूछता है कि चरवाहे कहाँ से हैं। वे उत्तर देते हैं कि वे हारान से हैं। याकूब को पता चलता है कि वे लाबान को जानते हैं। वे सभी एक जवान स्त्री को पास आते देखते हैं। चरवाहे कहते हैं कि यह स्त्री लाबान की बेटी राहेल है। याकूब चरवाहों से पूछता है कि वे इतनी जल्दी कुएँ पर क्यों आए हैं।</w:t>
      </w:r>
    </w:p>
    <w:p>
      <w:pPr/>
      <w:r>
        <w:rPr>
          <w:lang w:val="hi_IN" w:bidi="hi_IN"/>
        </w:rPr>
      </w:r>
      <w:r>
        <w:rPr>
          <w:lang w:val="hi_IN" w:bidi="hi_IN"/>
        </w:rPr>
        <w:t>नाटक को रोक दें: याकूब से पूछें, अभी आप कैसा महसूस कर रहे हैं?" आप सुन सकते हैं, "आखिरकर अब मुझे राहत और खुशी है कि मैं हारान में हूँ। मुझे यह जानकर बहुत खुशी हुई कि मेरा मामा लाबान यहाँ है और वह ठीक है" या "मुझे समझ नहीं आ रहा है कि वे इतनी जल्दी भेड़ों को पानी क्यों पिला रहे हैं, लेकिन मैं यहाँ आकर खुश हूँ। मुझे खुशी है कि मुझे अपनी माँ का परिवार मिल गया है।" नाटक को फिर से शुरू करें।</w:t>
      </w:r>
    </w:p>
    <w:p>
      <w:pPr/>
      <w:r>
        <w:rPr>
          <w:lang w:val="hi_IN" w:bidi="hi_IN"/>
        </w:rPr>
      </w:r>
      <w:r>
        <w:rPr>
          <w:lang w:val="hi_IN" w:bidi="hi_IN"/>
        </w:rPr>
        <w:t>तीसरे दृश्य में, राहेल भेड़ों के झुण्ड के साथ कुएँ पर आती है। याकूब कुएँ के मुँह से पत्थर को हटा देता है और राहेल के भेड़ों के झुण्ड को पानी पिलाता है। फिर याकूब राहेल का गाल पर चुंबन से अभिवादन करता है। याकूब आनन्द से रोने लगता है। जब राहेल को पता चलता है कि यह व्यक्ति उसका ममेरा भाई याकूब है, तो वह लाबान को बताने के लिए अपने घर की ओर दौड़ पड़ती है।</w:t>
      </w:r>
    </w:p>
    <w:p>
      <w:pPr/>
      <w:r>
        <w:rPr>
          <w:lang w:val="hi_IN" w:bidi="hi_IN"/>
        </w:rPr>
      </w:r>
      <w:r>
        <w:rPr>
          <w:lang w:val="hi_IN" w:bidi="hi_IN"/>
        </w:rPr>
        <w:t>अभिनय रोक दें: याकूब से पूछें, "आप क्यों रो रहे हैं?" शायद आप सुनें, "मैं बहुत खुश हूँ। मुझे अपनी माँ का परिवार मिल गया है। राहेल सुंदर है। राहेल मेरे लिए एक अच्छी पत्नी होगी।" राहेल से पूछें, "आप अभी कैसा महसूस कर रही हैं?" आप सुन सकते हैं, "मैं अपने ममेरे भाई से मिल कर खुश हूँ। मैं सोच रही हूँ कि वह हारान में क्यों आया है। वह वास्तव में बलवान है। उसने उस पत्थर को अकेले हटा दिया।" लाबान से पूछें, "जब राहेल ने आपको बताया कि याकूब हारान में आ गया है तो आपको कैसा महसूस हुआ?" आप सुन सकते हैं, "मुझे खुशी है कि मेरा भांजा यहाँ आया है। वह मेरी बहन रिबका का पुत्र है। मैं उससे मिल कर खुश हूँ। उसका मेरे घर में स्वागत है। नाटक को फिर से शुरू करें।</w:t>
      </w:r>
    </w:p>
    <w:p>
      <w:pPr/>
      <w:r>
        <w:rPr>
          <w:lang w:val="hi_IN" w:bidi="hi_IN"/>
        </w:rPr>
      </w:r>
      <w:r>
        <w:rPr>
          <w:lang w:val="hi_IN" w:bidi="hi_IN"/>
        </w:rPr>
        <w:t>चौथे दृश्य में, लाबान कुएँ की ओर दौड़ता है और याकूब का गाल पर चुंबन से अभिवादन करता है और याकूब को गले लगा लेता है। फिर लाबान याकूब को अपने घर ले आता है। याकूब लाबान को अपनी कहानी बताता है। जब वह कहानी सुनाना समाप्त कर देता है, तो लाबान कहता है, "तू सचमुच मेरा मांस और लहू है।" यह एक अभिव्यक्ति है, जिसका अर्थ है, "तू वास्तव में मेरा रिश्तेदार है" या "तू वास्तव में मेरी बहन का पुत्र है।"</w:t>
      </w:r>
    </w:p>
    <w:p>
      <w:pPr/>
      <w:r>
        <w:rPr>
          <w:lang w:val="hi_IN" w:bidi="hi_IN"/>
        </w:rPr>
      </w:r>
      <w:r>
        <w:rPr>
          <w:lang w:val="hi_IN" w:bidi="hi_IN"/>
        </w:rPr>
        <w:t>नाटक को रोक दें: लाबान से पूछें, "आप इतने खुश क्यों हैं कि याकूब आपके साथ है?" शायद आप सुनें, "याकूब मेरी बहन का पुत्र है। जब से वह 40 वर्ष पहले गई है तब से मैंने उसे नहीं देखा है। यह अद्भुत है कि उसका पुत्र यहाँ है जो मुझे उसके बारे में बताएगा।" याकूब से पूछें, "उसे अपने मामा से ऐसा स्वागत पाकर कैसा महसूस हो रहा है?" शायद आप सुनें, "यह अद्भुत है। वे मेरे प्रति बड़े दयालु हैं। वे मुझे सचमुच अपनापन महसूस करवा रहे हैं मानो कि वे मुझे सचमुच यहाँ चाहते हैं। मुझे खुशी है कि मुझे यहाँ एक पत्नी चुनने का मौक़ा मिलेगा।" नाटक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भाग को किसी शब्द या वाक्यांश से शुरू करें जो दर्शाता है कि याकूब ने बेतेल में मन्नत पूरी करने के बाद अपनी यात्रा जारी रखा।</w:t>
      </w:r>
    </w:p>
    <w:p>
      <w:pPr/>
      <w:r>
        <w:rPr>
          <w:lang w:val="hi_IN" w:bidi="hi_IN"/>
        </w:rPr>
      </w:r>
      <w:r>
        <w:rPr>
          <w:lang w:val="hi_IN" w:bidi="hi_IN"/>
        </w:rPr>
        <w:t xml:space="preserve">एक भारी </w:t>
      </w:r>
      <w:r>
        <w:rPr>
          <w:b/>
          <w:lang w:val="hi_IN" w:bidi="hi_IN"/>
        </w:rPr>
        <w:t>पत्थर</w:t>
      </w:r>
      <w:r>
        <w:rPr>
          <w:lang w:val="hi_IN" w:bidi="hi_IN"/>
        </w:rPr>
        <w:t xml:space="preserve"> कुएँ के </w:t>
      </w:r>
      <w:r>
        <w:rPr>
          <w:b/>
          <w:lang w:val="hi_IN" w:bidi="hi_IN"/>
        </w:rPr>
        <w:t>मुँह</w:t>
      </w:r>
      <w:r>
        <w:rPr>
          <w:lang w:val="hi_IN" w:bidi="hi_IN"/>
        </w:rPr>
        <w:t xml:space="preserve"> को ढँके हुए था। कुएँ का मुँह कुएँ के ऊपरी भाग का खुला हिस्सा होता है। वह पत्थर एक बड़ा सपाट पत्थर रहा होगा जो मुँह या कुएँ के खुले हिस्से को ढँकता है। यह पत्थर कई काम आता होगा। यह कुएँ और पानी को उसमें किसी भी वस्तु के गिरने और उसे गंदा करने से बचाता था। यह लोगों को गलती से उसके भीतर गिरने से रोकता था। क्योंकि पत्थर इतना बड़ा और भारी था, इसलिए आमतौर पर इसे हटाने के लिए कई लोगों की आवश्यकता पड़ती थी। इस प्रकार, सभी चरवाहे पत्थर को हटाने से पहले अपने झुण्ड के साथ इकट्ठा हो जाते थे। इससे यह सुनिश्चित हो जाता था कि प्रत्येक झुण्ड को सही मात्रा में पानी मिले।</w:t>
      </w:r>
    </w:p>
    <w:p>
      <w:pPr/>
      <w:r>
        <w:rPr>
          <w:lang w:val="hi_IN" w:bidi="hi_IN"/>
        </w:rPr>
      </w:r>
      <w:r>
        <w:rPr>
          <w:lang w:val="hi_IN" w:bidi="hi_IN"/>
        </w:rPr>
        <w:t>कुएँ की तस्वीर दिखाएँ।</w:t>
      </w:r>
    </w:p>
    <w:p>
      <w:pPr/>
      <w:r>
        <w:rPr>
          <w:lang w:val="hi_IN" w:bidi="hi_IN"/>
        </w:rPr>
      </w:r>
      <w:r>
        <w:rPr>
          <w:lang w:val="hi_IN" w:bidi="hi_IN"/>
        </w:rPr>
        <w:t xml:space="preserve">वे झुण्ड को </w:t>
      </w:r>
      <w:r>
        <w:rPr>
          <w:b/>
          <w:lang w:val="hi_IN" w:bidi="hi_IN"/>
        </w:rPr>
        <w:t>पानी</w:t>
      </w:r>
      <w:r>
        <w:rPr>
          <w:lang w:val="hi_IN" w:bidi="hi_IN"/>
        </w:rPr>
        <w:t xml:space="preserve"> पिलाया करते थे। झुण्ड को पानी पिलाना एक ऐसा वाक्यांश है जिसमें कई कार्य शामिल हैं। यदि आपके पास कोई ऐसा शब्द नहीं है जिसे हर कोई समझ सके, तो आपको इस प्रक्रिया को समझाना पड़ सकता है।</w:t>
      </w:r>
    </w:p>
    <w:p>
      <w:pPr/>
      <w:r>
        <w:rPr>
          <w:lang w:val="hi_IN" w:bidi="hi_IN"/>
        </w:rPr>
      </w:r>
      <w:r>
        <w:rPr>
          <w:lang w:val="hi_IN" w:bidi="hi_IN"/>
        </w:rPr>
        <w:t xml:space="preserve">याकूब ने चरवाहों का </w:t>
      </w:r>
      <w:r>
        <w:rPr>
          <w:b/>
          <w:lang w:val="hi_IN" w:bidi="hi_IN"/>
        </w:rPr>
        <w:t>भाइयों</w:t>
      </w:r>
      <w:r>
        <w:rPr>
          <w:lang w:val="hi_IN" w:bidi="hi_IN"/>
        </w:rPr>
        <w:t xml:space="preserve"> के रूप में अभिवादन किया। भाइयों कहना अभिवादन का एक शिष्ट तरीका होता है। याकूब मित्रों कह सकता था। वे पुरुष अजनबी थे। इन शब्दों का प्रयोग करने का अर्थ अजनबियों से विनम्रता दिखाना रहा होगा।</w:t>
      </w:r>
    </w:p>
    <w:p>
      <w:pPr/>
      <w:r>
        <w:rPr>
          <w:lang w:val="hi_IN" w:bidi="hi_IN"/>
        </w:rPr>
      </w:r>
      <w:r>
        <w:rPr>
          <w:lang w:val="hi_IN" w:bidi="hi_IN"/>
        </w:rPr>
        <w:t xml:space="preserve">लाबान नाहोर का </w:t>
      </w:r>
      <w:r>
        <w:rPr>
          <w:b/>
          <w:lang w:val="hi_IN" w:bidi="hi_IN"/>
        </w:rPr>
        <w:t>पुत्र</w:t>
      </w:r>
      <w:r>
        <w:rPr>
          <w:lang w:val="hi_IN" w:bidi="hi_IN"/>
        </w:rPr>
        <w:t xml:space="preserve"> है। यहाँ पुत्र शब्द का अर्थ है नाहोर का वंशज। नाहोर अब्राहम का भाई था। लाबान नाहोर का पोता है। आप पोता शब्द का प्रयोग कर सकते हैं।</w:t>
      </w:r>
    </w:p>
    <w:p>
      <w:pPr/>
      <w:r>
        <w:rPr>
          <w:lang w:val="hi_IN" w:bidi="hi_IN"/>
        </w:rPr>
      </w:r>
      <w:r>
        <w:rPr>
          <w:lang w:val="hi_IN" w:bidi="hi_IN"/>
        </w:rPr>
        <w:t xml:space="preserve">यह </w:t>
      </w:r>
      <w:r>
        <w:rPr>
          <w:b/>
          <w:lang w:val="hi_IN" w:bidi="hi_IN"/>
        </w:rPr>
        <w:t>दोपहर का समय</w:t>
      </w:r>
      <w:r>
        <w:rPr>
          <w:lang w:val="hi_IN" w:bidi="hi_IN"/>
        </w:rPr>
        <w:t xml:space="preserve"> है। यह एक उपमा है, जिसका अर्थ है कि अभी भी दिन बहुत बाकी है। यह दोपहर से लेकर शाम तक का कोई भी समय हो सकता है। याकूब सोच रहा है कि चरवाहे भेड़ों को पानी पिलाने के लिए क्यों लाए हैं, जबकि चराने के लिए अभी भी इतना समय बाकी है। सामान्य रिवाज यह है कि भेड़ों को सूर्यास्त के समय पानी पिलाया जाए, लेकिन इतना प्रकाश हो कि सभी अंधेरा होने से पहले घर पहुँच जाएँ।</w:t>
      </w:r>
    </w:p>
    <w:p>
      <w:pPr/>
      <w:r>
        <w:rPr>
          <w:lang w:val="hi_IN" w:bidi="hi_IN"/>
        </w:rPr>
      </w:r>
      <w:r>
        <w:rPr>
          <w:lang w:val="hi_IN" w:bidi="hi_IN"/>
        </w:rPr>
        <w:t>राहेल याकूब की ममेरी बहन है। राहेल लाबान की बेटी है जो रिबका का भाई है। राहेल का वर्णन करने में उपयुक्त सम्बन्धसूचक शब्दों का प्रयोग करें। सभी सम्बन्धों के लिए उपयुक्त सम्बन्धसूचक शब्दों का प्रयोग करें। उदाहरण के लिए, रिबेका राहेल के पिता की बहन हैं, जबकि लाबान याकूब की माता का भाई हैं। परिवार के सम्बन्धों को समझने के लिए आवश्यकतानुसार पिछले भाग में प्रयोग किए गए वंश वृक्ष को देखें।</w:t>
      </w:r>
    </w:p>
    <w:p>
      <w:pPr/>
      <w:r>
        <w:rPr>
          <w:lang w:val="hi_IN" w:bidi="hi_IN"/>
        </w:rPr>
      </w:r>
      <w:r>
        <w:rPr>
          <w:lang w:val="hi_IN" w:bidi="hi_IN"/>
        </w:rPr>
        <w:t>याकूब ने राहेल का गाल पर चुंबन से अभिवादन किया। यह रिश्तेदारों के बीच का एक सामान्य अभिवादन है, यहाँ तक कि उन लोगों के बीच भी जो अजनबी हैं।</w:t>
      </w:r>
    </w:p>
    <w:p>
      <w:pPr/>
      <w:r>
        <w:rPr>
          <w:lang w:val="hi_IN" w:bidi="hi_IN"/>
        </w:rPr>
      </w:r>
      <w:r>
        <w:rPr>
          <w:lang w:val="hi_IN" w:bidi="hi_IN"/>
        </w:rPr>
        <w:t>याकूब रोया। ये खुशी के आँसू हैं। उस समय में किसी व्यक्ति के लिए रोना या आनन्द के आँसू बहाना सामान्य बात थी।</w:t>
      </w:r>
    </w:p>
    <w:p>
      <w:pPr/>
      <w:r>
        <w:rPr>
          <w:lang w:val="hi_IN" w:bidi="hi_IN"/>
        </w:rPr>
      </w:r>
      <w:r>
        <w:rPr>
          <w:lang w:val="hi_IN" w:bidi="hi_IN"/>
        </w:rPr>
        <w:t>लाबान याकूब से मिलने के लिए दौड़ पड़ता है। लाबान ने याकूब को गले लगा लिया। इसका अर्थ है कि लाबान ने याकूब को अपनी बाँहों में भर लिया। लाबान ने याकूब के गाल को चूमा। ये किसी रिश्तेदार के लिए सामान्य अभिवादन हैं, यहाँ तक कि उस व्यक्ति के लिए भी जो अजनबी है। ये क्रिया शब्द दौड़ना, गले लगाना, चुंबन दिखाते हैं कि लाबान याकूब का एक अतिथि के रूप में स्वागत करने के लिए कितना उत्सुक था।</w:t>
      </w:r>
    </w:p>
    <w:p>
      <w:pPr/>
      <w:r>
        <w:rPr>
          <w:lang w:val="hi_IN" w:bidi="hi_IN"/>
        </w:rPr>
      </w:r>
      <w:r>
        <w:rPr>
          <w:lang w:val="hi_IN" w:bidi="hi_IN"/>
        </w:rPr>
        <w:t xml:space="preserve">लाबान ने याकूब से कहा, "तू मेरा </w:t>
      </w:r>
      <w:r>
        <w:rPr>
          <w:b/>
          <w:lang w:val="hi_IN" w:bidi="hi_IN"/>
        </w:rPr>
        <w:t>माँस और लहू</w:t>
      </w:r>
      <w:r>
        <w:rPr>
          <w:lang w:val="hi_IN" w:bidi="hi_IN"/>
        </w:rPr>
        <w:t xml:space="preserve"> है।" इसे कहने का एक और तरीका है, "तू मेरी हड्डी और मेरा माँस है।" ये ऐसी उपमाएँ हैं जो एक ही बात कहते हैं। लाबान कह रहा है कि याकूब लाबान के परिवार का हिस्सा है। वे सगे सम्बन्धी हैं। उनके पूर्वज एक ही हैं। लाबान याकूब को लाबान के परिवार में स्वीकार कर रहा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29:15–30</w:t>
      </w:r>
      <w:r>
        <w:rPr>
          <w:lang w:val="hi_IN" w:bidi="hi_IN"/>
        </w:rPr>
      </w:r>
    </w:p>
    <w:p>
      <w:pPr>
        <w:pStyle w:val="Heading3"/>
      </w:pPr>
      <w:r>
        <w:rPr>
          <w:lang w:val="hi_IN" w:bidi="hi_IN"/>
        </w:rPr>
        <w:t>सुने और मन में रखें</w:t>
      </w:r>
    </w:p>
    <w:p>
      <w:pPr/>
      <w:r>
        <w:rPr>
          <w:lang w:val="hi_IN" w:bidi="hi_IN"/>
        </w:rPr>
      </w:r>
      <w:r>
        <w:rPr>
          <w:lang w:val="hi_IN" w:bidi="hi_IN"/>
        </w:rPr>
        <w:t>उत्पत्ति 29:15–30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हारान में पहुँचने के बाद, याकूब अपने मामा लाबान के साथ रहने लगा। लाबान याकूब की माँ रिबका का भाई है। याकूब लगभग एक महीने के लिए लाबान के साथ रहता है। फिर याकूब राहेल से विवाह करने के लिए कहता है। यह याकूब की कहानी है और याकूब किससे विवाह करता है और वे विवाह कैसे होते हैं।</w:t>
      </w:r>
    </w:p>
    <w:p>
      <w:pPr/>
      <w:r>
        <w:rPr>
          <w:lang w:val="hi_IN" w:bidi="hi_IN"/>
        </w:rPr>
      </w:r>
      <w:r>
        <w:rPr>
          <w:lang w:val="hi_IN" w:bidi="hi_IN"/>
        </w:rPr>
        <w:t>स्पष्ट है कि याकूब के हारान में पहुँचने के कुछ समय बाद याकूब ने लाबान के लिए काम करना शुरू कर दिया। लाबान ने इस काम के लिए याकूब को कोई पैसे नहीं दिए हैं। हम नहीं जानते कि इस महीने के दौरान याकूब ने लाबान के लिए क्या काम किया होगा। महीने के अंत में, लाबान याकूब से कहता है, "तू मेरा रिश्तेदार या मेरा सम्बन्धी है। क्या तुझे बिना वेतन के काम करना चाहिए?"</w:t>
      </w:r>
    </w:p>
    <w:p>
      <w:pPr/>
      <w:r>
        <w:rPr>
          <w:lang w:val="hi_IN" w:bidi="hi_IN"/>
        </w:rPr>
      </w:r>
      <w:r>
        <w:rPr>
          <w:lang w:val="hi_IN" w:bidi="hi_IN"/>
        </w:rPr>
        <w:t>रुकें और चर्चा करें: एक रिश्तेदार के बारे में एक कहानी सुनाएँ जो दूर से आता है और अपने रिश्तेदारों के साथ लंबे समय तक रहता है। इस रिश्तेदार के लिए क्या उम्मीदें हैं? क्या उसे काम करना चाहिए? क्या उसे अपने काम के लिए वेतन मिलना चाहिए? परिवार के साथ रहने के दौरान रिश्तेदार किस प्रकार के काम करेगा?</w:t>
      </w:r>
    </w:p>
    <w:p>
      <w:pPr/>
      <w:r>
        <w:rPr>
          <w:lang w:val="hi_IN" w:bidi="hi_IN"/>
        </w:rPr>
      </w:r>
      <w:r>
        <w:rPr>
          <w:lang w:val="hi_IN" w:bidi="hi_IN"/>
        </w:rPr>
        <w:t>लाबान याकूब से पूछता है कि याकूब मजदूरी या वेतन के लिए क्या चाहता है। लाबान कह रहा है कि याकूब के लिए बिना मजदूरी के काम करना अच्छा नहीं है। लाबान को याकूब को उस काम के लिए कुछ भुगतान करना चाहिए जो याकूब कर रहा है। लाबान याकूब को यह कहने का अवसर दे रहा है कि याकूब मजदूरी के रूप में क्या चाहता है।</w:t>
      </w:r>
    </w:p>
    <w:p>
      <w:pPr/>
      <w:r>
        <w:rPr>
          <w:lang w:val="hi_IN" w:bidi="hi_IN"/>
        </w:rPr>
      </w:r>
      <w:r>
        <w:rPr>
          <w:lang w:val="hi_IN" w:bidi="hi_IN"/>
        </w:rPr>
        <w:t>रुकें और चर्चा करें: आप मजदूरी के रूप में क्या माँगेंगे?</w:t>
      </w:r>
    </w:p>
    <w:p>
      <w:pPr/>
      <w:r>
        <w:rPr>
          <w:lang w:val="hi_IN" w:bidi="hi_IN"/>
        </w:rPr>
      </w:r>
      <w:r>
        <w:rPr>
          <w:lang w:val="hi_IN" w:bidi="hi_IN"/>
        </w:rPr>
        <w:t>फिर यह भाग लाबान की बेटियों का परिचय देता है। लिआ सबसे बड़ी बेटी है। यह भाग केवल लिआ की आँखों का विवरण देता है। लिआ की आँखें धुंधली या अनाकर्षक थीं। लिआ की आँखों ने उसे एक फीका-सा भाव दे दिया था। यह भाग राहेल का वर्णन करता है कि वह देखने में सुंदर है। राहेल का एक सुंदर चेहरा और एक सुंदर कद-काठी है। याकूब राहेल से प्रेम करता था। याकूब ने लाबान से कहा, "यदि मैं राहेल से विवाह कर पाऊँ तो मैं तेरे लिए 7 वर्ष तक मजदूरी करूँगा।" लाबान इस सौदे से सहमत हो जाता है। याकूब लाबान के लिए काम करना शुरू कर देता है। याकूब के लिए सात वर्ष शीघ्र ही बीत जाते हैं। याकूब का राहेल के लिए प्रेम इतना मजबूत है कि उसे सात वर्ष कुछ दिनों जैसे लगते हैं।</w:t>
      </w:r>
    </w:p>
    <w:p>
      <w:pPr/>
      <w:r>
        <w:rPr>
          <w:lang w:val="hi_IN" w:bidi="hi_IN"/>
        </w:rPr>
      </w:r>
      <w:r>
        <w:rPr>
          <w:lang w:val="hi_IN" w:bidi="hi_IN"/>
        </w:rPr>
        <w:t>याकूब सात वर्ष तक काम करने के लिए इसलिए सहमत हुआ ताकि राहेल को अपनी पत्नी के रूप में पा सके। दुल्हन की कीमत वह धन या वस्तुओं की राशि है जो पति दुल्हन के परिवार को देता है। सात वर्ष एक दुल्हन की सामान्य कीमत से अधिक है। औसत दुल्हन की कीमत और एक चरवाहे की मजदूरी के आधार पर, याकूब को राहेल के लिए 3 या 4 वर्ष काम करना चाहिए था। याकूब बहुत अधिक समय तक काम करने के लिए सहमत हो जाता है। कुछ संस्कृतियों में, दूल्हे को दुल्हन के परिवार को मेहर की रकम का भुगतान करता है। कुछ संस्कृतियों में दुल्हन का परिवार दुल्हे को मेहर की रकम देता है। कुछ संस्कृतियों में दोनों ही काम नहीं होते। कीमत पैसे या पशु या भूमि या इन चीजों का मिश्रण हो सकता है।</w:t>
      </w:r>
    </w:p>
    <w:p>
      <w:pPr/>
      <w:r>
        <w:rPr>
          <w:lang w:val="hi_IN" w:bidi="hi_IN"/>
        </w:rPr>
      </w:r>
      <w:r>
        <w:rPr>
          <w:lang w:val="hi_IN" w:bidi="hi_IN"/>
        </w:rPr>
        <w:t>रुकें और चर्चा करें: अपनी संस्कृति में, विवाह के रीति-रिवाजों को समझाएँ। आपको किससे विवाह करने की अनुमति है? एक बेटी के लिए पति को कौन चुनता है? जोड़े के विवाह करने से पहले किस प्रकार की बातचीत आवश्यक है?</w:t>
      </w:r>
    </w:p>
    <w:p>
      <w:pPr/>
      <w:r>
        <w:rPr>
          <w:lang w:val="hi_IN" w:bidi="hi_IN"/>
        </w:rPr>
      </w:r>
      <w:r>
        <w:rPr>
          <w:lang w:val="hi_IN" w:bidi="hi_IN"/>
        </w:rPr>
        <w:t>चर्चा करें: एक सुंदर स्त्री का वर्णन करें। एक स्त्री के बारे में बात करें जो सुंदर नहीं है। आप उसका वर्णन कैसे करते हैं?</w:t>
      </w:r>
    </w:p>
    <w:p>
      <w:pPr/>
      <w:r>
        <w:rPr>
          <w:lang w:val="hi_IN" w:bidi="hi_IN"/>
        </w:rPr>
      </w:r>
      <w:r>
        <w:rPr>
          <w:lang w:val="hi_IN" w:bidi="hi_IN"/>
        </w:rPr>
        <w:t>सात वर्षों के अंत में, याकूब अपनी पत्नी की मांग करता है। याकूब ने लाबान से कहा, "मेरी पत्नी को मुझे दे ताकि मैं उससे विवाह कर सकूँ।" याकूब और राहेल पहले से ही कानूनी रूप से विवाहित हैं। उस समय जब लाबान विवाह से सहमत था, तो याकूब और राहेल विवाहित थे या पति और पत्नी के रूप में एक साथ बंधे हुए थे। हालाँकि, याकूब अभी तक राहेल के साथ नहीं सोया है। अधिकतर लोगों के विचार में विवाह वास्तव में तब शुरू होता है जब दंपति एक साथ सोते हैं। फिर याकूब और राहेल पति और पत्नी के रूप में एक साथ रह सकेंगे। परिवार यह तय करता है कि दंपति कब से एक साथ सोना शुरू कर सकते हैं और प्रायः इस अवसर को विवाह भोज के साथ उत्सव मनाया जाता है। उस समय तक, दुल्हन कुँवारी रहती है और अपने परिवार के साथ रहती है।</w:t>
      </w:r>
    </w:p>
    <w:p>
      <w:pPr/>
      <w:r>
        <w:rPr>
          <w:lang w:val="hi_IN" w:bidi="hi_IN"/>
        </w:rPr>
      </w:r>
      <w:r>
        <w:rPr>
          <w:lang w:val="hi_IN" w:bidi="hi_IN"/>
        </w:rPr>
        <w:t>रुकें और चर्चा करें: अपनी संस्कृति में सगाई के समय का वर्णन करें। पुरुष और स्त्री एक दूसरे के बारे में बात करते समय किन शब्दों का प्रयोग करते हैं? इस कहानी में, याकूब ने राहेल को अपनी पत्नी कहा, भले ही वे अभी तक एक साथ नहीं सोए थे। आपकी संस्कृति याकूब और राहेल की संस्कृति से कैसे समान या अलग है?</w:t>
      </w:r>
    </w:p>
    <w:p>
      <w:pPr/>
      <w:r>
        <w:rPr>
          <w:lang w:val="hi_IN" w:bidi="hi_IN"/>
        </w:rPr>
      </w:r>
      <w:r>
        <w:rPr>
          <w:lang w:val="hi_IN" w:bidi="hi_IN"/>
        </w:rPr>
        <w:t>लाबान विवाह के भोज की व्यवस्था करता है। लाबान ने पड़ोस के सब लोगों को आमंत्रित किया — अर्थात् उन सभी को जो लाबान के आस-पास रहते थे। लाबान ने एक विवाह भोज तैयार किया। उत्सव में पीने के लिए दाखमधु शामिल रहा होगा।</w:t>
      </w:r>
    </w:p>
    <w:p>
      <w:pPr/>
      <w:r>
        <w:rPr>
          <w:lang w:val="hi_IN" w:bidi="hi_IN"/>
        </w:rPr>
      </w:r>
      <w:r>
        <w:rPr>
          <w:lang w:val="hi_IN" w:bidi="hi_IN"/>
        </w:rPr>
        <w:t>रुकें और चर्चा करें: आपकी संस्कृति में होने वाले एक विवाह का वर्णन करें। आपकी विवाह की कहानी इस विवाह की कहानी से कैसे अलग है? भोज को कौन तैयार करता है? दुल्हन कहाँ जाती है? दुल्हन के माता-पिता की भूमिका क्या है? दूल्हे के माता-पिता की भूमिका क्या है?</w:t>
      </w:r>
    </w:p>
    <w:p>
      <w:pPr/>
      <w:r>
        <w:rPr>
          <w:lang w:val="hi_IN" w:bidi="hi_IN"/>
        </w:rPr>
      </w:r>
      <w:r>
        <w:rPr>
          <w:lang w:val="hi_IN" w:bidi="hi_IN"/>
        </w:rPr>
        <w:t>विवाह भोज के दिन, जब अंधेरा हो गया, तब लाबान लिआ को उस तम्बू में याकूब के पास ले गया जहाँ याकूब था, और याकूब लिआ के साथ सोया। दुल्हन आमतौर पर भोज के समय के दौरान एक भारी घूँघट पहनती थी। याकूब ने विवाह के भोज के दौरान लिआ का चेहरा नहीं देखा होगा। लाबान ने लिआ को एक दासी के रूप में जिल्पा नाम की एक दासी भी दी। बेटी को उसके विवाह के समय एक दासी देना उस समय की एक सामान्य प्रथा थी। सुबह, याकूब जाग उठा और पाया कि लिआ उसके बगल में सो रही है। याकूब बहुत क्रोधित हुआ। याकूब ने लाबान से कहा, "तूने यह क्या किया है? मैंने राहेल के लिए सात वर्ष तक मजदूरी की थी। तूने मुझसे धोखा क्यों किया?</w:t>
      </w:r>
    </w:p>
    <w:p>
      <w:pPr/>
      <w:r>
        <w:rPr>
          <w:lang w:val="hi_IN" w:bidi="hi_IN"/>
        </w:rPr>
      </w:r>
      <w:r>
        <w:rPr>
          <w:lang w:val="hi_IN" w:bidi="hi_IN"/>
        </w:rPr>
        <w:t>रुकें और चर्चा करें: जैसे लाबान ने याकूब को धोखा दिया वैसे ही यदि आपकी संस्कृति में दुल्हन का पिता दूल्हे को धोखा दे तो क्या होगा?</w:t>
      </w:r>
    </w:p>
    <w:p>
      <w:pPr/>
      <w:r>
        <w:rPr>
          <w:lang w:val="hi_IN" w:bidi="hi_IN"/>
        </w:rPr>
      </w:r>
      <w:r>
        <w:rPr>
          <w:lang w:val="hi_IN" w:bidi="hi_IN"/>
        </w:rPr>
        <w:t>चर्चा करें: याकूब गलत स्त्री के साथ कैसे सो सकता है? याकूब ने क्यों नहीं पहचाना कि दुल्हन राहेल नहीं है?</w:t>
      </w:r>
    </w:p>
    <w:p>
      <w:pPr/>
      <w:r>
        <w:rPr>
          <w:lang w:val="hi_IN" w:bidi="hi_IN"/>
        </w:rPr>
      </w:r>
      <w:r>
        <w:rPr>
          <w:lang w:val="hi_IN" w:bidi="hi_IN"/>
        </w:rPr>
        <w:t>लाबान ने याकूब से कहा कि उस क्षेत्र की परम्परा यह थी कि पहले सबसे बड़ी लडकी का विवाह किया जाता है। लिआ सबसे बड़ी बेटी है। लाबान एक सुझाव देता है। याकूब को लिआ के साथ विवाह-सप्ताह के उत्सव पूरे करने चाहिए। फिर सात दिनों के अंत में, लाबान याकूब को राहेल को पत्नी के रूप में भी लेने की अनुमति देगा। लेकिन याकूब को राहेल के लिए सात वर्ष और मजदूरी करने के लिए सहमत होना होगा।</w:t>
      </w:r>
    </w:p>
    <w:p>
      <w:pPr/>
      <w:r>
        <w:rPr>
          <w:lang w:val="hi_IN" w:bidi="hi_IN"/>
        </w:rPr>
      </w:r>
      <w:r>
        <w:rPr>
          <w:lang w:val="hi_IN" w:bidi="hi_IN"/>
        </w:rPr>
        <w:t>रुकें और चर्चा करें: याकूब अपनी पसंदीदा पत्नी के लिए मोल-भाव कर रहा है जबकि वह परेशान और नाराज़ है। भावनाएँ आपके जीवन से जुड़े निर्णय लेने के आपके निर्णय को कैसे प्रभावित करती हैं?</w:t>
      </w:r>
    </w:p>
    <w:p>
      <w:pPr/>
      <w:r>
        <w:rPr>
          <w:lang w:val="hi_IN" w:bidi="hi_IN"/>
        </w:rPr>
      </w:r>
      <w:r>
        <w:rPr>
          <w:lang w:val="hi_IN" w:bidi="hi_IN"/>
        </w:rPr>
        <w:t>चर्चा करें: अपनी संस्कृति में, इन नियमों को समझाएँ कि कौन सी बेटी पहले विवाह करती है। यदि इन नियमों का पालन नहीं किया जाता है तो परिवार में क्या होता है?</w:t>
      </w:r>
    </w:p>
    <w:p>
      <w:pPr/>
      <w:r>
        <w:rPr>
          <w:lang w:val="hi_IN" w:bidi="hi_IN"/>
        </w:rPr>
      </w:r>
      <w:r>
        <w:rPr>
          <w:lang w:val="hi_IN" w:bidi="hi_IN"/>
        </w:rPr>
        <w:t>याकूब सात वर्ष और काम करने के लिए सहमत हो जाता है। लिआ के साथ दुल्हन के सप्ताह के अंत में, याकूब राहेल के साथ विवाह करता है। इसका अर्थ है कि याकूब राहेल को अपनी पत्नी के रूप में लेता है और राहेल के साथ सोता है। लाबान ने राहेल को बिल्हा नाम की एक दासी दी कि वह राहेल की दासी हो। याकूब राहेल से लिआ की तुलना में अधिक प्रेम करता था। याकूब लाबान के साथ और 7 वर्ष रहा और राहेल को अपनी पत्नी के रूप में पाने के मूल्य के रूप में लाबान के लिए मजदूरी की।</w:t>
      </w:r>
      <w:r>
        <w:rPr>
          <w:lang w:val="hi_IN" w:bidi="hi_IN"/>
        </w:rPr>
      </w:r>
    </w:p>
    <w:p>
      <w:pPr>
        <w:pStyle w:val="Heading3"/>
      </w:pPr>
      <w:r>
        <w:rPr>
          <w:lang w:val="hi_IN" w:bidi="hi_IN"/>
        </w:rPr>
        <w:t>घटनाओं को समझाना</w:t>
      </w:r>
    </w:p>
    <w:p>
      <w:pPr/>
      <w:r>
        <w:rPr>
          <w:lang w:val="hi_IN" w:bidi="hi_IN"/>
        </w:rPr>
      </w:r>
      <w:r>
        <w:rPr>
          <w:lang w:val="hi_IN" w:bidi="hi_IN"/>
        </w:rPr>
        <w:t>इस पाठ को एक बार फिर सबसे सरल संस्करण में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मदद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याकूब राहेल से विवाह करने के लिए कहता है। याकूब राहेल से विवाह करने के लिए लाबान के लिए 7 वर्ष तक मजदूरी करने के लिए सहमत है।</w:t>
      </w:r>
    </w:p>
    <w:p>
      <w:pPr/>
      <w:r>
        <w:rPr>
          <w:lang w:val="hi_IN" w:bidi="hi_IN"/>
        </w:rPr>
      </w:r>
      <w:r>
        <w:rPr>
          <w:b/>
          <w:lang w:val="hi_IN" w:bidi="hi_IN"/>
        </w:rPr>
        <w:t>दूसरा दृश्य:</w:t>
      </w:r>
      <w:r>
        <w:rPr>
          <w:lang w:val="hi_IN" w:bidi="hi_IN"/>
        </w:rPr>
        <w:t xml:space="preserve"> लाबान याकूब को धोखा देता है और लिआ को दुल्हन के रूप में दे देता है। याकूब राहेल से विवाह करने के लिए 7 वर्ष और मजदूरी करने के लिए सहमत है।</w:t>
      </w:r>
    </w:p>
    <w:p>
      <w:pPr/>
      <w:r>
        <w:rPr>
          <w:lang w:val="hi_IN" w:bidi="hi_IN"/>
        </w:rPr>
      </w:r>
      <w:r>
        <w:rPr>
          <w:b/>
          <w:lang w:val="hi_IN" w:bidi="hi_IN"/>
        </w:rPr>
        <w:t>तीसरा दृश्य:</w:t>
      </w:r>
      <w:r>
        <w:rPr>
          <w:lang w:val="hi_IN" w:bidi="hi_IN"/>
        </w:rPr>
        <w:t xml:space="preserve"> लिआ से विवाह करने के एक सप्ताह बाद, याकूब राहेल को भी अपनी पत्नी बना लेता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जिल्पा, लिआ की दासी</w:t>
      </w:r>
    </w:p>
    <w:p>
      <w:pPr>
        <w:pStyle w:val="ListBullet"/>
        <w:spacing w:line="240" w:lineRule="auto"/>
        <w:ind w:left="720"/>
      </w:pPr>
      <w:r>
        <w:rPr>
          <w:lang w:val="hi_IN" w:bidi="hi_IN"/>
        </w:rPr>
      </w:r>
      <w:r>
        <w:rPr>
          <w:lang w:val="hi_IN" w:bidi="hi_IN"/>
        </w:rPr>
        <w:t>बिल्हा, राहेल की दासी</w:t>
      </w:r>
    </w:p>
    <w:p>
      <w:pPr>
        <w:pStyle w:val="ListBullet"/>
        <w:spacing w:line="240" w:lineRule="auto"/>
        <w:ind w:left="720"/>
      </w:pPr>
      <w:r>
        <w:rPr>
          <w:lang w:val="hi_IN" w:bidi="hi_IN"/>
        </w:rPr>
      </w:r>
      <w:r>
        <w:rPr>
          <w:lang w:val="hi_IN" w:bidi="hi_IN"/>
        </w:rPr>
        <w:t>विवाह उत्सव के अतिथि</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एक महीने के लिए हारान में लाबान के साथ रहता है। याकूब उस महीने के दौरान लाबान के लिए काम करना शुरू कर देता है। लाबान याकूब को उसके काम के लिए मजदूरी देने प्रस्ताव देता है।</w:t>
      </w:r>
    </w:p>
    <w:p>
      <w:pPr/>
      <w:r>
        <w:rPr>
          <w:lang w:val="hi_IN" w:bidi="hi_IN"/>
        </w:rPr>
      </w:r>
      <w:r>
        <w:rPr>
          <w:lang w:val="hi_IN" w:bidi="hi_IN"/>
        </w:rPr>
        <w:t xml:space="preserve">फिर यह भाग लाबान की बेटियों का परिचय देता है। यह भाग </w:t>
      </w:r>
      <w:r>
        <w:rPr>
          <w:b/>
          <w:lang w:val="hi_IN" w:bidi="hi_IN"/>
        </w:rPr>
        <w:t>अब</w:t>
      </w:r>
      <w:r>
        <w:rPr>
          <w:lang w:val="hi_IN" w:bidi="hi_IN"/>
        </w:rPr>
        <w:t xml:space="preserve"> शब्द का प्रयोग इस परिचय के पहले शब्द के रूप में करता है। </w:t>
      </w:r>
      <w:r>
        <w:rPr>
          <w:b/>
          <w:lang w:val="hi_IN" w:bidi="hi_IN"/>
        </w:rPr>
        <w:t>अब</w:t>
      </w:r>
      <w:r>
        <w:rPr>
          <w:lang w:val="hi_IN" w:bidi="hi_IN"/>
        </w:rPr>
        <w:t xml:space="preserve"> आमतौर पर एक समय आधारित शब्द है जो समय को दर्शाता है। इस भाग में, </w:t>
      </w:r>
      <w:r>
        <w:rPr>
          <w:b/>
          <w:lang w:val="hi_IN" w:bidi="hi_IN"/>
        </w:rPr>
        <w:t>अब</w:t>
      </w:r>
      <w:r>
        <w:rPr>
          <w:lang w:val="hi_IN" w:bidi="hi_IN"/>
        </w:rPr>
        <w:t xml:space="preserve"> एक शब्द है जो विषय में परिवर्तन का परिचय देता है।</w:t>
      </w:r>
    </w:p>
    <w:p>
      <w:pPr/>
      <w:r>
        <w:rPr>
          <w:lang w:val="hi_IN" w:bidi="hi_IN"/>
        </w:rPr>
      </w:r>
      <w:r>
        <w:rPr>
          <w:lang w:val="hi_IN" w:bidi="hi_IN"/>
        </w:rPr>
        <w:t>रुकें और चर्चा करें: एक छोटी कहानी सुनाएँ जो विषय को बदलती है या कहानी के बीच में एक नया विषय को प्रस्तुत करती है। जब आप विषय में परिवर्तन को प्रस्तुत करते हैं तो आप किन शब्दों का प्रयोग करते हैं?</w:t>
      </w:r>
    </w:p>
    <w:p>
      <w:pPr/>
      <w:r>
        <w:rPr>
          <w:lang w:val="hi_IN" w:bidi="hi_IN"/>
        </w:rPr>
      </w:r>
      <w:r>
        <w:rPr>
          <w:lang w:val="hi_IN" w:bidi="hi_IN"/>
        </w:rPr>
        <w:t>लाबान की बेटियों के बारे में जानकारी लाबान के यह याकूब से यह पूछने से पहले आ सकती है कि वह मजदूरी में क्या चाहता है। यह जानकारी यह समझने के लिए आवश्यक है कि याकूब इस तरह से मजदूरी क्यों माँगता है।</w:t>
      </w:r>
    </w:p>
    <w:p>
      <w:pPr/>
      <w:r>
        <w:rPr>
          <w:lang w:val="hi_IN" w:bidi="hi_IN"/>
        </w:rPr>
      </w:r>
      <w:r>
        <w:rPr>
          <w:lang w:val="hi_IN" w:bidi="hi_IN"/>
        </w:rPr>
        <w:t>लाबान की 2 बेटियाँ हैं। लिआ सबसे बड़ी बेटी है। लिआ सुंदर नहीं है। लिआ की आँखें धुंधली हैं। राहेल छोटी बेटी है। राहेल का चेहरा और कदकाठी सुंदर है। याकूब राहेल से विवाह करने के लिए कहता है। याकूब प्रस्ताव देता है कि यदि लाबान याकूब को राहेल से विवाह करने की अनुमति देगा तो वह उसके लिए 7 वर्ष तक मजदूरी करेगा। लाबान इस प्रस्ताव से सहमत हो जाता है। याकूब 7 वर्ष तक मजदूरी करता है। 7 वर्ष एक दुल्हन की बहुत अधिक कीमत है। आमतौर पर एक चरवाहा एक पत्नी के लिए 3 या 4 वर्ष तक मजदूरी करता है। याकूब अपनी पत्नी के लिए अधिकांश लोगों से अधिक भुगतान कर रहा है। क्योंकि याकूब राहेल से प्रेम करता है, इसलिए समय जल्दी से बीत जाता है।</w:t>
      </w:r>
    </w:p>
    <w:p>
      <w:pPr/>
      <w:r>
        <w:rPr>
          <w:lang w:val="hi_IN" w:bidi="hi_IN"/>
        </w:rPr>
      </w:r>
      <w:r>
        <w:rPr>
          <w:lang w:val="hi_IN" w:bidi="hi_IN"/>
        </w:rPr>
        <w:t>दूसरे दृश्य में, याकूब लाबान के पास जाता है और कहता है कि 7 वर्ष समाप्त हो गए हैं। याकूब अपनी पत्नी को माँगता है। याकूब अपनी पत्नी के साथ सोना चाहता है। याकूब उसके नाम का उल्लेख नहीं करता है। हालाँकि याकूब और राहेल तब से कानूनी रूप से एक साथ बंधे हुए हैं जब से लाबान विवाह के लिए सहमत हुआ था, लेकिन विवाह तब से शुरू होता है जब दंपति एक साथ सोते हैं। लाबान सहमत है और एक विवाह भोज तैयार करता है। लाबान उन सभी को आमंत्रित करता है जो आसपास रहते हैं ताकि वे विवाह उत्सव में आएँ।</w:t>
      </w:r>
    </w:p>
    <w:p>
      <w:pPr/>
      <w:r>
        <w:rPr>
          <w:lang w:val="hi_IN" w:bidi="hi_IN"/>
        </w:rPr>
      </w:r>
      <w:r>
        <w:rPr>
          <w:lang w:val="hi_IN" w:bidi="hi_IN"/>
        </w:rPr>
        <w:t>विवाह भोज एक भव्य उत्सव होगा। बहुत सारा भोजन और दाखमधु परोसा जाएगा। लोग कुछ घंटों के लिए उत्सव मनाएँगे। उत्सव आमतौर पर पूरे दिन तक चलते थे। दुल्हन आमतौर पर उत्सव के समय के दौरान एक भारी घूँघट ओढ़ा करती थी। याकूब दुल्हन का चेहरा नहीं देख पाया। इस प्रकार, अंधेरा होने के बाद, जब याकूब अपनी दुल्हन को लेने तम्बू में गया, तो वह शायद अच्छे भोजन और दाखमधु से भरा हुआ था। याकूब राहेल के आने की उम्मीद कर रहा था।</w:t>
      </w:r>
    </w:p>
    <w:p>
      <w:pPr/>
      <w:r>
        <w:rPr>
          <w:lang w:val="hi_IN" w:bidi="hi_IN"/>
        </w:rPr>
      </w:r>
      <w:r>
        <w:rPr>
          <w:lang w:val="hi_IN" w:bidi="hi_IN"/>
        </w:rPr>
        <w:t>अंधेरे के बाद लाबान बड़ी बेटी लिआ को तम्बू में ले जाता है ताकि वह याकूब के साथ सोए। लाबान ने याकूब को बताए बिना दुल्हन को बदल दिया है। याकूब ने सोचा कि वह राहेल से विवाह कर रहा है या राहेल के साथ सोने वाला है। लिआ का उल्लेख कभी याकूब के लिए दुल्हन के रूप में नहीं किया गया है। याकूब को यह महसूस नहीं होता है कि दुल्हन बदल दी गई है। याकूब लिआ के साथ सोता है। सुबह, याकूब जागता है और उसे पता चलता है कि लाबान ने उसे धोखा दिया है। लाबान ने याकूब को राहेल के बजाय लिआ को पत्नी के रूप में दिया था। याकूब लाबान के पास जाता है और उससे उत्तर माँगता है। याकूब पूछता है, "तूने मेरे साथ ऐसा क्यों किया है?" लाबान बताता है कि हारान में रिवाज यह है कि बड़ी बेटी का पहले विवाह किया जाए। वास्तव में, बड़ी बेटी का विवाह ना करने उसे उसकी बदनामी होगी। लाबान याकूब से कहता है कि वह लिआ के साथ विवाह-सप्ताह को पूरा करे। फिर यदि याकूब 7 वर्ष और मजदूरी करेगा, तो लाबान याकूब को राहेल को भी उसकी पत्नी के रूप में देगा।</w:t>
      </w:r>
    </w:p>
    <w:p>
      <w:pPr/>
      <w:r>
        <w:rPr>
          <w:lang w:val="hi_IN" w:bidi="hi_IN"/>
        </w:rPr>
      </w:r>
      <w:r>
        <w:rPr>
          <w:lang w:val="hi_IN" w:bidi="hi_IN"/>
        </w:rPr>
        <w:t>चौथे दृश्य में, याकूब इस प्रस्ताव से सहमत हो जाता है। लिआ के साथ एक सप्ताह बिताने के बाद, याकूब ने राहेल से विवाह किया। याकूब राहेल से लिआ की तुलना में अधिक प्रेम करता था। यह भाग राहेल के लिए एक और विवाह भोज का उल्लेख नहीं करता है।</w:t>
      </w:r>
    </w:p>
    <w:p>
      <w:pPr/>
      <w:r>
        <w:rPr>
          <w:lang w:val="hi_IN" w:bidi="hi_IN"/>
        </w:rPr>
      </w:r>
      <w:r>
        <w:rPr>
          <w:lang w:val="hi_IN" w:bidi="hi_IN"/>
        </w:rPr>
        <w:t>रुकें और चर्चा करें: अपनी पत्नी के साथ सोना यह कहने का एक विनम्र तरीका है कि याकूब ने अपनी पत्नी के साथ यौन संबंध बनाए थे। आपकी संस्कृति में होने वाले एक विवाह के बारे में बात करें। आप विनम्रता से यह कैसे बताते कि पति और पत्नी जब एक साथ सोए तो उनके बीच क्या हुआ?</w:t>
      </w:r>
    </w:p>
    <w:p>
      <w:pPr/>
      <w:r>
        <w:rPr>
          <w:lang w:val="hi_IN" w:bidi="hi_IN"/>
        </w:rPr>
      </w:r>
      <w:r>
        <w:rPr>
          <w:lang w:val="hi_IN" w:bidi="hi_IN"/>
        </w:rPr>
        <w:t>लाबान ने दोनों बेटियों को एक-एक दासी दी। लिआ की दासी का नाम जिल्पा है। राहेल की दासी का नाम बिल्हा है। हर बेटी को एक दासी देकर, लाबान बेटी को अपना परिवार स्थापित करने में मदद कर रहा है। एक पिता के लिए यह सामान्य था कि वह अपनी बेटी को विवाह करने पर एक दासी दे। हर बेटी के लिए एक दासी के उपहार का उल्लेख घटनाक्रम को धीमा करने और कहानी में सनसनी पैदा करने का एक तरीका है।</w:t>
      </w:r>
    </w:p>
    <w:p>
      <w:pPr/>
      <w:r>
        <w:rPr>
          <w:lang w:val="hi_IN" w:bidi="hi_IN"/>
        </w:rPr>
      </w:r>
      <w:r>
        <w:rPr>
          <w:lang w:val="hi_IN" w:bidi="hi_IN"/>
        </w:rPr>
        <w:t>रुकें और चर्चा करें: हर बेटी की दासी का नाम क्यों बताया गया है? लेखक ने इस भाग में दासी और उसके नाम का उल्लेख क्यों किया? आपको क्या लगता है कि कहानी में आगे क्या होने वाला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जिल्पा, लिआ की दासी</w:t>
      </w:r>
    </w:p>
    <w:p>
      <w:pPr>
        <w:pStyle w:val="ListBullet"/>
        <w:spacing w:line="240" w:lineRule="auto"/>
        <w:ind w:left="720"/>
      </w:pPr>
      <w:r>
        <w:rPr>
          <w:lang w:val="hi_IN" w:bidi="hi_IN"/>
        </w:rPr>
      </w:r>
      <w:r>
        <w:rPr>
          <w:lang w:val="hi_IN" w:bidi="hi_IN"/>
        </w:rPr>
        <w:t>बिल्हा, राहेल की दासी</w:t>
      </w:r>
    </w:p>
    <w:p>
      <w:pPr>
        <w:pStyle w:val="ListBullet"/>
        <w:spacing w:line="240" w:lineRule="auto"/>
        <w:ind w:left="720"/>
      </w:pPr>
      <w:r>
        <w:rPr>
          <w:lang w:val="hi_IN" w:bidi="hi_IN"/>
        </w:rPr>
      </w:r>
      <w:r>
        <w:rPr>
          <w:lang w:val="hi_IN" w:bidi="hi_IN"/>
        </w:rPr>
        <w:t>विवाह भोज के अतिथि</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याकूब लगभग एक महीने के लिए लाबान के साथ रहता है। याकूब लाबान के लिए काम करना शुरू कर देता है। लाबान इस काम के लिए याकूब को भुगतान नहीं करता है। महीने के अंत में, लाबान याकूब को बुलाता है और कहता है, "तुझे अपने काम के लिए मजदूरी मिलनी चाहिए। तुझे मेरे रिश्तेदार के रूप में मुफ्त में काम नहीं करना चाहिए। तू कितनी मजदूरी चाहता है?"</w:t>
      </w:r>
    </w:p>
    <w:p>
      <w:pPr/>
      <w:r>
        <w:rPr>
          <w:lang w:val="hi_IN" w:bidi="hi_IN"/>
        </w:rPr>
      </w:r>
      <w:r>
        <w:rPr>
          <w:lang w:val="hi_IN" w:bidi="hi_IN"/>
        </w:rPr>
        <w:t>अभिनय को रोकें: याकूब से पूछें, "जब लाबान आपको आपके काम के लिए मजदूरी देने का प्रस्ताव देता है तो आप कैसा महसूस करते हैं?" आप सुन सकते हैं, "यह मायने नहीं रखता है। मुझे अपने बोजन और रहने के स्थान के मजदूरी करने से कोई परेशान नहीं है। या, "मुझे बहुत खुशी है कि उसने मुझसे पूछा। अब मैं राहेल को मेरी पत्नी होने के लिए माँग सकता हूँ।" अभिनय को फिर से शुरू करें।</w:t>
      </w:r>
    </w:p>
    <w:p>
      <w:pPr/>
      <w:r>
        <w:rPr>
          <w:lang w:val="hi_IN" w:bidi="hi_IN"/>
        </w:rPr>
      </w:r>
      <w:r>
        <w:rPr>
          <w:lang w:val="hi_IN" w:bidi="hi_IN"/>
        </w:rPr>
        <w:t>लाबान की 2 बेटियाँ हैं। लिआ सबसे बड़ी बेटी है। लिआ सुंदर नहीं है, लेकिन लोग लिआ की आँखों पर ध्यान देते हैं। राहेल सबसे छोटी बेटी है। राहेल सुंदर है। याकूब लाबान से कहता है, "मैं राहेल से विवाह करना चाहता हूँ।" याकूब राहेल को पत्नी के रूप में रखने के लिए लाबान के लिए 7 वर्ष तक काम करने का प्रस्ताव देता है।</w:t>
      </w:r>
    </w:p>
    <w:p>
      <w:pPr/>
      <w:r>
        <w:rPr>
          <w:lang w:val="hi_IN" w:bidi="hi_IN"/>
        </w:rPr>
      </w:r>
      <w:r>
        <w:rPr>
          <w:lang w:val="hi_IN" w:bidi="hi_IN"/>
        </w:rPr>
        <w:t>अभिनय को रोकें: लिआ से पूछें, "जब आप सुनती हैं कि राहेल का विवाह आपसे पहले होने वाला है तो आपको कैसा लगता है?" आप सुन सकते हैं, "मैं हैरान नहीं हूँ। वह सुंदर है।" या, "मैं चाहती हूँ कि याकूब मुझे देखे। मैं सुंदर नहीं हूँ, लेकिन मैं एक अच्छी पत्नी बन सकती हूँ।" राहेल से पूछें, "आप याकूब से विवाह करने के बारे में कैसा महसूस कर रही हैं?" आप यह सुन सकते हैं, "मैं बहुत उत्साहित हूँ। याकूब सुन्दर और बहुत बलवान है। क्या आपने देखा कि याकूब ने पत्थर को कुएँ पर कैसे हटा दिया ताकि मेरी भेड़ों को पानी मिल सके? मुझे अपने ममेरे भाई याकूब जैसे किसी व्यक्ति से विवाह करने की खुशी है।" अभिनय को फिर से शुरू करें।</w:t>
      </w:r>
    </w:p>
    <w:p>
      <w:pPr/>
      <w:r>
        <w:rPr>
          <w:lang w:val="hi_IN" w:bidi="hi_IN"/>
        </w:rPr>
      </w:r>
      <w:r>
        <w:rPr>
          <w:lang w:val="hi_IN" w:bidi="hi_IN"/>
        </w:rPr>
        <w:t>लाबान सहमत हो जाता है कि राहेल याकूब से विवाह कर सकती है। लाबान कहता है, "मुझे किसी और के बजाय उसका विवाह तुमसे करके खुशी होगी।" याकूब 7 वर्ष तक मजदूरी करता है। याकूब के लिए समय जल्दी से बीत जाता है। याकूब का राहेल के लिए प्रेम बहुत मजबूत है।</w:t>
      </w:r>
    </w:p>
    <w:p>
      <w:pPr/>
      <w:r>
        <w:rPr>
          <w:lang w:val="hi_IN" w:bidi="hi_IN"/>
        </w:rPr>
      </w:r>
      <w:r>
        <w:rPr>
          <w:lang w:val="hi_IN" w:bidi="hi_IN"/>
        </w:rPr>
        <w:t>अभिनय रोक दें: याकूब से पूछें, "इन 7 वर्षों के दौरान आपने कैसा महसूस किया?" आप सुन सकते हैं, "वर्ष यूँ बीत गए। राहेल इतनी सुंदर है कि उससे विवाह करने के लिए समय देना मायने रखता है। या, "मुझे बिल्कुल भी फर्क नहीं पड़ा। राहेल के लिए ये प्रयास मायने रखते हैं।" अभिनय को फिर से शुरू करें।</w:t>
      </w:r>
    </w:p>
    <w:p>
      <w:pPr/>
      <w:r>
        <w:rPr>
          <w:lang w:val="hi_IN" w:bidi="hi_IN"/>
        </w:rPr>
      </w:r>
      <w:r>
        <w:rPr>
          <w:lang w:val="hi_IN" w:bidi="hi_IN"/>
        </w:rPr>
        <w:t>दूसरे दृश्य में, याकूब लाबान के पास जाता है और कहता है, "मैं अपनी पत्नी से विवाह करना चाहता हूँ।" याकूब कहता है, "मैंने अपना समझौता पूरा कर दिया है। लाबान विवाह से सहमत है। लाबान सभी पड़ोसियों या उस क्षेत्र में रहने वाले सभी लोगों को आमंत्रित करता है। लाबान एक विवाह भोज तैयार करता है। विवाह भोज में अच्छा भोजन और दाखमधु शामिल होगा। जब अंधेरा हो गया, तो लाबान दुल्हन को तम्बू में ले गया और उसे याकूब को दे दिया। हालाँकि, बड़ी बहन लिआ दुल्हन थी। लाबान ने लिआ को एक विवाह का उपहार दिया- जिल्पा नाम की एक दासी लिआ की विशेष दासी के रूप में। याकूब नहीं जानता था कि लाबान ने दुल्हन को बदल दिया है। याकूब ने सोचा कि दुल्हन राहेल है। याकूब अपनी दुल्हन के साथ सोया। सुबह, याकूब ने देखा कि लिआ याकूब के बगल में सो रही है। याकूब लिआ के साथ सोया था।</w:t>
      </w:r>
    </w:p>
    <w:p>
      <w:pPr/>
      <w:r>
        <w:rPr>
          <w:lang w:val="hi_IN" w:bidi="hi_IN"/>
        </w:rPr>
      </w:r>
      <w:r>
        <w:rPr>
          <w:lang w:val="hi_IN" w:bidi="hi_IN"/>
        </w:rPr>
        <w:t>अभिनय रोक दें: याकूब से पूछें, अभी आप कैसा महसूस कर रहे हैं?" आप सुन सकते हैं, "मैं इतना नाराज़ हूँ कि मैं सही से सोच नहीं सकता! लाबान ने मुझे इस तरह धोखा देने की हिम्मत कैसे की? मैंने राहेल के लिए 7 वर्ष तक काम किया। यह गलत है।" लिआ से पूछें, "आप अभी कैसा महसूस कर रही हैं?" आप सुन सकते हैं, "मुझे अपने लिए अच्छा महसूस होता है क्योंकि पहले विवाह करना मेरा अधिकार है। अब मेरा एक पति है। मुझे कोई लज्जा नहीं है।" या, "मुझे खेद है कि याकूब नाराज़ और निराश है, लेकिन मेरा विवाह पहले होना चाहिए था।" राहेल से पूछें, "आप अभी कैसा महसूस कर रही हैं?" आप सुन सकते हैं, "मैं अपने पिता और अपनी बहन से बहुत नाराज़ हूँ। मुझे याकूब की पत्नी बनना चाहिए था। याकूब ने मेरे लिए मजदूरी की है। दुल्हन बनना मेरा अधिकार है। मेरे पिता ने मेरे साथ इस तरह का व्यवहार क्यों किया?" लाबान से पूछें, "आप अभी कैसा महसूस कर रहे हैं?" आप यह सुन सकते हैं, "मैं खुश हूँ। मेरी पहली बेटी का विवाह हुआ है और शायद याकूब राहेल के लिए भी मजदूरी करेगा। याकूब नाराज़ है, लेकिन वह ठीक हो जाएगा। लिआ एक अच्छी लड़की है और वह एक अच्छी पत्नी होगी।" अभिनय को फिर से शुरू करें।</w:t>
      </w:r>
    </w:p>
    <w:p>
      <w:pPr/>
      <w:r>
        <w:rPr>
          <w:lang w:val="hi_IN" w:bidi="hi_IN"/>
        </w:rPr>
      </w:r>
      <w:r>
        <w:rPr>
          <w:lang w:val="hi_IN" w:bidi="hi_IN"/>
        </w:rPr>
        <w:t>याकूब लाबान के पास जाता है और यह जानने की मांग करता है कि लाबान ने याकूब को इस तरह धोखा क्यों दिया। लाबान बताता है यह रिवाज है कि बड़ी बेटी पहले विवाह करे। लाबान याकूब से कहता है कि वह लिआ के साथ विवाह-सप्ताह को पूरा करे। फिर लाबान याकूब को राहेल को भी उसकी पत्नी के रूप में देने का वादा करता है। हालाँकि, याकूब को राहेल के लिए 7 वर्ष और मजदूरी करनी होगी। याकूब 7 वर्ष और मजदूरी करने के लिए सहमत हो जाता है।</w:t>
      </w:r>
    </w:p>
    <w:p>
      <w:pPr/>
      <w:r>
        <w:rPr>
          <w:lang w:val="hi_IN" w:bidi="hi_IN"/>
        </w:rPr>
      </w:r>
      <w:r>
        <w:rPr>
          <w:lang w:val="hi_IN" w:bidi="hi_IN"/>
        </w:rPr>
        <w:t>तीसरे दृश्य में, लिआ के साथ दुल्हन का सप्ताह बिताने के बाद, याकूब राहेल को भी पत्नी के रूप में लेता है। लाबान राहेल को एक विवाह का उपहार देता है- बिल्हा नाम की एक दासी राहेल की विशेष दासी के रूप में। याकूब राहेल के साथ सोता है। याकूब राहेल से लिआ की तुलना में अधिक प्रेम करता था।</w:t>
      </w:r>
    </w:p>
    <w:p>
      <w:pPr/>
      <w:r>
        <w:rPr>
          <w:lang w:val="hi_IN" w:bidi="hi_IN"/>
        </w:rPr>
      </w:r>
      <w:r>
        <w:rPr>
          <w:lang w:val="hi_IN" w:bidi="hi_IN"/>
        </w:rPr>
        <w:t>अभिनय रोक दें: याकूब से पूछें, अभी आप कैसा महसूस कर रहे हैं?" आप सुन सकते हैं, "मैं अभी भी बहुत नाराज़ हूँ। लाबान को मुझे इस तरह धोखा नहीं देना चाहिए था। राहेल वह पत्नी है जिससे मैं विवाह करना चाहता था। मैं राहेल के लिए 7 वर्ष मजदूरी करूँगा। राहेल अतिरिक्त मजदूरी के लायक है। राहेल सुंदर है।" लिआ से पूछें, "आप अभी कैसा महसूस कर रही हैं?" आप यह सुन सकते हैं, "मैं खुश हूँ। मेरा एक पति है। मैं पहली पत्नी हूँ।" राहेल से पूछें, "आप अब कैसा महसूस कर रही हैं?" आप सुन सकते हैं, "मुझे याकूब से विवाह करने की खुशी है। लेकिन मुझे पहली पत्नी बनना चाहिए, लिआ को नहीं। याकूब मुझसे प्रेम करता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याकूब लगभग एक महीने से लाबान के साथ है। कुछ अनुवाद इस जानकारी को इस भाग की शुरुआत में रखने का चुनाव करते हैं। अन्य अनुवाद इसे पिछले भाग के अंत में रखने का चुनाव करते हैं। आप यह चुन सकते हैं कि इस जानकारी को कहाँ रखें।</w:t>
      </w:r>
    </w:p>
    <w:p>
      <w:pPr/>
      <w:r>
        <w:rPr>
          <w:lang w:val="hi_IN" w:bidi="hi_IN"/>
        </w:rPr>
      </w:r>
      <w:r>
        <w:rPr>
          <w:lang w:val="hi_IN" w:bidi="hi_IN"/>
        </w:rPr>
        <w:t xml:space="preserve">लाबान याकूब को उस काम के लिए मजदूरी देने के बारे में बात करना शुरू करता है जो याकूब कर रहा है। लाबान एक </w:t>
      </w:r>
      <w:r>
        <w:rPr>
          <w:b/>
          <w:lang w:val="hi_IN" w:bidi="hi_IN"/>
        </w:rPr>
        <w:t>वेतन</w:t>
      </w:r>
      <w:r>
        <w:rPr>
          <w:lang w:val="hi_IN" w:bidi="hi_IN"/>
        </w:rPr>
        <w:t xml:space="preserve"> या </w:t>
      </w:r>
      <w:r>
        <w:rPr>
          <w:b/>
          <w:lang w:val="hi_IN" w:bidi="hi_IN"/>
        </w:rPr>
        <w:t>मजदूरी</w:t>
      </w:r>
      <w:r>
        <w:rPr>
          <w:lang w:val="hi_IN" w:bidi="hi_IN"/>
        </w:rPr>
        <w:t xml:space="preserve"> के बारे में बात करता है। मजदूरी या वेतन वह पैसा है जो तब दिया जाता है जब कोई किसी दूसरे के लिए काम करता है। लाबान याकूब से एक प्रश्न पूछ रहा है, लेकिन यह उस प्रकार का प्रश्न है जिसके उत्तर की आवश्यकता नहीं है। आप इसे बिना प्रश्न के बता सकते हैं। "तू मेरा रिश्तेदार है। तुझे तेरे काम के लिए मजदूरी मिलनी चाहिए।" या आप इसे एक प्रश्न के रूप में पूछ सकते हैं जिसके उत्तर की आवश्यकता नहीं है।</w:t>
      </w:r>
    </w:p>
    <w:p>
      <w:pPr/>
      <w:r>
        <w:rPr>
          <w:lang w:val="hi_IN" w:bidi="hi_IN"/>
        </w:rPr>
      </w:r>
      <w:r>
        <w:rPr>
          <w:lang w:val="hi_IN" w:bidi="hi_IN"/>
        </w:rPr>
        <w:t xml:space="preserve">यह भाग </w:t>
      </w:r>
      <w:r>
        <w:rPr>
          <w:b/>
          <w:lang w:val="hi_IN" w:bidi="hi_IN"/>
        </w:rPr>
        <w:t>रिश्तेदार</w:t>
      </w:r>
      <w:r>
        <w:rPr>
          <w:lang w:val="hi_IN" w:bidi="hi_IN"/>
        </w:rPr>
        <w:t xml:space="preserve"> या </w:t>
      </w:r>
      <w:r>
        <w:rPr>
          <w:b/>
          <w:lang w:val="hi_IN" w:bidi="hi_IN"/>
        </w:rPr>
        <w:t>सम्बन्धी</w:t>
      </w:r>
      <w:r>
        <w:rPr>
          <w:lang w:val="hi_IN" w:bidi="hi_IN"/>
        </w:rPr>
        <w:t xml:space="preserve"> शब्द का प्रयोग करता है। याकूब लाबान का भांजा है, लाबान की बहन का पुत्र है। एक रिश्तेदार या सम्बन्धी वह है जिसका और आपका पूर्वज एक ही है। इस प्रकार, आपके परिवार का साझा इतिहास है। इस स्थिति में, लाबान याकूब की माँ का भाई है। याकूब का नाना लाबान का पिता है। लाबान याकूब का मामा है। वे सम्बन्धी हैं।</w:t>
      </w:r>
    </w:p>
    <w:p>
      <w:pPr/>
      <w:r>
        <w:rPr>
          <w:lang w:val="hi_IN" w:bidi="hi_IN"/>
        </w:rPr>
      </w:r>
      <w:r>
        <w:rPr>
          <w:lang w:val="hi_IN" w:bidi="hi_IN"/>
        </w:rPr>
        <w:t>लिआ सबसे बड़ी बेटी है। लिआ का एकमात्र विवरण लिआ की आँखों के बारे में है। लिआ की आँखों का वर्णन करने के लिए प्रयोग किए गए शब्द का अर्थ स्पष्ट नहीं है। कई सोचते हैं कि लिआ का विवरण यह है कि लिआ सुंदर नहीं है, बल्कि उसकी आँखें अच्छी या सुंदर आँखें हैं। कुछ सोचते हैं कि विवरण यह है कि लिआ की आँखें कमजोर या धुंधली हैं या उनमें चमक का अभाव है। फिर भी, हर कोई लिआ की आँखों पर ध्यान देता है। लोग लिआ की आँखों के बारे में बात करते हैं, लेकिन इस बारे में बात करते हैं कि राहेल कितनी सुंदर है। राहेल के चेहरे और कद-काठी दोनों को सुंदर बताया गया है।</w:t>
      </w:r>
    </w:p>
    <w:p>
      <w:pPr/>
      <w:r>
        <w:rPr>
          <w:lang w:val="hi_IN" w:bidi="hi_IN"/>
        </w:rPr>
      </w:r>
      <w:r>
        <w:rPr>
          <w:lang w:val="hi_IN" w:bidi="hi_IN"/>
        </w:rPr>
        <w:t>लाबान ने भोज तैयार किया और पड़ोसियों को आमंत्रित किया। लाबान ने उन सभी को आमंत्रित किया जो उसके पास या इतने निकट रहते थे कि उन्हें पड़ोसी कहा जाए।</w:t>
      </w:r>
    </w:p>
    <w:p>
      <w:pPr/>
      <w:r>
        <w:rPr>
          <w:lang w:val="hi_IN" w:bidi="hi_IN"/>
        </w:rPr>
      </w:r>
      <w:r>
        <w:rPr>
          <w:lang w:val="hi_IN" w:bidi="hi_IN"/>
        </w:rPr>
        <w:t xml:space="preserve">लाबान बताता है यह </w:t>
      </w:r>
      <w:r>
        <w:rPr>
          <w:b/>
          <w:lang w:val="hi_IN" w:bidi="hi_IN"/>
        </w:rPr>
        <w:t>रिवाज</w:t>
      </w:r>
      <w:r>
        <w:rPr>
          <w:lang w:val="hi_IN" w:bidi="hi_IN"/>
        </w:rPr>
        <w:t xml:space="preserve"> है कि बड़ी बेटी पहले विवाह करे। रिवाज का अर्थ है सामान्य प्रथा। या यह वह है जो हम हमेशा यहाँ करते हैं। क्योंकि यह रिवाज है, इसीलिए लाबान छोटी बेटी को पहले विवाह करने की अनुमति नहीं दे सकता है। यह बड़ी बेटी के लिए लज्जा का कारण होगा।</w:t>
      </w:r>
    </w:p>
    <w:p>
      <w:pPr/>
      <w:r>
        <w:rPr>
          <w:lang w:val="hi_IN" w:bidi="hi_IN"/>
        </w:rPr>
      </w:r>
      <w:r>
        <w:rPr>
          <w:lang w:val="hi_IN" w:bidi="hi_IN"/>
        </w:rPr>
        <w:t xml:space="preserve">लाबान याकूब से कहता है कि वह लिआ के साथ </w:t>
      </w:r>
      <w:r>
        <w:rPr>
          <w:b/>
          <w:lang w:val="hi_IN" w:bidi="hi_IN"/>
        </w:rPr>
        <w:t>विवाह-सप्ताह</w:t>
      </w:r>
      <w:r>
        <w:rPr>
          <w:lang w:val="hi_IN" w:bidi="hi_IN"/>
        </w:rPr>
        <w:t xml:space="preserve"> को पूरा करे। दुल्हन का सप्ताह उत्सवों का एक समूह होगा जो 7 दिन तक चलेगा। दुल्हन सप्ताह के दौरान आगंतुकों का स्वागत करेगी। इसके अलावा दुल्हन और समूह उस सप्ताह के दौरान एक साथ बहुत समय बिताएंगे। दूल्हा सामान्य काम करने के लिए नहीं जाएगा।</w:t>
      </w:r>
    </w:p>
    <w:p>
      <w:pPr/>
      <w:r>
        <w:rPr>
          <w:lang w:val="hi_IN" w:bidi="hi_IN"/>
        </w:rPr>
      </w:r>
      <w:r>
        <w:rPr>
          <w:lang w:val="hi_IN" w:bidi="hi_IN"/>
        </w:rPr>
        <w:t>लाबान सुझाव देता है कि याकूब को राहेल के लिए 7 वर्ष और मजदूरी करनी होगी। हालाँकि, लाबान याकूब को लिआ के साथ दुल्हन का सप्ताह पूरा करने के तुरन्त बाद राहेल के साथ विवाह शुरू करने की अनुमति देगा। याकूब इस बात से सहमत हो जाता है। 7 दिनों के बाद, याकूब राहेल को भी दुल्हन के रूप में ले लेता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29:31–30:24</w:t>
      </w:r>
      <w:r>
        <w:rPr>
          <w:lang w:val="hi_IN" w:bidi="hi_IN"/>
        </w:rPr>
      </w:r>
    </w:p>
    <w:p>
      <w:pPr>
        <w:pStyle w:val="Heading3"/>
      </w:pPr>
      <w:r>
        <w:rPr>
          <w:lang w:val="hi_IN" w:bidi="hi_IN"/>
        </w:rPr>
        <w:t>सुने और मन में रखें</w:t>
      </w:r>
    </w:p>
    <w:p>
      <w:pPr/>
      <w:r>
        <w:rPr>
          <w:lang w:val="hi_IN" w:bidi="hi_IN"/>
        </w:rPr>
      </w:r>
      <w:r>
        <w:rPr>
          <w:lang w:val="hi_IN" w:bidi="hi_IN"/>
        </w:rPr>
        <w:t>उत्पत्ति 29:31–30:24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लाबान ने याकूब को धोखा दिया और दुल्हन को बदल दिया और लिआ को याकूब को उसकी दुल्हन के रूप में दे दिया, तब याकूब ने लिआ और राहेल दोनों से विवाह किया। फिर याकूब ने लाबान के लिए मजदूरी के 7 वर्षों की दूसरी अवधि आरम्भ किया जो कि राहेल के लिए दुल्हन की कीमत थी। यह विवाह के पहले कुछ वर्षों और बच्चों के जन्म की कहानी है।</w:t>
      </w:r>
    </w:p>
    <w:p>
      <w:pPr/>
      <w:r>
        <w:rPr>
          <w:lang w:val="hi_IN" w:bidi="hi_IN"/>
        </w:rPr>
      </w:r>
      <w:r>
        <w:rPr>
          <w:lang w:val="hi_IN" w:bidi="hi_IN"/>
        </w:rPr>
        <w:t>यहोवा देखता है कि याकूब के परिवार के साथ क्या हो रहा है। यहोवा देखता है कि याकूब लिआ से प्रेम नहीं करता है। यहोवा हस्तक्षेप करता है और लिआ को बच्चे होने की अनुमति देता है। यहोवा लिआ के गर्भ को खोल देता है या लिआ को एक बच्चे को गर्भ धारण करने या गर्भवती होने की अनुमति देता है। महिला को संतान उत्पन्न करने में सक्षम बनाने के लिए गर्भ खोलना एक उपमा है। इसका अर्थ है कि यहोवा ने लिआ को सन्तान उत्पन्न करने की अनुमति दी, लेकिन राहेल को सन्तान उत्पन्न करने की अनुमति नहीं दी। यहोवा राहेल के गर्भ को नहीं खोलता है। राहेल बच्चे पैदा करने में सक्षम नहीं है। लिआ गर्भवती हुई या गर्भधारण किया और एक पुत्र को जन्म दिया। लिआ ने इस पुत्र का नाम रूबेन रखा। लिआ ने कहा, "यहोवा ने मेरे दुख को देखा है। अब मेरा पति मुझसे प्रेम करेगा।" रूबेन नाम एक शब्द की तरह लगता था जिसका अर्थ है "उसने मेरे दुख को देखा है।"</w:t>
      </w:r>
    </w:p>
    <w:p>
      <w:pPr/>
      <w:r>
        <w:rPr>
          <w:lang w:val="hi_IN" w:bidi="hi_IN"/>
        </w:rPr>
      </w:r>
      <w:r>
        <w:rPr>
          <w:lang w:val="hi_IN" w:bidi="hi_IN"/>
        </w:rPr>
        <w:t>रुकें और चर्चा करें: प्रत्येक समूह का सदस्य उस स्त्री के बारे में एक कहानी सुनाए जो गर्भवती हुई और एक बच्चे को जन्म दिया। यह वर्णन करने के लिए प्रयोग किए गए विनम्रता भरे शब्दों पर ध्यान दें कि क्या हो रहा है।</w:t>
      </w:r>
    </w:p>
    <w:p>
      <w:pPr/>
      <w:r>
        <w:rPr>
          <w:lang w:val="hi_IN" w:bidi="hi_IN"/>
        </w:rPr>
      </w:r>
      <w:r>
        <w:rPr>
          <w:lang w:val="hi_IN" w:bidi="hi_IN"/>
        </w:rPr>
        <w:t>रुकें और चर्चा करें: अपनी संस्कृति में बच्चों को नाम देने की प्रक्रिया का वर्णन करें। नाम कैसे तय किया जाता है? नाम का निर्णय कौन लेता है? नाम कब दिया जाता है? नाम का अर्थ कितना महत्वपूर्ण है?</w:t>
      </w:r>
    </w:p>
    <w:p>
      <w:pPr/>
      <w:r>
        <w:rPr>
          <w:lang w:val="hi_IN" w:bidi="hi_IN"/>
        </w:rPr>
      </w:r>
      <w:r>
        <w:rPr>
          <w:lang w:val="hi_IN" w:bidi="hi_IN"/>
        </w:rPr>
        <w:t>लिआ के बच्चे होते गए। दूसरे पुत्र का नाम शिमोन था, जो एक ऐसे शब्द की तरह लगता है जिसका अर्थ है "वह जो सुनता है।" तीसरे पुत्र का नाम लेवी था, जो एक ऐसे शब्द की तरह लगता है जिसका अर्थ है स्नेह रखना। चौथे पुत्र का नाम यहूदा था, जो एक ऐसे शब्द की तरह लगता है जिसका अर्थ है प्रशंसा। हर नाम एक शब्द की तरह लगता था जिसका अर्थ उस भाषा में है जिसे लिआ बोलती थी। 4 पुत्र होने के बाद, लिआ के बच्चे होने बन्द हो गए। अपने 3 बच्चों को नाम देने में, लिआ ने परमेश्वर को श्रेय दिया। लिआ ने कहा, "यहोवा ने मेरे दुख पर ध्यान दिया है, क्योंकि यहोवा ने सुना है कि मैं अप्रिय हूँ," और चौथे बच्चे के लिए लिआ ने कहा, "अब मैं यहोवा की स्तुति करूँगी।"</w:t>
      </w:r>
    </w:p>
    <w:p>
      <w:pPr/>
      <w:r>
        <w:rPr>
          <w:lang w:val="hi_IN" w:bidi="hi_IN"/>
        </w:rPr>
      </w:r>
      <w:r>
        <w:rPr>
          <w:lang w:val="hi_IN" w:bidi="hi_IN"/>
        </w:rPr>
        <w:t>इस पूरे समय के दौरान, राहेल का कोई बच्चा नहीं हुआ है। राहेल लिआ से जलन रखने लगी। राहेल ने याकूब से विनती की कि वह उसे एक बच्चा दे। याकूब राहेल से बहुत नाराज़ हुआ। याकूब ने कहा, "क्या मैं परमेश्वर हूँ? परमेश्वर वह है जो तुझे बच्चे होने से रोकता है।" राहेल के पास एक समाधान था। राहेल याकूब से कहती है कि वह राहेल की दासी बिल्हा को पत्नी के रूप में ले। फिर बिल्हा के बच्चे राहेल के बच्चे होंगे।</w:t>
      </w:r>
    </w:p>
    <w:p>
      <w:pPr/>
      <w:r>
        <w:rPr>
          <w:lang w:val="hi_IN" w:bidi="hi_IN"/>
        </w:rPr>
      </w:r>
      <w:r>
        <w:rPr>
          <w:lang w:val="hi_IN" w:bidi="hi_IN"/>
        </w:rPr>
        <w:t>यह एक सामान्य प्रथा थी। एक पत्नी अपनी दासी को अपने पति को देती थी ताकि दासी पत्नी के लिए संतान उत्पन्न कर सके। बच्चा दासी का है, लेकिन हर कोई कहेगा कि बाँझ पत्नी उसकी माँ है। पत्नी उस बच्चे के अपना होने का दावा करती है। सारा ने हाजिरा के साथ तब ऐसा किया था जब सारा बच्चा पैदा करने में असमर्थ थी।</w:t>
      </w:r>
    </w:p>
    <w:p>
      <w:pPr/>
      <w:r>
        <w:rPr>
          <w:lang w:val="hi_IN" w:bidi="hi_IN"/>
        </w:rPr>
      </w:r>
      <w:r>
        <w:rPr>
          <w:lang w:val="hi_IN" w:bidi="hi_IN"/>
        </w:rPr>
        <w:t>रुकें और चर्चा करें: जब कोई स्त्री बच्चा पैदा करने में असमर्थ होती है तब आपकी संस्कृति में क्या होता है? ऐसे कुछ तरीके क्या हैं जिनसे एक स्त्री तब अपना बच्चा पैदा कर सकती है यदि वह बच्चे को गर्भ धारण करने में असमर्थ है?</w:t>
      </w:r>
    </w:p>
    <w:p>
      <w:pPr/>
      <w:r>
        <w:rPr>
          <w:lang w:val="hi_IN" w:bidi="hi_IN"/>
        </w:rPr>
      </w:r>
      <w:r>
        <w:rPr>
          <w:lang w:val="hi_IN" w:bidi="hi_IN"/>
        </w:rPr>
        <w:t xml:space="preserve">पुत्र बिल्हा के थे और राहेल ने पुत्रों के नाम रखे। पहले पुत्र का नाम दान था जो एक ऐसे शब्द की तरह लगता है जिसका अर्थ है नामधराई को दूर किया। </w:t>
      </w:r>
      <w:r>
        <w:rPr>
          <w:b/>
          <w:lang w:val="hi_IN" w:bidi="hi_IN"/>
        </w:rPr>
        <w:t>नामधराई को दूर किया</w:t>
      </w:r>
      <w:r>
        <w:rPr>
          <w:lang w:val="hi_IN" w:bidi="hi_IN"/>
        </w:rPr>
        <w:t xml:space="preserve"> एक ऐसा शब्द है जिसका अर्थ है कि कोई व्यक्ति अब आलोचना या दोष या संदेह से मुक्त हो गया है। राहेल ने कहा कि परमेश्वर ने उसकी नामधाराई को दूर किया है या उसका न्याय किया है और उसने पाया कि वह अपना बच्चा न होने के कारण दोष से मुक्त है। राहेल ने बिल्हा के दूसरे पुत्र का नाम नप्ताली रखा। नप्ताली एक ऐसे शब्द की तरह लगता है जिसका अर्थ है संघर्ष।</w:t>
      </w:r>
    </w:p>
    <w:p>
      <w:pPr/>
      <w:r>
        <w:rPr>
          <w:lang w:val="hi_IN" w:bidi="hi_IN"/>
        </w:rPr>
      </w:r>
      <w:r>
        <w:rPr>
          <w:lang w:val="hi_IN" w:bidi="hi_IN"/>
        </w:rPr>
        <w:t>लिआ ने महसूस किया कि राहेल अब राहेल की दासी बिल्हा के द्वारा पुत्र पैदा कर रही है, जबकि लिआ ने बच्चे पैदा होने बन्द हो गए हैं। लिआ याकूब से कहती है कि वह लिआ की दासी जिल्पा को पत्नी के रूप में ले और जिल्पा के साथ बच्चे पैदा करे। जिल्पा के बच्चे लिआ के बच्चे होंगे। याकूब ने जिल्पा को पत्नी के रूप में ले लिया और जल्द ही जिल्पा का एक पुत्र हुआ। लिआ ने इस पुत्र का नाम गाद रखा जो एक ऐसे शब्द की तरह लगता है जिसका अर्थ है अच्छे भाग्य। फिर जिल्पा का एक और पुत्र हुआ और लिआ ने इस पुत्र का नाम आशेर रखा जो एक शब्द की तरह लगता है जिसका अर्थ है प्रतिफल।</w:t>
      </w:r>
    </w:p>
    <w:p>
      <w:pPr/>
      <w:r>
        <w:rPr>
          <w:lang w:val="hi_IN" w:bidi="hi_IN"/>
        </w:rPr>
      </w:r>
      <w:r>
        <w:rPr>
          <w:lang w:val="hi_IN" w:bidi="hi_IN"/>
        </w:rPr>
        <w:t>रुकें और चर्चा करें: बिल्हा और जिल्पा के पास याकूब के लिए पत्नी बनने के बारे में कोई विकल्प नहीं था। उनके पास राहेल और लिआ के लिए बच्चे पैदा करने के बारे में कोई विकल्प नहीं था। आपकी संस्कृति में, बिल्हा और जिल्पा जैसी स्त्रियों के साथ क्या होता है?</w:t>
      </w:r>
    </w:p>
    <w:p>
      <w:pPr/>
      <w:r>
        <w:rPr>
          <w:lang w:val="hi_IN" w:bidi="hi_IN"/>
        </w:rPr>
      </w:r>
      <w:r>
        <w:rPr>
          <w:lang w:val="hi_IN" w:bidi="hi_IN"/>
        </w:rPr>
        <w:t>सभी स्त्रियाँ एक समय के लिए बच्चे पैदा करना बंद कर देती हैं। एक दिन लिआ के सबसे बड़े पुत्र रूबेन को मैदान में एक पौधा मिलता है। इस पौधे को एक दूदाफल या प्रेम का फूल कहा जाता है। लोग प्रजनन क्षमता बढ़ाने या गर्भ धारण करने की क्षमता को बढ़ाने के लिए दूदाफल या प्रेम के फूलों का उपयोग करते थे। दूदाफल आलू के परिवार से आने वाली एक जड़ वाली सब्जी है। फल एक छोटा पीला बेर था जो एक छोटे टमाटर के आकार का होता था और लोग इस फल को खा सकते थे। लोग मानते थे कि इस फल को खाने से महिलाएँ प्रजनन योग्य हो जाएँगी या संतान उत्पन्न कर सकेंगी। दूदाफल आमतौर पर हारान के क्षेत्र में नहीं मिलते हैं। रूबेन ने इन दूदाफल को इकट्ठा किया और उन्हें लिआ के पास ले गया। राहेल ने रूबेन को दूदाफल के साथ देखा और लिआ से कहा कि वह उसे कुछ फल दे। लिआ और राहेल ने झगड़ा किया और फिर राहेल ने लिआ को प्रस्ताव देते हुए कहा कि यदि लिआ राहेल को कुछ दूदाफल दे तो वह याकूब के साथ सो सकती है।</w:t>
      </w:r>
    </w:p>
    <w:p>
      <w:pPr/>
      <w:r>
        <w:rPr>
          <w:lang w:val="hi_IN" w:bidi="hi_IN"/>
        </w:rPr>
      </w:r>
      <w:r>
        <w:rPr>
          <w:lang w:val="hi_IN" w:bidi="hi_IN"/>
        </w:rPr>
        <w:t>रुकें और चर्चा करें: आपकी संस्कृति में स्त्रियाँ तब क्या करती हैं जब उन्हें गर्भवती होने या बच्चा पैदा करने में कठिनाई होती है? लोग इन प्रथाओं के बारे में क्या विश्वास करते हैं?</w:t>
      </w:r>
    </w:p>
    <w:p>
      <w:pPr/>
      <w:r>
        <w:rPr>
          <w:lang w:val="hi_IN" w:bidi="hi_IN"/>
        </w:rPr>
      </w:r>
      <w:r>
        <w:rPr>
          <w:lang w:val="hi_IN" w:bidi="hi_IN"/>
        </w:rPr>
        <w:t>दूदाफल की तस्वीर दिखाएँ।</w:t>
      </w:r>
    </w:p>
    <w:p>
      <w:pPr/>
      <w:r>
        <w:rPr>
          <w:lang w:val="hi_IN" w:bidi="hi_IN"/>
        </w:rPr>
      </w:r>
      <w:r>
        <w:rPr>
          <w:lang w:val="hi_IN" w:bidi="hi_IN"/>
        </w:rPr>
        <w:t>शाम को लिआ याकूब से मिली क्योंकि याकूब खेतों से लौटा था। लिआ ने याकूब से कहा कि याकूब को उस रात लिआ के साथ सोना है। लिआ ने कहा, "मैंने तुझे कुछ दूदाफल से खरीदा जो मेरे पुत्र को मिले थे।" याकूब लिआ के तम्बू में गया और लिआ के साथ सोया। परमेश्वर ने लिआ को गर्भ धारण करने या फिर से गर्भवती होने की अनुमति दी। लिआ का पाँचवाँ पुत्र हुआ और उसने उसका नाम इस्साकार रखा जो एक ऐसे शब्द की तरह लगता है जिसका अर्थ है प्रतिफल। फिर लिआ का छठा पुत्र उत्पन्न हुआ। लिआ ने इस पुत्र का नाम जबूलून रखा जो एक ऐसे शब्द की तरह लगता है जिसका अर्थ है सम्मान। बाद में, लिआ की एक बेटी भी हुई। लिआ ने अपनी बेटी का नाम दीना रखा।</w:t>
      </w:r>
    </w:p>
    <w:p>
      <w:pPr/>
      <w:r>
        <w:rPr>
          <w:lang w:val="hi_IN" w:bidi="hi_IN"/>
        </w:rPr>
      </w:r>
      <w:r>
        <w:rPr>
          <w:lang w:val="hi_IN" w:bidi="hi_IN"/>
        </w:rPr>
        <w:t>अन्त में, इन सभी बच्चों के जन्म के बाद, परमेश्वर ने राहेल को याद किया। परमेश्वर ने राहेल के गर्भ को खोल दिया और राहेल गर्भवती हुई और उसे एक पुत्र हुआ। राहेल ने अपने पुत्र का नाम यूसुफ रखा। यूसुफ एक ऐसे शब्द की तरह लगता है जिसका अर्थ है कि काश परमेश्वर और बच्चे दे। राहेल परमेश्वर से कह रही थी कि वह उसे एक और पुत्र दे। यूसुफ याकूब का ग्यारहवाँ पुत्र था। इस भाग के अंत में याकूब के 11 पुत्र और एक बेटी है।</w:t>
      </w:r>
    </w:p>
    <w:p>
      <w:pPr/>
      <w:r>
        <w:rPr>
          <w:lang w:val="hi_IN" w:bidi="hi_IN"/>
        </w:rPr>
      </w:r>
      <w:r>
        <w:rPr>
          <w:lang w:val="hi_IN" w:bidi="hi_IN"/>
        </w:rPr>
        <w:t>रुकें और चर्चा करें: लिआ, राहेल, जिल्पा और बिल्हा का प्रतिनिधित्व करने वाले लोगों को खड़ा करें। जब हर बच्चा पैदा होता है, तो वह बच्चा माँ के पास खड़ा हो जाए। जिल्पा लिआ के बगल में खड़ी होनी चाहिए। बिल्हा राहेल के बगल में खड़ी होनी चाहिए। यदि समूह पर्याप्त नहीं है, तो बच्चों का प्रतिनिधित्व करने के लिए पत्थर, लकड़ी या खिलौने का उपयोग करें।</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6 दृश्य हैं।</w:t>
      </w:r>
    </w:p>
    <w:p>
      <w:pPr/>
      <w:r>
        <w:rPr>
          <w:lang w:val="hi_IN" w:bidi="hi_IN"/>
        </w:rPr>
      </w:r>
      <w:r>
        <w:rPr>
          <w:b/>
          <w:lang w:val="hi_IN" w:bidi="hi_IN"/>
        </w:rPr>
        <w:t>पहला दृश्य:</w:t>
      </w:r>
      <w:r>
        <w:rPr>
          <w:lang w:val="hi_IN" w:bidi="hi_IN"/>
        </w:rPr>
        <w:t xml:space="preserve"> यहोवा लिआ की मदद करता है और लिआ के 4 पुत्र हैं।</w:t>
      </w:r>
    </w:p>
    <w:p>
      <w:pPr/>
      <w:r>
        <w:rPr>
          <w:lang w:val="hi_IN" w:bidi="hi_IN"/>
        </w:rPr>
      </w:r>
      <w:r>
        <w:rPr>
          <w:b/>
          <w:lang w:val="hi_IN" w:bidi="hi_IN"/>
        </w:rPr>
        <w:t>दूसरा दृश्य:</w:t>
      </w:r>
      <w:r>
        <w:rPr>
          <w:lang w:val="hi_IN" w:bidi="hi_IN"/>
        </w:rPr>
        <w:t xml:space="preserve"> राहेल के कोई बच्चे नहीं है। राहेल अपनी दासी बिल्हा याकूब को पत्नी के रूप में देती है। बिल्हा के 2 पुत्र हैं जो राहेल के पुत्र बन जाते हैं।</w:t>
      </w:r>
    </w:p>
    <w:p>
      <w:pPr/>
      <w:r>
        <w:rPr>
          <w:lang w:val="hi_IN" w:bidi="hi_IN"/>
        </w:rPr>
      </w:r>
      <w:r>
        <w:rPr>
          <w:b/>
          <w:lang w:val="hi_IN" w:bidi="hi_IN"/>
        </w:rPr>
        <w:t>तीसरा दृश्य:</w:t>
      </w:r>
      <w:r>
        <w:rPr>
          <w:lang w:val="hi_IN" w:bidi="hi_IN"/>
        </w:rPr>
        <w:t xml:space="preserve"> लिआ को बच्चे होना बंद हो गए हैं। लिआ अपनी दासी जिल्पा को याकूब को पत्नी के रूप में देती है और जिल्पा के 2 पुत्र हैं। ये पुत्र लिआ के पुत्र बन जाते हैं।</w:t>
      </w:r>
    </w:p>
    <w:p>
      <w:pPr/>
      <w:r>
        <w:rPr>
          <w:lang w:val="hi_IN" w:bidi="hi_IN"/>
        </w:rPr>
      </w:r>
      <w:r>
        <w:rPr>
          <w:b/>
          <w:lang w:val="hi_IN" w:bidi="hi_IN"/>
        </w:rPr>
        <w:t>चौथा दृश्य:</w:t>
      </w:r>
      <w:r>
        <w:rPr>
          <w:lang w:val="hi_IN" w:bidi="hi_IN"/>
        </w:rPr>
        <w:t xml:space="preserve"> रूबेन को दूदाफल या प्रेम के फूल मिलते हैं। लिआ और राहेल याकूब को लेकर झगड़ती हैं। लिआ राहेल को कुछ दूदाफल देने के लिए सहमत हो जाती है और राहेल सहमत हो जाती है कि याकूब लिआ के साथ सो सकता है।</w:t>
      </w:r>
    </w:p>
    <w:p>
      <w:pPr/>
      <w:r>
        <w:rPr>
          <w:lang w:val="hi_IN" w:bidi="hi_IN"/>
        </w:rPr>
      </w:r>
      <w:r>
        <w:rPr>
          <w:b/>
          <w:lang w:val="hi_IN" w:bidi="hi_IN"/>
        </w:rPr>
        <w:t>पाँचवाँ दृश्य:</w:t>
      </w:r>
      <w:r>
        <w:rPr>
          <w:lang w:val="hi_IN" w:bidi="hi_IN"/>
        </w:rPr>
        <w:t xml:space="preserve"> लिआ याकूब से कहती है कि याकूब को लिआ के साथ सोना है। लिआ के 2 और पुत्र और एक बेटी हुई है।</w:t>
      </w:r>
    </w:p>
    <w:p>
      <w:pPr/>
      <w:r>
        <w:rPr>
          <w:lang w:val="hi_IN" w:bidi="hi_IN"/>
        </w:rPr>
      </w:r>
      <w:r>
        <w:rPr>
          <w:b/>
          <w:lang w:val="hi_IN" w:bidi="hi_IN"/>
        </w:rPr>
        <w:t>छठा दृश्य:</w:t>
      </w:r>
      <w:r>
        <w:rPr>
          <w:lang w:val="hi_IN" w:bidi="hi_IN"/>
        </w:rPr>
        <w:t xml:space="preserve"> परमेश्वर राहेल को याद करता है। राहेल का एक पुत्र हुआ।</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यहोवा/परमेश्वर</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जिल्पा</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रूबेन, लिआ का सबसे बड़ा पुत्र</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यूसुफ</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ने लिआ और राहेल दोनों से विवाह किया है। याकूब राहेल से प्रेम करता है। याकूब लिआ से प्रेम नहीं करता है। यहोवा देखता है कि याकूब लिआ से प्रेम नहीं करता है। यहोवा लिआ को एक बच्चा पैदा करने की अनुमति देता है। लिआ का एक पुत्र हुआ और उसने उसका नाम रूबेन रखा। जल्दी ही, लिआ के 3 और पुत्र हुए। इस समय के दौरान, राहेल का कोई बच्चा नहीं है।</w:t>
      </w:r>
    </w:p>
    <w:p>
      <w:pPr/>
      <w:r>
        <w:rPr>
          <w:lang w:val="hi_IN" w:bidi="hi_IN"/>
        </w:rPr>
      </w:r>
      <w:r>
        <w:rPr>
          <w:lang w:val="hi_IN" w:bidi="hi_IN"/>
        </w:rPr>
        <w:t>दूसरे दृश्य में, राहेल लिआ से जलन रखने लगती है क्योंकि लिआ के पुत्र हो रहे हैं और राहेल का बच्चा नहीं है। राहेल याकूब से विनती करती है। राहेल कहती है, "मुझे बच्चे दे वरना मैं मर जाऊँगी।" याकूब राहेल से बहुत क्रोधित होता है। याकूब जानता है कि संतान होने को वह नियंत्रित नहीं करता—परमेश्वर ही यह नियंत्रित करते हैं कि स्त्री कब गर्भवती होगी। याकूब कहता है, "मैं परमेश्वर नहीं हूँ।" राहेल याकूब से कहती है कि वह राहेल की दासी बिल्हा को पत्नी के रूप में ले। फिर बिल्हा के जो भी बच्चे होंगे वे राहेल के बच्चे होंगे। याकूब मन जाता है। बिल्हा के दो पुत्र हुए। राहेल पुत्रों को अपनी संतान बना लेती है। राहेल पुत्रों को नाम देती है।</w:t>
      </w:r>
    </w:p>
    <w:p>
      <w:pPr/>
      <w:r>
        <w:rPr>
          <w:lang w:val="hi_IN" w:bidi="hi_IN"/>
        </w:rPr>
      </w:r>
      <w:r>
        <w:rPr>
          <w:lang w:val="hi_IN" w:bidi="hi_IN"/>
        </w:rPr>
        <w:t>तीसरे दृश्य में, लिआ महसूस करती है कि उसके और बच्चे नहीं हो रहे हैं। राहेल अपनी दासी बिल्हा के द्वारा बच्चे पैदा कर रही है। लिआ अपनी दासी जिल्पा को उसी तरह उपयोग करने का फैसला करती है। लिआ याकूब से कहती है कि वह जिल्पा से विवाह करे। जिल्पा के 2 पुत्र हुए। लिआ इन दो पुत्रों को नाम देती है। ये लिआ के पुत्र हैं।</w:t>
      </w:r>
    </w:p>
    <w:p>
      <w:pPr/>
      <w:r>
        <w:rPr>
          <w:lang w:val="hi_IN" w:bidi="hi_IN"/>
        </w:rPr>
      </w:r>
      <w:r>
        <w:rPr>
          <w:lang w:val="hi_IN" w:bidi="hi_IN"/>
        </w:rPr>
        <w:t>चौथे दृश्य में, लिआ का सबसे बड़ा पुत्र रूबेन इतना बड़ा है कि वह खेतों में जा सके। रूबेन कुछ दूदाफल या प्रेम के फूल मिलते हैं, और कुछ को लिआ के पास ले जाने के लिए इकट्ठा करता है। यह गेहूँ की कटनी के दौरान होता है जो वसंत के अंत में होती है। राहेल ने रूबेन को दूदाफल के साथ देखा। राहेल लिआ से कुछ दूदाफल माँगती है। लिआ राहेल से झगड़ती है। फिर राहेल लिआ को याकूब के साथ सोने का प्रस्ताव देती है, बशर्ते लिआ राहेल को कुछ दूदाफल दे। लिआ मान जाती है।</w:t>
      </w:r>
    </w:p>
    <w:p>
      <w:pPr/>
      <w:r>
        <w:rPr>
          <w:lang w:val="hi_IN" w:bidi="hi_IN"/>
        </w:rPr>
      </w:r>
      <w:r>
        <w:rPr>
          <w:lang w:val="hi_IN" w:bidi="hi_IN"/>
        </w:rPr>
        <w:t>पाँचवाँ दृश्य में, जब याकूब खेतों से लौटता है, तो लिआ याकूब से कहती है कि याकूब को उस रात लिआ के साथ सोना है। लिआ कहती है, "मैंने तुझे कुछ दूदाफल से खरीदा है जो रूबेन को मिले थे।" लिआ के 2 और पुत्र और एक बेटी हुई है।</w:t>
      </w:r>
    </w:p>
    <w:p>
      <w:pPr/>
      <w:r>
        <w:rPr>
          <w:lang w:val="hi_IN" w:bidi="hi_IN"/>
        </w:rPr>
      </w:r>
      <w:r>
        <w:rPr>
          <w:lang w:val="hi_IN" w:bidi="hi_IN"/>
        </w:rPr>
        <w:t>छठे दृश्य में, परमेश्वर राहेल को याद करता है। परमेश्वर राहेल को गर्भवती होने की अनुमति देता है। राहेल का एक पुत्र हुआ।</w:t>
      </w:r>
    </w:p>
    <w:p>
      <w:pPr/>
      <w:r>
        <w:rPr>
          <w:lang w:val="hi_IN" w:bidi="hi_IN"/>
        </w:rPr>
      </w:r>
      <w:r>
        <w:rPr>
          <w:lang w:val="hi_IN" w:bidi="hi_IN"/>
        </w:rPr>
        <w:t>बच्चों के जन्म का क्रम समझना महत्वपूर्ण है।</w:t>
      </w:r>
    </w:p>
    <w:p>
      <w:pPr/>
      <w:r>
        <w:rPr>
          <w:lang w:val="hi_IN" w:bidi="hi_IN"/>
        </w:rPr>
      </w:r>
      <w:r>
        <w:rPr>
          <w:lang w:val="hi_IN" w:bidi="hi_IN"/>
        </w:rPr>
        <w:t>पहले लिआ के पास रूबेन, शिमोन, लेवी और यहूदा थे। फिर राहेल की दासी बिल्हा को दान और नप्ताली हुए। फिर लिआ की दासी जिल्पा से गाद और आशेर हुए। फिर, लिआ से इस्साकार, जबूलून और दीना हुए। और अन्त में, राहेल से यूसुफ हुआ।</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6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यहोवा/परमेश्वर</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जिल्पा</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रूबेन, लिआ का सबसे बड़ा पुत्र</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यूसुफ</w:t>
      </w:r>
    </w:p>
    <w:p>
      <w:pPr/>
      <w:r>
        <w:rPr>
          <w:lang w:val="hi_IN" w:bidi="hi_IN"/>
        </w:rPr>
      </w:r>
      <w:r>
        <w:rPr>
          <w:lang w:val="hi_IN" w:bidi="hi_IN"/>
        </w:rPr>
        <w:t>समूह से कहें कि वे इस कहानी को दो बार नाटक रूप में प्रस्तुत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याकूब ने लिआ और राहेल से विवाह किया है। यहोवा ने देखा कि याकूब लिआ से प्रेम नहीं करता है। यहोवा लिआ के गर्भ को खोल देता है। लिआ के एक एक बाद एक 4 पुत्र उत्पन्न हुए। लिआ हर पुत्र को नाम देती है। नाम उनकी भाषा में एक शब्द की तरह लगते हैं जिसका एक विशेष अर्थ है। रूबेन का नाम ऐसा लगता है कि "परमेश्वर ने मेरे दुख को देखा है।" शिमोन "वह जो सुनता है" जैसा लगता है। लेवी "किसी से स्नेह रखना" जैसा लगता है। यहूदा "प्रशंसा" की तरह लगता है। इन 4 पुत्रों के होने के बाद, लिआ को बच्चे होने बंद हो गए।</w:t>
      </w:r>
    </w:p>
    <w:p>
      <w:pPr/>
      <w:r>
        <w:rPr>
          <w:lang w:val="hi_IN" w:bidi="hi_IN"/>
        </w:rPr>
      </w:r>
      <w:r>
        <w:rPr>
          <w:lang w:val="hi_IN" w:bidi="hi_IN"/>
        </w:rPr>
        <w:t>अभिनय को रोकें: याकूब से पूछें, "अब आप लिआ के बारे में कैसा महसूस करते हैं क्योंकि उसने आपको 4 पुत्र दिए हैं?" आप सुन सकते हैं, "उसने अच्छा किया है। वे अच्छे लड़के हैं। मैं आभारी हूँ, लेकिन मैं उससे प्रेम नहीं करता हूँ। मैं राहेल से प्रेम करता हूँ।" लिआ से पूछें, "आप अब कैसा महसूस कर रही हैं कि आपके 4 पुत्र हुए हैं?" आप सुन सकते हैं, "मैं अपने पुत्रों से प्रेम करती हूँ। मैं परमेश्वर की आभारी हूँ कि उसने उन्हें मुझे दिया है। मुझे पता है कि याकूब मुझसे प्रेम नहीं करता है, लेकिन याकूब मेरे पुत्रों से प्रेम करता है।" राहेल से पूछें, "आप अभी कैसा महसूस कर रही हैं?" आप सुन सकते हैं, "मैं बहुत क्रोधित हूँ। लिआ के बच्चे हैं पर मेरे क्यों नहीं? यह सही नहीं है। मैं माँ बनना चाहती हूँ!" अभिनय को फिर से शुरू करें।</w:t>
      </w:r>
    </w:p>
    <w:p>
      <w:pPr/>
      <w:r>
        <w:rPr>
          <w:lang w:val="hi_IN" w:bidi="hi_IN"/>
        </w:rPr>
      </w:r>
      <w:r>
        <w:rPr>
          <w:lang w:val="hi_IN" w:bidi="hi_IN"/>
        </w:rPr>
        <w:t>दूसरे दृश्य में, राहेल गर्भवती नहीं हो सकती और बच्चे पैदा नहीं कर सकती है। राहेल लिआ से जलन रखने लगी। राहेल याकूब से कहती है कि वह राहेल की दासी बिल्हा को पत्नी के रूप में ले। फिर बिल्हा के जो भी बच्चे होंगे वे राहेल के बच्चे होंगे। बिल्हा के 2 पुत्र हुए। राहेल उन पुत्रों को नाम देती है और उनके उसका होने का दावा करती है।</w:t>
      </w:r>
    </w:p>
    <w:p>
      <w:pPr/>
      <w:r>
        <w:rPr>
          <w:lang w:val="hi_IN" w:bidi="hi_IN"/>
        </w:rPr>
      </w:r>
      <w:r>
        <w:rPr>
          <w:lang w:val="hi_IN" w:bidi="hi_IN"/>
        </w:rPr>
        <w:t>अभिनय को रोकें: बिल्हा से पूछें, "आप याकूब से विवाह करने और राहेल के लिए बच्चे पैदा करने के बारे में कैसा महसूस करती हैं?" आप सुन सकते हैं, "मैं राहेल से प्रेम करती हूँ और मैं उसके लिए यह करके खुश हूँ। हर कोई जानता है कि वे मेरे पुत्र हैं।" या, "मेरे पास कोई विकल्प नहीं है।" अभिनय को फिर से शुरू करें।</w:t>
      </w:r>
    </w:p>
    <w:p>
      <w:pPr/>
      <w:r>
        <w:rPr>
          <w:lang w:val="hi_IN" w:bidi="hi_IN"/>
        </w:rPr>
      </w:r>
      <w:r>
        <w:rPr>
          <w:lang w:val="hi_IN" w:bidi="hi_IN"/>
        </w:rPr>
        <w:t>तीसरे दृश्य में, लिआ को बच्चे होना बंद हो गया है। लिआ याकूब से कहती है कि वह लिआ की दासी जिल्पा से विवाह करे। लिआ कहती है कि बच्चे लिआ के बच्चे होंगे। जिल्पा के 2 पुत्र हुए। लिआ पुत्रों को नाम देती है और दावा करती है कि वे लिआ के पुत्र हैं।</w:t>
      </w:r>
    </w:p>
    <w:p>
      <w:pPr/>
      <w:r>
        <w:rPr>
          <w:lang w:val="hi_IN" w:bidi="hi_IN"/>
        </w:rPr>
      </w:r>
      <w:r>
        <w:rPr>
          <w:lang w:val="hi_IN" w:bidi="hi_IN"/>
        </w:rPr>
        <w:t>अभिनय को रोकें: जिल्पा से पूछें, "आप लिआ के लिए बच्चे पैदा करने के बारे में कैसा महसूस करती हैं?" आप सुन सकते हैं, "मैं लिआ की मदद करके खुश हूँ। वह मेरी मालकिन है और मेरे साथ दयालु है। मैं चाहती हूँ कि वह याकूब की आँखों में पहली हो।" या, "मेरे पास कोई विकल्प नहीं है।" अभिनय को फिर से शुरू करें।</w:t>
      </w:r>
    </w:p>
    <w:p>
      <w:pPr/>
      <w:r>
        <w:rPr>
          <w:lang w:val="hi_IN" w:bidi="hi_IN"/>
        </w:rPr>
      </w:r>
      <w:r>
        <w:rPr>
          <w:lang w:val="hi_IN" w:bidi="hi_IN"/>
        </w:rPr>
        <w:t>चौथे दृश्य में, गेहूँ की कटाई के दौरान, लिआ के सबसे बड़ा पुत्र रूबेन को कुछ दूदाफल या प्रेम के फूल मिलते हैं। रूबेन उन दूदाफल को काटता है और उन्हें लिआ के पास ले जाता है। राहेल लिआ से विनती करती है, "मुझे कुछ दूदाफल दे।" लिआ क्रोधित हो जाती है। लिआ राहेल पर लिआ के पति को चुराने और अब रूबेन के दूदाफल चुराने का आरोप लगाती है। राहेल ने दूदाफलों के बदले में लिआ को प्रस्ताव दिया कि वह उस रात याकूब के साथ सो सकती है।</w:t>
      </w:r>
    </w:p>
    <w:p>
      <w:pPr/>
      <w:r>
        <w:rPr>
          <w:lang w:val="hi_IN" w:bidi="hi_IN"/>
        </w:rPr>
      </w:r>
      <w:r>
        <w:rPr>
          <w:lang w:val="hi_IN" w:bidi="hi_IN"/>
        </w:rPr>
        <w:t>अभिनय को रोकें: राहेल से पूछें, "आप इन दूदाफलों को क्यों चाहती हैं?" आप सुन सकते हैं, "मैं बच्चा पैदा करना चाहती हूँ। शायद ये दूदाफल मुझे प्रजनन योग्य बना देंगे। मुझे याकूब के मन अपने प्रति प्रेम को बनाए रखना होगा।" लिआ से पूछें, "आप राहेल पर इतनी क्रोधित क्यों हुई?" आप सुन सकते हैं, "उसके पास वह सब कुछ है जिसकी उसे आवश्यकता है। उसके पास याकूब का प्रेम है। उसके पास उसकी दासी से उत्पन्न हुए दो पुत्र हैं। उसे मेरे दूदाफल की आवश्यकता नहीं है।" अभिनय को फिर से शुरू करें।</w:t>
      </w:r>
    </w:p>
    <w:p>
      <w:pPr/>
      <w:r>
        <w:rPr>
          <w:lang w:val="hi_IN" w:bidi="hi_IN"/>
        </w:rPr>
      </w:r>
      <w:r>
        <w:rPr>
          <w:lang w:val="hi_IN" w:bidi="hi_IN"/>
        </w:rPr>
        <w:t>पाँचवाँ दृश्य में जब याकूब खेतों से लौटता है, तो लिआ याकूब से मिलती है और याकूब से कहती है कि उसे उस रात उसके साथ सोना है। याकूब लिआ के साथ सोता है। लिआ के 2 और पुत्र और एक बेटी हुई है।</w:t>
      </w:r>
    </w:p>
    <w:p>
      <w:pPr/>
      <w:r>
        <w:rPr>
          <w:lang w:val="hi_IN" w:bidi="hi_IN"/>
        </w:rPr>
      </w:r>
      <w:r>
        <w:rPr>
          <w:lang w:val="hi_IN" w:bidi="hi_IN"/>
        </w:rPr>
        <w:t>छठे दृश्य में, परमेश्वर राहेल को स्मरण करता है और राहेल गर्भवती हो जाती है और एक पुत्र को जन्म देती है। उसका नाम यूसुफ है। यूसुफ याकूब का ग्यारहवाँ पुत्र है। राहेल परमेश्वर से कह रही थी कि वह उसे एक और पुत्र दे।</w:t>
      </w:r>
    </w:p>
    <w:p>
      <w:pPr/>
      <w:r>
        <w:rPr>
          <w:lang w:val="hi_IN" w:bidi="hi_IN"/>
        </w:rPr>
      </w:r>
      <w:r>
        <w:rPr>
          <w:lang w:val="hi_IN" w:bidi="hi_IN"/>
        </w:rPr>
        <w:t>अभिनय को रोकें: राहेल से पूछें, "इस पुत्र के जन्म के तुरन्त बाद आप परमेश्वर से एक और पुत्र क्यों मांग रही हैं? क्या एक पुत्र आपके लिए पर्याप्त नहीं है?" आप सुन सकते हैं, "मेरे और पुत्र होने चाहिए। लिआ के 6 पुत्र और एक बेटी के अलावा जिल्पा से 2 पुत्र हैं। मेरे पास केवल यह पुत्र और बिल्हा से दो पुत्र हैं। मेरे और पुत्र होने चाहिए ताकि याकूब मुझसे प्रेम करता रहे।" याकूब से पूछें, "आप अब कैसा महसूस करते हैं कि राहेल का एक पुत्र है?" आप यह सुन सकते हैं, "मैं उसके लिए बहुत खुश हूँ। वह एक अच्छा लड़का है। वह एक अच्छा पुत्र होगा। परमेश्वर ने मुझे 11 पुत्रों की आशीष दी है। मुझे आशा है कि स्त्रियाँ अब झगड़ाना बंद कर देंगी।" लिआ से पूछें, "आप अब कैसा महसूस करती हैं कि राहेल का एक पुत्र है?" आप यह सुन सकते हैं, "मैं उसके लिए खुश हूँ। शायद अब वह इतनी जलन नहीं रखेगी। मेरे 6 पुत्र और एक पुत्री हैं और इसके अलावा जिल्पा से मेरे 2 पुत्र हैं। मैं राहेल से जलन नहीं करती हूँ। परमेश्वर मेरे साथ भला रहा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याकूब के पुत्रों के नाम भविष्य में इस्राएल के 12 गोत्रों के नाम बन जाते हैं। इन नामों का उल्लेख सम्पूर्ण पवित्रशास्त्र में किया जाएगा। जब आप नाम कहते हैं, तो सुनिश्चित करें कि आपकी संस्कृति में उनका कोई विशेष अर्थ न हो। आपकी भाषा में नाम उच्चारण करना आसान होना चाहिए। हर पुत्र के नाम का एक विशिष्ट अर्थ था। नाम भाषा में एक शब्द की तरह लगते हैं जिनका एक विशेष अर्थ होता है।</w:t>
      </w:r>
    </w:p>
    <w:p>
      <w:pPr/>
      <w:r>
        <w:rPr>
          <w:lang w:val="hi_IN" w:bidi="hi_IN"/>
        </w:rPr>
      </w:r>
      <w:r>
        <w:rPr>
          <w:lang w:val="hi_IN" w:bidi="hi_IN"/>
        </w:rPr>
        <w:t>इस कहानी में लिआ अपने बच्चों का नाम रखती है और राहेल अपने बच्चों का नाम रखती है। ऐसा लगता है कि याकूब के एक बच्चे का नाम रखने में कोई भूमिका नहीं है।</w:t>
      </w:r>
    </w:p>
    <w:p>
      <w:pPr/>
      <w:r>
        <w:rPr>
          <w:lang w:val="hi_IN" w:bidi="hi_IN"/>
        </w:rPr>
      </w:r>
      <w:r>
        <w:rPr>
          <w:lang w:val="hi_IN" w:bidi="hi_IN"/>
        </w:rPr>
        <w:t xml:space="preserve">लिआ </w:t>
      </w:r>
      <w:r>
        <w:rPr>
          <w:b/>
          <w:lang w:val="hi_IN" w:bidi="hi_IN"/>
        </w:rPr>
        <w:t>यहोवा</w:t>
      </w:r>
      <w:r>
        <w:rPr>
          <w:lang w:val="hi_IN" w:bidi="hi_IN"/>
        </w:rPr>
        <w:t xml:space="preserve"> के बारे में बात करती है। यहोवा ने लिआ की प्रार्थना को सुना है। यहोवा ने लिआ के दुख पर ध्यान दिया है। यहोवा के लिए उसी शब्द का प्रयोग करें जिसका प्रयोग आपने पिछली कहानियों में किया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यह भाग एक महिला के </w:t>
      </w:r>
      <w:r>
        <w:rPr>
          <w:b/>
          <w:lang w:val="hi_IN" w:bidi="hi_IN"/>
        </w:rPr>
        <w:t>गर्भाशय</w:t>
      </w:r>
      <w:r>
        <w:rPr>
          <w:lang w:val="hi_IN" w:bidi="hi_IN"/>
        </w:rPr>
        <w:t>,</w:t>
      </w:r>
      <w:r>
        <w:rPr>
          <w:b/>
          <w:lang w:val="hi_IN" w:bidi="hi_IN"/>
        </w:rPr>
        <w:t>गर्भधारण</w:t>
      </w:r>
      <w:r>
        <w:rPr>
          <w:lang w:val="hi_IN" w:bidi="hi_IN"/>
        </w:rPr>
        <w:t xml:space="preserve">, </w:t>
      </w:r>
      <w:r>
        <w:rPr>
          <w:b/>
          <w:lang w:val="hi_IN" w:bidi="hi_IN"/>
        </w:rPr>
        <w:t>गर्भवती होने</w:t>
      </w:r>
      <w:r>
        <w:rPr>
          <w:lang w:val="hi_IN" w:bidi="hi_IN"/>
        </w:rPr>
        <w:t xml:space="preserve">, संतान को </w:t>
      </w:r>
      <w:r>
        <w:rPr>
          <w:b/>
          <w:lang w:val="hi_IN" w:bidi="hi_IN"/>
        </w:rPr>
        <w:t>जन्म देने</w:t>
      </w:r>
      <w:r>
        <w:rPr>
          <w:lang w:val="hi_IN" w:bidi="hi_IN"/>
        </w:rPr>
        <w:t xml:space="preserve"> और बच्चे को </w:t>
      </w:r>
      <w:r>
        <w:rPr>
          <w:b/>
          <w:lang w:val="hi_IN" w:bidi="hi_IN"/>
        </w:rPr>
        <w:t>जन्म देने</w:t>
      </w:r>
      <w:r>
        <w:rPr>
          <w:lang w:val="hi_IN" w:bidi="hi_IN"/>
        </w:rPr>
        <w:t xml:space="preserve"> के बारे में बात करता है। एक तरफ यह भाग बच्चे का गर्भ के फल के रूप में वर्णन करता है। गर्भ स्त्री के शरीर का वह स्थान है जहाँ अजन्मा बच्चा रहता है। आपने पहले ही उन स्त्रियों के बारे में कहानियाँ सुनाई हैं जिनके बच्चे होते हैं। ऐसे शब्द चुनें जो इस प्रक्रिया का वर्णन करें जो सार्वजनिक उपयोग के लिए अच्छे हों और समूहों में मौजूद पुरुष और स्त्री दोनों के लिए अच्छे हो।</w:t>
      </w:r>
    </w:p>
    <w:p>
      <w:pPr/>
      <w:r>
        <w:rPr>
          <w:lang w:val="hi_IN" w:bidi="hi_IN"/>
        </w:rPr>
      </w:r>
      <w:r>
        <w:rPr>
          <w:lang w:val="hi_IN" w:bidi="hi_IN"/>
        </w:rPr>
        <w:t xml:space="preserve">याकूब पूछता है, "क्या मैं </w:t>
      </w:r>
      <w:r>
        <w:rPr>
          <w:b/>
          <w:lang w:val="hi_IN" w:bidi="hi_IN"/>
        </w:rPr>
        <w:t>परमेश्वर</w:t>
      </w:r>
      <w:r>
        <w:rPr>
          <w:lang w:val="hi_IN" w:bidi="hi_IN"/>
        </w:rPr>
        <w:t xml:space="preserve"> हूँ?" परमेश्वर के लिए उसी शब्द का प्रयोग करें जिसका प्रयोग आपने पिछले भाग में किया है। इस भाग में परमेश्वर नाम का प्रयोग कई बार किया गया है। </w:t>
      </w:r>
      <w:r>
        <w:rPr>
          <w:b/>
          <w:lang w:val="hi_IN" w:bidi="hi_IN"/>
        </w:rPr>
        <w:t>परमेश्वर</w:t>
      </w:r>
      <w:r>
        <w:rPr>
          <w:lang w:val="hi_IN" w:bidi="hi_IN"/>
        </w:rPr>
        <w:t xml:space="preserve"> की चर्चा मुख्य शब्दावली में की गई है।</w:t>
      </w:r>
    </w:p>
    <w:p>
      <w:pPr/>
      <w:r>
        <w:rPr>
          <w:lang w:val="hi_IN" w:bidi="hi_IN"/>
        </w:rPr>
      </w:r>
      <w:r>
        <w:rPr>
          <w:lang w:val="hi_IN" w:bidi="hi_IN"/>
        </w:rPr>
        <w:t xml:space="preserve">रूबेन को गेहूँ की कटाई के दौरान कुछ </w:t>
      </w:r>
      <w:r>
        <w:rPr>
          <w:b/>
          <w:lang w:val="hi_IN" w:bidi="hi_IN"/>
        </w:rPr>
        <w:t>दूदाफल</w:t>
      </w:r>
      <w:r>
        <w:rPr>
          <w:lang w:val="hi_IN" w:bidi="hi_IN"/>
        </w:rPr>
        <w:t xml:space="preserve"> मिलते हैं। दूदाफल को कभी-कभी प्रेम के फूल भी कहा जाता है। यह फल एक पीला बेर होता है जो एक छोटे टमाटर के आकार का होता है। जो महिलाएँ बच्चा पैदा करना चाहती थीं वे दूदाफल खाती है। वे मानते थे कि दूदाफल एक स्त्री में प्रजनन क्षमता को बढ़ाता है। कभी-कभी फल को प्रेम वाला सेब कहा जाता है। राहेल सोचती है कि दूदाफल राहेल के लिए बच्चा पैदा करना संभव बनाएगा। हालाँकि, यह भाग स्पष्ट है। दूदाफल का राहेल के बच्चे के जन्म से कोई लेना-देना नहीं था। परमेश्वर ने राहेल की दशा को याद किया और परमेश्वर ने राहेल की प्रार्थना का उत्तर दिया। परमेश्वर ने राहेल को गर्भवती होने और एक पुत्र को जन्म देने की अनुमति दी। राहेल इसे पहचान जाती है फिर राहेल कहती है, "परमेश्वर ने मेरी नामधराई को दूर दिया है।" राहेल यहोवा से कहती है कि वह उसे एक और पुत्र दे।</w:t>
      </w:r>
    </w:p>
    <w:p>
      <w:pPr/>
      <w:r>
        <w:rPr>
          <w:lang w:val="hi_IN" w:bidi="hi_IN"/>
        </w:rPr>
      </w:r>
      <w:r>
        <w:rPr>
          <w:lang w:val="hi_IN" w:bidi="hi_IN"/>
        </w:rPr>
        <w:t>दूदाफल की तस्वीर फिर से दिखाएँ।</w:t>
      </w:r>
    </w:p>
    <w:p>
      <w:pPr/>
      <w:r>
        <w:rPr>
          <w:lang w:val="hi_IN" w:bidi="hi_IN"/>
        </w:rPr>
      </w:r>
      <w:r>
        <w:rPr>
          <w:lang w:val="hi_IN" w:bidi="hi_IN"/>
        </w:rPr>
        <w:t>याकूब ने बिल्हा से विवाह किया और उसके बिल्हा से 2 पुत्र हुए। ये दो पुत्र राहेल के पुत्र बने। याकूब ने जिल्पा से विवाह किया और जिल्पा से 2 पुत्र हुए। ये 2 पुत्र लिआ के पुत्र बन गए। दोनो दासियों का याकूब से विवाह कर दिया गया था। वे दोनों स्त्रियाँ पत्नी थीं। याकूब की कुल 4 पत्नियाँ थीं: लिआ, राहेल, बिल्हा और जिल्पा।</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30:25–43</w:t>
      </w:r>
      <w:r>
        <w:rPr>
          <w:lang w:val="hi_IN" w:bidi="hi_IN"/>
        </w:rPr>
      </w:r>
    </w:p>
    <w:p>
      <w:pPr>
        <w:pStyle w:val="Heading3"/>
      </w:pPr>
      <w:r>
        <w:rPr>
          <w:lang w:val="hi_IN" w:bidi="hi_IN"/>
        </w:rPr>
        <w:t>सुने और मन में रखें</w:t>
      </w:r>
    </w:p>
    <w:p>
      <w:pPr/>
      <w:r>
        <w:rPr>
          <w:lang w:val="hi_IN" w:bidi="hi_IN"/>
        </w:rPr>
      </w:r>
      <w:r>
        <w:rPr>
          <w:lang w:val="hi_IN" w:bidi="hi_IN"/>
        </w:rPr>
        <w:t>उत्पत्ति 30:25–43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यह भाग याकूब और उसके परिवार की कहानी को आगे बढ़ाता है। याकूब ने राहेल के पिता लाबान के लिए 14 वर्ष तक मजदूरी की है। याकूब ने 7 वर्ष तक मजदूरी की और फिर लाबान की बेटियों लिआ और राहेल से विवाह कर लिया। क्योंकि लाबान ने याकूब को धोखा दिया और याकूब को लिआ को पहली पत्नी के रूप में दे दिया, इसलिए याकूब को राहेल के लिए अतिरिक्त दुल्हन की कीमत का भुगतान करने के लिए 7 वर्ष की दूसरी अवधि तक मजदूरी करनी पड़ी। याकूब की अब 4 पत्नियाँ हैं- लिआ, राहेल और उनकी दासी जिल्पा और बिल्हा- और उसके 11 पुत्र और एक पुत्री है। यह इस बात का वृत्तान्त है कि राहेल के यूसुफ को जन्म देने के बाद क्या हुआ। यूसुफ याकूब का ग्यारहवाँ पुत्र है।</w:t>
      </w:r>
    </w:p>
    <w:p>
      <w:pPr/>
      <w:r>
        <w:rPr>
          <w:lang w:val="hi_IN" w:bidi="hi_IN"/>
        </w:rPr>
      </w:r>
      <w:r>
        <w:rPr>
          <w:lang w:val="hi_IN" w:bidi="hi_IN"/>
        </w:rPr>
        <w:t>लाबान के लिए मजदूरी करने के इन 14 वर्षों के दौरान, याकूब लाबान के झुण्ड की देखभाल कर रहा है। याकूब फैसला करता है कि यह हारान को छोड़ने और घर लौटने का समय है। याकूब लाबान के पास जाता है और लाबान के लिए मजदूरी से मुक्त होने के लिए कहता है। याकूब अपने देश में लौटना चाहता है। इसका अर्थ है कि याकूब बेर्शेबा और उसके आसपास के देश में वापस जाना चाहता है। यह वही देश है जो परमेश्वर ने अब्राहम और इसहाक को दिया था। परमेश्वर ने बेतेल में याकूब से यह भी कहा कि यह देश याकूब का होगा। बेतेल में, परमेश्वर ने याकूब से कहा था, "एक दिन, मैं तुझे इस देश में वापस लाऊँगा।"</w:t>
      </w:r>
    </w:p>
    <w:p>
      <w:pPr/>
      <w:r>
        <w:rPr>
          <w:lang w:val="hi_IN" w:bidi="hi_IN"/>
        </w:rPr>
      </w:r>
      <w:r>
        <w:rPr>
          <w:lang w:val="hi_IN" w:bidi="hi_IN"/>
        </w:rPr>
        <w:t>रुकें और चर्चा करें: उस व्यक्ति के बारे में बात करें जो कई वर्षों से अपने परिवार से दूर है। वह व्यक्ति अपने घर, वह स्थान जहाँ उसके माता-पिता और परिवार के अन्य सदस्य रहते हैं के बारे में कैसा महसूस करता है?</w:t>
      </w:r>
    </w:p>
    <w:p>
      <w:pPr/>
      <w:r>
        <w:rPr>
          <w:lang w:val="hi_IN" w:bidi="hi_IN"/>
        </w:rPr>
      </w:r>
      <w:r>
        <w:rPr>
          <w:lang w:val="hi_IN" w:bidi="hi_IN"/>
        </w:rPr>
        <w:t>लाबान स्वीकार करता है कि वह याकूब की मजदूरी के कारण धनी हुआ है। जब उनके पास भेड़ और बकरियों के बड़े झुण्ड होते थे तो लोग धनी होते थे। याकूब ने लाबान के लिए काम करना शुरू करने से पहले, लाबान के पास भेड़ों और बकरियों के केवल कुछ झुण्ड थे। याकूब ने झुण्ड के साथ काम किया है और लाबान का धन बहुत बढ़ गया है। यहोवा ने लाबान को बताया कि धन याकूब की मजदूरी के कारण है। यह भाग स्पष्ट रूप से यह नहीं कहता है कि यहोवा ने इसे लाबान पर कैसे प्रकट किया है। कुछ अनुवादक कहते हैं कि लाबान को पता चला था कि याकूब ने लाबान को ईश्वर-विद्या के द्वारा धनी बनाया था। लोग ईश्वर-विद्या के माध्यम से तथ्य को जानते हैं जब वे दैनिक वस्तुओं में कुछ संकेतों को पढ़कर यह पता लगाते हैं कि उनका क्या अर्थ है। अन्य अनुवाद कहते हैं कि यहोवा ने इस सत्य को लाबान पर प्रकट किया है।</w:t>
      </w:r>
    </w:p>
    <w:p>
      <w:pPr/>
      <w:r>
        <w:rPr>
          <w:lang w:val="hi_IN" w:bidi="hi_IN"/>
        </w:rPr>
      </w:r>
      <w:r>
        <w:rPr>
          <w:lang w:val="hi_IN" w:bidi="hi_IN"/>
        </w:rPr>
        <w:t>याकूब यह भी जानता है कि यहोवा ने लाबान को आशीष दी है और याकूब के अच्छे काम के माध्यम से लाबान के धन को बढ़ाया है। हालाँकि, इस समय याकूब अपने परिवार की आवश्यकताएँ पूरी करना चाहता है।</w:t>
      </w:r>
    </w:p>
    <w:p>
      <w:pPr/>
      <w:r>
        <w:rPr>
          <w:lang w:val="hi_IN" w:bidi="hi_IN"/>
        </w:rPr>
      </w:r>
      <w:r>
        <w:rPr>
          <w:lang w:val="hi_IN" w:bidi="hi_IN"/>
        </w:rPr>
        <w:t>लाबान याकूब से विनम्रता से बात करता है। लाबान कहता है, "यदि मुझे तेरी दृष्टि में अनुग्रह मिला है" या "यदि तू वास्तव में मेरा मित्र है।" लाबान के लिए याकूब से बात करने का यह एक सामान्य तरीका नहीं रहा होगा। लाबान भेड़ों और बकरियों का स्वामी है। इस तरह बोलने से, लाबान याकूब की चापलूसी कर रहा है। ऐसी भाषा का प्रयोग तो याकूब को लाबान से बात करने के लिए करना चाहिए। लाबान ने याकूब को उस समय धोखा दिया था जब लाबान ने लिआ को याकूब की दुल्हन के रूप में दिया था। इस तरह से बोलने से, लाबान याकूब को फिर से धोखा देना शुरू करता है।</w:t>
      </w:r>
    </w:p>
    <w:p>
      <w:pPr/>
      <w:r>
        <w:rPr>
          <w:lang w:val="hi_IN" w:bidi="hi_IN"/>
        </w:rPr>
      </w:r>
      <w:r>
        <w:rPr>
          <w:lang w:val="hi_IN" w:bidi="hi_IN"/>
        </w:rPr>
        <w:t>रुकें और चर्चा करें: उस व्यक्ति के बारे में एक कहानी सुनाएँ जो किसी और को कुछ करने के लिए मनाने की कोशिश कर रहा है। पहले व्यक्ति द्वारा प्रयोग किए जाने वाले अच्छे शब्दों या वाक्यांशों के प्रकार पर ध्यान दें।</w:t>
      </w:r>
    </w:p>
    <w:p>
      <w:pPr/>
      <w:r>
        <w:rPr>
          <w:lang w:val="hi_IN" w:bidi="hi_IN"/>
        </w:rPr>
      </w:r>
      <w:r>
        <w:rPr>
          <w:lang w:val="hi_IN" w:bidi="hi_IN"/>
        </w:rPr>
        <w:t>लाबान याकूब को कुछ मजदूरी देने की पेशकश करता है ताकि याकूब लाबान के लिए मजदूरी करता रहे। याकूब एक अलग योजना का सुझाव देता है। याकूब अपने परिवार के लिए भेड़ों और बकरियों के झुण्ड चाहता है। ये पशु याकूब के होंगे, लाबान के नहीं। इस समय अधिकांश भेड़ें सफेद थीं। इस समय अधिकांश बकरियाँ गहरे रंग की थीं। याकूब ने सुझाव दिया कि वह सभी बहुरंगी भेड़ों और बकरियों और सभी गहरे रंग की भेड़ों को लेगा। यह लाबान के सौ पशुओं में से लगभग 10 पशु होते थे। लाबान के झुण्ड में सामान्य रंग के सभी पशु होंगे- भेड़ों के लिए सफेद और बकरियों के लिए गहरे रंग। लाबान के सभी पशु पक्के रंग के होंगे। इससे किसी भी समय झुण्ड को देखकर यह समझना आसान हो जाएगा कि यह पशु किसका है। लाबान याकूब के झुण्ड को देख सकता था और समझ सकता था कि कहीं याकूब किसी पशु को चुरा तो नहीं रहा है। याकूब ने उसी दिन पशुओं को अलग करने का प्रस्ताव रखा, ताकि उसका झुण्ड उसके अधिकार में आ जाए। याकूब ने लाबान के झुण्ड की देखभाल करना जारी रखने की प्रतिज्ञा की। लाबान योजना से सहमत हो जाता है। लेकिन उसी दिन, लाबान ने सभी बहुरंगी पशुओं और गहरे रंग की भेड़ों को अलग किया और उन्हें लाबान के पुत्रों के साथ उस क्षेत्र से 3 दिन की दूरी पर भेज दिया जहाँ याकूब काम कर रहा था। लाबान ने केवल पक्के रंग के पशु छोड़े ताकि याकूब उनकी देखभाल करे।</w:t>
      </w:r>
    </w:p>
    <w:p>
      <w:pPr/>
      <w:r>
        <w:rPr>
          <w:lang w:val="hi_IN" w:bidi="hi_IN"/>
        </w:rPr>
      </w:r>
      <w:r>
        <w:rPr>
          <w:lang w:val="hi_IN" w:bidi="hi_IN"/>
        </w:rPr>
        <w:t>सफेद भेड़ों की तस्वीर दिखाएँ। एक काली भेड़ की तस्वीर दिखाएँ। केवल एक रंग वाली बकरी की तस्वीर दिखाएँ। एक बहुरंगी बकरी की तस्वीर दिखाएँ। एक बहुरंगी भेड़ की तस्वीर दिखाएँ।</w:t>
      </w:r>
    </w:p>
    <w:p>
      <w:pPr/>
      <w:r>
        <w:rPr>
          <w:lang w:val="hi_IN" w:bidi="hi_IN"/>
        </w:rPr>
      </w:r>
      <w:r>
        <w:rPr>
          <w:lang w:val="hi_IN" w:bidi="hi_IN"/>
        </w:rPr>
        <w:t>रुकें और चर्चा करें: अपनी संस्कृति के उस व्यक्ति के बारे में एक कहानी सुनाएँ जो लाबान की तरह धोखा देता है।</w:t>
      </w:r>
    </w:p>
    <w:p>
      <w:pPr/>
      <w:r>
        <w:rPr>
          <w:lang w:val="hi_IN" w:bidi="hi_IN"/>
        </w:rPr>
      </w:r>
      <w:r>
        <w:rPr>
          <w:lang w:val="hi_IN" w:bidi="hi_IN"/>
        </w:rPr>
        <w:t>याकूब लाबान के झुण्ड की देखभाल कर रहा था। सभी भेड़ें सफेद थीं और सभी बकरियाँ गहरे रंग की थीं। याकूब जीवन भर चरवाहे के रूप में काम करता रहा है। याकूब जानता है कि भेड़ और बकरियाँ सहवास के लिए कब तैयार होंगी। याकूब पशुओं को मिलने के वैज्ञानिक आधार को नहीं जानता जिसके कारण पक्के रंग के पशुओं से बहुरंगी उत्पन्न होते हैं। याकूब ने 3 अलग-अलग प्रकार के पेड़ों से टहनियाँ ली और उनकी छाल छील दी ताकि डाली में सफेद रंग की धारियां दिखाई दें। ये पेड़ चिनार, बादाम और गूलर के पेड़ थे। इन तीनों पेड़ों में छाल के नीचे सफेद लकड़ी होती है। याकूब ने इन टहनियों को पानी पिलाने वाले गलियारों में रखा जहाँ पशु उन्हें कुएँ पर पानी पीने के लिए आते समय देख सकें।</w:t>
      </w:r>
    </w:p>
    <w:p>
      <w:pPr/>
      <w:r>
        <w:rPr>
          <w:lang w:val="hi_IN" w:bidi="hi_IN"/>
        </w:rPr>
      </w:r>
      <w:r>
        <w:rPr>
          <w:lang w:val="hi_IN" w:bidi="hi_IN"/>
        </w:rPr>
        <w:t xml:space="preserve">बादाम के पेड़, गूलर के पेड़ और चिनार की एक डाली की तस्वीर दिखाएँ। उन डालियों को छील देना चाहिए ताकि डालियों पर सफेद धारियां बन जाएँ। </w:t>
      </w:r>
    </w:p>
    <w:p>
      <w:pPr/>
      <w:r>
        <w:rPr>
          <w:lang w:val="hi_IN" w:bidi="hi_IN"/>
        </w:rPr>
      </w:r>
      <w:r>
        <w:rPr>
          <w:lang w:val="hi_IN" w:bidi="hi_IN"/>
        </w:rPr>
        <w:t>रुकें और चर्चा करें: इस बारे में बात करें कि आपके क्षेत्र के चरवाहों या किसानों ने अपने पशुओं क प्रजनन कैसे करवाते हैं। ध्यान दें कि जब मादा की ऋतु या गर्भवती होने की अवधि के दौरान किसी नर पशु के साथ सहवास करते समय किन शब्दों का प्रयोग किया जाता है। किसान यह कैसे सुनिश्चित करते हैं कि मादा एक उपयुक्त पुरुष के साथ मेल खाती है?</w:t>
      </w:r>
    </w:p>
    <w:p>
      <w:pPr/>
      <w:r>
        <w:rPr>
          <w:lang w:val="hi_IN" w:bidi="hi_IN"/>
        </w:rPr>
      </w:r>
      <w:r>
        <w:rPr>
          <w:lang w:val="hi_IN" w:bidi="hi_IN"/>
        </w:rPr>
        <w:t>मादाओं के लिए प्रजनन के समय के दौरान, पशु तब सहवास करते थे जब वे पानी पीने के लिए कुएँ पर होते थे। याकूब ने यह सुनिश्चित किया कि पशु सहवास के समय के दौरान पेड़ की टहनियों को देख सकें। मादाओं ने उन पशुओं को जन्म दिया जिनमें धब्बे या धारियां थीं। जब-जब एक धब्बे वाले या चितकबरे पशु का जन्म होता था, तो याकूब ने उसे पक्के रंग के पशुओं से अलग कर देता था। याकूब ने यह सुनिश्चित किया कि धब्बे वाले या धारियों वाले पशुपक्के रंग के पशुओं से मेल करें, जिससे अधिक धब्बे वाले पशु उत्पन्न हुए। याकूब ने यह सुनिश्चित किया कि बलवन्त नर बलवन्त मादाओं के साथ सहवास करें। सहवास के समय के दौरान, याकूब ने यह सुनिश्चित किया कि पेड़ की टहनियाँ बलवन्त पशुओं के सामने हो। याकूब ने पेड़ की टहनियों को कमजोर पशुओं के सामने नहीं रखा। इस तरह, याकूब ने जल्दी से बलवन्त बहुरंगी बकरियों और गहरे रंग की भेड़ों की संख्या में वृद्धि की। याकूब के झुण्ड संख्या में तेजी से बढ़ते चले गए। याकूब भेड़ों के बहुत धनी हो गया उसके भेड़ों, बकरियों, ऊँटों, गधों के बहुत से झुण्ड हो गए। याकूब के पास बहुत दास थे, पुरुष और स्त्री दोनों।</w:t>
      </w:r>
    </w:p>
    <w:p>
      <w:pPr/>
      <w:r>
        <w:rPr>
          <w:lang w:val="hi_IN" w:bidi="hi_IN"/>
        </w:rPr>
      </w:r>
      <w:r>
        <w:rPr>
          <w:lang w:val="hi_IN" w:bidi="hi_IN"/>
        </w:rPr>
        <w:t>रुकें और चर्चा करें: आपको क्या लगता है कि जब लाबान और लाबान के पुत्रों ने याकूब के धन को बढ़ते हुए देखा तो वे कैसा महसूस कर रहे थे? आपकी संस्कृति का कोई व्यक्ति यदि अपने दामाद को इतना धनी होते हुए देखें तो क्या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याकूब अपने परिवार को ले कर अपने देश में वापस जाना चाहता है। लाबान याकूब को रहने और झुण्ड के साथ काम करने के लिए मजदूरी का भुगतान करने की पेशकश करता है। याकूब लाबान के साथ मोल-भाव करता है।</w:t>
      </w:r>
    </w:p>
    <w:p>
      <w:pPr/>
      <w:r>
        <w:rPr>
          <w:lang w:val="hi_IN" w:bidi="hi_IN"/>
        </w:rPr>
      </w:r>
      <w:r>
        <w:rPr>
          <w:b/>
          <w:lang w:val="hi_IN" w:bidi="hi_IN"/>
        </w:rPr>
        <w:t>दूसरा दृश्य:</w:t>
      </w:r>
      <w:r>
        <w:rPr>
          <w:lang w:val="hi_IN" w:bidi="hi_IN"/>
        </w:rPr>
        <w:t xml:space="preserve"> लाबान उन पशुओं को ले लेता है जो याकूब के होने चाहिए थे और उन्हें 3 दिन की दूरी पर दूसरे स्थान पर ले जाता है। लाबान अपने पुत्रों को उन झुण्डों की देखभाल करने के लिए वहाँ भेजता है।</w:t>
      </w:r>
    </w:p>
    <w:p>
      <w:pPr/>
      <w:r>
        <w:rPr>
          <w:lang w:val="hi_IN" w:bidi="hi_IN"/>
        </w:rPr>
      </w:r>
      <w:r>
        <w:rPr>
          <w:b/>
          <w:lang w:val="hi_IN" w:bidi="hi_IN"/>
        </w:rPr>
        <w:t>तीसरा दृश्य:</w:t>
      </w:r>
      <w:r>
        <w:rPr>
          <w:lang w:val="hi_IN" w:bidi="hi_IN"/>
        </w:rPr>
        <w:t xml:space="preserve"> याकूब झुण्ड के साथ बहुरंगी भेड़ों और बकरियों को पाने के लिए मजदूरी करता है। याकूब का धन तेजी से बढ़ता चला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लाबान के पुत्र</w:t>
      </w:r>
    </w:p>
    <w:p>
      <w:pPr>
        <w:pStyle w:val="ListBullet"/>
        <w:spacing w:line="240" w:lineRule="auto"/>
        <w:ind w:left="720"/>
      </w:pPr>
      <w:r>
        <w:rPr>
          <w:lang w:val="hi_IN" w:bidi="hi_IN"/>
        </w:rPr>
      </w:r>
      <w:r>
        <w:rPr>
          <w:lang w:val="hi_IN" w:bidi="hi_IN"/>
        </w:rPr>
        <w:t>राहेल का उल्लेख किया गया है।</w:t>
      </w:r>
    </w:p>
    <w:p>
      <w:pPr>
        <w:pStyle w:val="ListBullet"/>
        <w:spacing w:line="240" w:lineRule="auto"/>
        <w:ind w:left="720"/>
      </w:pPr>
      <w:r>
        <w:rPr>
          <w:lang w:val="hi_IN" w:bidi="hi_IN"/>
        </w:rPr>
      </w:r>
      <w:r>
        <w:rPr>
          <w:lang w:val="hi_IN" w:bidi="hi_IN"/>
        </w:rPr>
        <w:t>याकूब की पत्नियों और बच्चों का उल्लेख किया गया है।</w:t>
      </w:r>
    </w:p>
    <w:p>
      <w:pPr>
        <w:pStyle w:val="ListBullet"/>
        <w:spacing w:line="240" w:lineRule="auto"/>
        <w:ind w:left="720"/>
      </w:pPr>
      <w:r>
        <w:rPr>
          <w:lang w:val="hi_IN" w:bidi="hi_IN"/>
        </w:rPr>
      </w:r>
      <w:r>
        <w:rPr>
          <w:lang w:val="hi_IN" w:bidi="hi_IN"/>
        </w:rPr>
        <w:t>पुरुष और स्त्री दासों का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राहेल के यूसुफ नाम का पुत्र होने के बाद, याकूब लाबान से कहता है कि वह उसे स्वतंत्र कर दे ताकि याकूब अपने परिवार को अपने देश में वापस ले जा सके। याकूब कहता है, "मैंने अपनी पत्नियों और अपने बच्चों को उस मजदूरी के माध्यम से अर्जित किया है जो मैंने तेरे लिए 14 वर्ष तक की है।" लाबान इस बारे में बात करता है कि याकूब ने कितनी अच्छी तरह से काम किया है और लाबान की धनी होने में मदद की है। लाबान कहता है, "यहोवा ने मुझे तेरे कारण आशीष दी है।" या लाबान कहता है, "मैंने भविष्यवाणी के माध्यम से जान लिया है कि यहोवा ने मुझे कैसे आशीष दी है।" लाबान याकूब को मजदूरी देने की पेशकश करता है। याकूब मजदूरी नहीं चाहता है। लाबान याकूब की पत्नियों और बच्चों के साथ जाने की स्वतंत्रता के अनुरोध का उत्तर नहीं देता है। लाबान महसूस करता है कि यदि लाबान याकूब को मजदूरी देता है, तो याकूब लाबान के साथ ही रहेगा। लाबान चापलूसी वाली भाषा का प्रयोग कर रहा है जिसका प्रयोग एक ससुर आमतौर पर एक दामाद से बात करते समय नहीं करेगा। लाबान कहता है, "यदि तू मुझे ऐसा कहने की अनुमति देगा" या "यदि यह तुझे प्रसन्न करता है" या "यदि मुझे तेरी आँखों में अनुग्रह मिला है।" यह एक ससुर के लिए एक दामाद से बात करने का एक सामान्य तरीका नहीं है। लाबान याकूब की चापलूसी करने की कोशिश कर रहा है। आपके पास ऐसी उपमाएँ हो सकती हैं जो इसे दर्शाती हैं। लाबान नहीं चाहता था कि याकूब हारान को छोड़कर जाए। इस तरह से बोलने से, लाबान याकूब की चापलूसी कर रहा था और याकूब को हारान में रहने के लिए मनाने की कोशिश कर रहा था।</w:t>
      </w:r>
    </w:p>
    <w:p>
      <w:pPr/>
      <w:r>
        <w:rPr>
          <w:lang w:val="hi_IN" w:bidi="hi_IN"/>
        </w:rPr>
      </w:r>
      <w:r>
        <w:rPr>
          <w:lang w:val="hi_IN" w:bidi="hi_IN"/>
        </w:rPr>
        <w:t>याकूब मजदूरी या वेतन स्वीकार नहीं करता है। याकूब अपने लिए भेड़ों और बकरियों के झुण्ड चाहता है। याकूब झुण्ड और समूहों के माध्यम से अपने धन को बनाना या बढ़ाना चाहता है। याकूब प्रस्ताव देता है कि लाबान उन सभी पशुओं को दे जो एक से अधिक रंग के हैं या जिनका सामान्य रंग नहीं हैं। इस तरह, लाबान केवल झुण्ड को देख सकता है और देख सकता है कि क्या याकूब ने कोई ऐसा पशु ले लिया है जो याकूब का नहीं होना चाहिए था। याकूब उस दिन पशुओं को अलग करने के लिए कहता है।</w:t>
      </w:r>
    </w:p>
    <w:p>
      <w:pPr/>
      <w:r>
        <w:rPr>
          <w:lang w:val="hi_IN" w:bidi="hi_IN"/>
        </w:rPr>
      </w:r>
      <w:r>
        <w:rPr>
          <w:lang w:val="hi_IN" w:bidi="hi_IN"/>
        </w:rPr>
        <w:t>दूसरे दृश्य में, लाबान बहुरंगी पशुओं और गहरे रंग की भेड़ों को याकूब को देने के लिए सहमत हो जाता है। लेकिन लाबान तुरन्त जाता है और इन पशुओं को अपने झुण्ड से लेता है और उन्हें अपने पुत्रों के साथ 3 दिन की दूरी पर दूसरे स्थान पर भेज देता है। लाबान सफेद भेड़ों और एक रंग की बकरियों को हारान में रखता है। लाबान इन झुण्ड को याकूब को देखभाल करने के लिए देता है। इस तरह, लाबान याकूब को फिर से धोखा देता है। लाबान सोचता है कि याकूब इन पक्के रंग के पशुओं का उपयोग याकूब के परिवार के लिए झुण्ड बनाने के लिए नहीं कर सकेगा।</w:t>
      </w:r>
    </w:p>
    <w:p>
      <w:pPr/>
      <w:r>
        <w:rPr>
          <w:lang w:val="hi_IN" w:bidi="hi_IN"/>
        </w:rPr>
      </w:r>
      <w:r>
        <w:rPr>
          <w:lang w:val="hi_IN" w:bidi="hi_IN"/>
        </w:rPr>
        <w:t>तीसरे दृश्य में, याकूब लाबान के झुण्ड की देखभाल करना शुरू करता है। लाबान के पुत्र अन्य झुण्ड के साथ दूर हैं। लाबान के पुत्र यह नहीं देख रहे हैं कि याकूब सहवास के समय के दौरान भेड़ों और बकरियों के साथ क्या करता है। याकूब जानता है कि भेड़ों और बकरियों के लिए सहवास का समय कब है। याकूब 3 अलग-अलग प्रकार के पेड़ों से एक-एक डाली लेता है: एक चिनार के पेड़ से, एक बादाम और एक गूलर पेड़ से। याकूब डाली की छाल को छीलकर उसकी सफेद धारियों को प्रकट कर देता है। जब पशु कुएँ पर पानी पीने के लिए आते हैं, तो याकूब एक डाली को पानी देने वाले गलियारों में रखता है जहाँ मजबूत पशु पानी पीते हैं और सहवास करते हैं। जो पशु डालियों के सामने सहवास करते थे, उन्होंने उन पशुओं को जन्म दिया जो धब्बे वाले या धारीवाले होते थे। वे बहुरंगी थे। याकूब ने बहुरंगी पशुओं को एक रंग के पशुओं से अलग किया। याकूब ने सहवास करने वाले पशुओं को लाबान के उन पशुओं की सामने खड़ा किया जो धारीदार या काले रंग के थे। इस तरह, याकूब ने अपने लिए भेड़ों और बकरियों के झुण्ड को बढ़ाया। लाबान के झुण्ड संख्या में नहीं बढ़े। याकूब ने कमजोर पशुओं को पेड़ की डालियों को देखे बिना सहवास करने दिया। याकूब ने कमजोर पशुओं को लाबान के लिए रखा था, लेकिन बलवन्त पशुओं ने धब्बे वाले या धारीवाले बच्चे पैदा किए और याकूब ने उन्हें अपने झुण्ड में रखा। याकूब भेड़ों और बकरियों के कई झुण्ड के कारण बहुत धनी हो गया। याकूब के पास गधे और ऊँट भी थे। याकूब के लिए कई पुरुष और स्त्री दास थे जो उसके लिए काम करते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लाबान के पुत्र</w:t>
      </w:r>
    </w:p>
    <w:p>
      <w:pPr>
        <w:pStyle w:val="ListBullet"/>
        <w:spacing w:line="240" w:lineRule="auto"/>
        <w:ind w:left="720"/>
      </w:pPr>
      <w:r>
        <w:rPr>
          <w:lang w:val="hi_IN" w:bidi="hi_IN"/>
        </w:rPr>
      </w:r>
      <w:r>
        <w:rPr>
          <w:lang w:val="hi_IN" w:bidi="hi_IN"/>
        </w:rPr>
        <w:t>राहेल का उल्लेख किया गया है।</w:t>
      </w:r>
    </w:p>
    <w:p>
      <w:pPr>
        <w:pStyle w:val="ListBullet"/>
        <w:spacing w:line="240" w:lineRule="auto"/>
        <w:ind w:left="720"/>
      </w:pPr>
      <w:r>
        <w:rPr>
          <w:lang w:val="hi_IN" w:bidi="hi_IN"/>
        </w:rPr>
      </w:r>
      <w:r>
        <w:rPr>
          <w:lang w:val="hi_IN" w:bidi="hi_IN"/>
        </w:rPr>
        <w:t>याकूब की पत्नियों और बच्चों का उल्लेख किया गया है।</w:t>
      </w:r>
    </w:p>
    <w:p>
      <w:pPr>
        <w:pStyle w:val="ListBullet"/>
        <w:spacing w:line="240" w:lineRule="auto"/>
        <w:ind w:left="720"/>
      </w:pPr>
      <w:r>
        <w:rPr>
          <w:lang w:val="hi_IN" w:bidi="hi_IN"/>
        </w:rPr>
      </w:r>
      <w:r>
        <w:rPr>
          <w:lang w:val="hi_IN" w:bidi="hi_IN"/>
        </w:rPr>
        <w:t>पुरुष और स्त्री दासों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राहेल यूसुफ को जन्म देने के बाद, याकूब लाबान से संपर्क करता है और वह याकूब की पत्नियों और बच्चों को स्वतंत्र करने की विनती करता है। याकूब बेर्शेबा में लौटना चाहता है। याकूब लाबान को याद दिलाता है कि याकूब ने लाबान के लिए कितनी मेहनत की है।</w:t>
      </w:r>
    </w:p>
    <w:p>
      <w:pPr/>
      <w:r>
        <w:rPr>
          <w:lang w:val="hi_IN" w:bidi="hi_IN"/>
        </w:rPr>
      </w:r>
      <w:r>
        <w:rPr>
          <w:lang w:val="hi_IN" w:bidi="hi_IN"/>
        </w:rPr>
        <w:t>अभिनय को रोकें: लाबान से पूछें, "आप अभी कैसा महसूस कर रहे हैं? क्या आप चाहते हैं कि याकूब बेर्शेबा में वापस चला जाए?" आप सुन सकते हैं, "मैं चाहता हूँ कि याकूब यहाँ रहें और मेरे लिए काम करे। याकूब ने मुझे धनी बनाया है।" या, "मैं नहीं चाहता कि मेरी बेटियाँ और नाती-नातिन यहाँ से जाएँ।" मैं उन्हें फिर कभी नहीं देखू पाऊँगा।" याकूब से पूछें, "आप बेर्शेबा में वापस क्यों जाना चाहते हैं?" आप सुन सकते हैं, "मैं 14 वर्ष से दूर हूँ। यह काफी लम्बा समय है। मुझे अपने पिता और अपनी माँ को देखने के लिए लौटने की आवश्यकता है। यह वह देश है जो परमेश्वर ने मेरे दादा और मेरे पिता को दिया था। वह मेरा है। मुझे लाबान से स्वतंत्र होने की आवश्यकता है।" अभिनय को फिर से शुरू करें।</w:t>
      </w:r>
    </w:p>
    <w:p>
      <w:pPr/>
      <w:r>
        <w:rPr>
          <w:lang w:val="hi_IN" w:bidi="hi_IN"/>
        </w:rPr>
      </w:r>
      <w:r>
        <w:rPr>
          <w:lang w:val="hi_IN" w:bidi="hi_IN"/>
        </w:rPr>
        <w:t>लाबान सहमत है कि याकूब ने कड़ी मेहनत की है। लाबान कहता है, "मैं तेरे कारण धनी हुआ हूँ। यहोवा ने मुझे आशीष दी है या मैंने भविष्यवाणी के माध्यम से जान लिया है कि यहोवा ने मुझे आशीष दी है।" लाबान याकूब को वेतन या मजदूरी देने का प्रस्ताव देता है। लाबान कहता है, "मुझे बता कि तू कितनी मजदूरी चाहता है।" याकूब वेतन नहीं चाहता है। याकूब अपने लिए पशुओं के झुण्ड को बनाना चाहता है। लाबान फिर से याकूब को वेतन देने की पेशकश करता है।</w:t>
      </w:r>
    </w:p>
    <w:p>
      <w:pPr/>
      <w:r>
        <w:rPr>
          <w:lang w:val="hi_IN" w:bidi="hi_IN"/>
        </w:rPr>
      </w:r>
      <w:r>
        <w:rPr>
          <w:lang w:val="hi_IN" w:bidi="hi_IN"/>
        </w:rPr>
        <w:t>अभिनय को रोकें: लाबान से पूछें, "आप याकूब को वेतन क्यों देना चाहते हैं?" आप सुन सकते हैं, "वेतन के ज़रिए, मैं उसे यहाँ रख सकता हूँ। वह वेतन पर धनी नहीं होगा।" याकूब से पूछें, "आप लाबान से वेतन क्यों नहीं ले लेते?" आप सुन सकते हैं, "स्वतंत्रता प्राप्त करने और धन बनाने का एकमात्र तरीका स्वयं अपना झुण्ड और मवेशी लेना है। मैं अपने झुण्ड को अपने साथ घर ले जाना चाहता हूँ।" अभिनय को फिर से शुरू करें।</w:t>
      </w:r>
    </w:p>
    <w:p>
      <w:pPr/>
      <w:r>
        <w:rPr>
          <w:lang w:val="hi_IN" w:bidi="hi_IN"/>
        </w:rPr>
      </w:r>
      <w:r>
        <w:rPr>
          <w:lang w:val="hi_IN" w:bidi="hi_IN"/>
        </w:rPr>
        <w:t>याकूब के पास एक योजना है। याकूब सुझाव देता है कि लाबान याकूब को सारी काली या गहरे रंग की भेड़ों और सभी चितकबरी बकरियों को रखने की अनुमति दे। यह 10 में से लगभग 1 पशु होगा। याकूब को अपने झुण्ड को शुरू करने के लिए 100 में से 10 पशु मिलेंगे। याकूब कहता है कि केवल काली भेड़ें और धब्बेदार या बहुरंगी बकरियों को अपने साथ रखकर, लाबान कभी भी देख सकता है कि याकूब के पास लाबान का कोई पशु तो नहीं है। याकूब उसी दिन झुण्ड को अलग करना चाहता है।</w:t>
      </w:r>
    </w:p>
    <w:p>
      <w:pPr/>
      <w:r>
        <w:rPr>
          <w:lang w:val="hi_IN" w:bidi="hi_IN"/>
        </w:rPr>
      </w:r>
      <w:r>
        <w:rPr>
          <w:lang w:val="hi_IN" w:bidi="hi_IN"/>
        </w:rPr>
        <w:t>अभिनय को रोक दें: याकूब से पूछें, "आप आज झुण्ड को क्यों अलग करना चाहते हैं?" आप सुन सकते हैं, "मुझे इसे जल्दी से करने की आवश्यकता है नहीं तो लाबान मुझे धोखा देने का तरीका ढूँढेगा।" अभिनय को फिर से शुरू करें।</w:t>
      </w:r>
    </w:p>
    <w:p>
      <w:pPr/>
      <w:r>
        <w:rPr>
          <w:lang w:val="hi_IN" w:bidi="hi_IN"/>
        </w:rPr>
      </w:r>
      <w:r>
        <w:rPr>
          <w:lang w:val="hi_IN" w:bidi="hi_IN"/>
        </w:rPr>
        <w:t>दूसरे दृश्य में, लाबान याकूब के प्रस्ताव से सहमत है। लेकिन लाबान तुरन्त जाता है और सभी काली या गहरे रंग की भेड़ों और सभी चितकबरी बकरियों को लेता है और उन्हें अन्य पशुओं से अलग कर देता है। लाबान तुरन्त इन पशुओं को दूर भेज देता है और लाबान के दो पुत्रों को इन झुण्ड की देखभाल करने के लिए भेजता है। वे हारान से 3 दिन की पैदल दूरी पर जाते हैं। लाबान ने बाकी झुण्ड को याकूब को देखभाल करने के लिए दे दिया। याकूब अभी भी लाबान के लिए काम कर रहा था। याकूब के पास अपने स्वयं के कोई पशु नहीं थे।</w:t>
      </w:r>
    </w:p>
    <w:p>
      <w:pPr/>
      <w:r>
        <w:rPr>
          <w:lang w:val="hi_IN" w:bidi="hi_IN"/>
        </w:rPr>
      </w:r>
      <w:r>
        <w:rPr>
          <w:lang w:val="hi_IN" w:bidi="hi_IN"/>
        </w:rPr>
        <w:t>अभिनय को रोकें: याकूब से पूछें, "आप अभी कैसा महसूस करते हैं?" आप सुन सकते हैं, "मैं लाबान सेक्रोधित हूँ कि उसने फिर से मुझे धोखा दिया।" या, "मुझे पता था कि लाबान मुझे धोखा देगा। मेरे पास इससे निपटने की योजना है।" या, "यही कारण है कि मुझे यहाँ से जाने की आवश्यकता है। मैं फिर कभी लाबान पर भरोसा नहीं कर सकता।" लाबान से पूछें, "आपने याकूब को क्यों धोखा दिया?" आप सुन सकते हैं, "मैं नहीं चाहता कि याकूब जाए। उसके काम ने मुझे मेरे सपनों से परे धनी बनाया है। मैं चाहता हूँ कि याकूब मेरी बेटियों और नाती-नातिनों के साथ हारान में ही रहे।" अभिनय को फिर से शुरू करें।</w:t>
      </w:r>
    </w:p>
    <w:p>
      <w:pPr/>
      <w:r>
        <w:rPr>
          <w:lang w:val="hi_IN" w:bidi="hi_IN"/>
        </w:rPr>
      </w:r>
      <w:r>
        <w:rPr>
          <w:lang w:val="hi_IN" w:bidi="hi_IN"/>
        </w:rPr>
        <w:t>तीसरे दृश्य में, याकूब 3 अलग-अलग पेड़ों की डालियाँ लेता है। यह गूलर का पेड़, चिनार का पेड़ और बादाम का पेड़ हैं। याकूब डालियों से छाल को छीलता है ताकि सफेद लकीरें दिखाई दें। याकूब जानता है कि पशुओं के सहवास का समय कब है। याकूब इन डालियों को सहवास के समय के दौरान पशुओं के सामने पानी पीने वाले गलियारों में रखता है और पशु इन डालियों को देखते हुए सहवास करते हैं। फिर मादाओं ने उन बच्चो को जन्म दिया जो धारीदार या चितकबरे थे। याकूब ने इन धारीदार, धब्बे वाले और चितकबरे पशुओं को झुण्ड से अलग किया। ये याकूब के पशु बन गए। याकूब ने यह भी देखा कि कौन से पशु मजबूत थे और जब मजबूत पशु सह्वास करते थे तो वह डालियों को पानी पीने वाले नाले में रख देता था। यदि पशु कमजोर होते थे, तो याकूब ने उनके सामने डालियों को नहीं रखता था। इस तरह, याकूब ने मजबूत भेड़ों और बकरियों के झुण्ड को बनाया जिनमें सभी बहुरंगी थे। याकूब बहुत धनी हो गया। इस समय के दौरान लाबान का धन नहीं बढ़ा। याकूब के पास भेड़ों और बकरियों के कई झुण्ड थे। याकूब के पास कई पुरुष और स्त्री दास थे। याकूब के पास कई गधे और ऊँट भी थे।</w:t>
      </w:r>
    </w:p>
    <w:p>
      <w:pPr/>
      <w:r>
        <w:rPr>
          <w:lang w:val="hi_IN" w:bidi="hi_IN"/>
        </w:rPr>
      </w:r>
      <w:r>
        <w:rPr>
          <w:lang w:val="hi_IN" w:bidi="hi_IN"/>
        </w:rPr>
        <w:t>अभिनय रोक दें: लाबान से पूछें, इस क्षण आप कैसा महसूस कर रहे हैं?" आप सुन सकते हैं, "वह जीता गया है। मुझे नहीं पता कि उसने यह कैसे किया, लेकिन उसके पास बड़े झुण्ड हैं और वह बहुत धनी हो गया है। मुझे कभी इस सौदे के लिए सहमत नहीं होना चाहिए था। मुझे यकीन है कि वह अब चला जाएगा।" लाबान के पुत्रों से पूछें, "आप अभी याकूब के बारे में कैसा महसूस कर रहे हैं?" आप सुन सकते हैं, "किसी तरह याकूब ने हमें धोखा दिया है। यह कैसे हुआ कि याकूब अब इतना धनी है? याकूब ने हमारे पिता लाबान से चोरी की होगी। हमें उसे दण्ड देना चाहिए।"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 xml:space="preserve">लाबान ने </w:t>
      </w:r>
      <w:r>
        <w:rPr>
          <w:b/>
          <w:lang w:val="hi_IN" w:bidi="hi_IN"/>
        </w:rPr>
        <w:t>भविष्यवाणी</w:t>
      </w:r>
      <w:r>
        <w:rPr>
          <w:lang w:val="hi_IN" w:bidi="hi_IN"/>
        </w:rPr>
        <w:t xml:space="preserve"> से जान लियता कि </w:t>
      </w:r>
      <w:r>
        <w:rPr>
          <w:b/>
          <w:lang w:val="hi_IN" w:bidi="hi_IN"/>
        </w:rPr>
        <w:t>यहोवा</w:t>
      </w:r>
      <w:r>
        <w:rPr>
          <w:lang w:val="hi_IN" w:bidi="hi_IN"/>
        </w:rPr>
        <w:t xml:space="preserve"> ने लाबान को याकूब के काम के माध्यम से धनी बनाया है। इसका अर्थ है कि लाबान ने उन चिन्हों को पढ़ा था या यहोवा ने इसे लाबान पर प्रकट किया था। लोग भविष्यवाणी के माध्यम से तथ्य जानते हैं जब वे दैनिक वस्तुओं में कुछ संकेतों को पढ़कर यह पता लगाते हैं कि उनका क्या अर्थ है। </w:t>
      </w:r>
      <w:r>
        <w:rPr>
          <w:b/>
          <w:lang w:val="hi_IN" w:bidi="hi_IN"/>
        </w:rPr>
        <w:t>भविष्यवाणी</w:t>
      </w:r>
      <w:r>
        <w:rPr>
          <w:lang w:val="hi_IN" w:bidi="hi_IN"/>
        </w:rPr>
        <w:t xml:space="preserve"> की चर्चा मुख्य शब्दावली में की गई है। भविष्यवाणी जादू नहीं है। इस भाग में परमेश्वर के लिए यहोवा नाम है। उसी शब्द का प्रयोग करें जिसका प्रयोग आपने पिछले भाग में यहोवा के लिए किया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याकूब कहता है कि यहोवा ने लाबान को याकूब के सारे के माध्यम से </w:t>
      </w:r>
      <w:r>
        <w:rPr>
          <w:b/>
          <w:lang w:val="hi_IN" w:bidi="hi_IN"/>
        </w:rPr>
        <w:t>आशीष</w:t>
      </w:r>
      <w:r>
        <w:rPr>
          <w:lang w:val="hi_IN" w:bidi="hi_IN"/>
        </w:rPr>
        <w:t xml:space="preserve"> दी है। यहोवा के लिए उसी शब्द का प्रयोग करें जिसका प्रयोग आपने अन्य भागों में किया है। </w:t>
      </w:r>
      <w:r>
        <w:rPr>
          <w:b/>
          <w:lang w:val="hi_IN" w:bidi="hi_IN"/>
        </w:rPr>
        <w:t>यहोवा</w:t>
      </w:r>
      <w:r>
        <w:rPr>
          <w:lang w:val="hi_IN" w:bidi="hi_IN"/>
        </w:rPr>
        <w:t xml:space="preserve"> की चर्चा मुख्य शब्दावली में की गई है। आशीष के लिए उसी शब्द का प्रयोग करें जो आपने पिछले भागों में प्रयोग किया है। </w:t>
      </w:r>
      <w:r>
        <w:rPr>
          <w:lang w:val="hi_IN" w:bidi="hi_IN"/>
        </w:rPr>
        <w:t>आशीष</w:t>
      </w:r>
      <w:r>
        <w:rPr>
          <w:lang w:val="hi_IN" w:bidi="hi_IN"/>
        </w:rPr>
        <w:t xml:space="preserve"> की चर्चा मुख्य शब्दावली में की गई है।</w:t>
      </w:r>
    </w:p>
    <w:p>
      <w:pPr/>
      <w:r>
        <w:rPr>
          <w:lang w:val="hi_IN" w:bidi="hi_IN"/>
        </w:rPr>
      </w:r>
      <w:r>
        <w:rPr>
          <w:lang w:val="hi_IN" w:bidi="hi_IN"/>
        </w:rPr>
        <w:t xml:space="preserve">लाबान याकूब को वेतन या </w:t>
      </w:r>
      <w:r>
        <w:rPr>
          <w:b/>
          <w:lang w:val="hi_IN" w:bidi="hi_IN"/>
        </w:rPr>
        <w:t>मजदूरी</w:t>
      </w:r>
      <w:r>
        <w:rPr>
          <w:lang w:val="hi_IN" w:bidi="hi_IN"/>
        </w:rPr>
        <w:t xml:space="preserve"> देने की पेशकश करता है। मजदूरी वह पैसा या सामान है जो किसी व्यक्ति को सेवाओं या काम के लिए दिया जाता है। यह एक बार का भुगतान या नियमित भुगतान हो सकता है।</w:t>
      </w:r>
    </w:p>
    <w:p>
      <w:pPr/>
      <w:r>
        <w:rPr>
          <w:lang w:val="hi_IN" w:bidi="hi_IN"/>
        </w:rPr>
      </w:r>
      <w:r>
        <w:rPr>
          <w:lang w:val="hi_IN" w:bidi="hi_IN"/>
        </w:rPr>
        <w:t>इस कहानी के समय में भेड़ें आमतौर पर सफेद थीं। बकरियाँ आमतौर पर काली थीं। पशुओं में आमतौर पर केवल एक रंग होता था। आमतौर पर एक झुण्ड में 10 में एक पशु हो सकता है जो एक अलग रंग या बहुरंगी हो। याकूब यह मांग रहा है कि उसे हर 10 में से 1 पशु मिले। इससे लाबान के लिए 10 में से 9 पशु बचेंगे। एक काली भेड़ सफेद भेड़ों के झुंड में अलग दिखेगी। एक बहुरंगी बकरी काली बकरियों के झुण्ड में अलग दिखेगी। याकूब यह तय करना आसान बना रहा है कि कहीं कोई पशु को चुरा न ले।</w:t>
      </w:r>
    </w:p>
    <w:p>
      <w:pPr/>
      <w:r>
        <w:rPr>
          <w:lang w:val="hi_IN" w:bidi="hi_IN"/>
        </w:rPr>
      </w:r>
      <w:r>
        <w:rPr>
          <w:lang w:val="hi_IN" w:bidi="hi_IN"/>
        </w:rPr>
        <w:t>याकूब अपने योजना के हिस्से के रूप में बहुरंगी पशु पाने के लिए तीन अलग-अलग प्रकार के पेड़ का उपयोग करता है। ये पेड़ एक चिनार का पेड़, एक बादाम का पेड़ और एक गूलर का पेड़ था। शायद ये पेड़ आपके क्षेत्र में मौजूद न हों। महत्वपूर्ण बिंदु यह है कि जब उन डालियों की छाल उतारी जाती है, तो वह हिस्सा सफेद होता है। याकूब को विश्वास था कि जब इन शाखाओं को प्रजनन करने वाले पशुओं के सामने रखा जाएगा, तो पशु ऐसे बच्चे पैदा करेंगे जिनके शरीर पर धारियाँ या अलग-अलग रंग होंगे। इसे समझाने का एक तरीका यह है कि याकूब ने "तीन प्रकार के पेड़ों की टहनियों का उपयोग किया जिनमें सफेद लकड़ी थी।" याकूब ने छाल को छीला ताकि कुछ सफेद लकड़ी को उजागर किया जाए।</w:t>
      </w:r>
    </w:p>
    <w:p>
      <w:pPr/>
      <w:r>
        <w:rPr>
          <w:lang w:val="hi_IN" w:bidi="hi_IN"/>
        </w:rPr>
      </w:r>
      <w:r>
        <w:rPr>
          <w:lang w:val="hi_IN" w:bidi="hi_IN"/>
        </w:rPr>
        <w:t>याकूब बहुत धनी हो जाता है। इस समय के दौरान लाबान का धन नहीं बढ़ता है। कहानी हमें बताती है कि याकूब ने भेड़ों और बकरियों के झुण्ड को कैसे बढ़ाया। याकूब को ऊँट और गधे भी मिलते हैं। याकूब कई पुरुष और स्त्री दास भी हासिल कर लेता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31:1–21</w:t>
      </w:r>
      <w:r>
        <w:rPr>
          <w:lang w:val="hi_IN" w:bidi="hi_IN"/>
        </w:rPr>
      </w:r>
    </w:p>
    <w:p>
      <w:pPr>
        <w:pStyle w:val="Heading3"/>
      </w:pPr>
      <w:r>
        <w:rPr>
          <w:lang w:val="hi_IN" w:bidi="hi_IN"/>
        </w:rPr>
        <w:t>सुने और मन में रखें</w:t>
      </w:r>
    </w:p>
    <w:p>
      <w:pPr/>
      <w:r>
        <w:rPr>
          <w:lang w:val="hi_IN" w:bidi="hi_IN"/>
        </w:rPr>
      </w:r>
      <w:r>
        <w:rPr>
          <w:lang w:val="hi_IN" w:bidi="hi_IN"/>
        </w:rPr>
        <w:t>उत्पत्ति 31:1–21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यह भाग इस बात का वृत्तान्त है कि याकूब और लाबान के बीच क्या होता है, जब याकूब कई वर्षों तक लाबान के लिए काम करता है और धनी हो जाता है। याकूब ने राहेल और लिआ के लिए दुल्हन की कीमत का भुगतान करने के लिए 14 वर्ष मजदूरी की। अब, याकूब ने अपने परिवार के लिए पैसा कमाने के लिए काम किया है। पिछले भाग में, याकूब ने लाबान के साथ एक समझौता किया कि याकूब सभी काली भेड़ों और सभी बहुरंगी भेड़ों और बकरियों को उस काम की मजदूरी के रूप में लेगा जो याकूब ने लाबान के लिए किए थे। बहुरंगी पशु इतने बढ़ गए कि याकूब बहुरंगी भेड़ों और बकरियों के झुंडों से बहुत धनवान हो गया।</w:t>
      </w:r>
    </w:p>
    <w:p>
      <w:pPr/>
      <w:r>
        <w:rPr>
          <w:lang w:val="hi_IN" w:bidi="hi_IN"/>
        </w:rPr>
      </w:r>
      <w:r>
        <w:rPr>
          <w:lang w:val="hi_IN" w:bidi="hi_IN"/>
        </w:rPr>
        <w:t>लाबान के पुत्र ध्यान देते हैं कि याकूब कितना धनी हो गया है। लाबान के पुत्र याकूब के बारे में शिकायत करने लगते हैं। लाबान के पुत्र यह कहना शुरू कर देते हैं कि याकूब ने लाबान से झुण्ड को चुराया है। याकूब को पता चल गया कि लाबान के पुत्र इन बातों को सोच रहे थे। याकूब ने याकूब के प्रति लाबान के व्यवहार में आए बदलाव को भी देखा।</w:t>
      </w:r>
    </w:p>
    <w:p>
      <w:pPr/>
      <w:r>
        <w:rPr>
          <w:lang w:val="hi_IN" w:bidi="hi_IN"/>
        </w:rPr>
      </w:r>
      <w:r>
        <w:rPr>
          <w:lang w:val="hi_IN" w:bidi="hi_IN"/>
        </w:rPr>
        <w:t>रुकें और चर्चा करें: एक ऐसे व्यक्ति की कहानी सुनाएँ जो धनी हो जाता है, जबकि आसपास के लोग नही होते हैं। स्थानीय लोग इस व्यक्ति के बारे में कैसा महसूस करते हैं? लोग उस आदमी बारे में क्या-क्या कह सकते हैं? उस व्यक्ति के प्रति उनका व्यवहार कैसा होगा?</w:t>
      </w:r>
    </w:p>
    <w:p>
      <w:pPr/>
      <w:r>
        <w:rPr>
          <w:lang w:val="hi_IN" w:bidi="hi_IN"/>
        </w:rPr>
      </w:r>
      <w:r>
        <w:rPr>
          <w:lang w:val="hi_IN" w:bidi="hi_IN"/>
        </w:rPr>
        <w:t>फिर यहोवा ने याकूब से कहा, "अपने पिता और दादा के देश में लौट जा और मैं तेरे साथ रहूँगा।" याकूब ने राहेल और लिआ को बुलाया कि वे खेत में या उन लोगों से दूर आएँ जो सुन सकते थे। याकूब ने बताया कि लाबान का व्यवहार याकूब के प्रति कैसे बदल गया है। याकूब राहेल और लिआ को याद दिलाता है कि याकूब ने लाबान के लिए कितनी मेहनत की है। याकूब के स्पष्टीकरण के अनुसार, लाबान ने याकूब की मजदूरी के समझौते को 10 बार बदल दिया है। एक बार लाबान ने कहा कि याकूब के पास सभी चितकबरे पशु होंगे। लेकिन जब सभी बच्चे चितकबरे हुए, तो लाबान ने कहा कि याकूब के पास धारियों वाले पशु होंगे। फिर सारे छोटे पशु धारी वाले पैदा हुए। लाबान ने याकूब को कई बार धोखा देने की कोशिश की है। हर बार परमेश्वर ने याकूब के धन को सुरक्षित रखा है। परमेश्वर ने लाबान को किसी भी तरह से याकूब को नुकसान पहुंचाने की अनुमति नहीं दी।</w:t>
      </w:r>
    </w:p>
    <w:p>
      <w:pPr/>
      <w:r>
        <w:rPr>
          <w:lang w:val="hi_IN" w:bidi="hi_IN"/>
        </w:rPr>
      </w:r>
      <w:r>
        <w:rPr>
          <w:lang w:val="hi_IN" w:bidi="hi_IN"/>
        </w:rPr>
        <w:t>याकूब ने राहेल और लिआ को एक स्वप्न के बारे में बताया जो याकूब ने देखा था। इस स्वप्न में, याकूब ने देखा कि याकूब की मादा बकरियों के साथ सहवास करने वाली बकरियाँ सभी चितकबरे या धारीदार या धब्बे वाले हैं। परमेश्वर का दूत स्वप्न में वहाँ आया और याकूब से बात की। परमेश्वर का दूत समझाता है कि परमेश्वर ने धब्बेदार और धारियों वाले नर पशुओं को याकूब की मादा पशुओं के साथ प्रजनन करने के लिए प्रेरित किया है। परमेश्वर के दूत ने याकूब को याद दिलाया कि वह देखता है कि लाबान क्या करता है। परमेश्वर याकूब से कहता है कि वह वही परमेश्वर है जो वर्षों पहले बेतेल में याकूब के सामने प्रकट हुआ था। "तुझे याद होगा कि बेतेल वह स्थान है जहाँ तूने स्मारक पत्थर को अभिषेक किया और अपनी मन्नत मानी थी। तैयार हो जा और यहाँ से उस देश में वापस चला जा जहाँ तू पैदा हुआ था।"</w:t>
      </w:r>
    </w:p>
    <w:p>
      <w:pPr/>
      <w:r>
        <w:rPr>
          <w:lang w:val="hi_IN" w:bidi="hi_IN"/>
        </w:rPr>
      </w:r>
      <w:r>
        <w:rPr>
          <w:lang w:val="hi_IN" w:bidi="hi_IN"/>
        </w:rPr>
        <w:t>रुकें और चर्चा करें: समूह के सदस्यों से उनके द्वारा देखे गए सपनों के बारे में बात करें। वे स्वप्न का वर्णन करने के लिए किन शब्दों का प्रयोग कर रहे हैं? क्या चेतावनी देने या निर्देश देने के सपनों का वर्णन करने के लिए प्रयोग किए जाने वाले शब्दों में अंतर है?</w:t>
      </w:r>
    </w:p>
    <w:p>
      <w:pPr/>
      <w:r>
        <w:rPr>
          <w:lang w:val="hi_IN" w:bidi="hi_IN"/>
        </w:rPr>
      </w:r>
      <w:r>
        <w:rPr>
          <w:lang w:val="hi_IN" w:bidi="hi_IN"/>
        </w:rPr>
        <w:t>इस भाग में परमेश्वर का दूत ऐसे बोलता है जैसे यह दूत स्वयं परमेश्वर है। यह दूत परमेश्वर का प्रतिनिधि है और परमेश्वर द्वारा किसी व्यक्ति के साथ परमेश्वर के व्यक्तिगत प्रवक्ता के रूप में व्यवहार करने के लिए भेजा गया है। कभी-कभी यह दूत प्रथम वक्ता के रूप में बात करता है जैसे परमेश्वर स्वयं बोल रहा है। दूत परमेश्वर नहीं है, बल्कि परमेश्वर का प्रतिनिधित्व कर रहा है।</w:t>
      </w:r>
    </w:p>
    <w:p>
      <w:pPr/>
      <w:r>
        <w:rPr>
          <w:lang w:val="hi_IN" w:bidi="hi_IN"/>
        </w:rPr>
      </w:r>
      <w:r>
        <w:rPr>
          <w:lang w:val="hi_IN" w:bidi="hi_IN"/>
        </w:rPr>
        <w:t>राहेल और लिआ याकूब के साथ याकूब की मातृभूमि में जाने के लिए मान गईं। राहेल और लिआ ने बताया कि लाबान उनके और उनके बच्चों के लिए कोई विरासत प्रदान नहीं करेगा। आम तौर पर पिता दुल्हन की कीमत का कुछ हिस्सा अलग रख देता ताकि यदि पति की मृत्यु हो जाए या पति उसे तलाक दे दे, तो वह धन पुत्री के पास सुरक्षित रहे। जाहिर है कि लाबान ने राहेल और लिआ के लिए यह नहीं किया है। यदि याकूब मर जाए, तो स्त्रियों के पास कुछ नहीं होगा। राहेल और लिआ कह रही हैं कि उनसे लाबान की बेटियों के रूप में नहीं बल्कि परदेशी महिलाओं की तरह व्यवहार किया जा रहा है। राहेल और लिआ के पास केवल वह धन होगा जो याकूब ने लाबान के लिए काम करके अर्जित किया है। इसके कारण, राहेल और लिआ याकूब के साथ जाने के लिए तैयार हैं।</w:t>
      </w:r>
    </w:p>
    <w:p>
      <w:pPr/>
      <w:r>
        <w:rPr>
          <w:lang w:val="hi_IN" w:bidi="hi_IN"/>
        </w:rPr>
      </w:r>
      <w:r>
        <w:rPr>
          <w:lang w:val="hi_IN" w:bidi="hi_IN"/>
        </w:rPr>
        <w:t>रुकें और चर्चा करें: पिता आपकी संस्कृति में विवाहित बेटियों के लिए की आवश्यकताएँ कैसे पूरी करते हैं? दुल्हन की कीमत के साथ सामान्य प्रथा क्या है?</w:t>
      </w:r>
    </w:p>
    <w:p>
      <w:pPr/>
      <w:r>
        <w:rPr>
          <w:lang w:val="hi_IN" w:bidi="hi_IN"/>
        </w:rPr>
      </w:r>
      <w:r>
        <w:rPr>
          <w:lang w:val="hi_IN" w:bidi="hi_IN"/>
        </w:rPr>
        <w:t>राहेल और लिआ याकूब के साथ जाने के लिए सहमत होने के बाद, याकूब ने जल्दी से कार्य किया। लाबान दूसरे स्थान पर था क्योंकि यह भेड़ों को काटने या भेड़ों के ऊन को काटने का समय था। यह घटना हर वर्ष होती है और भेड़ों के कल्याण के लिए महत्वपूर्ण है। यह आमतौर पर मेमनों के जन्म के समय से पहले वसंत में होता था। यदि झुण्ड बड़ा हॉट था, तो ऊन कतरने में कई दिन लगते थे। इसके समाप्त होने के बाद, आमतौर पर सभी मजदूरों के लिए एक उत्सव या एक बड़ा भोज होता था। याकूब जानता है कि लाबान कई दिनों के लिए दूर होगा। याकूब के पास तैयार होने और हारान को छोड़ने के लिए कई दिन हैं।</w:t>
      </w:r>
    </w:p>
    <w:p>
      <w:pPr/>
      <w:r>
        <w:rPr>
          <w:lang w:val="hi_IN" w:bidi="hi_IN"/>
        </w:rPr>
      </w:r>
      <w:r>
        <w:rPr>
          <w:lang w:val="hi_IN" w:bidi="hi_IN"/>
        </w:rPr>
        <w:t>ऊन कतरने से पहले ऊन से लदी एक भेड़ का चित्र दिखाएँ। ऊन कतरने का चित्र दिखाएँ। ऊन कतरने के बाद एक भेड़ की तस्वीर दिखाएँ।</w:t>
      </w:r>
    </w:p>
    <w:p>
      <w:pPr/>
      <w:r>
        <w:rPr>
          <w:lang w:val="hi_IN" w:bidi="hi_IN"/>
        </w:rPr>
      </w:r>
      <w:r>
        <w:rPr>
          <w:lang w:val="hi_IN" w:bidi="hi_IN"/>
        </w:rPr>
        <w:t>याकूब ने राहेल, लिआ, ज़िल्पा, और बिल्हा और सभी बच्चों को, 11 पुत्र और एक पुत्री, ऊंटों पर बिठाया। याकूब ने अपने सभी पशुओं को ले लिया। इसका मतलब है कि याकूब ने पहले झुंड और भेड़ों को भेजा। याकूब ने वह सब कुछ ले लिया जो उसे पद्दनराम में होने के दौरान मिला था। पद्दनराम हारान के आसपास के क्षेत्र का नाम है। इन सभी चीजों को तैयार करने के बाद, याकूब कनान देश के लिए निकल पड़ा। याकूब का पिता इसहाक कनान में रहता है। बेर्शेबा कनान के दक्षिणी भाग में है। जाने से पहले, राहेल ने लाबान के घरेलू देवताओं को चुरा लिया और उन्हें अपने साथ ले गई। याकूब नहीं जानता कि राहेल ने इन घरेलू देवताओं या मूर्तियों को ले लिया है जो लाबान की हैं। ये मूर्तियाँ मानव हाथों से बनाई गई थीं और पूर्वजों का प्रतिनिधित्व कर सकती हैं। वे इतने छोटे थे कि वे राहेल की काठी में छिप सकते थे।</w:t>
      </w:r>
    </w:p>
    <w:p>
      <w:pPr/>
      <w:r>
        <w:rPr>
          <w:lang w:val="hi_IN" w:bidi="hi_IN"/>
        </w:rPr>
      </w:r>
      <w:r>
        <w:rPr>
          <w:lang w:val="hi_IN" w:bidi="hi_IN"/>
        </w:rPr>
        <w:t>कुछ छोटे घरेलू देवताओं की तस्वीर दिखाएँ।</w:t>
      </w:r>
    </w:p>
    <w:p>
      <w:pPr/>
      <w:r>
        <w:rPr>
          <w:lang w:val="hi_IN" w:bidi="hi_IN"/>
        </w:rPr>
      </w:r>
      <w:r>
        <w:rPr>
          <w:lang w:val="hi_IN" w:bidi="hi_IN"/>
        </w:rPr>
        <w:t>याकूब चुपके से निकल पड़ा। इसका अर्थ है कि याकूब ने लाबान को धोखा दिया। लाबान नहीं जानता था कि याकूब जा रहा है। याकूब ने लाबान को नहीं बताया कि याकूब अपने परिवार और सम्पत्ति को लेकर कनान में वापस जा रहा है। याकूब ने फरात नदी को पार किया और गिलाद के पहाड़ी देश की ओर चल दिया।</w:t>
      </w:r>
    </w:p>
    <w:p>
      <w:pPr/>
      <w:r>
        <w:rPr>
          <w:lang w:val="hi_IN" w:bidi="hi_IN"/>
        </w:rPr>
      </w:r>
      <w:r>
        <w:rPr>
          <w:lang w:val="hi_IN" w:bidi="hi_IN"/>
        </w:rPr>
        <w:t>एक नक्शा दिखाएँ जिसमें हारान और बेर्शेबा शामिल है।</w:t>
      </w:r>
    </w:p>
    <w:p>
      <w:pPr/>
      <w:r>
        <w:rPr>
          <w:lang w:val="hi_IN" w:bidi="hi_IN"/>
        </w:rPr>
      </w:r>
      <w:r>
        <w:rPr>
          <w:lang w:val="hi_IN" w:bidi="hi_IN"/>
        </w:rPr>
        <w:t>रुकें और समूह के रूप में चर्चा करें: यदि कोई याकूब की तरह चला जाता है, तो आपकी संस्कृति में एक पिता या परिवार के सदस्यों की प्रतिक्रिया और कार्य क्या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याकूब सुनता है कि लाबान के पुत्र याकूब के धन के बारे में शिकायत कर रहे हैं। याकूब अपने प्रति लाबान के व्यवहार में आए परिवर्तन को भी देखता है।</w:t>
      </w:r>
    </w:p>
    <w:p>
      <w:pPr/>
      <w:r>
        <w:rPr>
          <w:lang w:val="hi_IN" w:bidi="hi_IN"/>
        </w:rPr>
      </w:r>
      <w:r>
        <w:rPr>
          <w:b/>
          <w:lang w:val="hi_IN" w:bidi="hi_IN"/>
        </w:rPr>
        <w:t>दूसरा दृश्य:</w:t>
      </w:r>
      <w:r>
        <w:rPr>
          <w:lang w:val="hi_IN" w:bidi="hi_IN"/>
        </w:rPr>
        <w:t xml:space="preserve"> यहोवा याकूब से कहता है कि वह याकूब के पिता और दादा के देश में वापस लौट जाए।</w:t>
      </w:r>
    </w:p>
    <w:p>
      <w:pPr/>
      <w:r>
        <w:rPr>
          <w:lang w:val="hi_IN" w:bidi="hi_IN"/>
        </w:rPr>
      </w:r>
      <w:r>
        <w:rPr>
          <w:b/>
          <w:lang w:val="hi_IN" w:bidi="hi_IN"/>
        </w:rPr>
        <w:t>तीसरा दृश्य:</w:t>
      </w:r>
      <w:r>
        <w:rPr>
          <w:lang w:val="hi_IN" w:bidi="hi_IN"/>
        </w:rPr>
        <w:t xml:space="preserve"> याकूब राहेल और लिआ को बाहर एक खेत में बुलाता है। याकूब बताता है कि लाबान और लाबान के पुत्रों ने क्या किया है। याकूब एक स्वप्न का वर्णन करता है जिसमें परमेश्वर ने याकूब से कहा कि वह कनान लौट जाएँ। राहेल और लिआ बताती हैं कि लाबान ने उनसे बेटियों के रूप में नहीं, बल्कि परदेशियों जैसा व्यवहार किया है। राहेल और लिआ याकूब के साथ कनान में जाने के लिए सहमत हैं।</w:t>
      </w:r>
    </w:p>
    <w:p>
      <w:pPr/>
      <w:r>
        <w:rPr>
          <w:lang w:val="hi_IN" w:bidi="hi_IN"/>
        </w:rPr>
      </w:r>
      <w:r>
        <w:rPr>
          <w:b/>
          <w:lang w:val="hi_IN" w:bidi="hi_IN"/>
        </w:rPr>
        <w:t>चौथा दृश्य:</w:t>
      </w:r>
      <w:r>
        <w:rPr>
          <w:lang w:val="hi_IN" w:bidi="hi_IN"/>
        </w:rPr>
        <w:t xml:space="preserve"> याकूब सब कुछ तैयार करता है और चला जाता है जबकि लाबान भेड़ों का ऊन कतरने के लिए दूर गया हुआ है। लाबान नहीं जानता कि याकूब हारान से चला गया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लाबान के पुत्र</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याकूब के बच्चों का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सुनता है कि लाबान के पुत्र याकूब के धन के बारे में शिकायत कर रहे हैं। हम नहीं जानते कि याकूब ने इस जानकारी को कैसे सुना। लाबान के पुत्र कह रहे हैं कि याकूब ने लाबान से चुराया है। याकूब यह भी पता करता है कि याकूब के प्रति लाबान का व्यवहार बदल गया है।</w:t>
      </w:r>
    </w:p>
    <w:p>
      <w:pPr/>
      <w:r>
        <w:rPr>
          <w:lang w:val="hi_IN" w:bidi="hi_IN"/>
        </w:rPr>
      </w:r>
      <w:r>
        <w:rPr>
          <w:lang w:val="hi_IN" w:bidi="hi_IN"/>
        </w:rPr>
        <w:t>दूसरे दृश्य में, यहोवा याकूब से कहता है कि वह याकूब के दादा और पिता के देश में लौट जाए। यहोवा याकूब से कहता है, "मैं तेरे साथ रहूँगा।"</w:t>
      </w:r>
    </w:p>
    <w:p>
      <w:pPr/>
      <w:r>
        <w:rPr>
          <w:lang w:val="hi_IN" w:bidi="hi_IN"/>
        </w:rPr>
      </w:r>
      <w:r>
        <w:rPr>
          <w:lang w:val="hi_IN" w:bidi="hi_IN"/>
        </w:rPr>
        <w:t>तीसरे दृश्य में, याकूब राहेल और लिआ को बाहर एक खेत में बुलाता है जहाँ याकूब भेड़ों की देखभाल कर रहा है। जब वे खेत हैं तो कोई भी उनकी बात नहीं सुन सकता है। याकूब उन्हें बताता है कि लाबान का व्यवहार याकूब के प्रति कैसे बदलना शुरू हो गया है। याकूब बताता है कि लाबान ने याकूब की मजदूरी के बारे में समझौते को कई बार कैसे बदल दिया है। याकूब राहेल और लिआ को बताता है कि परमेश्वर ने याकूब को लाबान से कैसे सुरक्षित रखा है।</w:t>
      </w:r>
    </w:p>
    <w:p>
      <w:pPr/>
      <w:r>
        <w:rPr>
          <w:lang w:val="hi_IN" w:bidi="hi_IN"/>
        </w:rPr>
      </w:r>
      <w:r>
        <w:rPr>
          <w:lang w:val="hi_IN" w:bidi="hi_IN"/>
        </w:rPr>
        <w:t>यह भाग कई बार राहेल और लिआ के नाम का प्रयोग करता है। आमतौर पर बड़े बच्चे का उल्लेख सबसे पहले किया जाता है। हालाँकि, यहाँ हर बार, राहेल का उल्लेख पहले किया गया है। राहेल छोटी है और विवाह करने वाली दूसरी बेटी है। याकूब राहेल से प्रेम करता था।</w:t>
      </w:r>
    </w:p>
    <w:p>
      <w:pPr/>
      <w:r>
        <w:rPr>
          <w:lang w:val="hi_IN" w:bidi="hi_IN"/>
        </w:rPr>
      </w:r>
      <w:r>
        <w:rPr>
          <w:lang w:val="hi_IN" w:bidi="hi_IN"/>
        </w:rPr>
        <w:t>फिर याकूब राहेल और लिआ को एक स्वप्न के बारे में बताता है जो याकूब ने अतीत में देखा था। याकूब इस स्वप्न का वर्णन कर रहा है। इस स्वप्न में, परमेश्वर का दूत याकूब के सामने प्रकट हुआ। परमेश्वर के दूत ने बताया कि परमेश्वर ने याकूब की रक्षा कैसे की है और धब्बेदार, धारीदार और चितकबरे पशुओं की संख्या को बढ़ाया है। परमेश्वर के दूत ने याकूब से कहा, "मैं वह परमेश्वर हूँ जो बेतेल में तेरे सामने प्रकट हुआ था।"</w:t>
      </w:r>
    </w:p>
    <w:p>
      <w:pPr/>
      <w:r>
        <w:rPr>
          <w:lang w:val="hi_IN" w:bidi="hi_IN"/>
        </w:rPr>
      </w:r>
      <w:r>
        <w:rPr>
          <w:lang w:val="hi_IN" w:bidi="hi_IN"/>
        </w:rPr>
        <w:t>रुकें और चर्चा करें: उस स्वप्न की समीक्षा करें जो याकूब ने बेतेल में देखा था।</w:t>
      </w:r>
    </w:p>
    <w:p>
      <w:pPr/>
      <w:r>
        <w:rPr>
          <w:lang w:val="hi_IN" w:bidi="hi_IN"/>
        </w:rPr>
      </w:r>
      <w:r>
        <w:rPr>
          <w:lang w:val="hi_IN" w:bidi="hi_IN"/>
        </w:rPr>
        <w:t>बेतेल वह स्थान है जहाँ याकूब ने पृथ्वी और स्वर्ग के बीच खड़ी हुई सीढ़ी को देखा। याकूब ने बेतेल में एक पत्थर का अभिषेक किया और वहाँ परमेश्वर से एक मन्नत मानी थी। परमेश्वर के दूत ने याकूब से कहा कि वह तैयार हो जाए, हारान को छोड़कर कनान में लौट जाए।</w:t>
      </w:r>
    </w:p>
    <w:p>
      <w:pPr/>
      <w:r>
        <w:rPr>
          <w:lang w:val="hi_IN" w:bidi="hi_IN"/>
        </w:rPr>
      </w:r>
      <w:r>
        <w:rPr>
          <w:lang w:val="hi_IN" w:bidi="hi_IN"/>
        </w:rPr>
        <w:t>फिर राहेल और लिआ याकूब को बताती हैं कि कैसे लाबान ने उनसे परदेशी महिलाओं जैसा व्यवहार किया है न कि बेटियों सा। लाबान ने वह पैसा खर्च कर दिया है जो याकूब ने लाबान के लिए अर्जित किया है। लाबान को इस पैसे में से कुछ को अलग रखना चाहिए था ताकि यदि याकूब मर जाए या उन्हें तलाकदे दे तो राहेल और लिआ अपना ध्यान रख सकें। लाबान ने यह नहीं किया है। राहेल और लिआ को लाबान से कोई विरासत नहीं मिलेगी। इसलिए, राहेल और लिआ याकूब के साथ जाएँगी।</w:t>
      </w:r>
    </w:p>
    <w:p>
      <w:pPr/>
      <w:r>
        <w:rPr>
          <w:lang w:val="hi_IN" w:bidi="hi_IN"/>
        </w:rPr>
      </w:r>
      <w:r>
        <w:rPr>
          <w:lang w:val="hi_IN" w:bidi="hi_IN"/>
        </w:rPr>
        <w:t>चौथे दृश्य में, याकूब जल्दी से सब कुछ तैयार करता है और हारान से निकल पड़ता है जबकि लाबान भेड़ों का ऊन कतरने के लिए दूर गया हुआ है। याकूब इस क्रम में काम करता है:</w:t>
      </w:r>
    </w:p>
    <w:p>
      <w:pPr>
        <w:pStyle w:val="ListBullet"/>
        <w:spacing w:line="240" w:lineRule="auto"/>
        <w:ind w:left="720"/>
      </w:pPr>
      <w:r>
        <w:rPr>
          <w:lang w:val="hi_IN" w:bidi="hi_IN"/>
        </w:rPr>
      </w:r>
      <w:r>
        <w:rPr>
          <w:lang w:val="hi_IN" w:bidi="hi_IN"/>
        </w:rPr>
        <w:t>लाबान भेड़ों का ऊन कतरने के लिए दूर गया हुआ है।</w:t>
      </w:r>
    </w:p>
    <w:p>
      <w:pPr>
        <w:pStyle w:val="ListBullet"/>
        <w:spacing w:line="240" w:lineRule="auto"/>
        <w:ind w:left="720"/>
      </w:pPr>
      <w:r>
        <w:rPr>
          <w:lang w:val="hi_IN" w:bidi="hi_IN"/>
        </w:rPr>
      </w:r>
      <w:r>
        <w:rPr>
          <w:lang w:val="hi_IN" w:bidi="hi_IN"/>
        </w:rPr>
        <w:t>याकूब हारान को छोड़ने का फैसला करता है।</w:t>
      </w:r>
    </w:p>
    <w:p>
      <w:pPr>
        <w:pStyle w:val="ListBullet"/>
        <w:spacing w:line="240" w:lineRule="auto"/>
        <w:ind w:left="720"/>
      </w:pPr>
      <w:r>
        <w:rPr>
          <w:lang w:val="hi_IN" w:bidi="hi_IN"/>
        </w:rPr>
      </w:r>
      <w:r>
        <w:rPr>
          <w:lang w:val="hi_IN" w:bidi="hi_IN"/>
        </w:rPr>
        <w:t>याकूब लाबान को नहीं बताता कि याकूब और उसका परिवार हारान को छोड़कर जा रहा है।</w:t>
      </w:r>
    </w:p>
    <w:p>
      <w:pPr>
        <w:pStyle w:val="ListBullet"/>
        <w:spacing w:line="240" w:lineRule="auto"/>
        <w:ind w:left="720"/>
      </w:pPr>
      <w:r>
        <w:rPr>
          <w:lang w:val="hi_IN" w:bidi="hi_IN"/>
        </w:rPr>
      </w:r>
      <w:r>
        <w:rPr>
          <w:lang w:val="hi_IN" w:bidi="hi_IN"/>
        </w:rPr>
        <w:t>याकूब वह सब कुछ ले जाता है जो उसने हारान के आसपास के क्षेत्र पद्दनराम में हासिल किया है।</w:t>
      </w:r>
    </w:p>
    <w:p>
      <w:pPr>
        <w:pStyle w:val="ListBullet"/>
        <w:spacing w:line="240" w:lineRule="auto"/>
        <w:ind w:left="720"/>
      </w:pPr>
      <w:r>
        <w:rPr>
          <w:lang w:val="hi_IN" w:bidi="hi_IN"/>
        </w:rPr>
      </w:r>
      <w:r>
        <w:rPr>
          <w:lang w:val="hi_IN" w:bidi="hi_IN"/>
        </w:rPr>
        <w:t>राहेल लाबान के घरेलू देवताओं को चुरा लेती है।</w:t>
      </w:r>
    </w:p>
    <w:p>
      <w:pPr>
        <w:pStyle w:val="ListBullet"/>
        <w:spacing w:line="240" w:lineRule="auto"/>
        <w:ind w:left="720"/>
      </w:pPr>
      <w:r>
        <w:rPr>
          <w:lang w:val="hi_IN" w:bidi="hi_IN"/>
        </w:rPr>
      </w:r>
      <w:r>
        <w:rPr>
          <w:lang w:val="hi_IN" w:bidi="hi_IN"/>
        </w:rPr>
        <w:t>याकूब झुण्ड और भेड़ों को पहले भेजता है।</w:t>
      </w:r>
    </w:p>
    <w:p>
      <w:pPr>
        <w:pStyle w:val="ListBullet"/>
        <w:spacing w:line="240" w:lineRule="auto"/>
        <w:ind w:left="720"/>
      </w:pPr>
      <w:r>
        <w:rPr>
          <w:lang w:val="hi_IN" w:bidi="hi_IN"/>
        </w:rPr>
      </w:r>
      <w:r>
        <w:rPr>
          <w:lang w:val="hi_IN" w:bidi="hi_IN"/>
        </w:rPr>
        <w:t>याकूब राहेल, लिआ, जिल्पा, और बिल्हा और 11 पुत्रों और एक पुत्री को ऊँटों पर बिठाता है।</w:t>
      </w:r>
    </w:p>
    <w:p>
      <w:pPr>
        <w:pStyle w:val="ListBullet"/>
        <w:spacing w:line="240" w:lineRule="auto"/>
        <w:ind w:left="720"/>
      </w:pPr>
      <w:r>
        <w:rPr>
          <w:lang w:val="hi_IN" w:bidi="hi_IN"/>
        </w:rPr>
      </w:r>
      <w:r>
        <w:rPr>
          <w:lang w:val="hi_IN" w:bidi="hi_IN"/>
        </w:rPr>
        <w:t>याकूब अपने परिवार के साथ हारान से निकल पड़ता है और कनान की ओर बढ़ने लगता है।</w:t>
      </w:r>
    </w:p>
    <w:p>
      <w:pPr>
        <w:pStyle w:val="ListBullet"/>
        <w:spacing w:line="240" w:lineRule="auto"/>
        <w:ind w:left="720"/>
      </w:pPr>
      <w:r>
        <w:rPr>
          <w:lang w:val="hi_IN" w:bidi="hi_IN"/>
        </w:rPr>
      </w:r>
      <w:r>
        <w:rPr>
          <w:lang w:val="hi_IN" w:bidi="hi_IN"/>
        </w:rPr>
        <w:t>याकूब ने फरात नदी को पार करता है और गिलाद के पहाड़ी देश की ओरबढ़ने लगता है।</w:t>
      </w:r>
    </w:p>
    <w:p>
      <w:pPr/>
      <w:r>
        <w:rPr>
          <w:lang w:val="hi_IN" w:bidi="hi_IN"/>
        </w:rPr>
      </w:r>
      <w:r>
        <w:rPr>
          <w:lang w:val="hi_IN" w:bidi="hi_IN"/>
        </w:rPr>
        <w:t>हारान को इस तरह से छोड़कर, याकूब लाबान को धोखा देता है। याकूब अपनी सारी सम्पत्ति, जो कुछ भी याकूब के पास है, उसे लेता है और चला जाता है। लाबान नहीं जानता कि याकूब ने अपने परिवार और सभी पशुओं सहित सम्पत्ति को ले लिया है और हारान से चला गया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लाबान के पुत्र</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याकूब के बच्चों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लाबान के पुत्र याकूब के बारे में शिकायत करते हैं। वे कहते हैं कि याकूब धनी हो गया है क्योंकि याकूब ने लाबान से चोरी की है। याकूब की सम्पत्ति का एकमात्र कारण यह है कि याकूब ने वह ले लिया जो लाबान का है। याकूब ने जान लिया या उसे पता चला कि लाबान के पुत्र क्या कह रहे थे। फिर याकूब ने देखा कि याकूब के प्रति लाबान का दृष्टिकोण बदल रहा है।</w:t>
      </w:r>
    </w:p>
    <w:p>
      <w:pPr/>
      <w:r>
        <w:rPr>
          <w:lang w:val="hi_IN" w:bidi="hi_IN"/>
        </w:rPr>
      </w:r>
      <w:r>
        <w:rPr>
          <w:lang w:val="hi_IN" w:bidi="hi_IN"/>
        </w:rPr>
        <w:t>अभिनय को रोकें: पुत्रों से पूछें, "आप यह क्यों कह रहे हैं कि याकूब ने आपके पिता से चुराया है?" आप सुन सकते हैं, "इसका कोई अन्य तरीका नहीं है कि याकूब इतना धनी हो सके। हमारे पास जो कुछ भी है वह हमारे पिता का है। याकूब ने हमारे पिता को धोखा दिया है।" याकूब से पूछें, "जब आप उनके आरोपों को सुनते हैं तो आप कैसा महसूस करते हैं?" आप यह सुन सकते हैं, "मुझे दुख होता है कि जो हुआ उन्हें उसके बारे में गलतफहमी है। वे नहीं जानते कि कैसे लाबान ने मुझे धोखा देने की कोशिश की है। वे अपने पिता से प्रेम करते हैं जो सही है।" अभिनय को फिर से शुरू करें।</w:t>
      </w:r>
    </w:p>
    <w:p>
      <w:pPr/>
      <w:r>
        <w:rPr>
          <w:lang w:val="hi_IN" w:bidi="hi_IN"/>
        </w:rPr>
      </w:r>
      <w:r>
        <w:rPr>
          <w:lang w:val="hi_IN" w:bidi="hi_IN"/>
        </w:rPr>
        <w:t>दूसरे दृश्य में, यहोवा याकूब से कहता है कि वह याकूब के दादा और पिता के देश में लौट जाए।</w:t>
      </w:r>
    </w:p>
    <w:p>
      <w:pPr/>
      <w:r>
        <w:rPr>
          <w:lang w:val="hi_IN" w:bidi="hi_IN"/>
        </w:rPr>
      </w:r>
      <w:r>
        <w:rPr>
          <w:lang w:val="hi_IN" w:bidi="hi_IN"/>
        </w:rPr>
        <w:t>अभिनय को रोकें: याकूब से पूछें, "जब आपने सुना कि परमेश्वर ने आपको घर जाने को कहा तो आपने कैसा महसूस किया?" आप यह सुन सकते हैं, "मैं बहुत खुश हूँ। मैं घर जाना चाहता हूँ। मुझे बहुत लम्बा समय हो गया है। मैं अपने पिता को फिर से देखना चाहता हूँ। मुझे खुशी है कि परमेश्वर यह नहीं भूला है कि मैं यहाँ हारान में हूँ।" अभिनय को फिर से शुरू करें।</w:t>
      </w:r>
    </w:p>
    <w:p>
      <w:pPr/>
      <w:r>
        <w:rPr>
          <w:lang w:val="hi_IN" w:bidi="hi_IN"/>
        </w:rPr>
      </w:r>
      <w:r>
        <w:rPr>
          <w:lang w:val="hi_IN" w:bidi="hi_IN"/>
        </w:rPr>
        <w:t>तीसरे दृश्य में, याकूब राहेल और लिआ को उस खेत में बाहर आने के लिए बुलाता है जहाँ याकूब भेड़ों की देखभाल कर रहा है। याकूब राहेल और लिआ को यह बताना शुरू करता है कि कैसे लाबान ने याकूब की मजदूरी की शर्तों को 10 अलग-अलग बार बदलकर याकूब को धोखा देने की कोशिश की है। याकूब बताता है कि परमेश्वर ने याकूब की रक्षा की है। परमेश्वर ने पशुओं को ऐसे बच्चे उत्पन्न करने के लिए प्रेरित किया कि बिल्कुल वैसा ही हो जैसा लाबान ने कहा कि याकूब के पास हो सकता है। यदि लाबान ने कहा कि याकूब के लिए पशु धारियों वाले होंगे, तो झुंड ने धारियों वाले बच्चे उत्पन्न किए। परमेश्वर ने यह किया है।</w:t>
      </w:r>
    </w:p>
    <w:p>
      <w:pPr/>
      <w:r>
        <w:rPr>
          <w:lang w:val="hi_IN" w:bidi="hi_IN"/>
        </w:rPr>
      </w:r>
      <w:r>
        <w:rPr>
          <w:lang w:val="hi_IN" w:bidi="hi_IN"/>
        </w:rPr>
        <w:t>अभिनय को रोकें: याकूब से पूछें, "लाबान की बेटियों को यह बताने में आपको कैसा महसूस हो रहा है कि लाबान ने आपके साथ धोखा किया है?" आप सुन सकते हैं, "मुझे उन्हें बताने का पछतावा है, लेकिन लाबान के दृष्टिकोण में परिवर्तन और उसके पुत्रों के मुझ पर आरोप लगाने के कारण, उन्हें जानना होगा। उन्हें यह बताना मुश्किल है कि उनका पिता किस प्रकार का व्यक्ति है।" राहेल और लिआ से पूछें, "जब आप सुनते हैं कि याकूब आपको आपके पिता और भाइयों के बारे में क्या बता रहा है तो आप कैसा महसूस करते हैं?" आप सुन सकते हैं, "मुझे आश्चर्य नहीं है। हमारा पिता हमेशा ऐसा ही है। उसने हमें भी धोखा दिया है।" अभिनय को फिर से शुरू करें।</w:t>
      </w:r>
    </w:p>
    <w:p>
      <w:pPr/>
      <w:r>
        <w:rPr>
          <w:lang w:val="hi_IN" w:bidi="hi_IN"/>
        </w:rPr>
      </w:r>
      <w:r>
        <w:rPr>
          <w:lang w:val="hi_IN" w:bidi="hi_IN"/>
        </w:rPr>
        <w:t>फिर याकूब ने राहेल और लिआ को एक स्वप्न के बारे में बताया जिसमें परमेश्वर का दूत याकूब के पास आया और याकूब से बात की। दूत ने याकूब से कहा कि परमेश्वर वह है जिसके कारण बकरियों और भेड़ों ने केवल धारीदार, धब्बेदार या चितकबरे बच्चे पैदा किए हैं। दूत ने कहा, "मैं वह परमेश्वर हूँ जिसने बेतेल में तेरे साथ बात की थी, वह स्थान जहाँ तूने पत्थर के खम्भे को अभिषेक किया था और मुझसे मन्नत मानी थी। तैयार हो जा और इस देश को छोड़ दे और वहाँ लौट जा जहाँ तू पैदा हुआ था।"</w:t>
      </w:r>
    </w:p>
    <w:p>
      <w:pPr/>
      <w:r>
        <w:rPr>
          <w:lang w:val="hi_IN" w:bidi="hi_IN"/>
        </w:rPr>
      </w:r>
      <w:r>
        <w:rPr>
          <w:lang w:val="hi_IN" w:bidi="hi_IN"/>
        </w:rPr>
        <w:t>अभिनय को रोकें: याकूब से पूछें, "जब आपने जाना कि परमेश्वर का दूत आपसे बात कर रहा है तो आपने कैसा महसूस किया?" आप यह सुन सकते हैं, "मैं बहुत खुश था। मैंने सोचा कि परमेश्वर भूल गया है कि मैं यहाँ हूँ। मुझे यह जानकर बहुत खुशी है कि परमेश्वर वह है जिसने मुझे धनी बनाया है। मुझे खुशी है कि परमेश्वर चाहता है कि मैं अब घर जाऊँ।" अभिनय को फिर से शुरू करें।</w:t>
      </w:r>
    </w:p>
    <w:p>
      <w:pPr/>
      <w:r>
        <w:rPr>
          <w:lang w:val="hi_IN" w:bidi="hi_IN"/>
        </w:rPr>
      </w:r>
      <w:r>
        <w:rPr>
          <w:lang w:val="hi_IN" w:bidi="hi_IN"/>
        </w:rPr>
        <w:t>याकूब के इन बातों को समझाने के बाद, राहेल और लिआ ने बात करना शुरू किया। उन्होंने याकूब को बताया कि लाबान उनके साथ कैसे गलत व्यवहार कर रहा है। लाबान ने दुल्हन की कीमत से कुछ पैसे अलग नहीं रखे कि उनकी देखभाल की जाए। उन्हें लाबान से कोई विरासत नहीं मिलेगी। लाबान उनसे बेटियों के रूप में नहीं बल्कि विदेशी महिलाओं के रूप में व्यवहार कर रहा था। फिर राहेल और लिआ ने याकूब से कहा, "जा और वह कर जो परमेश्वर ने तुझसे कहा है।"</w:t>
      </w:r>
    </w:p>
    <w:p>
      <w:pPr/>
      <w:r>
        <w:rPr>
          <w:lang w:val="hi_IN" w:bidi="hi_IN"/>
        </w:rPr>
      </w:r>
      <w:r>
        <w:rPr>
          <w:lang w:val="hi_IN" w:bidi="hi_IN"/>
        </w:rPr>
        <w:t>चौथे दृश्य में, याकूब जानता है कि लाबान भेड़ों का ऊन कतरने के लिए दूर गया हुआ है। यह करने में कुछ दिन लगेंगे। जबकि लाबान चला गया है, तो याकूब जाने की तैयारी करता है। याकूब अपनी सारी सम्पत्ति को इकट्ठा करता है। जब यह हो रहा है, तो राहेल लाबान के परिवार की मूर्तियों को चुरा लेती है। याकूब झुण्ड और भेड़ों को आगे भेजता है। याकूब ऊँटों को तैयार करता है और राहेल, लिआ, जिल्पा, और बिल्हा को 11 पुत्रों और एक पुत्री के साथ ऊँटों पर बिठाता है। फिर याकूब लाबान को यह बताए बिना हारान को छोड़ देता है कि वे जा रहे हैं। याकूब और उसका परिवार फरात नदी को पार करता है और गिलाद के पहाड़ी देश की ओर जाता है।</w:t>
      </w:r>
    </w:p>
    <w:p>
      <w:pPr/>
      <w:r>
        <w:rPr>
          <w:lang w:val="hi_IN" w:bidi="hi_IN"/>
        </w:rPr>
      </w:r>
      <w:r>
        <w:rPr>
          <w:lang w:val="hi_IN" w:bidi="hi_IN"/>
        </w:rPr>
        <w:t>अभिनय को रोकें: याकूब से पूछें, "आप लाबान को बताए बिना क्यों जा रहे हैं?" आप सुन सकते हैं, "मुझे लगता है कि लाबान मुझे जाने से रोकने की कोशिश करेगा" या "लाबान मेरे कुछ पशुओं को रखने की कोशिश करेगा। लाबान मेरे परिवार में से कुछ को रखने की कोशिश कर सकता है। जब लाबान दूर है तो हमें भागने की आवश्यकता है।" राहेल से पूछें, "आपने अपने पिता के परिवार की मूर्तियों को क्यों लिया?" आप सुन सकते हैं, "मैं चाहती हूँ कि हम सुरक्षित और संरक्षित रहें। मुझे पता है कि याकूब परमेश्वर पर विश्वास करता है, लेकिन मुझे अपने साथ हमारे परिवार की मूर्तियों की भी आवश्यकता है। याकूब क्रोधित होगा यदि उसे पता चला कि मैंने क्या किया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यह भाग भेड़ों और बकरियों के लिए सहवास के मौसम के बारे में बात करता है। इस प्रक्रिया का वर्णन करने के लिए उसी शब्दावली का प्रयोग करें जिसका प्रयोग आपने पिछले भाग में किया है। इस भाग में याकूब स्वीकार करता है कि परमेश्वर ही है जिसने भेड़ों और बकरियों को धब्बेदार या चितकबरे बच्चे पैदा किए हैं।</w:t>
      </w:r>
    </w:p>
    <w:p>
      <w:pPr/>
      <w:r>
        <w:rPr>
          <w:lang w:val="hi_IN" w:bidi="hi_IN"/>
        </w:rPr>
      </w:r>
      <w:r>
        <w:rPr>
          <w:lang w:val="hi_IN" w:bidi="hi_IN"/>
        </w:rPr>
        <w:t>राहेल और लिआ याकूब से कहती हैं कि लाबान उनसे परदेशियों महिलाओं के रूप में व्यवहार कर रहा है और बेटियों के रूप में नहीं। एक परदेशी स्त्री के पास विरासत के अधिकार नहीं होते हैं। एक पिता को दुल्हन की कीमत के रूप में चुकाए गए पैसे का कुछ हिस्सा अलग रखना चाहिए था और जिसे भविष्य में उसकी बेटी ले सकती थी। लाबान ने यह नहीं किया है। लाबान ने सभी पैसे खर्च कर दिए हैं।</w:t>
      </w:r>
    </w:p>
    <w:p>
      <w:pPr/>
      <w:r>
        <w:rPr>
          <w:lang w:val="hi_IN" w:bidi="hi_IN"/>
        </w:rPr>
      </w:r>
      <w:r>
        <w:rPr>
          <w:lang w:val="hi_IN" w:bidi="hi_IN"/>
        </w:rPr>
        <w:t xml:space="preserve">प्रभु का दूत </w:t>
      </w:r>
      <w:r>
        <w:rPr>
          <w:b/>
          <w:lang w:val="hi_IN" w:bidi="hi_IN"/>
        </w:rPr>
        <w:t>स्वप्न</w:t>
      </w:r>
      <w:r>
        <w:rPr>
          <w:lang w:val="hi_IN" w:bidi="hi_IN"/>
        </w:rPr>
        <w:t xml:space="preserve"> में याकूब के सामने प्रकट हुआ। क्योंकि यह एक स्वप्न था, इसलिए जब यह हुआ तो याकूब सो रहा था। स्वप्न के लिए उसी शब्द का प्रयोग करें जो आपने पहले प्रयोग किया है। </w:t>
      </w:r>
      <w:r>
        <w:rPr>
          <w:lang w:val="hi_IN" w:bidi="hi_IN"/>
        </w:rPr>
        <w:t>प्रभु का दूत</w:t>
      </w:r>
      <w:r>
        <w:rPr>
          <w:lang w:val="hi_IN" w:bidi="hi_IN"/>
        </w:rPr>
        <w:t xml:space="preserve"> शब्द का वर्णन मुख्य शब्दावली में किया गया है। कभी-कभी इस दूत को परमेश्वर के दूत के रूप में संदर्भित किया जाता है। यह दूत एक स्वर्गीय प्राणी है जिसे परमेश्वर ने मनुष्यों से बात करने के लिए अपने व्यक्तिगत अदूत और प्रवक्ता के रूप में भेजा है। कई भागों में परमेश्वर के दूत की पहचान लगभग परमेश्वर के साथ की गई है। परमेश्वर का दूत कभी-कभी केवल परमेश्वर के नाम से नहीं बल्कि प्रथम पुरुष में परमेश्वर के रूप में बात करता है। परमेश्वर का दूत अब्राहम के सामने तब प्रकट हुआ था जब अब्राहम इसहाक का बलिदान देने के लिए तैयार था। उन्हीं शब्दों का प्रयोग करें जो आपने पिछले भागों में प्रयोग किए हैं।</w:t>
      </w:r>
    </w:p>
    <w:p>
      <w:pPr/>
      <w:r>
        <w:rPr>
          <w:lang w:val="hi_IN" w:bidi="hi_IN"/>
        </w:rPr>
      </w:r>
      <w:r>
        <w:rPr>
          <w:lang w:val="hi_IN" w:bidi="hi_IN"/>
        </w:rPr>
        <w:t>परमेश्वर का दूत याकूब को बेतेल, अभिषिक्त खड़ा पत्थर और याकूब की प्रतिज्ञा की याद दिलाता है। इस घटना का वर्णन करने के लिए उन्हीं शब्दों का प्रयोग करें जो आपने उस भाग का अनुवाद करते समय प्रयोग किए थे।</w:t>
      </w:r>
    </w:p>
    <w:p>
      <w:pPr/>
      <w:r>
        <w:rPr>
          <w:lang w:val="hi_IN" w:bidi="hi_IN"/>
        </w:rPr>
      </w:r>
      <w:r>
        <w:rPr>
          <w:lang w:val="hi_IN" w:bidi="hi_IN"/>
        </w:rPr>
        <w:t xml:space="preserve">यह भाग परमेश्वर को </w:t>
      </w:r>
      <w:r>
        <w:rPr>
          <w:b/>
          <w:lang w:val="hi_IN" w:bidi="hi_IN"/>
        </w:rPr>
        <w:t>यहोवा</w:t>
      </w:r>
      <w:r>
        <w:rPr>
          <w:lang w:val="hi_IN" w:bidi="hi_IN"/>
        </w:rPr>
        <w:t xml:space="preserve"> और </w:t>
      </w:r>
      <w:r>
        <w:rPr>
          <w:b/>
          <w:lang w:val="hi_IN" w:bidi="hi_IN"/>
        </w:rPr>
        <w:t>परमेश्वर</w:t>
      </w:r>
      <w:r>
        <w:rPr>
          <w:lang w:val="hi_IN" w:bidi="hi_IN"/>
        </w:rPr>
        <w:t xml:space="preserve"> के रूप में संदर्भित करता है। उन्हीं नामों का प्रयोग करें जो आपने अन्य भागों मेंप्रयोग किए हैं।</w:t>
      </w:r>
    </w:p>
    <w:p>
      <w:pPr/>
      <w:r>
        <w:rPr>
          <w:lang w:val="hi_IN" w:bidi="hi_IN"/>
        </w:rPr>
      </w:r>
      <w:r>
        <w:rPr>
          <w:lang w:val="hi_IN" w:bidi="hi_IN"/>
        </w:rPr>
        <w:t xml:space="preserve">राहेल ने अपने पिता के घरेलू </w:t>
      </w:r>
      <w:r>
        <w:rPr>
          <w:b/>
          <w:lang w:val="hi_IN" w:bidi="hi_IN"/>
        </w:rPr>
        <w:t>मूर्तियों</w:t>
      </w:r>
      <w:r>
        <w:rPr>
          <w:lang w:val="hi_IN" w:bidi="hi_IN"/>
        </w:rPr>
        <w:t xml:space="preserve"> या देवताओं को चुरा लिया। </w:t>
      </w:r>
      <w:r>
        <w:rPr>
          <w:b/>
          <w:lang w:val="hi_IN" w:bidi="hi_IN"/>
        </w:rPr>
        <w:t>मूर्तियों</w:t>
      </w:r>
      <w:r>
        <w:rPr>
          <w:lang w:val="hi_IN" w:bidi="hi_IN"/>
        </w:rPr>
        <w:t xml:space="preserve"> की चर्चा मुख्य शब्दावली में की गई है। मूर्तियाँ मानव हाथों द्वारा बनाई गई छवियाँ होती हैं और फिर उन्हें देवता के रूप में पूजा जाता है। गृह देवता छोटी मूर्तियाँ होती हैं जो मानव जैसी दिख सकती हैं और पूर्वजों का प्रतिनिधित्व कर सकती हैं। इस कहानी में, वे इतने छोटे हैं कि वे राहेल के तकिए में छिप सकते थे जिस पर राहेल बैठी थी।</w:t>
      </w:r>
    </w:p>
    <w:p>
      <w:pPr/>
      <w:r>
        <w:rPr>
          <w:lang w:val="hi_IN" w:bidi="hi_IN"/>
        </w:rPr>
      </w:r>
      <w:r>
        <w:rPr>
          <w:lang w:val="hi_IN" w:bidi="hi_IN"/>
        </w:rPr>
        <w:t>यह भाग एक ही स्थान को संदर्भित करने के लिए कई नामों का प्रयोग करता है। आपके दादा और आपके पिता की भूमि, आपके जन्म की भूमि, कनान की भूमि, सभी एक ही स्थान को संदर्भित कर रहे हैं। यह वह भूमि है जिसकी प्रतिज्ञा परमेश्वर ने अब्राहम, इसहाक और फिर याकूब से की थी। जब याकूब ने बेतेल में सीढ़ी का सपना देखा, तो परमेश्वर ने याकूब के साथ पुष्टि की कि याकूब को इस देश का वारिस होना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31:22–35</w:t>
      </w:r>
      <w:r>
        <w:rPr>
          <w:lang w:val="hi_IN" w:bidi="hi_IN"/>
        </w:rPr>
      </w:r>
    </w:p>
    <w:p>
      <w:pPr>
        <w:pStyle w:val="Heading3"/>
      </w:pPr>
      <w:r>
        <w:rPr>
          <w:lang w:val="hi_IN" w:bidi="hi_IN"/>
        </w:rPr>
        <w:t>सुने और मन में रखें</w:t>
      </w:r>
    </w:p>
    <w:p>
      <w:pPr/>
      <w:r>
        <w:rPr>
          <w:lang w:val="hi_IN" w:bidi="hi_IN"/>
        </w:rPr>
      </w:r>
      <w:r>
        <w:rPr>
          <w:lang w:val="hi_IN" w:bidi="hi_IN"/>
        </w:rPr>
        <w:t>उत्पत्ति 31:22–35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यह याकूब की कनान में अपने पिता इसहाक के पास लौटने की कहानी है। पिछले भाग में, याकूब को पता चला था कि लाबान के पुत्रों ने सोचा कि याकूब ने उनके पिता लाबान का धन चोरी किया है। लाबान का व्यवहार याकूब के प्रति बदल गया था। याकूब ने फैसला किया कि यह घर जाने का समय है। इसके अलावा, परमेश्वर ने स्वप्न में याकूब से बात की और याकूब से कहा कि वह अपने पिता इसहाक के पास लौट जाए। याकूब ने चुपके से सब कुछ समेटा और लाबान को बताए बिना चला गया। याकूब ने अपने सब पशु, अपना सारा सामान और अपना पूरा परिवार — पत्नियाँ और बच्चे — लिया और हरान से कनान और अपने पिता इसहाक के पास लौटने के लिए निकल पड़ा।</w:t>
      </w:r>
    </w:p>
    <w:p>
      <w:pPr/>
      <w:r>
        <w:rPr>
          <w:lang w:val="hi_IN" w:bidi="hi_IN"/>
        </w:rPr>
      </w:r>
      <w:r>
        <w:rPr>
          <w:lang w:val="hi_IN" w:bidi="hi_IN"/>
        </w:rPr>
        <w:t>जब याकूब निकला, तब लाबान घर से कुछ दूरी पर भेड़ों का ऊन कतर रहा था। याकूब के जाने के तीन दिन बाद, किसी ने लाबान से कहा कि याकूब चला गया है। याकूब अपने झुंडों और पशुओं के साथ-साथ अपनी पत्नियों और बच्चों के साथ यात्रा कर रहा था। जैसे ही लाबान को पता चला कि याकूब निकल गया है, लाबान ने अपने संबंधियों का एक दल इकट्ठा किया और उसका पीछा करने लगा। “पीछा करना” का अर्थ है कि लाबान जितनी तेज़ी से अपने संबंधियों के साथ यात्रा कर सकता था, उतनी तेज़ी से यात्रा की। फिर भी, उन्हें याकूब को पकड़ने में 7 दिन लगे। इसका अर्थ है कि याकूब 10 दिन से यात्रा कर रहा था और लाबान 7 दिनों में उसी दूरी को तय करने में सक्षम था। लाबान के पास न तो झुण्ड थे, न ही स्त्रियाँ और बच्चे थे कि वे उसे धीमा कर सके। याकूब गिलाद के पहाड़ी देश में पहुँच गया था। यह गिलाद का सबसे उत्तरी हिस्सा है। यह स्थान हारान से लगभग 350 मील या 560 किलोमीटर की दूरी पर है।</w:t>
      </w:r>
    </w:p>
    <w:p>
      <w:pPr/>
      <w:r>
        <w:rPr>
          <w:lang w:val="hi_IN" w:bidi="hi_IN"/>
        </w:rPr>
      </w:r>
      <w:r>
        <w:rPr>
          <w:lang w:val="hi_IN" w:bidi="hi_IN"/>
        </w:rPr>
        <w:t>बेर्शेबा से हारान तक कनान का नक्शा दिखाएँ। उस स्थान को चिह्नित करें कि जहाँ गिलाद का पहाड़ी देश रहा होगा।</w:t>
      </w:r>
    </w:p>
    <w:p>
      <w:pPr/>
      <w:r>
        <w:rPr>
          <w:lang w:val="hi_IN" w:bidi="hi_IN"/>
        </w:rPr>
      </w:r>
      <w:r>
        <w:rPr>
          <w:lang w:val="hi_IN" w:bidi="hi_IN"/>
        </w:rPr>
        <w:t>रुकें और चर्चा करें: याकूब प्रति दिन लगभग 50 किलोमीटर यात्रा कर रहा था। पशुओं और बच्चों के साथ, यह एक तेज गति थी। आपको क्या लगता है कि याकूब इतनी तेजी से क्यों यात्रा कर रहा था?</w:t>
      </w:r>
    </w:p>
    <w:p>
      <w:pPr/>
      <w:r>
        <w:rPr>
          <w:lang w:val="hi_IN" w:bidi="hi_IN"/>
        </w:rPr>
      </w:r>
      <w:r>
        <w:rPr>
          <w:lang w:val="hi_IN" w:bidi="hi_IN"/>
        </w:rPr>
        <w:t>लाबान के याकूब तक पहुँचने से पहले, लाबान ने एक स्वप्न देखा। परमेश्वर स्वप्न में लाबान के सामने प्रकट हुआ और कहा, "याकूब को अकेला छोड़ दे।" क्योंकि यह एक स्वप्न था, इसलिए यह रात में हुआ। लाबान ने याकूब से संपर्क किया और याकूब के डेरे के पास अपना डेरा खड़ा किया। फिर लाबान याकूब के पास गया और याकूब पर बातों से हमला करने लगा। प्रयोग किए गए शब्दों से पता चलता है कि लाबान बहुत क्रोधित है और याकूब पर चिल्ला रहा है। लाबान याकूब से उन प्रश्नों की श्रृंखला का उपयोग करके बात करता है जिनके उत्तर की आवश्यकता नहीं है। लाबान जानकारी नहीं माँग रहा था। लाबान अपना क्रोध व्यक्त कर रहा था। लाबान ने याकूब पर चुपके से भाग जाने, राहेल और लिआ को युद्धबंदियों की तरह जाने और गुप्त रूप से निकल जाने का आरोप लगाया। लाबान याकूब को विश्वास दिलाता है कि वह उसे संगीत और नृत्य के साथ विदाई का भोज देता।</w:t>
      </w:r>
    </w:p>
    <w:p>
      <w:pPr/>
      <w:r>
        <w:rPr>
          <w:lang w:val="hi_IN" w:bidi="hi_IN"/>
        </w:rPr>
      </w:r>
      <w:r>
        <w:rPr>
          <w:lang w:val="hi_IN" w:bidi="hi_IN"/>
        </w:rPr>
        <w:t>रुकें और चर्चा करें: एक ऐसे पिता की कहानी सुनाएँ जो अपने उन बच्चों का पीछा कर रहा है जो घर से भाग गए हैं। जब वह बच्चों से मिलता है तो पिता की प्रतिक्रिया क्या होगी? पिता अपने बच्चों से कैसे बात करेगा? ध्यान से सुनें कि पिता अपने बच्चों पर अपना क्रोध कैसे व्यक्त करता है।</w:t>
      </w:r>
    </w:p>
    <w:p>
      <w:pPr/>
      <w:r>
        <w:rPr>
          <w:lang w:val="hi_IN" w:bidi="hi_IN"/>
        </w:rPr>
      </w:r>
      <w:r>
        <w:rPr>
          <w:lang w:val="hi_IN" w:bidi="hi_IN"/>
        </w:rPr>
        <w:t>लाबान विशेष रूप से डफ और वीणा जैसे वाद्ययंत्रों का उल्लेख करता है। ये दो सामान्य यंत्र हैं जिनका उपयोग संगीत के लिए किया जाता है। डफ एक प्रकार का छोटा हाथ का ढोल है। वीणा में तार होते हैं जिन्हें खींचा या बजाया जाता है। ये उस समय सामान्य संगीत यंत्र होंगे और उत्सव की स्थितियों में उपयोग किए जाते होंगे।</w:t>
      </w:r>
    </w:p>
    <w:p>
      <w:pPr/>
      <w:r>
        <w:rPr>
          <w:lang w:val="hi_IN" w:bidi="hi_IN"/>
        </w:rPr>
      </w:r>
      <w:r>
        <w:rPr>
          <w:lang w:val="hi_IN" w:bidi="hi_IN"/>
        </w:rPr>
        <w:t>रुकें और एक डफ और वीणा की तस्वीर दिखाएँ। डफ एक प्रकार का हाथ से बजाने वाला ढोल है और उसमें आज के डफ की तरह धातु की झुनझुनियाँ नहीं होती थीं।</w:t>
      </w:r>
    </w:p>
    <w:p>
      <w:pPr/>
      <w:r>
        <w:rPr>
          <w:lang w:val="hi_IN" w:bidi="hi_IN"/>
        </w:rPr>
      </w:r>
      <w:r>
        <w:rPr>
          <w:lang w:val="hi_IN" w:bidi="hi_IN"/>
        </w:rPr>
        <w:t>लाबान याकूब से कहता है कि लाबान याकूब को नष्ट कर सकता है। लाबान यह इस तरह से कहता है जिसका अर्थ है, "मैं यह कर सकता हूँ, लेकिन मैं ऐसा नहीं करूँगा।" फिर, लाबान याकूब को उस स्वप्न के बारे में बताता है जिसमें परमेश्वर लाबान के सामने प्रकट हुआ और लाबान से कहा, "याकूब को अकेला छोड़ दे।" लाबान कहता है, "तेरे पिता के परमेश्वर ने मुझसे बात की।" इसका अर्थ है कि लाबान परमेश्वर को नहीं जानता या उसकी आराधना नहीं करता है जैसा कि इसहाक और याकूब करते हैं। यह स्वप्न समझाता है कि लाबान शारीरिक रूप से याकूब को क्यों नहीं छूता है। लाबान कहता है कि वह याकूब की इसहाक के पास लौटने की इच्छा को समझता है। फिर लाबान याकूब पर लाबान के घरेलू देवताओं को चुराने का आरोप लगाता है।</w:t>
      </w:r>
    </w:p>
    <w:p>
      <w:pPr/>
      <w:r>
        <w:rPr>
          <w:lang w:val="hi_IN" w:bidi="hi_IN"/>
        </w:rPr>
      </w:r>
      <w:r>
        <w:rPr>
          <w:lang w:val="hi_IN" w:bidi="hi_IN"/>
        </w:rPr>
        <w:t>कुछ घरेलू देवताओं की तस्वीर दिखाएँ।</w:t>
      </w:r>
    </w:p>
    <w:p>
      <w:pPr/>
      <w:r>
        <w:rPr>
          <w:lang w:val="hi_IN" w:bidi="hi_IN"/>
        </w:rPr>
      </w:r>
      <w:r>
        <w:rPr>
          <w:lang w:val="hi_IN" w:bidi="hi_IN"/>
        </w:rPr>
        <w:t>याकूब बताता है कि उसे डर था कि लाबान राहेल और लिआ को जबरन लाबान के पास रख लेगा। फिर याकूब कहता है, "मैंने कुछ नहीं चुराया। देवताओं की तलाश करें। यदि किसी के पास वे हैं तो उस व्यक्ति को मरना चाहिए। यदि तुझे अपना कुछ मिलता है, तो मैं उसे तुझे लौटा दूँगा।" याकूब नहीं जानता था कि राहेल ने लाबान के घरेलू देवताओं को चुराया है। याकूब चाहता है कि डेरे की खोज के दौरान रिश्तेदार गवाह बनें। याकूब उन्हें "हमारे रिश्तेदार" के रूप में संदर्भित करता है।</w:t>
      </w:r>
    </w:p>
    <w:p>
      <w:pPr/>
      <w:r>
        <w:rPr>
          <w:lang w:val="hi_IN" w:bidi="hi_IN"/>
        </w:rPr>
      </w:r>
      <w:r>
        <w:rPr>
          <w:lang w:val="hi_IN" w:bidi="hi_IN"/>
        </w:rPr>
        <w:t>फिर लाबान याकूब के डेरे की खोज शुरू करता है। लाबान याकूब के तम्बू की तलाश करता है। फिर लाबान लिआ, जिल्पा और बिल्हा के तम्बू की तलाश करता है। अन्त में, लाबान राहेल के तम्बू में जाता है। राहेल अपने तम्बू में थी। राहेल ने घरेलू देवताओं को उस तकिया में रख लिया था जिसका उपयोग राहेल ने अपने ऊँट की काठी के लिए किया था। राहेल अपने ऊँट की काठी पर बैठी थी।</w:t>
      </w:r>
    </w:p>
    <w:p>
      <w:pPr/>
      <w:r>
        <w:rPr>
          <w:lang w:val="hi_IN" w:bidi="hi_IN"/>
        </w:rPr>
      </w:r>
      <w:r>
        <w:rPr>
          <w:lang w:val="hi_IN" w:bidi="hi_IN"/>
        </w:rPr>
        <w:t>ऊँट पर बैठी एक स्त्री की तस्वीर दिखाएँ। आपके पास तस्वीर में तकिया होना चाहिए।</w:t>
      </w:r>
    </w:p>
    <w:p>
      <w:pPr/>
      <w:r>
        <w:rPr>
          <w:lang w:val="hi_IN" w:bidi="hi_IN"/>
        </w:rPr>
      </w:r>
      <w:r>
        <w:rPr>
          <w:lang w:val="hi_IN" w:bidi="hi_IN"/>
        </w:rPr>
        <w:t>तम्बूओं वाले डेरे की तस्वीर दिखाएँ।</w:t>
      </w:r>
    </w:p>
    <w:p>
      <w:pPr/>
      <w:r>
        <w:rPr>
          <w:lang w:val="hi_IN" w:bidi="hi_IN"/>
        </w:rPr>
      </w:r>
      <w:r>
        <w:rPr>
          <w:lang w:val="hi_IN" w:bidi="hi_IN"/>
        </w:rPr>
        <w:t xml:space="preserve">जब लाबान तम्बू में आया तो राहेल नहीं उठी। आमतौर पर एक बेटी अपने पिता को सम्मान दिखाने के लिए खड़ी होती है। राहेल ने अपने पिता से बात करने में बहुत विनम्रता का उपयोग किया। राहेल ने कहा, "मेरे प्रभु" या "प्रभु।" यह </w:t>
      </w:r>
      <w:r>
        <w:rPr>
          <w:b/>
          <w:lang w:val="hi_IN" w:bidi="hi_IN"/>
        </w:rPr>
        <w:t>प्रभु</w:t>
      </w:r>
      <w:r>
        <w:rPr>
          <w:lang w:val="hi_IN" w:bidi="hi_IN"/>
        </w:rPr>
        <w:t xml:space="preserve"> शब्द उस प्रभु शब्द जैसा नहीं है जिसका अर्थ है </w:t>
      </w:r>
      <w:r>
        <w:rPr>
          <w:b/>
          <w:lang w:val="hi_IN" w:bidi="hi_IN"/>
        </w:rPr>
        <w:t>यहोवा</w:t>
      </w:r>
      <w:r>
        <w:rPr>
          <w:lang w:val="hi_IN" w:bidi="hi_IN"/>
        </w:rPr>
        <w:t>। यह एक सम्मान का शब्द है जिसका उपयोग बड़े पुरुषों से बात करने के लिए किया जाता है। राहेल ने कहा, "मैं नहीं उठ सकती क्योंकि यह मेरे मासिक धर्म का समय है।" प्राचीन संसार में, मासिक धर्म के लहू को बहुत बुरी चीज माना जाता था। लोगों का मानना था कि दुष्ट आत्माएँ मासिक धर्म के लहू में रहती हैं। घरेलू देवताओं पर बैठकर, राहेल उन्हें अशुद्ध बनाती है। लाबान ने राहेल को नहीं उठाया। लाबान ने उस तकिये की जांच नहीं की जिस पर राहेल बैठी थी। लाबान ने तम्बू और डेरे की तलाश करना जारी रखा, लेकिन लाबान को अपने घरेलू देवता नहीं मिले।</w:t>
      </w:r>
    </w:p>
    <w:p>
      <w:pPr/>
      <w:r>
        <w:rPr>
          <w:lang w:val="hi_IN" w:bidi="hi_IN"/>
        </w:rPr>
      </w:r>
      <w:r>
        <w:rPr>
          <w:lang w:val="hi_IN" w:bidi="hi_IN"/>
        </w:rPr>
        <w:t>रुकें और चर्चा करें: एक स्त्री के बारे में बात करें जिसका मासिक धर्म चल रहा हो। आप इस घटना का वर्णन करने के लिए किन शब्दों का प्रयोग करते हैं? आपकी संस्कृति के लोग मिश्रित समूहों में इस बारे में विनम्रता से कैसे बात करते हैं? आप अपनी दादी या दादा को कैसे बताएँगे कि राहेल के साथ क्या हो रहा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लाबान को पता चलता है कि याकूब अपनी सारी सम्पत्ति और परिवार को लेकर भाग गया है। लाबान अपने रिश्तेदारों को इकट्ठा करता है और याकूब का पीछा करता है। रास्ते में, लाबान एक स्वप्न देखता है जिसमें परमेश्वर लाबान से कहता है कि वह याकूब को नुकसान न पहुंचाए।</w:t>
      </w:r>
    </w:p>
    <w:p>
      <w:pPr/>
      <w:r>
        <w:rPr>
          <w:lang w:val="hi_IN" w:bidi="hi_IN"/>
        </w:rPr>
      </w:r>
      <w:r>
        <w:rPr>
          <w:b/>
          <w:lang w:val="hi_IN" w:bidi="hi_IN"/>
        </w:rPr>
        <w:t>दूसरा दृश्य:</w:t>
      </w:r>
      <w:r>
        <w:rPr>
          <w:lang w:val="hi_IN" w:bidi="hi_IN"/>
        </w:rPr>
        <w:t xml:space="preserve"> लाबान याकूब से मिलता है। लाबान याकूब के पास आता है और बहुत क्रोधित हो जाता है, उस पर सब प्रकार के आरोप लगाता है। लाबान याकूब पर परिवार के देवताओं को चुराने का आरोप लगाता है। याकूब कुछ चुराने से इनकार करता है और लाबान से कहता है कि वह डेरे में उस चीज़ की तलाश करे जो लाबान की हो सकती है।</w:t>
      </w:r>
    </w:p>
    <w:p>
      <w:pPr/>
      <w:r>
        <w:rPr>
          <w:lang w:val="hi_IN" w:bidi="hi_IN"/>
        </w:rPr>
      </w:r>
      <w:r>
        <w:rPr>
          <w:b/>
          <w:lang w:val="hi_IN" w:bidi="hi_IN"/>
        </w:rPr>
        <w:t>तीसरा दृश्य:</w:t>
      </w:r>
      <w:r>
        <w:rPr>
          <w:lang w:val="hi_IN" w:bidi="hi_IN"/>
        </w:rPr>
        <w:t xml:space="preserve"> लाबान तम्बूओं की तलाशी लेता है और राहेल के तम्बू में आता है। राहेल ने घरेलू देवताओं को अपने ऊँट की काठी में छिपा दिया है। राहेल उस काठी पर बैठी है और लाबान से कहती है कि यह उसका मासिक समय है, जिसका अर्थ है कि वह खड़ी नहीं हो सकती है। लाबान देवताओं को नहीं ढूँढता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दूत जिसने लाबान को याकूब के बारे में बताया</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जिल्पा</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लाबान के रिश्तेदार</w:t>
      </w:r>
    </w:p>
    <w:p>
      <w:pPr>
        <w:pStyle w:val="ListBullet"/>
        <w:spacing w:line="240" w:lineRule="auto"/>
        <w:ind w:left="720"/>
      </w:pPr>
      <w:r>
        <w:rPr>
          <w:lang w:val="hi_IN" w:bidi="hi_IN"/>
        </w:rPr>
      </w:r>
      <w:r>
        <w:rPr>
          <w:lang w:val="hi_IN" w:bidi="hi_IN"/>
        </w:rPr>
        <w:t>याकूब के बच्चों और दासों का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के हरान से निकलने के तीन दिन बाद, किसी ने लाबान से कहा कि याकूब अपने सारे परिवार और सामान के साथ चला गया है। लाबान हारान से दूर एक स्थान पर था और भेड़ों के ऊन कतरने का काम कर रहा था। तुरंत, लाबान रिश्तेदारों के एक समूह को इकट्ठा करता है और याकूब का पीछा करता है। इसका अर्थ है कि लाबान उतनी तेजी से यात्रा कर रहा था जितना वह कर सकता था। याकूब और उसके परिवार ने 10 दिनों में लगभग 560 किलोमीटर या 350 मील की यात्रा की। यह प्रति दिन लगभग 50 किलोमीटर है। सभी पशुओं और बच्चों के साथ, यह बहुत तेज गति थी। लाबान तेजी से यात्रा करता है क्योंकि लाबान 7 दिनों के बाद याकूब को पकड़ लेता है। लाबान प्रति दिन लगभग 80 किलोमीटर यात्रा कर रहा है। लाबान के याकूब तक पहुँचने से पहले की रात, लाबान ने एक स्वप्न देखा। परमेश्वर स्वप्न में लाबान के सामने प्रकट होता है और लाबान से कहता है कि वह याकूब को नुकसान न पहुंचाए।</w:t>
      </w:r>
    </w:p>
    <w:p>
      <w:pPr/>
      <w:r>
        <w:rPr>
          <w:lang w:val="hi_IN" w:bidi="hi_IN"/>
        </w:rPr>
      </w:r>
      <w:r>
        <w:rPr>
          <w:lang w:val="hi_IN" w:bidi="hi_IN"/>
        </w:rPr>
        <w:t>दूसरे दृश्य में, लाबान याकूब के डेरे में जाता है और याकूब पर बातों से हमला करना शुरू कर देता है। प्रयोग किए गए शब्दों से ऐसा लगता है कि लाबान याकूब पर चिल्ला रहा है। लाबान ऐसे प्रश्न पूछता है जिनके उत्तर की आवश्यकता नहीं है। लाबान केवल इस प्रकार की भाषा का प्रयोग करके लाबान पर अपने क्रोध और निराशा को व्यक्त कर रहा है। लाबान कई आरोप लगाता है। कुछ आरोप झूठे हैं। लाबान याकूब को आश्वस्त करता है कि यदि याकूब ने कहा होता कि वह जा रहा है, तो लाबान गाने और नृत्य के साथ उत्सव का भोज देता। लाबान याकूब को उस स्वप्न के बारे में बताता है जिसमें परमेश्वर ने लाबान से कहा कि वह याकूब को नुकसान न पहुंचाए। लाबान कहता है, "मैं तुझे नष्ट कर सकता हूँ, लेकिन तेरे पिता का परमेश्वर मेरे सामने प्रकट हुआ और मुझसे कहा कि तुझे नुकसान न पहुँचाऊँ।" अन्त में लाबान चिल्लाना समाप्त करता है और कहता है कि वह समझता है कि याकूब क्यों अपने पिता इसहाक के पास लौटना चाहता है। फिर लाबान पूछता है कि याकूब ने परिवार के देवताओं को क्यों चुराया है।</w:t>
      </w:r>
    </w:p>
    <w:p>
      <w:pPr/>
      <w:r>
        <w:rPr>
          <w:lang w:val="hi_IN" w:bidi="hi_IN"/>
        </w:rPr>
      </w:r>
      <w:r>
        <w:rPr>
          <w:lang w:val="hi_IN" w:bidi="hi_IN"/>
        </w:rPr>
        <w:t>याकूब यह समझाकर उत्तर देता है कि याकूब अपने परिवार और पशुओं को अपने साथ क्यों ले गया। याकूब डरता था कि लाबान स्त्रियों को हारान को छोड़ने की अनुमति नहीं देगा। याकूब परिवार के देवताओं को चुराने से इनकार करता है। याकूब लाबान से कहता है कि वह डेरे की तलाशी और जो कुछ लाबान को मिले वह लाबान का है। याकूब चाहता है कि रिश्तेदार खोज के गवाह बनें। ये रिश्तेदार देखेंगे कि क्या लाबान को कुछ ऐसा मिलता है जो लाबान का है। याकूब इन रिश्तेदारों को हमारे रिश्तेदारों के रूप में संदर्भित करता है, जिसका अर्थ है कि वे याकूब के रिश्तेदार भी हैं। याकूब यह भी कहता है कि जिस व्यक्ति ने देवताओं को चुराया है उसे मार दिया जाना चाहिए। याकूब नहीं जानता कि राहेल ने लाबान के परिवार के देवताओं को चुराया है।</w:t>
      </w:r>
    </w:p>
    <w:p>
      <w:pPr/>
      <w:r>
        <w:rPr>
          <w:lang w:val="hi_IN" w:bidi="hi_IN"/>
        </w:rPr>
      </w:r>
      <w:r>
        <w:rPr>
          <w:lang w:val="hi_IN" w:bidi="hi_IN"/>
        </w:rPr>
        <w:t>तीसरे दृश्य में, लाबान तम्बू की तलाशी लेना शुरू करता है। लाबान याकूब के तम्बू से शुरू करता है और फिर लिआ के तम्बू में जाता है। फिर लाबान जिल्पा और बिल्हा के तम्बू की तलाश करता है। लाबान को किसी भी तम्बू में कुछ नहीं मिला। लाबान ने तम्बू में हर कहीं देखा और छानबीन की। अन्त में, लाबान राहेल के तम्बू में तलाश करने के लिए जाता है। राहेल अपने तम्बू में थी। राहेल ने परिवार के देवताओं को लिया था और उन्हें अपने ऊँट की काठी में रख लिया था। राहेल उसकाठी पर बैठी थी। राहेल ने लाबान से बहुत विनम्रता से बात की, "मेरे प्रभु" या "श्रीमान।" जब लाबान ने तम्बू में प्रवेश किया तो राहेल खड़ी नहीं हुई। राहेल ने कहा, "मैं खड़ी नहीं हो सकती क्योंकि मुझे अपना मासिक धर्म हो रहा है।" लाबान ने राहेल को खड़ा नहीं किया या हिलाया नही। लाबान ने उसकी तलाशी नही ली जहाँ राहेल बैठी थी। लाबान ने तम्बू में बाकी सब चीज़ों की तलाशी ली। लाबान को कुछ ऐसा नहीं मिला जो उसका है। लाबान को घरेलू देवता नहीं मिलते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दूत जिसने लाबान को याकूब के बारे में बताया</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जिल्पा</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लाबान के रिश्तेदार</w:t>
      </w:r>
    </w:p>
    <w:p>
      <w:pPr>
        <w:pStyle w:val="ListBullet"/>
        <w:spacing w:line="240" w:lineRule="auto"/>
        <w:ind w:left="720"/>
      </w:pPr>
      <w:r>
        <w:rPr>
          <w:lang w:val="hi_IN" w:bidi="hi_IN"/>
        </w:rPr>
      </w:r>
      <w:r>
        <w:rPr>
          <w:lang w:val="hi_IN" w:bidi="hi_IN"/>
        </w:rPr>
        <w:t>याकूब के बच्चों और दासों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याकूब के हारान से निकलने के 3 दिन बाद, कोई लाबान को बताता है कि याकूब अपनी पत्नियों, बच्चों और पशुओं को अपने साथ लेकर चला गया है। लाबान अपने कुछ रिश्तेदारों को इकट्ठा करता है और याकूब का पीछा करता है। वे याकूब को पकड़ने की कोशिश में तेजी से यात्रा करते हैं। याकूब को पकड़ने में 7 दिन लगते हैं। लाबान के याकूब तक पहुँचने से पहले की रात, लाबान ने एक स्वप्न देखा। परमेश्वर स्वप्न में लाबान से कहता है, "याकूब को नुकसान न पहुंचाना।"</w:t>
      </w:r>
    </w:p>
    <w:p>
      <w:pPr/>
      <w:r>
        <w:rPr>
          <w:lang w:val="hi_IN" w:bidi="hi_IN"/>
        </w:rPr>
      </w:r>
      <w:r>
        <w:rPr>
          <w:lang w:val="hi_IN" w:bidi="hi_IN"/>
        </w:rPr>
        <w:t>अभिनय को रोकें: लाबान से पूछें, "आप याकूब को पकड़ने की कोशिश क्यों कर रहे हैं?" आप सुन सकते हैं, "याकूब ने इस तरह गुप्त रूप से जाने की हिम्मत कैसे की! याकूब ने मेरी बेटियों और मेरे नाती-नातिनों को मुझसे ले लिया है! याकूब को इसकी कीमत चुकानी पड़ेगी। वे पशु मेरे हैं। याकूब एक चोर है!" अभिनय को फिर से शुरू करें।</w:t>
      </w:r>
    </w:p>
    <w:p>
      <w:pPr/>
      <w:r>
        <w:rPr>
          <w:lang w:val="hi_IN" w:bidi="hi_IN"/>
        </w:rPr>
      </w:r>
      <w:r>
        <w:rPr>
          <w:lang w:val="hi_IN" w:bidi="hi_IN"/>
        </w:rPr>
        <w:t>दूसरे दृश्य में, लाबान याकूब से मिलता है। लाबान याकूब के डेरे के पास अपना डेरा खड़ा करता है। लाबान याकूब के पास जाता है और उससे ढेर सारे प्रश्न पूछता है जिनके उत्तर की आवश्यकता नहीं है। लाबान कहता है, "इस तरह चोरी से भाग जाने से तेरा क्या मतलब है? तूने मेरी बेटियों को युद्ध बन्दियों की तरह ले जाने की हिम्मत कैसे की?" लाबान याकूब को विश्वास दिलाता है कि याकूब के हारान से निकलने से पहले वह संगीत और नृत्य के साथ उत्सव का भोज कराता। लाबान याकूब को उस स्वप्न के बारे में बताता है जो लाबान ने पिछली रात को देखा था। लाबान कहता है, "तेरे पिता का परमेश्वर मेरे सामने प्रकट हुआ और मुझसे कहा कि याकूब को अकेला छोड़ दे।" लाबान याकूब से यह कहकर समाप्त करता है, "मैं समझता हूँ कि तू अपने पिता के पास क्यों जाना चाहता है, लेकिन तुझे मेरे गृह देवताओं को क्यों चुराना पड़ा?"</w:t>
      </w:r>
    </w:p>
    <w:p>
      <w:pPr/>
      <w:r>
        <w:rPr>
          <w:lang w:val="hi_IN" w:bidi="hi_IN"/>
        </w:rPr>
      </w:r>
      <w:r>
        <w:rPr>
          <w:lang w:val="hi_IN" w:bidi="hi_IN"/>
        </w:rPr>
        <w:t>अभिनय को रोकें: याकूब से पूछें, "जब आप लाबान आप पर इस तरह आरोप लगाते हुए सुनते हैं तो आप कैसा महसूस कर रहे हैं?" आप सुन सकते हैं, "वह क्रोधित है। जल्द ही उसका क्रोध समाप्त हो जाएगा और वह ठीक हो जाएगा। वह कह रहा है कि वह हमारे जाने से पहले हमें भोज देता, लेकिन मैं उस पर भरोसा नहीं करता हूँ। वह हमेशा मुझे धोखा देने की कोशिश करता रहा है।" राहेल और लिआ से पूछें, "अपने पिता को याकूब से इस तरह बात करते हुए सुनकर आपको कैसा महसूस होता है?" आप सुन सकते हैं, "पिता क्रोधित है। लेकिन पिता ने हमारे साथ वैसा व्यवहार नहीं किया है जैसा पिता को करना चाहिए। जब वह कहता है कि वह हमें भोज देता, तो मैं उस पर विश्वास नहीं करती हूँ। भोज में पैसे लगते हैं। पिता हम पर पैसे खर्च नहीं करेगा।" अभिनय को फिर से शुरू करें।</w:t>
      </w:r>
    </w:p>
    <w:p>
      <w:pPr/>
      <w:r>
        <w:rPr>
          <w:lang w:val="hi_IN" w:bidi="hi_IN"/>
        </w:rPr>
      </w:r>
      <w:r>
        <w:rPr>
          <w:lang w:val="hi_IN" w:bidi="hi_IN"/>
        </w:rPr>
        <w:t>याकूब लाबान के बात समाप्त करने का इंतजार करता है। फिर याकूब बताता है कि याकूब डरता था कि लाबान राहेल और लिआ को हारान से जाने नहीं देगा। याकूब को डर था कि लाबान राहेल और लिआ को जबरन ले जाएगा। फिर याकूब ने घरेलू देवताओं को लेने से इनकार किया। याकूब जोर देता है कि लाबान डेरे की खोज करे। याकूब चाहता है कि रिश्तेदार डेरे में मिलने वाली हर चीज़ के गवाह बनें। याकूब लाबान को याद दिलाता है कि ये रिश्तेदार याकूब के रिश्तेदार भी हैं। याकूब यह भी कहता है कि यदि किसी ने देवताओं को चुराया है, तो उस व्यक्ति को मर डाला जाना चाहिए। याकूब नहीं जानता कि राहेल ने देवताओं को चुराया है।</w:t>
      </w:r>
    </w:p>
    <w:p>
      <w:pPr/>
      <w:r>
        <w:rPr>
          <w:lang w:val="hi_IN" w:bidi="hi_IN"/>
        </w:rPr>
      </w:r>
      <w:r>
        <w:rPr>
          <w:lang w:val="hi_IN" w:bidi="hi_IN"/>
        </w:rPr>
        <w:t>अभिनय को रोकें: लाबान से पूछें, "जब आपने याकूब को यह कहते हुए सुना कि वह डरता है कि आप अपनी बेटियों को जबरन ले जाएँगे तो आपको कैसा महसूस हुआ?" आप सुन सकते हैं, "मैं कभी ऐसा काम नहीं करूँगा। याकूब मेरे लिए पुत्र की तरह है। मेरी बेटियाँ अब याकूब की हैं। मैं उन्हें वापस नहीं ले सकता हूँ।" रिश्तेदारों से पूछें, "आप इसके गवाह होने के बारे में कैसा महसूस करते हैं?" आप सुन सकते हैं, "मुझे इस झगड़े में शामिल होना पसंद नहीं है। मुझे लगता है कि लाबान ने गलत तरीके से व्यवहार किया है। याकूब को अपने पिता के पास वापस जाने का अधिकार है।" राहेल से पूछें, "जब आप याकूब को यह कहते हुए सुनती हैं कि जिस व्यक्ति ने देवताओं को चुराया है उसे मार डाला जाना चाहिए तो आप कैसा महसूस करती हैं?" आप सुन सकते हैं, "मुझे डर नहीं है। मेरा पिता उन्हें नहीं ढूँढ सकेगा। कोई नहीं जानता कि वे मेरे पास हैं।" अभिनय को फिर से शुरू करें।</w:t>
      </w:r>
    </w:p>
    <w:p>
      <w:pPr/>
      <w:r>
        <w:rPr>
          <w:lang w:val="hi_IN" w:bidi="hi_IN"/>
        </w:rPr>
      </w:r>
      <w:r>
        <w:rPr>
          <w:lang w:val="hi_IN" w:bidi="hi_IN"/>
        </w:rPr>
        <w:t>तीसरे दृश्य में, लाबान डेरे की तलाशी लेना शुरू करता है। लाबान याकूब के तम्बू से शुरू करता है। फिर लाबान लिआ के तम्बू में, जिल्पा के तम्बू और बिल्हा के तम्बू में जाता है। लाबान सब कुछ अनुभव करता है, लेकिन देवताओं को नहीं पाता है। फिर लाबान राहेल के तम्बू में जाता है। राहेल तम्बू में उस तकिए पर बैठी है जो ऊँट की काठी के साथ जाता है। राहेल उठकर खड़ी नहीं होती। राहेल लाबान से विनम्रता से बात करती है और कहती है, "मैं उठ नहीं सकती क्योंकि यह मेरा मासिक समय है।" लाबान तम्बू की छानबीन करता है, लेकिन न तो राहेल को और न ही उस तकिए को छूता है जहाँ राहेल बैठी है। लाबान देवताओं को नहीं पाता है।</w:t>
      </w:r>
    </w:p>
    <w:p>
      <w:pPr/>
      <w:r>
        <w:rPr>
          <w:lang w:val="hi_IN" w:bidi="hi_IN"/>
        </w:rPr>
      </w:r>
      <w:r>
        <w:rPr>
          <w:lang w:val="hi_IN" w:bidi="hi_IN"/>
        </w:rPr>
        <w:t>अभिनय को रोकें: राहेल से पूछें, "जब आपने अपने पिता से झूठ बोला तो आपको कैसा महसूस हुआ?" आप सुन सकते हैं, "मुझे झूठ बोलना पड़ा, लेकिन मुझे कोई फर्क नहीं पड़ता है। मुझे ये देवता अपने साथ चाहिए। मुझे पता है कि याकूब परमेश्वर की आराधना करता है, लेकिन मुझे हमारे परिवार के देवताओं की भी आवश्यकता है।" लाबान से पूछें, "अब जब आपने हर जगह खोज की है, तो आप याकूब और घरेलू देवताओं के बारे में कैसा महसूस करते हैं?" आप यह सुन सकते हैं, "मुझे समझ नहीं आ रहा है। उसने ही उन्हें कहीं छिपाया होगा। जब याकूब हारान से निकला तो कोई उन्हें ले गया। याकूब ने मुझे धोखा दिया है। याकूब से पूछें, "आप अब कैसा महसूस कर रहे हैं कि लाबान को देवता नहीं मिले?" आप सुन सकते हैं, "बेशक उसे नहीं मिले। मैं परमेश्वर की आराधना करता हूँ। मुझे मूर्तियों की आवश्यकता नहीं है। यह परिवार परमेश्वर की आराधना करता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इस खबर को लाबान तक पहुँचने में 3 दिन लग गए कि याकूब चला गया है। किसी ने लाबान को बताया कि याकूब चला गया है।</w:t>
      </w:r>
    </w:p>
    <w:p>
      <w:pPr/>
      <w:r>
        <w:rPr>
          <w:lang w:val="hi_IN" w:bidi="hi_IN"/>
        </w:rPr>
      </w:r>
      <w:r>
        <w:rPr>
          <w:lang w:val="hi_IN" w:bidi="hi_IN"/>
        </w:rPr>
        <w:t>लाबान ने अपने कुछ रिश्तेदारों को इकट्ठा किया और साथ में, वे याकूब का पीछा करने लगे। इस यात्रा का वर्णन करने के लिए प्रयोग किए जाने वाले शब्द दर्शाते हैं कि लाबान और रिश्तेदार जितनी जल्दी हो सके यात्रा कर रहे थे। वे याकूब का पीछा कर रहे थे या उसको पकड़ने के लिए पीछा कर रहे थे।</w:t>
      </w:r>
    </w:p>
    <w:p>
      <w:pPr/>
      <w:r>
        <w:rPr>
          <w:lang w:val="hi_IN" w:bidi="hi_IN"/>
        </w:rPr>
      </w:r>
      <w:r>
        <w:rPr>
          <w:lang w:val="hi_IN" w:bidi="hi_IN"/>
        </w:rPr>
        <w:t xml:space="preserve">लाबान के याकूब तक पहुँचने से पहले, लाबान ने एक </w:t>
      </w:r>
      <w:r>
        <w:rPr>
          <w:b/>
          <w:lang w:val="hi_IN" w:bidi="hi_IN"/>
        </w:rPr>
        <w:t>स्वप्न</w:t>
      </w:r>
      <w:r>
        <w:rPr>
          <w:lang w:val="hi_IN" w:bidi="hi_IN"/>
        </w:rPr>
        <w:t xml:space="preserve"> देखा। यह रात में हुआ। स्वप्न के लिए उसी शब्द का प्रयोग करें जिसका प्रयोग आपने पहले किया है। </w:t>
      </w:r>
      <w:r>
        <w:rPr>
          <w:b/>
          <w:lang w:val="hi_IN" w:bidi="hi_IN"/>
        </w:rPr>
        <w:t>परमेश्वर</w:t>
      </w:r>
      <w:r>
        <w:rPr>
          <w:lang w:val="hi_IN" w:bidi="hi_IN"/>
        </w:rPr>
        <w:t xml:space="preserve"> स्वप्न में लाबान के सामने प्रकट हुआ। जब लाबान याकूब को स्वप्न के बारे में बताता है, तो लाबान कहता है, "तेरे पिता का परमेश्वर मेरे सामने प्रकट हुआ है।" परमेश्वर के लिए उसी शब्द का प्रयोग करें जिसका प्रयोग आपने पिछले भाग में किया है। इस स्वप्न में </w:t>
      </w:r>
      <w:r>
        <w:rPr>
          <w:b/>
          <w:lang w:val="hi_IN" w:bidi="hi_IN"/>
        </w:rPr>
        <w:t>पिता</w:t>
      </w:r>
      <w:r>
        <w:rPr>
          <w:lang w:val="hi_IN" w:bidi="hi_IN"/>
        </w:rPr>
        <w:t xml:space="preserve"> का अर्थ है याकूब का पिता इसहाक।</w:t>
      </w:r>
    </w:p>
    <w:p>
      <w:pPr/>
      <w:r>
        <w:rPr>
          <w:lang w:val="hi_IN" w:bidi="hi_IN"/>
        </w:rPr>
      </w:r>
      <w:r>
        <w:rPr>
          <w:lang w:val="hi_IN" w:bidi="hi_IN"/>
        </w:rPr>
        <w:t>जब लाबान याकूब से मिला, तो लाबान कई प्रश्न पूछने लगा। लाबान ने कहा, "यह तूने क्या किया है?" यह एक ऐसा प्रश्न है जिसके उत्तर की आवश्यकता नहीं है। लाबान इन प्रकार के कई प्रश्न पूछ डाले। लाबान जानकारी नहीं माँग रहा था। लाबान को याकूब से उत्तर की उम्मीद नहीं की। लाबान अपना क्रोध व्यक्त कर रहा था। यदि आपकी भाषा में इस तरह प्रश्नों का प्रयोग नहीं होता, तो आप हर प्रश्न को सकारात्मक कथन के रूप में कह सकते हैं जैसे "तुझे यह नहीं करना चाहिए था।" इस तरह प्रश्न पूछकर, लाबान क्रोध व्यक्त कर रहा था। प्रयोग किए गए शब्दों से ऐसा लगता है कि मानो लाबान याकूब पर चिल्ला रहा है। क्रोध व्यक्त करने के इस समय के दौरान, लाबान झूठे आरोप लगाता है। लाबान याकूब पर उन कामों का आरोप लगाता है जो याकूब ने नहीं किए थे। याकूब इन आरोपों या प्रश्नों में से किसी का उत्तर नहीं देता है।</w:t>
      </w:r>
    </w:p>
    <w:p>
      <w:pPr/>
      <w:r>
        <w:rPr>
          <w:lang w:val="hi_IN" w:bidi="hi_IN"/>
        </w:rPr>
      </w:r>
      <w:r>
        <w:rPr>
          <w:lang w:val="hi_IN" w:bidi="hi_IN"/>
        </w:rPr>
        <w:t>लाबान संगीत और नृत्य के साथ उत्सव का भोज देने के बारे में बात करता है। लाबान दो संगीत वाद्ययंत्र का नाम लेता है: डफ और वीणा। डफ एक प्रकार का छोटा हाथ का ढोल था। वीणा छोटी होती थी, हाथ में पकड़ी जाती थी और उसमें तार होते थे जिन्हें बजाया या खींचा जाता था। यदि कोई इन वाद्ययंत्रों को नहीं जानता है, तो आपको यह कहने की आवश्यकता हो सकती है कि गायन और नृत्य के साथ संगीत वाद्ययंत्र रहे होंगे।</w:t>
      </w:r>
    </w:p>
    <w:p>
      <w:pPr/>
      <w:r>
        <w:rPr>
          <w:lang w:val="hi_IN" w:bidi="hi_IN"/>
        </w:rPr>
      </w:r>
      <w:r>
        <w:rPr>
          <w:lang w:val="hi_IN" w:bidi="hi_IN"/>
        </w:rPr>
        <w:t>डफ और वीणा की तस्वीर फिर से दिखाएँ।</w:t>
      </w:r>
    </w:p>
    <w:p>
      <w:pPr/>
      <w:r>
        <w:rPr>
          <w:lang w:val="hi_IN" w:bidi="hi_IN"/>
        </w:rPr>
      </w:r>
      <w:r>
        <w:rPr>
          <w:lang w:val="hi_IN" w:bidi="hi_IN"/>
        </w:rPr>
        <w:t xml:space="preserve">जब लाबान बात करना समाप्त करता है, तो याकूब आरोपों का उत्तर नहीं देता है। याकूब हारान से चुपके से जाने के लिए एक सरल स्पष्टीकरण देता है। याकूब </w:t>
      </w:r>
      <w:r>
        <w:rPr>
          <w:b/>
          <w:lang w:val="hi_IN" w:bidi="hi_IN"/>
        </w:rPr>
        <w:t>गृह देवताओं</w:t>
      </w:r>
      <w:r>
        <w:rPr>
          <w:lang w:val="hi_IN" w:bidi="hi_IN"/>
        </w:rPr>
        <w:t xml:space="preserve"> को लेने से इनकार करता है। घरेलू देवताओं का वर्णन करने के लिए उन्हीं शब्दों काप्रयोग करें जो आपने पिछले भाग में प्रयोग किए हैं। </w:t>
      </w:r>
      <w:r>
        <w:rPr>
          <w:b/>
          <w:lang w:val="hi_IN" w:bidi="hi_IN"/>
        </w:rPr>
        <w:t>मूर्ति</w:t>
      </w:r>
      <w:r>
        <w:rPr>
          <w:lang w:val="hi_IN" w:bidi="hi_IN"/>
        </w:rPr>
        <w:t xml:space="preserve"> शब्द की चर्चा मुख्य शब्दावली में की गई है।</w:t>
      </w:r>
    </w:p>
    <w:p>
      <w:pPr/>
      <w:r>
        <w:rPr>
          <w:lang w:val="hi_IN" w:bidi="hi_IN"/>
        </w:rPr>
      </w:r>
      <w:r>
        <w:rPr>
          <w:lang w:val="hi_IN" w:bidi="hi_IN"/>
        </w:rPr>
        <w:t>जब लाबान तम्बूओं की तलाशी लेने जाता है, तो याकूब चाहता है कि रिश्तेदार गवाह के रूप में काम करें। याकूब इन पुरुषों को "हमारे रिश्तेदार" के रूप में संदर्भित करता है। रिश्तेदार याकूब के भी रिश्तेदार थे।</w:t>
      </w:r>
    </w:p>
    <w:p>
      <w:pPr/>
      <w:r>
        <w:rPr>
          <w:lang w:val="hi_IN" w:bidi="hi_IN"/>
        </w:rPr>
      </w:r>
      <w:r>
        <w:rPr>
          <w:lang w:val="hi_IN" w:bidi="hi_IN"/>
        </w:rPr>
        <w:t xml:space="preserve">राहेल अपने तम्बू में एक तकिए पर बैठी है। जब राहेल लाबान से बात करती है, तो राहेल कहती है, "मेरे प्रभु" या "श्रीमान।" यहाँ </w:t>
      </w:r>
      <w:r>
        <w:rPr>
          <w:b/>
          <w:lang w:val="hi_IN" w:bidi="hi_IN"/>
        </w:rPr>
        <w:t>प्रभु</w:t>
      </w:r>
      <w:r>
        <w:rPr>
          <w:lang w:val="hi_IN" w:bidi="hi_IN"/>
        </w:rPr>
        <w:t xml:space="preserve"> शब्द एक सम्मान शब्द है जिसका प्रयोग एक बेटी अपने पिता से बात करने के लिए करेगी या कोई अपने से बड़े व्यक्ति से बात करते समय करता है। यह शब्द यहोवा का संदर्भ नहीं है।</w:t>
      </w:r>
    </w:p>
    <w:p>
      <w:pPr/>
      <w:r>
        <w:rPr>
          <w:lang w:val="hi_IN" w:bidi="hi_IN"/>
        </w:rPr>
      </w:r>
      <w:r>
        <w:rPr>
          <w:lang w:val="hi_IN" w:bidi="hi_IN"/>
        </w:rPr>
        <w:t>राहेल खड़ी नहीं होने के लिए क्षमा माँगती है। राहेल कहती है, "मैं स्त्रियों की रीति से हूँ। राहेल कह रही है कि उसे अपना मासिक धर्म चल रहा है। लाबान न तो राहेल और न ही उस तकिए को छूता है जहाँ राहेल बैठी थी। लोग सोचते थे कि दुष्ट आत्माएँ मासिक धर्म के लहू में रहती हैं। स्त्री के मासिक धर्म के बारे में बात करने के विनम्र रूप का प्रयोग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31:36–55</w:t>
      </w:r>
      <w:r>
        <w:rPr>
          <w:lang w:val="hi_IN" w:bidi="hi_IN"/>
        </w:rPr>
      </w:r>
    </w:p>
    <w:p>
      <w:pPr>
        <w:pStyle w:val="Heading3"/>
      </w:pPr>
      <w:r>
        <w:rPr>
          <w:lang w:val="hi_IN" w:bidi="hi_IN"/>
        </w:rPr>
        <w:t>सुने और मन में रखें</w:t>
      </w:r>
    </w:p>
    <w:p>
      <w:pPr/>
      <w:r>
        <w:rPr>
          <w:lang w:val="hi_IN" w:bidi="hi_IN"/>
        </w:rPr>
      </w:r>
      <w:r>
        <w:rPr>
          <w:lang w:val="hi_IN" w:bidi="hi_IN"/>
        </w:rPr>
        <w:t>उत्पत्ति 31:36–55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यह भाग एक वर्णनात्मक विवरण है जो लाबान के याकूब को पकड़ लेने के बाद गिलाद की पहाड़ी प्रदेश में याकूब और लाबान के बीच की मुलाकात के वृत्तान्त को आगे बढ़ाता है। लाबान याकूब से इतना क्रोधित है कि जब लाबान याकूब से मिलता है तो लाबान क्रोध से चिल्लाता है। याकूब क्रोध से लाबान को उत्तर देता है। याकूब कुछ प्रश्न भी पूछता है जिनके उत्तर की आवश्यकता नहीं है। याकूब पूछता है, "मैंने तुझे ठेस पहुँचाने के लिए क्या किया है?" याकूब इसे सकारात्मक तरीके से यह कहकर व्यक्त कर सकता था, "मैंने तुझे ठेस पहुँचाने के लिए कुछ नहीं किया है।" ये प्रश्न याकूब का क्रोध व्यक्त करने का तरीका हैं।</w:t>
      </w:r>
    </w:p>
    <w:p>
      <w:pPr/>
      <w:r>
        <w:rPr>
          <w:lang w:val="hi_IN" w:bidi="hi_IN"/>
        </w:rPr>
      </w:r>
      <w:r>
        <w:rPr>
          <w:lang w:val="hi_IN" w:bidi="hi_IN"/>
        </w:rPr>
        <w:t>रुकें और चर्चा करें: दो पुरुषों के बीच झगड़े की कहानी सुनाएँ। हर व्यक्ति के बात करने के तरीके पर ध्यान दें। हर व्यक्ति अपना क्रोध कैसे व्यक्त करता है? वह किन शब्दों का प्रयोग करता है?</w:t>
      </w:r>
    </w:p>
    <w:p>
      <w:pPr/>
      <w:r>
        <w:rPr>
          <w:lang w:val="hi_IN" w:bidi="hi_IN"/>
        </w:rPr>
      </w:r>
      <w:r>
        <w:rPr>
          <w:lang w:val="hi_IN" w:bidi="hi_IN"/>
        </w:rPr>
        <w:t>हारान और बेर्शेबा के बीच यात्रा का नक्शा दिखाएँ। यह समूह को याद दिलाने के लिए है कि याकूब और लाबान कहाँ मिल रहे हैं।</w:t>
      </w:r>
    </w:p>
    <w:p>
      <w:pPr/>
      <w:r>
        <w:rPr>
          <w:lang w:val="hi_IN" w:bidi="hi_IN"/>
        </w:rPr>
      </w:r>
      <w:r>
        <w:rPr>
          <w:lang w:val="hi_IN" w:bidi="hi_IN"/>
        </w:rPr>
        <w:t>याकूब लाबान को याद दिलाता है कि याकूब ने 20 वर्ष तक लाबान के लिए काम किया है। याकूब ने राहेल और लिआ को पत्नी के रूप में अर्जित करने के लिए 14 वर्ष काम किया। फिर याकूब ने भेड़ों और बकरियों के झुण्ड के रूप में मजदूरी पाने के लिए 6 वर्ष काम किया। याकूब लाबान के झुण्ड की देखभाल का वर्णन करता है। याकूब कहता है कि एक भी भेड़ या बकरी का गर्भपात नहीं हुआ है। गर्भपात का अर्थ है कि जन्म लेने से पहले बच्चा मर जाता है। यह शब्द किसी भी खोई हुई गर्भावस्था को संदर्भित करता है, चाहे वह मनुष्य हो या पशु।</w:t>
      </w:r>
    </w:p>
    <w:p>
      <w:pPr/>
      <w:r>
        <w:rPr>
          <w:lang w:val="hi_IN" w:bidi="hi_IN"/>
        </w:rPr>
      </w:r>
      <w:r>
        <w:rPr>
          <w:lang w:val="hi_IN" w:bidi="hi_IN"/>
        </w:rPr>
        <w:t>रुकें और चर्चा करें: आप उन बच्चों के नुकसान के बारे में कैसे बात करते हैं जो उनके नियत समय से पहले पैदा होते हैं?</w:t>
      </w:r>
    </w:p>
    <w:p>
      <w:pPr/>
      <w:r>
        <w:rPr>
          <w:lang w:val="hi_IN" w:bidi="hi_IN"/>
        </w:rPr>
      </w:r>
      <w:r>
        <w:rPr>
          <w:lang w:val="hi_IN" w:bidi="hi_IN"/>
        </w:rPr>
        <w:t>याकूब वर्णन करता है कि उसने लाबान के लिए क्या किया है जो उस समय एक चरवाहे का सामान्य काम है। यदि कोई जंगली पशु भेड़ में से एक को मारता है तो चरवाहे से अपनी मजदूरी से भुगतान करने की उम्मीद की जाती थी। चरवाहे को झुण्ड को जंगली पशुओं से बचाना पड़ता था। चरवाहा केवल उन भेड़ों या बकरियों को खा सकता था जो मर जाती हैं। चरवाहे को भोजन के लिए भेड़ या बकरियों को मारने की अनुमति नहीं थी। चरवाहा झुण्ड से किसी भी नुकसान के लिए जिम्मेदार था, यहाँ तक कि उन पशुओं के लिए भी जो चुराए गए थे। याकूब लाबान से कहता है कि याकूब ने इन नियमों का पालन किया है और कभी लाबान से नुकसान को भरने के लिए नहीं कहा।</w:t>
      </w:r>
    </w:p>
    <w:p>
      <w:pPr/>
      <w:r>
        <w:rPr>
          <w:lang w:val="hi_IN" w:bidi="hi_IN"/>
        </w:rPr>
      </w:r>
      <w:r>
        <w:rPr>
          <w:lang w:val="hi_IN" w:bidi="hi_IN"/>
        </w:rPr>
        <w:t>याकूब बात करना जारी रखता है और जिस तरह से याकूब बात कर रहा है उससे पता चलता है कि याकूब अभी भी वास्तव में क्रोधित है। याकूब ने तब काम किया जब दिन के दौरान गर्मी और रात में ठंड होती थी। एक रेगिस्तानी क्षेत्र में, तापमान आमतौर पर दिन और रात के बीच बहुत बदल जाता है। अधिकतर स्थानों पर दिन में जब सूरज चमक रहा होता है तो अधिक गर्मी होती है और रात में सूरज की गर्मी समाप्त होने के बाद ठंडक होती है।</w:t>
      </w:r>
    </w:p>
    <w:p>
      <w:pPr/>
      <w:r>
        <w:rPr>
          <w:lang w:val="hi_IN" w:bidi="hi_IN"/>
        </w:rPr>
      </w:r>
      <w:r>
        <w:rPr>
          <w:lang w:val="hi_IN" w:bidi="hi_IN"/>
        </w:rPr>
        <w:t>याकूब लाबान को याद दिलाता है कि याकूब ने 20 वर्ष तक लाबान के लिए काम किया है। याकूब कहता है कि इन वर्षों में लाबान ने मजदूरी, या जो लाबान ने याकूब को देने का वादा किया था, 10 बार बदल दी है। फिर याकूब कहता है कि यह परमेश्वर है जिसने याकूब की देखभाल की है और उसकी रक्षा की है। याकूब तीन बार परमेश्वर को संदर्भित करता है, लेकिन याकूब एक ही परमेश्वर के बारे में बात कर रहा है। फिर याकूब कहता है कि इस मुठभेड़ से पहले रात को परमेश्वर लाबान के सामने प्रकट हुआ और लाबान को चेतावनी दी कि वह याकूब को नुकसान न पहुंचाए।</w:t>
      </w:r>
    </w:p>
    <w:p>
      <w:pPr/>
      <w:r>
        <w:rPr>
          <w:lang w:val="hi_IN" w:bidi="hi_IN"/>
        </w:rPr>
      </w:r>
      <w:r>
        <w:rPr>
          <w:lang w:val="hi_IN" w:bidi="hi_IN"/>
        </w:rPr>
        <w:t>लाबान फिर से बात करना शुरू करता है, लेकिन लाबान की आवाज का स्वर अलग है। लाबान दावा करता है कि याकूब के पास जो कुछ भी है वह अभी भी लाबान का है। लाबान एक झूठा दावा कर रहा है। याकूब ने याकूब के काम और लाबान की मजदूरी के माध्यम से झुण्ड को अर्जित किया है जो लाबान भुगतान करने के लिए सहमत था। लाबान फिर से एक प्रश्न पूछता है जिसके उत्तर की आवश्यकता नहीं है। लाबान एक समझौता या तर्क को समाप्त करने का तरीका ढूँढ रहा है। लाबान एक वाचा का प्रस्ताव देता है। वाचा दो लोगों के बीच शान्ति या मित्रता स्थापित करती है। दोनों ने इस वाचा के प्रति विश्वासयोग्य बने रहने और एक-दूसरे के साथ अच्छे सम्बन्ध बनाए रखने के लिए सहमति की। दोनों पक्ष समझौते पर मुहर लगाने के लिए एक बलिदान या रीति वाला उत्सव करते हैं।</w:t>
      </w:r>
    </w:p>
    <w:p>
      <w:pPr/>
      <w:r>
        <w:rPr>
          <w:lang w:val="hi_IN" w:bidi="hi_IN"/>
        </w:rPr>
      </w:r>
      <w:r>
        <w:rPr>
          <w:lang w:val="hi_IN" w:bidi="hi_IN"/>
        </w:rPr>
        <w:t>याकूब लाबान से सहमत है और याकूब एक स्मारक के रूप में एक पत्थर खड़ा करता है। याकूब रिश्तेदारों से यह भी कहता है कि वे पत्थर इकट्ठा करें और पत्थरों का ढेर लगाए। ये 2 अलग-अलग चीजें हैं। वहाँ स्मारक खम्भा और पत्थरों का ढेर है। पत्थरों का ढेर बनाने के बाद, याकूब और लाबान वाचा का भोजन खाने के लिए बैठे। लाबान ने ढेर का नाम लाबान की अरामी भाषा में जैगर सहादुथा रखा। याकूब ने ढेर को इब्रानी में गिलियाद नाम दिया। दोनों भाषाओं में ढेर के नाम का अर्थ है गवाही का ढेर। फिर उन्होंने पत्थरों के ढेर को एक और नाम दिया। नए नाम मिस्पा का अर्थ है प्रहरी मीनार। लाबान ने यहोवा से लाबान और याकूब दोनों की देखभाल करने के लिए कहा ताकि यह सुनिश्चित किया जा सके कि लाबान और याकूब दोनों वाचा को तब भी बनाए रखें जब वे एक दूसरे को देख न रहे हों। लाबान याकूब से यह भी कहता है कि परमेश्वर देखेगा कि याकूब अपनी पत्नियों के साथ किसी भी प्रकार का अन्याय करता है या नहीं। लाबान घोषणा करता है कि परमेश्वर वाचा का गवाह है।</w:t>
      </w:r>
    </w:p>
    <w:p>
      <w:pPr/>
      <w:r>
        <w:rPr>
          <w:lang w:val="hi_IN" w:bidi="hi_IN"/>
        </w:rPr>
      </w:r>
      <w:r>
        <w:rPr>
          <w:lang w:val="hi_IN" w:bidi="hi_IN"/>
        </w:rPr>
        <w:t>फिर लाबान ने पत्थरों के ढेर को लाबान और याकूब के बीच सीमा रेखा होने की घोषणा की। लाबान ने घोषित किया कि खम्भा और पत्थरों का ढेर लगाने वाला वही है। याकूब वह है जिसने यह किया। लाबान याकूब को नुकसान पहुंचाने के लिए कभी सीमा रेखा को पार नहीं करेगा। याकूब कभी लाबान को नुकसान पहुंचाने के लिए सीमा रेखा को पार नहीं करेगा। लाबान कहता है कि पत्थरों का ढेर और खम्भा उस वाचा और शपथ के गवाह होंगे जो लाबान और याकूब ने ली हैं। फिर लाबान परमेश्वर से लाबान और याकूब के बीच न्याय करने के लिए कहता है। लाबान याकूब के दादा अब्राहम के परमेश्वर और लाबान के दादा नाहोर के परमेश्वर को पुकारता है। लाबान अब्राहम के परमेश्वर और नाहोर के पूर्वज को भी पुकारता है जो अब्राहम और नाहोर का पिता तेरह होगा। लाबान चाहता है कि परमेश्वर उनके बीच न्याय करे। नाहोर अब्राहम का भाई है। लाबान एक से अधिक परमेश्वर की आराधना करता था। लाबान ने अब्राहम के परमेश्वर और नाहोर के परमेश्वर को अलग-अलग देवता समझा।</w:t>
      </w:r>
    </w:p>
    <w:p>
      <w:pPr/>
      <w:r>
        <w:rPr>
          <w:lang w:val="hi_IN" w:bidi="hi_IN"/>
        </w:rPr>
      </w:r>
      <w:r>
        <w:rPr>
          <w:lang w:val="hi_IN" w:bidi="hi_IN"/>
        </w:rPr>
        <w:t>रुकें और चर्चा करें: तेरह के वंशजों को दिखाने वाले वंश वृक्ष की समीक्षा करें। आप समूह के सदस्य वंशजों को दिखाएँ या वंशजों का प्रतिनिधित्व करने के लिए पत्थरों या लकड़ी का उपयोग करके ऐसा कर सकते हैं।</w:t>
      </w:r>
    </w:p>
    <w:p>
      <w:pPr/>
      <w:r>
        <w:rPr>
          <w:lang w:val="hi_IN" w:bidi="hi_IN"/>
        </w:rPr>
      </w:r>
      <w:r>
        <w:rPr>
          <w:lang w:val="hi_IN" w:bidi="hi_IN"/>
        </w:rPr>
        <w:t>याकूब ने इसहाक के भयानक परमेश्वर के सामने सीमा रेखा का सम्मान करने की शपथ ली। यह भी कहा जा सकता है क्योंकि याकूब ने इसहाक के परमेश्वर के सामने शपथ ली जो डर या भय को प्रेरित करता है। शपथ एक प्रतिज्ञा या वायदे की तरह है, लेकिन अधिक मजबूत होती है। शपथ को बदला नहीं जा सकता है। जो व्यक्ति शपथ लेता है वह परमेश्वर से कहता है कि यदि वह शपथ को तोड़ता है तो उसे दण्ड दे। याकूब ने केवल इसहाक के परमेश्वर के सामने शपथ ली। शपथ लेने पर याकूब ने नाहोर के परमेश्वर का उल्लेख नहीं किया। शपथ लेने के बाद, याकूब ने एक बलिदान चढ़ाया और फिर सभी को वाचा के भोज में आमंत्रित किया। यह पहली बार है कि उत्पत्ति में "बलिदान" शब्द का प्रयोग किया गया है। बलिदान में, पशु को रीति-रिवाज के साथ मार दिया जाता है। बलिदान होमबलि से अलग होता है। होमबलि पूरे पशु को जला देती है। बलिदान में पशु का एक हिस्सा जलता है और बाकी पशु का उपयोग खाने के लिए किया जाता है। याकूब ने उन पशुओं में से कुछ परोसा जो वाचा के भोजन के लिए बलिदान के रूप में मारे गए थे। भोजन खाने के बाद, वे पूरी रात पहाड़ पर रहे।</w:t>
      </w:r>
    </w:p>
    <w:p>
      <w:pPr/>
      <w:r>
        <w:rPr>
          <w:lang w:val="hi_IN" w:bidi="hi_IN"/>
        </w:rPr>
      </w:r>
      <w:r>
        <w:rPr>
          <w:lang w:val="hi_IN" w:bidi="hi_IN"/>
        </w:rPr>
        <w:t>अगले दिन, लाबान ने अपनी बेटियों, राहेल और लिआ और अपने सभी नाती-नातिनों को चूमा और आशीष दी। फिर लाबान घर लौट गया।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याकूब लाबान के आरोपों का उत्तर देता है। याकूब वास्तव में क्रोधित है और जब याकूब लाबान को उत्तर देता है तो अपना क्रोध व्यक्त करता है।</w:t>
      </w:r>
    </w:p>
    <w:p>
      <w:pPr/>
      <w:r>
        <w:rPr>
          <w:lang w:val="hi_IN" w:bidi="hi_IN"/>
        </w:rPr>
      </w:r>
      <w:r>
        <w:rPr>
          <w:b/>
          <w:lang w:val="hi_IN" w:bidi="hi_IN"/>
        </w:rPr>
        <w:t>दूसरा दृश्य:</w:t>
      </w:r>
      <w:r>
        <w:rPr>
          <w:lang w:val="hi_IN" w:bidi="hi_IN"/>
        </w:rPr>
        <w:t xml:space="preserve"> लाबान एक वाचा का प्रस्ताव देता है। याकूब सहमत हो जाता है। याकूब एक खम्भा खड़ा करता है और पत्थरों का ढेर लगा देता है। वे वाचा पर मुहर लगाने के लिए भोजन करते हैं। लाबान और याकूब एक दूसरे से प्रतिज्ञाएँ करना जारी रखते हैं और दूसरे भोजन के साथ उत्सव मनाते हैं।</w:t>
      </w:r>
    </w:p>
    <w:p>
      <w:pPr/>
      <w:r>
        <w:rPr>
          <w:lang w:val="hi_IN" w:bidi="hi_IN"/>
        </w:rPr>
      </w:r>
      <w:r>
        <w:rPr>
          <w:b/>
          <w:lang w:val="hi_IN" w:bidi="hi_IN"/>
        </w:rPr>
        <w:t>तीसरा दृश्य:</w:t>
      </w:r>
      <w:r>
        <w:rPr>
          <w:lang w:val="hi_IN" w:bidi="hi_IN"/>
        </w:rPr>
        <w:t xml:space="preserve"> लाबान अपनी बेटियों और नातियों को आशीष देता है और हारान लौट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लाबान और याकूब के रिश्तेदार</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याकूब की पत्नियों और बच्चों का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गिलाद के पहाड़ी देश में लाबान और याकूब का आमना-सामना जारी है। लाबान ने पिछले भाग में अपने आरोप लगाए। अब याकूब लाबान को उत्तर देता है। याकूब वास्तव में क्रोधित है। याकूब जिन शब्दों का प्रयोग करता है उनसे ऐसा लगता है कि याकूब लाबान पर चिल्ला रहा है। याकूब कई ढेरों प्रश्न पूछता है, लेकिन याकूब इन प्रश्नों के उत्तर पाने की उम्मीद नहीं करता है। यदि यह भाषा में उत्तम लगता है तो इन प्रश्नों को सकारात्मक कथनों में व्यक्त किया जा सकता है। उदाहरण के लिए, याकूब कहता है, "मैंने ऐसा क्या किया है कि तू अपराधी की तरह मेरा पीछा कर रहा है?" आप प्रश्न को एक कथन में बदल सकते हैं जैसे कि "याकूब कहता है, "मैंने ऐसा कुछ नहीं किया है कि तू अपराधी की तरह मेरा पीछा करें।" याकूब लाबान को बताता है कि याकूब ने लाबान के लिए 20 वर्ष तक कैसे सच्चे मन से काम किया है। याकूब ने राहेल और लिआ के लिए मूल्य चुकाने के लिए 14 वर्ष मजदूरी की। फिर याकूब ने भेड़ों और बकरियों के झुण्ड को अर्जित करने के लिए 6 वर्ष मजदूरी की। याकूब ने इस समय एक चरवाहे का सामान्य काम किया। लाबान ने मजदूरी समझौते को अलग-अलग समय में 10 बार बदल दिया। लेकिन परमेश्वर याकूब के साथ था और याकूब की रक्षा की और याकूब सफल हुआ।</w:t>
      </w:r>
    </w:p>
    <w:p>
      <w:pPr/>
      <w:r>
        <w:rPr>
          <w:lang w:val="hi_IN" w:bidi="hi_IN"/>
        </w:rPr>
      </w:r>
      <w:r>
        <w:rPr>
          <w:lang w:val="hi_IN" w:bidi="hi_IN"/>
        </w:rPr>
        <w:t>दूसरे दृश्य में, लाबान बोलना शुरू कर देता है और फिर से झूठी घोषणा करके कहता है कि याकूब के पास जो कुछ भी है वह लाबान का है। याकूब ने जो कुछ भी कमाया है, वह सब लाबान के साथ सहमति से ठहराई गई मजदूरी के माध्यम से कमाया है। इस झूठे कथन के बाद, लाबान याकूब के साथ मेल-मिलाप करना चाहता है। लाबान उसके और याकूब के बीच वाचा बाँधने का प्रस्ताव देता है। याकूब सहमत हो जाता है। याकूब एक यादगारी के खम्भे के रूप में पत्थर का खम्भा खड़ा करता है। लोग उस खम्भे को देखकर जान लेने कि उस स्थान पर कोई विशेष बात घटित हुई है। याकूब ने यह भी कहा कि रिश्तेदारों को पत्थर लेकर आएँ और खम्भे के पास पत्थरों का ढेर लगा दें। फिर इस वाचा का उत्सव मनाने या उस पर मुहर लगाने के लिए, लाबान और याकूब ने एक विशेष भोजन किया। भोजन के बाद, याकूब और लाबान ने उस स्थान को एक नाम दिया। लाबान ने इसका नाम अरामी भाषा में रखा। याकूब ने उसका नाम इब्रानी भाषा में रखा। दोनों भाषाओं में ही उस शब्द का अर्थ है "गवाही का ढेर।" फिर लाबान ने कहा कि पत्थरों का यह ढेर एक प्रहरी मीनार या मिस्पा होगा और यह सुनिश्चित करेगा कि न तो लाबान और न ही याकूब ने वाचा को तोड़ा है। लाबान यहोवा से उन दोनों की देखभाल करने के लिए कहता है ताकि यह सुनिश्चित किया जा सके कि हर एक समझौते का पालन करे। लाबान ने कहा कि परमेश्वर उनके वाचा का पालन करने का गवाह होगा।</w:t>
      </w:r>
    </w:p>
    <w:p>
      <w:pPr/>
      <w:r>
        <w:rPr>
          <w:lang w:val="hi_IN" w:bidi="hi_IN"/>
        </w:rPr>
      </w:r>
      <w:r>
        <w:rPr>
          <w:lang w:val="hi_IN" w:bidi="hi_IN"/>
        </w:rPr>
        <w:t>फिर लाबान ने एक अलग प्रकार की वाचा का सुझाव दिया। यह एक प्रकार की संधि है। लाबान चाहता था कि पत्थरों का ढेर याकूब और लाबान के बीच सीमा हो। न तो लाबान और न ही याकूब को कभी पत्थरों के ढेर को पार करना चाहिए और दूसरे के क्षेत्रों में जाना चाहिए ताकि दूसरे को नुकसान पहुंचाया जा सके। यह लोगों के बीच शांति रखने के लिए एक समझौता है और वाचा की तुलना में अधिक संधि की तरह है। लाबान ने परमेश्वर से लाबान और याकूब के बीच न्यायी के रूप में काम करने के लिए कहा। लाबान कई देवताओं में विश्वास करता है। लाबान अब्राहम के परमेश्वर और नाहोर के परमेश्वर के बारे में बात करता है। अब्राहम और नाहोर भाई थे, लेकिन लाबान मानता है कि वे अलग-अलग देवताओं की आराधना किया करते थे। अब्राहम याकूब का दादा है और नाहोर लाबान का दादा है। लाबान याकूब का मामा है।</w:t>
      </w:r>
    </w:p>
    <w:p>
      <w:pPr/>
      <w:r>
        <w:rPr>
          <w:lang w:val="hi_IN" w:bidi="hi_IN"/>
        </w:rPr>
      </w:r>
      <w:r>
        <w:rPr>
          <w:lang w:val="hi_IN" w:bidi="hi_IN"/>
        </w:rPr>
        <w:t xml:space="preserve">याकूब ने इस सीमा रेखा या लाबान के साथ संधि का सम्मान करने की शपथ ली। याकूब ने अपनी शपथ लेने पर केवल इसहाक के भयानक परमेश्वर के नाम का प्रयोग किया। </w:t>
      </w:r>
      <w:r>
        <w:rPr>
          <w:b/>
          <w:lang w:val="hi_IN" w:bidi="hi_IN"/>
        </w:rPr>
        <w:t>भय</w:t>
      </w:r>
      <w:r>
        <w:rPr>
          <w:lang w:val="hi_IN" w:bidi="hi_IN"/>
        </w:rPr>
        <w:t xml:space="preserve"> परमेश्वर के लिए एक नाम है जिसका उपयोग इस भाग में किया गया है। याकूब ने </w:t>
      </w:r>
      <w:r>
        <w:rPr>
          <w:b/>
          <w:lang w:val="hi_IN" w:bidi="hi_IN"/>
        </w:rPr>
        <w:t xml:space="preserve">इसहाक के भय </w:t>
      </w:r>
      <w:r>
        <w:rPr>
          <w:lang w:val="hi_IN" w:bidi="hi_IN"/>
        </w:rPr>
        <w:t>के नाम पर या इसहाक के भयानक परमेश्वर के नाम पर शपथ ली। याकूब ने केवल परमेश्वर की आराधना की और अलग-अलग देवताओं की नहीं।</w:t>
      </w:r>
    </w:p>
    <w:p>
      <w:pPr/>
      <w:r>
        <w:rPr>
          <w:lang w:val="hi_IN" w:bidi="hi_IN"/>
        </w:rPr>
      </w:r>
      <w:r>
        <w:rPr>
          <w:lang w:val="hi_IN" w:bidi="hi_IN"/>
        </w:rPr>
        <w:t>इन शपथों के साथ समाप्त करने के बाद, याकूब ने एक बलिदान चढ़ाया। याकूब ने एक पशु को रीति-रिवाज तरीके से मारा और याकूब और लाबान के बीच इस शांति के लिए धन्यवाद के रूप में पशु का हिस्सा परमेश्वर को चढ़ाया। फिर याकूब ने बाकी पशु को पकाया और उस स्थान पर इकट्ठा हुए सभी रिश्तेदारों को परोसा। यह सभी के लिए वाचा का उत्सव था। वे पूरी रात पहाड़ पर रहे।</w:t>
      </w:r>
    </w:p>
    <w:p>
      <w:pPr/>
      <w:r>
        <w:rPr>
          <w:lang w:val="hi_IN" w:bidi="hi_IN"/>
        </w:rPr>
      </w:r>
      <w:r>
        <w:rPr>
          <w:lang w:val="hi_IN" w:bidi="hi_IN"/>
        </w:rPr>
        <w:t>तीसरे दृश्य में, लाबान अगली सुबह जल्दी उठता है। लाबान अपनी बेटियों, राहेल और लिआ के पास जाता है और उन्हें चूमता है। लाबान अपने सभी नातियों को इकट्ठा करता है और उनमें से हर एक को चूमता है। फिर लाबान हारान लौट जाता है।</w:t>
      </w:r>
    </w:p>
    <w:p>
      <w:pPr/>
      <w:r>
        <w:rPr>
          <w:lang w:val="hi_IN" w:bidi="hi_IN"/>
        </w:rPr>
      </w:r>
      <w:r>
        <w:rPr>
          <w:lang w:val="hi_IN" w:bidi="hi_IN"/>
        </w:rPr>
        <w:t>क्योंकि इस भाग में दो वाचा के भोजन हैं, इसलिए क्रम ध्यान में रखना अच्छा है।</w:t>
      </w:r>
    </w:p>
    <w:p>
      <w:pPr>
        <w:pStyle w:val="ListBullet"/>
        <w:spacing w:line="240" w:lineRule="auto"/>
        <w:ind w:left="720"/>
      </w:pPr>
      <w:r>
        <w:rPr>
          <w:lang w:val="hi_IN" w:bidi="hi_IN"/>
        </w:rPr>
      </w:r>
      <w:r>
        <w:rPr>
          <w:lang w:val="hi_IN" w:bidi="hi_IN"/>
        </w:rPr>
        <w:t>याकूब यादगारी का खम्भा खड़ा करके पत्थरों का ढेर लगाता है।</w:t>
      </w:r>
    </w:p>
    <w:p>
      <w:pPr>
        <w:pStyle w:val="ListBullet"/>
        <w:spacing w:line="240" w:lineRule="auto"/>
        <w:ind w:left="720"/>
      </w:pPr>
      <w:r>
        <w:rPr>
          <w:lang w:val="hi_IN" w:bidi="hi_IN"/>
        </w:rPr>
      </w:r>
      <w:r>
        <w:rPr>
          <w:lang w:val="hi_IN" w:bidi="hi_IN"/>
        </w:rPr>
        <w:t>याकूब और लाबान वाचा के हिस्से के रूप में भोजन करते हैं।</w:t>
      </w:r>
    </w:p>
    <w:p>
      <w:pPr>
        <w:pStyle w:val="ListBullet"/>
        <w:spacing w:line="240" w:lineRule="auto"/>
        <w:ind w:left="720"/>
      </w:pPr>
      <w:r>
        <w:rPr>
          <w:lang w:val="hi_IN" w:bidi="hi_IN"/>
        </w:rPr>
      </w:r>
      <w:r>
        <w:rPr>
          <w:lang w:val="hi_IN" w:bidi="hi_IN"/>
        </w:rPr>
        <w:t>लाबान ने दूसरी वाचा या शांति संधि का प्रस्ताव दिया। पत्थरों का ढेर लाबान और याकूब के बीच सीमा भी होगी। याकूब सहमत हो गया।</w:t>
      </w:r>
    </w:p>
    <w:p>
      <w:pPr>
        <w:pStyle w:val="ListBullet"/>
        <w:spacing w:line="240" w:lineRule="auto"/>
        <w:ind w:left="720"/>
      </w:pPr>
      <w:r>
        <w:rPr>
          <w:lang w:val="hi_IN" w:bidi="hi_IN"/>
        </w:rPr>
      </w:r>
      <w:r>
        <w:rPr>
          <w:lang w:val="hi_IN" w:bidi="hi_IN"/>
        </w:rPr>
        <w:t>लाबान अब्राहम के परमेश्वर और नाहोर के परमेश्वर के नाम से शपथ लेता है। याकूब इसहाक के भयानक परमेश्वर के नाम से शपथ लेता है।</w:t>
      </w:r>
    </w:p>
    <w:p>
      <w:pPr>
        <w:pStyle w:val="ListBullet"/>
        <w:spacing w:line="240" w:lineRule="auto"/>
        <w:ind w:left="720"/>
      </w:pPr>
      <w:r>
        <w:rPr>
          <w:lang w:val="hi_IN" w:bidi="hi_IN"/>
        </w:rPr>
      </w:r>
      <w:r>
        <w:rPr>
          <w:lang w:val="hi_IN" w:bidi="hi_IN"/>
        </w:rPr>
        <w:t>याकूब परमेश्वर को धन्यवाद का बलिदान चढ़ाता है।</w:t>
      </w:r>
    </w:p>
    <w:p>
      <w:pPr>
        <w:pStyle w:val="ListBullet"/>
        <w:spacing w:line="240" w:lineRule="auto"/>
        <w:ind w:left="720"/>
      </w:pPr>
      <w:r>
        <w:rPr>
          <w:lang w:val="hi_IN" w:bidi="hi_IN"/>
        </w:rPr>
      </w:r>
      <w:r>
        <w:rPr>
          <w:lang w:val="hi_IN" w:bidi="hi_IN"/>
        </w:rPr>
        <w:t>वे दूसरा वाचा का भोजन खाते हैं और उसमें सभी रिश्तेदार भाग लेते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लाबान</w:t>
      </w:r>
    </w:p>
    <w:p>
      <w:pPr>
        <w:pStyle w:val="ListBullet"/>
        <w:spacing w:line="240" w:lineRule="auto"/>
        <w:ind w:left="720"/>
      </w:pPr>
      <w:r>
        <w:rPr>
          <w:lang w:val="hi_IN" w:bidi="hi_IN"/>
        </w:rPr>
      </w:r>
      <w:r>
        <w:rPr>
          <w:lang w:val="hi_IN" w:bidi="hi_IN"/>
        </w:rPr>
        <w:t>लाबान और याकूब के रिश्तेदार</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याकूब की पत्नियों और बच्चों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याकूब लाबान के आरोपों का उत्तर देता है। याकूब क्रोधित है। याकूब मांग करता है कि लाबान याकूब के गलत काम का प्रमाण दिखाए। याकूब बताता है कि याकूब ने 20 वर्ष तक चरवाहे के रूप में लाबान के लिए कैसे काम किया है। याकूब ने राहेल और लिआ के लिए भुगतान करने के लिए 14 वर्ष काम किया। याकूब ने भेड़ों और बकरियों के झुण्ड को अपने काम के लिए मजदूरी के रूप में पाने के लिए 6 वर्ष काम किया। लाबान ने याकूब की मजदूरी की शर्तों को 10 बार बदल दिया, लेकिन याकूब कहता है कि परमेश्वर ने याकूब को लाबान से बचाया।</w:t>
      </w:r>
    </w:p>
    <w:p>
      <w:pPr/>
      <w:r>
        <w:rPr>
          <w:lang w:val="hi_IN" w:bidi="hi_IN"/>
        </w:rPr>
      </w:r>
      <w:r>
        <w:rPr>
          <w:lang w:val="hi_IN" w:bidi="hi_IN"/>
        </w:rPr>
        <w:t>अभिनय को रोकें: लाबान से पूछें, "जब आप याकूब को सुनते हैं तो आप कैसा महसूस कर रहे हैं?" आप सुन सकते हैं, "याकूब गलत है। मैं सही हूँ। मैंने याकूब को वह मजदूरी दी है जिसके याकूब योग्य है।" या, "ये पशु और बच्चे मेरे हैं। याकूब जो कहता है, उसके बावजूद उसे उन्हें मुझसे लेने का अधिकार नहीं है।" याकूब से पूछें, "आप अब कैसा महसूस करते हैं कि आपने लाबान को बताया है कि उसने क्या किया है?" आप सुन सकते हैं, "यह सब कहने में अच्छा लगा- यानी उसे बताना कि उसने कैसे मुझसे गलत व्यवहार किया है।" या, "मुझे अपने मामा से इस तरह बात करना पसंद नहीं है, लेकिन वह मेरी बात नहीं सुनेगा।" या, "उसने मुझे धोखा देने की कोशिश की है। उसे यह जानने की आवश्यकता है कि मैं इसे अब अनुमति नहीं दूँगा।" अभिनय को फिर से शुरू करें।</w:t>
      </w:r>
    </w:p>
    <w:p>
      <w:pPr/>
      <w:r>
        <w:rPr>
          <w:lang w:val="hi_IN" w:bidi="hi_IN"/>
        </w:rPr>
      </w:r>
      <w:r>
        <w:rPr>
          <w:lang w:val="hi_IN" w:bidi="hi_IN"/>
        </w:rPr>
        <w:t>दूसरे दृश्य में, लाबान अपनी बेटियों और नाती-नातिनों के बारे में एक और झूठा दावा करता है। फिर लाबान याकूब और लाबान के बीच वाचा का प्रस्ताव देता है। याकूब सहमत है। याकूब एक यादगारी के खम्भे के रूप में पत्थर खड़ा करता है। फिर याकूब ने रिश्तेदारों से कहा कि वे पत्थर लाए और उनका ढेर लगाए। इसके बाद, लाबान और याकूब वाचा का भोजन खाने के लिए एक साथ बैठे।</w:t>
      </w:r>
    </w:p>
    <w:p>
      <w:pPr/>
      <w:r>
        <w:rPr>
          <w:lang w:val="hi_IN" w:bidi="hi_IN"/>
        </w:rPr>
      </w:r>
      <w:r>
        <w:rPr>
          <w:lang w:val="hi_IN" w:bidi="hi_IN"/>
        </w:rPr>
        <w:t>अभिनय को रोकें: लाबान से पूछें, "आप अभी भी यह दावा क्यों कर रहे हैं कि सभी पशु और बच्चे मेरे हैं?" आप सुन सकते हैं, "वे मेरे हैं। याकूब को उन्हें मुझसे लेने का अधिकार नहीं है। लेकिन मुझे अपनी बेटियों के पति और अपने नाती-नातिनों के पिता के साथ मेल-मिलाप से रहना चाहिए कि मैं इसे भूल जाऊँ।" याकूब से पूछें, "जब आप लाबान के साथ इस वाचा का भोजन खाते हैं तो आप कैसा महसूस कर रहे हैं?" आप सुन सकते हैं, "मुझे हमारे बीच शांति चाहिए और मैं घर जाना चाहता हूँ। मैं लाबान पर भरोसा नहीं करता हूँ, लेकिन मैं उसके साथ इस काम को करूँगा मानो मैं उस पर भरोसा करता हूँ। शायद, इस तरह, हम अब के लिए शांति से आगे जा सकते हैं और मैं हमें मार्ग पर सुरक्षित रूप से ले जा सकता हूँ।" अभिनय को फिर से शुरू करें।</w:t>
      </w:r>
    </w:p>
    <w:p>
      <w:pPr/>
      <w:r>
        <w:rPr>
          <w:lang w:val="hi_IN" w:bidi="hi_IN"/>
        </w:rPr>
      </w:r>
      <w:r>
        <w:rPr>
          <w:lang w:val="hi_IN" w:bidi="hi_IN"/>
        </w:rPr>
        <w:t>वाचा का भोजन खाने के बाद, लाबान और याकूब पत्थरों के स्मारक ढेर को अरामी और इब्रानी में एक ही नाम देते हैं। नाम का अर्थ है गवाही का ढेर। फिर लाबान ने कहा कि जब वे एक दूसरे से अलग होते हैं तो यहोवा लाबान और याकूब की देखभाल करे। इसके कारण, उस ढेर को मिस्पा भी कहा जाता था जिसका अर्थ है प्रहरी मीनार।</w:t>
      </w:r>
    </w:p>
    <w:p>
      <w:pPr/>
      <w:r>
        <w:rPr>
          <w:lang w:val="hi_IN" w:bidi="hi_IN"/>
        </w:rPr>
      </w:r>
      <w:r>
        <w:rPr>
          <w:lang w:val="hi_IN" w:bidi="hi_IN"/>
        </w:rPr>
        <w:t>अभिनय को रोक दें: याकूब से पूछें, "आप इस प्रहरी मीनार विचार के बारे में कैसा महसूस करते हैं?" आप सुन सकते हैं, "मुझे लगता है कि यह अच्छा है। मैं लाबान पर भरोसा नहीं करता हूँ, इसलिए परमेश्वर से हम दोनों पर ध्यान देने के लिए कहने का विचार एक अच्छा विचार है। मैं अपनी पत्नियों और अपने बच्चों के साथ बुरा व्यवहार नहीं करूँगा इसलिए मुझे कोई समस्या नहीं है।" अभिनय को फिर से शुरू करें।</w:t>
      </w:r>
    </w:p>
    <w:p>
      <w:pPr/>
      <w:r>
        <w:rPr>
          <w:lang w:val="hi_IN" w:bidi="hi_IN"/>
        </w:rPr>
      </w:r>
      <w:r>
        <w:rPr>
          <w:lang w:val="hi_IN" w:bidi="hi_IN"/>
        </w:rPr>
        <w:t xml:space="preserve">लाबान के पास एक और प्रस्ताव है। लाबान चाहता है कि याकूब सहमत हो कि पत्थरों का ढेर लाबान और याकूब के बीच सीमा के रूप में भी काम करे। लाबान चाहता है कि याकूब सहमत हो कि न तो याकूब और न ही लाबान पत्थरों के ढेर को पार करके दूसरे के क्षेत्रों में जाएँगे और किसी को नुकसान पहुंचाएंगे। याकूब सहमत है। इसे वाचा भी कहा जाता है, लेकिन यह शांति संधि की तरह है। लाबान अब्राहम के परमेश्वर और नाहोर के परमेश्वर को लाबान और याकूब के बीच न्यायी के रूप में काम करने की विनती करता है। याकूब इसहाक के परमेश्वर के नाम की शपथ खाता है। याकूब </w:t>
      </w:r>
      <w:r>
        <w:rPr>
          <w:b/>
          <w:lang w:val="hi_IN" w:bidi="hi_IN"/>
        </w:rPr>
        <w:t>इसहाक का भय</w:t>
      </w:r>
      <w:r>
        <w:rPr>
          <w:lang w:val="hi_IN" w:bidi="hi_IN"/>
        </w:rPr>
        <w:t xml:space="preserve"> शब्द का प्रयोग परमेश्वर के लिए नाम के रूप में करता है। फिर याकूब परमेश्वर का धन्यवाद करने के लिए बलिदान चढ़ाता है और हर कोई वाचा के भोज को खाने के लिए बैठ जाता है।</w:t>
      </w:r>
    </w:p>
    <w:p>
      <w:pPr/>
      <w:r>
        <w:rPr>
          <w:lang w:val="hi_IN" w:bidi="hi_IN"/>
        </w:rPr>
      </w:r>
      <w:r>
        <w:rPr>
          <w:lang w:val="hi_IN" w:bidi="hi_IN"/>
        </w:rPr>
        <w:t>अभिनय को रोकें: लाबान से पूछें, "आप अब कैसा महसूस करते हैं कि आपने याकूब के साथ शांति का यह समझौता किया है?" आप यह सुन सकते हैं, "मैं इससे खुश हूँ। मैं अपनी बेटियों को अपने और अपने नाती-नातिनों को ले जाना चाहूँगा। मुझे उन सभी पशुओं को खोना अच्छा नहीं लग रहा है। लेकिन कम से कम इस तरह, मैं सुनिश्चित हो सकता हूँ कि याकूब आकर मुझ पर और मेरे पुत्रों पर हमला नहीं करेगा और अब और अधिक नहीं ले जाएगा। याकूब से पूछें, "आप अब कैसा महसूस करते हैं कि आपने लाबान के साथ यह शांति समझौता किया है?" आप यह सुन सकते हैं, "मैं प्रसन्न हूँ। अब मैं शांति से आगे जा सकता हूँ। लाबान अब मेरा पीछा नहीं करेगा, और मेरे झुण्ड और मेरे बच्चों को मुझसे ले जाने की कोशिश नहीं करेगा। मैं उसके साथ शांति से रहूँगा।" अभिनय को फिर से शुरू करें।</w:t>
      </w:r>
    </w:p>
    <w:p>
      <w:pPr/>
      <w:r>
        <w:rPr>
          <w:lang w:val="hi_IN" w:bidi="hi_IN"/>
        </w:rPr>
      </w:r>
      <w:r>
        <w:rPr>
          <w:lang w:val="hi_IN" w:bidi="hi_IN"/>
        </w:rPr>
        <w:t>तीसरे दृश्य में भोज के समाप्त होने के बाद, अगले दिन, लाबान हारान में वापस जाने का फैसला करता है। लाबान अपनी बेटियों को चूमता है और उन्हें आशीष देता है। लाबान अपने नाती-नातिनों को चूमता है और उन्हें आशीर्वाद देता है। फिर लाबान हारान के लिए निकल पड़ता है।</w:t>
      </w:r>
    </w:p>
    <w:p>
      <w:pPr/>
      <w:r>
        <w:rPr>
          <w:lang w:val="hi_IN" w:bidi="hi_IN"/>
        </w:rPr>
      </w:r>
      <w:r>
        <w:rPr>
          <w:lang w:val="hi_IN" w:bidi="hi_IN"/>
        </w:rPr>
        <w:t>अभिनय को रोकें: राहेल और लिआ से पूछें, "आप अब कैसा महसूस कर रही हैं जब आप अपने पिता को हारान में लौटते हुए देख रही हैं?" आप सुन सकते हैं, "यह मुझे एक तरह से दुखी करता है क्योंकि मैं शायद उन्हें फिर कभी नहीं देखूँगी। लेकिन उसने हमारे साथ सही व्यवहार नहीं किया। उसने हमसे वैसा प्रेम नहीं किया जैसा पिता को करना चाहिए। मुझे खुशी है कि मैं याकूब के साथ एक नए जीवन में जा रही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यह भाग हमें बताता है कि याकूब क्रोधित था। प्रयोग किए गए शब्द से ऐसा लगता है कि मानो याकूब चिल्ला रहा था। याकूब पूछता है कि मेरा अपराध क्या है या मेरी क्या गलती है? मेरा पाप क्या है? पाप परमेश्वर की आज्ञा का उल्लंघन करने को संदर्भित नहीं करता है; इसके बजाय, याकूब लाबान से कह रहा है कि याकूब ने लाबान को कैसे या किस तरह ठेस पहुंचाई है। याकूब ने लाबान के साथ गलत करने या लाबान को नुकसान पहुंचाने के लिए क्या किया है? याकूब इन प्रश्नों के उत्तर की उम्मीद नहीं करता है। फिर याकूब उन सभी कामों को गिनवाना शुरू कर देता है जो याकूब ने 20 वर्ष तक लाबान के लिए किया है।</w:t>
      </w:r>
    </w:p>
    <w:p>
      <w:pPr/>
      <w:r>
        <w:rPr>
          <w:lang w:val="hi_IN" w:bidi="hi_IN"/>
        </w:rPr>
      </w:r>
      <w:r>
        <w:rPr>
          <w:lang w:val="hi_IN" w:bidi="hi_IN"/>
        </w:rPr>
        <w:t>रुकें और चर्चा करें: झगड़ने वाले दो पुरुषों की कहानी सुनाएँ। एक व्यक्ति ने दूसरे व्यक्ति पर गलत करने का आरोप लगाया है। दूसरा व्यक्ति कैसे उत्तर देता है?</w:t>
      </w:r>
    </w:p>
    <w:p>
      <w:pPr/>
      <w:r>
        <w:rPr>
          <w:lang w:val="hi_IN" w:bidi="hi_IN"/>
        </w:rPr>
      </w:r>
      <w:r>
        <w:rPr>
          <w:lang w:val="hi_IN" w:bidi="hi_IN"/>
        </w:rPr>
        <w:t>याकूब उन रिश्तेदारों के बारे में बात करता है जो उनके साथ हैं। ये वे रिश्तेदार हैं जिन्हें लाबान ने इकट्ठा किया और उन्होंने लाबान के साथ यात्रा की है। लाबान याकूब का मामा है। इसलिए, ये याकूब के भी रिश्तेदार हैं।</w:t>
      </w:r>
    </w:p>
    <w:p>
      <w:pPr/>
      <w:r>
        <w:rPr>
          <w:lang w:val="hi_IN" w:bidi="hi_IN"/>
        </w:rPr>
      </w:r>
      <w:r>
        <w:rPr>
          <w:lang w:val="hi_IN" w:bidi="hi_IN"/>
        </w:rPr>
        <w:t xml:space="preserve">लाबान ने कहा है कि याकूब ने जो पशु लिए हैं वे लाबान के हैं। याकूब कहता है कि पशु याकूब के पशु हैं क्योंकि याकूब ने उनके लिए 6 वर्ष काम किया। वे याकूब की मजदूरी हैं जो याकूब द्वारा लाबान के सभी झुण्ड की देखभाल के लिए हैं। लाबान ने समझोते या मजदूरी को 10 बार बदल दिया। हमारे पास पिछले भाग में लाबान के उदाहरण थे जो याकूब की मजदूरी बदल देता है। याकूब तीन बार परमेश्वर को संदर्भित करता है। याकूब लाबान को बताता है कि कैसे परमेश्वर ने याकूब की रक्षा की और सहायता की है। याकूब मेरे पिता का परमेश्वर कहता है जिसका अर्थ है इसहाक का परमेश्वर है। फिर याकूब अब्राहम का परमेश्वर कहता है। अब्राहम याकूब का दादा है। फिर याकूब </w:t>
      </w:r>
      <w:r>
        <w:rPr>
          <w:b/>
          <w:lang w:val="hi_IN" w:bidi="hi_IN"/>
        </w:rPr>
        <w:t>इसहाक का भय</w:t>
      </w:r>
      <w:r>
        <w:rPr>
          <w:lang w:val="hi_IN" w:bidi="hi_IN"/>
        </w:rPr>
        <w:t xml:space="preserve"> कहता है। यह परमेश्वर के लिए एक उपाधि है जो केवल इस भाग में दिखाई देती है। इसका अर्थ है कि इसहाक ने परमेश्वर के लिए भय या आश्चर्य महसूस किया। परमेश्वर के लिए इन अलग-अलग उपाधियों के साथ, याकूब एक परमेश्वर को संदर्भित कर रहा है। याकूब एक परमेश्वर की आराधना करता है, वही परमेश्वर जिसकी आराधना इसहाक और अब्राहम ने की थी।</w:t>
      </w:r>
    </w:p>
    <w:p>
      <w:pPr/>
      <w:r>
        <w:rPr>
          <w:lang w:val="hi_IN" w:bidi="hi_IN"/>
        </w:rPr>
      </w:r>
      <w:r>
        <w:rPr>
          <w:lang w:val="hi_IN" w:bidi="hi_IN"/>
        </w:rPr>
        <w:t xml:space="preserve">लाबान समस्या के समाधान का सुझाव देता है। लाबान सुझाव देता है कि वे </w:t>
      </w:r>
      <w:r>
        <w:rPr>
          <w:b/>
          <w:lang w:val="hi_IN" w:bidi="hi_IN"/>
        </w:rPr>
        <w:t>वाचा</w:t>
      </w:r>
      <w:r>
        <w:rPr>
          <w:lang w:val="hi_IN" w:bidi="hi_IN"/>
        </w:rPr>
        <w:t xml:space="preserve"> बाँधे। वाचा दो लोगों के बीच शान्ति या मित्रता स्थापित करती है। दोनों ने इस वाचा के प्रति विश्वासयोग्य बने रहने और एक-दूसरे के साथ अच्छे सम्बन्ध बनाए रखने के लिए सहमति की। दोनों पक्ष समझौते पर मुहर लगाने के लिए एक बलिदान या रीति सम्बन्धी उत्सव करते हैं। यहोवा के लिए उसी शब्द का प्रयोग करें जिसका प्रयोग आपने अन्य भागों में किया है। </w:t>
      </w:r>
      <w:r>
        <w:rPr>
          <w:lang w:val="hi_IN" w:bidi="hi_IN"/>
        </w:rPr>
        <w:t>वाचा</w:t>
      </w:r>
      <w:r>
        <w:rPr>
          <w:lang w:val="hi_IN" w:bidi="hi_IN"/>
        </w:rPr>
        <w:t xml:space="preserve"> की चर्चा मुख्य शब्दावली में की गई है।</w:t>
      </w:r>
    </w:p>
    <w:p>
      <w:pPr/>
      <w:r>
        <w:rPr>
          <w:lang w:val="hi_IN" w:bidi="hi_IN"/>
        </w:rPr>
      </w:r>
      <w:r>
        <w:rPr>
          <w:lang w:val="hi_IN" w:bidi="hi_IN"/>
        </w:rPr>
        <w:t>याकूब वाचा से सहमत है। याकूब एक स्मारक खंभे के रूप में पत्थर का खम्भा खड़ा करता है। फिर याकूब ने परिवार के सदस्यों से कहा कि वे पत्थर इकट्ठा करें और पत्थरों का ढेर बनाए। ये दो अलग-अलग चीजें हैं। खम्भा और पत्थरों का ढेर एक दूसरे के पास हैं। लाबान और याकूब ने एक साथ वाचा का भोजन खाया। एक साथ भोजन खाने का यह रिवाज वाचा पर मुहर लगाने में मदद करता है।</w:t>
      </w:r>
    </w:p>
    <w:p>
      <w:pPr/>
      <w:r>
        <w:rPr>
          <w:lang w:val="hi_IN" w:bidi="hi_IN"/>
        </w:rPr>
      </w:r>
      <w:r>
        <w:rPr>
          <w:lang w:val="hi_IN" w:bidi="hi_IN"/>
        </w:rPr>
        <w:t xml:space="preserve">लाबान ने ढेर का नाम लाबान की अरामी भाषा में रखा। याकूब ने भी पत्थरों के ढेर को इब्रानी में नाम दिया। दोनों नामों का एक ही अर्थ है जो "गवाही का ढेर" है। फिर लाबान ने कहा, "जब हम एक दूसरे से दूर जा रहे हैं तो </w:t>
      </w:r>
      <w:r>
        <w:rPr>
          <w:b/>
          <w:lang w:val="hi_IN" w:bidi="hi_IN"/>
        </w:rPr>
        <w:t>यहोवा</w:t>
      </w:r>
      <w:r>
        <w:rPr>
          <w:lang w:val="hi_IN" w:bidi="hi_IN"/>
        </w:rPr>
        <w:t xml:space="preserve"> हमारी निगरानी करे।" उस कथन के कारण, उन्होंने पत्थरों के ढेर या उस स्थान का नाम भी रखा जहाँ वे थे मिस्पा है, जिसका अर्थ है प्रहरी मीनार। प्रहरी मीनार एक ऊँचा ढाँचा होता था जहाँ कोई खड़ा होकर देखता था कि कोई अजनबी या शत्रु आ तो नहीं रहा है।</w:t>
      </w:r>
    </w:p>
    <w:p>
      <w:pPr/>
      <w:r>
        <w:rPr>
          <w:lang w:val="hi_IN" w:bidi="hi_IN"/>
        </w:rPr>
      </w:r>
      <w:r>
        <w:rPr>
          <w:lang w:val="hi_IN" w:bidi="hi_IN"/>
        </w:rPr>
        <w:t xml:space="preserve">लाबान झूठ कहता है कि लाबान ने खम्भा खड़ा करके पत्थरों का ढेर लगाया है। फिर लाबान एक और वाचा का प्रस्ताव देता है। यह वाचा दो लोगों के बीच शांति बनाए रखने के लिए संधि की तरह है। लाबान पत्थरों के ढेर का प्रयोग करने का सुझाव देता है। न तो लाबान और न ही याकूब इस रेखा को पार करेंगे और न ही एक दूसरे पर हमला करेंगे। याकूब सहमत हुआ और इस समझौते का सम्मान करने की </w:t>
      </w:r>
      <w:r>
        <w:rPr>
          <w:b/>
          <w:lang w:val="hi_IN" w:bidi="hi_IN"/>
        </w:rPr>
        <w:t>शपथ</w:t>
      </w:r>
      <w:r>
        <w:rPr>
          <w:lang w:val="hi_IN" w:bidi="hi_IN"/>
        </w:rPr>
        <w:t xml:space="preserve"> ली। शपथ एक प्रतिज्ञा या वायदे से अधिक मजबूत है। शपथ लेने से, समझौते को तोड़ा नहीं जा सकता है। शपथ के लिए उसी शब्द का प्रयोग करें जिसका प्रयोग आपने पिछले भागों में किया है। </w:t>
      </w:r>
      <w:r>
        <w:rPr>
          <w:lang w:val="hi_IN" w:bidi="hi_IN"/>
        </w:rPr>
        <w:t>शपथ</w:t>
      </w:r>
      <w:r>
        <w:rPr>
          <w:lang w:val="hi_IN" w:bidi="hi_IN"/>
        </w:rPr>
        <w:t xml:space="preserve"> की चर्चा मुख्य शब्दावली में की गई है।</w:t>
      </w:r>
    </w:p>
    <w:p>
      <w:pPr/>
      <w:r>
        <w:rPr>
          <w:lang w:val="hi_IN" w:bidi="hi_IN"/>
        </w:rPr>
      </w:r>
      <w:r>
        <w:rPr>
          <w:lang w:val="hi_IN" w:bidi="hi_IN"/>
        </w:rPr>
        <w:t xml:space="preserve">लाबान अपने पूर्वजों के </w:t>
      </w:r>
      <w:r>
        <w:rPr>
          <w:b/>
          <w:lang w:val="hi_IN" w:bidi="hi_IN"/>
        </w:rPr>
        <w:t>परमेश्वर</w:t>
      </w:r>
      <w:r>
        <w:rPr>
          <w:lang w:val="hi_IN" w:bidi="hi_IN"/>
        </w:rPr>
        <w:t xml:space="preserve">, अब्राहम के परमेश्वर और नाहोर के परमेश्वर को लाबान और याकूब के बीच न्याय करने के लिए कहता है। लाबान ने एक से अधिक ईश्वर की आराधना की। इस तरह नामों का प्रयोग करके, लाबान दो अलग-अलग देवताओं का नाम ले रहा है। जब याकूब अपनी शपथ लेता है, तो याकूब केवल इसहाक के परमेश्वर के नाम का प्रयोग करता है। इसहाक का परमेश्वर और अब्राहम का परमेश्वर एक ही परमेश्वर हैं। याकूब </w:t>
      </w:r>
      <w:r>
        <w:rPr>
          <w:b/>
          <w:lang w:val="hi_IN" w:bidi="hi_IN"/>
        </w:rPr>
        <w:t>इसहाक का भय</w:t>
      </w:r>
      <w:r>
        <w:rPr>
          <w:lang w:val="hi_IN" w:bidi="hi_IN"/>
        </w:rPr>
        <w:t xml:space="preserve"> या इसहाक के भयानक परमेश्वर नाम का प्रयोग करता है। यह परमेश्वर के लिए एक नाम है जो हमें केवल यहाँ मिलता है। याकूब इसहाक के परमेश्वर के भय और विस्मय में खड़ा रहा। याकूब ने इसहाक के परमेश्वर का सम्मान किया।</w:t>
      </w:r>
    </w:p>
    <w:p>
      <w:pPr/>
      <w:r>
        <w:rPr>
          <w:lang w:val="hi_IN" w:bidi="hi_IN"/>
        </w:rPr>
      </w:r>
      <w:r>
        <w:rPr>
          <w:lang w:val="hi_IN" w:bidi="hi_IN"/>
        </w:rPr>
        <w:t xml:space="preserve">इस दूसरी वाचा या लाबान के साथ संधि करने के बाद, याकूब ने परमेश्वर को </w:t>
      </w:r>
      <w:r>
        <w:rPr>
          <w:b/>
          <w:lang w:val="hi_IN" w:bidi="hi_IN"/>
        </w:rPr>
        <w:t>बलिदान</w:t>
      </w:r>
      <w:r>
        <w:rPr>
          <w:lang w:val="hi_IN" w:bidi="hi_IN"/>
        </w:rPr>
        <w:t xml:space="preserve"> चढाया। यह पहली बार है कि बलिदान शब्द का प्रयोग किया गया है। बलिदान वह चीज़ है जो परमेश्वर का धन्यवाद करने या पापों की क्षमा माँगने के लिए चढ़ाया जाता है। </w:t>
      </w:r>
      <w:r>
        <w:rPr>
          <w:lang w:val="hi_IN" w:bidi="hi_IN"/>
        </w:rPr>
        <w:t>बलिदान</w:t>
      </w:r>
      <w:r>
        <w:rPr>
          <w:lang w:val="hi_IN" w:bidi="hi_IN"/>
        </w:rPr>
        <w:t xml:space="preserve"> शब्द की चर्चा मुख्य शब्दावली में की गई है। याकूब ने परमेश्वर का धन्यवाद करने के लिए बलिदान चढाया। याकूब ने एक पशु को रीति-रिवाज तरीके से मारा होगा। पशु में कुछ भाग को परमेश्वर को बलि स्वरूप जलाया जाएगा। याकूब ने बाकी पशु का प्रयोग वाचा के भोज के लिए किया जिसे सभी ने खाया।</w:t>
      </w:r>
    </w:p>
    <w:p>
      <w:pPr/>
      <w:r>
        <w:rPr>
          <w:lang w:val="hi_IN" w:bidi="hi_IN"/>
        </w:rPr>
      </w:r>
      <w:r>
        <w:rPr>
          <w:lang w:val="hi_IN" w:bidi="hi_IN"/>
        </w:rPr>
        <w:t xml:space="preserve">सुबह जाने से पहले लाबान ने अपनी बेटियों और नाती-नातिनों को चूमा और </w:t>
      </w:r>
      <w:r>
        <w:rPr>
          <w:b/>
          <w:lang w:val="hi_IN" w:bidi="hi_IN"/>
        </w:rPr>
        <w:t>आशीर्वाद</w:t>
      </w:r>
      <w:r>
        <w:rPr>
          <w:lang w:val="hi_IN" w:bidi="hi_IN"/>
        </w:rPr>
        <w:t xml:space="preserve"> दिया। </w:t>
      </w:r>
      <w:r>
        <w:rPr>
          <w:lang w:val="hi_IN" w:bidi="hi_IN"/>
        </w:rPr>
        <w:t>आशीर्वाद</w:t>
      </w:r>
      <w:r>
        <w:rPr>
          <w:lang w:val="hi_IN" w:bidi="hi_IN"/>
        </w:rPr>
        <w:t xml:space="preserve"> की चर्चा मुख्य शब्दावली में की गई है। उसी शब्द का प्रयोग करें जिसका प्रयोग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32:1–21</w:t>
      </w:r>
      <w:r>
        <w:rPr>
          <w:lang w:val="hi_IN" w:bidi="hi_IN"/>
        </w:rPr>
      </w:r>
    </w:p>
    <w:p>
      <w:pPr>
        <w:pStyle w:val="Heading3"/>
      </w:pPr>
      <w:r>
        <w:rPr>
          <w:lang w:val="hi_IN" w:bidi="hi_IN"/>
        </w:rPr>
        <w:t>सुने और मन में रखें</w:t>
      </w:r>
    </w:p>
    <w:p>
      <w:pPr/>
      <w:r>
        <w:rPr>
          <w:lang w:val="hi_IN" w:bidi="hi_IN"/>
        </w:rPr>
      </w:r>
      <w:r>
        <w:rPr>
          <w:lang w:val="hi_IN" w:bidi="hi_IN"/>
        </w:rPr>
        <w:t>उत्पत्ति 32:1–21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याकूब के साथ 2 वाचा करने के बाद, लाबान हारान में लौट गया। अब याकूब कनान या बेर्शेबा, जहाँ इसहाक रहता था, की ओर अपनी शेष यात्रा पर निकल पड़ा। यह उस यात्रा का वर्णन है।</w:t>
      </w:r>
    </w:p>
    <w:p>
      <w:pPr/>
      <w:r>
        <w:rPr>
          <w:lang w:val="hi_IN" w:bidi="hi_IN"/>
        </w:rPr>
      </w:r>
      <w:r>
        <w:rPr>
          <w:lang w:val="hi_IN" w:bidi="hi_IN"/>
        </w:rPr>
        <w:t>जब याकूब ने शुरू किया, तो याकूब परमेश्वर के कुछ दूतों से मिला। दूत आमतौर पर परमेश्वर के संदेशवाहक के रूप में काम करते हैं, लेकिन यहाँ इस बात का कोई संकेत नहीं है कि दूतों ने याकूब को कोई संदेश दिया। स्वर्गदूतों के लिए शब्द बहुवचन है। वहाँ इतने स्वर्गदूत थे कि एक सैनिक छावनी जैसी छावनी बन सके। याकूब ने घोषणा की कि जहाँ याकूब ने दूतों को देखा वह परमेश्वर की छावनी था। याकूब ने उस स्थान का नाम महनैम रखा। जब याकूब बेर्शेबा से हरान जाने के लिए निकला, तब याकूब ने स्वर्गदूतों को एक सीढ़ी पर चढ़ते और उतरते देखा था। याकूब के लौटने पर, याकूब फिर से परमेश्वर द्वारा भेजे गए दूतों को देखता है। इस प्रकार, याकूब की यात्रा की शुरुआत और अंत में दूत हैं।</w:t>
      </w:r>
    </w:p>
    <w:p>
      <w:pPr/>
      <w:r>
        <w:rPr>
          <w:lang w:val="hi_IN" w:bidi="hi_IN"/>
        </w:rPr>
      </w:r>
      <w:r>
        <w:rPr>
          <w:lang w:val="hi_IN" w:bidi="hi_IN"/>
        </w:rPr>
        <w:t>रुकें और चर्चा करें: विभिन्न प्रकार के व्यक्तियों या समूहों के बारे में यात्रा करने और रात के लिए तम्बू लगाने के बारे में कहानियाँ सुनाएँ। हर कहानी में तम्बू के लिए किस शब्द काप्रयोग किया गया है?</w:t>
      </w:r>
    </w:p>
    <w:p>
      <w:pPr/>
      <w:r>
        <w:rPr>
          <w:lang w:val="hi_IN" w:bidi="hi_IN"/>
        </w:rPr>
      </w:r>
      <w:r>
        <w:rPr>
          <w:lang w:val="hi_IN" w:bidi="hi_IN"/>
        </w:rPr>
        <w:t>याकूब को घर से निकले और अपने जुड़वाँ भाई एसाव से बचने के लिए हारान गए 20 वर्ष हो चुके हैं। एसाव ने अपने पहिलौठे अधिकार को याकूब को एक कटोरी दाल के बदले बेच दिया था। याकूब ने अपने पिता इसहाक को धोखा देकर पहलौठे पुत्र एसाव का आशीर्वाद अपने लिए ले लिया था। याकूब ने एसाव की आशीष को चुराया था। एसाव इतना क्रोधित था कि एसाव ने याकूब को मारने की धमकी दी। उनकी माँ रिबका ने याकूब से कहा कि वह हारान में लाबान के पास जाए। याकूब 20 वर्ष के लिए चला गया।</w:t>
      </w:r>
    </w:p>
    <w:p>
      <w:pPr/>
      <w:r>
        <w:rPr>
          <w:lang w:val="hi_IN" w:bidi="hi_IN"/>
        </w:rPr>
      </w:r>
      <w:r>
        <w:rPr>
          <w:lang w:val="hi_IN" w:bidi="hi_IN"/>
        </w:rPr>
        <w:t>अब याकूब लौट रहा है। याकूब नहीं जानता कि 20 वर्ष बाद एसाव याकूब के बारे में क्या सोचता है। याकूब को पता चला कि एसाव एदोम के देश में सेईर के क्षेत्र में चला गया है। यह क्षेत्र बेर्शेबा से कुछ दूरी पर है।</w:t>
      </w:r>
    </w:p>
    <w:p>
      <w:pPr/>
      <w:r>
        <w:rPr>
          <w:lang w:val="hi_IN" w:bidi="hi_IN"/>
        </w:rPr>
      </w:r>
      <w:r>
        <w:rPr>
          <w:lang w:val="hi_IN" w:bidi="hi_IN"/>
        </w:rPr>
        <w:t>रुकें और इस्राएल देश का नक्शा दिखाएँ जिसमें एदोम की भूमि भी शामिल है। नक्शे पर सेईर के साथ-साथ याकूब की यात्रा में अन्य स्थानों को चिह्नित किया जाना चाहिए।</w:t>
      </w:r>
    </w:p>
    <w:p>
      <w:pPr/>
      <w:r>
        <w:rPr>
          <w:lang w:val="hi_IN" w:bidi="hi_IN"/>
        </w:rPr>
      </w:r>
      <w:r>
        <w:rPr>
          <w:lang w:val="hi_IN" w:bidi="hi_IN"/>
        </w:rPr>
        <w:t>हम नहीं जानते कि एसाव इसहाक से इतनी दूर क्यों चला गया। एसाव ने 2 हित्ती स्त्रियों से विवाह किया था और इसहाक और रिबका दोनों एसाव की पत्नियों को नापसंद करते थे। याकूब के बेर्शेबा छोड़ने के बाद, एसाव ने इश्माएल की बेटी से विवाह किया। कहानी हमें यह नहीं बताती कि इसहाक और रिबका ने इस पत्नी के बारे में क्या सोचा था।</w:t>
      </w:r>
    </w:p>
    <w:p>
      <w:pPr/>
      <w:r>
        <w:rPr>
          <w:lang w:val="hi_IN" w:bidi="hi_IN"/>
        </w:rPr>
      </w:r>
      <w:r>
        <w:rPr>
          <w:lang w:val="hi_IN" w:bidi="hi_IN"/>
        </w:rPr>
        <w:t>याकूब ने दूतों को एसाव के पास याकूब का संदेश लेकर भेजा। याकूब ने अपने आप को एसाव का दास कहा। दास शब्द का उपयोग करके, याकूब एसाव का सम्मान करने की कोशिश कर रहा है। याकूब ने एसाव से कहा कि जब से याकूब बेर्शेबा छोड़ता था तब से याकूब पूरे समय लाबान के साथ रहा है। याकूब के पास अब कई पशु और दास हैं। याकूब आशा करता है कि एसाव मित्रता का व्यवहार करेगा। दूत एसाव के पास गए और फिर याकूब से यह कहने के लिए लौट आए कि एसाव याकूब से मिलने आ रहा है। एसाव पहले ही याकूब की तरफ निकल चुका है। एसाव के पास 400 पुरुषों की सेना है जो एसाव के साथ यात्रा करती है। जब याकूब ने इस खबर को सुना, तो याकूब डर गया। याकूब ने अपनी सारी सम्पत्ति को 2 दलों में बाँटने का फैसला किया। इस तरह, यदि एसाव एक दल पर हमला करता है, तो दूसरा दल शायद बच सकता है। याकूब शायद अपनी आधी सम्पत्ति को खो देगा, लेकिन सब कुछ नहीं।</w:t>
      </w:r>
    </w:p>
    <w:p>
      <w:pPr/>
      <w:r>
        <w:rPr>
          <w:lang w:val="hi_IN" w:bidi="hi_IN"/>
        </w:rPr>
      </w:r>
      <w:r>
        <w:rPr>
          <w:lang w:val="hi_IN" w:bidi="hi_IN"/>
        </w:rPr>
        <w:t>रुकें और चर्चा करें: उस व्यक्ति के बारे में एक कहानी सुनाएँ जिसने किसी महत्वपूर्ण चीज़ के रिश्तेदार को धोखा दिया है और फिर क्षेत्र छोड़ दिया हो। वह व्यक्ति लम्बे अनुपस्थिति के बाद लौट रहा है। व्यक्ति अपने परिवार द्वारा अच्छा स्वागत सुनिश्चित करने के लिए क्या करेगा? धोखा देने वाला व्यक्ति लौटने वाले व्यक्ति का कैसे स्वागत करेगा? हर व्यक्ति क्या महसूस करेगा?</w:t>
      </w:r>
    </w:p>
    <w:p>
      <w:pPr/>
      <w:r>
        <w:rPr>
          <w:lang w:val="hi_IN" w:bidi="hi_IN"/>
        </w:rPr>
      </w:r>
      <w:r>
        <w:rPr>
          <w:lang w:val="hi_IN" w:bidi="hi_IN"/>
        </w:rPr>
        <w:t>याकूब के पास जो कुछ है उसके इस विभाजन को दो दलों में बाँटने के बाद, याकूब ने प्रार्थना करना शुरू किया। याकूब ने अब्राहम के परमेश्वर और इसहाक के परमेश्वर से प्रार्थना की। याकूब परमेश्वर को यहोवा के नाम से बुलाता है। ये सभी नाम एक ही परमेश्वर को संदर्भित करते हैं। याकूब ने परमेश्वर को याद दिलाया कि परमेश्वर ने याकूब से घर जाने के लिए कहा था। परमेश्वर ने याकूब के साथ दयालु व्यवहार करने की प्रतिज्ञा की थी। याकूब ने परमेश्वर को उन आशीषों की याद दिलाई जो परमेश्वर ने याकूब को दी थी। परमेश्वर ने याकूब को जो आशीष दी उसमें यह कहा था कि याकूब के वंशजों की गिनती समुद्र की बालू के किनकों की गिनती के समान होगी।" याकूब ने परमेश्वर से प्रार्थना की कि वह उसे एसाव के हमले से बचाए। याकूब ने परमेश्वर को उन प्रतिज्ञाओं की याद दिलाई जो परमेश्वर ने याकूब से याकूब के भविष्य के वंशजों के बारे में की थी।</w:t>
      </w:r>
    </w:p>
    <w:p>
      <w:pPr/>
      <w:r>
        <w:rPr>
          <w:lang w:val="hi_IN" w:bidi="hi_IN"/>
        </w:rPr>
      </w:r>
      <w:r>
        <w:rPr>
          <w:lang w:val="hi_IN" w:bidi="hi_IN"/>
        </w:rPr>
        <w:t>रुकें और चर्चा करें: याकूब की प्रार्थना को फिर से सुनें। अगर आपके गाँव का कोई व्यक्ति याकूब की तरह डर रहा हो, तो वह प्रार्थना में क्या कहेगा? यह प्रार्थना याकूब की प्रार्थना से कैसे अलग होगी?</w:t>
      </w:r>
    </w:p>
    <w:p>
      <w:pPr/>
      <w:r>
        <w:rPr>
          <w:lang w:val="hi_IN" w:bidi="hi_IN"/>
        </w:rPr>
      </w:r>
      <w:r>
        <w:rPr>
          <w:lang w:val="hi_IN" w:bidi="hi_IN"/>
        </w:rPr>
        <w:t>याकूब पूरी रात वहाँ रहा जहाँ वह था। अगली सुबह, याकूब ने एसाव को कुछ उपहार भेजने का फैसला किया।</w:t>
      </w:r>
    </w:p>
    <w:p>
      <w:pPr/>
      <w:r>
        <w:rPr>
          <w:lang w:val="hi_IN" w:bidi="hi_IN"/>
        </w:rPr>
      </w:r>
      <w:r>
        <w:rPr>
          <w:lang w:val="hi_IN" w:bidi="hi_IN"/>
        </w:rPr>
        <w:t>याकूब ने बकरियों, भेड़, ऊँट, गाय और गधे को चुना। पशुओं के हर समूह के साथ याकूब ने नर और मादा पशुओं का चयन किया ताकि पशु प्रजनन करें। याकूब ने इन पशुओं को झुण्ड में बाँट दिया और दासों को हर झुण्ड के साथ रहने के लिए सौंप दिया। याकूब ने हर झुण्ड को एसाव की दिशा में भेज दिया। याकूब ने दासों से कहा कि वे झुण्ड को अलग करें और झुण्ड के बीच कुछ दूरी रखें।</w:t>
      </w:r>
    </w:p>
    <w:p>
      <w:pPr/>
      <w:r>
        <w:rPr>
          <w:lang w:val="hi_IN" w:bidi="hi_IN"/>
        </w:rPr>
      </w:r>
      <w:r>
        <w:rPr>
          <w:lang w:val="hi_IN" w:bidi="hi_IN"/>
        </w:rPr>
        <w:t>याकूब द्वारा उपहार के रूप में भेजे गए हर प्रकार के पशु की तस्वीर दिखाएँ। नर और मादा को दिखाएँ: भेड़, बकरी, ऊँट, गाय, बैल, गधा।</w:t>
      </w:r>
    </w:p>
    <w:p>
      <w:pPr/>
      <w:r>
        <w:rPr>
          <w:lang w:val="hi_IN" w:bidi="hi_IN"/>
        </w:rPr>
      </w:r>
      <w:r>
        <w:rPr>
          <w:lang w:val="hi_IN" w:bidi="hi_IN"/>
        </w:rPr>
        <w:t>याकूब ने दासों के हर समूह को निर्देश दिए। जब दास एसाव से मिलने जाते थे, तो दासों को एसाव से कहना था कि पशु याकूब के हैं। याकूब इन पशुओं को अपने स्वामी एसाव को उपहार के रूप में भेज रहा है। याकूब दासों से यह कहने के लिए कहता है कि याकूब एसाव का दास है। याकूब यह दिखाने की कोशिश कर रहा है कि याकूब का दर्जा एसाव से कम है। याकूब एसाव की आज्ञा मानने के लिए बाध्य है। याकूब एसाव को आदर और सम्मान दिखा रहा है। उपहार देकर, याकूब एसाव के क्रोध को दूर करने की कोशिश कर रहा है।</w:t>
      </w:r>
    </w:p>
    <w:p>
      <w:pPr/>
      <w:r>
        <w:rPr>
          <w:lang w:val="hi_IN" w:bidi="hi_IN"/>
        </w:rPr>
      </w:r>
      <w:r>
        <w:rPr>
          <w:lang w:val="hi_IN" w:bidi="hi_IN"/>
        </w:rPr>
        <w:t>रुकें और चर्चा करें: उस व्यक्ति के बारे में बात करें जिसने किसी और को धोखा दिया हो। आपकी संस्कृति में, वह व्यक्ति उस दूसरे व्यक्ति के साथ मेल मिलाप करने के लिए क्या करेगा जिसे उसने धोखा दिया है? व्यक्ति किस प्रकार की बातें कहेगा? वह व्यक्ति किस प्रकार के काम करेगा?</w:t>
      </w:r>
    </w:p>
    <w:p>
      <w:pPr/>
      <w:r>
        <w:rPr>
          <w:lang w:val="hi_IN" w:bidi="hi_IN"/>
        </w:rPr>
      </w:r>
      <w:r>
        <w:rPr>
          <w:lang w:val="hi_IN" w:bidi="hi_IN"/>
        </w:rPr>
        <w:t>दासों को एसाव से कहना था कि पशु याकूब की ओर से उपहार हैं। उन्हें यह कहना था कि याकूब एसाव से मिलने आ रहा है। दासों के हर समूह को एक ही प्रकार के निर्देश दिए गए थे। याकूब एसाव को शांत करने या एसाव को इस तरह संतुष्ट करने की कोशिश कर रहा था कि एसाव याकूब पर हमला न करे। याकूब आशा कर रहा था कि उपहार एसाव को याकूब से मित्र वाला व्यवहार करने वाला बना देंगे। उपहार भेजने के बाद, याकूब वहाँ रहा जहाँ याकूब ने रात के लिए डेरा खड़ा किया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लाबान अपने घर वापस चला गया है और परमेश्वर के दूत याकूब से मिलने आते हैं। याकूब बेर्शेबा की ओर अपनी यात्रा जारी रखता है।</w:t>
      </w:r>
    </w:p>
    <w:p>
      <w:pPr/>
      <w:r>
        <w:rPr>
          <w:lang w:val="hi_IN" w:bidi="hi_IN"/>
        </w:rPr>
      </w:r>
      <w:r>
        <w:rPr>
          <w:b/>
          <w:lang w:val="hi_IN" w:bidi="hi_IN"/>
        </w:rPr>
        <w:t>दूसरा दृश्य:</w:t>
      </w:r>
      <w:r>
        <w:rPr>
          <w:lang w:val="hi_IN" w:bidi="hi_IN"/>
        </w:rPr>
        <w:t xml:space="preserve"> याकूब दूतों को एसाव के पास यह बताने के लिए भेजता है कि याकूब आ रहा है।</w:t>
      </w:r>
    </w:p>
    <w:p>
      <w:pPr/>
      <w:r>
        <w:rPr>
          <w:lang w:val="hi_IN" w:bidi="hi_IN"/>
        </w:rPr>
      </w:r>
      <w:r>
        <w:rPr>
          <w:b/>
          <w:lang w:val="hi_IN" w:bidi="hi_IN"/>
        </w:rPr>
        <w:t>तीसरा दृश्य:</w:t>
      </w:r>
      <w:r>
        <w:rPr>
          <w:lang w:val="hi_IN" w:bidi="hi_IN"/>
        </w:rPr>
        <w:t xml:space="preserve"> संदेशवाहक याकूब से लौट कर कहते हैं कि एसाव 400 पुरुषों की सेना के साथ आ रहा है। याकूब अपने दलों को 2 दलों में बाँट देता है।</w:t>
      </w:r>
    </w:p>
    <w:p>
      <w:pPr/>
      <w:r>
        <w:rPr>
          <w:lang w:val="hi_IN" w:bidi="hi_IN"/>
        </w:rPr>
      </w:r>
      <w:r>
        <w:rPr>
          <w:b/>
          <w:lang w:val="hi_IN" w:bidi="hi_IN"/>
        </w:rPr>
        <w:t>चौथा दृश्य:</w:t>
      </w:r>
      <w:r>
        <w:rPr>
          <w:lang w:val="hi_IN" w:bidi="hi_IN"/>
        </w:rPr>
        <w:t xml:space="preserve"> याकूब प्रार्थना करता है।</w:t>
      </w:r>
    </w:p>
    <w:p>
      <w:pPr/>
      <w:r>
        <w:rPr>
          <w:lang w:val="hi_IN" w:bidi="hi_IN"/>
        </w:rPr>
      </w:r>
      <w:r>
        <w:rPr>
          <w:b/>
          <w:lang w:val="hi_IN" w:bidi="hi_IN"/>
        </w:rPr>
        <w:t>पाँचवाँ दृश्य:</w:t>
      </w:r>
      <w:r>
        <w:rPr>
          <w:lang w:val="hi_IN" w:bidi="hi_IN"/>
        </w:rPr>
        <w:t xml:space="preserve"> याकूब एसाव को उपहार भेजने का फैसला करता है। याकूब दासों के लिए विशिष्ट निर्देशों के साथ उपहार भेजता है। याकूब आशा कर रहा था कि ये उपहार एसाव के क्रोध को दूर कर देंगे।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एसाव और उसकी 400 पुरुषों की सेना</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लाबान हरान में अपने घर लौट गया है। याकूब बेर्शेबा की ओर अपनी यात्रा शुरू करता है। परमेश्वर के दूत याकूब से मिलने आते हैं। याकूब घोषणा करता है कि यह स्थान परमेश्वर की छावनी है। याकूब उस स्थान का नाम महनैम रखा।</w:t>
      </w:r>
    </w:p>
    <w:p>
      <w:pPr/>
      <w:r>
        <w:rPr>
          <w:lang w:val="hi_IN" w:bidi="hi_IN"/>
        </w:rPr>
      </w:r>
      <w:r>
        <w:rPr>
          <w:lang w:val="hi_IN" w:bidi="hi_IN"/>
        </w:rPr>
        <w:t>दूसरे दृश्य में, याकूब को पता चलता है कि एसाव सेईर के क्षेत्र में रहता है जो एदोम में है। यह पहाड़ों में और बेर्शेबा से बहुत दक्षिण में है। याकूब दूतों को एसाव से यह कहने के लिए भेजने का फैसला करता है कि याकूब आ रहा है। याकूब एक दोस्ताना अभिवादन भेजता है जिससे एसाव को यह महसूस कराया कि याकूब एसाव के साथ अच्छा सम्बन्ध चाहता है। याकूब विनम्र अभिवादन और तेरे दास याकूब जैसे शब्दों का उपयोग करता है। याकूब एसाव को बताता है कि याकूब 20 वर्ष से हारान में अपने मामा लाबान के साथ क्या कर रहा था। याकूब आशा करता है कि एसाव याकूब से मित्रता का व्यवहार करेगा।</w:t>
      </w:r>
    </w:p>
    <w:p>
      <w:pPr/>
      <w:r>
        <w:rPr>
          <w:lang w:val="hi_IN" w:bidi="hi_IN"/>
        </w:rPr>
      </w:r>
      <w:r>
        <w:rPr>
          <w:lang w:val="hi_IN" w:bidi="hi_IN"/>
        </w:rPr>
        <w:t>तीसरे दृश्य में, दूत एसाव के पास से लौट जाते हैं। दूत याकूब से कहते हैं कि एसाव याकूब से मिलने आ रहा है और रास्ते में ही है। एसाव के पास 400 पुरुषों की सेना है। यह खबर याकूब को डरा देती है। याकूब के पास कुछ भी वह उसे 2 दलों में बाँट देता है। याकूब सोचता है कि ऐसा करने से, याकूब तब अपनी आधी सम्पत्ति को बचा सकेगा यदि एसाव उस पर हमला करता है।</w:t>
      </w:r>
    </w:p>
    <w:p>
      <w:pPr/>
      <w:r>
        <w:rPr>
          <w:lang w:val="hi_IN" w:bidi="hi_IN"/>
        </w:rPr>
      </w:r>
      <w:r>
        <w:rPr>
          <w:lang w:val="hi_IN" w:bidi="hi_IN"/>
        </w:rPr>
        <w:t>चौथे दृश्य में, याकूब प्रार्थना करता है। याकूब परमेश्वर को याद दिलाता है कि परमेश्वर ने याकूब से घर लौटने के लिए कहा है। याकूब परमेश्वर को याकूब के साथ दयालु व्यवहार करने की उसकी प्रतिज्ञा की याद दिलाता है। याकूब उन आशीषों को याद करता है जो परमेश्वर ने एक अयोग्य याकूब को दी है। याकूब परमेश्वर से प्रार्थना करता है कि वह याकूब को एसाव से बचाए। याकूब परमेश्वर को फिर से उन प्रतिज्ञाओं की याद दिलाता है जो परमेश्वर ने याकूब से की थी। फिर याकूब पूरी रात वहाँ रहता है।</w:t>
      </w:r>
    </w:p>
    <w:p>
      <w:pPr/>
      <w:r>
        <w:rPr>
          <w:lang w:val="hi_IN" w:bidi="hi_IN"/>
        </w:rPr>
      </w:r>
      <w:r>
        <w:rPr>
          <w:lang w:val="hi_IN" w:bidi="hi_IN"/>
        </w:rPr>
        <w:t>पाँचवें दृश्य में, याकूब एसाव को उपहार के रूप में भेजने के लिए पशुओं का चयन करता है। याकूब इन पशुओं को झुण्ड में अलग करता है और हर झुण्ड को दासों को सौंप देता है। याकूब दासों से हर झुण्ड के बीच दूरी रखने के लिए कहता है। जब दास एसाव से मिलने जाते हैं, तो उन्हें यह कहना होगा कि झुण्ड याकूब का है जो झुण्ड को एसाव को उपहार के रूप में भेज रहा है। दासों को यह कहना होगा कि याकूब एसाव का दास है और एसाव याकूब का स्वामी है। इस तरह भाषा का उपयोग करके, याकूब एसाव का सम्मान करने की कोशिश कर रहा है। याकूब किसी भी क्रोध को शांत करने की कोशिश कर रहा है जो एसाव को अभी भी याकूब के प्रति हो सकता है। याकूब चाहता है कि एसाव याकूब के प्रति मित्रता का व्यवहार करे। याकूब ने झुण्ड को पहले भेज दिया जबकि याकूब एक और रात डेरे में रहा।</w:t>
      </w:r>
    </w:p>
    <w:p>
      <w:pPr/>
      <w:r>
        <w:rPr>
          <w:lang w:val="hi_IN" w:bidi="hi_IN"/>
        </w:rPr>
      </w:r>
      <w:r>
        <w:rPr>
          <w:lang w:val="hi_IN" w:bidi="hi_IN"/>
        </w:rPr>
        <w:t>याकूब ने हर प्रकार के पशुओं को समान संख्या में नहीं भेजा। याकूब ने 5 अलग-अलग झुण्डों को भेजा:</w:t>
      </w:r>
    </w:p>
    <w:p>
      <w:pPr>
        <w:pStyle w:val="ListBullet"/>
        <w:spacing w:line="240" w:lineRule="auto"/>
        <w:ind w:left="720"/>
      </w:pPr>
      <w:r>
        <w:rPr>
          <w:lang w:val="hi_IN" w:bidi="hi_IN"/>
        </w:rPr>
      </w:r>
      <w:r>
        <w:rPr>
          <w:lang w:val="hi_IN" w:bidi="hi_IN"/>
        </w:rPr>
        <w:t>200 मादा बकरियाँ और 20 नर बकरियाँ</w:t>
      </w:r>
    </w:p>
    <w:p>
      <w:pPr>
        <w:pStyle w:val="ListBullet"/>
        <w:spacing w:line="240" w:lineRule="auto"/>
        <w:ind w:left="720"/>
      </w:pPr>
      <w:r>
        <w:rPr>
          <w:lang w:val="hi_IN" w:bidi="hi_IN"/>
        </w:rPr>
      </w:r>
      <w:r>
        <w:rPr>
          <w:lang w:val="hi_IN" w:bidi="hi_IN"/>
        </w:rPr>
        <w:t>200 मादा भेड़ और 20 नर भेड़</w:t>
      </w:r>
    </w:p>
    <w:p>
      <w:pPr>
        <w:pStyle w:val="ListBullet"/>
        <w:spacing w:line="240" w:lineRule="auto"/>
        <w:ind w:left="720"/>
      </w:pPr>
      <w:r>
        <w:rPr>
          <w:lang w:val="hi_IN" w:bidi="hi_IN"/>
        </w:rPr>
      </w:r>
      <w:r>
        <w:rPr>
          <w:lang w:val="hi_IN" w:bidi="hi_IN"/>
        </w:rPr>
        <w:t>30 मादा ऊँट अपने बच्चों के साथ</w:t>
      </w:r>
    </w:p>
    <w:p>
      <w:pPr>
        <w:pStyle w:val="ListBullet"/>
        <w:spacing w:line="240" w:lineRule="auto"/>
        <w:ind w:left="720"/>
      </w:pPr>
      <w:r>
        <w:rPr>
          <w:lang w:val="hi_IN" w:bidi="hi_IN"/>
        </w:rPr>
      </w:r>
      <w:r>
        <w:rPr>
          <w:lang w:val="hi_IN" w:bidi="hi_IN"/>
        </w:rPr>
        <w:t>40 गाय और 10 बैल</w:t>
      </w:r>
    </w:p>
    <w:p>
      <w:pPr>
        <w:pStyle w:val="ListBullet"/>
        <w:spacing w:line="240" w:lineRule="auto"/>
        <w:ind w:left="720"/>
      </w:pPr>
      <w:r>
        <w:rPr>
          <w:lang w:val="hi_IN" w:bidi="hi_IN"/>
        </w:rPr>
      </w:r>
      <w:r>
        <w:rPr>
          <w:lang w:val="hi_IN" w:bidi="hi_IN"/>
        </w:rPr>
        <w:t>20 मादा गधे और 10 नर गधे</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एसाव और उसकी 400 पुरुषों की सेना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लाबान पहले ही हारान लौटने के लिए निकल चुका है। याकूब बेर्शेबा की ओर वापस अपनी यात्रा शुरू करता है। परमेश्वर के दूत याकूब से मिलने आते हैं। जब याकूब इन दूतों को देखता है, तो याकूब घोषणा करता है कि यह परमेश्वर की छावनी है। याकूब उस स्थान का नाम महनैम रखा।</w:t>
      </w:r>
    </w:p>
    <w:p>
      <w:pPr/>
      <w:r>
        <w:rPr>
          <w:lang w:val="hi_IN" w:bidi="hi_IN"/>
        </w:rPr>
      </w:r>
      <w:r>
        <w:rPr>
          <w:lang w:val="hi_IN" w:bidi="hi_IN"/>
        </w:rPr>
        <w:t>दूसरे दृश्य में, याकूब दूतों को याकूब के बड़े जुड़वाँ भाई एसाव के पास भेजता है। याकूब दूतों से यह कहने के लिए कहता है कि याकूब आ रहा है। याकूब ऐसी भाषा का प्रयोग करता है जिससे एसाव का सम्मान होगा और एसाव को याकूब के प्रति मित्रभाव महसूस कराएगी। याकूब एसाव को बताता है कि याकूब पिछले 20 वर्षों से क्या कर रहा है।</w:t>
      </w:r>
    </w:p>
    <w:p>
      <w:pPr/>
      <w:r>
        <w:rPr>
          <w:lang w:val="hi_IN" w:bidi="hi_IN"/>
        </w:rPr>
      </w:r>
      <w:r>
        <w:rPr>
          <w:lang w:val="hi_IN" w:bidi="hi_IN"/>
        </w:rPr>
        <w:t>अभिनय को रोकें: याकूब से पूछें, "आप एसाव से फिर से मिलने के बारे में कैसा महसूस करते हैं?" आप सुन सकते हैं, "मैं इतने लंबे समय के बाद अपने भाई को देखने की उम्मीद कर रहा हूँ।" या, "मैं डर रहा हूँ। मुझे नहीं पता कि एसाव अब कैसा महसूस करता है। जब मैं घर से निकला था तो एसाव मुझे मारना चाहता था।" एसाव से पूछें, "जब दूतों ने आपसे कहा कि याकूब घर आ रहा है तो आपको कैसा महसूस हुआ?" आप सुन सकते हैं, "मुझे उसे फिर से देखकर खुशी होगी। बहुत लम्बा समय हो गया है। मैं अब उससे नफरत नहीं करता हूँ, लेकिन मुझे नहीं पता कि हम एक साथ शांति से रह सकते हैं या नहीं। मुझे नहीं पता कि मैं उस पर भरोसा कर सकता हूँ या नहीं।" अभिनय को फिर से शुरू करें।</w:t>
      </w:r>
    </w:p>
    <w:p>
      <w:pPr/>
      <w:r>
        <w:rPr>
          <w:lang w:val="hi_IN" w:bidi="hi_IN"/>
        </w:rPr>
      </w:r>
      <w:r>
        <w:rPr>
          <w:lang w:val="hi_IN" w:bidi="hi_IN"/>
        </w:rPr>
        <w:t>तीसरे दृश्य में, दूत लौट आते हैं और याकूब से कहते हैं कि एसाव याकूब से मिलने आ रहा है। एसाव के पास 400 पुरुषों की सेना है जो उसके साथ यात्रा करती है। जब याकूब इस समाचार को सुनता है, तो याकूब डर जाता है। याकूब के पास जो कुछ भी है वह उसे 2 दलों में बाँट देता है। याकूब सोचता है कि यदि एसाव एक पर हमला करता है, तो शायद एक दल बच जाएगा और याकूब सब कुछ नहीं खोएगा।</w:t>
      </w:r>
    </w:p>
    <w:p>
      <w:pPr/>
      <w:r>
        <w:rPr>
          <w:lang w:val="hi_IN" w:bidi="hi_IN"/>
        </w:rPr>
      </w:r>
      <w:r>
        <w:rPr>
          <w:lang w:val="hi_IN" w:bidi="hi_IN"/>
        </w:rPr>
        <w:t>अभिनय रोक दें: याकूब से पूछें, "आप क्यों डरते हैं?" आप सुन सकते हैं, "एसाव 20 वर्ष पहले मुझे मारना चाहता था। शायद एसाव अभी भी मुझे मारना चाहता हो। भला एसाव ऐसी सेना क्यों लाएगा?" अभिनय को फिर से शुरू करें।</w:t>
      </w:r>
    </w:p>
    <w:p>
      <w:pPr/>
      <w:r>
        <w:rPr>
          <w:lang w:val="hi_IN" w:bidi="hi_IN"/>
        </w:rPr>
      </w:r>
      <w:r>
        <w:rPr>
          <w:lang w:val="hi_IN" w:bidi="hi_IN"/>
        </w:rPr>
        <w:t>चौथे दृश्य में, याकूब प्रार्थना करता है। याकूब परमेश्वर के लिए दोनों नामों का प्रयोग करता है- परमेश्वर और यहोवा। याकूब परमेश्वर से कहता है, "तूने मुझसे घर लौटने के लिए कहा। तूने मुझसे दयालु व्यवहार करने की प्रतिज्ञा की।" याकूब परमेश्वर को याद दिलाता है कि याकूब परमेश्वर की आशीष पाने के लिए अयोग्य है। याकूब जानता है कि अब याकूब के पास जो कुछ भी है वह परमेश्वर की ओर से है। फिर याकूब परमेश्वर से कहता है, "मुझे मेरे भाई एसाव से बचा।" याकूब परमेश्वर को याद दिलाता है कि परमेश्वर ने याकूब से अनगिनत वंशजों की प्रतिज्ञा की है। फिर याकूब पूरी रात वहाँ रहता है जहाँ वह है।</w:t>
      </w:r>
    </w:p>
    <w:p>
      <w:pPr/>
      <w:r>
        <w:rPr>
          <w:lang w:val="hi_IN" w:bidi="hi_IN"/>
        </w:rPr>
      </w:r>
      <w:r>
        <w:rPr>
          <w:lang w:val="hi_IN" w:bidi="hi_IN"/>
        </w:rPr>
        <w:t>अभिनय को रोकें: याकूब से पूछें, "प्रार्थना करने के बाद अब आप कैसा महसूस करते हैं?" आप सुन सकते हैं, "मैं शांत हूँ। मुझे लगता है कि परमेश्वर ने मेरी बात सुन ली है। मुझे लगता है कि परमेश्वर इस स्थिति का ध्यान रखेगा। मुझे अब चिंता नहीं है।" अभिनय को फिर से शुरू करें।</w:t>
      </w:r>
    </w:p>
    <w:p>
      <w:pPr/>
      <w:r>
        <w:rPr>
          <w:lang w:val="hi_IN" w:bidi="hi_IN"/>
        </w:rPr>
      </w:r>
      <w:r>
        <w:rPr>
          <w:lang w:val="hi_IN" w:bidi="hi_IN"/>
        </w:rPr>
        <w:t>पाँचवें दृश्य में, याकूब एसाव को कुछ उपहार भेजने का फैसला करता है। याकूब हर प्रकार के पशुओं में से कुछ लेता है जो याकूब के पास है और इन पशुओं को झुण्ड में रख देता है। फिर याकूब झुण्ड के साथ जाने के लिए कुछ दासों का चयन करता है। याकूब दासों से हर झुण्ड के बीच दूरी रखने के लिए कहता है। उन्हें याकूब से आगे जाना होगा। जब झुण्ड एसाव के पास पहुँचता है, तो दासों को एसाव से कहना होगा कि पशु एसाव के दास याकूब की ओर से उपहार हैं और याकूब के स्वामी एसाव के लिए हैं। इस तरह की भाषा का प्रयोग करके, याकूब एसाव को शांत करने या एक लंबे समय से चले आ रहे क्रोध को संतुष्ट करने की कोशिश कर रहा है जो एसाव के मन में हो सकता है। याकूब एसाव का सम्मान करने की कोशिश भी कर रहा है। दासों के हर समूह के पास एसाव को देने के लिए एक ही संदेश था। याकूब ने सभी उपहार के झुण्ड को पहले भेज दिया। याकूब दूसरी रात छावनी में ही रहा।</w:t>
      </w:r>
    </w:p>
    <w:p>
      <w:pPr/>
      <w:r>
        <w:rPr>
          <w:lang w:val="hi_IN" w:bidi="hi_IN"/>
        </w:rPr>
      </w:r>
      <w:r>
        <w:rPr>
          <w:lang w:val="hi_IN" w:bidi="hi_IN"/>
        </w:rPr>
        <w:t>अभिनय रोक दें: याकूब से पूछें, "आप अब कैसा महसूस करते हैं कि आपने इन उपहार को पहले भेज दिया है?" आप सुन सकते हैं, "मुझे लगता है कि यह एक अच्छा विचार है। एसाव मेरी चापलूसी—मेरे शिष्ट शब्दों का प्रयोग और उसे स्वामी कहने—का अच्छा उत्तर देगा। मैंने वह सब कुछ मेल-मिलाप करने के लिए किया है। यह अब एसाव पर निर्भर है।" दासों से पूछें, "आप झुण्ड और इस संदेश के साथ आगे जाने के बारे में कैसा महसूस करते हैं?" आप सुन सकते हैं, "मैं डरता हूँ, लेकिन मुझे अपने स्वामी की आज्ञा माननी होगी। एसाव के पास 400 पुरुषों की सेना है। शायद वह ये उपहार या हमारे संदेश स्वीकार न करे।"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परमेश्वर के </w:t>
      </w:r>
      <w:r>
        <w:rPr>
          <w:b/>
          <w:lang w:val="hi_IN" w:bidi="hi_IN"/>
        </w:rPr>
        <w:t>दूत</w:t>
      </w:r>
      <w:r>
        <w:rPr>
          <w:lang w:val="hi_IN" w:bidi="hi_IN"/>
        </w:rPr>
        <w:t xml:space="preserve"> याकूब से मिलने आते हैं। स्वर्गदूतों के लिए शब्द बहुवचन है। दूत अलौकिक आत्मिक प्राणी हैं जो आमतौर पर परमेश्वर की ओर से संदेशों को लाते हैं। हालाँकि, यहाँ दूत याकूब को कोई संदेश नहीं देते हैं। दूतों के लिए उसी शब्द का प्रयोग करें जिसका प्रयोग आपने पहले किया है। </w:t>
      </w:r>
      <w:r>
        <w:rPr>
          <w:b/>
          <w:lang w:val="hi_IN" w:bidi="hi_IN"/>
        </w:rPr>
        <w:t>दूतों</w:t>
      </w:r>
      <w:r>
        <w:rPr>
          <w:lang w:val="hi_IN" w:bidi="hi_IN"/>
        </w:rPr>
        <w:t>की चर्चा मुख्य शब्दावली में की गई है।</w:t>
      </w:r>
    </w:p>
    <w:p>
      <w:pPr/>
      <w:r>
        <w:rPr>
          <w:lang w:val="hi_IN" w:bidi="hi_IN"/>
        </w:rPr>
      </w:r>
      <w:r>
        <w:rPr>
          <w:lang w:val="hi_IN" w:bidi="hi_IN"/>
        </w:rPr>
        <w:t xml:space="preserve">याकूब ने कहा कि यहाँ परमेश्वर की </w:t>
      </w:r>
      <w:r>
        <w:rPr>
          <w:b/>
          <w:lang w:val="hi_IN" w:bidi="hi_IN"/>
        </w:rPr>
        <w:t>छावनी</w:t>
      </w:r>
      <w:r>
        <w:rPr>
          <w:lang w:val="hi_IN" w:bidi="hi_IN"/>
        </w:rPr>
        <w:t xml:space="preserve"> होने के लिए पर्याप्त स्वर्गदूत हैं। यहाँ छावनी शब्द एक सैन्य छावनी की तरह है। याकूब इन दूतों को परमेश्वर की सेना के रूप में देखता है।</w:t>
      </w:r>
    </w:p>
    <w:p>
      <w:pPr/>
      <w:r>
        <w:rPr>
          <w:lang w:val="hi_IN" w:bidi="hi_IN"/>
        </w:rPr>
      </w:r>
      <w:r>
        <w:rPr>
          <w:lang w:val="hi_IN" w:bidi="hi_IN"/>
        </w:rPr>
        <w:t>याकूब का परिवार दो बड़ी छावनियों में बँट जाता है. ये सैन्य छावनी नहीं हैं। यह छावनी वह स्थान है जहाँ एक व्यक्ति या लोगों का समूह सीमित समय के लिए रुकता है। याकूब का परिवार यात्रा करने के बाद हर रात छावनी लगाता था।</w:t>
      </w:r>
    </w:p>
    <w:p>
      <w:pPr/>
      <w:r>
        <w:rPr>
          <w:lang w:val="hi_IN" w:bidi="hi_IN"/>
        </w:rPr>
      </w:r>
      <w:r>
        <w:rPr>
          <w:lang w:val="hi_IN" w:bidi="hi_IN"/>
        </w:rPr>
        <w:t xml:space="preserve">याकूब को पता चलता है कि एसाव </w:t>
      </w:r>
      <w:r>
        <w:rPr>
          <w:b/>
          <w:lang w:val="hi_IN" w:bidi="hi_IN"/>
        </w:rPr>
        <w:t>एदोम</w:t>
      </w:r>
      <w:r>
        <w:rPr>
          <w:lang w:val="hi_IN" w:bidi="hi_IN"/>
        </w:rPr>
        <w:t xml:space="preserve"> के देश में </w:t>
      </w:r>
      <w:r>
        <w:rPr>
          <w:b/>
          <w:lang w:val="hi_IN" w:bidi="hi_IN"/>
        </w:rPr>
        <w:t>सेईर</w:t>
      </w:r>
      <w:r>
        <w:rPr>
          <w:lang w:val="hi_IN" w:bidi="hi_IN"/>
        </w:rPr>
        <w:t xml:space="preserve"> के क्षेत्र में रहता है। इन स्थानों के नामों का प्रयोग पवित्रशास्त्र में बार-बार किया जाएगा। इस क्षेत्र के स्थान के लिए नक्शे को देखें।</w:t>
      </w:r>
    </w:p>
    <w:p>
      <w:pPr/>
      <w:r>
        <w:rPr>
          <w:lang w:val="hi_IN" w:bidi="hi_IN"/>
        </w:rPr>
      </w:r>
      <w:r>
        <w:rPr>
          <w:lang w:val="hi_IN" w:bidi="hi_IN"/>
        </w:rPr>
        <w:t>इस्राएल का नक्शा दिखाएँ जिस पर एदोम और सेईर को चिन्हित किया गया हो।</w:t>
      </w:r>
    </w:p>
    <w:p>
      <w:pPr/>
      <w:r>
        <w:rPr>
          <w:lang w:val="hi_IN" w:bidi="hi_IN"/>
        </w:rPr>
      </w:r>
      <w:r>
        <w:rPr>
          <w:lang w:val="hi_IN" w:bidi="hi_IN"/>
        </w:rPr>
        <w:t xml:space="preserve">याकूब प्रार्थना करता है। प्रार्थना में याकूब </w:t>
      </w:r>
      <w:r>
        <w:rPr>
          <w:b/>
          <w:lang w:val="hi_IN" w:bidi="hi_IN"/>
        </w:rPr>
        <w:t>परमेश्वर</w:t>
      </w:r>
      <w:r>
        <w:rPr>
          <w:lang w:val="hi_IN" w:bidi="hi_IN"/>
        </w:rPr>
        <w:t xml:space="preserve"> और </w:t>
      </w:r>
      <w:r>
        <w:rPr>
          <w:b/>
          <w:lang w:val="hi_IN" w:bidi="hi_IN"/>
        </w:rPr>
        <w:t>यहोवा</w:t>
      </w:r>
      <w:r>
        <w:rPr>
          <w:lang w:val="hi_IN" w:bidi="hi_IN"/>
        </w:rPr>
        <w:t xml:space="preserve"> दोनों का प्रयोग करता है क्योंकि याकूब परमेश्वर से बात करता है। यहोवा के लिए उसी शब्द का प्रयोग करें जिसका प्रयोग आपने अन्य भागों में किया है। </w:t>
      </w:r>
      <w:r>
        <w:rPr>
          <w:b/>
          <w:lang w:val="hi_IN" w:bidi="hi_IN"/>
        </w:rPr>
        <w:t>यहोवा</w:t>
      </w:r>
      <w:r>
        <w:rPr>
          <w:lang w:val="hi_IN" w:bidi="hi_IN"/>
        </w:rPr>
        <w:t xml:space="preserve"> और </w:t>
      </w:r>
      <w:r>
        <w:rPr>
          <w:b/>
          <w:lang w:val="hi_IN" w:bidi="hi_IN"/>
        </w:rPr>
        <w:t>परमेश्वर</w:t>
      </w:r>
      <w:r>
        <w:rPr>
          <w:lang w:val="hi_IN" w:bidi="hi_IN"/>
        </w:rPr>
        <w:t xml:space="preserve"> दोनों की चर्चा मुख्य शब्दावली में की गई है। प्रार्थना में, याकूब कहता है, मेरे दादा अब्राहम का परमेश्वर और मेरे पिता इसहाक का परमेश्वर। ये नाम उसी परमेश्वर को सन्दर्भित करते हैं जिसकी आराधना और प्रार्थना याकूब इस समय कर रहा है।</w:t>
      </w:r>
    </w:p>
    <w:p>
      <w:pPr/>
      <w:r>
        <w:rPr>
          <w:lang w:val="hi_IN" w:bidi="hi_IN"/>
        </w:rPr>
      </w:r>
      <w:r>
        <w:rPr>
          <w:lang w:val="hi_IN" w:bidi="hi_IN"/>
        </w:rPr>
        <w:t xml:space="preserve">याकूब अपने आप को एसाव के </w:t>
      </w:r>
      <w:r>
        <w:rPr>
          <w:b/>
          <w:lang w:val="hi_IN" w:bidi="hi_IN"/>
        </w:rPr>
        <w:t>दास</w:t>
      </w:r>
      <w:r>
        <w:rPr>
          <w:lang w:val="hi_IN" w:bidi="hi_IN"/>
        </w:rPr>
        <w:t xml:space="preserve"> के रूप में संदर्भित करता है। याकूब अपने आप को परमेश्वर के दास के रूप में संदर्भित करता है। याकूब के पास कई दास हैं। </w:t>
      </w:r>
      <w:r>
        <w:rPr>
          <w:b/>
          <w:lang w:val="hi_IN" w:bidi="hi_IN"/>
        </w:rPr>
        <w:t>दास</w:t>
      </w:r>
      <w:r>
        <w:rPr>
          <w:lang w:val="hi_IN" w:bidi="hi_IN"/>
        </w:rPr>
        <w:t xml:space="preserve"> की चर्चा मुख्य शब्दावली में की गई है। हर स्थिति में, दास शब्द का अर्थ है कि व्यक्ति अपने स्वामी की आज्ञा मानेगा और सेवा करेगा। दास के लिए उसी शब्द का प्रयोग करें जिसका प्रयोग आपने पहले किया है।</w:t>
      </w:r>
    </w:p>
    <w:p>
      <w:pPr/>
      <w:r>
        <w:rPr>
          <w:lang w:val="hi_IN" w:bidi="hi_IN"/>
        </w:rPr>
      </w:r>
      <w:r>
        <w:rPr>
          <w:lang w:val="hi_IN" w:bidi="hi_IN"/>
        </w:rPr>
        <w:t xml:space="preserve">एसाव को उपहार भेजकर, याकूब एसाव को </w:t>
      </w:r>
      <w:r>
        <w:rPr>
          <w:b/>
          <w:lang w:val="hi_IN" w:bidi="hi_IN"/>
        </w:rPr>
        <w:t>शान्त</w:t>
      </w:r>
      <w:r>
        <w:rPr>
          <w:lang w:val="hi_IN" w:bidi="hi_IN"/>
        </w:rPr>
        <w:t xml:space="preserve"> करने की कोशिश कर रहा था। शान्त करने का अर्थ है किसी व्यक्ति को आवश्यक चीज़ें देकर शांति या संतोष देना। उपहार भेजकर, याकूब आशा कर रहा था कि एसाव का क्रोध दूर हो जाएगा और याकूब और एसाव शांति से मिल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32:22–32</w:t>
      </w:r>
      <w:r>
        <w:rPr>
          <w:lang w:val="hi_IN" w:bidi="hi_IN"/>
        </w:rPr>
      </w:r>
    </w:p>
    <w:p>
      <w:pPr>
        <w:pStyle w:val="Heading3"/>
      </w:pPr>
      <w:r>
        <w:rPr>
          <w:lang w:val="hi_IN" w:bidi="hi_IN"/>
        </w:rPr>
        <w:t>सुने और मन में रखें</w:t>
      </w:r>
    </w:p>
    <w:p>
      <w:pPr/>
      <w:r>
        <w:rPr>
          <w:lang w:val="hi_IN" w:bidi="hi_IN"/>
        </w:rPr>
      </w:r>
      <w:r>
        <w:rPr>
          <w:lang w:val="hi_IN" w:bidi="hi_IN"/>
        </w:rPr>
        <w:t>उत्पत्ति 32:22–32 को सुनें और उसे अपने मन में रख लें।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पिछले भाग में, याकूब को पता चला कि एसाव याकूब से मिलने आ रहा है। एसाव 400 पुरुषों की सेना ला रहा है। याकूब ने एसाव को पशुओं के झुण्ड के उपहार भेजे। यह भाग याकूब द्वारा एसाव से मिलने की तैयारी के समय हुई घटनाओं का विवरण प्रस्तुत करता है।</w:t>
      </w:r>
    </w:p>
    <w:p>
      <w:pPr/>
      <w:r>
        <w:rPr>
          <w:lang w:val="hi_IN" w:bidi="hi_IN"/>
        </w:rPr>
      </w:r>
      <w:r>
        <w:rPr>
          <w:lang w:val="hi_IN" w:bidi="hi_IN"/>
        </w:rPr>
        <w:t>याकूब ने एसाव के लिए पशुओं के झुण्ड को उपहार के रूप में भेजा। फिर याकूब ने रात डेरे में बिताई। रात के दौरान, याकूब उठ गया। याकूब ने 4 स्त्रियों को लिया: वह लिआ और लिआ की दासी ज़िल्पा, राहेल और राहेल की दासी बिल्हा—को यब्बोक नदी के पार ले गया। याकूब अपने 11 पुत्रों को भी नदी पार ले गया। वे सभी अब नदी के दक्षिण की ओर थे। यब्बोक नदी जॉर्डन देश में है। यब्बोक नदी में ऐसे स्थान हैं जहाँ पानी छिछला है जिससे नदी को पार करना आसान है। इसे घाट कहा जाता है। याकूब ने यब्बोक नदी में घाट के पास में डेरा खड़ा किया। स्त्रियों और बच्चों को यब्बोक के पार नए डेरे में ले जाने के बाद, याकूब ने अपने सभी सामान—संपत्ति को भी वहाँ भेज दिया। याकूब को छोड़कर सब लोग और सारी वस्तुएँ नदी के पार चली गई थीं। कहानी हमें यह नहीं बताती कि याकूब रात के दौरान सभी को नदी पार क्यों ले गया। रात में नदी पार करना अधिक खतरनाक होता है। याकूब रात के दौरान कहाँ था इसकी दो व्याख्याएँ हैं। एक व्याख्या कहती है कि याकूब नदी के उत्तर की ओर पुराने डेरे में रहा। एक और व्याख्या कहती है कि याकूब अपने परिवार के साथ नदी के उसी तरफ था, लेकिन उनके साथ डेरे में नहीं था।</w:t>
      </w:r>
    </w:p>
    <w:p>
      <w:pPr/>
      <w:r>
        <w:rPr>
          <w:lang w:val="hi_IN" w:bidi="hi_IN"/>
        </w:rPr>
      </w:r>
      <w:r>
        <w:rPr>
          <w:lang w:val="hi_IN" w:bidi="hi_IN"/>
        </w:rPr>
        <w:t>याकूब की यात्रा का नक्शा दिखाएँ जिसमें यब्बोक नदी को नक्शे पर चिह्नित किया गया है।</w:t>
      </w:r>
    </w:p>
    <w:p>
      <w:pPr/>
      <w:r>
        <w:rPr>
          <w:lang w:val="hi_IN" w:bidi="hi_IN"/>
        </w:rPr>
      </w:r>
      <w:r>
        <w:rPr>
          <w:lang w:val="hi_IN" w:bidi="hi_IN"/>
        </w:rPr>
        <w:t>नदी के कम गहरे हिस्से को पार करने वाले लोगों की तस्वीर दिखाएँ।</w:t>
      </w:r>
    </w:p>
    <w:p>
      <w:pPr/>
      <w:r>
        <w:rPr>
          <w:lang w:val="hi_IN" w:bidi="hi_IN"/>
        </w:rPr>
      </w:r>
      <w:r>
        <w:rPr>
          <w:lang w:val="hi_IN" w:bidi="hi_IN"/>
        </w:rPr>
        <w:t>समूह के रूप में चर्चा करें: कल्पना करें कि कोई व्यक्ति घर लौट रहा है जैसे याकूब, जो एसाव की आशीष चुराने के बाद चला गया था। परिवार के सदस्य उस व्यक्ति और उसके परिवार से मिलने जा रहे हैं। घर आने वाला व्यक्ति कैसा महसूस करेगा? वह व्यक्ति अभिवादन करने वाले व्यक्ति से मिलने के लिए किस प्रकार के कार्य कर सकता है?</w:t>
      </w:r>
    </w:p>
    <w:p>
      <w:pPr/>
      <w:r>
        <w:rPr>
          <w:lang w:val="hi_IN" w:bidi="hi_IN"/>
        </w:rPr>
      </w:r>
      <w:r>
        <w:rPr>
          <w:lang w:val="hi_IN" w:bidi="hi_IN"/>
        </w:rPr>
        <w:t>याकूब डेरे में अकेला था। अभी भी रात थी। एक व्यक्ति आया और याकूब के साथ कुश्ती करने लगा। कुश्ती एक प्रतिद्वंद्वी के साथ हाथ से लड़ा जाने वाला युद्ध है जिसमें प्रतिद्वंद्वी को जमीन पर फेंकने की कोशिश की जाती है। कोई भी व्यक्ति दूसरे को मारता या चोट नहीं पहुँचाता। याकूब इस व्यक्ति को नहीं जानता है। व्यक्ति अपनी पहचान नहीं बताता और याकूब से बात नहीं करता है।</w:t>
      </w:r>
    </w:p>
    <w:p>
      <w:pPr/>
      <w:r>
        <w:rPr>
          <w:lang w:val="hi_IN" w:bidi="hi_IN"/>
        </w:rPr>
      </w:r>
      <w:r>
        <w:rPr>
          <w:lang w:val="hi_IN" w:bidi="hi_IN"/>
        </w:rPr>
        <w:t>2 पुरुषों या लड़कों की कुश्ती का एक छोटा वीडियो दिखाएँ।</w:t>
      </w:r>
    </w:p>
    <w:p>
      <w:pPr/>
      <w:r>
        <w:rPr>
          <w:lang w:val="hi_IN" w:bidi="hi_IN"/>
        </w:rPr>
      </w:r>
      <w:r>
        <w:rPr>
          <w:lang w:val="hi_IN" w:bidi="hi_IN"/>
        </w:rPr>
        <w:t>रुकें और चर्चा करें: वर्णन करें कि दोनों लड़के वीडियो में क्या कर रहे हैं। आप अपनी संस्कृति में इस प्रकार की गतिविधि को क्या कहते हैं?</w:t>
      </w:r>
    </w:p>
    <w:p>
      <w:pPr/>
      <w:r>
        <w:rPr>
          <w:lang w:val="hi_IN" w:bidi="hi_IN"/>
        </w:rPr>
      </w:r>
      <w:r>
        <w:rPr>
          <w:lang w:val="hi_IN" w:bidi="hi_IN"/>
        </w:rPr>
        <w:t>याकूब और व्यक्ति ने सुबह तक कुश्ती या संघर्ष किया। सुबह का समय वह है जब आकाश में प्रकाश दिखाई देना शुरू होता है। सुबह के लिए एक और शब्द भोर है। सूरज अभी तक नहीं निकला है। प्रकाश की शुरुआत के साथ, लोग चीजों को अधिक स्पष्ट रूप से देखना शुरू कर सकते हैं।</w:t>
      </w:r>
    </w:p>
    <w:p>
      <w:pPr/>
      <w:r>
        <w:rPr>
          <w:lang w:val="hi_IN" w:bidi="hi_IN"/>
        </w:rPr>
      </w:r>
      <w:r>
        <w:rPr>
          <w:lang w:val="hi_IN" w:bidi="hi_IN"/>
        </w:rPr>
        <w:t>व्यक्ति ने महसूस किया कि वह याकूब को भूमि में नहीं फेंक सकता है। व्यक्ति कुश्ती या संघर्ष नहीं जीत सकता था। भोर में, उस व्यक्ति ने याकूब की कूल्हे की हड्डी को छुआ और उसे अपने स्थान से बाहर खींचा। इसका अर्थ है कि व्यक्ति ने याकूब के कूल्हे को विस्थापित कर दिया। एक बार कूल्हे को विस्थापित करने के बाद, कोई व्यक्ति सामान्य रूप से चल नहीं सकता है। क्योंकि याकूब की कूल्हे की हड्डी बाहर निकल गई थी, याकूब लंगड़ाते हुए चलता था।</w:t>
      </w:r>
    </w:p>
    <w:p>
      <w:pPr/>
      <w:r>
        <w:rPr>
          <w:lang w:val="hi_IN" w:bidi="hi_IN"/>
        </w:rPr>
      </w:r>
      <w:r>
        <w:rPr>
          <w:lang w:val="hi_IN" w:bidi="hi_IN"/>
        </w:rPr>
        <w:t>जब याकूब और व्यक्ति ने एक साथ कुश्ती या संघर्ष करना शुरू किया, तो याकूब को नहीं पता था कि वह व्यक्ति कौन है। याकूब को अन्त में महसूस होता है कि यह एक विशेष व्यक्ति है।</w:t>
      </w:r>
    </w:p>
    <w:p>
      <w:pPr/>
      <w:r>
        <w:rPr>
          <w:lang w:val="hi_IN" w:bidi="hi_IN"/>
        </w:rPr>
      </w:r>
      <w:r>
        <w:rPr>
          <w:lang w:val="hi_IN" w:bidi="hi_IN"/>
        </w:rPr>
        <w:t>याकूब की कूल्हे को विस्थापित करने के बाद, व्यक्ति पहली बार बात करता है। व्यक्ति ने कहा, "मुझे जाने दे क्योंकि दिन का उजाला दिखाई देना शुरू हो गया है।" जल्द ही लोगों को स्पष्ट रूप से देखने के लिए पर्याप्त प्रकाश होगा। इसका अर्थ है कि याकूब को उस व्यक्ति को पकड़ना बंद करना चाहिए और उसे जमीन पर फेंकने की कोशिश बंद कर देनी चाहिए। याकूब ने उस व्यक्ति को जाने देने से इनकार कर दिया। याकूब ने मांग की कि पहले वह व्यक्ति ने याकूब को आशीष दे, तभी याकूब उस व्यक्ति को छोड़ेगा या पकड़ना बंद करेगा।</w:t>
      </w:r>
    </w:p>
    <w:p>
      <w:pPr/>
      <w:r>
        <w:rPr>
          <w:lang w:val="hi_IN" w:bidi="hi_IN"/>
        </w:rPr>
      </w:r>
      <w:r>
        <w:rPr>
          <w:lang w:val="hi_IN" w:bidi="hi_IN"/>
        </w:rPr>
        <w:t>व्यक्ति ने याकूब से पूछा, "तेरा नाम क्या है?" व्यक्ति को पहले से ही याकूब का नाम पता था। उत्तर देकर याकूब उस व्यक्ति को अपने चरित्र के बारे में बता रहा था। याकूब ने कहा, "मेरा नाम याकूब है।" याकूब के नाम का अर्थ ठग या धोखा देने वाला है। व्यक्ति ने याकूब से कहा कि याकूब को अब से इस्राएल कहा जाएगा। व्यक्ति ने याकूब से कहा, "तूने परमेश्वर और मनुष्य के साथ लड़ाई की है और तूने हार नहीं मानी है।" जब परमेश्वर ने किसी व्यक्ति का नाम बदल दिया, तो आमतौर पर इसका अर्थ था कि उस व्यक्ति के चरित्र में परिवर्तन हुआ है। याकूब अब धोखा देने वाला नहीं है, बल्कि वह है जिसने परमेश्वर और पुरुषों के साथ संघर्ष किया है और हार नहीं मानी है। पहले के भागों में, परमेश्वर ने अब्राम का नाम अब्राहम और सारै का नाम सारा बदल दिया था।</w:t>
      </w:r>
    </w:p>
    <w:p>
      <w:pPr/>
      <w:r>
        <w:rPr>
          <w:lang w:val="hi_IN" w:bidi="hi_IN"/>
        </w:rPr>
      </w:r>
      <w:r>
        <w:rPr>
          <w:lang w:val="hi_IN" w:bidi="hi_IN"/>
        </w:rPr>
        <w:t>रुकें और चर्चा करें: कोई आपकी संस्कृति में किसी व्यक्ति का नाम कब और क्यों बदलेगा?</w:t>
      </w:r>
    </w:p>
    <w:p>
      <w:pPr/>
      <w:r>
        <w:rPr>
          <w:lang w:val="hi_IN" w:bidi="hi_IN"/>
        </w:rPr>
      </w:r>
      <w:r>
        <w:rPr>
          <w:lang w:val="hi_IN" w:bidi="hi_IN"/>
        </w:rPr>
        <w:t>याकूब ने उस व्यक्ति से उस व्यक्ति का नाम पूछा। व्यक्ति ने याकूब से पूछा, "तू मेरा नाम क्यों जानना चाहता है?" जब याकूब उस व्यक्ति का नाम पूछता है, तो इसका अर्थ है कि याकूब अभी भी नहीं जानता कि यह व्यक्ति कौन है। फिर व्यक्ति ने याकूब को आशीष दी और चला गया। याकूब को अन्त में महसूस होता है कि याकूब परमेश्वर के साथ था। याकूब की परमेश्वर के साथ सीधी मुलाकात हुई है।</w:t>
      </w:r>
    </w:p>
    <w:p>
      <w:pPr/>
      <w:r>
        <w:rPr>
          <w:lang w:val="hi_IN" w:bidi="hi_IN"/>
        </w:rPr>
      </w:r>
      <w:r>
        <w:rPr>
          <w:lang w:val="hi_IN" w:bidi="hi_IN"/>
        </w:rPr>
        <w:t xml:space="preserve">याकूब ने उस स्थान का नाम पनीएल रखा जहाँ यह मुलाकात हुई थी। पनीएल का अर्थ है </w:t>
      </w:r>
      <w:r>
        <w:rPr>
          <w:b/>
          <w:lang w:val="hi_IN" w:bidi="hi_IN"/>
        </w:rPr>
        <w:t>परमेश्वर का चेहरा</w:t>
      </w:r>
      <w:r>
        <w:rPr>
          <w:lang w:val="hi_IN" w:bidi="hi_IN"/>
        </w:rPr>
        <w:t>। याकूब ने कहा, "मैंने परमेश्वर का चेहरा देखा है और मैं बच गया हूँ।" जब याकूब ने पनीएल से निकला, तब तक सूरज उग रहा था। याकूब कूल्हे में चोट के कारण लंगड़ा रहा था।</w:t>
      </w:r>
    </w:p>
    <w:p>
      <w:pPr/>
      <w:r>
        <w:rPr>
          <w:lang w:val="hi_IN" w:bidi="hi_IN"/>
        </w:rPr>
      </w:r>
      <w:r>
        <w:rPr>
          <w:lang w:val="hi_IN" w:bidi="hi_IN"/>
        </w:rPr>
        <w:t>रुकें और चर्चा करें: आमतौर पर इस प्रकार की चोट बहुत दर्दनाक होगी। चलना भी मुश्किल होगा। याकूब दर्द की शिकायत नहीं करता है। वह चलते समय लंगड़ाता है। आपकी संस्कृति उस व्यक्ति से कैसा व्यवहार करेगी जो अपने पैर या कूल्हे में चोट के बाद लंगड़ा है?</w:t>
      </w:r>
    </w:p>
    <w:p>
      <w:pPr/>
      <w:r>
        <w:rPr>
          <w:lang w:val="hi_IN" w:bidi="hi_IN"/>
        </w:rPr>
      </w:r>
      <w:r>
        <w:rPr>
          <w:lang w:val="hi_IN" w:bidi="hi_IN"/>
        </w:rPr>
        <w:t>फिर लेखक कहानी को रोककर बताता है कि इस घटना ने बाद में लोगों को कैसे प्रभावित किया। क्योंकि परमेश्वर ने याकूब की कूल्हे को विस्थापित कर दिया था, याकूब के वंशजों ने किसी भी पशु की कूल्हे से मांस नहीं खाते थे। पाठ याकूब के वंशजों को इस्राएल या इस्राएलियों के पुत्रों के रूप में संदर्भित करता है। इस्राएल याकूब का नया नाम है। याकूब के वंशज कहने के बजाय, वे इन वंशजों को इस्राएल के पुत्र या इस्राएल के वंशजों के रूप में संदर्भित करना शुरू करते हैं। अब से पवित्रशास्त्र में, उन्हें इस्राएल के वंशज कहा जाएगा। याकूब का नया नाम और इस्राएल के देश के नाम एक समान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याकूब अपने परिवार और सम्पत्ति को यब्बोक नदी के पार भेज देता है।</w:t>
      </w:r>
    </w:p>
    <w:p>
      <w:pPr/>
      <w:r>
        <w:rPr>
          <w:lang w:val="hi_IN" w:bidi="hi_IN"/>
        </w:rPr>
      </w:r>
      <w:r>
        <w:rPr>
          <w:b/>
          <w:lang w:val="hi_IN" w:bidi="hi_IN"/>
        </w:rPr>
        <w:t>दूसरा दृश्य:</w:t>
      </w:r>
      <w:r>
        <w:rPr>
          <w:lang w:val="hi_IN" w:bidi="hi_IN"/>
        </w:rPr>
        <w:t xml:space="preserve"> याकूब एक व्यक्ति के साथ कुश्ती करता है।</w:t>
      </w:r>
    </w:p>
    <w:p>
      <w:pPr/>
      <w:r>
        <w:rPr>
          <w:lang w:val="hi_IN" w:bidi="hi_IN"/>
        </w:rPr>
      </w:r>
      <w:r>
        <w:rPr>
          <w:b/>
          <w:lang w:val="hi_IN" w:bidi="hi_IN"/>
        </w:rPr>
        <w:t>तीसरा दृश्य:</w:t>
      </w:r>
      <w:r>
        <w:rPr>
          <w:lang w:val="hi_IN" w:bidi="hi_IN"/>
        </w:rPr>
        <w:t xml:space="preserve"> याकूब ने उस स्थान का नाम पनीएल रखा</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वह व्यक्ति</w:t>
      </w:r>
    </w:p>
    <w:p>
      <w:pPr>
        <w:pStyle w:val="ListBullet"/>
        <w:spacing w:line="240" w:lineRule="auto"/>
        <w:ind w:left="720"/>
      </w:pPr>
      <w:r>
        <w:rPr>
          <w:lang w:val="hi_IN" w:bidi="hi_IN"/>
        </w:rPr>
      </w:r>
      <w:r>
        <w:rPr>
          <w:lang w:val="hi_IN" w:bidi="hi_IN"/>
        </w:rPr>
        <w:t>याकूब की 2 पत्नियाँ, 2 दासी पत्नियों और बच्चों का उल्लेख किया गया है। पाठ विशेष रूप से 11 पुत्रों का उल्लेख करता है। इस कहानी में बेटी का उल्लेख नहीं किया गया है, लेकिन वह वहाँ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यह याकूब के एसाव को उपहार भेजने की रात है। याकूब और उसका परिवार सोने जाता है। फिर कुछ समय के दौरान, याकूब उठता है और अपनी दो पत्नियों, राहेल और लिआ, अपनी दो दासी पत्नियों, जिल्पा और बिल्हा और अपने सभी बच्चों को लेता है और उन्हें यब्बोक नदी के पार उत्तर की ओर से नदी के दक्षिण की ओर ले जाता है। याकूब ने नदी के पास डेरा खड़ा किया है। अपने परिवार को स्थानांतरित करने के बाद, याकूब अपनी सारी सम्पत्ति को नदी के पार भेज देता है। हम नहीं जानते कि याकूब ने रात कहाँ बिताई। कहानी स्पष्ट नहीं है। हो सकता हिया कि याकूब नदी के उत्तर की ओर रहा हो। या याकूब नदी को दक्षिण की ओर पार कर सकता था, लेकिन अपने परिवार से अलग स्थान पर जा सकता था। याकूब नदी की जिस भी ओर था, याकूब रात के दौरान अकेला था।</w:t>
      </w:r>
    </w:p>
    <w:p>
      <w:pPr/>
      <w:r>
        <w:rPr>
          <w:lang w:val="hi_IN" w:bidi="hi_IN"/>
        </w:rPr>
      </w:r>
      <w:r>
        <w:rPr>
          <w:lang w:val="hi_IN" w:bidi="hi_IN"/>
        </w:rPr>
        <w:t>हम नहीं जानते कि याकूब ने रात के दौरान नदी को पार करने का फ़ैसला क्यों लिया। क्योंकि अंधेरा है, नदी के किनारे को पार करना लोगों और पशुओं के लिए अधिक खतरनाक है। वे नदी में पत्थरों या नीचे के पत्थरों को नहीं देख सकते हैं। किसी के रात में नदी को पार करने के दौरान फिसलने और गिरने की संभावना अधिक होती है। जाहिर है, सभी ने बिना चोट के नदी को पार कर लिया।</w:t>
      </w:r>
    </w:p>
    <w:p>
      <w:pPr/>
      <w:r>
        <w:rPr>
          <w:lang w:val="hi_IN" w:bidi="hi_IN"/>
        </w:rPr>
      </w:r>
      <w:r>
        <w:rPr>
          <w:lang w:val="hi_IN" w:bidi="hi_IN"/>
        </w:rPr>
        <w:t>बाइबल के कुछ अनुवादों में दूसरे दृश्य में यह स्पष्ट नहीं है कि किसने कौन सा कार्य किया। यहाँ क्या हुआ है: एक व्यक्ति आता है और याकूब के साथ कुश्ती करना शुरू कर देता है। यह भाग इस व्यक्ति का विवरण नहीं देता है। वह अभी दिखाई दिया और याकूब के साथ कुश्ती करना शुरू कर दी। याकूब को उस व्यक्ति से डरता नहीं लगता है और न ही उस व्यक्ति की उपस्थिति से। याकूब उस व्यक्ति से नहीं पूछता कि वह याकूब के साथ कुश्ती क्यों करना चाहता है। न तो याकूब और न ही व्यक्ति कुश्ती करते समय बात करते हैं।</w:t>
      </w:r>
    </w:p>
    <w:p>
      <w:pPr/>
      <w:r>
        <w:rPr>
          <w:lang w:val="hi_IN" w:bidi="hi_IN"/>
        </w:rPr>
      </w:r>
      <w:r>
        <w:rPr>
          <w:lang w:val="hi_IN" w:bidi="hi_IN"/>
        </w:rPr>
        <w:t>वे पूरी रात तक कुश्ती करते रहे। जब सुबह होने लगी, तब उस व्यक्ति ने देखा कि वह कुश्ती नहीं जीत सकता, और उसने याकूब की कूल्हे की हड्डी को छुआ और वह जोड़ों से बाहर निकल गई। इस क्रिया का वर्णन करने के लिए मजबूत शब्दों का उपयोग करें: कूल्हे को जोड़ों से बाहर निकालना या मरोड़ना। उस व्यक्ति ने याकूब से कहा, "मुझे जाने दे।" कूल्हा जोड़ों से बाहर होने के बावजूद, याकूब उस व्यक्ति को छोड़ नहीं रहा। याकूब ने उस व्यक्ति को जाने देने से पहले आशीष की मांग की। उस बिंदु पर, व्यक्ति ने याकूब से कहा, "तेरा नाम क्या है?" व्यक्ति याकूब से इस प्रश्न को इस तरह पूछता है कि यह स्पष्ट करता है कि वह व्यक्ति याकूब से उच्च स्थिति में है। याकूब ने उस व्यक्ति से कहा कि उसका नाम याकूब है। फिर व्यक्ति ने याकूब से कहा कि उस समय से याकूब इस्राएल के रूप में जाना जाएगा। व्यक्ति ने याकूब से कहा, "तूने परमेश्वर और पुरुषों के साथ लड़ाई की है और जीत ली है।" याकूब ने कहा, "कृपया मुझे अपना नाम बता।" याकूब विनम्रता से बात कर रहा था क्योंकि याकूब महसूस करता है कि वह व्यक्ति याकूब से उच्च स्थिति का है। व्यक्ति ने याकूब को अपना नाम नहीं बताया। व्यक्ति ने याकूब को आशीष दी।</w:t>
      </w:r>
    </w:p>
    <w:p>
      <w:pPr/>
      <w:r>
        <w:rPr>
          <w:lang w:val="hi_IN" w:bidi="hi_IN"/>
        </w:rPr>
      </w:r>
      <w:r>
        <w:rPr>
          <w:lang w:val="hi_IN" w:bidi="hi_IN"/>
        </w:rPr>
        <w:t>तीसरे दृश्य में, याकूब ने उस स्थान का नाम पनीएल रखा। याकूब ने कहा, "मैंने परमेश्वर का चेहरा देखा है और मेरा जीवन बच गया है।" याकूब कूल्हे में चोट के कारण लंगड़ा था। जब सूरज उगना शुरू हुआ, तो याकूब पनीएल से निकला और उस दिशा की ओर जाना शुरू कर दिया जहाँ एसाव आ रहा था।</w:t>
      </w:r>
    </w:p>
    <w:p>
      <w:pPr/>
      <w:r>
        <w:rPr>
          <w:lang w:val="hi_IN" w:bidi="hi_IN"/>
        </w:rPr>
      </w:r>
      <w:r>
        <w:rPr>
          <w:lang w:val="hi_IN" w:bidi="hi_IN"/>
        </w:rPr>
        <w:t>यह भाग इस स्पष्टीकरण के साथ समाप्त होता है कि याकूब के वंशजों ने किसी भी पशु की कूल्हे के जोड़ से मांस खाने से क्यों मना कर दिया। यह इनकार उस घटना को याद करने का एक तरीका था जब याकूब ने उस व्यक्ति के साथ कुश्ती की और व्यक्ति ने याकूब का कूल्हा जोड़ों से बाहर कर दिया था।</w:t>
      </w:r>
    </w:p>
    <w:p>
      <w:pPr/>
      <w:r>
        <w:rPr>
          <w:lang w:val="hi_IN" w:bidi="hi_IN"/>
        </w:rPr>
      </w:r>
      <w:r>
        <w:rPr>
          <w:lang w:val="hi_IN" w:bidi="hi_IN"/>
        </w:rPr>
        <w:t>रुकें और चर्चा करें: अतीत की एक कहानी सुनाएँ जो आपके रिवाजों में से एक को बताती है जिसका पालन आप आज करते हैं। ध्यान दें कि आप कहानी को कैसे समाप्त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वह व्यक्ति</w:t>
      </w:r>
    </w:p>
    <w:p>
      <w:pPr>
        <w:pStyle w:val="ListBullet"/>
        <w:spacing w:line="240" w:lineRule="auto"/>
        <w:ind w:left="720"/>
      </w:pPr>
      <w:r>
        <w:rPr>
          <w:lang w:val="hi_IN" w:bidi="hi_IN"/>
        </w:rPr>
      </w:r>
      <w:r>
        <w:rPr>
          <w:lang w:val="hi_IN" w:bidi="hi_IN"/>
        </w:rPr>
        <w:t>याकूब की 2 पत्नियाँ, 2 दासी पत्नियों और बच्चों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सोने के बाद, याकूब रात के दौरान उठता है और अपनी पत्नियों और अपने बच्चों को यब्बोक नदी के पार ले जाता है। वह अपनी सारी सम्पत्ति को भी नदी के पार भेज देता है। याकूब अपने डेरे में अकेला है।</w:t>
      </w:r>
    </w:p>
    <w:p>
      <w:pPr/>
      <w:r>
        <w:rPr>
          <w:lang w:val="hi_IN" w:bidi="hi_IN"/>
        </w:rPr>
      </w:r>
      <w:r>
        <w:rPr>
          <w:lang w:val="hi_IN" w:bidi="hi_IN"/>
        </w:rPr>
        <w:t>अभिनय को रोकें: राहेल और लिआ से पूछें, "आप रात के दौरान नदी को पार करने और याकूब को दूसरी ओर रहने के बारे में कैसा महसूस करते हैं?" आप सुन सकते हैं, "मुझे समझ नहीं आ रहा कि हमें रात में यह क्यों करना पड़ा। हमें बच्चों को क्यों जगाना और रात के दौरान उन्हें ले जाना क्यों पड़ा? मुझे नहीं पता कि याकूब हमारे साथ क्यों नहीं है। यह मुझे वास्तव में असहज कर रहा और मैं कल से डर रही हूँ। क्या याकूब एसाव से भागने वाला है?" अभिनय को फिर से शुरू करें।</w:t>
      </w:r>
    </w:p>
    <w:p>
      <w:pPr/>
      <w:r>
        <w:rPr>
          <w:lang w:val="hi_IN" w:bidi="hi_IN"/>
        </w:rPr>
      </w:r>
      <w:r>
        <w:rPr>
          <w:lang w:val="hi_IN" w:bidi="hi_IN"/>
        </w:rPr>
        <w:t>दूसरे दृश्य में, एक व्यक्ति आता है और याकूब के साथ कुश्ती करने लगता है।</w:t>
      </w:r>
    </w:p>
    <w:p>
      <w:pPr/>
      <w:r>
        <w:rPr>
          <w:lang w:val="hi_IN" w:bidi="hi_IN"/>
        </w:rPr>
      </w:r>
      <w:r>
        <w:rPr>
          <w:lang w:val="hi_IN" w:bidi="hi_IN"/>
        </w:rPr>
        <w:t>अभिनय को रोक दें: याकूब से पूछें, "आप उस व्यक्ति के बारे में कैसा महसूस करते हैं?" यह व्यक्ति कौन है?" आप सुन सकते हैं, "मुझे नहीं पता कि यह व्यक्ति कौन है। मैंने उसे पहले कभी नहीं देखा। लेकिन वह कुश्ती करना चाहता है इसलिए मैं कुश्ती करूँगा। मैं उसे इसमें जीतने नहीं दूँगा। मैं उसे दिखाऊँगा कि मैं कितना बलवन्त हूँ।" अभिनय को फिर से शुरू करें।</w:t>
      </w:r>
    </w:p>
    <w:p>
      <w:pPr/>
      <w:r>
        <w:rPr>
          <w:lang w:val="hi_IN" w:bidi="hi_IN"/>
        </w:rPr>
      </w:r>
      <w:r>
        <w:rPr>
          <w:lang w:val="hi_IN" w:bidi="hi_IN"/>
        </w:rPr>
        <w:t>याकूब और वह व्यक्ति पूरी रात सुबह होने तक कुश्ती करते रहते हैं। उस व्यक्ति ने देखा कि वह जीत नहीं सकता, इसलिए उसने याकूब की जाँघ की नस को छुआ और वह चढ़ गई। फिर व्यक्ति ने याकूब से कहा, "मुझे जाने दे क्योंकि भोर हो रहा है।" याकूब ने अपनी जाँघ की नस चढ़ी होने के बावजूद, उस व्यक्ति को तब तक जाने नहीं दिया जब तक कि व्यक्ति याकूब को आशीष नहीं दे देता।</w:t>
      </w:r>
    </w:p>
    <w:p>
      <w:pPr/>
      <w:r>
        <w:rPr>
          <w:lang w:val="hi_IN" w:bidi="hi_IN"/>
        </w:rPr>
      </w:r>
      <w:r>
        <w:rPr>
          <w:lang w:val="hi_IN" w:bidi="hi_IN"/>
        </w:rPr>
        <w:t>अभिनय को रोक दें: याकूब से पूछें, "आप अब इस कुश्ती के बारे में कैसा महसूस कर रहे हैं?" आप सुन सकते हैं, "मैं इसमें अच्छा हूँ। देखो वह जीत नहीं सका। उसने मेरा जांघ की नस को चढ़ा दिया और फिर भी वह जीत नहीं सका। मेरा कूल्हा दुख रहा है, लेकिन मुझे इस रात में जो कुछ करने में सक्षम हूँ, उसके बारे में अच्छा महसूस हो रहा है।" याकूब से पूछें, "आप आशीष क्यों चाहते हैं?" आप सुन सकते हैं, "एसाव एक सेना के साथ आ रहा है। मुझे यह बताने के लिए आशीष की आवश्यकता है कि सब कुछ ठीक हो जाएगा। मुझे नहीं पता कि एसाव मेरे बारे में अब कैसा महसूस करता है। मैंने उपहार भेजने और इस तरह बात करने की कोशिश की है, लेकिन मुझे नहीं पता कि एसाव के मन में मेरे खिलाफ द्वेष है या नहीं। मुझे यह सुनिश्चित करने के लिए और आशीष की आवश्यकता है।" अभिनय को फिर से शुरू करें।</w:t>
      </w:r>
    </w:p>
    <w:p>
      <w:pPr/>
      <w:r>
        <w:rPr>
          <w:lang w:val="hi_IN" w:bidi="hi_IN"/>
        </w:rPr>
      </w:r>
      <w:r>
        <w:rPr>
          <w:lang w:val="hi_IN" w:bidi="hi_IN"/>
        </w:rPr>
        <w:t>याकूब आशीष माँगता है, लेकिन व्यक्ति याकूब का नाम इस्राएल में बदल देता है।</w:t>
      </w:r>
    </w:p>
    <w:p>
      <w:pPr/>
      <w:r>
        <w:rPr>
          <w:lang w:val="hi_IN" w:bidi="hi_IN"/>
        </w:rPr>
      </w:r>
      <w:r>
        <w:rPr>
          <w:lang w:val="hi_IN" w:bidi="hi_IN"/>
        </w:rPr>
        <w:t>अभिनय को रोक दें: याकूब से पूछें, "आप इस नाम के परिवर्तन के बारे में कैसा महसूस करते हैं?" आप सुन सकते हैं, "इसका अर्थ है कि मैं आज रात परमेश्वर के साथ था। मैंने परमेश्वर को देखा है। मैंने परमेश्वर के साथ कुश्ती की है। मैं अभी भी जीवित हूँ। यह अद्भुत है! मैं अभी वास्तव में अच्छा महसूस करता हूँ। कुछ भी बुरा नहीं होने वाला है। परमेश्वर मेरे साथ है। परमेश्वर यहाँ था और मुझसे बात की और मैं अभी भी जीवित हूँ।" अभिनय को फिर से शुरू करें।</w:t>
      </w:r>
    </w:p>
    <w:p>
      <w:pPr/>
      <w:r>
        <w:rPr>
          <w:lang w:val="hi_IN" w:bidi="hi_IN"/>
        </w:rPr>
      </w:r>
      <w:r>
        <w:rPr>
          <w:lang w:val="hi_IN" w:bidi="hi_IN"/>
        </w:rPr>
        <w:t>याकूब उस व्यक्ति का नाम पूछता है। व्यक्ति याकूब को उत्तर नहीं देता है। व्यक्ति याकूब को आशीष देता है और चला जाता है।</w:t>
      </w:r>
    </w:p>
    <w:p>
      <w:pPr/>
      <w:r>
        <w:rPr>
          <w:lang w:val="hi_IN" w:bidi="hi_IN"/>
        </w:rPr>
      </w:r>
      <w:r>
        <w:rPr>
          <w:lang w:val="hi_IN" w:bidi="hi_IN"/>
        </w:rPr>
        <w:t xml:space="preserve">तीसरे दृश्य में, व्यक्ति के जाने के बाद, याकूब उस स्थान का नाम बदल देता है। याकूब इसका नाम पनीएल रख देता है क्योंकि याकूब ने परमेश्वर का चेहरा देखा और जीवित रहा है। </w:t>
      </w:r>
      <w:r>
        <w:rPr>
          <w:b/>
          <w:lang w:val="hi_IN" w:bidi="hi_IN"/>
        </w:rPr>
        <w:t>पनीएल</w:t>
      </w:r>
      <w:r>
        <w:rPr>
          <w:lang w:val="hi_IN" w:bidi="hi_IN"/>
        </w:rPr>
        <w:t xml:space="preserve"> शब्द का अर्थ है </w:t>
      </w:r>
      <w:r>
        <w:rPr>
          <w:b/>
          <w:lang w:val="hi_IN" w:bidi="hi_IN"/>
        </w:rPr>
        <w:t>परमेश्वर का चेहरा</w:t>
      </w:r>
      <w:r>
        <w:rPr>
          <w:lang w:val="hi_IN" w:bidi="hi_IN"/>
        </w:rPr>
        <w:t>। सूरज उग रहा था, इसलिए याकूब लंगड़ाता हुआ वह स्थान से चल पड़ा।</w:t>
      </w:r>
    </w:p>
    <w:p>
      <w:pPr/>
      <w:r>
        <w:rPr>
          <w:lang w:val="hi_IN" w:bidi="hi_IN"/>
        </w:rPr>
      </w:r>
      <w:r>
        <w:rPr>
          <w:lang w:val="hi_IN" w:bidi="hi_IN"/>
        </w:rPr>
        <w:t>अभिनय को रोकें: याकूब से पूछें, "इस सुबह आप कैसा महसूस करते हैं?" आप सुन सकते हैं, "मैं पूरी रात नहीं सोया। मैंने उस व्यक्ति के साथ कुश्ती की। मेरा पैर दुखता है। मैं सामान्य रूप से चल नहीं सकता। मैं लंगड़ाता हूँ। लेकिन मैं कल रात परमेश्वर के साथ था और मैं आज के लिए तैयार हूँ। मुझे पता है कि परमेश्वर मेरे साथ है।" राहेल और लिआ से पूछें, "जब आप याकूब को आते हुए देखते हैं तो आप कैसा महसूस करते हैं?" आप सुन सकते हैं, "मुझे याकूब को देखकर बड़ी राहत महसूस कर रही हूँ। मुझे नहीं पता था कि कल रात क्या हो रहा था। याकूब क्यों लंगड़ा रहा है? याकूब ने अपने साथ क्या किया है? मुझे आशा है कि याकूब ठीक है। यदि एसाव हमला करता है और याकूब घायल हो जाता है तो क्या होगा? मैं इस सुबह डरी हुई हूँ।" अभिनय को फिर से शुरू करें।</w:t>
      </w:r>
    </w:p>
    <w:p>
      <w:pPr/>
      <w:r>
        <w:rPr>
          <w:lang w:val="hi_IN" w:bidi="hi_IN"/>
        </w:rPr>
      </w:r>
      <w:r>
        <w:rPr>
          <w:lang w:val="hi_IN" w:bidi="hi_IN"/>
        </w:rPr>
        <w:t>लेखक आगे बताता है कि याकूब की संताने, अर्थात् इस्राएल के लोग, किसी भी पशु के कूल्हे के जोड़ का मांस नहीं खाते, क्योंकि उस रात याकूब ने उस व्यक्ति से कुश्ती की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याकूब ने पूरी रात एक व्यक्ति के साथ </w:t>
      </w:r>
      <w:r>
        <w:rPr>
          <w:b/>
          <w:lang w:val="hi_IN" w:bidi="hi_IN"/>
        </w:rPr>
        <w:t>कुश्ती</w:t>
      </w:r>
      <w:r>
        <w:rPr>
          <w:lang w:val="hi_IN" w:bidi="hi_IN"/>
        </w:rPr>
        <w:t xml:space="preserve"> की। कुश्ती दो व्यक्तियों के बीच संघर्ष है। हर व्यक्ति दूसरे व्यक्ति को जमीन पर गिराने की कोशिश कर रहा है। कोई भी व्यक्ति दूसरे व्यक्ति को मारता नही है। यदि कुश्ती खेल नहीं है या उस संस्कृति में ज्ञात नहीं है, तो कहा जा सकता है कि याकूब ने रात के दौरान एक व्यक्ति के साथ संघर्ष किया। कुश्ती का वर्णन करने का एक और तरीका यह कहना है कि दोनों पुरुषों ने दूसरे व्यक्ति को जमीन पर गिराने की कोशिश की। दोनों पुरुषों ने पूरी रात इस तरह संघर्ष किया।</w:t>
      </w:r>
    </w:p>
    <w:p>
      <w:pPr/>
      <w:r>
        <w:rPr>
          <w:lang w:val="hi_IN" w:bidi="hi_IN"/>
        </w:rPr>
      </w:r>
      <w:r>
        <w:rPr>
          <w:lang w:val="hi_IN" w:bidi="hi_IN"/>
        </w:rPr>
        <w:t>उस व्यक्ति ने याकूब कूल्हे को निकाल दिया। इसका अर्थ है कि पैर की हड्डी को कूल्हे की हड्डी से बाहर निकाला गया है ताकि जोड़, अब वैसे काम न करे, जैसा कि करना चाहिए। इसके बाद याकूब लंगड़ाते हुए चलता था। लंगड़ाते हुए अर्थ है कि याकूब सामान्य रूप से चल नहीं सकता था।</w:t>
      </w:r>
    </w:p>
    <w:p>
      <w:pPr/>
      <w:r>
        <w:rPr>
          <w:lang w:val="hi_IN" w:bidi="hi_IN"/>
        </w:rPr>
      </w:r>
      <w:r>
        <w:rPr>
          <w:lang w:val="hi_IN" w:bidi="hi_IN"/>
        </w:rPr>
        <w:t xml:space="preserve">उस व्यक्ति ने याकूब को </w:t>
      </w:r>
      <w:r>
        <w:rPr>
          <w:b/>
          <w:lang w:val="hi_IN" w:bidi="hi_IN"/>
        </w:rPr>
        <w:t>आशीष</w:t>
      </w:r>
      <w:r>
        <w:rPr>
          <w:lang w:val="hi_IN" w:bidi="hi_IN"/>
        </w:rPr>
        <w:t xml:space="preserve"> दी। आशीष के लिए उसी शब्द का प्रयोग करें जिसका प्रयोग आपने पिछले भागों में किया है। </w:t>
      </w:r>
      <w:r>
        <w:rPr>
          <w:lang w:val="hi_IN" w:bidi="hi_IN"/>
        </w:rPr>
        <w:t>आशीष</w:t>
      </w:r>
      <w:r>
        <w:rPr>
          <w:lang w:val="hi_IN" w:bidi="hi_IN"/>
        </w:rPr>
        <w:t xml:space="preserve"> की चर्चा मुख्य शब्दावली में की गई है।</w:t>
      </w:r>
    </w:p>
    <w:p>
      <w:pPr/>
      <w:r>
        <w:rPr>
          <w:lang w:val="hi_IN" w:bidi="hi_IN"/>
        </w:rPr>
      </w:r>
      <w:r>
        <w:rPr>
          <w:lang w:val="hi_IN" w:bidi="hi_IN"/>
        </w:rPr>
        <w:t xml:space="preserve">याकूब का नाम </w:t>
      </w:r>
      <w:r>
        <w:rPr>
          <w:b/>
          <w:lang w:val="hi_IN" w:bidi="hi_IN"/>
        </w:rPr>
        <w:t>इस्राएल</w:t>
      </w:r>
      <w:r>
        <w:rPr>
          <w:lang w:val="hi_IN" w:bidi="hi_IN"/>
        </w:rPr>
        <w:t xml:space="preserve"> में बदल दिया गया था। </w:t>
      </w:r>
      <w:r>
        <w:rPr>
          <w:lang w:val="hi_IN" w:bidi="hi_IN"/>
        </w:rPr>
        <w:t>इस्राएल</w:t>
      </w:r>
      <w:r>
        <w:rPr>
          <w:lang w:val="hi_IN" w:bidi="hi_IN"/>
        </w:rPr>
        <w:t xml:space="preserve"> की चर्चा मुख्य शब्दावली में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33:1–20</w:t>
      </w:r>
      <w:r>
        <w:rPr>
          <w:lang w:val="hi_IN" w:bidi="hi_IN"/>
        </w:rPr>
      </w:r>
    </w:p>
    <w:p>
      <w:pPr>
        <w:pStyle w:val="Heading3"/>
      </w:pPr>
      <w:r>
        <w:rPr>
          <w:lang w:val="hi_IN" w:bidi="hi_IN"/>
        </w:rPr>
        <w:t>सुने और मन में रखें</w:t>
      </w:r>
    </w:p>
    <w:p>
      <w:pPr/>
      <w:r>
        <w:rPr>
          <w:lang w:val="hi_IN" w:bidi="hi_IN"/>
        </w:rPr>
      </w:r>
      <w:r>
        <w:rPr>
          <w:lang w:val="hi_IN" w:bidi="hi_IN"/>
        </w:rPr>
        <w:t>उत्पत्ति 33:1–20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पूरी रात कुश्ती करने के बाद, याकूब पनीएल, अर्थात् उस स्थान को छोड़कर, जहाँ उसने उस व्यक्ति से कुश्ती की थी, अपने परिवार के पास चला गया। सूरज उग रहा था। याकूब ने आँख उठाई और एसाव को 400 पुरुषों की सेना के साथ आते देखा। एसाव याकूब का जुड़वाँ भाई है। एसाव ने अपने पहिलौठे के अधिकार को याकूब को बेच दिया था। याकूब ने एसाव की सबसे बड़ा पुत्र होने की आशीष को चुरा लिया था। क्योंकि एसाव ने याकूब को मारने की धमकी दी, इसलिए याकूब हारान को चला गया था। वे 20 वर्ष से एक दूसरे से नहीं मिले हैं। अब एसाव याकूब के पास आ रहा है। यह भाग याकूब के एसाव से मिलने की कहानी है।</w:t>
      </w:r>
    </w:p>
    <w:p>
      <w:pPr/>
      <w:r>
        <w:rPr>
          <w:lang w:val="hi_IN" w:bidi="hi_IN"/>
        </w:rPr>
      </w:r>
      <w:r>
        <w:rPr>
          <w:lang w:val="hi_IN" w:bidi="hi_IN"/>
        </w:rPr>
        <w:t>याकूब ने एसाव के आने से पहले पत्नियों और बच्चों को व्यवस्थित ढंग से खड़ा कर दिया। याकूब ने बिल्हा को उसके 2 पुत्रों के साथ और जिल्पा को उसके 2 पुत्रों के साथ खड़ा किया। फिर याकूब ने लिआ को उसके 6 पुत्रों और पुत्री को जिल्पा और बिल्हा के पीछे खड़ा कर दिया। फिर याकूब ने राहेल और उसके पुत्र को सबसे पीछे खड़ा कर दिया। याकूब ने परिवार को उनके महत्व के अनुसार व्यवस्थित करके खड़ा किया था। याकूब ने राहेल और उसके पुत्र को एसाव के सामने लाए जाने वाले अन्तिम लोगों के रूप में खड़ा किया। याकूब पत्नियों और बच्चों के आगे चला गया। यह पहली बार है कि हम याकूब को सामने का स्थान लेते हुए देखते हैं। जब याकूब एसाव के पास गया, तो याकूब ने एसाव को सम्मान दिखाने के लिए 7 बार भूमि की ओर झुककर प्रणाम किया। इसका अर्थ है कि याकूब ने अपना चेहरा भूमि की ओर किया हुआ था। 7 बार झुकना उस सम्मान को बढ़ाकर दिखाने का एक तरीका था जिसे आने वाले व्यक्ति के प्रति दिखाया जा रहा था। एसाव दौड़कर याकूब के पास आया और याकूब को गले लगा लिए और गाल पर चूमा। याकूब और एसाव दोनों रोने लगे।</w:t>
      </w:r>
    </w:p>
    <w:p>
      <w:pPr/>
      <w:r>
        <w:rPr>
          <w:lang w:val="hi_IN" w:bidi="hi_IN"/>
        </w:rPr>
      </w:r>
      <w:r>
        <w:rPr>
          <w:lang w:val="hi_IN" w:bidi="hi_IN"/>
        </w:rPr>
        <w:t>रुकें और चर्चा करें: किसी ऐस व्यक्ति के बारे में एक कहानी सुनाएँ जिसे गए हुए लम्बा समय हो गया है और घर लौट रहा है। घर में परिवार इस व्यक्ति को कैसे स्वीकार करता है? घर लौटने वाले व्यक्ति का व्यवहार कैसा है?</w:t>
      </w:r>
    </w:p>
    <w:p>
      <w:pPr/>
      <w:r>
        <w:rPr>
          <w:lang w:val="hi_IN" w:bidi="hi_IN"/>
        </w:rPr>
      </w:r>
      <w:r>
        <w:rPr>
          <w:lang w:val="hi_IN" w:bidi="hi_IN"/>
        </w:rPr>
        <w:t>एसाव और उसकी 400 लोगों की सेना सेईर से आई है। याकूब हारान से आया है। वे यब्बोक नदी पर मिल रहे हैं।</w:t>
      </w:r>
    </w:p>
    <w:p>
      <w:pPr/>
      <w:r>
        <w:rPr>
          <w:lang w:val="hi_IN" w:bidi="hi_IN"/>
        </w:rPr>
      </w:r>
      <w:r>
        <w:rPr>
          <w:lang w:val="hi_IN" w:bidi="hi_IN"/>
        </w:rPr>
        <w:t>एक नक्शा दिखाएँ जिसमें हारान, सेईर, यब्बोक नदी और बेर्शेबा को चिह्नित किया गया है।</w:t>
      </w:r>
    </w:p>
    <w:p>
      <w:pPr/>
      <w:r>
        <w:rPr>
          <w:lang w:val="hi_IN" w:bidi="hi_IN"/>
        </w:rPr>
      </w:r>
      <w:r>
        <w:rPr>
          <w:lang w:val="hi_IN" w:bidi="hi_IN"/>
        </w:rPr>
        <w:t>एसाव ने आँख उठाकर देखा और उसका ध्यान याकूब के पीछे खड़े स्त्रियों और बच्चों पर गया। एसाव ने पूछा कि ये लोग कौन हैं। याकूब ने अपने परिवार का परिचय यह कहकर दिया, "ये बच्चे हैं जो परमेश्वर ने मुझे अनुग्रह से दिए हैं।" हर स्त्री अपने बच्चों के साथ आगे आई और एसाव के सामने झुककर प्रणाम किया। जिल्पा और बिल्हा एक साथ चलकर आईं, उनके बाद लिआ और अन्त में राहेल आई।</w:t>
      </w:r>
    </w:p>
    <w:p>
      <w:pPr/>
      <w:r>
        <w:rPr>
          <w:lang w:val="hi_IN" w:bidi="hi_IN"/>
        </w:rPr>
      </w:r>
      <w:r>
        <w:rPr>
          <w:lang w:val="hi_IN" w:bidi="hi_IN"/>
        </w:rPr>
        <w:t>एसाव ने उन भेड़-बकरियों और पशुओं के झुण्ड के बारे में पूछा जिनसे उसका सामना मार्ग में आते समय हुआ था। याकूब ने उसे बताया कि ये याकूब की ओर से एसाव के लिए उपहार थे। याकूब एसाव की मित्रता चाहता है। याकूब एसाव से बहुत चापलूसी भरे तरीके से बात करता है। याकूब कहता है कि एसाव का चेहरा देखना परमेश्वर का चेहरा देखने के समान है। इसे कहने का एक और तरीका यह है: "तुमसे मिलना परमेश्वर से मिलने जैसा है" या "तुम्हें देखना परमेश्वर को देखने जैसा है।" पहले एसाव सांस्कृतिक रूप से स्वीकार्य काम करता है और उपहार लेने से इनकार कर देता है, लेकिन याकूब जोर देता है और अन्त में एसाव पशुओं के झुण्ड के उपहार को स्वीकार कर लेता है जिन्हें याकूब ने भेजा था।</w:t>
      </w:r>
    </w:p>
    <w:p>
      <w:pPr/>
      <w:r>
        <w:rPr>
          <w:lang w:val="hi_IN" w:bidi="hi_IN"/>
        </w:rPr>
      </w:r>
      <w:r>
        <w:rPr>
          <w:lang w:val="hi_IN" w:bidi="hi_IN"/>
        </w:rPr>
        <w:t>रुकें और चर्चा करें: किसी ऐसे व्यक्ति के बारे में एक कहानी सुनाएँ जिसने किसी दूसरे व्यक्ति के विरोध में कुछ किया हो। जब वे मिलते हैं, तो पहला व्यक्ति दूसरे व्यक्ति से चापलूसी से भरी भाषा का प्रयोग करता है। पहला व्यक्ति यह नहीं कहता है, "मुझे उस काम के लिए खेद है।" लेकिन वह व्यक्ति दूसरे व्यक्ति से बहुत चापलूसी भरी बातें कहता है। प्रयोग की जा रही भाषा पर ध्यान दें। दूसरा व्यक्ति इस प्रकार की चापलूसी के शब्दों पर कैसे प्रतिक्रिया देता है? इस बारे में बात करें कि पहला व्यक्ति दूसरे व्यक्ति से इन चापलूसी के शब्दों का प्रयोग क्यों करता है।</w:t>
      </w:r>
    </w:p>
    <w:p>
      <w:pPr/>
      <w:r>
        <w:rPr>
          <w:lang w:val="hi_IN" w:bidi="hi_IN"/>
        </w:rPr>
      </w:r>
      <w:r>
        <w:rPr>
          <w:lang w:val="hi_IN" w:bidi="hi_IN"/>
        </w:rPr>
        <w:t>एसाव याकूब को उसके साथ सेईर आने के लिए आमंत्रित करते हैं। एसाव उस दिन याकूब से उसके साथ चलने के लिए कहता है। याकूब एसाव से फिर से बहुत चापलूसी भरे तरीके से बात करता है। जब याकूब और एसाव आपस में बात करते हैं, तो एसाव याकूब को "भाई" कहता है, जबकि याकूब अपने आप को एसाव का दास कहता है। याकूब दास जैसे शब्दों का प्रयोग करता है या याकूब जब-जब एसाव से बात करता है वह हर बार एसाव को "मेरा प्रभु" या "स्वामी" कहता है। याकूब कहता है कि पशुओं और बच्चों को धीरे-धीरे यात्रा करने की आवश्यकता है। याकूब जोर देता है कि एसाव घर लौट जाए और याकूब धीमी गति से उसके पीछे आएगा। याकूब सेईर में एसाव के पास जाने की प्रतिज्ञा करता है।</w:t>
      </w:r>
    </w:p>
    <w:p>
      <w:pPr/>
      <w:r>
        <w:rPr>
          <w:lang w:val="hi_IN" w:bidi="hi_IN"/>
        </w:rPr>
      </w:r>
      <w:r>
        <w:rPr>
          <w:lang w:val="hi_IN" w:bidi="hi_IN"/>
        </w:rPr>
        <w:t>एसाव मान जाता है कि याकूब को धीमी गति से चलने की आवश्यकता है। एसाव ने याकूब के साथ सेना के कुछ लोग छोड़कर जाने का प्रस्ताव दिया कि वे उसकी रक्षा करें और सेईर तक उसका मार्गदर्शन करें। याकूब बहुत चापलूसी भरे तरीके से बात करना जारी रखता है, एसाव को "मेरा प्रभु" कहता है। इस तरह "मेरा प्रभु" या "स्वामी" कहने का अर्थ है आदर दिखाना और यह कहना है कि एसाव को याकूब से यह आदर और सम्मान लेना चाहिए। याकूब उसके और उसके परिवार साथ चलने वाली पुरुषों की टोली के प्रस्ताव को अस्वीकार कर देता है।</w:t>
      </w:r>
    </w:p>
    <w:p>
      <w:pPr/>
      <w:r>
        <w:rPr>
          <w:lang w:val="hi_IN" w:bidi="hi_IN"/>
        </w:rPr>
      </w:r>
      <w:r>
        <w:rPr>
          <w:lang w:val="hi_IN" w:bidi="hi_IN"/>
        </w:rPr>
        <w:t>एसाव उसी दिन सेईर लौटने के लिए निकल पड़ता है। एसाव 400 पुरुषों की सेना को अपने साथ सेईर वापस ले जाता है। यह भाग यह नहीं बताता कि याकूब और एसाव ने साथ भोजन किया था या नहीं।</w:t>
      </w:r>
    </w:p>
    <w:p>
      <w:pPr/>
      <w:r>
        <w:rPr>
          <w:lang w:val="hi_IN" w:bidi="hi_IN"/>
        </w:rPr>
      </w:r>
      <w:r>
        <w:rPr>
          <w:lang w:val="hi_IN" w:bidi="hi_IN"/>
        </w:rPr>
        <w:t>रुकें और चर्चा करें: क्या आपको लगता है कि याकूब एसाव पर भरोसा करता है? आप इस कहानी में ऐसा क्या देखते हैं जो अविश्वास को दिखाता है? आप ऐसा क्या देखते हैं जो भरोसे को दिखाता है?</w:t>
      </w:r>
    </w:p>
    <w:p>
      <w:pPr/>
      <w:r>
        <w:rPr>
          <w:lang w:val="hi_IN" w:bidi="hi_IN"/>
        </w:rPr>
      </w:r>
      <w:r>
        <w:rPr>
          <w:lang w:val="hi_IN" w:bidi="hi_IN"/>
        </w:rPr>
        <w:t>याकूब सेईर में नहीं गया। याकूब सुक्कोत नामक स्थान पर चला गया। यह यरदन की तराई में स्थित है जहाँ यब्बोक नदी यरदन नदी से मिलती है। सुक्कोत नाम का अर्थ है आश्रय। सुक्कोत में, याकूब ने एक घर बनाया और पशुओं के लिए आश्रय बनाया। याकूब कुछ समय के लिए वहाँ रहा और फिर यरदन नदी को पार कर गया।</w:t>
      </w:r>
    </w:p>
    <w:p>
      <w:pPr/>
      <w:r>
        <w:rPr>
          <w:lang w:val="hi_IN" w:bidi="hi_IN"/>
        </w:rPr>
      </w:r>
      <w:r>
        <w:rPr>
          <w:lang w:val="hi_IN" w:bidi="hi_IN"/>
        </w:rPr>
        <w:t>नक्शे को दिखाएँ जिसमें पनीएल और सुक्कोत को चिह्नित किया गया है।</w:t>
      </w:r>
    </w:p>
    <w:p>
      <w:pPr/>
      <w:r>
        <w:rPr>
          <w:lang w:val="hi_IN" w:bidi="hi_IN"/>
        </w:rPr>
      </w:r>
      <w:r>
        <w:rPr>
          <w:lang w:val="hi_IN" w:bidi="hi_IN"/>
        </w:rPr>
        <w:t>याकूब कनान देश के शकेम में पहुँचा। शकेम यरूशलेम के उत्तर में पहाड़ों में स्थित है। कनान में अब्राहम का पहला पड़ाव शकेम में था। शकेम वह स्थान है जहाँ परमेश्वर ने अब्राहम से बात की और कहा, "मैं यह देश तेरे वंशजों को दूँगा।" अब्राहम ने वहाँ एक वेदी बनाई और उसे परमेश्वर को समर्पित किया। याकूब शकेम में आया और शहर के बाहर अपना तम्बू लगाया। याकूब ने हमोर नाम के व्यक्ति के परिवार से भूमि का एक भूभाग खरीदा जो शकेम नाम के व्यक्ति का पिता था। याकूब ने इस भूमि के लिए चाँदी के 100 टुकड़ों का भुगतान किया। कोई भी चाँदी के टुकड़ों के सटीक मूल्य को नहीं जानता है।</w:t>
      </w:r>
    </w:p>
    <w:p>
      <w:pPr/>
      <w:r>
        <w:rPr>
          <w:lang w:val="hi_IN" w:bidi="hi_IN"/>
        </w:rPr>
      </w:r>
      <w:r>
        <w:rPr>
          <w:lang w:val="hi_IN" w:bidi="hi_IN"/>
        </w:rPr>
        <w:t>नक्शा फिर से दिखाएँ। इसमें शकेम के स्थान को चिह्नित किया जाना चाहिए। ध्यान दें कि शकेम सुक्कोत से पार और बेर्शेबा के उत्तर में है।</w:t>
      </w:r>
    </w:p>
    <w:p>
      <w:pPr/>
      <w:r>
        <w:rPr>
          <w:lang w:val="hi_IN" w:bidi="hi_IN"/>
        </w:rPr>
      </w:r>
      <w:r>
        <w:rPr>
          <w:lang w:val="hi_IN" w:bidi="hi_IN"/>
        </w:rPr>
        <w:t xml:space="preserve">याकूब ने उस भूमि के टुकड़े पर एक वेदी बनाई जिसे याकूब ने खरीदा था। याकूब ने इस वेदी का नाम </w:t>
      </w:r>
      <w:r>
        <w:rPr>
          <w:b/>
          <w:lang w:val="hi_IN" w:bidi="hi_IN"/>
        </w:rPr>
        <w:t>एल-एलोहे-इस्राएल</w:t>
      </w:r>
      <w:r>
        <w:rPr>
          <w:lang w:val="hi_IN" w:bidi="hi_IN"/>
        </w:rPr>
        <w:t xml:space="preserve"> रखा जिसका अर्थ है कि परमेश्वर इस्राएल का परमेश्वर है। जब याकूब ने यब्बोक नदी के किनारे पूरी रात उस व्यक्ति से कुश्ती की थी तब उसका नाम बदलकर इस्राएल रख दिया गया था।</w:t>
      </w:r>
    </w:p>
    <w:p>
      <w:pPr/>
      <w:r>
        <w:rPr>
          <w:lang w:val="hi_IN" w:bidi="hi_IN"/>
        </w:rPr>
      </w:r>
      <w:r>
        <w:rPr>
          <w:lang w:val="hi_IN" w:bidi="hi_IN"/>
        </w:rPr>
        <w:t>नक्शा फिर से दिखाएँ जिसमें पनीएल के साथ-साथ शकेम को चिह्नित किया गया हो, जहाँ पर याकूब अब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याकूब और एसाव मिलते हैं। एसाव याकूब को सेईर में आने के लिए आमंत्रित करता है। याकूब बाद में आने की प्रतिज्ञा करता है। एसाव याकूब के उपहार स्वीकार करता है और चला जाता है।</w:t>
      </w:r>
    </w:p>
    <w:p>
      <w:pPr/>
      <w:r>
        <w:rPr>
          <w:lang w:val="hi_IN" w:bidi="hi_IN"/>
        </w:rPr>
      </w:r>
      <w:r>
        <w:rPr>
          <w:b/>
          <w:lang w:val="hi_IN" w:bidi="hi_IN"/>
        </w:rPr>
        <w:t>दूसरा दृश्य:</w:t>
      </w:r>
      <w:r>
        <w:rPr>
          <w:lang w:val="hi_IN" w:bidi="hi_IN"/>
        </w:rPr>
        <w:t xml:space="preserve"> याकूब सुक्कोत में जाता है और कुछ समय के लिए वहाँ रहता है।</w:t>
      </w:r>
    </w:p>
    <w:p>
      <w:pPr/>
      <w:r>
        <w:rPr>
          <w:lang w:val="hi_IN" w:bidi="hi_IN"/>
        </w:rPr>
      </w:r>
      <w:r>
        <w:rPr>
          <w:b/>
          <w:lang w:val="hi_IN" w:bidi="hi_IN"/>
        </w:rPr>
        <w:t>तीसरा दृश्य:</w:t>
      </w:r>
      <w:r>
        <w:rPr>
          <w:lang w:val="hi_IN" w:bidi="hi_IN"/>
        </w:rPr>
        <w:t xml:space="preserve"> याकूब शकेम में जाता है, भूमि खरीदता है, और एक वेदी बनाता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जिल्पा</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याकूब के बच्चे</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एसाव की 400 पुरुषों की सेना</w:t>
      </w:r>
    </w:p>
    <w:p>
      <w:pPr>
        <w:pStyle w:val="ListBullet"/>
        <w:spacing w:line="240" w:lineRule="auto"/>
        <w:ind w:left="720"/>
      </w:pPr>
      <w:r>
        <w:rPr>
          <w:lang w:val="hi_IN" w:bidi="hi_IN"/>
        </w:rPr>
      </w:r>
      <w:r>
        <w:rPr>
          <w:lang w:val="hi_IN" w:bidi="hi_IN"/>
        </w:rPr>
        <w:t>हमोर का परिवार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कुश्ती की रात समाप्त हो गई है। याकूब कूल्हे में चोट के कारण लंगड़ा रहा है। सूरज उग गया है। याकूब देखता है और देखता है कि एसाव 400 पुरुषों की सेना के साथ आ रहा है। याकूब दो दासी पत्नियों जिल्पा और बिल्हा को सामने रखता है और हर स्त्री के साथ उसके 2 पुत्र थे। फिर याकूब ने लिआ को उसके 6 पुत्रों और पुत्री के साथ रख दिया। अन्त में, दूसरों के पीछे, याकूब ने राहेल को उसके पुत्र के साथ रखा। फिर याकूब एसाव की ओर आगे गया। याकूब एसाव के पास आते समय 7 बार अपने चेहरे को जमीन की ओर झुकाकर प्रणाम किया। सातवीं बार याकूब के चेहरे को जमीन की ओर झुकने के बाद, एसाव याकूब से मिलने के लिए दौड़ता है। एसाव ने याकूब को गले लगाया या एसाव ने याकूब को गले लगा लिया। एसाव ने याकूब को चूमा। दोनों पुरुषों ने आनन्द के मारे रोने लगे। याकूब और एसाव ने 20 वर्ष से एक दूसरे को नहीं देखा है। जब याकूब हारान के लिए निकला, तो एसाव इतना क्रोधित था कि एसाव याकूब को मारना चाहता था।</w:t>
      </w:r>
    </w:p>
    <w:p>
      <w:pPr/>
      <w:r>
        <w:rPr>
          <w:lang w:val="hi_IN" w:bidi="hi_IN"/>
        </w:rPr>
      </w:r>
      <w:r>
        <w:rPr>
          <w:lang w:val="hi_IN" w:bidi="hi_IN"/>
        </w:rPr>
        <w:t>पहले एसाव स्त्रियों और बच्चों को देखता है और याकूब से पूछता है कि ये लोग कौन हैं। याकूब बताता है कि वे उसकी पत्नियाँ और बच्चे हैं। हर स्त्री एसाव के सामने झुककर प्रणाम करने के लिए आगे आती है। जिल्पा और बिल्हा एक साथ चलते थे। हर स्त्री के साथ उसके 2 पुत्र थे। फिर लिआ प्रणाम करने के लिए आगे आई। लिआ के 6 पुत्र और एक बेटी है। फिर राहेल अपने पुत्र के साथ आगे आती है।</w:t>
      </w:r>
    </w:p>
    <w:p>
      <w:pPr/>
      <w:r>
        <w:rPr>
          <w:lang w:val="hi_IN" w:bidi="hi_IN"/>
        </w:rPr>
      </w:r>
      <w:r>
        <w:rPr>
          <w:lang w:val="hi_IN" w:bidi="hi_IN"/>
        </w:rPr>
        <w:t>फिर एसाव उन झुण्ड के बारे में पूछता है जो उसने रास्ते में देखे हैं। याकूब बताता है कि वे उपहार हैं। याकूब एसाव से बात करते समय बहुत चापलूसी भारी भाषा का प्रयोग करता है। याकूब एसाव को "मेरा प्रभु" या "स्वामी" कहता है और अन्य चापलूसी के वाक्यांश कहता है, जैसे "तेरा चेहरा देखना परमेश्वर का चेहरा देखने के समान है।" याकूब एसाव से उपहार स्वीकार करने के लिए कहता है। पहले एसाव इनकार करता है, लेकिन याकूब जोर देता है और अन्त में एसाव उपहार स्वीकार कर लेता है। उस संस्कृति के लोग आमतौर पर पहली बार कुछ उपहार लेने से इनकार करते थे।</w:t>
      </w:r>
    </w:p>
    <w:p>
      <w:pPr/>
      <w:r>
        <w:rPr>
          <w:lang w:val="hi_IN" w:bidi="hi_IN"/>
        </w:rPr>
      </w:r>
      <w:r>
        <w:rPr>
          <w:lang w:val="hi_IN" w:bidi="hi_IN"/>
        </w:rPr>
        <w:t>एसाव याकूब को एसाव के साथ सेईर में आने के लिए आमंत्रित करता है। याकूब कहता है कि वह आएगा, लेकिन उसे एसाव से अधिक धीरे-धीरे यात्रा करनी होगी। याकूब बताता है कि छोटे बच्चों और छोटे पशुओं के कारण यात्रा धीमी होनी चाहिए। एसाव इस स्पष्टीकरण को स्वीकार करता है।</w:t>
      </w:r>
    </w:p>
    <w:p>
      <w:pPr/>
      <w:r>
        <w:rPr>
          <w:lang w:val="hi_IN" w:bidi="hi_IN"/>
        </w:rPr>
      </w:r>
      <w:r>
        <w:rPr>
          <w:lang w:val="hi_IN" w:bidi="hi_IN"/>
        </w:rPr>
        <w:t>एसाव याकूब की रक्षा करने और मार्गदर्शक के रूप में काम करने के लिए सेना से कुछ पुरुषों को छोड़कर जाने की पेशकश करता है। याकूब फिर से इनकार कर देता है। अन्त में एसाव अपनी सेना लेता है और सेईर में लौटने के लिए निकल पड़ता है। एसाव उसी दिन निकलता है जिस दिन वह आया था।</w:t>
      </w:r>
    </w:p>
    <w:p>
      <w:pPr/>
      <w:r>
        <w:rPr>
          <w:lang w:val="hi_IN" w:bidi="hi_IN"/>
        </w:rPr>
      </w:r>
      <w:r>
        <w:rPr>
          <w:lang w:val="hi_IN" w:bidi="hi_IN"/>
        </w:rPr>
        <w:t>दूसरे दृश्य में, एसाव सेईर में जाता है, लेकिन याकूब सुक्कोत में जाता है जो पूरी तरह से अलग दिशा है। याकूब ने एसाव के पीछे आने की प्रतिज्ञा की थी, लेकिन याकूब पश्चिम की ओर जाता है और यरदन की तराई में चला जाता है जहाँ यब्बोक नदी यरदन नदी में मिलती है। याकूब वहाँ अपने लिए एक घर बनाता है। याकूब पशुओं के लिए आश्रय बनाता है। याकूब जहाँ रहता है उस स्थान का नाम सुक्कोत है जिसका अर्थ है आश्रय।</w:t>
      </w:r>
    </w:p>
    <w:p>
      <w:pPr/>
      <w:r>
        <w:rPr>
          <w:lang w:val="hi_IN" w:bidi="hi_IN"/>
        </w:rPr>
      </w:r>
      <w:r>
        <w:rPr>
          <w:lang w:val="hi_IN" w:bidi="hi_IN"/>
        </w:rPr>
        <w:t>नक्शे को दिखाएँ जिसमें पनीएल और सुक्कोत को चिह्नित किया गया है।</w:t>
      </w:r>
    </w:p>
    <w:p>
      <w:pPr/>
      <w:r>
        <w:rPr>
          <w:lang w:val="hi_IN" w:bidi="hi_IN"/>
        </w:rPr>
      </w:r>
      <w:r>
        <w:rPr>
          <w:lang w:val="hi_IN" w:bidi="hi_IN"/>
        </w:rPr>
        <w:t>तीसरे दृश्य में, याकूब सुक्कोत से निकलता है और यरदन नदी को पार करता है। याकूब पश्चिम की ओर पहाड़ों में यात्रा करता है और शेकेम नाम के स्थान पर आता है। शेकेम वह स्थान है जहाँ अब्राहम ने कनान के अपने मार्ग में अपना पहला पड़ाव किया था। अब्राहम ने वहाँ एक वेदी बनाई और परमेश्वर की आराधना की। जब याकूब शेकेम में पहुँचा, तो याकूब ने नगर के बाहर अपना डेरा खड़ा किया। याकूब ने हमोर नाम के व्यक्ति से भूमि का एक भूभाग खरीदा जो शेकेम नाम के व्यक्ति का पिता है। याकूब ने इस भूमि के लिए चाँदी के 100 टुकड़े भुगतान किए। याकूब ने एक वेदी बनाई और वेदी का नाम "एल-एलोहे-इस्राएल" रखा है। इस नाम का अर्थ है परमेश्वर इस्राएल का परमेश्वर है। याकूब का दूसरा नाम इस्राएल है।</w:t>
      </w:r>
    </w:p>
    <w:p>
      <w:pPr/>
      <w:r>
        <w:rPr>
          <w:lang w:val="hi_IN" w:bidi="hi_IN"/>
        </w:rPr>
      </w:r>
      <w:r>
        <w:rPr>
          <w:lang w:val="hi_IN" w:bidi="hi_IN"/>
        </w:rPr>
        <w:t>नक्शा दिखाएँ जिसमें याकूब की यात्रा को चिह्नित किया गया है जिसमें पनीएल, सुक्कोत और शेकेम शामिल हैं। इस नक्शे को हारान से बेर्शेबा तक के पूरे क्षेत्र को दिखाना चाहिए और इसमें सेईर शामिल होना चाहिए।</w:t>
      </w:r>
    </w:p>
    <w:p>
      <w:pPr/>
      <w:r>
        <w:rPr>
          <w:lang w:val="hi_IN" w:bidi="hi_IN"/>
        </w:rPr>
      </w:r>
      <w:r>
        <w:rPr>
          <w:lang w:val="hi_IN" w:bidi="hi_IN"/>
        </w:rPr>
        <w:t>वेदी की एक तस्वीर दिखाएँ।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जिल्पा</w:t>
      </w:r>
    </w:p>
    <w:p>
      <w:pPr>
        <w:pStyle w:val="ListBullet"/>
        <w:spacing w:line="240" w:lineRule="auto"/>
        <w:ind w:left="720"/>
      </w:pPr>
      <w:r>
        <w:rPr>
          <w:lang w:val="hi_IN" w:bidi="hi_IN"/>
        </w:rPr>
      </w:r>
      <w:r>
        <w:rPr>
          <w:lang w:val="hi_IN" w:bidi="hi_IN"/>
        </w:rPr>
        <w:t>लिआ</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याकूब के बच्चे</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एसाव की 400 पुरुषों की सेना</w:t>
      </w:r>
    </w:p>
    <w:p>
      <w:pPr>
        <w:pStyle w:val="ListBullet"/>
        <w:spacing w:line="240" w:lineRule="auto"/>
        <w:ind w:left="720"/>
      </w:pPr>
      <w:r>
        <w:rPr>
          <w:lang w:val="hi_IN" w:bidi="hi_IN"/>
        </w:rPr>
      </w:r>
      <w:r>
        <w:rPr>
          <w:lang w:val="hi_IN" w:bidi="hi_IN"/>
        </w:rPr>
        <w:t>हमोर का परिवार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याकूब एसाव को पास आते देखता है। याकूब अपने परिवार के एसाव से मिलाने की व्यवस्था करता है। बिल्हा और जिल्पा अपने पुत्रों के साथ सबसे आगे हैं। लिआ अपने पुत्रों और बेटी के साथ उनके पीछे है। फिर राहेल अपने पुत्र के साथ है। याकूब अपनी कुश्ती की रात के बाद लंगड़ाते हुए चलता है। याकूब एसाव से मिलने जाता है, 7 बार अपने चेहरे को जमीन की ओर झुकाकर प्रणाम करता है।</w:t>
      </w:r>
    </w:p>
    <w:p>
      <w:pPr/>
      <w:r>
        <w:rPr>
          <w:lang w:val="hi_IN" w:bidi="hi_IN"/>
        </w:rPr>
      </w:r>
      <w:r>
        <w:rPr>
          <w:lang w:val="hi_IN" w:bidi="hi_IN"/>
        </w:rPr>
        <w:t>अभिनय को रोकें: याकूब से पूछें, "आप इस तरह एसाव के सामने क्यों झुक रहे हैं?" आप सुन सकते हैं, "वह मेरा बड़ा भाई है जिसे मैंने 20 वर्ष से नहीं देखा है। मैं अपना सम्मान दिखाना चाहता हूँ।" या, "मुझे अपने भाई की चापलूसी करने की आवश्यकता है। वह मुझे मारना चाहता था क्योंकि मैंने उसकी आशीष ले ली थी। मैं उसके यह भूल जाने की आशा कर रहा हूँ।" या, "मुझे नहीं पता कि एसाव अब क्या सोच रहा है। मुझे आशा है कि वह मेरे प्रति हिंसक नहीं होगा।" अभिनय को फिर से शुरू करें।</w:t>
      </w:r>
    </w:p>
    <w:p>
      <w:pPr/>
      <w:r>
        <w:rPr>
          <w:lang w:val="hi_IN" w:bidi="hi_IN"/>
        </w:rPr>
      </w:r>
      <w:r>
        <w:rPr>
          <w:lang w:val="hi_IN" w:bidi="hi_IN"/>
        </w:rPr>
        <w:t>याकूब के 7 बार झुकने के बाद, एसाव आगे दौड़ता है और याकूब को गले लगा लेता है और याकूब को चूमाता है। दोनों पुरुष रोना शुरोने लगते हैं।</w:t>
      </w:r>
    </w:p>
    <w:p>
      <w:pPr/>
      <w:r>
        <w:rPr>
          <w:lang w:val="hi_IN" w:bidi="hi_IN"/>
        </w:rPr>
      </w:r>
      <w:r>
        <w:rPr>
          <w:lang w:val="hi_IN" w:bidi="hi_IN"/>
        </w:rPr>
        <w:t>अभिनय रोक दें: एसाव से पूछें, "आप क्यों रो रहे हैं?" आप सुन सकते हैं, "मुझे अपने भाई को फिर से देखने की खुशी है। 20 वर्ष हो गए है। हम क्रोध में अलग गए थे। मैं अब क्रोधित नहीं हूँ क्योंकि मैं सुख से रह रहा हूँ। मेरे पास बहुत धन है। जब याकूब ने मेरी आशीष ली तो याकूब ने वास्तव में मुझे नुकसान नहीं पहुंचाया था।" याकूब से पूछें, "आप क्यों रो रहे हैं?" आप सुन सकते हैं, "मुझे इससे राहत है कि एसाव मुझ पर हमला नहीं कर रहा है। मुझे नहीं पता था कि वह मुझे कैसे ग्रहण करेगा। मैं अपने भाई को देखकर खुश हूँ। भले ही हम अलग हैं, पर मैं उसे याद करता था।" अभिनय को फिर से शुरू करें।</w:t>
      </w:r>
    </w:p>
    <w:p>
      <w:pPr/>
      <w:r>
        <w:rPr>
          <w:lang w:val="hi_IN" w:bidi="hi_IN"/>
        </w:rPr>
      </w:r>
      <w:r>
        <w:rPr>
          <w:lang w:val="hi_IN" w:bidi="hi_IN"/>
        </w:rPr>
        <w:t>एसाव स्त्रियों और बच्चों पर ध्यान देता है और पूछता है कि वे कौन हैं। याकूब कहता है कि वे उसका परिवार हैं और उनमें से हर एक आगे आया। बिल्हा और जिल्पा अपने पुत्रों के साथ आगे आते हैं और प्रणाम करते हैं। लिआ अपने बच्चों के साथ आगे आती है और प्रणाम करती है। राहेल अपने पुत्र के साथ आगे आती है और प्रणाम करती है।</w:t>
      </w:r>
    </w:p>
    <w:p>
      <w:pPr/>
      <w:r>
        <w:rPr>
          <w:lang w:val="hi_IN" w:bidi="hi_IN"/>
        </w:rPr>
      </w:r>
      <w:r>
        <w:rPr>
          <w:lang w:val="hi_IN" w:bidi="hi_IN"/>
        </w:rPr>
        <w:t>अभिनय रोक दें: हर स्त्री से पूछें, इस क्षण आप कैसा महसूस कर रही हैं?" आप सुन सकते हैं, "जब मैंने सेना को देखा तो मैं डर गई थी, लेकिन एसाव एक अच्छे व्यक्ति की तरह लगता है। याकूब के परिवार के किसी व्यक्ति से मिलना अच्छा है। एसाव ने हमारे साथ मित्रता वाला व्यवहार किया। मुझे खुशी है क्योंकि याकूब लंगड़ा है, यदि एसाव ने हमला किया होता तो वह हमारी रक्षा नहीं कर सकता था।" अभिनय को फिर से शुरू करें।</w:t>
      </w:r>
    </w:p>
    <w:p>
      <w:pPr/>
      <w:r>
        <w:rPr>
          <w:lang w:val="hi_IN" w:bidi="hi_IN"/>
        </w:rPr>
      </w:r>
      <w:r>
        <w:rPr>
          <w:lang w:val="hi_IN" w:bidi="hi_IN"/>
        </w:rPr>
        <w:t>फिर एसाव उन झुण्ड के बारे में पूछता है जो उसे रास्ते में मिले थे। याकूब कहता है कि ये एसाव के लिए उपहार हैं। याकूब एसाव से बात करते समय बहुत चापलूसी की भाषा का प्रयोग करता है। याकूब "मेरा प्रभु" या "स्वामी" या "तेरा दास" जैसे शब्दों का प्रयोग करता है। याकूब कहता है कि एसाव का चेहरा देखना परमेश्वर का चेहरा देखने के समान है। एसाव अन्त में उपहार स्वीकार कर लेता है।</w:t>
      </w:r>
    </w:p>
    <w:p>
      <w:pPr/>
      <w:r>
        <w:rPr>
          <w:lang w:val="hi_IN" w:bidi="hi_IN"/>
        </w:rPr>
      </w:r>
      <w:r>
        <w:rPr>
          <w:lang w:val="hi_IN" w:bidi="hi_IN"/>
        </w:rPr>
        <w:t>अभिनय को रोकें: याकूब से पूछें, "आप इस तरह एसाव के सामने क्यों झुक रहे हैं?" आप सुन सकते हैं, "मुझे यह सुनिश्चित करना है कि मेरा भाई सोचे कि मैं उसे अपने से ऊपर मानता हूँ। मुझे यह सुनिश्चित करने की आवश्यकता है कि वह क्रोधित न हो और हम पर हमला न करे। मैं चाहता हूँ कि वह यहाँ से शांति से चला जाए।" एसाव से पूछें, "आप अभी याकूब के बारे में कैसा महसूस कर रहे हैं?" आप सुन सकते हैं, "समय की दूरियाँ याकूब के लिए अच्छी रही हैं। वह मुझे ऐसे देखता है जैसा उसे अब मुझे देखना चाहिए। मैं बड़ा हूँ और मेरा सम्मान किया जाना चाहिए।" अभिनय को फिर से शुरू करें।</w:t>
      </w:r>
    </w:p>
    <w:p>
      <w:pPr/>
      <w:r>
        <w:rPr>
          <w:lang w:val="hi_IN" w:bidi="hi_IN"/>
        </w:rPr>
      </w:r>
      <w:r>
        <w:rPr>
          <w:lang w:val="hi_IN" w:bidi="hi_IN"/>
        </w:rPr>
        <w:t>एसाव याकूब को एसाव के साथ सेईर में जाने के लिए आमंत्रित करता है। याकूब इनकार करता है, लेकिन बाद में आने की प्रतिज्ञा करता है। एसाव उसी दिन सेईर में वापस जाने के लिए निकल पड़ता है।</w:t>
      </w:r>
    </w:p>
    <w:p>
      <w:pPr/>
      <w:r>
        <w:rPr>
          <w:lang w:val="hi_IN" w:bidi="hi_IN"/>
        </w:rPr>
      </w:r>
      <w:r>
        <w:rPr>
          <w:lang w:val="hi_IN" w:bidi="hi_IN"/>
        </w:rPr>
        <w:t>अभिनय को रोकें: याकूब से पूछें, "आप एसाव के साथ क्यों नहीं गए?" आप सुन सकते हैं, "एसाव मित्र लगता है, लेकिन मैं उस पर भरोसा नहीं करता हूँ। मुझे अपने परिवार की रक्षा करनी है और इसका अर्थ है कि मैं उससे दूर रहूँ।" एसाव से पूछें, "आप अभी याकूब के बारे में कैसा महसूस कर रहे हैं?" आप सुन सकते हैं, "मैं चाहता था कि याकूब मेरे साथ आए। लेकिन मैं उससे बाद में मिलूँगा। वह देखेगा कि मैं समृद्ध हो गया हूँ।" या, "मुझे नहीं पता कि उसने मेरे लिए भोजन क्यों नहीं तैयार किया।" या, "यह बेहतर है कि मैं अब चला जाऊँ क्योंकि यदि मैं यहाँ रहूँगा तो हम फिर से झगड़ा कर सकते हैं।" अभिनय को फिर से शुरू करें।</w:t>
      </w:r>
    </w:p>
    <w:p>
      <w:pPr/>
      <w:r>
        <w:rPr>
          <w:lang w:val="hi_IN" w:bidi="hi_IN"/>
        </w:rPr>
      </w:r>
      <w:r>
        <w:rPr>
          <w:lang w:val="hi_IN" w:bidi="hi_IN"/>
        </w:rPr>
        <w:t>दूसरे दृश्य में, याकूब सुक्कोत में जाता है और कुछ समय के लिए वहीं रहता है। याकूब अपने लिए एक घर और पशुओं के लिए कुछ तबेले बनाता है।</w:t>
      </w:r>
    </w:p>
    <w:p>
      <w:pPr/>
      <w:r>
        <w:rPr>
          <w:lang w:val="hi_IN" w:bidi="hi_IN"/>
        </w:rPr>
      </w:r>
      <w:r>
        <w:rPr>
          <w:lang w:val="hi_IN" w:bidi="hi_IN"/>
        </w:rPr>
        <w:t>तीसरे दृश्य में याकूब शेकेम चला जाता है। याकूब हमोर नाम के व्यक्ति से चाँदी के 100 टुकड़े में भूमि का भूभाग खरीदता है जो शेकेम नाम के व्यक्ति का पिता है। याकूब अपनी भूमि पर एक वेदी बनाता है। याकूब इस वेदी का नाम "एल-एलोहे-इस्राएल" रखता है जिसका अर्थ है परमेश्वर इस्राएल का परमेश्वर है।</w:t>
      </w:r>
    </w:p>
    <w:p>
      <w:pPr/>
      <w:r>
        <w:rPr>
          <w:lang w:val="hi_IN" w:bidi="hi_IN"/>
        </w:rPr>
      </w:r>
      <w:r>
        <w:rPr>
          <w:lang w:val="hi_IN" w:bidi="hi_IN"/>
        </w:rPr>
        <w:t>अभिनय रोक दें: याकूब से पूछें, "उसे यहाँ आकर कैसा महसूस होता है जहाँ आपका दादा अब्राहम अपनी यात्रा पर रुका था?" आप सुन सकते हैं, "मैं थोड़े समय के लिए यहाँ रहना चाहता हूँ। इससे मुझे अपने दादा के करीब महसूस होता है। मैं यहाँ परमेश्वर की आराधना करना चाहता हूँ। परमेश्वर ने मुझे यह भूमि दी है। अब इसका एक टुकड़ा मेरा है इसलिए कोई भी मुझे दूर नहीं भेज सकता है। परमेश्वर यहाँ मौजूद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जब याकूब एसाव के पास आया, तो याकूब और 7 बार जमीन की ओर झुका। इसका अर्थ है कि याकूब रुका, दोनों घुटनों के बल भूमि पर झुका और फिर अपना माथा भूमि से लगा दिया। यह केवल सिर झुकाना या कमर से झुकना नहीं था। याकूब ने यह 7 बार उस सम्मान को बहुत बढ़ाने के लिए किया जो याकूब एसाव को दे रहा था।</w:t>
      </w:r>
    </w:p>
    <w:p>
      <w:pPr/>
      <w:r>
        <w:rPr>
          <w:lang w:val="hi_IN" w:bidi="hi_IN"/>
        </w:rPr>
      </w:r>
      <w:r>
        <w:rPr>
          <w:lang w:val="hi_IN" w:bidi="hi_IN"/>
        </w:rPr>
        <w:t>उस व्यक्ति की तस्वीर दिखाएँ जो अपना चेहरा जमीन की ओर किए हुए झुकता है।</w:t>
      </w:r>
    </w:p>
    <w:p>
      <w:pPr/>
      <w:r>
        <w:rPr>
          <w:lang w:val="hi_IN" w:bidi="hi_IN"/>
        </w:rPr>
      </w:r>
      <w:r>
        <w:rPr>
          <w:lang w:val="hi_IN" w:bidi="hi_IN"/>
        </w:rPr>
        <w:t>एसाव ने अपनी बाहों को याकूब की गर्दन के इर्दगिर्द रखा और उसे गले लगा लियाया। एसाव ने याकूब के गालों को चूमा। दोनों पुरुष खुशी के साथ रोए या उनके आनन्द के आँसू बहने लगे। यह उस संस्कृति के दो पुरुषों के बीच भावना दिखाने का एक उपयुक्त तरीका था।</w:t>
      </w:r>
    </w:p>
    <w:p>
      <w:pPr/>
      <w:r>
        <w:rPr>
          <w:lang w:val="hi_IN" w:bidi="hi_IN"/>
        </w:rPr>
      </w:r>
      <w:r>
        <w:rPr>
          <w:lang w:val="hi_IN" w:bidi="hi_IN"/>
        </w:rPr>
        <w:t xml:space="preserve">याकूब एसाव से बात करते समय बहुत चापलूसी की भाषा का उपयोग करता है। हर बार जब याकूब एसाव से बात करता है, तो याकूब एसाव को एक उपाधि से बुलाता है जो दर्शाता है कि एसाव याकूब से बेहतर है। याकूब "स्वामी" या "मेरा प्रभु" जैसी उपाधियों का उपयोग करता है। वह एसाव से अपना उपहार या उसकी </w:t>
      </w:r>
      <w:r>
        <w:rPr>
          <w:b/>
          <w:lang w:val="hi_IN" w:bidi="hi_IN"/>
        </w:rPr>
        <w:t>आशीष</w:t>
      </w:r>
      <w:r>
        <w:rPr>
          <w:lang w:val="hi_IN" w:bidi="hi_IN"/>
        </w:rPr>
        <w:t xml:space="preserve"> स्वीकार करने के लिए कहता है। याद रखें कि </w:t>
      </w:r>
      <w:r>
        <w:rPr>
          <w:b/>
          <w:lang w:val="hi_IN" w:bidi="hi_IN"/>
        </w:rPr>
        <w:t>आशीष</w:t>
      </w:r>
      <w:r>
        <w:rPr>
          <w:lang w:val="hi_IN" w:bidi="hi_IN"/>
        </w:rPr>
        <w:t xml:space="preserve"> शब्द मुख्य शब्दावली में है। इन उपाधियों का उपयोग आमतौर पर एक दास द्वारा किया जाता था जो अपने स्वामी से बात करता था। याकूब एसाव की मित्रवत मुस्कान को संदर्भित करता है और कहता है कि यह परमेश्वर का चेहरा देखने के समान है। इस तरह के शब्दों का उपयोग करके, याकूब एसाव को याकूब के बारे में अच्छा महसूस कराने की कोशिश कर रहा है।</w:t>
      </w:r>
    </w:p>
    <w:p>
      <w:pPr/>
      <w:r>
        <w:rPr>
          <w:lang w:val="hi_IN" w:bidi="hi_IN"/>
        </w:rPr>
      </w:r>
      <w:r>
        <w:rPr>
          <w:lang w:val="hi_IN" w:bidi="hi_IN"/>
        </w:rPr>
        <w:t>एसाव उसी दिन सेईर में लौटने के लिए निकल पड़ता है जिस दिन वह आया था। याकूब बाद में पीछे आने की प्रतिज्ञा करता है। हालाँकि, याकूब एसाव के पीछे नही जाता है।</w:t>
      </w:r>
    </w:p>
    <w:p>
      <w:pPr/>
      <w:r>
        <w:rPr>
          <w:lang w:val="hi_IN" w:bidi="hi_IN"/>
        </w:rPr>
      </w:r>
      <w:r>
        <w:rPr>
          <w:lang w:val="hi_IN" w:bidi="hi_IN"/>
        </w:rPr>
        <w:t>याकूब पश्चिम की ओर जाता है और यरदन नदी के पूर्व की ओर एक स्थान पर जाता है। यह वह स्थान है जहाँ यब्बोक यरदन में मिलती है। याकूब कुछ समय के लिए वहाँ रहता है। याकूब अपने लिए एक घर और पशुओं के लिए कुछ आश्रय बनाता है। आश्रय पेड़ों की बुनी हुई टहनियों या शाखाओं से बने होते थे। आश्रय अस्थायी हैं, लेकिन सूरज की धूप से छाया और बारिश से आश्रय प्रदान करते थे। इन आश्रयों के कारण, उस स्थान का नाम सुक्कोत है जिसका अर्थ है इब्रानी में आश्रय।</w:t>
      </w:r>
    </w:p>
    <w:p>
      <w:pPr/>
      <w:r>
        <w:rPr>
          <w:lang w:val="hi_IN" w:bidi="hi_IN"/>
        </w:rPr>
      </w:r>
      <w:r>
        <w:rPr>
          <w:lang w:val="hi_IN" w:bidi="hi_IN"/>
        </w:rPr>
        <w:t>नक्शा दिखाएँ जो सुक्कोत के स्थान को चिह्नित करता है।</w:t>
      </w:r>
    </w:p>
    <w:p>
      <w:pPr/>
      <w:r>
        <w:rPr>
          <w:lang w:val="hi_IN" w:bidi="hi_IN"/>
        </w:rPr>
      </w:r>
      <w:r>
        <w:rPr>
          <w:lang w:val="hi_IN" w:bidi="hi_IN"/>
        </w:rPr>
        <w:t xml:space="preserve">फिर याकूब यरदन नदी को पार करने का फैसला करता है और पहाड़ों में शेकेम नाम के स्थान पर जाता है। यह वही स्थान है जहाँ अब्राहम कनान की यात्रा में रुका था। याकूब ने नगर के बाहर </w:t>
      </w:r>
      <w:r>
        <w:rPr>
          <w:b/>
          <w:lang w:val="hi_IN" w:bidi="hi_IN"/>
        </w:rPr>
        <w:t>डेरा</w:t>
      </w:r>
      <w:r>
        <w:rPr>
          <w:lang w:val="hi_IN" w:bidi="hi_IN"/>
        </w:rPr>
        <w:t xml:space="preserve"> खड़ा किया। तम्बू के लिए उसी शब्द का प्रयोग करें जो आपने पिछली कहानियों में प्रयोग किया है।</w:t>
      </w:r>
    </w:p>
    <w:p>
      <w:pPr/>
      <w:r>
        <w:rPr>
          <w:lang w:val="hi_IN" w:bidi="hi_IN"/>
        </w:rPr>
      </w:r>
      <w:r>
        <w:rPr>
          <w:lang w:val="hi_IN" w:bidi="hi_IN"/>
        </w:rPr>
        <w:t>नक्शा दिखाएँ जो शेकेम के स्थान को चिह्नित करता है।</w:t>
      </w:r>
    </w:p>
    <w:p>
      <w:pPr/>
      <w:r>
        <w:rPr>
          <w:lang w:val="hi_IN" w:bidi="hi_IN"/>
        </w:rPr>
      </w:r>
      <w:r>
        <w:rPr>
          <w:lang w:val="hi_IN" w:bidi="hi_IN"/>
        </w:rPr>
        <w:t>याकूब ने चाँदी के 100 टुकड़े में भूमि का भूभाग खरीदा। कोई भी चाँदी के इन टुकड़ों के सटीक मूल्य को नहीं जानता है। याकूब ने हमोर नाम के व्यक्ति से भूमि खरीदी जो शेकेम नाम के व्यक्ति का पिता है। पुत्र का नाम शेकेम है। नगर का नाम शेकेम है। वह शब्द एक ही हैं।</w:t>
      </w:r>
    </w:p>
    <w:p>
      <w:pPr/>
      <w:r>
        <w:rPr>
          <w:lang w:val="hi_IN" w:bidi="hi_IN"/>
        </w:rPr>
      </w:r>
      <w:r>
        <w:rPr>
          <w:lang w:val="hi_IN" w:bidi="hi_IN"/>
        </w:rPr>
        <w:t xml:space="preserve">याकूब ने एक </w:t>
      </w:r>
      <w:r>
        <w:rPr>
          <w:b/>
          <w:lang w:val="hi_IN" w:bidi="hi_IN"/>
        </w:rPr>
        <w:t>वेदी</w:t>
      </w:r>
      <w:r>
        <w:rPr>
          <w:lang w:val="hi_IN" w:bidi="hi_IN"/>
        </w:rPr>
        <w:t xml:space="preserve"> बनाई। वेदी एक संरचना या मंच होती है जिसे आमतौर पर पत्थरों से बनाया जाता है जहाँ पशु को रीतिसे मारा जाता था और परमेश्वर को बलिदान के रूप में चढ़ाया जाता था। </w:t>
      </w:r>
      <w:r>
        <w:rPr>
          <w:b/>
          <w:lang w:val="hi_IN" w:bidi="hi_IN"/>
        </w:rPr>
        <w:t>वेदी</w:t>
      </w:r>
      <w:r>
        <w:rPr>
          <w:lang w:val="hi_IN" w:bidi="hi_IN"/>
        </w:rPr>
        <w:t xml:space="preserve"> शब्द की चर्चा मुख्य शब्दावली में की गई है। उसी शब्द का प्रयोग करें जिसका प्रयोग आपने पिछले भाग में वेदी के लिए किया है।</w:t>
      </w:r>
    </w:p>
    <w:p>
      <w:pPr/>
      <w:r>
        <w:rPr>
          <w:lang w:val="hi_IN" w:bidi="hi_IN"/>
        </w:rPr>
      </w:r>
      <w:r>
        <w:rPr>
          <w:lang w:val="hi_IN" w:bidi="hi_IN"/>
        </w:rPr>
        <w:t>वेदी की एक तस्वीर दिखाएँ।</w:t>
      </w:r>
    </w:p>
    <w:p>
      <w:pPr/>
      <w:r>
        <w:rPr>
          <w:lang w:val="hi_IN" w:bidi="hi_IN"/>
        </w:rPr>
      </w:r>
      <w:r>
        <w:rPr>
          <w:lang w:val="hi_IN" w:bidi="hi_IN"/>
        </w:rPr>
        <w:t xml:space="preserve">याकूब ने वेदी को एक नाम दिया: एल-एलोहे-इस्राएल। इसका अर्थ है </w:t>
      </w:r>
      <w:r>
        <w:rPr>
          <w:b/>
          <w:lang w:val="hi_IN" w:bidi="hi_IN"/>
        </w:rPr>
        <w:t>परमेश्वर</w:t>
      </w:r>
      <w:r>
        <w:rPr>
          <w:lang w:val="hi_IN" w:bidi="hi_IN"/>
        </w:rPr>
        <w:t xml:space="preserve"> इस्राएल का परमेश्वर है। परमेश्वर वही शब्द है जो आपने पहले परमेश्वर के लिएप्रयोग किया है। </w:t>
      </w:r>
      <w:r>
        <w:rPr>
          <w:b/>
          <w:lang w:val="hi_IN" w:bidi="hi_IN"/>
        </w:rPr>
        <w:t>परमेश्वर</w:t>
      </w:r>
      <w:r>
        <w:rPr>
          <w:lang w:val="hi_IN" w:bidi="hi_IN"/>
        </w:rPr>
        <w:t xml:space="preserve"> की चर्चा मुख्य शब्दावली में की गई है। </w:t>
      </w:r>
      <w:r>
        <w:rPr>
          <w:b/>
          <w:lang w:val="hi_IN" w:bidi="hi_IN"/>
        </w:rPr>
        <w:t>इस्राएल</w:t>
      </w:r>
      <w:r>
        <w:rPr>
          <w:lang w:val="hi_IN" w:bidi="hi_IN"/>
        </w:rPr>
        <w:t xml:space="preserve"> देश इस्राएल का नाम है। यह वह नाम भी है जो याकूब को तब दिया गया था जब पूरी रात कुश्ती करने के बाद उसका नाम बदल दिया गया था। यहाँ इस्राएल शब्द याकूब को संदर्भित कर रहा है, इस्राएल के देश को नहीं।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34:1–17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उत्पत्ति 34:1–17 को सुनें और उसे अपने मन में रख लें। पाठ को तीन बार सुनें (यदि संभव हो, तो तीन अलग-अलग अनुवादों में)। फिर एक समूह में, नीचे दिए गए प्रश्नों पर चर्चा करें:</w:t>
      </w:r>
    </w:p>
    <w:p>
      <w:pPr>
        <w:pStyle w:val="ListNumber"/>
        <w:numPr>
          <w:ilvl w:val="0"/>
          <w:numId w:val="17"/>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कहानी हमें परमेश्वर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दीना के साथ हुई एक घटना की कहानी है जो याकूब और लिआ की बेटी है। याकूब शेकेम के नगर के पास भूमि पर रह रहा है जो याकूब ने हित्ती हमोर से खरीदी थी। हित्ती नूह के पुत्र हाम के पुत्र कनान के वंशज हैं। नूह ने कनान को श्राप दिया था। कनान के वंशज उन लोगों के बड़े समूह में विकसित हुए हैं जो उस देश के अलग-अलग क्षेत्रों में रहते हैं जो परमेश्वर ने अब्राहम को दिया था। हित्ती शेकेम के नगर के आसपास की भूमि पर रहते हैं। याकूब और एसाव के अलग होने के बाद इतना समय बीत चुका था कि दीना की शादी की उम्र हो गई थी। याकूब के पुत्र इतने बड़े हैं कि वे पशुओं के साथ खेतों में काम कर सकते हैं। इस कहानी में, शेकेम हमोर के पुत्र का नाम है और साथ ही उस नगर का नाम भी है।</w:t>
      </w:r>
    </w:p>
    <w:p>
      <w:pPr/>
      <w:r>
        <w:rPr>
          <w:lang w:val="hi_IN" w:bidi="hi_IN"/>
        </w:rPr>
      </w:r>
      <w:r>
        <w:rPr>
          <w:lang w:val="hi_IN" w:bidi="hi_IN"/>
        </w:rPr>
        <w:t>वह नक्शा दिखाएँ जिस पर शेकेम के नगर को चिह्नित किया गया है।</w:t>
      </w:r>
    </w:p>
    <w:p>
      <w:pPr/>
      <w:r>
        <w:rPr>
          <w:lang w:val="hi_IN" w:bidi="hi_IN"/>
        </w:rPr>
      </w:r>
      <w:r>
        <w:rPr>
          <w:lang w:val="hi_IN" w:bidi="hi_IN"/>
        </w:rPr>
        <w:t>आमतौर पर किसी की वंशावली देते समय माताओं का उल्लेख नहीं किया जाता है। इस कहानी में, हम जानते हैं कि लिआ दीना की माँ है। दीना को घर छोड़कर अन्य घरों में जाने की स्वतंत्रता है। दीना उस क्षेत्र में रहने वाली कुछ जवान स्त्रियों से मिलने जाती है। हमोर का पुत्र शेकेम हित्ती नगर का एक महत्वपूर्ण युवक लगता है जो अगुवे के रूप में सम्मानित है। शेकेम को राजकुमार के रूप में संदर्भित किया गया है, हालांकि उसका पिता हमोर राजा नहीं है। हमोर नगर का एक अगुवा लगता है। शेकेम दीना को देखता है, और उसे पकड़ लेता है, और दीना को उसकी इच्छा के विरुद्ध बलपूर्वक तरीके से अपने साथ सोने के लिए मजबूर करता है। शेकेम ने दीना से विवाह नहीं किया है। इस हिंसक यौन कार्य को बलात्कार कहा जाता है। शेकेम ने दीना को ज़बरदस्ती अपने साथ सुलाया या उसके साथ शारीरिक संबंध बनाए, उसके बाद शेकेम दीना से प्रेम करने लगा। शेकेम ने दीना से कोमल शब्द या प्रेमपूर्ण शब्द बोलने की कोशिश की ताकि दीना शेकेम को पति के रूप में स्वीकार कर ले। शेकेम दीना से विवाह करना चाहता था और उसने अपने पिता से कहा कि वह दीना को उसके लिए पत्नी के रूप में ले।</w:t>
      </w:r>
    </w:p>
    <w:p>
      <w:pPr/>
      <w:r>
        <w:rPr>
          <w:lang w:val="hi_IN" w:bidi="hi_IN"/>
        </w:rPr>
      </w:r>
      <w:r>
        <w:rPr>
          <w:lang w:val="hi_IN" w:bidi="hi_IN"/>
        </w:rPr>
        <w:t>रुकें और चर्चा करें: अपनी संस्कृति के उस व्यक्ति की कहानी सुनाएँ जिसके साथ बलात्कार किया गया था। आप जो हुआ था उसका वर्णन करने के लिए किन शब्दों का प्रयोग करते हैं? जब आप इस कहानी को मिश्रित समूह में सुनाते हैं, तो क्या आप उसी शब्दों का प्रयोग करते हैं? लड़की का पिता क्या करता है? भाई क्या करते हैं? उस व्यक्ति के साथ क्या होता है जिसने यह किया था? लड़की के साथ क्या होता है?</w:t>
      </w:r>
    </w:p>
    <w:p>
      <w:pPr/>
      <w:r>
        <w:rPr>
          <w:lang w:val="hi_IN" w:bidi="hi_IN"/>
        </w:rPr>
      </w:r>
      <w:r>
        <w:rPr>
          <w:lang w:val="hi_IN" w:bidi="hi_IN"/>
        </w:rPr>
        <w:t>याकूब ने यह सुना कि दीना के साथ क्या हुआ, लेकिन उसने तब तक कुछ नहीं किया जब तक उसके बेटे खेतों से, जहाँ वे पशुओं के झुंड चराने का काम कर रहे थे, लौटकर नहीं आ गए। जो बेटे दीना के भाई थे उन्होंने यह सुना कि क्या हुआ है और सुनते ही घर लौट आए। याकूब के पुत्र हैरान और बहुत क्रोधित थे कि शेकेम ने उनकी बहन दीना का बलात्कार किया था। पाठ दीना के भाइयों की प्रतिक्रियाओं का वर्णन करने के लिए क्रोध के केडीए शब्दों का प्रयोग करता है, लेकिन याकूब की कोई प्रतिक्रिया नहीं है।</w:t>
      </w:r>
    </w:p>
    <w:p>
      <w:pPr/>
      <w:r>
        <w:rPr>
          <w:lang w:val="hi_IN" w:bidi="hi_IN"/>
        </w:rPr>
      </w:r>
      <w:r>
        <w:rPr>
          <w:lang w:val="hi_IN" w:bidi="hi_IN"/>
        </w:rPr>
        <w:t>अपनी संस्कृति में बलात्कार किए गए व्यक्ति की कहानी सुनाएँ। स्त्री के परिवार के पुरुष क्या करते हैं? वे कैसे व्यवहार करते हैं? उनकी भावनाओं का वर्णन करने के लिए किन शब्दों का प्रयोग किया जाता है?</w:t>
      </w:r>
    </w:p>
    <w:p>
      <w:pPr/>
      <w:r>
        <w:rPr>
          <w:lang w:val="hi_IN" w:bidi="hi_IN"/>
        </w:rPr>
      </w:r>
      <w:r>
        <w:rPr>
          <w:lang w:val="hi_IN" w:bidi="hi_IN"/>
        </w:rPr>
        <w:t>कहानी में कई बार यह वाक्य दोहराया गया है कि शेकेम ने दीना को अपवित्र किया। अपवित्र होने का अर्थ है कुछ अशुद्ध करना ताकि वह परमेश्वर के लिए स्वीकार्य न हो। दीना को अपने साथ सोने के लिए मजबूर करके, शेकेम ने दीना को अपवित्र किया या दीना को अशुद्ध बना दिया।</w:t>
      </w:r>
    </w:p>
    <w:p>
      <w:pPr/>
      <w:r>
        <w:rPr>
          <w:lang w:val="hi_IN" w:bidi="hi_IN"/>
        </w:rPr>
      </w:r>
      <w:r>
        <w:rPr>
          <w:lang w:val="hi_IN" w:bidi="hi_IN"/>
        </w:rPr>
        <w:t>पहले याकूब सुनता है कि शेकेम ने उसकी बेटी को अपवित्र किया था। याकूब कुछ नहीं करता है।</w:t>
      </w:r>
    </w:p>
    <w:p>
      <w:pPr/>
      <w:r>
        <w:rPr>
          <w:lang w:val="hi_IN" w:bidi="hi_IN"/>
        </w:rPr>
      </w:r>
      <w:r>
        <w:rPr>
          <w:lang w:val="hi_IN" w:bidi="hi_IN"/>
        </w:rPr>
        <w:t>शेकेम का पिता हमोर याकूब और याकूब के पुत्रों से बात करने के लिए आता है। हमोर याकूब के साथ सौदा करने की कोशिश करता है। हमोर सुझाव देता है कि याकूब शेकेम को दीना से विवाह करने की अनुमति दे। इसके अलावा, हमोर सुझाव देता है कि याकूब के बेटे हमोर की बेटियों से विवाह करें और हमोर के बेटे याकूब की बेटियों से विवाह करें। इसे अन्तरविवाह कहा जाता है, जिसका अर्थ है कि एक संस्कृति या गोत्र के लोग दूसरी संस्कृति या गोत्र के व्यक्ति से विवाह करते हैं। इस तरह, याकूब और उसके परिवार को क्षेत्र में स्वीकार किया जाएगा, वे एक साथ व्यापार करेंगे और सभी समृद्ध हो जाएँगे। अंतर्विवाह का यह प्रस्ताव अब्राहम और इसहाक की इच्छाओं के विरुद्ध था। अब्राहम ने इसहाक के लिए दुल्हन के लिए हारान में वापस भेजा था ताकि कनानियों के साथ विवाह से बचा जा सके। इसहाक ने याकूब को हारान भेजा ताकि वह एक दुल्हन खोजे, बजाय इसके कि वह कनानी लोगों में से किसी से विवाह करे। इसहाक और रिबका एसाव की हित्ती पत्नियों से नफरत करते थे क्योंकि वे कनानी थीं। अब्राहम और इसहाक दोनों चाहते थे कि कनानियों जैसी विदेशी स्त्रियाँ उनके परिवार में न आएँ।</w:t>
      </w:r>
    </w:p>
    <w:p>
      <w:pPr/>
      <w:r>
        <w:rPr>
          <w:lang w:val="hi_IN" w:bidi="hi_IN"/>
        </w:rPr>
      </w:r>
      <w:r>
        <w:rPr>
          <w:lang w:val="hi_IN" w:bidi="hi_IN"/>
        </w:rPr>
        <w:t>शेकेम ने याकूब और याकूब के पुत्रों से भी बात की। शेकेम को दीना से विवाह करने की इतनी आधी इच्छा थी की वह भाइयों से विवाह के लिए सहमत होने के लिए विनती कर रहा था। शेकेम ने दुल्हन की कोई भी कीमत का भुगतान करने की पेशकश की जो याकूब चाहता था। दुल्हन की कीमत वह पैसे की राशि है जो एक व्यक्ति लड़की के परिवार को लड़की से विवाह करने के लिए भुगतान करता है। याकूब ने लिआ के लिए 7 वर्ष और राहेल के लिए 7 वर्ष काम करके दुल्हन का मूल्य चुकाया था।</w:t>
      </w:r>
    </w:p>
    <w:p>
      <w:pPr/>
      <w:r>
        <w:rPr>
          <w:lang w:val="hi_IN" w:bidi="hi_IN"/>
        </w:rPr>
      </w:r>
      <w:r>
        <w:rPr>
          <w:lang w:val="hi_IN" w:bidi="hi_IN"/>
        </w:rPr>
        <w:t>याकूब के पुत्रों ने शेकेम और हमोर को धोखे से उत्तर दिया। याकूब के पुत्र क्रोधित थे क्योंकि शेकेम ने उनकी बहन को अपवित्र किया था या अपमानित किया था। याकूब के पुत्रों ने मांग की कि शेकेम और शेकेम के नगर के सभी पुरुषों का खतना किया जाए। खतना लड़के के लिंग के छोर से त्वचा या ढीली त्वचा को काटना है। आमतौर पर यह लड़के के जन्म के 8 दिन बाद किया जाता है। यह प्रक्रिया किसी बड़े लड़के या पुरुष के लिए बहुत पीड़ादायक होती है और पुरुष इतना दर्द में होता है कि वह कई दिनों तक लड़ने में असमर्थ हो जाता है। कई प्राचीन संस्कृतियों में विवाह की तैयारी में पुरुषों का खतना किया जाता था। नगर के पुरुष जानते थे कि खतना सामान्य है और वे इस अनुरोध पर सहमत थे। परमेश्वर ने परमेश्वर और अब्राहम के बीच वाचा या प्रतिज्ञा के चिन्ह के रूप में खतना दिया था। परमेश्वर ने अब्राहम से कहा था कि वह अपना और अपने घर के सभी पुरुषों का खतना करे। अब्राहम के सभी वंशजों का खतना किया जाएगा। यहाँ, इस कहानी में, याकूब के पुत्र मांग कर रहे हैं कि शेकेम और नगर के पुरुषों का खतना किया जाए। यह वाचा का चिह्न नहीं है। शेकेम के पुरुष अपनी मूर्तियों को छोड़ने और परमेश्वर की आराधना करने की योजना नहीं बना रहे हैं। इस तरह खतना करने का सुझाव देने में, याकूब के पुत्र योजना बनाते हैं कि पुरुष कुछ दिनों के लिए लड़ने में असमर्थ हो जाएँ। उनका सुझाव कपट से भरा हुआ था क्योंकि उनका न तो हमोर की बेटियों से विवाह करने का इरादा था और न ही शेकेम को दीना से विवाह करने देना चाहते थे।</w:t>
      </w:r>
    </w:p>
    <w:p>
      <w:pPr/>
      <w:r>
        <w:rPr>
          <w:lang w:val="hi_IN" w:bidi="hi_IN"/>
        </w:rPr>
      </w:r>
      <w:r>
        <w:rPr>
          <w:lang w:val="hi_IN" w:bidi="hi_IN"/>
        </w:rPr>
        <w:t>पुत्र प्रतिज्ञा करते हैं कि वे अंतर्विवाह करेंगे और एक लोगों के रूप में रहेंगे। पुत्र प्रतिज्ञा करते हैं कि शेकेम दीना से विवाह करने में सक्षम हो जाएगा। वे यह प्रतिज्ञा इसलिए कर रहे हैं ताकि शेकेम और हमोर नगर के सभी पुरुषों को खतना करने के लिए सहमत होने के लिए मना लें। पुत्रों का इस प्रतिज्ञा को पूरा करने का कोई इरादा नहीं है।</w:t>
      </w:r>
    </w:p>
    <w:p>
      <w:pPr/>
      <w:r>
        <w:rPr>
          <w:lang w:val="hi_IN" w:bidi="hi_IN"/>
        </w:rPr>
      </w:r>
      <w:r>
        <w:rPr>
          <w:lang w:val="hi_IN" w:bidi="hi_IN"/>
        </w:rPr>
        <w:t>रुकें और चर्चा करें: भाई धोखेबाजी कर रहे थे। आपकी संस्कृति में किसी व्यक्ति के लिए धोखा देना कब स्वीकार्य है? ऐसी कुछ कहानियाँ बताओ जिनमें कोई व्यक्ति धोखा दे रहा हो या उसने ऐसे वादे किए हों जिन्हें पूरा करने का उसका इरादा नहीं था। उस स्थिति में क्या हुआ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कथा के दृश्य कल्पांकित करने में समूह की मदद करेंगे। आप कहानी के दृश्यों, सेटिंग्स, व कहानी के चरित्रों को उतारने में समूह की मदद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शेकेम दीना के साथ जबरदस्ती करता है और फिर दीना से विवाह करना चाहता है।</w:t>
      </w:r>
    </w:p>
    <w:p>
      <w:pPr/>
      <w:r>
        <w:rPr>
          <w:lang w:val="hi_IN" w:bidi="hi_IN"/>
        </w:rPr>
      </w:r>
      <w:r>
        <w:rPr>
          <w:b/>
          <w:lang w:val="hi_IN" w:bidi="hi_IN"/>
        </w:rPr>
        <w:t>दूसरा दृश्य</w:t>
      </w:r>
      <w:r>
        <w:rPr>
          <w:lang w:val="hi_IN" w:bidi="hi_IN"/>
        </w:rPr>
        <w:t xml:space="preserve"> याकूब और उसके पुत्रों को पता लगता हैं कि दीना के साथ क्या हुआ है।</w:t>
      </w:r>
    </w:p>
    <w:p>
      <w:pPr/>
      <w:r>
        <w:rPr>
          <w:lang w:val="hi_IN" w:bidi="hi_IN"/>
        </w:rPr>
      </w:r>
      <w:r>
        <w:rPr>
          <w:b/>
          <w:lang w:val="hi_IN" w:bidi="hi_IN"/>
        </w:rPr>
        <w:t>तीसरा दृश्य:</w:t>
      </w:r>
      <w:r>
        <w:rPr>
          <w:lang w:val="hi_IN" w:bidi="hi_IN"/>
        </w:rPr>
        <w:t xml:space="preserve"> हमोर याकूब से कहता है कि वह शेकेम को दीना से विवाह करने की अनुमति दे और फिर उनके सभी बच्चों के लिए अंतर्विवाह का प्रस्ताव रखता है।</w:t>
      </w:r>
    </w:p>
    <w:p>
      <w:pPr/>
      <w:r>
        <w:rPr>
          <w:lang w:val="hi_IN" w:bidi="hi_IN"/>
        </w:rPr>
      </w:r>
      <w:r>
        <w:rPr>
          <w:b/>
          <w:lang w:val="hi_IN" w:bidi="hi_IN"/>
        </w:rPr>
        <w:t>चौथा दृश्य:</w:t>
      </w:r>
      <w:r>
        <w:rPr>
          <w:lang w:val="hi_IN" w:bidi="hi_IN"/>
        </w:rPr>
        <w:t xml:space="preserve"> शेकेम दीना से विवाह करने के लिए विनती करता है। भाई धोखा देते हैं और शेकेम से कहते हैं कि सभी पुरुषों का खतना किया जाना चाहिए।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शेकेम</w:t>
      </w:r>
    </w:p>
    <w:p>
      <w:pPr>
        <w:pStyle w:val="ListBullet"/>
        <w:spacing w:line="240" w:lineRule="auto"/>
        <w:ind w:left="720"/>
      </w:pPr>
      <w:r>
        <w:rPr>
          <w:lang w:val="hi_IN" w:bidi="hi_IN"/>
        </w:rPr>
      </w:r>
      <w:r>
        <w:rPr>
          <w:lang w:val="hi_IN" w:bidi="hi_IN"/>
        </w:rPr>
        <w:t>हमोर</w:t>
      </w:r>
    </w:p>
    <w:p>
      <w:pPr>
        <w:pStyle w:val="ListBullet"/>
        <w:spacing w:line="240" w:lineRule="auto"/>
        <w:ind w:left="720"/>
      </w:pPr>
      <w:r>
        <w:rPr>
          <w:lang w:val="hi_IN" w:bidi="hi_IN"/>
        </w:rPr>
      </w:r>
      <w:r>
        <w:rPr>
          <w:lang w:val="hi_IN" w:bidi="hi_IN"/>
        </w:rPr>
        <w:t>याकूब के पुत्र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शेकेम के नगर में घटित होती है। हमोर का पुत्र शेकेम कहानी के मुख्य पात्रों में से एक है। नगर का नाम और युवक का नाम एक ही है। अधिकांश अनुवाद किसी भी भ्रम से बचते हैं और शेकेम को नगर के रूप में संदर्भित करते हैं बिना उसके नाम का उल्लेख किए हैं।</w:t>
      </w:r>
    </w:p>
    <w:p>
      <w:pPr/>
      <w:r>
        <w:rPr>
          <w:lang w:val="hi_IN" w:bidi="hi_IN"/>
        </w:rPr>
      </w:r>
      <w:r>
        <w:rPr>
          <w:lang w:val="hi_IN" w:bidi="hi_IN"/>
        </w:rPr>
        <w:t>पहले दृश्य में, दीना क्षेत्र की कुछ स्त्रियों से मिलने जाती है। शेकेम दीना को देखता है, दीना पर हमला करता है, और जबरदस्ती दीना के साथ सोता है या दीना को शेकेम के साथ यौन संबंध बनाने के लिए मजबूर करता है। इसे बलात्कार कहा जाता है। हमें बाद में पता चलता है कि शेकेम दीना को अपने घर में रख लेता है। शेकेम दीना को अपने परिवार के पास लौटने की अनुमति नहीं देता है। शेकेम दीना से प्रेम करता है और दीना से विवाह करना चाहता है। शेकेम दीना से प्रेमपूर्ण तरीके से बात करके दीना के प्रेम को जीतने की कोशिश करता है।</w:t>
      </w:r>
    </w:p>
    <w:p>
      <w:pPr/>
      <w:r>
        <w:rPr>
          <w:lang w:val="hi_IN" w:bidi="hi_IN"/>
        </w:rPr>
      </w:r>
      <w:r>
        <w:rPr>
          <w:lang w:val="hi_IN" w:bidi="hi_IN"/>
        </w:rPr>
        <w:t>दूसरे दृश्य में, याकूब को पता चलता है कि दीना को अपवित्र किया गया है, लेकिन वह इसके बारे में तब तक कुछ नहीं करता जब तक उसके पुत्र खेतों से घर नहीं लौट आते। शेकेम का पिता हमोर शेकेम के साथ याकूब से मिलने आता है और स्थिति पर चर्चा करता है। भाई सुनते हैं कि दीना के साथ क्या हुआ है और घर लौटते हैं जबकि हमोर याकूब से बात कर रहा है। हमोर का याकूब से मिलने आना और भाइयों का घर लौटना एक ही समय में होता है। भाई क्रोधित हैं। कहानी बताती है कि शेकेम ने दीना के विरुद्ध एक अपमानजनक काम किया था, जो कभी नहीं किया जाना चाहिए था। दीना के अपमान और अपवित्रता को दोहराने से यह दिखता है कि याकूब का परिवार दीना के बलात्कार को कितना गंभीरता से लेता है।</w:t>
      </w:r>
    </w:p>
    <w:p>
      <w:pPr/>
      <w:r>
        <w:rPr>
          <w:lang w:val="hi_IN" w:bidi="hi_IN"/>
        </w:rPr>
      </w:r>
      <w:r>
        <w:rPr>
          <w:lang w:val="hi_IN" w:bidi="hi_IN"/>
        </w:rPr>
        <w:t>तीसरे दृश्य में, हमोर याकूब और याकूब के पुत्रों से बात करता है। हमोर उनसे कहता है कि शेकेम सच में दीना से प्रेम करता है और दीना से विवाह करना चाहता है। हमोर प्रस्ताव करता है कि परिवार अंतर्विवाह करें ताकि याकूब उस क्षेत्र में रह सके। कहानी यह दर्शाती है कि बेटियों के पास यह विकल्प नहीं होता था कि वे किस साथ विवाह करें। पिता उन्हें दूसरे समूह के पुरुषों को दुल्हन के रूप में देते थे।</w:t>
      </w:r>
    </w:p>
    <w:p>
      <w:pPr/>
      <w:r>
        <w:rPr>
          <w:lang w:val="hi_IN" w:bidi="hi_IN"/>
        </w:rPr>
      </w:r>
      <w:r>
        <w:rPr>
          <w:lang w:val="hi_IN" w:bidi="hi_IN"/>
        </w:rPr>
        <w:t>चौथे दृश्य में, शेकेम याकूब और याकूब के पुत्रों से बात करता है। शेकेम हमोर के साथ याकूब को देखने आया था, लेकिन उसने अब तक बात नहीं की है। शेकेम हर कीमत का भुगतान करने की पेशकश करता है ताकि वह दीना से विवाह कर सके। क्योंकि शेकेम ने दीना को अपवित्र किया है, इसलिए भाई धोखे से उत्तर देते हैं। वे शेकेम से कहते हैं कि इससे पहले कि कोई विवाह हो शेकेम और शहर के सभी पुरुषों का खतना किया जाना चाहिए। यह खतना शेकेम और हित्तियों को अब्राहम से की गई वाचा का हिस्सा नहीं बनाएगा। उन्होंने परमेश्वर की आराधना करने और अपनी मूर्तिपूजा से दूर होने का फैसला नहीं किया है। पुत्र धोखा देते हैं कि यदि नगर के सभी पुरुषों का खतना किया जाएगा, तो याकूब के पुत्र उनके साथ अंतर्विवाह करने के लिए सहमत होंगे। शेकेम को दीना से विवाह करने की अनुमति होगी। फिर वे इसके विपरीत स्थिति का सुझाव देते हैं- यदि पुरुष खतना करने के लिए सहमत नहीं हैं, तो वे दीना को वापस ले जाएँगे।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शेकेम</w:t>
      </w:r>
    </w:p>
    <w:p>
      <w:pPr>
        <w:pStyle w:val="ListBullet"/>
        <w:spacing w:line="240" w:lineRule="auto"/>
        <w:ind w:left="720"/>
      </w:pPr>
      <w:r>
        <w:rPr>
          <w:lang w:val="hi_IN" w:bidi="hi_IN"/>
        </w:rPr>
      </w:r>
      <w:r>
        <w:rPr>
          <w:lang w:val="hi_IN" w:bidi="hi_IN"/>
        </w:rPr>
        <w:t>हमोर</w:t>
      </w:r>
    </w:p>
    <w:p>
      <w:pPr>
        <w:pStyle w:val="ListBullet"/>
        <w:spacing w:line="240" w:lineRule="auto"/>
        <w:ind w:left="720"/>
      </w:pPr>
      <w:r>
        <w:rPr>
          <w:lang w:val="hi_IN" w:bidi="hi_IN"/>
        </w:rPr>
      </w:r>
      <w:r>
        <w:rPr>
          <w:lang w:val="hi_IN" w:bidi="hi_IN"/>
        </w:rPr>
        <w:t>याकूब के पुत्र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लिआ की बेटी दीना क्षेत्र की कुछ स्त्रियों से मिलने जाती है। हमोर का पुत्र शेकेम दीना को देखता है, दीना पर हमला करता है और दीना को उसके साथ सोने के लिए मजबूर करता है। शेकेम दीना से प्रेम करने लगता है और दीना से विवाह करना चाहता है।</w:t>
      </w:r>
    </w:p>
    <w:p>
      <w:pPr/>
      <w:r>
        <w:rPr>
          <w:lang w:val="hi_IN" w:bidi="hi_IN"/>
        </w:rPr>
      </w:r>
      <w:r>
        <w:rPr>
          <w:lang w:val="hi_IN" w:bidi="hi_IN"/>
        </w:rPr>
        <w:t>अभिनय रोकें: शेकेम से पूछें, "क्या आपको लगता है कि आप दीना को अपने साथ विवाह करने के लिए मना लोगे?" आप सुन सकते हैं, "बेशक मैं कर सकता हूँ। मैं इस क्षेत्र में एक राजकुमार हूँ। मेरा परिवार शक्तिशाली है। कोई भी स्त्री मुझे अपने पति के रूप में पाकर प्रसन्न होगी।" दीना से पूछें, "आप शेकेम के बारे में क्या सोचती हैं?" आप सुन सकते हैं, "उसने मुझ पर हमला किया और मेरे साथ जबरदस्ती की है। उसने मुझे अपवित्र किया! मैं कभी उसकी पत्नी बनना स्वीकार नहीं करूँगी।" अभिनय को फिर से शुरू करें।</w:t>
      </w:r>
    </w:p>
    <w:p>
      <w:pPr/>
      <w:r>
        <w:rPr>
          <w:lang w:val="hi_IN" w:bidi="hi_IN"/>
        </w:rPr>
      </w:r>
      <w:r>
        <w:rPr>
          <w:lang w:val="hi_IN" w:bidi="hi_IN"/>
        </w:rPr>
        <w:t>दूसरे दृश्य में, याकूब को पता चलता है कि शेकेम ने दीना को अपवित्र किया है, लेकिन वह कुछ नहीं करता है। हमोर याकूब के साथ इस मामले पर चर्चा करने के लिए आता है। याकूब के पुत्र सुनते हैं कि क्या हुआ है और घर लौटते हैं। वे अचम्भित और क्रोधित हैं कि इस तरह की बात हुई है।</w:t>
      </w:r>
    </w:p>
    <w:p>
      <w:pPr/>
      <w:r>
        <w:rPr>
          <w:lang w:val="hi_IN" w:bidi="hi_IN"/>
        </w:rPr>
      </w:r>
      <w:r>
        <w:rPr>
          <w:lang w:val="hi_IN" w:bidi="hi_IN"/>
        </w:rPr>
        <w:t>अभिनय रोक दें: याकूब से पूछें, "आप अपनी बेटी के लिए कुछ क्यों नहीं कर रहे हैं?" आप सुन सकते हैं, "मुझे अपने पुत्रों के आने तक इंतजार करने की आवश्यकता है। मैं केवल अकेला पुरुष हूँ। यदि मैं जाकर अपनी बेटी को वापस माँगता हूँ या यदि मैं अपने दम पर शेकेम को दण्ड देने की कोशिश करता हूँ तो वे मुझे मार सकते हैं।" हमोर से पूछें, "आप याकूब के साथ इस बारे में चर्चा करने की कोशिश क्यों कर रहे हैं?" आप सुन सकते हैं, "मेरे पुत्र ने मूर्खता से व्यवहार किया, लेकिन वह सच में लड़की से प्रेम करता है। हम पिताओं को इस मामले में शांति बनाए रखने का कोई तरीका ढूँढ़ना चाहिए। मुझे पता है कि मेरे पुत्र ने गलत किया है, लेकिन मैं नहीं चाहता कि उसे दण्ड दिया जाए या उसके साथ कुछ बुरा हो। इसके अलावा, याकूब बहुत धनी है, उसके पास बहुत से झुंड और पशु है। उस धन को यहाँ नगर के लोगों के लिए रखना अच्छा होगा।" अभिनय को फिर से शुरू करें।</w:t>
      </w:r>
    </w:p>
    <w:p>
      <w:pPr/>
      <w:r>
        <w:rPr>
          <w:lang w:val="hi_IN" w:bidi="hi_IN"/>
        </w:rPr>
      </w:r>
      <w:r>
        <w:rPr>
          <w:lang w:val="hi_IN" w:bidi="hi_IN"/>
        </w:rPr>
        <w:t>तीसरे दृश्य में, हमोर याकूब और उसके पुत्रों के साथ बात करना शुरू करता है। हमोर उनसे कहता है कि शेकेम सच में दीना से प्रेम करता है। फिर हमोर प्रस्ताव देता है कि पिता अपनी बेटियों को विवाह के लिए एक दूसरे के पुत्रों को दें। अंतर्विवाह करके, उनके बीच मेल-मिलाप हो जाएगा और याकूब उस क्षेत्र में रह सकता है।</w:t>
      </w:r>
    </w:p>
    <w:p>
      <w:pPr/>
      <w:r>
        <w:rPr>
          <w:lang w:val="hi_IN" w:bidi="hi_IN"/>
        </w:rPr>
      </w:r>
      <w:r>
        <w:rPr>
          <w:lang w:val="hi_IN" w:bidi="hi_IN"/>
        </w:rPr>
        <w:t>अभिनय को रोक दें: याकूब से पूछें, "आप इस तरह अंतर्विवाह के बारे में क्या सोचते हैं?" आप सुन सकते हैं, "मैं इसका विरोध करता हूँ। हम इन परदेशियों की बेटियों से विवाह नहीं कर सकते हैं। मेरे दादा अब्राहम और मेरे पिता इसहाक इसकी अनुमति नहीं देते। मुझे नहीं पता कि हम क्या करेंगे, लेकिन मैं विवाह करने की अनुमति नहीं दूँगा।" अभिनय को फिर से शुरू करें।</w:t>
      </w:r>
    </w:p>
    <w:p>
      <w:pPr/>
      <w:r>
        <w:rPr>
          <w:lang w:val="hi_IN" w:bidi="hi_IN"/>
        </w:rPr>
      </w:r>
      <w:r>
        <w:rPr>
          <w:lang w:val="hi_IN" w:bidi="hi_IN"/>
        </w:rPr>
        <w:t>चौथे दृश्य में, शेकेम याकूब और भाइयों से कहता है कि वे उसे दीना से विवाह करने दें। शेकेम दीना को भाइयों को दुल्हन की कीमत में वे जो चाहें वह भुगतान करने की प्रतिज्ञा करता है। क्योंकि शेकेम ने दीना को अपवित्र किया है, इसलिए भाइयों ने कपटपूर्वक उत्तर दिया। वे मांग करते हैं कि शहर के सभी वयस्क पुरुषों का खतना किया जाए, इससे पहले कि कोई विवाह हो।</w:t>
      </w:r>
    </w:p>
    <w:p>
      <w:pPr/>
      <w:r>
        <w:rPr>
          <w:lang w:val="hi_IN" w:bidi="hi_IN"/>
        </w:rPr>
      </w:r>
      <w:r>
        <w:rPr>
          <w:lang w:val="hi_IN" w:bidi="hi_IN"/>
        </w:rPr>
        <w:t>अभिनय रोकें: भाइयों से पूछें, "आप खतना की मांग क्यों कर रहे हैं? क्या आप वास्तव में अपनी बहन का शेकेम से विवाह कराने वाले हैं?" आप सुन सकते हैं, "हम कभी शेकेम को दीना से विवाह करने की अनुमति नहीं देंगे। हमारे पास एक योजना है। जब सभी पुरुषों का खतना किया जाएगा और वे दर्द में होंगे तब हम अपना बदला लेंगे।" शेकेम से पूछें, "आप खतना के इस प्रस्ताव के बारे में क्या सोचते हैं?" आप सुन सकते हैं, "दीना को पत्नी के रूप में लेने के लिए यह एक छोटी कीमत है। मैंने सोचा कि वे बहुत सारे पैसे या पशुओं की मांग करेंगे। यह कुछ दिनों के दर्द के अलावा कुछ नहीं है।" अभिनय को फिर से शुरू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याकूब एक भूमि पर रह रहा है जो याकूब ने शेकेम के नगर के बाहर खरीदी थी। हित्ती हमोर के पुत्र का नाम शेकेम है। दोनों शब्द एक जैसे हैं। आपको नगर और उस व्यक्ति के बीच गलतफहमी से बचना चाहिए। इस भाग में अधिकांश अनुवाद उस पुरुष का शेकेम नाम से ही उल्लेख करते हैं। अधिकांश अनुवाद केवल नगर के नाम का उल्लेख किए बिना उसका नगर के रूप में उल्लेख करते हैं।</w:t>
      </w:r>
    </w:p>
    <w:p>
      <w:pPr/>
      <w:r>
        <w:rPr>
          <w:lang w:val="hi_IN" w:bidi="hi_IN"/>
        </w:rPr>
      </w:r>
      <w:r>
        <w:rPr>
          <w:lang w:val="hi_IN" w:bidi="hi_IN"/>
        </w:rPr>
        <w:t>वह नक्शा देखें जिसमें शेकेम को चिह्नित किया गया है।</w:t>
      </w:r>
    </w:p>
    <w:p>
      <w:pPr/>
      <w:r>
        <w:rPr>
          <w:lang w:val="hi_IN" w:bidi="hi_IN"/>
        </w:rPr>
      </w:r>
      <w:r>
        <w:rPr>
          <w:lang w:val="hi_IN" w:bidi="hi_IN"/>
        </w:rPr>
        <w:t xml:space="preserve">शेकेम का वर्णन हित्तियों के बीच एक </w:t>
      </w:r>
      <w:r>
        <w:rPr>
          <w:b/>
          <w:lang w:val="hi_IN" w:bidi="hi_IN"/>
        </w:rPr>
        <w:t>राजकुमार</w:t>
      </w:r>
      <w:r>
        <w:rPr>
          <w:lang w:val="hi_IN" w:bidi="hi_IN"/>
        </w:rPr>
        <w:t xml:space="preserve"> के रूप में किया गया है। एक राजकुमार एक महत्व वाला व्यक्ति होता था। एक राजकुमार आमतौर पर एक राजा का पुत्र होता है। शेकेम के पिता हमोर को कभी राजा नहीं कहा गया है। शेकेम दीना को देखता है जो उस क्षेत्र की कुछ स्त्रियों से मिलने जा रही है। शेकेम दीना से </w:t>
      </w:r>
      <w:r>
        <w:rPr>
          <w:b/>
          <w:lang w:val="hi_IN" w:bidi="hi_IN"/>
        </w:rPr>
        <w:t>बलात्कार</w:t>
      </w:r>
      <w:r>
        <w:rPr>
          <w:lang w:val="hi_IN" w:bidi="hi_IN"/>
        </w:rPr>
        <w:t xml:space="preserve"> करता है। बलात्कार एक हिंसक शब्द है। इसका अर्थ है कि एक पुरुष एक स्त्री को लेता है और उसके साथ जबरदस्ती या उसकी इच्छा के विरुद्ध सोता है। दीना के साथ क्या हुआ था इसका वर्णन करने के लिए एक सामाजिक रूप से स्वीकार्य तरीका खोजें।</w:t>
      </w:r>
    </w:p>
    <w:p>
      <w:pPr/>
      <w:r>
        <w:rPr>
          <w:lang w:val="hi_IN" w:bidi="hi_IN"/>
        </w:rPr>
      </w:r>
      <w:r>
        <w:rPr>
          <w:lang w:val="hi_IN" w:bidi="hi_IN"/>
        </w:rPr>
        <w:t xml:space="preserve">दीना को </w:t>
      </w:r>
      <w:r>
        <w:rPr>
          <w:b/>
          <w:lang w:val="hi_IN" w:bidi="hi_IN"/>
        </w:rPr>
        <w:t>अपवित्र</w:t>
      </w:r>
      <w:r>
        <w:rPr>
          <w:lang w:val="hi_IN" w:bidi="hi_IN"/>
        </w:rPr>
        <w:t xml:space="preserve"> किया गया था। किसी चीज़ को अपवित्र करना इसे अशुद्ध या परमेश्वर के लिए अस्वीकार्य बनाना है। दीना को अब रीति-रिवाज के रूप में अशुद्ध या सामाजिक रूप से अस्वीकार्य माना जाएगा। दीना अशुद्ध है। आप कह सकते हैं कि दीना को अपमानित किया गया है। इसके अलावा, दीना लज्जित महसूस कर रही होगी। इस तरह जबरदस्ती किया जाना और दूसरों को यह बताना कि यह हुआ है इससे दीना को अपने जीवन भर के लिए शर्मिंदगी महसूस होगी।</w:t>
      </w:r>
    </w:p>
    <w:p>
      <w:pPr/>
      <w:r>
        <w:rPr>
          <w:lang w:val="hi_IN" w:bidi="hi_IN"/>
        </w:rPr>
      </w:r>
      <w:r>
        <w:rPr>
          <w:lang w:val="hi_IN" w:bidi="hi_IN"/>
        </w:rPr>
        <w:t>दीना के भाइयों ने जब सुना कि क्या हुआ तो वे अचम्भित और क्रोधित हो गए। ये कड़े शब्द हैं जो वास्तव में मजबूत भावनाओं को दर्शाते हैं। वे दुख से भरे हुए थे और वे क्रोध से जल रहे थे। ये शब्द की तस्वीरें हैं जो उनके क्रोध का वर्णन करती हैं। आपको उनकी भावनाओं का वर्णन करने के लिए कड़े शब्दों की आवश्यकता है।</w:t>
      </w:r>
    </w:p>
    <w:p>
      <w:pPr/>
      <w:r>
        <w:rPr>
          <w:lang w:val="hi_IN" w:bidi="hi_IN"/>
        </w:rPr>
      </w:r>
      <w:r>
        <w:rPr>
          <w:lang w:val="hi_IN" w:bidi="hi_IN"/>
        </w:rPr>
        <w:t>रुकें और चर्चा करें: एक स्थिति के बारे में बात करें जिसमें एक स्त्री पर एक अजनबी द्वारा हमला किया गया था। उसके परिवार के पुरुष कैसी प्रतिक्रिया करते हैं? प्रयोग किए गए शब्दों को सुनें। क्या वे शब्द की तस्वीरें हैं? क्रोध की मजबूत भावनाओं का वर्णन करने के लिए किन क्रियाओं या तस्वीरों का उपयोग किया जा रहा है?</w:t>
      </w:r>
    </w:p>
    <w:p>
      <w:pPr/>
      <w:r>
        <w:rPr>
          <w:lang w:val="hi_IN" w:bidi="hi_IN"/>
        </w:rPr>
      </w:r>
      <w:r>
        <w:rPr>
          <w:lang w:val="hi_IN" w:bidi="hi_IN"/>
        </w:rPr>
        <w:t>हमोर ने अंतर्विवाह का प्रस्ताव दिया। प्रत्येक पक्ष की बेटियों को दूसरे पक्ष के पुरुषों को दुल्हन के रूप में दिया जाएगा। बेटियों के पास इस मामले में कोई विकल्प नहीं था। इस तरह, परिवारों को मिलाया जाएगा और अन्त में याकूब का परिवार हित्ती संस्कृति में खो जाएगा।</w:t>
      </w:r>
    </w:p>
    <w:p>
      <w:pPr/>
      <w:r>
        <w:rPr>
          <w:lang w:val="hi_IN" w:bidi="hi_IN"/>
        </w:rPr>
      </w:r>
      <w:r>
        <w:rPr>
          <w:lang w:val="hi_IN" w:bidi="hi_IN"/>
        </w:rPr>
        <w:t xml:space="preserve">भाई शेकेम से </w:t>
      </w:r>
      <w:r>
        <w:rPr>
          <w:b/>
          <w:lang w:val="hi_IN" w:bidi="hi_IN"/>
        </w:rPr>
        <w:t>कपटपूर्वक</w:t>
      </w:r>
      <w:r>
        <w:rPr>
          <w:lang w:val="hi_IN" w:bidi="hi_IN"/>
        </w:rPr>
        <w:t xml:space="preserve"> बात करते हैं जब वे माँग करते हैं कि सभी पुरुषों का खतना किया जाए। कपटपूर्वक का अर्थ है कि उन्होंने कहा कुछ और लेकिन उनका असली मतलब कुछ और था। वे शेकेम को यह संकेत देते हैं कि उसे दीना से विवाह करने की अनुमति होगी। भाई शेकेम को दीना से विवाह करने की अनुमति देने का इरादा नहीं रखते हैं। शेकेम और हमोर को खतना के लिए मनाने के लिए, भाई कहते हैं कि यदि दीना एक खतनारहित व्यक्ति से विवाह करती है तो उन्हें अपमान या शर्मिंदगी होगी। दीना का अपमान या वह लज्जित होगी और दीना के पूरे परिवार को भी ऐसा महसूस होगा।</w:t>
      </w:r>
    </w:p>
    <w:p>
      <w:pPr/>
      <w:r>
        <w:rPr>
          <w:lang w:val="hi_IN" w:bidi="hi_IN"/>
        </w:rPr>
      </w:r>
      <w:r>
        <w:rPr>
          <w:lang w:val="hi_IN" w:bidi="hi_IN"/>
        </w:rPr>
        <w:t xml:space="preserve">याकूब और उसके पुत्रों का नवजात बच्चों के रूप में </w:t>
      </w:r>
      <w:r>
        <w:rPr>
          <w:b/>
          <w:lang w:val="hi_IN" w:bidi="hi_IN"/>
        </w:rPr>
        <w:t>खतना</w:t>
      </w:r>
      <w:r>
        <w:rPr>
          <w:lang w:val="hi_IN" w:bidi="hi_IN"/>
        </w:rPr>
        <w:t xml:space="preserve"> किया गया था उन निर्देशों के अनुसार जो परमेश्वर ने अब्राहम को दिए थे जब परमेश्वर ने अब्राहम के साथ वाचा बाँधी थी। </w:t>
      </w:r>
      <w:hyperlink r:id="rId19">
        <w:r>
          <w:rPr>
            <w:lang w:val="hi_IN" w:bidi="hi_IN"/>
          </w:rPr>
          <w:rPr>
            <w:color w:val="0000EE"/>
            <w:u w:val="single"/>
          </w:rPr>
          <w:t>खतना</w:t>
        </w:r>
      </w:hyperlink>
      <w:r>
        <w:rPr>
          <w:lang w:val="hi_IN" w:bidi="hi_IN"/>
        </w:rPr>
        <w:t xml:space="preserve"> की चर्चा मुख्य शब्दावली में की गई है। यहाँ भाई माँग कर रहे हैं कि शेकेम और नगर के सभी पुरुषों का खतना किया जाए।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34:18–31</w:t>
      </w:r>
      <w:r>
        <w:rPr>
          <w:lang w:val="hi_IN" w:bidi="hi_IN"/>
        </w:rPr>
      </w:r>
    </w:p>
    <w:p>
      <w:pPr>
        <w:pStyle w:val="Heading3"/>
      </w:pPr>
      <w:r>
        <w:rPr>
          <w:lang w:val="hi_IN" w:bidi="hi_IN"/>
        </w:rPr>
        <w:t>सुने और मन में रखें</w:t>
      </w:r>
    </w:p>
    <w:p>
      <w:pPr/>
      <w:r>
        <w:rPr>
          <w:lang w:val="hi_IN" w:bidi="hi_IN"/>
        </w:rPr>
      </w:r>
      <w:r>
        <w:rPr>
          <w:lang w:val="hi_IN" w:bidi="hi_IN"/>
        </w:rPr>
        <w:t>उत्पत्ति 34:18–31 को सुनें और उसे अपने मन में रख लें। पाठ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एकबार सबसे आसानी से समझ में आने वाले संस्करण में सुनें।</w:t>
      </w:r>
    </w:p>
    <w:p>
      <w:pPr/>
      <w:r>
        <w:rPr>
          <w:lang w:val="hi_IN" w:bidi="hi_IN"/>
        </w:rPr>
      </w:r>
      <w:r>
        <w:rPr>
          <w:lang w:val="hi_IN" w:bidi="hi_IN"/>
        </w:rPr>
        <w:t>यह भाग याकूब और लिआ की बेटी दीना के साथ घटी एक घटना की कहानी को आगे बढ़ाता है। याकूब शेकेम के नगर के पास की भूमि पर रह रहा है जो याकूब ने हित्ती हमोर से खरीदी थी। याकूब और उसके पुत्र उस भूमि पर रह रहे हैं जो याकूब ने खरीदी थी। यह भाग दीना के भाइयों के बारे में बताता है। उसके कुछ भाई दीना की माँ लिआ के पुत्र हैं, और अन्य भाई अलग-अलग माताओं के पुत्र हैं।</w:t>
      </w:r>
    </w:p>
    <w:p>
      <w:pPr/>
      <w:r>
        <w:rPr>
          <w:lang w:val="hi_IN" w:bidi="hi_IN"/>
        </w:rPr>
      </w:r>
      <w:r>
        <w:rPr>
          <w:lang w:val="hi_IN" w:bidi="hi_IN"/>
        </w:rPr>
        <w:t>वह नक्शा दिखाएँ जिस पर शेकेम के नगर को चिह्नित किया गया है।</w:t>
      </w:r>
    </w:p>
    <w:p>
      <w:pPr/>
      <w:r>
        <w:rPr>
          <w:lang w:val="hi_IN" w:bidi="hi_IN"/>
        </w:rPr>
      </w:r>
      <w:r>
        <w:rPr>
          <w:lang w:val="hi_IN" w:bidi="hi_IN"/>
        </w:rPr>
        <w:t>रुकें और चर्चा करें: पिछले भाग की घटनाओं को दोबारा बताएँ।</w:t>
      </w:r>
    </w:p>
    <w:p>
      <w:pPr/>
      <w:r>
        <w:rPr>
          <w:lang w:val="hi_IN" w:bidi="hi_IN"/>
        </w:rPr>
      </w:r>
      <w:r>
        <w:rPr>
          <w:lang w:val="hi_IN" w:bidi="hi_IN"/>
        </w:rPr>
        <w:t>रुकें और चर्चा करें: एक परिवार के बारे में बताएँ जिसमें कई माताएँ हैं लेकिन पिता एक ही है। आप एक माँ से उत्पन्न हुए सभी भाई-बहनों का वर्णन करने के लिए किन शब्दों का प्रयोग करते हैं? आप अन्य माताओं के भाई-बहनों का वर्णन करने के लिए किन शब्दों का प्रयोग करते हैं?</w:t>
      </w:r>
    </w:p>
    <w:p>
      <w:pPr/>
      <w:r>
        <w:rPr>
          <w:lang w:val="hi_IN" w:bidi="hi_IN"/>
        </w:rPr>
      </w:r>
      <w:r>
        <w:rPr>
          <w:lang w:val="hi_IN" w:bidi="hi_IN"/>
        </w:rPr>
        <w:t>पिछले भाग में, शेकेम ने दीना से बलात्कार किया जब वह उस क्षेत्र की कुछ महिलाओं से मिलने गई थी। याकूब के पुत्र जो दीना के भाई हैं बहुत क्रोधित थे। शेकेम ने फैसला किया कि वह दीना से प्रेम करता है और दीना से विवाह करना चाहता है। शेकेम के पिता हमोर ने सुझाव दिया कि वे याकूब के परिवार और नगर के लोगों के बीच अंतर्विवाह करें। भाइयों ने माँग की कि नगर के हर व्यक्ति का खतना किया जाए ताकि वह याकूब के परिवार के किसी व्यक्ति से विवाह कर सके। भाई धोखेबाजी कर रहे थे। भाई दीना को शेकेम से विवाह करने की अनुमति देने का इरादा नहीं रखते थे।</w:t>
      </w:r>
    </w:p>
    <w:p>
      <w:pPr/>
      <w:r>
        <w:rPr>
          <w:lang w:val="hi_IN" w:bidi="hi_IN"/>
        </w:rPr>
      </w:r>
      <w:r>
        <w:rPr>
          <w:lang w:val="hi_IN" w:bidi="hi_IN"/>
        </w:rPr>
        <w:t>रुकें और चर्चा करें: एक स्त्री के बारे में एक कहानी सुनाएँ जिस पर हमला किया गया था और उसका बलात्कार किया गया था। उस व्यक्ति के साथ क्या हुआ जिसने उसके साथ यह किया था? स्त्री के परिवार की प्रतिक्रिया क्या थी?</w:t>
      </w:r>
    </w:p>
    <w:p>
      <w:pPr/>
      <w:r>
        <w:rPr>
          <w:lang w:val="hi_IN" w:bidi="hi_IN"/>
        </w:rPr>
      </w:r>
      <w:r>
        <w:rPr>
          <w:lang w:val="hi_IN" w:bidi="hi_IN"/>
        </w:rPr>
        <w:t>शेकेम किसी भी तरह से दीना से विवाह करना चाहता था। शेकेम नगर में वापस गया और सभी पुरुषों को खतना करने के लिए सहमत होने के लिए मनाया। शेकेम ने नगर के फाटक पर अगुवों से बात की। नगर का फाटक वह स्थान है जहाँ आमतौर पर व्यापार होता था और साथ ही अगुवों के साथ कोई महत्वपूर्ण चर्चा होती थी। कई नगरों में हमले के दौरान सुरक्षा के लिए ऊँची शहरपनाह बनाई जाती थी। शहरपनाह में एक बड़ा द्वार होता था जहाँ से लोग नगर में प्रवेश किया करते थे। फाटक के अंदर एक बैठक स्थान होता था, जहाँ नगर के अगुवे बैठते थे और महत्वपूर्ण मामलों पर चर्चा किया करते थे।</w:t>
      </w:r>
    </w:p>
    <w:p>
      <w:pPr/>
      <w:r>
        <w:rPr>
          <w:lang w:val="hi_IN" w:bidi="hi_IN"/>
        </w:rPr>
      </w:r>
      <w:r>
        <w:rPr>
          <w:lang w:val="hi_IN" w:bidi="hi_IN"/>
        </w:rPr>
        <w:t>एक प्राचीन नगर के फाटक की तस्वीर दिखाएँ।</w:t>
      </w:r>
    </w:p>
    <w:p>
      <w:pPr/>
      <w:r>
        <w:rPr>
          <w:lang w:val="hi_IN" w:bidi="hi_IN"/>
        </w:rPr>
      </w:r>
      <w:r>
        <w:rPr>
          <w:lang w:val="hi_IN" w:bidi="hi_IN"/>
        </w:rPr>
        <w:t>शेकेम ने नगर के लोगों से कहा कि आखिरकार याकूब के परिवार से विवाह करने के माध्यम से याकूब की सारी संपत्ति उनकी हो जाएगी। शेकेम ने पुरुषों से यह उल्लेख नहीं किया कि शेकेम दीना से विवाह करना चाहता है। शेकेम ने पुरुषों से यह नहीं कहा कि सभी पुरुषों का खतना वह कीमत थी जिससे शेकेम दीना से विवाह कर सकता था। शेकेम ने ऐसा दिखाया है कि खतना पुरुषों के लिए याकूब के परिवार के साथ अंतर्विवाह करने की कीमत है। इस तरह शेकेम भी धोखा दे रहा था। सभी वयस्क पुरुष शेकेम के सुझाव से सहमत थे और उन्होंने खतना करवाया। वे सहमत थे क्योंकि वे आर्थिक लाभ की सोच रहे थे।</w:t>
      </w:r>
    </w:p>
    <w:p>
      <w:pPr/>
      <w:r>
        <w:rPr>
          <w:lang w:val="hi_IN" w:bidi="hi_IN"/>
        </w:rPr>
      </w:r>
      <w:r>
        <w:rPr>
          <w:lang w:val="hi_IN" w:bidi="hi_IN"/>
        </w:rPr>
        <w:t>सबसे बुरा दर्द खतना के लगभग 3 दिन बाद होता था। पुरुष लड़ने में असमर्थ थे। वह समय था जब याकूब के दो पुत्रों शिमोन और लेवी ने नगर के हर व्यक्ति पर हमला किया और उन्हें मार डाला। ये दो पुत्र दीना के सगे भाई थे- वे लिआ के पुत्र थे। उन्होंने शेकेम के घर से दीना को निकाल लिया। शेकेम ने दीना का बलात्कार करने के बाद से उसे अपने घर में रखा था। फिर याकूब के बाकी पुत्र आए और सभी झुण्ड और मवेशी ले लिए। उन्होंने सारी धन सम्पत्ति जो उन्हें मिल सकती थी लूट ली। लूट वे सारी वस्तुएं होती हों जो युद्ध जीतने पर सैनिकों द्वारा ले ली जाती है। यहाँ, भाइयों ने नगर के साथ लड़ाई जीत ली है इसलिए वे सब कुछ ले लेते हैं। उन्होंने स्त्रियों और बच्चों को बन्दी बना लिया था। हमोर और शेकेम ने याकूब की सम्पत्ति लेने की योजना बनाई थी। अब याकूब के पास पूरे नगर की सारी सम्पत्ति है।</w:t>
      </w:r>
    </w:p>
    <w:p>
      <w:pPr/>
      <w:r>
        <w:rPr>
          <w:lang w:val="hi_IN" w:bidi="hi_IN"/>
        </w:rPr>
      </w:r>
      <w:r>
        <w:rPr>
          <w:lang w:val="hi_IN" w:bidi="hi_IN"/>
        </w:rPr>
        <w:t>जब याकूब को पता चला कि क्या हुआ था, तो याकूब शिमोन और लेवी पर क्रोधित हुआ। याकूब ने कहा, "अब मैं देश के सभी लोगों में दुर्गन्ध हो गया हूँ।" दुर्गन्ध होना या बदबू होना एक शब्द है जिसका अर्थ है कि सभी लोग याकूब से नफरत करेंगे और उसे उस क्षेत्र से हटाने की कोशिश करेंगे। याकूब ने सोचा कि इस क्षेत्र के सभी लोग बदला लेंगे और याकूब के परिवार को कुचल देंगे या मार डालेंगे। याकूब इसके बजाय कि उसकी बेटी के साथ क्या हुआ था दूसरों के बीच अपनी प्रतिष्ठा को लेकर चिंतित है।</w:t>
      </w:r>
    </w:p>
    <w:p>
      <w:pPr/>
      <w:r>
        <w:rPr>
          <w:lang w:val="hi_IN" w:bidi="hi_IN"/>
        </w:rPr>
      </w:r>
      <w:r>
        <w:rPr>
          <w:lang w:val="hi_IN" w:bidi="hi_IN"/>
        </w:rPr>
        <w:t>शिमोन और लेवी ने उत्तर दिया, "क्या हम अपनी बहन के साथ एक वेश्या की तरह व्यवहार होने दें?"</w:t>
      </w:r>
    </w:p>
    <w:p>
      <w:pPr/>
      <w:r>
        <w:rPr>
          <w:lang w:val="hi_IN" w:bidi="hi_IN"/>
        </w:rPr>
      </w:r>
      <w:r>
        <w:rPr>
          <w:lang w:val="hi_IN" w:bidi="hi_IN"/>
        </w:rPr>
        <w:t>वेश्या वह स्त्री है जो पैसे के बदले यौन सम्बन्ध बनाती है और आमतौर पर वह बदनाम होती है। यह अन्तिम प्रश्न एक ऐसा प्रश्न है जिसके उत्तर की आवश्यकता नहीं है और इसे सकारात्मक तरीके से कहा जा सकता है, जैसे "हम उसे अपनी बहन के साथ वेश्या की तरह व्यवहार नहीं करने दे सकते थे।" शिमोन और लेवी ने याकूब से यह क्रोध में कहा। ये शब्द गुस्सा दिखाते हैं, शिष्टाचार नहीं, जैसा कि आम तौर पर एक पुत्र अपने पिता से बोलता।</w:t>
      </w:r>
    </w:p>
    <w:p>
      <w:pPr/>
      <w:r>
        <w:rPr>
          <w:lang w:val="hi_IN" w:bidi="hi_IN"/>
        </w:rPr>
      </w:r>
      <w:r>
        <w:rPr>
          <w:lang w:val="hi_IN" w:bidi="hi_IN"/>
        </w:rPr>
        <w:t>रुकें और चर्चा करें: लोग कब और क्यों बदला लेना चाहते हैं? वे बदला लेने के लिए किस प्रकार के काम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शेकेम नगर के फाटक पर नगर के अगुवों के सामने खतना किए जाने और अंतर्विवाह का विचार प्रस्तुत करता है। शेकेम केवल शेकेम के पुरुषों के लिए आर्थिक लाभों के बारे में बात करता है।</w:t>
      </w:r>
    </w:p>
    <w:p>
      <w:pPr/>
      <w:r>
        <w:rPr>
          <w:lang w:val="hi_IN" w:bidi="hi_IN"/>
        </w:rPr>
      </w:r>
      <w:r>
        <w:rPr>
          <w:b/>
          <w:lang w:val="hi_IN" w:bidi="hi_IN"/>
        </w:rPr>
        <w:t>दूसरा दृश्य:</w:t>
      </w:r>
      <w:r>
        <w:rPr>
          <w:lang w:val="hi_IN" w:bidi="hi_IN"/>
        </w:rPr>
        <w:t xml:space="preserve"> शेकेम के पुरुषों का खतना किया गया और तीसरे दिन जब वे अत्याधिक पेड़ा में थे, तो शिमोन और लेवी ने सभी पुरुषों पर हमला किया और उन्हें मार डाला।</w:t>
      </w:r>
    </w:p>
    <w:p>
      <w:pPr/>
      <w:r>
        <w:rPr>
          <w:lang w:val="hi_IN" w:bidi="hi_IN"/>
        </w:rPr>
      </w:r>
      <w:r>
        <w:rPr>
          <w:b/>
          <w:lang w:val="hi_IN" w:bidi="hi_IN"/>
        </w:rPr>
        <w:t>तीसरा दृश्य:</w:t>
      </w:r>
      <w:r>
        <w:rPr>
          <w:lang w:val="hi_IN" w:bidi="hi_IN"/>
        </w:rPr>
        <w:t xml:space="preserve"> अन्य पुत्र आते हैं और नगर को लूट लेते हैं। वे सभी स्त्रियों और बच्चों को बन्दी बना लेते हैं।</w:t>
      </w:r>
    </w:p>
    <w:p>
      <w:pPr/>
      <w:r>
        <w:rPr>
          <w:lang w:val="hi_IN" w:bidi="hi_IN"/>
        </w:rPr>
      </w:r>
      <w:r>
        <w:rPr>
          <w:b/>
          <w:lang w:val="hi_IN" w:bidi="hi_IN"/>
        </w:rPr>
        <w:t>चौथा दृश्य:</w:t>
      </w:r>
      <w:r>
        <w:rPr>
          <w:lang w:val="hi_IN" w:bidi="hi_IN"/>
        </w:rPr>
        <w:t xml:space="preserve"> याकूब शिमोन और लेवी से कहता है कि उन्होंने परिवार को बर्बाद कर दिया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शेकेम</w:t>
      </w:r>
    </w:p>
    <w:p>
      <w:pPr>
        <w:pStyle w:val="ListBullet"/>
        <w:spacing w:line="240" w:lineRule="auto"/>
        <w:ind w:left="720"/>
      </w:pPr>
      <w:r>
        <w:rPr>
          <w:lang w:val="hi_IN" w:bidi="hi_IN"/>
        </w:rPr>
      </w:r>
      <w:r>
        <w:rPr>
          <w:lang w:val="hi_IN" w:bidi="hi_IN"/>
        </w:rPr>
        <w:t>हमोर</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याकूब के बाकी पुत्र</w:t>
      </w:r>
    </w:p>
    <w:p>
      <w:pPr>
        <w:pStyle w:val="ListBullet"/>
        <w:spacing w:line="240" w:lineRule="auto"/>
        <w:ind w:left="720"/>
      </w:pPr>
      <w:r>
        <w:rPr>
          <w:lang w:val="hi_IN" w:bidi="hi_IN"/>
        </w:rPr>
      </w:r>
      <w:r>
        <w:rPr>
          <w:lang w:val="hi_IN" w:bidi="hi_IN"/>
        </w:rPr>
        <w:t>शेकेम के पुरुष</w:t>
      </w:r>
    </w:p>
    <w:p>
      <w:pPr>
        <w:pStyle w:val="ListBullet"/>
        <w:spacing w:line="240" w:lineRule="auto"/>
        <w:ind w:left="720"/>
      </w:pPr>
      <w:r>
        <w:rPr>
          <w:lang w:val="hi_IN" w:bidi="hi_IN"/>
        </w:rPr>
      </w:r>
      <w:r>
        <w:rPr>
          <w:lang w:val="hi_IN" w:bidi="hi_IN"/>
        </w:rPr>
        <w:t>शेकेम की स्त्रियाँ और बच्चे</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शेकेम के नगर में घटित होती है। हमोर का पुत्र शेकेम कहानी के मुख्य पात्रों में से एक है। नगर का नाम और युवक का नाम एक ही है। अधिकांश अनुवाद शेकम के नाम के उल्लेख किए बिना उसे नगर कहकर किसी भी भ्रम से बचते हुए प्रतीत होते हैं।</w:t>
      </w:r>
    </w:p>
    <w:p>
      <w:pPr/>
      <w:r>
        <w:rPr>
          <w:lang w:val="hi_IN" w:bidi="hi_IN"/>
        </w:rPr>
      </w:r>
      <w:r>
        <w:rPr>
          <w:lang w:val="hi_IN" w:bidi="hi_IN"/>
        </w:rPr>
        <w:t xml:space="preserve">पिछले भाग में, शेकेम ने दीना से बलात्कार किया था। प्रयोग किया गया शब्द यह है कि शेकेम ने दीना को </w:t>
      </w:r>
      <w:r>
        <w:rPr>
          <w:b/>
          <w:lang w:val="hi_IN" w:bidi="hi_IN"/>
        </w:rPr>
        <w:t>अशुद्ध</w:t>
      </w:r>
      <w:r>
        <w:rPr>
          <w:lang w:val="hi_IN" w:bidi="hi_IN"/>
        </w:rPr>
        <w:t xml:space="preserve"> कर दिया था। उस संस्कृति में, यह एक बहुत लज्जाजनक बात थी। दीना के भाई बहुत क्रोधित थे।</w:t>
      </w:r>
    </w:p>
    <w:p>
      <w:pPr/>
      <w:r>
        <w:rPr>
          <w:lang w:val="hi_IN" w:bidi="hi_IN"/>
        </w:rPr>
      </w:r>
      <w:r>
        <w:rPr>
          <w:lang w:val="hi_IN" w:bidi="hi_IN"/>
        </w:rPr>
        <w:t>पहले याकूब सुनता है कि शेकेम ने उसकी बेटी को अपवित्र किया था। याकूब कुछ नहीं करता है।</w:t>
      </w:r>
    </w:p>
    <w:p>
      <w:pPr/>
      <w:r>
        <w:rPr>
          <w:lang w:val="hi_IN" w:bidi="hi_IN"/>
        </w:rPr>
      </w:r>
      <w:r>
        <w:rPr>
          <w:lang w:val="hi_IN" w:bidi="hi_IN"/>
        </w:rPr>
        <w:t>फिर क्योंकि शेकेम ने उनकी बहन दीना को अपवित्र किया था, इसलिए भाई कपटपूर्वक उत्तर देते हैं।</w:t>
      </w:r>
    </w:p>
    <w:p>
      <w:pPr/>
      <w:r>
        <w:rPr>
          <w:lang w:val="hi_IN" w:bidi="hi_IN"/>
        </w:rPr>
      </w:r>
      <w:r>
        <w:rPr>
          <w:lang w:val="hi_IN" w:bidi="hi_IN"/>
        </w:rPr>
        <w:t>फिर क्योंकि दीना को अशुद्ध किया गया था, इसलिए भाइयों ने सभी पुरुषों को मारने के बाद नगर को लूट लिया।</w:t>
      </w:r>
    </w:p>
    <w:p>
      <w:pPr/>
      <w:r>
        <w:rPr>
          <w:lang w:val="hi_IN" w:bidi="hi_IN"/>
        </w:rPr>
      </w:r>
      <w:r>
        <w:rPr>
          <w:lang w:val="hi_IN" w:bidi="hi_IN"/>
        </w:rPr>
        <w:t>यह भाग दीना की कहानी को जारी रखता है। हमोर और शेकेम याकूब और याकूब के पुत्रों से बात कर रहे हैं। पुत्रों ने दोनों समूहों के बीच विवाह के विचार को मान लेने का दिखावा किया है। पुत्रों ने माँग की है कि, इससे पहले कि कोई विवाह हो सभी पुरुषों का खतना किया जाए।</w:t>
      </w:r>
    </w:p>
    <w:p>
      <w:pPr/>
      <w:r>
        <w:rPr>
          <w:lang w:val="hi_IN" w:bidi="hi_IN"/>
        </w:rPr>
      </w:r>
      <w:r>
        <w:rPr>
          <w:lang w:val="hi_IN" w:bidi="hi_IN"/>
        </w:rPr>
        <w:t>पहले दृश्य में, शेकेम और हमोर सब पुरुषों के खतना किए जाने के विचार से सहमत हो जाते हैं। शेकेम और हमोर नगर के फाटक पर जाते हैं और नगर के अगुवों से मिलते हैं। शेकेम और हमोर खतना और अंतर्विवाह के विचार को आर्थिक दृष्टि से प्रस्तुत करते हैं। यदि पुरुष खतना करने के लिए सहमत हैं, तो वे अन्त में अंतर्विवाह के माध्यम से याकूब की सम्पत्ति को हासिल कर लेंगे। याकूब और उसका परिवार स्थानीय संस्कृति में घुल-मिल जाएगा। शेकेम यह उल्लेख नहीं करता कि वह दीना से विवाह करना चाहता है।</w:t>
      </w:r>
    </w:p>
    <w:p>
      <w:pPr/>
      <w:r>
        <w:rPr>
          <w:lang w:val="hi_IN" w:bidi="hi_IN"/>
        </w:rPr>
      </w:r>
      <w:r>
        <w:rPr>
          <w:lang w:val="hi_IN" w:bidi="hi_IN"/>
        </w:rPr>
        <w:t>दूसरे दृश्य में, नगर के अगुवे इस प्रस्ताव से सहमत हो जाते हैं और नगर के हर पुरुष का खतना किया जाता है। खतना के बाद तीसरा दिन वह दिन है जब पुरुषों को सबसे अधिक पीड़ा होती थी और शायद बुखार भी होता था। उस दिन दीना के भाई शिमोन और लेवी ने तलवार ले कर नगर पर हमला किया। उन्होंने नगर के सभी वयस्क पुरुषों को मार डाला। यह एक हिंसक दृश्य है। नगर के पुरुष अपनी रक्षा करने में सक्षम नहीं थे। दोनों भाई दीना को ले लिया जिसे शेकेम के घर में रखा गया था और याकूब के पास लौट आए।</w:t>
      </w:r>
    </w:p>
    <w:p>
      <w:pPr/>
      <w:r>
        <w:rPr>
          <w:lang w:val="hi_IN" w:bidi="hi_IN"/>
        </w:rPr>
      </w:r>
      <w:r>
        <w:rPr>
          <w:lang w:val="hi_IN" w:bidi="hi_IN"/>
        </w:rPr>
        <w:t>तीसरे दृश्य में, शिमोन और लेवी के सभी पुरुषों को मार डालने के बाद, याकूब के बाकी पुत्र नगर में आए। अन्य पुत्र देखते हैं कि सभी पुरुष मर गए हैं। पुत्र नगर को लूट लेते हैं। उन्होंने सारी क़ीमती वस्तुएं ले ली जिनमें खेतों के सभी पशु शामिल हैं और फिर स्त्रियों और बच्चों को बन्दी बना लिया। उन्होंने यह इसलिए किया क्योंकि नगर में दीना को अशुद्ध किया गया था।</w:t>
      </w:r>
    </w:p>
    <w:p>
      <w:pPr/>
      <w:r>
        <w:rPr>
          <w:lang w:val="hi_IN" w:bidi="hi_IN"/>
        </w:rPr>
      </w:r>
      <w:r>
        <w:rPr>
          <w:lang w:val="hi_IN" w:bidi="hi_IN"/>
        </w:rPr>
        <w:t>चौथे दृश्य में, याकूब शिमोन और लेवी पर क्रोधित था। याकूब ने शिमोन और लेवी से कहा, "तूमने मुझे बर्बाद कर दिया है!" याकूब ने कहा कि पुत्रों ने याकूब को अपने आसपास के लोगों के सामने उसकी नाक कटवा दी है। यह एक शब्द की तस्वीर है जिसका अर्थ है कि सभी पड़ोसी नगर और लोग याकूब से बैर रखेंगे। याकूब डरता था कि उसके शत्रु सुनेंगे और याकूब पर हमला करेंगे और सभी को मार डालेंगे। याकूब अपने पूरे परिवार के लिए डरता था। शिमोन और लेवी ने कहा कि वे अपनी बहन के साथ एक वेश्या की तरह व्यवहार किए जाने की अनुमति नहीं दे सकते हैं। जब शिमोन और लेवी ने बात की, तो उन्होंने याकूब को अनुचित ढंग से उत्तर दिया।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शेकेम</w:t>
      </w:r>
    </w:p>
    <w:p>
      <w:pPr>
        <w:pStyle w:val="ListBullet"/>
        <w:spacing w:line="240" w:lineRule="auto"/>
        <w:ind w:left="720"/>
      </w:pPr>
      <w:r>
        <w:rPr>
          <w:lang w:val="hi_IN" w:bidi="hi_IN"/>
        </w:rPr>
      </w:r>
      <w:r>
        <w:rPr>
          <w:lang w:val="hi_IN" w:bidi="hi_IN"/>
        </w:rPr>
        <w:t>हमोर</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याकूब के बाकी पुत्र</w:t>
      </w:r>
    </w:p>
    <w:p>
      <w:pPr>
        <w:pStyle w:val="ListBullet"/>
        <w:spacing w:line="240" w:lineRule="auto"/>
        <w:ind w:left="720"/>
      </w:pPr>
      <w:r>
        <w:rPr>
          <w:lang w:val="hi_IN" w:bidi="hi_IN"/>
        </w:rPr>
      </w:r>
      <w:r>
        <w:rPr>
          <w:lang w:val="hi_IN" w:bidi="hi_IN"/>
        </w:rPr>
        <w:t>शेकेम के पुरुष</w:t>
      </w:r>
    </w:p>
    <w:p>
      <w:pPr>
        <w:pStyle w:val="ListBullet"/>
        <w:spacing w:line="240" w:lineRule="auto"/>
        <w:ind w:left="720"/>
      </w:pPr>
      <w:r>
        <w:rPr>
          <w:lang w:val="hi_IN" w:bidi="hi_IN"/>
        </w:rPr>
      </w:r>
      <w:r>
        <w:rPr>
          <w:lang w:val="hi_IN" w:bidi="hi_IN"/>
        </w:rPr>
        <w:t>शेकेम की स्त्रियाँ और बच्चे</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इस भाग का अभिनय शुरू करने से पहले, संक्षेप में समीक्षा करें कि पिछले भाग में क्या हुआ था। पिछला भाग इस प्रस्ताव के साथ समाप्त होता है कि हर व्यक्ति का खतना किया जाए ताकि अंतर्विवाह हो सके। यह भाग शेकेम और हमोर खतना के विचार से सहमत होने से शुरू होता है ताकि सभी अंतर्विवाह कर सकें।</w:t>
      </w:r>
    </w:p>
    <w:p>
      <w:pPr/>
      <w:r>
        <w:rPr>
          <w:lang w:val="hi_IN" w:bidi="hi_IN"/>
        </w:rPr>
      </w:r>
      <w:r>
        <w:rPr>
          <w:lang w:val="hi_IN" w:bidi="hi_IN"/>
        </w:rPr>
        <w:t>पहले दृश्य में, शेकेम और हमोर नगर के फाटक पर जाते हैं और शहर के अगुवों से बात करते हैं। वे अंतर्विवाह के विचार को आर्थिक दृष्टि से प्रस्तुत करते हैं। वे पुरुषों से प्रतिज्ञा करते हैं कि वे इस तरह अंतर्विवाह करके याकूब की सम्पत्ति को प्राप्त करने में सक्षम होंगे। वे नगर के अगुवों से यह नहीं कहते कि शेकेम दीना से विवाह करना चाहता है।</w:t>
      </w:r>
    </w:p>
    <w:p>
      <w:pPr/>
      <w:r>
        <w:rPr>
          <w:lang w:val="hi_IN" w:bidi="hi_IN"/>
        </w:rPr>
      </w:r>
      <w:r>
        <w:rPr>
          <w:lang w:val="hi_IN" w:bidi="hi_IN"/>
        </w:rPr>
        <w:t>अभिनय रोकें: शेकेम से पूछें, "आप पुरुषों से क्यों नहीं कहते कि आप दीना से विवाह करना चाहते हैं और खतना कराना उसकी कीमत है?" आप सुन सकते हैं, "यदि मैं उनसे यह कहूँ तो वे सहमत नहीं होंगे। मुझे उन्हें समझाना होगा कि यह उनकी अर्थव्यवस्था के लिए अच्छा है। मुझे उन्हें यह समझाना होगा कि यह हमारे लिए याकूब की सम्पत्ति को पाने और धनी होने का तरीका है।" हमोर से पूछें, "आप अपने पुत्र की इस तरह मदद क्यों कर रहे हैं?" आप सुन सकते हैं, "मेरे पुत्र में समस्याएँ और दोष हैं, लेकिन मैं उससे प्रेम करता हूँ। वह दीना से विवाह करना चाहता है। मैं यह सुनिश्चित करने के लिए वह सब कुछ करूँगा कि उसे वह मिल जाए जो उसे चाहिए। मैं और मुसीबत से बचना चाहता हूँ।" अभिनय को फिर से शुरू करें।</w:t>
      </w:r>
    </w:p>
    <w:p>
      <w:pPr/>
      <w:r>
        <w:rPr>
          <w:lang w:val="hi_IN" w:bidi="hi_IN"/>
        </w:rPr>
      </w:r>
      <w:r>
        <w:rPr>
          <w:lang w:val="hi_IN" w:bidi="hi_IN"/>
        </w:rPr>
        <w:t>दूसरे दृश्य में, नगर के अगुवे इस प्रस्ताव से सहमत हो जाते हैं और नगर के हर व्यक्ति का खतना किया जाता है। शिमोन और लेवी जो दीना के भाई हैं खतना के बाद तीसरे दिन तक इंतजार करते हैं। यह वह समय है जब खतना किए गए पुरुष अपने सबसे अधिक पीड़ा में थे या काम करने या लड़ने में असमर्थ थे। उन्हें शायद कुछ बुखार था। शिमोन और लेवी तलवार ले कर गए और पुरुषों पर हमला किया और नगर के हर वयस्क पुरुष को मार डाला। यह एक हिंसक दृश्य है। वे शेकेम के घर में गए और दीना को घर से ले लिया और उसे अपने तम्बू में वापस ले आए।</w:t>
      </w:r>
    </w:p>
    <w:p>
      <w:pPr/>
      <w:r>
        <w:rPr>
          <w:lang w:val="hi_IN" w:bidi="hi_IN"/>
        </w:rPr>
      </w:r>
      <w:r>
        <w:rPr>
          <w:lang w:val="hi_IN" w:bidi="hi_IN"/>
        </w:rPr>
        <w:t>अभिनय रोकें: शिमोन और लेवी से पूछें, "आप अब कैसा महसूस कर रहे हैं क्योंकि आपने बदला ले लिया है?" आप सुन सकते हैं, "अब अच्छा लग रहा है। उन्होंने हमारी बहन को अपवित्र किया। शहर के उन पुरुषों ने शेकेम को रोकने या दीना की मदद करने के लिए कुछ नहीं किया। वे हमारी स्त्रियों को अपने लिए लेना चाहते हैं। वे मरने के योग्य थे।" दीना से पूछें, "आप अब कैसा महसूस कर रही हैं?" आप सुन सकते हैं, "मुझे बहुत खुशी है कि मेरे भाइयों ने मुझे बचाया। मुझे डर था कि मैं हमेशा के लिए वहीँ रहूँगी। मैंने बहुत बुरा महसूस किया है। इससे पहले कि मैं फिर से सामान्य महसूस करूँ, इसमें लंबा समय लगेगा। यह जानना अच्छा है कि मेरे भाई मुझसे प्रेम करते हैं और मुझे घर में चाहते हैं।" अभिनय को फिर से शुरू करें।</w:t>
      </w:r>
    </w:p>
    <w:p>
      <w:pPr/>
      <w:r>
        <w:rPr>
          <w:lang w:val="hi_IN" w:bidi="hi_IN"/>
        </w:rPr>
      </w:r>
      <w:r>
        <w:rPr>
          <w:lang w:val="hi_IN" w:bidi="hi_IN"/>
        </w:rPr>
        <w:t>तीसरे दृश्य में, याकूब के बाकी पुत्र शहर में जाते हैं। पुत्रों को पता लगता है कि शिमोन और लेवी ने क्या किया है। पुत्र पता लगाते हैं कि नगर के सभी पुरुष मर गए हैं। फिर अन्य पुत्र नगर से सब कुछ ले लेते हैं। वे सभी पशुओं को ले लेते हैं। वे घरों से सब मूल्यवान वस्तुओं को ले लेते हैं। और फिर वे सभी स्त्रियों और बच्चों को बन्दी बना लेते हैं।</w:t>
      </w:r>
    </w:p>
    <w:p>
      <w:pPr/>
      <w:r>
        <w:rPr>
          <w:lang w:val="hi_IN" w:bidi="hi_IN"/>
        </w:rPr>
      </w:r>
      <w:r>
        <w:rPr>
          <w:lang w:val="hi_IN" w:bidi="hi_IN"/>
        </w:rPr>
        <w:t>चौथे दृश्य में, याकूब शिमोन और लेवी से कहता है, "तूमने मुझे बर्बाद कर दिया है! मैं अब इस क्षेत्र में सभी के लिए दुर्गन्ध की तरह हूँ।" याकूब डरता था कि अन्य लोग एक साथ आकर याकूब और उसके परिवार पर हमला करेंगे। याकूब डरता था कि पूरा परिवार मार दिया जाएगा। भाइयों ने यह कहकर उत्तर दिया, "हम उसे अपनी बहन के साथ एक वेश्या की तरह व्यवहार करने की अनुमति नहीं दे सकते थे।"</w:t>
      </w:r>
    </w:p>
    <w:p>
      <w:pPr/>
      <w:r>
        <w:rPr>
          <w:lang w:val="hi_IN" w:bidi="hi_IN"/>
        </w:rPr>
      </w:r>
      <w:r>
        <w:rPr>
          <w:lang w:val="hi_IN" w:bidi="hi_IN"/>
        </w:rPr>
        <w:t>अभिनय को रोकें: भाइयों से पूछें, "आप अभी अपने पिता के बारे में कैसा महसूस कर रहे हैं?" आप यह सुन सकते हैं, "मुझे समझ नहीं आ रहा कि वह ऐसा व्यवहार कैसे कर सकता है।" हमें अपनी बहन को बचाकर बदला लेना था। ऐसा लगता है कि वह उसकी परवाह नहीं करता है।" याकूब से पूछें, "आप अभी कैसा महसूस कर रहे हैं?" आप सुन सकते हैं, "मैं वास्तव में अपने सारे परिवार के जीवन के लिए डर रहा हूँ। मुझे पता है कि उन्होंने दीना के साथ गलत व्यवहार किया और उसे अशूद किया लेकिन मुझे पूरे परिवार के बारे में सोचना होगा।"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याकूब एक भूमि पर रह रहा है जो याकूब ने शेकेम के नगर के बाहर खरीदी थी। हित्ती हमोर के पुत्र का नाम शेकेम है। शब्द एक ही हैं। इस भाग में अधिकांश अनुवाद शेकेम का नाम लिए बिना उसे को वह नगर कहते हैं और फिर उस व्यक्ति को शेकेम के नाम से संदर्भित करते हैं। हित्ती हाम के पुत्र कनान के वंशज हैं। नूह ने हाम के पुत्र कनान को श्राप दिया था। हित्ती एक गोत्र हैं जो कनान के वंशज है जो शेकेम के आसपास के क्षेत्र में रहता है। नक्शा देखें जिसमें शेकेम को चिह्नित किया गया है।</w:t>
      </w:r>
    </w:p>
    <w:p>
      <w:pPr/>
      <w:r>
        <w:rPr>
          <w:lang w:val="hi_IN" w:bidi="hi_IN"/>
        </w:rPr>
      </w:r>
      <w:r>
        <w:rPr>
          <w:lang w:val="hi_IN" w:bidi="hi_IN"/>
        </w:rPr>
        <w:t xml:space="preserve">दीना को </w:t>
      </w:r>
      <w:r>
        <w:rPr>
          <w:b/>
          <w:lang w:val="hi_IN" w:bidi="hi_IN"/>
        </w:rPr>
        <w:t>अशुद्ध</w:t>
      </w:r>
      <w:r>
        <w:rPr>
          <w:lang w:val="hi_IN" w:bidi="hi_IN"/>
        </w:rPr>
        <w:t xml:space="preserve"> किया गया था। किसी चीज़ को अशुद्ध करने का मतलब इसे अशुद्ध या परमेश्वर के लिए अस्वीकार्य बनाना है। दीना को अब रीति-रिवाज के रूप में अशुद्ध या सामाजिक रूप से अस्वीकार्य माना जाएगा। दीना अशुद्ध है। आप कह सकते हैं कि दीना को अपमानित या लज्जित किया गया है। दीना को कैसे शुद्ध किया गया था उसका वर्णन करने के लिए उन्ही अभिव्यक्तियों का प्रयोग करे जिनका प्रयोग आपने पिछले भाग में किया था।</w:t>
      </w:r>
    </w:p>
    <w:p>
      <w:pPr/>
      <w:r>
        <w:rPr>
          <w:lang w:val="hi_IN" w:bidi="hi_IN"/>
        </w:rPr>
      </w:r>
      <w:r>
        <w:rPr>
          <w:lang w:val="hi_IN" w:bidi="hi_IN"/>
        </w:rPr>
        <w:t xml:space="preserve">हमोर और शेकेम </w:t>
      </w:r>
      <w:r>
        <w:rPr>
          <w:b/>
          <w:lang w:val="hi_IN" w:bidi="hi_IN"/>
        </w:rPr>
        <w:t>नगर के फाटक</w:t>
      </w:r>
      <w:r>
        <w:rPr>
          <w:lang w:val="hi_IN" w:bidi="hi_IN"/>
        </w:rPr>
        <w:t xml:space="preserve"> पर नगर के पुरुषों से मिलते हैं। सभी पुरुष जो नगर के फाटक से बाहर गए एक उपमा है, जिसका मतलब है सभी वयस्क पुरुष। प्राचीन समय में नगर का फाटक वह स्थान था जहाँ पुरुष महत्वपूर्ण बातों पर चर्चा करने के लिए इकट्ठा होते थे।</w:t>
      </w:r>
    </w:p>
    <w:p>
      <w:pPr/>
      <w:r>
        <w:rPr>
          <w:lang w:val="hi_IN" w:bidi="hi_IN"/>
        </w:rPr>
      </w:r>
      <w:r>
        <w:rPr>
          <w:lang w:val="hi_IN" w:bidi="hi_IN"/>
        </w:rPr>
        <w:t>नगर के फाटक की तस्वीर देखें।</w:t>
      </w:r>
    </w:p>
    <w:p>
      <w:pPr/>
      <w:r>
        <w:rPr>
          <w:lang w:val="hi_IN" w:bidi="hi_IN"/>
        </w:rPr>
      </w:r>
      <w:r>
        <w:rPr>
          <w:b/>
          <w:lang w:val="hi_IN" w:bidi="hi_IN"/>
        </w:rPr>
        <w:t>खतना</w:t>
      </w:r>
      <w:r>
        <w:rPr>
          <w:lang w:val="hi_IN" w:bidi="hi_IN"/>
        </w:rPr>
        <w:t xml:space="preserve"> के लिए उसी शब्द का प्रयोग करें जिसका प्रयोग आपने पिछले भाग में किया था।</w:t>
      </w:r>
    </w:p>
    <w:p>
      <w:pPr/>
      <w:r>
        <w:rPr>
          <w:lang w:val="hi_IN" w:bidi="hi_IN"/>
        </w:rPr>
      </w:r>
      <w:r>
        <w:rPr>
          <w:lang w:val="hi_IN" w:bidi="hi_IN"/>
        </w:rPr>
        <w:t>लिआ दीना की माँ है। लिआ शिमोन और लेवी की माँ भी है। शिमोन और लेवी दीना के सगे भाई हैं। दीना के 6 भाई हैं जो लिआ के पुत्र हैं। दीना के 5 सौतेले भाई या अलग-अलग माताओं से उत्पन्न हुए भाई हैं लेकिन उनका पिता एक ही है।</w:t>
      </w:r>
    </w:p>
    <w:p>
      <w:pPr/>
      <w:r>
        <w:rPr>
          <w:lang w:val="hi_IN" w:bidi="hi_IN"/>
        </w:rPr>
      </w:r>
      <w:r>
        <w:rPr>
          <w:lang w:val="hi_IN" w:bidi="hi_IN"/>
        </w:rPr>
        <w:t xml:space="preserve">शिमोन और लेवी ने </w:t>
      </w:r>
      <w:r>
        <w:rPr>
          <w:b/>
          <w:lang w:val="hi_IN" w:bidi="hi_IN"/>
        </w:rPr>
        <w:t>तलवार</w:t>
      </w:r>
      <w:r>
        <w:rPr>
          <w:lang w:val="hi_IN" w:bidi="hi_IN"/>
        </w:rPr>
        <w:t xml:space="preserve"> का इस्तेमाल किया। तलवार की नोक थी और सम्भवतः यह दोधारी थी या दोनों तरफ तेज धार वाली थी। इसे एक म्यान या आवरण में रखा जाता था जो कमर से लटकता रहता था। याकूब के पुत्रों ने नगर को </w:t>
      </w:r>
      <w:r>
        <w:rPr>
          <w:b/>
          <w:lang w:val="hi_IN" w:bidi="hi_IN"/>
        </w:rPr>
        <w:t>लूट</w:t>
      </w:r>
      <w:r>
        <w:rPr>
          <w:lang w:val="hi_IN" w:bidi="hi_IN"/>
        </w:rPr>
        <w:t xml:space="preserve"> लिया। इसका अर्थ है कि उन्होंने सब कुछ ले लिया। एक और शब्द </w:t>
      </w:r>
      <w:r>
        <w:rPr>
          <w:b/>
          <w:lang w:val="hi_IN" w:bidi="hi_IN"/>
        </w:rPr>
        <w:t>लूट</w:t>
      </w:r>
      <w:r>
        <w:rPr>
          <w:lang w:val="hi_IN" w:bidi="hi_IN"/>
        </w:rPr>
        <w:t xml:space="preserve"> है। किसी वस्तु को लूटने का मतलब कोई क़ीमती वस्तु ले लेना है। लूट आमतौर पर युद्ध की स्थिति के दौरान क़ीमती चीजें लेने के विषय में बताती है। लूट और चोरी दोनों हिंसक कार्य हैं।</w:t>
      </w:r>
    </w:p>
    <w:p>
      <w:pPr/>
      <w:r>
        <w:rPr>
          <w:lang w:val="hi_IN" w:bidi="hi_IN"/>
        </w:rPr>
      </w:r>
      <w:r>
        <w:rPr>
          <w:lang w:val="hi_IN" w:bidi="hi_IN"/>
        </w:rPr>
        <w:t xml:space="preserve">याकूब ने कहा कि शिमोन और लेवी ने याकूब को उस क्षेत्र के लोगों के बीच </w:t>
      </w:r>
      <w:r>
        <w:rPr>
          <w:b/>
          <w:lang w:val="hi_IN" w:bidi="hi_IN"/>
        </w:rPr>
        <w:t>दुर्गंध</w:t>
      </w:r>
      <w:r>
        <w:rPr>
          <w:lang w:val="hi_IN" w:bidi="hi_IN"/>
        </w:rPr>
        <w:t xml:space="preserve"> बना दिया था। एक और शब्द </w:t>
      </w:r>
      <w:r>
        <w:rPr>
          <w:b/>
          <w:lang w:val="hi_IN" w:bidi="hi_IN"/>
        </w:rPr>
        <w:t>बदबू</w:t>
      </w:r>
      <w:r>
        <w:rPr>
          <w:lang w:val="hi_IN" w:bidi="hi_IN"/>
        </w:rPr>
        <w:t xml:space="preserve"> है। याकूब ने कहा, "तूमने मुझे बदबूदार बना दिया है।" बदबू आना, दुर्गंध होना या बदबू मारना ये सभी शब्द की तस्वीरें हैं। याकूब कह रहा है कि अब उसकी लोगों के बीच बदनामी हो चुकी है।</w:t>
      </w:r>
    </w:p>
    <w:p>
      <w:pPr/>
      <w:r>
        <w:rPr>
          <w:lang w:val="hi_IN" w:bidi="hi_IN"/>
        </w:rPr>
      </w:r>
      <w:r>
        <w:rPr>
          <w:lang w:val="hi_IN" w:bidi="hi_IN"/>
        </w:rPr>
        <w:t>रुकें और चर्चा करें: एक छोटी कहानी सुनाएँ जहाँ कोई व्यक्ति दूसरों के साथ धोखा देने के तरीके से व्यवहार करता है। आप अपनी कहानी में इस व्यक्ति का वर्णन कैसे कर रहे हैं? क्या आप शब्दों की तस्वीरों का उपयोग करते हैं, या आप बदनामी कहते हैं?</w:t>
      </w:r>
    </w:p>
    <w:p>
      <w:pPr/>
      <w:r>
        <w:rPr>
          <w:lang w:val="hi_IN" w:bidi="hi_IN"/>
        </w:rPr>
      </w:r>
      <w:r>
        <w:rPr>
          <w:lang w:val="hi_IN" w:bidi="hi_IN"/>
        </w:rPr>
        <w:t xml:space="preserve">भाई याकूब को एक प्रश्न पूछकर उत्तर देते हैं जिसके उत्तर की आवश्यकता नहीं है। इस प्रकार के प्रश्न को सकारात्मक तरीके से व्यक्त किया जा सकता है। उन्होंने कहा कि शेकेम दीना से एक </w:t>
      </w:r>
      <w:r>
        <w:rPr>
          <w:b/>
          <w:lang w:val="hi_IN" w:bidi="hi_IN"/>
        </w:rPr>
        <w:t>वेश्या</w:t>
      </w:r>
      <w:r>
        <w:rPr>
          <w:lang w:val="hi_IN" w:bidi="hi_IN"/>
        </w:rPr>
        <w:t xml:space="preserve"> की तरह व्यवहार कर रहा था। वेश्या वह स्त्री होती है जो यौन कार्यों के लिए पैसे लेती है। एक वेश्या आमतौर पर अपनी संस्कृति में बदनाम 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35:1–15</w:t>
      </w:r>
      <w:r>
        <w:rPr>
          <w:lang w:val="hi_IN" w:bidi="hi_IN"/>
        </w:rPr>
      </w:r>
    </w:p>
    <w:p>
      <w:pPr>
        <w:pStyle w:val="Heading3"/>
      </w:pPr>
      <w:r>
        <w:rPr>
          <w:lang w:val="hi_IN" w:bidi="hi_IN"/>
        </w:rPr>
        <w:t>सुने और मन में रखें</w:t>
      </w:r>
    </w:p>
    <w:p>
      <w:pPr/>
      <w:r>
        <w:rPr>
          <w:lang w:val="hi_IN" w:bidi="hi_IN"/>
        </w:rPr>
      </w:r>
      <w:r>
        <w:rPr>
          <w:lang w:val="hi_IN" w:bidi="hi_IN"/>
        </w:rPr>
        <w:t>उत्पत्ति 35:1–15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भाग की शुरुआत में, याकूब और उसका परिवार अभी भी शेकेम में रह रहा है। याकूब का परिवार अब बहुत बड़ा हो गया है क्योंकि शहर से बन्दी बनाई गई सभी महिलाएँ और बच्चे याकूब के साथ रह रहे हैं। यह एक कहानी है कि कैसे परमेश्वर याकूब को शेकेम से बेतेल ले जाता है, वह स्थान जहाँ याकूब हरान की यात्रा पर जाते समय ठहरा था। कई वर्ष पहले, याकूब अपनी माँ रिबका के भाई के साथ रहने के लिए हारान गया था। रास्ते में, याकूब बेतेल में रुका था। बेतेल वह स्थान है जहाँ याकूब ने स्वर्ग तक पहुँचाने वाली सीढ़ी का सपना देखा और परमेश्वर ने अब्राहम और इसहाक के साथ की गई वाचा की दोबारा पुष्टि की। बेतेल वह स्थान है जहाँ परमेश्वर ने याकूब से कहा था कि यह देश याकूब और याकूब के वंशजों का होगा। परमेश्वर ने याकूब से कहा कि पृथ्वी के सभी परिवार याकूब के वंशजों के द्वारा आशीष पाएँगे।</w:t>
      </w:r>
    </w:p>
    <w:p>
      <w:pPr/>
      <w:r>
        <w:rPr>
          <w:lang w:val="hi_IN" w:bidi="hi_IN"/>
        </w:rPr>
      </w:r>
      <w:r>
        <w:rPr>
          <w:lang w:val="hi_IN" w:bidi="hi_IN"/>
        </w:rPr>
        <w:t>अब, परमेश्वर याकूब से बात करता है और याकूब को बेतेल जाने के लिए कहता है। बेथेल, शेकेम से लगभग 30 किलोमीटर या 20 मील दक्षिण में है, लेकिन लगभग 300 मीटर या 1000 फीट अधिक ऊंचाई पर है। “ऊपर जा” की आज्ञा का अर्थ, किसी पवित्र स्थान या उपासना स्थान की तीर्थयात्रा पर जाना हो सकता है, भले ही वह स्थान ऊँचाई पर न हो। तीर्थयात्रा, किसी आराधना के स्थान पर जाने की एक विशेष यात्रा है।</w:t>
      </w:r>
    </w:p>
    <w:p>
      <w:pPr/>
      <w:r>
        <w:rPr>
          <w:lang w:val="hi_IN" w:bidi="hi_IN"/>
        </w:rPr>
      </w:r>
      <w:r>
        <w:rPr>
          <w:lang w:val="hi_IN" w:bidi="hi_IN"/>
        </w:rPr>
        <w:t>वह नक्शा दिखाइए जिसमें शेकेम और बेतेल चिह्नित हैं।</w:t>
      </w:r>
    </w:p>
    <w:p>
      <w:pPr/>
      <w:r>
        <w:rPr>
          <w:lang w:val="hi_IN" w:bidi="hi_IN"/>
        </w:rPr>
      </w:r>
      <w:r>
        <w:rPr>
          <w:lang w:val="hi_IN" w:bidi="hi_IN"/>
        </w:rPr>
        <w:t>परमेश्वर याकूब से कहता है कि वह बेतेल में जाकर वहीं बस जाए। इसका अर्थ है कि परमेश्वर चाहता है कि याकूब कुछ समय के लिए बेतेल में रहे। परमेश्वर ने याकूब से कहा कि वह बेतेल में परमेश्वर के लिए एक वेदी बनाए। परमेश्वर याकूब से कहता है कि परमेश्वर वही परमेश्वर है जो याकूब के सामने तब प्रकट हुआ था जब याकूब हारान जाते हुए बेतेल में रुका था।</w:t>
      </w:r>
    </w:p>
    <w:p>
      <w:pPr/>
      <w:r>
        <w:rPr>
          <w:lang w:val="hi_IN" w:bidi="hi_IN"/>
        </w:rPr>
      </w:r>
      <w:r>
        <w:rPr>
          <w:lang w:val="hi_IN" w:bidi="hi_IN"/>
        </w:rPr>
        <w:t>वेदी की एक तस्वीर दिखाएँ।</w:t>
      </w:r>
    </w:p>
    <w:p>
      <w:pPr/>
      <w:r>
        <w:rPr>
          <w:lang w:val="hi_IN" w:bidi="hi_IN"/>
        </w:rPr>
      </w:r>
      <w:r>
        <w:rPr>
          <w:lang w:val="hi_IN" w:bidi="hi_IN"/>
        </w:rPr>
        <w:t>शेकेम से निकलने से पहले, याकूब ने अपने घराने के सभी लोगों से कहा कि वे अन्य स्थानों से लाई गई सभी अन्यजातिय मूर्तियों को हटा दे। घराने का अर्थ है याकूब के साथ रहने वाला कोई भी व्यक्ति जिसमें परिवार और दास शामिल हैं। शेकेम की सभी महिलाएँ और बच्चे जो मूर्तियों की उपासना करते थे, अब याकूब के साथ बन्दी के रूप में रह रहे थे। पिछले भागों में हमें बताया गया है कि याकूब कई दासों के साथ हारान से निकला था। यहाँ तक कि राहेल भी अपने साथ पारिवारिक देवताओं को ले आई थी। सभी अपनी मूर्तियाँ और उनके कानों की बालियों को याकूब के पास लाए और याकूब ने उन्हें पेड़ के नीचे दफना दिया। हम नहीं जानते कि यह किस प्रकार का पेड़ था। कुछ अनुवाद इसे बांज वृक्ष कहते हैं। हम नहीं जानते कि याकूब ने उनकी बालियों को क्यों लिया। कुछ लोग सोचते हैं कि ये बालियाँ गहने नहीं, बल्कि ताबीज या जादुई आकर्षण थी।</w:t>
      </w:r>
    </w:p>
    <w:p>
      <w:pPr/>
      <w:r>
        <w:rPr>
          <w:lang w:val="hi_IN" w:bidi="hi_IN"/>
        </w:rPr>
      </w:r>
      <w:r>
        <w:rPr>
          <w:lang w:val="hi_IN" w:bidi="hi_IN"/>
        </w:rPr>
        <w:t>छोटे घरेलू देवताओं की तस्वीर दिखाएँ- छोटी चीज़ें जो लोगों या पूर्वजों का प्रतिनिधित्व करती हो।</w:t>
      </w:r>
    </w:p>
    <w:p>
      <w:pPr/>
      <w:r>
        <w:rPr>
          <w:lang w:val="hi_IN" w:bidi="hi_IN"/>
        </w:rPr>
      </w:r>
      <w:r>
        <w:rPr>
          <w:lang w:val="hi_IN" w:bidi="hi_IN"/>
        </w:rPr>
        <w:t>याकूब ने घर के सभी लोगों से कहा कि वे अपने आप को शुद्ध करें। शुद्धिकरण में आमतौर पर किसी भी अपवित्र चीज को हटाने के लिए स्नान करना या अपने वस्त्र धोना और बदलना शामिल होता था। याकूब के घर वालों ने शेकेम छोड़ने से पहले ऐसा ही किया था। इसका अर्थ है कि वे साफ कपड़ों के साथ बेतेल नहीं आए थे, बल्कि उन्होंने इस यात्रा को शुरू करने से पहले स्नान किया और साफ कपड़े पहने थे। शुद्ध होकर और अन्यजाती देवताओं को छोड़कर, लोग परमेश्वर की आराधना करने की तैयारी कर रहे थे। ये अन्य वस्तुएँ उनके परमेश्वर की उपासना में बाधा डालती।</w:t>
      </w:r>
    </w:p>
    <w:p>
      <w:pPr/>
      <w:r>
        <w:rPr>
          <w:lang w:val="hi_IN" w:bidi="hi_IN"/>
        </w:rPr>
      </w:r>
      <w:r>
        <w:rPr>
          <w:lang w:val="hi_IN" w:bidi="hi_IN"/>
        </w:rPr>
        <w:t>रुकें और चर्चा करें: बताएँ कि आपकी संस्कृति के लोग आराधना की तैयारी के लिए क्या करते हैं।</w:t>
      </w:r>
    </w:p>
    <w:p>
      <w:pPr/>
      <w:r>
        <w:rPr>
          <w:lang w:val="hi_IN" w:bidi="hi_IN"/>
        </w:rPr>
      </w:r>
      <w:r>
        <w:rPr>
          <w:lang w:val="hi_IN" w:bidi="hi_IN"/>
        </w:rPr>
        <w:t>जब याकूब और उसके घर वाले सभी पशुओं के साथ बेतेल की यात्रा कर रहे थे, तो आसपास के शहरों के लोगों में परमेश्वर का भय फैल गया। यह एक शब्द चित्र है जिसका अर्थ है कि जब याकूब पास आया तो परमेश्वर ने लोगों को बहुत डरा दिया। किसी ने याकूब या उसकी किसी सम्पत्ति पर हमला नहीं किया। याकूब शांति से बेतेल जा सका। याकूब को डर था कि शिमोन और लेवी द्वारा शेकेम के सभी पुरुषों को मार डालने के बाद स्थानीय लोग याकूब और उसके परिवार पर हमला कर देंगे। परमेश्वर याकूब को दिखाता है कि परमेश्वर याकूब के घराने की रक्षा करेगा।</w:t>
      </w:r>
    </w:p>
    <w:p>
      <w:pPr/>
      <w:r>
        <w:rPr>
          <w:lang w:val="hi_IN" w:bidi="hi_IN"/>
        </w:rPr>
      </w:r>
      <w:r>
        <w:rPr>
          <w:lang w:val="hi_IN" w:bidi="hi_IN"/>
        </w:rPr>
        <w:t>याकूब लूज में पहुँचा जो बेतेल शहर का पुराना नाम है। जब याकूब बेतेल पहुँचा, तो याकूब ने एक वेदी बनाई और उसका नाम एलबेतेल रखा जिसका अर्थ है बेतेल का परमेश्वर। बेतेल का अर्थ है परमेश्वर का घर। इसलिए, नए नाम का अर्थ है परमेश्वर के घर का परमेश्वर है। याकूब ने याद किया कि जब वह एसाव से भागकर हारान जा रहा था, तब परमेश्वर इसी स्थान पर याकूब के सामने प्रकट हुआ था।</w:t>
      </w:r>
    </w:p>
    <w:p>
      <w:pPr/>
      <w:r>
        <w:rPr>
          <w:lang w:val="hi_IN" w:bidi="hi_IN"/>
        </w:rPr>
      </w:r>
      <w:r>
        <w:rPr>
          <w:lang w:val="hi_IN" w:bidi="hi_IN"/>
        </w:rPr>
        <w:t>इसके तुरन्त बाद रिबका की दाई दबोरा की मृत्यु हो गई। जब रिबका इसहाक से विवाह करने के लिए हारान से निकली, तो रिबका ने अपनी दाई या उस स्त्री को साथ ले लिया जिसने बचपन में रिबका की देखभाल की थी। उस भाग में उसका नाम नहीं बताया गया था। इस भाग में, हमें पता चलता है कि उसका नाम दबोरा है। दबोरा को बेतेल के पास तराई में एक बांज पेड़ के नीचे दफनाया गया था। पेड़ को विलाप का बांज कहा गया था। यह भाग हमें याकूब की माँ रिबका के बारे में कुछ नहीं बताता है।</w:t>
      </w:r>
    </w:p>
    <w:p>
      <w:pPr/>
      <w:r>
        <w:rPr>
          <w:lang w:val="hi_IN" w:bidi="hi_IN"/>
        </w:rPr>
      </w:r>
      <w:r>
        <w:rPr>
          <w:lang w:val="hi_IN" w:bidi="hi_IN"/>
        </w:rPr>
        <w:t>यह भाग पद्दनराम को दर्शाता है, जो हारान के आसपास के क्षेत्र का नाम है। जब याकूब बेतेल में पहुँचता है, तो वह पद्दनराम से आता है। याकूब के पद्दनराम और अपने मामा लाबान को छोड़ने के समय से इस यात्रा में कई वर्ष लग गए हैं। आखिरकार, याकूब की लम्बी यात्रा समाप्त हो गई है। परमेश्वर बेतेल में एक बार फिर से याकूब के सामने फिर से प्रकट हुआ और याकूब को आशीष दी। परमेश्वर की वाणी कविता का एक रूप है। आप इसे कविता के रूप में व्यक्त कर सकते हैं या इसे कहानी के रूप में रख सकते हैं। परमेश्वर ने याकूब का नाम बदल दिया। परमेश्वर ने कहा, "तेरा नाम याकूब है, लेकिन अब तेरा नाम याकूब नहीं रहेगा। अब से तेरा नाम इस्राएल होगा।" यह वही नाम है जो पनीएल में याकूब के साथ कुश्ती करने वाले व्यक्ति ने याकूब को दिया था। जब परमेश्वर किसी का नाम बदलता था, तो इसका आमतौर पर यह अर्थ होता था कि कोई महत्वपूर्ण घटना घटी है। याकूब के नाम का अर्थ है, धोखेबाज। परमेश्वर कह रहा है कि याकूब अब धोखेबाज नहीं है। नए नाम का अर्थ है कि उस व्यक्ति के चरित्र या भाग्य में परिवर्तन हुआ है। इस्राएल, याकूब के वंशजों और राष्ट्र का नाम भी होगा।</w:t>
      </w:r>
    </w:p>
    <w:p>
      <w:pPr/>
      <w:r>
        <w:rPr>
          <w:lang w:val="hi_IN" w:bidi="hi_IN"/>
        </w:rPr>
      </w:r>
      <w:r>
        <w:rPr>
          <w:lang w:val="hi_IN" w:bidi="hi_IN"/>
        </w:rPr>
        <w:t xml:space="preserve"> पद्दनराम से बेतेल तक याकूब की कई सालों की लम्बी यात्रा का नक्शा दिखाएँ।</w:t>
      </w:r>
    </w:p>
    <w:p>
      <w:pPr/>
      <w:r>
        <w:rPr>
          <w:lang w:val="hi_IN" w:bidi="hi_IN"/>
        </w:rPr>
      </w:r>
      <w:r>
        <w:rPr>
          <w:lang w:val="hi_IN" w:bidi="hi_IN"/>
        </w:rPr>
        <w:t xml:space="preserve">फिर परमेश्वर ने कहा, "मैं एल-शद्दाई, सर्वशक्तिमान परमेश्वर हूँ।" यह परमेश्वर का एक और नाम है। </w:t>
      </w:r>
      <w:r>
        <w:rPr>
          <w:b/>
          <w:lang w:val="hi_IN" w:bidi="hi_IN"/>
        </w:rPr>
        <w:t>एल</w:t>
      </w:r>
      <w:r>
        <w:rPr>
          <w:lang w:val="hi_IN" w:bidi="hi_IN"/>
        </w:rPr>
        <w:t xml:space="preserve"> परमेश्वर का नाम है। </w:t>
      </w:r>
      <w:r>
        <w:rPr>
          <w:b/>
          <w:lang w:val="hi_IN" w:bidi="hi_IN"/>
        </w:rPr>
        <w:t>शद्दाई</w:t>
      </w:r>
      <w:r>
        <w:rPr>
          <w:lang w:val="hi_IN" w:bidi="hi_IN"/>
        </w:rPr>
        <w:t xml:space="preserve"> एक शब्द है जिसका अर्थ सर्वशक्तिमान होता है। इन दोनों शब्दों को मिलाने से इसका अर्थ सर्वशक्तिमान परमेश्वर होता है। परमेश्वर ने अब्राहम, इसहाक और याकूब को आशीष देने की प्रतिज्ञा करते समय इस नाम का उपयोग किया।</w:t>
      </w:r>
    </w:p>
    <w:p>
      <w:pPr/>
      <w:r>
        <w:rPr>
          <w:lang w:val="hi_IN" w:bidi="hi_IN"/>
        </w:rPr>
      </w:r>
      <w:r>
        <w:rPr>
          <w:lang w:val="hi_IN" w:bidi="hi_IN"/>
        </w:rPr>
        <w:t>परमेश्वर ने याकूब से कहा कि वह फलवन्त हो और बढ़े। यह एक काव्य रूप है जिसका उपयोग परमेश्वर ने आदम और हव्वा से बात करने के समय किया था। यहाँ यह कथन एक आशीष है, आज्ञा नहीं। याकूब के पहले से ही कई बच्चे हैं। याकूब के बच्चों के बहुत सारे बच्चे होंगे। फिर परमेश्वर ने याकूब को आशीष देना जारी रखा। परमेश्वर याकूब से कहता है कि याकूब के वंशज एक बड़ी जाति बनेंगे। यहाँ तक कि उसके वंशजों में राजा भी होंगे। परमेश्वर ने याकूब से यह भी कहा कि परमेश्वर ने जो देश अब्राहम और इसहाक को दिया था, वह अब याकूब को भी देता है। फिर परमेश्वर उस स्थान से चला गया।</w:t>
      </w:r>
    </w:p>
    <w:p>
      <w:pPr/>
      <w:r>
        <w:rPr>
          <w:lang w:val="hi_IN" w:bidi="hi_IN"/>
        </w:rPr>
      </w:r>
      <w:r>
        <w:rPr>
          <w:lang w:val="hi_IN" w:bidi="hi_IN"/>
        </w:rPr>
        <w:t>याकूब ने उस स्थान को चिह्नित करने के लिए पत्थर का खम्भा खड़ा किया, जहाँ परमेश्वर ने याकूब से बात की थी। कई वर्ष पहले, जब परमेश्वर ने पहली बार याकूब से बात की, तब याकूब ने एक पत्थर का खम्भा बनाकर उस पर जैतून का तेल चढ़ाया। इस बार, याकूब ने परमेश्वर को भेंट के रूप में खम्भे पर दाखमधु चढ़ाया। फिर याकूब ने खम्भे का अभिषेक करने के लिए जैतून के तेल का उपयोग किया। खम्भे पर अभिषेक करना या जैतून का तेल डालना यह दिखाने के लिए था कि कोई चीज़ पवित्र है या परमेश्वर के लिए अलग है। याकूब ने इस स्थान का नाम बेतेल रखा जिसका अर्थ है परमेश्वर का घर। याकूब ने इस नाम का उपयोग इसलिए किया क्योंकि परमेश्वर ने इस स्थान पर याकूब से बात की थी।</w:t>
      </w:r>
    </w:p>
    <w:p>
      <w:pPr/>
      <w:r>
        <w:rPr>
          <w:lang w:val="hi_IN" w:bidi="hi_IN"/>
        </w:rPr>
      </w:r>
      <w:r>
        <w:rPr>
          <w:lang w:val="hi_IN" w:bidi="hi_IN"/>
        </w:rPr>
        <w:t>रुकें और चर्चा करें: आपकी संस्कृति किसी विशेष स्थान को कैसे याद रखती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6 दृश्य हैं।</w:t>
      </w:r>
    </w:p>
    <w:p>
      <w:pPr/>
      <w:r>
        <w:rPr>
          <w:lang w:val="hi_IN" w:bidi="hi_IN"/>
        </w:rPr>
      </w:r>
      <w:r>
        <w:rPr>
          <w:b/>
          <w:lang w:val="hi_IN" w:bidi="hi_IN"/>
        </w:rPr>
        <w:t>पहला दृश्य:</w:t>
      </w:r>
      <w:r>
        <w:rPr>
          <w:lang w:val="hi_IN" w:bidi="hi_IN"/>
        </w:rPr>
        <w:t xml:space="preserve"> परमेश्वर याकूब से कहता है कि वह शेकेम को छोड़कर बेतेल जाए।</w:t>
      </w:r>
    </w:p>
    <w:p>
      <w:pPr/>
      <w:r>
        <w:rPr>
          <w:lang w:val="hi_IN" w:bidi="hi_IN"/>
        </w:rPr>
      </w:r>
      <w:r>
        <w:rPr>
          <w:b/>
          <w:lang w:val="hi_IN" w:bidi="hi_IN"/>
        </w:rPr>
        <w:t>दूसरा दृश्य:</w:t>
      </w:r>
      <w:r>
        <w:rPr>
          <w:lang w:val="hi_IN" w:bidi="hi_IN"/>
        </w:rPr>
        <w:t xml:space="preserve"> याकूब अपने घर के सभी लोगों से कहता है कि वे बेतेल जाने से पहले अपने आप को शुद्ध करें। याकूब यह भी मांग करता है कि वे सभी पराए देवताओं और कानों की बालियों को उसको सौंप दें।</w:t>
      </w:r>
    </w:p>
    <w:p>
      <w:pPr/>
      <w:r>
        <w:rPr>
          <w:lang w:val="hi_IN" w:bidi="hi_IN"/>
        </w:rPr>
      </w:r>
      <w:r>
        <w:rPr>
          <w:b/>
          <w:lang w:val="hi_IN" w:bidi="hi_IN"/>
        </w:rPr>
        <w:t>तीसरा दृश्य:</w:t>
      </w:r>
      <w:r>
        <w:rPr>
          <w:lang w:val="hi_IN" w:bidi="hi_IN"/>
        </w:rPr>
        <w:t xml:space="preserve"> याकूब और उसका परिवार बेतेल में आता है। याकूब एक वेदी बनाता है।</w:t>
      </w:r>
    </w:p>
    <w:p>
      <w:pPr/>
      <w:r>
        <w:rPr>
          <w:lang w:val="hi_IN" w:bidi="hi_IN"/>
        </w:rPr>
      </w:r>
      <w:r>
        <w:rPr>
          <w:b/>
          <w:lang w:val="hi_IN" w:bidi="hi_IN"/>
        </w:rPr>
        <w:t>चौथा दृश्य:</w:t>
      </w:r>
      <w:r>
        <w:rPr>
          <w:lang w:val="hi_IN" w:bidi="hi_IN"/>
        </w:rPr>
        <w:t xml:space="preserve"> रिबका की दाई दबोरा की मृत्यु हो जाती है।</w:t>
      </w:r>
    </w:p>
    <w:p>
      <w:pPr/>
      <w:r>
        <w:rPr>
          <w:lang w:val="hi_IN" w:bidi="hi_IN"/>
        </w:rPr>
      </w:r>
      <w:r>
        <w:rPr>
          <w:b/>
          <w:lang w:val="hi_IN" w:bidi="hi_IN"/>
        </w:rPr>
        <w:t>पाँचवाँ दृश्य:</w:t>
      </w:r>
      <w:r>
        <w:rPr>
          <w:lang w:val="hi_IN" w:bidi="hi_IN"/>
        </w:rPr>
        <w:t xml:space="preserve"> परमेश्वर याकूब के सामने प्रकट होता है, याकूब को आशीष देता है और याकूब का नाम बदल देता है। याकूब का नया नाम इस्राएल है।</w:t>
      </w:r>
    </w:p>
    <w:p>
      <w:pPr/>
      <w:r>
        <w:rPr>
          <w:lang w:val="hi_IN" w:bidi="hi_IN"/>
        </w:rPr>
      </w:r>
      <w:r>
        <w:rPr>
          <w:b/>
          <w:lang w:val="hi_IN" w:bidi="hi_IN"/>
        </w:rPr>
        <w:t>छठा दृश्य:</w:t>
      </w:r>
      <w:r>
        <w:rPr>
          <w:lang w:val="hi_IN" w:bidi="hi_IN"/>
        </w:rPr>
        <w:t xml:space="preserve"> याकूब पत्थर का एक खम्भा खड़ा करके उसका अभिषेक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 xml:space="preserve">याकूब का परिवार </w:t>
      </w:r>
    </w:p>
    <w:p>
      <w:pPr>
        <w:pStyle w:val="ListBullet"/>
        <w:spacing w:line="240" w:lineRule="auto"/>
        <w:ind w:left="720"/>
      </w:pPr>
      <w:r>
        <w:rPr>
          <w:lang w:val="hi_IN" w:bidi="hi_IN"/>
        </w:rPr>
      </w:r>
      <w:r>
        <w:rPr>
          <w:lang w:val="hi_IN" w:bidi="hi_IN"/>
        </w:rPr>
        <w:t>आसपास के शहरों के लोग</w:t>
      </w:r>
    </w:p>
    <w:p>
      <w:pPr>
        <w:pStyle w:val="ListBullet"/>
        <w:spacing w:line="240" w:lineRule="auto"/>
        <w:ind w:left="720"/>
      </w:pPr>
      <w:r>
        <w:rPr>
          <w:lang w:val="hi_IN" w:bidi="hi_IN"/>
        </w:rPr>
      </w:r>
      <w:r>
        <w:rPr>
          <w:lang w:val="hi_IN" w:bidi="hi_IN"/>
        </w:rPr>
        <w:t>रिबका की दाई दबोरा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अभी भी शेकेम में रह रहा है। परमेश्वर याकूब से कहता है कि वह वहाँ से निकले और बेतेल में जाकर वहाँ बसे। परमेश्वर याकूब से कहता है कि वह वहाँ परमेश्वर के लिए एक वेदी बनाए। यह वेदी परमेश्वर की आराधना के लिए है। परमेश्वर याकूब को अपना परिचय देते हुए कहता है कि वह वही परमेश्वर है जो याकूब के सामने तब प्रकट हुआ था जब वह एसाव से भाग रहा था।</w:t>
      </w:r>
    </w:p>
    <w:p>
      <w:pPr/>
      <w:r>
        <w:rPr>
          <w:lang w:val="hi_IN" w:bidi="hi_IN"/>
        </w:rPr>
      </w:r>
      <w:r>
        <w:rPr>
          <w:lang w:val="hi_IN" w:bidi="hi_IN"/>
        </w:rPr>
        <w:t>दूसरे दृश्य में, याकूब अपने घर के सभी लोगों से बेतेल जाने की तैयारी के लिए कहता है। यह तीर्थयात्रा या पवित्र स्थान की एक विशेष यात्रा की तरह होगा। याकूब के घराने में परिवार के सदस्य, दास और शेकेम से लाई गई सभी महिलाएँ और बच्चे शामिल हैं। याकूब बताता है कि वे उस स्थान पर जा रहे हैं जहाँ याकूब ने हारान जाने से पहले परमेश्वर से मुलाकात की थी। याकूब उनसे कहता है कि याकूब जहाँ कहीं भी गया, परमेश्वर याकूब के साथ रहा है। लोगों को मूर्तिपूजा से जुड़े सभी चिन्हों को हटाना है — मूर्तियाँ, पराए देवता, और वे सब वस्तुएँ जो उन्हें परमेश्वर की उपासना से दूर ले जाती हैं। उन्हें अपने आप को शुद्ध करना है, अर्थात् उन्हें अपने को धोना है या नहाना है। इससे वे प्रतीकात्मक रूप से शुद्ध हो जाएँगे और वे किसी भी ऐसी चीज़ से मुक्त हो जाएँगे जो पवित्र नहीं है, क्योंकि नहाने से सभी गंदगी दूर हो जाती है। उन्हें साफ कपड़े पहनने हैं। उन्हें यह काम शेकेम से निकलने से पहले करना है, जिसका अर्थ है कि जब वे बेतेल पहुँचेंगे, तब शारीरिक रूप से शुद्ध नहीं होंगे। वे जो कर रहे हैं, वह यह है कि वे अपने आप को उन सब बातों से धो रहे हैं या दूर कर रहे हैं जो उन्हें परमेश्वर की आराधना से भटका देती है। निकलने से पहले ऐसा करने के द्वारा, लगभग 30 किलोमीटर की पूरी यात्रा एक तीर्थयात्रा या किसी पवित्र स्थान की यात्रा के समान हो जाती है। लोगों ने अपनी मूर्तियाँ और उनकी बालियों को याकूब को दे दिया। ये बालियाँ शायद विशेष ताबीज या मूर्तिपूजा में उपयोग की जाने वाली चीजें थीं। याकूब ने इन वस्तुओं को एक बड़े पेड़ के नीचे दफना दिया। जब वे यात्रा शुरू करते हैं, तो आसपास के शहर डर जाते हैं और याकूब को अपने विशाल घराने और कई पशुओं के साथ जाने से रोकने के लिए कुछ नहीं करते हैं।</w:t>
      </w:r>
    </w:p>
    <w:p>
      <w:pPr/>
      <w:r>
        <w:rPr>
          <w:lang w:val="hi_IN" w:bidi="hi_IN"/>
        </w:rPr>
      </w:r>
      <w:r>
        <w:rPr>
          <w:lang w:val="hi_IN" w:bidi="hi_IN"/>
        </w:rPr>
        <w:t>तीसरे दृश्य में, कई दिनों की यात्रा के बाद, याकूब और उसका परिवार बेतेल में पहुँचता है। याकूब ने वहाँ एक वेदी बनाई ताकि उसे याद रहे कि बहुत समय पहले जब याकूब एसाव से भाग रहा था, तब परमेश्वर ने उसे दर्शन दिया था।</w:t>
      </w:r>
    </w:p>
    <w:p>
      <w:pPr/>
      <w:r>
        <w:rPr>
          <w:lang w:val="hi_IN" w:bidi="hi_IN"/>
        </w:rPr>
      </w:r>
      <w:r>
        <w:rPr>
          <w:lang w:val="hi_IN" w:bidi="hi_IN"/>
        </w:rPr>
        <w:t>चौथा दृश्य अतिरिक्त जानकारी है। हमें नहीं पता कि ऐसा कब होता है, लेकिन लेखक का मानना है कि यह हमारे लिए जानना महत्वपूर्ण जानकारी है। चौथे दृश्य में, दबोरा की मृत्यु हो जाती है। दबोरा वह महिला है जिसने याकूब की माँ रिबका की देखभाल की थी, जब रिबका बच्ची थी। दबोरा रिबका के साथ आई थी जब रिबका इसहाक से विवाह करने के लिए आई थी। याकूब के घर के किसी व्यक्ति ने दबोरा को बेतेल के बाहर एक बड़े पेड़ के नीचे दफनाया।</w:t>
      </w:r>
    </w:p>
    <w:p>
      <w:pPr/>
      <w:r>
        <w:rPr>
          <w:lang w:val="hi_IN" w:bidi="hi_IN"/>
        </w:rPr>
      </w:r>
      <w:r>
        <w:rPr>
          <w:lang w:val="hi_IN" w:bidi="hi_IN"/>
        </w:rPr>
        <w:t>पाँचवें दृश्य में, यह भाग बताता है कि याकूब पद्दनराम से लौट आया है। पद्दनराम हारान के आसपास के देश का नाम है। यही वह स्थान है जहाँ याकूब गया था और अपने मामा लाबान के साथ 20 वर्ष तक रहा। याकूब ने वहाँ अपनी पत्नियों से विवाह किया और वहाँ उसके बच्चे हुए। याकूब कई वर्षों से घर लौटने की यात्रा पर है। जब याकूब बेतेल पहुँचता है, तब याकूब उसी स्थान पर लौटता है जहाँ याकूब ने परमेश्वर से मुलाकात की थी, जैसा कि याकूब ने 20 साल से अधिक समय पहले इस यात्रा की शुरुआत की थी। यह भाग कह रहा है कि याकूब की यात्रा समाप्त हो गई है। याकूब घर लौट आया है। परमेश्वर ने याकूब को बेतेल में दर्शन दिया। परमेश्वर ने याकूब को आशीष दी। परमेश्वर छोटे-छोटे वाक्यांशों में बात करता है जो कविता के रूप में होते हैं। परमेश्वर याकूब का नाम बदलकर इस्राएल रखता है। परमेश्वर एक अभिव्यक्ति का उपयोग करता है जिसका उपयोग परमेश्वर ने आदम और हव्वा और नूह के साथ किया था। परमेश्वर ने कहा, "फूलो-फलो, और बढ़ो।" यह एक शब्द चित्र है जिसमें परमेश्वर याकूब से कहता है कि उसके कई बच्चे होंगे और उनके भी कई बच्चे होंगे। यह एक आज्ञा की तरह लगता है, लेकिन यह एक आशीष है। परमेश्वर ने प्रतिज्ञा की है कि याकूब के वंशज एक बड़ी जाति बनेंगे, और उनके वंशजों में राजा होंगे। अन्य जातियाँ भी बनेंगी। परमेश्वर ने प्रतिज्ञा की कि परमेश्वर ने अब्राहम और इसहाक को जो देश दिया है वह अब याकूब और याकूब के वंशजों का होगा। याकूब से बात करने के बाद, परमेश्वर उस स्थान से ऊपर चला गया। इसका अर्थ है कि परमेश्वर याकूब को छोड़कर चला गया, लेकिन यह भाग हमें यह नहीं बताता कि परमेश्वर कैसे चला गया।</w:t>
      </w:r>
    </w:p>
    <w:p>
      <w:pPr/>
      <w:r>
        <w:rPr>
          <w:lang w:val="hi_IN" w:bidi="hi_IN"/>
        </w:rPr>
      </w:r>
      <w:r>
        <w:rPr>
          <w:lang w:val="hi_IN" w:bidi="hi_IN"/>
        </w:rPr>
        <w:t>छठे दृश्य में, याकूब इस स्थान को चिह्नित करने के लिए पत्थर का एक खम्भा खड़ा करता है। याकूब अच्छी तरह से यह याद रखना चाहता था कि परमेश्वर ने याकूब से कहाँ बात की थी। याकूब ने परमेश्वर को भेंट के रूप में खम्भे पर दाखमधु उण्डेला। फिर याकूब ने खम्भे का अभिषेक करने या उसे पवित्र और परमेश्वर को समर्पित करने के लिए उस पर जैतून का तेल डाला। याकूब ने उस स्थान का नाम बेतेल रखा। यह दूसरी बार है जब याकूब ने इस स्थान का नाम बेतेल रखा है। बेतेल का अर्थ है परमेश्वर का घर। यह पाठ 3 बार दोहराता है कि परमेश्वर ने बेतेल में याकूब से बात की थी। जो हुआ उसे दोहराना इस बात पर जोर देने का एक तरीका है कि यह घटना याकूब के लिए कितनी महत्वपूर्ण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6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याकूब का घराना</w:t>
      </w:r>
    </w:p>
    <w:p>
      <w:pPr>
        <w:pStyle w:val="ListBullet"/>
        <w:spacing w:line="240" w:lineRule="auto"/>
        <w:ind w:left="720"/>
      </w:pPr>
      <w:r>
        <w:rPr>
          <w:lang w:val="hi_IN" w:bidi="hi_IN"/>
        </w:rPr>
      </w:r>
      <w:r>
        <w:rPr>
          <w:lang w:val="hi_IN" w:bidi="hi_IN"/>
        </w:rPr>
        <w:t>आसपास के शहरों के लोग</w:t>
      </w:r>
    </w:p>
    <w:p>
      <w:pPr>
        <w:pStyle w:val="ListBullet"/>
        <w:spacing w:line="240" w:lineRule="auto"/>
        <w:ind w:left="720"/>
      </w:pPr>
      <w:r>
        <w:rPr>
          <w:lang w:val="hi_IN" w:bidi="hi_IN"/>
        </w:rPr>
      </w:r>
      <w:r>
        <w:rPr>
          <w:lang w:val="hi_IN" w:bidi="hi_IN"/>
        </w:rPr>
        <w:t>रिबका की दाई दबोरा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एक भूमिका निभाने वाले व्यक्ति से पूछें, "आप कैसा महसूस कर रहे हैं?" आपको अलग-अलग उत्तर सुनने को मिल सकते हैं। अभिनय को फिर से शुरू करें।</w:t>
      </w:r>
    </w:p>
    <w:p>
      <w:pPr/>
      <w:r>
        <w:rPr>
          <w:lang w:val="hi_IN" w:bidi="hi_IN"/>
        </w:rPr>
      </w:r>
      <w:r>
        <w:rPr>
          <w:lang w:val="hi_IN" w:bidi="hi_IN"/>
        </w:rPr>
        <w:t>पहले दृश्य में, परमेश्वर याकूब से कहता है कि वह बेतेल में जाए, और उस परमेश्वर के लिए एक वेदी बनाए, जो याकूब के सामने तब प्रकट हुआ था जब याकूब एसाव से भाग रहा था।</w:t>
      </w:r>
    </w:p>
    <w:p>
      <w:pPr/>
      <w:r>
        <w:rPr>
          <w:lang w:val="hi_IN" w:bidi="hi_IN"/>
        </w:rPr>
      </w:r>
      <w:r>
        <w:rPr>
          <w:lang w:val="hi_IN" w:bidi="hi_IN"/>
        </w:rPr>
        <w:t>अभिनय को रोकें: याकूब से पूछें, "बेतेल वापस जाने के बारे में आप कैसा महसूस करते हैं?" आप सुन सकते हैं, "मैं बेतेल जाने के लिए उत्साहित हूँ। मुझे याद है कि कई साल पहले हारान जाते समय वहाँ परमेश्वर से मुलाकात हुई थी। वहाँ फिर से परमेश्वर की आराधना करना अच्छा होगा।</w:t>
      </w:r>
    </w:p>
    <w:p>
      <w:pPr/>
      <w:r>
        <w:rPr>
          <w:lang w:val="hi_IN" w:bidi="hi_IN"/>
        </w:rPr>
      </w:r>
      <w:r>
        <w:rPr>
          <w:lang w:val="hi_IN" w:bidi="hi_IN"/>
        </w:rPr>
        <w:t>दूसरे दृश्य में, याकूब अपने घर के सभी लोगों से तैयार होने के लिए कहता है। इसका अर्थ है कि उन्हें सभी मूर्तियों या पराए देवताओं को छोड़ना है। उन्हें अपने आप को धोकर या नहाकर शुद्ध होना है। उन्हें साफ कपड़े पहनने हैं। याकूब उनसे कहता है कि वे बेतेल जा रहे हैं ताकि याकूब परमेश्वर के लिए एक वेदी बना सके। याकूब कहता है कि परमेश्वर ही वह है जिसने याकूब की प्रार्थनाओं का उत्तर दिया जब वह संकट में था। याकूब जहाँ कहीं भी गया है परमेश्वर याकूब के साथ रहा है।</w:t>
      </w:r>
    </w:p>
    <w:p>
      <w:pPr/>
      <w:r>
        <w:rPr>
          <w:lang w:val="hi_IN" w:bidi="hi_IN"/>
        </w:rPr>
      </w:r>
      <w:r>
        <w:rPr>
          <w:lang w:val="hi_IN" w:bidi="hi_IN"/>
        </w:rPr>
        <w:t>अभिनय रोकें: लोगों से पूछें कि वे अपनी मूर्तियों को छोड़ने के बारे में कैसा महसूस करते हैं। आप सुन सकते हैं, "मुझे समझ नहीं आ रहा कि मैं अपने देवता को अपने साथ क्यों नहीं ले जा सकता। या, "याकूब का परमेश्वर शक्तिशाली है। मुझे लगता है कि हमें याकूब के परमेश्वर की आराधना करनी चाहिए।" या, "मैं डर गया हूँ। मेरे घर के देवता हमेशा मेरे साथ रहते हैं।" अभिनय को फिर से शुरू करें।</w:t>
      </w:r>
    </w:p>
    <w:p>
      <w:pPr/>
      <w:r>
        <w:rPr>
          <w:lang w:val="hi_IN" w:bidi="hi_IN"/>
        </w:rPr>
      </w:r>
      <w:r>
        <w:rPr>
          <w:lang w:val="hi_IN" w:bidi="hi_IN"/>
        </w:rPr>
        <w:t>लोगों ने याकूब को अपनी सभी मूर्तियाँ और उनकी बालियों को दे दिया। याकूब ने इन वस्तुओं को एक पेड़ के नीचे दफना दिया। फिर वे सभी बेतेल के लिए निकल पड़े। परमेश्वर ने आसपास के शहरों के लोगों में याकूब का डर उत्पन्न किया। जब याकूब और उसका परिवार बेतेल जा रहा था तो किसी ने उन पर हमला नहीं किया।</w:t>
      </w:r>
    </w:p>
    <w:p>
      <w:pPr/>
      <w:r>
        <w:rPr>
          <w:lang w:val="hi_IN" w:bidi="hi_IN"/>
        </w:rPr>
      </w:r>
      <w:r>
        <w:rPr>
          <w:lang w:val="hi_IN" w:bidi="hi_IN"/>
        </w:rPr>
        <w:t>तीसरे दृश्य में, याकूब और उसका परिवार बेतेल के पास के शहर लूज में पहुँचता है। याकूब ने एक वेदी बनवाई और उस स्थान का नाम एल-बेतेल रखा जिसका अर्थ है परमेश्वर और परमेश्वर का घर। यह वह स्थान था जहाँ परमेश्वर याकूब के सामने प्रकट हुआ था जब याकूब एसाव से भाग रहा था।</w:t>
      </w:r>
    </w:p>
    <w:p>
      <w:pPr/>
      <w:r>
        <w:rPr>
          <w:lang w:val="hi_IN" w:bidi="hi_IN"/>
        </w:rPr>
      </w:r>
      <w:r>
        <w:rPr>
          <w:lang w:val="hi_IN" w:bidi="hi_IN"/>
        </w:rPr>
        <w:t>अभिनय रोक दें: याकूब से पूछें, "अभी आप कैसा महसूस कर रहे हैं?" आप सुन सकते हैं, "मैं यहाँ फिर से आकर उत्साहित हूँ। परमेश्वर ने यहाँ मुझसे बात की और मुझसे कई बातों की प्रतिज्ञा की। उन प्रतिज्ञाओं को याद रखना अच्छा है। याकूब के बच्चों से पूछें, "आप इस स्थान पर आकर कैसा महसूस करते हैं?" आप सुन सकते हैं, "मुझे इस स्थान को देखकर खुशी है। पिता ने हमें बताया कि कैसे परमेश्वर यहाँ उसके सामने प्रकट हुआ था।" अभिनय को फिर से शुरू करें।</w:t>
      </w:r>
    </w:p>
    <w:p>
      <w:pPr/>
      <w:r>
        <w:rPr>
          <w:lang w:val="hi_IN" w:bidi="hi_IN"/>
        </w:rPr>
      </w:r>
      <w:r>
        <w:rPr>
          <w:lang w:val="hi_IN" w:bidi="hi_IN"/>
        </w:rPr>
        <w:t>चौथा दृश्य, रिबका की दाई दबोरा, वह महिला जिसने बचपन में रिबका की देखभाल की थी, मर गई और उसे बेतेल के पास दफनाया गया। दबोरा रिबका के साथ तब आई जब रिबका इसहाक से विवाह करने के लिए आई थी।</w:t>
      </w:r>
    </w:p>
    <w:p>
      <w:pPr/>
      <w:r>
        <w:rPr>
          <w:lang w:val="hi_IN" w:bidi="hi_IN"/>
        </w:rPr>
      </w:r>
      <w:r>
        <w:rPr>
          <w:lang w:val="hi_IN" w:bidi="hi_IN"/>
        </w:rPr>
        <w:t>अभिनय को रोकें: याकूब से पूछें, "आप दबोरा की मृत्यु के बारे में कैसा महसूस करते हैं?" आप यह सुन सकते हैं, "मैं दु:खी हूँ। दबोरा हमेशा मेरी माँ के साथ थी। उसने एसाव और मेरी अच्छी देखभाल की। पूरा परिवार उससे प्रेम करता था। हमें उसकी याद आएगी।" अभिनय को फिर से शुरू करें।</w:t>
      </w:r>
    </w:p>
    <w:p>
      <w:pPr/>
      <w:r>
        <w:rPr>
          <w:lang w:val="hi_IN" w:bidi="hi_IN"/>
        </w:rPr>
      </w:r>
      <w:r>
        <w:rPr>
          <w:lang w:val="hi_IN" w:bidi="hi_IN"/>
        </w:rPr>
        <w:t>पाँचवें दृश्य में, परमेश्वर याकूब से बात करता है। परमेश्वर ने याकूब को आशीष दी। परमेश्वर ने याकूब से कहा, "तेरा नाम अब याकूब नहीं है। तेरा नाम इस्राएल है।"</w:t>
      </w:r>
    </w:p>
    <w:p>
      <w:pPr/>
      <w:r>
        <w:rPr>
          <w:lang w:val="hi_IN" w:bidi="hi_IN"/>
        </w:rPr>
      </w:r>
      <w:r>
        <w:rPr>
          <w:lang w:val="hi_IN" w:bidi="hi_IN"/>
        </w:rPr>
        <w:t>अभिनय रोक दें: याकूब से पूछें, कि "कैसा महसूस होता है जब परमेश्वर यह कहता है कि अब तेरा नाम इस्राएल होगा? तेरा नाम अब याकूब नहीं रहेगा जिसका अर्थ है धोखेबाज़।" आप सुन सकते हैं, "मैं बहुत सम्मानित हूँ कि परमेश्वर मुझसे बात करता है। मुझे पता है कि जिस व्यक्ति के साथ मैंने पनीएल में पूरी रात कुश्ती लड़ी थी, उसने मुझसे कहा कि मेरा नाम बदलकर इस्राएल कर दिया गया है। लेकिन परमेश्वर का ऐसा कहना इसे वास्तविक बना देता है। मुझे खुशी है कि मैं अब धोखेबाज़ के रूप में नहीं जाना जाऊँगा।" अभिनय को फिर से शुरू करें।</w:t>
      </w:r>
    </w:p>
    <w:p>
      <w:pPr/>
      <w:r>
        <w:rPr>
          <w:lang w:val="hi_IN" w:bidi="hi_IN"/>
        </w:rPr>
      </w:r>
      <w:r>
        <w:rPr>
          <w:lang w:val="hi_IN" w:bidi="hi_IN"/>
        </w:rPr>
        <w:t>परमेश्वर ने कहा, "मैं एल-शद्दाई, सर्वशक्तिमान परमेश्वर हूँ।" फिर परमेश्वर ने याकूब से कहा कि तेरे बच्चे हों और उनके भी बच्चे हों। परमेश्वर ने कहा, "तेरे वंश एक बड़ी जाति बनेंगे, और तेरे वंश में राजा उत्पन्न होंगे। मैं तुझे यह देश दूँगा जो मैंने अब्राहम और इसहाक को दिया था। यह देश तेरे और तेरे वंशजों का है।" फिर परमेश्वर उस स्थान से चला गया।</w:t>
      </w:r>
    </w:p>
    <w:p>
      <w:pPr/>
      <w:r>
        <w:rPr>
          <w:lang w:val="hi_IN" w:bidi="hi_IN"/>
        </w:rPr>
      </w:r>
      <w:r>
        <w:rPr>
          <w:lang w:val="hi_IN" w:bidi="hi_IN"/>
        </w:rPr>
        <w:t>अभिनय रोक दें: याकूब से पूछें, "अभी आप कैसा महसूस कर रहे हैं?" आप सुन सकते हैं, "परमेश्वर एक अद्भुत् परमेश्वर है! परमेश्वर ने मुझे फिर से वह बात बताई है जो परमेश्वर ने मुझे पहले कही थी। यह देश मेरे और मेरे वंशजों के लिए है। मैं यह सब मुश्किल से समझ पा रहा हूँ। मैं इससे बहुत विनम्र महसूस करता हूँ।" अभिनय को फिर से शुरू करें।</w:t>
      </w:r>
    </w:p>
    <w:p>
      <w:pPr/>
      <w:r>
        <w:rPr>
          <w:lang w:val="hi_IN" w:bidi="hi_IN"/>
        </w:rPr>
      </w:r>
      <w:r>
        <w:rPr>
          <w:lang w:val="hi_IN" w:bidi="hi_IN"/>
        </w:rPr>
        <w:t>छठे दृश्य में, याकूब वहाँ जो हुआ, उसे याद रखने या स्मारक के रूप में एक पत्थर का खम्भा खड़ा करता है। याकूब ने एक भेंट के रूप में खम्भे पर दाखमधु उण्डेला। याकूब ने खम्भे का अभिषेक करने के लिए जैतून का तेल उण्डेला। इसका अर्थ है कि याकूब इस खम्भे को अलग कर रहा था और यह घोषणा कर रहा था कि वह परमेश्वर का है। याकूब ने इस स्थान का नाम फिर से बेतेल रखा जिसका अर्थ है परमेश्वर का घर।</w:t>
      </w:r>
    </w:p>
    <w:p>
      <w:pPr/>
      <w:r>
        <w:rPr>
          <w:lang w:val="hi_IN" w:bidi="hi_IN"/>
        </w:rPr>
      </w:r>
      <w:r>
        <w:rPr>
          <w:lang w:val="hi_IN" w:bidi="hi_IN"/>
        </w:rPr>
        <w:t>अभिनय रोक दें: याकूब से पूछें, "आपने क्यों एक खम्भा खड़ा किया और उसका अभिषेक किया?" आप सुन सकते हैं, "मैं यह याद रखना चाहता हूँ कि परमेश्वर ने यहाँ क्या कहा था। मैं चाहता हूँ कि मेरे बच्चे और मेरे पोते-पोतियाँ इसे याद रखें। यह देश उन सभी के लिए है। वे एक महान जाति होंगे। मैं चाहता हूँ कि वे याद रखें कि परमेश्वर ने यहाँ क्या प्रतिज्ञा की थी।"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परमेश्वर ने याकूब से कहा कि वह बेतेल में जाकर वहाँ एक </w:t>
      </w:r>
      <w:r>
        <w:rPr>
          <w:b/>
          <w:lang w:val="hi_IN" w:bidi="hi_IN"/>
        </w:rPr>
        <w:t>वेदी</w:t>
      </w:r>
      <w:r>
        <w:rPr>
          <w:lang w:val="hi_IN" w:bidi="hi_IN"/>
        </w:rPr>
        <w:t xml:space="preserve"> बनाए। </w:t>
      </w:r>
      <w:r>
        <w:rPr>
          <w:b/>
          <w:lang w:val="hi_IN" w:bidi="hi_IN"/>
        </w:rPr>
        <w:t>वेदी</w:t>
      </w:r>
      <w:r>
        <w:rPr>
          <w:lang w:val="hi_IN" w:bidi="hi_IN"/>
        </w:rPr>
        <w:t xml:space="preserve"> की चर्चा मुख्य शब्दावली में की गई है। बेतेल के लिए उसी शब्द का उपयोग करें जो आपने पिछले भागों में उपयोग किया है। वेदी के लिए उसी शब्द का उपयोग करें जो आपने पिछले भागों में उपयोग किया है। इस मामले में </w:t>
      </w:r>
      <w:r>
        <w:rPr>
          <w:b/>
          <w:lang w:val="hi_IN" w:bidi="hi_IN"/>
        </w:rPr>
        <w:t>ऊपर जा</w:t>
      </w:r>
      <w:r>
        <w:rPr>
          <w:lang w:val="hi_IN" w:bidi="hi_IN"/>
        </w:rPr>
        <w:t xml:space="preserve"> की अभिव्यक्ति का अर्थ यह हो सकता है कि बेतेल शेकेम से ऊँचा हो। यह किसी उपासना स्थल पर जाते समय उपयोग होने वाली अभिव्यक्ति भी हो सकती है। लोग कहते थे कि उस स्थान पर </w:t>
      </w:r>
      <w:r>
        <w:rPr>
          <w:b/>
          <w:lang w:val="hi_IN" w:bidi="hi_IN"/>
        </w:rPr>
        <w:t>ऊपर जा</w:t>
      </w:r>
      <w:r>
        <w:rPr>
          <w:lang w:val="hi_IN" w:bidi="hi_IN"/>
        </w:rPr>
        <w:t xml:space="preserve"> भले ही वह स्थान ऊँचा न हो।</w:t>
      </w:r>
    </w:p>
    <w:p>
      <w:pPr/>
      <w:r>
        <w:rPr>
          <w:lang w:val="hi_IN" w:bidi="hi_IN"/>
        </w:rPr>
      </w:r>
      <w:r>
        <w:rPr>
          <w:lang w:val="hi_IN" w:bidi="hi_IN"/>
        </w:rPr>
        <w:t>रुकें और चर्चा करें: किसी विशेष स्थान पर उपासना या उत्सव मनाने के लिए जाने के बारे में बात करें। आप जाने की प्रक्रिया को कैसे बताते हैं?</w:t>
      </w:r>
    </w:p>
    <w:p>
      <w:pPr/>
      <w:r>
        <w:rPr>
          <w:lang w:val="hi_IN" w:bidi="hi_IN"/>
        </w:rPr>
      </w:r>
      <w:r>
        <w:rPr>
          <w:lang w:val="hi_IN" w:bidi="hi_IN"/>
        </w:rPr>
        <w:t xml:space="preserve">याकूब ने अपने घराने के सभी लोगों से कहा कि वे तैयार रहें। </w:t>
      </w:r>
      <w:r>
        <w:rPr>
          <w:b/>
          <w:lang w:val="hi_IN" w:bidi="hi_IN"/>
        </w:rPr>
        <w:t>घराने</w:t>
      </w:r>
      <w:r>
        <w:rPr>
          <w:lang w:val="hi_IN" w:bidi="hi_IN"/>
        </w:rPr>
        <w:t xml:space="preserve"> का अर्थ हर उस व्यक्ति से है जो याकूब के साथ रहता है। इसमें याकूब की पत्नियाँ और बच्चे शामिल हैं। इसमें याकूब के दास और शेकेम से बंदी बनाए गए सभी बच्चे और महिलाएँ भी शामिल हैं। </w:t>
      </w:r>
      <w:r>
        <w:rPr>
          <w:lang w:val="hi_IN" w:bidi="hi_IN"/>
        </w:rPr>
        <w:t>घराने</w:t>
      </w:r>
      <w:r>
        <w:rPr>
          <w:lang w:val="hi_IN" w:bidi="hi_IN"/>
        </w:rPr>
        <w:t xml:space="preserve"> शब्द की चर्चा मुख्य शब्दावली में की गई है।</w:t>
      </w:r>
    </w:p>
    <w:p>
      <w:pPr/>
      <w:r>
        <w:rPr>
          <w:lang w:val="hi_IN" w:bidi="hi_IN"/>
        </w:rPr>
      </w:r>
      <w:r>
        <w:rPr>
          <w:lang w:val="hi_IN" w:bidi="hi_IN"/>
        </w:rPr>
        <w:t xml:space="preserve">याकूब ने उनसे कहा कि वे अपनी सभी अन्यजाती </w:t>
      </w:r>
      <w:r>
        <w:rPr>
          <w:b/>
          <w:lang w:val="hi_IN" w:bidi="hi_IN"/>
        </w:rPr>
        <w:t>मूर्तियाँ</w:t>
      </w:r>
      <w:r>
        <w:rPr>
          <w:lang w:val="hi_IN" w:bidi="hi_IN"/>
        </w:rPr>
        <w:t xml:space="preserve"> निकाल फेंकें, अपने आप को शुद्ध करें और साफ कपड़े पहनें। अन्यजाती मूर्तियाँ ऐसी कोई भी वस्तु होती हैं जो मनुष्य द्वारा बनाई जाती हैं, लेकिन उनका उपयोग पूजा की वस्तु के रूप में किया जाता है। इसमें परिवार के घरेलू देवता भी शामिल होंगे जिन्हें राहेल ने लाबान से लिया था। </w:t>
      </w:r>
      <w:r>
        <w:rPr>
          <w:b/>
          <w:lang w:val="hi_IN" w:bidi="hi_IN"/>
        </w:rPr>
        <w:t>मूर्तियों</w:t>
      </w:r>
      <w:r>
        <w:rPr>
          <w:lang w:val="hi_IN" w:bidi="hi_IN"/>
        </w:rPr>
        <w:t xml:space="preserve"> की चर्चा मुख्य शब्दावली में की गई है। अपने आप को </w:t>
      </w:r>
      <w:r>
        <w:rPr>
          <w:b/>
          <w:lang w:val="hi_IN" w:bidi="hi_IN"/>
        </w:rPr>
        <w:t>शुद्ध</w:t>
      </w:r>
      <w:r>
        <w:rPr>
          <w:lang w:val="hi_IN" w:bidi="hi_IN"/>
        </w:rPr>
        <w:t xml:space="preserve"> करने का अर्थ है स्नान करना या धोना जो किसी भी ऐसी चीज़ को हटाने का प्रतीक होगा जो उन्हें अशुद्ध करती है या परमेश्वर की आराधना करने के लिए अयोग्य बनाती है। परमेश्वर की आराधना के लिए एक रस्म की तैयारी के कारण से उन्हें साफ कपड़े पहनने थे। </w:t>
      </w:r>
      <w:r>
        <w:rPr>
          <w:b/>
          <w:lang w:val="hi_IN" w:bidi="hi_IN"/>
        </w:rPr>
        <w:t>शुद्ध</w:t>
      </w:r>
      <w:r>
        <w:rPr>
          <w:lang w:val="hi_IN" w:bidi="hi_IN"/>
        </w:rPr>
        <w:t xml:space="preserve"> शब्द मुख्य शब्दावली में है। प्रस्थान से पहले तैयारी करके, पूरी यात्रा एक तीर्थयात्रा या उपासना के अनुभव का हिस्सा बन गई।</w:t>
      </w:r>
    </w:p>
    <w:p>
      <w:pPr/>
      <w:r>
        <w:rPr>
          <w:lang w:val="hi_IN" w:bidi="hi_IN"/>
        </w:rPr>
      </w:r>
      <w:r>
        <w:rPr>
          <w:lang w:val="hi_IN" w:bidi="hi_IN"/>
        </w:rPr>
        <w:t>लोगों ने याकूब को अपनी मूर्तियाँ और उनके कानों की बालियाँ दे दी। बालियाँ शायद ताबीज या वे वस्तुएँ थीं जिनका उपयोग मूर्तियों की उपासना में या बुराई से सुरक्षा के रूप में किया जाता था। ये चीज़ें परमेश्वर की उपासना से उन्हें भटका देती थी। उन्हें इस तरह की हर चीज़ को छोड़ना था।</w:t>
      </w:r>
    </w:p>
    <w:p>
      <w:pPr/>
      <w:r>
        <w:rPr>
          <w:lang w:val="hi_IN" w:bidi="hi_IN"/>
        </w:rPr>
      </w:r>
      <w:r>
        <w:rPr>
          <w:lang w:val="hi_IN" w:bidi="hi_IN"/>
        </w:rPr>
        <w:t xml:space="preserve">परमेश्वर ने याकूब को </w:t>
      </w:r>
      <w:r>
        <w:rPr>
          <w:b/>
          <w:lang w:val="hi_IN" w:bidi="hi_IN"/>
        </w:rPr>
        <w:t>आशीष</w:t>
      </w:r>
      <w:r>
        <w:rPr>
          <w:lang w:val="hi_IN" w:bidi="hi_IN"/>
        </w:rPr>
        <w:t xml:space="preserve"> दी। आशीष के लिए उसी शब्द का उपयोग करें जो आपने पिछले भागों में उपयोग किया है। </w:t>
      </w:r>
      <w:r>
        <w:rPr>
          <w:lang w:val="hi_IN" w:bidi="hi_IN"/>
        </w:rPr>
        <w:t>आशीष</w:t>
      </w:r>
      <w:r>
        <w:rPr>
          <w:lang w:val="hi_IN" w:bidi="hi_IN"/>
        </w:rPr>
        <w:t xml:space="preserve"> की चर्चा मुख्य शब्दावली में की गई है।</w:t>
      </w:r>
    </w:p>
    <w:p>
      <w:pPr/>
      <w:r>
        <w:rPr>
          <w:lang w:val="hi_IN" w:bidi="hi_IN"/>
        </w:rPr>
      </w:r>
      <w:r>
        <w:rPr>
          <w:lang w:val="hi_IN" w:bidi="hi_IN"/>
        </w:rPr>
        <w:t xml:space="preserve">परमेश्वर ने कहा, "मैं </w:t>
      </w:r>
      <w:r>
        <w:rPr>
          <w:b/>
          <w:lang w:val="hi_IN" w:bidi="hi_IN"/>
        </w:rPr>
        <w:t>एल-शद्दाई</w:t>
      </w:r>
      <w:r>
        <w:rPr>
          <w:lang w:val="hi_IN" w:bidi="hi_IN"/>
        </w:rPr>
        <w:t xml:space="preserve"> हूँ।" एल-शद्दाई परमेश्वर का एक और नाम है। </w:t>
      </w:r>
      <w:r>
        <w:rPr>
          <w:b/>
          <w:lang w:val="hi_IN" w:bidi="hi_IN"/>
        </w:rPr>
        <w:t>एल</w:t>
      </w:r>
      <w:r>
        <w:rPr>
          <w:lang w:val="hi_IN" w:bidi="hi_IN"/>
        </w:rPr>
        <w:t xml:space="preserve"> का अर्थ है परमेश्वर </w:t>
      </w:r>
      <w:r>
        <w:rPr>
          <w:b/>
          <w:lang w:val="hi_IN" w:bidi="hi_IN"/>
        </w:rPr>
        <w:t>शद्दाई</w:t>
      </w:r>
      <w:r>
        <w:rPr>
          <w:lang w:val="hi_IN" w:bidi="hi_IN"/>
        </w:rPr>
        <w:t xml:space="preserve"> का अर्थ है सर्वशक्तिमान या शक्तिशाली। परमेश्वर ने कई अन्य अवसरों पर इस नाम का उपयोग किया। </w:t>
      </w:r>
      <w:r>
        <w:rPr>
          <w:b/>
          <w:lang w:val="hi_IN" w:bidi="hi_IN"/>
        </w:rPr>
        <w:t>एल-शद्दाई</w:t>
      </w:r>
      <w:r>
        <w:rPr>
          <w:lang w:val="hi_IN" w:bidi="hi_IN"/>
        </w:rPr>
        <w:t xml:space="preserve"> मुख्य शब्दावली में है।</w:t>
      </w:r>
    </w:p>
    <w:p>
      <w:pPr/>
      <w:r>
        <w:rPr>
          <w:lang w:val="hi_IN" w:bidi="hi_IN"/>
        </w:rPr>
      </w:r>
      <w:r>
        <w:rPr>
          <w:lang w:val="hi_IN" w:bidi="hi_IN"/>
        </w:rPr>
        <w:t xml:space="preserve">याकूब ने पत्थर का खम्भा खड़ा किया। यह आमतौर पर एक स्मारक का खम्भा या कुछ ऐसा है जो इसे देखने वाले सभी लोगों को याद दिलाता है कि वहाँ कुछ महत्वपूर्ण हुआ था। याकूब ने खम्भे पर दाखमधु उंडेला। यह दाखमधु परमेश्वर को दी गई एक भेंट या उपहार थी। फिर याकूब ने जैतून का तेल डालकर खम्भे का </w:t>
      </w:r>
      <w:r>
        <w:rPr>
          <w:b/>
          <w:lang w:val="hi_IN" w:bidi="hi_IN"/>
        </w:rPr>
        <w:t>अभिषेक</w:t>
      </w:r>
      <w:r>
        <w:rPr>
          <w:lang w:val="hi_IN" w:bidi="hi_IN"/>
        </w:rPr>
        <w:t xml:space="preserve"> किया। </w:t>
      </w:r>
      <w:r>
        <w:rPr>
          <w:lang w:val="hi_IN" w:bidi="hi_IN"/>
        </w:rPr>
        <w:t>अभिषेक</w:t>
      </w:r>
      <w:r>
        <w:rPr>
          <w:lang w:val="hi_IN" w:bidi="hi_IN"/>
        </w:rPr>
        <w:t xml:space="preserve"> शब्द मुख्य शब्दावली में है। खम्भे का अभिषेक करने का अर्थ है खम्भे को पवित्र स्थान के रूप में अलग करना। याकूब ने पत्थर को समर्पित करने के लिए दाखमधु और तेल दोनों का उपयोग किया। इससे पत्थर को परमेश्वर की आराधना के स्थान के रूप में अलग किया गया।</w:t>
      </w:r>
    </w:p>
    <w:p>
      <w:pPr/>
      <w:r>
        <w:rPr>
          <w:lang w:val="hi_IN" w:bidi="hi_IN"/>
        </w:rPr>
      </w:r>
      <w:r>
        <w:rPr>
          <w:lang w:val="hi_IN" w:bidi="hi_IN"/>
        </w:rPr>
        <w:t>याकूब ने उस स्थान को फिर से वही नाम दिया जो याकूब ने पहले उपयोग किया था: बेतेल या परमेश्वर का घर।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35:16–20</w:t>
      </w:r>
      <w:r>
        <w:rPr>
          <w:lang w:val="hi_IN" w:bidi="hi_IN"/>
        </w:rPr>
      </w:r>
    </w:p>
    <w:p>
      <w:pPr>
        <w:pStyle w:val="Heading3"/>
      </w:pPr>
      <w:r>
        <w:rPr>
          <w:lang w:val="hi_IN" w:bidi="hi_IN"/>
        </w:rPr>
        <w:t>सुने और मन में रखें</w:t>
      </w:r>
    </w:p>
    <w:p>
      <w:pPr/>
      <w:r>
        <w:rPr>
          <w:lang w:val="hi_IN" w:bidi="hi_IN"/>
        </w:rPr>
      </w:r>
      <w:r>
        <w:rPr>
          <w:lang w:val="hi_IN" w:bidi="hi_IN"/>
        </w:rPr>
        <w:t>उत्पत्ति 35:16–20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बेतेल में याकूब की परमेश्वर से मुलाकात के बाद, याकूब बेतेल को छोड़कर दक्षिण में एप्राता की ओर चला गया। यह लगभग 17 मील या 27 किलोमीटर की यात्रा थी। यह एक पहाड़ी क्षेत्र है। बेतेल एक पहाड़ की चोटी पर है और एप्राता भी एक पहाड़ की चोटी पर है। एप्राता बैतलहम का प्राचीन नाम है। इस प्रकार यह यात्रा भले ही लम्बी न थी, लेकिन विशेषकर बहुत छोटे व्यक्ति या गर्भवती महिला के लिए बहुत कठिन थी। यह इस यात्रा की कहानी है।</w:t>
      </w:r>
    </w:p>
    <w:p>
      <w:pPr/>
      <w:r>
        <w:rPr>
          <w:lang w:val="hi_IN" w:bidi="hi_IN"/>
        </w:rPr>
      </w:r>
      <w:r>
        <w:rPr>
          <w:lang w:val="hi_IN" w:bidi="hi_IN"/>
        </w:rPr>
        <w:t>हम नहीं जानते कि याकूब बेतेल में कितने समय तक रहा। हालाँकि, जब याकूब और उसका परिवार बेतेल से निकला, तब याकूब की पत्नी राहेल गर्भवती थी और उसके बच्चे के जन्म का समय करीब था। जब वे बेतेल के दक्षिण में स्थित एप्राता की ओर यात्रा कर रहे थे, तो राहेल को प्रसव पीड़ा होनी शुरू हो गई।</w:t>
      </w:r>
    </w:p>
    <w:p>
      <w:pPr/>
      <w:r>
        <w:rPr>
          <w:lang w:val="hi_IN" w:bidi="hi_IN"/>
        </w:rPr>
      </w:r>
      <w:r>
        <w:rPr>
          <w:lang w:val="hi_IN" w:bidi="hi_IN"/>
        </w:rPr>
        <w:t>एक नक्शा दिखाएँ जिस पर बेतेल और एप्राता चिह्नित हो। एप्राता बैतलहम का प्राचीन नाम है।</w:t>
      </w:r>
    </w:p>
    <w:p>
      <w:pPr/>
      <w:r>
        <w:rPr>
          <w:lang w:val="hi_IN" w:bidi="hi_IN"/>
        </w:rPr>
      </w:r>
      <w:r>
        <w:rPr>
          <w:lang w:val="hi_IN" w:bidi="hi_IN"/>
        </w:rPr>
        <w:t>रुकें और चर्चा करें: अपनी संस्कृति में प्रसव पीड़ा से गुजरने वाली महिलाओं और बच्चे को जन्म देने वाली महिलाओं की कहानियाँ सुनाएँ। इस प्रक्रिया का वर्णन करने के लिए आप जिन शब्दों और वाक्यांशों का प्रयोग करते हैं, उन पर ध्यान दें। माँ की मदद कौन करता है? आप उन शब्दों की तलाश में हैं जिनका उपयोग आप किसी से इस बारे में बात करने के लिए करेंगे।</w:t>
      </w:r>
    </w:p>
    <w:p>
      <w:pPr/>
      <w:r>
        <w:rPr>
          <w:lang w:val="hi_IN" w:bidi="hi_IN"/>
        </w:rPr>
      </w:r>
      <w:r>
        <w:rPr>
          <w:lang w:val="hi_IN" w:bidi="hi_IN"/>
        </w:rPr>
        <w:t>यह भाग बताता है कि राहेल का प्रसव कठिन था। विवरण अलग-अलग हैं। कुछ लोग कहते हैं कि उसका प्रसव अत्यंत कठिन था। अन्य लोग कहते हैं कि दर्द तीव्र था। अन्य लोग कहते हैं कि उसके लिए यह समय कठिन या बहुत मुश्किल था। जो भी हो, यह प्रसव बहुत कठिन या असामान्य लगता है। राहेल को एक पुत्र हुआ। दाई ने राहेल से कहा कि उसको एक पुत्र हुआ है। दाई वह इंसान है जो प्रसव पीड़ा से गुजर रही मां को बच्चे को जन्म देने में मदद करती है। दाई बच्चे के जन्म की प्रक्रिया के दौरान माँ की देखभाल करती है। प्रसव इतना कठिन था कि जन्म के बाद, राहेल मरने वाली थी।</w:t>
      </w:r>
    </w:p>
    <w:p>
      <w:pPr/>
      <w:r>
        <w:rPr>
          <w:lang w:val="hi_IN" w:bidi="hi_IN"/>
        </w:rPr>
      </w:r>
      <w:r>
        <w:rPr>
          <w:lang w:val="hi_IN" w:bidi="hi_IN"/>
        </w:rPr>
        <w:t>रुकें और चर्चा करें: उस व्यक्ति के बारे में बात करें जो मर रहा है। ध्यान दें कि आप उस व्यक्ति के साथ जो हो रहा है उसका वर्णन कैसे करते हैं।</w:t>
      </w:r>
    </w:p>
    <w:p>
      <w:pPr/>
      <w:r>
        <w:rPr>
          <w:lang w:val="hi_IN" w:bidi="hi_IN"/>
        </w:rPr>
      </w:r>
      <w:r>
        <w:rPr>
          <w:lang w:val="hi_IN" w:bidi="hi_IN"/>
        </w:rPr>
        <w:t>बच्चे के जन्म के बाद, राहेल मरने वाली थी। कुछ अनुवादों में कहा गया है कि उसका प्राण निकल रहा था। अन्य लोग कहते हैं कि वह अपनी साँस ले रही थी। अन्य लोग कहते हैं कि वह मरने वाली थी। राहेल ने अपनी अंतिम साँस का उपयोग अपने पुत्र का नाम रखने के लिए किया। उसने अपने पुत्र का नाम बेनोनी रखा, जिसका अर्थ है मेरे दु:ख का पुत्र। अपने पुत्र का नाम रखने के बाद, राहेल की मृत्यु हो गई।</w:t>
      </w:r>
    </w:p>
    <w:p>
      <w:pPr/>
      <w:r>
        <w:rPr>
          <w:lang w:val="hi_IN" w:bidi="hi_IN"/>
        </w:rPr>
      </w:r>
      <w:r>
        <w:rPr>
          <w:lang w:val="hi_IN" w:bidi="hi_IN"/>
        </w:rPr>
        <w:t>रुकें और चर्चा करें: उस महिला के बारे में बात करें जो प्रसव के दौरान मर जाती है। बच्चे का क्या होता है? बच्चे का नाम कौन रखता है?</w:t>
      </w:r>
    </w:p>
    <w:p>
      <w:pPr/>
      <w:r>
        <w:rPr>
          <w:lang w:val="hi_IN" w:bidi="hi_IN"/>
        </w:rPr>
      </w:r>
      <w:r>
        <w:rPr>
          <w:lang w:val="hi_IN" w:bidi="hi_IN"/>
        </w:rPr>
        <w:t>याकूब ने लड़के का नाम बदलकर बिन्यामीन रख दिया जिसका अर्थ है मेरे दाहिने हाथ का पुत्र। इस प्राचीन संस्कृति में दाहिने हाथ का मतलब, अच्छा हाथ या पसंदीदा हाथ था। दाहिना हाथ सुरक्षा का स्थान भी था। उसका नाम बिन्यामीन रखकर, याकूब सौभाग्य, भलाई और शक्ति की छवियाँ प्रस्तुत कर रहा है। 12 पुत्रों में से यह एकमात्र पुत्र है जिसका नाम याकूब ने रखा है। अन्य सभी पुत्रों के नाम माताओं ने रखे थे।</w:t>
      </w:r>
    </w:p>
    <w:p>
      <w:pPr/>
      <w:r>
        <w:rPr>
          <w:lang w:val="hi_IN" w:bidi="hi_IN"/>
        </w:rPr>
      </w:r>
      <w:r>
        <w:rPr>
          <w:lang w:val="hi_IN" w:bidi="hi_IN"/>
        </w:rPr>
        <w:t>उनके एप्राता में पहुँचने से पहले ही राहेल की मृत्यु हो गई। याकूब ने राहेल को एप्राता के रास्ते में दफनाया, जो वर्तमान में बेतलेहम शहर है। याकूब ने कब्र के ऊपर पत्थर का स्मारक खड़ा किया। इस पत्थर के चिन्ह का उद्देश्य यह याद रखना है कि राहेल की कब्र या दफनाने का स्थान कहाँ स्थित है। यह आराधना का स्थान नहीं है जैसा कि याकूब ने बेतेल में पत्थर का खम्भा खड़ा किया था। इस पत्थर के चिन्ह को आज भी देखा जा सकता है। इसका अर्थ है कि जब यह भाग लिखा गया था, तब भी चिन्ह को देखा जा सकता था।</w:t>
      </w:r>
    </w:p>
    <w:p>
      <w:pPr/>
      <w:r>
        <w:rPr>
          <w:lang w:val="hi_IN" w:bidi="hi_IN"/>
        </w:rPr>
      </w:r>
      <w:r>
        <w:rPr>
          <w:lang w:val="hi_IN" w:bidi="hi_IN"/>
        </w:rPr>
        <w:t>एक पत्थर के खम्भे की तस्वीर दिखाएँ जिसका उपयोग किसी महत्वपूर्ण स्थान को चिह्नित करने के लिए किया जाता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याकूब और उसका परिवार बेतेल से एप्राता की ओर यात्रा कर रहा है। राहेल के एक पुत्र हुआ और राहेल की मृत्यु हो गई।</w:t>
      </w:r>
    </w:p>
    <w:p>
      <w:pPr/>
      <w:r>
        <w:rPr>
          <w:lang w:val="hi_IN" w:bidi="hi_IN"/>
        </w:rPr>
      </w:r>
      <w:r>
        <w:rPr>
          <w:b/>
          <w:lang w:val="hi_IN" w:bidi="hi_IN"/>
        </w:rPr>
        <w:t>दूसरा दृश्य:</w:t>
      </w:r>
      <w:r>
        <w:rPr>
          <w:lang w:val="hi_IN" w:bidi="hi_IN"/>
        </w:rPr>
        <w:t xml:space="preserve"> याकूब पुत्र का नाम रखता है।</w:t>
      </w:r>
    </w:p>
    <w:p>
      <w:pPr/>
      <w:r>
        <w:rPr>
          <w:lang w:val="hi_IN" w:bidi="hi_IN"/>
        </w:rPr>
      </w:r>
      <w:r>
        <w:rPr>
          <w:b/>
          <w:lang w:val="hi_IN" w:bidi="hi_IN"/>
        </w:rPr>
        <w:t>तीसरा दृश्य:</w:t>
      </w:r>
      <w:r>
        <w:rPr>
          <w:lang w:val="hi_IN" w:bidi="hi_IN"/>
        </w:rPr>
        <w:t xml:space="preserve"> याकूब ने राहेल को दफनाया और कब्र के ऊपर पत्थर का खम्भा खड़ा किया।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दाई</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बिन्यामीन</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और उसका परिवार बेतेल से निकलता है और पहाड़ों पर से दक्षिण की ओर एप्राता की ओर जाता है। एप्राता भी एक शहर है जो पहाड़ों में स्थित है। एप्राता बैतलहम का प्राचीन नाम है। बेतेल और एप्राता के बीच की दूरी लगभग 27 किलोमीटर है।</w:t>
      </w:r>
    </w:p>
    <w:p>
      <w:pPr/>
      <w:r>
        <w:rPr>
          <w:lang w:val="hi_IN" w:bidi="hi_IN"/>
        </w:rPr>
      </w:r>
      <w:r>
        <w:rPr>
          <w:lang w:val="hi_IN" w:bidi="hi_IN"/>
        </w:rPr>
        <w:t>इस यात्रा के दौरान याकूब की सबसे प्रिय पत्नी राहेल को प्रसव पीड़ा शुरू हो जाती है। राहेल का प्रसव असामान्य रूप से कठिन है। आखिरकार, बहुत कठिन प्रसव के बाद, राहेल के एक पुत्र हुआ। दाई यह घोषणा करके राहेल को प्रोत्साहित करने की कोशिश करती है कि एक पुत्र का जन्म हुआ है। लेकिन राहेल मर रही है। अपनी अंतिम साँस में, राहेल ने अपने पुत्र का नाम बेनोनी रखा जिसका अर्थ है मेरे दु:ख का पुत्र।</w:t>
      </w:r>
    </w:p>
    <w:p>
      <w:pPr/>
      <w:r>
        <w:rPr>
          <w:lang w:val="hi_IN" w:bidi="hi_IN"/>
        </w:rPr>
      </w:r>
      <w:r>
        <w:rPr>
          <w:lang w:val="hi_IN" w:bidi="hi_IN"/>
        </w:rPr>
        <w:t>रुकें और चर्चा करें: इस बारे में बात करें कि आप जन्म की प्रक्रिया का वर्णन कैसे करेंगे ताकि यह भाग आपकी संस्कृति में स्वीकार्य हो। प्रसव का वर्णन करने के लिए सबसे अच्छा तरीका बताएँ। फिर यह कहने का सबसे अच्छा तरीका सोचें कि राहेल ने मरते समय ही अपने पुत्र का नाम रखा।</w:t>
      </w:r>
    </w:p>
    <w:p>
      <w:pPr/>
      <w:r>
        <w:rPr>
          <w:lang w:val="hi_IN" w:bidi="hi_IN"/>
        </w:rPr>
      </w:r>
      <w:r>
        <w:rPr>
          <w:lang w:val="hi_IN" w:bidi="hi_IN"/>
        </w:rPr>
        <w:t>दूसरे दृश्य में, याकूब लड़के का नाम बदल देता है। याकूब उसका नाम बिन्यामीन रखता है जिसका अर्थ है मेरे दाहिने हाथ का पुत्र।</w:t>
      </w:r>
    </w:p>
    <w:p>
      <w:pPr/>
      <w:r>
        <w:rPr>
          <w:lang w:val="hi_IN" w:bidi="hi_IN"/>
        </w:rPr>
      </w:r>
      <w:r>
        <w:rPr>
          <w:lang w:val="hi_IN" w:bidi="hi_IN"/>
        </w:rPr>
        <w:t>तीसरे दृश्य में, याकूब राहेल को एप्राता के रास्ते में सड़क के पास दफनाता है (जिसका नाम बैतलहम भी है)। इसका अर्थ है कि ये सभी घटनाएँ तब हुई जब वे शहर पहुँचने के रास्ते में ही थे। याकूब ने राहेल की कब्र को चिह्नित करने के लिए पत्थर का खम्भा खड़ा किया। इस खम्भे का उद्देश्य आराधना का स्थान बनना नहीं था। बल्कि, यह खम्भा राहेल की कब्र के स्थान को चिह्नित करने के लिए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दाई</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बिन्यामीन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का अभिनय करें, तो उन्हें कुछ बिन्दुओं पर रोकें दें।</w:t>
      </w:r>
    </w:p>
    <w:p>
      <w:pPr/>
      <w:r>
        <w:rPr>
          <w:lang w:val="hi_IN" w:bidi="hi_IN"/>
        </w:rPr>
      </w:r>
      <w:r>
        <w:rPr>
          <w:lang w:val="hi_IN" w:bidi="hi_IN"/>
        </w:rPr>
        <w:t>पहले दृश्य में, याकूब और उसका परिवार बेतेल से एप्राता की ओर यात्रा कर रहा है। यह मार्ग पहाड़ों के ऊपर से गुजरता है जिसके कारण बच्चों या बूढ़ों या गर्भवती महिलाओं के लिए चलना कठिन हो जाता है। यात्रा लगभग 27 किलोमीटर की है।</w:t>
      </w:r>
    </w:p>
    <w:p>
      <w:pPr/>
      <w:r>
        <w:rPr>
          <w:lang w:val="hi_IN" w:bidi="hi_IN"/>
        </w:rPr>
      </w:r>
      <w:r>
        <w:rPr>
          <w:lang w:val="hi_IN" w:bidi="hi_IN"/>
        </w:rPr>
        <w:t>एप्राता के रास्ते में, राहेल को प्रसव पीड़ा शुरू हो जाती है। राहेल का प्रसव बहुत कठिन है- ऐसा लगता है कि यह असामान्य रूप से कठिन था। एक अनुवाद कहता है कि दर्द तीव्र था। अन्य लोग कठिन या कठोर या गंभीर जैसे शब्दों का उपयोग करते हैं। बच्चे का जन्म कठिन था। राहेल को एक पुत्र हुआ। दाई ने राहेल को यह कहकर प्रोत्साहित करने की कोशिश की कि बच्चा एक लड़का है।</w:t>
      </w:r>
    </w:p>
    <w:p>
      <w:pPr/>
      <w:r>
        <w:rPr>
          <w:lang w:val="hi_IN" w:bidi="hi_IN"/>
        </w:rPr>
      </w:r>
      <w:r>
        <w:rPr>
          <w:lang w:val="hi_IN" w:bidi="hi_IN"/>
        </w:rPr>
        <w:t>अभिनय को रोकें: याकूब से पूछें, "आपने इस यात्रा को तब क्यों शुरू की जब राहेल के प्रसव का समय नजदीक था?" आप सुन सकते हैं, यह महिलाओं का काम है। मुझे इसके बारे में कुछ नहीं पता है।" या, "मुझे नहीं पता था कि उसके लिए यह समय इतना करीब आ गया है।" या, "महिलाएँ आमतौर पर बिना किसी कठिनाई के बच्चो को जन्म देती हैं। मुझे नहीं पता था कि ऐसा होगा।" राहेल से पूछें, "आप कैसा महसूस कर रही है?" आप सुन सकते हैं, "मैं बहुत थक गई हूँ। मुझे खुशी है कि मैं याकूब को एक और पुत्र दे सकी, लेकिन मैं बहुत थक गई हूँ। यह वास्तव में कठिन था।" दाई से पूछें, "आप अभी कैसा महसूस कर रही हैं?" आप सुन सकते हैं, "मुझे राहेल के लिए डर है। यह एक कठिन प्रसव और दु:खद जन्म था। वह खतरे में है।" अभिनय को फिर से शुरू करें।</w:t>
      </w:r>
    </w:p>
    <w:p>
      <w:pPr/>
      <w:r>
        <w:rPr>
          <w:lang w:val="hi_IN" w:bidi="hi_IN"/>
        </w:rPr>
      </w:r>
      <w:r>
        <w:rPr>
          <w:lang w:val="hi_IN" w:bidi="hi_IN"/>
        </w:rPr>
        <w:t>जन्म के बाद, राहेल मर रही है। अपनी अंतिम साँस में वह अपने पुत्र का नाम रखती है। राहेल ने अपने पुत्र का नाम बेनोनी रखा, जिसका अर्थ है मेरे दु:ख का पुत्र। बच्चे का नाम रखने के बाद, राहेल की मृत्यु हो जाती है।</w:t>
      </w:r>
    </w:p>
    <w:p>
      <w:pPr/>
      <w:r>
        <w:rPr>
          <w:lang w:val="hi_IN" w:bidi="hi_IN"/>
        </w:rPr>
      </w:r>
      <w:r>
        <w:rPr>
          <w:lang w:val="hi_IN" w:bidi="hi_IN"/>
        </w:rPr>
        <w:t>अभिनय रोक दें: याकूब से पूछें, अभी आप कैसा महसूस कर रहे हैं?" आप यह सुन सकते हैं, "मैं बहुत दु:खी हूँ। मैं राहेल से बहुत प्रेम करता था। जब मैंने पहली बार राहेल को देखा तभी से मैं उससे शादी करना चाहता था। राहेल बहुत सुंदर है। मुझे विश्वास नहीं हो रहा कि मैंने राहेल को खो दिया है।" अभिनय को फिर से शुरू करें।</w:t>
      </w:r>
    </w:p>
    <w:p>
      <w:pPr/>
      <w:r>
        <w:rPr>
          <w:lang w:val="hi_IN" w:bidi="hi_IN"/>
        </w:rPr>
      </w:r>
      <w:r>
        <w:rPr>
          <w:lang w:val="hi_IN" w:bidi="hi_IN"/>
        </w:rPr>
        <w:t>दूसरे दृश्य में, याकूब बच्चे का नाम बदल देता है। याकूब उसका नाम बिन्यामीन रखता है जिसका अर्थ है मेरे दाहिने हाथ का पुत्र।</w:t>
      </w:r>
    </w:p>
    <w:p>
      <w:pPr/>
      <w:r>
        <w:rPr>
          <w:lang w:val="hi_IN" w:bidi="hi_IN"/>
        </w:rPr>
      </w:r>
      <w:r>
        <w:rPr>
          <w:lang w:val="hi_IN" w:bidi="hi_IN"/>
        </w:rPr>
        <w:t>अभिनय रोकें: याकूब से पूछें, "आपने बच्चे का नाम क्यों बदल दिया?" आप सुन सकते हैं, "यह मेरा सब से छोटा पुत्र है। मैं चाहता हूँ कि उसका एक अच्छा नाम हो। मैं राहेल से प्रेम करता था, लेकिन मैं नहीं चाहता कि इस बच्चे का नाम दु:ख का नाम हो।" अभिनय को फिर से शुरू करें।</w:t>
      </w:r>
    </w:p>
    <w:p>
      <w:pPr/>
      <w:r>
        <w:rPr>
          <w:lang w:val="hi_IN" w:bidi="hi_IN"/>
        </w:rPr>
      </w:r>
      <w:r>
        <w:rPr>
          <w:lang w:val="hi_IN" w:bidi="hi_IN"/>
        </w:rPr>
        <w:t>तीसरे दृश्य में याकूब राहेल को सड़क के पास दफनाता है। यह बेतेल और एप्राता या बेतलहम के बीच की सड़क है। दफनाने के बाद, याकूब ने कब्र के ऊपर पत्थर का खम्भा खड़ा किया। यह खम्भा कब्र के ऊपर एक चिन्ह के रूप में बना हुआ था, ताकि वहाँ से गुजरने वाले हर व्यक्ति को पता चल सकें कि वहाँ किसी को दफनाया गया है। जब कहानीकार ने इस कहानी को लिखा, तो वह खम्भा अभी भी खड़ा था।</w:t>
      </w:r>
    </w:p>
    <w:p>
      <w:pPr/>
      <w:r>
        <w:rPr>
          <w:lang w:val="hi_IN" w:bidi="hi_IN"/>
        </w:rPr>
      </w:r>
      <w:r>
        <w:rPr>
          <w:lang w:val="hi_IN" w:bidi="hi_IN"/>
        </w:rPr>
        <w:t>अभिनय रोकें: याकूब से पूछें, "आपने वहाँ पत्थर का खम्भा क्यों खड़ा किया? इसका उद्देश्य क्या है?" आप सुन सकते हैं, "मैं याद रखना चाहता हूँ कि उसकी कब्र कहाँ है। मैं चाहता हूँ कि उसके पुत्र जान लें कि उसे कहाँ दफनाया गया है। मैं राहेल से प्रेम करता था। मैं नहीं चाहता कि उसे कोई भूल जाए। यह पत्थर का खम्भा इस बात का चिन्ह है कि कब्र कहाँ है। हम याद रखेंगे, लेकिन यह आराधना का स्थान नहीं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एप्राता</w:t>
      </w:r>
      <w:r>
        <w:rPr>
          <w:lang w:val="hi_IN" w:bidi="hi_IN"/>
        </w:rPr>
        <w:t xml:space="preserve"> </w:t>
      </w:r>
      <w:r>
        <w:rPr>
          <w:b/>
          <w:lang w:val="hi_IN" w:bidi="hi_IN"/>
        </w:rPr>
        <w:t>बैतलहम</w:t>
      </w:r>
      <w:r>
        <w:rPr>
          <w:lang w:val="hi_IN" w:bidi="hi_IN"/>
        </w:rPr>
        <w:t xml:space="preserve"> का प्राचीन नाम है। भविष्य में एप्राता का उपयोग, बैतलहम में रहने वाले लोगों के गोत्र के नाम के रूप में किया जाएगा।</w:t>
      </w:r>
    </w:p>
    <w:p>
      <w:pPr/>
      <w:r>
        <w:rPr>
          <w:lang w:val="hi_IN" w:bidi="hi_IN"/>
        </w:rPr>
      </w:r>
      <w:r>
        <w:rPr>
          <w:lang w:val="hi_IN" w:bidi="hi_IN"/>
        </w:rPr>
        <w:t xml:space="preserve">यात्रा के दौरान राहेल को </w:t>
      </w:r>
      <w:r>
        <w:rPr>
          <w:b/>
          <w:lang w:val="hi_IN" w:bidi="hi_IN"/>
        </w:rPr>
        <w:t>प्रसव</w:t>
      </w:r>
      <w:r>
        <w:rPr>
          <w:lang w:val="hi_IN" w:bidi="hi_IN"/>
        </w:rPr>
        <w:t xml:space="preserve">पीड़ा हुई और उसने एक बच्चे को जन्म दिया। प्रसव वह शब्द है जिसका उपयोग उस काम का वर्णन करने के लिए किया जाता है जो एक माँ अपने शरीर से बच्चे को बाहर निकालने के लिए करती है। </w:t>
      </w:r>
      <w:r>
        <w:rPr>
          <w:b/>
          <w:lang w:val="hi_IN" w:bidi="hi_IN"/>
        </w:rPr>
        <w:t>दाई</w:t>
      </w:r>
      <w:r>
        <w:rPr>
          <w:lang w:val="hi_IN" w:bidi="hi_IN"/>
        </w:rPr>
        <w:t xml:space="preserve"> वह महिला होती है जो प्रसव प्रक्रिया के दौरान माँ की सहायता और सहयोग करती है। आपके पास ऐसे अलंकार हो सकते हैं जिनका प्रयोग आप सामान्यतः प्रसव और जन्म की प्रक्रिया के साथ-साथ दाई की भूमिका का वर्णन करने के लिए करते हैं।</w:t>
      </w:r>
    </w:p>
    <w:p>
      <w:pPr/>
      <w:r>
        <w:rPr>
          <w:lang w:val="hi_IN" w:bidi="hi_IN"/>
        </w:rPr>
      </w:r>
      <w:r>
        <w:rPr>
          <w:lang w:val="hi_IN" w:bidi="hi_IN"/>
        </w:rPr>
        <w:t>राहेल का प्रसव कठिन था। बच्चे का जन्म कठिन था। परिणामस्वरूप, राहेल मर रही थी। उसके मरने के पल को व्यक्त करने के अलग-अलग तरीके हैं। एक अनुवाद कहता है, "जब उसका प्राण उसके शरीर से निकल रहा था।" एक अन्य अनुवाद कहता है, "अपनी अंतिम साँस के साथ" या "जैसे उसने अपनी अंतिम साँस ली।" मृत्यु के समय, राहेल ने अपने बच्चे का नाम रखा। राहेल ने बच्चे का नाम बेनोनी रखा, जिसका अर्थ है मेरे दु:ख का पुत्र। राहेल की मृत्यु के बाद, याकूब ने बच्चे को एक अलग नाम दिया। याकूब ने बच्चे का नाम बिन्यामीन रखा, जिसका अर्थ है मेरे दाहिने हाथ का पुत्र।</w:t>
      </w:r>
    </w:p>
    <w:p>
      <w:pPr/>
      <w:r>
        <w:rPr>
          <w:lang w:val="hi_IN" w:bidi="hi_IN"/>
        </w:rPr>
      </w:r>
      <w:r>
        <w:rPr>
          <w:lang w:val="hi_IN" w:bidi="hi_IN"/>
        </w:rPr>
        <w:t>एप्राता या बैतलहम पहुँचने से पहले याकूब ने राहेल को सड़क के किनारे दफनाया। मृत्यु के बाद मरे हुए व्यक्ति को तुरंत दफनाने की यह एक प्रथा थी। याकूब ने कब्र के ऊपर चिन्ह के रूप में पत्थर का एक खम्भा खड़ा किया। यह पत्थर का खम्भा उस खम्भे के समान होगा जिसे याकूब ने बेतेल में खड़ा किया था। बेतेल का खम्भा आराधना के लिए था। यहाँ, खम्भा राहेल की कब्र को चिह्नित करने के लिए है ताकि भविष्य में इसे खोजा जा सके। यह खम्भा आराधना के लिए नहीं था।</w:t>
      </w:r>
    </w:p>
    <w:p>
      <w:pPr/>
      <w:r>
        <w:rPr>
          <w:lang w:val="hi_IN" w:bidi="hi_IN"/>
        </w:rPr>
      </w:r>
      <w:r>
        <w:rPr>
          <w:lang w:val="hi_IN" w:bidi="hi_IN"/>
        </w:rPr>
        <w:t>पत्थर के खम्भे को आज भी देखा जा सकता है। इसका अर्थ है कि कहानीकार ने जिस समय इस कहानी को लिखा, उस समय तक भी पत्थर का खम्भा देखा जा सकता था। यह आज के बारे में बात नहीं कर रहा है।</w:t>
      </w:r>
    </w:p>
    <w:p>
      <w:pPr/>
      <w:r>
        <w:rPr>
          <w:lang w:val="hi_IN" w:bidi="hi_IN"/>
        </w:rPr>
      </w:r>
      <w:r>
        <w:rPr>
          <w:lang w:val="hi_IN" w:bidi="hi_IN"/>
        </w:rPr>
        <w:t>एक नक्शा दिखाएँ जिस पर बेतेल और एप्राता को चिह्नित किया गया है। नक़्शे में यह दिखना चाहिए कि यह एक पहाड़ी क्षेत्र है। एप्राता बैतलहम का प्राचीन नाम है।</w:t>
      </w:r>
    </w:p>
    <w:p>
      <w:pPr/>
      <w:r>
        <w:rPr>
          <w:lang w:val="hi_IN" w:bidi="hi_IN"/>
        </w:rPr>
      </w:r>
      <w:r>
        <w:rPr>
          <w:lang w:val="hi_IN" w:bidi="hi_IN"/>
        </w:rPr>
        <w:t>पत्थर के खम्भे की तस्वीर दिखाएँ जिसका उपयोग एक महत्वपूर्ण स्थान को चिह्नित करने के लिए किया गया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35:21–29</w:t>
      </w:r>
      <w:r>
        <w:rPr>
          <w:lang w:val="hi_IN" w:bidi="hi_IN"/>
        </w:rPr>
      </w:r>
    </w:p>
    <w:p>
      <w:pPr>
        <w:pStyle w:val="Heading3"/>
      </w:pPr>
      <w:r>
        <w:rPr>
          <w:lang w:val="hi_IN" w:bidi="hi_IN"/>
        </w:rPr>
        <w:t>सुने और मन में रखें</w:t>
      </w:r>
    </w:p>
    <w:p>
      <w:pPr/>
      <w:r>
        <w:rPr>
          <w:lang w:val="hi_IN" w:bidi="hi_IN"/>
        </w:rPr>
      </w:r>
      <w:r>
        <w:rPr>
          <w:lang w:val="hi_IN" w:bidi="hi_IN"/>
        </w:rPr>
        <w:t>उत्पत्ति 35:21–29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राहेल के मरने के बाद, याकूब पहाड़ों के पार दक्षिण की ओर यात्रा जारी रखता है। यह याकूब के इसहाक के पास लौटने की कहानी है।</w:t>
      </w:r>
    </w:p>
    <w:p>
      <w:pPr/>
      <w:r>
        <w:rPr>
          <w:lang w:val="hi_IN" w:bidi="hi_IN"/>
        </w:rPr>
      </w:r>
      <w:r>
        <w:rPr>
          <w:lang w:val="hi_IN" w:bidi="hi_IN"/>
        </w:rPr>
        <w:t>याकूब जो अब इस्राएल कहलाता है, आगे बढ़ गया। कुछ अनुवादों में केवल इस्राएल नाम का उपयोग किया गया है। अन्य याकूब का उपयोग करते हैं जिसे अब इस्राएल कहा जाता है। पिछले भाग में परमेश्वर ने याकूब का नाम बदलकर इस्राएल कर दिया। यह भाग याकूब के नामों के लिए याकूब और इस्राएल में बदलता रहता है।</w:t>
      </w:r>
    </w:p>
    <w:p>
      <w:pPr/>
      <w:r>
        <w:rPr>
          <w:lang w:val="hi_IN" w:bidi="hi_IN"/>
        </w:rPr>
      </w:r>
      <w:r>
        <w:rPr>
          <w:lang w:val="hi_IN" w:bidi="hi_IN"/>
        </w:rPr>
        <w:t>इस्राएल एदेर नाम के स्थान के ठीक आगे तम्बू लगाने के लिए रुका। इस स्थान का सटीक स्थान कोई नहीं जानता है, लेकिन यह बैतलहम और हेब्रोन के बीच है।</w:t>
      </w:r>
    </w:p>
    <w:p>
      <w:pPr/>
      <w:r>
        <w:rPr>
          <w:lang w:val="hi_IN" w:bidi="hi_IN"/>
        </w:rPr>
      </w:r>
      <w:r>
        <w:rPr>
          <w:lang w:val="hi_IN" w:bidi="hi_IN"/>
        </w:rPr>
        <w:t>ऐसा नक्शा दिखाएँ जिसमें बैतलहम और हेब्रोन को चिह्नित किया गया हो।</w:t>
      </w:r>
    </w:p>
    <w:p>
      <w:pPr/>
      <w:r>
        <w:rPr>
          <w:lang w:val="hi_IN" w:bidi="hi_IN"/>
        </w:rPr>
      </w:r>
      <w:r>
        <w:rPr>
          <w:lang w:val="hi_IN" w:bidi="hi_IN"/>
        </w:rPr>
        <w:t>एदेर का अर्थ है झुण्ड की मीनार। यह एक निगरानी मीनार होगी जो इस तरह बनाई गई थी कि चरवाहा ऊपर चढ़कर भूमि पर निगरानी रख सके और यह सुनिश्चित कर सके कि कोई व्यक्ति या जंगली जानवर भेड़ों के झुंड को नुकसान पहुँचाने न आए।</w:t>
      </w:r>
    </w:p>
    <w:p>
      <w:pPr/>
      <w:r>
        <w:rPr>
          <w:lang w:val="hi_IN" w:bidi="hi_IN"/>
        </w:rPr>
      </w:r>
      <w:r>
        <w:rPr>
          <w:lang w:val="hi_IN" w:bidi="hi_IN"/>
        </w:rPr>
        <w:t>एक निगरानी मीनार की तस्वीर दिखाएँ।</w:t>
      </w:r>
    </w:p>
    <w:p>
      <w:pPr/>
      <w:r>
        <w:rPr>
          <w:lang w:val="hi_IN" w:bidi="hi_IN"/>
        </w:rPr>
      </w:r>
      <w:r>
        <w:rPr>
          <w:lang w:val="hi_IN" w:bidi="hi_IN"/>
        </w:rPr>
        <w:t>इस्राएल और उसका परिवार कुछ समय के लिए इस तम्बू में रहा। वहाँ रहते हुए, रूबेन जो सबसे बड़ा पुत्र था, राहेल की दासी बिल्हा के पास गया और उसके साथ यौन सम्बन्ध बनाए। बिल्हा रूबेन के 2 सौतेले भाइयों की माँ है। बिल्हा याकूब की दासी पत्नियों में से एक थी। इस बात का कोई संकेत नहीं है कि यह बलात्कार या हिंसक कार्य था। कई संस्कृतियों में, जब सबसे बड़ा पुत्र अपने पिता की पत्नी के साथ सोता है, तो पुत्र यह घोषणा कर रहा होता है कि वह पिता से परिवार की नेतृत्व जिम्मेदारी लेना चाहता है। याकूब ने सुना कि रूबेन ने क्या किया है। याकूब रूबेन या बिल्हा के विरुद्ध कुछ नहीं करता है।</w:t>
      </w:r>
    </w:p>
    <w:p>
      <w:pPr/>
      <w:r>
        <w:rPr>
          <w:lang w:val="hi_IN" w:bidi="hi_IN"/>
        </w:rPr>
      </w:r>
      <w:r>
        <w:rPr>
          <w:lang w:val="hi_IN" w:bidi="hi_IN"/>
        </w:rPr>
        <w:t>रुकें और चर्चा करें: अपनी संस्कृति में ऐसी ही स्थिति के बारे में बात करें। एक बड़ा पुत्र अपने पिता की दूसरी पत्नी के साथ यौन सम्बन्ध बनाने की कोशिश क्यों करेगा? उस पुत्र का क्या होगा? अपने बेटे द्वारा किए गए कार्य के बारे में पिता को कैसा महसूस होगा?</w:t>
      </w:r>
    </w:p>
    <w:p>
      <w:pPr/>
      <w:r>
        <w:rPr>
          <w:lang w:val="hi_IN" w:bidi="hi_IN"/>
        </w:rPr>
      </w:r>
      <w:r>
        <w:rPr>
          <w:lang w:val="hi_IN" w:bidi="hi_IN"/>
        </w:rPr>
        <w:t>यह भाग याकूब के सभी 12 पुत्रों और उनकी माताओं की सूची देता है। इस भाग में दीना का उल्लेख नहीं किया गया है जो लिआ की बेटी थी। यह भाग कहता है कि याकूब के ये सभी पुत्र पद्दनराम में पैदा हुए जो कि हारान के आसपास का क्षेत्र था। पिछले भाग से, हम जानते हैं कि बिन्यामीन का जन्म बैतलहम के पास हुआ था। कहानीकार बिन्यामीन को भी उस सूची में शामिल करता है कि वह पद्दनराम में जन्मा था। कहानीकार पुत्रों और उनकी माताओं के नामों की सूची प्रदान कर रहा है। कहानीकार उन्हें जन्म के क्रम में प्रस्तुत नहीं करता है। इसके बजाय, कहानीकार उन्हें उनकी माताओं के अनुसार प्रस्तुत करता है, जिसकी शुरुआत याकूब की पहली पत्नी लिआ से करता है। याकूब की यात्रा का नक्शा दिखाएँ जिसमे पद्दनराम को चिह्नित किया गया है।</w:t>
      </w:r>
    </w:p>
    <w:p>
      <w:pPr/>
      <w:r>
        <w:rPr>
          <w:lang w:val="hi_IN" w:bidi="hi_IN"/>
        </w:rPr>
      </w:r>
      <w:r>
        <w:rPr>
          <w:lang w:val="hi_IN" w:bidi="hi_IN"/>
        </w:rPr>
        <w:t>लिआ के पुत्र हैं रूबेन, जो याकूब का सबसे बड़ा पुत्र है, शिमोन, लेवी, यहूदा, इस्साकार, और जबूलून।</w:t>
      </w:r>
    </w:p>
    <w:p>
      <w:pPr/>
      <w:r>
        <w:rPr>
          <w:lang w:val="hi_IN" w:bidi="hi_IN"/>
        </w:rPr>
      </w:r>
      <w:r>
        <w:rPr>
          <w:lang w:val="hi_IN" w:bidi="hi_IN"/>
        </w:rPr>
        <w:t>राहेल के पुत्र यूसुफ और बिन्यामीन हैं।</w:t>
      </w:r>
    </w:p>
    <w:p>
      <w:pPr/>
      <w:r>
        <w:rPr>
          <w:lang w:val="hi_IN" w:bidi="hi_IN"/>
        </w:rPr>
      </w:r>
      <w:r>
        <w:rPr>
          <w:lang w:val="hi_IN" w:bidi="hi_IN"/>
        </w:rPr>
        <w:t>राहेल की दासी बिल्हा के 2 पुत्र हैं, दान और नप्ताली।</w:t>
      </w:r>
    </w:p>
    <w:p>
      <w:pPr/>
      <w:r>
        <w:rPr>
          <w:lang w:val="hi_IN" w:bidi="hi_IN"/>
        </w:rPr>
      </w:r>
      <w:r>
        <w:rPr>
          <w:lang w:val="hi_IN" w:bidi="hi_IN"/>
        </w:rPr>
        <w:t>लिआ की दासी जिल्पा के 2 पुत्र हैं, गाद और आशेर।</w:t>
      </w:r>
    </w:p>
    <w:p>
      <w:pPr/>
      <w:r>
        <w:rPr>
          <w:lang w:val="hi_IN" w:bidi="hi_IN"/>
        </w:rPr>
      </w:r>
      <w:r>
        <w:rPr>
          <w:lang w:val="hi_IN" w:bidi="hi_IN"/>
        </w:rPr>
        <w:t>याकूब अपने परिवार को आगे दक्षिण की ओर ले जाता है और हेब्रोन पहुँचता है। हेब्रोन बैतलहम के दक्षिण में 24 किलोमीटर की दूरी पर है।</w:t>
      </w:r>
    </w:p>
    <w:p>
      <w:pPr/>
      <w:r>
        <w:rPr>
          <w:lang w:val="hi_IN" w:bidi="hi_IN"/>
        </w:rPr>
      </w:r>
      <w:r>
        <w:rPr>
          <w:lang w:val="hi_IN" w:bidi="hi_IN"/>
        </w:rPr>
        <w:t>ऐसा नक्शा दिखाएँ जिसमें बैतलहम और हेब्रोन को चिह्नित किया गया हो।</w:t>
      </w:r>
    </w:p>
    <w:p>
      <w:pPr/>
      <w:r>
        <w:rPr>
          <w:lang w:val="hi_IN" w:bidi="hi_IN"/>
        </w:rPr>
      </w:r>
      <w:r>
        <w:rPr>
          <w:lang w:val="hi_IN" w:bidi="hi_IN"/>
        </w:rPr>
        <w:t>किसी समय पर, इसहाक बेर्शेबा से हेब्रोन चला गया। हेब्रोन वह स्थान है जहाँ अब्राहम ने एक खेत खरीदा था और उस खेत में स्थित एक गुफा का उपयोग सारा को दफ़नाने के लिए किया था। हेब्रोन के 2 अन्य नाम हैं। हेब्रोन को मम्रे या किर्यतअर्बा कहा जा सकता है। ये सभी नाम एक ही स्थान को दर्शाते हैं। अब्राहम और इसहाक दोनों हेब्रोन में अजनबी या परदेशियों के रूप में रहे हैं। इसका अर्थ है कि वे स्थानीय संस्कृति का हिस्सा नहीं बन पाए। जब याकूब हेब्रोन पहुँचा, तो याकूब ने अपने पिता इसहाक को फिर से देखा। याकूब घर लौट आया है। कहानी हमें यह नहीं बताती कि जब याकूब हेब्रोन पहुँचता है तो इसहाक की उम्र कितनी थी।</w:t>
      </w:r>
    </w:p>
    <w:p>
      <w:pPr/>
      <w:r>
        <w:rPr>
          <w:lang w:val="hi_IN" w:bidi="hi_IN"/>
        </w:rPr>
      </w:r>
      <w:r>
        <w:rPr>
          <w:lang w:val="hi_IN" w:bidi="hi_IN"/>
        </w:rPr>
        <w:t>इसहाक 180 वर्ष तक जीवित रहा। इसहाक 100 वर्ष का था जब एसाव ने हित्ती स्त्रियों से विवाह किया। जब इसहाक ने याकूब को आशीष दी तो इसहाक ने सोचा कि वह बूढ़ा है और किसी भी समय मर सकता है। इसहाक बहुत लम्बे समय तक जीवित रहा है।</w:t>
      </w:r>
    </w:p>
    <w:p>
      <w:pPr/>
      <w:r>
        <w:rPr>
          <w:lang w:val="hi_IN" w:bidi="hi_IN"/>
        </w:rPr>
      </w:r>
      <w:r>
        <w:rPr>
          <w:lang w:val="hi_IN" w:bidi="hi_IN"/>
        </w:rPr>
        <w:t>इस भाग में इसहाक की मृत्यु का वर्णन करने के लिए काव्यात्मक शब्द चित्रों का उपयोग किया गया है। कुछ अनुवाद कहते हैं कि इसहाक ने अपनी अंतिम साँस ली। अन्य अनुवाद कहते हैं कि इसहाक की मृत्यु हो गई। अन्य अनुवादों में दोनों वाक्यांशों को एक साथ रखा गया है और कहा गया है कि इसहाक ने अपनी अंतिम साँस ली और उसकी मृत्यु हो गई। इसहाक की मृत्यु हो गई और वह अपने पूर्वजों के साथ मिल गया या इसहाक अपने लोगों में शामिल हो गया। इसहाक बूढ़ा था और उसने अपना जीवन पूरा किया या इसहाक पूरी आयु में था। इन सभी शब्द चित्रों का अर्थ है कि इसहाक एक बूढ़ा व्यक्ति था और इसहाक की मृत्यु हो गई। शब्द चित्रों के उपयोग से श्रोता को यह समझने में मदद मिलती है कि इसहाक बहुत लम्बे समय तक जीवित रहा।</w:t>
      </w:r>
    </w:p>
    <w:p>
      <w:pPr/>
      <w:r>
        <w:rPr>
          <w:lang w:val="hi_IN" w:bidi="hi_IN"/>
        </w:rPr>
      </w:r>
      <w:r>
        <w:rPr>
          <w:lang w:val="hi_IN" w:bidi="hi_IN"/>
        </w:rPr>
        <w:t>रुकें और चर्चा करें: एक बहुत बूढ़े व्यक्ति की कहानी सुनाएँ जो मर गया है। आप उसके जीवन और उसकी मृत्यु का वर्णन कैसे करते हैं? आप इसका वर्णन करने के लिए किन शब्दों या वाक्यांशों का उपयोग कर रहे हैं?</w:t>
      </w:r>
    </w:p>
    <w:p>
      <w:pPr/>
      <w:r>
        <w:rPr>
          <w:lang w:val="hi_IN" w:bidi="hi_IN"/>
        </w:rPr>
      </w:r>
      <w:r>
        <w:rPr>
          <w:lang w:val="hi_IN" w:bidi="hi_IN"/>
        </w:rPr>
        <w:t>जब इसहाक की मृत्यु हुई, तो एसाव आया और याकूब और एसाव ने मिलकर अपने पिता को दफनाया। यह उसी तरह से है जैसे अब्राहम की मृत्यु हुई और इसहाक और इश्माएल अब्राहम को दफनाने के लिए एक साथ आए।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याकूब एदेर में जाता है। रूबेन बिल्हा के साथ सोता है</w:t>
      </w:r>
    </w:p>
    <w:p>
      <w:pPr/>
      <w:r>
        <w:rPr>
          <w:lang w:val="hi_IN" w:bidi="hi_IN"/>
        </w:rPr>
      </w:r>
      <w:r>
        <w:rPr>
          <w:b/>
          <w:lang w:val="hi_IN" w:bidi="hi_IN"/>
        </w:rPr>
        <w:t>दूसरा दृश्य:</w:t>
      </w:r>
      <w:r>
        <w:rPr>
          <w:lang w:val="hi_IN" w:bidi="hi_IN"/>
        </w:rPr>
        <w:t xml:space="preserve"> याकूब की पत्नियों को प्रत्येक के पुत्र के साथ नाम से सूचीबद्ध किया गया है।</w:t>
      </w:r>
    </w:p>
    <w:p>
      <w:pPr/>
      <w:r>
        <w:rPr>
          <w:lang w:val="hi_IN" w:bidi="hi_IN"/>
        </w:rPr>
      </w:r>
      <w:r>
        <w:rPr>
          <w:b/>
          <w:lang w:val="hi_IN" w:bidi="hi_IN"/>
        </w:rPr>
        <w:t>तीसरा दृश्य:</w:t>
      </w:r>
      <w:r>
        <w:rPr>
          <w:lang w:val="hi_IN" w:bidi="hi_IN"/>
        </w:rPr>
        <w:t xml:space="preserve"> याकूब हेब्रोन जाता है और इसहाक से फिर से मिलता है। इसहाक की मृत्यु 180 वर्ष की आयु में होती है। याकूब और एसाव इसहाक को दफनाने के लिए एक साथ आते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इस्राएल या याकूब</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लिआ और उसके पुत्र: रूबेन, शिमोन, लेवी, यहूदा, इस्साकार, जबूलून</w:t>
      </w:r>
    </w:p>
    <w:p>
      <w:pPr>
        <w:pStyle w:val="ListBullet"/>
        <w:spacing w:line="240" w:lineRule="auto"/>
        <w:ind w:left="720"/>
      </w:pPr>
      <w:r>
        <w:rPr>
          <w:lang w:val="hi_IN" w:bidi="hi_IN"/>
        </w:rPr>
      </w:r>
      <w:r>
        <w:rPr>
          <w:lang w:val="hi_IN" w:bidi="hi_IN"/>
        </w:rPr>
        <w:t>राहेल और उसके पुत्र: यूसुफ और बिन्यामीन</w:t>
      </w:r>
    </w:p>
    <w:p>
      <w:pPr>
        <w:pStyle w:val="ListBullet"/>
        <w:spacing w:line="240" w:lineRule="auto"/>
        <w:ind w:left="720"/>
      </w:pPr>
      <w:r>
        <w:rPr>
          <w:lang w:val="hi_IN" w:bidi="hi_IN"/>
        </w:rPr>
      </w:r>
      <w:r>
        <w:rPr>
          <w:lang w:val="hi_IN" w:bidi="hi_IN"/>
        </w:rPr>
        <w:t>बिल्हा और उसके पुत्र: दान और नप्ताली</w:t>
      </w:r>
    </w:p>
    <w:p>
      <w:pPr>
        <w:pStyle w:val="ListBullet"/>
        <w:spacing w:line="240" w:lineRule="auto"/>
        <w:ind w:left="720"/>
      </w:pPr>
      <w:r>
        <w:rPr>
          <w:lang w:val="hi_IN" w:bidi="hi_IN"/>
        </w:rPr>
      </w:r>
      <w:r>
        <w:rPr>
          <w:lang w:val="hi_IN" w:bidi="hi_IN"/>
        </w:rPr>
        <w:t>जिल्पा और उसके पुत्र: गाद और आशेर</w:t>
      </w:r>
    </w:p>
    <w:p>
      <w:pPr>
        <w:pStyle w:val="ListBullet"/>
        <w:spacing w:line="240" w:lineRule="auto"/>
        <w:ind w:left="720"/>
      </w:pPr>
      <w:r>
        <w:rPr>
          <w:lang w:val="hi_IN" w:bidi="hi_IN"/>
        </w:rPr>
      </w:r>
      <w:r>
        <w:rPr>
          <w:lang w:val="hi_IN" w:bidi="hi_IN"/>
        </w:rPr>
        <w:t>एसाव</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इस्राएल अपने परिवार को आगे दक्षिण की ओर ले जाता है और एदेर के ठीक आगे तम्बू लगाने के लिए रुकता है। यह उस दिशा को दर्शाता है जिस ओर वे यात्रा कर रहे हैं। याकूब एप्राता या बैतलहम से निकलकर, एदेर से होता हुआ दक्षिण की ओर हेब्रोन की ओर बढ़ता है। फिर इस मीनार को पार करने के ठीक बाद, याकूब अपना तम्बू लगाने के लिए रुका। याकूब कुछ समय के लिए इस स्थान पर रहा। जब याकूब उसके पास से गया, तब वह मीनार एक प्रसिद्ध स्थलचिन्ह थी। हम नहीं जानते कि यह मीनार कहाँ स्थित थी।</w:t>
      </w:r>
    </w:p>
    <w:p>
      <w:pPr/>
      <w:r>
        <w:rPr>
          <w:lang w:val="hi_IN" w:bidi="hi_IN"/>
        </w:rPr>
      </w:r>
      <w:r>
        <w:rPr>
          <w:lang w:val="hi_IN" w:bidi="hi_IN"/>
        </w:rPr>
        <w:t>एदेर के पास तम्बू में रहते समय, रूबेन, जो याकूब का पहला पुत्र है, बिल्हा के साथ सोया, जो राहेल की दासी और याकूब की पत्नी थी। बिल्हा याकूब के 2 पुत्रों की माँ थी। ये पुत्र रूबेन के सौतेले भाई हैं। उपयोग किए गए शब्द किसी बल या हिंसा को नहीं दर्शाते हैं। याकूब को पता चला कि रूबेन ने क्या किया था लेकिन याकूब ने रूबेन या बिल्हा को दण्ड नहीं दिया।</w:t>
      </w:r>
    </w:p>
    <w:p>
      <w:pPr/>
      <w:r>
        <w:rPr>
          <w:lang w:val="hi_IN" w:bidi="hi_IN"/>
        </w:rPr>
      </w:r>
      <w:r>
        <w:rPr>
          <w:lang w:val="hi_IN" w:bidi="hi_IN"/>
        </w:rPr>
        <w:t>दूसरे दृश्य में, याकूब की पत्नियाँ और 12 पुत्रों को सूचीबद्ध किया गया है। इस दृश्य में, आप हर पुत्र का प्रतिनिधित्व करने के लिए कुछ वस्तुओं का उपयोग कर सकते हैं ताकि आप देख सकें कि कौन सा पुत्र किस माँ का है।</w:t>
      </w:r>
    </w:p>
    <w:p>
      <w:pPr/>
      <w:r>
        <w:rPr>
          <w:lang w:val="hi_IN" w:bidi="hi_IN"/>
        </w:rPr>
      </w:r>
      <w:r>
        <w:rPr>
          <w:lang w:val="hi_IN" w:bidi="hi_IN"/>
        </w:rPr>
        <w:t>लिआ के पुत्र रूबेन, शिमोन, लेवी, यहूदा, इस्साकार, और जबूलून थे।</w:t>
      </w:r>
    </w:p>
    <w:p>
      <w:pPr/>
      <w:r>
        <w:rPr>
          <w:lang w:val="hi_IN" w:bidi="hi_IN"/>
        </w:rPr>
      </w:r>
      <w:r>
        <w:rPr>
          <w:lang w:val="hi_IN" w:bidi="hi_IN"/>
        </w:rPr>
        <w:t>राहेल के पुत्र यूसुफ और बिन्यामीन थे।</w:t>
      </w:r>
    </w:p>
    <w:p>
      <w:pPr/>
      <w:r>
        <w:rPr>
          <w:lang w:val="hi_IN" w:bidi="hi_IN"/>
        </w:rPr>
      </w:r>
      <w:r>
        <w:rPr>
          <w:lang w:val="hi_IN" w:bidi="hi_IN"/>
        </w:rPr>
        <w:t>राहेल की दासी बिल्हा के 2 पुत्र हैं, दान और नप्ताली।</w:t>
      </w:r>
    </w:p>
    <w:p>
      <w:pPr/>
      <w:r>
        <w:rPr>
          <w:lang w:val="hi_IN" w:bidi="hi_IN"/>
        </w:rPr>
      </w:r>
      <w:r>
        <w:rPr>
          <w:lang w:val="hi_IN" w:bidi="hi_IN"/>
        </w:rPr>
        <w:t>लिआ की दासी जिल्पा के 2 पुत्र हैं: गाद और आशेर।</w:t>
      </w:r>
    </w:p>
    <w:p>
      <w:pPr/>
      <w:r>
        <w:rPr>
          <w:lang w:val="hi_IN" w:bidi="hi_IN"/>
        </w:rPr>
      </w:r>
      <w:r>
        <w:rPr>
          <w:lang w:val="hi_IN" w:bidi="hi_IN"/>
        </w:rPr>
        <w:t>पुत्रों को जन्म के क्रम में सूचीबद्ध नहीं किया गया है।</w:t>
      </w:r>
    </w:p>
    <w:p>
      <w:pPr/>
      <w:r>
        <w:rPr>
          <w:lang w:val="hi_IN" w:bidi="hi_IN"/>
        </w:rPr>
      </w:r>
      <w:r>
        <w:rPr>
          <w:lang w:val="hi_IN" w:bidi="hi_IN"/>
        </w:rPr>
        <w:t>तीसरे दृश्य में, याकूब अपने परिवार को हेब्रोन ले जाता है। हेब्रोन के अन्य नाम मम्रे और किर्यतअर्बा हैं। जब याकूब हेब्रोन पहुँचता है, तो याकूब इसहाक से फिर से मिलता है। इसहाक अब बहुत बूढ़ा है। 180 वर्ष की आयु में, इसहाक की मृत्यु हो गई।</w:t>
      </w:r>
    </w:p>
    <w:p>
      <w:pPr/>
      <w:r>
        <w:rPr>
          <w:lang w:val="hi_IN" w:bidi="hi_IN"/>
        </w:rPr>
      </w:r>
      <w:r>
        <w:rPr>
          <w:lang w:val="hi_IN" w:bidi="hi_IN"/>
        </w:rPr>
        <w:t>नीचे दिए गए का वर्णन करने के लिए शब्द चित्रों का उपयोग करने का अभ्यास करें: इसहाक ने अपनी अंतिम साँस ली। इसहाक की मृत्यु बहुत वृद्ध अवस्था में हुई। इसहाक बहुत बूढ़ा था। इसहाक की मृत्यु हो गई और वह अपने पूर्वजों में जा मिला। इसहाक अपने लोगों के पास चला गया। इसहाक बूढ़ा था और उसने अपना जीवन पूरा किया।</w:t>
      </w:r>
    </w:p>
    <w:p>
      <w:pPr/>
      <w:r>
        <w:rPr>
          <w:lang w:val="hi_IN" w:bidi="hi_IN"/>
        </w:rPr>
      </w:r>
      <w:r>
        <w:rPr>
          <w:lang w:val="hi_IN" w:bidi="hi_IN"/>
        </w:rPr>
        <w:t>अपनी संस्कृति में किसी बूढ़े व्यक्ति की कहानी के बारे में बताएँ जो मर गया।</w:t>
      </w:r>
    </w:p>
    <w:p>
      <w:pPr/>
      <w:r>
        <w:rPr>
          <w:lang w:val="hi_IN" w:bidi="hi_IN"/>
        </w:rPr>
      </w:r>
      <w:r>
        <w:rPr>
          <w:lang w:val="hi_IN" w:bidi="hi_IN"/>
        </w:rPr>
        <w:t>तय करें कि इनमें से कौन से शब्द चित्रों का प्रयोग आप अपनी भाषा में करेंगे ताकि लोगों को यह समझने में मदद मिले कि इसहाक की मृत्यु हो गई।</w:t>
      </w:r>
    </w:p>
    <w:p>
      <w:pPr/>
      <w:r>
        <w:rPr>
          <w:lang w:val="hi_IN" w:bidi="hi_IN"/>
        </w:rPr>
      </w:r>
      <w:r>
        <w:rPr>
          <w:lang w:val="hi_IN" w:bidi="hi_IN"/>
        </w:rPr>
        <w:t>एसाव हेब्रोन आया और याकूब और एसाव ने एक साथ मिलकर इसहाक को दफनाया।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इस्राएल या याकूब</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बिल्हा</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लिआ और उसके पुत्र: रूबेन, शिमोन, लेवी, यहूदा, इस्साकार, जबूलून</w:t>
      </w:r>
    </w:p>
    <w:p>
      <w:pPr>
        <w:pStyle w:val="ListBullet"/>
        <w:spacing w:line="240" w:lineRule="auto"/>
        <w:ind w:left="720"/>
      </w:pPr>
      <w:r>
        <w:rPr>
          <w:lang w:val="hi_IN" w:bidi="hi_IN"/>
        </w:rPr>
      </w:r>
      <w:r>
        <w:rPr>
          <w:lang w:val="hi_IN" w:bidi="hi_IN"/>
        </w:rPr>
        <w:t>राहेल और उसके पुत्र: यूसुफ और बिन्यामीन</w:t>
      </w:r>
    </w:p>
    <w:p>
      <w:pPr>
        <w:pStyle w:val="ListBullet"/>
        <w:spacing w:line="240" w:lineRule="auto"/>
        <w:ind w:left="720"/>
      </w:pPr>
      <w:r>
        <w:rPr>
          <w:lang w:val="hi_IN" w:bidi="hi_IN"/>
        </w:rPr>
      </w:r>
      <w:r>
        <w:rPr>
          <w:lang w:val="hi_IN" w:bidi="hi_IN"/>
        </w:rPr>
        <w:t>बिल्हा और उसके पुत्र: दान और नप्ताली</w:t>
      </w:r>
    </w:p>
    <w:p>
      <w:pPr>
        <w:pStyle w:val="ListBullet"/>
        <w:spacing w:line="240" w:lineRule="auto"/>
        <w:ind w:left="720"/>
      </w:pPr>
      <w:r>
        <w:rPr>
          <w:lang w:val="hi_IN" w:bidi="hi_IN"/>
        </w:rPr>
      </w:r>
      <w:r>
        <w:rPr>
          <w:lang w:val="hi_IN" w:bidi="hi_IN"/>
        </w:rPr>
        <w:t>जिल्पा और उसके पुत्र: गाद और आशेर</w:t>
      </w:r>
    </w:p>
    <w:p>
      <w:pPr>
        <w:pStyle w:val="ListBullet"/>
        <w:spacing w:line="240" w:lineRule="auto"/>
        <w:ind w:left="720"/>
      </w:pPr>
      <w:r>
        <w:rPr>
          <w:lang w:val="hi_IN" w:bidi="hi_IN"/>
        </w:rPr>
      </w:r>
      <w:r>
        <w:rPr>
          <w:lang w:val="hi_IN" w:bidi="hi_IN"/>
        </w:rPr>
        <w:t>एसाव</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का अभिनय करें, तो उन्हें कुछ बिन्दुओं पर रोकें और अभिनय को रोक दें।</w:t>
      </w:r>
    </w:p>
    <w:p>
      <w:pPr/>
      <w:r>
        <w:rPr>
          <w:lang w:val="hi_IN" w:bidi="hi_IN"/>
        </w:rPr>
      </w:r>
      <w:r>
        <w:rPr>
          <w:lang w:val="hi_IN" w:bidi="hi_IN"/>
        </w:rPr>
        <w:t>पहले दृश्य में, इस्राएल अपने परिवार को दक्षिण की ओर ले जाता है और एदेर नामक मीनार को पार करने के बाद तम्बू लगाने के लिए रुकता है। वे कुछ समय के लिए इस तम्बू में रहते हैं। फिर रूबेन जो याकूब का बड़ा पुत्र है, याकूब की दासी पत्नियों में से एक बिल्हा के साथ सोता है। याकूब को कुछ समय बाद इसके बारे में पता चला।</w:t>
      </w:r>
    </w:p>
    <w:p>
      <w:pPr/>
      <w:r>
        <w:rPr>
          <w:lang w:val="hi_IN" w:bidi="hi_IN"/>
        </w:rPr>
      </w:r>
      <w:r>
        <w:rPr>
          <w:lang w:val="hi_IN" w:bidi="hi_IN"/>
        </w:rPr>
        <w:t>अभिनय रोकें: रूबेन से पूछें, "आपने ऐसा काम क्यों किया है?" आप सुन सकते हैं, "मेरे पिता बूढ़े हो रहे हैं और परिवार का नेतृत्व करने में असमर्थ हैं। जब दीना पर हमला किया गया तो उसने उसके खिलाफ कुछ नहीं किया। हमें युवा नेतृत्व की आवश्यकता है। अब मेरे लिए परिवार का मुखिया बनने का समय आ गया है। पिता को मुझे अगुवाई देनी चाहिए। यह मेरा अधिकार संभालने का तरीका है।" बिल्हा से पूछें, "रूबेन के साथ सोने के बारे में आप कैसा महसूस करती हैं?" आप सुन सकते हैं, "मुझे नहीं लगता कि मेरे पास कोई विकल्प था। मुझे पता है कि मुझे यह नहीं करना चाहिए था, लेकिन मैं रूबेन को कैसे मना कर सकती हूँ। वह याकूब का सबसे बड़ा पुत्र है। मैं केवल एक रखैल हूँ।" याकूब से पूछें, "आप अभी कैसा महसूस कर रहे हैं?" आप सुन सकते हैं, "मैं गुस्सा और निराश हूँ। रूबेन को यह नहीं करना चाहिए था। मैं बिल्हा को दोष नहीं देता हूँ। रूबेन गलत है। लेकिन मैं रूबेन को दण्ड देने के लिए बाद तक इंतजार करूँगा। मैं अभी पूरे परिवार को परेशान नहीं करना चाहता।" अभिनय को फिर से शुरू करें।</w:t>
      </w:r>
    </w:p>
    <w:p>
      <w:pPr/>
      <w:r>
        <w:rPr>
          <w:lang w:val="hi_IN" w:bidi="hi_IN"/>
        </w:rPr>
      </w:r>
      <w:r>
        <w:rPr>
          <w:lang w:val="hi_IN" w:bidi="hi_IN"/>
        </w:rPr>
        <w:t>दूसरे दृश्य में, याकूब के 12 पुत्रों को उनकी माताओं के साथ सूचीबद्ध किया गया है। सूची में जन्म क्रम सही नहीं है।</w:t>
      </w:r>
    </w:p>
    <w:p>
      <w:pPr>
        <w:pStyle w:val="ListBullet"/>
        <w:spacing w:line="240" w:lineRule="auto"/>
        <w:ind w:left="720"/>
      </w:pPr>
      <w:r>
        <w:rPr>
          <w:lang w:val="hi_IN" w:bidi="hi_IN"/>
        </w:rPr>
      </w:r>
      <w:r>
        <w:rPr>
          <w:lang w:val="hi_IN" w:bidi="hi_IN"/>
        </w:rPr>
        <w:t>लिआ के पुत्र: रूबेन, शिमोन, लेवी, यहूदा, इस्साकार, जबूलून</w:t>
      </w:r>
    </w:p>
    <w:p>
      <w:pPr>
        <w:pStyle w:val="ListBullet"/>
        <w:spacing w:line="240" w:lineRule="auto"/>
        <w:ind w:left="720"/>
      </w:pPr>
      <w:r>
        <w:rPr>
          <w:lang w:val="hi_IN" w:bidi="hi_IN"/>
        </w:rPr>
      </w:r>
      <w:r>
        <w:rPr>
          <w:lang w:val="hi_IN" w:bidi="hi_IN"/>
        </w:rPr>
        <w:t>राहेल के पुत्र: यूसुफ, बिन्यामीन</w:t>
      </w:r>
    </w:p>
    <w:p>
      <w:pPr>
        <w:pStyle w:val="ListBullet"/>
        <w:spacing w:line="240" w:lineRule="auto"/>
        <w:ind w:left="720"/>
      </w:pPr>
      <w:r>
        <w:rPr>
          <w:lang w:val="hi_IN" w:bidi="hi_IN"/>
        </w:rPr>
      </w:r>
      <w:r>
        <w:rPr>
          <w:lang w:val="hi_IN" w:bidi="hi_IN"/>
        </w:rPr>
        <w:t>बिल्हा के पुत्र: दान, नप्ताली</w:t>
      </w:r>
    </w:p>
    <w:p>
      <w:pPr>
        <w:pStyle w:val="ListBullet"/>
        <w:spacing w:line="240" w:lineRule="auto"/>
        <w:ind w:left="720"/>
      </w:pPr>
      <w:r>
        <w:rPr>
          <w:lang w:val="hi_IN" w:bidi="hi_IN"/>
        </w:rPr>
      </w:r>
      <w:r>
        <w:rPr>
          <w:lang w:val="hi_IN" w:bidi="hi_IN"/>
        </w:rPr>
        <w:t>जिल्पा के पुत्र, गाद, आशेर</w:t>
      </w:r>
    </w:p>
    <w:p>
      <w:pPr/>
      <w:r>
        <w:rPr>
          <w:lang w:val="hi_IN" w:bidi="hi_IN"/>
        </w:rPr>
      </w:r>
      <w:r>
        <w:rPr>
          <w:lang w:val="hi_IN" w:bidi="hi_IN"/>
        </w:rPr>
        <w:t>तीसरे दृश्य में, याकूब हेब्रोन में पहुँचता है। इसहाक हेब्रोन चला गया है। याकूब और इसहाक फिर से मिलते हैं।</w:t>
      </w:r>
    </w:p>
    <w:p>
      <w:pPr/>
      <w:r>
        <w:rPr>
          <w:lang w:val="hi_IN" w:bidi="hi_IN"/>
        </w:rPr>
      </w:r>
      <w:r>
        <w:rPr>
          <w:lang w:val="hi_IN" w:bidi="hi_IN"/>
        </w:rPr>
        <w:t>फिर इसहाक ने अपनी अंतिम साँस ली और बहुत बुढ़ापे तक जीवित रहने के बाद, अपने पूर्वजों के पास चला गया। इसहाक की मृत्यु हो गई।</w:t>
      </w:r>
    </w:p>
    <w:p>
      <w:pPr/>
      <w:r>
        <w:rPr>
          <w:lang w:val="hi_IN" w:bidi="hi_IN"/>
        </w:rPr>
      </w:r>
      <w:r>
        <w:rPr>
          <w:lang w:val="hi_IN" w:bidi="hi_IN"/>
        </w:rPr>
        <w:t>एसाव हेब्रोन आता है और याकूब और एसाव अपने पिता इसहाक को दफनाते हैं।</w:t>
      </w:r>
    </w:p>
    <w:p>
      <w:pPr/>
      <w:r>
        <w:rPr>
          <w:lang w:val="hi_IN" w:bidi="hi_IN"/>
        </w:rPr>
      </w:r>
      <w:r>
        <w:rPr>
          <w:lang w:val="hi_IN" w:bidi="hi_IN"/>
        </w:rPr>
        <w:t>अभिनय रोक दें: याकूब से पूछें, अभी आप कैसा महसूस कर रहे हैं?" आप यह सुन सकते हैं, "मैं दु:खी हूँ। मुझे अपने पिता के साथ बिताए कई साल याद आ गए। मेरा पिता एक अच्छे व्यक्ति थे। मैं उन्हें बहुत याद करूँगा। मेरे पिता ने मुझे परमेश्वर के बारे में सिखाया और मैं बहुत खुश हूँ। काश मेरा उनके साथ और भी समय होता।" एसाव से पूछें, "आप अभी कैसा महसूस कर रहे हैं?" आप यह सुन सकते हैं, "मैं दु:खी हूँ। मुझे अपने पिता की याद आएगी। मैं कई वर्षों तक उनसे दूर रहा हूँ, लेकिन मुझे हमेशा पता था कि वह यहाँ है। अब जब उनकी मृत्यु हो गई है, तो मेरे दिल में एक गहरा खालीपन रह गया है। मुझे खुशी है कि मैं और याकूब उन्हें दफनाने के लिए एक साथ आ सके। हम एक साथ शोक कर सकते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भाग में </w:t>
      </w:r>
      <w:r>
        <w:rPr>
          <w:b/>
          <w:lang w:val="hi_IN" w:bidi="hi_IN"/>
        </w:rPr>
        <w:t>इस्राएल</w:t>
      </w:r>
      <w:r>
        <w:rPr>
          <w:lang w:val="hi_IN" w:bidi="hi_IN"/>
        </w:rPr>
        <w:t xml:space="preserve"> और </w:t>
      </w:r>
      <w:r>
        <w:rPr>
          <w:b/>
          <w:lang w:val="hi_IN" w:bidi="hi_IN"/>
        </w:rPr>
        <w:t>याकूब</w:t>
      </w:r>
      <w:r>
        <w:rPr>
          <w:lang w:val="hi_IN" w:bidi="hi_IN"/>
        </w:rPr>
        <w:t xml:space="preserve"> दोनों का उपयोग किया गया है। सुनिश्चित करें कि आपके श्रोताओं को पता है कि इस्राएल और याकूब एक ही व्यक्ति हैं।</w:t>
      </w:r>
    </w:p>
    <w:p>
      <w:pPr/>
      <w:r>
        <w:rPr>
          <w:lang w:val="hi_IN" w:bidi="hi_IN"/>
        </w:rPr>
      </w:r>
      <w:r>
        <w:rPr>
          <w:lang w:val="hi_IN" w:bidi="hi_IN"/>
        </w:rPr>
        <w:t xml:space="preserve">याकूब ने </w:t>
      </w:r>
      <w:r>
        <w:rPr>
          <w:b/>
          <w:lang w:val="hi_IN" w:bidi="hi_IN"/>
        </w:rPr>
        <w:t>एदेर</w:t>
      </w:r>
      <w:r>
        <w:rPr>
          <w:lang w:val="hi_IN" w:bidi="hi_IN"/>
        </w:rPr>
        <w:t xml:space="preserve"> के पार डेरा डाला। यह एक निगरानी मीनार थी। इस नाम का अर्थ है </w:t>
      </w:r>
      <w:r>
        <w:rPr>
          <w:b/>
          <w:lang w:val="hi_IN" w:bidi="hi_IN"/>
        </w:rPr>
        <w:t>झुण्ड की निगरानी मीनार</w:t>
      </w:r>
      <w:r>
        <w:rPr>
          <w:lang w:val="hi_IN" w:bidi="hi_IN"/>
        </w:rPr>
        <w:t xml:space="preserve"> कुछ अनुवादों में मिगदल-एदेर के पूरे नाम का उपयोग किया गया है। अन्य अनुवादों में इसे एदेर की मीनार कहा जाता है। आप चुन सकते हैं कि आप इसका अनुवाद किस तरह करना चाहते हैं।</w:t>
      </w:r>
    </w:p>
    <w:p>
      <w:pPr/>
      <w:r>
        <w:rPr>
          <w:lang w:val="hi_IN" w:bidi="hi_IN"/>
        </w:rPr>
      </w:r>
      <w:r>
        <w:rPr>
          <w:lang w:val="hi_IN" w:bidi="hi_IN"/>
        </w:rPr>
        <w:t xml:space="preserve">रूबेन ने बिल्हा के साथ यौन सम्बन्ध बनाए जो याकूब की </w:t>
      </w:r>
      <w:r>
        <w:rPr>
          <w:b/>
          <w:lang w:val="hi_IN" w:bidi="hi_IN"/>
        </w:rPr>
        <w:t>रखैल</w:t>
      </w:r>
      <w:r>
        <w:rPr>
          <w:lang w:val="hi_IN" w:bidi="hi_IN"/>
        </w:rPr>
        <w:t xml:space="preserve"> थी। रखैल एक दूसरी पत्नी होती है। रखैल विवाहित होती थी, परंतु उसक दर्जा पत्नी के समान नहीं होता था। बिल्हा राहेल की दासी थी और राहेल ने बिल्हा को याकूब को पत्नी के रूप में दिया लेकिन वह एक रखैल थी। कुछ संस्कृतियाँ कहेंगी कि रूबेन बिल्हा के साथ सोया था। अन्य कह सकते हैं कि रूबेन बिल्हा के साथ लेटा था। रूबेन ने बिल्हा के साथ यौन सम्बन्ध बनाए। इस यौन क्रिया के लिए अपने शब्दों या अभिव्यक्तियों का चयन इस प्रकार करें कि यह आपकी संस्कृति के सभी लोगों के लिए सुनने योग्य हो।</w:t>
      </w:r>
    </w:p>
    <w:p>
      <w:pPr/>
      <w:r>
        <w:rPr>
          <w:lang w:val="hi_IN" w:bidi="hi_IN"/>
        </w:rPr>
      </w:r>
      <w:r>
        <w:rPr>
          <w:lang w:val="hi_IN" w:bidi="hi_IN"/>
        </w:rPr>
        <w:t>जब इसहाक की मृत्यु हुई तब वह 180 वर्ष का था। इस भाग में इसहाक की मृत्यु का वर्णन करने के लिए कहानी शब्द चित्रों का उपयोग किया गया है। आपकी भाषा में ऐसे कौन से शब्द चित्र हैं जिनका प्रयोग आप किसी ऐसे व्यक्ति का वर्णन करने के लिए करेंगे जिसने लंबी आयु जी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36:1–19</w:t>
      </w:r>
      <w:r>
        <w:rPr>
          <w:lang w:val="hi_IN" w:bidi="hi_IN"/>
        </w:rPr>
      </w:r>
    </w:p>
    <w:p>
      <w:pPr>
        <w:pStyle w:val="Heading3"/>
      </w:pPr>
      <w:r>
        <w:rPr>
          <w:lang w:val="hi_IN" w:bidi="hi_IN"/>
        </w:rPr>
        <w:t>सुने और मन में रखें</w:t>
      </w:r>
    </w:p>
    <w:p>
      <w:pPr/>
      <w:r>
        <w:rPr>
          <w:lang w:val="hi_IN" w:bidi="hi_IN"/>
        </w:rPr>
      </w:r>
      <w:r>
        <w:rPr>
          <w:lang w:val="hi_IN" w:bidi="hi_IN"/>
        </w:rPr>
        <w:t>उत्पत्ति 36:1–19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हमें एसाव की पीढ़ियों के बारे में बताता है। पिछले भागों की तरह, पीढ़ियाँ शब्द एसाव के वंशजों को दर्शाता है। एसाव के वंशजों का यह विवरण इसहाक की मृत्यु के ठीक बाद आता है। जिस प्रकार इश्माएल के वंशजों का विवरण उसके पिता अब्राहम की मृत्यु के ठीक बाद आता है, उसी प्रकार एसाव के वंशजों का विवरण उसके पिता इसहाक की मृत्यु के ठीक बाद आता है।</w:t>
      </w:r>
    </w:p>
    <w:p>
      <w:pPr/>
      <w:r>
        <w:rPr>
          <w:lang w:val="hi_IN" w:bidi="hi_IN"/>
        </w:rPr>
      </w:r>
      <w:r>
        <w:rPr>
          <w:lang w:val="hi_IN" w:bidi="hi_IN"/>
        </w:rPr>
        <w:t>जब रिबका जुड़वाँ बच्चों, एसाव और याकूब से गर्भवती थी, तो परमेश्वर ने रिबका से कहा कि हर पुत्र एक जाति बनेगा। अब्राहम से परमेश्वर की प्रतिज्ञा, याकूब और याकूब के वंशजों तक पहुँच गई है। हालाँकि, परमेश्वर एसाव के वंशजों से भी एक बड़ी जाति बना रहा है जैसा कि परमेश्वर ने एसाव की माँ रिबका से प्रतिज्ञा की थी। यह भाग एसाव के वंशजों के नामों को सूचीबद्ध करता है जो कुल के अगुवें बने।</w:t>
      </w:r>
    </w:p>
    <w:p>
      <w:pPr/>
      <w:r>
        <w:rPr>
          <w:lang w:val="hi_IN" w:bidi="hi_IN"/>
        </w:rPr>
      </w:r>
      <w:r>
        <w:rPr>
          <w:lang w:val="hi_IN" w:bidi="hi_IN"/>
        </w:rPr>
        <w:t>एसाव को दूसरे नाम के रूप में एदोम नाम दिया गया था। एदोम का अर्थ है लाल। एसाव को एदोम नाम क्यों दिया गया, इसके दो कारण हैं। जन्म के समय, एसाव बहुत लाल था। इसके अलावा, एसाव ने अपने पहिलौठे का अधिकार याकूब को एक कटोरी दाल के बदले बेच दिया था। एदोम एक ऐसे क्षेत्र का नाम भी है जहाँ बहुत सारे लाल पत्थर पाए जाते हैं। एसाव के वंशज एदोमी कहलाएँगे।</w:t>
      </w:r>
    </w:p>
    <w:p>
      <w:pPr/>
      <w:r>
        <w:rPr>
          <w:lang w:val="hi_IN" w:bidi="hi_IN"/>
        </w:rPr>
      </w:r>
      <w:r>
        <w:rPr>
          <w:lang w:val="hi_IN" w:bidi="hi_IN"/>
        </w:rPr>
        <w:t>एक नक्शा दिखाएँ जिसमें इस्राएल का दक्षिणी भाग शामिल हो, जिसमें सीनै और यरदन का क्षेत्र भी शामिल हो। एदोम और सेईर, अमालेकियों और बेर्शेबा को नक्शे पर चिह्नित किया जाना चाहिए।</w:t>
      </w:r>
    </w:p>
    <w:p>
      <w:pPr/>
      <w:r>
        <w:rPr>
          <w:lang w:val="hi_IN" w:bidi="hi_IN"/>
        </w:rPr>
      </w:r>
      <w:r>
        <w:rPr>
          <w:lang w:val="hi_IN" w:bidi="hi_IN"/>
        </w:rPr>
        <w:t>एसाव ने दो कनानी स्त्रियों से विवाह किया। रिबका और इसहाक एसाव की पत्नियों से नफरत करते थे। फिर एसाव ने अब्राहम के पहले बेटे इश्माएल की बेटी से शादी की। इस भाग में एसाव की पत्नियों के नाम पिछले भाग से अलग हैं जहाँ उनका उल्लेख किया गया है। हम नहीं जानते कि नाम अलग क्यों हैं। जब एसाव अभी भी बेर्शेबा में रह रहा था, तो उसकी पत्नियों के बच्चे होने लगे। हर पत्नी के पुत्रों की सूची दी गई है। एसाव द्वारा अपने परिवार को बेर्शेबा से दूर ले जाने से पहले ही ये सभी पुत्र पैदा हो गए थे। किसी समय, एसाव अपनी पत्नियों और बच्चों को अपने सभी पशुओं या भेड़-बकरियों और गाय-बैलों के साथ लेकर सेईर चला गया। यह भाग बताता है कि एसाव इसलिए चला गया क्योंकि एसाव और याकूब दोनों के सभी पशुओं के लिए वह देश काफी नहीं था। पिछले भाग में, एसाव सेईर चला गया जबकि याकूब हारान में था। हम ठीक से नहीं जानते कि एसाव सेईर कब गया।</w:t>
      </w:r>
    </w:p>
    <w:p>
      <w:pPr/>
      <w:r>
        <w:rPr>
          <w:lang w:val="hi_IN" w:bidi="hi_IN"/>
        </w:rPr>
      </w:r>
      <w:r>
        <w:rPr>
          <w:lang w:val="hi_IN" w:bidi="hi_IN"/>
        </w:rPr>
        <w:t>नक्शे को देखें। एसाव इसहाक के साथ बेर्शेबा में रह रहा था। एसाव सेईर चला गया।</w:t>
      </w:r>
    </w:p>
    <w:p>
      <w:pPr/>
      <w:r>
        <w:rPr>
          <w:lang w:val="hi_IN" w:bidi="hi_IN"/>
        </w:rPr>
      </w:r>
      <w:r>
        <w:rPr>
          <w:lang w:val="hi_IN" w:bidi="hi_IN"/>
        </w:rPr>
        <w:t>इस भाग में फिर से वाक्यांश का उपयोग किया गया है, "ये एसाव की पीढ़ियाँ हैं।" कुछ अनुवाद कहते हैं कि ये एसाव के वंशज हैं। एक अनुवाद कहता है कि यह एसाव के परिवार की वंशावली है।</w:t>
      </w:r>
    </w:p>
    <w:p>
      <w:pPr/>
      <w:r>
        <w:rPr>
          <w:lang w:val="hi_IN" w:bidi="hi_IN"/>
        </w:rPr>
      </w:r>
      <w:r>
        <w:rPr>
          <w:lang w:val="hi_IN" w:bidi="hi_IN"/>
        </w:rPr>
        <w:t>रुकें और चर्चा करें: अपने परिवार के पूर्वजों या उत्पत्ति के बारे में एक कहानी सुनाएँ। ध्यान दें कि आप उस व्यक्ति के साथ अपने रिश्ते का वर्णन करने के लिए किन शब्दों का प्रयोग करते हैं जिसे आप सबसे पहले याद कर सकते हैं।</w:t>
      </w:r>
    </w:p>
    <w:p>
      <w:pPr/>
      <w:r>
        <w:rPr>
          <w:lang w:val="hi_IN" w:bidi="hi_IN"/>
        </w:rPr>
      </w:r>
      <w:r>
        <w:rPr>
          <w:lang w:val="hi_IN" w:bidi="hi_IN"/>
        </w:rPr>
        <w:t>हर पत्नी के पुत्रों की सूची दी गई है। दो पत्नियों के पोतों भी सूचीबद्ध है। भाग के अनुसार हर पुत्र और हर पोता एक कुल का प्रमुख बना। कुल, गोत्र का एक भाग है। कुल में कई परिवार होंगे जिनका पूर्वज एक ही होगा। एक कुल के सदस्य एक ही मुखिए या अगुवे का अनुसरण करते थे।</w:t>
      </w:r>
    </w:p>
    <w:p>
      <w:pPr/>
      <w:r>
        <w:rPr>
          <w:lang w:val="hi_IN" w:bidi="hi_IN"/>
        </w:rPr>
      </w:r>
      <w:r>
        <w:rPr>
          <w:lang w:val="hi_IN" w:bidi="hi_IN"/>
        </w:rPr>
        <w:t>रुकें और चर्चा करें: अपने गोत्र की उत्पत्ति के बारे में एक कहानी सुनाएँ। इस कहानी में आपके पूर्वजों के नाम कितने महत्वपूर्ण हैं? आप पूर्वजों की कितनी पीढ़ियों के नाम बता सकते हैं? आज आपकी संस्कृति में आपके पूर्वजों की क्या भूमिका है?</w:t>
      </w:r>
    </w:p>
    <w:p>
      <w:pPr/>
      <w:r>
        <w:rPr>
          <w:lang w:val="hi_IN" w:bidi="hi_IN"/>
        </w:rPr>
      </w:r>
      <w:r>
        <w:rPr>
          <w:lang w:val="hi_IN" w:bidi="hi_IN"/>
        </w:rPr>
        <w:t>एसाव के पुत्र एलीपज ने एक रखैल ले ली जिसका नाम तिम्ना था। रखैल कम दर्जे की या पत्नी से कम महत्वपूर्ण होती है। तिम्ना का एक पुत्र हुआ जिसका नाम अमालेक था। अमालेक के वंशजों ने एक बड़ा कुल बनाया जो पीढ़ियों तक याकूब के वंशजों के विरुद्ध लड़ता रहा। अमालेक के नाम का उपयोग कई अन्य भागों में किया जाएगा। अमालेक के क्षेत्र को चिह्नित करते हुए एक नक्शा दिखाएँ।</w:t>
      </w:r>
    </w:p>
    <w:p>
      <w:pPr/>
      <w:r>
        <w:rPr>
          <w:lang w:val="hi_IN" w:bidi="hi_IN"/>
        </w:rPr>
      </w:r>
      <w:r>
        <w:rPr>
          <w:lang w:val="hi_IN" w:bidi="hi_IN"/>
        </w:rPr>
        <w:t>एसाव के सभी पुत्र और पोतों ने अलग-अलग कुल बनाए, लेकिन वे एक ही गोत्र का हिस्सा थे। वे सभी एदोम नाम के देश में रहते थे। एदोम सेईर के उत्तर में स्थित क्षेत्र है। वे एदोमियों के रूप में जाने गए। अमालेक एकमात्र वंशज है जिसका एक विशेष क्षेत्र है जिसका नाम अमालेक है। नक्शे को देखें जिसमें सेईर, एदोम और अमालेक को चिह्नित किया गया है।</w:t>
      </w:r>
    </w:p>
    <w:p>
      <w:pPr/>
      <w:r>
        <w:rPr>
          <w:lang w:val="hi_IN" w:bidi="hi_IN"/>
        </w:rPr>
      </w:r>
      <w:r>
        <w:rPr>
          <w:lang w:val="hi_IN" w:bidi="hi_IN"/>
        </w:rPr>
        <w:t>कुछ अनुवादों में हर वंशज को एक प्रधान के रूप में दर्शाया गया है। प्रधान एक कुल का अगुवा होता है। कुछ अनुवाद कहते हैं कि ये एसाव के पुत्र हैं। वे सभी एसाव के पुत्र नहीं थे। कुछ पोते थे। यहाँ पुत्र शब्द का अर्थ किसी का वंशज होना है।</w:t>
      </w:r>
    </w:p>
    <w:p>
      <w:pPr/>
      <w:r>
        <w:rPr>
          <w:lang w:val="hi_IN" w:bidi="hi_IN"/>
        </w:rPr>
      </w:r>
      <w:r>
        <w:rPr>
          <w:lang w:val="hi_IN" w:bidi="hi_IN"/>
        </w:rPr>
        <w:t>रुकें और चर्चा करें: अपने परिवार की कहानी फिर से सुनाएँ, सबसे पुराने पूर्वज से शुरू करें जिसे आप याद कर सकें। जब आप पीढ़ियों का वर्णन करते हैं, तो उन शब्दों पर ध्यान दें जो आप उस पहले पूर्वज के साथ रिश्तों का वर्णन करने के लिए उपयोग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2 दृश्य हैं।</w:t>
      </w:r>
    </w:p>
    <w:p>
      <w:pPr/>
      <w:r>
        <w:rPr>
          <w:lang w:val="hi_IN" w:bidi="hi_IN"/>
        </w:rPr>
      </w:r>
      <w:r>
        <w:rPr>
          <w:b/>
          <w:lang w:val="hi_IN" w:bidi="hi_IN"/>
        </w:rPr>
        <w:t>पहला दृश्य:</w:t>
      </w:r>
      <w:r>
        <w:rPr>
          <w:lang w:val="hi_IN" w:bidi="hi_IN"/>
        </w:rPr>
        <w:t xml:space="preserve"> एसाव 3 पत्नियों से विवाह करता है और उसके पुत्र होते हैं। एसाव बेर्शेबा से सेईर जाता है।</w:t>
      </w:r>
    </w:p>
    <w:p>
      <w:pPr/>
      <w:r>
        <w:rPr>
          <w:lang w:val="hi_IN" w:bidi="hi_IN"/>
        </w:rPr>
      </w:r>
      <w:r>
        <w:rPr>
          <w:b/>
          <w:lang w:val="hi_IN" w:bidi="hi_IN"/>
        </w:rPr>
        <w:t>दूसरा दृश्य:</w:t>
      </w:r>
      <w:r>
        <w:rPr>
          <w:lang w:val="hi_IN" w:bidi="hi_IN"/>
        </w:rPr>
        <w:t xml:space="preserve"> यह एसाव की सभी पत्नियों और हर पत्नी के बच्चों की सूची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हित्ती एलोन की बेटी आदा</w:t>
      </w:r>
    </w:p>
    <w:p>
      <w:pPr>
        <w:pStyle w:val="ListBullet"/>
        <w:spacing w:line="240" w:lineRule="auto"/>
        <w:ind w:left="720"/>
      </w:pPr>
      <w:r>
        <w:rPr>
          <w:lang w:val="hi_IN" w:bidi="hi_IN"/>
        </w:rPr>
      </w:r>
      <w:r>
        <w:rPr>
          <w:lang w:val="hi_IN" w:bidi="hi_IN"/>
        </w:rPr>
        <w:t>अना की बेटी ओहोलीबामा, हिब्बी सिबोन की नातिन।</w:t>
      </w:r>
    </w:p>
    <w:p>
      <w:pPr>
        <w:pStyle w:val="ListBullet"/>
        <w:spacing w:line="240" w:lineRule="auto"/>
        <w:ind w:left="720"/>
      </w:pPr>
      <w:r>
        <w:rPr>
          <w:lang w:val="hi_IN" w:bidi="hi_IN"/>
        </w:rPr>
      </w:r>
      <w:r>
        <w:rPr>
          <w:lang w:val="hi_IN" w:bidi="hi_IN"/>
        </w:rPr>
        <w:t>इश्माएल की बेटी और नबायोत की बहन, बासमत</w:t>
      </w:r>
    </w:p>
    <w:p>
      <w:pPr>
        <w:pStyle w:val="ListBullet"/>
        <w:spacing w:line="240" w:lineRule="auto"/>
        <w:ind w:left="720"/>
      </w:pPr>
      <w:r>
        <w:rPr>
          <w:lang w:val="hi_IN" w:bidi="hi_IN"/>
        </w:rPr>
      </w:r>
      <w:r>
        <w:rPr>
          <w:lang w:val="hi_IN" w:bidi="hi_IN"/>
        </w:rPr>
        <w:t>आदा का पुत्र, एलीपज</w:t>
      </w:r>
    </w:p>
    <w:p>
      <w:pPr>
        <w:pStyle w:val="ListBullet"/>
        <w:spacing w:line="240" w:lineRule="auto"/>
        <w:ind w:left="720"/>
      </w:pPr>
      <w:r>
        <w:rPr>
          <w:lang w:val="hi_IN" w:bidi="hi_IN"/>
        </w:rPr>
      </w:r>
      <w:r>
        <w:rPr>
          <w:lang w:val="hi_IN" w:bidi="hi_IN"/>
        </w:rPr>
        <w:t>बासमत का पुत्र, रूएल</w:t>
      </w:r>
    </w:p>
    <w:p>
      <w:pPr>
        <w:pStyle w:val="ListBullet"/>
        <w:spacing w:line="240" w:lineRule="auto"/>
        <w:ind w:left="720"/>
      </w:pPr>
      <w:r>
        <w:rPr>
          <w:lang w:val="hi_IN" w:bidi="hi_IN"/>
        </w:rPr>
      </w:r>
      <w:r>
        <w:rPr>
          <w:lang w:val="hi_IN" w:bidi="hi_IN"/>
        </w:rPr>
        <w:t>ओहोलीबामा के पुत्र यूश, यालाम और कोरह</w:t>
      </w:r>
    </w:p>
    <w:p>
      <w:pPr>
        <w:pStyle w:val="ListBullet"/>
        <w:spacing w:line="240" w:lineRule="auto"/>
        <w:ind w:left="720"/>
      </w:pPr>
      <w:r>
        <w:rPr>
          <w:lang w:val="hi_IN" w:bidi="hi_IN"/>
        </w:rPr>
      </w:r>
      <w:r>
        <w:rPr>
          <w:lang w:val="hi_IN" w:bidi="hi_IN"/>
        </w:rPr>
        <w:t>एलीपज के पुत्रों के नाम तेमान, ओमार, सपो, गाताम और कनज है। एलीपज ने तिम्ना नाम की एक रखैल को ले लिया और उसका एक पुत्र हुआ जिसका नाम अमालेक है।</w:t>
      </w:r>
    </w:p>
    <w:p>
      <w:pPr>
        <w:pStyle w:val="ListBullet"/>
        <w:spacing w:line="240" w:lineRule="auto"/>
        <w:ind w:left="720"/>
      </w:pPr>
      <w:r>
        <w:rPr>
          <w:lang w:val="hi_IN" w:bidi="hi_IN"/>
        </w:rPr>
      </w:r>
      <w:r>
        <w:rPr>
          <w:lang w:val="hi_IN" w:bidi="hi_IN"/>
        </w:rPr>
        <w:t>रूएल के पुत्रों के नाम नहत, जेरह, शम्मा और मिज्जा है।</w:t>
      </w:r>
    </w:p>
    <w:p>
      <w:pPr>
        <w:pStyle w:val="ListBullet"/>
        <w:spacing w:line="240" w:lineRule="auto"/>
        <w:ind w:left="720"/>
      </w:pPr>
      <w:r>
        <w:rPr>
          <w:lang w:val="hi_IN" w:bidi="hi_IN"/>
        </w:rPr>
      </w:r>
      <w:r>
        <w:rPr>
          <w:lang w:val="hi_IN" w:bidi="hi_IN"/>
        </w:rPr>
        <w:t>ओहोलीबामा के पोतों का उल्लेख नहीं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एसाव दो कनानी स्त्रियों से विवाह करता है और उनसे पुत्र पैदा करता है। फिर एसाव बासमत से विवाह करता है जो अब्राहम के पहले पुत्र इश्माएल की बेटी है। पिछले भाग में, हम जानते हैं कि एसाव ने बासमत से विवाह किया क्योंकि इसहाक और रिबका उसकी दोनों कनानी पत्नियों से नफरत करते थे। एसाव के पुत्रों के जन्म के बाद, एसाव अपने परिवार को सेईर में ले जाता है। जब एसाव अपने परिवार को ले गया तब याकूब हारान में था। यह भाग कहता है कि एसाव इसलिए चला गया, क्योंकि वह भूमि एसाव और याकूब के सभी पशुओं और झुण्डों के लिए पर्याप्त नहीं थी।</w:t>
      </w:r>
    </w:p>
    <w:p>
      <w:pPr/>
      <w:r>
        <w:rPr>
          <w:lang w:val="hi_IN" w:bidi="hi_IN"/>
        </w:rPr>
      </w:r>
      <w:r>
        <w:rPr>
          <w:lang w:val="hi_IN" w:bidi="hi_IN"/>
        </w:rPr>
        <w:t>दूसरे दृश्य में, हर पत्नी को उसके पुत्रों के साथ सूचीबद्ध किया गया है। दो पत्नियों के पोते भी सूचीबद्ध है। इन लोगों के नामों को व्यवस्थित करने के लिए, आप कुछ खेल खेल सकते हैं या प्रत्येक नाम का प्रतिनिधित्व करने के लिए लोगों या वस्तुओं का उपयोग कर सकते हैं।</w:t>
      </w:r>
    </w:p>
    <w:p>
      <w:pPr/>
      <w:r>
        <w:rPr>
          <w:lang w:val="hi_IN" w:bidi="hi_IN"/>
        </w:rPr>
      </w:r>
      <w:r>
        <w:rPr>
          <w:lang w:val="hi_IN" w:bidi="hi_IN"/>
        </w:rPr>
        <w:t>हित्ती एलोन की बेटी आदा का एक पुत्र हुआ जिसका नाम एलीपज है। एलीपज के पुत्रों के नाम तेमान, ओमार, सपो, गाताम और कनज है। एलीपज ने एक रखैल को ले लिया और उसका एक पुत्र हुआ जिसका नाम अमालेक है।</w:t>
      </w:r>
    </w:p>
    <w:p>
      <w:pPr/>
      <w:r>
        <w:rPr>
          <w:lang w:val="hi_IN" w:bidi="hi_IN"/>
        </w:rPr>
      </w:r>
      <w:r>
        <w:rPr>
          <w:lang w:val="hi_IN" w:bidi="hi_IN"/>
        </w:rPr>
        <w:t>अना की बेटी और सिबोन की नातिन ओहोलीबामा के हिब्बी पुत्रों के नाम यूश, यालाम और कोरह है। इस भाग में ओहोलीबामा के पोतों की सूची नहीं दी गई है।</w:t>
      </w:r>
    </w:p>
    <w:p>
      <w:pPr/>
      <w:r>
        <w:rPr>
          <w:lang w:val="hi_IN" w:bidi="hi_IN"/>
        </w:rPr>
      </w:r>
      <w:r>
        <w:rPr>
          <w:lang w:val="hi_IN" w:bidi="hi_IN"/>
        </w:rPr>
        <w:t>इश्माएल की बेटी और नबायोत की बहन, बासमत का एक पुत्र हुआ जिसका नाम रूएल है। रूएल के पुत्रों के नाम नहत, जेरह, शम्मा और मिज्जा है।</w:t>
      </w:r>
    </w:p>
    <w:p>
      <w:pPr/>
      <w:r>
        <w:rPr>
          <w:lang w:val="hi_IN" w:bidi="hi_IN"/>
        </w:rPr>
      </w:r>
      <w:r>
        <w:rPr>
          <w:lang w:val="hi_IN" w:bidi="hi_IN"/>
        </w:rPr>
        <w:t>यह भाग हर पुत्र से उत्पन्न कुलों के नाम बताते हुए आगे बढ़ता है। इस बिन्दु पर एलीपज के लिए एक अतिरिक्त वंशज का नाम दिया गया है। कोरह का नाम सूची में रखा गया है। कुलों की सूची बताती है कि सभी 7 एसाव की पत्नी आदा के वंशज हैं। हालाँकि, अमालेक रखैल का वंशज है।</w:t>
      </w:r>
    </w:p>
    <w:p>
      <w:pPr/>
      <w:r>
        <w:rPr>
          <w:lang w:val="hi_IN" w:bidi="hi_IN"/>
        </w:rPr>
      </w:r>
      <w:r>
        <w:rPr>
          <w:lang w:val="hi_IN" w:bidi="hi_IN"/>
        </w:rPr>
        <w:t>कोरह ओहोलीबामा के एक पुत्र का नाम भी है। यह एक अलग व्यक्ति है जिसका नाम कोरह है।</w:t>
      </w:r>
    </w:p>
    <w:p>
      <w:pPr/>
      <w:r>
        <w:rPr>
          <w:lang w:val="hi_IN" w:bidi="hi_IN"/>
        </w:rPr>
      </w:r>
      <w:r>
        <w:rPr>
          <w:lang w:val="hi_IN" w:bidi="hi_IN"/>
        </w:rPr>
        <w:t>रुकें और समूह की मदद करें यह पता लगाने में कि किस माँ के कौन से पुत्र हैं। प्रत्येक पत्नी का प्रतिनिधित्व करने के लिए एक व्यक्ति को खड़ा करें। फिर जब प्रत्येक बेटे का नाम रखा जाए तो उस बेटे का प्रतिनिधित्व करने वाला कोई व्यक्ति खड़ा हो और उसकी मां के पास आ जाए। यदि आपके पास पर्याप्त लोग नहीं हैं, तो हर पुत्र का प्रतिनिधित्व करने के लिए खिलौने, पत्थर या लकड़ी जैसी किसी वस्तु का उपयोग करें। आपके पास कोई ऐसा व्यक्ति होगा जो एलीपज की रखैल और अमालेक की माँ तिम्ना का प्रतिनिधित्व करे। हर व्यक्ति अपना नाम याद कर सकता है। इसे तब तक दोहराएँ जब तक कि प्रत्येक व्यक्ति अपनी माँ के पास खड़ा न हो जाए।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2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हित्ती एलोन की बेटी आदा</w:t>
      </w:r>
    </w:p>
    <w:p>
      <w:pPr>
        <w:pStyle w:val="ListBullet"/>
        <w:spacing w:line="240" w:lineRule="auto"/>
        <w:ind w:left="720"/>
      </w:pPr>
      <w:r>
        <w:rPr>
          <w:lang w:val="hi_IN" w:bidi="hi_IN"/>
        </w:rPr>
      </w:r>
      <w:r>
        <w:rPr>
          <w:lang w:val="hi_IN" w:bidi="hi_IN"/>
        </w:rPr>
        <w:t>अना की बेटी ओहोलीबामा, हिब्बी सिबोन की नातिन।</w:t>
      </w:r>
    </w:p>
    <w:p>
      <w:pPr>
        <w:pStyle w:val="ListBullet"/>
        <w:spacing w:line="240" w:lineRule="auto"/>
        <w:ind w:left="720"/>
      </w:pPr>
      <w:r>
        <w:rPr>
          <w:lang w:val="hi_IN" w:bidi="hi_IN"/>
        </w:rPr>
      </w:r>
      <w:r>
        <w:rPr>
          <w:lang w:val="hi_IN" w:bidi="hi_IN"/>
        </w:rPr>
        <w:t>इश्माएल की बेटी और नबायोत की बहन, बासमत</w:t>
      </w:r>
    </w:p>
    <w:p>
      <w:pPr>
        <w:pStyle w:val="ListBullet"/>
        <w:spacing w:line="240" w:lineRule="auto"/>
        <w:ind w:left="720"/>
      </w:pPr>
      <w:r>
        <w:rPr>
          <w:lang w:val="hi_IN" w:bidi="hi_IN"/>
        </w:rPr>
      </w:r>
      <w:r>
        <w:rPr>
          <w:lang w:val="hi_IN" w:bidi="hi_IN"/>
        </w:rPr>
        <w:t>आदा का पुत्र, एलीपज</w:t>
      </w:r>
    </w:p>
    <w:p>
      <w:pPr>
        <w:pStyle w:val="ListBullet"/>
        <w:spacing w:line="240" w:lineRule="auto"/>
        <w:ind w:left="720"/>
      </w:pPr>
      <w:r>
        <w:rPr>
          <w:lang w:val="hi_IN" w:bidi="hi_IN"/>
        </w:rPr>
      </w:r>
      <w:r>
        <w:rPr>
          <w:lang w:val="hi_IN" w:bidi="hi_IN"/>
        </w:rPr>
        <w:t>बासमत का पुत्र, रूएल</w:t>
      </w:r>
    </w:p>
    <w:p>
      <w:pPr>
        <w:pStyle w:val="ListBullet"/>
        <w:spacing w:line="240" w:lineRule="auto"/>
        <w:ind w:left="720"/>
      </w:pPr>
      <w:r>
        <w:rPr>
          <w:lang w:val="hi_IN" w:bidi="hi_IN"/>
        </w:rPr>
      </w:r>
      <w:r>
        <w:rPr>
          <w:lang w:val="hi_IN" w:bidi="hi_IN"/>
        </w:rPr>
        <w:t>ओहोलीबामा के पुत्र यूश, यालाम और कोरह</w:t>
      </w:r>
    </w:p>
    <w:p>
      <w:pPr>
        <w:pStyle w:val="ListBullet"/>
        <w:spacing w:line="240" w:lineRule="auto"/>
        <w:ind w:left="720"/>
      </w:pPr>
      <w:r>
        <w:rPr>
          <w:lang w:val="hi_IN" w:bidi="hi_IN"/>
        </w:rPr>
      </w:r>
      <w:r>
        <w:rPr>
          <w:lang w:val="hi_IN" w:bidi="hi_IN"/>
        </w:rPr>
        <w:t>एलीपज के पुत्र, जिनका नाम तेमान, ओमार, सपो, गाताम और कनज है। एलीपज ने तिम्ना नाम की एक रखैल को ले लिया और उसका एक पुत्र हुआ जिसका नाम अमालेक है।</w:t>
      </w:r>
    </w:p>
    <w:p>
      <w:pPr>
        <w:pStyle w:val="ListBullet"/>
        <w:spacing w:line="240" w:lineRule="auto"/>
        <w:ind w:left="720"/>
      </w:pPr>
      <w:r>
        <w:rPr>
          <w:lang w:val="hi_IN" w:bidi="hi_IN"/>
        </w:rPr>
      </w:r>
      <w:r>
        <w:rPr>
          <w:lang w:val="hi_IN" w:bidi="hi_IN"/>
        </w:rPr>
        <w:t>रूएल के पुत्र, जिनका नाम नहत, जेरह, शम्मा और मिज्जा है।</w:t>
      </w:r>
    </w:p>
    <w:p>
      <w:pPr>
        <w:pStyle w:val="ListBullet"/>
        <w:spacing w:line="240" w:lineRule="auto"/>
        <w:ind w:left="720"/>
      </w:pPr>
      <w:r>
        <w:rPr>
          <w:lang w:val="hi_IN" w:bidi="hi_IN"/>
        </w:rPr>
      </w:r>
      <w:r>
        <w:rPr>
          <w:lang w:val="hi_IN" w:bidi="hi_IN"/>
        </w:rPr>
        <w:t>ओहोलीबामा के पोतों का उल्लेख नहीं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एसाव 2 कनानी स्त्रियों से विवाह करता है और उनसे पुत्र पैदा करता है। फिर एसाव ने बासमत से विवाह किया जो इश्माएल की बेटी और नबायोत की बहन थी। बासमत का एक पुत्र हुआ।</w:t>
      </w:r>
    </w:p>
    <w:p>
      <w:pPr/>
      <w:r>
        <w:rPr>
          <w:lang w:val="hi_IN" w:bidi="hi_IN"/>
        </w:rPr>
      </w:r>
      <w:r>
        <w:rPr>
          <w:lang w:val="hi_IN" w:bidi="hi_IN"/>
        </w:rPr>
        <w:t>अभिनय रोक दें: एसाव से पूछें, आप अपने परिवार के बारे में कैसा महसूस कर रहे हैं?" आप सुन सकते हैं, "मेरे पास स्वस्थ लड़के हैं। मैं खुश हूँ।" या, "मुझे नहीं पता कि मेरे माता-पिता मेरे परिवार से नाखुश क्यों हैं। पत्नियाँ अच्छी स्त्रियाँ हैं और मेरे पुत्र स्वस्थ हैं।" एसाव से पूछें, "आपने बासमत से विवाह क्यों किया?" आप सुन सकते हैं, "मेरे माता-पिता मेरी कनानी पत्नियों को पसंद नहीं करते हैं। मैंने सोचा कि वे मेरी चचेरी बहन को पसंद करेंगे जो मेरे चाचा इश्माएल की बेटी है, लेकिन वे उसे भी पसंद नहीं करते हैं। मैं उन्हें खुश नहीं कर सकता।" अभिनय को फिर से शुरू करें।</w:t>
      </w:r>
    </w:p>
    <w:p>
      <w:pPr/>
      <w:r>
        <w:rPr>
          <w:lang w:val="hi_IN" w:bidi="hi_IN"/>
        </w:rPr>
      </w:r>
      <w:r>
        <w:rPr>
          <w:lang w:val="hi_IN" w:bidi="hi_IN"/>
        </w:rPr>
        <w:t>एसाव अपनी 3 पत्नियों और बच्चों को लेकर बेर्शेबा से सेईर नाम के स्थान पर चला गया। सेईर पहाड़ी देश में है और बेर्शेबा से कुछ दिनों की दूरी पर है जहाँ इसहाक और रिबका रहते हैं।</w:t>
      </w:r>
    </w:p>
    <w:p>
      <w:pPr/>
      <w:r>
        <w:rPr>
          <w:lang w:val="hi_IN" w:bidi="hi_IN"/>
        </w:rPr>
      </w:r>
      <w:r>
        <w:rPr>
          <w:lang w:val="hi_IN" w:bidi="hi_IN"/>
        </w:rPr>
        <w:t>अभिनय रोक दें: एसाव से पूछें, "आप सेईर में क्यों चले गए?" आप सुन सकते हैं, "मेरा परिवार बहुत बड़ा है और मेरे पास भेड़-बकरियों के बहुत सारे झुण्ड हैं, इसलिए यहाँ बेर्शेबा में नही रह सकता हूँ। मेरे परिवार और याकूब के परिवार के लिए पर्याप्त पानी और घास नहीं है। मेरे लिए बेहतर है कि मैं चला जाऊँ ताकि हमारे बीच झगड़ा न हो। मेरे दादा अपने भतीजे लूत से इसी तरह अलग हुए थे इसलिए मैं जानता हूँ कि ऐसा करना अच्छी बात है।" अभिनय को फिर से शुरू करें।</w:t>
      </w:r>
    </w:p>
    <w:p>
      <w:pPr/>
      <w:r>
        <w:rPr>
          <w:lang w:val="hi_IN" w:bidi="hi_IN"/>
        </w:rPr>
      </w:r>
      <w:r>
        <w:rPr>
          <w:lang w:val="hi_IN" w:bidi="hi_IN"/>
        </w:rPr>
        <w:t>दूसरे दृश्य में पत्नियों और उनके वंशजों की सूची है। इस दृश्य के लिए, हर पुत्र और पोते का प्रतिनिधित्व करने के लिए लोग या वस्तुओं को रखें। जब हर नाम सूचीबद्ध किया जाता है, तो उस नाम का प्रतिनिधित्व करने वाले व्यक्ति या वस्तु को उसकी माँ या दादी के पास खड़ा करें। ऐसा तब तक करते रहें जब तककि समूह के बीच रिश्ते स्पष्ट नहीं हो जाते।</w:t>
      </w:r>
    </w:p>
    <w:p>
      <w:pPr/>
      <w:r>
        <w:rPr>
          <w:lang w:val="hi_IN" w:bidi="hi_IN"/>
        </w:rPr>
      </w:r>
      <w:r>
        <w:rPr>
          <w:lang w:val="hi_IN" w:bidi="hi_IN"/>
        </w:rPr>
        <w:t>आदा का एक पुत्र हुआ जिसका नाम एलीपज है। एलीपज के पुत्रों के नाम तेमान, ओमार, सपो, गाताम और कनज है। एलीपज ने तिम्ना नाम की एक रखैल को ले लिया और उसका एक पुत्र हुआ जिसका नाम अमालेक है।</w:t>
      </w:r>
    </w:p>
    <w:p>
      <w:pPr/>
      <w:r>
        <w:rPr>
          <w:lang w:val="hi_IN" w:bidi="hi_IN"/>
        </w:rPr>
      </w:r>
      <w:r>
        <w:rPr>
          <w:lang w:val="hi_IN" w:bidi="hi_IN"/>
        </w:rPr>
        <w:t>बासमत का एक पुत्र हुआ जिसका नाम रूएल था। रूएल के पुत्र हुए जिनका नाम नहत, जेरह, शम्मा और मिज्जा था।</w:t>
      </w:r>
    </w:p>
    <w:p>
      <w:pPr/>
      <w:r>
        <w:rPr>
          <w:lang w:val="hi_IN" w:bidi="hi_IN"/>
        </w:rPr>
      </w:r>
      <w:r>
        <w:rPr>
          <w:lang w:val="hi_IN" w:bidi="hi_IN"/>
        </w:rPr>
        <w:t>ओहोलीबामा के पुत्र हुए जिनका नाम यूश, यालाम और कोरह था। ओहोलीबामा के पोतों का उल्लेख नहीं किया गया है।</w:t>
      </w:r>
    </w:p>
    <w:p>
      <w:pPr/>
      <w:r>
        <w:rPr>
          <w:lang w:val="hi_IN" w:bidi="hi_IN"/>
        </w:rPr>
      </w:r>
      <w:r>
        <w:rPr>
          <w:lang w:val="hi_IN" w:bidi="hi_IN"/>
        </w:rPr>
        <w:t>इस भाग में उन कुलों को सूचीबद्ध किया गया है जो एसाव के वंशजों से बने।</w:t>
      </w:r>
    </w:p>
    <w:p>
      <w:pPr/>
      <w:r>
        <w:rPr>
          <w:lang w:val="hi_IN" w:bidi="hi_IN"/>
        </w:rPr>
      </w:r>
      <w:r>
        <w:rPr>
          <w:lang w:val="hi_IN" w:bidi="hi_IN"/>
        </w:rPr>
        <w:t>एसाव की पत्नी आदा के वंशज हैं: एलीपज जिसके वंशज हैं: तेमान, ओमार, सपो, कनज, गाताम,कोरह और अमालेक। इस दूसरी सूची में, कोरह को जोड़ा गया है और अमालेक की माँ का उल्लेख नहीं किया गया है।</w:t>
      </w:r>
    </w:p>
    <w:p>
      <w:pPr/>
      <w:r>
        <w:rPr>
          <w:lang w:val="hi_IN" w:bidi="hi_IN"/>
        </w:rPr>
      </w:r>
      <w:r>
        <w:rPr>
          <w:lang w:val="hi_IN" w:bidi="hi_IN"/>
        </w:rPr>
        <w:t>अभिनय रोक दें: अमालेक से पूछें, "यह सुनकर आप कैसा महसूस करते हैं कि आपकी माँ का नाम सूची से हटा दिया गया है?" आप सुन सकते हैं, "मुझे कोई परेशानी नहीं है। ये मेरे भाई हैं। हम सभी एक ही पिता के हैं। मुझे उनके बराबर होना चाहिए और यह सूची मुझे सभी की नज़रों में उनके बराबर बनाती है।"</w:t>
      </w:r>
    </w:p>
    <w:p>
      <w:pPr/>
      <w:r>
        <w:rPr>
          <w:lang w:val="hi_IN" w:bidi="hi_IN"/>
        </w:rPr>
      </w:r>
      <w:r>
        <w:rPr>
          <w:lang w:val="hi_IN" w:bidi="hi_IN"/>
        </w:rPr>
        <w:t>बासमत के वंशज हैं: रूएल जिसके ये पुत्र हुए: नहत, जेरह, शम्मा और मिज्जा।</w:t>
      </w:r>
    </w:p>
    <w:p>
      <w:pPr/>
      <w:r>
        <w:rPr>
          <w:lang w:val="hi_IN" w:bidi="hi_IN"/>
        </w:rPr>
      </w:r>
      <w:r>
        <w:rPr>
          <w:lang w:val="hi_IN" w:bidi="hi_IN"/>
        </w:rPr>
        <w:t>ओहोलीबामा के वंशज यूश, यालाम और कोरह हैं।</w:t>
      </w:r>
    </w:p>
    <w:p>
      <w:pPr/>
      <w:r>
        <w:rPr>
          <w:lang w:val="hi_IN" w:bidi="hi_IN"/>
        </w:rPr>
      </w:r>
      <w:r>
        <w:rPr>
          <w:lang w:val="hi_IN" w:bidi="hi_IN"/>
        </w:rPr>
        <w:t>इन सभी वंशजों ने अपने-अपने कुल बनाए और इस पूर्वज के नाम को अपने कुल के नाम के रूप में उपयोग किया।</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एसाव की पत्नियों के नामों का उपयोग करें जैसा कि इस कहानी में उपयोग किए गए हैं। हित्ती एलोन की बेटी आदा, अना की बेटी ओहोलीबामा और इश्माएल की बेटी बासमत। ये नाम पिछले भाग के समान नहीं है। हालाँकि, टिप्पणीकारों का मानना है कि ये वही महिलाएँ हैं।</w:t>
      </w:r>
    </w:p>
    <w:p>
      <w:pPr/>
      <w:r>
        <w:rPr>
          <w:lang w:val="hi_IN" w:bidi="hi_IN"/>
        </w:rPr>
      </w:r>
      <w:r>
        <w:rPr>
          <w:lang w:val="hi_IN" w:bidi="hi_IN"/>
        </w:rPr>
        <w:t xml:space="preserve">यह भाग एसाव की </w:t>
      </w:r>
      <w:r>
        <w:rPr>
          <w:b/>
          <w:lang w:val="hi_IN" w:bidi="hi_IN"/>
        </w:rPr>
        <w:t>पीढ़ियों</w:t>
      </w:r>
      <w:r>
        <w:rPr>
          <w:lang w:val="hi_IN" w:bidi="hi_IN"/>
        </w:rPr>
        <w:t xml:space="preserve"> के बारे में बात करता है। </w:t>
      </w:r>
      <w:r>
        <w:rPr>
          <w:lang w:val="hi_IN" w:bidi="hi_IN"/>
        </w:rPr>
        <w:t>पीढ़ियाँ</w:t>
      </w:r>
      <w:r>
        <w:rPr>
          <w:lang w:val="hi_IN" w:bidi="hi_IN"/>
        </w:rPr>
        <w:t xml:space="preserve"> शब्द की चर्चा मुख्य शब्दावली में की गई है। यहाँ शब्द एसाव के वंशजों के बारे में बात कर रहा है। उसी शब्द का उपयोग करें जिसका उपयोग आपने पिछले भागों में किया है।</w:t>
      </w:r>
    </w:p>
    <w:p>
      <w:pPr/>
      <w:r>
        <w:rPr>
          <w:lang w:val="hi_IN" w:bidi="hi_IN"/>
        </w:rPr>
      </w:r>
      <w:r>
        <w:rPr>
          <w:lang w:val="hi_IN" w:bidi="hi_IN"/>
        </w:rPr>
        <w:t>एसाव का अब एक दूसरा नाम है। यह नाम एसाव को परमेश्वर की ओर से नहीं दिया गया था। यह एक उपनाम या दूसरा नाम या परिचित नाम लगता है। एदोम नाम का अर्थ है लाल। एदोम के क्षेत्र में बहुत सारे लाल पत्थर हैं। जब एसाव का जन्म हुआ, तो उन्होंने देखा कि वह लाल रंग का दिख रहा था। एसाव ने एक कटोरी लाल दाल के लिए अपना पहिलौठे का अधिकार बेच दिया था। एसाव को "एदोम" या "लाल" कहकर बुलाना इन पिछली घटनाओं को याद करने का एक तरीका हो सकता है। एसाव के वंशज आखिर में एदोमी बन गए।</w:t>
      </w:r>
    </w:p>
    <w:p>
      <w:pPr/>
      <w:r>
        <w:rPr>
          <w:lang w:val="hi_IN" w:bidi="hi_IN"/>
        </w:rPr>
      </w:r>
      <w:r>
        <w:rPr>
          <w:lang w:val="hi_IN" w:bidi="hi_IN"/>
        </w:rPr>
        <w:t xml:space="preserve">एसाव के वंशजों की सूची में हर पुत्र और पोते को </w:t>
      </w:r>
      <w:r>
        <w:rPr>
          <w:b/>
          <w:lang w:val="hi_IN" w:bidi="hi_IN"/>
        </w:rPr>
        <w:t>कुल</w:t>
      </w:r>
      <w:r>
        <w:rPr>
          <w:lang w:val="hi_IN" w:bidi="hi_IN"/>
        </w:rPr>
        <w:t xml:space="preserve"> का प्रधान कहा गया है। कुछ अनुवादों में </w:t>
      </w:r>
      <w:r>
        <w:rPr>
          <w:b/>
          <w:lang w:val="hi_IN" w:bidi="hi_IN"/>
        </w:rPr>
        <w:t>कुलपति</w:t>
      </w:r>
      <w:r>
        <w:rPr>
          <w:lang w:val="hi_IN" w:bidi="hi_IN"/>
        </w:rPr>
        <w:t xml:space="preserve"> वाक्यांश का उपयोग किया गया है। इसका अर्थ है कि हर पुत्र या पोते के वंशज थे और इन वंशजों ने गोत्र या परिवार के समूह बनाए जो एक पूर्वज को अपना संस्थापक मानते थे। इन कुलों ने मिलकर एक गोत्र बनाया जिसे एदोमी कहा गया।</w:t>
      </w:r>
    </w:p>
    <w:p>
      <w:pPr/>
      <w:r>
        <w:rPr>
          <w:lang w:val="hi_IN" w:bidi="hi_IN"/>
        </w:rPr>
      </w:r>
      <w:r>
        <w:rPr>
          <w:lang w:val="hi_IN" w:bidi="hi_IN"/>
        </w:rPr>
        <w:t>कोरह नाम दो लोगों के वंशजों में सूचीबद्ध है। इसका अर्थ है कि कोरह नाम के दो अलग-अलग पुरुष थे जो एसाव के वंशज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36:20–30</w:t>
      </w:r>
      <w:r>
        <w:rPr>
          <w:lang w:val="hi_IN" w:bidi="hi_IN"/>
        </w:rPr>
      </w:r>
    </w:p>
    <w:p>
      <w:pPr>
        <w:pStyle w:val="Heading3"/>
      </w:pPr>
      <w:r>
        <w:rPr>
          <w:lang w:val="hi_IN" w:bidi="hi_IN"/>
        </w:rPr>
        <w:t>सुने और मन में रखें</w:t>
      </w:r>
    </w:p>
    <w:p>
      <w:pPr/>
      <w:r>
        <w:rPr>
          <w:lang w:val="hi_IN" w:bidi="hi_IN"/>
        </w:rPr>
      </w:r>
      <w:r>
        <w:rPr>
          <w:lang w:val="hi_IN" w:bidi="hi_IN"/>
        </w:rPr>
        <w:t>उत्पत्ति 36:20–30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हमने एसाव के वंशजों के बारे में सीखा। कहानी उन लोगों की सूची के साथ आगे बढ़ती है जो एसाव के अपने परिवार को उस क्षेत्र में ले जाने से पहले सेईर में रहते थे। सेईर एदोम का पहाड़ी हिस्सा है।</w:t>
      </w:r>
    </w:p>
    <w:p>
      <w:pPr/>
      <w:r>
        <w:rPr>
          <w:lang w:val="hi_IN" w:bidi="hi_IN"/>
        </w:rPr>
      </w:r>
      <w:r>
        <w:rPr>
          <w:lang w:val="hi_IN" w:bidi="hi_IN"/>
        </w:rPr>
        <w:t>उस नक्शे को देखें जिसमें एदोम और सेईर को चिह्नित किया गया है।</w:t>
      </w:r>
    </w:p>
    <w:p>
      <w:pPr/>
      <w:r>
        <w:rPr>
          <w:lang w:val="hi_IN" w:bidi="hi_IN"/>
        </w:rPr>
      </w:r>
      <w:r>
        <w:rPr>
          <w:lang w:val="hi_IN" w:bidi="hi_IN"/>
        </w:rPr>
        <w:t>उस क्षेत्र में रहने वाले पहले व्यक्ति का नाम सेईर था। उस क्षेत्र का नाम उसके नाम पर पड़ा और यह सेईर क्षेत्र बन गया। सेईर नाम का व्यक्ति होरी गोत्र से था। सेईर के वंशज थे जिन्होंने कुल बनाए। कुछ अनुवाद पुत्र शब्द का उपयोग करते हैं। यहाँ पुत्र शब्द का अर्थ यह नहीं है कि हर नाम वाला व्यक्ति सेईर का पुत्र था। इसका अर्थ है कि ये सेईर के वंशज हैं। कुल लोगों का एक समूह होता है जिनका एक ही पूर्वज होता है। कई कुल एक साथ मिलकर एक गोत्र बनाते हैं। कई गोत्र मिलकर एक जाति बनाते हैं।</w:t>
      </w:r>
    </w:p>
    <w:p>
      <w:pPr/>
      <w:r>
        <w:rPr>
          <w:lang w:val="hi_IN" w:bidi="hi_IN"/>
        </w:rPr>
      </w:r>
      <w:r>
        <w:rPr>
          <w:lang w:val="hi_IN" w:bidi="hi_IN"/>
        </w:rPr>
        <w:t>लोतान की एक बहन है जिसका नाम तिम्ना है। कुछ लोग सोचते हैं कि यह वह स्त्री है जो एलीपज की रखैल और अमालेक की माँ बनी। अन्य लोगों का मानना है कि यह तिम्ना एक अलग व्यक्ति थी।</w:t>
      </w:r>
    </w:p>
    <w:p>
      <w:pPr/>
      <w:r>
        <w:rPr>
          <w:lang w:val="hi_IN" w:bidi="hi_IN"/>
        </w:rPr>
      </w:r>
      <w:r>
        <w:rPr>
          <w:lang w:val="hi_IN" w:bidi="hi_IN"/>
        </w:rPr>
        <w:t>नामों की पहली सूची से ऐसा लगता है कि ये भाई हैं। यह भाग कहता है कि वे सेईर के पुत्र हैं। इसका अर्थ है कि वे सभी सेईर के वंशज थे लेकिन हम नहीं जानते कि वे वास्तविक भाई थे या एक ही पीढ़ी के थे। वे कुलों के अगुवे थे, लेकिन हो सकता है कि उनकी पीढ़ियाँ अलग-अलग हों।</w:t>
      </w:r>
    </w:p>
    <w:p>
      <w:pPr/>
      <w:r>
        <w:rPr>
          <w:lang w:val="hi_IN" w:bidi="hi_IN"/>
        </w:rPr>
      </w:r>
      <w:r>
        <w:rPr>
          <w:lang w:val="hi_IN" w:bidi="hi_IN"/>
        </w:rPr>
        <w:t>वंशजों की सूची में कुछ नामों को दोहराया गया है। उदाहरण के लिए, अना नाम के दो पुरुष हैं। सिबोन और अना दोनों सेईर के वंशजों में से कुल के प्रमुखों की पहली सूची में हैं। हम उनके सटीक रिश्ते के बारे में नहीं जानते हैं। वे सभी सेईर के वंशज थे। सिबोन का भी एक पुत्र या वंशज है जिसका नाम अना है। यह दूसरा अना, सिबोन का सीधा वंशज है, जिसने जंगल में गर्म सोतों की खोज की। यह दूसरा अना ओहोलीबामा का पिता या पूर्वज भी है। कुछ अनुवादकों का मानना है कि ओहोलीबामा एसाव की पत्नी है, लेकिन अन्य का मानना है कि वह कोई और है। हम यह निश्चित रूप से नहीं जान सकते हैं।</w:t>
      </w:r>
    </w:p>
    <w:p>
      <w:pPr/>
      <w:r>
        <w:rPr>
          <w:lang w:val="hi_IN" w:bidi="hi_IN"/>
        </w:rPr>
      </w:r>
      <w:r>
        <w:rPr>
          <w:lang w:val="hi_IN" w:bidi="hi_IN"/>
        </w:rPr>
        <w:t>रुकें और चर्चा करें: अपने परिवार की शुरुआत के बारे में एक कहानी सुनाएँ। ध्यान से सुनें जब नामों को दोहराया जाता है। आप एक ही नाम वाले लोगों के बीच कैसे अन्तर करते हैं? एक ही नाम वाले लोगों के बीच भ्रम से बचने के लिए आप कौन सी अतिरिक्त जानकारी जोड़ते हैं?</w:t>
      </w:r>
    </w:p>
    <w:p>
      <w:pPr/>
      <w:r>
        <w:rPr>
          <w:lang w:val="hi_IN" w:bidi="hi_IN"/>
        </w:rPr>
      </w:r>
      <w:r>
        <w:rPr>
          <w:lang w:val="hi_IN" w:bidi="hi_IN"/>
        </w:rPr>
        <w:t>दीशोन नाम भी दो बार आता है। दीशोन सेईर का एक सीधा वंशज है या एक कुल का अगुवा। दीशोन अना के वंशज और ओहोलीबामा के भाई का नाम है।</w:t>
      </w:r>
    </w:p>
    <w:p>
      <w:pPr/>
      <w:r>
        <w:rPr>
          <w:lang w:val="hi_IN" w:bidi="hi_IN"/>
        </w:rPr>
      </w:r>
      <w:r>
        <w:rPr>
          <w:lang w:val="hi_IN" w:bidi="hi_IN"/>
        </w:rPr>
        <w:t>जब एसाव अपने परिवार को सेईर लेकर गया, तब ये सभी कुल वहाँ रह रहे थे। आख़िरकार एसाव के परिवार ने सेईर या होरी गोत्र के वंशजों से देश ले लिया। यह क्षेत्र एदोम का हिस्सा बन गया और वहाँ रहने वाला गोत्र एसाव के नाम से एदोमी बन गया।</w:t>
      </w:r>
    </w:p>
    <w:p>
      <w:pPr/>
      <w:r>
        <w:rPr>
          <w:lang w:val="hi_IN" w:bidi="hi_IN"/>
        </w:rPr>
      </w:r>
      <w:r>
        <w:rPr>
          <w:lang w:val="hi_IN" w:bidi="hi_IN"/>
        </w:rPr>
        <w:t>यह भाग कुल के प्रमुखों की सूची से शुरू होता है और कुल के प्रमुखों की सूची के साथ समाप्त होता है। पहली सूची कहती है कि वे एदोम के देश में रहते थे। इस भाग के अन्त में दूसरी सूची कहती है कि वे सेईर के देश में रहते थे। सेईर एदोम का एक हिस्सा है।</w:t>
      </w:r>
    </w:p>
    <w:p>
      <w:pPr/>
      <w:r>
        <w:rPr>
          <w:lang w:val="hi_IN" w:bidi="hi_IN"/>
        </w:rPr>
      </w:r>
      <w:r>
        <w:rPr>
          <w:lang w:val="hi_IN" w:bidi="hi_IN"/>
        </w:rPr>
        <w:t>नक्शे को फिर से देखें।</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1 दृश्य है।</w:t>
      </w:r>
    </w:p>
    <w:p>
      <w:pPr/>
      <w:r>
        <w:rPr>
          <w:lang w:val="hi_IN" w:bidi="hi_IN"/>
        </w:rPr>
      </w:r>
      <w:r>
        <w:rPr>
          <w:b/>
          <w:lang w:val="hi_IN" w:bidi="hi_IN"/>
        </w:rPr>
        <w:t>पहला दृश्य:</w:t>
      </w:r>
      <w:r>
        <w:rPr>
          <w:lang w:val="hi_IN" w:bidi="hi_IN"/>
        </w:rPr>
        <w:t xml:space="preserve"> यह उन कुलों और उनके वंशजों की सूची है जो सेईर में रहते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सेईर, पहला पूर्वज</w:t>
      </w:r>
    </w:p>
    <w:p>
      <w:pPr>
        <w:pStyle w:val="ListBullet"/>
        <w:spacing w:line="240" w:lineRule="auto"/>
        <w:ind w:left="720"/>
      </w:pPr>
      <w:r>
        <w:rPr>
          <w:lang w:val="hi_IN" w:bidi="hi_IN"/>
        </w:rPr>
      </w:r>
      <w:r>
        <w:rPr>
          <w:lang w:val="hi_IN" w:bidi="hi_IN"/>
        </w:rPr>
        <w:t>लोतान</w:t>
      </w:r>
    </w:p>
    <w:p>
      <w:pPr>
        <w:pStyle w:val="ListBullet"/>
        <w:spacing w:line="240" w:lineRule="auto"/>
        <w:ind w:left="720"/>
      </w:pPr>
      <w:r>
        <w:rPr>
          <w:lang w:val="hi_IN" w:bidi="hi_IN"/>
        </w:rPr>
      </w:r>
      <w:r>
        <w:rPr>
          <w:lang w:val="hi_IN" w:bidi="hi_IN"/>
        </w:rPr>
        <w:t>शोबाल</w:t>
      </w:r>
    </w:p>
    <w:p>
      <w:pPr>
        <w:pStyle w:val="ListBullet"/>
        <w:spacing w:line="240" w:lineRule="auto"/>
        <w:ind w:left="720"/>
      </w:pPr>
      <w:r>
        <w:rPr>
          <w:lang w:val="hi_IN" w:bidi="hi_IN"/>
        </w:rPr>
      </w:r>
      <w:r>
        <w:rPr>
          <w:lang w:val="hi_IN" w:bidi="hi_IN"/>
        </w:rPr>
        <w:t>सिबोन</w:t>
      </w:r>
    </w:p>
    <w:p>
      <w:pPr>
        <w:pStyle w:val="ListBullet"/>
        <w:spacing w:line="240" w:lineRule="auto"/>
        <w:ind w:left="720"/>
      </w:pPr>
      <w:r>
        <w:rPr>
          <w:lang w:val="hi_IN" w:bidi="hi_IN"/>
        </w:rPr>
      </w:r>
      <w:r>
        <w:rPr>
          <w:lang w:val="hi_IN" w:bidi="hi_IN"/>
        </w:rPr>
        <w:t>अना</w:t>
      </w:r>
    </w:p>
    <w:p>
      <w:pPr>
        <w:pStyle w:val="ListBullet"/>
        <w:spacing w:line="240" w:lineRule="auto"/>
        <w:ind w:left="720"/>
      </w:pPr>
      <w:r>
        <w:rPr>
          <w:lang w:val="hi_IN" w:bidi="hi_IN"/>
        </w:rPr>
      </w:r>
      <w:r>
        <w:rPr>
          <w:lang w:val="hi_IN" w:bidi="hi_IN"/>
        </w:rPr>
        <w:t>दीशोन</w:t>
      </w:r>
    </w:p>
    <w:p>
      <w:pPr>
        <w:pStyle w:val="ListBullet"/>
        <w:spacing w:line="240" w:lineRule="auto"/>
        <w:ind w:left="720"/>
      </w:pPr>
      <w:r>
        <w:rPr>
          <w:lang w:val="hi_IN" w:bidi="hi_IN"/>
        </w:rPr>
      </w:r>
      <w:r>
        <w:rPr>
          <w:lang w:val="hi_IN" w:bidi="hi_IN"/>
        </w:rPr>
        <w:t>एसेर</w:t>
      </w:r>
    </w:p>
    <w:p>
      <w:pPr>
        <w:pStyle w:val="ListBullet"/>
        <w:spacing w:line="240" w:lineRule="auto"/>
        <w:ind w:left="720"/>
      </w:pPr>
      <w:r>
        <w:rPr>
          <w:lang w:val="hi_IN" w:bidi="hi_IN"/>
        </w:rPr>
      </w:r>
      <w:r>
        <w:rPr>
          <w:lang w:val="hi_IN" w:bidi="hi_IN"/>
        </w:rPr>
        <w:t>दीशान</w:t>
      </w:r>
    </w:p>
    <w:p>
      <w:pPr>
        <w:pStyle w:val="ListBullet"/>
        <w:spacing w:line="240" w:lineRule="auto"/>
        <w:ind w:left="720"/>
      </w:pPr>
      <w:r>
        <w:rPr>
          <w:lang w:val="hi_IN" w:bidi="hi_IN"/>
        </w:rPr>
      </w:r>
      <w:r>
        <w:rPr>
          <w:lang w:val="hi_IN" w:bidi="hi_IN"/>
        </w:rPr>
        <w:t>सूचीबद्ध हर व्यक्ति के वंशज।</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भाग उन लोगों के नामों की सूची है जिन्होंने कुल बनाए। वे सभी होरी सेईर के वंशज हैं। हर नाम का प्रतिनिधित्व करने के लिए लोगों या वस्तुओं का उपयोग करके एक खेल खेलें। जब प्रत्येक कुल के मुखिया का उल्लेख किया जाता है, तो उसके वंशजों का प्रतिनिधित्व करने वाले लोगों को आकर कुल के पूर्वज के साथ खड़े होना चाहिए। आप इसे एक पेड़ की तरह कर सकते हैं। पेड़ की जड़ या तना बनने के लिए सेईर को एकदम नीचे रखें। सबसे बड़ी डालियाँ 7 लोग हैं जिन्हें कुल के प्रधानों के रूप में सूचीबद्ध किया गया है। फिर हर प्रधान के अगले वंशज छोटी टहनियाँ या पत्ते बन जाते हैं। इस दृश्य का उपयोग करके दिखाइए कि किस प्रकार एक व्यक्ति से एक बड़ा गौत्र बनता है। यदि आप पत्थरों का उपयोग करते हैं, तो बड़ा पत्थर सेईर होगा। सात मध्यम आकार के पत्थरों को एक पंक्ति में इस प्रकार से रखें कि हर पत्थर का समान महत्व हो, लेकिन सीधे सेईर से सम्बंधित हो। फिर हर मध्यम आकार के पत्थर से आने वाले छोटे पत्थरों का उपयोग करके अपने पूर्वज से आने वाले प्रत्येक कुल के प्रमुखों का प्रतिनिधित्व करें। इस तरह, समूह यह देख सकता है कि सभी लोग एक ही पूर्वज के रूप में सेईर के वंशज हैं।</w:t>
      </w:r>
    </w:p>
    <w:p>
      <w:pPr/>
      <w:r>
        <w:rPr>
          <w:lang w:val="hi_IN" w:bidi="hi_IN"/>
        </w:rPr>
      </w:r>
      <w:r>
        <w:rPr>
          <w:lang w:val="hi_IN" w:bidi="hi_IN"/>
        </w:rPr>
        <w:t>रिश्तों को स्पष्ट करने के लिए इसे जितनी बार आवश्यकता हो, दोहराएँ।</w:t>
      </w:r>
    </w:p>
    <w:p>
      <w:pPr/>
      <w:r>
        <w:rPr>
          <w:lang w:val="hi_IN" w:bidi="hi_IN"/>
        </w:rPr>
      </w:r>
      <w:r>
        <w:rPr>
          <w:lang w:val="hi_IN" w:bidi="hi_IN"/>
        </w:rPr>
        <w:t>दो महिलाओं का उल्लेख विशेष रूप से किया गया है। कुछ लोग सोचते हैं कि तिम्ना एसाव के पुत्र, एलीपज की रखैल थी। वह अमालेक की माँ थी। कुछ लोग सोचते हैं कि ओहोलीबामा एसाव की पत्नियों में से एक बनी। हम नहीं जानते कि ये समान महिलाएँ हैं या एक ही नाम की अलग-अलग महिलाएँ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1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पहला पूर्वज, सेईर</w:t>
      </w:r>
    </w:p>
    <w:p>
      <w:pPr>
        <w:pStyle w:val="ListBullet"/>
        <w:spacing w:line="240" w:lineRule="auto"/>
        <w:ind w:left="720"/>
      </w:pPr>
      <w:r>
        <w:rPr>
          <w:lang w:val="hi_IN" w:bidi="hi_IN"/>
        </w:rPr>
      </w:r>
      <w:r>
        <w:rPr>
          <w:lang w:val="hi_IN" w:bidi="hi_IN"/>
        </w:rPr>
        <w:t>लोतान</w:t>
      </w:r>
    </w:p>
    <w:p>
      <w:pPr>
        <w:pStyle w:val="ListBullet"/>
        <w:spacing w:line="240" w:lineRule="auto"/>
        <w:ind w:left="720"/>
      </w:pPr>
      <w:r>
        <w:rPr>
          <w:lang w:val="hi_IN" w:bidi="hi_IN"/>
        </w:rPr>
      </w:r>
      <w:r>
        <w:rPr>
          <w:lang w:val="hi_IN" w:bidi="hi_IN"/>
        </w:rPr>
        <w:t>शोबाल</w:t>
      </w:r>
    </w:p>
    <w:p>
      <w:pPr>
        <w:pStyle w:val="ListBullet"/>
        <w:spacing w:line="240" w:lineRule="auto"/>
        <w:ind w:left="720"/>
      </w:pPr>
      <w:r>
        <w:rPr>
          <w:lang w:val="hi_IN" w:bidi="hi_IN"/>
        </w:rPr>
      </w:r>
      <w:r>
        <w:rPr>
          <w:lang w:val="hi_IN" w:bidi="hi_IN"/>
        </w:rPr>
        <w:t>सिबोन</w:t>
      </w:r>
    </w:p>
    <w:p>
      <w:pPr>
        <w:pStyle w:val="ListBullet"/>
        <w:spacing w:line="240" w:lineRule="auto"/>
        <w:ind w:left="720"/>
      </w:pPr>
      <w:r>
        <w:rPr>
          <w:lang w:val="hi_IN" w:bidi="hi_IN"/>
        </w:rPr>
      </w:r>
      <w:r>
        <w:rPr>
          <w:lang w:val="hi_IN" w:bidi="hi_IN"/>
        </w:rPr>
        <w:t>अना</w:t>
      </w:r>
    </w:p>
    <w:p>
      <w:pPr>
        <w:pStyle w:val="ListBullet"/>
        <w:spacing w:line="240" w:lineRule="auto"/>
        <w:ind w:left="720"/>
      </w:pPr>
      <w:r>
        <w:rPr>
          <w:lang w:val="hi_IN" w:bidi="hi_IN"/>
        </w:rPr>
      </w:r>
      <w:r>
        <w:rPr>
          <w:lang w:val="hi_IN" w:bidi="hi_IN"/>
        </w:rPr>
        <w:t>दीशोन</w:t>
      </w:r>
    </w:p>
    <w:p>
      <w:pPr>
        <w:pStyle w:val="ListBullet"/>
        <w:spacing w:line="240" w:lineRule="auto"/>
        <w:ind w:left="720"/>
      </w:pPr>
      <w:r>
        <w:rPr>
          <w:lang w:val="hi_IN" w:bidi="hi_IN"/>
        </w:rPr>
      </w:r>
      <w:r>
        <w:rPr>
          <w:lang w:val="hi_IN" w:bidi="hi_IN"/>
        </w:rPr>
        <w:t>एसेर</w:t>
      </w:r>
    </w:p>
    <w:p>
      <w:pPr>
        <w:pStyle w:val="ListBullet"/>
        <w:spacing w:line="240" w:lineRule="auto"/>
        <w:ind w:left="720"/>
      </w:pPr>
      <w:r>
        <w:rPr>
          <w:lang w:val="hi_IN" w:bidi="hi_IN"/>
        </w:rPr>
      </w:r>
      <w:r>
        <w:rPr>
          <w:lang w:val="hi_IN" w:bidi="hi_IN"/>
        </w:rPr>
        <w:t>दीशान</w:t>
      </w:r>
    </w:p>
    <w:p>
      <w:pPr>
        <w:pStyle w:val="ListBullet"/>
        <w:spacing w:line="240" w:lineRule="auto"/>
        <w:ind w:left="720"/>
      </w:pPr>
      <w:r>
        <w:rPr>
          <w:lang w:val="hi_IN" w:bidi="hi_IN"/>
        </w:rPr>
      </w:r>
      <w:r>
        <w:rPr>
          <w:lang w:val="hi_IN" w:bidi="hi_IN"/>
        </w:rPr>
        <w:t>सूचीबद्ध प्रत्येक व्यक्ति के वंशज</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किरदार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इस भाग में होरी सेईर के 7 वंशज हैं जो कुल के प्रधान बनते हैं।</w:t>
      </w:r>
    </w:p>
    <w:p>
      <w:pPr/>
      <w:r>
        <w:rPr>
          <w:lang w:val="hi_IN" w:bidi="hi_IN"/>
        </w:rPr>
      </w:r>
      <w:r>
        <w:rPr>
          <w:lang w:val="hi_IN" w:bidi="hi_IN"/>
        </w:rPr>
        <w:t>अभिनय रोकें: सेईर से पूछें, "आप इतने सारे वयस्क पुरुषों को कुल का प्रधान बनते हुए देखकर कैसा महसूस करते हैं?" आप सुन सकते हैं, "मुझे उन पर गर्व है। वे सभी अच्छे पुरुष और अच्छे अगुवें हैं। यह जानना अच्छा है कि मेरा परिवार इतना मजबूत और इतना बड़ा समूह बन गया है।" अभिनय को फिर से शुरू करें।</w:t>
      </w:r>
    </w:p>
    <w:p>
      <w:pPr/>
      <w:r>
        <w:rPr>
          <w:lang w:val="hi_IN" w:bidi="hi_IN"/>
        </w:rPr>
      </w:r>
      <w:r>
        <w:rPr>
          <w:lang w:val="hi_IN" w:bidi="hi_IN"/>
        </w:rPr>
        <w:t>जब हर वंशज का नाम रखा जाता है, तो वह व्यक्ति सीधे अपने पूर्वज से जुड़ जाता है।</w:t>
      </w:r>
    </w:p>
    <w:p>
      <w:pPr/>
      <w:r>
        <w:rPr>
          <w:lang w:val="hi_IN" w:bidi="hi_IN"/>
        </w:rPr>
      </w:r>
      <w:r>
        <w:rPr>
          <w:lang w:val="hi_IN" w:bidi="hi_IN"/>
        </w:rPr>
        <w:t>अभिनय रोकें: वंशजों में से विभिन्न लोगों से पूछें: "अब आपको कैसा लग रहा है जब आपके नाम पर एक वंश का नाम रखा गया है?" आप सुन सकते हैं, "मुझे अपने परिवार पर गर्व है। मेरे पुत्रों ने अच्छा किया है। हम मजबूत और धनी होते जा रहे हैं।" अभिनय को फिर से शुरू करें। मान लें कि तिम्ना और ओहोलीबामा वे ही महिलाएँ हैं जो एसाव के परिवार में विवाह करती हैं। तिम्ना और ओहोलीबामा से पूछें, "अब जब आपने एक विदेशी से शादी कर ली है तो आपको कैसा लग रहा है?" आप सुन सकते हैं, "मेरा पति एक अच्छा व्यक्ति है। वह हमारे परिवार में बहुत समृद्धि लाता है।" या, "मेरा पति किसी अन्य परमेश्वर की आराधना करता है। मैं उस परमेश्वर को नहीं देख सकती जिसकी आराधना वह करता है। मुझे उस परमेश्वर के बारे में और जानना है।" या, "मेरा पति मेरे परिवार से अलग रहता है। ऐसा लगता है कि वह अलग होना चाहता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भाग यह कहने से शुरू होता है कि ये होरी सेईर के </w:t>
      </w:r>
      <w:r>
        <w:rPr>
          <w:b/>
          <w:lang w:val="hi_IN" w:bidi="hi_IN"/>
        </w:rPr>
        <w:t>पुत्र</w:t>
      </w:r>
      <w:r>
        <w:rPr>
          <w:lang w:val="hi_IN" w:bidi="hi_IN"/>
        </w:rPr>
        <w:t xml:space="preserve"> हैं। होरी उस गोत्र को दर्शाता है, जिसका सदस्य सेईर नामक व्यक्ति था, इससे पहले कि वह सेईर में जाकर बस गया। सन्दर्भ के आधार पर पुत्र शब्द के अलग-अलग अर्थ हो सकते हैं। यहाँ, पुत्र शब्द का अर्थ है, वंशज या कुल का प्रधान, जिसका पूर्वज सेईर है। पुत्र शब्द का अर्थ यह नहीं है कि सूचीबद्ध सभी पुरुष सेईर के पुत्र हैं इस कारण आपस में भाई हैं। वे चचेरे भाई या कोई अन्य रिश्तेदार हो सकते हैं। अधिकतर अनुवादों में पुत्र शब्द का उपयोग किया गया है। कुछ अनुवादों में कुल के प्रधान शब्द का उपयोग किया गया है।</w:t>
      </w:r>
    </w:p>
    <w:p>
      <w:pPr/>
      <w:r>
        <w:rPr>
          <w:lang w:val="hi_IN" w:bidi="hi_IN"/>
        </w:rPr>
      </w:r>
      <w:r>
        <w:rPr>
          <w:lang w:val="hi_IN" w:bidi="hi_IN"/>
        </w:rPr>
        <w:t>सेइर उस पहले आदमी का नाम है जो उस क्षेत्र में रहता था। यह उस क्षेत्र का नाम बन गया। सेईर आखिर में एदोम का हिस्सा बन गया। एसाव एदोम में रहने के लिए चला गया। इस भाग के सभी लोग, एसाव के एदोम में रहने से पहले ही वहाँ रहते थे।</w:t>
      </w:r>
    </w:p>
    <w:p>
      <w:pPr/>
      <w:r>
        <w:rPr>
          <w:lang w:val="hi_IN" w:bidi="hi_IN"/>
        </w:rPr>
      </w:r>
      <w:r>
        <w:rPr>
          <w:lang w:val="hi_IN" w:bidi="hi_IN"/>
        </w:rPr>
        <w:t>कुछ नामों को दोहराया गया है। ध्यान दें कि लेखक इनमें से एक व्यक्ति के बारे में अतिरिक्त जानकारी देता है ताकि उन्हें एक दूसरे से अलग पहचाना जा सके और एक ही व्यक्ति समझने का भ्रम न हो।</w:t>
      </w:r>
    </w:p>
    <w:p>
      <w:pPr/>
      <w:r>
        <w:rPr>
          <w:lang w:val="hi_IN" w:bidi="hi_IN"/>
        </w:rPr>
      </w:r>
      <w:r>
        <w:rPr>
          <w:lang w:val="hi_IN" w:bidi="hi_IN"/>
        </w:rPr>
        <w:t xml:space="preserve">अना नाम का व्यक्ति वह है जिसने अपने गधों को चराते समय जंगल में </w:t>
      </w:r>
      <w:r>
        <w:rPr>
          <w:b/>
          <w:lang w:val="hi_IN" w:bidi="hi_IN"/>
        </w:rPr>
        <w:t>गर्म झरनों</w:t>
      </w:r>
      <w:r>
        <w:rPr>
          <w:lang w:val="hi_IN" w:bidi="hi_IN"/>
        </w:rPr>
        <w:t xml:space="preserve"> की खोज की। कई अनुवादों में गर्म सोता कहा गया है। इसका मतलब यह है कि धरती से ऊपर आने वाला पानी गर्म है, न कि ठंडा। कुछ अनुवादों में केवल सोता कहा गया है और एक अनुवाद में मरूद्यान शब्द का उपयोग किया गया है। </w:t>
      </w:r>
      <w:r>
        <w:rPr>
          <w:b/>
          <w:lang w:val="hi_IN" w:bidi="hi_IN"/>
        </w:rPr>
        <w:t>मरूद्यान</w:t>
      </w:r>
      <w:r>
        <w:rPr>
          <w:lang w:val="hi_IN" w:bidi="hi_IN"/>
        </w:rPr>
        <w:t xml:space="preserve"> वह स्थान है जहाँ आप रेगिस्तान में पानी पा सकते हैं। रेगिस्तान आमतौर पर एक सूखा स्थान होता है जिसमें पानी नहीं होता है, लेकिन कभी-कभी एक ऐसा मरूद्यान होता है जहाँ पानी के प्राकृतिक सोते हैं।</w:t>
      </w:r>
    </w:p>
    <w:p>
      <w:pPr/>
      <w:r>
        <w:rPr>
          <w:lang w:val="hi_IN" w:bidi="hi_IN"/>
        </w:rPr>
      </w:r>
      <w:r>
        <w:rPr>
          <w:lang w:val="hi_IN" w:bidi="hi_IN"/>
        </w:rPr>
        <w:t>तिम्ना और ओहोलीबामा वही नाम हैं जो एसाव के परिवार की महिलाओं के नाम हैं। ये एक ही महिलाएँ हो सकती हैं, लेकिन वे अलग-अलग महिलाएँ भी हो सकती हैं।</w:t>
      </w:r>
    </w:p>
    <w:p>
      <w:pPr/>
      <w:r>
        <w:rPr>
          <w:lang w:val="hi_IN" w:bidi="hi_IN"/>
        </w:rPr>
      </w:r>
      <w:r>
        <w:rPr>
          <w:lang w:val="hi_IN" w:bidi="hi_IN"/>
        </w:rPr>
        <w:t xml:space="preserve">सूचीबद्ध हर व्यक्ति </w:t>
      </w:r>
      <w:r>
        <w:rPr>
          <w:b/>
          <w:lang w:val="hi_IN" w:bidi="hi_IN"/>
        </w:rPr>
        <w:t>कुल</w:t>
      </w:r>
      <w:r>
        <w:rPr>
          <w:lang w:val="hi_IN" w:bidi="hi_IN"/>
        </w:rPr>
        <w:t xml:space="preserve"> का प्रधान बना। इसका अर्थ है कि उसके वंशजों ने उसे अपने संस्थापक </w:t>
      </w:r>
      <w:r>
        <w:rPr>
          <w:b/>
          <w:lang w:val="hi_IN" w:bidi="hi_IN"/>
        </w:rPr>
        <w:t>पूर्वज</w:t>
      </w:r>
      <w:r>
        <w:rPr>
          <w:lang w:val="hi_IN" w:bidi="hi_IN"/>
        </w:rPr>
        <w:t xml:space="preserve"> के रूप में देखा। ये सभी कुल मिलकर होरी गोत्र के लोग बने जो सेईर के क्षेत्र में रहते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36:31–43</w:t>
      </w:r>
      <w:r>
        <w:rPr>
          <w:lang w:val="hi_IN" w:bidi="hi_IN"/>
        </w:rPr>
      </w:r>
    </w:p>
    <w:p>
      <w:pPr>
        <w:pStyle w:val="Heading3"/>
      </w:pPr>
      <w:r>
        <w:rPr>
          <w:lang w:val="hi_IN" w:bidi="hi_IN"/>
        </w:rPr>
        <w:t>सुने और मन में रखें</w:t>
      </w:r>
    </w:p>
    <w:p>
      <w:pPr/>
      <w:r>
        <w:rPr>
          <w:lang w:val="hi_IN" w:bidi="hi_IN"/>
        </w:rPr>
      </w:r>
      <w:r>
        <w:rPr>
          <w:lang w:val="hi_IN" w:bidi="hi_IN"/>
        </w:rPr>
        <w:t>उत्पत्ति 36:31–43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एदोम और एसाव के वंशजों के भाग को समाप्त करता है। यह भाग एदोम के राजाओं या शासकों की सूची देता है। याकूब के वंशज जिन्हें इस्राएली कहा जाता है, उनके पास उन पर शासन करने के लिए कोई राजा होता, उससे पहले राजाओं ने एदोम पर शासन किया था।</w:t>
      </w:r>
    </w:p>
    <w:p>
      <w:pPr/>
      <w:r>
        <w:rPr>
          <w:lang w:val="hi_IN" w:bidi="hi_IN"/>
        </w:rPr>
      </w:r>
      <w:r>
        <w:rPr>
          <w:lang w:val="hi_IN" w:bidi="hi_IN"/>
        </w:rPr>
        <w:t>यह एदोम के आठ राजाओं की सूची है। हर राजा पिछले राजा के बाद क्रम से गद्दी पर बैठा।</w:t>
      </w:r>
    </w:p>
    <w:p>
      <w:pPr/>
      <w:r>
        <w:rPr>
          <w:lang w:val="hi_IN" w:bidi="hi_IN"/>
        </w:rPr>
      </w:r>
      <w:r>
        <w:rPr>
          <w:lang w:val="hi_IN" w:bidi="hi_IN"/>
        </w:rPr>
        <w:t>स्पष्ट रूप से, एदोम के राजा चुने जाते थे। हर राजा को सूचीबद्ध किया गया है, उसके पिता को सूचीबद्ध किया गया है, और उसके जन्म स्थान या जहाँ से वह आया था सूचीबद्ध किया गया है। राजा पिछले राजा का पुत्र नहीं है। आमतौर पर जब राजा होते हैं, तो राजपद पिता से पुत्र को मिलता है। इस भाग में, हर राजा एक अलग स्थान से है और उसका पिता भी अलग है। इसका अर्थ है कि राजाओं को चुना या चयन किया जाता था। एक बार राजा चुना जाता है, तो आमतौर पर वह मृत्यु तक शासन करता है। ऐसा लगता है कि हर राजा उसी क्षेत्र से शासन करता था, जहाँ उस राजा का जन्म हुआ था।</w:t>
      </w:r>
    </w:p>
    <w:p>
      <w:pPr/>
      <w:r>
        <w:rPr>
          <w:lang w:val="hi_IN" w:bidi="hi_IN"/>
        </w:rPr>
      </w:r>
      <w:r>
        <w:rPr>
          <w:lang w:val="hi_IN" w:bidi="hi_IN"/>
        </w:rPr>
        <w:t>रुकें और चर्चा करें: जब आपकी संस्कृति में किसी शासक की मृत्यु हो जाती है, तो अगले शासक का चयन कैसे किया जाता है? नेतृत्व अगली पीढ़ी को कैसे मिलता है?</w:t>
      </w:r>
    </w:p>
    <w:p>
      <w:pPr/>
      <w:r>
        <w:rPr>
          <w:lang w:val="hi_IN" w:bidi="hi_IN"/>
        </w:rPr>
      </w:r>
      <w:r>
        <w:rPr>
          <w:lang w:val="hi_IN" w:bidi="hi_IN"/>
        </w:rPr>
        <w:t>राजा योबाब बोस्रानिवासी था। बोस्रा एदोम में एक महत्वपूर्ण शहर था।</w:t>
      </w:r>
    </w:p>
    <w:p>
      <w:pPr/>
      <w:r>
        <w:rPr>
          <w:lang w:val="hi_IN" w:bidi="hi_IN"/>
        </w:rPr>
      </w:r>
      <w:r>
        <w:rPr>
          <w:lang w:val="hi_IN" w:bidi="hi_IN"/>
        </w:rPr>
        <w:t>नक्शा दिखाएँ जिसमें बोस्रा शहर को चिह्नित किया गया है। आप इस नक्शे को कई बार देखेंगे ताकि आप इस भाग में उल्लेखित स्थानों के नामों का पता लगाएँ।</w:t>
      </w:r>
    </w:p>
    <w:p>
      <w:pPr/>
      <w:r>
        <w:rPr>
          <w:lang w:val="hi_IN" w:bidi="hi_IN"/>
        </w:rPr>
      </w:r>
      <w:r>
        <w:rPr>
          <w:lang w:val="hi_IN" w:bidi="hi_IN"/>
        </w:rPr>
        <w:t>राजा हूशाम तेमानियों के देश से था। तेमानी एदोम के दक्षिण में रहते थे।</w:t>
      </w:r>
    </w:p>
    <w:p>
      <w:pPr/>
      <w:r>
        <w:rPr>
          <w:lang w:val="hi_IN" w:bidi="hi_IN"/>
        </w:rPr>
      </w:r>
      <w:r>
        <w:rPr>
          <w:lang w:val="hi_IN" w:bidi="hi_IN"/>
        </w:rPr>
        <w:t>नक्शा दिखाएँ जिसमें एदोम और सेईर को चिह्नित किया गया है।</w:t>
      </w:r>
    </w:p>
    <w:p>
      <w:pPr/>
      <w:r>
        <w:rPr>
          <w:lang w:val="hi_IN" w:bidi="hi_IN"/>
        </w:rPr>
      </w:r>
      <w:r>
        <w:rPr>
          <w:lang w:val="hi_IN" w:bidi="hi_IN"/>
        </w:rPr>
        <w:t xml:space="preserve"> हदद नाम के दो राजा हैं। ये अलग-अलग शहरों के अलग-अलग व्यक्ति हैं, लेकिन एक ही नाम के हैं।</w:t>
      </w:r>
    </w:p>
    <w:p>
      <w:pPr/>
      <w:r>
        <w:rPr>
          <w:lang w:val="hi_IN" w:bidi="hi_IN"/>
        </w:rPr>
      </w:r>
      <w:r>
        <w:rPr>
          <w:lang w:val="hi_IN" w:bidi="hi_IN"/>
        </w:rPr>
        <w:t>पहला राजा हदद वह राजा था जिसने मोआब के देश में मिद्यानियों को हराया। मिद्यान अब्राहम के पुत्रों में से एक था, जो सारा की मृत्यु और अब्राहम के कतूरा से विवाह करने के बाद पैदा हुआ था। इसका अर्थ है कि मिद्यानी और एदोमी चचेरे भाई थे। इस भाग से, ऐसा दिखता है कि मिद्यानी लोग मोआब के लोगों पर हमला करने के लिए वहाँ गए थे। राजा हदद मिद्यानियों से लड़ने के लिए एदोम से मोआब के देश में गया।</w:t>
      </w:r>
    </w:p>
    <w:p>
      <w:pPr/>
      <w:r>
        <w:rPr>
          <w:lang w:val="hi_IN" w:bidi="hi_IN"/>
        </w:rPr>
      </w:r>
      <w:r>
        <w:rPr>
          <w:lang w:val="hi_IN" w:bidi="hi_IN"/>
        </w:rPr>
        <w:t>ऐसा नक्शा दिखाएँ जिसमें मोआब, एदोम और मिद्यान के क्षेत्रों को चिह्नित किया गया है।</w:t>
      </w:r>
    </w:p>
    <w:p>
      <w:pPr/>
      <w:r>
        <w:rPr>
          <w:lang w:val="hi_IN" w:bidi="hi_IN"/>
        </w:rPr>
      </w:r>
      <w:r>
        <w:rPr>
          <w:lang w:val="hi_IN" w:bidi="hi_IN"/>
        </w:rPr>
        <w:t>राजा शाऊल नदी के किनारे रहोबोत शहर से था। हम नहीं जानते कि यह कौन सी नदी थी। कुछ लोगों का मानना है कि यह फरात नदी हो सकती है, जो आज के इराक देश में है। यह जगह एदोम से इतनी दूर है कि कोई राजा वहाँ से एदोम पर शासन नहीं कर सकता। इसलिए, यह शहर और नदी, एदोम के देश में कहीं स्थित होंगे।</w:t>
      </w:r>
    </w:p>
    <w:p>
      <w:pPr/>
      <w:r>
        <w:rPr>
          <w:lang w:val="hi_IN" w:bidi="hi_IN"/>
        </w:rPr>
      </w:r>
      <w:r>
        <w:rPr>
          <w:lang w:val="hi_IN" w:bidi="hi_IN"/>
        </w:rPr>
        <w:t>केवल एक पत्नी या रानी का उल्लेख किया गया है। वह दूसरे राजा हदद की पत्नी है। उसके पिता और नाना को उसके साथ सूचीबद्ध किया गया है।</w:t>
      </w:r>
    </w:p>
    <w:p>
      <w:pPr/>
      <w:r>
        <w:rPr>
          <w:lang w:val="hi_IN" w:bidi="hi_IN"/>
        </w:rPr>
      </w:r>
      <w:r>
        <w:rPr>
          <w:lang w:val="hi_IN" w:bidi="hi_IN"/>
        </w:rPr>
        <w:t>रुकें और चर्चा करें: आपकी संस्कृति में एक स्त्री को पिता और नाना के नाम के साथ कब सूचीबद्ध किया जाएगा? इसका क्या महत्व होगा?</w:t>
      </w:r>
    </w:p>
    <w:p>
      <w:pPr/>
      <w:r>
        <w:rPr>
          <w:lang w:val="hi_IN" w:bidi="hi_IN"/>
        </w:rPr>
      </w:r>
      <w:r>
        <w:rPr>
          <w:lang w:val="hi_IN" w:bidi="hi_IN"/>
        </w:rPr>
        <w:t>अन्य राजाओं ने अपने शहरों से शासन किया। हम आज इन शहरों का सटीक स्थान नहीं जानते हैं।</w:t>
      </w:r>
    </w:p>
    <w:p>
      <w:pPr/>
      <w:r>
        <w:rPr>
          <w:lang w:val="hi_IN" w:bidi="hi_IN"/>
        </w:rPr>
      </w:r>
      <w:r>
        <w:rPr>
          <w:lang w:val="hi_IN" w:bidi="hi_IN"/>
        </w:rPr>
        <w:t>इस भाग के अन्त में, लेखक एसाव के पास लौटता है और कुल के प्रमुखों की सूची देता है जो एसाव के वंशज हैं। वे ऐसे स्थानों पर रहते थे, जिनका नाम उनके नाम पर रखा गया था। कुल का नाम भी पहले प्रधान के नाम पर रखा गया था। कुछ अनुवादों में अधिपतियों का उपयोग किया गया है और कुछ में कुल के प्रधान का उपयोग किया गया है। यह एक ही व्यक्ति है। यह दिलचस्प है कि सूची में तिम्ना, जो एसाव के पुत्र एलीपज की रखैल थी, और ओहोलीबामा, जो एसाव की पत्नी थी, उनके भी नाम शामिल हैं। इस सूची में केवल 4 नाम ही एसाव के वंशजों की पिछली सूची में थे। ये नाम कुल के प्रमुखों के हो सकते हैं जो पहली सूची में शामिल लोगों के बाद आए थे।</w:t>
      </w:r>
    </w:p>
    <w:p>
      <w:pPr/>
      <w:r>
        <w:rPr>
          <w:lang w:val="hi_IN" w:bidi="hi_IN"/>
        </w:rPr>
      </w:r>
      <w:r>
        <w:rPr>
          <w:lang w:val="hi_IN" w:bidi="hi_IN"/>
        </w:rPr>
        <w:t>रुकें और चर्चा करें: इस बारे में बात करें कि आपके कुल ने आपके क्षेत्र को कैसे बसाया। अपने समान पूर्वज तक जाएँ। लोगों ने कुल का विकास कैसे किया? आपके क्षेत्र के गाँवों और जिलों के नाम कहाँ से आए?</w:t>
      </w:r>
    </w:p>
    <w:p>
      <w:pPr/>
      <w:r>
        <w:rPr>
          <w:lang w:val="hi_IN" w:bidi="hi_IN"/>
        </w:rPr>
      </w:r>
      <w:r>
        <w:rPr>
          <w:lang w:val="hi_IN" w:bidi="hi_IN"/>
        </w:rPr>
        <w:t>इस भाग का पहला हिस्सा राजाओं के बारे में बताता है। यह अन्तिम भाग कुल के प्रमुखों के बारे में बात करता है। राजा पूरे क्षेत्र पर शासन करते हैं। कुल का प्रधान अपने कुल पर शासन करता है। कुल परिवारों का एक समूह होता है जिसका एक ही पूर्वज होता है। सभी कुल के प्रधान एसाव के वंशज थे। हम नहीं जानते कि वे राजा भी एसाव के वंशज थे या नहीं।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2 दृश्य हैं।</w:t>
      </w:r>
    </w:p>
    <w:p>
      <w:pPr/>
      <w:r>
        <w:rPr>
          <w:lang w:val="hi_IN" w:bidi="hi_IN"/>
        </w:rPr>
      </w:r>
      <w:r>
        <w:rPr>
          <w:b/>
          <w:lang w:val="hi_IN" w:bidi="hi_IN"/>
        </w:rPr>
        <w:t>पहला दृश्य:</w:t>
      </w:r>
      <w:r>
        <w:rPr>
          <w:lang w:val="hi_IN" w:bidi="hi_IN"/>
        </w:rPr>
        <w:t xml:space="preserve"> एदोम के 8 राजाओं की सूची।</w:t>
      </w:r>
    </w:p>
    <w:p>
      <w:pPr/>
      <w:r>
        <w:rPr>
          <w:lang w:val="hi_IN" w:bidi="hi_IN"/>
        </w:rPr>
      </w:r>
      <w:r>
        <w:rPr>
          <w:b/>
          <w:lang w:val="hi_IN" w:bidi="hi_IN"/>
        </w:rPr>
        <w:t>दूसरा दृश्य:</w:t>
      </w:r>
      <w:r>
        <w:rPr>
          <w:lang w:val="hi_IN" w:bidi="hi_IN"/>
        </w:rPr>
        <w:t xml:space="preserve"> कुल और उनके प्रमुखों की अंतिम सूची जो एसाव के वंशज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8 राजाओं की सूची</w:t>
      </w:r>
    </w:p>
    <w:p>
      <w:pPr>
        <w:pStyle w:val="ListBullet"/>
        <w:spacing w:line="240" w:lineRule="auto"/>
        <w:ind w:left="720"/>
      </w:pPr>
      <w:r>
        <w:rPr>
          <w:lang w:val="hi_IN" w:bidi="hi_IN"/>
        </w:rPr>
      </w:r>
      <w:r>
        <w:rPr>
          <w:lang w:val="hi_IN" w:bidi="hi_IN"/>
        </w:rPr>
        <w:t>एदोमियों के 11 कुल प्रमुखों की सूची। एदोमी एसाव के वंशज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आपके पास एक राजा से अगले राजा को सत्ता सौंपने का क्रम है। सूची में 8 राजा हैं।</w:t>
      </w:r>
    </w:p>
    <w:p>
      <w:pPr/>
      <w:r>
        <w:rPr>
          <w:lang w:val="hi_IN" w:bidi="hi_IN"/>
        </w:rPr>
      </w:r>
      <w:r>
        <w:rPr>
          <w:lang w:val="hi_IN" w:bidi="hi_IN"/>
        </w:rPr>
        <w:t>पहले राजा हदद ने मोआब में मिद्यानियों को हराया</w:t>
      </w:r>
    </w:p>
    <w:p>
      <w:pPr/>
      <w:r>
        <w:rPr>
          <w:lang w:val="hi_IN" w:bidi="hi_IN"/>
        </w:rPr>
      </w:r>
      <w:r>
        <w:rPr>
          <w:lang w:val="hi_IN" w:bidi="hi_IN"/>
        </w:rPr>
        <w:t>दूसरे राजा हदद के साथ उसकी पत्नी और उसके पिता और नाना का नाम भी शामिल है।</w:t>
      </w:r>
    </w:p>
    <w:p>
      <w:pPr/>
      <w:r>
        <w:rPr>
          <w:lang w:val="hi_IN" w:bidi="hi_IN"/>
        </w:rPr>
      </w:r>
      <w:r>
        <w:rPr>
          <w:lang w:val="hi_IN" w:bidi="hi_IN"/>
        </w:rPr>
        <w:t>इन राजाओं के लिए समयरेखा प्रदान नहीं की गई है। हम नहीं जानते कि पहले राजा ने शासन करना कब शुरू किया। हम जानते हैं कि इन राजाओं ने इस्राएलियों के राजा बनने से पहले एदोम पर शासन किया था। राजाओं का चुनाव या चयन किया जाता था, न कि उन्हें सिंहासन अपने पिता से विरासत में मिलता था।</w:t>
      </w:r>
    </w:p>
    <w:p>
      <w:pPr/>
      <w:r>
        <w:rPr>
          <w:lang w:val="hi_IN" w:bidi="hi_IN"/>
        </w:rPr>
      </w:r>
      <w:r>
        <w:rPr>
          <w:lang w:val="hi_IN" w:bidi="hi_IN"/>
        </w:rPr>
        <w:t>दूसरे दृश्य में, एसाव के वंशजों को सूचीबद्ध किया गया है जो कुल के प्रधान बने। हमारे पास 11 नाम हैं जिनमें दो महिलाएँ शामिल हैं।</w:t>
      </w:r>
    </w:p>
    <w:p>
      <w:pPr/>
      <w:r>
        <w:rPr>
          <w:lang w:val="hi_IN" w:bidi="hi_IN"/>
        </w:rPr>
      </w:r>
      <w:r>
        <w:rPr>
          <w:lang w:val="hi_IN" w:bidi="hi_IN"/>
        </w:rPr>
        <w:t>कुल के प्रमुखों या एसाव के वंशजों को सूचीबद्ध किया गया है। ये नाम पहली सूची के नामों के समान नहीं हैं। इन 11 नामों में से, 4 पहली सूची से हैं। सूची में दो पत्नियों को शामिल किया गया है। जिस क्षेत्र में ये लोग रहते थे उसका नाम उनके नाम पर रखा गया। कुल ने उनका नाम अपनाया था। इन सभी कुलों ने मिलकर एदोमी गोत्र बनाया।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2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एसाव</w:t>
      </w:r>
    </w:p>
    <w:p>
      <w:pPr>
        <w:pStyle w:val="ListBullet"/>
        <w:spacing w:line="240" w:lineRule="auto"/>
        <w:ind w:left="720"/>
      </w:pPr>
      <w:r>
        <w:rPr>
          <w:lang w:val="hi_IN" w:bidi="hi_IN"/>
        </w:rPr>
      </w:r>
      <w:r>
        <w:rPr>
          <w:lang w:val="hi_IN" w:bidi="hi_IN"/>
        </w:rPr>
        <w:t>8 राजाओं की सूची</w:t>
      </w:r>
    </w:p>
    <w:p>
      <w:pPr>
        <w:pStyle w:val="ListBullet"/>
        <w:spacing w:line="240" w:lineRule="auto"/>
        <w:ind w:left="720"/>
      </w:pPr>
      <w:r>
        <w:rPr>
          <w:lang w:val="hi_IN" w:bidi="hi_IN"/>
        </w:rPr>
      </w:r>
      <w:r>
        <w:rPr>
          <w:lang w:val="hi_IN" w:bidi="hi_IN"/>
        </w:rPr>
        <w:t>एदोमियों के 11 कुल के प्रमुखों की सूची।</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हर राजा को चुना जाता है और वह अपने शहर से शासन करता है।</w:t>
      </w:r>
    </w:p>
    <w:p>
      <w:pPr/>
      <w:r>
        <w:rPr>
          <w:lang w:val="hi_IN" w:bidi="hi_IN"/>
        </w:rPr>
      </w:r>
      <w:r>
        <w:rPr>
          <w:lang w:val="hi_IN" w:bidi="hi_IN"/>
        </w:rPr>
        <w:t>अभिनय रोकें: हर राजा से पूछें, " एदोमियों का राजा बनने पर आप कैसा महसूस करते हैं?" आप सुन सकते हैं, "चुने जाने पर मैं सम्मानित महसूस करता हूँ। मैं बुद्धिमानी से शासन करने की कोशिश करूँगा।" या, "मेरे गाँव की बारी है कि यहाँ से एक राजा बने। मुझे लगता है कि हम अच्छा करेंगे।" या, "काश मेरा पुत्र मेरा उत्तराधिकारी होता। लेकिन हमारी परंपरा यह है कि हम किसी अन्य गाँव से नया राजा चुनते हैं।" अभिनय को फिर से शुरू करें।</w:t>
      </w:r>
    </w:p>
    <w:p>
      <w:pPr/>
      <w:r>
        <w:rPr>
          <w:lang w:val="hi_IN" w:bidi="hi_IN"/>
        </w:rPr>
      </w:r>
      <w:r>
        <w:rPr>
          <w:lang w:val="hi_IN" w:bidi="hi_IN"/>
        </w:rPr>
        <w:t>पहला राजा हदद मिद्यानियों से लड़ने के लिए मोआब जाता है।</w:t>
      </w:r>
    </w:p>
    <w:p>
      <w:pPr/>
      <w:r>
        <w:rPr>
          <w:lang w:val="hi_IN" w:bidi="hi_IN"/>
        </w:rPr>
      </w:r>
      <w:r>
        <w:rPr>
          <w:lang w:val="hi_IN" w:bidi="hi_IN"/>
        </w:rPr>
        <w:t>अभिनय रोकें: राजा हदद से पूछें, "आप मोआब में क्यों हैं? आपने मिद्यानियों से लड़ने के लिए एदोम क्यों छोड़ा? आप अपने चचेरे भाइयों से लड़ने के बारे में कैसा महसूस करते हैं?" आप सुन सकते हैं, "मिद्यानी मेरे शत्रु भी हैं। उन्होंने मोआब पहुँचने के लिए मेरे देश से होकर यात्रा की। मुझे उन्हें यहीं रोकना होगा वरना वे हम पर भी हमला कर देंगे। वे चचेरे भाइयों की तरह काम नहीं कर रहे हैं। वे हम पर हमला करेंगे। हमें अपना बचाव करना चाहिए।" अभिनय को फिर से शुरू करें।</w:t>
      </w:r>
    </w:p>
    <w:p>
      <w:pPr/>
      <w:r>
        <w:rPr>
          <w:lang w:val="hi_IN" w:bidi="hi_IN"/>
        </w:rPr>
      </w:r>
      <w:r>
        <w:rPr>
          <w:lang w:val="hi_IN" w:bidi="hi_IN"/>
        </w:rPr>
        <w:t>दूसरा राजा हदद अपनी पत्नी महेतबेल के साथ शासन करने आता है।</w:t>
      </w:r>
    </w:p>
    <w:p>
      <w:pPr/>
      <w:r>
        <w:rPr>
          <w:lang w:val="hi_IN" w:bidi="hi_IN"/>
        </w:rPr>
      </w:r>
      <w:r>
        <w:rPr>
          <w:lang w:val="hi_IN" w:bidi="hi_IN"/>
        </w:rPr>
        <w:t>अभिनय रोकें: महेतबेल से पूछें, "अब जब आप रानी बन गई है, तो आपके पिता और नाना कैसा महसूस कर रहे हैं?" आप सुन सकते हैं, "वे खुश हैं। मैं एक अच्छी रानी बनूँगी। मैं अपने पति को इस क्षेत्र पर शासन करने में मदद करूँगी।" अभिनय को फिर से शुरू करें।</w:t>
      </w:r>
    </w:p>
    <w:p>
      <w:pPr/>
      <w:r>
        <w:rPr>
          <w:lang w:val="hi_IN" w:bidi="hi_IN"/>
        </w:rPr>
      </w:r>
      <w:r>
        <w:rPr>
          <w:lang w:val="hi_IN" w:bidi="hi_IN"/>
        </w:rPr>
        <w:t>दूसरा दृश्य एसाव के वंशजों के 11 कुल के प्रमुखों की सूची देता है। हर कुल के प्रधान का प्रतिनिधित्व करने के लिए किसी को खड़ा करें। या आप हर प्रधान का प्रतिनिधित्व करने के लिए खिलौनों या वस्तुओं का उपयोग कर सकते हैं। एदोम का नक्शा बनाएँ और हर प्रधान को एक अलग स्थान पर रखें। यह दिखाने के लिए है कि कुल कैसे बढ़े और एदोम के देश पर कब्ज़ा कर लिया।</w:t>
      </w:r>
    </w:p>
    <w:p>
      <w:pPr/>
      <w:r>
        <w:rPr>
          <w:lang w:val="hi_IN" w:bidi="hi_IN"/>
        </w:rPr>
      </w:r>
      <w:r>
        <w:rPr>
          <w:lang w:val="hi_IN" w:bidi="hi_IN"/>
        </w:rPr>
        <w:t>अभिनय रोकें: अलग-अलग कुल के प्रधानों से पूछें, "आप अपने कुल के लिए इस क्षेत्र के बारे में कैसा महसूस करते हैं?" आप सुन सकते हैं, "मुझे यह क्षेत्र पसंद है। वहाँ पशुओं के लिए पर्याप्त घास और पर्याप्त पानी है। हम यहाँ समृद्ध हो सकते हैं। मुझे खुशी है कि हमारे पास यह क्षेत्र है।" या, "यह अच्छा है और यदि कोई हम पर हमला करता है तो मेरे रिश्तेदार इतने करीब हैं कि वे मदद कर सकते हैं।" कुल के प्रधानों से पूछें, "आप अपने पूर्वज एसाव के बारे में क्या सोचते हैं?" आप सुन सकते हैं, "एसाव एक महान व्यक्ति था। वह यहाँ आया और हमारे लिए इस देश को ले लिया। एसाव ने हमें कई बातें सिखाई। एसाव एक अच्छा व्यक्ति था।"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एदोम के राजाओं की सूची है। एक </w:t>
      </w:r>
      <w:r>
        <w:rPr>
          <w:b/>
          <w:lang w:val="hi_IN" w:bidi="hi_IN"/>
        </w:rPr>
        <w:t>राजा</w:t>
      </w:r>
      <w:r>
        <w:rPr>
          <w:lang w:val="hi_IN" w:bidi="hi_IN"/>
        </w:rPr>
        <w:t xml:space="preserve"> पूरे देश पर शासन करता था। ऐसा लगता है कि इन राजाओं को चुना गया था और उन्हें राज्य पिता से विरासत में नहीं मिला था, जैसा कि ज्यादातर स्थानों पर राजाओं के साथ होता है। प्रत्येक राजा के साथ उसके पिता का नाम और उस नगर का नाम दिया गया है जहाँ उसने शासन किया। राजा उस शहर में रहता था, लेकिन पूरे एदोम पर शासन करता था।</w:t>
      </w:r>
    </w:p>
    <w:p>
      <w:pPr/>
      <w:r>
        <w:rPr>
          <w:lang w:val="hi_IN" w:bidi="hi_IN"/>
        </w:rPr>
      </w:r>
      <w:r>
        <w:rPr>
          <w:lang w:val="hi_IN" w:bidi="hi_IN"/>
        </w:rPr>
        <w:t>प्रथम राजा हदद ने मोआब देश में मिद्यानियों से युद्ध किया और उन्हें पराजित किया। मिद्यानी अब्राहम के वंशज हैं और इस प्रकार एदोमियों के रिश्तेदार हैं। इस भाग में इस रिश्ते का उल्लेख नहीं है। मिद्यानियों का उल्लेख शास्त्र में फिर से होगा। मोआब एक क्षेत्र का नाम है जैसे एदोम एक क्षेत्र का नाम है। मोआब का उल्लेख शास्त्र में कई बार होगा।</w:t>
      </w:r>
    </w:p>
    <w:p>
      <w:pPr/>
      <w:r>
        <w:rPr>
          <w:lang w:val="hi_IN" w:bidi="hi_IN"/>
        </w:rPr>
      </w:r>
      <w:r>
        <w:rPr>
          <w:lang w:val="hi_IN" w:bidi="hi_IN"/>
        </w:rPr>
        <w:t>दूसरे राजा हदद की पत्नी महेतबेल के पिता और नाना को सूचीबद्ध किया गया है। दादा शायद उसके पिता का पिता होगा। इस रिश्ते का वर्णन करने के लिए उपयुक्त रिश्तेदार शीर्षकों का उपयोग करें।</w:t>
      </w:r>
    </w:p>
    <w:p>
      <w:pPr/>
      <w:r>
        <w:rPr>
          <w:lang w:val="hi_IN" w:bidi="hi_IN"/>
        </w:rPr>
      </w:r>
      <w:r>
        <w:rPr>
          <w:lang w:val="hi_IN" w:bidi="hi_IN"/>
        </w:rPr>
        <w:t xml:space="preserve">एसाव के वंशज जो </w:t>
      </w:r>
      <w:r>
        <w:rPr>
          <w:b/>
          <w:lang w:val="hi_IN" w:bidi="hi_IN"/>
        </w:rPr>
        <w:t>कुल</w:t>
      </w:r>
      <w:r>
        <w:rPr>
          <w:lang w:val="hi_IN" w:bidi="hi_IN"/>
        </w:rPr>
        <w:t xml:space="preserve"> के प्रधान बन गए, उनको सूचीबद्ध किया गया है। यह भाग यह नहीं बताता है कि ये नाम पहली सूची से अलग क्यों हैं। इनमें से 4 नाम दोहराए गए हैं। तिम्ना, एसाव के पुत्र एलीपज की रखैल है। ओहोलीबामा एसाव की पत्नियों में से एक है। इन कुल प्रमुखों के नाम, उस क्षेत्र के नाम भी बन गए, जहाँ ये कुल रहते थे। कुल, परिवारों का एक समूह है जिसका एक ही पूर्वज होता है। कई कुल मिलकर एक गोत्र बनाते हैं। कई गोत्र मिलकर एक देश बनाते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37:1–11</w:t>
      </w:r>
      <w:r>
        <w:rPr>
          <w:lang w:val="hi_IN" w:bidi="hi_IN"/>
        </w:rPr>
      </w:r>
    </w:p>
    <w:p>
      <w:pPr>
        <w:pStyle w:val="Heading3"/>
      </w:pPr>
      <w:r>
        <w:rPr>
          <w:lang w:val="hi_IN" w:bidi="hi_IN"/>
        </w:rPr>
        <w:t>सुने और मन में रखें</w:t>
      </w:r>
    </w:p>
    <w:p>
      <w:pPr/>
      <w:r>
        <w:rPr>
          <w:lang w:val="hi_IN" w:bidi="hi_IN"/>
        </w:rPr>
      </w:r>
      <w:r>
        <w:rPr>
          <w:lang w:val="hi_IN" w:bidi="hi_IN"/>
        </w:rPr>
        <w:t>उत्पत्ति 37:1–11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याकूब की पीढ़ियों का विवरण शुरू करता है। जैसा कि हमने पहले देखा है, पीढ़ियाँ शब्द के अलग-अलग अर्थ हैं। यहाँ पीढ़ियाँ शब्द का अर्थ याकूब के परिवार की कहानी है। इस भाग में पीढ़ियाँ शब्द पूर्वजों या वंशजों की सूचियों को नही दर्शाता है।</w:t>
      </w:r>
    </w:p>
    <w:p>
      <w:pPr/>
      <w:r>
        <w:rPr>
          <w:lang w:val="hi_IN" w:bidi="hi_IN"/>
        </w:rPr>
      </w:r>
      <w:r>
        <w:rPr>
          <w:lang w:val="hi_IN" w:bidi="hi_IN"/>
        </w:rPr>
        <w:t>पवित्रशास्त्र का यह भाग कहानी को एसाव से फिर याकूब की ओर मोड़ देता है। यह भाग याकूब और उसके पुत्रों की कहानी शुरू करता है। याकूब कनान के देश में बस गया। इसका मतलब यह है कि याकूब का फिर से किसी अन्य स्थान पर जाने का इरादा नहीं था। याकूब का पिता, इसहाक कनान देश में परदेशी के समान रह रहा था। इसका अर्थ है कि इसहाक वहाँ बसा नहीं, बल्कि घूमता-फिरता रहता और उस देश में एक अजनबी या परदेशी के रूप में रहता था। कहानी याकूब और इसहाक के बीच तुलना से शुरू होती है।</w:t>
      </w:r>
    </w:p>
    <w:p>
      <w:pPr/>
      <w:r>
        <w:rPr>
          <w:lang w:val="hi_IN" w:bidi="hi_IN"/>
        </w:rPr>
      </w:r>
      <w:r>
        <w:rPr>
          <w:lang w:val="hi_IN" w:bidi="hi_IN"/>
        </w:rPr>
        <w:t>यह भाग याकूब के लिए दो नामों का उपयोग करता है। कभी-कभी, इस भाग में उसे याकूब कहा गया है। कई बार, इस भाग में उसे इस्राएल कहा गया है। याकूब और इस्राएल, दोनों नाम एक ही व्यक्ति को दर्शाते हैं।</w:t>
      </w:r>
    </w:p>
    <w:p>
      <w:pPr/>
      <w:r>
        <w:rPr>
          <w:lang w:val="hi_IN" w:bidi="hi_IN"/>
        </w:rPr>
      </w:r>
      <w:r>
        <w:rPr>
          <w:lang w:val="hi_IN" w:bidi="hi_IN"/>
        </w:rPr>
        <w:t>जब कहानी शुरू होती है, तो हमें पता चलता है कि याकूब की प्रिय पत्नी राहेल का पुत्र, यूसुफ 17 वर्ष का है। यूसुफ याकूब का ग्यारहवाँ पुत्र है। वह सबसे छोटे पुत्र से ठीक पहलेजन्मा है। इसका अर्थ है कि जब यह कहानी शुरू होती है तो याकूब के अन्य सभी 10 पुत्र वयस्क हैं। केवल सबसे छोटा पुत्र बिन्यामीन ही यूसुफ से छोटा है। यूसुफ एक चरवाहे के रूप में काम कर रहा था। इसका अर्थ है कि यूसुफ भेड़ों और बकरियों के झुण्ड की देखभाल कर रहा था। यूसुफ ने अपने चार सौतेले भाइयों, राहेल की दासी बिल्हा के पुत्रों और लिआ की दासी जिल्पा के साथ काम किया। बिल्हा के पुत्र दान और नप्ताली थे। जिल्पा के पुत्र गाद और आशेर थे। ये पुत्र कुछ ऐसे काम भी कर रहे थे जिन्हें बुरा माना जाता था और यूसुफ ने इन बातों की सूचना अपने पिता याकूब को दी।</w:t>
      </w:r>
    </w:p>
    <w:p>
      <w:pPr/>
      <w:r>
        <w:rPr>
          <w:lang w:val="hi_IN" w:bidi="hi_IN"/>
        </w:rPr>
      </w:r>
      <w:r>
        <w:rPr>
          <w:lang w:val="hi_IN" w:bidi="hi_IN"/>
        </w:rPr>
        <w:t>रुकें और चर्चा करें: बच्चों के गलत व्यवहार या कुछ ऐसा करने के बारे में कहानी सुनाएँ जिसके बारे में पता चलने पर परिवार को शर्मिंदगी उठानी पड़ सकती है। एक बच्चा माता-पिता के पास जाता है और बताता है कि दूसरे बच्चे क्या कर रहे हैं। परिणामस्वरूप, माता-पिता दूसरे बच्चों को उनके गलत व्यवहार के लिए दण्ड देते हैं। वे बच्चे उस बच्चे के बारे में कैसा महसूस करते हैं जिसने माता-पिता को बताया कि क्या हुआ था?</w:t>
      </w:r>
    </w:p>
    <w:p>
      <w:pPr/>
      <w:r>
        <w:rPr>
          <w:lang w:val="hi_IN" w:bidi="hi_IN"/>
        </w:rPr>
      </w:r>
      <w:r>
        <w:rPr>
          <w:lang w:val="hi_IN" w:bidi="hi_IN"/>
        </w:rPr>
        <w:t>याकूब, जिसका नाम इस्राएल भी है, यूसुफ को अन्य पुत्रों से अधिक प्रेम करता था। यूसुफ का जन्म याकूब के बुढ़ापे में हुआ था। हमें ठीक से पता नहीं है कि यूसुफ के जन्म के समय याकूब की आयु कितनी थी, लेकिन यूसुफ ग्यारहवाँ पुत्र था। यूसुफ का जन्म तब हुआ था जब याकूब हारान में रहता था। याकूब राहेल से प्रेम करता था जो यूसुफ की माँ थी। यूसुफ के जन्म के बहुत समय बाद राहेल को उसका दूसरा पुत्र बिन्यामीन हुआ। इसका अर्थ है कि यूसुफ कई वर्षों तक परिवार का सबसे छोटा बच्चा था।</w:t>
      </w:r>
    </w:p>
    <w:p>
      <w:pPr/>
      <w:r>
        <w:rPr>
          <w:lang w:val="hi_IN" w:bidi="hi_IN"/>
        </w:rPr>
      </w:r>
      <w:r>
        <w:rPr>
          <w:lang w:val="hi_IN" w:bidi="hi_IN"/>
        </w:rPr>
        <w:t>रुकें और चर्चा करें: आपकी संस्कृति में, परिवार के सबसे छोटे बच्चे या शिशु के साथ कैसा व्यवहार किया जाता है? बड़े भाई और बहन इस सबसे छोटे बच्चे के बारे में क्या सोचते हैं?</w:t>
      </w:r>
    </w:p>
    <w:p>
      <w:pPr/>
      <w:r>
        <w:rPr>
          <w:lang w:val="hi_IN" w:bidi="hi_IN"/>
        </w:rPr>
      </w:r>
      <w:r>
        <w:rPr>
          <w:lang w:val="hi_IN" w:bidi="hi_IN"/>
        </w:rPr>
        <w:t>रुकें और चर्चा करें: जब किसी दम्पति को लंबे समय तक बच्चे का इंतज़ार करने के बाद बच्चा होता है, तो उस बच्चे के साथ क्या होता है? उस बच्चे के साथ कैसा व्यवहार किया जाता है?</w:t>
      </w:r>
    </w:p>
    <w:p>
      <w:pPr/>
      <w:r>
        <w:rPr>
          <w:lang w:val="hi_IN" w:bidi="hi_IN"/>
        </w:rPr>
      </w:r>
      <w:r>
        <w:rPr>
          <w:lang w:val="hi_IN" w:bidi="hi_IN"/>
        </w:rPr>
        <w:t>रुकें और चर्चा करें: जब माता-पिता एक बच्चे को अन्य बच्चों से अधिक प्रेम करते हैं तो परिवार में क्या होता है?</w:t>
      </w:r>
    </w:p>
    <w:p>
      <w:pPr/>
      <w:r>
        <w:rPr>
          <w:lang w:val="hi_IN" w:bidi="hi_IN"/>
        </w:rPr>
      </w:r>
      <w:r>
        <w:rPr>
          <w:lang w:val="hi_IN" w:bidi="hi_IN"/>
        </w:rPr>
        <w:t>याकूब ने यूसुफ को एक विशेष वस्त्र या अंगरखा दिया जिसकी आस्तीनें शायद लंबी थी। यह शायद एक चोगा था जो घुटनों तक आता था। शायद इस वस्त्र पर विशेष कढ़ाई या सजावट की गई थी। इस चोगे को सजावटी, शानदार, सुंदर या भव्य कहा जा सकता है। इस वस्त्र में अलग-अलग रंग बुने हो सकते हैं। कुछ लोग मानते हैं कि यह चोगा किसी राजा के पहनावे जैसा हो सकता है। इस वस्त्र को पहनने से यूसुफ एक विशेष व्यक्ति के रूप में अलग लगेगा। किसी अन्य पुत्र के पास इस तरह का चोगा नहीं था। भाइयों को यूसुफ से नफरत थी या वे उसे बहुत ज़्यादा नापसंद करते थे क्योंकि याकूब यूसुफ को बाकी सभी से अधिक प्यार करता था। भाई यूसुफ से एक भी अच्छी बात नहीं कह सके। वे यूसुफ से अच्छी तरह से बात नहीं कर सके। इसका अर्थ है कि वे यूसुफ से अनुचित या गैर-मित्रवत तरीके से बात कर रहे थे।</w:t>
      </w:r>
    </w:p>
    <w:p>
      <w:pPr/>
      <w:r>
        <w:rPr>
          <w:lang w:val="hi_IN" w:bidi="hi_IN"/>
        </w:rPr>
      </w:r>
      <w:r>
        <w:rPr>
          <w:lang w:val="hi_IN" w:bidi="hi_IN"/>
        </w:rPr>
        <w:t>रुकें और चर्चा करें: एक ऐसे परिवार के बारे में एक कहानी सुनाएँ जहाँ माता-पिता एक बच्चे को दूसरे बच्चों से अधिक प्रेम करते हैं। अन्य बच्चे उस बच्चे से कैसे बात करते हैं जो पिता का पसंदीदा है?</w:t>
      </w:r>
    </w:p>
    <w:p>
      <w:pPr/>
      <w:r>
        <w:rPr>
          <w:lang w:val="hi_IN" w:bidi="hi_IN"/>
        </w:rPr>
      </w:r>
      <w:r>
        <w:rPr>
          <w:lang w:val="hi_IN" w:bidi="hi_IN"/>
        </w:rPr>
        <w:t>एक विशेष रूप से सजाए गए या कढ़ाई वाले चोगे या अंगरखे की तस्वीर दिखाएँ, जिसे प्राचीन समय में एक प्रधान या अगुवा पहनता था।</w:t>
      </w:r>
    </w:p>
    <w:p>
      <w:pPr/>
      <w:r>
        <w:rPr>
          <w:lang w:val="hi_IN" w:bidi="hi_IN"/>
        </w:rPr>
      </w:r>
      <w:r>
        <w:rPr>
          <w:lang w:val="hi_IN" w:bidi="hi_IN"/>
        </w:rPr>
        <w:t>यूसुफ ने एक सपना देखा और अपने भाइयों को उस सपने के बारे में बताया। जब यूसुफ ने यह सपना देखा तो वह सो रहा था। यह पहली बार है जब परमेश्वर के बोले बिना किसी सपने का उल्लेख किया गया है। प्राचीन समय में ज्यादातर लोग मानते थे कि सपने परमेश्वर की ओर से मिलने वाली जानकारी है और उसे बहुत गंभीरता से लेना चाहिए, भले ही परमेश्वर सीधे न बोले। सपने अक्सर प्रतीकों से भरे होते थे और उनकी व्याख्या करने या उसके अर्थ को समझने के लिए किसी की आवश्यकता होती थी। यूसुफ ने सपने का अर्थ नहीं पूछ, बल्कि अपने भाइयों को अपने सपने के बारे में बताया। सपने में प्रतीक अन्न के पूले थे। जब लोग गेहूँ की कटाई करते हैं, तो लोग उनके डंठल काटते हैं और कई डंठल को एक साथ जोड़कर एक गट्ठर बनाते थे ताकि उसे उठाकर ले जाया जा सके। इस सपने में, दस गेहूँ के पूले एक गेहूँ के पूले के आगे झुकते हैं। भाइयों ने तुरन्त सपने की व्याख्या इस अर्थ में की कि यूसुफ एक दिन परिवार पर शासन करेगा। सपनों के बारे में सुनने के बाद भइयों को यूसुफ से और भी अधिक नफरत हो गई।</w:t>
      </w:r>
    </w:p>
    <w:p>
      <w:pPr/>
      <w:r>
        <w:rPr>
          <w:lang w:val="hi_IN" w:bidi="hi_IN"/>
        </w:rPr>
      </w:r>
      <w:r>
        <w:rPr>
          <w:lang w:val="hi_IN" w:bidi="hi_IN"/>
        </w:rPr>
        <w:t>रुकें और चर्चा करें: एक ऐसे पुत्र के बारे में कहानी सुनाएँ जो पसंदीदा बच्चा है। सुनें कि अन्य लोग इस पुत्र और उसके व्यवहार का वर्णन कैसे करते हैं। वे इस पसंदीदा पुत्र के साथ क्या करना चाहते हैं? वे उसके साथ कैसा व्यवहार करना चाहते हैं?</w:t>
      </w:r>
    </w:p>
    <w:p>
      <w:pPr/>
      <w:r>
        <w:rPr>
          <w:lang w:val="hi_IN" w:bidi="hi_IN"/>
        </w:rPr>
      </w:r>
      <w:r>
        <w:rPr>
          <w:lang w:val="hi_IN" w:bidi="hi_IN"/>
        </w:rPr>
        <w:t xml:space="preserve"> गेहूँ के पुलों की तस्वीर दिखाएँ।</w:t>
      </w:r>
    </w:p>
    <w:p>
      <w:pPr/>
      <w:r>
        <w:rPr>
          <w:lang w:val="hi_IN" w:bidi="hi_IN"/>
        </w:rPr>
      </w:r>
      <w:r>
        <w:rPr>
          <w:lang w:val="hi_IN" w:bidi="hi_IN"/>
        </w:rPr>
        <w:t>यूसुफ ने दूसरा सपना देखा, और इस बार उसने इस सपने के बारे में अपने भाइयों के साथ-साथ अपने पिता याकूब को भी बताया। यहाँ तक कि याकूब भी सपने के बारे में यूसुफ से क्रोधित था। जब यूसुफ ने याकूब को सपने के बारे में बताया तो याकूब ने यूसुफ से कठोरता से बात की। याकूब ने अनुमान लगा लिया कि सूर्य और चंद्रमा याकूब और राहेल का प्रतिनिधित्व करते हैं, जबकि 11 तारे अन्य पुत्रों का प्रतिनिधित्व करते हैं। याकूब ने सोचा कि दूसरे सपने का अर्थ है कि यूसुफ एक दिन याकूब सहित पूरे परिवार पर शासन करेगा। जब भाइयों ने दूसरे सपने के बारे में सुना तो उन्हें जलन हुई। फिर याकूब इसके अर्थ के बारे में निश्चित नहीं था क्योंकि याकूब सोचता था कि इन सपनों का क्या अर्थ है।</w:t>
      </w:r>
    </w:p>
    <w:p>
      <w:pPr/>
      <w:r>
        <w:rPr>
          <w:lang w:val="hi_IN" w:bidi="hi_IN"/>
        </w:rPr>
      </w:r>
      <w:r>
        <w:rPr>
          <w:lang w:val="hi_IN" w:bidi="hi_IN"/>
        </w:rPr>
        <w:t>रुकें और चर्चा करें: अपनी संस्कृति में सपनों के बारे में बात करें। लोग सपनों के बारे में कैसा महसूस करते हैं? वे अपने सपनों के बारे में क्या कहते हैं? सपनों की व्याख्या कौन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यह दृश्य यूसुफ की कहानी शुरू करता है। यूसुफ 17 वर्ष का है और अपने सौतेले भाइयों के लिए काम करता है जो बिल्हा और जिल्पा के पुत्र हैं। यूसुफ उनकी गतिविधियों के बारे में याकूब को बताता है।</w:t>
      </w:r>
    </w:p>
    <w:p>
      <w:pPr/>
      <w:r>
        <w:rPr>
          <w:lang w:val="hi_IN" w:bidi="hi_IN"/>
        </w:rPr>
      </w:r>
      <w:r>
        <w:rPr>
          <w:b/>
          <w:lang w:val="hi_IN" w:bidi="hi_IN"/>
        </w:rPr>
        <w:t>दूसरा दृश्य:</w:t>
      </w:r>
      <w:r>
        <w:rPr>
          <w:lang w:val="hi_IN" w:bidi="hi_IN"/>
        </w:rPr>
        <w:t xml:space="preserve"> याकूब यूसुफ को एक विशेष चोगा या अंगरखा देता है जो सभी को बताता है कि यूसुफ पसंदीदा है। भाई जलने लगते हैं।</w:t>
      </w:r>
    </w:p>
    <w:p>
      <w:pPr/>
      <w:r>
        <w:rPr>
          <w:lang w:val="hi_IN" w:bidi="hi_IN"/>
        </w:rPr>
      </w:r>
      <w:r>
        <w:rPr>
          <w:b/>
          <w:lang w:val="hi_IN" w:bidi="hi_IN"/>
        </w:rPr>
        <w:t>तीसरा दृश्य:</w:t>
      </w:r>
      <w:r>
        <w:rPr>
          <w:lang w:val="hi_IN" w:bidi="hi_IN"/>
        </w:rPr>
        <w:t xml:space="preserve"> यूसुफ को एक सपना आता है जिसमें ऐसा लगता है कि यूसुफ अपने भाइयों पर शासन करेगा। यूसुफ उन्हें सपने के बारे में बताता है। वे गुस्सा हो जाते हैं।</w:t>
      </w:r>
    </w:p>
    <w:p>
      <w:pPr/>
      <w:r>
        <w:rPr>
          <w:lang w:val="hi_IN" w:bidi="hi_IN"/>
        </w:rPr>
      </w:r>
      <w:r>
        <w:rPr>
          <w:b/>
          <w:lang w:val="hi_IN" w:bidi="hi_IN"/>
        </w:rPr>
        <w:t>चौथा दृश्य:</w:t>
      </w:r>
      <w:r>
        <w:rPr>
          <w:lang w:val="hi_IN" w:bidi="hi_IN"/>
        </w:rPr>
        <w:t xml:space="preserve"> यूसुफ एक और सपना देखता है जिससे इस बार ऐसा लगता है कि यूसुफ अपने भाइयों के साथ-साथ अपने माता-पिता पर भी शासन करेगा। याकूब सहित सभी लोग गुस्सा हो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 जिसे इस्राएल भी कहा गया</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बिल्हा और जिल्पा के पुत्र</w:t>
      </w:r>
    </w:p>
    <w:p>
      <w:pPr>
        <w:pStyle w:val="ListBullet"/>
        <w:spacing w:line="240" w:lineRule="auto"/>
        <w:ind w:left="720"/>
      </w:pPr>
      <w:r>
        <w:rPr>
          <w:lang w:val="hi_IN" w:bidi="hi_IN"/>
        </w:rPr>
      </w:r>
      <w:r>
        <w:rPr>
          <w:lang w:val="hi_IN" w:bidi="hi_IN"/>
        </w:rPr>
        <w:t>अन्य भाई या लिआ के पुत्र</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जब आप इस कहानी के दृश्यों पर काम करते हैं, तो ध्यान दें कि यूसुफ के प्रति भाइयों के मन में जो नफरत और जलन की भावना है, वह हर घटना के साथ तेजी से बढ़ती जाती है। भाई यूसुफ से नफरत करते थे। भाई यूसुफ से जलन रखते थे। भाई यूसुफ से और भी नफरत करने लगे। भाई यूसुफ से जलन रखते थे। याकूब को इस बात का पता नहीं था कि यूसुफ के भाई, यूसुफ के बारे में कैसा महसूस कर रहे थे। याकूब नफरत या जलन की भावनाओं को कम करने के लिए कुछ नहीं करता है। यह ध्यान रखें कि सभी 10 बड़े सौतेले भाई वयस्क हैं। यूसुफ कहानी की शुरुआत में 17 वर्ष का है जिसका अर्थ है कि उसके सभी सौतेले भाई 17 वर्ष से अधिक आयु के या वयस्क हैं।</w:t>
      </w:r>
    </w:p>
    <w:p>
      <w:pPr/>
      <w:r>
        <w:rPr>
          <w:lang w:val="hi_IN" w:bidi="hi_IN"/>
        </w:rPr>
      </w:r>
      <w:r>
        <w:rPr>
          <w:lang w:val="hi_IN" w:bidi="hi_IN"/>
        </w:rPr>
        <w:t>पहले दृश्य में, याकूब कनान के देश में बस जाता है। यह उसके पिता इसहाक के विपरीत है जो कभी कनान में नहीं बसा। इसहाक जब तक कनान में रहा, तब तक वह एक अजनबी या परदेशी ही रहा। यह भाग कहता है कि यह याकूब और उसके परिवार की कहानी है, लेकिन जल्दी ही यह यूसुफ की कहानी पर आ जाता है। इस भाग में युसूफ मुख्य पात्र है।</w:t>
      </w:r>
    </w:p>
    <w:p>
      <w:pPr/>
      <w:r>
        <w:rPr>
          <w:lang w:val="hi_IN" w:bidi="hi_IN"/>
        </w:rPr>
      </w:r>
      <w:r>
        <w:rPr>
          <w:lang w:val="hi_IN" w:bidi="hi_IN"/>
        </w:rPr>
        <w:t>इस कहानी की शुरुआत में यूसुफ 17 वर्ष का था। इसका अर्थ यह है कि यूसुफ अब इतना बड़ा हो गया है कि वह चरवाहे का काम या भेड़-बकरियों की देखभाल कर सकता था। यूसुफ मुख्य रूप से बिल्हा और जिल्पा के पुत्रों के साथ काम करता था। बिल्हा और जिल्पा रखैल थीं। हर एक के 2 पुत्र थे। यूसुफ अपने सौतेले भाइयों के साथ काम करता था और जो कुछ वे करते थे, उसकी खबर वह याकूब को देता था। जाहिर है, ये पुत्र बुरे काम कर रहे थे या ऐसे काम कर रहे थे जिनसे याकूब और उसके परिवार के बाकी लोगों को शर्मिंदगी उठानी पड़ सकती थी। हम नहीं जानते कि यूसुफ ने याकूब को जो जानकारी दी वह सही थी या नहीं। हम नहीं जानते कि यूसुफ ने इन्हीं पुत्रों के साथ काम क्यों किया। हम नहीं जानते कि याकूब ने यूसुफ द्वारा अपने चार सौतेले भाइयों के बारे में दी गई जानकारी का क्या किया।</w:t>
      </w:r>
    </w:p>
    <w:p>
      <w:pPr/>
      <w:r>
        <w:rPr>
          <w:lang w:val="hi_IN" w:bidi="hi_IN"/>
        </w:rPr>
      </w:r>
      <w:r>
        <w:rPr>
          <w:lang w:val="hi_IN" w:bidi="hi_IN"/>
        </w:rPr>
        <w:t>दूसरे दृश्य में, याकूब यूसुफ को अन्य पुत्रों से अधिक प्रेम करता है। यूसुफ पसंदीदा पुत्र है। यूसुफ का जन्म याकूब के बुढ़ापे में हुआ था। जब यूसुफ़ का जन्म हुआ, तब याकूब की उम्र कितनी थी, यह हमें निश्चित रूप से पता नहीं है। यूसुफ याकूब का ग्यारहवाँ बेटा और राहेल का पहला पुत्र था। याकूब राहेल से प्रेम करता था। यूसुफ का जन्म तब हुआ जब याकूब हारान में रहता था। याकूब ने यूसुफ के लिए एक विशेष चोगा या अंगरखा बनाया था। जब यूसुफ ने यह चोगा पहना, तो सब जान गए कि यूसुफ विशेष है और याकूब यूसुफ से सबसे अधिक प्रेम करता है। किसी अन्य पुत्र के पास इस तरह का वस्त्र नहीं था। सभी भाई जलन रखने लगे। यूसुफ के भाई उससे अच्छे तरीके से बात नहीं करते थे।</w:t>
      </w:r>
    </w:p>
    <w:p>
      <w:pPr/>
      <w:r>
        <w:rPr>
          <w:lang w:val="hi_IN" w:bidi="hi_IN"/>
        </w:rPr>
      </w:r>
      <w:r>
        <w:rPr>
          <w:lang w:val="hi_IN" w:bidi="hi_IN"/>
        </w:rPr>
        <w:t>तीसरे दृश्य में, यूसुफ को एक सपना आता है। यह एक ऐसा सपना है जिसमें परमेश्वर नहीं बोलता है। प्राचीन लोग मानते थे कि सपने परमेश्वर की ओर से मिलने वाले संदेश होते थे और उन्हें बहुत गंभीरता से लेना चाहिए। आमतौर पर किसी को सपने के प्रतीकों की व्याख्या करनी होती थी। यूसुफ ने अपना सपना अपने भाइयों को बताया, और वे तुरन्त इसका अर्थ समझ गए। उन्हें सपने की व्याख्या करने के लिए किसी की आवश्यकता नहीं थी। भाइयों ने सोचा कि यूसुफ कह रहा है कि एक दिन यूसुफ परिवार का शासक होगा। यूसुफ ग्यारहवाँ पुत्र था। आमतौर पर, पिता की मृत्यु के बाद उसका पहला पुत्र परिवार की अगुवाई करता था। जब भाइयों ने इस सपने के बारे में सुना तो बहुत गुस्सा हो गए। भाइयों ने ऐसे प्रश्न पूछने शुरू कर दिए जिनके उत्तर की आवश्यकता नहीं थी। यदि आपकी भाषा इस प्रकार के प्रश्नों का उपयोग नहीं करती है, तो आप उनके प्रश्नों को सकारात्मक कथन के रूप में रख सकते हैं। भाई यूसुफ से नफरत करते थे। नफरत एक मजबूत भावना है। कहानी कहती है कि यूसुफ ने सपनों के बारे में जिस तरह बात की थी, उससे भाइयों को यूसुफ से और भी अधिक नफरत हो गई।</w:t>
      </w:r>
    </w:p>
    <w:p>
      <w:pPr/>
      <w:r>
        <w:rPr>
          <w:lang w:val="hi_IN" w:bidi="hi_IN"/>
        </w:rPr>
      </w:r>
      <w:r>
        <w:rPr>
          <w:lang w:val="hi_IN" w:bidi="hi_IN"/>
        </w:rPr>
        <w:t>चौथे दृश्य में, यूसुफ को एक और सपना आता है। सपने में कुछ और भी वस्तुएँ शामिल थीं जो यूसुफ के माता-पिता और उसके भाइयों का प्रतिनिधित्व करती थीं। इस बार यूसुफ ने अपना सपना अपने भाइयों के साथ-साथ याकूब को भी बताया। जब यूसुफ ने उन्हें सपने के बारे में बताया, तो यूसुफ ने "सुनो" या "ध्यान से देखो" कहा। इस तरह के शब्द का उपयोग करने का अर्थ है कि यूसुफ कुछ आश्चर्यजनक या अनपेक्षित कहने की योजना बना रहा है। यूसुफ बोलने से पहले उनका ध्यान चाहता है। एक बार फिर से, भाई और याकूब सपने की व्याख्या करने के लिए किसी की सहायता के बिना प्रतीकों के अर्थ को समझने में सक्षम थे। याकूब और भाइयों का मानना था कि यूसुफ कह रहा था कि एक दिन यूसुफ परिवार पर शासन करेगा। यहाँ तक कि याकूब भी इस सपने के कारण यूसुफ से गुस्सा था। भाई यूसुफ से जलन रखते थे। याकूब उन सपनों के अर्थ के बारे में सोचने लगा।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 जिसे इस्राएल भी कहा गया</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बिल्हा और जिल्पा के पुत्र</w:t>
      </w:r>
    </w:p>
    <w:p>
      <w:pPr>
        <w:pStyle w:val="ListBullet"/>
        <w:spacing w:line="240" w:lineRule="auto"/>
        <w:ind w:left="720"/>
      </w:pPr>
      <w:r>
        <w:rPr>
          <w:lang w:val="hi_IN" w:bidi="hi_IN"/>
        </w:rPr>
      </w:r>
      <w:r>
        <w:rPr>
          <w:lang w:val="hi_IN" w:bidi="hi_IN"/>
        </w:rPr>
        <w:t>अन्य भाई या लिआ के पुत्र।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याकूब कनान में बस गया है। यूसुफ 17 वर्ष का है और उसने भेड़ों और बकरियों के झुण्ड की देखभाल करने वाले चरवाहे के रूप में काम करना शुरू कर दिया है। यूसुफ अपने सौतेले भाइयों के लिए काम करता है जो बिल्हा और जिल्पा के पुत्र हैं। यूसुफ अपने भाइयों को बुरे काम करते हुए देखता है और इसकी सूचना याकूब को देता है।</w:t>
      </w:r>
    </w:p>
    <w:p>
      <w:pPr/>
      <w:r>
        <w:rPr>
          <w:lang w:val="hi_IN" w:bidi="hi_IN"/>
        </w:rPr>
      </w:r>
      <w:r>
        <w:rPr>
          <w:lang w:val="hi_IN" w:bidi="hi_IN"/>
        </w:rPr>
        <w:t>अभिनय रोकें: भाइयों से पूछें, "जबयूसुफ आपके पिता को आपके कामों के बारे में बताता है, तो आप उसके बारे में कैसा महसूस कर रहे हैं?" आप सुन सकते हैं, "वह एक कहानी सुनानेवाला है। उसे हमारे बारे में इस तरह की सूचना नहीं देनी चाहिए। वह एक बिगड़ा हुआ बच्चा है। वह ऐसा इसलिए करता है ताकि पिता उससे अधिक प्रेम करे।" याकूब से पूछें, "जब यूसुफ आपको बताता है कि आपके पुत्र क्या कर रहे हैं, तो आप कैसा महसूस करते हैं?" आप सुन सकते हैं, "मुझे खुशी है कि वह मुझे बताता है कि वे क्या कर रहे हैं। मुझे यह जानना जरूरी है ताकि मैं उन्हें उनके कार्यों से परिवार को शर्मिंदा करने से रोक सकूँ। वे अच्छे लड़के नहीं हैं।" यूसुफ से पूछें, "आप अपने भाइयों की खबर अपने पिता को क्यों दे रहे हैं?" आप सुन सकते हैं, "मुझे अपने पिता को बताना है कि वे क्या कर रहे हैं। उसे जानना जरूरी है। उन्हें बेहतर व्यवहार करना चाहिए। वे हम सभी को लज्जित करने वाले हैं।" अभिनय को फिर से शुरू करें।</w:t>
      </w:r>
    </w:p>
    <w:p>
      <w:pPr/>
      <w:r>
        <w:rPr>
          <w:lang w:val="hi_IN" w:bidi="hi_IN"/>
        </w:rPr>
      </w:r>
      <w:r>
        <w:rPr>
          <w:lang w:val="hi_IN" w:bidi="hi_IN"/>
        </w:rPr>
        <w:t>दूसरे दृश्य में, याकूब एक विशेष चोगा या अंगरखा बनवाता है और उसे यूसुफ को देता है। यह उस प्रकार का वस्त्र है जिसे एक प्रधान या शासक पहनता है, और यह यूसुफ को दूसरों से अलग करता है। जब भाइयों ने इसे देखा तो वे यूसुफ से नफरत करने लगे। वे यूसुफ से नफरत करते हैं क्योंकि याकूब यूसुफ से सबसे अधिक प्रेम करता है। वे यूसुफ से अच्छे तरीके से बात नहीं कर पाते हैं।</w:t>
      </w:r>
    </w:p>
    <w:p>
      <w:pPr/>
      <w:r>
        <w:rPr>
          <w:lang w:val="hi_IN" w:bidi="hi_IN"/>
        </w:rPr>
      </w:r>
      <w:r>
        <w:rPr>
          <w:lang w:val="hi_IN" w:bidi="hi_IN"/>
        </w:rPr>
        <w:t>अभिनय रोक दें: याकूब से पूछें, "आपने यूसुफ को यह विशेष वस्त्र क्यों दिया?" आप सुन सकते हैं, "यूसुफ एक अच्छा लड़का है। वह मुझे बताता है कि क्या हो रहा है। मैं उसे कुछ विशेष देना चाहता था।" कुछ भाइयों से पूछें: "जब आप यूसुफ को उस विशेष वस्त्र को पहने हुए देखते हैं तो आप कैसा महसूस करते हैं?" आप सुन सकते हैं, "इससे मुझे बहुत गुस्सा आता है! वह एक बिगड़ा हुआ बच्चा है, पिता का लाड़ला है। हमारा पिता उससे सबसे ज्यादा प्यार क्यों करता है? वह इसका हकदार नहीं है। वह हम से बेहतर नहीं है। वह जो कुछ भी करता है उसे अपने पिता से छुपाता है।" अभिनय को फिर से शुरू करें।</w:t>
      </w:r>
    </w:p>
    <w:p>
      <w:pPr/>
      <w:r>
        <w:rPr>
          <w:lang w:val="hi_IN" w:bidi="hi_IN"/>
        </w:rPr>
      </w:r>
      <w:r>
        <w:rPr>
          <w:lang w:val="hi_IN" w:bidi="hi_IN"/>
        </w:rPr>
        <w:t>तीसरे दृश्य में, यूसुफ एक विशेष सपना देखता है। यूसुफ अपने भाइयों को सपने के बारे में बताता है, और इस कारण वे उससे नफरत करते हैं। भाई यूसुफ से उस सपने और उस सपने के बारे में बात करने के तरीके के कारण नफरत करते हैं।</w:t>
      </w:r>
    </w:p>
    <w:p>
      <w:pPr/>
      <w:r>
        <w:rPr>
          <w:lang w:val="hi_IN" w:bidi="hi_IN"/>
        </w:rPr>
      </w:r>
      <w:r>
        <w:rPr>
          <w:lang w:val="hi_IN" w:bidi="hi_IN"/>
        </w:rPr>
        <w:t>अभिनय रोकें: भाइयों से पूछें, "आप यूसुफ से इतनी नफरत क्यों करते हैं?" आप सुन सकते हैं, "वह सोचता है कि किसी दिन वह परिवार का मुखिया बनने वाला है। यह कभी नहीं होगा। वह सबसे बड़ा पुत्र नहीं है। उसे मेरी सेवा करनी चाहिए, न कि यह उम्मीद करनी चाहिए कि मैं उसकी सेवा करूँगा। वह असंभव है! मैं उसको देखना भी सहन नहीं कर सकता।" अभिनय को फिर से शुरू करें।</w:t>
      </w:r>
    </w:p>
    <w:p>
      <w:pPr/>
      <w:r>
        <w:rPr>
          <w:lang w:val="hi_IN" w:bidi="hi_IN"/>
        </w:rPr>
      </w:r>
      <w:r>
        <w:rPr>
          <w:lang w:val="hi_IN" w:bidi="hi_IN"/>
        </w:rPr>
        <w:t>चौथे दृश्य में, याकूब एक और सपना देखता है। इस बार प्रतीक यह दर्शाते हैं कि यूसुफ भविष्य में किसी समय पर अपने माता-पिता पर भी शासन करेगा। यूसुफ याकूब और उसके भाइयों को सपने के बारे में बताता है। यहाँ तक कि याकूब भी यूसुफ से गुस्सा है।</w:t>
      </w:r>
    </w:p>
    <w:p>
      <w:pPr/>
      <w:r>
        <w:rPr>
          <w:lang w:val="hi_IN" w:bidi="hi_IN"/>
        </w:rPr>
      </w:r>
      <w:r>
        <w:rPr>
          <w:lang w:val="hi_IN" w:bidi="hi_IN"/>
        </w:rPr>
        <w:t>अभिनय रोक दें: याकूब से पूछें, अभी आप यूसुफ के बारे में कैसा महसूस कर रहे हैं?" आप सुन सकते हैं, "मैं यूसुफ से प्रेम करता हूँ, लेकिन मुझे यह सपना और उसके बारे में बात करने का तरीका पसंद नहीं है। यह सही नहीं है। यूसुफ को मुझसे और अपने भाइयों से बात करने के तरीके में और अधिक सावधान रहने की आवश्यकता है।" यूसुफ से पूछें, "आप अभी कैसा महसूस कर रहे हैं?" आप सुन सकते हैं, "सभी मुझसे गुस्सा क्यों हैं? मैं उन्हें केवल अपना सपना बता रहा हूँ। मैं अपने सपनों को नियंत्रित नहीं कर सकता। ऐसा लगता है कि यह एक संदेश है और मुझे उन्हें इसके बारे में बताना चाहिए। यह बहुत बुरा है कि वे इतनी नफरत करने वाले हैं।" भाइयों से पूछें, "आप अभी यूसुफ के बारे में कैसा महसूस कर रहे हैं?" आप सुन सकते हैं, "वह बहुत ज्यादा है। यहाँ तक कि हमारा पिता भी मानता है कि यह बहुत ज्यादा है। हमें यूसुफ के बारे में कुछ करना होगा ताकि उसे उसकी जगह दिखा सकें। किसी भी हाल में हम उसे अपने ऊपर शासन करने नहीं देंगे। काश पिता उसे अनुशासित करता।"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याकूब के बारे में बात करते समय याकूब और इस्राएल, दोनों नामों का उपयोग करता है। सुनिश्चित करें कि यह स्पष्ट है कि यह एक ही व्यक्ति है।</w:t>
      </w:r>
    </w:p>
    <w:p>
      <w:pPr/>
      <w:r>
        <w:rPr>
          <w:lang w:val="hi_IN" w:bidi="hi_IN"/>
        </w:rPr>
      </w:r>
      <w:r>
        <w:rPr>
          <w:lang w:val="hi_IN" w:bidi="hi_IN"/>
        </w:rPr>
        <w:t xml:space="preserve">याकूब कनान में बस गया। इसहाक, जो याकूब का पिता है, उस देश में एक </w:t>
      </w:r>
      <w:r>
        <w:rPr>
          <w:b/>
          <w:lang w:val="hi_IN" w:bidi="hi_IN"/>
        </w:rPr>
        <w:t>परदेशी</w:t>
      </w:r>
      <w:r>
        <w:rPr>
          <w:lang w:val="hi_IN" w:bidi="hi_IN"/>
        </w:rPr>
        <w:t xml:space="preserve"> या </w:t>
      </w:r>
      <w:r>
        <w:rPr>
          <w:b/>
          <w:lang w:val="hi_IN" w:bidi="hi_IN"/>
        </w:rPr>
        <w:t>अजनबी</w:t>
      </w:r>
      <w:r>
        <w:rPr>
          <w:lang w:val="hi_IN" w:bidi="hi_IN"/>
        </w:rPr>
        <w:t xml:space="preserve"> के रूप में रहता था। अजनबी या परदेशी के लिए उन्हीं शब्दों का उपयोग करें जो आपने पिछले भागों में इस्तेमाल किए हैं। </w:t>
      </w:r>
      <w:r>
        <w:rPr>
          <w:b/>
          <w:lang w:val="hi_IN" w:bidi="hi_IN"/>
        </w:rPr>
        <w:t>परदेशी</w:t>
      </w:r>
      <w:r>
        <w:rPr>
          <w:lang w:val="hi_IN" w:bidi="hi_IN"/>
        </w:rPr>
        <w:t xml:space="preserve"> की चर्चा मुख्य शब्दावली में की गई है।</w:t>
      </w:r>
    </w:p>
    <w:p>
      <w:pPr/>
      <w:r>
        <w:rPr>
          <w:lang w:val="hi_IN" w:bidi="hi_IN"/>
        </w:rPr>
      </w:r>
      <w:r>
        <w:rPr>
          <w:lang w:val="hi_IN" w:bidi="hi_IN"/>
        </w:rPr>
        <w:t xml:space="preserve">ये याकूब की </w:t>
      </w:r>
      <w:r>
        <w:rPr>
          <w:b/>
          <w:lang w:val="hi_IN" w:bidi="hi_IN"/>
        </w:rPr>
        <w:t>पीढ़ियाँ</w:t>
      </w:r>
      <w:r>
        <w:rPr>
          <w:lang w:val="hi_IN" w:bidi="hi_IN"/>
        </w:rPr>
        <w:t xml:space="preserve"> हैं। </w:t>
      </w:r>
      <w:r>
        <w:rPr>
          <w:b/>
          <w:lang w:val="hi_IN" w:bidi="hi_IN"/>
        </w:rPr>
        <w:t>पीढ़ियों</w:t>
      </w:r>
      <w:r>
        <w:rPr>
          <w:lang w:val="hi_IN" w:bidi="hi_IN"/>
        </w:rPr>
        <w:t xml:space="preserve"> की चर्चा मुख्य शब्दावली में की गई है। यहाँ पीढ़ियाँ शब्द का अर्थ याकूब के परिवार का विवरण या कहानी है। यह वंशावली की सूची नहीं है।</w:t>
      </w:r>
    </w:p>
    <w:p>
      <w:pPr/>
      <w:r>
        <w:rPr>
          <w:lang w:val="hi_IN" w:bidi="hi_IN"/>
        </w:rPr>
      </w:r>
      <w:r>
        <w:rPr>
          <w:lang w:val="hi_IN" w:bidi="hi_IN"/>
        </w:rPr>
        <w:t xml:space="preserve">यूसुफ भेड़-बकरियों की देखभाल करता था या चरवाहे के रूप में काम करता था। यूसुफ पशुओं की जिम्मेदारी उठा रहा है, जैसे याकूब और उसके भाइयों ने किया था। यूसुफ अपने </w:t>
      </w:r>
      <w:r>
        <w:rPr>
          <w:b/>
          <w:lang w:val="hi_IN" w:bidi="hi_IN"/>
        </w:rPr>
        <w:t>सौतेले</w:t>
      </w:r>
      <w:r>
        <w:rPr>
          <w:lang w:val="hi_IN" w:bidi="hi_IN"/>
        </w:rPr>
        <w:t xml:space="preserve"> भाइयों के लिए काम करता है। परिवार के इन रिश्तों का वर्णन करने के लिए उन्हीं शब्दों का उपयोग करें जिनका उपयोग आपने पिछले भागों में किया है। सौतेले भाइयों का अर्थ है कि भाइयों का पिता एक ही है, लेकिन माताएँ अलग-अलग हैं।</w:t>
      </w:r>
    </w:p>
    <w:p>
      <w:pPr/>
      <w:r>
        <w:rPr>
          <w:lang w:val="hi_IN" w:bidi="hi_IN"/>
        </w:rPr>
      </w:r>
      <w:r>
        <w:rPr>
          <w:lang w:val="hi_IN" w:bidi="hi_IN"/>
        </w:rPr>
        <w:t>याकूब ने यूसुफ को एक सुंदर चोगा या अंगरखा दिया। कपड़े का विवरण स्पष्ट नहीं है। यह एक चोगा या अंगरखा हो सकता है जो घुटनों तक आता है। इसकी आस्तीनें लम्बी हो सकती हैं। शायद इस पर कढ़ाई की गई थी या सजावट की गई थी। यह एक से अधिक रंग का हो सकता है। चोगा सजावटी, शानदार या सुंदर था। एक शासक या प्रधान ऐसा वस्त्र पहनता था। इस कपड़े ने यूसुफ को दूसरों से अलग किया। जब भाइयों ने इस कपड़े को यूसुफ पर देखा, तो उन्होंने उसके प्रति नफरत दिखाई।</w:t>
      </w:r>
    </w:p>
    <w:p>
      <w:pPr/>
      <w:r>
        <w:rPr>
          <w:lang w:val="hi_IN" w:bidi="hi_IN"/>
        </w:rPr>
      </w:r>
      <w:r>
        <w:rPr>
          <w:lang w:val="hi_IN" w:bidi="hi_IN"/>
        </w:rPr>
        <w:t>अंगरखे की तस्वीर फिर से दिखाएँ।</w:t>
      </w:r>
    </w:p>
    <w:p>
      <w:pPr/>
      <w:r>
        <w:rPr>
          <w:lang w:val="hi_IN" w:bidi="hi_IN"/>
        </w:rPr>
      </w:r>
      <w:r>
        <w:rPr>
          <w:lang w:val="hi_IN" w:bidi="hi_IN"/>
        </w:rPr>
        <w:t xml:space="preserve">भाई यूसुफ से </w:t>
      </w:r>
      <w:r>
        <w:rPr>
          <w:b/>
          <w:lang w:val="hi_IN" w:bidi="hi_IN"/>
        </w:rPr>
        <w:t>नफरत</w:t>
      </w:r>
      <w:r>
        <w:rPr>
          <w:lang w:val="hi_IN" w:bidi="hi_IN"/>
        </w:rPr>
        <w:t xml:space="preserve"> करते थे और यूसुफ से जलन रखते थे। नफरत एक मजबूत भावना है। अन्य शब्द जो भावना को व्यक्त कर सकते हैं, उनमें तुच्छ या घृणा शामिल हैं। इस भाग में भावनाएँ तीव्रता से बढ़ती हुई दिखती है। भाई यूसुफ से नफरत करते हैं। वे यूसुफ से अच्छे या भले शब्द नहीं बोल पाए। वे यूसुफ से और भी नफरत करने लगे। वे यूसुफ से जलन रखने लगे। आपकी भाषा में ऐसे शब्द हो सकते हैं जो बढ़ती भावनाओं को दर्शाते हैं। या आपके पास नफरत के बारे में बात करने के ऐसे तरीके हो सकते हैं जो दिखाते हैं कि यह नफरत किस तरह तेजी से बढ़ रही थी।</w:t>
      </w:r>
    </w:p>
    <w:p>
      <w:pPr/>
      <w:r>
        <w:rPr>
          <w:lang w:val="hi_IN" w:bidi="hi_IN"/>
        </w:rPr>
      </w:r>
      <w:r>
        <w:rPr>
          <w:lang w:val="hi_IN" w:bidi="hi_IN"/>
        </w:rPr>
        <w:t xml:space="preserve">यूसुफ को </w:t>
      </w:r>
      <w:r>
        <w:rPr>
          <w:b/>
          <w:lang w:val="hi_IN" w:bidi="hi_IN"/>
        </w:rPr>
        <w:t>सपने</w:t>
      </w:r>
      <w:r>
        <w:rPr>
          <w:lang w:val="hi_IN" w:bidi="hi_IN"/>
        </w:rPr>
        <w:t xml:space="preserve"> आते हैं। इसका अर्थ है कि जब यूसुफ ने सपना देखा तो वह सो रहा था। सपने में ऐसे प्रतीक थे जो लोगों का प्रतिनिधित्व करते थे। किसी ने भी यूसुफ और उसके परिवार के लिए सपने की व्याख्या नहीं की। जब उन्होंने सपने के बारे में सुना, तो उन्होंने जान लिया कि प्रतीक भाई और माता-पिता का प्रतिनिधित्व करते हैं। परमेश्वर ने इस सपने में बात नहीं की। प्राचीन लोग मानते थे कि सपने परमेश्वर की ओर से मिलने वाले संदेश होते थे। वे सपनों को गंभीरता से लेते थे। सपने के लिए उसी शब्द का उपयोग करें जो आपने पिछले भागों में उपयोग किया है। मुख्य शब्दावली में </w:t>
      </w:r>
      <w:r>
        <w:rPr>
          <w:b/>
          <w:lang w:val="hi_IN" w:bidi="hi_IN"/>
        </w:rPr>
        <w:t>सपनों</w:t>
      </w:r>
      <w:r>
        <w:rPr>
          <w:lang w:val="hi_IN" w:bidi="hi_IN"/>
        </w:rPr>
        <w:t xml:space="preserve"> पर चर्चा की गई है।</w:t>
      </w:r>
    </w:p>
    <w:p>
      <w:pPr/>
      <w:r>
        <w:rPr>
          <w:lang w:val="hi_IN" w:bidi="hi_IN"/>
        </w:rPr>
      </w:r>
      <w:r>
        <w:rPr>
          <w:lang w:val="hi_IN" w:bidi="hi_IN"/>
        </w:rPr>
        <w:t>यूसुफ के पहले सपने में गेहूँ के पूले शामिल थे। लोग गेहूँ के डंठलों को काटते थे और उन्हें एक साथ बाँधकर एक बड़ा पूला बनाते थे जिसे उस स्थान पर ले जाया जाता था जहाँ गेहूँ को डंठल से अलग किया जाता था। यूसुफ़ ने कहा कि सपने में 10 पूले एक पूले को दण्डवत् कर रहे थे। भाइयों ने इस सपने की व्याख्या इस तरह की है कि प्रत्येक पूला एक भाई का प्रतिनिधित्व करता है और एक अकेला खड़ा पूला यूसुफ का प्रतिनिधित्व करता है।</w:t>
      </w:r>
    </w:p>
    <w:p>
      <w:pPr/>
      <w:r>
        <w:rPr>
          <w:lang w:val="hi_IN" w:bidi="hi_IN"/>
        </w:rPr>
      </w:r>
      <w:r>
        <w:rPr>
          <w:lang w:val="hi_IN" w:bidi="hi_IN"/>
        </w:rPr>
        <w:t>गेहूँ के पूलों की तस्वीर फिर से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37:12–36</w:t>
      </w:r>
      <w:r>
        <w:rPr>
          <w:lang w:val="hi_IN" w:bidi="hi_IN"/>
        </w:rPr>
      </w:r>
    </w:p>
    <w:p>
      <w:pPr>
        <w:pStyle w:val="Heading3"/>
      </w:pPr>
      <w:r>
        <w:rPr>
          <w:lang w:val="hi_IN" w:bidi="hi_IN"/>
        </w:rPr>
        <w:t>सुने और मन में रखें</w:t>
      </w:r>
    </w:p>
    <w:p>
      <w:pPr/>
      <w:r>
        <w:rPr>
          <w:lang w:val="hi_IN" w:bidi="hi_IN"/>
        </w:rPr>
      </w:r>
      <w:r>
        <w:rPr>
          <w:lang w:val="hi_IN" w:bidi="hi_IN"/>
        </w:rPr>
        <w:t>उत्पत्ति 37:12–36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ने यूसुफ की कहानी शुरू की जो याकूब का पसंदीदा पुत्र था। यूसुफ ने विशेष सपने देखे जिनसे ऐसा लगता था कि यूसुफ भविष्य में परिवार पर शासन करेगा। याकूब ने यूसुफ को पहनने के लिए एक विशेष अंगरखा दिया। यूसुफ के 10 बड़े भाई पूरी कहानी में अधिक से अधिक गुस्सा और जलन करने लगे। यह भाग एक कहानी है जो यूसुफ की कहानी को आगे बढ़ाता है।</w:t>
      </w:r>
    </w:p>
    <w:p>
      <w:pPr/>
      <w:r>
        <w:rPr>
          <w:lang w:val="hi_IN" w:bidi="hi_IN"/>
        </w:rPr>
      </w:r>
      <w:r>
        <w:rPr>
          <w:lang w:val="hi_IN" w:bidi="hi_IN"/>
        </w:rPr>
        <w:t>याकूब अभी भी हेब्रोन के क्षेत्र में रह रहा था। बड़े भाई झुण्ड को लेकर घास और पानी की तलाश में शेकेम गए। कुछ समय बीतने के बाद याकूब पशुओं और अपने पुत्रों की खबर चाहता था। याकूब ने यूसुफ से कहा कि वह शेकेम जाकर अपने भाइयों को ढूँढे और उनकी खबर लेकर आए। यूसुफ स्पष्ट रूप से इस यात्रा पर अकेले गया। शेकेम हेब्रोन से लगभग 50 मील या 80 किलोमीटर की दूरी पर है। यूसुफ जब शेकेम पहुँचा तो उसे पता चला कि उसके भाई दोतान चले गए हैं। दोतान लगभग 15 मील या 24 किलोमीटर उत्तर में है। यूसुफ ने अपने भाइयों की तलाश में अपनी यात्रा को जारी रखा। भाई अपनी भेड़-बकरियों के झुण्डों को इन नगरों के बाहर खुले चरागाहों में चरा रहे थे।</w:t>
      </w:r>
    </w:p>
    <w:p>
      <w:pPr/>
      <w:r>
        <w:rPr>
          <w:lang w:val="hi_IN" w:bidi="hi_IN"/>
        </w:rPr>
      </w:r>
      <w:r>
        <w:rPr>
          <w:lang w:val="hi_IN" w:bidi="hi_IN"/>
        </w:rPr>
        <w:t>इस्राएल का एक नक्शा दिखाएँ जिसमें हेब्रोन, शेकेम और दोतान चिह्नित हो।</w:t>
      </w:r>
    </w:p>
    <w:p>
      <w:pPr/>
      <w:r>
        <w:rPr>
          <w:lang w:val="hi_IN" w:bidi="hi_IN"/>
        </w:rPr>
      </w:r>
      <w:r>
        <w:rPr>
          <w:lang w:val="hi_IN" w:bidi="hi_IN"/>
        </w:rPr>
        <w:t>जब भाइयों ने यूसुफ को आते देखा, तो उन्होंने यूसुफ को मारने के बारे में सोचा। उन्होंने यूसुफ को स्वप्नदर्शी इसलिए कहा क्योंकि यूसुफ ने अपने परिवार पर शासन करने के बारे में सपने देखे थे। रूबेन, जो याकूब का पहिलौठा पुत्र है, नहीं चाहता था कि वे यूसुफ को मार दें। रूबेन ने सुझाव दिया कि यूसुफ को एक खाली कुण्ड में डाल दिया जाए। कुआँ भूमि के अन्दर एक पात्र है जिसका उपयोग बारिश के पानी को इकट्ठा करने और संग्रहीत करने के लिए किया जाता है। कुण्ड एक गोल बोतल के आकार का होता है, जिसका गला या ऊपरी भाग, जमीन की सतह पर संकरा होता है। आमतौर पर खुले स्थान पर एक पत्थर को रख दिया जाता है। अन्य अनुवादों में कुण्ड को एक सूखा कुआँ या गड्ढा कहा गया है।</w:t>
      </w:r>
    </w:p>
    <w:p>
      <w:pPr/>
      <w:r>
        <w:rPr>
          <w:lang w:val="hi_IN" w:bidi="hi_IN"/>
        </w:rPr>
      </w:r>
      <w:r>
        <w:rPr>
          <w:lang w:val="hi_IN" w:bidi="hi_IN"/>
        </w:rPr>
        <w:t>कुण्ड की एक तस्वीर दिखाएँ।</w:t>
      </w:r>
    </w:p>
    <w:p>
      <w:pPr/>
      <w:r>
        <w:rPr>
          <w:lang w:val="hi_IN" w:bidi="hi_IN"/>
        </w:rPr>
      </w:r>
      <w:r>
        <w:rPr>
          <w:lang w:val="hi_IN" w:bidi="hi_IN"/>
        </w:rPr>
        <w:t>यूसुफ खुद से कुण्ड या सूखे कुएँ से बाहर नहीं निकल सकता था। यदि भाई उसे वहीं छोड़ देते तो वह मर जाता। कुण्ड या कुआँ सूखा था, जिसका अर्थ है कि यूसुफ के पास पीने के लिए पानी नहीं होगा। रूबेन ने यूसुफ को बचाने और यूसुफ को याकूब के पास वापस भेजने की योजना बनाई।</w:t>
      </w:r>
    </w:p>
    <w:p>
      <w:pPr/>
      <w:r>
        <w:rPr>
          <w:lang w:val="hi_IN" w:bidi="hi_IN"/>
        </w:rPr>
      </w:r>
      <w:r>
        <w:rPr>
          <w:lang w:val="hi_IN" w:bidi="hi_IN"/>
        </w:rPr>
        <w:t>भाई दोपहर का भोजन खा रहे थे जब उन्होंने इश्माएली व्यापारियों के काफिले को देखा। काफिला उन लोगों का समूह है जो एक साथ यात्रा कर रहे हैं। इश्माएली व्यापारियों का अर्थ है कि ये व्यापारी इश्माएल के वंशज थे जो अब्राहम का पहला पुत्र था। इश्माएली इस क्षेत्र के सभी व्यापारियों के लिए एक सामान्य नाम भी है। व्यापारियों का यह समूह गिलाद में था जो यरदन नदी के पूर्व की ओर है। याकूब लाबान से गिलाद में मिला था।</w:t>
      </w:r>
    </w:p>
    <w:p>
      <w:pPr/>
      <w:r>
        <w:rPr>
          <w:lang w:val="hi_IN" w:bidi="hi_IN"/>
        </w:rPr>
      </w:r>
      <w:r>
        <w:rPr>
          <w:lang w:val="hi_IN" w:bidi="hi_IN"/>
        </w:rPr>
        <w:t>ऐसा नक्शा दिखाएँ जिसमें गिलाद चिह्नित हो। यह वही नक्शा है जिसका उपयोग आप इस भाग के लिए कर रहे हैं।</w:t>
      </w:r>
    </w:p>
    <w:p>
      <w:pPr/>
      <w:r>
        <w:rPr>
          <w:lang w:val="hi_IN" w:bidi="hi_IN"/>
        </w:rPr>
      </w:r>
      <w:r>
        <w:rPr>
          <w:lang w:val="hi_IN" w:bidi="hi_IN"/>
        </w:rPr>
        <w:t>मिस्र और पूर्वी देशों या क्षेत्रों के बीच सामान्य काफिले मार्गों में से एक दोतान और शकेम के पास से होकर जाता था। ये व्यापारी सुगंध-द्रव्य, बलसान और गन्धरस से लदे हुए थे, जो सुगन्धित खुशबू फैलाते थे। मिस्र के लोग इन सुगंधों को बहुत पसंद करते थे। मिस्री इन उत्पादों का उपयोग इत्र बनाने और दवाओं के रूप में करते थे। ये तीनों उत्पाद पेड़ों से मिलते हैं।</w:t>
      </w:r>
    </w:p>
    <w:p>
      <w:pPr/>
      <w:r>
        <w:rPr>
          <w:lang w:val="hi_IN" w:bidi="hi_IN"/>
        </w:rPr>
      </w:r>
      <w:r>
        <w:rPr>
          <w:lang w:val="hi_IN" w:bidi="hi_IN"/>
        </w:rPr>
        <w:t>एक पेड़ की तस्वीर दिखाएँ जिसमें से राल निकल रही हो।</w:t>
      </w:r>
    </w:p>
    <w:p>
      <w:pPr/>
      <w:r>
        <w:rPr>
          <w:lang w:val="hi_IN" w:bidi="hi_IN"/>
        </w:rPr>
      </w:r>
      <w:r>
        <w:rPr>
          <w:lang w:val="hi_IN" w:bidi="hi_IN"/>
        </w:rPr>
        <w:t>यहूदा ने यूसुफ को व्यापारियों को दास के रूप में बेचने का प्रस्ताव किया। यहूदा रूबेन का छोटा भाई था और उनकी माँ लिआ थी। यहूदा ने ऐसा प्रश्न पूछा, जिसका उत्तर देने की आवश्यकता नहीं थी। यहूदा ने पूछा, "यदि हम अपने भाई को मार डालें और उसके खून को छिपाएँ, तो हमें क्या लाभ होगा?" यहूदा यूसुफ को मारना नहीं चाहता है। यहूदा का मानना है कि यूसुफ की हत्या का अपराध छिपाना उनके लिए कठिन होगा। फिर यहूदा अपराध के लिए एक शब्द चित्र देता है। यहूदा ने कहा कि यदि वे यूसुफ को मार डालेंगे, तो उसका खून हमारे ही ऊपर होगा। यहूदा का अर्थ है कि ऐसा करने से उनका विवेक दोषी होगा।</w:t>
      </w:r>
    </w:p>
    <w:p>
      <w:pPr/>
      <w:r>
        <w:rPr>
          <w:lang w:val="hi_IN" w:bidi="hi_IN"/>
        </w:rPr>
      </w:r>
      <w:r>
        <w:rPr>
          <w:lang w:val="hi_IN" w:bidi="hi_IN"/>
        </w:rPr>
        <w:t>रुकें और चर्चा करें: किसी व्यक्ति द्वारा किसी की हत्या करने की कहानी सुनाएँ। हत्यारा बाद में कैसा महसूस करता है, इसका वर्णन करने के लिए उपयोग किए गए शब्दों और वाक्यांशों को सुनें। पश्चाताप या अपराध की भावनाओं का वर्णन करने के लिए किन शब्दों या चित्रों का उपयोग किया गया है?</w:t>
      </w:r>
    </w:p>
    <w:p>
      <w:pPr/>
      <w:r>
        <w:rPr>
          <w:lang w:val="hi_IN" w:bidi="hi_IN"/>
        </w:rPr>
      </w:r>
      <w:r>
        <w:rPr>
          <w:lang w:val="hi_IN" w:bidi="hi_IN"/>
        </w:rPr>
        <w:t>यहूदा भाइयों से कहता है कि यूसुफ उनका ही माँस और खून है। यह एक शब्द चित्र है जिसका अर्थ है कि यूसुफ और उनका पिता एक ही है। वे शारीरिक रूप से सम्बंधित हैं।</w:t>
      </w:r>
    </w:p>
    <w:p>
      <w:pPr/>
      <w:r>
        <w:rPr>
          <w:lang w:val="hi_IN" w:bidi="hi_IN"/>
        </w:rPr>
      </w:r>
      <w:r>
        <w:rPr>
          <w:lang w:val="hi_IN" w:bidi="hi_IN"/>
        </w:rPr>
        <w:t>रुकें और चर्चा करें: अपने परिवार के बारे में एक कहानी सुनाएँ। आप इस कहानी में रिश्तों का वर्णन करने के लिए किन शब्द चित्रों का उपयोग करते हैं?</w:t>
      </w:r>
    </w:p>
    <w:p>
      <w:pPr/>
      <w:r>
        <w:rPr>
          <w:lang w:val="hi_IN" w:bidi="hi_IN"/>
        </w:rPr>
      </w:r>
      <w:r>
        <w:rPr>
          <w:lang w:val="hi_IN" w:bidi="hi_IN"/>
        </w:rPr>
        <w:t>भाइयों ने यूसुफ को चाँदी के 20 टुकड़ों में बेच दिया। इसका वजन लगभग आधा पाउंड या 230 ग्राम होगा। उस समय एक दास के लिए यह आम कीमत थी। व्यापारी यूसुफ को मिस्र ले गए। यूसुफ अब एक दास था। व्यापारी यूसुफ के स्वामी बन गए। यूसुफ के पास वहाँ से जाने की आज़ादी नहीं थी।</w:t>
      </w:r>
    </w:p>
    <w:p>
      <w:pPr/>
      <w:r>
        <w:rPr>
          <w:lang w:val="hi_IN" w:bidi="hi_IN"/>
        </w:rPr>
      </w:r>
      <w:r>
        <w:rPr>
          <w:lang w:val="hi_IN" w:bidi="hi_IN"/>
        </w:rPr>
        <w:t>यह भाग व्यापारियों के लिए दो नामों का उपयोग करता है। इश्माएली, इश्माएल के वंशज थे। मिद्यानी लोग अब्राहम की दूसरी पत्नी कतूरा के वंशज थे। ज्यादातर लोग मानते हैं कि इश्माएली एक सामान्य नाम था और मिद्यानी उन्हीं लोगों के लिए एक विशेष नाम था। वहाँ से व्यापारियों का केवल एक ही काफिला गुजरा।</w:t>
      </w:r>
    </w:p>
    <w:p>
      <w:pPr/>
      <w:r>
        <w:rPr>
          <w:lang w:val="hi_IN" w:bidi="hi_IN"/>
        </w:rPr>
      </w:r>
      <w:r>
        <w:rPr>
          <w:lang w:val="hi_IN" w:bidi="hi_IN"/>
        </w:rPr>
        <w:t>जब भाइयों ने यूसुफ को मिद्यानी व्यापारियों के हाथों बेचा, तब रूबेन भाइयों के समूह के साथ नहीं था। हम नहीं जानते कि रूबेन कहाँ था, लेकिन वह शायद खेतों में भेड़ों की निगरानी कर रहा था। रूबेन यूसुफ को बचाकर याकूब के पास वापस भेजने की योजना बना रहा था। जब रूबेन ने देखा कि यूसुफ चला गया है, तो वह बहुत दुःखी हुआ और उसने अपने कपड़े फाड़ लिए। उस समय लोग किसी की मृत्यु या हानि पर दुःख प्रकट करने के लिए आम तौर पर अपने कपड़े फाड़ लेते थे।</w:t>
      </w:r>
    </w:p>
    <w:p>
      <w:pPr/>
      <w:r>
        <w:rPr>
          <w:lang w:val="hi_IN" w:bidi="hi_IN"/>
        </w:rPr>
      </w:r>
      <w:r>
        <w:rPr>
          <w:lang w:val="hi_IN" w:bidi="hi_IN"/>
        </w:rPr>
        <w:t>भाइयों ने एक बकरे को मारने और यूसुफ के विशेष वस्त्र को खून में डुबोने और उसे याकूब के पास भेजने का फैसला किया। जब याकूब ने अंगरखा देखा, तो याकूब ने तुरन्त पहचान लिया कि यह यूसुफ का विशेष अंगरखा है, जो याकूब ने यूसुफ को दिया था। याकूब ने उस समय की सभी सामान्य शोक प्रथाएँ पूरी की। याकूब ने अपने कपड़े फाड़ दिए। याकूब रोया। याकूब ने टाट पहन लिया। टाट एक सामग्री है जो बकरी या ऊँट के बालों से बनी होती थी और इसे पहनना बहुत असुविधाजनक था। शोक करने वाले लोग आमतौर पर कई दिनों तक टाट पहनते थे।</w:t>
      </w:r>
    </w:p>
    <w:p>
      <w:pPr/>
      <w:r>
        <w:rPr>
          <w:lang w:val="hi_IN" w:bidi="hi_IN"/>
        </w:rPr>
      </w:r>
      <w:r>
        <w:rPr>
          <w:lang w:val="hi_IN" w:bidi="hi_IN"/>
        </w:rPr>
        <w:t>टाट की तस्वीर दिखाएँ।</w:t>
      </w:r>
    </w:p>
    <w:p>
      <w:pPr/>
      <w:r>
        <w:rPr>
          <w:lang w:val="hi_IN" w:bidi="hi_IN"/>
        </w:rPr>
      </w:r>
      <w:r>
        <w:rPr>
          <w:lang w:val="hi_IN" w:bidi="hi_IN"/>
        </w:rPr>
        <w:t>रुकें और चर्चा करें: परिवार में किसी मरे हुए व्यक्ति के बारे में कहानी सुनाएँ। बताएँ कि परिवार के विभिन्न सदस्यों ने इस मृत्यु पर अपना शोक प्रकट करने के लिए क्या किया। शोक आमतौर पर कितने समय तक चलता है?</w:t>
      </w:r>
    </w:p>
    <w:p>
      <w:pPr/>
      <w:r>
        <w:rPr>
          <w:lang w:val="hi_IN" w:bidi="hi_IN"/>
        </w:rPr>
      </w:r>
      <w:r>
        <w:rPr>
          <w:lang w:val="hi_IN" w:bidi="hi_IN"/>
        </w:rPr>
        <w:t>याकूब ने मान लिया कि एक जंगली पशु ने यूसुफ को मारकर खा लिया है। याकूब ने लम्बे समय तक शोक किया। याकूब के सभी बेटे और बेटियों ने उसको शान्ति देने की कोशिश की, लेकिन याकूब को शान्ति नहीं मिली। इसका अर्थ है कि यूसुफ को बेचने वाले भाइयों ने याकूब को शान्ति देने की कोशिश की। याकूब ने कहा, "मैं अधोलोक में जाऊँगा" या "मैं यूसुफ के लिए शोक करता हुआ अपनी कब्र में जाऊँगा।" इसका अर्थ है कि याकूब जीवन भर शोक करेगा। अधोलोक उस जगह का नाम है जहाँ लोग मृत्यु के बाद जाते थे।</w:t>
      </w:r>
    </w:p>
    <w:p>
      <w:pPr/>
      <w:r>
        <w:rPr>
          <w:lang w:val="hi_IN" w:bidi="hi_IN"/>
        </w:rPr>
      </w:r>
      <w:r>
        <w:rPr>
          <w:lang w:val="hi_IN" w:bidi="hi_IN"/>
        </w:rPr>
        <w:t>व्यापारी यूसुफ को मिस्र ले गए और यूसुफ को पोतीपर नाम के एक व्यक्ति को बेच दिया। पोतीपर मिस्र के राजा फिरौन का एक अधिकारी था। पोतीपर महल के रक्षकों का प्रधान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6 दृश्य हैं।</w:t>
      </w:r>
    </w:p>
    <w:p>
      <w:pPr/>
      <w:r>
        <w:rPr>
          <w:lang w:val="hi_IN" w:bidi="hi_IN"/>
        </w:rPr>
      </w:r>
      <w:r>
        <w:rPr>
          <w:b/>
          <w:lang w:val="hi_IN" w:bidi="hi_IN"/>
        </w:rPr>
        <w:t>पहला दृश्य:</w:t>
      </w:r>
      <w:r>
        <w:rPr>
          <w:lang w:val="hi_IN" w:bidi="hi_IN"/>
        </w:rPr>
        <w:t xml:space="preserve"> भाई झुण्ड को लेकर घास और पानी खोजने जाते हैं। कुछ समय के बाद, याकूब यूसुफ को उनकी खबर लेने के लिए भेजता है। यूसुफ भाइयों को खोजने के लिए शकेम और फिर दोतान की यात्रा करता है।</w:t>
      </w:r>
    </w:p>
    <w:p>
      <w:pPr/>
      <w:r>
        <w:rPr>
          <w:lang w:val="hi_IN" w:bidi="hi_IN"/>
        </w:rPr>
      </w:r>
      <w:r>
        <w:rPr>
          <w:b/>
          <w:lang w:val="hi_IN" w:bidi="hi_IN"/>
        </w:rPr>
        <w:t>दूसरा दृश्य:</w:t>
      </w:r>
      <w:r>
        <w:rPr>
          <w:lang w:val="hi_IN" w:bidi="hi_IN"/>
        </w:rPr>
        <w:t xml:space="preserve"> भाई यूसुफ को आते हुए देखते हैं और यूसुफ को मारने की योजना बनाते हैं। इसके बजाय रूबेन भाइयों को मनाता है कि वे यूसुफ को एक सूखे कुण्ड में डाल दें।</w:t>
      </w:r>
    </w:p>
    <w:p>
      <w:pPr/>
      <w:r>
        <w:rPr>
          <w:lang w:val="hi_IN" w:bidi="hi_IN"/>
        </w:rPr>
      </w:r>
      <w:r>
        <w:rPr>
          <w:b/>
          <w:lang w:val="hi_IN" w:bidi="hi_IN"/>
        </w:rPr>
        <w:t>तीसरा दृश्य:</w:t>
      </w:r>
      <w:r>
        <w:rPr>
          <w:lang w:val="hi_IN" w:bidi="hi_IN"/>
        </w:rPr>
        <w:t xml:space="preserve"> यूसुफ वहाँ पहुँचता है, उसके भाई उसका अंगरखा उतारते हैं और यूसुफ को एक सूखे कुण्ड में फेंक देते हैं। भाई खाने के लिए बैठ जाते हैं। वे व्यापारियों का एक काफिला आते हुए देखते हैं और यूसुफ को उन व्यापारियों को बेचने का फैसला करते हैं जो मिस्र जा रहे हैं। यूसुफ को मिस्र ले जाया जाता है।</w:t>
      </w:r>
    </w:p>
    <w:p>
      <w:pPr/>
      <w:r>
        <w:rPr>
          <w:lang w:val="hi_IN" w:bidi="hi_IN"/>
        </w:rPr>
      </w:r>
      <w:r>
        <w:rPr>
          <w:b/>
          <w:lang w:val="hi_IN" w:bidi="hi_IN"/>
        </w:rPr>
        <w:t>चौथा दृश्य:</w:t>
      </w:r>
      <w:r>
        <w:rPr>
          <w:lang w:val="hi_IN" w:bidi="hi_IN"/>
        </w:rPr>
        <w:t xml:space="preserve"> रूबेन को पता चलता है कि यूसुफ चला गया है और वह दुःखी हो जाता है। फिर भाई एक बकरे को मारते हैं, और यूसुफ के अंगरखे को उसके खून में डुबोते हैं और उसे याकूब के पास भेजते हैं।</w:t>
      </w:r>
    </w:p>
    <w:p>
      <w:pPr/>
      <w:r>
        <w:rPr>
          <w:lang w:val="hi_IN" w:bidi="hi_IN"/>
        </w:rPr>
      </w:r>
      <w:r>
        <w:rPr>
          <w:b/>
          <w:lang w:val="hi_IN" w:bidi="hi_IN"/>
        </w:rPr>
        <w:t>पाँचवाँ दृश्य:</w:t>
      </w:r>
      <w:r>
        <w:rPr>
          <w:lang w:val="hi_IN" w:bidi="hi_IN"/>
        </w:rPr>
        <w:t xml:space="preserve"> याकूब अंगरखे को यूसुफ के अंगरखे के रूप में पहचान लेता है। याकूब का मानना है कि किसी जंगली जानवर ने यूसुफ को मार कर खा लिया है। याकूब लम्बे समय तक शोक करता है।</w:t>
      </w:r>
    </w:p>
    <w:p>
      <w:pPr/>
      <w:r>
        <w:rPr>
          <w:lang w:val="hi_IN" w:bidi="hi_IN"/>
        </w:rPr>
      </w:r>
      <w:r>
        <w:rPr>
          <w:b/>
          <w:lang w:val="hi_IN" w:bidi="hi_IN"/>
        </w:rPr>
        <w:t>छठा दृश्य:</w:t>
      </w:r>
      <w:r>
        <w:rPr>
          <w:lang w:val="hi_IN" w:bidi="hi_IN"/>
        </w:rPr>
        <w:t xml:space="preserve"> यूसुफ मिस्र में पहुँचता है। पोतीपर नाम का एक व्यक्ति यूसुफ को खरीदता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अज्ञात व्यक्ति</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अन्य 8 भाई</w:t>
      </w:r>
    </w:p>
    <w:p>
      <w:pPr>
        <w:pStyle w:val="ListBullet"/>
        <w:spacing w:line="240" w:lineRule="auto"/>
        <w:ind w:left="720"/>
      </w:pPr>
      <w:r>
        <w:rPr>
          <w:lang w:val="hi_IN" w:bidi="hi_IN"/>
        </w:rPr>
      </w:r>
      <w:r>
        <w:rPr>
          <w:lang w:val="hi_IN" w:bidi="hi_IN"/>
        </w:rPr>
        <w:t>इश्माएली/मिद्यानी व्यापारी</w:t>
      </w:r>
    </w:p>
    <w:p>
      <w:pPr>
        <w:pStyle w:val="ListBullet"/>
        <w:spacing w:line="240" w:lineRule="auto"/>
        <w:ind w:left="720"/>
      </w:pPr>
      <w:r>
        <w:rPr>
          <w:lang w:val="hi_IN" w:bidi="hi_IN"/>
        </w:rPr>
      </w:r>
      <w:r>
        <w:rPr>
          <w:lang w:val="hi_IN" w:bidi="hi_IN"/>
        </w:rPr>
        <w:t>पोतीपर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पिछले भाग में कहानी की शुरुआत में, यूसुफ 17 वर्ष का है। जब वह मिस्र में पहुँचता है तो हमें उसकी सटीक उम्र नहीं पता है। यूसुफ के दस भाई यूसुफ से बड़े हैं। इसका अर्थ है कि वे सभी दस लोग वयस्क होंगे। इन वयस्क व्यक्तियों ने अपने भाई को मारने की योजना बनाई। इन वयस्क व्यक्तियों ने यूसुफ के वस्त्र को खून में डुबोकर याकूब के पास भेज दिया। इन वयस्क व्यक्तियों ने अपने पिता याकूब को यूसुफ की मृत्यु पर शोक मनाते देखा। ये वयस्क पुरुष जानते थे कि यूसुफ शायद अभी भी जीवित है और मिस्र में है।</w:t>
      </w:r>
    </w:p>
    <w:p>
      <w:pPr/>
      <w:r>
        <w:rPr>
          <w:lang w:val="hi_IN" w:bidi="hi_IN"/>
        </w:rPr>
      </w:r>
      <w:r>
        <w:rPr>
          <w:lang w:val="hi_IN" w:bidi="hi_IN"/>
        </w:rPr>
        <w:t>भाई भेड़ों को चराने के लिए शकेम गए। शकेम वह स्थान है जहाँ अब्राहम कनान में पहुँचने पर पहली बार रुका था। शकेम वह स्थान है जहाँ याकूब ने तम्बू लगाया और एक खेत खरीदा। शकेम में दीना के साथ बलात्कार किया गया। जब भाइयों ने शकेम के सभी पुरुषों को मार डाला और सभी स्त्रियों और बच्चों को बन्दी बना लिया, तो याकूब शकेम को छोड़कर अन्त में हेब्रोन चला गया। हम नहीं जानते कि दीना के बलात्कार की घटना और भाइयों द्वारा अपनी भेड़ों को घास और पानी खोजने के लिए शकेम ले जाने के बीच कितने वर्ष बीत गए हैं।</w:t>
      </w:r>
    </w:p>
    <w:p>
      <w:pPr/>
      <w:r>
        <w:rPr>
          <w:lang w:val="hi_IN" w:bidi="hi_IN"/>
        </w:rPr>
      </w:r>
      <w:r>
        <w:rPr>
          <w:lang w:val="hi_IN" w:bidi="hi_IN"/>
        </w:rPr>
        <w:t>पहले दृश्य में, याकूब के 10 बड़े पुत्र याकूब और यूसुफ को हेब्रोन में छोड़ देते हैं। बिन्यामीन का उल्लेख नहीं किया गया है। वे झुण्ड को लेकर बेहतर चरागाह या घास और पानी खोजने जाते हैं। पहले वे शकेम और फिर दोतान जाते हैं। याकूब यूसुफ को यह पता लगाने के लिए भेजता है कि वे सभी कैसे हैं। याकूब उनकी खबर चाहता है। जाहिर है, यूसुफ 50 मील या 80 किलोमीटर की इस यात्रा पर अकेले जाता है। दोतान उत्तर में 15 मील या 24 किलोमीटर दूर है। हम नहीं जानते कि यूसुफ को अपने भाइयों को खोजने में कितने दिन लगे। शेकेम में एक व्यक्ति ने यूसुफ को भटकते हुए पाया और यूसुफ को बताया कि उसके भाई कहाँ गए हैं। यूसुफ दोतान की ओर गया।</w:t>
      </w:r>
    </w:p>
    <w:p>
      <w:pPr/>
      <w:r>
        <w:rPr>
          <w:lang w:val="hi_IN" w:bidi="hi_IN"/>
        </w:rPr>
      </w:r>
      <w:r>
        <w:rPr>
          <w:lang w:val="hi_IN" w:bidi="hi_IN"/>
        </w:rPr>
        <w:t>दूसरे दृश्य में, भाई यूसुफ को अपनी ओर आते हुए देखते हैं और यूसुफ को मारने की योजना बनाते हैं। इसके बजाय रूबेन भाइयों को मनाता है कि वे यूसुफ को एक सूखे कुण्ड में डाल दें। रूबेन यूसुफ को बचाने और उसको याकूब के पास वापस भेजने की योजना बनाता है।</w:t>
      </w:r>
    </w:p>
    <w:p>
      <w:pPr/>
      <w:r>
        <w:rPr>
          <w:lang w:val="hi_IN" w:bidi="hi_IN"/>
        </w:rPr>
      </w:r>
      <w:r>
        <w:rPr>
          <w:lang w:val="hi_IN" w:bidi="hi_IN"/>
        </w:rPr>
        <w:t>तीसरे दृश्य में, यूसुफ उनके तम्बू में पहुँचता है। भाई यूसुफ को पकड़ते हैं, उसका सुंदर अंगरखा उतारते हैं, और उसे सूखे कुण्ड में फेंक देते हैं।</w:t>
      </w:r>
    </w:p>
    <w:p>
      <w:pPr/>
      <w:r>
        <w:rPr>
          <w:lang w:val="hi_IN" w:bidi="hi_IN"/>
        </w:rPr>
      </w:r>
      <w:r>
        <w:rPr>
          <w:lang w:val="hi_IN" w:bidi="hi_IN"/>
        </w:rPr>
        <w:t>रुकें और चर्चा करें: जब आप कहानी के इस हिस्से के लिए अभिनय पर काम करते हैं, तो इसका वर्णन करें और अपने द्वारा उपयोग किए गए हिंसक शब्दों पर ध्यान दें। अंग्रेजी में, हम कुछ रख सकते हैं, कुछ फेंक सकते हैं, या कुछ उछाल सकते हैं। फेंकना शब्द, उछालने की तुलना में अधिक शक्तिशाली है, और उछालना रखने की तुलना में अधिक शक्तिशाली है।</w:t>
      </w:r>
    </w:p>
    <w:p>
      <w:pPr/>
      <w:r>
        <w:rPr>
          <w:lang w:val="hi_IN" w:bidi="hi_IN"/>
        </w:rPr>
      </w:r>
      <w:r>
        <w:rPr>
          <w:lang w:val="hi_IN" w:bidi="hi_IN"/>
        </w:rPr>
        <w:t>भाई खाने के लिए बैठ जाते हैं। जब यह होता है तो रूबेन कहीं और है। भाई एक काफिले को आते हुए देखते हैं। यहूदा भाइयों को समझाता है कि यूसुफ को मारने से बेहतर है कि उसे इन व्यापारियों के हाथों बेच दिया जाए। वे यूसुफ को चाँदी के 20 टुकड़ों में बेच देते हैं, जो एक दास की सामान्य कीमत है। भाई यूसुफ को कुण्ड से बाहर निकालते हैं और व्यापारी यूसुफ को मिस्र ले जाते हैं।</w:t>
      </w:r>
    </w:p>
    <w:p>
      <w:pPr/>
      <w:r>
        <w:rPr>
          <w:lang w:val="hi_IN" w:bidi="hi_IN"/>
        </w:rPr>
      </w:r>
      <w:r>
        <w:rPr>
          <w:lang w:val="hi_IN" w:bidi="hi_IN"/>
        </w:rPr>
        <w:t>चौथे दृश्य में, रूबेन लौटता है और पता चलता है कि यूसुफ चला गया है। रूबेन अपना शोक दिखाने के लिए अपने कपड़े फाड़ देता है। फिर भाई एक बकरे को मारते हैं और यूसुफ के वस्त्र को खून में डुबो देते हैं। उन्होंने इस वस्त्र को याकूब के पास भेज दिया। उन्होंने अंगरखे के साथ एक संदेश भेजा: देखो हमें क्या मिला। क्या यह अंगरखा यूसुफ का ही है? उनका प्रश्न उन प्रश्नों में से एक है जिनके उत्तर की आवश्यकता नहीं है। आप इसे बिना प्रश्न के एक सकारात्मक कथन के रूप में बना सकते हैं।</w:t>
      </w:r>
    </w:p>
    <w:p>
      <w:pPr/>
      <w:r>
        <w:rPr>
          <w:lang w:val="hi_IN" w:bidi="hi_IN"/>
        </w:rPr>
      </w:r>
      <w:r>
        <w:rPr>
          <w:lang w:val="hi_IN" w:bidi="hi_IN"/>
        </w:rPr>
        <w:t>पाँचवें दृश्य में, याकूब मानता है कि एक जंगली पशु ने यूसुफ को मारकर खा लिया है। याकूब शोक में डूब जाता है। याकूब रोता है। याकूब अपने कपड़े फाड़ देता है। याकूब टाट पहनता है। याकूब के सभी बेटे और बेटियों ने याकूब को शान्ति देने की कोशिश की, लेकिन याकूब को शान्ति नहीं मिली। पिछले भाग में दीना नाम से उल्लेख की गई एकमात्र बेटी थी, लेकिन याकूब की अन्य बेटियाँ और बहुएँ भी थी। भाइयों ने याकूब को कभी नहीं बताया कि उन्होंने यूसुफ के साथ क्या किया है। याकूब कहता है, "मैं मरने तक शोक करूँगा।" याकूब इसे कहने के लिए एक शब्द चित्र का उपयोग करता है। याकूब कहता है कि मैं अपनी कब्र में जाने तक शोक करूँगा। कुछ अनुवादों में अधोलोक शब्द का उपयोग किया गया है जो मरे हुए लोगों के स्थान का नाम है।</w:t>
      </w:r>
    </w:p>
    <w:p>
      <w:pPr/>
      <w:r>
        <w:rPr>
          <w:lang w:val="hi_IN" w:bidi="hi_IN"/>
        </w:rPr>
      </w:r>
      <w:r>
        <w:rPr>
          <w:lang w:val="hi_IN" w:bidi="hi_IN"/>
        </w:rPr>
        <w:t>छठे दृश्य में, यूसुफ मिस्र में पहुँचता है। पोतीपर नाम का एक व्यक्ति यूसुफ को खरीदता है। पोतीपर मिस्र के राजा की सेवा में एक महत्वपूर्ण व्यक्ति है। पोतीपर महल के रक्षकों का प्रधान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6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अज्ञात व्यक्ति</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अन्य 8 भाई</w:t>
      </w:r>
    </w:p>
    <w:p>
      <w:pPr>
        <w:pStyle w:val="ListBullet"/>
        <w:spacing w:line="240" w:lineRule="auto"/>
        <w:ind w:left="720"/>
      </w:pPr>
      <w:r>
        <w:rPr>
          <w:lang w:val="hi_IN" w:bidi="hi_IN"/>
        </w:rPr>
      </w:r>
      <w:r>
        <w:rPr>
          <w:lang w:val="hi_IN" w:bidi="hi_IN"/>
        </w:rPr>
        <w:t>इश्माएली/मिद्यानी व्यापारी</w:t>
      </w:r>
    </w:p>
    <w:p>
      <w:pPr>
        <w:pStyle w:val="ListBullet"/>
        <w:spacing w:line="240" w:lineRule="auto"/>
        <w:ind w:left="720"/>
      </w:pPr>
      <w:r>
        <w:rPr>
          <w:lang w:val="hi_IN" w:bidi="hi_IN"/>
        </w:rPr>
      </w:r>
      <w:r>
        <w:rPr>
          <w:lang w:val="hi_IN" w:bidi="hi_IN"/>
        </w:rPr>
        <w:t>पोतीपर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अभिनय को रोकें। किरदार निभाने वाले व्यक्ति से पूछें, "आप कैसा महसूस कर रहे हैं?" आप अलग-अलग उत्तर सुन सकते हैं। अभिनय को फिर से शुरू करें।</w:t>
      </w:r>
    </w:p>
    <w:p>
      <w:pPr/>
      <w:r>
        <w:rPr>
          <w:lang w:val="hi_IN" w:bidi="hi_IN"/>
        </w:rPr>
      </w:r>
      <w:r>
        <w:rPr>
          <w:lang w:val="hi_IN" w:bidi="hi_IN"/>
        </w:rPr>
        <w:t>पहले दृश्य में, याकूब के 10 बड़े बेटे भेड़ों को उनके लिए चरागाह ढूँढने ले गए हैं। कुछ समय के बाद, याकूब यूसुफ को भाइयों को खोजने, उनकी खबर लेने और वापस आकर याकूब को बताने के लिए भेजता है।</w:t>
      </w:r>
    </w:p>
    <w:p>
      <w:pPr/>
      <w:r>
        <w:rPr>
          <w:lang w:val="hi_IN" w:bidi="hi_IN"/>
        </w:rPr>
      </w:r>
      <w:r>
        <w:rPr>
          <w:lang w:val="hi_IN" w:bidi="hi_IN"/>
        </w:rPr>
        <w:t>अभिनय रोक दें: याकूब से पूछें, "क्या आप यूसुफ को अकेला भेजने के बारे में चिंतित हैं?" आप सुन सकते हैं, "कोई भी यूसुफ को परेशान नहीं करेगा। वे सभी जान लेंगे कि यूसुफ मेरा पुत्र है। वह अंगरखा उसकी रक्षा करेगा। उसके साथ कुछ नहीं होगा।" यूसुफ से पूछें, "आप अपने भाइयों को खोजने के बारे में कैसा महसूस कर रहे हैं?" आप यह सुन सकते हैं, "मैं उत्साहित हूँ। मैं अपने पिता के लिए कुछ करने जा रहा हूँ। वह मुझे घर में रखता है। मैं अपने भाइयों की तरह जिम्मेदारियाँ निभाना चाहता हूँ।" भाइयों से पूछें, "आप शकेम वापस जाने के बारे में कैसा महसूस कर रहे हैं?" आप सुन सकते हैं, "मैं चिंतित नहीं हूँ। वे हमें परेशान नहीं करेंगे। वहाँ के लोग जानते हैं कि हमें अकेला छोड़ देना चाहिए।" अभिनय को फिर से शुरू करें।</w:t>
      </w:r>
    </w:p>
    <w:p>
      <w:pPr/>
      <w:r>
        <w:rPr>
          <w:lang w:val="hi_IN" w:bidi="hi_IN"/>
        </w:rPr>
      </w:r>
      <w:r>
        <w:rPr>
          <w:lang w:val="hi_IN" w:bidi="hi_IN"/>
        </w:rPr>
        <w:t>दूसरे दृश्य में, भाई यूसुफ को आते हुए देखते हैं और यूसुफ को मारने की योजना बनाते हैं। इसके बजाय रूबेन उन्हें यूसुफ को एक सूखे कुण्ड में डालने के लिए मना लेता है। रूबेन बाद में लौटने और यूसुफ को कुण्ड से बाहर निकालने और उसे याकूब के पास वापस भेजने की योजना बनाता है।</w:t>
      </w:r>
    </w:p>
    <w:p>
      <w:pPr/>
      <w:r>
        <w:rPr>
          <w:lang w:val="hi_IN" w:bidi="hi_IN"/>
        </w:rPr>
      </w:r>
      <w:r>
        <w:rPr>
          <w:lang w:val="hi_IN" w:bidi="hi_IN"/>
        </w:rPr>
        <w:t>तीसरे दृश्य में, भाई यूसुफ को पकड़ते हैं, यूसुफ का अंगरखा उतारते हैं, और यूसुफ को सूखे कुण्ड में फेंक देते हैं।</w:t>
      </w:r>
    </w:p>
    <w:p>
      <w:pPr/>
      <w:r>
        <w:rPr>
          <w:lang w:val="hi_IN" w:bidi="hi_IN"/>
        </w:rPr>
      </w:r>
      <w:r>
        <w:rPr>
          <w:lang w:val="hi_IN" w:bidi="hi_IN"/>
        </w:rPr>
        <w:t>अभिनय रोक दें: यूसुफ से पूछें, अभी आप कैसा महसूस कर रहे हैं?" आप यह सुन सकते हैं, "मैं गुस्सा हूँ। वे मेरे साथ इस तरह का व्यवहार क्यों कर रहे हैं? मैं उनका भाई हूँ। मैं भूखा और प्यासा हूँ। उनके पास ऐसा करने का कोई अधिकार नहीं है। मैं घर पहुँचकर अपने पिता को बताऊँगा कि उन्होंने क्या किया है।" भाइयों से पूछें, "आप अभी कैसा महसूस कर रहे हैं?" आप सुन सकते हैं, "बढ़िया! हमने उस बिगड़े हुए बच्चे को उसकी जगह दिखा दी। वह सीख जाएगा कि वह ऐसे न पूछे जैसे वह हम पर राजा हो"। अभिनय को फिर से शुरू करें।</w:t>
      </w:r>
    </w:p>
    <w:p>
      <w:pPr/>
      <w:r>
        <w:rPr>
          <w:lang w:val="hi_IN" w:bidi="hi_IN"/>
        </w:rPr>
      </w:r>
      <w:r>
        <w:rPr>
          <w:lang w:val="hi_IN" w:bidi="hi_IN"/>
        </w:rPr>
        <w:t>व्यापारी आते हैं और यहूदा अन्य भाइयों को यूसुफ को दास के रूप में बेचने के लिए मना लेता है। वे यूसुफ को सूखे कुण्ड से बाहर निकालते हैं और यूसुफ को बेच देते हैं। व्यापारी यूसुफ को मिस्र ले जाते हैं।</w:t>
      </w:r>
    </w:p>
    <w:p>
      <w:pPr/>
      <w:r>
        <w:rPr>
          <w:lang w:val="hi_IN" w:bidi="hi_IN"/>
        </w:rPr>
      </w:r>
      <w:r>
        <w:rPr>
          <w:lang w:val="hi_IN" w:bidi="hi_IN"/>
        </w:rPr>
        <w:t>अभिनय रोक दें: युसूफ से पूछें, अभी आप कैसा महसूस कर रहे हैं?" आप यह सुन सकते हैं, "मैं डरा हुआ हूँ। मुझे नहीं पता कि वे मुझे कहाँ ले जा रहे हैं। मैं घर जाना चाहता हूँ। मैं अपने पिता के साथ रहना चाहता हूँ।" अभिनय को फिर से शुरू करें।</w:t>
      </w:r>
    </w:p>
    <w:p>
      <w:pPr/>
      <w:r>
        <w:rPr>
          <w:lang w:val="hi_IN" w:bidi="hi_IN"/>
        </w:rPr>
      </w:r>
      <w:r>
        <w:rPr>
          <w:lang w:val="hi_IN" w:bidi="hi_IN"/>
        </w:rPr>
        <w:t>चौथे दृश्य में, रूबेन आता है और पाता है कि यूसुफ को बेच दिया गया है। रूबेन शोक के चिन्ह के रूप में अपने कपड़े फाड़ देता है।</w:t>
      </w:r>
    </w:p>
    <w:p>
      <w:pPr/>
      <w:r>
        <w:rPr>
          <w:lang w:val="hi_IN" w:bidi="hi_IN"/>
        </w:rPr>
      </w:r>
      <w:r>
        <w:rPr>
          <w:lang w:val="hi_IN" w:bidi="hi_IN"/>
        </w:rPr>
        <w:t>अभिनय रोक दें: रूबेन से पूछें, "आप इसके लिए दु:खी क्यों हैं?" आप सुन सकते हैं, "मैं यूसुफ को कुण्ड से बचाकर उसे घर भेजने वाला था। अब, हम अपने पिता के बारे में क्या करेंगे? हमारे साथ क्या होने वाला है? यह एक भयानक काम है जो हमने किया है। यूसुफ हमारा भाई है।" या, "मैं सबसे बड़ा पुत्र हूँ। परिवार की देखभाल करना मेरी जिम्मेदारी है। मुझे यूसुफ की भी देखभाल करनी चाहिए।" अभिनय को फिर से शुरू करें।</w:t>
      </w:r>
    </w:p>
    <w:p>
      <w:pPr/>
      <w:r>
        <w:rPr>
          <w:lang w:val="hi_IN" w:bidi="hi_IN"/>
        </w:rPr>
      </w:r>
      <w:r>
        <w:rPr>
          <w:lang w:val="hi_IN" w:bidi="hi_IN"/>
        </w:rPr>
        <w:t>पाँचवें दृश्य में, भाई एक छोटे बकरे को मारते हैं, यूसुफ के वस्त्र को खून में डुबोते हैं, और उसे याकूब के पास भेजते हैं। याकूब सोचता है कि एक जंगली पशु ने यूसुफ को खा लिया है। याकूब शोक करता है। याकूब के सभी बेटे और बेटियाँ याकूब को शान्ति देने की कोशिश करते हैं। कोई भी याकूब को शान्ति देने में सक्षम नहीं है।</w:t>
      </w:r>
    </w:p>
    <w:p>
      <w:pPr/>
      <w:r>
        <w:rPr>
          <w:lang w:val="hi_IN" w:bidi="hi_IN"/>
        </w:rPr>
      </w:r>
      <w:r>
        <w:rPr>
          <w:lang w:val="hi_IN" w:bidi="hi_IN"/>
        </w:rPr>
        <w:t>अभिनय रोक दें: याकूब से पूछें, अभी आप कैसा महसूस कर रहे हैं?" आप यह सुन सकते हैं, "मैं बहुत दु:खी हूँ। मेरा पुत्र, राहेल का पुत्र, मेरा प्रिय पुत्र मर गया है। मैंने उसे उस यात्रा पर क्यों जाने दिया? मैंने उसे अपने भाइयों को ढूँढने के लिए क्यों भेजा? यदि मैंने उसे घर में रखा होता, तो वह अभी भी मेरे साथ होता। हे, मेरे बेटे! मैं तेरे लिए शोक करना कभी नही छोड़ूँगा।" भाइयों से पूछें, "आप अभी कैसा महसूस कर रहे हैं?" आप सुन सकते हैं, "अपने पिता को इस हालत में देखकर मुझे दु:ख होता है। काश हमने यूसुफ के साथ ऐसा नहीं किया होता।" या, "यूसुफ को वह मिला जिसका वह हकदार था। पिता को यह एहसास होना चाहिए कि उसके पास अभी भी हम सब हैं और उसे संतुष्ट होना चाहिए।" या "मैं यूसुफ को दण्ड देना चाहता था, लेकिन मैंने इस बारे में नहीं सोचा कि इससे हमारे पिता को कितना दुःख पहुँचेगा। मैं उसके लिए डरता हूँ। वह सचमुच बहुत दुःखी है।" अभिनय को फिर से शुरू करें।</w:t>
      </w:r>
    </w:p>
    <w:p>
      <w:pPr/>
      <w:r>
        <w:rPr>
          <w:lang w:val="hi_IN" w:bidi="hi_IN"/>
        </w:rPr>
      </w:r>
      <w:r>
        <w:rPr>
          <w:lang w:val="hi_IN" w:bidi="hi_IN"/>
        </w:rPr>
        <w:t>छठे दृश्य में, यूसुफ मिस्र में पहुँचता है। व्यापारी यूसुफ को बेचते हैं। पोतीपर नाम का एक महत्वपूर्ण व्यक्ति यूसुफ को खरीदता है।</w:t>
      </w:r>
    </w:p>
    <w:p>
      <w:pPr/>
      <w:r>
        <w:rPr>
          <w:lang w:val="hi_IN" w:bidi="hi_IN"/>
        </w:rPr>
      </w:r>
      <w:r>
        <w:rPr>
          <w:lang w:val="hi_IN" w:bidi="hi_IN"/>
        </w:rPr>
        <w:t>अभिनय रोक दें: यूसुफ से पूछें, अभी आप कैसा महसूस कर रहे हैं?" आप यह सुन सकते हैं, "मुझे डर लग रहा है। मुझे नहीं पता कि क्या करना है। मैं इस विदेशी स्थान में हूँ। मैं उनकी भाषा नहीं बोलता हूँ। मैंने इस तरह का भोजन कभी नहीं खाया। मुझे एक घर में रहना पसंद नहीं है। चारों ओर बहुत बुरी बदबू है। यहाँ बहुत शोर है। मुझे अपने घर की याद आती है। मुझे अपने परिवार की याद आती है। मैं घर जाना चाहता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याकूब के पुत्र </w:t>
      </w:r>
      <w:r>
        <w:rPr>
          <w:b/>
          <w:lang w:val="hi_IN" w:bidi="hi_IN"/>
        </w:rPr>
        <w:t>झुण्ड</w:t>
      </w:r>
      <w:r>
        <w:rPr>
          <w:lang w:val="hi_IN" w:bidi="hi_IN"/>
        </w:rPr>
        <w:t xml:space="preserve"> को </w:t>
      </w:r>
      <w:r>
        <w:rPr>
          <w:b/>
          <w:lang w:val="hi_IN" w:bidi="hi_IN"/>
        </w:rPr>
        <w:t>चराने</w:t>
      </w:r>
      <w:r>
        <w:rPr>
          <w:lang w:val="hi_IN" w:bidi="hi_IN"/>
        </w:rPr>
        <w:t xml:space="preserve"> के लिए शकेम जाते हैं। इसका अर्थ है कि वे भेड़ों के लिए पर्याप्त घास और पानी खोजने के लिए गए। चरागाह वह मैदान है जहाँ पशु घास खा सकते हैं। झुण्ड भेड़ और बकरियों जैसे जानवरों के समूह होते हैं।</w:t>
      </w:r>
    </w:p>
    <w:p>
      <w:pPr/>
      <w:r>
        <w:rPr>
          <w:lang w:val="hi_IN" w:bidi="hi_IN"/>
        </w:rPr>
      </w:r>
      <w:r>
        <w:rPr>
          <w:lang w:val="hi_IN" w:bidi="hi_IN"/>
        </w:rPr>
        <w:t>रुकें और एक चरागाह में भेड़ों की तस्वीर दिखाएँ।</w:t>
      </w:r>
    </w:p>
    <w:p>
      <w:pPr/>
      <w:r>
        <w:rPr>
          <w:lang w:val="hi_IN" w:bidi="hi_IN"/>
        </w:rPr>
      </w:r>
      <w:r>
        <w:rPr>
          <w:lang w:val="hi_IN" w:bidi="hi_IN"/>
        </w:rPr>
        <w:t xml:space="preserve">भाइयों ने यूसुफ को पकड़ लिया और उसका विशेष अंगरखा उतार लिया जो याकूब ने यूसुफ को दिया था। अंगरखा के लिए उसी शब्द का उपयोग करें जिसका उपयोग आपने पिछले भाग में किया था। फिर उन्होंने यूसुफ को एक </w:t>
      </w:r>
      <w:r>
        <w:rPr>
          <w:b/>
          <w:lang w:val="hi_IN" w:bidi="hi_IN"/>
        </w:rPr>
        <w:t>सूखे कुण्ड</w:t>
      </w:r>
      <w:r>
        <w:rPr>
          <w:lang w:val="hi_IN" w:bidi="hi_IN"/>
        </w:rPr>
        <w:t xml:space="preserve"> या सूखे कुएँ में डाल दिया। कुछ अनुवादों में कुण्ड का उपयोग किया गया है। कुछ अनुवादों में सूखा कुआँ कहा गया है। कुछ अनुवाद एक गड्ढा कहते हैं। यह जमीन के नीचे या भूमि में गहराई में था। वर्षा के पानी को इकट्ठा करने के लिए एक कुण्ड बनाया जाता था ताकि सूखे मौसम के दौरान भेड़ों के लिए पानी हो। यह कुण्ड सूखा था। यूसुफ का अकेले कुण्ड से बाहर निकलना सम्भव नही था। किसी को तो यूसुफ को बाहर खींचना पड़ेगा। कुएँ या कुण्ड में कोई पानी नहीं था। पानी के बिना, यूसुफ 3 दिनों में मर जाता। लेखक यूसुफ को पकड़ने, यूसुफ का अंगरखा उतारने और यूसुफ को सूखे कुएँ या सूखे कुण्ड में फेंकने की प्रक्रिया का वर्णन करता है। लेखक हिंसक और कठोर शब्दों का उपयोग करता है। यह कोई अच्छा कार्य नहीं था। उन्होंने यूसुफ को पकड़ लिया, यूसुफ के कपड़े उतारे, और यूसुफ को सूखे कुण्ड में फेंक दिया। ऐसे शब्द चुनें जो भाइयों के हिंसक कार्यों का वर्णन करते हैं।</w:t>
      </w:r>
    </w:p>
    <w:p>
      <w:pPr/>
      <w:r>
        <w:rPr>
          <w:lang w:val="hi_IN" w:bidi="hi_IN"/>
        </w:rPr>
      </w:r>
      <w:r>
        <w:rPr>
          <w:lang w:val="hi_IN" w:bidi="hi_IN"/>
        </w:rPr>
        <w:t>रुकें और चर्चा करें: एक दूसरे को दृश्य का वर्णन करें। हिंसा का वर्णन करने के लिए आप जिन शब्दों को चुनते हैं, उन्हें ध्यान से सुनें।</w:t>
      </w:r>
    </w:p>
    <w:p>
      <w:pPr/>
      <w:r>
        <w:rPr>
          <w:lang w:val="hi_IN" w:bidi="hi_IN"/>
        </w:rPr>
      </w:r>
      <w:r>
        <w:rPr>
          <w:lang w:val="hi_IN" w:bidi="hi_IN"/>
        </w:rPr>
        <w:t>यूसुफ के विशेष अंगरखे की तस्वीर दिखाएँ।</w:t>
      </w:r>
    </w:p>
    <w:p>
      <w:pPr/>
      <w:r>
        <w:rPr>
          <w:lang w:val="hi_IN" w:bidi="hi_IN"/>
        </w:rPr>
      </w:r>
      <w:r>
        <w:rPr>
          <w:lang w:val="hi_IN" w:bidi="hi_IN"/>
        </w:rPr>
        <w:t xml:space="preserve">काफिला </w:t>
      </w:r>
      <w:r>
        <w:rPr>
          <w:b/>
          <w:lang w:val="hi_IN" w:bidi="hi_IN"/>
        </w:rPr>
        <w:t>सुगन्ध-द्रव्य</w:t>
      </w:r>
      <w:r>
        <w:rPr>
          <w:lang w:val="hi_IN" w:bidi="hi_IN"/>
        </w:rPr>
        <w:t xml:space="preserve">, </w:t>
      </w:r>
      <w:r>
        <w:rPr>
          <w:b/>
          <w:lang w:val="hi_IN" w:bidi="hi_IN"/>
        </w:rPr>
        <w:t>बलसान</w:t>
      </w:r>
      <w:r>
        <w:rPr>
          <w:lang w:val="hi_IN" w:bidi="hi_IN"/>
        </w:rPr>
        <w:t xml:space="preserve">, और </w:t>
      </w:r>
      <w:r>
        <w:rPr>
          <w:b/>
          <w:lang w:val="hi_IN" w:bidi="hi_IN"/>
        </w:rPr>
        <w:t>गन्धरस</w:t>
      </w:r>
      <w:r>
        <w:rPr>
          <w:lang w:val="hi_IN" w:bidi="hi_IN"/>
        </w:rPr>
        <w:t>को मिस्र ले जा रहा था। गोंद या राल एक चिपचिपा पदार्थ है जो एक पेड़ या झाड़ी से आता है। कुछ अनुवादों में इन उत्पादों की सूची दी गई है। अन्य अनुवाद कहते हैं कि काफिला विभिन्न प्रकार के मसालों से भरा हुआ था। ये उत्पाद उस प्रकार के मसाले नहीं थे जिन्हें लोग भोजन में मिलाते हैं। बल्कि इनका उपयोग सुगन्ध, इत्र, और दवाओं में किया जाता था।</w:t>
      </w:r>
    </w:p>
    <w:p>
      <w:pPr/>
      <w:r>
        <w:rPr>
          <w:lang w:val="hi_IN" w:bidi="hi_IN"/>
        </w:rPr>
      </w:r>
      <w:r>
        <w:rPr>
          <w:lang w:val="hi_IN" w:bidi="hi_IN"/>
        </w:rPr>
        <w:t>यहूदा अपने भाइयों से एक प्रश्न पूछता है जिसका उत्तर देने की आवश्यकता नहीं है। यहूदा कहता है, "हम खून क्यों बहाए?" आप इसे सकारात्मक तरीके से कह सकते हैं, "हमें कोई खून बहाने की जरूरत नहीं है। हमें अपने भाई को मारने से कुछ लाभ नहीं होगा।"</w:t>
      </w:r>
    </w:p>
    <w:p>
      <w:pPr/>
      <w:r>
        <w:rPr>
          <w:lang w:val="hi_IN" w:bidi="hi_IN"/>
        </w:rPr>
      </w:r>
      <w:r>
        <w:rPr>
          <w:lang w:val="hi_IN" w:bidi="hi_IN"/>
        </w:rPr>
        <w:t>जब भाइयों ने पहली बार काफिला देखा, तो उन्होंने कहा कि ये इश्माएली व्यापारी हैं। इश्माएली एक ऐसा शब्द था जिसका उपयोग उन सभी व्यापारियों के लिए किया जाता था जो काफिले का उपयोग करते थे और व्यापार मार्गों पर आते-जाते रहते थे। मिद्यानी लोग ऐसे ही व्यापारियों का एक समूह थे। इश्माएली एक सामान्य शब्द है और मिद्यानी एक विशिष्ट समूह का नाम होगा। लेखक व्यापारियों के आने तक इश्माएली शब्द का उपयोग करता है। इसे कहने का एक तरीका यह है, "तब भाइयों ने इश्माएलियों को देखा जो मिद्यानी व्यापारी थे।" इस कहानी में व्यापारियों का केवल एक ही काफिला है।</w:t>
      </w:r>
    </w:p>
    <w:p>
      <w:pPr/>
      <w:r>
        <w:rPr>
          <w:lang w:val="hi_IN" w:bidi="hi_IN"/>
        </w:rPr>
      </w:r>
      <w:r>
        <w:rPr>
          <w:lang w:val="hi_IN" w:bidi="hi_IN"/>
        </w:rPr>
        <w:t>जब रूबेन को पता चलता है कि यूसुफ को बेच दिया गया है, तो रूबेन एक प्रश्न पूछता है जिसके उत्तर की उम्मीद नहीं करता है। आप इसका अनुवाद एक प्रश्न के रूप में कर सकते हैं या इसे एक सकारात्मक कथन में बदल सकते हैं। "मैं अब क्या करूँ?" या "मुझे नहीं पता कि क्या करना है।"</w:t>
      </w:r>
    </w:p>
    <w:p>
      <w:pPr/>
      <w:r>
        <w:rPr>
          <w:lang w:val="hi_IN" w:bidi="hi_IN"/>
        </w:rPr>
      </w:r>
      <w:r>
        <w:rPr>
          <w:lang w:val="hi_IN" w:bidi="hi_IN"/>
        </w:rPr>
        <w:t>जब रूबेन को पता चलता है कि यूसुफ चला गया है तो वह दुःख में अपने वस्त्र फाड़ लेता है। जब याकूब को लगता है कि यूसुफ मर गया है तो वह दुःख में अपना वस्त्र फाड़ लेता है। इस समय शोक की सामान्य अभिव्यक्तियों में कपड़े फाड़ना, टाट पहनना, रोना और सिर पर धूल या राख डालना शामिल था। यह भाग यह नहीं कहता कि याकूब ने अपने ऊपर धूल या राख डाली। टाट एक प्रकार की सामग्री है जो बकरी के बालों से बनी होती है और इसे पहनना बहुत असुविधाजनक है।</w:t>
      </w:r>
    </w:p>
    <w:p>
      <w:pPr/>
      <w:r>
        <w:rPr>
          <w:lang w:val="hi_IN" w:bidi="hi_IN"/>
        </w:rPr>
      </w:r>
      <w:r>
        <w:rPr>
          <w:b/>
          <w:lang w:val="hi_IN" w:bidi="hi_IN"/>
        </w:rPr>
        <w:t>अधोलोक</w:t>
      </w:r>
      <w:r>
        <w:rPr>
          <w:lang w:val="hi_IN" w:bidi="hi_IN"/>
        </w:rPr>
        <w:t xml:space="preserve"> उस स्थान का नाम है जहाँ मरे हुए लोग जाते हैं। याकूब कहता है, "मैं अधोलोक में जाने तक शोक करूँगा।" अन्य अनुवाद कहते हैं, "मैं अपने मरने तक शोक करूँगा" या "जब तक मैं अपनी कब्र में नहीं चला जाता।" </w:t>
      </w:r>
      <w:r>
        <w:rPr>
          <w:b/>
          <w:lang w:val="hi_IN" w:bidi="hi_IN"/>
        </w:rPr>
        <w:t>अधोलोक</w:t>
      </w:r>
      <w:r>
        <w:rPr>
          <w:lang w:val="hi_IN" w:bidi="hi_IN"/>
        </w:rPr>
        <w:t xml:space="preserve"> की चर्चा मुख्य शब्दावली में की गई है।</w:t>
      </w:r>
    </w:p>
    <w:p>
      <w:pPr/>
      <w:r>
        <w:rPr>
          <w:lang w:val="hi_IN" w:bidi="hi_IN"/>
        </w:rPr>
      </w:r>
      <w:r>
        <w:rPr>
          <w:lang w:val="hi_IN" w:bidi="hi_IN"/>
        </w:rPr>
        <w:t xml:space="preserve">पोतीपर मिस्र के राजा </w:t>
      </w:r>
      <w:r>
        <w:rPr>
          <w:b/>
          <w:lang w:val="hi_IN" w:bidi="hi_IN"/>
        </w:rPr>
        <w:t>फिरौन</w:t>
      </w:r>
      <w:r>
        <w:rPr>
          <w:lang w:val="hi_IN" w:bidi="hi_IN"/>
        </w:rPr>
        <w:t xml:space="preserve"> का एक अधिकारी है। फ़िरौन मिस्र के राजाओं को दी गई उपाधि है।</w:t>
      </w:r>
    </w:p>
    <w:p>
      <w:pPr/>
      <w:r>
        <w:rPr>
          <w:lang w:val="hi_IN" w:bidi="hi_IN"/>
        </w:rPr>
      </w:r>
      <w:r>
        <w:rPr>
          <w:b/>
          <w:lang w:val="hi_IN" w:bidi="hi_IN"/>
        </w:rPr>
        <w:t>महल</w:t>
      </w:r>
      <w:r>
        <w:rPr>
          <w:lang w:val="hi_IN" w:bidi="hi_IN"/>
        </w:rPr>
        <w:t xml:space="preserve"> वह स्थान है जहाँ राजा रहता है। महल का रक्षक सैनिकों का समूह होगा, जिसका काम राजा और उसके घर की रक्षा का करना होगा। चूंकि पोतीपर इन रक्षकों का प्रधान है, इसलिए पोतीपर एक बहुत महत्वपूर्ण व्यक्ति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38:1–30</w:t>
      </w:r>
      <w:r>
        <w:rPr>
          <w:lang w:val="hi_IN" w:bidi="hi_IN"/>
        </w:rPr>
      </w:r>
    </w:p>
    <w:p>
      <w:pPr>
        <w:pStyle w:val="Heading3"/>
      </w:pPr>
      <w:r>
        <w:rPr>
          <w:lang w:val="hi_IN" w:bidi="hi_IN"/>
        </w:rPr>
        <w:t>सुने और मन में रखें</w:t>
      </w:r>
    </w:p>
    <w:p>
      <w:pPr/>
      <w:r>
        <w:rPr>
          <w:lang w:val="hi_IN" w:bidi="hi_IN"/>
        </w:rPr>
      </w:r>
      <w:r>
        <w:rPr>
          <w:lang w:val="hi_IN" w:bidi="hi_IN"/>
        </w:rPr>
        <w:t>उत्पत्ति 38:1–30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यूसुफ की कहानी को रोककर, यहूदा के परिवार की कहानी को बताता है। यहूदा याकूब का चौथा पुत्र है। लिआ यहूदा की माँ है। यहूदा ने यूसुफ की जान बचाने के लिए अपने भाइयों को यह सुझाव दिया कि वे यूसुफ को पास से गुजर रहे मिद्यानी व्यापारियों को गुलाम के रूप में बेच दें। यह कहानी यूसुफ के मिस्र जाने के कुछ समय बाद की है।</w:t>
      </w:r>
    </w:p>
    <w:p>
      <w:pPr/>
      <w:r>
        <w:rPr>
          <w:lang w:val="hi_IN" w:bidi="hi_IN"/>
        </w:rPr>
      </w:r>
      <w:r>
        <w:rPr>
          <w:lang w:val="hi_IN" w:bidi="hi_IN"/>
        </w:rPr>
        <w:t>यहूदा हेब्रोन से अब्दुल्लाम में रहने के लिए गया। अब्दुल्लाम हेब्रोन के उत्तर-पश्चिम में हेब्रोन से कम ऊँचाई पर स्थित है। याकूब हेब्रोन में रह रहा था। यहूदा के अब्दुल्लाम जाने के बाद, यहूदा ने एक कनानी स्त्री से विवाह किया। अब्राहम, इसहाक, और याकूब ने कनानी स्त्रियों से विवाह न करने के बारे में बहुत सावधानी रखी थी। कनानी मूर्तिपूजा में लगे हुए थे। यहूदा और उसकी कनानी पत्नी के 3 पुत्र हुए। पत्नी ने सभी तीनों पुत्रों के नाम रखे। पहले का नाम एर था। दूसरे का नाम ओनान था। तीसरे का नाम शेला था।</w:t>
      </w:r>
    </w:p>
    <w:p>
      <w:pPr/>
      <w:r>
        <w:rPr>
          <w:lang w:val="hi_IN" w:bidi="hi_IN"/>
        </w:rPr>
      </w:r>
      <w:r>
        <w:rPr>
          <w:lang w:val="hi_IN" w:bidi="hi_IN"/>
        </w:rPr>
        <w:t>रुकें और चर्चा करें: आपके परिवार में संतान का नाम कौन रखता है? पुत्रों के लिए दुल्हन कौन चुनता है? एक नक्शा दिखाएँ जिसमें हेब्रोन, अब्दुल्लाम और तिम्ना चिह्नित हो।</w:t>
      </w:r>
    </w:p>
    <w:p>
      <w:pPr/>
      <w:r>
        <w:rPr>
          <w:lang w:val="hi_IN" w:bidi="hi_IN"/>
        </w:rPr>
      </w:r>
      <w:r>
        <w:rPr>
          <w:lang w:val="hi_IN" w:bidi="hi_IN"/>
        </w:rPr>
        <w:t>यहूदा ने अपने सबसे बड़े बेटे एर की शादी तामार नाम की एक कनानी स्त्री से तय की। इसका अर्थ है कि यहूदा ने अपने पुत्र के लिए दुल्हन को चुना। एर एक दुष्ट व्यक्ति था। क्योंकि एर दुष्ट था, इसलिए यहोवा ने एर को मार डाला। एर बिना किसी सन्तान के मर गया। इससे तामार बिना किसी संतान के विधवा हो गई, जो प्राचीन मध्य पूर्व में एक महिला के लिए एक कठिन स्थिति थी। विधवाओं को अपने पति से विरासत में कोई भी संपत्ति नहीं मिलती थी। उनके पास पैसे कमाने का कोई तरीका नहीं था। विधवा के पति का परिवार, विधवा के लिए उसी परिवार में से दूसरा पति खोजने के लिए जिम्मेदार होता था। इसका उद्देश्य यह था कि विधवा के एक बच्चा हो जो मृत पति का माना जाए और वह उसकी संपत्ति का वारिस बने। विधवा आम तौर पर अपने मायके वापस नहीं जाती थी।</w:t>
      </w:r>
    </w:p>
    <w:p>
      <w:pPr/>
      <w:r>
        <w:rPr>
          <w:lang w:val="hi_IN" w:bidi="hi_IN"/>
        </w:rPr>
      </w:r>
      <w:r>
        <w:rPr>
          <w:lang w:val="hi_IN" w:bidi="hi_IN"/>
        </w:rPr>
        <w:t>यहूदा ने अपने दूसरे पुत्र ओनान से कहा कि वह तामार से विवाह करे और उससे एक पुत्र पैदा करे। यह पुत्र एर के भाग को विरासत में लेगा। इस प्रकार का विवाह “लेविरेट विवाह” कहलाता है, जो एक विशेष प्रकार का विवाह है। एक लेविरेट विवाह में, मृत पति का भाई विधवा के साथ सोता था। जन्म लेने वाला कोई भी पुत्र मृतक का पुत्र घोषित किया जाता और मृतक के हिस्से का वारिस बनता। एक बार तामार के पुत्र हो जाने के बाद, ओनान की तामार के प्रति पति के रूप में जिम्मेदारी पूरी हो जाती। इस प्रकार का विवाह, प्राचीन मध्य पूर्व में एक आम प्रथा थी। ओनान नहीं चाहता था कि वह ऐसे पुत्र का पिता बने जो उसका अपना वारिस न हो। यदि एर का कोई वारिस न होता, तो ओनान को उसके पिता की संपत्ति का अधिक हिस्सा मिलता। ओनान ने उस समय ज्ञात गर्भनिरोध के तरीके का उपयोग किया। ओनान तामार के साथ सोने गया, लेकिन यौन सम्बन्ध की प्रक्रिया के दौरान वह पीछे हट गया जिससे उसका वीर्य या शुक्राणु भूमि पर गिर जाए। इससे तामार के लिए गर्भवती होना असंभव हो गया। ओनान यहूदा की आज्ञा नहीं मान रहा था। ओनान उस समय की लेविरेट व्यवस्था का भी उल्लंघन कर रहा था। यहोवा ने ओनान की अनाज्ञाकारिता को बुरा माना और उसे मार डाला।</w:t>
      </w:r>
    </w:p>
    <w:p>
      <w:pPr/>
      <w:r>
        <w:rPr>
          <w:lang w:val="hi_IN" w:bidi="hi_IN"/>
        </w:rPr>
      </w:r>
      <w:r>
        <w:rPr>
          <w:lang w:val="hi_IN" w:bidi="hi_IN"/>
        </w:rPr>
        <w:t>रुकें और चर्चा करें: आपके परिवार में विरासत कैसे बाँटी जाती है? जब कोई पुत्र बिना वारिस के मर जाता है तो क्या होता है?</w:t>
      </w:r>
    </w:p>
    <w:p>
      <w:pPr/>
      <w:r>
        <w:rPr>
          <w:lang w:val="hi_IN" w:bidi="hi_IN"/>
        </w:rPr>
      </w:r>
      <w:r>
        <w:rPr>
          <w:lang w:val="hi_IN" w:bidi="hi_IN"/>
        </w:rPr>
        <w:t>यहूदा का तीसरा पुत्र शेला, तामार से विवाह करने के लिए बहुत छोटा था। यहूदा ने तामार को उसके माता-पिता के पास वापस भेज दिया। यहूदा ने तामार से कहा कि वह विधवा ही रहे। यहूदा ने तामार से वादा किया कि जब शेला बड़ा हो जाएगा, तो यहूदा तामार को बुला लेगा। यहूदा ने अपना वादा पूरा करने का इरादा नहीं किया। यहूदा डरता था कि शेला भी मर जाएगा। फिर यहूदा की पत्नी की मृत्यु हो गई।</w:t>
      </w:r>
    </w:p>
    <w:p>
      <w:pPr/>
      <w:r>
        <w:rPr>
          <w:lang w:val="hi_IN" w:bidi="hi_IN"/>
        </w:rPr>
      </w:r>
      <w:r>
        <w:rPr>
          <w:lang w:val="hi_IN" w:bidi="hi_IN"/>
        </w:rPr>
        <w:t>अब यहूदा को शोक के समय से गुजरना पड़ा। यह एक विशेष समय होता है जब कोई व्यक्ति अपने परिवार के किसी सदस्य की मृत्यु का शोक मनाता है। यहूदा को अपना शोक दिखाने के लिए विशेष कपड़े पहनने थे, रोना था, अपने सिर पर धूल या राख डालनी थी, और अपने कपड़े फाड़ने थे। जब यहूदा का शोक का समय समाप्त हो गया, तो वह अपनी भेड़ों की ऊन कतरवाने के लिए तिम्नाह गया।</w:t>
      </w:r>
    </w:p>
    <w:p>
      <w:pPr/>
      <w:r>
        <w:rPr>
          <w:lang w:val="hi_IN" w:bidi="hi_IN"/>
        </w:rPr>
      </w:r>
      <w:r>
        <w:rPr>
          <w:lang w:val="hi_IN" w:bidi="hi_IN"/>
        </w:rPr>
        <w:t>एक नक्शा दिखाएँ जिसमें अदुल्लाम और तिम्नाह को चिह्नित किया गया हो।</w:t>
      </w:r>
    </w:p>
    <w:p>
      <w:pPr/>
      <w:r>
        <w:rPr>
          <w:lang w:val="hi_IN" w:bidi="hi_IN"/>
        </w:rPr>
      </w:r>
      <w:r>
        <w:rPr>
          <w:lang w:val="hi_IN" w:bidi="hi_IN"/>
        </w:rPr>
        <w:t>तामार जानती थी कि शेला विवाह योग्य हो गया था और यहूदा ने अपना वादा पूरा नहीं किया। विधवाएँ विशेष कपड़े पहनती थीं, जो यह बताते थे कि वे विधवाएँ हैं। तामार ने अपने विधवापन के कपड़े उतारे और अपने आप को घूँघट से ढँक लिया ताकि यहूदा पहचान न सके, कि यह तामार है। तामार सड़क के किनारे गई और यहूदा के गुजरने का इंतजार करने लगी। यहूदा ने सोचा कि तामार एक वेश्या है। वेश्या वह होती है जो पैसे के बदले में यौन सम्बन्ध बनाती है। प्राचीन मध्य पूर्व में, कनानियों के मन्दिर में वेश्याएँ होती थीं। मन्दिर या उपासना स्थल कनानी देवताओं की पूजा का स्थान था। पुरुष खेती के मौसम में महत्वपूर्ण समयों जैसे बुवाई, ऊन कतरना और मेमने के जन्म से पहले इन मन्दिर की वेश्याओं के पास जाते थे। उनका मानना था कि मन्दिर में वेश्या के साथ यौन सम्बन्ध बनाने से फसलें अधिक उपजाऊ होगी या भेड़ें अधिक बच्चे पैदा करेंगी। हम नहीं जानते कि यहूदा इस बात पर विश्वास करता था या वह केवल एक वेश्या के साथ यौन सम्बन्ध बनाना चाहता था।</w:t>
      </w:r>
    </w:p>
    <w:p>
      <w:pPr/>
      <w:r>
        <w:rPr>
          <w:lang w:val="hi_IN" w:bidi="hi_IN"/>
        </w:rPr>
      </w:r>
      <w:r>
        <w:rPr>
          <w:lang w:val="hi_IN" w:bidi="hi_IN"/>
        </w:rPr>
        <w:t>यहूदा ने तामार को एक बकरी का बच्चा देने की पेशकश की, यदि तामार यहूदा के साथ यौन सम्बन्ध बनाती है। तामार ने मांग की कि यहूदा उसे 3 निजी चीजें दे जो केवल यहूदा की हों। तामार ने यहूदा से उसके मुहर, बाजूबन्द और लाठी की माँगी की। पुरुष अपने गले में एक रस्सी से बेलनाकार मुहर लटकाते थे और इसे मिट्टी में दबाकर दस्तावेज़ों पर हस्ताक्षर करने के लिए इसका उपयोग करते थे। यह मुहर प्रत्येक व्यक्ति के लिए अलग और विशेष होती थी। यहूदा की लाठी या चलने की छड़ी में नक्काशीदार चिन्ह होते थे जिससे यह पता चलता था कि यह यहूदा की है। तामार ने कहा कि वह इन वस्तुओं को तब तक अपने पास रखेगी जब तक कि यहूदा बकरी नहीं भेज देता। हालाँकि, जब यहूदा ने बकरी भेजी, तो कोई भी वेश्या को ढूँढ नहीं पाया। यहूदा नहीं जानता था कि वह वेश्या तामार है। यहूदा ने दूसरी बार वेश्या की तलाश नहीं की।</w:t>
      </w:r>
    </w:p>
    <w:p>
      <w:pPr/>
      <w:r>
        <w:rPr>
          <w:lang w:val="hi_IN" w:bidi="hi_IN"/>
        </w:rPr>
      </w:r>
      <w:r>
        <w:rPr>
          <w:lang w:val="hi_IN" w:bidi="hi_IN"/>
        </w:rPr>
        <w:t>एक बेलनाकार मुहर की तस्वीर दिखाएँ।</w:t>
      </w:r>
    </w:p>
    <w:p>
      <w:pPr/>
      <w:r>
        <w:rPr>
          <w:lang w:val="hi_IN" w:bidi="hi_IN"/>
        </w:rPr>
      </w:r>
      <w:r>
        <w:rPr>
          <w:lang w:val="hi_IN" w:bidi="hi_IN"/>
        </w:rPr>
        <w:t>तीन महीने बाद किसी ने यहूदा को बताया कि तामार गर्भवती है। यहूदा ने आज्ञा दी कि तामार को जला कर मार दिया जाए। यहूदा ने सोचा कि तामार ने एक वेश्या की तरह व्यवहार किया है। जब वे तामार को मारने के लिए ले जा रहे थे, तो तामार यहूदा को उसकी मुहर, बाजूबन्द और लाठी को वापस करने में सफल होती है। तामार ने यहूदा से कहा कि जो इन वस्तुओं का स्वामी है, वही उसके बच्चे का पिता है। यहूदा ने पहचान लिया कि वस्तुएँ उसकी हैं। यहूदा समझ गया कि यहूदा ही तामार के बच्चे का पिता है। यहूदा ने कहा, "तामार मुझसे अधिक धर्मी है।" यहाँ धर्मी का अर्थ है निर्दोष या बिना अपराध या बिना पाप के होना। यहूदा कह रहा था कि तामार ने एर की विरासत के लिए एक बच्चा पैदा करके सही काम किया है। यहूदा ने गलत किया था, क्योंकि यहूदा ने तामार को अपना पुत्र शेला नहीं दिया जिससे एर की विरासत के लिए एक बच्चे का प्रबंध हो सकता था।</w:t>
      </w:r>
    </w:p>
    <w:p>
      <w:pPr/>
      <w:r>
        <w:rPr>
          <w:lang w:val="hi_IN" w:bidi="hi_IN"/>
        </w:rPr>
      </w:r>
      <w:r>
        <w:rPr>
          <w:lang w:val="hi_IN" w:bidi="hi_IN"/>
        </w:rPr>
        <w:t>तामार के जुड़वाँ बच्चे हुए। जुड़वाँ बच्चों में से एक का हाथ प्रसव मार्ग से बाहर आ गया। दाई ने कलाई पर एक लाल धागा बाँध दिया, क्योंकि दाई ने सोचा कि यह बच्चा पहले पैदा हुआ। विरासत के नियमों के लिए यह सुनिश्चित करना महत्वपूर्ण था कि कौन सा बच्चा पहले पैदा हुआ। लेकिन हाथ प्रसव मार्ग में वापस चला गया और दूसरा बच्चा वास्तव में पहले पैदा हुआ। इस बच्चे का नाम पेरेस रखा गया क्योंकि वह पहले पैदा हुआ था। उन्होंने दूसरे बच्चे का नाम जेरह रखा।</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परिवेश और पात्रों को परिभाषित करने में सहायता करेंगे।</w:t>
      </w:r>
    </w:p>
    <w:p>
      <w:pPr/>
      <w:r>
        <w:rPr>
          <w:lang w:val="hi_IN" w:bidi="hi_IN"/>
        </w:rPr>
      </w:r>
      <w:r>
        <w:rPr>
          <w:lang w:val="hi_IN" w:bidi="hi_IN"/>
        </w:rPr>
        <w:t>इस कहानी में 7 दृश्य हैं।</w:t>
      </w:r>
    </w:p>
    <w:p>
      <w:pPr/>
      <w:r>
        <w:rPr>
          <w:lang w:val="hi_IN" w:bidi="hi_IN"/>
        </w:rPr>
      </w:r>
      <w:r>
        <w:rPr>
          <w:b/>
          <w:lang w:val="hi_IN" w:bidi="hi_IN"/>
        </w:rPr>
        <w:t>पहला दृश्य:</w:t>
      </w:r>
      <w:r>
        <w:rPr>
          <w:lang w:val="hi_IN" w:bidi="hi_IN"/>
        </w:rPr>
        <w:t xml:space="preserve"> यहूदा हेब्रोन से अदुल्लाम जाता है, एक कनानी स्त्री से विवाह करता है और उसके 3 पुत्र होते हैं।</w:t>
      </w:r>
    </w:p>
    <w:p>
      <w:pPr/>
      <w:r>
        <w:rPr>
          <w:lang w:val="hi_IN" w:bidi="hi_IN"/>
        </w:rPr>
      </w:r>
      <w:r>
        <w:rPr>
          <w:b/>
          <w:lang w:val="hi_IN" w:bidi="hi_IN"/>
        </w:rPr>
        <w:t>दूसरा दृश्य:</w:t>
      </w:r>
      <w:r>
        <w:rPr>
          <w:lang w:val="hi_IN" w:bidi="hi_IN"/>
        </w:rPr>
        <w:t xml:space="preserve"> यहूदा अपने पहले पुत्र का विवाह तामार से करवाता है। पहला पुत्र मर जाता है। यहूदा दूसरे पुत्र को तामार से विवाह करने के लिए कहता है। वह तामार के साथ एक बच्चे का पिता बनाने से मना कर देता है और मर जाता है। यहूदा ने तामार को उसके माता-पिता के पास वापस भेज दिया।</w:t>
      </w:r>
    </w:p>
    <w:p>
      <w:pPr/>
      <w:r>
        <w:rPr>
          <w:lang w:val="hi_IN" w:bidi="hi_IN"/>
        </w:rPr>
      </w:r>
      <w:r>
        <w:rPr>
          <w:b/>
          <w:lang w:val="hi_IN" w:bidi="hi_IN"/>
        </w:rPr>
        <w:t>तीसरा दृश्य:</w:t>
      </w:r>
      <w:r>
        <w:rPr>
          <w:lang w:val="hi_IN" w:bidi="hi_IN"/>
        </w:rPr>
        <w:t xml:space="preserve"> कुछ वर्षों बाद, यहूदा की पत्नी मर जाती है। यहूदा अपनी भेड़ों की ऊन कत रवाने के लिए जाता है।</w:t>
      </w:r>
    </w:p>
    <w:p>
      <w:pPr/>
      <w:r>
        <w:rPr>
          <w:lang w:val="hi_IN" w:bidi="hi_IN"/>
        </w:rPr>
      </w:r>
      <w:r>
        <w:rPr>
          <w:b/>
          <w:lang w:val="hi_IN" w:bidi="hi_IN"/>
        </w:rPr>
        <w:t>चौथा दृश्य:</w:t>
      </w:r>
      <w:r>
        <w:rPr>
          <w:lang w:val="hi_IN" w:bidi="hi_IN"/>
        </w:rPr>
        <w:t xml:space="preserve"> तामार जानती है कि यहूदा ने अपने तीसरे पुत्र को तामार के पास नहीं भेजा है। तामार अपने विधवापन के कपड़े उतारती है, एक वेश्या का रूप धारण करती है, और यहूदा के साथ सोती है।</w:t>
      </w:r>
    </w:p>
    <w:p>
      <w:pPr/>
      <w:r>
        <w:rPr>
          <w:lang w:val="hi_IN" w:bidi="hi_IN"/>
        </w:rPr>
      </w:r>
      <w:r>
        <w:rPr>
          <w:b/>
          <w:lang w:val="hi_IN" w:bidi="hi_IN"/>
        </w:rPr>
        <w:t>पाँचवाँ दृश्य:</w:t>
      </w:r>
      <w:r>
        <w:rPr>
          <w:lang w:val="hi_IN" w:bidi="hi_IN"/>
        </w:rPr>
        <w:t xml:space="preserve"> यहूदा वेश्या को भुगतान करने की कोशिश करता है, लेकिन कोई भी उसे ढूँढ नहीं पाता।</w:t>
      </w:r>
    </w:p>
    <w:p>
      <w:pPr/>
      <w:r>
        <w:rPr>
          <w:lang w:val="hi_IN" w:bidi="hi_IN"/>
        </w:rPr>
      </w:r>
      <w:r>
        <w:rPr>
          <w:b/>
          <w:lang w:val="hi_IN" w:bidi="hi_IN"/>
        </w:rPr>
        <w:t>छठा दृश्य:</w:t>
      </w:r>
      <w:r>
        <w:rPr>
          <w:lang w:val="hi_IN" w:bidi="hi_IN"/>
        </w:rPr>
        <w:t xml:space="preserve"> यहूदा को पता चलता है कि तामार गर्भवती है। यहूदा को पता चलता है कि वह तामार के बच्चे का पिता है।</w:t>
      </w:r>
    </w:p>
    <w:p>
      <w:pPr/>
      <w:r>
        <w:rPr>
          <w:lang w:val="hi_IN" w:bidi="hi_IN"/>
        </w:rPr>
      </w:r>
      <w:r>
        <w:rPr>
          <w:b/>
          <w:lang w:val="hi_IN" w:bidi="hi_IN"/>
        </w:rPr>
        <w:t>सातवाँ दृश्य:</w:t>
      </w:r>
      <w:r>
        <w:rPr>
          <w:lang w:val="hi_IN" w:bidi="hi_IN"/>
        </w:rPr>
        <w:t xml:space="preserve"> तामार जुड़वाँ बच्चों को जन्म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यहूदा की पत्नी, शूआ की बेटी</w:t>
      </w:r>
    </w:p>
    <w:p>
      <w:pPr>
        <w:pStyle w:val="ListBullet"/>
        <w:spacing w:line="240" w:lineRule="auto"/>
        <w:ind w:left="720"/>
      </w:pPr>
      <w:r>
        <w:rPr>
          <w:lang w:val="hi_IN" w:bidi="hi_IN"/>
        </w:rPr>
      </w:r>
      <w:r>
        <w:rPr>
          <w:lang w:val="hi_IN" w:bidi="hi_IN"/>
        </w:rPr>
        <w:t>एर</w:t>
      </w:r>
    </w:p>
    <w:p>
      <w:pPr>
        <w:pStyle w:val="ListBullet"/>
        <w:spacing w:line="240" w:lineRule="auto"/>
        <w:ind w:left="720"/>
      </w:pPr>
      <w:r>
        <w:rPr>
          <w:lang w:val="hi_IN" w:bidi="hi_IN"/>
        </w:rPr>
      </w:r>
      <w:r>
        <w:rPr>
          <w:lang w:val="hi_IN" w:bidi="hi_IN"/>
        </w:rPr>
        <w:t>ओनान</w:t>
      </w:r>
    </w:p>
    <w:p>
      <w:pPr>
        <w:pStyle w:val="ListBullet"/>
        <w:spacing w:line="240" w:lineRule="auto"/>
        <w:ind w:left="720"/>
      </w:pPr>
      <w:r>
        <w:rPr>
          <w:lang w:val="hi_IN" w:bidi="hi_IN"/>
        </w:rPr>
      </w:r>
      <w:r>
        <w:rPr>
          <w:lang w:val="hi_IN" w:bidi="hi_IN"/>
        </w:rPr>
        <w:t>शेला</w:t>
      </w:r>
    </w:p>
    <w:p>
      <w:pPr>
        <w:pStyle w:val="ListBullet"/>
        <w:spacing w:line="240" w:lineRule="auto"/>
        <w:ind w:left="720"/>
      </w:pPr>
      <w:r>
        <w:rPr>
          <w:lang w:val="hi_IN" w:bidi="hi_IN"/>
        </w:rPr>
      </w:r>
      <w:r>
        <w:rPr>
          <w:lang w:val="hi_IN" w:bidi="hi_IN"/>
        </w:rPr>
        <w:t>तामार</w:t>
      </w:r>
    </w:p>
    <w:p>
      <w:pPr>
        <w:pStyle w:val="ListBullet"/>
        <w:spacing w:line="240" w:lineRule="auto"/>
        <w:ind w:left="720"/>
      </w:pPr>
      <w:r>
        <w:rPr>
          <w:lang w:val="hi_IN" w:bidi="hi_IN"/>
        </w:rPr>
      </w:r>
      <w:r>
        <w:rPr>
          <w:lang w:val="hi_IN" w:bidi="hi_IN"/>
        </w:rPr>
        <w:t>अदुल्लामवासी हीरा</w:t>
      </w:r>
    </w:p>
    <w:p>
      <w:pPr>
        <w:pStyle w:val="ListBullet"/>
        <w:spacing w:line="240" w:lineRule="auto"/>
        <w:ind w:left="720"/>
      </w:pPr>
      <w:r>
        <w:rPr>
          <w:lang w:val="hi_IN" w:bidi="hi_IN"/>
        </w:rPr>
      </w:r>
      <w:r>
        <w:rPr>
          <w:lang w:val="hi_IN" w:bidi="hi_IN"/>
        </w:rPr>
        <w:t>वे पुरुष जो एनैम में रहते थे</w:t>
      </w:r>
    </w:p>
    <w:p>
      <w:pPr>
        <w:pStyle w:val="ListBullet"/>
        <w:spacing w:line="240" w:lineRule="auto"/>
        <w:ind w:left="720"/>
      </w:pPr>
      <w:r>
        <w:rPr>
          <w:lang w:val="hi_IN" w:bidi="hi_IN"/>
        </w:rPr>
      </w:r>
      <w:r>
        <w:rPr>
          <w:lang w:val="hi_IN" w:bidi="hi_IN"/>
        </w:rPr>
        <w:t>दाई</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यूसुफ को दास के रूप में बेचे जाने और मिस्र ले जाने के बाद होती है। हम नहीं जानते कि यह कहानी वास्तव में कब हुई।</w:t>
      </w:r>
    </w:p>
    <w:p>
      <w:pPr/>
      <w:r>
        <w:rPr>
          <w:lang w:val="hi_IN" w:bidi="hi_IN"/>
        </w:rPr>
      </w:r>
      <w:r>
        <w:rPr>
          <w:lang w:val="hi_IN" w:bidi="hi_IN"/>
        </w:rPr>
        <w:t>यहूदा अदुल्लाम और तिम्नाह तक जाता है। यह दिशा पहाड़ों की ऊँचाई को दर्शाती है। हेब्रोन अदुल्लाम से अधिक ऊँचा था इसलिए यहूदा नीचे की ओर गया। हेब्रोन और अदुल्लाम के बीच की दूरी लगभग 15 मील या 24 किलोमीटर है। तिम्नाह अदुल्लाम से ऊँचा होगा इसलिए यहूदा तिम्नाह तक गया। अदुल्लाम और तिम्नाह के बीच की दूरी लगभग 4 मील या 7 किलोमीटर है। शेला का जन्म कजीब में हुआ था। कजीब अदुल्लाम से लगभग 3 मील या 5 किलोमीटर की दूरी पर है।</w:t>
      </w:r>
    </w:p>
    <w:p>
      <w:pPr/>
      <w:r>
        <w:rPr>
          <w:lang w:val="hi_IN" w:bidi="hi_IN"/>
        </w:rPr>
      </w:r>
      <w:r>
        <w:rPr>
          <w:lang w:val="hi_IN" w:bidi="hi_IN"/>
        </w:rPr>
        <w:t>हेब्रोन, अदुल्लाम और तिम्नाह को दिखाने वाले नक्शे को देखें।</w:t>
      </w:r>
    </w:p>
    <w:p>
      <w:pPr/>
      <w:r>
        <w:rPr>
          <w:lang w:val="hi_IN" w:bidi="hi_IN"/>
        </w:rPr>
      </w:r>
      <w:r>
        <w:rPr>
          <w:lang w:val="hi_IN" w:bidi="hi_IN"/>
        </w:rPr>
        <w:t>पहले दृश्य में, यहूदा हेब्रोन के उत्तर-पश्चिम में एक शहर में चला गया, लेकिन कम ऊँचाई पर। यहूदा हीरा नाम के एक व्यक्ति के साथ रहा। यहूदा ने शूआ की बेटी को देखा और उससे विवाह किया। वह एक कनानी स्त्री थी। उनके 3 पुत्र हुए: एर, ओनान और शेला।</w:t>
      </w:r>
    </w:p>
    <w:p>
      <w:pPr/>
      <w:r>
        <w:rPr>
          <w:lang w:val="hi_IN" w:bidi="hi_IN"/>
        </w:rPr>
      </w:r>
      <w:r>
        <w:rPr>
          <w:lang w:val="hi_IN" w:bidi="hi_IN"/>
        </w:rPr>
        <w:t>दूसरे दृश्य में, यहूदा का पुत्र एर विवाह करने योग्य हो जाता है और यहूदा एक कनानी स्त्री तामार को उसकी पत्नी के रूप में चुनता है। यहोवा ने देखा कि एर दुष्ट है और एर की जान ले ली। हम नहीं जानते कि एर किस तरह से दुष्ट था। एर का कोई वारिस पुत्र नहीं था। यहूदा ने ओनान से कहा कि वह तामार से विवाह करे ताकि तामार का एक पुत्र हो जो एर का वारिस हो। ओनान ने यह सुनिश्चित करने के लिए जन्म नियंत्रण की एक विधि का उपयोग किया ताकि तामार गर्भवती न हो। ओनान ने कई बार यह किया। यहोवा ओनान के आज्ञा न मानने से नाखुश था और उसने ओनान की जान ले ली। यहूदा ने तामार को उसके माता-पिता के घर भेज दिया ताकि वह शेला के विवाह योग्य होने तक इंतज़ार कर सके। लेकिन यहूदा नहीं चाहता था कि शेला का विवाह तामार से हो। यह दर्शकों के लिए अतिरिक्त जानकारी है। किसी ने भी तामार को यहूदा के पुत्र शेला के बारे में यहूदा के इरादों को नहीं बताया।</w:t>
      </w:r>
    </w:p>
    <w:p>
      <w:pPr/>
      <w:r>
        <w:rPr>
          <w:lang w:val="hi_IN" w:bidi="hi_IN"/>
        </w:rPr>
      </w:r>
      <w:r>
        <w:rPr>
          <w:lang w:val="hi_IN" w:bidi="hi_IN"/>
        </w:rPr>
        <w:t>तीसरे दृश्य में, यहूदा की पत्नी की मृत्यु हो जाती है। यह कुछ वर्षों बाद होता है क्योंकि शेला अब विवाह के योग्य हो गया है, लेकिन यहूदा ने तामार को बुलाने नहीं भेजा है। शोक के बाद, यहूदा और उसका दोस्त हीरा अपनी भेड़ों की ऊन कतरवाने के लिए तिम्नाह जाते हैं।</w:t>
      </w:r>
    </w:p>
    <w:p>
      <w:pPr/>
      <w:r>
        <w:rPr>
          <w:lang w:val="hi_IN" w:bidi="hi_IN"/>
        </w:rPr>
      </w:r>
      <w:r>
        <w:rPr>
          <w:lang w:val="hi_IN" w:bidi="hi_IN"/>
        </w:rPr>
        <w:t>चौथे दृश्य में, तामार जानती है कि शेला विवाह करने के योग्य हो गया है और यहूदा ने तामार को बुलाने नहीं भेजा है। तामार अपने विधवापन के कपड़े उतारती है, अपने चेहरे को घूँघट से ढँकती है, और उस सड़क के पास बैठती है जहाँ से यहूदा उसे देख सके। यहूदा सोचता है कि तामार एक वेश्या है और यदि तामार यहूदा के साथ यौन संबंध बनाए तो वह उसे एक बकरी का बच्चा देगा। तामार माँग करती है कि यहूदा अपनी मुहर, बाजूबन्द और लाठी को उसके पास छोड़ दे ताकि यह सुनिश्चित हो सके कि बकरी निश्चित रूप से आएगी। फिर तामार यहूदा के साथ सोती है।</w:t>
      </w:r>
    </w:p>
    <w:p>
      <w:pPr/>
      <w:r>
        <w:rPr>
          <w:lang w:val="hi_IN" w:bidi="hi_IN"/>
        </w:rPr>
      </w:r>
      <w:r>
        <w:rPr>
          <w:lang w:val="hi_IN" w:bidi="hi_IN"/>
        </w:rPr>
        <w:t>पाँचवें दृश्य में, यहूदा अदुल्लामवासी हीरा को एक छोटी बकरी के साथ भेजता है ताकि वह स्त्री को भुगतान कर सके, और यहूदा की मुहर, बाजूबन्द और लाठी वापस पा सके। हीरा उस वेश्या को नहीं ढूँढ पाता। एनैम के पुरुषों ने हीरा से कहा कि वहाँ कोई वेश्या नहीं है। यहूदा ने फैसला किया कि स्त्री को मुहर, बाजूबन्द और लाठी रखने दें। यहूदा ने सोचा कि अगर वह वेश्या को ढूँढने फिर से गया तो सभी उस पर हँसेंगे।</w:t>
      </w:r>
    </w:p>
    <w:p>
      <w:pPr/>
      <w:r>
        <w:rPr>
          <w:lang w:val="hi_IN" w:bidi="hi_IN"/>
        </w:rPr>
      </w:r>
      <w:r>
        <w:rPr>
          <w:lang w:val="hi_IN" w:bidi="hi_IN"/>
        </w:rPr>
        <w:t>छठे दृश्य में, तीन महीने बाद, यहूदा सुनता है कि तामार गर्भवती है। यहूदा माँग करता है कि तामार को जला कर मार दिया जाए। तामार ने मुहर, बाजूबन्द और लाठी यहूदा को भेज दी। तामार ने कहा, "इन वस्तुओं का स्वामी मेरे बच्चे का पिता है।" यहूदा को एहसास होता है कि यहूदा तामार के बच्चे का पिता है। यहूदा कहता है कि तामार ने गर्भवती होकर सही काम किया है ताकि उसके पति का एक वारिस हो। यहूदा ने यह सुनिश्चित न करके कि तामार के संतान हो, गलत किया था। यहूदा फिर कभी तामार के साथ नहीं सोया।</w:t>
      </w:r>
    </w:p>
    <w:p>
      <w:pPr/>
      <w:r>
        <w:rPr>
          <w:lang w:val="hi_IN" w:bidi="hi_IN"/>
        </w:rPr>
      </w:r>
      <w:r>
        <w:rPr>
          <w:lang w:val="hi_IN" w:bidi="hi_IN"/>
        </w:rPr>
        <w:t>सातवें दृश्य में, तामार के जुड़वाँ बच्चे होते हैं। एक बच्चे का हाथ बाहर आ जाता है और दाई सोचती है कि यह पहला बच्चा होगा, और वह बच्चे की कलाई के चारों ओर एक लाल धागा बाँधती है। लेकिन हाथ जन्म मार्ग में वापस चला जाता है और दूसरा बच्चा पहले पैदा होता है। पहले जन्मे बच्चे का नाम पेरेस है और दूसरे जन्मे बच्चे का नाम जेरह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7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यहूदा की पत्नी, शूआ की बेटी</w:t>
      </w:r>
    </w:p>
    <w:p>
      <w:pPr>
        <w:pStyle w:val="ListBullet"/>
        <w:spacing w:line="240" w:lineRule="auto"/>
        <w:ind w:left="720"/>
      </w:pPr>
      <w:r>
        <w:rPr>
          <w:lang w:val="hi_IN" w:bidi="hi_IN"/>
        </w:rPr>
      </w:r>
      <w:r>
        <w:rPr>
          <w:lang w:val="hi_IN" w:bidi="hi_IN"/>
        </w:rPr>
        <w:t>एर</w:t>
      </w:r>
    </w:p>
    <w:p>
      <w:pPr>
        <w:pStyle w:val="ListBullet"/>
        <w:spacing w:line="240" w:lineRule="auto"/>
        <w:ind w:left="720"/>
      </w:pPr>
      <w:r>
        <w:rPr>
          <w:lang w:val="hi_IN" w:bidi="hi_IN"/>
        </w:rPr>
      </w:r>
      <w:r>
        <w:rPr>
          <w:lang w:val="hi_IN" w:bidi="hi_IN"/>
        </w:rPr>
        <w:t>ओनान</w:t>
      </w:r>
    </w:p>
    <w:p>
      <w:pPr>
        <w:pStyle w:val="ListBullet"/>
        <w:spacing w:line="240" w:lineRule="auto"/>
        <w:ind w:left="720"/>
      </w:pPr>
      <w:r>
        <w:rPr>
          <w:lang w:val="hi_IN" w:bidi="hi_IN"/>
        </w:rPr>
      </w:r>
      <w:r>
        <w:rPr>
          <w:lang w:val="hi_IN" w:bidi="hi_IN"/>
        </w:rPr>
        <w:t>शेला</w:t>
      </w:r>
    </w:p>
    <w:p>
      <w:pPr>
        <w:pStyle w:val="ListBullet"/>
        <w:spacing w:line="240" w:lineRule="auto"/>
        <w:ind w:left="720"/>
      </w:pPr>
      <w:r>
        <w:rPr>
          <w:lang w:val="hi_IN" w:bidi="hi_IN"/>
        </w:rPr>
      </w:r>
      <w:r>
        <w:rPr>
          <w:lang w:val="hi_IN" w:bidi="hi_IN"/>
        </w:rPr>
        <w:t>तामार</w:t>
      </w:r>
    </w:p>
    <w:p>
      <w:pPr>
        <w:pStyle w:val="ListBullet"/>
        <w:spacing w:line="240" w:lineRule="auto"/>
        <w:ind w:left="720"/>
      </w:pPr>
      <w:r>
        <w:rPr>
          <w:lang w:val="hi_IN" w:bidi="hi_IN"/>
        </w:rPr>
      </w:r>
      <w:r>
        <w:rPr>
          <w:lang w:val="hi_IN" w:bidi="hi_IN"/>
        </w:rPr>
        <w:t>अदुल्लामवासी हीरा</w:t>
      </w:r>
    </w:p>
    <w:p>
      <w:pPr>
        <w:pStyle w:val="ListBullet"/>
        <w:spacing w:line="240" w:lineRule="auto"/>
        <w:ind w:left="720"/>
      </w:pPr>
      <w:r>
        <w:rPr>
          <w:lang w:val="hi_IN" w:bidi="hi_IN"/>
        </w:rPr>
      </w:r>
      <w:r>
        <w:rPr>
          <w:lang w:val="hi_IN" w:bidi="hi_IN"/>
        </w:rPr>
        <w:t>वे पुरुष जो एनैम में रहते थे</w:t>
      </w:r>
    </w:p>
    <w:p>
      <w:pPr>
        <w:pStyle w:val="ListBullet"/>
        <w:spacing w:line="240" w:lineRule="auto"/>
        <w:ind w:left="720"/>
      </w:pPr>
      <w:r>
        <w:rPr>
          <w:lang w:val="hi_IN" w:bidi="hi_IN"/>
        </w:rPr>
      </w:r>
      <w:r>
        <w:rPr>
          <w:lang w:val="hi_IN" w:bidi="hi_IN"/>
        </w:rPr>
        <w:t>दाई</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यहूदा अदुल्लाम चला जाता है और एक कनानी स्त्री से विवाह कर लेता है।</w:t>
      </w:r>
    </w:p>
    <w:p>
      <w:pPr/>
      <w:r>
        <w:rPr>
          <w:lang w:val="hi_IN" w:bidi="hi_IN"/>
        </w:rPr>
      </w:r>
      <w:r>
        <w:rPr>
          <w:lang w:val="hi_IN" w:bidi="hi_IN"/>
        </w:rPr>
        <w:t>अभिनय को रोकें: यहूदा से पूछें, "आपको क्या लगता है कि आपके पिता एक कनानी स्त्री से विवाह करने के बारे में कैसा महसूस करेंगे?" आप सुन सकते हैं, "वह खुश नहीं होंगे। मेरे पिता चाहते हैं कि हम कनानियों से अलग रहें। लेकिन वह सुंदर है और एक अच्छी पत्नी बनेगी।" अभिनय को फिर से शुरू करें।</w:t>
      </w:r>
    </w:p>
    <w:p>
      <w:pPr/>
      <w:r>
        <w:rPr>
          <w:lang w:val="hi_IN" w:bidi="hi_IN"/>
        </w:rPr>
      </w:r>
      <w:r>
        <w:rPr>
          <w:lang w:val="hi_IN" w:bidi="hi_IN"/>
        </w:rPr>
        <w:t>यहूदा और उसकी पत्नी के 3 पुत्र हुए। पत्नी ने उनके नाम एर, ओनान और शेला रखा।</w:t>
      </w:r>
    </w:p>
    <w:p>
      <w:pPr/>
      <w:r>
        <w:rPr>
          <w:lang w:val="hi_IN" w:bidi="hi_IN"/>
        </w:rPr>
      </w:r>
      <w:r>
        <w:rPr>
          <w:lang w:val="hi_IN" w:bidi="hi_IN"/>
        </w:rPr>
        <w:t>दूसरे दृश्य में, यहूदा एर का विवाह एक कनानी स्त्री, तामार से तय करता है। यहोवा ने देखा कि एर एक दुष्ट व्यक्ति है। यहोवा ने एर की जान ले ली। तामार एक विधवा थी जिसके कोई बच्चा नहीं था। यहूदा ने दूसरे पुत्र ओनान से कहा कि वह तामार के साथ सोए और तामार को एक पुत्र दे।</w:t>
      </w:r>
    </w:p>
    <w:p>
      <w:pPr/>
      <w:r>
        <w:rPr>
          <w:lang w:val="hi_IN" w:bidi="hi_IN"/>
        </w:rPr>
      </w:r>
      <w:r>
        <w:rPr>
          <w:lang w:val="hi_IN" w:bidi="hi_IN"/>
        </w:rPr>
        <w:t>अभिनय रोक दें: यहूदा से पूछें, "आप एर के लिए एक वारिस क्यों चाहते हैं?" आप सुन सकते हैं, "एर का एक वारिस होना चाहिए। इस तरह तामार के पास उसकी देखभाल करने के लिए कोई होगा। हमें विधवा के लिए व्यवस्था करनी होगी।" अभिनय को फिर से शुरू करें।</w:t>
      </w:r>
    </w:p>
    <w:p>
      <w:pPr/>
      <w:r>
        <w:rPr>
          <w:lang w:val="hi_IN" w:bidi="hi_IN"/>
        </w:rPr>
      </w:r>
      <w:r>
        <w:rPr>
          <w:lang w:val="hi_IN" w:bidi="hi_IN"/>
        </w:rPr>
        <w:t>पुत्र को एर का वारिस माना जाएगा। ओनान ने ऐसे बच्चे का पिता बनने से मना कर दिया जो उसके भाई एर का बच्चा माना जाता। ओनान ने तामार को बच्चा देने से बचने के लिए जन्म नियंत्रण का अभ्यास किया।</w:t>
      </w:r>
    </w:p>
    <w:p>
      <w:pPr/>
      <w:r>
        <w:rPr>
          <w:lang w:val="hi_IN" w:bidi="hi_IN"/>
        </w:rPr>
      </w:r>
      <w:r>
        <w:rPr>
          <w:lang w:val="hi_IN" w:bidi="hi_IN"/>
        </w:rPr>
        <w:t>अभिनय रोकें: ओनान से पूछें, "आप अपने भाई एर के लिए पुत्र क्यों नहीं देना चाहते हो" आप सुन सकते हैं, "एर मर गया है। यदि मैं तामार को एक पुत्र दूँ, तो वह पुत्र एर का भाग विरासत में ले लेगा। मेरा हिस्सा कम हो जाएगा। मैं ऐसे बच्चे का पिता नहीं बनना चाहता जो किसी और का वारिस बने।" अभिनय को फिर से शुरू करें।</w:t>
      </w:r>
    </w:p>
    <w:p>
      <w:pPr/>
      <w:r>
        <w:rPr>
          <w:lang w:val="hi_IN" w:bidi="hi_IN"/>
        </w:rPr>
      </w:r>
      <w:r>
        <w:rPr>
          <w:lang w:val="hi_IN" w:bidi="hi_IN"/>
        </w:rPr>
        <w:t>क्योंकि ओनान अनाज्ञाकारी था, इसलिए यहोवा ने ओनान को मार डाला। तीसरा पुत्र शेला तामार से विवाह करने के लिए बहुत छोटा था। यहूदा ने तामार को उसके माता-पिता के पास वापस भेज दिया। यहूदा ने तामार से प्रतिज्ञा की कि जब शेला बड़ा हो जाएगा तो शेला तामार से विवाह कर लेगा। यहूदा का अपने वादा को निभाने का इरादा नहीं था।</w:t>
      </w:r>
    </w:p>
    <w:p>
      <w:pPr/>
      <w:r>
        <w:rPr>
          <w:lang w:val="hi_IN" w:bidi="hi_IN"/>
        </w:rPr>
      </w:r>
      <w:r>
        <w:rPr>
          <w:lang w:val="hi_IN" w:bidi="hi_IN"/>
        </w:rPr>
        <w:t>तीसरे दृश्य में, यहूदा की पत्नी की मृत्यु हो जाती है। यहूदा ने शोक मनाने का समय पूरा किया। फिर यहूदा भेड़ों की ऊन कतराने के लिए जाता है।</w:t>
      </w:r>
    </w:p>
    <w:p>
      <w:pPr/>
      <w:r>
        <w:rPr>
          <w:lang w:val="hi_IN" w:bidi="hi_IN"/>
        </w:rPr>
      </w:r>
      <w:r>
        <w:rPr>
          <w:lang w:val="hi_IN" w:bidi="hi_IN"/>
        </w:rPr>
        <w:t>चौथे दृश्य में, तामार महसूस करती है कि यहूदा का इरादा नहीं है कि शेला का तामार से विवाह हो। तामार जानती है कि यहूदा भेड़ की ऊन कतराने के लिए तामार के घर के पास से जाने वाला है। तामार अपने विधवापन के कपड़े उतारती है। तामार अपने आप को घूँघट से ढँकती है। तामार सड़क के किनारे बैठती है ताकि यहूदा सोचें कि तामार एक वेश्या है।</w:t>
      </w:r>
    </w:p>
    <w:p>
      <w:pPr/>
      <w:r>
        <w:rPr>
          <w:lang w:val="hi_IN" w:bidi="hi_IN"/>
        </w:rPr>
      </w:r>
      <w:r>
        <w:rPr>
          <w:lang w:val="hi_IN" w:bidi="hi_IN"/>
        </w:rPr>
        <w:t>अभिनय रोकें: तामार से पूछें, अभी आपको कैसा महसूस हो रहा है?" आप सुन सकते हैं, "मैं नाराज़ और निराश हूँ। मेरे ससुर ने मुझसे प्रतिज्ञा की और उसने अपना वचन पूरा नहीं किया है। मुझे वेश्या की तरह व्यवहार करना पसंद नहीं है, लेकिन मेरे पास कोई विकल्प नहीं है। मुझे एक पुत्र होना ही चाहिए।" अभिनय को फिर से शुरू करें।</w:t>
      </w:r>
    </w:p>
    <w:p>
      <w:pPr/>
      <w:r>
        <w:rPr>
          <w:lang w:val="hi_IN" w:bidi="hi_IN"/>
        </w:rPr>
      </w:r>
      <w:r>
        <w:rPr>
          <w:lang w:val="hi_IN" w:bidi="hi_IN"/>
        </w:rPr>
        <w:t>जब यहूदा रुकता है और सड़क के किनारे वेश्या के साथ भुगतान करके यौन सम्बन्ध बनाने का प्रस्ताव रखता है, तो यहूदा नहीं जानता कि यह स्त्री तामार है। यहूदा एक छोटी बकरी देने का प्रस्ताव रखता है। तामार छोटी बकरी के आने तक कुछ गिरवी रखने या वस्तुएँ रखने की माँग करती है। तामार उन वस्तुओं की माँग करती है जो यहूदा की पहचान कराएँ।</w:t>
      </w:r>
    </w:p>
    <w:p>
      <w:pPr/>
      <w:r>
        <w:rPr>
          <w:lang w:val="hi_IN" w:bidi="hi_IN"/>
        </w:rPr>
      </w:r>
      <w:r>
        <w:rPr>
          <w:lang w:val="hi_IN" w:bidi="hi_IN"/>
        </w:rPr>
        <w:t>अभिनय रोकें: तामार से पूछें, "आप यहूदा की पहचान करने वाली वस्तुओं की माँग क्यों कर रही हैं?" आप सुन सकते हैं, "मुझे आशा है कि इस मुलाकात से मैं गर्भवती हो जाऊंगी।" यदि मैं ऐसा करूँगी तो यहूदा मेरा न्याय करेगा। मुझे इन वस्तुओं की आवश्यकता है ताकि यह साबित हो सके कि पिता कौन है। जब यहूदा को यह पता चल जाएगा कि वह पिता है, तो यहूदा मुझे नुकसान नहीं पहुँचाएगा।" अभिनय को फिर से शुरू करें।</w:t>
      </w:r>
    </w:p>
    <w:p>
      <w:pPr/>
      <w:r>
        <w:rPr>
          <w:lang w:val="hi_IN" w:bidi="hi_IN"/>
        </w:rPr>
      </w:r>
      <w:r>
        <w:rPr>
          <w:lang w:val="hi_IN" w:bidi="hi_IN"/>
        </w:rPr>
        <w:t>यहूदा स्त्री को तीन वस्तुएँ देने के लिए मान गया और फिर वेश्या के साथ यौन सम्बन्ध बनाए। यहूदा वहाँ से भेड़ों की ऊन कतरवाने के लिए चला गया। तामार घर गई और अपने विधवापन के कपड़े वापस पहन लिए। यहूदा नहीं जानता था कि उसने तामार के साथ यौन सम्बन्ध बनाए थे।</w:t>
      </w:r>
    </w:p>
    <w:p>
      <w:pPr/>
      <w:r>
        <w:rPr>
          <w:lang w:val="hi_IN" w:bidi="hi_IN"/>
        </w:rPr>
      </w:r>
      <w:r>
        <w:rPr>
          <w:lang w:val="hi_IN" w:bidi="hi_IN"/>
        </w:rPr>
        <w:t>पाँचवें दृश्य में, यहूदा हीरा को भेजता है कि वह वेश्या को छोटी बकरी दे दे और यहूदा की व्यक्तिगत वस्तुएँ वापस ले आए। शहर के लोग हीरा से कहते हैं कि उस क्षेत्र में कोई वेश्या नहीं है। यहूदा ने फैसला किया कि वे चीजें उस स्त्री के पास रहने दें। यहूदा सोचता है कि यदि वह फिर से स्त्री को खोजने जाता है तो लोग उस पर हँसेंगे।</w:t>
      </w:r>
    </w:p>
    <w:p>
      <w:pPr/>
      <w:r>
        <w:rPr>
          <w:lang w:val="hi_IN" w:bidi="hi_IN"/>
        </w:rPr>
      </w:r>
      <w:r>
        <w:rPr>
          <w:lang w:val="hi_IN" w:bidi="hi_IN"/>
        </w:rPr>
        <w:t>छठे दृश्य में, तामार गर्भवती होती है और लोगों को इसके बारे में पता चलता है। कोई यहूदा को बताता है कि तामार गर्भवती है। यहूदा सोचता है कि तामार एक वेश्या की तरह व्यवहार कर रही है और कहता है कि तामार को जला दिया जाना चाहिए। उस समय, तामार उन तीन निजी वस्तुओं को यहूदा को वापस भेज देती है जो यहूदा की हैं। यहूदा को पता चलता है कि यहूदा ही तामार के बच्चे का पिता है। फिर यहूदा कहता है कि तामार निर्दोष है। वह यहूदा ही है जिसने गलत किया है।</w:t>
      </w:r>
    </w:p>
    <w:p>
      <w:pPr/>
      <w:r>
        <w:rPr>
          <w:lang w:val="hi_IN" w:bidi="hi_IN"/>
        </w:rPr>
      </w:r>
      <w:r>
        <w:rPr>
          <w:lang w:val="hi_IN" w:bidi="hi_IN"/>
        </w:rPr>
        <w:t>अभिनय रोकें: यहूदा से पूछें, अभी आपको कैसा महसूस हो रहा है?" आप सुन सकते हैं, "मुझे दुःख है कि मैंने तामार के लिए वह नहीं किया, जो मुझे करना चाहिए था। तामार ने सही काम किया है। मैं अपने फैसले में गलत था।" अभिनय को फिर से शुरू करें।</w:t>
      </w:r>
    </w:p>
    <w:p>
      <w:pPr/>
      <w:r>
        <w:rPr>
          <w:lang w:val="hi_IN" w:bidi="hi_IN"/>
        </w:rPr>
      </w:r>
      <w:r>
        <w:rPr>
          <w:lang w:val="hi_IN" w:bidi="hi_IN"/>
        </w:rPr>
        <w:t>सातवें दृश्य में, तामार के जुड़वाँ बच्चे होते हैं। पहले जन्मे बच्चे का नाम पेरेस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पाठ दो बार </w:t>
      </w:r>
      <w:r>
        <w:rPr>
          <w:b/>
          <w:lang w:val="hi_IN" w:bidi="hi_IN"/>
        </w:rPr>
        <w:t>यहोवा</w:t>
      </w:r>
      <w:r>
        <w:rPr>
          <w:lang w:val="hi_IN" w:bidi="hi_IN"/>
        </w:rPr>
        <w:t xml:space="preserve"> का उल्लेख करता है। यहोवा के लिए उसी शब्द का उपयोग करें जो आपने पिछले भागों में इस्तेमाल किया है। </w:t>
      </w:r>
      <w:r>
        <w:rPr>
          <w:b/>
          <w:lang w:val="hi_IN" w:bidi="hi_IN"/>
        </w:rPr>
        <w:t>यहोवा</w:t>
      </w:r>
      <w:r>
        <w:rPr>
          <w:lang w:val="hi_IN" w:bidi="hi_IN"/>
        </w:rPr>
        <w:t xml:space="preserve"> शब्द की चर्चा मुख्य शब्दावली में की गई है।</w:t>
      </w:r>
    </w:p>
    <w:p>
      <w:pPr/>
      <w:r>
        <w:rPr>
          <w:lang w:val="hi_IN" w:bidi="hi_IN"/>
        </w:rPr>
      </w:r>
      <w:r>
        <w:rPr>
          <w:lang w:val="hi_IN" w:bidi="hi_IN"/>
        </w:rPr>
        <w:t>इस पाठ में यौन सम्बन्ध से सम्बंधित कई शब्द हैं। अलग-अलग अनुवादों में लेटने या सोने जैसे वाक्यांशों का उपयोग किया गया है जिसका अर्थ है कि उसने स्त्री के साथ यौन सम्बन्ध बनाए थे। आपको अपनी संस्कृति के लिए सामाजिक रूप से स्वीकृत शब्दों का उपयोग करना होगा।</w:t>
      </w:r>
    </w:p>
    <w:p>
      <w:pPr/>
      <w:r>
        <w:rPr>
          <w:lang w:val="hi_IN" w:bidi="hi_IN"/>
        </w:rPr>
      </w:r>
      <w:r>
        <w:rPr>
          <w:lang w:val="hi_IN" w:bidi="hi_IN"/>
        </w:rPr>
        <w:t>रुकें और चर्चा करें: इस कहानी के समान यौन सम्बन्धों की कहानियाँ सुनाएँ। इन बातों के बारे में सार्वजनिक रूप से बात करने के लिए आप जिन शब्दों और वाक्यांशों का उपयोग करते हैं, उन्हें ध्यान से सुनें।</w:t>
      </w:r>
    </w:p>
    <w:p>
      <w:pPr/>
      <w:r>
        <w:rPr>
          <w:lang w:val="hi_IN" w:bidi="hi_IN"/>
        </w:rPr>
      </w:r>
      <w:r>
        <w:rPr>
          <w:lang w:val="hi_IN" w:bidi="hi_IN"/>
        </w:rPr>
        <w:t>यहूदा एक ऐसे नियम का उल्लेख करता है जिसके अनुसार एक भाई को अपने भाई की विधवा के साथ सोना आवश्यक है ताकि वह एक वारिस पैदा कर सके। पैदा होने वाला बच्चा मृत भाई का वारिस होगा, न कि उस व्यक्ति का, जो वास्तव में बच्चे का पिता है। यहूदा इस नियम का नाम नहीं बताता है। यह लेविरेट व्यवस्था थी और प्राचीन मध्य पूर्व में एक सामान्य प्रथा थी।</w:t>
      </w:r>
    </w:p>
    <w:p>
      <w:pPr/>
      <w:r>
        <w:rPr>
          <w:lang w:val="hi_IN" w:bidi="hi_IN"/>
        </w:rPr>
      </w:r>
      <w:r>
        <w:rPr>
          <w:lang w:val="hi_IN" w:bidi="hi_IN"/>
        </w:rPr>
        <w:t>ओनान तामार से ऐसा बच्चा नहीं चाहता जिसे एर का वारिस माना जाए। ओनान जन्म नियंत्रण का एक तरीका अपनाता है। इसका अर्थ है कि ओनान यौन सम्बन्ध की प्रक्रिया के दौरान पीछे हट गया और उसने अपना वीर्य या शुक्राणु भूमि पर गिरा दिया। इससे तामार का गर्भवती होना असंभव हो गया। बच्चे के निर्माण के लिए, पुरुष के शुक्राणु का महिला के शरीर में प्रवेश करना जरूरी है। ज्यादातर संस्कृतियाँ इस प्रक्रिया का वर्णन करने के ऐसे तरीके ढूँढती हैं जो हर समूह में स्वीकार्य हों।</w:t>
      </w:r>
    </w:p>
    <w:p>
      <w:pPr/>
      <w:r>
        <w:rPr>
          <w:lang w:val="hi_IN" w:bidi="hi_IN"/>
        </w:rPr>
      </w:r>
      <w:r>
        <w:rPr>
          <w:lang w:val="hi_IN" w:bidi="hi_IN"/>
        </w:rPr>
        <w:t>रुकें और चर्चा करें: अपनी संस्कृति में ऐसी ही स्थिति के बारे में बात करें। उन शब्दों पर ध्यान दें जो आप कार्य का वर्णन करने के लिए उपयोग करते हैं। आप यह कैसे कहेंगे कि आपकी दादी इसे सुनने के लिए मान जाए?</w:t>
      </w:r>
    </w:p>
    <w:p>
      <w:pPr/>
      <w:r>
        <w:rPr>
          <w:lang w:val="hi_IN" w:bidi="hi_IN"/>
        </w:rPr>
      </w:r>
      <w:r>
        <w:rPr>
          <w:lang w:val="hi_IN" w:bidi="hi_IN"/>
        </w:rPr>
        <w:t xml:space="preserve">ओनान का पाप यह था कि ओनान ने अपने मृत भाई के लिए एक वारिस प्रदान करने से मना कर दिया। ओनान ने अपने पिता की आज्ञा नहीं मानी। यहोवा ने ओनान का जीवन ले लिया क्योंकि ओनान ने अपने भाई के लिए एक वारिस देने से मना कर दिया था। यहोवा ने कहा कि ओनान ने जो किया वह दुष्ट या </w:t>
      </w:r>
      <w:r>
        <w:rPr>
          <w:b/>
          <w:lang w:val="hi_IN" w:bidi="hi_IN"/>
        </w:rPr>
        <w:t>बुरा</w:t>
      </w:r>
      <w:r>
        <w:rPr>
          <w:lang w:val="hi_IN" w:bidi="hi_IN"/>
        </w:rPr>
        <w:t xml:space="preserve"> था। </w:t>
      </w:r>
      <w:r>
        <w:rPr>
          <w:b/>
          <w:lang w:val="hi_IN" w:bidi="hi_IN"/>
        </w:rPr>
        <w:t>बुरा</w:t>
      </w:r>
      <w:r>
        <w:rPr>
          <w:lang w:val="hi_IN" w:bidi="hi_IN"/>
        </w:rPr>
        <w:t xml:space="preserve"> की चर्चा मुख्य शब्दावली में की गई है।</w:t>
      </w:r>
    </w:p>
    <w:p>
      <w:pPr/>
      <w:r>
        <w:rPr>
          <w:lang w:val="hi_IN" w:bidi="hi_IN"/>
        </w:rPr>
      </w:r>
      <w:r>
        <w:rPr>
          <w:lang w:val="hi_IN" w:bidi="hi_IN"/>
        </w:rPr>
        <w:t xml:space="preserve">जब यहूदा सड़क के किनारे तामार से मिला, तो यहूदा तामार को पहचान नहीं पाया। तामार ने अपने विधवापन के कपड़े उतारे और अन्य कपड़े पहने ताकि यहूदा को उसके साथ यौन सम्बन्ध बनाने के लिए लुभा सके। तामार ने अपना चेहरा भी घूँघट से ढँक लिया। यहूदा ने सोचा कि तामार एक </w:t>
      </w:r>
      <w:r>
        <w:rPr>
          <w:b/>
          <w:lang w:val="hi_IN" w:bidi="hi_IN"/>
        </w:rPr>
        <w:t>वेश्या</w:t>
      </w:r>
      <w:r>
        <w:rPr>
          <w:lang w:val="hi_IN" w:bidi="hi_IN"/>
        </w:rPr>
        <w:t xml:space="preserve"> है। वेश्या वह होती है जो यौन सम्बन्ध के लिए अपना शरीर बेचती है। कुछ अनुवादों में वेश्या शब्द का उपयोग किया गया है। </w:t>
      </w:r>
      <w:r>
        <w:rPr>
          <w:b/>
          <w:lang w:val="hi_IN" w:bidi="hi_IN"/>
        </w:rPr>
        <w:t>वेश्या</w:t>
      </w:r>
      <w:r>
        <w:rPr>
          <w:lang w:val="hi_IN" w:bidi="hi_IN"/>
        </w:rPr>
        <w:t xml:space="preserve"> वह स्त्री होती थी जो प्रजनन स्थल या मन्दिर में आराधना के एक हिस्से के रूप में वेश्यावृत्ति के लिए समर्पित होती थी। कनानियों के ऐसे कई मन्दिर या तीर्थस्थान हैं। एक वेश्या वह महिला होती है जो यौन सम्बन्ध के लिए अपने आप को बेच देती है। वेश्या एक यौनकर्मी थी जो किसी विशेष मूर्तिपूजक या झूठे देवता की सेवा करने के लिए वेश्यावृत्ति करती थी। आपको ऐसे शब्द खोजने होंगे, जिनका उपयोग आप सभी लोगों के साथ कर सकें। यहूदा ने सोचा कि वेश्या एक स्थानीय मूर्तिपूजक प्रजनन मन्दिर के लिए काम करती है।</w:t>
      </w:r>
    </w:p>
    <w:p>
      <w:pPr/>
      <w:r>
        <w:rPr>
          <w:lang w:val="hi_IN" w:bidi="hi_IN"/>
        </w:rPr>
      </w:r>
      <w:r>
        <w:rPr>
          <w:lang w:val="hi_IN" w:bidi="hi_IN"/>
        </w:rPr>
        <w:t xml:space="preserve">जब तामार सड़क के किनारे यहूदा से मिली, तो यहूदा ने सोचा कि तामार एक वेश्या है और उसके साथ यौन सम्बन्ध के बदले में भुगतान करने का प्रस्ताव रखा। तमार ने एक गारंटी या </w:t>
      </w:r>
      <w:r>
        <w:rPr>
          <w:b/>
          <w:lang w:val="hi_IN" w:bidi="hi_IN"/>
        </w:rPr>
        <w:t>गिरवी</w:t>
      </w:r>
      <w:r>
        <w:rPr>
          <w:lang w:val="hi_IN" w:bidi="hi_IN"/>
        </w:rPr>
        <w:t xml:space="preserve"> की माँग की। गारंटी या गिरवी एक मूल्यवान वस्तु होती है जिसे यह सुनिश्चित करने के लिए छोड़ा जाता है कि वादा किया गया भुगतान वास्तव में किया गया। यहूदा ने कीमत के रूप में एक छोटी बकरी देने की प्रतिज्ञा की। तामार चाहती थी कि यहूदा तामार के पास कुछ ऐसा छोड़ दे जो मूल्यवान हो। इस तरह, यदि यहूदा बकरी नहीं भेजता है, तो तामार के पास अभी भी कुछ मूल्यवान चीज है। तामार ने यहूदा की मुहर, बाजूबन्द और लाठी की माँग की। </w:t>
      </w:r>
      <w:r>
        <w:rPr>
          <w:b/>
          <w:lang w:val="hi_IN" w:bidi="hi_IN"/>
        </w:rPr>
        <w:t>मुहर</w:t>
      </w:r>
      <w:r>
        <w:rPr>
          <w:lang w:val="hi_IN" w:bidi="hi_IN"/>
        </w:rPr>
        <w:t xml:space="preserve"> एक बेलनाकार वस्तु थी जिस पर एक खुदी हुई छवि होती थी जो यहूदा का प्रतिनिधित्व करती थी। "यहूदा इसे अपने गले में रस्सी के सहारे पहनता था।" जब यहूदा को किसी चीज़ पर हस्ताक्षर करने की आवश्यकता होती, तो वह इस बेलनाकार चीज को मिट्टी में दबाता। हर कोई पहचान लेता कि यह हस्ताक्षर यहूदा का है। लाठी पर नक्काशी होती थी जिसे सभी पहचान सकते थे। इन वस्तुओं की माँग करके, तामार उस व्यक्ति की पहचान कर सकती थी, जिसने उसके साथ संबंध बनाए।</w:t>
      </w:r>
    </w:p>
    <w:p>
      <w:pPr/>
      <w:r>
        <w:rPr>
          <w:lang w:val="hi_IN" w:bidi="hi_IN"/>
        </w:rPr>
      </w:r>
      <w:r>
        <w:rPr>
          <w:lang w:val="hi_IN" w:bidi="hi_IN"/>
        </w:rPr>
        <w:t>बेलनाकार मुहर की तस्वीर फिर से दिखाएँ।</w:t>
      </w:r>
    </w:p>
    <w:p>
      <w:pPr/>
      <w:r>
        <w:rPr>
          <w:lang w:val="hi_IN" w:bidi="hi_IN"/>
        </w:rPr>
      </w:r>
      <w:r>
        <w:rPr>
          <w:lang w:val="hi_IN" w:bidi="hi_IN"/>
        </w:rPr>
        <w:t xml:space="preserve">यहूदा को पता चलता है कि तामार, एर के वारिस के रूप में एक बच्चा पैदा करने के लिए यहूदा के साथ सोई थी। यहूदा कहता है कि तामार के कार्य </w:t>
      </w:r>
      <w:r>
        <w:rPr>
          <w:b/>
          <w:lang w:val="hi_IN" w:bidi="hi_IN"/>
        </w:rPr>
        <w:t>धर्मी</w:t>
      </w:r>
      <w:r>
        <w:rPr>
          <w:lang w:val="hi_IN" w:bidi="hi_IN"/>
        </w:rPr>
        <w:t xml:space="preserve"> हैं। </w:t>
      </w:r>
      <w:r>
        <w:rPr>
          <w:b/>
          <w:lang w:val="hi_IN" w:bidi="hi_IN"/>
        </w:rPr>
        <w:t>धार्मिकता</w:t>
      </w:r>
      <w:r>
        <w:rPr>
          <w:lang w:val="hi_IN" w:bidi="hi_IN"/>
        </w:rPr>
        <w:t xml:space="preserve"> की चर्चा मुख्य शब्दावली में की गई है। इस मामले में, यहूदा कह रहा है कि तामार अपने कार्यों में निर्दोष थी। तामार निर्दोष थी। तामार ने सही कारणों के लिए कार्य किया। यहूदा कहता है कि तामार अधिक धर्मी है, जिसका अर्थ है यहूदा से अधिक निर्दोष या बेकसूर है। यहूदा तामार के लिए एक पति और एर के लिए एक वारिस प्रदान करने के अपने कार्य में विफल रहा। तामार ने ये सब करने के लिए अपने दम पर कार्य किया।</w:t>
      </w:r>
    </w:p>
    <w:p>
      <w:pPr/>
      <w:r>
        <w:rPr>
          <w:lang w:val="hi_IN" w:bidi="hi_IN"/>
        </w:rPr>
      </w:r>
      <w:r>
        <w:rPr>
          <w:lang w:val="hi_IN" w:bidi="hi_IN"/>
        </w:rPr>
        <w:t>जब तामार का बच्चा पैदा हुआ था, तो उन्होंने पाया कि उसके जुड़वाँ बच्चे हैं। जब एक हाथ प्रसव मार्ग से बाहर निकला, तो दाई ने सोचा कि यह पहला बच्चा है और पहले जन्मे बच्चे की पहचान करने के लिए उसकी कलाई पर एक लाल धागा बाँध दिया। उस संस्कृति में, पहले जन्मे पुत्रों के अधिकार और विशेषाधिकार के साथ-साथ जिम्मेदारियाँ भी होती थीं। विरासत के अधिकारों के लिए यह जानना महत्वपूर्ण था कि जुड़वाँ बच्चों में से कौन पहले पैदा हुआ। दूसरा बच्चा वास्तव में पहले पैदा हुआ था। लाल धागे ने यह सुनिश्चित करने में मदद की कि कौन सा बच्चा पहले जन्मा बच्चा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39:1–23</w:t>
      </w:r>
      <w:r>
        <w:rPr>
          <w:lang w:val="hi_IN" w:bidi="hi_IN"/>
        </w:rPr>
      </w:r>
    </w:p>
    <w:p>
      <w:pPr>
        <w:pStyle w:val="Heading3"/>
      </w:pPr>
      <w:r>
        <w:rPr>
          <w:lang w:val="hi_IN" w:bidi="hi_IN"/>
        </w:rPr>
        <w:t>सुने और मन में रखें</w:t>
      </w:r>
    </w:p>
    <w:p>
      <w:pPr/>
      <w:r>
        <w:rPr>
          <w:lang w:val="hi_IN" w:bidi="hi_IN"/>
        </w:rPr>
      </w:r>
      <w:r>
        <w:rPr>
          <w:lang w:val="hi_IN" w:bidi="hi_IN"/>
        </w:rPr>
        <w:t>उत्पत्ति 39:1–23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यूसुफ की कहानी पर वापस आता है। यह यूसुफ के मिस्र पहुँचने पर उसके साथ जो कुछ हुआ उसका वर्णनात्मक विवरण है और यूसुफ के मिस्र में रहने के शुरूआती कुछ वर्षों का भी वर्णन है।</w:t>
      </w:r>
    </w:p>
    <w:p>
      <w:pPr/>
      <w:r>
        <w:rPr>
          <w:lang w:val="hi_IN" w:bidi="hi_IN"/>
        </w:rPr>
      </w:r>
      <w:r>
        <w:rPr>
          <w:lang w:val="hi_IN" w:bidi="hi_IN"/>
        </w:rPr>
        <w:t>कनान और मिस्र का नक्शा दिखाएँ।</w:t>
      </w:r>
    </w:p>
    <w:p>
      <w:pPr/>
      <w:r>
        <w:rPr>
          <w:lang w:val="hi_IN" w:bidi="hi_IN"/>
        </w:rPr>
      </w:r>
      <w:r>
        <w:rPr>
          <w:lang w:val="hi_IN" w:bidi="hi_IN"/>
        </w:rPr>
        <w:t>यह भाग व्यापारियों के लिए सामान्य नाम, इश्माएलियों का उपयोग करता है। यूसुफ के पिछले भाग में, लेखक ने व्यापारियों को इश्माएलियों और मिद्यानी कहा। इश्माएली सभी व्यापारियों के लिए एक सामान्य शब्द है। जब वे मिस्र पहुँचे, तो इश्माएलियों ने यूसुफ को पोतीपर नाम के एक व्यक्ति को बेच दिया जो मिस्र के राजा फिरौन के रक्षकों का प्रधान था। इसका अर्थ है कि पोतीपर महल और महल में रहने वाले सभी लोगों की सुरक्षा के लिए जिम्मेदार था। मिस्र के राजा फ़िरौन की उपाधि का उपयोग करते थे।</w:t>
      </w:r>
    </w:p>
    <w:p>
      <w:pPr/>
      <w:r>
        <w:rPr>
          <w:lang w:val="hi_IN" w:bidi="hi_IN"/>
        </w:rPr>
      </w:r>
      <w:r>
        <w:rPr>
          <w:lang w:val="hi_IN" w:bidi="hi_IN"/>
        </w:rPr>
        <w:t>यहोवा यूसुफ के साथ था। यह वाक्यांश इस भाग में 4 बार दोहराया गया है। हर बार, वाक्यांश हमें बताता है कि यहोवा ने यूसुफ के साथ कुछ अच्छा किया। यहोवा ने यूसुफ को सफलता दिलाई या यूसुफ ने जो कुछ किया उसमे सफल किया। यूसुफ ने एक आम नौकर के रूप में शुरू किया। फिर पोतीपर ने यूसुफ को अपना निजी सहायक बना दिया। फिर पोतीपर ने यूसुफ को अपने घराने और अपनी हर संपत्ति का अधिकारी बना दिया। जैसे ही पोतीपर ने यूसुफ को पोतीपर के घराने का अधिकारी बनाया, यहोवा ने पोतीपर को भी समृद्ध किया। यहोवा ने यूसुफ के कारण पोतीपर के घराने को आशीष दी। इसका अर्थ है कि पोतीपर के घर और उसके व्यवसाय में सब कुछ आसानी से फलता-फूलता गया। पोतीपर ने जान लिया कि यहोवा यूसुफ के कारण पोतीपर को आशीष दे रहा था। पोतीपर ने यूसुफ को अपनी सारी संपत्ति का अधिकारी बना दिया। यूसुफ ने पोतीपर के लिए हर चीज़ का ध्यान रखा ताकि पोतीपर को केवल इस बारे में चिंता करनी पड़े कि वह क्या खाना चाहता है। मिस्री अपने लिए परदेशियों को भोजन बनाने की अनुमति नहीं देते थे।</w:t>
      </w:r>
    </w:p>
    <w:p>
      <w:pPr/>
      <w:r>
        <w:rPr>
          <w:lang w:val="hi_IN" w:bidi="hi_IN"/>
        </w:rPr>
      </w:r>
      <w:r>
        <w:rPr>
          <w:lang w:val="hi_IN" w:bidi="hi_IN"/>
        </w:rPr>
        <w:t>यूसुफ एक सुंदर और अच्छी कद-काठी का व्यक्ति था। पोतीपर की पत्नी ने यूसुफ को देखा और यूसुफ के साथ सोना चाहा। पोतीपर की पत्नी ने कहा, "आकर मेरे साथ सो।" या "आकर मेरे साथ लेट।"</w:t>
      </w:r>
    </w:p>
    <w:p>
      <w:pPr/>
      <w:r>
        <w:rPr>
          <w:lang w:val="hi_IN" w:bidi="hi_IN"/>
        </w:rPr>
      </w:r>
      <w:r>
        <w:rPr>
          <w:lang w:val="hi_IN" w:bidi="hi_IN"/>
        </w:rPr>
        <w:t>रुकें और चर्चा करें: एक ऐसी कहानी सुनाएँ जिसमें एक महिला एक युवक को अपने साथ यौन संबंध बनाने के लिए राजी करने का प्रयास कर रही है। उस स्त्री की इच्छा को बताने के लिए आप कौन से शब्द या वाक्यांश का प्रयोग करते हैं? आप इस बारे में विनम्रता से कैसे बात करते हैं ताकि सभी को समझ आए, लेकिन कोई भी उपयोग की गई भाषा से परेशान न हो?</w:t>
      </w:r>
    </w:p>
    <w:p>
      <w:pPr/>
      <w:r>
        <w:rPr>
          <w:lang w:val="hi_IN" w:bidi="hi_IN"/>
        </w:rPr>
      </w:r>
      <w:r>
        <w:rPr>
          <w:lang w:val="hi_IN" w:bidi="hi_IN"/>
        </w:rPr>
        <w:t>यूसुफ ने पोतीपर की पत्नी के साथ सोने से मना कर दिया। यूसुफ ने बताया कि कैसे पोतीपर ने यूसुफ पर भरोसा करके पूरे घराने की जिम्मेदारी सौंपी थी। पोतीपर ने अपनी पत्नी को छोड़कर यूसुफ को हर चीज़ पर अधिकार दिया था। यूसुफ कहता है कि पोतीपर की पत्नी के साथ सोना दुष्टता और परमेश्वर के विरुद्ध एक बड़ा पाप होगा। पाप परमेश्वर के प्रति अनाज्ञाकारिता के कार्य को दिखाता है। इस भाग के अनुसार, पोतीपर की पत्नी ने यूसुफ के मना करने को स्वीकार नहीं किया। पोतीपर की पत्नी दिन-प्रतिदिन यूसुफ को अपने साथ सोने के लिए मनाने की कोशिश करती रही। पोतीपर की पत्नी के पूछने पर यूसुफ ने हर बार मना कर दिया।</w:t>
      </w:r>
    </w:p>
    <w:p>
      <w:pPr/>
      <w:r>
        <w:rPr>
          <w:lang w:val="hi_IN" w:bidi="hi_IN"/>
        </w:rPr>
      </w:r>
      <w:r>
        <w:rPr>
          <w:lang w:val="hi_IN" w:bidi="hi_IN"/>
        </w:rPr>
        <w:t>फिर एक दिन, यूसुफ घर में अकेला कुछ काम कर रहा था। पोतीपर की पत्नी ने यूसुफ को वस्त्र से पकड़ लिया। यह एक ढीला बाहरी कपड़ा था जो पुरुषों द्वारा पहना जाता था। अंगरखा इतना बड़ा और ढीला था कि यूसुफ अंगरखे को उतारकर पोतीपर की पत्नी के हाथों में छोड़कर भाग गया। अंगरखा एक साधारण वस्त्र होगा जो दासों द्वारा पहना जाता था। यह अंगरखा यूसुफ के उस अंगरखे की तरह विशेष नहीं था जो याकूब ने यूसुफ को दिया था। पोतीपर की पत्नी ने अपने दासों से कहा कि यूसुफ ने उसके साथ बलात्कार करने की कोशिश की और अंगरखे का उपयोग सबूत के रूप में किया। पोतीपर की पत्नी ने अंगरखा रख लिया और पोतीपर को दिखाया और बलात्कार के प्रयास का आरोप दोहराया। पोतीपर की पत्नी ने अपनी बातचीत में पोतीपर पर भी आरोप लगाया या उसे दोषी ठहराया। पोतीपर की पत्नी ने कहा, "वह इब्री दास जिसको तू हमारे पास ले आया है..." इब्री, इस्राएलियों या याकूब के वंशजों के लिए एक और शब्द है। पोतीपर की पत्नी कह रही है कि पोतीपर जिम्मेदार है, क्योंकि पोतीपर ही है जो यूसुफ को घर में काम करने के लिए लाया।</w:t>
      </w:r>
    </w:p>
    <w:p>
      <w:pPr/>
      <w:r>
        <w:rPr>
          <w:lang w:val="hi_IN" w:bidi="hi_IN"/>
        </w:rPr>
      </w:r>
      <w:r>
        <w:rPr>
          <w:lang w:val="hi_IN" w:bidi="hi_IN"/>
        </w:rPr>
        <w:t>जब पोतीपर की पत्नी ने यूसुफ को एक इब्री दास कहा, तो वह यूसुफ के बारे में नकारात्मक या बहुत बुरे या नकारात्मक तरीके से बात कर रही है। पोतीपर की पत्नी कह रही है कि यूसुफ एक परदेशी, एक नीचे वर्ग का व्यक्ति है। यूसुफ असभ्य है।</w:t>
      </w:r>
    </w:p>
    <w:p>
      <w:pPr/>
      <w:r>
        <w:rPr>
          <w:lang w:val="hi_IN" w:bidi="hi_IN"/>
        </w:rPr>
      </w:r>
      <w:r>
        <w:rPr>
          <w:lang w:val="hi_IN" w:bidi="hi_IN"/>
        </w:rPr>
        <w:t>रुकें और चर्चा करें: गाँव में आए किसी प्रवासी या अजनबी के बारे में एक कहानी सुनाएँ। आप इस व्यक्ति का वर्णन करने के लिए किन शब्दों का उपयोग करते हैं? यदि आप लोगों को यह बताना चाहते हैं कि वह एक बुरा व्यक्ति है, तो आप उसका वर्णन कैसे करेंगे?</w:t>
      </w:r>
    </w:p>
    <w:p>
      <w:pPr/>
      <w:r>
        <w:rPr>
          <w:lang w:val="hi_IN" w:bidi="hi_IN"/>
        </w:rPr>
      </w:r>
      <w:r>
        <w:rPr>
          <w:lang w:val="hi_IN" w:bidi="hi_IN"/>
        </w:rPr>
        <w:t>पोतीपर की पत्नी ने दासों और पोतीपर से झूठ बोला। पोतीपर की पत्नी ने कहा कि जब यूसुफ कमरे से भागा तो यूसुफ ने अपना वस्त्र उसके पास छोड़ दिया। यह एक सत्य कथन नहीं है। पोतीपर की पत्नी ने वस्त्र को पकड़ लिया तो यूसुफ वस्त्र छोड़ कर वहाँ से भाग गया और वस्त्र उसके हाथों में रह गया। पोतीपर की पत्नी के पास वस्त्र छोड़ने का अर्थ यह था कि यूसुफ ने पोतीपर की पत्नी पर हमला करने से पहले वस्त्र उतारकर एक तरफ रख दिया था। यूसुफ ने अपना अंगरखा या वस्त्र नहीं उतारे। जब यूसुफ उससे छूटकर भागने की कोशिश कर रहा था तो पोतीपर की पत्नी ने इसे खींच लिया था।</w:t>
      </w:r>
    </w:p>
    <w:p>
      <w:pPr/>
      <w:r>
        <w:rPr>
          <w:lang w:val="hi_IN" w:bidi="hi_IN"/>
        </w:rPr>
      </w:r>
      <w:r>
        <w:rPr>
          <w:lang w:val="hi_IN" w:bidi="hi_IN"/>
        </w:rPr>
        <w:t>पोतीपर ने अपनी पत्नी से कहानी सुनी और क्रोधित हुआ। मजबूत भावना के लिए क्रोधित एक ज़्यादा मज़बूत शब्द है।</w:t>
      </w:r>
    </w:p>
    <w:p>
      <w:pPr/>
      <w:r>
        <w:rPr>
          <w:lang w:val="hi_IN" w:bidi="hi_IN"/>
        </w:rPr>
      </w:r>
      <w:r>
        <w:rPr>
          <w:lang w:val="hi_IN" w:bidi="hi_IN"/>
        </w:rPr>
        <w:t>रुकें और चर्चा करें: किसी ऐसे व्यक्ति के बारे में एक कहानी सुनाएँ जो क्रोधित है। व्यक्ति द्वारा महसूस किए जा रहे क्रोध का वर्णन करने के लिए अलग-अलग शब्दों का प्रयोग करें। क्या आप इन शब्दों को क्रमबद्ध कर सकते हैं: कम गुस्से से बहुत गुस्सा और बहुत गुस्से से अत्यधिक गुस्सा? जब आप पोतीपर की प्रतिक्रिया के बारे में बात करेंगे तो आप क्रोध के लिए सबसे मजबूत शब्द का प्रयोग करना चाहेंगे।</w:t>
      </w:r>
    </w:p>
    <w:p>
      <w:pPr/>
      <w:r>
        <w:rPr>
          <w:lang w:val="hi_IN" w:bidi="hi_IN"/>
        </w:rPr>
      </w:r>
      <w:r>
        <w:rPr>
          <w:lang w:val="hi_IN" w:bidi="hi_IN"/>
        </w:rPr>
        <w:t>पोतीपर ने यूसुफ को जेल में डाल दिया। ध्यान दें कि पोतीपर ने यूसुफ को अपना बचाव करने का मौका नहीं दिया। पोतीपर ने यूसुफ से नहीं पूछा कि क्या हुआ। यूसुफ की कोई सुनवाई नहीं हुई। यूसुफ को जेल में डाल दिया गया, जबकि यूसुफ ने कुछ भी गलत नहीं किया था। कुछ लोगों का मानना है कि पोतीपर अपनी पत्नी पर पूरी तरह से विश्वास नहीं करता था। यदि पोतीपर को अपनी पत्नीपर पूरा विश्वास होता, तो पोतीपर यूसुफ को मार देता। बलात्कार या बलात्कार के प्रयास के लिए आमतौर पर मृत्यु की सजा दी जाती थी। इसके बजाय, पोतीपर ने यूसुफ को जेल में डाल दिया।</w:t>
      </w:r>
    </w:p>
    <w:p>
      <w:pPr/>
      <w:r>
        <w:rPr>
          <w:lang w:val="hi_IN" w:bidi="hi_IN"/>
        </w:rPr>
      </w:r>
      <w:r>
        <w:rPr>
          <w:lang w:val="hi_IN" w:bidi="hi_IN"/>
        </w:rPr>
        <w:t>पोतीपर ने यूसुफ को उस जेल में डाला जहाँ राजा के कैदी रखे गए थे। पोतीपर ने यूसुफ को जेल में डाल दिया। किसी के साथ ऐसा करना एक मजबूत या हिंसक कार्य है। जब पोतीपर ने यूसुफ को जेल में डाला तो पोतीपर मजबूत भावनाएँ महसूस कर रहा था। पोतीपर ने यूसुफ को एक ऐसी जेल में डाला, जहाँ की स्थितियाँ एक सामान्य जेल से थोड़ी बेहतर थी। इस जेल में, यूसुफ उन लोगों से मिला जो राजा की सेवा करते थे।</w:t>
      </w:r>
    </w:p>
    <w:p>
      <w:pPr/>
      <w:r>
        <w:rPr>
          <w:lang w:val="hi_IN" w:bidi="hi_IN"/>
        </w:rPr>
      </w:r>
      <w:r>
        <w:rPr>
          <w:lang w:val="hi_IN" w:bidi="hi_IN"/>
        </w:rPr>
        <w:t>यहोवा जेल में यूसुफ के साथ था। यह इस वाक्यांश का दोहराव है। यहोवा पोतीपर के घर में यूसुफ के साथ था और यूसुफ को सफल किया। इस भाग में, एक अतिरिक्त वाक्य है जो कहता है, यहोवा ने यूसुफ को अपना अटूट प्रेम दिखाया। यहोवा ने यूसुफ को जेल के दारोगा का पसंदीदा बना दिया। जेल अधिकारी ने यूसुफ को अन्य कैदियों का प्रभारी बना दिया। जेल अधिकारी ने यूसुफ को जेल में हर चीज़ का प्रभारी बना दिया। यूसुफ हर बात की देखभाल करता था। यहोवा यूसुफ के साथ था और यूसुफ को हर काम में सफल बनाया।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6 दृश्य हैं।</w:t>
      </w:r>
    </w:p>
    <w:p>
      <w:pPr/>
      <w:r>
        <w:rPr>
          <w:lang w:val="hi_IN" w:bidi="hi_IN"/>
        </w:rPr>
      </w:r>
      <w:r>
        <w:rPr>
          <w:b/>
          <w:lang w:val="hi_IN" w:bidi="hi_IN"/>
        </w:rPr>
        <w:t>पहला दृश्य:</w:t>
      </w:r>
      <w:r>
        <w:rPr>
          <w:lang w:val="hi_IN" w:bidi="hi_IN"/>
        </w:rPr>
        <w:t xml:space="preserve"> यूसुफ मिस्र में पहुँचता है। पोतीपर यूसुफ को खरीदता है।</w:t>
      </w:r>
    </w:p>
    <w:p>
      <w:pPr/>
      <w:r>
        <w:rPr>
          <w:lang w:val="hi_IN" w:bidi="hi_IN"/>
        </w:rPr>
      </w:r>
      <w:r>
        <w:rPr>
          <w:b/>
          <w:lang w:val="hi_IN" w:bidi="hi_IN"/>
        </w:rPr>
        <w:t>दूसरा दृश्य:</w:t>
      </w:r>
      <w:r>
        <w:rPr>
          <w:lang w:val="hi_IN" w:bidi="hi_IN"/>
        </w:rPr>
        <w:t xml:space="preserve"> यूसुफ पोतीपर के घर में काम करता है। यहोवा यूसुफ के साथ है। पोतीपर यूसुफ को पूरे घराने और पोतीपर की हर चीज़ का अधिकारी बनाता है।</w:t>
      </w:r>
    </w:p>
    <w:p>
      <w:pPr/>
      <w:r>
        <w:rPr>
          <w:lang w:val="hi_IN" w:bidi="hi_IN"/>
        </w:rPr>
      </w:r>
      <w:r>
        <w:rPr>
          <w:b/>
          <w:lang w:val="hi_IN" w:bidi="hi_IN"/>
        </w:rPr>
        <w:t>तीसरा दृश्य:</w:t>
      </w:r>
      <w:r>
        <w:rPr>
          <w:lang w:val="hi_IN" w:bidi="hi_IN"/>
        </w:rPr>
        <w:t xml:space="preserve"> पोतीपर की पत्नी देखती है कि यूसुफ सुंदर है और यूसुफ के साथ सोना चाहती है। यूसुफ मना कर देता है।</w:t>
      </w:r>
    </w:p>
    <w:p>
      <w:pPr/>
      <w:r>
        <w:rPr>
          <w:lang w:val="hi_IN" w:bidi="hi_IN"/>
        </w:rPr>
      </w:r>
      <w:r>
        <w:rPr>
          <w:b/>
          <w:lang w:val="hi_IN" w:bidi="hi_IN"/>
        </w:rPr>
        <w:t>चौथा दृश्य:</w:t>
      </w:r>
      <w:r>
        <w:rPr>
          <w:lang w:val="hi_IN" w:bidi="hi_IN"/>
        </w:rPr>
        <w:t xml:space="preserve"> पोतीपर की पत्नी यूसुफ को पकड़ती है। यूसुफ अपना अंगरखा उसके हाथों में छोड़कर भाग जाता है। पोतीपर की पत्नी दासों से कहती है कि यूसुफ ने उसके साथ बलात्कार करने की कोशिश की।</w:t>
      </w:r>
    </w:p>
    <w:p>
      <w:pPr/>
      <w:r>
        <w:rPr>
          <w:lang w:val="hi_IN" w:bidi="hi_IN"/>
        </w:rPr>
      </w:r>
      <w:r>
        <w:rPr>
          <w:b/>
          <w:lang w:val="hi_IN" w:bidi="hi_IN"/>
        </w:rPr>
        <w:t>पाँचवाँ दृश्य:</w:t>
      </w:r>
      <w:r>
        <w:rPr>
          <w:lang w:val="hi_IN" w:bidi="hi_IN"/>
        </w:rPr>
        <w:t xml:space="preserve"> जब पोतीपर घर में पहुँचता है, तो पोतीपर की पत्नी यूसुफ पर बलात्कार करने की कोशिश का आरोप लगाती है और सबूत के रूप में अंगरखा पेश करती है। पोतीपर इसका जवाब यूसुफ को जेल में डालकर देता है।</w:t>
      </w:r>
    </w:p>
    <w:p>
      <w:pPr/>
      <w:r>
        <w:rPr>
          <w:lang w:val="hi_IN" w:bidi="hi_IN"/>
        </w:rPr>
      </w:r>
      <w:r>
        <w:rPr>
          <w:b/>
          <w:lang w:val="hi_IN" w:bidi="hi_IN"/>
        </w:rPr>
        <w:t>छठा दृश्य:</w:t>
      </w:r>
      <w:r>
        <w:rPr>
          <w:lang w:val="hi_IN" w:bidi="hi_IN"/>
        </w:rPr>
        <w:t xml:space="preserve"> यहोवा जेल में यूसुफ के साथ है। यूसुफ जो भी करता है उसमें सफल होता है। जेल अधिकारी यूसुफ को अन्य कैदियों और जेल की हर चीज़ का अधिकारी बना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पोतीपर</w:t>
      </w:r>
    </w:p>
    <w:p>
      <w:pPr>
        <w:pStyle w:val="ListBullet"/>
        <w:spacing w:line="240" w:lineRule="auto"/>
        <w:ind w:left="720"/>
      </w:pPr>
      <w:r>
        <w:rPr>
          <w:lang w:val="hi_IN" w:bidi="hi_IN"/>
        </w:rPr>
      </w:r>
      <w:r>
        <w:rPr>
          <w:lang w:val="hi_IN" w:bidi="hi_IN"/>
        </w:rPr>
        <w:t>पोतीपर की पत्नी</w:t>
      </w:r>
    </w:p>
    <w:p>
      <w:pPr>
        <w:pStyle w:val="ListBullet"/>
        <w:spacing w:line="240" w:lineRule="auto"/>
        <w:ind w:left="720"/>
      </w:pPr>
      <w:r>
        <w:rPr>
          <w:lang w:val="hi_IN" w:bidi="hi_IN"/>
        </w:rPr>
      </w:r>
      <w:r>
        <w:rPr>
          <w:lang w:val="hi_IN" w:bidi="hi_IN"/>
        </w:rPr>
        <w:t>अन्य दास</w:t>
      </w:r>
    </w:p>
    <w:p>
      <w:pPr>
        <w:pStyle w:val="ListBullet"/>
        <w:spacing w:line="240" w:lineRule="auto"/>
        <w:ind w:left="720"/>
      </w:pPr>
      <w:r>
        <w:rPr>
          <w:lang w:val="hi_IN" w:bidi="hi_IN"/>
        </w:rPr>
      </w:r>
      <w:r>
        <w:rPr>
          <w:lang w:val="hi_IN" w:bidi="hi_IN"/>
        </w:rPr>
        <w:t>जेल अधिकारी</w:t>
      </w:r>
    </w:p>
    <w:p>
      <w:pPr>
        <w:pStyle w:val="ListBullet"/>
        <w:spacing w:line="240" w:lineRule="auto"/>
        <w:ind w:left="720"/>
      </w:pPr>
      <w:r>
        <w:rPr>
          <w:lang w:val="hi_IN" w:bidi="hi_IN"/>
        </w:rPr>
      </w:r>
      <w:r>
        <w:rPr>
          <w:lang w:val="hi_IN" w:bidi="hi_IN"/>
        </w:rPr>
        <w:t>अन्य कैदी</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कई अनुवादों में इस भाग के आरंभिक शब्द के रूप में "अब" शब्द का उपयोग किया गया है। "अब" शब्द एक जोड़ने वाला शब्द है जो यूसुफ को दास के रूप में बेचे जाने की घटना की ओर संकेत करता है। यहूदा और तामार की कहानी ने यूसुफ की कहानी को रोक दिया था। लेखक हमें यूसुफ की कहानी पर वापस लाने के लिए इस जोड़ने वाले शब्द का उपयोग कर रहा है।</w:t>
      </w:r>
    </w:p>
    <w:p>
      <w:pPr/>
      <w:r>
        <w:rPr>
          <w:lang w:val="hi_IN" w:bidi="hi_IN"/>
        </w:rPr>
      </w:r>
      <w:r>
        <w:rPr>
          <w:lang w:val="hi_IN" w:bidi="hi_IN"/>
        </w:rPr>
        <w:t>इश्माएली यूसुफ को मिस्र ले जाते हैं। दिशा शब्द "नीचे" का अर्थ है कि इश्माएली कनान में पहाड़ों के ऊँचे स्थान से नीचे मिस्र में समुद्र के स्तर तक जा रहे हैं।</w:t>
      </w:r>
    </w:p>
    <w:p>
      <w:pPr/>
      <w:r>
        <w:rPr>
          <w:lang w:val="hi_IN" w:bidi="hi_IN"/>
        </w:rPr>
      </w:r>
      <w:r>
        <w:rPr>
          <w:lang w:val="hi_IN" w:bidi="hi_IN"/>
        </w:rPr>
        <w:t>यूसुफ पोतीपर की पत्नी को अपना उत्तर एक शब्द से शुरू करता है जैसे "देख" या "देखो।" यह शब्द उस महत्वपूर्ण बात की ओर ध्यान आकर्षित करता है जो यूसुफ कहने वाला है।</w:t>
      </w:r>
    </w:p>
    <w:p>
      <w:pPr/>
      <w:r>
        <w:rPr>
          <w:lang w:val="hi_IN" w:bidi="hi_IN"/>
        </w:rPr>
      </w:r>
      <w:r>
        <w:rPr>
          <w:lang w:val="hi_IN" w:bidi="hi_IN"/>
        </w:rPr>
        <w:t>यूसुफ एक ऐसे प्रश्न का प्रयोग करता है जिसका उत्तर देने की आवश्यकता नहीं है जब यूसुफ कहता है, "मैं ऐसा दुष्ट कार्य कैसे कर सकता हूँ?" इसे एक सकारात्मक कथन में बदला जा सकता है जैसे "मैं ऐसा दुष्ट काम नहीं कर सकता।"</w:t>
      </w:r>
    </w:p>
    <w:p>
      <w:pPr/>
      <w:r>
        <w:rPr>
          <w:lang w:val="hi_IN" w:bidi="hi_IN"/>
        </w:rPr>
      </w:r>
      <w:r>
        <w:rPr>
          <w:lang w:val="hi_IN" w:bidi="hi_IN"/>
        </w:rPr>
        <w:t>पहले दृश्य में, कई अनुवादों में इस भाग के आरंभिक शब्द के रूप में "अब" शब्द का उपयोग किया गया है। "अब" शब्द एक जोड़ने वाला शब्द है जो यूसुफ को दास के रूप में बेचे जाने की घटना की ओर संकेत करता है। यहूदा और तामार की कहानी ने यूसुफ की कहानी को रोक दिया था। लेखक हमें यूसुफ की कहानी पर वापस लाने के लिए इस जोड़ने वाले शब्द का उपयोग कर रहा है।</w:t>
      </w:r>
    </w:p>
    <w:p>
      <w:pPr/>
      <w:r>
        <w:rPr>
          <w:lang w:val="hi_IN" w:bidi="hi_IN"/>
        </w:rPr>
      </w:r>
      <w:r>
        <w:rPr>
          <w:lang w:val="hi_IN" w:bidi="hi_IN"/>
        </w:rPr>
        <w:t>इश्माएली यूसुफ को नीचे मिस्र में ले जाते हैं। दिशा शब्द "नीचे" का अर्थ है कि इश्माएली कनान में पहाड़ों के ऊँचे स्थान से नीचे मिस्र में समुद्र के स्तर तक जा रहे हैं। यूसुफ मिस्र में पहुँचता है। पोतीपर जो एक महत्वपूर्ण व्यक्ति है, यूसुफ को खरीदता है। पोतीपर महल के रक्षकों का प्रधान है। पोतीपर राजा और उसके पूरे परिवार की रक्षा करने और यह सुनिश्चित करने के लिए जिम्मेदार है कि वे सुरक्षित रहें।</w:t>
      </w:r>
    </w:p>
    <w:p>
      <w:pPr/>
      <w:r>
        <w:rPr>
          <w:lang w:val="hi_IN" w:bidi="hi_IN"/>
        </w:rPr>
      </w:r>
      <w:r>
        <w:rPr>
          <w:lang w:val="hi_IN" w:bidi="hi_IN"/>
        </w:rPr>
        <w:t>दूसरे दृश्य में, यूसुफ पोतीपर के घर में काम करना शुरू करता है। यहोवा यूसुफ के साथ है। यूसुफ जो कुछ भी करता है वह सफल होता है। पोतीपर महसूस करता है कि यूसुफ की सफलता का कारण यहोवा है। पोतीपर ने यूसुफ को पोतीपर के घराने का अधिकारी बना दिया। तुरन्त, यहोवा पोतीपर को भी आशीष देता है। घर में सब कुछ अच्छे से चलता है। पोतीपर की फसलें और पशुधन बढ़ते हैं। पोतीपर यूसुफ को हर चीज़ के लिए पूरी तरह से जिम्मेदार ठहराता है।</w:t>
      </w:r>
    </w:p>
    <w:p>
      <w:pPr/>
      <w:r>
        <w:rPr>
          <w:lang w:val="hi_IN" w:bidi="hi_IN"/>
        </w:rPr>
      </w:r>
      <w:r>
        <w:rPr>
          <w:lang w:val="hi_IN" w:bidi="hi_IN"/>
        </w:rPr>
        <w:t>तीसरे दृश्य में, पोतीपर की पत्नी ध्यान देती है कि यूसुफ सुंदर और सुडोल है। पोतीपर की पत्नी यूसुफ को उसके साथ सोने के लिए कहती है। यूसुफ मना कर देता है। यूसुफ पोतीपर की पत्नी को अपना उत्तर एक शब्द से शुरू करता है जैसे "देख" या "देखो।" यह शब्द एक महत्वपूर्ण बात की ओर ध्यान आकर्षित करता है जो यूसुफ कहने वाला है। यूसुफ कहता है कि यह एक दुष्ट काम और परमेश्वर के विरुद्ध एक बड़ा पाप होगा। यूसुफ एक ऐसे प्रश्न का प्रयोग करता है जिसका उत्तर देने की आवश्यकता नहीं है जब यूसुफ कहता है, "मैं ऐसा दुष्ट कार्य कैसे कर सकता हूँ?" इसे एक सकारात्मक कथन में बदला जा सकता है जैसे "मैं ऐसा दुष्ट काम नहीं कर सकता।" यूसुफ ने पोतीपर की पत्नी के साथ सोने से मना कर दिया। पोतीपर की पत्नी दिन-प्रतिदिन यूसुफ को उसके साथ सोने के लिए कहती है। यूसुफ हमेशा मना कर देता है।</w:t>
      </w:r>
    </w:p>
    <w:p>
      <w:pPr/>
      <w:r>
        <w:rPr>
          <w:lang w:val="hi_IN" w:bidi="hi_IN"/>
        </w:rPr>
      </w:r>
      <w:r>
        <w:rPr>
          <w:lang w:val="hi_IN" w:bidi="hi_IN"/>
        </w:rPr>
        <w:t>चौथे दृश्य में, एक दिन, पोतीपर की पत्नी यूसुफ को घर में अकेला पाती है। पोतीपर की पत्नी यूसुफ के वस्त्र या अंगरखे को पकड़ लेती है। यूसुफ अपना कपड़ा छुड़ाकर, कपड़ा उसके हाथों में छोड़कर भाग जाता है। पोतीपर की पत्नी दासों को बुलाती है। दास आते हैं और पोतीपर की पत्नी यूसुफ पर बलात्कार की कोशिश करने का आरोप लगाती है। पोतीपर की पत्नी कहती है कि जब वह चिल्लाई तो युसूफ अपना अंगरखा वहीं पर छोड़ कर भाग गया। पोतीपर की पत्नी जिस तरह से यह कहती है उससे ऐसा लगता है कि यूसुफ ने अपना अंगरखा उतार दिया था। यूसुफ ने अंगरखा नहीं उतारा था। जब यूसुफ भाग रहा था तो पोतीपर की पत्नी ने अंगरखा पकड़ रखा था, जिससे अंगरखा उतर गया।</w:t>
      </w:r>
    </w:p>
    <w:p>
      <w:pPr/>
      <w:r>
        <w:rPr>
          <w:lang w:val="hi_IN" w:bidi="hi_IN"/>
        </w:rPr>
      </w:r>
      <w:r>
        <w:rPr>
          <w:lang w:val="hi_IN" w:bidi="hi_IN"/>
        </w:rPr>
        <w:t>पाँचवें दृश्य में, पोतीपर की पत्नी पोतीपर के घर आने तक इंतजार करती है। फिर पोतीपर की पत्नी यूसुफ पर उसके साथ बलात्कार करने की कोशिश का आरोप लगाती है। पोतीपर की पत्नी ऐसी भाषा का उपयोग करती है जिसका अर्थ है कि यूसुफ एक परदेशी, एक निम्न-वर्ग का और असभ्य व्यक्ति है। पोतीपर की पत्नी पोतीपर को भी दोषी ठहराती है क्योंकि पोतीपर ही वह व्यक्ति है जो यूसुफ को घर में लाया था। पोतीपर की पत्नी अपने आरोप को सच साबित करने के लिए पोतीपर को यूसुफ का अंगरखा या वस्त्र दिखाती है। जब पोतीपर सुनता है कि यूसुफ ने क्या किया है, तो पोतीपर क्रोधित हो जाता है।</w:t>
      </w:r>
    </w:p>
    <w:p>
      <w:pPr/>
      <w:r>
        <w:rPr>
          <w:lang w:val="hi_IN" w:bidi="hi_IN"/>
        </w:rPr>
      </w:r>
      <w:r>
        <w:rPr>
          <w:lang w:val="hi_IN" w:bidi="hi_IN"/>
        </w:rPr>
        <w:t>छठे दृश्य में, पोतीपर यूसुफ को जेल में डाल देता है। किसी को जेल में डालना एक कठोर कार्यवाही है, जो भेजने या रखने से बहुत कठोर है। यूसुफ, जो पूरी तरह से निर्दोष है, अब जेल में है। यह जेल एक विशेष जेल है। राजा के कैदियों को इस जेल में रखा जाता था। यहोवा जेल में यूसुफ के साथ है। यहोवा यूसुफ के हर काम को सफल बनाता है। यहोवा यूसुफ को यहोवा का अटूट प्रेम दिखाता है। यहोवा ने जेल अधिकारी को यह ध्यान दिलाया कि यूसुफ क्या कर रहा था। जल्द ही जेल अधिकारी ने यूसुफ को कैदियों और फिर जेल में होने वाली हर चीज़ का अधिकारी बना दिया। यहोवा यूसुफ के साथ था और उसने यूसुफ के हर काम को सफल बनाया।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पोतीपर</w:t>
      </w:r>
    </w:p>
    <w:p>
      <w:pPr>
        <w:pStyle w:val="ListBullet"/>
        <w:spacing w:line="240" w:lineRule="auto"/>
        <w:ind w:left="720"/>
      </w:pPr>
      <w:r>
        <w:rPr>
          <w:lang w:val="hi_IN" w:bidi="hi_IN"/>
        </w:rPr>
      </w:r>
      <w:r>
        <w:rPr>
          <w:lang w:val="hi_IN" w:bidi="hi_IN"/>
        </w:rPr>
        <w:t>पोतीपर की पत्नी</w:t>
      </w:r>
    </w:p>
    <w:p>
      <w:pPr>
        <w:pStyle w:val="ListBullet"/>
        <w:spacing w:line="240" w:lineRule="auto"/>
        <w:ind w:left="720"/>
      </w:pPr>
      <w:r>
        <w:rPr>
          <w:lang w:val="hi_IN" w:bidi="hi_IN"/>
        </w:rPr>
      </w:r>
      <w:r>
        <w:rPr>
          <w:lang w:val="hi_IN" w:bidi="hi_IN"/>
        </w:rPr>
        <w:t>अन्य दास</w:t>
      </w:r>
    </w:p>
    <w:p>
      <w:pPr>
        <w:pStyle w:val="ListBullet"/>
        <w:spacing w:line="240" w:lineRule="auto"/>
        <w:ind w:left="720"/>
      </w:pPr>
      <w:r>
        <w:rPr>
          <w:lang w:val="hi_IN" w:bidi="hi_IN"/>
        </w:rPr>
      </w:r>
      <w:r>
        <w:rPr>
          <w:lang w:val="hi_IN" w:bidi="hi_IN"/>
        </w:rPr>
        <w:t>जेल अधिकारी</w:t>
      </w:r>
    </w:p>
    <w:p>
      <w:pPr>
        <w:pStyle w:val="ListBullet"/>
        <w:spacing w:line="240" w:lineRule="auto"/>
        <w:ind w:left="720"/>
      </w:pPr>
      <w:r>
        <w:rPr>
          <w:lang w:val="hi_IN" w:bidi="hi_IN"/>
        </w:rPr>
      </w:r>
      <w:r>
        <w:rPr>
          <w:lang w:val="hi_IN" w:bidi="hi_IN"/>
        </w:rPr>
        <w:t>अन्य कैदी</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यूसुफ मिस्र में पहुँचता है। पोतीपर नाम का एक मिस्री अधिकारी, यूसुफ को उसके घर में काम करने के लिए एक दास के रूप में खरीदता है।</w:t>
      </w:r>
    </w:p>
    <w:p>
      <w:pPr/>
      <w:r>
        <w:rPr>
          <w:lang w:val="hi_IN" w:bidi="hi_IN"/>
        </w:rPr>
      </w:r>
      <w:r>
        <w:rPr>
          <w:lang w:val="hi_IN" w:bidi="hi_IN"/>
        </w:rPr>
        <w:t>दूसरे दृश्य में, यूसुफ पोतीपर के घर में काम करना शुरू करता है। यहोवा यूसुफ के साथ है और यूसुफ जो कुछ करता है वह सफल होता है। पोतीपर को यह बात समझ में आती है कि यहोवा यूसुफ के साथ है, और वह यूसुफ को घराने का अधिकारी बना देता है। फिर यहोवा पोतीपर को आशीष देता है। पोतीपर अपनी सारी सम्पत्ति की पूरी जिम्मेदारी यूसुफ को सौंप देता है।</w:t>
      </w:r>
    </w:p>
    <w:p>
      <w:pPr/>
      <w:r>
        <w:rPr>
          <w:lang w:val="hi_IN" w:bidi="hi_IN"/>
        </w:rPr>
      </w:r>
      <w:r>
        <w:rPr>
          <w:lang w:val="hi_IN" w:bidi="hi_IN"/>
        </w:rPr>
        <w:t>अभिनय रोक दें: यूसुफ से पूछें, "आपको कैसे पता कि परमेश्वर आपके साथ है?" आप सुन सकते हैं, "मैं जो कुछ कर रहा हूँ वह सफल हो रहा है। मैं सीख रहा हूँ कि इन सभी अजीब चीजों और अजीब लोगों से कैसे निपटा जाए। मैंने तो भाषा भी सीखी है। हर कोई मेरे काम से खुश लगता है। मुझे पता है कि परमेश्वर इसमें मेरी मदद कर रहा है क्योंकि मुझे नहीं पता कि मुझे क्या करना है।" पोतीपर से पूछें, "आपको कैसे पता है कि यहोवा यूसुफ के साथ है? आपने क्या देखा है?" आप सुन सकते हैं, "मैं यूसुफ के परमेश्वर को नहीं जानता हूँ, लेकिन मुझे पता है कि यूसुफ वास्तव में अच्छा कर रहा है। वह जो कुछ करता है वह सही है। यूसुफ ईमानदार है। यूसुफ देखता है कि क्या करने की आवश्यकता है और वह यह सुनिश्चित करता है कि वह पूरा हो। मेरे पास पहले कभी यूसुफ जैसा दास नहीं था।" अभिनय को फिर से शुरू करें।</w:t>
      </w:r>
    </w:p>
    <w:p>
      <w:pPr/>
      <w:r>
        <w:rPr>
          <w:lang w:val="hi_IN" w:bidi="hi_IN"/>
        </w:rPr>
      </w:r>
      <w:r>
        <w:rPr>
          <w:lang w:val="hi_IN" w:bidi="hi_IN"/>
        </w:rPr>
        <w:t>तीसरे दृश्य में, पोतीपर की पत्नी ने देखा कि यूसुफ एक सुंदर युवक है। पोतीपर की पत्नी यूसुफ के साथ सोना चाहती है, लेकिन यूसुफ उसके साथ सोने से मना कर देता है। पोतीपर की पत्नी हर दिन यूसुफ को उसके साथ सोने के लिए कहती है।</w:t>
      </w:r>
    </w:p>
    <w:p>
      <w:pPr/>
      <w:r>
        <w:rPr>
          <w:lang w:val="hi_IN" w:bidi="hi_IN"/>
        </w:rPr>
      </w:r>
      <w:r>
        <w:rPr>
          <w:lang w:val="hi_IN" w:bidi="hi_IN"/>
        </w:rPr>
        <w:t>अभिनय को रोकें: युसूफ से पूछें, "आपको अभी कैसा महसूस हो रहा है? आप पोतीपर की पत्नी के साथ क्यों नहीं सोते?" आप सुन सकते हैं, "उसके साथ सोना गलत होगा। वह मेरे स्वामी से विवाहित है। वह हर बात में मुझ पर भरोसा करता है। मैं इस तरह उससे विश्वासघात नहीं कर सकता। उसके साथ सोने का अर्थ परमेश्वर की आज्ञा नहीं मानना होगा। मैं चाहता हूँ कि वह मुझे अकेला छोड़ दे। मैं इस समस्या के बारे में किसी को नहीं बता सकता क्योंकि वह पोतीपर की पत्नी है।" पोतीपर की पत्नी से पूछें, "आप यूसुफ के साथ क्यों सोना चाहती है?" आप यह सुन सकते हैं, "मैं अकेली हूँ और वह बहुत सुंदर है। मैं ऊब गई हूँ। मेरे पास करने के लिए कुछ नहीं है। यूसुफ के साथ सोना मेरे लिए मजेदार होगा। इससे मेरा पति मुझ पर अधिक ध्यान देगा।" अभिनय को फिर से शुरू करें।</w:t>
      </w:r>
    </w:p>
    <w:p>
      <w:pPr/>
      <w:r>
        <w:rPr>
          <w:lang w:val="hi_IN" w:bidi="hi_IN"/>
        </w:rPr>
      </w:r>
      <w:r>
        <w:rPr>
          <w:lang w:val="hi_IN" w:bidi="hi_IN"/>
        </w:rPr>
        <w:t>चौथे दृश्य में, यूसुफ घर में अकेला काम कर रहा है। पोतीपर की पत्नी अंदर आती है और यूसुफ का वस्त्र पकड़ लेती है। पोतीपर की पत्नी यूसुफ को उसके साथ सोने का आदेश देती है। यूसुफ अपना अंगरखा छुड़ाकर घर से भाग जाता है। यूसुफ अंगरखे को पोतीपर की पत्नी के हाथों में छोड़ देता है। पोतीपर की पत्नी ने दासों को बुलाया। जब पुरुष दास पहुँचे, तो पोतीपर की पत्नी ने उन्हें बताया कि यूसुफ ने उसके साथ बलात्कार करने की कोशिश की थी। पोतीपर की पत्नी ने उन्हें सबूत के रूप में यूसुफ का अंगरखा दिखाया कि यूसुफ ने यह किया है।</w:t>
      </w:r>
    </w:p>
    <w:p>
      <w:pPr/>
      <w:r>
        <w:rPr>
          <w:lang w:val="hi_IN" w:bidi="hi_IN"/>
        </w:rPr>
      </w:r>
      <w:r>
        <w:rPr>
          <w:lang w:val="hi_IN" w:bidi="hi_IN"/>
        </w:rPr>
        <w:t>अभिनय रोक दें: युसूफ से पूछें, इस समय आप क्या महसूस कर रहे हैं?" आप यह सुन सकते हैं, "मैं डर गया हूँ। मैंने कुछ गलत नहीं किया, लेकिन उसके पास मेरा अंगरखा है। वह मुझ पर आरोप लगा रही है और मेरी बेगुनाही का कोई गवाह नहीं है। मुझे नहीं पता कि मेरे साथ क्या होगा।" पोतीपर की पत्नी से पूछें, "आप यूसुफ पर इस तरह का आरोप क्यों लगा रही है?" आप सुन सकते हैं, "यूसुफ ने मेरी आज्ञा को अस्वीकार कर दिया। यूसुफ एक दास है। यूसुफ को मेरी आज्ञा माननी चाहिए। यूसुफ ने मुझे अस्वीकार कर दिया और मेरे साथ सोने से मना कर दिया। मैं इसके लिए यूसुफ को माफ नहीं करूँगी। मुझे आशा है कि यूसुफ को एक भयानक दण्ड मिले।" अभिनय को फिर से शुरू करें।</w:t>
      </w:r>
    </w:p>
    <w:p>
      <w:pPr/>
      <w:r>
        <w:rPr>
          <w:lang w:val="hi_IN" w:bidi="hi_IN"/>
        </w:rPr>
      </w:r>
      <w:r>
        <w:rPr>
          <w:lang w:val="hi_IN" w:bidi="hi_IN"/>
        </w:rPr>
        <w:t>पाँचवें दृश्य में, पोतीपर घर लौटता है। पोतीपर की पत्नी ने पोतीपर से कहा कि यूसुफ ने उसके साथ बलात्कार करने की कोशिश की। पोतीपर की पत्नी ने पोतीपर को सबूत के रूप में यूसुफ का अंगरखा दिखाया। पोतीपर की पत्नी ने यूसुफ को उस इब्री दास के रूप में संदर्भित किया। इन शब्दों का उपयोग करके, पोतीपर की पत्नी कह रही है कि यूसुफ एक परदेशी, निम्न-वर्ग और बेईमान है। फिर पोतीपर की पत्नी, पोतीपर को याद दिलाते हुए दोष देती है कि पोतीपर ही यूसुफ को घर में लाया और यूसुफ को एक अधिकारी बनाया। पोतीपर बहुत क्रोधित हो जाता है और यूसुफ को जेल में डाल देता है।</w:t>
      </w:r>
    </w:p>
    <w:p>
      <w:pPr/>
      <w:r>
        <w:rPr>
          <w:lang w:val="hi_IN" w:bidi="hi_IN"/>
        </w:rPr>
      </w:r>
      <w:r>
        <w:rPr>
          <w:lang w:val="hi_IN" w:bidi="hi_IN"/>
        </w:rPr>
        <w:t>अभिनय रोक दें: पोतीपर से पूछें, अभी आप कैसा महसूस कर रहे हैं?" आप सुन सकते हैं, "मैं बहुत क्रोधित हूँ। मैंने हर बात में यूसुफ पर भरोसा किया था। यूसुफ ने यह भयानक काम करने की हिम्मत कैसे की!" या, "मैं क्रोधित हूँ, लेकिन मुझे नहीं पता कि यहाँ कौन सही है और कौन गलत है। मुझे नहीं पता कि यूसुफ ने यह भयानक काम किया या नहीं, लेकिन यूसुफ को घर छोड़ना पड़ेगा। मैं यूसुफ को एक जेल में डाल रहा हूँ जहाँ यूसुफ के साथ अच्छा व्यवहार किया जाएगा। मुझे नहीं पता कि मैं अपनी पत्नी के बारे में क्या सोचूँ।" पोतीपर की पत्नी से पूछें, अब आप कैसा महसूस कर रही है?" आप सुन सकते हैं, "मुझे खुशी है कि यूसुफ जेल चला गया है। यूसुफ ने मुझे अस्वीकार किया।" अभिनय को फिर से शुरू करें।</w:t>
      </w:r>
    </w:p>
    <w:p>
      <w:pPr/>
      <w:r>
        <w:rPr>
          <w:lang w:val="hi_IN" w:bidi="hi_IN"/>
        </w:rPr>
      </w:r>
      <w:r>
        <w:rPr>
          <w:lang w:val="hi_IN" w:bidi="hi_IN"/>
        </w:rPr>
        <w:t>छठे दृश्य में, यूसुफ उस जेल में जाता है जहाँ राजा के कैदी रखे जाते थे। यहोवा यूसुफ के साथ था और उसने यूसुफ को सफल बनाया। यहोवा ने यूसुफ को जेल अधिकारी का पसंदीदा बना दिया। जेल अधिकारी ने यूसुफ को दूसरे कैदियों और जेल में हर चीज़ का अधिकारी बना दिया।</w:t>
      </w:r>
    </w:p>
    <w:p>
      <w:pPr/>
      <w:r>
        <w:rPr>
          <w:lang w:val="hi_IN" w:bidi="hi_IN"/>
        </w:rPr>
      </w:r>
      <w:r>
        <w:rPr>
          <w:lang w:val="hi_IN" w:bidi="hi_IN"/>
        </w:rPr>
        <w:t>अभिनय रोक दें: जेल अधिकारी से पूछें, "आप यूसुफ से इतने खुश क्यों हैं?" आप सुन सकते हैं, "यूसुफ को जो कुछ भी मैं कहता हूँ वह ईमानदारी और अच्छे तरीके से करता है। मैंने पहले कभी यूसुफ जैसा बन्दी नहीं देखा। ऐसा लगता है कि यूसुफ का परमेश्वर यूसुफ को आशीष देता है। यूसुफ के नेतृत्व में, मैं आराम कर सकता हूँ और कुछ नहीं करना पड़ता।" यूसुफ से पूछें, "आप कैसे जानते हैं कि यहोवा यहाँ जेल में आपके साथ है?" आप सुन सकते हैं, "परमेश्वर मुझे दिखा रहा है कि उन कामों को कैसे करना है जिनके बारे में मुझे नहीं पता। जेल अधिकारी मेरे काम से खुश है। जेल अधिकारी ने मुझे यहाँ एक ऊँचा पद दिया है ताकि मैं अधिक आराम से रहूँ। मेरा विश्वास है कि परमेश्वर ने ही यह किया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भाग </w:t>
      </w:r>
      <w:r>
        <w:rPr>
          <w:b/>
          <w:lang w:val="hi_IN" w:bidi="hi_IN"/>
        </w:rPr>
        <w:t>यहोवा</w:t>
      </w:r>
      <w:r>
        <w:rPr>
          <w:lang w:val="hi_IN" w:bidi="hi_IN"/>
        </w:rPr>
        <w:t xml:space="preserve"> और </w:t>
      </w:r>
      <w:r>
        <w:rPr>
          <w:b/>
          <w:lang w:val="hi_IN" w:bidi="hi_IN"/>
        </w:rPr>
        <w:t>परमेश्वर</w:t>
      </w:r>
      <w:r>
        <w:rPr>
          <w:lang w:val="hi_IN" w:bidi="hi_IN"/>
        </w:rPr>
        <w:t xml:space="preserve"> नाम का उपयोग करता है। यूसुफ के बारे में बात करते समय, यह भाग यहोवा का उपयोग करता है। जब यूसुफ एक मिस्री से बात करता है, तो यह भाग परमेश्वर का उपयोग करता है। जब यूसुफ पोतीपर की पत्नी से बात करता है तो यूसुफ परमेश्वर नाम का उपयोग करता है। ये एक ही परमेश्वर के लिए दो नाम हैं। </w:t>
      </w:r>
      <w:r>
        <w:rPr>
          <w:b/>
          <w:lang w:val="hi_IN" w:bidi="hi_IN"/>
        </w:rPr>
        <w:t>यहोवा</w:t>
      </w:r>
      <w:r>
        <w:rPr>
          <w:lang w:val="hi_IN" w:bidi="hi_IN"/>
        </w:rPr>
        <w:t xml:space="preserve"> और </w:t>
      </w:r>
      <w:r>
        <w:rPr>
          <w:lang w:val="hi_IN" w:bidi="hi_IN"/>
        </w:rPr>
        <w:t>परमेश्वर</w:t>
      </w:r>
      <w:r>
        <w:rPr>
          <w:lang w:val="hi_IN" w:bidi="hi_IN"/>
        </w:rPr>
        <w:t xml:space="preserve"> की चर्चा मुख्य शब्दावली में की गई है। उन्हीं नामों का प्रयोग करें जो आपने पिछले भागों में इस्तेमाल किए हैं।</w:t>
      </w:r>
    </w:p>
    <w:p>
      <w:pPr/>
      <w:r>
        <w:rPr>
          <w:lang w:val="hi_IN" w:bidi="hi_IN"/>
        </w:rPr>
      </w:r>
      <w:r>
        <w:rPr>
          <w:lang w:val="hi_IN" w:bidi="hi_IN"/>
        </w:rPr>
        <w:t>इश्माएली व्यापारियों ने यूसुफ को पोतीपर को बेच दिया। इश्माएलियों के लिए उसी शब्द का उपयोग करें जिसका उपयोग आपने पिछले भाग में किया था।</w:t>
      </w:r>
    </w:p>
    <w:p>
      <w:pPr/>
      <w:r>
        <w:rPr>
          <w:lang w:val="hi_IN" w:bidi="hi_IN"/>
        </w:rPr>
      </w:r>
      <w:r>
        <w:rPr>
          <w:lang w:val="hi_IN" w:bidi="hi_IN"/>
        </w:rPr>
        <w:t xml:space="preserve">पोतीपर द्वारा यूसुफ को परिवार का अधिकारी बनाने के बाद यहोवा ने पोतीपर को </w:t>
      </w:r>
      <w:r>
        <w:rPr>
          <w:b/>
          <w:lang w:val="hi_IN" w:bidi="hi_IN"/>
        </w:rPr>
        <w:t>आशीष</w:t>
      </w:r>
      <w:r>
        <w:rPr>
          <w:lang w:val="hi_IN" w:bidi="hi_IN"/>
        </w:rPr>
        <w:t xml:space="preserve"> दी। </w:t>
      </w:r>
      <w:r>
        <w:rPr>
          <w:lang w:val="hi_IN" w:bidi="hi_IN"/>
        </w:rPr>
        <w:t>आशीष</w:t>
      </w:r>
      <w:r>
        <w:rPr>
          <w:lang w:val="hi_IN" w:bidi="hi_IN"/>
        </w:rPr>
        <w:t xml:space="preserve"> की चर्चा मुख्य शब्दावली में की गई है। आशीष के लिए उसी शब्द का उपयोग करें जो आपने पिछले भागों में उपयोग किया है। पोतीपर की फसलें और पशुधन </w:t>
      </w:r>
      <w:r>
        <w:rPr>
          <w:b/>
          <w:lang w:val="hi_IN" w:bidi="hi_IN"/>
        </w:rPr>
        <w:t>फलते-फूलते</w:t>
      </w:r>
      <w:r>
        <w:rPr>
          <w:lang w:val="hi_IN" w:bidi="hi_IN"/>
        </w:rPr>
        <w:t xml:space="preserve"> हैं। फलने-फूलने का अर्थ, वास्तव में अच्छा करना और आकार या मात्रा में वृद्धि करना है। इसका अर्थ है कि पोतीपर की अच्छी फसल हुई। उसके सभी पशु संख्या में बढ़ गए और वे सभी स्वस्थ थे। पोतीपर ने महसूस किया कि ये सभी आशीषें यहोवा की ओर से हैं।</w:t>
      </w:r>
    </w:p>
    <w:p>
      <w:pPr/>
      <w:r>
        <w:rPr>
          <w:lang w:val="hi_IN" w:bidi="hi_IN"/>
        </w:rPr>
      </w:r>
      <w:r>
        <w:rPr>
          <w:lang w:val="hi_IN" w:bidi="hi_IN"/>
        </w:rPr>
        <w:t>पोतीपर ने यूसुफ को अपने खाने पर नियंत्रण नहीं दिया। कई लोगों का मानना है कि मिस्रवासियों को लगता था कि गैर-मिस्रवासी भोजन ठीक से नहीं बना सकते। पोतीपर को किसी भी गैर-मिस्रवासी पर भोजन तैयार करने के लिए भरोसा नहीं था।</w:t>
      </w:r>
    </w:p>
    <w:p>
      <w:pPr/>
      <w:r>
        <w:rPr>
          <w:lang w:val="hi_IN" w:bidi="hi_IN"/>
        </w:rPr>
      </w:r>
      <w:r>
        <w:rPr>
          <w:lang w:val="hi_IN" w:bidi="hi_IN"/>
        </w:rPr>
        <w:t>पोतीपर की पत्नी ने यूसुफ को अपने साथ यौन संबंध बनाने के लिए मनाने की कोशिश की। विभिन्न अनुवाद इसे विनम्रता से कहने के लिए अलग-अलग तरीकों का उपयोग करते हैं। "आकर मेरे साथ लेट। मेरे साथ बिस्तर पर आ। मुझसे प्रेम कर। आकर मेरे साथ सो।" ये सभी एक ही बात को विनम्रता से कहने के अलग-अलग तरीके हैं। इसका वर्णन करने के लिए बोलने के एक विनम्र तरीके का उपयोग करें, जैसा कि आमतौर पर आप अपनी संस्कृति में लोगों से बात करते समय करते हैं।</w:t>
      </w:r>
    </w:p>
    <w:p>
      <w:pPr/>
      <w:r>
        <w:rPr>
          <w:lang w:val="hi_IN" w:bidi="hi_IN"/>
        </w:rPr>
      </w:r>
      <w:r>
        <w:rPr>
          <w:lang w:val="hi_IN" w:bidi="hi_IN"/>
        </w:rPr>
        <w:t>यूसुफ कहता है कि पोतीपर की पत्नी के साथ सोना एक दुष्ट या बुरा काम होगा। परमेश्वर ने अभी तक व्यवस्था नहीं दी थी। लेकिन यूसुफ जानता था कि परमेश्वर ने विवाह के बारे में सीमाएँ तय की हैं। यूसुफ जानता था कि पति-पत्नी को केवल एक-दूसरे के साथ सोना चाहिए, विवाह के बाहर किसी और के साथ नहीं।</w:t>
      </w:r>
    </w:p>
    <w:p>
      <w:pPr/>
      <w:r>
        <w:rPr>
          <w:lang w:val="hi_IN" w:bidi="hi_IN"/>
        </w:rPr>
      </w:r>
      <w:r>
        <w:rPr>
          <w:lang w:val="hi_IN" w:bidi="hi_IN"/>
        </w:rPr>
        <w:t xml:space="preserve">यूसुफ कहता है कि पोतीपर की पत्नी के साथ सोना परमेश्वर के विरुद्ध एक बड़ा </w:t>
      </w:r>
      <w:r>
        <w:rPr>
          <w:b/>
          <w:lang w:val="hi_IN" w:bidi="hi_IN"/>
        </w:rPr>
        <w:t>पाप</w:t>
      </w:r>
      <w:r>
        <w:rPr>
          <w:lang w:val="hi_IN" w:bidi="hi_IN"/>
        </w:rPr>
        <w:t xml:space="preserve"> होगा। पाप परमेश्वर के खिलाफ अनाज्ञाकारिता का कार्य है। सुनिश्चित करें कि आप जिस शब्द का प्रयोग कर रहे हैं वह किसी पापपूर्ण कार्य के लिए प्रयुक्त शब्द न हो, जैसे कि किसी धार्मिक आवश्यकता का पालन करना भूलना या प्रार्थना करना भूलना। </w:t>
      </w:r>
      <w:r>
        <w:rPr>
          <w:lang w:val="hi_IN" w:bidi="hi_IN"/>
        </w:rPr>
        <w:t>पाप</w:t>
      </w:r>
      <w:r>
        <w:rPr>
          <w:lang w:val="hi_IN" w:bidi="hi_IN"/>
        </w:rPr>
        <w:t xml:space="preserve"> की चर्चा मुख्य शब्दावली में की गई है। पाप के लिए उसी शब्द का उपयोग करें जो आपने पिछले भाग में उपयोग किया है।</w:t>
      </w:r>
    </w:p>
    <w:p>
      <w:pPr/>
      <w:r>
        <w:rPr>
          <w:lang w:val="hi_IN" w:bidi="hi_IN"/>
        </w:rPr>
      </w:r>
      <w:r>
        <w:rPr>
          <w:lang w:val="hi_IN" w:bidi="hi_IN"/>
        </w:rPr>
        <w:t xml:space="preserve">जब पोतीपर ने सुना कि यूसुफ ने पोतीपर की पत्नी के साथ बलात्कार करने की कोशिश की है, तो पोतीपर ने </w:t>
      </w:r>
      <w:r>
        <w:rPr>
          <w:b/>
          <w:lang w:val="hi_IN" w:bidi="hi_IN"/>
        </w:rPr>
        <w:t>क्रोध</w:t>
      </w:r>
      <w:r>
        <w:rPr>
          <w:lang w:val="hi_IN" w:bidi="hi_IN"/>
        </w:rPr>
        <w:t xml:space="preserve"> के साथ प्रतिक्रिया दी। पोतीपर क्रोधित था। यह गुस्से के लिए एक ज़्यादा मज़बूत शब्द है। पोतीपर ने यूसुफ को जेल में डाल दिया। किसी को जेल में डालना एक कठोर कार्य है। आपको कहानी के इस हिस्से में मजबूत कार्य शब्दों का उपयोग करने की आवश्यकता है।</w:t>
      </w:r>
    </w:p>
    <w:p>
      <w:pPr/>
      <w:r>
        <w:rPr>
          <w:lang w:val="hi_IN" w:bidi="hi_IN"/>
        </w:rPr>
      </w:r>
      <w:r>
        <w:rPr>
          <w:lang w:val="hi_IN" w:bidi="hi_IN"/>
        </w:rPr>
        <w:t>यह जेल राजा की जेल थी। यह विशेष जेल उन लोगों के लिए थी जो राजा के करीबी थे या किसी तरह से राजा की सेवा करते थे। यह जेल, हालांकि अभी भी एक जेल थी, पर शायद आम जेल जितनी बुरी नहीं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40:1–23</w:t>
      </w:r>
      <w:r>
        <w:rPr>
          <w:lang w:val="hi_IN" w:bidi="hi_IN"/>
        </w:rPr>
      </w:r>
    </w:p>
    <w:p>
      <w:pPr>
        <w:pStyle w:val="Heading3"/>
      </w:pPr>
      <w:r>
        <w:rPr>
          <w:lang w:val="hi_IN" w:bidi="hi_IN"/>
        </w:rPr>
        <w:t>सुने और मन में रखें</w:t>
      </w:r>
    </w:p>
    <w:p>
      <w:pPr/>
      <w:r>
        <w:rPr>
          <w:lang w:val="hi_IN" w:bidi="hi_IN"/>
        </w:rPr>
      </w:r>
      <w:r>
        <w:rPr>
          <w:lang w:val="hi_IN" w:bidi="hi_IN"/>
        </w:rPr>
        <w:t>उत्पत्ति 40:1–23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जब यह भाग शुरू होता है तो यूसुफ जेल में है। पोतीपर की पत्नी द्वारा यूसुफ पर उसके साथ बलात्कार करने की कोशिश का आरोप लगाने के बाद पोतीपर ने यूसुफ को जेल में डाल दिया। हम नहीं जानते कि यूसुफ इस जेल में कितने समय से है। हम जानते हैं कि यूसुफ अब कैदियों और जेल में होने वाली हर चीज़ का अधिकारी है। यह एक कहानी है।</w:t>
      </w:r>
    </w:p>
    <w:p>
      <w:pPr/>
      <w:r>
        <w:rPr>
          <w:lang w:val="hi_IN" w:bidi="hi_IN"/>
        </w:rPr>
      </w:r>
      <w:r>
        <w:rPr>
          <w:lang w:val="hi_IN" w:bidi="hi_IN"/>
        </w:rPr>
        <w:t>फिरौन मिस्र के राजाओं को दिया गया नाम है। हर राजा के नाम के साथ फिरौन की उपाधि जुड़ी हुई है। फिरौन के दो सेवकों ने ऐसा कुछ काम किया, जो राजा को पसंद नहीं आया। उन्होंने राजा को नाराज कर दिया। हम नहीं जानते कि उन्होंने क्या किया। ये दोनों व्यक्ति महत्वपूर्ण पदों पर थे। एक व्यक्ति प्रधान पिलानेहारा था। इसका मतलब यह है कि राजा जो भी पेय पदार्थ पीता था, उसे तैयार करने की जिम्मेदारी इसी व्यक्ति की थी। राजा को पीने के लिए देने से पहले प्रधान पिलानेहारे को उसको चखना पड़ता था ताकि यह सुनिश्चित हो सके कि उसमें जहर तो नहीं है। दूसरा व्यक्ति प्रधान पकानेहारा था। यह व्यक्ति राजा के खाने के लिए रोटी पकाने का प्रभारी था। ये दोनों व्यक्ति प्रधान थे, जिसका अर्थ था कि अन्य उनके अधीन सेवा करते थे जो पेय परोसने और खाना बनाने का काम भी करते थे।</w:t>
      </w:r>
    </w:p>
    <w:p>
      <w:pPr/>
      <w:r>
        <w:rPr>
          <w:lang w:val="hi_IN" w:bidi="hi_IN"/>
        </w:rPr>
      </w:r>
      <w:r>
        <w:rPr>
          <w:lang w:val="hi_IN" w:bidi="hi_IN"/>
        </w:rPr>
        <w:t>इन लोगों को रक्षकों के प्रधान की जेल में रखा था। रक्षकों का प्रधान महल और महल में रहने वाले सभी लोगों की सुरक्षा के लिए जिम्मेदार था। जेल रक्षकों के प्रधान के महल में थी। जेल महल का एक हिस्सा था, लेकिन वह हिस्सा नहीं था जहाँ रक्षकों का प्रधान रहता था। यह एक जेल थी। यूसुफ इसी जेल में था। जब पोतीपर ने यूसुफ को दास के रूप में खरीदा था, तब पोतीपर के पास रक्षकों के प्रधान की उपाधि थी। जब पोतीपर ने यूसुफ को जेल में डाला तो पोतीपर रक्षकों का प्रधान था। कुछ लोग सोचते हैं कि यह रक्षकों का वर्तमान प्रधान पोतीपर है, लेकिन हमारे पास रक्षकों के इस वर्तमान प्रधान का कोई नाम नहीं है। अन्य लोग सोचते हैं कि अब कोई दूसरा व्यक्ति महल के रक्षकों का प्रधान है। याद रखें कि पोतीपर द्वारा यूसुफ को जेल में डालने के बाद कुछ समय बीत गया है। ज्यादातर अनुवादों में रक्षकों के प्रधान की उपाधि का उपयोग किया गया है और पोतीपर के नाम का उपयोग नहीं किया गया है। रक्षकों के प्रधान ने यूसुफ को इन दोनों कैदियों की देखभाल करने की जिम्मेदारी सौंपी। ये दोनों कैदी महत्वपूर्ण व्यक्ति थे। इस प्रकार, यूसुफ के पास इन दोनों व्यक्तियों की देखभाल करने का एक महत्वपूर्ण काम था। वे कुछ समय के लिए जेल में रहे।</w:t>
      </w:r>
    </w:p>
    <w:p>
      <w:pPr/>
      <w:r>
        <w:rPr>
          <w:lang w:val="hi_IN" w:bidi="hi_IN"/>
        </w:rPr>
      </w:r>
      <w:r>
        <w:rPr>
          <w:lang w:val="hi_IN" w:bidi="hi_IN"/>
        </w:rPr>
        <w:t>एक रात प्रधान पिलानेहारे और प्रधान पकानेहारे ने एक सपना देखा। इसका अर्थ है कि जब उन्होंने सपना देखा तो वे सो रहे थे। जब यूसुफ ने अगले दिन दोनों व्यक्तियों को देखा, तो यूसुफ ने महसूस किया कि हर व्यक्ति किसी बात को लेकर परेशान था। यूसुफ ने उनसे पूछा कि वे इतने चिंतित क्यों दिख रहे हैं। पुरुषों ने बताया कि उनमें से प्रत्येक ने एक सपना देखा, जिसका कोई भी अर्थ नहीं बता सका। यूसुफ ने समझाया कि केवल परमेश्वर सपनों की व्याख्या कर सकता है। मिस्रियों से बात करते समय, यूसुफ परमेश्वर के लिए सामान्य शब्द का उपयोग करता है, लेकिन परमेश्वर के बारे में बात करते समय यूसुफ परमेश्वर के लिए अपने व्यक्तिगत नाम का उपयोग नहीं करता है। सपने की व्याख्या करने का अर्थ है, उसके प्रतीकों का अर्थ क्या है, यह समझाना और सपने का सामान्य अर्थ बताना। फिर यूसुफ ने हर व्यक्ति से अपने सपने का वर्णन करने के लिए कहा।</w:t>
      </w:r>
    </w:p>
    <w:p>
      <w:pPr/>
      <w:r>
        <w:rPr>
          <w:lang w:val="hi_IN" w:bidi="hi_IN"/>
        </w:rPr>
      </w:r>
      <w:r>
        <w:rPr>
          <w:lang w:val="hi_IN" w:bidi="hi_IN"/>
        </w:rPr>
        <w:t>रुकें और चर्चा करें: अपनी संस्कृति में सपनों के बारे में बात करें। लोग सपनों के बारे में क्या विश्वास करते हैं? कौन समझाता है कि सपने का अर्थ क्या है?</w:t>
      </w:r>
    </w:p>
    <w:p>
      <w:pPr/>
      <w:r>
        <w:rPr>
          <w:lang w:val="hi_IN" w:bidi="hi_IN"/>
        </w:rPr>
      </w:r>
      <w:r>
        <w:rPr>
          <w:lang w:val="hi_IN" w:bidi="hi_IN"/>
        </w:rPr>
        <w:t>जब हर व्यक्ति यूसुफ को अपना सपना बताता है, तो यूसुफ अपनी व्याख्या शुरू करने के लिए एक शब्द चित्र का उपयोग करता है। यूसुफ कहता है, फिरौन आपका सिर ऊँचा करेगा। यह एक शब्द चित्र है जिसका अर्थ है कि फिरौन आपको अपने सामने बुलाने वाला है। तीन दिन बाद, फिरौन ने दो व्यक्तियों के सिर ऊँचे किए। इसका अर्थ है कि दोनों व्यक्तियों को फिरौन के सामने लाया गया। फिर फिरौन ने पिलानेहारे को उसके पद पर फिर से लगा दिया। फिरौन ने पकानेहारे को मरवा दिया।</w:t>
      </w:r>
    </w:p>
    <w:p>
      <w:pPr/>
      <w:r>
        <w:rPr>
          <w:lang w:val="hi_IN" w:bidi="hi_IN"/>
        </w:rPr>
      </w:r>
      <w:r>
        <w:rPr>
          <w:lang w:val="hi_IN" w:bidi="hi_IN"/>
        </w:rPr>
        <w:t>रुकें और चर्चा करें: एक महत्वपूर्ण व्यक्ति, जैसे एक राजा या मुखिया या कुल के प्रधान के बारे में एक कहानी सुनाएँ, जो दासों को अपने पास आने के लिए बुलाता है। क्या राजा या प्रधान इस बुलाने के लिए कोई विशेष शब्दों या वाक्यांशों का उपयोग करता है? क्या ये शब्द चित्र हैं? आप कैसे बताएँगे कि क्या हुआ ताकि हर कोई इसके अर्थ को समझ सके?</w:t>
      </w:r>
    </w:p>
    <w:p>
      <w:pPr/>
      <w:r>
        <w:rPr>
          <w:lang w:val="hi_IN" w:bidi="hi_IN"/>
        </w:rPr>
      </w:r>
      <w:r>
        <w:rPr>
          <w:lang w:val="hi_IN" w:bidi="hi_IN"/>
        </w:rPr>
        <w:t>प्रधान पिलानेहारे ने अपने सपने में एक दाखलता देखी। यूसुफ ने समझाया कि सपने का अर्थ क्या है। सपने ने पिलानेवाले को अच्छी खबर दी। पिलानेहारा, राजा की सेवा में अपने पद पर लौटता है।</w:t>
      </w:r>
    </w:p>
    <w:p>
      <w:pPr/>
      <w:r>
        <w:rPr>
          <w:lang w:val="hi_IN" w:bidi="hi_IN"/>
        </w:rPr>
      </w:r>
      <w:r>
        <w:rPr>
          <w:lang w:val="hi_IN" w:bidi="hi_IN"/>
        </w:rPr>
        <w:t>एक दाखलता की तस्वीर दिखाएँ जिसकी कई डालियाँ हैं। दाखलता में पके अंगूरों का एक लटका हुआ गुच्छा होना चाहिए।</w:t>
      </w:r>
    </w:p>
    <w:p>
      <w:pPr/>
      <w:r>
        <w:rPr>
          <w:lang w:val="hi_IN" w:bidi="hi_IN"/>
        </w:rPr>
      </w:r>
      <w:r>
        <w:rPr>
          <w:lang w:val="hi_IN" w:bidi="hi_IN"/>
        </w:rPr>
        <w:t>किसी व्यक्ति की तस्वीर दिखाएँ जो अपने हाथ से अंगूर के गुच्छे को निचोड़ रहा है। चित्र में एक प्याला भी होना चाहिए जिसमें रस हाथ से बहकर प्याले में जा रहा हो।</w:t>
      </w:r>
    </w:p>
    <w:p>
      <w:pPr/>
      <w:r>
        <w:rPr>
          <w:lang w:val="hi_IN" w:bidi="hi_IN"/>
        </w:rPr>
      </w:r>
      <w:r>
        <w:rPr>
          <w:lang w:val="hi_IN" w:bidi="hi_IN"/>
        </w:rPr>
        <w:t>यूसुफ ने पिलानेहारे से कहा कि जब वह राजा की सेवा में लौटे तो राजा को यूसुफ के बारे में बताएं। यूसुफ कहता है, "मेरा अपहरण किया गया था," या "मुझे चुराया गया था" या "मुझे बलपूर्वक लाया गया था।" ये शब्द एक ही बात को कहने के अलग-अलग तरीके हैं। ये शब्द संकेत देते हैं कि यूसुफ अपनी इच्छा से मिस्र नहीं आया था। किसी का अपहरण करने का अर्थ है, किसी व्यक्ति को जबरन उठाकर, उसे दूर ले जाना है। अपहरण में आमतौर पर एक बच्चा शामिल होता है, लेकिन यहाँ इसका अर्थ किसी भी ऐसे व्यक्ति से है जिसे बन्दी बनाकर उसके घर से दूर ले जाया जाता है।</w:t>
      </w:r>
    </w:p>
    <w:p>
      <w:pPr/>
      <w:r>
        <w:rPr>
          <w:lang w:val="hi_IN" w:bidi="hi_IN"/>
        </w:rPr>
      </w:r>
      <w:r>
        <w:rPr>
          <w:lang w:val="hi_IN" w:bidi="hi_IN"/>
        </w:rPr>
        <w:t xml:space="preserve">यूसुफ ने पिलानेहारे से कहा, "मैं यहाँ रहने के योग्य नहीं हूँ।" यूसुफ का अर्थ है, "मैं जेल में रहने के योग्य नहीं हूँ। मैं निर्दोष हूँ। मैंने कुछ गलत नहीं किया।" यूसुफ </w:t>
      </w:r>
      <w:r>
        <w:rPr>
          <w:b/>
          <w:lang w:val="hi_IN" w:bidi="hi_IN"/>
        </w:rPr>
        <w:t>जेल</w:t>
      </w:r>
      <w:r>
        <w:rPr>
          <w:lang w:val="hi_IN" w:bidi="hi_IN"/>
        </w:rPr>
        <w:t xml:space="preserve"> शब्द का उपयोग करता है जो यह दिखाने के लिए एक कठोर शब्द है कि यूसुफ के साथ गलत व्यवहार किया गया है। यूसुफ कहता है, "मैं इब्रियों के देश से हूँ।" इसका अर्थ है कि यूसुफ कनान के देश से है। इब्रानी वह भाषा है जो याकूब और उसके वंशज बोलते हैं। इब्री, याकूब के वंशजों के लिए उपयोग किया जाने वाला एक और नाम है। इब्रियों का देश, कनान का देश है जहाँ इब्रानी बोलने वाले लोग रहते हैं। यूसुफ पिलानेहारे से कह रहा है कि यूसुफ मिस्र में एक परदेशी है। बाद में, जब पिलानेहारा राजा से यूसुफ के बारे में बात करता है, तो पिलानेहारा याद रखेगा कि यूसुफ एक परदेशी है।</w:t>
      </w:r>
    </w:p>
    <w:p>
      <w:pPr/>
      <w:r>
        <w:rPr>
          <w:lang w:val="hi_IN" w:bidi="hi_IN"/>
        </w:rPr>
      </w:r>
      <w:r>
        <w:rPr>
          <w:lang w:val="hi_IN" w:bidi="hi_IN"/>
        </w:rPr>
        <w:t>फिर पकानेहारा अपने सपने को बताता है। पकनेहारा अपने सिर पर सफेद रोटियों से भरी तीन टोकरियाँ देखता है जिसमें आटे से पकाई गई छोटी मीठी रोटियाँ हैं। पक्षी भोजन खाने के लिए इधर-उधर उड़ रहे हैं। यूसुफ इस सपने का अर्थ भी बताता है। सपने का अर्थ है कि पकानेहारा मर जाएगा। यूसुफ कहता है कि राजा पकानेहारे का सिर कटवा देगा। फिर पकानेहारे के शरीर को एक नुकीले खंभे पर लटका दिया जाएगा और पक्षियों के लिए छोड़ दिया जाएगा ताकि वे आकर उसका माँस नोच लें। किसी को लटका देने का अर्थ है खम्भे के नुकीले सिरे को शरीर में घुसा देना। फिर शरीर को खम्भे के सिरे से लटका दिया जाता था। जो पक्षी माँस खाने के लिए आते हैं वे शिकारी पक्षी होंगे, जैसे कि गिद्ध जो मरे हुए जानवरों को खाते हैं। मिस्रवासियों का मानना था कि हड्डियों से माँस निकल जाने से व्यक्ति अमरता प्राप्त नहीं कर सकता था। यह व्यक्ति मरे हुए लोगों की दुनिया में हमेशा के लिए नहीं रह सकता था। इसका अर्थ है कि राजा पकानेहारे को कठोर दण्ड दे रहा था।</w:t>
      </w:r>
    </w:p>
    <w:p>
      <w:pPr/>
      <w:r>
        <w:rPr>
          <w:lang w:val="hi_IN" w:bidi="hi_IN"/>
        </w:rPr>
      </w:r>
      <w:r>
        <w:rPr>
          <w:lang w:val="hi_IN" w:bidi="hi_IN"/>
        </w:rPr>
        <w:t>सफेद रोटियों से भरी तीन टोकरियों का चित्र दिखाएं।</w:t>
      </w:r>
    </w:p>
    <w:p>
      <w:pPr/>
      <w:r>
        <w:rPr>
          <w:lang w:val="hi_IN" w:bidi="hi_IN"/>
        </w:rPr>
      </w:r>
      <w:r>
        <w:rPr>
          <w:lang w:val="hi_IN" w:bidi="hi_IN"/>
        </w:rPr>
        <w:t xml:space="preserve">फिरौन ने अपने जन्मदिन के उत्सव का उपयोग पिलानेहारे और पकानेहारे को जेल से बाहर लाने के रूप में किया। पिलानेहारा फिरौन के प्रधान पिलानेहारे के रूप में अपने पद पर लौट आया। हालाँकि, पिलानेहारा यूसुफ के बारे में सब कुछ भूल गया। पकानेहारे को मार दिया गया। यूसुफ जेल में ही रहा। </w:t>
      </w:r>
    </w:p>
    <w:p>
      <w:pPr/>
      <w:r>
        <w:rPr>
          <w:lang w:val="hi_IN" w:bidi="hi_IN"/>
        </w:rPr>
      </w:r>
      <w:r>
        <w:rPr>
          <w:lang w:val="hi_IN" w:bidi="hi_IN"/>
        </w:rPr>
        <w:t>रुकें और चर्चा करें: आपका मुखिया जन्मदिन जैसे विशेष अवसरों को कैसे मनाता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फिरौन अपने प्रधान पिलानेहारे और प्रधान पकानेहारे से क्रोधित हो जाता है और उन्हें जेल में डाल देता है। रक्षकों का प्रधान, यूसुफ को इन दोनों व्यक्तियों की देखभाल करने का काम सौंपता है।</w:t>
      </w:r>
    </w:p>
    <w:p>
      <w:pPr/>
      <w:r>
        <w:rPr>
          <w:lang w:val="hi_IN" w:bidi="hi_IN"/>
        </w:rPr>
      </w:r>
      <w:r>
        <w:rPr>
          <w:b/>
          <w:lang w:val="hi_IN" w:bidi="hi_IN"/>
        </w:rPr>
        <w:t>दूसरा दृश्य:</w:t>
      </w:r>
      <w:r>
        <w:rPr>
          <w:lang w:val="hi_IN" w:bidi="hi_IN"/>
        </w:rPr>
        <w:t xml:space="preserve"> यूसुफ देखता है कि दोनों व्यक्ति किसी बात को लेकर परेशान हैं। यूसुफ पूछता है कि क्या हुआ है। हर व्यक्ति ने एक सपना देखा है और कोई भी उसे समझा नहीं पाता।</w:t>
      </w:r>
    </w:p>
    <w:p>
      <w:pPr/>
      <w:r>
        <w:rPr>
          <w:lang w:val="hi_IN" w:bidi="hi_IN"/>
        </w:rPr>
      </w:r>
      <w:r>
        <w:rPr>
          <w:b/>
          <w:lang w:val="hi_IN" w:bidi="hi_IN"/>
        </w:rPr>
        <w:t>तीसरा दृश्य:</w:t>
      </w:r>
      <w:r>
        <w:rPr>
          <w:lang w:val="hi_IN" w:bidi="hi_IN"/>
        </w:rPr>
        <w:t xml:space="preserve"> प्रधान पिलानेहारा अपने सपने को समझाता है। यूसुफ सपने की व्याख्या करता है। यूसुफ पिलानेहारे से कहता है कि वह राजा को यूसुफ के बारे में बताए।</w:t>
      </w:r>
    </w:p>
    <w:p>
      <w:pPr/>
      <w:r>
        <w:rPr>
          <w:lang w:val="hi_IN" w:bidi="hi_IN"/>
        </w:rPr>
      </w:r>
      <w:r>
        <w:rPr>
          <w:b/>
          <w:lang w:val="hi_IN" w:bidi="hi_IN"/>
        </w:rPr>
        <w:t>चौथा दृश्य:</w:t>
      </w:r>
      <w:r>
        <w:rPr>
          <w:lang w:val="hi_IN" w:bidi="hi_IN"/>
        </w:rPr>
        <w:t xml:space="preserve"> प्रधान पकानेहारा अपने सपने को समझाता है। यूसुफ सपने की व्याख्या करता है।</w:t>
      </w:r>
    </w:p>
    <w:p>
      <w:pPr/>
      <w:r>
        <w:rPr>
          <w:lang w:val="hi_IN" w:bidi="hi_IN"/>
        </w:rPr>
      </w:r>
      <w:r>
        <w:rPr>
          <w:b/>
          <w:lang w:val="hi_IN" w:bidi="hi_IN"/>
        </w:rPr>
        <w:t>पाँचवाँ दृश्य:</w:t>
      </w:r>
      <w:r>
        <w:rPr>
          <w:lang w:val="hi_IN" w:bidi="hi_IN"/>
        </w:rPr>
        <w:t xml:space="preserve"> दोनों व्यक्ति जेल से बाहर निकलते हैं। हर सपने की यूसुफ द्वारा की गई व्याख्या सच होती है। प्रधान पिलानेहारा यूसुफ के बारे में भूल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रक्षकों का प्रधान।</w:t>
      </w:r>
    </w:p>
    <w:p>
      <w:pPr>
        <w:pStyle w:val="ListBullet"/>
        <w:spacing w:line="240" w:lineRule="auto"/>
        <w:ind w:left="720"/>
      </w:pPr>
      <w:r>
        <w:rPr>
          <w:lang w:val="hi_IN" w:bidi="hi_IN"/>
        </w:rPr>
      </w:r>
      <w:r>
        <w:rPr>
          <w:lang w:val="hi_IN" w:bidi="hi_IN"/>
        </w:rPr>
        <w:t>फिरौन या मिस्र का राजा</w:t>
      </w:r>
    </w:p>
    <w:p>
      <w:pPr>
        <w:pStyle w:val="ListBullet"/>
        <w:spacing w:line="240" w:lineRule="auto"/>
        <w:ind w:left="720"/>
      </w:pPr>
      <w:r>
        <w:rPr>
          <w:lang w:val="hi_IN" w:bidi="hi_IN"/>
        </w:rPr>
      </w:r>
      <w:r>
        <w:rPr>
          <w:lang w:val="hi_IN" w:bidi="hi_IN"/>
        </w:rPr>
        <w:t>प्रधान पिलानेहारा</w:t>
      </w:r>
    </w:p>
    <w:p>
      <w:pPr>
        <w:pStyle w:val="ListBullet"/>
        <w:spacing w:line="240" w:lineRule="auto"/>
        <w:ind w:left="720"/>
      </w:pPr>
      <w:r>
        <w:rPr>
          <w:lang w:val="hi_IN" w:bidi="hi_IN"/>
        </w:rPr>
      </w:r>
      <w:r>
        <w:rPr>
          <w:lang w:val="hi_IN" w:bidi="hi_IN"/>
        </w:rPr>
        <w:t>प्रधान पकानेहारा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भाग एक समय वाक्यांश या परिवर्तनकाल से शुरू होता है। यह दर्शाता है कि कुछ समय बीत गया है। यूसुफ कुछ समय से जेल में है, जब यह कहानी शुरू होती है। हम नहीं जानते हैं कि यूसुफ कितने समय से जेल में है। जब राजा के दो सेवक जेल में आते हैं, तो वे भी कुछ समय के लिए वहाँ रहते हैं। हमें नहीं पता कि इस भाग के शुरू होने से पहले राजा के दोनों सेवक कितने समय तक जेल में रहे थे।</w:t>
      </w:r>
    </w:p>
    <w:p>
      <w:pPr/>
      <w:r>
        <w:rPr>
          <w:lang w:val="hi_IN" w:bidi="hi_IN"/>
        </w:rPr>
      </w:r>
      <w:r>
        <w:rPr>
          <w:lang w:val="hi_IN" w:bidi="hi_IN"/>
        </w:rPr>
        <w:t>पहले दृश्य में, फिरौन अपने दो सेवकों से क्रोधित हो जाता है। प्रधान पिलानेहारे और प्रधान पकानेहारे ने राजा को नाराज करने वाला कुछ काम किया है। राजा दोनों व्यक्तियों को जेल में भेज देता है और उन्हें यूसुफ के साथ एक ही जेल में रखा जाता है। यह जेल रक्षकों के प्रधान के महल में थी। रक्षकों के प्रधान ने यूसुफ को राजा के दोनों सेवकों की देखभाल करने का काम सौंपा था। पिछले भाग में, पोतीपर रक्षकों का प्रधान था। इस भाग में रक्षकों के प्रधान के नाम का उल्लेख नहीं किया गया है। हम नहीं जानते कि रक्षकों का प्रधान कौन है। वे कुछ समय के लिए जेल में रहे।</w:t>
      </w:r>
    </w:p>
    <w:p>
      <w:pPr/>
      <w:r>
        <w:rPr>
          <w:lang w:val="hi_IN" w:bidi="hi_IN"/>
        </w:rPr>
      </w:r>
      <w:r>
        <w:rPr>
          <w:lang w:val="hi_IN" w:bidi="hi_IN"/>
        </w:rPr>
        <w:t>दूसरे दृश्य में, एक सुबह यूसुफ देखता है कि दोनों दास किसी बात को लेकर परेशान हैं। यूसुफ ने उनसे पूछा कि क्या हुआ है। हर व्यक्ति ने एक सपना देखा था, और कोई भी उस सपने की व्याख्या नहीं कर पाया। यूसुफ ने समझाया कि केवल परमेश्वर सपनों की व्याख्या कर सकता है। जब यूसुफ कहता है कि केवल परमेश्वर ही सपनों की व्याख्या कर सकता है, तो यूसुफ एक प्रश्न पूछता है जिसके उत्तर की आवश्यकता नहीं है। इसे एक सकारात्मक कथन में बदला जा सकता है। केवल परमेश्वर ही है जो सपनों की व्याख्या कर सकता है। यह प्रश्न या कथन दिखाता है कि यूसुफ विश्वास करता है कि उसका परमेश्वर सपनों की व्याख्या कर सकता है। यूसुफ परमेश्वर में आत्मविश्वास दिखा रहा है। यूसुफ ने हर व्यक्ति से अपना सपना बताने के लिए कहा।</w:t>
      </w:r>
    </w:p>
    <w:p>
      <w:pPr/>
      <w:r>
        <w:rPr>
          <w:lang w:val="hi_IN" w:bidi="hi_IN"/>
        </w:rPr>
      </w:r>
      <w:r>
        <w:rPr>
          <w:lang w:val="hi_IN" w:bidi="hi_IN"/>
        </w:rPr>
        <w:t>तीसरे दृश्य में, प्रधान पिलानेहारा अपने सपने को समझाता है। प्रधान पिलानेहारे ने एक दाखलता देखी जिसमें तीन डालियाँ थीं। जिसमे अंगूर के गुच्छे लगे हुए थे। प्रधान पिलानेहारे ने अपने हाथ में अंगूर का गुच्छा लिया। प्रधान पिलानेहारे ने अंगूरों को निचोड़ा। अंगूरों के रस से राजा के दाखमधु के कटोरे को भर दिया। प्रधान पिलानेहारे ने रस से भरा कटोरा फिरौन को दिया। यूसुफ सपने को समझाने में सक्षम था। यूसुफ ने कहा कि तीन दिनों में, पिलानेहारा फिरौन की सेवा में फिर से लौट आएगा। यूसुफ ने पिलानेहारे से कहा कि वह यूसुफ को याद रखें और राजा को यूसुफ के बारे में बताए। यूसुफ ने कहा, "मैं निर्दोष हूँ।" इस भाग में, यूसुफ प्रधान पिलानेहारे से कहता है कि यूसुफ का उसके देश से अपहरण कर लिया गया था या जबरन उठा लिया गया था। हम जानते हैं कि भाइयों ने यूसुफ को इश्माएली व्यापारियों को दास के रूप में बेच दिया था जो वहाँ से गुजर रहे थे। हम नहीं जानते कि यूसुफ इस बारे में क्या जानता था कि उसे मिस्र कैसे ले जाया गया।</w:t>
      </w:r>
    </w:p>
    <w:p>
      <w:pPr/>
      <w:r>
        <w:rPr>
          <w:lang w:val="hi_IN" w:bidi="hi_IN"/>
        </w:rPr>
      </w:r>
      <w:r>
        <w:rPr>
          <w:lang w:val="hi_IN" w:bidi="hi_IN"/>
        </w:rPr>
        <w:t>चौथे दृश्य में, प्रधान पकानेहारे ने अपना सपना यूसुफ को समझाया। पकानेहारे ने उसके सिर पर सफ़ेद रोटी की तीन टोकरियाँ देखी। पक्षी ऊपरी टोकरी से भोजन खाने के लिए आ रहे थे। यूसुफ ने समझाया कि तीन दिनों में, फिरौन पकानेहारे को मरवा देगा। फिरौन पकानेहारे का सिर कटवा देगा और उसके शरीर को खम्भे से टंगवा देगा। शिकारी पक्षी आकर हड्डियों से माँस खाएँगे।</w:t>
      </w:r>
    </w:p>
    <w:p>
      <w:pPr/>
      <w:r>
        <w:rPr>
          <w:lang w:val="hi_IN" w:bidi="hi_IN"/>
        </w:rPr>
      </w:r>
      <w:r>
        <w:rPr>
          <w:lang w:val="hi_IN" w:bidi="hi_IN"/>
        </w:rPr>
        <w:t>पाँचवें दृश्य में, यूसुफ द्वारा सपनों का अर्थ बताने के तीन दिन बाद फिरौन का जन्मदिन आता है। फिरौन ने अपना जन्मदिन मनाने के लिए एक भोज तैयार करवाया। फिरौन ने अपने अधिकारियों और सेवकों को भोज में आमंत्रित किया। फिर फिरौन ने कहा कि प्रधान पिलानेहारा और प्रधान पकानेहारा जेल से निकाले जाए। जो कुछ यूसुफ ने कहा था सब कुछ वैसा ही सच हुआ। प्रधान पिलानेहारा राजा की सेवा करने के अपने पद पर वापस लौट आया। राजा ने प्रधान पकानेहारे का सिर कटवा दिया और उसका शरीर खम्भे पर टंगवा दिया। प्रधान पिलानेहारा यूसुफ के बारे में भूल गया। प्रधान पिलानेहारे ने फिरौन को यूसुफ के बारे में नहीं बताया।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रक्षकों का प्रधान।</w:t>
      </w:r>
    </w:p>
    <w:p>
      <w:pPr>
        <w:pStyle w:val="ListBullet"/>
        <w:spacing w:line="240" w:lineRule="auto"/>
        <w:ind w:left="720"/>
      </w:pPr>
      <w:r>
        <w:rPr>
          <w:lang w:val="hi_IN" w:bidi="hi_IN"/>
        </w:rPr>
      </w:r>
      <w:r>
        <w:rPr>
          <w:lang w:val="hi_IN" w:bidi="hi_IN"/>
        </w:rPr>
        <w:t>फिरौन या मिस्र का राजा</w:t>
      </w:r>
    </w:p>
    <w:p>
      <w:pPr>
        <w:pStyle w:val="ListBullet"/>
        <w:spacing w:line="240" w:lineRule="auto"/>
        <w:ind w:left="720"/>
      </w:pPr>
      <w:r>
        <w:rPr>
          <w:lang w:val="hi_IN" w:bidi="hi_IN"/>
        </w:rPr>
      </w:r>
      <w:r>
        <w:rPr>
          <w:lang w:val="hi_IN" w:bidi="hi_IN"/>
        </w:rPr>
        <w:t>प्रधान पिलानेहारा</w:t>
      </w:r>
    </w:p>
    <w:p>
      <w:pPr>
        <w:pStyle w:val="ListBullet"/>
        <w:spacing w:line="240" w:lineRule="auto"/>
        <w:ind w:left="720"/>
      </w:pPr>
      <w:r>
        <w:rPr>
          <w:lang w:val="hi_IN" w:bidi="hi_IN"/>
        </w:rPr>
      </w:r>
      <w:r>
        <w:rPr>
          <w:lang w:val="hi_IN" w:bidi="hi_IN"/>
        </w:rPr>
        <w:t>प्रधान पकानेहारा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प्रधान पिलानेहारे और प्रधान पकानेहारे ने फिरौन को नाराज किया है। फिरौन उन्हें जेल में डाल देता है। ये दोनों व्यक्ति महल के रक्षकों के प्रधान की जेल में हैं। यूसुफ भी इसी जेल में है। रक्षकों के प्रधान ने यूसुफ को राजा के इन दोनों सेवकों की देखभाल करने का काम सौंपा था।</w:t>
      </w:r>
    </w:p>
    <w:p>
      <w:pPr/>
      <w:r>
        <w:rPr>
          <w:lang w:val="hi_IN" w:bidi="hi_IN"/>
        </w:rPr>
      </w:r>
      <w:r>
        <w:rPr>
          <w:lang w:val="hi_IN" w:bidi="hi_IN"/>
        </w:rPr>
        <w:t>अभिनय को रोकें: यूसुफ से पूछें, अब आप कैसा महसूस कर रहे हैं जब आप कुछ समय से जेल में हैं?" आप सुन सकते हैं, "मैं दु:खी हूँ कि मैं अभी भी जेल में हूँ, लेकिन मुझे पता है कि यहोवा मेरे साथ है। मुझे जेल और उसके संचालन पर बहुत अधिकार दिया गया है। मेरी परिस्थितियाँ जेल में रहते हुए भी, जीतनी हो सकती थी, उतनी अच्छी हैं। मैं बहुत आभारी हूँ कि यहोवा ने मेरी मदद की है।" अभिनय को फिर से शुरू करें।</w:t>
      </w:r>
    </w:p>
    <w:p>
      <w:pPr/>
      <w:r>
        <w:rPr>
          <w:lang w:val="hi_IN" w:bidi="hi_IN"/>
        </w:rPr>
      </w:r>
      <w:r>
        <w:rPr>
          <w:lang w:val="hi_IN" w:bidi="hi_IN"/>
        </w:rPr>
        <w:t>दूसरे दृश्य में, यूसुफ देखता है कि राजा के दोनों सेवक किसी बात को लेकर चिंतित हैं। यूसुफ उनसे पूछने के लिए रुकता है कि वे चिंतित क्यों दिख रहे हैं। दोनों सेवक बताते हैं कि उनमें से प्रत्येक ने एक सपना देखा है और कोई भी नहीं है जो सपने को समझा सकें। यूसुफ कहता है, "सपनों की व्याख्या करना परमेश्वर का काम है। आगे बढ़ो और मुझे अपने सपने बताओ।"</w:t>
      </w:r>
    </w:p>
    <w:p>
      <w:pPr/>
      <w:r>
        <w:rPr>
          <w:lang w:val="hi_IN" w:bidi="hi_IN"/>
        </w:rPr>
      </w:r>
      <w:r>
        <w:rPr>
          <w:lang w:val="hi_IN" w:bidi="hi_IN"/>
        </w:rPr>
        <w:t>अभिनय रोक दें: यूसुफ से पूछें, अभी आप कैसा महसूस कर रहे हैं?" आप सुन सकते हैं, "मुझे पूरा विश्वास है कि मेरा परमेश्वर मेरी मदद करेगा। मैं जानता हूँ कि मेरा परमेश्वर सबसे महान है। मेरा परमेश्वर सपनों की व्याख्या कर सकता है। मुझे भरोसा है कि मेरा परमेश्वर मेरी मदद करने जा रहा है।" अभिनय को फिर से शुरू करें।</w:t>
      </w:r>
    </w:p>
    <w:p>
      <w:pPr/>
      <w:r>
        <w:rPr>
          <w:lang w:val="hi_IN" w:bidi="hi_IN"/>
        </w:rPr>
      </w:r>
      <w:r>
        <w:rPr>
          <w:lang w:val="hi_IN" w:bidi="hi_IN"/>
        </w:rPr>
        <w:t>तीसरे दृश्य में, प्रधान पिलानेहारा यूसुफ को अपना सपना समझाता है। यूसुफ समझाता है कि सपने का अर्थ यह है कि पिलानेहारा राजा की सेवा में अपने पद पर लौटने जा रहा है। जेल में पिलानेहारे का समय समाप्त हो गया है। यूसुफ पिलाहारे से कहता है कि वह राजा को यूसुफ के बारे में बताए। यूसुफ कहता है, "मैं जेल में हूँ, लेकिन मैं यहाँ रहने के योग्य नहीं हूँ।"</w:t>
      </w:r>
    </w:p>
    <w:p>
      <w:pPr/>
      <w:r>
        <w:rPr>
          <w:lang w:val="hi_IN" w:bidi="hi_IN"/>
        </w:rPr>
      </w:r>
      <w:r>
        <w:rPr>
          <w:lang w:val="hi_IN" w:bidi="hi_IN"/>
        </w:rPr>
        <w:t>अभिनय रोक दें: पिलानेहारे से पूछें, "जब आप इस खबर को सुनते हैं तो आप कैसा महसूस करते हैं?" आप यह सुन सकते हैं, "मैं बहुत खुश हूँ। मैंने कुछ गलत नहीं किया। मुझे नहीं पता कि राजा ने मुझे जेल में क्यों डाल दिया। मुझे खुशी है कि मैं राजा की सेवा में वापस जा रहा हूँ।" यूसुफ से पूछें, "आप पिलानेहारे से राजा को अपने बारे में बताने के लिए क्यों कह रहे हैं? आपको क्या लगता है कि राजा क्या करेगा?" आप सुन सकते हैं, "मुझे आशा है कि राजा मेरी स्थिति को देखेगा और मुझे इस जेल से बाहर निकालेगा। मैं अपनी बाकी की ज़िन्दगी यहाँ नहीं बिताना चाहता। मैंने ऐसा कुछ नहीं किया कि मुझे जेल में रहना पड़े।" पकानेहारे से पूछें, "आप पिलानेहारे के सपने की व्याख्या को सुनने के बाद कैसा महसूस करते हैं?" आप सुन सकते हैं, "मुझे आशा है कि मेरी व्याख्या भी उतनी ही अच्छी होगी। मैं यहाँ से बाहर निकलकर राजा की सेवा में लौटना चाहता हूँ।" अभिनय को फिर से शुरू करें।</w:t>
      </w:r>
    </w:p>
    <w:p>
      <w:pPr/>
      <w:r>
        <w:rPr>
          <w:lang w:val="hi_IN" w:bidi="hi_IN"/>
        </w:rPr>
      </w:r>
      <w:r>
        <w:rPr>
          <w:lang w:val="hi_IN" w:bidi="hi_IN"/>
        </w:rPr>
        <w:t>चौथे दृश्य में, प्रधान पकानेहारा अपने सपने को समझाता है। यूसुफ सपने का अर्थ बताता है। पकानेहारा मरने जा रहा है। राजा पकानेहारे का सिर कटवा देगा और फिर पकानेहारे के शरीर को खम्भे पर टंगवा देगा ताकि शिकारी पक्षी माँस को खा सकें।</w:t>
      </w:r>
    </w:p>
    <w:p>
      <w:pPr/>
      <w:r>
        <w:rPr>
          <w:lang w:val="hi_IN" w:bidi="hi_IN"/>
        </w:rPr>
      </w:r>
      <w:r>
        <w:rPr>
          <w:lang w:val="hi_IN" w:bidi="hi_IN"/>
        </w:rPr>
        <w:t>अभिनय रोक दें: पकानेहारे से पूछें, "जब आप इस व्याख्या को सुनते हैं तो आप कैसा महसूस करते हैं?" आप सुन सकते हैं, "मैं बहुत परेशान हूँ। मैं इसका हकदार नहीं हूँ। मुझे राजा को समझाने की आवश्यकता है कि क्या हुआ। यह न्याय नहीं है। मुझे आशा है कि मैं इस पर राजा के मन को बदल सकूँगा।" अभिनय को फिर से शुरू करें।</w:t>
      </w:r>
    </w:p>
    <w:p>
      <w:pPr/>
      <w:r>
        <w:rPr>
          <w:lang w:val="hi_IN" w:bidi="hi_IN"/>
        </w:rPr>
      </w:r>
      <w:r>
        <w:rPr>
          <w:lang w:val="hi_IN" w:bidi="hi_IN"/>
        </w:rPr>
        <w:t>पाँचवें दृश्य में, फिरौन अपने जन्मदिन को एक भोज के साथ मनाता है। यह यूसुफ द्वारा सपनों को समझाने के 3 दिन बाद होता है। फिरौन प्रधान पिलानेहारे और प्रधान पकानेहारे को जेल से बुलवाता है। फिरौन प्रधान पिलानेहारे को उसकी सेवा के पद पर फिर से नियुक्त करता है। फिरौन प्रधान पकानेहारे का सिर कटवाता है और उसके शरीर को खम्भे पर टंगवा देता है। सब कुछ वैसा ही हुआ जैसा यूसुफ ने कहा था। प्रधान पिलानेहारा यूसुफ के बारे में भूल जाता है। प्रधान पिलानेहारे को राजा को यूसुफ के बारे में बताना याद नहीं रहा।</w:t>
      </w:r>
    </w:p>
    <w:p>
      <w:pPr/>
      <w:r>
        <w:rPr>
          <w:lang w:val="hi_IN" w:bidi="hi_IN"/>
        </w:rPr>
      </w:r>
      <w:r>
        <w:rPr>
          <w:lang w:val="hi_IN" w:bidi="hi_IN"/>
        </w:rPr>
        <w:t>अभिनय रोक दें: पिलानेहारे से पूछें, "आप यूसुफ को क्यों भूल गए?" आप सुन सकते हैं, "मैं उस जेल से बाहर निकलकर इतना खुश था कि मैं सब कुछ भूल गया। मैं ऐसा कुछ नहीं करना चाहता था जो मुझे फिर से खतरे में डाल दे। मैं वह सब कुछ भूल गया जो यूसुफ ने मेरे लिए किया था।" यूसुफ से पूछें, "आप अब कैसा महसूस कर रहे हैं?" आप सुन सकते हैं, "मुझे लगता है कि प्रधान पिलानेहारा राजा को मेरे बारे में बताना भूल गया होगा। मैं अभी भी यहीं हूँ। मैंने बाहर से कुछ नहीं सुना है। मुझे यहोवा पर भरोसा रखना चाहिए। मुझे पता है कि यहोवा मेरे साथ है। किसी न किसी तरह यहोवा यह सब पूरा कर देगा। मैं भविष्य के लिए अपनी आशा और भरोसे को यहोवा पर बनाए रखूँगा।"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जेल, रक्षकों के प्रधान के महल का एक हिस्सा है। यह एक जेल है। जेल में बंद लोगों को बाहर जाने की आजादी नहीं थी। इस जेल में राजा के सेवकों जैसे विशेष कैदियों को रखा जाता था। यह वह जेल है जहाँ पोतीपर ने यूसुफ को रखा था। हालाँकि, समय बीत गया है। हम महल के रक्षकों के वर्तमान प्रधान का नाम नहीं जानते हैं।</w:t>
      </w:r>
    </w:p>
    <w:p>
      <w:pPr/>
      <w:r>
        <w:rPr>
          <w:lang w:val="hi_IN" w:bidi="hi_IN"/>
        </w:rPr>
      </w:r>
      <w:r>
        <w:rPr>
          <w:lang w:val="hi_IN" w:bidi="hi_IN"/>
        </w:rPr>
        <w:t>इस भाग में समय के दो संदर्भ हैं। इस भाग की शुरुआत में, यूसुफ को जेल में डाले जाने के बाद कुछ समय बीत गया है। फिर दोनों दास अपने सपने देखने से पहले कुछ समय के लिए जेल में रहे। हम ठीक से नहीं जानते कि कितना समय बीत चुका है। यह कुछ हफ्ते या कई महीने या कई सालों का समय भी हो सकता है। समय के भाग के लिए उपयोग किया गया शब्द एक आम शब्द है।</w:t>
      </w:r>
    </w:p>
    <w:p>
      <w:pPr/>
      <w:r>
        <w:rPr>
          <w:lang w:val="hi_IN" w:bidi="hi_IN"/>
        </w:rPr>
      </w:r>
      <w:r>
        <w:rPr>
          <w:lang w:val="hi_IN" w:bidi="hi_IN"/>
        </w:rPr>
        <w:t xml:space="preserve">हर दास एक </w:t>
      </w:r>
      <w:r>
        <w:rPr>
          <w:b/>
          <w:lang w:val="hi_IN" w:bidi="hi_IN"/>
        </w:rPr>
        <w:t>सपना</w:t>
      </w:r>
      <w:r>
        <w:rPr>
          <w:lang w:val="hi_IN" w:bidi="hi_IN"/>
        </w:rPr>
        <w:t xml:space="preserve"> देखता है। सपने रात में या जब व्यक्ति सो रहा होता है तब आते हैं। सपने के लिए उसी शब्द का उपयोग करें जो आपने पिछले भागों में उपयोग किया है। मुख्य शब्दावली में </w:t>
      </w:r>
      <w:r>
        <w:rPr>
          <w:b/>
          <w:lang w:val="hi_IN" w:bidi="hi_IN"/>
        </w:rPr>
        <w:t>सपनों</w:t>
      </w:r>
      <w:r>
        <w:rPr>
          <w:lang w:val="hi_IN" w:bidi="hi_IN"/>
        </w:rPr>
        <w:t xml:space="preserve"> की चर्चा की गई है।</w:t>
      </w:r>
    </w:p>
    <w:p>
      <w:pPr/>
      <w:r>
        <w:rPr>
          <w:lang w:val="hi_IN" w:bidi="hi_IN"/>
        </w:rPr>
      </w:r>
      <w:r>
        <w:rPr>
          <w:lang w:val="hi_IN" w:bidi="hi_IN"/>
        </w:rPr>
        <w:t xml:space="preserve">यूसुफ समझाता है कि केवल </w:t>
      </w:r>
      <w:r>
        <w:rPr>
          <w:b/>
          <w:lang w:val="hi_IN" w:bidi="hi_IN"/>
        </w:rPr>
        <w:t>परमेश्वर</w:t>
      </w:r>
      <w:r>
        <w:rPr>
          <w:lang w:val="hi_IN" w:bidi="hi_IN"/>
        </w:rPr>
        <w:t xml:space="preserve"> ही सपने की व्याख्या कर सकता है। परमेश्वर के लिए उसी शब्द का उपयोग करें जो आपने पिछले भाग में उपयोग किया है। </w:t>
      </w:r>
      <w:r>
        <w:rPr>
          <w:lang w:val="hi_IN" w:bidi="hi_IN"/>
        </w:rPr>
        <w:t>परमेश्वर</w:t>
      </w:r>
      <w:r>
        <w:rPr>
          <w:lang w:val="hi_IN" w:bidi="hi_IN"/>
        </w:rPr>
        <w:t xml:space="preserve"> की चर्चा मुख्य शब्दावली में की गई है।</w:t>
      </w:r>
    </w:p>
    <w:p>
      <w:pPr/>
      <w:r>
        <w:rPr>
          <w:lang w:val="hi_IN" w:bidi="hi_IN"/>
        </w:rPr>
      </w:r>
      <w:r>
        <w:rPr>
          <w:lang w:val="hi_IN" w:bidi="hi_IN"/>
        </w:rPr>
        <w:t>जब यूसुफ कहता है कि केवल परमेश्वर ही सपनों की व्याख्या कर सकता है, तो यूसुफ एक ऐसा प्रश्न पूछता है जिसके उत्तर की आवश्यकता नहीं होती है। इसे एक सकारात्मक कथन में बदला जा सकता है। "केवल परमेश्वर ही है जो सपनों की व्याख्या कर सकता है।"</w:t>
      </w:r>
    </w:p>
    <w:p>
      <w:pPr/>
      <w:r>
        <w:rPr>
          <w:lang w:val="hi_IN" w:bidi="hi_IN"/>
        </w:rPr>
      </w:r>
      <w:r>
        <w:rPr>
          <w:lang w:val="hi_IN" w:bidi="hi_IN"/>
        </w:rPr>
        <w:t xml:space="preserve">जब यूसुफ ने पिलानेहारे को समझाया कि यूसुफ जेल में कैसे आया है, तो यूसुफ ने कहा, "मैं इब्रानियों के देश से चुराया गया हूँ।" एक अनुवाद </w:t>
      </w:r>
      <w:r>
        <w:rPr>
          <w:b/>
          <w:lang w:val="hi_IN" w:bidi="hi_IN"/>
        </w:rPr>
        <w:t>अपहरण</w:t>
      </w:r>
      <w:r>
        <w:rPr>
          <w:lang w:val="hi_IN" w:bidi="hi_IN"/>
        </w:rPr>
        <w:t xml:space="preserve"> शब्द का उपयोग करता है। अपहरण का अर्थ है किसी को जबरन ले जाना। अपहरण में उस व्यक्ति की रिहाई के लिए एक कीमत का भुगतान करना भी शामिल है। यूसुफ कह रहा है कि यूसुफ को उसकी इच्छा के विरुद्ध मिस्र लाया गया था।</w:t>
      </w:r>
    </w:p>
    <w:p>
      <w:pPr/>
      <w:r>
        <w:rPr>
          <w:lang w:val="hi_IN" w:bidi="hi_IN"/>
        </w:rPr>
      </w:r>
      <w:r>
        <w:rPr>
          <w:b/>
          <w:lang w:val="hi_IN" w:bidi="hi_IN"/>
        </w:rPr>
        <w:t>इब्रानी</w:t>
      </w:r>
      <w:r>
        <w:rPr>
          <w:lang w:val="hi_IN" w:bidi="hi_IN"/>
        </w:rPr>
        <w:t xml:space="preserve"> वह भाषा है जो याकूब और याकूब का परिवार बोलता है। इब्री लोग, इस्राएलियों या याकूब के वंशजों के लिए एक और शब्दावली है। इब्रानियों का देश, कनान के देश के समान है। आप यह भी कह सकते हैं कि उन्होंने मुझे इब्रानियों के देश से उठा लिया या मेरा अपहरण कर लिया।</w:t>
      </w:r>
    </w:p>
    <w:p>
      <w:pPr/>
      <w:r>
        <w:rPr>
          <w:lang w:val="hi_IN" w:bidi="hi_IN"/>
        </w:rPr>
      </w:r>
      <w:r>
        <w:rPr>
          <w:lang w:val="hi_IN" w:bidi="hi_IN"/>
        </w:rPr>
        <w:t>फिरौन आपका सिर ऊँचा करेगा एक शब्द चित्र है जिसका उपयोग इस भाग में तीन बार किया गया है। यह एक अभिव्यक्ति है जिसका अर्थ है कि आपको राजा की उपस्थिति में बुलाया गया है। कुछ अनुवादों में बिना स्पष्टीकरण के "तेरा सिर ऊँचा करेगा" शब्दों का उपयोग किया गया है। अन्य अनुवादों में इसका उपयोग करते हुए यह भी जोड़ा गया है “तुम्हें राजा के पास बुलाया जाएगा।” अन्य अनुवादों में शब्दचित्र का उपयोग नहीं किया गया है, बल्कि केवल यह कहा गया है, "राजा आपको अपनी उपस्थिति में बुलाएगा।" एक अनुवाद चित्र शब्द का उल्लेख नहीं करता है, बल्कि हर व्यक्ति को बताता है कि उसके साथ क्या होगा।</w:t>
      </w:r>
    </w:p>
    <w:p>
      <w:pPr/>
      <w:r>
        <w:rPr>
          <w:lang w:val="hi_IN" w:bidi="hi_IN"/>
        </w:rPr>
      </w:r>
      <w:r>
        <w:rPr>
          <w:lang w:val="hi_IN" w:bidi="hi_IN"/>
        </w:rPr>
        <w:t>जब यूसुफ पिलानेहारे से फिरौन को उसके बारे में बताने के लिए कहता है, तो वह कहता है कि उसने ऐसा कुछ भी नहीं किया कि उसे जेल में रहना पड़े। यहाँ यूसुफ ने जेल के लिए जो शब्द उपयोग किया है वह बहुत मजबूत शब्द है जिसका अर्थ है एक गड्ढा या बहुत असुविधाजनक स्थान। यह वही शब्द है जो बताता है कि यूसुफ के भाइयों ने उसे सूखे कुएँ में डालते समय कहाँ रखा था। यहाँ तक कि रक्षकों के प्रधान के महल में भी जेल एक भयानक जगह होगी। हालाँकि यूसुफ की जेल मिस्र की कुछ जेलों जितनी बुरी नहीं थी, फिर भी वह जेल ही थी और यूसुफ को ऐसा लगता था कि वह एक कालकोठरी या गड्ढा है।</w:t>
      </w:r>
    </w:p>
    <w:p>
      <w:pPr/>
      <w:r>
        <w:rPr>
          <w:lang w:val="hi_IN" w:bidi="hi_IN"/>
        </w:rPr>
      </w:r>
      <w:r>
        <w:rPr>
          <w:lang w:val="hi_IN" w:bidi="hi_IN"/>
        </w:rPr>
        <w:t xml:space="preserve">फिरौन ने अपने जन्मदिन के उत्सव का उपयोग दासों को जेल से बाहर निकालने के लिए किया। फिरौन ने एक </w:t>
      </w:r>
      <w:r>
        <w:rPr>
          <w:b/>
          <w:lang w:val="hi_IN" w:bidi="hi_IN"/>
        </w:rPr>
        <w:t>भोज</w:t>
      </w:r>
      <w:r>
        <w:rPr>
          <w:lang w:val="hi_IN" w:bidi="hi_IN"/>
        </w:rPr>
        <w:t xml:space="preserve"> तैयार किया। भोज एक बहुत विशेष औपचारिक भोजन है जो किसी दावत के समान है। एक भोज आमतौर पर किसी चीज़ का उत्सव होता है। क्योंकि यह एक भोज था, इसलिए वहाँ कई लोग मौजूद रहे होंगे यह देखने के लिए कि फिरौन ने पिलानेहारे और पकानेहारे के साथ क्या किया।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41:1–36</w:t>
      </w:r>
      <w:r>
        <w:rPr>
          <w:lang w:val="hi_IN" w:bidi="hi_IN"/>
        </w:rPr>
      </w:r>
    </w:p>
    <w:p>
      <w:pPr>
        <w:pStyle w:val="Heading3"/>
      </w:pPr>
      <w:r>
        <w:rPr>
          <w:lang w:val="hi_IN" w:bidi="hi_IN"/>
        </w:rPr>
        <w:t>सुने और मन में रखें</w:t>
      </w:r>
    </w:p>
    <w:p>
      <w:pPr/>
      <w:r>
        <w:rPr>
          <w:lang w:val="hi_IN" w:bidi="hi_IN"/>
        </w:rPr>
      </w:r>
      <w:r>
        <w:rPr>
          <w:lang w:val="hi_IN" w:bidi="hi_IN"/>
        </w:rPr>
        <w:t>उत्पत्ति 41:1–36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जब से यूसुफ ने प्रधान पिलानेहारे और प्रधान पकानेहारे के सपने की व्याख्या की थी तब से 2 वर्ष या 730 दिन बीत चुके हैं। यूसुफ अभी भी जेल में है। पिलानेहारा यूसुफ के बारे में भूल गया। यह यूसुफ की कहानी के अगले भाग की कहानी है।</w:t>
      </w:r>
    </w:p>
    <w:p>
      <w:pPr/>
      <w:r>
        <w:rPr>
          <w:lang w:val="hi_IN" w:bidi="hi_IN"/>
        </w:rPr>
      </w:r>
      <w:r>
        <w:rPr>
          <w:lang w:val="hi_IN" w:bidi="hi_IN"/>
        </w:rPr>
        <w:t>2 वर्ष के अन्त में, मिस्र के राजा ने एक सपना देखा। हम अपने ज्यादातर सपनों को याद नहीं रखते हैं। मिस्र के राजा ने जो सपने देखे थे, वे असामान्य और चौंकाने वाले थे। सपना इतना चकित और असामान्य था कि राजा पहले सपने के बाद जाग गया। जब मिस्र का राजा जागा तो उसे अपना सपना पूरे विवरण के साथ याद था। फिरौन मिस्र के सभी राजाओं को दी जाने वाली उपाधि है। हम इस फिरौन का नाम नहीं जानते हैं। कुछ अनुवाद फ़िरौन और कुछ मिस्र के राजा का उपयोग करते हैं। मिस्र के राजा ने अपने सपने में देखा कि वह नील नदी के पास खड़ा है। नील नदी मिस्र की मुख्य नदी है। नील नदी मिस्र के एक छोर से दूसरे छोर तक बहती है। मिस्र के लिए ज्यादातर पानी नील नदी प्रदान करती है। मिस्र के राजा के लिए उसका सपना बहुत अजीब था। मिस्र के राजा ने 7 स्वस्थ गायों को देखा। फिर राजा ने देखा कि 7 बीमार गायें 7 स्वस्थ गायों को खा जाती हैं। बीमार गायें या दुबली गायें, स्वस्थ गायों को खाने के बाद भी दुबली ही रही। आमतौर पर गायें माँस नहीं खाती हैं। गायें घास खाती हैं। गायें उस नदी से ऊपर आई जहाँ वे कछार की घास को चर रही थीं। इसका अर्थ यह है कि वे नदी के किनारे निचले स्थान पर थी, या शायद नदी के किनारे पानी में खड़ी थी, और किनारे पर चढ़कर उस ओर गईं जहाँ राजा खड़ा था। मिस्र का राजा अपने सपने का अर्थ नहीं समझ सका।</w:t>
      </w:r>
    </w:p>
    <w:p>
      <w:pPr/>
      <w:r>
        <w:rPr>
          <w:lang w:val="hi_IN" w:bidi="hi_IN"/>
        </w:rPr>
      </w:r>
      <w:r>
        <w:rPr>
          <w:lang w:val="hi_IN" w:bidi="hi_IN"/>
        </w:rPr>
        <w:t>एक मोटी गाय की तस्वीर दिखाएँ। भूख से मरती हुई गाय की तस्वीर दिखाएँ। मिस्र में नील नदी के किनारे उगने वाली कछार की घास की एक तस्वीर दिखाएँ। नील नदी के साथ मिस्र का नक्शा दिखाएँ।</w:t>
      </w:r>
    </w:p>
    <w:p>
      <w:pPr/>
      <w:r>
        <w:rPr>
          <w:lang w:val="hi_IN" w:bidi="hi_IN"/>
        </w:rPr>
      </w:r>
      <w:r>
        <w:rPr>
          <w:lang w:val="hi_IN" w:bidi="hi_IN"/>
        </w:rPr>
        <w:t>पहले सपने के बाद, मिस्र का राजा फिर से सो गया। सोना एक शब्द चित्र है जो सोने की प्रक्रिया का वर्णन करता है। राजा गिरता नही है। राजा अपने बिस्तर पर लेटा हुआ था।</w:t>
      </w:r>
    </w:p>
    <w:p>
      <w:pPr/>
      <w:r>
        <w:rPr>
          <w:lang w:val="hi_IN" w:bidi="hi_IN"/>
        </w:rPr>
      </w:r>
      <w:r>
        <w:rPr>
          <w:lang w:val="hi_IN" w:bidi="hi_IN"/>
        </w:rPr>
        <w:t>रुकें और चर्चा करें: किसी के सोने के बारे में एक कहानी सुनाएँ। आप इस प्रक्रिया का वर्णन करने के लिए किन शब्दों या शब्द चित्रों का उपयोग करते हैं?</w:t>
      </w:r>
    </w:p>
    <w:p>
      <w:pPr/>
      <w:r>
        <w:rPr>
          <w:lang w:val="hi_IN" w:bidi="hi_IN"/>
        </w:rPr>
      </w:r>
      <w:r>
        <w:rPr>
          <w:lang w:val="hi_IN" w:bidi="hi_IN"/>
        </w:rPr>
        <w:t>उसी रात राजा ने दूसरा सपना भी देखा जिसमें राजा ने स्वस्थ बालें देखी। फिर राजा ने देखा कि पतली और मुरझाई हुई बालें, स्वस्थ बालों को निगल जाती है। एक पूर्वी हवा ने बालों को मुर्झा दिया था। मिस्र में पूर्वी हवा रेगिस्तान से आती थी। मिस्र में पूर्वी हवा एक गर्म, सूखी हवा होती जो इसके संपर्क में आने वाली हर चीज का पानी सोख लेती है।</w:t>
      </w:r>
    </w:p>
    <w:p>
      <w:pPr/>
      <w:r>
        <w:rPr>
          <w:lang w:val="hi_IN" w:bidi="hi_IN"/>
        </w:rPr>
      </w:r>
      <w:r>
        <w:rPr>
          <w:lang w:val="hi_IN" w:bidi="hi_IN"/>
        </w:rPr>
        <w:t>बालों की एक तस्वीर दिखाएँ जो स्वस्थ हो और अनाज से भरी हो। धुप और सूखे के कारण मुरझाई हुई बालों की एक तस्वीर दिखाएँ।</w:t>
      </w:r>
    </w:p>
    <w:p>
      <w:pPr/>
      <w:r>
        <w:rPr>
          <w:lang w:val="hi_IN" w:bidi="hi_IN"/>
        </w:rPr>
      </w:r>
      <w:r>
        <w:rPr>
          <w:lang w:val="hi_IN" w:bidi="hi_IN"/>
        </w:rPr>
        <w:t>अगली सुबह जब राजा जागा तो राजा की आत्मा या मन अशांत था। राजा अपने मन में परेशान था क्योंकि राजा सपनों का अर्थ नहीं समझ पा रहा था। राजा ने एक ही समय दो सपने देखे। यह बहुत असामान्य है। हर सपने का विवरण अलग-अलग था, लेकिन संदेश एक ही था। राजा और सपने के बारे में सुनने वाले सभी लोग सपनों से परेशान हुए होंगे। ये दो सपने उन्हें और भी अधिक परेशान कर देते हैं। मिस्र में, राजा को एक ईश्वर माना जाता था और उसे सपनों की व्याख्या करने की आवश्यकता नहीं होती थी। इस राजा को अपने सपनों की व्याख्या के लिए किसी की जरूरत थी। यह असामान्य था। राजा ने अपने जादूगरों और बुद्धिमान पुरुषों को बुलाया, लेकिन उनमें से कोई भी सपने के अर्थ को समझा नहीं सका। जादूगर प्रकृति को नियंत्रित करने के लिए विशेष शक्तियों का उपयोग करते थे। बुद्धिमान पुरुष मिस्री पुजारी थे, जिनके पास विशेष ज्ञान या बुद्धि थी। ये दोनों समूह मिस्र के विद्वान थे और राजा के किसी भी प्रश्न का उत्तर देना इनकी जिम्मेदारी थी। ये जादूगर और बुद्धिमान पुरुष अक्सर सपनों की व्याख्या करते थे या उन्हें समझाते थे। इस बार, जादूगर और बुद्धिमान लोग सपने को समझा नहीं सके।</w:t>
      </w:r>
    </w:p>
    <w:p>
      <w:pPr/>
      <w:r>
        <w:rPr>
          <w:lang w:val="hi_IN" w:bidi="hi_IN"/>
        </w:rPr>
      </w:r>
      <w:r>
        <w:rPr>
          <w:lang w:val="hi_IN" w:bidi="hi_IN"/>
        </w:rPr>
        <w:t>रुकें और चर्चा करें: एक परेशान करने वाले सपने के बारे में कोई कहानी सुनाएँ। आपने कैसे पता लगाया कि इस सपने का अर्थ क्या है? आपकी संस्कृति में लोग परेशान करने वाले सपनों के साथ क्या करते हैं?</w:t>
      </w:r>
    </w:p>
    <w:p>
      <w:pPr/>
      <w:r>
        <w:rPr>
          <w:lang w:val="hi_IN" w:bidi="hi_IN"/>
        </w:rPr>
      </w:r>
      <w:r>
        <w:rPr>
          <w:lang w:val="hi_IN" w:bidi="hi_IN"/>
        </w:rPr>
        <w:t>इस बिन्दु पर, प्रधान पिलानेहारे को यूसुफ की याद आई। पिलानेहारे ने राजा को बताया कि यूसुफ ने जेल में पिलानेहारे और पकानेहारे के सपनों के बारे में क्या कहा था। यूसुफ द्वारा की गई सपनों की व्याख्या सच थी। पिलानेहारे ने यूसुफ को एक युवा इब्री बताया। इब्रानी वह भाषा है जो याकूब का परिवार बोलता था। इब्री, याकूब के वंशज के लिए एक और शब्द है। राजा ने यूसुफ को बुलवाया। यूसुफ अभी भी जेल में था।</w:t>
      </w:r>
    </w:p>
    <w:p>
      <w:pPr/>
      <w:r>
        <w:rPr>
          <w:lang w:val="hi_IN" w:bidi="hi_IN"/>
        </w:rPr>
      </w:r>
      <w:r>
        <w:rPr>
          <w:lang w:val="hi_IN" w:bidi="hi_IN"/>
        </w:rPr>
        <w:t>वे यूसुफ को कालकोठरी या जेल से लाए। कालकोठरी, जेल के लिए एक और शब्द है। यूसुफ ने राजा के सामने आने से पहले अपने कपड़े बदले और बाल बनवाए। यूसुफ ने ऐसे कपड़े पहने जो राजा के सामने पहनने योग्य थे। यूसुफ ने अपनी दाढ़ी और शायद अपने सिर के बाल बनवाए। इस प्रकार, जब यूसुफ राजा के सामने आया, तो यूसुफ अधिक मिस्री लग रहा था। राजा यूसुफ से कहता है कि यूसुफ को उन सपनों की व्याख्या करनी है जो राजा ने रात के दौरान देखे थे। यूसुफ राजा को समझाता है कि केवल परमेश्वर सपनों की व्याख्या कर सकता है। यह वही संदेश है जो यूसुफ ने जेल में पिलानेहारे और पकानेहारे को दिया था।</w:t>
      </w:r>
    </w:p>
    <w:p>
      <w:pPr/>
      <w:r>
        <w:rPr>
          <w:lang w:val="hi_IN" w:bidi="hi_IN"/>
        </w:rPr>
      </w:r>
      <w:r>
        <w:rPr>
          <w:lang w:val="hi_IN" w:bidi="hi_IN"/>
        </w:rPr>
        <w:t>राजा अपने सपनों का वर्णन करता है। ध्यान दें कि विवरण उससे थोड़ा अलग है, जब पहली बार हमने उन्हें सुना था। सपनों के बारे में सुनने के बाद, यूसुफ सपनों का अर्थ समझाता है। यूसुफ कहता है कि दोनों सपनों का अर्थ एक ही है। मिस्र में एक भयंकर अकाल पड़ने वाला है। अकाल एक ऐसा समय होता है जब फसलें खराब हो जाती हैं और भोजन नहीं मिलता है। अकाल का एक कारण सूखा या बारिश की कमी है। फसलों को बढ़ने और अच्छे फल देने के लिए पर्याप्त पानी की जरूरत होती है। यूसुफ कहता है कि परमेश्वर ने मिस्र के राजा पर प्रकट किया है कि अकाल पड़ने वाला है ताकि राजा तैयारी कर सके और लोगों को भोजन मिल सके। यूसुफ समझाता है कि परमेश्वर ने तय किया है कि यह अकाल पड़ेगा। परमेश्वर ने यह योजना राजा पर प्रकट की है ताकि राजा देश को तैयार कर सके।</w:t>
      </w:r>
    </w:p>
    <w:p>
      <w:pPr/>
      <w:r>
        <w:rPr>
          <w:lang w:val="hi_IN" w:bidi="hi_IN"/>
        </w:rPr>
      </w:r>
      <w:r>
        <w:rPr>
          <w:lang w:val="hi_IN" w:bidi="hi_IN"/>
        </w:rPr>
        <w:t>सात वर्षों तक फसलों की भरपूरी या समृद्धि रहेगी। समृद्धि का अर्थ है कि सभी के पास खाने के लिए पर्याप्त हो और कुछ बच भी जाए। जीवन अच्छा होगा। लोग धन प्राप्त करेंगे। सात वर्षों की समृद्धि के बाद सात वर्षों का अकाल आएगा अकाल इतना भयंकर होगा कि लोग समृद्धि के समय को भूल जाएँगे।</w:t>
      </w:r>
    </w:p>
    <w:p>
      <w:pPr/>
      <w:r>
        <w:rPr>
          <w:lang w:val="hi_IN" w:bidi="hi_IN"/>
        </w:rPr>
      </w:r>
      <w:r>
        <w:rPr>
          <w:lang w:val="hi_IN" w:bidi="hi_IN"/>
        </w:rPr>
        <w:t>रुकें और चर्चा करें: क्या आपके देश में कभी अकाल का समय आया है? इसका वर्णन करें। अकाल का कारण क्या था? युद्ध या सूखा या बीमारी? लोगों ने क्या किया?</w:t>
      </w:r>
    </w:p>
    <w:p>
      <w:pPr/>
      <w:r>
        <w:rPr>
          <w:lang w:val="hi_IN" w:bidi="hi_IN"/>
        </w:rPr>
      </w:r>
      <w:r>
        <w:rPr>
          <w:lang w:val="hi_IN" w:bidi="hi_IN"/>
        </w:rPr>
        <w:t>सपनों का अर्थ समझाने के बाद, यूसुफ ने राजा को बताया कि अकाल की तैयारी के लिए राजा को क्या करना चाहिए। यूसुफ ने कहा कि राजा को एक समझदार और बुद्धिमान व्यक्ति को पूरे मिस्र देश का अधिकारी नियुक्त करना चाहिए। राजा को स्थानीय देखभालकर्ताओं की नियुक्ति करनी चाहिए, जो हर साल अनाज का 1/5 भाग इकट्ठा करें और अकाल आने तक इसे भण्डार में रखें। इस प्रकार, अकाल के दौरान लोगों के लिए भोजन उपलब्ध रहेगा।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6 दृश्य हैं।</w:t>
      </w:r>
    </w:p>
    <w:p>
      <w:pPr/>
      <w:r>
        <w:rPr>
          <w:lang w:val="hi_IN" w:bidi="hi_IN"/>
        </w:rPr>
      </w:r>
      <w:r>
        <w:rPr>
          <w:b/>
          <w:lang w:val="hi_IN" w:bidi="hi_IN"/>
        </w:rPr>
        <w:t>पहला दृश्य:</w:t>
      </w:r>
      <w:r>
        <w:rPr>
          <w:lang w:val="hi_IN" w:bidi="hi_IN"/>
        </w:rPr>
        <w:t xml:space="preserve"> राजा को 2 सपने आए।</w:t>
      </w:r>
    </w:p>
    <w:p>
      <w:pPr/>
      <w:r>
        <w:rPr>
          <w:lang w:val="hi_IN" w:bidi="hi_IN"/>
        </w:rPr>
      </w:r>
      <w:r>
        <w:rPr>
          <w:b/>
          <w:lang w:val="hi_IN" w:bidi="hi_IN"/>
        </w:rPr>
        <w:t>दूसरा दृश्य:</w:t>
      </w:r>
      <w:r>
        <w:rPr>
          <w:lang w:val="hi_IN" w:bidi="hi_IN"/>
        </w:rPr>
        <w:t xml:space="preserve"> राजा के सपनों का अर्थ कोई नहीं समझा सकता।</w:t>
      </w:r>
    </w:p>
    <w:p>
      <w:pPr/>
      <w:r>
        <w:rPr>
          <w:lang w:val="hi_IN" w:bidi="hi_IN"/>
        </w:rPr>
      </w:r>
      <w:r>
        <w:rPr>
          <w:b/>
          <w:lang w:val="hi_IN" w:bidi="hi_IN"/>
        </w:rPr>
        <w:t>तीसरा दृश्य:</w:t>
      </w:r>
      <w:r>
        <w:rPr>
          <w:lang w:val="hi_IN" w:bidi="hi_IN"/>
        </w:rPr>
        <w:t xml:space="preserve"> पिलानेहारा यूसुफ को याद करता है।</w:t>
      </w:r>
    </w:p>
    <w:p>
      <w:pPr/>
      <w:r>
        <w:rPr>
          <w:lang w:val="hi_IN" w:bidi="hi_IN"/>
        </w:rPr>
      </w:r>
      <w:r>
        <w:rPr>
          <w:b/>
          <w:lang w:val="hi_IN" w:bidi="hi_IN"/>
        </w:rPr>
        <w:t>चौथा दृश्य:</w:t>
      </w:r>
      <w:r>
        <w:rPr>
          <w:lang w:val="hi_IN" w:bidi="hi_IN"/>
        </w:rPr>
        <w:t xml:space="preserve"> यूसुफ अपने कपड़े बदलता है, बाल बनाता है, और राजा के सामने आता है।</w:t>
      </w:r>
    </w:p>
    <w:p>
      <w:pPr/>
      <w:r>
        <w:rPr>
          <w:lang w:val="hi_IN" w:bidi="hi_IN"/>
        </w:rPr>
      </w:r>
      <w:r>
        <w:rPr>
          <w:b/>
          <w:lang w:val="hi_IN" w:bidi="hi_IN"/>
        </w:rPr>
        <w:t>पाँचवाँ दृश्य:</w:t>
      </w:r>
      <w:r>
        <w:rPr>
          <w:lang w:val="hi_IN" w:bidi="hi_IN"/>
        </w:rPr>
        <w:t xml:space="preserve"> राजा यूसुफ को अपने सपने बताता है।</w:t>
      </w:r>
    </w:p>
    <w:p>
      <w:pPr/>
      <w:r>
        <w:rPr>
          <w:lang w:val="hi_IN" w:bidi="hi_IN"/>
        </w:rPr>
      </w:r>
      <w:r>
        <w:rPr>
          <w:b/>
          <w:lang w:val="hi_IN" w:bidi="hi_IN"/>
        </w:rPr>
        <w:t>छठा दृश्य:</w:t>
      </w:r>
      <w:r>
        <w:rPr>
          <w:lang w:val="hi_IN" w:bidi="hi_IN"/>
        </w:rPr>
        <w:t xml:space="preserve"> यूसुफ राजा के सपनों के अर्थ को समझाता है। यूसुफ राजा से एक सिफारिश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मिस्र के जादूगर और बुद्धिमान पुरुष</w:t>
      </w:r>
    </w:p>
    <w:p>
      <w:pPr>
        <w:pStyle w:val="ListBullet"/>
        <w:spacing w:line="240" w:lineRule="auto"/>
        <w:ind w:left="720"/>
      </w:pPr>
      <w:r>
        <w:rPr>
          <w:lang w:val="hi_IN" w:bidi="hi_IN"/>
        </w:rPr>
      </w:r>
      <w:r>
        <w:rPr>
          <w:lang w:val="hi_IN" w:bidi="hi_IN"/>
        </w:rPr>
        <w:t>प्रधान पिलानेहारा</w:t>
      </w:r>
    </w:p>
    <w:p>
      <w:pPr>
        <w:pStyle w:val="ListBullet"/>
        <w:spacing w:line="240" w:lineRule="auto"/>
        <w:ind w:left="720"/>
      </w:pPr>
      <w:r>
        <w:rPr>
          <w:lang w:val="hi_IN" w:bidi="hi_IN"/>
        </w:rPr>
      </w:r>
      <w:r>
        <w:rPr>
          <w:lang w:val="hi_IN" w:bidi="hi_IN"/>
        </w:rPr>
        <w:t>यूसुफ</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पिलानेहारे को जेल से बाहर निकले हुए पूरे 2 वर्ष बीत गए हैं। यूसुफ अभी भी जेल में है। मिस्र के राजा को 2 सपने आते हैं, जो चौंकाने वाले और असामान्य हैं। पहले सपने के बाद राजा जाग जाता है। राजा सो जाता है। दूसरे सपने के बाद राजा जाग जाता है। लेखक राजा के सपनों का वर्णन करने के लिए तृतीय पुरुष का उपयोग करता है। लेखक कहता है, "उसने 7 गायों को देखा।" लेखक दोनों सपनों का वर्णन इसी तरह से करता है।</w:t>
      </w:r>
    </w:p>
    <w:p>
      <w:pPr/>
      <w:r>
        <w:rPr>
          <w:lang w:val="hi_IN" w:bidi="hi_IN"/>
        </w:rPr>
      </w:r>
      <w:r>
        <w:rPr>
          <w:lang w:val="hi_IN" w:bidi="hi_IN"/>
        </w:rPr>
        <w:t>राजा के सपने के साथ, लेखक सपने के हर हिस्से को पेश करने के लिए एक शब्द का उपयोग करता है जो यह संकेत देता है कि कुछ चौंकाने वाला या असामान्य होने जा रहा है। अंग्रेजी में शब्द "देख" है।</w:t>
      </w:r>
    </w:p>
    <w:p>
      <w:pPr/>
      <w:r>
        <w:rPr>
          <w:lang w:val="hi_IN" w:bidi="hi_IN"/>
        </w:rPr>
      </w:r>
      <w:r>
        <w:rPr>
          <w:lang w:val="hi_IN" w:bidi="hi_IN"/>
        </w:rPr>
        <w:t>रुकें और किसी असामान्य घटना के बारे में एक कहानी सुनाएँ। सुनें कि कहानीकार किस तरह से असामान्य या चौंकाने वाले बिन्दुओं को पेश करता है या उन पर ध्यान देता है।</w:t>
      </w:r>
    </w:p>
    <w:p>
      <w:pPr/>
      <w:r>
        <w:rPr>
          <w:lang w:val="hi_IN" w:bidi="hi_IN"/>
        </w:rPr>
      </w:r>
      <w:r>
        <w:rPr>
          <w:lang w:val="hi_IN" w:bidi="hi_IN"/>
        </w:rPr>
        <w:t>दूसरे दृश्य में, रजा सपनों के बाद सुबह जाग जाता है और सपनों से बहुत परेशान होता है। राजा सपनों को समझाने के लिए, अपने जादूगरों और बुद्धिमान पुरुषों को बुलवाता है। कोई भी राजा के सपनों को नहीं समझा पाता है।</w:t>
      </w:r>
    </w:p>
    <w:p>
      <w:pPr/>
      <w:r>
        <w:rPr>
          <w:lang w:val="hi_IN" w:bidi="hi_IN"/>
        </w:rPr>
      </w:r>
      <w:r>
        <w:rPr>
          <w:lang w:val="hi_IN" w:bidi="hi_IN"/>
        </w:rPr>
        <w:t>तीसरे दृश्य में, प्रधान पिलानेहारे को याद आता है कि जब वह जेल में था तब यूसुफ उसके सपने की व्याख्या करने में सक्षम था। यूसुफ ने प्रधान पकानेहारे के सपने की भी व्याख्या की थी। यूसुफ ने हर सपने का सही अर्थ बताया। पिलानेहारे ने राजा को यूसुफ के साथ जेल में जो कुछ भी हुआ, वह सब बता दिया। राजा ने तुरन्त यूसुफ को बुलवाया।</w:t>
      </w:r>
    </w:p>
    <w:p>
      <w:pPr/>
      <w:r>
        <w:rPr>
          <w:lang w:val="hi_IN" w:bidi="hi_IN"/>
        </w:rPr>
      </w:r>
      <w:r>
        <w:rPr>
          <w:lang w:val="hi_IN" w:bidi="hi_IN"/>
        </w:rPr>
        <w:t>चौथे दृश्य में, यूसुफ अपने कपड़े बदलता है। यूसुफ अपनी दाढ़ी बनवाता है। यूसुफ ने शायद अपने सिर के बाल कटवाए होंगे। यूसुफ राजा के सामने आता है। राजा ने यूसुफ से कहा कि यूसुफ को राजा के सपनों का अर्थ बताना है। यूसुफ बताता है कि केवल परमेश्वर ही है जो सपनों का अर्थ बता सकता है।</w:t>
      </w:r>
    </w:p>
    <w:p>
      <w:pPr/>
      <w:r>
        <w:rPr>
          <w:lang w:val="hi_IN" w:bidi="hi_IN"/>
        </w:rPr>
      </w:r>
      <w:r>
        <w:rPr>
          <w:lang w:val="hi_IN" w:bidi="hi_IN"/>
        </w:rPr>
        <w:t>पाँचवें दृश्य में, राजा यूसुफ को दो सपने बताता है। उन विवरणों पर ध्यान दें जो इस कहानी में थोड़े अलग हैं। पहली बार, लेखक सपने का वर्णन करने के लिए तृतीय पुरुष का उपयोग करता है। उदाहरण के लिए, "उसने 7 स्वस्थ गायों को देखा।" जब राजा यूसुफ को अपना सपना बताता है, तो बातचीत प्रथम पुरुष में बदल जाती है। राजा कहता है, "मैंने 7 स्वस्थ गायों को देखा।" राजा इस बारे में टिप्पणी करता है कि राजा क्या सोचता है। राजा आगे कहता है, "मैंने पूरे मिस्र देश में इतने ख़राब दिखने वाले पशुओं को कभी नहीं देखा।" राजा अपना सपना बताते हुए और भी टिप्पणी जोड़ता है। राजा अनाज के बारे में दूसरा सपना बताते समय भी ऐसा ही करता है। राजा समझाता है कि मिस्र के जादूगर और बुद्धिमान पुरुष सपनों का अर्थ नहीं समझा सकते।</w:t>
      </w:r>
    </w:p>
    <w:p>
      <w:pPr/>
      <w:r>
        <w:rPr>
          <w:lang w:val="hi_IN" w:bidi="hi_IN"/>
        </w:rPr>
      </w:r>
      <w:r>
        <w:rPr>
          <w:lang w:val="hi_IN" w:bidi="hi_IN"/>
        </w:rPr>
        <w:t>छठे दृश्य में, यूसुफ समझाता है कि दो सपने वास्तव में एक ही सपना है या दो सपनों का अर्थ एक ही है। परमेश्वर मिस्र में एक अकाल भेजने जा रहा है और परमेश्वर राजा को अकाल के बारे में पहले से बता रहा है। यूसुफ समझाता है कि परमेश्वर ने तय किया है कि यह अकाल होगा। 7 वर्ष की बहुतायत होगी, उसके बाद 7 वर्ष का बड़ा अकाल या भयंकर अकाल होगा। परमेश्वर राजा को इसके बारे में पहले से बता रहा है ताकि राजा समृद्धि के वर्षों के दौरान अतिरिक्त भोजन का भण्डारण करने की योजना बना सके। यूसुफ राजा से कहता है कि एक ही संदेश के साथ दो सपनों के आने का अर्थ है कि परमेश्वर ने तय किया है कि ये घटनाएँ होंगी। फिर यूसुफ राजा से एक सिफारिश करता है। राजा को किसी बुद्धिमान और समझदार व्यक्ति को ढूँढना चाहिए और उसे पूरे मिस्र देश का प्रभारी बनाना चाहिए। राजा को प्रत्येक वर्ष कुल अनाज का 1/5 हिस्सा इकट्ठा करने के लिए देखभाल करनेवालों को भी नियुक्त करना चाहिए और उस अतिरिक्त अनाज को भण्डारगृहों में रखना चाहिए। फिर जब अकाल शुरू होगा तो मिस्र में भोजन रहेगा।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मिस्र के जादूगर और बुद्धिमान पुरुष</w:t>
      </w:r>
    </w:p>
    <w:p>
      <w:pPr>
        <w:pStyle w:val="ListBullet"/>
        <w:spacing w:line="240" w:lineRule="auto"/>
        <w:ind w:left="720"/>
      </w:pPr>
      <w:r>
        <w:rPr>
          <w:lang w:val="hi_IN" w:bidi="hi_IN"/>
        </w:rPr>
      </w:r>
      <w:r>
        <w:rPr>
          <w:lang w:val="hi_IN" w:bidi="hi_IN"/>
        </w:rPr>
        <w:t>प्रधान पिलानेहारा</w:t>
      </w:r>
    </w:p>
    <w:p>
      <w:pPr>
        <w:pStyle w:val="ListBullet"/>
        <w:spacing w:line="240" w:lineRule="auto"/>
        <w:ind w:left="720"/>
      </w:pPr>
      <w:r>
        <w:rPr>
          <w:lang w:val="hi_IN" w:bidi="hi_IN"/>
        </w:rPr>
      </w:r>
      <w:r>
        <w:rPr>
          <w:lang w:val="hi_IN" w:bidi="hi_IN"/>
        </w:rPr>
        <w:t>यूसुफ</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राजा दो सपने देखता है जो चौंकाने वाले और असामान्य हैं। राजा देखता है कि 7 स्वस्थ गायों को 7 दुबली गायें खा जाती हैं। फिर राजा 7 स्वस्थ अनाज की बालें देखता है जिन्हें 7 सूखी और मुर्झाई हुई बालें खा जाती हैं।</w:t>
      </w:r>
    </w:p>
    <w:p>
      <w:pPr/>
      <w:r>
        <w:rPr>
          <w:lang w:val="hi_IN" w:bidi="hi_IN"/>
        </w:rPr>
      </w:r>
      <w:r>
        <w:rPr>
          <w:lang w:val="hi_IN" w:bidi="hi_IN"/>
        </w:rPr>
        <w:t>अभिनय रोकें: राजा से पूछें, "आप इन सपनों के बारे में कैसा महसूस कर रहे हैं?" आप सुन सकते हैं, "ये सपने परेशान कर रहे थे। मैंने पहले कभी ऐसे सपने नहीं देखे थे। मुझे नहीं पता कि उनका क्या अर्थ है। मुझे आशा है कि कोई उन्हें मुझे समझा सकेगा।" अभिनय को फिर से शुरू करें।</w:t>
      </w:r>
    </w:p>
    <w:p>
      <w:pPr/>
      <w:r>
        <w:rPr>
          <w:lang w:val="hi_IN" w:bidi="hi_IN"/>
        </w:rPr>
      </w:r>
      <w:r>
        <w:rPr>
          <w:lang w:val="hi_IN" w:bidi="hi_IN"/>
        </w:rPr>
        <w:t>दूसरे दृश्य में, राजा जादूगरों और बुद्धिमान पुरुषों को बुलवाता है। राजा इन जादूगरों और बुद्धिमान पुरुषों को सपनों के बारे में बताता है। कोई भी राजा को सपनों का अर्थ नहीं बता सका।</w:t>
      </w:r>
    </w:p>
    <w:p>
      <w:pPr/>
      <w:r>
        <w:rPr>
          <w:lang w:val="hi_IN" w:bidi="hi_IN"/>
        </w:rPr>
      </w:r>
      <w:r>
        <w:rPr>
          <w:lang w:val="hi_IN" w:bidi="hi_IN"/>
        </w:rPr>
        <w:t>अभिनय रोकें: एक बुद्धिमान व्यक्ति या जादूगर से पूछें, "आप इन सपनों की व्याख्या क्यों नहीं कर पाए?" आप सुन सकते हैं, "मैंने पहले कभी इतना अजीब नहीं सुना। ये निश्चित रूप से प्रतीक हैं, लेकिन मुझे नहीं पता कि वे किसके प्रतीक हैं। मुझे आश्चर्य है कि राजा को अपना सपना ठीक से याद नहीं है। कोई भी नहीं समझा पाता कि गायें गायों को खाती हैं और अनाज अनाज को खाता है।" अभिनय को फिर से शुरू करें।</w:t>
      </w:r>
    </w:p>
    <w:p>
      <w:pPr/>
      <w:r>
        <w:rPr>
          <w:lang w:val="hi_IN" w:bidi="hi_IN"/>
        </w:rPr>
      </w:r>
      <w:r>
        <w:rPr>
          <w:lang w:val="hi_IN" w:bidi="hi_IN"/>
        </w:rPr>
        <w:t>तीसरे दृश्य में, प्रधान पिलानेहारे को अचानक जेल में बिताया गया अपना समय याद आता है जब उसने और प्रधान पकानेहारे ने अजीब सपने देखे थे। यूसुफ सपनों की व्याख्या करने में सक्षम था और वे वैसे ही सच हुए जैसा यूसुफ ने कहा था। प्रधान पिलानेहारे ने जो कुछ हुआ, वह सब कुछ राजा को बताया। राजा ने यूसुफ को अपने पास बुलवाया।</w:t>
      </w:r>
    </w:p>
    <w:p>
      <w:pPr/>
      <w:r>
        <w:rPr>
          <w:lang w:val="hi_IN" w:bidi="hi_IN"/>
        </w:rPr>
      </w:r>
      <w:r>
        <w:rPr>
          <w:lang w:val="hi_IN" w:bidi="hi_IN"/>
        </w:rPr>
        <w:t>चौथे दृश्य में, यूसुफ राजा के सामने आने के लिए खुद को तैयार करता है। यूसुफ कपड़े बदलता है। यूसुफ अपनी दाढ़ी बनाता है। यूसुफ ने शायद अपने सिर के बाल काटे होंगे। यूसुफ राजा के सामने आता है। राजा यूसुफ से कहता है कि राजा ने एक सपना देखा है और यूसुफ को उस सपने की व्याख्या करनी है। यूसुफ ने बताया कि केवल परमेश्वर ही सपनों की व्याख्या कर सकता है।</w:t>
      </w:r>
    </w:p>
    <w:p>
      <w:pPr/>
      <w:r>
        <w:rPr>
          <w:lang w:val="hi_IN" w:bidi="hi_IN"/>
        </w:rPr>
      </w:r>
      <w:r>
        <w:rPr>
          <w:lang w:val="hi_IN" w:bidi="hi_IN"/>
        </w:rPr>
        <w:t>पाँचवें दृश्य में, राजा यूसुफ को दो सपने बताता है। राजा सपनों के बारे में कुछ अतिरिक्त विवरण या विचार देता है। राजा बताता है कि कोई भी सपनों की व्याख्या करने या सपनों का अर्थ बताने में सक्षम नहीं है।</w:t>
      </w:r>
    </w:p>
    <w:p>
      <w:pPr/>
      <w:r>
        <w:rPr>
          <w:lang w:val="hi_IN" w:bidi="hi_IN"/>
        </w:rPr>
      </w:r>
      <w:r>
        <w:rPr>
          <w:lang w:val="hi_IN" w:bidi="hi_IN"/>
        </w:rPr>
        <w:t>अभिनय रोकें: राजा से पूछें, "आप यूसुफ को अपने सपने क्यों बता रहे हैं? यूसुफ ने आपको कहा था कि केवल परमेश्वर ही इसका अर्थ बता सकता है।" आप सुन सकते हैं, "मुझे पता है, लेकिन यूसुफ ने पिलानेहारे और पकानेहारे के अजीब और चौंकाने वाले सपनों की व्याख्या की थी। पूरे मिस्र में कोई भी मेरी मदद नहीं कर सकता है। शायद यह व्यक्ति कर सके। वह दूसरों से अलग लगता है। कम से कम वह शुरू से ही अपनी क्षमताओं के बारे में ईमानदार था।" यूसुफ से पूछें, "आप अभी कैसा महसूस कर रहे हैं?" आप सुन सकते हैं, "मैं डरता नहीं हूँ। जब से मैं इस देश में पहुँचा हूँ तब से परमेश्वर मेरे साथ है। मुझे लगता है कि अब परमेश्वर मेरे साथ है। मैं परमेश्वर का इंतजार कर रहा हूँ कि वह मुझे बताए कि इसका अर्थ क्या है।" अभिनय को फिर से शुरू करें।</w:t>
      </w:r>
    </w:p>
    <w:p>
      <w:pPr/>
      <w:r>
        <w:rPr>
          <w:lang w:val="hi_IN" w:bidi="hi_IN"/>
        </w:rPr>
      </w:r>
      <w:r>
        <w:rPr>
          <w:lang w:val="hi_IN" w:bidi="hi_IN"/>
        </w:rPr>
        <w:t>छठे दृश्य में, यूसुफ राजा के सपनों का अर्थ समझाता है। दोनों सपनों का एक ही अर्थ है। 7 वर्ष की समृद्धि और अतिरिक्त भोजन होगा, और उसके बाद 7 वर्ष का भयंकर अकाल होगा। परमेश्वर ने अकाल की घोषणा की है। परमेश्वर ने राजा को यह बताने के लिए सपने भेजे थे कि अकाल पड़ने वाला है ताकि राजा मिस्र को तैयार कर सकें और अकाल के दौरान उपयोग के लिए अतिरिक्त भोजन का भंडारण कर सके।</w:t>
      </w:r>
    </w:p>
    <w:p>
      <w:pPr/>
      <w:r>
        <w:rPr>
          <w:lang w:val="hi_IN" w:bidi="hi_IN"/>
        </w:rPr>
      </w:r>
      <w:r>
        <w:rPr>
          <w:lang w:val="hi_IN" w:bidi="hi_IN"/>
        </w:rPr>
        <w:t>फिर यूसुफ राजा से एक सिफारिश करता है। यूसुफ सुझाव देता है कि राजा को एक बुद्धिमान और समझदार व्यक्ति को ढूँढना चाहिए जो पूरे मिस्र का अधिकारी हो। राजा को पूरे देश में देखभाल करने वालों को भी नियुक्त करना चाहिए। समृद्धि के वर्षों के दौरान, ये पुरुष यह सुनिश्चित करेंगे कि पूरे अनाज का 1/5 भाग बाद के उपयोग के लिए भण्डारगृहों में रखा जाए। जब अकाल आएगा, तो मिस्र में भोजन रहेगा।</w:t>
      </w:r>
    </w:p>
    <w:p>
      <w:pPr/>
      <w:r>
        <w:rPr>
          <w:lang w:val="hi_IN" w:bidi="hi_IN"/>
        </w:rPr>
      </w:r>
      <w:r>
        <w:rPr>
          <w:lang w:val="hi_IN" w:bidi="hi_IN"/>
        </w:rPr>
        <w:t>अभिनय रोकें: यूसुफ से पूछें, "आपने यह सुझाव क्यों दिया कि राजा मिस्र पर एक बुद्धिमान और समझदार व्यक्ति को नियुक्त करे?" आप सुन सकते हैं, "परमेश्वर ने राजा से अकाल के लिए तैयारी करने के लिए कहा है। यह तैयारी करने का सबसे अच्छा तरीका है। मुझे आशा है कि राजा मुझे चुनेगा। लेकिन यदि राजा किसी और को चुनता है, तौभी ऐसा करना जरूरी है। मुझे आशा है कि राजा मुझे इस भोजन के कार्यक्रम में मदद करने के लिए चुनेगा ताकि मैं जेल से बाहर निकल सकूँ।" राजा से पूछें, "आप अब कैसा महसूस कर रहे हैं?" आप सुन सकते हैं, "यूसुफ ने जो कहा है वह सही है। मुझे नहीं पता कि इस युवक को इतनी बुद्धि कहाँ से मिली, लेकिन वह बहुत बुद्धिमान लगता है। यह एक अच्छा सुझाव है। यदि इतना भयंकर अकाल आ रहा है, तो हमें तैयारी करने की जरूरत है और यह तरीका मुझे सही लगता है। मुझे किसी बुद्धिमान और समझदार व्यक्ति की तलाश करनी चाहिए जो यह कार्य संभाल सके, जैसा कि यूसुफ कहता है।" पिलानेहारे से पूछें, "अब आपको कैसा लग रहा है जब आपने दो साल बाद यूसुफ को फिर से देखा है?" आप सुन सकते हैं, "मैं शर्मिंदा हूँ कि मैं यूसुफ के बारे में भूल गया था। यूसुफ ने मेरी मदद की पर मैंने यूसुफ की मदद नहीं की। फिर भी, मुझे खुशी है कि मुझे आज याद आया है। मुझे आशा है कि राजा यह याद रखेगा कि मैंने ही यूसुफ को बुलाने का सुझाव दिया था। इससे मुझे राजा की नज़रों में मेरी प्रतिष्ठा बढ़ाने में सहायता मिलेगी।”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कुछ अनुवादों में </w:t>
      </w:r>
      <w:r>
        <w:rPr>
          <w:b/>
          <w:lang w:val="hi_IN" w:bidi="hi_IN"/>
        </w:rPr>
        <w:t>फिरौन</w:t>
      </w:r>
      <w:r>
        <w:rPr>
          <w:lang w:val="hi_IN" w:bidi="hi_IN"/>
        </w:rPr>
        <w:t xml:space="preserve"> का उपयोग किया गया है। अन्य अनुवादों में </w:t>
      </w:r>
      <w:r>
        <w:rPr>
          <w:b/>
          <w:lang w:val="hi_IN" w:bidi="hi_IN"/>
        </w:rPr>
        <w:t>मिस्र का राजा</w:t>
      </w:r>
      <w:r>
        <w:rPr>
          <w:lang w:val="hi_IN" w:bidi="hi_IN"/>
        </w:rPr>
        <w:t xml:space="preserve"> का उपयोग किया गया है। कुछ अनुवादों में दोनों शब्दों का उपयोग किया गया है। फिरौन एक उपाधि है जिसका उपयोग मिस्र के राजा करते थे। हम राजा का नाम नहीं जानते हैं। आपको राजा के लिए उसी उपाधि का उपयोग करना चाहिए जिसका उपयोग आपने पिछले भागों में किया है।</w:t>
      </w:r>
    </w:p>
    <w:p>
      <w:pPr/>
      <w:r>
        <w:rPr>
          <w:lang w:val="hi_IN" w:bidi="hi_IN"/>
        </w:rPr>
      </w:r>
      <w:r>
        <w:rPr>
          <w:lang w:val="hi_IN" w:bidi="hi_IN"/>
        </w:rPr>
        <w:t xml:space="preserve">राजा ने एक </w:t>
      </w:r>
      <w:r>
        <w:rPr>
          <w:b/>
          <w:lang w:val="hi_IN" w:bidi="hi_IN"/>
        </w:rPr>
        <w:t>सपना</w:t>
      </w:r>
      <w:r>
        <w:rPr>
          <w:lang w:val="hi_IN" w:bidi="hi_IN"/>
        </w:rPr>
        <w:t xml:space="preserve"> देखा। इसका अर्थ है कि राजा सो रहा था जब उसने सपना देखा। </w:t>
      </w:r>
      <w:r>
        <w:rPr>
          <w:b/>
          <w:lang w:val="hi_IN" w:bidi="hi_IN"/>
        </w:rPr>
        <w:t>सपनों</w:t>
      </w:r>
      <w:r>
        <w:rPr>
          <w:lang w:val="hi_IN" w:bidi="hi_IN"/>
        </w:rPr>
        <w:t xml:space="preserve"> की व्याख्या मुख्य शब्दावली में की गई है। सपने के लिए उसी शब्द का उपयोग करें जो आपने पिछले भागों में उपयोग किया है।</w:t>
      </w:r>
    </w:p>
    <w:p>
      <w:pPr/>
      <w:r>
        <w:rPr>
          <w:lang w:val="hi_IN" w:bidi="hi_IN"/>
        </w:rPr>
      </w:r>
      <w:r>
        <w:rPr>
          <w:lang w:val="hi_IN" w:bidi="hi_IN"/>
        </w:rPr>
        <w:t>राजा सो जाता है। यह एक शब्द चित्र है जिसका अर्थ है कि राजा वापस सो गया। राजा अपने बिस्तर पर लेटा हुआ था। राजा कहीं नहीं गिरा। सोने की प्रक्रिया का वर्णन करने के लिए अपनी भाषा में स्वाभाविक शब्द-चित्र का प्रयोग करें।</w:t>
      </w:r>
    </w:p>
    <w:p>
      <w:pPr/>
      <w:r>
        <w:rPr>
          <w:lang w:val="hi_IN" w:bidi="hi_IN"/>
        </w:rPr>
      </w:r>
      <w:r>
        <w:rPr>
          <w:lang w:val="hi_IN" w:bidi="hi_IN"/>
        </w:rPr>
        <w:t>नील उस नदी का नाम है जो मिस्र को पानी उपलब्ध करवाती है। उस शब्द का उपयोग करें जिसका उपयोग आपकी भाषा इस नदी के लिए करती है। यह नील नदी का पहला उल्लेख है।</w:t>
      </w:r>
    </w:p>
    <w:p>
      <w:pPr/>
      <w:r>
        <w:rPr>
          <w:lang w:val="hi_IN" w:bidi="hi_IN"/>
        </w:rPr>
      </w:r>
      <w:r>
        <w:rPr>
          <w:lang w:val="hi_IN" w:bidi="hi_IN"/>
        </w:rPr>
        <w:t>यह भाग एक विशेष शब्द का उपयोग यह दर्शाने के लिए करता है कि अगला भाग असामान्य या चौंकाने वाला है। यह भाग कहता है "</w:t>
      </w:r>
      <w:r>
        <w:rPr>
          <w:b/>
          <w:lang w:val="hi_IN" w:bidi="hi_IN"/>
        </w:rPr>
        <w:t>देखो</w:t>
      </w:r>
      <w:r>
        <w:rPr>
          <w:lang w:val="hi_IN" w:bidi="hi_IN"/>
        </w:rPr>
        <w:t>।" यह संकेत देता है कि कुछ नया या असामान्य होने वाला है।</w:t>
      </w:r>
    </w:p>
    <w:p>
      <w:pPr/>
      <w:r>
        <w:rPr>
          <w:lang w:val="hi_IN" w:bidi="hi_IN"/>
        </w:rPr>
      </w:r>
      <w:r>
        <w:rPr>
          <w:lang w:val="hi_IN" w:bidi="hi_IN"/>
        </w:rPr>
        <w:t>रुकें और एक असामान्य सपने के बारे में एक कहानी सुनाएँ। उन शब्दों पर ध्यान दें जो असामान्य या चौंकाने वाली बातों को प्रस्तुत करने के लिए उपयोग किए जाते हैं।</w:t>
      </w:r>
    </w:p>
    <w:p>
      <w:pPr/>
      <w:r>
        <w:rPr>
          <w:lang w:val="hi_IN" w:bidi="hi_IN"/>
        </w:rPr>
      </w:r>
      <w:r>
        <w:rPr>
          <w:lang w:val="hi_IN" w:bidi="hi_IN"/>
        </w:rPr>
        <w:t>राजा ने स्वस्थ और मोटी गायों को देखा। इन गायों के पास खाने के लिए बहुत कुछ था। वे अच्छी और स्वस्थ थी। राजा ने पतली और बीमार गायों को देखा। इन गायों के पास खाने के लिए पर्याप्त नहीं था। वे ऐसी दिख रही थी जैसे वे भूख से मर रही हैं। गायें बहुत पतली थीं। यहाँ दिए गए विवरण से स्वस्थ, अच्छी तरह से पोषित गायों और पतली, बीमार गायों के बीच अंतर स्पष्ट होना चाहिए। आमतौर पर गायें माँस नहीं खाती हैं। इस सपने के बारे में सबसे परेशान करने वाली बात यह है कि पतली गायें मोटी गायों को खा जाती है।</w:t>
      </w:r>
    </w:p>
    <w:p>
      <w:pPr/>
      <w:r>
        <w:rPr>
          <w:lang w:val="hi_IN" w:bidi="hi_IN"/>
        </w:rPr>
      </w:r>
      <w:r>
        <w:rPr>
          <w:lang w:val="hi_IN" w:bidi="hi_IN"/>
        </w:rPr>
        <w:t>स्वस्थ और बीमार गायों की तस्वीरें फिर से दिखाएँ। चित्रों को देखें और पशुओं और अनाज का वर्णन करने के तरीके खोजें जो तुलना करते हैं, जैसे कि एक गाय मोटी थी, दूसरी पतली थी।</w:t>
      </w:r>
    </w:p>
    <w:p>
      <w:pPr/>
      <w:r>
        <w:rPr>
          <w:lang w:val="hi_IN" w:bidi="hi_IN"/>
        </w:rPr>
      </w:r>
      <w:r>
        <w:rPr>
          <w:lang w:val="hi_IN" w:bidi="hi_IN"/>
        </w:rPr>
        <w:t>राजा ने देखा कि एक डंठल पर भरे हुए और सुंदर अनाज की बालें उग रही हैं। फिर राजा ने सुखी और मुर्झाई हुई बालें देखी। ये डंठल सिकुड़े हुए थे। सूखे और सिकुड़े हुए होने का अर्थ है कि डंठलसे पानी निकाल लिया गया था। डंठल मुर्झा गया है और सीधा खड़ा नहीं हो सकता है। इसका अर्थ है कि पूर्व की हवा ने अनाज का सारा पानी सोंख लिया था। मिस्र में पूर्व की हवा रेगिस्तान से चलती है। यह हवा गर्म और सूखी है। पूर्व की हवा, हवा से पानी सोंखती है और सभी को प्यासा छोड़ देती है। अस्वस्थ अनाज, स्वस्थ अनाज को खा जाता है या निगल जाता है। अनाज दूसरे अनाज को नहीं खा सकता है। स्वस्थ और अस्वस्थ अनाज के बीच अंतर को दर्शाना सुनिश्चित करें।</w:t>
      </w:r>
    </w:p>
    <w:p>
      <w:pPr/>
      <w:r>
        <w:rPr>
          <w:lang w:val="hi_IN" w:bidi="hi_IN"/>
        </w:rPr>
      </w:r>
      <w:r>
        <w:rPr>
          <w:lang w:val="hi_IN" w:bidi="hi_IN"/>
        </w:rPr>
        <w:t>स्वस्थ और अस्वस्थ अनाज की तस्वीरें फिर से दिखाएँ। तुलना के शब्दों का उपयोग करते हुए अनाज का वर्णन करें।</w:t>
      </w:r>
    </w:p>
    <w:p>
      <w:pPr/>
      <w:r>
        <w:rPr>
          <w:lang w:val="hi_IN" w:bidi="hi_IN"/>
        </w:rPr>
      </w:r>
      <w:r>
        <w:rPr>
          <w:lang w:val="hi_IN" w:bidi="hi_IN"/>
        </w:rPr>
        <w:t xml:space="preserve">राजा ने अपने </w:t>
      </w:r>
      <w:r>
        <w:rPr>
          <w:b/>
          <w:lang w:val="hi_IN" w:bidi="hi_IN"/>
        </w:rPr>
        <w:t>जादूगरों</w:t>
      </w:r>
      <w:r>
        <w:rPr>
          <w:lang w:val="hi_IN" w:bidi="hi_IN"/>
        </w:rPr>
        <w:t xml:space="preserve"> और बुद्धिमान पुरुषों को बुलाया। जादूगर प्रकृति के कुछ भागों को नियंत्रित करने के लिए विशेष शक्तियों का प्रयोग करते थे। जादूगर को सपनों, चिन्हों और शकुनों की व्याख्या करनी होती थी। जादूगर को कुछ बीमारियों के इलाज के लिए दवाइयाँ बनानी होती थी। यह भाग जादू के उपयोग की मंजूरी नहीं दे रहा है। यह भाग हमें बता रहा है कि राजा ने यूसुफ को बुलाने से पहले क्या-क्या किया, परन्तु उसे सफलता नहीं मिली। यूसुफ ने सपनों की व्याख्या करते समय जादू का उपयोग नहीं किया। </w:t>
      </w:r>
      <w:r>
        <w:rPr>
          <w:b/>
          <w:lang w:val="hi_IN" w:bidi="hi_IN"/>
        </w:rPr>
        <w:t>जादूगरों</w:t>
      </w:r>
      <w:r>
        <w:rPr>
          <w:lang w:val="hi_IN" w:bidi="hi_IN"/>
        </w:rPr>
        <w:t xml:space="preserve"> के बारे में चर्चा के लिए मुख्य शब्दावली देखें।</w:t>
      </w:r>
    </w:p>
    <w:p>
      <w:pPr/>
      <w:r>
        <w:rPr>
          <w:lang w:val="hi_IN" w:bidi="hi_IN"/>
        </w:rPr>
      </w:r>
      <w:r>
        <w:rPr>
          <w:lang w:val="hi_IN" w:bidi="hi_IN"/>
        </w:rPr>
        <w:t>बुद्धिमान पुरुषों के पास विशेष ज्ञान या बुद्धि थी। राजा के सभी सवालों के उत्तर देने की ज़िम्मेदारी बुद्धिमान पुरुष और जादूगर की थी।</w:t>
      </w:r>
    </w:p>
    <w:p>
      <w:pPr/>
      <w:r>
        <w:rPr>
          <w:lang w:val="hi_IN" w:bidi="hi_IN"/>
        </w:rPr>
      </w:r>
      <w:r>
        <w:rPr>
          <w:lang w:val="hi_IN" w:bidi="hi_IN"/>
        </w:rPr>
        <w:t>इन दोनों समूहों, बुद्धिमान पुरुषों और जादूगरों को राजा के किसी भी प्रश्न का उत्तर देना होता था।</w:t>
      </w:r>
    </w:p>
    <w:p>
      <w:pPr/>
      <w:r>
        <w:rPr>
          <w:lang w:val="hi_IN" w:bidi="hi_IN"/>
        </w:rPr>
      </w:r>
      <w:r>
        <w:rPr>
          <w:lang w:val="hi_IN" w:bidi="hi_IN"/>
        </w:rPr>
        <w:t xml:space="preserve">यूसुफ समझाता है कि दोहरे सपने या 2 सपनों का अर्थ है कि परमेश्वर ने तय किया है कि </w:t>
      </w:r>
      <w:r>
        <w:rPr>
          <w:b/>
          <w:lang w:val="hi_IN" w:bidi="hi_IN"/>
        </w:rPr>
        <w:t>अकाल</w:t>
      </w:r>
      <w:r>
        <w:rPr>
          <w:lang w:val="hi_IN" w:bidi="hi_IN"/>
        </w:rPr>
        <w:t xml:space="preserve"> आएगा। अकाल वह समय होता है जब लोगों के लिए पर्याप्त भोजन नहीं होता है। भोजन के बिना, लोग और जानवर भूख से मर जाते हैं। अकाल के कुछ सामान्य कारणों में सूखा, युद्ध और बीमारी शामिल हैं। यूसुफ यह नहीं बताता है कि परमेश्वर ने यह अकाल क्यों घोषित किया है। परमेश्वर राजा को चेतावनी दे रहा है ताकि राजा मिस्र को बचाने के लिए तैयारी कर सके।</w:t>
      </w:r>
    </w:p>
    <w:p>
      <w:pPr/>
      <w:r>
        <w:rPr>
          <w:lang w:val="hi_IN" w:bidi="hi_IN"/>
        </w:rPr>
      </w:r>
      <w:r>
        <w:rPr>
          <w:lang w:val="hi_IN" w:bidi="hi_IN"/>
        </w:rPr>
        <w:t>यूसुफ ने राजा के सामने एक योजना प्रस्तुत की। यूसुफ ने सुझाव दिया कि राजा किसी बुद्धिमान और समझदार व्यक्ति को पूरे मिस्र के ऊपर अधिकारी चुने। यूसुफ ने सुझाव दिया कि राजा 7 वर्षों की समृद्धि के दौरान अतिरिक्त अनाज को इकट्ठा करने और भण्डारण करने के लिए कुछ अधिकारियों को देखभाल करने के लिए नियुक्त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41:37–57</w:t>
      </w:r>
      <w:r>
        <w:rPr>
          <w:lang w:val="hi_IN" w:bidi="hi_IN"/>
        </w:rPr>
      </w:r>
    </w:p>
    <w:p>
      <w:pPr>
        <w:pStyle w:val="Heading3"/>
      </w:pPr>
      <w:r>
        <w:rPr>
          <w:lang w:val="hi_IN" w:bidi="hi_IN"/>
        </w:rPr>
        <w:t>सुने और मन में रखें</w:t>
      </w:r>
    </w:p>
    <w:p>
      <w:pPr/>
      <w:r>
        <w:rPr>
          <w:lang w:val="hi_IN" w:bidi="hi_IN"/>
        </w:rPr>
      </w:r>
      <w:r>
        <w:rPr>
          <w:lang w:val="hi_IN" w:bidi="hi_IN"/>
        </w:rPr>
        <w:t>उत्पत्ति 41:37–57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मिस्र के राजा ने ऐसे सपने देखे जिनका अर्थ उसका कोई जादूगर और बुद्धिमान व्यक्ति नहीं समझा सकता था। प्रधान पिलानेहारे को याद आया कि यूसुफ ने जब वह बन्दीगृह में था तो उसके लिए एक सपने को सही तरीके से समझाया था। पिलानेहारे ने राजा को यूसुफ के बारे में बताया। राजा ने यूसुफ को अपने पास बुलाया। यूसुफ ने राजा को उसके सपनों का अर्थ बताया। यह भाग यूसुफ की कहानी का आगे का वर्णन है।</w:t>
      </w:r>
    </w:p>
    <w:p>
      <w:pPr/>
      <w:r>
        <w:rPr>
          <w:lang w:val="hi_IN" w:bidi="hi_IN"/>
        </w:rPr>
      </w:r>
      <w:r>
        <w:rPr>
          <w:lang w:val="hi_IN" w:bidi="hi_IN"/>
        </w:rPr>
        <w:t>मिस्र के राजा को फ़िरौन भी कहा जाता है। राजा को वह भोजन की योजना भली लगी जो यूसुफ ने आने वाले अकाल से निपटने के लिए बताई थी। अकाल एक निश्चित समय के लिए भोजन की तीव्र कमी को कहते हैं। यदि भोजन न हो, तो लोग और पशु मर जाएँगे। राजा ने कहा कि यूसुफ की तरह किसी में परमेश्वर का आत्मा नहीं है। राजा का अर्थ है कि यूसुफ के पास उस काम को करने की शक्ति या क्षमता है और यह शक्ति परमेश्वर की ओर से आती है। राजा विश्वास करता है कि परमेश्वर ने यूसुफ को परमेश्वर की बुद्धि दी है।</w:t>
      </w:r>
    </w:p>
    <w:p>
      <w:pPr/>
      <w:r>
        <w:rPr>
          <w:lang w:val="hi_IN" w:bidi="hi_IN"/>
        </w:rPr>
      </w:r>
      <w:r>
        <w:rPr>
          <w:lang w:val="hi_IN" w:bidi="hi_IN"/>
        </w:rPr>
        <w:t>रुकें और चर्चा करें: आपको एक बहुत महत्वपूर्ण काम के लिए किसी व्यक्ति को चुनने की आवश्यकता है। आप उस व्यक्ति की किस प्रकार की क्षमताओं या किन विशेषताओं को देखेंगे? आप कैसे जानते हैं कि यह एक व्यक्ति उस काम के लिए सबसे अच्छा है?</w:t>
      </w:r>
    </w:p>
    <w:p>
      <w:pPr/>
      <w:r>
        <w:rPr>
          <w:lang w:val="hi_IN" w:bidi="hi_IN"/>
        </w:rPr>
      </w:r>
      <w:r>
        <w:rPr>
          <w:lang w:val="hi_IN" w:bidi="hi_IN"/>
        </w:rPr>
        <w:t>राजा ने देखा कि यूसुफ ने अकाल के समय मिस्र के लिए भोजन का उपाय सुझाने के बाद, परमेश्वर की आत्मा ने उसे विशेष शक्ति दी। राजा देखता है कि परमेश्वर का आत्मा यूसुफ को एक विशेष क्षमता या ज्ञान देता है, जिससे वह राज्य के कामकाज को सही ढंग से सँभाल सके। फिर राजा यूसुफ को पूरे मिस्र का प्रभारी बनाता है। राजा एकमात्र व्यक्ति है जिसके पास यूसुफ से अधिक अधिकार है। अब मिस्र में राजा को छोड़कर सभी यूसुफ के आगे झुकेंगे।</w:t>
      </w:r>
    </w:p>
    <w:p>
      <w:pPr/>
      <w:r>
        <w:rPr>
          <w:lang w:val="hi_IN" w:bidi="hi_IN"/>
        </w:rPr>
      </w:r>
      <w:r>
        <w:rPr>
          <w:lang w:val="hi_IN" w:bidi="hi_IN"/>
        </w:rPr>
        <w:t>राजा ने यूसुफ की उँगली में अपनी मुहर की अंगूठी पहनाई। राजा इस अंगूठी का उपयोग महत्वपूर्ण दस्तावेजों पर हस्ताक्षर करने के लिए करता था। राजा का नाम पत्थर में नक्काशी किया जाएगा। महत्वपूर्ण दस्तावेज़ मिट्टी पर होते थे और अँगूठी को हस्ताक्षर के रूप में मिट्टी में दबाया जाता था। हर कोई राजा के हस्ताक्षर को पहचान लेगा। इस अंगूठी को यूसुफ को देकर, अब जो कुछ भी यूसुफ हस्ताक्षर करेगा वह राजा के नाम पर माना जाएगा। लोग यूसुफ की बात मानते थे क्योंकि वह राजा के नाम से बोल रहा था। राजा ने यूसूफ को अन्य वस्तुएँ दीं, जैसे बढ़िया मलमल के कपड़े और उसकी गर्दन में सोने की माला ताकि यूसूफ के नए पद और अधिकार दिखाई दें। माला शायद लंबी थी और ढीली-ढाली लटकी हुई थी या यह सोने का हार हो सकती थी। राजा ने यूसुफ को एक रथ दिया जिसमें वह सवार हो सके और लोग आगे-आगे दौड़ें और स्थानीय लोगों से कहें कि जब यूसुफ गुजरे तो वे घुटने टेक दें।</w:t>
      </w:r>
    </w:p>
    <w:p>
      <w:pPr/>
      <w:r>
        <w:rPr>
          <w:lang w:val="hi_IN" w:bidi="hi_IN"/>
        </w:rPr>
      </w:r>
      <w:r>
        <w:rPr>
          <w:lang w:val="hi_IN" w:bidi="hi_IN"/>
        </w:rPr>
        <w:t>रुकें और फ़िरौन की अंगूठी का चित्र दिखाएँ। एक रथ का चित्र दिखाएँ। बारीक मलमल या महीन लिनन के कपड़े दिखाएँ। किसी व्यक्ति का चित्र दिखाएँ जिसने अपनी गर्दन में सोने की माला पहन रखी हो। फ़िरौन के समय में पहने गए एक मिस्र के सोने के हार का चित्र दिखाएँ।</w:t>
      </w:r>
    </w:p>
    <w:p>
      <w:pPr/>
      <w:r>
        <w:rPr>
          <w:lang w:val="hi_IN" w:bidi="hi_IN"/>
        </w:rPr>
      </w:r>
      <w:r>
        <w:rPr>
          <w:lang w:val="hi_IN" w:bidi="hi_IN"/>
        </w:rPr>
        <w:t>रुकें और चर्चा करें: आपकी संस्कृति के प्रधान अपना अधिकार दिखाने के लिए कौन से विशेष कपड़े और गहने पहनते हैं?</w:t>
      </w:r>
    </w:p>
    <w:p>
      <w:pPr/>
      <w:r>
        <w:rPr>
          <w:lang w:val="hi_IN" w:bidi="hi_IN"/>
        </w:rPr>
      </w:r>
      <w:r>
        <w:rPr>
          <w:lang w:val="hi_IN" w:bidi="hi_IN"/>
        </w:rPr>
        <w:t>रुकें और चर्चा करें: अपनी संस्कृति में एक राजनीतिक प्रधान को एक नए स्थान पर स्थापित करने की प्रक्रिया का वर्णन करें। समारोह में उपयोग किए गए कार्यालय के प्रतीकों का वर्णन करें।</w:t>
      </w:r>
    </w:p>
    <w:p>
      <w:pPr/>
      <w:r>
        <w:rPr>
          <w:lang w:val="hi_IN" w:bidi="hi_IN"/>
        </w:rPr>
      </w:r>
      <w:r>
        <w:rPr>
          <w:lang w:val="hi_IN" w:bidi="hi_IN"/>
        </w:rPr>
        <w:t>राजा ने यूसुफ को एक मिस्र का नाम सापनत-पानेह दिया, जिसका अर्थ शायद "परमेश्वर बोलता और जीवित रहता है।" फिर राजा ने यूसुफ को एक पत्नी दी। यूसुफ की पत्नी का नाम आसनत था। आसनत पोतीपेरा की बेटी है। पोतीफेरा ओन का एक याजक था, जो सूर्य की आराधना का केंद्र था। पोतीफेरा मिस्र के सबसे शक्तिशाली पुरुषों में से एक था। आसनत से विवाह करके, यूसुफ को मिस्र के महत्वपूर्ण लोगों में ऊँचा किया गया।</w:t>
      </w:r>
    </w:p>
    <w:p>
      <w:pPr/>
      <w:r>
        <w:rPr>
          <w:lang w:val="hi_IN" w:bidi="hi_IN"/>
        </w:rPr>
      </w:r>
      <w:r>
        <w:rPr>
          <w:lang w:val="hi_IN" w:bidi="hi_IN"/>
        </w:rPr>
        <w:t>रुकें और चर्चा करें: आपके गाँव में आने वाले एक बहुत महत्वपूर्ण व्यक्ति के बारे में एक कहानी सुनाएँ। लोग इस महत्वपूर्ण व्यक्ति के प्रति अपना सम्मान कैसे दिखाते हैं?</w:t>
      </w:r>
    </w:p>
    <w:p>
      <w:pPr/>
      <w:r>
        <w:rPr>
          <w:lang w:val="hi_IN" w:bidi="hi_IN"/>
        </w:rPr>
      </w:r>
      <w:r>
        <w:rPr>
          <w:lang w:val="hi_IN" w:bidi="hi_IN"/>
        </w:rPr>
        <w:t>यूसुफ तीस वर्ष का था जब वह बन्दीगृह से निकला और पूरे मिस्र का अधिकारी बन गया। पिछले भाग में, यूसुफ सत्रह वर्ष का था जब वह अपने भाइयों के साथ चरवाहे के रूप में काम कर रहा था। तेरह वर्ष यूसुफ दास बनकर और फिर बन्दीगृह में रहकर बीत गए। हम नहीं जानते कि उन वर्षों में से कितने वर्ष पोतीपर के घर में और कितने बन्दीगृह में बीते।</w:t>
      </w:r>
    </w:p>
    <w:p>
      <w:pPr/>
      <w:r>
        <w:rPr>
          <w:lang w:val="hi_IN" w:bidi="hi_IN"/>
        </w:rPr>
      </w:r>
      <w:r>
        <w:rPr>
          <w:lang w:val="hi_IN" w:bidi="hi_IN"/>
        </w:rPr>
        <w:t>राजा के सामने से निकलने के बाद यूसुफ ने सबसे पहले पूरे मिस्र का निरीक्षण किया। फिर यूसुफ ने अनाज जमा करने का काम शुरू किया। वहाँ अनाज इतना था कि वह समुद्र के तट पर रेत के समान था। यह एक शब्द का चित्र है। इसका अर्थ यह है कि अनाज इतना अधिक था कि उसे गिनना या जानना असंभव था। अनाज इतना अधिक था कि यूसुफ ने उसे लिखना बंद कर दिया। अनाज इतना अधिक था कि यूसुफ उसे माप नहीं सकता था।</w:t>
      </w:r>
    </w:p>
    <w:p>
      <w:pPr/>
      <w:r>
        <w:rPr>
          <w:lang w:val="hi_IN" w:bidi="hi_IN"/>
        </w:rPr>
      </w:r>
      <w:r>
        <w:rPr>
          <w:lang w:val="hi_IN" w:bidi="hi_IN"/>
        </w:rPr>
        <w:t>रुकें और चर्चा करें: बहुत अधिक फसल जैसे अनाज या मकई, के बारे में बात करें। आप अनाज के पहाड़ों का वर्णन करने के लिए किस शब्द के चित्र का उपयोग करते हैं?</w:t>
      </w:r>
    </w:p>
    <w:p>
      <w:pPr/>
      <w:r>
        <w:rPr>
          <w:lang w:val="hi_IN" w:bidi="hi_IN"/>
        </w:rPr>
      </w:r>
      <w:r>
        <w:rPr>
          <w:lang w:val="hi_IN" w:bidi="hi_IN"/>
        </w:rPr>
        <w:t>प्रचुर मात्रा में फसल के सात वर्षों के दौरान, यूसुफ और उसकी पत्नी आसनत के दो पुत्र हुए। यूसुफ ने पहले पुत्र का नाम मनश्शे रखा, जिसका अर्थ है "भूल जाना।" यूसुफ ने दूसरे पुत्र का नाम एप्रैम रखा जिसका अर्थ है "फलदायी।" यूसुफ ने कहा, "परमेश्वर ने मेरे सब दुःख भूल जाने के लिए मुझे सहायता दी, और परमेश्वर ने मुझे मेरे दुःख के देश में फलदार बनाया है।"</w:t>
      </w:r>
    </w:p>
    <w:p>
      <w:pPr/>
      <w:r>
        <w:rPr>
          <w:lang w:val="hi_IN" w:bidi="hi_IN"/>
        </w:rPr>
      </w:r>
      <w:r>
        <w:rPr>
          <w:lang w:val="hi_IN" w:bidi="hi_IN"/>
        </w:rPr>
        <w:t>रुकें और चर्चा करें: आपकी संस्कृति में संतान का नाम कौन रखता है? नामों को कैसे चुना जाता है?</w:t>
      </w:r>
    </w:p>
    <w:p>
      <w:pPr/>
      <w:r>
        <w:rPr>
          <w:lang w:val="hi_IN" w:bidi="hi_IN"/>
        </w:rPr>
      </w:r>
      <w:r>
        <w:rPr>
          <w:lang w:val="hi_IN" w:bidi="hi_IN"/>
        </w:rPr>
        <w:t>प्रचुर मात्रा में फसल के सात वर्ष के बाद, अकाल शुरू हुआ। हम नहीं जानते कि इस अकाल का कारण क्या था। मिस्र में फसलों के लिए पर्याप्त पानी होता क्योंकि नील नदी में हर साल बाढ़ आती है। आस-पास के देश वर्षा पर अधिक निर्भर होंगे। अन्य कारण बीमार फसल या कीड़ों का हमला हो सकता है। युद्ध भी अकाल पैदा कर सकता है, लेकिन इस भाग में युद्ध का कोई उल्लेख नहीं है। कुछ कारणों से, फसलें अच्छी पैदावार नहीं दे सकीं।</w:t>
      </w:r>
    </w:p>
    <w:p>
      <w:pPr/>
      <w:r>
        <w:rPr>
          <w:lang w:val="hi_IN" w:bidi="hi_IN"/>
        </w:rPr>
      </w:r>
      <w:r>
        <w:rPr>
          <w:lang w:val="hi_IN" w:bidi="hi_IN"/>
        </w:rPr>
        <w:t>रुकें और चर्चा करें: अपनी संस्कृति में अकाल के समय के बारे में एक कहानी सुनाएँ। लोगों के साथ क्या हुआ? उन्हें भोजन कहाँ से मिला?</w:t>
      </w:r>
    </w:p>
    <w:p>
      <w:pPr/>
      <w:r>
        <w:rPr>
          <w:lang w:val="hi_IN" w:bidi="hi_IN"/>
        </w:rPr>
      </w:r>
      <w:r>
        <w:rPr>
          <w:lang w:val="hi_IN" w:bidi="hi_IN"/>
        </w:rPr>
        <w:t>अन्त में लोगों के पास कुछ नहीं था। जब लोगों ने राजा से भोजन माँगा, तो राजा ने उनसे कहा कि वे यूसुफ के पास भोजन के लिए जाएँ। यूसुफ ने पूरे मिस्र में भण्डारों में अतिरिक्त अनाज रखा। यूसुफ ने भण्डारों को खोला और लोगों को भोजन दिया। अन्य देशों से लोग भोजन खरीदने के लिए आए क्योंकि उन देशों में भी अकाल गंभीर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राजा फैसला करता है कि यूसुफ को अकाल की तैयारी के लिए भोजन कार्यक्रम का प्रबंधन करना चाहिए। राजा ने यूसुफ को मिस्र का दूसरा प्रमुख बनाया। राजा यूसुफ को उस कार्यालय के प्रतीक देता है। राजा ने यूसुफ को एक पत्नी दी।</w:t>
      </w:r>
    </w:p>
    <w:p>
      <w:pPr/>
      <w:r>
        <w:rPr>
          <w:lang w:val="hi_IN" w:bidi="hi_IN"/>
        </w:rPr>
      </w:r>
      <w:r>
        <w:rPr>
          <w:b/>
          <w:lang w:val="hi_IN" w:bidi="hi_IN"/>
        </w:rPr>
        <w:t>दूसरा दृश्य:</w:t>
      </w:r>
      <w:r>
        <w:rPr>
          <w:lang w:val="hi_IN" w:bidi="hi_IN"/>
        </w:rPr>
        <w:t xml:space="preserve"> यूसुफ पूरे मिस्र का निरीक्षण करता है। यूसुफ ने सब बचे हुए अनाज को भण्डारों में रखता है।</w:t>
      </w:r>
    </w:p>
    <w:p>
      <w:pPr/>
      <w:r>
        <w:rPr>
          <w:lang w:val="hi_IN" w:bidi="hi_IN"/>
        </w:rPr>
      </w:r>
      <w:r>
        <w:rPr>
          <w:b/>
          <w:lang w:val="hi_IN" w:bidi="hi_IN"/>
        </w:rPr>
        <w:t>तीसरा दृश्य:</w:t>
      </w:r>
      <w:r>
        <w:rPr>
          <w:lang w:val="hi_IN" w:bidi="hi_IN"/>
        </w:rPr>
        <w:t xml:space="preserve"> यूसुफ के दो पुत्र हैं। यूसुफ परमेश्वर को याद करता है जब वह हर पुत्र का नाम रखता है।</w:t>
      </w:r>
    </w:p>
    <w:p>
      <w:pPr/>
      <w:r>
        <w:rPr>
          <w:lang w:val="hi_IN" w:bidi="hi_IN"/>
        </w:rPr>
      </w:r>
      <w:r>
        <w:rPr>
          <w:b/>
          <w:lang w:val="hi_IN" w:bidi="hi_IN"/>
        </w:rPr>
        <w:t>चौथा दृश्य:</w:t>
      </w:r>
      <w:r>
        <w:rPr>
          <w:lang w:val="hi_IN" w:bidi="hi_IN"/>
        </w:rPr>
        <w:t xml:space="preserve"> अकाल शुरू होता है और गंभीर होता है। मिस्र में भोजन है। आसपास के देशों से लोग मिस्र से भोजन खरीदने के लिए आते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मिस्र का राजा या फ़िरौन</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राजा के अधिकारी</w:t>
      </w:r>
    </w:p>
    <w:p>
      <w:pPr>
        <w:pStyle w:val="ListBullet"/>
        <w:spacing w:line="240" w:lineRule="auto"/>
        <w:ind w:left="720"/>
      </w:pPr>
      <w:r>
        <w:rPr>
          <w:lang w:val="hi_IN" w:bidi="hi_IN"/>
        </w:rPr>
      </w:r>
      <w:r>
        <w:rPr>
          <w:lang w:val="hi_IN" w:bidi="hi_IN"/>
        </w:rPr>
        <w:t>आसनत</w:t>
      </w:r>
    </w:p>
    <w:p>
      <w:pPr>
        <w:pStyle w:val="ListBullet"/>
        <w:spacing w:line="240" w:lineRule="auto"/>
        <w:ind w:left="720"/>
      </w:pPr>
      <w:r>
        <w:rPr>
          <w:lang w:val="hi_IN" w:bidi="hi_IN"/>
        </w:rPr>
      </w:r>
      <w:r>
        <w:rPr>
          <w:lang w:val="hi_IN" w:bidi="hi_IN"/>
        </w:rPr>
        <w:t>ओन का याजक, पोतीपेरा</w:t>
      </w:r>
    </w:p>
    <w:p>
      <w:pPr>
        <w:pStyle w:val="ListBullet"/>
        <w:spacing w:line="240" w:lineRule="auto"/>
        <w:ind w:left="720"/>
      </w:pPr>
      <w:r>
        <w:rPr>
          <w:lang w:val="hi_IN" w:bidi="hi_IN"/>
        </w:rPr>
      </w:r>
      <w:r>
        <w:rPr>
          <w:lang w:val="hi_IN" w:bidi="hi_IN"/>
        </w:rPr>
        <w:t>मनश्शे</w:t>
      </w:r>
    </w:p>
    <w:p>
      <w:pPr>
        <w:pStyle w:val="ListBullet"/>
        <w:spacing w:line="240" w:lineRule="auto"/>
        <w:ind w:left="720"/>
      </w:pPr>
      <w:r>
        <w:rPr>
          <w:lang w:val="hi_IN" w:bidi="hi_IN"/>
        </w:rPr>
      </w:r>
      <w:r>
        <w:rPr>
          <w:lang w:val="hi_IN" w:bidi="hi_IN"/>
        </w:rPr>
        <w:t>एप्रैम</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राजा यूसुफ के बारे में एक प्रश्न पूछता है जिसका उत्तर देने की आवश्यकता नहीं है। यदि आवश्यक हो, तो आप इसे सकारात्मक कथन दे सकते हैं। हम यूसुफ जैसा योग्य और कोई नहीं पाते क्योंकि उसमें परमेश्वर का आत्मा है।</w:t>
      </w:r>
    </w:p>
    <w:p>
      <w:pPr/>
      <w:r>
        <w:rPr>
          <w:lang w:val="hi_IN" w:bidi="hi_IN"/>
        </w:rPr>
      </w:r>
      <w:r>
        <w:rPr>
          <w:lang w:val="hi_IN" w:bidi="hi_IN"/>
        </w:rPr>
        <w:t>राजा ने यूसुफ को उसकी पदवी और कामकाज के कई चिन्ह दिए। जब आप यह कार्य करते हैं, तो कल्पना करें कि यह किसी व्यक्ति को शक्तिशाली स्थान पर रखने के समारोह के रूप में है। राजा एक-एक करके अधिकार के चिन्ह सौंपता है। यूसुफ घुटने टेक सकता है या खड़ा रह सकता है। अधिकारी राजा के पास खड़े होते हैं और देखते हैं। राजा के काम यूसुफ को इस पद का सम्मान और अधिकार देने के समारोह जैसे प्रतीत होते हैं। राजा ने यूसुफ को राजा की पहचान की अंगूठी दी, जो महत्वपूर्ण दस्तावेजों पर हस्ताक्षर करने के लिए उपयोग की जाती है। राजा यूसुफ को पहनने के लिए महीन मलमल के कपड़े देते हैं। राजा यूसुफ को सोने की माला या सोने का हार देते हैं। राजा यूसुफ को एक रथ देते हैं और आज्ञा देते हैं कि यूसुफ के गुजरते समय पर लोग उसके सामने घुटने टेके। राजा ने यूसुफ को एक मिस्र का नाम सापनत-पानेह दिया।</w:t>
      </w:r>
    </w:p>
    <w:p>
      <w:pPr/>
      <w:r>
        <w:rPr>
          <w:lang w:val="hi_IN" w:bidi="hi_IN"/>
        </w:rPr>
      </w:r>
      <w:r>
        <w:rPr>
          <w:lang w:val="hi_IN" w:bidi="hi_IN"/>
        </w:rPr>
        <w:t>राजा ने पोतीपेरा की बेटी आसनत को यूसुफ को पत्नी के रूप में दिया। पोतीपेरा नाम पोतीपर नाम के बहुत करीब है जो महल के रक्षकों का प्रधान था और जब यूसुफ पहली बार मिस्र में आया तो उसने यूसुफ को दास के रूप में खरीद लिया। पोतीपेरा एक बहुत महत्वपूर्ण याजक है। हालाँकि, ये पुरुष एक ही पुरुष नहीं हैं। दोनों नामों को इस तरह कहना महत्वपूर्ण होगा कि कोई भ्रम या विचार न हो कि ये दोनों पुरुष एक ही व्यक्ति हैं।</w:t>
      </w:r>
    </w:p>
    <w:p>
      <w:pPr/>
      <w:r>
        <w:rPr>
          <w:lang w:val="hi_IN" w:bidi="hi_IN"/>
        </w:rPr>
      </w:r>
      <w:r>
        <w:rPr>
          <w:lang w:val="hi_IN" w:bidi="hi_IN"/>
        </w:rPr>
        <w:t>यूसुफ तीस वर्ष का था जब वह बन्दीगृह से निकला और राजा की सेवा करना शुरू किया। इसका अर्थ है कि यूसुफ अपने भाइयों के साथ चरवाहे के रूप में काम करने के तेरह साल बीत चुके हैं।</w:t>
      </w:r>
    </w:p>
    <w:p>
      <w:pPr/>
      <w:r>
        <w:rPr>
          <w:lang w:val="hi_IN" w:bidi="hi_IN"/>
        </w:rPr>
      </w:r>
      <w:r>
        <w:rPr>
          <w:lang w:val="hi_IN" w:bidi="hi_IN"/>
        </w:rPr>
        <w:t>दूसरे दृश्य में, राजा के पास से निकलते ही यूसुफ सबसे पहले पूरे मिस्र का निरीक्षण करने जाता है। फिर सात वर्ष की अच्छी फसल की शुरुआत होती है। यूसुफ अतिरिक्त अनाज इकट्ठा करता है। अनाज इतना अधिक है कि यूसुफ उसे मापना बंद कर देता है। अनाज समुद्र के किनारे की रेत की तरह है—इतना होता है कि गिनना असंभव है।</w:t>
      </w:r>
    </w:p>
    <w:p>
      <w:pPr/>
      <w:r>
        <w:rPr>
          <w:lang w:val="hi_IN" w:bidi="hi_IN"/>
        </w:rPr>
      </w:r>
      <w:r>
        <w:rPr>
          <w:lang w:val="hi_IN" w:bidi="hi_IN"/>
        </w:rPr>
        <w:t>तीसरे दृश्य में, यूसुफ और उसकी पत्नी आसनत के दो पुत्र हैं। यूसुफ ने पहले पुत्र का नाम मनश्शे रखता है। यूसुफ कहता है, "परमेश्वर ने मुझसे मेरा सारा क्लेश, और मेरे पिता का सारा घराना भुला दिया है।" यूसुफ दूसरे पुत्र का नाम एप्रैम रखता है। यूसुफ कहता है, "मुझे दुःख भोगने के देश में परमेश्वर ने फलवन्त किया है।"</w:t>
      </w:r>
    </w:p>
    <w:p>
      <w:pPr/>
      <w:r>
        <w:rPr>
          <w:lang w:val="hi_IN" w:bidi="hi_IN"/>
        </w:rPr>
      </w:r>
      <w:r>
        <w:rPr>
          <w:lang w:val="hi_IN" w:bidi="hi_IN"/>
        </w:rPr>
        <w:t>चौथे दृश्य में, सात वर्ष की अच्छी फसल का अन्त होता है और अकाल शुरू होता है। अकाल गंभीर है। अकाल में मिस्र के आसपास के देश शामिल हैं। फसल खराब होने के कारण लोगों के पास भोजन नहीं है। जब लोग राजा से मदद के लिए पुकारते हैं, तो राजा उनसे कहता है कि वे यूसुफ के पास जाएँ। यूसुफ ने भण्डारों को खोला। पूरे मिस्र और आसपास के देशों के लिए पर्याप्त भोजन था। यूसुफ ने मिस्र के लोगों को अनाज दिया। आसपास के देशों से लोग यूसुफ से अनाज खरीदने के लिए आए।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मिस्र का राजा, या फ़िरौन</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राजा के अधिकारी</w:t>
      </w:r>
    </w:p>
    <w:p>
      <w:pPr>
        <w:pStyle w:val="ListBullet"/>
        <w:spacing w:line="240" w:lineRule="auto"/>
        <w:ind w:left="720"/>
      </w:pPr>
      <w:r>
        <w:rPr>
          <w:lang w:val="hi_IN" w:bidi="hi_IN"/>
        </w:rPr>
      </w:r>
      <w:r>
        <w:rPr>
          <w:lang w:val="hi_IN" w:bidi="hi_IN"/>
        </w:rPr>
        <w:t>आसनत</w:t>
      </w:r>
    </w:p>
    <w:p>
      <w:pPr>
        <w:pStyle w:val="ListBullet"/>
        <w:spacing w:line="240" w:lineRule="auto"/>
        <w:ind w:left="720"/>
      </w:pPr>
      <w:r>
        <w:rPr>
          <w:lang w:val="hi_IN" w:bidi="hi_IN"/>
        </w:rPr>
      </w:r>
      <w:r>
        <w:rPr>
          <w:lang w:val="hi_IN" w:bidi="hi_IN"/>
        </w:rPr>
        <w:t>ओन का याजक, पोतीपेरा</w:t>
      </w:r>
    </w:p>
    <w:p>
      <w:pPr>
        <w:pStyle w:val="ListBullet"/>
        <w:spacing w:line="240" w:lineRule="auto"/>
        <w:ind w:left="720"/>
      </w:pPr>
      <w:r>
        <w:rPr>
          <w:lang w:val="hi_IN" w:bidi="hi_IN"/>
        </w:rPr>
      </w:r>
      <w:r>
        <w:rPr>
          <w:lang w:val="hi_IN" w:bidi="hi_IN"/>
        </w:rPr>
        <w:t>मनश्शे</w:t>
      </w:r>
    </w:p>
    <w:p>
      <w:pPr>
        <w:pStyle w:val="ListBullet"/>
        <w:spacing w:line="240" w:lineRule="auto"/>
        <w:ind w:left="720"/>
      </w:pPr>
      <w:r>
        <w:rPr>
          <w:lang w:val="hi_IN" w:bidi="hi_IN"/>
        </w:rPr>
      </w:r>
      <w:r>
        <w:rPr>
          <w:lang w:val="hi_IN" w:bidi="hi_IN"/>
        </w:rPr>
        <w:t>एप्रैम</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राजा अपने अधिकारियों से पूछता है, "क्या हमें यूसुफ जैसा कोई मिल सकता है जिसमें परमेश्वर की आत्मा वास करती हो?" यह एक प्रश्न के बजाय एक सकारात्मक कथन हो सकता है। "हमें यूसुफ के समान कोई और व्यक्ति नहीं मिला जिसमें परमेश्वर की आत्मा हो।"</w:t>
      </w:r>
    </w:p>
    <w:p>
      <w:pPr/>
      <w:r>
        <w:rPr>
          <w:lang w:val="hi_IN" w:bidi="hi_IN"/>
        </w:rPr>
      </w:r>
      <w:r>
        <w:rPr>
          <w:lang w:val="hi_IN" w:bidi="hi_IN"/>
        </w:rPr>
        <w:t>अभिनय रोकें: राजा से पूछें, "तू यूसुफ में ऐसा क्या देख रहा है जो दूसरों में नहीं देखता? तुझे क्या लगता है कि यूसुफ में परमेश्वर की आत्मा है?" आप सुन सकते हैं, "यह स्पष्ट है कि यूसुफ को ईश्वरीय रूप से तैयार किया गया और वरदान दिया गया है। कोई भी व्यक्ति अपने आप इन क्षमताओं से नहीं आता है।" राजा से पूछें, "तूने कहा कि यूसुफ ने अतिरिक्त अनाज इकट्ठा करने का सुझाव दिया तब तूने माना कि परमेश्वर की आत्मा उस पर है। जब यूसुफ ने सपनों का अर्थ बताया, तब तूने यह नहीं कहा।" आप सुन सकते हैं, "कई बुद्धिमान पुरुष और जादूगर सपनों की व्याख्या करते हैं। मैंने कभी किसी ऐसे व्यक्ति को बिना शिक्षा या अनुभव के ऐसी बुद्धि नहीं देखी। यह परमेश्वर की ओर से होना चाहिए।" अभिनय को फिर से शुरू करें।</w:t>
      </w:r>
    </w:p>
    <w:p>
      <w:pPr/>
      <w:r>
        <w:rPr>
          <w:lang w:val="hi_IN" w:bidi="hi_IN"/>
        </w:rPr>
      </w:r>
      <w:r>
        <w:rPr>
          <w:lang w:val="hi_IN" w:bidi="hi_IN"/>
        </w:rPr>
        <w:t>राजा यूसुफ को पूरे मिस्र का प्रभारी बनाता है। केवल राजा के पास यूसुफ से अधिक अधिकार होगा। यहाँ तक कि राजा के अधिकारियों को भी यूसुफ के आदेशों का पालन करना चाहिए। राजा यूसुफ को उसके नए अधिकार के प्रतीक देते हैं। राज यूसुफ को अपनी पहचान की अंगूठी, पहनने के लिए महीन मलमल के कपड़े, यूसुफ की गर्दन में सोने की माला या हार और सवार होने के लिए एक रथ देते हैं।</w:t>
      </w:r>
    </w:p>
    <w:p>
      <w:pPr/>
      <w:r>
        <w:rPr>
          <w:lang w:val="hi_IN" w:bidi="hi_IN"/>
        </w:rPr>
      </w:r>
      <w:r>
        <w:rPr>
          <w:lang w:val="hi_IN" w:bidi="hi_IN"/>
        </w:rPr>
        <w:t>अभिनय रोकें: यूसुफ से पूछें, "जब आप अधिकार के इन प्रतीकों को प्राप्त करते हैं तो आप कैसा महसूस कर रहे हैं?" आप सुन सकते हैं, "मुझे नहीं पता कि मैं क्या सोचूँ। मैंने कभी नहीं सोचा था कि मैं बन्दीगृह से इस स्थान तक पहुँचूँगा। मैंने बन्दीगृह से बाहर निकलने की आशा की, लेकिन मैंने इस तरह की उम्मीद नहीं की। मैं विनम्र हूँ। मुझे परमेश्वर की आवश्यकता है कि वह मेरे साथ रहें। परमेश्वर ही वह हैं जिन्होंने मुझे पोतीपर के घर और बन्दीगृह में सफल होने में सहायता की। मुझे परमेश्वर की आवश्यकता है कि वह अब मेरी मदद करे।" अभिनय को फिर से शुरू करें।</w:t>
      </w:r>
    </w:p>
    <w:p>
      <w:pPr/>
      <w:r>
        <w:rPr>
          <w:lang w:val="hi_IN" w:bidi="hi_IN"/>
        </w:rPr>
      </w:r>
      <w:r>
        <w:rPr>
          <w:lang w:val="hi_IN" w:bidi="hi_IN"/>
        </w:rPr>
        <w:t>राजा ने यूसूफ को पत्नी दी। वह ओन के याजक पोतीपेरा की बेटी आसनत है।</w:t>
      </w:r>
    </w:p>
    <w:p>
      <w:pPr/>
      <w:r>
        <w:rPr>
          <w:lang w:val="hi_IN" w:bidi="hi_IN"/>
        </w:rPr>
      </w:r>
      <w:r>
        <w:rPr>
          <w:lang w:val="hi_IN" w:bidi="hi_IN"/>
        </w:rPr>
        <w:t>अभिनय को रोक दें: यूसुफ से पूछें, "आप इस विवाह के बारे में कैसा महसूस करते हैं?" आप सुन सकते हैं, "मैं राजा का धन्यवाद करता हूँ कि उसने मुझे ऐसी पत्नी दी है। उसका परिवार बहुत शक्तिशाली है और इससे मुझे मदद मिलती है। वह परमेश्वर को नहीं जानती है। मुझे उसे परमेश्वर के बारे में सिखाना चाहिए। मैं नहीं चाहता कि मेरे बच्चे अन्य देवताओं की आराधना करें।" अभिनय को फिर से शुरू करें।</w:t>
      </w:r>
    </w:p>
    <w:p>
      <w:pPr/>
      <w:r>
        <w:rPr>
          <w:lang w:val="hi_IN" w:bidi="hi_IN"/>
        </w:rPr>
      </w:r>
      <w:r>
        <w:rPr>
          <w:lang w:val="hi_IN" w:bidi="hi_IN"/>
        </w:rPr>
        <w:t>दूसरे दृश्य में, यूसुफ पूरे मिस्र का निरीक्षण करने के लिए जाता है। फिर यूसुफ हर फसल से अतिरिक्त अनाज इकट्ठा करना शुरू करता है। यूसुफ अकाल की तैयारी के रूप में अनाज को इकट्ठा करता है। अनाज इतना अधिक है कि यूसुफ उसे माप नहीं सकता है।</w:t>
      </w:r>
    </w:p>
    <w:p>
      <w:pPr/>
      <w:r>
        <w:rPr>
          <w:lang w:val="hi_IN" w:bidi="hi_IN"/>
        </w:rPr>
      </w:r>
      <w:r>
        <w:rPr>
          <w:lang w:val="hi_IN" w:bidi="hi_IN"/>
        </w:rPr>
        <w:t>तीसरे दृश्य में, यूसुफ के दो पुत्र हैं। यूसुफ ने पहले पुत्र का नाम मनश्शे रखता है। यूसुफ कहता है, "परमेश्वर ने मेरे सारे दुःख और मेरे पिता के घरवालों को भूलने में मेरी मदद की।" यूसुफ ने दूसरे पुत्र का नाम एप्रैम रखा और कहा, "परमेश्वर ने मुझे मेरे दुर्भाग्य के देश में फलदायीं बनाया है।"</w:t>
      </w:r>
    </w:p>
    <w:p>
      <w:pPr/>
      <w:r>
        <w:rPr>
          <w:lang w:val="hi_IN" w:bidi="hi_IN"/>
        </w:rPr>
      </w:r>
      <w:r>
        <w:rPr>
          <w:lang w:val="hi_IN" w:bidi="hi_IN"/>
        </w:rPr>
        <w:t>अभिनय रोकें: यूसुफ से पूछें, "आप परमेश्वर को आपकी मदद करते हुए कैसे देखते हैं?" आप सुन सकते हैं, "परमेश्वर ने मुझे उन बुराइयों को भूलने में मदद की जो यहाँ मिस्र में और मेरे घर पर हुई थीं। परमेश्वर ने मेरी सहायता की है कि मैं उसे भूल जाऊँ ताकि मैं उस पर मन न लगाऊँ और वह अब मेरा जीवन न बिगाड़े। परमेश्वर ने मुझे आशीष दी है। यहाँ तक कि मिस्र में भी, जहाँ मैंने कष्ट झेले, परमेश्वर ने मुझे आशीष दी है और दूसरों की सहायता करने में मेरी मदद की है। दूसरों की मदद करना और अपना काम भली प्रकार करना ऐसा है जैसे कोई फल देने वाला पेड़ अच्छा फल देता है। मुझे परमेश्वर का धन्यवाद करने की आवश्यकता है।" अभिनय को फिर से शुरू करें।</w:t>
      </w:r>
    </w:p>
    <w:p>
      <w:pPr/>
      <w:r>
        <w:rPr>
          <w:lang w:val="hi_IN" w:bidi="hi_IN"/>
        </w:rPr>
      </w:r>
      <w:r>
        <w:rPr>
          <w:lang w:val="hi_IN" w:bidi="hi_IN"/>
        </w:rPr>
        <w:t>चौथे दृश्य में, सात अच्छे वर्ष पूरे होते हैं और अकाल शुरू होता है। जैसा कि परमेश्वर ने कहा, अकाल भयंकर है। फसल से कोई अनाज नहीं मिलता। किसी के पास भोजन नहीं है। जब लोग राजा से मदद माँगते हैं तो राजा उनसे कहता है कि वे यूसुफ के पास जाएँ। यूसुफ उस अनाज को बांटना शुरू करता है जो इकट्ठा किया गया था और लोगों को खाने के लिए भोजन मिल गया। आस-पास के देशों के लोगों के पास भोजन नहीं है। ये लोग मिस्र में आते हैं और भोजन खरीदते हैं।</w:t>
      </w:r>
    </w:p>
    <w:p>
      <w:pPr/>
      <w:r>
        <w:rPr>
          <w:lang w:val="hi_IN" w:bidi="hi_IN"/>
        </w:rPr>
      </w:r>
      <w:r>
        <w:rPr>
          <w:lang w:val="hi_IN" w:bidi="hi_IN"/>
        </w:rPr>
        <w:t>अभिनय रोकें: राजा से पूछें, "आप अब यूसुफ के बारे में कैसा महसूस कर रहे हैं?" आप सुन सकते हैं, "मैं बहुत खुश हूँ कि मैंने यूसुफ को इस अनाज कार्यक्रम का प्रभारी बनाया। देखें कि यह कितनी आसानी से चल रहा है। हमारे पास मिस्र और आसपास के लोगों के लिए पर्याप्त भोजन है। परमेश्वर वास्तव में यूसुफ के साथ था। यूसुफ को बुद्धि दी गई थी जिससे वह इन सब बातों को ठीक से संभाल सके। मैंने यूसुफ को चुनने के लिए सही काम किया।" यूसुफ से पूछें, "आप अब कैसा महसूस कर रहे हैं?" आप सुन सकते हैं, "जो हो रहा है उसके बारे में मुझे अच्छा लग रहा है। परमेश्वर ने हमें बताया कि यह अकाल आने वाला है, और परमेश्वर ने मुझे इसके लिए तैयार होने में मदद की। मुझे खुशी है कि मैं लोगों की मदद कर पा रहा हूँ। मैं बहुत खुश हूँ कि परमेश्वर हमेशा मेरे साथ हैं और मुझे यह जानने में मदद करते हैं कि मुझे क्या करना चाहिए।"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मिस्र के राजा</w:t>
      </w:r>
      <w:r>
        <w:rPr>
          <w:lang w:val="hi_IN" w:bidi="hi_IN"/>
        </w:rPr>
        <w:t xml:space="preserve"> को </w:t>
      </w:r>
      <w:r>
        <w:rPr>
          <w:b/>
          <w:lang w:val="hi_IN" w:bidi="hi_IN"/>
        </w:rPr>
        <w:t>फ़िरौन</w:t>
      </w:r>
      <w:r>
        <w:rPr>
          <w:lang w:val="hi_IN" w:bidi="hi_IN"/>
        </w:rPr>
        <w:t xml:space="preserve"> भी कहा जाता है। कुछ अनुवादों में </w:t>
      </w:r>
      <w:r>
        <w:rPr>
          <w:b/>
          <w:lang w:val="hi_IN" w:bidi="hi_IN"/>
        </w:rPr>
        <w:t>फ़िरौन</w:t>
      </w:r>
      <w:r>
        <w:rPr>
          <w:lang w:val="hi_IN" w:bidi="hi_IN"/>
        </w:rPr>
        <w:t xml:space="preserve"> का उपयोग किया गया है, कुछ में राजा का उपयोग किया गया है और कुछ में दोनों शब्दों का उपयोग किया गया है। उस शीर्षक का उपयोग करें जिसका उपयोग आप कर रहे हैं।</w:t>
      </w:r>
    </w:p>
    <w:p>
      <w:pPr/>
      <w:r>
        <w:rPr>
          <w:lang w:val="hi_IN" w:bidi="hi_IN"/>
        </w:rPr>
      </w:r>
      <w:r>
        <w:rPr>
          <w:lang w:val="hi_IN" w:bidi="hi_IN"/>
        </w:rPr>
        <w:t xml:space="preserve">राजा ने कहा कि यूसुफ में परमेश्वर का </w:t>
      </w:r>
      <w:r>
        <w:rPr>
          <w:b/>
          <w:lang w:val="hi_IN" w:bidi="hi_IN"/>
        </w:rPr>
        <w:t>आत्मा</w:t>
      </w:r>
      <w:r>
        <w:rPr>
          <w:lang w:val="hi_IN" w:bidi="hi_IN"/>
        </w:rPr>
        <w:t xml:space="preserve"> है। </w:t>
      </w:r>
      <w:r>
        <w:rPr>
          <w:b/>
          <w:lang w:val="hi_IN" w:bidi="hi_IN"/>
        </w:rPr>
        <w:t>पवित्र आत्मा</w:t>
      </w:r>
      <w:r>
        <w:rPr>
          <w:lang w:val="hi_IN" w:bidi="hi_IN"/>
        </w:rPr>
        <w:t xml:space="preserve"> की चर्चा मुख्य शब्दावली में की गई है। इस भाग में, राजा देखता है कि यूसुफ के पास एक विशेष क्षमता या विशेष बुद्धि या शक्ति है जो परमेश्वर की ओर से होनी चाहिए। यूसुफ की इस बुद्धि और शक्ति के कारण, राजा पूरे मिस्र में खोज कर सकता है पर यूसुफ से बढ़कर कोई योग्य नहीं मिलेगा।</w:t>
      </w:r>
    </w:p>
    <w:p>
      <w:pPr/>
      <w:r>
        <w:rPr>
          <w:lang w:val="hi_IN" w:bidi="hi_IN"/>
        </w:rPr>
      </w:r>
      <w:r>
        <w:rPr>
          <w:lang w:val="hi_IN" w:bidi="hi_IN"/>
        </w:rPr>
        <w:t>राजा ने यूसुफ को उस पद और अधिकार के कई प्रतीक दिए जो वह पाएगा। वर्णन की गई छवि एक नए प्रधान या नए राज्यपाल या नए राजा या नए राष्ट्रपति को स्थापित करने के समान है। राजा ने यूसुफ को हर वस्तु, एक-एक करके दी। अंगूठी पर राजा का नाम खुदा हुआ था। यूसुफ इस अंगूठी का उपयोग करके दस्तावेजों पर हस्ताक्षर करने के लिए करता था। हर कोई इसे राजा के हस्ताक्षर के रूप में पहचान लेगा। उच्च शक्ति या पद वाले लोग महीन मलमल के कपड़े पहनते थे। बहुत महत्वपूर्ण अधिकारी सोने की माला या सोने का हार पहनते थे। हम नहीं जानते कि यह सोने की माला या हार कैसा दिखता था। आपको इसका वर्णन करने के लिए एक सामान्य शब्द का उपयोग करने की आवश्यकता है। रथ एक विशेष रथ था जिसका उपयोग केवल मिस्र का दूसरा प्रमुख करता था। जब रथ गुजरा तो सभी को घुटने टेकने पड़े।</w:t>
      </w:r>
    </w:p>
    <w:p>
      <w:pPr/>
      <w:r>
        <w:rPr>
          <w:lang w:val="hi_IN" w:bidi="hi_IN"/>
        </w:rPr>
      </w:r>
      <w:r>
        <w:rPr>
          <w:lang w:val="hi_IN" w:bidi="hi_IN"/>
        </w:rPr>
        <w:t>रुकें और फ़िरौन की अंगूठी का चित्र दिखाएँ। एक रथ का चित्र दिखाएँ। बारीक लिनन कपड़ा या महीन लिनन से बने कपड़ों का चित्र दिखाएँ। किसी व्यक्ति का चित्र दिखाएँ जिसने अपनी गर्दन में सोने की माला पहन रखी हो। फ़िरौन के समय में पहने गए एक मिस्र के सोने के हार का चित्र दिखाएँ।</w:t>
      </w:r>
    </w:p>
    <w:p>
      <w:pPr/>
      <w:r>
        <w:rPr>
          <w:lang w:val="hi_IN" w:bidi="hi_IN"/>
        </w:rPr>
      </w:r>
      <w:r>
        <w:rPr>
          <w:lang w:val="hi_IN" w:bidi="hi_IN"/>
        </w:rPr>
        <w:t>राजा ने कहा कि मिस्र में कोई भी बिना यूसुफ की अनुमति के हाथ या पाँव नहीं उठाएगा। यह एक शब्द चित्र है। इसका मतलब है कि यूसुफ की अनुमति के बिना कोई भी देश में कोई बड़ा काम नहीं कर सकेगा।</w:t>
      </w:r>
    </w:p>
    <w:p>
      <w:pPr/>
      <w:r>
        <w:rPr>
          <w:lang w:val="hi_IN" w:bidi="hi_IN"/>
        </w:rPr>
      </w:r>
      <w:r>
        <w:rPr>
          <w:lang w:val="hi_IN" w:bidi="hi_IN"/>
        </w:rPr>
        <w:t xml:space="preserve">जब यूसुफ अपने पुत्रों के नाम देता है, तो वह </w:t>
      </w:r>
      <w:r>
        <w:rPr>
          <w:b/>
          <w:lang w:val="hi_IN" w:bidi="hi_IN"/>
        </w:rPr>
        <w:t>परमेश्वर</w:t>
      </w:r>
      <w:r>
        <w:rPr>
          <w:lang w:val="hi_IN" w:bidi="hi_IN"/>
        </w:rPr>
        <w:t xml:space="preserve"> का नाम लेता है। </w:t>
      </w:r>
      <w:r>
        <w:rPr>
          <w:b/>
          <w:lang w:val="hi_IN" w:bidi="hi_IN"/>
        </w:rPr>
        <w:t>परमेश्वर</w:t>
      </w:r>
      <w:r>
        <w:rPr>
          <w:lang w:val="hi_IN" w:bidi="hi_IN"/>
        </w:rPr>
        <w:t xml:space="preserve"> की व्याख्या मुख्य शब्दावली में की गई है। परमेश्वर के लिए उसी शब्द का इस्तेमाल करें जिसका इस्तेमाल आप करते आ रहे हैं।</w:t>
      </w:r>
    </w:p>
    <w:p>
      <w:pPr/>
      <w:r>
        <w:rPr>
          <w:lang w:val="hi_IN" w:bidi="hi_IN"/>
        </w:rPr>
      </w:r>
      <w:r>
        <w:rPr>
          <w:lang w:val="hi_IN" w:bidi="hi_IN"/>
        </w:rPr>
        <w:t>एप्रैम का नाम देते समय, यूसुफ कहता है, "परमेश्वर ने मुझे दुःख भोगने के देश में फलवन्त किया है।" अन्य अनुवादों में दुःख या पीड़ा शब्द का उपयोग किया गया है। ये शब्द मिस्र को दर्शाते हैं। वे वर्णन कर रहे हैं कि यूसुफ उन वर्षों के बारे में कैसा महसूस करता है जो उसने दासत्व और बन्दीगृह में बिताए हैं।</w:t>
      </w:r>
    </w:p>
    <w:p>
      <w:pPr/>
      <w:r>
        <w:rPr>
          <w:lang w:val="hi_IN" w:bidi="hi_IN"/>
        </w:rPr>
      </w:r>
      <w:r>
        <w:rPr>
          <w:lang w:val="hi_IN" w:bidi="hi_IN"/>
        </w:rPr>
        <w:t xml:space="preserve">प्रचुर मात्रा में फसल के सात वर्ष के बाद, </w:t>
      </w:r>
      <w:r>
        <w:rPr>
          <w:b/>
          <w:lang w:val="hi_IN" w:bidi="hi_IN"/>
        </w:rPr>
        <w:t>अकाल</w:t>
      </w:r>
      <w:r>
        <w:rPr>
          <w:lang w:val="hi_IN" w:bidi="hi_IN"/>
        </w:rPr>
        <w:t xml:space="preserve"> शुरू हुआ। अकाल का अर्थ है कि लोग और पशु भूखे हैं क्योंकि वहाँ भोजन नहीं है। अकाल के कुछ कारणों में फसलों के लिए पानी की कमी, फसलों की बीमारी, कीड़े या युद्ध शामिल हैं। अकाल के लिए उसी शब्द का इस्तेमाल करें जो आपने पिछले भागों में इस्तेमाल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42:1–26</w:t>
      </w:r>
      <w:r>
        <w:rPr>
          <w:lang w:val="hi_IN" w:bidi="hi_IN"/>
        </w:rPr>
      </w:r>
    </w:p>
    <w:p>
      <w:pPr>
        <w:pStyle w:val="Heading3"/>
      </w:pPr>
      <w:r>
        <w:rPr>
          <w:lang w:val="hi_IN" w:bidi="hi_IN"/>
        </w:rPr>
        <w:t>सुने और मन में रखें</w:t>
      </w:r>
    </w:p>
    <w:p>
      <w:pPr/>
      <w:r>
        <w:rPr>
          <w:lang w:val="hi_IN" w:bidi="hi_IN"/>
        </w:rPr>
      </w:r>
      <w:r>
        <w:rPr>
          <w:lang w:val="hi_IN" w:bidi="hi_IN"/>
        </w:rPr>
        <w:t>उत्पत्ति 42:1–26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यूसुफ ने सात वर्षों की अच्छी फसल के समय अतिरिक्त अनाज जमा किया। जब अकाल शुरू हुआ, तो वह आसपास के देशों में भी बहुत भयानक था। याकूब और याकूब का परिवार अकाल से पीड़ित था। यह यूसुफ की कहानी के अगले भाग की कहानी है।</w:t>
      </w:r>
    </w:p>
    <w:p>
      <w:pPr/>
      <w:r>
        <w:rPr>
          <w:lang w:val="hi_IN" w:bidi="hi_IN"/>
        </w:rPr>
      </w:r>
      <w:r>
        <w:rPr>
          <w:lang w:val="hi_IN" w:bidi="hi_IN"/>
        </w:rPr>
        <w:t>कनान में अकाल गंभीर है और भोजन समाप्त हो रहा है। खाने के लिए कुछ नहीं बचा है। याकूब सुनता है कि मिस्र में अनाज है, और उसने अपने दस बड़े पुत्रों को परिवार के लिए अनाज खरीदने के लिए भेजता है। याकूब ने बिन्यामीन को दूसरों के साथ मिस्र जाने नहीं दिया। बिन्यामीन राहेल का दूसरा पुत्र था। याकूब राहेल से प्रेम करता था। याकूब विश्वास करता है कि बिन्यामीन का भाई यूसुफ मर गया है। याकूब ने बिन्यामीन को इस डर से कनान में रखा कि कहीं मिस्र में बिन्यामीन को कोई नुकसान न पहुँच जाए।</w:t>
      </w:r>
    </w:p>
    <w:p>
      <w:pPr/>
      <w:r>
        <w:rPr>
          <w:lang w:val="hi_IN" w:bidi="hi_IN"/>
        </w:rPr>
      </w:r>
      <w:r>
        <w:rPr>
          <w:lang w:val="hi_IN" w:bidi="hi_IN"/>
        </w:rPr>
        <w:t>कनान और मिस्र का नक्शा दिखाएँ जिसमें हेब्रोन से मिस्र तक का मार्ग दिखाया गया हो।</w:t>
      </w:r>
    </w:p>
    <w:p>
      <w:pPr/>
      <w:r>
        <w:rPr>
          <w:lang w:val="hi_IN" w:bidi="hi_IN"/>
        </w:rPr>
      </w:r>
      <w:r>
        <w:rPr>
          <w:lang w:val="hi_IN" w:bidi="hi_IN"/>
        </w:rPr>
        <w:t>जब भाई मिस्र में पहुँचते हैं, तो वे यूसुफ से मिलते हैं। यूसुफ पूरे मिस्र का राज्यपाल है और अनाज को बेचने का प्रभारी है। जब भाई यूसुफ के पास आए, तो वे उसके सामने झुके, उनके चेहरे भूमि की ओर रहे।</w:t>
      </w:r>
    </w:p>
    <w:p>
      <w:pPr/>
      <w:r>
        <w:rPr>
          <w:lang w:val="hi_IN" w:bidi="hi_IN"/>
        </w:rPr>
      </w:r>
      <w:r>
        <w:rPr>
          <w:lang w:val="hi_IN" w:bidi="hi_IN"/>
        </w:rPr>
        <w:t>रुकें और चर्चा करें: किसी ऐसे व्यक्ति के बारे में एक कहानी सुनाएँ जो आपके देश के दूसरे सबसे शक्तिशाली व्यक्ति से मिलता है। यह व्यक्ति उस शक्तिशाली व्यक्ति को कैसे नमस्कार करता है?</w:t>
      </w:r>
    </w:p>
    <w:p>
      <w:pPr/>
      <w:r>
        <w:rPr>
          <w:lang w:val="hi_IN" w:bidi="hi_IN"/>
        </w:rPr>
      </w:r>
      <w:r>
        <w:rPr>
          <w:lang w:val="hi_IN" w:bidi="hi_IN"/>
        </w:rPr>
        <w:t>जब यूसुफ ने अपने भाइयों को झुकते हुए देखा, तो उसने उन सपनों को याद किया जो उसने अपने बचपन में देखे थे। हर सपना यह भविष्यवाणी करता था कि भाई किसी दिन यूसुफ के सामने झुकेंगे। यूसुफ ने अपने भाइयों को पहचान लिया। जब यूसुफ ने उन्हें पिछली बार देखा था तो वे सभी वयस्क पुरुष थे। भाई एक ही तरह से कपड़े पहने हुए होंगे और उनकी दाढ़ी होगी। भाइयों ने यूसुफ को नहीं पहचाना। यूसुफ ने एक महत्वपूर्ण मिस्र के राज्यपाल के रूप में कपड़े पहने हुए थे। जब भाइयों ने पिछली बार यूसुफ को देखा, तब वह लगभग सत्रह वर्ष का लड़का था और उसे दास बनाकर ले जाया गया था। अब यूसुफ लगभग चालीस वर्ष का है।</w:t>
      </w:r>
    </w:p>
    <w:p>
      <w:pPr/>
      <w:r>
        <w:rPr>
          <w:lang w:val="hi_IN" w:bidi="hi_IN"/>
        </w:rPr>
      </w:r>
      <w:r>
        <w:rPr>
          <w:lang w:val="hi_IN" w:bidi="hi_IN"/>
        </w:rPr>
        <w:t>रुकें और चर्चा करें: एक ऐसे व्यक्ति के बारे में एक कहानी सुनाएँ जो एक किशोरावस्था से लेकर मध्यम आयु के व्यक्ति तक है। उसका रूप और उसका चेहरा कैसे बदल जाता है?</w:t>
      </w:r>
    </w:p>
    <w:p>
      <w:pPr/>
      <w:r>
        <w:rPr>
          <w:lang w:val="hi_IN" w:bidi="hi_IN"/>
        </w:rPr>
      </w:r>
      <w:r>
        <w:rPr>
          <w:lang w:val="hi_IN" w:bidi="hi_IN"/>
        </w:rPr>
        <w:t>यूसुफ अपने भाइयों से कठोर रूप से बात करता है। कुछ अनुवाद कहते हैं कि यूसुफ ने अपने भाइयों से कठोर या तीखे शब्दों में बात की। यूसुफ भाइयों पर जासूस होने का आरोप लगाता है। जासूस वह व्यक्ति है जो गुप्त रूप से किसी नकारात्मक उद्देश्य के लिए विशेष जानकारी इकट्ठा करने के लिए आता है, जैसे कि युद्ध में मदद करना या कोई चीज़ चुराना। यूसुफ कहता है कि भाई मिस्र की कमजोरियों को पता लगाने की कोशिश कर रहे हैं या यह पता लगाने की कोशिश कर रहे हैं कि मिस्र पर हमला करना कहाँ संभव होगा।</w:t>
      </w:r>
    </w:p>
    <w:p>
      <w:pPr/>
      <w:r>
        <w:rPr>
          <w:lang w:val="hi_IN" w:bidi="hi_IN"/>
        </w:rPr>
      </w:r>
      <w:r>
        <w:rPr>
          <w:lang w:val="hi_IN" w:bidi="hi_IN"/>
        </w:rPr>
        <w:t>जब भाई यूसुफ से बात करते हैं, तो वे "मेरे प्रभु" शब्द का उपयोग करते हैं। मेरा प्रभु एक उपाधि है जो सम्मान को दर्शाती है। सम्मान के अन्य शब्द प्रधान या स्वामी हो सकते हैं। इन शब्दों का अर्थ है कि यूसुफ का राज्यपाल के रूप में भाइयों से उच्च पद या दर्जा था।</w:t>
      </w:r>
    </w:p>
    <w:p>
      <w:pPr/>
      <w:r>
        <w:rPr>
          <w:lang w:val="hi_IN" w:bidi="hi_IN"/>
        </w:rPr>
      </w:r>
      <w:r>
        <w:rPr>
          <w:lang w:val="hi_IN" w:bidi="hi_IN"/>
        </w:rPr>
        <w:t>रुकें और चर्चा करें: उस व्यक्ति के बारे में एक कहानी सुनाएँ जो गाँव के प्रधान या प्रांत के राज्यपाल के पास कुछ माँगने के लिए जाता है। यह व्यक्ति प्रधान या राज्यपाल से सीधे बात करते समय सम्मान के किन शब्दों का उपयोग करता है?</w:t>
      </w:r>
    </w:p>
    <w:p>
      <w:pPr/>
      <w:r>
        <w:rPr>
          <w:lang w:val="hi_IN" w:bidi="hi_IN"/>
        </w:rPr>
      </w:r>
      <w:r>
        <w:rPr>
          <w:lang w:val="hi_IN" w:bidi="hi_IN"/>
        </w:rPr>
        <w:t>दस भाई समझाते हैं कि वे कुल बारह हैं और उनका पिता एक ही है। यह समझाना कि वे एक पिता के वंश के हैं, यह समझाने का एक तरीका है कि वे जासूस नहीं हो सकते हैं। कोई भी अपने सभी पुत्रों को जासूस के रूप में नहीं भेजेगा और अपने सभी पुत्रों को खोने का जोखिम नहीं उठाएगा। दस भाई कहते हैं कि एक भाई अपने पिता के साथ घर पर था और दूसरा भाई गायब हो गया है या नहीं है। उनका अर्थ है कि यूसुफ मर गया है। यह कहना कि कोई व्यक्ति अब नहीं है या उसके साथ नहीं है, यह कहने का एक विनम्र तरीका है कि वह मर गया है।</w:t>
      </w:r>
    </w:p>
    <w:p>
      <w:pPr/>
      <w:r>
        <w:rPr>
          <w:lang w:val="hi_IN" w:bidi="hi_IN"/>
        </w:rPr>
      </w:r>
      <w:r>
        <w:rPr>
          <w:lang w:val="hi_IN" w:bidi="hi_IN"/>
        </w:rPr>
        <w:t>रुकें और चर्चा करें: उस व्यक्ति के बारे में एक कहानी सुनाएँ जिसकी मृत्यु कुछ समय पहले हुई थी। ध्यान से सुनें कि कहानीकार कैसे कहता है कि वह व्यक्ति मर गया है।</w:t>
      </w:r>
    </w:p>
    <w:p>
      <w:pPr/>
      <w:r>
        <w:rPr>
          <w:lang w:val="hi_IN" w:bidi="hi_IN"/>
        </w:rPr>
      </w:r>
      <w:r>
        <w:rPr>
          <w:lang w:val="hi_IN" w:bidi="hi_IN"/>
        </w:rPr>
        <w:t>जब यूसुफ भाइयों से फिर से बात करता है, तो वह शपथ का उपयोग करता है। शपथ एक प्रतिज्ञा के साथ जोड़ दी जाती है ताकि लोगों को पता हो कि उन्हें अपनी प्रतिज्ञा बनाए रखनी चाहिए और इसे बदला नहीं जा सकता है। यूसुफ ने राजा के जीवन की शपथ ली। राजा के नाम की शपथ लेकर यूसुफ कह रहा है कि यह निश्चित रूप से होगा। उस संस्कृति और समय में, राजा द्वारा शपथ लेना इस बात पर जोर देने का एक तरीका था कि यह शपथ गंभीर है। यूसुफ अपनी संकल्प को कानूनी रूप दे रहा था। यूसुफ कह रहा था कि अगर उनके भाई उनकी बात नहीं मानेंगे तो उन्हें दण्ड दिया जाएगा। यूसुफ भाइयों से बात करते समय शपथ को दोहराता है।</w:t>
      </w:r>
    </w:p>
    <w:p>
      <w:pPr/>
      <w:r>
        <w:rPr>
          <w:lang w:val="hi_IN" w:bidi="hi_IN"/>
        </w:rPr>
      </w:r>
      <w:r>
        <w:rPr>
          <w:lang w:val="hi_IN" w:bidi="hi_IN"/>
        </w:rPr>
        <w:t>रुकें और चर्चा करें: उस व्यक्ति के बारे में एक कहानी सुनाएँ जो एक बहुत महत्वपूर्ण कथन करता है। आप कैसे जानते हैं कि यह व्यक्ति वही करेगा जो उसने कहा है? उसने आपको यह समझने में मदद करने के लिए किन शब्दों या अभिव्यक्तियों का उपयोग किया कि यह गंभीर है?</w:t>
      </w:r>
    </w:p>
    <w:p>
      <w:pPr/>
      <w:r>
        <w:rPr>
          <w:lang w:val="hi_IN" w:bidi="hi_IN"/>
        </w:rPr>
      </w:r>
      <w:r>
        <w:rPr>
          <w:lang w:val="hi_IN" w:bidi="hi_IN"/>
        </w:rPr>
        <w:t>यूसुफ ने सभी दस भाइयों को तीन दिनों के लिए बन्दीगृह में रख दिया। यूसुफ उनसे फिर से बात करता है। यूसुफ कहता है, "मैं परमेश्वर का भय मानने वाला व्यक्ति हूँ।" इसका अर्थ है कि यूसुफ परमेश्वर का आदर या सम्मान करता है। यूसुफ भाइयों से कह रहा है कि यूसुफ उसी परमेश्वर का सम्मान करता है जिसकी आराधना वे करते हैं। यूसुफ अन्त में माँग करता है कि एक भाई बन्दीगृह में रहे, जबकि अन्य भाई जाकर अपने छोटे भाई को ले आएँ। भाइ आपस में अपनी भाषा में बात करते हैं। यूसुफ समझता है कि वे क्या कह रहे हैं। भाई नहीं जानते कि यूसुफ उनकी भाषा को समझ सकता है। यूसुफ ने भाइयों को एक दूसरे के सामने स्वीकार करते हुए सुना कि जब उन्होंने यूसुफ को दास के रूप में बेच दिया था तब उन्होंने गलत किया था। यूसुफ एक ओर मुड़ा और रोने लगा। इसका अर्थ है कि यूसुफ उनकी आँखों से दूर चला गया और रोने लगा। यूसुफ ने सुना और समझा कि उन्होंने यूसुफ के साथ बुरा किया था। यूसुफ ने उन्हें यह नहीं बताया कि वह समझ गया था।</w:t>
      </w:r>
    </w:p>
    <w:p>
      <w:pPr/>
      <w:r>
        <w:rPr>
          <w:lang w:val="hi_IN" w:bidi="hi_IN"/>
        </w:rPr>
      </w:r>
      <w:r>
        <w:rPr>
          <w:lang w:val="hi_IN" w:bidi="hi_IN"/>
        </w:rPr>
        <w:t xml:space="preserve">रूबेन ने अपने भाइयों से बात करते समय दो शब्द चित्रों का प्रयोग किया। रूबेन ने ऐसा प्रश्न पूछा, जिसका उत्तर देने की आवश्यकता नहीं थी। रूबेन ने कहा, "मैंने तुमसे कहा था कि उस लड़के के विरुद्ध पाप न करना।" यहाँ </w:t>
      </w:r>
      <w:r>
        <w:rPr>
          <w:b/>
          <w:lang w:val="hi_IN" w:bidi="hi_IN"/>
        </w:rPr>
        <w:t>पाप</w:t>
      </w:r>
      <w:r>
        <w:rPr>
          <w:lang w:val="hi_IN" w:bidi="hi_IN"/>
        </w:rPr>
        <w:t xml:space="preserve"> शब्द का अर्थ है किसी और को नुकसान पहुँचाना या किसी का बुरा करना। फिर रूबेन कहता है, "हमें उसके लहू का जवाब देना होगा।" लहू जीवन का एक शब्द चित्र है। भाइयों ने यूसुफ को नहीं मारा। उन्होंने यूसुफ को दास के रूप में बेच दिया और उसे मिस्र जाते देखा। वे यूसुफ की मृत्यु के लिए जिम्मेदार हैं। सभी भाई विश्वास करते हैं कि यूसुफ मर गया है। यूसुफ को कनान देश से दास के रूप में निकले हुए बीस वर्ष से अधिक हो गये हैं।</w:t>
      </w:r>
    </w:p>
    <w:p>
      <w:pPr/>
      <w:r>
        <w:rPr>
          <w:lang w:val="hi_IN" w:bidi="hi_IN"/>
        </w:rPr>
      </w:r>
      <w:r>
        <w:rPr>
          <w:lang w:val="hi_IN" w:bidi="hi_IN"/>
        </w:rPr>
        <w:t>यूसुफ ने शिमोन को बन्दीगृह में रखा और अन्य लोगों को अनाज की बोरियों के साथ घर भेज दिया। यूसुफ ने सेवकों को आदेश दिया कि हर व्यक्ति के अनाज के पैसे उस व्यक्ति की अनाज की बोरी के ऊपर रख दिए जाएँ। भाई, जो अब कुल नौ हैं, कनान में वापस यात्रा किया। दसवाँ भाई मिस्र में बन्दी के रूप में रहा।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कनान में अकाल भयंकर है। याकूब अपने दस बड़े पुत्रों को अनाज खरीदने के लिए मिस्र भेजता है।</w:t>
      </w:r>
    </w:p>
    <w:p>
      <w:pPr/>
      <w:r>
        <w:rPr>
          <w:lang w:val="hi_IN" w:bidi="hi_IN"/>
        </w:rPr>
      </w:r>
      <w:r>
        <w:rPr>
          <w:b/>
          <w:lang w:val="hi_IN" w:bidi="hi_IN"/>
        </w:rPr>
        <w:t>दूसरा दृश्य:</w:t>
      </w:r>
      <w:r>
        <w:rPr>
          <w:lang w:val="hi_IN" w:bidi="hi_IN"/>
        </w:rPr>
        <w:t xml:space="preserve"> दस भाई मिस्र में आते हैं और यूसुफ से मिलते हैं। यूसुफ उन पर जासूस होने का आरोप लगाता है। यूसुफ दस भाइयों को तीन दिनों के लिए बन्दीगृह में रख देता है।</w:t>
      </w:r>
    </w:p>
    <w:p>
      <w:pPr/>
      <w:r>
        <w:rPr>
          <w:lang w:val="hi_IN" w:bidi="hi_IN"/>
        </w:rPr>
      </w:r>
      <w:r>
        <w:rPr>
          <w:b/>
          <w:lang w:val="hi_IN" w:bidi="hi_IN"/>
        </w:rPr>
        <w:t>तीसरा दृश्य:</w:t>
      </w:r>
      <w:r>
        <w:rPr>
          <w:lang w:val="hi_IN" w:bidi="hi_IN"/>
        </w:rPr>
        <w:t xml:space="preserve"> तीसरे दिन के अन्त में, यूसुफ के भाइयों के साथ एक और मुलाकात होती है। यूसुफ भाइयों को यह स्वीकार करते हुए सुनता है कि उन्होंने यूसुफ के साथ बुरा व्यवहार किया था। यूसुफ एक ओर मुड़ता है और रोता है। यूसुफ शिमोन को बन्दीगृह में रख देता है और अन्य नौ भाइयों को कनान देश में वापस भेज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 के लिए अनुवादक</w:t>
      </w:r>
    </w:p>
    <w:p>
      <w:pPr>
        <w:pStyle w:val="ListBullet"/>
        <w:spacing w:line="240" w:lineRule="auto"/>
        <w:ind w:left="720"/>
      </w:pPr>
      <w:r>
        <w:rPr>
          <w:lang w:val="hi_IN" w:bidi="hi_IN"/>
        </w:rPr>
      </w:r>
      <w:r>
        <w:rPr>
          <w:lang w:val="hi_IN" w:bidi="hi_IN"/>
        </w:rPr>
        <w:t>बिन्यामीन का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कनान में अकाल के आने से शुरू होता है। याकूब सुनता है कि मिस्र में अनाज है। तब याकूब एक ऐसा प्रश्न पूछता है जिसके उत्तर की आवश्यकता नहीं है। यह एक सकारात्मक कथन हो सकता है जैसे "आप सभी खड़े हैं और एक दूसरे को देख रहे हैं।" याकूब दस बड़े पुत्रों को मिस्र में परिवार के लिए अनाज खरीदने के लिए भेजता है। याकूब अपने पुत्रों से बात करना शुरू करता है जब याकूब ध्यान देने वाले शब्द का उपयोग करता है। याकूब कहता है "देख।" याकूब बिन्यामीन को घर में रखता है। याकूब डरता है कि बिन्यामीन के साथ कुछ हो सकता है।</w:t>
      </w:r>
    </w:p>
    <w:p>
      <w:pPr/>
      <w:r>
        <w:rPr>
          <w:lang w:val="hi_IN" w:bidi="hi_IN"/>
        </w:rPr>
      </w:r>
      <w:r>
        <w:rPr>
          <w:lang w:val="hi_IN" w:bidi="hi_IN"/>
        </w:rPr>
        <w:t>रुकें और चर्चा करें: एक पिता के बारे में एक कहानी सुनाएँ जो अपने पुत्रों से बात कर रहा है। पिता के पास पुत्रों को देने के लिए महत्वपूर्ण जानकारी है। ध्यान दीजिए कि पिता उनका ध्यान आकर्षित करने के लिए किन शब्दों का प्रयोग करता है।</w:t>
      </w:r>
    </w:p>
    <w:p>
      <w:pPr/>
      <w:r>
        <w:rPr>
          <w:lang w:val="hi_IN" w:bidi="hi_IN"/>
        </w:rPr>
      </w:r>
      <w:r>
        <w:rPr>
          <w:lang w:val="hi_IN" w:bidi="hi_IN"/>
        </w:rPr>
        <w:t>दूसरे दृश्य में, जब भाई मिस्र में आते हैं, तो वे यूसुफ से मिलते हैं जो मिस्र का राज्यपाल है। जब भाई यूसुफ को देखते हैं तो वे उसे नहीं पहचानते हैं। यूसुफ सत्रह वर्ष का था जब भाइयों ने उसे पिछली बार देखा था। यूसुफ तीस वर्ष का था जब वह मिस्र में दूसरा प्रमुख बना। सात वर्षों तक भरपूर फसल हुई। अकाल इतने समय से चल रहा है कि भाइयों के पास भोजन समाप्त हो गया है। इसका अर्थ है कि जब भाइयों ने आखिरी बार यूसुफ को देखा था तब वह लड़का ही था, लेकिन अब वह मध्यम आयु का व्यक्ति है जो चालीस के दशक में है। इसके अलावा, यूसुफ का एक मिस्री नाम है, वह मिस्र के समान कपड़े पहने हुए है, उनसे मिस्री भाषा में बात करता है, और राजा के बाद पूरे मिस्र में उसका स्थान सबसे महत्वपूर्ण है। जब भाई यूसुफ से मिलते हैं तो वे उसके सामने मुँह भूमि की ओर करके झुकते हैं।</w:t>
      </w:r>
    </w:p>
    <w:p>
      <w:pPr/>
      <w:r>
        <w:rPr>
          <w:lang w:val="hi_IN" w:bidi="hi_IN"/>
        </w:rPr>
      </w:r>
      <w:r>
        <w:rPr>
          <w:lang w:val="hi_IN" w:bidi="hi_IN"/>
        </w:rPr>
        <w:t>यूसुफ अपने भाइयों को जानता है। जब जोसेफ ने उन्हें आखिरी बार देखा था तब वे सभी वयस्क पुरुष थे। वे उसी तरह से कपड़े पहने होंगे। उनकी दाढ़ी ऐसी ही होगी, जैसे यूसुफ ने उन्हें पिछली बार देखा था। यूसुफ उनकी भाषा को समझता है। यह भाग अन्त में हमें बताता है कि यूसुफ ने उनसे एक दुभाषिया के द्वारा बात की। यूसुफ जो कुछ कहता है वह एक दुभाषिया के साथ है। दुभाषिया यूसुफ को बताता है कि भाई क्या कह रहे हैं।</w:t>
      </w:r>
    </w:p>
    <w:p>
      <w:pPr/>
      <w:r>
        <w:rPr>
          <w:lang w:val="hi_IN" w:bidi="hi_IN"/>
        </w:rPr>
      </w:r>
      <w:r>
        <w:rPr>
          <w:lang w:val="hi_IN" w:bidi="hi_IN"/>
        </w:rPr>
        <w:t>जब यूसुफ अपने भाइयों से बात करता है, तो वह कठोर स्वर में बात करता है और उन पर जासूस होने का आरोप लगाता है। एक कठोर आवाज अप्रिय रूप से तीखी या रूखी होती है। भाई अपने परिवार का वर्णन एक शब्द चित्र के माध्यम से करते हैं, जिससे पता चलता है कि यूसुफ मर चुका है। यूसुफ अपने भाइयों से बात करते समय राजा के जीवन की शपथ करता है या शपथ लेता है। यूसुफ कहता है कि नौ भाइयों को मिस्र में ही रहना होगा, और एक भाई कनान देश जाकर सबसे छोटे भाई को लाए। यूसुफ कहता है कि यह जानने का एकमात्र तरीका है कि वे सच बोल रहे हैं या नहीं। यूसुफ इस शपथ का उपयोग दो बार करता है। यूसुफ ने भाइयों पर फिर से जासूस होने का आरोप लगता है और उन्हें तीन दिनों के लिए बन्दीगृह में रख देता है।</w:t>
      </w:r>
    </w:p>
    <w:p>
      <w:pPr/>
      <w:r>
        <w:rPr>
          <w:lang w:val="hi_IN" w:bidi="hi_IN"/>
        </w:rPr>
      </w:r>
      <w:r>
        <w:rPr>
          <w:lang w:val="hi_IN" w:bidi="hi_IN"/>
        </w:rPr>
        <w:t>तीसरे दृश्य में, यूसुफ दस भाइयों को बन्दीगृह से बाहर लाता है और फिर से उन पर जासूस होने का आरोप लगाता है। यूसुफ भाइयों को एक दूसरे से बात करते हुए सुनता है। वे स्वीकार करते हैं कि यूसुफ के साथ उनका व्यवहार गलत था। रूबेन यह वर्णन करने के लिए शब्दों और चित्रों का उपयोग करता है कि क्या हुआ था। रूबेन उन्हें याद दिलाता है कि उन्होंने देखा था कि यूसुफ कितना पीड़ित था जब वे उसे दास के रूप में बेच रहे थे। फिर रूबेन भाइयों को याद दिलाता है कि उन्होंने यूसुफ को नुकसान पहुँचाया है और यूसुफ की मृत्यु के लिए वे जिम्मेदार हैं।</w:t>
      </w:r>
    </w:p>
    <w:p>
      <w:pPr/>
      <w:r>
        <w:rPr>
          <w:lang w:val="hi_IN" w:bidi="hi_IN"/>
        </w:rPr>
      </w:r>
      <w:r>
        <w:rPr>
          <w:lang w:val="hi_IN" w:bidi="hi_IN"/>
        </w:rPr>
        <w:t>जब यूसुफ भाइयों की बातें सुन रहा था तो भाइयों को यह पता नहीं था कि यूसुफ उनकी बातें समझ सकता है। यूसुफ भावनाओं से भर गया है। यूसुफ एक ओर मुड़ता है और रोता है। इसका अर्थ है कि भाई यूसुफ को रोते हुए नहीं देखते हैं। यूसुफ ने अपना आत्मसंयम वापस लेता है और भाइयों से फिर से बात करता है। अपना आत्मसंयम को फिर से हासिल करने का अर्थ है कि आप फिर से शान्त और सामान्य हो जाएँ।</w:t>
      </w:r>
    </w:p>
    <w:p>
      <w:pPr/>
      <w:r>
        <w:rPr>
          <w:lang w:val="hi_IN" w:bidi="hi_IN"/>
        </w:rPr>
      </w:r>
      <w:r>
        <w:rPr>
          <w:lang w:val="hi_IN" w:bidi="hi_IN"/>
        </w:rPr>
        <w:t>यूसुफ ने शिमोन को बन्दीगृह में रखने के लिए भाई के रूप में चुना जबकि अन्य नौ लोग कनान लौट गये। यूसुफ ने अपने सेवकों को आदेश दिया कि वे अपने अनाज के बोरे भरें और हर व्यक्ति के दिए हुए पैसों के थैलों को उसकी बोरी में रख दें। यूसुफ ने उन्हें कनान में वापस यात्रा के लिए आवश्यक चीजें दीं। नौ भाई कनान में वापस गए।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 के लिए अनुवादक</w:t>
      </w:r>
    </w:p>
    <w:p>
      <w:pPr>
        <w:pStyle w:val="ListBullet"/>
        <w:spacing w:line="240" w:lineRule="auto"/>
        <w:ind w:left="720"/>
      </w:pPr>
      <w:r>
        <w:rPr>
          <w:lang w:val="hi_IN" w:bidi="hi_IN"/>
        </w:rPr>
      </w:r>
      <w:r>
        <w:rPr>
          <w:lang w:val="hi_IN" w:bidi="hi_IN"/>
        </w:rPr>
        <w:t>बिन्यामीन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कनान में भयंकर अकाल पड़ा है। याकूब के परिवार में भोजन समाप्त हो गया है। याकूब ने सुना है कि मिस्र में अनाज है। याकूब अपने दस बड़े पुत्रों को अनाज खरीदने के लिए मिस्र भेजता है। याकूब बिन्यामीन को घर पर ही रखता है।</w:t>
      </w:r>
    </w:p>
    <w:p>
      <w:pPr/>
      <w:r>
        <w:rPr>
          <w:lang w:val="hi_IN" w:bidi="hi_IN"/>
        </w:rPr>
      </w:r>
      <w:r>
        <w:rPr>
          <w:lang w:val="hi_IN" w:bidi="hi_IN"/>
        </w:rPr>
        <w:t>अभिनय को रोकें: याकूब से पूछें, "आप बिन्यामीन को दूसरों के साथ क्यों नहीं जाने देंगे?" आप सुन सकते हैं, "राहेल से मेरे पास केवल बिन्यामीन ही बचा है। मुझे बिन्यामीन को अपने पास रखना चाहिए।" भाइयों से पूछें, "आप बिन्यामीन के बारे में कैसा महसूस करते हैं?" आप सुन सकते हैं, "वह सबसे छोटा है। हमारे पिता के लिए यह ठीक है कि वह उसे अधिक प्यार और छूट दे। वह यूसुफ का भाई है। हम जानते हैं कि पिता उससे सबसे अधिक प्रेम करते हैं। यूसुफ को खोने के बाद, यह सामान्य है कि वह बिन्यामीन से प्रेम करे।" बिन्यामीन से पूछें, "आप अपने पिता के साथ रहने के बारे में कैसा महसूस करते हैं?" आप सुन सकते हैं, "मुझे दूसरों के साथ जाना पसंद आएगा। अब मैं बड़ा हो गया हूँ। लेकिन मेरे पिता को हमारे में से किसी एक का अपने साथ होना ज़रूरी है। मैं अपना कर्तव्य निभाऊँगा और यहाँ रहूँगा।" अभिनय को फिर से शुरू करें।</w:t>
      </w:r>
    </w:p>
    <w:p>
      <w:pPr/>
      <w:r>
        <w:rPr>
          <w:lang w:val="hi_IN" w:bidi="hi_IN"/>
        </w:rPr>
      </w:r>
      <w:r>
        <w:rPr>
          <w:lang w:val="hi_IN" w:bidi="hi_IN"/>
        </w:rPr>
        <w:t>दूसरे दृश्य में, दस भाई अनाज खरीदने के लिए मिस्र आते हैं। वे राज्यपाल से मिलते हैं जो यूसुफ है। भाई अपने मुँह को भूमि की ओर झुकाते हैं। भाई यूसुफ को नहीं पहचानते हैं। यूसुफ ने उन्हें पहचान लिया और उनसे कठोर रूप से बात की।</w:t>
      </w:r>
    </w:p>
    <w:p>
      <w:pPr/>
      <w:r>
        <w:rPr>
          <w:lang w:val="hi_IN" w:bidi="hi_IN"/>
        </w:rPr>
      </w:r>
      <w:r>
        <w:rPr>
          <w:lang w:val="hi_IN" w:bidi="hi_IN"/>
        </w:rPr>
        <w:t>अभिनय रोकें: यूसुफ से पूछें, "आप अपने भाइयों को इस तरह आपके सामने झुकते हुए देखकर कैसा महसूस करते हैं?" आप सुन सकते हैं, "मुझे याद है कि मेरे सपनों में भविष्यवाणी की गई थी कि यह किसी दिन होगा और अब ऐसा हो गया है। वे सभी अच्छे स्वास्थ्य में दिख रहे हैं। वे मुझे नहीं जानते इसलिए मैं बिना उनके बताए यह जान सकूँ कि वे और हमारे पिता कैसे हैं। मैं यह भी जानना चाहता हूँ कि क्या वे वैसे ही हैं या वे बेहतर इंसान बन गए हैं।" भाइयों से पूछें, "राज्यपाल से मिलकर आपको कैसा महसूस हो रहा है?" आप सुन सकते हैं, "वह एक महत्वपूर्ण व्यक्ति है। उससे मिलना हमारे लिए सम्मान की बात है। मैंने कभी नहीं सोचा था कि हम उससे ऐसे मिल पाएँगे। हम तो बस चरवाहे हैं और हमारा कोई महत्त्व नहीं है। मुझे आश्चर्य है कि वह हमसे बात करने के लिए बाहर क्यों आया।" अभिनय को फिर से शुरू करें।</w:t>
      </w:r>
    </w:p>
    <w:p>
      <w:pPr/>
      <w:r>
        <w:rPr>
          <w:lang w:val="hi_IN" w:bidi="hi_IN"/>
        </w:rPr>
      </w:r>
      <w:r>
        <w:rPr>
          <w:lang w:val="hi_IN" w:bidi="hi_IN"/>
        </w:rPr>
        <w:t>यूसुफ भाइयों पर जासूस होने का आरोप लगाता है। भाइयों के यह समझाने के बाद भी कि उन सबका पिता एक ही है, यूसुफ इस बात पर जोर देता है कि वे जासूस हैं। यूसुफ माँग करता है कि उनमें से नौ बन्दीगृह में रहें और एक अपने छोटे भाई को लाने के लिए जाए। यूसुफ राजा के जीवन की शपथ लेता है। यूसुफ अपने सभी दस भाइयों को तीन दिन तक कैद में रखता है।</w:t>
      </w:r>
    </w:p>
    <w:p>
      <w:pPr/>
      <w:r>
        <w:rPr>
          <w:lang w:val="hi_IN" w:bidi="hi_IN"/>
        </w:rPr>
      </w:r>
      <w:r>
        <w:rPr>
          <w:lang w:val="hi_IN" w:bidi="hi_IN"/>
        </w:rPr>
        <w:t>अभिनय रोकें: भाइयों से पूछें, "आप अभी कैसा महसूस कर रहे हो?" आप सुन सकते हैं, "मैं डर गया हूँ। हमारे घर में हमारे परिवार, हमारे पिता और हमारे सब सेवक हैं। क्या होगा यदि यह राज्यपाल यह मान ले कि हम जासूस हैं और हमें मार दे। हमारे परिवारों का क्या होगा?" या, "मुझे डर है कि यह हमारे साथ इसलिए हो रहा है क्योंकि हमने यूसुफ के साथ बहुत बुरा व्यवहार किया था। परमेश्वर हमारे पुराने बुरे कामों का दण्ड दे रहे हैं।" यूसुफ से पूछें, "आपने उन्हें तीन दिनों के लिए बन्दीगृह में क्यों रखा?" आप सुन सकते हैं, "मुझे यह जानना है कि अब वे वास्तव में कैसे हैं। मुझे उन्हें इतना डराना होगा कि वे झूठ बोलना भूल जाएँ और मैं अब उनके असली चरित्र को देख लूँगा।" अभिनय को फिर से शुरू करें।</w:t>
      </w:r>
    </w:p>
    <w:p>
      <w:pPr/>
      <w:r>
        <w:rPr>
          <w:lang w:val="hi_IN" w:bidi="hi_IN"/>
        </w:rPr>
      </w:r>
      <w:r>
        <w:rPr>
          <w:lang w:val="hi_IN" w:bidi="hi_IN"/>
        </w:rPr>
        <w:t>तीसरे दृश्य में, यूसुफ उन्हें बन्दीगृह से बाहर लाता है और उनमें से नौ लोगों को कनान वापस भेजता है। यूसुफ कहता है, "मैं परमेश्वर का भय मानने वाला व्यक्ति हूँ।" यूसुफ उनसे कहता है कि जब तक वे अपने छोटे भाई को लेने नहीं जाते तब तक किसी को बन्दीगृह में रहना होगा। जब भाई अपनी भाषा बोलते हैं तो यूसुफ समझ सकता है। यूसुफ भाइयों से बात करते समय एक दुभाषिया का उपयोग कर रहा है। भाई नहीं जानते कि यूसुफ उनकी भाषा को समझ सकता है। यूसुफ भाइयों की बातें सुनता है और यूसुफ को एहसास होता है कि भाइयों को पता है कि जब उन्होंने यूसुफ को दास के रूप में बेचा था तो वे गलत थे। भाइयों की बातें सुनकर यूसुफ रो पड़ा।</w:t>
      </w:r>
    </w:p>
    <w:p>
      <w:pPr/>
      <w:r>
        <w:rPr>
          <w:lang w:val="hi_IN" w:bidi="hi_IN"/>
        </w:rPr>
      </w:r>
      <w:r>
        <w:rPr>
          <w:lang w:val="hi_IN" w:bidi="hi_IN"/>
        </w:rPr>
        <w:t>अभिनय रोक दें: यूसुफ से पूछें, "तुम क्यों रो रहे हो?" आप सुन सकते हैं, "वे बदल गए हैं! वे जानते हैं कि उन्होंने मेरे साथ जो किया वह गलत था। जब मैं उन सभी बातों के बारे में सोचता हूँ जो मेरे साथ हुई हैं, तो मैं भावनाओं से भावुक हो जाता हूँ। मैं यह प्रकट करने के लिए तैयार नहीं हूँ कि मैं कौन हूँ, लेकिन मुझे खुशी है कि वे बदल गए हैं।" भाइयों से पूछें, "आपको क्या लगता है कि राज्यपाल तुम्हारे साथ ऐसा क्यों कर रहे हैं?" आप सुन सकते हैं, "मुझे लगता है कि हमने यूसुफ के साथ जो किया उसके कारण अब हमें दण्ड दिया जा रहा है। हमें कभी यूसुफ को दास के रूप में बेचना नहीं चाहिए था। हमने अपने पिता को दु:खी होते हुए देखा है और यह हमारी गलती है। यही कारण है कि ये बातें हो रही हैं।" अभिनय को फिर से शुरू करें।</w:t>
      </w:r>
    </w:p>
    <w:p>
      <w:pPr/>
      <w:r>
        <w:rPr>
          <w:lang w:val="hi_IN" w:bidi="hi_IN"/>
        </w:rPr>
      </w:r>
      <w:r>
        <w:rPr>
          <w:lang w:val="hi_IN" w:bidi="hi_IN"/>
        </w:rPr>
        <w:t>यूसुफ ने शिमोन को बन्दीगृह में रखा। अन्य नौ भाई कनान के लिए रवाना हो गये।</w:t>
      </w:r>
    </w:p>
    <w:p>
      <w:pPr/>
      <w:r>
        <w:rPr>
          <w:lang w:val="hi_IN" w:bidi="hi_IN"/>
        </w:rPr>
      </w:r>
      <w:r>
        <w:rPr>
          <w:lang w:val="hi_IN" w:bidi="hi_IN"/>
        </w:rPr>
        <w:t>अभिनय को रोकें: शिमोन से पूछें, "इस समय आप कैसा महसूस कर रहे हैं?" आप यह सुन सकते हैं, "मुझे डर लग रहा है। मैं बन्दीगृह में नहीं रहना चाहता। यदि वे वापस नहीं आते हैं तो क्या होगा? यदि मुझे यहाँ बन्दीगृह में मरने के लिए ही छोड़ दिया जाए तो क्या होगा? मुझे नहीं पता कि मैं यहाँ कैसे रह पाऊँगा। मैं इस भाषा को नहीं बोल सकता और मुझे उनका भोजन पसंद नहीं है। मैं हमेशा एक तम्बू में सोया हूँ। मुझे डर है कि उनके वापस आने से पहले ही मैं मर जाऊँगा।"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अकाल</w:t>
      </w:r>
      <w:r>
        <w:rPr>
          <w:lang w:val="hi_IN" w:bidi="hi_IN"/>
        </w:rPr>
        <w:t xml:space="preserve"> जारी है। अकाल के लिए उसी शब्द का उपयोग करें जो आपने पिछले भागों में उपयोग किया है।</w:t>
      </w:r>
    </w:p>
    <w:p>
      <w:pPr/>
      <w:r>
        <w:rPr>
          <w:lang w:val="hi_IN" w:bidi="hi_IN"/>
        </w:rPr>
      </w:r>
      <w:r>
        <w:rPr>
          <w:lang w:val="hi_IN" w:bidi="hi_IN"/>
        </w:rPr>
        <w:t xml:space="preserve">याकूब अपने पुत्रों का ध्यान आकर्षित करने के लिए </w:t>
      </w:r>
      <w:r>
        <w:rPr>
          <w:b/>
          <w:lang w:val="hi_IN" w:bidi="hi_IN"/>
        </w:rPr>
        <w:t>देखो</w:t>
      </w:r>
      <w:r>
        <w:rPr>
          <w:lang w:val="hi_IN" w:bidi="hi_IN"/>
        </w:rPr>
        <w:t xml:space="preserve"> शब्द का उपयोग करता है। कुछ अनुवादों में इस शब्द का उपयोग नहीं किया गया है, बल्कि याकूब के निर्देश दिए गए हैं कि वे जाकर अनाज ले आये। अपनी भाषा के लिए उपयुक्त शब्दों का उपयोग करें।</w:t>
      </w:r>
    </w:p>
    <w:p>
      <w:pPr/>
      <w:r>
        <w:rPr>
          <w:lang w:val="hi_IN" w:bidi="hi_IN"/>
        </w:rPr>
      </w:r>
      <w:r>
        <w:rPr>
          <w:lang w:val="hi_IN" w:bidi="hi_IN"/>
        </w:rPr>
        <w:t xml:space="preserve">यूसुफ मिस्र का </w:t>
      </w:r>
      <w:r>
        <w:rPr>
          <w:b/>
          <w:lang w:val="hi_IN" w:bidi="hi_IN"/>
        </w:rPr>
        <w:t>राज्यपाल</w:t>
      </w:r>
      <w:r>
        <w:rPr>
          <w:lang w:val="hi_IN" w:bidi="hi_IN"/>
        </w:rPr>
        <w:t xml:space="preserve"> है। राज्यपाल वह होता है जो राजा के अधिकार के अधीन किसी क्षेत्र पर शासन करता है। राजा ने यूसुफ को यह पद दिया क्योंकि उसने राजा के सपनों का अर्थ बताया और भोजन की योजना बनाई थी।</w:t>
      </w:r>
    </w:p>
    <w:p>
      <w:pPr/>
      <w:r>
        <w:rPr>
          <w:lang w:val="hi_IN" w:bidi="hi_IN"/>
        </w:rPr>
      </w:r>
      <w:r>
        <w:rPr>
          <w:lang w:val="hi_IN" w:bidi="hi_IN"/>
        </w:rPr>
        <w:t>भाइयों ने यूसुफ से कहा, "</w:t>
      </w:r>
      <w:r>
        <w:rPr>
          <w:b/>
          <w:lang w:val="hi_IN" w:bidi="hi_IN"/>
        </w:rPr>
        <w:t>मेरे प्रभु</w:t>
      </w:r>
      <w:r>
        <w:rPr>
          <w:lang w:val="hi_IN" w:bidi="hi_IN"/>
        </w:rPr>
        <w:t>।" मेरा प्रभु एक सम्मान या आदर की उपाधि है जो किसी उच्च पद या अधिकार वाले व्यक्ति को दी जाती है। अन्य अभिव्यक्तियों महोदय या स्वामी हो सकते हैं।</w:t>
      </w:r>
    </w:p>
    <w:p>
      <w:pPr/>
      <w:r>
        <w:rPr>
          <w:lang w:val="hi_IN" w:bidi="hi_IN"/>
        </w:rPr>
      </w:r>
      <w:r>
        <w:rPr>
          <w:lang w:val="hi_IN" w:bidi="hi_IN"/>
        </w:rPr>
        <w:t xml:space="preserve">यूसुफ अपने भाइयों से बात करते समय कठोर शब्दों में बोलता है या तीखे स्वर में बोलता है। यूसुफ ने उन </w:t>
      </w:r>
      <w:r>
        <w:rPr>
          <w:b/>
          <w:lang w:val="hi_IN" w:bidi="hi_IN"/>
        </w:rPr>
        <w:t>सपनों</w:t>
      </w:r>
      <w:r>
        <w:rPr>
          <w:lang w:val="hi_IN" w:bidi="hi_IN"/>
        </w:rPr>
        <w:t xml:space="preserve"> को याद किया जो उसने एक लड़के के रूप में देखे थे। सपने के लिए उसी शब्द का उपयोग करें जो आपने पिछले भागों में उपयोग किया है। मुख्य शब्दावली में </w:t>
      </w:r>
      <w:r>
        <w:rPr>
          <w:b/>
          <w:lang w:val="hi_IN" w:bidi="hi_IN"/>
        </w:rPr>
        <w:t>सपनों</w:t>
      </w:r>
      <w:r>
        <w:rPr>
          <w:lang w:val="hi_IN" w:bidi="hi_IN"/>
        </w:rPr>
        <w:t xml:space="preserve"> की चर्चा की गई है।</w:t>
      </w:r>
    </w:p>
    <w:p>
      <w:pPr/>
      <w:r>
        <w:rPr>
          <w:lang w:val="hi_IN" w:bidi="hi_IN"/>
        </w:rPr>
      </w:r>
      <w:r>
        <w:rPr>
          <w:lang w:val="hi_IN" w:bidi="hi_IN"/>
        </w:rPr>
        <w:t>दस भाइयों ने यूसुफ से कहा कि हमारे भाइयों में से एक गायब हो गया है या अब हमारे साथ नहीं है। उनका अर्थ है कि यह भाई मर गया है। कुछ भाषाओं में, यह कहना कि किसी व्यक्ति की मृत्यु हो गई है, कठोर लगता है। भाषा एक अभिव्यक्ति का उपयोग करती है जिसका अर्थ है कि व्यक्ति मर गया है। यह सुनिश्चित करें कि आप इसका अनुवाद इस अर्थ में करें कि भाई मर गया है। दस भाइयों का मानना है कि यूसुफ मर चुका है। दस भाइयों को नहीं पता कि यूसुफ जीवित है और उनसे बात कर रहा है।</w:t>
      </w:r>
    </w:p>
    <w:p>
      <w:pPr/>
      <w:r>
        <w:rPr>
          <w:lang w:val="hi_IN" w:bidi="hi_IN"/>
        </w:rPr>
      </w:r>
      <w:r>
        <w:rPr>
          <w:lang w:val="hi_IN" w:bidi="hi_IN"/>
        </w:rPr>
        <w:t xml:space="preserve">यूसुफ कहता है "मैं परमेश्वर का भय मानने वाला व्यक्ति हूँ।" यूसुफ का अर्थ है, "मैं एक ऐसा व्यक्ति हूँ जो </w:t>
      </w:r>
      <w:r>
        <w:rPr>
          <w:b/>
          <w:lang w:val="hi_IN" w:bidi="hi_IN"/>
        </w:rPr>
        <w:t>परमेश्वर</w:t>
      </w:r>
      <w:r>
        <w:rPr>
          <w:lang w:val="hi_IN" w:bidi="hi_IN"/>
        </w:rPr>
        <w:t xml:space="preserve"> का भय मानता है।" यूसुफ परमेश्वर के बारे में बात कर रहा है। परमेश्वर के लिए उसी शब्द का उपयोग करें जिसका उपयोग आपने पिछले भागों में किया है। </w:t>
      </w:r>
      <w:r>
        <w:rPr>
          <w:lang w:val="hi_IN" w:bidi="hi_IN"/>
        </w:rPr>
        <w:t>परमेश्वर</w:t>
      </w:r>
      <w:r>
        <w:rPr>
          <w:lang w:val="hi_IN" w:bidi="hi_IN"/>
        </w:rPr>
        <w:t xml:space="preserve"> की चर्चा मुख्य शब्दावली में की गई है। </w:t>
      </w:r>
      <w:r>
        <w:rPr>
          <w:b/>
          <w:lang w:val="hi_IN" w:bidi="hi_IN"/>
        </w:rPr>
        <w:t>परमेश्वर के भय</w:t>
      </w:r>
      <w:r>
        <w:rPr>
          <w:lang w:val="hi_IN" w:bidi="hi_IN"/>
        </w:rPr>
        <w:t xml:space="preserve"> की चर्चा मुख्य शब्दावली में की गई है।</w:t>
      </w:r>
    </w:p>
    <w:p>
      <w:pPr/>
      <w:r>
        <w:rPr>
          <w:lang w:val="hi_IN" w:bidi="hi_IN"/>
        </w:rPr>
      </w:r>
      <w:r>
        <w:rPr>
          <w:lang w:val="hi_IN" w:bidi="hi_IN"/>
        </w:rPr>
        <w:t xml:space="preserve">भाइयों से बात करते समय रूबेन दो शब्द चित्रों का उपयोग करता है। रूबेन कहता है, "हमने उस लड़के के विरुद्ध </w:t>
      </w:r>
      <w:r>
        <w:rPr>
          <w:b/>
          <w:lang w:val="hi_IN" w:bidi="hi_IN"/>
        </w:rPr>
        <w:t>पाप</w:t>
      </w:r>
      <w:r>
        <w:rPr>
          <w:lang w:val="hi_IN" w:bidi="hi_IN"/>
        </w:rPr>
        <w:t xml:space="preserve"> किया है।" रूबेन ने यह प्रश्न ऐसे पूछा, जिसका उत्तर देना ज़रूरी नहीं है। आप इसका उपयोग एक सकारात्मक कथन के रूप में कर सकते हैं। </w:t>
      </w:r>
      <w:r>
        <w:rPr>
          <w:lang w:val="hi_IN" w:bidi="hi_IN"/>
        </w:rPr>
        <w:t>पाप</w:t>
      </w:r>
      <w:r>
        <w:rPr>
          <w:lang w:val="hi_IN" w:bidi="hi_IN"/>
        </w:rPr>
        <w:t xml:space="preserve"> की चर्चा मुख्य शब्दावली में की गई है। यहाँ रूबेन कह रहा है, "मैंने तुमसे कहा था कि लड़के को नुकसान मत पहुँचाओ या उसके साथ गलत मत करो।" हानिकारक कार्य यूसुफ के विरुद्ध है। आप पाप के लिए उस शब्द का उपयोग करेंगे जिसका उपयोग आपने अन्य भागों में किया है।</w:t>
      </w:r>
    </w:p>
    <w:p>
      <w:pPr/>
      <w:r>
        <w:rPr>
          <w:lang w:val="hi_IN" w:bidi="hi_IN"/>
        </w:rPr>
      </w:r>
      <w:r>
        <w:rPr>
          <w:lang w:val="hi_IN" w:bidi="hi_IN"/>
        </w:rPr>
        <w:t xml:space="preserve">रूबेन ने यह भी कहा, "हमें उसके </w:t>
      </w:r>
      <w:r>
        <w:rPr>
          <w:b/>
          <w:lang w:val="hi_IN" w:bidi="hi_IN"/>
        </w:rPr>
        <w:t>लहू</w:t>
      </w:r>
      <w:r>
        <w:rPr>
          <w:lang w:val="hi_IN" w:bidi="hi_IN"/>
        </w:rPr>
        <w:t xml:space="preserve"> का जवाब देना होगा।" रूबेन का अर्थ है कि उन्हें यूसुफ की मृत्यु के लिए जिम्मेदार ठहराया जा रहा है, या यूसुफ की मृत्यु के लिए उन्हें दण्ड दिया जा रहा है। लहू एक शब्द चित्र है जो यूसुफ के जीवन को समझाता है। शास्त्र में लहू का उपयोग अक्सर जीवन के लिए शब्द चित्र के रूप में किया जाता है। भाइयों ने यूसुफ को नहीं मारा। रूबेन कह रहा है कि वे यूसुफ की मृत्यु के लिए जिम्मेदार हैं क्योंकि उन्होंने यूसुफ को दास के रूप में बेच दिया था। रूबेन का मानना है कि यूसुफ मर चुका है और भाइयों के कार्यों के कारण यूसुफ की मृत्यु हुई। रूबेन कह रहा है, "हमें उसकी मृत्यु के कारण दुःख उठाना होगा" या "हमें उसकी मृत्यु की कीमत चुकानी होगी।" </w:t>
      </w:r>
      <w:r>
        <w:rPr>
          <w:b/>
          <w:lang w:val="hi_IN" w:bidi="hi_IN"/>
        </w:rPr>
        <w:t>लहू</w:t>
      </w:r>
      <w:r>
        <w:rPr>
          <w:lang w:val="hi_IN" w:bidi="hi_IN"/>
        </w:rPr>
        <w:t xml:space="preserve"> की चर्चा मुख्य शब्दावली में की गई है।</w:t>
      </w:r>
    </w:p>
    <w:p>
      <w:pPr/>
      <w:r>
        <w:rPr>
          <w:lang w:val="hi_IN" w:bidi="hi_IN"/>
        </w:rPr>
      </w:r>
      <w:r>
        <w:rPr>
          <w:lang w:val="hi_IN" w:bidi="hi_IN"/>
        </w:rPr>
        <w:t xml:space="preserve">यूसुफ भाइयों से बात करते समय </w:t>
      </w:r>
      <w:r>
        <w:rPr>
          <w:b/>
          <w:lang w:val="hi_IN" w:bidi="hi_IN"/>
        </w:rPr>
        <w:t>शपथ</w:t>
      </w:r>
      <w:r>
        <w:rPr>
          <w:lang w:val="hi_IN" w:bidi="hi_IN"/>
        </w:rPr>
        <w:t xml:space="preserve"> का उपयोग करता है। </w:t>
      </w:r>
      <w:r>
        <w:rPr>
          <w:lang w:val="hi_IN" w:bidi="hi_IN"/>
        </w:rPr>
        <w:t>शपथ</w:t>
      </w:r>
      <w:r>
        <w:rPr>
          <w:lang w:val="hi_IN" w:bidi="hi_IN"/>
        </w:rPr>
        <w:t xml:space="preserve"> की चर्चा मुख्य शब्दावली में की गई है। शपथ के लिए उसी शब्द का उपयोग करें जिसका उपयोग आपने अन्य भागों में किया है। यूसुफ कहता है, फ़िरौन के जीवन की शपथ या राजा के जीवन की शपथ। </w:t>
      </w:r>
      <w:r>
        <w:rPr>
          <w:b/>
          <w:lang w:val="hi_IN" w:bidi="hi_IN"/>
        </w:rPr>
        <w:t>फ़िरौन</w:t>
      </w:r>
      <w:r>
        <w:rPr>
          <w:lang w:val="hi_IN" w:bidi="hi_IN"/>
        </w:rPr>
        <w:t xml:space="preserve"> मिस्र के राजा के लिए एक उपाधि है। राजा के लिए उसी शब्द का उपयोग करें जिसका उपयोग आप कर रहे हैं।</w:t>
      </w:r>
    </w:p>
    <w:p>
      <w:pPr/>
      <w:r>
        <w:rPr>
          <w:lang w:val="hi_IN" w:bidi="hi_IN"/>
        </w:rPr>
      </w:r>
      <w:r>
        <w:rPr>
          <w:lang w:val="hi_IN" w:bidi="hi_IN"/>
        </w:rPr>
        <w:t xml:space="preserve">यूसुफ ने दस भाइयों को तीन दिनों के लिए बन्दीगृह में रख दिया। फिर यूसुफ ने शिमोन को </w:t>
      </w:r>
      <w:r>
        <w:rPr>
          <w:b/>
          <w:lang w:val="hi_IN" w:bidi="hi_IN"/>
        </w:rPr>
        <w:t>बन्दीगृह</w:t>
      </w:r>
      <w:r>
        <w:rPr>
          <w:lang w:val="hi_IN" w:bidi="hi_IN"/>
        </w:rPr>
        <w:t xml:space="preserve"> में रखा, जब तक कि उसके भाई बिन्यामीन के साथ लौट न आए। बन्दीगृह के लिए उसी शब्द का उपयोग करें जो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42:27–38</w:t>
      </w:r>
      <w:r>
        <w:rPr>
          <w:lang w:val="hi_IN" w:bidi="hi_IN"/>
        </w:rPr>
      </w:r>
    </w:p>
    <w:p>
      <w:pPr>
        <w:pStyle w:val="Heading3"/>
      </w:pPr>
      <w:r>
        <w:rPr>
          <w:lang w:val="hi_IN" w:bidi="hi_IN"/>
        </w:rPr>
        <w:t>सुने और मन में रखें</w:t>
      </w:r>
    </w:p>
    <w:p>
      <w:pPr/>
      <w:r>
        <w:rPr>
          <w:lang w:val="hi_IN" w:bidi="hi_IN"/>
        </w:rPr>
      </w:r>
      <w:r>
        <w:rPr>
          <w:lang w:val="hi_IN" w:bidi="hi_IN"/>
        </w:rPr>
        <w:t>उत्पत्ति 42:27–38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यूसुफ ने शिमोन को बन्दीगृह में रखा और अन्य लोगों को अनाज की बोरियों के साथ घर भेज दिया। यूसुफ ने अपने भाइयों से कहा कि वे बिन्यामीन को मिस्र ले आएँ। शिमोन बिन्यामीन के आने तक बन्दीगृह में होगा। यूसुफ ने अपने सेवकों से कहा कि वे हर व्यक्ति के अनाज के लिए पैसे उस व्यक्ति की अनाज की बोरी के ऊपर रख दें। भाई, जो अब कुल नौ हैं, कनान में वापस यात्रा किया। दसवाँ भाई, शिमोन, मिस्र में बन्दी के रूप में रहा। यह यूसुफ की कहानी के अगले भाग की कहानी है।</w:t>
      </w:r>
    </w:p>
    <w:p>
      <w:pPr/>
      <w:r>
        <w:rPr>
          <w:lang w:val="hi_IN" w:bidi="hi_IN"/>
        </w:rPr>
      </w:r>
      <w:r>
        <w:rPr>
          <w:lang w:val="hi_IN" w:bidi="hi_IN"/>
        </w:rPr>
        <w:t>नौ भाई वापस कनान की ओर चल पड़े। जब वे रात के लिए रुके, तो भाइयों में से एक ने अपने गधे को खिलाने के लिए अनाज की बोरी खोली। यह पहली बार है कि गदहों का उल्लेख किया गया है। भाई अपने साथ गधे लेकर मिस्र गए ताकि अनाज को कनान वापस ले जा सकें।</w:t>
      </w:r>
    </w:p>
    <w:p>
      <w:pPr/>
      <w:r>
        <w:rPr>
          <w:lang w:val="hi_IN" w:bidi="hi_IN"/>
        </w:rPr>
      </w:r>
      <w:r>
        <w:rPr>
          <w:lang w:val="hi_IN" w:bidi="hi_IN"/>
        </w:rPr>
        <w:t>भाई को अपनी बोरी के ऊपर अपना पैसा मिला। यह वह पैसा है जो उसने अनाज के लिए चुकाया था। जब नौ भाइयों ने इस पैसे को देखा, तो उनका मन बैठ गया। यह एक शब्द चित्र है जो डर या बहुत डर जाने का वर्णन करता है। डर इतना भारी है कि लगता है मानो दिल नीचे पेट तक गिर गया हो या थम गया हो।</w:t>
      </w:r>
    </w:p>
    <w:p>
      <w:pPr/>
      <w:r>
        <w:rPr>
          <w:lang w:val="hi_IN" w:bidi="hi_IN"/>
        </w:rPr>
      </w:r>
      <w:r>
        <w:rPr>
          <w:lang w:val="hi_IN" w:bidi="hi_IN"/>
        </w:rPr>
        <w:t>रुकें और चर्चा करें: उस व्यक्ति के बारे में एक कहानी सुनाएँ जिसने कुछ ऐसा पाया या देखा जिससे उसे डर महसूस हुआ हो या बहुत डर गया हो। यह व्यक्ति भावनाओं का वर्णन करने के लिए किस शब्द चित्र का उपयोग कर रहा है?</w:t>
      </w:r>
    </w:p>
    <w:p>
      <w:pPr/>
      <w:r>
        <w:rPr>
          <w:lang w:val="hi_IN" w:bidi="hi_IN"/>
        </w:rPr>
      </w:r>
      <w:r>
        <w:rPr>
          <w:lang w:val="hi_IN" w:bidi="hi_IN"/>
        </w:rPr>
        <w:t>एक गधे का चित्र दिखाएँ।</w:t>
      </w:r>
    </w:p>
    <w:p>
      <w:pPr/>
      <w:r>
        <w:rPr>
          <w:lang w:val="hi_IN" w:bidi="hi_IN"/>
        </w:rPr>
      </w:r>
      <w:r>
        <w:rPr>
          <w:lang w:val="hi_IN" w:bidi="hi_IN"/>
        </w:rPr>
        <w:t>भाई एक दूसरे की ओर मुड़कर एक प्रश्न पूछा जिसके उत्तर की आवश्यकता नहीं है। उन्होंने कहा, "परमेश्वर ने हमारे साथ क्या किया है?" यह वचन ऐसा लगता है मानो हर कोई अपने भाई से यह प्रश्न कर रहा हो। वे जानते हैं कि वे खतरे में हैं। वे सोचते हैं कि उन्होंने यूसुफ के साथ जो किया उसके कारण उन्हें दण्ड दिया जा रहा है। कुछ भाषाओं के लिए, यह एक सकारात्मक कथन हो सकता है, "परमेश्वर ने हमारे साथ यह किया है।"</w:t>
      </w:r>
    </w:p>
    <w:p>
      <w:pPr/>
      <w:r>
        <w:rPr>
          <w:lang w:val="hi_IN" w:bidi="hi_IN"/>
        </w:rPr>
      </w:r>
      <w:r>
        <w:rPr>
          <w:lang w:val="hi_IN" w:bidi="hi_IN"/>
        </w:rPr>
        <w:t>अगले दिन वे कनान लौटने के लिए अपनी यात्रा जारी रखते रहे। हम नहीं जानते कि यात्रा में कितने दिन लगे।</w:t>
      </w:r>
    </w:p>
    <w:p>
      <w:pPr/>
      <w:r>
        <w:rPr>
          <w:lang w:val="hi_IN" w:bidi="hi_IN"/>
        </w:rPr>
      </w:r>
      <w:r>
        <w:rPr>
          <w:lang w:val="hi_IN" w:bidi="hi_IN"/>
        </w:rPr>
        <w:t>रुकें और मिस्र और कनान का नक्शा दिखाएँ। संभावित मार्ग को नक्शे पर दिखाया जाना चाहिए।</w:t>
      </w:r>
    </w:p>
    <w:p>
      <w:pPr/>
      <w:r>
        <w:rPr>
          <w:lang w:val="hi_IN" w:bidi="hi_IN"/>
        </w:rPr>
      </w:r>
      <w:r>
        <w:rPr>
          <w:lang w:val="hi_IN" w:bidi="hi_IN"/>
        </w:rPr>
        <w:t>जब वे घर पहुँचे, तो उन्होंने याकूब को वह सब कुछ बताया जो मिस्र में उनके साथ हुआ था। याकूब को कहानी सुनाते समय, वे उस वाक्यांश को दोहराते हैं जिसका उपयोग उन्होंने मिस्र में किया था। एक भाई अब हमारे साथ नहीं है। यह कहने का एक तरीका है कि यूसुफ मर गया है। वे सभी विश्वास करते हैं कि यूसुफ मर गया है।</w:t>
      </w:r>
    </w:p>
    <w:p>
      <w:pPr/>
      <w:r>
        <w:rPr>
          <w:lang w:val="hi_IN" w:bidi="hi_IN"/>
        </w:rPr>
      </w:r>
      <w:r>
        <w:rPr>
          <w:lang w:val="hi_IN" w:bidi="hi_IN"/>
        </w:rPr>
        <w:t>याकूब को मिस्र में हुई सभी घटनाओं की कहानी बताने के बाद, वे अपनी अनाज की बोरियाँ खोलते हैं और हर व्यक्ति की बोरी में पैसे पाते हैं। याकूब के साथ नौ भाई सभी डर गए हैं। यह एक बड़ा डर है। डर गए शब्द डर को व्यक्त करने के लिए सबसे प्रबल शब्दों में से एक है।</w:t>
      </w:r>
    </w:p>
    <w:p>
      <w:pPr/>
      <w:r>
        <w:rPr>
          <w:lang w:val="hi_IN" w:bidi="hi_IN"/>
        </w:rPr>
      </w:r>
      <w:r>
        <w:rPr>
          <w:lang w:val="hi_IN" w:bidi="hi_IN"/>
        </w:rPr>
        <w:t>रुकें और चर्चा करें: किसी ऐसे व्यक्ति के बारे में कहानी सुनाएँ जो बहुत अधिक डर का अनुभव करता है। कहानी में कई अलग-अलग प्रकार का डर होना चाहिए। शब्द में अंतर या डर के विभिन्न स्तरों का वर्णन करने के तरीकों पर ध्यान दें। कहानीकार ने सबसे बुरे डर का वर्णन करने के लिए किस शब्द का उपयोग किया?</w:t>
      </w:r>
    </w:p>
    <w:p>
      <w:pPr/>
      <w:r>
        <w:rPr>
          <w:lang w:val="hi_IN" w:bidi="hi_IN"/>
        </w:rPr>
      </w:r>
      <w:r>
        <w:rPr>
          <w:lang w:val="hi_IN" w:bidi="hi_IN"/>
        </w:rPr>
        <w:t>याकूब बोरों में पैसे देखता है। याकूब ने मिस्र में क्या हुआ था इसकी कहानी सुनी है। याकूब मानता है कि शिमोन अब मर गया है या बन्दीगृह में मर जाएगा। याकूब दूसरे नौ लोगों पर याकूब के सभी पुत्रों को लूटने का आरोप लगाता है। याकूब कहता है, यूसुफ अब नहीं है। शिमोन अब नहीं है। इसका अर्थ है कि याकूब सोचता है कि यूसुफ और शिमोन दोनों अब मर गए हैं। यह कहना कि कोई व्यक्ति अब नहीं है, यह कहने का एक विनम्र तरीका है कि कोई व्यक्ति मर गया है।</w:t>
      </w:r>
    </w:p>
    <w:p>
      <w:pPr/>
      <w:r>
        <w:rPr>
          <w:lang w:val="hi_IN" w:bidi="hi_IN"/>
        </w:rPr>
      </w:r>
      <w:r>
        <w:rPr>
          <w:lang w:val="hi_IN" w:bidi="hi_IN"/>
        </w:rPr>
        <w:t>रुकें और चर्चा करें: किसी ऐसे व्यक्ति की कहानी सुनाएँ जिसकी मृत्यु हो गई हो या जिसके परिवार के कई सदस्य मर चुके हों। व्यक्ति मरे हुए लोगों का वर्णन करने के लिए कौन-कौन से शब्द या वाक्यांश प्रयोग करता है?</w:t>
      </w:r>
    </w:p>
    <w:p>
      <w:pPr/>
      <w:r>
        <w:rPr>
          <w:lang w:val="hi_IN" w:bidi="hi_IN"/>
        </w:rPr>
      </w:r>
      <w:r>
        <w:rPr>
          <w:lang w:val="hi_IN" w:bidi="hi_IN"/>
        </w:rPr>
        <w:t>रूबेन ने बिन्यामीन के लिए खुद को जिम्मेदार बनने की पेशकश की। अगर रूबेन बिन्यामीन को सुरक्षित घर नहीं ला पाया तो रूबेन कहता है कि याकूब उसके दो पुत्रों को मार डाले। यह प्रस्ताव यह दिखाने के लिए है कि रूबेन ने बिन्यामीन को सुरक्षित घर लाने की प्रतिज्ञा कितनी गंभीरता से लेता है। रूबेन तैयार था कि अपने दो पुत्रों का जीवन खतरे में डाले ताकि बिन्यामीन याकूब के पास लौट आए।</w:t>
      </w:r>
    </w:p>
    <w:p>
      <w:pPr/>
      <w:r>
        <w:rPr>
          <w:lang w:val="hi_IN" w:bidi="hi_IN"/>
        </w:rPr>
      </w:r>
      <w:r>
        <w:rPr>
          <w:lang w:val="hi_IN" w:bidi="hi_IN"/>
        </w:rPr>
        <w:t>याकूब रूबेन की पेशकश को स्वीकार करने से इनकार करता है। याकूब कहता है कि बिन्यामीन मिस्र नहीं जाएगा। याकूब कहता है कि यूसुफ मर गया है और याकूब के पास बिन्यामीन ही बचा है। यूसुफ और बिन्यामीन राहेल के पुत्र थे, जिनसे याकूब को प्रेम था। याकूब विश्वास करता है कि यूसुफ मर गया है। इसलिए, बिन्यामीन राहेल का एकमात्र पुत्र है।</w:t>
      </w:r>
    </w:p>
    <w:p>
      <w:pPr/>
      <w:r>
        <w:rPr>
          <w:lang w:val="hi_IN" w:bidi="hi_IN"/>
        </w:rPr>
      </w:r>
      <w:r>
        <w:rPr>
          <w:lang w:val="hi_IN" w:bidi="hi_IN"/>
        </w:rPr>
        <w:t>याकूब कहता है, "तू मेरे भूरे बालों को दुःख के साथ अधोलोक में ले जाएगा।" याकूब अपने भूरे बालों को यह कहने के तरीके के रूप में दर्शाता है कि याकूब एक बूढ़ा व्यक्ति है। याकूब कह रहा है कि यदि बिन्यामीन भी मर गया तो वह शोक से मर जाएगा। अधोलोक वह स्थान है जहाँ मरे हुए लोग जाते हैं। अधोलोक कब्र का दूसरा नाम है। याकूब कह रहा है, "मैं दुःख से मर जाऊँगा और अपनी कब्र में दफना दिया जाऊँगा।"</w:t>
      </w:r>
    </w:p>
    <w:p>
      <w:pPr/>
      <w:r>
        <w:rPr>
          <w:lang w:val="hi_IN" w:bidi="hi_IN"/>
        </w:rPr>
      </w:r>
      <w:r>
        <w:rPr>
          <w:lang w:val="hi_IN" w:bidi="hi_IN"/>
        </w:rPr>
        <w:t>रुकें और चर्चा करें: एक बूढ़े व्यक्ति की कहानी सुनाएँ जो मृत्यु के करीब है। बूढ़ा व्यक्ति अपनी मृत्यु के बारे में कैसे बात करता है और वह क्या होने की उम्मीद करता है? व्यक्ति द्वारा उपयोग किए गए शब्दों को ध्यान से सुनें जो वह सोचता है कि क्या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समूह को इस कहानी की कल्पना करने में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भाई मिस्र से निकलकर कनान की ओर चलते हैं। वे पहली रात रुकते हैं और एक व्यक्ति की बोरी में अनाज के लिए पैसे पाते हैं। वे डर गए हैं।</w:t>
      </w:r>
    </w:p>
    <w:p>
      <w:pPr/>
      <w:r>
        <w:rPr>
          <w:lang w:val="hi_IN" w:bidi="hi_IN"/>
        </w:rPr>
      </w:r>
      <w:r>
        <w:rPr>
          <w:b/>
          <w:lang w:val="hi_IN" w:bidi="hi_IN"/>
        </w:rPr>
        <w:t>दूसरा दृश्य:</w:t>
      </w:r>
      <w:r>
        <w:rPr>
          <w:lang w:val="hi_IN" w:bidi="hi_IN"/>
        </w:rPr>
        <w:t xml:space="preserve"> नौ भाई कनान में आते हैं और याकूब को वह सब बताते हैं जो उनके साथ हुआ था।</w:t>
      </w:r>
    </w:p>
    <w:p>
      <w:pPr/>
      <w:r>
        <w:rPr>
          <w:lang w:val="hi_IN" w:bidi="hi_IN"/>
        </w:rPr>
      </w:r>
      <w:r>
        <w:rPr>
          <w:b/>
          <w:lang w:val="hi_IN" w:bidi="hi_IN"/>
        </w:rPr>
        <w:t>तीसरा दृश्य:</w:t>
      </w:r>
      <w:r>
        <w:rPr>
          <w:lang w:val="hi_IN" w:bidi="hi_IN"/>
        </w:rPr>
        <w:t xml:space="preserve"> वे अपनी बोरी खाली करते हैं और पाते हैं कि नौ में से हर एक के पास अपनी बोरी में पैसे हैं। याकूब और उसके नौ पुत्र डर गए हैं। याकूब बिन्यामीन को मिस्र जाने की अनुमति देने से इनकार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 का नाम लिखा है</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बिन्यामीन का उल्लेख किया गया है</w:t>
      </w:r>
    </w:p>
    <w:p>
      <w:pPr>
        <w:pStyle w:val="ListBullet"/>
        <w:spacing w:line="240" w:lineRule="auto"/>
        <w:ind w:left="720"/>
      </w:pPr>
      <w:r>
        <w:rPr>
          <w:lang w:val="hi_IN" w:bidi="hi_IN"/>
        </w:rPr>
      </w:r>
      <w:r>
        <w:rPr>
          <w:lang w:val="hi_IN" w:bidi="hi_IN"/>
        </w:rPr>
        <w:t>यूसुफ का उल्लेख मिस्र के राज्यपाल के रूप में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भाई कनान की ओर लौटने लगे। भाई रात के लिए रुके। एक भाई अपनी अनाज की बोरी खोलता है और पैसे पाता है। भाई बहुत डर गये। यह भाग "उनका मन बैठ गया" शब्द चित्र का उपयोग करता है। ऐसा लगता है जैसे हृदय अपनी जगह से छाती में गिरकर पेट या निचले हिस्से की ओर उतर गया है। यह डर जाने के लिए एक शब्द चित्र है। हम नहीं जानते कि कनान की ओर लौटने में कितने दिन लगे।</w:t>
      </w:r>
    </w:p>
    <w:p>
      <w:pPr/>
      <w:r>
        <w:rPr>
          <w:lang w:val="hi_IN" w:bidi="hi_IN"/>
        </w:rPr>
      </w:r>
      <w:r>
        <w:rPr>
          <w:lang w:val="hi_IN" w:bidi="hi_IN"/>
        </w:rPr>
        <w:t>दूसरे दृश्य में, भाई कनान में आते हैं और याकूब को वह सब बताते हैं जो हुआ था। बातचित करते हुए, वे वही बात दोहराते हैं जो उन्होंने कही थी कि यूसुफ मर चुका है। उन्होंने कहा, एक भाई अब हमारे साथ नहीं है। उन्होंने याकूब से कहा कि राज्यपाल ने उनसे कठोर रूप से बात की। उन्होंने याकूब से कहा कि उन्होंने राज्यपाल से कहा कि उनका पिता एक ही है। यह कहने का एक तरीका है कि वे जासूस नहीं हैं। कोई व्यक्ति अपने बारह पुत्रों को जासूस बनाने और इस तरह अपने सभी पुत्रों के मरने या बंदी बनाए जाने का जोखिम नहीं उठाएगा।</w:t>
      </w:r>
    </w:p>
    <w:p>
      <w:pPr/>
      <w:r>
        <w:rPr>
          <w:lang w:val="hi_IN" w:bidi="hi_IN"/>
        </w:rPr>
      </w:r>
      <w:r>
        <w:rPr>
          <w:lang w:val="hi_IN" w:bidi="hi_IN"/>
        </w:rPr>
        <w:t>उन्होंने याकूब को समझाया कि शिमोन को बिन्यामीन के साथ मिस्र लौटने तक मिस्र और बन्दीगृह में रहना होगा। उन्होंने याकूब से कहा कि शिमोन को बन्दीगृह से बाहर निकालने के लिए, उन्हें बिन्यामीन को मिस्र ले जाना होगा।</w:t>
      </w:r>
    </w:p>
    <w:p>
      <w:pPr/>
      <w:r>
        <w:rPr>
          <w:lang w:val="hi_IN" w:bidi="hi_IN"/>
        </w:rPr>
      </w:r>
      <w:r>
        <w:rPr>
          <w:lang w:val="hi_IN" w:bidi="hi_IN"/>
        </w:rPr>
        <w:t>तीसरे दृश्य में, याकूब को सब कुछ बताने के बाद, उन्होंने अनाज उतारा और देखा कि हर व्यक्ति का पैसा अनाज की बोरी में रखा हुआ था। याकूब और नौ भाइयों ने पैसे देखकर डर गए।</w:t>
      </w:r>
    </w:p>
    <w:p>
      <w:pPr/>
      <w:r>
        <w:rPr>
          <w:lang w:val="hi_IN" w:bidi="hi_IN"/>
        </w:rPr>
      </w:r>
      <w:r>
        <w:rPr>
          <w:lang w:val="hi_IN" w:bidi="hi_IN"/>
        </w:rPr>
        <w:t>याकूब ने दूसरों से कहा कि वे याकूब के सभी बच्चों को लूटना चाहते हैं। याकूब का मानना है कि यूसुफ मर चुका है। याकूब का मानना है कि शिमोन बन्दीगृह में मर जाएगा। याकूब डरता है कि यदि बिन्यामीन मिस्र जाता है, तो बिन्यामीन के साथ कुछ बुरा होगा।</w:t>
      </w:r>
    </w:p>
    <w:p>
      <w:pPr/>
      <w:r>
        <w:rPr>
          <w:lang w:val="hi_IN" w:bidi="hi_IN"/>
        </w:rPr>
      </w:r>
      <w:r>
        <w:rPr>
          <w:lang w:val="hi_IN" w:bidi="hi_IN"/>
        </w:rPr>
        <w:t>रूबेन, बड़ा पुत्र, बिन्यामीन की जिम्मेदारी लेने को तैयार हुआ। रूबेन बिन्यामीन की देखभाल करने और बिन्यामीन को याकूब के पास वापस लाने की प्रतिज्ञा करता है। यदि रूबेन इस वचन में विफल होता है तो वह याकूब को अपने दो पुत्रों को सौंप देगा।</w:t>
      </w:r>
    </w:p>
    <w:p>
      <w:pPr/>
      <w:r>
        <w:rPr>
          <w:lang w:val="hi_IN" w:bidi="hi_IN"/>
        </w:rPr>
      </w:r>
      <w:r>
        <w:rPr>
          <w:lang w:val="hi_IN" w:bidi="hi_IN"/>
        </w:rPr>
        <w:t>याकूब बिन्यामीन को मिस्र जाने की अनुमति देने के बारे में अपनी भावनाओं का वर्णन करने के लिए शब्द चित्रों का उपयोग करता है। याकूब कहता है कि वह एक बूढ़ा व्यक्ति है। याकूब कहता है कि उसके नौ पुत्रों के कारण वह दुःख से मर जाएगा।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 का नाम लिखा है</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बिन्यामीन का उल्लेख किया गया है</w:t>
      </w:r>
    </w:p>
    <w:p>
      <w:pPr>
        <w:pStyle w:val="ListBullet"/>
        <w:spacing w:line="240" w:lineRule="auto"/>
        <w:ind w:left="720"/>
      </w:pPr>
      <w:r>
        <w:rPr>
          <w:lang w:val="hi_IN" w:bidi="hi_IN"/>
        </w:rPr>
      </w:r>
      <w:r>
        <w:rPr>
          <w:lang w:val="hi_IN" w:bidi="hi_IN"/>
        </w:rPr>
        <w:t>यूसुफ का उल्लेख मिस्र के राज्यपाल के रूप में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नौ भाई कनान वापस जा रहे हैं। उन्होंने शिमोन को मिस्र में बन्दीगृह में छोड़ा है। यात्रा की पहली रात, जब वे रात के लिए रुके, तो एक भाई अपने गधे के लिए भोजन लेने के लिए अपनी अनाज की बोरी खोलता है। उसे पता चलता है कि उसने अनाज के लिए जो पैसे दिए थे, वह अनाज की बोरी में है। वह दूसरों को बताता है। वे सभी महसूस करते हैं कि उनका मन बैठ गया। वे एक दूसरे से पूछते हैं, "परमेश्वर ने हमारे साथ क्या किया है?"</w:t>
      </w:r>
    </w:p>
    <w:p>
      <w:pPr/>
      <w:r>
        <w:rPr>
          <w:lang w:val="hi_IN" w:bidi="hi_IN"/>
        </w:rPr>
      </w:r>
      <w:r>
        <w:rPr>
          <w:lang w:val="hi_IN" w:bidi="hi_IN"/>
        </w:rPr>
        <w:t>अभिनय रोकें: उस भाई से पूछें, जिसे पैसे मिले थे, "आप अभी कैसा महसूस कर रहे हैं?" आप सुन सकते हैं, "मैं डर गया हूँ। मैंने अनाज के लिए इस पैसे का भुगतान किया था। यह मेरी बोरी में कैसे मिला? वे मुझ पर इस पैसे चुराने का आरोप लगाएँगे। मुझे गिरफ्तार किया जाएगा और बन्दीगृह में डाला जाएगा और वहाँ मर जाऊँगा। मुझे नहीं पता कि यह पैसा यहाँ कैसे आया। क्या होने वाला है?" दूसरों से पूछें, "आप अभी कैसा महसूस कर रहे हैं?" आप सुन सकते हैं, "मैं डर गया हूँ। मुझे समझ नहीं आ रहा कि परमेश्वर यहाँ क्या कर रहा है। मुझे पता है कि हमने यूसुफ के साथ बुरा किया था, पर अब बीस साल से भी ज़्यादा समय बीत गया है। यह सब अब क्यों हो रहा है? मुझे नहीं पता कि इसके बारे में क्या करना है।" अभिनय को फिर से शुरू करें।</w:t>
      </w:r>
    </w:p>
    <w:p>
      <w:pPr/>
      <w:r>
        <w:rPr>
          <w:lang w:val="hi_IN" w:bidi="hi_IN"/>
        </w:rPr>
      </w:r>
      <w:r>
        <w:rPr>
          <w:lang w:val="hi_IN" w:bidi="hi_IN"/>
        </w:rPr>
        <w:t>दूसरे दृश्य में, नौ भाई कनान में आते हैं और याकूब को यह बताना शुरू करते हैं कि मिस्र में क्या हुआ था। याकूब को यह पता चला कि शिमोन को मिस्र में बन्दीगृह में छोड़ दिया गया है। याकूब को पता चलता है कि शिमोन को बन्दीगृह से रिहा करने के लिए बिन्यामीन को मिस्र जाना होगा।</w:t>
      </w:r>
    </w:p>
    <w:p>
      <w:pPr/>
      <w:r>
        <w:rPr>
          <w:lang w:val="hi_IN" w:bidi="hi_IN"/>
        </w:rPr>
      </w:r>
      <w:r>
        <w:rPr>
          <w:lang w:val="hi_IN" w:bidi="hi_IN"/>
        </w:rPr>
        <w:t>अभिनय रोक दें: याकूब से पूछें, "अभी आप कैसा महसूस कर रहे हैं?" आप सुन सकते हैं, "यह भयानक है। मुझे नहीं पता कि क्या करना है। यदि मैं बिन्यामीन को जाने दूँ, तो मैं दोनों पुत्रों को खो सकता हूँ। यदि मैं बिन्यामीन को यहाँ रखूँ, तो शिमोन मर जाएगा। मैं बिन्यामीन को जाने नहीं दे सकता। राहेल से मेरे पास अब केवल बिन्यामीन ही बचा है। मुझे बिन्यामीन को अपने साथ रखना चाहिए। मैं शिमोन को कैसे मरने दे सकता हूँ? यह एक भयानक स्थिति है।" अभिनय को फिर से शुरू करें।</w:t>
      </w:r>
    </w:p>
    <w:p>
      <w:pPr/>
      <w:r>
        <w:rPr>
          <w:lang w:val="hi_IN" w:bidi="hi_IN"/>
        </w:rPr>
      </w:r>
      <w:r>
        <w:rPr>
          <w:lang w:val="hi_IN" w:bidi="hi_IN"/>
        </w:rPr>
        <w:t>तीसरे दृश्य में, नौ भाई अपनी अनाज की बोरी उतारते हैं। जब उन्होंने अपनी बोरियाँ खाली कीं, तो देखा कि हर एक की बोरी के मुँह पर उसका पैसा रखा हुआ है। याकूब और नौ भाई सभी डर गए हैं।</w:t>
      </w:r>
    </w:p>
    <w:p>
      <w:pPr/>
      <w:r>
        <w:rPr>
          <w:lang w:val="hi_IN" w:bidi="hi_IN"/>
        </w:rPr>
      </w:r>
      <w:r>
        <w:rPr>
          <w:lang w:val="hi_IN" w:bidi="hi_IN"/>
        </w:rPr>
        <w:t>अभिनय रोकें: याकूब से पूछें, "आप अभी इतने डरे हुए क्यों हैं?" आप सुन सकते हैं, "यह सामान्य नहीं है। वे मेरे पुत्रों पर चोरी करने का आरोप लगाएँगे। उन्होंने चोरी नहीं की। उन्होंने अनाज के लिए भुगतान किया। मुझे नहीं पता कि हम क्या करेंगे। हम फिर जाकर शिमोन को कैसे ले आएँगे? इसका अर्थ है कि शिमोन मिस्र में बन्दीगृह में मर जाएगा। मुझे समझ नहीं आ रहा कि यह क्यों हो रहा है।" अभिनय को फिर से शुरू करें।</w:t>
      </w:r>
    </w:p>
    <w:p>
      <w:pPr/>
      <w:r>
        <w:rPr>
          <w:lang w:val="hi_IN" w:bidi="hi_IN"/>
        </w:rPr>
      </w:r>
      <w:r>
        <w:rPr>
          <w:lang w:val="hi_IN" w:bidi="hi_IN"/>
        </w:rPr>
        <w:t>याकूब अपने बेटों पर यह दोष लगाता है कि उन्होंने उसके बच्चों को उससे छीन लिया है। यूसुफ मर गया है। शिमोन मर गया है। अब वे बिन्यामीन को ले जाना चाहते हैं। याकूब बेतुकी बातें कर रहा है। वे नहीं जानते कि शिमोन के साथ क्या हुआ है।</w:t>
      </w:r>
    </w:p>
    <w:p>
      <w:pPr/>
      <w:r>
        <w:rPr>
          <w:lang w:val="hi_IN" w:bidi="hi_IN"/>
        </w:rPr>
      </w:r>
      <w:r>
        <w:rPr>
          <w:lang w:val="hi_IN" w:bidi="hi_IN"/>
        </w:rPr>
        <w:t>रूबेन सबसे बड़ा पुत्र है। रूबेन बिन्यामीन का ध्यान रखने का वचन देता है। यदि बिन्यामीन वापस नहीं आता है तो रूबेन अपने दो पुत्रों को याकूब को सौंप देगा। याकूब बिन्यामीन को मिस्र जाने देने से इनकार करता है।</w:t>
      </w:r>
    </w:p>
    <w:p>
      <w:pPr/>
      <w:r>
        <w:rPr>
          <w:lang w:val="hi_IN" w:bidi="hi_IN"/>
        </w:rPr>
      </w:r>
      <w:r>
        <w:rPr>
          <w:lang w:val="hi_IN" w:bidi="hi_IN"/>
        </w:rPr>
        <w:t>अभिनय को रोकें: भाइयों से पूछें, "जब आप अपने पिता को यह कहते हुए सुनें कि बिन्यामीन मिस्र नहीं जाएगा, तो आप कैसा महसूस करते हैं?" आप सुन सकते हैं, "यह सामान्य है। उसने हमेशा राहेल के बच्चों को हम से ज़्यादा प्रेम किया। वह बिन्यामीन को रखेगा और शिमोन को मरने देगा। यह एक भयानक विकल्प है। हम भी कुछ हद तक दोषी हैं। हम ही वे लोग हैं जिनके कारण उसने यूसुफ को खो दिया। यह भी हमारी गलती है। यदि शिमोन मर जाता है तो उसकी मृत्यु की जिम्मेदारी हम पर होगी।" या, "मुझे लगता है कि हमें उसके क्रोध और दुःख के शान्त होने तक थोड़ा इंतजार करना चाहिए और फिर से उसके पास जाना चाहिए। शायद वह कारण देख लेगा और महसूस करेगा कि हम शिमोन को बन्दीगृह में मरने के लिए नहीं छोड़ सकते हैं। शायद वह रूबेन पर भरोसा करेगा।" या, "काश हम उसे वह सब बता देते जो हमने यूसुफ के साथ किया था। यह उसे जानने में सहायता कर सकता है। मुझे नहीं पता है। अगर उसे पता चल जाए कि हम सच में कितने बुरे हैं तो वह दुःख से मर सकता है। मुझे लगता है कि हम उसे नहीं बता सकते हैं। हमें केवल उसे दुखी होते हुए देखना है।" अभिनय को फिर से शुरू करें।</w:t>
      </w:r>
    </w:p>
    <w:p>
      <w:pPr/>
      <w:r>
        <w:rPr>
          <w:lang w:val="hi_IN" w:bidi="hi_IN"/>
        </w:rPr>
      </w:r>
      <w:r>
        <w:rPr>
          <w:lang w:val="hi_IN" w:bidi="hi_IN"/>
        </w:rPr>
        <w:t>याकूब यह कहकर समाप्त करता है कि बिन्यामीन के साथ कुछ भी बुरा होगा, तो याकूब, जो अब बूढ़ा और सफेद बालों वाला है, दुःख से मर जाएगा।</w:t>
      </w:r>
    </w:p>
    <w:p>
      <w:pPr/>
      <w:r>
        <w:rPr>
          <w:lang w:val="hi_IN" w:bidi="hi_IN"/>
        </w:rPr>
      </w:r>
      <w:r>
        <w:rPr>
          <w:lang w:val="hi_IN" w:bidi="hi_IN"/>
        </w:rPr>
        <w:t>अभिनय को रोकें: भाइयों से पूछें, "जब आप अपने पिता को इस तरह से बात करते हुए सुनते हैं तो आप कैसा महसूस करते हैं?" आप सुन सकते हैं, "मैं बहुत दोषी महसूस करता हूँ। मुझे पता है कि मैंने यूसुफ के साथ जो किया था उसके कारण मैं इसके लिए कुछ हद तक जिम्मेदार हूँ। मैंने सोचा कि हमारा पिता यूसुफ के कारण दुःख से मर जाएगा। यदि बिन्यामीन के साथ कुछ हो जाता है, तो वह शायद दुःख से मर जाएगा और इसमें मेरी भी कुछ गलती होगी।"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जब भाइयों को अनाज की एक बोरी में पैसे मिले, तो उनका मन बैठ गया। यह एक शब्द चित्र है जो चरम भय का वर्णन करता है। यदि आपकी भाषा में ऐसे शब्द चित्र हैं, तो आप यहाँ एक शब्द का उपयोग कर सकते हैं।</w:t>
      </w:r>
    </w:p>
    <w:p>
      <w:pPr/>
      <w:r>
        <w:rPr>
          <w:lang w:val="hi_IN" w:bidi="hi_IN"/>
        </w:rPr>
      </w:r>
      <w:r>
        <w:rPr>
          <w:lang w:val="hi_IN" w:bidi="hi_IN"/>
        </w:rPr>
        <w:t>भाइयों ने पूछा, "</w:t>
      </w:r>
      <w:r>
        <w:rPr>
          <w:b/>
          <w:lang w:val="hi_IN" w:bidi="hi_IN"/>
        </w:rPr>
        <w:t>परमेश्वर</w:t>
      </w:r>
      <w:r>
        <w:rPr>
          <w:lang w:val="hi_IN" w:bidi="hi_IN"/>
        </w:rPr>
        <w:t xml:space="preserve"> ने हमारे साथ क्या किया है?" परमेश्वर के लिए यह शब्द परमेश्वर के लिए वह सामान्य शब्द है जिसका उपयोग आप कर रहे हैं। </w:t>
      </w:r>
      <w:r>
        <w:rPr>
          <w:lang w:val="hi_IN" w:bidi="hi_IN"/>
        </w:rPr>
        <w:t>परमेश्वर</w:t>
      </w:r>
      <w:r>
        <w:rPr>
          <w:lang w:val="hi_IN" w:bidi="hi_IN"/>
        </w:rPr>
        <w:t xml:space="preserve"> की चर्चा मुख्य शब्दावली में की गई है। यह एक प्रश्न है जिसके उत्तर की आवश्यकता नहीं है। प्रश्न को एक सकारात्मक कथन में बदला जा सकता है।</w:t>
      </w:r>
    </w:p>
    <w:p>
      <w:pPr/>
      <w:r>
        <w:rPr>
          <w:lang w:val="hi_IN" w:bidi="hi_IN"/>
        </w:rPr>
      </w:r>
      <w:r>
        <w:rPr>
          <w:lang w:val="hi_IN" w:bidi="hi_IN"/>
        </w:rPr>
        <w:t>यह भाग इस वाक्यांश का उपयोग कई बार करता है, यूसुफ चला गया है या यूसुफ अब नहीं है। यह कहने का एक तरीका है कि यूसुफ मर गया है। याकूब शिमोन के बारे में बात करने के लिए उसी वाक्यांश का उपयोग करता है। यह कहने के लिए सांस्कृतिक रूप से उपयुक्त तरीके का उपयोग करें कि यूसुफ मर गया है।</w:t>
      </w:r>
    </w:p>
    <w:p>
      <w:pPr/>
      <w:r>
        <w:rPr>
          <w:lang w:val="hi_IN" w:bidi="hi_IN"/>
        </w:rPr>
      </w:r>
      <w:r>
        <w:rPr>
          <w:lang w:val="hi_IN" w:bidi="hi_IN"/>
        </w:rPr>
        <w:t xml:space="preserve">याकूब कहता है कि बिन्यामीन को खोने से वह, एक बूढ़ा आदमी, दुःख से मर जाएगा और </w:t>
      </w:r>
      <w:r>
        <w:rPr>
          <w:b/>
          <w:lang w:val="hi_IN" w:bidi="hi_IN"/>
        </w:rPr>
        <w:t>अधोलोक</w:t>
      </w:r>
      <w:r>
        <w:rPr>
          <w:lang w:val="hi_IN" w:bidi="hi_IN"/>
        </w:rPr>
        <w:t xml:space="preserve"> में चला जाएगा या अपने कब्र में चला जाएगा। अधोलोक उस स्थान का नाम है जहाँ मरे हुए लोग जाते हैं। </w:t>
      </w:r>
      <w:r>
        <w:rPr>
          <w:b/>
          <w:lang w:val="hi_IN" w:bidi="hi_IN"/>
        </w:rPr>
        <w:t>अधोलोक</w:t>
      </w:r>
      <w:r>
        <w:rPr>
          <w:lang w:val="hi_IN" w:bidi="hi_IN"/>
        </w:rPr>
        <w:t xml:space="preserve"> की चर्चा मुख्य शब्दावली में की गई है। अधोलोक के लिए उसी शब्द का इस्तेमाल करें जो आपने अन्य भाग में इस्तेमाल किया है।</w:t>
      </w:r>
    </w:p>
    <w:p>
      <w:pPr/>
      <w:r>
        <w:rPr>
          <w:lang w:val="hi_IN" w:bidi="hi_IN"/>
        </w:rPr>
      </w:r>
      <w:r>
        <w:rPr>
          <w:lang w:val="hi_IN" w:bidi="hi_IN"/>
        </w:rPr>
        <w:t>याकूब अपने सफेद बालों या उसके भूरे बालों के बारे में बात करता है। यह कहने का एक तरीका है कि याकूब एक बूढ़ा व्यक्ति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43:1–34</w:t>
      </w:r>
      <w:r>
        <w:rPr>
          <w:lang w:val="hi_IN" w:bidi="hi_IN"/>
        </w:rPr>
      </w:r>
    </w:p>
    <w:p>
      <w:pPr>
        <w:pStyle w:val="Heading3"/>
      </w:pPr>
      <w:r>
        <w:rPr>
          <w:lang w:val="hi_IN" w:bidi="hi_IN"/>
        </w:rPr>
        <w:t>सुने और मन में रखें</w:t>
      </w:r>
    </w:p>
    <w:p>
      <w:pPr/>
      <w:r>
        <w:rPr>
          <w:lang w:val="hi_IN" w:bidi="hi_IN"/>
        </w:rPr>
      </w:r>
      <w:r>
        <w:rPr>
          <w:lang w:val="hi_IN" w:bidi="hi_IN"/>
        </w:rPr>
        <w:t>उत्पत्ति 43:1–34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अकाल जारी रहा और गंभीर हो गया। हम नहीं जानते कि पिछले भाग के बाद से कितना समय बीत गया है। याकूब और उसके परिवार ने लगभग सारा अनाज खा लिया है जो भाइयों ने मिस्र से लाए थे। कनान के देश में भोजन नहीं था। यह यूसुफ की कहानी के अगले भाग की कहानी है।</w:t>
      </w:r>
    </w:p>
    <w:p>
      <w:pPr/>
      <w:r>
        <w:rPr>
          <w:lang w:val="hi_IN" w:bidi="hi_IN"/>
        </w:rPr>
      </w:r>
      <w:r>
        <w:rPr>
          <w:lang w:val="hi_IN" w:bidi="hi_IN"/>
        </w:rPr>
        <w:t>ज्यादातर अनुवादों में इस भाग में याकूब के दूसरे नाम, इस्राएल का उपयोग किया गया है। परमेश्वर ने याकूब को एक नया नाम, इस्राएल दिया, जब याकूब ने पूरी रात परमेश्वर के साथ मल्लयुद्ध किया। याकूब और इस्राएल एक ही व्यक्ति हैं।</w:t>
      </w:r>
    </w:p>
    <w:p>
      <w:pPr/>
      <w:r>
        <w:rPr>
          <w:lang w:val="hi_IN" w:bidi="hi_IN"/>
        </w:rPr>
      </w:r>
      <w:r>
        <w:rPr>
          <w:lang w:val="hi_IN" w:bidi="hi_IN"/>
        </w:rPr>
        <w:t>जब वे मिस्र वापस जाने की चर्चा करते हैं, तो लिआ से याकूब का चौथा पुत्र यहूदा भाइयों का प्रवक्ता बन जाता है। पिछले भाग में, बड़ा पुत्र रूबेन प्रवक्ता था। इस परिवर्तन के लिए कोई स्पष्टीकरण नहीं है। जब आप इस भाग को सुनते हैं, तो ऐसा लगता है जैसे याकूब वह सब कुछ कर रहा है जो या तो बिन्यामीन को भेजने से बचने के लिए या बिन्यामीन को अन्य पुत्रों के साथ मिस्र भेजने में देरी करने के लिए याकूब कर सकता है।</w:t>
      </w:r>
    </w:p>
    <w:p>
      <w:pPr/>
      <w:r>
        <w:rPr>
          <w:lang w:val="hi_IN" w:bidi="hi_IN"/>
        </w:rPr>
      </w:r>
      <w:r>
        <w:rPr>
          <w:lang w:val="hi_IN" w:bidi="hi_IN"/>
        </w:rPr>
        <w:t>रुकें और चर्चा करें: एक ऐसे व्यक्ति के बारे में एक कहानी सुनाएँ जो कुछ करना नहीं चाहता था। उन तरीकों का वर्णन करें जिनसे इस व्यक्ति ने देरी की या कार्य को करने में देरी की।</w:t>
      </w:r>
    </w:p>
    <w:p>
      <w:pPr/>
      <w:r>
        <w:rPr>
          <w:lang w:val="hi_IN" w:bidi="hi_IN"/>
        </w:rPr>
      </w:r>
      <w:r>
        <w:rPr>
          <w:lang w:val="hi_IN" w:bidi="hi_IN"/>
        </w:rPr>
        <w:t>यहूदा याकूब को याद दिलाता है कि बिन्यामीन को दूसरों के साथ मिस्र जाना चाहिए क्योंकि राज्यपाल ने कहा था कि वह उन्हें और अनाज नहीं देगा जब तक बिन्यामीन मिस्र नहीं आता है। राज्यपाल ने कहा था कि जब तक बिन्यामीन मिस्र नहीं आएगा तब तक अनाज नहीं मिलेगा। यहूदा कहता है कि और अनाज के बिना, बिन्यामीन सहित सभी लोग भूख से मर जाएँगे। भूख से मरने का अर्थ है भोजन की कमी से मरना। याकूब को यह तय करना होगा कि क्या वह बिन्यामीन को मिस्र जाने का जोखिम उठाएगा या पूरे परिवार को कनान में भुख से मरने देगा। यहूदा बिन्यामीन की सुरक्षा के लिए जिम्मेदार होने की पेशकश करता है। यहूदा याकूब से कहता है कि वे इस देरी और बातों में अपना समय बर्बाद कर रहे हैं। समय बर्बाद करना एक शब्द चित्र है जिसका अर्थ है कि समय बिना कुछ किए बीत रहा है। अन्त में, याकूब बिन्यामीन को मिस्र जाने की अनुमति देने के लिए सहमत होता है।</w:t>
      </w:r>
    </w:p>
    <w:p>
      <w:pPr/>
      <w:r>
        <w:rPr>
          <w:lang w:val="hi_IN" w:bidi="hi_IN"/>
        </w:rPr>
      </w:r>
      <w:r>
        <w:rPr>
          <w:lang w:val="hi_IN" w:bidi="hi_IN"/>
        </w:rPr>
        <w:t>याकूब अपने पुत्रों से कहता है कि वे कनान के उत्तम उपज के उपहार जरुर ले जाएँ। ये याकूब के पास उपलब्ध सबसे महंगी वस्तुएं थीं। कनान देश में बलसान मधु और दो प्रकार के मेवे मिलते थे। मसाले और गन्धरस अन्य देशों से आए और बहुत महंगे थे। गोंद, बलसान और सुगन्ध-द्रव्य अच्छी खुशबू देते हैं। मिस्र के लोगों को ये सुगंध बहुत पसंद थी। मिस्री इन उत्पादों का उपयोग इत्र बनाने और दवाओं के रूप में करते थे। ये तीनों उत्पाद पेड़ों से आते हैं। गन्धरस भी पेड़ों से प्राप्त होता है। याकूब ने ये उपहार राज्यपाल की कृपा पाने के लिए भेजे।</w:t>
      </w:r>
    </w:p>
    <w:p>
      <w:pPr/>
      <w:r>
        <w:rPr>
          <w:lang w:val="hi_IN" w:bidi="hi_IN"/>
        </w:rPr>
      </w:r>
      <w:r>
        <w:rPr>
          <w:lang w:val="hi_IN" w:bidi="hi_IN"/>
        </w:rPr>
        <w:t>रुकें और चर्चा करें: किसी एक महत्वपूर्ण प्रधान को प्रभावित करने के लिए आप अपने देश से कौन से उत्पाद उपहार के रूप में ले जाएँगे?</w:t>
      </w:r>
    </w:p>
    <w:p>
      <w:pPr/>
      <w:r>
        <w:rPr>
          <w:lang w:val="hi_IN" w:bidi="hi_IN"/>
        </w:rPr>
      </w:r>
      <w:r>
        <w:rPr>
          <w:lang w:val="hi_IN" w:bidi="hi_IN"/>
        </w:rPr>
        <w:t>रुकें और एक पेड़ का चित्र दिखाएँ जिसमें राल आ रही हो। मधु का चित्र दिखाएँ। गन्धरस का चित्र दिखाएँ। पिस्ते का चित्र दिखाएँ। बादाम का चित्र दिखाएँ।</w:t>
      </w:r>
    </w:p>
    <w:p>
      <w:pPr/>
      <w:r>
        <w:rPr>
          <w:lang w:val="hi_IN" w:bidi="hi_IN"/>
        </w:rPr>
      </w:r>
      <w:r>
        <w:rPr>
          <w:lang w:val="hi_IN" w:bidi="hi_IN"/>
        </w:rPr>
        <w:t>याकूब अपने पुत्रों से कहता है कि जब वे मिस्र जाएँ तो वे अनाज के लिए दोगुने पैसे ले लें। इस दोहरी राशि में दो भाग शामिल हैं। पहले वह पैसा है जो उन्हें वापस कर दिया गया था जब वे पहली बार अनाज खरीदने गए थे। दूसरा, उन्हें और अनाज खरीदने के लिए पैसे लेने होंगे। अन्त में, याकूब कहता है कि बिन्यामीन दूसरों के साथ मिस्र जा सकता है।</w:t>
      </w:r>
    </w:p>
    <w:p>
      <w:pPr/>
      <w:r>
        <w:rPr>
          <w:lang w:val="hi_IN" w:bidi="hi_IN"/>
        </w:rPr>
      </w:r>
      <w:r>
        <w:rPr>
          <w:lang w:val="hi_IN" w:bidi="hi_IN"/>
        </w:rPr>
        <w:t>इन सभी निर्देशों के बाद, याकूब अपने पुत्रों को आशीष देता है। याकूब कहता है, "सर्वशक्तिमान परमेश्वर तुम्हारी यात्रा में दया करे।" सर्वशक्तिमान परमेश्वर या सर्वशक्तिमान ईश्वर एल-शद्दाई का अनुवाद है। शद्दाई का अर्थ है शक्ति। यह परमेश्वर के लिए एक और नाम है। याकूब एल-शद्दाई से कहता है कि वह उन्हें दया दे या उनके पुत्रों पर दया दिखाए ताकि शिमोन बन्दीगृह से रिहा हो और बिन्यामीन याकूब के पास लौट आए।</w:t>
      </w:r>
    </w:p>
    <w:p>
      <w:pPr/>
      <w:r>
        <w:rPr>
          <w:lang w:val="hi_IN" w:bidi="hi_IN"/>
        </w:rPr>
      </w:r>
      <w:r>
        <w:rPr>
          <w:lang w:val="hi_IN" w:bidi="hi_IN"/>
        </w:rPr>
        <w:t>कनान और मिस्र का नक्शा दिखाएँ जिसमें कनान से मिस्र के मार्ग को चिह्नित किया गया हो।</w:t>
      </w:r>
    </w:p>
    <w:p>
      <w:pPr/>
      <w:r>
        <w:rPr>
          <w:lang w:val="hi_IN" w:bidi="hi_IN"/>
        </w:rPr>
      </w:r>
      <w:r>
        <w:rPr>
          <w:lang w:val="hi_IN" w:bidi="hi_IN"/>
        </w:rPr>
        <w:t>भाई बिन्यामीन को लेकर मिस्र चले जाते हैं। जब वे आते हैं, तो वे राज्यपाल यूसुफ के सामने पेश होते हैं। यूसुफ कहता है कि वे दोपहर में यूसुफ के साथ भोजन करेंगे। यूसुफ के घर का प्रबन्धक भाइयों को यूसुफ के महल में ले जाता है। वे इससे डर गए हैं। वे सोचते हैं कि उन्हें दास के रूप में बेचा जाने वाला है क्योंकि उन्हें वापस किए गए अनाज के लिए पैसे दिए गए थे। वे मानते हैं कि कोई उन पर चोरी का आरोप लगाने वाला है।</w:t>
      </w:r>
    </w:p>
    <w:p>
      <w:pPr/>
      <w:r>
        <w:rPr>
          <w:lang w:val="hi_IN" w:bidi="hi_IN"/>
        </w:rPr>
      </w:r>
      <w:r>
        <w:rPr>
          <w:lang w:val="hi_IN" w:bidi="hi_IN"/>
        </w:rPr>
        <w:t>भाई घर के प्रबन्धक के पास गए। प्रबंधक घर के सेवकों का प्रधान था और वह विश्वास योग्य था। यूसुफ ने इस व्यक्ति पर भरोसा किया। भाइयों ने प्रबन्धक से बात की और सम्मान शब्द का उपयोग किया। उन्होंने कहा, "मेरे प्रभु," जो एक सम्मान शब्द है जिसका उपयोग उच्च स्थिति वाले व्यक्ति से बात करने के लिए किया जाता है। ऐसे व्यक्ति से बात करने का अन्य तरीका प्रभु या स्वामी कहकर संबोधित करना है। भाई प्रबन्धक को समझाते हैं कि उनकी बोरी में पैसा है।</w:t>
      </w:r>
    </w:p>
    <w:p>
      <w:pPr/>
      <w:r>
        <w:rPr>
          <w:lang w:val="hi_IN" w:bidi="hi_IN"/>
        </w:rPr>
      </w:r>
      <w:r>
        <w:rPr>
          <w:lang w:val="hi_IN" w:bidi="hi_IN"/>
        </w:rPr>
        <w:t>प्रबन्धक उनसे कहता है, "तुम्हारे परमेश्वर जो तुम्हारे पिता के परमेश्वर हैं उसने यह किया होगा।" प्रबन्धक परमेश्वर के बारे में बात कर रहा है, उसी परमेश्वर की आराधना याकूब और उसका परिवार करता है। प्रबन्धक उनके भाई शिमोन को बन्दीगृह से बाहर लाता है।</w:t>
      </w:r>
    </w:p>
    <w:p>
      <w:pPr/>
      <w:r>
        <w:rPr>
          <w:lang w:val="hi_IN" w:bidi="hi_IN"/>
        </w:rPr>
      </w:r>
      <w:r>
        <w:rPr>
          <w:lang w:val="hi_IN" w:bidi="hi_IN"/>
        </w:rPr>
        <w:t>भोज के प्रधान ने अच्छे आतिथ्य के संकेतों के साथ घर में उनका स्वागत किया। प्रबन्धक ने उन्हें उनके पाँव धोने के लिए पानी और उनके गधों के लिए भोजन दिया।</w:t>
      </w:r>
    </w:p>
    <w:p>
      <w:pPr/>
      <w:r>
        <w:rPr>
          <w:lang w:val="hi_IN" w:bidi="hi_IN"/>
        </w:rPr>
      </w:r>
      <w:r>
        <w:rPr>
          <w:lang w:val="hi_IN" w:bidi="hi_IN"/>
        </w:rPr>
        <w:t>रुकें और चर्चा करें: उन मेहमानों के बारे में बताएँ जो लंबी दूरी से आपके घर आए थे। मेहमानों का स्वागत करने के लिए क्या किया गया था?</w:t>
      </w:r>
    </w:p>
    <w:p>
      <w:pPr/>
      <w:r>
        <w:rPr>
          <w:lang w:val="hi_IN" w:bidi="hi_IN"/>
        </w:rPr>
      </w:r>
      <w:r>
        <w:rPr>
          <w:lang w:val="hi_IN" w:bidi="hi_IN"/>
        </w:rPr>
        <w:t>एक गधे का चित्र दिखाएँ।</w:t>
      </w:r>
    </w:p>
    <w:p>
      <w:pPr/>
      <w:r>
        <w:rPr>
          <w:lang w:val="hi_IN" w:bidi="hi_IN"/>
        </w:rPr>
      </w:r>
      <w:r>
        <w:rPr>
          <w:lang w:val="hi_IN" w:bidi="hi_IN"/>
        </w:rPr>
        <w:t>जब यूसुफ दोपहर में पहुँचा तो भाइयों ने अपने उपहार उसे दिए। भाई यूसुफ के सामने भूमि पर गिर गए। यूसुफ ने भाइयों से उनके पिता के बारे में पूछा। फिर यूसुफ ने बिन्यामीन पर ध्यान दिया। यूसुफ ने बिन्यामीन को आशीष दी। यूसुफ ने कहा, "मेरे पुत्र, परमेश्वर तेरे लिए अनुग्रह करे।" यूसुफ पुत्र की इस अभिव्यक्ति का उपयोग करता है क्योंकि बिन्यामीन छोटा है।</w:t>
      </w:r>
    </w:p>
    <w:p>
      <w:pPr/>
      <w:r>
        <w:rPr>
          <w:lang w:val="hi_IN" w:bidi="hi_IN"/>
        </w:rPr>
      </w:r>
      <w:r>
        <w:rPr>
          <w:lang w:val="hi_IN" w:bidi="hi_IN"/>
        </w:rPr>
        <w:t>यूसुफ अपनी माँ का पुत्र बिन्यामीन को देखता है और बहुत भावुक हो जाता है। यूसुफ की अपनी माँ का पुत्र होने का मतलब है कि यूसुफ और बिन्यामीन पूरे भाई थे। वे माँ और पिता दोनों को साझा करते थे। अन्य भाइयों का एक पिता यूसुफ और बिन्यामीन के साथ था, लेकिन उनकी अलग-अलग माताएँ थीं।</w:t>
      </w:r>
    </w:p>
    <w:p>
      <w:pPr/>
      <w:r>
        <w:rPr>
          <w:lang w:val="hi_IN" w:bidi="hi_IN"/>
        </w:rPr>
      </w:r>
      <w:r>
        <w:rPr>
          <w:lang w:val="hi_IN" w:bidi="hi_IN"/>
        </w:rPr>
        <w:t>रुकें और चर्चा करें: एक परिवार के बारे में एक कहानी सुनाएँ जिसमें अलग-अलग माताओं के कई भाई हैं लेकिन एक पिता है। हर भाइयों के बीच के रिश्ते का वर्णन करें। उन शब्दों पर ध्यान दें जो आप एक ही माता के भाई और अन्य माता के भाई का वर्णन करने के लिए प्रयोग कर रहे हैं।</w:t>
      </w:r>
    </w:p>
    <w:p>
      <w:pPr/>
      <w:r>
        <w:rPr>
          <w:lang w:val="hi_IN" w:bidi="hi_IN"/>
        </w:rPr>
      </w:r>
      <w:r>
        <w:rPr>
          <w:lang w:val="hi_IN" w:bidi="hi_IN"/>
        </w:rPr>
        <w:t>यूसुफ भावुक हो गया। यूसुफ अपनी भावनाओं को नियंत्रित करने में असमर्थ था। कुछ समय तक रोने के बाद, यूसुफ ने अपनी भावनाओं को नियंत्रण में कर लिया। यूसुफ ने अपना चेहरा धोया और कमरे में वापस आ गया।</w:t>
      </w:r>
    </w:p>
    <w:p>
      <w:pPr/>
      <w:r>
        <w:rPr>
          <w:lang w:val="hi_IN" w:bidi="hi_IN"/>
        </w:rPr>
      </w:r>
      <w:r>
        <w:rPr>
          <w:lang w:val="hi_IN" w:bidi="hi_IN"/>
        </w:rPr>
        <w:t>रुकें और चर्चा करें: उस व्यक्ति के बारे में एक कहानी सुनाएँ जो लंबे समय बाद घर आया था। लोगों ने कौन सी भावनाओं को व्यक्त किया? करीबी रिश्तेदारों ने इस आगमन पर कैसे प्रतिक्रिया दी?</w:t>
      </w:r>
    </w:p>
    <w:p>
      <w:pPr/>
      <w:r>
        <w:rPr>
          <w:lang w:val="hi_IN" w:bidi="hi_IN"/>
        </w:rPr>
      </w:r>
      <w:r>
        <w:rPr>
          <w:lang w:val="hi_IN" w:bidi="hi_IN"/>
        </w:rPr>
        <w:t>जब भोजन परोसा जाता था, तो यूसुफ को एक मेज पर परोसा जाता था। मिस्री एक अलग मेज पर बैठ गए। सभी भाई एक मेज पर बैठे थे। यूसुफ ने सभी भाइयों को उनकी उम्र के अनुसार बैठा दिया और सभी ग्यारह भाइयों को उनकी उम्र के अनुसार बैठा दिया। भाई इससे चकित हुए। यूसुफ ने बिन्यामीन को दूसरों से पाँच गुना अधिक भोजन दिया।</w:t>
      </w:r>
    </w:p>
    <w:p>
      <w:pPr/>
      <w:r>
        <w:rPr>
          <w:lang w:val="hi_IN" w:bidi="hi_IN"/>
        </w:rPr>
      </w:r>
      <w:r>
        <w:rPr>
          <w:lang w:val="hi_IN" w:bidi="hi_IN"/>
        </w:rPr>
        <w:t>मिस्रियों ने भाइयों के साथ भोजन नहीं किया। मिस्री इब्रियों को तुच्छ समझा और उनके साथ खाने से इनकार कर दिया।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अकाल जारी है। याकूब का परिवार उस अनाज में से अधिकांश खा चुका था जो भाइयों ने मिस्र में खरीदा था। उन्हें और अनाज लेने के लिए वापस जाना पड़ा, पर याकूब बिन्यामीन को जाने देने में हिचकिचाता है। यहूदा बिन्यामीन की जिम्मेदारी लेने की पेशकश करता है। अन्त में, याकूब बिन्यामीन को मिस्र जाने की अनुमति देता है। भाई उपहार और पैसे के साथ मिस्र के लिए रवाना होते हैं।</w:t>
      </w:r>
    </w:p>
    <w:p>
      <w:pPr/>
      <w:r>
        <w:rPr>
          <w:lang w:val="hi_IN" w:bidi="hi_IN"/>
        </w:rPr>
      </w:r>
      <w:r>
        <w:rPr>
          <w:b/>
          <w:lang w:val="hi_IN" w:bidi="hi_IN"/>
        </w:rPr>
        <w:t>दूसरा दृश्य:</w:t>
      </w:r>
      <w:r>
        <w:rPr>
          <w:lang w:val="hi_IN" w:bidi="hi_IN"/>
        </w:rPr>
        <w:t xml:space="preserve"> भाई मिस्र में आते हैं और यूसुफ से मिलते हैं। यूसुफ उन्हें अपने घर के प्रधान सेवक के पास सौंप देता है। सेवक भाइयों को यूसुफ के महल में ले जाता है।</w:t>
      </w:r>
    </w:p>
    <w:p>
      <w:pPr/>
      <w:r>
        <w:rPr>
          <w:lang w:val="hi_IN" w:bidi="hi_IN"/>
        </w:rPr>
      </w:r>
      <w:r>
        <w:rPr>
          <w:b/>
          <w:lang w:val="hi_IN" w:bidi="hi_IN"/>
        </w:rPr>
        <w:t>तीसरा दृश्य:</w:t>
      </w:r>
      <w:r>
        <w:rPr>
          <w:lang w:val="hi_IN" w:bidi="hi_IN"/>
        </w:rPr>
        <w:t xml:space="preserve"> भाई प्रधान प्रबन्धक को उस पैसे के बारे में समझाते हैं जो उन्हें अपनी बोरी में मिला था। प्रबन्धक उन्हें महल में ले जाता है और उन्हें उनके पाँव धोने के लिए पानी और गधों के लिए भोजन देता है। शिमोन जो बन्दीगृह में है भाइयों में शामिल हो जाता है।</w:t>
      </w:r>
    </w:p>
    <w:p>
      <w:pPr/>
      <w:r>
        <w:rPr>
          <w:lang w:val="hi_IN" w:bidi="hi_IN"/>
        </w:rPr>
      </w:r>
      <w:r>
        <w:rPr>
          <w:b/>
          <w:lang w:val="hi_IN" w:bidi="hi_IN"/>
        </w:rPr>
        <w:t>चौथा दृश्य:</w:t>
      </w:r>
      <w:r>
        <w:rPr>
          <w:lang w:val="hi_IN" w:bidi="hi_IN"/>
        </w:rPr>
        <w:t xml:space="preserve"> यूसुफ घर आता है। भाई यूसुफ को अपने उपहार देते हैं। यूसुफ बिन्यामीन को देखता है और भावनाओं से भर जाता है।</w:t>
      </w:r>
    </w:p>
    <w:p>
      <w:pPr/>
      <w:r>
        <w:rPr>
          <w:lang w:val="hi_IN" w:bidi="hi_IN"/>
        </w:rPr>
      </w:r>
      <w:r>
        <w:rPr>
          <w:b/>
          <w:lang w:val="hi_IN" w:bidi="hi_IN"/>
        </w:rPr>
        <w:t>पाँचवाँ दृश्य:</w:t>
      </w:r>
      <w:r>
        <w:rPr>
          <w:lang w:val="hi_IN" w:bidi="hi_IN"/>
        </w:rPr>
        <w:t xml:space="preserve"> यूसुफ बैठक के कमरे से बाहर भागता है और अकेले कमरे में जाकर रोने लगता है। यूसुफ फिर से अपने आप को संभालता है और भाइयों के पास लौट आता है।</w:t>
      </w:r>
    </w:p>
    <w:p>
      <w:pPr/>
      <w:r>
        <w:rPr>
          <w:lang w:val="hi_IN" w:bidi="hi_IN"/>
        </w:rPr>
      </w:r>
      <w:r>
        <w:rPr>
          <w:b/>
          <w:lang w:val="hi_IN" w:bidi="hi_IN"/>
        </w:rPr>
        <w:t>छठा दृश्य:</w:t>
      </w:r>
      <w:r>
        <w:rPr>
          <w:lang w:val="hi_IN" w:bidi="hi_IN"/>
        </w:rPr>
        <w:t xml:space="preserve"> भाई यूसुफ के साथ भोजन करते हैं लेकिन एक अलग मेज पर। यूसुफ उन्हें उम्र के अनुसार बैठाता है। मिस्री भाइयों के साथ भोजन करने से इनकार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 को इस्राएल कहा गया</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बिन्यामीन का उल्लेख किया गया है</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घर का भोज का प्रधान</w:t>
      </w:r>
    </w:p>
    <w:p>
      <w:pPr>
        <w:pStyle w:val="ListBullet"/>
        <w:spacing w:line="240" w:lineRule="auto"/>
        <w:ind w:left="720"/>
      </w:pPr>
      <w:r>
        <w:rPr>
          <w:lang w:val="hi_IN" w:bidi="hi_IN"/>
        </w:rPr>
      </w:r>
      <w:r>
        <w:rPr>
          <w:lang w:val="hi_IN" w:bidi="hi_IN"/>
        </w:rPr>
        <w:t>अन्य मिस्री</w:t>
      </w:r>
    </w:p>
    <w:p>
      <w:pPr>
        <w:pStyle w:val="ListBullet"/>
        <w:spacing w:line="240" w:lineRule="auto"/>
        <w:ind w:left="720"/>
      </w:pPr>
      <w:r>
        <w:rPr>
          <w:lang w:val="hi_IN" w:bidi="hi_IN"/>
        </w:rPr>
      </w:r>
      <w:r>
        <w:rPr>
          <w:lang w:val="hi_IN" w:bidi="hi_IN"/>
        </w:rPr>
        <w:t>भोज में परोसने वाले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भाइयों के कनान लौटने के बाद कुछ समय बीत गया है। अकाल गंभीर होना जारी है। परिवार ने लगभग सारा अनाज खा लिया है जो भाई कनान वापस लाए थे। याकूब अपने पुत्रों से कहता है कि वे अधिक भोजन लाने के लिए मिस्र वापस जाएँ। यहूदा भाइयों के प्रवक्ता के रूप में बात करना शुरू करता है। यहूदा अलग-अलग नतीजों वाले विकल्प पेश करता है। यहूदा कहता है "अगर" के बाद एक कथन आता है। यदि आप यह करते हैं, तो यह होगा। यह विकल्पों को प्रस्तुत करने का एक तरीका है। याकूब को यह चुनना चाहिए कि वह बिन्यामीन को मिस्र जाने दे या नहीं।</w:t>
      </w:r>
    </w:p>
    <w:p>
      <w:pPr/>
      <w:r>
        <w:rPr>
          <w:lang w:val="hi_IN" w:bidi="hi_IN"/>
        </w:rPr>
      </w:r>
      <w:r>
        <w:rPr>
          <w:lang w:val="hi_IN" w:bidi="hi_IN"/>
        </w:rPr>
        <w:t>रुकें और चर्चा करें: एक कहानी सुनाएँ जिसमें किसी को दो विकल्पों में से एक चयन करना पड़ता है। हर विकल्प का एक अलग परिणाम होता है। ध्यान दें कि कहानीकार हर विकल्प के विकल्पों और परिणामों को कैसे प्रस्तुत करता है।</w:t>
      </w:r>
    </w:p>
    <w:p>
      <w:pPr/>
      <w:r>
        <w:rPr>
          <w:lang w:val="hi_IN" w:bidi="hi_IN"/>
        </w:rPr>
      </w:r>
      <w:r>
        <w:rPr>
          <w:lang w:val="hi_IN" w:bidi="hi_IN"/>
        </w:rPr>
        <w:t>फिर यहूदा ने याकूब को याद दिलाया कि राज्यपाल ने कहा था, "तू फिर से मेरा चेहरा नहीं देख सकेगा, जब तक तेरा भाई तेरे साथ न हो।" यह एक शब्द चित्र है जिसका अर्थ है कि राज्यपाल मिस्र में भाइयों को स्वीकार नहीं करेगा। यदि वे बिन्यामीन के बिना मिस्र जाते हैं, तो उन्हें अनाज नहीं मिलेगा और उनका भाई शिमोन बन्दीगृह में रहेगा।</w:t>
      </w:r>
    </w:p>
    <w:p>
      <w:pPr/>
      <w:r>
        <w:rPr>
          <w:lang w:val="hi_IN" w:bidi="hi_IN"/>
        </w:rPr>
      </w:r>
      <w:r>
        <w:rPr>
          <w:lang w:val="hi_IN" w:bidi="hi_IN"/>
        </w:rPr>
        <w:t>फिर यहूदा ने कुछ ऐसा उल्लेख किया जो हो सकता था। यहूदा कहता है, "काश हम देर न करते" या "काश हम यह सारा समय बर्बाद न करते।" यहूदा ऐसी बात कर रहा है जो हो सकती थी पर हुई नहीं।</w:t>
      </w:r>
    </w:p>
    <w:p>
      <w:pPr/>
      <w:r>
        <w:rPr>
          <w:lang w:val="hi_IN" w:bidi="hi_IN"/>
        </w:rPr>
      </w:r>
      <w:r>
        <w:rPr>
          <w:lang w:val="hi_IN" w:bidi="hi_IN"/>
        </w:rPr>
        <w:t>रुकें और चर्चा करें: उस चीज़ के बारे में एक कहानी सुनाएँ जो शायद अतीत में हुई हो, लेकिन नहीं हुई। ध्यान दें कि उस व्यक्ति ने अतीत में इस घटना के बारे में कैसे बात करता है। यह व्यक्ति इस संभावना का वर्णन कैसे करता है ताकि सभी लोग जान लें कि यह नहीं हुआ?</w:t>
      </w:r>
    </w:p>
    <w:p>
      <w:pPr/>
      <w:r>
        <w:rPr>
          <w:lang w:val="hi_IN" w:bidi="hi_IN"/>
        </w:rPr>
      </w:r>
      <w:r>
        <w:rPr>
          <w:lang w:val="hi_IN" w:bidi="hi_IN"/>
        </w:rPr>
        <w:t>अन्त में याकूब बिन्यामीन को मिस्र जाने देने के लिए राज़ी हो जाता है। याकूब जोर देता है कि भाई अनाज के लिए दोगुने पैसे ले लें और राज्यपाल के लिए उपहार ले लें।</w:t>
      </w:r>
    </w:p>
    <w:p>
      <w:pPr/>
      <w:r>
        <w:rPr>
          <w:lang w:val="hi_IN" w:bidi="hi_IN"/>
        </w:rPr>
      </w:r>
      <w:r>
        <w:rPr>
          <w:lang w:val="hi_IN" w:bidi="hi_IN"/>
        </w:rPr>
        <w:t>याकूब भाइयों के जाने से पहले उन्हें आशीष देता है। याकूब कहता है, "सर्वशक्तिमान परमेश्वर या एल-शद्दाई तुम पर दया करें।" याकूब प्रार्थना कर रहा है कि शिमोन बन्दीगृह से रिहा हो और बिन्यामीन सुरक्षित रूप से कनान लौट आए। याकूब स्वीकार करता है कि इस यात्रा में याकूब बिन्यामीन सहित अपने और अधिक पुत्रों को खो सकता है। याकूब यह इस तरह से कहता है जो दर्शाता है कि याकूब ने वास्तव में एक कठिन निर्णय लिया है। याकूब जानता है कि याकूब अपने और अधिक पुत्रों को खो सकता है। याकूब इसे स्वीकार करता है क्योंकि उन्हें बाकी परिवार, स्त्रियों और बच्चों के लिए भोजन की आवश्यकता है।</w:t>
      </w:r>
    </w:p>
    <w:p>
      <w:pPr/>
      <w:r>
        <w:rPr>
          <w:lang w:val="hi_IN" w:bidi="hi_IN"/>
        </w:rPr>
      </w:r>
      <w:r>
        <w:rPr>
          <w:lang w:val="hi_IN" w:bidi="hi_IN"/>
        </w:rPr>
        <w:t>रुकें और चर्चा करें: किसी ऐसे व्यक्ति के बारे में एक कहानी सुनाएँ जिसे वास्तव में कठिन निर्णय लेना पड़ा जिसके परिणामस्वरूप एक या अधिक लोगों की मृत्यु हो सकती है। यह व्यक्ति इस निर्णय के बारे में कैसे बात करता है? वह व्यक्ति इस निर्णय को कैसे स्वीकार करता है जो उसने अभी लिया है?</w:t>
      </w:r>
    </w:p>
    <w:p>
      <w:pPr/>
      <w:r>
        <w:rPr>
          <w:lang w:val="hi_IN" w:bidi="hi_IN"/>
        </w:rPr>
      </w:r>
      <w:r>
        <w:rPr>
          <w:lang w:val="hi_IN" w:bidi="hi_IN"/>
        </w:rPr>
        <w:t>दूसरे दृश्य में, भाई राज्यपाल के लिए अपने पैसे और उपहारों के साथ मिस्र आते हैं। जब यूसुफ ने देखा कि बिन्यामीन उनके साथ है, तो यूसुफ ने अपने प्रधान प्रबन्धक से कहा कि वे लोग यूसुफ के साथ दोपहर का भोजन करेंगे। यूसुफ ने प्रबन्धक से कहा कि वह एक पशु को मारकर एक बड़ी भोज तैयार करे। जब भाइयों को पता चला कि वे राज्यपाल के महल जा रहे हैं तो वे घबरा गये। वे डरते थे कि राज्यपाल उन पर चोरी का आरोप लगाएगा और उन्हें दास बना देगा।</w:t>
      </w:r>
    </w:p>
    <w:p>
      <w:pPr/>
      <w:r>
        <w:rPr>
          <w:lang w:val="hi_IN" w:bidi="hi_IN"/>
        </w:rPr>
      </w:r>
      <w:r>
        <w:rPr>
          <w:lang w:val="hi_IN" w:bidi="hi_IN"/>
        </w:rPr>
        <w:t>तीसरे दृश्य में, भाइयों ने महल के प्रवेशद्वार पर प्रधान प्रबन्धक से बात की। उन्होंने बताया कि पहली यात्रा के बाद उनकी बोरियों में पैसा मिला था। प्रबन्धक ने उनसे कहा कि यह परमेश्वर की ओर से होगा क्योंकि प्रबन्धक को याद है कि उन्होंने अनाज के लिए भुगतान किया। प्रबन्धक ने शिमोन को बन्दीगृह से बाहर लाया। प्रबन्धक ने उन्हें उनके पाँव धोने के लिए पानी और उनके गधों के लिए भोजन दिया। भाइयों ने राज्यपाल के लिए अपने उपहार तैयार किए।</w:t>
      </w:r>
    </w:p>
    <w:p>
      <w:pPr/>
      <w:r>
        <w:rPr>
          <w:lang w:val="hi_IN" w:bidi="hi_IN"/>
        </w:rPr>
      </w:r>
      <w:r>
        <w:rPr>
          <w:lang w:val="hi_IN" w:bidi="hi_IN"/>
        </w:rPr>
        <w:t>चौथे दृश्य में, यूसुफ घर आया। भाइयों ने यूसुफ को उपहार दिये। भाइयों ने यूसुफ के सामने भूमि पर गिरकर दण्डवत किया। यूसुफ ने उनके पिता के बारे में पूछा। फिर यूसुफ ने बिन्यामीन के बारे में पूछा। यूसुफ ने बिन्यामीन को आशीष दी। यूसुफ ने कहा, "मेरे पुत्र, परमेश्वर तेरे लिए अनुग्रह करे।" इसे इस तरह से कहा जा सकता है, "हे युवक, परमेश्वर तेरे लिए दयालु रहे।" बिन्यामीन यूसुफ का भाई है। यहाँ, पुत्र शब्द यह दिखाता है कि बिन्यामीन यूसुफ से बहुत छोटा है क्योंकि उस समय यूसुफ लगभग चालीस वर्ष का था।</w:t>
      </w:r>
    </w:p>
    <w:p>
      <w:pPr/>
      <w:r>
        <w:rPr>
          <w:lang w:val="hi_IN" w:bidi="hi_IN"/>
        </w:rPr>
      </w:r>
      <w:r>
        <w:rPr>
          <w:lang w:val="hi_IN" w:bidi="hi_IN"/>
        </w:rPr>
        <w:t>पाँचवें दृश्य में, यूसुफ भावनाओं से भर जाता है और जल्दी से कमरे से बाहर चला जाता है। यूसुफ एक अलग कमरे में जाता है और फूट-फूट कर रो पड़ता है। यूसुफ कमरे से बाहर चला गया क्योंकि यूसुफ अपनी भावनाओं को नियंत्रित करने में असमर्थ था। यूसुफ जल्दी से कमरे से बाहर गया या जल्दीबाज़ी में कमरे से चला गया। अन्य अनुवादों में ऐसी अभिव्यक्तियों का उपयोग किया गया है जैसे कि तेजी से बाहर निकला या जल्दी में भाग कर बाहर गया। यूसुफ रोने के लिए अपने कमरे में गया। लेखक कह रहा है कि यूसुफ अपनी भावनाओं से इतना प्रभावित हुआ कि उसे भाइयों के सामने रोने से बचने के लिए जल्दी से कमरे से बाहर निकलना पड़ा। कुछ अनुवाद कहते हैं कि यूसुफ टूट गया और रोया। यह एक शब्द चित्र है जिसका अर्थ है कि यूसुफ ने अपनी भावनाओं पर नियंत्रण खो दिया। रोने के बाद, यूसुफ ने अपने आप को संभाला, अपना मुहँ धोया, और दूसरों के पास लौट आया।</w:t>
      </w:r>
    </w:p>
    <w:p>
      <w:pPr/>
      <w:r>
        <w:rPr>
          <w:lang w:val="hi_IN" w:bidi="hi_IN"/>
        </w:rPr>
      </w:r>
      <w:r>
        <w:rPr>
          <w:lang w:val="hi_IN" w:bidi="hi_IN"/>
        </w:rPr>
        <w:t>छठे दृश्य में, सभी लोग भोज खाते हैं। यूसुफ अकेले मेज पर बैठ जाता है। कमरे में मिस्री दूसरी मेज पर खाते हैं क्योंकि वे इब्रियों को तुच्छ समझते हैं। ग्यारह भाई सभी एक साथ एक मेज पर भोजन करते हैं। यूसुफ उन्हें उम्र के अनुसार बैठाता है। भाइयों को आश्चर्य हुआ कि राज्यपाल यूसुफ उन्हें उनके उम्र के अनुसार इस तरह बैठा सकता है। यूसुफ ने उनकी थालियाँ अपनी मेज के भोजन से भर दीं। सेवकों ने यूसुफ को उसके मेज पर और उसके भाइयों को उनके मेज पर परोसा। यूसुफ ने बिन्यामीन को दूसरों से पाँच गुना अधिक भोजन दिया। यह भाग इस तरह समाप्त होता है कि भाइ यूसुफ के साथ तब तक खुलकर खाते और पीते रहे जब तक वे खुश न हो गए।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छह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 को इस्राएल कहा गया</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बिन्यामीन का उल्लेख किया गया है</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घर का मुख्य प्रबंधक</w:t>
      </w:r>
    </w:p>
    <w:p>
      <w:pPr>
        <w:pStyle w:val="ListBullet"/>
        <w:spacing w:line="240" w:lineRule="auto"/>
        <w:ind w:left="720"/>
      </w:pPr>
      <w:r>
        <w:rPr>
          <w:lang w:val="hi_IN" w:bidi="hi_IN"/>
        </w:rPr>
      </w:r>
      <w:r>
        <w:rPr>
          <w:lang w:val="hi_IN" w:bidi="hi_IN"/>
        </w:rPr>
        <w:t>अन्य मिस्री</w:t>
      </w:r>
    </w:p>
    <w:p>
      <w:pPr>
        <w:pStyle w:val="ListBullet"/>
        <w:spacing w:line="240" w:lineRule="auto"/>
        <w:ind w:left="720"/>
      </w:pPr>
      <w:r>
        <w:rPr>
          <w:lang w:val="hi_IN" w:bidi="hi_IN"/>
        </w:rPr>
      </w:r>
      <w:r>
        <w:rPr>
          <w:lang w:val="hi_IN" w:bidi="hi_IN"/>
        </w:rPr>
        <w:t>भोज में परोसने वाले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याकूब और उसके परिवार में भोजन समाप्त हो रहा है। भाइयों को और अधिक भोजन लेने के लिए मिस्र वापस जाना होगा, वरना परिवार भूखा मर जाएगा। याकूब उनके जाने को बार-बार टालता रहा। याकूब बिन्यामीन को मिस्र जाने नहीं देना चाहता है। यहूदा बिन्यामीन की जिम्मेदारी लेने की पेशकश करता है।</w:t>
      </w:r>
    </w:p>
    <w:p>
      <w:pPr/>
      <w:r>
        <w:rPr>
          <w:lang w:val="hi_IN" w:bidi="hi_IN"/>
        </w:rPr>
      </w:r>
      <w:r>
        <w:rPr>
          <w:lang w:val="hi_IN" w:bidi="hi_IN"/>
        </w:rPr>
        <w:t>अभिनय को रोकें: याकूब से पूछें, "आप बिन्यामीन को मिस्र जाने क्यों नहीं देंगे?" आप सुन सकते हैं, "मुझे डर है कि वह मेरे पास वापस नहीं आएगा। मैंने यूसुफ को खो दिया है। मैं बिन्यामीन को खोना बर्दाश्त नहीं कर सकता। मुझे लगता है कि शिमोन शायद मर गया है। मिस्र की बन्दीगृह में कौन रह सकता है? मुझे लगता है कि यह राज्यपाल कुछ बुरा करने की योजना में है और मैं डर रहा हूँ।" यहूदा से पूछें, "आप बिन्यामीन के लिए जिम्मेदार होने की पेशकश क्यों कर रहे हैं?" आप सुन सकते हैं, "मैं वह हूँ जिसने यूसुफ को दास के रूप में बेचने का सुझाव दिया था। यह मेरी गलती है कि यूसुफ मर गया है। मुझे जिम्मेदार होना चाहिए। इसके अलावा, हमें और भोजन लेना होगा, नहीं तो हमारी सारी पत्नियाँ और बच्चे मर जाएँगे। मैं ऐसा होने नहीं दे सकता। पिता को बिन्यामीन को जाने देना चाहिए।" अभिनय को फिर से शुरू करें।</w:t>
      </w:r>
    </w:p>
    <w:p>
      <w:pPr/>
      <w:r>
        <w:rPr>
          <w:lang w:val="hi_IN" w:bidi="hi_IN"/>
        </w:rPr>
      </w:r>
      <w:r>
        <w:rPr>
          <w:lang w:val="hi_IN" w:bidi="hi_IN"/>
        </w:rPr>
        <w:t>याकूब ने जोर दिया कि भाई अनाज के लिए दोगुने पैसे ले लें। याकूब ने यह भी जोर दिया कि भाई राज्यपाल के लिए महंगे उपहार लें। याकूब ने बिन्यामीन को भाइयों के साथ जाने की अनुमति दी। याकूब ने भाइयों के जाने से पहले उन्हें आशीष दी। याकूब ने एल-शद्दाई या सर्वशक्तिमान परमेश्वर से प्रार्थना की कि वह उन पर दया दिखाए और शिमोन को बन्दीगृह से बाहर निकाले और बिन्यामीन को कनान वापस लाए।</w:t>
      </w:r>
    </w:p>
    <w:p>
      <w:pPr/>
      <w:r>
        <w:rPr>
          <w:lang w:val="hi_IN" w:bidi="hi_IN"/>
        </w:rPr>
      </w:r>
      <w:r>
        <w:rPr>
          <w:lang w:val="hi_IN" w:bidi="hi_IN"/>
        </w:rPr>
        <w:t>अभिनय रोक दें: याकूब से पूछें, अभी आप कैसा महसूस कर रहे हैं?" आप यह सुन सकते हैं, "मुझे डर लग रहा है। मैं यह बात परमेश्वर के हाथ में सौंपकर उस पर भरोसा करना चाहता हूँ। लेकिन परमेश्वर ने यूसुफ को मरने दिया। मैं विश्वास करना चाहता हूँ कि सब कुछ ठीक हो जाएगा। मैं तो बस डर गया हूँ। अभी उस पर भरोसा करना कठिन है।" भाइयों से पूछें, "आपने आशीष को सुनकर कैसा महसूस किया?" आप सुन सकते हैं, "मुझे यह सोचकर खुशी है कि सर्वशक्तिमान परमेश्वर हमारी देखभाल कर रहा है। परमेश्वर सर्वशक्तिमान है। मुझे यह आशीष चाहिए। मैं परमेश्वर की दया का सहारा चाहता हूँ क्योंकि मैंने अतीत में किए हैं।" अभिनय को फिर से शुरू करें।</w:t>
      </w:r>
    </w:p>
    <w:p>
      <w:pPr/>
      <w:r>
        <w:rPr>
          <w:lang w:val="hi_IN" w:bidi="hi_IN"/>
        </w:rPr>
      </w:r>
      <w:r>
        <w:rPr>
          <w:lang w:val="hi_IN" w:bidi="hi_IN"/>
        </w:rPr>
        <w:t>दूसरे दृश्य में, भाइयों का सामना यूसुफ से होता है। यूसुफ देखता है कि बिन्यामीन भाइयों के साथ है। यूसुफ भाइयों को अपने महल में भेजता है और अपने प्रधान प्रबन्धक से कहता है कि वह उनकी देखभाल करे। यूसुफ प्रधान प्रबन्धक से कहता है कि वह भाइयों के लिए भोज तैयार करे। भाइयों को पता चलता है कि वे राज्यपाल के महल जा रहे हैं। भाइयों को डर है कि यूसूफ उन पर चोरी का आरोप लगाएगा और उन्हें दास बना देगा।</w:t>
      </w:r>
    </w:p>
    <w:p>
      <w:pPr/>
      <w:r>
        <w:rPr>
          <w:lang w:val="hi_IN" w:bidi="hi_IN"/>
        </w:rPr>
      </w:r>
      <w:r>
        <w:rPr>
          <w:lang w:val="hi_IN" w:bidi="hi_IN"/>
        </w:rPr>
        <w:t>अभिनय को रोकें: प्रधान प्रबन्धक से पूछें, "आप इसके बारे में कैसा महसूस कर रहे हैं?" आप सुन सकते हैं, "मुझे नहीं पता कि ये पुरुष कौन हैं, लेकिन राज्यपाल वास्तव में उनमें रुचि रखते हैं। वे कनान के साधारण पुरुषों जैसे लगते हैं। मुझे आश्चर्य है कि राज्यपाल ऐसा व्यवहार क्यों कर रहा है जैसे वे महत्वपूर्ण हैं। मैं उनके साथ अच्छा व्यवहार करना चाहिए। मैं नहीं चाहता कि मेरा स्वामी मुझसे क्रोधित हो। वह कहता है कि भोज की तैयारी करो और मैं भी भोज की तैयारी करूँगा।" अभिनय को फिर से शुरू करें।</w:t>
      </w:r>
    </w:p>
    <w:p>
      <w:pPr/>
      <w:r>
        <w:rPr>
          <w:lang w:val="hi_IN" w:bidi="hi_IN"/>
        </w:rPr>
      </w:r>
      <w:r>
        <w:rPr>
          <w:lang w:val="hi_IN" w:bidi="hi_IN"/>
        </w:rPr>
        <w:t>तीसरे दृश्य में, भाई महल में आते हैं। वे बताते हैं कि घर जाते समय उन्हें अपने बोरे में वह पैसा मिला जो उन्होंने अनाज के लिए दिया था। वे उस पैसे को वापस लाए हैं। प्रबन्धक उनसे कहता है कि पैसा परमेश्वर की ओर से आया होगा क्योंकि प्रबन्धक को याद है कि उन्होंने अनाज के लिए भुगतान किया। प्रबन्धक ने शिमोन को बन्दीगृह से रिहा कर दिया है। शिमोन दूसरों में शामिल हो जाता है।</w:t>
      </w:r>
    </w:p>
    <w:p>
      <w:pPr/>
      <w:r>
        <w:rPr>
          <w:lang w:val="hi_IN" w:bidi="hi_IN"/>
        </w:rPr>
      </w:r>
      <w:r>
        <w:rPr>
          <w:lang w:val="hi_IN" w:bidi="hi_IN"/>
        </w:rPr>
        <w:t>अभिनय रोक दें: शिमोन से पूछें, "अभी आप कैसा महसूस कर रहे हैं?" आप सुन सकते हैं, "मुझे बहुत राहत मिली है। मैंने सोचा कि मेरा पिता बिन्यामीन को आने नहीं देगा और मैं उस बन्दीगृह में मर जाऊँगा। मेरे साथ अच्छा व्यवहार किया गया था लेकिन यह बन्दीगृह था। मैं फिर से आज़ाद होकर बहुत खुश हूँ।" अभिनय को फिर से शुरू करें।</w:t>
      </w:r>
    </w:p>
    <w:p>
      <w:pPr/>
      <w:r>
        <w:rPr>
          <w:lang w:val="hi_IN" w:bidi="hi_IN"/>
        </w:rPr>
      </w:r>
      <w:r>
        <w:rPr>
          <w:lang w:val="hi_IN" w:bidi="hi_IN"/>
        </w:rPr>
        <w:t>चौथे दृश्य में, यूसुफ भोज के लिए घर आता है। यूसुफ भाइयों से मिलता है और उनसे बात करता है। भाइयों ने अपने उपहार दिए और यूसुफ के सामने झुककर प्रणाम किया। यूसुफ उनके पिता के बारे में पूछता है। यूसुफ ने बिन्यामीन को देखा और कहा, "मेरे पुत्र, परमेश्वर तुझ पर कृपा करें।"</w:t>
      </w:r>
    </w:p>
    <w:p>
      <w:pPr/>
      <w:r>
        <w:rPr>
          <w:lang w:val="hi_IN" w:bidi="hi_IN"/>
        </w:rPr>
      </w:r>
      <w:r>
        <w:rPr>
          <w:lang w:val="hi_IN" w:bidi="hi_IN"/>
        </w:rPr>
        <w:t>अभिनय को रोकें: बिन्यामीन से पूछें, "आप उस आशीष को सुनने के बाद कैसा महसूस करते हैं?" आप सुन सकते हैं, "उसने जो कहा मुझे अच्छा लगा। मुझे आश्चर्य है कि उसने मुझसे इस तरह क्यों बात की। यह अजीब लगता है।" अभिनय को फिर से शुरू करें।</w:t>
      </w:r>
    </w:p>
    <w:p>
      <w:pPr/>
      <w:r>
        <w:rPr>
          <w:lang w:val="hi_IN" w:bidi="hi_IN"/>
        </w:rPr>
      </w:r>
      <w:r>
        <w:rPr>
          <w:lang w:val="hi_IN" w:bidi="hi_IN"/>
        </w:rPr>
        <w:t>पाँचवें दृश्य में, यूसुफ अपनी भावनाओं पर काबू खो देता है और कमरे से बाहर भागकर एक अलग कमरे में रोने लगता है। यूसुफ अपने आप को संभाल लेता है और दूसरों के पास लौट आता है।</w:t>
      </w:r>
    </w:p>
    <w:p>
      <w:pPr/>
      <w:r>
        <w:rPr>
          <w:lang w:val="hi_IN" w:bidi="hi_IN"/>
        </w:rPr>
      </w:r>
      <w:r>
        <w:rPr>
          <w:lang w:val="hi_IN" w:bidi="hi_IN"/>
        </w:rPr>
        <w:t>छठे दृश्य में, यूसुफ अपने भाइयों को उनकी उम्र के अनुसार बैठाता है। यूसुफ ने अपने भाइयों को अपने ही मेज से भोजन परोसने के लिए सेवकों को कहा। यूसुफ बिन्यामीन को दूसरों से पाँच गुना अधिक भोजन देता है।</w:t>
      </w:r>
    </w:p>
    <w:p>
      <w:pPr/>
      <w:r>
        <w:rPr>
          <w:lang w:val="hi_IN" w:bidi="hi_IN"/>
        </w:rPr>
      </w:r>
      <w:r>
        <w:rPr>
          <w:lang w:val="hi_IN" w:bidi="hi_IN"/>
        </w:rPr>
        <w:t>अभिनय रोक दें: भाइयों से पूछें, "इस समय आप क्या महसूस कर रहे हैं?" आप सुन सकते हैं, "मैं इस व्यक्ति के कार्यों को समझ नहीं सकता। वह कमरे से बाहर निकलता है। वह जल्दी से वापस अन्दर जाता है। वह हमें भोज में आमंत्रित करता है। वह हमारे साथ मेज पर नहीं खाएगा। वह हमारी उम्र जानता है। यह व्यक्ति कौन है? वह हमारे साथ इस तरह का व्यवहार क्यों कर रहा है? लेकिन मैं इस भोज का आनन्द लेने वाला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देश में अकाल गंभीर था। कुछ अनुवादों में देश का नाम नहीं, केवल देश शब्द का ही उपयोग किया गया है। अन्य अनुवादों में कनान शामिल है। देश कनान को दर्शाती है जहाँ याकूब और उसके पुत्र रहते हैं। </w:t>
      </w:r>
      <w:r>
        <w:rPr>
          <w:b/>
          <w:lang w:val="hi_IN" w:bidi="hi_IN"/>
        </w:rPr>
        <w:t>अकाल</w:t>
      </w:r>
      <w:r>
        <w:rPr>
          <w:lang w:val="hi_IN" w:bidi="hi_IN"/>
        </w:rPr>
        <w:t xml:space="preserve"> के लिए उसी शब्द का उपयोग करें जो आपने पिछले भागों में उपयोग किया है।</w:t>
      </w:r>
    </w:p>
    <w:p>
      <w:pPr/>
      <w:r>
        <w:rPr>
          <w:lang w:val="hi_IN" w:bidi="hi_IN"/>
        </w:rPr>
      </w:r>
      <w:r>
        <w:rPr>
          <w:lang w:val="hi_IN" w:bidi="hi_IN"/>
        </w:rPr>
        <w:t xml:space="preserve">इस भाग में </w:t>
      </w:r>
      <w:r>
        <w:rPr>
          <w:b/>
          <w:lang w:val="hi_IN" w:bidi="hi_IN"/>
        </w:rPr>
        <w:t>इस्राएल</w:t>
      </w:r>
      <w:r>
        <w:rPr>
          <w:lang w:val="hi_IN" w:bidi="hi_IN"/>
        </w:rPr>
        <w:t xml:space="preserve"> का उपयोग याकूब के नाम के रूप में किया गया है। कुछ अनुवादों में याकूब नाम का उल्लेख किए बिना इस्राएल नाम का उपयोग किया गया है। कुछ अनुवादों में लिखा है, याकूब जिसे इस्राएल कहा जाता था। इस तरह, वे स्पष्ट करते हैं कि इस्राएल और याकूब एक ही व्यक्ति हैं और याद करते हैं कि परमेश्वर ने याकूब को यह नया नाम दिया। इस्राएल की चर्चा मुख्य शब्दावली में की गई है। </w:t>
      </w:r>
    </w:p>
    <w:p>
      <w:pPr/>
      <w:r>
        <w:rPr>
          <w:lang w:val="hi_IN" w:bidi="hi_IN"/>
        </w:rPr>
      </w:r>
      <w:r>
        <w:rPr>
          <w:lang w:val="hi_IN" w:bidi="hi_IN"/>
        </w:rPr>
        <w:t>याकूब ने अपने पुत्रों से कहा कि वे बलसान, मधु, सुगन्ध-द्रव्य, गन्धरस, पिस्ते और बादाम के उपहार लें। कुछ अनुवादों में सामान्य शब्दों का उपयोग किया गया है जैसे मरहम, इत्र और पिस्ते ये महंगी वस्तुएँ थीं। सुगन्ध-द्रव्य और राल का उपयोग इत्र बनाने के लिए किया जाता था। इश्माएली व्यापारी जिन्होंने यूसुफ को दास के रूप में खरीदा था, वे मिस्र में बलसान, सुगन्ध-द्रव्य और राल ले जा रहे थे।</w:t>
      </w:r>
    </w:p>
    <w:p>
      <w:pPr/>
      <w:r>
        <w:rPr>
          <w:lang w:val="hi_IN" w:bidi="hi_IN"/>
        </w:rPr>
      </w:r>
      <w:r>
        <w:rPr>
          <w:lang w:val="hi_IN" w:bidi="hi_IN"/>
        </w:rPr>
        <w:t xml:space="preserve">रुकें और एक पेड़ का चित्र दिखाएँ जिसमें राल आ रहा हो। शहद की तस्वीर दिखाएँ। </w:t>
      </w:r>
    </w:p>
    <w:p>
      <w:pPr/>
      <w:r>
        <w:rPr>
          <w:lang w:val="hi_IN" w:bidi="hi_IN"/>
        </w:rPr>
      </w:r>
      <w:r>
        <w:rPr>
          <w:lang w:val="hi_IN" w:bidi="hi_IN"/>
        </w:rPr>
        <w:t>गन्धरस का चित्र दिखाएँ। पिस्ते का चित्र दिखाएँ। बादाम का चित्र दिखाएँ।</w:t>
      </w:r>
    </w:p>
    <w:p>
      <w:pPr/>
      <w:r>
        <w:rPr>
          <w:lang w:val="hi_IN" w:bidi="hi_IN"/>
        </w:rPr>
      </w:r>
      <w:r>
        <w:rPr>
          <w:lang w:val="hi_IN" w:bidi="hi_IN"/>
        </w:rPr>
        <w:t xml:space="preserve">याकूब ने अपने पुत्रों के जाने से पहले उन्हें </w:t>
      </w:r>
      <w:r>
        <w:rPr>
          <w:b/>
          <w:lang w:val="hi_IN" w:bidi="hi_IN"/>
        </w:rPr>
        <w:t>आशीष</w:t>
      </w:r>
      <w:r>
        <w:rPr>
          <w:lang w:val="hi_IN" w:bidi="hi_IN"/>
        </w:rPr>
        <w:t xml:space="preserve"> दी। आशीष की चर्चा मुख्य शब्दावली में की गई है। जब यूसुफ ने बिन्यामीन को देखा तो उसने बिन्यामीन को आशीष दी। ये आशीषें प्रार्थना के रूप में हैं।</w:t>
      </w:r>
    </w:p>
    <w:p>
      <w:pPr/>
      <w:r>
        <w:rPr>
          <w:lang w:val="hi_IN" w:bidi="hi_IN"/>
        </w:rPr>
      </w:r>
      <w:r>
        <w:rPr>
          <w:lang w:val="hi_IN" w:bidi="hi_IN"/>
        </w:rPr>
        <w:t xml:space="preserve">याकूब कहता है कि तेरी यात्रा में शक्तिमान परमेश्वर तुझ पर दया करे। सर्वशक्तिमान परमेश्वर या सर्वशक्तिमान ईश्वर </w:t>
      </w:r>
      <w:r>
        <w:rPr>
          <w:b/>
          <w:lang w:val="hi_IN" w:bidi="hi_IN"/>
        </w:rPr>
        <w:t>एल-शद्दाई</w:t>
      </w:r>
      <w:r>
        <w:rPr>
          <w:lang w:val="hi_IN" w:bidi="hi_IN"/>
        </w:rPr>
        <w:t xml:space="preserve"> का अनुवाद है। शद्दाई का अर्थ है शक्ति। यह परमेश्वर के लिए एक और नाम है। कुछ अनुवादों में अर्थ का अनुवाद किए बिना एल-शद्दाई नाम का उपयोग किया गया है। एल-शद्दाई की चर्चा मुख्य शब्दावली में की गई है। उसी नाम का उपयोग करें जो आपने पिछले भागों में इस्तेमाल किए हैं।</w:t>
      </w:r>
    </w:p>
    <w:p>
      <w:pPr/>
      <w:r>
        <w:rPr>
          <w:lang w:val="hi_IN" w:bidi="hi_IN"/>
        </w:rPr>
      </w:r>
      <w:r>
        <w:rPr>
          <w:lang w:val="hi_IN" w:bidi="hi_IN"/>
        </w:rPr>
        <w:t xml:space="preserve">याकूब ने एल-शद्दाई से पुत्रों पर </w:t>
      </w:r>
      <w:r>
        <w:rPr>
          <w:b/>
          <w:lang w:val="hi_IN" w:bidi="hi_IN"/>
        </w:rPr>
        <w:t>दया</w:t>
      </w:r>
      <w:r>
        <w:rPr>
          <w:lang w:val="hi_IN" w:bidi="hi_IN"/>
        </w:rPr>
        <w:t xml:space="preserve"> दिखाने के लिए कहा। दया की चर्चा मुख्य शब्दावली में की गई है। दया का अर्थ है किसी पर करुणा रखना। इस उदाहरण में, याकूब परमेश्वर से अपने पुत्रों के साथ अच्छा व्यवहार करने के लिए कह रहा है ताकि वे सभी घर लौट सकें।</w:t>
      </w:r>
    </w:p>
    <w:p>
      <w:pPr/>
      <w:r>
        <w:rPr>
          <w:lang w:val="hi_IN" w:bidi="hi_IN"/>
        </w:rPr>
      </w:r>
      <w:r>
        <w:rPr>
          <w:lang w:val="hi_IN" w:bidi="hi_IN"/>
        </w:rPr>
        <w:t>जब भाई यूसुफ के प्रधान प्रबन्धक या घर के प्रधान सेवक से बात करते हैं, तो वे “</w:t>
      </w:r>
      <w:r>
        <w:rPr>
          <w:b/>
          <w:lang w:val="hi_IN" w:bidi="hi_IN"/>
        </w:rPr>
        <w:t>मेरे प्रभु</w:t>
      </w:r>
      <w:r>
        <w:rPr>
          <w:lang w:val="hi_IN" w:bidi="hi_IN"/>
        </w:rPr>
        <w:t>” कहते हैं। यह वही उपाधि है जो भाइयों ने अपनी पहली यात्रा में राज्यपाल से बात करते समय इस्तेमाल की थी। यह सम्मान की उपाधि है। इसे कहने के अन्य तरीके यह होंगे कि कहें, श्रीमान या स्वामी। इसका अनुवाद उसी तरह करें जैसे आपने पिछले भाग में किया था।</w:t>
      </w:r>
    </w:p>
    <w:p>
      <w:pPr/>
      <w:r>
        <w:rPr>
          <w:lang w:val="hi_IN" w:bidi="hi_IN"/>
        </w:rPr>
      </w:r>
      <w:r>
        <w:rPr>
          <w:lang w:val="hi_IN" w:bidi="hi_IN"/>
        </w:rPr>
        <w:t xml:space="preserve">यूसुफ के घर के प्रधान प्रबन्धक या प्रधान ने भाइयों से कहा कि </w:t>
      </w:r>
      <w:r>
        <w:rPr>
          <w:b/>
          <w:lang w:val="hi_IN" w:bidi="hi_IN"/>
        </w:rPr>
        <w:t>परमेश्वर</w:t>
      </w:r>
      <w:r>
        <w:rPr>
          <w:lang w:val="hi_IN" w:bidi="hi_IN"/>
        </w:rPr>
        <w:t xml:space="preserve"> जो तेरे पिता के परमेश्वर है उसने यह किया होगा। फिर यूसुफ ने परमेश्वर से बिन्यामीन पर कृपा करने के लिए कहा यह परमेश्वर के लिए सामान्य नाम है। परमेश्वर की चर्चा मुख्य शब्दावली में की गई है। परमेश्वर के लिए उसी शब्द का इस्तेमाल करें जो आपने पिछले भाग में इस्तेमाल किया है।</w:t>
      </w:r>
    </w:p>
    <w:p>
      <w:pPr/>
      <w:r>
        <w:rPr>
          <w:lang w:val="hi_IN" w:bidi="hi_IN"/>
        </w:rPr>
      </w:r>
      <w:r>
        <w:rPr>
          <w:lang w:val="hi_IN" w:bidi="hi_IN"/>
        </w:rPr>
        <w:t>मिस्री सेवकों ने इब्रियों को तुच्छ समझा और उनके साथ भोजन करने से इनकार कर दिया। इब्रानी वह भाषा है जो याकूब और उसके पुत्र बोलते थे। उन्हें इब्री भी कहा जाता था। इब्रियों के लिए उसी शब्द का उपयोग करें जो आपने पहले इस्तेमाल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44:1–13</w:t>
      </w:r>
      <w:r>
        <w:rPr>
          <w:lang w:val="hi_IN" w:bidi="hi_IN"/>
        </w:rPr>
      </w:r>
    </w:p>
    <w:p>
      <w:pPr>
        <w:pStyle w:val="Heading3"/>
      </w:pPr>
      <w:r>
        <w:rPr>
          <w:lang w:val="hi_IN" w:bidi="hi_IN"/>
        </w:rPr>
        <w:t>सुने और मन में रखें</w:t>
      </w:r>
    </w:p>
    <w:p>
      <w:pPr/>
      <w:r>
        <w:rPr>
          <w:lang w:val="hi_IN" w:bidi="hi_IN"/>
        </w:rPr>
      </w:r>
      <w:r>
        <w:rPr>
          <w:lang w:val="hi_IN" w:bidi="hi_IN"/>
        </w:rPr>
        <w:t>उत्पत्ति 44:1–13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यूसुफ ने अपने महल में भाइयों के लिए भोज रखा। अगली सुबह, भाई कनान लौटने के लिए तैयार थे। यह यूसुफ की कहानी के अगले भाग की कहानी है।</w:t>
      </w:r>
    </w:p>
    <w:p>
      <w:pPr/>
      <w:r>
        <w:rPr>
          <w:lang w:val="hi_IN" w:bidi="hi_IN"/>
        </w:rPr>
      </w:r>
      <w:r>
        <w:rPr>
          <w:lang w:val="hi_IN" w:bidi="hi_IN"/>
        </w:rPr>
        <w:t>यूसुफ अपने घर के प्रबन्धक से कहता है कि वह हर व्यक्ति को उतना अनाज दे जितना उसका गधा उठा सके। प्रबन्धक को हर व्यक्ति ने जो पैसा दिया है उसे उसके अनाज की बोरी के ऊपर रखना है। हर भाई अपने पहले वाले अनाज का पैसा और नया अनाज मोल लेने के लिए नया पैसा भी साथ लाया था। प्रबन्धक यह सारा पैसा हर एक व्यक्ति की बोरी में रख दिया होगा।</w:t>
      </w:r>
    </w:p>
    <w:p>
      <w:pPr/>
      <w:r>
        <w:rPr>
          <w:lang w:val="hi_IN" w:bidi="hi_IN"/>
        </w:rPr>
      </w:r>
      <w:r>
        <w:rPr>
          <w:lang w:val="hi_IN" w:bidi="hi_IN"/>
        </w:rPr>
        <w:t>यूसुफ प्रबन्धक से यह भी कहता है कि वह यूसुफ के व्यक्तिगत चाँदी का कटोरा बिन्यामीन की बोरी के ऊपर रख दे। यह कटोरा एक भविष्यवाणी का प्याला था। मिस्री लोग एक प्याले में तेल और पानी डालते थे और देखते थे कि उनका मिलाप क्या रूप लेता है। मिस्री भविष्य बताने के लिए उनके गठन का अध्ययन करते थे। यह भाग यह नहीं कहता कि यूसुफ ने वास्तव में भविष्य की भविष्यवाणी करने के लिए प्याले का उपयोग किया था। यूसुफ के पास प्याला था और वह इसका उपयोग कर सकता था। प्रबन्धक वह सब कुछ करता है जो यूसुफ उसे करने के लिए कहता है।</w:t>
      </w:r>
    </w:p>
    <w:p>
      <w:pPr/>
      <w:r>
        <w:rPr>
          <w:lang w:val="hi_IN" w:bidi="hi_IN"/>
        </w:rPr>
      </w:r>
      <w:r>
        <w:rPr>
          <w:lang w:val="hi_IN" w:bidi="hi_IN"/>
        </w:rPr>
        <w:t>रुकें और चर्चा करें: एक अमीर व्यक्ति के बारे में एक कहानी सुनाएँ जिसके कई दास हैं। इस व्यक्ति का एक सेवक है जो बाकी सभी सेवकों और उस व्यक्ति के घर में होने वाली हर चीज़ का प्रभारी है। कहानीकार इस व्यक्ति को क्या उपाधि देता है? उस व्यक्ति के अपने प्रधान सेवक पर कितना भरोसा है, उसका वर्णन करें। अनाज की एक बोरी से लदे गधे का चित्र दिखाएँ। भविष्यवाणी के लिए उपयोग किए जाने वाले चाँदी के प्याले का चित्र दिखाएँ।</w:t>
      </w:r>
    </w:p>
    <w:p>
      <w:pPr/>
      <w:r>
        <w:rPr>
          <w:lang w:val="hi_IN" w:bidi="hi_IN"/>
        </w:rPr>
      </w:r>
      <w:r>
        <w:rPr>
          <w:lang w:val="hi_IN" w:bidi="hi_IN"/>
        </w:rPr>
        <w:t>भाई लोग भोर होते ही उठ गए और अपने लदे हुए गधों के साथ निकल पड़े। भोर वह समय होता है जब सुबह दिन का उजाला शुरू होता है। भोर सूर्योदय से पहले है। भोर तब होती है जब देखने लायक उजाला हो जाता है। जैसे ही भाइयों ने शहर छोड़ दिया, यूसुफ ने अपने प्रबन्धक से कहा कि वह उनका पीछा करे और उनसे पूछे कि उन्होंने स्वामी का चाँदी का प्याला क्यों चुराया। चाँदी का प्याला एक मूल्यवान वस्तु थी। मिस्री भविष्य की भविष्यवाणी करने के लिए इस तरह के प्यालों का उपयोग करते थे। यूसुफ अपने प्रबन्धक या घर के प्रबन्धक को नहीं बताता कि यूसुफ इन लोगों के साथ यह सब क्यों कर रहा है। यूसुफ ने घर के प्रबन्धक को नहीं बताया कि ये लोग कौन हैं।</w:t>
      </w:r>
    </w:p>
    <w:p>
      <w:pPr/>
      <w:r>
        <w:rPr>
          <w:lang w:val="hi_IN" w:bidi="hi_IN"/>
        </w:rPr>
      </w:r>
      <w:r>
        <w:rPr>
          <w:lang w:val="hi_IN" w:bidi="hi_IN"/>
        </w:rPr>
        <w:t>रुकें और चर्चा करें: कुछ ऐसे चोरों की कहानी सुनाएँ जो चोरी किया हुआ सामान लेकर भाग गए। कुछ स्थानीय लोग चोरों को पकड़ने और उनकी चोरी हुई चीजों को वापस लेने के लिए उनके पीछे जाते हैं। क्या होता है इसका वर्णन करने के लिए उपयोग किए जाने वाले शब्दों पर ध्यान दें।</w:t>
      </w:r>
    </w:p>
    <w:p>
      <w:pPr/>
      <w:r>
        <w:rPr>
          <w:lang w:val="hi_IN" w:bidi="hi_IN"/>
        </w:rPr>
      </w:r>
      <w:r>
        <w:rPr>
          <w:lang w:val="hi_IN" w:bidi="hi_IN"/>
        </w:rPr>
        <w:t>प्रबन्धक वैसा ही करता है जैसा यूसुफ उसे कहता है। प्रबन्धक यूसुफ की आज्ञा मानता है। प्रबन्धक नहीं जानता कि ये लोग यूसुफ के भाई हैं। प्रबन्धक जानता है कि यूसुफ इन लोगों के साथ एक विशेष तरीके से व्यवहार कर रहा है।</w:t>
      </w:r>
    </w:p>
    <w:p>
      <w:pPr/>
      <w:r>
        <w:rPr>
          <w:lang w:val="hi_IN" w:bidi="hi_IN"/>
        </w:rPr>
      </w:r>
      <w:r>
        <w:rPr>
          <w:lang w:val="hi_IN" w:bidi="hi_IN"/>
        </w:rPr>
        <w:t>रुकें और समीक्षा करें: उन सभी अजीब या असामान्य कामों को सूचीबद्ध करें जो यूसुफ ने इस व्यक्ति से यूसुफ के भाइयों के साथ करने के लिए कहा है। मिस्र की पहली यात्रा और इस दूसरी यात्रा दोनों को शामिल करें।</w:t>
      </w:r>
    </w:p>
    <w:p>
      <w:pPr/>
      <w:r>
        <w:rPr>
          <w:lang w:val="hi_IN" w:bidi="hi_IN"/>
        </w:rPr>
      </w:r>
      <w:r>
        <w:rPr>
          <w:lang w:val="hi_IN" w:bidi="hi_IN"/>
        </w:rPr>
        <w:t>प्रधान प्रबन्धक ने भाइयों को पकड़ लिया और उन पर वैसा ही आरोप लगाया जैसा यूसुफ ने उसे निर्देश दिया था। यूसुफ चाहता था कि प्रबन्धक भाइयों से कहे, "तुमने भलाई के बदले बुरा क्यों किया?" इसे कहने का एक और तरीका है, "स्वामी ने तुम्हारी सहायता की पर तुमने बुराई की" या "हमने तुम्हारे लिए जो भलाई की उसे तुमने बुराई से लौटा दिया।"</w:t>
      </w:r>
    </w:p>
    <w:p>
      <w:pPr/>
      <w:r>
        <w:rPr>
          <w:lang w:val="hi_IN" w:bidi="hi_IN"/>
        </w:rPr>
      </w:r>
      <w:r>
        <w:rPr>
          <w:lang w:val="hi_IN" w:bidi="hi_IN"/>
        </w:rPr>
        <w:t>रुकें और चर्चा करें: एक ऐसी कहानी बनाएँ जिसमें कोई किसी दूसरे के लिए दया का काम करता हो। वह दूसरा व्यक्ति पहले व्यक्ति के साथ कुछ गलत करके प्रतिक्रिया देता है। यह पहला व्यक्ति दूसरे व्यक्ति से कैसे बात करता है? ध्यान दें कि वह उस व्यक्ति से कैसे बात करता है जिसने कुछ गलत किया है।</w:t>
      </w:r>
    </w:p>
    <w:p>
      <w:pPr/>
      <w:r>
        <w:rPr>
          <w:lang w:val="hi_IN" w:bidi="hi_IN"/>
        </w:rPr>
      </w:r>
      <w:r>
        <w:rPr>
          <w:lang w:val="hi_IN" w:bidi="hi_IN"/>
        </w:rPr>
        <w:t>भाइयों को समझ नहीं आ रहा था। वे नहीं जानते कि प्रबन्धक उन पर इस तरह का आरोप क्यों लगा रहा है। भाइयों ने जब प्रबन्धक से उत्तर दिया तो उन्होंने अपने आप को सेवक कहा। यह किसी ऐसे व्यक्ति से बात करने का एक सम्मानजनक तरीका है जिसके पास अधिक अधिकार है। भाइयों ने प्रबन्धक को याद दिलाया कि उन्होंने मिस्र की पहली यात्रा का पैसा वापस कर दिया था। वे कई सवालों के साथ अपना आश्चर्य दिखाते हैं जिनके उत्तर की आवश्यकता नहीं है। वे पूछते हैं, "हम यह क्यों करेंगे? क्या हमने पहले पैसा वापस नहीं किया था? हम स्वामी से चाँदी या सोना क्यों चुराएँगे?"</w:t>
      </w:r>
    </w:p>
    <w:p>
      <w:pPr/>
      <w:r>
        <w:rPr>
          <w:lang w:val="hi_IN" w:bidi="hi_IN"/>
        </w:rPr>
      </w:r>
      <w:r>
        <w:rPr>
          <w:lang w:val="hi_IN" w:bidi="hi_IN"/>
        </w:rPr>
        <w:t>रुकें और चर्चा करें: एक कहानी सुनाएँ जिसमें किसी पर कुछ करने का झूठा आरोप लगाया गया हो। यह व्यक्ति अपनी रक्षा कैसे करता है? क्या वह ऐसे प्रश्न पूछता है जिनके उत्तर की आवश्यकता नहीं है? क्या वह कथन की एक श्रृंखला देता है?</w:t>
      </w:r>
    </w:p>
    <w:p>
      <w:pPr/>
      <w:r>
        <w:rPr>
          <w:lang w:val="hi_IN" w:bidi="hi_IN"/>
        </w:rPr>
      </w:r>
      <w:r>
        <w:rPr>
          <w:lang w:val="hi_IN" w:bidi="hi_IN"/>
        </w:rPr>
        <w:t>भाइयों का कहना है कि यदि प्रबन्धक को किसी भाइयों की सम्पत्ति में चाँदी का प्याला मिलता है, तो वह भाई मर जाएँ और बाकी लोग दास बन जाएँ। यह दृढ़ता से कहने का एक तरीका है कि भाइयों ने प्याला नहीं चुराया है। भाई विश्वास नहीं करते कि प्याला उनके बोरे में मिलेगा।</w:t>
      </w:r>
    </w:p>
    <w:p>
      <w:pPr/>
      <w:r>
        <w:rPr>
          <w:lang w:val="hi_IN" w:bidi="hi_IN"/>
        </w:rPr>
      </w:r>
      <w:r>
        <w:rPr>
          <w:lang w:val="hi_IN" w:bidi="hi_IN"/>
        </w:rPr>
        <w:t>भाइयों ने गधों से अपने अनाज की बोरियाँ उतारीं और उन्हें खोल दिया ताकि वे खोजी जा सकें। इस बिन्दु पर, घर का भण्डारी या प्रबन्धक जानता है कि चाँदी का प्याला कहाँ है। उसने इसे बिन्यामीन के बोरे में रख दिया। हालाँकि, घर का भण्डारी बड़े से लेकर छोटे तक हर बोरी की तलाश करने की प्रक्रिया को पूरा करता है। यह पूरी कहानी में नाटक जोड़ता है।</w:t>
      </w:r>
    </w:p>
    <w:p>
      <w:pPr/>
      <w:r>
        <w:rPr>
          <w:lang w:val="hi_IN" w:bidi="hi_IN"/>
        </w:rPr>
      </w:r>
      <w:r>
        <w:rPr>
          <w:lang w:val="hi_IN" w:bidi="hi_IN"/>
        </w:rPr>
        <w:t>जब प्रबन्धक को बिन्यामीन के अनाज के बोरे में चाँदी का प्याला मिला, तब भाई लोग निराश होकर अपने कपड़े फाड़ बैठे। कपड़े फाड़ना, गहरी भावना या दुःख व्यक्त करने का एक सामान्य रीति थी। भाई शोक व्यक्त कर रहे हैं क्योंकि बिन्यामीन के बोरे में प्याला मिलने का अर्थ है कि बिन्यामीन को मरना होगा। या कम से कम, बिन्यामीन मिस्र में बन्दीगृह में होगा। राज्यपाल विश्वास नहीं करेगा कि बिन्यामीन चोरी में निर्दोष है या कि उसने प्याला नहीं लिया। उनके पास कोई स्पष्टीकरण नहीं है कि प्याला बिन्यामीन के अनाज के बोरे में कैसे गया। भाई निराश हैं क्योंकि वे जानते हैं कि यह समाचार याकूब पर कैसा प्रभाव डालेगा। सभी भाई अपने गधों पर सामान डालकर शहर लौट आए। भाई बिन्यामीन को नहीं छोड़ते हैं।</w:t>
      </w:r>
    </w:p>
    <w:p>
      <w:pPr/>
      <w:r>
        <w:rPr>
          <w:lang w:val="hi_IN" w:bidi="hi_IN"/>
        </w:rPr>
      </w:r>
      <w:r>
        <w:rPr>
          <w:lang w:val="hi_IN" w:bidi="hi_IN"/>
        </w:rPr>
        <w:t>रुकें और चर्चा करें: किसी ऐसे व्यक्ति के बारे में एक कहानी सुनाएँ जिस पर कुछ करने का गलत आरोप लगाया गया था। आरोपी व्यक्ति की प्रतिक्रियाओं पर ध्यान दें।</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यूसुफ प्रधान प्रबन्धक से कहता है कि वह ग्यारह भाइयों के लिए अनाज की बोरियाँ तैयार करे। प्रबन्धक ने वैसा ही किया जैसा यूसुफ ने कहा था।</w:t>
      </w:r>
    </w:p>
    <w:p>
      <w:pPr/>
      <w:r>
        <w:rPr>
          <w:lang w:val="hi_IN" w:bidi="hi_IN"/>
        </w:rPr>
      </w:r>
      <w:r>
        <w:rPr>
          <w:b/>
          <w:lang w:val="hi_IN" w:bidi="hi_IN"/>
        </w:rPr>
        <w:t>दूसरा दृश्य:</w:t>
      </w:r>
      <w:r>
        <w:rPr>
          <w:lang w:val="hi_IN" w:bidi="hi_IN"/>
        </w:rPr>
        <w:t xml:space="preserve"> भाई भोर होते ही निकलते हैं। जैसे ही वे शहर से बाहर निकलते हैं, यूसुफ अपने प्रधान प्रबन्धक को उनके पीछे भेजता है ताकि वह उन पर यूसुफ का प्याला चुराने का आरोप लगाएँ।</w:t>
      </w:r>
    </w:p>
    <w:p>
      <w:pPr/>
      <w:r>
        <w:rPr>
          <w:lang w:val="hi_IN" w:bidi="hi_IN"/>
        </w:rPr>
      </w:r>
      <w:r>
        <w:rPr>
          <w:b/>
          <w:lang w:val="hi_IN" w:bidi="hi_IN"/>
        </w:rPr>
        <w:t>तीसरा दृश्य:</w:t>
      </w:r>
      <w:r>
        <w:rPr>
          <w:lang w:val="hi_IN" w:bidi="hi_IN"/>
        </w:rPr>
        <w:t xml:space="preserve"> प्रबन्धक ग्यारह भाइयों को पकड़ लेता है और उन पर यूसुफ का चाँदी का प्याला चुराने का आरोप लगाता है। भाइयों ने कहा कि वे निर्दोष हैं। प्रबन्धक को बिन्यामीन के बोरे में प्याला मिलता है। भाइ निराशा में अपने कपड़े फाड़ देते हैं और शहर लौट आते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प्रधान प्रबन्धक</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अन्य भाई</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यूसुफ के घर में भोज के बाद यह घटना होती है। यूसुफ अपने प्रधान प्रबन्धक से कहता है कि वह भाइयों को उतना अनाज दे जितना वे अपने गधों पर लाद सकें। यदि बोझ बहुत भारी है, तो गधा अपनी पीठ पर बोझ लेकर चल नहीं सकेगा। फिर यूसुफ प्रबन्धक से कहता है कि वह हर व्यक्ति का पैसा उसके अनाज की बोरी में रख दे। यह वह सारा पैसा होना चाहिए जो वे लोग मिस्र में लाए थे। वे अपने साथ वह पैसा भी लाए जिसे पहली यात्रा में उन्हें लौटाया गया था और इस यात्रा के अनाज का दाम चुकाने के लिए और पैसा भी लाए। यूसुफ प्रबन्धक से कहता है कि वह उसका चाँदी का भविष्य बताने वाला प्याला बिन्यामीन के बोरे में रख दे। यूसुफ यह नहीं बताता कि यूसुफ इन चीजों को क्यों चाहता है। प्रबन्धक ने वह सब कुछ किया जैसा यूसुफ ने उसे कहा था।</w:t>
      </w:r>
    </w:p>
    <w:p>
      <w:pPr/>
      <w:r>
        <w:rPr>
          <w:lang w:val="hi_IN" w:bidi="hi_IN"/>
        </w:rPr>
      </w:r>
      <w:r>
        <w:rPr>
          <w:lang w:val="hi_IN" w:bidi="hi_IN"/>
        </w:rPr>
        <w:t>दूसरे दृश्य में, अगली सुबह ग्यारहों भाई भोर होते ही उठते हैं और निकल जाते हैं। यूसुफ ने तब तक इंतजार किया जब तक वे शहर नहीं छोड़ते और फिर प्रधान प्रबन्धक को भाइयों के पास भेजा। यूसुफ ने प्रधान प्रबन्धक से कहा कि वह भाइयों पर यूसुफ का चाँदी का प्याला चुराने का आरोप लगाए। यूसुफ ने प्रबन्धक को कहने के लिए सब कुछ बताया।</w:t>
      </w:r>
    </w:p>
    <w:p>
      <w:pPr/>
      <w:r>
        <w:rPr>
          <w:lang w:val="hi_IN" w:bidi="hi_IN"/>
        </w:rPr>
      </w:r>
      <w:r>
        <w:rPr>
          <w:lang w:val="hi_IN" w:bidi="hi_IN"/>
        </w:rPr>
        <w:t>तीसरे दृश्य में, प्रधान प्रबन्धक शहर के ठीक बाहर ग्यारहों भाइयों को पकड़ता है। गधों पर अनाज की भारी बोरियाँ लदी हुई थीं, जिसका अर्थ था कि भाई धीमी गति से यात्रा कर रहे थे। प्रबन्धक जल्दी चल कर भाइयों तक पहुँच सकता था।</w:t>
      </w:r>
    </w:p>
    <w:p>
      <w:pPr/>
      <w:r>
        <w:rPr>
          <w:lang w:val="hi_IN" w:bidi="hi_IN"/>
        </w:rPr>
      </w:r>
      <w:r>
        <w:rPr>
          <w:lang w:val="hi_IN" w:bidi="hi_IN"/>
        </w:rPr>
        <w:t>प्रबन्धक ने वह सब कुछ कहा जो यूसुफ ने उसे कहने के लिए कहा था। भाइयों ने कुछ चुराने से इनकार किया। भाइ कई ऐसे प्रश्न पूछते हैं जिनके उत्तर देने की आवश्यकता नहीं है। इन प्रश्नों को एक कथन के रूप में रखा जा सकता है। उदाहरण के लिए, "क्या हमने अपने बोरों में जो पैसा मिला वह वापस नहीं किया?" इस प्रश्न को सकारात्मक रूप से कहा जा सकता है, "हमने अपनी बोरियों में जो पैसा मिला उसे वापस कर दिया।"</w:t>
      </w:r>
    </w:p>
    <w:p>
      <w:pPr/>
      <w:r>
        <w:rPr>
          <w:lang w:val="hi_IN" w:bidi="hi_IN"/>
        </w:rPr>
      </w:r>
      <w:r>
        <w:rPr>
          <w:lang w:val="hi_IN" w:bidi="hi_IN"/>
        </w:rPr>
        <w:t>सभी भाई कहते हैं कि किसी ने प्याला नहीं चुराया। भाइ कहते हैं कि यदि प्रबन्धक को उनकी किसी बोरी में प्याला मिल जाता है, तो चोर मर जाएगा और बाकी लोग राज्यपाल के दास बन जाएँगे। भाइयों के कार्य दिखाते हैं कि वे मानते हैं कि वे सभी निर्दोष हैं। घर का प्रबन्धक या भण्डारी कहता है, "यह उचित है, लेकिन जिसने प्याला चुराया वह केवल मेरा दास होगा।" यह कहकर घर के प्रबन्धक ने दास बनने की उनकी पेशकश को स्वीकार कर लेता है, लेकिन फिर कहता है कि केवल दोषी व्यक्ति ही दास होगा। घर का प्रबन्धक दण्ड को कम करता है।</w:t>
      </w:r>
    </w:p>
    <w:p>
      <w:pPr/>
      <w:r>
        <w:rPr>
          <w:lang w:val="hi_IN" w:bidi="hi_IN"/>
        </w:rPr>
      </w:r>
      <w:r>
        <w:rPr>
          <w:lang w:val="hi_IN" w:bidi="hi_IN"/>
        </w:rPr>
        <w:t>भाइयों ने अपनी इच्छा से और शीघ्रता से अनाज की बोरियाँ उतार दीं। भाइयों ने हर बोरी खोली ताकि प्रबन्धक प्याला ढूँढ सके। प्रबन्धक जानता है कि प्याला कहाँ है। प्रबन्धक ने बोरियाँ भरने से पहले प्याला बिन्यामीन के बोरे में रखा। हालाँकि, प्रबन्धक बड़े पुत्र की बोरी से शुरू करता है और सभी ग्यारह लोगों से होकर गुजरता है जब तक कि वह बिन्यामीन की बोरी तक नहीं पहुँच जाता। प्रबन्धक को प्याला बिन्यामीन की बोरी में मिला। भाइयों को बहुत दुःख हुआ और उन्होंने अपने कपड़े फाड़ दिए। उन्होंने बोरों को गधों पर लाद लिया और सभी भाई यूसुफ से मिलने के लिए वापस आ गये।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प्रधान प्रबन्धक</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अन्य भाई</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यूसुफ प्रबन्धक से कहता है कि वह भाइयों की बोरियों में उतना अनाज भर दे जितना उनके गधे उठा सकते हैं। यूसुफ प्रबन्धक से कहता है कि वह हर व्यक्ति का पैसा उसके अनाज की बोरी के ऊपर रख दे। यूसुफ प्रबन्धक से कहता है कि वह उसका चाँदी का भविष्य बताने वाला प्याला बिन्यामीन के बोरे में रख दे। प्रबन्धक ने वह सब कुछ किया जो यूसुफ ने उसे करने के लिए कहा था।</w:t>
      </w:r>
    </w:p>
    <w:p>
      <w:pPr/>
      <w:r>
        <w:rPr>
          <w:lang w:val="hi_IN" w:bidi="hi_IN"/>
        </w:rPr>
      </w:r>
      <w:r>
        <w:rPr>
          <w:lang w:val="hi_IN" w:bidi="hi_IN"/>
        </w:rPr>
        <w:t>अभिनय रोकें: प्रबन्धक से पूछें, "आप इन कार्यों के बारे में कैसा महसूस करते हैं?" आप सुन सकते हैं, "मुझे समझ नहीं आता कि राज्यपाल ये काम क्यों कर रहा है। वह इन पुरुषों के साथ किसी अन्य पुरुषों से बहुत अलग व्यवहार कर रहा है। ऐसा लगता है कि वह उन्हें किसी तरह जानता है, लेकिन मुझे नहीं पता कि वह उनसे कब मिला होगा। वह निश्चित रूप से उनकी उम्र जानता है। यह बहुत अजीब है। ऐसा लगता है कि वह किसी तरह उनकी परीक्षा ले रहा है। वह एक अच्छा स्वामी है इसलिए मैं उसके निर्देशों का पालन कर रहा हूँ।" यूसुफ से पूछें, "तुम ये काम क्यों कर रहे हो?" आप सुन सकते हैं, "मुझे अब अपने भाइयों के चरित्र के बारे में और जानने की आवश्यकता है। ऐसा लगता है जैसे वे अच्छे पुरुष बन गए हैं, लेकिन मुझे यकीन होना चाहिए। मैं जानना चाहता हूँ कि वे बिन्यामीन के साथ क्या करने वाले हैं। मैं जानना चाहता हूँ कि क्या वे वास्तव में अपने पिता के शोक की परवाह करते हैं। जब तक इन बातों को नहीं जान लेता तब तक मैं उन पर भरोसा नहीं कर सकता।" अभिनय को फिर से शुरू करें।</w:t>
      </w:r>
    </w:p>
    <w:p>
      <w:pPr/>
      <w:r>
        <w:rPr>
          <w:lang w:val="hi_IN" w:bidi="hi_IN"/>
        </w:rPr>
      </w:r>
      <w:r>
        <w:rPr>
          <w:lang w:val="hi_IN" w:bidi="hi_IN"/>
        </w:rPr>
        <w:t>दूसरे दृश्य में, ग्यारह भाई भोर होते ही निकल पड़ते हैं। उनके जाने के तुरन्त बाद, यूसुफ ने प्रबन्धक को भाइयों के पीछे जाने को कहा। यूसुफ ने कहा कि प्रबन्धक भाइयों पर उसका प्याला चुराने का आरोप लगाए। यूसुफ ने प्रबन्धक से कहा कि "तूने मेरी कृपा का बदला बुराई से क्यों दिया है? तूने मेरे स्वामी का भविष्यवाणी का प्याला क्यों चुराया है?"</w:t>
      </w:r>
    </w:p>
    <w:p>
      <w:pPr/>
      <w:r>
        <w:rPr>
          <w:lang w:val="hi_IN" w:bidi="hi_IN"/>
        </w:rPr>
      </w:r>
      <w:r>
        <w:rPr>
          <w:lang w:val="hi_IN" w:bidi="hi_IN"/>
        </w:rPr>
        <w:t>अभिनय रोकें: प्रबन्धक से पूछें, "आप इस कार्य के बारे में कैसा महसूस कर रहे हैं?" आप सुन सकते हैं, "मुझे उन पर इस तरह का आरोप लगाना पसंद नहीं है। मुझे पता है कि उन्होंने प्याला नहीं चुराया था। मुझे नहीं पता कि राज्यपाल उन्हें इस तरह से डराने की कोशिश क्यों कर रहा है। लेकिन मैं वह करूँगा जो राज्यपाल मुझे करने के लिए कहता है। मुझे लगता है कि उसके पास एक अच्छा कारण है। मुझे नहीं पता कि यह क्या है।" अभिनय को फिर से शुरू करें।</w:t>
      </w:r>
    </w:p>
    <w:p>
      <w:pPr/>
      <w:r>
        <w:rPr>
          <w:lang w:val="hi_IN" w:bidi="hi_IN"/>
        </w:rPr>
      </w:r>
      <w:r>
        <w:rPr>
          <w:lang w:val="hi_IN" w:bidi="hi_IN"/>
        </w:rPr>
        <w:t>तीसरे दृश्य में, प्रबन्धक शहर के ठीक बाहर भाइयों को पकड़ता है। प्रबन्धक ने वह सब कुछ कहा जो यूसुफ ने उसे कहने के लिए कहा था। भाइयों को समझ नहीं आया। भाइयों ने कई प्रश्न पूछे जिनके उत्तर की आवश्यकता नहीं थी। फिर भाइयों ने कहा कि यदि प्रबन्धक को हमारे सामान में प्याला मिल जाए, तो जिसने प्याला लिया है वह मर जाए और हम सब उसके दास बन जाएँ। प्रबन्धक ने उत्तर दिया कि केवल वही व्यक्ति दास बनाया जाएगा जिसने प्याला चुराया है। बाकी लोग आज़ाद होंगे।</w:t>
      </w:r>
    </w:p>
    <w:p>
      <w:pPr/>
      <w:r>
        <w:rPr>
          <w:lang w:val="hi_IN" w:bidi="hi_IN"/>
        </w:rPr>
      </w:r>
      <w:r>
        <w:rPr>
          <w:lang w:val="hi_IN" w:bidi="hi_IN"/>
        </w:rPr>
        <w:t>अभिनय रोकें: भाइयों से पूछो, "आप अभी कैसा महसूस कर रहे हो?" आप सुन सकते हैं, "मैं उलझन में हूँ। मुझे नहीं पता कि वह हम पर आरोप क्यों लगा रहा है। हम में से किसी ने कुछ नहीं चुराया। हमने पैसा लौटाने की कोशिश की पर उन्होंने उसे लेना नहीं चाहा। यह प्याला क्या है? मुझे याद नहीं कि मैंने कोई प्याला देखा हो।" अभिनय को फिर से शुरू करें।</w:t>
      </w:r>
    </w:p>
    <w:p>
      <w:pPr/>
      <w:r>
        <w:rPr>
          <w:lang w:val="hi_IN" w:bidi="hi_IN"/>
        </w:rPr>
      </w:r>
      <w:r>
        <w:rPr>
          <w:lang w:val="hi_IN" w:bidi="hi_IN"/>
        </w:rPr>
        <w:t>भाइयों ने अनाज की बोरियाँ उतारीं। प्रबन्धक ने बोरियों की जाँच की सबसे बड़े की बोरी से शुरू करके सबसे छोटे की बोरी तक। प्रबन्धक को प्याला बिन्यामीन की बोरी में मिला। भाइयों ने अपना शोक दिखाने के लिए अपने कपड़े फाड़ दिए। उन्होंने गधों पर लाद लिया और यूसुफ के पास वापस आ गये।</w:t>
      </w:r>
    </w:p>
    <w:p>
      <w:pPr/>
      <w:r>
        <w:rPr>
          <w:lang w:val="hi_IN" w:bidi="hi_IN"/>
        </w:rPr>
      </w:r>
      <w:r>
        <w:rPr>
          <w:lang w:val="hi_IN" w:bidi="hi_IN"/>
        </w:rPr>
        <w:t>अभिनय को रोकें: प्रबन्धक से पूछें, "तूने सभी बोरियों की तलाश की और बिन्यामीन की बोरी को अन्त तक क्यों बचाया?" आप सुन सकते हैं, "मुझे लगता है कि राज्यपाल इन पुरुषों की परीक्षा ले रहा है। मैंने ऐसा करने का निर्णय लिया जैसे मैं सभी की जाँच कर रहा हूँ। यदि मैं सीधे बिन्यामीन की बोरी के पास जाता, तो यह संदेहजनक होता। मैं नहीं चाहता कि वे जान लें कि मैंने प्याला बिन्यामीन की बोरी में रखा था।" बिन्यामीन से पूछें, "आप अभी कैसा महसूस कर रहे हैं?" आप सुन सकते हैं, "मैं सदमे में हूँ। मैंने वह प्याला पहले कभी नहीं देखा था। मुझे नहीं पता कि यह मेरी बोरी में कैसे आया। मेरे साथ क्या होने वाला है? मुझे घर लौटना होगा वरना मेरे पिता मर जाएँगे। मैंने यह नहीं किया। मैं कैसे साबित कर सकता हूँ कि मैं निर्दोष हूँ? मैं डर गया हूँ। मुझे आशा है कि मेरे भाइयों को विश्वास होगा कि मैंने यह प्याला नहीं लिया। मुझे चाहिए कि वे मेरी सहायता करें। मैं चाहता हूँ कि परमेश्वर मेरी भी सहायता करें। मुझे नहीं पता कि परमेश्वर ऐसा क्यों होने दे रहा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प्रधान प्रबन्धक वही व्यक्ति है जो पिछले भाग में प्रधान प्रबन्धक था। उसी उपाधि का उपयोग करें जो आपने पहले इस्तेमाल किया था।</w:t>
      </w:r>
    </w:p>
    <w:p>
      <w:pPr/>
      <w:r>
        <w:rPr>
          <w:lang w:val="hi_IN" w:bidi="hi_IN"/>
        </w:rPr>
      </w:r>
      <w:r>
        <w:rPr>
          <w:lang w:val="hi_IN" w:bidi="hi_IN"/>
        </w:rPr>
        <w:t xml:space="preserve">चाँदी का प्याला एक विशेष प्याला था जिसे </w:t>
      </w:r>
      <w:r>
        <w:rPr>
          <w:b/>
          <w:lang w:val="hi_IN" w:bidi="hi_IN"/>
        </w:rPr>
        <w:t>भविष्यवाणी</w:t>
      </w:r>
      <w:r>
        <w:rPr>
          <w:lang w:val="hi_IN" w:bidi="hi_IN"/>
        </w:rPr>
        <w:t xml:space="preserve"> का प्याला कहा जाता है। इस प्रकार के प्याले का उपयोग मिस्र में भविष्य बताने के लिए किया जाता था। यूसुफ के पास ऐसा प्याला था। हम नहीं जानते कि यूसुफ ने वास्तव में प्याले का उपयोग किया था। </w:t>
      </w:r>
      <w:r>
        <w:rPr>
          <w:b/>
          <w:lang w:val="hi_IN" w:bidi="hi_IN"/>
        </w:rPr>
        <w:t>भविष्यवाणी</w:t>
      </w:r>
      <w:r>
        <w:rPr>
          <w:lang w:val="hi_IN" w:bidi="hi_IN"/>
        </w:rPr>
        <w:t xml:space="preserve"> की चर्चा मुख्य शब्दावली में की गई है। उसी शब्द का उपयोग करें जिसका उपयोग आपने पिछले भागों में किया है।</w:t>
      </w:r>
    </w:p>
    <w:p>
      <w:pPr/>
      <w:r>
        <w:rPr>
          <w:lang w:val="hi_IN" w:bidi="hi_IN"/>
        </w:rPr>
      </w:r>
      <w:r>
        <w:rPr>
          <w:lang w:val="hi_IN" w:bidi="hi_IN"/>
        </w:rPr>
        <w:t>यहाँ रुकें और भविष्यवाणी के प्याले का चित्र दिखाएँ।</w:t>
      </w:r>
    </w:p>
    <w:p>
      <w:pPr/>
      <w:r>
        <w:rPr>
          <w:lang w:val="hi_IN" w:bidi="hi_IN"/>
        </w:rPr>
      </w:r>
      <w:r>
        <w:rPr>
          <w:lang w:val="hi_IN" w:bidi="hi_IN"/>
        </w:rPr>
        <w:t xml:space="preserve">यूसुफ कहता है कि तूने भलाई के बदले </w:t>
      </w:r>
      <w:r>
        <w:rPr>
          <w:b/>
          <w:lang w:val="hi_IN" w:bidi="hi_IN"/>
        </w:rPr>
        <w:t>बुराई</w:t>
      </w:r>
      <w:r>
        <w:rPr>
          <w:lang w:val="hi_IN" w:bidi="hi_IN"/>
        </w:rPr>
        <w:t xml:space="preserve"> का बदला क्यों दिया? यह समझना एक कठिन वाक्य हो सकता है। यूसुफ कह रहा है, मैंने तेरे लिए कुछ अच्छा किया है। मैंने तुझे तेरे परिवारों के लिए भोजन दिया। मैंने तुझे अपने घर में रखा और तुझे भोज दिया। तू मुड़कर मेरा चाँदी का प्याला चुरा लेता है। मैंने तेरे लिए भला किया, पर तूने मेरे लिए बुरा किया या </w:t>
      </w:r>
      <w:r>
        <w:rPr>
          <w:b/>
          <w:lang w:val="hi_IN" w:bidi="hi_IN"/>
        </w:rPr>
        <w:t>दुष्ट काम</w:t>
      </w:r>
      <w:r>
        <w:rPr>
          <w:lang w:val="hi_IN" w:bidi="hi_IN"/>
        </w:rPr>
        <w:t xml:space="preserve"> किया। </w:t>
      </w:r>
      <w:r>
        <w:rPr>
          <w:b/>
          <w:lang w:val="hi_IN" w:bidi="hi_IN"/>
        </w:rPr>
        <w:t>बुराई</w:t>
      </w:r>
      <w:r>
        <w:rPr>
          <w:lang w:val="hi_IN" w:bidi="hi_IN"/>
        </w:rPr>
        <w:t xml:space="preserve"> और </w:t>
      </w:r>
      <w:r>
        <w:rPr>
          <w:b/>
          <w:lang w:val="hi_IN" w:bidi="hi_IN"/>
        </w:rPr>
        <w:t>दुष्टता</w:t>
      </w:r>
      <w:r>
        <w:rPr>
          <w:lang w:val="hi_IN" w:bidi="hi_IN"/>
        </w:rPr>
        <w:t xml:space="preserve"> शब्दों की चर्चा मुख्य शब्दावली में की गई है।</w:t>
      </w:r>
    </w:p>
    <w:p>
      <w:pPr/>
      <w:r>
        <w:rPr>
          <w:lang w:val="hi_IN" w:bidi="hi_IN"/>
        </w:rPr>
      </w:r>
      <w:r>
        <w:rPr>
          <w:lang w:val="hi_IN" w:bidi="hi_IN"/>
        </w:rPr>
        <w:t xml:space="preserve">भाइयों ने यूसुफ के </w:t>
      </w:r>
      <w:r>
        <w:rPr>
          <w:b/>
          <w:lang w:val="hi_IN" w:bidi="hi_IN"/>
        </w:rPr>
        <w:t>दास</w:t>
      </w:r>
      <w:r>
        <w:rPr>
          <w:lang w:val="hi_IN" w:bidi="hi_IN"/>
        </w:rPr>
        <w:t xml:space="preserve"> बनने की पेशकश की। </w:t>
      </w:r>
      <w:r>
        <w:rPr>
          <w:b/>
          <w:lang w:val="hi_IN" w:bidi="hi_IN"/>
        </w:rPr>
        <w:t>दास</w:t>
      </w:r>
      <w:r>
        <w:rPr>
          <w:lang w:val="hi_IN" w:bidi="hi_IN"/>
        </w:rPr>
        <w:t xml:space="preserve"> की चर्चा मुख्य शब्दावली में की गई है। दास के लिए उसी शब्द का उपयोग करें जो आपने पिछले भागों में उपयोग किया है।</w:t>
      </w:r>
    </w:p>
    <w:p>
      <w:pPr/>
      <w:r>
        <w:rPr>
          <w:lang w:val="hi_IN" w:bidi="hi_IN"/>
        </w:rPr>
      </w:r>
      <w:r>
        <w:rPr>
          <w:lang w:val="hi_IN" w:bidi="hi_IN"/>
        </w:rPr>
        <w:t xml:space="preserve">भाइयों ने अपने आप को प्रबन्धक के </w:t>
      </w:r>
      <w:r>
        <w:rPr>
          <w:b/>
          <w:lang w:val="hi_IN" w:bidi="hi_IN"/>
        </w:rPr>
        <w:t>सेवक</w:t>
      </w:r>
      <w:r>
        <w:rPr>
          <w:lang w:val="hi_IN" w:bidi="hi_IN"/>
        </w:rPr>
        <w:t xml:space="preserve"> कहा। </w:t>
      </w:r>
      <w:r>
        <w:rPr>
          <w:b/>
          <w:lang w:val="hi_IN" w:bidi="hi_IN"/>
        </w:rPr>
        <w:t>सेवक</w:t>
      </w:r>
      <w:r>
        <w:rPr>
          <w:lang w:val="hi_IN" w:bidi="hi_IN"/>
        </w:rPr>
        <w:t>की चर्चा मुख्य शब्दावली में की गई है। यहाँ यहूदा सम्मान दिखाने के लिए शब्द का उपयोग कर रहा है। यहूदा सेवक शब्द का उपयोग यह दिखाने के लिए करता है कि जिस व्यक्ति से यहूदा बात कर रहा है उसका यहूदा से उच्च स्थिति या अधिक अधिकार है। यहूदा ने देखा कि यूसुफ के महल के प्रधान प्रबन्धक का दर्जा यहूदा से अधिक है। सेवक के लिए उसी शब्द का उपयोग करें जो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44:14–34</w:t>
      </w:r>
      <w:r>
        <w:rPr>
          <w:lang w:val="hi_IN" w:bidi="hi_IN"/>
        </w:rPr>
      </w:r>
    </w:p>
    <w:p>
      <w:pPr>
        <w:pStyle w:val="Heading3"/>
      </w:pPr>
      <w:r>
        <w:rPr>
          <w:lang w:val="hi_IN" w:bidi="hi_IN"/>
        </w:rPr>
        <w:t>सुने और मन में रखें</w:t>
      </w:r>
    </w:p>
    <w:p>
      <w:pPr/>
      <w:r>
        <w:rPr>
          <w:lang w:val="hi_IN" w:bidi="hi_IN"/>
        </w:rPr>
      </w:r>
      <w:r>
        <w:rPr>
          <w:lang w:val="hi_IN" w:bidi="hi_IN"/>
        </w:rPr>
        <w:t>उत्पत्ति 44:14–34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स्टेज सेट करना</w:t>
      </w:r>
    </w:p>
    <w:p>
      <w:pPr/>
      <w:r>
        <w:rPr>
          <w:lang w:val="hi_IN" w:bidi="hi_IN"/>
        </w:rPr>
      </w:r>
      <w:r>
        <w:rPr>
          <w:lang w:val="hi_IN" w:bidi="hi_IN"/>
        </w:rPr>
        <w:t>उत्पत्ति 44:14–34</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यूसुफ के चाँदी के प्याले की कहानी को आगे बढ़ाता है। यूसुफ ने अपने प्रधान प्रबन्धक या घर के प्रधान प्रबन्धक से प्याला बिन्यामीन के अनाज की बोरी में डालने के लिए कहा। फिर, भाइयों के जाने के बाद, यूसुफ ने प्रधान प्रबन्धक को भाइयों के पास भेजा ताकि वे उन पर प्याला चुराने का आरोप लगाए। जब प्रबन्धक को बिन्यामीन के अनाज की बोरी में प्याला मिलता है, तब भाई बहुत दुःखी हो जाते हैं। सभी ग्यारह भाई यूसुफ से बात करने के लिए लौटते हैं।</w:t>
      </w:r>
    </w:p>
    <w:p>
      <w:pPr/>
      <w:r>
        <w:rPr>
          <w:lang w:val="hi_IN" w:bidi="hi_IN"/>
        </w:rPr>
      </w:r>
      <w:r>
        <w:rPr>
          <w:lang w:val="hi_IN" w:bidi="hi_IN"/>
        </w:rPr>
        <w:t>भाई उस महल में लौट गए जहाँ यूसुफ उनका इंतजार कर रहा था। भाई यूसुफ के सामने जमीन पर गिर जाते हैं। यह एक मजबूत या हिंसक कार्य था। यह एक सामान्य घुटने टेकना या झुकना नहीं था। भाइयों में मजबूत भावनाएँ थीं।</w:t>
      </w:r>
    </w:p>
    <w:p>
      <w:pPr/>
      <w:r>
        <w:rPr>
          <w:lang w:val="hi_IN" w:bidi="hi_IN"/>
        </w:rPr>
      </w:r>
      <w:r>
        <w:rPr>
          <w:lang w:val="hi_IN" w:bidi="hi_IN"/>
        </w:rPr>
        <w:t>यूसुफ माँग करता है, "तूमने क्या किया है?" यहूदा भाइयों के लिए बोलता है। यहूदा सबसे बड़ा भाई नहीं है। आमतौर पर बड़ा भाई, जो रूबेन है, भाइयों के लिए बात करता था। यहूदा उनके लिए बोलने की यह भूमिका निभाता है।</w:t>
      </w:r>
    </w:p>
    <w:p>
      <w:pPr/>
      <w:r>
        <w:rPr>
          <w:lang w:val="hi_IN" w:bidi="hi_IN"/>
        </w:rPr>
      </w:r>
      <w:r>
        <w:rPr>
          <w:lang w:val="hi_IN" w:bidi="hi_IN"/>
        </w:rPr>
        <w:t>रुकें और चर्चा करें: एक बड़े परिवार के बारे में बात करें जिसमें कई पुत्र हैं। परिवार में हर पुत्र की भूमिका को ध्यान से सुनें।</w:t>
      </w:r>
    </w:p>
    <w:p>
      <w:pPr/>
      <w:r>
        <w:rPr>
          <w:lang w:val="hi_IN" w:bidi="hi_IN"/>
        </w:rPr>
      </w:r>
      <w:r>
        <w:rPr>
          <w:lang w:val="hi_IN" w:bidi="hi_IN"/>
        </w:rPr>
        <w:t>यहूदा कई प्रश्नों की एक श्रृंखला पूछता है जिनके उत्तर की आवश्यकता नहीं है। इन्हें प्रश्नों के बजाय सकारात्मक कथन के रूप में दिया जा सकता है। यह एक प्रश्न हो सकता है जैसे "हम आपको क्या कह सकते हैं?" या, एक सकारात्मक कथन जैसे "हम नहीं जानते कि क्या कहना है।" "हम इसको समझा नहीं सकते।" "हम यह साबित नहीं कर सकते कि हम निर्दोष हैं।" भाइयों को नहीं पता कि प्याला बिन्यामीन की बोरी में कैसे गया। इसलिए, वे नहीं जानते कि अपना बचाव कैसे करें।</w:t>
      </w:r>
    </w:p>
    <w:p>
      <w:pPr/>
      <w:r>
        <w:rPr>
          <w:lang w:val="hi_IN" w:bidi="hi_IN"/>
        </w:rPr>
      </w:r>
      <w:r>
        <w:rPr>
          <w:lang w:val="hi_IN" w:bidi="hi_IN"/>
        </w:rPr>
        <w:t>रुकें और चर्चा करें: किसी ऐसे व्यक्ति की कहानी सुनाएँ जिस पर गलत आरोप लगाया गया हो। इस व्यक्ति ने अपना बचाव कैसे किया?</w:t>
      </w:r>
    </w:p>
    <w:p>
      <w:pPr/>
      <w:r>
        <w:rPr>
          <w:lang w:val="hi_IN" w:bidi="hi_IN"/>
        </w:rPr>
      </w:r>
      <w:r>
        <w:rPr>
          <w:lang w:val="hi_IN" w:bidi="hi_IN"/>
        </w:rPr>
        <w:t>एक मिस्र के भविष्यवाणी के प्याले का चित्र दिखाएँ।</w:t>
      </w:r>
    </w:p>
    <w:p>
      <w:pPr/>
      <w:r>
        <w:rPr>
          <w:lang w:val="hi_IN" w:bidi="hi_IN"/>
        </w:rPr>
      </w:r>
      <w:r>
        <w:rPr>
          <w:lang w:val="hi_IN" w:bidi="hi_IN"/>
        </w:rPr>
        <w:t>यहूदा कहता है कि परमेश्वर हमें हमारे पापों के लिए दण्ड दे रहा है। यहूदा और बाकी सब जानते हैं कि यूसुफ को दास के रूप में बेचने के अपने पाप के लिए उन्हें अब तक कभी दण्ड नहीं मिला है। बिन्यामीन उस समूह का हिस्सा नहीं था जिसने यूसुफ को दास के रूप में बेच दिया था। अब भाइयों पर कुछ ऐसा करने का आरोप लगाया जा रहा है जो उन्होंने नहीं किया था। वे मानते हैं कि परमेश्वर उन्हें अब उस काम के लिए दण्ड दे रहा है जो उन्होंने वर्षों पहले किया था।</w:t>
      </w:r>
    </w:p>
    <w:p>
      <w:pPr/>
      <w:r>
        <w:rPr>
          <w:lang w:val="hi_IN" w:bidi="hi_IN"/>
        </w:rPr>
      </w:r>
      <w:r>
        <w:rPr>
          <w:lang w:val="hi_IN" w:bidi="hi_IN"/>
        </w:rPr>
        <w:t>फिर यहूदा यूसुफ से कहता है कि सभी ग्यारह भाई यूसुफ के दास बनेंगे। भाई चाहते हैं कि उनके साथ एक समूह के रूप में व्यवहार किया जाए। दस बड़े भाई बिन्यामीन के प्रति अपना सहारा दिखाते हैं। यूसुफ यहूदा की बात मानने से इनकार कर देता है। यूसुफ भाइयों से कहता है कि बिन्यामीन दास के रूप में रहेगा, लेकिन बाकी लोग कनान लौट जायेंगे। यूसुफ कहता है, "शान्ति से अपने पिता के पास जाओ।"</w:t>
      </w:r>
    </w:p>
    <w:p>
      <w:pPr/>
      <w:r>
        <w:rPr>
          <w:lang w:val="hi_IN" w:bidi="hi_IN"/>
        </w:rPr>
      </w:r>
      <w:r>
        <w:rPr>
          <w:lang w:val="hi_IN" w:bidi="hi_IN"/>
        </w:rPr>
        <w:t>यहूदा एक लंबा भाषण देता है। यह उत्पत्ति में सबसे लंबा भाषण है। यहूदा यूसुफ को चापलूसी के शब्द कहने से शुरू करता है। यहूदा अपने आप को यूसुफ का दास कहता है। यहूदा इससे दिखाता है कि यहूदा जानता है कि यूसुफ का यहूदा से अधिक दर्जा है। यहूदा यूसुफ से कहता है कि वह यहूदा पर गुस्सा न हो। यहूदा यह पूछ रहा है क्योंकि यहूदा यूसुफ का मन बदलने की कोशिश करने वाला है या यूसुफ को बिन्यामीन को कनान लौटने देने के लिए सहमत होने की कोशिश करने वाला है।</w:t>
      </w:r>
    </w:p>
    <w:p>
      <w:pPr/>
      <w:r>
        <w:rPr>
          <w:lang w:val="hi_IN" w:bidi="hi_IN"/>
        </w:rPr>
      </w:r>
      <w:r>
        <w:rPr>
          <w:lang w:val="hi_IN" w:bidi="hi_IN"/>
        </w:rPr>
        <w:t>यहूदा अपने परिवार के इतिहास को बताता है। यहूदा याकूब को बिन्यामीन का महत्व समझाता है। बिन्यामीन सबसे छोटा पुत्र है और अपनी माँ का एकमात्र शेष पुत्र है। यहूदा विश्वास करता है कि यूसुफ मर गया है। यहूदा कहता है कि बिन्यामीन याकूब के बुढ़ापे का पुत्र है। इसका अर्थ है कि जब बिन्यामीन का जन्म हुआ था तो याकूब एक बूढ़ा व्यक्ति था। कई संस्कृतियों में सबसे छोटे बच्चे को एक विशेष बच्चे के रूप में माना जाता है।</w:t>
      </w:r>
    </w:p>
    <w:p>
      <w:pPr/>
      <w:r>
        <w:rPr>
          <w:lang w:val="hi_IN" w:bidi="hi_IN"/>
        </w:rPr>
      </w:r>
      <w:r>
        <w:rPr>
          <w:lang w:val="hi_IN" w:bidi="hi_IN"/>
        </w:rPr>
        <w:t>रुकें और चर्चा करें: उस पिता की कहानी सुनाएँ जिसके कई पुत्र हैं। ध्यान दें कि यह पिता सबसे छोटे पुत्र के बारे में कैसे बात करता है। पिता इस सबसे छोटे पुत्र का वर्णन कैसे करता है?</w:t>
      </w:r>
    </w:p>
    <w:p>
      <w:pPr/>
      <w:r>
        <w:rPr>
          <w:lang w:val="hi_IN" w:bidi="hi_IN"/>
        </w:rPr>
      </w:r>
      <w:r>
        <w:rPr>
          <w:lang w:val="hi_IN" w:bidi="hi_IN"/>
        </w:rPr>
        <w:t>यहूदा समझाता है कि भाई केवल इसलिए बिन्यामीन को मिस्र लाए क्योंकि राज्यपाल यूसुफ ने उन्हें उसे लाने के लिए कहा था। आपको याद होगा कि यूसुफ ने अपने भाइयों से कहा था कि वे मिस्र में न लौटें जब तक वे बिन्यामीन को नहीं लाते हैं।</w:t>
      </w:r>
    </w:p>
    <w:p>
      <w:pPr/>
      <w:r>
        <w:rPr>
          <w:lang w:val="hi_IN" w:bidi="hi_IN"/>
        </w:rPr>
      </w:r>
      <w:r>
        <w:rPr>
          <w:lang w:val="hi_IN" w:bidi="hi_IN"/>
        </w:rPr>
        <w:t>यहूदा बताता है कि याकूब विश्वास करता है कि बिन्यामीन का बड़ा भाई एक जंगली जानवर द्वारा मारा गया था।</w:t>
      </w:r>
    </w:p>
    <w:p>
      <w:pPr/>
      <w:r>
        <w:rPr>
          <w:lang w:val="hi_IN" w:bidi="hi_IN"/>
        </w:rPr>
      </w:r>
      <w:r>
        <w:rPr>
          <w:lang w:val="hi_IN" w:bidi="hi_IN"/>
        </w:rPr>
        <w:t>यहूदा समझाता है कि यदि बिन्यामीन को कुछ होता है तो याकूब शोक से मर जाएगा। याकूब ने अपने पुत्रों से कहा था कि यदि बिन्यामीन के साथ कुछ बुरा हुआ, तो यह मुझे शोक में भर देगा, और एक सफ़ेद बालों वाला बूढ़ा आदमी अपनी कब्र की ओर चला जाएगा। इसका अर्थ है कि याकूब एक बूढ़ा व्यक्ति, दुःख से मर जाएगा।</w:t>
      </w:r>
    </w:p>
    <w:p>
      <w:pPr/>
      <w:r>
        <w:rPr>
          <w:lang w:val="hi_IN" w:bidi="hi_IN"/>
        </w:rPr>
      </w:r>
      <w:r>
        <w:rPr>
          <w:lang w:val="hi_IN" w:bidi="hi_IN"/>
        </w:rPr>
        <w:t>यहूदा समझाता है कि भाई बिन्यामीन के बिना कनान नहीं लौट सकते। यहूदा यूसुफ को "मेरा प्रभु" कहता है। यह ऊंचे पदवी पर बैठे व्यक्ति से बात करने का एक विनम्र तरीका है। अन्य विनम्र शब्द स्वामी या श्रीमान होंगे। यहूदा फिर से अपने और अपने भाइयों को यूसुफ का दास कहता है। यह कहने का एक विनम्र तरीका है कि यूसुफ की एक अधिक शक्तिशाली पदवी है।</w:t>
      </w:r>
    </w:p>
    <w:p>
      <w:pPr/>
      <w:r>
        <w:rPr>
          <w:lang w:val="hi_IN" w:bidi="hi_IN"/>
        </w:rPr>
      </w:r>
      <w:r>
        <w:rPr>
          <w:lang w:val="hi_IN" w:bidi="hi_IN"/>
        </w:rPr>
        <w:t>यहूदा समझाता है कि यहूदा ने बिन्यामीन की देखभाल करने की प्रतिज्ञा की है। यहूदा कहता है कि यदि बिन्यामीन कनान में नहीं लौटेगा तो यहूदा जिम्मेदार ठहराया जाएगा। यहूदा बिन्यामीन के स्थान पर दास के रूप में रहने की विनती करता है। यहूदा यूसुफ से विनती करता है कि वह बिन्यामीन को याकूब के पास लौटने दे। यहूदा समझाता है कि यदि बिन्यामीन को कुछ होता है तो याकूब शोक से मर जाएगा। यहूदा कहता है कि यहूदा बिन्यामीन के बिना कनान नहीं लौट सकता। इसलिए, यहूदा के लिए बेहतर है कि वह बिन्यामीन के स्थान पर मिस्र में दास के रूप में रहे।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समूह को इस कहानी की कल्पना करने में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एक दृश्य है।</w:t>
      </w:r>
    </w:p>
    <w:p>
      <w:pPr/>
      <w:r>
        <w:rPr>
          <w:lang w:val="hi_IN" w:bidi="hi_IN"/>
        </w:rPr>
      </w:r>
      <w:r>
        <w:rPr>
          <w:b/>
          <w:lang w:val="hi_IN" w:bidi="hi_IN"/>
        </w:rPr>
        <w:t>पहला दृश्य:</w:t>
      </w:r>
      <w:r>
        <w:rPr>
          <w:lang w:val="hi_IN" w:bidi="hi_IN"/>
        </w:rPr>
        <w:t xml:space="preserve"> यूसुफ भाइयों पर आरोप लगाता है कि वे अपने अच्छे का बदला बुराई के साथ देते हैं। यूसुफ कहता है कि बिन्यामीन को दास के रूप में रहना चाहिए और बाकी लोग अपने घर लौट सकते हैं। यहूदा एक लंबा भाषण देता है जिसमें यहूदा यूसुफ को परिवार का इतिहास सुनाता है। यहूदा समझाता है कि यदि बिन्यामीन को नुकसान पहुँचाता है तो याकूब शोक से मर जाएगा। यहूदा ने कहा कि वह बिन्यामीन की जगह दास बन जाएगा।</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याकूब का उल्लेख किया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इस दृश्य में, यूसुफ ने महल में भाइयों से मुलाकात की। भाई यूसुफ के सामने जमीन पर गिर गए। भाइयों का जिस तरह से जमीन पर गिरना एक हिंसक कार्य है। यह सरल झुकना नहीं है। यूसुफ ने भाइयों पर आरोप लगाया। यूसुफ ने कहा, "जान लो, मैं भविष्य बता सकता हूँ।"</w:t>
      </w:r>
    </w:p>
    <w:p>
      <w:pPr/>
      <w:r>
        <w:rPr>
          <w:lang w:val="hi_IN" w:bidi="hi_IN"/>
        </w:rPr>
      </w:r>
      <w:r>
        <w:rPr>
          <w:lang w:val="hi_IN" w:bidi="hi_IN"/>
        </w:rPr>
        <w:t>यहूदा भाइयों के लिए बोलता है। क्योंकि भाइयों ने प्याला नहीं चुराया, इसलिए भाइयों को नहीं पता कि कैसे अपना बचाव करें या अपनी मासूमियत कैसे साबित करें। यहूदा कई प्रश्नों की एक श्रृंखला पूछता है जिनके उत्तर की आवश्यकता नहीं है।</w:t>
      </w:r>
    </w:p>
    <w:p>
      <w:pPr/>
      <w:r>
        <w:rPr>
          <w:lang w:val="hi_IN" w:bidi="hi_IN"/>
        </w:rPr>
      </w:r>
      <w:r>
        <w:rPr>
          <w:lang w:val="hi_IN" w:bidi="hi_IN"/>
        </w:rPr>
        <w:t>रुकें और चर्चा करें: किसी ऐसे व्यक्ति की कहानी सुनाएँ जिस पर गलत आरोप लगाया गया हो। यह व्यक्ति अपने आप को बचाने की कोशिश करता है। विशेष रूप से ध्यान दें कि व्यक्ति अपने बचाव में कैसे बोलता है। क्या वह ऐसे प्रश्न पूछता है जिनके उत्तर की आवश्यकता नहीं है या क्या वह सकारात्मक कथन करता है?</w:t>
      </w:r>
    </w:p>
    <w:p>
      <w:pPr/>
      <w:r>
        <w:rPr>
          <w:lang w:val="hi_IN" w:bidi="hi_IN"/>
        </w:rPr>
      </w:r>
      <w:r>
        <w:rPr>
          <w:lang w:val="hi_IN" w:bidi="hi_IN"/>
        </w:rPr>
        <w:t>यहूदा कहता है कि परमेश्वर उन्हें उनके पापों के लिए दण्ड दे रहा है। यहूदा का अर्थ है कि भाइयों ने पहले यूसुफ के साथ गलत किया था और उन्हें दण्ड नहीं दिया गया। अब परमेश्वर उन्हें दण्ड दे रहा है, परन्तु यह उनके अतीत के कर्मों के कारण है। यहूदा दस भाइयों के बारे में बात कर रहा है क्योंकि बिन्यामीन उस समूह का हिस्सा नहीं था जिसने यूसुफ को दास के रूप में बेच दिया था। यहूदा कहता है कि सभी ग्यारह भाई यूसुफ के दास बनेंगे। यूसुफ शपथ का उपयोग करके बात करता है। यूसुफ कहता है, "मेरे लिए ऐसा करना मना है।" यूसुफ का अर्थ है कि निर्दोष लोगों को दण्ड देना परमेश्वर की व्यवस्था के विरुद्ध होगा। यूसुफ के बोलने के तरीके से ऐसा लगता है कि यह सुझाव उसे नाराज़ करता है। यूसुफ कहता है, कि केवल वही बचेगा जिसके पास कटोरा है। बाकी दस घर जा सकते हैं।</w:t>
      </w:r>
    </w:p>
    <w:p>
      <w:pPr/>
      <w:r>
        <w:rPr>
          <w:lang w:val="hi_IN" w:bidi="hi_IN"/>
        </w:rPr>
      </w:r>
      <w:r>
        <w:rPr>
          <w:lang w:val="hi_IN" w:bidi="hi_IN"/>
        </w:rPr>
        <w:t>यहूदा एक लंबा भाषण शुरू करता है। यहूदा इस भाषण को यूसुफ को चापलूसी के रूप में शुरू करता है। यहूदा कहता है कि यूसुफ के पास उतनी ही शक्ति है जितना राजा की। यहूदा यूसुफ से कहता है कि वह यहूदा पर गुस्सा न हो। यहूदा यह इसलिए कहता है क्योंकि वह यूसुफ के तय किए गए दण्ड को बदलने की कोशिश करने वाला है।</w:t>
      </w:r>
    </w:p>
    <w:p>
      <w:pPr/>
      <w:r>
        <w:rPr>
          <w:lang w:val="hi_IN" w:bidi="hi_IN"/>
        </w:rPr>
      </w:r>
      <w:r>
        <w:rPr>
          <w:lang w:val="hi_IN" w:bidi="hi_IN"/>
        </w:rPr>
        <w:t>फिर, यहूदा यूसुफ को परिवार के इतिहास के बारे में समझाता है। यहूदा बताता है कि बिन्यामीन याकूब के लिए इतना महत्वपूर्ण क्यों है। यहूदा समझाता है कि यदि बिन्यामीन को कुछ होता है तो याकूब शोक से मर जाएगा। यहूदा समझाता है कि उसने बिन्यामीन की सुरक्षा का भरोसा दिया है। यहूदा ने याकूब से प्रतिज्ञा की कि यहूदा यह सुनिश्चित करेगा कि बिन्यामीन याकूब के पास लौट आए।</w:t>
      </w:r>
    </w:p>
    <w:p>
      <w:pPr/>
      <w:r>
        <w:rPr>
          <w:lang w:val="hi_IN" w:bidi="hi_IN"/>
        </w:rPr>
      </w:r>
      <w:r>
        <w:rPr>
          <w:lang w:val="hi_IN" w:bidi="hi_IN"/>
        </w:rPr>
        <w:t>रुकें और चर्चा करें: समूह को यहूदा के भाषण को समझाने के लिए, इसे एक दृश्य के रूप में दिखाना अच्छा होगा। किसी को याकूब और किसी को यहूदा बनाकर एक दूसरे से बात करने दें जहाँ याकूब यहूदा को निर्देश और व्याख्या दे। एक बार जब आप इस बातचीत को पूरा कर लें, तो आप यूसुफ की भूमिका निभाने वाले व्यक्ति से कह सकते हैं कि कनान में क्या हुआ। यहाँ लक्ष्य यह समझना है कि कनान में याकूब और यहूदा के बीच क्या हुआ था, और फिर इसे यूसुफ को बताने में सक्षम हो ताकि वह इसे समझ सके।</w:t>
      </w:r>
    </w:p>
    <w:p>
      <w:pPr/>
      <w:r>
        <w:rPr>
          <w:lang w:val="hi_IN" w:bidi="hi_IN"/>
        </w:rPr>
      </w:r>
      <w:r>
        <w:rPr>
          <w:lang w:val="hi_IN" w:bidi="hi_IN"/>
        </w:rPr>
        <w:t>यहूदा अपना भाषण समाप्त करता है कि वह बिन्यामीन की जगह दास बन जाएगा। यहूदा यूसुफ से विनती करता है कि वह यहूदा को दास बनने दे और बिन्यामीन को याकूब के पास लौट जाने दे।</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एक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अन्य भाई</w:t>
      </w:r>
    </w:p>
    <w:p>
      <w:pPr>
        <w:pStyle w:val="ListBullet"/>
        <w:spacing w:line="240" w:lineRule="auto"/>
        <w:ind w:left="720"/>
      </w:pPr>
      <w:r>
        <w:rPr>
          <w:lang w:val="hi_IN" w:bidi="hi_IN"/>
        </w:rPr>
      </w:r>
      <w:r>
        <w:rPr>
          <w:lang w:val="hi_IN" w:bidi="hi_IN"/>
        </w:rPr>
        <w:t>याकूब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कहानी के संवाद, प्रवाह, रूपरेखा और कालक्रम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इस दृश्य में, भाई यूसुफ के महल में वापस आते हैं। भाई यूसुफ के सामने जमीन पर गिर पड़े। यूसुफ सभी भाइयों पर आरोप लगाता है। यहूदा भाइयों के लिए उत्तर देता है। अपने बचाव में, यहूदा कई प्रश्नों की एक श्रृंखला पूछता है जिनके उत्तर की आवश्यकता नहीं है। क्योंकि उन्होंने प्याला नहीं चुराया, इसलिए भाइयों को नहीं पता कि अपना बचाव कैसे करें। फिर यहूदा कहता है, "परमेश्वर हमें हमारे पापों के लिए दण्ड दे रहा है।"</w:t>
      </w:r>
    </w:p>
    <w:p>
      <w:pPr/>
      <w:r>
        <w:rPr>
          <w:lang w:val="hi_IN" w:bidi="hi_IN"/>
        </w:rPr>
      </w:r>
      <w:r>
        <w:rPr>
          <w:lang w:val="hi_IN" w:bidi="hi_IN"/>
        </w:rPr>
        <w:t>अभिनय रोक दें: यूसुफ से पूछें, "जब आप उनके संकट को देखते हैं तो आप अब कैसा महसूस कर रहे हैं?" आप सुन सकते हैं, "यह काम कर रहा है। मैंने उन्हें इतना परेशान कर दिया कि वे अपना असली रूप मेरे सामने दिखा रहे हैं। मैं देख रहा हूँ कि वे अब वास्तव में कैसे हैं। यह एक अच्छी योजना है।" भाइयों से पूछें, "आप क्यों महसूस करते हैं कि आपको आपके पापों के लिए दण्ड दिया जा रहा है?" आप सुन सकते हैं, "हमें यूसुफ को नहीं बेचना चाहिए था। हम यह जानते थे। हमें यूसुफ के पीछे जाकर उसे घर लाना चाहिए था। हमने नहीं किया। अब हमें उन बुरे कामों के लिए दण्ड दिया जा रहा है जो हमने वर्षों पहले किए थे। परमेश्वर ने हमें कभी दण्ड नहीं दिया है। परमेश्वर ने हमारी सहायता की कि हम और अमीर और मजबूत बनें। हम अब देखते हैं कि हमने जो किया था उसे परमेश्वर नहीं भूला। लेकिन बिन्यामीन यूसुफ को बेचने में शामिल नहीं था। मैं समझ नहीं पा रहा कि बिन्यामीन को दण्ड क्यों दिया जा रहा है। बिन्यामीन को दुःख भोगते हुए देख कर मुझे लगता है कि वे मुझे दण्ड दे रहे हैं।" अभिनय को फिर से शुरू करें।</w:t>
      </w:r>
    </w:p>
    <w:p>
      <w:pPr/>
      <w:r>
        <w:rPr>
          <w:lang w:val="hi_IN" w:bidi="hi_IN"/>
        </w:rPr>
      </w:r>
      <w:r>
        <w:rPr>
          <w:lang w:val="hi_IN" w:bidi="hi_IN"/>
        </w:rPr>
        <w:t>यहूदा कहता है कि वे सभी यूसुफ के दास बनने के लिए एक साथ लौट आए हैं। यूसुफ उन्हें बताता है कि केवल बिन्यामीन ही मिस्र में रहेगा। बाकी लोग कनान लौट सकते हैं।</w:t>
      </w:r>
    </w:p>
    <w:p>
      <w:pPr/>
      <w:r>
        <w:rPr>
          <w:lang w:val="hi_IN" w:bidi="hi_IN"/>
        </w:rPr>
      </w:r>
      <w:r>
        <w:rPr>
          <w:lang w:val="hi_IN" w:bidi="hi_IN"/>
        </w:rPr>
        <w:t>अभिनय रोकें: भाइयों से पूछें, "राज्यपाल कहता है कि आप घर जा सकते हैं। आप उस प्रस्ताव को स्वीकार क्यों नहीं करते हैं?" आप सुन सकते हैं, "मैं ऐसा नहीं कर सकता। यदि मैं ऐसा करूँगा तो मेरा पिता शोक से मर जाएगा। मुझे यहाँ रुकना होगा और राज्यपाल को समझाना होगा कि वह बिन्यामीन को जाने दे। मुझे उसे समझाना होगा कि वह मुझे बिन्यामीन के स्थान पर स्वीकार करे।" अभिनय को फिर से शुरू करें।</w:t>
      </w:r>
    </w:p>
    <w:p>
      <w:pPr/>
      <w:r>
        <w:rPr>
          <w:lang w:val="hi_IN" w:bidi="hi_IN"/>
        </w:rPr>
      </w:r>
      <w:r>
        <w:rPr>
          <w:lang w:val="hi_IN" w:bidi="hi_IN"/>
        </w:rPr>
        <w:t>यहूदा एक लंबा भाषण शुरू करता है। यहूदा अपने परिवार के इतिहास को बताता है। यहूदा ने बताया कि बिन्यामीन याकूब का पसंदीदा पुत्र क्यों है। यहूदा कहता है कि यदि बिन्यामीन को कुछ होता है तो याकूब शोक से मर जाएगा। यहूदा समझाता है कि यहूदा ने बिन्यामीन की जिम्मेदारी ली थी ताकि याकूब बिन्यामीन को मिस्र आने दे। यहूदा पूछता है कि बिन्यामीन को याकूब के पास लौटने दिया जाए और यहूदा बिन्यामीन के स्थान पर दास बने।</w:t>
      </w:r>
    </w:p>
    <w:p>
      <w:pPr/>
      <w:r>
        <w:rPr>
          <w:lang w:val="hi_IN" w:bidi="hi_IN"/>
        </w:rPr>
      </w:r>
      <w:r>
        <w:rPr>
          <w:lang w:val="hi_IN" w:bidi="hi_IN"/>
        </w:rPr>
        <w:t>अभिनय रोकें: यहूदा से पूछें, "जब आप राज्यपाल को ये सभी बातें बताते हैं तो आप कैसा महसूस कर रहे हैं?" आप सुन सकते हैं, "मैं पूरी तरह निराश हूँ। मुझे नहीं पता कि मैं राज्यपाल को दया दिखाने के लिए मना सकता हूँ या नहीं। मुझे पता है कि यूसुफ को दास के रूप में बेचे जाने के लिए मैं जिम्मेदार था और मैंने इसे रोकने के लिए कुछ नहीं किया। मैंने अपने पिता को यूसूफ के लिए शोक करते देखा। मैं उसे बिन्यामीन के लिए शोक करते हुए और शायद मरते हुए देखना सहन नहीं कर सकता। यदि मैं कर सकता हूँ तो मुझे इसे रोक देना होगा। मुझे कोशिश करनी चाहिए। मैं वह सब कुछ कह रहा हूँ जो मेरे विचार में आता है ताकि राज्यपाल हम पर दया करे।" यूसुफ से पूछें, "जब आप यहूदा का भाषण सुनते हैं तो आप कैसा महसूस कर रहे हैं?" आप सुन सकते हैं, "मैं अभिभूत हूँ। मैं अपने आप को बड़ी मुश्किल से रोक पा रहा हूँ। वह दिखा रहा है कि वह सच में उन वर्षों पहले किए गए अपने कर्मों पर पछतावा करता है। वह दिखा रहा है कि वह बिन्यामीन का स्थान लेने के लिए तैयार है। वह नहीं चाहता कि उसका पिता अब दुःख उठाए। वह जानता है कि उसका पिता बिन्यामीन से सबसे अधिक प्रेम करता है, लेकिन वह जलन नहीं करता है। यह उसके भीतर एक अद्भुत परिवर्तन है। मैं इसे देखकर बहुत खुश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चाँदी का प्याला एक विशेष प्याला था जिसे </w:t>
      </w:r>
      <w:r>
        <w:rPr>
          <w:b/>
          <w:lang w:val="hi_IN" w:bidi="hi_IN"/>
        </w:rPr>
        <w:t>भविष्यवाणी</w:t>
      </w:r>
      <w:r>
        <w:rPr>
          <w:lang w:val="hi_IN" w:bidi="hi_IN"/>
        </w:rPr>
        <w:t xml:space="preserve"> का प्याला कहा जाता है। इस प्रकार के प्याले का उपयोग मिस्र में भविष्य बताने के लिए किया जाता था। मिस्री यूसुफ के प्याले जैसे प्याले में पानी और तेल डालते थे। जब तेल और पानी अलग हो जाते हैं तो वे गठन का अध्ययन करते थे और भविष्य की भविष्यवाणी करते थे। यूसुफ के पास ऐसा प्याला था। हम नहीं जानते कि यूसुफ ने वास्तव में प्याले का उपयोग किया था। </w:t>
      </w:r>
      <w:r>
        <w:rPr>
          <w:b/>
          <w:lang w:val="hi_IN" w:bidi="hi_IN"/>
        </w:rPr>
        <w:t>भविष्यवाणी</w:t>
      </w:r>
      <w:r>
        <w:rPr>
          <w:lang w:val="hi_IN" w:bidi="hi_IN"/>
        </w:rPr>
        <w:t xml:space="preserve"> की चर्चा मुख्य शब्दावली में की गई है। उसी शब्द का उपयोग करें जिसका उपयोग आपने पिछले भागों में किया है।</w:t>
      </w:r>
    </w:p>
    <w:p>
      <w:pPr/>
      <w:r>
        <w:rPr>
          <w:lang w:val="hi_IN" w:bidi="hi_IN"/>
        </w:rPr>
      </w:r>
      <w:r>
        <w:rPr>
          <w:lang w:val="hi_IN" w:bidi="hi_IN"/>
        </w:rPr>
        <w:t>यहाँ रुकें और फिर से भविष्यवाणी के प्याले का चित्र दिखाएँ।</w:t>
      </w:r>
    </w:p>
    <w:p>
      <w:pPr/>
      <w:r>
        <w:rPr>
          <w:lang w:val="hi_IN" w:bidi="hi_IN"/>
        </w:rPr>
      </w:r>
      <w:r>
        <w:rPr>
          <w:lang w:val="hi_IN" w:bidi="hi_IN"/>
        </w:rPr>
        <w:t xml:space="preserve">जब यहूदा यूसुफ से बात करता है तो वह अपने आप को </w:t>
      </w:r>
      <w:r>
        <w:rPr>
          <w:b/>
          <w:lang w:val="hi_IN" w:bidi="hi_IN"/>
        </w:rPr>
        <w:t>सेवक</w:t>
      </w:r>
      <w:r>
        <w:rPr>
          <w:lang w:val="hi_IN" w:bidi="hi_IN"/>
        </w:rPr>
        <w:t xml:space="preserve"> या </w:t>
      </w:r>
      <w:r>
        <w:rPr>
          <w:b/>
          <w:lang w:val="hi_IN" w:bidi="hi_IN"/>
        </w:rPr>
        <w:t>दास</w:t>
      </w:r>
      <w:r>
        <w:rPr>
          <w:lang w:val="hi_IN" w:bidi="hi_IN"/>
        </w:rPr>
        <w:t xml:space="preserve"> कहता है। यहूदा ने यूसुफ से अपने भाषण में यह शब्द कई बार कहा। </w:t>
      </w:r>
      <w:r>
        <w:rPr>
          <w:b/>
          <w:lang w:val="hi_IN" w:bidi="hi_IN"/>
        </w:rPr>
        <w:t>सेवक</w:t>
      </w:r>
      <w:r>
        <w:rPr>
          <w:lang w:val="hi_IN" w:bidi="hi_IN"/>
        </w:rPr>
        <w:t xml:space="preserve"> और </w:t>
      </w:r>
      <w:r>
        <w:rPr>
          <w:b/>
          <w:lang w:val="hi_IN" w:bidi="hi_IN"/>
        </w:rPr>
        <w:t>दास</w:t>
      </w:r>
      <w:r>
        <w:rPr>
          <w:lang w:val="hi_IN" w:bidi="hi_IN"/>
        </w:rPr>
        <w:t xml:space="preserve"> की चर्चा मुख्य शब्दावली में की गई है। यहाँ यहूदा शब्द का उपयोग सम्मान दिखाने के लिए और यह भी दिखाने के लिए कर रहा है कि जिस व्यक्ति से यहूदा बात कर रहा है उसका यहूदा से अधिक दर्जा या अधिक अधिकार है। मिस्र के राज्यपाल के रूप में यूसुफ का दर्जा यहूदा से अधिक है। सेवक के लिए उसी शब्द का उपयोग करें जो आपने पिछले भागों में उपयोग किया है।</w:t>
      </w:r>
    </w:p>
    <w:p>
      <w:pPr/>
      <w:r>
        <w:rPr>
          <w:lang w:val="hi_IN" w:bidi="hi_IN"/>
        </w:rPr>
      </w:r>
      <w:r>
        <w:rPr>
          <w:lang w:val="hi_IN" w:bidi="hi_IN"/>
        </w:rPr>
        <w:t>यहूदा कहता है, "</w:t>
      </w:r>
      <w:r>
        <w:rPr>
          <w:b/>
          <w:lang w:val="hi_IN" w:bidi="hi_IN"/>
        </w:rPr>
        <w:t>परमेश्वर</w:t>
      </w:r>
      <w:r>
        <w:rPr>
          <w:lang w:val="hi_IN" w:bidi="hi_IN"/>
        </w:rPr>
        <w:t xml:space="preserve"> हमें हमारे </w:t>
      </w:r>
      <w:r>
        <w:rPr>
          <w:b/>
          <w:lang w:val="hi_IN" w:bidi="hi_IN"/>
        </w:rPr>
        <w:t>पापों</w:t>
      </w:r>
      <w:r>
        <w:rPr>
          <w:lang w:val="hi_IN" w:bidi="hi_IN"/>
        </w:rPr>
        <w:t xml:space="preserve"> के लिए दण्ड दे रहे हैं।" परमेश्वर के लिए उपयोग किया गया शब्द परमेश्वर के लिए सामान्य नाम है। </w:t>
      </w:r>
      <w:r>
        <w:rPr>
          <w:b/>
          <w:lang w:val="hi_IN" w:bidi="hi_IN"/>
        </w:rPr>
        <w:t>परमेश्वर</w:t>
      </w:r>
      <w:r>
        <w:rPr>
          <w:lang w:val="hi_IN" w:bidi="hi_IN"/>
        </w:rPr>
        <w:t xml:space="preserve"> की चर्चा मुख्य शब्दावली में की गई है। उसी शब्द का उपयोग करें जिसका उपयोग आपने पिछले भागों में किया है। </w:t>
      </w:r>
      <w:r>
        <w:rPr>
          <w:b/>
          <w:lang w:val="hi_IN" w:bidi="hi_IN"/>
        </w:rPr>
        <w:t>पाप</w:t>
      </w:r>
      <w:r>
        <w:rPr>
          <w:lang w:val="hi_IN" w:bidi="hi_IN"/>
        </w:rPr>
        <w:t xml:space="preserve"> की चर्चा मुख्य शब्दावली में की गई है। पाप के लिए उसी शब्द का इस्तेमाल करें जो आपने पिछले भाग में इस्तेमाल किया है।</w:t>
      </w:r>
    </w:p>
    <w:p>
      <w:pPr/>
      <w:r>
        <w:rPr>
          <w:lang w:val="hi_IN" w:bidi="hi_IN"/>
        </w:rPr>
      </w:r>
      <w:r>
        <w:rPr>
          <w:lang w:val="hi_IN" w:bidi="hi_IN"/>
        </w:rPr>
        <w:t>तू मेरा चेहरा फिर से कभी नहीं देखेगा एक शब्द चित्र है जिसका अर्थ है कि तू फिर से मुझसे व्यक्तिगत रूप से नहीं मिलेगा। हम फिर से आमने-सामने नहीं मिलेंगे।</w:t>
      </w:r>
    </w:p>
    <w:p>
      <w:pPr/>
      <w:r>
        <w:rPr>
          <w:lang w:val="hi_IN" w:bidi="hi_IN"/>
        </w:rPr>
      </w:r>
      <w:r>
        <w:rPr>
          <w:lang w:val="hi_IN" w:bidi="hi_IN"/>
        </w:rPr>
        <w:t>यहूदा यूसुफ से बात करते समय "मेरा प्रभु" शब्द का उपयोग करता है। यह सम्मान का एक शब्द है जिसका उपयोग एक व्यक्ति उच्च स्थिति या अधिकार वाले व्यक्ति से बात करते समय करता है। अन्य अभिव्यक्तियाँ स्वामी या प्रभु हो सकते हैं। "मेरे प्रभु" के लिए उसी शब्द का इस्तेमाल करें जो आपने पिछले भागों में इस्तेमाल किया था।</w:t>
      </w:r>
    </w:p>
    <w:p>
      <w:pPr/>
      <w:r>
        <w:rPr>
          <w:lang w:val="hi_IN" w:bidi="hi_IN"/>
        </w:rPr>
      </w:r>
      <w:r>
        <w:rPr>
          <w:lang w:val="hi_IN" w:bidi="hi_IN"/>
        </w:rPr>
        <w:t>यहूदा कहता है कि यदि बिन्यामीन को कुछ हो गया, तो हमारे सफ़ेद बालों वाले बूढ़े पिता शोक से मर जाएँगे। यह किसी के मरने के लिए एक शब्द चित्र है। यहूदा कह रहा है कि याकूब जो बूढ़ा है वह दुःख से मर जाएगा।</w:t>
      </w:r>
    </w:p>
    <w:p>
      <w:pPr/>
      <w:r>
        <w:rPr>
          <w:lang w:val="hi_IN" w:bidi="hi_IN"/>
        </w:rPr>
      </w:r>
      <w:r>
        <w:rPr>
          <w:lang w:val="hi_IN" w:bidi="hi_IN"/>
        </w:rPr>
        <w:t xml:space="preserve">यहूदा कहता है कि वह बिन्यामीन के स्थान पर स्वयं यूसुफ का </w:t>
      </w:r>
      <w:r>
        <w:rPr>
          <w:b/>
          <w:lang w:val="hi_IN" w:bidi="hi_IN"/>
        </w:rPr>
        <w:t>दास</w:t>
      </w:r>
      <w:r>
        <w:rPr>
          <w:lang w:val="hi_IN" w:bidi="hi_IN"/>
        </w:rPr>
        <w:t xml:space="preserve"> बन जाएगा। दास की चर्चा मुख्य शब्दावली में की गई है। दास के लिए उसी शब्द का उपयोग करें जो आपने पिछले भागों में उपयोग किया है। यह भी वही शब्द है जिसका उपयोग पहले कहानी में सेवक के लिए किया गया है। इन दोनों शब्दों का अर्थ एक 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45:1–28</w:t>
      </w:r>
      <w:r>
        <w:rPr>
          <w:lang w:val="hi_IN" w:bidi="hi_IN"/>
        </w:rPr>
      </w:r>
    </w:p>
    <w:p>
      <w:pPr>
        <w:pStyle w:val="Heading3"/>
      </w:pPr>
      <w:r>
        <w:rPr>
          <w:lang w:val="hi_IN" w:bidi="hi_IN"/>
        </w:rPr>
        <w:t>सुने और मन में रखें</w:t>
      </w:r>
    </w:p>
    <w:p>
      <w:pPr/>
      <w:r>
        <w:rPr>
          <w:lang w:val="hi_IN" w:bidi="hi_IN"/>
        </w:rPr>
      </w:r>
      <w:r>
        <w:rPr>
          <w:lang w:val="hi_IN" w:bidi="hi_IN"/>
        </w:rPr>
        <w:t>उत्पत्ति 45:1–28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स्टेज सेट करना</w:t>
      </w:r>
    </w:p>
    <w:p>
      <w:pPr/>
      <w:r>
        <w:rPr>
          <w:lang w:val="hi_IN" w:bidi="hi_IN"/>
        </w:rPr>
      </w:r>
      <w:r>
        <w:rPr>
          <w:lang w:val="hi_IN" w:bidi="hi_IN"/>
        </w:rPr>
        <w:t>उत्पत्ति 45:1–28</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यूसुफ ने भाइयों पर यूसुफ का चाँदी का प्याला चुराने का आरोप लगाया। जब सेवक को बिन्यामीन की अनाज की बोरी में प्याला मिला तब सब भाई फिर से यूसुफ के पास लौट आए। यूसुफ ने यहूदा को परिवार की स्थिति को समझाने की बात सुन ली है। यह भाग यूसुफ की कहानी की आगे की बात बताता है।</w:t>
      </w:r>
    </w:p>
    <w:p>
      <w:pPr/>
      <w:r>
        <w:rPr>
          <w:lang w:val="hi_IN" w:bidi="hi_IN"/>
        </w:rPr>
      </w:r>
      <w:r>
        <w:rPr>
          <w:lang w:val="hi_IN" w:bidi="hi_IN"/>
        </w:rPr>
        <w:t>यूसुफ अब और इसे सहन नहीं कर सका। इसका मतलब है कि यूसुफ अपनी भावनाएँ अब और नहीं छिपा सका। यूसुफ ने सभी मिस्री सेवकों को कमरे से भेज दिया। यूसुफ ने अपने भाइयों से कहा कि वह यूसुफ है। यूसुफ टूट गया और रोया। यह एक शब्द चित्र है जो यह कहने के लिए कि यूसुफ अब अपनी भावनाओं को नियंत्रित नहीं कर सकता था। यूसुफ इतनी ज़ोर से रोया कि कमरे के बाहर के लोग भी उसे सुन सकते थे। यूसुफ रो रहा था वह खबर राजा तक पहुँच गई।</w:t>
      </w:r>
    </w:p>
    <w:p>
      <w:pPr/>
      <w:r>
        <w:rPr>
          <w:lang w:val="hi_IN" w:bidi="hi_IN"/>
        </w:rPr>
      </w:r>
      <w:r>
        <w:rPr>
          <w:lang w:val="hi_IN" w:bidi="hi_IN"/>
        </w:rPr>
        <w:t>यूसुफ ने अपने भाइयों से कहा, "मैं यूसुफ हूँ। क्या मेरा पिता अभी भी जीवित है?" भाई उत्तर नहीं दे सके। वे चुप रह गए। अलग-अलग अनुवादों में उन भावनाओं का वर्णन करने के लिए अलग-अलग शब्दों का उपयोग किया गया है जो भाई महसूस कर रहे थे। भाई हैरान थे, डर गए या निराश थे। यूसुफ ने सभी सेवकों को बाहर भेज दिया है। दुभाषिया का कोई उल्लेख नहीं है। ज्यादातर लोग मानते हैं कि यूसुफ ने अपने भाइयों से इब्रानी भाषा में बात की।</w:t>
      </w:r>
    </w:p>
    <w:p>
      <w:pPr/>
      <w:r>
        <w:rPr>
          <w:lang w:val="hi_IN" w:bidi="hi_IN"/>
        </w:rPr>
      </w:r>
      <w:r>
        <w:rPr>
          <w:lang w:val="hi_IN" w:bidi="hi_IN"/>
        </w:rPr>
        <w:t>रुकें और चर्चा करें: किसी ऐसे व्यक्ति से मिलने के बारे में एक कहानी सुनाएँ जिसके साथ आपने वर्षों पहले कुछ बुरा किया था। अब यह व्यक्ति सत्ता की स्थिति में है। आप इस व्यक्ति से मिल रहे हैं। उस व्यक्ति की भावनाओं का वर्णन करें जिसने दूसरे व्यक्ति के साथ गलत किया है।</w:t>
      </w:r>
    </w:p>
    <w:p>
      <w:pPr/>
      <w:r>
        <w:rPr>
          <w:lang w:val="hi_IN" w:bidi="hi_IN"/>
        </w:rPr>
      </w:r>
      <w:r>
        <w:rPr>
          <w:lang w:val="hi_IN" w:bidi="hi_IN"/>
        </w:rPr>
        <w:t>यूसुफ भाइयों को अपने पास आने के लिए बुलाता है। फिर यूसुफ भाइयों से कहता है कि परमेश्वर ही है जिसने यह सब किया। परमेश्वर ने यूसुफ को उसके परिवार के जीवन बचाने के लिए मिस्र भेजा। यूसुफ कहता है कि अकाल पाँच वर्षों तक जारी रहेगा और भयंकर होगा। यूसुफ कहता है कि अकाल इतना बुरा होगा कि न तो जुताई होगी और न ही कटाई होगी। जमीन जोतने से बीज बोने के लिए तैयार होती है। यूसुफ कह रहा है कि हल जोतने का कोई मतलब नहीं होगा क्योंकि जो बीज बोएँगे वह नहीं उगेगा। कोई फसल नहीं होगी।</w:t>
      </w:r>
    </w:p>
    <w:p>
      <w:pPr/>
      <w:r>
        <w:rPr>
          <w:lang w:val="hi_IN" w:bidi="hi_IN"/>
        </w:rPr>
      </w:r>
      <w:r>
        <w:rPr>
          <w:lang w:val="hi_IN" w:bidi="hi_IN"/>
        </w:rPr>
        <w:t>रुकें और चर्चा करें: अपने क्षेत्र में अकाल का वर्णन करें। लोगों ने अपने खेत कब और कैसे तैयार किए?</w:t>
      </w:r>
    </w:p>
    <w:p>
      <w:pPr/>
      <w:r>
        <w:rPr>
          <w:lang w:val="hi_IN" w:bidi="hi_IN"/>
        </w:rPr>
      </w:r>
      <w:r>
        <w:rPr>
          <w:lang w:val="hi_IN" w:bidi="hi_IN"/>
        </w:rPr>
        <w:t>खेत में उपयोग किए जा रहे हल का चित्र दिखाएँ।</w:t>
      </w:r>
    </w:p>
    <w:p>
      <w:pPr/>
      <w:r>
        <w:rPr>
          <w:lang w:val="hi_IN" w:bidi="hi_IN"/>
        </w:rPr>
      </w:r>
      <w:r>
        <w:rPr>
          <w:lang w:val="hi_IN" w:bidi="hi_IN"/>
        </w:rPr>
        <w:t>खेत में उपयोग किए जा रहे कुदाल का चित्र दिखाएँ।</w:t>
      </w:r>
    </w:p>
    <w:p>
      <w:pPr/>
      <w:r>
        <w:rPr>
          <w:lang w:val="hi_IN" w:bidi="hi_IN"/>
        </w:rPr>
      </w:r>
      <w:r>
        <w:rPr>
          <w:lang w:val="hi_IN" w:bidi="hi_IN"/>
        </w:rPr>
        <w:t>यूसुफ कहता है कि परमेश्वर ही है जिसने यूसुफ को मिस्र का राज्यपाल बनाया। परमेश्वर ने जो कुछ व्यवस्थित किया है उसे समझाने के बाद, यूसुफ भाइयों को उसकी स्थिति बताता है। यूसुफ कहता है कि यूसुफ राजा का पिता, पूरे महल का प्रबन्धक और मिस्र का राज्यपाल है। जब यूसुफ कहता है कि यूसुफ राजा का पिता है, तो यूसुफ का अर्थ है कि यूसुफ राजा का एक महत्वपूर्ण सलाहकार है। राजा ने यूसुफ को मिस्र का राज्यपाल बना दिया। यह पहला उल्लेख है कि यूसुफ राजा के महल का प्रबन्धक भी है। यूसुफ अपने भाइयों से कह रहा है कि वह मिस्र में बड़े अधिकार वाला है। यूसुफ उनकी देखभाल कर सकता है। यूसुफ बताता है कि परमेश्वर ही है जिसने यह सब किया।</w:t>
      </w:r>
    </w:p>
    <w:p>
      <w:pPr/>
      <w:r>
        <w:rPr>
          <w:lang w:val="hi_IN" w:bidi="hi_IN"/>
        </w:rPr>
      </w:r>
      <w:r>
        <w:rPr>
          <w:lang w:val="hi_IN" w:bidi="hi_IN"/>
        </w:rPr>
        <w:t>यूसुफ भाइयों से कहता है कि वे घर जाएँ और अपने पिता को और अपने परिवार को और जो कुछ भी उनके पास है सब लेकर आएँ। उन्हें मिस्र आना है और गोशेन नाम के एक विशेष स्थान पर रहना है। यूसुफ भाइयों से कहता है कि यूसुफ उन सभी का ध्यान रखेगा।</w:t>
      </w:r>
    </w:p>
    <w:p>
      <w:pPr/>
      <w:r>
        <w:rPr>
          <w:lang w:val="hi_IN" w:bidi="hi_IN"/>
        </w:rPr>
      </w:r>
      <w:r>
        <w:rPr>
          <w:lang w:val="hi_IN" w:bidi="hi_IN"/>
        </w:rPr>
        <w:t>मिस्र और कनान का नक्शा दिखाएँ जहाँ नक्शे पर गोशेन क्षेत्र को चिह्नित किया गया है।</w:t>
      </w:r>
    </w:p>
    <w:p>
      <w:pPr/>
      <w:r>
        <w:rPr>
          <w:lang w:val="hi_IN" w:bidi="hi_IN"/>
        </w:rPr>
      </w:r>
      <w:r>
        <w:rPr>
          <w:lang w:val="hi_IN" w:bidi="hi_IN"/>
        </w:rPr>
        <w:t>यूसुफ याकूब को "मेरा पिता" कहकर बुलाता है। याकूब इन सभी बारह पुरुषों का पिता है।</w:t>
      </w:r>
    </w:p>
    <w:p>
      <w:pPr/>
      <w:r>
        <w:rPr>
          <w:lang w:val="hi_IN" w:bidi="hi_IN"/>
        </w:rPr>
      </w:r>
      <w:r>
        <w:rPr>
          <w:lang w:val="hi_IN" w:bidi="hi_IN"/>
        </w:rPr>
        <w:t>रुकें और एक ऐसे व्यक्ति के बारे में एक कहानी सुनाएँ जिसके कई पुत्र हैं। पुत्र अपने पिता को कैसे दर्शाते हैं? ध्यान दें कि क्या पुत्र पिता के बारे में बात करते समय "मेरा पिता" या "हमारा पिता" कहते हैं।</w:t>
      </w:r>
    </w:p>
    <w:p>
      <w:pPr/>
      <w:r>
        <w:rPr>
          <w:lang w:val="hi_IN" w:bidi="hi_IN"/>
        </w:rPr>
      </w:r>
      <w:r>
        <w:rPr>
          <w:lang w:val="hi_IN" w:bidi="hi_IN"/>
        </w:rPr>
        <w:t>यूसुफ भाइयों से बात करना जारी रखता है। भाइयों ने कुछ नहीं कहा है। यूसुफ उन्हें यह समझाने की कोशिश करता है कि यूसुफ वास्तव में उनका भाई यूसुफ है। यूसुफ ने बिन्यामीन को चूमा। यूसुफ ने अन्य दस भाइयों को चूमा। यदि आपकी संस्कृति में पुरुषों के बीच स्नेह दिखाने के लिए चुम्बन नहीं किया जाता, तो आप कह सकते हैं कि वे गले मिले। यूसुफ आनन्द से रोया। अन्त में, भाइयों ने यूसुफ से खुलकर बात करना शुरू किया।</w:t>
      </w:r>
    </w:p>
    <w:p>
      <w:pPr/>
      <w:r>
        <w:rPr>
          <w:lang w:val="hi_IN" w:bidi="hi_IN"/>
        </w:rPr>
      </w:r>
      <w:r>
        <w:rPr>
          <w:lang w:val="hi_IN" w:bidi="hi_IN"/>
        </w:rPr>
        <w:t>राजा ने सुना कि यूसुफ के भाई आए हैं। राजा इस खबर को सुनकर खुश हुआ। राजा ने यूसुफ से कहा कि वह अपने भाइयों और उनके परिवारों को मिस्र में रहने के लिए ले आए। राजा प्रतिज्ञा करता है कि यूसुफ का परिवार देश के उत्तम से उत्तम पदार्थ खाएगा। यह एक शब्द चित्र है जिसका अर्थ है कि यूसुफ के परिवार के पास सबसे अच्छा होगा जो मिस्र में उपलब्ध है। राजा मिस्र जाने के पूरे रास्ते को पैदल तय करने के बजाय गाड़ियाँ भेजता है ताकि स्त्रियाँ और बच्चे सवारी कर सकें।</w:t>
      </w:r>
    </w:p>
    <w:p>
      <w:pPr/>
      <w:r>
        <w:rPr>
          <w:lang w:val="hi_IN" w:bidi="hi_IN"/>
        </w:rPr>
      </w:r>
      <w:r>
        <w:rPr>
          <w:lang w:val="hi_IN" w:bidi="hi_IN"/>
        </w:rPr>
        <w:t>एक मिस्री गाड़ी का चित्र दिखाएँ।</w:t>
      </w:r>
    </w:p>
    <w:p>
      <w:pPr/>
      <w:r>
        <w:rPr>
          <w:lang w:val="hi_IN" w:bidi="hi_IN"/>
        </w:rPr>
      </w:r>
      <w:r>
        <w:rPr>
          <w:lang w:val="hi_IN" w:bidi="hi_IN"/>
        </w:rPr>
        <w:t>यूसुफ ने भाइयों को कनान वापस यात्रा के लिए सामग्री दी। यूसुफ ने हर भाई को नए कपड़े दिए। यूसुफ ने बिन्यामीन को पाँच जोड़े कपड़े और तीन सौ चाँदी के सिक्के दिए। यूसुफ ने याकूब को गधे और ज़रूरी सामान के उपहार भेजे। यूसुफ ने भाइयों से कहा कि वे यात्रा करते समय जो कुछ हुआ है उसके बारे में झगड़ा न करें। यूसुफ ने अपने भाइयों से शायद कहा कि वे झगड़ा न करें क्योंकि यूसुफ ने देखा था कि वे मिस्र आने पर पहले झगड़ते थे।</w:t>
      </w:r>
    </w:p>
    <w:p>
      <w:pPr/>
      <w:r>
        <w:rPr>
          <w:lang w:val="hi_IN" w:bidi="hi_IN"/>
        </w:rPr>
      </w:r>
      <w:r>
        <w:rPr>
          <w:lang w:val="hi_IN" w:bidi="hi_IN"/>
        </w:rPr>
        <w:t>एक गधे का चित्र दिखाएँ।</w:t>
      </w:r>
    </w:p>
    <w:p>
      <w:pPr/>
      <w:r>
        <w:rPr>
          <w:lang w:val="hi_IN" w:bidi="hi_IN"/>
        </w:rPr>
      </w:r>
      <w:r>
        <w:rPr>
          <w:lang w:val="hi_IN" w:bidi="hi_IN"/>
        </w:rPr>
        <w:t>जब भाई कनान पहुँचे, तो उन्होंने याकूब से कहा कि यूसुफ जीवित है। पहले तो याकूब को उनकी बात पर विश्वास नहीं हुआ। याकूब इतना हैरान या आश्चर्यचकित हुआ कि वह बोल न सका। जो व्यक्ति हैरान है वह सदमे या भय से लकवा हो जाता है। लेकिन फिर भाइयों ने वह सब कुछ दोहराया जो यूसुफ ने उन्हें बताया था। याकूब ने उन उपहारों को देखा जो यूसुफ ने भेजे थे। अन्त में, याकूब ने विश्वास किया कि यूसुफ जीवित है। याकूब जल्दी से मिस्र पहुँचना चाहता था। याकूब ने कहा, "मैं मरने से पहले यूसुफ को देखना चाहता हूँ।" यह कहने का तरीका है कि याकूब बूढ़ा हो गया है। इसका अर्थ यह नहीं है कि याकूब बीमार था और मरने वाला था। याकूब मिस्र की यात्रा कर सका। याकूब नहीं जानता था कि वह कितने समय तक जीवित रहेगा। याकूब यूसुफ को देखने के लिए उत्सुक था।</w:t>
      </w:r>
    </w:p>
    <w:p>
      <w:pPr/>
      <w:r>
        <w:rPr>
          <w:lang w:val="hi_IN" w:bidi="hi_IN"/>
        </w:rPr>
      </w:r>
      <w:r>
        <w:rPr>
          <w:lang w:val="hi_IN" w:bidi="hi_IN"/>
        </w:rPr>
        <w:t>एक ऐसे व्यक्ति के बारे में एक कहानी सुनाएँ जिसने पाया कि उसके परिवार का एक प्यारा सदस्य जिसे वह मर गया समझता था वह अभी भी जीवित है। यह व्यक्ति खबर पर कैसे प्रतिक्रिया करता है? वह किस प्रकार की भावनाओं को दिखाता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यह पिछले भाग के चौथे दृश्य का आगे का भाग है। यूसुफ भाइयों को अपनी पहचान बताता है। यूसुफ बताता है कि परमेश्वर ही है जिसने यूसुफ को मिस्र भेजा ताकि वह दूसरों के जीवन बचा सके।</w:t>
      </w:r>
    </w:p>
    <w:p>
      <w:pPr/>
      <w:r>
        <w:rPr>
          <w:lang w:val="hi_IN" w:bidi="hi_IN"/>
        </w:rPr>
      </w:r>
      <w:r>
        <w:rPr>
          <w:b/>
          <w:lang w:val="hi_IN" w:bidi="hi_IN"/>
        </w:rPr>
        <w:t>दूसरा दृश्य:</w:t>
      </w:r>
      <w:r>
        <w:rPr>
          <w:lang w:val="hi_IN" w:bidi="hi_IN"/>
        </w:rPr>
        <w:t xml:space="preserve"> मिस्र का राजा सुनता है कि यूसुफ के भाई आ गए हैं। राजा भाइयों को मिस्र में रहने के लिए आमंत्रित करता है। राजा याकूब को उपहार भेजता है।</w:t>
      </w:r>
    </w:p>
    <w:p>
      <w:pPr/>
      <w:r>
        <w:rPr>
          <w:lang w:val="hi_IN" w:bidi="hi_IN"/>
        </w:rPr>
      </w:r>
      <w:r>
        <w:rPr>
          <w:b/>
          <w:lang w:val="hi_IN" w:bidi="hi_IN"/>
        </w:rPr>
        <w:t>तीसरा दृश्य:</w:t>
      </w:r>
      <w:r>
        <w:rPr>
          <w:lang w:val="hi_IN" w:bidi="hi_IN"/>
        </w:rPr>
        <w:t xml:space="preserve"> यूसुफ याकूब के लिए उपहार तैयार करता है। यूसुफ भाइयों को यात्रा और मिस्र लौटने के लिए जो कुछ भी उन्हें चाहिए था सब कुछ लादकर कनान भेज देता है।</w:t>
      </w:r>
    </w:p>
    <w:p>
      <w:pPr/>
      <w:r>
        <w:rPr>
          <w:lang w:val="hi_IN" w:bidi="hi_IN"/>
        </w:rPr>
      </w:r>
      <w:r>
        <w:rPr>
          <w:b/>
          <w:lang w:val="hi_IN" w:bidi="hi_IN"/>
        </w:rPr>
        <w:t>चौथा दृश्य:</w:t>
      </w:r>
      <w:r>
        <w:rPr>
          <w:lang w:val="hi_IN" w:bidi="hi_IN"/>
        </w:rPr>
        <w:t xml:space="preserve"> भाई कनान पहुँचते हैं और याकूब से कहते हैं कि यूसुफ जीवित है और मिस्र का राज्यपाल है। याकूब हैरान है। फिर याकूब अन्त में समझ जाता है कि यूसुफ जीवित है। याकूब जल्दी से मिस्र जाना चाहता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सेवक</w:t>
      </w:r>
    </w:p>
    <w:p>
      <w:pPr>
        <w:pStyle w:val="ListBullet"/>
        <w:spacing w:line="240" w:lineRule="auto"/>
        <w:ind w:left="720"/>
      </w:pPr>
      <w:r>
        <w:rPr>
          <w:lang w:val="hi_IN" w:bidi="hi_IN"/>
        </w:rPr>
      </w:r>
      <w:r>
        <w:rPr>
          <w:lang w:val="hi_IN" w:bidi="hi_IN"/>
        </w:rPr>
        <w:t>ग्यारह भाई</w:t>
      </w:r>
    </w:p>
    <w:p>
      <w:pPr>
        <w:pStyle w:val="ListBullet"/>
        <w:spacing w:line="240" w:lineRule="auto"/>
        <w:ind w:left="720"/>
      </w:pPr>
      <w:r>
        <w:rPr>
          <w:lang w:val="hi_IN" w:bidi="hi_IN"/>
        </w:rPr>
      </w:r>
      <w:r>
        <w:rPr>
          <w:lang w:val="hi_IN" w:bidi="hi_IN"/>
        </w:rPr>
        <w:t>बिन्यामीन का उल्लेख विशेष रूप से किया गया है।</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राजा के अधिकारी</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पिछले भाग के चौथे दृश्य का जारी भाग है। कुछ अनुवाद इस भाग की शुरुआत एक समय सूचक शब्द से करते हैं जैसे फिर ताकि यह दिखाया जा सके कि यह दृश्य जारी है। यूसुफ ने वह सब कुछ सुन लिया जो यहूदा ने कहा था। फिर यूसुफ अपनी भावनाओं को नियंत्रित नहीं कर सका।</w:t>
      </w:r>
    </w:p>
    <w:p>
      <w:pPr/>
      <w:r>
        <w:rPr>
          <w:lang w:val="hi_IN" w:bidi="hi_IN"/>
        </w:rPr>
      </w:r>
      <w:r>
        <w:rPr>
          <w:lang w:val="hi_IN" w:bidi="hi_IN"/>
        </w:rPr>
        <w:t>यूसुफ ने सेवकों या अधिकारियों को कमरे से बाहर निकलने की आज्ञा दी। यह मजबूत भाषा, एक आज्ञा है, और जिसका सेवक तुरन्त पालन करते हैं।</w:t>
      </w:r>
    </w:p>
    <w:p>
      <w:pPr/>
      <w:r>
        <w:rPr>
          <w:lang w:val="hi_IN" w:bidi="hi_IN"/>
        </w:rPr>
      </w:r>
      <w:r>
        <w:rPr>
          <w:lang w:val="hi_IN" w:bidi="hi_IN"/>
        </w:rPr>
        <w:t>यूसुफ भाइयों से कहता है कि वह यूसुफ है। यूसुफ इतनी जोर से रोने लगा कि सेवकों ने उसका रोना सुन लिया। यूसुफ के रोने की खबर राजा तक पहुँच जाती है। भाई इतने हैरान और सदमे में हैं कि वे बोल नहीं सकते। यूसुफ ने उन्हें अपने पास बुलाया। यूसुफ बताता है कि जो कुछ हुआ वह परमेश्वर की ओर से था। परमेश्वर ने यूसुफ को मिस्र भेजा ताकि वह अपने परिवार के लोगों का जीवन बचा सके। परमेश्वर ही है जिसने यूसुफ को राजा का महत्वपूर्ण सलाहकार, राजा के महल का प्रधान और पूरे मिस्र का राज्यपाल बनाया। यूसुफ भाइयों से कहता है कि वे अपने परिवारों को कनान से लेकर मिस्र चले जाएँ और यूसुफ के दिए गए क्षेत्र में रहें।</w:t>
      </w:r>
    </w:p>
    <w:p>
      <w:pPr/>
      <w:r>
        <w:rPr>
          <w:lang w:val="hi_IN" w:bidi="hi_IN"/>
        </w:rPr>
      </w:r>
      <w:r>
        <w:rPr>
          <w:lang w:val="hi_IN" w:bidi="hi_IN"/>
        </w:rPr>
        <w:t>यूसुफ "मेरे पिता" के बारे में बात करता है और अपने भाइयों को "तुम्हारे पुत्र" कहता है। यूसुफ याकूब के साथ अच्छा रिश्ता बनाए रखता है, लेकिन इस तरह से कहने में, यूसुफ अपने और अपने भाइयों के बीच कुछ दूरी बना देता है।</w:t>
      </w:r>
    </w:p>
    <w:p>
      <w:pPr/>
      <w:r>
        <w:rPr>
          <w:lang w:val="hi_IN" w:bidi="hi_IN"/>
        </w:rPr>
      </w:r>
      <w:r>
        <w:rPr>
          <w:lang w:val="hi_IN" w:bidi="hi_IN"/>
        </w:rPr>
        <w:t>यूसुफ उनसे कहता है कि अकाल पाँच वर्ष तक रहेगा। यदि वे जीने के लिए मिस्र नहीं आएँगे, तो वे सभी भूख से मर जाएँगे। यूसुफ भाइयों और उनके परिवारों की देखभाल करने की प्रतिज्ञा करता है। यूसुफ भाइयों से बात करता रहा ताकि वे समझ सकें कि वह वास्तव में यूसुफ ही है। यूसुफ बिन्यामीन को और फिर अपने सभी भाइयों को चूमता है। यूसुफ आनन्द से रो रहा था। अन्त में, भाइयों ने यूसुफ से खुलकर बात करना शुरू किया।</w:t>
      </w:r>
    </w:p>
    <w:p>
      <w:pPr/>
      <w:r>
        <w:rPr>
          <w:lang w:val="hi_IN" w:bidi="hi_IN"/>
        </w:rPr>
      </w:r>
      <w:r>
        <w:rPr>
          <w:lang w:val="hi_IN" w:bidi="hi_IN"/>
        </w:rPr>
        <w:t>दूसरे दृश्य में, राजा और उसके अधिकारियों ने सुना है कि यूसुफ के भाई मिस्र में हैं। राजा और उसके अधिकारी इस खबर को सुनकर खुश हुए। राजा ने यूसुफ को एक सन्देश भेजा। राजा ने कहा कि यूसुफ के सभी भाई अपने परिवारों के साथ मिस्र चले जायें। राजा प्रतिज्ञा करता है कि भाई मिस्र के सबसे अच्छे स्थान पर रहेंगे। राजा गाड़ियाँ भेजता है ताकि भाइयों की पत्नियों और बच्चों को कनान से मिस्र तक पूरी दूरी पैदल तय न करनी पड़े।</w:t>
      </w:r>
    </w:p>
    <w:p>
      <w:pPr/>
      <w:r>
        <w:rPr>
          <w:lang w:val="hi_IN" w:bidi="hi_IN"/>
        </w:rPr>
      </w:r>
      <w:r>
        <w:rPr>
          <w:lang w:val="hi_IN" w:bidi="hi_IN"/>
        </w:rPr>
        <w:t>तीसरे दृश्य में, यूसुफ राजा की प्रतिज्ञा के अनुसार रथ और ठेले भेजता है। यूसुफ ने भाइयों को कनान और फिर मिस्र वापस यात्रा के लिए भोजन और सामग्री दी। यूसुफ ने याकूब के लिए गधों के उपहार तैयार किए। जब सब कुछ तैयार हो गया, तो यूसुफ ने भाइयों को कनान वापस भेज दिया। यूसुफ ने भाइयों से कहा कि जो कुछ हुआ है उसके बारे में झगड़ा न करें।</w:t>
      </w:r>
    </w:p>
    <w:p>
      <w:pPr/>
      <w:r>
        <w:rPr>
          <w:lang w:val="hi_IN" w:bidi="hi_IN"/>
        </w:rPr>
      </w:r>
      <w:r>
        <w:rPr>
          <w:lang w:val="hi_IN" w:bidi="hi_IN"/>
        </w:rPr>
        <w:t>चौथे दृश्य में, भाई कनान पहुँचते हैं और याकूब से कहते हैं कि यूसुफ जीवित है। यूसुफ मिस्र का राज्यपाल है। याकूब इस खबर से इतना हैरान है कि वह बोल नहीं सका। इस खबर से याकूब को कुछ समय के लिए लकवा पड़ गया। लेकिन फिर भाइयों ने वह सब कुछ दोहराया जो यूसुफ ने उन्हें बताया था। याकूब ने उन रथों और उपहारों को देखा जो यूसुफ ने भेजे थे। अन्त में, याकूब भाइयों पर विश्वास करता है। इस बिन्दु पर याकूब का नाम इस्राएल में बदल जाता है। याकूब और इस्राएल एक ही व्यक्ति हैं। याकूब बहुत उत्साहित हो जाता है। याकूब तुरन्त मिस्र जाना चाहता है। याकूब यूसुफ को देखना चाहता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सेवक</w:t>
      </w:r>
    </w:p>
    <w:p>
      <w:pPr>
        <w:pStyle w:val="ListBullet"/>
        <w:spacing w:line="240" w:lineRule="auto"/>
        <w:ind w:left="720"/>
      </w:pPr>
      <w:r>
        <w:rPr>
          <w:lang w:val="hi_IN" w:bidi="hi_IN"/>
        </w:rPr>
      </w:r>
      <w:r>
        <w:rPr>
          <w:lang w:val="hi_IN" w:bidi="hi_IN"/>
        </w:rPr>
        <w:t>ग्यारह भाई</w:t>
      </w:r>
    </w:p>
    <w:p>
      <w:pPr>
        <w:pStyle w:val="ListBullet"/>
        <w:spacing w:line="240" w:lineRule="auto"/>
        <w:ind w:left="720"/>
      </w:pPr>
      <w:r>
        <w:rPr>
          <w:lang w:val="hi_IN" w:bidi="hi_IN"/>
        </w:rPr>
      </w:r>
      <w:r>
        <w:rPr>
          <w:lang w:val="hi_IN" w:bidi="hi_IN"/>
        </w:rPr>
        <w:t>बिन्यामीन का उल्लेख विशेष रूप से किया गया है।</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राजा के अधिकारी</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प्रबाह,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यूसुफ सेवकों को कमरा छोड़ने की आज्ञा देता है। सेवकों के चले जाने के बाद यूसुफ टूट जाता है और रो पड़ता है।</w:t>
      </w:r>
    </w:p>
    <w:p>
      <w:pPr/>
      <w:r>
        <w:rPr>
          <w:lang w:val="hi_IN" w:bidi="hi_IN"/>
        </w:rPr>
      </w:r>
      <w:r>
        <w:rPr>
          <w:lang w:val="hi_IN" w:bidi="hi_IN"/>
        </w:rPr>
        <w:t>अभिनय को रोकें। यूसुफ से पूछें, "आप क्यों रो रहे हैं?" आप यह सुन सकते हैं, "मैं बहुत खुश हूँ। ये आनन्द के आँसू हैं। मेरे भाई वास्तव में बदल गए हैं। उन्हें अपने किए पर पछतावा है और अब वे अलग हैं। देखें कि वे बिन्यामीन की जिम्मेदारी कैसे ले रहे हैं और नहीं चाहते कि हमारा पिता दुःख उठाए।" भाइयों से पूछें, "आप अभी कैसा महसूस कर रहे हैं?" आप सुन सकते हैं, "मैं उलझन में हूँ। राज्यपाल क्यों रो रहे हैं? मैंने पहले कभी किसी बड़े व्यक्ति को इस तरह रोते हुए नहीं देखा। यह अजीब है।" अभिनय को फिर से शुरू करें।</w:t>
      </w:r>
    </w:p>
    <w:p>
      <w:pPr/>
      <w:r>
        <w:rPr>
          <w:lang w:val="hi_IN" w:bidi="hi_IN"/>
        </w:rPr>
      </w:r>
      <w:r>
        <w:rPr>
          <w:lang w:val="hi_IN" w:bidi="hi_IN"/>
        </w:rPr>
        <w:t>यूसुफ भाइयों से कहता है कि वह उनका भाई यूसुफ है। पहले तो, वे हैरान हो जाते हैं और बोल नहीं पाते। यूसुफ ने उन्हें और पास बुलाकर फिर कहा "मैं तुम्हारा भाई यूसुफ हूँ, जिसे तुमने दास बनाकर बेच दिया था।" यूसुफ उनसे कहता है कि वे अपने किए के बारे में गुस्सा या परेशान न हों। यूसुफ बताता है कि परमेश्वर ही है जो यूसुफ को मिस्र लाया। परमेश्वर ने यह इसलिए किया ताकि यूसुफ उन सभी के और उनके परिवारों के जीवन को बचा सके। परमेश्वर ही ने यूसुफ को राजा का प्रधान सलाहकार, राजा के महल का प्रभारी और पूरे मिस्र का राज्यपाल जैसे महत्वपूर्ण पदों पर रखा है।</w:t>
      </w:r>
    </w:p>
    <w:p>
      <w:pPr/>
      <w:r>
        <w:rPr>
          <w:lang w:val="hi_IN" w:bidi="hi_IN"/>
        </w:rPr>
      </w:r>
      <w:r>
        <w:rPr>
          <w:lang w:val="hi_IN" w:bidi="hi_IN"/>
        </w:rPr>
        <w:t>अभिनय रोक दें: भाइयों से पूछें, इस समय आप क्या महसूस कर रहे हैं?" आप सुन सकते हैं, "मुझे नहीं पता कि क्या सोचूँ या क्या महसूस करूँ। यह यूसुफ कैसे हो सकता है? जिसे हमने दास के रूप में बेचा था वह मिस्र में इस उच्च स्थान पर कैसे पहुँचा? मैंने सोचा कि वह मर गया है। यहाँ वह जीवित है और इतनी महत्वपूर्ण पद पर है। वह कहता है कि हमें अतीत के बारे में परेशान नहीं होना चाहिए। मुझे नहीं मालूम कि वह हमारे साथ क्या करने वाला है।" अभिनय को फिर से शुरू करें।</w:t>
      </w:r>
    </w:p>
    <w:p>
      <w:pPr/>
      <w:r>
        <w:rPr>
          <w:lang w:val="hi_IN" w:bidi="hi_IN"/>
        </w:rPr>
      </w:r>
      <w:r>
        <w:rPr>
          <w:lang w:val="hi_IN" w:bidi="hi_IN"/>
        </w:rPr>
        <w:t>यूसुफ भाइयों से बात करना जारी रखता है। यूसुफ उनसे कहता है कि वे मिस्र आकर उस स्थान में रहें जिसे वह उनके लिए तैयार करेगा। यूसुफ उन्हें बताता है कि अकाल पाँच वर्ष और रहेगा। यूसुफ उनसे और उनके परिवारों की देखभाल करने का वचन देता है। यूसुफ बिन्यामीन को और फिर अन्य भाइयों को चूमता है। यूसुफ खुशी से रोता रहता है।</w:t>
      </w:r>
    </w:p>
    <w:p>
      <w:pPr/>
      <w:r>
        <w:rPr>
          <w:lang w:val="hi_IN" w:bidi="hi_IN"/>
        </w:rPr>
      </w:r>
      <w:r>
        <w:rPr>
          <w:lang w:val="hi_IN" w:bidi="hi_IN"/>
        </w:rPr>
        <w:t>अभिनय रोक दें: भाइयों से पूछें, "अब आप क्या महसूस कर रहे हैं?" आप सुन सकते हैं, "मुझे शर्म महसूस हो रही है। मैंने यूसुफ के साथ इतना बुरा व्यवहार किया और यहाँ यूसुफ मेरे परिवार की देखभाल करने का वचन दे रहा है। यूसुफ मुझे उन सालों पहले किए काम के लिए दोषी नहीं ठहराता है। मुझे यकीन है कि यूसुफ के लिए जीवन आसान नहीं रहा है। मुझे विश्वास नहीं हो रहा कि यूसुफ हमें इस तरह माफ कर रहा है। यूसुफ कहता है कि यह परमेश्वर की ओर से है। मुझे ऐसी आशा है। मैं उलझन में हूँ।" अभिनय को फिर से शुरू करें।</w:t>
      </w:r>
    </w:p>
    <w:p>
      <w:pPr/>
      <w:r>
        <w:rPr>
          <w:lang w:val="hi_IN" w:bidi="hi_IN"/>
        </w:rPr>
      </w:r>
      <w:r>
        <w:rPr>
          <w:lang w:val="hi_IN" w:bidi="hi_IN"/>
        </w:rPr>
        <w:t>दूसरे दृश्य में, राजा और उसके अधिकारी सुनते हैं कि यूसुफ के भाई आ गए हैं। राजा और उसके अधिकारी इस खबर को सुनकर खुश हैं। राजा यूसुफ से कहता है कि भाइयों को मिस्र में रहने के लिए आना चाहिए। राजा उन्हें रहने के लिए सबसे अच्छी भूमि देगा और उनके पास खाने के लिए भरपूर होगा। राजा पत्नियों और बच्चों के लिए के लिए रथ या गाड़ी भेजता है। राजा यूसुफ से कहता है कि वह याकूब को मिस्र ले आए।</w:t>
      </w:r>
    </w:p>
    <w:p>
      <w:pPr/>
      <w:r>
        <w:rPr>
          <w:lang w:val="hi_IN" w:bidi="hi_IN"/>
        </w:rPr>
      </w:r>
      <w:r>
        <w:rPr>
          <w:lang w:val="hi_IN" w:bidi="hi_IN"/>
        </w:rPr>
        <w:t>अभिनय रोकें: राजा से पूछें, "आप यूसुफ के परिवार के लिए इतने उदार क्यों हैं?" आप सुन सकते हैं, "यूसुफ ने मिस्र को बचाया है। यूसुफ ने कड़ी मेहनत की है। मैं सब कुछ यूसुफ पर छोड़ सकता हूँ। मुझे यूसुफ पर भरोसा है कि वह इसे सही तरीके से करेगा। मैं चाहता हूँ कि यूसुफ यहाँ रहे और खुश रहे। मुझे लगता है कि यूसुफ को अपना परिवार पास चाहिए।" अभिनय को फिर से शुरू करें।</w:t>
      </w:r>
    </w:p>
    <w:p>
      <w:pPr/>
      <w:r>
        <w:rPr>
          <w:lang w:val="hi_IN" w:bidi="hi_IN"/>
        </w:rPr>
      </w:r>
      <w:r>
        <w:rPr>
          <w:lang w:val="hi_IN" w:bidi="hi_IN"/>
        </w:rPr>
        <w:t>तीसरे दृश्य में, यूसुफ राजा की ओर से उपहार देता है। भाइयों के पास रथ या गाड़ियाँ हैं। यूसुफ उन्हें कपड़े देता है। यूसुफ बिन्यामीन को पाँच नए कपड़े और तीन सौ चाँदी के टुकड़े देता है। यूसुफ ने याकूब के लिए भी उपहार तैयार किए और उन्हें भाइयों के पास भेजा।</w:t>
      </w:r>
    </w:p>
    <w:p>
      <w:pPr/>
      <w:r>
        <w:rPr>
          <w:lang w:val="hi_IN" w:bidi="hi_IN"/>
        </w:rPr>
      </w:r>
      <w:r>
        <w:rPr>
          <w:lang w:val="hi_IN" w:bidi="hi_IN"/>
        </w:rPr>
        <w:t>अभिनय रोकें: भाइयों से पूछें, "आप यूसुफ को बिन्यामीन को उससे अधिक देते हुए देखकर कैसा महसूस करते हैं जो यूसुफ आपको दे रहा है?" आप सुन सकते हैं, "यह ठीक है। बिन्यामीन यूसुफ का भाई है। यूसुफ ने बिन्यामीन को बड़ा होते और जवान बनते नहीं देखा है। अपने भाई को और अधिक प्रेम करना सामान्य है। इसके अलावा, हम वही हैं जिन्होंने यूसुफ के साथ बुरा व्यवहार किया। मैं उस काम के लिए आभारी हूँ जो यूसुफ हमारे लिए कर रहा है।" अभिनय को फिर से शुरू करें।</w:t>
      </w:r>
    </w:p>
    <w:p>
      <w:pPr/>
      <w:r>
        <w:rPr>
          <w:lang w:val="hi_IN" w:bidi="hi_IN"/>
        </w:rPr>
      </w:r>
      <w:r>
        <w:rPr>
          <w:lang w:val="hi_IN" w:bidi="hi_IN"/>
        </w:rPr>
        <w:t>चौथे दृश्य में, भाई कनान पहुँचते हैं और याकूब से कहते हैं कि यूसुफ जीवित है और मिस्र का राज्यपाल है। याकूब इतना हैरान है कि वह बोल नहीं सका। याकूब अपने पुत्रों की बातों पर विश्वास नहीं कर पा रहा था। भाई फिर से यूसुफ के बारे में कही हुई सारी बातें दोहराते हैं। वे याकूब को सब कुछ बता देते हैं जो यूसुफ ने उन्हें बताया था। अन्त में, याकूब विश्वास कर पाता है, और फिर वह प्रसन्न होता है। याकूब यूसुफ से मिलने के लिए मिस्र जाना चाहता है। याकूब कहता है, "मैं मरने से पहले यूसुफ को फिर से देखना चाहता हूँ।"</w:t>
      </w:r>
    </w:p>
    <w:p>
      <w:pPr/>
      <w:r>
        <w:rPr>
          <w:lang w:val="hi_IN" w:bidi="hi_IN"/>
        </w:rPr>
      </w:r>
      <w:r>
        <w:rPr>
          <w:lang w:val="hi_IN" w:bidi="hi_IN"/>
        </w:rPr>
        <w:t>अभिनय रोक दें: याकूब से पूछें, अभी आप कैसा महसूस कर रहे हैं?" आप सुन सकते हैं, "मेरे पास कोई शब्द नहीं हैं। मैं कई सालों से यूसुफ के लिए दुःखी हूँ। वे कहते हैं कि परमेश्वर यूसुफ को मिस्र ले गया। मैं नहीं समझ पा रहा हूँ। यूसुफ वहाँ मिस्र का राज्यपाल कैसे हो सकता है और हमें इसकी खबर नहीं थी? मुझे परवाह नहीं है। यूसुफ जीवित है और मैं फिर से यूसुफ को देखने जा रहा हूँ। यूसुफ मेरा प्रिय पुत्र है। मैं यूसुफ को फिर से देखूँगा। धन्यवाद, परमेश्वर।" भाइयों से पूछो, "आप कैसा महसूस कर रहे हैं?" आप सुन सकते हैं, "पिता ने हमारी बात मान ली इसलिए हमें सुकून मिला। राहत मिली कि पिता यूसुफ को फिर से देखेंगे। हमने जो किया उसके लिए अभी भी दोषी हैं। मुझे आशा है कि मिस्र जाना ठीक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यूसुफ टूट गया और रोया। टूटने और रोने का अर्थ है कि यूसुफ अब अपनी भावनाओं पर नियंत्रण नहीं रख पा रहा था। भावनाएँ इतनी तीव्र थी कि यूसुफ ने उन पर नियंत्रण खो दिया। इससे पता चलता है कि वहाँ गहरी भावना थी। यूसुफ इतने जोर से रोया कि कमरे से भेजे गए सेवक भी सुन सके। इसका मतलब है कि यूसुफ जोर-जोर से रो रहा था।</w:t>
      </w:r>
    </w:p>
    <w:p>
      <w:pPr/>
      <w:r>
        <w:rPr>
          <w:lang w:val="hi_IN" w:bidi="hi_IN"/>
        </w:rPr>
      </w:r>
      <w:r>
        <w:rPr>
          <w:lang w:val="hi_IN" w:bidi="hi_IN"/>
        </w:rPr>
        <w:t xml:space="preserve">यूसुफ के रोने की खबर राजा के महल तक पहुँच गई। बाद में </w:t>
      </w:r>
      <w:r>
        <w:rPr>
          <w:b/>
          <w:lang w:val="hi_IN" w:bidi="hi_IN"/>
        </w:rPr>
        <w:t>राजा</w:t>
      </w:r>
      <w:r>
        <w:rPr>
          <w:lang w:val="hi_IN" w:bidi="hi_IN"/>
        </w:rPr>
        <w:t xml:space="preserve"> यूसुफ के भाइयों के बारे में सुनता है और यूसुफ को एक सन्देश भेजता है। कुछ अनुवादों में </w:t>
      </w:r>
      <w:r>
        <w:rPr>
          <w:b/>
          <w:lang w:val="hi_IN" w:bidi="hi_IN"/>
        </w:rPr>
        <w:t>फ़िरौन</w:t>
      </w:r>
      <w:r>
        <w:rPr>
          <w:lang w:val="hi_IN" w:bidi="hi_IN"/>
        </w:rPr>
        <w:t xml:space="preserve"> का उपयोग किया गया है और कुछ में राजा का। फ़िरौन एक उपाधि है जिसका उपयोग मिस्र के राजाओं द्वारा किया जाता है। राजा के लिए उसी शब्द का उपयोग करें जिसका उपयोग आप कर रहे हैं।</w:t>
      </w:r>
    </w:p>
    <w:p>
      <w:pPr/>
      <w:r>
        <w:rPr>
          <w:lang w:val="hi_IN" w:bidi="hi_IN"/>
        </w:rPr>
      </w:r>
      <w:r>
        <w:rPr>
          <w:lang w:val="hi_IN" w:bidi="hi_IN"/>
        </w:rPr>
        <w:t xml:space="preserve">यूसुफ कहता है कि यह </w:t>
      </w:r>
      <w:r>
        <w:rPr>
          <w:b/>
          <w:lang w:val="hi_IN" w:bidi="hi_IN"/>
        </w:rPr>
        <w:t>परमेश्वर</w:t>
      </w:r>
      <w:r>
        <w:rPr>
          <w:lang w:val="hi_IN" w:bidi="hi_IN"/>
        </w:rPr>
        <w:t xml:space="preserve"> है जिसने यूसुफ को मिस्र भेजा। यूसुफ परमेश्वर का नाम कई बार दोहराता है। यह परमेश्वर का सामान्य नाम है। </w:t>
      </w:r>
      <w:r>
        <w:rPr>
          <w:b/>
          <w:lang w:val="hi_IN" w:bidi="hi_IN"/>
        </w:rPr>
        <w:t>परमेश्वर</w:t>
      </w:r>
      <w:r>
        <w:rPr>
          <w:lang w:val="hi_IN" w:bidi="hi_IN"/>
        </w:rPr>
        <w:t xml:space="preserve"> की चर्चा मुख्य शब्दावली में की गई है। परमेश्वर के लिए उसी शब्द का इस्तेमाल करें जो आपने अन्य भाग में इस्तेमाल किया है।</w:t>
      </w:r>
    </w:p>
    <w:p>
      <w:pPr/>
      <w:r>
        <w:rPr>
          <w:lang w:val="hi_IN" w:bidi="hi_IN"/>
        </w:rPr>
      </w:r>
      <w:r>
        <w:rPr>
          <w:lang w:val="hi_IN" w:bidi="hi_IN"/>
        </w:rPr>
        <w:t xml:space="preserve">यूसुफ बताता है कि </w:t>
      </w:r>
      <w:r>
        <w:rPr>
          <w:b/>
          <w:lang w:val="hi_IN" w:bidi="hi_IN"/>
        </w:rPr>
        <w:t>अकाल</w:t>
      </w:r>
      <w:r>
        <w:rPr>
          <w:lang w:val="hi_IN" w:bidi="hi_IN"/>
        </w:rPr>
        <w:t xml:space="preserve"> दो वर्ष से चल रहा है और पाँच वर्षों तक जारी रहेगा। अकाल के लिए उसी शब्द का उपयोग करें जो आपने पिछले भागों में उपयोग किया है। अकाल कितना गंभीर होगा इसका वर्णन करने के लिए, यूसुफ कहता है कि न तो जुताई या कटाई होगी। </w:t>
      </w:r>
      <w:r>
        <w:rPr>
          <w:b/>
          <w:lang w:val="hi_IN" w:bidi="hi_IN"/>
        </w:rPr>
        <w:t>हल</w:t>
      </w:r>
      <w:r>
        <w:rPr>
          <w:lang w:val="hi_IN" w:bidi="hi_IN"/>
        </w:rPr>
        <w:t xml:space="preserve"> खेती का एक उपकरण है जिसका उपयोग भूमि को ढीला करने के लिए किया जाता है ताकि बीज बोया जा सके। आमतौर पर, एक पशु जैसे घोड़ा या गधा या बैल हल को खींचता है। कुछ स्थानों पर जहाँ वे हल का उपयोग नहीं करते हैं, वे कुदाल का उपयोग कर सकते हैं। बीज बोने के लिए मिट्टी को ढीला करने के लिए </w:t>
      </w:r>
      <w:r>
        <w:rPr>
          <w:b/>
          <w:lang w:val="hi_IN" w:bidi="hi_IN"/>
        </w:rPr>
        <w:t>कुदाल</w:t>
      </w:r>
      <w:r>
        <w:rPr>
          <w:lang w:val="hi_IN" w:bidi="hi_IN"/>
        </w:rPr>
        <w:t xml:space="preserve"> का भी प्रयोग किया जाता है। किसान कुदाल को अपने हाथों में पकड़ता है। यदि कोई बीज जड़ें जमाएँ और बढ़ें तो भूमि को जोतकर ढीला करना आवश्यक है। आपकी संस्कृति बुवाई के लिए भूमि को कैसे तैयार करती है इस आधार पर हल या कुदाल शब्द का उपयोग करने के लिए चुनें।</w:t>
      </w:r>
    </w:p>
    <w:p>
      <w:pPr/>
      <w:r>
        <w:rPr>
          <w:lang w:val="hi_IN" w:bidi="hi_IN"/>
        </w:rPr>
      </w:r>
      <w:r>
        <w:rPr>
          <w:lang w:val="hi_IN" w:bidi="hi_IN"/>
        </w:rPr>
        <w:t>हल का चित्र दिखाएँ। कुदाल का चित्र दिखाएँ।</w:t>
      </w:r>
    </w:p>
    <w:p>
      <w:pPr/>
      <w:r>
        <w:rPr>
          <w:lang w:val="hi_IN" w:bidi="hi_IN"/>
        </w:rPr>
      </w:r>
      <w:r>
        <w:rPr>
          <w:lang w:val="hi_IN" w:bidi="hi_IN"/>
        </w:rPr>
        <w:t>यूसुफ भाइयों से कहता है कि परमेश्वर ने यूसुफ को राजा का पिता बनाया है। यूसुफ का अर्थ है कि यूसुफ राजा को सलाह देता है। यूसुफ कहता है कि परमेश्वर ने यूसुफ को राजा के महल का प्रबन्धक बनाया है। यह यूसुफ के लिए इस भूमिका का पहला उल्लेख है। इसका मतलब है कि यूसुफ महल के सभी सेवकों और महल में होने वाली हर चीज़ पर अधिकार रखते हैं। यूसुफ कहता है कि परमेश्वर ने यूसुफ को पूरे मिस्र का राज्यपाल बनाया है। यूसुफ मिस्र पर शासन करता है, केवल राजा के पास यूसुफ से अधिक शक्ति है। यूसुफ ने यह सब अपने भाइयों से कहा ताकि वे समझ सकें कि मिस्र में उनके और उनके परिवारों के लिए यूसुफ के पास देने की शक्ति है। भाई यह भी समझते हैं कि यूसुफ के पास बहुत शक्ति है।</w:t>
      </w:r>
    </w:p>
    <w:p>
      <w:pPr/>
      <w:r>
        <w:rPr>
          <w:lang w:val="hi_IN" w:bidi="hi_IN"/>
        </w:rPr>
      </w:r>
      <w:r>
        <w:rPr>
          <w:lang w:val="hi_IN" w:bidi="hi_IN"/>
        </w:rPr>
        <w:t xml:space="preserve">यूसुफ ने भाइयों से कहा कि यदि वे मिस्र नहीं आते हैं, तो वे </w:t>
      </w:r>
      <w:r>
        <w:rPr>
          <w:b/>
          <w:lang w:val="hi_IN" w:bidi="hi_IN"/>
        </w:rPr>
        <w:t>भूख</w:t>
      </w:r>
      <w:r>
        <w:rPr>
          <w:lang w:val="hi_IN" w:bidi="hi_IN"/>
        </w:rPr>
        <w:t xml:space="preserve"> से मर जाएँगे। भूख से मरना भोजन की कमी से दुःख उठाना या मर जाना है।</w:t>
      </w:r>
    </w:p>
    <w:p>
      <w:pPr/>
      <w:r>
        <w:rPr>
          <w:lang w:val="hi_IN" w:bidi="hi_IN"/>
        </w:rPr>
      </w:r>
      <w:r>
        <w:rPr>
          <w:lang w:val="hi_IN" w:bidi="hi_IN"/>
        </w:rPr>
        <w:t xml:space="preserve">राजा कहता है कि यूसुफ के भाई </w:t>
      </w:r>
      <w:r>
        <w:rPr>
          <w:b/>
          <w:lang w:val="hi_IN" w:bidi="hi_IN"/>
        </w:rPr>
        <w:t>उत्तम से उत्तम पदार्थ</w:t>
      </w:r>
      <w:r>
        <w:rPr>
          <w:lang w:val="hi_IN" w:bidi="hi_IN"/>
        </w:rPr>
        <w:t xml:space="preserve"> खाएँगे। यह एक शब्द चित्र है जो यह बताता है कि वे मिस्र में से उत्तम से उत्तम पदार्थ यूसुफ के भाइयों के लिए अलग रखेंगे।</w:t>
      </w:r>
    </w:p>
    <w:p>
      <w:pPr/>
      <w:r>
        <w:rPr>
          <w:lang w:val="hi_IN" w:bidi="hi_IN"/>
        </w:rPr>
      </w:r>
      <w:r>
        <w:rPr>
          <w:lang w:val="hi_IN" w:bidi="hi_IN"/>
        </w:rPr>
        <w:t xml:space="preserve">जब यूसुफ ने खुलासा किया कि वह उनका भाई यूसुफ है तो भाई </w:t>
      </w:r>
      <w:r>
        <w:rPr>
          <w:b/>
          <w:lang w:val="hi_IN" w:bidi="hi_IN"/>
        </w:rPr>
        <w:t>हैरान</w:t>
      </w:r>
      <w:r>
        <w:rPr>
          <w:lang w:val="hi_IN" w:bidi="hi_IN"/>
        </w:rPr>
        <w:t xml:space="preserve"> हो गए। भाई हैरान रह गए। वे कुछ भी नहीं कह सके और जब तक यूसुफ बोलता रहा उन्होंने कुछ भी नहीं कहा। जब भाइयों ने याकूब से कहा कि यूसुफ जीवित है, तो याकूब हैरान हो गया। इब्रानी भाषा कहती है कि याकूब का मन ठंडा हो गया। इसका अर्थ है कि याकूब ने कोई प्रतिक्रिया नहीं दिखाई। इस समाचार से उसकी साँसें थम गईं। ऐसा था जैसे वह लकवे में पड़ गया हो। वह बोल नहीं सकता था। यह समाचार इतना भयानक और अचानक था कि याकूब सुन भी नहीं पा रहा और समझ भी नहीं पा रहा था कि वे क्या कह रहे थे।</w:t>
      </w:r>
    </w:p>
    <w:p>
      <w:pPr/>
      <w:r>
        <w:rPr>
          <w:lang w:val="hi_IN" w:bidi="hi_IN"/>
        </w:rPr>
      </w:r>
      <w:r>
        <w:rPr>
          <w:lang w:val="hi_IN" w:bidi="hi_IN"/>
        </w:rPr>
        <w:t>भाइयों की सारी बातें फिर से सुनने के बाद याकूब का मन फिर से जीवित हुआ। इसका अर्थ है कि याकूब की मानसिक क्षमता फिर से सामान्य होने लगी। याकूब ने अपने आप को सम्भाला या याकूब फिर से सामान्य होने लगा। याकूब समझ गया कि यूसुफ जीवित है और मिस्र में है। याकूब यूसुफ से मिलने के लिए मिस्र जाना चाहता था।</w:t>
      </w:r>
    </w:p>
    <w:p>
      <w:pPr/>
      <w:r>
        <w:rPr>
          <w:lang w:val="hi_IN" w:bidi="hi_IN"/>
        </w:rPr>
      </w:r>
      <w:r>
        <w:rPr>
          <w:lang w:val="hi_IN" w:bidi="hi_IN"/>
        </w:rPr>
        <w:t xml:space="preserve">इस भाग के अन्त में, याकूब का नाम फिर से </w:t>
      </w:r>
      <w:r>
        <w:rPr>
          <w:b/>
          <w:lang w:val="hi_IN" w:bidi="hi_IN"/>
        </w:rPr>
        <w:t>इस्राएल</w:t>
      </w:r>
      <w:r>
        <w:rPr>
          <w:lang w:val="hi_IN" w:bidi="hi_IN"/>
        </w:rPr>
        <w:t xml:space="preserve"> रख दिया जाता है। इस्राएल के लिए उसी शब्द का उपयोग करें जिसका उपयोग आप कर रहे हैं। कुछ अनुवादों में इस भाग के अन्त के लिए याकूब नाम रखा गया है। ज्यादातर इस्राएल नाम को अपनाते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46:1–27</w:t>
      </w:r>
      <w:r>
        <w:rPr>
          <w:lang w:val="hi_IN" w:bidi="hi_IN"/>
        </w:rPr>
      </w:r>
    </w:p>
    <w:p>
      <w:pPr>
        <w:pStyle w:val="Heading3"/>
      </w:pPr>
      <w:r>
        <w:rPr>
          <w:lang w:val="hi_IN" w:bidi="hi_IN"/>
        </w:rPr>
        <w:t>सुने और मन में रखें</w:t>
      </w:r>
    </w:p>
    <w:p>
      <w:pPr/>
      <w:r>
        <w:rPr>
          <w:lang w:val="hi_IN" w:bidi="hi_IN"/>
        </w:rPr>
      </w:r>
      <w:r>
        <w:rPr>
          <w:lang w:val="hi_IN" w:bidi="hi_IN"/>
        </w:rPr>
        <w:t>उत्पत्ति 46:1–27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याकूब को पिछले भाग में पता चला कि यूसुफ जीवित है और मिस्र का राज्यपाल है। यूसुफ चाहता है कि याकूब और पूरा परिवार मिस्र आए। याकूब जाने का फैसला करता है। यह याकूब की तैयारी और उसकी मिस्र की यात्रा का एक सरल वर्णन है।</w:t>
      </w:r>
    </w:p>
    <w:p>
      <w:pPr/>
      <w:r>
        <w:rPr>
          <w:lang w:val="hi_IN" w:bidi="hi_IN"/>
        </w:rPr>
      </w:r>
      <w:r>
        <w:rPr>
          <w:lang w:val="hi_IN" w:bidi="hi_IN"/>
        </w:rPr>
        <w:t>रुकें और कनान और मिस्र का नक्शा दिखाएँ जिसमें हेब्रोन से गोशेन तक का सामान्य मार्ग चिह्नित किया गया हो।</w:t>
      </w:r>
    </w:p>
    <w:p>
      <w:pPr/>
      <w:r>
        <w:rPr>
          <w:lang w:val="hi_IN" w:bidi="hi_IN"/>
        </w:rPr>
      </w:r>
      <w:r>
        <w:rPr>
          <w:lang w:val="hi_IN" w:bidi="hi_IN"/>
        </w:rPr>
        <w:t>यह भाग याकूब के नाम के लिए इस्राएल का उपयोग करने से शुरू होता है। दोनों नामों का उपयोग भाग की शुरुआत में किया गया है। कुछ अनुवादों में पूरी तरह से याकूब नाम के साथ रहना चुना गया है। अन्य इस्राएल और याकूब दोनों का उपयोग करते हैं।</w:t>
      </w:r>
    </w:p>
    <w:p>
      <w:pPr/>
      <w:r>
        <w:rPr>
          <w:lang w:val="hi_IN" w:bidi="hi_IN"/>
        </w:rPr>
      </w:r>
      <w:r>
        <w:rPr>
          <w:lang w:val="hi_IN" w:bidi="hi_IN"/>
        </w:rPr>
        <w:t>रुकें और एक ऐसे व्यक्ति के बारे में एक कहानी सुनाएँ जिसके दो अलग-अलग नाम हैं। लोगों को कैसे पता चलेगा कि यह वही व्यक्ति है?</w:t>
      </w:r>
    </w:p>
    <w:p>
      <w:pPr/>
      <w:r>
        <w:rPr>
          <w:lang w:val="hi_IN" w:bidi="hi_IN"/>
        </w:rPr>
      </w:r>
      <w:r>
        <w:rPr>
          <w:lang w:val="hi_IN" w:bidi="hi_IN"/>
        </w:rPr>
        <w:t>याकूब अपनी सारी सम्पत्ति को इकट्ठा किया। याकूब और उसका परिवार वहाँ से चले गए। याकूब कई वर्षों तक हेब्रोन में रहा और शायद अब भी हेब्रोन के पास रह रहा हो। कहानी यह नहीं कहती कि इस समय याकूब कहाँ रह रहा है। याकूब बेर्शेबा में रुका। इसहाक, याकूब का पिता बेर्शेबा में रहता था और इसहाक ने बेर्शेबा में एक वेदी बनाई थी। लोग परमेश्वर की आराधना करने के लिए वेदियों पर बलिदान चढ़ाते थे। याकूब ने बेर्शेबा में इसहाक के परमेश्वर के लिए बलि चढ़ाई। बलिदान यह होगा कि परमेश्वर की उपासना के लिए किसी पशु को मारकर उसे आग में जलाकर चढ़ाना।</w:t>
      </w:r>
    </w:p>
    <w:p>
      <w:pPr/>
      <w:r>
        <w:rPr>
          <w:lang w:val="hi_IN" w:bidi="hi_IN"/>
        </w:rPr>
      </w:r>
      <w:r>
        <w:rPr>
          <w:lang w:val="hi_IN" w:bidi="hi_IN"/>
        </w:rPr>
        <w:t>रात के दौरान परमेश्वर ने याकूब से दर्शन में बात की। दर्शन आमतौर पर तब होते हैं जब कोई व्यक्ति जागता है और सपने आमतौर पर तब होते हैं जब व्यक्ति सो रहा होता है। यह भाग यह नहीं कहता कि याकूब जाग रहा था या सो रहा था। यह भाग कहता है कि ये दर्शन रात के दौरान हुए। दर्शन शब्द बहुवचन रूप में है। इसका अर्थ यह हो सकता है कि परमेश्वर ने एक ही बात एक से अधिक बार कही या परमेश्वर ने उसी रात के दौरान अलग-अलग दर्शन में बातें की। इन दर्शनों में, परमेश्वर अपनी पहचान इसहाक के परमेश्वर के रूप में करता है। इस तरह, याकूब जानता है कि याकूब किससे बात कर रहा है। परमेश्वर याकूब से एक प्रतिज्ञा करता है। परमेश्वर याकूब से कहता है कि वह बिना डर के मिस्र जाए। परमेश्वर याकूब से कहता है, "मैं तेरे साथ मिस्र जाऊँगा।" परमेश्वर याकूब से कहता है कि परमेश्वर याकूब को फिर से कनान वापस लाएगा। इस कथन का अर्थ याकूब के वंशज है, जो मिस्र में पैदा होंगे। परमेश्वर इन वंशजों की एक जाति बनाने जा रहा है। परमेश्वर उस जाति को कनान वापस लाएंगे। परमेश्वर याकूब से यह भी कहते हैं कि याकूब मिस्र में मर जाएगा। चूँकि याकूब की मृत्यु मिस्र में होने वाली थी, इसलिए इसका अर्थ है कि उसके वंशज आगे चलकर एक दिन फिर कनान लौटेंगे।</w:t>
      </w:r>
    </w:p>
    <w:p>
      <w:pPr/>
      <w:r>
        <w:rPr>
          <w:lang w:val="hi_IN" w:bidi="hi_IN"/>
        </w:rPr>
      </w:r>
      <w:r>
        <w:rPr>
          <w:lang w:val="hi_IN" w:bidi="hi_IN"/>
        </w:rPr>
        <w:t>परमेश्वर मृत्यु के लिए एक शब्द चित्र का उपयोग करते हैं। परमेश्वर याकूब से कहते हैं कि यूसुफ याकूब की आँखें बंद कर देगा। इसका अर्थ है कि जब याकूब की मृत्यु हो जाएगी, तो यूसुफ याकूब के पास होगा और यूसुफ अंतिम बार याकूब की आँखों को बंद करने के लिए हाथ बढ़ाएगा।</w:t>
      </w:r>
    </w:p>
    <w:p>
      <w:pPr/>
      <w:r>
        <w:rPr>
          <w:lang w:val="hi_IN" w:bidi="hi_IN"/>
        </w:rPr>
      </w:r>
      <w:r>
        <w:rPr>
          <w:lang w:val="hi_IN" w:bidi="hi_IN"/>
        </w:rPr>
        <w:t>रुकें और चर्चा करें: एक बूढ़े व्यक्ति की शान्तिपूर्ण मृत्यु के बारे में एक कहानी सुनाएँ जिसमें उस व्यक्ति के आसपास परिवार के सदस्य हों। जब व्यक्ति की मृत्यु हो जाती है तो परिवार के सदस्य क्या करते हैं? किसकी क्या जिम्मेदारी है? ध्यान दें कि क्या जो कुछ हो रहा है उसे समझाने के लिए किसी शब्द-चित्र का उपयोग किया गया है।</w:t>
      </w:r>
    </w:p>
    <w:p>
      <w:pPr/>
      <w:r>
        <w:rPr>
          <w:lang w:val="hi_IN" w:bidi="hi_IN"/>
        </w:rPr>
      </w:r>
      <w:r>
        <w:rPr>
          <w:lang w:val="hi_IN" w:bidi="hi_IN"/>
        </w:rPr>
        <w:t>याकूब और उसके पुत्रों ने उन रथों का उपयोग किया जिन्हें मिस्र के राजा ने याकूब को उपहार के रूप में भेजा था। याकूब अपने सब बच्चों को अपने बेटों और बेटियों को और अपने सब पोतों-पोतीयों तथा उनके बच्चों को लेकर मिस्र गया। याकूब अपने पुत्रों की पत्नियों को अपने साथ मिस्र ले गया। याकूब के सभी वंशज याकूब के साथ मिस्र गए। बेटियाँ शब्द बहुवचन है। दीना एकमात्र बेटी है जिसका उल्लेख पवित्र शास्त्र में किया गया है। हम नहीं जानते कि याकूब की कितनी अन्य बेटियाँ थीं। अन्य बेटियों का उपयोग उन परिवार के सदस्यों की कुल संख्या की गणना में नहीं किया गया है जो मिस्र गए थे।</w:t>
      </w:r>
    </w:p>
    <w:p>
      <w:pPr/>
      <w:r>
        <w:rPr>
          <w:lang w:val="hi_IN" w:bidi="hi_IN"/>
        </w:rPr>
      </w:r>
      <w:r>
        <w:rPr>
          <w:lang w:val="hi_IN" w:bidi="hi_IN"/>
        </w:rPr>
        <w:t>किसी मिस्री रथ या गाड़ी का चित्र दिखाएँ।</w:t>
      </w:r>
    </w:p>
    <w:p>
      <w:pPr/>
      <w:r>
        <w:rPr>
          <w:lang w:val="hi_IN" w:bidi="hi_IN"/>
        </w:rPr>
      </w:r>
      <w:r>
        <w:rPr>
          <w:lang w:val="hi_IN" w:bidi="hi_IN"/>
        </w:rPr>
        <w:t>याकूब अपनी सारी सम्पत्ति और अपने सारे पशुओं को मिस्र ले गया। इसका अर्थ है कि याकूब मिस्र जा रहा था। यह केवल एक छोटी यात्रा या एक दौरा मात्र नहीं था। यूसुफ ने पूरे परिवार को मिस्र में रहने के लिए आमंत्रित किया था। सब कुछ अपने साथ ले जाने से यह पता चलता है कि उनका जल्दी कनान लौटने का कोई इरादा नहीं था।</w:t>
      </w:r>
    </w:p>
    <w:p>
      <w:pPr/>
      <w:r>
        <w:rPr>
          <w:lang w:val="hi_IN" w:bidi="hi_IN"/>
        </w:rPr>
      </w:r>
      <w:r>
        <w:rPr>
          <w:lang w:val="hi_IN" w:bidi="hi_IN"/>
        </w:rPr>
        <w:t>यह भाग यहाँ कहानी को थोड़ी देर के लिए रोकता है और याकूब की पत्नियों उनके बेटों और कुछ पोतों के नाम बताता है। इस बिन्दु पर, पाठ फिर से इस्राएल नाम के उपयोग की ओर जाता है।</w:t>
      </w:r>
    </w:p>
    <w:p>
      <w:pPr/>
      <w:r>
        <w:rPr>
          <w:lang w:val="hi_IN" w:bidi="hi_IN"/>
        </w:rPr>
      </w:r>
      <w:r>
        <w:rPr>
          <w:lang w:val="hi_IN" w:bidi="hi_IN"/>
        </w:rPr>
        <w:t>लिआ याकूब की पहली पत्नी थी। लिआ के हर एक पुत्र के पुत्र थे। यहूदा के पाँच पुत्र थे। यहूदा के दो पुत्रों की मृत्यु हो गई। यहूदा के तामार के द्वारा दो पुत्र थे। इन सभी पुत्रों का उल्लेख पिछले भाग में किया गया था। उन्हीं नामों का उपयोग करें जो आपने पिछले भाग में इस्तेमाल किए हैं। यहूदा के पुत्र पेरेस के दो पुत्र बताए गए हैं। हेस्रोन पेरेस के पुत्रों में से एक था। आप आगे आने वाले भागों में फिर से इस नाम का उपयोग करेंगे। पेरेस और जेरह की माता तामार का उल्लेख नहीं किया गया है। हम नहीं जानते कि तामार मिस्र गई या नहीं।</w:t>
      </w:r>
    </w:p>
    <w:p>
      <w:pPr/>
      <w:r>
        <w:rPr>
          <w:lang w:val="hi_IN" w:bidi="hi_IN"/>
        </w:rPr>
      </w:r>
      <w:r>
        <w:rPr>
          <w:lang w:val="hi_IN" w:bidi="hi_IN"/>
        </w:rPr>
        <w:t>लिआ के सभी पुत्र पद्दनराम में पैदा हुए थे। यह हारान के आसपास के उस क्षेत्र का नाम है जहाँ लाबान रहता था। यह वह स्थान है जहाँ याकूब बीस वर्षों तक रहा था। यह भाग उल्लेख करता है कि जिल्पा वह दासी थी जिसे लाबान ने लिआ को दिया जब लिआ ने विवाह किया। यह भाग यह नहीं कहता कि अन्य पुत्र कहाँ पैदा हुए थे। यह भाग हमें बताता है कि यूसुफ के पुत्र मिस्र में पैदा हुए थे।</w:t>
      </w:r>
    </w:p>
    <w:p>
      <w:pPr/>
      <w:r>
        <w:rPr>
          <w:lang w:val="hi_IN" w:bidi="hi_IN"/>
        </w:rPr>
      </w:r>
      <w:r>
        <w:rPr>
          <w:lang w:val="hi_IN" w:bidi="hi_IN"/>
        </w:rPr>
        <w:t>राहेल के दो पुत्र थे। यह भाग उल्लेख करता है कि बिल्हा वह दासी थी जिसे लाबान ने राहेल को दिया जब राहेल ने विवाह किया।</w:t>
      </w:r>
    </w:p>
    <w:p>
      <w:pPr/>
      <w:r>
        <w:rPr>
          <w:lang w:val="hi_IN" w:bidi="hi_IN"/>
        </w:rPr>
      </w:r>
      <w:r>
        <w:rPr>
          <w:lang w:val="hi_IN" w:bidi="hi_IN"/>
        </w:rPr>
        <w:t>पिछले भाग ने बिन्यामीन के बारे में बात की थी मानो बिन्यामीन अभी भी एक लड़का हो। यहाँ हम जानते हैं कि बिन्यामीन अब इतना बड़ा हो चुका है कि उसके दस पुत्र हो सकते हैं। बिन्यामीन के पास याकूब के सभी बच्चों में से सबसे अधिक पुत्र हैं।</w:t>
      </w:r>
    </w:p>
    <w:p>
      <w:pPr/>
      <w:r>
        <w:rPr>
          <w:lang w:val="hi_IN" w:bidi="hi_IN"/>
        </w:rPr>
      </w:r>
      <w:r>
        <w:rPr>
          <w:lang w:val="hi_IN" w:bidi="hi_IN"/>
        </w:rPr>
        <w:t>यह भाग याकूब के सभी वंशजों को नाम लेकर गिनाता है और बताता है कि याकूब के साथ मिस्र जाने वालों की संख्या कुल छियासठ थी। इस सूची में पुत्रों की पत्नियों को शामिल नहीं किया गया है। पत्नियों का नाम नहीं दिया गया है। यह भाग बताता है कि यूसुफ और यूसुफ के पुत्र पहले से ही मिस्र में थे। उनकी माता ओन के याजक पोतीपेरा की बेटी आसनत थी। कुल मिलाकर मिस्र में याकूब के परिवार के सत्तर सदस्य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याकूब मिस्र जाने की तैयारी करता है।</w:t>
      </w:r>
    </w:p>
    <w:p>
      <w:pPr/>
      <w:r>
        <w:rPr>
          <w:lang w:val="hi_IN" w:bidi="hi_IN"/>
        </w:rPr>
      </w:r>
      <w:r>
        <w:rPr>
          <w:b/>
          <w:lang w:val="hi_IN" w:bidi="hi_IN"/>
        </w:rPr>
        <w:t>दूसरा दृश्य:</w:t>
      </w:r>
      <w:r>
        <w:rPr>
          <w:lang w:val="hi_IN" w:bidi="hi_IN"/>
        </w:rPr>
        <w:t xml:space="preserve"> याकूब बेर्शेबा में पहुँचता है, परमेश्वर को बलिदान चढ़ाता है। परमेश्वर याकूब से एक दर्शन में बात करता है।</w:t>
      </w:r>
    </w:p>
    <w:p>
      <w:pPr/>
      <w:r>
        <w:rPr>
          <w:lang w:val="hi_IN" w:bidi="hi_IN"/>
        </w:rPr>
      </w:r>
      <w:r>
        <w:rPr>
          <w:b/>
          <w:lang w:val="hi_IN" w:bidi="hi_IN"/>
        </w:rPr>
        <w:t>तीसरा दृश्य:</w:t>
      </w:r>
      <w:r>
        <w:rPr>
          <w:lang w:val="hi_IN" w:bidi="hi_IN"/>
        </w:rPr>
        <w:t xml:space="preserve"> याकूब बेर्शेबा से निकलकर मिस्र जाता है।</w:t>
      </w:r>
    </w:p>
    <w:p>
      <w:pPr/>
      <w:r>
        <w:rPr>
          <w:lang w:val="hi_IN" w:bidi="hi_IN"/>
        </w:rPr>
      </w:r>
      <w:r>
        <w:rPr>
          <w:b/>
          <w:lang w:val="hi_IN" w:bidi="hi_IN"/>
        </w:rPr>
        <w:t>चौथा दृश्य:</w:t>
      </w:r>
      <w:r>
        <w:rPr>
          <w:lang w:val="hi_IN" w:bidi="hi_IN"/>
        </w:rPr>
        <w:t xml:space="preserve"> याकूब के वंशज जो याकूब के साथ मिस्र जाते हैं, उन सभी की सूची बनायी गयी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मिस्र के राजा का उल्लेख किया गया है।</w:t>
      </w:r>
    </w:p>
    <w:p>
      <w:pPr>
        <w:pStyle w:val="ListBullet"/>
        <w:spacing w:line="240" w:lineRule="auto"/>
        <w:ind w:left="720"/>
      </w:pPr>
      <w:r>
        <w:rPr>
          <w:lang w:val="hi_IN" w:bidi="hi_IN"/>
        </w:rPr>
      </w:r>
      <w:r>
        <w:rPr>
          <w:lang w:val="hi_IN" w:bidi="hi_IN"/>
        </w:rPr>
        <w:t>यूसुफ का उल्लेख किया गया है।</w:t>
      </w:r>
    </w:p>
    <w:p>
      <w:pPr>
        <w:pStyle w:val="ListBullet"/>
        <w:spacing w:line="240" w:lineRule="auto"/>
        <w:ind w:left="720"/>
      </w:pPr>
      <w:r>
        <w:rPr>
          <w:lang w:val="hi_IN" w:bidi="hi_IN"/>
        </w:rPr>
      </w:r>
      <w:r>
        <w:rPr>
          <w:lang w:val="hi_IN" w:bidi="hi_IN"/>
        </w:rPr>
        <w:t>याकूब की चार पत्नियों में से प्रत्येक का उल्लेख किया गया है।</w:t>
      </w:r>
    </w:p>
    <w:p>
      <w:pPr>
        <w:pStyle w:val="ListBullet"/>
        <w:spacing w:line="240" w:lineRule="auto"/>
        <w:ind w:left="720"/>
      </w:pPr>
      <w:r>
        <w:rPr>
          <w:lang w:val="hi_IN" w:bidi="hi_IN"/>
        </w:rPr>
      </w:r>
      <w:r>
        <w:rPr>
          <w:lang w:val="hi_IN" w:bidi="hi_IN"/>
        </w:rPr>
        <w:t>याकूब के ससुर लाबान का उल्लेख किया गया है।</w:t>
      </w:r>
    </w:p>
    <w:p>
      <w:pPr>
        <w:pStyle w:val="ListBullet"/>
        <w:spacing w:line="240" w:lineRule="auto"/>
        <w:ind w:left="720"/>
      </w:pPr>
      <w:r>
        <w:rPr>
          <w:lang w:val="hi_IN" w:bidi="hi_IN"/>
        </w:rPr>
      </w:r>
      <w:r>
        <w:rPr>
          <w:lang w:val="hi_IN" w:bidi="hi_IN"/>
        </w:rPr>
        <w:t>याकूब के छियासठ वंशजों के नाम हैं।</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भाग एक समय के शब्द से शुरू होता है जिसका अर्थ है कि यह दृश्य पिछले भाग की घटनाओं के तुरन्त बाद आता है। उस भाग में, याकूब ने कहा, "मुझे मरने से पहले अपने पुत्र से मिलने जाना चाहिए।" इसलिए, याकूब ने अपनी सारी सम्पत्ति इकट्ठा कर मिस्र के लिए निकल पड़ा। इसका अर्थ है कि यह तुरन्त किया गया था।</w:t>
      </w:r>
    </w:p>
    <w:p>
      <w:pPr/>
      <w:r>
        <w:rPr>
          <w:lang w:val="hi_IN" w:bidi="hi_IN"/>
        </w:rPr>
      </w:r>
      <w:r>
        <w:rPr>
          <w:lang w:val="hi_IN" w:bidi="hi_IN"/>
        </w:rPr>
        <w:t>दूसरे दृश्य में, याकूब बेर्शेबा में पहुँचता है और रात बिताने के लिए रुकता है। याकूब परमेश्वर की आराधना के लिए परमेश्वर को बलिदान चढ़ाता है। रात के दौरान, परमेश्वर याकूब से एक दर्शन में बात करता है। परमेश्वर याकूब से कहता है कि वह मिस्र जाने से न डरे। पवित्र शास्त्र में यह सामान्य है कि किसी स्थान पर जाते समय ऊपर या नीचे जाने की बात करें। याकूब कनान में हेब्रोन के आसपास के पहाड़ों में रहता था। मिस्र समुद्र के तल पर था। इसलिए, याकूब मिस्र गया। "नीचे" शब्द ऊँचाई या स्तर को दर्शाता है, न कि उत्तर या दक्षिण।</w:t>
      </w:r>
    </w:p>
    <w:p>
      <w:pPr/>
      <w:r>
        <w:rPr>
          <w:lang w:val="hi_IN" w:bidi="hi_IN"/>
        </w:rPr>
      </w:r>
      <w:r>
        <w:rPr>
          <w:lang w:val="hi_IN" w:bidi="hi_IN"/>
        </w:rPr>
        <w:t>परमेश्वर याकूब से एक प्रतिज्ञा करता है। जब परमेश्वर याकूब से बात करता है, तो याकूब परमेश्वर को बहुत विनम्र तरीके से उत्तर देता है। याकूब कहता है, "मैं यहाँ हूँ।" परमेश्वर कहता है, "मैं मिस्र में तेरे साथ रहूँगा।" परमेश्वर याकूब से कहता है कि याकूब मिस्र में मर जाएगा और जब तेरी मृत्यु होगी तब यूसुफ तेरे पास होगा। परमेश्वर याकूब से यह भी कहता है कि वह कनान लौट आएगा। कुछ अनुवादों में कहा गया है कि इस प्रतिज्ञा का अर्थ है कि याकूब के वंशज या याकूब से आने वाली जाति कनान लौटेगी।</w:t>
      </w:r>
    </w:p>
    <w:p>
      <w:pPr/>
      <w:r>
        <w:rPr>
          <w:lang w:val="hi_IN" w:bidi="hi_IN"/>
        </w:rPr>
      </w:r>
      <w:r>
        <w:rPr>
          <w:lang w:val="hi_IN" w:bidi="hi_IN"/>
        </w:rPr>
        <w:t>तीसरे दृश्य में, याकूब और उसका परिवार बेर्शेबा से निकलकर मिस्र के लिए अपने रास्ते पर जाता है। वे उन गाड़ियों या बैलगाड़ी का उपयोग करते हैं जिन्हें मिस्र के राजा फ़िरौन ने उपहार के रूप में भेजा था। याकूब और स्त्रियाँ और बच्चे इन गाड़ियों में सवारी करते हैं। याकूब अपने सभी पशुओं सहित अपनी सारी सम्पत्ति मिस्र ले जाता है।</w:t>
      </w:r>
    </w:p>
    <w:p>
      <w:pPr/>
      <w:r>
        <w:rPr>
          <w:lang w:val="hi_IN" w:bidi="hi_IN"/>
        </w:rPr>
      </w:r>
      <w:r>
        <w:rPr>
          <w:lang w:val="hi_IN" w:bidi="hi_IN"/>
        </w:rPr>
        <w:t>चौथे दृश्य में, याकूब की चार पत्नियों, प्रत्येक पत्नी के पुत्रों, तथा इन पुत्रों के बच्चों और पोते-पोतियों की सूची दी गई है। यह सूची कहानी के क्रम को बीच में रोक देती है। याकूब के बारह पुत्र और दीना नाम की एक बेटी थी। याकूब के बहुत से पोते और परपोते थे। यह भाग कहता है कि बेटियाँ थीं, लेकिन दीना एकमात्र बेटी है जिसका नाम सूचीबद्ध है। पुत्रों की पत्नियाँ अपने परिवारों के साथ मिस्र गईं, लेकिन पत्नियों को याकूब के परिवार के छियासठ लोगों का हिस्सा नहीं माना जाता है जो मिस्र गए थे।</w:t>
      </w:r>
    </w:p>
    <w:p>
      <w:pPr/>
      <w:r>
        <w:rPr>
          <w:lang w:val="hi_IN" w:bidi="hi_IN"/>
        </w:rPr>
      </w:r>
      <w:r>
        <w:rPr>
          <w:lang w:val="hi_IN" w:bidi="hi_IN"/>
        </w:rPr>
        <w:t>चौथे दृश्य के लिए पुत्रों, पोतों और उनके बच्चों का चित्र दिखाने के लिए किसी वस्तु या खिलौने का उपयोग करें। आप याकूब से शुरू करते थे और उसकी चार पत्नियों को दर्शाने के लिए पत्थर या लकड़ी का प्रयोग करते। फिर हर पत्नी के बच्चों को पत्थरों या लकड़ी की कतार बनाकर उसके पास लाओ। फिर उन पुत्रों से उत्पन्न अगली पीढ़ी के लोगों के नाम लिखे जाएँ। आप यह देखना चाहते हैं कि छियासठ लोगों का एक परिवार कितना बड़ा होता है। याद रखें कि इस यात्रा पर पत्नियाँ और दासियाँ भी हैं। यह लोगों के साथ करने के लिए एक मज़ेदार गतिविधि भी हो सकती है। छियासठ बड़ों और बच्चों को ले आओ और उन्हें इस खण्ड में दी गई परिवारिक वंशावली के अनुसार क्रम से बिठाओ। हर व्यक्ति को उसका "बाइबल आधारित नाम" दें और फिर उन्हें रिश्तों को क्रमबद्ध करते समय इस नाम को कई बार दोहराएँ।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मिस्र के राजा का उल्लेख किया गया है।</w:t>
      </w:r>
    </w:p>
    <w:p>
      <w:pPr>
        <w:pStyle w:val="ListBullet"/>
        <w:spacing w:line="240" w:lineRule="auto"/>
        <w:ind w:left="720"/>
      </w:pPr>
      <w:r>
        <w:rPr>
          <w:lang w:val="hi_IN" w:bidi="hi_IN"/>
        </w:rPr>
      </w:r>
      <w:r>
        <w:rPr>
          <w:lang w:val="hi_IN" w:bidi="hi_IN"/>
        </w:rPr>
        <w:t>यूसुफ का उल्लेख किया गया है।</w:t>
      </w:r>
    </w:p>
    <w:p>
      <w:pPr>
        <w:pStyle w:val="ListBullet"/>
        <w:spacing w:line="240" w:lineRule="auto"/>
        <w:ind w:left="720"/>
      </w:pPr>
      <w:r>
        <w:rPr>
          <w:lang w:val="hi_IN" w:bidi="hi_IN"/>
        </w:rPr>
      </w:r>
      <w:r>
        <w:rPr>
          <w:lang w:val="hi_IN" w:bidi="hi_IN"/>
        </w:rPr>
        <w:t>याकूब की चार पत्नियों में से प्रत्येक का उल्लेख किया गया है।</w:t>
      </w:r>
    </w:p>
    <w:p>
      <w:pPr>
        <w:pStyle w:val="ListBullet"/>
        <w:spacing w:line="240" w:lineRule="auto"/>
        <w:ind w:left="720"/>
      </w:pPr>
      <w:r>
        <w:rPr>
          <w:lang w:val="hi_IN" w:bidi="hi_IN"/>
        </w:rPr>
      </w:r>
      <w:r>
        <w:rPr>
          <w:lang w:val="hi_IN" w:bidi="hi_IN"/>
        </w:rPr>
        <w:t>याकूब के ससुर लाबान का उल्लेख किया गया है।</w:t>
      </w:r>
    </w:p>
    <w:p>
      <w:pPr>
        <w:pStyle w:val="ListBullet"/>
        <w:spacing w:line="240" w:lineRule="auto"/>
        <w:ind w:left="720"/>
      </w:pPr>
      <w:r>
        <w:rPr>
          <w:lang w:val="hi_IN" w:bidi="hi_IN"/>
        </w:rPr>
      </w:r>
      <w:r>
        <w:rPr>
          <w:lang w:val="hi_IN" w:bidi="hi_IN"/>
        </w:rPr>
        <w:t>याकूब के छियासठ वंशजों के नाम हैं।</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दिखाते हैं,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याकूब अपना सामान बांधता है और मिस्र के लिए चला जाता है। यह भाग यह दर्शाता है कि याकूब कोई समय बर्बाद नहीं करता है और न ही तैयारी में लंबा समय लेता है। पिछले भाग के अनुसार, याकूब अपनी मृत्यु से पहले यूसुफ को फिर से देखना चाहता है।</w:t>
      </w:r>
    </w:p>
    <w:p>
      <w:pPr/>
      <w:r>
        <w:rPr>
          <w:lang w:val="hi_IN" w:bidi="hi_IN"/>
        </w:rPr>
      </w:r>
      <w:r>
        <w:rPr>
          <w:lang w:val="hi_IN" w:bidi="hi_IN"/>
        </w:rPr>
        <w:t>नाटक को रोक दें: याकूब से पूछें, अभी आप कैसा महसूस कर रहे हैं?" आप सुन सकते हैं, "यूसुफ जीवित है। मुझे इस पर विश्वास नहीं हो रहा है! मैं यूसुफ को फिर से देखने जा रहा हूँ। मुझे जल्दी करनी है और जितनी जल्दी हो सके वहाँ पहुँचना है। मैं यूसुफ को फिर से देखना चाहता हूँ। मुझे नहीं पता कि यूसुफ मिस्र कैसे पहुँचा और उसे इतना ऊँचा अधिकार कैसे प्राप्त हुआ। मुझे परवाह नहीं है। मैं यूसुफ को फिर से देखना चाहता हूँ। हमें जल्दी जाना चाहिए।" नाटक को फिर से शुरू करें।</w:t>
      </w:r>
    </w:p>
    <w:p>
      <w:pPr/>
      <w:r>
        <w:rPr>
          <w:lang w:val="hi_IN" w:bidi="hi_IN"/>
        </w:rPr>
      </w:r>
      <w:r>
        <w:rPr>
          <w:lang w:val="hi_IN" w:bidi="hi_IN"/>
        </w:rPr>
        <w:t>दूसरे दृश्य में, याकूब बेर्शेबा में परमेश्वर को बलिदान चढ़ाने के लिए रुकता है। रात के दौरान परमेश्वर याकूब से एक दर्शन में बात करता है। परमेश्वर याकूब को नाम से बुलाते हैं। याकूब कहता है, "मैं यहाँ हूँ।" याकूब परमेश्वर की आवाज सुन रहा है।</w:t>
      </w:r>
    </w:p>
    <w:p>
      <w:pPr/>
      <w:r>
        <w:rPr>
          <w:lang w:val="hi_IN" w:bidi="hi_IN"/>
        </w:rPr>
      </w:r>
      <w:r>
        <w:rPr>
          <w:lang w:val="hi_IN" w:bidi="hi_IN"/>
        </w:rPr>
        <w:t>अभिनय को रोकें: याकूब से पूछें, "आप कैसे जानते हैं कि यह परमेश्वर आपसे बात कर रहे हैं?" आप यह सुन सकते हैं, "परमेश्वर ने मुझसे कई बार बात की है। जब मैं परमेश्वर की आवाज को सुनता हूँ तो मैं पहचान जाता हूँ। मुझे परमेश्वर को मुझसे बात करते हुए सुनना पसंद है। मैं परमेश्वर से डरता नहीं हूँ। मैं परमेश्वर से प्रेम करता हूँ और मुझे पता है कि परमेश्वर मुझसे प्रेम करते हैं।" नाटक को फिर से शुरू करें।</w:t>
      </w:r>
    </w:p>
    <w:p>
      <w:pPr/>
      <w:r>
        <w:rPr>
          <w:lang w:val="hi_IN" w:bidi="hi_IN"/>
        </w:rPr>
      </w:r>
      <w:r>
        <w:rPr>
          <w:lang w:val="hi_IN" w:bidi="hi_IN"/>
        </w:rPr>
        <w:t>परमेश्वर याकूब से कहते हैं, "मैं मिस्र में तेरे साथ रहूँगा।" परमेश्वर प्रतिज्ञा करते हैं कि वह याकूब के परिवार को एक बड़ी जाति बनाएंगे। परमेश्वर याकूब से कहते हैं कि याकूब मिस्र में मरेगा, और यूसुफ उसके पास रहेगा। याकूब को कनान वापस लाया जाएगा।</w:t>
      </w:r>
    </w:p>
    <w:p>
      <w:pPr/>
      <w:r>
        <w:rPr>
          <w:lang w:val="hi_IN" w:bidi="hi_IN"/>
        </w:rPr>
      </w:r>
      <w:r>
        <w:rPr>
          <w:lang w:val="hi_IN" w:bidi="hi_IN"/>
        </w:rPr>
        <w:t>अभिनय को रोक दें: याकूब से पूछें, "जब आप कोई प्रतिज्ञा सुनते हैं तो आप कैसा महसूस करते हैं, जैसे 'तेरा परिवार एक बड़ी जाति बनेगा?'" आप सुन सकते हैं, "मुझे पता है कि परमेश्वर ने मेरे दादा अब्राहम से प्रतिज्ञा की थी कि हम एक बड़ी जाति बनेंगे। इस प्रतिज्ञा को दोहराना अच्छा महसूस होता है। परमेश्वर अपनी प्रतिज्ञाओं को पूरा करता है। मैं कनान को छोड़ने से दुखी हूँ। यह वह भूमि है जिसकी परमेश्वर ने मेरे वंशजों से प्रतिज्ञा की थी। परमेश्वर ने मेरे वंशजों को वापस लाने की प्रतिज्ञा की है जो अच्छा है। परमेश्वर ने मिस्र में मेरे साथ रहने की प्रतिज्ञा की है। जहाँ भी मैं जाता हूँ परमेश्वर वहाँ होता है। यह अद्भुत है। मैं इस यात्रा के बारे में शान्त और शान्ति महसूस करता हूँ। अज्ञात देश में जाना थोड़ा डरावना है, लेकिन यूसुफ हमारे लिए तैयारी करने के लिए वहाँ है। मैं भविष्य के बारे में बिल्कुल चिन्तित नहीं हूँ। मैं परमेश्वर पर भरोसा कर सकता हूँ।" नाटक को फिर से शुरू करें।</w:t>
      </w:r>
    </w:p>
    <w:p>
      <w:pPr/>
      <w:r>
        <w:rPr>
          <w:lang w:val="hi_IN" w:bidi="hi_IN"/>
        </w:rPr>
      </w:r>
      <w:r>
        <w:rPr>
          <w:lang w:val="hi_IN" w:bidi="hi_IN"/>
        </w:rPr>
        <w:t>तीसरे दृश्य में, पुत्र याकूब को मिस्र ले जाते हैं। याकूब फ़िरौन द्वारा भेजे गए रथों में से एक में सवार होता है। पुत्र अपनी पत्नियों और छोटे बच्चों को गाड़ियों में रख देते थे। पुत्र पूरे पशुओं और अपनी सारी सम्पत्ति को अपने साथ ले जाते हैं। परिवार में हर कोई मिस्र जाता है।</w:t>
      </w:r>
    </w:p>
    <w:p>
      <w:pPr/>
      <w:r>
        <w:rPr>
          <w:lang w:val="hi_IN" w:bidi="hi_IN"/>
        </w:rPr>
      </w:r>
      <w:r>
        <w:rPr>
          <w:lang w:val="hi_IN" w:bidi="hi_IN"/>
        </w:rPr>
        <w:t>अभिनय को रोकें: पुत्रों से पूछें, "अब आप कैसा महसूस कर रहे हैं कि आप मिस्र लौट रहे हैं?" आप यह सुन सकते हैं, "मुझे खुशी है कि हम जा रहे हैं। मुझे खुशी है कि यूसुफ ने हमारी देखभाल करने की प्रतिज्ञा की है। मुझे पता है कि जब तक हमारा पिता जीवित है, यूसुफ हमारे साथ अच्छा रहेगा। मैं चिन्तित हूँ कि हमारे पिता के मर जाने पर क्या होगा। लेकिन अब मैं इससे निपट नहीं सकता हूँ। महत्वपूर्ण बात यह है कि हमारे परिवारों और अपने पशुओं के लिए भोजन लेना है। यदि हम कनान में रहेंगे तो हम भूख से मर जाएँगे। मुझे भरोसा करना होगा कि यूसुफ हमारे साथ ईमानदार है।" नाटक को फिर से शुरू करें।</w:t>
      </w:r>
    </w:p>
    <w:p>
      <w:pPr/>
      <w:r>
        <w:rPr>
          <w:lang w:val="hi_IN" w:bidi="hi_IN"/>
        </w:rPr>
      </w:r>
      <w:r>
        <w:rPr>
          <w:lang w:val="hi_IN" w:bidi="hi_IN"/>
        </w:rPr>
        <w:t>चौथे दृश्य में, यह भाग में याकूब की पत्नियों के नाम लिखे गए हैं। पत्नी के पुत्रों और उनके बच्चों के नाम लिखे गए हैं। कुछ पुत्रों के पोतों के नाम भी लिखे गए हैं। याकूब के कुल छियासठ वंशज मिस्र जा रहे हैं। इसके अलावा, हर एक पुत्रों की पत्नियाँ और पोतों की पत्नियाँ जो विवाहित हैं वे भी मिस्र जाते हैं। यूसुफ पहले से ही मिस्र में यूसुफ के दो पुत्रों के साथ है। मिस्र में याकूब के परिवार की कुल संख्या सत्तर लोग है।</w:t>
      </w:r>
    </w:p>
    <w:p>
      <w:pPr/>
      <w:r>
        <w:rPr>
          <w:lang w:val="hi_IN" w:bidi="hi_IN"/>
        </w:rPr>
      </w:r>
      <w:r>
        <w:rPr>
          <w:lang w:val="hi_IN" w:bidi="hi_IN"/>
        </w:rPr>
        <w:t>अभिनय रोकें: पत्नियों में से एक से पूछें, "आप अभी कैसा महसूस कर रहे हो?" आप सुन सकते हैं, "मैं चिन्तित महसूस कर रही हूँ। मैं कभी मिस्र नहीं गया। मुझे अपने माता-पिता और अन्य परिवार को पीछे छोड़ना पसंद नहीं है। मैं उस भाषा को नहीं बोलता इसलिए मुझे समझ नहीं आ रहा कि मैं कैसे संभाल पाऊँगा। मुझे यह भी नहीं पता कि उनका भोजन कैसे पकाना है। मुझे अपने परिवार का पेट भरना है पर मुझे समझ नहीं आ रहा कि यह कैसे होगा।" बच्चों में से एक से पूछें, "आप अभी कैसा महसूस कर रहे हैं?" आप यह सुन सकते हैं, "मैं बहुत उत्साहित हूँ। यह एक रोमांच है। हम मेरे चाचा से मिलने जा रहे हैं जिसके बारे में वे बात करते हैं लेकिन मैं कभी नहीं मिला हूँ। मुझे आश्चर्य है कि मिस्र कैसा दिखता है। मुझे आश्चर्य है कि लोग कैसे दिखाई देते होंगे। मेरा पिता चला गया, लेकिन उसके पास देश के बारे में कहने के लिए ज्यादा नहीं था।" याकूब से पूछें, "आप अब कैसा महसूस कर रहे हैं?" आप यह सुन सकते हैं, "हम रास्ते पर हैं। मैं बहुत राहत महसूस कर रहा हूँ और उत्साहित हूँ। मैं रात में मुश्किल से सो पाता हूँ। मैं जल्दी से वहाँ पहुँचना चाहता हूँ। मैं यूसुफ को देखना चाहता हूँ। मैं बहुत खुश हूँ कि मरने से पहले मैं फिर से यूसुफ को देख पाया। मुझे खुशी है कि इस यात्रा पर परमेश्वर मेरे साथ है।" नाटक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भाग में याकूब के लिए इस्राएल और याकूब दोनों नामों का उपयोग किया गया है। आप केवल याकूब का उपयोग करना चुन सकते हैं या आप दोनों नामों का उपयोग करना चुन सकते हैं। सुनिश्चित करें कि आपके दर्शक समझते हैं कि इस्राएल और याकूब एक ही व्यक्ति हैं।</w:t>
      </w:r>
    </w:p>
    <w:p>
      <w:pPr/>
      <w:r>
        <w:rPr>
          <w:lang w:val="hi_IN" w:bidi="hi_IN"/>
        </w:rPr>
      </w:r>
      <w:r>
        <w:rPr>
          <w:lang w:val="hi_IN" w:bidi="hi_IN"/>
        </w:rPr>
        <w:t xml:space="preserve">याकूब ने अपने पिता इसहाक के परमेश्वर को </w:t>
      </w:r>
      <w:r>
        <w:rPr>
          <w:b/>
          <w:lang w:val="hi_IN" w:bidi="hi_IN"/>
        </w:rPr>
        <w:t>बलिदान</w:t>
      </w:r>
      <w:r>
        <w:rPr>
          <w:lang w:val="hi_IN" w:bidi="hi_IN"/>
        </w:rPr>
        <w:t xml:space="preserve"> चढ़ाई। यह आराधना का एक कार्य था। </w:t>
      </w:r>
      <w:r>
        <w:rPr>
          <w:lang w:val="hi_IN" w:bidi="hi_IN"/>
        </w:rPr>
        <w:t>बलिदान</w:t>
      </w:r>
      <w:r>
        <w:rPr>
          <w:lang w:val="hi_IN" w:bidi="hi_IN"/>
        </w:rPr>
        <w:t xml:space="preserve"> शब्द की चर्चा मुख्य शब्दावली में की गई है। बलिदान के लिए उसी शब्द का उपयोग करें जो आपने पिछले भागों में उपयोग किया है।</w:t>
      </w:r>
    </w:p>
    <w:p>
      <w:pPr/>
      <w:r>
        <w:rPr>
          <w:lang w:val="hi_IN" w:bidi="hi_IN"/>
        </w:rPr>
      </w:r>
      <w:r>
        <w:rPr>
          <w:lang w:val="hi_IN" w:bidi="hi_IN"/>
        </w:rPr>
        <w:t xml:space="preserve">यह बलिदान याकूब के पिता इसहाक के </w:t>
      </w:r>
      <w:r>
        <w:rPr>
          <w:b/>
          <w:lang w:val="hi_IN" w:bidi="hi_IN"/>
        </w:rPr>
        <w:t>परमेश्वर</w:t>
      </w:r>
      <w:r>
        <w:rPr>
          <w:lang w:val="hi_IN" w:bidi="hi_IN"/>
        </w:rPr>
        <w:t xml:space="preserve"> के लिए थी। यह परमेश्वर के लिए सामान्य नाम है। </w:t>
      </w:r>
      <w:r>
        <w:rPr>
          <w:lang w:val="hi_IN" w:bidi="hi_IN"/>
        </w:rPr>
        <w:t>परमेश्वर</w:t>
      </w:r>
      <w:r>
        <w:rPr>
          <w:lang w:val="hi_IN" w:bidi="hi_IN"/>
        </w:rPr>
        <w:t xml:space="preserve"> की चर्चा मुख्य शब्दावली में की गई है। परमेश्वर के लिए उसी शब्द का इस्तेमाल करें जो आपने अन्य भाग में इस्तेमाल किया है।</w:t>
      </w:r>
    </w:p>
    <w:p>
      <w:pPr/>
      <w:r>
        <w:rPr>
          <w:lang w:val="hi_IN" w:bidi="hi_IN"/>
        </w:rPr>
      </w:r>
      <w:r>
        <w:rPr>
          <w:lang w:val="hi_IN" w:bidi="hi_IN"/>
        </w:rPr>
        <w:t xml:space="preserve">रात के दौरान परमेश्वर ने याकूब से </w:t>
      </w:r>
      <w:r>
        <w:rPr>
          <w:b/>
          <w:lang w:val="hi_IN" w:bidi="hi_IN"/>
        </w:rPr>
        <w:t>दर्शन</w:t>
      </w:r>
      <w:r>
        <w:rPr>
          <w:lang w:val="hi_IN" w:bidi="hi_IN"/>
        </w:rPr>
        <w:t xml:space="preserve"> में बात की। आमतौर पर एक दर्शन देखा जाता है जब कोई व्यक्ति जागता है और जब व्यक्ति सो रहा होता है तो एक सपना होता है। ये दर्शन रात के दौरान हुआ। परमेश्वर ने इन दर्शनों के दौरान याकूब से बात की। हम नहीं जानते कि परमेश्वर ने एक ही दर्शन को कई बार दोहराया या अलग-अलग दर्शन में अलग तरह से बात की। यह शब्द पाठ में बहुवचन में है। दर्शन के लिए उसी शब्द का इस्तेमाल करें जो आपने पिछले भाग में इस्तेमाल किया है। </w:t>
      </w:r>
      <w:r>
        <w:rPr>
          <w:b/>
          <w:lang w:val="hi_IN" w:bidi="hi_IN"/>
        </w:rPr>
        <w:t>दर्शन</w:t>
      </w:r>
      <w:r>
        <w:rPr>
          <w:lang w:val="hi_IN" w:bidi="hi_IN"/>
        </w:rPr>
        <w:t xml:space="preserve"> शब्द की चर्चा मुख्य शब्दावली में की गई है।</w:t>
      </w:r>
    </w:p>
    <w:p>
      <w:pPr/>
      <w:r>
        <w:rPr>
          <w:lang w:val="hi_IN" w:bidi="hi_IN"/>
        </w:rPr>
      </w:r>
      <w:r>
        <w:rPr>
          <w:lang w:val="hi_IN" w:bidi="hi_IN"/>
        </w:rPr>
        <w:t>परमेश्वर कहता है कि जब याकूब की मृत्यु होगी तब यूसुफ उसकी आँखें बंद करेगा। यह मृत्यु के लिए एक शब्द चित्र है। कभी-कभी लोग आँखें खुली रखकर मर जाते हैं। फिर किसी को मरे हुए व्यक्ति की आँखें बंद करनी चाहिए। कुछ अनुवादों में चित्र शब्द का उपयोग किया गया है। अन्य अनुवादों में यह कहा गया है कि यूसुफ याकूब के साथ होगा और जब याकूब की मृत्यु होगी तो वह उसकी देखभाल करेगा। यदि आपकी भाषा में इस प्रक्रिया को आसान और अपने ढंग से समझाने का तरीका हो, तो आप वैसा ही प्रयोग करें।</w:t>
      </w:r>
    </w:p>
    <w:p>
      <w:pPr/>
      <w:r>
        <w:rPr>
          <w:lang w:val="hi_IN" w:bidi="hi_IN"/>
        </w:rPr>
      </w:r>
      <w:r>
        <w:rPr>
          <w:lang w:val="hi_IN" w:bidi="hi_IN"/>
        </w:rPr>
        <w:t xml:space="preserve">याकूब अपनी पत्नियों और बच्चों के साथ मिस्र के राजा द्वारा भेजे गए गाड़ियों या रथों का उपयोग किया। राजा की उपाधि </w:t>
      </w:r>
      <w:r>
        <w:rPr>
          <w:b/>
          <w:lang w:val="hi_IN" w:bidi="hi_IN"/>
        </w:rPr>
        <w:t>फ़िरौन</w:t>
      </w:r>
      <w:r>
        <w:rPr>
          <w:lang w:val="hi_IN" w:bidi="hi_IN"/>
        </w:rPr>
        <w:t xml:space="preserve"> थी। कुछ अनुवादों में फ़िरौन का उपयोग किया गया है और कुछ में राजा का उपयोग किया गया है। कुछ दोनों का उपयोग करते हैं। फ़िरौन राजा का नाम नहीं है। यह एक उपाधि है जिसका उपयोग मिस्र के सभी राजाओं द्वारा किया जाता है।</w:t>
      </w:r>
    </w:p>
    <w:p>
      <w:pPr/>
      <w:r>
        <w:rPr>
          <w:lang w:val="hi_IN" w:bidi="hi_IN"/>
        </w:rPr>
      </w:r>
      <w:r>
        <w:rPr>
          <w:lang w:val="hi_IN" w:bidi="hi_IN"/>
        </w:rPr>
        <w:t xml:space="preserve">याकूब और उसके पुत्रों ने अपनी सारी सम्पत्ति और उनके सारे </w:t>
      </w:r>
      <w:r>
        <w:rPr>
          <w:b/>
          <w:lang w:val="hi_IN" w:bidi="hi_IN"/>
        </w:rPr>
        <w:t>पशुओं</w:t>
      </w:r>
      <w:r>
        <w:rPr>
          <w:lang w:val="hi_IN" w:bidi="hi_IN"/>
        </w:rPr>
        <w:t xml:space="preserve"> को ले लिया। पशुओं का अर्थ उनके सभी पशुधन को दर्शाता है। इसका अर्थ होगा भेड़ और बकरी के साथ-साथ गाय, गधे और ऊँट।</w:t>
      </w:r>
    </w:p>
    <w:p>
      <w:pPr/>
      <w:r>
        <w:rPr>
          <w:lang w:val="hi_IN" w:bidi="hi_IN"/>
        </w:rPr>
      </w:r>
      <w:r>
        <w:rPr>
          <w:lang w:val="hi_IN" w:bidi="hi_IN"/>
        </w:rPr>
        <w:t>जब यह भाग याकूब के वंशजों की सूची से शुरू होता है, तो यह भाग फिर से इस्राएल नाम का उपयोग करता है। कुछ अनुवादों में यह कहा गया है कि इस्राएल के पुत्र जिसे याकूब भी कहा जाता है, यह स्पष्ट किया गया है कि लोग यह जान लें कि यह वही व्यक्ति है।</w:t>
      </w:r>
    </w:p>
    <w:p>
      <w:pPr/>
      <w:r>
        <w:rPr>
          <w:lang w:val="hi_IN" w:bidi="hi_IN"/>
        </w:rPr>
      </w:r>
      <w:r>
        <w:rPr>
          <w:lang w:val="hi_IN" w:bidi="hi_IN"/>
        </w:rPr>
        <w:t>यूसुफ के दो पुत्र ओन के याजक पोतीपेरा की बेटी आसनत के पुत्र थे। ध्यान रखें कि पोतीपेरा के लिए वही नाम और वही उच्चारण इस्तेमाल करें जो आपने पिछले भाग में किया था। पोतीपेरा को पोतीपर से भ्रमित नहीं होना चाहिए जो महल के पहरेदारों का प्रधान था।</w:t>
      </w:r>
    </w:p>
    <w:p>
      <w:pPr/>
      <w:r>
        <w:rPr>
          <w:lang w:val="hi_IN" w:bidi="hi_IN"/>
        </w:rPr>
      </w:r>
      <w:r>
        <w:rPr>
          <w:lang w:val="hi_IN" w:bidi="hi_IN"/>
        </w:rPr>
        <w:t>यहूदा का एक पुत्र था जिसका नाम पेरेस था। पेरेस का एक पुत्र था जिसका नाम हेस्रोन था। ये नाम भविष्य के भागों में होंगे। उन्हीं नामों का उपयोग करना महत्वपूर्ण होगा।</w:t>
      </w:r>
    </w:p>
    <w:p>
      <w:pPr/>
      <w:r>
        <w:rPr>
          <w:lang w:val="hi_IN" w:bidi="hi_IN"/>
        </w:rPr>
      </w:r>
      <w:r>
        <w:rPr>
          <w:lang w:val="hi_IN" w:bidi="hi_IN"/>
        </w:rPr>
        <w:t>याकूब के हर एक पुत्र के लिए उन्हीं नामों और उच्चारण का उपयोग करें जो आपने पिछले भागों में इस्तेमाल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46:28–47:12</w:t>
      </w:r>
      <w:r>
        <w:rPr>
          <w:lang w:val="hi_IN" w:bidi="hi_IN"/>
        </w:rPr>
      </w:r>
    </w:p>
    <w:p>
      <w:pPr>
        <w:pStyle w:val="Heading3"/>
      </w:pPr>
      <w:r>
        <w:rPr>
          <w:lang w:val="hi_IN" w:bidi="hi_IN"/>
        </w:rPr>
        <w:t>सुने और मन में रखें</w:t>
      </w:r>
    </w:p>
    <w:p>
      <w:pPr/>
      <w:r>
        <w:rPr>
          <w:lang w:val="hi_IN" w:bidi="hi_IN"/>
        </w:rPr>
      </w:r>
      <w:r>
        <w:rPr>
          <w:lang w:val="hi_IN" w:bidi="hi_IN"/>
        </w:rPr>
        <w:t>उत्पत्ति 46:28–47:12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याकूब का परिवार मिस्र में पहुँचता है। याकूब अपने पूरे परिवार, अपने सारे पशुओं और अपनी सारी सम्पत्ति को मिस्र ले आया। यह याकूब के मिस्र आने की कहानी है।</w:t>
      </w:r>
    </w:p>
    <w:p>
      <w:pPr/>
      <w:r>
        <w:rPr>
          <w:lang w:val="hi_IN" w:bidi="hi_IN"/>
        </w:rPr>
      </w:r>
      <w:r>
        <w:rPr>
          <w:lang w:val="hi_IN" w:bidi="hi_IN"/>
        </w:rPr>
        <w:t>इस भाग के पहले भाग में याकूब के नाम के रूप में इस्राएल का उपयोग किया गया है। इस भाग के दूसरे आधे भाग में याकूब नाम का उपयोग किया गया है। कुछ अनुवाद पूरे भाग में याकूब नाम का ही प्रयोग करना चुनते हैं। इस्राएल वह नाम है जो परमेश्वर ने याकूब को दिया जब याकूब ने सारी रात परमेश्वर के साथ मल्लयुद्ध किया।</w:t>
      </w:r>
    </w:p>
    <w:p>
      <w:pPr/>
      <w:r>
        <w:rPr>
          <w:lang w:val="hi_IN" w:bidi="hi_IN"/>
        </w:rPr>
      </w:r>
      <w:r>
        <w:rPr>
          <w:lang w:val="hi_IN" w:bidi="hi_IN"/>
        </w:rPr>
        <w:t>जब याकूब और उसका परिवार मिस्र में आया और गोशेन देश के करीब आ रहा था, तो याकूब ने यहूदा को यूसुफ को यह बताने के लिए भेजा कि याकूब आ रहा है। याकूब ने यहूदा से यह भी कहा कि वह यह पूछे कि पूरे परिवार को कहाँ जाना है। यहूदा लिआ का चौथा पुत्र है। पिछले भाग में यहूदा ने पहले यूसुफ से और फिर याकूब से बात करने में अगुवाई की थी। यूसुफ ने तुरन्त अपने दासों को आज्ञा दी कि वे घोड़ों को उसके रथ में जोत दें और वह याकूब से मिलने के लिए गोशेन चला गया। यूसुफ ने यह इंतज़ार नहीं किया कि याकूब उसके पास आए। यूसुफ का मिस्र सरकार में उच्च स्थान था, लेकिन जैसे ही याकूब मिस्र पहुँचा यूसुफ अपने पिता याकूब से मिलने गया।</w:t>
      </w:r>
    </w:p>
    <w:p>
      <w:pPr/>
      <w:r>
        <w:rPr>
          <w:lang w:val="hi_IN" w:bidi="hi_IN"/>
        </w:rPr>
      </w:r>
      <w:r>
        <w:rPr>
          <w:lang w:val="hi_IN" w:bidi="hi_IN"/>
        </w:rPr>
        <w:t>रुकें और मिस्र का नक्शा दिखाएँ जहाँ गोशेन क्षेत्र को चिह्नित किया गया है।</w:t>
      </w:r>
    </w:p>
    <w:p>
      <w:pPr/>
      <w:r>
        <w:rPr>
          <w:lang w:val="hi_IN" w:bidi="hi_IN"/>
        </w:rPr>
      </w:r>
      <w:r>
        <w:rPr>
          <w:lang w:val="hi_IN" w:bidi="hi_IN"/>
        </w:rPr>
        <w:t>एक रथ का चित्र दिखाएँ जिसका उपयोग मिस्र का राज्यपाल करता था।</w:t>
      </w:r>
    </w:p>
    <w:p>
      <w:pPr/>
      <w:r>
        <w:rPr>
          <w:lang w:val="hi_IN" w:bidi="hi_IN"/>
        </w:rPr>
      </w:r>
      <w:r>
        <w:rPr>
          <w:lang w:val="hi_IN" w:bidi="hi_IN"/>
        </w:rPr>
        <w:t>जब यूसुफ ने अपने पिता याकूब को देखा, तो वह उनकी गर्दन से लिपट कर बहुत रोया। यह एक शब्द चित्र है जिसका अर्थ है कि यूसुफ ने याकूब को अपने दोनों हाथों से कसकर गले लगाया और याकूब की गर्दन से मुँह लगाकर ज़ोर से रो पड़ा। किसी के गर्दन पर गिरने का अर्थ है कि वह व्यक्ति बहुत भावुक हो गया और अपने गहरे प्रेम या भावना को दिखा रहा है। यह एक साधारण गले लगाना नहीं है। यूसुफ आनन्द व्यक्त कर रहा था।</w:t>
      </w:r>
    </w:p>
    <w:p>
      <w:pPr/>
      <w:r>
        <w:rPr>
          <w:lang w:val="hi_IN" w:bidi="hi_IN"/>
        </w:rPr>
      </w:r>
      <w:r>
        <w:rPr>
          <w:lang w:val="hi_IN" w:bidi="hi_IN"/>
        </w:rPr>
        <w:t>रुकें और चर्चा करें: एक परिवार की कहानी सुनाएँ जो कई वर्षों बाद घर आता है। बताइए कि यह परिवार का सदस्य अपने पिता को प्रणाम कैसे करता है। यह परिवार का सदस्य क्या भावनाएँ दिखा रहा है? कहानीकार ने दृश्य का वर्णन करने के लिए किन शब्द-चित्रों का उपयोग करता है?</w:t>
      </w:r>
    </w:p>
    <w:p>
      <w:pPr/>
      <w:r>
        <w:rPr>
          <w:lang w:val="hi_IN" w:bidi="hi_IN"/>
        </w:rPr>
      </w:r>
      <w:r>
        <w:rPr>
          <w:lang w:val="hi_IN" w:bidi="hi_IN"/>
        </w:rPr>
        <w:t>याकूब कहता है, "अब मैं शान्ति से मरने को तैयार हूँ, क्योंकि मैंने तेरा मुँह फिर से देख लिया है।" याकूब यूसुफ से बात कर रहा है। याकूब का अर्थ है कि अब याकूब के साथ सब कुछ अच्छा है। याकूब शान्ति में है। याकूब का अर्थ है कि अब उसका मर जाना भी ठीक है, क्योंकि उसने यूसुफ को देख लिया है और उसे पता है कि यूसुफ जीवित है। इस बिन्दु पर याकूब मरने के लिए नहीं कह रहा है।</w:t>
      </w:r>
    </w:p>
    <w:p>
      <w:pPr/>
      <w:r>
        <w:rPr>
          <w:lang w:val="hi_IN" w:bidi="hi_IN"/>
        </w:rPr>
      </w:r>
      <w:r>
        <w:rPr>
          <w:lang w:val="hi_IN" w:bidi="hi_IN"/>
        </w:rPr>
        <w:t>यूसुफ परिवार से कहता है कि वह राजा के पास जाएगा और राजा से कहेगा कि यूसुफ का पूरा परिवार आ गया है और गोशेन में है। यूसुफ राजा से कहेगा कि वे सभी चरवाहे हैं जो कनान से अपने साथ लाए गए पशुओं की देखभाल करते हैं। पशुओं का अर्थ है कोई भी घरेलू जानवर या खेती में प्रयोग किया जाने वाला पशु। याकूब के परिवार के लिए, पशुओं में भेड़, बकरियाँ, गाय, गधे और शायद ऊँट शामिल थे। यूसुफ अपने भाइयों से कहता है कि जब राजा उनसे उनका व्यवसाय पूछे तो यह बताना कि वे चरवाहे हैं। यूसुफ कहता है कि मिस्री चरवाहों को तुच्छ समझते हैं। चरवाहे आमतौर पर चरागाह में विशेष रूप से भेड़ों और बकरियों के झुण्ड की देखभाल करने के लिए काम करते हैं। तुच्छ शब्द एक बहुत ही कठोर शब्द है जिसका अर्थ है कि मिस्री लोग चरवाहों को घिनौना, घृणित और अत्यन्त नापसंद करते थे। चरवाहों से घृणा होने के कारण मिस्री लोग यूसुफ के परिवार के पास आना नहीं चाहते थे। यूसुफ चाहता है कि राजा यूसुफ के भाइयों और उनके परिवारों को गोशेन में रहने दे और मिस्रियों से अलग रहने की अनुमति दे। यूसुफ यह भी चाहता है कि उसके परिवार के पास भेड़ों और बकरियों के झुण्ड के लिए सबसे अच्छी भूमि हो। गोशेन इन पशुओं के लिए सबसे अच्छी मिस्री भूमि है।</w:t>
      </w:r>
    </w:p>
    <w:p>
      <w:pPr/>
      <w:r>
        <w:rPr>
          <w:lang w:val="hi_IN" w:bidi="hi_IN"/>
        </w:rPr>
      </w:r>
      <w:r>
        <w:rPr>
          <w:lang w:val="hi_IN" w:bidi="hi_IN"/>
        </w:rPr>
        <w:t>यूसुफ याकूब और परिवार को गोशेन में छोड़ देता है। यूसुफ अपने पाँच भाइयों को साथ लेकर मिस्र के राजा से मिलने जाता है। यूसुफ ने राजा से कहा कि यूसुफ के पिता और भाई कनान देश से आ गए हैं और अब वे गोशेन देश में ठहरे हुए हैं। यूसुफ अपने पाँच भाइयों को राजा के सामने ले गया। जब राजा ने उनके व्यवसाय के बारे में पूछा तो भाइयों ने कहा, "हम चरवाहे हैं।" भाइयों ने गोशेन में रहने की अनुमति माँगी।</w:t>
      </w:r>
    </w:p>
    <w:p>
      <w:pPr/>
      <w:r>
        <w:rPr>
          <w:lang w:val="hi_IN" w:bidi="hi_IN"/>
        </w:rPr>
      </w:r>
      <w:r>
        <w:rPr>
          <w:lang w:val="hi_IN" w:bidi="hi_IN"/>
        </w:rPr>
        <w:t>राजा ने यूसुफ से कहा कि वह मिस्र में अपने परिवार के रहने के लिए जहाँ चाहे जगह चुन ले। राजा ने यूसुफ से कहा कि वह यूसुफ के परिवार के लिए सबसे अच्छा स्थान चुने। राजा ने कहा कि यदि यूसुफ चाहता है कि वे गोशेन में रहें, तो यह ठीक है। फिर राजा ने कहा कि यदि तुम्हारे भाइयों में से किसी के पास विशेष कौशल हो, तो वह राजा के झुण्ड और पशुओं की देखभाल कर सकता है।</w:t>
      </w:r>
    </w:p>
    <w:p>
      <w:pPr/>
      <w:r>
        <w:rPr>
          <w:lang w:val="hi_IN" w:bidi="hi_IN"/>
        </w:rPr>
      </w:r>
      <w:r>
        <w:rPr>
          <w:lang w:val="hi_IN" w:bidi="hi_IN"/>
        </w:rPr>
        <w:t>इसके बाद यूसुफ अपने पिता याकूब को राजा से मिलने ले आया। यह भाग स्पष्ट नहीं है कि क्या यह वही समय है जब यूसुफ अपने भाइयों को लेकर आया था या यह कोई और समय है। याकूब ने राजा को आशीष दी। हम नहीं जानते कि याकूब ने इस आशीष के साथ राजा से क्या कहा। यह हो सकता है कि याकूब ने परमेश्वर से प्रार्थना की होगी कि वह राजा को लम्बी आयु और बहुत-सी संतान दे। या, याकूब ने राजा का अभिवादन करने के लिए एक विशेष और विनम्र तरीके का उपयोग किया होगा। इसका अर्थ यह हो सकता है कि जब याकूब ने राजा का अभिवादन किया तो उसने बहुत सम्मान दिखाया।</w:t>
      </w:r>
    </w:p>
    <w:p>
      <w:pPr/>
      <w:r>
        <w:rPr>
          <w:lang w:val="hi_IN" w:bidi="hi_IN"/>
        </w:rPr>
      </w:r>
      <w:r>
        <w:rPr>
          <w:lang w:val="hi_IN" w:bidi="hi_IN"/>
        </w:rPr>
        <w:t>जब याकूब राजा के सामने पहुँचा तो याकूब ने राजा को आशीष दी। जब याकूब राजा से विदा हो रहा था, तब उसने राजा को फिर से आशीष दी।</w:t>
      </w:r>
    </w:p>
    <w:p>
      <w:pPr/>
      <w:r>
        <w:rPr>
          <w:lang w:val="hi_IN" w:bidi="hi_IN"/>
        </w:rPr>
      </w:r>
      <w:r>
        <w:rPr>
          <w:lang w:val="hi_IN" w:bidi="hi_IN"/>
        </w:rPr>
        <w:t>यह भाग हमें बताता है कि याकूब अब एक सौ तीस वर्ष का है। याकूब कहता है कि यह उसके कुछ पूर्वजों की तुलना में एक छोटा जीवन है। अब्राहम और इसहाक दोनों याकूब से अधिक समय तक जीवित रहे।</w:t>
      </w:r>
    </w:p>
    <w:p>
      <w:pPr/>
      <w:r>
        <w:rPr>
          <w:lang w:val="hi_IN" w:bidi="hi_IN"/>
        </w:rPr>
      </w:r>
      <w:r>
        <w:rPr>
          <w:lang w:val="hi_IN" w:bidi="hi_IN"/>
        </w:rPr>
        <w:t>यूसुफ ने याकूब और अपने भाइयों को मिस्र की सबसे अच्छी भूमि दी। यूसुफ ने उन्हें रामसेस का क्षेत्र दिया जो गोशेन के देश का एक हिस्सा है। हम नहीं जानते कि रामसेस कहाँ स्थित है, लेकिन हम जानते हैं कि यह गोशेन का एक हिस्सा था। यह मिस्र में भेड़ों और गायों को पालने के लिए सबसे अच्छी भूमि थी।</w:t>
      </w:r>
    </w:p>
    <w:p>
      <w:pPr/>
      <w:r>
        <w:rPr>
          <w:lang w:val="hi_IN" w:bidi="hi_IN"/>
        </w:rPr>
      </w:r>
      <w:r>
        <w:rPr>
          <w:lang w:val="hi_IN" w:bidi="hi_IN"/>
        </w:rPr>
        <w:t>रुकें और गोशेन के क्षेत्र को देखने के लिए नक्शे को दोबारा देखिए।</w:t>
      </w:r>
    </w:p>
    <w:p>
      <w:pPr/>
      <w:r>
        <w:rPr>
          <w:lang w:val="hi_IN" w:bidi="hi_IN"/>
        </w:rPr>
      </w:r>
      <w:r>
        <w:rPr>
          <w:lang w:val="hi_IN" w:bidi="hi_IN"/>
        </w:rPr>
        <w:t>यूसुफ ने याकूब और भाइयों और उनके परिवारों को भोजन दिया ताकि सबसे छोटे बच्चे के पास भी खाने के लिए सही मात्रा में भोजन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याकूब और उसका परिवार मिस्र के गोशेन देश में पहुँचते हैं। यूसुफ याकूब से मिलने आता है। यूसुफ भाइयों को निर्देश देता है कि राजा से कैसे बात करें।</w:t>
      </w:r>
    </w:p>
    <w:p>
      <w:pPr/>
      <w:r>
        <w:rPr>
          <w:lang w:val="hi_IN" w:bidi="hi_IN"/>
        </w:rPr>
      </w:r>
      <w:r>
        <w:rPr>
          <w:b/>
          <w:lang w:val="hi_IN" w:bidi="hi_IN"/>
        </w:rPr>
        <w:t>दूसरा दृश्य:</w:t>
      </w:r>
      <w:r>
        <w:rPr>
          <w:lang w:val="hi_IN" w:bidi="hi_IN"/>
        </w:rPr>
        <w:t xml:space="preserve"> यूसुफ अपने पाँच भाइयों को राजा से मिलने के लिए ले जाता है।</w:t>
      </w:r>
    </w:p>
    <w:p>
      <w:pPr/>
      <w:r>
        <w:rPr>
          <w:lang w:val="hi_IN" w:bidi="hi_IN"/>
        </w:rPr>
      </w:r>
      <w:r>
        <w:rPr>
          <w:b/>
          <w:lang w:val="hi_IN" w:bidi="hi_IN"/>
        </w:rPr>
        <w:t>तीसरा दृश्य:</w:t>
      </w:r>
      <w:r>
        <w:rPr>
          <w:lang w:val="hi_IN" w:bidi="hi_IN"/>
        </w:rPr>
        <w:t xml:space="preserve"> यूसुफ याकूब को राजा से मिलने लाता है। यूसुफ अपने परिवार को गोशेन में रखता है और उन्हें वह भोजन देता है जिसकी उन्हें आवश्यकता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पाँच भाई जो यूसुफ के साथ राजा से मिलने जाते हैं</w:t>
      </w:r>
    </w:p>
    <w:p>
      <w:pPr>
        <w:pStyle w:val="ListBullet"/>
        <w:spacing w:line="240" w:lineRule="auto"/>
        <w:ind w:left="720"/>
      </w:pPr>
      <w:r>
        <w:rPr>
          <w:lang w:val="hi_IN" w:bidi="hi_IN"/>
        </w:rPr>
      </w:r>
      <w:r>
        <w:rPr>
          <w:lang w:val="hi_IN" w:bidi="hi_IN"/>
        </w:rPr>
        <w:t>अन्य भाई और उनके सभी परिवार</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का परिवार मिस्र पहुँचता है। याकूब यहूदा को यूसुफ के पास यह खबर देने भेजता है कि वे पास पहुँच गए हैं। यहूदा को यूसुफ से पूछना है कि हमें कहाँ जाना है। यूसुफ अपना रथ लेकर तुरन्त गोशेन में याकूब से मिलने जाता है। यूसुफ याकूब को गले लगाता है और लंबे समय तक रोता है। याकूब यूसुफ से कहता है, "मैं अब मरने से भी प्रसन्न हूँ। मैंने तेरा मुँह फिर से देख लिया। मुझे पता है कि तू अभी भी जीवित है।"</w:t>
      </w:r>
    </w:p>
    <w:p>
      <w:pPr/>
      <w:r>
        <w:rPr>
          <w:lang w:val="hi_IN" w:bidi="hi_IN"/>
        </w:rPr>
      </w:r>
      <w:r>
        <w:rPr>
          <w:lang w:val="hi_IN" w:bidi="hi_IN"/>
        </w:rPr>
        <w:t>यूसुफ अपने भाइयों से कहता है कि वह राजा के पास जाकर बताएगा कि उसका पूरा परिवार मिस्र में आ गया है। यूसुफ राजा से कहेगा कि उसके सब भाई चरवाहे हैं। यूसुफ अपने भाइयों से कहता है कि जब वे राजा के सामने जाएँ तो कहें कि वे चरवाहे हैं। मिस्री लोग चरवाहों को तुच्छ समझते हैं और चरवाहों के साथ मेल-जोल नहीं रखना चाहते। इस तरह, यूसुफ का परिवार मिस्रियों से अलग रहेगा।</w:t>
      </w:r>
    </w:p>
    <w:p>
      <w:pPr/>
      <w:r>
        <w:rPr>
          <w:lang w:val="hi_IN" w:bidi="hi_IN"/>
        </w:rPr>
      </w:r>
      <w:r>
        <w:rPr>
          <w:lang w:val="hi_IN" w:bidi="hi_IN"/>
        </w:rPr>
        <w:t>दूसरे दृश्य में, यूसुफ अपने पाँच भाइयों को राजा के पास जाने के लिए चुनता है। जैसा यूसुफ ने उन्हें बताया था, भाइयों ने राजा को बताया कि वे चरवाहे हैं। भाई अपने आप को राजा का दास कहते हैं। यह राजा से बात करने का एक विनम्र तरीका है। राजा यूसुफ से कहता है कि वह अपने भाइयों को पूरे मिस्र की सबसे अच्छी भूमि दे।</w:t>
      </w:r>
    </w:p>
    <w:p>
      <w:pPr/>
      <w:r>
        <w:rPr>
          <w:lang w:val="hi_IN" w:bidi="hi_IN"/>
        </w:rPr>
      </w:r>
      <w:r>
        <w:rPr>
          <w:lang w:val="hi_IN" w:bidi="hi_IN"/>
        </w:rPr>
        <w:t>तीसरे दृश्य में, यूसुफ याकूब को राजा से मिलने ले जाता है। याकूब राजा को आशीष देता है। राजा याकूब से उसकी उम्र पूछता है और याकूब कहता है, "मैं एक सौ तीस वर्ष का हूँ।" याकूब ने विदा होने से पहले राजा को फिर से आशीष दी।</w:t>
      </w:r>
    </w:p>
    <w:p>
      <w:pPr/>
      <w:r>
        <w:rPr>
          <w:lang w:val="hi_IN" w:bidi="hi_IN"/>
        </w:rPr>
      </w:r>
      <w:r>
        <w:rPr>
          <w:lang w:val="hi_IN" w:bidi="hi_IN"/>
        </w:rPr>
        <w:t>यूसुफ अपने भाइयों और उनके सभी परिवारों को रामसेस नाम के क्षेत्र में रखता है जो गोशेन के देश का एक हिस्सा है। यह पूरे मिस्र में भेड़ों और गायों को पालने के लिए सबसे अच्छी भूमि है। यूसुफ उन्हें उनके परिवारों के लिए भोजन भी देता है। सबसे छोटे बच्चे सहित सभी के पास खाने के लिए पर्याप्त भोजन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पाँच भाई</w:t>
      </w:r>
    </w:p>
    <w:p>
      <w:pPr>
        <w:pStyle w:val="ListBullet"/>
        <w:spacing w:line="240" w:lineRule="auto"/>
        <w:ind w:left="720"/>
      </w:pPr>
      <w:r>
        <w:rPr>
          <w:lang w:val="hi_IN" w:bidi="hi_IN"/>
        </w:rPr>
      </w:r>
      <w:r>
        <w:rPr>
          <w:lang w:val="hi_IN" w:bidi="hi_IN"/>
        </w:rPr>
        <w:t>अन्य भाई और उनके सभी परिवार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याकूब और उसका पूरा परिवार मिस्र पहुँचता है। जब वे गोशेन के इलाके के पास पहुँचे, तब याकूब ने यहूदा को यूसुफ को ढूँढ़कर यह पूछने के लिए भेजा कि परिवार को कहाँ जाना है। यूसुफ ने अपने रथ में घोड़े जोतवाए और याकूब से मिलने गया। जब यूसुफ गोशेन पहुँचा, तो उसने अपने पिता याकूब को जोर से गले लगाया और खुशी के मारे रो पड़ा।</w:t>
      </w:r>
    </w:p>
    <w:p>
      <w:pPr/>
      <w:r>
        <w:rPr>
          <w:lang w:val="hi_IN" w:bidi="hi_IN"/>
        </w:rPr>
      </w:r>
      <w:r>
        <w:rPr>
          <w:lang w:val="hi_IN" w:bidi="hi_IN"/>
        </w:rPr>
        <w:t>अभिनय रोक दें: युसूफ से पूछें, "अभी आप कैसा महसूस कर रहे हैं?" आप यह सुन सकते हैं, "मैं आनन्द से भर गया हूँ। मैं खुशी से रोना नहीं रोक सकता। मुझे तो यह भी नहीं पता था कि क्या मैं अपने पिता को फिर कभी देख पाऊँगा और आज वे मेरे सामने हैं। मैं अभी बहुत खुश हूँ।" भाइयों से पूछें, "आप अभी कैसा महसूस कर रहे हैं?" आप यह सुन सकते हैं, "हमें खुशी है कि हम अपने पिता को यहाँ ले आए ताकि पिता यूसुफ को फिर से देख सकें। मुझे पछतावा है कि हम ने यूसुफ़ को बेच दिया था। मुझे आशा है कि यूसुफ सच बोल रहा था जब उसने कहा कि परमेश्वर ने इसे हमारी भलाई के लिए होने दिया। मुझे अभी भी इस बात की चिंता है कि जब हमारे पिता की मृत्यु हो जाएगी तो हम सभी के साथ क्या होगा।" नाटक को फिर से शुरू करें।</w:t>
      </w:r>
    </w:p>
    <w:p>
      <w:pPr/>
      <w:r>
        <w:rPr>
          <w:lang w:val="hi_IN" w:bidi="hi_IN"/>
        </w:rPr>
      </w:r>
      <w:r>
        <w:rPr>
          <w:lang w:val="hi_IN" w:bidi="hi_IN"/>
        </w:rPr>
        <w:t>याकूब ने यूसुफ से कहा, "अब मैं मर सकता हूँ क्योंकि मैंने तेरा मुँह फिर से देख लिया है। मुझे पता है कि तू अभी भी जीवित है इसलिए मैं शान्ति से मर सकता हूँ।"</w:t>
      </w:r>
    </w:p>
    <w:p>
      <w:pPr/>
      <w:r>
        <w:rPr>
          <w:lang w:val="hi_IN" w:bidi="hi_IN"/>
        </w:rPr>
      </w:r>
      <w:r>
        <w:rPr>
          <w:lang w:val="hi_IN" w:bidi="hi_IN"/>
        </w:rPr>
        <w:t>अभिनय को रोक दें: याकूब से पूछें, "आप इस खुशी के समय में मरने की बात क्यों कर रहे हैं?" आप यह सुन सकते हैं, "मैं एक बूढ़ा व्यक्ति हूँ। मेरे पास जीने के लिए बहुत अधिक समय नहीं है। मैं इतने वर्षों से यूसुफ के लिए शोक करता रहा हूँ। अब मेरे शोक के आँसू आनन्द के आँसू में बदल गए हैं। मैं अपने पुत्र यूसुफ को फिर से देख कर बहुत खुश हूँ। मैं शान्ति में हूँ। मेरे पास चिंता करने की कोई और बात नहीं है। मैं अभी मरने के लिए चिन्तित नहीं हूँ, लेकिन मैं इसके बारे में चिन्तित नहीं हूँ क्योंकि मुझे पता है कि यूसुफ अब कहाँ है।" नाटक को फिर से शुरू करें।</w:t>
      </w:r>
    </w:p>
    <w:p>
      <w:pPr/>
      <w:r>
        <w:rPr>
          <w:lang w:val="hi_IN" w:bidi="hi_IN"/>
        </w:rPr>
      </w:r>
      <w:r>
        <w:rPr>
          <w:lang w:val="hi_IN" w:bidi="hi_IN"/>
        </w:rPr>
        <w:t>यूसुफ भाइयों से कहता है कि वे राजा से कहें कि वे चरवाहे हैं। मिस्री चरवाहों को तुच्छ समझते हैं। यूसुफ चाहता है कि उसका परिवार गोशेन में रहे ताकि वे मिस्र की संस्कृति और धर्म के प्रभाव से दूर रहें।</w:t>
      </w:r>
    </w:p>
    <w:p>
      <w:pPr/>
      <w:r>
        <w:rPr>
          <w:lang w:val="hi_IN" w:bidi="hi_IN"/>
        </w:rPr>
      </w:r>
      <w:r>
        <w:rPr>
          <w:lang w:val="hi_IN" w:bidi="hi_IN"/>
        </w:rPr>
        <w:t>अभिनय को रोकें: भाइयों से पूछें, "आप यूसुफ की इस योजना के बारे में कैसा महसूस कर रहे हैं?" आप यह सुन सकते हैं, "यह एक अच्छी योजना है। हमें मिस्रियों से अलग रहने की आवश्यकता है। वे मूर्तियों की उपासना करते हैं। हम परमेश्वर की आराधना करते हैं। हम नहीं चाहते कि हमारे बच्चे और पोते उन झूठे देवताओं की ओर मुड़ें। इसके अलावा, हम न तो उनकी भाषा जानते हैं और न ही उनके खाने-पीने को समझते हैं। यह बेहतर है। यूसुफ के पास हमारे लिए एक अच्छी योजना है।" नाटक को फिर से शुरू करें।</w:t>
      </w:r>
    </w:p>
    <w:p>
      <w:pPr/>
      <w:r>
        <w:rPr>
          <w:lang w:val="hi_IN" w:bidi="hi_IN"/>
        </w:rPr>
      </w:r>
      <w:r>
        <w:rPr>
          <w:lang w:val="hi_IN" w:bidi="hi_IN"/>
        </w:rPr>
        <w:t>दूसरे दृश्य में, यूसुफ अपने पाँच भाइयों को चुनता है और उन्हें राजा से मिलने ले जाता है। भाइयों ने वही किया जो यूसुफ ने उन्हें कहा था। भाइयों ने राजा से कहा कि वे चरवाहे हैं। भाई गोशेन के देश में रहने के लिए कहते हैं। राजा यूसुफ से कहता है कि वह अपने भाइयों को मिस्र की सबसे अच्छी भूमि दे। राजा यूसुफ से यह भी कहता है कि यदि उसके भाइयों में किसी के पास विशेष कौशल हो तो वह राजा के पशुओं की देखरेख का प्रभारी बनाया जा सकता है।</w:t>
      </w:r>
    </w:p>
    <w:p>
      <w:pPr/>
      <w:r>
        <w:rPr>
          <w:lang w:val="hi_IN" w:bidi="hi_IN"/>
        </w:rPr>
      </w:r>
      <w:r>
        <w:rPr>
          <w:lang w:val="hi_IN" w:bidi="hi_IN"/>
        </w:rPr>
        <w:t>अभिनय को रोकें: राजा से पूछें, "आप यूसुफ के परिवार से मिलने के बाद अभी कैसा महसूस कर रहे हैं?" आप सुन सकते हैं, "मैं आश्चर्यचकित हूँ। यूसुफ एक शालीन और शिक्षित व्यक्ति की तरह लगता है। उसके भाई और पिता सभी चरवाहे कैसे हो सकते हैं! उन्हें गोशेन में रखना अच्छा है। इस तरह मैं यह उम्मीद नहीं करूँगा कि वे महल में होंगे।" नाटक को फिर से शुरू करें।</w:t>
      </w:r>
    </w:p>
    <w:p>
      <w:pPr/>
      <w:r>
        <w:rPr>
          <w:lang w:val="hi_IN" w:bidi="hi_IN"/>
        </w:rPr>
      </w:r>
      <w:r>
        <w:rPr>
          <w:lang w:val="hi_IN" w:bidi="hi_IN"/>
        </w:rPr>
        <w:t>तीसरे दृश्य में, यूसुफ याकूब को राजा के सामने ले जाता है। याकूब राजा को आशीष देता है। याकूब ने राजा को बताया कि याकूब एक सौ तीस वर्ष का है। जब याकूब राजा से विदा लेता है, तो याकूब राजा को फिर से आशीष देता है।</w:t>
      </w:r>
    </w:p>
    <w:p>
      <w:pPr/>
      <w:r>
        <w:rPr>
          <w:lang w:val="hi_IN" w:bidi="hi_IN"/>
        </w:rPr>
      </w:r>
      <w:r>
        <w:rPr>
          <w:lang w:val="hi_IN" w:bidi="hi_IN"/>
        </w:rPr>
        <w:t>अभिनय को रोकें: याकूब से पूछें, "मिस्र के राजा से मिलकर आपको कैसा लगा?" आप यह सुन सकते हैं, "मैं राजा से मिल कर खुश था। राजा यूसुफ के साथ दयालु रहा है। राजा मेरे और मेरे सभी पुत्रों के साथ दयालु रहा है। मैं राजा का धन्यवाद करना चाहता था।" राजा से पूछें, "जब तुम यूसुफ के पिता से मिले तो तुम्हें कैसा महसूस हुआ?" आप यह सुन सकते हैं, "फिर से, मैं आश्चर्यचकित था। वह एक अनोखा बूढ़ा व्यक्ति है। मुझे नहीं पता कि उसके यहाँ यूसुफ जैसा बुद्धिमान व्यक्ति कैसे हुआ। फिर भी, वह यूसुफ का पिता है इसलिए मैं उसका सम्मान करूँगा। उसने मुझे दो बार आशीष दी। यह अद्भुत था।" नाटक को फिर से शुरू करें।</w:t>
      </w:r>
    </w:p>
    <w:p>
      <w:pPr/>
      <w:r>
        <w:rPr>
          <w:lang w:val="hi_IN" w:bidi="hi_IN"/>
        </w:rPr>
      </w:r>
      <w:r>
        <w:rPr>
          <w:lang w:val="hi_IN" w:bidi="hi_IN"/>
        </w:rPr>
        <w:t>यूसुफ ने पूरे मिस्र में सबसे अच्छी भूमि अपने परिवार को दी। वे गोशेन के देश के एक क्षेत्र में बस गए। यह क्षेत्र चरवाहों के लिए अपने पशुओं को चराने के लिए अच्छी भूमि थी। यूसुफ ने वह सब भोजन दिया जिसकी परिवार को आवश्यकता थी ताकि सबसे छोटे बच्चे के पास भी खाने के लिए पर्याप्त हो।</w:t>
      </w:r>
    </w:p>
    <w:p>
      <w:pPr/>
      <w:r>
        <w:rPr>
          <w:lang w:val="hi_IN" w:bidi="hi_IN"/>
        </w:rPr>
      </w:r>
      <w:r>
        <w:rPr>
          <w:lang w:val="hi_IN" w:bidi="hi_IN"/>
        </w:rPr>
        <w:t>अभिनय को रोकें: यूसुफ से पूछें, "आप अपने भाइयों के साथ इतने दयालु क्यों हैं? क्या आपको याद नहीं है कि उन्होंने आपके साथ क्या किया था?" आप यह सुन सकते हैं, "मुझे पता है कि जब उन्होंने मुझे दास के रूप में बेच दिया तब उनका इरादा बुराई करने का था। लेकिन परमेश्वर मेरे साथ था और परमेश्वर ने मेरी मदद की है और परमेश्वर ने यह सब अच्छे में बदल दिया है। मेरा मानना है कि परमेश्वर मुझे मिस्र ले आया ताकि मैं अपने पूरे परिवार के जीवन को बचा सकूँ। मैं अन्य लोगों के जीवन को भी बचा रहा हूँ। उनका इरादा बुरा था लेकिन परमेश्वर ने इसे अच्छा बनाने की योजना बनाई। मैं चाहता हूँ कि वे अब अपने जीवन में खुश और सफल रहें। मैं बदला नहीं लेना चाहता या किसी को कोई नुकसान नहीं पहुँचाना चाहता हूँ। मैं चाहता हूँ कि हम एक अच्छा परिवार बनें।" नाटक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भाग के पहले भाग में याकूब के लिए इस्राएल नाम का उपयोग किया गया है और दूसरे भाग में फिर से उसका नाम याकूब कहा गया है। कुछ अनुवादों में केवल याकूब नाम का उपयोग किया गया है। महत्वपूर्ण बात यह है कि लोग समझ सकें कि इस्राएल और याकूब एक ही व्यक्ति हैं जिनके दो नाम हैं।</w:t>
      </w:r>
    </w:p>
    <w:p>
      <w:pPr/>
      <w:r>
        <w:rPr>
          <w:lang w:val="hi_IN" w:bidi="hi_IN"/>
        </w:rPr>
      </w:r>
      <w:r>
        <w:rPr>
          <w:lang w:val="hi_IN" w:bidi="hi_IN"/>
        </w:rPr>
        <w:t xml:space="preserve">यूसुफ ने अपने </w:t>
      </w:r>
      <w:r>
        <w:rPr>
          <w:b/>
          <w:lang w:val="hi_IN" w:bidi="hi_IN"/>
        </w:rPr>
        <w:t>रथ</w:t>
      </w:r>
      <w:r>
        <w:rPr>
          <w:lang w:val="hi_IN" w:bidi="hi_IN"/>
        </w:rPr>
        <w:t xml:space="preserve"> का उपयोग गोशेन जाने के लिए किया ताकि वह याकूब को मिल सके। रथ एक विशेष प्रकार का वाहन था जिसके केवल दो पहिए होते थे। रथ को एक घोड़ा या घोड़ों द्वारा खींचा जाता था। रथ का उपयोग जल्दी यात्रा करने के लिए किया जाता था। युद्ध के दौरान सैनिक भी रथों का उपयोग करते थे। मिस्र के राज्यपाल के रूप में, यूसुफ के पास एक विशेष रथ था।</w:t>
      </w:r>
    </w:p>
    <w:p>
      <w:pPr/>
      <w:r>
        <w:rPr>
          <w:lang w:val="hi_IN" w:bidi="hi_IN"/>
        </w:rPr>
      </w:r>
      <w:r>
        <w:rPr>
          <w:lang w:val="hi_IN" w:bidi="hi_IN"/>
        </w:rPr>
        <w:t>रथ का चित्र फिर से दिखाएँ।</w:t>
      </w:r>
    </w:p>
    <w:p>
      <w:pPr/>
      <w:r>
        <w:rPr>
          <w:lang w:val="hi_IN" w:bidi="hi_IN"/>
        </w:rPr>
      </w:r>
      <w:r>
        <w:rPr>
          <w:lang w:val="hi_IN" w:bidi="hi_IN"/>
        </w:rPr>
        <w:t>यूसुफ याकूब की गर्दन पर गिर पड़ा और बहुत देर तक रोता रहा। यह एक शब्द चित्र है जो यूसुफ का वर्णन करता है जब वह याकूब के चारों ओर अपनी बाँहें जोड़ता है और याकूब को कसकर गले लगाता है। यूसुफ याकूब की गर्दन की ओर मुँह करके रोया। यदि आपके पास ऐसे विशेष शब्द हैं जो भावनात्मक अभिवादन का वर्णन करते हैं, तो आप इसका उपयोग यहाँ कर सकते हैं।</w:t>
      </w:r>
    </w:p>
    <w:p>
      <w:pPr/>
      <w:r>
        <w:rPr>
          <w:lang w:val="hi_IN" w:bidi="hi_IN"/>
        </w:rPr>
      </w:r>
      <w:r>
        <w:rPr>
          <w:lang w:val="hi_IN" w:bidi="hi_IN"/>
        </w:rPr>
        <w:t xml:space="preserve">यूसुफ चाहता है कि परिवार कहे कि पुरुष </w:t>
      </w:r>
      <w:r>
        <w:rPr>
          <w:b/>
          <w:lang w:val="hi_IN" w:bidi="hi_IN"/>
        </w:rPr>
        <w:t>चरवाहे</w:t>
      </w:r>
      <w:r>
        <w:rPr>
          <w:lang w:val="hi_IN" w:bidi="hi_IN"/>
        </w:rPr>
        <w:t xml:space="preserve"> हैं जो अपने पशुओं की देखभाल करते हैं। </w:t>
      </w:r>
      <w:r>
        <w:rPr>
          <w:lang w:val="hi_IN" w:bidi="hi_IN"/>
        </w:rPr>
        <w:t>चरवाहा</w:t>
      </w:r>
      <w:r>
        <w:rPr>
          <w:lang w:val="hi_IN" w:bidi="hi_IN"/>
        </w:rPr>
        <w:t xml:space="preserve"> की चर्चा मुख्य शब्दावली में की गई है। चरवाहा के लिए वही शब्द इस्तेमाल करें जो आपने पहले भागों में किया है। मिस्री चरवाहों को </w:t>
      </w:r>
      <w:r>
        <w:rPr>
          <w:b/>
          <w:lang w:val="hi_IN" w:bidi="hi_IN"/>
        </w:rPr>
        <w:t>तुच्छ</w:t>
      </w:r>
      <w:r>
        <w:rPr>
          <w:lang w:val="hi_IN" w:bidi="hi_IN"/>
        </w:rPr>
        <w:t xml:space="preserve"> समझते हैं। तुच्छ शब्द एक मजबूत शब्द है जिसका अर्थ है नफरत करना या घृणा करना या नापसन्द करना या तिरस्कार करना। तुच्छ समझना नापसंद करने से बहुत अधिक शक्तिशाली है। चरवाहों के प्रति इस भावना का वर्णन करने के लिए एक मजबूत शब्द चुनें।</w:t>
      </w:r>
    </w:p>
    <w:p>
      <w:pPr/>
      <w:r>
        <w:rPr>
          <w:lang w:val="hi_IN" w:bidi="hi_IN"/>
        </w:rPr>
      </w:r>
      <w:r>
        <w:rPr>
          <w:b/>
          <w:lang w:val="hi_IN" w:bidi="hi_IN"/>
        </w:rPr>
        <w:t>फ़िरौन</w:t>
      </w:r>
      <w:r>
        <w:rPr>
          <w:lang w:val="hi_IN" w:bidi="hi_IN"/>
        </w:rPr>
        <w:t xml:space="preserve"> मिस्र के </w:t>
      </w:r>
      <w:r>
        <w:rPr>
          <w:b/>
          <w:lang w:val="hi_IN" w:bidi="hi_IN"/>
        </w:rPr>
        <w:t>राजा</w:t>
      </w:r>
      <w:r>
        <w:rPr>
          <w:lang w:val="hi_IN" w:bidi="hi_IN"/>
        </w:rPr>
        <w:t xml:space="preserve"> की उपाधि है। कुछ अनुवादों में उसे राजा कहा गया है और अन्य में उसे फ़िरौन कहा गया है। कुछ राजा और फ़िरौन दोनों का उपयोग करते हैं। राजा का वर्णन करने के लिए उसी तरीके का उपयोग करें जिसका उपयोग आप कर रहे हैं।</w:t>
      </w:r>
    </w:p>
    <w:p>
      <w:pPr/>
      <w:r>
        <w:rPr>
          <w:lang w:val="hi_IN" w:bidi="hi_IN"/>
        </w:rPr>
      </w:r>
      <w:r>
        <w:rPr>
          <w:lang w:val="hi_IN" w:bidi="hi_IN"/>
        </w:rPr>
        <w:t xml:space="preserve">राजा से मिलने वाले पाँच भाई अपने आप को राजा का </w:t>
      </w:r>
      <w:r>
        <w:rPr>
          <w:b/>
          <w:lang w:val="hi_IN" w:bidi="hi_IN"/>
        </w:rPr>
        <w:t>सेवक</w:t>
      </w:r>
      <w:r>
        <w:rPr>
          <w:lang w:val="hi_IN" w:bidi="hi_IN"/>
        </w:rPr>
        <w:t xml:space="preserve"> कहते हैं। यह राजा से बात करने का एक विनम्र तरीका है। वे वास्तव में राजा के सेवक नहीं हैं। सेवक के लिए वही शब्द प्रयोग करें जो आपने अन्य भागों में उपयोग किया है। </w:t>
      </w:r>
      <w:r>
        <w:rPr>
          <w:lang w:val="hi_IN" w:bidi="hi_IN"/>
        </w:rPr>
        <w:t>सेवक</w:t>
      </w:r>
      <w:r>
        <w:rPr>
          <w:lang w:val="hi_IN" w:bidi="hi_IN"/>
        </w:rPr>
        <w:t xml:space="preserve"> की चर्चा मुख्य शब्दावली में की गई है।</w:t>
      </w:r>
    </w:p>
    <w:p>
      <w:pPr/>
      <w:r>
        <w:rPr>
          <w:lang w:val="hi_IN" w:bidi="hi_IN"/>
        </w:rPr>
      </w:r>
      <w:r>
        <w:rPr>
          <w:lang w:val="hi_IN" w:bidi="hi_IN"/>
        </w:rPr>
        <w:t xml:space="preserve">जब याकूब राजा से मिला, तो याकूब ने राजा को </w:t>
      </w:r>
      <w:r>
        <w:rPr>
          <w:b/>
          <w:lang w:val="hi_IN" w:bidi="hi_IN"/>
        </w:rPr>
        <w:t>आशीष दी</w:t>
      </w:r>
      <w:r>
        <w:rPr>
          <w:lang w:val="hi_IN" w:bidi="hi_IN"/>
        </w:rPr>
        <w:t xml:space="preserve">। हम नहीं जानते कि आशीष क्या थी। </w:t>
      </w:r>
      <w:r>
        <w:rPr>
          <w:lang w:val="hi_IN" w:bidi="hi_IN"/>
        </w:rPr>
        <w:t>आशीष</w:t>
      </w:r>
      <w:r>
        <w:rPr>
          <w:lang w:val="hi_IN" w:bidi="hi_IN"/>
        </w:rPr>
        <w:t xml:space="preserve"> की चर्चा मुख्य शब्दावली में की गई है। आशीष के लिए उसी शब्द का उपयोग करें जो आपने पिछले भागों में उपयोग किया है। जब याकूब राजा की उपस्थिति से विदा हो रहा था तब उसने राजा को आशीष दी। आशीष के लिए भी वही शब्द प्रयोग करें।</w:t>
      </w:r>
    </w:p>
    <w:p>
      <w:pPr/>
      <w:r>
        <w:rPr>
          <w:lang w:val="hi_IN" w:bidi="hi_IN"/>
        </w:rPr>
      </w:r>
      <w:r>
        <w:rPr>
          <w:lang w:val="hi_IN" w:bidi="hi_IN"/>
        </w:rPr>
        <w:t>यूसुफ ने याकूब और भाइयों को रामसेस की भूमि दी जो गोशेन के देश का एक भाग था। यह मिस्र में चरवाहों के लिए सबसे अच्छी भूमि थी। यूसुफ ने हर परिवार को आवश्यक भोजन की मात्रा भी दी ताकि सबसे छोटे बच्चे को भी खाने के लिए पर्याप्त हो सके।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आपको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47:13–26</w:t>
      </w:r>
      <w:r>
        <w:rPr>
          <w:lang w:val="hi_IN" w:bidi="hi_IN"/>
        </w:rPr>
      </w:r>
    </w:p>
    <w:p>
      <w:pPr>
        <w:pStyle w:val="Heading3"/>
      </w:pPr>
      <w:r>
        <w:rPr>
          <w:lang w:val="hi_IN" w:bidi="hi_IN"/>
        </w:rPr>
        <w:t>सुने और मन में रखें</w:t>
      </w:r>
    </w:p>
    <w:p>
      <w:pPr/>
      <w:r>
        <w:rPr>
          <w:lang w:val="hi_IN" w:bidi="hi_IN"/>
        </w:rPr>
      </w:r>
      <w:r>
        <w:rPr>
          <w:lang w:val="hi_IN" w:bidi="hi_IN"/>
        </w:rPr>
        <w:t>उत्पत्ति 47:13–26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याकूब और उसके पुत्र मिस्र में गोशेन के देश में बस गए। यूसुफ ने मिस्र के राज्यपाल के रूप में अपना काम जारी रखा। परमेश्वर ने कहा था कि अकाल सात वर्ष तक रहेगा। जब यूसुफ ने अपने भाइयों से मिस्र जाने को कहा, तब देश में दो वर्ष से अकाल पड़ा हुआ था। यह भाग इस बात की कहानी है कि यूसुफ ने अगले पाँच वर्षों में अकाल का प्रबंधन कैसे किया।</w:t>
      </w:r>
    </w:p>
    <w:p>
      <w:pPr/>
      <w:r>
        <w:rPr>
          <w:lang w:val="hi_IN" w:bidi="hi_IN"/>
        </w:rPr>
      </w:r>
      <w:r>
        <w:rPr>
          <w:lang w:val="hi_IN" w:bidi="hi_IN"/>
        </w:rPr>
        <w:t>जैसे ही अकाल जारी रहा, लोगों के पास भोजन समाप्त हो गया। मिस्र और कनान में अकाल गंभीर था। लोगों के पास कोई भोजन नहीं बचा था। लोग भूख से मरने लगे। यूसुफ ने उस अनाज को बेच दिया जिसे यूसुफ ने सात वर्षों की भरपूर फसल के दौरान इकट्ठा किया था और जमा किया था। मिस्र और कनान में लोगों ने खाने के लिए भोजन खरीदा। यूसुफ ने सारा पैसा राजा के खजाने में रख दिया। खजाना वह भण्डार होता है जहाँ राजा के लिए पैसे या अन्य मूल्यवान चीजें रखी जाती थी। अन्त में लोगों के पास पैसे समाप्त हो गए। उनके पास भोजन खरीदने के लिए कोई पैसे नहीं बचे थे।</w:t>
      </w:r>
    </w:p>
    <w:p>
      <w:pPr/>
      <w:r>
        <w:rPr>
          <w:lang w:val="hi_IN" w:bidi="hi_IN"/>
        </w:rPr>
      </w:r>
      <w:r>
        <w:rPr>
          <w:lang w:val="hi_IN" w:bidi="hi_IN"/>
        </w:rPr>
        <w:t>लोग यूसुफ के पास आए और भोजन माँगने लगे। लोगों ने ऐसा प्रश्न किया, जिसका उत्तर देने की आवश्यकता नहीं थी। उन्होंने कहा, "हम तेरी आँखों के सामने क्यों मरें?" यह एक सकारात्मक कथन हो सकता है, जैसे "हम तेरी आँखों के सामने मर जाएँगे।" आपकी आँखों के सामने एक शब्द चित्र है जो यह कहने के लिए है कि लोग यूसुफ के ठीक सामने मर जाएँगे या यूसुफ की उपस्थिति में मर जाएँगे।</w:t>
      </w:r>
    </w:p>
    <w:p>
      <w:pPr/>
      <w:r>
        <w:rPr>
          <w:lang w:val="hi_IN" w:bidi="hi_IN"/>
        </w:rPr>
      </w:r>
      <w:r>
        <w:rPr>
          <w:lang w:val="hi_IN" w:bidi="hi_IN"/>
        </w:rPr>
        <w:t>रुकें और चर्चा करें: एक अकाल या बीमारी के बारे में एक कहानी सुनाएँ जिससे कई लोग मर गए। लोग स्थिति का वर्णन कैसे करते हैं? वे इसके बारे में कैसे बात करें ताकि सभी लोग जान सकें कि स्थिति वास्तव में कठिन है और बहुत से लोग भूख से मर रहे हैं? यह देखने के लिए सुनें कि क्या विवरण में किसी शब्द चित्रों का उपयोग किया गया है।</w:t>
      </w:r>
    </w:p>
    <w:p>
      <w:pPr/>
      <w:r>
        <w:rPr>
          <w:lang w:val="hi_IN" w:bidi="hi_IN"/>
        </w:rPr>
      </w:r>
      <w:r>
        <w:rPr>
          <w:lang w:val="hi_IN" w:bidi="hi_IN"/>
        </w:rPr>
        <w:t>स्पष्ट है, कि लोगों के पास अब भी उनके पशु थे। यूसुफ लोगों से कहता है कि वे भोजन के लिए भुगतान के रूप में अपने पशुओं को लाएँ। इस तरह, यूसुफ ने सभी पशुओं, भेड़ें, बकरियाँ, घोड़े, गधे और गायों को ले लिया। लोगों ने यूसुफ को ये पशु दिए और यूसुफ ने उन्हें एक वर्ष के लिए भोजन दिया। लोगों के पास कोई पशु नहीं बचा था।</w:t>
      </w:r>
    </w:p>
    <w:p>
      <w:pPr/>
      <w:r>
        <w:rPr>
          <w:lang w:val="hi_IN" w:bidi="hi_IN"/>
        </w:rPr>
      </w:r>
      <w:r>
        <w:rPr>
          <w:lang w:val="hi_IN" w:bidi="hi_IN"/>
        </w:rPr>
        <w:t>अगले वर्ष, अभी भी एक गंभीर अकाल था। लोगों के पास कोई पैसे नहीं थे और न ही पशु। लोग भोजन की कमी से भूखे थे। लोगों ने फिर ऐसा प्रश्न किया, जिसका उत्तर देने की आवश्यकता नहीं थी। उन्होंने कहा, "हम तेरी आँखों के सामने क्यों मरें?" लोगों ने अपनी भूमि यूसुफ और खुद को भोजन के बदले में दास के रूप में दी थी। लोग यूसुफ से कहते हैं कि यदि लोग मर जाएँ, तो भूमि पर काम करने के लिए कोई नहीं होगा। भूमि सुनसान हो जाएगी और उसमें केवल खरपतवार उगेंगे।</w:t>
      </w:r>
    </w:p>
    <w:p>
      <w:pPr/>
      <w:r>
        <w:rPr>
          <w:lang w:val="hi_IN" w:bidi="hi_IN"/>
        </w:rPr>
      </w:r>
      <w:r>
        <w:rPr>
          <w:lang w:val="hi_IN" w:bidi="hi_IN"/>
        </w:rPr>
        <w:t>यूसुफ ने अनाज का उपयोग पैसे के रूप में किया और मिस्र में सारी भूमि खरीदी। भूमि राजा की थी, न कि यूसुफ की। लोग राजा के दास बने। यूसुफ ने उन्हें अपनी भूमि के लिए भुगतान के रूप में खाने के लिए भोजन दिया।</w:t>
      </w:r>
    </w:p>
    <w:p>
      <w:pPr/>
      <w:r>
        <w:rPr>
          <w:lang w:val="hi_IN" w:bidi="hi_IN"/>
        </w:rPr>
      </w:r>
      <w:r>
        <w:rPr>
          <w:lang w:val="hi_IN" w:bidi="hi_IN"/>
        </w:rPr>
        <w:t>मिस्र में याजकों को भोजन पाने के लिए अपनी भूमि बेचने की आवश्यकता नहीं थी। याजकों का राजा के साथ एक व्यवस्था थी। याजकों को राजा से भोजन मिलता था। ये याजक कई अलग-अलग मिस्री देवताओं की सेवा करते थे।</w:t>
      </w:r>
    </w:p>
    <w:p>
      <w:pPr/>
      <w:r>
        <w:rPr>
          <w:lang w:val="hi_IN" w:bidi="hi_IN"/>
        </w:rPr>
      </w:r>
      <w:r>
        <w:rPr>
          <w:lang w:val="hi_IN" w:bidi="hi_IN"/>
        </w:rPr>
        <w:t>भूमि खरीदने के बाद, यूसुफ ने लोगों को बोने के लिए बीज देने की बात की। शर्त यह थी कि फसल का बीस प्रतिशत या पाँचवाँ भाग राजा को जाए। लोग अपनी फसल का अस्सी प्रतिशत या पाँच में से चार भाग अपने परिवारों के लिए रखते थे। यह फसल उनकी थी और वे इसके साथ जो चाहें कर सकते थे।</w:t>
      </w:r>
    </w:p>
    <w:p>
      <w:pPr/>
      <w:r>
        <w:rPr>
          <w:lang w:val="hi_IN" w:bidi="hi_IN"/>
        </w:rPr>
      </w:r>
      <w:r>
        <w:rPr>
          <w:lang w:val="hi_IN" w:bidi="hi_IN"/>
        </w:rPr>
        <w:t>रुकें और चर्चा करें: कर देने या अपनी कमाई या फसल का कुछ हिस्सा किसी और को देने के बारे में चर्चा करें। सुनें कि बकाया राशि कैसे बताई गई है। कुछ ऐसे हिस्सों का उपयोग कर सकते हैं जैसे पाँचवाँ हिस्सा या कुछ ऐसे हिस्सों का उपयोग कर सकते हैं जैसे कि बीस प्रतिशत। पाँचवाँ हिस्सा या बीस प्रतिशत कहना एक ही राशि को कहने के दो तरीके हैं।</w:t>
      </w:r>
    </w:p>
    <w:p>
      <w:pPr/>
      <w:r>
        <w:rPr>
          <w:lang w:val="hi_IN" w:bidi="hi_IN"/>
        </w:rPr>
      </w:r>
      <w:r>
        <w:rPr>
          <w:lang w:val="hi_IN" w:bidi="hi_IN"/>
        </w:rPr>
        <w:t>लोग यूसुफ की बात से खुश हुए। उन्होंने कहा, "तूने हमारे जीवन को बचाया है!" लोगों ने राजा से कहा कि वे उसके सेवक बनना चाहते हैं।</w:t>
      </w:r>
    </w:p>
    <w:p>
      <w:pPr/>
      <w:r>
        <w:rPr>
          <w:lang w:val="hi_IN" w:bidi="hi_IN"/>
        </w:rPr>
      </w:r>
      <w:r>
        <w:rPr>
          <w:lang w:val="hi_IN" w:bidi="hi_IN"/>
        </w:rPr>
        <w:t>यूसुफ ने सभी के लिए एक आज्ञा या घोषणा दी ताकि वे जान सकें। यूसुफ ने कहा कि पूरी फसल का पाँचवाँ भाग राजा का होगा। यह भाग बताता है कि यह आज्ञा आज भी लागू है। इसका अर्थ है कि जब यह कहानी लिखी गई थी तो यह आज्ञा अभी भी लागू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अकाल गंभीर है। लोगों के पास न तो भोजन है और न ही भोजन खरीदने के लिए पैसे हैं। यूसुफ लोगों से कहता है कि वे अपने पशुओं या अपने जानवरों को लाएँ और उन पशुओं का उपयोग लोगों के लिए भोजन खरीदने के लिए करें।</w:t>
      </w:r>
    </w:p>
    <w:p>
      <w:pPr/>
      <w:r>
        <w:rPr>
          <w:lang w:val="hi_IN" w:bidi="hi_IN"/>
        </w:rPr>
      </w:r>
      <w:r>
        <w:rPr>
          <w:b/>
          <w:lang w:val="hi_IN" w:bidi="hi_IN"/>
        </w:rPr>
        <w:t>दूसरा दृश्य:</w:t>
      </w:r>
      <w:r>
        <w:rPr>
          <w:lang w:val="hi_IN" w:bidi="hi_IN"/>
        </w:rPr>
        <w:t xml:space="preserve"> अकाल जारी है। लोगों के पास और कोई पशु नहीं है। लोग राजा से कहते हैं कि हम तेरे दास बन जाएँगे, और भोजन के बदले अपनी भूमि तुझे दे देंगे।</w:t>
      </w:r>
    </w:p>
    <w:p>
      <w:pPr/>
      <w:r>
        <w:rPr>
          <w:lang w:val="hi_IN" w:bidi="hi_IN"/>
        </w:rPr>
      </w:r>
      <w:r>
        <w:rPr>
          <w:b/>
          <w:lang w:val="hi_IN" w:bidi="hi_IN"/>
        </w:rPr>
        <w:t>तीसरा दृश्य:</w:t>
      </w:r>
      <w:r>
        <w:rPr>
          <w:lang w:val="hi_IN" w:bidi="hi_IN"/>
        </w:rPr>
        <w:t xml:space="preserve"> यूसुफ लोगों को बोने के लिए बीज देता है ताकि फसल हो। यूसुफ लोगों से कहता है कि वे हर साल फसल का पाँचवाँ भाग राजा को दें।</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राजा या फ़िरौन का उल्लेख किया गया है।</w:t>
      </w:r>
    </w:p>
    <w:p>
      <w:pPr>
        <w:pStyle w:val="ListBullet"/>
        <w:spacing w:line="240" w:lineRule="auto"/>
        <w:ind w:left="720"/>
      </w:pPr>
      <w:r>
        <w:rPr>
          <w:lang w:val="hi_IN" w:bidi="hi_IN"/>
        </w:rPr>
      </w:r>
      <w:r>
        <w:rPr>
          <w:lang w:val="hi_IN" w:bidi="hi_IN"/>
        </w:rPr>
        <w:t>याजकों का उल्लेख किया गया है।</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जब यूसुफ के पिता और उसके भाई गोशेन देश में बस गए, तब मिस्र के लोगों के पास खाने को कुछ भी नहीं था। कुछ अनुवादों में कहानी को शुरू करने के लिए एक शब्द का उपयोग किया गया है जिसका अर्थ है कि दोनों घटनाएँ एक ही समय में हो रही हैं। एक अनुवाद "इस बीच" शब्द का उपयोग करता है। अन्य लोग "अब" शब्द का उपयोग करते हैं। इस शब्द का उपयोग यह दर्शाता है कि यूसुफ का अपने परिवार को बसाना और लोगों का भोजन खत्म हो जाना, दोनों बातें एक ही समय में हुईं।</w:t>
      </w:r>
    </w:p>
    <w:p>
      <w:pPr/>
      <w:r>
        <w:rPr>
          <w:lang w:val="hi_IN" w:bidi="hi_IN"/>
        </w:rPr>
      </w:r>
      <w:r>
        <w:rPr>
          <w:lang w:val="hi_IN" w:bidi="hi_IN"/>
        </w:rPr>
        <w:t>रुकें और चर्चा करें: एक कहानी सुनाएँ जिसमें एक ही समय में दो घटनाएँ हो रही हों। आरम्भ के शब्दों पर ध्यान दें। कहानीकार दर्शकों को कैसे बताता है कि ये घटनाएँ एक ही समय में होती हैं?</w:t>
      </w:r>
    </w:p>
    <w:p>
      <w:pPr/>
      <w:r>
        <w:rPr>
          <w:lang w:val="hi_IN" w:bidi="hi_IN"/>
        </w:rPr>
      </w:r>
      <w:r>
        <w:rPr>
          <w:lang w:val="hi_IN" w:bidi="hi_IN"/>
        </w:rPr>
        <w:t>अकाल अभी भी गंभीर बना हुआ है। लोगों ने अपना सारा पैसा यूसुफ से भोजन खरीदने पर खर्च कर दिया है। यूसुफ पैसे राजा के खजाने में रख देता है। यूसुफ पैसे अपने लिए नहीं रखता है। जब लोगों के पास पैसे नहीं होते हैं, तो वे यूसुफ के पास और भोजन माँगने के लिए आते हैं। यूसुफ सुझाव देता है कि वे अपने पशुओं के बदले भोजन खरीद लें। लोग यूसुफ को अपने पशु देते हैं और यूसुफ लोगों को भोजन देता है। पशु राजा के थे।</w:t>
      </w:r>
    </w:p>
    <w:p>
      <w:pPr/>
      <w:r>
        <w:rPr>
          <w:lang w:val="hi_IN" w:bidi="hi_IN"/>
        </w:rPr>
      </w:r>
      <w:r>
        <w:rPr>
          <w:lang w:val="hi_IN" w:bidi="hi_IN"/>
        </w:rPr>
        <w:t>लोग एक एसा प्रश्न पूछते हैं जिसका उत्तर यहाँ और तीसरे दृश्य में देने की आवश्यकता नहीं है। वे कहते हैं, "हम तेरी आँखों के सामने क्यों मर जाएँ?" जब वे प्रश्न पूछते हैं, तो वे उत्तर की उम्मीद नहीं करते हैं। वे कह रहे हैं कि पशुओं को छोड़ देना मरने से बेहतर है। तीसरे दृश्य में, अपनी भूमि और स्वतंत्रता को छोड़ देना मरने से बेहतर है।</w:t>
      </w:r>
    </w:p>
    <w:p>
      <w:pPr/>
      <w:r>
        <w:rPr>
          <w:lang w:val="hi_IN" w:bidi="hi_IN"/>
        </w:rPr>
      </w:r>
      <w:r>
        <w:rPr>
          <w:lang w:val="hi_IN" w:bidi="hi_IN"/>
        </w:rPr>
        <w:t>दूसरे दृश्य में, अकाल जारी है। लोगों के पास न तो भोजन है, न पैसे हैं और न ही पशु। लोग फिर से यूसुफ के पास भोजन के लिए आते हैं। लोग भोजन पाने के लिए अपनी भूमि और खुद को यूसुफ के हाथों बेचने को तैयार हो जाते हैं। लोग यूसुफ से कहते हैं कि यदि सभी लोग मर जाएँ, तो मिस्र में कोई भी नहीं बचेगा। भूमि खाली होगी। यदि लोग जीवित रहेंगे, तो वे अकाल समाप्त होने पर भूमि की खेती जारी रख सकते हैं और फिर से फसल उगा सकेंगे। यूसुफ सहमत है। भूमि अब राजा की है। लोग राजा के दास हैं। यूसुफ लोगों को भोजन देता है।</w:t>
      </w:r>
    </w:p>
    <w:p>
      <w:pPr/>
      <w:r>
        <w:rPr>
          <w:lang w:val="hi_IN" w:bidi="hi_IN"/>
        </w:rPr>
      </w:r>
      <w:r>
        <w:rPr>
          <w:lang w:val="hi_IN" w:bidi="hi_IN"/>
        </w:rPr>
        <w:t>यूसुफ ने याजकों की भूमि नहीं खरीदी। याजक मिस्र के अलग-अलग देवताओं की सेवा करते थे। याजकों का राजा के साथ एक विशेष रिश्ता था। राजा ने याजकों को खाने के लिए भोजन दिया। इसलिए, याजकों को अपनी भूमि को बेचने की आवश्यकता नहीं थी।</w:t>
      </w:r>
    </w:p>
    <w:p>
      <w:pPr/>
      <w:r>
        <w:rPr>
          <w:lang w:val="hi_IN" w:bidi="hi_IN"/>
        </w:rPr>
      </w:r>
      <w:r>
        <w:rPr>
          <w:lang w:val="hi_IN" w:bidi="hi_IN"/>
        </w:rPr>
        <w:t>तीसरे दृश्य में, लोग फिर से यूसुफ के पास आते हैं। उनके पास भोजन के लिए बेचने के लिए कुछ भी नहीं है। यूसुफ लोगों से कहता है कि वह उन्हें बोने के लिए बीज देगा ताकि वे फसल उगा सकें। यूसुफ लोगों से कहता है कि फसल का पाँचवाँ भाग या बीस प्रतिशत राजा का होगा। लोग इस प्रस्ताव को स्वीकार करते हैं। यह प्रस्ताव मिस्र में व्यवस्था बना रहा।</w:t>
      </w:r>
    </w:p>
    <w:p>
      <w:pPr/>
      <w:r>
        <w:rPr>
          <w:lang w:val="hi_IN" w:bidi="hi_IN"/>
        </w:rPr>
      </w:r>
      <w:r>
        <w:rPr>
          <w:lang w:val="hi_IN" w:bidi="hi_IN"/>
        </w:rPr>
        <w:t>रुकें और चर्चा करें: कुछ लोगों को किसी चीज़ के हिस्सों या टुकड़ों को समझाने में कठिनाई हो सकती है। आप पत्थरों या लकड़ियों के ढेर का उपयोग कर सकते हैं। ढेर में टुकड़ों की संख्या गिनें। यदि पाँच पत्थर हैं, तो आप एक पत्थर को एक तरफ रख सकते हैं और चार पत्थर ढेर में छोड़ सकते हैं। आप दस पत्थरों का उपयोग कर सकते हैं और दो पत्थर एक ओर रख सकते हैं या बीस पत्थर का उपयोग कर सकते हैं और चार पत्थर एक ओर रख सकते हैं। यह आपके अनुवादकों को उस आज्ञा को स्पष्ट रूप से समझाने में सक्षम होने में मदद करेगा जो यूसुफ ने लोगों को दी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राजा या फ़िरौन का उल्लेख किया गया है।</w:t>
      </w:r>
    </w:p>
    <w:p>
      <w:pPr>
        <w:pStyle w:val="ListBullet"/>
        <w:spacing w:line="240" w:lineRule="auto"/>
        <w:ind w:left="720"/>
      </w:pPr>
      <w:r>
        <w:rPr>
          <w:lang w:val="hi_IN" w:bidi="hi_IN"/>
        </w:rPr>
      </w:r>
      <w:r>
        <w:rPr>
          <w:lang w:val="hi_IN" w:bidi="hi_IN"/>
        </w:rPr>
        <w:t>याजकों का उल्लेख किया गया है।</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अभिनय करे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यूसुफ लोगों को खाने के लिए अनाज बेचता है। अन्त में लोग अपना सारा पैसा खर्च कर देते हैं और उनके पास और भोजन खरीदने के लिए कोई पैसे नहीं बचे हैं। लोग भूख से मर रहे हैं। लोग यूसुफ के पास आए और रोटी माँगी। वे यूसुफ से कहते हैं, "हम तेरी आँखों के सामने बिना भोजन के मर जाएँगे।" यूसुफ के पास एक सुझाव है। यूसुफ सुझाव देता है कि लोग यूसुफ को अपने जानवर या अपने पशु दें और यूसुफ लोगों को भोजन देगा। पशु राजा के हैं। लोग यूसुफ के विचार को स्वीकार करते हैं और उनके पास पुरे वर्ष के लिए भोजन है।</w:t>
      </w:r>
    </w:p>
    <w:p>
      <w:pPr/>
      <w:r>
        <w:rPr>
          <w:lang w:val="hi_IN" w:bidi="hi_IN"/>
        </w:rPr>
      </w:r>
      <w:r>
        <w:rPr>
          <w:lang w:val="hi_IN" w:bidi="hi_IN"/>
        </w:rPr>
        <w:t>अभिनय को रोकें: लोगों से पूछें, "आप अभी इस अकाल के बारे में कैसा महसूस कर रहे हैं?" आप सुन सकते हैं, "ऐसा लगता है कि हमारे पास फिर कभी भोजन नहीं हो सकता है। मैंने इस तरह से कुछ भी कभी नहीं देखा है। मेरा परिवार भूख से मर रहा है। यूसुफ कहता है कि हम अपने पशुओं को भोजन के लिए यूसुफ को बेच सकते हैं। हमें ऐसा करना होगा क्योंकि पशु बिना भोजन के वैसे भी मर जाएँगे। उन्हें भी भोजन की आवश्यकता है जैसे हमें है। मुझे नहीं पता कि मैं अपने गधे या गाय के बिना कैसे रहूँगा, पर बच्चों के लिए तो खाना ज़रूरी है।" यूसुफ से पूछें, "आप उनके पशुओं को इस तरह लेना कैसा महसूस करते हैं?" आप सुन सकते हैं, "मैं इसे पशुओं को जीवित रखने के लिए कर रहा हूँ। वे पशुओं को मारकर खा लेंगे। जब अकाल समाप्त हो जाएगा, तब हमें अपने झुंडों और पशुओं की आवश्यकता होगी। मैं यह सुनिश्चित करूँगा कि पशुओं की देखभाल की जाए।" अभिनय को फिर से शुरू करें।</w:t>
      </w:r>
    </w:p>
    <w:p>
      <w:pPr/>
      <w:r>
        <w:rPr>
          <w:lang w:val="hi_IN" w:bidi="hi_IN"/>
        </w:rPr>
      </w:r>
      <w:r>
        <w:rPr>
          <w:lang w:val="hi_IN" w:bidi="hi_IN"/>
        </w:rPr>
        <w:t>दूसरे दृश्य में, अकाल जारी है। लोग भूख से मर रहे हैं। लोगों के पास खाने के लिए न तो पैसे हैं और न ही जानवर। लोग यूसुफ के पास आए और कहा हम अपनी भूमि भोजन के बदले बेच देंगे। लोगों ने राजा से कहा हम आपके दास बनना चाहते हैं। लोग कहते हैं कि अगर हम मर गए, तो मिस्र में खेतों पर काम करने वाला कोई नहीं रहेगा। यूसुफ ने राजा के लिए मिस्र की सारी भूमि खरीदी। लोग राजा के दास बन गये।</w:t>
      </w:r>
    </w:p>
    <w:p>
      <w:pPr/>
      <w:r>
        <w:rPr>
          <w:lang w:val="hi_IN" w:bidi="hi_IN"/>
        </w:rPr>
      </w:r>
      <w:r>
        <w:rPr>
          <w:lang w:val="hi_IN" w:bidi="hi_IN"/>
        </w:rPr>
        <w:t>अभिनय को रोकें: लोगों से पूछें, "आप भोजन के लिए अपनी स्वतंत्रता क्यों दे रहे हैं? यदि तू दास बन जाता है, तो तू स्वतंत्र नहीं होगा।" आप सुन सकते हैं, "भोजन के बिना, हम मर जाएँगे। बिना आज़ादी के जीना मरने से बेहतर है। मैं चाहता हूँ कि मेरे बच्चे जीवित रहें। उनके जीने का यही एकमात्र तरीका है। हमने इस भूमि पर पीढ़ियों से काम किया है। मैं नहीं चाहता कि यह भूमि उजाड़ पड़ी रहे और इस पर केवल खरपतवार ही उगें। मैं यहाँ रहना चाहता हूँ और इस भूमि पर अपने परिवार का पालन-पोषण करना चाहता हूँ। हमारे जीवित रहने के लिए इसे राजा को बेचना ही एकमात्र उपाय है।" अभिनय को फिर से शुरू करें।</w:t>
      </w:r>
    </w:p>
    <w:p>
      <w:pPr/>
      <w:r>
        <w:rPr>
          <w:lang w:val="hi_IN" w:bidi="hi_IN"/>
        </w:rPr>
      </w:r>
      <w:r>
        <w:rPr>
          <w:lang w:val="hi_IN" w:bidi="hi_IN"/>
        </w:rPr>
        <w:t>यूसुफ ने याजकों की भूमि नहीं खरीदी। याजक मिस्र के अलग-अलग देवताओं की सेवा करते थे। राजा ने याजकों को खाने के लिए भोजन दिया। चूँकि याजकों के पास भोजन था, इसलिए उन्हें अपनी भूमि को बेचने की आवश्यकता नहीं थी।</w:t>
      </w:r>
    </w:p>
    <w:p>
      <w:pPr/>
      <w:r>
        <w:rPr>
          <w:lang w:val="hi_IN" w:bidi="hi_IN"/>
        </w:rPr>
      </w:r>
      <w:r>
        <w:rPr>
          <w:lang w:val="hi_IN" w:bidi="hi_IN"/>
        </w:rPr>
        <w:t>तीसरे दृश्य में, अकाल जारी है। लोगों के पास कुछ नहीं है। लोगों के पास न तो पैसे हैं, न ही पशु, और न ही भूमि। भूमि और पशु अब राजा के हैं। लोग अब राजा के दास हैं। यूसुफ ने लोगों से कहा कि वह उन्हें बोने के लिए बीज देगा ताकि वे फसल प्राप्त कर सकें। यूसुफ कहता है कि लोगों को किसी भी फसल का पाँचवाँ भाग राजा को देना होगा। लोग यूसुफ के सुझाव को स्वीकार करते हैं। लोग फसल का पाँचवाँ भाग राजा को देने से खुश हैं। लोग यूसुफ से कहते हैं, "तूने हमारे जीवन को बचाया है।" यूसुफ ने यह नियम बनाया था कि लोगों को हर साल फसल का पाँचवाँ भाग राजा को देना होगा।</w:t>
      </w:r>
    </w:p>
    <w:p>
      <w:pPr/>
      <w:r>
        <w:rPr>
          <w:lang w:val="hi_IN" w:bidi="hi_IN"/>
        </w:rPr>
      </w:r>
      <w:r>
        <w:rPr>
          <w:lang w:val="hi_IN" w:bidi="hi_IN"/>
        </w:rPr>
        <w:t>अभिनय रोक दें: युसूफ से पूछें, "अभी आप कैसा महसूस कर रहे हैं?" आप सुन सकते हैं, "मैं वास्तव में प्रसन्न हूँ। मिस्र अकाल से बच गया है। फिर से फसल होगी मेरे पास यह व्यवस्था है कि लोगों को हर फसल का पाँचवाँ भाग राजा को देना चाहिए। इससे राजा अतिरिक्त अनाज जमा करके रख सकता है ताकि अगर फिर से अकाल पड़े तो उसका उपयोग किया जा सके। यदि अकाल आता है, तो लोगों के लिए भोजन होगा। मैंने राजा को और अधिक अमीर बना दिया है। मैंने अपना काम सच्चाई से करने की कोशिश की है। मुझे लगता है कि राजा खुश है। मुझे आशा है कि परमेश्वर खुश है।" राजा से पूछें, "आप अभी कैसा महसूस कर रहे हैं?" आप सुन सकते हैं, "मैं यूसुफ और यूसुफ के काम से बहुत खुश हूँ। यूसुफ ने वास्तव में अच्छा किया है। मैं यूसुफ के परमेश्वर को नहीं जानता पर यूसुफ के परमेश्वर ने यूसुफ को आशीष दी है। याकूब ने मुझे भी आशीष दी। शायद इसी कारण मुझे भी आशीष मिली है। लोगों के पास भोजन है और वे यूसुफ ने जिस तरह से उनकी देखभाल की है उससे संतुष्ट हैं। मुझे खुशी है कि मैंने इस काम के लिए यूसुफ को चुना था।"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b/>
          <w:lang w:val="hi_IN" w:bidi="hi_IN"/>
        </w:rPr>
        <w:t>अकाल</w:t>
      </w:r>
      <w:r>
        <w:rPr>
          <w:lang w:val="hi_IN" w:bidi="hi_IN"/>
        </w:rPr>
        <w:t xml:space="preserve"> बहुत गंभीर बना रहा। अकाल के लिए उसी शब्द का इस्तेमाल करें जो आपने अन्य भाग में इस्तेमाल किया है।</w:t>
      </w:r>
    </w:p>
    <w:p>
      <w:pPr/>
      <w:r>
        <w:rPr>
          <w:lang w:val="hi_IN" w:bidi="hi_IN"/>
        </w:rPr>
      </w:r>
      <w:r>
        <w:rPr>
          <w:lang w:val="hi_IN" w:bidi="hi_IN"/>
        </w:rPr>
        <w:t xml:space="preserve">मिस्र के </w:t>
      </w:r>
      <w:r>
        <w:rPr>
          <w:b/>
          <w:lang w:val="hi_IN" w:bidi="hi_IN"/>
        </w:rPr>
        <w:t>राजा</w:t>
      </w:r>
      <w:r>
        <w:rPr>
          <w:lang w:val="hi_IN" w:bidi="hi_IN"/>
        </w:rPr>
        <w:t xml:space="preserve"> को </w:t>
      </w:r>
      <w:r>
        <w:rPr>
          <w:b/>
          <w:lang w:val="hi_IN" w:bidi="hi_IN"/>
        </w:rPr>
        <w:t>फ़िरौन</w:t>
      </w:r>
      <w:r>
        <w:rPr>
          <w:lang w:val="hi_IN" w:bidi="hi_IN"/>
        </w:rPr>
        <w:t xml:space="preserve"> भी कहा जाता है। फ़िरौन राजा के लिए एक उपाधि है। कुछ अनुवादों में राजा का उपयोग किया गया है, कुछ में फ़िरौन का उपयोग किया गया है और कुछ में दोनों का उपयोग किया गया है। राजा के लिए उसी शब्द का उपयोग करें जिसका उपयोग आप कर रहे हैं।</w:t>
      </w:r>
    </w:p>
    <w:p>
      <w:pPr/>
      <w:r>
        <w:rPr>
          <w:lang w:val="hi_IN" w:bidi="hi_IN"/>
        </w:rPr>
      </w:r>
      <w:r>
        <w:rPr>
          <w:lang w:val="hi_IN" w:bidi="hi_IN"/>
        </w:rPr>
        <w:t xml:space="preserve">लोग अपने </w:t>
      </w:r>
      <w:r>
        <w:rPr>
          <w:b/>
          <w:lang w:val="hi_IN" w:bidi="hi_IN"/>
        </w:rPr>
        <w:t>पशुओं</w:t>
      </w:r>
      <w:r>
        <w:rPr>
          <w:lang w:val="hi_IN" w:bidi="hi_IN"/>
        </w:rPr>
        <w:t xml:space="preserve"> को भोजन के लिए यूसुफ को बेच देते थे। पशुओं का अर्थ है खेती में उपयोग किए जाने वाले सभी पशुओं जैसे कि भेड़ें, बकरियाँ, गाय, गधे, ऊँट और घोड़े। पशुओं के लिए उसी शब्द का उपयोग करें जो आपने पिछले भागों में उपयोग किया है।</w:t>
      </w:r>
    </w:p>
    <w:p>
      <w:pPr/>
      <w:r>
        <w:rPr>
          <w:lang w:val="hi_IN" w:bidi="hi_IN"/>
        </w:rPr>
      </w:r>
      <w:r>
        <w:rPr>
          <w:lang w:val="hi_IN" w:bidi="hi_IN"/>
        </w:rPr>
        <w:t xml:space="preserve">लोगों ने कहा कि हम भोजन पाने के लिए राजा के </w:t>
      </w:r>
      <w:r>
        <w:rPr>
          <w:b/>
          <w:lang w:val="hi_IN" w:bidi="hi_IN"/>
        </w:rPr>
        <w:t>दास</w:t>
      </w:r>
      <w:r>
        <w:rPr>
          <w:lang w:val="hi_IN" w:bidi="hi_IN"/>
        </w:rPr>
        <w:t xml:space="preserve"> बन जाएँगे। दास और सेवक के लिए शब्द मूल भाषा में एक ही शब्द हैं। </w:t>
      </w:r>
      <w:r>
        <w:rPr>
          <w:lang w:val="hi_IN" w:bidi="hi_IN"/>
        </w:rPr>
        <w:t>दास</w:t>
      </w:r>
      <w:r>
        <w:rPr>
          <w:lang w:val="hi_IN" w:bidi="hi_IN"/>
        </w:rPr>
        <w:t xml:space="preserve"> की चर्चा मुख्य शब्दावली में की गई है। दास के लिए उसी शब्द का इस्तेमाल करें जो आपने अन्य भाग में इस्तेमाल किया है।</w:t>
      </w:r>
    </w:p>
    <w:p>
      <w:pPr/>
      <w:r>
        <w:rPr>
          <w:lang w:val="hi_IN" w:bidi="hi_IN"/>
        </w:rPr>
      </w:r>
      <w:r>
        <w:rPr>
          <w:lang w:val="hi_IN" w:bidi="hi_IN"/>
        </w:rPr>
        <w:t xml:space="preserve">यूसुफ ने लोगों से कहा कि वह उनकी भूमि के बदले उन्हें बोने के लिए </w:t>
      </w:r>
      <w:r>
        <w:rPr>
          <w:b/>
          <w:lang w:val="hi_IN" w:bidi="hi_IN"/>
        </w:rPr>
        <w:t>बीज</w:t>
      </w:r>
      <w:r>
        <w:rPr>
          <w:lang w:val="hi_IN" w:bidi="hi_IN"/>
        </w:rPr>
        <w:t xml:space="preserve"> देगा। </w:t>
      </w:r>
      <w:r>
        <w:rPr>
          <w:lang w:val="hi_IN" w:bidi="hi_IN"/>
        </w:rPr>
        <w:t>बीज</w:t>
      </w:r>
      <w:r>
        <w:rPr>
          <w:lang w:val="hi_IN" w:bidi="hi_IN"/>
        </w:rPr>
        <w:t xml:space="preserve"> की चर्चा मुख्य शब्दावली में की गई है। यहाँ बीज का अर्थ है वे छोटे दाने जो ज़मीन में बोए जाते हैं फिर बढ़ते हैं और खाने योग्य अनाज उत्पन्न करते हैं।</w:t>
      </w:r>
    </w:p>
    <w:p>
      <w:pPr/>
      <w:r>
        <w:rPr>
          <w:lang w:val="hi_IN" w:bidi="hi_IN"/>
        </w:rPr>
      </w:r>
      <w:r>
        <w:rPr>
          <w:b/>
          <w:lang w:val="hi_IN" w:bidi="hi_IN"/>
        </w:rPr>
        <w:t>याजकों</w:t>
      </w:r>
      <w:r>
        <w:rPr>
          <w:lang w:val="hi_IN" w:bidi="hi_IN"/>
        </w:rPr>
        <w:t xml:space="preserve"> ने अपनी भूमि को भोजन के लिए नहीं बेचा। याजकों का राजा के साथ एक व्यवस्था थी। राजा ने याजकों के लिए भोजन प्रदान किया। </w:t>
      </w:r>
      <w:r>
        <w:rPr>
          <w:b/>
          <w:lang w:val="hi_IN" w:bidi="hi_IN"/>
        </w:rPr>
        <w:t>याजक</w:t>
      </w:r>
      <w:r>
        <w:rPr>
          <w:lang w:val="hi_IN" w:bidi="hi_IN"/>
        </w:rPr>
        <w:t xml:space="preserve"> शब्द की चर्चा मुख्य शब्दावली में की गई है। यहाँ याजक एक मूर्ति की सेवा कर रहा है। याजक परमेश्वर की सेवा नहीं कर रहा है। इस्तेमाल किया गया शब्द वही है जो आपने याजक के लिए अन्य भागों में इस्तेमाल किया है।</w:t>
      </w:r>
    </w:p>
    <w:p>
      <w:pPr/>
      <w:r>
        <w:rPr>
          <w:lang w:val="hi_IN" w:bidi="hi_IN"/>
        </w:rPr>
      </w:r>
      <w:r>
        <w:rPr>
          <w:lang w:val="hi_IN" w:bidi="hi_IN"/>
        </w:rPr>
        <w:t>लोग हर साल अपनी फसल का पाँचवाँ भाग राजा को देते थे। पाँचवाँ हिस्सा बीस प्रतिशत है। लोगों को फसल का पाँच में से चार भाग या अस्सी प्रतिशत अपने परिवारों के लिए रखना था। सरकार पर क्या बकाया है इसका वर्णन करने के लिए सामान्य तरीके का उपयोग करें।</w:t>
      </w:r>
    </w:p>
    <w:p>
      <w:pPr/>
      <w:r>
        <w:rPr>
          <w:lang w:val="hi_IN" w:bidi="hi_IN"/>
        </w:rPr>
      </w:r>
      <w:r>
        <w:rPr>
          <w:lang w:val="hi_IN" w:bidi="hi_IN"/>
        </w:rPr>
        <w:t>इस भाग के अन्त में, लेखक कहता है कि यूसुफ द्वारा फसल के बारे में जो आज्ञा या व्यवस्था दी गई थी वह आज भी लागू है। इसका अर्थ है कि यह व्यवस्था लम्बे समय तक जारी रही। जब लेखक ने इस कहानी को लिखा था तो यह आज्ञा अभी भी लागू थी। यह वचन उस समय की ओर संकेत करता है जो यूसुफ के बाद कई पीढ़ियों में आने वाला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47:27–31</w:t>
      </w:r>
      <w:r>
        <w:rPr>
          <w:lang w:val="hi_IN" w:bidi="hi_IN"/>
        </w:rPr>
      </w:r>
    </w:p>
    <w:p>
      <w:pPr>
        <w:pStyle w:val="Heading3"/>
      </w:pPr>
      <w:r>
        <w:rPr>
          <w:lang w:val="hi_IN" w:bidi="hi_IN"/>
        </w:rPr>
        <w:t>सुने और मन में रखें</w:t>
      </w:r>
    </w:p>
    <w:p>
      <w:pPr/>
      <w:r>
        <w:rPr>
          <w:lang w:val="hi_IN" w:bidi="hi_IN"/>
        </w:rPr>
      </w:r>
      <w:r>
        <w:rPr>
          <w:lang w:val="hi_IN" w:bidi="hi_IN"/>
        </w:rPr>
        <w:t>उत्पत्ति 47:27–31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जब यूसुफ अकाल के समय मिस्र देश की देखभाल कर रहा था, तब याकूब और उसका परिवार गोशेन देश में बस गया। यह मिस्र में याकूब के जीवन का एक छोटा वर्णन है।</w:t>
      </w:r>
    </w:p>
    <w:p>
      <w:pPr/>
      <w:r>
        <w:rPr>
          <w:lang w:val="hi_IN" w:bidi="hi_IN"/>
        </w:rPr>
      </w:r>
      <w:r>
        <w:rPr>
          <w:lang w:val="hi_IN" w:bidi="hi_IN"/>
        </w:rPr>
        <w:t>यह भाग इस बीच शब्द से शुरू होता है जो समय बताने वाला शब्द है। यह दर्शाता है कि इस भाग की घटनाएँ उसी समय हो रही हैं जब पिछले भाग की घटनाएँ होती हैं। यह भाग हमें बताता है कि जब याकूब और उसके पुत्र गोशेन देश में बस गए तब क्या हुआ।</w:t>
      </w:r>
    </w:p>
    <w:p>
      <w:pPr/>
      <w:r>
        <w:rPr>
          <w:lang w:val="hi_IN" w:bidi="hi_IN"/>
        </w:rPr>
      </w:r>
      <w:r>
        <w:rPr>
          <w:lang w:val="hi_IN" w:bidi="hi_IN"/>
        </w:rPr>
        <w:t>यह भाग इस्राएल नाम से शुरू होता है। इस उदाहरण में, इस्राएल नाम याकूब के सभी पुत्रों और उनके वंशजों को दर्शाता है। इस्राएल याकूब का दूसरा नाम है, जो परमेश्वर ने याकूब को कनान लौटने पर दिया था। इस्राएल नाम याकूब के सभी वंशजों के लिए भी रखा गया।</w:t>
      </w:r>
    </w:p>
    <w:p>
      <w:pPr/>
      <w:r>
        <w:rPr>
          <w:lang w:val="hi_IN" w:bidi="hi_IN"/>
        </w:rPr>
      </w:r>
      <w:r>
        <w:rPr>
          <w:lang w:val="hi_IN" w:bidi="hi_IN"/>
        </w:rPr>
        <w:t>याकूब का परिवार गोशेन में बस गया। याकूब के पुत्रों ने सम्पत्ति खरीदी या भूमि के मालिक बन गए। याकूब के वंशज फलदायक थे। यह एक शब्द चित्र है जिसका अर्थ है कि उनके बहुत से बच्चे हुए और उनके बच्चों के भी बहुत से बच्चे हुए। कनान से छियासठ लोग यूसुफ और उसके पुत्रों के साथ मिलकर याकूब के परिवार में कुल सत्तर लोग हुए। एक बार जब वे गोशेन में बस गए, तो उनकी संख्या तेजी से बढ़ी, जिसका अर्थ है कि उनके कई बच्चे हुए।</w:t>
      </w:r>
    </w:p>
    <w:p>
      <w:pPr/>
      <w:r>
        <w:rPr>
          <w:lang w:val="hi_IN" w:bidi="hi_IN"/>
        </w:rPr>
      </w:r>
      <w:r>
        <w:rPr>
          <w:lang w:val="hi_IN" w:bidi="hi_IN"/>
        </w:rPr>
        <w:t>याकूब गोशेन में सत्रह वर्ष रहा। जब कहानी शुरू हुई तब यूसुफ सत्रह वर्ष का था। यूसुफ को दास के रूप में बेचा जाने से पहले याकूब ने यूसुफ के साथ सत्रह वर्ष बिताए थे। याकूब ने अपने जीवन के अन्त में यूसुफ के साथ सत्रह वर्ष और बिताए। जब याकूब मिस्र पहुँचा तो वह एक सौ तीस वर्ष का था। अब याकूब एक सौ सैंतालीस वर्ष का है।</w:t>
      </w:r>
    </w:p>
    <w:p>
      <w:pPr/>
      <w:r>
        <w:rPr>
          <w:lang w:val="hi_IN" w:bidi="hi_IN"/>
        </w:rPr>
      </w:r>
      <w:r>
        <w:rPr>
          <w:lang w:val="hi_IN" w:bidi="hi_IN"/>
        </w:rPr>
        <w:t>अब याकूब अपने जीवन के अन्त पर पहुँच गया है। याकूब की मृत्यु का समय पास आया। इसका अर्थ है कि याकूब जल्द ही मरने वाला है। याकूब एक सौ सैंतालीस वर्ष का है। याकूब एक सौ अड़तालीस वर्ष तक जीवित नहीं रहेगा। याकूब जानता था कि वह जल्द ही मरने वाला है।</w:t>
      </w:r>
    </w:p>
    <w:p>
      <w:pPr/>
      <w:r>
        <w:rPr>
          <w:lang w:val="hi_IN" w:bidi="hi_IN"/>
        </w:rPr>
      </w:r>
      <w:r>
        <w:rPr>
          <w:lang w:val="hi_IN" w:bidi="hi_IN"/>
        </w:rPr>
        <w:t>रुकें और चर्चा करें: इस बात का कोई संकेत नहीं है कि याकूब अपनी मृत्यु से डरता है। किसी बहुत बूढ़े व्यक्ति के बारे में एक कहानी सुनाएँ जो मृत्यु के करीब है। यह व्यक्ति मृत्यु के बारे में क्या महसूस करता है? ध्यान दें कि यह व्यक्ति अपनी मृत्यु के बारे में कैसे बात करता है।</w:t>
      </w:r>
    </w:p>
    <w:p>
      <w:pPr/>
      <w:r>
        <w:rPr>
          <w:lang w:val="hi_IN" w:bidi="hi_IN"/>
        </w:rPr>
      </w:r>
      <w:r>
        <w:rPr>
          <w:lang w:val="hi_IN" w:bidi="hi_IN"/>
        </w:rPr>
        <w:t>याकूब ने यूसुफ को अपने पास बुलाया। फिर याकूब यूसुफ से कहता है कि उसकी मृत्यु के बाद उसके शरीर के लिए जिम्मेदार रहे। याकूब यूसुफ से जिस तरह से बात करता है वह दिखाता है कि याकूब जानता है कि यूसुफ मिस्र में एक महत्वपूर्ण व्यक्ति बन गया है। याकूब अपने पुत्र से बात कर रहा है, लेकिन याकूब मिस्र में एक बहुत महत्वपूर्ण पद वाले व्यक्ति से भी बात कर रहा है। याकूब इसे अपनी सम्मानजनक भाषा से दिखाता है। याकूब यूसुफ से कहता है कि वह यह वचन दे कि जब वह मर जाए तो उसका शरीर कनान देश में ले जाकर उसके पितरों के साथ दफनाया जाएगा, जिसका अर्थ है इसहाक और अब्राहम के साथ। अब्राहम और इसहाक को कनान में हेब्रोन के पास एक गुफा में दफनाया गया था। याकूब चाहता है कि उसे उसी गुफा में रखा या दफनाया जाए। याकूब यूसुफ से कहता है कि वह यह वचन एक गंभीर प्रतिज्ञा या शपथ के रूप में ले।</w:t>
      </w:r>
    </w:p>
    <w:p>
      <w:pPr/>
      <w:r>
        <w:rPr>
          <w:lang w:val="hi_IN" w:bidi="hi_IN"/>
        </w:rPr>
      </w:r>
      <w:r>
        <w:rPr>
          <w:lang w:val="hi_IN" w:bidi="hi_IN"/>
        </w:rPr>
        <w:t>वह नक्शा दिखाएँ जिसमें मिस्र और कनान हैं। गोशेन और हेब्रोन के देश को चिह्नित किया जाना चाहिए।</w:t>
      </w:r>
    </w:p>
    <w:p>
      <w:pPr/>
      <w:r>
        <w:rPr>
          <w:lang w:val="hi_IN" w:bidi="hi_IN"/>
        </w:rPr>
      </w:r>
      <w:r>
        <w:rPr>
          <w:lang w:val="hi_IN" w:bidi="hi_IN"/>
        </w:rPr>
        <w:t>यह शपथ एक गंभीर और प्रतीकात्मक संकेत था। याकूब ने यूसुफ से कहा कि वह अपना हाथ याकूब की जाँघ के नीचे रखे। यह एक विनम्र तरीका था जो याकूब के जननांग क्षेत्र को दर्शाता था। यह इशारा याकूब के परिवार की भविष्य की पीढ़ियों का प्रतिनिधित्व करता था। ऐसी शपथ ने यूसुफ पर बोझ डाल दिया। जब यूसुफ यह शपथ लेता है, तो यूसुफ अपने आप को सीधे परमेश्वर के सामने जवाबदेह बनाता है। यदि यूसुफ अपनी प्रतिज्ञा पूरी नहीं करता, तो वह अपने ऊपर परमेश्वर का क्रोध ले आता है। यदि यूसुफ अपनी शपथ को तोड़ता है, तो परमेश्वर यूसुफ को दण्ड देगा। यूसुफ परमेश्वर से यह प्रतिज्ञा कर रहा है।</w:t>
      </w:r>
    </w:p>
    <w:p>
      <w:pPr/>
      <w:r>
        <w:rPr>
          <w:lang w:val="hi_IN" w:bidi="hi_IN"/>
        </w:rPr>
      </w:r>
      <w:r>
        <w:rPr>
          <w:lang w:val="hi_IN" w:bidi="hi_IN"/>
        </w:rPr>
        <w:t>रुकें और चर्चा करें: एक स्थिति का वर्णन करें जिसमें कोई गंभीर शपथ लेता है जो परमेश्वर से एक प्रतिज्ञा भी है। व्यक्ति यह दर्शाने के लिए क्या करता है कि यह गंभीर और पवित्र है? यह वह करने की एक पूर्ण प्रतिज्ञा है जो उस व्यक्ति ने करने की शपथ ली है।</w:t>
      </w:r>
    </w:p>
    <w:p>
      <w:pPr/>
      <w:r>
        <w:rPr>
          <w:lang w:val="hi_IN" w:bidi="hi_IN"/>
        </w:rPr>
      </w:r>
      <w:r>
        <w:rPr>
          <w:lang w:val="hi_IN" w:bidi="hi_IN"/>
        </w:rPr>
        <w:t>यूसुफ ने प्रतिज्ञा की जैसे याकूब ने यूसुफ से कहा था। याकूब ने जोर दिया कि यूसुफ शपथ ले। यूसुफ ने शपथ खाई कि वह वैसा ही करेगा जैसा याकूब ने कहा था।</w:t>
      </w:r>
    </w:p>
    <w:p>
      <w:pPr/>
      <w:r>
        <w:rPr>
          <w:lang w:val="hi_IN" w:bidi="hi_IN"/>
        </w:rPr>
      </w:r>
      <w:r>
        <w:rPr>
          <w:lang w:val="hi_IN" w:bidi="hi_IN"/>
        </w:rPr>
        <w:t>यूसुफ ने शपथ लेने के बाद, याकूब ने धन्यवाद देने के लिए अपने बिस्तर के सिरहाने झुककर प्रभु की आराधना की। कुछ अनुवाद कहते हैं कि याकूब ने झुककर परमेश्वर की आराधना की। कुछ अनुवादक सोचते हैं कि याकूब यूसुफ को भी धन्यवाद दे रहा था। यह कहना अच्छा है कि याकूब बिना कुछ विशेष कहे नम्रता से झुक गया। यह भाग अन्त में याकूब के लिए इस्राएल नाम का उपयोग करता है। कुछ अनुवादों में इस्राएल नाम को लिया गया है और अन्य में याकूब का नाम रखा गया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याकूब का परिवार गोशेन के देश में सत्रह वर्ष तक रहता है और वहाँ खुशहाल होता है।</w:t>
      </w:r>
    </w:p>
    <w:p>
      <w:pPr/>
      <w:r>
        <w:rPr>
          <w:lang w:val="hi_IN" w:bidi="hi_IN"/>
        </w:rPr>
      </w:r>
      <w:r>
        <w:rPr>
          <w:b/>
          <w:lang w:val="hi_IN" w:bidi="hi_IN"/>
        </w:rPr>
        <w:t>दूसरा दृश्य:</w:t>
      </w:r>
      <w:r>
        <w:rPr>
          <w:lang w:val="hi_IN" w:bidi="hi_IN"/>
        </w:rPr>
        <w:t xml:space="preserve"> याकूब जानता है कि वह जल्द ही मर जाएगा। याकूब यूसुफ से कहता है कि वह वचन दे कि उसके शरीर को कनान वापस ले जाकर उसके पूर्वजों के साथ दफनाए।</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 का परिवार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एक ऐसे समय से शुरू होता है जो यह बताता है कि जब कहीं और कुछ हो रहा था, तब याकूब के परिवार के साथ भी कुछ घट रहा था।</w:t>
      </w:r>
    </w:p>
    <w:p>
      <w:pPr/>
      <w:r>
        <w:rPr>
          <w:lang w:val="hi_IN" w:bidi="hi_IN"/>
        </w:rPr>
      </w:r>
      <w:r>
        <w:rPr>
          <w:lang w:val="hi_IN" w:bidi="hi_IN"/>
        </w:rPr>
        <w:t>रुकें और चर्चा करें: एक कहानी सुनाएँ जिसमें दो घटनाएँ हो रही हैं। एक घटना का वर्णन करें। फिर दूसरी घटना को बताएँ। उन शब्दों पर ध्यान दें जो यह दर्शाते हैं कि दोनों घटनाएँ एक ही समय में हुई थी।</w:t>
      </w:r>
    </w:p>
    <w:p>
      <w:pPr/>
      <w:r>
        <w:rPr>
          <w:lang w:val="hi_IN" w:bidi="hi_IN"/>
        </w:rPr>
      </w:r>
      <w:r>
        <w:rPr>
          <w:lang w:val="hi_IN" w:bidi="hi_IN"/>
        </w:rPr>
        <w:t>यह दृश्य आगे बढ़ता है और बताता है कि गोशेन में याकूब के परिवार के साथ क्या हुआ। अकाल समाप्त हो गया। परिवार ने भूमि खरीदी और खुशहाल हुआ। परिवार में कई बच्चे थे इसलिए उनकी संख्या तेजी से बढ़ी। जब याकूब मिस्र पहुँचा तो वह एक सौ तीस वर्ष का था। सत्रह वर्ष बीत गए हैं। याकूब अब एक सौ सैंतालीस वर्ष का है।</w:t>
      </w:r>
    </w:p>
    <w:p>
      <w:pPr/>
      <w:r>
        <w:rPr>
          <w:lang w:val="hi_IN" w:bidi="hi_IN"/>
        </w:rPr>
      </w:r>
      <w:r>
        <w:rPr>
          <w:lang w:val="hi_IN" w:bidi="hi_IN"/>
        </w:rPr>
        <w:t>दूसरे दृश्य में, याकूब जानता है कि मृत्यु जल्द ही आने वाली है। याकूब चाहता है कि उसे हेब्रोन के पास एक गुफा में अब्राहम और इसहाक के साथ दफनाया जाए। याकूब यूसुफ को अपने पास बुलाता है। याकूब ने यूसुफ से कहा कि वह यह वचन दे कि वह उसके शरीर को कनान देश में वापस ले जाएगा और उसके शरीर को उसी गुफा में दफनाएगा जहाँ अब्राहम और इसहाक को दफनाया गया है। यूसुफ इसे करने की प्रतिज्ञा करता है।</w:t>
      </w:r>
    </w:p>
    <w:p>
      <w:pPr/>
      <w:r>
        <w:rPr>
          <w:lang w:val="hi_IN" w:bidi="hi_IN"/>
        </w:rPr>
      </w:r>
      <w:r>
        <w:rPr>
          <w:lang w:val="hi_IN" w:bidi="hi_IN"/>
        </w:rPr>
        <w:t>याकूब यूसुफ से कहता है कि वह एक विशेष रीति करे जिससे यह दिखे कि यह एक गंभीर वचन या शपथ है। इस रीति के द्वारा, यूसुफ परमेश्वर के सामने यह वचन देता है और यदि वह इसे पूरा न करे तो दण्ड की आशा रखता है। इस रीति में यूसुफ को अपना हाथ याकूब की जाँघ के नीचे रखना था। कुछ अनुवादों में जाँघ के नीचे हाथ रखने के कार्य को बताने के बजाय गंभीर प्रतिज्ञा शब्द का उपयोग किया गया है।</w:t>
      </w:r>
    </w:p>
    <w:p>
      <w:pPr/>
      <w:r>
        <w:rPr>
          <w:lang w:val="hi_IN" w:bidi="hi_IN"/>
        </w:rPr>
      </w:r>
      <w:r>
        <w:rPr>
          <w:lang w:val="hi_IN" w:bidi="hi_IN"/>
        </w:rPr>
        <w:t>यूसुफ के यह प्रतिज्ञा करने के बाद, याकूब अपने बिस्तर के सिरहाने झुक गया। बिस्तर के लिए शब्द और लाठी या सहारा देने वाली छड़ी जिनका याकूब ने उपयोग किया था इन दोनों के शब्द बहुत मिलते-जुलते हैं। कुछ अनुवादक सोचते हैं कि याकूब अपनी लाठी के बल झुका था। फिर भी, याकूब ने जितना वह कर सका उतना सिर झुकाया। याकूब बहुत बूढ़ा और बहुत कमजोर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 का परिवार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याकूब का परिवार गोशेन देश में बस जाता है। वे भूमि खरीदते हैं। उनके कई बच्चे हैं। यह परिवार गोशेन देश में सत्रह वर्ष तक रहता है। याकूब अब एक सौ सैंतालीस वर्ष का है।</w:t>
      </w:r>
    </w:p>
    <w:p>
      <w:pPr/>
      <w:r>
        <w:rPr>
          <w:lang w:val="hi_IN" w:bidi="hi_IN"/>
        </w:rPr>
      </w:r>
      <w:r>
        <w:rPr>
          <w:lang w:val="hi_IN" w:bidi="hi_IN"/>
        </w:rPr>
        <w:t>अभिनय रोक दें: याकूब से पूछें, अभी आप कैसा महसूस कर रहे हैं?" आप सुन सकते हैं, "मैं एक बूढ़ा व्यक्ति हूँ, लेकिन मैं संतुष्ट हूँ। मेरे चारों ओर देखें। उन सभी छोटे बच्चों को देखें। मेरा परिवार बढ़ रहा है। परमेश्वर ने मुझे कई वंशज देने का वचन दिया है। उन्हें देखें। हम यहाँ खुशहाल हो रहे हैं। मुझे खुशी है कि यूसुफ ने हमारे रहने के लिए यह स्थान ढूँढा। मुझे यहाँ आने के लिए कोई पछतावा नहीं है। परमेश्वर मेरे साथ अच्छा रहा है।" याकूब के बच्चों से पूछें, "आप अब कैसा महसूस कर रहे हैं?" आप सुन सकते हैं, "मुझे अच्छा लग रहा है। मेरा परिवार यहाँ खुश है। मेरे बच्चे हैं, पोते और यहाँ तक कि परपोते भी हैं। हम पैसे कमा रहे हैं। हर कोई स्वस्थ है। मुझे इस बात की चिंता है कि जब पिता मर जायेंगे तो क्या होगा। यूसुफ ने कहा कि यह ठीक है लेकिन मुझे यकीन नहीं है।" अभिनय को फिर से शुरू करें।</w:t>
      </w:r>
    </w:p>
    <w:p>
      <w:pPr/>
      <w:r>
        <w:rPr>
          <w:lang w:val="hi_IN" w:bidi="hi_IN"/>
        </w:rPr>
      </w:r>
      <w:r>
        <w:rPr>
          <w:lang w:val="hi_IN" w:bidi="hi_IN"/>
        </w:rPr>
        <w:t>दूसरे दृश्य में, याकूब जानता है कि याकूब जल्द ही मर जाएगा। याकूब यूसुफ को बुलाता है। यूसुफ याकूब से मिलने आता है। याकूब ने यूसुफ से कहा कि वह गंभीर शपथ खाए कि उसके मरने के बाद उसका शरीर कनान देश में ले जाकर उस गुफा में दफनाए जहाँ अब्राहम और इसहाक को दफनाया गया था। यूसुफ यह शपथ लेता है। याकूब अपने बिस्तर के सिरहाने झुकता है।</w:t>
      </w:r>
    </w:p>
    <w:p>
      <w:pPr/>
      <w:r>
        <w:rPr>
          <w:lang w:val="hi_IN" w:bidi="hi_IN"/>
        </w:rPr>
      </w:r>
      <w:r>
        <w:rPr>
          <w:lang w:val="hi_IN" w:bidi="hi_IN"/>
        </w:rPr>
        <w:t>अभिनय को रोकें: याकूब से पूछें, "आप कनान में क्यों दफनाया जाना चाहते हैं?" आप सुन सकते हैं, "यह वह देश है जिसे परमेश्वर ने मेरे दादा अब्राहम और मेरे पिता इसहाक से वचन दिया था। परमेश्वर ने यह प्रतिज्ञा मुझसे भी की कि यह मेरे वंशजों को मिलेगी। मैं चाहता हूँ कि मेरे पुत्र जानें कि मुझे वहाँ दफनाया गया है। यह हम सभी को एक साथ बाँधने में मदद करेगा। मैं नहीं चाहता कि वे यह भूल जाएँ कि उन्हें उस देश में लौटना है जिसे परमेश्वर ने हमें देने का वचन दिया था। मिस्र में यह समय केवल थोड़े समय के लिए है।" यूसुफ से पूछें, "आप इस गंभीर प्रतिज्ञा को करने के बारे में कैसा महसूस करते हैं?" आप सुन सकते हैं, "मुझे अपने पिता के लिए ऐसा करने में खुशी हो रही है। मैं उसके मन को शान्त करना चाहता हूँ। मैं चाहता हूँ कि उसके अंतिम दिन खुशहाल और बिना किसी चिंता के हो। यदि यह वचन मेरे पिता को शान्ति से मरने में मदद करती है, तो मैं यह वचन आनन्द से दूँगा। मुझे इसमें कोई समस्या नहीं दिखती है। मुझे यकीन है कि राजा मुझे उसके शरीर को वापस लेने की अनुमति देगा। मैं समझता हूँ कि वह वहाँ क्यों दफन होना चाहता है। यह हमारे पूरे परिवार के लिए एक अच्छी बात होगी। इससे बच्चों को यह जानने में मदद मिलेगी कि हम सभी को एक दिन कनान देश में वापस जाना चाहिए।"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भाग </w:t>
      </w:r>
      <w:r>
        <w:rPr>
          <w:b/>
          <w:lang w:val="hi_IN" w:bidi="hi_IN"/>
        </w:rPr>
        <w:t>इस्राएल</w:t>
      </w:r>
      <w:r>
        <w:rPr>
          <w:lang w:val="hi_IN" w:bidi="hi_IN"/>
        </w:rPr>
        <w:t xml:space="preserve"> नाम का उपयोग करके शुरू होता है जिसका अर्थ याकूब के सभी वंशज है जो मिस्र में रह रहे हैं। </w:t>
      </w:r>
      <w:r>
        <w:rPr>
          <w:lang w:val="hi_IN" w:bidi="hi_IN"/>
        </w:rPr>
        <w:t>इस्राएल</w:t>
      </w:r>
      <w:r>
        <w:rPr>
          <w:lang w:val="hi_IN" w:bidi="hi_IN"/>
        </w:rPr>
        <w:t xml:space="preserve"> की चर्चा मुख्य शब्दावली में की गई है।</w:t>
      </w:r>
    </w:p>
    <w:p>
      <w:pPr/>
      <w:r>
        <w:rPr>
          <w:lang w:val="hi_IN" w:bidi="hi_IN"/>
        </w:rPr>
      </w:r>
      <w:r>
        <w:rPr>
          <w:lang w:val="hi_IN" w:bidi="hi_IN"/>
        </w:rPr>
        <w:t>याकूब का परिवार फलता-फूलता गया और उनकी संख्या बढ़ती गई। यह पवित्रशास्त्र में एक सामान्य वाक्यांश है जिसका अर्थ है बहुत सन्तान होना और वे सन्तान आगे चलकर और भी बहुत सन्तान उत्पन्न करेंगी। परमेश्वर ने आदम और हव्वा से कहा फलो-फूलो और बढ़ो।</w:t>
      </w:r>
    </w:p>
    <w:p>
      <w:pPr/>
      <w:r>
        <w:rPr>
          <w:lang w:val="hi_IN" w:bidi="hi_IN"/>
        </w:rPr>
      </w:r>
      <w:r>
        <w:rPr>
          <w:lang w:val="hi_IN" w:bidi="hi_IN"/>
        </w:rPr>
        <w:t xml:space="preserve">याकूब ने यूसुफ से कहा कि वह एक गंभीर शपथ या </w:t>
      </w:r>
      <w:r>
        <w:rPr>
          <w:b/>
          <w:lang w:val="hi_IN" w:bidi="hi_IN"/>
        </w:rPr>
        <w:t>वचन</w:t>
      </w:r>
      <w:r>
        <w:rPr>
          <w:lang w:val="hi_IN" w:bidi="hi_IN"/>
        </w:rPr>
        <w:t xml:space="preserve"> दे कि जब याकूब की मृत्यु हो जाए तो यूसुफ उसके शरीर को वापस कनान देश में ले जाकर अब्राहम और इसहाक के साथ दफनाए जो याकूब के पूर्वज हैं। किसी को उसके पूर्वजों के साथ दफनाने का अर्थ यह हो सकता है कि एक ही क्षेत्र में होना या एक ही कब्र में होना हो सकता है। अब्राहम ने दफनाने के लिए एक गुफा खरीदी थी। इसहाक को उस गुफा में दफनाया गया था। याकूब चाहता था कि उसे उसी गुफा में दफनाया जाए।</w:t>
      </w:r>
    </w:p>
    <w:p>
      <w:pPr/>
      <w:r>
        <w:rPr>
          <w:lang w:val="hi_IN" w:bidi="hi_IN"/>
        </w:rPr>
      </w:r>
      <w:r>
        <w:rPr>
          <w:lang w:val="hi_IN" w:bidi="hi_IN"/>
        </w:rPr>
        <w:t xml:space="preserve">कुछ अनुवादों में गंभीर शपथ लेना शब्द का उपयोग किया गया है। अन्य लोग उस शपथ का अनुवाद करते हैं जो याकूब ने माँगी थी। याकूब ने यूसुफ से कहा कि वह यूसुफ का हाथ याकूब की जाँघ के नीचे रखें और शपथ खाए। इस तरह शपथ खाकर, यूसुफ यह मान रहा था कि यदि वह अपने वचन को पूरा न करे तो परमेश्वर का दण्ड उसे मिले। </w:t>
      </w:r>
      <w:r>
        <w:rPr>
          <w:lang w:val="hi_IN" w:bidi="hi_IN"/>
        </w:rPr>
        <w:t>शपथ</w:t>
      </w:r>
      <w:r>
        <w:rPr>
          <w:lang w:val="hi_IN" w:bidi="hi_IN"/>
        </w:rPr>
        <w:t xml:space="preserve"> की चर्चा मुख्य शब्दावली में की गई है। शपथ के लिए उसी शब्द का उपयोग करें जो आपने अन्य भागों में उपयोग किया है।</w:t>
      </w:r>
    </w:p>
    <w:p>
      <w:pPr/>
      <w:r>
        <w:rPr>
          <w:lang w:val="hi_IN" w:bidi="hi_IN"/>
        </w:rPr>
      </w:r>
      <w:r>
        <w:rPr>
          <w:lang w:val="hi_IN" w:bidi="hi_IN"/>
        </w:rPr>
        <w:t xml:space="preserve">यह भाग </w:t>
      </w:r>
      <w:r>
        <w:rPr>
          <w:b/>
          <w:lang w:val="hi_IN" w:bidi="hi_IN"/>
        </w:rPr>
        <w:t>इस्राएल</w:t>
      </w:r>
      <w:r>
        <w:rPr>
          <w:lang w:val="hi_IN" w:bidi="hi_IN"/>
        </w:rPr>
        <w:t xml:space="preserve"> नाम के साथ समाप्त होता है, लेकिन इस बार इसका अर्थ याकूब है।</w:t>
      </w:r>
    </w:p>
    <w:p>
      <w:pPr/>
      <w:r>
        <w:rPr>
          <w:lang w:val="hi_IN" w:bidi="hi_IN"/>
        </w:rPr>
      </w:r>
      <w:r>
        <w:rPr>
          <w:lang w:val="hi_IN" w:bidi="hi_IN"/>
        </w:rPr>
        <w:t>याकूब अपने बिस्तर के सिरहाने झुक गया। इसका अर्थ यह हो सकता है कि याकूब ने परमेश्वर की आराधना की। इसका यह अर्थ भी हो सकता है कि याकूब ने यूसुफ को धन्यवाद देने के लिए झुका। इसका अर्थ स्पष्ट नहीं है। कई अनुवादों में यह कहते हुए अर्थ अस्पष्ट हो गया है कि याकूब अपने बिस्तर के सिरहाने झुका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48:1–22</w:t>
      </w:r>
      <w:r>
        <w:rPr>
          <w:lang w:val="hi_IN" w:bidi="hi_IN"/>
        </w:rPr>
      </w:r>
    </w:p>
    <w:p>
      <w:pPr>
        <w:pStyle w:val="Heading3"/>
      </w:pPr>
      <w:r>
        <w:rPr>
          <w:lang w:val="hi_IN" w:bidi="hi_IN"/>
        </w:rPr>
        <w:t>सुने और मन में रखें</w:t>
      </w:r>
    </w:p>
    <w:p>
      <w:pPr/>
      <w:r>
        <w:rPr>
          <w:lang w:val="hi_IN" w:bidi="hi_IN"/>
        </w:rPr>
      </w:r>
      <w:r>
        <w:rPr>
          <w:lang w:val="hi_IN" w:bidi="hi_IN"/>
        </w:rPr>
        <w:t>उत्पत्ति 48:1–22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हम अब उत्पत्ति की पुस्तक के अन्तिम भागों या पुस्तक के अंत को शुरू कर रहे हैं। कहानी का मुख्य भाग और उसका चरम समय आ चुका है। ये भाग समाप्त होते हैं और कहानी के अन्तिम विवरण को एक साथ लाते हैं। अन्त के इस पहले भाग में, याकूब मृत्यु के करीब है। यूसुफ याकूब से मिलने जाता है। यूसुफ अपने दोनों पुत्रों मनश्शे और एप्रैम को याकूब से मिलने के लिए ले जाता है। यह इस यात्रा की कहानी है।</w:t>
      </w:r>
    </w:p>
    <w:p>
      <w:pPr/>
      <w:r>
        <w:rPr>
          <w:lang w:val="hi_IN" w:bidi="hi_IN"/>
        </w:rPr>
      </w:r>
      <w:r>
        <w:rPr>
          <w:lang w:val="hi_IN" w:bidi="hi_IN"/>
        </w:rPr>
        <w:t>याकूब का स्वास्थ्य तेजी से गिर रहा है। यह एक शब्द चित्र है जो यह दर्शाता है कि याकूब मृत्यु के करीब है। याकूब अपनी शक्ति और बल खो रहा है। कुछ अनुवाद कहते हैं कि याकूब बीमार है। यह बीमारी तब आती है जब कोई व्यक्ति मृत्यु के करीब होता है और उसके शरीर में सब कुछ काम करना बंद कर देता है।</w:t>
      </w:r>
    </w:p>
    <w:p>
      <w:pPr/>
      <w:r>
        <w:rPr>
          <w:lang w:val="hi_IN" w:bidi="hi_IN"/>
        </w:rPr>
      </w:r>
      <w:r>
        <w:rPr>
          <w:lang w:val="hi_IN" w:bidi="hi_IN"/>
        </w:rPr>
        <w:t>कोई यूसुफ से कहता है कि याकूब मृत्यु के करीब है। यूसुफ याकूब से मिलने गया। यूसुफ अपने पुत्रों मनश्शे और एप्रैम को याकूब से मिलने के लिए ले गया। ये दो युवा पुरुष लगभग बीस वर्ष के होंगे। याकूब सत्रह वर्षों से मिस्र में रह रहा है। ये दोनों बेटे याकूब के मिस्र आने से पहले जन्मे थे। इस यात्रा के लिए यूसुफ को उस स्थान से गोशेन देश तक यात्रा करनी पड़ी जहाँ यूसुफ ने राज्यपाल के रूप में काम किया था, जहाँ याकूब रह रहा था। जब यूसुफ आया, तब याकूब ने अपनी सारी शक्ति बटोरी और बिस्तर पर बैठ गया। यह एक शब्द चित्र है जो यह वर्णन करने के लिए है कि याकूब के लिए बैठना कितना कठिन था। याकूब बहुत बूढ़ा और कमजोर था।</w:t>
      </w:r>
    </w:p>
    <w:p>
      <w:pPr/>
      <w:r>
        <w:rPr>
          <w:lang w:val="hi_IN" w:bidi="hi_IN"/>
        </w:rPr>
      </w:r>
      <w:r>
        <w:rPr>
          <w:lang w:val="hi_IN" w:bidi="hi_IN"/>
        </w:rPr>
        <w:t>रुकें और चर्चा करें: किसी ऐसे व्यक्ति के बारे में एक कहानी सुनाएँ जो बहुत थका हुआ था और उसके पास कोई ताकत या ऊर्जा नहीं बची थी। परन्तु, इस व्यक्ति को कुछ करना आवश्यक है। सुनें कि कहानीकार कैसे वर्णन करता है कि थका हुआ व्यक्ति अभिनय के लिए कैसे तैयार होता है।</w:t>
      </w:r>
    </w:p>
    <w:p>
      <w:pPr/>
      <w:r>
        <w:rPr>
          <w:lang w:val="hi_IN" w:bidi="hi_IN"/>
        </w:rPr>
      </w:r>
      <w:r>
        <w:rPr>
          <w:lang w:val="hi_IN" w:bidi="hi_IN"/>
        </w:rPr>
        <w:t>याकूब ने यूसुफ को वह कहानी सुनाई जब सर्वशक्तिमान परमेश्वर या एल-शद्दाई लूज में याकूब के सामने प्रकट हुआ था। याकूब अपने मामा लाबान से मिलने कनान देश से जा रहा था। लूज बेतेल के पास नगर का प्राचीन नाम है। याकूब लूज के पास था और उसने उस स्थान का नाम बेतेल रखा जहाँ सर्वशक्तिमान परमेश्वर प्रकट हुआ था। याकूब का परमेश्वर का दर्शन बेतेल में एक सीढ़ी के सिरे पर हुआ था। परमेश्वर ने याकूब से प्रतिज्ञा की कि उसके वंशज बहुत होंगे। जब याकूब कनान लौटा, तो याकूब बेतेल में रुका और परमेश्वर की आराधना की। एल-शद्दाई के रूप में परमेश्वर याकूब के सामने प्रकट हुआ, याकूब को आशीष दी, और दोहराया कि याकूब का नाम इस्राएल होगा। जब याकूब यूसुफ से कहता है कि एल-शद्दाई लूज में उसे दिखाई दिए तब वह अपने पिछले जीवन की बातें याद करता है। याकूब ने इस अभिव्यक्ति का भी उपयोग किया, "फलो और बढ़ो।" जैसा कि अन्य भागों में लिखा है, इसका अर्थ यह है कि याकूब के बहुत से पुत्र होंगे और उनके भी बहुत से पुत्र होंगे ताकि याकूब का वंश बहुत बढ़ जाए। परमेश्वर ने याकूब से प्रतिज्ञा की थी कि कनान देश याकूब के वंशजों के लिए एक अनन्त अधिकार होगा।</w:t>
      </w:r>
    </w:p>
    <w:p>
      <w:pPr/>
      <w:r>
        <w:rPr>
          <w:lang w:val="hi_IN" w:bidi="hi_IN"/>
        </w:rPr>
      </w:r>
      <w:r>
        <w:rPr>
          <w:lang w:val="hi_IN" w:bidi="hi_IN"/>
        </w:rPr>
        <w:t>रुकें और वह नक्शा दिखाएँ जिसमें लूज, बेतेल, बेतलहम/एप्राता को चिह्नित किया गया है।</w:t>
      </w:r>
    </w:p>
    <w:p>
      <w:pPr/>
      <w:r>
        <w:rPr>
          <w:lang w:val="hi_IN" w:bidi="hi_IN"/>
        </w:rPr>
      </w:r>
      <w:r>
        <w:rPr>
          <w:lang w:val="hi_IN" w:bidi="hi_IN"/>
        </w:rPr>
        <w:t>याकूब ने यूसुफ से कहा कि वह यूसुफ के दोनों पुत्रों को अपने पुत्रों के समान अपनाने जा रहा है। याकूब बताता है कि यूसुफ की माता राहेल की मृत्यु हो गई है। राहेल और बच्चे जन्म नहीं दे सकी। इस बिन्दु पर याकूब बिन्यामीन का उल्लेख नहीं करता है। इसलिए याकूब, यूसुफ के दोनों पुत्रों को अपने अन्य पुत्रों के समान मान रहा है। याकूब ने यूसुफ से कहा कि भविष्य में यूसुफ से जन्मे कोई भी पुत्र यूसुफ के पुत्र होंगे, लेकिन मनश्शे और एप्रैम याकूब के पुत्र होंगे।</w:t>
      </w:r>
    </w:p>
    <w:p>
      <w:pPr/>
      <w:r>
        <w:rPr>
          <w:lang w:val="hi_IN" w:bidi="hi_IN"/>
        </w:rPr>
      </w:r>
      <w:r>
        <w:rPr>
          <w:lang w:val="hi_IN" w:bidi="hi_IN"/>
        </w:rPr>
        <w:t>फिर याकूब ने यूसुफ के दोनों पुत्रों को अपने पुत्रों के रूप में अपनाया। किसी को गोद लेने का अर्थ है उस व्यक्ति को परिवार में स्वीकार करना, उसके समान अधिकारों के साथ जैसे वह व्यक्ति परिवार में पैदा हुआ हो। याकूब कहता है कि यूसुफ के दोनों पुत्रों का याकूब के साथ वही रिश्ता होगा जो याकूब के दो पुत्रों के साथ रूबेन और शिमोन का है। इस तरह, यूसुफ के हर एक पुत्र को याकूब से विरासत का पूरा हिस्सा मिलेगा, जैसा यूसुफ के भाइयों के पास है। आमतौर पर दोनों पुत्र यूसुफ की विरासत को अपने बीच बांट लेते थे। याकूब के दो पुत्रों को गोद लेने से हर एक पुत्र को उसकी सम्पत्ति का बारहवाँ भाग या विरासत में पूरा हिस्सा मिल गया। कई वर्षों बाद, जब याकूब के पुत्रों के वंशज बड़ी-बड़ी जातियाँ बनकर मिस्र से निकल गए, तब परमेश्वर ने ठहराया कि लेवी की जाति के लोग अन्य सभी जातियों के याजक होंगे और देश में किसी भाग के अधिकारी नहीं होंगे। मनश्शे और एप्रैम ने यूसुफ का हिस्सा और लेवी का हिस्सा ले लिया।</w:t>
      </w:r>
    </w:p>
    <w:p>
      <w:pPr/>
      <w:r>
        <w:rPr>
          <w:lang w:val="hi_IN" w:bidi="hi_IN"/>
        </w:rPr>
      </w:r>
      <w:r>
        <w:rPr>
          <w:lang w:val="hi_IN" w:bidi="hi_IN"/>
        </w:rPr>
        <w:t>याकूब ने यूसुफ के पुत्रों को आशीष देने का फैसला किया। याकूब बुढ़ापे के कारण लगभग अंधा हो गया था। यूसुफ अपने दोनों पुत्रों को याकूब के करीब लाया। याकूब ने हर एक पुत्र को गले लगाया और चूमा। हर एक पुत्र याकूब के घुटनों के पास था परन्तु सम्भव है कि वे याकूब की गोद में नहीं बैठे थे। जब पुत्र याकूब के घुटनों के पास थे और उनका चूमना व गले लगाना, गोद लेने की विधि का एक भाग था। याकूब यूसुफ के दोनों पुत्रों को अपने पुत्रों के रूप में अपनाने के लिए एक रीति से गुजर रहा है। यूसुफ भूमि पर मुँह के बल झुका। यह आदर और सम्मान दिखाने का एक तरीका है। इस तरह यूसुफ कह रहा है कि युसूफ ने याकूब द्वारा उसके दो पुत्रों को गोद लेने की बात स्वीकार कर लिया है।</w:t>
      </w:r>
    </w:p>
    <w:p>
      <w:pPr/>
      <w:r>
        <w:rPr>
          <w:lang w:val="hi_IN" w:bidi="hi_IN"/>
        </w:rPr>
      </w:r>
      <w:r>
        <w:rPr>
          <w:lang w:val="hi_IN" w:bidi="hi_IN"/>
        </w:rPr>
        <w:t>रुकें और चर्चा करें: आपके गाँव या समुदाय में किसी व्यक्ति के पुत्र या पुत्रों को गोद लेने के बारे में एक कहानी सुनाएँ। ऐसे कौन से रीति-रिवाज़ और तरीके होते हैं जिनसे सबको पता चले कि गोद लिया हुआ बच्चा अब पिता का अपना जन्मा हुआ बच्चा माना जाता है?</w:t>
      </w:r>
    </w:p>
    <w:p>
      <w:pPr/>
      <w:r>
        <w:rPr>
          <w:lang w:val="hi_IN" w:bidi="hi_IN"/>
        </w:rPr>
      </w:r>
      <w:r>
        <w:rPr>
          <w:lang w:val="hi_IN" w:bidi="hi_IN"/>
        </w:rPr>
        <w:t>यूसुफ ने अपने दोनों पुत्रों को याकूब की आशीष पाने के लिए आगे रखा। यूसुफ ने अपने बड़े पुत्र मनश्शे को वहाँ रखा, जहाँ याकूब का दाहिना हाथ उसके सिर पर आशीष देने के लिए रखा जा सके। यूसुफ ने एप्रैम को उस स्थान पर रखा जहाँ आशीष देने के लिए याकूब का बायाँ हाथ एप्रैम के सिर पर होगा। दाएँ हाथ से दी गई आशीष सबसे महत्वपूर्ण आशीष है। यूसुफ यह सुनिश्चित कर रहा है कि बड़े पुत्र को रीति के अनुसार सबसे महत्वपूर्ण आशीष मिले। हालाँकि, याकूब ने अपनी बाहों को इतना जोड़ा था कि उसका दाहिना हाथ एप्रैम और छोटे पुत्र का सिर और याकूब का बायाँ हाथ बड़े पुत्र के सिर तक पहुँच गया था।</w:t>
      </w:r>
    </w:p>
    <w:p>
      <w:pPr/>
      <w:r>
        <w:rPr>
          <w:lang w:val="hi_IN" w:bidi="hi_IN"/>
        </w:rPr>
      </w:r>
      <w:r>
        <w:rPr>
          <w:lang w:val="hi_IN" w:bidi="hi_IN"/>
        </w:rPr>
        <w:t>रुकें और चर्चा करें: एक पिता द्वारा अपने पुत्रों को आशीष देने की या किसी बड़े व्यक्ति द्वारा छोटे लोगों को आशीष देने की कहानी सुनाएँ। हर व्यक्ति की स्थिति पर ध्यान दें। ध्यान दें कि पिता आशीष देते समय क्या करता है। आशीष की भाषा पर ध्यान दें। आशीष में किसी भी कविता या गीत पर ध्यान दें।</w:t>
      </w:r>
    </w:p>
    <w:p>
      <w:pPr/>
      <w:r>
        <w:rPr>
          <w:lang w:val="hi_IN" w:bidi="hi_IN"/>
        </w:rPr>
      </w:r>
      <w:r>
        <w:rPr>
          <w:lang w:val="hi_IN" w:bidi="hi_IN"/>
        </w:rPr>
        <w:t>याकूब ने आशीष देने के लिए कविता का उपयोग किया। याकूब ने यूसुफ को आशीष दी। याकूब के हाथ दोनों पुत्रों के सिरों पर थे। जब याकूब ने दोनों पुत्रों को आशीष दी, तब याकूब ने यूसुफ को भी आशीष दी। याकूब ने परमेश्वर के बारे में अब्राहम और इसहाक के परमेश्वर के रूप में बात की। याकूब ने परमेश्वर को चरवाहा कहा था। चरवाहा वह व्यक्ति होता है जो भेड़ों या बकरियों के झुण्ड की देखभाल करता है। इन पशुओं की देखभाल करने का अर्थ है कि चरवाहा उनके लिए घास और पानी ढूँढ़ता है और उन्हें नुकसान से बचाता है। याकूब कहता है कि परमेश्वर ने यह याकूब के लिए किया।</w:t>
      </w:r>
    </w:p>
    <w:p>
      <w:pPr/>
      <w:r>
        <w:rPr>
          <w:lang w:val="hi_IN" w:bidi="hi_IN"/>
        </w:rPr>
      </w:r>
      <w:r>
        <w:rPr>
          <w:lang w:val="hi_IN" w:bidi="hi_IN"/>
        </w:rPr>
        <w:t>याकूब ने परमेश्वर को एक दूत के रूप में भी कहा है। स्वर्गीय प्राणी हैं जो परमेश्वर के लिए संदेश ले जाते हैं। कभी-कभी, परमेश्वर ने एक दूत का रूप धारण किया। याकूब परमेश्वर के बारे में बात कर रहा है जब याकूब कहता है कि दूत ने याकूब को सभी बुराइयों से बचाया और याकूब को आशीष दी। याकूब ने दूत से दोनों पुत्रों को आशीष देने के लिए कहा है।</w:t>
      </w:r>
    </w:p>
    <w:p>
      <w:pPr/>
      <w:r>
        <w:rPr>
          <w:lang w:val="hi_IN" w:bidi="hi_IN"/>
        </w:rPr>
      </w:r>
      <w:r>
        <w:rPr>
          <w:lang w:val="hi_IN" w:bidi="hi_IN"/>
        </w:rPr>
        <w:t>जब यूसुफ ने देखा कि याकूब ने अपने हाथों को आपस में बदल लिया है और बायाँ हाथ मनश्शे के सिर पर रखा है तो वह परेशान हुआ। यूसुफ ने याकूब से अपने हाथों को सही तरीके से रखने के लिए मनाने की कोशिश की। याकूब ने इनकार कर दिया। याकूब ने हर एक पुत्र को एक आशीष दी, लेकिन सबसे बड़ी आशीष छोटे पुत्र एप्रैम को गई।</w:t>
      </w:r>
    </w:p>
    <w:p>
      <w:pPr/>
      <w:r>
        <w:rPr>
          <w:lang w:val="hi_IN" w:bidi="hi_IN"/>
        </w:rPr>
      </w:r>
      <w:r>
        <w:rPr>
          <w:lang w:val="hi_IN" w:bidi="hi_IN"/>
        </w:rPr>
        <w:t>याकूब यूसुफ को यह याद दिलाकर समाप्त करता है कि याकूब जल्द ही मरने वाला है। याकूब यूसुफ को याद दिलाता है कि परमेश्वर यूसुफ के साथ होगा और परमेश्वर यूसुफ को उसके पूर्वजों के देश या कनान में वापस ले जाएगा। आपके पूर्वजों का देश एक विशिष्ट स्थान का वर्णन करने के लिए एक शब्द चित्र है। याकूब कनान का उल्लेख कर रहा है।</w:t>
      </w:r>
    </w:p>
    <w:p>
      <w:pPr/>
      <w:r>
        <w:rPr>
          <w:lang w:val="hi_IN" w:bidi="hi_IN"/>
        </w:rPr>
      </w:r>
      <w:r>
        <w:rPr>
          <w:lang w:val="hi_IN" w:bidi="hi_IN"/>
        </w:rPr>
        <w:t>याकूब ने यूसुफ से कहा कि उसे उसके भाइयों से अधिक विरासत मिलेगी। याकूब यूसुफ को वह देश दे रहा है जिसे याकूब ने जबरन जीता था। याकूब ने देश के इस टुकड़े को जीतने के लिए एक तलवार और धनुष तथा तीर का उपयोग किया। एमोरी कनान में रहने वाले लोगों के लिए एक सामान्य नाम है। हम जानते हैं कि यूसुफ की विरासत कनान में है, लेकिन हम सटीक स्थान नहीं जानते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कोई यूसुफ से कहता है कि याकूब मृत्यु के करीब है। यूसुफ अपने दोनों पुत्रों मनश्शे और एप्रैम को लेकर अपने पिता याकूब के पास गया।</w:t>
      </w:r>
    </w:p>
    <w:p>
      <w:pPr/>
      <w:r>
        <w:rPr>
          <w:lang w:val="hi_IN" w:bidi="hi_IN"/>
        </w:rPr>
      </w:r>
      <w:r>
        <w:rPr>
          <w:b/>
          <w:lang w:val="hi_IN" w:bidi="hi_IN"/>
        </w:rPr>
        <w:t>दूसरा दृश्य:</w:t>
      </w:r>
      <w:r>
        <w:rPr>
          <w:lang w:val="hi_IN" w:bidi="hi_IN"/>
        </w:rPr>
        <w:t xml:space="preserve"> याकूब यूसुफ को बताता है कि कैसे परमेश्वर ने उसकी सहायता की। फिर याकूब यूसुफ के पुत्रों को गोद लेता है।</w:t>
      </w:r>
    </w:p>
    <w:p>
      <w:pPr/>
      <w:r>
        <w:rPr>
          <w:lang w:val="hi_IN" w:bidi="hi_IN"/>
        </w:rPr>
      </w:r>
      <w:r>
        <w:rPr>
          <w:b/>
          <w:lang w:val="hi_IN" w:bidi="hi_IN"/>
        </w:rPr>
        <w:t>तीसरा दृश्य:</w:t>
      </w:r>
      <w:r>
        <w:rPr>
          <w:lang w:val="hi_IN" w:bidi="hi_IN"/>
        </w:rPr>
        <w:t xml:space="preserve"> गोद लेने की रीति के बाद, याकूब मनश्शे और एप्रैम को आशीष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मनश्शे</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कोई जो यूसुफ से कहता है कि याकूब मृत्यु के करीब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गोशेन में है और मृत्यु के करीब आ रहा है। यह पिछले भाग के तुरन्त बाद होता है। पाठ यह दर्शाने के लिए समय शब्दों का उपयोग करता है ताकि दिखाए कि पिछले भाग के बाद ज़्यादा समय नहीं बीता है।</w:t>
      </w:r>
    </w:p>
    <w:p>
      <w:pPr/>
      <w:r>
        <w:rPr>
          <w:lang w:val="hi_IN" w:bidi="hi_IN"/>
        </w:rPr>
      </w:r>
      <w:r>
        <w:rPr>
          <w:lang w:val="hi_IN" w:bidi="hi_IN"/>
        </w:rPr>
        <w:t>यूसुफ मिस्र की राजधानी या किसी अन्य स्थान पर है। कोई यूसुफ के पास जाता है और यह कहता है कि याकूब मृत्यु के करीब है। यूसुफ को याकूब से मिलने के लिए यात्रा करनी चाहिए। यूसुफ अपने दोनों पुत्रों, मनश्शे और एप्रैम को लेकर याकूब के पास जाता है। ये दोनों बेटे बड़े हो गए हैं। उनकी आयु लगभग बीस वर्ष है। वे याकूब के मिस्र आने से पहले पैदा हुए थे। याकूब सत्रह वर्षों से मिस्र में है।</w:t>
      </w:r>
    </w:p>
    <w:p>
      <w:pPr/>
      <w:r>
        <w:rPr>
          <w:lang w:val="hi_IN" w:bidi="hi_IN"/>
        </w:rPr>
      </w:r>
      <w:r>
        <w:rPr>
          <w:lang w:val="hi_IN" w:bidi="hi_IN"/>
        </w:rPr>
        <w:t>दूसरे दृश्य में, यूसुफ और दोनों पुत्र, मनश्शे और एप्रैम याकूब से मिलने जाते हैं। याकूब ने यूसुफ को वह कहानी सुनाई जब परमेश्वर बेतेल में याकूब के सामने प्रकट हुआ था। इस स्थान पर परमेश्वर याकूब के सामने दो बार प्रकट हुआ। पहली बार वह समय था जब याकूब अपने मामा लाबान से मिलने के लिए हारान जा रहा था। दूसरी बार जब याकूब कनान लौट रहा था तब वह परमेश्वर की आराधना करने के लिए बेतेल गया। याकूब ने यूसुफ को उन प्रतिज्ञाओं की याद दिलाई जो परमेश्वर ने उसे दर्शन में दिए थे।</w:t>
      </w:r>
    </w:p>
    <w:p>
      <w:pPr/>
      <w:r>
        <w:rPr>
          <w:lang w:val="hi_IN" w:bidi="hi_IN"/>
        </w:rPr>
      </w:r>
      <w:r>
        <w:rPr>
          <w:lang w:val="hi_IN" w:bidi="hi_IN"/>
        </w:rPr>
        <w:t>याकूब यूसुफ से कहता है कि याकूब यूसुफ के पुत्रों को गोद ले रहा है। यूसुफ के पुत्र अब याकूब के पुत्र हैं। याकूब गोद लेने के एक रीति से गुजरता है। अब से इन दोनों पुत्रों के पास वही अधिकार और विरासत होगी जो याकूब के अन्य पुत्रों के पास थी। याकूब ने उसके पुत्रों रूबेन और लेवी का उल्लेख किया। याकूब रूबेन और लेवी की विरासत नहीं छिनता है। उन्हें अपनी विरासत मिलेगी। याकूब मनश्शे और एप्रैम को उसके परिवार में पुत्रों के रूप में जोड़ रहा है।</w:t>
      </w:r>
    </w:p>
    <w:p>
      <w:pPr/>
      <w:r>
        <w:rPr>
          <w:lang w:val="hi_IN" w:bidi="hi_IN"/>
        </w:rPr>
      </w:r>
      <w:r>
        <w:rPr>
          <w:lang w:val="hi_IN" w:bidi="hi_IN"/>
        </w:rPr>
        <w:t>याकूब यूसुफ को अपनी माता राहेल की मृत्यु की याद दिलाता है। क्योंकि राहेल की मृत्यु हो गई, इसलिए याकूब ने यूसुफ के बच्चों को गोद लेकर अपने ही बेटे बना लिया। याकूब दोनों पुत्रों को देखता है और पूछता है कि वे कौन हैं। यह संभव है कि याकूब उन्हें साफ़-साफ़ न देख सका क्योंकि उसकी आँखें कमजोर हो गई थीं। सबसे अधिक संभावना है, याकूब ने पूछा कि गोद लेने की रीति के भाग के रूप में कौन से पुत्र हैं। यूसुफ ने बताया कि ये उसके दोनों पुत्र हैं, जो मिस्र में उसके यहाँ जन्मे थे। गोद लेने की रीति के अन्त में, यूसुफ याकूब के सामने मुँह के बल झुका। यूसुफ दिखा रहा है कि यूसुफ याकूब का सम्मान करता है और इस गोद लेने को स्वीकार करता है।</w:t>
      </w:r>
    </w:p>
    <w:p>
      <w:pPr/>
      <w:r>
        <w:rPr>
          <w:lang w:val="hi_IN" w:bidi="hi_IN"/>
        </w:rPr>
      </w:r>
      <w:r>
        <w:rPr>
          <w:lang w:val="hi_IN" w:bidi="hi_IN"/>
        </w:rPr>
        <w:t>तीसरे दृश्य में, याकूब दोनों पुत्रों को गोद लेने के बाद उन्हें आशीष देता है। याकूब के दोनों पुत्र उसके घुटनों के पास थे। यूसुफ पुत्रों को याकूब के करीब ले जाता है। यूसुफ ने मनश्शे को वहाँ रखा ताकि याकूब का दाहिना हाथ उसके सिर पर पड़े। यूसुफ एप्रैम को वहाँ ले गया जहाँ याकूब का बायाँ हाथ उसके सिर पर रखा जाने वाला था। याकूब ने अपनी बाँहें जोड़ दी और उसका दाहिना हाथ एप्रैम के सिर पर और बायाँ हाथ मनश्शे के सिर पर रखा।</w:t>
      </w:r>
    </w:p>
    <w:p>
      <w:pPr/>
      <w:r>
        <w:rPr>
          <w:lang w:val="hi_IN" w:bidi="hi_IN"/>
        </w:rPr>
      </w:r>
      <w:r>
        <w:rPr>
          <w:lang w:val="hi_IN" w:bidi="hi_IN"/>
        </w:rPr>
        <w:t>याकूब ने पहले यूसुफ के लिए आशीष दी। याकूब यूसुफ को नहीं छू रहा था। यूसुफ को आशीष देने के बाद, याकूब ने दोनों पुत्रों के लिए आशीष दी।</w:t>
      </w:r>
    </w:p>
    <w:p>
      <w:pPr/>
      <w:r>
        <w:rPr>
          <w:lang w:val="hi_IN" w:bidi="hi_IN"/>
        </w:rPr>
      </w:r>
      <w:r>
        <w:rPr>
          <w:lang w:val="hi_IN" w:bidi="hi_IN"/>
        </w:rPr>
        <w:t>रुकें और स्थिति निर्धारित करें। इस गति को तब तक पूरा करें जब तक कि समूह उस अभिनय का वर्णन आसानी से न कर सके। एक व्यक्ति की तस्वीर दिखाएँ कि उसकी बाँहों को आपस में मिलाकर बैठा है, जिसका दाहिना हाथ बाएँ ओर बैठे पुत्र के सिर पर हो और यह बायाँ हाथ दाहिनी ओर बैठे पुत्र के सिर पर हो।</w:t>
      </w:r>
    </w:p>
    <w:p>
      <w:pPr/>
      <w:r>
        <w:rPr>
          <w:lang w:val="hi_IN" w:bidi="hi_IN"/>
        </w:rPr>
      </w:r>
      <w:r>
        <w:rPr>
          <w:lang w:val="hi_IN" w:bidi="hi_IN"/>
        </w:rPr>
        <w:t>याकूब ने आशीष को कविता की तरह कहा। याकूब ने प्रार्थना के रूप में भी आशीष दी। याकूब ने कहा, "परमेश्वर की कृपा हो।" याकूब ने कई काम सूचीबद्ध किए जो परमेश्वर ने अब्राहम, इसहाक और याकूब के लिए किए थे। याकूब ने परमेश्वर से कहा कि जिसने ये सब किया है वह इन दोनों पुत्रों को भी आशीष दे।</w:t>
      </w:r>
    </w:p>
    <w:p>
      <w:pPr/>
      <w:r>
        <w:rPr>
          <w:lang w:val="hi_IN" w:bidi="hi_IN"/>
        </w:rPr>
      </w:r>
      <w:r>
        <w:rPr>
          <w:lang w:val="hi_IN" w:bidi="hi_IN"/>
        </w:rPr>
        <w:t>यूसुफ ने देखा कि याकूब ने उसकी बाँहें जोड़ दी हैं और उसने अपना दाहिना हाथ एप्रैम के सिर पर और बायाँ हाथ मनश्शे के सिर पर रखा। यूसुफ ने सोचा कि याकूब ने अपनी कमजोर दृष्टि के कारण गलती की है। यूसुफ ने याकूब का दाहिना हाथ मनश्शे पर रखने की कोशिश की। यूसुफ ने याकूब को याद दिलाया कि मनश्शे पहला पुत्र है। यूसुफ ने याकूब से इसे बदलने और उसका दाहिना हाथ मनश्शे पर रखने की कोशिश की। याकूब ने बदलने से इनकार कर दिया। याकूब ने कहा कि मनश्शे पहला पुत्र था, लेकिन एप्रैम बड़ा होगा। याकूब ने हर एक पुत्र को आशीष दी, लेकिन छोटे पुत्र एप्रैम को बड़ी आशीष दी। याकूब ने पहले एप्रैम का नाम लिया और मनश्शे का नाम बाद में लिया। याकूब ने उनसे कहा कि भविष्य में लोग दूसरों को आशीष देने के लिए एप्रैम और मनश्शे के नामों का उपयोग करेंगे।</w:t>
      </w:r>
    </w:p>
    <w:p>
      <w:pPr/>
      <w:r>
        <w:rPr>
          <w:lang w:val="hi_IN" w:bidi="hi_IN"/>
        </w:rPr>
      </w:r>
      <w:r>
        <w:rPr>
          <w:lang w:val="hi_IN" w:bidi="hi_IN"/>
        </w:rPr>
        <w:t>याकूब ने यूसुफ को यह आशीष देकर कहा कि वह देश का एक अतिरिक्त भाग विरासत में पाएगा, और इसी के साथ आशीष देने का समय समाप्त किया। याकूब यूसुफ को वह भूमि का टुकड़ा देता है जो उसने युद्ध में जीता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मनश्शे</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कोई जो यूसुफ से कहता है कि याकूब मृत्यु के करीब है</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कोई यूसुफ के पास जाता है और यूसुफ से कहता है कि याकूब जल्द ही मर जाएगा। यूसुफ याकूब से मिलने जाता है। यूसुफ अपने दोनों पुत्रों, मनश्शे और एप्रैम को लेकर याकूब के पास जाता है।</w:t>
      </w:r>
    </w:p>
    <w:p>
      <w:pPr/>
      <w:r>
        <w:rPr>
          <w:lang w:val="hi_IN" w:bidi="hi_IN"/>
        </w:rPr>
      </w:r>
      <w:r>
        <w:rPr>
          <w:lang w:val="hi_IN" w:bidi="hi_IN"/>
        </w:rPr>
        <w:t>दूसरे दृश्य में, याकूब बिस्तर पर उठने और यूसुफ, मनश्शे और एप्रैम का स्वागत करने की कोशिश करता है। याकूब यूसुफ को बताता है कि दो बार परमेश्वर उसे लूज या बेतेल में दर्शन में दिखाई दिए थे। याकूब यूसुफ को उन प्रतिज्ञाओं के बारे में बताता है जो परमेश्वर ने उससे की थीं।</w:t>
      </w:r>
    </w:p>
    <w:p>
      <w:pPr/>
      <w:r>
        <w:rPr>
          <w:lang w:val="hi_IN" w:bidi="hi_IN"/>
        </w:rPr>
      </w:r>
      <w:r>
        <w:rPr>
          <w:lang w:val="hi_IN" w:bidi="hi_IN"/>
        </w:rPr>
        <w:t>अभिनय को रोकें: मनश्शे और एप्रैम से पूछें, "इन प्रतिज्ञाओं को सुनकर आप कैसा महसूस करते हैं जो परमेश्वर ने आपके दादा से की हैं?" आप सुन सकते हैं, "मुझे उसे यह कहते हुए सुनना अच्छा लगता है। मैंने ये प्रतिज्ञाएँ पहले सुनी हैं। हमारे पिता ने हमें परमेश्वर के बारे में सिखाया है। अपने दादा से यह सुनना और उनके ही शब्दों में सुनना अच्छा है। परमेश्वर ने हमारे परिवार से बड़ी आशीषों का वचन दिया है। परमेश्वर सर्वशक्तिशाली है।" अभिनय को फिर से शुरू करें।</w:t>
      </w:r>
    </w:p>
    <w:p>
      <w:pPr/>
      <w:r>
        <w:rPr>
          <w:lang w:val="hi_IN" w:bidi="hi_IN"/>
        </w:rPr>
      </w:r>
      <w:r>
        <w:rPr>
          <w:lang w:val="hi_IN" w:bidi="hi_IN"/>
        </w:rPr>
        <w:t>याकूब ने यूसुफ से कहा कि याकूब मनश्शे और एप्रैम को अपने पुत्रों के रूप में गोद ले रहा है। मनश्शे और एप्रैम को वही विरासत में मिलेगा जो याकूब के अन्य पुत्रों के रूप में मिली थी। यूसुफ दोनों पुत्रों को याकूब के पास ले आया। याकूब ने अपने हर पुत्र को चूमा और गले लगाया। यह गोद लेने की रीति का हिस्सा है। यूसुफ के दोनों पुत्र उसके घुटनों के पास थे।</w:t>
      </w:r>
    </w:p>
    <w:p>
      <w:pPr/>
      <w:r>
        <w:rPr>
          <w:lang w:val="hi_IN" w:bidi="hi_IN"/>
        </w:rPr>
      </w:r>
      <w:r>
        <w:rPr>
          <w:lang w:val="hi_IN" w:bidi="hi_IN"/>
        </w:rPr>
        <w:t>अभिनय को रोकें: यूसुफ से पूछें, "आपके पिता द्वारा आपके दो पुत्रों को गोद लेने के बारे में आपको कैसा लगता है?" आप सुन सकते हैं, "यह एक अद्भुत बात है। मेरे दोनों पुत्रों को विरासत में पुत्र का-सा हिस्सा मिलेगा। यह उनके भविष्य के लिए अद्भुत है। मुझे बहुत खुशी है कि मेरा पिता ऐसा कर रहा है। यह मुझे दिखाता है कि मेरा पिता मुझसे प्रेम करता है मैं उनसे प्रेम करता हूँ।" याकूब से पूछें, "आप यूसुफ के पुत्रों को क्यों गोद लेना चाहते हैं?" आप सुन सकते हैं, "राहेल मेरी प्रिय पत्नी थी। राहेल के केवल दो पुत्र हो सकें और दूसरे पुत्र के दौरान उसकी मृत्यु हो गई। यदि मैं यूसुफ के दोनों पुत्रों को अपना मान लूँ, तो यह वैसा ही होगा जैसे राहेल से मेरे और पुत्र हुए हों।" अभिनय को फिर से शुरू करें।</w:t>
      </w:r>
    </w:p>
    <w:p>
      <w:pPr/>
      <w:r>
        <w:rPr>
          <w:lang w:val="hi_IN" w:bidi="hi_IN"/>
        </w:rPr>
      </w:r>
      <w:r>
        <w:rPr>
          <w:lang w:val="hi_IN" w:bidi="hi_IN"/>
        </w:rPr>
        <w:t>तीसरे दृश्य में, याकूब दोनों पुत्रों को आशीष देने का फैसला करता है। दोनों पुत्र अपने दादा के घुटनों के पास थे। वे उसके घुटनों के पास बैठे थे। यूसुफ उन्हें याकूब के हाथों के पास ले गया। यूसुफ ने मनश्शे को वहाँ रखा जहाँ याकूब का दाहिना हाथ उसके सिर पर पड़ता। यूसुफ ने एप्रैम को वहाँ रखा जहाँ याकूब का बायाँ हाथ उसके सिर पर पड़ता। लेकिन याकूब ने अपनी बाँहें एक-दूसरे पर रख दीं। याकूब ने अपना दाहिना हाथ एप्रैम के सिर पर और बायाँ हाथ मनश्शे के सिर पर रखा। फिर याकूब ने आशीष दी जो एक प्रार्थना थी और कविता के रूप में बोली गई।</w:t>
      </w:r>
    </w:p>
    <w:p>
      <w:pPr/>
      <w:r>
        <w:rPr>
          <w:lang w:val="hi_IN" w:bidi="hi_IN"/>
        </w:rPr>
      </w:r>
      <w:r>
        <w:rPr>
          <w:lang w:val="hi_IN" w:bidi="hi_IN"/>
        </w:rPr>
        <w:t>यूसुफ ने याकूब के हाथ देखा और उसे रोकने की कोशिश की। याकूब लगभग अंधा था। यूसुफ ने सोचा कि याकूब ने पुत्रों को आपस में बदल दिया है क्योंकि वह साफ़ नहीं देख सकता था। यूसुफ ने याकूब के हाथों को हिलाने की कोशिश की ताकि उसका दाहिना हाथ मनश्शे के सिर पर रहे। याकूब ने इनकार कर दिया। याकूब ने कहा, "मुझे पता है," जिसका अर्थ है कि याकूब जानता था कि कौन सा पुत्र उसके दाहिने हाथ के नीचे है और कौन सा पुत्र उसके बाएँ हाथ के नीचे है। याकूब ने कहा कि एप्रैम मनश्शे से बड़ा होगा। याकूब ने हर एक पुत्र को एक अच्छी आशीष दी। याकूब ने कहा कि एप्रैम मनश्शे से बड़ी जाति बन जाएगा।</w:t>
      </w:r>
    </w:p>
    <w:p>
      <w:pPr/>
      <w:r>
        <w:rPr>
          <w:lang w:val="hi_IN" w:bidi="hi_IN"/>
        </w:rPr>
      </w:r>
      <w:r>
        <w:rPr>
          <w:lang w:val="hi_IN" w:bidi="hi_IN"/>
        </w:rPr>
        <w:t>अभिनय को रोकें: मनश्शे से पूछें, "आप इस आशीष के बारे में कैसा महसूस कर रहे हैं?" आप सुन सकते हैं, "मैं इसके साथ ठीक हूँ। मेरे दादा ने कहा कि मैं एक महान व्यक्ति बनूँगा और मेरे कई वंशज होंगे और लोग भविष्य में अपने बच्चों को आशीष देने के लिए मेरे नाम का उपयोग करेंगे। यह एक अच्छी आशीष है।" मुझे दुखी होने का कोई कारण नहीं दिखता है।" एप्रैम से पूछें, "आप इस आशीष के बारे में कैसा महसूस कर रहे हैं?" आप सुन सकते हैं, "मैं खुश हूँ। मुझे नहीं पता कि मेरे दादा ने ऐसा क्यों किया, लेकिन उसने हम दोनों को अच्छी आशीषें दी। मैं अपने भाई से प्रेम करता हूँ। मैं इसके लिए लड़ना नहीं चाहता हूँ। मुझे लगता है कि हम दोनों इसके साथ अच्छे हैं।" यूसुफ से पूछें, "आप अभी कैसा महसूस कर रहे हैं?" आप सुन सकते हैं, "मैं दुखी हूँ कि मेरा पिता जल्द ही हमें छोड़ने वाला है। काश हम उसे यहाँ और अधिक समय तक रख सकते। जब वह चला जाएगा तो मुझे उसकी याद आएगी। मुझे खुशी है कि वह मेरे दोनों पुत्रों से प्रेम करता है। उसने उन्हें एक अच्छी आशीष दी। मुझे समझ नहीं आ रहा कि उसने एप्रैम को बड़े पुत्र की आशीष क्यों दी। मैं बहुत धन्यवाद करता हूँ कि उसने उन्हें अपने पुत्रों के रूप में अपनाया है ताकि वे अच्छी विरासत पाएँ। परमेश्वर हमारे प्रति भला रहा है।" अभिनय को फिर से शुरू करें।</w:t>
      </w:r>
    </w:p>
    <w:p>
      <w:pPr/>
      <w:r>
        <w:rPr>
          <w:lang w:val="hi_IN" w:bidi="hi_IN"/>
        </w:rPr>
      </w:r>
      <w:r>
        <w:rPr>
          <w:lang w:val="hi_IN" w:bidi="hi_IN"/>
        </w:rPr>
        <w:t>याकूब ने दोहराया कि परमेश्वर यूसुफ के साथ होगा और यूसुफ को कनान वापस ले जाएगा। कनान उनके पूर्वजों का देश है। याकूब ने यूसुफ को वह भूमि का हिस्सा भी दिया जिसे उसने युद्ध में जीता था। यह यूसुफ के लिए एक अतिरिक्त विरासत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एल-शद्दाई</w:t>
      </w:r>
      <w:r>
        <w:rPr>
          <w:lang w:val="hi_IN" w:bidi="hi_IN"/>
        </w:rPr>
        <w:t xml:space="preserve"> परमेश्वर के लिए एक नाम है जिसका अर्थ है सर्वशक्तिशाली या शक्तिशाली। </w:t>
      </w:r>
      <w:r>
        <w:rPr>
          <w:b/>
          <w:lang w:val="hi_IN" w:bidi="hi_IN"/>
        </w:rPr>
        <w:t>एल-शद्दाई</w:t>
      </w:r>
      <w:r>
        <w:rPr>
          <w:lang w:val="hi_IN" w:bidi="hi_IN"/>
        </w:rPr>
        <w:t xml:space="preserve"> की चर्चा मुख्य शब्दावली में की गई है। एल-शद्दाई के लिए उसी नाम का उपयोग करें जो आपने पिछली कहानियों में इस्तेमाल किया है।</w:t>
      </w:r>
    </w:p>
    <w:p>
      <w:pPr/>
      <w:r>
        <w:rPr>
          <w:lang w:val="hi_IN" w:bidi="hi_IN"/>
        </w:rPr>
      </w:r>
      <w:r>
        <w:rPr>
          <w:lang w:val="hi_IN" w:bidi="hi_IN"/>
        </w:rPr>
        <w:t>लूज उस नगर का नाम है जो बेतेल के पास है। बेतेल वह स्थान है जहाँ याकूब ने स्वर्ग की सीढ़ी का अपना दर्शन देखा जब वह कनान से अपने मामा लाबान के पास जा रहा था। बेतेल भी वह स्थान है जहाँ याकूब ने कनान लौटने पर परमेश्वर की आराधना की थी। परमेश्वर ने दोहराया कि बेतेल में याकूब का नया नाम इस्राएल है।</w:t>
      </w:r>
    </w:p>
    <w:p>
      <w:pPr/>
      <w:r>
        <w:rPr>
          <w:lang w:val="hi_IN" w:bidi="hi_IN"/>
        </w:rPr>
      </w:r>
      <w:r>
        <w:rPr>
          <w:lang w:val="hi_IN" w:bidi="hi_IN"/>
        </w:rPr>
        <w:t>पाठ में गोद लेने वाले शब्द का उपयोग नहीं किया गया है। हालाँकि, याकूब कहता है कि याकूब मनश्शे और एप्रैम को अपना पुत्र बता रहा है। उन्हें वही विरासत मिलेगी जो याकूब के अन्य पुत्रों को मिलेगी। वे याकूब के लिए भी उसी तरह होंगे, जैसे अन्य पुत्र हैं। याकूब गोद लेने के एक रीति से गुजरता है। आप गोद लेने वाले शब्द का उपयोग नहीं करेंगे, लेकिन आपको यह स्पष्ट करने की आवश्यकता है कि ये दोनों पुत्र अब याकूब के पुत्र हैं।</w:t>
      </w:r>
    </w:p>
    <w:p>
      <w:pPr/>
      <w:r>
        <w:rPr>
          <w:lang w:val="hi_IN" w:bidi="hi_IN"/>
        </w:rPr>
      </w:r>
      <w:r>
        <w:rPr>
          <w:lang w:val="hi_IN" w:bidi="hi_IN"/>
        </w:rPr>
        <w:t xml:space="preserve">याकूब ने यूसुफ के दोनों पुत्रों को </w:t>
      </w:r>
      <w:r>
        <w:rPr>
          <w:b/>
          <w:lang w:val="hi_IN" w:bidi="hi_IN"/>
        </w:rPr>
        <w:t>आशीष</w:t>
      </w:r>
      <w:r>
        <w:rPr>
          <w:lang w:val="hi_IN" w:bidi="hi_IN"/>
        </w:rPr>
        <w:t xml:space="preserve"> दी। </w:t>
      </w:r>
      <w:r>
        <w:rPr>
          <w:lang w:val="hi_IN" w:bidi="hi_IN"/>
        </w:rPr>
        <w:t>आशीष</w:t>
      </w:r>
      <w:r>
        <w:rPr>
          <w:lang w:val="hi_IN" w:bidi="hi_IN"/>
        </w:rPr>
        <w:t xml:space="preserve"> की चर्चा मुख्य शब्दावली में की गई है। आशीष के लिए उसी शब्द का उपयोग करें जो आपने पिछले भागों में उपयोग किया है।</w:t>
      </w:r>
    </w:p>
    <w:p>
      <w:pPr/>
      <w:r>
        <w:rPr>
          <w:lang w:val="hi_IN" w:bidi="hi_IN"/>
        </w:rPr>
      </w:r>
      <w:r>
        <w:rPr>
          <w:lang w:val="hi_IN" w:bidi="hi_IN"/>
        </w:rPr>
        <w:t xml:space="preserve">जैसा कि पिछले भागों में है, लेखक </w:t>
      </w:r>
      <w:r>
        <w:rPr>
          <w:b/>
          <w:lang w:val="hi_IN" w:bidi="hi_IN"/>
        </w:rPr>
        <w:t>इस्राएल</w:t>
      </w:r>
      <w:r>
        <w:rPr>
          <w:lang w:val="hi_IN" w:bidi="hi_IN"/>
        </w:rPr>
        <w:t xml:space="preserve"> और याकूब नामों के बीच बदलता रहता है। कुछ अनुवादों में केवल याकूब का उपयोग किया गया है। अन्य अनुवादों में जब पाठ में दिखाई देता है तो इस्राएल नाम का उपयोग किया गया है। याकूब और इस्राएल एक ही व्यक्ति हैं। याकूब का नाम रखने के उसी तरीके का उपयोग करें जिसका उपयोग आप कर रहे हैं।</w:t>
      </w:r>
    </w:p>
    <w:p>
      <w:pPr/>
      <w:r>
        <w:rPr>
          <w:lang w:val="hi_IN" w:bidi="hi_IN"/>
        </w:rPr>
      </w:r>
      <w:r>
        <w:rPr>
          <w:lang w:val="hi_IN" w:bidi="hi_IN"/>
        </w:rPr>
        <w:t>याकूब बुढ़ापे के कारण लगभग अंधा हो गया था। कई स्थितियाँ हैं जो इस अंधेपन का कारण बन सकती हैं। हम नहीं जानते कि समस्या क्या थी। हम केवल यह जानते हैं कि याकूब स्पष्ट रूप से नहीं देख सकता है। आपको इसका वर्णन उसी तरह करना चाहिए जैसे आपने इसहाक के अंधेपन का वर्णन किया था।</w:t>
      </w:r>
    </w:p>
    <w:p>
      <w:pPr/>
      <w:r>
        <w:rPr>
          <w:lang w:val="hi_IN" w:bidi="hi_IN"/>
        </w:rPr>
      </w:r>
      <w:r>
        <w:rPr>
          <w:lang w:val="hi_IN" w:bidi="hi_IN"/>
        </w:rPr>
        <w:t xml:space="preserve">जब याकूब आशीष देता है, तो याकूब अब्राहम के परमेश्वर और इसहाक के परमेश्वर के बारे में बात करता है। </w:t>
      </w:r>
      <w:r>
        <w:rPr>
          <w:b/>
          <w:lang w:val="hi_IN" w:bidi="hi_IN"/>
        </w:rPr>
        <w:t>परमेश्वर</w:t>
      </w:r>
      <w:r>
        <w:rPr>
          <w:lang w:val="hi_IN" w:bidi="hi_IN"/>
        </w:rPr>
        <w:t xml:space="preserve"> के लिए उसी शब्द का इस्तेमाल करें जो आपने पिछले भाग में इस्तेमाल किया है। </w:t>
      </w:r>
      <w:r>
        <w:rPr>
          <w:lang w:val="hi_IN" w:bidi="hi_IN"/>
        </w:rPr>
        <w:t>परमेश्वर</w:t>
      </w:r>
      <w:r>
        <w:rPr>
          <w:lang w:val="hi_IN" w:bidi="hi_IN"/>
        </w:rPr>
        <w:t xml:space="preserve"> की चर्चा मुख्य शब्दावली में की गई है।</w:t>
      </w:r>
    </w:p>
    <w:p>
      <w:pPr/>
      <w:r>
        <w:rPr>
          <w:lang w:val="hi_IN" w:bidi="hi_IN"/>
        </w:rPr>
      </w:r>
      <w:r>
        <w:rPr>
          <w:lang w:val="hi_IN" w:bidi="hi_IN"/>
        </w:rPr>
        <w:t xml:space="preserve">याकूब परमेश्वर का वर्णन एक </w:t>
      </w:r>
      <w:r>
        <w:rPr>
          <w:b/>
          <w:lang w:val="hi_IN" w:bidi="hi_IN"/>
        </w:rPr>
        <w:t>चरवाहा</w:t>
      </w:r>
      <w:r>
        <w:rPr>
          <w:lang w:val="hi_IN" w:bidi="hi_IN"/>
        </w:rPr>
        <w:t xml:space="preserve"> के रूप में करता है। आमतौर पर एक चरवाहा भेड़ों और बकरियों के झुण्ड की देखभाल करता है। </w:t>
      </w:r>
      <w:r>
        <w:rPr>
          <w:lang w:val="hi_IN" w:bidi="hi_IN"/>
        </w:rPr>
        <w:t>चरवाहे</w:t>
      </w:r>
      <w:r>
        <w:rPr>
          <w:lang w:val="hi_IN" w:bidi="hi_IN"/>
        </w:rPr>
        <w:t xml:space="preserve"> का वर्णन मुख्य शब्दावली में किया गया है। चरवाहा के लिए उसी शब्द का उपयोग करें जिसका उपयोग आपने अन्य भागों में किया है।</w:t>
      </w:r>
    </w:p>
    <w:p>
      <w:pPr/>
      <w:r>
        <w:rPr>
          <w:lang w:val="hi_IN" w:bidi="hi_IN"/>
        </w:rPr>
      </w:r>
      <w:r>
        <w:rPr>
          <w:lang w:val="hi_IN" w:bidi="hi_IN"/>
        </w:rPr>
        <w:t xml:space="preserve">याकूब आशीष देते समय एक </w:t>
      </w:r>
      <w:r>
        <w:rPr>
          <w:b/>
          <w:lang w:val="hi_IN" w:bidi="hi_IN"/>
        </w:rPr>
        <w:t>दूत</w:t>
      </w:r>
      <w:r>
        <w:rPr>
          <w:lang w:val="hi_IN" w:bidi="hi_IN"/>
        </w:rPr>
        <w:t xml:space="preserve"> की बात करता है। दूत अलौकिक प्राणी है जो परमेश्वर का संदेशवाहक है। दूत के लिए उसी शब्द का उपयोग करें जो आपने पिछले भागों में उपयोग किया है। </w:t>
      </w:r>
      <w:r>
        <w:rPr>
          <w:lang w:val="hi_IN" w:bidi="hi_IN"/>
        </w:rPr>
        <w:t>दूत</w:t>
      </w:r>
      <w:r>
        <w:rPr>
          <w:lang w:val="hi_IN" w:bidi="hi_IN"/>
        </w:rPr>
        <w:t xml:space="preserve"> की चर्चा मुख्य शब्दावली में की गई है।</w:t>
      </w:r>
    </w:p>
    <w:p>
      <w:pPr/>
      <w:r>
        <w:rPr>
          <w:lang w:val="hi_IN" w:bidi="hi_IN"/>
        </w:rPr>
      </w:r>
      <w:r>
        <w:rPr>
          <w:lang w:val="hi_IN" w:bidi="hi_IN"/>
        </w:rPr>
        <w:t>तलवार और धनुष के बल से कुछ लेने का अर्थ है युद्ध में उसे जीत लेना या उस पर अधिकार कर लेना। याकूब ने उस भूमि के टुकड़े के लिए लड़ाई लड़ी जो याकूब यूसुफ को दे रहा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49:1–28</w:t>
      </w:r>
      <w:r>
        <w:rPr>
          <w:lang w:val="hi_IN" w:bidi="hi_IN"/>
        </w:rPr>
      </w:r>
    </w:p>
    <w:p>
      <w:pPr>
        <w:pStyle w:val="Heading3"/>
      </w:pPr>
      <w:r>
        <w:rPr>
          <w:lang w:val="hi_IN" w:bidi="hi_IN"/>
        </w:rPr>
        <w:t>सुने और मन में रखें</w:t>
      </w:r>
    </w:p>
    <w:p>
      <w:pPr/>
      <w:r>
        <w:rPr>
          <w:lang w:val="hi_IN" w:bidi="hi_IN"/>
        </w:rPr>
      </w:r>
      <w:r>
        <w:rPr>
          <w:lang w:val="hi_IN" w:bidi="hi_IN"/>
        </w:rPr>
        <w:t>उत्पत्ति 49:1–28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याकूब और यूसुफ की कहानी के उपसंहार को आगे बढ़ाता है। याकूब मृत्यु के करीब है। याकूब ने यूसुफ और उसके 2 पुत्रों मनश्शे और एप्रैम को आशीष दी है। अब याकूब अपने बाकी बेटों को अपने अंतिम वचन सुनने के लिए बुलाता है। याकूब के शब्द आशीष से अधिक भविष्यवाणी जैसे हैं। इसका अर्थ है कि याकूब कह रहा है कि यह भविष्य में होगा। याकूब हर बेटे को बताता है कि उसके वंशजों का भविष्य कैसा होगा। आशीष बहुत गंभीर है। याकूब के समय में ज़्यादातर लोग मानते थे कि दिया गया आशीष पाने वाले व्यक्ति पर बाध्यकारी होता है। याकूब कुछ पुत्रों को श्राप देता है। याकूब काव्य रूप में बोलता है।</w:t>
      </w:r>
    </w:p>
    <w:p>
      <w:pPr/>
      <w:r>
        <w:rPr>
          <w:lang w:val="hi_IN" w:bidi="hi_IN"/>
        </w:rPr>
      </w:r>
      <w:r>
        <w:rPr>
          <w:lang w:val="hi_IN" w:bidi="hi_IN"/>
        </w:rPr>
        <w:t>रुकें और चर्चा करें: एक बूढ़े आदमी की कहानी सुनाओ, जैसे कि एक दादा जी, जो अब मृत्यु के करीब हैं। इस तरह का कोई दादा अपने बेटों और पोतों से क्या कहेगा? वह इसे कैसे कहेगा? यदि आपकी संस्कृति में पिता की मृत्यु से पहले अपने बच्चों को आशीष देने की परंपरा नहीं है, तो आशीष कब दी जाएगी? आशीष कौन देगा? लोग आशीष कैसे प्राप्त करेंगे?</w:t>
      </w:r>
    </w:p>
    <w:p>
      <w:pPr/>
      <w:r>
        <w:rPr>
          <w:lang w:val="hi_IN" w:bidi="hi_IN"/>
        </w:rPr>
      </w:r>
      <w:r>
        <w:rPr>
          <w:lang w:val="hi_IN" w:bidi="hi_IN"/>
        </w:rPr>
        <w:t>रूबेन पहलौठा है। आमतौर पर, इस बेटे को ऐसे अधिकार और विशेषाधिकार मिलते हैं जो दूसरे बेटों को नहीं मिलते। कुछ संस्कृतियों में, पहलौठा ही सब कुछ विरासत में पाता है। पहिलौठा पुत्र परिवार में नेतृत्व की भूमिका भी लेता है। इस समय से कई साल पहले, रूबेन याकूब की पत्नियों में से एक, बिल्हा, के साथ सोया था। याकूब इस कार्य का वर्णन करने के लिए एक शब्द चित्र का उपयोग करता है। याकूब कहता है कि रूबेन ने विवाह-शय्या को अपवित्र या कलंकित किया। इसका अर्थ है कि रूबेन ने बिल्हा के साथ सोकर विवाह के बिस्तर या उस बिस्तर को अशुद्ध कर दिया जहाँ याकूब आमतौर पर बिल्हा के साथ सोता था। याकूब ने उस समय रूबेन को दण्ड नहीं दिया जब रूबेन बिल्हा के साथ सोया था। ऐसा प्रतीत होता है कि याकूब उस घटना को इस समय रूबेन से कही गई अपनी बात का कारण बना रहा है। अब, याकूब कहता है कि रूबेन परिवार में अपनी नेतृत्व की स्थिति खो देगा। क्योंकि रूबेन अपने आप को नियंत्रित करने में सक्षम नहीं था, इसलिए रूबेन परिवार का प्रधान नहीं होगा।</w:t>
      </w:r>
    </w:p>
    <w:p>
      <w:pPr/>
      <w:r>
        <w:rPr>
          <w:lang w:val="hi_IN" w:bidi="hi_IN"/>
        </w:rPr>
      </w:r>
      <w:r>
        <w:rPr>
          <w:lang w:val="hi_IN" w:bidi="hi_IN"/>
        </w:rPr>
        <w:t>याकूब ने एक साथ शिमोन और लेवी के बारे में बात की। इन दोनों भाइयों को एक ही संदेश मिला। याकूब ने शिमोन और लेवी के बारे में ऐसे बात की जैसे वे मौजूद नहीं थे। याकूब ने शिमोन और लेवी पर उनके क्रोध और गुस्से के कारण कुछ शाप दिए। क्रोध, गुस्से के लिए एक ज़्यादा मज़बूत शब्द है। याकूब कहता है कि शिमोन और लेवी अपंग बैल है। इसका मतलब है कि उन्होंने पिछली टांगों के घुटने के पीछे की नस को काट दिया। एक बार इस नस के कट जाने पर, जानवर ठीक से चल नहीं पाता और हल या गाड़ी जैसी कोई भी चीज़ खींच नहीं पाता। एक पिछले भाग में, दीना के बलात्कार के बाद, शिमोन और लेवी ने शकेम के सभी पुरुषों को मार डाला। याकूब ने उस समय उन्हें दण्ड नहीं दिया था। हालाँकि, वह कार्य उन श्रापों का कारण लगता है जो याकूब इस भाग में देता है।</w:t>
      </w:r>
    </w:p>
    <w:p>
      <w:pPr/>
      <w:r>
        <w:rPr>
          <w:lang w:val="hi_IN" w:bidi="hi_IN"/>
        </w:rPr>
      </w:r>
      <w:r>
        <w:rPr>
          <w:lang w:val="hi_IN" w:bidi="hi_IN"/>
        </w:rPr>
        <w:t>बैल की एक तस्वीर दिखाएँ।</w:t>
      </w:r>
    </w:p>
    <w:p>
      <w:pPr/>
      <w:r>
        <w:rPr>
          <w:lang w:val="hi_IN" w:bidi="hi_IN"/>
        </w:rPr>
      </w:r>
      <w:r>
        <w:rPr>
          <w:lang w:val="hi_IN" w:bidi="hi_IN"/>
        </w:rPr>
        <w:t>याकूब इन अगले पुत्रों को जो शब्द कहता है वे आशीष जैसे लगते हैं।</w:t>
      </w:r>
    </w:p>
    <w:p>
      <w:pPr/>
      <w:r>
        <w:rPr>
          <w:lang w:val="hi_IN" w:bidi="hi_IN"/>
        </w:rPr>
      </w:r>
      <w:r>
        <w:rPr>
          <w:lang w:val="hi_IN" w:bidi="hi_IN"/>
        </w:rPr>
        <w:t>याकूब सीधे यहूदा से बात करता है। यहूदा को दिया गया संदेश आशीष की तरह लगता है। यहूदा के वंशज शासक होंगे। याकूब यह बात करने के लिए शब्द चित्रों का उपयोग करता है कि यहूदा का परिवार कितना मजबूत बनेगा। शेर खाने के बाद लेटकर सो जाता है। जब शेर सो रहा होता है, तो अन्य पशु शेर पर हमला करने की हिम्मत नहीं करते हैं। राजदण्ड वह छड़ी है जिसे एक राजा पकड़ता है और इसका उपयोग राजा की शक्ति दिखाने के लिए करता है। याकूब यह कहने के लिए अंगूर की बेल, दाखमधु और दूध के शब्द चित्रों का उपयोग प्रतीक के रूप में करता है कि यहूदा के वंशज समृद्ध होंगे या अमीर बनेंगे। यहूदा के वंशज भविष्य में परमेश्वर की आशीष का अनुभव करेंगे। याकूब दाखमधु में कपड़े धोने के चित्र का उपयोग यह दिखाने के लिए करता है कि यहूदा के वंशज बहुत अमीर होंगे।</w:t>
      </w:r>
    </w:p>
    <w:p>
      <w:pPr/>
      <w:r>
        <w:rPr>
          <w:lang w:val="hi_IN" w:bidi="hi_IN"/>
        </w:rPr>
      </w:r>
      <w:r>
        <w:rPr>
          <w:lang w:val="hi_IN" w:bidi="hi_IN"/>
        </w:rPr>
        <w:t>एक मिस्र के राजा की तस्वीर दिखाएँ जो राजदण्ड पकड़े हुए हैं।</w:t>
      </w:r>
    </w:p>
    <w:p>
      <w:pPr/>
      <w:r>
        <w:rPr>
          <w:lang w:val="hi_IN" w:bidi="hi_IN"/>
        </w:rPr>
      </w:r>
      <w:r>
        <w:rPr>
          <w:lang w:val="hi_IN" w:bidi="hi_IN"/>
        </w:rPr>
        <w:t>सोते हुए शेर की तस्वीर दिखाएँ। एक गधे की तस्वीर उसके बच्चे के साथ दिखाएँ।</w:t>
      </w:r>
    </w:p>
    <w:p>
      <w:pPr/>
      <w:r>
        <w:rPr>
          <w:lang w:val="hi_IN" w:bidi="hi_IN"/>
        </w:rPr>
      </w:r>
      <w:r>
        <w:rPr>
          <w:lang w:val="hi_IN" w:bidi="hi_IN"/>
        </w:rPr>
        <w:t>अंगूर की बेल की एक तस्वीर दिखाओ।</w:t>
      </w:r>
    </w:p>
    <w:p>
      <w:pPr/>
      <w:r>
        <w:rPr>
          <w:lang w:val="hi_IN" w:bidi="hi_IN"/>
        </w:rPr>
      </w:r>
      <w:r>
        <w:rPr>
          <w:lang w:val="hi_IN" w:bidi="hi_IN"/>
        </w:rPr>
        <w:t>याकूब जबूलून के बारे में बोलता है। याकूब कहता है कि जबूलून के वंशज जहाज में काम करेंगे। याकूब इस्साकार के बारे में बोलता है। याकूब इस्साकार से कह रहा है कि इस्साकार के वंशज अन्य स्वामी के लिए कड़ी मेहनत करेंगे ताकि वे शांति से जीवित रहें। इस्साकार के वंशजों के लिए आज़ादी से अधिक महत्वपूर्ण शान्ति और सुरक्षा लगती है। इस्साकार के लिए संदेश में एक ऐसे शब्द का उपयोग किया गया है जो स्पष्ट नहीं है। कुछ लोग सोचते हैं कि इस शब्द का अर्थ 'भेड़-बाड़ा' है, कुछ सोचते हैं कि इसका मतलब गांव के बाहर की ऐसी ज़मीन है जिसका कोई एक मालिक नहीं है। इस ज़मीन का उपयोग कोई भी चरागाह के रूप में कर सकता है। इस शब्द का अर्थ शिविर की आग भी हो सकता है। जानवर इस जगह पर आराम करने के लिए झुक जाता है या लेट जाता है। जबूलून और इस्साकार के लिए संदेश आशीष जैसे लगते हैं।</w:t>
      </w:r>
    </w:p>
    <w:p>
      <w:pPr/>
      <w:r>
        <w:rPr>
          <w:lang w:val="hi_IN" w:bidi="hi_IN"/>
        </w:rPr>
      </w:r>
      <w:r>
        <w:rPr>
          <w:lang w:val="hi_IN" w:bidi="hi_IN"/>
        </w:rPr>
        <w:t>यहाँ रुकें और झुकते हुए पशु या लेटे हुए पशु की तस्वीर दिखाएँ।</w:t>
      </w:r>
    </w:p>
    <w:p>
      <w:pPr/>
      <w:r>
        <w:rPr>
          <w:lang w:val="hi_IN" w:bidi="hi_IN"/>
        </w:rPr>
      </w:r>
      <w:r>
        <w:rPr>
          <w:lang w:val="hi_IN" w:bidi="hi_IN"/>
        </w:rPr>
        <w:t>इस्राएल का नक्शा दिखाएँ जिसमें सिदोन को चिह्नित किया गया है। इस नक्शे में बेर्शेबा और हेब्रोन को चिह्नित होना चाहिए।</w:t>
      </w:r>
    </w:p>
    <w:p>
      <w:pPr/>
      <w:r>
        <w:rPr>
          <w:lang w:val="hi_IN" w:bidi="hi_IN"/>
        </w:rPr>
      </w:r>
      <w:r>
        <w:rPr>
          <w:lang w:val="hi_IN" w:bidi="hi_IN"/>
        </w:rPr>
        <w:t>याकूब दान के बारे में बोलता है। याकूब दान की तुलना एक जहरीले साँप से करता है। याकूब कह रहा है कि दान के वंशज इस्राएल में न्याय लाएंगे। इस्राएल लोगों या याकूब के वंशजों को दर्शाता है।</w:t>
      </w:r>
    </w:p>
    <w:p>
      <w:pPr/>
      <w:r>
        <w:rPr>
          <w:lang w:val="hi_IN" w:bidi="hi_IN"/>
        </w:rPr>
      </w:r>
      <w:r>
        <w:rPr>
          <w:lang w:val="hi_IN" w:bidi="hi_IN"/>
        </w:rPr>
        <w:t>याकूब गाद के बारे में बोलता है। लोग गाद के वंशजों पर हमला करने आएँगे, लेकिन गाद के वंशज उन लोगों पर हमला करेंगे जो उस क्षेत्र पर आक्रमण करने या छापा मारने के लिए आए थे।</w:t>
      </w:r>
    </w:p>
    <w:p>
      <w:pPr/>
      <w:r>
        <w:rPr>
          <w:lang w:val="hi_IN" w:bidi="hi_IN"/>
        </w:rPr>
      </w:r>
      <w:r>
        <w:rPr>
          <w:lang w:val="hi_IN" w:bidi="hi_IN"/>
        </w:rPr>
        <w:t>याकूब इस्साकार के बारे में बोलता है। आशेर के वंशज एक उपजाऊ क्षेत्र में रहेंगे। इसका अर्थ है कि उनके पास बहुत सारा अच्छा भोजन होगा।</w:t>
      </w:r>
    </w:p>
    <w:p>
      <w:pPr/>
      <w:r>
        <w:rPr>
          <w:lang w:val="hi_IN" w:bidi="hi_IN"/>
        </w:rPr>
      </w:r>
      <w:r>
        <w:rPr>
          <w:lang w:val="hi_IN" w:bidi="hi_IN"/>
        </w:rPr>
        <w:t>याकूब नप्ताली के बारे में बोलता है। नप्ताली के वंशज एक मादा हिरण की तरह होंगे जो सुंदर पाल या छोटे हिरण पैदा करता है। कुछ अनुवादों में मादा हिरन के बजाय एक बड़े पेड़ के लिए शब्द का उपयोग किया गया है। इस बड़े पेड़ में सुंदर टहनियाँ हैं।</w:t>
      </w:r>
    </w:p>
    <w:p>
      <w:pPr/>
      <w:r>
        <w:rPr>
          <w:lang w:val="hi_IN" w:bidi="hi_IN"/>
        </w:rPr>
      </w:r>
      <w:r>
        <w:rPr>
          <w:lang w:val="hi_IN" w:bidi="hi_IN"/>
        </w:rPr>
        <w:t>रुको और एक हिरन के बच्चे के साथ हिरनी की तस्वीर दिखाओ।</w:t>
      </w:r>
    </w:p>
    <w:p>
      <w:pPr/>
      <w:r>
        <w:rPr>
          <w:lang w:val="hi_IN" w:bidi="hi_IN"/>
        </w:rPr>
      </w:r>
      <w:r>
        <w:rPr>
          <w:lang w:val="hi_IN" w:bidi="hi_IN"/>
        </w:rPr>
        <w:t>यूसुफ के लिए याकूब का सन्देश सबसे लंबा है। पहले याकूब यूसुफ के बारे में बोलता है। याकूब यूसुफ की तुलना एक जंगली गधे से करता है। यूसुफ पर अतीत में कुछ समय पहले हमला किया गया था। यूसुफ ने अपना बचाव किया और अधिक मजबूत हुआ। धनुर्धियों ने यूसुफ पर तीर चलाया, लेकिन यूसुफ का धनुष मजबूत रहा। कुछ अनुवादों में एक अलग शब्द चित्र का उपयोग किया गया है। कुछ अनुवादों में यूसुफ की तुलना एक फल देने वाले पौधे से की गई है जो दीवार पर चढ़ता है। अधिकतर लोग गधे के उदाहरण को पसंद करते हैं क्योंकि यह अन्य पुत्रों के साथ बने क्रम का अनुसरण करता है। याकूब ने अन्य पुत्रों का वर्णन करने के लिए पशुओं का उपयोग किया।</w:t>
      </w:r>
    </w:p>
    <w:p>
      <w:pPr/>
      <w:r>
        <w:rPr>
          <w:lang w:val="hi_IN" w:bidi="hi_IN"/>
        </w:rPr>
      </w:r>
      <w:r>
        <w:rPr>
          <w:lang w:val="hi_IN" w:bidi="hi_IN"/>
        </w:rPr>
        <w:t>यहाँ रुकिए और एक धनुर्धर की तस्वीर दिखाइए जिसके पास धनुष और तीर हों।</w:t>
      </w:r>
    </w:p>
    <w:p>
      <w:pPr/>
      <w:r>
        <w:rPr>
          <w:lang w:val="hi_IN" w:bidi="hi_IN"/>
        </w:rPr>
      </w:r>
      <w:r>
        <w:rPr>
          <w:lang w:val="hi_IN" w:bidi="hi_IN"/>
        </w:rPr>
        <w:t>फिर याकूब सीधे यूसुफ से बात करता है और यूसुफ को आशीष देता है। याकूब आशीष देने में परमेश्वर के कई अलग-अलग नामों का उपयोग करता है।</w:t>
      </w:r>
    </w:p>
    <w:p>
      <w:pPr/>
      <w:r>
        <w:rPr>
          <w:lang w:val="hi_IN" w:bidi="hi_IN"/>
        </w:rPr>
      </w:r>
      <w:r>
        <w:rPr>
          <w:lang w:val="hi_IN" w:bidi="hi_IN"/>
        </w:rPr>
        <w:t>याकूब बिन्यामीन के बारे में बोलता है। याकूब बिन्यामीन के वंशजों की तुलना एक भूखे भेड़िये से करता है। लोगों का मानना था कि भेड़िया लालची होता है। भेड़िया एक भयंकर पशु था। याकूब पूरे दिन को दर्शाने के लिए सुबह और शाम के एक शब्द चित्र का उपयोग करता है।</w:t>
      </w:r>
    </w:p>
    <w:p>
      <w:pPr/>
      <w:r>
        <w:rPr>
          <w:lang w:val="hi_IN" w:bidi="hi_IN"/>
        </w:rPr>
      </w:r>
      <w:r>
        <w:rPr>
          <w:lang w:val="hi_IN" w:bidi="hi_IN"/>
        </w:rPr>
        <w:t>रुकें और एक भेड़िए की तस्वीर दिखाएं।</w:t>
      </w:r>
    </w:p>
    <w:p>
      <w:pPr/>
      <w:r>
        <w:rPr>
          <w:lang w:val="hi_IN" w:bidi="hi_IN"/>
        </w:rPr>
      </w:r>
      <w:r>
        <w:rPr>
          <w:lang w:val="hi_IN" w:bidi="hi_IN"/>
        </w:rPr>
        <w:t>ये याकूब के अपने हर एक पुत्र के लिए अंतिम शब्द थे। याकूब ने प्रत्येक पुत्र को उसके लिए एक संदेश दिया।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1 दृश्य है।</w:t>
      </w:r>
    </w:p>
    <w:p>
      <w:pPr/>
      <w:r>
        <w:rPr>
          <w:lang w:val="hi_IN" w:bidi="hi_IN"/>
        </w:rPr>
      </w:r>
      <w:r>
        <w:rPr>
          <w:b/>
          <w:lang w:val="hi_IN" w:bidi="hi_IN"/>
        </w:rPr>
        <w:t>पहला दृश्य:</w:t>
      </w:r>
      <w:r>
        <w:rPr>
          <w:lang w:val="hi_IN" w:bidi="hi_IN"/>
        </w:rPr>
        <w:t xml:space="preserve"> याकूब अपने पुत्रों को बुलाता है और याकूब हर पुत्र को उसका अपना भविष्य बताता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बिन्यामीन</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जब याकूब हर पुत्र से बात करता है, तो याकूब पुत्रों से बात करने के तरीके को बदलता जाता है। कभी-कभी याकूब सीधे पुत्र से बात करता है। याकूब कहता है, "तू है या तू होगा।" अन्य समय पर याकूब पुत्र के बारे में बोलता है। याकूब जब इन पुत्रों के बारे में बात करता है, तो कहता है, “वह और उसके। ध्यान दें कि भाषा और इस प्रकार क्रिया का उपयोग कहाँ बदलता है। याकूब पुत्रों से जन्म के क्रम के अनुसार बात नहीं करता है। बल्कि, याकूब पहले लिआ के हर एक पुत्र से बोलता है, उसके बाद बिल्हा और जिल्पा के पुत्रों से बोलता है, लेकिन जन्म के क्रम में नहीं और अन्त में राहेल के पुत्रों से बोलता है।</w:t>
      </w:r>
    </w:p>
    <w:p>
      <w:pPr/>
      <w:r>
        <w:rPr>
          <w:lang w:val="hi_IN" w:bidi="hi_IN"/>
        </w:rPr>
      </w:r>
      <w:r>
        <w:rPr>
          <w:lang w:val="hi_IN" w:bidi="hi_IN"/>
        </w:rPr>
        <w:t>याकूब ने काव्य रूप में बोला। याकूब की भाषा में, लोग आमतौर पर काव्य रूप में आशीष और शाप देते थे।</w:t>
      </w:r>
    </w:p>
    <w:p>
      <w:pPr/>
      <w:r>
        <w:rPr>
          <w:lang w:val="hi_IN" w:bidi="hi_IN"/>
        </w:rPr>
      </w:r>
      <w:r>
        <w:rPr>
          <w:lang w:val="hi_IN" w:bidi="hi_IN"/>
        </w:rPr>
        <w:t>अपने पुत्रों से इन शब्दों के साथ, याकूब आमतौर पर कुछ कहता है और फिर जो कुछ उसने कहा था उसे थोड़ा अलग तरीके से दोहराता है। याकूब इस तरह बोलता है ताकि कविता की दूसरी पंक्ति पहली पंक्ति को अर्थ में अधिक मजबूत बना दे। कभी-कभी दूसरी पंक्ति में पहली पंक्ति से अधिक मजबूत शब्दों का उपयोग किया जाता है। इस तरह बोलने से बहुत सारे दोहराव होते हैं।</w:t>
      </w:r>
    </w:p>
    <w:p>
      <w:pPr/>
      <w:r>
        <w:rPr>
          <w:lang w:val="hi_IN" w:bidi="hi_IN"/>
        </w:rPr>
      </w:r>
      <w:r>
        <w:rPr>
          <w:lang w:val="hi_IN" w:bidi="hi_IN"/>
        </w:rPr>
        <w:t>रुकें और एक खेल खेलें। अनुवाद दल को दो समूहों में विभाजित करें। एक समूह से कुछ कहे, "आप एक लम्बे व्यक्ति हैं।" दूसरे समूह से कहें कि वह कुछ अधिक मजबूती के साथ उत्तर दे। "तू एक लंबे पेड़ की तरह है।" समूह को ऐसे कई प्रशंसात्मक विवरणों पर काम करने के लिए कहें। एक और उदाहरण: "आप एक नदी हैं जो जंगल में बहती है।" उत्तर, "तू एक उग्र नदी के समान है जो चट्टानों या घाटी में से होकर गुजरती है।" इस खेल का उद्देश्य यह है कि अनुवादक यह देखें कि याकूब अपने पुत्रों के लिए अपने अंतिम शब्दों को देने के लिए कविता और पुनरावृत्ति का प्रयोग कैसे करता है, जिसमें दूसरी पंक्ति अधिक प्रभावशाली होती है। पूरा भाग इस प्रकार की कविता का उपयोग करता है। यह खेल अनुवादकों को कविता की लय को समझने में मदद करेगा।</w:t>
      </w:r>
    </w:p>
    <w:p>
      <w:pPr/>
      <w:r>
        <w:rPr>
          <w:lang w:val="hi_IN" w:bidi="hi_IN"/>
        </w:rPr>
      </w:r>
      <w:r>
        <w:rPr>
          <w:lang w:val="hi_IN" w:bidi="hi_IN"/>
        </w:rPr>
        <w:t>याकूब ने पहले रूबेन से बात की। रूबेन को दिए गए संदेश में 3 जोड़े विचार हैं। पहला एक कथन है। दूसरा पहले को दोहराता है, लेकिन अधिक मजबूत है। तू गर्व करने में पहला है। तू ताकत में पहला है। इन कथनों में से प्रत्येक को पहचानने की कोशिश करें और देखें कि दूसरा भाग पहले को कैसे दोहराता है, लेकिन अधिक मजबूत भाषा के साथ।</w:t>
      </w:r>
    </w:p>
    <w:p>
      <w:pPr/>
      <w:r>
        <w:rPr>
          <w:lang w:val="hi_IN" w:bidi="hi_IN"/>
        </w:rPr>
      </w:r>
      <w:r>
        <w:rPr>
          <w:lang w:val="hi_IN" w:bidi="hi_IN"/>
        </w:rPr>
        <w:t>रूबेन, शिमोन और लेवी ने हर एक ने पिछले वर्षों में कुछ वास्तव में बुरा किया था। रूबेन याकूब की पत्नी बिल्हा के साथ सोया। शिमोन और लेवी शकेम शहर गए और बदला लेने के रूप में सभी पुरुषों को मार डाला क्योंकि उनकी बहन दीना के साथ बलात्कार किया गया था। याकूब ने उस समय इन पुत्रों को दण्ड नहीं दिया था। अब याकूब का अंतिम संदेश देने के समय, याकूब पहले तीन पुत्रों को दण्ड देता है। याकूब ने पहिलौठे पुत्र के रूप में रूबेन के अधिकारों को छीन लिया। याकूब ने शिमोन और लेवी को श्राप दिया।</w:t>
      </w:r>
    </w:p>
    <w:p>
      <w:pPr/>
      <w:r>
        <w:rPr>
          <w:lang w:val="hi_IN" w:bidi="hi_IN"/>
        </w:rPr>
      </w:r>
      <w:r>
        <w:rPr>
          <w:lang w:val="hi_IN" w:bidi="hi_IN"/>
        </w:rPr>
        <w:t>याकूब ने सीधे यहूदा से बात की, जो चौथा पुत्र था। याकूब कहता है कि यहूदा का एक वंशज राजा होगा। याकूब यह दिखाने के लिए कई शब्द चित्रों का उपयोग करता है कि यहूदा के वंशज अमीर होंगे।</w:t>
      </w:r>
    </w:p>
    <w:p>
      <w:pPr/>
      <w:r>
        <w:rPr>
          <w:lang w:val="hi_IN" w:bidi="hi_IN"/>
        </w:rPr>
      </w:r>
      <w:r>
        <w:rPr>
          <w:lang w:val="hi_IN" w:bidi="hi_IN"/>
        </w:rPr>
        <w:t>रुकें और चर्चा करें: उन लोगों के समूह के बारे में बात करें जो अमीर हैं। सुनें यह देखने के लिए कि क्या उनके धन और शक्ति का वर्णन करने के लिए किसी शब्द के चित्रों का उपयोग किया गया है।</w:t>
      </w:r>
    </w:p>
    <w:p>
      <w:pPr/>
      <w:r>
        <w:rPr>
          <w:lang w:val="hi_IN" w:bidi="hi_IN"/>
        </w:rPr>
      </w:r>
      <w:r>
        <w:rPr>
          <w:lang w:val="hi_IN" w:bidi="hi_IN"/>
        </w:rPr>
        <w:t>इस्साकार के लिए संदेश स्पष्ट नहीं है। इस्साकार एक गधे के समान है जो दो चीजों के बीच आराम करता है। अर्थ के लिए एक सुझाव काठी का बोरा या बोझ है जो इन पशुओं को उठाने के लिए गधों या ऊँटों पर रखा जाता है। एक और अर्थ आग के गड्ढे हो सकते हैं। एक और अर्थ एक शहर के बाहर वह स्थान हो सकता है जहाँ कोई भी अपने पशुओं को चरा सकता है। भूमि एक व्यक्ति की नहीं है, बल्कि सभी इसका उपयोग कर सकते हैं। इस शब्द का अर्थ भेड़ों का झुण्ड या जहाँ भेड़ों को रखा जाता था, भी हो सकता है। आपको यह चुनने की आवश्यकता है कि इनमें से कौन सा विकल्प आपके दर्शकों द्वारा सबसे अच्छा समझा जाएगा। इस्साकार देखता है कि क्षेत्र में आराम करना कितना सुखद है और अन्य लोगों के लिए कड़ी मेहनत करने के लिए वहाँ रहता है।</w:t>
      </w:r>
    </w:p>
    <w:p>
      <w:pPr/>
      <w:r>
        <w:rPr>
          <w:lang w:val="hi_IN" w:bidi="hi_IN"/>
        </w:rPr>
      </w:r>
      <w:r>
        <w:rPr>
          <w:lang w:val="hi_IN" w:bidi="hi_IN"/>
        </w:rPr>
        <w:t>यूसुफ को दिया गया संदेश परमेश्वर के लिए कई नामों का उपयोग करता है। ये नाम हैं: याकूब का शक्तिशाली, एक चरवाहा, इस्राएल की चट्टान, तेरे पिता का परमेश्वर, सर्वशक्तिमान।</w:t>
      </w:r>
    </w:p>
    <w:p>
      <w:pPr/>
      <w:r>
        <w:rPr>
          <w:lang w:val="hi_IN" w:bidi="hi_IN"/>
        </w:rPr>
      </w:r>
      <w:r>
        <w:rPr>
          <w:lang w:val="hi_IN" w:bidi="hi_IN"/>
        </w:rPr>
        <w:t>रुकें और एक खेल खेलें। अनुवाद दल के हर व्यक्ति को इन नाम में से एक दें। नाम को पुकारें। उस नाम वाला व्यक्ति खड़ा होता है और नाम का अर्थ समझाता है। तब तक जारी रखें जब तक सभी जल्दी प्रतिक्रिया न दे सकें। फिर काम को बदलें और फिर से खेल खेलें।</w:t>
      </w:r>
    </w:p>
    <w:p>
      <w:pPr/>
      <w:r>
        <w:rPr>
          <w:lang w:val="hi_IN" w:bidi="hi_IN"/>
        </w:rPr>
      </w:r>
      <w:r>
        <w:rPr>
          <w:lang w:val="hi_IN" w:bidi="hi_IN"/>
        </w:rPr>
        <w:t>रुकें और चर्चा करें: हर आशीष या श्राप में उपयोग किए गए शब्द चित्रों के बारे में बात करें। चित्र शब्द के बारे में बात करें कि इसका वास्तव में क्या अर्थ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1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बिन्यामीन</w:t>
      </w:r>
    </w:p>
    <w:p>
      <w:pPr/>
      <w:r>
        <w:rPr>
          <w:lang w:val="hi_IN" w:bidi="hi_IN"/>
        </w:rPr>
      </w:r>
      <w:r>
        <w:rPr>
          <w:lang w:val="hi_IN" w:bidi="hi_IN"/>
        </w:rPr>
        <w:t>समूह से कहें कि वे इस कहानी का अभिनय दो बार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यह एक लंबा दृश्य है जिसमें याकूब हर पुत्र से बारी बारी से बात करता है। सभी पुत्र मौजूद हैं और याकूब के बिस्तर के आसपास इकट्ठा हुए हैं। याकूब मृत्यु के करीब है।</w:t>
      </w:r>
    </w:p>
    <w:p>
      <w:pPr/>
      <w:r>
        <w:rPr>
          <w:lang w:val="hi_IN" w:bidi="hi_IN"/>
        </w:rPr>
      </w:r>
      <w:r>
        <w:rPr>
          <w:lang w:val="hi_IN" w:bidi="hi_IN"/>
        </w:rPr>
        <w:t>याकूब पहले रूबेन, शिमोन और लेवी से बात करता है। रूबेन, शिमोन और लेवी के लिए संदेश सभी उन कामों को दर्शाते हैं जो इन पुत्रों ने पहले किए थे जिन्हें उस समय दण्ड नहीं दिया गया था।</w:t>
      </w:r>
    </w:p>
    <w:p>
      <w:pPr/>
      <w:r>
        <w:rPr>
          <w:lang w:val="hi_IN" w:bidi="hi_IN"/>
        </w:rPr>
      </w:r>
      <w:r>
        <w:rPr>
          <w:lang w:val="hi_IN" w:bidi="hi_IN"/>
        </w:rPr>
        <w:t>अभिनय को रोकें: हर पुत्र से पूछें, "जब आप सुनते हैं कि आपका पिता आपसे क्या कह रहा है तो आप अब कैसा महसूस कर रहे हैं?" आप सुन सकते हैं, "जो मैंने किया था उसका मुझे पछतावा है। मुझे बिल्हा के साथ नहीं सोना चाहिए था। काफी समय पहले किए गए किसी कार्य के कारण अपनी विरासत खो देना मेरे लिए कठिन है। मुझे अपने पिता से कहना चाहिए था कि मुझे इसका पछतावा है।" या, "मुझे खेद नहीं है। हमें अपनी बहन का बदला लेना था। पिता कुछ नहीं करेगा। हमें तो कुछ करना था। मुझे वैसे भी आशीष की परवाह नहीं है।" अभिनय को फिर से शुरू करें।</w:t>
      </w:r>
    </w:p>
    <w:p>
      <w:pPr/>
      <w:r>
        <w:rPr>
          <w:lang w:val="hi_IN" w:bidi="hi_IN"/>
        </w:rPr>
      </w:r>
      <w:r>
        <w:rPr>
          <w:lang w:val="hi_IN" w:bidi="hi_IN"/>
        </w:rPr>
        <w:t>याकूब यहूदा को एक लंबी आशीष देता है। याकूब कहता है कि यहूदा का परिवार दूसरों पर शासन करेगा। यहूदा का परिवार अमीर होगा।</w:t>
      </w:r>
    </w:p>
    <w:p>
      <w:pPr/>
      <w:r>
        <w:rPr>
          <w:lang w:val="hi_IN" w:bidi="hi_IN"/>
        </w:rPr>
      </w:r>
      <w:r>
        <w:rPr>
          <w:lang w:val="hi_IN" w:bidi="hi_IN"/>
        </w:rPr>
        <w:t>अभिनय को रोक दें: याकूब से पूछें, "आप इस आशीष के बारे में कैसा महसूस करते हैं?" आप सुन सकते हैं, "मैं आश्चर्यचकित हूँ। मुझे नहीं पता कि पिता ने मुझे इस आशीष के लिए क्यों चुना है। पिता कह रहा है कि मेरे वंशजों से राजा आएँगे। पिता एक भविष्य के राजा के बारे में एक विशेष प्रतिज्ञा कर रहा है। मुझे आश्चर्य है कि इसका क्या अर्थ है।" अभिनय को फिर से शुरू करें।</w:t>
      </w:r>
    </w:p>
    <w:p>
      <w:pPr/>
      <w:r>
        <w:rPr>
          <w:lang w:val="hi_IN" w:bidi="hi_IN"/>
        </w:rPr>
      </w:r>
      <w:r>
        <w:rPr>
          <w:lang w:val="hi_IN" w:bidi="hi_IN"/>
        </w:rPr>
        <w:t>याकूब इस्साकार से कहता है कि इस्साकार के वंशज एक समृद्ध और सुरक्षित स्थान में रहना चाहेंगे और इसके कारण अपनी स्वतंत्रता खो देंगे।</w:t>
      </w:r>
    </w:p>
    <w:p>
      <w:pPr/>
      <w:r>
        <w:rPr>
          <w:lang w:val="hi_IN" w:bidi="hi_IN"/>
        </w:rPr>
      </w:r>
      <w:r>
        <w:rPr>
          <w:lang w:val="hi_IN" w:bidi="hi_IN"/>
        </w:rPr>
        <w:t>अभिनय को रोकें: इस्साकार से पूछें, "आप इस बारे में कैसा महसूस करते हैं कि आपके वंशजों के साथ क्या होगा?" आप सुन सकते हैं, "मुझे समझ नहीं आ रहा कि उन्हें दूसरों के लिए अपनी स्वतंत्रता और काम क्यों खोना पड़ेगा। एक सुरक्षित और समृद्ध स्थान में रहना चाहते हैं यह स्वाभाविक लगता है। शायद पिता यहाँ पर गलत है। मैं चाहता हूँ कि वे खुश रहें।" अभिनय को फिर से शुरू करें।</w:t>
      </w:r>
    </w:p>
    <w:p>
      <w:pPr/>
      <w:r>
        <w:rPr>
          <w:lang w:val="hi_IN" w:bidi="hi_IN"/>
        </w:rPr>
      </w:r>
      <w:r>
        <w:rPr>
          <w:lang w:val="hi_IN" w:bidi="hi_IN"/>
        </w:rPr>
        <w:t>याकूब जबूलून, दान, गाद, आशेर, नप्ताली और बिन्यामीन को कम आशीष देता है। हर आशीष अलग है।</w:t>
      </w:r>
    </w:p>
    <w:p>
      <w:pPr/>
      <w:r>
        <w:rPr>
          <w:lang w:val="hi_IN" w:bidi="hi_IN"/>
        </w:rPr>
      </w:r>
      <w:r>
        <w:rPr>
          <w:lang w:val="hi_IN" w:bidi="hi_IN"/>
        </w:rPr>
        <w:t>अभिनय को रोकें: हर एक से पूछें, "आप अपनी आशीष के बारे में कैसा महसूस करते हैं?" आप यह सुन सकते हैं, "मैं खुश हूँ। यह उचित लगता है। मेरे वंशजों को अच्छा करना चाहिए और खुश होना चाहिए।" या, "मुझे एक जहरीले साँप से तुलना करना पसंद नहीं आया। मुझे लगता है कि पिता मेरे और मेरे वंशजों के लिए कुछ बेहतर ढूँढ सकता था।" या, "मुझे पसंद नहीं है कि मुझे एक भूखे भेड़िया के रूप में समझा जाए। यह एक बुरी छवि देता है। मैं इसके बजाय उन अन्य दृष्टांतों में से एक होना चाहूँगा जिसका उपयोग पिता ने किया।" या, "मैं चाहता हूँ कि मेरे वंशज अच्छा करें और खुश रहें। पिता यह दर्शाता है कि वे खुश होंगे और यही मुझे खुश करता है।" अभिनय को फिर से शुरू करें।</w:t>
      </w:r>
    </w:p>
    <w:p>
      <w:pPr/>
      <w:r>
        <w:rPr>
          <w:lang w:val="hi_IN" w:bidi="hi_IN"/>
        </w:rPr>
      </w:r>
      <w:r>
        <w:rPr>
          <w:lang w:val="hi_IN" w:bidi="hi_IN"/>
        </w:rPr>
        <w:t>याकूब ने यूसुफ को सबसे लंबी आशीष दी। याकूब ने यूसुफ और उसके दो पुत्रों मनश्शे और एप्रैम को आशीष दी है। अब याकूब फिर से यूसुफ को आशीष देता है, और यह आशीष उन सभी में सबसे लम्बी है जो याकूब ने दी। याकूब परमेश्वर से यूसुफ को आशीष देने के लिए कहता है। याकूब ने अन्य पुत्रों को अपना संदेश देते समय परमेश्वर को नहीं पुकारा था।</w:t>
      </w:r>
    </w:p>
    <w:p>
      <w:pPr/>
      <w:r>
        <w:rPr>
          <w:lang w:val="hi_IN" w:bidi="hi_IN"/>
        </w:rPr>
      </w:r>
      <w:r>
        <w:rPr>
          <w:lang w:val="hi_IN" w:bidi="hi_IN"/>
        </w:rPr>
        <w:t>अभिनय को रोकें: अन्य भाइयों से पूछें, "आप अब कैसा महसूस करते हैं कि आपने यूसुफ की आशीष सुनी है?" आप यह सुन सकते हैं, "मैं ठीक हूँ। मुझे अपने लिए एक अच्छा मिला। मैं अब यूसुफ से ईर्ष्या नहीं करता हूँ। पिता ने हमेशा यूसुफ से सबसे अधिक प्रेम किया है और हम सभी इसे जानते थे। यूसुफ ने हमारे साथ अच्छा व्यवहार किया है। मैं यूसुफ के भले की कामना करता हूँ।" या, "पिता यूसुफ से सबसे अधिक प्रेम करता है। हम यह जानते हैं। मैं चाहता हूँ कि पिता मुझसे उतना ही प्रेम करता, लेकिन ऐसा नहीं होगा।" या, "मुझे आशा है कि यूसुफ पिता की मृत्यु के बाद हमें मारने या अपना बदला लेने की कोशिश नहीं करेगा। यह आशीष यूसुफ को बहुत बलवन्त करती है। मैं नहीं चाहता कि यूसुफ उस काम का बदला ले जो हमने यूसुफ के साथ किया था।" यूसुफ से पूछें, "आप इस आशीष के बारे में कैसा महसूस करते हैं?" आप यह सुन सकते हैं, "मैं इससे खुश हूँ। मैं अपने पिता से प्रेम करता हूँ। मैं नहीं चाहता कि वह मर जाए, लेकिन मुझे पता है कि वह समय आ गया है। मुझे इन बातों को याद करके खुशी होगी जो पिता ने मुझसे कही है। पिता ने परमेश्वर से कहा है कि वह मुझे और भी आशीष दे जो परमेश्वर ने मुझे अब तक दी है। मैं बहुत धन्यवादी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 xml:space="preserve">याकूब हर पुत्र से बात करता है। याकूब जो कहता है वह एक आशीष है। </w:t>
      </w:r>
      <w:r>
        <w:rPr>
          <w:b/>
          <w:lang w:val="hi_IN" w:bidi="hi_IN"/>
        </w:rPr>
        <w:t>आशीष</w:t>
      </w:r>
      <w:r>
        <w:rPr>
          <w:lang w:val="hi_IN" w:bidi="hi_IN"/>
        </w:rPr>
        <w:t xml:space="preserve"> के लिए उसी शब्द का उपयोग करें जो आपने पिछले भागों में उपयोग किया है। </w:t>
      </w:r>
      <w:r>
        <w:rPr>
          <w:lang w:val="hi_IN" w:bidi="hi_IN"/>
        </w:rPr>
        <w:t>आशीष</w:t>
      </w:r>
      <w:r>
        <w:rPr>
          <w:lang w:val="hi_IN" w:bidi="hi_IN"/>
        </w:rPr>
        <w:t xml:space="preserve"> की चर्चा मुख्य शब्दावली में की गई है। याकूब कुछ पुत्रों को श्राप देता है। </w:t>
      </w:r>
      <w:r>
        <w:rPr>
          <w:b/>
          <w:lang w:val="hi_IN" w:bidi="hi_IN"/>
        </w:rPr>
        <w:t>श्राप</w:t>
      </w:r>
      <w:r>
        <w:rPr>
          <w:lang w:val="hi_IN" w:bidi="hi_IN"/>
        </w:rPr>
        <w:t xml:space="preserve"> के लिए उसी शब्द का इस्तेमाल करें जो आपने अन्य भाग में इस्तेमाल किया है। </w:t>
      </w:r>
      <w:r>
        <w:rPr>
          <w:lang w:val="hi_IN" w:bidi="hi_IN"/>
        </w:rPr>
        <w:t>श्राप</w:t>
      </w:r>
      <w:r>
        <w:rPr>
          <w:lang w:val="hi_IN" w:bidi="hi_IN"/>
        </w:rPr>
        <w:t xml:space="preserve"> की चर्चा मुख्य शब्दावली में की गई है।</w:t>
      </w:r>
    </w:p>
    <w:p>
      <w:pPr/>
      <w:r>
        <w:rPr>
          <w:lang w:val="hi_IN" w:bidi="hi_IN"/>
        </w:rPr>
      </w:r>
      <w:r>
        <w:rPr>
          <w:lang w:val="hi_IN" w:bidi="hi_IN"/>
        </w:rPr>
        <w:t xml:space="preserve">याकूब अपने आप को इस्राएल के </w:t>
      </w:r>
      <w:r>
        <w:rPr>
          <w:b/>
          <w:lang w:val="hi_IN" w:bidi="hi_IN"/>
        </w:rPr>
        <w:t>रूप</w:t>
      </w:r>
      <w:r>
        <w:rPr>
          <w:lang w:val="hi_IN" w:bidi="hi_IN"/>
        </w:rPr>
        <w:t xml:space="preserve"> में संदर्भित करता है। याकूब और इस्राएल एक ही व्यक्ति हैं। </w:t>
      </w:r>
      <w:r>
        <w:rPr>
          <w:lang w:val="hi_IN" w:bidi="hi_IN"/>
        </w:rPr>
        <w:t>इस्राएल</w:t>
      </w:r>
      <w:r>
        <w:rPr>
          <w:lang w:val="hi_IN" w:bidi="hi_IN"/>
        </w:rPr>
        <w:t xml:space="preserve"> की चर्चा मुख्य शब्दावली में की गई है। इस्राएल के लिए उसी शब्द का इस्तेमाल करें जो आपने पिछले भागों में इस्तेमाल किया है।</w:t>
      </w:r>
    </w:p>
    <w:p>
      <w:pPr/>
      <w:r>
        <w:rPr>
          <w:lang w:val="hi_IN" w:bidi="hi_IN"/>
        </w:rPr>
      </w:r>
      <w:r>
        <w:rPr>
          <w:lang w:val="hi_IN" w:bidi="hi_IN"/>
        </w:rPr>
        <w:t xml:space="preserve">याकूब ने परमेश्वर के लिए निम्नलिखित नामों का उपयोग किया। </w:t>
      </w:r>
      <w:r>
        <w:rPr>
          <w:lang w:val="hi_IN" w:bidi="hi_IN"/>
        </w:rPr>
        <w:t>परमेश्वर</w:t>
      </w:r>
      <w:r>
        <w:rPr>
          <w:lang w:val="hi_IN" w:bidi="hi_IN"/>
        </w:rPr>
        <w:t xml:space="preserve"> की चर्चा मुख्य शब्दावली में की गई है। जब आप इन नामों का उपयोग करते हैं, तो सुनिश्चित करें कि आपके दर्शक समझ सकें कि ये एक ही परमेश्वर के लिए नाम हैं।</w:t>
      </w:r>
    </w:p>
    <w:p>
      <w:pPr>
        <w:pStyle w:val="ListBullet"/>
        <w:spacing w:line="240" w:lineRule="auto"/>
        <w:ind w:left="720"/>
      </w:pPr>
      <w:r>
        <w:rPr>
          <w:lang w:val="hi_IN" w:bidi="hi_IN"/>
        </w:rPr>
      </w:r>
      <w:r>
        <w:rPr>
          <w:lang w:val="hi_IN" w:bidi="hi_IN"/>
        </w:rPr>
        <w:t>याकूब का सामर्थी: यह परमेश्वर के लिए एक उपाधि है जो घोषणा करती है कि परमेश्वर बहुत शक्तिशाली है। याकूब इस परमेश्वर की आराधना करता है।</w:t>
      </w:r>
    </w:p>
    <w:p>
      <w:pPr>
        <w:pStyle w:val="ListBullet"/>
        <w:spacing w:line="240" w:lineRule="auto"/>
        <w:ind w:left="720"/>
      </w:pPr>
      <w:r>
        <w:rPr>
          <w:lang w:val="hi_IN" w:bidi="hi_IN"/>
        </w:rPr>
      </w:r>
      <w:r>
        <w:rPr>
          <w:lang w:val="hi_IN" w:bidi="hi_IN"/>
        </w:rPr>
        <w:t>चरवाहा: यह शीर्षक एक शब्द चित्र है। चरवाहा अपनी भेड़ों की देखभाल करता है। चरवाहा भेड़ों का मार्गदर्शन करता है और उनकी रक्षा करता है। चरवाहे के रूप में परमेश्वर अपने लोगों की देखभाल करता है और उनकी रक्षा करता है।</w:t>
      </w:r>
    </w:p>
    <w:p>
      <w:pPr>
        <w:pStyle w:val="ListBullet"/>
        <w:spacing w:line="240" w:lineRule="auto"/>
        <w:ind w:left="720"/>
      </w:pPr>
      <w:r>
        <w:rPr>
          <w:lang w:val="hi_IN" w:bidi="hi_IN"/>
        </w:rPr>
      </w:r>
      <w:r>
        <w:rPr>
          <w:lang w:val="hi_IN" w:bidi="hi_IN"/>
        </w:rPr>
        <w:t>इस्राएल की चट्टान: यह एक शब्द चित्र है जो परमेश्वर का वर्णन एक बड़े पत्थर के रूप में करता है जैसे नींव का पत्थर। परमेश्वर मजबूत है। परमेश्वर स्थायी या अनन्त है। लोग परमेश्वर पर भरोसा कर सकते हैं और उस पर निर्भर रह सकते हैं। यदि आपके लोग शब्द चित्र को नहीं समझते हैं, तो आप कह सकते हैं कि परमेश्वर वह है जिस पर इस्राएल निर्भर करता है।</w:t>
      </w:r>
    </w:p>
    <w:p>
      <w:pPr>
        <w:pStyle w:val="ListBullet"/>
        <w:spacing w:line="240" w:lineRule="auto"/>
        <w:ind w:left="720"/>
      </w:pPr>
      <w:r>
        <w:rPr>
          <w:lang w:val="hi_IN" w:bidi="hi_IN"/>
        </w:rPr>
      </w:r>
      <w:r>
        <w:rPr>
          <w:lang w:val="hi_IN" w:bidi="hi_IN"/>
        </w:rPr>
        <w:t>तेरे पिता का परमेश्वर: याकूब इस वाक्यांश का उपयोग परमेश्वर के लिए एक शीर्षक के रूप में कर रहा है। याकूब ने परमेश्वर की आराधना की। क्योंकि याकूब परमेश्वर की आराधना करता है, तो पुत्रों को भी उसी परमेश्वर की आराधना करनी चाहिए।</w:t>
      </w:r>
    </w:p>
    <w:p>
      <w:pPr>
        <w:pStyle w:val="ListBullet"/>
        <w:spacing w:line="240" w:lineRule="auto"/>
        <w:ind w:left="720"/>
      </w:pPr>
      <w:r>
        <w:rPr>
          <w:lang w:val="hi_IN" w:bidi="hi_IN"/>
        </w:rPr>
      </w:r>
      <w:r>
        <w:rPr>
          <w:lang w:val="hi_IN" w:bidi="hi_IN"/>
        </w:rPr>
        <w:t xml:space="preserve">सर्वशक्तिमान: यह शद्दाई परमेश्वर के लिए उपाधि है जिसका अर्थ है सर्वशक्तिमान। परमेश्वर के लिए शब्द पाठ में नहीं है। उपाधि आमतौर पर </w:t>
      </w:r>
      <w:r>
        <w:rPr>
          <w:b/>
          <w:lang w:val="hi_IN" w:bidi="hi_IN"/>
        </w:rPr>
        <w:t>एल-शद्दाई</w:t>
      </w:r>
      <w:r>
        <w:rPr>
          <w:lang w:val="hi_IN" w:bidi="hi_IN"/>
        </w:rPr>
        <w:t xml:space="preserve"> है। </w:t>
      </w:r>
      <w:r>
        <w:rPr>
          <w:b/>
          <w:lang w:val="hi_IN" w:bidi="hi_IN"/>
        </w:rPr>
        <w:t>एल-शद्दाई</w:t>
      </w:r>
      <w:r>
        <w:rPr>
          <w:lang w:val="hi_IN" w:bidi="hi_IN"/>
        </w:rPr>
        <w:t xml:space="preserve"> की चर्चा मुख्य शब्दावली में की गई है। उसी शब्द का उपयोग करें जिसका उपयोग आपने पिछले भागों में किया है।</w:t>
      </w:r>
    </w:p>
    <w:p>
      <w:pPr/>
      <w:r>
        <w:rPr>
          <w:lang w:val="hi_IN" w:bidi="hi_IN"/>
        </w:rPr>
      </w:r>
      <w:r>
        <w:rPr>
          <w:lang w:val="hi_IN" w:bidi="hi_IN"/>
        </w:rPr>
        <w:t xml:space="preserve">ये इस्राएल के 12 गोत्र हैं। याकूब के हर एक पुत्र के वंशज थे जिन्होंने गोत्र बनाए। 12 गोत्रों ने याकूब के पुत्रों के नामों का उपयोग किया। </w:t>
      </w:r>
      <w:r>
        <w:rPr>
          <w:b/>
          <w:lang w:val="hi_IN" w:bidi="hi_IN"/>
        </w:rPr>
        <w:t>गोत्र</w:t>
      </w:r>
      <w:r>
        <w:rPr>
          <w:lang w:val="hi_IN" w:bidi="hi_IN"/>
        </w:rPr>
        <w:t xml:space="preserve"> उन परिवारों का संग्रह है जो एक पूर्वज से उत्पन्न 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49:29–50:14</w:t>
      </w:r>
      <w:r>
        <w:rPr>
          <w:lang w:val="hi_IN" w:bidi="hi_IN"/>
        </w:rPr>
      </w:r>
    </w:p>
    <w:p>
      <w:pPr>
        <w:pStyle w:val="Heading3"/>
      </w:pPr>
      <w:r>
        <w:rPr>
          <w:lang w:val="hi_IN" w:bidi="hi_IN"/>
        </w:rPr>
        <w:t>सुने और मन में रखें</w:t>
      </w:r>
    </w:p>
    <w:p>
      <w:pPr/>
      <w:r>
        <w:rPr>
          <w:lang w:val="hi_IN" w:bidi="hi_IN"/>
        </w:rPr>
      </w:r>
      <w:r>
        <w:rPr>
          <w:lang w:val="hi_IN" w:bidi="hi_IN"/>
        </w:rPr>
        <w:t>उत्पत्ति 49:29–50:14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याकूब महसूस करता है कि वह मृत्यु के निकट है। याकूब ने अपने पुत्रों को बुलाया है और याकूब ने अपने अंतिम शब्द अपने पुत्रों को दिए हैं। यह याकूब की मृत्यु और दफनाने की एक कहानी है।</w:t>
      </w:r>
    </w:p>
    <w:p>
      <w:pPr/>
      <w:r>
        <w:rPr>
          <w:lang w:val="hi_IN" w:bidi="hi_IN"/>
        </w:rPr>
      </w:r>
      <w:r>
        <w:rPr>
          <w:lang w:val="hi_IN" w:bidi="hi_IN"/>
        </w:rPr>
        <w:t>याकूब ने अपने पुत्रों से कहा कि याकूब जल्द ही अपने पूर्वजों के पास जाएगा। याकूब का अर्थ है कि याकूब जल्द ही मरने वाला है और फिर वह अपने पूर्वजों के साथ होगा जो पहले ही मर चुके हैं।</w:t>
      </w:r>
    </w:p>
    <w:p>
      <w:pPr/>
      <w:r>
        <w:rPr>
          <w:lang w:val="hi_IN" w:bidi="hi_IN"/>
        </w:rPr>
      </w:r>
      <w:r>
        <w:rPr>
          <w:lang w:val="hi_IN" w:bidi="hi_IN"/>
        </w:rPr>
        <w:t>रुकें और चर्चा करें: किसी ऐसे व्यक्ति के बारे में एक कहानी सुनाएँ जो जानता है कि वह जल्द ही मर जाएगा। यह व्यक्ति अपनी आने वाली मृत्यु के बारे में कैसे बात करता है? वह अपनी आने वाली मृत्यु का वर्णन करने के लिए किन शब्द चित्रों का उपयोग करता है?</w:t>
      </w:r>
    </w:p>
    <w:p>
      <w:pPr/>
      <w:r>
        <w:rPr>
          <w:lang w:val="hi_IN" w:bidi="hi_IN"/>
        </w:rPr>
      </w:r>
      <w:r>
        <w:rPr>
          <w:lang w:val="hi_IN" w:bidi="hi_IN"/>
        </w:rPr>
        <w:t>याकूब ने अपने पुत्रों से कहा कि वह अपने पिता इसहाक और अपने दादा अब्राहम के साथ उसी गुफा में दफन होना चाहता है, जिसे अब्राहम ने खरीदा था। याकूब ने इस बात के सटीक विवरण को याद किया कि यह गुफा कहाँ स्थित है। हित्ती एप्रोन ने खेत और मकपेला की गुफा को अब्राहम को बेच दिया था। इन सभी नामों का उपयोग उस पिछले भाग में किया गया था जब अब्राहम ने गुफा खरीदी थी। उत्पत्ति अध्याय 23 को देखें, जहाँ उस व्यक्ति का नाम और उस स्थान का उल्लेख है, जिसके पास वह खेत था और जहाँ वह गुफा स्थित है। गुफा हेब्रोन में है जहाँ याकूब लंबे समय तक रहा था। याकूब इस गुफा में दफन होना चाहता है। इसका अर्थ है कि याकूब के शरीर को गुफा में रखा जाएगा, न कि भूमि में खोदे गए एक गड्ढे में। याकूब अपने पुत्रों को याद दिलाता है कि अब्राहम, सारा, इसहाक, रिबका और लिआ सभी को पहले से ही इस गुफा में दफनाया गया है। अब्राहम और सारा याकूब के दादा दादी हैं। इसहाक और रिबका याकूब के माता-पिता हैं। लिआ याकूब की पहली पत्नी थी। लिआ की बहन राहेल और जिस पत्नी से याकूब ने प्रेम किया, उसकी मृत्यु हो गई और उसे बेतलहम की ओर जाने वाली सड़क पर वहाँ दफनाया गया।</w:t>
      </w:r>
    </w:p>
    <w:p>
      <w:pPr/>
      <w:r>
        <w:rPr>
          <w:lang w:val="hi_IN" w:bidi="hi_IN"/>
        </w:rPr>
      </w:r>
      <w:r>
        <w:rPr>
          <w:lang w:val="hi_IN" w:bidi="hi_IN"/>
        </w:rPr>
        <w:t>याकूब ने ये बातें कहकर अपने पाँव पलंग पर खींच लिए और प्राण छोड़ दिए, और अपने पूर्वजों के साथ जा मिला। पिछले भाग के अनुसार, याकूब यूसुफ से बात करने और यूसुफ को आशीष देने के लिए बैठ गया था। याकूब अपने अन्य पुत्रों को अंतिम वचन देने के लिए बैठा रहा। अब जब याकूब ने बात करना समाप्त कर दिया है, तो याकूब लेट जाता है। अपने पाँव पलंग पर खींचने का अर्थ है कि याकूब फिर पलंग पर लेट गया था। अपनी अंतिम साँस ली यह एक शब्द चित्र है, जिसका अर्थ है कि याकूब की मृत्यु हो गई। अपनी अंतिम सांस लेना और अपने पूर्वजों के पास जाना मृत्यु का वर्णन करने का एक सामान्य तरीका था। इन्ही शब्दों का उपयोग अब्राहम की मृत्यु और इसहाक की मृत्यु के लिए किया गया था।</w:t>
      </w:r>
    </w:p>
    <w:p>
      <w:pPr/>
      <w:r>
        <w:rPr>
          <w:lang w:val="hi_IN" w:bidi="hi_IN"/>
        </w:rPr>
      </w:r>
      <w:r>
        <w:rPr>
          <w:lang w:val="hi_IN" w:bidi="hi_IN"/>
        </w:rPr>
        <w:t>रुकें और चर्चा करें: कुछ ऐसे लोगों की कहानियाँ बताएँ जिनकी मृत्यु हुई है। ध्यान से सुनें कि कहानीकार कैसे कहता है कि वह व्यक्ति मर गया है। किसी भी शब्द चित्र या विशेष शब्दों पर ध्यान दें जिनका उपयोग मृत्यु का वर्णन करने के लिए बार-बार किया गया है।</w:t>
      </w:r>
    </w:p>
    <w:p>
      <w:pPr/>
      <w:r>
        <w:rPr>
          <w:lang w:val="hi_IN" w:bidi="hi_IN"/>
        </w:rPr>
      </w:r>
      <w:r>
        <w:rPr>
          <w:lang w:val="hi_IN" w:bidi="hi_IN"/>
        </w:rPr>
        <w:t>यूसुफ याकूब के ऊपर गिर जाता है और रोता है। यह झुककर और याकूब के शरीर को गले लगाने या बड़े शोक में गले लगाने का कार्य है। शोक व्यक्त करने का एक सामान्य तरीका जोर से रोना और मृत व्यक्ति के शरीर को चूमना था। यूसुफ के कार्य सामान्य इब्रानी शोक करने की रीति के अनुसार थे। यूसुफ के कार्य दिखाते हैं कि यूसुफ याकूब से कितना प्रेम करता था।</w:t>
      </w:r>
    </w:p>
    <w:p>
      <w:pPr/>
      <w:r>
        <w:rPr>
          <w:lang w:val="hi_IN" w:bidi="hi_IN"/>
        </w:rPr>
      </w:r>
      <w:r>
        <w:rPr>
          <w:lang w:val="hi_IN" w:bidi="hi_IN"/>
        </w:rPr>
        <w:t>रुकें और चर्चा करें: एक प्रिय व्यक्ति की कहानी सुनाएँ जो बुढ़ापे में मर गया है। ध्यान दें कि परिवार के सदस्य अपना शोक कैसे व्यक्त करते हैं।</w:t>
      </w:r>
    </w:p>
    <w:p>
      <w:pPr/>
      <w:r>
        <w:rPr>
          <w:lang w:val="hi_IN" w:bidi="hi_IN"/>
        </w:rPr>
      </w:r>
      <w:r>
        <w:rPr>
          <w:lang w:val="hi_IN" w:bidi="hi_IN"/>
        </w:rPr>
        <w:t>यूसुफ ने मिस्रियों को आज्ञा दी कि वे याकूब के शरीर को दफनाने के लिए तैयार करें। मिस्रियों के पास शरीर को संरक्षित करने का एक तरीका था। मिस्री चिकित्सक शरीर पर शवरक्षालेप मलते थे, जो एक ऐसी प्रक्रिया है जिसमें 40 दिन लगते थे। शवरक्षालेप मलने से शरीर को संरक्षित किया जाता है और शरीर सड़ता नहीं था। शरीर पर शवरक्षालेप मलने के कारण, याकूब के पुत्र याकूब के शरीर को कनान वापस ले जा सके, जैसा कि याकूब चाहता था। सुगंधित करने की प्रक्रिया में मसालों और तेल का उपयोग करना और शरीर को कपड़े की पट्टी में लपेटना शामिल था।</w:t>
      </w:r>
    </w:p>
    <w:p>
      <w:pPr/>
      <w:r>
        <w:rPr>
          <w:lang w:val="hi_IN" w:bidi="hi_IN"/>
        </w:rPr>
      </w:r>
      <w:r>
        <w:rPr>
          <w:lang w:val="hi_IN" w:bidi="hi_IN"/>
        </w:rPr>
        <w:t>एक मिस्री ममी की तस्वीर दिखाएँ।</w:t>
      </w:r>
    </w:p>
    <w:p>
      <w:pPr/>
      <w:r>
        <w:rPr>
          <w:lang w:val="hi_IN" w:bidi="hi_IN"/>
        </w:rPr>
      </w:r>
      <w:r>
        <w:rPr>
          <w:lang w:val="hi_IN" w:bidi="hi_IN"/>
        </w:rPr>
        <w:t>मिस्रियों ने याकूब की मृत्यु पर 70 दिनों तक शोक किया। शवरक्षालेप में 40 दिन लगते थे, इसलिए मिस्रियों ने और 30 दिनों तक शोक करना जारी रखा। मिस्रियों के लिए याकूब के लिए 70 दिन शोक करना ऐसा लगता है कि वे याकूब के साथ उच्च स्थान के व्यक्ति के रूप में व्यवहार कर रहे हैं। कुछ लोग मानते हैं कि राजा ने इस समय यूसुफ के पिता के लिए सम्मान दिखाने के लिए शोक करने की आज्ञा दी थी। यह भाग याकूब को शवरक्षालेप का उल्लेख करते समय इस्राएल नाम का उपयोग करता है। कुछ अनुवादों में इस्राएल का उपयोग किया गया है और अन्य अनुवादों में याकूब नाम रखा गया है।</w:t>
      </w:r>
    </w:p>
    <w:p>
      <w:pPr/>
      <w:r>
        <w:rPr>
          <w:lang w:val="hi_IN" w:bidi="hi_IN"/>
        </w:rPr>
      </w:r>
      <w:r>
        <w:rPr>
          <w:lang w:val="hi_IN" w:bidi="hi_IN"/>
        </w:rPr>
        <w:t>शोक की अवधि के बाद, यूसुफ ने राजा के सलाहकारों से कहा कि वे यूसुफ के लिए राजा से बात करें। यूसुफ इस अनुरोध के साथ सीधे राजा के पास नहीं गया। यूसुफ शवरक्षालेप या याकूब के शव को छूने की प्रक्रिया में शामिल रहा है। आमतौर पर, मिस्री लोग यूसुफ को मृत शरीर को छूने के तुरन्त बाद राजा के पास जाने नहीं देंगे।</w:t>
      </w:r>
    </w:p>
    <w:p>
      <w:pPr/>
      <w:r>
        <w:rPr>
          <w:lang w:val="hi_IN" w:bidi="hi_IN"/>
        </w:rPr>
      </w:r>
      <w:r>
        <w:rPr>
          <w:lang w:val="hi_IN" w:bidi="hi_IN"/>
        </w:rPr>
        <w:t>यूसुफ ने समझाया कि यूसुफ ने याकूब से यह शपथ खाई थी कि याकूब के शरीर को दफनाने के लिए वापस कनान ले जाएगा। यूसुफ ने राजा से अनुमति माँगी कि वह याकूब के शरीर को कनान वापस ले जाए। यूसुफ ने मिस्र लौटने की प्रतिज्ञा की। राजा ने यूसुफ का अनुरोध स्वीकार कर लिया।</w:t>
      </w:r>
    </w:p>
    <w:p>
      <w:pPr/>
      <w:r>
        <w:rPr>
          <w:lang w:val="hi_IN" w:bidi="hi_IN"/>
        </w:rPr>
      </w:r>
      <w:r>
        <w:rPr>
          <w:lang w:val="hi_IN" w:bidi="hi_IN"/>
        </w:rPr>
        <w:t>मिस्र के वरिष्ठ अधिकारी, राजा के परिवार के वरिष्ठ सदस्य और मिस्र से अन्य अधिकारी यूसुफ के साथ गए। यूसुफ ने अपने घराने को ले लिया, जिसका अर्थ है उसका परिवार और उसके सेवक। भाइयों ने अपने घराने को लिया। उन्होंने छोटे बच्चों और पशुओं को मिस्र में छोड़ दिया। झुण्ड में आमतौर पर भेड़ और बकरियाँ जैसे पशु शामिल होते हैं। झुण्ड में गाय, गधे, ऊँट या घोड़े जैसे पशु शामिल हैं। बड़ी संख्या में रथ और सवार भी यूसुफ के साथ गए।</w:t>
      </w:r>
    </w:p>
    <w:p>
      <w:pPr/>
      <w:r>
        <w:rPr>
          <w:lang w:val="hi_IN" w:bidi="hi_IN"/>
        </w:rPr>
      </w:r>
      <w:r>
        <w:rPr>
          <w:lang w:val="hi_IN" w:bidi="hi_IN"/>
        </w:rPr>
        <w:t>मिस्र और कनान का नक्शा दिखाएँ जहाँ गोशेन और हेब्रोन की भूमि को चिह्नित किया गया है। मिस्र और कनान के बीच का सामान्य मार्ग दिखाएँ। एक मिस्री रथ की तस्वीर दिखाएँ जिसमें एक रथ चला रहा हो।</w:t>
      </w:r>
    </w:p>
    <w:p>
      <w:pPr/>
      <w:r>
        <w:rPr>
          <w:lang w:val="hi_IN" w:bidi="hi_IN"/>
        </w:rPr>
      </w:r>
      <w:r>
        <w:rPr>
          <w:lang w:val="hi_IN" w:bidi="hi_IN"/>
        </w:rPr>
        <w:t>वे यरदन नदी के पास आताद नामक खलिहान पर रुके और वहाँ याकूब के लिए 7 दिनों तक शोक मनाते हुए एक बड़ी और गंभीर स्मारक सभा की। खलिहान वह स्थान है जहाँ अनाज को पीटा जाता है ताकि अनाज डंठल से अलग हो जाए। यह वह स्थान है जहाँ की जमीन बहुत कठोर होती है ताकि अनाज मिट्टी में न समाए, बल्कि जमीन के ऊपर ही बना रहे। कनानी लोगों ने इस यादगार सेवा को देखा। स्मारक सेवा के लिए खलिहान एक अच्छा स्थान होगा। खलिहान की भूमि एक बड़ा खुला स्थान था जहाँ लोगों के लिए इकट्ठा होना आसान था। हम नहीं जानते कि यूसुफ ने इस खलिहान की भूमि को क्यों चुना। आमतौर पर, हर गाँव में एक खलिहान होता था।</w:t>
      </w:r>
    </w:p>
    <w:p>
      <w:pPr/>
      <w:r>
        <w:rPr>
          <w:lang w:val="hi_IN" w:bidi="hi_IN"/>
        </w:rPr>
      </w:r>
      <w:r>
        <w:rPr>
          <w:lang w:val="hi_IN" w:bidi="hi_IN"/>
        </w:rPr>
        <w:t>एक खलिहान के स्थान की तस्वीर दिखाएँ।</w:t>
      </w:r>
    </w:p>
    <w:p>
      <w:pPr/>
      <w:r>
        <w:rPr>
          <w:lang w:val="hi_IN" w:bidi="hi_IN"/>
        </w:rPr>
      </w:r>
      <w:r>
        <w:rPr>
          <w:lang w:val="hi_IN" w:bidi="hi_IN"/>
        </w:rPr>
        <w:t>अन्त में याकूब के सभी 12 पुत्र, याकूब को गुफा में ले गए और याकूब को उसी स्थान पर दफनाया जहाँ अब्राहम और इसहाक को दफनाया गया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याकूब अपने अंतिम निर्देश देता है कि याकूब को कहाँ दफनाया जाएगा। फिर याकूब की मृत्यु हो गई।</w:t>
      </w:r>
    </w:p>
    <w:p>
      <w:pPr/>
      <w:r>
        <w:rPr>
          <w:lang w:val="hi_IN" w:bidi="hi_IN"/>
        </w:rPr>
      </w:r>
      <w:r>
        <w:rPr>
          <w:b/>
          <w:lang w:val="hi_IN" w:bidi="hi_IN"/>
        </w:rPr>
        <w:t>दूसरा दृश्य:</w:t>
      </w:r>
      <w:r>
        <w:rPr>
          <w:lang w:val="hi_IN" w:bidi="hi_IN"/>
        </w:rPr>
        <w:t xml:space="preserve"> यूसुफ शोक करता था। यूसुफ ने याकूब पर शवरक्षालेप लगाने की आज्ञा दी। मिस्रियों ने याकूब के लिए 70 दिनों तक शोक किया।</w:t>
      </w:r>
    </w:p>
    <w:p>
      <w:pPr/>
      <w:r>
        <w:rPr>
          <w:lang w:val="hi_IN" w:bidi="hi_IN"/>
        </w:rPr>
      </w:r>
      <w:r>
        <w:rPr>
          <w:b/>
          <w:lang w:val="hi_IN" w:bidi="hi_IN"/>
        </w:rPr>
        <w:t>तीसरा दृश्य:</w:t>
      </w:r>
      <w:r>
        <w:rPr>
          <w:lang w:val="hi_IN" w:bidi="hi_IN"/>
        </w:rPr>
        <w:t xml:space="preserve"> यूसुफ याकूब के शरीर को दफनाने के लिए कनान वापस ले जाने की अनुमति माँगता है। राजा सहमत होता है।</w:t>
      </w:r>
    </w:p>
    <w:p>
      <w:pPr/>
      <w:r>
        <w:rPr>
          <w:lang w:val="hi_IN" w:bidi="hi_IN"/>
        </w:rPr>
      </w:r>
      <w:r>
        <w:rPr>
          <w:b/>
          <w:lang w:val="hi_IN" w:bidi="hi_IN"/>
        </w:rPr>
        <w:t>चौथा दृश्य:</w:t>
      </w:r>
      <w:r>
        <w:rPr>
          <w:lang w:val="hi_IN" w:bidi="hi_IN"/>
        </w:rPr>
        <w:t xml:space="preserve"> बड़ी संख्या में लोग यूसुफ और उसके भाइयों के साथ याकूब को दफनाने के लिए कनान वापस ले जाने के लिए जाते हैं। वे याकूब को याकूब के अनुरोध के अनुसार गुफा में उसके पूर्वजों के साथ दफनाते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भाई</w:t>
      </w:r>
    </w:p>
    <w:p>
      <w:pPr>
        <w:pStyle w:val="ListBullet"/>
        <w:spacing w:line="240" w:lineRule="auto"/>
        <w:ind w:left="720"/>
      </w:pPr>
      <w:r>
        <w:rPr>
          <w:lang w:val="hi_IN" w:bidi="hi_IN"/>
        </w:rPr>
      </w:r>
      <w:r>
        <w:rPr>
          <w:lang w:val="hi_IN" w:bidi="hi_IN"/>
        </w:rPr>
        <w:t>मिस्री चिकित्सक</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राजा के सलाहकार</w:t>
      </w:r>
    </w:p>
    <w:p>
      <w:pPr>
        <w:pStyle w:val="ListBullet"/>
        <w:spacing w:line="240" w:lineRule="auto"/>
        <w:ind w:left="720"/>
      </w:pPr>
      <w:r>
        <w:rPr>
          <w:lang w:val="hi_IN" w:bidi="hi_IN"/>
        </w:rPr>
      </w:r>
      <w:r>
        <w:rPr>
          <w:lang w:val="hi_IN" w:bidi="hi_IN"/>
        </w:rPr>
        <w:t>मिस्र के वरिष्ठ अधिकारी</w:t>
      </w:r>
    </w:p>
    <w:p>
      <w:pPr>
        <w:pStyle w:val="ListBullet"/>
        <w:spacing w:line="240" w:lineRule="auto"/>
        <w:ind w:left="720"/>
      </w:pPr>
      <w:r>
        <w:rPr>
          <w:lang w:val="hi_IN" w:bidi="hi_IN"/>
        </w:rPr>
      </w:r>
      <w:r>
        <w:rPr>
          <w:lang w:val="hi_IN" w:bidi="hi_IN"/>
        </w:rPr>
        <w:t>राजा के परिवार के वरिष्ठ सदस्य</w:t>
      </w:r>
    </w:p>
    <w:p>
      <w:pPr>
        <w:pStyle w:val="ListBullet"/>
        <w:spacing w:line="240" w:lineRule="auto"/>
        <w:ind w:left="720"/>
      </w:pPr>
      <w:r>
        <w:rPr>
          <w:lang w:val="hi_IN" w:bidi="hi_IN"/>
        </w:rPr>
      </w:r>
      <w:r>
        <w:rPr>
          <w:lang w:val="hi_IN" w:bidi="hi_IN"/>
        </w:rPr>
        <w:t>राजा के अधिकारी</w:t>
      </w:r>
    </w:p>
    <w:p>
      <w:pPr>
        <w:pStyle w:val="ListBullet"/>
        <w:spacing w:line="240" w:lineRule="auto"/>
        <w:ind w:left="720"/>
      </w:pPr>
      <w:r>
        <w:rPr>
          <w:lang w:val="hi_IN" w:bidi="hi_IN"/>
        </w:rPr>
      </w:r>
      <w:r>
        <w:rPr>
          <w:lang w:val="hi_IN" w:bidi="hi_IN"/>
        </w:rPr>
        <w:t>यूसुफ का पूरा परिवार</w:t>
      </w:r>
    </w:p>
    <w:p>
      <w:pPr>
        <w:pStyle w:val="ListBullet"/>
        <w:spacing w:line="240" w:lineRule="auto"/>
        <w:ind w:left="720"/>
      </w:pPr>
      <w:r>
        <w:rPr>
          <w:lang w:val="hi_IN" w:bidi="hi_IN"/>
        </w:rPr>
      </w:r>
      <w:r>
        <w:rPr>
          <w:lang w:val="hi_IN" w:bidi="hi_IN"/>
        </w:rPr>
        <w:t>हर भाई का पूरा परिवार</w:t>
      </w:r>
    </w:p>
    <w:p>
      <w:pPr>
        <w:pStyle w:val="ListBullet"/>
        <w:spacing w:line="240" w:lineRule="auto"/>
        <w:ind w:left="720"/>
      </w:pPr>
      <w:r>
        <w:rPr>
          <w:lang w:val="hi_IN" w:bidi="hi_IN"/>
        </w:rPr>
      </w:r>
      <w:r>
        <w:rPr>
          <w:lang w:val="hi_IN" w:bidi="hi_IN"/>
        </w:rPr>
        <w:t>रथ चालक</w:t>
      </w:r>
    </w:p>
    <w:p>
      <w:pPr>
        <w:pStyle w:val="ListBullet"/>
        <w:spacing w:line="240" w:lineRule="auto"/>
        <w:ind w:left="720"/>
      </w:pPr>
      <w:r>
        <w:rPr>
          <w:lang w:val="hi_IN" w:bidi="hi_IN"/>
        </w:rPr>
      </w:r>
      <w:r>
        <w:rPr>
          <w:lang w:val="hi_IN" w:bidi="hi_IN"/>
        </w:rPr>
        <w:t>स्थानीय कनानी</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अपने पुत्रों से कहता है कि वह उसी गुफा में दफनाना चाहता है जहाँ अब्राहम और इसहाक को दफनाया गया है। याकूब याद रखता है कि गुफा कहाँ है और पुत्र को गुफा के बारे में विवरण देता है ताकि बाद में कोई भ्रम न हो। जब याकूब पुत्रों से बात कर रहा था तो याकूब बैठा था। जब याकूब ने बात करना समाप्त किया, तो याकूब बिस्तर पर लेट गया और मर गया। यह भाग मृत्यु के लिए उसी रूप का उपयोग करता है जो अब्राहम और इसहाक के लिए उपयोग किया गया था। यह भाग कहता है, "उसने अपनी अंतिम सांस ली और मृत्यु में अपने पूर्वजों के साथ मिल गया।"</w:t>
      </w:r>
    </w:p>
    <w:p>
      <w:pPr/>
      <w:r>
        <w:rPr>
          <w:lang w:val="hi_IN" w:bidi="hi_IN"/>
        </w:rPr>
      </w:r>
      <w:r>
        <w:rPr>
          <w:lang w:val="hi_IN" w:bidi="hi_IN"/>
        </w:rPr>
        <w:t>दूसरे दृश्य में, यूसुफ अपने पिता के शरीर के चारों ओर अपनी बाँहों को रखता है और रोता है। यूसुफ याकूब के चेहरे को भी चूमता है। यूसुफ ने मिस्री चिकित्सकों को आज्ञा दी कि वे याकूब के शरीर पर शवरक्षालेप लगा कर संरक्षित करें ताकि शरीर को दफनाने के लिए कनान ले जाया जा सके। मिस्रियों ने याकूब के लिए 70 दिनों तक शोक किया। वे याकूब के साथ ऐसे व्यवहार कर रहे हैं जैसे याकूब एक बहुत महत्वपूर्ण व्यक्ति हो।</w:t>
      </w:r>
    </w:p>
    <w:p>
      <w:pPr/>
      <w:r>
        <w:rPr>
          <w:lang w:val="hi_IN" w:bidi="hi_IN"/>
        </w:rPr>
      </w:r>
      <w:r>
        <w:rPr>
          <w:lang w:val="hi_IN" w:bidi="hi_IN"/>
        </w:rPr>
        <w:t>तीसरे दृश्य में, यूसुफ राजा के सलाहकारों से कहता है कि वह राजा से कहें कि यूसुफ याकूब के शरीर को दफनाने के लिए कनान वापस ले जाना चाहता है। यूसुफ ने मिस्र लौटने की प्रतिज्ञा की। राजा यूसुफ को याकूब के शरीर को कनान ले जाने की अनुमति देता है।</w:t>
      </w:r>
    </w:p>
    <w:p>
      <w:pPr/>
      <w:r>
        <w:rPr>
          <w:lang w:val="hi_IN" w:bidi="hi_IN"/>
        </w:rPr>
      </w:r>
      <w:r>
        <w:rPr>
          <w:lang w:val="hi_IN" w:bidi="hi_IN"/>
        </w:rPr>
        <w:t>चौथे दृश्य में, यूसुफ और भाई अपने घरवालों को लेकर कनान जाते हैं। उन्होंने छोटे बच्चों और पशुओं को मिस्र में छोड़ दिया। बड़ी संख्या में मिस्री अधिकारी परिवार के साथ जाते हैं जब वे याकूब को कनान वापस ले जाते हैं। वे यरदन नदी के पास एक खलिहान पर रुकते हैं और सात दिनों के शोक के साथ एक स्मारक सेवा करते हैं। स्थानीय कनानी लोग इसे देखते हैं।</w:t>
      </w:r>
    </w:p>
    <w:p>
      <w:pPr/>
      <w:r>
        <w:rPr>
          <w:lang w:val="hi_IN" w:bidi="hi_IN"/>
        </w:rPr>
      </w:r>
      <w:r>
        <w:rPr>
          <w:lang w:val="hi_IN" w:bidi="hi_IN"/>
        </w:rPr>
        <w:t>वे याकूब के शरीर को गुफा में ले गए और याकूब को दफनाया। यह वह गुफा है जिसे अब्राहम ने खरीदा था। याकूब के पुत्रों ने वैसा ही किया जैसा याकूब ने उन्हें आज्ञा दी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यूसुफ के भाई</w:t>
      </w:r>
    </w:p>
    <w:p>
      <w:pPr>
        <w:pStyle w:val="ListBullet"/>
        <w:spacing w:line="240" w:lineRule="auto"/>
        <w:ind w:left="720"/>
      </w:pPr>
      <w:r>
        <w:rPr>
          <w:lang w:val="hi_IN" w:bidi="hi_IN"/>
        </w:rPr>
      </w:r>
      <w:r>
        <w:rPr>
          <w:lang w:val="hi_IN" w:bidi="hi_IN"/>
        </w:rPr>
        <w:t>मिस्री चिकित्सक</w:t>
      </w:r>
    </w:p>
    <w:p>
      <w:pPr>
        <w:pStyle w:val="ListBullet"/>
        <w:spacing w:line="240" w:lineRule="auto"/>
        <w:ind w:left="720"/>
      </w:pPr>
      <w:r>
        <w:rPr>
          <w:lang w:val="hi_IN" w:bidi="hi_IN"/>
        </w:rPr>
      </w:r>
      <w:r>
        <w:rPr>
          <w:lang w:val="hi_IN" w:bidi="hi_IN"/>
        </w:rPr>
        <w:t>मिस्र का राजा</w:t>
      </w:r>
    </w:p>
    <w:p>
      <w:pPr>
        <w:pStyle w:val="ListBullet"/>
        <w:spacing w:line="240" w:lineRule="auto"/>
        <w:ind w:left="720"/>
      </w:pPr>
      <w:r>
        <w:rPr>
          <w:lang w:val="hi_IN" w:bidi="hi_IN"/>
        </w:rPr>
      </w:r>
      <w:r>
        <w:rPr>
          <w:lang w:val="hi_IN" w:bidi="hi_IN"/>
        </w:rPr>
        <w:t>राजा के सलाहकार</w:t>
      </w:r>
    </w:p>
    <w:p>
      <w:pPr>
        <w:pStyle w:val="ListBullet"/>
        <w:spacing w:line="240" w:lineRule="auto"/>
        <w:ind w:left="720"/>
      </w:pPr>
      <w:r>
        <w:rPr>
          <w:lang w:val="hi_IN" w:bidi="hi_IN"/>
        </w:rPr>
      </w:r>
      <w:r>
        <w:rPr>
          <w:lang w:val="hi_IN" w:bidi="hi_IN"/>
        </w:rPr>
        <w:t>मिस्र के वरिष्ठ अधिकारी</w:t>
      </w:r>
    </w:p>
    <w:p>
      <w:pPr>
        <w:pStyle w:val="ListBullet"/>
        <w:spacing w:line="240" w:lineRule="auto"/>
        <w:ind w:left="720"/>
      </w:pPr>
      <w:r>
        <w:rPr>
          <w:lang w:val="hi_IN" w:bidi="hi_IN"/>
        </w:rPr>
      </w:r>
      <w:r>
        <w:rPr>
          <w:lang w:val="hi_IN" w:bidi="hi_IN"/>
        </w:rPr>
        <w:t>राजा के परिवार के वरिष्ठ सदस्य</w:t>
      </w:r>
    </w:p>
    <w:p>
      <w:pPr>
        <w:pStyle w:val="ListBullet"/>
        <w:spacing w:line="240" w:lineRule="auto"/>
        <w:ind w:left="720"/>
      </w:pPr>
      <w:r>
        <w:rPr>
          <w:lang w:val="hi_IN" w:bidi="hi_IN"/>
        </w:rPr>
      </w:r>
      <w:r>
        <w:rPr>
          <w:lang w:val="hi_IN" w:bidi="hi_IN"/>
        </w:rPr>
        <w:t>राजा के अधिकारी</w:t>
      </w:r>
    </w:p>
    <w:p>
      <w:pPr>
        <w:pStyle w:val="ListBullet"/>
        <w:spacing w:line="240" w:lineRule="auto"/>
        <w:ind w:left="720"/>
      </w:pPr>
      <w:r>
        <w:rPr>
          <w:lang w:val="hi_IN" w:bidi="hi_IN"/>
        </w:rPr>
      </w:r>
      <w:r>
        <w:rPr>
          <w:lang w:val="hi_IN" w:bidi="hi_IN"/>
        </w:rPr>
        <w:t>यूसुफ का पूरा परिवार</w:t>
      </w:r>
    </w:p>
    <w:p>
      <w:pPr>
        <w:pStyle w:val="ListBullet"/>
        <w:spacing w:line="240" w:lineRule="auto"/>
        <w:ind w:left="720"/>
      </w:pPr>
      <w:r>
        <w:rPr>
          <w:lang w:val="hi_IN" w:bidi="hi_IN"/>
        </w:rPr>
      </w:r>
      <w:r>
        <w:rPr>
          <w:lang w:val="hi_IN" w:bidi="hi_IN"/>
        </w:rPr>
        <w:t>हर भाई का पूरा परिवार</w:t>
      </w:r>
    </w:p>
    <w:p>
      <w:pPr>
        <w:pStyle w:val="ListBullet"/>
        <w:spacing w:line="240" w:lineRule="auto"/>
        <w:ind w:left="720"/>
      </w:pPr>
      <w:r>
        <w:rPr>
          <w:lang w:val="hi_IN" w:bidi="hi_IN"/>
        </w:rPr>
      </w:r>
      <w:r>
        <w:rPr>
          <w:lang w:val="hi_IN" w:bidi="hi_IN"/>
        </w:rPr>
        <w:t>रथ चालक</w:t>
      </w:r>
    </w:p>
    <w:p>
      <w:pPr>
        <w:pStyle w:val="ListBullet"/>
        <w:spacing w:line="240" w:lineRule="auto"/>
        <w:ind w:left="720"/>
      </w:pPr>
      <w:r>
        <w:rPr>
          <w:lang w:val="hi_IN" w:bidi="hi_IN"/>
        </w:rPr>
      </w:r>
      <w:r>
        <w:rPr>
          <w:lang w:val="hi_IN" w:bidi="hi_IN"/>
        </w:rPr>
        <w:t>स्थानीय कनानी</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याकूब ने अपने हर एक पुत्र को अपने अंतिम शब्द देना समाप्त कर दिया है। अब याकूब पुत्रों से कहता है कि याकूब चाहता है कि उसे कनान वापस ले जाया जाए और अब्राहम और इसहाक के साथ उसी गुफा में दफनाया जाए।</w:t>
      </w:r>
    </w:p>
    <w:p>
      <w:pPr/>
      <w:r>
        <w:rPr>
          <w:lang w:val="hi_IN" w:bidi="hi_IN"/>
        </w:rPr>
      </w:r>
      <w:r>
        <w:rPr>
          <w:lang w:val="hi_IN" w:bidi="hi_IN"/>
        </w:rPr>
        <w:t>अभिनय को रोकें: याकूब से पूछें, "आपके लिए यह इतना महत्वपूर्ण क्यों है कि आप अपने पूर्वजों के साथ दफनाए जाएं?" आप सुन सकते हैं, "कनान हमारा घर है। परमेश्वर ने उस भूमि की प्रतिज्ञा मुझसे और मेरे वंशजों से की। यदि वे मुझे दफनाने के लिए वहाँ ले जाएँ, तो वे भविष्य में किसी दिन वहाँ रहने के लिए वापस आ जाएँगे। उन्हें कनान वापस जाना चाहिए। परमेश्वर यही चाहता है।" अभिनय को फिर से शुरू करें।</w:t>
      </w:r>
    </w:p>
    <w:p>
      <w:pPr/>
      <w:r>
        <w:rPr>
          <w:lang w:val="hi_IN" w:bidi="hi_IN"/>
        </w:rPr>
      </w:r>
      <w:r>
        <w:rPr>
          <w:lang w:val="hi_IN" w:bidi="hi_IN"/>
        </w:rPr>
        <w:t>फिर याकूब लेट जाता है, अपनी अंतिम सांस लेता है और मर जाता है।</w:t>
      </w:r>
    </w:p>
    <w:p>
      <w:pPr/>
      <w:r>
        <w:rPr>
          <w:lang w:val="hi_IN" w:bidi="hi_IN"/>
        </w:rPr>
      </w:r>
      <w:r>
        <w:rPr>
          <w:lang w:val="hi_IN" w:bidi="hi_IN"/>
        </w:rPr>
        <w:t>दूसरे दृश्य में, यूसुफ याकूब के शरीर पर गिर जाता है और रोता है। यूसुफ याकूब को चूमता है।</w:t>
      </w:r>
    </w:p>
    <w:p>
      <w:pPr/>
      <w:r>
        <w:rPr>
          <w:lang w:val="hi_IN" w:bidi="hi_IN"/>
        </w:rPr>
      </w:r>
      <w:r>
        <w:rPr>
          <w:lang w:val="hi_IN" w:bidi="hi_IN"/>
        </w:rPr>
        <w:t>अभिनय रोकें: भाइयों से पूछो, "आप अभी कैसा महसूस कर रहे हो?" आप सुन सकते हैं, "पिता मर गया है। ऐसा लगता था जैसे हमारा पिता हमेशा हमारे साथ रहेगा। मुझे नहीं पता कि हम अपने पिता के बिना कैसे रहेंगे। मुझे खुशी है कि वह मरने से पहले यूसुफ के साथ फिर से मिल पाया। हमें दफनाने के लिए कनान वापस जाने के उसके अनुरोध का सम्मान करना चाहिए। मुझे आश्चर्य है कि यूसुफ अब हमारे साथ कैसा व्यवहार करेगा जब पिता मर गया है। मैं बाद में इसके बारे में चिंता करूँगा। मैं अभी अपने पिता का शोक करना चाहता हूँ। यह अच्छा है कि यूसुफ उसके बगल में है उसे चूमता है। यूसुफ पिता का पसंदीदा था। हम हमेशा यह जानते थे।" अभिनय को फिर से शुरू करें।</w:t>
      </w:r>
    </w:p>
    <w:p>
      <w:pPr/>
      <w:r>
        <w:rPr>
          <w:lang w:val="hi_IN" w:bidi="hi_IN"/>
        </w:rPr>
      </w:r>
      <w:r>
        <w:rPr>
          <w:lang w:val="hi_IN" w:bidi="hi_IN"/>
        </w:rPr>
        <w:t>यूसुफ ने मिस्री चिकित्सकों को आज्ञा दी कि वे याकूब के शरीर पर सुगन्ध-द्रव्य भरे या संरक्षित करें। यह प्रक्रिया याकूब के शरीर को सड़ने से बचाएगी। मिस्रियों ने याकूब के लिए 70 दिनों तक शोक किया।</w:t>
      </w:r>
    </w:p>
    <w:p>
      <w:pPr/>
      <w:r>
        <w:rPr>
          <w:lang w:val="hi_IN" w:bidi="hi_IN"/>
        </w:rPr>
      </w:r>
      <w:r>
        <w:rPr>
          <w:lang w:val="hi_IN" w:bidi="hi_IN"/>
        </w:rPr>
        <w:t>अभिनय को रोकें: मिस्रियों से पूछें, "आप याकूब के लिए शोक क्यों कर रहे हैं? वह तुम में से एक नहीं है।" आप सुन सकते हैं, "वह एक महान व्यक्ति था। उसके पुत्रों को देखें। यूसुफ को देखें जो हमारा राज्यपाल है। हमें यूसुफ के पिता की स्मृति का सम्मान करना चाहिए।" अभिनय को फिर से शुरू करें।</w:t>
      </w:r>
    </w:p>
    <w:p>
      <w:pPr/>
      <w:r>
        <w:rPr>
          <w:lang w:val="hi_IN" w:bidi="hi_IN"/>
        </w:rPr>
      </w:r>
      <w:r>
        <w:rPr>
          <w:lang w:val="hi_IN" w:bidi="hi_IN"/>
        </w:rPr>
        <w:t>तीसरे दृश्य में, यूसुफ राजा से अनुमति माँगता है कि वह याकूब के शरीर को दफनाने के लिए कनान वापस ले जाए। यूसुफ ने समझाया कि यूसुफ ने शपथ ली थी या याकूब से गम्भीर प्रतिज्ञा की थी कि यह किया जाएगा। राजा सहमत हुआ कि यूसुफ को अपनी प्रतिज्ञा निभानी चाहिए।</w:t>
      </w:r>
    </w:p>
    <w:p>
      <w:pPr/>
      <w:r>
        <w:rPr>
          <w:lang w:val="hi_IN" w:bidi="hi_IN"/>
        </w:rPr>
      </w:r>
      <w:r>
        <w:rPr>
          <w:lang w:val="hi_IN" w:bidi="hi_IN"/>
        </w:rPr>
        <w:t>अभिनय को रोकें: राजा से पूछें, "आप यूसुफ को कनान क्यों जाने दे रहे हैं। क्या आपको डर नहीं है कि वह वापस नहीं आएगा?" आप सुन सकते हैं, "यूसुफ ने प्रतिज्ञा की थी कि वह वापस आएगा। एक बात मैं जानता हूँ कि यूसुफ अपनी प्रतिज्ञाओं को पूरा करता है। यूसुफ वैसा ही करेगा जैसा उसने कहा था। यूसुफ ने अपने पिता से प्रतिज्ञा की और उसे प्रतिज्ञा निभानी चाहिए। मैं इसके बारे में चिंतित नहीं हूँ। मुझे पता है कि यूसुफ वापस आएगा।" अभिनय को फिर से शुरू करें।</w:t>
      </w:r>
    </w:p>
    <w:p>
      <w:pPr/>
      <w:r>
        <w:rPr>
          <w:lang w:val="hi_IN" w:bidi="hi_IN"/>
        </w:rPr>
      </w:r>
      <w:r>
        <w:rPr>
          <w:lang w:val="hi_IN" w:bidi="hi_IN"/>
        </w:rPr>
        <w:t>चौथे दृश्य में, यूसुफ, भाई और उनके सभी परिवार कनान जाते हैं। उन्होंने छोटे बच्चों और पशुओं को मिस्र में छोड़ दिया। कई मिस्री अधिकारी उनके साथ जाते हैं।</w:t>
      </w:r>
    </w:p>
    <w:p>
      <w:pPr/>
      <w:r>
        <w:rPr>
          <w:lang w:val="hi_IN" w:bidi="hi_IN"/>
        </w:rPr>
      </w:r>
      <w:r>
        <w:rPr>
          <w:lang w:val="hi_IN" w:bidi="hi_IN"/>
        </w:rPr>
        <w:t>अभिनय रोकें: यूसुफ से पूछें, "कनान में फिर से वापस आकर कैसा महसूस होता है?" आप सुन सकते हैं, "यह मेरा घर है। मैं दुखद अवसर पर भी इसे फिर से देखकर खुश हूँ। काश मैं अब लौटकर यहाँ रह सकता। मुझे राजा से किया हुआ अपना वादा निभाना है। यह जानना अच्छा है कि यह हमारा वास्तविक घर है। किसी दिन, मेरे बच्चे यहाँ रहने के लिए आएँगे। परमेश्वर ने हमें यह भूमि दी है। उन्हें अपनी विरासत के लिए आना चाहिए।" भाइयों से पूछें, "आप कनान में वापस आकर कैसा महसूस कर रहे हैं?" आप सुन सकते हैं, "यह घर है। यह मिस्र से बहुत बेहतर है। मुझे खुशी है कि हम मिस्र जा सकें ताकि अकाल से बच सके। हमें वापस आकर यहाँ रहने की आवश्यकता है। यह हमारा पैतृक घर है। हम जानते हैं कि परमेश्वर ने हमें यह भूमि दी थी। मुझे अपने बच्चों को सिखाते रहना चाहिए ताकि वे भूल न जाएँ। मुझे लगता है कि हमारे पूर्वज यहाँ दफन हैं, यह बात उन्हें यहाँ लौटकर बसने की इच्छा करने में मदद करेगी। इसके अलावा, पिता ने अपने अंतिम शब्दों में हमें यहाँ रहने के बारे में बताया। पिता उम्मीद करता है कि हम यहाँ वापस आएँ। बच्चों को यहाँ रहने के लिए लौटना चाहिए।"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याकूब कनान में पूर्वजों की दफनाने की गुफा के बारे में बात करता है। याकूब उस व्यक्ति का नाम याद करता है जिससे अब्राहम ने गुफा खरीदी थी, साथ ही इसका सटीक स्थान भी याद करता है। इन नामों के लिए वही उच्चारण प्रयोग करें जो आपने पिछले भागों में किया था।</w:t>
      </w:r>
    </w:p>
    <w:p>
      <w:pPr/>
      <w:r>
        <w:rPr>
          <w:lang w:val="hi_IN" w:bidi="hi_IN"/>
        </w:rPr>
      </w:r>
      <w:r>
        <w:rPr>
          <w:lang w:val="hi_IN" w:bidi="hi_IN"/>
        </w:rPr>
        <w:t>यह भाग मृत्यु का वर्णन करने के लिए उसी तरह का उपयोग करता है जो अब्राहम और इसहाक के लिए उपयोग किया गया था। याकूब अपनी अंतिम सांस लेकर अपने पूर्वजों के साथ जा मिला। उन्हीं अभिव्यक्तियों का उपयोग करना अच्छा होगा जो आपने अब्राहम और इसहाक के लिए उपयोग की थी।</w:t>
      </w:r>
    </w:p>
    <w:p>
      <w:pPr/>
      <w:r>
        <w:rPr>
          <w:lang w:val="hi_IN" w:bidi="hi_IN"/>
        </w:rPr>
      </w:r>
      <w:r>
        <w:rPr>
          <w:lang w:val="hi_IN" w:bidi="hi_IN"/>
        </w:rPr>
        <w:t>यूसुफ ने याकूब के शरीर को गले लगाया, रोया और याकूब के चेहरे को चूमा। ये उस समय के इब्रानी लोगों के लिए सामान्य सांस्कृतिक शोक कार्य हैं। यूसुफ का शोक दिखाने का तरीका आपकी संस्कृति में अजीब लग सकता है। एक और संभावना यह है कि यूसुफ ने जो किया था उसका अनुवाद करना और एक कथन जोड़ना है, जैसे "प्राचीन इब्री शोक करते थे।"</w:t>
      </w:r>
    </w:p>
    <w:p>
      <w:pPr/>
      <w:r>
        <w:rPr>
          <w:lang w:val="hi_IN" w:bidi="hi_IN"/>
        </w:rPr>
      </w:r>
      <w:r>
        <w:rPr>
          <w:lang w:val="hi_IN" w:bidi="hi_IN"/>
        </w:rPr>
        <w:t>किसी पर शोक करने का अर्थ है कि आप शोक या दुःख महसूस करते हैं कि यह व्यक्ति मर गया है। कई संस्कृतियों में शोक की अवधि वह समय होता है जब लोग शोक के रिवाजों या अनुष्ठानों को पूरा करने के लिए एक साथ आते हैं। कुछ विशेष कपड़े पहनते हैं। कुछ एक साथ रोते हैं। कुछ संस्कृतियों में, शोककर्ता अपने सिर पर राख या धूल डालते हैं। मिस्रियों ने याकूब के लिए 70 दिनों तक शोक किया।</w:t>
      </w:r>
    </w:p>
    <w:p>
      <w:pPr/>
      <w:r>
        <w:rPr>
          <w:lang w:val="hi_IN" w:bidi="hi_IN"/>
        </w:rPr>
      </w:r>
      <w:r>
        <w:rPr>
          <w:lang w:val="hi_IN" w:bidi="hi_IN"/>
        </w:rPr>
        <w:t xml:space="preserve">शरीर पर </w:t>
      </w:r>
      <w:r>
        <w:rPr>
          <w:b/>
          <w:lang w:val="hi_IN" w:bidi="hi_IN"/>
        </w:rPr>
        <w:t>सुगन्ध-द्रव्य</w:t>
      </w:r>
      <w:r>
        <w:rPr>
          <w:lang w:val="hi_IN" w:bidi="hi_IN"/>
        </w:rPr>
        <w:t xml:space="preserve"> लगाना शरीर को संरक्षित करने की एक विशिष्ट प्रक्रिया से गुजरना है ताकि वह सामान्य रूप से मृत शरीर के रूप में सड़ने न दे। कुछ संस्कृतियों में, सुगन्ध-द्रव्य भरने की प्रक्रिया अज्ञात है। सुगन्ध-द्रव्य समझाने के बजाय, आप कह सकते हैं कि यूसुफ ने मिस्री चिकित्सकों को आज्ञा दी थी कि वे याकूब के शरीर को दफनाने के लिए तैयार करें। या, आप कह सकते हैं कि यूसुफ ने आज्ञा दी थी कि याकूब का शरीर दफनाने के लिए तैयार किया जाए।</w:t>
      </w:r>
    </w:p>
    <w:p>
      <w:pPr/>
      <w:r>
        <w:rPr>
          <w:lang w:val="hi_IN" w:bidi="hi_IN"/>
        </w:rPr>
      </w:r>
      <w:r>
        <w:rPr>
          <w:lang w:val="hi_IN" w:bidi="hi_IN"/>
        </w:rPr>
        <w:t xml:space="preserve">यूसुफ </w:t>
      </w:r>
      <w:r>
        <w:rPr>
          <w:b/>
          <w:lang w:val="hi_IN" w:bidi="hi_IN"/>
        </w:rPr>
        <w:t>राजा</w:t>
      </w:r>
      <w:r>
        <w:rPr>
          <w:lang w:val="hi_IN" w:bidi="hi_IN"/>
        </w:rPr>
        <w:t xml:space="preserve"> से अनुमति माँगने गया कि वह याकूब के शरीर को दफनाने के लिए कनान ले जाए। कुछ अनुवादों में राजा का उपयोग किया गया है और अन्य में </w:t>
      </w:r>
      <w:r>
        <w:rPr>
          <w:b/>
          <w:lang w:val="hi_IN" w:bidi="hi_IN"/>
        </w:rPr>
        <w:t>फ़िरौन</w:t>
      </w:r>
      <w:r>
        <w:rPr>
          <w:lang w:val="hi_IN" w:bidi="hi_IN"/>
        </w:rPr>
        <w:t xml:space="preserve"> शब्द का उपयोग किया गया है। फ़िरौन मिस्र के राजा द्वारा उपयोग की जाने वाली उपाधि है। राजा के बारे में बात करने के उसी तरीके का उपयोग करें जो आपने पिछले भागों में उपयोग किया है।</w:t>
      </w:r>
    </w:p>
    <w:p>
      <w:pPr/>
      <w:r>
        <w:rPr>
          <w:lang w:val="hi_IN" w:bidi="hi_IN"/>
        </w:rPr>
      </w:r>
      <w:r>
        <w:rPr>
          <w:lang w:val="hi_IN" w:bidi="hi_IN"/>
        </w:rPr>
        <w:t xml:space="preserve">यूसुफ ने समझाया कि यूसुफ ने याकूब के शरीर को कनान वापस ले जाने की शपथ खाई </w:t>
      </w:r>
      <w:r>
        <w:rPr>
          <w:b/>
          <w:lang w:val="hi_IN" w:bidi="hi_IN"/>
        </w:rPr>
        <w:t>थी</w:t>
      </w:r>
      <w:r>
        <w:rPr>
          <w:lang w:val="hi_IN" w:bidi="hi_IN"/>
        </w:rPr>
        <w:t xml:space="preserve">। शपथ एक गम्भीर प्रतिज्ञा है। </w:t>
      </w:r>
      <w:r>
        <w:rPr>
          <w:b/>
          <w:lang w:val="hi_IN" w:bidi="hi_IN"/>
        </w:rPr>
        <w:t>शपथ</w:t>
      </w:r>
      <w:r>
        <w:rPr>
          <w:lang w:val="hi_IN" w:bidi="hi_IN"/>
        </w:rPr>
        <w:t xml:space="preserve"> की चर्चा मुख्य शब्दावली में की गई है। शपथ के लिए उसी शब्द का उपयोग करें जो आपने पिछले भागों में उपयोग किया है।</w:t>
      </w:r>
    </w:p>
    <w:p>
      <w:pPr/>
      <w:r>
        <w:rPr>
          <w:lang w:val="hi_IN" w:bidi="hi_IN"/>
        </w:rPr>
      </w:r>
      <w:r>
        <w:rPr>
          <w:lang w:val="hi_IN" w:bidi="hi_IN"/>
        </w:rPr>
        <w:t xml:space="preserve">यूसुफ और उसके भाइयों ने बहुत छोटे बच्चों को छोड़कर अपने पुरे </w:t>
      </w:r>
      <w:r>
        <w:rPr>
          <w:b/>
          <w:lang w:val="hi_IN" w:bidi="hi_IN"/>
        </w:rPr>
        <w:t>घराने</w:t>
      </w:r>
      <w:r>
        <w:rPr>
          <w:lang w:val="hi_IN" w:bidi="hi_IN"/>
        </w:rPr>
        <w:t xml:space="preserve"> को ले लिया। घराना में वह सब शामिल है जो घर में रहता है और काम करता है। इसमें परिवार के सदस्य के साथ-साथ सेवक भी शामिल होंगे। </w:t>
      </w:r>
      <w:r>
        <w:rPr>
          <w:b/>
          <w:lang w:val="hi_IN" w:bidi="hi_IN"/>
        </w:rPr>
        <w:t>परिवार</w:t>
      </w:r>
      <w:r>
        <w:rPr>
          <w:lang w:val="hi_IN" w:bidi="hi_IN"/>
        </w:rPr>
        <w:t xml:space="preserve"> शब्द मुख्य शब्दावली में है।</w:t>
      </w:r>
    </w:p>
    <w:p>
      <w:pPr/>
      <w:r>
        <w:rPr>
          <w:lang w:val="hi_IN" w:bidi="hi_IN"/>
        </w:rPr>
      </w:r>
      <w:r>
        <w:rPr>
          <w:lang w:val="hi_IN" w:bidi="hi_IN"/>
        </w:rPr>
        <w:t>रथचालकों द्वारा चलाए जाने वाले रथ याकूब के परिवार के साथ कनान गए। रथचालक वह व्यक्ति होता है जो रथ में खड़ा होता है और घोड़ों को चलाता है या निर्देशित करता है।</w:t>
      </w:r>
    </w:p>
    <w:p>
      <w:pPr/>
      <w:r>
        <w:rPr>
          <w:lang w:val="hi_IN" w:bidi="hi_IN"/>
        </w:rPr>
      </w:r>
      <w:r>
        <w:rPr>
          <w:lang w:val="hi_IN" w:bidi="hi_IN"/>
        </w:rPr>
        <w:t>रथ की रथ चालक के साथ एक तस्वीर दिखाएँ।</w:t>
      </w:r>
    </w:p>
    <w:p>
      <w:pPr/>
      <w:r>
        <w:rPr>
          <w:lang w:val="hi_IN" w:bidi="hi_IN"/>
        </w:rPr>
      </w:r>
      <w:r>
        <w:rPr>
          <w:lang w:val="hi_IN" w:bidi="hi_IN"/>
        </w:rPr>
        <w:t xml:space="preserve">परिवार और मिस्री यरदन नदी के पास एक </w:t>
      </w:r>
      <w:r>
        <w:rPr>
          <w:b/>
          <w:lang w:val="hi_IN" w:bidi="hi_IN"/>
        </w:rPr>
        <w:t>खलिहान</w:t>
      </w:r>
      <w:r>
        <w:rPr>
          <w:lang w:val="hi_IN" w:bidi="hi_IN"/>
        </w:rPr>
        <w:t xml:space="preserve"> पर रुके ताकि एक स्मारक सेवा हो और 7 दिनों के शोक की अवधि को पूरा किया जा सके। खलिहान कठोर मिट्टी का वह क्षेत्र होता है जहाँ अनाज को डंठल से पीटा जाता है।</w:t>
      </w:r>
    </w:p>
    <w:p>
      <w:pPr/>
      <w:r>
        <w:rPr>
          <w:lang w:val="hi_IN" w:bidi="hi_IN"/>
        </w:rPr>
      </w:r>
      <w:r>
        <w:rPr>
          <w:lang w:val="hi_IN" w:bidi="hi_IN"/>
        </w:rPr>
        <w:t>खलिहान की तस्वीर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50:15–21</w:t>
      </w:r>
      <w:r>
        <w:rPr>
          <w:lang w:val="hi_IN" w:bidi="hi_IN"/>
        </w:rPr>
      </w:r>
    </w:p>
    <w:p>
      <w:pPr>
        <w:pStyle w:val="Heading3"/>
      </w:pPr>
      <w:r>
        <w:rPr>
          <w:lang w:val="hi_IN" w:bidi="hi_IN"/>
        </w:rPr>
        <w:t>सुने और मन में रखें</w:t>
      </w:r>
    </w:p>
    <w:p>
      <w:pPr/>
      <w:r>
        <w:rPr>
          <w:lang w:val="hi_IN" w:bidi="hi_IN"/>
        </w:rPr>
      </w:r>
      <w:r>
        <w:rPr>
          <w:lang w:val="hi_IN" w:bidi="hi_IN"/>
        </w:rPr>
        <w:t>उत्पत्ति 50:15–21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याकूब के लिए अंतिम संस्कार और शोक का समय बीत गया है। यूसुफ के भाइयों को अब महसूस हुआ कि याकूब के मरने के साथ, यूसुफ वर्षों पहले यूसुफ के साथ किए गए भयानक कामों का बदला ले सकता है। उत्पत्ति का लेखक याकूब और यूसुफ की कहानी के अंत की ओर तेजी से बढ़ रहा है। यह यूसुफ के साथ भाइयों की मुठभेड़ की एक कहानी है।</w:t>
      </w:r>
    </w:p>
    <w:p>
      <w:pPr/>
      <w:r>
        <w:rPr>
          <w:lang w:val="hi_IN" w:bidi="hi_IN"/>
        </w:rPr>
      </w:r>
      <w:r>
        <w:rPr>
          <w:lang w:val="hi_IN" w:bidi="hi_IN"/>
        </w:rPr>
        <w:t>याकूब को कनान में दफनाया गया था। कनान गए सभी को मिस्र लौटना पड़ा। 70 दिनों के शोक के अलावा, हेब्रोन की इस यात्रा और मिस्र लौटने में कई दिन लगे।</w:t>
      </w:r>
    </w:p>
    <w:p>
      <w:pPr/>
      <w:r>
        <w:rPr>
          <w:lang w:val="hi_IN" w:bidi="hi_IN"/>
        </w:rPr>
      </w:r>
      <w:r>
        <w:rPr>
          <w:lang w:val="hi_IN" w:bidi="hi_IN"/>
        </w:rPr>
        <w:t>रुकें और नक्शा दिखाएँ जिसमें कनान और मिस्र को चिह्नित किया गया हो। हेब्रोन और गोशेन के देश को नक्शे पर चिह्नित किया जाना चाहिए। हेब्रोन और गोशेन देश के बीच का मार्ग चिह्नित किया जाना चाहिए।</w:t>
      </w:r>
    </w:p>
    <w:p>
      <w:pPr/>
      <w:r>
        <w:rPr>
          <w:lang w:val="hi_IN" w:bidi="hi_IN"/>
        </w:rPr>
      </w:r>
      <w:r>
        <w:rPr>
          <w:lang w:val="hi_IN" w:bidi="hi_IN"/>
        </w:rPr>
        <w:t>हर कोई मिस्र में वापस आ गया और सामान्य जीवन जीने लगा। भाई अपने परिवारों और अपने पशुओं के साथ गोशेन के क्षेत्र में होंगे। यूसुफ राजा के साथ नगर में होता, जहाँ वह मिस्र के राज्यपाल के रूप में अपना कार्य कर रहा था। यूसुफ के 10 भाई, जिन्होंने यूसुफ को दास के रूप में बेच दिया था, भयभीत हो गए। वे अब महसूस कर रहे हैं कि याकूब अब जीवित नहीं है और उनकी रक्षा करने में सक्षम नहीं है। बिन्यामीन इस समूह का हिस्सा नहीं है। जब तक याकूब जीवित रहा, भाइयों ने महसूस किया कि यूसुफ उन्हें उनके कार्यों के लिए दण्ड नहीं देगा। याकूब अब रक्षक के रूप में वहाँ नहीं है। अब भाई डरते हैं कि यूसुफ बदला लेगा।</w:t>
      </w:r>
    </w:p>
    <w:p>
      <w:pPr/>
      <w:r>
        <w:rPr>
          <w:lang w:val="hi_IN" w:bidi="hi_IN"/>
        </w:rPr>
      </w:r>
      <w:r>
        <w:rPr>
          <w:lang w:val="hi_IN" w:bidi="hi_IN"/>
        </w:rPr>
        <w:t>रुकें और चर्चा करें: एक बड़े परिवार के बारे में एक कहानी सुनाएँ। कोई परिवार में किसी और के साथ भयानक काम करता है। जब तक पिता जीवित है, उस व्यक्ति के साथ कुछ नहीं होता है जिसने यह भयानक कार्य किया था। जब पिता की मृत्यु हो जाती है तो क्या होता है? वे बदला लेने के लिए पिता की मृत्यु का इंतजार क्यों करेंगे?</w:t>
      </w:r>
    </w:p>
    <w:p>
      <w:pPr/>
      <w:r>
        <w:rPr>
          <w:lang w:val="hi_IN" w:bidi="hi_IN"/>
        </w:rPr>
      </w:r>
      <w:r>
        <w:rPr>
          <w:lang w:val="hi_IN" w:bidi="hi_IN"/>
        </w:rPr>
        <w:t>भाइयों को डर है कि यूसुफ अब उन्हें उसके लिए दण्ड देगा जो उन्होंने यूसुफ के साथ किया था जब उन्होंने यूसुफ को दास के रूप में बेचा था। वे एक काल्पनिक प्रश्न पूछते हैं। यह एक प्रकार का प्रश्न है जो "मान लें" या "यदि होता है" जैसे शब्दों से शुरू होता है। प्रश्न पूछने वाला व्यक्ति नहीं जानता कि वह जो सोचता है वह सच है या नहीं। वह प्रश्न पूछता है यदि यह सच है तो भाई कह रहे हैं, "यदि यूसुफ हमसे नफरत करता है या हमारे खिलाफ द्वेषा रखता है तो क्या होगा?" द्वेष रखना एक शब्द चित्र है जिसका अर्थ है कि व्यक्ति में क्रोध की भावनाएँ हैं और बदला लेने की इच्छा है जिसे वह अपने भीतर करता है। ये भावनाएँ किसी के प्रति उस व्यक्ति के किए गए काम के लिए असंतोष हैं। कुछ अनुवादों में एक शब्द चित्र का उपयोग किया गया है और कहते हैं, "यूसुफ हमें हमारे किए गए गलत काम के लिए बदला देगा।" यह बदला लेने के लिए एक शब्द चित्र है। इसका अर्थ है कि उन्होंने यूसुफ के साथ कुछ बुरा किया और अब यूसुफ उनके साथ कुछ बुरा करेगा।</w:t>
      </w:r>
    </w:p>
    <w:p>
      <w:pPr/>
      <w:r>
        <w:rPr>
          <w:lang w:val="hi_IN" w:bidi="hi_IN"/>
        </w:rPr>
      </w:r>
      <w:r>
        <w:rPr>
          <w:lang w:val="hi_IN" w:bidi="hi_IN"/>
        </w:rPr>
        <w:t>रुकें और चर्चा करें: एक ऐसे व्यक्ति के बारे में एक कहानी सुनाएँ जो लंबे समय या कई वर्षों के बाद वर्षों पहले किए गए किसी काम का बदला लेने का फैसला करता है। सुनें कि वह व्यक्ति अपने कार्यों की योजना बनाते समय क्या कहता है। वह कैसे वर्णन करता है कि वह क्या करना चाहता है और वह इसे क्यों करना चाहता है? आप शब्द चित्रों को सुन रहे हैं जो आपकी संस्कृति में स्वाभाविक होंगे।</w:t>
      </w:r>
    </w:p>
    <w:p>
      <w:pPr/>
      <w:r>
        <w:rPr>
          <w:lang w:val="hi_IN" w:bidi="hi_IN"/>
        </w:rPr>
      </w:r>
      <w:r>
        <w:rPr>
          <w:lang w:val="hi_IN" w:bidi="hi_IN"/>
        </w:rPr>
        <w:t>भाई मानते हैं कि यूसुफ को दास के रूप में बेचना गलत था। अब भाइयों ने यह निश्चय किया कि यूसुफ उनके ऊपर प्रतिशोध लेने से पहले वे ही कुछ कदम उठाएँगे। भाई यूसुफ के बदला लेने से अपने आप को बचाने की कोशिश कर रहे हैं। वे मानते हैं कि यूसुफ बदला लेगा।</w:t>
      </w:r>
    </w:p>
    <w:p>
      <w:pPr/>
      <w:r>
        <w:rPr>
          <w:lang w:val="hi_IN" w:bidi="hi_IN"/>
        </w:rPr>
      </w:r>
      <w:r>
        <w:rPr>
          <w:lang w:val="hi_IN" w:bidi="hi_IN"/>
        </w:rPr>
        <w:t>10 भाई यूसुफ को एक संदेश भेजते हैं। भाई कहते हैं कि याकूब ने उन्हें क्षमा माँगने के लिए कहा था। ऐसा करने के लिए, याकूब को यह जानने की आवश्यकता होगी कि भाइयों ने यूसुफ को कई वर्ष पहले बेच दिया था। याकूब ने कभी ऐसा कुछ नहीं किया जो यह दर्शाए कि याकूब जानता था कि भाइयों ने क्या किया है। भाई सोचते हैं कि इस तरह अपने पिता के नाम का उपयोग करने से यूसुफ उन्हें दया दिखाएगा। भाई ऐसा बता रहे हैं जैसे याकूब यूसुफ से अपने भाइयों को माफ करने के लिए कह रहा है। पवित्रशास्त्र इस बात का कोई संकेत नहीं देते हैं कि यह कथन सच है या नहीं। अनुवादकों को इसका अनुवाद करना चाहिए जैसे यह सच है।</w:t>
      </w:r>
    </w:p>
    <w:p>
      <w:pPr/>
      <w:r>
        <w:rPr>
          <w:lang w:val="hi_IN" w:bidi="hi_IN"/>
        </w:rPr>
      </w:r>
      <w:r>
        <w:rPr>
          <w:lang w:val="hi_IN" w:bidi="hi_IN"/>
        </w:rPr>
        <w:t>भाई अपने आप को आपके पिता के परमेश्वर के सेवक कहते हैं। इसका अर्थ है कि भाई उसी परमेश्वर की आराधना करते हैं जैसे याकूब और यूसुफ। भाई परमेश्वर की सेवा करते हैं या परमेश्वर की आराधना करते हैं। वे याकूब को आपके पिता या यूसुफ के पिता के रूप में संदर्भित करते रहते हैं। वे यह इसलिए करते हैं ताकि यूसुफ को यह याद दिलाएँ कि यूसुफ की ज़िम्मेदारी है कि वह याकूब की इच्छा को पूरी करे। संदेश कहता है, "कृपया अपने भाइयों को आपके साथ किए गए बड़े पाप या अपराध के लिए क्षमा कर।" पाठ यह वर्णन करने के लिए 3 शब्दों का उपयोग करता है कि भाइयों ने क्या किया। पाठ अपराध, पाप और गलत शब्दों का उपयोग करता है। अपराध एक पापी कार्य है जिसमें विद्रोह और बलवा शामिल है। अपराध वास्तव में एक मजबूत शब्द है। गलत एक अधिक सामान्य शब्द है जिसमें कई प्रकार की गलतियाँ शामिल हैं। क्षमा करने का अर्थ है पाप या गलत काम को हटा देना या दूर करना। पाप या गलत करना यहाँ एक मजबूत शब्द है जो एक अपराध को दर्शाता है। पाप शब्द का अर्थ है कि किसी ने जानबूझकर व्यवस्था को तोड़ा है। यह पहली बार है कि भाई यूसुफ के सामने स्वीकार करते हैं कि यूसुफ को दास के रूप में बेचना गलत था।</w:t>
      </w:r>
    </w:p>
    <w:p>
      <w:pPr/>
      <w:r>
        <w:rPr>
          <w:lang w:val="hi_IN" w:bidi="hi_IN"/>
        </w:rPr>
      </w:r>
      <w:r>
        <w:rPr>
          <w:lang w:val="hi_IN" w:bidi="hi_IN"/>
        </w:rPr>
        <w:t>रुकें और चर्चा करें: परिवार के सदस्यों या दोस्तों के बीच एक घटना के बारे में बात करें जो कुछ समय पहले हुई थी। यह कुछ गंभीर होना चाहिए जिसके परिणामस्वरूप कम से कम एक व्यक्ति का जीवन बदल गया हो। जब व्यक्ति इस बारे में बात करता है कि किसी ने उसके साथ क्या किया, तो शब्दों के चुनाव पर ध्यान दें। आप यह देखने के लिए सुन रहे हैं कि क्या सभी शब्दों का अर्थ एक ही स्तर है या क्या कुछ शब्द दूसरों की तुलना में अधिक मजबूत हैं।</w:t>
      </w:r>
    </w:p>
    <w:p>
      <w:pPr/>
      <w:r>
        <w:rPr>
          <w:lang w:val="hi_IN" w:bidi="hi_IN"/>
        </w:rPr>
      </w:r>
      <w:r>
        <w:rPr>
          <w:lang w:val="hi_IN" w:bidi="hi_IN"/>
        </w:rPr>
        <w:t>यह कहने के बाद कि याकूब ने भाइयों के लिए क्षमा माँगी है, भाई अपने लिए क्षमा माँगते हैं। जब यूसुफ इसे सुनता है, तो यूसुफ टूटता है और रोता है। इसका अर्थ है कि यूसुफ अपनी भावनाओं पर नियंत्रण खो देता है या अपनी भावनाओं को नियंत्रित नहीं कर सकता और रोता है। हम नहीं जानते कि यूसुफ क्यों रो रहा है।</w:t>
      </w:r>
    </w:p>
    <w:p>
      <w:pPr/>
      <w:r>
        <w:rPr>
          <w:lang w:val="hi_IN" w:bidi="hi_IN"/>
        </w:rPr>
      </w:r>
      <w:r>
        <w:rPr>
          <w:lang w:val="hi_IN" w:bidi="hi_IN"/>
        </w:rPr>
        <w:t>फिर भाई यूसुफ को देखने आते हैं और यूसुफ के सामने भूमि पर गिर जाते हैं। कुछ फेंकना एक हिंसक कार्य है। यह एक साधारण झुकना या बस घुटनों के बल बैठना नहीं है। भाई यूसुफ के दास बनने की पेशकश करते हैं। भाइयों ने यूसुफ को दास के रूप में बेच दिया और यहाँ भाई यूसुफ के दास बनने के लिए स्वेच्छा से काम कर रहे हैं। एक दास किसी दूसरे व्यक्ति का होता है। दास के पास कार्य करने की कोई स्वतंत्रता नहीं होती है। एक युवा लड़के के रूप में, यूसुफ ने सपने देखे जो यह दर्शाते थे कि भविष्य में एक दिन, उसके भाई यूसुफ के सामने झुकेंगे। पाठ हमें यह नहीं बताता है कि यूसुफ इस बिन्दु पर इन सपनों को याद करता है या नहीं।</w:t>
      </w:r>
    </w:p>
    <w:p>
      <w:pPr/>
      <w:r>
        <w:rPr>
          <w:lang w:val="hi_IN" w:bidi="hi_IN"/>
        </w:rPr>
      </w:r>
      <w:r>
        <w:rPr>
          <w:lang w:val="hi_IN" w:bidi="hi_IN"/>
        </w:rPr>
        <w:t>यूसुफ उन्हें कहता है कि डरो नहीं। यूसुफ पूछता है, "क्या मैं परमेश्वर हूँ?" यह एक प्रश्न है जिसके उत्तर की आवश्यकता नहीं है। यूसुफ का अर्थ है कि परमेश्वर वह है जो लोगों का न्याय करता है या पाप पर निर्णय लेता है। यूसुफ कह रहा है, "मैं परमेश्वर नहीं हूँ। मैं तुम्हे दण्ड नहीं दे सकता हूँ।" यूसुफ वह सब दोहराता है जो उसने पहली बार अपने भाइयों पर अपने आप को प्रकट करते समय कहा था। यूसुफ भाइयों से कहता है कि परमेश्वर यूसुफ को एक ऐसे स्थान पर ले आया जहाँ यूसुफ कई लोगों के जीवन को बचा सकता है। भाई यूसुफ को नुकसान पहुँचाना चाहते थे, लेकिन परमेश्वर वास्तव में नियंत्रण में था।</w:t>
      </w:r>
    </w:p>
    <w:p>
      <w:pPr/>
      <w:r>
        <w:rPr>
          <w:lang w:val="hi_IN" w:bidi="hi_IN"/>
        </w:rPr>
      </w:r>
      <w:r>
        <w:rPr>
          <w:lang w:val="hi_IN" w:bidi="hi_IN"/>
        </w:rPr>
        <w:t>यूसुफ ने भाइयों से कहा कि वे डरे नहीं। यूसुफ ने भाइयों और उनके परिवारों की देखभाल करना जारी रखने की प्रतिज्ञा की। यूसुफ ने भाइयों से दयालुता से बात की। यूसुफ ने उन्हें फिर से अच्छा महसूस कराया।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भाई डरते हैं कि यूसुफ उस सब का बदला लेगा जो भाइयों ने यूसुफ के साथ किया था।</w:t>
      </w:r>
    </w:p>
    <w:p>
      <w:pPr/>
      <w:r>
        <w:rPr>
          <w:lang w:val="hi_IN" w:bidi="hi_IN"/>
        </w:rPr>
      </w:r>
      <w:r>
        <w:rPr>
          <w:b/>
          <w:lang w:val="hi_IN" w:bidi="hi_IN"/>
        </w:rPr>
        <w:t>दूसरा दृश्य:</w:t>
      </w:r>
      <w:r>
        <w:rPr>
          <w:lang w:val="hi_IN" w:bidi="hi_IN"/>
        </w:rPr>
        <w:t xml:space="preserve"> भाई यूसुफ को एक संदेश भेजते हैं।</w:t>
      </w:r>
    </w:p>
    <w:p>
      <w:pPr/>
      <w:r>
        <w:rPr>
          <w:lang w:val="hi_IN" w:bidi="hi_IN"/>
        </w:rPr>
      </w:r>
      <w:r>
        <w:rPr>
          <w:b/>
          <w:lang w:val="hi_IN" w:bidi="hi_IN"/>
        </w:rPr>
        <w:t>तीसरा दृश्य:</w:t>
      </w:r>
      <w:r>
        <w:rPr>
          <w:lang w:val="hi_IN" w:bidi="hi_IN"/>
        </w:rPr>
        <w:t xml:space="preserve"> भाई यूसुफ को देखने आते हैं। यूसुफ उन्हें याद दिलाता है कि परमेश्वर यूसुफ को मिस्र लाया था ताकि यूसुफ कई लोगों के जीवन को बचा सके।</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10 भाई</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 का उल्लेख किया गया है।</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याकूब का अंतिम संस्कार समाप्त हो गया है। हर कोई मिस्र लौट आया है। जीवन वापस सामान्य हो जाता है। कुछ समय बीत गया है। भाइयों को महसूस होता है कि याकूब अब उन्हें यूसुफ के क्रोध से बचाने के लिए नहीं है। भाई उन बातों के बारे में सोचना शुरू करते हैं जो यूसुफ कर सकता है। भाई अभिव्यक्ति का उपयोग करते हैं, "क्या होगा अगर..." या "मान लें..." यह सुझाव देने का एक तरीका है कि कुछ हो सकता है या नहीं हो सकता है।</w:t>
      </w:r>
    </w:p>
    <w:p>
      <w:pPr/>
      <w:r>
        <w:rPr>
          <w:lang w:val="hi_IN" w:bidi="hi_IN"/>
        </w:rPr>
      </w:r>
      <w:r>
        <w:rPr>
          <w:lang w:val="hi_IN" w:bidi="hi_IN"/>
        </w:rPr>
        <w:t>रुकें और चर्चा करें: समूह के अलग-अलग सदस्य उन स्थितियों के बारे में बात करें जो हो सकती हैं लेकिन अभी तक नहीं हुई हैं, जैसे "यदि वास्तव में भारी बारिश होती है तो क्या होगा?" या, "यदि बाढ़ होती है तो क्या होता है?" या, "यदि फसलें इस वर्ष उत्पादन नहीं करती हैं तो क्या होगा?" या, "यदि मैं अपनी परीक्षाओं में सफल नहीं होता हूँ तो क्या होगा?" सुनें कि प्रत्येक व्यक्ति इस संभावना के बारे में कैसे बात करता है जो हो सकता है या नहीं हो सकता है। आप भाइयों द्वारा इस कथन को पेश करने का तरीका ढूँढ रहे हैं।</w:t>
      </w:r>
    </w:p>
    <w:p>
      <w:pPr/>
      <w:r>
        <w:rPr>
          <w:lang w:val="hi_IN" w:bidi="hi_IN"/>
        </w:rPr>
      </w:r>
      <w:r>
        <w:rPr>
          <w:lang w:val="hi_IN" w:bidi="hi_IN"/>
        </w:rPr>
        <w:t>भाई डरते हैं कि यूसुफ भाइयों से बदला लेगा। भाई स्वीकार कर रहे हैं कि जब उन्होंने यूसुफ को बेचा तो उन्होंने गलत किया।</w:t>
      </w:r>
    </w:p>
    <w:p>
      <w:pPr/>
      <w:r>
        <w:rPr>
          <w:lang w:val="hi_IN" w:bidi="hi_IN"/>
        </w:rPr>
      </w:r>
      <w:r>
        <w:rPr>
          <w:lang w:val="hi_IN" w:bidi="hi_IN"/>
        </w:rPr>
        <w:t>दूसरे दृश्य में, भाई यूसुफ को एक संदेश भेजते हैं। हम नहीं जानते कि संदेश किसी वक्ता द्वारा बोला गया था या लिखित। भाई यूसुफ से बात करते समय याकूब का उल्लेख करते हुए कहते हैं, “तेरा पिता।” भाई यह नहीं कहते हैं, "हमारा पिता।" भाई यूसुफ से कहते हैं कि याकूब ने भाइयों से कहा था कि वह यूसुफ से कहे, "अपने भाइयों को उस बड़े गलत या बुरे काम के लिए क्षमा कर जो उन्होंने तेरे साथ किया है।" याकूब से यह संदेश देने के बाद, भाई यूसुफ से कहते हैं कि वह उन्हें उनके पाप के लिए माफ कर दे। यूसुफ संदेश सुनने के बाद टूटता है और रोता है।</w:t>
      </w:r>
    </w:p>
    <w:p>
      <w:pPr/>
      <w:r>
        <w:rPr>
          <w:lang w:val="hi_IN" w:bidi="hi_IN"/>
        </w:rPr>
      </w:r>
      <w:r>
        <w:rPr>
          <w:lang w:val="hi_IN" w:bidi="hi_IN"/>
        </w:rPr>
        <w:t>तीसरे दृश्य में, भाई यूसुफ को देखने आते हैं और यूसुफ के सामने भूमि पर गिर जाते हैं। कुछ फेंकना एक हिंसक कार्य है। यह एक साधारण झुकना या बस घुटनों के बल बैठना नहीं है।</w:t>
      </w:r>
    </w:p>
    <w:p>
      <w:pPr/>
      <w:r>
        <w:rPr>
          <w:lang w:val="hi_IN" w:bidi="hi_IN"/>
        </w:rPr>
      </w:r>
      <w:r>
        <w:rPr>
          <w:lang w:val="hi_IN" w:bidi="hi_IN"/>
        </w:rPr>
        <w:t>रुकें और अभिनय करें: घुटनों के बल बैठने और अपना चेहरा जमीन पर रखने के अलग-अलग तरीकों का प्रदर्शन करें। हर बार जब आप ऐसा करते हैं, तो गिरने को एक मजबूत क्रिया दिखाएँ। हर बार कोई गिरता है तो उसका वर्णन करने के लिए शब्दों का उपयोग करने की कोशिश करें। ध्यान दें कि उपयोग किए गए शब्द मजबूत और अधिक हिंसक होते जा रहे हैं। तब तक करते रहें जब तक कि कोई स्वयं को भूमि पर गिरा न दे। सावधान रहें चोट न लगे। आपका अनुवाद सबसे मजबूत कार्य का वर्णन करना है।</w:t>
      </w:r>
    </w:p>
    <w:p>
      <w:pPr/>
      <w:r>
        <w:rPr>
          <w:lang w:val="hi_IN" w:bidi="hi_IN"/>
        </w:rPr>
      </w:r>
      <w:r>
        <w:rPr>
          <w:lang w:val="hi_IN" w:bidi="hi_IN"/>
        </w:rPr>
        <w:t>भाई यूसुफ के दास बनने की पेशकश करते हैं। भाई डरते हैं कि यूसुफ उन्हें मार देगा। दास होना मरने से बेहतर है। वे मारे जाने के बजाय दास के रूप में जीना पसंद करेंगे।</w:t>
      </w:r>
    </w:p>
    <w:p>
      <w:pPr/>
      <w:r>
        <w:rPr>
          <w:lang w:val="hi_IN" w:bidi="hi_IN"/>
        </w:rPr>
      </w:r>
      <w:r>
        <w:rPr>
          <w:lang w:val="hi_IN" w:bidi="hi_IN"/>
        </w:rPr>
        <w:t>यूसुफ अपने भाइयों से कहता है कि वे यूसुफ से डरें नहीं। यूसुफ उन्हें बताता है कि यूसुफ परमेश्वर नहीं है। यूसुफ इसे एक प्रश्न के तरीके से कहता है जिसके उत्तर की आवश्यकता नहीं है। यूसुफ कहता है, "क्या मैं परमेश्वर हूँ?" फिर यूसुफ भाइयों को याद दिलाता है कि परमेश्वर वह है जो पाप का न्याय करता है। यूसुफ उनका न्याय नहीं करेगा क्योंकि यूसुफ परमेश्वर नहीं है। यूसुफ उन्हें याद दिलाता है कि यूसुफ ने भाइयों से क्या कहा था जब यूसुफ ने पहली बार अपने आप को उनके सामने प्रकट किया था। यूसुफ ने उनसे कहा, "तुम्हारा उद्देश्य नुकसान के लिए था, लेकिन परमेश्वर ने इसे अच्छे के लिए कर दिया। परमेश्वर मुझे मिस्र लाया ताकि मैं कई लोगों के जीवन को बचा सकूँ।" यूसुफ ने भाइयों के साथ दयालुता से बात करना जारी रखा। अन्त में यूसुफ ने भाइयों को मनाया कि यूसुफ उन्हें नुकसान नहीं पहुँचाएगा।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10 भाई</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 का उल्लेख किया गया है।</w:t>
      </w:r>
    </w:p>
    <w:p>
      <w:pPr/>
      <w:r>
        <w:rPr>
          <w:lang w:val="hi_IN" w:bidi="hi_IN"/>
        </w:rPr>
      </w:r>
      <w:r>
        <w:rPr>
          <w:lang w:val="hi_IN" w:bidi="hi_IN"/>
        </w:rPr>
        <w:t>समूह से कहें कि वे इस कहानी का अभिनय दो बार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याकूब का परिवार और वे सभी जो अंतिम संस्कार में गए थे मिस्र लौट गए हैं। जीवन सामान्य हो गया है। यूसुफ के भाई यह सोचना शुरू कर देते हैं कि यदि यूसुफ बदला लेने का फैसला करता है तो उनके साथ क्या हो सकता है। याकूब भाइयों को यूसुफ के बदला लेने से बचाने के लिए नहीं है। ये 10 भाई हैं जिन्होंने यूसुफ को दास के रूप में बेच दिया था। बिन्यामीन इस समूह का हिस्सा नहीं है।</w:t>
      </w:r>
    </w:p>
    <w:p>
      <w:pPr/>
      <w:r>
        <w:rPr>
          <w:lang w:val="hi_IN" w:bidi="hi_IN"/>
        </w:rPr>
      </w:r>
      <w:r>
        <w:rPr>
          <w:lang w:val="hi_IN" w:bidi="hi_IN"/>
        </w:rPr>
        <w:t>अभिनय को रोकें: भाइयों से पूछें, "आप अब क्यों डरते हैं? याकूब के मरने से पहले आप डरे क्यों नहीं थे?" आप सुन सकते हैं, "जब तक पिता जीवित था, यूसुफ कुछ नहीं करेगा। यूसुफ हमारे पिता को परेशान करने के लिए कुछ नहीं करेगा। यूसुफ हमारे पिता से प्रेम करता था। हम भी अपने पिता को परेशान नहीं करना चाहते थे। यही कारण है कि हमने पिता को कभी नहीं बताया कि हमने क्या किया। पिता इसके बारे में वास्तव में नाराज़ होता। अब वह पिता यहाँ यूसुफ को रोकने के लिए नहीं है, हम नहीं जानते कि यूसुफ क्या करेगा। मुझे पता है कि मुझे बदला मिलेगा। मुझे लगता है कि यूसुफ बदला ले सकता है। मुझे लगता है कि यूसुफ हमारे साथ कुछ भयानक करेगा ताकि हमे बदला दे सके।" अभिनय को फिर से शुरू करें।</w:t>
      </w:r>
    </w:p>
    <w:p>
      <w:pPr/>
      <w:r>
        <w:rPr>
          <w:lang w:val="hi_IN" w:bidi="hi_IN"/>
        </w:rPr>
      </w:r>
      <w:r>
        <w:rPr>
          <w:lang w:val="hi_IN" w:bidi="hi_IN"/>
        </w:rPr>
        <w:t>दूसरे दृश्य में, भाइयों ने यूसुफ को एक संदेश भेजा। इस संदेश में, भाई यूसुफ से कहते हैं कि याकूब ने भाइयों से कहा था कि वह याकूब की मृत्यु के बाद यूसुफ को यह संदेश दे। भाई यूसुफ से बात करते समय याकूब को "तेरा पिता" कहते हैं। भाई यूसुफ से कहते हैं कि वे तेरे पिता के परमेश्वर की आराधना करते हैं। संदेश में, भाई यूसुफ के सामने स्वीकार करते हैं कि उन्होंने यूसुफ को बेचने में गलत किया। यह पहली बार है कि उन्होंने अपना अपराध स्वीकार किया है या जो उन्होंने किया वह गलत था। जब यूसुफ को संदेश मिलता है तो यूसुफ रोता है।</w:t>
      </w:r>
    </w:p>
    <w:p>
      <w:pPr/>
      <w:r>
        <w:rPr>
          <w:lang w:val="hi_IN" w:bidi="hi_IN"/>
        </w:rPr>
      </w:r>
      <w:r>
        <w:rPr>
          <w:lang w:val="hi_IN" w:bidi="hi_IN"/>
        </w:rPr>
        <w:t>अभिनय को रोकें: भाइयों से पूछें, "आप यूसुफ के लिए 'तेरा पिता' अभिव्यक्ति का उपयोग क्यों कर रहे हैं?" आप सुन सकते हैं, "मुझे लगता है कि मुझे यूसुफ को याद दिलाने की आवश्यकता है कि हमारा एक ही पिता हैं। मैं चाहता हूँ कि यूसुफ याद रखें कि याकूब यूसुफ से प्रेम करता था। मैं चाहता हूँ कि यूसुफ इस बारे में सोचें कि याकूब हमारे साथ कुछ करने से पहले क्या चाहता है। मैं यूसुफ को याद दिलाना चाहता हूँ कि हम सभी एक ही परमेश्वर की आराधना करते हैं।" यूसुफ से पूछें, "जब आप अपने भाइयों से यह संदेश प्राप्त करते हैं तो आप कैसा महसूस कर रहे हैं?" आप सुन सकते हैं, "मैं बहुत दुखी हूँ कि वे सोचते हैं कि मैं उन्हें नुकसान पहुँचाऊँगा। मैंने उनसे कहा कि मैं उनकी देखभाल करूँगा। मुझे बहुत खेद है कि वे इसे स्वीकार नहीं कर सकते और अपने भविष्य के बारे में चिंता कर रहे हैं। एक तरह से अच्छा महसूस होता है उनसे यह सुनना कि उन्होंने मेरे साथ गलत किया है। उन्होंने किया। लेकिन मैंने उन्हें पहले ही बता दिया कि परमेश्वर ने इसको अच्छे में बदल दिया है। वे इस पर विश्वास क्यों नहीं कर सकते हैं?" यूसुफ से पूछें, "आप क्यों रो रहे हैं?" आप सुन सकते हैं, "मैं कई बातों के कारण रो रहा हूँ। मैं रो रहा हूँ कि हमारे बीच रिश्ता अभी भी सामान्य नहीं है और शायद कभी नहीं होगा। मैं अपने पिता को याद करता हूँ। यह मुझे दुखी करता है कि उन्होंने पिता के नाम का उपयोग इस तरह किया है। मुझे पता है कि मेरे पिता ने यह संदेश नहीं भेजा। यह मुझे दुखी करता है कि वे सोचते हैं कि मैं इस पर विश्वास करूँगा। मुझे उनसे फिर से कहना चाहिए कि वे भविष्य के लिए डरें नहीं।" अभिनय को फिर से शुरू करें।</w:t>
      </w:r>
    </w:p>
    <w:p>
      <w:pPr/>
      <w:r>
        <w:rPr>
          <w:lang w:val="hi_IN" w:bidi="hi_IN"/>
        </w:rPr>
      </w:r>
      <w:r>
        <w:rPr>
          <w:lang w:val="hi_IN" w:bidi="hi_IN"/>
        </w:rPr>
        <w:t>तीसरे दृश्य में, भाई यूसुफ को देखने आते हैं। भाई यूसुफ के सामने भूमि पर गिर जाते हैं। भाई यूसुफ के दास बनने की पेशकश करते हैं।</w:t>
      </w:r>
    </w:p>
    <w:p>
      <w:pPr/>
      <w:r>
        <w:rPr>
          <w:lang w:val="hi_IN" w:bidi="hi_IN"/>
        </w:rPr>
      </w:r>
      <w:r>
        <w:rPr>
          <w:lang w:val="hi_IN" w:bidi="hi_IN"/>
        </w:rPr>
        <w:t>अभिनय को रोकें: भाइयों से पूछें, "आप यूसुफ के दास बनने की पेशकश क्यों कर रहे हैं?" आप सुन सकते हैं, "मुझे लगता है कि यूसुफ हमें मार सकता है। दास होना मृत्यु से बेहतर होगा। हमने यूसुफ को बेच दिया था। बदला लेने की बात यह होगी कि यूसुफ हमें बेच दे।" अभिनय को फिर से शुरू करें।</w:t>
      </w:r>
    </w:p>
    <w:p>
      <w:pPr/>
      <w:r>
        <w:rPr>
          <w:lang w:val="hi_IN" w:bidi="hi_IN"/>
        </w:rPr>
      </w:r>
      <w:r>
        <w:rPr>
          <w:lang w:val="hi_IN" w:bidi="hi_IN"/>
        </w:rPr>
        <w:t>यूसुफ ने भाइयों से कहा कि वे डरे नहीं। यूसुफ उन्हें बताता है कि यूसुफ परमेश्वर नहीं है। परमेश्वर वह है जो यूसुफ का न्याय करता है। यूसुफ उन्हें याद दिलाता है कि वे बुराई के लिए जो चाहते थे, परमेश्वर का इरादा अच्छे के लिए था। यूसुफ भाइयों को याद दिलाता है कि परमेश्वर यूसुफ को मिस्र और मिस्र के राज्यपाल के पद पर लाया था ताकि यूसुफ कई जीवन बचा सके। यूसुफ ने अपने भाइयों के साथ दयालुता से बात करना जारी रखा। अन्त में भाइयों ने विश्वास किया कि यूसुफ उनके साथ सच बोल रहा है।</w:t>
      </w:r>
    </w:p>
    <w:p>
      <w:pPr/>
      <w:r>
        <w:rPr>
          <w:lang w:val="hi_IN" w:bidi="hi_IN"/>
        </w:rPr>
      </w:r>
      <w:r>
        <w:rPr>
          <w:lang w:val="hi_IN" w:bidi="hi_IN"/>
        </w:rPr>
        <w:t>अभिनय रोक दें: युसूफ से पूछें, अभी आप कैसा महसूस कर रहे हैं?" आप सुन सकते हैं, "मुझे आशा है कि मैंने उन्हें आश्वस्त किया है। मुझे आशा है कि वे अब डरे नहीं हैं। मैं सच बोल रहा हूँ। मेरा मानना है कि परमेश्वर मुझे यहाँ लाया और मुझे इस स्थिति में रखा ताकि मैं कई जीवन बचा सकूँ। मुझे आशा है कि हम अब एक सामान्य परिवार के रिश्ते को रख सकते हैं।" भाइयों से पूछें, "आप अब कैसा महसूस कर रहे हैं?" आप सुन सकते हैं, "मेरा मानना है कि यूसुफ हमें नुकसान नहीं पहुँचाने वाला है। मेरा मानना है कि यूसुफ सच बोल रहा है जब यूसुफ कहता है कि वह हमारा न्याय नहीं करेगा। यह सच होना चाहिए कि परमेश्वर ने यूसुफ को इस महत्वपूर्ण स्थिति में रखा। मुझे पता है कि जब वह कनान से निकला था तो वह एक दास था। मैं चाहता हूँ कि हमने ऐसा काम न किया होता। मैंने कई वर्षों से अपराध का बोझ उठाया है। मुझे यह जानकर खुशी है कि यूसुफ इस स्थिति से बाहर आया है। शायद हम फिर से परिवार हो सकते हैं।" 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भाई एक प्रश्न पूछते हैं जिसके उत्तर की आवश्यकता नहीं है। इसे एक सकारात्मक कथन के रूप में कहा जा सकता है। "यदि यूसुफ अपना क्रोध दिखाता है तो क्या होगा?" हो सकता है "यूसुफ अपना क्रोध दिखाएगा।" इस प्रकार का प्रश्न बताता है कि भविष्य में कुछ हो सकता है, लेकिन नहीं भी हो सकता है।</w:t>
      </w:r>
    </w:p>
    <w:p>
      <w:pPr/>
      <w:r>
        <w:rPr>
          <w:lang w:val="hi_IN" w:bidi="hi_IN"/>
        </w:rPr>
      </w:r>
      <w:r>
        <w:rPr>
          <w:lang w:val="hi_IN" w:bidi="hi_IN"/>
        </w:rPr>
        <w:t xml:space="preserve">भाई उस </w:t>
      </w:r>
      <w:r>
        <w:rPr>
          <w:b/>
          <w:lang w:val="hi_IN" w:bidi="hi_IN"/>
        </w:rPr>
        <w:t>पाप</w:t>
      </w:r>
      <w:r>
        <w:rPr>
          <w:lang w:val="hi_IN" w:bidi="hi_IN"/>
        </w:rPr>
        <w:t xml:space="preserve"> का उल्लेख करते हैं जो उन्होंने यूसुफ के साथ किया था, और वे यूसुफ से उन्हें </w:t>
      </w:r>
      <w:r>
        <w:rPr>
          <w:b/>
          <w:lang w:val="hi_IN" w:bidi="hi_IN"/>
        </w:rPr>
        <w:t>क्षमा</w:t>
      </w:r>
      <w:r>
        <w:rPr>
          <w:lang w:val="hi_IN" w:bidi="hi_IN"/>
        </w:rPr>
        <w:t xml:space="preserve"> करने की विनती करते हैं। पाठ यह वर्णन करने के लिए 3 शब्दों का उपयोग करता है कि भाइयों ने क्या किया। पाठ अपराध, पाप और गलत शब्दों का उपयोग करता है। अपराध एक पापी कार्य है जिसमें विद्रोह और बलवा शामिल है। अपराध वास्तव में एक मजबूत शब्द है। गलत एक अधिक सामान्य शब्द है जिसमें कई प्रकार की गलतियाँ शामिल हैं। </w:t>
      </w:r>
      <w:r>
        <w:rPr>
          <w:b/>
          <w:lang w:val="hi_IN" w:bidi="hi_IN"/>
        </w:rPr>
        <w:t>पाप</w:t>
      </w:r>
      <w:r>
        <w:rPr>
          <w:lang w:val="hi_IN" w:bidi="hi_IN"/>
        </w:rPr>
        <w:t xml:space="preserve"> की चर्चा मुख्य शब्दावली में की गई है। </w:t>
      </w:r>
      <w:r>
        <w:rPr>
          <w:lang w:val="hi_IN" w:bidi="hi_IN"/>
        </w:rPr>
        <w:t>क्षमा की चर्चा</w:t>
      </w:r>
      <w:r>
        <w:rPr>
          <w:lang w:val="hi_IN" w:bidi="hi_IN"/>
        </w:rPr>
        <w:t xml:space="preserve"> मुख्य शब्दावली में की गई है। उसी शब्द का उपयोग करें जिसका उपयोग आपने पिछले भागों में किया है।</w:t>
      </w:r>
    </w:p>
    <w:p>
      <w:pPr/>
      <w:r>
        <w:rPr>
          <w:lang w:val="hi_IN" w:bidi="hi_IN"/>
        </w:rPr>
      </w:r>
      <w:r>
        <w:rPr>
          <w:lang w:val="hi_IN" w:bidi="hi_IN"/>
        </w:rPr>
        <w:t xml:space="preserve">भाई कहते हैं कि वे परमेश्वर के </w:t>
      </w:r>
      <w:r>
        <w:rPr>
          <w:b/>
          <w:lang w:val="hi_IN" w:bidi="hi_IN"/>
        </w:rPr>
        <w:t>सेवक</w:t>
      </w:r>
      <w:r>
        <w:rPr>
          <w:lang w:val="hi_IN" w:bidi="hi_IN"/>
        </w:rPr>
        <w:t xml:space="preserve"> हैं। इसका अर्थ है कि वे परमेश्वर की आराधना करते हैं। भाइयों ने यूसुफ के दास बनने की पेशकश की। सेवक शब्द और </w:t>
      </w:r>
      <w:r>
        <w:rPr>
          <w:b/>
          <w:lang w:val="hi_IN" w:bidi="hi_IN"/>
        </w:rPr>
        <w:t>दास</w:t>
      </w:r>
      <w:r>
        <w:rPr>
          <w:lang w:val="hi_IN" w:bidi="hi_IN"/>
        </w:rPr>
        <w:t xml:space="preserve"> शब्द यहाँ एक ही शब्द हैं, लेकिन अर्थ अलग है। यहाँ उपयोग किया गया सेवक शब्द परमेश्वर और परमेश्वर की आराधना करने वाले व्यक्ति के बीच विशिष्ट रिश्ते का उल्लेख कर रहा है। इसे कहने का एक तरीका यह है "हम उसी परमेश्वर की आराधना करते हैं जो तेरे पिता का है" या "हम उसी परमेश्वर की सेवा करते हैं जो तेरे पिता का है।" यूसुफ के दास बनने की पेशकश करके, वे अपनी स्वतंत्रता को छोड़ने की पेशकश कर रहे हैं। यदि वे यूसुफ के दास बन जाते हैं, तो उनके पास कोई स्वतंत्रता नहीं होगी। </w:t>
      </w:r>
      <w:r>
        <w:rPr>
          <w:lang w:val="hi_IN" w:bidi="hi_IN"/>
        </w:rPr>
        <w:t>सेवक</w:t>
      </w:r>
      <w:r>
        <w:rPr>
          <w:lang w:val="hi_IN" w:bidi="hi_IN"/>
        </w:rPr>
        <w:t xml:space="preserve"> शब्द मुख्य शब्दावली में है। </w:t>
      </w:r>
      <w:r>
        <w:rPr>
          <w:lang w:val="hi_IN" w:bidi="hi_IN"/>
        </w:rPr>
        <w:t>दास</w:t>
      </w:r>
      <w:r>
        <w:rPr>
          <w:lang w:val="hi_IN" w:bidi="hi_IN"/>
        </w:rPr>
        <w:t xml:space="preserve"> शब्द की चर्चा मुख्य शब्दावली में की गई है। उसी शब्द का उपयोग करें जिसका उपयोग आपने पहले किया था। परमेश्वर के लिए उपयोग किया गया शब्द परमेश्वर के लिए सामान्य </w:t>
      </w:r>
      <w:r>
        <w:rPr>
          <w:b/>
          <w:lang w:val="hi_IN" w:bidi="hi_IN"/>
        </w:rPr>
        <w:t>नाम</w:t>
      </w:r>
      <w:r>
        <w:rPr>
          <w:lang w:val="hi_IN" w:bidi="hi_IN"/>
        </w:rPr>
        <w:t xml:space="preserve"> है। </w:t>
      </w:r>
      <w:r>
        <w:rPr>
          <w:lang w:val="hi_IN" w:bidi="hi_IN"/>
        </w:rPr>
        <w:t>परमेश्वर</w:t>
      </w:r>
      <w:r>
        <w:rPr>
          <w:lang w:val="hi_IN" w:bidi="hi_IN"/>
        </w:rPr>
        <w:t xml:space="preserve"> की चर्चा मुख्य शब्दावली में की गई है। परमेश्वर के लिए उसी शब्द का इस्तेमाल करें जिसका इस्तेमाल आप कर रहे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उत्पत्ति 50:22–26</w:t>
      </w:r>
      <w:r>
        <w:rPr>
          <w:lang w:val="hi_IN" w:bidi="hi_IN"/>
        </w:rPr>
      </w:r>
    </w:p>
    <w:p>
      <w:pPr>
        <w:pStyle w:val="Heading3"/>
      </w:pPr>
      <w:r>
        <w:rPr>
          <w:lang w:val="hi_IN" w:bidi="hi_IN"/>
        </w:rPr>
        <w:t>सुने और मन में रखें</w:t>
      </w:r>
    </w:p>
    <w:p>
      <w:pPr/>
      <w:r>
        <w:rPr>
          <w:lang w:val="hi_IN" w:bidi="hi_IN"/>
        </w:rPr>
      </w:r>
      <w:r>
        <w:rPr>
          <w:lang w:val="hi_IN" w:bidi="hi_IN"/>
        </w:rPr>
        <w:t>उत्पत्ति 50:22–26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लेखक यूसुफ की कहानी को समाप्त करता है। यह कहानी का निष्कर्ष और उत्पत्ति की पुस्तक का अन्त है। यह यूसुफ की मृत्यु की एक कहानी है।</w:t>
      </w:r>
    </w:p>
    <w:p>
      <w:pPr/>
      <w:r>
        <w:rPr>
          <w:lang w:val="hi_IN" w:bidi="hi_IN"/>
        </w:rPr>
      </w:r>
      <w:r>
        <w:rPr>
          <w:lang w:val="hi_IN" w:bidi="hi_IN"/>
        </w:rPr>
        <w:t>यूसुफ और यूसुफ के 11 भाई और उनके परिवार मिस्र में रहते हैं।</w:t>
      </w:r>
    </w:p>
    <w:p>
      <w:pPr/>
      <w:r>
        <w:rPr>
          <w:lang w:val="hi_IN" w:bidi="hi_IN"/>
        </w:rPr>
      </w:r>
      <w:r>
        <w:rPr>
          <w:lang w:val="hi_IN" w:bidi="hi_IN"/>
        </w:rPr>
        <w:t>रुकें और चर्चा करें: एक पिता के बारे में बताएँ जिसके कई बच्चे हैं। उन बच्चों के बच्चों और उनके बच्चों के बारे में बात करें। अब इन सभी लोगों के बारे में बात करें जो पहले पिता के वंशज के रूप में एक-दूसरे के रिश्तेदार हैं। आप बड़े परिवार के समूह का वर्णन करने के लिए किन शब्दों का उपयोग करते हैं? आप उन शब्दों की तलाश कर रहे हैं जिनका उपयोग आप परिवार और बड़े रिश्तेदार समूहों का वर्णन करने के लिए करते हैं।</w:t>
      </w:r>
    </w:p>
    <w:p>
      <w:pPr/>
      <w:r>
        <w:rPr>
          <w:lang w:val="hi_IN" w:bidi="hi_IN"/>
        </w:rPr>
      </w:r>
      <w:r>
        <w:rPr>
          <w:lang w:val="hi_IN" w:bidi="hi_IN"/>
        </w:rPr>
        <w:t>यूसुफ 110 वर्ष की आयु तक जीवित रहता है। यूसुफ कनान में 17 वर्ष रहा। यूसुफ मिस्र में 93 वर्ष रहा। मिस्री लोग 110 को आदर्श उम्र मानते थे।</w:t>
      </w:r>
    </w:p>
    <w:p>
      <w:pPr/>
      <w:r>
        <w:rPr>
          <w:lang w:val="hi_IN" w:bidi="hi_IN"/>
        </w:rPr>
      </w:r>
      <w:r>
        <w:rPr>
          <w:lang w:val="hi_IN" w:bidi="hi_IN"/>
        </w:rPr>
        <w:t>यूसुफ ने एप्रैम के वंशजों की तीन पीढ़ियों को देखा। इसका अर्थ है कि एप्रैम के पुत्र, पौत्र और परपौत्र थे, और यूसुफ ने उन्हें देखा। अनुवाद का यह अर्थ भी हो सकता है कि यूसुफ ने एप्रैम की तीसरी पीढ़ी तक के वंशजों को देखा।</w:t>
      </w:r>
    </w:p>
    <w:p>
      <w:pPr/>
      <w:r>
        <w:rPr>
          <w:lang w:val="hi_IN" w:bidi="hi_IN"/>
        </w:rPr>
      </w:r>
      <w:r>
        <w:rPr>
          <w:lang w:val="hi_IN" w:bidi="hi_IN"/>
        </w:rPr>
        <w:t>याकूब ने मनश्शे और एप्रैम को याकूब के अपने पुत्र के रूप में गोद लिया था। याकूब ने एप्रैम और मनश्शे को आशीष दी, और यद्यपि एप्रैम दूसरा पुत्र था, फिर भी उसने बड़े पुत्र की आशीष एप्रैम को दी। अब यूसुफ मनश्शे के पोतों को गोद लेता है।</w:t>
      </w:r>
    </w:p>
    <w:p>
      <w:pPr/>
      <w:r>
        <w:rPr>
          <w:lang w:val="hi_IN" w:bidi="hi_IN"/>
        </w:rPr>
      </w:r>
      <w:r>
        <w:rPr>
          <w:lang w:val="hi_IN" w:bidi="hi_IN"/>
        </w:rPr>
        <w:t>यूसुफ के सबसे बड़े पुत्र मनश्शे का एक पुत्र था जिसका नाम माकीर था। यह भाग कहता है कि माकीर के पुत्र यूसुफ के घुटनों पर पैदा हुए थे। हमने पहली बार राहेल के साथ इस अभिव्यक्ति को देखा जब बिल्हा के बच्चे राहेल के घुटनों पर पैदा हुए थे। इस तरह, बिल्हा के बच्चे राहेल के बच्चे बने। जब याकूब ने मनश्शे और एप्रैम को गोद लिया, तो याकूब लड़कों को याकूब के घुटनों के बीच ले गया। यह कहने का एक तरीका है कि यूसुफ ने इन बच्चों को यूसुफ के अपने बच्चों के रूप में लिया या यूसुफ ने इन बच्चों को गोद लिया था। गोद लेने का अर्थ है कि आप बच्चे को अपना बच्चा मानते हैं जैसे आपने उस बच्चे को जन्म दिया हो। गोद लेने वाले बच्चे के पास वही अधिकार हैं जो माता-पिता से पैदा हुए बच्चे के हैं।</w:t>
      </w:r>
    </w:p>
    <w:p>
      <w:pPr/>
      <w:r>
        <w:rPr>
          <w:lang w:val="hi_IN" w:bidi="hi_IN"/>
        </w:rPr>
      </w:r>
      <w:r>
        <w:rPr>
          <w:lang w:val="hi_IN" w:bidi="hi_IN"/>
        </w:rPr>
        <w:t>रुकें और चर्चा करें: किसी ऐसे व्यक्ति के बारे में बताएँ जिसने जन्म के समय बच्चों या बच्चे को गोद लिया था। गोद लेने की प्रक्रिया क्या है? लोग कैसे जानते हैं कि यह बच्चा अब अपने गोद लेने वाले माता-पिता का बच्चा है?</w:t>
      </w:r>
    </w:p>
    <w:p>
      <w:pPr/>
      <w:r>
        <w:rPr>
          <w:lang w:val="hi_IN" w:bidi="hi_IN"/>
        </w:rPr>
      </w:r>
      <w:r>
        <w:rPr>
          <w:lang w:val="hi_IN" w:bidi="hi_IN"/>
        </w:rPr>
        <w:t>यूसुफ ने अपने भाइयों से कहा कि यूसुफ जल्द ही मर जाएगा। हम नहीं जानते कि यहाँ भाई शब्द का अर्थ यूसुफ के सगे भाइयों से है या भाइयों के परिवारों या वंशजों से। यूसुफ 110 वर्ष का था, जिसका अर्थ है कि बिन्यामीन को छोड़कर उसके सभी भाई 110 वर्ष से कहीं अधिक आयु के होंगे। यूसुफ ने भाइयों या भाइयों के वंशजों से कहा, “परमेश्वर अवश्य तुम्हारी सुधि लेगा और तुम्हें मिस्र देश से निकालकर उस देश में पहुँचाएगा जिसे परमेश्वर ने अब्राहम, इसहाक और याकूब से प्रतिज्ञा की थी।”</w:t>
      </w:r>
    </w:p>
    <w:p>
      <w:pPr/>
      <w:r>
        <w:rPr>
          <w:lang w:val="hi_IN" w:bidi="hi_IN"/>
        </w:rPr>
      </w:r>
      <w:r>
        <w:rPr>
          <w:lang w:val="hi_IN" w:bidi="hi_IN"/>
        </w:rPr>
        <w:t>यूसुफ ने इस्राएल के पुत्र से शपथ खाई कि जब वे कनान लौटते हैं तो वे यूसुफ की हड्डियों को कनान वापस ले जाएँ। हम नहीं जानते कि जब यूसुफ की मृत्यु हो गई तो उसका कोई भाई अभी भी जीवित था या नहीं। बिन्यामीन यूसुफ से छोटा है। इस्राएल के पुत्रों का अर्थ याकूब के किसी भी वंशज से हो सकता है। जब हर भाई की मृत्यु हो जाती थी, तो उसके प्रत्यक्ष वंशजों में से किसी ने परिवार के उसके हिस्से की अगुवाई की। यूसुफ परिवार के इन अगुओं से बात कर रहा था। चाहे वे भाई स्वयं हों या उनके वंशज, यूसुफ ने उनसे यह प्रतिज्ञा करने को कहा कि उसके शरीर को दफनाने के लिए कनान देश ले जाएँगे। जिस प्रतिज्ञा की यूसुफ माँग करता है, वह एक शपथ है। शपथ लेना एक गम्भीर प्रतिज्ञा है जिसे तोड़ा नहीं जा सकता है। यूसुफ यह सुनिश्चित करना चाहता है कि वे उसके शरीर को कनान वापस ले जाएँ। यूसुफ मिस्र में दफनाया नहीं जाना चाहता था।</w:t>
      </w:r>
    </w:p>
    <w:p>
      <w:pPr/>
      <w:r>
        <w:rPr>
          <w:lang w:val="hi_IN" w:bidi="hi_IN"/>
        </w:rPr>
      </w:r>
      <w:r>
        <w:rPr>
          <w:lang w:val="hi_IN" w:bidi="hi_IN"/>
        </w:rPr>
        <w:t>रुकें और मिस्र और कनान का नक्शा दिखाएँ जिसमें हेब्रोन को चिह्नित किया गया हो।</w:t>
      </w:r>
    </w:p>
    <w:p>
      <w:pPr/>
      <w:r>
        <w:rPr>
          <w:lang w:val="hi_IN" w:bidi="hi_IN"/>
        </w:rPr>
      </w:r>
      <w:r>
        <w:rPr>
          <w:lang w:val="hi_IN" w:bidi="hi_IN"/>
        </w:rPr>
        <w:t>यूसुफ की मृत्यु हो गई। मिस्रियों ने यूसुफ पर सुगन्ध-द्रव्य भरवाया। यह वही प्रक्रिया है जिसका उपयोग याकूब के साथ किया गया था। सुगन्ध-द्रव्य लगाने से शरीर को सड़ने से बचाया जाता है। मिस्री चिकित्सक शरीर पर इत्र मलते थे, जो एक ऐसी प्रक्रिया है जिसमें 40 दिन लगते थे। शरीर पर इत्र मलने के कारण, याकूब के वंशज यूसुफ के शरीर को कनान वापस ले जा सकेंगे, जैसा कि यूसुफ चाहता था। सुगंधित करने की प्रक्रिया में मसालों और तेल का उपयोग करना और शरीर को कपड़े की पट्टी में लपेटना शामिल था। जब समाप्त हो गया, तो शरीर को ममी कहा जाता था। यूसुफ के शरीर को एक ताबूत में रखा गया था। शरीर को दफनाने के लिए उपयोग किए जाने वाले किसी भी डिब्बे को ताबूत कहा जाता है। मिस्री लोग सुगन्ध-द्रव्य वाले शरीरों को एक विशेष डिब्बे में रख देते थे, जिसे सार्कोफेगस कहा जाता है। इस विशेष डिब्बे ने सुगन्ध-द्रव्य शरीर को संरक्षित करने में मदद की।</w:t>
      </w:r>
    </w:p>
    <w:p>
      <w:pPr/>
      <w:r>
        <w:rPr>
          <w:lang w:val="hi_IN" w:bidi="hi_IN"/>
        </w:rPr>
      </w:r>
      <w:r>
        <w:rPr>
          <w:lang w:val="hi_IN" w:bidi="hi_IN"/>
        </w:rPr>
        <w:t>रुकें और किसी महत्वपूर्ण व्यक्ति के लिए उपयोग किए जाने वाले ताबूत की तस्वीर दिखाएँ।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यूसुफ 110 वर्ष तक जीवित रहता है। यूसुफ मनश्शे के पुत्र माकीर के बच्चों को गोद लेता है। मनश्शे यूसुफ का सबसे बड़ा पुत्र है।</w:t>
      </w:r>
    </w:p>
    <w:p>
      <w:pPr/>
      <w:r>
        <w:rPr>
          <w:lang w:val="hi_IN" w:bidi="hi_IN"/>
        </w:rPr>
      </w:r>
      <w:r>
        <w:rPr>
          <w:b/>
          <w:lang w:val="hi_IN" w:bidi="hi_IN"/>
        </w:rPr>
        <w:t>दूसरा दृश्य:</w:t>
      </w:r>
      <w:r>
        <w:rPr>
          <w:lang w:val="hi_IN" w:bidi="hi_IN"/>
        </w:rPr>
        <w:t xml:space="preserve"> यूसुफ अपने भाइयों के परिवारों से कहता है कि यूसुफ जल्द ही मर जाएगा। यूसुफ ने उनसे प्रतिज्ञा करवाई कि वह यूसुफ के शरीर को दफनाने के लिए कनान वापस ले जाएँ।</w:t>
      </w:r>
    </w:p>
    <w:p>
      <w:pPr/>
      <w:r>
        <w:rPr>
          <w:lang w:val="hi_IN" w:bidi="hi_IN"/>
        </w:rPr>
      </w:r>
      <w:r>
        <w:rPr>
          <w:b/>
          <w:lang w:val="hi_IN" w:bidi="hi_IN"/>
        </w:rPr>
        <w:t>तीसरा दृश्य:</w:t>
      </w:r>
      <w:r>
        <w:rPr>
          <w:lang w:val="hi_IN" w:bidi="hi_IN"/>
        </w:rPr>
        <w:t xml:space="preserve"> यूसुफ की मृत्यु हो जाती है और सुगन्ध-द्रव्य भरा जाता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एप्रैम और एप्रैम के पुत्र और पोते</w:t>
      </w:r>
    </w:p>
    <w:p>
      <w:pPr>
        <w:pStyle w:val="ListBullet"/>
        <w:spacing w:line="240" w:lineRule="auto"/>
        <w:ind w:left="720"/>
      </w:pPr>
      <w:r>
        <w:rPr>
          <w:lang w:val="hi_IN" w:bidi="hi_IN"/>
        </w:rPr>
      </w:r>
      <w:r>
        <w:rPr>
          <w:lang w:val="hi_IN" w:bidi="hi_IN"/>
        </w:rPr>
        <w:t>मनश्शे और मनश्शे का पुत्र माकीर</w:t>
      </w:r>
    </w:p>
    <w:p>
      <w:pPr>
        <w:pStyle w:val="ListBullet"/>
        <w:spacing w:line="240" w:lineRule="auto"/>
        <w:ind w:left="720"/>
      </w:pPr>
      <w:r>
        <w:rPr>
          <w:lang w:val="hi_IN" w:bidi="hi_IN"/>
        </w:rPr>
      </w:r>
      <w:r>
        <w:rPr>
          <w:lang w:val="hi_IN" w:bidi="hi_IN"/>
        </w:rPr>
        <w:t>माकीर के पुत्र</w:t>
      </w:r>
    </w:p>
    <w:p>
      <w:pPr>
        <w:pStyle w:val="ListBullet"/>
        <w:spacing w:line="240" w:lineRule="auto"/>
        <w:ind w:left="720"/>
      </w:pPr>
      <w:r>
        <w:rPr>
          <w:lang w:val="hi_IN" w:bidi="hi_IN"/>
        </w:rPr>
      </w:r>
      <w:r>
        <w:rPr>
          <w:lang w:val="hi_IN" w:bidi="hi_IN"/>
        </w:rPr>
        <w:t>यूसुफ के भाई और उनके परिवार</w:t>
      </w:r>
    </w:p>
    <w:p>
      <w:pPr>
        <w:pStyle w:val="ListBullet"/>
        <w:spacing w:line="240" w:lineRule="auto"/>
        <w:ind w:left="720"/>
      </w:pPr>
      <w:r>
        <w:rPr>
          <w:lang w:val="hi_IN" w:bidi="hi_IN"/>
        </w:rPr>
      </w:r>
      <w:r>
        <w:rPr>
          <w:lang w:val="hi_IN" w:bidi="hi_IN"/>
        </w:rPr>
        <w:t>मिस्री सुगन्ध-द्रव्य भरने वाले</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कनान से लौटने के बाद, और अपने भाइयों को फिर से यह बताने के बाद कि यूसुफ उनकी देखभाल करेगा, परिवार गोशेन के क्षेत्र में रहने लगे। समय बीतता जाता है। यूसुफ 110 वर्ष तक जीवित रहता है। यूसुफ के भाइयों की मृत्यु का उल्लेख नहीं किया गया है। यूसुफ 10 भाइयों से छोटा है। केवल बिन्यामीन यूसुफ से छोटा है। यह मानना उचित होगा कि भाइयों की मृत्यु हो गई है और हर भाई के वंशज अब उस भाई के परिवार का नेतृत्व करते हैं।</w:t>
      </w:r>
    </w:p>
    <w:p>
      <w:pPr/>
      <w:r>
        <w:rPr>
          <w:lang w:val="hi_IN" w:bidi="hi_IN"/>
        </w:rPr>
      </w:r>
      <w:r>
        <w:rPr>
          <w:lang w:val="hi_IN" w:bidi="hi_IN"/>
        </w:rPr>
        <w:t>यूसुफ के 2 पुत्रों के बच्चे हैं। यूसुफ एप्रैम के बच्चों को तीसरी पीढ़ी तक देखता है। इसका अर्थ यह हो सकता है कि यूसुफ एप्रैम के बच्चों, पोतों और परपोतों को देखता है। अनुवाद यह स्पष्ट नहीं है कि जब यूसुफ 110 वर्ष का होता है तो उसकी कौन सी पीढ़ी जीवित है। याकूब ने एप्रैम को गोद लिया और एप्रैम को पहले पुत्र की आशीष दी।</w:t>
      </w:r>
    </w:p>
    <w:p>
      <w:pPr/>
      <w:r>
        <w:rPr>
          <w:lang w:val="hi_IN" w:bidi="hi_IN"/>
        </w:rPr>
      </w:r>
      <w:r>
        <w:rPr>
          <w:lang w:val="hi_IN" w:bidi="hi_IN"/>
        </w:rPr>
        <w:t>यूसुफ के पुत्र मनश्शे का एक पुत्र था जिसका नाम माकीर था। याकूब ने मनश्शे को भी गोद लिया, लेकिन मनश्शे को एक छोटे पुत्र की आशीष दी, हालाँकि मनश्शे सबसे बड़ा पुत्र है। यूसुफ ने माकीर के बच्चों को गोद लिया। इसका अर्थ है कि माकीर के बच्चों को यूसुफ की सम्पत्ति विरासत में मिली।</w:t>
      </w:r>
    </w:p>
    <w:p>
      <w:pPr/>
      <w:r>
        <w:rPr>
          <w:lang w:val="hi_IN" w:bidi="hi_IN"/>
        </w:rPr>
      </w:r>
      <w:r>
        <w:rPr>
          <w:lang w:val="hi_IN" w:bidi="hi_IN"/>
        </w:rPr>
        <w:t>दूसरे दृश्य में, यूसुफ अपने भाइयों या अपने भाइयों के वंशजों से कहता है कि यूसुफ जल्द ही मरने वाला है। यूसुफ भाइयों को याद दिलाता है कि परमेश्वर ने उन्हें कनान में उस देश में वापस ले जाएगा जो परमेश्वर ने अब्राहम, इसहाक और याकूब को दिया था।</w:t>
      </w:r>
    </w:p>
    <w:p>
      <w:pPr/>
      <w:r>
        <w:rPr>
          <w:lang w:val="hi_IN" w:bidi="hi_IN"/>
        </w:rPr>
      </w:r>
      <w:r>
        <w:rPr>
          <w:lang w:val="hi_IN" w:bidi="hi_IN"/>
        </w:rPr>
        <w:t>युसूफ ने इस्राएल के वंशजों या अपने वंशजों से यह शपथ खिलवाई कि वे यूसुफ की देह को कब्र के लिए कनान देश में वापस ले जाएँगे। जब परमेश्वर उन्हें कनान वापस ले जाता है तो उन्हें यूसुफ के शरीर को अपने साथ ले जाना होगा।</w:t>
      </w:r>
    </w:p>
    <w:p>
      <w:pPr/>
      <w:r>
        <w:rPr>
          <w:lang w:val="hi_IN" w:bidi="hi_IN"/>
        </w:rPr>
      </w:r>
      <w:r>
        <w:rPr>
          <w:lang w:val="hi_IN" w:bidi="hi_IN"/>
        </w:rPr>
        <w:t>तीसरे दृश्य में, यूसुफ की मृत्यु हो गई। मिस्री लोगों ने यूसुफ के शरीर पर सुगन्ध-द्रव्य डाला और उसके शरीर को ताबूत में रख दिया। यह ताबूत यूसुफ के सुगन्ध-द्रव्य शरीर को संरक्षित करने में मदद करेगा।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सरल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एप्रैम और एप्रैम के पुत्र और पोते</w:t>
      </w:r>
    </w:p>
    <w:p>
      <w:pPr>
        <w:pStyle w:val="ListBullet"/>
        <w:spacing w:line="240" w:lineRule="auto"/>
        <w:ind w:left="720"/>
      </w:pPr>
      <w:r>
        <w:rPr>
          <w:lang w:val="hi_IN" w:bidi="hi_IN"/>
        </w:rPr>
      </w:r>
      <w:r>
        <w:rPr>
          <w:lang w:val="hi_IN" w:bidi="hi_IN"/>
        </w:rPr>
        <w:t>मनश्शे और मनश्शे का पुत्र माकीर</w:t>
      </w:r>
    </w:p>
    <w:p>
      <w:pPr>
        <w:pStyle w:val="ListBullet"/>
        <w:spacing w:line="240" w:lineRule="auto"/>
        <w:ind w:left="720"/>
      </w:pPr>
      <w:r>
        <w:rPr>
          <w:lang w:val="hi_IN" w:bidi="hi_IN"/>
        </w:rPr>
      </w:r>
      <w:r>
        <w:rPr>
          <w:lang w:val="hi_IN" w:bidi="hi_IN"/>
        </w:rPr>
        <w:t>माकीर के पुत्र</w:t>
      </w:r>
    </w:p>
    <w:p>
      <w:pPr>
        <w:pStyle w:val="ListBullet"/>
        <w:spacing w:line="240" w:lineRule="auto"/>
        <w:ind w:left="720"/>
      </w:pPr>
      <w:r>
        <w:rPr>
          <w:lang w:val="hi_IN" w:bidi="hi_IN"/>
        </w:rPr>
      </w:r>
      <w:r>
        <w:rPr>
          <w:lang w:val="hi_IN" w:bidi="hi_IN"/>
        </w:rPr>
        <w:t>यूसुफ के भाई और उनके परिवार</w:t>
      </w:r>
    </w:p>
    <w:p>
      <w:pPr>
        <w:pStyle w:val="ListBullet"/>
        <w:spacing w:line="240" w:lineRule="auto"/>
        <w:ind w:left="720"/>
      </w:pPr>
      <w:r>
        <w:rPr>
          <w:lang w:val="hi_IN" w:bidi="hi_IN"/>
        </w:rPr>
      </w:r>
      <w:r>
        <w:rPr>
          <w:lang w:val="hi_IN" w:bidi="hi_IN"/>
        </w:rPr>
        <w:t>मिस्री सुगन्ध-द्रव्य भरने वाले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यूसुफ मिस्र में रहता है। याकूब के अन्य पुत्र अपने परिवारों के साथ भी मिस्र में रहते हैं। यूसुफ 110 वर्ष का होता है। यूसुफ तीसरी पीढ़ी तक यूसुफ के दूसरे पुत्र एप्रैम के बच्चों को देखता है। यूसुफ अपने पहिलौठे पुत्र मनश्शे के बच्चों को भी देखता है। यूसुफ माकीर के बच्चों को गोद लेने का फैसला करता है जो मनश्शे का पुत्र है।</w:t>
      </w:r>
    </w:p>
    <w:p>
      <w:pPr/>
      <w:r>
        <w:rPr>
          <w:lang w:val="hi_IN" w:bidi="hi_IN"/>
        </w:rPr>
      </w:r>
      <w:r>
        <w:rPr>
          <w:lang w:val="hi_IN" w:bidi="hi_IN"/>
        </w:rPr>
        <w:t>अभिनय को रोकें: मनश्शे से पूछें, "आप अपने पिता के अपने पोतों को गोद लेने के बारे में कैसा महसूस करते हैं?" आप सुन सकते हैं, "यह मुझे प्रसन्न करता है। मुझे यह पसंद आया कि मेरा पिता मेरे पोते और उसके बच्चों पर इतना अच्छा अनुग्रह दिखा रहा है। यह बाद के जीवन में उनकी मदद करेगा।" यूसुफ से पूछें, "आप माकीर के बच्चों को क्यों गोद ले रहे हैं?" आप सुन सकते हैं, "मेरे पिता ने मनश्शे और एप्रैम को अपने पुत्र के रूप में लिया था। मैं चाहता हूँ कि पुत्र मेरे हिस्से को विरासत में लें। मनश्शे मेरा सबसे बड़ा पुत्र है। यह सही है कि मैं मनश्शे के पोतों पर अनुग्रह करता हूँ।" अभिनय को फिर से शुरू करें।</w:t>
      </w:r>
    </w:p>
    <w:p>
      <w:pPr/>
      <w:r>
        <w:rPr>
          <w:lang w:val="hi_IN" w:bidi="hi_IN"/>
        </w:rPr>
      </w:r>
      <w:r>
        <w:rPr>
          <w:lang w:val="hi_IN" w:bidi="hi_IN"/>
        </w:rPr>
        <w:t>दूसरे दृश्य में, यूसुफ परिवार से कहता है कि यूसुफ जल्द ही मर जाएगा। यूसुफ कहता है, “परमेश्वर अवश्य तुम्हारी सहायता करने आएगा और तुम्हें कनान देश में ले जाएगा — उस देश में जिसे परमेश्वर ने अब्राहम, इसहाक और याकूब से प्रतिज्ञा की थी।”</w:t>
      </w:r>
    </w:p>
    <w:p>
      <w:pPr/>
      <w:r>
        <w:rPr>
          <w:lang w:val="hi_IN" w:bidi="hi_IN"/>
        </w:rPr>
      </w:r>
      <w:r>
        <w:rPr>
          <w:lang w:val="hi_IN" w:bidi="hi_IN"/>
        </w:rPr>
        <w:t>अभिनय को रोकें: याकूब के वंशजों से पूछें, "जब आप सुनते हैं कि यूसुफ जल्द ही मर जाएगा, तो आप कैसा महसूस करते हैं?" आप सुन सकते हैं, "यह डरावनी खबर है। ऐसा प्रतीत होता है कि यूसुफ सदा से यहाँ रहा है, हमारी देखभाल करता रहा है और यह सुनिश्चित करता रहा है कि हमें जो कुछ चाहिए, वह हमें मिले। हम यूसुफ की मदद के बिना कैसे रहेंगे? यूसुफ कहता है कि परमेश्वर हमारी मदद करने आएगा। मुझे लगता है कि उस प्रतिज्ञा को पूरा करने के लिए हमें परमेश्वर पर भरोसा करना चाहिए। यूसुफ कहता है कि परमेश्वर हमें कनान वापस ले जाने के लिए आएगा। मुझे आश्चर्य है कि हम कब वापस जाएँगे। मिस्र मेरे लिए घर है। मुझे नहीं पता कि कनान में कैसे रहना है। यह बहुत कठिन लगता है। मैं इसके बारे में चिंता न करने की कोशिश करूँगा।" यूसुफ से पूछें, "आप अपनी मृत्यु के बारे में कैसा महसूस कर रहे हैं?" आप सुन सकते हैं, "मैं बूढ़ा हूँ और थक गया हूँ। यह मेरे जाने का समय है। मेरे पिता याकूब को फिर से देखना अच्छा होगा। अपने दादा इसहाक को देखना अच्छा होगा। मैं अपने परदादा अब्राहम से कभी नहीं मिला। उससे मिलना अच्छा होगा। मैंने अपने पूरे जीवन में परमेश्वर पर भरोसा किया है। मैं अब परमेश्वर पर भरोसा करना जारी रखूँगा। मुझे पता है कि मैं जहाँ भी गया हूँ परमेश्वर मेरे साथ रहा है। परमेश्वर पोतीपर के घर और बन्दीगृह में मेरे साथ था। परमेश्वर ने मिस्र की अगुवाई करने में मेरी मदद की। जब मैं मरता हूँ तो परमेश्वर मेरे साथ होगा। मैं इसमें परमेश्वर पर भरोसा कर सकता हूँ।" अभिनय को फिर से शुरू करें।</w:t>
      </w:r>
    </w:p>
    <w:p>
      <w:pPr/>
      <w:r>
        <w:rPr>
          <w:lang w:val="hi_IN" w:bidi="hi_IN"/>
        </w:rPr>
      </w:r>
      <w:r>
        <w:rPr>
          <w:lang w:val="hi_IN" w:bidi="hi_IN"/>
        </w:rPr>
        <w:t>यूसुफ ने इस्राएल के वंशजों से यह शपथ खिलवाई कि वे यूसुफ के शरीर को कनान देश में वापस ले जाएँगे।</w:t>
      </w:r>
    </w:p>
    <w:p>
      <w:pPr/>
      <w:r>
        <w:rPr>
          <w:lang w:val="hi_IN" w:bidi="hi_IN"/>
        </w:rPr>
      </w:r>
      <w:r>
        <w:rPr>
          <w:lang w:val="hi_IN" w:bidi="hi_IN"/>
        </w:rPr>
        <w:t>अभिनय को रोकें: यूसुफ से पूछें, "आप कनान में क्यों दफनाया जाना चाहते हैं?" आप सुन सकते हैं, "कनान वह भूमि है जिसकी परमेश्वर ने हमसे प्रतिज्ञा की थी। मैं चाहता हूँ कि वे याद रखें कि हमें कनान वापस जाना चाहिए। मैं नहीं चाहता कि वे यहाँ इतने आरामदायक हों कि वे वापस जाने से इनकार कर दें। यदि उन्हें शपथ खाने के कारण मुझे वापस ले जाना पड़े, तो यह बात उन्हें लौटने में सहायता करेगी। आपके पूर्वजों को देश में दफनाया जाना वर्तमान पीढ़ी को उस देश से बाँधता है। यह वास्तव में महत्वपूर्ण है। उन्हें वापस जाना चाहिए।" अभिनय को फिर से शुरू करें।</w:t>
      </w:r>
    </w:p>
    <w:p>
      <w:pPr/>
      <w:r>
        <w:rPr>
          <w:lang w:val="hi_IN" w:bidi="hi_IN"/>
        </w:rPr>
      </w:r>
      <w:r>
        <w:rPr>
          <w:lang w:val="hi_IN" w:bidi="hi_IN"/>
        </w:rPr>
        <w:t>तीसरे दृश्य में, यूसुफ की मृत्यु के बाद, मिस्री लोगों ने यूसुफ के शरीर पर सुगन्ध-द्रव्य डाला। इसने यूसुफ के शरीर को संरक्षित किया ताकि जब वे कनान वापस जाते हैं तो उनके वंशज यूसुफ के शरीर को ले सकें। मिस्रियों ने यूसुफ के सुगन्ध-द्रव्य शरीर को संरक्षित करने के लिए एक विशेष डिब्बे या ताबूत का उपयोग किया।</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यूसुफ ने मनश्शे के पुत्र माकीर के पुत्रों को </w:t>
      </w:r>
      <w:r>
        <w:rPr>
          <w:b/>
          <w:lang w:val="hi_IN" w:bidi="hi_IN"/>
        </w:rPr>
        <w:t>गोद लिया</w:t>
      </w:r>
      <w:r>
        <w:rPr>
          <w:lang w:val="hi_IN" w:bidi="hi_IN"/>
        </w:rPr>
        <w:t>। गोद लेने का अर्थ है पुत्रों को अपने पुत्र रूप में लेना। यह एक कानूनी प्रक्रिया है। गोद लेने वाले पुत्र के पास वे सभी अधिकार हैं जो स्वाभाविक रूप से जन्मे पुत्र के हैं। माकीर के पुत्रों ने यूसुफ से वैसे ही विरासत पाई होगी जैसे कोई पुत्र विरासत पाता है। गोद लेना के लिए उसी शब्द का उपयोग करें जो आपने पिछले भागों में उपयोग किया है।</w:t>
      </w:r>
    </w:p>
    <w:p>
      <w:pPr/>
      <w:r>
        <w:rPr>
          <w:lang w:val="hi_IN" w:bidi="hi_IN"/>
        </w:rPr>
      </w:r>
      <w:r>
        <w:rPr>
          <w:lang w:val="hi_IN" w:bidi="hi_IN"/>
        </w:rPr>
        <w:t>यूसुफ अपने भाइयों या अपने भाइयों के परिवारों से कहता है कि "</w:t>
      </w:r>
      <w:r>
        <w:rPr>
          <w:b/>
          <w:lang w:val="hi_IN" w:bidi="hi_IN"/>
        </w:rPr>
        <w:t>परमेश्वर</w:t>
      </w:r>
      <w:r>
        <w:rPr>
          <w:lang w:val="hi_IN" w:bidi="hi_IN"/>
        </w:rPr>
        <w:t xml:space="preserve"> तुम्हे इस मिस्र देश से बाहर ले जाएगा।" परमेश्वर के लिए सामान्य नाम परमेश्वर है। </w:t>
      </w:r>
      <w:r>
        <w:rPr>
          <w:b/>
          <w:lang w:val="hi_IN" w:bidi="hi_IN"/>
        </w:rPr>
        <w:t>परमेश्वर</w:t>
      </w:r>
      <w:r>
        <w:rPr>
          <w:lang w:val="hi_IN" w:bidi="hi_IN"/>
        </w:rPr>
        <w:t xml:space="preserve"> की चर्चा मुख्य शब्दावली में की गई है। परमेश्वर के लिए उसी शब्द का इस्तेमाल करें जो आपने अन्य भाग में इस्तेमाल किया है।</w:t>
      </w:r>
    </w:p>
    <w:p>
      <w:pPr/>
      <w:r>
        <w:rPr>
          <w:lang w:val="hi_IN" w:bidi="hi_IN"/>
        </w:rPr>
      </w:r>
      <w:r>
        <w:rPr>
          <w:lang w:val="hi_IN" w:bidi="hi_IN"/>
        </w:rPr>
        <w:t xml:space="preserve">याकूब ने इस्राएल के पुत्रों या उसके वंशजों से </w:t>
      </w:r>
      <w:r>
        <w:rPr>
          <w:b/>
          <w:lang w:val="hi_IN" w:bidi="hi_IN"/>
        </w:rPr>
        <w:t>शपथ</w:t>
      </w:r>
      <w:r>
        <w:rPr>
          <w:lang w:val="hi_IN" w:bidi="hi_IN"/>
        </w:rPr>
        <w:t xml:space="preserve"> खाने के लिए कहा। शपथ एक गम्भीर प्रतिज्ञा है। </w:t>
      </w:r>
      <w:r>
        <w:rPr>
          <w:b/>
          <w:lang w:val="hi_IN" w:bidi="hi_IN"/>
        </w:rPr>
        <w:t>शपथ</w:t>
      </w:r>
      <w:r>
        <w:rPr>
          <w:lang w:val="hi_IN" w:bidi="hi_IN"/>
        </w:rPr>
        <w:t xml:space="preserve"> की चर्चा मुख्य शब्दावली में की गई है। शपथ के लिए उसी शब्द का उपयोग करें जो आपने पिछले भागों में उपयोग किया है। </w:t>
      </w:r>
      <w:r>
        <w:rPr>
          <w:b/>
          <w:lang w:val="hi_IN" w:bidi="hi_IN"/>
        </w:rPr>
        <w:t>इस्राएल</w:t>
      </w:r>
      <w:r>
        <w:rPr>
          <w:lang w:val="hi_IN" w:bidi="hi_IN"/>
        </w:rPr>
        <w:t xml:space="preserve"> याकूब का नया नाम है। इस्राएल के लिए उसी शब्द का इस्तेमाल करें जो आपने अन्य भाग में इस्तेमाल किया है। </w:t>
      </w:r>
      <w:r>
        <w:rPr>
          <w:b/>
          <w:lang w:val="hi_IN" w:bidi="hi_IN"/>
        </w:rPr>
        <w:t>इस्राएल</w:t>
      </w:r>
      <w:r>
        <w:rPr>
          <w:lang w:val="hi_IN" w:bidi="hi_IN"/>
        </w:rPr>
        <w:t xml:space="preserve"> की चर्चा मुख्य शब्दावली में की गई है।</w:t>
      </w:r>
    </w:p>
    <w:p>
      <w:pPr/>
      <w:r>
        <w:rPr>
          <w:lang w:val="hi_IN" w:bidi="hi_IN"/>
        </w:rPr>
      </w:r>
      <w:r>
        <w:rPr>
          <w:lang w:val="hi_IN" w:bidi="hi_IN"/>
        </w:rPr>
        <w:t xml:space="preserve">जब यूसुफ की मृत्यु हो गई, तो मिस्रियों ने यूसुफ पर सुगन्ध-द्रव्य </w:t>
      </w:r>
      <w:r>
        <w:rPr>
          <w:b/>
          <w:lang w:val="hi_IN" w:bidi="hi_IN"/>
        </w:rPr>
        <w:t>डाला</w:t>
      </w:r>
      <w:r>
        <w:rPr>
          <w:lang w:val="hi_IN" w:bidi="hi_IN"/>
        </w:rPr>
        <w:t>। यह वही प्रक्रिया है जिसका उपयोग याकूब के साथ किया गया था। इसका वर्णन करने के लिए उन्हीं शब्दों का उपयोग करें जो आपने याकूब की मृत्यु के समय उपयोग किए थे।</w:t>
      </w:r>
    </w:p>
    <w:p>
      <w:pPr/>
      <w:r>
        <w:rPr>
          <w:lang w:val="hi_IN" w:bidi="hi_IN"/>
        </w:rPr>
      </w:r>
      <w:r>
        <w:rPr>
          <w:lang w:val="hi_IN" w:bidi="hi_IN"/>
        </w:rPr>
        <w:t>यूसुफ के शरीर को मिस्र में एक ताबूत में रखा गया था। किसी भी दफनाने के डिब्बे को ताबूत कहा जाता है। यूसुफ के लिए उपयोग किया गया ताबूत एक विशेष रूप से सजा गया डिब्बा था जो सुगन्ध-द्रव्य शरीर को संरक्षित करने में मदद करता था। मिस्रियों ने इसे सार्कोफेगस कहा। ममी या सुगन्ध-द्रव्य शरीर को इस विशेष डिब्बे में रखा गया था। याकूब के वंशजों ने इस सन्दूक को रखा और 400 वर्ष बाद मिस्र से निकलने पर इसे कनान वापस ले गए।</w:t>
      </w:r>
    </w:p>
    <w:p>
      <w:pPr/>
      <w:r>
        <w:rPr>
          <w:lang w:val="hi_IN" w:bidi="hi_IN"/>
        </w:rPr>
      </w:r>
      <w:r>
        <w:rPr>
          <w:lang w:val="hi_IN" w:bidi="hi_IN"/>
        </w:rPr>
        <w:t>रुकें और किसी महत्वपूर्ण व्यक्ति के लिए उपयोग किए जाने वाले ताबूत की तस्वीर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16" TargetMode="External"/><Relationship Id="rId14" Type="http://schemas.openxmlformats.org/officeDocument/2006/relationships/hyperlink" Target="#t174" TargetMode="External"/><Relationship Id="rId15" Type="http://schemas.openxmlformats.org/officeDocument/2006/relationships/hyperlink" Target="#t189" TargetMode="External"/><Relationship Id="rId16" Type="http://schemas.openxmlformats.org/officeDocument/2006/relationships/hyperlink" Target="#t63" TargetMode="External"/><Relationship Id="rId17" Type="http://schemas.openxmlformats.org/officeDocument/2006/relationships/hyperlink" Target="#t31" TargetMode="External"/><Relationship Id="rId18" Type="http://schemas.openxmlformats.org/officeDocument/2006/relationships/hyperlink" Target="#t16" TargetMode="External"/><Relationship Id="rId19" Type="http://schemas.openxmlformats.org/officeDocument/2006/relationships/hyperlink" Target="#t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