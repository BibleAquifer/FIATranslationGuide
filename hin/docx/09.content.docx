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1SA</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शमूएल 1:1–8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1:1–8 को सुनें और अपने मन में रखें।</w:t>
      </w:r>
    </w:p>
    <w:p>
      <w:pPr/>
      <w:r>
        <w:rPr>
          <w:lang w:val="hi_IN" w:bidi="hi_IN"/>
        </w:rPr>
      </w:r>
      <w:r>
        <w:rPr>
          <w:lang w:val="hi_IN" w:bidi="hi_IN"/>
        </w:rPr>
        <w:t>यदि सम्भव हो, तो 1 शमूएल 1:1–8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1 शमूएल की पुस्तक इस्राएल की उस समय की सच्ची कहानी बताती है, जब इस्राएली ऐसे दौर से गुज़रे जिसमें उनका नेतृत्व न्यायियों से बदलकर राजाओं के हाथों में आ गया। बाइबल उस समय का वर्णन करती है जब न्यायी इस्राएल पर शासन करते थे, और वह ऐसा समय था जब सभी लोग जीवन जीने के सही तरीके पर सहमत नहीं थे। इसके बजाय, "हर व्यक्ति ने वही किया जो उसकी अपनी दृष्टि में सही लगता था।" शमूएल की पहली पुस्तक का पहला भाग बताता है कि शमूएल कैसे पैदा हुआ और यहोवा ने शमूएल को कैसे यहोवा की सेवा करने, इस्राएल का न्याय करने और इस्राएल का पहला राजा नियुक्त करने के लिए बुलाया। उस समय परमेश्वर का सन्दूक, जो अपने लोगों के साथ यहोवा की उपस्थिति का प्रतीक था, अभी भी इस्राएल के एक क्षेत्र में था जिसे लोग शीलो कहते हैं।</w:t>
      </w:r>
    </w:p>
    <w:p>
      <w:pPr/>
      <w:r>
        <w:rPr>
          <w:lang w:val="hi_IN" w:bidi="hi_IN"/>
        </w:rPr>
      </w:r>
      <w:r>
        <w:rPr>
          <w:lang w:val="hi_IN" w:bidi="hi_IN"/>
        </w:rPr>
        <w:t>कहानीकार कहता है, "एक व्यक्ति था।" इस्राएली प्रायः अतीत में जीवित रहे किसी वास्तविक व्यक्ति की सच्ची कहानी इसी प्रकार आरम्भ किया करते थे। यह व्यक्ति रामातैम, अर्थात् रामातैम सोपीम का था, जो दिखाता है कि रामातैम, जिसे कभी-कभी रामा भी कहा जाता था, सूफ में था। सूफ पहाड़ियों का वह क्षेत्र था जहाँ एप्रैमी रहते थे। रामातैम का अर्थ है "दो ऊँचाइयाँ" या "दो पहाड़ियाँ।" कुछ संस्करण कहते हैं कि वह व्यक्ति एक "एप्राती" था। इसका अर्थ यह हो सकता है कि वह व्यक्ति एप्रैम के गोत्र का वंशज था या वह बैतलहम नगर का था। अधिकांश संस्करण कहते हैं कि यह व्यक्ति एप्रैम के गोत्र का वंशज था, जो इस्राएल के 12 गोत्रों में से एक था। 1 इतिहास की पुस्तक में, बाइबल एल्काना को लेवी के वंशज के रूप में सूचीबद्ध करती है। चूँकि इस्राएल के लेवीय गोत्र को कोई भूमि नहीं मिली, इसलिए लेवीय अन्य गोत्रों की भूमि में रहते थे। यदि वह एक लेवीय था, तो एप्रैमियों के क्षेत्र में रहता होगा।</w:t>
      </w:r>
    </w:p>
    <w:p>
      <w:pPr/>
      <w:r>
        <w:rPr>
          <w:lang w:val="hi_IN" w:bidi="hi_IN"/>
        </w:rPr>
      </w:r>
      <w:r>
        <w:rPr>
          <w:lang w:val="hi_IN" w:bidi="hi_IN"/>
        </w:rPr>
        <w:t>यहाँ रुकें और अपने समूह में ऐसे वास्तविक व्यक्ति की कहानी साझा करें जो आपके समुदाय में पहले रहता था, परन्तु अब जीवित नहीं है। इस ऑडियो को यहाँ रोकें।</w:t>
      </w:r>
    </w:p>
    <w:p>
      <w:pPr/>
      <w:r>
        <w:rPr>
          <w:lang w:val="hi_IN" w:bidi="hi_IN"/>
        </w:rPr>
      </w:r>
      <w:r>
        <w:rPr>
          <w:lang w:val="hi_IN" w:bidi="hi_IN"/>
        </w:rPr>
        <w:t>यहाँ रुकें और रामातैम और सूफ के क्षेत्र का नक्शा देखें। इस ऑडियो को यहाँ रोकें।</w:t>
      </w:r>
    </w:p>
    <w:p>
      <w:pPr/>
      <w:r>
        <w:rPr>
          <w:lang w:val="hi_IN" w:bidi="hi_IN"/>
        </w:rPr>
      </w:r>
      <w:r>
        <w:rPr>
          <w:lang w:val="hi_IN" w:bidi="hi_IN"/>
        </w:rPr>
        <w:t>वह व्यक्ति एक सूफी है, जिसका अर्थ है कि वह सूफ के क्षेत्र का है। कुछ स्रोत कहते हैं कि एल्काना नाम का अर्थ है “परमेश्वर ने एक पुत्र बनाया है,” जबकि अन्य कहते हैं कि इसका अर्थ है “परमेश्वर ने खरीद लिया।” क्योंकि एल्काना एक वास्तविक व्यक्ति था, इसलिए लेखक एल्काना के पूर्वजों यरोहाम, एलीहू, और तोहू के नाम भी बताता है, और इस प्रकार उसके कुल के प्रधान सूफ तक उसका वंश बताता है। बाइबल के अन्य भागों में इनमें से कुछ नाम थोड़े अलग हैं। लोगों ने उस क्षेत्र को अपने कुल-अगुवे सूफ के नाम पर सूफ कहा।</w:t>
      </w:r>
    </w:p>
    <w:p>
      <w:pPr/>
      <w:r>
        <w:rPr>
          <w:lang w:val="hi_IN" w:bidi="hi_IN"/>
        </w:rPr>
      </w:r>
      <w:r>
        <w:rPr>
          <w:lang w:val="hi_IN" w:bidi="hi_IN"/>
        </w:rPr>
        <w:t>यहाँ रुककर इस प्रश्न पर समूह में चर्चा करें: आपके समुदाय के लोग अपने पूर्वजों के नामों का अभिलेख किस प्रकार रखते हैं? आप अपनी भाषा समूह के विभिन्न क्षेत्रों के नाम कैसे बताते हैं? इस ऑडियो को यहाँ रोकें।</w:t>
      </w:r>
    </w:p>
    <w:p>
      <w:pPr/>
      <w:r>
        <w:rPr>
          <w:lang w:val="hi_IN" w:bidi="hi_IN"/>
        </w:rPr>
      </w:r>
      <w:r>
        <w:rPr>
          <w:lang w:val="hi_IN" w:bidi="hi_IN"/>
        </w:rPr>
        <w:t>एल्काना की दो पत्नियाँ थीं। जब परमेश्वर ने पहले पुरुष और स्त्री की सृष्टि की, तब उसने एक पुरुष और एक स्त्री के बीच विवाह के लिए व्यवस्था भी स्थापित की। भले ही इस्राएली जानते थे कि विवाह एक ही पुरुष और एक स्त्री के बीच होना चाहिए, फिर भी कभी-कभी यदि पुरुष धनी होता तो एक से अधिक स्त्रियों से विवाह कर लेता था। एल्काना की एक पत्नी का नाम हन्ना था, जिसका अर्थ है “अनुग्रह” या “परमेश्वर की कृपा,” और दूसरी पत्नी का नाम पनिन्ना था, जिसका अर्थ सम्भवतः “मोती” या “मूँगा” है। कुछ अनुवाद पनिन्ना को दूसरी पत्नी कहते हैं। पनिन्ना के बच्चे थे, परन्तु हन्ना के बच्चे नहीं थे। उस समय दुनिया के इस भाग में पुरुषों के लिए पुत्र होना बहुत महत्वपूर्ण था, क्योंकि उस व्यक्ति की सम्पत्ति के वारिस केवल पुत्र ही हो सकते थे। यदि पहली पत्नी बच्चे पैदा नहीं कर सकती थी, तो पुरुष के लिए दूसरी पत्नी से विवाह करना अधिक सामान्य होता था।</w:t>
      </w:r>
    </w:p>
    <w:p>
      <w:pPr/>
      <w:r>
        <w:rPr>
          <w:lang w:val="hi_IN" w:bidi="hi_IN"/>
        </w:rPr>
      </w:r>
      <w:r>
        <w:rPr>
          <w:lang w:val="hi_IN" w:bidi="hi_IN"/>
        </w:rPr>
        <w:t>यहाँ रुकें और समूह में इस प्रश्न पर चर्चा करें: आपके समुदाय में एक-दूसरे से कौन विवाह कर सकता है? कितने लोग एक-दूसरे से विवाहित हो सकते हैं? इस ऑडियो को यहाँ रोकें।</w:t>
      </w:r>
    </w:p>
    <w:p>
      <w:pPr/>
      <w:r>
        <w:rPr>
          <w:lang w:val="hi_IN" w:bidi="hi_IN"/>
        </w:rPr>
      </w:r>
      <w:r>
        <w:rPr>
          <w:lang w:val="hi_IN" w:bidi="hi_IN"/>
        </w:rPr>
        <w:t>यहाँ रुकें और समूह में इस प्रश्न पर चर्चा करें: आपके समुदाय में किसी व्यक्ति की सम्पत्ति का वारिस कौन हो सकता है? एक ऐसी स्त्री के बारे में एक कहानी सुनाएँ जो बच्चे पैदा नहीं कर पाई थी। इस ऑडियो को यहाँ रोकें।</w:t>
      </w:r>
    </w:p>
    <w:p>
      <w:pPr/>
      <w:r>
        <w:rPr>
          <w:lang w:val="hi_IN" w:bidi="hi_IN"/>
        </w:rPr>
      </w:r>
      <w:r>
        <w:rPr>
          <w:lang w:val="hi_IN" w:bidi="hi_IN"/>
        </w:rPr>
        <w:t>अब, यह व्यक्ति, अर्थात् एल्काना, अपने गृहनगर रामातैम से हर साल शीलो जाता था। [जब लेखक कहता है कि एल्काना “ऊपर गया” था, तो ऐसा इसलिए था क्योंकि शीलो रामातैम से अधिक ऊँचे स्थान पर था] एल्काना हर साल यहोवा की आराधना करने के लिए शीलो जाता था। उस समय जब कोई आराधना करता था, तो वह सामान्यतः घुटनों के बल झुक जाता था और यहोवा के प्रति आदर और सम्मान प्रकट करने के लिए अपना माथा भूमि पर टेकता था। वह व्यक्ति बलिदान भी चढ़ाता था और भोज भी खाता था। एल्काना ने अपने पूरे परिवार के साथ भोज किया, जिसमें एल्काना की पत्नियाँ और बच्चे भी शामिल थे। इस्राएली हर साल कई पर्व मनाते थे, परन्तु इस कहानी में यह नहीं बताया गया है कि उस समय एल्काना का परिवार किस पर्व को मनाने गया था। इस्राएलियों ने अपने इतिहास के इस समय तक शीलो में तम्बू और यहोवा के सन्दूक को रखा हुआ था। एली के पुत्र, होप्नी और पीनहास, शीलो में यहोवा के लिए याजकों के रूप में कार्य कर रहे थे। एल्काना “सर्वशक्तिमान यहोवा” या “सेनाओं के यहोवा” की उपासना करता था। यह उपाधि यहोवा की महान सामर्थ्य की ओर संकेत कर सकती है, या फिर पृथ्वी और स्वर्ग में उन सब बातों पर उसकी प्रभुता की ओर, जिन्हें लोग देख सकते हैं और जिन्हें वे नहीं देख सकते।</w:t>
      </w:r>
    </w:p>
    <w:p>
      <w:pPr/>
      <w:r>
        <w:rPr>
          <w:lang w:val="hi_IN" w:bidi="hi_IN"/>
        </w:rPr>
      </w:r>
      <w:r>
        <w:rPr>
          <w:lang w:val="hi_IN" w:bidi="hi_IN"/>
        </w:rPr>
        <w:t>यहाँ रुकें और आपके समुदाय में हर साल आयोजित एक विशेष पर्व के बारे में एक कहानी बताइए। इस ऑडियो को यहाँ रोकें।</w:t>
      </w:r>
    </w:p>
    <w:p>
      <w:pPr/>
      <w:r>
        <w:rPr>
          <w:lang w:val="hi_IN" w:bidi="hi_IN"/>
        </w:rPr>
      </w:r>
      <w:r>
        <w:rPr>
          <w:lang w:val="hi_IN" w:bidi="hi_IN"/>
        </w:rPr>
        <w:t>लेखक यह नहीं बताता कि एल्काना ने यहोवा को किस प्रकार का बलिदान चढ़ाया। जब इस्राएली यहोवा के लिए मेलबलि चढ़ाते थे, तब यहोवा उन्हें उस बलि के कुछ मांस को खाने की अनुमति देता था। जिस दिन एल्काना यहोवा को बलिदान चढ़ाता है, उस दिन एल्काना अपनी पत्नी पनिन्ना और उसके सभी बेटे और बेटियों को मांस के टुकड़े देता है। एल्काना ने हन्ना को कुछ अलग दिया। अधिकांश अनुवाद कहते हैं कि एल्काना ने हन्ना को दोगुना भाग दिया। इसका अर्थ यह हो सकता है कि एल्काना ने हन्ना को मांस के दो टुकड़े दिए थे, अर्थात् एक बड़ा, विशेष या सम्मानजनक मांस का टुकड़ा। एल्काना ने ऐसा इसलिए किया क्योंकि वह हन्ना से प्रेम करता था, हालाँकि यहोवा ने हन्ना के गर्भ को बन्द कर दिया था। शायद लोगों ने यह उम्मीद नहीं की थी कि एल्काना हन्ना को दोहरा या विशेष भाग दे, क्योंकि हन्ना के कोई बच्चे नहीं थे।</w:t>
      </w:r>
    </w:p>
    <w:p>
      <w:pPr/>
      <w:r>
        <w:rPr>
          <w:lang w:val="hi_IN" w:bidi="hi_IN"/>
        </w:rPr>
      </w:r>
      <w:r>
        <w:rPr>
          <w:lang w:val="hi_IN" w:bidi="hi_IN"/>
        </w:rPr>
        <w:t>यहाँ रुकें और समूह में इस प्रश्न पर चर्चा करें: आपका समुदाय किसी पर्व के दौरान कुछ लोगों के प्रति विशेष सम्मान कैसे दिखाता है? इस ऑडियो को यहाँ रोकें।</w:t>
      </w:r>
    </w:p>
    <w:p>
      <w:pPr/>
      <w:r>
        <w:rPr>
          <w:lang w:val="hi_IN" w:bidi="hi_IN"/>
        </w:rPr>
      </w:r>
      <w:r>
        <w:rPr>
          <w:lang w:val="hi_IN" w:bidi="hi_IN"/>
        </w:rPr>
        <w:t>कहानीकार कहता है कि एल्काना ने हन्ना को दोगुना भाग दिया, क्योंकि एल्काना हन्ना से प्रेम करता था, भले ही यहोवा ने हन्ना की गर्भ को बन्द कर दिया था या उसे बच्चे पैदा करने की अनुमति नहीं दी थी। यह उस स्त्री के लिए इस्राएलियों की सामान्य बोलचाल की अभिव्यक्ति थी जो सन्तान उत्पन्न नहीं कर सकती थी। इस्राएली विश्वास करते थे कि सन्तान उत्पन्न करने की सामर्थ्य देना या न देना यहोवा के अधिकार में है। यदि यहोवा ने यह क्षमता दी थी, तो इस्राएली कहते थे कि यहोवा ने “गर्भ को खोल दिया,” और यदि उसने ऐसा नहीं किया तो वे कहते थे कि यहोवा ने “गर्भ को बन्द कर दिया।” भले ही हन्ना एल्काना को कोई वारिस नहीं दे सकती, फिर भी एल्काना हन्ना को मांस का दोहरा या विशेष भाग देकर उसे दिखाता है कि वह उससे कितना प्रेम करता है।</w:t>
      </w:r>
    </w:p>
    <w:p>
      <w:pPr/>
      <w:r>
        <w:rPr>
          <w:lang w:val="hi_IN" w:bidi="hi_IN"/>
        </w:rPr>
      </w:r>
      <w:r>
        <w:rPr>
          <w:lang w:val="hi_IN" w:bidi="hi_IN"/>
        </w:rPr>
        <w:t>यहाँ रुकें और समूह में इस प्रश्न पर चर्चा करें: कुछ स्त्रियाँ बच्चे पैदा करने में असमर्थ क्यों होती हैं? जो स्त्रियाँ बच्चे नहीं पैदा कर सकतीं, वे बच्चे पैदा नहीं कर पाने के बारे में कैसा महसूस करती हैं? अन्य लोग उन स्त्रियों के साथ कैसा व्यवहार करते हैं या उनके बारे में कैसा महसूस करते हैं? इस ऑडियो को यहाँ रोकें।</w:t>
      </w:r>
    </w:p>
    <w:p>
      <w:pPr/>
      <w:r>
        <w:rPr>
          <w:lang w:val="hi_IN" w:bidi="hi_IN"/>
        </w:rPr>
      </w:r>
      <w:r>
        <w:rPr>
          <w:lang w:val="hi_IN" w:bidi="hi_IN"/>
        </w:rPr>
        <w:t>लेखक बताता है कि हन्ना की प्रतिद्वन्द्वी पनिन्ना हन्ना को चिढ़ाया और दुःखी किया करती थी। प्रतिद्वन्द्वी वह व्यक्ति होता है जो किसी दूसरे व्यक्ति के साथ उसी वस्तु को पाने के लिए या किसी कार्य में उससे बेहतर सिद्ध होने के लिए प्रतिस्पर्धा करता है। पनिन्ना एल्काना के बच्चों को जन्म देने के लिए हन्ना से प्रतियोगिता कर रही है, और पनिन्ना जीत रही है। पनिन्ना ने हन्ना को “चिड़चिड़ा” या उसे क्रोधित या लज्जित करने के लिए उकसाती थी, क्योंकि यहोवा ने हन्ना के गर्भ को बन्द कर दिया था। यद्यपि सब लोग विश्वास करते थे कि किसी स्त्री की कोख बन्द करना यहोवा के अधिकार में है, फिर भी जब स्त्रियों के सन्तान नहीं होती थीं, तो वे लज्जित महसूस करती थीं।</w:t>
      </w:r>
    </w:p>
    <w:p>
      <w:pPr/>
      <w:r>
        <w:rPr>
          <w:lang w:val="hi_IN" w:bidi="hi_IN"/>
        </w:rPr>
      </w:r>
      <w:r>
        <w:rPr>
          <w:lang w:val="hi_IN" w:bidi="hi_IN"/>
        </w:rPr>
        <w:t>यहाँ रुकें और समूह में इस प्रश्न पर चर्चा करें: आपकी संस्कृति में एक ही पति की पत्नियाँ एक-दूसरे के साथ कैसे रहती हैं? इस ऑडियो को यहाँ रोकें।</w:t>
      </w:r>
    </w:p>
    <w:p>
      <w:pPr/>
      <w:r>
        <w:rPr>
          <w:lang w:val="hi_IN" w:bidi="hi_IN"/>
        </w:rPr>
      </w:r>
      <w:r>
        <w:rPr>
          <w:lang w:val="hi_IN" w:bidi="hi_IN"/>
        </w:rPr>
        <w:t>यहाँ रुकें और समूह में इस प्रश्न पर चर्चा करें: एक ऐसी स्त्री के बारे में एक कहानी सुनाएँ जो किसी दूसरी स्त्री के साथ प्रतियोगिता करती है। इस ऑडियो को यहाँ रोकें।</w:t>
      </w:r>
    </w:p>
    <w:p>
      <w:pPr/>
      <w:r>
        <w:rPr>
          <w:lang w:val="hi_IN" w:bidi="hi_IN"/>
        </w:rPr>
      </w:r>
      <w:r>
        <w:rPr>
          <w:lang w:val="hi_IN" w:bidi="hi_IN"/>
        </w:rPr>
        <w:t>पनिन्ना ने हन्ना को केवल एक बार ही नहीं उकसाया था। हर साल जब वे शीलो में, अर्थात् यहोवा के भवन तक जाते थे, तो पनिन्ना हन्ना को उकसाती थी। हर साल जब पनिन्ना हन्ना को उकसाता थी, तो हन्ना रोती थी और कोई भोजन नहीं खाती थी।</w:t>
      </w:r>
    </w:p>
    <w:p>
      <w:pPr/>
      <w:r>
        <w:rPr>
          <w:lang w:val="hi_IN" w:bidi="hi_IN"/>
        </w:rPr>
      </w:r>
      <w:r>
        <w:rPr>
          <w:lang w:val="hi_IN" w:bidi="hi_IN"/>
        </w:rPr>
        <w:t>यहाँ रुकें और किसी ऐसे व्यक्ति के बारे में एक कहानी सुनाएँ जिसने किसी दूसरे व्यक्ति को बार-बार परेशान किया ताकि उसे चोट पहुँचाए और उसे शर्मिंदा महसूस कराए। इस ऑडियो को यहाँ रोकें।</w:t>
      </w:r>
    </w:p>
    <w:p>
      <w:pPr/>
      <w:r>
        <w:rPr>
          <w:lang w:val="hi_IN" w:bidi="hi_IN"/>
        </w:rPr>
      </w:r>
      <w:r>
        <w:rPr>
          <w:lang w:val="hi_IN" w:bidi="hi_IN"/>
        </w:rPr>
        <w:t>इस भाग में कहा गया है कि एल्काना और उसका परिवार यहोवा के “घर” में गया, परन्तु शायद उस समय वह कोई घर नहीं था। यहोवा का सन्दूक शायद निवास-स्थान या मिलापवाला तम्बू में था, जो एक विशेष तम्बू था। लेकिन लोगों ने इस तम्बू को यहोवा का "घर" कहा।</w:t>
      </w:r>
    </w:p>
    <w:p>
      <w:pPr/>
      <w:r>
        <w:rPr>
          <w:lang w:val="hi_IN" w:bidi="hi_IN"/>
        </w:rPr>
      </w:r>
      <w:r>
        <w:rPr>
          <w:lang w:val="hi_IN" w:bidi="hi_IN"/>
        </w:rPr>
        <w:t>यहाँ रुकें और निवास-स्थान की एक तस्वीर देखें। इस ऑडियो को यहाँ रोकें।</w:t>
      </w:r>
    </w:p>
    <w:p>
      <w:pPr/>
      <w:r>
        <w:rPr>
          <w:lang w:val="hi_IN" w:bidi="hi_IN"/>
        </w:rPr>
      </w:r>
      <w:r>
        <w:rPr>
          <w:lang w:val="hi_IN" w:bidi="hi_IN"/>
        </w:rPr>
        <w:t>हन्ना का पति एल्काना उससे पूछता है, "हन्ना, तू क्यों रोती है? और क्यों खाना नहीं खाती हैं? और तेरा हृदय दुखी क्यों है? क्या मैं तेर्रे लिए दस पुत्रों से अधिक नहीं हूँ?" यहाँ एल्काना वास्तव में प्रश्न नहीं पूछ रहा है। एल्काना जानता है कि हन्ना रो रही है और खा नहीं रही है, क्योंकि पनिन्ना ने उसे उकसाया है। एल्काना जानता है कि हन्ना का हृदय दुखी है, क्योंकि यहोवा ने उसे कोई बच्चा नहीं दिया है। इस्राएलियों के लिए हृदय व्यक्ति का सबसे अंदरूनी भाग है, अर्थात् उसके विचारों और इच्छाओं का केन्द्र। प्रश्न, "क्या मैं तेरे लिए दस पुत्रों से अधिक नहीं हूँ?" शायद इसका अर्थ है, "क्या मैं तेरे लिए बहुत से पुत्रों से अधिक मूल्यवान नहीं हूँ?" 10 से एल्काना का अर्थ कोई विशेष संख्या नहीं है, बल्कि एक बड़ी संख्या है। शायद एल्काना यह सोचता है कि वह बहुत से पुत्रों से अधिक मूल्यवान है, क्योंकि एल्काना हन्ना से बहुत प्रेम करता था, या क्योंकि एल्काना हन्ना के लिए उससे अधिक कार्य कर सकता है जितना बहुत से पुत्र नहीं कर सकते। एल्काना कोई प्रश्न नहीं पूछ रहा है, बल्कि हन्ना को यह समझाने की कोशिश कर रहा है कि हन्ना के लिए एल्काना का प्रेम बहुत से पुत्रों से अधिक मूल्यवान है।</w:t>
      </w:r>
    </w:p>
    <w:p>
      <w:pPr/>
      <w:r>
        <w:rPr>
          <w:lang w:val="hi_IN" w:bidi="hi_IN"/>
        </w:rPr>
      </w:r>
      <w:r>
        <w:rPr>
          <w:lang w:val="hi_IN" w:bidi="hi_IN"/>
        </w:rPr>
        <w:t>यहाँ रुकें और कई बच्चों वाले एक परिवार के बारे में एक कहानी साझा करें। इस ऑडियो को यहाँ रोकें।</w:t>
      </w:r>
    </w:p>
    <w:p>
      <w:pPr/>
      <w:r>
        <w:rPr>
          <w:lang w:val="hi_IN" w:bidi="hi_IN"/>
        </w:rPr>
      </w:r>
      <w:r>
        <w:rPr>
          <w:lang w:val="hi_IN" w:bidi="hi_IN"/>
        </w:rPr>
        <w:t>रुकें और समूह में इस प्रश्न पर चर्चा करें: आपकी संस्कृति में एक स्त्री का सबसे मूल्यवान सम्बन्ध क्या हो सकता है? यहाँ रुककर इस प्रश्न पर समूह में चर्चा करें: आपके समुदाय में किसी स्त्री के लिए क्या अधिक मूल्यवान माना जाता है—ऐसा पति जो उससे बहुत प्रेम करता हो, या बहुत-से बच्चे होना?</w:t>
      </w:r>
      <w:r>
        <w:rPr>
          <w:lang w:val="hi_IN" w:bidi="hi_IN"/>
        </w:rPr>
      </w:r>
    </w:p>
    <w:p>
      <w:pPr>
        <w:pStyle w:val="Heading3"/>
      </w:pPr>
      <w:r>
        <w:rPr>
          <w:lang w:val="hi_IN" w:bidi="hi_IN"/>
        </w:rPr>
        <w:t>घटनाओं को समझाना</w:t>
      </w:r>
    </w:p>
    <w:p>
      <w:pPr/>
      <w:r>
        <w:rPr>
          <w:lang w:val="hi_IN" w:bidi="hi_IN"/>
        </w:rPr>
      </w:r>
      <w:r>
        <w:rPr>
          <w:lang w:val="hi_IN" w:bidi="hi_IN"/>
        </w:rPr>
        <w:t>1 शमूएल 1:1–8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कहानी सुनाने वाला व्यक्ति एल्काना के पूर्वजों की सूची और उस स्थान का परिचय देता है जहाँ इस सच्ची कहानी के समय एल्काना रहता था।</w:t>
      </w:r>
    </w:p>
    <w:p>
      <w:pPr/>
      <w:r>
        <w:rPr>
          <w:lang w:val="hi_IN" w:bidi="hi_IN"/>
        </w:rPr>
      </w:r>
      <w:r>
        <w:rPr>
          <w:b/>
          <w:lang w:val="hi_IN" w:bidi="hi_IN"/>
        </w:rPr>
        <w:t>दूसरे दृश्य में:</w:t>
      </w:r>
      <w:r>
        <w:rPr>
          <w:lang w:val="hi_IN" w:bidi="hi_IN"/>
        </w:rPr>
        <w:t xml:space="preserve"> एल्काना अपने परिवार को यहोवा की आराधना करने के लिए शीलो ले जाता है। एल्काना अपनी पत्नी हन्ना को बलिदान के मांस में से एक विशेष भाग देता है, क्योंकि एल्काना हन्ना से प्रेम करता है, भले ही यहोवा ने उसके गर्भ को बन्द कर दिया है। एल्काना की दूसरी पत्नी, पनिन्ना, हन्ना का मज़ाक उड़ाती है या उसे छेड़ती है और उसे शर्मिंदा महसूस कराने की कोशिश करती है। हन्ना इतनी दुखी हो जाती है कि वह खा भी नहीं पाती है। एल्काना हन्ना से यह पूछकर उसे सांत्वना देने की कोशिश करता है कि क्या वह स्वयं उसके लिए कई पुत्रों से बेहतर नहीं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एल्काना</w:t>
      </w:r>
    </w:p>
    <w:p>
      <w:pPr>
        <w:pStyle w:val="ListBullet"/>
        <w:spacing w:line="240" w:lineRule="auto"/>
        <w:ind w:left="720"/>
      </w:pPr>
      <w:r>
        <w:rPr>
          <w:lang w:val="hi_IN" w:bidi="hi_IN"/>
        </w:rPr>
      </w:r>
      <w:r>
        <w:rPr>
          <w:lang w:val="hi_IN" w:bidi="hi_IN"/>
        </w:rPr>
        <w:t>यरोहाम</w:t>
      </w:r>
    </w:p>
    <w:p>
      <w:pPr>
        <w:pStyle w:val="ListBullet"/>
        <w:spacing w:line="240" w:lineRule="auto"/>
        <w:ind w:left="720"/>
      </w:pPr>
      <w:r>
        <w:rPr>
          <w:lang w:val="hi_IN" w:bidi="hi_IN"/>
        </w:rPr>
      </w:r>
      <w:r>
        <w:rPr>
          <w:lang w:val="hi_IN" w:bidi="hi_IN"/>
        </w:rPr>
        <w:t>एलीहू</w:t>
      </w:r>
    </w:p>
    <w:p>
      <w:pPr>
        <w:pStyle w:val="ListBullet"/>
        <w:spacing w:line="240" w:lineRule="auto"/>
        <w:ind w:left="720"/>
      </w:pPr>
      <w:r>
        <w:rPr>
          <w:lang w:val="hi_IN" w:bidi="hi_IN"/>
        </w:rPr>
      </w:r>
      <w:r>
        <w:rPr>
          <w:lang w:val="hi_IN" w:bidi="hi_IN"/>
        </w:rPr>
        <w:t>तोहू</w:t>
      </w:r>
    </w:p>
    <w:p>
      <w:pPr>
        <w:pStyle w:val="ListBullet"/>
        <w:spacing w:line="240" w:lineRule="auto"/>
        <w:ind w:left="720"/>
      </w:pPr>
      <w:r>
        <w:rPr>
          <w:lang w:val="hi_IN" w:bidi="hi_IN"/>
        </w:rPr>
      </w:r>
      <w:r>
        <w:rPr>
          <w:lang w:val="hi_IN" w:bidi="hi_IN"/>
        </w:rPr>
        <w:t>सूफ</w:t>
      </w:r>
    </w:p>
    <w:p>
      <w:pPr>
        <w:pStyle w:val="ListBullet"/>
        <w:spacing w:line="240" w:lineRule="auto"/>
        <w:ind w:left="720"/>
      </w:pPr>
      <w:r>
        <w:rPr>
          <w:lang w:val="hi_IN" w:bidi="hi_IN"/>
        </w:rPr>
      </w:r>
      <w:r>
        <w:rPr>
          <w:lang w:val="hi_IN" w:bidi="hi_IN"/>
        </w:rPr>
        <w:t>हन्ना</w:t>
      </w:r>
    </w:p>
    <w:p>
      <w:pPr>
        <w:pStyle w:val="ListBullet"/>
        <w:spacing w:line="240" w:lineRule="auto"/>
        <w:ind w:left="720"/>
      </w:pPr>
      <w:r>
        <w:rPr>
          <w:lang w:val="hi_IN" w:bidi="hi_IN"/>
        </w:rPr>
      </w:r>
      <w:r>
        <w:rPr>
          <w:lang w:val="hi_IN" w:bidi="hi_IN"/>
        </w:rPr>
        <w:t>पनिन्ना</w:t>
      </w:r>
    </w:p>
    <w:p>
      <w:pPr>
        <w:pStyle w:val="ListBullet"/>
        <w:spacing w:line="240" w:lineRule="auto"/>
        <w:ind w:left="720"/>
      </w:pPr>
      <w:r>
        <w:rPr>
          <w:lang w:val="hi_IN" w:bidi="hi_IN"/>
        </w:rPr>
      </w:r>
      <w:r>
        <w:rPr>
          <w:lang w:val="hi_IN" w:bidi="hi_IN"/>
        </w:rPr>
        <w:t>होप्नी</w:t>
      </w:r>
    </w:p>
    <w:p>
      <w:pPr>
        <w:pStyle w:val="ListBullet"/>
        <w:spacing w:line="240" w:lineRule="auto"/>
        <w:ind w:left="720"/>
      </w:pPr>
      <w:r>
        <w:rPr>
          <w:lang w:val="hi_IN" w:bidi="hi_IN"/>
        </w:rPr>
      </w:r>
      <w:r>
        <w:rPr>
          <w:lang w:val="hi_IN" w:bidi="hi_IN"/>
        </w:rPr>
        <w:t>पीनहास</w:t>
      </w:r>
    </w:p>
    <w:p>
      <w:pPr>
        <w:pStyle w:val="ListBullet"/>
        <w:spacing w:line="240" w:lineRule="auto"/>
        <w:ind w:left="720"/>
      </w:pPr>
      <w:r>
        <w:rPr>
          <w:lang w:val="hi_IN" w:bidi="hi_IN"/>
        </w:rPr>
      </w:r>
      <w:r>
        <w:rPr>
          <w:lang w:val="hi_IN" w:bidi="hi_IN"/>
        </w:rPr>
        <w:t>और पनिन्ना के बच्चे</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यह भाग इन शब्दों से शुरू होता है, “एक व्यक्ति था,” जो यह स्पष्ट करता है कि आगे की कहानी एक वास्तविक व्यक्ति के बारे में एक सच्ची कहानी है जो अतीत में रहता था। फिर हम एल्काना के पूर्वजों की सूची और उस स्थान की एक सूची सुनते हैं जहाँ एल्काना रहता था। ये विवरण यह भी दिखाते हैं कि एल्काना एक वास्तविक व्यक्ति था। इस कहानी को उस प्रकार आरम्भ करना महत्त्वपूर्ण है जिस प्रकार आपकी भाषा में सच्ची कहानियाँ सुनाई जाती हैं।</w:t>
      </w:r>
    </w:p>
    <w:p>
      <w:pPr/>
      <w:r>
        <w:rPr>
          <w:lang w:val="hi_IN" w:bidi="hi_IN"/>
        </w:rPr>
      </w:r>
      <w:r>
        <w:rPr>
          <w:lang w:val="hi_IN" w:bidi="hi_IN"/>
        </w:rPr>
        <w:t>यहाँ रुकें और अपने इतिहास के किसी प्रसिद्ध या महत्वपूर्ण व्यक्ति के बारे में एक कहानी साझा करें। आप कैसे दिखाते हैं कि कहानी एक महत्वपूर्ण व्यक्ति के बारे में एक सच्ची कहानी है जो अतीत में रहता था? इस ऑडियो को यहाँ रोकें।</w:t>
      </w:r>
    </w:p>
    <w:p>
      <w:pPr/>
      <w:r>
        <w:rPr>
          <w:lang w:val="hi_IN" w:bidi="hi_IN"/>
        </w:rPr>
      </w:r>
      <w:r>
        <w:rPr>
          <w:lang w:val="hi_IN" w:bidi="hi_IN"/>
        </w:rPr>
        <w:t>भले ही सूफ “एप्रैम के पहाड़ी देश में” है, लेकिन बाइबल के अन्य भाग कहते हैं कि एल्काना लेवी के गोत्र का वंशज है, न कि एप्रैम का है। चूँकि यहोवा ने लेवी के वंशजों को उनकी अपनी भूमि नहीं दी, इसलिए लेवीय अन्य गोत्रों के बीच रहते थे। इसलिए यह सम्भव है कि एल्काना एक लेवीय है जो एप्रैम के गोत्र के क्षेत्र में रहता है। हालाँकि, आपको इसका अनुवाद उसी तरह करना चाहिए जैसे यह है।</w:t>
      </w:r>
    </w:p>
    <w:p>
      <w:pPr/>
      <w:r>
        <w:rPr>
          <w:lang w:val="hi_IN" w:bidi="hi_IN"/>
        </w:rPr>
      </w:r>
      <w:r>
        <w:rPr>
          <w:lang w:val="hi_IN" w:bidi="hi_IN"/>
        </w:rPr>
        <w:t>जब लेखक एल्काना की पत्नियों का परिचय देता है, तो अधिकांश अनुवाद कहते हैं कि “एक पत्नी” का नाम हन्ना था और दूसरी का नाम पनिन्ना था, परन्तु कुछ अनुवाद कहते हैं कि “पहली” पत्नी का नाम हन्ना था और दूसरी का नाम पनिन्ना था। यह निश्चित नहीं है कि हन्ना एल्काना की पहली पत्नी थी, परन्तु लेखक यह भी कहता है कि पनिन्ना के बच्चे थे और हन्ना के नहीं थे। इसलिए एल्काना ने शायद पनिन्ना से विवाह किया जब उसे पता चला कि हन्ना के बच्चे नहीं हो सकते हैं। कहानीकार यह नहीं बताता कि पनिन्ना के कितने बच्चे थे, सिवाय इसके कि उसके एक से अधिक बच्चे थे।</w:t>
      </w:r>
    </w:p>
    <w:p>
      <w:pPr/>
      <w:r>
        <w:rPr>
          <w:lang w:val="hi_IN" w:bidi="hi_IN"/>
        </w:rPr>
      </w:r>
      <w:r>
        <w:rPr>
          <w:lang w:val="hi_IN" w:bidi="hi_IN"/>
        </w:rPr>
        <w:t>एल्काना हर साल शीलो जाता था। रामातैम सोपीम से शीलो तक की यात्रा उतार-चढ़ाव वाली रही होगी। एल्काना सेनाओं के यहोवा की आराधना करने और बलिदान चढ़ाने के लिए शीलो गया। इस्राएलियों के लिए आराधना में घुटनों के बल झुकना और यहोवा के प्रति आदर और सम्मान प्रकट करने के लिए भूमि पर अपने माथे को छूना शामिल था। यहोवा केवल इस्राएलियों का परमेश्वर नहीं था। यहोवा ही पृथ्वी पर और स्वर्ग में हर चीज़ का एकमात्र सच्चा परमेश्वर है।</w:t>
      </w:r>
    </w:p>
    <w:p>
      <w:pPr/>
      <w:r>
        <w:rPr>
          <w:lang w:val="hi_IN" w:bidi="hi_IN"/>
        </w:rPr>
      </w:r>
      <w:r>
        <w:rPr>
          <w:lang w:val="hi_IN" w:bidi="hi_IN"/>
        </w:rPr>
        <w:t>यहाँ रुकें और वर्णन करें कि आप किसी ऐसे नगर की यात्रा कैसे करेंगे जो आपके नगर से अधिक ऊँचाई पर है। इस ऑडियो को यहाँ रोकें।</w:t>
      </w:r>
    </w:p>
    <w:p>
      <w:pPr/>
      <w:r>
        <w:rPr>
          <w:lang w:val="hi_IN" w:bidi="hi_IN"/>
        </w:rPr>
      </w:r>
      <w:r>
        <w:rPr>
          <w:lang w:val="hi_IN" w:bidi="hi_IN"/>
        </w:rPr>
        <w:t>यहाँ रुकें और समूह में इस प्रश्न पर चर्चा करें: आप उस यात्रा का वर्णन कैसे करते हैं जो लोग हर साल करते हैं? इस ऑडियो को यहाँ रोकें।</w:t>
      </w:r>
    </w:p>
    <w:p>
      <w:pPr/>
      <w:r>
        <w:rPr>
          <w:lang w:val="hi_IN" w:bidi="hi_IN"/>
        </w:rPr>
      </w:r>
      <w:r>
        <w:rPr>
          <w:lang w:val="hi_IN" w:bidi="hi_IN"/>
        </w:rPr>
        <w:t>लेखक इस भाग में एली का उल्लेख करता है, परन्तु हम इस कहानी में एली को अभिनय करते हुए नहीं देखते हैं। एली के पुत्र, होप्नी और पीनहास, वे याजक हैं जो यहोवा की सेवा करते हैं।</w:t>
      </w:r>
    </w:p>
    <w:p>
      <w:pPr/>
      <w:r>
        <w:rPr>
          <w:lang w:val="hi_IN" w:bidi="hi_IN"/>
        </w:rPr>
      </w:r>
      <w:r>
        <w:rPr>
          <w:lang w:val="hi_IN" w:bidi="hi_IN"/>
        </w:rPr>
        <w:t>लेखक यह नहीं बताता कि एल्काना ने यहोवा को किस प्रकार का बलिदान चढ़ाया, परन्तु शायद यह एक मेलबलि थी, क्योंकि यहोवा ने एल्काना के परिवार को भेंट में से एक भाग खाने की अनुमति दी। जब कोई उपासक मेलबलि चढ़ाता है, तो यहोवा ने याजक और उसके परिवार को उस उपासक के चढ़ाए गए मांस का एक भाग खाने की अनुमति दी। उस समय लोगों के लिए मांस एक विशेष भोजन था। कहानीकार यह नहीं बताता कि एल्काना ने पहले किसे भाग दिया, परन्तु वह यह बताता है कि एल्काना ने पनिन्ना और उसके प्रत्येक बच्चे को भाग दिए। अब कहानीकार स्पष्ट रूप से दिखाता है कि एल्काना ने हन्ना के लिए वह किया जो उसने पनिन्ना के लिए नहीं किया था। एल्काना ने हन्ना को दोहरा या विशेष भाग दिया, क्योंकि एल्काना हन्ना से प्रेम करता था, भले ही यहोवा ने उसके गर्भ को बन्द कर दिया था या उसे बच्चे पैदा करने की अनुमति नहीं दी थी। यह उस स्त्री के लिए इस्राएलियों की सामान्य बोलचाल की अभिव्यक्ति थी जो सन्तान उत्पन्न नहीं कर सकती थी। इस्राएली विश्वास करते थे कि सन्तान उत्पन्न करने की सामर्थ्य देना या न देना यहोवा के अधिकार में है। यदि यहोवा ने वह क्षमता दी थी, तो इस्राएली कहते थे कि यहोवा ने “गर्भ को खोला,” और यदि उसने ऐसा नहीं किया तो इस्राएली कहते थे कि यहोवा ने “गर्भ को बन्द कर दिया।” भले ही हन्ना एल्काना को कोई वारिस नहीं दे सकती, फिर भी एल्काना हन्ना को मांस का दोहरा या विशेष भाग देकर उसे दिखाता है कि वह उससे कितना प्रेम करता है।</w:t>
      </w:r>
    </w:p>
    <w:p>
      <w:pPr/>
      <w:r>
        <w:rPr>
          <w:lang w:val="hi_IN" w:bidi="hi_IN"/>
        </w:rPr>
      </w:r>
      <w:r>
        <w:rPr>
          <w:lang w:val="hi_IN" w:bidi="hi_IN"/>
        </w:rPr>
        <w:t>यहाँ रुकें और समूह में इस पर चर्चा करें: आप यहोवा द्वारा हन्ना के गर्भ को बंद करने के बारे में कैसे बात करेंगे? इस ऑडियो को यहाँ रोकें।</w:t>
      </w:r>
    </w:p>
    <w:p>
      <w:pPr/>
      <w:r>
        <w:rPr>
          <w:lang w:val="hi_IN" w:bidi="hi_IN"/>
        </w:rPr>
      </w:r>
      <w:r>
        <w:rPr>
          <w:lang w:val="hi_IN" w:bidi="hi_IN"/>
        </w:rPr>
        <w:t>कहानीकार द्वारा एल्काना के अपने परिवार में मांस बाँटने का वर्णन करने के बाद, कहानीकार कहता है कि हन्ना की प्रतिद्वन्द्वी उसे इसलिए चिढ़ाया करती थी क्योंकि वह सन्तान पैदा नहीं कर सकती थी। कहानी सुनाने वाला व्यक्ति अब पनिन्ना के नाम का उपयोग नहीं करता है, बल्कि उसे हन्ना की प्रतिद्वंद्वी कहता है। पनिन्ना ने हन्ना को केवल एक बार ही नहीं चिढ़ाया था। हर साल जब वे पर्व के लिए शीलो जाते थे, तो पनिन्ना हन्ना को चिढ़ाती थी। पनिन्ना के चिढ़ाने से हन्ना इतनी दुखी हुई, और उसने हन्ना को इतना परेशान किया, कि हन्ना ने खाना भी नहीं खाया।</w:t>
      </w:r>
    </w:p>
    <w:p>
      <w:pPr/>
      <w:r>
        <w:rPr>
          <w:lang w:val="hi_IN" w:bidi="hi_IN"/>
        </w:rPr>
      </w:r>
      <w:r>
        <w:rPr>
          <w:lang w:val="hi_IN" w:bidi="hi_IN"/>
        </w:rPr>
        <w:t>यहाँ रुकें और समूह में इस प्रश्न पर चर्चा करें: आप अपनी सच्ची कहानियों के पात्रों के नाम कैसे देते हैं? किसी कहानी में आप किसी पात्र का नाम लेना कब बन्द कर देते हैं और उसके स्थान पर उस व्यक्ति का वर्णन कब करने लगते हैं? इस ऑडियो को यहाँ रोकें।</w:t>
      </w:r>
    </w:p>
    <w:p>
      <w:pPr/>
      <w:r>
        <w:rPr>
          <w:lang w:val="hi_IN" w:bidi="hi_IN"/>
        </w:rPr>
      </w:r>
      <w:r>
        <w:rPr>
          <w:lang w:val="hi_IN" w:bidi="hi_IN"/>
        </w:rPr>
        <w:t>हर साल, एल्काना हन्ना को कई प्रश्न पूछकर उसे सांत्वना देने की कोशिश करता है। एल्काना के प्रश्न वास्तव में वे प्रश्न नहीं हैं जिनके उत्तर देने की वह हन्ना से उम्मीद करता है। एल्काना केवल हन्ना को यह बताने की कोशिश कर रहा है कि वह उससे प्रेम करता है, भले ही हन्ना ने एल्काना को कोई बच्चा नहीं दिया है। एल्काना सोचता था कि हन्ना के लिए उसका प्रेम बहुत-से पुत्रों के होने से भी बढ़कर सांत्वना का कारण होना चाहिए।</w:t>
      </w:r>
    </w:p>
    <w:p>
      <w:pPr/>
      <w:r>
        <w:rPr>
          <w:lang w:val="hi_IN" w:bidi="hi_IN"/>
        </w:rPr>
      </w:r>
      <w:r>
        <w:rPr>
          <w:lang w:val="hi_IN" w:bidi="hi_IN"/>
        </w:rPr>
        <w:t>यहाँ रुककर इस प्रश्न पर समूह में चर्चा करें: आपके समुदाय में लोग दूसरों को प्रोत्साहित करने और उन्हें यह विश्वास दिलाने के लिए कि वे उनसे प्रेम करते हैं, किस प्रकार की बातें कहते हैं या क्या करते हैं? आप हन्ना को एल्काना के प्रोत्साहन का अनुवाद कैसे करेंगे? इस ऑडियो को यहाँ रोकें।</w:t>
      </w:r>
    </w:p>
    <w:p>
      <w:pPr/>
      <w:r>
        <w:rPr>
          <w:lang w:val="hi_IN" w:bidi="hi_IN"/>
        </w:rPr>
      </w:r>
      <w:r>
        <w:rPr>
          <w:lang w:val="hi_IN" w:bidi="hi_IN"/>
        </w:rPr>
        <w:t>यहाँ रुककर इस प्रश्न पर समूह में चर्चा करें: जब आप कोई सच्ची कहानी सुनाते हैं, तो उन बातों का वर्णन किस प्रकार करते हैं जो बार-बार होती हैं, जैसे इस कहानी में एल्काना के परिवार की हर वर्ष की यात्रा, प्रतिवर्ष की जाने वाली बलि, और हन्ना तथा पनिन्ना के बीच हर वर्ष होने वाला विवाद?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एल्काना</w:t>
      </w:r>
    </w:p>
    <w:p>
      <w:pPr>
        <w:pStyle w:val="ListBullet"/>
        <w:spacing w:line="240" w:lineRule="auto"/>
        <w:ind w:left="720"/>
      </w:pPr>
      <w:r>
        <w:rPr>
          <w:lang w:val="hi_IN" w:bidi="hi_IN"/>
        </w:rPr>
      </w:r>
      <w:r>
        <w:rPr>
          <w:lang w:val="hi_IN" w:bidi="hi_IN"/>
        </w:rPr>
        <w:t>यरोहाम</w:t>
      </w:r>
    </w:p>
    <w:p>
      <w:pPr>
        <w:pStyle w:val="ListBullet"/>
        <w:spacing w:line="240" w:lineRule="auto"/>
        <w:ind w:left="720"/>
      </w:pPr>
      <w:r>
        <w:rPr>
          <w:lang w:val="hi_IN" w:bidi="hi_IN"/>
        </w:rPr>
      </w:r>
      <w:r>
        <w:rPr>
          <w:lang w:val="hi_IN" w:bidi="hi_IN"/>
        </w:rPr>
        <w:t>एलीहू</w:t>
      </w:r>
    </w:p>
    <w:p>
      <w:pPr>
        <w:pStyle w:val="ListBullet"/>
        <w:spacing w:line="240" w:lineRule="auto"/>
        <w:ind w:left="720"/>
      </w:pPr>
      <w:r>
        <w:rPr>
          <w:lang w:val="hi_IN" w:bidi="hi_IN"/>
        </w:rPr>
      </w:r>
      <w:r>
        <w:rPr>
          <w:lang w:val="hi_IN" w:bidi="hi_IN"/>
        </w:rPr>
        <w:t>तोहू</w:t>
      </w:r>
    </w:p>
    <w:p>
      <w:pPr>
        <w:pStyle w:val="ListBullet"/>
        <w:spacing w:line="240" w:lineRule="auto"/>
        <w:ind w:left="720"/>
      </w:pPr>
      <w:r>
        <w:rPr>
          <w:lang w:val="hi_IN" w:bidi="hi_IN"/>
        </w:rPr>
      </w:r>
      <w:r>
        <w:rPr>
          <w:lang w:val="hi_IN" w:bidi="hi_IN"/>
        </w:rPr>
        <w:t>सूफ</w:t>
      </w:r>
    </w:p>
    <w:p>
      <w:pPr>
        <w:pStyle w:val="ListBullet"/>
        <w:spacing w:line="240" w:lineRule="auto"/>
        <w:ind w:left="720"/>
      </w:pPr>
      <w:r>
        <w:rPr>
          <w:lang w:val="hi_IN" w:bidi="hi_IN"/>
        </w:rPr>
      </w:r>
      <w:r>
        <w:rPr>
          <w:lang w:val="hi_IN" w:bidi="hi_IN"/>
        </w:rPr>
        <w:t>हन्ना</w:t>
      </w:r>
    </w:p>
    <w:p>
      <w:pPr>
        <w:pStyle w:val="ListBullet"/>
        <w:spacing w:line="240" w:lineRule="auto"/>
        <w:ind w:left="720"/>
      </w:pPr>
      <w:r>
        <w:rPr>
          <w:lang w:val="hi_IN" w:bidi="hi_IN"/>
        </w:rPr>
      </w:r>
      <w:r>
        <w:rPr>
          <w:lang w:val="hi_IN" w:bidi="hi_IN"/>
        </w:rPr>
        <w:t>पनिन्ना</w:t>
      </w:r>
    </w:p>
    <w:p>
      <w:pPr>
        <w:pStyle w:val="ListBullet"/>
        <w:spacing w:line="240" w:lineRule="auto"/>
        <w:ind w:left="720"/>
      </w:pPr>
      <w:r>
        <w:rPr>
          <w:lang w:val="hi_IN" w:bidi="hi_IN"/>
        </w:rPr>
      </w:r>
      <w:r>
        <w:rPr>
          <w:lang w:val="hi_IN" w:bidi="hi_IN"/>
        </w:rPr>
        <w:t>होप्नी</w:t>
      </w:r>
    </w:p>
    <w:p>
      <w:pPr>
        <w:pStyle w:val="ListBullet"/>
        <w:spacing w:line="240" w:lineRule="auto"/>
        <w:ind w:left="720"/>
      </w:pPr>
      <w:r>
        <w:rPr>
          <w:lang w:val="hi_IN" w:bidi="hi_IN"/>
        </w:rPr>
      </w:r>
      <w:r>
        <w:rPr>
          <w:lang w:val="hi_IN" w:bidi="hi_IN"/>
        </w:rPr>
        <w:t>पीनहास</w:t>
      </w:r>
    </w:p>
    <w:p>
      <w:pPr>
        <w:pStyle w:val="ListBullet"/>
        <w:spacing w:line="240" w:lineRule="auto"/>
        <w:ind w:left="720"/>
      </w:pPr>
      <w:r>
        <w:rPr>
          <w:lang w:val="hi_IN" w:bidi="hi_IN"/>
        </w:rPr>
      </w:r>
      <w:r>
        <w:rPr>
          <w:lang w:val="hi_IN" w:bidi="hi_IN"/>
        </w:rPr>
        <w:t>और पनिन्ना के बच्चे</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लेखक शमूएल के पिता एल्काना का परिचय यह कहकर देता है, “एक व्यक्ति था,” और फिर एल्काना के पूर्वजों के नाम बताता है।</w:t>
      </w:r>
    </w:p>
    <w:p>
      <w:pPr/>
      <w:r>
        <w:rPr>
          <w:lang w:val="hi_IN" w:bidi="hi_IN"/>
        </w:rPr>
      </w:r>
      <w:r>
        <w:rPr>
          <w:lang w:val="hi_IN" w:bidi="hi_IN"/>
        </w:rPr>
        <w:t>नाटक को रोकें। एल्काना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मुझे गर्व है कि एक प्रसिद्ध कुल और महत्वपूर्ण गोत्र का वंशज हूँ; या</w:t>
      </w:r>
    </w:p>
    <w:p>
      <w:pPr>
        <w:pStyle w:val="ListBullet"/>
        <w:spacing w:line="240" w:lineRule="auto"/>
        <w:ind w:left="720"/>
      </w:pPr>
      <w:r>
        <w:rPr>
          <w:lang w:val="hi_IN" w:bidi="hi_IN"/>
        </w:rPr>
      </w:r>
      <w:r>
        <w:rPr>
          <w:lang w:val="hi_IN" w:bidi="hi_IN"/>
        </w:rPr>
        <w:t>मैं आश्वस्त हूँ, क्योंकि इस स्थान पर मेरा एक लंबा इतिहास है। लोग मेरे परिवार को जानते हैं; या</w:t>
      </w:r>
    </w:p>
    <w:p>
      <w:pPr>
        <w:pStyle w:val="ListBullet"/>
        <w:spacing w:line="240" w:lineRule="auto"/>
        <w:ind w:left="720"/>
      </w:pPr>
      <w:r>
        <w:rPr>
          <w:lang w:val="hi_IN" w:bidi="hi_IN"/>
        </w:rPr>
      </w:r>
      <w:r>
        <w:rPr>
          <w:lang w:val="hi_IN" w:bidi="hi_IN"/>
        </w:rPr>
        <w:t>मैं उस अच्छे नाम को बनाए रखने के लिए जिम्मेदार महसूस करता हूँ जो मुझे अपने पूर्वजों से विरासत में मिला है।</w:t>
      </w:r>
    </w:p>
    <w:p>
      <w:pPr/>
      <w:r>
        <w:rPr>
          <w:lang w:val="hi_IN" w:bidi="hi_IN"/>
        </w:rPr>
      </w:r>
      <w:r>
        <w:rPr>
          <w:lang w:val="hi_IN" w:bidi="hi_IN"/>
        </w:rPr>
        <w:t>नाटक को जारी रखें।</w:t>
      </w:r>
    </w:p>
    <w:p>
      <w:pPr/>
      <w:r>
        <w:rPr>
          <w:lang w:val="hi_IN" w:bidi="hi_IN"/>
        </w:rPr>
      </w:r>
      <w:r>
        <w:rPr>
          <w:lang w:val="hi_IN" w:bidi="hi_IN"/>
        </w:rPr>
        <w:t>एल्काना की दो पत्नियाँ थीं। लोगों ने एक पत्नी को हन्ना और दूसरी पत्नी पनिन्ना कहा। पनिन्ना के बच्चे थे, परन्तु हन्ना के बच्चे नहीं थे।</w:t>
      </w:r>
    </w:p>
    <w:p>
      <w:pPr/>
      <w:r>
        <w:rPr>
          <w:lang w:val="hi_IN" w:bidi="hi_IN"/>
        </w:rPr>
      </w:r>
      <w:r>
        <w:rPr>
          <w:lang w:val="hi_IN" w:bidi="hi_IN"/>
        </w:rPr>
        <w:t>एल्काना हर साल यहोवा की उपासना करने और यहोवा को बलिदान चढ़ाने के लिए शीलो जाता था। एली के पुत्र, होप्नी और पीनहास, शीलो में याजक थे। चूँकि एल्काना हर साल अपने परिवार के साथ यह यात्रा करता था, इसलिए आप इसे इस तरह से अभिनय कर सकते हैं जो यह दिखाए कि यह यात्रा साल दर साल होती है। आप हर बार बच्चों के बड़े होने से यह दिखा सकते हैं, या आप हर बार एक नए बच्चे को जोड़ सकते हैं।</w:t>
      </w:r>
    </w:p>
    <w:p>
      <w:pPr/>
      <w:r>
        <w:rPr>
          <w:lang w:val="hi_IN" w:bidi="hi_IN"/>
        </w:rPr>
      </w:r>
      <w:r>
        <w:rPr>
          <w:lang w:val="hi_IN" w:bidi="hi_IN"/>
        </w:rPr>
        <w:t>जिस दिन एल्काना ने बलिदान चढ़ाया, उस दिन वह पनिन्ना और उसके बेटों और बेटियों को भाग देता था। परन्तु एल्काना हन्ना को दुगुना भाग देता था, क्योंकि वह हन्ना से प्रेम करता था, यद्यपि यहोवा ने उसका गर्भ बन्द कर दिया था।</w:t>
      </w:r>
    </w:p>
    <w:p>
      <w:pPr/>
      <w:r>
        <w:rPr>
          <w:lang w:val="hi_IN" w:bidi="hi_IN"/>
        </w:rPr>
      </w:r>
      <w:r>
        <w:rPr>
          <w:lang w:val="hi_IN" w:bidi="hi_IN"/>
        </w:rPr>
        <w:t>नाटक को रोकें। एल्काना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 हन्ना से बहुत प्रेम करता हूँ, भले ही यहोवा ने हन्ना के गर्भ को बन्द कर दिया है; या</w:t>
      </w:r>
    </w:p>
    <w:p>
      <w:pPr>
        <w:pStyle w:val="ListBullet"/>
        <w:spacing w:line="240" w:lineRule="auto"/>
        <w:ind w:left="720"/>
      </w:pPr>
      <w:r>
        <w:rPr>
          <w:lang w:val="hi_IN" w:bidi="hi_IN"/>
        </w:rPr>
      </w:r>
      <w:r>
        <w:rPr>
          <w:lang w:val="hi_IN" w:bidi="hi_IN"/>
        </w:rPr>
        <w:t>मैं हन्ना को दिखाना चाहता हूँ कि वह मेरे लिए विशेष है, भले ही हन्ना ने मुझे कोई पुत्र नहीं दिया है।</w:t>
      </w:r>
    </w:p>
    <w:p>
      <w:pPr/>
      <w:r>
        <w:rPr>
          <w:lang w:val="hi_IN" w:bidi="hi_IN"/>
        </w:rPr>
      </w:r>
      <w:r>
        <w:rPr>
          <w:lang w:val="hi_IN" w:bidi="hi_IN"/>
        </w:rPr>
        <w:t>पनिन्ना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मुझे ईर्ष्या होती है कि एल्काना हन्ना को मुझसे अच्छा भोजन का भाग देता है, जबकि मैंने एल्काना के लिए पुत्र और पुत्रियाँ उत्पन्न की हैं, और हन्ना ने नहीं; या</w:t>
      </w:r>
    </w:p>
    <w:p>
      <w:pPr>
        <w:pStyle w:val="ListBullet"/>
        <w:spacing w:line="240" w:lineRule="auto"/>
        <w:ind w:left="720"/>
      </w:pPr>
      <w:r>
        <w:rPr>
          <w:lang w:val="hi_IN" w:bidi="hi_IN"/>
        </w:rPr>
      </w:r>
      <w:r>
        <w:rPr>
          <w:lang w:val="hi_IN" w:bidi="hi_IN"/>
        </w:rPr>
        <w:t>मुझे शर्म आ रही है कि एल्काना हन्ना को मुझसे बेहतर भाग देकर सभी को दिखा रहा है कि वह हन्ना से कितना प्रेम करता है।</w:t>
      </w:r>
    </w:p>
    <w:p>
      <w:pPr/>
      <w:r>
        <w:rPr>
          <w:lang w:val="hi_IN" w:bidi="hi_IN"/>
        </w:rPr>
      </w:r>
      <w:r>
        <w:rPr>
          <w:lang w:val="hi_IN" w:bidi="hi_IN"/>
        </w:rPr>
        <w:t>नाटक को जारी रखें।</w:t>
      </w:r>
    </w:p>
    <w:p>
      <w:pPr/>
      <w:r>
        <w:rPr>
          <w:lang w:val="hi_IN" w:bidi="hi_IN"/>
        </w:rPr>
      </w:r>
      <w:r>
        <w:rPr>
          <w:lang w:val="hi_IN" w:bidi="hi_IN"/>
        </w:rPr>
        <w:t>हन्ना की प्रतिद्वंद्वी, पनिन्ना, उसका मज़ाक उड़ाती थी या उसे छेड़ती थी, क्योंकि यहोवा ने हन्ना को बच्चे पैदा करने से रोक दिया था। पनिन्ना हर साल ऐसा करती थी, जब वे यहोवा के घर जाते थे। हन्ना पनिन्ना के चिढ़ाने से इतनी परेशान थी कि हन्ना रोती और कोई भोजन नहीं खाती थी।</w:t>
      </w:r>
    </w:p>
    <w:p>
      <w:pPr/>
      <w:r>
        <w:rPr>
          <w:lang w:val="hi_IN" w:bidi="hi_IN"/>
        </w:rPr>
      </w:r>
      <w:r>
        <w:rPr>
          <w:lang w:val="hi_IN" w:bidi="hi_IN"/>
        </w:rPr>
        <w:t>नाटक को रोकें। हन्ना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पनिन्ना सही है—यहोवा ने मेरा गर्भ बंद कर दिया है, और मैं इसके बारे में बहुत दुखी हूँ! या</w:t>
      </w:r>
    </w:p>
    <w:p>
      <w:pPr>
        <w:pStyle w:val="ListBullet"/>
        <w:spacing w:line="240" w:lineRule="auto"/>
        <w:ind w:left="720"/>
      </w:pPr>
      <w:r>
        <w:rPr>
          <w:lang w:val="hi_IN" w:bidi="hi_IN"/>
        </w:rPr>
      </w:r>
      <w:r>
        <w:rPr>
          <w:lang w:val="hi_IN" w:bidi="hi_IN"/>
        </w:rPr>
        <w:t>मैं आभारी हूँ कि एल्काना मुझे भोजन का एक विशेष भाग देता है, परन्तु यह एक पुत्र के उपहार की तुलना में कुछ भी नहीं है। मैं पनिन्ना की तरह बच्चे पैदा करना अधिक पसन्द करूँगी।</w:t>
      </w:r>
    </w:p>
    <w:p>
      <w:pPr/>
      <w:r>
        <w:rPr>
          <w:lang w:val="hi_IN" w:bidi="hi_IN"/>
        </w:rPr>
      </w:r>
      <w:r>
        <w:rPr>
          <w:lang w:val="hi_IN" w:bidi="hi_IN"/>
        </w:rPr>
        <w:t>नाटक को जारी रखें।</w:t>
      </w:r>
    </w:p>
    <w:p>
      <w:pPr/>
      <w:r>
        <w:rPr>
          <w:lang w:val="hi_IN" w:bidi="hi_IN"/>
        </w:rPr>
      </w:r>
      <w:r>
        <w:rPr>
          <w:lang w:val="hi_IN" w:bidi="hi_IN"/>
        </w:rPr>
        <w:t>एल्काना हन्ना से पूछता है, "हन्ना, तू क्यों रोती है? और क्यों खाना नहीं खाती हैं? और तेरा हृदय दुखी क्यों है? क्या मैं तेरे लिए दस पुत्रों से अधिक नहीं हूँ?"</w:t>
      </w:r>
    </w:p>
    <w:p>
      <w:pPr/>
      <w:r>
        <w:rPr>
          <w:lang w:val="hi_IN" w:bidi="hi_IN"/>
        </w:rPr>
      </w:r>
      <w:r>
        <w:rPr>
          <w:lang w:val="hi_IN" w:bidi="hi_IN"/>
        </w:rPr>
        <w:t>नाटक को रोकें। एल्काना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मुझे नहीं पता कि हन्ना को यह दिखाने के लिए और क्या करूँ कि मैं उससे कितना प्रेम करता हूँ! यहोवा ने मुझे हन्ना को वह चीज़ देने की अनुमति नहीं दी है जिसे वह सबसे अधिक चाहती है; या</w:t>
      </w:r>
    </w:p>
    <w:p>
      <w:pPr>
        <w:pStyle w:val="ListBullet"/>
        <w:spacing w:line="240" w:lineRule="auto"/>
        <w:ind w:left="720"/>
      </w:pPr>
      <w:r>
        <w:rPr>
          <w:lang w:val="hi_IN" w:bidi="hi_IN"/>
        </w:rPr>
      </w:r>
      <w:r>
        <w:rPr>
          <w:lang w:val="hi_IN" w:bidi="hi_IN"/>
        </w:rPr>
        <w:t>काश हन्ना देख पाती कि मैं उससे कितना प्रेम करता हूँ और उसे सांत्वना मिलती ताकि वह अब पुत्र न होने पर दुखी न हो।</w:t>
      </w:r>
    </w:p>
    <w:p>
      <w:pPr/>
      <w:r>
        <w:rPr>
          <w:lang w:val="hi_IN" w:bidi="hi_IN"/>
        </w:rPr>
      </w:r>
      <w:r>
        <w:rPr>
          <w:lang w:val="hi_IN" w:bidi="hi_IN"/>
        </w:rPr>
        <w:t>हन्ना की भूमिका निभाने वाले व्यक्ति से पूछें, "आप क्या महसूस कर रहे हैं या क्या सोच रहे हैं?" वह व्यक्ति इस तरह से उत्तर दे सकता है:</w:t>
      </w:r>
    </w:p>
    <w:p>
      <w:pPr/>
      <w:r>
        <w:rPr>
          <w:lang w:val="hi_IN" w:bidi="hi_IN"/>
        </w:rPr>
      </w:r>
      <w:r>
        <w:rPr>
          <w:lang w:val="hi_IN" w:bidi="hi_IN"/>
        </w:rPr>
        <w:t>एल्काना मेरे कोई भी पुत्र न होने के कारण होने वाले मेरे दुःख को समझ नहीं सकता।</w:t>
      </w:r>
      <w:r>
        <w:rPr>
          <w:lang w:val="hi_IN" w:bidi="hi_IN"/>
        </w:rPr>
      </w:r>
    </w:p>
    <w:p>
      <w:pPr>
        <w:pStyle w:val="Heading3"/>
      </w:pPr>
      <w:r>
        <w:rPr>
          <w:lang w:val="hi_IN" w:bidi="hi_IN"/>
        </w:rPr>
        <w:t>आवश्यक जानकारी</w:t>
      </w:r>
    </w:p>
    <w:p>
      <w:pPr/>
      <w:r>
        <w:rPr>
          <w:lang w:val="hi_IN" w:bidi="hi_IN"/>
        </w:rPr>
      </w:r>
      <w:r>
        <w:rPr>
          <w:lang w:val="hi_IN" w:bidi="hi_IN"/>
        </w:rPr>
        <w:t>1 शमूएल 1:1–8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यह भाग उस व्यक्ति का वर्णन एक "</w:t>
      </w:r>
      <w:r>
        <w:rPr>
          <w:b/>
          <w:lang w:val="hi_IN" w:bidi="hi_IN"/>
        </w:rPr>
        <w:t>एप्राती</w:t>
      </w:r>
      <w:r>
        <w:rPr>
          <w:lang w:val="hi_IN" w:bidi="hi_IN"/>
        </w:rPr>
        <w:t>" के रूप में करता है। लोग इस शब्द का उपयोग या तो उस व्यक्ति का वर्णन करने के लिए करते थे जो बैतलहम का था या एप्रैम का वंशज था। इस मामले में, कहानीकार शायद इस शब्द का उपयोग यह कहने के लिए करता है कि एल्काना एप्रैम का वंशज था। लेकिन बाइबल के अन्य भागों में, हम सुनते हैं कि एल्काना लेवी का वंशज था। यद्यपि एल्काना लेवी के वंश से था, फिर भी वह एप्रैम के गोत्र के क्षेत्र में रहता था। सम्भवतः इसी कारण कहानीकार एल्काना का वर्णन एक एप्रैमी के रूप में करता है।</w:t>
      </w:r>
    </w:p>
    <w:p>
      <w:pPr/>
      <w:r>
        <w:rPr>
          <w:lang w:val="hi_IN" w:bidi="hi_IN"/>
        </w:rPr>
      </w:r>
      <w:r>
        <w:rPr>
          <w:lang w:val="hi_IN" w:bidi="hi_IN"/>
        </w:rPr>
        <w:t>हर साल, एल्काना अपने नगर रामातैम से शीलो नगर जाता था ताकि वह यहोवा की उपासना कर सके, और उसे बलिदान चढ़ाए। उपासना का अर्थ है यहोवा को सम्मान देना और यह देखकर आश्चर्यचकित होना कि यहोवा कितना शक्तिशाली, अच्छा और प्रेमपूर्ण है। बाइबल में लोग अक्सर यहोवा के सामने दण्डवत् करके यहोवा की उपासना करते थे। बलि परमेश्वर को दी गई भेंट है। विभिन्न प्रकार के बलिदान हैं, परन्तु जो एल्काना ने चढ़ाया था वह परमेश्वर की उपासना करने के लिए एक पशु का बलिदान था। यह एक बलिदान था जिसका एक भाग खाने की अनुमति यहोवा ने एल्काना को दी थी।</w:t>
      </w:r>
    </w:p>
    <w:p>
      <w:pPr/>
      <w:r>
        <w:rPr>
          <w:lang w:val="hi_IN" w:bidi="hi_IN"/>
        </w:rPr>
      </w:r>
      <w:r>
        <w:rPr>
          <w:lang w:val="hi_IN" w:bidi="hi_IN"/>
        </w:rPr>
        <w:t xml:space="preserve">यहाँ रुकें और समूह के रूप में चर्चा करें कि आप </w:t>
      </w:r>
      <w:r>
        <w:rPr>
          <w:b/>
          <w:lang w:val="hi_IN" w:bidi="hi_IN"/>
        </w:rPr>
        <w:t>आराधना</w:t>
      </w:r>
      <w:r>
        <w:rPr>
          <w:lang w:val="hi_IN" w:bidi="hi_IN"/>
        </w:rPr>
        <w:t xml:space="preserve"> के लिए किस शब्द या वाक्यांश का इस्तेमाल करेंगे। अधिक जानकारी के लिए मुख्य शब्दावली में आराधना शब्द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यहाँ रुकें और समूह में चर्चा करें कि आप </w:t>
      </w:r>
      <w:r>
        <w:rPr>
          <w:b/>
          <w:lang w:val="hi_IN" w:bidi="hi_IN"/>
        </w:rPr>
        <w:t>बलिदान</w:t>
      </w:r>
      <w:r>
        <w:rPr>
          <w:lang w:val="hi_IN" w:bidi="hi_IN"/>
        </w:rPr>
        <w:t xml:space="preserve"> के लिए किस शब्द या वाक्यांश का उपयोग करेंगे। अधिक जानकारी के लिए मुख्य शब्दावली में बलिदान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एल्काना हर साल अपने परिवार को शीलो ले जाता है ताकि वह "सेनाओं के यहोवा" की उपासना करे। सेनाएँ शब्द इस्राएल की सेनाओं, स्वर्गदूतों या स्वर्गीय प्राणियों को दर्शाता है, जैसे तारे। यह शीर्षक इस बात पर जोर देता है कि यहोवा वह शासक है जिसके पास सारी शक्ति है। यहोवा केवल किसी क्षेत्र का शासक नहीं है, बल्कि यहोवा पृथ्वी पर और स्वर्ग में हर चीज़ का शासक है।</w:t>
      </w:r>
    </w:p>
    <w:p>
      <w:pPr/>
      <w:r>
        <w:rPr>
          <w:lang w:val="hi_IN" w:bidi="hi_IN"/>
        </w:rPr>
      </w:r>
      <w:r>
        <w:rPr>
          <w:lang w:val="hi_IN" w:bidi="hi_IN"/>
        </w:rPr>
        <w:t xml:space="preserve">यहाँ रुकें और उस शब्द या वाक्यांश की समीक्षा करें जिसका उपयोग आपने यहोवा के लिए किया है। अधिक जानकारी के लिए मुख्य शब्दावली में </w:t>
      </w:r>
      <w:r>
        <w:rPr>
          <w:b/>
          <w:lang w:val="hi_IN" w:bidi="hi_IN"/>
        </w:rPr>
        <w:t>सेनाओं के यहोवा</w:t>
      </w:r>
      <w:r>
        <w:rPr>
          <w:lang w:val="hi_IN" w:bidi="hi_IN"/>
        </w:rPr>
        <w:t xml:space="preserve"> को देखें। आप "सेनाओं के यहोवा" या स्वर्ग के सेनाओं के यहोवा के लिए किस शब्द या वाक्यांश का उपयोग करेंगे? इस ऑडियो को यहाँ रोकें।</w:t>
      </w:r>
    </w:p>
    <w:p>
      <w:pPr/>
      <w:r>
        <w:rPr>
          <w:lang w:val="hi_IN" w:bidi="hi_IN"/>
        </w:rPr>
      </w:r>
      <w:r>
        <w:rPr>
          <w:lang w:val="hi_IN" w:bidi="hi_IN"/>
        </w:rPr>
        <w:t>एल्काना और उसका परिवार उपासना करने के लिए "यहोवा के घर" गया। “यहोवा का घर” वह स्थान है जहाँ इस्राएलियों ने पूरे इतिहास में यहोवा की उपासना की, चाहे वह तम्बू या मन्दिर जिसे सुलैमान ने बाद में बनाया था। इस मामले में, यहोवा का घर उस तम्बू, या मिलापवाले तम्बू को दर्शाता है, जहाँ मन्दिर बनाने से पहले यहोवा इस्राएलियों से मिलता था। उस समय, निवास-स्थान, या "यहोवा का घर" शीलो में स्थित था।</w:t>
      </w:r>
    </w:p>
    <w:p>
      <w:pPr/>
      <w:r>
        <w:rPr>
          <w:lang w:val="hi_IN" w:bidi="hi_IN"/>
        </w:rPr>
      </w:r>
      <w:r>
        <w:rPr>
          <w:lang w:val="hi_IN" w:bidi="hi_IN"/>
        </w:rPr>
        <w:t xml:space="preserve">यहाँ रुकें और समूह में चर्चा करें कि आप </w:t>
      </w:r>
      <w:r>
        <w:rPr>
          <w:b/>
          <w:lang w:val="hi_IN" w:bidi="hi_IN"/>
        </w:rPr>
        <w:t>यहोवा के घर</w:t>
      </w:r>
      <w:r>
        <w:rPr>
          <w:lang w:val="hi_IN" w:bidi="hi_IN"/>
        </w:rPr>
        <w:t xml:space="preserve"> के लिए किस शब्द या वाक्यांश का उपयोग करेंगे। अधिक जानकारी के लिए मुख्य शब्दावली में "परमेश्वर का घर" देखें। यदि आपने पहले ही बाइबल की किसी अन्य पुस्तक में इस वाक्यांश का अनुवाद किया है, तो उसी शब्द का उपयोग करें जिसका उपयोग आपने वहाँ किया है। इस ऑडियो को यहाँ रोकें।</w:t>
      </w:r>
    </w:p>
    <w:p>
      <w:pPr/>
      <w:r>
        <w:rPr>
          <w:lang w:val="hi_IN" w:bidi="hi_IN"/>
        </w:rPr>
      </w:r>
      <w:r>
        <w:rPr>
          <w:lang w:val="hi_IN" w:bidi="hi_IN"/>
        </w:rPr>
        <w:t>हन्ना की प्रतिद्वंद्वी, पनिन्ना, हन्ना को “उकसाया” करती थी। इसका अर्थ है कि पनिन्ना ने हन्ना को दुःख पहुँचाया। कुछ अनुवाद "ताना" या "यातना" कहते हैं। कहानीकार इस भाग में इस शब्द का दो बार उपयोग करता है। दोनों स्थानों पर उकसाने के लिए एक ही शब्द का उपयोग करें। कई अनुवाद एक वर्णनात्मक शब्द जोड़ते हैं, जैसे “उसे बहुत सताती थी,” “कड़वाहट से चिढ़ाती थी,” या “उसे बहुत अधिक परेशान करती थी।” आप उस शब्द का विवरण भी जोड़ सकते हैं जिसे आपने चुना है।</w:t>
      </w:r>
    </w:p>
    <w:p>
      <w:pPr/>
      <w:r>
        <w:rPr>
          <w:lang w:val="hi_IN" w:bidi="hi_IN"/>
        </w:rPr>
      </w:r>
      <w:r>
        <w:rPr>
          <w:lang w:val="hi_IN" w:bidi="hi_IN"/>
        </w:rPr>
        <w:t xml:space="preserve">यहाँ रुकें और चर्चा करें कि आप </w:t>
      </w:r>
      <w:r>
        <w:rPr>
          <w:b/>
          <w:lang w:val="hi_IN" w:bidi="hi_IN"/>
        </w:rPr>
        <w:t>उकसाने</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हर साल, जब पनिन्ना हन्ना को उकसाती थी, तो हन्ना "रोती थी" और कुछ भोजन नहीं खाती थी। “रोना” शब्द “विलाप करना” या “रुदन करना” के समान है, परन्तु यह दिखाता है कि व्यक्ति बहुत गहरे दुःख और शोक का अनुभव कर रहा है, जैसे किसी सन्तान को खो देने का दुःख और शोक।</w:t>
      </w:r>
    </w:p>
    <w:p>
      <w:pPr/>
      <w:r>
        <w:rPr>
          <w:lang w:val="hi_IN" w:bidi="hi_IN"/>
        </w:rPr>
      </w:r>
      <w:r>
        <w:rPr>
          <w:lang w:val="hi_IN" w:bidi="hi_IN"/>
        </w:rPr>
        <w:t xml:space="preserve">यहाँ रुकें और समूह में चर्चा करें कि आप </w:t>
      </w:r>
      <w:r>
        <w:rPr>
          <w:b/>
          <w:lang w:val="hi_IN" w:bidi="hi_IN"/>
        </w:rPr>
        <w:t>रोने</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1:9–18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1:9–18 को सुनें और अपने मन में रखें।</w:t>
      </w:r>
    </w:p>
    <w:p>
      <w:pPr/>
      <w:r>
        <w:rPr>
          <w:lang w:val="hi_IN" w:bidi="hi_IN"/>
        </w:rPr>
      </w:r>
      <w:r>
        <w:rPr>
          <w:lang w:val="hi_IN" w:bidi="hi_IN"/>
        </w:rPr>
        <w:t>यदि सम्भव हो, तो 1 शमूएल 1:9–18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1:9–18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कहानी उस घटना के बारे में है जो उस विशेष पर्व के दौरान हुई थी जो एल्काना के परिवार ने शीलो में मनाया था। जब परिवार ने भोजन खाने और पीने का काम पूरा किया, तब हन्ना खड़ी हो गई। परिवार ने अपना भोजन समाप्त कर दिया था, परन्तु हन्ना ने कुछ नहीं खाया।</w:t>
      </w:r>
    </w:p>
    <w:p>
      <w:pPr/>
      <w:r>
        <w:rPr>
          <w:lang w:val="hi_IN" w:bidi="hi_IN"/>
        </w:rPr>
      </w:r>
      <w:r>
        <w:rPr>
          <w:lang w:val="hi_IN" w:bidi="hi_IN"/>
        </w:rPr>
        <w:t>याजक एली यहोवा के मन्दिर या भवन के द्वार की चौखट के पास एक आसन या कुर्सी पर बैठा था। इस संस्कृति में कुर्सी सम्मान का चिन्ह थी, क्योंकि अधिकांश लोग फर्श पर बैठते थे। संभव है कि इस कुर्सी का उपयोग केवल याजक करते थे। उस समय, यहोवा का मन्दिर निवासस्थान था, जो एक विशेष तम्बू था। द्वार का चौखट मिलापवाले तम्बू के प्रवेश-द्वार का खम्भा हो सकता है, या सम्भव है कि इस्राएलियों ने शीलो में निवासस्थान के चारों ओर किसी प्रकार की संरचना बना ली हो।</w:t>
      </w:r>
    </w:p>
    <w:p>
      <w:pPr/>
      <w:r>
        <w:rPr>
          <w:lang w:val="hi_IN" w:bidi="hi_IN"/>
        </w:rPr>
      </w:r>
      <w:r>
        <w:rPr>
          <w:lang w:val="hi_IN" w:bidi="hi_IN"/>
        </w:rPr>
        <w:t xml:space="preserve">यहाँ रुकें और समूह में मिलकर </w:t>
      </w:r>
      <w:r>
        <w:rPr>
          <w:lang w:val="hi_IN" w:bidi="hi_IN"/>
        </w:rPr>
        <w:t>निवासस्थान</w:t>
      </w:r>
      <w:r>
        <w:rPr>
          <w:lang w:val="hi_IN" w:bidi="hi_IN"/>
        </w:rPr>
        <w:t xml:space="preserve"> की एक तस्वीर देखें। इस ऑडियो को यहाँ रोकें।</w:t>
      </w:r>
    </w:p>
    <w:p>
      <w:pPr/>
      <w:r>
        <w:rPr>
          <w:lang w:val="hi_IN" w:bidi="hi_IN"/>
        </w:rPr>
      </w:r>
      <w:r>
        <w:rPr>
          <w:lang w:val="hi_IN" w:bidi="hi_IN"/>
        </w:rPr>
        <w:t>यहाँ रुककर इस प्रश्न पर समूह में चर्चा करें: आपकी संस्कृति में यदि आप किसी का सम्मान करना चाहते हैं, तो उसे कहाँ बैठाते हैं? इस ऑडियो को यहाँ रोकें।</w:t>
      </w:r>
    </w:p>
    <w:p>
      <w:pPr/>
      <w:r>
        <w:rPr>
          <w:lang w:val="hi_IN" w:bidi="hi_IN"/>
        </w:rPr>
      </w:r>
      <w:r>
        <w:rPr>
          <w:lang w:val="hi_IN" w:bidi="hi_IN"/>
        </w:rPr>
        <w:t>हन्ना बहुत परेशान थी। एल्काना ने हन्ना को सांत्वना देने की कोशिश की थी, परन्तु हन्ना सांत्वना के लिए यहोवा के पास गई। हन्ना ने यहोवा के सामने प्रार्थना की और बहुत रोई। हन्ना ने प्रतिज्ञा की, या वादा किया और कहा, “हे सेनाओं के यहोवा।” यह वही शीर्षक है जिसका उपयोग कहानीकार ने पहले यहोवा के लिए किया था, जो पृथ्वी और स्वर्ग की हर चीज़ पर यहोवा की सामर्थ्य पर जोर देता है। हन्ना कहती है, “यदि तू अपनी दासी की पीड़ा को देखे। "तेरी दासी" हन्ना को दर्शाता है। जब इस्राएली नम्रता प्रकट करना चाहते थे, तो वे अपने विषय में ऐसे बोलते थे मानो किसी दूसरे व्यक्ति के विषय में बोल रहे हों। हन्ना अपने आप को यहोवा की दासी कहकर यह भी दिखाती है कि वह यहोवा के सामने नम्र है।</w:t>
      </w:r>
    </w:p>
    <w:p>
      <w:pPr/>
      <w:r>
        <w:rPr>
          <w:lang w:val="hi_IN" w:bidi="hi_IN"/>
        </w:rPr>
      </w:r>
      <w:r>
        <w:rPr>
          <w:lang w:val="hi_IN" w:bidi="hi_IN"/>
        </w:rPr>
        <w:t>यहाँ रुककर इस प्रश्न पर समूह में चर्चा करें: आपकी संस्कृति में लोग अपने से अधिक सम्मानित व्यक्ति से बात करते समय अपनी नम्रता किस प्रकार प्रकट करते हैं? उस समय की कहानी साझा करें जब एक विनम्र व्यक्ति ने किसी महत्वपूर्ण अगुवे से सहायता माँगी। इस ऑडियो को यहाँ रोकें।</w:t>
      </w:r>
    </w:p>
    <w:p>
      <w:pPr/>
      <w:r>
        <w:rPr>
          <w:lang w:val="hi_IN" w:bidi="hi_IN"/>
        </w:rPr>
      </w:r>
      <w:r>
        <w:rPr>
          <w:lang w:val="hi_IN" w:bidi="hi_IN"/>
        </w:rPr>
        <w:t>हन्ना यहोवा से कहती है कि वह “उसके कष्ट को देखे,” ताकि वह हन्ना को याद रखे, उसे भूल न जाए, और हन्ना को एक पुत्र दे। हन्ना ने मन्नत मानी कि यदि यहोवा उसे एक पुत्र देगा, तो वह अपने पुत्र के जीवनभर उसे यहोवा को समर्पित कर देगी। इस बात के प्रमाण के रूप में कि हन्ना ने अपने पुत्र को यहोवा को समर्पित कर दिया है, वह यह सुनिश्चित करेगी कि उसके पुत्र के सिर पर कभी छुरा न फिरे। इसका अर्थ है कि हन्ना यह सुनिश्चित करेगी कि कोई भी उसके पुत्र के बाल कभी न काटे। यह असामान्य है कि हन्ना अपने पुत्र को यहोवा को देने की पेशकश करती है। किसी स्त्री को आखिरकार पुत्र प्राप्त हो जाए, तो उसे अपने पास रखना यह अधिक सामान्य होगा। हन्ना इस तरह से अब्राहम के समान है, क्योंकि अब्राहम अपने पुत्र इसहाक को यहोवा के हाथ में छोड़ देने के लिए भी तैयार था।</w:t>
      </w:r>
    </w:p>
    <w:p>
      <w:pPr/>
      <w:r>
        <w:rPr>
          <w:lang w:val="hi_IN" w:bidi="hi_IN"/>
        </w:rPr>
      </w:r>
      <w:r>
        <w:rPr>
          <w:lang w:val="hi_IN" w:bidi="hi_IN"/>
        </w:rPr>
        <w:t>यहाँ रुककर इस प्रश्न पर समूह में चर्चा करें: यदि आपको अपने से अधिक सामर्थ्य और अधिकार रखने वाले किसी व्यक्ति से अपनी पीड़ा पर ध्यान देने और आपकी सहायता करने का निवेदन करना हो, तो आप उससे किस प्रकार बात करेंगे? इस ऑडियो को यहाँ रोकें।</w:t>
      </w:r>
    </w:p>
    <w:p>
      <w:pPr/>
      <w:r>
        <w:rPr>
          <w:lang w:val="hi_IN" w:bidi="hi_IN"/>
        </w:rPr>
      </w:r>
      <w:r>
        <w:rPr>
          <w:lang w:val="hi_IN" w:bidi="hi_IN"/>
        </w:rPr>
        <w:t>हन्ना की प्रतिज्ञा उस प्रतिज्ञा के समान है जिसे नाजीरी शपथ कहा जाता है। लेखक यह नहीं कहता कि यह एक नाज़ीरी शपथ है, परन्तु हन्ना की कहानी शिमशोन की माता की कहानी के समान है। शिमशोन एक नाज़ीर था, और इसी कारण किसी को भी उसके बाल नहीं काटने थे। नाज़ीर की मन्नत का यह भी अर्थ था कि वह व्यक्ति दाखलता से उत्पन्न किसी भी वस्तु, यहाँ तक कि दाखमधु, का सेवन नहीं करेगा, और किसी मृत शरीर के निकट भी नहीं जाएगा। हन्ना केवल अपने पुत्र के बाल न काटने का उल्लेख करती है, परन्तु यह संभव है कि हन्ना ने पूरी शपथ का प्रतिनिधित्व करने के लिए प्रतिज्ञा के एक भाग का उपयोग किया हो। लोग आमतौर पर नाज़ीरी से केवल एक समय के लिए शपथ लेते हैं, परन्तु हन्ना यह शपथ अपने पुत्र के जीवन के “सभी दिनों” के लिए करती है।</w:t>
      </w:r>
    </w:p>
    <w:p>
      <w:pPr/>
      <w:r>
        <w:rPr>
          <w:lang w:val="hi_IN" w:bidi="hi_IN"/>
        </w:rPr>
      </w:r>
      <w:r>
        <w:rPr>
          <w:lang w:val="hi_IN" w:bidi="hi_IN"/>
        </w:rPr>
        <w:t>यहाँ रुकें और समूह में इस प्रश्न पर चर्चा करें: आपकी संस्कृति में लोग परमेश्वर से किस प्रकार के वादे करते हैं? उस समय की एक कहानी साझा करें जब किसी ने परमेश्वर से एक वादा किया था। इस ऑडियो को यहाँ रोकें।</w:t>
      </w:r>
    </w:p>
    <w:p>
      <w:pPr/>
      <w:r>
        <w:rPr>
          <w:lang w:val="hi_IN" w:bidi="hi_IN"/>
        </w:rPr>
      </w:r>
      <w:r>
        <w:rPr>
          <w:lang w:val="hi_IN" w:bidi="hi_IN"/>
        </w:rPr>
        <w:t>हन्ना "यहोवा के सामने" प्रार्थना करना जारी रखती है, जिसका अर्थ है कि हन्ना यहोवा की उपस्थिति में बार-बार प्रार्थना कर रही है। एली इतना पास है कि वह देख सकता है कि हन्ना अपने होंठ हिला रही है। हन्ना अपने मन में प्रार्थना करती है और केवल उसके होंठ चलते हैं। इस्राएली संस्कृति में, हृदय किसी व्यक्ति के विचारों और इच्छाओं का केंद्र है। इसलिए इसका अर्थ है कि हन्ना चुपचाप या भीतर से प्रार्थना कर रही है। उस समय लोगों के लिए ऊँची आवाज़ में प्रार्थना करने की प्रथा थी। चूँकि हन्ना के होंठ हिल रहे हैं, परन्तु कोई आवाज़ नहीं निकल रही है, इसलिए एली ने सोचा कि हन्ना नशे में है।</w:t>
      </w:r>
    </w:p>
    <w:p>
      <w:pPr/>
      <w:r>
        <w:rPr>
          <w:lang w:val="hi_IN" w:bidi="hi_IN"/>
        </w:rPr>
      </w:r>
      <w:r>
        <w:rPr>
          <w:lang w:val="hi_IN" w:bidi="hi_IN"/>
        </w:rPr>
        <w:t>यहाँ रुकें और समूह में इस प्रश्न पर चर्चा करें: आप कैसे जानते हैं कि कोई व्यक्ति नशे में है? इस ऑडियो को यहाँ रोकें।</w:t>
      </w:r>
    </w:p>
    <w:p>
      <w:pPr/>
      <w:r>
        <w:rPr>
          <w:lang w:val="hi_IN" w:bidi="hi_IN"/>
        </w:rPr>
      </w:r>
      <w:r>
        <w:rPr>
          <w:lang w:val="hi_IN" w:bidi="hi_IN"/>
        </w:rPr>
        <w:t>एली हन्ना के साथ बातचीत शुरू करता है, क्योंकि एली एक पुरुष और याजक है। एली हन्ना से पूछता है, “तू कब तक नशे में रहेगी?” एली वास्तव में हन्ना से कोई प्रश्न नहीं पूछ रहा है। एली ने यह समझ लिया कि हन्ना नशे में है, इसलिए यह हन्ना से नशा छोड़ने के लिए कहने का उसका तरीका था। एली हन्ना से यह भी कहता है कि वह अपनी दाखमधु को अपने से दूर कर दे, जो उसे नशा करना छोड़ देने के लिए कहने का एक और तरीका है।</w:t>
      </w:r>
    </w:p>
    <w:p>
      <w:pPr/>
      <w:r>
        <w:rPr>
          <w:lang w:val="hi_IN" w:bidi="hi_IN"/>
        </w:rPr>
      </w:r>
      <w:r>
        <w:rPr>
          <w:lang w:val="hi_IN" w:bidi="hi_IN"/>
        </w:rPr>
        <w:t>यहाँ रुकें और समूह में इस प्रश्न पर चर्चा करें: आपकी संस्कृति में लोग दाखमधु और कठोर पेय के बारे में कैसे सोचते हैं? इस ऑडियो को यहाँ रोकें।</w:t>
      </w:r>
    </w:p>
    <w:p>
      <w:pPr/>
      <w:r>
        <w:rPr>
          <w:lang w:val="hi_IN" w:bidi="hi_IN"/>
        </w:rPr>
      </w:r>
      <w:r>
        <w:rPr>
          <w:lang w:val="hi_IN" w:bidi="hi_IN"/>
        </w:rPr>
        <w:t>हन्ना ने एली को उत्तर दिया, "नहीं, मेरे प्रभु।" हन्ना उसे प्रभु कहकर उसका सम्मान दिखा रही है, परन्तु हन्ना अभी भी एली की कही बात को चुनौती दे रही है, भले ही वह हन्ना पर आत्मिक अधिकार रखने वाला याजक है। हन्ना एली से कहती है कि वह ऐसी स्त्री है जिसका मन बहुत दुःखी है। हन्ना ने न तो दाखमधु पिया है और न ही कोई मादक पेय। हन्ना कहती है कि वह यहोवा के सामने अपना प्राण उंडेल रही है। दूसरे शब्दों में, हन्ना यहोवा को अपने सभी दुखों और इच्छाओं को बता रही है। हन्ना यहोवा की उपस्थिति में है जहाँ वह जानती है कि यहोवा उसे सुन सकता है। यहोवा को किसी व्यक्ति की प्रार्थना सुनने के लिए वास्तव में उसके निकट होने की आवश्यकता नहीं है। हन्ना यह जानती है, और यही कारण है कि हन्ना ने अपने हृदय में चुपचाप प्रार्थना की। परन्तु हन्ना यहोवा के तम्बू में प्रार्थना करके यहोवा के साथ अपनी निकटता पर जोर दे रही है।</w:t>
      </w:r>
    </w:p>
    <w:p>
      <w:pPr/>
      <w:r>
        <w:rPr>
          <w:lang w:val="hi_IN" w:bidi="hi_IN"/>
        </w:rPr>
      </w:r>
      <w:r>
        <w:rPr>
          <w:lang w:val="hi_IN" w:bidi="hi_IN"/>
        </w:rPr>
        <w:t>हन्ना एली से कहती है कि वह अपनी दासी को एक बेकार स्त्री के रूप में न सोचे। फिर से, हन्ना अपने विषय में ऐसे बोल रही है मानो वह किसी दूसरे व्यक्ति के विषय में बोल रही हो। हन्ना एली का सम्मान दिखाने के लिए ऐसा करती है। इस संस्कृति में, लोग नशी स्त्री को बेकार, हानिकारक या बुरा मानते थे, खासकर यदि वह यहोवा के तम्बू में नशे में नशे की हुई हो। परन्तु यहोवा की उपस्थिति में हन्ना नशे में नहीं है। हन्ना सहायता के लिए यहोवा से विनती कर रही है, क्योंकि हन्ना बहुत परेशान है।</w:t>
      </w:r>
    </w:p>
    <w:p>
      <w:pPr/>
      <w:r>
        <w:rPr>
          <w:lang w:val="hi_IN" w:bidi="hi_IN"/>
        </w:rPr>
      </w:r>
      <w:r>
        <w:rPr>
          <w:lang w:val="hi_IN" w:bidi="hi_IN"/>
        </w:rPr>
        <w:t>यहाँ रुकें और समूह में इस प्रश्न पर चर्चा करें: यदि आपकी संस्कृति में कोई पुरुष या स्त्री समुदाय के सामने या उपासना स्थान में नशे में हो, तो आपके अगुवे कैसी प्रतिक्रिया देंगे? इस ऑडियो को यहाँ रोकें।</w:t>
      </w:r>
    </w:p>
    <w:p>
      <w:pPr/>
      <w:r>
        <w:rPr>
          <w:lang w:val="hi_IN" w:bidi="hi_IN"/>
        </w:rPr>
      </w:r>
      <w:r>
        <w:rPr>
          <w:lang w:val="hi_IN" w:bidi="hi_IN"/>
        </w:rPr>
        <w:t>जब एली ने हन्ना की सफाई सुनी, तब उसने उत्तर दिया, “शान्ति से जा, और इस्राएल का परमेश्वर तेरी वह विनती पूरी करे जो तुने उससे माँगी है।” इस संस्कृति में, शांति का अर्थ केवल परेशान न होने से अधिक था। शान्ति का अर्थ था यहोवा की आशीषों के साथ परिपूर्ण जीवन प्राप्त करना। एली "इस्राएल का परमेश्वर" कहता है, जबकि हन्ना कहती है, "सेनाओं का यहोवा। ये दोनों यहोवा के लिए उपाधियाँ हैं। इस्राएल का परमेश्वर से अभिप्राय यहोवा है, वही परमेश्वर जिसकी इस्राएल सेवा और आराधना करता है। शायद एली केवल किसी ऐसी चीज़ की कामना कर रहा हो जो निश्चित नहीं है। चूँकि एली याजक है, इसलिए वह यह कामना करने से अधिक कर रहा हो कि यहोवा हन्ना की प्रार्थना का उत्तर दे। एली यह कह सकता है कि यहोवा निश्चित रूप से हन्ना की प्रार्थना का उत्तर देगा।</w:t>
      </w:r>
    </w:p>
    <w:p>
      <w:pPr/>
      <w:r>
        <w:rPr>
          <w:lang w:val="hi_IN" w:bidi="hi_IN"/>
        </w:rPr>
      </w:r>
      <w:r>
        <w:rPr>
          <w:lang w:val="hi_IN" w:bidi="hi_IN"/>
        </w:rPr>
        <w:t>हन्ना एली को उत्तर दिया, “तेरी दासी को तेरी दृष्टि में अनुग्रह मिले।” हन्ना फिर से अपने आप को एली की दासी कहकर उसके प्रति आदर प्रकट कर रही है। हन्ना चाहती है कि एली उस पर एहसान करे, या हन्ना के साथ दयालु व्यवहार करे।</w:t>
      </w:r>
    </w:p>
    <w:p>
      <w:pPr/>
      <w:r>
        <w:rPr>
          <w:lang w:val="hi_IN" w:bidi="hi_IN"/>
        </w:rPr>
      </w:r>
      <w:r>
        <w:rPr>
          <w:lang w:val="hi_IN" w:bidi="hi_IN"/>
        </w:rPr>
        <w:t>तब वह स्त्री, हन्ना, वहाँ से चली गई, भोजन किया, और उसका मुख फिर उदास न रहा। पहले हन्ना भोजन नहीं करती थी, परन्तु अब उसने भोजन किया। इससे पहले, हन्ना रोती थी और नशे में दिखती थी, क्योंकि वह बहुत दुखी थी, परन्तु अब हन्ना का चेहरा दुखी नहीं दिखता है। हन्ना इसलिए अच्छा महसूस नहीं कर रही थी क्योंकि उसने भोजन किया था। हन्ना को बेहतर महसूस हो रहा है, क्योंकि एली की आशीष से हन्ना को विश्वास होता है कि यहोवा ने हन्ना की प्रार्थना सुन ली है।</w:t>
      </w:r>
      <w:r>
        <w:rPr>
          <w:lang w:val="hi_IN" w:bidi="hi_IN"/>
        </w:rPr>
      </w:r>
    </w:p>
    <w:p>
      <w:pPr>
        <w:pStyle w:val="Heading3"/>
      </w:pPr>
      <w:r>
        <w:rPr>
          <w:lang w:val="hi_IN" w:bidi="hi_IN"/>
        </w:rPr>
        <w:t>घटनाओं को समझाना</w:t>
      </w:r>
    </w:p>
    <w:p>
      <w:pPr/>
      <w:r>
        <w:rPr>
          <w:lang w:val="hi_IN" w:bidi="hi_IN"/>
        </w:rPr>
      </w:r>
      <w:r>
        <w:rPr>
          <w:lang w:val="hi_IN" w:bidi="hi_IN"/>
        </w:rPr>
        <w:t>1 शमूएल 1:9–18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एल्काना का परिवार अपना बलिदान भोज खाना समाप्त करता है, और हन्ना खड़ी होती है और चली जाती है।</w:t>
      </w:r>
    </w:p>
    <w:p>
      <w:pPr/>
      <w:r>
        <w:rPr>
          <w:lang w:val="hi_IN" w:bidi="hi_IN"/>
        </w:rPr>
      </w:r>
      <w:r>
        <w:rPr>
          <w:b/>
          <w:lang w:val="hi_IN" w:bidi="hi_IN"/>
        </w:rPr>
        <w:t>दूसरे दृश्य में:</w:t>
      </w:r>
      <w:r>
        <w:rPr>
          <w:lang w:val="hi_IN" w:bidi="hi_IN"/>
        </w:rPr>
        <w:t xml:space="preserve"> हन्ना यहोवा की उपस्थिति में यहोवा के तम्बू के प्रवेश द्वार के पास खड़ी है। एली अपने आसन पर इतना निकट बैठा था कि वह हन्ना को बार-बार चुपचाप प्रार्थना करते हुए उसके होंठ हिलते देख सकता था। हन्ना बहुत व्याकुल थी और अपने शब्द ऊँचे स्वर में नहीं बोल रही थी। एली हन्ना को केवल अपने होंठ हिलाते हुए देख सकता है और उसके शब्द नहीं सुन सकता, इसलिए एली को लगता है कि हन्ना यहोवा की उपस्थिति में नशे में है। एली हन्ना को डाँटता है और उससे कहता है कि वह नशे में रहना बंद करे।</w:t>
      </w:r>
    </w:p>
    <w:p>
      <w:pPr/>
      <w:r>
        <w:rPr>
          <w:lang w:val="hi_IN" w:bidi="hi_IN"/>
        </w:rPr>
      </w:r>
      <w:r>
        <w:rPr>
          <w:lang w:val="hi_IN" w:bidi="hi_IN"/>
        </w:rPr>
        <w:t>हन्ना उत्तर देती है कि उसने कोई दाखरस या कठोर पेय नहीं पीया है। इसके बजाय, हन्ना बहुत दुखी और व्यथित है और चुपचाप यहोवा को अपनी सारी परेशानियों को बता रही है। एली हन्ना से कहता है कि वह शान्ति से जाए, और यहोवा हन्ना को वह दे जो उसने यहोवा से माँगा है।</w:t>
      </w:r>
    </w:p>
    <w:p>
      <w:pPr/>
      <w:r>
        <w:rPr>
          <w:lang w:val="hi_IN" w:bidi="hi_IN"/>
        </w:rPr>
      </w:r>
      <w:r>
        <w:rPr>
          <w:b/>
          <w:lang w:val="hi_IN" w:bidi="hi_IN"/>
        </w:rPr>
        <w:t>तीसरे दृश्य में:</w:t>
      </w:r>
      <w:r>
        <w:rPr>
          <w:lang w:val="hi_IN" w:bidi="hi_IN"/>
        </w:rPr>
        <w:t xml:space="preserve"> हन्ना नम्रता से एली से उसके साथ दयालु व्यवहार करने के लिए कहती है, और हन्ना यहोवा के तम्बू से निकलकर भोजन करती है। हन्ना का चेहरा अब दुखी नहीं दिखता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एल्काना का परिवार</w:t>
      </w:r>
    </w:p>
    <w:p>
      <w:pPr>
        <w:pStyle w:val="ListBullet"/>
        <w:spacing w:line="240" w:lineRule="auto"/>
        <w:ind w:left="720"/>
      </w:pPr>
      <w:r>
        <w:rPr>
          <w:lang w:val="hi_IN" w:bidi="hi_IN"/>
        </w:rPr>
      </w:r>
      <w:r>
        <w:rPr>
          <w:lang w:val="hi_IN" w:bidi="hi_IN"/>
        </w:rPr>
        <w:t>हन्ना</w:t>
      </w:r>
    </w:p>
    <w:p>
      <w:pPr>
        <w:pStyle w:val="ListBullet"/>
        <w:spacing w:line="240" w:lineRule="auto"/>
        <w:ind w:left="720"/>
      </w:pPr>
      <w:r>
        <w:rPr>
          <w:lang w:val="hi_IN" w:bidi="hi_IN"/>
        </w:rPr>
      </w:r>
      <w:r>
        <w:rPr>
          <w:lang w:val="hi_IN" w:bidi="hi_IN"/>
        </w:rPr>
        <w:t>एली</w:t>
      </w:r>
    </w:p>
    <w:p>
      <w:pPr>
        <w:pStyle w:val="ListBullet"/>
        <w:spacing w:line="240" w:lineRule="auto"/>
        <w:ind w:left="720"/>
      </w:pPr>
      <w:r>
        <w:rPr>
          <w:lang w:val="hi_IN" w:bidi="hi_IN"/>
        </w:rPr>
      </w:r>
      <w:r>
        <w:rPr>
          <w:lang w:val="hi_IN" w:bidi="hi_IN"/>
        </w:rPr>
        <w:t>और यहोवा, हालाँकि कोई भी यहोवा को नहीं देख सकता</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इस कहानी की शुरुआत में, हन्ना परिवार के भोजन के अंत में उठ जाती है। लोग आमतौर पर भोजन करने के लिए “खाने और पीने” वाक्यांश का उपयोग करते हैं, परन्तु इस वाक्यांश का अर्थ यह नहीं है कि हन्ना ने खाया। पिछली कहानी में कहानीकार कहता है कि हन्ना इतनी व्याकुल हो जाती थी कि वह भोजन तक नहीं करती थी। हन्ना ने भोजन नहीं किया था, परन्तु एल्काना के परिवार के बाकी सभी लोगों ने, जिनमें पनिन्ना और उसके सब बच्चे भी शामिल थे, वह भोजन खाया था। हन्ना खड़ी हो गई। कहानीकार हमें इतना ही बताता है, परन्तु अगले दृश्य में, हन्ना यहोवा के तम्बू में या उसके पास है। इसलिए हम जानते हैं कि हन्ना उठ गई और उस क्षेत्र को छोड़ दिया जहाँ उन्होंने अपना भोजन किया, और हन्ना यहोवा के तम्बू की ओर गई।</w:t>
      </w:r>
    </w:p>
    <w:p>
      <w:pPr/>
      <w:r>
        <w:rPr>
          <w:lang w:val="hi_IN" w:bidi="hi_IN"/>
        </w:rPr>
      </w:r>
      <w:r>
        <w:rPr>
          <w:lang w:val="hi_IN" w:bidi="hi_IN"/>
        </w:rPr>
        <w:t>यहोवा के तम्बू में, एली यहोवा के तम्बू के द्वार की चौखट के पास आसन पर बैठा है। यह स्पष्ट नहीं है कि द्वार का चौखट क्या होगा, क्योंकि उस समय यहोवा का घर एक तम्बू था। यह संभव है कि इस्राएलियों ने तम्बू के प्रवेश द्वार पर या उसके चारों ओर एक अधिक ठोस संरचना बनाई हो।</w:t>
      </w:r>
    </w:p>
    <w:p>
      <w:pPr/>
      <w:r>
        <w:rPr>
          <w:lang w:val="hi_IN" w:bidi="hi_IN"/>
        </w:rPr>
      </w:r>
      <w:r>
        <w:rPr>
          <w:lang w:val="hi_IN" w:bidi="hi_IN"/>
        </w:rPr>
        <w:t>एली का आसन विशेष था, क्योंकि अधिकांश लोग भूमि पर बैठते थे। यह आसन दिखाता है कि एली की अपने समुदाय में सम्मानित स्थिति थी, क्योंकि एली एक याजक था। हन्ना खड़ी है और सेनाओं के यहोवा से चुपचाप प्रार्थना कर रही है। हन्ना बहुत दुखी दिखती है। हन्ना अपने होंठ हिलाती है, परन्तु हन्ना ऊँची आवाज़ में कोई शब्द नहीं बोल रही है। हन्ना बहुत दुःख के साथ रो रही थी और उसके होंठ हिल रहे थे, इसलिए सम्भव है कि वह अपने शब्द ऊँचे स्वर में न बोल रही हो, फिर भी उसके रोने की आवाज़ सुनाई दे रही हो। हन्ना बार-बार प्रार्थना कर रही थी, और यहोवा से विनती कर रही थी कि वह उस पर दृष्टि करे, उसे स्मरण रखे, उसे न भूले, और उसे एक पुत्र दे। “दृष्टि करना,” “स्मरण रखना,” और “न भूलना”—ये तीनों वाक्यांश परमेश्वर से हन्ना के दुःख पर ध्यान देने और उसकी सहायता करने की विनती करने के भिन्न-भिन्न तरीके हैं। हन्ना ने यहोवा से एक मन्नत मानी कि यदि यहोवा उसे एक पुत्र देगा, तो वह अपने पुत्र को उसके जीवनभर के लिए यहोवा को समर्पित कर देगी। हन्ना यह भी कहती है कि वह किसी को अपने पुत्र के बाल काटने नहीं देगी। इस भाग में कई बार, हन्ना यहोवा के सामने नम्रता दिखाने के लिए अपने आप को “तेरी दासी” के रूप में कहती है। हन्ना अपने बारे में ऐसे बोल रही है मानो वह किसी दूसरे व्यक्ति के बारे में बात कर रही हो।</w:t>
      </w:r>
    </w:p>
    <w:p>
      <w:pPr/>
      <w:r>
        <w:rPr>
          <w:lang w:val="hi_IN" w:bidi="hi_IN"/>
        </w:rPr>
      </w:r>
      <w:r>
        <w:rPr>
          <w:lang w:val="hi_IN" w:bidi="hi_IN"/>
        </w:rPr>
        <w:t>यहाँ रुकें और समूह में इस प्रश्न पर चर्चा करें: आप सहायता के लिए देवता से कैसे विनती करते हैं? आप किस तरह के शब्दों का उपयोग करते हैं? इस ऑडियो को यहाँ रोकें।</w:t>
      </w:r>
    </w:p>
    <w:p>
      <w:pPr/>
      <w:r>
        <w:rPr>
          <w:lang w:val="hi_IN" w:bidi="hi_IN"/>
        </w:rPr>
      </w:r>
      <w:r>
        <w:rPr>
          <w:lang w:val="hi_IN" w:bidi="hi_IN"/>
        </w:rPr>
        <w:t>यहाँ रुकें और समूह में इस प्रश्न पर चर्चा करें: आप “तेरी दासी” के इस विचार का अनुवाद कैसे करेंगे ताकि आपके श्रोता जान सकें कि हन्ना अपने बारे में बात कर रही है? इस ऑडियो को यहाँ रोकें।</w:t>
      </w:r>
    </w:p>
    <w:p>
      <w:pPr/>
      <w:r>
        <w:rPr>
          <w:lang w:val="hi_IN" w:bidi="hi_IN"/>
        </w:rPr>
      </w:r>
      <w:r>
        <w:rPr>
          <w:lang w:val="hi_IN" w:bidi="hi_IN"/>
        </w:rPr>
        <w:t>एली ने उन शब्दों में से कोई भी नहीं सुना। किसी और ने हन्ना के शब्द भी नहीं सुने होंगे, क्योंकि हन्ना ने अपने हृदय में प्रार्थना की थी। यह स्पष्ट नहीं है कि हन्ना कहाँ खड़ी है, परन्तु हन्ना यहोवा के तम्बू के पास कहीं है। हम यह जानते हैं क्योंकि एली, जो मिलापवाले तम्बू के प्रवेश-द्वार के पास बैठा था, हन्ना को अपने होंठ हिलाते हुए देख सकता था।</w:t>
      </w:r>
    </w:p>
    <w:p>
      <w:pPr/>
      <w:r>
        <w:rPr>
          <w:lang w:val="hi_IN" w:bidi="hi_IN"/>
        </w:rPr>
      </w:r>
      <w:r>
        <w:rPr>
          <w:lang w:val="hi_IN" w:bidi="hi_IN"/>
        </w:rPr>
        <w:t>पूरे समय जब हन्ना प्रार्थना कर रही थी, तब एली पास अपने आसन पर बैठा था और हन्ना को देख रहा था। एली हन्ना के होंठों को हिलते हुए देख सकता था, परन्तु उसके शब्दों को सुन नहीं सकता था। इसलिए एली ने समझा कि हन्ना नशे में है, क्योंकि उसे लगा कि उसने बहुत अधिक शराब पी ली है। एली हन्ना को यह पूछकर डाँटता है कि वह कब तक नशे में रहेगी, और उसे अपना दाखमधु को दूर कर देने के लिए कहता है।</w:t>
      </w:r>
    </w:p>
    <w:p>
      <w:pPr/>
      <w:r>
        <w:rPr>
          <w:lang w:val="hi_IN" w:bidi="hi_IN"/>
        </w:rPr>
      </w:r>
      <w:r>
        <w:rPr>
          <w:lang w:val="hi_IN" w:bidi="hi_IN"/>
        </w:rPr>
        <w:t>यहाँ रुकें और चर्चा करें कि आप यह कैसे वर्णन करेंगे कि एली को लगा था कि हन्ना नशे में थी। इस ऑडियो को यहाँ रोकें।</w:t>
      </w:r>
    </w:p>
    <w:p>
      <w:pPr/>
      <w:r>
        <w:rPr>
          <w:lang w:val="hi_IN" w:bidi="hi_IN"/>
        </w:rPr>
      </w:r>
      <w:r>
        <w:rPr>
          <w:lang w:val="hi_IN" w:bidi="hi_IN"/>
        </w:rPr>
        <w:t>हन्ना एली से कहती है कि वह उसे “ओछी स्त्री” न समझे और न उसके साथ वैसा व्यवहार करे। ओछी का अर्थ है किसी मूल्य या महत्त्व का न होना। इस मामले में, ओछी स्त्री का अर्थ वह स्त्री भी हो सकती है जो हानिकारक या बुरी हो।</w:t>
      </w:r>
    </w:p>
    <w:p>
      <w:pPr/>
      <w:r>
        <w:rPr>
          <w:lang w:val="hi_IN" w:bidi="hi_IN"/>
        </w:rPr>
      </w:r>
      <w:r>
        <w:rPr>
          <w:lang w:val="hi_IN" w:bidi="hi_IN"/>
        </w:rPr>
        <w:t>हन्ना “मेरे प्रभु” या “मेरे स्वामी” कहकर एली को उचित सम्मान के साथ उत्तर देती है। हन्ना उसे प्रभु कहकर उसका सम्मान दिखा रही थी, परन्तु वह अभी भी एली की कही बात को चुनौती दे रही थी, भले ही एली एक याजक है और उसके ऊपर आत्मिक अधिकार रखता है। हन्ना ने एली से कहा कि उसने दाखरस या कोई अन्य कठोर पेय नहीं पीया है। हन्ना नशे में नहीं है, बल्कि बहुत दुखी है। हन्ना अपनी सभी परेशानियों के बारे में यहोवा से प्रार्थना कर रही है। हन्ना एली से कहती है कि वह हन्ना को दुष्ट स्त्री के रूप में न सोचे। हन्ना ने यहोवा का अपमान नहीं किया है। हन्ना अपने दुःख और शोक के कारण यहोवा से प्रार्थना कर रही थी। हन्ना अपने प्राण को उंडेल देने के बारे में विशेष भाषा का उपयोग करती है। हन्ना कहती है कि वह यहोवा के सामने अपना प्राण उंडेल रही है। दूसरे शब्दों में, हन्ना यहोवा को अपने सभी दुखों और इच्छाओं को बता रही है। हन्ना का यह अर्थ नहीं है कि वह वास्तव में अपना प्राण उण्डेल रही है, क्योंकि प्राण को देखा, छुआ, या उण्डेला नहीं जा सकता। हन्ना यह कहने के लिए विशेष भाषा का उपयोग कर रही है कि हन्ना यहोवा को अपने सभी दुखों और इच्छाओं को बता रही है। हन्ना कहती है कि वह अपने उन दुःखों और लालसाओं को यहोवा के “सामने” उण्डेल रही है, अर्थात् वह यहोवा की उपस्थिति में है, जहाँ वह जानती है कि यहोवा उसकी सुन सकता है। यहोवा को किसी व्यक्ति की प्रार्थना सुनने के लिए वास्तव में उसके निकट होने की आवश्यकता नहीं है। हन्ना यह जानती है, यही कारण है कि उसने अपने हृदय में चुपचाप प्रार्थना की। परन्तु हन्ना यहोवा के तम्बू में प्रार्थना करके यहोवा के साथ अपनी निकटता पर जोर दे रही है।</w:t>
      </w:r>
    </w:p>
    <w:p>
      <w:pPr/>
      <w:r>
        <w:rPr>
          <w:lang w:val="hi_IN" w:bidi="hi_IN"/>
        </w:rPr>
      </w:r>
      <w:r>
        <w:rPr>
          <w:lang w:val="hi_IN" w:bidi="hi_IN"/>
        </w:rPr>
        <w:t>यहाँ रुककर इस प्रश्न पर समूह में चर्चा करें: उस समय के बारे में सोचें जब आपने अपनी सारी बातें, अपने सभी विचार और भावनाएँ किसी के साथ साझा की थीं। अब, इस बारे में सोचें कि आप किसी व्यक्ति के आंतरिक भाग के बारे में कैसे बात करते हैं—उसके विचार, भावनाएँ और योजनाएँ। आप हन्ना द्वारा अपना प्राण उण्डेलने और यहोवा के साथ अपने सभी विचारों और भावनाओं को साझा करने का वर्णन किस प्रकार करेंगे? इस ऑडियो को यहाँ रोकें।</w:t>
      </w:r>
    </w:p>
    <w:p>
      <w:pPr/>
      <w:r>
        <w:rPr>
          <w:lang w:val="hi_IN" w:bidi="hi_IN"/>
        </w:rPr>
      </w:r>
      <w:r>
        <w:rPr>
          <w:lang w:val="hi_IN" w:bidi="hi_IN"/>
        </w:rPr>
        <w:t>जब एली सुनता है कि हन्ना वास्तव में क्या कर रही है, तो एली हन्ना से कहता है कि वह "शांति से जाए।" एली केवल हन्ना से यह नहीं कह रहा है कि वह अब दुःखी न रहे। एली हन्ना को यहोवा की आशीषों से पूर्ण जीवन की कामना कर रहा है। एली कहता है, "इस्राएल का परमेश्वर वह प्रदान करे जो तूने उससे माँगा है।" चूँकि एली याजक है, इसलिए एली केवल यह कामना करने और यह आशा करने से अधिक कर रहा हो कि यहोवा हन्ना को वह पुत्र देगा जो हन्ना ने माँगा है। एली हन्ना को यह कह सकता है कि यहोवा निश्चित रूप से हन्ना को वह पुत्र देगा जिसके लिए उसने यहोवा से माँगा है।</w:t>
      </w:r>
    </w:p>
    <w:p>
      <w:pPr/>
      <w:r>
        <w:rPr>
          <w:lang w:val="hi_IN" w:bidi="hi_IN"/>
        </w:rPr>
      </w:r>
      <w:r>
        <w:rPr>
          <w:lang w:val="hi_IN" w:bidi="hi_IN"/>
        </w:rPr>
        <w:t>यहाँ रुकें और समूह के रूप में चर्चा करें: जब आप किसी को अलविदा कहते हैं, तो आप किसी को आशीष कैसे देते हैं या उसकी अच्छी कामना कैसे करते हैं? इस ऑडियो को यहाँ रोकें।</w:t>
      </w:r>
    </w:p>
    <w:p>
      <w:pPr/>
      <w:r>
        <w:rPr>
          <w:lang w:val="hi_IN" w:bidi="hi_IN"/>
        </w:rPr>
      </w:r>
      <w:r>
        <w:rPr>
          <w:lang w:val="hi_IN" w:bidi="hi_IN"/>
        </w:rPr>
        <w:t>हन्ना उत्तर देती है, “तेरी दासी को तेरी दृष्टि में अनुग्रह मिले।” इसका अर्थ है कि हन्ना उम्मीद कर रही है कि एली हन्ना के प्रति दयालु होगा।</w:t>
      </w:r>
    </w:p>
    <w:p>
      <w:pPr/>
      <w:r>
        <w:rPr>
          <w:lang w:val="hi_IN" w:bidi="hi_IN"/>
        </w:rPr>
      </w:r>
      <w:r>
        <w:rPr>
          <w:lang w:val="hi_IN" w:bidi="hi_IN"/>
        </w:rPr>
        <w:t>एली के साथ हन्ना की बातचीत के बाद, हन्ना उस स्थान पर लौटती है जहाँ एल्काना के परिवार ने बलिदान का भोजन खाया था। हन्ना भोजन खाती है, और हन्ना का चेहरा अब दुखी नहीं है। यह पिछले भाग की तुलना में एक बड़ा परिवर्तन है, जहाँ हन्ना इतनी दुःखी थी कि वह भोजन नहीं करती थी, और उसके चेहरे को देखकर हर कोई समझ सकता था कि वह बहुत उदास है।</w:t>
      </w:r>
    </w:p>
    <w:p>
      <w:pPr/>
      <w:r>
        <w:rPr>
          <w:lang w:val="hi_IN" w:bidi="hi_IN"/>
        </w:rPr>
      </w:r>
      <w:r>
        <w:rPr>
          <w:lang w:val="hi_IN" w:bidi="hi_IN"/>
        </w:rPr>
        <w:t>यहाँ रुकें और समूह के रूप में इस प्रश्न पर चर्चा करें: आप कैसे कहेंगे कि कोई व्यक्ति अब दुखी नहीं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1:9–18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एल्काना का परिवार</w:t>
      </w:r>
    </w:p>
    <w:p>
      <w:pPr>
        <w:pStyle w:val="ListBullet"/>
        <w:spacing w:line="240" w:lineRule="auto"/>
        <w:ind w:left="720"/>
      </w:pPr>
      <w:r>
        <w:rPr>
          <w:lang w:val="hi_IN" w:bidi="hi_IN"/>
        </w:rPr>
      </w:r>
      <w:r>
        <w:rPr>
          <w:lang w:val="hi_IN" w:bidi="hi_IN"/>
        </w:rPr>
        <w:t>हन्ना</w:t>
      </w:r>
    </w:p>
    <w:p>
      <w:pPr>
        <w:pStyle w:val="ListBullet"/>
        <w:spacing w:line="240" w:lineRule="auto"/>
        <w:ind w:left="720"/>
      </w:pPr>
      <w:r>
        <w:rPr>
          <w:lang w:val="hi_IN" w:bidi="hi_IN"/>
        </w:rPr>
      </w:r>
      <w:r>
        <w:rPr>
          <w:lang w:val="hi_IN" w:bidi="hi_IN"/>
        </w:rPr>
        <w:t>एली</w:t>
      </w:r>
    </w:p>
    <w:p>
      <w:pPr>
        <w:pStyle w:val="ListBullet"/>
        <w:spacing w:line="240" w:lineRule="auto"/>
        <w:ind w:left="720"/>
      </w:pPr>
      <w:r>
        <w:rPr>
          <w:lang w:val="hi_IN" w:bidi="hi_IN"/>
        </w:rPr>
      </w:r>
      <w:r>
        <w:rPr>
          <w:lang w:val="hi_IN" w:bidi="hi_IN"/>
        </w:rPr>
        <w:t>और यहोवा, हालाँकि कोई भी यहोवा को नहीं देख सकता</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हन्ना बहुत परेशान थी। हन्ना ने यहोवा से प्रार्थना की और बहुत रोई। और हन्ना ने यहोवा से मन्नत मानी।</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हन्ना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हन्ना यहोवा के सामने प्रार्थना करती रही, तब एली ने उसका मुँह हिलते हुए देखा।</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और एली ने हन्ना से कहा, “तू कब तक नशे में रहेगी? अपना दाखमधु अपने से दूर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हन्ना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हन्ना ने एली को उत्तर दिया, "नहीं, मेरे प्रभु। मैं वह स्त्री हूँ जो बहुत परेशान है। मैंने दाखरस या अन्य ठोस पेय नहीं पीया है। मैं यहोवा पर अपना प्राण उंडेल रही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एली ने उत्तर दिया, “शांति से जा, और इस्राएल का परमेश्वर तुझे वह प्रदान करे जो तूने उससे माँगा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हन्ना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1:9–18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जब एल्काना के परिवार ने </w:t>
      </w:r>
      <w:r>
        <w:rPr>
          <w:b/>
          <w:lang w:val="hi_IN" w:bidi="hi_IN"/>
        </w:rPr>
        <w:t>खाने और पीने</w:t>
      </w:r>
      <w:r>
        <w:rPr>
          <w:lang w:val="hi_IN" w:bidi="hi_IN"/>
        </w:rPr>
        <w:t xml:space="preserve"> का काम पूरा किया, तब हन्ना खड़ी हो गई। बाइबल में लोग अक्सर “खाना और पीना” वाक्यांश का उपयोग भोजन करने के अर्थ में करते हैं। इस अवसर पर एल्काना के परिवार ने भोजन किया, परन्तु हन्ना ने भोजन नहीं किया, क्योंकि पनिन्ना के चिढ़ाने के कारण वह इतनी दुःखी हो गई थी कि वह खा नहीं सकी।</w:t>
      </w:r>
    </w:p>
    <w:p>
      <w:pPr/>
      <w:r>
        <w:rPr>
          <w:lang w:val="hi_IN" w:bidi="hi_IN"/>
        </w:rPr>
      </w:r>
      <w:r>
        <w:rPr>
          <w:lang w:val="hi_IN" w:bidi="hi_IN"/>
        </w:rPr>
        <w:t xml:space="preserve">एली यहोवा के मन्दिर या तम्बू के प्रवेश द्वार के पास </w:t>
      </w:r>
      <w:r>
        <w:rPr>
          <w:b/>
          <w:lang w:val="hi_IN" w:bidi="hi_IN"/>
        </w:rPr>
        <w:t>आसन</w:t>
      </w:r>
      <w:r>
        <w:rPr>
          <w:lang w:val="hi_IN" w:bidi="hi_IN"/>
        </w:rPr>
        <w:t xml:space="preserve"> पर बैठा था। केवल सम्मानित लोग ही आसनों पर बैठते थे। अधिकांश लोग भूमि पर बैठते थे, इसलिए यह स्थान दिखाता है कि एली एक याजक है, जिसे अन्य लोगों से अधिक सम्मान दिया गया था।</w:t>
      </w:r>
    </w:p>
    <w:p>
      <w:pPr/>
      <w:r>
        <w:rPr>
          <w:lang w:val="hi_IN" w:bidi="hi_IN"/>
        </w:rPr>
      </w:r>
      <w:r>
        <w:rPr>
          <w:lang w:val="hi_IN" w:bidi="hi_IN"/>
        </w:rPr>
        <w:t>यहाँ रुकें और उस स्थान की एक तस्वीर देखें जिस पर याजक बैठता है। इस ऑडियो को यहाँ रोकें।</w:t>
      </w:r>
    </w:p>
    <w:p>
      <w:pPr/>
      <w:r>
        <w:rPr>
          <w:lang w:val="hi_IN" w:bidi="hi_IN"/>
        </w:rPr>
      </w:r>
      <w:r>
        <w:rPr>
          <w:lang w:val="hi_IN" w:bidi="hi_IN"/>
        </w:rPr>
        <w:t xml:space="preserve">एली </w:t>
      </w:r>
      <w:r>
        <w:rPr>
          <w:b/>
          <w:lang w:val="hi_IN" w:bidi="hi_IN"/>
        </w:rPr>
        <w:t>यहोवा के मन्दिर</w:t>
      </w:r>
      <w:r>
        <w:rPr>
          <w:lang w:val="hi_IN" w:bidi="hi_IN"/>
        </w:rPr>
        <w:t xml:space="preserve">, अर्थात् उसके भवन, के पास बैठा था। यहोवा के लिए उसी शब्द का उपयोग करें जिसका उपयोग आपने पिछले भागों में किया है, और यहोवा के बारे में अधिक जानकारी के लिए मुख्य शब्दावली में </w:t>
      </w:r>
      <w:r>
        <w:rPr>
          <w:b/>
          <w:lang w:val="hi_IN" w:bidi="hi_IN"/>
        </w:rPr>
        <w:t>यहोवा</w:t>
      </w:r>
      <w:r>
        <w:rPr>
          <w:lang w:val="hi_IN" w:bidi="hi_IN"/>
        </w:rPr>
        <w:t xml:space="preserve"> देखें। इस भाग में, कहानीकार ने मन्दिर के लिए “बड़ा घर, या महल” शब्दों का उपयोग किया। याद रखें कि यह वास्तव में निवासस्थान, या मिलापवाला तम्बू है। आप “यहोवा के घर” या “यहोवा का निवास” के लिए एक वाक्यांश का उपयोग कर सकते हैं।</w:t>
      </w:r>
    </w:p>
    <w:p>
      <w:pPr/>
      <w:r>
        <w:rPr>
          <w:lang w:val="hi_IN" w:bidi="hi_IN"/>
        </w:rPr>
      </w:r>
      <w:r>
        <w:rPr>
          <w:lang w:val="hi_IN" w:bidi="hi_IN"/>
        </w:rPr>
        <w:t xml:space="preserve">यहाँ रुकें और चर्चा करें कि आप </w:t>
      </w:r>
      <w:r>
        <w:rPr>
          <w:b/>
          <w:lang w:val="hi_IN" w:bidi="hi_IN"/>
        </w:rPr>
        <w:t>यहोवा के मन्दिर</w:t>
      </w:r>
      <w:r>
        <w:rPr>
          <w:lang w:val="hi_IN" w:bidi="hi_IN"/>
        </w:rPr>
        <w:t xml:space="preserve"> या भवन के लिए किस वाक्यांश का उपयोग करेंगे। अधिक जानकारी के लिए, मुख्य शब्दावली में </w:t>
      </w:r>
      <w:r>
        <w:rPr>
          <w:lang w:val="hi_IN" w:bidi="hi_IN"/>
        </w:rPr>
        <w:t>निवासस्थान</w:t>
      </w:r>
      <w:r>
        <w:rPr>
          <w:lang w:val="hi_IN" w:bidi="hi_IN"/>
        </w:rPr>
        <w:t xml:space="preserve"> या </w:t>
      </w:r>
      <w:r>
        <w:rPr>
          <w:lang w:val="hi_IN" w:bidi="hi_IN"/>
        </w:rPr>
        <w:t>परमेश्वर का भवन</w:t>
      </w:r>
      <w:r>
        <w:rPr>
          <w:lang w:val="hi_IN" w:bidi="hi_IN"/>
        </w:rPr>
        <w:t xml:space="preserve"> देखें। इस ऑडियो को यहाँ रोकें।</w:t>
      </w:r>
    </w:p>
    <w:p>
      <w:pPr/>
      <w:r>
        <w:rPr>
          <w:lang w:val="hi_IN" w:bidi="hi_IN"/>
        </w:rPr>
      </w:r>
      <w:r>
        <w:rPr>
          <w:lang w:val="hi_IN" w:bidi="hi_IN"/>
        </w:rPr>
        <w:t xml:space="preserve">हन्ना यहोवा से एक </w:t>
      </w:r>
      <w:r>
        <w:rPr>
          <w:b/>
          <w:lang w:val="hi_IN" w:bidi="hi_IN"/>
        </w:rPr>
        <w:t>मन्नत</w:t>
      </w:r>
      <w:r>
        <w:rPr>
          <w:lang w:val="hi_IN" w:bidi="hi_IN"/>
        </w:rPr>
        <w:t xml:space="preserve"> मानती है कि वह अपने पुत्र को यहोवा को समर्पित करेगी और उसके पुत्र के बालों पर कभी छुरा फिरने न पाएगा। मन्नत एक गंभीर प्रतिज्ञा या बाध्यकारी शपथ है, जिसे लोग यहोवा के सामने सामान्यतः उसकी कृपा या आशीष पाने के बदले में मानते हैं। लोगों ने यहोवा से विभिन्न प्रकार की मन्नतें मानीं। यदि किसी स्त्री का पति उसे रोकता नहीं था, तो उसे अपनी मन्नत पूरी करने की अनुमति होती थी। हन्ना की प्रतिज्ञा शायद एक नाज़ीरी शपथ है। जब हन्ना कहती है, “उसके सिर पर छुरा फिरने न पाएगा,” तो उसका अर्थ है कि वह किसी को अपने पुत्र के बाल काटने नहीं देगी। नाज़ीर की मन्नत में यह भी शामिल था कि वह अंगूर से बनी किसी भी वस्तु को न खाए और न पीए, और किसी मरे हुए शरीर के पास न जाए। हन्ना केवल अपने पुत्र के बाल न कटवाने का उल्लेख करती है, परन्तु संभव है कि उसने नाज़ीर की पूरी मन्नत का प्रतिनिधित्व करने के लिए उसके एक भाग का उल्लेख किया हो।</w:t>
      </w:r>
    </w:p>
    <w:p>
      <w:pPr/>
      <w:r>
        <w:rPr>
          <w:lang w:val="hi_IN" w:bidi="hi_IN"/>
        </w:rPr>
      </w:r>
      <w:r>
        <w:rPr>
          <w:lang w:val="hi_IN" w:bidi="hi_IN"/>
        </w:rPr>
        <w:t xml:space="preserve">यहाँ रुकें और समूह में चर्चा करें कि आप </w:t>
      </w:r>
      <w:r>
        <w:rPr>
          <w:b/>
          <w:lang w:val="hi_IN" w:bidi="hi_IN"/>
        </w:rPr>
        <w:t>मन्नत</w:t>
      </w:r>
      <w:r>
        <w:rPr>
          <w:lang w:val="hi_IN" w:bidi="hi_IN"/>
        </w:rPr>
        <w:t xml:space="preserve"> के लिए किस शब्द या वाक्यांश का उपयोग करेंगे। अधिक जानकारी के लिए मुख्य शब्दावली में </w:t>
      </w:r>
      <w:r>
        <w:rPr>
          <w:b/>
          <w:lang w:val="hi_IN" w:bidi="hi_IN"/>
        </w:rPr>
        <w:t>मन्नत</w:t>
      </w:r>
      <w:r>
        <w:rPr>
          <w:lang w:val="hi_IN" w:bidi="hi_IN"/>
        </w:rPr>
        <w:t xml:space="preserve"> को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हन्ना यहोवा से बात करती है और उसे “हे </w:t>
      </w:r>
      <w:r>
        <w:rPr>
          <w:b/>
          <w:lang w:val="hi_IN" w:bidi="hi_IN"/>
        </w:rPr>
        <w:t>सेनाओं के यहोवा</w:t>
      </w:r>
      <w:r>
        <w:rPr>
          <w:lang w:val="hi_IN" w:bidi="hi_IN"/>
        </w:rPr>
        <w:t xml:space="preserve">” कहती है। यह यहोवा की एक उपाधि है जो पृथ्वी पर और स्वर्ग में हर चीज़ पर उसकी महान सामर्थ्य पर जोर देती है। "सेनाओं के यहोवा" के लिए उसी शब्द या वाक्यांश का उपयोग करें जिसका उपयोग आपने पिछले भागों में किया है। </w:t>
      </w:r>
      <w:r>
        <w:rPr>
          <w:b/>
          <w:lang w:val="hi_IN" w:bidi="hi_IN"/>
        </w:rPr>
        <w:t>सेनाओं के यहोवा</w:t>
      </w:r>
      <w:r>
        <w:rPr>
          <w:lang w:val="hi_IN" w:bidi="hi_IN"/>
        </w:rPr>
        <w:t xml:space="preserve"> के बारे में अधिक जानकारी के लिए मुख्य शब्दावली देखें।</w:t>
      </w:r>
    </w:p>
    <w:p>
      <w:pPr/>
      <w:r>
        <w:rPr>
          <w:lang w:val="hi_IN" w:bidi="hi_IN"/>
        </w:rPr>
      </w:r>
      <w:r>
        <w:rPr>
          <w:lang w:val="hi_IN" w:bidi="hi_IN"/>
        </w:rPr>
        <w:t>हन्ना कहती है, “यदि तू सचमुच अपनी दासी के दुःख पर दृष्टि करेगा, और मुझे स्मरण रखेगा और अपनी दासी को नहीं भूलेगा।” अपने आप को “तेरी दासी” कहकर हन्ना यहोवा के सामने विनम्र हो रही है।</w:t>
      </w:r>
    </w:p>
    <w:p>
      <w:pPr/>
      <w:r>
        <w:rPr>
          <w:lang w:val="hi_IN" w:bidi="hi_IN"/>
        </w:rPr>
      </w:r>
      <w:r>
        <w:rPr>
          <w:lang w:val="hi_IN" w:bidi="hi_IN"/>
        </w:rPr>
        <w:t xml:space="preserve">यहाँ रुकें और समूह में चर्चा करें कि आप </w:t>
      </w:r>
      <w:r>
        <w:rPr>
          <w:b/>
          <w:lang w:val="hi_IN" w:bidi="hi_IN"/>
        </w:rPr>
        <w:t>दासी</w:t>
      </w:r>
      <w:r>
        <w:rPr>
          <w:lang w:val="hi_IN" w:bidi="hi_IN"/>
        </w:rPr>
        <w:t xml:space="preserve"> के लिए किस शब्द का उपयोग करेंगे। </w:t>
      </w:r>
      <w:r>
        <w:rPr>
          <w:lang w:val="hi_IN" w:bidi="hi_IN"/>
        </w:rPr>
        <w:t>दासी</w:t>
      </w:r>
      <w:r>
        <w:rPr>
          <w:lang w:val="hi_IN" w:bidi="hi_IN"/>
        </w:rPr>
        <w:t xml:space="preserve"> के बारे में अधिक जानकारी के लिए मुख्य शब्दावली देखें, और उसी शब्द का उपयोग करें जिसका उपयोग आपने बाइबल के अन्य भागों में किया है। इस ऑडियो को यहाँ रोकें।</w:t>
      </w:r>
    </w:p>
    <w:p>
      <w:pPr/>
      <w:r>
        <w:rPr>
          <w:lang w:val="hi_IN" w:bidi="hi_IN"/>
        </w:rPr>
      </w:r>
      <w:r>
        <w:rPr>
          <w:lang w:val="hi_IN" w:bidi="hi_IN"/>
        </w:rPr>
        <w:t xml:space="preserve">हन्ना अपने </w:t>
      </w:r>
      <w:r>
        <w:rPr>
          <w:b/>
          <w:lang w:val="hi_IN" w:bidi="hi_IN"/>
        </w:rPr>
        <w:t>हृदय</w:t>
      </w:r>
      <w:r>
        <w:rPr>
          <w:lang w:val="hi_IN" w:bidi="hi_IN"/>
        </w:rPr>
        <w:t xml:space="preserve"> में </w:t>
      </w:r>
      <w:r>
        <w:rPr>
          <w:b/>
          <w:lang w:val="hi_IN" w:bidi="hi_IN"/>
        </w:rPr>
        <w:t>प्रार्थना</w:t>
      </w:r>
      <w:r>
        <w:rPr>
          <w:lang w:val="hi_IN" w:bidi="hi_IN"/>
        </w:rPr>
        <w:t xml:space="preserve"> कर रही थी, क्योंकि वह यहोवा के सामने अपना </w:t>
      </w:r>
      <w:r>
        <w:rPr>
          <w:b/>
          <w:lang w:val="hi_IN" w:bidi="hi_IN"/>
        </w:rPr>
        <w:t>आत्मा</w:t>
      </w:r>
      <w:r>
        <w:rPr>
          <w:lang w:val="hi_IN" w:bidi="hi_IN"/>
        </w:rPr>
        <w:t xml:space="preserve"> उंडेल रही थी। आत्मा मनुष्य के अस्तित्व का सबसे भीतरी भाग है, जो किसी व्यक्ति की मृत्यु के बाद भी जीवित रहता है। लोग हृदय को वह स्थान कहते हैं जहाँ व्यक्ति के विचार और इच्छाएँ होती हैं। इस मामले में, इसका यह भी अर्थ है कि हन्ना ऊँची आवाज़ में प्रार्थना करने के बजाय चुपचाप प्रार्थना कर रही थी। इस समय लोग आमतौर पर ऊँची आवाज़ में प्रार्थना करते थे। अधिक जानकारी के लिए, मुख्य शब्दावली में </w:t>
      </w:r>
      <w:r>
        <w:rPr>
          <w:lang w:val="hi_IN" w:bidi="hi_IN"/>
        </w:rPr>
        <w:t>आत्मा</w:t>
      </w:r>
      <w:r>
        <w:rPr>
          <w:lang w:val="hi_IN" w:bidi="hi_IN"/>
        </w:rPr>
        <w:t xml:space="preserve">, </w:t>
      </w:r>
      <w:r>
        <w:rPr>
          <w:b/>
          <w:lang w:val="hi_IN" w:bidi="hi_IN"/>
        </w:rPr>
        <w:t>प्रार्थना</w:t>
      </w:r>
      <w:r>
        <w:rPr>
          <w:lang w:val="hi_IN" w:bidi="hi_IN"/>
        </w:rPr>
        <w:t xml:space="preserve"> और </w:t>
      </w:r>
      <w:r>
        <w:rPr>
          <w:lang w:val="hi_IN" w:bidi="hi_IN"/>
        </w:rPr>
        <w:t>हृदय</w:t>
      </w:r>
      <w:r>
        <w:rPr>
          <w:lang w:val="hi_IN" w:bidi="hi_IN"/>
        </w:rPr>
        <w:t xml:space="preserve"> देखें।</w:t>
      </w:r>
    </w:p>
    <w:p>
      <w:pPr/>
      <w:r>
        <w:rPr>
          <w:lang w:val="hi_IN" w:bidi="hi_IN"/>
        </w:rPr>
      </w:r>
      <w:r>
        <w:rPr>
          <w:lang w:val="hi_IN" w:bidi="hi_IN"/>
        </w:rPr>
        <w:t xml:space="preserve">यहाँ रुकें और समूह में चर्चा करें कि आप उसके </w:t>
      </w:r>
      <w:r>
        <w:rPr>
          <w:b/>
          <w:lang w:val="hi_IN" w:bidi="hi_IN"/>
        </w:rPr>
        <w:t>हृदय में प्रार्थना</w:t>
      </w:r>
      <w:r>
        <w:rPr>
          <w:lang w:val="hi_IN" w:bidi="hi_IN"/>
        </w:rPr>
        <w:t xml:space="preserve"> करने और उसके </w:t>
      </w:r>
      <w:r>
        <w:rPr>
          <w:b/>
          <w:lang w:val="hi_IN" w:bidi="hi_IN"/>
        </w:rPr>
        <w:t>आत्मा उंडेलने</w:t>
      </w:r>
      <w:r>
        <w:rPr>
          <w:lang w:val="hi_IN" w:bidi="hi_IN"/>
        </w:rPr>
        <w:t xml:space="preserve"> के लिए किन शब्दों या वाक्यांशों का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एली ने हन्ना को नशे में धुत स्त्री समझा। इसका अर्थ है कि एली ने सोचा था कि हन्ना </w:t>
      </w:r>
      <w:r>
        <w:rPr>
          <w:b/>
          <w:lang w:val="hi_IN" w:bidi="hi_IN"/>
        </w:rPr>
        <w:t>नशे</w:t>
      </w:r>
      <w:r>
        <w:rPr>
          <w:lang w:val="hi_IN" w:bidi="hi_IN"/>
        </w:rPr>
        <w:t xml:space="preserve"> में थी। मतवाला व्यक्ति वह होता था जिसने किण्वित या मादक पेय इतना अधिक पी लिया हो कि उसका व्यवहार असामान्य हो गया हो। नशे में होना कभी भी अच्छा नहीं था, परन्तु विशेष रूप से यहोवा के तम्बू में प्रार्थना करते समय।</w:t>
      </w:r>
    </w:p>
    <w:p>
      <w:pPr/>
      <w:r>
        <w:rPr>
          <w:lang w:val="hi_IN" w:bidi="hi_IN"/>
        </w:rPr>
      </w:r>
      <w:r>
        <w:rPr>
          <w:lang w:val="hi_IN" w:bidi="hi_IN"/>
        </w:rPr>
        <w:t xml:space="preserve">हन्ना कहती है कि उसने न तो </w:t>
      </w:r>
      <w:r>
        <w:rPr>
          <w:b/>
          <w:lang w:val="hi_IN" w:bidi="hi_IN"/>
        </w:rPr>
        <w:t>दाखमधु</w:t>
      </w:r>
      <w:r>
        <w:rPr>
          <w:lang w:val="hi_IN" w:bidi="hi_IN"/>
        </w:rPr>
        <w:t xml:space="preserve"> पिया है और न ही कोई </w:t>
      </w:r>
      <w:r>
        <w:rPr>
          <w:b/>
          <w:lang w:val="hi_IN" w:bidi="hi_IN"/>
        </w:rPr>
        <w:t>मदिरा</w:t>
      </w:r>
      <w:r>
        <w:rPr>
          <w:lang w:val="hi_IN" w:bidi="hi_IN"/>
        </w:rPr>
        <w:t xml:space="preserve">। दाखमधु एक ऐसा पेय है जिसे लोग अंगूरों को किण्वित करके बनाते हैं। इस संस्कृति में, लोग अनाज या फलों को किण्वित करके मदिरा बनाते थे। दाखमधु और अन्य मदिरा दोनों ही किसी व्यक्ति को मतवाला बना सकते थे यदि वह उन्हें बहुत अधिक मात्रा में पीता। </w:t>
      </w:r>
      <w:r>
        <w:rPr>
          <w:b/>
          <w:lang w:val="hi_IN" w:bidi="hi_IN"/>
        </w:rPr>
        <w:t>दाखमधु</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w:t>
      </w:r>
      <w:r>
        <w:rPr>
          <w:lang w:val="hi_IN" w:bidi="hi_IN"/>
        </w:rPr>
        <w:t>अंगूर की दाखलता पर अंगूरों</w:t>
      </w:r>
      <w:r>
        <w:rPr>
          <w:lang w:val="hi_IN" w:bidi="hi_IN"/>
        </w:rPr>
        <w:t xml:space="preserve"> की एक तस्वीर देखें, और चर्चा करें कि आप </w:t>
      </w:r>
      <w:r>
        <w:rPr>
          <w:b/>
          <w:lang w:val="hi_IN" w:bidi="hi_IN"/>
        </w:rPr>
        <w:t>दाखमधु</w:t>
      </w:r>
      <w:r>
        <w:rPr>
          <w:lang w:val="hi_IN" w:bidi="hi_IN"/>
        </w:rPr>
        <w:t xml:space="preserve"> या </w:t>
      </w:r>
      <w:r>
        <w:rPr>
          <w:b/>
          <w:lang w:val="hi_IN" w:bidi="hi_IN"/>
        </w:rPr>
        <w:t>मदिरा</w:t>
      </w:r>
      <w:r>
        <w:rPr>
          <w:lang w:val="hi_IN" w:bidi="hi_IN"/>
        </w:rPr>
        <w:t xml:space="preserve"> का अनुवाद कैसे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एली हन्ना के लिए कामना करता है कि वह "कुशल जाए।" एली केवल हन्ना से यह नहीं कह रहा है कि वह अब दुःखी न रहे। एली हन्ना को यहोवा की आशीषों से पूर्ण जीवन की कामना कर रहा है।</w:t>
      </w:r>
    </w:p>
    <w:p>
      <w:pPr/>
      <w:r>
        <w:rPr>
          <w:lang w:val="hi_IN" w:bidi="hi_IN"/>
        </w:rPr>
      </w:r>
      <w:r>
        <w:rPr>
          <w:lang w:val="hi_IN" w:bidi="hi_IN"/>
        </w:rPr>
        <w:t xml:space="preserve">यहाँ रुकें और समूह में चर्चा करें कि आप </w:t>
      </w:r>
      <w:r>
        <w:rPr>
          <w:b/>
          <w:lang w:val="hi_IN" w:bidi="hi_IN"/>
        </w:rPr>
        <w:t>कुशल</w:t>
      </w:r>
      <w:r>
        <w:rPr>
          <w:lang w:val="hi_IN" w:bidi="hi_IN"/>
        </w:rPr>
        <w:t xml:space="preserve"> के लिए किस शब्द का उपयोग करेंगे। शांति के बारे में अधिक जानकारी के लिए मुख्य शब्दावली देखें, और </w:t>
      </w:r>
      <w:r>
        <w:rPr>
          <w:b/>
          <w:lang w:val="hi_IN" w:bidi="hi_IN"/>
        </w:rPr>
        <w:t>कुशल</w:t>
      </w:r>
      <w:r>
        <w:rPr>
          <w:lang w:val="hi_IN" w:bidi="hi_IN"/>
        </w:rPr>
        <w:t xml:space="preserve"> का अनुवाद उसी तरह करें जैसे आपने बाइबल की पिछली पुस्तकों में किया है। इस ऑडियो को यहाँ रोकें।</w:t>
      </w:r>
    </w:p>
    <w:p>
      <w:pPr/>
      <w:r>
        <w:rPr>
          <w:lang w:val="hi_IN" w:bidi="hi_IN"/>
        </w:rPr>
      </w:r>
      <w:r>
        <w:rPr>
          <w:lang w:val="hi_IN" w:bidi="hi_IN"/>
        </w:rPr>
        <w:t xml:space="preserve">चूँकि एली याजक है, इसलिए एली केवल यह कामना करने से अधिक कर रहा हो कि </w:t>
      </w:r>
      <w:r>
        <w:rPr>
          <w:b/>
          <w:lang w:val="hi_IN" w:bidi="hi_IN"/>
        </w:rPr>
        <w:t>इस्राएल का परमेश्वर</w:t>
      </w:r>
      <w:r>
        <w:rPr>
          <w:lang w:val="hi_IN" w:bidi="hi_IN"/>
        </w:rPr>
        <w:t xml:space="preserve"> हन्ना को वह देगा जो उसने परमेश्वर से माँगा है। एली शायद यह कह रहा है कि इस्राएल का परमेश्वर निश्चय ही हन्ना को वह देगा जो उसने माँगा है। “इस्राएल का परमेश्वर” यहोवा के लिए एक उपाधि है जिसका अर्थ है वह परमेश्वर जिसकी इस्राएल सेवा करता है और आराधना करता है। “इस्राएल का परमेश्वर” के लिए हर बार उसी शब्द या पद का प्रयोग करें। अधिक जानकारी के लिए, मुख्य शब्दावली में </w:t>
      </w:r>
      <w:r>
        <w:rPr>
          <w:lang w:val="hi_IN" w:bidi="hi_IN"/>
        </w:rPr>
        <w:t>परमेश्वर</w:t>
      </w:r>
      <w:r>
        <w:rPr>
          <w:lang w:val="hi_IN" w:bidi="hi_IN"/>
        </w:rPr>
        <w:t xml:space="preserve"> और </w:t>
      </w:r>
      <w:r>
        <w:rPr>
          <w:lang w:val="hi_IN" w:bidi="hi_IN"/>
        </w:rPr>
        <w:t>इस्राएल</w:t>
      </w:r>
      <w:r>
        <w:rPr>
          <w:lang w:val="hi_IN" w:bidi="hi_IN"/>
        </w:rPr>
        <w:t xml:space="preserve">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1:19–28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1:19–28 को सुनें और अपने मन में रखें।</w:t>
      </w:r>
    </w:p>
    <w:p>
      <w:pPr/>
      <w:r>
        <w:rPr>
          <w:lang w:val="hi_IN" w:bidi="hi_IN"/>
        </w:rPr>
      </w:r>
      <w:r>
        <w:rPr>
          <w:lang w:val="hi_IN" w:bidi="hi_IN"/>
        </w:rPr>
        <w:t>यदि सम्भव हो, तो 1 शमूएल 1:19–28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1:19–28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अगली सुबह जब हन्ना ने यहोवा से एक पुत्र माँगा और एली ने उसे आशीष दी थी, तब एल्काना का परिवार अपने बिस्तर से उठा और यहोवा के सामने दण्डवत् करके उसकी आराधना की। फिर, एल्काना के परिवार द्वारा यहोवा के सामने आराधना करने के बाद, वह शीलो से रामाह स्थित अपने घर लौट आया।</w:t>
      </w:r>
    </w:p>
    <w:p>
      <w:pPr/>
      <w:r>
        <w:rPr>
          <w:lang w:val="hi_IN" w:bidi="hi_IN"/>
        </w:rPr>
      </w:r>
      <w:r>
        <w:rPr>
          <w:lang w:val="hi_IN" w:bidi="hi_IN"/>
        </w:rPr>
        <w:t xml:space="preserve">यहाँ रुकें और समूह के रूप में </w:t>
      </w:r>
      <w:r>
        <w:rPr>
          <w:b/>
          <w:lang w:val="hi_IN" w:bidi="hi_IN"/>
        </w:rPr>
        <w:t>शीलो और रामाह</w:t>
      </w:r>
      <w:r>
        <w:rPr>
          <w:lang w:val="hi_IN" w:bidi="hi_IN"/>
        </w:rPr>
        <w:t xml:space="preserve"> का नक्शा देखें। इस ऑडियो को यहाँ रोकें।</w:t>
      </w:r>
    </w:p>
    <w:p>
      <w:pPr/>
      <w:r>
        <w:rPr>
          <w:lang w:val="hi_IN" w:bidi="hi_IN"/>
        </w:rPr>
      </w:r>
      <w:r>
        <w:rPr>
          <w:lang w:val="hi_IN" w:bidi="hi_IN"/>
        </w:rPr>
        <w:t>फिर एल्काना अपनी पत्नी हन्ना के पास गया और उसके साथ यौन संबंध बनाए। और यहोवा ने हन्ना को याद किया और उसके साथ दयालु व्यवहार किया। यहोवा ने हन्ना से किया अपना वादा निभाया जैसा एली ने कहा था।</w:t>
      </w:r>
    </w:p>
    <w:p>
      <w:pPr/>
      <w:r>
        <w:rPr>
          <w:lang w:val="hi_IN" w:bidi="hi_IN"/>
        </w:rPr>
      </w:r>
      <w:r>
        <w:rPr>
          <w:lang w:val="hi_IN" w:bidi="hi_IN"/>
        </w:rPr>
        <w:t>यहाँ रुकें और उस समय की एक कहानी साझा करें जब परमेश्वर या किसी शक्तिशाली व्यक्ति ने अपना वादा निभाया। इस ऑडियो को यहाँ रोकें।</w:t>
      </w:r>
    </w:p>
    <w:p>
      <w:pPr/>
      <w:r>
        <w:rPr>
          <w:lang w:val="hi_IN" w:bidi="hi_IN"/>
        </w:rPr>
      </w:r>
      <w:r>
        <w:rPr>
          <w:lang w:val="hi_IN" w:bidi="hi_IN"/>
        </w:rPr>
        <w:t>एल्काना का परिवार शीलो से लौटने के बाद, और अपनी वार्षिक यात्रा पर फिर से शुरू होने से पहले, हन्ना ने एक पुत्र को जन्म दिया। हन्ना ने अपने पुत्र का नाम शमूएल रखा क्योंकि उसने यहोवा से यह पुत्र माँगा था।</w:t>
      </w:r>
    </w:p>
    <w:p>
      <w:pPr/>
      <w:r>
        <w:rPr>
          <w:lang w:val="hi_IN" w:bidi="hi_IN"/>
        </w:rPr>
      </w:r>
      <w:r>
        <w:rPr>
          <w:lang w:val="hi_IN" w:bidi="hi_IN"/>
        </w:rPr>
        <w:t>एक वर्ष बीत गया, और एल्काना अपने परिवार के साथ यहोवा के सामने वार्षिक बलिदान चढ़ाने और अपनी प्रतिज्ञा निभाने के लिए चला गया। जब यहोवा ने इस्राएलियों को अपनी व्यवस्था दी, तब उसने कहा कि एक पति यह निर्णय कर सकता है कि उसकी पत्नी द्वारा यहोवा से मानी गई मन्नत बनी रहेगी या नहीं। एल्काना ने हन्ना को यहोवा से की हुई अपनी मन्नत निभाने की अनुमति दी। यह सम्भव है कि यहाँ एल्काना हन्ना की मन्नत को पूरा कर रहा हो, या यह भी सम्भव है कि वह किसी दूसरी मन्नत को पूरा कर रहा हो जो उसने स्वयं मानी थी।</w:t>
      </w:r>
    </w:p>
    <w:p>
      <w:pPr/>
      <w:r>
        <w:rPr>
          <w:lang w:val="hi_IN" w:bidi="hi_IN"/>
        </w:rPr>
      </w:r>
      <w:r>
        <w:rPr>
          <w:lang w:val="hi_IN" w:bidi="hi_IN"/>
        </w:rPr>
        <w:t>परन्तु इस बार हन्ना शीलो नहीं गई जैसा वह आमतौर पर करती थी। हन्ना ने एल्काना से कहा कि वह शमूएल को दूध छुड़ाने के बाद ही उसे शीलो ले जाएगी। फिर हन्ना शमूएल को शीलो के निवासस्थान में ले गई और उसे यहोवा के सामने पेश किया। और शमूएल अपने शेष जीवन तक उसी निवासस्थान में रहेगा, जब तक अपनी मृत्यु नहीं होती। उस समय एक इस्राएली माता आमतौर पर अपने बच्चे को तीन साल तक दूध पिलाती थी।</w:t>
      </w:r>
    </w:p>
    <w:p>
      <w:pPr/>
      <w:r>
        <w:rPr>
          <w:lang w:val="hi_IN" w:bidi="hi_IN"/>
        </w:rPr>
      </w:r>
      <w:r>
        <w:rPr>
          <w:lang w:val="hi_IN" w:bidi="hi_IN"/>
        </w:rPr>
        <w:t>यहाँ रुकें और समूह के रूप में इस प्रश्न पर चर्चा करें: आपकी संस्कृति में एक माँ अपने बच्चे को कब तक दूध पिलाती है? इस ऑडियो को यहाँ रोकें।</w:t>
      </w:r>
    </w:p>
    <w:p>
      <w:pPr/>
      <w:r>
        <w:rPr>
          <w:lang w:val="hi_IN" w:bidi="hi_IN"/>
        </w:rPr>
      </w:r>
      <w:r>
        <w:rPr>
          <w:lang w:val="hi_IN" w:bidi="hi_IN"/>
        </w:rPr>
        <w:t>यहाँ रुकें और उस समय की एक कहानी साझा करें जब आपकी संस्कृति में किसी व्यक्ति ने अपना बच्चा परमेश्वर को समर्पित किया हो। उस व्यक्ति ने अपने बच्चे को क्यों समर्पित किया? जब माता-पिता ने बच्चे को समर्पित कर दिया, तो उसके लिए इसका क्या अर्थ था? इस ऑडियो को यहाँ रोकें।</w:t>
      </w:r>
    </w:p>
    <w:p>
      <w:pPr/>
      <w:r>
        <w:rPr>
          <w:lang w:val="hi_IN" w:bidi="hi_IN"/>
        </w:rPr>
      </w:r>
      <w:r>
        <w:rPr>
          <w:lang w:val="hi_IN" w:bidi="hi_IN"/>
        </w:rPr>
        <w:t>हन्ना का पति एल्काना हन्ना को उत्तर देता है, “वही कर जो तुझे सबसे अच्छा लगता है।” एल्काना की मुख्य चिंता यह है कि यहोवा अपने वचन की पुष्टि करेगा। एल्काना हन्ना को प्रतीक्षा करने की अनुमति देता है, परन्तु वह चाहता है कि वह यहोवा से की गई अपनी मन्नत को निभाए, जैसा यहोवा ने हन्ना को याद करने और उसे एक पुत्र देने के लिए अपना वचन निभाया है।</w:t>
      </w:r>
    </w:p>
    <w:p>
      <w:pPr/>
      <w:r>
        <w:rPr>
          <w:lang w:val="hi_IN" w:bidi="hi_IN"/>
        </w:rPr>
      </w:r>
      <w:r>
        <w:rPr>
          <w:lang w:val="hi_IN" w:bidi="hi_IN"/>
        </w:rPr>
        <w:t>जब हन्ना ने अपने पुत्र का दूध छुड़ा दिया, तब वह शमूएल को अपने साथ शीलो में यहोवा के निवासस्थान में ले गई, यद्यपि शमूएल अभी भी एक छोटा बालक था। एल्काना हन्ना के साथ जाता है, हालाँकि कहानीकार यहाँ उसका उल्लेख नहीं करता है। हन्ना और एल्काना अपने साथ बलिदान के लिए वस्तुएँ भी लाते हैं। यह बलिदान उस व्यक्ति के लिए विशिष्ट था जो यहोवा से की गई कोई मन्नत या वादा निभा रहा होता था।</w:t>
      </w:r>
    </w:p>
    <w:p>
      <w:pPr/>
      <w:r>
        <w:rPr>
          <w:lang w:val="hi_IN" w:bidi="hi_IN"/>
        </w:rPr>
      </w:r>
      <w:r>
        <w:rPr>
          <w:lang w:val="hi_IN" w:bidi="hi_IN"/>
        </w:rPr>
        <w:t>हन्ना और एल्काना एक तीन वर्ष का बैल, एक एपा मैदा, और दाखमधु की एक मशक लेकर आए। एपा एक विशेष टोकरी थी जिसका उपयोग लोग अनाज और अन्य वस्तुओं को मापने के लिए करते थे। एक एपा आमतौर पर लगभग 13 किलोग्राम तक वजन का हो सकता है। उस समय और संस्कृति में लोग सामान्यतः दाखमधु को पशुओं की खाल से बनी मशकों में रखते थे, परन्तु कभी-कभी वे उसे मिट्टी के बने घड़ों में भी संग्रहित करते थे। हन्ना और एल्काना द्वारा लाए गए आटे और दाखरस के बारे में इस्राएलियों ने जो सबसे महत्वपूर्ण बात देखी थी, वह यह थी कि वह बहुत बड़ी मात्रा में था। “तीन साल का बैल” के शब्दों का अर्थ “तीन बैल” भी हो सकता है। लोग आमतौर पर तीन बैल नहीं लाते थे, परन्तु आटे और दाखमधु की मात्रा उनकी मात्रा से तीन गुना अधिक थी, इसलिए यह संभव है कि हन्ना और एल्काना तीन बैल भी लाए हों। हालाँकि, अधिकांश अनुवादों में "तीन साल का बैल" कहा गया है।</w:t>
      </w:r>
    </w:p>
    <w:p>
      <w:pPr/>
      <w:r>
        <w:rPr>
          <w:lang w:val="hi_IN" w:bidi="hi_IN"/>
        </w:rPr>
      </w:r>
      <w:r>
        <w:rPr>
          <w:lang w:val="hi_IN" w:bidi="hi_IN"/>
        </w:rPr>
        <w:t xml:space="preserve">यहाँ रुककर समूह के रूप में </w:t>
      </w:r>
      <w:r>
        <w:rPr>
          <w:lang w:val="hi_IN" w:bidi="hi_IN"/>
        </w:rPr>
        <w:t>एक बैल</w:t>
      </w:r>
      <w:r>
        <w:rPr>
          <w:lang w:val="hi_IN" w:bidi="hi_IN"/>
        </w:rPr>
        <w:t xml:space="preserve">, </w:t>
      </w:r>
      <w:r>
        <w:rPr>
          <w:lang w:val="hi_IN" w:bidi="hi_IN"/>
        </w:rPr>
        <w:t>एक एपा मैदा</w:t>
      </w:r>
      <w:r>
        <w:rPr>
          <w:lang w:val="hi_IN" w:bidi="hi_IN"/>
        </w:rPr>
        <w:t xml:space="preserve">, और </w:t>
      </w:r>
      <w:r>
        <w:rPr>
          <w:lang w:val="hi_IN" w:bidi="hi_IN"/>
        </w:rPr>
        <w:t>दाखमधु की एक मशक</w:t>
      </w:r>
      <w:r>
        <w:rPr>
          <w:lang w:val="hi_IN" w:bidi="hi_IN"/>
        </w:rPr>
        <w:t xml:space="preserve"> की तस्वीर देखें। इस ऑडियो को यहाँ रोकें।</w:t>
      </w:r>
    </w:p>
    <w:p>
      <w:pPr/>
      <w:r>
        <w:rPr>
          <w:lang w:val="hi_IN" w:bidi="hi_IN"/>
        </w:rPr>
      </w:r>
      <w:r>
        <w:rPr>
          <w:lang w:val="hi_IN" w:bidi="hi_IN"/>
        </w:rPr>
        <w:t>रुकें और समूह में इस प्रश्न पर चर्चा करें: आप अनाज को मापने के लिए क्या उपयोग करते हैं? आप जिस पानी या अन्य तरल पदार्थों को पीते हैं, उन्हें कैसे संग्रहित करते हैं? इस ऑडियो को यहाँ रोकें।</w:t>
      </w:r>
    </w:p>
    <w:p>
      <w:pPr/>
      <w:r>
        <w:rPr>
          <w:lang w:val="hi_IN" w:bidi="hi_IN"/>
        </w:rPr>
      </w:r>
      <w:r>
        <w:rPr>
          <w:lang w:val="hi_IN" w:bidi="hi_IN"/>
        </w:rPr>
        <w:t>भेंट का आकार दिखाता है कि एल्काना धनी है। चूँकि शमूएल लगभग तीन वर्ष का हो सकता है, हन्ना और एल्काना ने संभवतः एक बहुत बड़ी भेंट दी, क्योंकि याजक शमूएल की लंबे समय तक देखभाल करने वाले थे। या शायद यह भेंट बहुत बड़ी थी क्योंकि यह एक बहुत विशेष समर्पण है। यहोवा ने हन्ना को यह पुत्र देने से पहले कई वर्षों तक उसका गर्भ बंद कर दिया था। साथ ही, यह एल्काना का अपनी पत्नी, हन्ना से पहला पुत्र है, जिससे वह बहुत प्रेम करता है।</w:t>
      </w:r>
    </w:p>
    <w:p>
      <w:pPr/>
      <w:r>
        <w:rPr>
          <w:lang w:val="hi_IN" w:bidi="hi_IN"/>
        </w:rPr>
      </w:r>
      <w:r>
        <w:rPr>
          <w:lang w:val="hi_IN" w:bidi="hi_IN"/>
        </w:rPr>
        <w:t>जब हन्ना और एल्काना शीलो के निवासस्थान में भेंट ले आए, तब वे बैल को बलि करते हैं और लड़के को एली के पास ले जाते हैं। हन्ना एली को अपने प्रभु या स्वामी के रूप में अभिवादन करती है, ताकि उसका सम्मान किया जा सके। और हन्ना एली से कहती है, “हे मेरे प्रभु, तेरे जीवन की शपथ।” हन्ना एली को फिर से “मेरा प्रभु” कहती है, ताकि वह उसके प्रति सम्मान दिखाए। "तेरे जीवन की शपथ" वाक्यांश एक सामान्य शपथ थी। हन्ना एली को याद दिलाती है कि वह वही स्त्री है जो उसके पास खड़ी होकर यहोवा से प्रार्थना कर रही थी। हन्ना शपथ का उपयोग करती है और इस बात पर जोर देती है कि वह वही स्त्री है, यद्यपि इससे एली को आश्चर्य हो सकता है।</w:t>
      </w:r>
    </w:p>
    <w:p>
      <w:pPr/>
      <w:r>
        <w:rPr>
          <w:lang w:val="hi_IN" w:bidi="hi_IN"/>
        </w:rPr>
      </w:r>
      <w:r>
        <w:rPr>
          <w:lang w:val="hi_IN" w:bidi="hi_IN"/>
        </w:rPr>
        <w:t>यहाँ रुकें और समूह के रूप में इस प्रश्न पर चर्चा करें: जब आपके समुदाय का कोई व्यक्ति कुछ ऐसी बात कहता है जिस पर अन्य लोगों को विश्वास करना कठिन लगता है, तो वह व्यक्ति इस बात पर कैसे जोर देता है कि वह सच कह रहा है? इस ऑडियो को यहाँ रोकें।</w:t>
      </w:r>
    </w:p>
    <w:p>
      <w:pPr/>
      <w:r>
        <w:rPr>
          <w:lang w:val="hi_IN" w:bidi="hi_IN"/>
        </w:rPr>
      </w:r>
      <w:r>
        <w:rPr>
          <w:lang w:val="hi_IN" w:bidi="hi_IN"/>
        </w:rPr>
        <w:t>हन्ना ने यह भेंट चढ़ाई और अपने बच्चे को एली के पास ले आई, क्योंकि यहोवा ने हन्ना की प्रार्थना का उत्तर दिया था। हन्ना एली से कहती है कि उसने शमूएल को यहोवा को समर्पित कर दिया है। हन्ना शमूएल को हमेशा के लिए परमेश्वर को दे रही है। शमूएल अपने पूरे जीवन भर यहोवा का है। फिर एल्काना ने यहोवा की आराधना की।</w:t>
      </w:r>
      <w:r>
        <w:rPr>
          <w:lang w:val="hi_IN" w:bidi="hi_IN"/>
        </w:rPr>
      </w:r>
    </w:p>
    <w:p>
      <w:pPr>
        <w:pStyle w:val="Heading3"/>
      </w:pPr>
      <w:r>
        <w:rPr>
          <w:lang w:val="hi_IN" w:bidi="hi_IN"/>
        </w:rPr>
        <w:t>घटनाओं को समझाना</w:t>
      </w:r>
    </w:p>
    <w:p>
      <w:pPr/>
      <w:r>
        <w:rPr>
          <w:lang w:val="hi_IN" w:bidi="hi_IN"/>
        </w:rPr>
      </w:r>
      <w:r>
        <w:rPr>
          <w:lang w:val="hi_IN" w:bidi="hi_IN"/>
        </w:rPr>
        <w:t>1 शमूएल 1:19–28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अगली ही सुबह एल्काना, पनिन्ना और उसके बच्चे, और हन्ना अपने बिस्तरों से उठकर शीलो में उसके निवासस्थान पर यहोवा की आराधना करने गए। फिर परिवार रामाह में अपने घर वापस जाता है।</w:t>
      </w:r>
    </w:p>
    <w:p>
      <w:pPr/>
      <w:r>
        <w:rPr>
          <w:lang w:val="hi_IN" w:bidi="hi_IN"/>
        </w:rPr>
      </w:r>
      <w:r>
        <w:rPr>
          <w:b/>
          <w:lang w:val="hi_IN" w:bidi="hi_IN"/>
        </w:rPr>
        <w:t>दूसरे दृश्य में:</w:t>
      </w:r>
      <w:r>
        <w:rPr>
          <w:lang w:val="hi_IN" w:bidi="hi_IN"/>
        </w:rPr>
        <w:t xml:space="preserve"> एल्काना अपनी पत्नी हन्ना के पास जाता है, और हन्ना एक पुत्र को जन्म देती है। हन्ना ने इस पुत्र का नाम शमूएल रखा क्योंकि उसने यहोवा से यह पुत्र माँगा था।</w:t>
      </w:r>
    </w:p>
    <w:p>
      <w:pPr/>
      <w:r>
        <w:rPr>
          <w:lang w:val="hi_IN" w:bidi="hi_IN"/>
        </w:rPr>
      </w:r>
      <w:r>
        <w:rPr>
          <w:b/>
          <w:lang w:val="hi_IN" w:bidi="hi_IN"/>
        </w:rPr>
        <w:t>तीसरे दृश्य में:</w:t>
      </w:r>
      <w:r>
        <w:rPr>
          <w:lang w:val="hi_IN" w:bidi="hi_IN"/>
        </w:rPr>
        <w:t xml:space="preserve"> हन्ना द्वारा पुत्र के लिए यहोवा से प्रार्थना करने के एक वर्ष बाद, एल्काना और उसका परिवार फिर से शीलो जाने की तैयारी कर रहा था, ताकि वह बलिदान चढ़ाए और अपनी मन्नत निभाए। हन्ना एल्काना से कहती है कि वह शिलो जाने के लिए तब तक इंतज़ार करना चाहती है, जब तक वह शमूएल का दूध छुड़ा न ले। एल्काना हन्ना को तब तक रहने और इंतजार करने की अनुमति देता है जब तक वह शमूएल का दूध नहीं छुड़ाती है। एल्काना की मुख्य चिंता यह है कि यहोवा की इच्छा पूरी हो।</w:t>
      </w:r>
    </w:p>
    <w:p>
      <w:pPr/>
      <w:r>
        <w:rPr>
          <w:lang w:val="hi_IN" w:bidi="hi_IN"/>
        </w:rPr>
      </w:r>
      <w:r>
        <w:rPr>
          <w:b/>
          <w:lang w:val="hi_IN" w:bidi="hi_IN"/>
        </w:rPr>
        <w:t>चौथे दृश्य में:</w:t>
      </w:r>
      <w:r>
        <w:rPr>
          <w:lang w:val="hi_IN" w:bidi="hi_IN"/>
        </w:rPr>
        <w:t xml:space="preserve"> हन्ना, शमूएल और एल्काना अपनी मन्नत निभाने के लिए तीन वर्ष का बैल, एक एपा मैदा, और दाखमधु की एक मशक लेकर शीलो की यात्रा करते हैं। हन्ना और एल्काना द्वारा बैल को बलि करने के बाद, वे शमूएल को एली के पास ले आए। हन्ना एली को याद दिलाती है कि वह वही स्त्री है जिसने कई साल पहले एली के पास खड़ी होकर यहोवा से प्रार्थना की थी। हन्ना समझाती है कि शमूएल वह बच्चा है जो उसने यहोवा से माँगा था, इसलिए वह शमूएल को अपने शेष जीवनभर उसी निवासस्थान में रहने के लिए यहोवा को दे रही है। फिर एल्काना वहाँ यहोवा की आराधना करता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एल्काना</w:t>
      </w:r>
    </w:p>
    <w:p>
      <w:pPr>
        <w:pStyle w:val="ListBullet"/>
        <w:spacing w:line="240" w:lineRule="auto"/>
        <w:ind w:left="720"/>
      </w:pPr>
      <w:r>
        <w:rPr>
          <w:lang w:val="hi_IN" w:bidi="hi_IN"/>
        </w:rPr>
      </w:r>
      <w:r>
        <w:rPr>
          <w:lang w:val="hi_IN" w:bidi="hi_IN"/>
        </w:rPr>
        <w:t>हन्ना</w:t>
      </w:r>
    </w:p>
    <w:p>
      <w:pPr>
        <w:pStyle w:val="ListBullet"/>
        <w:spacing w:line="240" w:lineRule="auto"/>
        <w:ind w:left="720"/>
      </w:pPr>
      <w:r>
        <w:rPr>
          <w:lang w:val="hi_IN" w:bidi="hi_IN"/>
        </w:rPr>
      </w:r>
      <w:r>
        <w:rPr>
          <w:lang w:val="hi_IN" w:bidi="hi_IN"/>
        </w:rPr>
        <w:t>पनिन्ना</w:t>
      </w:r>
    </w:p>
    <w:p>
      <w:pPr>
        <w:pStyle w:val="ListBullet"/>
        <w:spacing w:line="240" w:lineRule="auto"/>
        <w:ind w:left="720"/>
      </w:pPr>
      <w:r>
        <w:rPr>
          <w:lang w:val="hi_IN" w:bidi="hi_IN"/>
        </w:rPr>
      </w:r>
      <w:r>
        <w:rPr>
          <w:lang w:val="hi_IN" w:bidi="hi_IN"/>
        </w:rPr>
        <w:t>पनिन्ना के बच्चे</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और एली</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यह भाग वहाँ से शुरू होता है जहाँ पिछला भाग समाप्त हुआ था। पिछले भाग में, हन्ना ने यहोवा से एक पुत्र माँगा था, और फिर वह उस स्थान पर वापस चली गई जहाँ उसने और उसके परिवार के बाकी लोगों ने एक साथ भोज किया था। यह भाग उस अगली सुबह से शुरू होता है जब एल्काना का पूरा परिवार रातभर सोने के बाद उठा। पूरे परिवार में पनिन्ना और उसके बच्चे शामिल हैं। एल्काना के परिवार के सभी लोग अपने बिस्तर से उठे और यहोवा की आराधना करने के लिए निवासस्थान पर गए। संभवतः परिवार के सदस्य यहोवा की आराधना करने के लिए अपने माथे भूमि तक झुकाकर दण्डवत् हुए। फिर परिवार रामाह में अपने घर वापस गया।</w:t>
      </w:r>
    </w:p>
    <w:p>
      <w:pPr/>
      <w:r>
        <w:rPr>
          <w:lang w:val="hi_IN" w:bidi="hi_IN"/>
        </w:rPr>
      </w:r>
      <w:r>
        <w:rPr>
          <w:lang w:val="hi_IN" w:bidi="hi_IN"/>
        </w:rPr>
        <w:t>कहानी का अगला भाग रामाह में परिवार के घर में होता है। अगला कार्य निजी रूप से होता है, इसलिए आप बिना अभिनय किए जो हुआ उसे दिखाने का कोई तरीका ढूँढना चाहेंगे। एल्काना अपनी पत्नी हन्ना के पास गया, और यहोवा ने हन्ना को स्मरण किया। कुछ अनुवादों में कहा गया है कि एल्काना हन्ना के साथ “सोया” या “उसके साथ सोया”। ये सभी विनम्रता से यह कहने के अलग-अलग तरीके हैं कि एल्काना ने हन्ना के साथ यौन संबंध बनाए थे। यह वाक्यांश एक ऐसा तरीका था जिससे लोग पति और पत्नी के बीच के निजी कार्य के बारे में सार्वजनिक रूप से बात कर सकते थे। “स्मरण किया” शब्द का अर्थ है कि यहोवा ने हन्ना के साथ दयालु व्यवहार किया और हन्ना से किया अपना वादा निभाया। इसका सम्भव अर्थ यह है कि जब एली ने कहा, “इस्राएल का परमेश्वर तुम्हारी प्रार्थना पूरी करे,” तो वह हन्ना को यहोवा की उस प्रतिज्ञा के बारे में बता रहा था कि यहोवा उसे वही पुत्र देगा जिसकी उसने माँग की थी। आपको अपने दर्शकों को यह समझाने का कोई तरीका सोचना होगा कि क्या हुआ, बिना अभिनेताओं से वह भाग करवाए या अपनी वस्तुओं से वह क्रिया करवाए।</w:t>
      </w:r>
    </w:p>
    <w:p>
      <w:pPr/>
      <w:r>
        <w:rPr>
          <w:lang w:val="hi_IN" w:bidi="hi_IN"/>
        </w:rPr>
      </w:r>
      <w:r>
        <w:rPr>
          <w:lang w:val="hi_IN" w:bidi="hi_IN"/>
        </w:rPr>
        <w:t>यहाँ रुकें और समूह में इस प्रश्न पर चर्चा करें: आपके समुदाय के लोग उस निजी कार्य के बारे में विनम्रता से कैसे बात करते हैं जो एक पति और पत्नी बच्चा पैदा करने के लिए मिलकर करते हैं? इस ऑडियो को यहाँ रोकें।</w:t>
      </w:r>
    </w:p>
    <w:p>
      <w:pPr/>
      <w:r>
        <w:rPr>
          <w:lang w:val="hi_IN" w:bidi="hi_IN"/>
        </w:rPr>
      </w:r>
      <w:r>
        <w:rPr>
          <w:lang w:val="hi_IN" w:bidi="hi_IN"/>
        </w:rPr>
        <w:t>यहाँ रुककर इस प्रश्न पर समूह में चर्चा करें: पिछले चरण में आपने जो परमेश्वर या किसी व्यक्ति द्वारा वचन निभाने की कहानी सुनाई थी, उसे याद करें। आप इस बारे में कैसे बात करते हैं कि परमेश्वर अपनी कही हुई बातों को स्मरण करता है और अपनी प्रतिज्ञा निभाता है? इस ऑडियो को यहाँ रोकें।</w:t>
      </w:r>
    </w:p>
    <w:p>
      <w:pPr/>
      <w:r>
        <w:rPr>
          <w:lang w:val="hi_IN" w:bidi="hi_IN"/>
        </w:rPr>
      </w:r>
      <w:r>
        <w:rPr>
          <w:lang w:val="hi_IN" w:bidi="hi_IN"/>
        </w:rPr>
        <w:t>इसके बाद हन्ना गर्भवती हुई और एक पुत्र को जन्म दिया। “गर्भवती हुई और जन्म दिया” वाक्यांश वह तरीका था जिससे इस्राएली एक स्त्री के बच्चे के जन्म के बारे में बात करते थे। यह भी संभव है कि आप इसे दर्शकों के सामने अभिनय करके या वस्तुओं के माध्यम से दिखाने का चुनाव न करें। जन्म देने के बाद, हन्ना समझाती है कि उसने अपने पुत्र का नाम शमूएल रखा क्योंकि उसने यहोवा से यह पुत्र माँगा था। यह भाग यह नहीं बताता कि हन्ना यह बात किससे कह रही थी, लेकिन सम्भवतः हन्ना अपने परिवार से बात कर रही थी।</w:t>
      </w:r>
    </w:p>
    <w:p>
      <w:pPr/>
      <w:r>
        <w:rPr>
          <w:lang w:val="hi_IN" w:bidi="hi_IN"/>
        </w:rPr>
      </w:r>
      <w:r>
        <w:rPr>
          <w:lang w:val="hi_IN" w:bidi="hi_IN"/>
        </w:rPr>
        <w:t>यहाँ रुकें और एक स्त्री के बच्चा होने की कहानी साझा करें। उन शब्दों पर ध्यान दें जिनका उपयोग आप यह कहने के लिए करते हैं कि उसका बच्चा हुआ है। इस ऑडियो को यहाँ रोकें।</w:t>
      </w:r>
    </w:p>
    <w:p>
      <w:pPr/>
      <w:r>
        <w:rPr>
          <w:lang w:val="hi_IN" w:bidi="hi_IN"/>
        </w:rPr>
      </w:r>
      <w:r>
        <w:rPr>
          <w:lang w:val="hi_IN" w:bidi="hi_IN"/>
        </w:rPr>
        <w:t>शमूएल नाम के कई संभावित अर्थ हैं: “यहोवा का नाम,” “यहोवा का वंश या संतान,” या “यहोवा ने सुना।” शमूएल एल्काना का बच्चा था, न कि यहोवा का बच्चा। इसलिए यदि शमूएल के नाम का अर्थ “यहोवा का बच्चा” है, तो ऐसा इसलिए है क्योंकि हन्ना जानती है कि यहोवा ने उसे उसे शमूएल दिया था, न कि इसलिए कि शमूएल शाब्दिक रूप से यहोवा की संतान है। इब्रानी भाषा में शमूएल नाम “पूछना” के लिए इब्रानी शब्द के समान लगता है। शमूएल नाम भी शाऊल के समान लगता है, जिसकी कहानी कहानीकार बाद में 1 शमूएल की पुस्तक में बताएगा। शमूएल और शाऊल एक जैसे लग सकते हैं, परन्तु वे बहुत अलग पुरुष हैं।</w:t>
      </w:r>
    </w:p>
    <w:p>
      <w:pPr/>
      <w:r>
        <w:rPr>
          <w:lang w:val="hi_IN" w:bidi="hi_IN"/>
        </w:rPr>
      </w:r>
      <w:r>
        <w:rPr>
          <w:lang w:val="hi_IN" w:bidi="hi_IN"/>
        </w:rPr>
        <w:t>दृश्य एल्काना, पनिन्ना और उनके बच्चों को फिर से शीलो की अपनी वार्षिक यात्रा की तैयारी करते हुए दिखाता हैं। लेकिन हन्ना इस बार परिवार के साथ शीलो नहीं जाती है। हन्ना एल्काना से कहती है कि वह शमूएल का दूध छुड़ाने के बाद ही उसे शीलो ले जाने की प्रतीक्षा करना चाहती है। फिर हन्ना शमूएल को शीलो में यहोवा के निवासस्थान में ले जाएगी, और शमूएल अपने शेष जीवनभर वहाँ रहेगा।</w:t>
      </w:r>
    </w:p>
    <w:p>
      <w:pPr/>
      <w:r>
        <w:rPr>
          <w:lang w:val="hi_IN" w:bidi="hi_IN"/>
        </w:rPr>
      </w:r>
      <w:r>
        <w:rPr>
          <w:lang w:val="hi_IN" w:bidi="hi_IN"/>
        </w:rPr>
        <w:t>एल्काना हन्ना को तब तक रहने और इंतजार करने की अनुमति देता है जब तक वह शमूएल का दूध नहीं छुड़ाती है। एल्काना कहता है, “केवल यहोवा अपने वचन को पूरा करे।” एल्काना दिखाता है कि उसकी मुख्य चिंता यह है कि यहोवा अपने वचन, या अपने वादे को निभाए। यह स्पष्ट नहीं है कि एल्काना यहोवा द्वारा अपनी प्रतिज्ञा पूरी करने की बात कर रहा है या हन्ना द्वारा अपनी प्रतिज्ञा पूरी करने की। इसलिए कुछ अनुवाद कहते हैं, “यहोवा तुम्हारी प्रतिज्ञा को दृढ़ करे,” जिसका अर्थ है यहोवा के प्रति हन्ना के वचन या मन्नत। जो अनुवादक इस प्रकार अनुवाद करते हैं, वे मानते हैं कि एल्काना हन्ना की प्रतिज्ञा की बात कर रहा है, क्योंकि यहोवा पहले ही अपनी प्रतिज्ञा पूरी कर चुका है। यद्यपि कहानी यह अगला भाग नहीं बताती, आप चाहें तो दिखा सकते हैं कि एल्काना और उसका पूरा परिवार वहाँ से चले जाते हैं जबकि हन्ना घर पर रहती है, और फिर बाद में परिवार फिर से लौट आता है। कहानी के इस बिंदु पर, शमूएल एक बच्चा है।</w:t>
      </w:r>
    </w:p>
    <w:p>
      <w:pPr/>
      <w:r>
        <w:rPr>
          <w:lang w:val="hi_IN" w:bidi="hi_IN"/>
        </w:rPr>
      </w:r>
      <w:r>
        <w:rPr>
          <w:lang w:val="hi_IN" w:bidi="hi_IN"/>
        </w:rPr>
        <w:t>फिर कहानीकार कुछ समय बीत जाने के बाद हन्ना के पास वापस आता है। कहानीकार कहता है, "हन्ना द्वारा लड़के का दूध छुड़ाने के बाद," इसलिए संभवतः लगभग तीन साल हो गए हैं जब एल्काना हन्ना के बिना शीलो गया था। अब, शमूएल एक छोटा बच्चा है। हन्ना, एल्काना और शमूएल रामाह से शीलो की यात्रा करते हैं तीन वर्ष का बैल, एक एपा मैदा, और दाखमधु की एक मशक लेकर जाते हैं। आटे का एक एपा शायद लगभग 13 किलोग्राम था। ये वे सामान्य बलिदान हैं जिन्हें एक इस्राएली यहोवा के लिए चढ़ाता था, जब वह यहोवा से की हुई मन्नत निभाता था। एल्काना और हन्ना प्रत्येक ऐसी वस्तुओं की तुलना में अधिक लाते थे, जो लोग आमतौर पर इस तरह के बलिदान के लिए लाते थे। यह दिखाता है कि एल्काना धनी है और यह भी कि यह मन्नत एल्काना और हन्ना के लिए बहुत विशेष है।</w:t>
      </w:r>
    </w:p>
    <w:p>
      <w:pPr/>
      <w:r>
        <w:rPr>
          <w:lang w:val="hi_IN" w:bidi="hi_IN"/>
        </w:rPr>
      </w:r>
      <w:r>
        <w:rPr>
          <w:lang w:val="hi_IN" w:bidi="hi_IN"/>
        </w:rPr>
        <w:t>यहाँ रुकें और समूह में इस प्रश्न पर चर्चा करें: आप उस समय के बारे में कैसे बात करते हैं जब एक माँ अपने बच्चे को स्तनपान कराना बंद कर देती है या बच्चे को दूध पिलाना बंद कर देती है? इस ऑडियो को यहाँ रोकें।</w:t>
      </w:r>
    </w:p>
    <w:p>
      <w:pPr/>
      <w:r>
        <w:rPr>
          <w:lang w:val="hi_IN" w:bidi="hi_IN"/>
        </w:rPr>
      </w:r>
      <w:r>
        <w:rPr>
          <w:lang w:val="hi_IN" w:bidi="hi_IN"/>
        </w:rPr>
        <w:t>कहानीकार कहता है, “उन्होंने बैल को मारा,” लेकिन यह वास्तव में स्पष्ट नहीं है कि बैल को किसने बलिदान किया। यह एल्काना और हन्ना या याजकों को दर्शाता है। फिर एल्काना और हन्ना शमूएल को एली के पास ले आए। हन्ना एली को याद दिलाती है कि वह वही स्त्री है जिसने कई साल पहले उसके पास खड़ी होकर यहोवा से प्रार्थना की थी। हन्ना यह दिखाने के लिए शपथ का उपयोग करती है कि वह सच कह रही है, यद्यपि एली को यह सुनकर आश्चर्य हो सकता है कि वह वही स्त्री है।</w:t>
      </w:r>
    </w:p>
    <w:p>
      <w:pPr/>
      <w:r>
        <w:rPr>
          <w:lang w:val="hi_IN" w:bidi="hi_IN"/>
        </w:rPr>
      </w:r>
      <w:r>
        <w:rPr>
          <w:lang w:val="hi_IN" w:bidi="hi_IN"/>
        </w:rPr>
        <w:t>हन्ना एली से कहती है, “मैंने इस बच्चे के लिए प्रार्थना की थी, और यहोवा ने मुझे वह दिया जो मैंने उससे माँगा था।” हन्ना के शब्द लगभग वही हैं जिनका उपयोग एली ने कई साल पहले हन्ना को आशीष देने के लिए किया था। एली ने हन्ना से कहा था, “यहोवा तेरी वह विनती पूरी करे जो तुने उससे माँगी है,” इसलिए हन्ना इस बात पर जोर दे रही है कि उसका पुत्र, यह बालक, उसी प्रार्थना का उत्तर है जो उसने कई वर्ष पहले उस दिन यहोवा से की थी।</w:t>
      </w:r>
    </w:p>
    <w:p>
      <w:pPr/>
      <w:r>
        <w:rPr>
          <w:lang w:val="hi_IN" w:bidi="hi_IN"/>
        </w:rPr>
      </w:r>
      <w:r>
        <w:rPr>
          <w:lang w:val="hi_IN" w:bidi="hi_IN"/>
        </w:rPr>
        <w:t>“इसलिए अब” दिखाता है कि हन्ना यह भेंट चढ़ा रही है और अपने बच्चे को एली को दे रही है, क्योंकि यहोवा ने हन्ना की प्रार्थना का उत्तर दिया था। “देना” शब्द सामान्यतः किसी वस्तु को कुछ समय के लिए देकर फिर वापस लेने का अर्थ देता है, लेकिन यहाँ हन्ना शमूएल को वापस पाने की आशा नहीं रखती है। शमूएल अपने जीवन के शेष समय, अर्थात मृत्यु तक, यहोवा का रहेगा। फिर अधिकांश अनुवाद कहते हैं, “और उसने वहाँ यहोवा की आराधना की।” लेकिन यह सम्भव लगता है कि उस समय एल्काना, हन्ना और शमूएल सभी एली के साथ वहाँ आराधना कर रहे थे, इसलिए कुछ अनुवाद कहते हैं, “उन्होंने वहाँ यहोवा की आराधना की।” फिर से, सम्भवतः उन्होंने यहोवा की आराधना करने के लिए अपने माथे भूमि तक झुकाकर दण्डवत् किया।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1:19–28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एल्काना</w:t>
      </w:r>
    </w:p>
    <w:p>
      <w:pPr>
        <w:pStyle w:val="ListBullet"/>
        <w:spacing w:line="240" w:lineRule="auto"/>
        <w:ind w:left="720"/>
      </w:pPr>
      <w:r>
        <w:rPr>
          <w:lang w:val="hi_IN" w:bidi="hi_IN"/>
        </w:rPr>
      </w:r>
      <w:r>
        <w:rPr>
          <w:lang w:val="hi_IN" w:bidi="hi_IN"/>
        </w:rPr>
        <w:t>हन्ना</w:t>
      </w:r>
    </w:p>
    <w:p>
      <w:pPr>
        <w:pStyle w:val="ListBullet"/>
        <w:spacing w:line="240" w:lineRule="auto"/>
        <w:ind w:left="720"/>
      </w:pPr>
      <w:r>
        <w:rPr>
          <w:lang w:val="hi_IN" w:bidi="hi_IN"/>
        </w:rPr>
      </w:r>
      <w:r>
        <w:rPr>
          <w:lang w:val="hi_IN" w:bidi="hi_IN"/>
        </w:rPr>
        <w:t>पनिन्ना</w:t>
      </w:r>
    </w:p>
    <w:p>
      <w:pPr>
        <w:pStyle w:val="ListBullet"/>
        <w:spacing w:line="240" w:lineRule="auto"/>
        <w:ind w:left="720"/>
      </w:pPr>
      <w:r>
        <w:rPr>
          <w:lang w:val="hi_IN" w:bidi="hi_IN"/>
        </w:rPr>
      </w:r>
      <w:r>
        <w:rPr>
          <w:lang w:val="hi_IN" w:bidi="hi_IN"/>
        </w:rPr>
        <w:t>पनिन्ना के बच्चे</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और एली</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अगली सुबह तड़के, एल्काना का पूरा परिवार अपने बिस्तर से उठा और दण्डवत् करने और यहोवा की उपासना करने के लिए यहोवा के निवासस्थान में गया। फिर परिवार रामाह में अपने घर वापस चला</w:t>
      </w:r>
    </w:p>
    <w:p>
      <w:pPr/>
      <w:r>
        <w:rPr>
          <w:lang w:val="hi_IN" w:bidi="hi_IN"/>
        </w:rPr>
      </w:r>
      <w:r>
        <w:rPr>
          <w:lang w:val="hi_IN" w:bidi="hi_IN"/>
        </w:rPr>
        <w:t>एल्काना हन्ना के साथ सोया, और यहोवा ने हन्ना को स्मरण किया। और हन्ना ने एक पुत्र को जन्म दिया। हन्ना ने अपने पुत्र का नाम शमूएल रखा क्योंकि उसने कहा, "मैंने इसे यहोवा से माँगा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हन्ना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एल्काना अपने परिवार को यहोवा के लिए वार्षिक बलिदान चढ़ाने के लिए फिर से शीलो ले जाने का समय आया, तो हन्ना ने एल्काना से कहा कि वह शमूएल का दूध छुड़ाने के बाद तक शीलो जाने के लिए इंतजार करना चाहती है। तब हन्ना शमूएल को ले जाकर यहोवा के सामने प्रस्तुत करेगी, और शमूएल अपने पूरे जीवन भर यहोवा के निवासस्थान में रहेगा।</w:t>
      </w:r>
    </w:p>
    <w:p>
      <w:pPr/>
      <w:r>
        <w:rPr>
          <w:lang w:val="hi_IN" w:bidi="hi_IN"/>
        </w:rPr>
      </w:r>
      <w:r>
        <w:rPr>
          <w:lang w:val="hi_IN" w:bidi="hi_IN"/>
        </w:rPr>
        <w:t>हन्ना के पति एल्काना ने उससे कहा, “जो तुझे सबसे अच्छा लगता है, वही कर।” “जब तक तू उसका दूध न छुड़ाए तब तक यहीं रह; केवल यहोवा ही उसके वचन की पुष्टि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एल्काना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इसलिए हन्ना घर पर रही और शमूएल का पालन-पोषण करती रही जब तक उसने शमूएल का दूध न छुड़ाया। जब हन्ना ने शमूएल का दूध छुड़ाया, तब हन्ना छोटे शमूएल को एक बलिदान के साथ शीलो में यहोवा के निवासस्थान में ले गई। हन्ना और एल्काना एक तीन वर्ष का बैल, एक एपा मैदा, और दाखमधु की एक मशक लेकर आए। जब वे बैल को बलिदान कर चुके, तब हन्ना और एल्काना शमूएल को एली के पास ले गए। हन्ना ने कहा, “हे मेरे प्रभु, तेरे जीवन की शपथ, मैं वही स्त्री हूँ जो यहाँ तेरे पास खड़ी होकर यहोवा से प्रार्थना कर रही थी। इस बच्चे के लिए मैंने प्रार्थना की थी, और यहोवा ने मुझे वह दिया जो मैंने उससे माँगा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हन्ना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जैसा हन्ना ने वादा किया था, इसलिए हन्ना ने शमूएल को उसके शेष जीवन के लिए यहोवा को दे दिया। और हन्ना, एल्काना, शमूएल और एली ने यहोवा के निवासस्थान में एक साथ यहोवा की उपासना की।</w:t>
      </w:r>
      <w:r>
        <w:rPr>
          <w:lang w:val="hi_IN" w:bidi="hi_IN"/>
        </w:rPr>
      </w:r>
    </w:p>
    <w:p>
      <w:pPr>
        <w:pStyle w:val="Heading3"/>
      </w:pPr>
      <w:r>
        <w:rPr>
          <w:lang w:val="hi_IN" w:bidi="hi_IN"/>
        </w:rPr>
        <w:t>आवश्यक जानकारी</w:t>
      </w:r>
    </w:p>
    <w:p>
      <w:pPr/>
      <w:r>
        <w:rPr>
          <w:lang w:val="hi_IN" w:bidi="hi_IN"/>
        </w:rPr>
      </w:r>
      <w:r>
        <w:rPr>
          <w:lang w:val="hi_IN" w:bidi="hi_IN"/>
        </w:rPr>
        <w:t>1 शमूएल 1:19–28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अगली सुबह एल्काना और उसका घराना जल्दी उठा और यहोवा की </w:t>
      </w:r>
      <w:r>
        <w:rPr>
          <w:b/>
          <w:lang w:val="hi_IN" w:bidi="hi_IN"/>
        </w:rPr>
        <w:t>उपासना</w:t>
      </w:r>
      <w:r>
        <w:rPr>
          <w:lang w:val="hi_IN" w:bidi="hi_IN"/>
        </w:rPr>
        <w:t xml:space="preserve"> की। आप कह सकते हैं कि एल्काना और उसके घराने ने यहोवा को दण्डवत् किया, जो उसकी उपासना करने का एक तरीका था, या आप उपासना के लिए एक शब्द का उपयोग कर सकते हैं जिसका उपयोग आपने पहले किया है। </w:t>
      </w:r>
      <w:r>
        <w:rPr>
          <w:b/>
          <w:lang w:val="hi_IN" w:bidi="hi_IN"/>
        </w:rPr>
        <w:t>उपासना</w:t>
      </w:r>
      <w:r>
        <w:rPr>
          <w:lang w:val="hi_IN" w:bidi="hi_IN"/>
        </w:rPr>
        <w:t xml:space="preserve"> के बारे में अधिक जानकारी के लिए मुख्य शब्दावली देखें।</w:t>
      </w:r>
    </w:p>
    <w:p>
      <w:pPr/>
      <w:r>
        <w:rPr>
          <w:lang w:val="hi_IN" w:bidi="hi_IN"/>
        </w:rPr>
      </w:r>
      <w:r>
        <w:rPr>
          <w:lang w:val="hi_IN" w:bidi="hi_IN"/>
        </w:rPr>
        <w:t xml:space="preserve">"और </w:t>
      </w:r>
      <w:r>
        <w:rPr>
          <w:b/>
          <w:lang w:val="hi_IN" w:bidi="hi_IN"/>
        </w:rPr>
        <w:t>यहोवा</w:t>
      </w:r>
      <w:r>
        <w:rPr>
          <w:lang w:val="hi_IN" w:bidi="hi_IN"/>
        </w:rPr>
        <w:t xml:space="preserve"> ने उसकी सुधि ली।" जब इस्राएली यहोवा द्वारा किसी को स्मरण करने की बात कहते थे, तो आमतौर पर उनका अर्थ यह था कि यहोवा ने उस व्यक्ति की सहायता करने के लिए कुछ किया। यह विशेष रूप से तब सच था जब कोई व्यक्ति लंबे समय तक संघर्ष करता रहा हो, जैसे हन्ना लंबे समय तक संतान न होने के कारण संघर्ष करती रही थी। यहोवा के लिए उसी शब्द का उपयोग करें जिसका उपयोग आपने पिछले भागों में किया है। </w:t>
      </w:r>
      <w:r>
        <w:rPr>
          <w:b/>
          <w:lang w:val="hi_IN" w:bidi="hi_IN"/>
        </w:rPr>
        <w:t>यहोवा</w:t>
      </w:r>
      <w:r>
        <w:rPr>
          <w:lang w:val="hi_IN" w:bidi="hi_IN"/>
        </w:rPr>
        <w:t xml:space="preserve"> शब्द मुख्य शब्दावली में है।</w:t>
      </w:r>
    </w:p>
    <w:p>
      <w:pPr/>
      <w:r>
        <w:rPr>
          <w:lang w:val="hi_IN" w:bidi="hi_IN"/>
        </w:rPr>
      </w:r>
      <w:r>
        <w:rPr>
          <w:lang w:val="hi_IN" w:bidi="hi_IN"/>
        </w:rPr>
        <w:t xml:space="preserve">एलकाना अपने घराने के साथ शीलो में यहोवा के </w:t>
      </w:r>
      <w:r>
        <w:rPr>
          <w:b/>
          <w:lang w:val="hi_IN" w:bidi="hi_IN"/>
        </w:rPr>
        <w:t>निवासस्थान</w:t>
      </w:r>
      <w:r>
        <w:rPr>
          <w:lang w:val="hi_IN" w:bidi="hi_IN"/>
        </w:rPr>
        <w:t xml:space="preserve">, अर्थात् उसके </w:t>
      </w:r>
      <w:r>
        <w:rPr>
          <w:b/>
          <w:lang w:val="hi_IN" w:bidi="hi_IN"/>
        </w:rPr>
        <w:t>भवन</w:t>
      </w:r>
      <w:r>
        <w:rPr>
          <w:lang w:val="hi_IN" w:bidi="hi_IN"/>
        </w:rPr>
        <w:t xml:space="preserve">, में जाने के लिए ऊपर गया। यहोवा के भवन या निवास-स्थान के लिए उसी शब्द या वाक्यांश का उपयोग करें जिसका उपयोग आपने पिछले भागों में किया है। </w:t>
      </w:r>
      <w:r>
        <w:rPr>
          <w:lang w:val="hi_IN" w:bidi="hi_IN"/>
        </w:rPr>
        <w:t>परमेश्वर के भवन</w:t>
      </w:r>
      <w:r>
        <w:rPr>
          <w:lang w:val="hi_IN" w:bidi="hi_IN"/>
        </w:rPr>
        <w:t xml:space="preserve"> या </w:t>
      </w:r>
      <w:r>
        <w:rPr>
          <w:b/>
          <w:lang w:val="hi_IN" w:bidi="hi_IN"/>
        </w:rPr>
        <w:t>निवास-स्थान</w:t>
      </w:r>
      <w:r>
        <w:rPr>
          <w:lang w:val="hi_IN" w:bidi="hi_IN"/>
        </w:rPr>
        <w:t xml:space="preserve"> के बारे में अधिक जानकारी के लिए मुख्य शब्दावली देखें। “घर” या “घराना” शब्द किसी पुरुष के परिवार के लिए प्रयोग किया जाता था, क्योंकि इसमें वे सभी लोग सम्मिलित होते थे जो उस पुरुष के घर में रहते थे। एक घराने में केवल किसी पुरुष की पत्नी और बच्चे ही नहीं, बल्कि उनसे अधिक परिवार के सदस्य भी शामिल हो सकते थे। किसी पुरुष के घर में उसके माता-पिता, उसके पुत्रों के परिवार, और अन्य लोग भी उसके साथ रह सकते थे। </w:t>
      </w:r>
    </w:p>
    <w:p>
      <w:pPr/>
      <w:r>
        <w:rPr>
          <w:lang w:val="hi_IN" w:bidi="hi_IN"/>
        </w:rPr>
      </w:r>
      <w:r>
        <w:rPr>
          <w:lang w:val="hi_IN" w:bidi="hi_IN"/>
        </w:rPr>
        <w:t xml:space="preserve">यहाँ रुकें और समूह के रूप में चर्चा करें कि आप </w:t>
      </w:r>
      <w:r>
        <w:rPr>
          <w:b/>
          <w:lang w:val="hi_IN" w:bidi="hi_IN"/>
        </w:rPr>
        <w:t>घराने</w:t>
      </w:r>
      <w:r>
        <w:rPr>
          <w:lang w:val="hi_IN" w:bidi="hi_IN"/>
        </w:rPr>
        <w:t xml:space="preserve"> के लिए किस शब्द या वाक्यांश का इस्तेमाल करेंगे। अधिक जानकारी के लिए मुख्य शब्दावली में </w:t>
      </w:r>
      <w:r>
        <w:rPr>
          <w:lang w:val="hi_IN" w:bidi="hi_IN"/>
        </w:rPr>
        <w:t>घराने</w:t>
      </w:r>
      <w:r>
        <w:rPr>
          <w:lang w:val="hi_IN" w:bidi="hi_IN"/>
        </w:rPr>
        <w:t xml:space="preserve">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एल्काना यहोवा के सामने अपना वार्षिक </w:t>
      </w:r>
      <w:r>
        <w:rPr>
          <w:b/>
          <w:lang w:val="hi_IN" w:bidi="hi_IN"/>
        </w:rPr>
        <w:t>बलिदान</w:t>
      </w:r>
      <w:r>
        <w:rPr>
          <w:lang w:val="hi_IN" w:bidi="hi_IN"/>
        </w:rPr>
        <w:t xml:space="preserve"> चढ़ाने और "अपनी </w:t>
      </w:r>
      <w:r>
        <w:rPr>
          <w:b/>
          <w:lang w:val="hi_IN" w:bidi="hi_IN"/>
        </w:rPr>
        <w:t>मन्नत</w:t>
      </w:r>
      <w:r>
        <w:rPr>
          <w:lang w:val="hi_IN" w:bidi="hi_IN"/>
        </w:rPr>
        <w:t xml:space="preserve"> निभाने के लिए" गया। मन्नत परमेश्वर से की गई एक प्रतिज्ञा है। यदि कोई विवाहित इस्राएली स्त्री मन्नत मानती थी, तो उसका पति उसे वह मन्नत पूरी करने की अनुमति दे सकता था या उसे रोक सकता था। बलिदान और मन्नत के लिए उन्हीं शब्दों का उपयोग करें जिनका उपयोग आपने पिछले भागों में किया था। अधिक जानकारी के लिए, मुख्य शब्दावली में </w:t>
      </w:r>
      <w:r>
        <w:rPr>
          <w:lang w:val="hi_IN" w:bidi="hi_IN"/>
        </w:rPr>
        <w:t>बलिदान</w:t>
      </w:r>
      <w:r>
        <w:rPr>
          <w:lang w:val="hi_IN" w:bidi="hi_IN"/>
        </w:rPr>
        <w:t xml:space="preserve"> और </w:t>
      </w:r>
      <w:r>
        <w:rPr>
          <w:b/>
          <w:lang w:val="hi_IN" w:bidi="hi_IN"/>
        </w:rPr>
        <w:t>मन्नत</w:t>
      </w:r>
      <w:r>
        <w:rPr>
          <w:lang w:val="hi_IN" w:bidi="hi_IN"/>
        </w:rPr>
        <w:t xml:space="preserve"> देखें।</w:t>
      </w:r>
    </w:p>
    <w:p>
      <w:pPr/>
      <w:r>
        <w:rPr>
          <w:lang w:val="hi_IN" w:bidi="hi_IN"/>
        </w:rPr>
      </w:r>
      <w:r>
        <w:rPr>
          <w:lang w:val="hi_IN" w:bidi="hi_IN"/>
        </w:rPr>
        <w:t xml:space="preserve">जब हन्ना और एल्काना शमूएल को शीलो में यहोवा के निवासस्थान में लाए, तब वे “तीन वर्ष का एक बैल, एक </w:t>
      </w:r>
      <w:r>
        <w:rPr>
          <w:b/>
          <w:lang w:val="hi_IN" w:bidi="hi_IN"/>
        </w:rPr>
        <w:t>एपा</w:t>
      </w:r>
      <w:r>
        <w:rPr>
          <w:lang w:val="hi_IN" w:bidi="hi_IN"/>
        </w:rPr>
        <w:t xml:space="preserve"> आटा, और </w:t>
      </w:r>
      <w:r>
        <w:rPr>
          <w:b/>
          <w:lang w:val="hi_IN" w:bidi="hi_IN"/>
        </w:rPr>
        <w:t>दाखमधु</w:t>
      </w:r>
      <w:r>
        <w:rPr>
          <w:lang w:val="hi_IN" w:bidi="hi_IN"/>
        </w:rPr>
        <w:t xml:space="preserve"> की एक मशक” भेंट के रूप में साथ लाए। यह उस व्यक्ति के लिए सामान्य भेंट थी जो यहोवा के लिए अपनी मन्नत पूरी कर रहा होता था, परन्तु हन्ना और एल्काना इन वस्तुओं में से प्रत्येक की बहुत बड़ी मात्रा लेकर आए थे। अधिक जानकारी के लिए, मुख्य शब्दावली में </w:t>
      </w:r>
      <w:r>
        <w:rPr>
          <w:b/>
          <w:lang w:val="hi_IN" w:bidi="hi_IN"/>
        </w:rPr>
        <w:t>दाखमधु</w:t>
      </w:r>
      <w:r>
        <w:rPr>
          <w:lang w:val="hi_IN" w:bidi="hi_IN"/>
        </w:rPr>
        <w:t xml:space="preserve"> और </w:t>
      </w:r>
      <w:r>
        <w:rPr>
          <w:b/>
          <w:lang w:val="hi_IN" w:bidi="hi_IN"/>
        </w:rPr>
        <w:t>एपा</w:t>
      </w:r>
      <w:r>
        <w:rPr>
          <w:lang w:val="hi_IN" w:bidi="hi_IN"/>
        </w:rPr>
        <w:t xml:space="preserve"> देखें।</w:t>
      </w:r>
    </w:p>
    <w:p>
      <w:pPr/>
      <w:r>
        <w:rPr>
          <w:lang w:val="hi_IN" w:bidi="hi_IN"/>
        </w:rPr>
      </w:r>
      <w:r>
        <w:rPr>
          <w:lang w:val="hi_IN" w:bidi="hi_IN"/>
        </w:rPr>
        <w:t xml:space="preserve">यहाँ रुकें और समूह में एक </w:t>
      </w:r>
      <w:r>
        <w:rPr>
          <w:lang w:val="hi_IN" w:bidi="hi_IN"/>
        </w:rPr>
        <w:t>बैल</w:t>
      </w:r>
      <w:r>
        <w:rPr>
          <w:lang w:val="hi_IN" w:bidi="hi_IN"/>
        </w:rPr>
        <w:t xml:space="preserve">, एक </w:t>
      </w:r>
      <w:r>
        <w:rPr>
          <w:lang w:val="hi_IN" w:bidi="hi_IN"/>
        </w:rPr>
        <w:t>एपा आटा</w:t>
      </w:r>
      <w:r>
        <w:rPr>
          <w:lang w:val="hi_IN" w:bidi="hi_IN"/>
        </w:rPr>
        <w:t xml:space="preserve">, और </w:t>
      </w:r>
      <w:r>
        <w:rPr>
          <w:lang w:val="hi_IN" w:bidi="hi_IN"/>
        </w:rPr>
        <w:t>दाखमधु की एक मशक</w:t>
      </w:r>
      <w:r>
        <w:rPr>
          <w:lang w:val="hi_IN" w:bidi="hi_IN"/>
        </w:rPr>
        <w:t xml:space="preserve"> की तस्वीर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एपा</w:t>
      </w:r>
      <w:r>
        <w:rPr>
          <w:lang w:val="hi_IN" w:bidi="hi_IN"/>
        </w:rPr>
        <w:t xml:space="preserve"> और </w:t>
      </w:r>
      <w:r>
        <w:rPr>
          <w:b/>
          <w:lang w:val="hi_IN" w:bidi="hi_IN"/>
        </w:rPr>
        <w:t>दाखमधु की मशक</w:t>
      </w:r>
      <w:r>
        <w:rPr>
          <w:lang w:val="hi_IN" w:bidi="hi_IN"/>
        </w:rPr>
        <w:t xml:space="preserve"> के लिए किन शब्दों या वाक्यांशों का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हन्ना एली को “</w:t>
      </w:r>
      <w:r>
        <w:rPr>
          <w:b/>
          <w:lang w:val="hi_IN" w:bidi="hi_IN"/>
        </w:rPr>
        <w:t>मेरे प्रभु</w:t>
      </w:r>
      <w:r>
        <w:rPr>
          <w:lang w:val="hi_IN" w:bidi="hi_IN"/>
        </w:rPr>
        <w:t xml:space="preserve">” भी कहती है, जो उस समय किसी आदरणीय व्यक्ति से सम्मानपूर्वक बात करने का एक सामान्य तरीका था। "मेरे प्रभु" के लिए उसी शब्द या वाक्यांश का उपयोग करें जिसका उपयोग आपने पिछले भागों में किया था। अधिक जानकारी के लिए, मुख्य शब्दावली में </w:t>
      </w:r>
      <w:r>
        <w:rPr>
          <w:lang w:val="hi_IN" w:bidi="hi_IN"/>
        </w:rPr>
        <w:t>प्रभु</w:t>
      </w:r>
      <w:r>
        <w:rPr>
          <w:lang w:val="hi_IN" w:bidi="hi_IN"/>
        </w:rPr>
        <w:t xml:space="preserve"> शब्द देखें।</w:t>
      </w:r>
    </w:p>
    <w:p>
      <w:pPr/>
      <w:r>
        <w:rPr>
          <w:lang w:val="hi_IN" w:bidi="hi_IN"/>
        </w:rPr>
      </w:r>
      <w:r>
        <w:rPr>
          <w:lang w:val="hi_IN" w:bidi="hi_IN"/>
        </w:rPr>
        <w:t xml:space="preserve">हन्ना एली को बताती है कि वही वह स्त्री है जो वर्षों पहले एक संतान के लिए </w:t>
      </w:r>
      <w:r>
        <w:rPr>
          <w:b/>
          <w:lang w:val="hi_IN" w:bidi="hi_IN"/>
        </w:rPr>
        <w:t>प्रार्थना</w:t>
      </w:r>
      <w:r>
        <w:rPr>
          <w:lang w:val="hi_IN" w:bidi="hi_IN"/>
        </w:rPr>
        <w:t xml:space="preserve"> कर रही थी। जब हन्ना प्रार्थना कर रही थी, तब वह यहोवा से बात कर रही थी। प्रार्थना के लिए उसी शब्द का उपयोग करें जो आपने पिछले भागों में किया था। </w:t>
      </w:r>
      <w:r>
        <w:rPr>
          <w:b/>
          <w:lang w:val="hi_IN" w:bidi="hi_IN"/>
        </w:rPr>
        <w:t>प्रार्थना</w:t>
      </w:r>
      <w:r>
        <w:rPr>
          <w:lang w:val="hi_IN" w:bidi="hi_IN"/>
        </w:rPr>
        <w:t xml:space="preserve"> के बारे में अधिक जानकारी के लिए, मुख्य शब्दावली देखें।</w:t>
      </w:r>
    </w:p>
    <w:p>
      <w:pPr/>
      <w:r>
        <w:rPr>
          <w:lang w:val="hi_IN" w:bidi="hi_IN"/>
        </w:rPr>
      </w:r>
      <w:r>
        <w:rPr>
          <w:lang w:val="hi_IN" w:bidi="hi_IN"/>
        </w:rPr>
        <w:t xml:space="preserve">हन्ना एली से कहती है कि उसने अपने पुत्र को यहोवा को "दे" दिया है। “देना” शब्द का अर्थ आमतौर पर कुछ समय के लिए ही देना और बाद में उसे वापस पाने की उम्मीद करना होता है। इस मामले में, हन्ना केवल एक समय के लिए शमूएल को उधार नहीं दे रही है। हन्ना कहती है, “जब तक वह जीवित रहेगा।” हन्ना शमूएल को उसके जीवन भर, अर्थात् उसकी मृत्यु तक, यहोवा को समर्पित कर रही है। कुछ अनुवाद “मैं देती हूँ” या “मैं समर्पित करती हूँ” कहते हैं, ताकि यह स्पष्ट हो कि हन्ना यह अपेक्षा नहीं करती कि शमूएल फिर कभी उसके पास वापस आएगा। </w:t>
      </w:r>
    </w:p>
    <w:p>
      <w:pPr/>
      <w:r>
        <w:rPr>
          <w:lang w:val="hi_IN" w:bidi="hi_IN"/>
        </w:rPr>
      </w:r>
      <w:r>
        <w:rPr>
          <w:lang w:val="hi_IN" w:bidi="hi_IN"/>
        </w:rPr>
        <w:t xml:space="preserve">यहाँ रुकें और समूह के रूप में चर्चा करें कि आप यह कहने के लिए किस शब्द या वाक्यांश का उपयोग करेंगे कि हन्ना ने अपने पुत्र को यहोवा को </w:t>
      </w:r>
      <w:r>
        <w:rPr>
          <w:b/>
          <w:lang w:val="hi_IN" w:bidi="hi_IN"/>
        </w:rPr>
        <w:t>सौंप दिया</w:t>
      </w:r>
      <w:r>
        <w:rPr>
          <w:lang w:val="hi_IN" w:bidi="hi_IN"/>
        </w:rPr>
        <w:t xml:space="preserve"> था।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2:1–11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2:1–11 को सुनें और अपने मन में रखें।</w:t>
      </w:r>
    </w:p>
    <w:p>
      <w:pPr/>
      <w:r>
        <w:rPr>
          <w:lang w:val="hi_IN" w:bidi="hi_IN"/>
        </w:rPr>
      </w:r>
      <w:r>
        <w:rPr>
          <w:lang w:val="hi_IN" w:bidi="hi_IN"/>
        </w:rPr>
        <w:t>यदि सम्भव हो, तो 1 शमूएल 2:1–11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2:1–11 का ऑडियो संस्करण सबसे आसानी से समझ में आने वाले अनुवाद में सुनें।</w:t>
      </w:r>
    </w:p>
    <w:p>
      <w:pPr/>
      <w:r>
        <w:rPr>
          <w:lang w:val="hi_IN" w:bidi="hi_IN"/>
        </w:rPr>
      </w:r>
      <w:r>
        <w:rPr>
          <w:lang w:val="hi_IN" w:bidi="hi_IN"/>
        </w:rPr>
        <w:t>ध्यान दें: यह भाग एक गीत है, जो इब्रानी कविता है। हम अनुशंसा करते हैं कि आपका समूह "दूसरा चरण: मंच स्थापित करना" से आगे बढ़ने से पहले "कविता का परिचय मॉड्यूल 1” को पूरा करे। यदि आवश्यकता हो, तो यहाँ रुकें और आपके समूह द्वारा कविता के अनुवाद के बारे में किए गए अनुवाद निर्णयों की समीक्षा करें। इस ऑडियो को यहाँ रोकें।</w:t>
      </w:r>
    </w:p>
    <w:p>
      <w:pPr/>
      <w:r>
        <w:rPr>
          <w:lang w:val="hi_IN" w:bidi="hi_IN"/>
        </w:rPr>
      </w:r>
      <w:r>
        <w:rPr>
          <w:lang w:val="hi_IN" w:bidi="hi_IN"/>
        </w:rPr>
        <w:t>हन्ना और एल्काना अभी-अभी छोटे शमूएल को एली के पास ले गए हैं। एल्काना और हन्ना ने निवासस्थान में यहोवा की उपासना की, और फिर हन्ना ने यहोवा से प्रार्थना की। लोग अक्सर इस प्रार्थना को "हन्ना का गीत" कहते हैं, क्योंकि हन्ना सुंदर, काव्यात्मक भाषा का उपयोग करती है। यह प्रार्थना उन गीतों के समान है जिन्हें इस्राएली अपने शत्रुओं पर विजय का उत्सव मनाते समय गाते थे। परमेश्वर द्वारा उनकी प्रार्थनाएँ सुन लेने और उनकी सहायता करने के बाद इस्राएली अक्सर धन्यवाद देने के लिए प्रार्थना करते थे। हन्ना अपने पुत्र के जन्म से अधिक के लिए यहोवा का धन्यवाद करती है। हन्ना यहोवा का यह भी धन्यवाद देती है कि वह अपनी सामर्थ्य से लोगों की परिस्थितियों को बदल देता है। बाद में, नए नियम में, यीशु की माता मरियम इसी तरह की प्रार्थना गाती है, जब गब्रिएल स्वर्गदूत ने मरियम को बताया कि उसका एक पुत्र होगा।</w:t>
      </w:r>
    </w:p>
    <w:p>
      <w:pPr/>
      <w:r>
        <w:rPr>
          <w:lang w:val="hi_IN" w:bidi="hi_IN"/>
        </w:rPr>
      </w:r>
      <w:r>
        <w:rPr>
          <w:lang w:val="hi_IN" w:bidi="hi_IN"/>
        </w:rPr>
        <w:t>यहाँ रुकें और उस समय की एक कहानी सुनाएँ जब किसी ने अपने साथ या आपके समुदाय के साथ हुई बहुत अच्छी घटना का उत्सव मनाने के लिए एक गीत लिखा था। गीतकार ने गीत किसको संबोधित किया? उत्सव का गीत अन्य गीतों से कैसे अलग है? इस ऑडियो को यहाँ रोकें।</w:t>
      </w:r>
    </w:p>
    <w:p>
      <w:pPr/>
      <w:r>
        <w:rPr>
          <w:lang w:val="hi_IN" w:bidi="hi_IN"/>
        </w:rPr>
      </w:r>
      <w:r>
        <w:rPr>
          <w:lang w:val="hi_IN" w:bidi="hi_IN"/>
        </w:rPr>
        <w:t>रुकें और समूह में इस प्रश्न पर चर्चा करें: आपकी भाषा में प्रार्थनाएँ कैसी सुनाई देती हैं? इस ऑडियो को यहाँ रोकें।</w:t>
      </w:r>
    </w:p>
    <w:p>
      <w:pPr/>
      <w:r>
        <w:rPr>
          <w:lang w:val="hi_IN" w:bidi="hi_IN"/>
        </w:rPr>
      </w:r>
      <w:r>
        <w:rPr>
          <w:lang w:val="hi_IN" w:bidi="hi_IN"/>
        </w:rPr>
        <w:t>हन्ना प्रार्थना करती है और कहती है कि उसका हृदय यहोवा में आनन्दित होता है। बाइबल में, हृदय वह स्थान है जहाँ किसी व्यक्ति के विचार, भावनाएँ और निर्णय होते हैं। हन्ना कहती है कि उसका सींग यहोवा के कारण ऊँचा हो गया है। लोग सींगों का उपयोग शक्ति, बल और गर्व के प्रतीक के रूप में करते थे। यहोवा ने हन्ना को बाँझ होने की शर्म से पुत्र होने की गरिमा में उठा दिया है, और हन्ना यहोवा की स्तुति करती है।</w:t>
      </w:r>
    </w:p>
    <w:p>
      <w:pPr/>
      <w:r>
        <w:rPr>
          <w:lang w:val="hi_IN" w:bidi="hi_IN"/>
        </w:rPr>
      </w:r>
      <w:r>
        <w:rPr>
          <w:lang w:val="hi_IN" w:bidi="hi_IN"/>
        </w:rPr>
        <w:t>यहाँ रुकें और समूह में इस प्रश्न पर चर्चा करें: आपकी संस्कृति में कौन-सी चीज़ें हैं जिनका उपयोग शक्ति और सामर्थ्य के प्रतीक के रूप में होता है? इस ऑडियो को यहाँ रोकें।</w:t>
      </w:r>
    </w:p>
    <w:p>
      <w:pPr/>
      <w:r>
        <w:rPr>
          <w:lang w:val="hi_IN" w:bidi="hi_IN"/>
        </w:rPr>
      </w:r>
      <w:r>
        <w:rPr>
          <w:lang w:val="hi_IN" w:bidi="hi_IN"/>
        </w:rPr>
        <w:t>यहाँ रुकें और एक सींग की तस्वीर देखें। इस ऑडियो को यहाँ रोकें।</w:t>
      </w:r>
    </w:p>
    <w:p>
      <w:pPr/>
      <w:r>
        <w:rPr>
          <w:lang w:val="hi_IN" w:bidi="hi_IN"/>
        </w:rPr>
      </w:r>
      <w:r>
        <w:rPr>
          <w:lang w:val="hi_IN" w:bidi="hi_IN"/>
        </w:rPr>
        <w:t>हन्ना यह कहती है कि उसका मुँह उसके शत्रुओं पर घमण्ड करता है, या निडरता के साथ बोलता है, क्योंकि हन्ना इस बात से आनन्दित होती है कि यहोवा ने उसे बचाया है। फिर हन्ना इस बात पर जोर देती है कि यहोवा किसी और से पूरी तरह से अलग है। तीन बार, तीन अलग-अलग तरीकों से, हन्ना कहती है कि यहोवा के समान कोई नहीं है। कोई भी ऐसा नहीं है जो यहोवा के समान पवित्र है। यहोवा के समान कोई नहीं है, न ही कोई उसके बराबर है। और इस्राएलियों के परमेश्वर के समान कोई भी चट्टान नहीं है। इस्राएली अक्सर परमेश्वर की तुलना एक चट्टान से करते थे। इस्राएलियों का अर्थ है कि यहोवा एक शक्तिशाली रक्षक है।</w:t>
      </w:r>
    </w:p>
    <w:p>
      <w:pPr/>
      <w:r>
        <w:rPr>
          <w:lang w:val="hi_IN" w:bidi="hi_IN"/>
        </w:rPr>
      </w:r>
      <w:r>
        <w:rPr>
          <w:lang w:val="hi_IN" w:bidi="hi_IN"/>
        </w:rPr>
        <w:t>यहाँ रुकें और समूह में इस प्रश्न पर चर्चा करें: आपकी संस्कृति में लोग किन चीज़ों की तुलना परमेश्वर से करते हैं? आपकी संस्कृति में सुरक्षा के प्रतीक क्या हैं? इस ऑडियो को यहाँ रोकें।</w:t>
      </w:r>
    </w:p>
    <w:p>
      <w:pPr/>
      <w:r>
        <w:rPr>
          <w:lang w:val="hi_IN" w:bidi="hi_IN"/>
        </w:rPr>
      </w:r>
      <w:r>
        <w:rPr>
          <w:lang w:val="hi_IN" w:bidi="hi_IN"/>
        </w:rPr>
        <w:t>इसके बाद, हन्ना अपने समुदाय के बाकी लोगों से बात करती है कि उन्हें अपने अद्वितीय और पवित्र परमेश्वर के प्रति कैसा व्यवहार करना चाहिए। समुदाय को घमण्ड से बातें नहीं करनी चाहिए और न ही उनके मुँह से अहंकारी वचन निकलने चाहिए, क्योंकि यहोवा लोगों के कार्यों का न्याय करता है।</w:t>
      </w:r>
    </w:p>
    <w:p>
      <w:pPr/>
      <w:r>
        <w:rPr>
          <w:lang w:val="hi_IN" w:bidi="hi_IN"/>
        </w:rPr>
      </w:r>
      <w:r>
        <w:rPr>
          <w:lang w:val="hi_IN" w:bidi="hi_IN"/>
        </w:rPr>
        <w:t>हन्ना इस्राएलियों के कार्यों के बारे में बात करने से बजाय यहोवा के कार्यों के बारे में बात करने की ओर बढ़ जाती है। हन्ना यह दिखाने के लिए सात उदाहरण देती है कि यहोवा मानवीय परिस्थितियों को बदल देता है। यहोवा लोगों के जीवन को इस तरह से बदल सकता है कि कोई भी इसे समझ न सके। हन्ना यह नहीं बताती कि यह काम कौन कर रहा है, बल्कि हन्ना यहोवा के बारे में बात कर रही है, और सुनने वाला हर कोई यह जानता है। हन्ना के पहले उदाहरण में, यहोवा शक्तिशाली लोगों के धनुष तोड़ देता है। उस समय लोग अक्सर इस्राएल में धनुष और तीरों का उपयोग हथियारों के रूप में करते थे। यहोवा शक्तिशाली लोगों को कमजोर बना सकता है। यहोवा उन हथियारों को नष्ट कर सकता है जिन पर लोग निर्भर हैं। दूसरी ओर, यहोवा कमजोर पुरुषों को सामर्थ्य देता है। जब इन पुरुषों के पास भरोसा करने के लिए कोई हथियार भी नहीं होते, तब भी यहोवा निर्बलों को उनके शत्रुओं पर विजय दिला सकता है।</w:t>
      </w:r>
    </w:p>
    <w:p>
      <w:pPr/>
      <w:r>
        <w:rPr>
          <w:lang w:val="hi_IN" w:bidi="hi_IN"/>
        </w:rPr>
      </w:r>
      <w:r>
        <w:rPr>
          <w:lang w:val="hi_IN" w:bidi="hi_IN"/>
        </w:rPr>
        <w:t>यहाँ रुकें और उस समय की एक कहानी सुनाएँ जब परमेश्वर ने मानवीय परिस्थितियों को बदल दिया, या तो एक शक्तिशाली व्यक्ति को कमजोर बना दिया या एक कमजोर व्यक्ति को शक्तिशाली बनाया, जबकि किसी को भी इसकी उम्मीद नहीं थी। इस ऑडियो को यहाँ रोकें।</w:t>
      </w:r>
    </w:p>
    <w:p>
      <w:pPr/>
      <w:r>
        <w:rPr>
          <w:lang w:val="hi_IN" w:bidi="hi_IN"/>
        </w:rPr>
      </w:r>
      <w:r>
        <w:rPr>
          <w:lang w:val="hi_IN" w:bidi="hi_IN"/>
        </w:rPr>
        <w:t>यहाँ रुकें और धनुष और तीरों की तस्वीर देखें। इस ऑडियो को यहाँ रोकें।</w:t>
      </w:r>
    </w:p>
    <w:p>
      <w:pPr/>
      <w:r>
        <w:rPr>
          <w:lang w:val="hi_IN" w:bidi="hi_IN"/>
        </w:rPr>
      </w:r>
      <w:r>
        <w:rPr>
          <w:lang w:val="hi_IN" w:bidi="hi_IN"/>
        </w:rPr>
        <w:t>अपने दूसरे उदाहरण में, हन्ना कहती है कि जिन लोगों के पास पहले बहुत भोजन था, वे अब भूखे हैं। ये लोग दूसरों से उन्हें काम पर रखने की विनती कर रहे हैं ताकि भूखे लोग पर्याप्त रोटी प्राप्त कर सकें। इस्राएलियों के लिए रोटी एक बहुत महत्वपूर्ण भोजन थी, इसलिए वे अक्सर रोटी का उपयोग सामान्य रूप से भोजन के प्रतीक के रूप में करते थे। लेकिन जो लोग भूखे थे, वे अब भूखे नहीं हैं।</w:t>
      </w:r>
    </w:p>
    <w:p>
      <w:pPr/>
      <w:r>
        <w:rPr>
          <w:lang w:val="hi_IN" w:bidi="hi_IN"/>
        </w:rPr>
      </w:r>
      <w:r>
        <w:rPr>
          <w:lang w:val="hi_IN" w:bidi="hi_IN"/>
        </w:rPr>
        <w:t>बाँझ स्त्री जो बच्चे नहीं पैदा कर सकती थी, उसने सात बच्चों को जन्म दिया है, लेकिन जिस स्त्री के पहले ही बहुत से बच्चे हो चुके हैं, वह निःसंतान है। भूखे रहना बाँझ होने के समान है, और पूर्ण होना बच्चे होने के समान है। इस्राएलियों के लिए, सात संख्या सिद्धता का प्रतीक थी। यहोवा बाँझ स्त्री को एक आदर्श परिवार देता है, और यहोवा उस स्त्री को, जिसके पहले से बच्चे थे, निःसन्तान कर देता है। यह वह स्थिति है जो सबसे अधिक उस बात से मेल खाती है जो यहोवा ने हन्ना के लिए की थी, परन्तु हन्ना केवल अपने लिए किए गए कार्य के लिए ही नहीं, बल्कि उससे कहीं अधिक के लिए यहोवा की स्तुति कर रही है। हन्ना यहोवा की स्तुति कर रही है कि वह अपने कई लोगों की स्थितियों को उलट देता है।</w:t>
      </w:r>
    </w:p>
    <w:p>
      <w:pPr/>
      <w:r>
        <w:rPr>
          <w:lang w:val="hi_IN" w:bidi="hi_IN"/>
        </w:rPr>
      </w:r>
      <w:r>
        <w:rPr>
          <w:lang w:val="hi_IN" w:bidi="hi_IN"/>
        </w:rPr>
        <w:t>अपने प्रार्थना-गीत के अगले भाग में, हन्ना यहोवा के चरित्र के बारे में बात करती है। यहोवा मारता है और जीवित करता है। यहोवा लोगों को अधोलोक तक लाता है, और यहोवा लोगों को उठा लेता है। यहोवा लोगों को उस तरह नहीं मारता जैसे पुरुष अन्य पुरुषों को मार डालते हैं, लेकिन यहोवा के पास सारी सामर्थ्य है, इसलिए यहोवा ही वह है जो लोगों को मारता है और लोगों को जीवित करता है। इस्राएली अधोलोक को पृथ्वी के नीचे एक अंधकार स्थान मानते थे, जहाँ सभी जातियों के अच्छे और बुरे लोग मरने पर जाते थे। इस्राएली अधोलोक को वह स्थान भी मानते थे जहाँ यहोवा लोगों का उनके जीवनकाल में किए गए कार्यों के अनुसार न्याय करता था। यहोवा के पास जीवन और मृत्यु दोनों पर पूर्ण अधिकार है।</w:t>
      </w:r>
    </w:p>
    <w:p>
      <w:pPr/>
      <w:r>
        <w:rPr>
          <w:lang w:val="hi_IN" w:bidi="hi_IN"/>
        </w:rPr>
      </w:r>
      <w:r>
        <w:rPr>
          <w:lang w:val="hi_IN" w:bidi="hi_IN"/>
        </w:rPr>
        <w:t>यहाँ रुकें और समूह में इस प्रश्न पर चर्चा करें: आप उस स्थान को क्या कहते हैं जहाँ लोग मृत्यु के बाद जाते हैं? वह स्थान कैसा है? इस ऑडियो को यहाँ रोकें।</w:t>
      </w:r>
    </w:p>
    <w:p>
      <w:pPr/>
      <w:r>
        <w:rPr>
          <w:lang w:val="hi_IN" w:bidi="hi_IN"/>
        </w:rPr>
      </w:r>
      <w:r>
        <w:rPr>
          <w:lang w:val="hi_IN" w:bidi="hi_IN"/>
        </w:rPr>
        <w:t>यहोवा फिर उसी प्रकार दो मिलती-जुलती बातें कहता है: यहोवा गरीब और तुच्छ लोगों को धनी और प्रतिष्ठित बना देता है। फिर से, यहोवा ही वह है जो लोगों के भाग्य को उलट देता है।</w:t>
      </w:r>
    </w:p>
    <w:p>
      <w:pPr/>
      <w:r>
        <w:rPr>
          <w:lang w:val="hi_IN" w:bidi="hi_IN"/>
        </w:rPr>
      </w:r>
      <w:r>
        <w:rPr>
          <w:lang w:val="hi_IN" w:bidi="hi_IN"/>
        </w:rPr>
        <w:t>हन्ना फिर से इस बारे में बात करती है कि यहोवा लोगों के भाग्य को कैसे उलट सकता है। हन्ना कहती है कि यहोवा दरिद्र को धूल से उठाता है और जरूरतमंद को राख के ढेर से ऊपर उठाता है। गरीब और जरूरतमंद एक ही चीज़ हैं, क्योंकि गरीब लोगों की बहुत सी आवश्यकताएँ हैं। धूल और राख का ढेर दोनों ही नीची और गन्दी जगहें हैं। क्योंकि यहोवा ही ठहराता है कि कौन धनी होगा और कौन गरीब, इसलिए वही यह भी बदल सकता है कि कौन धनी है और कौन गरीब। यहोवा गरीबों को हाकिमों के साथ बैठने के लिए सक्षम करता है और उन्हें सम्मान के स्थान विरासत में देता है। यहोवा पूरी पृथ्वी का स्वामी है, और यहोवा संसार को क्रम में स्थापित करता है। यहोवा जब भी चाहता है, उस क्रम को भी बदल सकता है, ताकि जो लोग गरीब और जरूरतमंद हैं, वे धनी और सम्मानित हो सकें।</w:t>
      </w:r>
    </w:p>
    <w:p>
      <w:pPr/>
      <w:r>
        <w:rPr>
          <w:lang w:val="hi_IN" w:bidi="hi_IN"/>
        </w:rPr>
      </w:r>
      <w:r>
        <w:rPr>
          <w:lang w:val="hi_IN" w:bidi="hi_IN"/>
        </w:rPr>
        <w:t>यहाँ रुकें और उस समय की एक कहानी साझा करें जब एक बहुत गरीब व्यक्ति एक महत्वपूर्ण अगुवे का सम्मानित दोस्त बन गया। इस ऑडियो को यहाँ रोकें।</w:t>
      </w:r>
    </w:p>
    <w:p>
      <w:pPr/>
      <w:r>
        <w:rPr>
          <w:lang w:val="hi_IN" w:bidi="hi_IN"/>
        </w:rPr>
      </w:r>
      <w:r>
        <w:rPr>
          <w:lang w:val="hi_IN" w:bidi="hi_IN"/>
        </w:rPr>
        <w:t>यहोवा अपने प्रति विश्वासयोग्य लोगों के जीवन की रक्षा करेगा, परन्तु दुष्टों को अन्धकार में नाश कर देगा। कोई भी अपनी शक्ति के कारण सफल नहीं होगा। यहोवा केवल इस्राएल का परमेश्वर नहीं है। यहोवा पूरे संसार का परमेश्वर है। यहोवा के पास उन लोगों पर अधिकार है जो उसके प्रति विश्वासयोग्य हैं और उन लोगों पर भी जो यहोवा के शत्रु हैं। इस्राएल के आसपास के लोग झूठे देवताओं की उपासना करते थे। वे लोग सोचते थे कि उनके देवताओं का केवल कुछ लोगों, स्थानों या वस्तुओं पर अधिकार है, जैसे कि वे केवल एक ही जाति के देवता, बारिश का देवता, या किसी पहाड़ी का देवता। इस्राएली जानते थे कि उनका परमेश्वर ही एक मात्र सच्चा परमेश्वर है जो सभी लोगों, स्थानों और वस्तुओं पर शासन करता है।</w:t>
      </w:r>
    </w:p>
    <w:p>
      <w:pPr/>
      <w:r>
        <w:rPr>
          <w:lang w:val="hi_IN" w:bidi="hi_IN"/>
        </w:rPr>
      </w:r>
      <w:r>
        <w:rPr>
          <w:lang w:val="hi_IN" w:bidi="hi_IN"/>
        </w:rPr>
        <w:t>यहोवा अपने शत्रुओं को पूरी तरह से नष्ट कर देगा। यहोवा पृथ्वी पर हर व्यक्ति का न्याय करेगा। यहोवा अपने राजा, अर्थात् अपने अभिषिक्त राजा को, शक्तिशाली बना देगा। जब हन्ना ने ये शब्द कहे, तब इस्राएल का कोई राजा नहीं था। हन्ना की प्रार्थना राजा दाऊद और उसके वंशजों की ओर संकेत करती है, जिसमें यीशु भी शामिल है। पुराने नियम में, जब परमेश्वर किसी को राजा होने जैसे विशेष कार्य के लिए अलग ठहराता था, तो वह किसी और को निर्देश देता था कि वह उस व्यक्ति का अभिषेक करे, या उसके सिर पर तेल उंडेले, जो परमेश्वर के पवित्र आत्मा के प्रतीक है। उस व्यक्ति का अभिषेक करना यह दिखाता था कि उस व्यक्ति को अपना कार्य करने के लिए परमेश्वर की ओर से विशेष अधिकार प्राप्त था।</w:t>
      </w:r>
    </w:p>
    <w:p>
      <w:pPr/>
      <w:r>
        <w:rPr>
          <w:lang w:val="hi_IN" w:bidi="hi_IN"/>
        </w:rPr>
      </w:r>
      <w:r>
        <w:rPr>
          <w:lang w:val="hi_IN" w:bidi="hi_IN"/>
        </w:rPr>
        <w:t>यहाँ रुकें और समूह में इस प्रश्न पर चर्चा करें: आपकी संस्कृति में लोग किसी को परमेश्वर के लिए विशेष काम करने के लिए कैसे अलग करते हैं? इस ऑडियो को यहाँ रोकें।</w:t>
      </w:r>
    </w:p>
    <w:p>
      <w:pPr/>
      <w:r>
        <w:rPr>
          <w:lang w:val="hi_IN" w:bidi="hi_IN"/>
        </w:rPr>
      </w:r>
      <w:r>
        <w:rPr>
          <w:lang w:val="hi_IN" w:bidi="hi_IN"/>
        </w:rPr>
        <w:t>हन्ना के प्रार्थना-गीत के बाद, एल्काना और हन्ना रामाह को अपने घर लौट गए, और बालक शमूएल शीलो में रहकर याजक एली के अधिकार के अधीन यहोवा की सेवा करने लगा।</w:t>
      </w:r>
      <w:r>
        <w:rPr>
          <w:lang w:val="hi_IN" w:bidi="hi_IN"/>
        </w:rPr>
      </w:r>
    </w:p>
    <w:p>
      <w:pPr>
        <w:pStyle w:val="Heading3"/>
      </w:pPr>
      <w:r>
        <w:rPr>
          <w:lang w:val="hi_IN" w:bidi="hi_IN"/>
        </w:rPr>
        <w:t>घटनाओं को समझाना</w:t>
      </w:r>
    </w:p>
    <w:p>
      <w:pPr/>
      <w:r>
        <w:rPr>
          <w:lang w:val="hi_IN" w:bidi="hi_IN"/>
        </w:rPr>
      </w:r>
      <w:r>
        <w:rPr>
          <w:lang w:val="hi_IN" w:bidi="hi_IN"/>
        </w:rPr>
        <w:t>1 शमूएल 2:1–11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हन्ना यहोवा की स्तुति करती है कि उसने हन्ना को बचाया और उसे अपने शत्रुओं पर घमण्ड करने का कारण बनाया।</w:t>
      </w:r>
    </w:p>
    <w:p>
      <w:pPr/>
      <w:r>
        <w:rPr>
          <w:lang w:val="hi_IN" w:bidi="hi_IN"/>
        </w:rPr>
      </w:r>
      <w:r>
        <w:rPr>
          <w:b/>
          <w:lang w:val="hi_IN" w:bidi="hi_IN"/>
        </w:rPr>
        <w:t>दूसरे दृश्य में:</w:t>
      </w:r>
      <w:r>
        <w:rPr>
          <w:lang w:val="hi_IN" w:bidi="hi_IN"/>
        </w:rPr>
        <w:t xml:space="preserve"> हन्ना इस्राएलियों से कहती है कि वे विनम्र रहें, क्योंकि यहोवा इस्राएलियों के सब काम जानता है और क्योंकि यहोवा इस्राएलियों का न्याय करेगा।</w:t>
      </w:r>
    </w:p>
    <w:p>
      <w:pPr/>
      <w:r>
        <w:rPr>
          <w:lang w:val="hi_IN" w:bidi="hi_IN"/>
        </w:rPr>
      </w:r>
      <w:r>
        <w:rPr>
          <w:b/>
          <w:lang w:val="hi_IN" w:bidi="hi_IN"/>
        </w:rPr>
        <w:t>तीसरे दृश्य में</w:t>
      </w:r>
      <w:r>
        <w:rPr>
          <w:lang w:val="hi_IN" w:bidi="hi_IN"/>
        </w:rPr>
        <w:t>: हन्ना उदाहरण देती है कि यहोवा अपनी पसंद के अनुसार लोगों के जीवन को कैसे उलट देता है।</w:t>
      </w:r>
    </w:p>
    <w:p>
      <w:pPr/>
      <w:r>
        <w:rPr>
          <w:lang w:val="hi_IN" w:bidi="hi_IN"/>
        </w:rPr>
      </w:r>
      <w:r>
        <w:rPr>
          <w:b/>
          <w:lang w:val="hi_IN" w:bidi="hi_IN"/>
        </w:rPr>
        <w:t>चौथे दृश्य में</w:t>
      </w:r>
      <w:r>
        <w:rPr>
          <w:lang w:val="hi_IN" w:bidi="hi_IN"/>
        </w:rPr>
        <w:t>: हन्ना कहती है कि यहोवा उन लोगों की रक्षा करेगा जो यहोवा के प्रति विश्वासयोग्य हैं, लेकिन यहोवा अपने शत्रुओं को नष्ट कर देगा। यहोवा अपने अभिषिक्त व्यक्ति, अर्थात् इस्राएल के राजा, को शक्तिशाली बनाएगा।</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हन्ना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एल्काना</w:t>
      </w:r>
    </w:p>
    <w:p>
      <w:pPr>
        <w:pStyle w:val="ListBullet"/>
        <w:spacing w:line="240" w:lineRule="auto"/>
        <w:ind w:left="720"/>
      </w:pPr>
      <w:r>
        <w:rPr>
          <w:lang w:val="hi_IN" w:bidi="hi_IN"/>
        </w:rPr>
      </w:r>
      <w:r>
        <w:rPr>
          <w:lang w:val="hi_IN" w:bidi="hi_IN"/>
        </w:rPr>
        <w:t>एली</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मजबूत लोग जो पूर्ण, धनी और शक्तिशाली होते हैं और उनके बच्चे होते हैं</w:t>
      </w:r>
    </w:p>
    <w:p>
      <w:pPr>
        <w:pStyle w:val="ListBullet"/>
        <w:spacing w:line="240" w:lineRule="auto"/>
        <w:ind w:left="720"/>
      </w:pPr>
      <w:r>
        <w:rPr>
          <w:lang w:val="hi_IN" w:bidi="hi_IN"/>
        </w:rPr>
      </w:r>
      <w:r>
        <w:rPr>
          <w:lang w:val="hi_IN" w:bidi="hi_IN"/>
        </w:rPr>
        <w:t>कमजोर लोग जो भूखे, गरीब, शक्तिहीन और बाँझ हैं</w:t>
      </w:r>
    </w:p>
    <w:p>
      <w:pPr>
        <w:pStyle w:val="ListBullet"/>
        <w:spacing w:line="240" w:lineRule="auto"/>
        <w:ind w:left="720"/>
      </w:pPr>
      <w:r>
        <w:rPr>
          <w:lang w:val="hi_IN" w:bidi="hi_IN"/>
        </w:rPr>
      </w:r>
      <w:r>
        <w:rPr>
          <w:lang w:val="hi_IN" w:bidi="hi_IN"/>
        </w:rPr>
        <w:t>विश्वासयोग्य लोग</w:t>
      </w:r>
    </w:p>
    <w:p>
      <w:pPr>
        <w:pStyle w:val="ListBullet"/>
        <w:spacing w:line="240" w:lineRule="auto"/>
        <w:ind w:left="720"/>
      </w:pPr>
      <w:r>
        <w:rPr>
          <w:lang w:val="hi_IN" w:bidi="hi_IN"/>
        </w:rPr>
      </w:r>
      <w:r>
        <w:rPr>
          <w:lang w:val="hi_IN" w:bidi="hi_IN"/>
        </w:rPr>
        <w:t>परमेश्वर के शत्रु</w:t>
      </w:r>
    </w:p>
    <w:p>
      <w:pPr>
        <w:pStyle w:val="ListBullet"/>
        <w:spacing w:line="240" w:lineRule="auto"/>
        <w:ind w:left="720"/>
      </w:pPr>
      <w:r>
        <w:rPr>
          <w:lang w:val="hi_IN" w:bidi="hi_IN"/>
        </w:rPr>
      </w:r>
      <w:r>
        <w:rPr>
          <w:lang w:val="hi_IN" w:bidi="hi_IN"/>
        </w:rPr>
        <w:t>और परमेश्वर का अभिषिक्त व्यक्ति, राजा</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यहाँ रुकें और समूह में समीक्षा करें: हम सुझाव देते हैं कि आपका समूह “कविता का परिचय मॉड्यूल 2 और 3” पूरा करने के बाद ही "तीसरा चरण: दृश्यों को परिभाषित करना" को आगे बढ़ाए। यदि आपके समूह ने कविता की परिचय पूरी कर ली है, तो एक-दूसरे को याद दिलाएं कि कवि भाषा का प्रयोग किन विशेष तरीकों से करते हैं। इब्रानी कविताओं में कवियों द्वारा भाषा का प्रयोग करने के सबसे आम तरीके क्या हैं? इस ऑडियो को यहाँ रोकें।</w:t>
      </w:r>
    </w:p>
    <w:p>
      <w:pPr/>
      <w:r>
        <w:rPr>
          <w:lang w:val="hi_IN" w:bidi="hi_IN"/>
        </w:rPr>
      </w:r>
      <w:r>
        <w:rPr>
          <w:lang w:val="hi_IN" w:bidi="hi_IN"/>
        </w:rPr>
        <w:t>इस कहानी में, हन्ना शीलो में मिलापवाले तम्बू में एली की सेवा के लिए छोटे शमूएल को लाने के तुरंत बाद प्रार्थना करती है। लोग अक्सर हन्ना की प्रार्थना को गीत कहते हैं, क्योंकि इसमें लय और गीत की भाषा होती है। संभव है कि हन्ना ने शीलो के निवासस्थान में यह प्रार्थना की हो, परन्तु शायद हन्ना ने अपने घर जाने के बाद यह प्रार्थना की हो। हन्ना की प्रार्थना उन अन्य भजनों के समान है जिनमें लोग यहोवा का धन्यवाद करते हैं, क्योंकि हन्ना इस बात पर जोर देती है कि यहोवा को सारी पृथ्वी पर अधिकार है। हन्ना इब्रानी कविताओं की एक सामान्य विशेषता का उपयोग करती है, जिसमें लोग एक ही बात को दो या तीन समान तरीकों से कहते हैं। हन्ना एक-एक के बाद एक महत्वपूर्ण शब्दों को भी दोहराती है। संभव है कि हन्ना ने यह प्रार्थना स्वयं नहीं बनाई थी, बल्कि वह एक प्रार्थना सुना रही थी, जिसे इस्राएल के सभी लोग जानते थे। इस्राएली युद्ध में अपने शत्रुओं को पराजित करने पर इसी तरह के गीत गाते थे। इस तरह के गीतों में ऐसी लय होती है जो ढोल बजाने या ताली ताली बजाने की आवाज़ के समान होती है।</w:t>
      </w:r>
    </w:p>
    <w:p>
      <w:pPr/>
      <w:r>
        <w:rPr>
          <w:lang w:val="hi_IN" w:bidi="hi_IN"/>
        </w:rPr>
      </w:r>
      <w:r>
        <w:rPr>
          <w:lang w:val="hi_IN" w:bidi="hi_IN"/>
        </w:rPr>
        <w:t>यहाँ रुकें और समूह में इस प्रश्न पर चर्चा करें: आपके विजय के गीत सुनने में कैसे लगते हैं? इस ऑडियो को यहाँ रोकें।</w:t>
      </w:r>
    </w:p>
    <w:p>
      <w:pPr/>
      <w:r>
        <w:rPr>
          <w:lang w:val="hi_IN" w:bidi="hi_IN"/>
        </w:rPr>
      </w:r>
      <w:r>
        <w:rPr>
          <w:lang w:val="hi_IN" w:bidi="hi_IN"/>
        </w:rPr>
        <w:t>हन्ना ऊँची आवाज़ में प्रार्थना करती है। हन्ना यहोवा के बारे में कई महत्वपूर्ण सच्चाइयों पर ध्यान केंद्रित करती है। यहोवा पवित्र है, इसलिए यहोवा को समस्त सृष्टि पर शासन करने का अधिकार है। यहोवा मानवीय भाग्य को उलट देता है, और वह ऊँचे लोगों को नीचा और नीचा लोगों को ऊँचा बना देता है। हन्ना राजा के बारे में बात करके समाप्त करती है, भले ही इस्राएल का अभी तक कोई राजा नहीं है। हन्ना अपने बारे में बात करना शुरू करती है, लेकिन जल्दी ही सामान्य रूप से लोगों के बारे में बात करने लगती है। कभी-कभी हन्ना अपनी प्रार्थना में सीधे यहोवा से बात करती है। अन्य बार, हन्ना उन लोगों से यहोवा के बारे में बात करती है जो हन्ना की प्रार्थना सुनते हैं।</w:t>
      </w:r>
    </w:p>
    <w:p>
      <w:pPr/>
      <w:r>
        <w:rPr>
          <w:lang w:val="hi_IN" w:bidi="hi_IN"/>
        </w:rPr>
      </w:r>
      <w:r>
        <w:rPr>
          <w:lang w:val="hi_IN" w:bidi="hi_IN"/>
        </w:rPr>
        <w:t>यहाँ रुकें और समूह में इस प्रश्न पर चर्चा करें: आपकी संस्कृति में, प्रार्थना के बीच में यहोवा से बात करने से लोगों से बात करने की ओर आप कैसे परिवर्तन करते हैं? इस ऑडियो को यहाँ रोकें।</w:t>
      </w:r>
    </w:p>
    <w:p>
      <w:pPr/>
      <w:r>
        <w:rPr>
          <w:lang w:val="hi_IN" w:bidi="hi_IN"/>
        </w:rPr>
      </w:r>
      <w:r>
        <w:rPr>
          <w:lang w:val="hi_IN" w:bidi="hi_IN"/>
        </w:rPr>
        <w:t>कभी-कभी इब्रानी कविता में लोग किसी वस्तु के एक भाग का उपयोग पूरी वस्तु का प्रतिनिधित्व करने के लिए करते हैं। हन्ना का हृदय, सींग और मुँह हन्ना का प्रतिनिधित्व करते हैं। इन बातों में हन्ना की सोचने, करने, और कहने की हर बात शामिल है। बाइबल में, लोग उस स्थान के लिए हृदय का उपयोग विशेष भाषा के रूप में करते हैं जहाँ किसी व्यक्ति के विचार, भावनाएँ और निर्णय होते हैं। सींग शक्ति और सामर्थ्य के प्रतीक थे। हन्ना सचमुच अपने हाथों से सींग ऊँचा नहीं उठाती है। हन्ना कह रही है कि यहोवा ने हन्ना को दुखी से आनन्दित कर दिया है, और उसे कमजोर से शक्तिशाली बना दिया है। यहोवा ऐसा कर सकता है क्योंकि यहोवा के पास हर चीज़ पर अधिकार है।</w:t>
      </w:r>
    </w:p>
    <w:p>
      <w:pPr/>
      <w:r>
        <w:rPr>
          <w:lang w:val="hi_IN" w:bidi="hi_IN"/>
        </w:rPr>
      </w:r>
      <w:r>
        <w:rPr>
          <w:lang w:val="hi_IN" w:bidi="hi_IN"/>
        </w:rPr>
        <w:t>यहाँ रुकें और एक सींग की तस्वीर देखें। इस ऑडियो को यहाँ रोकें।</w:t>
      </w:r>
    </w:p>
    <w:p>
      <w:pPr/>
      <w:r>
        <w:rPr>
          <w:lang w:val="hi_IN" w:bidi="hi_IN"/>
        </w:rPr>
      </w:r>
      <w:r>
        <w:rPr>
          <w:lang w:val="hi_IN" w:bidi="hi_IN"/>
        </w:rPr>
        <w:t>यहाँ रुकें और समूह के रूप में इस प्रश्न पर चर्चा करें: आपकी संस्कृति में, लोग शरीर के किस भाग में सोचते हैं, महसूस करते हैं और निर्णय लेते हैं? इस ऑडियो को यहाँ रोकें।</w:t>
      </w:r>
    </w:p>
    <w:p>
      <w:pPr/>
      <w:r>
        <w:rPr>
          <w:lang w:val="hi_IN" w:bidi="hi_IN"/>
        </w:rPr>
      </w:r>
      <w:r>
        <w:rPr>
          <w:lang w:val="hi_IN" w:bidi="hi_IN"/>
        </w:rPr>
        <w:t>क्योंकि यहोवा ने हन्ना को बचाया है, इसलिए हन्ना अपने शत्रुओं पर घमण्ड करती है। हन्ना का मुँह अपने आप से नहीं बोलता है। हन्ना घमण्ड करने के लिए अपने मुँह का उपयोग करती है। जब इस्राएलियों ने अपने शत्रुओं पर घमण्ड करने की बात की, तो उन्होंने कहा कि उनके मुँह अपने शत्रुओं पर घमण्ड करने के लिए खुले हैं। हन्ना अपने बारे में घमण्ड नहीं कर रही थी। हन्ना इस बात पर घमण्ड कर रही थी कि यहोवा ने उसकी सहायता करने के लिए क्या किया था।</w:t>
      </w:r>
    </w:p>
    <w:p>
      <w:pPr/>
      <w:r>
        <w:rPr>
          <w:lang w:val="hi_IN" w:bidi="hi_IN"/>
        </w:rPr>
      </w:r>
      <w:r>
        <w:rPr>
          <w:lang w:val="hi_IN" w:bidi="hi_IN"/>
        </w:rPr>
        <w:t>यहाँ रुकें और समूह के रूप में इस प्रश्न पर चर्चा करें: याद करें कि जब आपको कविता के बारे में पता चला और आपने चर्चा की कि क्या आप कविता के लिए इब्रानी प्रतिमान का अनुसरण करना चाहते हैं या कविता के लिए अपनी संस्कृति के प्रतिमान का अनुसरण करना चाहते हैं। यदि आप इब्रानी प्रतिमान का अनुसरण करना चाहते हैं, तो आपको यह कहने के दो या तीन समान तरीके खोजने होंगे, कि हन्ना यहोवा के किए हुए काम से आनन्दित हुई और हन्ना ने यहोवा की स्तुति की। यदि आप कविता के लिए अपनी संस्कृति के प्रतिमान का अनुसरण करना चाहते हैं, तो आप इन पंक्तियों का अनुवाद कैसे करेंगे? इस ऑडियो को यहाँ रोकें।</w:t>
      </w:r>
    </w:p>
    <w:p>
      <w:pPr/>
      <w:r>
        <w:rPr>
          <w:lang w:val="hi_IN" w:bidi="hi_IN"/>
        </w:rPr>
      </w:r>
      <w:r>
        <w:rPr>
          <w:lang w:val="hi_IN" w:bidi="hi_IN"/>
        </w:rPr>
        <w:t>यहाँ रुकें और किसी ऐसे व्यक्ति के बारे में एक कहानी साझा करें जो बहुत शक्तिशाली था। आप उस व्यक्ति की शक्ति के बारे में कैसे बात करते हैं? शक्तिशाली होने के लिए आपके पास कौन-से प्रतीक हैं? इस ऑडियो को यहाँ रोकें।</w:t>
      </w:r>
    </w:p>
    <w:p>
      <w:pPr/>
      <w:r>
        <w:rPr>
          <w:lang w:val="hi_IN" w:bidi="hi_IN"/>
        </w:rPr>
      </w:r>
      <w:r>
        <w:rPr>
          <w:lang w:val="hi_IN" w:bidi="hi_IN"/>
        </w:rPr>
        <w:t>यहाँ रुकें और उस समय की एक कहानी साझा करें जब आपके भाषा समूह ने अपने शत्रुओं पर विजय प्राप्त की थी। आप जिन शब्दों का उपयोग करते हैं, उन पर ध्यान दें। इस ऑडियो को यहाँ रोकें।</w:t>
      </w:r>
    </w:p>
    <w:p>
      <w:pPr/>
      <w:r>
        <w:rPr>
          <w:lang w:val="hi_IN" w:bidi="hi_IN"/>
        </w:rPr>
      </w:r>
      <w:r>
        <w:rPr>
          <w:lang w:val="hi_IN" w:bidi="hi_IN"/>
        </w:rPr>
        <w:t>यहाँ रुकें और समूह के रूप में इस प्रश्न पर चर्चा करें: आपकी भाषा में क्या यह कहना स्वाभाविक होगा कि हृदय आनन्दित होता है या मुँह घमण्ड करता है? चूँकि ये भाग हन्ना का एक पूरे व्यक्ति के रूप में प्रतिनिधित्व करते हैं, इसलिए आप यह भी कह सकते हैं कि हन्ना यहोवा में आनन्दित होती है और हन्ना अपने शत्रुओं पर घमण्ड करती है। इस ऑडियो को यहाँ रोकें।</w:t>
      </w:r>
    </w:p>
    <w:p>
      <w:pPr/>
      <w:r>
        <w:rPr>
          <w:lang w:val="hi_IN" w:bidi="hi_IN"/>
        </w:rPr>
      </w:r>
      <w:r>
        <w:rPr>
          <w:lang w:val="hi_IN" w:bidi="hi_IN"/>
        </w:rPr>
        <w:t>हन्ना इस बात पर जोर देती है कि यहोवा के समान कोई नहीं है, जब वह तीन बार कहती है कि यहोवा के समान कोई भी नहीं है: कोई भी यहोवा के समान पवित्र नहीं है, कोई भी यहोवा के जैसा या यहोवा के बराबर नहीं है, और कोई भी इस्राएल के परमेश्वर यहोवा के समान चट्टान नहीं है। यहोवा पवित्र, अद्वितीय और शक्तिशाली है।</w:t>
      </w:r>
    </w:p>
    <w:p>
      <w:pPr/>
      <w:r>
        <w:rPr>
          <w:lang w:val="hi_IN" w:bidi="hi_IN"/>
        </w:rPr>
      </w:r>
      <w:r>
        <w:rPr>
          <w:lang w:val="hi_IN" w:bidi="hi_IN"/>
        </w:rPr>
        <w:t>यहाँ रुकें और समूह के रूप में इस प्रश्न पर चर्चा करें: इब्रानी कविता ने किसी महत्वपूर्ण विचार पर जोर देने के लिए तीन बार दोहराया है। आप अपनी भाषा में किसी महत्वपूर्ण विचार पर कैसे जोर देते हैं? इस ऑडियो को यहाँ रोकें।</w:t>
      </w:r>
    </w:p>
    <w:p>
      <w:pPr/>
      <w:r>
        <w:rPr>
          <w:lang w:val="hi_IN" w:bidi="hi_IN"/>
        </w:rPr>
      </w:r>
      <w:r>
        <w:rPr>
          <w:lang w:val="hi_IN" w:bidi="hi_IN"/>
        </w:rPr>
        <w:t>हन्ना समानान्तर प्रयोग का उपयोग करने के बारे में बात करती है। समानान्तर शब्द का अर्थ है कि हन्ना एक ही बात को दो या तीन समान तरीकों से कहती है। लोगों को घमण्ड से नहीं बोलना चाहिए और न ही उनके मुँह से अहंकार निकलने देना चाहिए, क्योंकि यहोवा सब कुछ जानता है, और यहोवा लोगों के कार्यों को तौलता है। "बोलना" और "मुँह" एक-दूसरे के समान हैं, और "गर्व से" और "घमण्ड" एक-दूसरे के समान हैं। इस्राएली प्रायः कहते थे कि यहोवा लोगों के कार्यों को तराजू में तौलता है। यह इस बात को व्यक्त करने का एक तरीका था कि यहोवा न्याय करता है कि किसी व्यक्ति के कार्य अच्छे थे या बुरे।</w:t>
      </w:r>
    </w:p>
    <w:p>
      <w:pPr/>
      <w:r>
        <w:rPr>
          <w:lang w:val="hi_IN" w:bidi="hi_IN"/>
        </w:rPr>
      </w:r>
      <w:r>
        <w:rPr>
          <w:lang w:val="hi_IN" w:bidi="hi_IN"/>
        </w:rPr>
        <w:t>यहाँ रुकें और एक तराजू की तस्वीर देखें। इस ऑडियो को यहाँ रोकें।</w:t>
      </w:r>
    </w:p>
    <w:p>
      <w:pPr/>
      <w:r>
        <w:rPr>
          <w:lang w:val="hi_IN" w:bidi="hi_IN"/>
        </w:rPr>
      </w:r>
      <w:r>
        <w:rPr>
          <w:lang w:val="hi_IN" w:bidi="hi_IN"/>
        </w:rPr>
        <w:t>यहाँ रुकें और समूह के रूप में इस प्रश्न पर चर्चा करें: आप परमेश्वर द्वारा न्याय करने के बारे में कैसे बात करते हैं कि किसी व्यक्ति ने किया हुआ काम सही था या गलत? इस ऑडियो को यहाँ रोकें।</w:t>
      </w:r>
    </w:p>
    <w:p>
      <w:pPr/>
      <w:r>
        <w:rPr>
          <w:lang w:val="hi_IN" w:bidi="hi_IN"/>
        </w:rPr>
      </w:r>
      <w:r>
        <w:rPr>
          <w:lang w:val="hi_IN" w:bidi="hi_IN"/>
        </w:rPr>
        <w:t>हन्ना आगे लोगों की दशा बदलने के यहोवा के सात तरीकों के विषय में बात करती है। हन्ना शक्तिशाली और कमजोर लोगों, पूर्ण और भूखे लोगों, बाँझ और उपजाऊ स्त्रियों, मृत और जीवित लोगों, बीमार और अच्छे लोगों, गरीब और धनी लोगों, और विनम्र और सम्मानित लोगों की तुलना करती है।</w:t>
      </w:r>
    </w:p>
    <w:p>
      <w:pPr/>
      <w:r>
        <w:rPr>
          <w:lang w:val="hi_IN" w:bidi="hi_IN"/>
        </w:rPr>
      </w:r>
      <w:r>
        <w:rPr>
          <w:lang w:val="hi_IN" w:bidi="hi_IN"/>
        </w:rPr>
        <w:t>हन्ना यह कहने के लिए विशेष भाषा का उपयोग करती है कि यहोवा शक्तिशाली लोगों को कमजोर बनाता है। धनुष युद्ध के हथियार थे, और शक्तिशाली लोग धनुष पर निर्भर होते थे। यहोवा उन हथियारों को, जिन पर शक्तिशाली लोग भरोसा करते हैं, उनके लिए व्यर्थ कर देता है। दूसरी ओर, यहोवा कमजोर लोगों को शक्तिशाली बनाता है। यहोवा निर्बल पुरुषों को सामर्थ्य ऐसे पहनाता है जैसे कोई वस्त्र पहनाया जाता है।</w:t>
      </w:r>
    </w:p>
    <w:p>
      <w:pPr/>
      <w:r>
        <w:rPr>
          <w:lang w:val="hi_IN" w:bidi="hi_IN"/>
        </w:rPr>
      </w:r>
      <w:r>
        <w:rPr>
          <w:lang w:val="hi_IN" w:bidi="hi_IN"/>
        </w:rPr>
        <w:t>यहाँ रुकें और समूह के रूप में इस प्रश्न पर चर्चा करें: आपकी संस्कृति में लोग युद्ध में या शिकार करते समय किन हथियारों पर निर्भर रहते हैं? इस ऑडियो को यहाँ रोकें।</w:t>
      </w:r>
    </w:p>
    <w:p>
      <w:pPr/>
      <w:r>
        <w:rPr>
          <w:lang w:val="hi_IN" w:bidi="hi_IN"/>
        </w:rPr>
      </w:r>
      <w:r>
        <w:rPr>
          <w:lang w:val="hi_IN" w:bidi="hi_IN"/>
        </w:rPr>
        <w:t>यहोवा जिन लोगों का पेट भोजन से भरा होता है, उन्हें इतने भूखे बना देता है कि वे अन्य लोगों के लिए काम करने का प्रस्ताव देते हैं, ताकि वे रोटी का एक टुकड़ा खरीद सकें। दूसरी ओर, यहोवा भूखे लोगों को बहुत भोजन देता है।</w:t>
      </w:r>
    </w:p>
    <w:p>
      <w:pPr/>
      <w:r>
        <w:rPr>
          <w:lang w:val="hi_IN" w:bidi="hi_IN"/>
        </w:rPr>
      </w:r>
      <w:r>
        <w:rPr>
          <w:lang w:val="hi_IN" w:bidi="hi_IN"/>
        </w:rPr>
        <w:t>यहाँ रुकें और समूह के रूप में इस प्रश्न पर चर्चा करें: आप कैसे जानते हैं कि कोई बहुत भूखा है? वह व्यक्ति क्या करेगा? इस ऑडियो को यहाँ रोकें।</w:t>
      </w:r>
    </w:p>
    <w:p>
      <w:pPr/>
      <w:r>
        <w:rPr>
          <w:lang w:val="hi_IN" w:bidi="hi_IN"/>
        </w:rPr>
      </w:r>
      <w:r>
        <w:rPr>
          <w:lang w:val="hi_IN" w:bidi="hi_IN"/>
        </w:rPr>
        <w:t>यहोवा बाँझ स्त्रियों को, जो बच्चे पैदा नहीं कर सकती थीं, सात बच्चे देता है। इस्राएली सात को सिद्ध संख्या मानते थे, इसलिए यहोवा बाँझ स्त्री को आदर्श परिवार देता है। दूसरी ओर, यहोवा उस स्त्री से, जिसके बहुत बच्चे थे, उसके सभी बच्चों को ले लेता है और उसे अकेला और दुःखी कर देता है। कवि एक ही अर्थ को दिखाने के लिए अलग-अलग विचारों का उपयोग कर रहा है। भूखे रहना बाँझ होने के समान है, और पूर्ण होना बच्चे होने के समान है।</w:t>
      </w:r>
    </w:p>
    <w:p>
      <w:pPr/>
      <w:r>
        <w:rPr>
          <w:lang w:val="hi_IN" w:bidi="hi_IN"/>
        </w:rPr>
      </w:r>
      <w:r>
        <w:rPr>
          <w:lang w:val="hi_IN" w:bidi="hi_IN"/>
        </w:rPr>
        <w:t>यहाँ रुकें और समूह के रूप में इस प्रश्न पर चर्चा करें: आप किसी ऐसी स्त्री का वर्णन कैसे करेंगे जिसके बच्चों की संख्या सिद्ध है? इस ऑडियो को यहाँ रोकें।</w:t>
      </w:r>
    </w:p>
    <w:p>
      <w:pPr/>
      <w:r>
        <w:rPr>
          <w:lang w:val="hi_IN" w:bidi="hi_IN"/>
        </w:rPr>
      </w:r>
      <w:r>
        <w:rPr>
          <w:lang w:val="hi_IN" w:bidi="hi_IN"/>
        </w:rPr>
        <w:t>जब हन्ना कहती है कि यहोवा मारता है, तो उसका यह अर्थ नहीं है कि यहोवा उस तरीके से मारता है जैसे लोग दूसरे लोगों को मारते हैं। यहोवा का शरीर नहीं है। परन्तु यहोवा सारी सृष्टि पर नियंत्रण रखता है, इसलिए वही लोगों को मरने देता है। यहोवा ही वह है जो लोगों को जीवित करता है। यह उस बात की चर्चा कर सकता है कि यहोवा कुछ बीमार लोगों को उनकी बीमारी से मरने देता है, जबकि यहोवा अन्य लोगों को चंगा करता है ताकि वे जीवित रह सकें। हन्ना उसी बात को दूसरे तरीके से कहती है: यहोवा लोगों को अधोलोक में ले जाता है, वह स्थान जहाँ मृत लोग जाते हैं, और यहोवा लोगों को जीवित करता है।</w:t>
      </w:r>
    </w:p>
    <w:p>
      <w:pPr/>
      <w:r>
        <w:rPr>
          <w:lang w:val="hi_IN" w:bidi="hi_IN"/>
        </w:rPr>
      </w:r>
      <w:r>
        <w:rPr>
          <w:lang w:val="hi_IN" w:bidi="hi_IN"/>
        </w:rPr>
        <w:t>हन्ना कहती है कि यहोवा लोगों को गरीब बनाता है। यहोवा लोगों को अमीर भी बनाता है। हन्ना इस बात पर ध्यान केंद्रित करती है कि यहोवा लोगों की परिस्थितियों को कैसे बदल देता है। यहोवा उन लोगों को, जो पहले धनी थे, गरीब बना सकता है और उन लोगों को, जो पहले गरीब थे, धनी बना सकता है। यहोवा लोगों को नीचा करता है और उन्हें विनम्र करता है, और यहोवा लोगों को ऊँचा करता है और उन लोगों का सम्मान करता है। ये विपरीत बातें हैं, और यहोवा ही दोनों करता है।</w:t>
      </w:r>
    </w:p>
    <w:p>
      <w:pPr/>
      <w:r>
        <w:rPr>
          <w:lang w:val="hi_IN" w:bidi="hi_IN"/>
        </w:rPr>
      </w:r>
      <w:r>
        <w:rPr>
          <w:lang w:val="hi_IN" w:bidi="hi_IN"/>
        </w:rPr>
        <w:t>यहोवा गरीब और जरूरतमंद को धूल और राख के ढेर से उठाता है। राख का ढेर वह स्थान होता था जहाँ लोग कचरा या खाद डालते थे। धूल और राख का ढेर दोनों दयनीय स्थितियों का प्रतिनिधित्व करते हैं। “हाकिमों के साथ बैठना” और “सम्मान का आसन विरासत में लेना” यह विशेष भाषा है जिसका अर्थ है कि यहोवा उन गरीब लोगों को, जो धूल में बैठे थे, उठाकर समुदाय में सम्मानित और महत्वपूर्ण स्थान देता है। सम्मान का आसन सिंहासन के समान था। सम्मान का आसन एक विशेष आसन था जिसे लोग उच्च सम्मान या अधिकार वाले लोगों के लिए आरक्षित करते थे, और ये आसन लोगों को अपने आसपास बैठने वाले अन्य लोगों से ऊँचा रखते थे। इस्राएली और उस समय के अन्य लोग यह मानते थे कि पृथ्वी सपाट है और पृथ्वी को खम्भे सहारा देते हैं। हन्ना कहती है कि यहोवा ही उन खम्भों का स्वामी है जो संसार को सहारा देते हैं, और यहोवा ही वह है जिसने संसार को उन खम्भों पर स्थापित किया है। यहोवा संसार को स्थिर बनाता है।</w:t>
      </w:r>
    </w:p>
    <w:p>
      <w:pPr/>
      <w:r>
        <w:rPr>
          <w:lang w:val="hi_IN" w:bidi="hi_IN"/>
        </w:rPr>
      </w:r>
      <w:r>
        <w:rPr>
          <w:lang w:val="hi_IN" w:bidi="hi_IN"/>
        </w:rPr>
        <w:t>यहाँ रुकें और समूह के रूप में इस प्रश्न पर चर्चा करें: आपके समुदाय में सबसे दुखी स्थान कौन से हैं? आप उन स्थानों को क्या कहते हैं जहाँ आप अपना कचरा रखते हैं या अपने पशुओं के खाद का ढेर लगाते हैं? आपके समुदाय के सबसे गरीब लोग कहाँ बैठते हैं? इस ऑडियो को यहाँ रोकें।</w:t>
      </w:r>
    </w:p>
    <w:p>
      <w:pPr/>
      <w:r>
        <w:rPr>
          <w:lang w:val="hi_IN" w:bidi="hi_IN"/>
        </w:rPr>
      </w:r>
      <w:r>
        <w:rPr>
          <w:lang w:val="hi_IN" w:bidi="hi_IN"/>
        </w:rPr>
        <w:t>यहाँ रुकें और एक साथ सम्मान के आसन की तस्वीर देखें। आप सिंहासन, या सम्मान के आसन के बारे में कैसे बात करेंगे? इस ऑडियो को यहाँ रोकें।</w:t>
      </w:r>
    </w:p>
    <w:p>
      <w:pPr/>
      <w:r>
        <w:rPr>
          <w:lang w:val="hi_IN" w:bidi="hi_IN"/>
        </w:rPr>
      </w:r>
      <w:r>
        <w:rPr>
          <w:lang w:val="hi_IN" w:bidi="hi_IN"/>
        </w:rPr>
        <w:t>यहाँ रुककर इस प्रश्न पर समूह में चर्चा करें: आपकी संस्कृति में यह पारंपरिक विश्वास क्या है कि संसार को स्थिर कौन या क्या रखता है? क्या आप हन्ना की गीत-कविता के इस भाग में पारंपरिक विशेष भाषा का उपयोग करना चाहते हैं, या क्या आप इस भाग को उस बात के बारे में बताने के लिए बदलना चाहते हैं जो हम अब पृथ्वी के बारे में समझते हैं? इस ऑडियो को यहाँ रोकें।</w:t>
      </w:r>
    </w:p>
    <w:p>
      <w:pPr/>
      <w:r>
        <w:rPr>
          <w:lang w:val="hi_IN" w:bidi="hi_IN"/>
        </w:rPr>
      </w:r>
      <w:r>
        <w:rPr>
          <w:lang w:val="hi_IN" w:bidi="hi_IN"/>
        </w:rPr>
        <w:t>यहाँ रुकें और समूह के रूप में खम्भों की तस्वीर देखें। इस ऑडियो को यहाँ रोकें।</w:t>
      </w:r>
    </w:p>
    <w:p>
      <w:pPr/>
      <w:r>
        <w:rPr>
          <w:lang w:val="hi_IN" w:bidi="hi_IN"/>
        </w:rPr>
      </w:r>
      <w:r>
        <w:rPr>
          <w:lang w:val="hi_IN" w:bidi="hi_IN"/>
        </w:rPr>
        <w:t>यहोवा अपने विश्वासयोग्य लोगों के पाँवों की सदा रक्षा करता है, परन्तु यहोवा दुष्ट लोगों को मृत्यु में चुप करा देता है। यहाँ पैर यहोवा के विश्वासयोग्य लोगों के पूरे शरीरों का प्रतिनिधित्व करते हैं। इस्राएली अक्सर किसी वस्तु के एक भाग का उपयोग पूरी वस्तु का प्रतिनिधित्व करने के लिए करते थे। यहोवा के विश्वासयोग्य लोग वे हैं जो यहोवा की आज्ञा मानते हैं। दुष्ट लोग वे हैं जो यहोवा की आज्ञा का उल्लंघन करते हैं। हन्ना उन योद्धाओं की तस्वीर का उपयोग कर रही है जिनके पैर फिसल रहे थे, परन्तु यहोवा इन लोगों को सुरक्षित रूप से चलने देता है ताकि उनके शत्रु उन्हें पराजित न कर सकें। यहोवा अपने शत्रुओं को मृत्यु के द्वारा चुप करा देता है। यहोवा ये सब कार्य इस बात को दिखाने के लिए करता है कि लोग अपनी ही शक्ति से विजय प्राप्त नहीं कर सकते।</w:t>
      </w:r>
    </w:p>
    <w:p>
      <w:pPr/>
      <w:r>
        <w:rPr>
          <w:lang w:val="hi_IN" w:bidi="hi_IN"/>
        </w:rPr>
      </w:r>
      <w:r>
        <w:rPr>
          <w:lang w:val="hi_IN" w:bidi="hi_IN"/>
        </w:rPr>
        <w:t>यहाँ रुककर इस प्रश्न पर समूह में चर्चा करें: आपकी भाषा में आप कैसे कहते हैं कि आपने किसी को पराजित करके उसे चुप करा दिया है? इस ऑडियो को यहाँ रोकें।</w:t>
      </w:r>
    </w:p>
    <w:p>
      <w:pPr/>
      <w:r>
        <w:rPr>
          <w:lang w:val="hi_IN" w:bidi="hi_IN"/>
        </w:rPr>
      </w:r>
      <w:r>
        <w:rPr>
          <w:lang w:val="hi_IN" w:bidi="hi_IN"/>
        </w:rPr>
        <w:t>हन्ना यहोवा के बारे में कई कथन करती है कि वह क्या करेगा, परन्तु ये कथन हन्ना की यहोवा से की गई प्रार्थना भी हैं, जिनमें वह उससे ये बातें करने की विनती करती है। हन्ना यहोवा द्वारा अपने शत्रुओं को पराजित करने के बारे में बात करने के लिए विशेष भाषा का उपयोग करती है। यहोवा अपने शत्रुओं के टुकड़े करेगा, उन्हें चकनाचूर करेगा, और स्वर्ग से उनके विरुद्ध गर्जन करेगा। इस्राएलियों के लिए, गर्जन परमेश्वर के शक्तिशाली न्याय का प्रतीक था। इस्राएलियों के पास परमेश्वर के लिए एक उपाधि थी, वह “परमप्रधान” थी, क्योंकि परमेश्वर के पास सबसे अधिक सामर्थ्य और अधिकार है, और वह स्वर्ग के सबसे ऊँचे स्थान पर रहता है। "पृथ्वी की छोर" पृथ्वी के हर भाग के बारे में बात करने का एक तरीका था। यहोवा पूरे संसार के सभी लोगों का न्याय करेगा। यहोवा एक व्यक्ति को लोगों का राजा बनाने के लिए अलग करेगा, और यहोवा उस व्यक्ति को शक्तिशाली बनाएगा।</w:t>
      </w:r>
    </w:p>
    <w:p>
      <w:pPr/>
      <w:r>
        <w:rPr>
          <w:lang w:val="hi_IN" w:bidi="hi_IN"/>
        </w:rPr>
      </w:r>
      <w:r>
        <w:rPr>
          <w:lang w:val="hi_IN" w:bidi="hi_IN"/>
        </w:rPr>
        <w:t>यहाँ रुकें और समूह के रूप में इस प्रश्न पर चर्चा करें: आप पूरे संसार के सभी लोगों के बारे में कैसे बात करते हैं? इस ऑडियो को यहाँ रोकें।</w:t>
      </w:r>
    </w:p>
    <w:p>
      <w:pPr/>
      <w:r>
        <w:rPr>
          <w:lang w:val="hi_IN" w:bidi="hi_IN"/>
        </w:rPr>
      </w:r>
      <w:r>
        <w:rPr>
          <w:lang w:val="hi_IN" w:bidi="hi_IN"/>
        </w:rPr>
        <w:t>जब हन्ना अपना प्रार्थना-गीत समाप्त कर लेती है, तो हन्ना और एल्काना रामाह में अपने घर जाते हैं, परन्तु शमूएल शीलो में ही रहता है और याजक एली की मदद करके यहोवा की सेवा करता है।</w:t>
      </w:r>
    </w:p>
    <w:p>
      <w:pPr/>
      <w:r>
        <w:rPr>
          <w:lang w:val="hi_IN" w:bidi="hi_IN"/>
        </w:rPr>
      </w:r>
      <w:r>
        <w:rPr>
          <w:lang w:val="hi_IN" w:bidi="hi_IN"/>
        </w:rPr>
        <w:t>जब हन्ना यहोवा द्वारा लोगों की दशा को उलटने के बारे में बात करती है, तो वह लोगों के कई अलग-अलग उदाहरणों का उपयोग करती है: कमजोर लोग, शक्तिशाली लोग, गरीब लोग, धनी लोग, बाँझ स्त्रियाँ, बहुत से बच्चों वाली स्त्रियाँ, विश्वासयोग्य लोग और दुष्ट लोग। आप चाहें तो एक व्यक्ति को चुन सकते हैं जो सभी शक्तिशाली लोगों का प्रतिनिधित्व करे और एक अन्य व्यक्ति को जो सभी निर्बल लोगों का प्रतिनिधित्व करे, और फिर हन्ना द्वारा बताए गए हर प्रकार के लोगों के लिए यही तरीका अपनाएँ। आप शायद कुछ बच्चों को भी शामिल कर सकते हैं, ताकि आप दिखा सकें कि यहोवा बाँझ स्त्री को बच्चे देता है और उस स्त्री से बच्चे ले लेता है जिसके पहले से बच्चे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2:1–11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हन्ना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एल्काना</w:t>
      </w:r>
    </w:p>
    <w:p>
      <w:pPr>
        <w:pStyle w:val="ListBullet"/>
        <w:spacing w:line="240" w:lineRule="auto"/>
        <w:ind w:left="720"/>
      </w:pPr>
      <w:r>
        <w:rPr>
          <w:lang w:val="hi_IN" w:bidi="hi_IN"/>
        </w:rPr>
      </w:r>
      <w:r>
        <w:rPr>
          <w:lang w:val="hi_IN" w:bidi="hi_IN"/>
        </w:rPr>
        <w:t>एली</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मजबूत लोग जो पूर्ण, धनी और शक्तिशाली होते हैं और उनके बच्चे होते हैं</w:t>
      </w:r>
    </w:p>
    <w:p>
      <w:pPr>
        <w:pStyle w:val="ListBullet"/>
        <w:spacing w:line="240" w:lineRule="auto"/>
        <w:ind w:left="720"/>
      </w:pPr>
      <w:r>
        <w:rPr>
          <w:lang w:val="hi_IN" w:bidi="hi_IN"/>
        </w:rPr>
      </w:r>
      <w:r>
        <w:rPr>
          <w:lang w:val="hi_IN" w:bidi="hi_IN"/>
        </w:rPr>
        <w:t>कमजोर लोग जो भूखे, गरीब, शक्तिहीन और बाँझ हैं</w:t>
      </w:r>
    </w:p>
    <w:p>
      <w:pPr>
        <w:pStyle w:val="ListBullet"/>
        <w:spacing w:line="240" w:lineRule="auto"/>
        <w:ind w:left="720"/>
      </w:pPr>
      <w:r>
        <w:rPr>
          <w:lang w:val="hi_IN" w:bidi="hi_IN"/>
        </w:rPr>
      </w:r>
      <w:r>
        <w:rPr>
          <w:lang w:val="hi_IN" w:bidi="hi_IN"/>
        </w:rPr>
        <w:t>विश्वासयोग्य लोग</w:t>
      </w:r>
    </w:p>
    <w:p>
      <w:pPr>
        <w:pStyle w:val="ListBullet"/>
        <w:spacing w:line="240" w:lineRule="auto"/>
        <w:ind w:left="720"/>
      </w:pPr>
      <w:r>
        <w:rPr>
          <w:lang w:val="hi_IN" w:bidi="hi_IN"/>
        </w:rPr>
      </w:r>
      <w:r>
        <w:rPr>
          <w:lang w:val="hi_IN" w:bidi="hi_IN"/>
        </w:rPr>
        <w:t>परमेश्वर के शत्रु</w:t>
      </w:r>
    </w:p>
    <w:p>
      <w:pPr>
        <w:pStyle w:val="ListBullet"/>
        <w:spacing w:line="240" w:lineRule="auto"/>
        <w:ind w:left="720"/>
      </w:pPr>
      <w:r>
        <w:rPr>
          <w:lang w:val="hi_IN" w:bidi="hi_IN"/>
        </w:rPr>
      </w:r>
      <w:r>
        <w:rPr>
          <w:lang w:val="hi_IN" w:bidi="hi_IN"/>
        </w:rPr>
        <w:t>और परमेश्वर का अभिषिक्त व्यक्ति, राजा</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हन्ना ने प्रार्थना की और कहा, "मेरा हृदय यहोवा में आनन्दित होता है! यहोवा ने मुझे शक्तिशाली बनाया है। मेरा मुँह मेरे शत्रुओं पर साहस से बोलता है। मैं आनन्दित हूँ क्योंकि तूने मुझे बचाया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हन्ना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के समान पवित्र कोई भी नहीं है! यहोवा के बराबर कोई भी नहीं है! हमारे परमेश्वर की तरह कोई भी चट्टान नहीं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हन्ना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"इतना घमण्डी और अभिमानी व्यवहार करना बंद करो! घमण्ड के शब्द न बोलना, क्योंकि यहोवा सब कुछ जानता है और यहोवा लोगों के हर काम का न्याय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शक्तिशाली लोगों के धनुष तोड़ देता है, परन्तु यहोवा कमजोर लोगों को सामर्थ्य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एक शक्तिशाली व्यक्ति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कमजोर व्यक्ति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अब हन्ना द्वारा बताए गए हर प्रकार के दशा-परिवर्तन के लिए वही कदम दोहराएँ। हर बार, उत्तर थोड़े अलग हो सकते हैं, परन्तु शक्तिशाली लोगों को यह देखना चाहिए कि परमेश्वर उनसे अधिक शक्तिशाली है, और कमजोर लोगों को यह जानकर राहत मिलनी चाहिए कि परमेश्वर उनकी परिस्थितियों को बदल सकता है।</w:t>
      </w:r>
    </w:p>
    <w:p>
      <w:pPr/>
      <w:r>
        <w:rPr>
          <w:lang w:val="hi_IN" w:bidi="hi_IN"/>
        </w:rPr>
      </w:r>
      <w:r>
        <w:rPr>
          <w:lang w:val="hi_IN" w:bidi="hi_IN"/>
        </w:rPr>
        <w:t>"यहोवा उन लोगों को नष्ट कर देगा जो यहोवा के विरुद्ध लड़ते हैं। यहोवा उन लोगों को चकनाचूर करेगा। यहोवा का क्रोध उन लोगों के विरुद्ध स्वर्ग से गर्जन के समान होगा। यहोवा पृथ्वी पर हर व्यक्ति का न्याय करेगा। यहोवा एक व्यक्ति को अलग करेगा और उस व्यक्ति को शक्तिशाली राजा बनाएगा।"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शत्रु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एक इस्राएली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एल्काना और हन्ना रामाह में अपने घर गए, परन्तु लड़का शमूएल शीलो में रहा और याजक एली की मदद करके यहोवा की सेवा करता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हन्ना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2:1–11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हन्ना कहती है कि उसका </w:t>
      </w:r>
      <w:r>
        <w:rPr>
          <w:b/>
          <w:lang w:val="hi_IN" w:bidi="hi_IN"/>
        </w:rPr>
        <w:t>मन</w:t>
      </w:r>
      <w:r>
        <w:rPr>
          <w:lang w:val="hi_IN" w:bidi="hi_IN"/>
        </w:rPr>
        <w:t xml:space="preserve"> यहोवा के छुटकारे, अर्थात् उद्धार, के कारण आनन्दित है। हन्ना का मन वह है जहाँ हन्ना की भावनाएँ और विचार हैं। हन्ना का मन स्वयं का आंतरिक भाग है। मन के लिए वही शब्द प्रयोग करें जो आपने पिछले भागों में प्रयोग किया है। मन मुख्य शब्दावली में है।</w:t>
      </w:r>
    </w:p>
    <w:p>
      <w:pPr/>
      <w:r>
        <w:rPr>
          <w:lang w:val="hi_IN" w:bidi="hi_IN"/>
        </w:rPr>
      </w:r>
      <w:r>
        <w:rPr>
          <w:lang w:val="hi_IN" w:bidi="hi_IN"/>
        </w:rPr>
        <w:t xml:space="preserve">यहाँ रुकें और चर्चा करें कि आप </w:t>
      </w:r>
      <w:r>
        <w:rPr>
          <w:b/>
          <w:lang w:val="hi_IN" w:bidi="hi_IN"/>
        </w:rPr>
        <w:t>उद्धार</w:t>
      </w:r>
      <w:r>
        <w:rPr>
          <w:lang w:val="hi_IN" w:bidi="hi_IN"/>
        </w:rPr>
        <w:t xml:space="preserve"> के लिए किस शब्द या वाक्यांश का उपयोग करेंगे। मुख्य शब्दावली में उद्धार देखें। कुछ संस्करण यहाँ विजय कहते हैं, लेकिन किसी भी स्थिति में, हन्ना आनन्दित होती है क्योंकि यहोवा ने उसे बचाया है, या हन्ना को उसकी परिस्थितियों से बचाया है। इस ऑडियो को यहाँ रोकें।</w:t>
      </w:r>
    </w:p>
    <w:p>
      <w:pPr/>
      <w:r>
        <w:rPr>
          <w:lang w:val="hi_IN" w:bidi="hi_IN"/>
        </w:rPr>
      </w:r>
      <w:r>
        <w:rPr>
          <w:lang w:val="hi_IN" w:bidi="hi_IN"/>
        </w:rPr>
        <w:t>"यहोवा के समान पवित्र कोई नहीं है।" पवित्र का अर्थ है कि परमेश्वर पूरी तरह से अच्छा, शुद्ध, शक्तिशाली और राजसी है। पवित्र का अर्थ है कि परमेश्वर पूर्ण, सम्पूर्ण और अपरिवर्तनीय है। केवल परमेश्वर ही परमेश्वर है। यहोवा वह नाम है जो परमेश्वर ने अपने आप को दिया है। परमेश्वर ही है जिसने सब कुछ बनाया है।" परमेश्वर सबसे शक्तिशाली आत्मिक स्वरूप है। परमेश्वर और यहोवा के लिए उन्हीं शब्दों का प्रयोग करें, जिनका प्रयोग आपने पिछले भागों में किया था। परमेश्वर और यहोवा मुख्य शब्दावली में हैं।</w:t>
      </w:r>
    </w:p>
    <w:p>
      <w:pPr/>
      <w:r>
        <w:rPr>
          <w:lang w:val="hi_IN" w:bidi="hi_IN"/>
        </w:rPr>
      </w:r>
      <w:r>
        <w:rPr>
          <w:lang w:val="hi_IN" w:bidi="hi_IN"/>
        </w:rPr>
        <w:t xml:space="preserve">यहाँ रुकें और चर्चा करें कि आप </w:t>
      </w:r>
      <w:r>
        <w:rPr>
          <w:b/>
          <w:lang w:val="hi_IN" w:bidi="hi_IN"/>
        </w:rPr>
        <w:t>पवित्र</w:t>
      </w:r>
      <w:r>
        <w:rPr>
          <w:lang w:val="hi_IN" w:bidi="hi_IN"/>
        </w:rPr>
        <w:t xml:space="preserve"> के लिए किस शब्द का उपयोग करेंगे। अधिक जानकारी के लिए मुख्य शब्दावली में पवित्र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"बाँझ स्त्री ने सात बच्चों को जन्म दिया है।" इस्राएली सात को एक सिद्ध और पूर्ण संख्या मानते थे। </w:t>
      </w:r>
    </w:p>
    <w:p>
      <w:pPr/>
      <w:r>
        <w:rPr>
          <w:lang w:val="hi_IN" w:bidi="hi_IN"/>
        </w:rPr>
      </w:r>
      <w:r>
        <w:rPr>
          <w:lang w:val="hi_IN" w:bidi="hi_IN"/>
        </w:rPr>
        <w:t>यहाँ रुकें और चर्चा करें कि आप अपनी भाषा में उन स्त्रियों का वर्णन कैसे करते हैं जो बाँझ हैं या बच्चे पैदा करने में असमर्थ हैं। इस ऑडियो को यहाँ रोकें।</w:t>
      </w:r>
    </w:p>
    <w:p>
      <w:pPr/>
      <w:r>
        <w:rPr>
          <w:lang w:val="hi_IN" w:bidi="hi_IN"/>
        </w:rPr>
      </w:r>
      <w:r>
        <w:rPr>
          <w:lang w:val="hi_IN" w:bidi="hi_IN"/>
        </w:rPr>
        <w:t>“यहोवा अधोलोक में उतारता है और फिर ऊपर उठाता है।” अधोलोक वह शब्द है जिसका उपयोग इस्राएलियों ने मृतकों के स्थान के लिए किया था। इस्राएली मानते थे कि अधोलोक पृथ्वी के नीचे है, इसलिए इस्राएलियों ने अधोलोक में जाने के बारे में बात की।</w:t>
      </w:r>
    </w:p>
    <w:p>
      <w:pPr/>
      <w:r>
        <w:rPr>
          <w:lang w:val="hi_IN" w:bidi="hi_IN"/>
        </w:rPr>
      </w:r>
      <w:r>
        <w:rPr>
          <w:lang w:val="hi_IN" w:bidi="hi_IN"/>
        </w:rPr>
        <w:t xml:space="preserve">यहाँ रुकें और समूह में चर्चा करें कि आप </w:t>
      </w:r>
      <w:r>
        <w:rPr>
          <w:b/>
          <w:lang w:val="hi_IN" w:bidi="hi_IN"/>
        </w:rPr>
        <w:t>अधोलोक</w:t>
      </w:r>
      <w:r>
        <w:rPr>
          <w:lang w:val="hi_IN" w:bidi="hi_IN"/>
        </w:rPr>
        <w:t xml:space="preserve"> के लिए किस शब्द या वाक्यांश का उपयोग करेंगे। अधिक जानकारी के लिए मुख्य शब्दावली में अधोलोक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“यहोवा अपने विश्वासयोग्य लोगों के पाँवों की रक्षा करेगा।” विश्वासयोग्य लोग वे हैं जिनसे परमेश्वर ने अपनी वाचा का प्रेम बाँध रखा है, या वे जो परमेश्वर की आज्ञा मानते हैं। जो लोग परमेश्वर से प्रेम करते हैं और उस पर विश्वास रखते हैं, वे उसकी आज्ञा भी मानते हैं। </w:t>
      </w:r>
    </w:p>
    <w:p>
      <w:pPr/>
      <w:r>
        <w:rPr>
          <w:lang w:val="hi_IN" w:bidi="hi_IN"/>
        </w:rPr>
      </w:r>
      <w:r>
        <w:rPr>
          <w:lang w:val="hi_IN" w:bidi="hi_IN"/>
        </w:rPr>
        <w:t xml:space="preserve">यहाँ रुकें और समूह में चर्चा करें कि आप </w:t>
      </w:r>
      <w:r>
        <w:rPr>
          <w:b/>
          <w:lang w:val="hi_IN" w:bidi="hi_IN"/>
        </w:rPr>
        <w:t>विश्वासयोग्य लोगों</w:t>
      </w:r>
      <w:r>
        <w:rPr>
          <w:lang w:val="hi_IN" w:bidi="hi_IN"/>
        </w:rPr>
        <w:t xml:space="preserve"> के लिए किस शब्द या वाक्यांश का उपयोग करेंगे। अधिक जानकारी के लिए मुख्य शब्दावली में विश्वास शब्द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"यहोवा स्वर्ग से अपने शत्रुओं के विरुद्ध गरजेगा।" “स्वर्ग” शब्द का अर्थ कभी-कभी उस दिखाई देने वाले आकाश से होता है जहाँ पक्षी उड़ते हैं और जहाँ हम रात में बादलों या तारों को देख सकते हैं। हालाँकि, अधिकांश समय, “स्वर्ग” उस स्थान को दर्शाता है जहाँ परमेश्वर अपने स्वर्गदूतों के साथ रहता है।</w:t>
      </w:r>
    </w:p>
    <w:p>
      <w:pPr/>
      <w:r>
        <w:rPr>
          <w:lang w:val="hi_IN" w:bidi="hi_IN"/>
        </w:rPr>
      </w:r>
      <w:r>
        <w:rPr>
          <w:lang w:val="hi_IN" w:bidi="hi_IN"/>
        </w:rPr>
        <w:t xml:space="preserve">यहाँ रुकें और समूह में चर्चा करें कि आप </w:t>
      </w:r>
      <w:r>
        <w:rPr>
          <w:b/>
          <w:lang w:val="hi_IN" w:bidi="hi_IN"/>
        </w:rPr>
        <w:t>स्वर्ग</w:t>
      </w:r>
      <w:r>
        <w:rPr>
          <w:lang w:val="hi_IN" w:bidi="hi_IN"/>
        </w:rPr>
        <w:t xml:space="preserve"> के लिए किस शब्द या वाक्यांश का उपयोग करेंगे। अधिक जानकारी के लिए मुख्य शब्दावली में स्वर्ग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"यहोवा अपने अभिषिक्त व्यक्ति के सींग को ऊँचा करेगा।" ऊँचा करने का अर्थ है ऊँचा उठाना। सींग सामर्थ्य और गरिमा के प्रतीक थे। किसी का अभिषेक करने का अर्थ किसी पर सुगंधित तेल उंडेलना था। पुराने नियम में, इससे पहले कि परमेश्वर किसी को कोई विशेष कार्य देता था, वह किसी और को उसके सिर पर तेल उण्डेलने का निर्देश देता था। सामान्यतः, जिस व्यक्ति को परमेश्वर राजा होने के लिए चुनता था, उसका अभिषेक एक याजक करता था। </w:t>
      </w:r>
    </w:p>
    <w:p>
      <w:pPr/>
      <w:r>
        <w:rPr>
          <w:lang w:val="hi_IN" w:bidi="hi_IN"/>
        </w:rPr>
      </w:r>
      <w:r>
        <w:rPr>
          <w:lang w:val="hi_IN" w:bidi="hi_IN"/>
        </w:rPr>
        <w:t xml:space="preserve">यहाँ </w:t>
      </w:r>
      <w:r>
        <w:rPr>
          <w:b/>
          <w:lang w:val="hi_IN" w:bidi="hi_IN"/>
        </w:rPr>
        <w:t>रुक</w:t>
      </w:r>
      <w:r>
        <w:rPr>
          <w:lang w:val="hi_IN" w:bidi="hi_IN"/>
        </w:rPr>
        <w:t xml:space="preserve">ें और समूह के रूप में चर्चा करें कि आप </w:t>
      </w:r>
      <w:r>
        <w:rPr>
          <w:b/>
          <w:lang w:val="hi_IN" w:bidi="hi_IN"/>
        </w:rPr>
        <w:t>अभिषेक</w:t>
      </w:r>
      <w:r>
        <w:rPr>
          <w:lang w:val="hi_IN" w:bidi="hi_IN"/>
        </w:rPr>
        <w:t xml:space="preserve"> करना, </w:t>
      </w:r>
      <w:r>
        <w:rPr>
          <w:b/>
          <w:lang w:val="hi_IN" w:bidi="hi_IN"/>
        </w:rPr>
        <w:t>राजा</w:t>
      </w:r>
      <w:r>
        <w:rPr>
          <w:lang w:val="hi_IN" w:bidi="hi_IN"/>
        </w:rPr>
        <w:t xml:space="preserve">, और याजक के लिए किन शब्दों या वाक्यांशों का उपयोग करेंगे। अधिक जानकारी के लिए मुख्य शब्दावली में अभिषेक करना, राजा और याजक देखें। यदि आपने पहले ही बाइबल की किसी अन्य पुस्तक में इन शब्दों का अनुवाद किया है, तो उन्हीं शब्दों का प्रयोग करें जिनका प्रयोग आपने वहाँ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2:12–26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2:12–26 को सुनें और अपने मन में रखें।</w:t>
      </w:r>
    </w:p>
    <w:p>
      <w:pPr/>
      <w:r>
        <w:rPr>
          <w:lang w:val="hi_IN" w:bidi="hi_IN"/>
        </w:rPr>
      </w:r>
      <w:r>
        <w:rPr>
          <w:lang w:val="hi_IN" w:bidi="hi_IN"/>
        </w:rPr>
        <w:t>यदि सम्भव हो, तो 1 शमूएल 2:12–26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2:12–26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कहानीकार ने पिछली कहानी का अंत यह कहकर किया कि शमूएल ने एली की उपस्थिति में यहोवा की सेवा की। इस कहानी में, कहानीकार शमूएल की सेवा की तुलना एली के पुत्रों की सेवा से करता है। कहानीकार एली के पुत्रों को “निकम्मे” या “दुष्ट” पुरुष कहता है क्योंकि वे अपने शासक के रूप में यहोवा का आदर या सम्मान नहीं करते थे।</w:t>
      </w:r>
    </w:p>
    <w:p>
      <w:pPr/>
      <w:r>
        <w:rPr>
          <w:lang w:val="hi_IN" w:bidi="hi_IN"/>
        </w:rPr>
      </w:r>
      <w:r>
        <w:rPr>
          <w:lang w:val="hi_IN" w:bidi="hi_IN"/>
        </w:rPr>
        <w:t>कहानीकार उन तरीकों के उदाहरण देता है जिनसे एली के पुत्रों ने यहोवा का तिरस्कार किया या उसका आदर नहीं किया। जब यह कहानी इस्राएली लोगों के साथ याजकों की रीति या प्रथा के विषय में बात करती है, तो कहानीकार सम्भवतः एली के पुत्रों की रीति या प्रथा का उल्लेख कर रहा है। कहानीकार एली के पुत्रों के दो रीति-रिवाजों का वर्णन करता है जो यहोवा द्वारा याजकों के लिए दी गई आज्ञा से अलग हैं।</w:t>
      </w:r>
    </w:p>
    <w:p>
      <w:pPr/>
      <w:r>
        <w:rPr>
          <w:lang w:val="hi_IN" w:bidi="hi_IN"/>
        </w:rPr>
      </w:r>
      <w:r>
        <w:rPr>
          <w:lang w:val="hi_IN" w:bidi="hi_IN"/>
        </w:rPr>
        <w:t>जब बहुत साल पहले यहोवा ने मूसा के द्वारा इस्राएलियों को बताया था कि वे बलिदान कैसे चढ़ाएँ, तो यहोवा ने पहले उन्हें यहोवा के सामने भेंट के रूप में चर्बी को जलाने के लिए कहा। उसके बाद, उपासक को बलि किए गए पशु की छाती और दाहिनी जाँघ याजक को देनी थी। तब उपासक सामान्यतः बलि के शेष भाग को उबालता था। ऐसा लगता है कि इस्राएल के इतिहास में इसी समय याजकों ने माँस में अपने भाग से अधिक लिया था। उस समय एली के पुत्र, जो याजक भी थे, उन आज्ञाओं का पालन नहीं करते थे। जब कोई व्यक्ति बलिदान चढ़ाता और फिर माँस उबालता था, तब एली के पुत्र अपने सेवकों में से एक को हाथ में काँटा लेकर उस व्यक्ति के पास भेजते थे। जब माँस उबल रहा होता था, तब वह सेवक उस तीन-दाँते वाले काँटे को केतली, कड़ाही या माँस के बड़े बर्तन में घुसा देता था। सेवक काँटे में फँसे हुए माँस के जिस भाग को बर्तन से निकालता था, उसे एली के पुत्रों को दे देता था। एली के पुत्रों ने शीलो में बलिदान देने वाले हर किसी के साथ ऐसा ही व्यवहार किया। यहोवा ने इस्राएलियों को निर्देश दिया था कि याजक पशु के कौन-से अंग खा सकते हैं, परन्तु एली के पुत्र अपने भाग अपने लिए चुन रहे थे और अधिक माँग रहे थे! फिर सबसे बुरी बात यह थी कि लोगों के चर्बी को जलाने से पहले ही एली के पुत्र माँस चाहते थे। इसका अर्थ है कि एली के पुत्र बलिदान के उस भाग में से ले रहे थे जो केवल यहोवा के लिए था।</w:t>
      </w:r>
    </w:p>
    <w:p>
      <w:pPr/>
      <w:r>
        <w:rPr>
          <w:lang w:val="hi_IN" w:bidi="hi_IN"/>
        </w:rPr>
      </w:r>
      <w:r>
        <w:rPr>
          <w:lang w:val="hi_IN" w:bidi="hi_IN"/>
        </w:rPr>
        <w:t>यहाँ रुकें और तीन धारी कांटे की तस्वीर देखें। इस ऑडियो को यहाँ रोकें।</w:t>
      </w:r>
    </w:p>
    <w:p>
      <w:pPr/>
      <w:r>
        <w:rPr>
          <w:lang w:val="hi_IN" w:bidi="hi_IN"/>
        </w:rPr>
      </w:r>
      <w:r>
        <w:rPr>
          <w:lang w:val="hi_IN" w:bidi="hi_IN"/>
        </w:rPr>
        <w:t>यहाँ रुककर समूह में केतली या बर्तन का एक चित्र देखें। इस ऑडियो को यहाँ रोकें।</w:t>
      </w:r>
    </w:p>
    <w:p>
      <w:pPr/>
      <w:r>
        <w:rPr>
          <w:lang w:val="hi_IN" w:bidi="hi_IN"/>
        </w:rPr>
      </w:r>
      <w:r>
        <w:rPr>
          <w:lang w:val="hi_IN" w:bidi="hi_IN"/>
        </w:rPr>
        <w:t>यहाँ रुकें और एक अच्छे धार्मिक अगुवे और एक बुरे धार्मिक अगुवे के बारे में एक कहानी साझा करें। आप कैसे जानते हैं कि कौन से अगुवे अच्छे और बुरे हैं? वे अगुवे क्या कहते हैं और क्या करते हैं? इस ऑडियो को यहाँ रोकें।</w:t>
      </w:r>
    </w:p>
    <w:p>
      <w:pPr/>
      <w:r>
        <w:rPr>
          <w:lang w:val="hi_IN" w:bidi="hi_IN"/>
        </w:rPr>
      </w:r>
      <w:r>
        <w:rPr>
          <w:lang w:val="hi_IN" w:bidi="hi_IN"/>
        </w:rPr>
        <w:t>एली के पुत्रों ने अन्य तरीकों से भी पाप किया। यहोवा ने याजकों को निर्देश दिया था कि वे बलिदानों की चर्बी को निकालकर यहोवा के लिए भेंट के रूप में जलाएँ, परन्तु एली के पुत्र अपने सेवकों को भेजकर यहोवा के लिए निर्धारित चर्बी के भाग को अपने लिए ले रहे थे। यदि उपासक सेवक से विवाद करता और कहता कि याजकों को पहले चर्बी जलानी चाहिए, तो सेवक मना कर देता। यदि उपासक तुरंत माँस न देता, तो सेवक उससे लड़ने की धमकी देता। इस्राएली यहोवा की आज्ञा मानने की कोशिश कर रहे थे, परन्तु एली के पुत्रों ने उन्हें नहीं करने दिया।</w:t>
      </w:r>
    </w:p>
    <w:p>
      <w:pPr/>
      <w:r>
        <w:rPr>
          <w:lang w:val="hi_IN" w:bidi="hi_IN"/>
        </w:rPr>
      </w:r>
      <w:r>
        <w:rPr>
          <w:lang w:val="hi_IN" w:bidi="hi_IN"/>
        </w:rPr>
        <w:t>यहोवा ने एली के पुत्रों के पापों को बहुत भयानक माना। एली के पुत्र भेंट के बारे में यहोवा की आज्ञाओं का पालन न करके लोगों द्वारा यहोवा के सामने चढ़ाई गई भेंट का अनादर कर रहे थे।</w:t>
      </w:r>
    </w:p>
    <w:p>
      <w:pPr/>
      <w:r>
        <w:rPr>
          <w:lang w:val="hi_IN" w:bidi="hi_IN"/>
        </w:rPr>
      </w:r>
      <w:r>
        <w:rPr>
          <w:lang w:val="hi_IN" w:bidi="hi_IN"/>
        </w:rPr>
        <w:t>यहाँ रुकें और उस समय की कहानी साझा करें जब किसी ने आपके समुदाय के किसी महत्वपूर्ण अगुवे के प्रति उचित सम्मान नहीं दिखाया था। इस ऑडियो को यहाँ रोकें।</w:t>
      </w:r>
    </w:p>
    <w:p>
      <w:pPr/>
      <w:r>
        <w:rPr>
          <w:lang w:val="hi_IN" w:bidi="hi_IN"/>
        </w:rPr>
      </w:r>
      <w:r>
        <w:rPr>
          <w:lang w:val="hi_IN" w:bidi="hi_IN"/>
        </w:rPr>
        <w:t>कहानीकार अपना ध्यान शमूएल पर वापस लाता है। उस समय शमूएल एक लड़का था जो सनी का एपोद पहने हुए यहोवा की सेवा कर रहा था। सनी का एपोद वह विशेष वस्त्र था जिसे याजक पहनते थे, जिसे लोग सन से बनाते थे। सन एक सफेद कपड़ा है जिसे लोग अनाज से बनाते हैं। गर्म स्थानों में सनी पहनने में आरामदायक होता है। एपोद एक विशेष वस्त्र था जिसे याजक पहनते थे, इसलिए किसी लड़के को एपोद पहने हुए देखना असामान्य था। अगला वाक्य कहता है कि शमूएल की माता उसके लिए एक छोटा बागा बनाती थी और जब वह अपने पति के साथ वार्षिक बलि चढ़ाने जाती थी, तब उसे प्रत्येक वर्ष शमूएल के लिए ले जाती थी। “छोटा” शब्द इस बात पर जोर देता है कि शमूएल एपोद पहनने के लिए छोटा और कम उम्र का था। शमूएल एक छोटे याजक के समान था।</w:t>
      </w:r>
    </w:p>
    <w:p>
      <w:pPr/>
      <w:r>
        <w:rPr>
          <w:lang w:val="hi_IN" w:bidi="hi_IN"/>
        </w:rPr>
      </w:r>
      <w:r>
        <w:rPr>
          <w:lang w:val="hi_IN" w:bidi="hi_IN"/>
        </w:rPr>
        <w:t>यहाँ रुकें और समूह में सनी के एपोद की तस्वीर देखें। इस ऑडियो को यहाँ रोकें।</w:t>
      </w:r>
    </w:p>
    <w:p>
      <w:pPr/>
      <w:r>
        <w:rPr>
          <w:lang w:val="hi_IN" w:bidi="hi_IN"/>
        </w:rPr>
      </w:r>
      <w:r>
        <w:rPr>
          <w:lang w:val="hi_IN" w:bidi="hi_IN"/>
        </w:rPr>
        <w:t>रुकें और समूह में इस प्रश्न पर चर्चा करें: आपकी संस्कृति में युवा लोग धार्मिक अगुवों की भूमिकाओं को कैसे सीखते हैं? इस ऑडियो को यहाँ रोकें।</w:t>
      </w:r>
    </w:p>
    <w:p>
      <w:pPr/>
      <w:r>
        <w:rPr>
          <w:lang w:val="hi_IN" w:bidi="hi_IN"/>
        </w:rPr>
      </w:r>
      <w:r>
        <w:rPr>
          <w:lang w:val="hi_IN" w:bidi="hi_IN"/>
        </w:rPr>
        <w:t>प्रत्येक वर्ष, जब हन्ना और एल्काना शीलो में अपने वार्षिक बलिदान चढ़ाने और शमूएल के लिए एक छोटा वस्त्र लाने आते थे, तब एली यहोवा से प्रार्थना करता था कि वह हन्ना के द्वारा एल्काना को और सन्तानें देकर आशीष दे। और यहोवा ने हन्ना को गर्भवती होने और तीन और पुत्रों तथा दो पुत्रियों को जन्म देने योग्य बनाया। जब हन्ना समय के साथ और सन्तानें उत्पन्न करती रही, तब शमूएल शीलो में यहोवा की सेवा करते हुए बढ़ता गया।</w:t>
      </w:r>
    </w:p>
    <w:p>
      <w:pPr/>
      <w:r>
        <w:rPr>
          <w:lang w:val="hi_IN" w:bidi="hi_IN"/>
        </w:rPr>
      </w:r>
      <w:r>
        <w:rPr>
          <w:lang w:val="hi_IN" w:bidi="hi_IN"/>
        </w:rPr>
        <w:t>कहानीकार अपना ध्यान फिर से एली की ओर स्थानांतरित करता है। एली बहुत वृद्ध था, और एली यहोवा के लोगों से अपने पुत्रों के बारे में बुरी कहानियाँ सुनता था। कहानीकार एली के पुत्रों के पाप करने का एक और तरीका भी बताता है: एली के पुत्र उन स्त्रियों के साथ सोते थे जो यहोवा के मिलापवाले तम्बू के द्वार पर सेवा करती थीं। इसका अर्थ है कि एली के पुत्रों ने स्त्रियों के साथ यौन संबंध बनाए थे। एली अपने पुत्रों से पूछता है कि वे ऐसे दुष्ट काम क्यों कर रहे हैं, परन्तु एली वास्तव में कोई प्रश्न नहीं पूछ रहा है। एली अपने पुत्रों से कह रहा है कि उन्हें ऐसे काम नहीं करना चाहिए।</w:t>
      </w:r>
    </w:p>
    <w:p>
      <w:pPr/>
      <w:r>
        <w:rPr>
          <w:lang w:val="hi_IN" w:bidi="hi_IN"/>
        </w:rPr>
      </w:r>
      <w:r>
        <w:rPr>
          <w:lang w:val="hi_IN" w:bidi="hi_IN"/>
        </w:rPr>
        <w:t>एली अपने पुत्रों से कहता है कि यदि कोई व्यक्ति किसी दूसरे व्यक्ति के विरुद्ध पाप करता है, तो यहोवा उस व्यक्ति के लिए मध्यस्थता करेगा, या लोगों के बीच शांति करेगा। परन्तु यदि कोई यहोवा के विरुद्ध पाप करता है, तो उस व्यक्ति के लिए कोई भी शांति की बात नहीं देगा। एली अपने पुत्रों को चेतावनी देता है कि वे यहोवा के विरुद्ध पाप कर रहे हैं, और एली के पुत्रों को यहोवा के विरुद्ध पाप करते रहने में भयभीत होना चाहिए, क्योंकि कोई भी उनके लिए मध्यस्थता नहीं करेगा।</w:t>
      </w:r>
    </w:p>
    <w:p>
      <w:pPr/>
      <w:r>
        <w:rPr>
          <w:lang w:val="hi_IN" w:bidi="hi_IN"/>
        </w:rPr>
      </w:r>
      <w:r>
        <w:rPr>
          <w:lang w:val="hi_IN" w:bidi="hi_IN"/>
        </w:rPr>
        <w:t>यहाँ रुककर एक ऐसी घटना साझा करें जब किसी ने झगड़ते या लड़ते हुए दो व्यक्तियों या दो समूहों के बीच शान्ति स्थापित करने में सहायता की हो। इस ऑडियो को यहाँ रोकें।</w:t>
      </w:r>
    </w:p>
    <w:p>
      <w:pPr/>
      <w:r>
        <w:rPr>
          <w:lang w:val="hi_IN" w:bidi="hi_IN"/>
        </w:rPr>
      </w:r>
      <w:r>
        <w:rPr>
          <w:lang w:val="hi_IN" w:bidi="hi_IN"/>
        </w:rPr>
        <w:t>परन्तु एली के पुत्रों ने एली की बात नहीं सुनी, क्योंकि यहोवा की योजना एली के पुत्रों को मृत्यु तक पहुँचाने की थी।</w:t>
      </w:r>
    </w:p>
    <w:p>
      <w:pPr/>
      <w:r>
        <w:rPr>
          <w:lang w:val="hi_IN" w:bidi="hi_IN"/>
        </w:rPr>
      </w:r>
      <w:r>
        <w:rPr>
          <w:lang w:val="hi_IN" w:bidi="hi_IN"/>
        </w:rPr>
        <w:t>यहाँ रुकें और समूह में इस प्रश्न पर चर्चा करें: आप उन बातों के बारे में कैसे बात करते हैं जो परमेश्वर चाहता है और लोगों के लिए योजनाएँ बनाता है? उस समय के बारे में बात करें जब ऐसा लगता था कि परमेश्वर किसी के लिए कुछ बुरा चाहता था। आपको क्या लगता है कि परमेश्वर वह चीज़ क्यों चाहता था? इस ऑडियो को यहाँ रोकें।</w:t>
      </w:r>
    </w:p>
    <w:p>
      <w:pPr/>
      <w:r>
        <w:rPr>
          <w:lang w:val="hi_IN" w:bidi="hi_IN"/>
        </w:rPr>
      </w:r>
      <w:r>
        <w:rPr>
          <w:lang w:val="hi_IN" w:bidi="hi_IN"/>
        </w:rPr>
        <w:t>कहानीकार कहानी का ध्यान फिर से शमूएल की ओर स्थानांतरित करता है। भले ही शमूएल अभी भी छोटा है, फिर भी वह एली के पुत्रों से अलग है। एली के पुत्रों ने अपने पिता की बात नहीं मानी और पाप करना बंद नहीं किया। शमूएल शारीरिक रूप से बढ़ता गया और यहोवा तथा मनुष्यों दोनों की कृपा प्राप्त करता गया। जैसे-जैसे शमूएल बड़ा होता गया, वैसे-वैसे यहोवा और लोग, जिनमें स्त्रियाँ भी शामिल थीं, उससे अधिक प्रसन्न होते गए।</w:t>
      </w:r>
      <w:r>
        <w:rPr>
          <w:lang w:val="hi_IN" w:bidi="hi_IN"/>
        </w:rPr>
      </w:r>
    </w:p>
    <w:p>
      <w:pPr>
        <w:pStyle w:val="Heading3"/>
      </w:pPr>
      <w:r>
        <w:rPr>
          <w:lang w:val="hi_IN" w:bidi="hi_IN"/>
        </w:rPr>
        <w:t>घटनाओं को समझाना</w:t>
      </w:r>
    </w:p>
    <w:p>
      <w:pPr/>
      <w:r>
        <w:rPr>
          <w:lang w:val="hi_IN" w:bidi="hi_IN"/>
        </w:rPr>
      </w:r>
      <w:r>
        <w:rPr>
          <w:lang w:val="hi_IN" w:bidi="hi_IN"/>
        </w:rPr>
        <w:t>1 शमूएल 2:12–26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छ: दृश्य हैं।</w:t>
      </w:r>
    </w:p>
    <w:p>
      <w:pPr/>
      <w:r>
        <w:rPr>
          <w:lang w:val="hi_IN" w:bidi="hi_IN"/>
        </w:rPr>
      </w:r>
      <w:r>
        <w:rPr>
          <w:b/>
          <w:lang w:val="hi_IN" w:bidi="hi_IN"/>
        </w:rPr>
        <w:t>पहले दृश्य में:</w:t>
      </w:r>
      <w:r>
        <w:rPr>
          <w:lang w:val="hi_IN" w:bidi="hi_IN"/>
        </w:rPr>
        <w:t xml:space="preserve"> कहानीकार कहता है कि एली के पुत्र, जो याजक भी थे, निकम्मे या दुष्ट लोग थे जो यहोवा को नहीं जानते थे। कहानीकार एली के पुत्रों के दुष्ट होने का एक उदाहरण बताता है। जब कोई व्यक्ति बलिदान चढ़ाता था, तब एली के पुत्र वह माँस लेकर यहोवा को लूटते थे जिसे यहोवा ने उन्हें लेने की अनुमति नहीं दी थी। जब माँस अभी उबल ही रहा होता था, तब सेवक अपना काँटा बर्तन में घुसाता और काँटे में फँसा हुआ जो भी माँस निकलता, उसे बाहर खींच लेता था। फिर सेवक उस माँस को याजक को दे देता था।</w:t>
      </w:r>
    </w:p>
    <w:p>
      <w:pPr/>
      <w:r>
        <w:rPr>
          <w:lang w:val="hi_IN" w:bidi="hi_IN"/>
        </w:rPr>
      </w:r>
      <w:r>
        <w:rPr>
          <w:b/>
          <w:lang w:val="hi_IN" w:bidi="hi_IN"/>
        </w:rPr>
        <w:t>दूसरे दृश्य में</w:t>
      </w:r>
      <w:r>
        <w:rPr>
          <w:lang w:val="hi_IN" w:bidi="hi_IN"/>
        </w:rPr>
        <w:t>: कहानीकार एली के पुत्रों के दुष्ट होने के तरीके का दूसरा उदाहरण देता है। जब कोई व्यक्ति अपना बलिदान जलाने के लिए लाता था, तब एली के पुत्र उस व्यक्ति को आदेश देते थे कि वह चर्बी का वह भाग, जो यहोवा का था, उन्हें दे दे। यदि वह व्यक्ति बहस करता तो सेवक माँग करता, “इसे अभी ही मुझे दे दे, अन्यथा मैं उसे बलपूर्वक तुझसे ले लूँगा।”</w:t>
      </w:r>
    </w:p>
    <w:p>
      <w:pPr/>
      <w:r>
        <w:rPr>
          <w:lang w:val="hi_IN" w:bidi="hi_IN"/>
        </w:rPr>
      </w:r>
      <w:r>
        <w:rPr>
          <w:b/>
          <w:lang w:val="hi_IN" w:bidi="hi_IN"/>
        </w:rPr>
        <w:t>तीसरे दृश्य में</w:t>
      </w:r>
      <w:r>
        <w:rPr>
          <w:lang w:val="hi_IN" w:bidi="hi_IN"/>
        </w:rPr>
        <w:t>: कहानीकार कहता है कि यहोवा ने एली के पुत्रों के पाप को बहुत बड़ा समझा, क्योंकि उन्होंने यहोवा के सामने लोगों की भेंट को तुच्छ मानकर चढ़ाया था।</w:t>
      </w:r>
    </w:p>
    <w:p>
      <w:pPr/>
      <w:r>
        <w:rPr>
          <w:lang w:val="hi_IN" w:bidi="hi_IN"/>
        </w:rPr>
      </w:r>
      <w:r>
        <w:rPr>
          <w:b/>
          <w:lang w:val="hi_IN" w:bidi="hi_IN"/>
        </w:rPr>
        <w:t>चौथे दृश्य में</w:t>
      </w:r>
      <w:r>
        <w:rPr>
          <w:lang w:val="hi_IN" w:bidi="hi_IN"/>
        </w:rPr>
        <w:t>: कहानीकार शमूएल पर ध्यान केंद्रित करता है। शमूएल मिलापवाले तम्बू में यहोवा की सेवा कर रहा था, और शमूएल एक लड़का था जिसने सनी का एपोद पहना था। शमूएल की माता हर साल उसके लिए एक नया छोटा बागा बनाती थी और उसे शमूएल के पास ले आती थी, जब वह अपने पति के साथ शीलो में वार्षिक बलिदान चढ़ाने के लिए जाती थी। एली एल्काना और हन्ना को आशीष देता था। यहोवा ने हन्ना को तीन और पुत्र और दो पुत्रियाँ दीं, ताकि वह उस पुत्र का स्थान ले सकें जिसे हन्ना ने यहोवा को दिया था।</w:t>
      </w:r>
    </w:p>
    <w:p>
      <w:pPr/>
      <w:r>
        <w:rPr>
          <w:lang w:val="hi_IN" w:bidi="hi_IN"/>
        </w:rPr>
      </w:r>
      <w:r>
        <w:rPr>
          <w:b/>
          <w:lang w:val="hi_IN" w:bidi="hi_IN"/>
        </w:rPr>
        <w:t>पाँचवें दृश्य में</w:t>
      </w:r>
      <w:r>
        <w:rPr>
          <w:lang w:val="hi_IN" w:bidi="hi_IN"/>
        </w:rPr>
        <w:t>: एली उन बुरी बातों की चर्चा सुनता है जो यहोवा के लोग एली के पुत्रों के बारे में प्रचार कर रहे थे। एली अपने पुत्रों को चेतावनी देता है कि वे यहोवा के विरुद्ध पाप करना बंद कर दें। परन्तु एली के पुत्र नहीं सुनेंगे, क्योंकि यहोवा ने उन्हें मार डालने का निश्चय किया है।</w:t>
      </w:r>
    </w:p>
    <w:p>
      <w:pPr/>
      <w:r>
        <w:rPr>
          <w:lang w:val="hi_IN" w:bidi="hi_IN"/>
        </w:rPr>
      </w:r>
      <w:r>
        <w:rPr>
          <w:b/>
          <w:lang w:val="hi_IN" w:bidi="hi_IN"/>
        </w:rPr>
        <w:t>छठे दृश्य में</w:t>
      </w:r>
      <w:r>
        <w:rPr>
          <w:lang w:val="hi_IN" w:bidi="hi_IN"/>
        </w:rPr>
        <w:t>: कहानीकार फिर से ध्यान केंद्रित करता है और कहता है, “अब लड़का शमूएल कद में और यहोवा और मनुष्यों के अनुग्रह में बढ़ता गया।”</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यहोवा, हालाँकि कोई भी यहोवा को नहीं देख सकता</w:t>
      </w:r>
    </w:p>
    <w:p>
      <w:pPr>
        <w:pStyle w:val="ListBullet"/>
        <w:spacing w:line="240" w:lineRule="auto"/>
        <w:ind w:left="720"/>
      </w:pPr>
      <w:r>
        <w:rPr>
          <w:lang w:val="hi_IN" w:bidi="hi_IN"/>
        </w:rPr>
      </w:r>
      <w:r>
        <w:rPr>
          <w:lang w:val="hi_IN" w:bidi="hi_IN"/>
        </w:rPr>
        <w:t>एली का पुत्र होप्नी</w:t>
      </w:r>
    </w:p>
    <w:p>
      <w:pPr>
        <w:pStyle w:val="ListBullet"/>
        <w:spacing w:line="240" w:lineRule="auto"/>
        <w:ind w:left="720"/>
      </w:pPr>
      <w:r>
        <w:rPr>
          <w:lang w:val="hi_IN" w:bidi="hi_IN"/>
        </w:rPr>
      </w:r>
      <w:r>
        <w:rPr>
          <w:lang w:val="hi_IN" w:bidi="hi_IN"/>
        </w:rPr>
        <w:t>एली का पुत्र पीनहास</w:t>
      </w:r>
    </w:p>
    <w:p>
      <w:pPr>
        <w:pStyle w:val="ListBullet"/>
        <w:spacing w:line="240" w:lineRule="auto"/>
        <w:ind w:left="720"/>
      </w:pPr>
      <w:r>
        <w:rPr>
          <w:lang w:val="hi_IN" w:bidi="hi_IN"/>
        </w:rPr>
      </w:r>
      <w:r>
        <w:rPr>
          <w:lang w:val="hi_IN" w:bidi="hi_IN"/>
        </w:rPr>
        <w:t>एली</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एल्काना</w:t>
      </w:r>
    </w:p>
    <w:p>
      <w:pPr>
        <w:pStyle w:val="ListBullet"/>
        <w:spacing w:line="240" w:lineRule="auto"/>
        <w:ind w:left="720"/>
      </w:pPr>
      <w:r>
        <w:rPr>
          <w:lang w:val="hi_IN" w:bidi="hi_IN"/>
        </w:rPr>
      </w:r>
      <w:r>
        <w:rPr>
          <w:lang w:val="hi_IN" w:bidi="hi_IN"/>
        </w:rPr>
        <w:t>हन्ना</w:t>
      </w:r>
    </w:p>
    <w:p>
      <w:pPr>
        <w:pStyle w:val="ListBullet"/>
        <w:spacing w:line="240" w:lineRule="auto"/>
        <w:ind w:left="720"/>
      </w:pPr>
      <w:r>
        <w:rPr>
          <w:lang w:val="hi_IN" w:bidi="hi_IN"/>
        </w:rPr>
      </w:r>
      <w:r>
        <w:rPr>
          <w:lang w:val="hi_IN" w:bidi="hi_IN"/>
        </w:rPr>
        <w:t>याजकों के सेवक</w:t>
      </w:r>
    </w:p>
    <w:p>
      <w:pPr>
        <w:pStyle w:val="ListBullet"/>
        <w:spacing w:line="240" w:lineRule="auto"/>
        <w:ind w:left="720"/>
      </w:pPr>
      <w:r>
        <w:rPr>
          <w:lang w:val="hi_IN" w:bidi="hi_IN"/>
        </w:rPr>
      </w:r>
      <w:r>
        <w:rPr>
          <w:lang w:val="hi_IN" w:bidi="hi_IN"/>
        </w:rPr>
        <w:t>और अन्य इस्राएली</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कहानीकार कई बार कहानी के ध्यान को आगे-आगे-पीछे घुमाता है ताकि शमूएल और एली के पुत्रों के बीच अंतर को दिखाया जा सके। आप चाहें तो एक व्यक्ति कहानी सुनाए और अन्य लोग कहानी का अभिनय करें।</w:t>
      </w:r>
    </w:p>
    <w:p>
      <w:pPr/>
      <w:r>
        <w:rPr>
          <w:lang w:val="hi_IN" w:bidi="hi_IN"/>
        </w:rPr>
      </w:r>
      <w:r>
        <w:rPr>
          <w:lang w:val="hi_IN" w:bidi="hi_IN"/>
        </w:rPr>
        <w:t>पहला दृश्य एक ऐसे शब्द से शुरू होता है जो हमें दिखाता है कि कहानीकार कहानी का ध्यान पिछले भाग से हटा रहा है, जहाँ कहानीकार ने शमूएल के बारे में बात की थी। यहाँ कहानी एली के पुत्रों, होप्नी और पीनहास के बारे में बात करने की ओर स्थानांतरित होती है, जो निकम्मे या दुष्ट लोग थे। हन्ना ने भी अपने विषय में इसी प्रकार कहा था जब उसने पहले एली से विनती की थी कि वह हन्ना को निकम्मी या दुष्ट स्त्री न समझे। एली के पुत्र यहोवा को नहीं जानते थे, जिसका अर्थ है कि वे यहोवा का आदर नहीं करते थे। एली के पुत्र यहोवा की आज्ञाओं को जानते थे, परन्तु उन्होंने उनका पालन नहीं किया। पुत्रों ने ऐसा व्यवहार किया मानो वे नहीं जानते थे कि यहोवा उनका शासक है।</w:t>
      </w:r>
    </w:p>
    <w:p>
      <w:pPr/>
      <w:r>
        <w:rPr>
          <w:lang w:val="hi_IN" w:bidi="hi_IN"/>
        </w:rPr>
      </w:r>
      <w:r>
        <w:rPr>
          <w:lang w:val="hi_IN" w:bidi="hi_IN"/>
        </w:rPr>
        <w:t>यहाँ रुककर समूह में इस प्रश्न पर चर्चा करें: जब किसी कहानी में दो लोगों की तुलना करने के लिए उसका ध्यान बार-बार एक व्यक्ति या दृश्य से दूसरे व्यक्ति या दृश्य पर बदलता है, तो आप यह कैसे दिखाते हैं कि कहानी का ध्यान बदल रहा है? इस ऑडियो को यहाँ रोकें।</w:t>
      </w:r>
    </w:p>
    <w:p>
      <w:pPr/>
      <w:r>
        <w:rPr>
          <w:lang w:val="hi_IN" w:bidi="hi_IN"/>
        </w:rPr>
      </w:r>
      <w:r>
        <w:rPr>
          <w:lang w:val="hi_IN" w:bidi="hi_IN"/>
        </w:rPr>
        <w:t>यहाँ रुकें और समूह में इस प्रश्न पर चर्चा करें: आप किसी ऐसे व्यक्ति के बारे में कैसे बात करते हैं जो किसी देवता के प्रति उचित सम्मान दिखाता है? आप इस विचार का अनुवाद कैसे करेंगे कि एली के पुत्र यहोवा को नहीं “जानते” हैं? इस ऑडियो को यहाँ रोकें।</w:t>
      </w:r>
    </w:p>
    <w:p>
      <w:pPr/>
      <w:r>
        <w:rPr>
          <w:lang w:val="hi_IN" w:bidi="hi_IN"/>
        </w:rPr>
      </w:r>
      <w:r>
        <w:rPr>
          <w:lang w:val="hi_IN" w:bidi="hi_IN"/>
        </w:rPr>
        <w:t>पहला दृश्य एक उदाहरण देता है कि एली के पुत्रों ने दुष्ट व्यवहार कैसे किया। कहानीकार कहता है, “याजकों की रीति” और उस रीति का वर्णन करता है। रीति रिवाज किसी काम को करने का एक मानक तरीका है। चूँकि कहानीकार कहता है कि एली के पुत्र दुष्ट थे और फिर एक ऐसी प्रथा का वर्णन करता है जो यहोवा के प्रति आज्ञाकारी नहीं थी, इसलिए संभवतः कहानीकार यह कह रहा है कि यह केवल होप्नी और पीनहास की प्रथा थी, न कि उस समय के सभी याजकों की प्रथा थी।</w:t>
      </w:r>
    </w:p>
    <w:p>
      <w:pPr/>
      <w:r>
        <w:rPr>
          <w:lang w:val="hi_IN" w:bidi="hi_IN"/>
        </w:rPr>
      </w:r>
      <w:r>
        <w:rPr>
          <w:lang w:val="hi_IN" w:bidi="hi_IN"/>
        </w:rPr>
        <w:t>यहाँ रुकें और समूह में इस प्रश्न पर चर्चा करें: आप उस पारंपरिक और स्वीकृत तरीके के बारे में कैसे बात करते हैं जिसमें एक याजक उपासना के स्थान पर अपने कर्तव्यों का पालन करता है? इस ऑडियो को यहाँ रोकें।</w:t>
      </w:r>
    </w:p>
    <w:p>
      <w:pPr/>
      <w:r>
        <w:rPr>
          <w:lang w:val="hi_IN" w:bidi="hi_IN"/>
        </w:rPr>
      </w:r>
      <w:r>
        <w:rPr>
          <w:lang w:val="hi_IN" w:bidi="hi_IN"/>
        </w:rPr>
        <w:t>दुष्ट रीति यह थी कि जब कोई मनुष्य अपने बलिदान को पानी के एक बड़े बर्तन में उबाल रहा होता था, तब याजक का एक सेवक उस बर्तन के पास आता था। सेवक उबलते हुए पानी में तीन दांतों वाला काँटा डालता था और काँटे में जो भी माँस का टुकड़ा फँस जाता था, उसे बाहर निकाल लेता था। फिर सेवक माँस का वह टुकड़ा याजक को दे देता था।</w:t>
      </w:r>
    </w:p>
    <w:p>
      <w:pPr/>
      <w:r>
        <w:rPr>
          <w:lang w:val="hi_IN" w:bidi="hi_IN"/>
        </w:rPr>
      </w:r>
      <w:r>
        <w:rPr>
          <w:lang w:val="hi_IN" w:bidi="hi_IN"/>
        </w:rPr>
        <w:t>यहाँ रुकें और समूह में तीन दांतों वाले कांटे की तस्वीर देखें। इस ऑडियो को यहाँ रोकें।</w:t>
      </w:r>
    </w:p>
    <w:p>
      <w:pPr/>
      <w:r>
        <w:rPr>
          <w:lang w:val="hi_IN" w:bidi="hi_IN"/>
        </w:rPr>
      </w:r>
      <w:r>
        <w:rPr>
          <w:lang w:val="hi_IN" w:bidi="hi_IN"/>
        </w:rPr>
        <w:t>यहाँ रुकें और केतली या बर्तन की तस्वीर देखें। इस ऑडियो को यहाँ रोकें।</w:t>
      </w:r>
    </w:p>
    <w:p>
      <w:pPr/>
      <w:r>
        <w:rPr>
          <w:lang w:val="hi_IN" w:bidi="hi_IN"/>
        </w:rPr>
      </w:r>
      <w:r>
        <w:rPr>
          <w:lang w:val="hi_IN" w:bidi="hi_IN"/>
        </w:rPr>
        <w:t>कहानी से यह स्पष्ट नहीं है कि जब सेवक माँस लेने जाता था, तब होप्नी या पीनहास कहाँ होते थे। होप्नी और पीनहास दोनों ने यह दुष्ट काम किया और अपने सेवकों को बर्तन में से माँस लेने के लिए भेजा। शायद होप्नी और पीनहास पास ही बैठे हुए सेवक को वही करते हुए देख रहे थे जो उन्होंने उसे करने की आज्ञा दी थी, या शायद होप्नी और पीनहास कहीं और थे। एली के पुत्र जहाँ कहीं भी जाते थे, उनका सेवक उनके लिए माँस ले आता था।</w:t>
      </w:r>
    </w:p>
    <w:p>
      <w:pPr/>
      <w:r>
        <w:rPr>
          <w:lang w:val="hi_IN" w:bidi="hi_IN"/>
        </w:rPr>
      </w:r>
      <w:r>
        <w:rPr>
          <w:lang w:val="hi_IN" w:bidi="hi_IN"/>
        </w:rPr>
        <w:t>कहानीकार दूसरे दृश्य की शुरुआत एक ऐसे शब्द से करता है जो दिखाता है कि यह एली के पुत्रों के दुष्ट व्यवहार के एक और तरीके का वर्णन करता है। पुत्र अपने सेवक को भेजते थे कि वह उपासक से माँग करे कि याजक के लिए तुरन्त माँस दे दे, इससे पहले कि याजक चर्बी को यहोवा के लिए भेंट करके जलाए। जब दास कहता है, मैं इसे बलपूर्वक ले लूँगा, तो उसके शब्द क्रोध से भरे हुए हैं, और दास उपासक को धमकी दे रहा है कि यदि वह उसे तुरन्त माँस नहीं देगा, तो वह उससे लड़ाई करेगा।</w:t>
      </w:r>
    </w:p>
    <w:p>
      <w:pPr/>
      <w:r>
        <w:rPr>
          <w:lang w:val="hi_IN" w:bidi="hi_IN"/>
        </w:rPr>
      </w:r>
      <w:r>
        <w:rPr>
          <w:lang w:val="hi_IN" w:bidi="hi_IN"/>
        </w:rPr>
        <w:t>यहाँ रुकें और समूह में इस प्रश्न पर चर्चा करें: आप किसी व्यक्ति के बारे में कैसे बात करते हैं जो किसी दूसरे व्यक्ति से लड़ने की धमकी देता है, यदि वह उसकी माँग पूरी नहीं करता है? इस ऑडियो को यहाँ रोकें।</w:t>
      </w:r>
    </w:p>
    <w:p>
      <w:pPr/>
      <w:r>
        <w:rPr>
          <w:lang w:val="hi_IN" w:bidi="hi_IN"/>
        </w:rPr>
      </w:r>
      <w:r>
        <w:rPr>
          <w:lang w:val="hi_IN" w:bidi="hi_IN"/>
        </w:rPr>
        <w:t>तीसरा दृश्य एक ऐसे शब्द से शुरू होता है जो दिखाता है कि एली के पुत्रों के पाप यहोवा के विरुद्ध बहुत बड़े थे। पुत्रों के कार्यों ने दिखाया कि उन्होंने यहोवा के सामने भेंट के साथ तुच्छ या अनादर के साथ व्यवहार किया। पुत्रों ने यहोवा की उन आज्ञाओं का पालन नहीं किया जिनमें बताया गया था कि वे माँस का कौन-सा भाग खा सकते थे, माँस कैसे पकाया जाना था, या पुत्रों को अपना भाग कब लेना था। कुछ अनुवाद यह समझते हैं कि वे “पुरुष” जिन्होंने यहोवा के बलिदान का अनादर किया, इस्राएली पुरुष थे, इसलिए एली के पुत्र इस्राएलियों से यहोवा के बलिदानों का अनादर करवा रहे थे। परन्तु अधिकांश अनुवाद कहते हैं कि एली के पुत्रों ने भेंट के साथ अनादर किया था।</w:t>
      </w:r>
    </w:p>
    <w:p>
      <w:pPr/>
      <w:r>
        <w:rPr>
          <w:lang w:val="hi_IN" w:bidi="hi_IN"/>
        </w:rPr>
      </w:r>
      <w:r>
        <w:rPr>
          <w:lang w:val="hi_IN" w:bidi="hi_IN"/>
        </w:rPr>
        <w:t>यहाँ रुकें और समूह में इस प्रश्न पर चर्चा करें: कहानी दृढ़ता से कहती है कि पुत्रों ने यहोवा के निर्देशों का आदर नहीं किया था। आप अपनी संस्कृति में यह कैसे कहेंगे? इस ऑडियो को यहाँ रोकें।</w:t>
      </w:r>
    </w:p>
    <w:p>
      <w:pPr/>
      <w:r>
        <w:rPr>
          <w:lang w:val="hi_IN" w:bidi="hi_IN"/>
        </w:rPr>
      </w:r>
      <w:r>
        <w:rPr>
          <w:lang w:val="hi_IN" w:bidi="hi_IN"/>
        </w:rPr>
        <w:t>चौथे दृश्य की शुरुआत में एक ऐसा शब्द प्रयोग किया गया है जो ध्यान को शीघ्रता से शमूएल पर केन्द्रित होने को दिखाता है। बालक शब्द का अर्थ युवा पुरुष भी होता है। यह वही शब्द है जिसका उपयोग कहानीकार ने एली के बेटों का वर्णन करने के लिए किया था। ये शब्द दिखाते हैं कि कहानीकार शमूएल की तुलना एली के पुत्रों से कर रहा है। शमूएल अभी भी एक लड़का है, परन्तु उसने एक सनी का एपोद पहना है, जो उसी प्रकार का वस्त्र है जिसे याजक पहनते थे। शमूएल एक छोटे याजक के समान है, जो यहोवा के सामने सेवा करता है। शमूएल एली के पुत्रों से अलग है, क्योंकि शमूएल यहोवा को आदर दिखा रहा है।</w:t>
      </w:r>
    </w:p>
    <w:p>
      <w:pPr/>
      <w:r>
        <w:rPr>
          <w:lang w:val="hi_IN" w:bidi="hi_IN"/>
        </w:rPr>
      </w:r>
      <w:r>
        <w:rPr>
          <w:lang w:val="hi_IN" w:bidi="hi_IN"/>
        </w:rPr>
        <w:t>रुकें और समूह में इस प्रश्न पर चर्चा करें: आपके याजक यह दिखाने के लिए कौन-सी विशेष वस्तुएँ पहनते हैं कि वे याजक हैं? यदि कोई ऐसा व्यक्ति जो याजक नहीं था, इन विशेष वस्त्रों को पहनता, तो क्या होता? इस ऑडियो को यहाँ रोकें।</w:t>
      </w:r>
    </w:p>
    <w:p>
      <w:pPr/>
      <w:r>
        <w:rPr>
          <w:lang w:val="hi_IN" w:bidi="hi_IN"/>
        </w:rPr>
      </w:r>
      <w:r>
        <w:rPr>
          <w:lang w:val="hi_IN" w:bidi="hi_IN"/>
        </w:rPr>
        <w:t>कहानी शमूएल के माता-पिता के बारे में बात करके ध्यान को शमूएल पर बनाए रखती है, लेकिन दृश्य बार-बार बदलकर शमूएल के माता-पिता के घर और शीलो के बीच आता-जाता रहता है। हर साल, जब हन्ना अपने घर में होती थी, तो हन्ना शमूएल के लिए एक नया छोटा बागा बनाती थी। हर वर्ष, हन्ना जब एल्काना के साथ शीलो में अपना वार्षिक बलिदान चढ़ाने के लिए जाती थी, तब वह नया वस्त्र शमूएल के पास ले आती थी। हर वर्ष, जब हन्ना और एल्काना शीलो आते थे, एली हन्ना और एलकाना को आशीर्वाद देते हुए कहता था, “यहोवा तुम्हें और अधिक बच्चे दे, उस बच्चे के स्थान पर जिसे तुमने प्रार्थना करके यहोवा को समर्पित किया है।”</w:t>
      </w:r>
    </w:p>
    <w:p>
      <w:pPr/>
      <w:r>
        <w:rPr>
          <w:lang w:val="hi_IN" w:bidi="hi_IN"/>
        </w:rPr>
      </w:r>
      <w:r>
        <w:rPr>
          <w:lang w:val="hi_IN" w:bidi="hi_IN"/>
        </w:rPr>
        <w:t>रुकें और समूह में इस प्रश्न पर चर्चा करें: याद करें कि पिछली कहानियों में आपने चर्चा की थी कि आप बार-बार होने वाली घटनाओं के बारे में कैसे बात करते हैं। आपने ऐसी घटनाओं के बारे में बात करने का निर्णय कैसे लिया? इस ऑडियो को यहाँ रोकें।</w:t>
      </w:r>
    </w:p>
    <w:p>
      <w:pPr/>
      <w:r>
        <w:rPr>
          <w:lang w:val="hi_IN" w:bidi="hi_IN"/>
        </w:rPr>
      </w:r>
      <w:r>
        <w:rPr>
          <w:lang w:val="hi_IN" w:bidi="hi_IN"/>
        </w:rPr>
        <w:t>घर में, यहोवा ने एल्काना और हन्ना को एक साथ और अधिक बच्चों की आशीष दी थी। कुछ अनुवाद यह कहते हैं कि यहोवा ने हन्ना को देखा, ताकि यह दिखा सके कि हन्ना को गर्भवती करने और तीन और पुत्रों तथा दो पुत्रियों को जन्म देने का कारण यहोवा ही था। कहानी में गर्भ धारण करने और जन्म देने की यह अभिव्यक्ति केवल एक बार प्रयोग की गई है, लेकिन संभव है कि हन्ना ने समय के अंतराल में प्रत्येक बच्चे को अलग-अलग गर्भ धारण किया और जन्म दिया हो। हन्ना ने शायद छह बार जन्म दिया, जिसमें शमूएल का जन्म भी शामिल था। जब हन्ना और एल्काना घर पर और बच्चे प्राप्त करते रहे, तब शमूएल शीलो में रहकर यहोवा की सेवा करते हुए बड़ा होता गया।</w:t>
      </w:r>
    </w:p>
    <w:p>
      <w:pPr/>
      <w:r>
        <w:rPr>
          <w:lang w:val="hi_IN" w:bidi="hi_IN"/>
        </w:rPr>
      </w:r>
      <w:r>
        <w:rPr>
          <w:lang w:val="hi_IN" w:bidi="hi_IN"/>
        </w:rPr>
        <w:t>यहाँ रुकें और समूह में इस प्रश्न पर चर्चा करें: आप एक स्त्री के जन्म देने के बारे में कैसे बात करते हैं? आप कैसे दिखाएँगे कि प्रत्येक बच्चा एक ही समय पर नहीं बल्कि अलग-अलग समय पर जन्मा था। इस ऑडियो को यहाँ रोकें।</w:t>
      </w:r>
    </w:p>
    <w:p>
      <w:pPr/>
      <w:r>
        <w:rPr>
          <w:lang w:val="hi_IN" w:bidi="hi_IN"/>
        </w:rPr>
      </w:r>
      <w:r>
        <w:rPr>
          <w:lang w:val="hi_IN" w:bidi="hi_IN"/>
        </w:rPr>
        <w:t>पाँचवें दृश्य एक ऐसे शब्द से शुरू होता है जो फिर से ध्यान में परिवर्तन को दिखाता है। एली बहुत वृद्ध है। एली इस्राएलियों को उन दुष्ट कामों के बारे में बात करते हुए सुनता है जो एली के पुत्र कर रहे हैं। कुछ अनुवाद कहते हैं कि एली ने सुना, और अन्य कहते हैं कि एली सुना रहा था। एली ने अपने पुत्रों के बारे में बुरी बाते संभवतः एक से अधिक बार, समय-समय पर सुनी होंगी। यह स्पष्ट नहीं है कि एली कब से बुरी बाते सुन रहा था, लेकिन एली ने ये बातें एक से अधिक लोगों से सुनी थीं। यह स्पष्ट नहीं है कि क्या किसी ने एली को सीधे बताया कि उसके पुत्र क्या कर रहे थे, या क्या लोग एक-दूसरे से इतने करीब से बात करते थे कि एली उनकी आवाज़ सुन सकता था। “साथ सोना” और “साथ लेटना” जैसे वाक्यांश एली के पुत्रों के उन स्त्रियों के साथ यौन संबंध रखने को शिष्ट ढंग से व्यक्त करते हैं जो यहोवा के निवासस्थान के प्रवेशद्वार पर सेवा करती थीं।</w:t>
      </w:r>
    </w:p>
    <w:p>
      <w:pPr/>
      <w:r>
        <w:rPr>
          <w:lang w:val="hi_IN" w:bidi="hi_IN"/>
        </w:rPr>
      </w:r>
      <w:r>
        <w:rPr>
          <w:lang w:val="hi_IN" w:bidi="hi_IN"/>
        </w:rPr>
        <w:t>यहाँ रुककर समूह में इस प्रश्न पर चर्चा करें: याद करें जब आपने चर्चा की थी कि आपकी संस्कृति में पति और पत्नी के बीच उस निजी कार्य के बारे में कैसे शिष्ट भाषा में बात की जाती है जिससे बच्चा पैदा होता है। आपने किस शब्द या वाक्यांश का उपयोग किया? क्या आप उस घटना का वर्णन करने के लिए उसी शब्द या वाक्यांश का उपयोग करेंगे जो एक अविवाहित पुरुष और एक स्त्री के बीच होता है? इस ऑडियो को यहाँ रोकें।</w:t>
      </w:r>
    </w:p>
    <w:p>
      <w:pPr/>
      <w:r>
        <w:rPr>
          <w:lang w:val="hi_IN" w:bidi="hi_IN"/>
        </w:rPr>
      </w:r>
      <w:r>
        <w:rPr>
          <w:lang w:val="hi_IN" w:bidi="hi_IN"/>
        </w:rPr>
        <w:t>एली अपने पुत्रों से पूछता है कि वे ऐसे दुष्ट काम क्यों कर रहे हैं। एली यह उम्मीद नहीं करता कि पुत्र उसके प्रश्न का उत्तर देंगे। एली कहता है, “नहीं, मेरे पुत्रों; यह अच्छा समाचार नहीं है जो यहोवा के लोग फैला रहे हैं।” एली अपने पुत्रों को चेतावनी दे रहा है कि उन्हें ऐसे दुष्ट काम करना बंद कर देना चाहिए।</w:t>
      </w:r>
    </w:p>
    <w:p>
      <w:pPr/>
      <w:r>
        <w:rPr>
          <w:lang w:val="hi_IN" w:bidi="hi_IN"/>
        </w:rPr>
      </w:r>
      <w:r>
        <w:rPr>
          <w:lang w:val="hi_IN" w:bidi="hi_IN"/>
        </w:rPr>
        <w:t>रुकें और समूह में इस प्रश्न पर चर्चा करें: एक पिता अपने पुत्र को कैसे बताएगा कि पुत्र कुछ गलत कर रहा है, जब पुत्र पहले से ही जानता है कि वह कुछ गलत कर रहा है? समूह में चर्चा करें कि आप एली के प्रश्न का अनुवाद कैसे करेंगे। इस ऑडियो को यहाँ रोकें।</w:t>
      </w:r>
    </w:p>
    <w:p>
      <w:pPr/>
      <w:r>
        <w:rPr>
          <w:lang w:val="hi_IN" w:bidi="hi_IN"/>
        </w:rPr>
      </w:r>
      <w:r>
        <w:rPr>
          <w:lang w:val="hi_IN" w:bidi="hi_IN"/>
        </w:rPr>
        <w:t>एली कहता है कि यदि कोई किसी व्यक्ति के विरुद्ध पाप करता है, तो यहोवा उस व्यक्ति के लिए मध्यस्थता करेगा। यहाँ व्यक्ति शब्द उस व्यक्ति को दर्शाता है, जो या तो पुरुष हो या स्त्री हो। विचार यह है कि कुछ बातें संभव हैं या नहीं भी हो सकतीं, लेकिन इस मामले में यह निश्चित है कि एक व्यक्ति अपने जीवन में किसी न किसी समय दूसरे व्यक्ति के विरुद्ध पाप करेगा। “मध्यस्थता करना” और “बिचवाई करना” का अर्थ है दो व्यक्तियों या दो समूहों के बीच आकर इस प्रकार सहायता करना कि वे एक-दूसरे के साथ मेल-मिलाप कर सकें।</w:t>
      </w:r>
    </w:p>
    <w:p>
      <w:pPr/>
      <w:r>
        <w:rPr>
          <w:lang w:val="hi_IN" w:bidi="hi_IN"/>
        </w:rPr>
      </w:r>
      <w:r>
        <w:rPr>
          <w:lang w:val="hi_IN" w:bidi="hi_IN"/>
        </w:rPr>
        <w:t>एली अपने पुत्रों से पूछता है, "यदि कोई यहोवा के विरुद्ध पाप करता है, तो उसके लिए कौन मध्यस्थता कर सकता है?" एली यह उम्मीद नहीं करता कि पुत्र उसके प्रश्न का उत्तर देंगे। एली अपने पुत्रों को चेतावनी देता है कि वे यहोवा के विरुद्ध पाप कर रहे हैं, और पुत्रों को यहोवा के विरुद्ध पाप करते रहने में भयभीत होना चाहिए, क्योंकि कोई भी उनके लिए मध्यस्थता नहीं करेगा। परन्तु एली के पुत्र उसकी बात नहीं सुनते थे, क्योंकि यहोवा ने उन्हें मार डालने की योजना बनाई थी। दूसरे शब्दों में, एली के पुत्र एली की आज्ञा नहीं मानी और पाप करना बंद नहीं किया। एली के पुत्र उसकी बात नहीं सुनते थे, क्योंकि यहोवा ने उन्हें मार डालने की योजना बनाई थी। कुछ पाठ कहते हैं कि यहोवा ने "उन्हें मार डाला" की योजना बनाई थी। यहोवा का शरीर नहीं है, इसलिए इसका अर्थ यह नहीं है कि यहोवा ने पुत्रों को अपने हाथों या हथियारों से शारीरिक रूप से मारने की योजना बनाई थी। इसका अर्थ है कि एक रहस्यमय तरीके से यहोवा कुछ ऐसा करने की योजना बना रहा है जिससे पुत्रों की मृत्यु हो जाएगी।</w:t>
      </w:r>
    </w:p>
    <w:p>
      <w:pPr/>
      <w:r>
        <w:rPr>
          <w:lang w:val="hi_IN" w:bidi="hi_IN"/>
        </w:rPr>
      </w:r>
      <w:r>
        <w:rPr>
          <w:lang w:val="hi_IN" w:bidi="hi_IN"/>
        </w:rPr>
        <w:t>यहाँ रुककर इस पर चर्चा करें कि जब कोई मनुष्य दूसरे मनुष्य के विरुद्ध पाप करता है और जब वह यहोवा के विरुद्ध पाप करता है, तो इन दोनों स्थितियों के बीच अंतर को आप अनुवाद में कैसे व्यक्त करेंगे। इस ऑडियो को यहाँ रोकें।</w:t>
      </w:r>
    </w:p>
    <w:p>
      <w:pPr/>
      <w:r>
        <w:rPr>
          <w:lang w:val="hi_IN" w:bidi="hi_IN"/>
        </w:rPr>
      </w:r>
      <w:r>
        <w:rPr>
          <w:lang w:val="hi_IN" w:bidi="hi_IN"/>
        </w:rPr>
        <w:t>यहाँ रुकें और समूह में इस प्रश्न पर चर्चा करें: उस कहानी को याद करें जो आपने पहले किसी व्यक्ति के बारे में साझा की थी, जिसने दो लोगों या समूहों के बीच शान्ति स्थापित करने में सहायता की थी जो लड़ रहे या बहस कर रहे थे। आप उस व्यक्ति का वर्णन करने के लिए किस शब्द का उपयोग करते हैं जो उस तरीके से शांति लाता है? इस ऑडियो को यहाँ रोकें।</w:t>
      </w:r>
    </w:p>
    <w:p>
      <w:pPr/>
      <w:r>
        <w:rPr>
          <w:lang w:val="hi_IN" w:bidi="hi_IN"/>
        </w:rPr>
      </w:r>
      <w:r>
        <w:rPr>
          <w:lang w:val="hi_IN" w:bidi="hi_IN"/>
        </w:rPr>
        <w:t>यहाँ रुकें और समूह में इस प्रश्न पर चर्चा करें: आप उन बातों के बारे में कैसे बात करते हैं जो परमेश्वर चाहता है और योजनाएँ बनाता है? इस ऑडियो को यहाँ रोकें।</w:t>
      </w:r>
    </w:p>
    <w:p>
      <w:pPr/>
      <w:r>
        <w:rPr>
          <w:lang w:val="hi_IN" w:bidi="hi_IN"/>
        </w:rPr>
      </w:r>
      <w:r>
        <w:rPr>
          <w:lang w:val="hi_IN" w:bidi="hi_IN"/>
        </w:rPr>
        <w:t>छठे दृश्य में, कहानीकार एक शब्द का उपयोग करके अपना ध्यान फिर से बालक शमूएल पर केंद्रित करता है। बालक शब्द उस जवान को संदर्भित कर सकता था जो जन्म से लेकर उस जवान के विवाह से ठीक पहले के बीच किसी भी उम्र में होता था। हम शमूएल की सटीक उम्र नहीं जानते हैं, परन्तु हम जानते हैं कि शमूएल अभी भी छोटा था। यह वही वाक्यांश है जो एली के पुत्रों को दर्शाता है ताकि शमूएल और एली के पुत्रों के बीच अंतर को दिखाया जा सके। शमूएल कद में और यहोवा और मनुष्यों का अनुग्रह प्राप्त करता गया और बढ़ता गया। कद से तात्पर्य शारीरिक आकार, लोगों द्वारा आपको पसंद किया जाना, या धन और अधिकार होने से हो सकता है। शमूएल धनी या शक्तिशाली नहीं था, इसलिए कद शायद शमूएल के आकार और लोगों के उसके बारे में सोचने के तरीके को दर्शाता है। शमूएल बढ़ता गया, अधिक लम्बा और अधिक भारी होता गया। शमूएल यहोवा और लोगों की दृष्टि में भी अनुग्रह प्राप्त करते हुए बढ़ता गया। जैसे-जैसे शमूएल बड़ा होता गया, वैसे-वैसे यहोवा और लोग, जिनमें स्त्रियाँ भी शामिल थीं, उससे अधिक प्रसन्न होते गए।</w:t>
      </w:r>
    </w:p>
    <w:p>
      <w:pPr/>
      <w:r>
        <w:rPr>
          <w:lang w:val="hi_IN" w:bidi="hi_IN"/>
        </w:rPr>
      </w:r>
      <w:r>
        <w:rPr>
          <w:lang w:val="hi_IN" w:bidi="hi_IN"/>
        </w:rPr>
        <w:t>यहाँ रुकें और समूह में इस प्रश्न पर चर्चा करें: जब आप एक सच्ची कहानी सुनाते हैं, तो आप अपने श्रोताओं को कैसे दिखाते हैं कि आप ध्यान को एक घटना या व्यक्ति से दूसरी घटना या व्यक्ति पर स्थानांतरित कर रहे हैं? इस ऑडियो को यहाँ रोकें।</w:t>
      </w:r>
    </w:p>
    <w:p>
      <w:pPr/>
      <w:r>
        <w:rPr>
          <w:lang w:val="hi_IN" w:bidi="hi_IN"/>
        </w:rPr>
      </w:r>
      <w:r>
        <w:rPr>
          <w:lang w:val="hi_IN" w:bidi="hi_IN"/>
        </w:rPr>
        <w:t>यहाँ रुकें और समूह में इस प्रश्न पर चर्चा करें: आप किसी ऐसे व्यक्ति के बारे में कैसे बात करते हैं जिसे अन्य लोग पसंद करते हैं और उसके साथ अच्छा व्यवहार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2:12–26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 xml:space="preserve">इस भाग में 6 दृश्य हैं। </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यहोवा, हालाँकि कोई भी यहोवा को नहीं देख सकता</w:t>
      </w:r>
    </w:p>
    <w:p>
      <w:pPr>
        <w:pStyle w:val="ListBullet"/>
        <w:spacing w:line="240" w:lineRule="auto"/>
        <w:ind w:left="720"/>
      </w:pPr>
      <w:r>
        <w:rPr>
          <w:lang w:val="hi_IN" w:bidi="hi_IN"/>
        </w:rPr>
      </w:r>
      <w:r>
        <w:rPr>
          <w:lang w:val="hi_IN" w:bidi="hi_IN"/>
        </w:rPr>
        <w:t>एली का पुत्र होप्नी</w:t>
      </w:r>
    </w:p>
    <w:p>
      <w:pPr>
        <w:pStyle w:val="ListBullet"/>
        <w:spacing w:line="240" w:lineRule="auto"/>
        <w:ind w:left="720"/>
      </w:pPr>
      <w:r>
        <w:rPr>
          <w:lang w:val="hi_IN" w:bidi="hi_IN"/>
        </w:rPr>
      </w:r>
      <w:r>
        <w:rPr>
          <w:lang w:val="hi_IN" w:bidi="hi_IN"/>
        </w:rPr>
        <w:t>एली का पुत्र पीनहास</w:t>
      </w:r>
    </w:p>
    <w:p>
      <w:pPr>
        <w:pStyle w:val="ListBullet"/>
        <w:spacing w:line="240" w:lineRule="auto"/>
        <w:ind w:left="720"/>
      </w:pPr>
      <w:r>
        <w:rPr>
          <w:lang w:val="hi_IN" w:bidi="hi_IN"/>
        </w:rPr>
      </w:r>
      <w:r>
        <w:rPr>
          <w:lang w:val="hi_IN" w:bidi="hi_IN"/>
        </w:rPr>
        <w:t>एली</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एल्काना</w:t>
      </w:r>
    </w:p>
    <w:p>
      <w:pPr>
        <w:pStyle w:val="ListBullet"/>
        <w:spacing w:line="240" w:lineRule="auto"/>
        <w:ind w:left="720"/>
      </w:pPr>
      <w:r>
        <w:rPr>
          <w:lang w:val="hi_IN" w:bidi="hi_IN"/>
        </w:rPr>
      </w:r>
      <w:r>
        <w:rPr>
          <w:lang w:val="hi_IN" w:bidi="hi_IN"/>
        </w:rPr>
        <w:t>हन्ना</w:t>
      </w:r>
    </w:p>
    <w:p>
      <w:pPr>
        <w:pStyle w:val="ListBullet"/>
        <w:spacing w:line="240" w:lineRule="auto"/>
        <w:ind w:left="720"/>
      </w:pPr>
      <w:r>
        <w:rPr>
          <w:lang w:val="hi_IN" w:bidi="hi_IN"/>
        </w:rPr>
      </w:r>
      <w:r>
        <w:rPr>
          <w:lang w:val="hi_IN" w:bidi="hi_IN"/>
        </w:rPr>
        <w:t>याजकों के सेवक</w:t>
      </w:r>
    </w:p>
    <w:p>
      <w:pPr>
        <w:pStyle w:val="ListBullet"/>
        <w:spacing w:line="240" w:lineRule="auto"/>
        <w:ind w:left="720"/>
      </w:pPr>
      <w:r>
        <w:rPr>
          <w:lang w:val="hi_IN" w:bidi="hi_IN"/>
        </w:rPr>
      </w:r>
      <w:r>
        <w:rPr>
          <w:lang w:val="hi_IN" w:bidi="hi_IN"/>
        </w:rPr>
        <w:t>और अन्य इस्राएली</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एली के पुत्र निकम्मे थे जो परमेश्वर को नहीं जानते थे। उन्होंने वे काम किए जो याजकों को नहीं करना चाहिए था।</w:t>
      </w:r>
    </w:p>
    <w:p>
      <w:pPr/>
      <w:r>
        <w:rPr>
          <w:lang w:val="hi_IN" w:bidi="hi_IN"/>
        </w:rPr>
      </w:r>
      <w:r>
        <w:rPr>
          <w:lang w:val="hi_IN" w:bidi="hi_IN"/>
        </w:rPr>
        <w:t>एली के पुत्र अपने दासों को तीन दांतों वाले काँटे के साथ भेजते थे ताकि जब माँस उबल रहा होता था तब उसे बर्तन से निकाल लिया जाए।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एक इस्राएली का किरदार निभाने वाले व्यक्ति से पूछें, "आप क्या महसूस कर रहे हैं या क्या सोच रहे हैं?" वह व्यक्ति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याजक का सेवक उपासक से कहता था कि वह चर्बी को जलाने से पहले उसे माँस दे।</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एक याजक के सेवक की भूमिका निभाने वाले व्यक्ति से पूछें, "आप क्या महसूस कर रहे हैं या क्या सोच रहे हैं?" वह व्यक्ति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एली के पुत्रों का पाप यहोवा के विरुद्ध बहुत बड़ा था, क्योंकि वे यहोवा के प्रति चढ़ाए गए बलिदानों के साथ ऐसे व्यवहार करते थे जिससे यह प्रकट होता था कि वे यहोवा का बिल्कुल भी आदर नहीं करते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होप्नी या पीनहास की भूमिका निभाने वाले व्यक्ति से पूछें, "आप क्या महसूस कर रहे हैं या क्या सोच रहे हैं?" वह व्यक्ति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शमूएल यहोवा की सेवा कर रहा था, एक लड़का सनी का एपोद पहने था। हर वर्ष उसकी माँ उसके लिए एक नया छोटा बागा बनाती थी और जब वह एल्काना के साथ अपना वार्षिक बलिदान चढ़ाने शीलो जाती थी, तब वह उसे उसके पास ले आती थी।</w:t>
      </w:r>
    </w:p>
    <w:p>
      <w:pPr/>
      <w:r>
        <w:rPr>
          <w:lang w:val="hi_IN" w:bidi="hi_IN"/>
        </w:rPr>
      </w:r>
      <w:r>
        <w:rPr>
          <w:lang w:val="hi_IN" w:bidi="hi_IN"/>
        </w:rPr>
        <w:t>हर वर्ष, एली एल्काना और हन्ना को आशीष देता है और प्रार्थना करता था कि यहोवा उन्हें और अधिक बच्चे दे, ताकि वे उस बच्चे का स्थान ले सकें जो उन्होंने यहोवा को दिया था। यहोवा ने हन्ना को तीन और पुत्र और दो पुत्रियाँ दीं।</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हन्ना की भूमिका निभाने वाले व्यक्ति से पूछें, "आप क्या महसूस कर रहे हैं या क्या सोच रहे हैं?" वह व्यक्ति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एली बहुत वृद्ध था, तो वह यहोवा के लोगों को अपने पुत्रों के बारे में बुरी बातें करते हुए सुनता था।</w:t>
      </w:r>
    </w:p>
    <w:p>
      <w:pPr/>
      <w:r>
        <w:rPr>
          <w:lang w:val="hi_IN" w:bidi="hi_IN"/>
        </w:rPr>
      </w:r>
      <w:r>
        <w:rPr>
          <w:lang w:val="hi_IN" w:bidi="hi_IN"/>
        </w:rPr>
        <w:t xml:space="preserve">एली ने अपने पुत्रों को चेतावनी दी कि वे दुष्टता बंद कर दें, परन्तु उसके पुत्रों ने नहीं सुना क्योंकि यहोवा ने उन्हें मारने की योजना बनाई थी। शमूएल कद में बढ़ता गया और यहोवा और मनुष्यों का अनुग्रह प्राप्त करता गया।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के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2:12–26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एली के पुत्र </w:t>
      </w:r>
      <w:r>
        <w:rPr>
          <w:b/>
          <w:lang w:val="hi_IN" w:bidi="hi_IN"/>
        </w:rPr>
        <w:t>लुच्चे</w:t>
      </w:r>
      <w:r>
        <w:rPr>
          <w:lang w:val="hi_IN" w:bidi="hi_IN"/>
        </w:rPr>
        <w:t xml:space="preserve"> थे जो </w:t>
      </w:r>
      <w:r>
        <w:rPr>
          <w:b/>
          <w:lang w:val="hi_IN" w:bidi="hi_IN"/>
        </w:rPr>
        <w:t>यहोवा</w:t>
      </w:r>
      <w:r>
        <w:rPr>
          <w:lang w:val="hi_IN" w:bidi="hi_IN"/>
        </w:rPr>
        <w:t xml:space="preserve"> को नहीं जानते थे। लुच्चे के लिए उसी शब्द या वाक्यांश का उपयोग करें जिसका उपयोग आपने हन्ना के बारे में पिछले भाग में किया था। यहाँ “</w:t>
      </w:r>
      <w:r>
        <w:rPr>
          <w:b/>
          <w:lang w:val="hi_IN" w:bidi="hi_IN"/>
        </w:rPr>
        <w:t>जानना</w:t>
      </w:r>
      <w:r>
        <w:rPr>
          <w:lang w:val="hi_IN" w:bidi="hi_IN"/>
        </w:rPr>
        <w:t>” शब्द का अर्थ यह है कि एली के पुत्रों ने यहोवा का आदर नहीं किया और उसकी आज्ञा नहीं मानी जैसा उन्हें करना चाहिए था। यहोवा के लिए उसी शब्द का उपयोग करें जिसका उपयोग आपने पिछले भागों में किया है, और याद रखें कि यहोवा मुख्य शब्दावली में है।</w:t>
      </w:r>
    </w:p>
    <w:p>
      <w:pPr/>
      <w:r>
        <w:rPr>
          <w:lang w:val="hi_IN" w:bidi="hi_IN"/>
        </w:rPr>
      </w:r>
      <w:r>
        <w:rPr>
          <w:lang w:val="hi_IN" w:bidi="hi_IN"/>
        </w:rPr>
        <w:t xml:space="preserve">जब भी लोग कोई </w:t>
      </w:r>
      <w:r>
        <w:rPr>
          <w:b/>
          <w:lang w:val="hi_IN" w:bidi="hi_IN"/>
        </w:rPr>
        <w:t>बलिदान</w:t>
      </w:r>
      <w:r>
        <w:rPr>
          <w:lang w:val="hi_IN" w:bidi="hi_IN"/>
        </w:rPr>
        <w:t xml:space="preserve"> चढ़ाते थे, तो </w:t>
      </w:r>
      <w:r>
        <w:rPr>
          <w:b/>
          <w:lang w:val="hi_IN" w:bidi="hi_IN"/>
        </w:rPr>
        <w:t>याजक</w:t>
      </w:r>
      <w:r>
        <w:rPr>
          <w:lang w:val="hi_IN" w:bidi="hi_IN"/>
        </w:rPr>
        <w:t xml:space="preserve"> उस मांस का कुछ भाग ले लेते थे। उन्हीं शब्दों या वाक्यांशों का उपयोग करें जिनका उपयोग आपने बलिदान और याजकों के लिए किया था, और बलिदान और याजक के बारे में अधिक जानकारी के लिए मुख्य शब्दावली देखें।</w:t>
      </w:r>
    </w:p>
    <w:p>
      <w:pPr/>
      <w:r>
        <w:rPr>
          <w:lang w:val="hi_IN" w:bidi="hi_IN"/>
        </w:rPr>
      </w:r>
      <w:r>
        <w:rPr>
          <w:lang w:val="hi_IN" w:bidi="hi_IN"/>
        </w:rPr>
        <w:t xml:space="preserve">याजक अपने “किसी जवान” या </w:t>
      </w:r>
      <w:r>
        <w:rPr>
          <w:b/>
          <w:lang w:val="hi_IN" w:bidi="hi_IN"/>
        </w:rPr>
        <w:t>सेवक</w:t>
      </w:r>
      <w:r>
        <w:rPr>
          <w:lang w:val="hi_IN" w:bidi="hi_IN"/>
        </w:rPr>
        <w:t xml:space="preserve"> को भेजते थे, जो उबलते हुए बर्तन में कांटा डालकर मांस का एक टुकड़ा निकाल लेता था। यद्यपि मूल भाषा में जवान लोगों के लिए इस शब्द का उपयोग किया गया है, फिर भी हम जानते हैं कि ये जवान याजकों की सेवा करते थे। यदि आप सेवक के लिए कोई शब्द या वाक्यांश प्रयोग करें, तो सेवक के लिए उसी शब्द या वाक्यांश का उपयोग करें जिसका उपयोग आपने पहले किया है, और सेवक के बारे में अधिक जानकारी के लिए मुख्य शब्दावली देखें।</w:t>
      </w:r>
    </w:p>
    <w:p>
      <w:pPr/>
      <w:r>
        <w:rPr>
          <w:lang w:val="hi_IN" w:bidi="hi_IN"/>
        </w:rPr>
      </w:r>
      <w:r>
        <w:rPr>
          <w:lang w:val="hi_IN" w:bidi="hi_IN"/>
        </w:rPr>
        <w:t>एली के पुत्रों का पाप बहुत बड़ा था। जब लोग पाप करते हैं, तो वे यहोवा की आज्ञा का उल्लंघन करते हैं।</w:t>
      </w:r>
    </w:p>
    <w:p>
      <w:pPr/>
      <w:r>
        <w:rPr>
          <w:lang w:val="hi_IN" w:bidi="hi_IN"/>
        </w:rPr>
      </w:r>
      <w:r>
        <w:rPr>
          <w:lang w:val="hi_IN" w:bidi="hi_IN"/>
        </w:rPr>
        <w:t xml:space="preserve">यहाँ रुकें और समूह के रूप में चर्चा करें कि आप </w:t>
      </w:r>
      <w:r>
        <w:rPr>
          <w:b/>
          <w:lang w:val="hi_IN" w:bidi="hi_IN"/>
        </w:rPr>
        <w:t>पाप</w:t>
      </w:r>
      <w:r>
        <w:rPr>
          <w:lang w:val="hi_IN" w:bidi="hi_IN"/>
        </w:rPr>
        <w:t xml:space="preserve"> के लिए किस शब्द या वाक्यांश का उपयोग करेंगे। यदि आपने पहले ही बाइबल की किसी अन्य पुस्तक में पाप का अनुवाद किया है, तो यहाँ उसी शब्द का उपयोग करें। अधिक जानकारी के लिए मुख्य शब्दावली में पाप शब्द को देखें। ऑडियो को यहाँ रोकें।</w:t>
      </w:r>
    </w:p>
    <w:p>
      <w:pPr/>
      <w:r>
        <w:rPr>
          <w:lang w:val="hi_IN" w:bidi="hi_IN"/>
        </w:rPr>
      </w:r>
      <w:r>
        <w:rPr>
          <w:lang w:val="hi_IN" w:bidi="hi_IN"/>
        </w:rPr>
        <w:t>शमूएल एक छोटा लड़का था जिसने सनी का एपोद पहना था। एपोद एक ऐसा वस्त्र था जिसे सामान्यतः याजक पहनते थे, इसलिए शमूएल यहोवा के सामने सेवा करते हुए एक छोटे याजक के समान था। सन एक सफेद कपड़ा है जिसे लोग अनाज से बनाते हैं। गर्म और सूखे स्थानों में सनी पहनने में आरामदायक होता है।</w:t>
      </w:r>
    </w:p>
    <w:p>
      <w:pPr/>
      <w:r>
        <w:rPr>
          <w:lang w:val="hi_IN" w:bidi="hi_IN"/>
        </w:rPr>
      </w:r>
      <w:r>
        <w:rPr>
          <w:lang w:val="hi_IN" w:bidi="hi_IN"/>
        </w:rPr>
        <w:t>यहाँ रुकें और समूह में सनी के एपोद की तस्वीर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सनी के एपोद</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अधिक जानकारी के लिए, मुख्य शब्दावली में एपोद शब्द देखें। इस ऑडियो को यहाँ रोकें।</w:t>
      </w:r>
    </w:p>
    <w:p>
      <w:pPr/>
      <w:r>
        <w:rPr>
          <w:lang w:val="hi_IN" w:bidi="hi_IN"/>
        </w:rPr>
      </w:r>
      <w:r>
        <w:rPr>
          <w:lang w:val="hi_IN" w:bidi="hi_IN"/>
        </w:rPr>
        <w:t xml:space="preserve">हन्ना </w:t>
      </w:r>
      <w:r>
        <w:rPr>
          <w:b/>
          <w:lang w:val="hi_IN" w:bidi="hi_IN"/>
        </w:rPr>
        <w:t>गर्भवती</w:t>
      </w:r>
      <w:r>
        <w:rPr>
          <w:lang w:val="hi_IN" w:bidi="hi_IN"/>
        </w:rPr>
        <w:t xml:space="preserve"> हुई और उसने तीन पुत्रों और दो पुत्रियों को </w:t>
      </w:r>
      <w:r>
        <w:rPr>
          <w:b/>
          <w:lang w:val="hi_IN" w:bidi="hi_IN"/>
        </w:rPr>
        <w:t>जन्म दिया</w:t>
      </w:r>
      <w:r>
        <w:rPr>
          <w:lang w:val="hi_IN" w:bidi="hi_IN"/>
        </w:rPr>
        <w:t>। गर्भवती शब्द उस समय को दर्शाता है जब माता के गर्भ में एक नए जीवन की शुरुआत होती है। जन्म देना उस प्रक्रिया को दर्शाता है जिसके द्वारा माता अपने शरीर से बच्चे को बाहर जन्म देती है। गर्भवती और जन्म के लिए उन्हीं शब्दों या वाक्यांशों का उपयोग करें जिनका उपयोग आपने पिछले भाग में किया था जब हन्ना गर्भवती हुई और शमूएल को जन्म दिया।</w:t>
      </w:r>
    </w:p>
    <w:p>
      <w:pPr/>
      <w:r>
        <w:rPr>
          <w:lang w:val="hi_IN" w:bidi="hi_IN"/>
        </w:rPr>
      </w:r>
      <w:r>
        <w:rPr>
          <w:lang w:val="hi_IN" w:bidi="hi_IN"/>
        </w:rPr>
        <w:t xml:space="preserve">एली अपने पुत्रों से पूछता है, "तुम ऐसे काम क्यों करते हो?" एली के पुत्र उन स्त्रियों के साथ भी सोते थे, अर्थात् उनके साथ यौन संबंध रखते थे, जो यहोवा के मिलापवाले तम्बू, अर्थात् </w:t>
      </w:r>
      <w:r>
        <w:rPr>
          <w:b/>
          <w:lang w:val="hi_IN" w:bidi="hi_IN"/>
        </w:rPr>
        <w:t>निवासस्थान</w:t>
      </w:r>
      <w:r>
        <w:rPr>
          <w:lang w:val="hi_IN" w:bidi="hi_IN"/>
        </w:rPr>
        <w:t>, के प्रवेश द्वार पर सेवा करती थीं। निवास-स्थान के लिए उसी शब्द का उपयोग करें जिसका उपयोग आपने पिछले भागों में किया था। अधिक जानकारी के लिए, मुख्य शब्दावली में निवासस्थान देखें।</w:t>
      </w:r>
    </w:p>
    <w:p>
      <w:pPr/>
      <w:r>
        <w:rPr>
          <w:lang w:val="hi_IN" w:bidi="hi_IN"/>
        </w:rPr>
      </w:r>
      <w:r>
        <w:rPr>
          <w:lang w:val="hi_IN" w:bidi="hi_IN"/>
        </w:rPr>
        <w:t xml:space="preserve">एली ने कहा कि उसके पुत्र </w:t>
      </w:r>
      <w:r>
        <w:rPr>
          <w:b/>
          <w:lang w:val="hi_IN" w:bidi="hi_IN"/>
        </w:rPr>
        <w:t>दुष्टता</w:t>
      </w:r>
      <w:r>
        <w:rPr>
          <w:lang w:val="hi_IN" w:bidi="hi_IN"/>
        </w:rPr>
        <w:t xml:space="preserve"> के काम कर रहे थे। दुष्टता के लिए उसी शब्द या वाक्यांश का उपयोग करें जिसका उपयोग आपने पिछली कहानियों में किया है, और दुष्टता के बारे में अधिक जानकारी के लिए मुख्य शब्दावली देखें।</w:t>
      </w:r>
    </w:p>
    <w:p>
      <w:pPr/>
      <w:r>
        <w:rPr>
          <w:lang w:val="hi_IN" w:bidi="hi_IN"/>
        </w:rPr>
      </w:r>
      <w:r>
        <w:rPr>
          <w:lang w:val="hi_IN" w:bidi="hi_IN"/>
        </w:rPr>
        <w:t xml:space="preserve">एली ने अपने पुत्रों को डाँटा और कहा, “यदि कोई व्यक्ति किसी दूसरे व्यक्ति के विरुद्ध पाप करता है, तो यहोवा उसके लिए मध्यस्थता करेगा, या उसकी पैरवी करेगा।” सभी लोग अपने जीवन के किसी न किसी समय दूसरे लोगों के विरुद्ध पाप करते हैं। </w:t>
      </w:r>
      <w:r>
        <w:rPr>
          <w:b/>
          <w:lang w:val="hi_IN" w:bidi="hi_IN"/>
        </w:rPr>
        <w:t>मध्यस्थता करना</w:t>
      </w:r>
      <w:r>
        <w:rPr>
          <w:lang w:val="hi_IN" w:bidi="hi_IN"/>
        </w:rPr>
        <w:t xml:space="preserve"> और “</w:t>
      </w:r>
      <w:r>
        <w:rPr>
          <w:b/>
          <w:lang w:val="hi_IN" w:bidi="hi_IN"/>
        </w:rPr>
        <w:t>बीच-बचाव करना</w:t>
      </w:r>
      <w:r>
        <w:rPr>
          <w:lang w:val="hi_IN" w:bidi="hi_IN"/>
        </w:rPr>
        <w:t xml:space="preserve"> का अर्थ है कि कोई व्यक्ति दो व्यक्तियों या दो समूहों के बीच आकर उनकी सहायता करे, ताकि उनके बीच मेल-मिलाप और शान्ति स्थापित हो सके। </w:t>
      </w:r>
    </w:p>
    <w:p>
      <w:pPr/>
      <w:r>
        <w:rPr>
          <w:lang w:val="hi_IN" w:bidi="hi_IN"/>
        </w:rPr>
      </w:r>
      <w:r>
        <w:rPr>
          <w:lang w:val="hi_IN" w:bidi="hi_IN"/>
        </w:rPr>
        <w:t>यहीं रुकें और समूह में इस बात पर चर्चा करें कि इस विचार का अनुवाद करने के लिए आप कौन-सा शब्द या वाक्यांश प्रयोग करेंगे कि जब कोई व्यक्ति दूसरे व्यक्ति के विरुद्ध पाप करता है, तब यहोवा उनके बीच मेल-मिलाप कराने में सहायता करता है। इस ऑडियो को यहाँ रोकें।</w:t>
      </w:r>
    </w:p>
    <w:p>
      <w:pPr/>
      <w:r>
        <w:rPr>
          <w:lang w:val="hi_IN" w:bidi="hi_IN"/>
        </w:rPr>
      </w:r>
      <w:r>
        <w:rPr>
          <w:lang w:val="hi_IN" w:bidi="hi_IN"/>
        </w:rPr>
        <w:t xml:space="preserve">एली के पुत्र यहोवा के विरुद्ध पाप कर रहे थे, परन्तु शमूएल यहोवा और शमूएल को जानने वाले लोगों के साथ </w:t>
      </w:r>
      <w:r>
        <w:rPr>
          <w:b/>
          <w:lang w:val="hi_IN" w:bidi="hi_IN"/>
        </w:rPr>
        <w:t>कद</w:t>
      </w:r>
      <w:r>
        <w:rPr>
          <w:lang w:val="hi_IN" w:bidi="hi_IN"/>
        </w:rPr>
        <w:t xml:space="preserve"> और अनुग्रह दोनों में </w:t>
      </w:r>
      <w:r>
        <w:rPr>
          <w:b/>
          <w:lang w:val="hi_IN" w:bidi="hi_IN"/>
        </w:rPr>
        <w:t>बढ़ता</w:t>
      </w:r>
      <w:r>
        <w:rPr>
          <w:lang w:val="hi_IN" w:bidi="hi_IN"/>
        </w:rPr>
        <w:t xml:space="preserve"> गया। कद शायद शमूएल की उम्र, ऊँचाई और वजन में हुई शारीरिक वृद्धि को दर्शाता है। अनुग्रह से तात्पर्य उस बात से है कि जैसे-जैसे शमूएल बड़ा होता गया, वैसे-वैसे यहोवा और वे लोग जो शमूएल को जानते थे, उससे अधिक प्रसन्न होते गए। बाइबल लूका के सुसमाचार में यीशु का वर्णन करने के लिए उसी वाक्यांश का उपयोग करती है। यदि आपने पहले ही लूका की पुस्तक का अनुवाद किया है, तो उन्हीं शब्दों या वाक्यांशों का उपयोग करें जिनका उपयोग आपने उस पुस्तक में कद और अनुग्रह के लिए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2:27–36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2:27–36 को सुनें और अपने मन में रखें।</w:t>
      </w:r>
    </w:p>
    <w:p>
      <w:pPr/>
      <w:r>
        <w:rPr>
          <w:lang w:val="hi_IN" w:bidi="hi_IN"/>
        </w:rPr>
      </w:r>
      <w:r>
        <w:rPr>
          <w:lang w:val="hi_IN" w:bidi="hi_IN"/>
        </w:rPr>
        <w:t>यदि सम्भव हो, तो 1 शमूएल 2:27–36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2:27–36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यहोवा ने योजना बनाई थी कि होप्नी और पीनहास अपने पिता एली की आज्ञा मानने से इनकार कर देंगे, क्योंकि यहोवा ने होप्नी और पीनहास को मारने की योजना बनाई थी। यह भाग इस बारे में अधिक बताता है कि एली और उसके पुत्रों के साथ क्या होगा। एक भविष्यद्वक्ता, या परमेश्वर का जन, यहोवा के संदेश को एली तक पहुँचाने के लिए आता है।</w:t>
      </w:r>
    </w:p>
    <w:p>
      <w:pPr/>
      <w:r>
        <w:rPr>
          <w:lang w:val="hi_IN" w:bidi="hi_IN"/>
        </w:rPr>
      </w:r>
      <w:r>
        <w:rPr>
          <w:lang w:val="hi_IN" w:bidi="hi_IN"/>
        </w:rPr>
        <w:t>यहोवा एली को याद दिलाने के लिए प्रश्नों का उपयोग करता है कि यहोवा ने अपने आप को एली के पूर्वजों से प्रकट किया था। यहोवा ने यह तब किया जब एली के पूर्वज अभी भी मिस्र के राजा फ़िरौन के दास थे। यहोवा ने एली के पूर्वज हारून को इस्राएल के सभी गोत्रों में से यहोवा का याजक होने के लिए चुना। हारून को याजक का सारा काम करना था। इसमें वेदी पर बलिदान चढ़ाने के लिए यहोवा की वेदी पर जाना शामिल था। हारून को धूप भी जलाना था, जो मीठे सुगंधित मसालों का मिश्रण था। और हारून को एक एपोद पहनना था। महायाजक का एपोद छोटे शमूएल से अधिक विशेष था जो वह पहनता था। लोग इस एपोद को रंगीन धागों से बनाते थे, और एपोद में एक भाग होता था जो कंधों और छाती पर रखा जाता था, जिसमें बहुमूल्य रत्न जड़े होते थे। जब याजक यहोवा के घर के सबसे पवित्र भाग में सेवा करता था, तो याजक को इस एपोद को पहनना पड़ता था। इस एपोद में ऊरीम और तुम्मीम थे, जो पवित्र चिट्ठियाँ थीं जिनका उपयोग याजक यहोवा की इच्छा निर्धारित करने के लिए करता था। यह महायाजक के लिए कपड़े की एक बहुत महत्वपूर्ण वस्तु थी।</w:t>
      </w:r>
    </w:p>
    <w:p>
      <w:pPr/>
      <w:r>
        <w:rPr>
          <w:lang w:val="hi_IN" w:bidi="hi_IN"/>
        </w:rPr>
      </w:r>
      <w:r>
        <w:rPr>
          <w:lang w:val="hi_IN" w:bidi="hi_IN"/>
        </w:rPr>
        <w:t>यहाँ रुकें और समूह में इस प्रश्न पर चर्चा करें: आपके समुदाय में एक याजक या विशेष धार्मिक अगुवे के कर्तव्य क्या हैं? याजक किस प्रकार के वस्त्र पहनते हैं ताकि यह दिखाया जा सके कि वे परमेश्वर की सेवा के लिए अलग किए गए हैं? इस ऑडियो को यहाँ रोकें।</w:t>
      </w:r>
    </w:p>
    <w:p>
      <w:pPr/>
      <w:r>
        <w:rPr>
          <w:lang w:val="hi_IN" w:bidi="hi_IN"/>
        </w:rPr>
      </w:r>
      <w:r>
        <w:rPr>
          <w:lang w:val="hi_IN" w:bidi="hi_IN"/>
        </w:rPr>
        <w:t>यहोवा एली से कहता है कि यहोवा ने एली के पूर्वजों को इस्राएलियों द्वारा आग से चढ़ाए गए यहोवा के सभी भेंटों में से एक भाग दिया था। इस तरह, यहोवा ने याजकों के लिए भोजन प्रदान किया। यहोवा एक प्रश्न का उपयोग करके एली और एली के पुत्रों पर आरोप लगाता है कि वे यहोवा के बलिदानों और भेंटों का अनादर करते हैं या उनसे घृणा करते हैं, जिन्हें यहोवा ने उस स्थान के लिए आज्ञा दी थी जहाँ यहोवा निवास करता है। एली ने अपने पुत्रों का आदर यहोवा से अधिक किया, क्योंकि एली और उसके पुत्रों ने यहोवा की प्रजा की सभी भेंटों के उत्तम माँस को खाकर स्वयं को मोटा कर लिया। पिछली कहानी में, हमने देखा कि एली के पुत्र यह कर रहे थे, परन्तु चूँकि एली उनका पिता और यहोवा का याजक है, इसलिए यहोवा एली को उसके पुत्रों की आज्ञा न मानने के लिए दोषी ठहराता है। जब यहोवा ने इस्राएलियों को अपनी व्यवस्था दी, तो पहली आज्ञा यह थी कि वे यहोवा की आराधना करें, और उसके बाद इस्राएलियों को एक-दूसरे का आदर करना था। एली ने पहले अपने पुत्रों का सम्मान करके यहोवा की आज्ञा का उल्लंघन किया।</w:t>
      </w:r>
    </w:p>
    <w:p>
      <w:pPr/>
      <w:r>
        <w:rPr>
          <w:lang w:val="hi_IN" w:bidi="hi_IN"/>
        </w:rPr>
      </w:r>
      <w:r>
        <w:rPr>
          <w:lang w:val="hi_IN" w:bidi="hi_IN"/>
        </w:rPr>
        <w:t>यहाँ रुककर उस समय की एक कहानी साझा करें जब किसी ऐसे पिता को दंड दिया गया जिसने अपने बच्चों को पाप करने से नहीं रोका था। इस ऑडियो को यहाँ रोकें।</w:t>
      </w:r>
    </w:p>
    <w:p>
      <w:pPr/>
      <w:r>
        <w:rPr>
          <w:lang w:val="hi_IN" w:bidi="hi_IN"/>
        </w:rPr>
      </w:r>
      <w:r>
        <w:rPr>
          <w:lang w:val="hi_IN" w:bidi="hi_IN"/>
        </w:rPr>
        <w:t>भविष्यद्वक्ता एली से यहोवा के वचन बोलना जारी रखता है। यहोवा ने वादा किया था कि एली का परिवार और एली के पूर्वजों का परिवार सदा के लिए यहोवा की सेवा करेंगे। लेकिन अब यहोवा अपने वादे को बदल रहा है। यहोवा हारून के सभी वंशजों को याजकों के रूप में यहोवा की सेवा करने की अनुमति नहीं देगा, बल्कि केवल उन्हें ही देगा जो यहोवा का सम्मान करते हैं। यहोवा उन लोगों का आदर करेगा जो यहोवा का आदर करते हैं, परन्तु यहोवा उन लोगों को लज्जित करेगा जो यहोवा का आदर नहीं करते हैं। चूँकि एली ने यहोवा का आदर नहीं किया है, इसलिए यहोवा एली का अनादर करेगा।</w:t>
      </w:r>
    </w:p>
    <w:p>
      <w:pPr/>
      <w:r>
        <w:rPr>
          <w:lang w:val="hi_IN" w:bidi="hi_IN"/>
        </w:rPr>
      </w:r>
      <w:r>
        <w:rPr>
          <w:lang w:val="hi_IN" w:bidi="hi_IN"/>
        </w:rPr>
        <w:t>भविष्यद्वक्ता एली को चेतावनी देता है कि यहोवा जल्द ही एली का न्याय करेगा। यहोवा कहता है कि वह एली के पिता के घराने की शक्ति को काट डालेगा, या नष्ट कर देगा। एली के घराने के जवान पुरुष जवान और बलवान रहते हुए ही मर जाएँगे। एली इतना रोएगा कि एली देख नहीं पाएगा। एली ईर्ष्या से देखेगा कि यहोवा बाकी इस्राएलियों के लिए अच्छे काम करता है, लेकिन एली के परिवार के लिए नहीं। कुछ अनुवाद कहते हैं कि एली उस स्थान पर बुरी बातें होते हुए देखेगा जहाँ यहोवा रहता है, अर्थात् निवासस्थान।</w:t>
      </w:r>
    </w:p>
    <w:p>
      <w:pPr/>
      <w:r>
        <w:rPr>
          <w:lang w:val="hi_IN" w:bidi="hi_IN"/>
        </w:rPr>
      </w:r>
      <w:r>
        <w:rPr>
          <w:lang w:val="hi_IN" w:bidi="hi_IN"/>
        </w:rPr>
        <w:t>यहाँ रुकें और समूह में इस प्रश्न पर चर्चा करें: आपकी संस्कृति में लोग भयानक श्राप को क्या मानते हैं? इस ऑडियो को यहाँ रोकें।</w:t>
      </w:r>
    </w:p>
    <w:p>
      <w:pPr/>
      <w:r>
        <w:rPr>
          <w:lang w:val="hi_IN" w:bidi="hi_IN"/>
        </w:rPr>
      </w:r>
      <w:r>
        <w:rPr>
          <w:lang w:val="hi_IN" w:bidi="hi_IN"/>
        </w:rPr>
        <w:t>यहोवा कहता है कि एली के किसी भी वंशज को जिसे यहोवा याजक के रूप में सेवा करने की अनुमति देगा, उसे यहोवा जीवित रहने देगा। इस कहानी के बहुत वर्षों बाद, एली का वंशज अब्यातार बच निकलता है जब राजा शाऊल नोब के अन्य याजकों को मार डालता है और अब्यातार को याजक के पद से हटा देता है। एली के जो भी वंशज जीवित रहेंगे, वे रोएँगे और विलाप करेंगे, और लोग एली के शेष पुरुष वंशजों को वृद्धावस्था तक पहुँचने से पहले ही हिंसक रूप से मार डालेंगे। एली अपने सभी वंशजों की मृत्यु को देखने के लिए जीवित नहीं रहेगा, इसलिए यहोवा एली को एक संकेत देता है कि यह श्राप पूरा होगा: लोग एली के पुत्रों, होप्नी और पीनहास, को एक ही दिन मार डालेंगे।</w:t>
      </w:r>
    </w:p>
    <w:p>
      <w:pPr/>
      <w:r>
        <w:rPr>
          <w:lang w:val="hi_IN" w:bidi="hi_IN"/>
        </w:rPr>
      </w:r>
      <w:r>
        <w:rPr>
          <w:lang w:val="hi_IN" w:bidi="hi_IN"/>
        </w:rPr>
        <w:t>यहाँ रुककर समूह में इस प्रश्न पर चर्चा करें: किसी ऐसे समय की एक कहानी साझा करें जब किसी असामान्य घटना ने आपको यह संकेत दिया हो कि कुछ महत्वपूर्ण होने वाला है। इस ऑडियो को यहाँ रोकें।</w:t>
      </w:r>
    </w:p>
    <w:p>
      <w:pPr/>
      <w:r>
        <w:rPr>
          <w:lang w:val="hi_IN" w:bidi="hi_IN"/>
        </w:rPr>
      </w:r>
      <w:r>
        <w:rPr>
          <w:lang w:val="hi_IN" w:bidi="hi_IN"/>
        </w:rPr>
        <w:t>यहोवा कहता है कि वह यहोवा की सेवा करने के लिए एक विश्वासयोग्य याजक खड़ा करेगा, और यहोवा इस याजक के घर, या उसके वंशजों को स्थापित करेगा, ताकि वे सदा के लिए याजक रहें। होप्नी और पीनहास के विपरीत, जिस याजक को यहोवा खड़ा करेगा, वह यहोवा के मन और हृदय के अनुसार, अर्थात् यहोवा की सारी योजनाओं और इच्छाओं के अनुसार कार्य करेगा। यहोवा इस नए याजक को पुरुष वंशज देगा, ताकि यह याजक और उसका परिवार सदा के लिए याजकों के रूप में यहोवा के चुने हुए राजा की सेवा कर सकें। अधिकांश लोग सोचते हैं कि यह सादोक को दर्शाता है, जिसके परिवार ने दाऊद के समय से लेकर इस्राएल के शत्रुओं द्वारा मन्दिर को नष्ट करने तक यहोवा के राजाओं की सेवा की। सादोक हारून के पुत्र एलीआजर के माध्यम से हारून का वंशज था। एली हारून के पुत्र ईतामार के माध्यम से हारून वंशज था। जब यहोवा इस याजक के बारे में बात करता है, तो वह शमूएल के बारे में बात नहीं कर रहा है। यहोवा ने शमूएल को एक भविष्यद्वक्ता बनाया, न कि याजक।</w:t>
      </w:r>
    </w:p>
    <w:p>
      <w:pPr/>
      <w:r>
        <w:rPr>
          <w:lang w:val="hi_IN" w:bidi="hi_IN"/>
        </w:rPr>
      </w:r>
      <w:r>
        <w:rPr>
          <w:lang w:val="hi_IN" w:bidi="hi_IN"/>
        </w:rPr>
        <w:t>यहाँ रुकें और समूह के रूप में इस प्रश्न पर चर्चा करें: इस्राएली संस्कृति में, एक याजक किसी व्यक्ति पर तेल उंडेलता था ताकि वह उस व्यक्ति को विशेष काम के लिए अलग कर सके, विशेष रूप से राजा के लिए। आपकी संस्कृति में एक धार्मिक अगुवा किसी को विशेष काम करने के लिए कैसे अलग करता है? इस ऑडियो को यहाँ रोकें।</w:t>
      </w:r>
    </w:p>
    <w:p>
      <w:pPr/>
      <w:r>
        <w:rPr>
          <w:lang w:val="hi_IN" w:bidi="hi_IN"/>
        </w:rPr>
      </w:r>
      <w:r>
        <w:rPr>
          <w:lang w:val="hi_IN" w:bidi="hi_IN"/>
        </w:rPr>
        <w:t>यहोवा कहता है कि जो कोई एली के घर में बचा रहेगा, वह विश्वासयोग्य याजक के पास आकर याजक से विनती करेगा कि वह उसे याजकों के बीच एक काम दे, ताकि वे खाने के लिए भोजन पा सकें। एली के पुत्र, होप्नी और पीनहास, यहोवा की भेंटों में से अपना हिस्सा लेकर और स्वयं को मोटा करके इस प्रकार व्यवहार करते थे मानो यहोवा उदार नहीं है। होप्नी और पीनहास के वंशज देखेंगे कि यहोवा याजकों के प्रति उदार है और काश वे याजकों के रूप में सेवा कर पाते, परन्तु यहोवा उन्हें ऐसा नहीं करने देगा।</w:t>
      </w:r>
      <w:r>
        <w:rPr>
          <w:lang w:val="hi_IN" w:bidi="hi_IN"/>
        </w:rPr>
      </w:r>
    </w:p>
    <w:p>
      <w:pPr>
        <w:pStyle w:val="Heading3"/>
      </w:pPr>
      <w:r>
        <w:rPr>
          <w:lang w:val="hi_IN" w:bidi="hi_IN"/>
        </w:rPr>
        <w:t>घटनाओं को समझाना</w:t>
      </w:r>
    </w:p>
    <w:p>
      <w:pPr/>
      <w:r>
        <w:rPr>
          <w:lang w:val="hi_IN" w:bidi="hi_IN"/>
        </w:rPr>
      </w:r>
      <w:r>
        <w:rPr>
          <w:lang w:val="hi_IN" w:bidi="hi_IN"/>
        </w:rPr>
        <w:t>1 शमूएल 2:27–36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एक भविष्यद्वक्ता एली से यहोवा के वचन बोलता है। यहोवा एली को उस वादे की याद दिलाता है जो यहोवा ने एली के पूर्वजों से किया था, जब इस्राएली मिस्र में फ़िरौन के दास थे। यहोवा ने एली के पूर्वजों को विशेष कार्य करने के लिए नियुक्त किया था, और यहोवा ने उन्हें इस्राएलियों द्वारा यहोवा को चढ़ाए गए भेंटों के हिस्सों से भोजन दिया था।</w:t>
      </w:r>
    </w:p>
    <w:p>
      <w:pPr/>
      <w:r>
        <w:rPr>
          <w:lang w:val="hi_IN" w:bidi="hi_IN"/>
        </w:rPr>
      </w:r>
      <w:r>
        <w:rPr>
          <w:b/>
          <w:lang w:val="hi_IN" w:bidi="hi_IN"/>
        </w:rPr>
        <w:t>दूसरे दृश्य में:</w:t>
      </w:r>
      <w:r>
        <w:rPr>
          <w:lang w:val="hi_IN" w:bidi="hi_IN"/>
        </w:rPr>
        <w:t xml:space="preserve"> यहोवा भविष्यद्वक्ता के माध्यम से एली से बात करना जारी रखता है। यहोवा अपना क्रोध दिखाता है और कहता है कि यहोवा अब एली के पाप के कारण अपना वादा बदल देगा। यहोवा लोगों से एली के वंशजों को जवानी में ही हिंसक रूप से मरवा डालेगा। यहोवा एली को एक चिन्ह देता है कि यह न्याय आ रहा है: एली के दोनों पुत्र, होप्नी और पीनहास, एक ही दिन मारे जाएँगे।</w:t>
      </w:r>
    </w:p>
    <w:p>
      <w:pPr/>
      <w:r>
        <w:rPr>
          <w:lang w:val="hi_IN" w:bidi="hi_IN"/>
        </w:rPr>
      </w:r>
      <w:r>
        <w:rPr>
          <w:b/>
          <w:lang w:val="hi_IN" w:bidi="hi_IN"/>
        </w:rPr>
        <w:t>तीसरे दृश्य में:</w:t>
      </w:r>
      <w:r>
        <w:rPr>
          <w:lang w:val="hi_IN" w:bidi="hi_IN"/>
        </w:rPr>
        <w:t xml:space="preserve"> यहोवा भविष्यद्वक्ता के माध्यम से एली से बात करना जारी रखता है। यहोवा कहता है कि वह उसकी सेवा करने के लिए एक विश्वासयोग्य याजक खड़ा करेगा, और एली के वंशज उस याजक से विनती करेंगे कि वह उन्हें करने के लिए काम दे, ताकि वे खाने के लिए भोजन प्राप्त कर सकें।</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परमेश्वर का एक जन</w:t>
      </w:r>
    </w:p>
    <w:p>
      <w:pPr>
        <w:pStyle w:val="ListBullet"/>
        <w:spacing w:line="240" w:lineRule="auto"/>
        <w:ind w:left="720"/>
      </w:pPr>
      <w:r>
        <w:rPr>
          <w:lang w:val="hi_IN" w:bidi="hi_IN"/>
        </w:rPr>
      </w:r>
      <w:r>
        <w:rPr>
          <w:lang w:val="hi_IN" w:bidi="hi_IN"/>
        </w:rPr>
        <w:t>एली</w:t>
      </w:r>
    </w:p>
    <w:p>
      <w:pPr>
        <w:pStyle w:val="ListBullet"/>
        <w:spacing w:line="240" w:lineRule="auto"/>
        <w:ind w:left="720"/>
      </w:pPr>
      <w:r>
        <w:rPr>
          <w:lang w:val="hi_IN" w:bidi="hi_IN"/>
        </w:rPr>
      </w:r>
      <w:r>
        <w:rPr>
          <w:lang w:val="hi_IN" w:bidi="hi_IN"/>
        </w:rPr>
        <w:t>होप्नी</w:t>
      </w:r>
    </w:p>
    <w:p>
      <w:pPr>
        <w:pStyle w:val="ListBullet"/>
        <w:spacing w:line="240" w:lineRule="auto"/>
        <w:ind w:left="720"/>
      </w:pPr>
      <w:r>
        <w:rPr>
          <w:lang w:val="hi_IN" w:bidi="hi_IN"/>
        </w:rPr>
      </w:r>
      <w:r>
        <w:rPr>
          <w:lang w:val="hi_IN" w:bidi="hi_IN"/>
        </w:rPr>
        <w:t>पीनहास</w:t>
      </w:r>
    </w:p>
    <w:p>
      <w:pPr>
        <w:pStyle w:val="ListBullet"/>
        <w:spacing w:line="240" w:lineRule="auto"/>
        <w:ind w:left="720"/>
      </w:pPr>
      <w:r>
        <w:rPr>
          <w:lang w:val="hi_IN" w:bidi="hi_IN"/>
        </w:rPr>
      </w:r>
      <w:r>
        <w:rPr>
          <w:lang w:val="hi_IN" w:bidi="hi_IN"/>
        </w:rPr>
        <w:t>एली के वंशज</w:t>
      </w:r>
    </w:p>
    <w:p>
      <w:pPr>
        <w:pStyle w:val="ListBullet"/>
        <w:spacing w:line="240" w:lineRule="auto"/>
        <w:ind w:left="720"/>
      </w:pPr>
      <w:r>
        <w:rPr>
          <w:lang w:val="hi_IN" w:bidi="hi_IN"/>
        </w:rPr>
      </w:r>
      <w:r>
        <w:rPr>
          <w:lang w:val="hi_IN" w:bidi="hi_IN"/>
        </w:rPr>
        <w:t>और विश्वासयोग्य याजक</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कहानीकार इस भाग की शुरुआत एक ऐसे शब्द से करता है जो दिखाता है कि ध्यान शमूएल से वापस एली की ओर जाता है। परमेश्वर का एक जन एली के पास आता है ताकि वह उसे यहोवा के वचन बताए। कहानीकार कभी-कभी एक भविष्यद्वक्ता का वर्णन करने के लिए "परमेश्वर का जन" वाक्यांश का उपयोग करता है। भविष्यद्वक्ता वह व्यक्ति होता है जिसे यहोवा अपने संदेश के साथ भेजता है। कहानीकार हमें यह नहीं बताता कि जब भविष्यद्वक्ता एली के पास आया था, तो एली कहाँ था। जब भविष्यद्वक्ता कहता है, “यहोवा यह कहता है,” तो भविष्यद्वक्ता एक ऐसे सामान्य वाक्यांश का उपयोग कर रहा है जिसका उपयोग इस्राएली भविष्यद्वक्ताओं ने किया था। उस वाक्यांश के बाद भविष्यद्वक्ता जो बातें कहता है, वे स्वयं यहोवा के वचन हैं। भविष्यद्वक्ता वे वचन बोलता है, परन्तु वे भविष्यद्वक्ता के वचन नहीं हैं, इसलिए भविष्यद्वक्ता उन्हें इस तरह बोलता है मानो स्वयं यहोवा बोल रहा हो, और "मैं" और "मेरा" जैसी बातें कह रहा हो। यहोवा एक प्रश्न पूछता है, लेकिन यहोवा नही चाहता है कि एली इसका उत्तर दे। यहोवा एली को याद दिलाता है कि कई साल पहले यहोवा ने एली के पिता के घर पर अपने आप को प्रकट किया था, जब वे मिस्र में फ़िरौन के दास थे। यहोवा एली के पिता के बारे में नहीं बात कर रहा है, बल्कि एली के पूर्वज हारून के बारे में बात कर रहा है। “पिता” शब्द का उपयोग किसी भी ऐसे व्यक्ति के लिए किया जा सकता है जो एली के परिवार के वंश में एली से पहले आया था। फ़िरौन मिस्र में राजा के लिए उपाधि थी। फ़िरौन राजा का नाम नहीं था।</w:t>
      </w:r>
    </w:p>
    <w:p>
      <w:pPr/>
      <w:r>
        <w:rPr>
          <w:lang w:val="hi_IN" w:bidi="hi_IN"/>
        </w:rPr>
      </w:r>
      <w:r>
        <w:rPr>
          <w:lang w:val="hi_IN" w:bidi="hi_IN"/>
        </w:rPr>
        <w:t>यहाँ रुकें और समूह के रूप में इस प्रश्न पर चर्चा करें: आप इस भाग की शुरुआत में शमूएल से एली तक ध्यान में परिवर्तन को कैसे दिखाएँगे? इस ऑडियो को यहाँ रोकें।</w:t>
      </w:r>
    </w:p>
    <w:p>
      <w:pPr/>
      <w:r>
        <w:rPr>
          <w:lang w:val="hi_IN" w:bidi="hi_IN"/>
        </w:rPr>
      </w:r>
      <w:r>
        <w:rPr>
          <w:lang w:val="hi_IN" w:bidi="hi_IN"/>
        </w:rPr>
        <w:t>यहाँ रुकें और समूह के रूप में इस प्रश्न पर चर्चा करें: हालाँकि जो व्यक्ति एली के पास आया था, वह एक भविष्यद्वक्ता था, फिर भी कहानीकार इस व्यक्ति को "परमेश्वर का जन" कहता है। आप यह कैसे कहेंगे? इस ऑडियो को यहाँ रोकें।</w:t>
      </w:r>
    </w:p>
    <w:p>
      <w:pPr/>
      <w:r>
        <w:rPr>
          <w:lang w:val="hi_IN" w:bidi="hi_IN"/>
        </w:rPr>
      </w:r>
      <w:r>
        <w:rPr>
          <w:lang w:val="hi_IN" w:bidi="hi_IN"/>
        </w:rPr>
        <w:t>यहाँ रुकें और समूह के रूप में इस प्रश्न पर चर्चा करें: एक भविष्यद्वक्ता कैसे दिखाता है कि उसके कौन से शब्द उसके अपने हैं और कौन से शब्द भविष्यद्वक्ता किसी देवता के लिए बोल रहा है? आप उस कथन का अनुवाद कैसे करेंगे जो परमेश्वर के जन ने यहोवा द्वारा कहे गए शब्दों का परिचय देने के लिए दिया है? इस ऑडियो को यहाँ रोकें।</w:t>
      </w:r>
    </w:p>
    <w:p>
      <w:pPr/>
      <w:r>
        <w:rPr>
          <w:lang w:val="hi_IN" w:bidi="hi_IN"/>
        </w:rPr>
      </w:r>
      <w:r>
        <w:rPr>
          <w:lang w:val="hi_IN" w:bidi="hi_IN"/>
        </w:rPr>
        <w:t>यहोवा एली को याद दिलाने के लिए और अधिक प्रश्नों का उपयोग करता है कि यहोवा ने हारून को इस्राएल के सभी गोत्रों में से यहोवा का याजक चुना था। अब यहोवा फिर से उन महत्वपूर्ण कामों का वर्णन करता है जो एक याजक करता है। एक याजक वेदी के पास जाता है और उस पर बलिदान चढ़ाता है, धूप जलाता है और एक एपोद पहनता है। एपोद महत्वपूर्ण था क्योंकि इसमें पवित्र चिट्ठियाँ थीं, ऊरीम और तुम्मीम, जो याजक को यहोवा की इच्छा को जानने में मदद करते थे। यह दिखाता है कि याजक के कार्य का एक भाग लोगों के लिए यहोवा की इच्छा को जानना था। यहोवा कहता है कि याजक अपनी वेदी के पास जाता है, क्योंकि उस समय वेदी पर चढ़ने के लिए सीढ़ियाँ थीं। इस्राएली पशु को भेंट के रूप में चढ़ाते थे, परन्तु याजक भेंट को वेदी पर जलाते थे। यहोवा ने एली के पूर्वजों को आग से बनी सभी भेंटों का एक भाग दिया। इस तरह, यहोवा ने याजकों के लिए भोजन प्रदान किया।</w:t>
      </w:r>
    </w:p>
    <w:p>
      <w:pPr/>
      <w:r>
        <w:rPr>
          <w:lang w:val="hi_IN" w:bidi="hi_IN"/>
        </w:rPr>
      </w:r>
      <w:r>
        <w:rPr>
          <w:lang w:val="hi_IN" w:bidi="hi_IN"/>
        </w:rPr>
        <w:t>इस्राएल के 12 गोत्र इस्राएल के पुत्रों के विस्तारित परिवार थे। सभी गोत्र एक ही भाषा बोलते थे। हारून का परिवार लेवी का पूरा गोत्र नहीं था, बल्कि लेवी के गोत्र का एक परिवार था।</w:t>
      </w:r>
    </w:p>
    <w:p>
      <w:pPr/>
      <w:r>
        <w:rPr>
          <w:lang w:val="hi_IN" w:bidi="hi_IN"/>
        </w:rPr>
      </w:r>
      <w:r>
        <w:rPr>
          <w:lang w:val="hi_IN" w:bidi="hi_IN"/>
        </w:rPr>
        <w:t>यहाँ रुकें और समूह के रूप में इस प्रश्न पर चर्चा करें: आप उस व्यक्ति को क्या कहते हैं जो कई पीढ़ियों पहले किसी व्यक्ति का पूर्वज हो? इस ऑडियो को यहाँ रोकें।</w:t>
      </w:r>
    </w:p>
    <w:p>
      <w:pPr/>
      <w:r>
        <w:rPr>
          <w:lang w:val="hi_IN" w:bidi="hi_IN"/>
        </w:rPr>
      </w:r>
      <w:r>
        <w:rPr>
          <w:lang w:val="hi_IN" w:bidi="hi_IN"/>
        </w:rPr>
        <w:t>यहाँ रुककर समूह में इस प्रश्न पर चर्चा करें: उन बड़े, विस्तृत परिवारों को आप कैसे संदर्भित करेंगे जो प्रत्येक एक ही पिता से उत्पन्न हुए हैं? इस ऑडियो को यहाँ रोकें।</w:t>
      </w:r>
    </w:p>
    <w:p>
      <w:pPr/>
      <w:r>
        <w:rPr>
          <w:lang w:val="hi_IN" w:bidi="hi_IN"/>
        </w:rPr>
      </w:r>
      <w:r>
        <w:rPr>
          <w:lang w:val="hi_IN" w:bidi="hi_IN"/>
        </w:rPr>
        <w:t>यहाँ रुकें और समूह में एक वेदी की तस्वीर देखें। इस ऑडियो को यहाँ रोकें।</w:t>
      </w:r>
    </w:p>
    <w:p>
      <w:pPr/>
      <w:r>
        <w:rPr>
          <w:lang w:val="hi_IN" w:bidi="hi_IN"/>
        </w:rPr>
      </w:r>
      <w:r>
        <w:rPr>
          <w:lang w:val="hi_IN" w:bidi="hi_IN"/>
        </w:rPr>
        <w:t>यहाँ रुकें और समूह के रूप में धूप की तस्वीर देखें। इस ऑडियो को यहाँ रोकें।</w:t>
      </w:r>
    </w:p>
    <w:p>
      <w:pPr/>
      <w:r>
        <w:rPr>
          <w:lang w:val="hi_IN" w:bidi="hi_IN"/>
        </w:rPr>
      </w:r>
      <w:r>
        <w:rPr>
          <w:lang w:val="hi_IN" w:bidi="hi_IN"/>
        </w:rPr>
        <w:t>यहाँ रुकें और समूह के रूप में एक याजक के एपोद की तस्वीर देखें। इस ऑडियो को यहाँ रोकें।</w:t>
      </w:r>
    </w:p>
    <w:p>
      <w:pPr/>
      <w:r>
        <w:rPr>
          <w:lang w:val="hi_IN" w:bidi="hi_IN"/>
        </w:rPr>
      </w:r>
      <w:r>
        <w:rPr>
          <w:lang w:val="hi_IN" w:bidi="hi_IN"/>
        </w:rPr>
        <w:t>यहोवा एली और एली के पुत्रों पर आरोप लगाता है कि वे यहोवा के पशु-बलिदानों और अन्य भेंटों का तिरस्कार करते हैं या उन्हें तुच्छ समझते हैं, जिन्हें यहोवा ने अपने लोगों को यहोवा के निवासस्थान में चढ़ाने की आज्ञा दी थी, जहाँ यहोवा निवास करता था। एली और एली के पुत्रों ने माँस के पहले या सबसे बड़े टुकड़े खाकर और उस चर्बी को खाकर अपने आप को मोटा बना लिया है, जो यहोवा की होनी चाहिए। यहोवा एली को दोष देता है क्योंकि यह सब एली के पुत्र कर रहे थे। क्योंकि एली यहोवा का याजक था, इसलिए एली को अपने पुत्रों के दुष्ट व्यवहार को रोकना चाहिए था। यहोवा एली को यह बताने के लिए एक प्रश्न का उपयोग करता है कि उसने अपने पुत्रों का आदर यहोवा से अधिक करके गलत किया।</w:t>
      </w:r>
    </w:p>
    <w:p>
      <w:pPr/>
      <w:r>
        <w:rPr>
          <w:lang w:val="hi_IN" w:bidi="hi_IN"/>
        </w:rPr>
      </w:r>
      <w:r>
        <w:rPr>
          <w:lang w:val="hi_IN" w:bidi="hi_IN"/>
        </w:rPr>
        <w:t>यहाँ रुकें और समूह के रूप में इस प्रश्न पर चर्चा करें: आप उन वस्तुओं के बारे में कैसे बात करते हैं जो लोग परमेश्वर को चढ़ाते हैं? क्या लोगों द्वारा चढ़ाए जाने वाले विभिन्न प्रकार की चीज़ों के लिए अलग-अलग शब्द हैं जो लोग चढ़ाते हैं, जैसे पशु या अनाज? इस ऑडियो को यहाँ रोकें।</w:t>
      </w:r>
    </w:p>
    <w:p>
      <w:pPr/>
      <w:r>
        <w:rPr>
          <w:lang w:val="hi_IN" w:bidi="hi_IN"/>
        </w:rPr>
      </w:r>
      <w:r>
        <w:rPr>
          <w:lang w:val="hi_IN" w:bidi="hi_IN"/>
        </w:rPr>
        <w:t>यहाँ रुकें और समूह के रूप में इस प्रश्न पर चर्चा करें: उस समय की कोई कहानी सुनाएँ जब किसी व्यक्ति ने विशेष सम्मान वाली वस्तु के साथ ऐसा व्यवहार किया मानो उसका कोई मूल्य न हो। आप जिन शब्दों का उपयोग करते हैं, उन पर ध्यान दें। इस ऑडियो को यहाँ रोकें।</w:t>
      </w:r>
    </w:p>
    <w:p>
      <w:pPr/>
      <w:r>
        <w:rPr>
          <w:lang w:val="hi_IN" w:bidi="hi_IN"/>
        </w:rPr>
      </w:r>
      <w:r>
        <w:rPr>
          <w:lang w:val="hi_IN" w:bidi="hi_IN"/>
        </w:rPr>
        <w:t>परमेश्वर का जन अब दिखाता है कि इस्राएल का परमेश्वर यहोवा एक बहुत महत्वपूर्ण बात कहता है: भले ही यहोवा ने वादा किया था कि एली का घर और एली के पिता के घर के बाकी लोग हमेशा याजकों के रूप में यहोवा की सेवा करेंगे, फिर भी यहोवा एली के पापों और एली के पुत्रों के पापों के कारण अपना वादा बदल देगा। यहोवा कहता है, "यह मुझसे दूर रहे!" यह दिखाने के लिए कि यहोवा बहुत क्रोधित है और वह उस वादे को जारी नहीं रखेगा। फिर यहोवा इस बात पर जोर देने के लिए एक विशेष शब्द का उपयोग करता है कि यहोवा प्रतिज्ञा में एक परिवर्तन कर रहा है। यहोवा हारून के सभी वंशजों का सम्मान नहीं करेगा, बल्कि केवल उन लोगों का सम्मान करेगा जो यहोवा का सम्मान करते हैं। यहोवा हारून के किसी भी वंशज को लज्जित करेगा जो यहोवा का आदर नहीं करता है। यहोवा कई अलग-अलग शब्दों का उपयोग करता है जिनका अर्थ है किसी का आदर न करना। इस्राएली अक्सर अपनी बात पर जोर देने के लिए दो या तीन अलग-अलग तरीकों से कुछ कहते थे। यहोवा इस बात पर जोर देना चाहता है कि एली ने यहोवा का अनादर किया है, इसलिए यहोवा एली का अपमान करेगा।</w:t>
      </w:r>
    </w:p>
    <w:p>
      <w:pPr/>
      <w:r>
        <w:rPr>
          <w:lang w:val="hi_IN" w:bidi="hi_IN"/>
        </w:rPr>
      </w:r>
      <w:r>
        <w:rPr>
          <w:lang w:val="hi_IN" w:bidi="hi_IN"/>
        </w:rPr>
        <w:t>यहाँ रुकें और समूह के रूप में इस प्रश्न पर चर्चा करें: इस्राएलियों ने घर या घराना शब्द का उपयोग पूरे परिवार को दर्शाने के लिए किया। आप किसी पूरे परिवार को कैसे दर्शाते हैं, जिसमें माता-पिता, बच्चे, दादा-दादी और परिवार के अन्य सदस्य शामिल हैं? इस ऑडियो को यहाँ रोकें।</w:t>
      </w:r>
    </w:p>
    <w:p>
      <w:pPr/>
      <w:r>
        <w:rPr>
          <w:lang w:val="hi_IN" w:bidi="hi_IN"/>
        </w:rPr>
      </w:r>
      <w:r>
        <w:rPr>
          <w:lang w:val="hi_IN" w:bidi="hi_IN"/>
        </w:rPr>
        <w:t>यहाँ रुकें और समूह के रूप में इस प्रश्न पर चर्चा करें: "यह मुझसे दूर हो!" वाक्यांश का अर्थ क्या है? जो 1 शमूएल की पुस्तक में कई बार आता है। यहाँ रुककर अपने समूह में एक कहानी साझा करें कि आपकी संस्कृति में कोई व्यक्ति कैसे क्रोध व्यक्त करता है और पहले कही या वादा की गई बात से पूरी तरह बदल जाता है। उन शब्दों पर ध्यान दें कि आप क्रोध और मन में परिवर्तन को दिखाने के लिए किन शब्दों का उपयोग करते हैं। इस ऑडियो को यहाँ रोकें।</w:t>
      </w:r>
    </w:p>
    <w:p>
      <w:pPr/>
      <w:r>
        <w:rPr>
          <w:lang w:val="hi_IN" w:bidi="hi_IN"/>
        </w:rPr>
      </w:r>
      <w:r>
        <w:rPr>
          <w:lang w:val="hi_IN" w:bidi="hi_IN"/>
        </w:rPr>
        <w:t>यहाँ रुकें और समूह के रूप में इस प्रश्न पर चर्चा करें: आप इस बात पर कैसे जोर देते हैं कि आप जो कहने वाले हैं वह आपकी पहले कही हुई बात में एक महत्वपूर्ण परिवर्तन है? इस ऑडियो को यहाँ रोकें।</w:t>
      </w:r>
    </w:p>
    <w:p>
      <w:pPr/>
      <w:r>
        <w:rPr>
          <w:lang w:val="hi_IN" w:bidi="hi_IN"/>
        </w:rPr>
      </w:r>
      <w:r>
        <w:rPr>
          <w:lang w:val="hi_IN" w:bidi="hi_IN"/>
        </w:rPr>
        <w:t>परमेश्वर का जन कहता है, “देखो वे दिन आ रहे हैं,” जो भविष्यद्वक्ताओं के लिए यह घोषणा करने का एक विशिष्ट तरीका था कि यहोवा जल्द ही न्याय या दण्ड भेजेगा। यहोवा एली से कहता है कि यहोवा एली के पिता के घराने की शक्ति को काट डालेगा या नष्ट कर देगा। एली के परिवार के सभी सदस्य वृद्धावस्था तक पहुँचने से पहले ही मर जाएँगे।</w:t>
      </w:r>
    </w:p>
    <w:p>
      <w:pPr/>
      <w:r>
        <w:rPr>
          <w:lang w:val="hi_IN" w:bidi="hi_IN"/>
        </w:rPr>
      </w:r>
      <w:r>
        <w:rPr>
          <w:lang w:val="hi_IN" w:bidi="hi_IN"/>
        </w:rPr>
        <w:t>रुकें और समूह के रूप में इस प्रश्न पर चर्चा करें: उस समय की एक कहानी साझा करें जब एक भविष्यद्वक्ता ने किसी व्यक्ति को चेतावनी दी कि परमेश्वर जल्द ही उस व्यक्ति का न्याय करने वाला है। इस ऑडियो को यहाँ रोकें।</w:t>
      </w:r>
    </w:p>
    <w:p>
      <w:pPr/>
      <w:r>
        <w:rPr>
          <w:lang w:val="hi_IN" w:bidi="hi_IN"/>
        </w:rPr>
      </w:r>
      <w:r>
        <w:rPr>
          <w:lang w:val="hi_IN" w:bidi="hi_IN"/>
        </w:rPr>
        <w:t>रुकें और समूह के रूप में इस प्रश्न पर चर्चा करें: आपकी संस्कृति में लोग बहुत पहले के अपने पूर्वजों और अब से कई वर्षों बाद उनके होने वाले वंशजों का वर्णन कैसे करते हैं? इस ऑडियो को यहाँ रोकें।</w:t>
      </w:r>
    </w:p>
    <w:p>
      <w:pPr/>
      <w:r>
        <w:rPr>
          <w:lang w:val="hi_IN" w:bidi="hi_IN"/>
        </w:rPr>
      </w:r>
      <w:r>
        <w:rPr>
          <w:lang w:val="hi_IN" w:bidi="hi_IN"/>
        </w:rPr>
        <w:t>कुछ अनुवाद कहते हैं कि एली ईर्ष्या से देखेगा कैसे यहोवा बाकी इस्राएल के लिए भला करता है, परन्तु एली के परिवार के साथ नहीं। अन्य अनुवाद कहते हैं कि एली यहोवा के वासस्थान, अर्थात् निवासस्थान, में बुरी बातें होते हुए देखेगा। किसी भी स्थिति में, एली उन बुरी बातों के कारण दुखी होगा जिन्हें एली होते हुए देखता है।</w:t>
      </w:r>
    </w:p>
    <w:p>
      <w:pPr/>
      <w:r>
        <w:rPr>
          <w:lang w:val="hi_IN" w:bidi="hi_IN"/>
        </w:rPr>
      </w:r>
      <w:r>
        <w:rPr>
          <w:lang w:val="hi_IN" w:bidi="hi_IN"/>
        </w:rPr>
        <w:t>अधिकांश अनुवाद कहते हैं कि एली रोएगा, यद्यपि एली अपने सभी वंशजों की मृत्यु देखने के लिए जीवित नहीं रहेगा। अन्य अनुवाद कहते हैं कि एली के वंशज रोएँगे। यहोवा कहता है कि एली के जिन भी वंशजों को वह अपने याजक के रूप में सेवा करने से “अलग नहीं करेगा”, उन्हें वह जीवित रहने देगा। यहोवा द्वारा प्रयोग किया गया “अलग करना” वाक्यांश का अर्थ नष्ट करना, अलग कर देना, या किसी स्थान से भेजकर दूर करना हो सकता है। एब्यातार याजक के रूप में सेवा करने वाला एली का अंतिम वंशज था। सुलैमान ने अब्यातार को नहीं मारा, बल्कि उसने अब्यातार को याजक की सेवा से हटा दिया और एब्यातार को दूसरे नगर में रहने के लिए भेज दिया।</w:t>
      </w:r>
    </w:p>
    <w:p>
      <w:pPr/>
      <w:r>
        <w:rPr>
          <w:lang w:val="hi_IN" w:bidi="hi_IN"/>
        </w:rPr>
      </w:r>
      <w:r>
        <w:rPr>
          <w:lang w:val="hi_IN" w:bidi="hi_IN"/>
        </w:rPr>
        <w:t>यहाँ रुकें और समूह के रूप में इस प्रश्न पर चर्चा करें: उस समय की कोई कहानी सुनाएँ जब किसी अगुवे ने किसी व्यक्ति को किसी स्थान से दूर कर दिया या उसे किसी बात के लिए दण्ड देने के लिए मार डाला हो। उन शब्दों पर ध्यान दें जिनका उपयोग आप अगुवे द्वारा उस व्यक्ति को स्थायी रूप से दूर करने के लिए करते हैं। इस ऑडियो को यहाँ रोकें।</w:t>
      </w:r>
    </w:p>
    <w:p>
      <w:pPr/>
      <w:r>
        <w:rPr>
          <w:lang w:val="hi_IN" w:bidi="hi_IN"/>
        </w:rPr>
      </w:r>
      <w:r>
        <w:rPr>
          <w:lang w:val="hi_IN" w:bidi="hi_IN"/>
        </w:rPr>
        <w:t>जब यहोवा कहता है “तू अपने आँसुओं से अँधा हो जाएगा” या “रोते-रोते आँखें धुंधली हो जाएँगी,” और “हृदय या आत्मा शोक करेगा,” इसका अर्थ यह नहीं है कि एली की आँखें वास्तव में बाहर गिर जाएँगी या वह वास्तव में अंधा हो जाएगा। यह विशेष भाषा यह दिखाने के लिए है कि एली इतना रोएगा कि एली देख नहीं पाएगा, क्योंकि एली हर समय बहुत दुखी रहेगा। एली रोएगा क्योंकि उसके सभी अन्य वंशज “तलवार से मार डाले जाएँगे।” यह एक ऐसी अभिव्यक्ति है जिसका उपयोग इस्राएली किसी भी हिंसक हत्या के बारे में बताने के लिए करते थे, भले ही किसी व्यक्ति ने तलवार के अलावा किसी अन्य हथियार का उपयोग किया हो। एली उस स्थान पर बुरी बातें होते हुए देखकर भी रो सकता है जहाँ यहोवा रहता है, अर्थात् निवासस्थान। जब यहोवा एली के परिवार को दंड देगा, तब भी वह इस्राएल के साथ भलाई करता रहेगा।</w:t>
      </w:r>
    </w:p>
    <w:p>
      <w:pPr/>
      <w:r>
        <w:rPr>
          <w:lang w:val="hi_IN" w:bidi="hi_IN"/>
        </w:rPr>
      </w:r>
      <w:r>
        <w:rPr>
          <w:lang w:val="hi_IN" w:bidi="hi_IN"/>
        </w:rPr>
        <w:t>यहाँ रुकें और समूह के रूप में इस प्रश्न पर चर्चा करें: आप किसी ऐसे व्यक्ति के बारे में कैसे बात करते हैं जो अक्सर बहुत दुखी होने के कारण रोता है, जैसे कि वह व्यक्ति जिसका बच्चा एक भयानक दुर्घटना से मर गया है? इस ऑडियो को यहाँ रोकें।</w:t>
      </w:r>
    </w:p>
    <w:p>
      <w:pPr/>
      <w:r>
        <w:rPr>
          <w:lang w:val="hi_IN" w:bidi="hi_IN"/>
        </w:rPr>
      </w:r>
      <w:r>
        <w:rPr>
          <w:lang w:val="hi_IN" w:bidi="hi_IN"/>
        </w:rPr>
        <w:t>यहाँ रुकें और समूह के रूप में इस प्रश्न पर चर्चा करें: उस समय की कोई कहानी सुनाएँ जब एक व्यक्ति ने दूसरे व्यक्ति को हिंसक रूप से मार डाला हो। उन शब्दों पर ध्यान दें जिनका उपयोग आप हत्या का वर्णन करने के लिए करते हैं। इस ऑडियो को यहाँ रोकें।</w:t>
      </w:r>
    </w:p>
    <w:p>
      <w:pPr/>
      <w:r>
        <w:rPr>
          <w:lang w:val="hi_IN" w:bidi="hi_IN"/>
        </w:rPr>
      </w:r>
      <w:r>
        <w:rPr>
          <w:lang w:val="hi_IN" w:bidi="hi_IN"/>
        </w:rPr>
        <w:t>यहोवा कहता है कि वह एली को एक चिन्ह देगा। चिन्ह यह साबित करता है कि भविष्यद्वक्ता ने जो कहा वह सत्य है। एली एली के सभी वंशजों की मृत्यु देखने के लिए लंबे समय तक जीवित नहीं रहेगा, इसलिए यहोवा एली को एक चिन्ह देता है कि ये सभी बातें होंगी। वह चिन्ह यह है कि कोई व्यक्ति एली के पुत्रों, होप्नी और पीनहास को एक ही दिन मार डालेगा। जब कोई व्यक्ति उसी दिन एली के पुत्रों को मार डालता है, तो यह एली को साबित करेगा कि यहोवा एली के वंशजों को भी अपनी वेदी की सेवा करने से रोक देगा और उन वंशजों को वृद्धावस्था तक जीवित नहीं रहने देगा।</w:t>
      </w:r>
    </w:p>
    <w:p>
      <w:pPr/>
      <w:r>
        <w:rPr>
          <w:lang w:val="hi_IN" w:bidi="hi_IN"/>
        </w:rPr>
      </w:r>
      <w:r>
        <w:rPr>
          <w:lang w:val="hi_IN" w:bidi="hi_IN"/>
        </w:rPr>
        <w:t>यहाँ रुकें और उस समय की कहानी को याद करें जब एक असामान्य घटना ने आपको यह विश्वास दिलाया कि कुछ महत्वपूर्ण होने वाला है। आपने उस घटना के बारे में कैसे बात की? इस ऑडियो को यहाँ रोकें।</w:t>
      </w:r>
    </w:p>
    <w:p>
      <w:pPr/>
      <w:r>
        <w:rPr>
          <w:lang w:val="hi_IN" w:bidi="hi_IN"/>
        </w:rPr>
      </w:r>
      <w:r>
        <w:rPr>
          <w:lang w:val="hi_IN" w:bidi="hi_IN"/>
        </w:rPr>
        <w:t xml:space="preserve">यहोवा कहता है कि यहोवा अपने लिए एक याजक खड़ा करेगा, या चुनेगा, जो विश्वासयोग्य होगा। यह याजक वह सब करेगा जो यहोवा के मन और हृदय में है। इस्राएली संस्कृति में “हृदय” का अर्थ आंतरिक व्यक्ति या व्यक्ति की इच्छा से होता था। मन किसी व्यक्ति की आत्मा या उस व्यक्ति की इच्छाओं को दर्शाता है। यहोवा यह भी सुनिश्चित करेगा कि नए याजक के पास ऐसे वंशजों की एक लंबी कतार हो जो याजकों के रूप में यहोवा की सेवा करेंगे। यह याजक हमेशा यहोवा के अभिषिक्त व्यक्ति की सेवा करेगा। अभिषिक्त व्यक्ति आमतौर पर उस राजा को दर्शाता है जिसे यहोवा इस्राएल पर शासन करने के लिए चुनता है। इतिहास की पुस्तक में याजक सादोक को हारून के वंशज के रूप में सूचीबद्ध किया गया है, और वह यहोवा के अभिषिक्त राजा की सेवा करने के लिए जीवित रहा। </w:t>
      </w:r>
    </w:p>
    <w:p>
      <w:pPr/>
      <w:r>
        <w:rPr>
          <w:lang w:val="hi_IN" w:bidi="hi_IN"/>
        </w:rPr>
      </w:r>
      <w:r>
        <w:rPr>
          <w:lang w:val="hi_IN" w:bidi="hi_IN"/>
        </w:rPr>
        <w:t>कहानीकार अंतिम भाग की शुरुआत उस भाषा से करता है जो एली के वंशजों और उस विश्वासयोग्य याजक के बीच अंतर को दिखाती है जिसे यहोवा अपने लिए चुनता है। भविष्यद्वक्ता यहोवा के लिए बोलता है, और यहोवा वे शब्द कहता है जो एली के वंशज कहेंगे। एली के वंशज यह दिखाने के लिए कि वे विनम्र हैं, दण्डवत् करेंगे। एली के याजक परिवार के बचे हुए लोग इतने गरीब होंगे कि वे नए याजक से सबसे छोटी मजदूरी और भोजन के लिए भी विनती करेंगे। एली के वंशज कहेंगे, "कृपया हमें याजकों के बीच काम करने के लिए अनुमति दे ताकि हमारे पास खाने के लिए रोटी हो सके।" इस्राएलियों के लिए, रोटी उनके आहार का इतना महत्वपूर्ण हिस्सा थी कि वे अक्सर रोटी का उपयोग सभी भोजन के लिए प्रतीक के रूप में करते थे। होप्नी और पीनहास ने यहोवा की भेंटों को लेकर स्वयं को मोटा कर लिया था। होप्नी और पीनहास के वंशज भूखे होंगे।</w:t>
      </w:r>
    </w:p>
    <w:p>
      <w:pPr/>
      <w:r>
        <w:rPr>
          <w:lang w:val="hi_IN" w:bidi="hi_IN"/>
        </w:rPr>
      </w:r>
      <w:r>
        <w:rPr>
          <w:lang w:val="hi_IN" w:bidi="hi_IN"/>
        </w:rPr>
        <w:t>यहाँ रुकें और समूह के रूप में इस प्रश्न पर चर्चा करें: आपकी संस्कृति में सबसे सामान्य और महत्वपूर्ण भोजन क्या है? इस ऑडियो को यहाँ रोकें।</w:t>
      </w:r>
    </w:p>
    <w:p>
      <w:pPr/>
      <w:r>
        <w:rPr>
          <w:lang w:val="hi_IN" w:bidi="hi_IN"/>
        </w:rPr>
      </w:r>
      <w:r>
        <w:rPr>
          <w:lang w:val="hi_IN" w:bidi="hi_IN"/>
        </w:rPr>
        <w:t>यहाँ रुकें और समूह के रूप में इस प्रश्न पर चर्चा करें: आपकी संस्कृति में लोग कौन-सी सामान्य बातें माँगते हैं? वे भीख कैसे माँगते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2:27–36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परमेश्वर का एक जन</w:t>
      </w:r>
    </w:p>
    <w:p>
      <w:pPr>
        <w:pStyle w:val="ListBullet"/>
        <w:spacing w:line="240" w:lineRule="auto"/>
        <w:ind w:left="720"/>
      </w:pPr>
      <w:r>
        <w:rPr>
          <w:lang w:val="hi_IN" w:bidi="hi_IN"/>
        </w:rPr>
      </w:r>
      <w:r>
        <w:rPr>
          <w:lang w:val="hi_IN" w:bidi="hi_IN"/>
        </w:rPr>
        <w:t>एली</w:t>
      </w:r>
    </w:p>
    <w:p>
      <w:pPr>
        <w:pStyle w:val="ListBullet"/>
        <w:spacing w:line="240" w:lineRule="auto"/>
        <w:ind w:left="720"/>
      </w:pPr>
      <w:r>
        <w:rPr>
          <w:lang w:val="hi_IN" w:bidi="hi_IN"/>
        </w:rPr>
      </w:r>
      <w:r>
        <w:rPr>
          <w:lang w:val="hi_IN" w:bidi="hi_IN"/>
        </w:rPr>
        <w:t>होप्नी</w:t>
      </w:r>
    </w:p>
    <w:p>
      <w:pPr>
        <w:pStyle w:val="ListBullet"/>
        <w:spacing w:line="240" w:lineRule="auto"/>
        <w:ind w:left="720"/>
      </w:pPr>
      <w:r>
        <w:rPr>
          <w:lang w:val="hi_IN" w:bidi="hi_IN"/>
        </w:rPr>
      </w:r>
      <w:r>
        <w:rPr>
          <w:lang w:val="hi_IN" w:bidi="hi_IN"/>
        </w:rPr>
        <w:t>पीनहास</w:t>
      </w:r>
    </w:p>
    <w:p>
      <w:pPr>
        <w:pStyle w:val="ListBullet"/>
        <w:spacing w:line="240" w:lineRule="auto"/>
        <w:ind w:left="720"/>
      </w:pPr>
      <w:r>
        <w:rPr>
          <w:lang w:val="hi_IN" w:bidi="hi_IN"/>
        </w:rPr>
      </w:r>
      <w:r>
        <w:rPr>
          <w:lang w:val="hi_IN" w:bidi="hi_IN"/>
        </w:rPr>
        <w:t>एली के वंशज</w:t>
      </w:r>
    </w:p>
    <w:p>
      <w:pPr>
        <w:pStyle w:val="ListBullet"/>
        <w:spacing w:line="240" w:lineRule="auto"/>
        <w:ind w:left="720"/>
      </w:pPr>
      <w:r>
        <w:rPr>
          <w:lang w:val="hi_IN" w:bidi="hi_IN"/>
        </w:rPr>
      </w:r>
      <w:r>
        <w:rPr>
          <w:lang w:val="hi_IN" w:bidi="hi_IN"/>
        </w:rPr>
        <w:t>और विश्वासयोग्य याजक</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यहोवा के भविष्यद्वक्ताओं में से एक एली के पास आया और कहा, “यहोवा यह कहता है: क्या मैंने अपने आप को तेरे पूर्वजों के घराने पर उस समय प्रकट नहीं किया था जब वे मिस्र में फिरौन के दास थे?” मैंने उसे इस्राएल के सभी गोत्रों से बुलाया और उसे याजक के रूप में मेरी सेवा करने के लिए चुना। मैंने उसके परिवार को इस्राएलियों के सभी अन्न बलि से भोजन भी दिया। तुमने मेरी भेंटों और बलिदानों का, जिन्हें मैंने अपने उपासना-स्थान में चढ़ाने की आज्ञा दी थी, अनादर क्यों किया है? तूने मेरे लोगों की भेंटों के उत्तम भाग को खाकर स्वयं को मोटा करके मुझे से अधिक अपने पुत्रों का आदर किया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परमेश्वर के जन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 के परमेश्वर यहोवा ने घोषणा की, "मैंने वादा किया था कि तेरा परिवार सदा के लिए मेरी सेवा करेगा, परन्तु अब और नहीं होगा! जो लोग मेरा सम्मान करते हैं, मैं उनका सम्मान करूँगा। जो लोग मेरा अपमान करते हैं, मैं उनका अपमान करूँगा। बहुत जल्द ही मैं तेरे परिवार की शक्ति को नष्ट कर दूँगा ताकि तेरे परिवार का कोई भी व्यक्ति वृद्धावस्था तक न पहुँच सके। तू मेरे उपासना के स्थान में बुरी बातें होते हुए देखेगा, भले ही मैं इस्राएल के साथ भलाई करूँगा। तेरे वंशजों में से कोई भी व्यक्ति जिसे मैं याजक के रूप में अपनी सेवा करने से नहीं निकालूँ, वह इतना दुखी होगा और रोएगा कि वह देख नहीं पाएगा। अन्य लोग तेरे सभी वंशजों को हिंसक रूप से मार डालेंगे। यह चिन्ह है कि मैंने जो कुछ कहा है वह सब होगा: तेरे दो पुत्र, होप्नी और पीनहास, दोनों एक ही दिन मारे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तब मैं अपनी सेवा करने के लिए एक विश्वासयोग्य याजक खड़ा करूँगा। यह याजक मेरी सभी योजनाओं और इच्छाओं का पालन करेगा। मैं यह सुनिश्चित करूँगा कि इस याजक के वंशजों की एक लंबी कतार हो। यह याजक मेरे अभिषिक्त व्यक्ति की सेवा करेगा, जिसे मैं इस्राएल के लिए चुनता हूँ। तेरे परिवार में जो कोई भी व्यक्ति छोड़ा जाएगा, वह भूमि की ओर झुकेगा और इस याजक से चाँदी या एक रोटी के लिए विनती करेगा। तेरे वंशज इस याजक से कहेंगे, “कृपया हमें याजकों के बीच काम दे ताकि हम खाने के लिए भोजन पा सकें।”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एली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2:27–36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परमेश्वर का जन एक भविष्यद्वक्ता है। भविष्यद्वक्ता वह होता है जो परमेश्वर की ओर से लोगों को सन्देश देता है। परमेश्वर के लिए सामान्य शब्द के बारे में अधिक जानकारी के लिए, मुख्य शब्दावली में परमेश्वर देखें।</w:t>
      </w:r>
    </w:p>
    <w:p>
      <w:pPr/>
      <w:r>
        <w:rPr>
          <w:lang w:val="hi_IN" w:bidi="hi_IN"/>
        </w:rPr>
      </w:r>
      <w:r>
        <w:rPr>
          <w:lang w:val="hi_IN" w:bidi="hi_IN"/>
        </w:rPr>
        <w:t xml:space="preserve">यहाँ रुकें और समूह में चर्चा करें कि आप </w:t>
      </w:r>
      <w:r>
        <w:rPr>
          <w:b/>
          <w:lang w:val="hi_IN" w:bidi="hi_IN"/>
        </w:rPr>
        <w:t>परमेश्वर के जन</w:t>
      </w:r>
      <w:r>
        <w:rPr>
          <w:lang w:val="hi_IN" w:bidi="hi_IN"/>
        </w:rPr>
        <w:t xml:space="preserve"> या </w:t>
      </w:r>
      <w:r>
        <w:rPr>
          <w:b/>
          <w:lang w:val="hi_IN" w:bidi="hi_IN"/>
        </w:rPr>
        <w:t>भविष्यद्वक्ता</w:t>
      </w:r>
      <w:r>
        <w:rPr>
          <w:lang w:val="hi_IN" w:bidi="hi_IN"/>
        </w:rPr>
        <w:t xml:space="preserve"> के लिए किस शब्द या वाक्यांश का उपयोग करेंगे। अधिक जानकारी के लिए मुख्य शब्दावली में भविष्यद्वक्ता शब्‍द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परमेश्वर का जन </w:t>
      </w:r>
      <w:r>
        <w:rPr>
          <w:b/>
          <w:lang w:val="hi_IN" w:bidi="hi_IN"/>
        </w:rPr>
        <w:t>यहोवा</w:t>
      </w:r>
      <w:r>
        <w:rPr>
          <w:lang w:val="hi_IN" w:bidi="hi_IN"/>
        </w:rPr>
        <w:t xml:space="preserve"> के लिए बोलता है। परमेश्वर के व्यक्तिगत नाम के बारे में अधिक जानकारी के लिए, मुख्य शब्दावली में यहोवा देखें। यदि आपने यहोवा का अनुवाद पहले ही कर लिया है, तो जहाँ-जहाँ यहोवा शब्द आया है, वहाँ उसी शब्द का लगातार प्रयोग करें। इस ऑडियो को यहाँ रोकें।</w:t>
      </w:r>
    </w:p>
    <w:p>
      <w:pPr/>
      <w:r>
        <w:rPr>
          <w:lang w:val="hi_IN" w:bidi="hi_IN"/>
        </w:rPr>
      </w:r>
      <w:r>
        <w:rPr>
          <w:lang w:val="hi_IN" w:bidi="hi_IN"/>
        </w:rPr>
        <w:t xml:space="preserve">यहोवा ने एली के पिता के घर को चुना। कभी-कभी, </w:t>
      </w:r>
      <w:r>
        <w:rPr>
          <w:b/>
          <w:lang w:val="hi_IN" w:bidi="hi_IN"/>
        </w:rPr>
        <w:t>पिता</w:t>
      </w:r>
      <w:r>
        <w:rPr>
          <w:lang w:val="hi_IN" w:bidi="hi_IN"/>
        </w:rPr>
        <w:t xml:space="preserve"> का अर्थ वह पुरुष होता है जिसने बच्चे की माँ के साथ मिलकर उस बच्चे को जन्म दिया है। अन्य अवसरों पर, पिता शब्द किसी व्यक्ति के पूर्वजों में से किसी भी पुरुष के लिए प्रयुक्त हो सकता है, जिसमें उसका दादा, परदादा, और अन्य पूर्वज भी शामिल हैं। </w:t>
      </w:r>
    </w:p>
    <w:p>
      <w:pPr/>
      <w:r>
        <w:rPr>
          <w:lang w:val="hi_IN" w:bidi="hi_IN"/>
        </w:rPr>
      </w:r>
      <w:r>
        <w:rPr>
          <w:lang w:val="hi_IN" w:bidi="hi_IN"/>
        </w:rPr>
        <w:t>यहाँ रुकें और समूह में इस प्रश्न पर चर्चा करें: याद करें कि आपने पहले इस बात पर चर्चा की थी कि कई पीढ़ियों पहले के किसी पुरुष पूर्वज को आप क्या कहते हैं। आपने किस शब्द का उपयोग किया? उन सभी स्थानों पर एक ही शब्द का उपयोग करें जहाँ पिता का अर्थ किसी के पूर्वज है। इस ऑडियो को यहाँ रोकें।</w:t>
      </w:r>
    </w:p>
    <w:p>
      <w:pPr/>
      <w:r>
        <w:rPr>
          <w:lang w:val="hi_IN" w:bidi="hi_IN"/>
        </w:rPr>
      </w:r>
      <w:r>
        <w:rPr>
          <w:lang w:val="hi_IN" w:bidi="hi_IN"/>
        </w:rPr>
        <w:t xml:space="preserve">यहोवा ने एली के पिता के </w:t>
      </w:r>
      <w:r>
        <w:rPr>
          <w:b/>
          <w:lang w:val="hi_IN" w:bidi="hi_IN"/>
        </w:rPr>
        <w:t>घर</w:t>
      </w:r>
      <w:r>
        <w:rPr>
          <w:lang w:val="hi_IN" w:bidi="hi_IN"/>
        </w:rPr>
        <w:t xml:space="preserve"> को चुना। कभी-कभी घर उस इमारत को दर्शाता है जिसमें परिवार रहता है। इस मामले में, घर किसी परिवार को दर्शाता है, जिसमें परिवार के वंशजों की लंबी कतार भी शामिल है, क्योंकि अक्सर किसी परिवार की पीढ़ियाँ एक ही घर में रहती थीं। जब पिछले पदों में “घर” का अर्थ परिवार और वंशजों से था, तब आपने जो शब्द या वाक्यांश प्रयोग किया था, यहाँ भी उसी शब्द या वाक्यांश का प्रयोग करें। अधिक जानकारी के लिए, मुख्य शब्दावली में घराने को देखें।</w:t>
      </w:r>
    </w:p>
    <w:p>
      <w:pPr/>
      <w:r>
        <w:rPr>
          <w:lang w:val="hi_IN" w:bidi="hi_IN"/>
        </w:rPr>
      </w:r>
      <w:r>
        <w:rPr>
          <w:lang w:val="hi_IN" w:bidi="hi_IN"/>
        </w:rPr>
        <w:t xml:space="preserve">इस भाग में </w:t>
      </w:r>
      <w:r>
        <w:rPr>
          <w:b/>
          <w:lang w:val="hi_IN" w:bidi="hi_IN"/>
        </w:rPr>
        <w:t>निवास-स्थान</w:t>
      </w:r>
      <w:r>
        <w:rPr>
          <w:lang w:val="hi_IN" w:bidi="hi_IN"/>
        </w:rPr>
        <w:t xml:space="preserve"> शब्द का भी उपयोग किया गया है, जो वह स्थान है जहाँ कोई व्यक्ति रहता है। यहोवा ने कहा कि उसने अपने निवास, अर्थात् उस स्थान के लिए जहाँ यहोवा रहता था, बलिदान और भेंट चढ़ाने की आज्ञा दी। लोग जानते थे कि यहोवा निवासस्थान का उल्लेख कर रहा था। यहोवा के निवास के बारे में अधिक जानकारी के लिए, मुख्य शब्दावली में निवासस्थान देखें।</w:t>
      </w:r>
    </w:p>
    <w:p>
      <w:pPr/>
      <w:r>
        <w:rPr>
          <w:lang w:val="hi_IN" w:bidi="hi_IN"/>
        </w:rPr>
      </w:r>
      <w:r>
        <w:rPr>
          <w:lang w:val="hi_IN" w:bidi="hi_IN"/>
        </w:rPr>
        <w:t>जब वे मिस्र के फ़िरौन के दास थे, तब यहोवा ने एली के परिवार को इस्राएल के सभी गोत्रों में से चुना। “गोत्र” उन सभी विस्तारित परिवारों को दर्शाता है जो एक ही व्यक्ति से उत्पन्न होते हैं। इस्राएल के सभी गोत्र एक ही भाषा बोलते थे। फ़िरौन मिस्र में राजा के लिए शब्द था। फ़िरौन एक उपाधि था, न कि एक नाम।</w:t>
      </w:r>
    </w:p>
    <w:p>
      <w:pPr/>
      <w:r>
        <w:rPr>
          <w:lang w:val="hi_IN" w:bidi="hi_IN"/>
        </w:rPr>
      </w:r>
      <w:r>
        <w:rPr>
          <w:lang w:val="hi_IN" w:bidi="hi_IN"/>
        </w:rPr>
        <w:t xml:space="preserve">यहाँ रुकें और समूह में इस प्रश्न पर चर्चा करें: याद करें जब आपने चर्चा की कि आप बड़े और विस्तारित परिवारों को कैसे दर्शाते हैं, जो सभी एक ही व्यक्ति के वंशज हैं। आपने किस शब्द का उपयोग किया? उन सभी स्थानों पर एक ही शब्द का उपयोग करें जहाँ कहानीकार </w:t>
      </w:r>
      <w:r>
        <w:rPr>
          <w:b/>
          <w:lang w:val="hi_IN" w:bidi="hi_IN"/>
        </w:rPr>
        <w:t>गोत्रों</w:t>
      </w:r>
      <w:r>
        <w:rPr>
          <w:lang w:val="hi_IN" w:bidi="hi_IN"/>
        </w:rPr>
        <w:t xml:space="preserve"> के लिए शब्द का उपयोग करता है। यदि आपने बाइबल की पिछली पुस्तक में गोत्र शब्द का अनुवाद किया है, तो यहाँ उसी शब्द का उपयोग करें। इस ऑडियो को यहाँ रोकें।</w:t>
      </w:r>
    </w:p>
    <w:p>
      <w:pPr/>
      <w:r>
        <w:rPr>
          <w:lang w:val="hi_IN" w:bidi="hi_IN"/>
        </w:rPr>
      </w:r>
      <w:r>
        <w:rPr>
          <w:lang w:val="hi_IN" w:bidi="hi_IN"/>
        </w:rPr>
        <w:t xml:space="preserve">यहाँ रुकें और समूह में इस प्रश्न पर चर्चा करें: आप </w:t>
      </w:r>
      <w:r>
        <w:rPr>
          <w:b/>
          <w:lang w:val="hi_IN" w:bidi="hi_IN"/>
        </w:rPr>
        <w:t>फ़िरौन</w:t>
      </w:r>
      <w:r>
        <w:rPr>
          <w:lang w:val="hi_IN" w:bidi="hi_IN"/>
        </w:rPr>
        <w:t xml:space="preserve"> शब्द का अनुवाद कैसे करना चाहेंगे? अधिक जानकारी के लिए, मुख्य शब्दावली में फ़िरौन देखें। यदि आपने पहले ही बाइबल की किसी अन्य पुस्तक में फ़िरौन का अनुवाद किया है, तो उसी शब्द का उपयोग करें जिसका उपयोग आपने वहाँ किया है। इस ऑडियो को यहाँ रोकें।</w:t>
      </w:r>
    </w:p>
    <w:p>
      <w:pPr/>
      <w:r>
        <w:rPr>
          <w:lang w:val="hi_IN" w:bidi="hi_IN"/>
        </w:rPr>
      </w:r>
      <w:r>
        <w:rPr>
          <w:lang w:val="hi_IN" w:bidi="hi_IN"/>
        </w:rPr>
        <w:t>एली के पूर्वज यहोवा के याजक थे। याजक वह व्यक्ति होता है जो यहोवा के निवास या उपासना के स्थान में काम करता है। यह व्यक्ति परमेश्वर और लोगों के बीच है।</w:t>
      </w:r>
    </w:p>
    <w:p>
      <w:pPr/>
      <w:r>
        <w:rPr>
          <w:lang w:val="hi_IN" w:bidi="hi_IN"/>
        </w:rPr>
      </w:r>
      <w:r>
        <w:rPr>
          <w:lang w:val="hi_IN" w:bidi="hi_IN"/>
        </w:rPr>
        <w:t xml:space="preserve">यहाँ रुकें और समूह के रूप में चर्चा करें कि आप </w:t>
      </w:r>
      <w:r>
        <w:rPr>
          <w:b/>
          <w:lang w:val="hi_IN" w:bidi="hi_IN"/>
        </w:rPr>
        <w:t>याजक</w:t>
      </w:r>
      <w:r>
        <w:rPr>
          <w:lang w:val="hi_IN" w:bidi="hi_IN"/>
        </w:rPr>
        <w:t xml:space="preserve"> के लिए किस शब्द या वाक्यांश का उपयोग करेंगे। अधिक जानकारी के लिए मुख्य शब्दावली में याजक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याजक यहोवा की वेदी के पास ऊपर जाता था। वेदी वह स्थान है जहाँ लोग परमेश्वर के लिए भेंट या बलिदान चढ़ाते हैं।</w:t>
      </w:r>
    </w:p>
    <w:p>
      <w:pPr/>
      <w:r>
        <w:rPr>
          <w:lang w:val="hi_IN" w:bidi="hi_IN"/>
        </w:rPr>
      </w:r>
      <w:r>
        <w:rPr>
          <w:lang w:val="hi_IN" w:bidi="hi_IN"/>
        </w:rPr>
        <w:t xml:space="preserve">यहाँ रुकें और समूह में चर्चा करें कि आप वेदी के लिए किस शब्द या वाक्यांश का उपयोग करेंगे। अधिक जानकारी के लिए </w:t>
      </w:r>
      <w:r>
        <w:rPr>
          <w:b/>
          <w:lang w:val="hi_IN" w:bidi="hi_IN"/>
        </w:rPr>
        <w:t>वेदी</w:t>
      </w:r>
      <w:r>
        <w:rPr>
          <w:lang w:val="hi_IN" w:bidi="hi_IN"/>
        </w:rPr>
        <w:t xml:space="preserve"> शब्द को मुख्य शब्दावली में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यहाँ रुकें और समूह में एक वेदी की तस्वीर देखें। इस ऑडियो को यहाँ रोकें।</w:t>
      </w:r>
    </w:p>
    <w:p>
      <w:pPr/>
      <w:r>
        <w:rPr>
          <w:lang w:val="hi_IN" w:bidi="hi_IN"/>
        </w:rPr>
      </w:r>
      <w:r>
        <w:rPr>
          <w:lang w:val="hi_IN" w:bidi="hi_IN"/>
        </w:rPr>
        <w:t>याजक धूप जलाता था, जो सुगन्धित मसालों और रालों से बनाई जाने वाली एक सुगन्धित वस्तु थी। लोग आमतौर पर किसी देवता के लिए धूप जलाते थे।</w:t>
      </w:r>
    </w:p>
    <w:p>
      <w:pPr/>
      <w:r>
        <w:rPr>
          <w:lang w:val="hi_IN" w:bidi="hi_IN"/>
        </w:rPr>
      </w:r>
      <w:r>
        <w:rPr>
          <w:lang w:val="hi_IN" w:bidi="hi_IN"/>
        </w:rPr>
        <w:t xml:space="preserve">यहाँ रुकें और समूह में चर्चा करें कि आप </w:t>
      </w:r>
      <w:r>
        <w:rPr>
          <w:b/>
          <w:lang w:val="hi_IN" w:bidi="hi_IN"/>
        </w:rPr>
        <w:t>धूप</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यहाँ रुकें और समूह के रूप में धूप की तस्वीर देखें। इस ऑडियो को यहाँ रोकें।</w:t>
      </w:r>
    </w:p>
    <w:p>
      <w:pPr/>
      <w:r>
        <w:rPr>
          <w:lang w:val="hi_IN" w:bidi="hi_IN"/>
        </w:rPr>
      </w:r>
      <w:r>
        <w:rPr>
          <w:lang w:val="hi_IN" w:bidi="hi_IN"/>
        </w:rPr>
        <w:t>जब याजक यहोवा के निवास स्थान में यहोवा के सामने सेवा करता था, तो याजक एपोद पहनता था। याजक का एपोद एक विशेष वस्त्र था, जिसे रंगीन कपड़े से बनाया जाता था। उसमें कंधों और छाती के ऊपर पहनने के लिए एक विशेष भाग होता था, जिसमें बहुमूल्य रत्न जड़े रहते थे। केवल प्रधान याजक ही इसे पहनते थे।</w:t>
      </w:r>
    </w:p>
    <w:p>
      <w:pPr/>
      <w:r>
        <w:rPr>
          <w:lang w:val="hi_IN" w:bidi="hi_IN"/>
        </w:rPr>
      </w:r>
      <w:r>
        <w:rPr>
          <w:lang w:val="hi_IN" w:bidi="hi_IN"/>
        </w:rPr>
        <w:t xml:space="preserve">यहाँ रुकें और समूह में चर्चा करें कि आप </w:t>
      </w:r>
      <w:r>
        <w:rPr>
          <w:b/>
          <w:lang w:val="hi_IN" w:bidi="hi_IN"/>
        </w:rPr>
        <w:t>एपोद</w:t>
      </w:r>
      <w:r>
        <w:rPr>
          <w:lang w:val="hi_IN" w:bidi="hi_IN"/>
        </w:rPr>
        <w:t xml:space="preserve"> के लिए किस शब्द या वाक्यांश का उपयोग करेंगे। अधिक जानकारी के लिए मुख्य शब्दावली में एपोद शब्द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यहाँ रुकें और समूह के रूप में महायाजक के एपोद की एक तस्वीर देखें। इस ऑडियो को यहाँ रोकें।</w:t>
      </w:r>
    </w:p>
    <w:p>
      <w:pPr/>
      <w:r>
        <w:rPr>
          <w:lang w:val="hi_IN" w:bidi="hi_IN"/>
        </w:rPr>
      </w:r>
      <w:r>
        <w:rPr>
          <w:lang w:val="hi_IN" w:bidi="hi_IN"/>
        </w:rPr>
        <w:t xml:space="preserve">एली और उसके पुत्रों ने यहोवा की भेंटों का तिरस्कार किया। तिरस्कार करना का अर्थ सम्भवतः किसी वस्तु को पैरों तले रौंदना या उसका घोर अनादर करना है। एली और उसके पुत्रों ने वास्तव में यहोवा की भेंटों को पैरों तले नहीं रौंदा था। यह एक विशेष भाषा है जो यहोवा की भेंटों के प्रति लोगों के अनादर की तुलना उस तरीके से करती है जब कोई पशु किसी ऐसी चीज़ के ऊपर लापरवाही से चलता है जिस पर उसे पैर नहीं रखना चाहिए। अधिक जानकारी के लिए, मुख्य शब्दावली में </w:t>
      </w:r>
      <w:r>
        <w:rPr>
          <w:b/>
          <w:lang w:val="hi_IN" w:bidi="hi_IN"/>
        </w:rPr>
        <w:t>बलिदान</w:t>
      </w:r>
      <w:r>
        <w:rPr>
          <w:lang w:val="hi_IN" w:bidi="hi_IN"/>
        </w:rPr>
        <w:t xml:space="preserve"> और </w:t>
      </w:r>
      <w:r>
        <w:rPr>
          <w:b/>
          <w:lang w:val="hi_IN" w:bidi="hi_IN"/>
        </w:rPr>
        <w:t>भेंटें</w:t>
      </w:r>
      <w:r>
        <w:rPr>
          <w:lang w:val="hi_IN" w:bidi="hi_IN"/>
        </w:rPr>
        <w:t xml:space="preserve"> देखें। पुराने नियम में बलिदान और भेंट शब्द अक्सर एक साथ दिखाई देते हैं जो पूरे इस्राएली बलिदान की व्यवस्था को दर्शाते हैं। बलिदानों और भेंटों के लिए उन्हीं शब्दों या वाक्यांशों का उपयोग करें जिनका उपयोग आपने पिछले भागों में किया था।</w:t>
      </w:r>
    </w:p>
    <w:p>
      <w:pPr/>
      <w:r>
        <w:rPr>
          <w:lang w:val="hi_IN" w:bidi="hi_IN"/>
        </w:rPr>
      </w:r>
      <w:r>
        <w:rPr>
          <w:lang w:val="hi_IN" w:bidi="hi_IN"/>
        </w:rPr>
        <w:t xml:space="preserve">यहाँ रुकें और समूह में इस प्रश्न पर चर्चा करें: उस कहानी को याद करें कि आपने किसी व्यक्ति के बारे में ऐसा व्यवहार किया जो विशेष सम्मान वाली वस्तु के साथ ऐसा व्यवहार कर रहा था मानो उसका कोई मूल्य न हो। आपने किन शब्दों का उपयोग किया? आप </w:t>
      </w:r>
      <w:r>
        <w:rPr>
          <w:b/>
          <w:lang w:val="hi_IN" w:bidi="hi_IN"/>
        </w:rPr>
        <w:t>तिरस्कार</w:t>
      </w:r>
      <w:r>
        <w:rPr>
          <w:lang w:val="hi_IN" w:bidi="hi_IN"/>
        </w:rPr>
        <w:t xml:space="preserve"> के विचार का अनुवाद कैसे करेंगे? इस ऑडियो को यहाँ रोकें।</w:t>
      </w:r>
    </w:p>
    <w:p>
      <w:pPr/>
      <w:r>
        <w:rPr>
          <w:lang w:val="hi_IN" w:bidi="hi_IN"/>
        </w:rPr>
      </w:r>
      <w:r>
        <w:rPr>
          <w:lang w:val="hi_IN" w:bidi="hi_IN"/>
        </w:rPr>
        <w:t xml:space="preserve">यहोवा ने एली को एक चिन्ह दिया कि यह भविष्यवाणी पूरी होगी। चिन्ह वह असामान्य घटना है जो किसी विशेष कारण से होती है। </w:t>
      </w:r>
    </w:p>
    <w:p>
      <w:pPr/>
      <w:r>
        <w:rPr>
          <w:lang w:val="hi_IN" w:bidi="hi_IN"/>
        </w:rPr>
      </w:r>
      <w:r>
        <w:rPr>
          <w:lang w:val="hi_IN" w:bidi="hi_IN"/>
        </w:rPr>
        <w:t xml:space="preserve">यहाँ रुकें और समूह के रूप में चर्चा करें कि आप </w:t>
      </w:r>
      <w:r>
        <w:rPr>
          <w:b/>
          <w:lang w:val="hi_IN" w:bidi="hi_IN"/>
        </w:rPr>
        <w:t>चिन्ह</w:t>
      </w:r>
      <w:r>
        <w:rPr>
          <w:lang w:val="hi_IN" w:bidi="hi_IN"/>
        </w:rPr>
        <w:t xml:space="preserve"> के लिए किस शब्द या वाक्यांश का उपयोग करेंगे। अधिक जानकारी के लिए मुख्य शब्दावली में चिन्ह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यहोवा एक विश्वासयोग्य याजक को खड़ा करेगा, जो वह सब करेगा जो यहोवा के “हृदय और मन,” अर्थात् उसकी इच्छा के अनुसार है। बाइबल में, मन उस स्थान के लिए विशेष भाषा है जहाँ किसी व्यक्ति के विचार, भावनाएँ और निर्णय होते हैं। मन के अधिक जानकारी के लिए मुख्य शब्दावली में देखें। </w:t>
      </w:r>
    </w:p>
    <w:p>
      <w:pPr/>
      <w:r>
        <w:rPr>
          <w:lang w:val="hi_IN" w:bidi="hi_IN"/>
        </w:rPr>
      </w:r>
      <w:r>
        <w:rPr>
          <w:lang w:val="hi_IN" w:bidi="hi_IN"/>
        </w:rPr>
        <w:t xml:space="preserve">यहाँ रुकें और समूह में चर्चा करें कि आप पूरे वाक्यांश </w:t>
      </w:r>
      <w:r>
        <w:rPr>
          <w:b/>
          <w:lang w:val="hi_IN" w:bidi="hi_IN"/>
        </w:rPr>
        <w:t>हृदय और मन</w:t>
      </w:r>
      <w:r>
        <w:rPr>
          <w:lang w:val="hi_IN" w:bidi="hi_IN"/>
        </w:rPr>
        <w:t xml:space="preserve"> के लिए किस शब्द या वाक्यांश का उपयोग करेंगे। अधिक जानकारी के लिए मुख्य शब्दावली में मन को देखें। यदि आपने पहले ही बाइबल की किसी अन्य पुस्तक में इस वाक्यांश का अनुवाद किया है, तो उसी शब्द का उपयोग करें जिसका उपयोग आपने वहाँ किया है। इस ऑडियो को यहाँ रोकें।</w:t>
      </w:r>
    </w:p>
    <w:p>
      <w:pPr/>
      <w:r>
        <w:rPr>
          <w:lang w:val="hi_IN" w:bidi="hi_IN"/>
        </w:rPr>
      </w:r>
      <w:r>
        <w:rPr>
          <w:lang w:val="hi_IN" w:bidi="hi_IN"/>
        </w:rPr>
        <w:t>यहोवा का विश्वासयोग्य याजक यहोवा के अभिषिक्त व्यक्ति की सेवा करेगा। किसी का अभिषेक करने का अर्थ है उस व्यक्ति पर सुगंधित तेल उण्डेलना। किसी व्यक्ति को कोई विशेष कार्य सौंपने से पहले, यहोवा किसी अन्य व्यक्ति को निर्देश देता था कि वह उस व्यक्ति के सिर पर तेल उंडेले। इस मामले में, यहोवा का अभिषिक्त वह व्यक्ति है जिसे यहोवा ने इस्राएल का राजा चुना था।</w:t>
      </w:r>
    </w:p>
    <w:p>
      <w:pPr/>
      <w:r>
        <w:rPr>
          <w:lang w:val="hi_IN" w:bidi="hi_IN"/>
        </w:rPr>
      </w:r>
      <w:r>
        <w:rPr>
          <w:lang w:val="hi_IN" w:bidi="hi_IN"/>
        </w:rPr>
        <w:t xml:space="preserve">यहाँ रुकें और समूह में चर्चा करें कि आप </w:t>
      </w:r>
      <w:r>
        <w:rPr>
          <w:b/>
          <w:lang w:val="hi_IN" w:bidi="hi_IN"/>
        </w:rPr>
        <w:t>अभिषिक्त व्यक्ति</w:t>
      </w:r>
      <w:r>
        <w:rPr>
          <w:lang w:val="hi_IN" w:bidi="hi_IN"/>
        </w:rPr>
        <w:t xml:space="preserve"> के लिए किस शब्द या वाक्यांश का उपयोग करेंगे। अधिक जानकारी के लिए मुख्य शब्दावली में अभिषेक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3:1–14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3:1–14 को सुनें और अपने मन में रखें।</w:t>
      </w:r>
    </w:p>
    <w:p>
      <w:pPr/>
      <w:r>
        <w:rPr>
          <w:lang w:val="hi_IN" w:bidi="hi_IN"/>
        </w:rPr>
      </w:r>
      <w:r>
        <w:rPr>
          <w:lang w:val="hi_IN" w:bidi="hi_IN"/>
        </w:rPr>
        <w:t>यदि सम्भव हो, तो 1 शमूएल 3:1–14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3:1–14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यहोवा ने एक दूत के माध्यम से एली से बात की। इस भाग में, परमेश्वर सीधे शमूएल से बात करता है, जो एली की सहायता करके यहोवा की सेवा कर रहा है। यह भाग कहता है कि उस समय इस्राएल के इतिहास में यहोवा का वचन दुर्लभ था। साथ ही, उस समय यहोवा अक्सर अपने भविष्यद्वक्ताओं को दर्शन नहीं देता था। दर्शन वह होता है जब कोई व्यक्ति परमेश्वर से कुछ ऐसी चीज़ देखता है जो अन्य लोग नहीं देख सकते थे, या परमेश्वर से ऐसी बातें सुनते थे जो अन्य लोगों ने नहीं सुनी थी। दर्शन स्वप्न से भिन्न होता था क्योंकि व्यक्ति जब दर्शन देखता था तब वह जाग्रत अवस्था में होता था। यहोवा का वचन और दर्शन दोनों यहोवा के संदेश थे। ये विवरण हमें बताते हैं कि यहोवा का शमूएल से बात करना कितना असामान्य था।</w:t>
      </w:r>
    </w:p>
    <w:p>
      <w:pPr/>
      <w:r>
        <w:rPr>
          <w:lang w:val="hi_IN" w:bidi="hi_IN"/>
        </w:rPr>
      </w:r>
      <w:r>
        <w:rPr>
          <w:lang w:val="hi_IN" w:bidi="hi_IN"/>
        </w:rPr>
        <w:t>यहाँ रुकें और उस समय की एक कहानी सुनाएँ जब किसी व्यक्ति ने परमेश्वर को उस व्यक्ति से बोलते हुए सुना या परमेश्वर से एक दर्शन देखा था। यहाँ रुककर अपने समूह में इस प्रश्न पर चर्चा करें: आपके समुदाय में यह कितना सामान्य है कि परमेश्वर लोगों से बात करे या लोगों को दर्शन दे? इस ऑडियो को यहाँ रोकें।</w:t>
      </w:r>
    </w:p>
    <w:p>
      <w:pPr/>
      <w:r>
        <w:rPr>
          <w:lang w:val="hi_IN" w:bidi="hi_IN"/>
        </w:rPr>
      </w:r>
      <w:r>
        <w:rPr>
          <w:lang w:val="hi_IN" w:bidi="hi_IN"/>
        </w:rPr>
        <w:t>एक रात, याजक एली अपने स्थान पर लेटा है जहाँ एली आमतौर पर रात में सोता है। एली मुश्किल से देख सकता है क्योंकि एली की दृष्टि बहुत कमजोर होती जा रही है। परमेश्वर का दीपक अभी तक बुझा नहीं है, इसलिए इसका अर्थ है कि सूर्य उदय से पहले अभी रात का समय है। यहोवा ने अपने याजकों को निवासस्थान में एक पवित्र दीपक स्थापित करने का निर्देश दिया था। याजक का काम दीपक को पूरी रात जलता रखना था। जब इस्राएल के लोग रात में सोते हैं, तब यहोवा हमेशा जागता रहता है। एली की कमजोर दृष्टि इस बात की व्याख्या कर सकती है कि बाद में जब यहोवा शमूएल को बुलाता है, तब शमूएल एली के पास क्यों आता है। संभवतः शमूएल एली की कमजोर दृष्टि के कारण उसकी सहायता के लिए एली के उसे बुलाने का आदी था।</w:t>
      </w:r>
    </w:p>
    <w:p>
      <w:pPr/>
      <w:r>
        <w:rPr>
          <w:lang w:val="hi_IN" w:bidi="hi_IN"/>
        </w:rPr>
      </w:r>
      <w:r>
        <w:rPr>
          <w:lang w:val="hi_IN" w:bidi="hi_IN"/>
        </w:rPr>
        <w:t>समूह के रूप में यहाँ रुकें और निवासस्थान में जलते हुए परमेश्वर के दीपक की तस्वीर देखें। इस ऑडियो को यहाँ रोकें।</w:t>
      </w:r>
    </w:p>
    <w:p>
      <w:pPr/>
      <w:r>
        <w:rPr>
          <w:lang w:val="hi_IN" w:bidi="hi_IN"/>
        </w:rPr>
      </w:r>
      <w:r>
        <w:rPr>
          <w:lang w:val="hi_IN" w:bidi="hi_IN"/>
        </w:rPr>
        <w:t>शमूएल यहोवा के निवासस्थान में परमेश्वर के सन्दूक के पास सो रहा है। परमेश्वर का सन्दूक निवासस्थान के एक विशेष भाग में, एक परदे के पीछे था। केवल याजक ही निवासस्थान के उस भाग में जा सकता था जहाँ याजक परमेश्वर का सन्दूक रखते थे। परमेश्वर का सन्दूक एक विशेष सन्दूक था जिसे लोगो ने बबूल नामक लकड़ी से बनाया था और उसे सोने से ढका था। परमेश्वर का सन्दूक भीतर विशेष वस्तुएँ थीं ताकि इस्राएलियों को इस्राएलियों के साथ परमेश्वर की वाचा की याद दिलाई जा सके। इस्राएली मानते थे कि परमेश्वर सन्दूक के ऊपर वाले स्थान में निवास करता है, इसलिए सन्दूक परमेश्वर की उपस्थिति का प्रतीक था।</w:t>
      </w:r>
    </w:p>
    <w:p>
      <w:pPr/>
      <w:r>
        <w:rPr>
          <w:lang w:val="hi_IN" w:bidi="hi_IN"/>
        </w:rPr>
      </w:r>
      <w:r>
        <w:rPr>
          <w:lang w:val="hi_IN" w:bidi="hi_IN"/>
        </w:rPr>
        <w:t>यहाँ रुकें और समूह के रूप में परमेश्वर के सन्दूक की तस्वीर देखें। इस ऑडियो को यहाँ रोकें।</w:t>
      </w:r>
    </w:p>
    <w:p>
      <w:pPr/>
      <w:r>
        <w:rPr>
          <w:lang w:val="hi_IN" w:bidi="hi_IN"/>
        </w:rPr>
      </w:r>
      <w:r>
        <w:rPr>
          <w:lang w:val="hi_IN" w:bidi="hi_IN"/>
        </w:rPr>
        <w:t>फिर यहोवा शमूएल को बुलाता है, और शमूएल कहता है, "मैं यहाँ हूँ!" शमूएल एली के पास दौड़कर गया और कहा, “मैं यहाँ हूँ, क्योंकि तूने मुझे बुलाया है।” लेकिन एली कहता है, "मैंने तुझे नहीं बुलाया। फिर से अपने बिस्तर पर लेट जा।" इसलिए शमूएल जाता है और लेट जाता है।</w:t>
      </w:r>
    </w:p>
    <w:p>
      <w:pPr/>
      <w:r>
        <w:rPr>
          <w:lang w:val="hi_IN" w:bidi="hi_IN"/>
        </w:rPr>
      </w:r>
      <w:r>
        <w:rPr>
          <w:lang w:val="hi_IN" w:bidi="hi_IN"/>
        </w:rPr>
        <w:t>और यहोवा फिर से कहता है, "शमूएल!" शमूएल अपने बिस्तर से उठता है और एली के पास जाता है और कहता है, “मैं यहाँ हूँ, क्योंकि तूने मुझे बुलाया है।” लेकिन एली कहता है, "मेरे पुत्र, मैंने तुझे नहीं बुलाया। फिर से लेट जा।"</w:t>
      </w:r>
    </w:p>
    <w:p>
      <w:pPr/>
      <w:r>
        <w:rPr>
          <w:lang w:val="hi_IN" w:bidi="hi_IN"/>
        </w:rPr>
      </w:r>
      <w:r>
        <w:rPr>
          <w:lang w:val="hi_IN" w:bidi="hi_IN"/>
        </w:rPr>
        <w:t>शमूएल अभी तक यहोवा को नहीं जानता है क्योंकि यहोवा ने अभी तक शमूएल को अपना वचन, या इच्छा नहीं दिखाई है। दूसरे शब्दों में, यहोवा ने पहले कभी शमूएल को कोई व्यक्तिगत संदेश नहीं दिया था। यह बताता है कि शमूएल एली के पास क्यों जाता है, क्योंकि शमूएल सोचता है कि एली ही शमूएल को बुला रहा है। यह यह भी दिखाता है कि यहोवा अब शमूएल से बात करने वाला है।</w:t>
      </w:r>
    </w:p>
    <w:p>
      <w:pPr/>
      <w:r>
        <w:rPr>
          <w:lang w:val="hi_IN" w:bidi="hi_IN"/>
        </w:rPr>
      </w:r>
      <w:r>
        <w:rPr>
          <w:lang w:val="hi_IN" w:bidi="hi_IN"/>
        </w:rPr>
        <w:t>यहोवा शमूएल को तीसरी बार फिर से बुलाता है। शमूएल अपने बिस्तर से उठता है, एली के पास जाता है, और कहता है, “मैं यहाँ हूँ, क्योंकि तूने मुझे बुलाया है।” तीसरी बार के बाद एली समझ गया कि यहोवा ही उस लड़के को बुला रहा है, इसलिए एली ने शमूएल से कहा, “जा, लेट जा, और यदि वह तुझे बुलाए तो कहना, ‘बोल, यहोवा। तेरा दास तेरी बात सुन रहा है।’" यह वह उचित और विनम्र तरीका था जिससे एक भविष्यद्वक्ता उत्तर देता था जब यहोवा कोई संदेश देता था। इसलिए शमूएल जाता है और अपने स्थान पर लेट जाता है।</w:t>
      </w:r>
    </w:p>
    <w:p>
      <w:pPr/>
      <w:r>
        <w:rPr>
          <w:lang w:val="hi_IN" w:bidi="hi_IN"/>
        </w:rPr>
      </w:r>
      <w:r>
        <w:rPr>
          <w:lang w:val="hi_IN" w:bidi="hi_IN"/>
        </w:rPr>
        <w:t>यहोवा आता है और खड़ा होकर पहले की तरह पुकारता है, “शमूएल!” शमूएल!" बाइबल के अन्य भागों में, जब यहोवा लोगों को दो बार बुलाता है, तो यहोवा के पास उस व्यक्ति के लिए एक महत्वपूर्ण और अत्यावश्यक संदेश होता है, और यहोवा के पास उस व्यक्ति के लिए एक विशेष कार्य होता है। प्रायः, जब यहोवा किसी व्यक्ति के नाम को दो बार पुकारता है, तो वह उस व्यक्ति को दृश्यमान तरीके से भी प्रकट होता है, जैसे उस समय जब यहोवा मूसा को जलती हुई झाड़ी में दिखाई दिया था। शमूएल को यहोवा दो बार बुलाता है और आता और शमूएल के पास खड़ा भी होता है। शमूएल वही करता है जो एली ने निर्देश दिया था और कहता है, “बोल, क्योंकि तेरा दास सुन रहा है।”</w:t>
      </w:r>
    </w:p>
    <w:p>
      <w:pPr/>
      <w:r>
        <w:rPr>
          <w:lang w:val="hi_IN" w:bidi="hi_IN"/>
        </w:rPr>
      </w:r>
      <w:r>
        <w:rPr>
          <w:lang w:val="hi_IN" w:bidi="hi_IN"/>
        </w:rPr>
        <w:t>यहाँ रुकें और उस समय की एक कहानी साझा करें जब परमेश्वर ने किसी से बात की और उस व्यक्ति पर अपने आप को प्रकट किया था। इस ऑडियो को यहाँ रोकें।</w:t>
      </w:r>
    </w:p>
    <w:p>
      <w:pPr/>
      <w:r>
        <w:rPr>
          <w:lang w:val="hi_IN" w:bidi="hi_IN"/>
        </w:rPr>
      </w:r>
      <w:r>
        <w:rPr>
          <w:lang w:val="hi_IN" w:bidi="hi_IN"/>
        </w:rPr>
        <w:t>फिर यहोवा शमूएल से कहता है कि वह आगे यहोवा की बात को ध्यान से सुने। यहोवा शमूएल से कहता है कि यहोवा जल्द ही कुछ चौंकाने वाला करने की योजना बना रहा है। यह बात सुनने वाले हर व्यक्ति को बहुत आश्चर्यचकित कर देगी।</w:t>
      </w:r>
    </w:p>
    <w:p>
      <w:pPr/>
      <w:r>
        <w:rPr>
          <w:lang w:val="hi_IN" w:bidi="hi_IN"/>
        </w:rPr>
      </w:r>
      <w:r>
        <w:rPr>
          <w:lang w:val="hi_IN" w:bidi="hi_IN"/>
        </w:rPr>
        <w:t>यहोवा शमूएल को इस्राएल में जो कुछ करने की योजना यहोवा ने बनाई है उसे बताकर उसे अपना संदेशवाहक या भविष्यद्वक्ता बनने के लिए तैयार करता है। इससे पहले, शमूएल यहोवा को नहीं जानता था, क्योंकि यहोवा ने अभी तक शमूएल को एक व्यक्तिगत संदेश नहीं दिया था। अब, यहोवा शमूएल को अपना वचन, या यहोवा की इच्छा दिखा रहा है। यह कुछ विशेष है जो यहोवा अपने संदेशवाहकों के लिए करता है। यहोवा अपने संदेशवाहकों से सीधे बात करता है।</w:t>
      </w:r>
    </w:p>
    <w:p>
      <w:pPr/>
      <w:r>
        <w:rPr>
          <w:lang w:val="hi_IN" w:bidi="hi_IN"/>
        </w:rPr>
      </w:r>
      <w:r>
        <w:rPr>
          <w:lang w:val="hi_IN" w:bidi="hi_IN"/>
        </w:rPr>
        <w:t>रुकें और समूह के रूप में इस प्रश्न पर चर्चा करें: आप कैसे पहचानते हैं कि कोई व्यक्ति परमेश्वर का संदेशवाहक है? इस ऑडियो को यहाँ रोकें।</w:t>
      </w:r>
    </w:p>
    <w:p>
      <w:pPr/>
      <w:r>
        <w:rPr>
          <w:lang w:val="hi_IN" w:bidi="hi_IN"/>
        </w:rPr>
      </w:r>
      <w:r>
        <w:rPr>
          <w:lang w:val="hi_IN" w:bidi="hi_IN"/>
        </w:rPr>
        <w:t>यहोवा शमूएल को बताता है कि यहोवा वह सब कुछ करने की योजना बना रहा है जिसकी उसने एली और एली के परिवार के विरुद्ध धमकी दी थी—उस योजना का हर विवरण। जब लोग यहोवा की बात सुनेंगे हैं, तो लोग हैरान हो जाएँगे। यहोवा ने एली से पहले ही कहा था कि वह जल्द ही एली के परिवार को हमेशा के लिए दण्ड देगा, क्योंकि एली को उन पापों के बारे में पता था जो एली के पुत्रों ने किए थे, और एली ने उन्हें नहीं रोका था। एली के पुत्रों ने यहोवा का अनादर किया और यहोवा को उसकी वास्तविक शक्ति और महत्त्व से कम महत्वपूर्ण दिखाया। यहोवा ने पहले ही इस्राएलियों से कहा था कि वह इस पाप का मृत्यु दण्ड देगा।</w:t>
      </w:r>
    </w:p>
    <w:p>
      <w:pPr/>
      <w:r>
        <w:rPr>
          <w:lang w:val="hi_IN" w:bidi="hi_IN"/>
        </w:rPr>
      </w:r>
      <w:r>
        <w:rPr>
          <w:lang w:val="hi_IN" w:bidi="hi_IN"/>
        </w:rPr>
        <w:t>यहोवा एली से कहता है कि वह उस शपथ, या उस प्रतिज्ञा को निभाने वाला है जो उसने एली के परिवार से की थी। एली का परिवार कभी भी ऐसा बलिदान या भेंट चढ़ाने में सक्षम नहीं होगा जिससे यहोवा के लिए उनके पापों की क्षमा संभव हो सके। जब यहोवा ने इस्राएलियों को अपनी व्यवस्था दी कि इस्राएलियों को कैसे जीना चाहिए, तब यहोवा ने इस्राएलियों को बताया कि याजक अपने पापों के लिए बलिदान और भेंटें कैसे चढ़ा सकते थे। हालाँकि, होप्नी और पीनहास के पाप भयानक हैं। होप्नी और पीनहास ने लगातार यहोवा के बलिदानों और भेंटों के प्रति इतना अनादर दिखाया था कि यहोवा उनके पापों को ढकाने या उनके लिए प्रायश्चित करने के लिए अब उन्हें बलिदान और भेंटें चढ़ाने की अनुमति नहीं देगा।</w:t>
      </w:r>
    </w:p>
    <w:p>
      <w:pPr/>
      <w:r>
        <w:rPr>
          <w:lang w:val="hi_IN" w:bidi="hi_IN"/>
        </w:rPr>
      </w:r>
      <w:r>
        <w:rPr>
          <w:lang w:val="hi_IN" w:bidi="hi_IN"/>
        </w:rPr>
        <w:t>यहाँ रुककर समूह में इस प्रश्न पर चर्चा करें: आपकी संस्कृति में लोग जब कोई गलत काम करते हैं, तो उन्हें क्षमा कैसे मिलती है? उस समय की एक कहानी साझा करें जब कोई व्यक्ति इतने लम्बे समय तक कुछ बुरा करता रहा कि कोई भी उस व्यक्ति को क्षमा नहीं करेगा।</w:t>
      </w:r>
      <w:r>
        <w:rPr>
          <w:lang w:val="hi_IN" w:bidi="hi_IN"/>
        </w:rPr>
      </w:r>
    </w:p>
    <w:p>
      <w:pPr>
        <w:pStyle w:val="Heading3"/>
      </w:pPr>
      <w:r>
        <w:rPr>
          <w:lang w:val="hi_IN" w:bidi="hi_IN"/>
        </w:rPr>
        <w:t>घटनाओं को समझाना</w:t>
      </w:r>
    </w:p>
    <w:p>
      <w:pPr/>
      <w:r>
        <w:rPr>
          <w:lang w:val="hi_IN" w:bidi="hi_IN"/>
        </w:rPr>
      </w:r>
      <w:r>
        <w:rPr>
          <w:lang w:val="hi_IN" w:bidi="hi_IN"/>
        </w:rPr>
        <w:t>1 शमूएल 3:1–14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कहानीकार दर्शकों को याद दिलाता है कि शमूएल एली के सहायक के रूप में यहोवा की सेवा कर रहा था। इस्राएल के इतिहास में इस समय यहोवा शायद ही कभी अपने भविष्यद्वक्ताओं से बात करता था या उन्हें दर्शन देता था। एक रात एली और शमूएल दोनों निवासस्थान के क्षेत्र में सो रहे थे और परमेश्वर का दीपक अभी भी जल रहा था।</w:t>
      </w:r>
    </w:p>
    <w:p>
      <w:pPr/>
      <w:r>
        <w:rPr>
          <w:lang w:val="hi_IN" w:bidi="hi_IN"/>
        </w:rPr>
      </w:r>
      <w:r>
        <w:rPr>
          <w:b/>
          <w:lang w:val="hi_IN" w:bidi="hi_IN"/>
        </w:rPr>
        <w:t>दूसरे दृश्य में</w:t>
      </w:r>
      <w:r>
        <w:rPr>
          <w:lang w:val="hi_IN" w:bidi="hi_IN"/>
        </w:rPr>
        <w:t>: परमेश्वर शमूएल को बुलाता है। फिर शमूएल एली के पास दौड़ता है और कहता है, “मैं यहाँ हूँ, क्योंकि तूने मुझे बुलाया है।” लेकिन एली कहता है कि एली ने शमूएल को नहीं बुलाया। एली शमूएल से कहता है कि वह बिस्तर पर वापस जाए।</w:t>
      </w:r>
    </w:p>
    <w:p>
      <w:pPr/>
      <w:r>
        <w:rPr>
          <w:lang w:val="hi_IN" w:bidi="hi_IN"/>
        </w:rPr>
      </w:r>
      <w:r>
        <w:rPr>
          <w:b/>
          <w:lang w:val="hi_IN" w:bidi="hi_IN"/>
        </w:rPr>
        <w:t>तीसरे दृश्य में</w:t>
      </w:r>
      <w:r>
        <w:rPr>
          <w:lang w:val="hi_IN" w:bidi="hi_IN"/>
        </w:rPr>
        <w:t>: परमेश्वर ने शमूएल को फिर से बुलाया है, और शमूएल फिर से एली के पास जाता है और कहता है, “मैं यहाँ हूँ, क्योंकि तूने मुझे बुलाया है।” परन्तु एली ने कहा कि उसने शमूएल को नहीं बुलाया और शमूएल से कहा कि वह फिर से बिस्तर पर लौट जाए।</w:t>
      </w:r>
    </w:p>
    <w:p>
      <w:pPr/>
      <w:r>
        <w:rPr>
          <w:lang w:val="hi_IN" w:bidi="hi_IN"/>
        </w:rPr>
      </w:r>
      <w:r>
        <w:rPr>
          <w:b/>
          <w:lang w:val="hi_IN" w:bidi="hi_IN"/>
        </w:rPr>
        <w:t>चौथे दृश्य में:</w:t>
      </w:r>
      <w:r>
        <w:rPr>
          <w:lang w:val="hi_IN" w:bidi="hi_IN"/>
        </w:rPr>
        <w:t xml:space="preserve"> परमेश्वर शमूएल को तीसरी बार बुलाता है। शमूएल फिर से एली के पास जाता है, और इस बार एली को एहसास होता है कि परमेश्वर ही शमूएल को बुला रहा है। एली शमूएल से कहता है कि अगली बार जब वह आवाज़ शमूएल को बुलाए, तो शमूएल को उत्तर देना चाहिए, “हे यहोवा, बोल क्योंकि तेरा दास सुन रहा है।” और एली शमूएल से कहता है कि वह वापस बिस्तर पर जाए।</w:t>
      </w:r>
    </w:p>
    <w:p>
      <w:pPr/>
      <w:r>
        <w:rPr>
          <w:lang w:val="hi_IN" w:bidi="hi_IN"/>
        </w:rPr>
      </w:r>
      <w:r>
        <w:rPr>
          <w:b/>
          <w:lang w:val="hi_IN" w:bidi="hi_IN"/>
        </w:rPr>
        <w:t>पाँचवें दृश्य में:</w:t>
      </w:r>
      <w:r>
        <w:rPr>
          <w:lang w:val="hi_IN" w:bidi="hi_IN"/>
        </w:rPr>
        <w:t xml:space="preserve"> परमेश्वर चौथी बार बुलाता है और अपने आप को शमूएल पर प्रकट करता है। परमेश्वर शमूएल के नाम को दो बार दोहराता है, "शमूएल! शमूएल!" शमूएल उस तरीके से उत्तर देता है जैसे एली ने उसे बताया था। यहोवा शमूएल को एली के परिवार को दण्ड देने की अपनी योजनाओं के बारे में बताता है क्योंकि होप्नी और पीनहास ने यहोवा के विरुद्ध पाप किया था, और एली को इसके बारे में पता था और उन्हें नहीं रोका था। यहोवा कहता है कि जो कोई इसके बारे में सुनेगा, वह हैरान हो जाएगा, परन्तु एली का परिवार अब क्षमा के लिए कुछ नहीं कर सकता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और एली</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यह भाग एली से वापस शमूएल की ओर ध्यान को स्थानांतरित करता है। कहानीकार हमें याद दिलाता है कि लड़का शमूएल एली के सहायक के रूप में यहोवा की सेवा कर रहा था। शमूएल शायद लगभग 10 से 15 वर्ष का था। उन दिनों यहोवा का वचन दुर्लभ था, और लोग अक्सर यहोवा के बारे में दर्शन नहीं देखते थे। यहोवा का वचन यहोवा के भविष्यद्वक्ताओं के माध्यम से यहोवा के संदेश को दर्शाता है। यह हमें यह समझने में मदद करता है कि यहोवा शमूएल से बात करता है और शमूएल को एक संदेश देता है।</w:t>
      </w:r>
    </w:p>
    <w:p>
      <w:pPr/>
      <w:r>
        <w:rPr>
          <w:lang w:val="hi_IN" w:bidi="hi_IN"/>
        </w:rPr>
      </w:r>
      <w:r>
        <w:rPr>
          <w:lang w:val="hi_IN" w:bidi="hi_IN"/>
        </w:rPr>
        <w:t>यहाँ रुकें और एक बहुत असामान्य बात के बारे में एक कहानी साझा करें जो वास्तव में हुई थी। आपने अपने श्रोता को यह बताने के लिए किन शब्दों या वाक्यांशों का उपयोग किया कि आपकी कहानी असामान्य और सच्ची है? इस ऑडियो को यहाँ रोकें।</w:t>
      </w:r>
    </w:p>
    <w:p>
      <w:pPr/>
      <w:r>
        <w:rPr>
          <w:lang w:val="hi_IN" w:bidi="hi_IN"/>
        </w:rPr>
      </w:r>
      <w:r>
        <w:rPr>
          <w:lang w:val="hi_IN" w:bidi="hi_IN"/>
        </w:rPr>
        <w:t>जब यह कहानी शुरू होती है तो एली अपने सामान्य स्थान पर सो रहा था। निवासस्थान के आँगन में कमरे जैसे स्थान थे जहाँ याजक और लेवीय लोग तब सोते थे जब वे निवासस्थान में सेवा करते थे। एली की आँखें धुंधली या अंधी हो रही थीं। एली अब मुश्किल से देख सकता था। परमेश्वर का दीपक अभी भी जल रहा था, इसलिए हम जानते हैं कि सूर्य उदय से पहले रात का समय था।</w:t>
      </w:r>
    </w:p>
    <w:p>
      <w:pPr/>
      <w:r>
        <w:rPr>
          <w:lang w:val="hi_IN" w:bidi="hi_IN"/>
        </w:rPr>
      </w:r>
      <w:r>
        <w:rPr>
          <w:lang w:val="hi_IN" w:bidi="hi_IN"/>
        </w:rPr>
        <w:t>यहाँ रुककर समूह में इस प्रश्न पर चर्चा करें: आप ऐसे व्यक्ति के बारे में कैसे बात करते हैं जिसकी आँखों की दृष्टि धीरे-धीरे कम हो रही है और जो लगभग अंधा हो गया है? इस ऑडियो को यहाँ रोकें।</w:t>
      </w:r>
    </w:p>
    <w:p>
      <w:pPr/>
      <w:r>
        <w:rPr>
          <w:lang w:val="hi_IN" w:bidi="hi_IN"/>
        </w:rPr>
      </w:r>
      <w:r>
        <w:rPr>
          <w:lang w:val="hi_IN" w:bidi="hi_IN"/>
        </w:rPr>
        <w:t>शमूएल भी यहोवा के निवासस्थान में लेटा था, जो उस समय वह तम्बू था जहाँ यहोवा रहता था। शायद शमूएल आंगन के एक कमरे में था जहाँ याजक और लेवी सोते थे। शमूएल परमेश्वर के सन्दूक के पास था, परन्तु परमेश्वर के सन्दूक के साथ एक ही कमरे में नहीं था, क्योंकि केवल महायाजक ही परमेश्वर के सन्दूक के पास जा सकता था। याजक का काम दीपक को पूरी रात जलता रखना था, और शमूएल ने इस काम में एली की सहायता की होगी।</w:t>
      </w:r>
    </w:p>
    <w:p>
      <w:pPr/>
      <w:r>
        <w:rPr>
          <w:lang w:val="hi_IN" w:bidi="hi_IN"/>
        </w:rPr>
      </w:r>
      <w:r>
        <w:rPr>
          <w:lang w:val="hi_IN" w:bidi="hi_IN"/>
        </w:rPr>
        <w:t>यहोवा ने शमूएल को बुलाया, और शमूएल ने कहा, "मैं यहाँ हूँ!" शमूएल एली के पास दौड़ा और कहा, “मैं यहाँ हूँ, क्योंकि तूने मुझे बुलाया है।” लेकिन एली ने कहा, "मैंने तुझे नहीं बुलाया। जाकर फिर से अपने बिस्तर पर लेट जा।" इसलिए शमूएल जाकर लेट गया।</w:t>
      </w:r>
    </w:p>
    <w:p>
      <w:pPr/>
      <w:r>
        <w:rPr>
          <w:lang w:val="hi_IN" w:bidi="hi_IN"/>
        </w:rPr>
      </w:r>
      <w:r>
        <w:rPr>
          <w:lang w:val="hi_IN" w:bidi="hi_IN"/>
        </w:rPr>
        <w:t>यहाँ रुकें और समूह के रूप में इस प्रश्न पर चर्चा करें: आपकी संस्कृति में कोई व्यक्ति यदि किसी सम्मानजनक व्यक्ति को उन्हें पुकारते हुए सुने, तो वह कैसे प्रतिक्रिया देगा? इस ऑडियो को यहाँ रोकें।</w:t>
      </w:r>
    </w:p>
    <w:p>
      <w:pPr/>
      <w:r>
        <w:rPr>
          <w:lang w:val="hi_IN" w:bidi="hi_IN"/>
        </w:rPr>
      </w:r>
      <w:r>
        <w:rPr>
          <w:lang w:val="hi_IN" w:bidi="hi_IN"/>
        </w:rPr>
        <w:t>यहोवा ने फिर से बुलाया, "शमूएल!" शमूएल एली के पास गया और कहा, “मैं यहाँ हूँ, क्योंकि तूने मुझे बुलाया है।” ध्यान दें कि इस बार शमूएल एली के पास दौड़कर नहीं गया, बल्कि केवल उसके पास गया। एली ने कहा, "हे मेरे पुत्र, मैंने तुझे नहीं बुलाया। फिर से अपने बिस्तर पर लेट जा।" शमूएल वास्तव में एली का पुत्र नहीं था, लेकिन एली शमूएल को “पुत्र” कहकर उसके प्रति स्नेह प्रकट करता था।</w:t>
      </w:r>
    </w:p>
    <w:p>
      <w:pPr/>
      <w:r>
        <w:rPr>
          <w:lang w:val="hi_IN" w:bidi="hi_IN"/>
        </w:rPr>
      </w:r>
      <w:r>
        <w:rPr>
          <w:lang w:val="hi_IN" w:bidi="hi_IN"/>
        </w:rPr>
        <w:t>यहाँ रुकें और समूह में इस प्रश्न पर चर्चा करें: आपकी संस्कृति में कोई व्यक्ति ऐसे बच्चे से कैसे बात करेगा जिसे वह अपने बच्चे की तरह प्रेम करता है, परन्तु जो वास्तव में उस व्यक्ति की संतान नहीं है? इस ऑडियो को यहाँ रोकें।</w:t>
      </w:r>
    </w:p>
    <w:p>
      <w:pPr/>
      <w:r>
        <w:rPr>
          <w:lang w:val="hi_IN" w:bidi="hi_IN"/>
        </w:rPr>
      </w:r>
      <w:r>
        <w:rPr>
          <w:lang w:val="hi_IN" w:bidi="hi_IN"/>
        </w:rPr>
        <w:t>यहाँ, कहानी सुनाने वाला व्यक्ति हमें अधिक जानकारी देने के लिए कहानी में बाधा डालता है। कहानीकार कहता है कि शमूएल अभी तक यहोवा को नहीं जानता था क्योंकि यहोवा ने अपने आप को या अपनी इच्छा को व्यक्तिगत रूप से शमूएल पर प्रकट नहीं किया था। मूल भाषा में, इसका अर्थ यह नहीं है कि शमूएल नहीं जानता था कि यहोवा कौन था, बल्कि यह कि यहोवा ने पहले कभी शमूएल को कोई व्यक्तिगत संदेश नहीं दिया था। कहानी की शुरुआत में, कहानीकार ने पहले ही उल्लेख किया है कि इस्राएल के इतिहास में इस समय यहोवा अपने भविष्यद्वक्ताओं से अक्सर बात नहीं करता था और न ही उन्हें अक्सर दर्शन देता था। अब, हम यह अतिरिक्त जानकारी सुनते हैं जो यह दिखाने के लिए कि यहोवा ने पहले कभी शमूएल से सीधे बात नहीं की थी। शायद यही कारण है कि शमूएल को यह नहीं पता था कि यहोवा शमूएल को बुला रहा है। यह हमें यह भी बताता है कि शमूएल जल्द ही यहोवा को जानने वाला था, क्योंकि यहोवा अपने आप को शमूएल पर प्रकट करने वाला था।</w:t>
      </w:r>
    </w:p>
    <w:p>
      <w:pPr/>
      <w:r>
        <w:rPr>
          <w:lang w:val="hi_IN" w:bidi="hi_IN"/>
        </w:rPr>
      </w:r>
      <w:r>
        <w:rPr>
          <w:lang w:val="hi_IN" w:bidi="hi_IN"/>
        </w:rPr>
        <w:t>यहाँ रुकें और समूह के रूप में इस प्रश्न पर चर्चा करें: कहानी सुनाते समय कोई व्यक्ति महत्वपूर्ण जानकारी को क्रम से अलग क्यों दे सकता है? उस क्रम में जानकारी देना कहानी को बेहतर कैसे बनाता है? इस ऑडियो को यहाँ रोकें।</w:t>
      </w:r>
    </w:p>
    <w:p>
      <w:pPr/>
      <w:r>
        <w:rPr>
          <w:lang w:val="hi_IN" w:bidi="hi_IN"/>
        </w:rPr>
      </w:r>
      <w:r>
        <w:rPr>
          <w:lang w:val="hi_IN" w:bidi="hi_IN"/>
        </w:rPr>
        <w:t>यहोवा ने शमूएल को तीसरी बार फिर बुलाया। यह तीसरी बार है जब हम कहानी में इस प्रतिमान को दोहराते हुए देखते हैं। इस बार एली उस तरीके से अलग उत्तर देता है जो उसने पहले दो बार किया था। एली की एक नई समझ है कि क्या हो रहा है। बाइबल में, जब कोई बात तीन बार होती है, तो वह उसके महत्व को दर्शाती है। शायद यही कारण है कि एली अब यह एहसास करता है कि शमूएल को कौन बुला रहा है। इसलिए एली शमूएल से कहता है कि जब वह आवाज़ शमूएल को फिर से बुलाए, तो शमूएल को उत्तर देना चाहिए, “हे यहोवा, बोल, क्योंकि तेरा दास सुन रहा है।” एली शमूएल से यह नहीं कह रहा है कि वह यहोवा को बोलने की आज्ञा दे, बल्कि यह एक विनम्र विनती है कि यहोवा शमूएल से बात करे। उस समय की संस्कृति में लोग कभी-कभी अपने बारे में ऐसे बात करते थे मानो वे किसी और के हों, जैसे कि सम्मान दिखाने के लिए अपने आप को “तेरा दास” कहकर बुलाते थे।</w:t>
      </w:r>
    </w:p>
    <w:p>
      <w:pPr/>
      <w:r>
        <w:rPr>
          <w:lang w:val="hi_IN" w:bidi="hi_IN"/>
        </w:rPr>
      </w:r>
      <w:r>
        <w:rPr>
          <w:lang w:val="hi_IN" w:bidi="hi_IN"/>
        </w:rPr>
        <w:t>यहाँ रुकें और समूह में इस प्रश्न पर चर्चा करें: आपकी संस्कृति में, किसी भविष्यद्वक्ता के लिए परमेश्वर की ओर से संदेश का उत्तर देने का उचित तरीका क्या है? इस ऑडियो को यहाँ रोकें।</w:t>
      </w:r>
    </w:p>
    <w:p>
      <w:pPr/>
      <w:r>
        <w:rPr>
          <w:lang w:val="hi_IN" w:bidi="hi_IN"/>
        </w:rPr>
      </w:r>
      <w:r>
        <w:rPr>
          <w:lang w:val="hi_IN" w:bidi="hi_IN"/>
        </w:rPr>
        <w:t>यहाँ रुककर समूह में इस प्रश्न पर चर्चा करें: आपकी संस्कृति में लोग अपने आप को कैसे संबोधित करते हैं जब वे ऐसे व्यक्ति से बात करते हैं जिसे लोग बहुत सम्मान और आदर देते हैं? इस ऑडियो को यहाँ रोकें।</w:t>
      </w:r>
    </w:p>
    <w:p>
      <w:pPr/>
      <w:r>
        <w:rPr>
          <w:lang w:val="hi_IN" w:bidi="hi_IN"/>
        </w:rPr>
      </w:r>
      <w:r>
        <w:rPr>
          <w:lang w:val="hi_IN" w:bidi="hi_IN"/>
        </w:rPr>
        <w:t>अगली बार यहोवा आया, यहोवा खड़ा हुआ और फिर से पुकारा “शमूएल! शमूएल!" यह पहली बार है जब यहोवा ने न केवल बुलाया बल्कि खड़ा भी रहा। यहोवा का शरीर नहीं है, इसलिए यहोवा सचमुच खड़ा नहीं है, लेकिन शायद यह है कि यहोवा ने न केवल शमूएल से शब्द कहे, बल्कि अपने आप को शमूएल पर दृश्यमान तरीके से भी प्रकट किया। यहोवा का कोई भौतिक शरीर नहीं है, इसलिए यह स्पष्ट नहीं है कि वह शमूएल को कैसे प्रकट हुआ।</w:t>
      </w:r>
    </w:p>
    <w:p>
      <w:pPr/>
      <w:r>
        <w:rPr>
          <w:lang w:val="hi_IN" w:bidi="hi_IN"/>
        </w:rPr>
      </w:r>
      <w:r>
        <w:rPr>
          <w:lang w:val="hi_IN" w:bidi="hi_IN"/>
        </w:rPr>
        <w:t>यहोवा शमूएल के नाम को दो बार पुकारता है, जो दिखाता है कि यह एक विशेष प्रकार की बुलाहट थी। यहोवा ने बाइबल में पिछली कहानियों में दो बार अब्राहम, याकूब और मूसा के नाम भी पुकारे थे। शमूएल लगभग वही कहता है जो एली ने उसे कहने के लिए कहा था, परन्तु वह यहोवा का नाम नहीं लेता। इसके बजाय, शमूएल केवल कहता है, “बोल, क्योंकि तेरा दास तुझे सुन रहा है।” यह स्पष्ट नहीं है कि शमूएल यहोवा का नाम क्यों नहीं लेता जैसा एली ने निर्देश दिया है।</w:t>
      </w:r>
    </w:p>
    <w:p>
      <w:pPr/>
      <w:r>
        <w:rPr>
          <w:lang w:val="hi_IN" w:bidi="hi_IN"/>
        </w:rPr>
      </w:r>
      <w:r>
        <w:rPr>
          <w:lang w:val="hi_IN" w:bidi="hi_IN"/>
        </w:rPr>
        <w:t>फिर यहोवा ऐसी भाषा का उपयोग करता है जो दिखाती है कि वह चाहता था कि शमूएल यहोवा की आगे की बात को ध्यान से सुने। यहोवा ने शमूएल से कहा कि वह जल्द ही कुछ चौंकाने वाला करने की योजना बना रहा है। यहोवा “कानों के झनझनाने” जैसी विशेष भाषा का उपयोग करता है ताकि यह दिखाया जा सके कि जो लोग यहोवा के कार्यों के बारे में सुनेंगे वे बहुत आश्चर्यचकित होंगे। यहोवा इसी अभिव्यक्ति का उपयोग बाइबल में दो अन्य स्थानों पर भी करता है, जहाँ वह इस्राएलियों से कहता है कि वह लोगों को दंड देने जा रहा है, और जो लोग इसके बारे में सुनेंगे उनके कान झनझना उठेंगे। इसका अर्थ है कि लोग न केवल आश्चर्यचकित होंगे बल्कि बहुत भयभीत भी होंगे।</w:t>
      </w:r>
    </w:p>
    <w:p>
      <w:pPr/>
      <w:r>
        <w:rPr>
          <w:lang w:val="hi_IN" w:bidi="hi_IN"/>
        </w:rPr>
      </w:r>
      <w:r>
        <w:rPr>
          <w:lang w:val="hi_IN" w:bidi="hi_IN"/>
        </w:rPr>
        <w:t>यहाँ रुकें और समूह के रूप में इस प्रश्न पर चर्चा करें: आपकी संस्कृति में लोग किसी से कैसे कहते हैं कि वह आगे की बात को ध्यान से सुने? इस ऑडियो को यहाँ रोकें।</w:t>
      </w:r>
    </w:p>
    <w:p>
      <w:pPr/>
      <w:r>
        <w:rPr>
          <w:lang w:val="hi_IN" w:bidi="hi_IN"/>
        </w:rPr>
      </w:r>
      <w:r>
        <w:rPr>
          <w:lang w:val="hi_IN" w:bidi="hi_IN"/>
        </w:rPr>
        <w:t>यहाँ रुकें और समूह के रूप में इस प्रश्न पर चर्चा करें: आपकी संस्कृति में लोग किसी ऐसी बात के बारे में कैसे बात करते हैं जिसे वे बहुत जल्द करने की योजना बना रहे हैं, जब वे यह नहीं बताना चाहते कि वह किस दिन या किस समय करने की योजना बना रहे हैं? इस ऑडियो को यहाँ रोकें।</w:t>
      </w:r>
    </w:p>
    <w:p>
      <w:pPr/>
      <w:r>
        <w:rPr>
          <w:lang w:val="hi_IN" w:bidi="hi_IN"/>
        </w:rPr>
      </w:r>
      <w:r>
        <w:rPr>
          <w:lang w:val="hi_IN" w:bidi="hi_IN"/>
        </w:rPr>
        <w:t>यहाँ रुकें और उस समय की एक कहानी साझा करें जब एक सम्मानित अगुवे के साथ कुछ बहुत भयानक हुआ था, और जब लोगों ने उस बात के बारे में सुना तो उन्होंने कैसी प्रतिक्रिया दी। आपने यह दिखाने के लिए किस भाषा का उपयोग किया कि जब लोगों ने इसके बारे में सुना तो वे कितने आश्चर्यचकित थे? इस ऑडियो को यहाँ रोकें।</w:t>
      </w:r>
    </w:p>
    <w:p>
      <w:pPr/>
      <w:r>
        <w:rPr>
          <w:lang w:val="hi_IN" w:bidi="hi_IN"/>
        </w:rPr>
      </w:r>
      <w:r>
        <w:rPr>
          <w:lang w:val="hi_IN" w:bidi="hi_IN"/>
        </w:rPr>
        <w:t>यहोवा कहता है कि वह एली के घराने या परिवार का न्याय करेगा या उन्हें दंड देगा, ठीक उसी तरह जैसे यहोवा ने पहले परमेश्वर के जन के माध्यम से एली से कहा था। यहोवा जिस भाषा का उपयोग करता है उसका अर्थ है कि यहोवा वह सब कुछ करेगा जो उसने धमकी दी है। यहोवा कहता है कि उसने एली से कहा था कि वह एली के परिवार का सदा के लिए न्याय करेगा, क्योंकि एली जानता था कि उसके पुत्रों ने यहोवा का अनादर किया और उसे उसकी वास्तविक शक्ति और महत्त्व से कम महत्वपूर्ण दिखाया। जब लोगों ने ऐसा किया, तो वे अपने ऊपर यहोवा का श्राप ले आए। एली को अपने पुत्रों को केवल यह बताने के अलावा और कुछ अधिक करना चाहिए था कि वे पाप कर रहे हैं। एली को अपने पुत्रों को रोक देना चाहिए था।</w:t>
      </w:r>
    </w:p>
    <w:p>
      <w:pPr/>
      <w:r>
        <w:rPr>
          <w:lang w:val="hi_IN" w:bidi="hi_IN"/>
        </w:rPr>
      </w:r>
      <w:r>
        <w:rPr>
          <w:lang w:val="hi_IN" w:bidi="hi_IN"/>
        </w:rPr>
        <w:t>यहाँ रुककर समूह में इस प्रश्न पर चर्चा करें: किसी ऐसे समय की कहानी साझा करें जब किसी सम्मानित व्यक्ति का अनादर किया गया हो और उसे उसकी वास्तविक शक्ति और महत्त्व से कम करके दिखाया गया हो। उस व्यक्ति ने जिस सम्मानित व्यक्ति के साथ बुरा बर्ताव किया, उसके बारे में बात करने के लिए आपने किस भाषा का इस्तेमाल किया? इस ऑडियो को यहाँ रोकें।</w:t>
      </w:r>
    </w:p>
    <w:p>
      <w:pPr/>
      <w:r>
        <w:rPr>
          <w:lang w:val="hi_IN" w:bidi="hi_IN"/>
        </w:rPr>
      </w:r>
      <w:r>
        <w:rPr>
          <w:lang w:val="hi_IN" w:bidi="hi_IN"/>
        </w:rPr>
        <w:t>क्योंकि एली अपने पुत्रों के पाप के बारे में जानता था और अपने पुत्रों को नहीं रोका था, इसलिए यहोवा एली के परिवार से एक शपथ या प्रतिज्ञा करता है कि यहोवा अपने विरुद्ध उनके पापों को नहीं छिपाएगा या उन्हें मिटा नहीं देगा। एली के परिवार के लिए अब ऐसा कोई भेंट या बलिदान नहीं होगा जिसे चढ़ाकर वे यहोवा से अपने पापों की क्षमा पा सकें। एली के परिवार ने यहोवा के बलिदानों और भेंटों के साथ वह सम्मान नहीं किया जिसके वे योग्य थे, और अब एली का परिवार अपने दोष के लिए प्रायश्चित, या उन्हें ढकाने या उन्हें दूर करने के लिए कोई बलिदान या भेंट चढ़ाने में सक्षम नहीं होगा।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3:1–14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और एली</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फिर यहोवा ने शमूएल को बुलाया, और शमूएल ने कहा, "मैं यहाँ हूँ!" और शमूएल एली के पास दौड़ा और कहा, “मैं यहाँ हूँ, क्योंकि तूने मुझे बुलाया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यहोवा ने फिर से बुलाया, "शमूएल!" और शमूएल उठा और एली के पास गया और कहा, “मैं यहाँ हूँ, क्योंकि तूने मुझे बुलाया है।” लेकिन एली ने कहा, "मेरे पुत्र मैंने तुझे नहीं बुलाया। फिर से अपने बिस्तर पर लेट जा।"</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ने शमूएल को तीसरी बार बुलाया। और शमूएल उठा और एली के पास गया और कहा, “मैं यहाँ हूँ, क्योंकि तूने मुझे बुलाया है।” तब एली ने समझ लिया कि यहोवा ही उस लड़के को बुला रहा था, इसलिए एली ने शमूएल से कहा, “जा, अपने बिस्तर पर फिर से लेट जा, और यदि वह तुझे फिर से बुलाए, तो कहना, ‘बोल, यहोवा, क्योंकि तेरा दास सुन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आया और खड़ा हुआ। और यहोवा ने पिछली बार की तरह पुकारा “शमूएल! शमूएल!" और शमूएल ने कहा, “बोल, क्योंकि तेरा दास तुझे सुन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ने एली से कहा कि यहोवा एली के परिवार को सदा के लिए दण्ड देगा। यहोवा ऐसा इसलिए करेगा क्योंकि एली जानता था कि उसके पुत्र यहोवा का अनादर कर रहे थे, और एली ने उन्हें नहीं रोका था। यहोवा प्रतिज्ञा करता है कि कुछ भी एली के परिवार द्वारा किए गए पापों को ढकाने या मिटाने का कारण नहीं बनेगा।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3:1–14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अब लड़का शमूएल एली की सहायता करके यहोवा की सेवा करता है। कहानीकार यहाँ जिस शब्द का उपयोग करता है, वह लगभग 10 से 15 वर्ष की आयु के एक लड़के को दर्शाता है।</w:t>
      </w:r>
    </w:p>
    <w:p>
      <w:pPr/>
      <w:r>
        <w:rPr>
          <w:lang w:val="hi_IN" w:bidi="hi_IN"/>
        </w:rPr>
      </w:r>
      <w:r>
        <w:rPr>
          <w:lang w:val="hi_IN" w:bidi="hi_IN"/>
        </w:rPr>
        <w:t xml:space="preserve">यहाँ रुकें और समूह में चर्चा करें कि आप </w:t>
      </w:r>
      <w:r>
        <w:rPr>
          <w:b/>
          <w:lang w:val="hi_IN" w:bidi="hi_IN"/>
        </w:rPr>
        <w:t>लड़के</w:t>
      </w:r>
      <w:r>
        <w:rPr>
          <w:lang w:val="hi_IN" w:bidi="hi_IN"/>
        </w:rPr>
        <w:t xml:space="preserve"> के लिए किस शब्द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उन दिनों </w:t>
      </w:r>
      <w:r>
        <w:rPr>
          <w:b/>
          <w:lang w:val="hi_IN" w:bidi="hi_IN"/>
        </w:rPr>
        <w:t>यहोवा</w:t>
      </w:r>
      <w:r>
        <w:rPr>
          <w:lang w:val="hi_IN" w:bidi="hi_IN"/>
        </w:rPr>
        <w:t xml:space="preserve"> का वचन दुर्लभ था। यहोवा का वचन यहोवा की ओर से एक संदेश है। लोगों को बहुत से दर्शन नहीं मिलते थे। दर्शन वह होता है जब कोई व्यक्ति परमेश्वर से कुछ ऐसी चीज़ देखता है जो अन्य लोग नहीं देख सकते थे, या परमेश्वर से ऐसी बातें सुनते थे जो अन्य लोगों ने नहीं सुनी थी। यहोवा के लिए उसी शब्द का उपयोग करें जिसका उपयोग आपने पिछले भागों में किया है, और याद रखें कि यहोवा मुख्य शब्दावली में है। </w:t>
      </w:r>
    </w:p>
    <w:p>
      <w:pPr/>
      <w:r>
        <w:rPr>
          <w:lang w:val="hi_IN" w:bidi="hi_IN"/>
        </w:rPr>
      </w:r>
      <w:r>
        <w:rPr>
          <w:lang w:val="hi_IN" w:bidi="hi_IN"/>
        </w:rPr>
        <w:t xml:space="preserve">यहाँ रुकें और समूह में चर्चा करें कि आप </w:t>
      </w:r>
      <w:r>
        <w:rPr>
          <w:b/>
          <w:lang w:val="hi_IN" w:bidi="hi_IN"/>
        </w:rPr>
        <w:t>यहोवा के वचन</w:t>
      </w:r>
      <w:r>
        <w:rPr>
          <w:lang w:val="hi_IN" w:bidi="hi_IN"/>
        </w:rPr>
        <w:t xml:space="preserve"> और </w:t>
      </w:r>
      <w:r>
        <w:rPr>
          <w:b/>
          <w:lang w:val="hi_IN" w:bidi="hi_IN"/>
        </w:rPr>
        <w:t>दर्शन</w:t>
      </w:r>
      <w:r>
        <w:rPr>
          <w:lang w:val="hi_IN" w:bidi="hi_IN"/>
        </w:rPr>
        <w:t xml:space="preserve"> का अनुवाद कैसे करेंगे। किसी दर्शन के बारे में अधिक जानकारी के लिए, मुख्य शब्दावली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परमेश्वर का दीपक अभी तक बुझा नहीं था, और शमूएल यहोवा के मन्दिर में परमेश्वर के सन्दूक के पास लेटा था। परमेश्वर का दीपक एक पवित्र दीपक था, जो पवित्र और परमेश्वर को समर्पित था। याजक यह सुनिश्चित करता था कि इस दीपक में पर्याप्त तेल हो, ताकि वह हर रात पूरी रात जलता रहे। परमेश्वर का दीपक निवासस्थान के भीतर उस परदे के सामने रखा रहता था, जो पवित्र स्थान को परमपवित्र स्थान से अलग करता था, जहाँ याजक परमेश्वर के सन्दूक को रखते थे। </w:t>
      </w:r>
    </w:p>
    <w:p>
      <w:pPr/>
      <w:r>
        <w:rPr>
          <w:lang w:val="hi_IN" w:bidi="hi_IN"/>
        </w:rPr>
      </w:r>
      <w:r>
        <w:rPr>
          <w:lang w:val="hi_IN" w:bidi="hi_IN"/>
        </w:rPr>
        <w:t xml:space="preserve">यहाँ रुकें और देखें कि आपने निर्गमन की पुस्तक में </w:t>
      </w:r>
      <w:r>
        <w:rPr>
          <w:b/>
          <w:lang w:val="hi_IN" w:bidi="hi_IN"/>
        </w:rPr>
        <w:t>परमेश्वर के दीपक</w:t>
      </w:r>
      <w:r>
        <w:rPr>
          <w:lang w:val="hi_IN" w:bidi="hi_IN"/>
        </w:rPr>
        <w:t xml:space="preserve"> के लिए किस वाक्यांश का उपयोग किया है। यदि आपने पहले ही इस वाक्यांश का अनुवाद किया है, तो उसी शब्द का उपयोग करें जिसका उपयोग आपने वहाँ किया है। याद रखें कि परमेश्वर मुख्य शब्दावली में है। इस ऑडियो को यहाँ रोकें।</w:t>
      </w:r>
    </w:p>
    <w:p>
      <w:pPr/>
      <w:r>
        <w:rPr>
          <w:lang w:val="hi_IN" w:bidi="hi_IN"/>
        </w:rPr>
      </w:r>
      <w:r>
        <w:rPr>
          <w:lang w:val="hi_IN" w:bidi="hi_IN"/>
        </w:rPr>
        <w:t>यहाँ रुकें और समूह में परमेश्वर के दीपक की एक तस्वीर देखें। इस ऑडियो को यहाँ रोकें।</w:t>
      </w:r>
    </w:p>
    <w:p>
      <w:pPr/>
      <w:r>
        <w:rPr>
          <w:lang w:val="hi_IN" w:bidi="hi_IN"/>
        </w:rPr>
      </w:r>
      <w:r>
        <w:rPr>
          <w:lang w:val="hi_IN" w:bidi="hi_IN"/>
        </w:rPr>
        <w:t>कहानी हमें बताती है कि शमूएल यहोवा के मन्दिर में लेटा था, परन्तु इस कहानी के समय लोगों ने अभी तक मन्दिर का निर्माण नहीं किया था। यहाँ मन्दिर शब्द का अर्थ महल या किसी विशेष घर भी होता है, इसलिए कभी-कभी इस्राएली निवासस्थान को मन्दिर कहते थे। कुछ अनुवाद कहते हैं कि शमूएल “यहोवा के घर” में लेटा था। शमूएल वास्तव में निवासस्थान या उस तम्बू में लेटा था, जहाँ यहोवा रहता था और जहाँ लोग यहोवा की उपासना करते थे। संभवतः शमूएल निवासस्थान के आंगन के किसी भाग में लेटा था, जहाँ जब याजक और लेवीय निवासस्थान में यहोवा की सेवा करते थे, तब उनके सोने के लिए स्थान थे। अधिक जानकारी के लिए, मुख्य शब्दावली में निवासस्थान या मन्दिर देखें।</w:t>
      </w:r>
    </w:p>
    <w:p>
      <w:pPr/>
      <w:r>
        <w:rPr>
          <w:lang w:val="hi_IN" w:bidi="hi_IN"/>
        </w:rPr>
      </w:r>
      <w:r>
        <w:rPr>
          <w:lang w:val="hi_IN" w:bidi="hi_IN"/>
        </w:rPr>
        <w:t xml:space="preserve">यहाँ रुकें और चर्चा करें कि आप </w:t>
      </w:r>
      <w:r>
        <w:rPr>
          <w:b/>
          <w:lang w:val="hi_IN" w:bidi="hi_IN"/>
        </w:rPr>
        <w:t>मन्दिर</w:t>
      </w:r>
      <w:r>
        <w:rPr>
          <w:lang w:val="hi_IN" w:bidi="hi_IN"/>
        </w:rPr>
        <w:t xml:space="preserve">, </w:t>
      </w:r>
      <w:r>
        <w:rPr>
          <w:b/>
          <w:lang w:val="hi_IN" w:bidi="hi_IN"/>
        </w:rPr>
        <w:t>यहोवा के घर</w:t>
      </w:r>
      <w:r>
        <w:rPr>
          <w:lang w:val="hi_IN" w:bidi="hi_IN"/>
        </w:rPr>
        <w:t xml:space="preserve">, या </w:t>
      </w:r>
      <w:r>
        <w:rPr>
          <w:b/>
          <w:lang w:val="hi_IN" w:bidi="hi_IN"/>
        </w:rPr>
        <w:t>यहोवा के निवासस्थान</w:t>
      </w:r>
      <w:r>
        <w:rPr>
          <w:lang w:val="hi_IN" w:bidi="hi_IN"/>
        </w:rPr>
        <w:t xml:space="preserve"> का अनुवाद कैसे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परमेश्वर का सन्दूक एक ऐसा सन्दूक था जिसे लोग बबूल के पेड़ की लकड़ी से बनाते थे। सन्दूक अंदर और बाहर सोने से ढका था। सन्दूक में व्यवस्था की वे पट्टियाँ थीं जो परमेश्वर ने मूसा को दी थी; मन्ना का एक पात्र या विशेष भोजन जो परमेश्वर इस्राएलियों को जंगल में भटकते समय देता था; और और हारून की वह लाठी भी, जिसमें कलियाँ निकल आई थीं। परमेश्वर का सन्दूक इस्राएलियों को याद दिलाने के लिए बनाया गया था कि परमेश्वर ने उनके साथ होने की प्रतिज्ञा की थी। लोग कभी-कभी परमेश्वर के सन्दूक को “वाचा का सन्दूक” कहते हैं।</w:t>
      </w:r>
    </w:p>
    <w:p>
      <w:pPr/>
      <w:r>
        <w:rPr>
          <w:lang w:val="hi_IN" w:bidi="hi_IN"/>
        </w:rPr>
      </w:r>
      <w:r>
        <w:rPr>
          <w:lang w:val="hi_IN" w:bidi="hi_IN"/>
        </w:rPr>
        <w:t xml:space="preserve">यहाँ रुकें और समूह में चर्चा करें कि आप </w:t>
      </w:r>
      <w:r>
        <w:rPr>
          <w:b/>
          <w:lang w:val="hi_IN" w:bidi="hi_IN"/>
        </w:rPr>
        <w:t>परमेश्वर के सन्दूक</w:t>
      </w:r>
      <w:r>
        <w:rPr>
          <w:lang w:val="hi_IN" w:bidi="hi_IN"/>
        </w:rPr>
        <w:t xml:space="preserve"> के लिए किस शब्द या वाक्यांश का उपयोग करेंगे। अधिक जानकारी के लिए मुख्य शब्दावली में "वाचा का सन्दूक"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एली ने शमूएल से कहा कि वह जाकर लेट जाए, और यदि वह आवाज़ फिर से शमूएल को बुलाए, तो शमूएल को कह, “हे यहोवा, बोल क्योंकि तेरा </w:t>
      </w:r>
      <w:r>
        <w:rPr>
          <w:b/>
          <w:lang w:val="hi_IN" w:bidi="hi_IN"/>
        </w:rPr>
        <w:t>दास</w:t>
      </w:r>
      <w:r>
        <w:rPr>
          <w:lang w:val="hi_IN" w:bidi="hi_IN"/>
        </w:rPr>
        <w:t xml:space="preserve"> सुन रहा है।” सेवक एक ऐसा पुरुष या स्त्री होता है जो किसी दूसरे व्यक्ति के लिए काम करता है। सेवक के लिए उसी शब्द या वाक्यांश का उपयोग करें जिसका उपयोग आपने पिछले भागों में किया है। सेवक शब्द मुख्य शब्दावली में है।</w:t>
      </w:r>
    </w:p>
    <w:p>
      <w:pPr/>
      <w:r>
        <w:rPr>
          <w:lang w:val="hi_IN" w:bidi="hi_IN"/>
        </w:rPr>
      </w:r>
      <w:r>
        <w:rPr>
          <w:lang w:val="hi_IN" w:bidi="hi_IN"/>
        </w:rPr>
        <w:t xml:space="preserve">यहोवा ने शमूएल से कहा कि यहोवा एली के परिवार का सदा के लिए न्याय करेगा, क्योंकि एली को उस </w:t>
      </w:r>
      <w:r>
        <w:rPr>
          <w:b/>
          <w:lang w:val="hi_IN" w:bidi="hi_IN"/>
        </w:rPr>
        <w:t>पाप</w:t>
      </w:r>
      <w:r>
        <w:rPr>
          <w:lang w:val="hi_IN" w:bidi="hi_IN"/>
        </w:rPr>
        <w:t xml:space="preserve"> के बारे में पता था। पाप परमेश्वर के खिलाफ अनाज्ञाकारिता का कार्य है। पाप के लिए उसी शब्द या वाक्यांश का उपयोग करें जिसका उपयोग आपने पिछले भागों में किया है। पाप शब्द मुख्य शब्दावली में है।</w:t>
      </w:r>
    </w:p>
    <w:p>
      <w:pPr/>
      <w:r>
        <w:rPr>
          <w:lang w:val="hi_IN" w:bidi="hi_IN"/>
        </w:rPr>
      </w:r>
      <w:r>
        <w:rPr>
          <w:lang w:val="hi_IN" w:bidi="hi_IN"/>
        </w:rPr>
        <w:t xml:space="preserve">यहोवा ने कहा कि एली के पुत्र अपने आप पर </w:t>
      </w:r>
      <w:r>
        <w:rPr>
          <w:b/>
          <w:lang w:val="hi_IN" w:bidi="hi_IN"/>
        </w:rPr>
        <w:t>श्राप</w:t>
      </w:r>
      <w:r>
        <w:rPr>
          <w:lang w:val="hi_IN" w:bidi="hi_IN"/>
        </w:rPr>
        <w:t xml:space="preserve"> ले रहे थे, जिसका अर्थ है कि यहोवा एली के पुत्रों को दण्ड देगा क्योंकि वे परमेश्वर की </w:t>
      </w:r>
      <w:r>
        <w:rPr>
          <w:b/>
          <w:lang w:val="hi_IN" w:bidi="hi_IN"/>
        </w:rPr>
        <w:t>ईशनिन्दा</w:t>
      </w:r>
      <w:r>
        <w:rPr>
          <w:lang w:val="hi_IN" w:bidi="hi_IN"/>
        </w:rPr>
        <w:t xml:space="preserve"> या अनादर कर रहे थे। आप या तो कह सकते हैं कि एली के पुत्र अपने ऊपर श्राप ले रहे थे या वे परमेश्वर की निन्दा कर रहे थे।</w:t>
      </w:r>
    </w:p>
    <w:p>
      <w:pPr/>
      <w:r>
        <w:rPr>
          <w:lang w:val="hi_IN" w:bidi="hi_IN"/>
        </w:rPr>
      </w:r>
      <w:r>
        <w:rPr>
          <w:lang w:val="hi_IN" w:bidi="hi_IN"/>
        </w:rPr>
        <w:t>यहाँ रुकें और समूह में चर्चा करें कि आप एली के पुत्र क्या कर रहे थे, इसके बारे में क्या कहेंगे। ईशनिदा और श्राप के बारे में जानकारी के लिए मुख्य शब्दावली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यहोवा ने शमूएल से कहा कि एली के घराने के दोष का बलिदान या भेंट चढ़ाकर कभी प्रायश्चित नहीं होगा। प्रायश्चित्त करना का अर्थ है पाप या अशुद्धता के कारण टूटे हुए परमेश्वर के साथ संबंध को ढाँपना, मेल-मिलाप कराना, और उसे फिर से बहाल करना। </w:t>
      </w:r>
    </w:p>
    <w:p>
      <w:pPr/>
      <w:r>
        <w:rPr>
          <w:lang w:val="hi_IN" w:bidi="hi_IN"/>
        </w:rPr>
      </w:r>
      <w:r>
        <w:rPr>
          <w:lang w:val="hi_IN" w:bidi="hi_IN"/>
        </w:rPr>
        <w:t xml:space="preserve">यहाँ रुकें और समूह में चर्चा करें कि आप </w:t>
      </w:r>
      <w:r>
        <w:rPr>
          <w:b/>
          <w:lang w:val="hi_IN" w:bidi="hi_IN"/>
        </w:rPr>
        <w:t>प्रायश्चित</w:t>
      </w:r>
      <w:r>
        <w:rPr>
          <w:lang w:val="hi_IN" w:bidi="hi_IN"/>
        </w:rPr>
        <w:t xml:space="preserve"> के लिए किस शब्द या वाक्यांश का उपयोग करेंगे। अधिक जानकारी के लिए मुख्य शब्दावली में प्रायश्चित शब्द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b/>
          <w:lang w:val="hi_IN" w:bidi="hi_IN"/>
        </w:rPr>
        <w:t>बलिदान</w:t>
      </w:r>
      <w:r>
        <w:rPr>
          <w:lang w:val="hi_IN" w:bidi="hi_IN"/>
        </w:rPr>
        <w:t xml:space="preserve"> परमेश्वर को दी गई भेंट है। बलिदान के लिए उसी शब्द या वाक्यांश का प्रयोग करें जिसका प्रयोग आपने पिछले भागों में किया है। बलिदान मुख्य शब्दावली में है। पुराने नियम में “बलिदान और भेंट” वाक्यांश का उपयोग अक्सर पूरी इस्राएली बलिदान प्रणाली को दर्शाने के लिए किया जाता है।</w:t>
      </w:r>
    </w:p>
    <w:p>
      <w:pPr/>
      <w:r>
        <w:rPr>
          <w:lang w:val="hi_IN" w:bidi="hi_IN"/>
        </w:rPr>
      </w:r>
      <w:r>
        <w:rPr>
          <w:lang w:val="hi_IN" w:bidi="hi_IN"/>
        </w:rPr>
        <w:t xml:space="preserve">भेंट वह उपहार या </w:t>
      </w:r>
      <w:r>
        <w:rPr>
          <w:b/>
          <w:lang w:val="hi_IN" w:bidi="hi_IN"/>
        </w:rPr>
        <w:t>बलिदान</w:t>
      </w:r>
      <w:r>
        <w:rPr>
          <w:lang w:val="hi_IN" w:bidi="hi_IN"/>
        </w:rPr>
        <w:t xml:space="preserve"> है जिसे लोग किसी धार्मिक विधि के अनुसार परमेश्वर को अर्पित करते हैं, प्रायः मन्दिर में या किसी विशेष वेदी पर। भेंट के लिए उसी शब्द या वाक्यांश का प्रयोग करें जिसका प्रयोग आपने पिछले भागों में किया है। भेंट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3:15–4:1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3:15–4:1a को सुनें और अपने मन में रखें।</w:t>
      </w:r>
    </w:p>
    <w:p>
      <w:pPr/>
      <w:r>
        <w:rPr>
          <w:lang w:val="hi_IN" w:bidi="hi_IN"/>
        </w:rPr>
      </w:r>
      <w:r>
        <w:rPr>
          <w:lang w:val="hi_IN" w:bidi="hi_IN"/>
        </w:rPr>
        <w:t>यदि सम्भव हो, तो 1 शमूएल 3:15–4:1a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3:15–4:1a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भाग पिछली कहानी के घंटों बाद शुरू होता है। यहोवा ने रात के किसी समय शमूएल को एक दर्शन दिया, और अब भोर हो गई है। शमूएल और एली अभी भी यहोवा के घर, अर्थात् निवासस्थान में हैं।</w:t>
      </w:r>
    </w:p>
    <w:p>
      <w:pPr/>
      <w:r>
        <w:rPr>
          <w:lang w:val="hi_IN" w:bidi="hi_IN"/>
        </w:rPr>
      </w:r>
      <w:r>
        <w:rPr>
          <w:lang w:val="hi_IN" w:bidi="hi_IN"/>
        </w:rPr>
        <w:t>शमूएल सुबह तक अपने बिस्तर पर पड़ा रहता है। यह भाग यह नहीं कहता कि शमूएल वापस सो जाता है या नहीं। यह भाग केवल कहता है कि शमूएल अपने बिस्तर पर पड़ा है। जब भोर होती है, तो शमूएल निवासस्थान के दरवाजे खोलता है, जैसा कि शायद वह हर सुबह एली के लिए अपने काम के रूप में करता था। निवासस्थान एक तम्बू था, परन्तु शायद इस्राएलियों ने शीलो में बसने के बाद निवासस्थान के प्रवेश-द्वार के सामने दरवाजे बनाए थे। उस सुबह शमूएल ने यह पहली बात थी जो उसने की थी। शमूएल एली को उस दर्शन के बारे में बताने से डरता था जो यहोवा ने शमूएल को दिया था।</w:t>
      </w:r>
    </w:p>
    <w:p>
      <w:pPr/>
      <w:r>
        <w:rPr>
          <w:lang w:val="hi_IN" w:bidi="hi_IN"/>
        </w:rPr>
      </w:r>
      <w:r>
        <w:rPr>
          <w:lang w:val="hi_IN" w:bidi="hi_IN"/>
        </w:rPr>
        <w:t>यहाँ रुकें और समूह के रूप में एक साथ निवासस्थान की तस्वीर देखें। इस ऑडियो को यहाँ रोकें।</w:t>
      </w:r>
    </w:p>
    <w:p>
      <w:pPr/>
      <w:r>
        <w:rPr>
          <w:lang w:val="hi_IN" w:bidi="hi_IN"/>
        </w:rPr>
      </w:r>
      <w:r>
        <w:rPr>
          <w:lang w:val="hi_IN" w:bidi="hi_IN"/>
        </w:rPr>
        <w:t>एली सचमुच जानना चाहता है कि यहोवा ने शमूएल से क्या कहा, यद्यपि शमूएल एली को बताने से डरता है। पिछली कहानी में, एली ही वह व्यक्ति था जिसने आखिरकार एहसास किया कि यहोवा ही शमूएल को बुला रहा है और उसने शमूएल को बताया कि कैसे उत्तर देना है। अब जब सुबह हुई, तब एली को अभी भी याद है कि यहोवा ने शमूएल से बात की थी। जैसे ही शमूएल ने दरवाजे खोले, एली ने शमूएल को बुलाया।</w:t>
      </w:r>
    </w:p>
    <w:p>
      <w:pPr/>
      <w:r>
        <w:rPr>
          <w:lang w:val="hi_IN" w:bidi="hi_IN"/>
        </w:rPr>
      </w:r>
      <w:r>
        <w:rPr>
          <w:lang w:val="hi_IN" w:bidi="hi_IN"/>
        </w:rPr>
        <w:t>एली शमूएल से पूछता है कि यहोवा ने शमूएल को क्या कहा। ऐसा लगता है कि एली पहले से ही जानता है कि शमूएल एली को बताने से डरता है। परन्तु एली यह कहता है कि शमूएल को यहोवा के वचनों को एली से नहीं छिपाना चाहिए। एली एक शपथ, या श्राप का उपयोग करता है और परमेश्वर से कहता है कि यदि शमूएल एली को पूरा सत्य नहीं बताता है, तो वह शमूएल को दण्ड दे।</w:t>
      </w:r>
    </w:p>
    <w:p>
      <w:pPr/>
      <w:r>
        <w:rPr>
          <w:lang w:val="hi_IN" w:bidi="hi_IN"/>
        </w:rPr>
      </w:r>
      <w:r>
        <w:rPr>
          <w:lang w:val="hi_IN" w:bidi="hi_IN"/>
        </w:rPr>
        <w:t>यहाँ रुकें और समूह के रूप में इस प्रश्न पर चर्चा करें: आपकी संस्कृति में लोग किसी को उस व्यक्ति की आज्ञा का पालन करने के लिए किन शपथ या श्राप का उपयोग करते हैं? इस ऑडियो को यहाँ रोकें।</w:t>
      </w:r>
    </w:p>
    <w:p>
      <w:pPr/>
      <w:r>
        <w:rPr>
          <w:lang w:val="hi_IN" w:bidi="hi_IN"/>
        </w:rPr>
      </w:r>
      <w:r>
        <w:rPr>
          <w:lang w:val="hi_IN" w:bidi="hi_IN"/>
        </w:rPr>
        <w:t>इसलिए शमूएल एली को सब कुछ बताता है। शमूएल एली से कुछ भी नहीं छिपाता है। जब शमूएल ने एली को सब कुछ बता दिया, तब एली ने नम्रता से उत्तर दिया कि वह यहोवा की योजना को स्वीकार करता है, क्योंकि यहोवा को वह करने का अधिकार है जो उसे सबसे अच्छा लगता है।</w:t>
      </w:r>
    </w:p>
    <w:p>
      <w:pPr/>
      <w:r>
        <w:rPr>
          <w:lang w:val="hi_IN" w:bidi="hi_IN"/>
        </w:rPr>
      </w:r>
      <w:r>
        <w:rPr>
          <w:lang w:val="hi_IN" w:bidi="hi_IN"/>
        </w:rPr>
        <w:t>और शमूएल शारीरिक और आत्मिक दोनों रूप से बढ़ता है। याद रखें, जब यहोवा पहली बार शमूएल से बात करता है तब शमूएल शायद 10 या 15 वर्ष की आयु के बीच था, इसलिए शमूएल शारीरिक रूप से बढ़ता जा रहा है, परन्तु वह आत्मिक रूप से भी बढ़ता जा रहा है। यहोवा शमूएल के साथ है। यह दिखाता है कि शमूएल एक सच्चा विश्वासी है। यहोवा वह सब कुछ करता है जो उसने शमूएल के माध्यम से कहा था। इस्राएल के पूरे देश में हर कोई जानता है कि शमूएल यहोवा का सच्चा और विश्वासयोग्य भविष्यद्वक्ता है, या इस्राएलियों के लिए यहोवा का संदेशवाहक है। इस्राएल का हर व्यक्ति, दान से लेकर बेर्शेबा तक, सभी इस्राएलियों को दर्शाता है, क्योंकि वे नगर इस्राएल की बाहरी और दक्षिणी सीमाओं पर थे। इस्राएल के सभी लोगों पर जोर दिया गया है, न कि भूमि पर।</w:t>
      </w:r>
    </w:p>
    <w:p>
      <w:pPr/>
      <w:r>
        <w:rPr>
          <w:lang w:val="hi_IN" w:bidi="hi_IN"/>
        </w:rPr>
      </w:r>
      <w:r>
        <w:rPr>
          <w:lang w:val="hi_IN" w:bidi="hi_IN"/>
        </w:rPr>
        <w:t>यहाँ रुकें और समूह के रूप में एक साथ इस्राएल का नक्शा देखें। इस ऑडियो को यहाँ रोकें।</w:t>
      </w:r>
    </w:p>
    <w:p>
      <w:pPr/>
      <w:r>
        <w:rPr>
          <w:lang w:val="hi_IN" w:bidi="hi_IN"/>
        </w:rPr>
      </w:r>
      <w:r>
        <w:rPr>
          <w:lang w:val="hi_IN" w:bidi="hi_IN"/>
        </w:rPr>
        <w:t>“यहोवा शमूएल के साथ था” अभिव्यक्ति एक ऐसा वाक्यांश है जिसे हम आमतौर पर पुराने नियम में देखते हैं। इस वाक्यांश का अर्थ है कि यहोवा ने शमूएल को आशीष दी। यहोवा ने शमूएल की रक्षा की, उसका मार्गदर्शन किया, और उसे सफल किया। कहानीकार यह बताने के लिए विशेष भाषा का उपयोग करता है कि यहोवा ने शमूएल को इस्राएलियों से यहोवा के वचन विश्वासयोग्यता से कहलवाए। सभी इस्राएली देख सकते थे कि शमूएल यहोवा का विश्वासयोग्य भविष्यद्वक्ता था, क्योंकि शमूएल द्वारा परमेश्वर के लिए कहा गया हर संदेश सत्य था।</w:t>
      </w:r>
    </w:p>
    <w:p>
      <w:pPr/>
      <w:r>
        <w:rPr>
          <w:lang w:val="hi_IN" w:bidi="hi_IN"/>
        </w:rPr>
      </w:r>
      <w:r>
        <w:rPr>
          <w:lang w:val="hi_IN" w:bidi="hi_IN"/>
        </w:rPr>
        <w:t>पिछली कहानी में, कहानीकार ने यह कहकर शुरू किया कि यहोवा का वचन इस्राएल में दुर्लभ था। इस कहानी में, कहानीकार यह कहकर समाप्त करता है कि यहोवा ने शमूएल से बार-बार बात की।</w:t>
      </w:r>
      <w:r>
        <w:rPr>
          <w:lang w:val="hi_IN" w:bidi="hi_IN"/>
        </w:rPr>
      </w:r>
    </w:p>
    <w:p>
      <w:pPr>
        <w:pStyle w:val="Heading3"/>
      </w:pPr>
      <w:r>
        <w:rPr>
          <w:lang w:val="hi_IN" w:bidi="hi_IN"/>
        </w:rPr>
        <w:t>घटनाओं को समझाना</w:t>
      </w:r>
    </w:p>
    <w:p>
      <w:pPr/>
      <w:r>
        <w:rPr>
          <w:lang w:val="hi_IN" w:bidi="hi_IN"/>
        </w:rPr>
      </w:r>
      <w:r>
        <w:rPr>
          <w:lang w:val="hi_IN" w:bidi="hi_IN"/>
        </w:rPr>
        <w:t>1 शमूएल 3:15–4:1a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के उससे बात करने के बाद सुबह शमूएल अपने बिस्तर से बाहर निकलता है। शमूएल निवासस्थान के दरवाजे खोलता है, जैसा कि शायद शमूएल हर सुबह करता था। शमूएल एली को यह बताने से डरता है कि यहोवा ने रात के समय शमूएल से क्या कहा था।</w:t>
      </w:r>
    </w:p>
    <w:p>
      <w:pPr/>
      <w:r>
        <w:rPr>
          <w:lang w:val="hi_IN" w:bidi="hi_IN"/>
        </w:rPr>
      </w:r>
      <w:r>
        <w:rPr>
          <w:b/>
          <w:lang w:val="hi_IN" w:bidi="hi_IN"/>
        </w:rPr>
        <w:t>दूसरे दृश्य में:</w:t>
      </w:r>
      <w:r>
        <w:rPr>
          <w:lang w:val="hi_IN" w:bidi="hi_IN"/>
        </w:rPr>
        <w:t xml:space="preserve"> जैसे ही शमूएल दरवाजे खोलता है, एली शमूएल को अपने पास बुलाता है। शमूएल एली के पास आता है और सम्मानपूर्वक उत्तर देता है। एली कोमलता से कहता है कि वह एली को बताए कि यहोवा ने शमूएल से क्या कहा। लेकिन एली एक शपथ भी खाता है जिसमें वह यहोवा से शमूएल को दंड देने की प्रार्थना करता है यदि शमूएल यहोवा द्वारा उससे कही गई प्रत्येक बात एली को न बताए। शमूएल एली को वह सब कुछ बताता है जो यहोवा ने शमूएल से कहा था, और एली नम्रता से यहोवा की योजना को स्वीकार करता है।</w:t>
      </w:r>
    </w:p>
    <w:p>
      <w:pPr/>
      <w:r>
        <w:rPr>
          <w:lang w:val="hi_IN" w:bidi="hi_IN"/>
        </w:rPr>
      </w:r>
      <w:r>
        <w:rPr>
          <w:b/>
          <w:lang w:val="hi_IN" w:bidi="hi_IN"/>
        </w:rPr>
        <w:t>तीसरे दृश्य में</w:t>
      </w:r>
      <w:r>
        <w:rPr>
          <w:lang w:val="hi_IN" w:bidi="hi_IN"/>
        </w:rPr>
        <w:t>: शमूएल शारीरिक और आत्मिक दोनों रूप से बढ़ता जा रहा है। यहोवा वह सब कुछ करता है जो यहोवा कहता है कि वह शमूएल के माध्यम से करेगा। सभी इस्राएली जानते हैं कि शमूएल यहोवा का सच्चा भविष्यद्वक्ता है। यहोवा शीलो में शमूएल पर प्रकट होता रहा और अपने वचन के द्वारा शमूएल से बोलता रहा।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एली</w:t>
      </w:r>
    </w:p>
    <w:p>
      <w:pPr>
        <w:pStyle w:val="ListBullet"/>
        <w:spacing w:line="240" w:lineRule="auto"/>
        <w:ind w:left="720"/>
      </w:pPr>
      <w:r>
        <w:rPr>
          <w:lang w:val="hi_IN" w:bidi="hi_IN"/>
        </w:rPr>
      </w:r>
      <w:r>
        <w:rPr>
          <w:lang w:val="hi_IN" w:bidi="hi_IN"/>
        </w:rPr>
        <w:t>और सभी इस्राएली</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यहोवा के उससे बात करने के बाद शमूएल अपने बिस्तर पर लेट गया। सुबह, शमूएल यहोवा के घर, अर्थात् निवासस्थान के दरवाजे खोलता है। निवासस्थान एक तम्बू था, परन्तु शायद इस्राएलियों ने शीलो में बसने के बाद प्रवेश द्वार के सामने लकड़ी के दरवाजे बनाए थे, क्योंकि इस्राएलियों ने अब तम्बू को नहीं स्थानांतरित किया था।</w:t>
      </w:r>
    </w:p>
    <w:p>
      <w:pPr/>
      <w:r>
        <w:rPr>
          <w:lang w:val="hi_IN" w:bidi="hi_IN"/>
        </w:rPr>
      </w:r>
      <w:r>
        <w:rPr>
          <w:lang w:val="hi_IN" w:bidi="hi_IN"/>
        </w:rPr>
        <w:t>अगले भाग में, कहानीकार ऐसी भाषा से आरम्भ करता है जो यह दिखाती है कि यहोवा से प्राप्त दर्शन के विषय में एली से कहने में शमूएल डर रहा था, जबकि एली चाहता था कि शमूएल उसे बताए। दर्शन वह होता है जब कोई व्यक्ति परमेश्वर से कुछ ऐसी चीज़ देखता है या सुनता है जो अन्य लोग नहीं देखते या सुनते हैं। यदि परमेश्वर केवल वचन बोलता था, फिर भी लोग इसे दर्शन कहते थे।</w:t>
      </w:r>
    </w:p>
    <w:p>
      <w:pPr/>
      <w:r>
        <w:rPr>
          <w:lang w:val="hi_IN" w:bidi="hi_IN"/>
        </w:rPr>
      </w:r>
      <w:r>
        <w:rPr>
          <w:lang w:val="hi_IN" w:bidi="hi_IN"/>
        </w:rPr>
        <w:t>लेकिन एली शमूएल को बुलाता है। संभव है कि जब एली शमूएल को बुलाता है, तब एली अभी भी निवासस्थान के आंगन में अपने कमरे में हो। एली “मेरे पुत्र” वाक्यांश का उपयोग करता है, यद्यपि शमूएल एली का पुत्र नहीं है। एली ऐसा शमूएल के प्रति स्नेह दिखाने के लिए करता है।</w:t>
      </w:r>
    </w:p>
    <w:p>
      <w:pPr/>
      <w:r>
        <w:rPr>
          <w:lang w:val="hi_IN" w:bidi="hi_IN"/>
        </w:rPr>
      </w:r>
      <w:r>
        <w:rPr>
          <w:lang w:val="hi_IN" w:bidi="hi_IN"/>
        </w:rPr>
        <w:t>यहाँ रुकें और समूह में इस प्रश्न पर चर्चा करें: पिछली कहानी में याद करें कि आपने पिछली कहानी में कहा था कि आपकी संस्कृति में कोई व्यक्ति उस बच्चे को कैसे दर्शाता है जिसे वह अपने पुत्र की तरह प्रेम करता है, परन्तु वह अपना पुत्र नहीं है। आपने किस शब्द या वाक्यांश का उपयोग किया? इस ऑडियो को यहाँ रोकें।</w:t>
      </w:r>
    </w:p>
    <w:p>
      <w:pPr/>
      <w:r>
        <w:rPr>
          <w:lang w:val="hi_IN" w:bidi="hi_IN"/>
        </w:rPr>
      </w:r>
      <w:r>
        <w:rPr>
          <w:lang w:val="hi_IN" w:bidi="hi_IN"/>
        </w:rPr>
        <w:t>शमूएल एली के पास आता है और उसे सम्मानपूर्वक उत्तर देता है। संभवतः शमूएल और एली निवासस्थान के आंगन में एली के कमरे में अपनी बातचीत जारी रखते हैं। एली शमूएल से पूछता है कि यहोवा ने रात के दौरान शमूएल से क्या कहा। ऐसा लगता है कि एली पहले से ही जानता है कि शमूएल एली को बताने से डरता है, क्योंकि एली ऐसी भाषा का उपयोग करता है जो उसके अनुरोध को और अधिक कोमल बनाती है। एली शमूएल से कहता है कि वह यहोवा के वचनों को एली से न छिपाए। एली एक शपथ, या श्राप भी देता है, जिसमें यहोवा से कहा गया है कि यदि शमूएल यहोवा के किसी भी वचन को एली से छिपा लेता है, तो वह शमूएल को दण्ड देगा। इसलिए शमूएल एली को सब कुछ बताता है। शमूएल एली से कुछ भी नहीं छिपाता है। इस्राएलियों ने इस पद्धति का उपयोग किया जिसमें पहले कुछ सकारात्मक रूप से कहा, जैसे कि “शमूएल ने एली को सब कुछ बता दिया,” और फिर उसी विचार को नकारात्मक रूप में दोहराते थे, जैसे “शमूएल ने कोई बात उससे नहीं छिपाई।” इस्राएलियों ने ऐसा इस बात पर ज़ोर देने के लिए किया कि वे जो कह रहे थे, वह महत्वपूर्ण था।</w:t>
      </w:r>
    </w:p>
    <w:p>
      <w:pPr/>
      <w:r>
        <w:rPr>
          <w:lang w:val="hi_IN" w:bidi="hi_IN"/>
        </w:rPr>
      </w:r>
      <w:r>
        <w:rPr>
          <w:lang w:val="hi_IN" w:bidi="hi_IN"/>
        </w:rPr>
        <w:t>यहाँ रुकें और समूह में इस प्रश्न पर चर्चा करें: आपकी संस्कृति में लोग किसी सच्ची कहानी में अपनी कही हुई बात पर कैसे जोर देते हैं? इस ऑडियो को यहाँ रोकें।</w:t>
      </w:r>
    </w:p>
    <w:p>
      <w:pPr/>
      <w:r>
        <w:rPr>
          <w:lang w:val="hi_IN" w:bidi="hi_IN"/>
        </w:rPr>
      </w:r>
      <w:r>
        <w:rPr>
          <w:lang w:val="hi_IN" w:bidi="hi_IN"/>
        </w:rPr>
        <w:t>यहाँ रुककर समूह में चर्चा करें कि आप एली की उस शपथ का अनुवाद कैसे करेंगे जिसमें उसने परमेश्वर से शमूएल को दंड देने के लिए कहा था यदि शमूएल यहोवा द्वारा उससे कही गई हर बात एली को न बताए। इस ऑडियो को यहाँ रोकें।</w:t>
      </w:r>
    </w:p>
    <w:p>
      <w:pPr/>
      <w:r>
        <w:rPr>
          <w:lang w:val="hi_IN" w:bidi="hi_IN"/>
        </w:rPr>
      </w:r>
      <w:r>
        <w:rPr>
          <w:lang w:val="hi_IN" w:bidi="hi_IN"/>
        </w:rPr>
        <w:t>एली नम्रता से स्वीकार करता है कि शमूएल के शब्द यहोवा की ओर से हैं। एली यह कहने के लिए विशेष भाषा का उपयोग करता है, “उसकी दृष्टि में अच्छा है,” कि यहोवा को वह करने का अधिकार है जो यहोवा को सबसे अच्छा लगता है।</w:t>
      </w:r>
    </w:p>
    <w:p>
      <w:pPr/>
      <w:r>
        <w:rPr>
          <w:lang w:val="hi_IN" w:bidi="hi_IN"/>
        </w:rPr>
      </w:r>
      <w:r>
        <w:rPr>
          <w:lang w:val="hi_IN" w:bidi="hi_IN"/>
        </w:rPr>
        <w:t>अगला भाग समय की एक बहुत लंबी अवधि के बारे में बात करता है, जो इस बातचीत के समय से शुरू होता है और शमूएल के जीवन के कई वर्षों तक जारी रहता है। शमूएल बड़ा हुआ और यहोवा शमूएल के साथ था। जब यहोवा ने पहली बार शमूएल से बात की थी, तब शमूएल शायद 10 से 15 वर्ष की आयु के बीच था। यह अच्छी बात हो सकती है कि कहानी की शुरुआत में कोई युवा व्यक्ति शमूएल की भूमिका निभाता है और फिर कहानी के इस समय कोई वयस्क व्यक्ति शमूएल की भूमिका निभाता है।</w:t>
      </w:r>
    </w:p>
    <w:p>
      <w:pPr/>
      <w:r>
        <w:rPr>
          <w:lang w:val="hi_IN" w:bidi="hi_IN"/>
        </w:rPr>
      </w:r>
      <w:r>
        <w:rPr>
          <w:lang w:val="hi_IN" w:bidi="hi_IN"/>
        </w:rPr>
        <w:t xml:space="preserve">यहोवा शीलो में प्रकट होता रहा। यहोवा ने अपने वचन से शीलो में अपने आप को शमूएल पर प्रकट किया। इसका अर्थ है कि यहोवा ने स्वयं शमूएल से सीधे बात की। शमूएल के वचन, जो यहोवा के वचन थे, सभी इस्राएलियों तक जाते थे। ये कहने के तीन तरीके हैं कि शमूएल यहोवा का एक सच्चा भविष्यद्वक्ता था जो इस्राएलियों से यहोवा के सच्चे वचन बोलता था। इस्राएली प्रायः महत्वपूर्ण बातों को तीन बार दोहराते थे ताकि यह दिखाया जा सके कि वे बातें महत्वपूर्ण हैं। कहानीकार विशेष भाषा का उपयोग करता है जब वह कहता है, “शमूएल का कोई भी शब्द भूमि पर नहीं गिरा।” इसका अर्थ है कि यहोवा ने सुनिश्चित किया कि शमूएल ने यहोवा की ओर से जो कुछ कहा उसमें से कोई भी बात असत्य न हो। </w:t>
      </w:r>
    </w:p>
    <w:p>
      <w:pPr/>
      <w:r>
        <w:rPr>
          <w:lang w:val="hi_IN" w:bidi="hi_IN"/>
        </w:rPr>
      </w:r>
      <w:r>
        <w:rPr>
          <w:lang w:val="hi_IN" w:bidi="hi_IN"/>
        </w:rPr>
        <w:t>यहाँ रुकें और समूह में इस प्रश्न पर चर्चा करें: आपकी संस्कृति में लोग उस व्यक्ति को कैसे दर्शाते हैं जो लोगों से परमेश्वर के संदेश बोलता है? इस ऑडियो को यहाँ रोकें।</w:t>
      </w:r>
    </w:p>
    <w:p>
      <w:pPr/>
      <w:r>
        <w:rPr>
          <w:lang w:val="hi_IN" w:bidi="hi_IN"/>
        </w:rPr>
      </w:r>
      <w:r>
        <w:rPr>
          <w:lang w:val="hi_IN" w:bidi="hi_IN"/>
        </w:rPr>
        <w:t>यहाँ रुकें और समूह में इस प्रश्न पर चर्चा करें: किसी भविष्यद्वक्ता के बारे में एक कहानी साझा करें जिसने कहा था कि कुछ होगा, और फिर वह बात ठीक वैसे ही हुई जैसा भविष्यद्वक्ता ने कहा था। उस भाषा पर ध्यान दें जिसका उपयोग आप भविष्यद्वक्ता के शब्दों के बारे में बात करने के लिए करते हैं। आप इस बात पर कैसे जोर देंगे कि भविष्यद्वक्ता के कोई भी शब्द झूठे नहीं थे? इस ऑडियो को यहाँ रोकें।</w:t>
      </w:r>
    </w:p>
    <w:p>
      <w:pPr/>
      <w:r>
        <w:rPr>
          <w:lang w:val="hi_IN" w:bidi="hi_IN"/>
        </w:rPr>
      </w:r>
      <w:r>
        <w:rPr>
          <w:lang w:val="hi_IN" w:bidi="hi_IN"/>
        </w:rPr>
        <w:t>यहोवा शीलो में शमूएल को बार-बार प्रकट होता रहा। कहानीकार यह ठीक से नहीं बताता कि यहोवा कितनी बार प्रकट हुआ, परन्तु इसका अर्थ है कि यहोवा कई बार प्रकट हुआ। यहोवा ने जब शमूएल से भेंट की, तब जो बातें उसने शमूएल से कहीं उनके द्वारा उसने अपने आप को शमूएल पर प्रकट किया। यह स्पष्ट नहीं है कि इन भेंटों के दौरान शमूएल यहोवा को देख सकता था या यहोवा केवल शमूएल से बात करता था। यहोवा के संदेशों के द्वारा शमूएल यहोवा को जानने लगा। शमूएल ने सभी इस्राएलियों को यहोवा के संदेशों की बात बताई, और इस्राएलियों ने उन संदेशों पर विश्वास किया।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3:15–4:1a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एली</w:t>
      </w:r>
    </w:p>
    <w:p>
      <w:pPr>
        <w:pStyle w:val="ListBullet"/>
        <w:spacing w:line="240" w:lineRule="auto"/>
        <w:ind w:left="720"/>
      </w:pPr>
      <w:r>
        <w:rPr>
          <w:lang w:val="hi_IN" w:bidi="hi_IN"/>
        </w:rPr>
      </w:r>
      <w:r>
        <w:rPr>
          <w:lang w:val="hi_IN" w:bidi="hi_IN"/>
        </w:rPr>
        <w:t>और सभी इस्राएली</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शमूएल सुबह तक लेटा रहा और फिर यहोवा के घर के दरवाजे खोले। संभवतः शमूएल ने निवासस्थान के प्रवेश द्वार खोले थे। शायद एली ने शमूएल को दरवाजे खोलते हुए सुना, जब एली अपने कमरे में था। एली ने शमूएल को बुलाया और कहा, “शमूएल, मेरे पुत्र।”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 xml:space="preserve">शमूएल ने उत्तर दिया, "मैं यहाँ हूँ।" एली ने पूछा, "यहोवा ने तुमसे क्या कहा? इसे मुझसे न छिपा। यदि उसने जो कुछ तुझसे कहा है उसमें से तू मुझसे कोई बात छिपाए, तो परमेश्वर तुझसे वैसा ही, बल्कि उससे भी अधिक करे।"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इसलिए शमूएल ने एली को सब कुछ बताया। शमूएल ने एली से कुछ भी नहीं छिपाया। फिर एली ने कहा, “वह यहोवा है; वह वही करे जो उसकी दृष्टि में अच्छा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वह बड़ा हो रहा था, तब यहोवा शमूएल के साथ था, और यहोवा ने शमूएल के किसी भी वचन को निष्फल नहीं होने दिया। दान से लेकर बेर्शेबा तक पूरे इस्राएल ने स्वीकार किया कि शमूएल यहोवा का भविष्यद्वक्ता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एक इस्राएली का किरदार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शीलो में प्रकट होता रहा, और वहाँ यहोवा ने अपने वचन के द्वारा अपने आप को शमूएल पर प्रकट किया। और शमूएल का वचन पूरे इस्राएल में गया।</w:t>
      </w:r>
      <w:r>
        <w:rPr>
          <w:lang w:val="hi_IN" w:bidi="hi_IN"/>
        </w:rPr>
      </w:r>
    </w:p>
    <w:p>
      <w:pPr>
        <w:pStyle w:val="Heading3"/>
      </w:pPr>
      <w:r>
        <w:rPr>
          <w:lang w:val="hi_IN" w:bidi="hi_IN"/>
        </w:rPr>
        <w:t>आवश्यक जानकारी</w:t>
      </w:r>
    </w:p>
    <w:p>
      <w:pPr/>
      <w:r>
        <w:rPr>
          <w:lang w:val="hi_IN" w:bidi="hi_IN"/>
        </w:rPr>
      </w:r>
      <w:r>
        <w:rPr>
          <w:lang w:val="hi_IN" w:bidi="hi_IN"/>
        </w:rPr>
        <w:t>1 शमूएल 3:15–4:1a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शमूएल ने </w:t>
      </w:r>
      <w:r>
        <w:rPr>
          <w:b/>
          <w:lang w:val="hi_IN" w:bidi="hi_IN"/>
        </w:rPr>
        <w:t>यहोवा</w:t>
      </w:r>
      <w:r>
        <w:rPr>
          <w:lang w:val="hi_IN" w:bidi="hi_IN"/>
        </w:rPr>
        <w:t xml:space="preserve"> के भवन के दरवाजे खोले। उस समय जब शमूएल न्यायी था, तब यहोवा निवासस्थान में रहता था, इसलिए लोग इस स्थान को “यहोवा का भवन” या “</w:t>
      </w:r>
      <w:r>
        <w:rPr>
          <w:b/>
          <w:lang w:val="hi_IN" w:bidi="hi_IN"/>
        </w:rPr>
        <w:t>परमेश्वर</w:t>
      </w:r>
      <w:r>
        <w:rPr>
          <w:lang w:val="hi_IN" w:bidi="hi_IN"/>
        </w:rPr>
        <w:t xml:space="preserve"> का घर” कहते थे, यद्यपि वह एक तम्बू था। बाद में, इस्राएलियों ने मन्दिर को यहोवा के घर के रूप में बनाया। यहोवा वह नाम है जो परमेश्वर ने अपने आप को दिया है। यहोवा परमेश्वर है, जो सब वस्तुओं का सृष्टिकर्ता और सबसे सामर्थी आत्मिक सत्ता है। यहोवा और परमेश्वर के लिए उन्हीं शब्दों या वाक्यांशों का उपयोग करें जिनका उपयोग आपने पिछले भागों में किया था। अधिक जानकारी के लिए, मुख्य शब्दावली में यहोवा और परमेश्वर देखें।</w:t>
      </w:r>
    </w:p>
    <w:p>
      <w:pPr/>
      <w:r>
        <w:rPr>
          <w:lang w:val="hi_IN" w:bidi="hi_IN"/>
        </w:rPr>
      </w:r>
      <w:r>
        <w:rPr>
          <w:lang w:val="hi_IN" w:bidi="hi_IN"/>
        </w:rPr>
        <w:t xml:space="preserve">अधिक जानकारी के लिए, मुख्य शब्दावली में </w:t>
      </w:r>
      <w:r>
        <w:rPr>
          <w:b/>
          <w:lang w:val="hi_IN" w:bidi="hi_IN"/>
        </w:rPr>
        <w:t>परमेश्वर का घर</w:t>
      </w:r>
      <w:r>
        <w:rPr>
          <w:lang w:val="hi_IN" w:bidi="hi_IN"/>
        </w:rPr>
        <w:t xml:space="preserve"> और </w:t>
      </w:r>
      <w:r>
        <w:rPr>
          <w:b/>
          <w:lang w:val="hi_IN" w:bidi="hi_IN"/>
        </w:rPr>
        <w:t>निवास-स्थान</w:t>
      </w:r>
      <w:r>
        <w:rPr>
          <w:lang w:val="hi_IN" w:bidi="hi_IN"/>
        </w:rPr>
        <w:t xml:space="preserve"> देखें, और "यहोवा के घर" के लिए उसी वाक्यांश का उपयोग करें जिसका उपयोग आपने पिछले भागों में किया है।</w:t>
      </w:r>
    </w:p>
    <w:p>
      <w:pPr/>
      <w:r>
        <w:rPr>
          <w:lang w:val="hi_IN" w:bidi="hi_IN"/>
        </w:rPr>
      </w:r>
      <w:r>
        <w:rPr>
          <w:lang w:val="hi_IN" w:bidi="hi_IN"/>
        </w:rPr>
        <w:t xml:space="preserve">शमूएल एली को यह </w:t>
      </w:r>
      <w:r>
        <w:rPr>
          <w:b/>
          <w:lang w:val="hi_IN" w:bidi="hi_IN"/>
        </w:rPr>
        <w:t>दर्शन</w:t>
      </w:r>
      <w:r>
        <w:rPr>
          <w:lang w:val="hi_IN" w:bidi="hi_IN"/>
        </w:rPr>
        <w:t xml:space="preserve"> बताने से डरता था। दर्शन वह होता है जब परमेश्वर किसी व्यक्ति से शब्द बोलता है या उस व्यक्ति को कुछ ऐसी बातें दिखाता है जो अन्य लोग नहीं सुनते या देखते हैं। दर्शन के लिए उसी शब्द या वाक्यांश का उपयोग करें जिसका उपयोग आपने पिछले भागों में किया था। दर्शन के बारे में अधिक जानकारी के लिए, मुख्य शब्दावली देखें।</w:t>
      </w:r>
    </w:p>
    <w:p>
      <w:pPr/>
      <w:r>
        <w:rPr>
          <w:lang w:val="hi_IN" w:bidi="hi_IN"/>
        </w:rPr>
      </w:r>
      <w:r>
        <w:rPr>
          <w:lang w:val="hi_IN" w:bidi="hi_IN"/>
        </w:rPr>
        <w:t xml:space="preserve">दान से लेकर बेर्शेबा तक </w:t>
      </w:r>
      <w:r>
        <w:rPr>
          <w:b/>
          <w:lang w:val="hi_IN" w:bidi="hi_IN"/>
        </w:rPr>
        <w:t>इस्राएल</w:t>
      </w:r>
      <w:r>
        <w:rPr>
          <w:lang w:val="hi_IN" w:bidi="hi_IN"/>
        </w:rPr>
        <w:t xml:space="preserve"> के सभी लोग जानते थे कि शमूएल यहोवा के </w:t>
      </w:r>
      <w:r>
        <w:rPr>
          <w:b/>
          <w:lang w:val="hi_IN" w:bidi="hi_IN"/>
        </w:rPr>
        <w:t>भविष्यद्वक्ता</w:t>
      </w:r>
      <w:r>
        <w:rPr>
          <w:lang w:val="hi_IN" w:bidi="hi_IN"/>
        </w:rPr>
        <w:t xml:space="preserve"> के रूप में स्थापित किया गया था। इस्राएल वह क्षेत्र है जहाँ इस्राएली रहते थे। भविष्यद्वक्ता वह होता है जो परमेश्वर की ओर से लोगों को सन्देश देता है। भविष्यद्वक्ता और इस्राएल के लिए उन्हीं शब्दों या वाक्यांशों का उपयोग करें जिनका उपयोग आपने पिछले भागों में किया था। भविष्यद्वक्ता और इस्राएल के बारे में अधिक जानकारी के लिए, मुख्य शब्दावली देखें।</w:t>
      </w:r>
    </w:p>
    <w:p>
      <w:pPr/>
      <w:r>
        <w:rPr>
          <w:lang w:val="hi_IN" w:bidi="hi_IN"/>
        </w:rPr>
      </w:r>
      <w:r>
        <w:rPr>
          <w:lang w:val="hi_IN" w:bidi="hi_IN"/>
        </w:rPr>
        <w:t xml:space="preserve">यहोवा ने अपने वचन, या अपने </w:t>
      </w:r>
      <w:r>
        <w:rPr>
          <w:b/>
          <w:lang w:val="hi_IN" w:bidi="hi_IN"/>
        </w:rPr>
        <w:t>संदेश</w:t>
      </w:r>
      <w:r>
        <w:rPr>
          <w:lang w:val="hi_IN" w:bidi="hi_IN"/>
        </w:rPr>
        <w:t xml:space="preserve"> के माध्यम से अपने आप को शमूएल पर प्रकट किया। "वचन" के लिए उसी शब्द या वाक्यांश का उपयोग करें जिसका उपयोग आपने पिछले भागों में किया है, और यदि आवश्यक हो तो अधिक जानकारी के लिए मुख्य शब्दावली में शब्द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4:1–11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4:1b-11 को सुनें और अपने मन में रखें।</w:t>
      </w:r>
    </w:p>
    <w:p>
      <w:pPr/>
      <w:r>
        <w:rPr>
          <w:lang w:val="hi_IN" w:bidi="hi_IN"/>
        </w:rPr>
      </w:r>
      <w:r>
        <w:rPr>
          <w:lang w:val="hi_IN" w:bidi="hi_IN"/>
        </w:rPr>
        <w:t>यदि सम्भव हो, तो 1 शमूएल 4:1b-11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4:1b-11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यहोवा ने अपने आप को शीलो में शमूएल पर प्रकट किया और शमूएल को पूरे इस्राएल में भविष्यद्वक्ता के रूप में स्थापित किया। यहोवा ने शमूएल से यह भी कहा कि यहोवा एली के घराने का न्याय करेगा।</w:t>
      </w:r>
    </w:p>
    <w:p>
      <w:pPr/>
      <w:r>
        <w:rPr>
          <w:lang w:val="hi_IN" w:bidi="hi_IN"/>
        </w:rPr>
      </w:r>
      <w:r>
        <w:rPr>
          <w:lang w:val="hi_IN" w:bidi="hi_IN"/>
        </w:rPr>
        <w:t>इस कहानी में, यहोवा एली और एली के परिवार का न्याय करने की अपनी प्रतिज्ञा को पूरा करना शुरू करता है। कहानीकार ने पिछली कहानी का अंत यह कहकर किया कि शमूएल का वचन पूरे इस्राएल में पहुँचा। इसका अर्थ है कि सभी इस्राएली जानते थे और स्वीकार करते थे कि यहोवा अपने भविष्यद्वक्ता शमूएल के माध्यम से उनसे बात करेगा। संभव है कि इस कहानी की शुरुआत पिछली कहानी के निष्कर्ष का भाग हो, क्योंकि यह दिखाता है कि इस्राएल के लोगों ने शमूएल को यहोवा के भविष्यद्वक्ता के रूप में स्वीकार किया है। हालाँकि, यह कहानी यह भी दिखाती है कि यद्यपि लोगों ने शमूएल के वचन को पहचान लिया, फिर भी इस्राएली यहोवा के भविष्यद्वक्ता शमूएल के माध्यम से उसकी इच्छा माँगे बिना युद्ध में गए।</w:t>
      </w:r>
    </w:p>
    <w:p>
      <w:pPr/>
      <w:r>
        <w:rPr>
          <w:lang w:val="hi_IN" w:bidi="hi_IN"/>
        </w:rPr>
      </w:r>
      <w:r>
        <w:rPr>
          <w:lang w:val="hi_IN" w:bidi="hi_IN"/>
        </w:rPr>
        <w:t>हम नहीं जानते कि इस्राएली पलिश्तियों के विरुद्ध युद्ध करने क्यों गए थे। युद्ध के लिए निकलना” एक सैनिक अभिव्यक्ति है जिसका अर्थ है कि सेना कूच करके निकल पड़ी।</w:t>
      </w:r>
    </w:p>
    <w:p>
      <w:pPr/>
      <w:r>
        <w:rPr>
          <w:lang w:val="hi_IN" w:bidi="hi_IN"/>
        </w:rPr>
      </w:r>
      <w:r>
        <w:rPr>
          <w:lang w:val="hi_IN" w:bidi="hi_IN"/>
        </w:rPr>
        <w:t>यहाँ रुकें और समूह में इस प्रश्न पर चर्चा करें: उस समय के बारे में बात करें जब आपका समुदाय युद्ध में गया था। आपके समुदाय के कौन से सदस्य युद्ध में लड़ने गए? आपके समुदाय ने यह युद्ध क्यों किया, और अगुवों ने लड़ने का निर्णय कैसे लिया? इस ऑडियो को यहाँ रोकें।</w:t>
      </w:r>
    </w:p>
    <w:p>
      <w:pPr/>
      <w:r>
        <w:rPr>
          <w:lang w:val="hi_IN" w:bidi="hi_IN"/>
        </w:rPr>
      </w:r>
      <w:r>
        <w:rPr>
          <w:lang w:val="hi_IN" w:bidi="hi_IN"/>
        </w:rPr>
        <w:t>इस्राएलियों ने एबेनेजेर में डेरा डाला और उनके शत्रुओं, अर्थात् पलिश्तियों ने अपेक में डेरा डाला। यह वह स्थान है जहाँ दोनों सेनाएँ युद्ध शुरू होने से पहले डेरा डाला, परन्तु यह वह स्थान नहीं है जहाँ सेनाओं ने युद्ध लड़ा था।</w:t>
      </w:r>
    </w:p>
    <w:p>
      <w:pPr/>
      <w:r>
        <w:rPr>
          <w:lang w:val="hi_IN" w:bidi="hi_IN"/>
        </w:rPr>
      </w:r>
      <w:r>
        <w:rPr>
          <w:lang w:val="hi_IN" w:bidi="hi_IN"/>
        </w:rPr>
        <w:t>यहाँ रुकें और समूह के रूप में एबेनेज़र और अपेक का नक्शा देखें। इस ऑडियो को यहाँ रोकें।</w:t>
      </w:r>
    </w:p>
    <w:p>
      <w:pPr/>
      <w:r>
        <w:rPr>
          <w:lang w:val="hi_IN" w:bidi="hi_IN"/>
        </w:rPr>
      </w:r>
      <w:r>
        <w:rPr>
          <w:lang w:val="hi_IN" w:bidi="hi_IN"/>
        </w:rPr>
        <w:t>पलिश्ती योद्धाओं का एक जाति-समूह था जो बहुत वर्षों पहले जहाजों द्वारा आया था और कनान देश के समुद्रतटीय क्षेत्र में बस गया था। पलिश्ती इस्राएलियों के शत्रु थे और उनके साथ कई युद्ध करते थे। पलिश्तियों ने इस्राएलियों के विरुद्ध लड़ने के लिए अपने आप को पंक्तियों में व्यवस्थित किया।</w:t>
      </w:r>
    </w:p>
    <w:p>
      <w:pPr/>
      <w:r>
        <w:rPr>
          <w:lang w:val="hi_IN" w:bidi="hi_IN"/>
        </w:rPr>
      </w:r>
      <w:r>
        <w:rPr>
          <w:lang w:val="hi_IN" w:bidi="hi_IN"/>
        </w:rPr>
        <w:t>जब युद्ध शुरू हुआ, तो पलिश्तियों ने इस्राएलियों को पराजित किया और युद्ध के मैदान में लगभग 4,000 लोगों को मार डाला। चार हजार इस्राएलियों की सटीक संख्या नहीं है। ये सैनिक भागे नहीं, बल्कि युद्ध करते समय मैदान में ही उनकी मृत्यु हो गई।</w:t>
      </w:r>
    </w:p>
    <w:p>
      <w:pPr/>
      <w:r>
        <w:rPr>
          <w:lang w:val="hi_IN" w:bidi="hi_IN"/>
        </w:rPr>
      </w:r>
      <w:r>
        <w:rPr>
          <w:lang w:val="hi_IN" w:bidi="hi_IN"/>
        </w:rPr>
        <w:t>यहाँ रुकें और समूह में इस प्रश्न पर चर्चा करें: जब आपके योद्धा युद्ध के लिए जाते हैं, तो आपके अगुवे योद्धाओं को लड़ने के लिए कैसे व्यवस्थित करते हैं? इस ऑडियो को यहाँ रोकें।</w:t>
      </w:r>
    </w:p>
    <w:p>
      <w:pPr/>
      <w:r>
        <w:rPr>
          <w:lang w:val="hi_IN" w:bidi="hi_IN"/>
        </w:rPr>
      </w:r>
      <w:r>
        <w:rPr>
          <w:lang w:val="hi_IN" w:bidi="hi_IN"/>
        </w:rPr>
        <w:t>जो शेष इस्राएली युद्ध में नहीं मरे वे एबेनेजेर के अपने डेरे में लौट आए। इस्राएलियों के पुरनियों या अगुवों ने पूछा कि यहोवा ने उस दिन पलिश्तियों के सामने इस्राएल को क्यों पराजित किया था। प्राचीनों ने यह प्रश्न इसलिए पूछा क्योंकि वे मानते थे कि यहोवा ही था जिसने पलिश्तियों को इस्राएल को पराजित करने दिया। इस्राएल के पुरनिए इस्राएल के गोत्रों के अगुवे थे। पुरनिए सामान्यतः प्राचीन लोग होते थे, परन्तु प्राचीन होने के लिए उनकी आयु आवश्यक नहीं थी।</w:t>
      </w:r>
    </w:p>
    <w:p>
      <w:pPr/>
      <w:r>
        <w:rPr>
          <w:lang w:val="hi_IN" w:bidi="hi_IN"/>
        </w:rPr>
      </w:r>
      <w:r>
        <w:rPr>
          <w:lang w:val="hi_IN" w:bidi="hi_IN"/>
        </w:rPr>
        <w:t>यहाँ रुकें और समूह में इस प्रश्न पर चर्चा करें: अपने समुदाय में आप किसे पुरनियों या अगुवों के रूप में देखते हैं? लोगों के अलग-अलग समूहों के लिए आपके पास किस प्रकार के अगुवे होते हैं? उदाहरण के लिए, परिवारों, कुलों और गाँवों के आपके अगुवे कौन हैं? ऑडियो को यहाँ रोकें।</w:t>
      </w:r>
    </w:p>
    <w:p>
      <w:pPr/>
      <w:r>
        <w:rPr>
          <w:lang w:val="hi_IN" w:bidi="hi_IN"/>
        </w:rPr>
      </w:r>
      <w:r>
        <w:rPr>
          <w:lang w:val="hi_IN" w:bidi="hi_IN"/>
        </w:rPr>
        <w:t>पुरनियों ने निर्णय लिया कि वे यहोवा की वाचा का सन्दूक शीलो से ले जाएँ और उसे एबेनेजेर में ले जाएँ, ताकि वह इस्राएलियों को उनके शत्रुओं के हाथ, या पलिश्तियों के नियंत्रण और शक्ति से बचाए। इस समय, पलिश्ती इस्राएलियों पर शासन कर रहे थे। इसका अर्थ है कि इस्राएली पलिश्तियों के आदेशों का पालन करके और उन्हें कर देकर उनकी सेवा करते थे। संभव है कि पुरनिए यह सोच रहे हों कि यदि वे सन्दूक को युद्ध में ले आएँ, तो यहोवा इस्राएलियों को बचाएगा, क्योंकि वह सन्दूक यहोवा की उपस्थिति का एक दृश्यमान चिन्ह था। यह भी संभव है कि पुरनिए यह मानते थे कि सन्दूक स्वयं उन्हें बचाएगा।</w:t>
      </w:r>
    </w:p>
    <w:p>
      <w:pPr/>
      <w:r>
        <w:rPr>
          <w:lang w:val="hi_IN" w:bidi="hi_IN"/>
        </w:rPr>
      </w:r>
      <w:r>
        <w:rPr>
          <w:lang w:val="hi_IN" w:bidi="hi_IN"/>
        </w:rPr>
        <w:t>यहाँ रुकें और समूह के रूप में इस प्रश्न पर चर्चा करें। आपका समुदाय परमेश्वर से युद्ध या युद्ध में विजय देने के लिए अपनी प्रार्थना करने के लिए क्या करता है? जब आपके शत्रु ने आपको पराजित किया है, तो आपने कैसे प्रतिक्रिया दी? ऑडियो को यहाँ रोकें।</w:t>
      </w:r>
    </w:p>
    <w:p>
      <w:pPr/>
      <w:r>
        <w:rPr>
          <w:lang w:val="hi_IN" w:bidi="hi_IN"/>
        </w:rPr>
      </w:r>
      <w:r>
        <w:rPr>
          <w:lang w:val="hi_IN" w:bidi="hi_IN"/>
        </w:rPr>
        <w:t xml:space="preserve">सन्दूक एक आयताकार सन्दूक था जिसे यहोवा ने मूसा से बबूल की लकड़ी से बनाने के लिए कहा था। सन्दूक में वे पटियाएँ थीं जिन पर यहोवा ने अपनी व्यवस्था लिखकर मूसा को दी थी, मन्ना से भरा एक पात्र, और हारून की वह छड़ी रखी थी जिसमें कोंपलें निकली थीं। इस्राएली मानते थे कि यहोवा वास्तव में सन्दूक के ठीक ऊपर के स्थान में निवास करता है, इसलिए सन्दूक यहोवा की उपस्थिति का प्रतीक बन गया। </w:t>
      </w:r>
    </w:p>
    <w:p>
      <w:pPr/>
      <w:r>
        <w:rPr>
          <w:lang w:val="hi_IN" w:bidi="hi_IN"/>
        </w:rPr>
      </w:r>
      <w:r>
        <w:rPr>
          <w:lang w:val="hi_IN" w:bidi="hi_IN"/>
        </w:rPr>
        <w:t>यहाँ रुकें और समूह के रूप में सन्दूक की तस्वीर देखें। समूह में इस प्रश्न पर चर्चा करें: अपने समुदाय की किसी ऐसी वस्तु, अनुष्ठान या व्यक्ति के बारे में बताइए जो परमेश्वर की उपस्थिति का चिन्ह है। लोग परमेश्वर के बजाय किसी वस्तु, अनुष्ठान या व्यक्ति पर किन तरीकों से भरोसा कर सकते हैं? इस ऑडियो को यहाँ रोकें।</w:t>
      </w:r>
    </w:p>
    <w:p>
      <w:pPr/>
      <w:r>
        <w:rPr>
          <w:lang w:val="hi_IN" w:bidi="hi_IN"/>
        </w:rPr>
      </w:r>
      <w:r>
        <w:rPr>
          <w:lang w:val="hi_IN" w:bidi="hi_IN"/>
        </w:rPr>
        <w:t>इस कारण सेना ने सन्दूक को लाने के लिए शीलो में संदेशवाहक भेजे। शीलो एप्रैम के पहाड़ी देश में एक नगर है। शीलो वह स्थान है जहाँ इस्राएलियों ने कनान देश को इस्राएल के गोत्रों के बीच बाँटने से पहले निवासस्थान स्थापित किया था। एबेनेजेर से शीलो तक की दूरी लगभग 30 किलोमीटर या 20 मील है।</w:t>
      </w:r>
    </w:p>
    <w:p>
      <w:pPr/>
      <w:r>
        <w:rPr>
          <w:lang w:val="hi_IN" w:bidi="hi_IN"/>
        </w:rPr>
      </w:r>
      <w:r>
        <w:rPr>
          <w:lang w:val="hi_IN" w:bidi="hi_IN"/>
        </w:rPr>
        <w:t>यहाँ रुकें और समूह में एबेनेज़र से शीलो तक की यात्रा का नक्शा और सन्दूक को ले जाने वाले लोगों की एक तस्वीर देखें। इस ऑडियो को यहाँ रोकें।</w:t>
      </w:r>
    </w:p>
    <w:p>
      <w:pPr/>
      <w:r>
        <w:rPr>
          <w:lang w:val="hi_IN" w:bidi="hi_IN"/>
        </w:rPr>
      </w:r>
      <w:r>
        <w:rPr>
          <w:lang w:val="hi_IN" w:bidi="hi_IN"/>
        </w:rPr>
        <w:t>संदेशवाहक “सेनाओं के यहोवा की वाचा का सन्दूक, जो करूबों के ऊपर विराजमान है,” उसे ले आए। यह यहोवा के पूर्ण शीर्षकों में से एक है। सेनाओं के यहोवा का अर्थ है कि यहोवा स्वर्ग की सेनाओं का अगुवा है। यह शीर्षक इस्राएलियों के इस विश्वास को दर्शाता है कि यहोवा सचमुच सन्दूक के ऊपरी या ढक्कन पर नक्काशीदार करूबों के बीच बैठता है, जैसे कोई राजा सिंहासन पर बैठता है। करूब बुद्धिमान और शक्तिशाली पंख वाले प्राणी थे जो यहोवा की वस्तुओं की रक्षा करते थे। करूब अक्सर यहोवा की उपस्थिति का प्रतीक हैं।</w:t>
      </w:r>
    </w:p>
    <w:p>
      <w:pPr/>
      <w:r>
        <w:rPr>
          <w:lang w:val="hi_IN" w:bidi="hi_IN"/>
        </w:rPr>
      </w:r>
      <w:r>
        <w:rPr>
          <w:lang w:val="hi_IN" w:bidi="hi_IN"/>
        </w:rPr>
        <w:t>यहाँ रुकें और समूह में इस प्रश्न पर चर्चा करें: आपके समुदाय में पवित्र वस्तुओं को क्या पवित्र बनाता है? यदि देवता पवित्र वस्तु में रहता है, तो वह उस वस्तु में कहाँ रहता है? वस्तु और देवता एक-दूसरे से कैसे जुड़ते हैं? ऑडियो को यहाँ रोकें।</w:t>
      </w:r>
    </w:p>
    <w:p>
      <w:pPr/>
      <w:r>
        <w:rPr>
          <w:lang w:val="hi_IN" w:bidi="hi_IN"/>
        </w:rPr>
      </w:r>
      <w:r>
        <w:rPr>
          <w:lang w:val="hi_IN" w:bidi="hi_IN"/>
        </w:rPr>
        <w:t>होप्नी और पीनहास, याजक एली के दो पुत्र, भी यहोवा के वाचा के सन्दूक के साथ सेना के डेरे में आए। संभव है कि होप्नी और पीनहास के आने का कारण यह था कि वे सन्दूक की रखवाली और उसकी देखभाल के जिम्मेदार थे।</w:t>
      </w:r>
    </w:p>
    <w:p>
      <w:pPr/>
      <w:r>
        <w:rPr>
          <w:lang w:val="hi_IN" w:bidi="hi_IN"/>
        </w:rPr>
      </w:r>
      <w:r>
        <w:rPr>
          <w:lang w:val="hi_IN" w:bidi="hi_IN"/>
        </w:rPr>
        <w:t>यहाँ रुकें और समूह में इस प्रश्न पर चर्चा करें: आपके समुदाय की पवित्र चीजों की देखभाल के लिए जिम्मेदार लोग कौन हैं? ऑडियो को यहाँ रोकें।</w:t>
      </w:r>
    </w:p>
    <w:p>
      <w:pPr/>
      <w:r>
        <w:rPr>
          <w:lang w:val="hi_IN" w:bidi="hi_IN"/>
        </w:rPr>
      </w:r>
      <w:r>
        <w:rPr>
          <w:lang w:val="hi_IN" w:bidi="hi_IN"/>
        </w:rPr>
        <w:t xml:space="preserve">जब लोग यहोवा की वाचा का सन्दूक छावनी में ले आए, तब छावनी में उपस्थित इस्राएल के सब योद्धाओं ने बड़े आनन्द के साथ ऊँचे शब्द से जयजयकार की। वह जयजयकार इतनी प्रबल थी कि योद्धाओं के चारों ओर की भूमि हिल उठी। </w:t>
      </w:r>
    </w:p>
    <w:p>
      <w:pPr/>
      <w:r>
        <w:rPr>
          <w:lang w:val="hi_IN" w:bidi="hi_IN"/>
        </w:rPr>
      </w:r>
      <w:r>
        <w:rPr>
          <w:lang w:val="hi_IN" w:bidi="hi_IN"/>
        </w:rPr>
        <w:t>यहाँ रुककर समूह में इस प्रश्न पर चर्चा करें: उन घटनाओं की कहानियाँ सुनाएँ जो युद्ध के समय हुईं और जिनसे आपके योद्धाओं में बहुत साहस उत्पन्न हुआ। योद्धाओं ने उस बात पर कैसे प्रतिक्रिया दी जिसने उन्हें साहस दिया? इस ऑडियो को यहाँ रोकें।</w:t>
      </w:r>
    </w:p>
    <w:p>
      <w:pPr/>
      <w:r>
        <w:rPr>
          <w:lang w:val="hi_IN" w:bidi="hi_IN"/>
        </w:rPr>
      </w:r>
      <w:r>
        <w:rPr>
          <w:lang w:val="hi_IN" w:bidi="hi_IN"/>
        </w:rPr>
        <w:t>जब पलिश्तियों ने इस्राएल के योद्धाओं को जयजयकार करते हुए सुना, तो वे उलझन में पड़ गए। पलिश्ती एक-दूसरे से पूछते हैं कि इब्रियों के डेरे से उन्होंने जो ऊँची आवाज़ सुनी, उसका क्या अर्थ है। उस समय, इब्री नाम का अर्थ शायद उस व्यक्ति से था जो मूल रूप से कनान देश में नहीं रहता था। जब पलिश्ती इस्राएलियों को इब्री कहते हैं, तो वे इस्राएलियों का अपमान कर रहे हैं। जब पलिश्तियों को पता चला कि इस्राएली यहोवा के वाचा के सन्दूक को अपने डेरे में ले आए हैं, तो वे डर गए। पलिश्तियों ने आपस में कहा, देवता इस्राएलियों की छावनी में आ गए हैं। पलिश्ती कई देवताओं की उपासना करते थे और शायद उन्होंने सोचा कि इस्राएली कई देवताओं की भी उपासना करते थे। पलिश्ती भयभीत और व्याकुल हो गए और उन्होंने कहा कि वे बड़ी मुसीबत में हैं, क्योंकि उनके साथ पहले ऐसा कुछ नहीं हुआ था। पलिश्ती संकट में थे और उन्होंने कहा कि वे नष्ट हो गए हैं! इसका अर्थ है कि पलिश्ती सोचते थे कि इस्राएलियों के डेरे में आने वाले देवता उन्हें पूरी तरह नष्ट कर देंगे। पलिश्ती पूछने लगे कि इन पराक्रमी देवताओं के हाथ से उन्हें कौन बचाएगा, जिन्होंने जंगल में मिस्रियों को अनेक विपत्तियों से मारा था। पलिश्तियों ने इस प्रश्न का उपयोग यह दिखाने के लिए किया कि वे कितने असहाय महसूस कर रहे थे। यह दिखाता है कि पलिश्ती इस बात के विवरण को स्पष्ट नहीं करते थे कि यहोवा ने इस्राएलियों को मिस्र से कैसे निकाला था। पलिश्ती गलत थे जब उन्होंने कहा कि इस्राएलियों के देवताओं ने मिस्रियों पर जंगल में बहुत-सी विपत्तियाँ डाली थीं। अन्य देवताओं ने नहीं, बल्कि यहोवा ही ने मिस्रियों पर कई विपत्तियाँ डालीं। और यहोवा ने मिस्रियों को मिस्र में मारा, न कि जंगल में।</w:t>
      </w:r>
    </w:p>
    <w:p>
      <w:pPr/>
      <w:r>
        <w:rPr>
          <w:lang w:val="hi_IN" w:bidi="hi_IN"/>
        </w:rPr>
      </w:r>
      <w:r>
        <w:rPr>
          <w:lang w:val="hi_IN" w:bidi="hi_IN"/>
        </w:rPr>
        <w:t>यहाँ रुकें और उस समय के बारे में बात करें जब आपका समुदाय युद्ध में गया और आपका समुदाय यह मानता था कि आपके शत्रुओं के देवताओं ने आपको पराजित किया है। इस ऑडियो को यहाँ रोकें।</w:t>
      </w:r>
    </w:p>
    <w:p>
      <w:pPr/>
      <w:r>
        <w:rPr>
          <w:lang w:val="hi_IN" w:bidi="hi_IN"/>
        </w:rPr>
      </w:r>
      <w:r>
        <w:rPr>
          <w:lang w:val="hi_IN" w:bidi="hi_IN"/>
        </w:rPr>
        <w:t>पलिश्तियों ने एक-दूसरे का हौसला बढ़ाया और कहा, “पुरुषार्थी बनो और साहस दिखाओ, क्योंकि यदि हम युद्ध नहीं करेंगे, तो इब्री लोग हमें पराजित कर देंगे और हमें अपना दास बना लेंगे, जैसे वे हमारे दास रहे हैं।” पलिश्ती इस्राएलियों की शक्ति और नियंत्रण के अधीन नहीं होना चाहते थे।</w:t>
      </w:r>
    </w:p>
    <w:p>
      <w:pPr/>
      <w:r>
        <w:rPr>
          <w:lang w:val="hi_IN" w:bidi="hi_IN"/>
        </w:rPr>
      </w:r>
      <w:r>
        <w:rPr>
          <w:lang w:val="hi_IN" w:bidi="hi_IN"/>
        </w:rPr>
        <w:t>इस कारण से, पलिश्तियों ने साहस से युद्ध किया और इस्राएलियों को पराजित किया। जो इस्राएली योद्धा बच गए, वे अपने डेरों में भाग गए। इसका अर्थ है कि योद्धा युद्ध से बच निकले और अपने घर लौट आए, क्योंकि शत्रु ने इस्राएलियों को पराजित किया था। उस दिन एक बड़ा संहार हुआ था। पलिश्तियों ने 30,000 इस्राएली योद्धाओं को मार डाला। पलिश्तियों ने परमेश्वर के सन्दूक को भी ले लिया और एली के दो पुत्रों, होप्नी और पीनहास को मार डाला।</w:t>
      </w:r>
    </w:p>
    <w:p>
      <w:pPr/>
      <w:r>
        <w:rPr>
          <w:lang w:val="hi_IN" w:bidi="hi_IN"/>
        </w:rPr>
      </w:r>
      <w:r>
        <w:rPr>
          <w:lang w:val="hi_IN" w:bidi="hi_IN"/>
        </w:rPr>
        <w:t>यहाँ रुकें और समूह में इस प्रश्न पर चर्चा करें: यदि कोई शत्रु आपको पराजित कर दे और आपकी पवित्र वस्तुओं को ले ले, तो आपके लोग क्या सोचेंगे और क्या करेंगे?</w:t>
      </w:r>
      <w:r>
        <w:rPr>
          <w:lang w:val="hi_IN" w:bidi="hi_IN"/>
        </w:rPr>
      </w:r>
    </w:p>
    <w:p>
      <w:pPr>
        <w:pStyle w:val="Heading3"/>
      </w:pPr>
      <w:r>
        <w:rPr>
          <w:lang w:val="hi_IN" w:bidi="hi_IN"/>
        </w:rPr>
        <w:t>घटनाओं को समझाना</w:t>
      </w:r>
    </w:p>
    <w:p>
      <w:pPr/>
      <w:r>
        <w:rPr>
          <w:lang w:val="hi_IN" w:bidi="hi_IN"/>
        </w:rPr>
      </w:r>
      <w:r>
        <w:rPr>
          <w:lang w:val="hi_IN" w:bidi="hi_IN"/>
        </w:rPr>
        <w:t>1 शमूएल 4:1b-11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इस्राएल के योद्धा पलिश्ती योद्धाओं के विरुद्ध युद्ध के लिए निकलते हैं, और पलिश्ती इस्राएलियों को पराजित करते हैं।</w:t>
      </w:r>
    </w:p>
    <w:p>
      <w:pPr/>
      <w:r>
        <w:rPr>
          <w:lang w:val="hi_IN" w:bidi="hi_IN"/>
        </w:rPr>
      </w:r>
      <w:r>
        <w:rPr>
          <w:b/>
          <w:lang w:val="hi_IN" w:bidi="hi_IN"/>
        </w:rPr>
        <w:t>दूसरे दृश्य में:</w:t>
      </w:r>
      <w:r>
        <w:rPr>
          <w:lang w:val="hi_IN" w:bidi="hi_IN"/>
        </w:rPr>
        <w:t xml:space="preserve"> इस्राएल के शेष योद्धा शिविर में लौट आते हैं और इस्राएल के पुरनियों को अपनी हार के बारे में बताते हैं। पुरनिए यहोवा की वाचा के सन्दूक को लाने के लिए शीलो में संदेशवाहक भेजने का निर्णय लेते हैं।</w:t>
      </w:r>
    </w:p>
    <w:p>
      <w:pPr/>
      <w:r>
        <w:rPr>
          <w:lang w:val="hi_IN" w:bidi="hi_IN"/>
        </w:rPr>
      </w:r>
      <w:r>
        <w:rPr>
          <w:b/>
          <w:lang w:val="hi_IN" w:bidi="hi_IN"/>
        </w:rPr>
        <w:t>तीसरे दृश्य में:</w:t>
      </w:r>
      <w:r>
        <w:rPr>
          <w:lang w:val="hi_IN" w:bidi="hi_IN"/>
        </w:rPr>
        <w:t xml:space="preserve"> सन्देशवाहक सन्दूक को शीलो से इस्राएलियों के एबेनेजेर के डेरे में ले आते हैं। एली के पुत्र वाचा के सन्दूक के साथ जाते हैं। लोग सन्दूक के साथ पहुँचते हैं, और डेरे में मौजूद इस्राएली योद्धा बहुत आनन्द से ललकारते हैं।</w:t>
      </w:r>
    </w:p>
    <w:p>
      <w:pPr/>
      <w:r>
        <w:rPr>
          <w:lang w:val="hi_IN" w:bidi="hi_IN"/>
        </w:rPr>
      </w:r>
      <w:r>
        <w:rPr>
          <w:b/>
          <w:lang w:val="hi_IN" w:bidi="hi_IN"/>
        </w:rPr>
        <w:t>चौथे दृश्य में:</w:t>
      </w:r>
      <w:r>
        <w:rPr>
          <w:lang w:val="hi_IN" w:bidi="hi_IN"/>
        </w:rPr>
        <w:t xml:space="preserve"> जब पलिश्ती इस्राएलियों की ललकार सुनते हैं, तो वे बहुत डर जाते हैं। पलिश्ती एक-दूसरे को साहस के साथ लड़ने के लिए प्रोत्साहित करते हैं ताकि इस्राएली उन्हें पराजित करके अपना दास न बना लें।</w:t>
      </w:r>
    </w:p>
    <w:p>
      <w:pPr/>
      <w:r>
        <w:rPr>
          <w:lang w:val="hi_IN" w:bidi="hi_IN"/>
        </w:rPr>
      </w:r>
      <w:r>
        <w:rPr>
          <w:b/>
          <w:lang w:val="hi_IN" w:bidi="hi_IN"/>
        </w:rPr>
        <w:t>पाँचवें दृश्य में:</w:t>
      </w:r>
      <w:r>
        <w:rPr>
          <w:lang w:val="hi_IN" w:bidi="hi_IN"/>
        </w:rPr>
        <w:t xml:space="preserve"> पलिश्ती साहस से लड़ते हैं और इस्राएलियों को पराजित करते हैं। पलिश्ती 30,000 इस्राएली योद्धाओं को मार डालते हैं और परमेश्वर के सन्दूक को ले लेते हैं। पलिश्ती एली के दो पुत्रों, होप्नी और पीनहास को भी मार डालते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इस्राएली योद्धा</w:t>
      </w:r>
    </w:p>
    <w:p>
      <w:pPr>
        <w:pStyle w:val="ListBullet"/>
        <w:spacing w:line="240" w:lineRule="auto"/>
        <w:ind w:left="720"/>
      </w:pPr>
      <w:r>
        <w:rPr>
          <w:lang w:val="hi_IN" w:bidi="hi_IN"/>
        </w:rPr>
      </w:r>
      <w:r>
        <w:rPr>
          <w:lang w:val="hi_IN" w:bidi="hi_IN"/>
        </w:rPr>
        <w:t>पलिश्ती योद्धा</w:t>
      </w:r>
    </w:p>
    <w:p>
      <w:pPr>
        <w:pStyle w:val="ListBullet"/>
        <w:spacing w:line="240" w:lineRule="auto"/>
        <w:ind w:left="720"/>
      </w:pPr>
      <w:r>
        <w:rPr>
          <w:lang w:val="hi_IN" w:bidi="hi_IN"/>
        </w:rPr>
      </w:r>
      <w:r>
        <w:rPr>
          <w:lang w:val="hi_IN" w:bidi="hi_IN"/>
        </w:rPr>
        <w:t>इस्राएल के प्राचीन</w:t>
      </w:r>
    </w:p>
    <w:p>
      <w:pPr>
        <w:pStyle w:val="ListBullet"/>
        <w:spacing w:line="240" w:lineRule="auto"/>
        <w:ind w:left="720"/>
      </w:pPr>
      <w:r>
        <w:rPr>
          <w:lang w:val="hi_IN" w:bidi="hi_IN"/>
        </w:rPr>
      </w:r>
      <w:r>
        <w:rPr>
          <w:lang w:val="hi_IN" w:bidi="hi_IN"/>
        </w:rPr>
        <w:t>संदेशवाहक, वे लोग जिन्हें सेना ने वाचा के सन्दूक को लाने के लिए भेजा था</w:t>
      </w:r>
    </w:p>
    <w:p>
      <w:pPr>
        <w:pStyle w:val="ListBullet"/>
        <w:spacing w:line="240" w:lineRule="auto"/>
        <w:ind w:left="720"/>
      </w:pPr>
      <w:r>
        <w:rPr>
          <w:lang w:val="hi_IN" w:bidi="hi_IN"/>
        </w:rPr>
      </w:r>
      <w:r>
        <w:rPr>
          <w:lang w:val="hi_IN" w:bidi="hi_IN"/>
        </w:rPr>
        <w:t>और होप्नी और पीनहास</w:t>
      </w:r>
    </w:p>
    <w:p>
      <w:pPr/>
      <w:r>
        <w:rPr>
          <w:lang w:val="hi_IN" w:bidi="hi_IN"/>
        </w:rPr>
      </w:r>
      <w:r>
        <w:rPr>
          <w:lang w:val="hi_IN" w:bidi="hi_IN"/>
        </w:rPr>
        <w:t>समूह के रूप में, कहानी के परिवेश के इन हिस्सों पर ध्यान दें:</w:t>
      </w:r>
    </w:p>
    <w:p>
      <w:pPr/>
      <w:r>
        <w:rPr>
          <w:lang w:val="hi_IN" w:bidi="hi_IN"/>
        </w:rPr>
      </w:r>
      <w:r>
        <w:rPr>
          <w:lang w:val="hi_IN" w:bidi="hi_IN"/>
        </w:rPr>
        <w:t>पहले दृश्य में, इस्राएल के योद्धा पलिश्तियों के विरुद्ध युद्ध करने गए। इसका अर्थ है कि इस्राएल के योद्धा अपने अलग-अलग घरों से इकट्ठे होते हैं और संगठित तरीके से युद्ध के मैदान में जाते हैं। युद्ध का मैदान वह भूमि है जहाँ लोग युद्ध में लड़ते हैं। संभवतः इस्राएली अपने योद्धा अगुवों के निर्देशों का पालन करते थे। इस्राएली योद्धाओं ने अपना युद्ध डेरा एबेनेजेर में डाला, और पलिश्तियों ने अपना युद्ध डेरा अपेक में डाला। युद्ध का डेरा वह स्थान है जहाँ लोग युद्ध के निकट ठहरते है। योद्धा युद्ध के शिविर में युद्ध के लिए अंतिम तैयारियाँ करते हैं। पलिश्तियों ने इस्राएलियों के विरुद्ध लड़ने के लिए अपने योद्धाओं को अपने युद्ध के शिविर से भेजा। पलिश्ती योद्धाओं ने इस्राएलियों के विरुद्ध संगठित युद्ध की रेखाओं में अपनी स्थिति बना ली। जब योद्धाओं ने युद्ध शुरू किया, तो पलिश्तियों ने युद्ध रेखा से 4,000 इस्राएली योद्धाओं को मार डाला और इस्राएल को पराजित किया। यह याद रखना महत्वपूर्ण है कि ये घटनाएँ एक सैन्य परिवेश में हुई थीं। यदि आपकी भाषा में युद्ध की व्यवस्थित रेखाओं के लिए कोई शब्द या वाक्यांश है जिसका उपयोग लोग युद्ध में करते हैं, तो आपको उसका उपयोग यहाँ करना चाहिए।</w:t>
      </w:r>
    </w:p>
    <w:p>
      <w:pPr/>
      <w:r>
        <w:rPr>
          <w:lang w:val="hi_IN" w:bidi="hi_IN"/>
        </w:rPr>
      </w:r>
      <w:r>
        <w:rPr>
          <w:lang w:val="hi_IN" w:bidi="hi_IN"/>
        </w:rPr>
        <w:t>यहाँ रुकें और समूह के रूप में यह गतिविधि करें। समूह के एक सदस्य को योद्धाओं का अगुवा चुनें, और समूह के बाकी लोग योद्धाओं की भूमिका निभाएँ। कल्पना करें कि आप किसी शत्रु से लड़ने वाले हैं। अगुवे को समूह के बाकी लोगों को लड़ने वाली संरचना में व्यवस्थित करना चाहिए और इन लोगों को युद्ध करने के तरीके के बारे में निर्देश देना चाहिए। अपने योद्धाओं को पंक्तियों में व्यवस्थित करने का प्रयास करें और उन्हें एक-दूसरे के सामने खड़ा करें ताकि आप देख सकें कि इस्राएली और पलिश्ती युद्ध के लिए कैसे पंक्तिबद्ध हुए थे। अगुवे को जितना संभव हो सैन्य शब्दों का उपयोग करना चाहिए। समूह के बाकी लोग बेहतर या अधिक उपयुक्त सैन्य शब्द सुझा सकते हैं। इस गतिविधि को सबसे उपयुक्त सैन्य शब्दों के साथ दोहराएँ। इस ऑडियो को यहाँ रोकें।</w:t>
      </w:r>
    </w:p>
    <w:p>
      <w:pPr/>
      <w:r>
        <w:rPr>
          <w:lang w:val="hi_IN" w:bidi="hi_IN"/>
        </w:rPr>
      </w:r>
      <w:r>
        <w:rPr>
          <w:lang w:val="hi_IN" w:bidi="hi_IN"/>
        </w:rPr>
        <w:t>दूसरे दृश्य में, पलिश्तियों द्वारा इस्राएलियों को पराजित करने के बाद, जो इस्राएली योद्धा मारे नहीं गए थे वे एबेनेज़र में अपनी युद्ध-छावनी में लौट आए और अपने प्राचीनों को जो कुछ हुआ था वह बताया। इस्राएल के पुरनिए यह समझ नहीं पा रहे थे कि यहोवा ने पलिश्तियों को पराजित करने में इस्राएल की सहायता क्यों नहीं की थी। पुरनियों ने पूछा कि उस दिन यहोवा ने इस्राएल को पलिश्तियों से सामने क्यों पराजित किया था। पुरनियों ने किसी से इस प्रश्न का उत्तर देने की उम्मीद नहीं की। इस प्रश्न का अर्थ है कि पुरनिए यह मानते थे कि जब इस्राएल ने पलिश्तियों के विरुद्ध युद्ध किया था, तब यहोवा इस्राएल की ओर से नहीं था। इस्राएल के पुरनियों ने यहोवा की वाचा के सन्दूक को युद्ध में ले आने के लिए शीलो में संदेशवाहक भेजने का निर्णय लिया। शायद पुरनिए यह मानते थे कि यहोवा ने इस्राएल को पराजित किया था क्योंकि इस्राएल सन्दूक को अपने साथ युद्ध में नहीं लाया था। पुरनिए मानते थे कि यदि इस्राएल के योद्धा सन्दूक को अपने साथ युद्ध में ले जाएँगे, तो इस्राएल पलिश्तियों को पराजित करेगा। यह स्पष्ट नहीं है कि क्या पुरनिए यह मानते थे कि यहोवा इस्राएल को उनके शत्रुओं के हाथ या सामर्थ्य से बचाएगा, या उन्होंने सोचा कि सन्दूक स्वयं इस्राएल को बचाएगा। यदि सम्भव हो, तो इसका अनुवाद इस तरह से करें जो यह अनिश्चित बने रहे। परन्तु यदि यह संभव नहीं है, तो इसका अनुवाद इस तरह किया जाना बेहतर है जो यह दिखाए कि पुरनियों ने सोचा था कि सन्दूक इस्राएल को बचाएगा। इस्राएल के शत्रुओं का हाथ या सामर्थ्य उस नियंत्रण को दर्शाता है जो पलिश्तियों ने इस्राएल पर किया था।</w:t>
      </w:r>
    </w:p>
    <w:p>
      <w:pPr/>
      <w:r>
        <w:rPr>
          <w:lang w:val="hi_IN" w:bidi="hi_IN"/>
        </w:rPr>
      </w:r>
      <w:r>
        <w:rPr>
          <w:lang w:val="hi_IN" w:bidi="hi_IN"/>
        </w:rPr>
        <w:t>तीसरे दृश्य में, शीलो गए सन्देशवाहक “यहोवा, जो सेनाओं का प्रभु है और अपना सिंहासन दो करूबों के बीच है” की वाचा के सन्दूक को ले आए। यह यहोवा का पूरा नाम है। सेनाओं का यहोवा, यहोवा को इस्राएल की सेनाओं या स्वर्गदूतों की सेनाओं का अगुवा के रूप में दर्शाता है। आप इस शीर्षक का अनुवाद यहोवा के रूप में कर सकते हैं, जो सर्वशक्तिशाली है। यहोवा का अपना सिंहासन दो करूबों के बीच में होना उन दो पंख वाले प्राणियों को दर्शाता है जिन्हें यहोवा ने मूसा से वाचा के सन्दूक के आवरण पर बनाने के लिए कहा था। इस्राएली सोचते थे कि सन्दूक का शीर्ष यहोवा के सिंहासन का प्रतिनिधित्व करता है।</w:t>
      </w:r>
    </w:p>
    <w:p>
      <w:pPr/>
      <w:r>
        <w:rPr>
          <w:lang w:val="hi_IN" w:bidi="hi_IN"/>
        </w:rPr>
      </w:r>
      <w:r>
        <w:rPr>
          <w:lang w:val="hi_IN" w:bidi="hi_IN"/>
        </w:rPr>
        <w:t>एली के दो पुत्र, होप्नी और पीनहास, भी सन्दूक के साथ शीलो से एबेनेज़र गए। यह शायद इसलिए है क्योंकि होप्नी और पीनहास सन्दूक के लिए जिम्मेदार थे। संभव है कि होप्नी और पीनहास सन्दूक को ले गए थे।</w:t>
      </w:r>
    </w:p>
    <w:p>
      <w:pPr/>
      <w:r>
        <w:rPr>
          <w:lang w:val="hi_IN" w:bidi="hi_IN"/>
        </w:rPr>
      </w:r>
      <w:r>
        <w:rPr>
          <w:lang w:val="hi_IN" w:bidi="hi_IN"/>
        </w:rPr>
        <w:t>जब लोग सन्दूक को इस्राएलियों के डेरे में ले आए, तब वहाँ मौजूद सभी इस्राएली योद्धाओं ने आनन्द से बड़ी ललकार की। लोगों के चिल्लाने की आवाज़ इतनी तेज़ थी कि उस स्थान पर ज़मीन हिल गई, जहाँ वे थे।</w:t>
      </w:r>
    </w:p>
    <w:p>
      <w:pPr/>
      <w:r>
        <w:rPr>
          <w:lang w:val="hi_IN" w:bidi="hi_IN"/>
        </w:rPr>
      </w:r>
      <w:r>
        <w:rPr>
          <w:lang w:val="hi_IN" w:bidi="hi_IN"/>
        </w:rPr>
        <w:t>चौथे दृश्य में, पलिश्ती योद्धाओं ने इस्राएली योद्धाओं की बड़ी ललकार को सुना। पलिश्ती बहुत परेशान हुए और एक-दूसरे से पूछने लगे कि इब्रानी डेरे में इस बड़े चिल्लाने का क्या अर्थ है। इस्राएलियों को इब्री कहकर पलिश्तियों ने यह दिखाया कि वे इस्राएलियों के प्रति नफरत करते थे, क्योंकि उस समय लोग इब्री नाम का उपयोग विदेशी, के लिए करते थे। अपने अनुवाद में, आपको इब्रानी नाम को इस्राएली नहीं बदलना चाहिए। आपको इसे इब्री के रूप में ही रहने देना चाहिए या अपनी भाषा में यथासम्भव उसके निकट व्यक्त करना चाहिए।</w:t>
      </w:r>
    </w:p>
    <w:p>
      <w:pPr/>
      <w:r>
        <w:rPr>
          <w:lang w:val="hi_IN" w:bidi="hi_IN"/>
        </w:rPr>
      </w:r>
      <w:r>
        <w:rPr>
          <w:lang w:val="hi_IN" w:bidi="hi_IN"/>
        </w:rPr>
        <w:t>यहाँ रुकें और उस समय की कहानियाँ सुनाएँ जब विदेशी गोत्र या लोग जिन्हें आपका समुदाय तुच्छ समझता है, आपके समुदाय के निकट आ गए। आपका समुदाय इन लोगों के बारे में कैसे बात करता है? आपके समुदाय के लोग उन लोगों का वर्णन करने के लिए किस प्रकार के शब्दों का उपयोग करते हैं ताकि यह दिखाया जा सके कि वे उनसे कितना घृणा करते हैं? ऑडियो को यहाँ रोकें।</w:t>
      </w:r>
    </w:p>
    <w:p>
      <w:pPr/>
      <w:r>
        <w:rPr>
          <w:lang w:val="hi_IN" w:bidi="hi_IN"/>
        </w:rPr>
      </w:r>
      <w:r>
        <w:rPr>
          <w:lang w:val="hi_IN" w:bidi="hi_IN"/>
        </w:rPr>
        <w:t>पलिश्तियों को पता चला कि इस्राएली सन्दूक को अपने डेरे में ले गए थे। इसलिए पलिश्ती बहुत भयभीत हो गए और उन्होंने कहा कि इस्राएलियों के देवता उनके डेरे में आए हैं। और पलिश्तियों ने कहा कि उन पर एक बड़ी विपत्ति आई थी, क्योंकि इस तरह की बात पहले कभी नहीं हुई थी। यह दिखाता है कि पलिश्ती अपने लिए भयभीत थे और इस्राएलियों से खतरा महसूस कर रहे थे। पलिश्तियों ने पूछा कि पलिश्तियों को इन शक्तिशाली देवताओं की शक्ति से कौन बचाएगा जो इस्राएलियों के डेरे में आए हैं। जब पलिश्तियों ने कहा कि वे बड़ी विपत्ति में हैं और उनका नाश हो जाएगा, तब उन्होंने ऐसी दो प्रकार की अभिव्यक्तियों का उपयोग किया जो लोग शत्रु द्वारा होने वाले विनाश या भारी विपत्ति के भय से अत्यन्त डर जाने पर करते हैं।</w:t>
      </w:r>
    </w:p>
    <w:p>
      <w:pPr/>
      <w:r>
        <w:rPr>
          <w:lang w:val="hi_IN" w:bidi="hi_IN"/>
        </w:rPr>
      </w:r>
      <w:r>
        <w:rPr>
          <w:lang w:val="hi_IN" w:bidi="hi_IN"/>
        </w:rPr>
        <w:t>यहाँ रुकें और उन समयों की कहानियाँ सुनाएँ जब आपके लोगों पर बड़ी विपत्तियाँ आई हो। आप इस प्रकार के भय और विनाश की भावना को व्यक्त करने के लिए किन वाक्यांशों का उपयोग करते हैं? ऑडियो को यहाँ रोकें।</w:t>
      </w:r>
    </w:p>
    <w:p>
      <w:pPr/>
      <w:r>
        <w:rPr>
          <w:lang w:val="hi_IN" w:bidi="hi_IN"/>
        </w:rPr>
      </w:r>
      <w:r>
        <w:rPr>
          <w:lang w:val="hi_IN" w:bidi="hi_IN"/>
        </w:rPr>
        <w:t>पलिश्तियों ने कहा कि ये वही इस्राएली देवता थे जिन्होंने मिस्रियों पर जंगल में बहुत-सी विपत्तियाँ डाली थी। जब पलिश्तियों की कही बात का अनुवाद कर रहे थे, तो याद रखें कि पलिश्ती कई देवताओं पर विश्वास करते थे और शायद उन्होंने सोचा कि इस्राएली भी कई देवताओं पर विश्वास करते थे।</w:t>
      </w:r>
    </w:p>
    <w:p>
      <w:pPr/>
      <w:r>
        <w:rPr>
          <w:lang w:val="hi_IN" w:bidi="hi_IN"/>
        </w:rPr>
      </w:r>
      <w:r>
        <w:rPr>
          <w:lang w:val="hi_IN" w:bidi="hi_IN"/>
        </w:rPr>
        <w:t>पलिश्तियों ने एक-दूसरे को दृढ़ और पुरुषार्थी बनने के लिए प्रोत्साहित किया ताकि पलिश्ती इस्राएलियों के दास न बन जाएँ, जैसे इस्राएली पलिश्तियों के दास रहे थे। संभव है कि पलिश्ती सेना के अगुवे वे ही हैं जो पलिश्तियों को भयभीत न होने और युद्ध करने के लिए उत्साहित करने के लिए खड़े हुए। जब पलिश्तियों ने एक-दूसरे से पुरुषार्थी बनने और युद्ध करने के लिए कहा, तो उनका अर्थ था कि पुरुष, स्त्रियों या बच्चों के विपरीत, युद्ध में साहसी और सफल होते हैं।</w:t>
      </w:r>
    </w:p>
    <w:p>
      <w:pPr/>
      <w:r>
        <w:rPr>
          <w:lang w:val="hi_IN" w:bidi="hi_IN"/>
        </w:rPr>
      </w:r>
      <w:r>
        <w:rPr>
          <w:lang w:val="hi_IN" w:bidi="hi_IN"/>
        </w:rPr>
        <w:t>यहाँ रुकें और समूह में चर्चा करें कि जब योद्धा अपने शत्रु से लड़ने से बहुत डरे हुए हों, तब आपका समुदाय आपके योद्धाओं को साहस के साथ लड़ने के लिए कैसे प्रोत्साहित करता है। आप लोगों को साहसी होने के लिए प्रोत्साहित करने के लिए किन वाक्यांशों का उपयोग करते हैं? इस ऑडियो को यहाँ रोकें।</w:t>
      </w:r>
    </w:p>
    <w:p>
      <w:pPr/>
      <w:r>
        <w:rPr>
          <w:lang w:val="hi_IN" w:bidi="hi_IN"/>
        </w:rPr>
      </w:r>
      <w:r>
        <w:rPr>
          <w:lang w:val="hi_IN" w:bidi="hi_IN"/>
        </w:rPr>
        <w:t>पाँचवें दृश्य में, पलिश्ती योद्धाओं ने इस प्रोत्साहन पर प्रतिक्रिया दी और इस्राएलियों से युद्ध किया। पलिश्तियों ने इस्राएलियों को पराजित किया, और बचा हुआ हर इस्राएली व्यक्ति अपने तम्बू में भाग गया। इसका अर्थ है कि जो इस्राएली बच गए, उन्होंने लड़ना छोड़ दिया। उस दिन पलिश्तियों ने 30,000 इस्राएली योद्धाओं को मार डाला। पलिश्तियों ने परमेश्वर के सन्दूक को भी ले लिया और एली के दो पुत्रों, होप्नी और पीनहास को मार डाला।</w:t>
      </w:r>
    </w:p>
    <w:p>
      <w:pPr/>
      <w:r>
        <w:rPr>
          <w:lang w:val="hi_IN" w:bidi="hi_IN"/>
        </w:rPr>
      </w:r>
      <w:r>
        <w:rPr>
          <w:lang w:val="hi_IN" w:bidi="hi_IN"/>
        </w:rPr>
        <w:t>यहाँ रुकें और उस समय की कहानियाँ सुनाएँ जब आपके शत्रुओं ने आपको युद्ध में पराजित किया था। जब शत्रु ने आपके योद्धाओं को पराजित किया तो आपके समुदाय ने कैसी प्रतिक्रिया दी? जिस शत्रु ने आपको पराजित किया उसने आपको पराजित करने के बाद आपके साथ कैसा व्यवहार किया?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4:1b-11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इस्राएली योद्धा</w:t>
      </w:r>
    </w:p>
    <w:p>
      <w:pPr>
        <w:pStyle w:val="ListBullet"/>
        <w:spacing w:line="240" w:lineRule="auto"/>
        <w:ind w:left="720"/>
      </w:pPr>
      <w:r>
        <w:rPr>
          <w:lang w:val="hi_IN" w:bidi="hi_IN"/>
        </w:rPr>
      </w:r>
      <w:r>
        <w:rPr>
          <w:lang w:val="hi_IN" w:bidi="hi_IN"/>
        </w:rPr>
        <w:t>पलिश्ती योद्धा</w:t>
      </w:r>
    </w:p>
    <w:p>
      <w:pPr>
        <w:pStyle w:val="ListBullet"/>
        <w:spacing w:line="240" w:lineRule="auto"/>
        <w:ind w:left="720"/>
      </w:pPr>
      <w:r>
        <w:rPr>
          <w:lang w:val="hi_IN" w:bidi="hi_IN"/>
        </w:rPr>
      </w:r>
      <w:r>
        <w:rPr>
          <w:lang w:val="hi_IN" w:bidi="hi_IN"/>
        </w:rPr>
        <w:t>इस्राएल के प्राचीन</w:t>
      </w:r>
    </w:p>
    <w:p>
      <w:pPr>
        <w:pStyle w:val="ListBullet"/>
        <w:spacing w:line="240" w:lineRule="auto"/>
        <w:ind w:left="720"/>
      </w:pPr>
      <w:r>
        <w:rPr>
          <w:lang w:val="hi_IN" w:bidi="hi_IN"/>
        </w:rPr>
      </w:r>
      <w:r>
        <w:rPr>
          <w:lang w:val="hi_IN" w:bidi="hi_IN"/>
        </w:rPr>
        <w:t>संदेशवाहक, वे लोग जिन्हें सेना ने वाचा के सन्दूक को लाने के लिए भेजा था</w:t>
      </w:r>
    </w:p>
    <w:p>
      <w:pPr>
        <w:pStyle w:val="ListBullet"/>
        <w:spacing w:line="240" w:lineRule="auto"/>
        <w:ind w:left="720"/>
      </w:pPr>
      <w:r>
        <w:rPr>
          <w:lang w:val="hi_IN" w:bidi="hi_IN"/>
        </w:rPr>
      </w:r>
      <w:r>
        <w:rPr>
          <w:lang w:val="hi_IN" w:bidi="hi_IN"/>
        </w:rPr>
        <w:t>और होप्नी और पीनहास</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इस्राएल के योद्धा पलिश्तियों के विरुद्ध युद्ध करने गए।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के योद्धाओं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इस्राएलियों ने एबेनेजेर में डेरा डाला, और पलिश्तियों ने अपेक में डेरा डाला।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पलिश्ती योद्धाओं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पलिश्ती इस्राएलियों के विरुद्ध युद्ध की पंक्तियों में अपने आप को व्यवस्थित कर 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पलिश्ती योद्धाओं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युद्ध शुरू हुआ, तो पलिश्ती योद्धाओं ने इस्राएली योद्धाओं को पराजित किया और उनमें से 4,000 को युद्ध के मैदान में मार डाला।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योद्धाओं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पलिश्ती योद्धाओं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दृश्य में, युद्ध में बच गए इस्राएली योद्धा एबेनेजेर के अपने डेरे में लौट गए और इस्राएलियों के अगुवों को बताया कि युद्ध कैसे चला था। इस्राएल के पुरनियों ने पूछा, “यहोवा ने आज हमें पलिश्तियों के सामने पराजित क्यों किया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के पुरनियों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 के पुरनियों ने निर्णय लिया कि वे यहोवा की वाचा के सन्दूक को शीलो से ले आएँ और उसे युद्ध के लिए ले आएँ, ताकि वह इस्राएलियों को शत्रु के हाथ से बचाए।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के पुरनियों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तीसरे दृश्य में, सेना ने शीलो में सन्देशवाहक भेजे और सेनाओं के यहोवा की वाचा का सन्दूक ले आई, जो करूबों के ऊपर विराजमान है। एली के दो पुत्र, होप्नी और पीनहास, भी यहोवा की वाचा के सन्दूक के साथ आए।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संदेशवाहकों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होप्नी और पीनहास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लोग सन्दूक को एबेनेज़र के इस्राएलियों के डेरे में ले गए, तब इस्राएल के योद्धाओं ने आनन्द से ललकार की। योद्धाओं ने इतना ज़ोर से ललकार की कि जिस भूमि पर वे खड़े थे, वह काँप उठी।</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के योद्धाओं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चौथे दृश्य में, पलिश्ती योद्धाओं ने इस्राएल के योद्धाओं के उस बड़े ललकार का शोर सुना। पलिश्ती योद्धा इस चिल्लाकर से उलझन में थे और भयभीत हो गए और एक-दूसरे से पूछने लगे कि ललकार का अर्थ क्या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पलिश्ती योद्धाओं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पाँचवें दृश्य में, पलिश्तियों को पता चला कि इस्राएली सन्दूक को अपने डेरे में ले गए थे। पलिश्ती बहुत भयभीत हो गए और उन्होंने कहा कि देवता इस्राएलियों के डेरे में आ गए हैं। पलिश्तियों ने कहा कि इसका अर्थ यह था कि उन पर बड़ी विपत्ति आई थी, क्योंकि उन्होंने अपने इतिहास में पहले कभी ऐसी स्थिति का अनुभव नहीं किया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पलिश्तियों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पलिश्तियों ने कहा कि वे विनाश के लिए हैं, क्योंकि जो देवता इस्राएलियों के डेरे में आए थे, वे वही देवता थे जिन्होंने मिस्रियों पर जंगल में विपत्तियाँ डाली थीं। पलिश्तियों ने पूछा कि उन्हें इन देवताओं के हाथ से कौन बचाएगा।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पलिश्तियों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पलिश्ती एक-दूसरे को शक्तिशाली बनने और लड़ने के लिए प्रोत्साहित करते थे। पलिश्ती कहते हैं कि यदि वे नहीं करेंगे, तो इस्राएली उन्हें इस्राएलियों की सेवा करने के लिए मजबूर करेंगे, जैसे इस्राएली पहले पलिश्तियों की सेवा करते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पलिश्तियों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पाँचवें दृश्य में, पलिश्ती योद्धाओं ने साहसपूर्वक युद्ध किया और इस्राएलियों को पराजित किया। पलिश्तियों ने इस्राएल के 30,000 योद्धाओं को मार डाला। इस्राएल के बाकी योद्धा जो मरे नहीं थे, वे युद्ध से भाग गए, और हर व्यक्ति अपने तम्बू को लौट गया। पलिश्तियों ने सन्दूक को ले लिया और एली के दो पुत्रों, होप्नी और पीनहास को मार डाला।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के योद्धाओं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पलिश्तियों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4:1b-11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इस्राएली पलिश्तियों के विरुद्ध युद्ध करने के लिए निकले। पलिश्ती उन लोगों की एक जाति थी जो इस्राएलियों के कनान में आने से पहले नाव से आते थे और कनान देश के कुछ भागों में बस जाते थे। पलिश्ती इस्राएलियों के शत्रु बन गए और इस्राएलियों के साथ कई युद्ध लड़े।</w:t>
      </w:r>
    </w:p>
    <w:p>
      <w:pPr/>
      <w:r>
        <w:rPr>
          <w:lang w:val="hi_IN" w:bidi="hi_IN"/>
        </w:rPr>
      </w:r>
      <w:r>
        <w:rPr>
          <w:lang w:val="hi_IN" w:bidi="hi_IN"/>
        </w:rPr>
        <w:t xml:space="preserve">यहाँ रुकें और समूह में चर्चा करें कि आप </w:t>
      </w:r>
      <w:r>
        <w:rPr>
          <w:b/>
          <w:lang w:val="hi_IN" w:bidi="hi_IN"/>
        </w:rPr>
        <w:t>पलिश्तियों</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जब युद्ध शुरू हुआ, तो पलिश्तियों ने इस्राएलियों को पराजित किया और 4,000 इस्राएली योद्धाओं को मार डाला। शेष इस्राएली योद्धा जो मारे नहीं गए थे, वे डेरे में लौट आए और पुरनियों को बताया कि क्या हुआ था। पुरनिया वह व्यक्ति होता है जिसके पास समुदाय में अधिकार होता है। पुरनिया आमतौर पर किसी परिवार या परिवारों के समूह का मुखिया होता था। पुरनियों का एक समूह मिलकर समुदाय के मामलों पर निर्णय लेने के लिए इकट्ठा होता था। जब आप इस शब्द का अनुवाद कर रहे हों, तो यह ध्यान रखें कि आप ऐसा शब्द इस्तेमाल न करें जिसका अर्थ केवल "बूढ़े लोग" हो। एक पुरनिये का वृद्ध व्यक्ति होना जरूरी नहीं था, यद्यपि वह बहुत कम उम्र का भी नहीं होता था।</w:t>
      </w:r>
    </w:p>
    <w:p>
      <w:pPr/>
      <w:r>
        <w:rPr>
          <w:lang w:val="hi_IN" w:bidi="hi_IN"/>
        </w:rPr>
      </w:r>
      <w:r>
        <w:rPr>
          <w:lang w:val="hi_IN" w:bidi="hi_IN"/>
        </w:rPr>
        <w:t xml:space="preserve">यहाँ रुकें और समूह में चर्चा करें कि आप </w:t>
      </w:r>
      <w:r>
        <w:rPr>
          <w:b/>
          <w:lang w:val="hi_IN" w:bidi="hi_IN"/>
        </w:rPr>
        <w:t>पुरनियों</w:t>
      </w:r>
      <w:r>
        <w:rPr>
          <w:lang w:val="hi_IN" w:bidi="hi_IN"/>
        </w:rPr>
        <w:t xml:space="preserve"> के लिए किस शब्द या वाक्यांश का उपयोग करेंगे। अधिक जानकारी के लिए मुख्य शब्दावली में पुरनिए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पुरनियों ने निर्णय लिया कि लोगों को परमेश्वर के सन्दूक को शीलो से युद्ध में ले जाना चाहिए। “परमेश्वर का सन्दूक” उस लंबे संदूक को दर्शाता है जिसे परमेश्वर ने मूसा से बबूल की लकड़ी से बनाने के लिए कहा। सन्दूक का आकार लगभग 115×69×69 सेंटीमीटर था, और लोगों ने उसके भीतर और बाहर दोनों ओर सोना मढ़ा था। सन्दूक में वे पटियाएँ रखी थीं जिन पर यहोवा ने मूसा को व्यवस्था दी थी, मन्ना का एक पात्र, और हारून की वह लाठी जिसमें कलियाँ निकल आई थीं। </w:t>
      </w:r>
    </w:p>
    <w:p>
      <w:pPr/>
      <w:r>
        <w:rPr>
          <w:lang w:val="hi_IN" w:bidi="hi_IN"/>
        </w:rPr>
      </w:r>
      <w:r>
        <w:rPr>
          <w:lang w:val="hi_IN" w:bidi="hi_IN"/>
        </w:rPr>
        <w:t xml:space="preserve">यहाँ रुकें और समूह में चर्चा करें कि आप </w:t>
      </w:r>
      <w:r>
        <w:rPr>
          <w:b/>
          <w:lang w:val="hi_IN" w:bidi="hi_IN"/>
        </w:rPr>
        <w:t>परमेश्वर</w:t>
      </w:r>
      <w:r>
        <w:rPr>
          <w:lang w:val="hi_IN" w:bidi="hi_IN"/>
        </w:rPr>
        <w:t xml:space="preserve"> के लिए सामान्य शब्द और </w:t>
      </w:r>
      <w:r>
        <w:rPr>
          <w:b/>
          <w:lang w:val="hi_IN" w:bidi="hi_IN"/>
        </w:rPr>
        <w:t>परमेश्वर के सन्दूक</w:t>
      </w:r>
      <w:r>
        <w:rPr>
          <w:lang w:val="hi_IN" w:bidi="hi_IN"/>
        </w:rPr>
        <w:t xml:space="preserve"> के लिए किस शब्द या वाक्यांश का उपयोग करेंगे। अधिक जानकारी के लिए मुख्य शब्दावली में वाचा का सन्दूक देखें। इस कहानी में, कहानीकार सन्दूक को तीन अलग-अलग नामों से पुकारता है: “परमेश्वर का सन्दूक,” “यहोवा की वाचा का सन्दूक,” और “यहोवा का सन्दूक।” इस ऑडियो को यहाँ रोकें।</w:t>
      </w:r>
    </w:p>
    <w:p>
      <w:pPr/>
      <w:r>
        <w:rPr>
          <w:lang w:val="hi_IN" w:bidi="hi_IN"/>
        </w:rPr>
      </w:r>
      <w:r>
        <w:rPr>
          <w:lang w:val="hi_IN" w:bidi="hi_IN"/>
        </w:rPr>
        <w:t>इसलिए पुरनियों ने शीलो में संदेशवाहकों को भेजा ताकि वे सेनाओं के यहोवा की वाचा के सन्दूक को ले आए, जो करूबों के बीच रहता है। “करूबों के बीच विराजमान सेनाओं का यहोवा” यहोवा की पूर्ण उपाधियों में से एक है, और आपको इस उपाधि का अनुवाद एक ही वाक्यांश में करना चाहिए।</w:t>
      </w:r>
    </w:p>
    <w:p>
      <w:pPr/>
      <w:r>
        <w:rPr>
          <w:lang w:val="hi_IN" w:bidi="hi_IN"/>
        </w:rPr>
      </w:r>
      <w:r>
        <w:rPr>
          <w:lang w:val="hi_IN" w:bidi="hi_IN"/>
        </w:rPr>
        <w:t xml:space="preserve">यहाँ रुकें और समूह में चर्चा करें कि आप सेनाओं के यहोवा के लिए किस शब्द या वाक्यांश का उपयोग करेंगे जो </w:t>
      </w:r>
      <w:r>
        <w:rPr>
          <w:b/>
          <w:lang w:val="hi_IN" w:bidi="hi_IN"/>
        </w:rPr>
        <w:t>करूबों के बीच निवास करता है।</w:t>
      </w:r>
      <w:r>
        <w:rPr>
          <w:lang w:val="hi_IN" w:bidi="hi_IN"/>
        </w:rPr>
        <w:t xml:space="preserve"> अधिक जानकारी के लिए मुख्य शब्दावली में सेनाओं के यहोवा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करूब किसी प्रकार के बुद्धिमान और सामर्थी स्वर्गदूत-सदृश प्राणी थे। करूब पवित्र स्थानों की रक्षा करते हैं। करूब अक्सर यहोवा की उपस्थिति का प्रतीक होता है। करूबों का शरीर सिंह के समान, पंख पक्षी के समान, और मुख मनुष्य के समान होता है। </w:t>
      </w:r>
    </w:p>
    <w:p>
      <w:pPr/>
      <w:r>
        <w:rPr>
          <w:lang w:val="hi_IN" w:bidi="hi_IN"/>
        </w:rPr>
      </w:r>
      <w:r>
        <w:rPr>
          <w:lang w:val="hi_IN" w:bidi="hi_IN"/>
        </w:rPr>
        <w:t xml:space="preserve">यहाँ रुकें और समूह में चर्चा करें कि आप </w:t>
      </w:r>
      <w:r>
        <w:rPr>
          <w:b/>
          <w:lang w:val="hi_IN" w:bidi="hi_IN"/>
        </w:rPr>
        <w:t>करूब</w:t>
      </w:r>
      <w:r>
        <w:rPr>
          <w:lang w:val="hi_IN" w:bidi="hi_IN"/>
        </w:rPr>
        <w:t xml:space="preserve"> के लिए किस शब्द या वाक्यांश का उपयोग करेंगे। अधिक जानकारी के लिए मुख्य शब्दावली में करूब देखें। यदि आपने बाइबल की किसी अन्य पुस्तक में इस शब्द का पहले ही अनुवाद किया है, तो यहाँ भी उसी शब्द का उपयोग करें जो आपने वहाँ किया था। इस ऑडियो को यहाँ रोकें।</w:t>
      </w:r>
    </w:p>
    <w:p>
      <w:pPr/>
      <w:r>
        <w:rPr>
          <w:lang w:val="hi_IN" w:bidi="hi_IN"/>
        </w:rPr>
      </w:r>
      <w:r>
        <w:rPr>
          <w:lang w:val="hi_IN" w:bidi="hi_IN"/>
        </w:rPr>
        <w:t>जब लोग यहोवा की वाचा के सन्दूक को इस्राएली शिविर में लेकर आए, तब वहाँ उपस्थित इस्राएली योद्धाओं ने बड़े जोर से जयजयकार की। जब पलिश्तियों ने यह शोर सुना, तो उन्होंने पूछा कि इब्रियों के डेरे में क्या शोर है। “इब्री” उन जनसमूह का नाम है जो अब्राहम के वंशज हैं, परन्तु यह उस भाषा का नाम भी है जो इस जनसमूह ने बोली थी। अब्राहम के वंशज अक्सर विदेशियों से बात करते समय अपने आप को इब्री कहकर सम्बोधित करते थे। जब कोई इस्राएली अपने आप को किसी दूसरे जातीय समूह के व्यक्ति से अलग करना चाहता था, तो वह अपने आप को “इब्री” कहता था। साथ ही, जब कोई विदेशी अपने आप को किसी इस्राएली से अलग दिखाना चाहता था, तो वह उस इस्राएली को "इब्री" कहता है। जब पलिश्तियों ने इस्राएलियों को इब्री कहा, तब उन्होंने इसे एक अपमानजनक नाम के रूप में कहा। अनुवादकों को इस्राएली शब्द का उपयोग नहीं करना चाहिए जहाँ कहानीकार इब्रानी शब्द का उपयोग करता है।</w:t>
      </w:r>
    </w:p>
    <w:p>
      <w:pPr/>
      <w:r>
        <w:rPr>
          <w:lang w:val="hi_IN" w:bidi="hi_IN"/>
        </w:rPr>
      </w:r>
      <w:r>
        <w:rPr>
          <w:lang w:val="hi_IN" w:bidi="hi_IN"/>
        </w:rPr>
        <w:t xml:space="preserve">यहाँ रुकें और समूह में चर्चा करें कि आप </w:t>
      </w:r>
      <w:r>
        <w:rPr>
          <w:b/>
          <w:lang w:val="hi_IN" w:bidi="hi_IN"/>
        </w:rPr>
        <w:t>इब्रियों</w:t>
      </w:r>
      <w:r>
        <w:rPr>
          <w:lang w:val="hi_IN" w:bidi="hi_IN"/>
        </w:rPr>
        <w:t xml:space="preserve"> के लिए किस शब्द या वाक्यांश का उपयोग करेंगे। अधिक जानकारी के लिए मुख्य शब्दावली में इब्रियों शब्द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जब पलिश्तियों को पता चला कि इस्राएली यहोवा की वाचा का सन्दूक अपने डेरे में ले आए हैं, तो पलिश्तियों ने कहा कि ये वे देवता हैं जिन्होंने जंगल में मिस्रियों को तरह-तरह की विपत्तियों से मारा था। विपत्तियाँ उन कष्टों या दण्डों को दर्शाती हैं जिन्हें यहोवा लोगों पर भेजता था। यहोवा ने मिस्र का कई अलग-अलग विपत्तियों से न्याय किया।</w:t>
      </w:r>
    </w:p>
    <w:p>
      <w:pPr/>
      <w:r>
        <w:rPr>
          <w:lang w:val="hi_IN" w:bidi="hi_IN"/>
        </w:rPr>
      </w:r>
      <w:r>
        <w:rPr>
          <w:lang w:val="hi_IN" w:bidi="hi_IN"/>
        </w:rPr>
        <w:t xml:space="preserve">यहाँ रुकें और समूह में चर्चा करें कि आप </w:t>
      </w:r>
      <w:r>
        <w:rPr>
          <w:b/>
          <w:lang w:val="hi_IN" w:bidi="hi_IN"/>
        </w:rPr>
        <w:t>देवताओं</w:t>
      </w:r>
      <w:r>
        <w:rPr>
          <w:lang w:val="hi_IN" w:bidi="hi_IN"/>
        </w:rPr>
        <w:t xml:space="preserve"> और </w:t>
      </w:r>
      <w:r>
        <w:rPr>
          <w:b/>
          <w:lang w:val="hi_IN" w:bidi="hi_IN"/>
        </w:rPr>
        <w:t>महामारियों</w:t>
      </w:r>
      <w:r>
        <w:rPr>
          <w:lang w:val="hi_IN" w:bidi="hi_IN"/>
        </w:rPr>
        <w:t xml:space="preserve"> के लिए किन शब्दों या वाक्यांशों का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जंगल एक ऐसा सुनसान और बंजर स्थान है जहाँ पानी नहीं होता। जंगल में लगभग कोई पेड़ या झाड़ियाँ नहीं उगती। जंगल की भूमि सूखी और पथरीली होती है, और वहाँ जंगली पशु इधर-उधर घूमते रहते हैं। लोग जंगल में नहीं रहते हैं। </w:t>
      </w:r>
    </w:p>
    <w:p>
      <w:pPr/>
      <w:r>
        <w:rPr>
          <w:lang w:val="hi_IN" w:bidi="hi_IN"/>
        </w:rPr>
      </w:r>
      <w:r>
        <w:rPr>
          <w:lang w:val="hi_IN" w:bidi="hi_IN"/>
        </w:rPr>
        <w:t xml:space="preserve">यहाँ रुकें और समूह के रूप में चर्चा करें कि आप </w:t>
      </w:r>
      <w:r>
        <w:rPr>
          <w:b/>
          <w:lang w:val="hi_IN" w:bidi="hi_IN"/>
        </w:rPr>
        <w:t>जंगल</w:t>
      </w:r>
      <w:r>
        <w:rPr>
          <w:lang w:val="hi_IN" w:bidi="hi_IN"/>
        </w:rPr>
        <w:t xml:space="preserve"> के लिए किस शब्द या वाक्यांश का उपयोग करेंगे। अधिक जानकारी के लिए मुख्य शब्दावली में जंगल शब्द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4:12–22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4:12–22 को सुनें और अपने मन में रखें।</w:t>
      </w:r>
    </w:p>
    <w:p>
      <w:pPr/>
      <w:r>
        <w:rPr>
          <w:lang w:val="hi_IN" w:bidi="hi_IN"/>
        </w:rPr>
      </w:r>
      <w:r>
        <w:rPr>
          <w:lang w:val="hi_IN" w:bidi="hi_IN"/>
        </w:rPr>
        <w:t>यदि सम्भव हो, तो 1 शमूएल 4:12–22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4:12–22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पलिश्तियों ने कई इस्राएली योद्धाओं को मार डाला और युद्ध में इस्राएलियों को पराजित किया। पलिश्तियों ने एली के दो पुत्रों, होप्नी और पीनहास को भी मार डाला, और पलिश्तियों ने यहोवा की वाचा के सन्दूक को अपने पास ले लिया।</w:t>
      </w:r>
    </w:p>
    <w:p>
      <w:pPr/>
      <w:r>
        <w:rPr>
          <w:lang w:val="hi_IN" w:bidi="hi_IN"/>
        </w:rPr>
      </w:r>
      <w:r>
        <w:rPr>
          <w:lang w:val="hi_IN" w:bidi="hi_IN"/>
        </w:rPr>
        <w:t>इस कहानी में, बिन्यामीन के गोत्र का एक व्यक्ति उस युद्ध से बच निकला जहाँ दोनों सेनाएँ लड़ी थीं। उसी दिन, वह व्यक्ति शीलो की ओर दौड़ता है। एबेनेजर से शीलो तक की दूरी लगभग 30 किलोमीटर है। संदेशवाहक के लिए खबर पहुँचाने के लिए बहुत दूर तक दौड़ना सामान्य बात थी। उस व्यक्ति ने अपने कपड़े फाड़ दिए थे और अपने सिर पर मिट्टी डाली थी। इस्राएलियों ने इस तरह से अपना दुःख दिखाया।</w:t>
      </w:r>
    </w:p>
    <w:p>
      <w:pPr/>
      <w:r>
        <w:rPr>
          <w:lang w:val="hi_IN" w:bidi="hi_IN"/>
        </w:rPr>
      </w:r>
      <w:r>
        <w:rPr>
          <w:lang w:val="hi_IN" w:bidi="hi_IN"/>
        </w:rPr>
        <w:t>यहाँ रुकें और समूह के रूप में इस प्रश्न पर चर्चा करें: जब आपकी संस्कृति में लोग गहरा दुख महसूस करते हैं, तो वे किस प्रकार के काम करते हैं? इस ऑडियो को यहाँ रोकें।</w:t>
      </w:r>
    </w:p>
    <w:p>
      <w:pPr/>
      <w:r>
        <w:rPr>
          <w:lang w:val="hi_IN" w:bidi="hi_IN"/>
        </w:rPr>
      </w:r>
      <w:r>
        <w:rPr>
          <w:lang w:val="hi_IN" w:bidi="hi_IN"/>
        </w:rPr>
        <w:t>जब उस व्यक्ति ने शीलो में प्रवेश किया, तो याजक एली अपने आसन पर बैठा सड़क देख रहा था। शीलो वह नगर है जहाँ इस्राएलियों ने उस समय से पहले निवास-स्थान स्थापित किया था जब इस्राएल के गोत्र दो अलग-अलग राज्यों में विभाजित हो गए थे। एली नगर के फाटक पर सड़क के किनारे अपने आसन पर बैठा था, जो नगर के चारों ओर से खुलने वाले दरवाजे या दीवार को दर्शाता है। संभव है कि एली यहाँ बैठा था ताकि वह इस्राएल के योद्धाओं को लौटते हुए सुन सके, क्योंकि वह सन्दूक के लिए चिंतित था।</w:t>
      </w:r>
    </w:p>
    <w:p>
      <w:pPr/>
      <w:r>
        <w:rPr>
          <w:lang w:val="hi_IN" w:bidi="hi_IN"/>
        </w:rPr>
      </w:r>
      <w:r>
        <w:rPr>
          <w:lang w:val="hi_IN" w:bidi="hi_IN"/>
        </w:rPr>
        <w:t>यहाँ रुकें और समूह के रूप में नगर के फाटक की एक तस्वीर देखें। इस ऑडियो को यहाँ रोकें।</w:t>
      </w:r>
    </w:p>
    <w:p>
      <w:pPr/>
      <w:r>
        <w:rPr>
          <w:lang w:val="hi_IN" w:bidi="hi_IN"/>
        </w:rPr>
      </w:r>
      <w:r>
        <w:rPr>
          <w:lang w:val="hi_IN" w:bidi="hi_IN"/>
        </w:rPr>
        <w:t>एली अंधा था और देख नहीं सकता था, परन्तु एली घबराया हुआ इंतजार कर रहा था। एली का हृदय सन्दूक के लिए कांपने लगा। इसका अर्थ है कि एली सन्दूक के बारे में चिंतित था, क्योंकि इस्राएली योद्धा उसे अपने साथ युद्ध करने के लिए ले गए थे। एली अपनी आँखों से नहीं देख रहा था क्योंकि एली अंधा था। एली चिंतित और कांपते हुए हृदय से इंतजार कर रहा था, क्योंकि वह डरता था कि सन्दूक सुरक्षित नहीं था।</w:t>
      </w:r>
    </w:p>
    <w:p>
      <w:pPr/>
      <w:r>
        <w:rPr>
          <w:lang w:val="hi_IN" w:bidi="hi_IN"/>
        </w:rPr>
      </w:r>
      <w:r>
        <w:rPr>
          <w:lang w:val="hi_IN" w:bidi="hi_IN"/>
        </w:rPr>
        <w:t>बिन्यामीन के गोत्र का वह व्यक्ति नगर में प्रवेश किया और नगर के लोगों को यह बताना शुरू किया कि पलिश्तियों के विरुद्ध युद्ध में इस्राएली सेना के साथ क्या हुआ था। जब लोगों ने यह समाचार सुना तो सभी लोग भय से चिल्ला उठे।</w:t>
      </w:r>
    </w:p>
    <w:p>
      <w:pPr/>
      <w:r>
        <w:rPr>
          <w:lang w:val="hi_IN" w:bidi="hi_IN"/>
        </w:rPr>
      </w:r>
      <w:r>
        <w:rPr>
          <w:lang w:val="hi_IN" w:bidi="hi_IN"/>
        </w:rPr>
        <w:t>यहाँ रुकें और समूह में इस प्रश्न पर चर्चा करें: उस समय के बारे में बताइए जब किसी ने आपके समुदाय को बहुत बुरा समाचार सुनाया हो। लोगों ने कैसी प्रतिक्रिया दी? उदाहरण के लिए, आपका समुदाय अपने समुदाय के सबसे महत्वपूर्ण व्यक्ति की मृत्यु के बारे में कैसी प्रतिक्रिया देगा? इस ऑडियो को यहाँ रोकें।</w:t>
      </w:r>
    </w:p>
    <w:p>
      <w:pPr/>
      <w:r>
        <w:rPr>
          <w:lang w:val="hi_IN" w:bidi="hi_IN"/>
        </w:rPr>
      </w:r>
      <w:r>
        <w:rPr>
          <w:lang w:val="hi_IN" w:bidi="hi_IN"/>
        </w:rPr>
        <w:t>एली ने नगर के लोगों के रोने की आवाज़ सुनी। एली ने पुकारा और पूछा कि लोग इतना शोर क्यों कर रहे हैं। उसी समय, उस व्यक्ति ने जल्दी-जल्दी आकर एली को यह समाचार बताया।</w:t>
      </w:r>
    </w:p>
    <w:p>
      <w:pPr/>
      <w:r>
        <w:rPr>
          <w:lang w:val="hi_IN" w:bidi="hi_IN"/>
        </w:rPr>
      </w:r>
      <w:r>
        <w:rPr>
          <w:lang w:val="hi_IN" w:bidi="hi_IN"/>
        </w:rPr>
        <w:t>कहानीकार एली के बारे में अधिक जानकारी देकर कहानी की घटना को रोकता है। कहानीकार कथावाचक हमें बताता है कि एली 98 वर्ष का था, और उसकी आँखें ऐसी हो गई थीं कि वह देख नहीं सकता था। इसका अर्थ है कि एली अंधा था। हम जानते हैं कि बाकी लोग देख सकते थे कि बिन्यामीनी व्यक्ति ने अपने कपड़े फाड़ दिए थे और अपने सिर पर धूल डाली थी। परन्तु क्योंकि एली बूढ़ा और अंधा था, इसलिए वह समझ नहीं पा रहा था कि क्या हो रहा है। कहानीकार हमें यह भी बता सकता है कि एली बहुत वृद्ध है, ताकि हमें यह समझने में मदद मिल सके कि एली की अचानक मृत्यु क्यों हो जाती है।</w:t>
      </w:r>
    </w:p>
    <w:p>
      <w:pPr/>
      <w:r>
        <w:rPr>
          <w:lang w:val="hi_IN" w:bidi="hi_IN"/>
        </w:rPr>
      </w:r>
      <w:r>
        <w:rPr>
          <w:lang w:val="hi_IN" w:bidi="hi_IN"/>
        </w:rPr>
        <w:t>यहाँ रुकें और समूह में इस प्रश्न पर चर्चा करें: अपने समुदाय के उन वृद्ध लोगों की कहानियाँ सुनाएँ जिनकी अचानक मृत्यु हो गई, जबकि किसी को भी उनके निधन की आशंका नहीं थी। इस ऑडियो को यहाँ रोकें।</w:t>
      </w:r>
    </w:p>
    <w:p>
      <w:pPr/>
      <w:r>
        <w:rPr>
          <w:lang w:val="hi_IN" w:bidi="hi_IN"/>
        </w:rPr>
      </w:r>
      <w:r>
        <w:rPr>
          <w:lang w:val="hi_IN" w:bidi="hi_IN"/>
        </w:rPr>
        <w:t>बिन्यामीनी व्यक्ति ने एली से कहा कि वह वही व्यक्ति है जो युद्ध से आया है। क्योंकि एली अंधा था और उसके फटे हुए कपड़ों या सिर पर लगी धूल को नहीं देख सकता था, इसलिए एली को तुरंत नहीं पता था कि इस्राएली युद्ध हार गए थे। उस व्यक्ति ने दोहराया कि वह वही व्यक्ति है जो उसी दिन युद्ध से भाग गया था। इसका अर्थ यह नहीं है कि वह व्यक्ति युद्ध से भाग गया। इसका अर्थ है कि युद्ध समाप्त होने के बाद वह व्यक्ति शीलो की ओर दौड़ता है और बताता है कि पलिश्तियों ने इस्राएलियों को पराजित कर दिया था। एली ने उस व्यक्ति से पूछा कि क्या हुआ था। एली ने उस व्यक्ति को एली का पुत्र कहा। संभवतः ऐसा इसलिए था क्योंकि एली उस समाचार को सुनने के विषय में बहुत चिन्तित और भयभीत था जो वह सुनने वाला था। यह भी संभव है कि उस व्यक्ति को एली को यह दुखद समाचार बताना कठिन लगा हो, और एली उस व्यक्ति को बोलने के लिए प्रोत्साहित करना चाहता था।</w:t>
      </w:r>
    </w:p>
    <w:p>
      <w:pPr/>
      <w:r>
        <w:rPr>
          <w:lang w:val="hi_IN" w:bidi="hi_IN"/>
        </w:rPr>
      </w:r>
      <w:r>
        <w:rPr>
          <w:lang w:val="hi_IN" w:bidi="hi_IN"/>
        </w:rPr>
        <w:t>यहाँ रुकें और समूह में इस प्रश्न पर चर्चा करें: उस समय की कोई कहानी सुनाएँ जब कोई आपके समुदाय को भयानक समाचार लाया हो। बुरी खबर लाने वाला व्यक्ति किससे बात करता था, और वह व्यक्ति कैसे बात करता था? ऑडियो को यहाँ रोकें।</w:t>
      </w:r>
    </w:p>
    <w:p>
      <w:pPr/>
      <w:r>
        <w:rPr>
          <w:lang w:val="hi_IN" w:bidi="hi_IN"/>
        </w:rPr>
      </w:r>
      <w:r>
        <w:rPr>
          <w:lang w:val="hi_IN" w:bidi="hi_IN"/>
        </w:rPr>
        <w:t>उस व्यक्ति ने एली को तीन भागों में यह समाचार बताया। उस व्यक्ति ने एली से कहा कि इस्राएल की सेना पलिश्तियों से भाग गई थी और उन्हें बड़ी पराजय का सामना करना पड़ा था। इसका अर्थ है कि पलिश्तियों ने इस्राएल को पराजित किया था और उनके कई योद्धाओं को मार डाला था। उस व्यक्ति ने कहा कि पलिश्तियों ने एली के दो पुत्रों, होप्नी और पीनहास को भी मार डाला था। उस व्यक्ति ने एली से यह भी कहा कि पलिश्तियों ने परमेश्वर के सन्दूक को भी ले लिया था। जैसे ही उस व्यक्ति ने एली को बताया कि पलिश्तियों ने सन्दूक को ले लिया है, तब एली अपनी आसन से पीछे की ओर गिर गया, जो नगर के फाटक के पास था।</w:t>
      </w:r>
    </w:p>
    <w:p>
      <w:pPr/>
      <w:r>
        <w:rPr>
          <w:lang w:val="hi_IN" w:bidi="hi_IN"/>
        </w:rPr>
      </w:r>
      <w:r>
        <w:rPr>
          <w:lang w:val="hi_IN" w:bidi="hi_IN"/>
        </w:rPr>
        <w:t>क्योंकि एली एक वृद्ध और भारी व्यक्ति था, जब एली पीछे गिर गया, तब उसकी गर्दन की हड्डियाँ टूट गई और एली की मृत्यु हो गई। एली ने 40 वर्षों तक इस्राएल का न्याय किया था। इसका अर्थ है कि एली के इस्राएल के न्यायी होने का समय समाप्त हो गया था। चालीस वर्ष एक पीढ़ी का प्रतिनिधित्व करते हैं। संभव है कि 40 की संख्या उन वर्षों की सटीक संख्या नहीं है जिनमें एली ने इस्राएल का न्याय किया था। न्यायी इस्राएल के लोगों के अगुवे थे। यहोवा ने इस्राएल के लोगों को अलग-अलग समय पर कई न्यायी दिए थे। न्यायी इस्राएल के लोगों का मार्गदर्शन करते थे और कभी-कभी इस्राएलियों को उनके शत्रुओं से बचाते थे। न्यायी समुदाय के प्रधान या बड़े प्राचीन की तरह व्यवहार करता है।</w:t>
      </w:r>
    </w:p>
    <w:p>
      <w:pPr/>
      <w:r>
        <w:rPr>
          <w:lang w:val="hi_IN" w:bidi="hi_IN"/>
        </w:rPr>
      </w:r>
      <w:r>
        <w:rPr>
          <w:lang w:val="hi_IN" w:bidi="hi_IN"/>
        </w:rPr>
        <w:t>यहाँ रुकें और समूह के रूप में इस प्रश्न पर चर्चा करें: आपके समुदाय में लोगों के बीच विवादों को कौन सुलझाता है? इस व्यक्ति की अन्य कौन-सी भूमिकाएँ होती हैं, और आपका समुदाय इस व्यक्ति को कैसे चुनता है? जब किसी न्यायी या न्यायी के समान व्यक्ति की मृत्यु हो जाती है, तो क्या होता है? इस ऑडियो को यहाँ रोकें।</w:t>
      </w:r>
    </w:p>
    <w:p>
      <w:pPr/>
      <w:r>
        <w:rPr>
          <w:lang w:val="hi_IN" w:bidi="hi_IN"/>
        </w:rPr>
      </w:r>
      <w:r>
        <w:rPr>
          <w:lang w:val="hi_IN" w:bidi="hi_IN"/>
        </w:rPr>
        <w:t>उसी समय एली की बहू, जो उसके पुत्र पीनहास की पत्नी थी, गर्भवती थी और उसके प्रसव का समय निकट था। पीनहास की पत्नी ने सुना कि पलिश्तियों ने परमेश्वर की वाचा के सन्दूक पर अधिकार कर लिया है और उसका ससुर एली और उसका पति पीनहास मर गया है। जब पीनहास की पत्नी ने यह समाचार सुना, तब प्रसव की पीड़ा उस पर हावी हो गई, और उसने झुककर एक बच्चे को जन्म दिया। इस्राएली स्त्रियाँ घुटनों के बल झुककर या घुटने टेककर जन्म देती थीं।</w:t>
      </w:r>
    </w:p>
    <w:p>
      <w:pPr/>
      <w:r>
        <w:rPr>
          <w:lang w:val="hi_IN" w:bidi="hi_IN"/>
        </w:rPr>
      </w:r>
      <w:r>
        <w:rPr>
          <w:lang w:val="hi_IN" w:bidi="hi_IN"/>
        </w:rPr>
        <w:t>यहाँ रुकें और समूह के रूप में इस प्रश्न पर चर्चा करें: आपकी संस्कृति में स्त्रियाँ जन्म कैसे देती हैं? जन्म देने में स्त्रियों की सहायता कौन करता है? किसी स्त्री के साथ क्या होता है जो आधी रात में जन्म देती है, या ऐसी स्थिति में जब वह चिकित्सकों से संपर्क नहीं कर सकती है? ऑडियो को यहाँ रोकें।</w:t>
      </w:r>
    </w:p>
    <w:p>
      <w:pPr/>
      <w:r>
        <w:rPr>
          <w:lang w:val="hi_IN" w:bidi="hi_IN"/>
        </w:rPr>
      </w:r>
      <w:r>
        <w:rPr>
          <w:lang w:val="hi_IN" w:bidi="hi_IN"/>
        </w:rPr>
        <w:t>एली की बहू को बच्चे के जन्म के समय बहुत कठिन प्रसव हुआ, लेकिन जिन स्त्रियों ने उसके प्रसव में सहायता की, उन्होंने यह कहकर उसका हौसला बढ़ाया और उसे सांत्वना दी कि उसने एक पुत्र को जन्म दिया है। एक पुत्र का जन्म सामान्यतः इस्राएली परिवारों को बहुत आनन्दित करता था।</w:t>
      </w:r>
    </w:p>
    <w:p>
      <w:pPr/>
      <w:r>
        <w:rPr>
          <w:lang w:val="hi_IN" w:bidi="hi_IN"/>
        </w:rPr>
      </w:r>
      <w:r>
        <w:rPr>
          <w:lang w:val="hi_IN" w:bidi="hi_IN"/>
        </w:rPr>
        <w:t>यहाँ रुकें और समूह के रूप में इस प्रश्न पर चर्चा करें: जब आपके समुदाय में पुत्री के बजाय पुत्र का जन्म होता है, तो क्या होता है? नवजात बच्चे का नाम कौन रखता है, और वे बच्चे का नाम कब और कैसे रखते हैं? इस ऑडियो को यहाँ रोकें।</w:t>
      </w:r>
    </w:p>
    <w:p>
      <w:pPr/>
      <w:r>
        <w:rPr>
          <w:lang w:val="hi_IN" w:bidi="hi_IN"/>
        </w:rPr>
      </w:r>
      <w:r>
        <w:rPr>
          <w:lang w:val="hi_IN" w:bidi="hi_IN"/>
        </w:rPr>
        <w:t>अन्य स्त्रियाँ चाहती थीं कि यह घोषणा पीनहास की पत्नी को मजबूत करने और ठीक होने में मदद करे। परन्तु पीनहास की पत्नी ने अन्य स्त्रियों को उत्तर नहीं दिया और न ही उनके सांत्वना के शब्दों पर कोई ध्यान दिया। इसका अर्थ है कि पीनहास की पत्नी की शक्ति वापस नहीं लौटी, बल्कि वह प्रसव के समय मर गई। जब पीनहास की पत्नी मर रही थी, तब उसने अपने दिए हुए बालक का नाम ईकाबोद रखा था। एक प्रथा थी कि माँ अपने बच्चे के जन्म के तुरंत बाद उसका नाम रखती थी। माता के लिए यह भी सामान्य था कि बच्चे को ऐसा नाम देना जो उसके जन्म की परिस्थितियों को दर्शाता हो। ईकाबोद का अर्थ है “कोई महिमा नहीं।” पीनहास की पत्नी ने बच्चे का नाम ईकाबोद रखा क्योंकि उसने कहा था कि इस्राएल से महिमा चली गई थी। पीनहास की पत्नी के अंतिम शब्द उस दुःख को दर्शाते हैं जो उसने महसूस किया था क्योंकि पलिश्तियों ने यहोवा के सन्दूक को पकड़ लिया था और उसके ससुर और पति को मार डाला था। पीनहास की पत्नी ने कहा कि इस्राएल से महिमा चली गई थी, क्योंकि पलिश्तियों ने यहोवा की वाचा के सन्दूक को ले लिया था। संभवतः पीनहास की पत्नी का अर्थ यह था कि यहोवा स्वयं या उसकी महिमा और प्रताप इस्राएल को छोड़कर सन्दूक के साथ पलिश्तियों के देश में रहने गया था। संभवतः पीनहास की पत्नी ने ऐसा सोचा था क्योंकि यहोवा की महिमा सन्दूक के ऊपर विराजमान थी।</w:t>
      </w:r>
    </w:p>
    <w:p>
      <w:pPr/>
      <w:r>
        <w:rPr>
          <w:lang w:val="hi_IN" w:bidi="hi_IN"/>
        </w:rPr>
      </w:r>
      <w:r>
        <w:rPr>
          <w:lang w:val="hi_IN" w:bidi="hi_IN"/>
        </w:rPr>
        <w:t>यहाँ रुकें और समूह के रूप में इस प्रश्न पर चर्चा करें: आपके समुदाय में सबसे पवित्र वस्तु क्या है? यदि आपका शत्रु इस वस्तु को ले ले, तो आपके समुदाय के लोग क्या सोचेंगे?</w:t>
      </w:r>
      <w:r>
        <w:rPr>
          <w:lang w:val="hi_IN" w:bidi="hi_IN"/>
        </w:rPr>
      </w:r>
    </w:p>
    <w:p>
      <w:pPr>
        <w:pStyle w:val="Heading3"/>
      </w:pPr>
      <w:r>
        <w:rPr>
          <w:lang w:val="hi_IN" w:bidi="hi_IN"/>
        </w:rPr>
        <w:t>घटनाओं को समझाना</w:t>
      </w:r>
    </w:p>
    <w:p>
      <w:pPr/>
      <w:r>
        <w:rPr>
          <w:lang w:val="hi_IN" w:bidi="hi_IN"/>
        </w:rPr>
      </w:r>
      <w:r>
        <w:rPr>
          <w:lang w:val="hi_IN" w:bidi="hi_IN"/>
        </w:rPr>
        <w:t>1 शमूएल 4:12–22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बिन्यामीनी वंश का एक व्यक्ति युद्ध में बच जाता है और उस स्थान से जहाँ इस्राएलियों ने युद्ध किया था, शीलो की ओर भाग जाता है ताकि याजक एली और शीलो के लोगों को यह समाचार सुनाया जा सके।</w:t>
      </w:r>
    </w:p>
    <w:p>
      <w:pPr/>
      <w:r>
        <w:rPr>
          <w:lang w:val="hi_IN" w:bidi="hi_IN"/>
        </w:rPr>
      </w:r>
      <w:r>
        <w:rPr>
          <w:b/>
          <w:lang w:val="hi_IN" w:bidi="hi_IN"/>
        </w:rPr>
        <w:t>दूसरे दृश्य में:</w:t>
      </w:r>
      <w:r>
        <w:rPr>
          <w:lang w:val="hi_IN" w:bidi="hi_IN"/>
        </w:rPr>
        <w:t xml:space="preserve"> वह व्यक्ति शीलो में प्रवेश करता है और नगर के लोगों को युद्ध की खबर बताना शुरू करता है। जब लोग यह समाचार सुनते हैं, तो लोग ज़ोर-ज़ोर से रोते हैं।</w:t>
      </w:r>
    </w:p>
    <w:p>
      <w:pPr/>
      <w:r>
        <w:rPr>
          <w:lang w:val="hi_IN" w:bidi="hi_IN"/>
        </w:rPr>
      </w:r>
      <w:r>
        <w:rPr>
          <w:b/>
          <w:lang w:val="hi_IN" w:bidi="hi_IN"/>
        </w:rPr>
        <w:t>तीसरे दृश्य में:</w:t>
      </w:r>
      <w:r>
        <w:rPr>
          <w:lang w:val="hi_IN" w:bidi="hi_IN"/>
        </w:rPr>
        <w:t xml:space="preserve"> एली लोगों के रोने को सुनता है। एली बुलाता है और पूछता है कि लोग यह शोर क्यों कर रहे हैं। वह व्यक्ति दौड़ता है और एली को बताता है कि पलिश्तियों ने इस्राएल को पराजित किया, एली के दो पुत्रों को मार डाला, और यहाँ तक कि यहोवा की वाचा के सन्दूक को ले लिया। जब एली सन्दूक के बारे में समाचार सुनता है, तो एली अपनी कुर्सी पर से गिर जाता है और उसकी मृत्यु हो जाती है।</w:t>
      </w:r>
    </w:p>
    <w:p>
      <w:pPr/>
      <w:r>
        <w:rPr>
          <w:lang w:val="hi_IN" w:bidi="hi_IN"/>
        </w:rPr>
      </w:r>
      <w:r>
        <w:rPr>
          <w:b/>
          <w:lang w:val="hi_IN" w:bidi="hi_IN"/>
        </w:rPr>
        <w:t>चौथे दृश्य में:</w:t>
      </w:r>
      <w:r>
        <w:rPr>
          <w:lang w:val="hi_IN" w:bidi="hi_IN"/>
        </w:rPr>
        <w:t xml:space="preserve"> एली की बहू गर्भवती है और बच्चे को जन्म देने वाली है। जब वह स्त्री यह समाचार सुनती है, तो उसकी प्रसव पीड़ा उस पर आ जाती है और उसे बेहाल कर देती है। स्त्री एक लड़के को जन्म देती है, लड़के का नाम ईकाबोद रखती है, और फिर उसकी मृत्यु हो जाती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बिन्यामीनी संदेशवाहक</w:t>
      </w:r>
    </w:p>
    <w:p>
      <w:pPr>
        <w:pStyle w:val="ListBullet"/>
        <w:spacing w:line="240" w:lineRule="auto"/>
        <w:ind w:left="720"/>
      </w:pPr>
      <w:r>
        <w:rPr>
          <w:lang w:val="hi_IN" w:bidi="hi_IN"/>
        </w:rPr>
      </w:r>
      <w:r>
        <w:rPr>
          <w:lang w:val="hi_IN" w:bidi="hi_IN"/>
        </w:rPr>
        <w:t>शीलो के लोग</w:t>
      </w:r>
    </w:p>
    <w:p>
      <w:pPr>
        <w:pStyle w:val="ListBullet"/>
        <w:spacing w:line="240" w:lineRule="auto"/>
        <w:ind w:left="720"/>
      </w:pPr>
      <w:r>
        <w:rPr>
          <w:lang w:val="hi_IN" w:bidi="hi_IN"/>
        </w:rPr>
      </w:r>
      <w:r>
        <w:rPr>
          <w:lang w:val="hi_IN" w:bidi="hi_IN"/>
        </w:rPr>
        <w:t>एली</w:t>
      </w:r>
    </w:p>
    <w:p>
      <w:pPr>
        <w:pStyle w:val="ListBullet"/>
        <w:spacing w:line="240" w:lineRule="auto"/>
        <w:ind w:left="720"/>
      </w:pPr>
      <w:r>
        <w:rPr>
          <w:lang w:val="hi_IN" w:bidi="hi_IN"/>
        </w:rPr>
      </w:r>
      <w:r>
        <w:rPr>
          <w:lang w:val="hi_IN" w:bidi="hi_IN"/>
        </w:rPr>
        <w:t>एली की बहू, पीनहास की पत्नी</w:t>
      </w:r>
    </w:p>
    <w:p>
      <w:pPr>
        <w:pStyle w:val="ListBullet"/>
        <w:spacing w:line="240" w:lineRule="auto"/>
        <w:ind w:left="720"/>
      </w:pPr>
      <w:r>
        <w:rPr>
          <w:lang w:val="hi_IN" w:bidi="hi_IN"/>
        </w:rPr>
      </w:r>
      <w:r>
        <w:rPr>
          <w:lang w:val="hi_IN" w:bidi="hi_IN"/>
        </w:rPr>
        <w:t>वे स्त्रियाँ जिन्होंने पीनहास की पत्नी के प्रसव में सहायता की</w:t>
      </w:r>
    </w:p>
    <w:p>
      <w:pPr>
        <w:pStyle w:val="ListBullet"/>
        <w:spacing w:line="240" w:lineRule="auto"/>
        <w:ind w:left="720"/>
      </w:pPr>
      <w:r>
        <w:rPr>
          <w:lang w:val="hi_IN" w:bidi="hi_IN"/>
        </w:rPr>
      </w:r>
      <w:r>
        <w:rPr>
          <w:lang w:val="hi_IN" w:bidi="hi_IN"/>
        </w:rPr>
        <w:t>पलिश्तियों की सेना</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होप्नी</w:t>
      </w:r>
    </w:p>
    <w:p>
      <w:pPr>
        <w:pStyle w:val="ListBullet"/>
        <w:spacing w:line="240" w:lineRule="auto"/>
        <w:ind w:left="720"/>
      </w:pPr>
      <w:r>
        <w:rPr>
          <w:lang w:val="hi_IN" w:bidi="hi_IN"/>
        </w:rPr>
      </w:r>
      <w:r>
        <w:rPr>
          <w:lang w:val="hi_IN" w:bidi="hi_IN"/>
        </w:rPr>
        <w:t>पीनहास</w:t>
      </w:r>
    </w:p>
    <w:p>
      <w:pPr>
        <w:pStyle w:val="ListBullet"/>
        <w:spacing w:line="240" w:lineRule="auto"/>
        <w:ind w:left="720"/>
      </w:pPr>
      <w:r>
        <w:rPr>
          <w:lang w:val="hi_IN" w:bidi="hi_IN"/>
        </w:rPr>
      </w:r>
      <w:r>
        <w:rPr>
          <w:lang w:val="hi_IN" w:bidi="hi_IN"/>
        </w:rPr>
        <w:t>और ईकाबोद</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उसी दिन जब पलिश्तियों ने इस्राएल को पराजित किया, तब बिन्यामीनी व्यक्ति बच निकला और युद्ध से शीलो की ओर दौड़कर गया। शीलो एप्रैम के पहाड़ी देश के भीतर स्थित एक नगर है। यह वह स्थान था जहाँ इस्राएलियों ने उस समय से पहले मिलापवाला तम्बू स्थापित किया था जब इस्राएल के गोत्र दो अलग-अलग राज्यों में विभाजित हो गए थे। वह व्यक्ति युद्ध से भाग गया, इसका अर्थ यह नहीं है कि वह नहीं लड़ा। इसका अर्थ है कि पलिश्तियों के युद्ध में अन्य इस्राएलियों को मारने के बाद, यह व्यक्ति अभी भी जीवित था, इसलिए वह युद्ध के मैदान से भाग गया। रणरेखा एक सैन्य शब्द है जो उस स्थान को दर्शाता है जहाँ सेनाओं ने युद्ध किया था।</w:t>
      </w:r>
    </w:p>
    <w:p>
      <w:pPr/>
      <w:r>
        <w:rPr>
          <w:lang w:val="hi_IN" w:bidi="hi_IN"/>
        </w:rPr>
      </w:r>
      <w:r>
        <w:rPr>
          <w:lang w:val="hi_IN" w:bidi="hi_IN"/>
        </w:rPr>
        <w:t>यहाँ रुकें और समूह में चर्चा करें: उस समय की कोई कहानी सुनाएँ जब कोई व्यक्ति युद्ध या खतरनाक स्थिति से बच निकला और समाचार सुनाने के लिए लौट आया। ऑडियो को यहाँ रोकें।</w:t>
      </w:r>
    </w:p>
    <w:p>
      <w:pPr/>
      <w:r>
        <w:rPr>
          <w:lang w:val="hi_IN" w:bidi="hi_IN"/>
        </w:rPr>
      </w:r>
      <w:r>
        <w:rPr>
          <w:lang w:val="hi_IN" w:bidi="hi_IN"/>
        </w:rPr>
        <w:t>संदेशवाहक बिन्यामीन के गोत्र का है। कहानीकार शायद हमें बताता है कि दूत एक बिन्यामीनी है, क्योंकि यहोवा इस्राएल की अगुवाई एली से ले लेगा और बाद में उसे शाऊल को देगा, जो एक बिन्यामीनी है। बिन्यामीनी व्यक्ति ने अपने कपड़े फाड़ दिए और अपने सिर पर मिट्टी डाली थी। कोई इस्राएली ऐसा अपने दुःख को दिखाने के लिए करता था जब कोई बड़ी विपत्ति होती थी। यदि आपकी संस्कृति में फटे कपड़े और सिर पर मिट्टी डालने वाले व्यक्ति की अवधारणा दुःख की सूचना नहीं देती, तो शायद यह कहना अच्छा होगा कि उसने ऐसा अपने बड़े दुःख को प्रकट करने के लिए किया।</w:t>
      </w:r>
    </w:p>
    <w:p>
      <w:pPr/>
      <w:r>
        <w:rPr>
          <w:lang w:val="hi_IN" w:bidi="hi_IN"/>
        </w:rPr>
      </w:r>
      <w:r>
        <w:rPr>
          <w:lang w:val="hi_IN" w:bidi="hi_IN"/>
        </w:rPr>
        <w:t>जब वह व्यक्ति पहुँचा, तो एली नगर के फाटक पर सड़क के किनारे अपनी आसन पर बैठा था। एली सड़क को देख रहा था, क्योंकि उसका हृदय यहोवा के सन्दूक के लिए काँप रहा था। इसका अर्थ यह नहीं है कि एली अपनी आँखों से देख रहा था। इसका अर्थ है कि एली चिंतित हो रहा था, क्योंकि एली को डर था कि सन्दूक के साथ कुछ बुरा हुआ होगा। जब इस्राएली गहरी भावनाएँ महसूस करने की बात करते हैं, तो वे इस तरह बात करते हैं मानो लोग उन भावनाओं को अपने हृदय में महसूस कर रहे हों। अन्य संस्कृतियाँ और जनसमूह अपने शरीर के अन्य भागों में भी अपनी तीव्र भावनाएँ महसूस करने की बात कर सकते हैं, जैसे कि गुर्दे।</w:t>
      </w:r>
    </w:p>
    <w:p>
      <w:pPr/>
      <w:r>
        <w:rPr>
          <w:lang w:val="hi_IN" w:bidi="hi_IN"/>
        </w:rPr>
      </w:r>
      <w:r>
        <w:rPr>
          <w:lang w:val="hi_IN" w:bidi="hi_IN"/>
        </w:rPr>
        <w:t>यहाँ रुकें और समूह में इस प्रश्न पर चर्चा करें: आपकी संस्कृति में लोग शरीर के किस भाग को उस स्थान के रूप में देखते हैं जहाँ लोग गहरी भावनाएँ महसूस करते हैं? उस समय के बारे में बात करें जब आप किसी बात के बारे में खबर सुनकर बहुत डरे और उत्सुक थे। उन शब्दों पर ध्यान दें जिनका उपयोग आप अपनी भावनाओं का वर्णन करने के लिए करते हैं। इस ऑडियो को यहाँ रोकें।</w:t>
      </w:r>
    </w:p>
    <w:p>
      <w:pPr/>
      <w:r>
        <w:rPr>
          <w:lang w:val="hi_IN" w:bidi="hi_IN"/>
        </w:rPr>
      </w:r>
      <w:r>
        <w:rPr>
          <w:lang w:val="hi_IN" w:bidi="hi_IN"/>
        </w:rPr>
        <w:t>अब कहानीकार कहानी का ध्यान संदेशवाहक से एली की ओर स्थानांतरित करता है। जिस समय वह व्यक्ति पहुँचा, उसी समय एली नगर के फाटक पर सड़क के किनारे बैठा था। हालाँकि, वह व्यक्ति एली को बताने से पहले नगर के लोगों को यह समाचार बताता है। ऐसा इसलिए हो सकता है क्योंकि उस व्यक्ति ने नगर में उस फाटक से अलग किसी दूसरे फाटक से प्रवेश किया था जहाँ एली बैठा था। या शायद वह व्यक्ति एली से बात किए बिना एली के पास से चला गया।</w:t>
      </w:r>
    </w:p>
    <w:p>
      <w:pPr/>
      <w:r>
        <w:rPr>
          <w:lang w:val="hi_IN" w:bidi="hi_IN"/>
        </w:rPr>
      </w:r>
      <w:r>
        <w:rPr>
          <w:lang w:val="hi_IN" w:bidi="hi_IN"/>
        </w:rPr>
        <w:t>दूसरे दृश्य में, वह व्यक्ति नगर में प्रवेश कर गया और जिन लोगों से वह मिला उन्हें यह समाचार बताने लगा। उस व्यक्ति ने नगर के सभी लोगों से एक साथ बात नहीं की, बल्कि नगर में से होकर जाते समय लोगों को यह समाचार बताया। संभव है कि जब वह व्यक्ति नगर में से होकर जा रहा था, तब उसने यह समाचार दुख के साथ चिल्लाया था।</w:t>
      </w:r>
    </w:p>
    <w:p>
      <w:pPr/>
      <w:r>
        <w:rPr>
          <w:lang w:val="hi_IN" w:bidi="hi_IN"/>
        </w:rPr>
      </w:r>
      <w:r>
        <w:rPr>
          <w:lang w:val="hi_IN" w:bidi="hi_IN"/>
        </w:rPr>
        <w:t>यहाँ रुकें और समूह में यह गतिविधि करें: किसी एक व्यक्ति को संदेशवाहक के रूप में चुनें, जिसके पास उस युद्ध के परिणामों का समाचार हो जिसमें आपके योद्धा लड़ रहे हैं। समूह के बाकी लोग समुदाय के विभिन्न सदस्यों की भूमिका निभाएँ, और उन्हें अपने दैनिक दिनचर्या में व्यस्त रहने दें। समूह के सदस्यों को किसी क्षेत्र के चारों ओर फैला दें ताकि वे सभी एक ही स्थान पर न हों। यह क्षेत्र नगर होगा। फिर संदेशवाहक को जल्दी से नगर में आने दें। संदेशवाहक को उसी प्रकार शोक और दुख प्रकट करने दें जिस प्रकार आपका समुदाय शोक और दुख प्रकट करता है। संदेशवाहक को जिस पहले व्यक्ति से वह मिले उसे यह बुरा समाचार सुनाना चाहिए, और उस व्यक्ति को उस समाचार पर उसी प्रकार प्रतिक्रिया करनी चाहिए जिस प्रकार आपकी संस्कृति में लोग किसी बड़ी विपत्ति पर प्रतिक्रिया करते हैं। उस व्यक्ति की प्रतिक्रिया से समुदाय के अन्य सदस्यों का ध्यान एक-एक करके आकर्षित होना चाहिए, और प्रत्येक व्यक्ति को तब तक प्रतिक्रिया देनी चाहिए जब तक कि समाचार पूरे शहर में न फैल जाए। ऑडियो को यहाँ रोकें।</w:t>
      </w:r>
    </w:p>
    <w:p>
      <w:pPr/>
      <w:r>
        <w:rPr>
          <w:lang w:val="hi_IN" w:bidi="hi_IN"/>
        </w:rPr>
      </w:r>
      <w:r>
        <w:rPr>
          <w:lang w:val="hi_IN" w:bidi="hi_IN"/>
        </w:rPr>
        <w:t>इस खबर से पूरा नगर रोने लगा। इसका अर्थ है कि नगर के सभी लोग भयभीत, शोक और भय से चिल्ला रहे थे।</w:t>
      </w:r>
    </w:p>
    <w:p>
      <w:pPr/>
      <w:r>
        <w:rPr>
          <w:lang w:val="hi_IN" w:bidi="hi_IN"/>
        </w:rPr>
      </w:r>
      <w:r>
        <w:rPr>
          <w:lang w:val="hi_IN" w:bidi="hi_IN"/>
        </w:rPr>
        <w:t>तीसरे दृश्य में, एली ने लोगों का शोर सुना और पुकारकर पूछा कि यह शोर क्या था। एली पहले से ही सन्दूक के बारे में चिंतित और परेशान था। जब एली ने नगर में शोर सुना, तब शायद उस शोर ने उस भय और चिंता को और अधिक बढ़ा दिया जो अंधा व्यक्ति पहले से ही महसूस कर रहा था। जैसे ही एली ने पुकारा और पूछा कि यह शोर क्या है, उस व्यक्ति ने जल्दी किया और एली को यह समाचार बताया। वह व्यक्ति एली के पास नहीं आया क्योंकि एली ने बुलाया था। इसके बजाय, वह व्यक्ति ठीक समय पर उस स्थान पर पहुँचा जहाँ एली बैठा था।</w:t>
      </w:r>
    </w:p>
    <w:p>
      <w:pPr/>
      <w:r>
        <w:rPr>
          <w:lang w:val="hi_IN" w:bidi="hi_IN"/>
        </w:rPr>
      </w:r>
      <w:r>
        <w:rPr>
          <w:lang w:val="hi_IN" w:bidi="hi_IN"/>
        </w:rPr>
        <w:t>यहाँ रुकें और उस समय के बारे में चर्चा करें जब आपके समुदाय के लोग शोक करते थे या बहुत दुख महसूस करते थे। आप लोगों के व्यवहार और लोगों के शोर का वर्णन करने के लिए किन शब्दों या वाक्यांशों का उपयोग करते हैं? ऑडियो को यहाँ रोकें।</w:t>
      </w:r>
    </w:p>
    <w:p>
      <w:pPr/>
      <w:r>
        <w:rPr>
          <w:lang w:val="hi_IN" w:bidi="hi_IN"/>
        </w:rPr>
      </w:r>
      <w:r>
        <w:rPr>
          <w:lang w:val="hi_IN" w:bidi="hi_IN"/>
        </w:rPr>
        <w:t>कहानीकार एली की उम्र और दृष्टि के बारे में जानकारी जोड़कर कहानी की गति को धीमा करता है। एली 98 वर्ष का था, और उसकी आँखें ऐसी थीं कि वह देख न सके। शायद एली अपनी बहुत वृद्धावस्था के कारण अंधा हो गया था। यदि आपकी भाषा में यह अधिक स्वाभाविक हो, तो आप एली के विषय में यह जानकारी कहानी के आरम्भ में ही दे सकते हैं, जब कथावाचक पहली बार एली को उसके आसन पर बैठा हुआ और मार्ग की ओर देखते हुए परिचित कराता है। बिन्यामीनी व्यक्ति ने एली से कहा कि बिन्यामीनी वह व्यक्ति था जो युद्ध से आया है। बिन्यामीनी व्यक्ति ने एली से अपने शब्दों को दोहराया और कहा कि वह उसी दिन युद्धरेखा से भाग गया था। बिन्यामीनी व्यक्ति ने शायद ऐसा इसलिए किया क्योंकि उसे एहसास हुआ कि अंधा एली यह नहीं समझ सकता कि संदेशवाहक बुरा समाचार लेकर आया था। जब एली को पता चला कि वह व्यक्ति युद्ध की से आया था, जहाँ उसके पुत्रों ने सन्दूक को ले लिया था, तब एली ने उस व्यक्ति से पूछा कि क्या हुआ था। एली ने उस व्यक्ति को “पुत्र” कहा, शायद इसलिए क्योंकि सन्दूक के विषय में वह जिस खबर को सुनने की अपेक्षा कर रहा था, उससे वह अपने मन में व्याकुल महसूस कर रहा था। यह भी संभव है कि एली को लगा कि वह व्यक्ति एली को बुरी खबर बताने में हिचकिचाता है, इसलिए शायद एली ने उस व्यक्ति को “पुत्र” कहा होगा ताकि वह उसे बोलने के लिए प्रोत्साहित कर सके।</w:t>
      </w:r>
    </w:p>
    <w:p>
      <w:pPr/>
      <w:r>
        <w:rPr>
          <w:lang w:val="hi_IN" w:bidi="hi_IN"/>
        </w:rPr>
      </w:r>
      <w:r>
        <w:rPr>
          <w:lang w:val="hi_IN" w:bidi="hi_IN"/>
        </w:rPr>
        <w:t>यहाँ रुकें और समूह में यह गतिविधि करें: एली की भूमिका निभाने के लिए एक व्यक्ति और दूसरे को संदेशवाहक की भूमिका निभाने के लिए चुनें। संदेशवाहक की भूमिका निभाने वाला व्यक्ति एली को यह समाचार पहुँचाने में संकोच करे, और एली उस व्यक्ति को बोलने के लिए प्रोत्साहित करे। उस शब्द पर ध्यान दें जिसका उपयोग एली की भूमिका निभाने वाला व्यक्ति “पुत्र” के लिए करता है। समूह के बाकी लोग आपकी भाषा में कोई अधिक उपयुक्त शब्द सुझा सकते हैं। ऑडियो को यहाँ रोकें।</w:t>
      </w:r>
    </w:p>
    <w:p>
      <w:pPr/>
      <w:r>
        <w:rPr>
          <w:lang w:val="hi_IN" w:bidi="hi_IN"/>
        </w:rPr>
      </w:r>
      <w:r>
        <w:rPr>
          <w:lang w:val="hi_IN" w:bidi="hi_IN"/>
        </w:rPr>
        <w:t>संदेशवाहक ने तीन भागों में एली को यह समाचार दिया। समाचार का प्रत्येक भाग पिछले भाग से अधिक महत्वपूर्ण है और समाचार के अन्तिम भाग के गहरे प्रभाव को और बढ़ा देता है। संदेशवाहक ने एली से कहा कि इस्राएल पलिश्तियों के सामने भाग गया था और उसने कई नुकसान उठाए थे। इसका अर्थ है कि पलिश्तियों ने इस्राएल को पराजित किया था और इस्राएल के कई योद्धाओं को भी मार डाला था। दूत ने एली से कहा कि पलिश्तियों ने होप्नी और पीनहास को मार डाला और यहाँ तक कि यहोवा की वाचा के सन्दूक को भी अपने अधिकार में ले लिया है। जैसे ही एली ने सुना कि पलिश्तियों ने सन्दूक पर अधिकार कर लिया है, वह अपनी कुर्सी पर फाटक की ओर पीछे गिर गया। यह दिखाता है कि एली इस्राएल की पराजय या अपने पुत्रों की मृत्यु की तुलना में यहोवा के सन्दूक की चिंता अधिक करता था। क्योंकि एली एक वृद्ध और भारी व्यक्ति था, जब एली अपनी कुर्सी पर पीठ के बल गिर गया, तब उसकी गर्दन की हड्डियाँ टूट गई, और एली की मृत्यु हो गई।</w:t>
      </w:r>
    </w:p>
    <w:p>
      <w:pPr/>
      <w:r>
        <w:rPr>
          <w:lang w:val="hi_IN" w:bidi="hi_IN"/>
        </w:rPr>
      </w:r>
      <w:r>
        <w:rPr>
          <w:lang w:val="hi_IN" w:bidi="hi_IN"/>
        </w:rPr>
        <w:t>एली ने 40 वर्षों तक इस्राएल का न्याय किया था। चालीस वर्ष एक पीढ़ी के वर्षों की सामान्य संख्या है। संभव है कि एली ने इस्राएल की अगुवाई किए हुए वर्षों की सटीक संख्या 40 से अधिक या कम थी।</w:t>
      </w:r>
    </w:p>
    <w:p>
      <w:pPr/>
      <w:r>
        <w:rPr>
          <w:lang w:val="hi_IN" w:bidi="hi_IN"/>
        </w:rPr>
      </w:r>
      <w:r>
        <w:rPr>
          <w:lang w:val="hi_IN" w:bidi="hi_IN"/>
        </w:rPr>
        <w:t>यहाँ रुककर समूह में यह गतिविधि करें: एक व्यक्ति को इस तीन-भाग वाले संदेश या इसी प्रकार के किसी तीन-भाग वाले संदेश का दूत बनने दें। इस व्यक्ति को यह समाचार किसी दूसरे व्यक्ति को सुनाने दें, जबकि समूह के बाकी लोग देखते रहें। समूह के बाकी लोगों को उन शब्दों पर ध्यान देना चाहिए जिनका उपयोग यह व्यक्ति संदेश के भागों में शामिल होने के लिए करता है। जब यह व्यक्ति बोलना समाप्त कर लेता है, तो समूह के बाकी लोग ऐसे वाक्यांश सुझाएँगे जिनका उपयोग वह यह दिखाने के लिए कर सके, कि समाचार बुरे से बदतर हो रहा है। उसी समय, समाचार प्राप्त करने वाले व्यक्ति को ध्यान से सुनना चाहिए और समाचार के पहले और दूसरे भागों पर प्रतिक्रिया दिखानी चाहिए। जब दूत संदेश का अन्तिम भाग सुनाए, तो सुनने वाला व्यक्ति बड़ी स्तब्धता या भय प्रकट करते हुए पीछे की ओर इस प्रकार गिर जाए मानो किसी ने उसे मार दिया हो और वह मर गया हो। इस ऑडियो को यहाँ रोकें।</w:t>
      </w:r>
    </w:p>
    <w:p>
      <w:pPr/>
      <w:r>
        <w:rPr>
          <w:lang w:val="hi_IN" w:bidi="hi_IN"/>
        </w:rPr>
      </w:r>
      <w:r>
        <w:rPr>
          <w:lang w:val="hi_IN" w:bidi="hi_IN"/>
        </w:rPr>
        <w:t>चौथे दृश्य में, एली की बहू उस समय गर्भवती थी और जन्म देने के लिए तैयार थी। इसका अर्थ है कि एली की बहू अपने प्रसव के दिन के निकट थी, न कि उस समय वह जन्म देने की प्रक्रिया में थी। यद्यपि कहानीकार कहानी का ध्यान एली से उसकी बहू की ओर स्थानांतरित करता है, फिर भी कहानीकार एली से उसके संबंध पर ज़ोर देता है। एली के साथ इस संबंध को प्रकट करने का एक और तरीका उसे एली के पुत्र पीनहास की पत्नी कहना।</w:t>
      </w:r>
    </w:p>
    <w:p>
      <w:pPr/>
      <w:r>
        <w:rPr>
          <w:lang w:val="hi_IN" w:bidi="hi_IN"/>
        </w:rPr>
      </w:r>
      <w:r>
        <w:rPr>
          <w:lang w:val="hi_IN" w:bidi="hi_IN"/>
        </w:rPr>
        <w:t>यहाँ रुकें और समूह में इस प्रश्न पर चर्चा करें: इस बात पर चर्चा करें कि आपके समुदाय में गर्भवती स्त्रियों को किस तरह संबोधित किया जाता है। आप उस स्त्री को क्या कहते हैं जो जन्म देने के बहुत पास होती है? ऑडियो को यहाँ रोकें।</w:t>
      </w:r>
    </w:p>
    <w:p>
      <w:pPr/>
      <w:r>
        <w:rPr>
          <w:lang w:val="hi_IN" w:bidi="hi_IN"/>
        </w:rPr>
      </w:r>
      <w:r>
        <w:rPr>
          <w:lang w:val="hi_IN" w:bidi="hi_IN"/>
        </w:rPr>
        <w:t>एली की बहू ने यह समाचार सुना कि यहोवा की वाचा का सन्दूक ले लिया गया है और उसका ससुर और उसका पति मर चुका है। तुरन्त, जब एली की बहू ने यह समाचार सुना, तब प्रसव पीड़ा उस पर आई और वह व्याकुल हो गई। इसका अर्थ यह है कि यद्यपि एली की बहू के प्रसव का समय निकट था, फिर भी यह समाचार सुनकर लगे सदमे के कारण उसे प्रसव पीड़ा शुरू हो गई। इसलिए एली की बहू ने घुटने टेके और जन्म दिया। यह वह तरीका है जिससे इस्राएली स्त्रियाँ बच्चों को जन्म देती थीं।</w:t>
      </w:r>
    </w:p>
    <w:p>
      <w:pPr/>
      <w:r>
        <w:rPr>
          <w:lang w:val="hi_IN" w:bidi="hi_IN"/>
        </w:rPr>
      </w:r>
      <w:r>
        <w:rPr>
          <w:lang w:val="hi_IN" w:bidi="hi_IN"/>
        </w:rPr>
        <w:t>यहाँ रुकें और एक महिला के बच्चे को जन्म देने के बारे में एक कहानी सुनाएँ। उन वाक्यांशों पर ध्यान दें जिनका उपयोग आप उसके जन्म के वर्णन के लिए करते हैं। ऑडियो को यहाँ रोकें।</w:t>
      </w:r>
    </w:p>
    <w:p>
      <w:pPr/>
      <w:r>
        <w:rPr>
          <w:lang w:val="hi_IN" w:bidi="hi_IN"/>
        </w:rPr>
      </w:r>
      <w:r>
        <w:rPr>
          <w:lang w:val="hi_IN" w:bidi="hi_IN"/>
        </w:rPr>
        <w:t>जब एली की बहू मरने वाली थी, तब उनकी सहायता करने वाली स्त्रियों ने उसे यह कहकर उसे सांत्वना दी कि उसने एक पुत्र को जन्म दिया है। परन्तु एली की बहू ने स्त्रियों पर ध्यान नहीं दिया और न ही उनकी सांत्वना प्राप्त की।</w:t>
      </w:r>
    </w:p>
    <w:p>
      <w:pPr/>
      <w:r>
        <w:rPr>
          <w:lang w:val="hi_IN" w:bidi="hi_IN"/>
        </w:rPr>
      </w:r>
      <w:r>
        <w:rPr>
          <w:lang w:val="hi_IN" w:bidi="hi_IN"/>
        </w:rPr>
        <w:t>यहाँ रुकें और समूह में इस प्रश्न पर चर्चा करें: आपके समुदाय की महिलाएँ प्रसव के दौरान मृत्यु के करीब पहुँच चुकी किसी महिला को खुद को मजबूत करने के लिए प्रोत्साहित करने हेतु किन वाक्यांशों का उपयोग करेंगी? इस ऑडियो को यहाँ रोकें।</w:t>
      </w:r>
    </w:p>
    <w:p>
      <w:pPr/>
      <w:r>
        <w:rPr>
          <w:lang w:val="hi_IN" w:bidi="hi_IN"/>
        </w:rPr>
      </w:r>
      <w:r>
        <w:rPr>
          <w:lang w:val="hi_IN" w:bidi="hi_IN"/>
        </w:rPr>
        <w:t>एली की बहू ने लड़के का नाम ईकाबोद रखा, जिसका अर्थ है “कोई महिमा नहीं।” एली की बहू ने कहा कि उसने उस लड़के को यह नाम रखा क्योंकि महिमा इस्राएल से चली गई थी। इस्राएली मानते थे कि यहोवा की महिमा, या स्वयं यहोवा, वाचा के सन्दूक के ऊपर रहता है। क्योंकि सन्दूक इस्राएल से निकल गया था, इसलिए इस्राएलियों को ऐसा महसूस होता मानो यहोवा स्वयं उन्हें छोड़कर पलिश्तियों के देश में चला गया हो। एली की बहू ने ये शब्द इसलिए कहे क्योंकि पलिश्तियों ने सन्दूक को इस्राएल से निकाल लिया था, और क्योंकि उसका ससुर और उसका पति दोनों मर चुके थे।</w:t>
      </w:r>
    </w:p>
    <w:p>
      <w:pPr/>
      <w:r>
        <w:rPr>
          <w:lang w:val="hi_IN" w:bidi="hi_IN"/>
        </w:rPr>
      </w:r>
      <w:r>
        <w:rPr>
          <w:lang w:val="hi_IN" w:bidi="hi_IN"/>
        </w:rPr>
        <w:t>यहाँ रुकें और समूह में इस प्रश्न पर चर्चा करें: आपके समुदाय में ऐसा कौन सा संकेत है जिससे पता चलता है कि परमेश्वर आपके साथ है?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4:12–22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बिन्यामीनी संदेशवाहक</w:t>
      </w:r>
    </w:p>
    <w:p>
      <w:pPr>
        <w:pStyle w:val="ListBullet"/>
        <w:spacing w:line="240" w:lineRule="auto"/>
        <w:ind w:left="720"/>
      </w:pPr>
      <w:r>
        <w:rPr>
          <w:lang w:val="hi_IN" w:bidi="hi_IN"/>
        </w:rPr>
      </w:r>
      <w:r>
        <w:rPr>
          <w:lang w:val="hi_IN" w:bidi="hi_IN"/>
        </w:rPr>
        <w:t>शीलो के लोग</w:t>
      </w:r>
    </w:p>
    <w:p>
      <w:pPr>
        <w:pStyle w:val="ListBullet"/>
        <w:spacing w:line="240" w:lineRule="auto"/>
        <w:ind w:left="720"/>
      </w:pPr>
      <w:r>
        <w:rPr>
          <w:lang w:val="hi_IN" w:bidi="hi_IN"/>
        </w:rPr>
      </w:r>
      <w:r>
        <w:rPr>
          <w:lang w:val="hi_IN" w:bidi="hi_IN"/>
        </w:rPr>
        <w:t>एली</w:t>
      </w:r>
    </w:p>
    <w:p>
      <w:pPr>
        <w:pStyle w:val="ListBullet"/>
        <w:spacing w:line="240" w:lineRule="auto"/>
        <w:ind w:left="720"/>
      </w:pPr>
      <w:r>
        <w:rPr>
          <w:lang w:val="hi_IN" w:bidi="hi_IN"/>
        </w:rPr>
      </w:r>
      <w:r>
        <w:rPr>
          <w:lang w:val="hi_IN" w:bidi="hi_IN"/>
        </w:rPr>
        <w:t>एली की बहू, पीनहास की पत्नी</w:t>
      </w:r>
    </w:p>
    <w:p>
      <w:pPr>
        <w:pStyle w:val="ListBullet"/>
        <w:spacing w:line="240" w:lineRule="auto"/>
        <w:ind w:left="720"/>
      </w:pPr>
      <w:r>
        <w:rPr>
          <w:lang w:val="hi_IN" w:bidi="hi_IN"/>
        </w:rPr>
      </w:r>
      <w:r>
        <w:rPr>
          <w:lang w:val="hi_IN" w:bidi="hi_IN"/>
        </w:rPr>
        <w:t>वे स्त्रियाँ जिन्होंने पीनहास की पत्नी के प्रसव में सहायता की</w:t>
      </w:r>
    </w:p>
    <w:p>
      <w:pPr>
        <w:pStyle w:val="ListBullet"/>
        <w:spacing w:line="240" w:lineRule="auto"/>
        <w:ind w:left="720"/>
      </w:pPr>
      <w:r>
        <w:rPr>
          <w:lang w:val="hi_IN" w:bidi="hi_IN"/>
        </w:rPr>
      </w:r>
      <w:r>
        <w:rPr>
          <w:lang w:val="hi_IN" w:bidi="hi_IN"/>
        </w:rPr>
        <w:t>पलिश्तियों की सेना</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होप्नी</w:t>
      </w:r>
    </w:p>
    <w:p>
      <w:pPr>
        <w:pStyle w:val="ListBullet"/>
        <w:spacing w:line="240" w:lineRule="auto"/>
        <w:ind w:left="720"/>
      </w:pPr>
      <w:r>
        <w:rPr>
          <w:lang w:val="hi_IN" w:bidi="hi_IN"/>
        </w:rPr>
      </w:r>
      <w:r>
        <w:rPr>
          <w:lang w:val="hi_IN" w:bidi="hi_IN"/>
        </w:rPr>
        <w:t>पीनहास</w:t>
      </w:r>
    </w:p>
    <w:p>
      <w:pPr>
        <w:pStyle w:val="ListBullet"/>
        <w:spacing w:line="240" w:lineRule="auto"/>
        <w:ind w:left="720"/>
      </w:pPr>
      <w:r>
        <w:rPr>
          <w:lang w:val="hi_IN" w:bidi="hi_IN"/>
        </w:rPr>
      </w:r>
      <w:r>
        <w:rPr>
          <w:lang w:val="hi_IN" w:bidi="hi_IN"/>
        </w:rPr>
        <w:t>और ईकाबोद</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पहले दृश्य में, बिन्यामीनी का एक व्यक्ति बच निकला और युद्ध की रेखा से शीलो की ओर दौड़ता है। उस व्यक्ति ने अपने कपड़े फाड़ दिए थे और अपने सिर पर गंदगी डाली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बिन्यामीनी संदेशवाहक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वह व्यक्ति पहुँचा, तब ठीक उसी समय एली सड़क के किनारे अपने आसन पर बैठा चिंता से प्रतीक्षा कर रहा था। एली का मन परमेश्वर के सन्दूक के बारे में चिंतित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दृश्य में, वह व्यक्ति शीलो नगर में प्रवेश करता है और वहाँ के लोगों को युद्ध के बारे में समाचार बताना शुरू किया।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बिन्यामीनी संदेशवाहक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नगर के लोगों ने यह समाचार सुना, तो पूरा नगर चिल्ला उठा।</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शीलो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तीसरे दृश्य में, एली ने लोगों के रोने की आवाज़ सुनी और पुकारा और पूछा कि उस शोर का क्या अर्थ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ठीक उसी समय, बिन्यामीनी व्यक्ति ने जल्दी की और एली को यह समाचार बताया।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बिन्यामीनी संदेशवाहक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एली 98 वर्ष का था, और एली की आँखें पथरा गई थीं जिससे वह देख नहीं सकता था। बिन्यामीनी संदेशवाहक ने एली को बताया कि वह संदेशवाहक उसी दिन युद्ध से भागकर आया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बिन्यामीनी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एली ने बिन्यामीनी से पूछा कि क्या हुआ था। बिन्यामीनी दूत ने एली से कहा कि पलिश्तियों ने इस्राएल को पराजित कर दिया था और उनके कई योद्धाओं को मार डाला था, और एली के दो पुत्र मर चुके थे और पलिश्तियों ने यहोवा की वाचा के सन्दूक को भी ले लिया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एली ने सुना कि पलिश्तियों ने सन्दूक को ले लिया है, तो वह नगर के फाटक के पास अपनी कुर्सी से पीछे की ओर गिर गया और उसकी गर्दन टूट गई और वह मर गया क्योंकि वह वृद्ध और भारी-भरकम व्यक्ति था। एली ने 40 वर्षों तक इस्राएल का न्याय किया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बिन्यामीनी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शीलो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चौथे दृश्य में, एली की बहू गर्भवती थी और उसके प्रसव का समय निकट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एली की बहू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एली की बहू ने यह समाचार सुना कि लोगों ने यहोवा की वाचा के सन्दूक पर अधिकार कर लिया है और उसके ससुर और उसके पति की मृत्यु हो गई है, तब उसे प्रसव पीड़ा हुई और उसने बच्चे को जन्म दिया।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एली की बहू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एली की बहू मृत्यु की कगार पर थी, तब जिन स्त्रियों ने उसकी सहायता की, उन्होंने उसे यह कहकर सांत्वना दी कि उसने एक पुत्र को जन्म दिया है। परन्तु एली की बहू ने कोई उत्तर नहीं दिया और न ही कोई ध्यान दिया। एली की बहू ने लड़के का नाम ईकाबोद रखा, क्योंकि उसने कहा था कि महिमा इस्राएल से चली गई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उन स्त्रियों की भूमिका निभाने वाले व्यक्ति से पूछें जिन्होंने एली की बहू को जन्म देने में सहायता की,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एली की बहू ने ये शब्द इसलिए कहे क्योंकि पलिश्तियों ने परमेश्वर के सन्दूक पर अधिकार कर लिया था, और इसलिए कि उसके ससुर और उसके पति की मृत्यु हो गई थी। एली की बहू ने कहा कि महिमा चली गई थी क्योंकि यहोवा की वाचा का सन्दूक छीन लिया गया था।</w:t>
      </w:r>
      <w:r>
        <w:rPr>
          <w:lang w:val="hi_IN" w:bidi="hi_IN"/>
        </w:rPr>
      </w:r>
    </w:p>
    <w:p>
      <w:pPr>
        <w:pStyle w:val="Heading3"/>
      </w:pPr>
      <w:r>
        <w:rPr>
          <w:lang w:val="hi_IN" w:bidi="hi_IN"/>
        </w:rPr>
        <w:t>आवश्यक जानकारी</w:t>
      </w:r>
    </w:p>
    <w:p>
      <w:pPr/>
      <w:r>
        <w:rPr>
          <w:lang w:val="hi_IN" w:bidi="hi_IN"/>
        </w:rPr>
      </w:r>
      <w:r>
        <w:rPr>
          <w:lang w:val="hi_IN" w:bidi="hi_IN"/>
        </w:rPr>
        <w:t>1 शमूएल 4:12–22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उसी दिन, एक </w:t>
      </w:r>
      <w:r>
        <w:rPr>
          <w:b/>
          <w:lang w:val="hi_IN" w:bidi="hi_IN"/>
        </w:rPr>
        <w:t>बिन्यामीनी</w:t>
      </w:r>
      <w:r>
        <w:rPr>
          <w:lang w:val="hi_IN" w:bidi="hi_IN"/>
        </w:rPr>
        <w:t xml:space="preserve"> युद्ध की रेखा से दौड़कर शीलो गया। बिन्यामीनी उस व्यक्ति को दर्शाता है जो बिन्यामीन के गोत्र का है, जो याकूब के 12 पुत्रों में से एक है। यदि आपने पहले ही बाइबल की किसी अन्य पुस्तक में इस शब्द का अनुवाद किया है, तो उसी शब्द का प्रयोग करें जिसका प्रयोग आपने वहाँ किया है।</w:t>
      </w:r>
    </w:p>
    <w:p>
      <w:pPr/>
      <w:r>
        <w:rPr>
          <w:lang w:val="hi_IN" w:bidi="hi_IN"/>
        </w:rPr>
      </w:r>
      <w:r>
        <w:rPr>
          <w:lang w:val="hi_IN" w:bidi="hi_IN"/>
        </w:rPr>
        <w:t>युद्ध की रेखा एक सैन्य शब्द है जो उस स्थान को दर्शाता है जहाँ दो सेनाएँ युद्ध के लिए मिलती हैं। यह वह स्थान है जहाँ सेनाएँ वास्तव में युद्ध करती हैं। यदि आपकी भाषा सैन्य शब्दों का उपयोग करती है, तो उनका उपयोग करना बेहतर है।</w:t>
      </w:r>
    </w:p>
    <w:p>
      <w:pPr/>
      <w:r>
        <w:rPr>
          <w:lang w:val="hi_IN" w:bidi="hi_IN"/>
        </w:rPr>
      </w:r>
      <w:r>
        <w:rPr>
          <w:lang w:val="hi_IN" w:bidi="hi_IN"/>
        </w:rPr>
        <w:t xml:space="preserve">यहाँ रुकें और समूह के रूप में चर्चा करें कि आप </w:t>
      </w:r>
      <w:r>
        <w:rPr>
          <w:b/>
          <w:lang w:val="hi_IN" w:bidi="hi_IN"/>
        </w:rPr>
        <w:t>युद्ध की रेखा</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बिन्यामीनी व्यक्ति ने अपने कपड़े फाड़ दिए थे और अपने सिर पर धूल डाली थी। इस्राएल के लोगों ने बहुत शोक महसूस करते हुए अपने कपड़े फाड़ दिए। इस्राएल के लोग अपने सिरों पर धूल भी रखते थे, ताकि यह सार्वजनिक रूप से दिखाया जा सके कि वे शोक कर रहे हैं। यदि इस्राएल के लोगों की यह रीति आपकी भाषा में समझना कठिन है, तो आप अपने अनुवाद में इसका कारण बता सकते हैं। उदाहरण के लिए, आप कह सकते हैं, “अपना दुःख प्रकट करने के लिए उसने अपने कपड़े फाड़ दिए और अपने सिर पर गंदगी डाली थी।”</w:t>
      </w:r>
    </w:p>
    <w:p>
      <w:pPr/>
      <w:r>
        <w:rPr>
          <w:lang w:val="hi_IN" w:bidi="hi_IN"/>
        </w:rPr>
      </w:r>
      <w:r>
        <w:rPr>
          <w:lang w:val="hi_IN" w:bidi="hi_IN"/>
        </w:rPr>
        <w:t xml:space="preserve">यहाँ रुकें और समूह के रूप में चर्चा करें कि </w:t>
      </w:r>
      <w:r>
        <w:rPr>
          <w:b/>
          <w:lang w:val="hi_IN" w:bidi="hi_IN"/>
        </w:rPr>
        <w:t>आप अपने कपड़े फाड़ने</w:t>
      </w:r>
      <w:r>
        <w:rPr>
          <w:lang w:val="hi_IN" w:bidi="hi_IN"/>
        </w:rPr>
        <w:t xml:space="preserve"> और </w:t>
      </w:r>
      <w:r>
        <w:rPr>
          <w:b/>
          <w:lang w:val="hi_IN" w:bidi="hi_IN"/>
        </w:rPr>
        <w:t>अपने सिर पर धूल डालने</w:t>
      </w:r>
      <w:r>
        <w:rPr>
          <w:lang w:val="hi_IN" w:bidi="hi_IN"/>
        </w:rPr>
        <w:t xml:space="preserve"> के लिए किस शब्द या वाक्यांश का उपयोग करेंगे। इस ऑडियो को यहाँ रोकें।</w:t>
      </w:r>
    </w:p>
    <w:p>
      <w:pPr/>
      <w:r>
        <w:rPr>
          <w:lang w:val="hi_IN" w:bidi="hi_IN"/>
        </w:rPr>
      </w:r>
      <w:r>
        <w:rPr>
          <w:lang w:val="hi_IN" w:bidi="hi_IN"/>
        </w:rPr>
        <w:t>जब वह व्यक्ति पहुँचा, तब एली सड़क के किनारे अपनी जगह पर बैठा देख रहा था, क्योंकि एली का हृदय यहोवा के सन्दूक के लिए काँप रहा था। “देखने” का अर्थ है कि एली चिंतित हो कर इंतजार कर रहा था। अपनी भाषा के किसी ऐसे स्वाभाविक शब्द का उपयोग करें जो एक ऐसे अंधे व्यक्ति का वर्णन करे जो घबराहट के साथ इंतज़ार कर रहा है और यह जानने के लिए सुन रहा है कि जिस बात की उसे चिंता है, वह घटित हुई है या नहीं।</w:t>
      </w:r>
    </w:p>
    <w:p>
      <w:pPr/>
      <w:r>
        <w:rPr>
          <w:lang w:val="hi_IN" w:bidi="hi_IN"/>
        </w:rPr>
      </w:r>
      <w:r>
        <w:rPr>
          <w:lang w:val="hi_IN" w:bidi="hi_IN"/>
        </w:rPr>
        <w:t xml:space="preserve">यहाँ रुकें और समूह के रूप में चर्चा करें कि आप </w:t>
      </w:r>
      <w:r>
        <w:rPr>
          <w:b/>
          <w:lang w:val="hi_IN" w:bidi="hi_IN"/>
        </w:rPr>
        <w:t>देखने</w:t>
      </w:r>
      <w:r>
        <w:rPr>
          <w:lang w:val="hi_IN" w:bidi="hi_IN"/>
        </w:rPr>
        <w:t xml:space="preserve"> के लिए किस शब्द या वाक्यांश का उपयोग करेंगे। इस ऑडियो को यहाँ रोकें।</w:t>
      </w:r>
    </w:p>
    <w:p>
      <w:pPr/>
      <w:r>
        <w:rPr>
          <w:lang w:val="hi_IN" w:bidi="hi_IN"/>
        </w:rPr>
      </w:r>
      <w:r>
        <w:rPr>
          <w:lang w:val="hi_IN" w:bidi="hi_IN"/>
        </w:rPr>
        <w:t>एली का “हृदय काँप रहा था” यह एक वाक्यांश है जिसका अर्थ है कि एली चिंतित, भयभीत या चिंतित था। यदि आपकी संस्कृति शरीर के किसी अन्य भाग को भावनाओं का स्थान मानती है, तो हृदय के बजाय उस भाग का उपयोग करना ठीक है।</w:t>
      </w:r>
    </w:p>
    <w:p>
      <w:pPr/>
      <w:r>
        <w:rPr>
          <w:lang w:val="hi_IN" w:bidi="hi_IN"/>
        </w:rPr>
      </w:r>
      <w:r>
        <w:rPr>
          <w:lang w:val="hi_IN" w:bidi="hi_IN"/>
        </w:rPr>
        <w:t xml:space="preserve">यहाँ रुकें और समूह के रूप में चर्चा करें कि आप एली के </w:t>
      </w:r>
      <w:r>
        <w:rPr>
          <w:b/>
          <w:lang w:val="hi_IN" w:bidi="hi_IN"/>
        </w:rPr>
        <w:t>हृदय कांपने</w:t>
      </w:r>
      <w:r>
        <w:rPr>
          <w:lang w:val="hi_IN" w:bidi="hi_IN"/>
        </w:rPr>
        <w:t xml:space="preserve"> के लिए किस शब्द या वाक्यांश का उपयोग करेंगे। "हृदय" शब्द मुख्य शब्दावली में है। इस ऑडियो को यहाँ रोकें।</w:t>
      </w:r>
    </w:p>
    <w:p>
      <w:pPr/>
      <w:r>
        <w:rPr>
          <w:lang w:val="hi_IN" w:bidi="hi_IN"/>
        </w:rPr>
      </w:r>
      <w:r>
        <w:rPr>
          <w:lang w:val="hi_IN" w:bidi="hi_IN"/>
        </w:rPr>
        <w:t>एली 98 वर्ष का था, और उसकी “आँखें” इस तरह स्थिर थीं कि वह देख न सके। इसका अर्थ है कि एली अंधा था। एली की आँखों के लेंस धुंधले हो गए थे, इसलिए वह उनसे देख नहीं सकता था।</w:t>
      </w:r>
    </w:p>
    <w:p>
      <w:pPr/>
      <w:r>
        <w:rPr>
          <w:lang w:val="hi_IN" w:bidi="hi_IN"/>
        </w:rPr>
      </w:r>
      <w:r>
        <w:rPr>
          <w:lang w:val="hi_IN" w:bidi="hi_IN"/>
        </w:rPr>
        <w:t xml:space="preserve">यहाँ रुकें और अपनी भाषा में उन शब्दों और वाक्यांशों पर चर्चा करें जिनका उपयोग आप यह कहने के लिए करते हैं कि कोई व्यक्ति अंधा है और देखने नहीं पाता। समूह में इस बात पर चर्चा करें कि </w:t>
      </w:r>
      <w:r>
        <w:rPr>
          <w:b/>
          <w:lang w:val="hi_IN" w:bidi="hi_IN"/>
        </w:rPr>
        <w:t>दृष्टि लगी हुई थी</w:t>
      </w:r>
      <w:r>
        <w:rPr>
          <w:lang w:val="hi_IN" w:bidi="hi_IN"/>
        </w:rPr>
        <w:t xml:space="preserve"> इस विचार को व्यक्त करने के लिए आप कौन-सा शब्द या वाक्यांश प्रयोग करेंगे।। ऑडियो को यहाँ रोकें।</w:t>
      </w:r>
    </w:p>
    <w:p>
      <w:pPr/>
      <w:r>
        <w:rPr>
          <w:lang w:val="hi_IN" w:bidi="hi_IN"/>
        </w:rPr>
      </w:r>
      <w:r>
        <w:rPr>
          <w:lang w:val="hi_IN" w:bidi="hi_IN"/>
        </w:rPr>
        <w:t xml:space="preserve">उस व्यक्ति ने एली से कहा कि वह उसी दिन युद्ध की रेखा से भाग गया था। उस व्यक्ति ने एली को यह समाचार बताया कि पलिश्तियों ने इस्राएल को पराजित कर दिया था, एली के दोनों पुत्रों को मार डाला था, और यहाँ तक कि </w:t>
      </w:r>
      <w:r>
        <w:rPr>
          <w:b/>
          <w:lang w:val="hi_IN" w:bidi="hi_IN"/>
        </w:rPr>
        <w:t>परमेश्वर के सन्दूक</w:t>
      </w:r>
      <w:r>
        <w:rPr>
          <w:lang w:val="hi_IN" w:bidi="hi_IN"/>
        </w:rPr>
        <w:t xml:space="preserve"> को ले लिया था। लोग इस वाक्यांश में यहोवा को उसके नाम से नहीं पुकारते हैं। लोग यहोवा को उस नाम से पुकारते हैं जिसका अर्थ है कि यहोवा सबसे शक्तिशाली आत्मिक सत्ता है जिसने ब्रह्माण्ड की रचना की है। इस्राएली मानते थे कि यहोवा सचमुच सन्दूक के ठीक ऊपर स्थान पर वास करता था, इसलिए सन्दूक यहोवा की उपस्थिति का प्रतीक बना। परमेश्वर और "परमेश्वर का सन्दूक" के लिए उसी शब्द का उपयोग करें जिसका उपयोग आपने पिछले भागों में किया था। परमेश्वर और "परमेश्वर का सन्दूक" दोनों मुख्य शब्दावली में हैं।</w:t>
      </w:r>
    </w:p>
    <w:p>
      <w:pPr/>
      <w:r>
        <w:rPr>
          <w:lang w:val="hi_IN" w:bidi="hi_IN"/>
        </w:rPr>
      </w:r>
      <w:r>
        <w:rPr>
          <w:lang w:val="hi_IN" w:bidi="hi_IN"/>
        </w:rPr>
        <w:t>जैसे ही उस व्यक्ति ने यहोवा के सन्दूक का उल्लेख किया, तभी एली नगर के फाटक के किनारे अपनी कुर्सी पर पीठ पीछे गिर पड़ा। क्योंकि एली एक वृद्ध और भारी व्यक्ति था, जब एली गिर गया, तब उसकी गर्दन की हड्डियाँ टूट गई और उसकी मृत्यु हो गई। एली ने 40 वर्षों तक इस्राएल का न्याय किया था।</w:t>
      </w:r>
    </w:p>
    <w:p>
      <w:pPr/>
      <w:r>
        <w:rPr>
          <w:lang w:val="hi_IN" w:bidi="hi_IN"/>
        </w:rPr>
      </w:r>
      <w:r>
        <w:rPr>
          <w:lang w:val="hi_IN" w:bidi="hi_IN"/>
        </w:rPr>
        <w:t xml:space="preserve">अधिक जानकारी के लिए मुख्य शब्दावली में </w:t>
      </w:r>
      <w:r>
        <w:rPr>
          <w:b/>
          <w:lang w:val="hi_IN" w:bidi="hi_IN"/>
        </w:rPr>
        <w:t>न्यायी</w:t>
      </w:r>
      <w:r>
        <w:rPr>
          <w:lang w:val="hi_IN" w:bidi="hi_IN"/>
        </w:rPr>
        <w:t xml:space="preserve">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एली की बहू, जो उसके पुत्र पीनहास की पत्नी थी, गर्भवती थी और उसे जन्म देने वाली थी। जब एली की बहू ने सन्दूक और उसके ससुर और पति के विषय में समाचार सुना, तब उसकी प्रसव पीड़ा उस पर प्रबल हो गई, और उसने जन्म दिया। जब वह मर रही थी, तब एली की बहू ने उस बालक का नाम जिसे उसने जन्म दिया था, ईकाबोद रखा, जिसका अर्थ है “कोई महिमा नहीं।” एली की बहू ने कहा कि महिमा इस्राएल से चली गई थी। एली की बहू परमेश्वर के सन्दूक का उल्लेख कर रही थी जिसे पलिश्तियों ने ले लिया था और उसके पति और ससुर की मृत्यु की। महिमा यहोवा की सामर्थ्य और वैभव को दर्शाती है। यह यहोवा की उपस्थिति को भी दर्शाता है।</w:t>
      </w:r>
    </w:p>
    <w:p>
      <w:pPr/>
      <w:r>
        <w:rPr>
          <w:lang w:val="hi_IN" w:bidi="hi_IN"/>
        </w:rPr>
      </w:r>
      <w:r>
        <w:rPr>
          <w:lang w:val="hi_IN" w:bidi="hi_IN"/>
        </w:rPr>
        <w:t xml:space="preserve">यहाँ रुकें और समूह के रूप में चर्चा करें कि आप </w:t>
      </w:r>
      <w:r>
        <w:rPr>
          <w:b/>
          <w:lang w:val="hi_IN" w:bidi="hi_IN"/>
        </w:rPr>
        <w:t>महिमा</w:t>
      </w:r>
      <w:r>
        <w:rPr>
          <w:lang w:val="hi_IN" w:bidi="hi_IN"/>
        </w:rPr>
        <w:t xml:space="preserve"> के लिए किस शब्द या वाक्यांश का प्रयोग करेंगे। अधिक जानकारी के लिए मुख्य शब्दावली में महिमा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5:1–12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5:1–12 को सुनें और अपने मन में रखें।</w:t>
      </w:r>
    </w:p>
    <w:p>
      <w:pPr/>
      <w:r>
        <w:rPr>
          <w:lang w:val="hi_IN" w:bidi="hi_IN"/>
        </w:rPr>
      </w:r>
      <w:r>
        <w:rPr>
          <w:lang w:val="hi_IN" w:bidi="hi_IN"/>
        </w:rPr>
        <w:t>यदि सम्भव हो, तो 1 शमूएल 5:1–12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5:1–12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कहानीकार ने हमें बताया कि युद्ध के बाद इस्राएल में क्या हुआ। बिन्यामीन के गोत्र का एक व्यक्ति युद्धभूमि से दौड़ता हुआ शीलो को गया। उस व्यक्ति ने नगर के लोगों और याजक एली को बताया कि पलिश्तियों ने युद्ध में इस्राएल को पराजित कर दिया था, एली के पुत्रों को मार डाला था, और परमेश्वर के सन्दूक को ले गए थे। जब एली ने सन्दूक के विषय में यह समाचार सुना, तब वह अपनी कुर्सी पर से पीछे की ओर गिर पड़ा और मर गया।</w:t>
      </w:r>
    </w:p>
    <w:p>
      <w:pPr/>
      <w:r>
        <w:rPr>
          <w:lang w:val="hi_IN" w:bidi="hi_IN"/>
        </w:rPr>
      </w:r>
      <w:r>
        <w:rPr>
          <w:lang w:val="hi_IN" w:bidi="hi_IN"/>
        </w:rPr>
        <w:t>इस कहानी में, हम सुनते हैं कि युद्ध के बाद पलिश्तियों ने क्या किया। कहानीकार अधिकांश समय परमेश्वर के लिए सामान्य शीर्षक का उपयोग करता है। कहानी युद्ध के अंत से शुरू होती है। जब पलिश्तियों ने परमेश्वर के सन्दूक को अपने अधिकार में कर लिया, तब पलिश्ती उसे एबेनेजेर से अशदोद ले गए। पलिश्ती शायद मानते थे कि वे इस्राएलियों के परमेश्वर को ले रहे हैं। युद्धों में जो लोग जीत जाते थे, वे अक्सर अपने शत्रुओं के देवताओं को ले जाते थे। वे ऐसा इसलिए करते थे ताकि यह दिखा सकें कि उन्होंने अपने शत्रुओं और उनके देवताओं को पूरी तरह हरा दिया है।</w:t>
      </w:r>
    </w:p>
    <w:p>
      <w:pPr/>
      <w:r>
        <w:rPr>
          <w:lang w:val="hi_IN" w:bidi="hi_IN"/>
        </w:rPr>
      </w:r>
      <w:r>
        <w:rPr>
          <w:lang w:val="hi_IN" w:bidi="hi_IN"/>
        </w:rPr>
        <w:t>यहाँ रुकें और समूह में इस प्रश्न पर चर्चा करें: युद्ध में आप ऐसी कौन-सी चीज़ें करते हैं जिनसे यह पता चलता है कि आपने अपने शत्रुओं और उनके देवताओं पर विजय प्राप्त कर ली है? इस ऑडियो को यहाँ रोकें।</w:t>
      </w:r>
    </w:p>
    <w:p>
      <w:pPr/>
      <w:r>
        <w:rPr>
          <w:lang w:val="hi_IN" w:bidi="hi_IN"/>
        </w:rPr>
      </w:r>
      <w:r>
        <w:rPr>
          <w:lang w:val="hi_IN" w:bidi="hi_IN"/>
        </w:rPr>
        <w:t>पलिश्तियों का देश पाँच नगरों से मिलकर बना था, जो राजनीतिक, व्यापारिक और सैनिक दृष्टि से एकजुट थे। पाँच नगरों में से प्रत्येक का अपना शासक था। अश्दोद इन पाँच पलिश्ती नगरों में से एक था। अश्दोद एबेनेजेर से लगभग 56 किलोमीटर की दूरी पर था, जहाँ सेनाओं ने युद्ध किया था।</w:t>
      </w:r>
    </w:p>
    <w:p>
      <w:pPr/>
      <w:r>
        <w:rPr>
          <w:lang w:val="hi_IN" w:bidi="hi_IN"/>
        </w:rPr>
      </w:r>
      <w:r>
        <w:rPr>
          <w:lang w:val="hi_IN" w:bidi="hi_IN"/>
        </w:rPr>
        <w:t>यहाँ रुकें और समूह के रूप में पलिस्तिया का नक्शा देखें। एबेनेजेर से पलिश्तियों के पाँचों नगरों की दूरी पर विचार करें और चर्चा करें कि आपके विचार में उन्होंने सन्दूक को अशदोद ही क्यों ले जाना चुना। आपकी जनजाति, संस्कृति और भाषा के लोग जिस देश में आप रहते हैं, वहां किस तरह फैले हुए हैं? इस ऑडियो को यहाँ रोकें।</w:t>
      </w:r>
    </w:p>
    <w:p>
      <w:pPr/>
      <w:r>
        <w:rPr>
          <w:lang w:val="hi_IN" w:bidi="hi_IN"/>
        </w:rPr>
      </w:r>
      <w:r>
        <w:rPr>
          <w:lang w:val="hi_IN" w:bidi="hi_IN"/>
        </w:rPr>
        <w:t>जब पलिश्ती अशदोद पहुँचे, तब वे परमेश्वर के सन्दूक को अपने प्रधान देवता दागोन के मन्दिर में ले गए। दागोन का मन्दिर वह स्थान था जहाँ पलिश्ती दागोन की उपासना करते थे और उसकी मूर्ति रखते थे। कई अलग-अलग जातियाँ और लोग दागोन की उपासना करते थे। संभवतः पलिश्ती दागोन की उपासना बीज, वनस्पतियों और फसलों के देवता के रूप में करते थे, जबकि अन्य जातियाँ दागोन की उपासना अन्य कारणों से करती थीं। पलिश्ती बहुत से देवताओं की उपासना करते थे, परन्तु दागोन उनका प्रधान देवता था। जिन संस्कृतियों में लोग अनेक देवताओं की उपासना करते हैं, वहाँ वे सामान्यतः एक देवता को अन्य देवताओं से अधिक सम्मान देते हैं।</w:t>
      </w:r>
    </w:p>
    <w:p>
      <w:pPr/>
      <w:r>
        <w:rPr>
          <w:lang w:val="hi_IN" w:bidi="hi_IN"/>
        </w:rPr>
      </w:r>
      <w:r>
        <w:rPr>
          <w:lang w:val="hi_IN" w:bidi="hi_IN"/>
        </w:rPr>
        <w:t>यहाँ रुकें और समूह में इस प्रश्न पर चर्चा करें: यदि आपके पूर्वज एक से अधिक देवताओं की उपासना करते थे, तो बताइए कि वे उन देवताओं को किस प्रकार की भेंटें या बलिदान चढ़ाते थे। यदि आपके पूर्वज एक से अधिक देवताओं की उपासना नहीं करते थे, तो किसी पड़ोसी समुदाय के बारे में बताइए जो ऐसा करता था। आपके विचार में इनमें से किस देवता को सबसे बड़ा सम्मान या आराधना मिली थी, और क्यों? इस ऑडियो को यहाँ रोकें।</w:t>
      </w:r>
    </w:p>
    <w:p>
      <w:pPr/>
      <w:r>
        <w:rPr>
          <w:lang w:val="hi_IN" w:bidi="hi_IN"/>
        </w:rPr>
      </w:r>
      <w:r>
        <w:rPr>
          <w:lang w:val="hi_IN" w:bidi="hi_IN"/>
        </w:rPr>
        <w:t>पलिश्तियों ने परमेश्वर के सन्दूक को दागोन की मूर्ति के पास रखा। मूर्ति लकड़ी, धातु या पत्थर जैसी ठोस सामग्री की एक छवि या आकृति होती है। लोग किसी देवता की मूर्ति बनाते हैं और उसकी उपासना ऐसे करते हैं मानो वही देवता हो। ऐसी मूर्ति मनुष्य के समान, किसी पशु के समान, या किसी अन्य प्रकार के आकार की हो सकती है। संभवतः दागोन की मूर्ति का शरीर मनुष्य के समान था, जिसमें सिर और हाथ थे, परन्तु उसका निचला भाग मछली की पूँछ के समान था।</w:t>
      </w:r>
    </w:p>
    <w:p>
      <w:pPr/>
      <w:r>
        <w:rPr>
          <w:lang w:val="hi_IN" w:bidi="hi_IN"/>
        </w:rPr>
      </w:r>
      <w:r>
        <w:rPr>
          <w:lang w:val="hi_IN" w:bidi="hi_IN"/>
        </w:rPr>
        <w:t>यहाँ रुकें और दागोन की मूर्ति का एक चित्र देखें। इस ऑडियो को यहाँ रोकें।</w:t>
      </w:r>
    </w:p>
    <w:p>
      <w:pPr/>
      <w:r>
        <w:rPr>
          <w:lang w:val="hi_IN" w:bidi="hi_IN"/>
        </w:rPr>
      </w:r>
      <w:r>
        <w:rPr>
          <w:lang w:val="hi_IN" w:bidi="hi_IN"/>
        </w:rPr>
        <w:t>यहाँ रुकें और समूह में इस प्रश्न पर चर्चा करें: आपके समुदाय में, या आपके आसपास के समुदायों में जिन देवताओं की उपासना की जाती है, उनकी मूर्तियाँ कैसी होती हैं? लोग इन मूर्तियों को कहाँ रखते हैं और उनकी उपासना कहाँ करते हैं? ऑडियो को यहाँ रोकें।</w:t>
      </w:r>
    </w:p>
    <w:p>
      <w:pPr/>
      <w:r>
        <w:rPr>
          <w:lang w:val="hi_IN" w:bidi="hi_IN"/>
        </w:rPr>
      </w:r>
      <w:r>
        <w:rPr>
          <w:lang w:val="hi_IN" w:bidi="hi_IN"/>
        </w:rPr>
        <w:t>उस समय यह सामान्य बात थी कि जब दो जातियाँ आपस में युद्ध करती थीं, तो वे यह मानती थीं कि जिन देवताओं की वे उपासना करती हैं, वे भी एक-दूसरे के विरुद्ध युद्ध कर रहे हैं। पलिश्तियों ने परमेश्वर के सन्दूक को ले जाकर अपने देवता दागोन के पास रख दिया, ताकि यह दिखा सकें कि दागोन ने इस्राएलियों के परमेश्वर को पराजित कर दिया है। यह भी सम्भव है कि पलिश्तियों ने परमेश्वर के सन्दूक को दागोन के पास भेंट के रूप में रखा हो, क्योंकि वे मानते थे कि दागोन ने इस्राएलियों को हराने में उनकी सहायता की थी। संभवतः पलिश्ती यह मानते थे कि जैसे उन्होंने इस्राएल के लोगों को अपने वश में कर लिया था, वैसे ही अब दागोन इस्राएल के परमेश्वर पर भी अधिकार रखेगा।</w:t>
      </w:r>
    </w:p>
    <w:p>
      <w:pPr/>
      <w:r>
        <w:rPr>
          <w:lang w:val="hi_IN" w:bidi="hi_IN"/>
        </w:rPr>
      </w:r>
      <w:r>
        <w:rPr>
          <w:lang w:val="hi_IN" w:bidi="hi_IN"/>
        </w:rPr>
        <w:t>यहाँ रुकें और समूह में इस प्रश्न पर चर्चा करें: उस समय की कोई कहानी बताइए जब आपके समुदाय ने युद्ध में विजय दिलाने के लिए परमेश्वर का सम्मान किया था। जब आपके शत्रु युद्ध में आप पर विजय प्राप्त कर लेते हैं, तब आपका समुदाय उनके देवताओं के बारे में क्या सोचता है? और जिन शत्रुओं पर आपने विजय प्राप्त की है, उनके देवताओं के बारे में आपका समुदाय क्या सोचता है? इस ऑडियो को यहाँ रोकें।</w:t>
      </w:r>
    </w:p>
    <w:p>
      <w:pPr/>
      <w:r>
        <w:rPr>
          <w:lang w:val="hi_IN" w:bidi="hi_IN"/>
        </w:rPr>
      </w:r>
      <w:r>
        <w:rPr>
          <w:lang w:val="hi_IN" w:bidi="hi_IN"/>
        </w:rPr>
        <w:t>अगली भोर अशदोद के लोग जल्दी उठे और दागोन के मन्दिर में गए। वहाँ उन्होंने देखा कि दागोन की मूर्ति यहोवा के सन्दूक के सामने मुँह के बल गिरी पड़ी है। इसका अर्थ यह है कि दागोन यहोवा के सन्दूक के सामने आराधना की मुद्रा में था। इसलिए कुछ पलिश्तियों ने दागोन को उठाकर वापस उसके स्थान पर रख दिया। परन्तु जब पलिश्ती अगली सुबह तड़के फिर वापस आए, तब पलिश्तियों ने देखा कि दागोन फिर से यहोवा के सन्दूक के सामने मुँह के बल गिरा पड़ा था और उसका सिर और उसके दोनों हाथ टूटकर मन्दिर की देहरी या प्रवेश द्वार पर पड़े थे। दागोन के शरीर का केवल मुख्य भाग या धड़ ही बिना टूटे बचा था। युद्ध के समय विजेता कभी-कभी अपने शत्रुओं के सिर और हाथ काट देते थे, ताकि अपनी विजय को प्रकट कर सकें। संभव है कि यहोवा यह दिखा रहा है कि पलिश्ती देवता दागोन पर यहोवा की विजय हुई है।</w:t>
      </w:r>
    </w:p>
    <w:p>
      <w:pPr/>
      <w:r>
        <w:rPr>
          <w:lang w:val="hi_IN" w:bidi="hi_IN"/>
        </w:rPr>
      </w:r>
      <w:r>
        <w:rPr>
          <w:lang w:val="hi_IN" w:bidi="hi_IN"/>
        </w:rPr>
        <w:t>यहाँ रुकें और समूह में इस प्रश्न पर चर्चा करें: आपकी संस्कृति में बड़े या आदरणीय लोगों के प्रति सम्मान और आदर प्रकट करने के लिए आप किन संकेतों का उपयोग करते हैं? उन समयों की कहानियाँ सुनाएँ जब देवताओं ने आपस में युद्ध किया हो। इस ऑडियो को यहाँ रोकें।</w:t>
      </w:r>
    </w:p>
    <w:p>
      <w:pPr/>
      <w:r>
        <w:rPr>
          <w:lang w:val="hi_IN" w:bidi="hi_IN"/>
        </w:rPr>
      </w:r>
      <w:r>
        <w:rPr>
          <w:lang w:val="hi_IN" w:bidi="hi_IN"/>
        </w:rPr>
        <w:t>जो कुछ हुआ उसके कारण पलिश्तियों ने एक नई प्रथा आरम्भ कर दी। यह प्रथा थी कि न तो पलिश्ती याजकों में से कोई और न ही कोई पलिश्ती जो दागोन के मन्दिर में जाता था, चौखट पर पैर रखता था। लोग चौखट का सम्मान करते थे क्योंकि यह दुनिया को मंदिर के भीतर के पवित्र स्थान से अलग करती थी। परन्तु अब लोगों ने चौखट का और भी अधिक आदर किया। क्योंकि दागोन का सिर और उसके हाथ वहीं गिरे थे, इसलिए लोग अब चौखट पर पैर रखना नहीं चाहते थे।</w:t>
      </w:r>
    </w:p>
    <w:p>
      <w:pPr/>
      <w:r>
        <w:rPr>
          <w:lang w:val="hi_IN" w:bidi="hi_IN"/>
        </w:rPr>
      </w:r>
      <w:r>
        <w:rPr>
          <w:lang w:val="hi_IN" w:bidi="hi_IN"/>
        </w:rPr>
        <w:t>यहाँ रुकें और समूह में इस प्रश्न पर चर्चा करें: आपकी संस्कृति में ऐसे कौन से स्थान हैं जिन्हें लोग प्रतिबंधित करते हैं, और वे उन्हें प्रतिबंधित क्यों करते हैं? इस ऑडियो को यहाँ रोकें।</w:t>
      </w:r>
    </w:p>
    <w:p>
      <w:pPr/>
      <w:r>
        <w:rPr>
          <w:lang w:val="hi_IN" w:bidi="hi_IN"/>
        </w:rPr>
      </w:r>
      <w:r>
        <w:rPr>
          <w:lang w:val="hi_IN" w:bidi="hi_IN"/>
        </w:rPr>
        <w:t>यहोवा का हाथ अशदोद नगर और उसके गाँवों के लोगों पर भारी था। दूसरे शब्दों में, यहोवा ने अशदोद के लोगों को गाँठें देकर उन्हें नुकसान पहुँचाने के लिए अपनी शक्ति का इस्तेमाल किया। गाँठें त्वचा पर होने वाली सूजन या उभरी हुई वृद्धि होती हैं। संभवतः यह ऐसी बीमारी है जिसे चूहे लोगों के बीच व्यापक रूप से और तेज़ी से फैलाते हैं। यह बीमारी त्वचा पर भद्दी और पीड़ादायक सूजनें उत्पन्न करती है और बहुत से लोगों की मृत्यु का कारण बनती है।</w:t>
      </w:r>
    </w:p>
    <w:p>
      <w:pPr/>
      <w:r>
        <w:rPr>
          <w:lang w:val="hi_IN" w:bidi="hi_IN"/>
        </w:rPr>
      </w:r>
      <w:r>
        <w:rPr>
          <w:lang w:val="hi_IN" w:bidi="hi_IN"/>
        </w:rPr>
        <w:t>यहाँ रुकें और समूह में इस प्रश्न पर चर्चा करें: उस समय के बारे में बताइए जब आपके समुदाय में तेजी से फैलने वाली एक घातक बीमारी आई हो। आपके लोगों ने इसके बारे में क्या बताया कि यह कहाँ से आया था, और यह क्यों आया? इस ऑडियो को यहाँ रोकें।</w:t>
      </w:r>
    </w:p>
    <w:p>
      <w:pPr/>
      <w:r>
        <w:rPr>
          <w:lang w:val="hi_IN" w:bidi="hi_IN"/>
        </w:rPr>
      </w:r>
      <w:r>
        <w:rPr>
          <w:lang w:val="hi_IN" w:bidi="hi_IN"/>
        </w:rPr>
        <w:t>जब अशदोद के लोगों ने समझ लिया कि क्या हो रहा है, तब उन्होंने कहा कि परमेश्वर का सन्दूक उनके नगर से चला जाना चाहिए, क्योंकि इस्राएलियों का परमेश्वर उनके लोगों और उनके देवता दागोन को दण्ड दे रहा था। यद्यपि पलिश्ती न तो यहोवा की उपासना करते थे और न ही यह विश्वास करते थे कि वही एकमात्र सच्चा परमेश्वर है, फिर भी वे जानते थे कि यहोवा के पास वास्तविक सामर्थ्य है, क्योंकि वे कहते थे कि यहोवा उन्हें और उनके देवता को दण्ड दे रहा है। इसलिए पलिश्तियों ने अपने पाँचों शासकों को एकत्र किया और उनसे पूछा कि इस्राएलियों के परमेश्वर के सन्दूक के साथ उन्हें क्या करना चाहिए। शासकों ने लोगों से सन्दूक को पाँच मुख्य शहरों में से एक अन्य शहर, गत, में ले जाने के लिए कहा। गत अशदोद से उन्नीस किलोमीटर पूर्व की ओर स्थित था।</w:t>
      </w:r>
    </w:p>
    <w:p>
      <w:pPr/>
      <w:r>
        <w:rPr>
          <w:lang w:val="hi_IN" w:bidi="hi_IN"/>
        </w:rPr>
      </w:r>
      <w:r>
        <w:rPr>
          <w:lang w:val="hi_IN" w:bidi="hi_IN"/>
        </w:rPr>
        <w:t>यहाँ रुकें और समूह में इस प्रश्न पर चर्चा करें: देश भर में जहाँ आपकी जनजाति, संस्कृति और भाषा के लोग रहते हैं, वहाँ उन पर शासन कौन करता है? जब कोई ऐसी समस्या होती है जो सभी लोगों को प्रभावित करती है, तब क्या होता है? ऑडियो को यहाँ रोकें।</w:t>
      </w:r>
    </w:p>
    <w:p>
      <w:pPr/>
      <w:r>
        <w:rPr>
          <w:lang w:val="hi_IN" w:bidi="hi_IN"/>
        </w:rPr>
      </w:r>
      <w:r>
        <w:rPr>
          <w:lang w:val="hi_IN" w:bidi="hi_IN"/>
        </w:rPr>
        <w:t>कुछ पलिश्तियों द्वारा सन्दूक को गत ले जाने के बाद, यहोवा का हाथ, अर्थात् उसकी सामर्थ्य, उस नगर के विरुद्ध हुई और वहाँ बड़ी घबराहट या अशान्ति और भ्रम फैल गया। यहोवा ने अपनी सामर्थ्य से गत के लोगों को भी उसी प्रकार दण्ड दिया, जैसे उसने अशदोद के लोगों को दण्ड दिया था। यहोवा ने गत के सब लोगों को, चाहे वे छोटे हों या बड़े, गाँठों की बीमारी से पीड़ित किया।</w:t>
      </w:r>
    </w:p>
    <w:p>
      <w:pPr/>
      <w:r>
        <w:rPr>
          <w:lang w:val="hi_IN" w:bidi="hi_IN"/>
        </w:rPr>
      </w:r>
      <w:r>
        <w:rPr>
          <w:lang w:val="hi_IN" w:bidi="hi_IN"/>
        </w:rPr>
        <w:t>यहाँ रुकें और समूह में इस प्रश्न पर चर्चा करें: जब आपके समुदाय में कोई तेजी से फैलने वाली और घातक बीमारी फैली थी, तब लोगों की क्या भावनाएँ थीं, और वे किस प्रकार व्यवहार करते थे? ऑडियो को यहाँ रोकें।</w:t>
      </w:r>
    </w:p>
    <w:p>
      <w:pPr/>
      <w:r>
        <w:rPr>
          <w:lang w:val="hi_IN" w:bidi="hi_IN"/>
        </w:rPr>
      </w:r>
      <w:r>
        <w:rPr>
          <w:lang w:val="hi_IN" w:bidi="hi_IN"/>
        </w:rPr>
        <w:t>इसलिए गत के लोगों ने यहोवा के सन्दूक को पलिश्तियों के पाँच नगरों में से एक अन्य नगर, एक्रोन, भेज दिया। एक्रोन अशदोद से लगभग 19 किलोमीटर उत्तर-पूर्व में था। पलिश्तियों के सभी नगरों में एक्रोन इस्राएलियों की भूमि के सबसे निकट था। परन्तु जब गत के लोग परमेश्वर के सन्दूक को एक्रोन नगर में ले जा रहे थे, तब एक्रोन के लोगों ने विरोध किया। एक्रोन के लोगों ने कहा कि गत के लोग इस्राएलियों के परमेश्वर के सन्दूक को उनके नगर में उन्हें मार डालने के लिए ला रहे थे। एक्रोन के लोगों को लगा कि वह सन्दूक स्वयं ही उन्हें मार डालेगा। एक्रोन के लोगों ने पलिश्तियों के नगरों के शासकों को एक साथ बुलाया और उन शासकों से कहा कि वे कुछ पुरुषों से कहें कि वे इस्राएल के परमेश्वर के सन्दूक को उसके अपने स्थान पर वापस ले जाएँ। लोगों ने कहा कि यदि वे सन्दूक को उसके देश में वापस न भेजें, तो वह उन्हें और उनके लोगों को मार डालेगा। लोगों ने ऐसा इसलिए कहा, क्योंकि पूरे नगर में मृत्यु का भय फैल गया था, और यहोवा उन्हें बहुत कठोरता से दण्ड दे रहा था। लोग मृत्यु से बहुत डर गए थे, क्योंकि यहोवा ने वहाँ बहुत से लोगों को मार डाला था। संभव है कि यहोवा ने अशदोद और गत की तुलना में एक्रोन पर अधिक भीषण आक्रमण किया हो, क्योंकि पलिश्ती यहोवा के पिछले आक्रमणों के जवाब में सन्दूक को इस्राएलियों को लौटाने के बजाय अपने पास ही रखने का प्रयास कर रहे थे। नगर की पुकार स्वर्ग तक पहुँची। इसका अर्थ है कि एक्रोन के लोगों ने सहायता के लिए बहुत व्याकुल होकर प्रार्थना की। संभव है कि लोगों ने अपने ही देवताओं से प्रार्थना की हो।</w:t>
      </w:r>
    </w:p>
    <w:p>
      <w:pPr/>
      <w:r>
        <w:rPr>
          <w:lang w:val="hi_IN" w:bidi="hi_IN"/>
        </w:rPr>
      </w:r>
      <w:r>
        <w:rPr>
          <w:lang w:val="hi_IN" w:bidi="hi_IN"/>
        </w:rPr>
        <w:t>यहाँ रुकें और उस समय की कोई घटना बताइए जब आपको लगा कि परमेश्वर ने आपके समुदाय को दण्ड दिया था। वह दण्ड कैसा था, और उस दण्ड के विषय में आपने क्या किया?</w:t>
      </w:r>
      <w:r>
        <w:rPr>
          <w:lang w:val="hi_IN" w:bidi="hi_IN"/>
        </w:rPr>
      </w:r>
    </w:p>
    <w:p>
      <w:pPr>
        <w:pStyle w:val="Heading3"/>
      </w:pPr>
      <w:r>
        <w:rPr>
          <w:lang w:val="hi_IN" w:bidi="hi_IN"/>
        </w:rPr>
        <w:t>घटनाओं को समझाना</w:t>
      </w:r>
    </w:p>
    <w:p>
      <w:pPr/>
      <w:r>
        <w:rPr>
          <w:lang w:val="hi_IN" w:bidi="hi_IN"/>
        </w:rPr>
      </w:r>
      <w:r>
        <w:rPr>
          <w:lang w:val="hi_IN" w:bidi="hi_IN"/>
        </w:rPr>
        <w:t>1 शमूएल 5:1–12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छ: दृश्य हैं।</w:t>
      </w:r>
    </w:p>
    <w:p>
      <w:pPr/>
      <w:r>
        <w:rPr>
          <w:lang w:val="hi_IN" w:bidi="hi_IN"/>
        </w:rPr>
      </w:r>
      <w:r>
        <w:rPr>
          <w:b/>
          <w:lang w:val="hi_IN" w:bidi="hi_IN"/>
        </w:rPr>
        <w:t>पहले दृश्य में:</w:t>
      </w:r>
      <w:r>
        <w:rPr>
          <w:lang w:val="hi_IN" w:bidi="hi_IN"/>
        </w:rPr>
        <w:t xml:space="preserve"> पलिश्ती इस्राएलियों से छीनकर लाए गए सन्दूक को एबेनेज़र से अपने पाँच नगरों में से एक, अशदोद, ले गए। पलिश्ती सन्दूक को दागोन के मन्दिर में ले गए और उसे दागोन की मूर्ति के पास रख दिया।</w:t>
      </w:r>
    </w:p>
    <w:p>
      <w:pPr/>
      <w:r>
        <w:rPr>
          <w:lang w:val="hi_IN" w:bidi="hi_IN"/>
        </w:rPr>
      </w:r>
      <w:r>
        <w:rPr>
          <w:b/>
          <w:lang w:val="hi_IN" w:bidi="hi_IN"/>
        </w:rPr>
        <w:t>दूसरे दृश्य में:</w:t>
      </w:r>
      <w:r>
        <w:rPr>
          <w:lang w:val="hi_IN" w:bidi="hi_IN"/>
        </w:rPr>
        <w:t xml:space="preserve"> जब अशदोद के लोग अगली भोर जल्दी उठे, तब उन्होंने देखा कि दागोन की मूर्ति यहोवा के सन्दूक के सामने मुँह के बल गिरी पड़ी है। इसलिए उन्होंने दागोन को उठाकर फिर उसके स्थान पर रख दिया।</w:t>
      </w:r>
    </w:p>
    <w:p>
      <w:pPr/>
      <w:r>
        <w:rPr>
          <w:lang w:val="hi_IN" w:bidi="hi_IN"/>
        </w:rPr>
      </w:r>
      <w:r>
        <w:rPr>
          <w:b/>
          <w:lang w:val="hi_IN" w:bidi="hi_IN"/>
        </w:rPr>
        <w:t>तीसरे दृश्य में:</w:t>
      </w:r>
      <w:r>
        <w:rPr>
          <w:lang w:val="hi_IN" w:bidi="hi_IN"/>
        </w:rPr>
        <w:t xml:space="preserve"> अगली सुबह, अशदोद के लोग जल्दी उठे और उन्होंने दागोन को यहोवा के सन्दूक के सामने मुँह के बल गिरा हुआ पाया। दागोन का सिर और उसके हाथ कटकर अलग हो गए थे और दागोन के मन्दिर की देहरी पर पड़े थे।</w:t>
      </w:r>
    </w:p>
    <w:p>
      <w:pPr/>
      <w:r>
        <w:rPr>
          <w:lang w:val="hi_IN" w:bidi="hi_IN"/>
        </w:rPr>
      </w:r>
      <w:r>
        <w:rPr>
          <w:b/>
          <w:lang w:val="hi_IN" w:bidi="hi_IN"/>
        </w:rPr>
        <w:t>चौथे दृश्य में:</w:t>
      </w:r>
      <w:r>
        <w:rPr>
          <w:lang w:val="hi_IN" w:bidi="hi_IN"/>
        </w:rPr>
        <w:t xml:space="preserve"> यहोवा ने अशदोद और उसके गाँवों के लोगों पर हमला किया और उन्हें गाँठों की बीमारी से पीड़ित करके दंड दिया। जब अशदोद के लोगों ने समझ लिया कि क्या हो रहा है, तब उन्होंने कहा कि इस्राएलियों के परमेश्वर का सन्दूक अशदोद में नहीं रह सकता, क्योंकि इस्राएलियों के परमेश्वर का हाथ उन पर और उनके देवता दागोन पर भारी पड़ रहा था। इसलिए लोगों ने पलिश्तियों के नगरों के शासकों को बुलवाकर एकत्र किया और उनसे पूछा कि उन्हें क्या करना चाहिए।</w:t>
      </w:r>
    </w:p>
    <w:p>
      <w:pPr/>
      <w:r>
        <w:rPr>
          <w:lang w:val="hi_IN" w:bidi="hi_IN"/>
        </w:rPr>
      </w:r>
      <w:r>
        <w:rPr>
          <w:b/>
          <w:lang w:val="hi_IN" w:bidi="hi_IN"/>
        </w:rPr>
        <w:t>पाँचवें दृश्य में:</w:t>
      </w:r>
      <w:r>
        <w:rPr>
          <w:lang w:val="hi_IN" w:bidi="hi_IN"/>
        </w:rPr>
        <w:t xml:space="preserve"> पलिश्तियों के नगरों के शासकों ने निश्चय किया कि इस्राएल के परमेश्वर के सन्दूक को पलिश्तियों के एक अन्य नगर, गत, भेज दिया जाए। जब लोग सन्दूक को गत में ले आए, तब यहोवा का हाथ गत के लोगों के विरुद्ध भारी पड़ा, और गत के लोग घबरा उठे। यहोवा ने गत के जवान और बूढ़े दोनों के लोगों पर गाँठों से आक्रमण किया।</w:t>
      </w:r>
    </w:p>
    <w:p>
      <w:pPr/>
      <w:r>
        <w:rPr>
          <w:lang w:val="hi_IN" w:bidi="hi_IN"/>
        </w:rPr>
      </w:r>
      <w:r>
        <w:rPr>
          <w:b/>
          <w:lang w:val="hi_IN" w:bidi="hi_IN"/>
        </w:rPr>
        <w:t>छठे दृश्य में:</w:t>
      </w:r>
      <w:r>
        <w:rPr>
          <w:lang w:val="hi_IN" w:bidi="hi_IN"/>
        </w:rPr>
        <w:t xml:space="preserve"> गत के लोगों ने सन्दूक को एक्रोन भेज दिया, परन्तु एक्रोन के लोगों ने अन्य लोगों के द्वारा सन्दूक को अपने नगर में लाए जाने का विरोध किया। एक्रोन के लोग इस बात से डरते थे कि वह सन्दूक उन्हें मार डालेगा। इसलिए एक्रोन के लोगों ने पलिश्तियों के नगरों के शासकों को एक साथ बुलाया और उनसे कहा कि सन्दूक को वापस इस्राएल भेज दिया जाए। एक्रोन के लोगों के हृदयों में बड़ा भय समा गया था, क्योंकि लोगों पर गाँठों का हमला हुआ था और वहाँ बहुत से लोग मर चुके थे। लोग रोए और सहायता के लिए प्रार्थना की।</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दागोन</w:t>
      </w:r>
    </w:p>
    <w:p>
      <w:pPr>
        <w:pStyle w:val="ListBullet"/>
        <w:spacing w:line="240" w:lineRule="auto"/>
        <w:ind w:left="720"/>
      </w:pPr>
      <w:r>
        <w:rPr>
          <w:lang w:val="hi_IN" w:bidi="hi_IN"/>
        </w:rPr>
      </w:r>
      <w:r>
        <w:rPr>
          <w:lang w:val="hi_IN" w:bidi="hi_IN"/>
        </w:rPr>
        <w:t>पलिश्ती योद्धा</w:t>
      </w:r>
    </w:p>
    <w:p>
      <w:pPr>
        <w:pStyle w:val="ListBullet"/>
        <w:spacing w:line="240" w:lineRule="auto"/>
        <w:ind w:left="720"/>
      </w:pPr>
      <w:r>
        <w:rPr>
          <w:lang w:val="hi_IN" w:bidi="hi_IN"/>
        </w:rPr>
      </w:r>
      <w:r>
        <w:rPr>
          <w:lang w:val="hi_IN" w:bidi="hi_IN"/>
        </w:rPr>
        <w:t>अशदोद के लोग</w:t>
      </w:r>
    </w:p>
    <w:p>
      <w:pPr>
        <w:pStyle w:val="ListBullet"/>
        <w:spacing w:line="240" w:lineRule="auto"/>
        <w:ind w:left="720"/>
      </w:pPr>
      <w:r>
        <w:rPr>
          <w:lang w:val="hi_IN" w:bidi="hi_IN"/>
        </w:rPr>
      </w:r>
      <w:r>
        <w:rPr>
          <w:lang w:val="hi_IN" w:bidi="hi_IN"/>
        </w:rPr>
        <w:t>गत के लोग</w:t>
      </w:r>
    </w:p>
    <w:p>
      <w:pPr>
        <w:pStyle w:val="ListBullet"/>
        <w:spacing w:line="240" w:lineRule="auto"/>
        <w:ind w:left="720"/>
      </w:pPr>
      <w:r>
        <w:rPr>
          <w:lang w:val="hi_IN" w:bidi="hi_IN"/>
        </w:rPr>
      </w:r>
      <w:r>
        <w:rPr>
          <w:lang w:val="hi_IN" w:bidi="hi_IN"/>
        </w:rPr>
        <w:t>एक्रोन के लोग</w:t>
      </w:r>
    </w:p>
    <w:p>
      <w:pPr>
        <w:pStyle w:val="ListBullet"/>
        <w:spacing w:line="240" w:lineRule="auto"/>
        <w:ind w:left="720"/>
      </w:pPr>
      <w:r>
        <w:rPr>
          <w:lang w:val="hi_IN" w:bidi="hi_IN"/>
        </w:rPr>
      </w:r>
      <w:r>
        <w:rPr>
          <w:lang w:val="hi_IN" w:bidi="hi_IN"/>
        </w:rPr>
        <w:t>पलिश्तियों के नगरों के शासक</w:t>
      </w:r>
    </w:p>
    <w:p>
      <w:pPr>
        <w:pStyle w:val="ListBullet"/>
        <w:spacing w:line="240" w:lineRule="auto"/>
        <w:ind w:left="720"/>
      </w:pPr>
      <w:r>
        <w:rPr>
          <w:lang w:val="hi_IN" w:bidi="hi_IN"/>
        </w:rPr>
      </w:r>
      <w:r>
        <w:rPr>
          <w:lang w:val="hi_IN" w:bidi="hi_IN"/>
        </w:rPr>
        <w:t>और दागोन के याजक</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यह कहानी उस युद्ध के बाद की है जो पलिश्तियों और इस्राएलियों के बीच एबेनेज़र में हुआ था। कहानी का परिवेश पलिश्तियों के देश में है। पहले दृश्य में, पलिश्तियों द्वारा सन्दूक पर अधिकार कर लेने के बाद, पलिश्ती परमेश्वर के सन्दूक को अपने साथ एबेनेज़र से अशदोद ले गए। पलिश्ती सन्दूक को “यहोवा का सन्दूक” नहीं, बल्कि “परमेश्वर का सन्दूक” कहते थे। संभवतः पलिश्ती ऐसा इसलिए कहते थे, क्योंकि वे यहोवा नाम को नहीं जानते थे, जो इस्राएल के परमेश्वर का व्यक्तिगत नाम था। इसलिए, पलिश्तियों ने परमेश्वर के लिए एक अधिक सामान्य नाम का उपयोग किया। परमेश्वर नाम एक सामान्य नाम है, जो सृष्टिकर्ता या किसी सामर्थी आत्मिक सत्ता की ओर संकेत करता है।</w:t>
      </w:r>
    </w:p>
    <w:p>
      <w:pPr/>
      <w:r>
        <w:rPr>
          <w:lang w:val="hi_IN" w:bidi="hi_IN"/>
        </w:rPr>
      </w:r>
      <w:r>
        <w:rPr>
          <w:lang w:val="hi_IN" w:bidi="hi_IN"/>
        </w:rPr>
        <w:t>पलिश्ती परमेश्वर के सन्दूक को पलिश्तियों के मुख्य देवता दागोन के मन्दिर में ले गए और उसे दागोन की मूर्ति के पास रख दिया। इस पूरी कहानी में कथाकार दागोन की मूर्ति के विषय में ऐसे बताता है मानो वह कोई जीवित प्राणी हो, यद्यपि वह केवल एक मूर्ति है।</w:t>
      </w:r>
    </w:p>
    <w:p>
      <w:pPr/>
      <w:r>
        <w:rPr>
          <w:lang w:val="hi_IN" w:bidi="hi_IN"/>
        </w:rPr>
      </w:r>
      <w:r>
        <w:rPr>
          <w:lang w:val="hi_IN" w:bidi="hi_IN"/>
        </w:rPr>
        <w:t>यहाँ रुकें और समूह में इस प्रश्न पर चर्चा करें: आप किसी निर्जीव वस्तु के बारे में ऐसे कैसे बोलते हैं मानो वह जीवित हो? ऑडियो को यहाँ रोकें।</w:t>
      </w:r>
    </w:p>
    <w:p>
      <w:pPr/>
      <w:r>
        <w:rPr>
          <w:lang w:val="hi_IN" w:bidi="hi_IN"/>
        </w:rPr>
      </w:r>
      <w:r>
        <w:rPr>
          <w:lang w:val="hi_IN" w:bidi="hi_IN"/>
        </w:rPr>
        <w:t>दूसरा दृश्य अगली सुबह शुरू होता है। अशदोद के लोग भोर को जल्दी उठे और दागोन के मन्दिर में गए। जब लोगों ने भीतर देखा, तो दागोन यहोवा के सन्दूक के सामने मुँह के बल गिरा पड़ा था। “वहाँ दागोन था” यह वाक्यांश इस दृश्य की ओर विशेष ध्यान आकर्षित करता है और दिखाता है कि पलिश्ती यह देखकर चकित और घबरा गए थे कि दागोन यहोवा के सन्दूक के सामने मुँह के बल गिरा पड़ा था। याद रखें कि रात भर मन्दिर में कोई नहीं था और पलिश्तियों ने दागोन को यहोवा के सामने दण्डवत् करने की मुद्रा में पाया। इसलिए यह दृश्य देखकर पलिश्ती बहुत चकित हो गए।</w:t>
      </w:r>
    </w:p>
    <w:p>
      <w:pPr/>
      <w:r>
        <w:rPr>
          <w:lang w:val="hi_IN" w:bidi="hi_IN"/>
        </w:rPr>
      </w:r>
      <w:r>
        <w:rPr>
          <w:lang w:val="hi_IN" w:bidi="hi_IN"/>
        </w:rPr>
        <w:t>यहाँ रुकें और समूह में यह गतिविधि करें: कल्पना कीजिए कि आप अपने दैनिक कार्यों में व्यस्त हैं। समूह का एक सदस्य कुछ आश्चर्यजनक या भयावह देखता है। वह व्यक्ति समूह के बाकी लोगों को सचेत करना चाहता है। उस व्यक्ति को थोड़ी दूरी पर खड़ा करें और उससे समूह के बाकी लोगों को ज़ोर से पुकारने और उस आश्चर्यजनक बात की ओर उनका ध्यान आकर्षित करने के लिए कहें। इस बात पर ध्यान दें कि वह व्यक्ति उस आश्चर्यजनक बात की ओर लोगों का ध्यान आकर्षित करने के लिए किन शब्दों या वाक्यांशों का प्रयोग करता है। इस ऑडियो को यहाँ रोकें।</w:t>
      </w:r>
    </w:p>
    <w:p>
      <w:pPr/>
      <w:r>
        <w:rPr>
          <w:lang w:val="hi_IN" w:bidi="hi_IN"/>
        </w:rPr>
      </w:r>
      <w:r>
        <w:rPr>
          <w:lang w:val="hi_IN" w:bidi="hi_IN"/>
        </w:rPr>
        <w:t>कथाकार यहोवा नाम का प्रयोग करके हमें बताता है कि दागोन यहोवा के सामने मुँह के बल गिर पड़ा था। संभवतः कथाकार हमें यह याद दिला रहा है कि पलिश्तियों और इस्राएलियों के बीच का युद्ध वास्तव में इस्राएलियों के परमेश्वर यहोवा और पलिश्तियों के देवता दागोन के बीच का युद्ध है।</w:t>
      </w:r>
    </w:p>
    <w:p>
      <w:pPr/>
      <w:r>
        <w:rPr>
          <w:lang w:val="hi_IN" w:bidi="hi_IN"/>
        </w:rPr>
      </w:r>
      <w:r>
        <w:rPr>
          <w:lang w:val="hi_IN" w:bidi="hi_IN"/>
        </w:rPr>
        <w:t>यहाँ रुकें और उस समय की कोई कहानी सुनाइए जब आपका गोत्र किसी दूसरे लोगों के समूह के सम्पर्क में आया था। बताइए कि आपकी उपासना के रीति-रिवाजों और आपके परमेश्वर का उन लोगों की उपासना के रीति-रिवाजों और उनके परमेश्वर के साथ किस प्रकार टकराव हुआ है। इस ऑडियो को यहाँ रोकें।</w:t>
      </w:r>
    </w:p>
    <w:p>
      <w:pPr/>
      <w:r>
        <w:rPr>
          <w:lang w:val="hi_IN" w:bidi="hi_IN"/>
        </w:rPr>
      </w:r>
      <w:r>
        <w:rPr>
          <w:lang w:val="hi_IN" w:bidi="hi_IN"/>
        </w:rPr>
        <w:t>कुछ पलिश्तियों ने दागोन को उठाकर फिर उसके स्थान पर रख दिया। इसका अर्थ है कि लोगों ने दागोन की मूर्ति को उठाकर सीधा खड़ा किया और उसे फिर उसके आसन या आधार पर रख दिया।</w:t>
      </w:r>
    </w:p>
    <w:p>
      <w:pPr/>
      <w:r>
        <w:rPr>
          <w:lang w:val="hi_IN" w:bidi="hi_IN"/>
        </w:rPr>
      </w:r>
      <w:r>
        <w:rPr>
          <w:lang w:val="hi_IN" w:bidi="hi_IN"/>
        </w:rPr>
        <w:t>तीसरा दृश्य इस बात में अंतर दिखाता है कि अशदोद के लोगों ने पिछली रात क्या किया था और अगली सुबह उन्होंने क्या पाया। पिछले दिन लोगों ने दागोन की मूर्ति को उठाकर फिर उसके आसन पर रख दिया था। परन्तु जब लोग अगली भोर जल्दी दागोन के मन्दिर में गए, तब उन्होंने देखा कि दागोन फिर से यहोवा के सामने भूमि पर मुँह के बल गिरा पड़ा है। ठीक पहली बार की तरह, इसने पलिश्तियों को चकित कर दिया क्योंकि रात के समय मंदिर में कोई मनुष्य नहीं था। पलिश्ती लोग और भी अधिक भयभीत हो गए क्योंकि उन्होंने यह भी पाया कि किसी ने दागोन के सिर और हाथ काट दिए थे, और सिर और हाथ मंदिर की देहरी या प्रवेश द्वार पर पड़े थे। दाागोन के शरीर का केवल धड़ ही बिना टूटा हुआ बचा था। संभव है कि दागोन के शरीर के इन अंगों को स्वयं यहोवा ने ही काट डाला हो। इसी कारण अशदोद में दागोन के मन्दिर में प्रवेश करने वाला कोई भी पलिश्ती याजक या अन्य व्यक्ति देहरी पर पैर नहीं रखता था। इसके बाद कथाकार हमें यह अतिरिक्त जानकारी देता है कि कथाकार द्वारा 1 शमूएल की यह पुस्तक लिखे जाने के समय तक भी पलिश्ती देहरी पर पैर रखने से बचते आ रहे हैं।</w:t>
      </w:r>
    </w:p>
    <w:p>
      <w:pPr/>
      <w:r>
        <w:rPr>
          <w:lang w:val="hi_IN" w:bidi="hi_IN"/>
        </w:rPr>
      </w:r>
      <w:r>
        <w:rPr>
          <w:lang w:val="hi_IN" w:bidi="hi_IN"/>
        </w:rPr>
        <w:t>यहाँ रुकें और अपनी संस्कृति में प्रचलित किसी निषेध या प्रतिबंध का एक उदाहरण बताइए। लोगों ने उस निषेध या प्रतिबंध को कैसे और कहाँ आरम्भ किया? इस ऑडियो को यहाँ रोकें।</w:t>
      </w:r>
    </w:p>
    <w:p>
      <w:pPr/>
      <w:r>
        <w:rPr>
          <w:lang w:val="hi_IN" w:bidi="hi_IN"/>
        </w:rPr>
      </w:r>
      <w:r>
        <w:rPr>
          <w:lang w:val="hi_IN" w:bidi="hi_IN"/>
        </w:rPr>
        <w:t>चौथे दृश्य में, यहोवा का हाथ अशदोद और उसके आसपास के गाँवों के लोगों पर भारी पड़ा। "यहोवा का हाथ" एक विशेष अभिव्यक्ति है, जो यह दर्शाती है कि यहोवा ने अशदोद और उसके आसपास के गाँवों में रहने वाले लोगों को दण्ड देने के लिए अपने हाथ, या अपनी शक्ति का प्रयोग किया। यहोवा ने लोगों को त्वचा पर होने वाली पीड़ादायक और कष्टदायक सूजनों से दण्ड दिया।</w:t>
      </w:r>
    </w:p>
    <w:p>
      <w:pPr/>
      <w:r>
        <w:rPr>
          <w:lang w:val="hi_IN" w:bidi="hi_IN"/>
        </w:rPr>
      </w:r>
      <w:r>
        <w:rPr>
          <w:lang w:val="hi_IN" w:bidi="hi_IN"/>
        </w:rPr>
        <w:t>जब अशदोद के लोगों ने देखा कि क्या हो रहा है, तब उन्होंने कहा कि इस्राएल के परमेश्वर का सन्दूक उनके बीच नहीं रह सकता और उसे उनके नगर से चला जाना चाहिए, क्योंकि उसका हाथ उन पर और उनके देवता दागोन पर भारी पड़ा था। इसका अर्थ है कि अशदोद के लोग समझ गए थे कि इस्राएल का परमेश्वर सन्दूक को ले लेने के कारण उन्हें दण्ड दे रहा था। कथाकार यह नहीं बताता कि लोगों को इस बात का बोध कैसे हुआ। जब पलिश्ती सन्दूक की बात करते थे, तो उसे उस परमेश्वर का सन्दूक कहते थे जिसकी उपासना इस्राएली करते थे। पलिश्ती यह विश्वास नहीं करते थे कि इस्राएल का परमेश्वर ही एकमात्र सच्चा परमेश्वर है। परन्तु पलिश्ती यह अवश्य मानते थे कि इस्राएलियों के परमेश्वर के पास सामर्थ्य है, क्योंकि वह उन्हें और उनके देवता दागोन को दण्ड दे रहा था। पलिश्ती यह विश्वास नहीं करते थे कि दागोन ही एकमात्र देवता है। पलिश्ती यह मानते थे कि अलग-अलग देशों के अलग-अलग देवता होते हैं, और प्रत्येक देवता अपने देश में सामर्थी होता है। इसी कारण पलिश्ती यहोवा को “इस्राएल का परमेश्वर” कहते हैं। पलिश्ती यह मानते हैं कि यहोवा एक देवता है, परन्तु वह पलिश्तियों के देश का देवता नहीं है।</w:t>
      </w:r>
    </w:p>
    <w:p>
      <w:pPr/>
      <w:r>
        <w:rPr>
          <w:lang w:val="hi_IN" w:bidi="hi_IN"/>
        </w:rPr>
      </w:r>
      <w:r>
        <w:rPr>
          <w:lang w:val="hi_IN" w:bidi="hi_IN"/>
        </w:rPr>
        <w:t>यहाँ रुकें और समूह में इस प्रश्न पर चर्चा करें: जब आप ऐसे समुदायों के लोगों से बात करते हैं जो आपके समान परमेश्वर की उपासना नहीं करते, तब आप संसार के सृष्टिकर्ता का उल्लेख किस प्रकार करते हैं? ऑडियो को यहाँ रोकें।</w:t>
      </w:r>
    </w:p>
    <w:p>
      <w:pPr/>
      <w:r>
        <w:rPr>
          <w:lang w:val="hi_IN" w:bidi="hi_IN"/>
        </w:rPr>
      </w:r>
      <w:r>
        <w:rPr>
          <w:lang w:val="hi_IN" w:bidi="hi_IN"/>
        </w:rPr>
        <w:t>इसलिए अशदोद के लोगों ने पलिश्तियों के सभी शासकों को एक साथ बुलाया और उनसे सलाह माँगी कि उन्हें इस्राएल के परमेश्वर के सन्दूक के साथ क्या करना चाहिए। पलिश्तियों के शासक सम्भवतः उनके पाँच नगरों के राजा या राज्यपाल थे।</w:t>
      </w:r>
    </w:p>
    <w:p>
      <w:pPr/>
      <w:r>
        <w:rPr>
          <w:lang w:val="hi_IN" w:bidi="hi_IN"/>
        </w:rPr>
      </w:r>
      <w:r>
        <w:rPr>
          <w:lang w:val="hi_IN" w:bidi="hi_IN"/>
        </w:rPr>
        <w:t>यहाँ रुकें और उस समय की कोई घटना बताइए जब आपके समुदाय ने अपने सभी शासकों या अगुवों को एकत्र किया था। ऑडियो को यहाँ रोकें।</w:t>
      </w:r>
    </w:p>
    <w:p>
      <w:pPr/>
      <w:r>
        <w:rPr>
          <w:lang w:val="hi_IN" w:bidi="hi_IN"/>
        </w:rPr>
      </w:r>
      <w:r>
        <w:rPr>
          <w:lang w:val="hi_IN" w:bidi="hi_IN"/>
        </w:rPr>
        <w:t>पाँचवें दृश्य में, पलिश्तियों के शासकों ने कहा कि सन्दूक को अशदोद से गत ले जाया जाए। गत पलिश्तियों के पाँच नगरों में से एक और नगर था। शासकों ने यह नहीं बताया कि सन्दूक को कौन ले जाएगा। इसलिए कुछ पुरुषों ने इस्राएल के परमेश्वर के सन्दूक को गत पहुँचा दिया। परन्तु जब वे लोग सन्दूक को गत में ले आए, तब यहोवा का हाथ उस नगर के विरुद्ध भारी पड़ा। इसका अर्थ है कि यहोवा ने गत के लोगों को दण्ड देना आरम्भ कर दिया। इसके कारण लोगों में बड़ी घबराहट, अशान्ति और हड़बड़ी फैल गई। यहोवा ने उस नगर के लोगों को, चाहे वे बूढ़े हों या जवान, गाँठों की बीमारी से पीड़ित किया। यह एक विशेष अभिव्यक्ति है, जिसका अर्थ है कि यहोवा ने गत में रहने वाले सभी लोगों को उनके शरीर पर अचानक गाँठें निकलने या बढ़ने के द्वारा दण्ड दिया।</w:t>
      </w:r>
    </w:p>
    <w:p>
      <w:pPr/>
      <w:r>
        <w:rPr>
          <w:lang w:val="hi_IN" w:bidi="hi_IN"/>
        </w:rPr>
      </w:r>
      <w:r>
        <w:rPr>
          <w:lang w:val="hi_IN" w:bidi="hi_IN"/>
        </w:rPr>
        <w:t>यहाँ रुकें और समूह में यह कार्य करें: एक व्यक्ति को यहोवा की भूमिका निभाने के लिए चुनें, और शेष लोगों को दो समूहों में बाँट दें। इन समूहों को अलग-अलग बिठाएं। एक समूह अशदोद के लोगों का प्रतिनिधित्व करेगा, और दूसरा गत के लोगों का प्रतिनिधित्व करेगा। सन्दूक का प्रतिनिधित्व करने के लिए कोई वस्तु चुनें और उसे अशदोद के लोगों को दे दें। जब अशदोद के लोगों के पास सन्दूक हो, तब यहोवा की भूमिका निभाने वाला व्यक्ति अशदोद के लोगों की ओर अपने हाथ इस प्रकार बढ़ाए या हिलाए मानो वह उन्हें दण्ड दे रहा हो। लोगों को इस प्रकार रोना चाहिए मानो वे शारीरिक पीड़ा सह रहे हों। अशदोद के लोग सन्दूक को गत के लोगों को सौंप दें और उनसे दूर हट जाएँ। जब ऐसा होता है, तब अशदोद के लोगों को पीड़ा सहना बंद कर देना चाहिए और अपने सामान्य जीवन में लौटना आरंभ कर देना चाहिए, क्योंकि यहोवा की भूमिका निभाने वाले व्यक्ति ने उनसे अपना ध्यान हटा लिया है। तब यहोवा की भूमिका निभाने वाला व्यक्ति गत के लोगों को पीड़ित करना आरम्भ करे। परन्तु गत के लोगों को अशदोद के लोगों की अपेक्षा और भी अधिक कष्ट सहना चाहिए। ऑडियो को यहाँ रोकें।</w:t>
      </w:r>
    </w:p>
    <w:p>
      <w:pPr/>
      <w:r>
        <w:rPr>
          <w:lang w:val="hi_IN" w:bidi="hi_IN"/>
        </w:rPr>
      </w:r>
      <w:r>
        <w:rPr>
          <w:lang w:val="hi_IN" w:bidi="hi_IN"/>
        </w:rPr>
        <w:t>छठे दृश्य में, गत के लोगों ने सन्दूक को एक्रोन भेज दिया। एक्रोन पलिश्तियों का एक और नगर है। कथाकार हमें यह नहीं बताता कि गत के लोगों ने सन्दूक को एक्रोन भेजने का निर्णय कैसे लिया, परन्तु हम जानते हैं कि लोगों ने अपनी पीड़ा को रोकने के लिए सन्दूक को वहाँ भेजा था। लेकिन जैसे ही गत के लोग सन्दूक को एक्रोन शहर में ला रहे थे, एक्रोन के लोग विरोध में चिल्ला उठे। इसका अर्थ है कि एक्रोन के लोग नहीं चाहते थे कि गत के लोग सन्दूक लाएँ। एक्रोन के लोगों ने कहा कि गत के लोग सन्दूक को एक्रोन में इसलिए लाए थे ताकि वह सन्दूक या इस्राएल का परमेश्वर एक्रोन के लोगों को मार डाले। एक्रोन के लोग गत के लोगों से क्रोधित थे। एक्रोन के लोगों ने गत के लोगों पर यह आरोप लगाया कि वे उनके नगर में मृत्यु ले आए हैं। एक्रोन के लोगों ने ऐसा इसलिए कहा, क्योंकि वे मानते थे कि सन्दूक, अर्थात् इस्राएल का परमेश्वर, उन्हें मार डालेगा।</w:t>
      </w:r>
    </w:p>
    <w:p>
      <w:pPr/>
      <w:r>
        <w:rPr>
          <w:lang w:val="hi_IN" w:bidi="hi_IN"/>
        </w:rPr>
      </w:r>
      <w:r>
        <w:rPr>
          <w:lang w:val="hi_IN" w:bidi="hi_IN"/>
        </w:rPr>
        <w:t>यहाँ रुकें और समूह में उस समय के बारे में चर्चा करें जब आपके समुदाय में किसी व्यक्ति ने ऐसा काम किया था जिसे अन्य लोगों ने गलत या बुरा माना था। संभव है कि लोगों ने सोचा हो कि इस कार्य से परमेश्वर पूरे समुदाय पर क्रोधित हो जाएगा। इस बात पर ध्यान दें कि आप उस व्यक्ति के प्रति समुदाय की प्रतिक्रिया का वर्णन कैसे करते हैं, जो समुदाय में वह बुरी चीज़ लेकर आया था। इस ऑडियो को यहाँ रोकें।</w:t>
      </w:r>
    </w:p>
    <w:p>
      <w:pPr/>
      <w:r>
        <w:rPr>
          <w:lang w:val="hi_IN" w:bidi="hi_IN"/>
        </w:rPr>
      </w:r>
      <w:r>
        <w:rPr>
          <w:lang w:val="hi_IN" w:bidi="hi_IN"/>
        </w:rPr>
        <w:t>इसलिए एक्रोन के लोगों ने पलिश्तियों के सभी शासकों को एकत्र किया। लोगों ने शासकों से कहा कि वे कुछ पुरुषों से सन्दूक को उसके अपने स्थान पर लौटाने के लिए कहें। इसका अर्थ है कि लोग चाहते थे कि सन्दूक को उसके उचित स्थान, अर्थात् इस्राएल देश में, लौटा दिया जाए। एक्रोन के लोगों ने कहा कि सन्दूक को उसके अपने स्थान पर लौटा दिया जाना चाहिए, क्योंकि वे मानते थे कि यदि वह उनके देश में बना रहा, तो वह उनके सभी लोगों को मार डालेगा। नगर में मृत्यु का बड़ा भय फैल गया था, और इस्राएल के परमेश्वर का हाथ उन पर भारी पड़ा था। इसका अर्थ है कि लोग भयभीत थे कि वे मर जाएँगे, क्योंकि यहोवा उन्हें गाँठों की इस भयंकर बीमारी के द्वारा कठोरता से दण्ड दे रहा था। बहुत से लोग मर गए, और जो जीवित बचे थे उन्हें यहोवा ने गाँठों से पीड़ित किया, जिससे नगर की दुहाई स्वर्ग तक पहुँच गई। इसका अर्थ है कि पलिश्तियों ने सहायता के लिए स्वर्ग की ओर दुहाई दी, जहाँ उनके विश्वास के अनुसार उनके देवता निवास करते थे।</w:t>
      </w:r>
    </w:p>
    <w:p>
      <w:pPr/>
      <w:r>
        <w:rPr>
          <w:lang w:val="hi_IN" w:bidi="hi_IN"/>
        </w:rPr>
      </w:r>
      <w:r>
        <w:rPr>
          <w:lang w:val="hi_IN" w:bidi="hi_IN"/>
        </w:rPr>
        <w:t>यहाँ रुकें और चर्चा करें कि उस समय आपके समुदाय ने क्या किया था, जब उन्हें लगा कि उनका परमेश्वर उन्हें दण्ड दे रहा है। लोगों ने परमेश्वर से उन्हें दंड देना बंद करने के लिए कैसे कहा?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5:1–12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छ: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दागोन</w:t>
      </w:r>
    </w:p>
    <w:p>
      <w:pPr>
        <w:pStyle w:val="ListBullet"/>
        <w:spacing w:line="240" w:lineRule="auto"/>
        <w:ind w:left="720"/>
      </w:pPr>
      <w:r>
        <w:rPr>
          <w:lang w:val="hi_IN" w:bidi="hi_IN"/>
        </w:rPr>
      </w:r>
      <w:r>
        <w:rPr>
          <w:lang w:val="hi_IN" w:bidi="hi_IN"/>
        </w:rPr>
        <w:t>पलिश्ती योद्धा</w:t>
      </w:r>
    </w:p>
    <w:p>
      <w:pPr>
        <w:pStyle w:val="ListBullet"/>
        <w:spacing w:line="240" w:lineRule="auto"/>
        <w:ind w:left="720"/>
      </w:pPr>
      <w:r>
        <w:rPr>
          <w:lang w:val="hi_IN" w:bidi="hi_IN"/>
        </w:rPr>
      </w:r>
      <w:r>
        <w:rPr>
          <w:lang w:val="hi_IN" w:bidi="hi_IN"/>
        </w:rPr>
        <w:t>अशदोद के लोग</w:t>
      </w:r>
    </w:p>
    <w:p>
      <w:pPr>
        <w:pStyle w:val="ListBullet"/>
        <w:spacing w:line="240" w:lineRule="auto"/>
        <w:ind w:left="720"/>
      </w:pPr>
      <w:r>
        <w:rPr>
          <w:lang w:val="hi_IN" w:bidi="hi_IN"/>
        </w:rPr>
      </w:r>
      <w:r>
        <w:rPr>
          <w:lang w:val="hi_IN" w:bidi="hi_IN"/>
        </w:rPr>
        <w:t>गत के लोग</w:t>
      </w:r>
    </w:p>
    <w:p>
      <w:pPr>
        <w:pStyle w:val="ListBullet"/>
        <w:spacing w:line="240" w:lineRule="auto"/>
        <w:ind w:left="720"/>
      </w:pPr>
      <w:r>
        <w:rPr>
          <w:lang w:val="hi_IN" w:bidi="hi_IN"/>
        </w:rPr>
      </w:r>
      <w:r>
        <w:rPr>
          <w:lang w:val="hi_IN" w:bidi="hi_IN"/>
        </w:rPr>
        <w:t>एक्रोन के लोग</w:t>
      </w:r>
    </w:p>
    <w:p>
      <w:pPr>
        <w:pStyle w:val="ListBullet"/>
        <w:spacing w:line="240" w:lineRule="auto"/>
        <w:ind w:left="720"/>
      </w:pPr>
      <w:r>
        <w:rPr>
          <w:lang w:val="hi_IN" w:bidi="hi_IN"/>
        </w:rPr>
      </w:r>
      <w:r>
        <w:rPr>
          <w:lang w:val="hi_IN" w:bidi="hi_IN"/>
        </w:rPr>
        <w:t>पलिश्तियों के नगरों के शासक</w:t>
      </w:r>
    </w:p>
    <w:p>
      <w:pPr>
        <w:pStyle w:val="ListBullet"/>
        <w:spacing w:line="240" w:lineRule="auto"/>
        <w:ind w:left="720"/>
      </w:pPr>
      <w:r>
        <w:rPr>
          <w:lang w:val="hi_IN" w:bidi="hi_IN"/>
        </w:rPr>
      </w:r>
      <w:r>
        <w:rPr>
          <w:lang w:val="hi_IN" w:bidi="hi_IN"/>
        </w:rPr>
        <w:t>और दागोन के याजक</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पलिश्ती योद्धा सन्दूक पर अधिकार कर लेते हैं और उसे एबेनेज़र से, जहाँ युद्ध लड़ा गया था, अपने पाँच मुख्य नगरों में से एक अशदोद ले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पलिश्ती योद्धाओं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अशदोद के लोग सन्दूक को दागोन के मन्दिर में ले गए और उसे दागोन के पास रख दिया।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अशदोद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दृश्य में, अशदोद के लोग अगली भोर जल्दी उठे और दागोन के मन्दिर में गए। जब लोग भीतर गए और उन्होंने देखा, तो लोगों ने पाया कि दागोन यहोवा के सन्दूक के सामने भूमि पर मुँह के बल गिरा पड़ा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अशदोद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इसलिए लोगों ने दागोन को उठाकर फिर उसके आसन पर रख दिया।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तीसरे दृश्य में, जब अशदोद के लोग अगली भोर जल्दी उठकर दागोन के मन्दिर में आए, तब उन्होंने देखा कि दागोन यहोवा के सन्दूक के सामने मुँह के बल गिरा पड़ा है। दागोन का सिर और उसके हाथ कटकर दागोन के मन्दिर की चौखट पर पड़े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अशदोद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दागोन का सिर और उसके हाथ कटकर दागोन के मन्दिर की चौखट पर पड़े थे। दागोन का केवल धड़ ही शेष रह गया था। इसी कारण अशदोद में दागोन के याजक और दागोन के मन्दिर में प्रवेश करने वाले सभी लोग आज तक दागोन की चौखट पर पैर नहीं रखते।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दागोन के याजक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चौथे दृश्य में यहोवा ने अशदोद और उसके गाँवों के लोगों पर हमला किया और उन्हें गाँठों की बीमारी से पीड़ित किया।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अशदोद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अशदोद के लोगों ने समझ लिया कि क्या हो रहा है, तब उन्होंने कहा कि इस्राएलियों के परमेश्वर का सन्दूक अशदोद में नहीं रह सकता। लोगों ने ऐसा इसलिए कहा, क्योंकि इस्राएलियों के परमेश्वर का हाथ उन लोगों और उनके देवता दागोन के विरुद्ध भारी पड़ा था। इसलिए लोगों ने संदेश भेजकर पलिश्तियों के नगरों के शासकों को एकत्र किया और उनसे पूछा कि उन्हें क्या करना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अशदोद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पाँचवें दृश्य में: पलिश्तियों के नगरों के शासकों ने निश्चय किया कि इस्राएल के परमेश्वर के सन्दूक को पलिश्तियों के एक अन्य नगर, गत, भेज दिया जाए।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पलिश्तियों के शासकों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लोग सन्दूक को गत में ले आए, तब यहोवा का हाथ गत के लोगों के विरुद्ध भारी पड़ा और वहाँ बड़ी घबराहट फैल गई। यहोवा ने गत के जवान और बूढ़े दोनों के लोगों पर गाँठों से आक्रमण किया।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गत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छठे दृश्य में, गत के लोगों ने सन्दूक को एक्रोन भेज दिया। जब गत के लोग सन्दूक को एक्रोन में ला रहे थे, तब एक्रोन के लोगों ने सन्दूक को अपने नगर में लाए जाने का विरोध किया। एक्रोन के लोगों ने कहा कि गत के लोग इस्राएल के परमेश्वर के सन्दूक को इसलिए ला रहे थे ताकि वह सन्दूक एक्रोन के लोगों को मार डाले।</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एक्रोन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इसलिए एक्रोन के लोगों ने पलिश्तियों के नगरों के शासकों को एकत्र किया और शासकों से कहा कि सन्दूक को वापस इस्राएल भेज दिया जाए। एक्रोन के लोग इस बात से डरते थे कि वह सन्दूक उन्हें मार डालेगा। एक्रोन के लोगों के हृदयों में बड़ा भय भर गया था, क्योंकि वहाँ बहुत से लोग मर चुके थे। जो लोग नहीं मरे थे, वे गाँठों से ग्रस्त हो गए। एक्रोन के लोग रोए और सहायता के लिए प्रार्थना 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एक्रोन के लोगों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5:1–12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जब </w:t>
      </w:r>
      <w:r>
        <w:rPr>
          <w:b/>
          <w:lang w:val="hi_IN" w:bidi="hi_IN"/>
        </w:rPr>
        <w:t>पलिश्तियों</w:t>
      </w:r>
      <w:r>
        <w:rPr>
          <w:lang w:val="hi_IN" w:bidi="hi_IN"/>
        </w:rPr>
        <w:t xml:space="preserve"> ने </w:t>
      </w:r>
      <w:r>
        <w:rPr>
          <w:b/>
          <w:lang w:val="hi_IN" w:bidi="hi_IN"/>
        </w:rPr>
        <w:t>परमेश्वर के सन्दूक</w:t>
      </w:r>
      <w:r>
        <w:rPr>
          <w:lang w:val="hi_IN" w:bidi="hi_IN"/>
        </w:rPr>
        <w:t xml:space="preserve"> पर अधिकार कर लिया, तब वे उसे एबेनेज़र से अशदोद ले आए। पलिश्ती, परमेश्वर के लिए प्रयुक्त सामान्य नाम, और “परमेश्वर का सन्दूक” के लिए वही शब्द या वाक्यांश प्रयोग करें जो आपने पिछले अंशों में प्रयोग किए हैं। यदि आवश्यक हो, तो परमेश्वर और वाचा का सन्दूक के लिए मुख्य शब्दावली देखें।</w:t>
      </w:r>
    </w:p>
    <w:p>
      <w:pPr/>
      <w:r>
        <w:rPr>
          <w:lang w:val="hi_IN" w:bidi="hi_IN"/>
        </w:rPr>
      </w:r>
      <w:r>
        <w:rPr>
          <w:lang w:val="hi_IN" w:bidi="hi_IN"/>
        </w:rPr>
        <w:t>पलिश्ती सन्दूक को दागोन के मन्दिर में ले गए और उसे दागोन की मूर्ति के पास रख दिया। मन्दिर उस स्थान को दर्शाता है जहाँ लोग अपने देवता की आराधना करते हैं। पलिश्तियों ने अपने देवता दागोन की एक मूर्ति को उसके मन्दिर में रख रखा था। आप इसका अनुवाद दागोन का घर के रूप में कर सकते हैं, क्योंकि दागोन यहीं रहता था।</w:t>
      </w:r>
    </w:p>
    <w:p>
      <w:pPr/>
      <w:r>
        <w:rPr>
          <w:lang w:val="hi_IN" w:bidi="hi_IN"/>
        </w:rPr>
      </w:r>
      <w:r>
        <w:rPr>
          <w:lang w:val="hi_IN" w:bidi="hi_IN"/>
        </w:rPr>
        <w:t xml:space="preserve">यहाँ रुकें और समूह में चर्चा करें कि आप </w:t>
      </w:r>
      <w:r>
        <w:rPr>
          <w:b/>
          <w:lang w:val="hi_IN" w:bidi="hi_IN"/>
        </w:rPr>
        <w:t>मन्दिर</w:t>
      </w:r>
      <w:r>
        <w:rPr>
          <w:lang w:val="hi_IN" w:bidi="hi_IN"/>
        </w:rPr>
        <w:t xml:space="preserve"> के लिए किस शब्द या वाक्यांश का उपयोग करेंगे। अधिक जानकारी के लिए मुख्य शब्दावली में मंदिर को देखें। इस ऑडियो को यहाँ रोकें।</w:t>
      </w:r>
    </w:p>
    <w:p>
      <w:pPr/>
      <w:r>
        <w:rPr>
          <w:lang w:val="hi_IN" w:bidi="hi_IN"/>
        </w:rPr>
      </w:r>
      <w:r>
        <w:rPr>
          <w:lang w:val="hi_IN" w:bidi="hi_IN"/>
        </w:rPr>
        <w:t>दागोन उस मूर्ति या प्रतिमा को दर्शाता है जिसे पलिश्तियों ने दागोन का प्रतिनिधित्व करने के लिए बनाया था। लोगों ने इस मूर्ति को लकड़ी, धातु या पत्थर जैसी किसी ठोस सामग्री से बनाया होगा। दागोन एक व्यक्तिवाचक नाम है, इसलिए इसे उसी नाम से रखना या अपनी भाषा के उच्चारण के अनुसार लिखना सबसे अच्छा होगा।</w:t>
      </w:r>
    </w:p>
    <w:p>
      <w:pPr/>
      <w:r>
        <w:rPr>
          <w:lang w:val="hi_IN" w:bidi="hi_IN"/>
        </w:rPr>
      </w:r>
      <w:r>
        <w:rPr>
          <w:lang w:val="hi_IN" w:bidi="hi_IN"/>
        </w:rPr>
        <w:t xml:space="preserve">यहाँ रुकें और समूह में चर्चा करें कि आप </w:t>
      </w:r>
      <w:r>
        <w:rPr>
          <w:b/>
          <w:lang w:val="hi_IN" w:bidi="hi_IN"/>
        </w:rPr>
        <w:t>दागोन</w:t>
      </w:r>
      <w:r>
        <w:rPr>
          <w:lang w:val="hi_IN" w:bidi="hi_IN"/>
        </w:rPr>
        <w:t xml:space="preserve"> के लिए किस शब्द या वाक्यांश का उपयोग करेंगे। क्योंकि दागोन एक मूर्ति है, इसलिए यदि आप अपने अनुवाद में मूर्ति शब्द को शामिल करना चाहते हैं तो अधिक जानकारी के लिए मुख्य शब्दावली में मूर्ति देखें। इस ऑडियो को यहाँ रोकें।</w:t>
      </w:r>
    </w:p>
    <w:p>
      <w:pPr/>
      <w:r>
        <w:rPr>
          <w:lang w:val="hi_IN" w:bidi="hi_IN"/>
        </w:rPr>
      </w:r>
      <w:r>
        <w:rPr>
          <w:lang w:val="hi_IN" w:bidi="hi_IN"/>
        </w:rPr>
        <w:t xml:space="preserve">पलिश्तियों ने दागोन को </w:t>
      </w:r>
      <w:r>
        <w:rPr>
          <w:b/>
          <w:lang w:val="hi_IN" w:bidi="hi_IN"/>
        </w:rPr>
        <w:t>यहोवा</w:t>
      </w:r>
      <w:r>
        <w:rPr>
          <w:lang w:val="hi_IN" w:bidi="hi_IN"/>
        </w:rPr>
        <w:t xml:space="preserve"> के सामने मुँह के बल भूमि पर गिरा पड़ा पाया। पलिश्तियों ने दागोन को फिर उसके स्थान पर रख दिया, परन्तु अगली भोर उन्होंने देखा कि वह फिर से यहोवा के सन्दूक के सामने भूमि पर मुँह के बल गिरा पड़ा है, और उसका सिर तथा उसके हाथ कटकर चौखट के पास पड़े हैं। यहोवा एक ऐसा नाम है जो परमेश्वर ने अपने आप को दिया है। इस नाम का अर्थ कुछ इस प्रकार है: “मैं हूँ” या “मैं जो हूँ सो हूँ।” यहोवा परमेश्वर का एक बहुत ही व्यक्तिगत नाम था जो इस्राएल के लोगों के साथ परमेश्वर के घनिष्ठ संबंध को दर्शाता था। अधिक जानकारी के लिए मुख्य शब्दावली में यहोवा को देखें, और यहोवा का अनुवाद उसी तरह करें जैसे आपने पिछले भागों में किया है।</w:t>
      </w:r>
    </w:p>
    <w:p>
      <w:pPr/>
      <w:r>
        <w:rPr>
          <w:lang w:val="hi_IN" w:bidi="hi_IN"/>
        </w:rPr>
      </w:r>
      <w:r>
        <w:rPr>
          <w:lang w:val="hi_IN" w:bidi="hi_IN"/>
        </w:rPr>
        <w:t>चौखट से तात्पर्य द्वार या भवन के प्रवेश-स्थान के निचले भाग से है। जब लोग किसी घर या कमरे में प्रवेश करते हैं, तो वे चौखट पार करते हैं, और यहाँ संदर्भ दागोन के मंदिर का है।</w:t>
      </w:r>
    </w:p>
    <w:p>
      <w:pPr/>
      <w:r>
        <w:rPr>
          <w:lang w:val="hi_IN" w:bidi="hi_IN"/>
        </w:rPr>
      </w:r>
      <w:r>
        <w:rPr>
          <w:lang w:val="hi_IN" w:bidi="hi_IN"/>
        </w:rPr>
        <w:t xml:space="preserve">यहाँ रुकें और समूह में चर्चा करें कि आप </w:t>
      </w:r>
      <w:r>
        <w:rPr>
          <w:b/>
          <w:lang w:val="hi_IN" w:bidi="hi_IN"/>
        </w:rPr>
        <w:t>चौखट</w:t>
      </w:r>
      <w:r>
        <w:rPr>
          <w:lang w:val="hi_IN" w:bidi="hi_IN"/>
        </w:rPr>
        <w:t xml:space="preserve"> के लिए किस शब्द या वाक्यांश का उपयोग करेंगे। यहाँ रुकें और समूह के रूप में एक चौखट का चित्र देखें। इस ऑडियो को यहाँ रोकें।</w:t>
      </w:r>
    </w:p>
    <w:p>
      <w:pPr/>
      <w:r>
        <w:rPr>
          <w:lang w:val="hi_IN" w:bidi="hi_IN"/>
        </w:rPr>
      </w:r>
      <w:r>
        <w:rPr>
          <w:lang w:val="hi_IN" w:bidi="hi_IN"/>
        </w:rPr>
        <w:t xml:space="preserve">इसी कारण आज तक दागोन के </w:t>
      </w:r>
      <w:r>
        <w:rPr>
          <w:b/>
          <w:lang w:val="hi_IN" w:bidi="hi_IN"/>
        </w:rPr>
        <w:t>याजक</w:t>
      </w:r>
      <w:r>
        <w:rPr>
          <w:lang w:val="hi_IN" w:bidi="hi_IN"/>
        </w:rPr>
        <w:t xml:space="preserve"> और दागोन के मन्दिर में प्रवेश करने वाला कोई भी व्यक्ति मन्दिर की चौखट पर पैर नहीं रखता। यदि अधिक जानकारी के लिए आवश्यक हो तो मुख्य शब्दावली में याजक शब्द को देखें, और याजक का अनुवाद उसी तरह करें जैसे आपने पिछले भागों में किया है।</w:t>
      </w:r>
    </w:p>
    <w:p>
      <w:pPr/>
      <w:r>
        <w:rPr>
          <w:lang w:val="hi_IN" w:bidi="hi_IN"/>
        </w:rPr>
      </w:r>
      <w:r>
        <w:rPr>
          <w:lang w:val="hi_IN" w:bidi="hi_IN"/>
        </w:rPr>
        <w:t>यहोवा का हाथ अशदोद के लोगों पर भारी पड़ा, और यहोवा ने उन्हें भयभीत किया तथा गाँठों से पीड़ित किया। गाँठें शरीर की त्वचा पर होने वाली सूजन या उभरी हुई वृद्धि होती हैं। संभवतः चूहों ने इन गाँठों को फैला दिया था।</w:t>
      </w:r>
    </w:p>
    <w:p>
      <w:pPr/>
      <w:r>
        <w:rPr>
          <w:lang w:val="hi_IN" w:bidi="hi_IN"/>
        </w:rPr>
      </w:r>
      <w:r>
        <w:rPr>
          <w:lang w:val="hi_IN" w:bidi="hi_IN"/>
        </w:rPr>
        <w:t>यहाँ रुकें और गाँठों की एक तस्वीर को समूह में देखें। इस ऑडियो को यहाँ रोकें।</w:t>
      </w:r>
    </w:p>
    <w:p>
      <w:pPr/>
      <w:r>
        <w:rPr>
          <w:lang w:val="hi_IN" w:bidi="hi_IN"/>
        </w:rPr>
      </w:r>
      <w:r>
        <w:rPr>
          <w:lang w:val="hi_IN" w:bidi="hi_IN"/>
        </w:rPr>
        <w:t xml:space="preserve">यहाँ रुकें और समूह में चर्चा करें कि आप </w:t>
      </w:r>
      <w:r>
        <w:rPr>
          <w:b/>
          <w:lang w:val="hi_IN" w:bidi="hi_IN"/>
        </w:rPr>
        <w:t>गाँठों</w:t>
      </w:r>
      <w:r>
        <w:rPr>
          <w:lang w:val="hi_IN" w:bidi="hi_IN"/>
        </w:rPr>
        <w:t xml:space="preserve"> के लिए किस शब्द या वाक्यांश का उपयोग करेंगे। इस ऑडियो को यहाँ रोकें।</w:t>
      </w:r>
    </w:p>
    <w:p>
      <w:pPr/>
      <w:r>
        <w:rPr>
          <w:lang w:val="hi_IN" w:bidi="hi_IN"/>
        </w:rPr>
      </w:r>
      <w:r>
        <w:rPr>
          <w:lang w:val="hi_IN" w:bidi="hi_IN"/>
        </w:rPr>
        <w:t>पलिश्तियों ने पलिश्तियों के सभी शासकों को एक साथ इकट्ठा किया। शासक राज्यपाल या राजा होते हैं। पलिश्तियों के पाँच मुख्य नगर थे, और प्रत्येक नगर का अपना शासक था। ये शासक मिलकर निर्णय लेते थे। आप इस शब्द का अनुवाद राजाओं, हाकिमों या राज्यपालों के रूप में कर सकते हैं।</w:t>
      </w:r>
    </w:p>
    <w:p>
      <w:pPr/>
      <w:r>
        <w:rPr>
          <w:lang w:val="hi_IN" w:bidi="hi_IN"/>
        </w:rPr>
      </w:r>
      <w:r>
        <w:rPr>
          <w:lang w:val="hi_IN" w:bidi="hi_IN"/>
        </w:rPr>
        <w:t xml:space="preserve">यहाँ रुकें और समूह में चर्चा करें कि आप </w:t>
      </w:r>
      <w:r>
        <w:rPr>
          <w:b/>
          <w:lang w:val="hi_IN" w:bidi="hi_IN"/>
        </w:rPr>
        <w:t>शासकों</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पलिश्तियों की दुहाई </w:t>
      </w:r>
      <w:r>
        <w:rPr>
          <w:b/>
          <w:lang w:val="hi_IN" w:bidi="hi_IN"/>
        </w:rPr>
        <w:t>स्वर्ग</w:t>
      </w:r>
      <w:r>
        <w:rPr>
          <w:lang w:val="hi_IN" w:bidi="hi_IN"/>
        </w:rPr>
        <w:t xml:space="preserve"> तक पहुँची। स्वर्ग शब्द उस स्थान को दर्शाता है जहाँ परमेश्वर अपने स्वर्गदूतों के साथ रहता है। पलिश्ती शायद यह मानते थे कि उनके देवता स्वर्ग में रहते हैं। अधिक जानकारी के लिए मुख्य शब्दावली में स्वर्ग शब्द को देखें, और स्वर्ग का अनुवाद उसी तरह करें जैसे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6:1–18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6:1–18 को सुनें और अपने मन में रखें।</w:t>
      </w:r>
    </w:p>
    <w:p>
      <w:pPr/>
      <w:r>
        <w:rPr>
          <w:lang w:val="hi_IN" w:bidi="hi_IN"/>
        </w:rPr>
      </w:r>
      <w:r>
        <w:rPr>
          <w:lang w:val="hi_IN" w:bidi="hi_IN"/>
        </w:rPr>
        <w:t>यदि सम्भव हो, तो 1 शमूएल 6:1–18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6:1–18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कथा में, पलिश्ती सन्दूक को जिन-जिन नगरों में ले गए, उन सभी पलिश्ती नगरों में यहोवा ने पलिश्तियों और उनके देवताओं पर प्रहार किया। जब यहोवा ने पीड़ादायक गाँठों के द्वारा बहुत से पलिश्तियों को मार डाला, तब एक्रोन में रहने वाले पलिश्तियों ने अपने शासकों से कहा कि इस्राएल के परमेश्वर के सन्दूक को इस्राएल देश में वापस लौटा दिया जाए।</w:t>
      </w:r>
    </w:p>
    <w:p>
      <w:pPr/>
      <w:r>
        <w:rPr>
          <w:lang w:val="hi_IN" w:bidi="hi_IN"/>
        </w:rPr>
      </w:r>
      <w:r>
        <w:rPr>
          <w:lang w:val="hi_IN" w:bidi="hi_IN"/>
        </w:rPr>
        <w:t>इस कहानी में, पलिश्ती यहोवा के सन्दूक को इस्राएल देश में वापस भेजते हैं। पलिश्तियों ने सन्दूक को अपने देश में सात महीने तक रखा था। पलिश्तियों ने अपने धार्मिक विशेषज्ञों, अर्थात् याजकों और ज्योतिषियों, को एकत्र किया। ज्योतिषी वे लोग होते हैं जो आत्माओं और देवताओं से संवाद करते हैं। ज्योतिषी विभिन्न अनुष्ठानों का उपयोग करके भविष्य बताने, सपनों और घटनाओं का अर्थ समझाने, या भाग्य के विषय में बताने का काम करते हैं। मूर्तिपूजक समाजों में निर्णय लेने के लिए ज्योतिषियों की सहायता लेना सामान्य बात थी, परन्तु यहोवा ने इस्राएलियों को ऐसा कभी न करने की आज्ञा दी थी।</w:t>
      </w:r>
    </w:p>
    <w:p>
      <w:pPr/>
      <w:r>
        <w:rPr>
          <w:lang w:val="hi_IN" w:bidi="hi_IN"/>
        </w:rPr>
      </w:r>
      <w:r>
        <w:rPr>
          <w:lang w:val="hi_IN" w:bidi="hi_IN"/>
        </w:rPr>
        <w:t>यहाँ रुकें और समूह में इस प्रश्न पर चर्चा करें: उस समय की कोई घटना बताइए जब किसी व्यक्ति ने भविष्यद्वाणी की थी। वह व्यक्ति कौन था, और वह व्यक्ति इसे कैसे कर पाया? उस व्यक्ति ने क्या भविष्यद्वाणी की थी, और क्या उसकी भविष्यद्वाणी वास्तव में पूरी हुई थी? इस ऑडियो को यहाँ रोकें।</w:t>
      </w:r>
    </w:p>
    <w:p>
      <w:pPr/>
      <w:r>
        <w:rPr>
          <w:lang w:val="hi_IN" w:bidi="hi_IN"/>
        </w:rPr>
      </w:r>
      <w:r>
        <w:rPr>
          <w:lang w:val="hi_IN" w:bidi="hi_IN"/>
        </w:rPr>
        <w:t>पलिश्तियों ने अपने याजकों और ज्योतिषियों से पूछा कि उन्हें यहोवा के सन्दूक के साथ क्या करना चाहिए और उसे इस्राएल में उसके स्थान पर किस प्रकार वापस भेजना चाहिए। संभवतः पलिश्ती यह पूछ रहे थे कि सन्दूक को वापस भेजते समय उन्हें कौन-सा धार्मिक अनुष्ठान या विधि अपनानी चाहिए। पलिश्तियों का सन्दूक को इस्राएल वापस भेजने का निर्णय यह दर्शाता है कि उन्होंने स्वीकार कर लिया था कि यहोवा ने पलिश्तियों और उनके देवताओं पर विजय प्राप्त की है।</w:t>
      </w:r>
    </w:p>
    <w:p>
      <w:pPr/>
      <w:r>
        <w:rPr>
          <w:lang w:val="hi_IN" w:bidi="hi_IN"/>
        </w:rPr>
      </w:r>
      <w:r>
        <w:rPr>
          <w:lang w:val="hi_IN" w:bidi="hi_IN"/>
        </w:rPr>
        <w:t>यहाँ रुकें और समूह में इस प्रश्न पर चर्चा करें: जब आपके समुदाय के लोग सोचते हैं कि परमेश्वर उनसे क्रोधित है, तब वे परमेश्वर के साथ मेल स्थापित करने के लिए क्या करते हैं? ऑडियो को यहाँ रोकें।</w:t>
      </w:r>
    </w:p>
    <w:p>
      <w:pPr/>
      <w:r>
        <w:rPr>
          <w:lang w:val="hi_IN" w:bidi="hi_IN"/>
        </w:rPr>
      </w:r>
      <w:r>
        <w:rPr>
          <w:lang w:val="hi_IN" w:bidi="hi_IN"/>
        </w:rPr>
        <w:t>पलिश्तियों के याजकों और ज्योतिषियों ने उत्तर दिया कि पलिश्तियों को इस्राएल के परमेश्वर के सन्दूक को खाली हाथ या बिना किसी भेंट के नहीं भेजना चाहिए। याजकों और ज्योतिषियों ने पलिश्तियों से कहा कि वे सन्दूक को इस्राएल के परमेश्वर के पास उनके अपराध के लिए भुगतान या दोष-भेंट के साथ वापस भेजें। यह शायद इसलिए था क्योंकि उन्होंने सोचा था कि पलिश्तियों ने इस्राएल के परमेश्वर का संदूक ले जाकर उन्हें क्रोधित कर दिया था। याजक और ज्योतिषी पूरी तरह निश्चित नहीं थे कि गाँठों और मृत्यु का कारण यहोवा ही था। इसलिए याजकों और ज्योतिषियों ने कहा कि यदि पलिश्ती सन्दूक को एक भेंट के साथ लौटा देने के बाद अपनी गाँठों से चंगे हो जाएँ, तो वे जान जाएँगे कि इस्राएल का परमेश्वर ही अपने सन्दूक को ले लेने के कारण उन्हें दण्ड दे रहा था।</w:t>
      </w:r>
    </w:p>
    <w:p>
      <w:pPr/>
      <w:r>
        <w:rPr>
          <w:lang w:val="hi_IN" w:bidi="hi_IN"/>
        </w:rPr>
      </w:r>
      <w:r>
        <w:rPr>
          <w:lang w:val="hi_IN" w:bidi="hi_IN"/>
        </w:rPr>
        <w:t>यहाँ रुकें और समूह में इस प्रश्न पर चर्चा करें: उस समय की कोई घटना बताइए जब आपके समुदाय में कुछ असामान्य घटित हुआ था। लोगों के अनुसार वह घटना किसकी वजह से हुई थी? इस ऑडियो को यहाँ रोकें।</w:t>
      </w:r>
    </w:p>
    <w:p>
      <w:pPr/>
      <w:r>
        <w:rPr>
          <w:lang w:val="hi_IN" w:bidi="hi_IN"/>
        </w:rPr>
      </w:r>
      <w:r>
        <w:rPr>
          <w:lang w:val="hi_IN" w:bidi="hi_IN"/>
        </w:rPr>
        <w:t>पलिश्तियों ने याजकों और ज्योतिषियों से पूछा कि उन्हें इस्राएल के परमेश्वर को किस प्रकार का भुगतान भेजना चाहिए। याजकों और ज्योतिषियों ने लोगों से कहा कि वे सोने की पाँच गाँठों की प्रतिमाएँ और सोने के पाँच चूहों की प्रतिमाएँ भेजें। यााजकों और ज्योतिषियों ने ऐसा इसलिए कहा, क्योंकि पलिश्तियों के पाँच नगरों के पाँच शासक थे, और उन सब पर गाँठों का एक ही दण्ड आया था। पलिश्तियों को उन चूहों की भी पाँच प्रतिमाएँ भेजनी थीं जो उनके खेतों की सारी उपज को नष्ट कर रहे थे। पलिश्तियों को आशा थी कि यदि वे इस्राएल के परमेश्वर को महिमा और आदर देंगे, तो परमेश्वर अपना भारी हाथ उन पर से हटा लेगा या उनका दण्ड समाप्त कर देगा। उस संस्कृति में, लोग बीमारी या शरीर के उस बीमार हिस्से का प्रतिरूप बनाकर चंगा करने वाले देवता की शक्ति का सम्मान करते थे। फिर लोगों ने वह प्रतिरूप देवता को अर्पित किया।</w:t>
      </w:r>
    </w:p>
    <w:p>
      <w:pPr/>
      <w:r>
        <w:rPr>
          <w:lang w:val="hi_IN" w:bidi="hi_IN"/>
        </w:rPr>
      </w:r>
      <w:r>
        <w:rPr>
          <w:lang w:val="hi_IN" w:bidi="hi_IN"/>
        </w:rPr>
        <w:t>यहाँ रुकें और समूह के साथ उन सोने की गाँठों और चूहों की प्रतिमाओं का चित्र देखें कि वे सम्भवतः कैसी दिखाई देती होंगी। इस ऑडियो को यहाँ रोकें।</w:t>
      </w:r>
    </w:p>
    <w:p>
      <w:pPr/>
      <w:r>
        <w:rPr>
          <w:lang w:val="hi_IN" w:bidi="hi_IN"/>
        </w:rPr>
      </w:r>
      <w:r>
        <w:rPr>
          <w:lang w:val="hi_IN" w:bidi="hi_IN"/>
        </w:rPr>
        <w:t>यहाँ रुकें और समूह में इस प्रश्न पर चर्चा करें: जब आपके समुदाय के लोग किसी संकट या बड़ी विपत्ति में होते हैं, तब वे अपने देवताओं को किस प्रकार की भेंटें चढ़ाते हैं? लोगों को यह कैसे पता चलता है कि उन्हें क्या भेंट चढ़ानी है और कितनी भेंटें देनी हैं? इस ऑडियो को यहाँ रोकें।</w:t>
      </w:r>
    </w:p>
    <w:p>
      <w:pPr/>
      <w:r>
        <w:rPr>
          <w:lang w:val="hi_IN" w:bidi="hi_IN"/>
        </w:rPr>
      </w:r>
      <w:r>
        <w:rPr>
          <w:lang w:val="hi_IN" w:bidi="hi_IN"/>
        </w:rPr>
        <w:t>याजकों और ज्योतिषियों ने पलिश्तियों को प्रोत्साहित किया कि वे अपने हृदय को कठोर न करें और मिस्रियों तथा उनके राजा फ़िरौन की तरह हठीले न बनें। याजकों और ज्योतिषियों ने लोगों को याद दिलाया कि जब यहोवा ने मूसा को फ़िरौन के पास भेजा था ताकि वह इस्राएलियों को मिस्र से जाने दे, तब मिस्रियों के साथ क्या हुआ था। जब फ़िरौन ने सुनने से इन्कार कर दिया, तब इस्राएलियों के परमेश्वर ने मिस्रियों और फ़िरौन को अपमानित किया और उन्हें तब तक कठोर दण्ड दिया जब तक कि उन्होंने इस्राएल के लोगों को मिस्र से जाने नहीं दिया। इसलिए याजकों और ज्योतिषियों ने पलिश्तियों को सलाह दी कि वे एक नई गाड़ी या वाहन तैयार करें और दो दूध देने वाली गायें लें, अर्थात् ऐसी गायें जिन्होंने हाल ही में जन्म दिया हो। पलिश्तियों को ऐसी गायें चुननी थीं जिन्होंने पहले कभी गाड़ी न खींची हो। फिर पलिश्तियों को उन गायों के बछड़ों को उनसे अलग करके घर या बाड़े में रख देना चाहिए। इसके बाद, पलिश्तियों को उन गायों को नई गाड़ी में जोतना या बाँधना चाहिए। लोग गायों का उपयोग हल चलाने या गाड़ियाँ खींचने के लिए करते थे। इसके लिए उनकी गर्दन पर जूआ, अर्थात् लकड़ी का डंडा, रखकर उन्हें गाड़ी से जोड़ा जाता था। संभवतः पलिश्तियों ने ऐसी गायें चुनीं जिन्होंने पहले कभी गाड़ी न खींची हो, क्योंकि वे उन्हें यहोवा को अर्पित करने के योग्य, अर्थात् शुद्ध और निष्कलंक, मानते थे। दूध देने वाली गायें स्वाभाविक रूप से अपने बछड़ों को छोड़कर नहीं जातीं। बछड़ों को दूर ले जाकर, लोगों ने संभवतः सोचा होगा कि जब वे गायों को छोड़ेंगे, तो वे अपने बछड़ों के पास जाना चुनेंगी। संभवतः ज्योतिषियों का विचार था कि ये दूध देने वाली गायें अपने बछड़ों को केवल तभी छोड़ेंगी जब यहोवा उन्हें वहाँ ले जाए जहाँ वह चाहता था।</w:t>
      </w:r>
    </w:p>
    <w:p>
      <w:pPr/>
      <w:r>
        <w:rPr>
          <w:lang w:val="hi_IN" w:bidi="hi_IN"/>
        </w:rPr>
      </w:r>
      <w:r>
        <w:rPr>
          <w:lang w:val="hi_IN" w:bidi="hi_IN"/>
        </w:rPr>
        <w:t>यहाँ एक समूह के रूप में रुकें और गायों की उस टोली का चित्र देखें जिसे लोगों ने गाड़ी से जोता था। इस ऑडियो को यहाँ रोकें।</w:t>
      </w:r>
    </w:p>
    <w:p>
      <w:pPr/>
      <w:r>
        <w:rPr>
          <w:lang w:val="hi_IN" w:bidi="hi_IN"/>
        </w:rPr>
      </w:r>
      <w:r>
        <w:rPr>
          <w:lang w:val="hi_IN" w:bidi="hi_IN"/>
        </w:rPr>
        <w:t>यहाँ रुकें और समूह के रूप में इस प्रश्न पर चर्चा करें। चर्चा करें कि आपका समुदाय पशुओं का विभिन्न उद्देश्यों के लिए किस प्रकार उपयोग करता है—जैसे काम कराने के लिए, भोजन के लिए, उपहार के रूप में, जैसे कि दहेज में, या बलिदान चढ़ाने के लिए। आप बलिदान के लिए किसी पशु को कैसे चुनते हैं? इस ऑडियो को यहाँ रोकें।</w:t>
      </w:r>
    </w:p>
    <w:p>
      <w:pPr/>
      <w:r>
        <w:rPr>
          <w:lang w:val="hi_IN" w:bidi="hi_IN"/>
        </w:rPr>
      </w:r>
      <w:r>
        <w:rPr>
          <w:lang w:val="hi_IN" w:bidi="hi_IN"/>
        </w:rPr>
        <w:t>याजकों और ज्योतिषियों ने पलिश्तियों से कहा कि वे यहोवा के सन्दूक को गाड़ी पर रखें, और उसके साथ एक दूसरा सन्दूक या संदूकची भी रखें जिसमें दोष-भेंट के रूप में सोने की गाँठों और सोने के चूहों की प्रतिमाएँ हों। पलिश्तियों को दूध देने वाली गायों को छोड़ देना था, ताकि वे गाड़ी को जिस दिशा में चाहें खींचकर ले जाएँ। पलिश्तियों को हस्तक्षेप नहीं करना था, बल्कि उन्हें गाड़ी पर नज़र रखनी थी। याजकों और ज्योतिषियों ने कहा कि यदि गायें सन्दूक को उसके क्षेत्र, अर्थात् बेतशेमेश, की ओर ले जाएँ, तो इससे यह सिद्ध होगा कि यही यहोवा था जिसने पलिश्तियों पर यह बड़ी विपत्ति लाई थी। परन्तु यदि गायें बेतशेमेश की ओर न जाएँ, तो पलिश्ती जान जाएँगे कि यह बड़ी विपत्ति यहोवा के कारण नहीं, बल्कि किसी संयोग या दुर्घटना के कारण हुई है।</w:t>
      </w:r>
    </w:p>
    <w:p>
      <w:pPr/>
      <w:r>
        <w:rPr>
          <w:lang w:val="hi_IN" w:bidi="hi_IN"/>
        </w:rPr>
      </w:r>
      <w:r>
        <w:rPr>
          <w:lang w:val="hi_IN" w:bidi="hi_IN"/>
        </w:rPr>
        <w:t>यहाँ रुकें और समूह में इस प्रश्न पर चर्चा करें: उस समय की कोई घटना बताइए जब आपके समुदाय के याजकों या ज्योतिषियों को आपके समुदाय में उत्पन्न किसी समस्या का कारण जानने के लिए दो या अधिक विकल्पों में से एक को चुनना पड़ा था। याजकों और ज्योतिषियों ने यह पता लगाने के लिए कैसी परीक्षा या जाँच की कि समस्या का कारण कौन-सा विकल्प था? इस ऑडियो को यहाँ रोकें।</w:t>
      </w:r>
    </w:p>
    <w:p>
      <w:pPr/>
      <w:r>
        <w:rPr>
          <w:lang w:val="hi_IN" w:bidi="hi_IN"/>
        </w:rPr>
      </w:r>
      <w:r>
        <w:rPr>
          <w:lang w:val="hi_IN" w:bidi="hi_IN"/>
        </w:rPr>
        <w:t>पलिश्तियों ने वह सब कुछ किया जो याजकों और ज्योतिषियों ने उन्हें बताया था। पलिश्तियों ने उन दोनों गायों को नई गाड़ी से बांध दिया और उनके बछड़ों को बाड़े में बन्द कर दिया। पलिश्तियों ने यहोवा के सन्दूक को गाड़ी पर रखा, और उसके साथ उस संदूकची को भी रखा जिसमें सोने की गाँठें और सोने के चूहे थे। जब पलिश्तियों ने गायों को छोड़ दिया, तब वे सीधे बेतशेमेश की ओर चल पड़ीं और मार्ग पर ही बनी रहीं। वे न दाएँ मुड़ीं, न बाएँ, यद्यपि वे पूरे रास्ते अपने बछड़ों के लिए रम्भाती रहीं। संभवतः गायें रम्भा रही थीं क्योंकि वे अपने बछड़ों के पास लौटना चाहती थीं, परन्तु वे वापस नहीं मुड़ीं, क्योंकि यहोवा गायों की अगुवाई कर रहा था। पलिश्तियों के पाँचों शासक गायों के पीछे-पीछे चलते रहे और उन्हें बेतशेमेश की सीमा तक जाते हुए देखते रहे।</w:t>
      </w:r>
    </w:p>
    <w:p>
      <w:pPr/>
      <w:r>
        <w:rPr>
          <w:lang w:val="hi_IN" w:bidi="hi_IN"/>
        </w:rPr>
      </w:r>
      <w:r>
        <w:rPr>
          <w:lang w:val="hi_IN" w:bidi="hi_IN"/>
        </w:rPr>
        <w:t>बेतशेमेश के इस्राएली घाटी में, अर्थात् दो पहाड़ियों के बीच के निचले क्षेत्र में, गेहूँ की कटनी करने में व्यस्त थे।</w:t>
      </w:r>
    </w:p>
    <w:p>
      <w:pPr/>
      <w:r>
        <w:rPr>
          <w:lang w:val="hi_IN" w:bidi="hi_IN"/>
        </w:rPr>
      </w:r>
      <w:r>
        <w:rPr>
          <w:lang w:val="hi_IN" w:bidi="hi_IN"/>
        </w:rPr>
        <w:t>एक समूह के रूप में यहाँ रुकें और हँसिया से गेहूँ की कटाई करते हुए लोगों का एक चित्र देखें। इस ऑडियो को यहाँ रोकें।</w:t>
      </w:r>
    </w:p>
    <w:p>
      <w:pPr/>
      <w:r>
        <w:rPr>
          <w:lang w:val="hi_IN" w:bidi="hi_IN"/>
        </w:rPr>
      </w:r>
      <w:r>
        <w:rPr>
          <w:lang w:val="hi_IN" w:bidi="hi_IN"/>
        </w:rPr>
        <w:t>जब लोगों ने अपने काम से सिर उठाकर देखा और सन्दूक को देखा, तब वे यह देखकर बहुत आनन्दित हुए कि सन्दूक इस्राएल में वापस आ गया था। गायें गाड़ी को खींचते हुए बेतशेमेश के यहोशू नामक एक व्यक्ति के खेत तक ले गईं और वहाँ एक बड़े पत्थर के पास जाकर रुक गईं। यह सब बिना किसी मानव हस्तक्षेप के हुआ। वहाँ उपस्थित कुछ लेवियों, अर्थात् लेवी गोत्र के लोगों ने, यहोवा के सन्दूक और सोने की प्रतिमाओं वाली संदूकची को गाड़ी से उतारकर उस पत्थर पर रख दिया।</w:t>
      </w:r>
    </w:p>
    <w:p>
      <w:pPr/>
      <w:r>
        <w:rPr>
          <w:lang w:val="hi_IN" w:bidi="hi_IN"/>
        </w:rPr>
      </w:r>
      <w:r>
        <w:rPr>
          <w:lang w:val="hi_IN" w:bidi="hi_IN"/>
        </w:rPr>
        <w:t>यहाँ रुकें और समूह के रूप में सन्दूक को उठाए हुए लेवीय लोगों का एक चित्र देखें। इस ऑडियो को यहाँ रोकें।</w:t>
      </w:r>
    </w:p>
    <w:p>
      <w:pPr/>
      <w:r>
        <w:rPr>
          <w:lang w:val="hi_IN" w:bidi="hi_IN"/>
        </w:rPr>
      </w:r>
      <w:r>
        <w:rPr>
          <w:lang w:val="hi_IN" w:bidi="hi_IN"/>
        </w:rPr>
        <w:t>यहाँ रुकें और समूह में इस प्रश्न पर चर्चा करें: आपके समुदाय में ऐसी कौन-सी धार्मिक गतिविधियाँ हैं जिन्हें केवल कुछ चुने हुए लोग या विशेष समूह ही कर सकते हैं, और ऐसा क्यों है? इस ऑडियो को यहाँ रोकें।</w:t>
      </w:r>
    </w:p>
    <w:p>
      <w:pPr/>
      <w:r>
        <w:rPr>
          <w:lang w:val="hi_IN" w:bidi="hi_IN"/>
        </w:rPr>
      </w:r>
      <w:r>
        <w:rPr>
          <w:lang w:val="hi_IN" w:bidi="hi_IN"/>
        </w:rPr>
        <w:t>कुछ अन्य इस्राएलियों ने गाड़ी के टुकड़े-टुकड़े किए और आग जलाई। इन लोगों ने गायों को मार डाला और उन्हें यहोवा के लिए होमबलि के रूप में जला दिया। होमबलि एक विशेष प्रकार की भेंट है, जिसमें याजक पूरे पशु को वेदी पर जलाते हैं। आमतौर पर याजक होमबलि के लिए केवल नर बैलों का ही उपयोग करते थे। संभवतः याजकों ने उस बड़े पत्थर को बलिदान चढ़ाने के लिए वेदी के रूप में उपयोग किया। इसके बाद, याजकों ने अन्य पशुओं को अतिरिक्त होमबलि के रूप में चढ़ाया और यहोवा को अन्य प्रकार के बलिदान चढ़ाए।</w:t>
      </w:r>
    </w:p>
    <w:p>
      <w:pPr/>
      <w:r>
        <w:rPr>
          <w:lang w:val="hi_IN" w:bidi="hi_IN"/>
        </w:rPr>
      </w:r>
      <w:r>
        <w:rPr>
          <w:lang w:val="hi_IN" w:bidi="hi_IN"/>
        </w:rPr>
        <w:t>यहाँ रुकें और समूह में इस प्रश्न पर चर्चा करें: आप अपने समुदाय में किस-किस प्रकार की बलियाँ या भेंटें अर्पित करते हैं? आप इन बलिदानों को किन कारणों से चढ़ाते हैं, और उनमें किस प्रकार के पशु चढ़ाए जाते हैं? इस ऑडियो को यहाँ रोकें।</w:t>
      </w:r>
    </w:p>
    <w:p>
      <w:pPr/>
      <w:r>
        <w:rPr>
          <w:lang w:val="hi_IN" w:bidi="hi_IN"/>
        </w:rPr>
      </w:r>
      <w:r>
        <w:rPr>
          <w:lang w:val="hi_IN" w:bidi="hi_IN"/>
        </w:rPr>
        <w:t>जब पलिश्तियों के वे पाँच शासक, जो गाड़ी के पीछे-पीछे बेतशेमेश की सीमा तक आए थे, यह सब देख चुके, तब वे उसी दिन एक्रोन लौट गए। पलिश्तियों ने अपने दोष या गलत काम के लिए यहोवा को सोने की पाँच गाँठें अर्पित की थीं। सोने की प्रत्येक गाँठ की प्रतिमा उनके पाँच नगरों में से एक का प्रतिनिधित्व करती थी: अशदोद, गाज़ा, अश्कलोन, गत और एक्रोन। पलिश्तियों ने यहोवा को उतने ही सोने के चूहे भी अर्पित किए, जितने नगर उन पाँच पलिश्ती शासकों के अधीन थे। पलिश्तियों ने अपने सभी गढ़वाले नगरों और खुले गाँवों के लिए सोने के चूहे अर्पित किए।</w:t>
      </w:r>
    </w:p>
    <w:p>
      <w:pPr/>
      <w:r>
        <w:rPr>
          <w:lang w:val="hi_IN" w:bidi="hi_IN"/>
        </w:rPr>
      </w:r>
      <w:r>
        <w:rPr>
          <w:lang w:val="hi_IN" w:bidi="hi_IN"/>
        </w:rPr>
        <w:t>बेतशेमेश के निवासी यहोशू के खेत का वह बड़ा पत्थर, जिस पर लोगों ने यहोवा का सन्दूक रखा था, आज के दिन तक एक साक्षी या यादगार बना हुआ है। संभवतः कथाकार हमें यह स्मरण कराना चाहता है कि जब उसने यह कथा लिखी, तब भी वह बड़ा पत्थर यहोशू के खेत में मौजूद था। यह पत्थर उसे देखने वाले लोगों को स्मरण दिलाता था कि यहोवा ने पलिश्तियों और उनके देवताओं पर विजय प्राप्त की थी।</w:t>
      </w:r>
      <w:r>
        <w:rPr>
          <w:lang w:val="hi_IN" w:bidi="hi_IN"/>
        </w:rPr>
      </w:r>
    </w:p>
    <w:p>
      <w:pPr>
        <w:pStyle w:val="Heading3"/>
      </w:pPr>
      <w:r>
        <w:rPr>
          <w:lang w:val="hi_IN" w:bidi="hi_IN"/>
        </w:rPr>
        <w:t>घटनाओं को समझाना</w:t>
      </w:r>
    </w:p>
    <w:p>
      <w:pPr/>
      <w:r>
        <w:rPr>
          <w:lang w:val="hi_IN" w:bidi="hi_IN"/>
        </w:rPr>
      </w:r>
      <w:r>
        <w:rPr>
          <w:lang w:val="hi_IN" w:bidi="hi_IN"/>
        </w:rPr>
        <w:t>1 शमूएल 6:1–18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पलिश्तियों ने अपने याजकों और ज्योतिषियों को एकत्र किया और उनसे पूछा कि उन्हें यहोवा के सन्दूक के साथ क्या करना चाहिए। याजकों और ज्योतिषियों ने लोगों से कहा कि वे सन्दूक को दोष-भेंट के साथ एक नई गाड़ी पर वापस भेजें, जिसे ऐसी दो दूध देने वाली गायें खींचें जिन्होंने पहले कभी गाड़ी न खींची हो। याजकों और ज्योतिषियों ने लोगों से कहा कि वे गायों को छोड़ दें ताकि वे गाड़ी को जिस दिशा में चाहें ले जाएँ। लोगों को उनके मार्ग में कोई हस्तक्षेप नहीं करना था, बल्कि गायों के पीछे-पीछे चलकर यह देखना था कि वे कहाँ जाती हैं। याजकों और ज्योतिषियों ने कहा कि यदि गायें गाड़ी को इस्राएल के बेतशेमेश की ओर ले जाएँ, तो लोग जान जाएँगे कि यहोवा ही उन्हें गाँठों के द्वारा दण्ड दे रहा था।</w:t>
      </w:r>
    </w:p>
    <w:p>
      <w:pPr/>
      <w:r>
        <w:rPr>
          <w:lang w:val="hi_IN" w:bidi="hi_IN"/>
        </w:rPr>
      </w:r>
      <w:r>
        <w:rPr>
          <w:b/>
          <w:lang w:val="hi_IN" w:bidi="hi_IN"/>
        </w:rPr>
        <w:t>दूसरे दृश्य में:</w:t>
      </w:r>
      <w:r>
        <w:rPr>
          <w:lang w:val="hi_IN" w:bidi="hi_IN"/>
        </w:rPr>
        <w:t xml:space="preserve"> पलिश्तियों ने दोष-भेंट, गाड़ी और गायों को ठीक उसी प्रकार तैयार किया जैसा याजकों और ज्योतिषियों ने उन्हें सलाह दी थी। गायें सीधे मार्ग पर चलती गईं और न दाएँ मुड़ीं, न बाएँ, यद्यपि चलते समय वे अपने बछड़ों के लिए रम्भाती रहीं, या उन्हें पुकारती रहीं। पलिश्तियों के पाँचों शासक गायों के पीछे-पीछे बेतशेमेश की सीमा तक गए।</w:t>
      </w:r>
    </w:p>
    <w:p>
      <w:pPr/>
      <w:r>
        <w:rPr>
          <w:lang w:val="hi_IN" w:bidi="hi_IN"/>
        </w:rPr>
      </w:r>
      <w:r>
        <w:rPr>
          <w:b/>
          <w:lang w:val="hi_IN" w:bidi="hi_IN"/>
        </w:rPr>
        <w:t>तीसरे दृश्य में:</w:t>
      </w:r>
      <w:r>
        <w:rPr>
          <w:lang w:val="hi_IN" w:bidi="hi_IN"/>
        </w:rPr>
        <w:t xml:space="preserve"> बेतशेमेश में रहने वाले इस्राएली घाटी में गेहूँ की कटनी करने में व्यस्त थे। जब लोगों ने अपने काम से सिर उठाकर सन्दूक को देखा, तो उसे इस्राएल देश में वापस आया देखकर वे बहुत आनन्दित हुए। गायें सन्दूक को यहोशू नामक एक व्यक्ति के खेत तक ले गईं और वहाँ एक बड़े पत्थर के पास जाकर रुक गईं।</w:t>
      </w:r>
    </w:p>
    <w:p>
      <w:pPr/>
      <w:r>
        <w:rPr>
          <w:lang w:val="hi_IN" w:bidi="hi_IN"/>
        </w:rPr>
      </w:r>
      <w:r>
        <w:rPr>
          <w:b/>
          <w:lang w:val="hi_IN" w:bidi="hi_IN"/>
        </w:rPr>
        <w:t>चौथे दृश्य में:</w:t>
      </w:r>
      <w:r>
        <w:rPr>
          <w:lang w:val="hi_IN" w:bidi="hi_IN"/>
        </w:rPr>
        <w:t xml:space="preserve"> वहाँ उपस्थित कुछ लेवियों ने यहोवा के सन्दूक और दोष-भेंटों वाली संदूकची को उठाकर उस बड़े पत्थर पर रख दिया। लोगों ने गाड़ी की लकड़ियों से आग जलाई, गायों को बलि किया और उन्हें यहोवा के लिए होमबलि के रूप में जला दिया। इसके बाद लोगों ने अन्य बलियाँ भी अर्पित कीं और मिलकर आनन्द मनाया। पलिश्तियों के पाँचों शासकों ने यह सब देखा और उसी दिन अपने घर लौट गए।</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पलिश्ती</w:t>
      </w:r>
    </w:p>
    <w:p>
      <w:pPr>
        <w:pStyle w:val="ListBullet"/>
        <w:spacing w:line="240" w:lineRule="auto"/>
        <w:ind w:left="720"/>
      </w:pPr>
      <w:r>
        <w:rPr>
          <w:lang w:val="hi_IN" w:bidi="hi_IN"/>
        </w:rPr>
      </w:r>
      <w:r>
        <w:rPr>
          <w:lang w:val="hi_IN" w:bidi="hi_IN"/>
        </w:rPr>
        <w:t>पलिश्तियों के पाँच शासक</w:t>
      </w:r>
    </w:p>
    <w:p>
      <w:pPr>
        <w:pStyle w:val="ListBullet"/>
        <w:spacing w:line="240" w:lineRule="auto"/>
        <w:ind w:left="720"/>
      </w:pPr>
      <w:r>
        <w:rPr>
          <w:lang w:val="hi_IN" w:bidi="hi_IN"/>
        </w:rPr>
      </w:r>
      <w:r>
        <w:rPr>
          <w:lang w:val="hi_IN" w:bidi="hi_IN"/>
        </w:rPr>
        <w:t>पलिश्ती याजक और ज्योतिषी</w:t>
      </w:r>
    </w:p>
    <w:p>
      <w:pPr>
        <w:pStyle w:val="ListBullet"/>
        <w:spacing w:line="240" w:lineRule="auto"/>
        <w:ind w:left="720"/>
      </w:pPr>
      <w:r>
        <w:rPr>
          <w:lang w:val="hi_IN" w:bidi="hi_IN"/>
        </w:rPr>
      </w:r>
      <w:r>
        <w:rPr>
          <w:lang w:val="hi_IN" w:bidi="hi_IN"/>
        </w:rPr>
        <w:t>बेतशेमेश के इस्राएली</w:t>
      </w:r>
    </w:p>
    <w:p>
      <w:pPr>
        <w:pStyle w:val="ListBullet"/>
        <w:spacing w:line="240" w:lineRule="auto"/>
        <w:ind w:left="720"/>
      </w:pPr>
      <w:r>
        <w:rPr>
          <w:lang w:val="hi_IN" w:bidi="hi_IN"/>
        </w:rPr>
      </w:r>
      <w:r>
        <w:rPr>
          <w:lang w:val="hi_IN" w:bidi="hi_IN"/>
        </w:rPr>
        <w:t>यहोशू (बेतशेमेश का इस्राएली)</w:t>
      </w:r>
    </w:p>
    <w:p>
      <w:pPr>
        <w:pStyle w:val="ListBullet"/>
        <w:spacing w:line="240" w:lineRule="auto"/>
        <w:ind w:left="720"/>
      </w:pPr>
      <w:r>
        <w:rPr>
          <w:lang w:val="hi_IN" w:bidi="hi_IN"/>
        </w:rPr>
      </w:r>
      <w:r>
        <w:rPr>
          <w:lang w:val="hi_IN" w:bidi="hi_IN"/>
        </w:rPr>
        <w:t>और बेतशेमेश के लेवीय</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कथाकार हमें बताता है कि युद्ध में सन्दूक पर अधिकार कर लेने के बाद से यहोवा का सन्दूक सात महीने तक पलिश्तियों के देश में रहा था। संभवतः कथाकार यह दिखाना चाहता है कि यहोवा ने पलिश्तियों को इतना कष्ट सहने दिया कि वे सन्दूक को वापस लौटाने के लिए तैयार हो गए। कहानी के इस समय में, सन्दूक एक्रोन में है। पलिश्तियों ने अपने याजकों और ज्योतिषियों को एकत्र किया। पलिश्तियों ने अपने याजकों और ज्योतिषियों से पूछा कि उन्हें यहोवा के सन्दूक के साथ क्या करना चाहिए और उसे इस्राएल में उसके स्थान पर किस प्रकार वापस भेजना चाहिए। पलिश्ती पहले से ही जानते थे कि उन्हें सन्दूक को इस्राएल वापस भेजना चाहिए, परन्तु वे चाहते थे कि याजक और ज्योतिषी उन्हें यह बताएँ कि उसे किस प्रकार ले जाया जाए और उसे वापस भेजते समय कौन-कौन से अनुष्ठान किए जाएँ।</w:t>
      </w:r>
    </w:p>
    <w:p>
      <w:pPr/>
      <w:r>
        <w:rPr>
          <w:lang w:val="hi_IN" w:bidi="hi_IN"/>
        </w:rPr>
      </w:r>
      <w:r>
        <w:rPr>
          <w:lang w:val="hi_IN" w:bidi="hi_IN"/>
        </w:rPr>
        <w:t>यहाँ रुकें और समूह में इस प्रश्न पर चर्चा करें: अपने समुदाय के उस व्यक्ति के बारे में बताइए जो आत्माओं से संपर्क करने के लिए अनुष्ठानों या धार्मिक विधियों का उपयोग करता है। आप उस व्यक्ति को किस नाम से पुकारते हैं, इस पर ध्यान दें। ऑडियो को यहाँ रोकें।</w:t>
      </w:r>
    </w:p>
    <w:p>
      <w:pPr/>
      <w:r>
        <w:rPr>
          <w:lang w:val="hi_IN" w:bidi="hi_IN"/>
        </w:rPr>
      </w:r>
      <w:r>
        <w:rPr>
          <w:lang w:val="hi_IN" w:bidi="hi_IN"/>
        </w:rPr>
        <w:t>याजकों और ज्योतिषियों ने लोगों को उत्तर दिया कि यदि वे यहोवा के सन्दूक को वापस भेजें, तो उसे खाली हाथ न भेजें, बल्कि अपने अपराध या दोष के लिए एक भेंट के साथ भेजें। लोग मानते थे कि सम्भवतः इस्राएल का परमेश्वर उनसे इसलिए क्रोधित था क्योंकि उन्होंने सन्दूक को ले लिया था, और उन्हें अपने अपराध का प्रायश्चित्त करना आवश्यक था। याजकों और ज्योतिषियों ने पलिश्तियों से कहा कि वे इस्राएल के परमेश्वर को अपने अपराध के लिए प्रायश्चित्त-भेंट भेजें। तब, यदि लोग चंगे हो जाते, तो वे जान जाते कि इस्राएल के परमेश्वर ने अपना हाथ उन पर से नहीं हटाया था और वह उन्हें इसलिए दण्ड देता रहा था क्योंकि उन्होंने उसका सन्दूक अपने पास रखा हुआ था। तब पलिश्तियों ने याजकों और ज्योतिषियों से पूछा कि उन्हें इस्राएल के परमेश्वर को किस प्रकार की प्रायश्चित्त-भेंट भेजनी चाहिए। याजकों और ज्योतिषियों ने उत्तर दिया कि लोगों को सोने की पाँच गाँठें और सोने के पाँच चूहे भेजने चाहिए, जो उनके नगरों और शासकों की संख्या के अनुसार हों, क्योंकि एक ही प्रकार का दण्ड या बीमारी पलिश्तियों और उनके पाँचों शासकों पर आई थी। याजकों और ज्योतिषियों ने पलिश्तियों से कहा कि वे इस्राएल के परमेश्वर के लिए अपनी गाँठों की सोने की आकृतियाँ और उन चूहों की सोने की प्रतिकृतियाँ बनाएँ जो उनके देश को नष्ट कर रहे थे। ये आकृतियाँ इस्राएल के परमेश्वर का आदर करने या उन्हें मान्यता देने के लिए दी जाने वाली एक भेंट या अर्पण होतीं। उन्हें आशा थी कि इस्राएल का परमेश्वर अपना हाथ हल्का कर देगा या लोगों और उनके पूरे देश और देवताओं को दंड देना बंद कर देगा। गैर-इस्राएली समुदायों में यह सामान्य प्रथा थी कि जो देवता उन्हें दण्ड देता था या चंगा करता था, उसकी शक्ति को स्वीकार करने और उसका आदर करने के लिए उसे भेंट दी जाती थी। इसका यह अर्थ नहीं है कि पलिश्ती यहोवा की उपासना करना चाहते थे, बल्कि यह कि उन्होंने स्वीकार कर लिया था कि यहोवा ने उन्हें दण्ड देने के लिए अपनी सामर्थ्य का प्रयोग किया था। यह ध्यान रखना महत्वपूर्ण है कि इस दोषबलि को उस दोषबलि के साथ भ्रमित न किया जाए जो इस्राएली यहोवा को अर्पित करते थे।</w:t>
      </w:r>
    </w:p>
    <w:p>
      <w:pPr/>
      <w:r>
        <w:rPr>
          <w:lang w:val="hi_IN" w:bidi="hi_IN"/>
        </w:rPr>
      </w:r>
      <w:r>
        <w:rPr>
          <w:lang w:val="hi_IN" w:bidi="hi_IN"/>
        </w:rPr>
        <w:t>यहाँ रुकें और एक समूह के रूप में इस प्रश्न पर चर्चा करें: अपने समुदाय के उन लोगों के बारे में बात करें जिन्होंने कुछ गलत किया है और उन्हें अपने किए गए गलत काम के लिए परमेश्वर को प्रायश्चित के रूप में कुछ अर्पण करना पड़ा है। भुगतान का उल्लेख करते समय आप जिन शब्दों और वाक्यांशों का उपयोग करते हैं, उन पर ध्यान दें। इस ऑडियो को यहाँ रोकें।</w:t>
      </w:r>
    </w:p>
    <w:p>
      <w:pPr/>
      <w:r>
        <w:rPr>
          <w:lang w:val="hi_IN" w:bidi="hi_IN"/>
        </w:rPr>
      </w:r>
      <w:r>
        <w:rPr>
          <w:lang w:val="hi_IN" w:bidi="hi_IN"/>
        </w:rPr>
        <w:t>याजकों और ज्योतिषियों ने पलिश्तियों को अपनी सलाह मानने के लिए प्रोत्साहित करने हेतु उनसे दो प्रश्न पूछे। याजकों और ज्योतिषियों ने पलिश्तियों से कहा कि वे अपने हृदय को कठोर न करें और न ही मिस्रियों तथा उनके राजा फ़िरौन की तरह हठीले बनें, जब यहोवा ने उनसे इस्राएलियों को मिस्र से जाने देने को कहा था। जब कोई व्यक्ति अपने हृदय को कठोर करता है, तो वह सुनने से इन्कार करता है और हठीलेपन से व्यवहार करता है। पलिश्ती याजकों ने पलिश्तियों को याद दिलाया कि इस्राएल का परमेश्वर मिस्रियों के साथ तब तक बहुत कठोर रहा, जब तक कि मिस्रियों ने इस्राएल के लोगों को जाने नहीं दिया।</w:t>
      </w:r>
    </w:p>
    <w:p>
      <w:pPr/>
      <w:r>
        <w:rPr>
          <w:lang w:val="hi_IN" w:bidi="hi_IN"/>
        </w:rPr>
      </w:r>
      <w:r>
        <w:rPr>
          <w:lang w:val="hi_IN" w:bidi="hi_IN"/>
        </w:rPr>
        <w:t>यहाँ रुकें और समूह में इस प्रश्न पर चर्चा करें: किसी ऐसे व्यक्ति के बारे में बात करें जो बहुत अवज्ञाकारी रहा है और जिसने कई चेतावनियों के बाद भी सुनने से इनकार कर दिया है। वर्णन कीजिए कि कोई उस व्यक्ति को बहुत कठोरता से किस प्रकार दण्डित करता है। कठोर शब्दों का प्रयोग करें, लेकिन क्रूर या अन्यायपूर्ण न लगें। दण्ड का वर्णन करते समय इस बात पर ध्यान दें कि आप कौन-से शब्द और वाक्यांश प्रयोग करते हैं। इस ऑडियो को यहाँ रोकें।</w:t>
      </w:r>
    </w:p>
    <w:p>
      <w:pPr/>
      <w:r>
        <w:rPr>
          <w:lang w:val="hi_IN" w:bidi="hi_IN"/>
        </w:rPr>
      </w:r>
      <w:r>
        <w:rPr>
          <w:lang w:val="hi_IN" w:bidi="hi_IN"/>
        </w:rPr>
        <w:t>इसी कारण याजकों और ज्योतिषियों ने पलिश्तियों से कहा कि वे एक नई गाड़ी तैयार करें जिसका पहले कभी उपयोग न हुआ हो, और ऐसी दो दूध देने वाली गायें चुनें जिन्होंने हाल ही में बछड़ों को जन्म दिया हो, परन्तु जिन्हें पहले कभी जूए में न जोता गया हो। संभवतः यह निर्देश याजकों ने दिया था, क्योंकि वे उन गायों और उस गाड़ी की शुद्धता की चिन्ता करते थे जिन्हें यहोवा के पास भेजा जाना था। याजकों ने पलिश्तियों से कहा कि वे उन दोनों दूध देने वाली गायों के बछड़ों को उनसे अलग करके बाड़े या घर में रख दें, और फिर उन दोनों दूध देने वाली गायों को नई गाड़ी से बाँध दें। फिर पलिश्तियों को यहोवा के सन्दूक को गाड़ी पर रखना चाहिए और सन्दूक के पास एक और बक्सा रखना चाहिए। याजकों ने पलिश्तियों से कहा कि वे सोने की गाँठों और चूहों को, जिन्हें वे अपनी दोषबलि के रूप में भेज रहे थे, उस सन्दूक में रखें जो सन्दूक के पास था। फिर याजकों ने लोगों से कहा कि वे गायों को गाड़ी को उसी दिशा में खींचने दें जिस दिशा में गायें जाना चाहें, परन्तु यह देखते रहें कि गायें किस ओर जाती हैं। यदि गायें इस्राएल के क्षेत्र में स्थित बेतशेमेश, अर्थात् सन्दूक के अपने स्थान, की ओर जातीं, तो इसका अर्थ होता कि यहोवा ही वह था जिसने पलिश्तियों पर गाँठों का यह कष्ट भेजा था। परन्तु यदि गायें बेतशेमेश की ओर न जातीं, तो इसका अर्थ होता कि यह कष्ट किसी संयोगवश हुई घटना के कारण आया था, और यह यहोवा का हाथ नहीं था। संभवतः याजकों ने यह निर्देश इसलिए दिया था, क्योंकि यह जानने का एक तरीका था कि लोगों को दण्ड देने वाला यहोवा था या नहीं।</w:t>
      </w:r>
    </w:p>
    <w:p>
      <w:pPr/>
      <w:r>
        <w:rPr>
          <w:lang w:val="hi_IN" w:bidi="hi_IN"/>
        </w:rPr>
      </w:r>
      <w:r>
        <w:rPr>
          <w:lang w:val="hi_IN" w:bidi="hi_IN"/>
        </w:rPr>
        <w:t>यहाँ रुकें और समूह में इस प्रश्न पर चर्चा करें: अपने समुदाय में लोगों को होने वाले विभिन्न त्वचा-रोगों का वर्णन कीजिए, विशेषकर उन रोगों का जो सूजन उत्पन्न करते हैं या जो चूहों के द्वारा फैलते हैं। इन रोगों के बारे में बात करते समय ध्यान दें कि आप उन्हें किन नामों से पुकारते हैं। ऐसी घटनाओं की कहानियाँ बताइए जब चूहों ने खेतों में फसलों को नष्ट कर दिया था। इस बात पर ध्यान दें कि आप इस प्रकार के चूहों को क्या कहते हैं। इस ऑडियो को यहाँ रोकें।</w:t>
      </w:r>
    </w:p>
    <w:p>
      <w:pPr/>
      <w:r>
        <w:rPr>
          <w:lang w:val="hi_IN" w:bidi="hi_IN"/>
        </w:rPr>
      </w:r>
      <w:r>
        <w:rPr>
          <w:lang w:val="hi_IN" w:bidi="hi_IN"/>
        </w:rPr>
        <w:t>दूसरे दृश्य में, पलिश्तियों ने वह सब कुछ किया जो उनके याजकों और ज्योतिषियों ने उन्हें करने के लिए कहा था। पलिश्तियों ने वैसी ही दो गायें चुनीं जैसी याजकों और ज्योतिषियों ने उन्हें चुनने की सलाह दी थी। उन्होंने गायों को एक नई गाड़ी से बाँध दिया और उनके बछड़ों को खलिहान में रख दिया।</w:t>
      </w:r>
    </w:p>
    <w:p>
      <w:pPr/>
      <w:r>
        <w:rPr>
          <w:lang w:val="hi_IN" w:bidi="hi_IN"/>
        </w:rPr>
      </w:r>
      <w:r>
        <w:rPr>
          <w:lang w:val="hi_IN" w:bidi="hi_IN"/>
        </w:rPr>
        <w:t>यहाँ रुकें और समूह में यह गतिविधि करें: समूह के एक सदस्य को याजकों और ज्योतिषियों की भूमिका निभाने के लिए चुनिए। यह व्यक्ति समूह के अन्य सदस्यों को वे निर्देश बताए जो याजकों और ज्योतिषियों ने पलिश्तियों को दिए थे। समूह को उन शब्दों और वाक्यांशों पर ध्यान देना चाहिए जिनका उपयोग समूह के सदस्य करते हैं। विशेष रूप से उन शब्दों और वाक्यांशों पर ध्यान दें जो दो दूध देने वाली गायों और उनके बछड़ों, गायों को गाड़ी में जोतने या बाँधने की क्रिया, तथा उन सोने की वस्तुओं के लिए प्रयोग किए जाते हैं जिन्हें लोगों ने सन्दूक में रखा था। समूह के सदस्य पलिश्ती याजकों और ज्योतिषियों की भूमिका निभाने वाले व्यक्ति को बेहतर शब्दों और वाक्यांशों के सुझाव दें। इस ऑडियो को यहाँ रोकें।</w:t>
      </w:r>
    </w:p>
    <w:p>
      <w:pPr/>
      <w:r>
        <w:rPr>
          <w:lang w:val="hi_IN" w:bidi="hi_IN"/>
        </w:rPr>
      </w:r>
      <w:r>
        <w:rPr>
          <w:lang w:val="hi_IN" w:bidi="hi_IN"/>
        </w:rPr>
        <w:t>पलिश्तियों ने यहोवा के सन्दूक को गाड़ी पर रखा और उसके साथ उस सन्दूक को भी रखा जिसमें सोने की गाँठें और सोने के चूहे थे। संभवतः पलिश्तियों ने यह सीख लिया था कि सन्दूक को नहीं छूना चाहिए, क्योंकि उसे छूने वाले किसी भी व्यक्ति को यहोवा मार डालेगा। इसलिए यह महत्वपूर्ण है कि सन्दूक और दोषबलि वाली पेटी के बीच भ्रम न करें। गायें अपने आप सीधे बेतशेमेश की ओर चली गईं। यद्यपि गायें चलते हुए पूरे रास्ते अपने बछड़ों के लिए रम्भाती, डकराती या पुकारती रहीं, तौभी वे बेतशेमेश जाने वाले मार्ग पर ही चलती रहीं और न दाहिनी ओर मुड़ीं, न बाईं ओर। यह विशेष प्रकार की भाषा है जो दिखाती है कि गायें अपने बछड़ों को ढूँढ़ने के लिए पीछे मुड़े बिना सीधे आगे बढ़ती चली गईं।</w:t>
      </w:r>
    </w:p>
    <w:p>
      <w:pPr/>
      <w:r>
        <w:rPr>
          <w:lang w:val="hi_IN" w:bidi="hi_IN"/>
        </w:rPr>
      </w:r>
      <w:r>
        <w:rPr>
          <w:lang w:val="hi_IN" w:bidi="hi_IN"/>
        </w:rPr>
        <w:t>एक समूह के रूप में यहाँ रुकें और उस समय की एक सामान्य सड़क का चित्र देखें। उस समय की कोई घटना बताइए जब कोई व्यक्ति बिना रुके और अपना मन बदले बिना एक स्थान से दूसरे स्थान तक चला गया हो। इस बात पर ध्यान दें कि उस व्यक्ति के यात्रा करने के तरीके का वर्णन करने के लिए आप कौन-से शब्द और वाक्यांश प्रयोग करते हैं। इस ऑडियो को यहाँ रोकें।</w:t>
      </w:r>
    </w:p>
    <w:p>
      <w:pPr/>
      <w:r>
        <w:rPr>
          <w:lang w:val="hi_IN" w:bidi="hi_IN"/>
        </w:rPr>
      </w:r>
      <w:r>
        <w:rPr>
          <w:lang w:val="hi_IN" w:bidi="hi_IN"/>
        </w:rPr>
        <w:t>यहाँ रुकें और समूह में इस प्रश्न पर चर्चा करें: उस समय की कोई कहानी सुनाएँ जब आप किसी बछड़े को उसकी माँ के पास से ले गए थे। गाय ने कैसे प्रतिक्रिया दी? गाय के द्वारा निकाली जाने वाली विभिन्न आवाज़ों के बारे में चर्चा कीजिए। उस शब्द या वाक्यांश पर ध्यान दें जिसका प्रयोग आप गाय द्वारा अपने बछड़े को पुकारने के लिए करते हैं। इस ऑडियो को यहाँ रोकें।</w:t>
      </w:r>
    </w:p>
    <w:p>
      <w:pPr/>
      <w:r>
        <w:rPr>
          <w:lang w:val="hi_IN" w:bidi="hi_IN"/>
        </w:rPr>
      </w:r>
      <w:r>
        <w:rPr>
          <w:lang w:val="hi_IN" w:bidi="hi_IN"/>
        </w:rPr>
        <w:t>पलिश्तियों के पाँचों शासक गायों के पीछे-पीछे बेतशेमेश के आसपास के गाँवों के खेतों की सीमा तक गए।</w:t>
      </w:r>
    </w:p>
    <w:p>
      <w:pPr/>
      <w:r>
        <w:rPr>
          <w:lang w:val="hi_IN" w:bidi="hi_IN"/>
        </w:rPr>
      </w:r>
      <w:r>
        <w:rPr>
          <w:lang w:val="hi_IN" w:bidi="hi_IN"/>
        </w:rPr>
        <w:t>तीसरे दृश्य में, बेतशेमेश के लोग अपने खेतों में गेहूँ की कटनी करने में व्यस्त थे। लोग अपना गेहूँ उपजाऊ घाटी में, अर्थात् दो पहाड़ियों के बीच स्थित निचले भूभाग में उगाते थे।</w:t>
      </w:r>
    </w:p>
    <w:p>
      <w:pPr/>
      <w:r>
        <w:rPr>
          <w:lang w:val="hi_IN" w:bidi="hi_IN"/>
        </w:rPr>
      </w:r>
      <w:r>
        <w:rPr>
          <w:lang w:val="hi_IN" w:bidi="hi_IN"/>
        </w:rPr>
        <w:t>जब लोगों ने अपने काम से सिर उठाकर सन्दूक को देखा, तो उसे इस्राएल में वापस आया देखकर वे आनन्दित हुए और बहुत प्रसन्न हुए। शायद लोगों को ऐसा लगा कि यहोवा स्वयं पलिश्तियों के देश में सात महीने रहने के बाद इस्राएल लौट आया है। गायें गाड़ी को खींचते हुए बेतशेमेश के यहोशू नामक एक व्यक्ति के खेत में ले गईं। उन्होंने यहोशू के खेत में एक बड़े पत्थर के पास गाड़ी रोक दी।</w:t>
      </w:r>
    </w:p>
    <w:p>
      <w:pPr/>
      <w:r>
        <w:rPr>
          <w:lang w:val="hi_IN" w:bidi="hi_IN"/>
        </w:rPr>
      </w:r>
      <w:r>
        <w:rPr>
          <w:lang w:val="hi_IN" w:bidi="hi_IN"/>
        </w:rPr>
        <w:t>चौथे दृश्य में, कुछ लेवियों ने गाड़ी से सन्दूक और दोषबलि वाली संदूकची को उतारकर उस बड़े पत्थर पर रख दिया। लेवी वहाँ उपस्थित थे क्योंकि बेतशेमेश इस्राएल के उन नगरों में से एक था जहाँ लेवी रहते थे। यद्यपि किसी को भी सन्दूक को छूने की अनुमति नहीं थी, तौभी यहोवा ने लेवी गोत्र के लोगों को उसे उठाकर ले जाने का कार्य सौंपा था। जब लेवियों ने गाड़ी से सन्दूक और दोषबलि वाली संदूकची को उतार लिया, तब बेतशेमेश के लोगों ने गाड़ी की लकड़ियों को काटकर उनसे आग जलाई। याजकों ने गायों को बलि करके उन्हें पूरी तरह जला दिया और यहोवा के लिए होमबलि के रूप में अर्पित किया। होमबलि में पशु की खाल को छोड़कर उसके पूरे शरीर को जलाना शामिल है। संभवतः याजकों ने ऐसा इसलिए किया ताकि वे यहोवा के साथ अपने सम्बन्ध को फिर से समर्पित करें या उसे नया करें। याजकों ने ऐसा इसलिए किया क्योंकि सम्भवतः उनका विश्वास था कि जब पलिश्तियों ने सन्दूक पर अधिकार कर लिया था, तब यहोवा उनसे दूर हो गया था, परन्तु अब वह लौट आया था। उसी दिन बेतशेमेश के लोगों ने उन दो गायों के अतिरिक्त अन्य होमबलियाँ भी अर्पित कीं और यहोवा के लिए अन्य प्रकार की बलियाँ भी चढ़ाईं। संभवतः लोगों ने अतिरिक्त होमबलियों के रूप में भेड़ों या बकरियों जैसे अन्य पशुओं को भी अर्पित किया। संभवतः होमबलियाँ स्वयं को फिर से यहोवा की सेवा के लिए समर्पित करने के उद्देश्य से चढ़ाई गई थीं, जबकि अन्य बलियाँ यहोवा के साथ उनके पुनर्स्थापित सम्बन्ध और उनके आनन्द को प्रकट करने के लिए अर्पित की गई थीं। ये अन्य भेंटें होमबलियों से भिन्न थीं, क्योंकि लोगों ने उन्हें पूरी तरह नहीं जलाया था। संभवतः लोगों ने अन्य बलियों के कुछ मांस को खाया और मिलकर आनन्द मनाया।</w:t>
      </w:r>
    </w:p>
    <w:p>
      <w:pPr/>
      <w:r>
        <w:rPr>
          <w:lang w:val="hi_IN" w:bidi="hi_IN"/>
        </w:rPr>
      </w:r>
      <w:r>
        <w:rPr>
          <w:lang w:val="hi_IN" w:bidi="hi_IN"/>
        </w:rPr>
        <w:t>यहाँ रुकें और समूह में इस प्रश्न पर चर्चा करें: पहले आपने अपने समुदाय में लोगों द्वारा देवताओं को चढ़ाई जाने वाली विभिन्न प्रकार की भेंटों और उन्हें चढ़ाने के कारणों के बारे में बात की थी। लोग यह कैसे सुनिश्चित करते हैं कि किसी विशेष आवश्यकता या उद्देश्य के लिए वे गलत भेंट या बलि न चढ़ाएँ? इस ऑडियो को यहाँ रोकें।</w:t>
      </w:r>
    </w:p>
    <w:p>
      <w:pPr/>
      <w:r>
        <w:rPr>
          <w:lang w:val="hi_IN" w:bidi="hi_IN"/>
        </w:rPr>
      </w:r>
      <w:r>
        <w:rPr>
          <w:lang w:val="hi_IN" w:bidi="hi_IN"/>
        </w:rPr>
        <w:t>पलिश्तियों के पाँचों शासकों ने बेतशेमेश के लोगों द्वारा किए गए इन सब कार्यों को देखा, और फिर वे उसी दिन अपने नगर एक्रोन लौट गए।</w:t>
      </w:r>
    </w:p>
    <w:p>
      <w:pPr/>
      <w:r>
        <w:rPr>
          <w:lang w:val="hi_IN" w:bidi="hi_IN"/>
        </w:rPr>
      </w:r>
      <w:r>
        <w:rPr>
          <w:lang w:val="hi_IN" w:bidi="hi_IN"/>
        </w:rPr>
        <w:t>अब कथाकार हमें उस बात का सारांश बताता है कि पलिश्तियों ने यहोवा के पास क्या-क्या भेजा था। ये वे भेंटें थीं जो पलिश्तियों ने यहोवा के लिए भेजी थीं। पलिश्तियों ने अपने दोष के लिए सोने की पाँच गाँठें भेजीं। पलिश्तियों ने अपने पाँच नगरों, अशदोद, गाज़ा, अश्कलोन, गत और एक्रोन में से प्रत्येक के लिए सोने की एक-एक गाँठ भेजी। पलिश्तियों ने यहोवा को उतनी ही सोने के चूहों की प्रतिमाएँ भी अर्पित कीं, जितने नगर उन पाँच पलिश्ती शासकों के अधीन थे। पलिश्तियों ने अपने प्रत्येक नगर के लिए, चाहे वह गढ़वाला नगर हो या खुला गाँव, सोने के एक-एक चूहे की प्रतिमा अर्पित की, क्योंकि सामान्यतः एक गढ़वाले नगर के चारों ओर कई गाँव होते थे। यह संभव है कि नगरों की कुल संख्या पाँच से अधिक थी, जिसका अर्थ यह होगा कि उन्होंने उन पाँच चूहों से अधिक अर्पित किए थे जिनकी सलाह उनके याजकों और ज्योतिषियों ने दी थी। संभवतः ऐसा इसलिए था क्योंकि चूहे पलिश्तियों के सारे देश में फैल गए थे, जबकि गाँठों का प्रकोप केवल उन नगरों के लोगों पर हुआ था जहाँ सन्दूक को ले जाया गया था।</w:t>
      </w:r>
    </w:p>
    <w:p>
      <w:pPr/>
      <w:r>
        <w:rPr>
          <w:lang w:val="hi_IN" w:bidi="hi_IN"/>
        </w:rPr>
      </w:r>
      <w:r>
        <w:rPr>
          <w:lang w:val="hi_IN" w:bidi="hi_IN"/>
        </w:rPr>
        <w:t>यहाँ रुकें और समूह में इस प्रश्न पर चर्चा करें: उन नगरों और गाँवों के बारे में बताइए जो आपके समुदाय का भाग हैं। अपने नगर की तुलना किसी दूसरे नगर से कीजिए और देखिए कि किसमें अधिक गाँव हैं। आप कैसे जानते हैं कि कोई गाँव किस नगर का भाग है? इस ऑडियो को यहाँ रोकें।</w:t>
      </w:r>
    </w:p>
    <w:p>
      <w:pPr/>
      <w:r>
        <w:rPr>
          <w:lang w:val="hi_IN" w:bidi="hi_IN"/>
        </w:rPr>
      </w:r>
      <w:r>
        <w:rPr>
          <w:lang w:val="hi_IN" w:bidi="hi_IN"/>
        </w:rPr>
        <w:t>बेतशेमेश के यहोशू के खेत का वह बड़ा पत्थर, जिस पर लोगों ने यहोवा के सन्दूक को रखा था, उस घटना की स्मृति और साक्षी के रूप में बना रहा, यहाँ तक कि उस समय भी जब यह कथा लिखी गई थी।</w:t>
      </w:r>
    </w:p>
    <w:p>
      <w:pPr/>
      <w:r>
        <w:rPr>
          <w:lang w:val="hi_IN" w:bidi="hi_IN"/>
        </w:rPr>
      </w:r>
      <w:r>
        <w:rPr>
          <w:lang w:val="hi_IN" w:bidi="hi_IN"/>
        </w:rPr>
        <w:t>यहाँ रुकें और समूह में इस प्रश्न पर चर्चा करें: आपके समुदाय में ऐसी कौन-सी भौतिक चीज़ें हैं जिन्हें आपके लोगों ने इसलिए बनाया है ताकि वे सभी को पिछली कुछ घटनाओं की याद दिला सकें? इस बात पर ध्यान दें कि आप इन चीज़ों का वर्णन कैसे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6:1–18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पलिश्ती</w:t>
      </w:r>
    </w:p>
    <w:p>
      <w:pPr>
        <w:pStyle w:val="ListBullet"/>
        <w:spacing w:line="240" w:lineRule="auto"/>
        <w:ind w:left="720"/>
      </w:pPr>
      <w:r>
        <w:rPr>
          <w:lang w:val="hi_IN" w:bidi="hi_IN"/>
        </w:rPr>
      </w:r>
      <w:r>
        <w:rPr>
          <w:lang w:val="hi_IN" w:bidi="hi_IN"/>
        </w:rPr>
        <w:t>पलिश्तियों के पाँच शासक</w:t>
      </w:r>
    </w:p>
    <w:p>
      <w:pPr>
        <w:pStyle w:val="ListBullet"/>
        <w:spacing w:line="240" w:lineRule="auto"/>
        <w:ind w:left="720"/>
      </w:pPr>
      <w:r>
        <w:rPr>
          <w:lang w:val="hi_IN" w:bidi="hi_IN"/>
        </w:rPr>
      </w:r>
      <w:r>
        <w:rPr>
          <w:lang w:val="hi_IN" w:bidi="hi_IN"/>
        </w:rPr>
        <w:t>पलिश्ती याजक और ज्योतिषी</w:t>
      </w:r>
    </w:p>
    <w:p>
      <w:pPr>
        <w:pStyle w:val="ListBullet"/>
        <w:spacing w:line="240" w:lineRule="auto"/>
        <w:ind w:left="720"/>
      </w:pPr>
      <w:r>
        <w:rPr>
          <w:lang w:val="hi_IN" w:bidi="hi_IN"/>
        </w:rPr>
      </w:r>
      <w:r>
        <w:rPr>
          <w:lang w:val="hi_IN" w:bidi="hi_IN"/>
        </w:rPr>
        <w:t>बेतशेमेश के इस्राएली</w:t>
      </w:r>
    </w:p>
    <w:p>
      <w:pPr>
        <w:pStyle w:val="ListBullet"/>
        <w:spacing w:line="240" w:lineRule="auto"/>
        <w:ind w:left="720"/>
      </w:pPr>
      <w:r>
        <w:rPr>
          <w:lang w:val="hi_IN" w:bidi="hi_IN"/>
        </w:rPr>
      </w:r>
      <w:r>
        <w:rPr>
          <w:lang w:val="hi_IN" w:bidi="hi_IN"/>
        </w:rPr>
        <w:t>यहोशू, बेतशेमेश का इस्राएली</w:t>
      </w:r>
    </w:p>
    <w:p>
      <w:pPr>
        <w:pStyle w:val="ListBullet"/>
        <w:spacing w:line="240" w:lineRule="auto"/>
        <w:ind w:left="720"/>
      </w:pPr>
      <w:r>
        <w:rPr>
          <w:lang w:val="hi_IN" w:bidi="hi_IN"/>
        </w:rPr>
      </w:r>
      <w:r>
        <w:rPr>
          <w:lang w:val="hi_IN" w:bidi="hi_IN"/>
        </w:rPr>
        <w:t>और बेतशेमेश के लेवीय</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यहोवा का सन्दूक सात महीने से पलिश्तियों के देश में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पलिश्तियों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पलिश्तियों ने अपने याजकों और ज्योतिषियों को एकत्र किया और उनसे पूछा कि उन्हें यहोवा के सन्दूक के साथ क्या करना चाहिए और पलिश्तियों को उसे उसके स्थान पर किस प्रकार वापस भेजना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पलिश्तियों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याजकों और ज्योतिषियों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याजकों और ज्योतिषियों ने पलिश्तियों से कहा कि वे इस्राएल के परमेश्वर को अपने दोष के लिए एक प्रायश्चित्त-भेंट भेजें। यदि इस्राएल का परमेश्वर पलिश्तियों को चंगा कर देता, तो पलिश्ती जान जाते कि इस्राएल के परमेश्वर ने उन्हें इसलिए दण्ड देना जारी नहीं रखा था क्योंकि उन्होंने उसका सन्दूक अपने पास रखा हुआ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याजकों और ज्योतिषियों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पलिश्तियों ने याजकों और ज्योतिषियों से पूछा कि उन्हें इस्राएल के परमेश्वर को किस प्रकार की दोषबलि भेजनी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पलिश्तियों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याजकों और ज्योतिषियों ने लोगों को उत्तर दिया कि पलिश्तियों को सोने की पाँच गाँठें और सोने के पाँच चूहे भेजने चाहिए, जो उनके नगरों और शासकों की संख्या के अनुसार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याजकों और ज्योतिषियों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पलिश्तियों के शासकों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याजकों और ज्योतिषियों ने पलिश्तियों से कहा कि वे मिस्रियों और फ़िरौन की तरह अपने मन को कठोर न करें और हठीले न बनें, जिन्होंने इस्राएल के परमेश्वर की बात नहीं मानी थी जब उसने उनसे अपने लोगों को जाने देने के लिए कहा था। याजकों और ज्योतिषियों ने पलिश्तियों को याद दिलाया कि इस्राएल का परमेश्वर मिस्रियों के साथ तब तक बहुत कठोर रहा था, जब तक कि उन्होंने इस्राएल के लोगों को जाने नहीं दिया।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याजकों और ज्योतिषियों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पलिश्तियों के पाँच शासकों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इसलिए याजकों और ज्योतिषियों ने पलिश्तियों से कहा कि वे एक नई गाड़ी तैयार करें जिसका पहले कभी उपयोग न किया गया हो। पलिश्तियों को ऐसी दो दूध देने वाली गायें भी चुननी थीं जिन्होंने हाल ही में बछड़ों को जन्म दिया हो, परन्तु जिन्हें पहले कभी जूए में न जोता गया हो। याजकों और ज्योतिषियों ने लोगों से कहा कि वे उन दोनों दूध देने वाली गायों के बछड़ों को उनसे अलग करके अपने बाड़े में रख दें, और फिर उन दोनों दूध देने वाली गायों को नई गाड़ी से बाँध दें। फिर लोगों को यहोवा के सन्दूक को गाड़ी पर रखना था और सन्दूक के पास एक और संदूकची रखनी थी जिसमें भेंटें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याजकों और ज्योतिषियों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याजकों और ज्योतिषियों ने पलिश्तियों से कहा कि वे गायों को गाड़ी को जिस दिशा में गायें चाहें ले जाने दें, परन्तु गाड़ी पर नज़र रखें और देखें कि वह कहाँ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याजकों और ज्योतिषियों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दृश्य में, पलिश्तियों ने वह सब कुछ किया जो उनके याजकों और ज्योतिषियों ने उन्हें करने के लिए कहा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पलिश्तियों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पलिश्तियों ने वैसी ही दो गायें चुनीं जैसी याजकों और ज्योतिषियों ने उन्हें चुनने के लिए कहा था, और उन गायों को एक नई गाड़ी में जोत दिया। तब पलिश्तियों ने सन्दूक को गाड़ी पर रखा और उसके साथ उस डिब्बे को भी रखा जिसमें सोने की गाँठें और सोने के चूहे थे। गायें अपने आप सीधे बेतशेमेश की ओर चली गईं। गायें बेतशेमेश जाने वाले मार्ग पर ही चलती रहीं और दाहिनी या बाईं ओर नहीं मुड़ीं, यद्यपि वे चलते हुए पूरे रास्ते रम्भाती रहीं।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पलिश्तियों के पाँचों शासक गायों के पीछे-पीछे बेतशेमेश के आसपास के गाँवों के खेतों की सीमा तक गए।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पलिश्तियों के पाँच शासकों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तीसरे दृश्य में, बेतशेमेश के लोगों ने, जो अपने खेतों में गेहूँ की कटनी करने में व्यस्त थे, अपने काम से सिर उठाकर सन्दूक को आते हुए देखा।</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बेतशेमेश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गायें गाड़ी को खींचते हुए बेतशेमेश के यहोशू नामक एक व्यक्ति के खेत में ले गईं। गायों ने गाड़ी को यहोशू के खेत में एक बड़े पत्थर के पास रोक दिया। वहाँ उपस्थित कुछ लेवियों ने यहोवा के सन्दूक और दोषबलि वाली संदूकची को गाड़ी से उतारकर यहोशू के खेत में एक बड़े पत्थर पर रख दिया। फिर बेतशेमेश के लोगों ने गाड़ी की लकड़ी को काटा और उससे आग जलाई। लोगों ने गायों को मार डाला और यहोवा के लिए होमबलि के रूप में उन्हें लकड़ी पर पूरी तरह से जला दिया। बेतशेमेश के लोगों ने उन दो गायों के अतिरिक्त अन्य होमबलियाँ भी अर्पित कीं और यहोवा के लिए अन्य बलियाँ भी चढ़ाईं।</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लेवियों की भूमिका निभा रहे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बेतशेमेश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पलिश्तियों के पाँचों शासकों ने बेतशेमेश के लोगों द्वारा किए गए इन सब कार्यों को देखा, और फिर वे उसी दिन अपने नगर एक्रोन लौट गए।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पलिश्तियों के पाँच शासकों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 वे भेंटें थीं जो पलिश्तियों ने यहोवा के लिए भेजी थीं। पलिश्तियों ने अपने दोष के लिए सोने की पाँच गाँठें भेजीं, अपने पाँच नगरों अशदोद, गाज़ा, अश्कलोन, गत और एक्रोन के लिए एक-एक। पलिश्तियों ने यहोवा को उतनी ही सोने के चूहों की प्रतिमाएँ भी अर्पित कीं, जितने नगर उन पाँच पलिश्ती शासकों के अधीन थे। लोगों ने पाँचों शासकों के अधिकार में आने वाले प्रत्येक नगर के लिए, चाहे वह गढ़वाला नगर हो या खुला गाँव, सोने का एक-एक चूहा भेजा।</w:t>
      </w:r>
    </w:p>
    <w:p>
      <w:pPr/>
      <w:r>
        <w:rPr>
          <w:lang w:val="hi_IN" w:bidi="hi_IN"/>
        </w:rPr>
      </w:r>
      <w:r>
        <w:rPr>
          <w:lang w:val="hi_IN" w:bidi="hi_IN"/>
        </w:rPr>
        <w:t>बेतशेमेश के यहोशू के खेत का वह बड़ा पत्थर, जिस पर लोगों ने यहोवा के सन्दूक को रखा था, उस घटना की स्मृति और साक्षी के रूप में बना रहा, यहाँ तक कि उस समय भी जब यह कथा लिखी गई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बेतशेमेश के यहोशू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6:19–7:2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6:19–7:2 को सुनें और अपने मन में रखें।</w:t>
      </w:r>
    </w:p>
    <w:p>
      <w:pPr/>
      <w:r>
        <w:rPr>
          <w:lang w:val="hi_IN" w:bidi="hi_IN"/>
        </w:rPr>
      </w:r>
      <w:r>
        <w:rPr>
          <w:lang w:val="hi_IN" w:bidi="hi_IN"/>
        </w:rPr>
        <w:t>यदि सम्भव हो, तो 1 शमूएल 6:19–7:2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6:19–7:2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पलिश्तियों ने अपने याजकों और ज्योतिषियों की बात मानी और यहोवा के सन्दूक को इस्राएल देश में लौटा दिया। जब बेतशेमेश के लोगों ने गायों को गाड़ी पर सन्दूक खींचते हुए अपने देश में आते देखा, तो वे आनन्दित हो उठे। जब लेवियों ने सन्दूक और उसके साथ पलिश्तियों द्वारा भेजी गई भेंटों को उतार लिया, तब लोगों ने यहोवा के लिए बलियाँ चढ़ाईं।</w:t>
      </w:r>
    </w:p>
    <w:p>
      <w:pPr/>
      <w:r>
        <w:rPr>
          <w:lang w:val="hi_IN" w:bidi="hi_IN"/>
        </w:rPr>
      </w:r>
      <w:r>
        <w:rPr>
          <w:lang w:val="hi_IN" w:bidi="hi_IN"/>
        </w:rPr>
        <w:t>यह कहानी उस घटना के बारे में है जो गायों द्वारा सन्दूक को उनके नगर में लाने के बाद बेतशेमेश के लोगों के साथ घटी। यहोवा ने बेतशेमेश के कुछ लोगों को मारा या मार डाला क्योंकि उन्होंने यहोवा के सन्दूक के भीतर झाँका था। यहोवा ने आज्ञा दी थी कि कोई भी सन्दूक के भीतर न देखे। यहोवा ने कहा था कि जो कोई सन्दूक के भीतर देखेगा, वह मार डाला जाएगा, क्योंकि सन्दूक पवित्र था। संभवतः जिन लोगों ने सन्दूक के भीतर झाँका, वे व्यवस्था की पटियाओं, मन्ना के पात्र और हारून की छड़ी को देखना चाहते थे, जिन्हें इस्राएली सन्दूक के भीतर रखते थे। शायद लोग यह सुनिश्चित करना चाहते थे कि पलिश्तियों ने इन वस्तुओं को निकाल न लिया हो या उनकी जगह दूसरी वस्तुएँ न रख दी हों।</w:t>
      </w:r>
    </w:p>
    <w:p>
      <w:pPr/>
      <w:r>
        <w:rPr>
          <w:lang w:val="hi_IN" w:bidi="hi_IN"/>
        </w:rPr>
      </w:r>
      <w:r>
        <w:rPr>
          <w:lang w:val="hi_IN" w:bidi="hi_IN"/>
        </w:rPr>
        <w:t>यहाँ रुकें और समूह में इस प्रश्न पर चर्चा करें: आपके समुदाय में सबसे पवित्र वस्तु क्या है? कौन से कार्य ऐसे माने जाएँगे जो इस वस्तु के प्रति अनादर दिखाते हों, और यदि कोई ऐसा करे, तो परमेश्वर, आपके देवता, आत्माएँ या पूर्वज उस व्यक्ति के साथ क्या करेंगे? इस ऑडियो को यहाँ रोकें।</w:t>
      </w:r>
    </w:p>
    <w:p>
      <w:pPr/>
      <w:r>
        <w:rPr>
          <w:lang w:val="hi_IN" w:bidi="hi_IN"/>
        </w:rPr>
      </w:r>
      <w:r>
        <w:rPr>
          <w:lang w:val="hi_IN" w:bidi="hi_IN"/>
        </w:rPr>
        <w:t>यहोवा ने बेतशेमेश के सत्तर पुरुषों को मार डाला, क्योंकि उन्होंने सन्दूक के भीतर झाँका था। बेतशेमेश के लोगों ने विलाप किया या शोक मनाया, क्योंकि यहोवा ने उन्हें कठोर दण्ड दिया था या उन पर भारी प्रहार किया था।</w:t>
      </w:r>
    </w:p>
    <w:p>
      <w:pPr/>
      <w:r>
        <w:rPr>
          <w:lang w:val="hi_IN" w:bidi="hi_IN"/>
        </w:rPr>
      </w:r>
      <w:r>
        <w:rPr>
          <w:lang w:val="hi_IN" w:bidi="hi_IN"/>
        </w:rPr>
        <w:t>यहाँ रुकें और समूह में इस प्रश्न पर चर्चा करें: उस समय की कोई घटना बताइए जब बहुत बड़ा आनन्द और उत्सव अचानक गहरे दुःख में बदल गया हो। इस दुख का कारण क्या है? इस ऑडियो को यहाँ रोकें।</w:t>
      </w:r>
    </w:p>
    <w:p>
      <w:pPr/>
      <w:r>
        <w:rPr>
          <w:lang w:val="hi_IN" w:bidi="hi_IN"/>
        </w:rPr>
      </w:r>
      <w:r>
        <w:rPr>
          <w:lang w:val="hi_IN" w:bidi="hi_IN"/>
        </w:rPr>
        <w:t>जब बेतशेमेश के लोगों ने देखा कि यहोवा ने उन्हें दण्ड दिया है, तो उन्होंने कहा कि यहोवा के सामने खड़े होने में सक्षम कोई नहीं है, क्योंकि यहोवा एक पवित्र परमेश्वर है। लोग यहोवा से डरते थे और उन्हें लगा कि यहोवा की उपस्थिति में कोई भी सुरक्षित नहीं था। लोग नहीं चाहते थे कि सन्दूक बेतशेमेश में रहे, क्योंकि उनका विश्वास था कि सन्दूक यहोवा का सिंहासन है। लोगों का विश्वास था कि क्योंकि यहोवा अत्यन्त पवित्र है, इसलिए वह उन्हें मार डालेगा, क्योंकि वे शुद्ध नहीं थे। लोग एक-दूसरे से पूछने लगे कि क्या कोई ऐसा है जिसके पास वे सन्दूक को भेज सकें। लोगों ने यह प्रश्न इसलिए पूछा क्योंकि उन्हें एहसास हो गया था कि कोई भी पूरी तरह पवित्र नहीं है। वे शायद सोच रहे थे कि कौन सन्दूक को अपने पास ले जा सकता है और फिर भी जीवित रह सकता है।</w:t>
      </w:r>
    </w:p>
    <w:p>
      <w:pPr/>
      <w:r>
        <w:rPr>
          <w:lang w:val="hi_IN" w:bidi="hi_IN"/>
        </w:rPr>
      </w:r>
      <w:r>
        <w:rPr>
          <w:lang w:val="hi_IN" w:bidi="hi_IN"/>
        </w:rPr>
        <w:t>यहाँ रुकें और समूह में इस प्रश्न पर चर्चा करें: आप अपने समुदाय में सबसे पवित्र वस्तु को कहाँ रखते हैं? किस प्रकार के लोगों को उस वस्तु के पास आने की अनुमति है? इस ऑडियो को यहाँ रोकें।</w:t>
      </w:r>
    </w:p>
    <w:p>
      <w:pPr/>
      <w:r>
        <w:rPr>
          <w:lang w:val="hi_IN" w:bidi="hi_IN"/>
        </w:rPr>
      </w:r>
      <w:r>
        <w:rPr>
          <w:lang w:val="hi_IN" w:bidi="hi_IN"/>
        </w:rPr>
        <w:t>इसलिए लोगों ने निर्णय लिया कि किर्यत्यारीम में रहने वाले लोगों से सन्दूक को ले जाने के लिए कहें। लोगों ने किर्यत्यारीम में संदेशवाहकों को भेजा और वहाँ के लोगों को बताया कि पलिश्तियों ने यहोवा का सन्दूक लौटा दिया है। लोगों ने किर्यत्यारीम के लोगों से कहा कि वे बेतशेमेश आएं और सन्दूक को अपने साथ किर्यत्यारीम ले जाएँ। किर्यत्यारीम इस्राएल का एक नगर था जो बेतशेमेश से 15 किलोमीटर दूर था।</w:t>
      </w:r>
    </w:p>
    <w:p>
      <w:pPr/>
      <w:r>
        <w:rPr>
          <w:lang w:val="hi_IN" w:bidi="hi_IN"/>
        </w:rPr>
      </w:r>
      <w:r>
        <w:rPr>
          <w:lang w:val="hi_IN" w:bidi="hi_IN"/>
        </w:rPr>
        <w:t>यहाँ रुकें और समूह में बेतशेमेश से किर्यत्यारीम तक की यात्रा का नक्शा देखें। इस ऑडियो को यहाँ रोकें।</w:t>
      </w:r>
    </w:p>
    <w:p>
      <w:pPr/>
      <w:r>
        <w:rPr>
          <w:lang w:val="hi_IN" w:bidi="hi_IN"/>
        </w:rPr>
      </w:r>
      <w:r>
        <w:rPr>
          <w:lang w:val="hi_IN" w:bidi="hi_IN"/>
        </w:rPr>
        <w:t>किर्यत्यारीम के लोगों ने उन लोगों का अनुरोध सुना, और वे अपने नगर से बेतशेमेश आए तथा यहोवा के सन्दूक को उठाकर ले गए। हम नहीं जानते कि लोगों ने सन्दूक को किस प्रकार पहुँचाया। लोग सन्दूक को किर्यत्यारीम ले आए और उसे अबीनादाब नामक एक व्यक्ति के घर में रख दिया। अबीनादाब का घर पास की एक पहाड़ी पर था।</w:t>
      </w:r>
    </w:p>
    <w:p>
      <w:pPr/>
      <w:r>
        <w:rPr>
          <w:lang w:val="hi_IN" w:bidi="hi_IN"/>
        </w:rPr>
      </w:r>
      <w:r>
        <w:rPr>
          <w:lang w:val="hi_IN" w:bidi="hi_IN"/>
        </w:rPr>
        <w:t>यहाँ रुकें और समूह में इस प्रश्न पर चर्चा करें: उस समय की कोई घटना बताइए जब आपके गाँव या नगर के लोगों ने किसी दूसरे गाँव या नगर के लोगों को संदेश भेजकर सहायता के लिए बुलाया हो। इस ऑडियो को यहाँ रोकें।</w:t>
      </w:r>
    </w:p>
    <w:p>
      <w:pPr/>
      <w:r>
        <w:rPr>
          <w:lang w:val="hi_IN" w:bidi="hi_IN"/>
        </w:rPr>
      </w:r>
      <w:r>
        <w:rPr>
          <w:lang w:val="hi_IN" w:bidi="hi_IN"/>
        </w:rPr>
        <w:t>लोगों ने अबीनादाब के एक पुत्र को चुना, जिसका नाम एलीआजर था। लोगों ने एलीआजर को यहोवा के सन्दूक की रखवाली या देखभाल करने का याजकीय कार्य करने के लिए समर्पित या नियुक्त किया। संभवतः अबीनादाब और उसके पुत्र लेवी गोत्र के थे, क्योंकि केवल लेवियों को ही सन्दूक की रखवाली का कार्य करने की अनुमति थी।</w:t>
      </w:r>
    </w:p>
    <w:p>
      <w:pPr/>
      <w:r>
        <w:rPr>
          <w:lang w:val="hi_IN" w:bidi="hi_IN"/>
        </w:rPr>
      </w:r>
      <w:r>
        <w:rPr>
          <w:lang w:val="hi_IN" w:bidi="hi_IN"/>
        </w:rPr>
        <w:t>यहाँ रुकें और समूह में इस प्रश्न पर चर्चा करें: आपकी संस्कृति में धार्मिक अगुवे या याजक किस प्रकार के काम करते हैं? आप कुछ कार्य करने के लिए कुछ अगुवों को कैसे नियुक्त करते हैं? इस ऑडियो को यहाँ रोकें।</w:t>
      </w:r>
    </w:p>
    <w:p>
      <w:pPr/>
      <w:r>
        <w:rPr>
          <w:lang w:val="hi_IN" w:bidi="hi_IN"/>
        </w:rPr>
      </w:r>
      <w:r>
        <w:rPr>
          <w:lang w:val="hi_IN" w:bidi="hi_IN"/>
        </w:rPr>
        <w:t>जिस दिन लोग सन्दूक को किर्यत्यारीम लाए थे, उस दिन से लगभग बीस वर्ष बीत गए, और इस्राएल के सब लोग सहायता के लिए यहोवा की दोहाई देने लगे। लोग शायद यहोवा से यह मांग कर रहे थे कि वह उन्हें पलिश्तियों से बचाए, जिन्होंने इस्राएलियों पर शासन किया था। सन्दूक किर्यत्यारीम में 20 से अधिक वर्षों तक रहा। संभवतः कथाकार यह दिखाना चाहता है कि बीस वर्षों तक इस्राएलियों ने यहोवा की उपासना नहीं की।</w:t>
      </w:r>
    </w:p>
    <w:p>
      <w:pPr/>
      <w:r>
        <w:rPr>
          <w:lang w:val="hi_IN" w:bidi="hi_IN"/>
        </w:rPr>
      </w:r>
      <w:r>
        <w:rPr>
          <w:lang w:val="hi_IN" w:bidi="hi_IN"/>
        </w:rPr>
        <w:t>यहाँ रुकें और समूह में इस प्रश्न पर चर्चा करें: उस समय की कोई घटना बताइए जब आपके समुदाय को लगा कि उनका परमेश्वर या उनके देवता उन्हें छोड़ चुके हैं। किस वजह से लोगों को ऐसा महसूस हुआ, और उन्होंने कैसा व्यवहार किया?</w:t>
      </w:r>
      <w:r>
        <w:rPr>
          <w:lang w:val="hi_IN" w:bidi="hi_IN"/>
        </w:rPr>
      </w:r>
    </w:p>
    <w:p>
      <w:pPr>
        <w:pStyle w:val="Heading3"/>
      </w:pPr>
      <w:r>
        <w:rPr>
          <w:lang w:val="hi_IN" w:bidi="hi_IN"/>
        </w:rPr>
        <w:t>घटनाओं को समझाना</w:t>
      </w:r>
    </w:p>
    <w:p>
      <w:pPr/>
      <w:r>
        <w:rPr>
          <w:lang w:val="hi_IN" w:bidi="hi_IN"/>
        </w:rPr>
      </w:r>
      <w:r>
        <w:rPr>
          <w:lang w:val="hi_IN" w:bidi="hi_IN"/>
        </w:rPr>
        <w:t>1 शमूएल 6:19–7:2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ने बेतशेमेश के सत्तर पुरुषों को मृत्यु का दण्ड दिया, क्योंकि उन्होंने यहोवा के सन्दूक के भीतर झाँका था। बेतशेमेश के लोगों ने शोक मनाया, क्योंकि यहोवा ने उन्हें बड़ी हानि पहुँचाई थी। लोगों ने कहा कि यहोवा की पवित्रता के कारण ऐसा कोई नहीं था जो यहोवा की उपस्थिति में खड़ा हो सके। लोग एक-दूसरे से पूछने लगे कि क्या कोई ऐसा है जिसके पास वे सन्दूक को भेज सकें, ताकि यहोवा उनके नगर से चला जाए।</w:t>
      </w:r>
    </w:p>
    <w:p>
      <w:pPr/>
      <w:r>
        <w:rPr>
          <w:lang w:val="hi_IN" w:bidi="hi_IN"/>
        </w:rPr>
      </w:r>
      <w:r>
        <w:rPr>
          <w:b/>
          <w:lang w:val="hi_IN" w:bidi="hi_IN"/>
        </w:rPr>
        <w:t>दूसरे दृश्य में:</w:t>
      </w:r>
      <w:r>
        <w:rPr>
          <w:lang w:val="hi_IN" w:bidi="hi_IN"/>
        </w:rPr>
        <w:t xml:space="preserve"> बेतशेमेश के लोगों ने किर्यत्यारीम के लोगों के पास सन्देशवाहक भेजे और उन्हें बताया कि पलिश्तियों ने यहोवा का सन्दूक वापस लौटा दिया है। लोगों ने किर्यत्यारीम के लोगों से अनुरोध किया कि वे आकर सन्दूक को ले जाएँ और उसे अपने साथ किर्यत्यारीम ले जाएँ।</w:t>
      </w:r>
    </w:p>
    <w:p>
      <w:pPr/>
      <w:r>
        <w:rPr>
          <w:lang w:val="hi_IN" w:bidi="hi_IN"/>
        </w:rPr>
      </w:r>
      <w:r>
        <w:rPr>
          <w:b/>
          <w:lang w:val="hi_IN" w:bidi="hi_IN"/>
        </w:rPr>
        <w:t>तीसरे दृश्य में:</w:t>
      </w:r>
      <w:r>
        <w:rPr>
          <w:lang w:val="hi_IN" w:bidi="hi_IN"/>
        </w:rPr>
        <w:t xml:space="preserve"> किर्यत्यारीम के लोग नीचे आए और यहोवा के सन्दूक को ले लिया और उसे अपने साथ किर्यत्यारीम ले गए। लोग सन्दूक को अबीनादाब नामक एक व्यक्ति के घर ले आए, जिसका घर पास की एक पहाड़ी पर था। लोगों ने अबीनादाब के पुत्रों में से एक, एलीआजर को चुना और उसे यहोवा के सन्दूक की देखभाल करने के लिए नियुक्त किया।</w:t>
      </w:r>
    </w:p>
    <w:p>
      <w:pPr/>
      <w:r>
        <w:rPr>
          <w:lang w:val="hi_IN" w:bidi="hi_IN"/>
        </w:rPr>
      </w:r>
      <w:r>
        <w:rPr>
          <w:b/>
          <w:lang w:val="hi_IN" w:bidi="hi_IN"/>
        </w:rPr>
        <w:t>चौथे दृश्य में:</w:t>
      </w:r>
      <w:r>
        <w:rPr>
          <w:lang w:val="hi_IN" w:bidi="hi_IN"/>
        </w:rPr>
        <w:t xml:space="preserve"> सन्दूक बीस वर्षों तक किर्यत्यारीम में रहा, और इस्राएल के सब लोग सहायता के लिए यहोवा की दोहाई देने लगे।</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बेतशेमेश के वे सत्तर पुरुष जिन्होंने यहोवा का सन्दूक देखा</w:t>
      </w:r>
    </w:p>
    <w:p>
      <w:pPr>
        <w:pStyle w:val="ListBullet"/>
        <w:spacing w:line="240" w:lineRule="auto"/>
        <w:ind w:left="720"/>
      </w:pPr>
      <w:r>
        <w:rPr>
          <w:lang w:val="hi_IN" w:bidi="hi_IN"/>
        </w:rPr>
      </w:r>
      <w:r>
        <w:rPr>
          <w:lang w:val="hi_IN" w:bidi="hi_IN"/>
        </w:rPr>
        <w:t>बेतशेमेश के बाकी लोग</w:t>
      </w:r>
    </w:p>
    <w:p>
      <w:pPr>
        <w:pStyle w:val="ListBullet"/>
        <w:spacing w:line="240" w:lineRule="auto"/>
        <w:ind w:left="720"/>
      </w:pPr>
      <w:r>
        <w:rPr>
          <w:lang w:val="hi_IN" w:bidi="hi_IN"/>
        </w:rPr>
      </w:r>
      <w:r>
        <w:rPr>
          <w:lang w:val="hi_IN" w:bidi="hi_IN"/>
        </w:rPr>
        <w:t>वे संदेशवाहक जिन्हें बेतशेमेश के लोगों ने किर्यत्यारीम भेजा था</w:t>
      </w:r>
    </w:p>
    <w:p>
      <w:pPr>
        <w:pStyle w:val="ListBullet"/>
        <w:spacing w:line="240" w:lineRule="auto"/>
        <w:ind w:left="720"/>
      </w:pPr>
      <w:r>
        <w:rPr>
          <w:lang w:val="hi_IN" w:bidi="hi_IN"/>
        </w:rPr>
      </w:r>
      <w:r>
        <w:rPr>
          <w:lang w:val="hi_IN" w:bidi="hi_IN"/>
        </w:rPr>
        <w:t>किर्यत्यारीम के लोग</w:t>
      </w:r>
    </w:p>
    <w:p>
      <w:pPr>
        <w:pStyle w:val="ListBullet"/>
        <w:spacing w:line="240" w:lineRule="auto"/>
        <w:ind w:left="720"/>
      </w:pPr>
      <w:r>
        <w:rPr>
          <w:lang w:val="hi_IN" w:bidi="hi_IN"/>
        </w:rPr>
      </w:r>
      <w:r>
        <w:rPr>
          <w:lang w:val="hi_IN" w:bidi="hi_IN"/>
        </w:rPr>
        <w:t>किर्यत्यारीम के वे लोग जिन्हें लोगों ने सन्दूक लाने के लिए भेजा था</w:t>
      </w:r>
    </w:p>
    <w:p>
      <w:pPr>
        <w:pStyle w:val="ListBullet"/>
        <w:spacing w:line="240" w:lineRule="auto"/>
        <w:ind w:left="720"/>
      </w:pPr>
      <w:r>
        <w:rPr>
          <w:lang w:val="hi_IN" w:bidi="hi_IN"/>
        </w:rPr>
      </w:r>
      <w:r>
        <w:rPr>
          <w:lang w:val="hi_IN" w:bidi="hi_IN"/>
        </w:rPr>
        <w:t>अबीनादाब</w:t>
      </w:r>
    </w:p>
    <w:p>
      <w:pPr>
        <w:pStyle w:val="ListBullet"/>
        <w:spacing w:line="240" w:lineRule="auto"/>
        <w:ind w:left="720"/>
      </w:pPr>
      <w:r>
        <w:rPr>
          <w:lang w:val="hi_IN" w:bidi="hi_IN"/>
        </w:rPr>
      </w:r>
      <w:r>
        <w:rPr>
          <w:lang w:val="hi_IN" w:bidi="hi_IN"/>
        </w:rPr>
        <w:t>एलीआज़र</w:t>
      </w:r>
    </w:p>
    <w:p>
      <w:pPr>
        <w:pStyle w:val="ListBullet"/>
        <w:spacing w:line="240" w:lineRule="auto"/>
        <w:ind w:left="720"/>
      </w:pPr>
      <w:r>
        <w:rPr>
          <w:lang w:val="hi_IN" w:bidi="hi_IN"/>
        </w:rPr>
      </w:r>
      <w:r>
        <w:rPr>
          <w:lang w:val="hi_IN" w:bidi="hi_IN"/>
        </w:rPr>
        <w:t>और इस्राएल के सभी लोग</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यहोवा ने बेतशेमेश के कुछ पुरुषों को मार गिराया। “यहोवा ने मार गिराया” यह कहने का एक सामान्य तरीका था कि यहोवा ने उन लोगों को मार डाला क्योंकि वह उन्हें दंड दे रहा था। यहोवा ने बेतशेमेश के सत्तर पुरुषों को मार डाला, क्योंकि कुछ लोगों ने यहोवा के सन्दूक के भीतर झाँका था। शायद लोगों ने सन्दूक को खोलने के लिए उसे छुआ था, ताकि वे उसके भीतर देख सकें। यह भी सम्भव है कि लोगों ने केवल अत्यधिक उत्सुकता के साथ सन्दूक को घूरकर देखा हो। यहोवा ने किसी को भी सन्दूक को छूने से सख्त मना किया था। यहोवा ने मूसा को यह भी आदेश दिया था कि वह मिलापवाले तम्बू में सेवा करने वाले याजकों को चेतावनी दे कि वे पवित्र वस्तुओं को देखने के लिए पवित्र स्थान में एक क्षण के लिए भी न जाएँ, नहीं तो वे मर जाएँगे। यह स्पष्ट नहीं है कि जो पुरुष मारे गए, वे वही लोग थे जिन्होंने सन्दूक के भीतर झाँका था। यह भी सम्भव है कि सत्तर से अधिक पुरुषों ने सन्दूक के भीतर देखा। यह भी स्पष्ट नहीं है कि यहोवा ने सत्तर पुरुषों को मार डाला या पचास हजार और सत्तर पुरुषों को मार डाला। भाषा की दृष्टि से दोनों अर्थ सम्भव हैं, परन्तु यह सम्भावना बहुत कम है कि बेतशेमेश नगर में पचास हज़ार सत्तर पुरुष रहे हों। इसलिए, यह सबसे अधिक संभावना है कि यहोवा ने सत्तर पुरुषों को मार डाला।</w:t>
      </w:r>
    </w:p>
    <w:p>
      <w:pPr/>
      <w:r>
        <w:rPr>
          <w:lang w:val="hi_IN" w:bidi="hi_IN"/>
        </w:rPr>
      </w:r>
      <w:r>
        <w:rPr>
          <w:lang w:val="hi_IN" w:bidi="hi_IN"/>
        </w:rPr>
        <w:t>यहाँ रुकें और समूह में यह गतिविधि करें: एक-एक करके एक-दूसरे को उन घटनाओं के बारे में बताइए जिनमें आप पहले शामिल हुए हैं। ऐसी घटनाएँ चुनें जिनमें बहुत से लोग भाग लेते हों, जैसे विवाह समारोह, अंतिम संस्कार या ऐसी अन्य सभाएँ। जो व्यक्ति घटना का वर्णन कर रहा हो, वह समूह को बताए कि उसके विचार में उस कार्यक्रम में कितने लोग उपस्थित थे और वह यह कैसे जानता है। इस ऑडियो को यहाँ रोकें।</w:t>
      </w:r>
    </w:p>
    <w:p>
      <w:pPr/>
      <w:r>
        <w:rPr>
          <w:lang w:val="hi_IN" w:bidi="hi_IN"/>
        </w:rPr>
      </w:r>
      <w:r>
        <w:rPr>
          <w:lang w:val="hi_IN" w:bidi="hi_IN"/>
        </w:rPr>
        <w:t>बेतशेमेश के लोग शोक करने लगे या बहुत दुःखी हुए, क्योंकि यहोवा ने उन पर बड़ा दण्ड आने दिया था या उन्हें भारी आघात पहुँचाया था। यह कहने का एक तरीका है कि यहोवा ने बेतशेमेश के कुछ लोगों को मार कर उन्हें दण्डित किया। इसका यह अर्थ नहीं है कि यहोवा ने सचमुच लोगों पर ज़ोरदार प्रहार किया था। बेतशेमेश के लोगों ने पूछा कि क्या कोई ऐसा है जो यहोवा की उपस्थिति में ठहर सके, क्योंकि यहोवा एक पवित्र परमेश्वर है। लोग ऐसा कोई प्रश्न नहीं पूछ रहे थे जिसका वे किसी से उत्तर मिलने की अपेक्षा करते हों। लोग यह व्यक्त कर रहे थे कि उन्हें नहीं लगता था कि कोई भी यहोवा की उपस्थिति में हो सकता है। यह सम्भव है कि जब लोग कहते हैं, “यहोवा, यह पवित्र परमेश्वर,” तो वे यहोवा की तुलना उन अन्य मूर्तिपूजक देवताओं से कर रहे हों जिनकी वे शायद उपासना करते थे। लोग यहोवा की पवित्रता या शुद्धता और उसकी सामर्थ्य से भयभीत थे, और लोगों का मानना था कि यहोवा की पवित्रता उन सबको मार डालेगी क्योंकि वे स्वयं शुद्ध नहीं थे। इसलिए, लोग सोचने लगे और एक-दूसरे से पूछने लगे कि क्या कोई ऐसा है जिसके पास वे सन्दूक को भेज सकें, ताकि यहोवा उनके बीच से चला जाए। यह संभव है कि लोगों ने एक समुदाय के रूप में अपने अगुवों के साथ मिलकर इस प्रश्न पर चर्चा की, जैसा कि पिछली कहानी में पलिश्तियों ने किया था।</w:t>
      </w:r>
    </w:p>
    <w:p>
      <w:pPr/>
      <w:r>
        <w:rPr>
          <w:lang w:val="hi_IN" w:bidi="hi_IN"/>
        </w:rPr>
      </w:r>
      <w:r>
        <w:rPr>
          <w:lang w:val="hi_IN" w:bidi="hi_IN"/>
        </w:rPr>
        <w:t>यहाँ रुकें और समूह में इस प्रश्न पर चर्चा करें: परमेश्वर के गुणों या चरित्र के बारे में बात करें। इस बात पर ध्यान दीजिए कि अपनी भाषा में आप परमेश्वर की पवित्रता या उसके पवित्र होने का वर्णन किस प्रकार करते हैं। इस ऑडियो को यहाँ रोकें।</w:t>
      </w:r>
    </w:p>
    <w:p>
      <w:pPr/>
      <w:r>
        <w:rPr>
          <w:lang w:val="hi_IN" w:bidi="hi_IN"/>
        </w:rPr>
      </w:r>
      <w:r>
        <w:rPr>
          <w:lang w:val="hi_IN" w:bidi="hi_IN"/>
        </w:rPr>
        <w:t>दूसरे दृश्य में, बेतशेमेश के लोगों ने किर्यत्यारीम में रहने वाले लोगों के पास सन्देशवाहक भेजने का निर्णय किया। किर्यत्यारीम इस्राएल का एक नगर था। अपने सन्देश में, बेतशेमेश के लोगों ने किर्यत्यारीम के लोगों को बताया कि पलिश्तियों ने यहोवा का सन्दूक लौटा दिया है। लोगों ने किर्यत्यारीम के लोगों से कहा कि वे बेतशेमेश आएं और सन्दूक को अपने साथ किर्यत्यारीम ले जाएँ। हमें यह नहीं बताया गया है कि बेतशेमेश के लोगों ने किर्यत्यारीम के लोगों को ही क्यों चुना, या उन्होंने सन्दूक को शीलोह क्यों नहीं भेजा, जहाँ वह पहले मिलापवाले तम्बू में रखा जाता था। लोग शायद यह मानते थे कि यहोवा ने शीलो को ठुकरा दिया था। यह भी सम्भव है कि उस समय तक शीलो का मिलापवाला तम्बू नष्ट हो चुका था। शायद लोगों ने किर्यत्यारीम को इसलिए चुना क्योंकि वह बेतशेमेश से शीलो जाने वाले मार्ग पर स्थित निकटतम बड़ा नगर था।</w:t>
      </w:r>
    </w:p>
    <w:p>
      <w:pPr/>
      <w:r>
        <w:rPr>
          <w:lang w:val="hi_IN" w:bidi="hi_IN"/>
        </w:rPr>
      </w:r>
      <w:r>
        <w:rPr>
          <w:lang w:val="hi_IN" w:bidi="hi_IN"/>
        </w:rPr>
        <w:t>तीसरे दृश्य में, किर्यत्यारीम के लोग किर्यत्यारीम से बेतशेमेश आए। बेतशेमेश घाटी में बसा हुआ एक नगर था, इसलिए किर्यत्यारीम के लोगों को वहाँ पहुँचने के लिए नीचे उतरकर आना पड़ा होगा। किर्यत्यारीम के लोगों ने यहोवा के सन्दूक को उठाया और उसे किर्यत्यारीम ले गए। हम नहीं जानते कि लोगों ने सन्दूक को किस प्रकार एक स्थान से दूसरे स्थान तक पहुँचाया। यह संभव है कि वे लोग अपने साथ किर्यत्यारीम से कुछ लेवी पुरुषों को लाए हों। यहोवा ने केवल लेवीय पुरुषों को ही सन्दूक को उठा लेने की अनुमति दी। वे लोग सन्दूक को किर्यत्यारीम ले गए और उसे अबीनादाब नामक एक व्यक्ति के घर में रख दिया। अबीनादाब का घर पास की एक पहाड़ी पर था, जो या तो किर्यत्यारीम नगर के भीतर था या उस नगर के बहुत निकट था। लोगों ने अबीनादाब के पुत्रों में से एक, जिसका नाम एलीआजर था, को सन्दूक की रखवाली के कार्य के लिए पवित्र या समर्पित और नियुक्त किया। अब एलीआजर बिना मरे यहोवा के सन्दूक के सामने खड़ा हो सकता था क्योंकि वह यहोवा के लिए पवित्र था या अलग किया गया था।</w:t>
      </w:r>
    </w:p>
    <w:p>
      <w:pPr/>
      <w:r>
        <w:rPr>
          <w:lang w:val="hi_IN" w:bidi="hi_IN"/>
        </w:rPr>
      </w:r>
      <w:r>
        <w:rPr>
          <w:lang w:val="hi_IN" w:bidi="hi_IN"/>
        </w:rPr>
        <w:t>चौथे दृश्य में, उन सब दिनों तक जब तक सन्दूक किर्यत्यारीम में रहा, इस्राएल के सब लोग यहोवा के लिए शोक करते रहे और विलाप करते रहे। जिस दिन लोग सन्दूक को किर्यत्यारीम लाए थे, उस दिन से बहुत समय, लगभग बीस वर्ष, बीत गए। सन्दूक राजा दाऊद के दिनों तक किर्यत्यारीम में ही रहा। इसलिए कथाकार यह नहीं कह रहा कि बीस वर्षों के बाद लोगों ने सन्दूक को किर्यत्यारीम से हटा दिया था। संभवतः कथाकार हमें इस्राएल के लोगों की आत्मिक स्थिति के बारे में बता रहा है, क्योंकि वह हमें बताता है कि इस्राएल के घराने या जाति ने सहायता के लिए यहोवा को पुकारा। उस पूरे समय पलिश्ती इस्राएल जाति पर शासन करते रहे। इसलिए सम्भवतः इस्राएली यहोवा की दोहाई दे रहे थे और उससे सहायता माँग रहे थे कि वह उन्हें पलिश्तियों के अधीनता से छुड़ाए।</w:t>
      </w:r>
    </w:p>
    <w:p>
      <w:pPr/>
      <w:r>
        <w:rPr>
          <w:lang w:val="hi_IN" w:bidi="hi_IN"/>
        </w:rPr>
      </w:r>
      <w:r>
        <w:rPr>
          <w:lang w:val="hi_IN" w:bidi="hi_IN"/>
        </w:rPr>
        <w:t>यहाँ रुकें और समूह में इस प्रश्न पर चर्चा करें: किसी ऐसे व्यक्ति की कहानी सुनाइए जिसे सहायता की आवश्यकता थी, परन्तु किसी ने उसकी सहायता नहीं की। बताइए कि जब वह व्यक्ति सहायता के लिए गिड़गिड़ाता रहा, बार-बार मदद माँगता रहा और अपनी स्थिति के बारे में शिकायत करता रहा, तब उसे कैसा महसूस हुआ। जब आप यह वर्णन करें कि वह व्यक्ति सहायता के लिए कैसे पुकारता है, तो आपके द्वारा उपयोग किए जाने वाले शब्दों पर ध्यान दें।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6:19–7:2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बेतशेमेश के वे सत्तर पुरुष जिन्होंने यहोवा का सन्दूक देखा</w:t>
      </w:r>
    </w:p>
    <w:p>
      <w:pPr>
        <w:pStyle w:val="ListBullet"/>
        <w:spacing w:line="240" w:lineRule="auto"/>
        <w:ind w:left="720"/>
      </w:pPr>
      <w:r>
        <w:rPr>
          <w:lang w:val="hi_IN" w:bidi="hi_IN"/>
        </w:rPr>
      </w:r>
      <w:r>
        <w:rPr>
          <w:lang w:val="hi_IN" w:bidi="hi_IN"/>
        </w:rPr>
        <w:t>बेतशेमेश के बाकी लोग</w:t>
      </w:r>
    </w:p>
    <w:p>
      <w:pPr>
        <w:pStyle w:val="ListBullet"/>
        <w:spacing w:line="240" w:lineRule="auto"/>
        <w:ind w:left="720"/>
      </w:pPr>
      <w:r>
        <w:rPr>
          <w:lang w:val="hi_IN" w:bidi="hi_IN"/>
        </w:rPr>
      </w:r>
      <w:r>
        <w:rPr>
          <w:lang w:val="hi_IN" w:bidi="hi_IN"/>
        </w:rPr>
        <w:t>वे संदेशवाहक जिन्हें बेतशेमेश के लोगों ने किर्यत्यारीम भेजा था</w:t>
      </w:r>
    </w:p>
    <w:p>
      <w:pPr>
        <w:pStyle w:val="ListBullet"/>
        <w:spacing w:line="240" w:lineRule="auto"/>
        <w:ind w:left="720"/>
      </w:pPr>
      <w:r>
        <w:rPr>
          <w:lang w:val="hi_IN" w:bidi="hi_IN"/>
        </w:rPr>
      </w:r>
      <w:r>
        <w:rPr>
          <w:lang w:val="hi_IN" w:bidi="hi_IN"/>
        </w:rPr>
        <w:t>किर्यत्यारीम के लोग</w:t>
      </w:r>
    </w:p>
    <w:p>
      <w:pPr>
        <w:pStyle w:val="ListBullet"/>
        <w:spacing w:line="240" w:lineRule="auto"/>
        <w:ind w:left="720"/>
      </w:pPr>
      <w:r>
        <w:rPr>
          <w:lang w:val="hi_IN" w:bidi="hi_IN"/>
        </w:rPr>
      </w:r>
      <w:r>
        <w:rPr>
          <w:lang w:val="hi_IN" w:bidi="hi_IN"/>
        </w:rPr>
        <w:t>किर्यत्यारीम के वे लोग जिन्हें लोगों ने सन्दूक लाने के लिए भेजा था</w:t>
      </w:r>
    </w:p>
    <w:p>
      <w:pPr>
        <w:pStyle w:val="ListBullet"/>
        <w:spacing w:line="240" w:lineRule="auto"/>
        <w:ind w:left="720"/>
      </w:pPr>
      <w:r>
        <w:rPr>
          <w:lang w:val="hi_IN" w:bidi="hi_IN"/>
        </w:rPr>
      </w:r>
      <w:r>
        <w:rPr>
          <w:lang w:val="hi_IN" w:bidi="hi_IN"/>
        </w:rPr>
        <w:t>अबीनादाब</w:t>
      </w:r>
    </w:p>
    <w:p>
      <w:pPr>
        <w:pStyle w:val="ListBullet"/>
        <w:spacing w:line="240" w:lineRule="auto"/>
        <w:ind w:left="720"/>
      </w:pPr>
      <w:r>
        <w:rPr>
          <w:lang w:val="hi_IN" w:bidi="hi_IN"/>
        </w:rPr>
      </w:r>
      <w:r>
        <w:rPr>
          <w:lang w:val="hi_IN" w:bidi="hi_IN"/>
        </w:rPr>
        <w:t>एलीआज़र</w:t>
      </w:r>
    </w:p>
    <w:p>
      <w:pPr>
        <w:pStyle w:val="ListBullet"/>
        <w:spacing w:line="240" w:lineRule="auto"/>
        <w:ind w:left="720"/>
      </w:pPr>
      <w:r>
        <w:rPr>
          <w:lang w:val="hi_IN" w:bidi="hi_IN"/>
        </w:rPr>
      </w:r>
      <w:r>
        <w:rPr>
          <w:lang w:val="hi_IN" w:bidi="hi_IN"/>
        </w:rPr>
        <w:t>और इस्राएल के सभी लोग</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उत्तर निम्नलिखित हैं।</w:t>
      </w:r>
    </w:p>
    <w:p>
      <w:pPr/>
      <w:r>
        <w:rPr>
          <w:lang w:val="hi_IN" w:bidi="hi_IN"/>
        </w:rPr>
      </w:r>
      <w:r>
        <w:rPr>
          <w:lang w:val="hi_IN" w:bidi="hi_IN"/>
        </w:rPr>
        <w:t>पहले दृश्य में, यहोवा ने बेतशेमेश के सत्तर पुरुषों को मार डाला, क्योंकि कुछ लोगों ने यहोवा के सन्दूक के भीतर झाँका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बेतशेमेश के सत्तर पुरुषों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ने लोगों में से सत्तर जनों को मार डाला, और बेतशेमेश के लोगों ने शोक मनाया, क्योंकि यहोवा ने उन पर भारी प्रहार किया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बेतशेमेश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बेतशेमेश के लोगों ने पूछा कि क्या कोई ऐसा है जो यहोवा की उपस्थिति में ठहर सके, क्योंकि यहोवा एक पवित्र परमेश्वर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बेतशेमेश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लोग एक-दूसरे से पूछने लगे कि क्या कोई ऐसा है जिसके पास वे सन्दूक को भेज सकें, ताकि यहोवा उन्हें छोड़ दे।</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बेतशेमेश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दृश्य में, बेतशेमेश के लोगों ने किर्यत्यारीम में रहने वाले लोगों के पास सन्देशवाहक भेजने का निर्णय किया। उन्होंने किर्यत्यारीम के लोगों को बताया कि पलिश्तियों ने यहोवा का सन्दूक लौटा दिया है, और उनसे अनुरोध किया कि वे बेतशेमेश आकर सन्दूक को अपने साथ किर्यत्यारीम ले जाएँ।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संदेशवाहकों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किर्यत्यारीम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तीसरे दृश्य में, किर्यत्यारीम के लोग किर्यत्यारीम से बेतशेमेश आए। लोगों ने यहोवा के सन्दूक को उठाया और उसे किर्यत्यारीम ले आए।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किर्यत्यारीम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लोग सन्दूक को किर्यत्यारीम ले आए और उसे अबीनादाब नामक एक व्यक्ति के घर में रख दिया।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किर्यत्यारीम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अबीनादाब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लोगों ने अबीनादाब के पुत्रों में से एक को, जिसका नाम एलीआजर था, सन्दूक की रखवाली के कार्य के लिए पवित्र या समर्पित किया।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किर्यत्यारीम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एलीआजर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और इस्राएल जाति के सब लोग सहायता के लिए यहोवा की दोहाई देने लगे।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जाति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6:19–7:2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यहोवा ने बेतशेमेश के कुछ पुरुषों को मारा। यहोवा ने उन पुरुषों को इसलिए मारा, क्योंकि उन्होंने </w:t>
      </w:r>
      <w:r>
        <w:rPr>
          <w:b/>
          <w:lang w:val="hi_IN" w:bidi="hi_IN"/>
        </w:rPr>
        <w:t>यहोवा के सन्दूक</w:t>
      </w:r>
      <w:r>
        <w:rPr>
          <w:lang w:val="hi_IN" w:bidi="hi_IN"/>
        </w:rPr>
        <w:t xml:space="preserve"> के भीतर झाँका था। सन्दूक और यहोवा के लिए उन्हीं शब्दों या वाक्यांशों का उपयोग करें जिनका उपयोग आपने पिछले भागों में किया था। यदि आवश्यक हो, तो मुख्य शब्दावली में "वाचा का सन्दूक" और यहोवा को देखें।</w:t>
      </w:r>
    </w:p>
    <w:p>
      <w:pPr/>
      <w:r>
        <w:rPr>
          <w:lang w:val="hi_IN" w:bidi="hi_IN"/>
        </w:rPr>
      </w:r>
      <w:r>
        <w:rPr>
          <w:lang w:val="hi_IN" w:bidi="hi_IN"/>
        </w:rPr>
        <w:t xml:space="preserve">यहोवा ने </w:t>
      </w:r>
      <w:r>
        <w:rPr>
          <w:b/>
          <w:lang w:val="hi_IN" w:bidi="hi_IN"/>
        </w:rPr>
        <w:t>70</w:t>
      </w:r>
      <w:r>
        <w:rPr>
          <w:lang w:val="hi_IN" w:bidi="hi_IN"/>
        </w:rPr>
        <w:t xml:space="preserve"> पुरुषों को मारा। कुछ अनुवादों में "सत्तर और पचास हज़ार पुरुष" हैं। यह संख्या कठिन है क्योंकि बेतशेमेश की जनसंख्या 50,070 लोगों से कम थी। संभवतः अधिकांश अनुवादों का अनुसरण करना और संख्या 70 का प्रयोग करना अधिक उचित होगा।</w:t>
      </w:r>
    </w:p>
    <w:p>
      <w:pPr/>
      <w:r>
        <w:rPr>
          <w:lang w:val="hi_IN" w:bidi="hi_IN"/>
        </w:rPr>
      </w:r>
      <w:r>
        <w:rPr>
          <w:lang w:val="hi_IN" w:bidi="hi_IN"/>
        </w:rPr>
        <w:t xml:space="preserve">बेतशेमेश के लोगों ने पूछा, “यहोवा, इस पवित्र </w:t>
      </w:r>
      <w:r>
        <w:rPr>
          <w:b/>
          <w:lang w:val="hi_IN" w:bidi="hi_IN"/>
        </w:rPr>
        <w:t>परमेश्वर</w:t>
      </w:r>
      <w:r>
        <w:rPr>
          <w:lang w:val="hi_IN" w:bidi="hi_IN"/>
        </w:rPr>
        <w:t>, के सामने कौन ठहर सकता है?” यहोवा पवित्र है, क्योंकि वह पूर्णतः भला, शुद्ध, सामर्थी और महिमामय है। पवित्र का अर्थ है कि परमेश्वर पूर्ण, सम्पूर्ण और अपरिवर्तनीय है। लेकिन सबसे महत्वपूर्ण बात यह है कि पवित्र का अर्थ है कि परमेश्वर ही परमेश्वर है! परमेश्वर के लिए उसी सामान्य शब्द या वाक्यांश का उपयोग करें जिसका उपयोग आपने पिछले भागों में किया था, और यदि आवश्यक हो, तो मुख्य शब्दावली में परमेश्वर को देखें।</w:t>
      </w:r>
    </w:p>
    <w:p>
      <w:pPr/>
      <w:r>
        <w:rPr>
          <w:lang w:val="hi_IN" w:bidi="hi_IN"/>
        </w:rPr>
      </w:r>
      <w:r>
        <w:rPr>
          <w:lang w:val="hi_IN" w:bidi="hi_IN"/>
        </w:rPr>
        <w:t xml:space="preserve">यहाँ रुकें और समूह में चर्चा करें कि आप </w:t>
      </w:r>
      <w:r>
        <w:rPr>
          <w:b/>
          <w:lang w:val="hi_IN" w:bidi="hi_IN"/>
        </w:rPr>
        <w:t>पवित्र</w:t>
      </w:r>
      <w:r>
        <w:rPr>
          <w:lang w:val="hi_IN" w:bidi="hi_IN"/>
        </w:rPr>
        <w:t xml:space="preserve"> के लिए किस शब्द या वाक्यांश का प्रयोग करेंगे। अधिक जानकारी के लिए मुख्य शब्दावली में पवित्र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बेतशेमेश के लोगों ने </w:t>
      </w:r>
      <w:r>
        <w:rPr>
          <w:b/>
          <w:lang w:val="hi_IN" w:bidi="hi_IN"/>
        </w:rPr>
        <w:t>किर्यत्यारीम</w:t>
      </w:r>
      <w:r>
        <w:rPr>
          <w:lang w:val="hi_IN" w:bidi="hi_IN"/>
        </w:rPr>
        <w:t xml:space="preserve"> में सन्देशवाहक भेजे और वहाँ के लोगों से आकर यहोवा के सन्दूक को ले जाने का अनुरोध किया। किर्यत्यारीम के लोगों ने यहोवा के सन्दूक को ले जाकर </w:t>
      </w:r>
      <w:r>
        <w:rPr>
          <w:b/>
          <w:lang w:val="hi_IN" w:bidi="hi_IN"/>
        </w:rPr>
        <w:t>अबीनादाब</w:t>
      </w:r>
      <w:r>
        <w:rPr>
          <w:lang w:val="hi_IN" w:bidi="hi_IN"/>
        </w:rPr>
        <w:t xml:space="preserve"> नामक एक व्यक्ति के घर में रख दिया।</w:t>
      </w:r>
    </w:p>
    <w:p>
      <w:pPr/>
      <w:r>
        <w:rPr>
          <w:lang w:val="hi_IN" w:bidi="hi_IN"/>
        </w:rPr>
      </w:r>
      <w:r>
        <w:rPr>
          <w:lang w:val="hi_IN" w:bidi="hi_IN"/>
        </w:rPr>
        <w:t>यहाँ रुकें और चर्चा करें कि अपनी भाषा में इन नामों को किस प्रकार प्रस्तुत किया जाए ताकि वे लोगों के लिए आसानी से समझ में आ सकें। इस ऑडियो को यहाँ रोकें।</w:t>
      </w:r>
    </w:p>
    <w:p>
      <w:pPr/>
      <w:r>
        <w:rPr>
          <w:lang w:val="hi_IN" w:bidi="hi_IN"/>
        </w:rPr>
      </w:r>
      <w:r>
        <w:rPr>
          <w:lang w:val="hi_IN" w:bidi="hi_IN"/>
        </w:rPr>
        <w:t>लोगों ने अबीनादाब के पुत्र एलीआजर को यहोवा के सन्दूक की रखवाली और देखभाल करने के लिए पवित्र ठहराया। किसी को पवित्र ठहराने का अर्थ है उसे परमेश्वर के लिए समर्पित करना और विशेष रूप से उसके लिए अलग ठहराना। जिस व्यक्ति को लोग परमेश्वर के लिए समर्पित और अलग ठहराते हैं, उसे हम पवित्र व्यक्ति कहते हैं। इसका अर्थ है कि वह व्यक्ति परमेश्वर के विशेष उद्देश्यों के लिए अलग किया गया है। वह व्यक्ति अब सामान्य या साधारण नहीं है।</w:t>
      </w:r>
    </w:p>
    <w:p>
      <w:pPr/>
      <w:r>
        <w:rPr>
          <w:lang w:val="hi_IN" w:bidi="hi_IN"/>
        </w:rPr>
      </w:r>
      <w:r>
        <w:rPr>
          <w:lang w:val="hi_IN" w:bidi="hi_IN"/>
        </w:rPr>
        <w:t xml:space="preserve">यहाँ रुकें और समूह में चर्चा करें कि आप </w:t>
      </w:r>
      <w:r>
        <w:rPr>
          <w:b/>
          <w:lang w:val="hi_IN" w:bidi="hi_IN"/>
        </w:rPr>
        <w:t>पवित्र</w:t>
      </w:r>
      <w:r>
        <w:rPr>
          <w:lang w:val="hi_IN" w:bidi="hi_IN"/>
        </w:rPr>
        <w:t xml:space="preserve"> करने के लिए किस शब्द या वाक्यांश का उपयोग करेंगे। अधिक जानकारी के लिए मुख्य शब्दावली में पवित्र शब्द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उस दिन से बहुत समय, अर्थात् बीस वर्ष, बीत गए, और इस्राएल का घराना यहोवा के लिए विलाप करने लगा। इस्राएल का घराना इस्राएल देश के सभी लोगों को दर्शाता है।</w:t>
      </w:r>
    </w:p>
    <w:p>
      <w:pPr/>
      <w:r>
        <w:rPr>
          <w:lang w:val="hi_IN" w:bidi="hi_IN"/>
        </w:rPr>
      </w:r>
      <w:r>
        <w:rPr>
          <w:lang w:val="hi_IN" w:bidi="hi_IN"/>
        </w:rPr>
        <w:t xml:space="preserve">यहाँ रुकें और समूह में चर्चा करें कि आप </w:t>
      </w:r>
      <w:r>
        <w:rPr>
          <w:b/>
          <w:lang w:val="hi_IN" w:bidi="hi_IN"/>
        </w:rPr>
        <w:t>इस्राएल के घराने</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जब कोई विलाप करता है, तो वह दिखाता है कि वह बहुत दुखी है। शायद आप तब विलाप करते हैं जब आपके किसी प्रियजन की मृत्यु हो जाती है, लेकिन इस मामले में, विलाप उस प्रकार का दुःख है जो कोई तब महसूस करता है जब वह मदद के लिए पुकारते हुए रो रहा होता है। विलाप का यह अर्थ भी है कि लोग पूरे मन से यहोवा को खोज रहे थे। लोगों ने अपनी स्थिति के बारे में यहोवा से शिकायत की और यहोवा से उन्हें बचाने की विनती की।</w:t>
      </w:r>
    </w:p>
    <w:p>
      <w:pPr/>
      <w:r>
        <w:rPr>
          <w:lang w:val="hi_IN" w:bidi="hi_IN"/>
        </w:rPr>
      </w:r>
      <w:r>
        <w:rPr>
          <w:lang w:val="hi_IN" w:bidi="hi_IN"/>
        </w:rPr>
        <w:t xml:space="preserve">यहाँ रुकें और समूह में चर्चा करें कि आप </w:t>
      </w:r>
      <w:r>
        <w:rPr>
          <w:b/>
          <w:lang w:val="hi_IN" w:bidi="hi_IN"/>
        </w:rPr>
        <w:t>विलाप</w:t>
      </w:r>
      <w:r>
        <w:rPr>
          <w:lang w:val="hi_IN" w:bidi="hi_IN"/>
        </w:rPr>
        <w:t xml:space="preserve"> के लिए किस शब्द या वाक्यांश का उपयोग करेंगे। अधिक जानकारी के लिए मुख्य शब्दावली में विलाप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7:3–17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7:3–17 को सुनें और अपने मन में रखें।</w:t>
      </w:r>
    </w:p>
    <w:p>
      <w:pPr/>
      <w:r>
        <w:rPr>
          <w:lang w:val="hi_IN" w:bidi="hi_IN"/>
        </w:rPr>
      </w:r>
      <w:r>
        <w:rPr>
          <w:lang w:val="hi_IN" w:bidi="hi_IN"/>
        </w:rPr>
        <w:t>यदि सम्भव हो, तो 1 शमूएल 7:3–17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7:3–17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किर्यत्यारीम के लोग बेतशेमेश आए और यहोवा के सन्दूक को वहाँ से अपने नगर तक ले गए। वे लोग सन्दूक को अबीनादाब के घर ले आए, और उन्होंने सन्दूक की रक्षा करने के लिए अबीनादाब के पुत्र एलीआजर का अभिषेक किया। सन्दूक लम्बे समय तक किर्यत-यारीम में रहा, और बीस वर्षों तक इस्राएल के सब लोग विलाप करते रहे और यहोवा को खोजते रहे।</w:t>
      </w:r>
    </w:p>
    <w:p>
      <w:pPr/>
      <w:r>
        <w:rPr>
          <w:lang w:val="hi_IN" w:bidi="hi_IN"/>
        </w:rPr>
      </w:r>
      <w:r>
        <w:rPr>
          <w:lang w:val="hi_IN" w:bidi="hi_IN"/>
        </w:rPr>
        <w:t>यह कहानी उस घटना के बारे में है जो तब घटी जब शमूएल ने सुना कि इस्राएल के लोग यहोवा को खोज रहे हैं। शमूएल ने लोगों से कहा कि यदि वे सचमुच यहोवा की ओर लौटना चाहते हैं, तो उन्हें सभी झूठे देवताओं को छोड़ना या उनसे दूर होना होगा और यहोवा के प्रति समर्पित होना होगा और केवल यहोवा की ही उपासना करनी होगी। इस्राएल के लोग बहुत से झूठे देवताओं की उपासना कर रहे थे। संभव है कि लोग अपने आसपास के जातियों के मंदिरों में जा रहे थे और यहाँ तक कि उन जातियों के देवताओं की मूर्तियों को, जैसे कि अश्तोरेतों को, इस्राएलियों के अपने घरों में ला रहे थे। मूसा के दिनों में यहोवा ने इस्राएलियों को जो पहली आज्ञा दी थी, वह यह थी कि वे किसी अन्य देवता की सेवा या उपासना न करें। शमूएल ने कहा कि यदि इस्राएली केवल यहोवा की ओर लौटें और उसी की आज्ञा मानें, तो यहोवा उन्हें पलिश्तियों की शक्ति से छुड़ाएगा।</w:t>
      </w:r>
    </w:p>
    <w:p>
      <w:pPr/>
      <w:r>
        <w:rPr>
          <w:lang w:val="hi_IN" w:bidi="hi_IN"/>
        </w:rPr>
      </w:r>
      <w:r>
        <w:rPr>
          <w:lang w:val="hi_IN" w:bidi="hi_IN"/>
        </w:rPr>
        <w:t>यहाँ रुकें और समूह में इस प्रश्न पर चर्चा करें: उस समय की कोई कहानी बताइए जब आपके समुदाय के कुछ लोगों ने अपने पूर्वजों की उपासना-पद्धतियों का पालन करना छोड़ दिया था। लोगों को ऐसा करने के लिए किस बात ने प्रेरित किया, और लोगों ने उपासना की कौन-सी नई प्रथाएँ शुरू कीं? इस ऑडियो को यहाँ रोकें।</w:t>
      </w:r>
    </w:p>
    <w:p>
      <w:pPr/>
      <w:r>
        <w:rPr>
          <w:lang w:val="hi_IN" w:bidi="hi_IN"/>
        </w:rPr>
      </w:r>
      <w:r>
        <w:rPr>
          <w:lang w:val="hi_IN" w:bidi="hi_IN"/>
        </w:rPr>
        <w:t>इस्राएल के लोगों ने शमूएल की बात सुनी और यहोवा की ओर लौटे। लोगों ने अन्य जातियों की उपासना पद्धतियों को त्याग दिया और बाल और अश्तारोत की मूर्तियों को हटा दिया। बाल और अश्तोरेत कनानियों के मुख्य नर और मादा देवता थे। लोग बाल और अश्तोरेत को भागीदार मानते थे। कई समुदाय बाल और अश्तोरेत की उपासना अलग-अलग तरीकों से और अलग-अलग नामों से करते थे।</w:t>
      </w:r>
    </w:p>
    <w:p>
      <w:pPr/>
      <w:r>
        <w:rPr>
          <w:lang w:val="hi_IN" w:bidi="hi_IN"/>
        </w:rPr>
      </w:r>
      <w:r>
        <w:rPr>
          <w:lang w:val="hi_IN" w:bidi="hi_IN"/>
        </w:rPr>
        <w:t>यहाँ रुकें और समूह में बाल और अश्तोरेत की मूर्तियों की एक तस्वीर देखें। इस ऑडियो को यहाँ रोकें।</w:t>
      </w:r>
    </w:p>
    <w:p>
      <w:pPr/>
      <w:r>
        <w:rPr>
          <w:lang w:val="hi_IN" w:bidi="hi_IN"/>
        </w:rPr>
      </w:r>
      <w:r>
        <w:rPr>
          <w:lang w:val="hi_IN" w:bidi="hi_IN"/>
        </w:rPr>
        <w:t>इस्राएल के लोगों ने सब झूठे देवताओं को त्याग दिया या उनसे मुँह मोड़ लिया और केवल यहोवा की उपासना और सेवा करने के लिए यहोवा के पास लौट आए।</w:t>
      </w:r>
    </w:p>
    <w:p>
      <w:pPr/>
      <w:r>
        <w:rPr>
          <w:lang w:val="hi_IN" w:bidi="hi_IN"/>
        </w:rPr>
      </w:r>
      <w:r>
        <w:rPr>
          <w:lang w:val="hi_IN" w:bidi="hi_IN"/>
        </w:rPr>
        <w:t>शमूएल ने इस्राएल के सब लोगों को सन्देश भेजा और उनसे कहा कि वे मिस्पा में इकट्ठे हों, ताकि वह लोगों की ओर से यहोवा से प्रार्थना कर सके। जब लोग मिस्पा में इकट्ठे हुए, तो उन्होंने शायद एक कुएँ से पानी निकाला और उसे यहोवा के सामने उंडेल दिया। यह अनुष्ठान शायद उस भेंट या बलिदान का हिस्सा था जो लोगों ने यहोवा को चढ़ाया था। यह भी सम्भव है कि लोगों ने पानी इस संकेत के रूप में उँडेला हो कि वे बाल को अस्वीकार कर रहे हैं, क्योंकि कुछ लोग बाल को वर्षा देने वाला देवता मानते थे। उस दिन लोगों ने उपवास भी किया और स्वीकार किया कि उन्होंने यहोवा के विरुद्ध पाप किया था। उपवास करना, अर्थात् कुछ समय तक भोजन न करना, एक धार्मिक प्रथा थी जिसे लोग अपने परमेश्वर से प्रार्थना करने और यह दिखाने के लिए करते थे कि वे अपनी अवज्ञा से फिर गए हैं।</w:t>
      </w:r>
    </w:p>
    <w:p>
      <w:pPr/>
      <w:r>
        <w:rPr>
          <w:lang w:val="hi_IN" w:bidi="hi_IN"/>
        </w:rPr>
      </w:r>
      <w:r>
        <w:rPr>
          <w:lang w:val="hi_IN" w:bidi="hi_IN"/>
        </w:rPr>
        <w:t>यहाँ रुकें और समूह में इस प्रश्न पर चर्चा करें: आपके समुदाय में ऐसे कौन-से रीति-रिवाज हैं जिनका उपयोग आप परमेश्वर को यह दिखाने के लिए करते हैं कि आपको पछतावा है? अपने समुदाय के उन लोगों की कल्पना कीजिए जिन्होंने आपकी उपासना-पद्धति को छोड़ दिया था। यदि वे लोग उस उपासना में लौटना चाहें, तो वे ऐसा कैसे करेंगे? इस ऑडियो को यहाँ रोकें।</w:t>
      </w:r>
    </w:p>
    <w:p>
      <w:pPr/>
      <w:r>
        <w:rPr>
          <w:lang w:val="hi_IN" w:bidi="hi_IN"/>
        </w:rPr>
      </w:r>
      <w:r>
        <w:rPr>
          <w:lang w:val="hi_IN" w:bidi="hi_IN"/>
        </w:rPr>
        <w:t>इसी दिन भविष्यद्वक्ता शमूएल ने इस्राएली लोगों के न्यायी और अगुवे के रूप में अपना कार्य आरम्भ किया।</w:t>
      </w:r>
    </w:p>
    <w:p>
      <w:pPr/>
      <w:r>
        <w:rPr>
          <w:lang w:val="hi_IN" w:bidi="hi_IN"/>
        </w:rPr>
      </w:r>
      <w:r>
        <w:rPr>
          <w:lang w:val="hi_IN" w:bidi="hi_IN"/>
        </w:rPr>
        <w:t>यहाँ रुकें और समूह में इस प्रश्न पर चर्चा करें: आपके लोगों का महान अगुवा या प्रधान कौन है? उसकी क्या जिम्मेदारियाँ हैं? यह नेता आपके लोगों का अगुवा कब बना था? इस ऑडियो को यहाँ रोकें।</w:t>
      </w:r>
    </w:p>
    <w:p>
      <w:pPr/>
      <w:r>
        <w:rPr>
          <w:lang w:val="hi_IN" w:bidi="hi_IN"/>
        </w:rPr>
      </w:r>
      <w:r>
        <w:rPr>
          <w:lang w:val="hi_IN" w:bidi="hi_IN"/>
        </w:rPr>
        <w:t>किसी ने पलिश्तियों को बताया कि इस्राएली मिस्पा में इकट्ठे हुए थे। पलिश्तियों के शासक अपनी सेना के साथ इस्राएलियों के विरुद्ध युद्ध करने के लिए निकल पड़े। जब इस्राएलियों ने इसके बारे में सुना, तो वे डर गए कि पलिश्ती इस्राएलियों को मार डालेंगे। इस्राएलियों ने शमूएल से विनती की कि वह उनके परमेश्वर यहोवा से उनके लिए प्रार्थना करे और उससे गुहार लगाए कि वह उन्हें पलिश्तियों की शक्ति से बचाए। तब शमूएल ने एक मेम्ना लिया जो इतना छोटा था कि वह अभी भी अपनी माँ का दूध पीता था। शमूएल ने उस मेम्ने के टुकड़े-टुकड़े किए और उसे पूरी तरह जलाकर यहोवा को होमबलि के रूप में अर्पित किया। यहोवा ने इस्राएलियों को यह निर्देश दिया था कि वे बछड़े, मेम्ने या बकरी के बच्चे को, जब वह आठ दिन का हो जाए, तब से होमबलि के रूप में अर्पित कर सकते हैं। लेवी लोग किसी व्यक्ति या पूरी जाति की ओर से पापों के लिए क्षमा माँगने हेतु यहोवा को ये होमबलियाँ चढ़ाते थे। शमूएल शायद एक लेवीय था। किसी भी स्थिति में, शमूएल ने अब वैसा ही व्यवहार किया।</w:t>
      </w:r>
    </w:p>
    <w:p>
      <w:pPr/>
      <w:r>
        <w:rPr>
          <w:lang w:val="hi_IN" w:bidi="hi_IN"/>
        </w:rPr>
      </w:r>
      <w:r>
        <w:rPr>
          <w:lang w:val="hi_IN" w:bidi="hi_IN"/>
        </w:rPr>
        <w:t>यहाँ रुकें और समूह में एक छोटे मेम्ने की तस्वीर देखें। इस ऑडियो को यहाँ रोकें।</w:t>
      </w:r>
    </w:p>
    <w:p>
      <w:pPr/>
      <w:r>
        <w:rPr>
          <w:lang w:val="hi_IN" w:bidi="hi_IN"/>
        </w:rPr>
      </w:r>
      <w:r>
        <w:rPr>
          <w:lang w:val="hi_IN" w:bidi="hi_IN"/>
        </w:rPr>
        <w:t>शमूएल ने यहोवा से प्रार्थना की और विनती की कि वह इस्राएलियों को पलिश्तियों से बचाए, और यहोवा ने शमूएल की प्रार्थना सुनकर उसकी विनती स्वीकार कर ली।</w:t>
      </w:r>
    </w:p>
    <w:p>
      <w:pPr/>
      <w:r>
        <w:rPr>
          <w:lang w:val="hi_IN" w:bidi="hi_IN"/>
        </w:rPr>
      </w:r>
      <w:r>
        <w:rPr>
          <w:lang w:val="hi_IN" w:bidi="hi_IN"/>
        </w:rPr>
        <w:t>यहाँ रुकें और समूह में इस प्रश्न पर चर्चा करें: उस समय की कोई कहानी सुनाइए जब आपके लोग किसी बड़े संकट में थे और सहायता के लिए परमेश्वर की दोहाई देने लगे थे। लोगों की ओर से परमेश्वर से किसने बात की, और उसने यह कैसे किया? बताइए कि उस व्यक्ति ने कौन-कौन से अनुष्ठान किए थे। इस ऑडियो को यहाँ रोकें।</w:t>
      </w:r>
    </w:p>
    <w:p>
      <w:pPr/>
      <w:r>
        <w:rPr>
          <w:lang w:val="hi_IN" w:bidi="hi_IN"/>
        </w:rPr>
      </w:r>
      <w:r>
        <w:rPr>
          <w:lang w:val="hi_IN" w:bidi="hi_IN"/>
        </w:rPr>
        <w:t>यहोवा ने शमूएल की प्रार्थना का इस प्रकार उत्तर दिया: जब शमूएल बलिदान चढ़ा रहा था, तब पलिश्तियों की सेना इस्राएलियों के निकट आ पहुँची थी और उन पर आक्रमण करने के लिए पर्याप्त पास आ गई थी। यहोवा ने पलिश्तियों के विरुद्ध बड़े गर्जन की ध्वनि भेजी और उन्हें इस्राएलियों की उपस्थिति में पराजित किया। इस्राएल के लोग मानते थे कि गर्जन यहोवा की आवाज़ थी। लोग मानते थे कि दागोन, जो पलिश्तियों का देवता था, और बाल, आकाश पर नियंत्रण रखते थे। संभव है कि यहोवा ने यह दिखाने के लिए गर्जन भेजा कि यहोवा का ही आकाश पर नियंत्रण था। यहोवा के गर्जन ने पलिश्तियों की सेना में बड़ी घबराहट पैदा कर दी। जब पलिश्ती भागने लगे, तब इस्राएल के लोग उनके पीछे दौड़े और बहुत-से पलिश्ती सैनिकों को मार डाला। इस्राएली पलिश्तियों का पीछा करते रहे और उन्हें मारते रहे, यहाँ तक कि वे बेतकार के नीचे स्थित स्थान तक पहुँच गए।</w:t>
      </w:r>
    </w:p>
    <w:p>
      <w:pPr/>
      <w:r>
        <w:rPr>
          <w:lang w:val="hi_IN" w:bidi="hi_IN"/>
        </w:rPr>
      </w:r>
      <w:r>
        <w:rPr>
          <w:lang w:val="hi_IN" w:bidi="hi_IN"/>
        </w:rPr>
        <w:t>यहाँ रुकें और समूह में इस प्रश्न पर चर्चा करें: उस समय की कोई कहानी सुनाइए जब आपके योद्धा या किसी अन्य समुदाय के योद्धा युद्ध हार गए और घबराकर भाग खड़े हुए। घबराकर भागते समय कितने योद्धा मारे गए, और इसकी तुलना में संगठित रूप से युद्ध से पीछे हटते समय कितने योद्धा मारे गए? इस ऑडियो को यहाँ रोकें।</w:t>
      </w:r>
    </w:p>
    <w:p>
      <w:pPr/>
      <w:r>
        <w:rPr>
          <w:lang w:val="hi_IN" w:bidi="hi_IN"/>
        </w:rPr>
      </w:r>
      <w:r>
        <w:rPr>
          <w:lang w:val="hi_IN" w:bidi="hi_IN"/>
        </w:rPr>
        <w:t>शमूएल ने एक पत्थर लिया और उसे मिस्पा और शेन के बीच खड़ा कर दिया। लोग अक्सर उस घटना की याद दिलाने के लिए पत्थर स्थापित करते हैं जहाँ कोई महत्वपूर्ण घटना घटित हुई थी। शमूएल ने उस पत्थर का नाम एबेनेज़र रखा, जिसका अर्थ है “सहायता का पत्थर,” क्योंकि शमूएल ने कहा कि यहोवा ने अब तक इस्राएल की सहायता की थी। शायद शमूएल चाहता था कि इस्राएल के लोग और उनकी सन्तानें यह स्मरण रखें कि यहोवा ने उनके लिए क्या किया था, ताकि वे फिर कभी झूठे देवताओं की उपासना करने न लौटें।</w:t>
      </w:r>
    </w:p>
    <w:p>
      <w:pPr/>
      <w:r>
        <w:rPr>
          <w:lang w:val="hi_IN" w:bidi="hi_IN"/>
        </w:rPr>
      </w:r>
      <w:r>
        <w:rPr>
          <w:lang w:val="hi_IN" w:bidi="hi_IN"/>
        </w:rPr>
        <w:t>यहाँ रुकें और समूह में इस प्रश्न पर चर्चा करें: आपका समुदाय महत्वपूर्ण घटनाओं की स्मृति को किस प्रकार संजोकर रखता है और उसे आने वाली पीढ़ियों तक कैसे पहुँचाता है? इस ऑडियो को यहाँ रोकें।</w:t>
      </w:r>
    </w:p>
    <w:p>
      <w:pPr/>
      <w:r>
        <w:rPr>
          <w:lang w:val="hi_IN" w:bidi="hi_IN"/>
        </w:rPr>
      </w:r>
      <w:r>
        <w:rPr>
          <w:lang w:val="hi_IN" w:bidi="hi_IN"/>
        </w:rPr>
        <w:t>यहोवा ने पलिश्तियों को पराजित किया और उन्हें इस्राएलियों से कमजोर कर दिया। पलिश्तियों ने इस्राएलियों पर आक्रमण करने के लिए इस्राएल के क्षेत्र में प्रवेश करना बंद कर दिया।</w:t>
      </w:r>
    </w:p>
    <w:p>
      <w:pPr/>
      <w:r>
        <w:rPr>
          <w:lang w:val="hi_IN" w:bidi="hi_IN"/>
        </w:rPr>
      </w:r>
      <w:r>
        <w:rPr>
          <w:lang w:val="hi_IN" w:bidi="hi_IN"/>
        </w:rPr>
        <w:t>एक समूह के रूप में यहाँ रुकें और इस्राएलियों और पलिश्तियों के क्षेत्रों के विभाजन का मानचित्र देखें। इस ऑडियो को यहाँ रोकें।</w:t>
      </w:r>
    </w:p>
    <w:p>
      <w:pPr/>
      <w:r>
        <w:rPr>
          <w:lang w:val="hi_IN" w:bidi="hi_IN"/>
        </w:rPr>
      </w:r>
      <w:r>
        <w:rPr>
          <w:lang w:val="hi_IN" w:bidi="hi_IN"/>
        </w:rPr>
        <w:t>जब तक शमूएल जीवित रहा, यहोवा पलिश्तियों के विरुद्ध रहा, इसलिए वे इस्राएल के देश में घुसकर उस पर अधिकार नहीं कर सके। एक्रोन और गत, इन दो बड़े नगरों के बीच के वे नगर जिन्हें पलिश्तियों ने इस्राएल से छीन लिया था, फिर से इस्राएल के अधिकार में आ गए। इस्राएल ने उन नगरों के आसपास का प्रदेश भी पलिश्तियों के अधिकार से वापस ले लिया। एमोरी, जो कनान देश में रहने वाली एक बड़ी और शक्तिशाली जाति थे, उन्होंने भी उस समय इस्राएलियों से युद्ध करना छोड़ दिया और इस्राएलियों के साथ मेल कर लिया।</w:t>
      </w:r>
    </w:p>
    <w:p>
      <w:pPr/>
      <w:r>
        <w:rPr>
          <w:lang w:val="hi_IN" w:bidi="hi_IN"/>
        </w:rPr>
      </w:r>
      <w:r>
        <w:rPr>
          <w:lang w:val="hi_IN" w:bidi="hi_IN"/>
        </w:rPr>
        <w:t>यहाँ रुकें और समूह में इस प्रश्न पर चर्चा करें: उस समय की कोई कहानी सुनाइए जब आपके लोगों ने युद्ध में अपने शत्रुओं से अपनी भूमि, संपत्ति या पशुधन वापस प्राप्त किया हो। या उस समय की कोई कहानी सुनाइए जब आपके लोगों ने युद्ध में विजय प्राप्त करने के बाद अपने शत्रुओं की भूमि या संपत्ति पर अधिकार कर लिया हो। इस ऑडियो को यहाँ रोकें।</w:t>
      </w:r>
    </w:p>
    <w:p>
      <w:pPr/>
      <w:r>
        <w:rPr>
          <w:lang w:val="hi_IN" w:bidi="hi_IN"/>
        </w:rPr>
      </w:r>
      <w:r>
        <w:rPr>
          <w:lang w:val="hi_IN" w:bidi="hi_IN"/>
        </w:rPr>
        <w:t>शमूएल अपने जीवन भर इस्राएल के लोगों का अगुवा रहा। हर साल शमूएल इस्राएल के तीन महत्वपूर्ण नगरों में जाकर लोगों का न्याय करता था। संभव है कि शमूएल लोगों की समस्याएँ सुनता था और उन्हें समाधान तथा मार्गदर्शन प्रदान करता था। इसकी भी संभावना है कि शमूएल कानूनी विवादों में फंसे लोगों के मामलों को सुनने के बाद उन्हें न्याय देता था।</w:t>
      </w:r>
    </w:p>
    <w:p>
      <w:pPr/>
      <w:r>
        <w:rPr>
          <w:lang w:val="hi_IN" w:bidi="hi_IN"/>
        </w:rPr>
      </w:r>
      <w:r>
        <w:rPr>
          <w:lang w:val="hi_IN" w:bidi="hi_IN"/>
        </w:rPr>
        <w:t>समूह में इस प्रश्न पर चर्चा करें: उस समय की कोई कहानी सुनाइए जब आपके समुदाय के लोगों के बीच कोई कानूनी विवाद हुआ हो। लोगों के बीच एक प्रमुख विवाद का वर्णन करें। उन लोगों के कानूनी मामले का निपटारा किस अगुवे ने किया था, और विवाद में शामिल लोगों ने उस अगुवे के निर्णय को क्यों माना? इस ऑडियो को यहाँ रोकें।</w:t>
      </w:r>
    </w:p>
    <w:p>
      <w:pPr/>
      <w:r>
        <w:rPr>
          <w:lang w:val="hi_IN" w:bidi="hi_IN"/>
        </w:rPr>
      </w:r>
      <w:r>
        <w:rPr>
          <w:lang w:val="hi_IN" w:bidi="hi_IN"/>
        </w:rPr>
        <w:t>शमूएल ने बेतेल, गिलगाल और मिस्पा की यात्रा की। परन्तु शमूएल सदा अपने नगर रामाह लौट आता था, और वहाँ शमूएल लोगों का न्याय भी करता था।</w:t>
      </w:r>
    </w:p>
    <w:p>
      <w:pPr/>
      <w:r>
        <w:rPr>
          <w:lang w:val="hi_IN" w:bidi="hi_IN"/>
        </w:rPr>
      </w:r>
      <w:r>
        <w:rPr>
          <w:lang w:val="hi_IN" w:bidi="hi_IN"/>
        </w:rPr>
        <w:t>यहाँ रुकें और एक समूह के रूप में शमूएल के मार्ग का मानचित्र देखें। इस ऑडियो को यहाँ रोकें।</w:t>
      </w:r>
    </w:p>
    <w:p>
      <w:pPr/>
      <w:r>
        <w:rPr>
          <w:lang w:val="hi_IN" w:bidi="hi_IN"/>
        </w:rPr>
      </w:r>
      <w:r>
        <w:rPr>
          <w:lang w:val="hi_IN" w:bidi="hi_IN"/>
        </w:rPr>
        <w:t>शमूएल ने रामाह में यहोवा के लिए एक वेदी भी बनाई। लोग आमतौर पर वेदियाँ बनाने के लिए पत्थरों का उपयोग करते थे। लोग इन वेदियों पर बलिदान चढ़ाते थे। शायद पलिश्तियों ने शीलो के उस तम्बू को पहले ही नष्ट कर दिया था, जहाँ एली के जीवित रहने के समय इस्राएली यहोवा को बलिदान चढ़ाने जाया करते थे। शमूएल ने संभवतः बलिदान चढ़ाने में लोगों का नेतृत्व किया था, जिसका अर्थ यह होगा कि शमूएल ने एक याजक का कार्य किया था।</w:t>
      </w:r>
    </w:p>
    <w:p>
      <w:pPr/>
      <w:r>
        <w:rPr>
          <w:lang w:val="hi_IN" w:bidi="hi_IN"/>
        </w:rPr>
      </w:r>
      <w:r>
        <w:rPr>
          <w:lang w:val="hi_IN" w:bidi="hi_IN"/>
        </w:rPr>
        <w:t>यहाँ रुकें और समूह में पत्थर की वेदी की तस्वीर देखें।</w:t>
      </w:r>
      <w:r>
        <w:rPr>
          <w:lang w:val="hi_IN" w:bidi="hi_IN"/>
        </w:rPr>
      </w:r>
    </w:p>
    <w:p>
      <w:pPr>
        <w:pStyle w:val="Heading3"/>
      </w:pPr>
      <w:r>
        <w:rPr>
          <w:lang w:val="hi_IN" w:bidi="hi_IN"/>
        </w:rPr>
        <w:t>घटनाओं को समझाना</w:t>
      </w:r>
    </w:p>
    <w:p>
      <w:pPr/>
      <w:r>
        <w:rPr>
          <w:lang w:val="hi_IN" w:bidi="hi_IN"/>
        </w:rPr>
      </w:r>
      <w:r>
        <w:rPr>
          <w:lang w:val="hi_IN" w:bidi="hi_IN"/>
        </w:rPr>
        <w:t>1 शमूएल 7:3–17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नौ दृश्य हैं।</w:t>
      </w:r>
    </w:p>
    <w:p>
      <w:pPr/>
      <w:r>
        <w:rPr>
          <w:lang w:val="hi_IN" w:bidi="hi_IN"/>
        </w:rPr>
      </w:r>
      <w:r>
        <w:rPr>
          <w:b/>
          <w:lang w:val="hi_IN" w:bidi="hi_IN"/>
        </w:rPr>
        <w:t>पहले दृश्य में:</w:t>
      </w:r>
      <w:r>
        <w:rPr>
          <w:lang w:val="hi_IN" w:bidi="hi_IN"/>
        </w:rPr>
        <w:t xml:space="preserve"> शमूएल ने इस्राएलियों से कहा कि यदि वे सचमुच यहोवा की ओर लौटना चाहते हैं, तो उन्हें अपने सब झूठे देवताओं को त्याग देना और उनसे मुँह मोड़ लेना होगा। लोगों को यहोवा के प्रति पूर्णतः समर्पित होना था और केवल उसी की उपासना करनी थी। शमूएल ने लोगों से कहा कि यदि इस्राएली ये काम करेंगे, तो यहोवा इस्राएलियों को पलिश्तियों की शक्ति से बचाएगा।</w:t>
      </w:r>
    </w:p>
    <w:p>
      <w:pPr/>
      <w:r>
        <w:rPr>
          <w:lang w:val="hi_IN" w:bidi="hi_IN"/>
        </w:rPr>
      </w:r>
      <w:r>
        <w:rPr>
          <w:b/>
          <w:lang w:val="hi_IN" w:bidi="hi_IN"/>
        </w:rPr>
        <w:t>दूसरे दृश्य में:</w:t>
      </w:r>
      <w:r>
        <w:rPr>
          <w:lang w:val="hi_IN" w:bidi="hi_IN"/>
        </w:rPr>
        <w:t xml:space="preserve"> लोगों ने शमूएल की बात मानी और यहोवा की ओर लौट आए।</w:t>
      </w:r>
    </w:p>
    <w:p>
      <w:pPr/>
      <w:r>
        <w:rPr>
          <w:lang w:val="hi_IN" w:bidi="hi_IN"/>
        </w:rPr>
      </w:r>
      <w:r>
        <w:rPr>
          <w:b/>
          <w:lang w:val="hi_IN" w:bidi="hi_IN"/>
        </w:rPr>
        <w:t>तीसरे दृश्य में:</w:t>
      </w:r>
      <w:r>
        <w:rPr>
          <w:lang w:val="hi_IN" w:bidi="hi_IN"/>
        </w:rPr>
        <w:t xml:space="preserve"> शमूएल ने सारे इस्राएल में संदेश भेजा और लोगों से कहा कि वे मिस्पा में इकट्ठे हों, ताकि वह लोगों के लिए यहोवा से प्रार्थना कर सके।</w:t>
      </w:r>
    </w:p>
    <w:p>
      <w:pPr/>
      <w:r>
        <w:rPr>
          <w:lang w:val="hi_IN" w:bidi="hi_IN"/>
        </w:rPr>
      </w:r>
      <w:r>
        <w:rPr>
          <w:b/>
          <w:lang w:val="hi_IN" w:bidi="hi_IN"/>
        </w:rPr>
        <w:t>चौथे दृश्य में:</w:t>
      </w:r>
      <w:r>
        <w:rPr>
          <w:lang w:val="hi_IN" w:bidi="hi_IN"/>
        </w:rPr>
        <w:t xml:space="preserve"> लोग मिस्पा में इकट्ठे हुए। लोगों ने पानी निकाला और यहोवा के सामने उंडेल दिया। उस दिन लोगों ने उपवास किया और अपने पाप स्वीकार कर लिए।</w:t>
      </w:r>
    </w:p>
    <w:p>
      <w:pPr/>
      <w:r>
        <w:rPr>
          <w:lang w:val="hi_IN" w:bidi="hi_IN"/>
        </w:rPr>
      </w:r>
      <w:r>
        <w:rPr>
          <w:b/>
          <w:lang w:val="hi_IN" w:bidi="hi_IN"/>
        </w:rPr>
        <w:t>पाँचवें दृश्य में:</w:t>
      </w:r>
      <w:r>
        <w:rPr>
          <w:lang w:val="hi_IN" w:bidi="hi_IN"/>
        </w:rPr>
        <w:t xml:space="preserve"> पलिश्तियों के सरदारों ने सुना कि इस्राएली मिस्पा में इकट्ठे हुए हैं, और पलिश्ती इस्राएलियों पर आक्रमण करने के लिए चढ़ आए।</w:t>
      </w:r>
    </w:p>
    <w:p>
      <w:pPr/>
      <w:r>
        <w:rPr>
          <w:lang w:val="hi_IN" w:bidi="hi_IN"/>
        </w:rPr>
      </w:r>
      <w:r>
        <w:rPr>
          <w:b/>
          <w:lang w:val="hi_IN" w:bidi="hi_IN"/>
        </w:rPr>
        <w:t>छठे दृश्य में:</w:t>
      </w:r>
      <w:r>
        <w:rPr>
          <w:lang w:val="hi_IN" w:bidi="hi_IN"/>
        </w:rPr>
        <w:t xml:space="preserve"> जब इस्राएलियों ने सुना कि पलिश्ती उन पर आक्रमण करने आ रहे हैं, तो वे भयभीत हो गए। इस्राएलियों ने शमूएल से उन्हें बचाने के लिए यहोवा को पुकारने के लिए कहा। जब शमूएल यहोवा के लिए बलि चढ़ा रहा था, तब पलिश्ती आक्रमण करने के लिए पास आ गए। परन्तु यहोवा ने पलिश्तियों को भयभीत करने के लिए गर्जन किया, और उस दिन यहोवा ने पलिश्तियों को पराजित कर दिया।</w:t>
      </w:r>
    </w:p>
    <w:p>
      <w:pPr/>
      <w:r>
        <w:rPr>
          <w:lang w:val="hi_IN" w:bidi="hi_IN"/>
        </w:rPr>
      </w:r>
      <w:r>
        <w:rPr>
          <w:b/>
          <w:lang w:val="hi_IN" w:bidi="hi_IN"/>
        </w:rPr>
        <w:t>सातवें दृश्य में:</w:t>
      </w:r>
      <w:r>
        <w:rPr>
          <w:lang w:val="hi_IN" w:bidi="hi_IN"/>
        </w:rPr>
        <w:t xml:space="preserve"> शमूएल ने एक पत्थर लिया और उसे मिस्पा और शेन के बीच स्मारक के रूप में खड़ा किया, ताकि लोगों को स्मरण रहे कि यहोवा ने इस्राएलियों के लिए क्या किया था।</w:t>
      </w:r>
    </w:p>
    <w:p>
      <w:pPr/>
      <w:r>
        <w:rPr>
          <w:lang w:val="hi_IN" w:bidi="hi_IN"/>
        </w:rPr>
      </w:r>
      <w:r>
        <w:rPr>
          <w:b/>
          <w:lang w:val="hi_IN" w:bidi="hi_IN"/>
        </w:rPr>
        <w:t>आठवें दृश्य में:</w:t>
      </w:r>
      <w:r>
        <w:rPr>
          <w:lang w:val="hi_IN" w:bidi="hi_IN"/>
        </w:rPr>
        <w:t xml:space="preserve"> पलिश्तियों ने इस्राएल के विरुद्ध लड़ने के लिए उसके प्रदेश में आना छोड़ दिया, क्योंकि यहोवा ने उन्हें पराजित कर दिया था। इस्राएल ने एक्रोन और गत के बीच के उन नगरों और प्रदेशों को फिर से प्राप्त कर लिया, जिन्हें पलिश्तियों ने इस्राएलियों से छीन लिया था। एमोरियों ने इस्राएल के साथ भी मेल कर लिया।</w:t>
      </w:r>
    </w:p>
    <w:p>
      <w:pPr/>
      <w:r>
        <w:rPr>
          <w:lang w:val="hi_IN" w:bidi="hi_IN"/>
        </w:rPr>
      </w:r>
      <w:r>
        <w:rPr>
          <w:b/>
          <w:lang w:val="hi_IN" w:bidi="hi_IN"/>
        </w:rPr>
        <w:t>नौवें दृश्य में:</w:t>
      </w:r>
      <w:r>
        <w:rPr>
          <w:lang w:val="hi_IN" w:bidi="hi_IN"/>
        </w:rPr>
        <w:t xml:space="preserve"> शमूएल अपने जीवन भर इस्राएल के लोगों का न्याय करता रहा। हर वर्ष शमूएल बेतेल, गिलगाल और मिस्पा का चक्कर लगाता था, और शमूएल प्रत्येक स्थान पर इस्राएल के लोगों का न्याय करता था। शमूएल ने अपने गृह नगर रामाह में भी लोगों का न्याय किया। शमूएल ने रामाह में यहोवा के लिए एक वेदी बनाई।</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बाल और अश्तोरेत देवता—वे सभी झूठे देवता जिनकी इस्राएली उपासना करते थे</w:t>
      </w:r>
    </w:p>
    <w:p>
      <w:pPr>
        <w:pStyle w:val="ListBullet"/>
        <w:spacing w:line="240" w:lineRule="auto"/>
        <w:ind w:left="720"/>
      </w:pPr>
      <w:r>
        <w:rPr>
          <w:lang w:val="hi_IN" w:bidi="hi_IN"/>
        </w:rPr>
      </w:r>
      <w:r>
        <w:rPr>
          <w:lang w:val="hi_IN" w:bidi="hi_IN"/>
        </w:rPr>
        <w:t>पलिश्तियों के शासक</w:t>
      </w:r>
    </w:p>
    <w:p>
      <w:pPr>
        <w:pStyle w:val="ListBullet"/>
        <w:spacing w:line="240" w:lineRule="auto"/>
        <w:ind w:left="720"/>
      </w:pPr>
      <w:r>
        <w:rPr>
          <w:lang w:val="hi_IN" w:bidi="hi_IN"/>
        </w:rPr>
      </w:r>
      <w:r>
        <w:rPr>
          <w:lang w:val="hi_IN" w:bidi="hi_IN"/>
        </w:rPr>
        <w:t>पलिश्ती</w:t>
      </w:r>
    </w:p>
    <w:p>
      <w:pPr>
        <w:pStyle w:val="ListBullet"/>
        <w:spacing w:line="240" w:lineRule="auto"/>
        <w:ind w:left="720"/>
      </w:pPr>
      <w:r>
        <w:rPr>
          <w:lang w:val="hi_IN" w:bidi="hi_IN"/>
        </w:rPr>
      </w:r>
      <w:r>
        <w:rPr>
          <w:lang w:val="hi_IN" w:bidi="hi_IN"/>
        </w:rPr>
        <w:t>और एमोरी</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का आरंभ करने वाला शब्द यह दर्शाता है कि शमूएल पिछली कहानी का प्रत्युत्तर दे रहा है। पिछली घटना में सन्दूक बहुत समय तक किर्यत्यारीम में रहा, और इस्राएल के लोग यहोवा के लिए विलाप करते रहे तथा उसकी खोज करते रहे। इस कहानी के पहले दृश्य में, शमूएल ने लोगों के विलाप का उत्तर देते हुए इस्राएल के घराने या जाति से कहा कि यदि लोग सचमुच अपने पूरे मन से यहोवा की ओर लौट रहे हैं, तो उन्हें अपने विदेशी देवताओं को दूर कर देना चाहिए। शमूएल इस्राएलियों से कह रहा है कि उन्हें अवज्ञा करना बंद करना होगा। लोगों को यहोवा की ओर वापस लौटने की आवश्यकता है। शमूएल कहता है कि इस्राएलियों को सच्चे मन से यहोवा के प्रति पूर्ण रूप से समर्पित होना चाहिए। परन्तु शमूएल “अपने पूरे मन से” यह विशेष वाक्यांश प्रयोग करता है, क्योंकि इस्राएली मानते हैं कि मन शरीर का वह भाग है जो भावनाओं और समर्पण को प्रकट करता है।</w:t>
      </w:r>
    </w:p>
    <w:p>
      <w:pPr/>
      <w:r>
        <w:rPr>
          <w:lang w:val="hi_IN" w:bidi="hi_IN"/>
        </w:rPr>
      </w:r>
      <w:r>
        <w:rPr>
          <w:lang w:val="hi_IN" w:bidi="hi_IN"/>
        </w:rPr>
        <w:t>यहाँ रुकें और इस प्रश्न पर समूह में चर्चा करें: आपके समुदाय में उस व्यक्ति के बारे में बात करने के लिए कौन-सी विशेष भाषा या शब्द प्रयोग किए जाते हैं, जो किसी काम को पूरे मन से और सच्चाई के साथ करता है? आपकी भाषा में शरीर के किस भाग को समर्पण, भावनाओं या दृढ़ निश्चय का केन्द्र माना जाता है? ऑडियो को यहाँ रोकें।</w:t>
      </w:r>
    </w:p>
    <w:p>
      <w:pPr/>
      <w:r>
        <w:rPr>
          <w:lang w:val="hi_IN" w:bidi="hi_IN"/>
        </w:rPr>
      </w:r>
      <w:r>
        <w:rPr>
          <w:lang w:val="hi_IN" w:bidi="hi_IN"/>
        </w:rPr>
        <w:t>शमूएल ने लोगों से कहा कि वे विदेशी देवताओं, जिनमें अश्तोरेत भी शामिल थे, को पूरी तरह दूर कर दें, त्याग दें, और उनकी उपासना करना छोड़ दें, जिनकी आराधना उनके आसपास की जातियाँ करती थीं। अश्तोरेत कनानियों की एक बहुत प्रसिद्ध देवी थी। शमूएल ने इस्राएलियों से कहा कि यदि वे अपना ध्यान यहोवा की ओर लगाएँ, केवल उसी की सेवा और उपासना करें, तो यहोवा उन्हें पलिश्तियों के हाथ से छुड़ाएगा। इस्राएलियों को बलिदानों, धार्मिक विधियों, विशेष पर्वों, तीर्थयात्राओं और मन्दिर की उपासना-रीतियों के द्वारा यहोवा की सेवा करनी थी। परन्तु इस्राएलियों ने यहोवा के लिए ये कार्य करना छोड़ दिया था और इसके बजाय वे उन्हें बाल-देवताओं और अश्तोरेत देवियों के लिए करने लगे थे। शमूएल इस्राएलियों से कह रहा है कि उन्हें ये बातें छोड़ देनी चाहिए और अपने आप को पूरी तरह यहोवा के प्रति समर्पित कर देना चाहिए।</w:t>
      </w:r>
    </w:p>
    <w:p>
      <w:pPr/>
      <w:r>
        <w:rPr>
          <w:lang w:val="hi_IN" w:bidi="hi_IN"/>
        </w:rPr>
      </w:r>
      <w:r>
        <w:rPr>
          <w:lang w:val="hi_IN" w:bidi="hi_IN"/>
        </w:rPr>
        <w:t>यहाँ रुकें और इस प्रश्न पर समूह में चर्चा करें: आपका समुदाय और आपके आसपास के समुदाय किन-किन तरीकों से परमेश्वर की सेवा या उपासना करते हैं? उपासना और सेवा के लिए जिन शब्दों का आप प्रयोग करते हैं, उन पर ध्यान दीजिए। इस ऑडियो को यहाँ रोकें।</w:t>
      </w:r>
    </w:p>
    <w:p>
      <w:pPr/>
      <w:r>
        <w:rPr>
          <w:lang w:val="hi_IN" w:bidi="hi_IN"/>
        </w:rPr>
      </w:r>
      <w:r>
        <w:rPr>
          <w:lang w:val="hi_IN" w:bidi="hi_IN"/>
        </w:rPr>
        <w:t>दूसरे दृश्य में, लोगों ने शमूएल की बात सुनी। लोगों ने अपनी बहुत-सी मूर्तियों या प्रतिमाओं को दूर कर दिया और केवल यहोवा की सेवा की। कथाकार बाल और अश्तोरेत का उल्लेख अनेक होने के रूप में करता है। इसका अर्थ यह हो सकता है कि लोगों के पास उन दोनों देवताओं की बहुत-सी मूर्तियाँ थीं, या यह भी हो सकता है कि इस्राएलियों के पास अनेक प्रकार के पुरुष और स्त्री देवता थे।</w:t>
      </w:r>
    </w:p>
    <w:p>
      <w:pPr/>
      <w:r>
        <w:rPr>
          <w:lang w:val="hi_IN" w:bidi="hi_IN"/>
        </w:rPr>
      </w:r>
      <w:r>
        <w:rPr>
          <w:lang w:val="hi_IN" w:bidi="hi_IN"/>
        </w:rPr>
        <w:t>तीसरे दृश्य में, शमूएल ने इस्राएल के सभी लोगों से कहा कि वे मिस्पा में इकट्ठे हों, ताकि वह लोगों के लिए यहोवा से प्रार्थना कर सके। शमूएल लोगों के लिए प्रार्थना करना चाहता था, ताकि यहोवा उन्हें फिर से अपने साथ शान्तिपूर्ण सम्बन्ध में ले आए। यह तब होता, यदि यहोवा लोगों को अन्य देवताओं की उपासना करने के लिए क्षमा कर देता। यह सम्भावना नहीं है कि इस्राएल का हर पुरुष, स्त्री और बच्चा मिस्पा में आया हो। अधिक सम्भावना यह है कि शमूएल का अभिप्राय सभी वयस्क पुरुषों से था। मिस्पा का अर्थ है पहरे की मीनार या चौकी। लोग शायद इस्राएल के एक से अधिक स्थानों को “मिस्पा” कहते थे। यह मिस्पा बिन्यामीन के क्षेत्र में था, जो यरूशलेम से 13 किलोमीटर उत्तर में था।</w:t>
      </w:r>
    </w:p>
    <w:p>
      <w:pPr/>
      <w:r>
        <w:rPr>
          <w:lang w:val="hi_IN" w:bidi="hi_IN"/>
        </w:rPr>
      </w:r>
      <w:r>
        <w:rPr>
          <w:lang w:val="hi_IN" w:bidi="hi_IN"/>
        </w:rPr>
        <w:t>यहाँ रुकें और समूह के रूप में मिस्पा का नक्शा देखें। ऑडियो को यहाँ रोकें।</w:t>
      </w:r>
    </w:p>
    <w:p>
      <w:pPr/>
      <w:r>
        <w:rPr>
          <w:lang w:val="hi_IN" w:bidi="hi_IN"/>
        </w:rPr>
      </w:r>
      <w:r>
        <w:rPr>
          <w:lang w:val="hi_IN" w:bidi="hi_IN"/>
        </w:rPr>
        <w:t>चौथे दृश्य में, लोग मिस्पा में इकट्ठे हुए। जब लोग मिस्पा में इकट्ठे हुए, तब उन्होंने किसी कुएँ या गड्ढे से पानी निकाला और उसे यहोवा के सामने उण्डेल दिया। लोगों ने सम्भवतः किसी विशेष बलिदान या भेंट के भाग के रूप में होने वाली एक धार्मिक विधि के तहत यहोवा के सामने पानी उण्डेला था। यह भी सम्भव है कि लोग केवल अपने आप को पानी पीने से वंचित रख रहे थे। लोग यह भी दिखाना चाहते होंगे कि वे अपना दुःख और अपने अपराध यहोवा के सामने उण्डेल रहे हैं या उसे सौंप रहे हैं। लोगों ने उस पूरे दिन उपवास रखा या बिना भोजन के रहे और यह स्वीकार किया कि उन्होंने यहोवा के विरुद्ध पाप किया था। लोगों ने पूरी जाति के पाप के लिए मिलकर अंगीकार किया। लोगों ने अपने व्यक्तिगत पापों का भी अंगीकार किया होगा। मूसा के दिनों में यहोवा ने इस्राएल के लोगों से प्रतिज्ञा की थी कि जब भी वे यहोवा की ओर लौटेंगे, अपनी मूर्तियों को दूर कर देंगे और अपने पाप का अंगीकार करेंगे, तब यहोवा उन्हें क्षमा करेगा। यहोवा इस बात की चिन्ता करता था कि लोग यहोवा के विषय में क्या विश्वास रखते हैं और उसके प्रति क्या भावना रखते हैं। लोगों को सच्चे मन से पश्चाताप करने की आवश्यकता थी। वे धार्मिक विधियाँ इस बात के बाहरी चिन्ह थीं कि लोगों के मन और विचारों में क्या घटित हो रहा था। शमूएल वह व्यक्ति था जो लोगों का न्याय कर रहा था या उनकी अगुवाई कर रहा था। उन दिनों न्यायी लोगों को यहोवा की ओर लौटने और अपने शत्रुओं से लड़ने में अगुवाई करता था। शमूएल ने जाति के लिए प्रार्थना भी की और स्मारक भी स्थापित किए।</w:t>
      </w:r>
    </w:p>
    <w:p>
      <w:pPr/>
      <w:r>
        <w:rPr>
          <w:lang w:val="hi_IN" w:bidi="hi_IN"/>
        </w:rPr>
      </w:r>
      <w:r>
        <w:rPr>
          <w:lang w:val="hi_IN" w:bidi="hi_IN"/>
        </w:rPr>
        <w:t>पाँचवें दृश्य में, जब इस्राएल के लोग मिस्पा में अपने पापों का अंगीकार कर रहे थे, तब किसी ने पलिश्तियों को बताया कि इस्राएली मिस्पा में इकट्ठे हुए हैं। पलिश्तियों के शासक अपने लोगों को लेकर निकल पड़े और इस्राएलियों पर आक्रमण करने आ गए। लोग आमतौर पर युद्ध आरम्भ करने से पहले धार्मिक विधियाँ करते थे, इसलिए पलिश्तियों के शासकों ने सम्भवतः सोचा कि इस्राएली पलिश्तियों पर आक्रमण करने की तैयारी कर रहे हैं।</w:t>
      </w:r>
    </w:p>
    <w:p>
      <w:pPr/>
      <w:r>
        <w:rPr>
          <w:lang w:val="hi_IN" w:bidi="hi_IN"/>
        </w:rPr>
      </w:r>
      <w:r>
        <w:rPr>
          <w:lang w:val="hi_IN" w:bidi="hi_IN"/>
        </w:rPr>
        <w:t>छठे दृश्य में, किसी ने इस्राएलियों को बताया कि पलिश्ती इस्राएलियों पर आक्रमण करने आ रहे हैं। इस्राएली भयभीत थे कि कहीं पलिश्ती उन्हें पराजित करके मार न डालें। इसलिए इस्राएलियों ने शमूएल से कहा कि वह उनके लिए यहोवा से निरन्तर दुहाई देता रहे और गिड़गिड़ाकर विनती करे कि वह उन्हें पलिश्तियों के हाथ से बचाए।</w:t>
      </w:r>
    </w:p>
    <w:p>
      <w:pPr/>
      <w:r>
        <w:rPr>
          <w:lang w:val="hi_IN" w:bidi="hi_IN"/>
        </w:rPr>
      </w:r>
      <w:r>
        <w:rPr>
          <w:lang w:val="hi_IN" w:bidi="hi_IN"/>
        </w:rPr>
        <w:t>यहाँ रुकें और इस प्रश्न पर समूह में चर्चा करें: उस समय की कोई घटना बताइए जब आपके लोगों ने निश्चित मृत्यु से बचाए जाने के लिए परमेश्वर से प्रार्थना की थी। जब आपके लोग प्रार्थना करते थे, तो उनकी आवाज़ कैसी लगती थी? लोगों ने जिस प्रकार की प्रार्थना की थी, उसके लिए आप जिन शब्दों का प्रयोग करते हैं, उन पर ध्यान दीजिए। इस ऑडियो को यहाँ रोकें।</w:t>
      </w:r>
    </w:p>
    <w:p>
      <w:pPr/>
      <w:r>
        <w:rPr>
          <w:lang w:val="hi_IN" w:bidi="hi_IN"/>
        </w:rPr>
      </w:r>
      <w:r>
        <w:rPr>
          <w:lang w:val="hi_IN" w:bidi="hi_IN"/>
        </w:rPr>
        <w:t>शमूएल ने इस्राएलियों के अनुरोध के उत्तर में एक दूधपीता मेम्ना लिया और उसे यहोवा के लिए होमबलि के रूप में चढ़ाया। इस्राएली आमतौर पर यहोवा से इस्राएलियों के पापों की क्षमा माँगने के लिए होमबलि चढ़ाते थे। संभव है कि शमूएल ने उस पशु को पूरी तरह जलाने से पहले उसे मारा और उसके टुकड़े किए। शमूएल ने यहोवा से मन लगाकर प्रार्थना की और उससे विनती की कि वह इस्राएलियों को पलिश्तियों के हाथ से बचाए, जैसा कि इस्राएल के लोगों ने उससे अनुरोध किया था।</w:t>
      </w:r>
    </w:p>
    <w:p>
      <w:pPr/>
      <w:r>
        <w:rPr>
          <w:lang w:val="hi_IN" w:bidi="hi_IN"/>
        </w:rPr>
      </w:r>
      <w:r>
        <w:rPr>
          <w:lang w:val="hi_IN" w:bidi="hi_IN"/>
        </w:rPr>
        <w:t>यहोवा ने शमूएल की प्रार्थना सुनी और उसका उत्तर इस प्रकार दिया। जब शमूएल होमबलि चढ़ा रहा था, तब पलिश्ती इस्राएल के लोगों पर आक्रमण करने के लिए इस्राएल के लोगों के निकट आ रहे थे। संभव है कि जब शमूएल बलिदान चढ़ा रहा था और प्रार्थना कर रहा था, तब पलिश्ती इस्राएलियों के इतने निकट आ चुके थे कि उन पर आक्रमण कर युद्ध आरम्भ कर सकते थे। यहोवा ने पलिश्तियों के विरुद्ध भारी गर्जन किया और उन्हें भ्रमित कर दिया। संभव है कि पलिश्तियों ने जो आवाज़ सुनी थी, वह एक तेज़ गर्जन थी। इस्राएली मानते थे कि गर्जन यहोवा की आवाज़ थी।</w:t>
      </w:r>
    </w:p>
    <w:p>
      <w:pPr/>
      <w:r>
        <w:rPr>
          <w:lang w:val="hi_IN" w:bidi="hi_IN"/>
        </w:rPr>
      </w:r>
      <w:r>
        <w:rPr>
          <w:lang w:val="hi_IN" w:bidi="hi_IN"/>
        </w:rPr>
        <w:t>यहाँ रुकें और चर्चा करें कि अपनी भाषा में आप बादलों के तेज गर्जन की ध्वनि के बारे में कैसे बात करेंगे। इस ऑडियो को यहाँ रोकें।</w:t>
      </w:r>
    </w:p>
    <w:p>
      <w:pPr/>
      <w:r>
        <w:rPr>
          <w:lang w:val="hi_IN" w:bidi="hi_IN"/>
        </w:rPr>
      </w:r>
      <w:r>
        <w:rPr>
          <w:lang w:val="hi_IN" w:bidi="hi_IN"/>
        </w:rPr>
        <w:t>यहोवा ने पलिश्तियों को पराजित किया, और इस्राएलियों ने यहोवा को ऐसा करते हुए देखा। पलिश्ती मानते थे कि उनका देवता दागोन तूफानों पर अधिकार रखता था। यह भी सम्भव है कि यहोवा ने पलिश्तियों के विरुद्ध गर्जन भेजकर पलिश्तियों और इस्राएलियों को दिखाया कि आकाश पर अधिकार केवल उसी का है। पलिश्ती भागने लगे। जब इस्राएलियों ने यह देखा, तब उन्होंने पलिश्तियों का पीछा किया और उनमें से बहुतों को मारते गए। इस्राएलियों ने पलिश्तियों का पीछा बेत-कार नामक स्थान तक किया।</w:t>
      </w:r>
    </w:p>
    <w:p>
      <w:pPr/>
      <w:r>
        <w:rPr>
          <w:lang w:val="hi_IN" w:bidi="hi_IN"/>
        </w:rPr>
      </w:r>
      <w:r>
        <w:rPr>
          <w:lang w:val="hi_IN" w:bidi="hi_IN"/>
        </w:rPr>
        <w:t>सातवें दृश्य में, जब इस्राएलियों ने पलिश्तियों को खदेड़ दिया और उनमें से बहुतों को मार डाला, तब शमूएल ने मिस्पा और शेन के बीच एक पत्थर खड़ा किया, ताकि इस्राएली उस विजय को स्मरण रखें। शमूएल ने उस पत्थर का नाम एबेनेज़र अर्थात् “सहायता का पत्थर” रखा, क्योंकि शमूएल ने कहा कि अब तक यहोवा ही इस्राएलियों की सहायता करता आया है।</w:t>
      </w:r>
    </w:p>
    <w:p>
      <w:pPr/>
      <w:r>
        <w:rPr>
          <w:lang w:val="hi_IN" w:bidi="hi_IN"/>
        </w:rPr>
      </w:r>
      <w:r>
        <w:rPr>
          <w:lang w:val="hi_IN" w:bidi="hi_IN"/>
        </w:rPr>
        <w:t>आठवें दृश्य में, पलिश्तियों ने इस्राएल की भूमि में आकर इस्राएल के विरुद्ध युद्ध करना छोड़ दिया, क्योंकि यहोवा ने पलिश्तियों को पराजित कर दिया था। संभव है कि पलिश्ती अन्य कारणों से इस्राएल की भूमि में आते रहे हों, परन्तु वे फिर कभी अपनी सेना लेकर इस्राएल को सताने नहीं आए।</w:t>
      </w:r>
    </w:p>
    <w:p>
      <w:pPr/>
      <w:r>
        <w:rPr>
          <w:lang w:val="hi_IN" w:bidi="hi_IN"/>
        </w:rPr>
      </w:r>
      <w:r>
        <w:rPr>
          <w:lang w:val="hi_IN" w:bidi="hi_IN"/>
        </w:rPr>
        <w:t>यहाँ रुकें और इस प्रश्न पर समूह में चर्चा करें: उस किसी शत्रु जाति या समुदाय के बारे में घटनाएँ बताइए जिसने आपसे युद्ध करने या आपसे कुछ छीन लेने के लिए आपकी भूमि पर हमला किया था। उस समय के बारे में चर्चा कीजिए जब आप उस जाति या समुदाय को पराजित करने में सफल हुए थे। यदि आपने उन लोगों को कभी पराजित नहीं किया है, तो उस दिन की कल्पना कीजिए जब आप उन्हें पराजित करेंगे। बताइए कि उन लोगों ने आपसे लड़ना कैसे बंद कर दिया। इस बात पर ध्यान दें कि आप किन शब्दों का प्रयोग यह बताने के लिए करते हैं कि शत्रु ने आपसे लड़ने की इच्छा कैसे छोड़ दी। इस ऑडियो को यहाँ रोकें।</w:t>
      </w:r>
    </w:p>
    <w:p>
      <w:pPr/>
      <w:r>
        <w:rPr>
          <w:lang w:val="hi_IN" w:bidi="hi_IN"/>
        </w:rPr>
      </w:r>
      <w:r>
        <w:rPr>
          <w:lang w:val="hi_IN" w:bidi="hi_IN"/>
        </w:rPr>
        <w:t>जब तक शमूएल जीवित रहा, तब तक यहोवा का हाथ, अर्थात् उसकी शक्ति, पलिश्तियों के विरुद्ध रही, ताकि वे इस्राएल को पराजित न कर सकें। इस्राएली यहोवा की सामर्थ्य के विषय में बात करने के लिए “यहोवा का हाथ” यह विशेष वाक्यांश प्रयोग करते थे।</w:t>
      </w:r>
    </w:p>
    <w:p>
      <w:pPr/>
      <w:r>
        <w:rPr>
          <w:lang w:val="hi_IN" w:bidi="hi_IN"/>
        </w:rPr>
      </w:r>
      <w:r>
        <w:rPr>
          <w:lang w:val="hi_IN" w:bidi="hi_IN"/>
        </w:rPr>
        <w:t>यहाँ रुकें और इस प्रश्न पर समूह में चर्चा करें: आपके समुदाय में किसी व्यक्ति के अपने शत्रु को सामर्थ्यपूर्वक पराजित करने के तरीके के बारे में बात करने के लिए किस विशेष भाषा का प्रयोग किया जाता है? इस ऑडियो को यहाँ रोकें।</w:t>
      </w:r>
    </w:p>
    <w:p>
      <w:pPr/>
      <w:r>
        <w:rPr>
          <w:lang w:val="hi_IN" w:bidi="hi_IN"/>
        </w:rPr>
      </w:r>
      <w:r>
        <w:rPr>
          <w:lang w:val="hi_IN" w:bidi="hi_IN"/>
        </w:rPr>
        <w:t>एक्रोन और गत के बड़े नगर पलिश्तियों के अधिकार में बने रहे, परन्तु एक्रोन और गत के बीच के उन सभी नगरों को इस्राएलियों ने फिर से अपने अधिकार में कर लिया, जिन्हें पलिश्तियों ने पहले उनसे छीन लिया था। इस्राएल ने उन नगरों के आसपास के प्रदेशों को भी पलिश्तियों के अधिकार से छुड़ा लिया। कनान देश में रहने वाले एमोरियों ने भी इस्राएलियों पर आक्रमण करना छोड़ दिया।</w:t>
      </w:r>
    </w:p>
    <w:p>
      <w:pPr/>
      <w:r>
        <w:rPr>
          <w:lang w:val="hi_IN" w:bidi="hi_IN"/>
        </w:rPr>
      </w:r>
      <w:r>
        <w:rPr>
          <w:lang w:val="hi_IN" w:bidi="hi_IN"/>
        </w:rPr>
        <w:t>नौवें दृश्य में, शमूएल अपने जीवन भर इस्राएल के लोगों का अगुवा बना रहा। शमूएल हर वर्ष देश का चक्कर लगाते हुए यात्रा करता था। शमूएल बेतेल से गिलगाल और फिर मिस्पा तक जाता था। इनमें से प्रत्येक नगर में शमूएल इस्राएलियों की समस्याओं और विवादों को सुनता था, और हर मामले में उन्हें यह बताकर न्याय देता था कि यहोवा को क्या प्रसन्न करेगा। शमूएल हमेशा अपने पूर्वजों के नगर रामाह में स्थित अपने घर लौट आता था। इस्राएल के लोग भी शमूएल से न्याय प्राप्त करने के लिए रामाह आते थे। शमूएल ने रामाह में यहोवा के लिए एक वेदी भी बनाई। संभव है कि इस्राएल के लोग अपने बलिदान रामाह में लाते थे, जहाँ शमूएल भी धार्मिक अगुवा होता था। शमूएल एक भविष्यद्वक्ता था, परन्तु इस कहानी में वह न्यायी भी बना और लोगों की अगुवाई करते हुए बलिदान चढ़ाने के द्वारा याजक का कार्य भी किया।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7:3–17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नौ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बाल और अश्तोरेत, अर्थात् वे सब झूठे देवता जिनकी इस्राएली उपासना कर रहे थे।</w:t>
      </w:r>
    </w:p>
    <w:p>
      <w:pPr>
        <w:pStyle w:val="ListBullet"/>
        <w:spacing w:line="240" w:lineRule="auto"/>
        <w:ind w:left="720"/>
      </w:pPr>
      <w:r>
        <w:rPr>
          <w:lang w:val="hi_IN" w:bidi="hi_IN"/>
        </w:rPr>
      </w:r>
      <w:r>
        <w:rPr>
          <w:lang w:val="hi_IN" w:bidi="hi_IN"/>
        </w:rPr>
        <w:t>पलिश्तियों के शासक</w:t>
      </w:r>
    </w:p>
    <w:p>
      <w:pPr>
        <w:pStyle w:val="ListBullet"/>
        <w:spacing w:line="240" w:lineRule="auto"/>
        <w:ind w:left="720"/>
      </w:pPr>
      <w:r>
        <w:rPr>
          <w:lang w:val="hi_IN" w:bidi="hi_IN"/>
        </w:rPr>
      </w:r>
      <w:r>
        <w:rPr>
          <w:lang w:val="hi_IN" w:bidi="hi_IN"/>
        </w:rPr>
        <w:t>पलिश्ती</w:t>
      </w:r>
    </w:p>
    <w:p>
      <w:pPr>
        <w:pStyle w:val="ListBullet"/>
        <w:spacing w:line="240" w:lineRule="auto"/>
        <w:ind w:left="720"/>
      </w:pPr>
      <w:r>
        <w:rPr>
          <w:lang w:val="hi_IN" w:bidi="hi_IN"/>
        </w:rPr>
      </w:r>
      <w:r>
        <w:rPr>
          <w:lang w:val="hi_IN" w:bidi="hi_IN"/>
        </w:rPr>
        <w:t>और एमोरी</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शमूएल ने इस्राएल के लोगों से कहा कि यदि वे अपने पूरे मन से यहोवा की ओर लौट रहे हैं, तो उन्हें अपने विदेशी देवताओं को दूर कर देना चाहिए और केवल यहोवा की ही सेवा करनी चाहिए। फिर यहोवा इस्राएलियों को पलिश्तियों के हाथ से बचाएगा।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दृश्य में, इस्राएल के लोगों ने शमूएल की बात मानी और अपने बाल-देवताओं और अश्तोरेत-देवियों को हटा दिया। लोगों ने केवल यहोवा की सेवा 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तीसरे दृश्य में, शमूएल ने सारे इस्राएल में संदेश भेजा और लोगों से कहा कि वे मिस्पा में इकट्ठे हों, ताकि शमूएल लोगों के लिए यहोवा से प्रार्थना कर सके।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इस्राएल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चौथे दृश्य में, लोग मिस्पा में इकट्ठे हुए। लोगों ने पानी भरा और यहोवा के सामने उंडेल दिया। उस दिन लोगों ने उपवास किया और अपने पाप स्वीकार कर लिए।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पाँचवें दृश्य में, जब इस्राएल के लोग अपने पापों का अंगीकार कर रहे थे, तब किसी ने पलिश्तियों को बताया कि इस्राएली मिस्पा में इकट्ठे हुए थे। पलिश्तियों के शासक अपने लोगों को लेकर निकल पड़े और इस्राएलियों पर आक्रमण करने आ गए।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पलिश्तियों के शासकों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छठे दृश्य में, इस्राएलियों ने सुना कि पलिश्ती इस्राएलियों पर आक्रमण करने आ रहे हैं। इस्राएली भयभीत थे कि कहीं पलिश्ती इस्राएलियों को मार न डालें। इस्राएलियों ने शमूएल से इस्राएलियों को बचाने के लिए यहोवा से विनती करने के लिए कहा।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इसलिए शमूएल ने एक छोटा मेम्ना लिया और उस मेम्ने को होमबलि के रूप में बलिदान किया। शमूएल ने इस्राएलियों को बचाने के लिए यहोवा को पुकारा।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ने शमूएल की सुनी और उसे उत्तर दिया क्योंकि जब शमूएल बलिदान चढ़ा ही रहा था, तभी पलिश्ती इस्राएलियों पर आक्रमण करने के लिए आ गए। यहोवा ने बड़े गर्जन के समान शब्द किया और पलिश्तियों को व्याकुल कर दिया। पलिश्तियों में बड़ी घबराहट फैल गई, और वे भागने लगे।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पलिश्तियों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इस्राएलियों ने भागते हुए पलिश्तियों का पीछा किया और उनमें से बहुतों को मार डाला।</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सातवें दृश्य में, शमूएल ने एक पत्थर लिया और उसे मिस्पा और शेन के बीच खड़ा किया, ताकि लोगों को स्मरण रहे कि यहोवा ने उनके लिए क्या किया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आठवें दृश्य में, पलिश्तियों ने इस्राएल के विरुद्ध लड़ने के लिए उसके प्रदेश में आना छोड़ दिया, क्योंकि यहोवा ने उन्हें पराजित कर दिया था। इस्राएल ने एक्रोन और गत के बीच के नगरों को फिर से प्राप्त कर लिया जिन्हें पलिश्तियों ने इस्राएलियों से छीन लिया था। इस्राएल ने उन नगरों के आसपास की भूमि को भी वापस ले लिया। एमोरियों ने इस्राएल के साथ भी मेल मिलाप कर लिया।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पलिश्ती शासकों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एमोरियों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नौवें दृश्य में, शमूएल ने अपने जीवन के सभी दिनों में इस्राएल के लोगों का न्याय करना जारी रखा। शमूएल बेतेल से गिलगाल और फिर मिस्पा तक एक निश्चित मार्ग पर दौरा करता था। शमूएल उन स्थानों में इस्राएल के लोगों का न्याय करता था। शमूएल अपने नगर रामाह में भी लोगों का न्याय करता था। शमूएल ने रामाह में यहोवा के लिए एक वेदी भी बनाई।</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7:3–17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शमूएल ने इस्राएल के घराने से कहा कि यदि वे यहोवा की ओर लौट रहे हैं, तो उन्हें अपने विदेशी देवताओं और अश्तोरेतों को दूर कर देना चाहिए, अपने मन को यहोवा की ओर लगाना चाहिए, और केवल उसी की सेवा करनी चाहिए। "इस्राएल का घराना" इस्राएल जाति को दर्शाता है, जो याकूब के सभी वंशज एक साथ हैं। "इस्राएल का घराना" का अर्थ वही है जो इस्राएलियों या "इस्राएल के लोगों" का है।</w:t>
      </w:r>
    </w:p>
    <w:p>
      <w:pPr/>
      <w:r>
        <w:rPr>
          <w:lang w:val="hi_IN" w:bidi="hi_IN"/>
        </w:rPr>
      </w:r>
      <w:r>
        <w:rPr>
          <w:lang w:val="hi_IN" w:bidi="hi_IN"/>
        </w:rPr>
        <w:t xml:space="preserve">यहाँ रुकें और समूह में चर्चा करें कि आप </w:t>
      </w:r>
      <w:r>
        <w:rPr>
          <w:b/>
          <w:lang w:val="hi_IN" w:bidi="hi_IN"/>
        </w:rPr>
        <w:t>इस्राएल के घराने</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अधिक जानकारी के लिए, मुख्य शब्दावली में इस्राएल को देखें। इस ऑडियो को यहाँ रोकें।</w:t>
      </w:r>
    </w:p>
    <w:p>
      <w:pPr/>
      <w:r>
        <w:rPr>
          <w:lang w:val="hi_IN" w:bidi="hi_IN"/>
        </w:rPr>
      </w:r>
      <w:r>
        <w:rPr>
          <w:lang w:val="hi_IN" w:bidi="hi_IN"/>
        </w:rPr>
        <w:t xml:space="preserve">यहोवा के लिए उसी शब्द या वाक्यांश का उपयोग करें जिसका उपयोग आपने पिछले भागों में किया है, और </w:t>
      </w:r>
      <w:r>
        <w:rPr>
          <w:b/>
          <w:lang w:val="hi_IN" w:bidi="hi_IN"/>
        </w:rPr>
        <w:t>यहोवा</w:t>
      </w:r>
      <w:r>
        <w:rPr>
          <w:lang w:val="hi_IN" w:bidi="hi_IN"/>
        </w:rPr>
        <w:t xml:space="preserve"> के बारे में अधिक जानकारी के लिए मुख्य शब्दावली देखें। विदेशी देवता और अश्तोरोत अन्य जातियों के देवता हैं। अन्य जातियों के देवता एक सच्चे परमेश्वर, यहोवा के समान नहीं हैं। यहोवा ने इस्राएल के लोगों से कहा कि वे यहोवा के अलावा किसी अन्य देवता की उपासना न करें और न ही उसका अनुसरण करें। कभी-कभी लोग अपने देवताओं का प्रतिनिधित्व करने के लिए मूर्तियाँ या खम्भे बनाने के लिए लकड़ी या धातु का उपयोग करते थे। लोग इन चीजों को मूर्तियाँ कहते थे। “विदेशी देवता” एक सामान्य वाक्यांश है, जिसमें किसी अन्य देश या समुदाय का कोई भी देवता सम्मिलित है। अश्तोरेत कनान की एक स्त्री प्रजनन-देवी थी।</w:t>
      </w:r>
    </w:p>
    <w:p>
      <w:pPr/>
      <w:r>
        <w:rPr>
          <w:lang w:val="hi_IN" w:bidi="hi_IN"/>
        </w:rPr>
      </w:r>
      <w:r>
        <w:rPr>
          <w:lang w:val="hi_IN" w:bidi="hi_IN"/>
        </w:rPr>
        <w:t xml:space="preserve">यहाँ रुकें और समूह में चर्चा करें कि आप विदेशी देवताओं और </w:t>
      </w:r>
      <w:r>
        <w:rPr>
          <w:b/>
          <w:lang w:val="hi_IN" w:bidi="hi_IN"/>
        </w:rPr>
        <w:t>अश्तोरोत के लिए किस शब्द या वाक्यांश</w:t>
      </w:r>
      <w:r>
        <w:rPr>
          <w:lang w:val="hi_IN" w:bidi="hi_IN"/>
        </w:rPr>
        <w:t xml:space="preserve"> का उपयोग करेंगे। अधिक जानकारी के लिए मुख्य शब्दावली में देवता शब्द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सेवा करना उपासना के लिए एक और शब्द है। जब आप किसी की सेवा करते हैं, तो आप उसके लिए जीते और कार्य करते हैं। शमूएल ने इस्राएल से कहा कि वे केवल यहोवा के सामने दण्डवत् करें, उसे बलिदान चढ़ाएँ, उससे प्रार्थना करें और उसकी आज्ञा मानकर उसकी सेवा और उपासना करें। ऐसा करने के लिए इस्राएलियों को विदेशी देवताओं की सेवा करना छोड़ना होगा।</w:t>
      </w:r>
    </w:p>
    <w:p>
      <w:pPr/>
      <w:r>
        <w:rPr>
          <w:lang w:val="hi_IN" w:bidi="hi_IN"/>
        </w:rPr>
      </w:r>
      <w:r>
        <w:rPr>
          <w:lang w:val="hi_IN" w:bidi="hi_IN"/>
        </w:rPr>
        <w:t xml:space="preserve">यहाँ रुकें और समूह में चर्चा करें कि आप </w:t>
      </w:r>
      <w:r>
        <w:rPr>
          <w:b/>
          <w:lang w:val="hi_IN" w:bidi="hi_IN"/>
        </w:rPr>
        <w:t>सेवा</w:t>
      </w:r>
      <w:r>
        <w:rPr>
          <w:lang w:val="hi_IN" w:bidi="hi_IN"/>
        </w:rPr>
        <w:t xml:space="preserve"> के लिए किस शब्द या वाक्यांश का उपयोग करेंगे। यदि आप इस भाग में उपासना के विचार का उपयोग करने का निर्णय लेते हैं, तो अधिक जानकारी के लिए मुख्य शब्दावली में उपासना को देखें। इस ऑडियो को यहाँ रोकें।</w:t>
      </w:r>
    </w:p>
    <w:p>
      <w:pPr/>
      <w:r>
        <w:rPr>
          <w:lang w:val="hi_IN" w:bidi="hi_IN"/>
        </w:rPr>
      </w:r>
      <w:r>
        <w:rPr>
          <w:lang w:val="hi_IN" w:bidi="hi_IN"/>
        </w:rPr>
        <w:t>लोगों ने बाल और अश्तोरोत को दूर कर दिया और केवल यहोवा की सेवा की। बाल कनानियों का एक पुरुष प्रजनन देवता था। कनानी बाल को अश्तोरेत का पति मानते थे। जब कथाकार बाल और अश्तोरेत का उल्लेख व्यक्तियों के बजाय अनेक के रूप में करता है, तो इसका संकेत उन अनेक मूर्तियों की ओर हो सकता है जिन्हें लोग बाल और अश्तोरेत का प्रतिनिधित्व करने के लिए बनाते थे, या फिर आसपास की जातियों के अनेक अन्य पुरुष और स्त्री देवताओं की ओर भी हो सकता है।</w:t>
      </w:r>
    </w:p>
    <w:p>
      <w:pPr/>
      <w:r>
        <w:rPr>
          <w:lang w:val="hi_IN" w:bidi="hi_IN"/>
        </w:rPr>
      </w:r>
      <w:r>
        <w:rPr>
          <w:lang w:val="hi_IN" w:bidi="hi_IN"/>
        </w:rPr>
        <w:t xml:space="preserve">यहाँ रुकें और समूह में चर्चा करें कि आप बाल और </w:t>
      </w:r>
      <w:r>
        <w:rPr>
          <w:b/>
          <w:lang w:val="hi_IN" w:bidi="hi_IN"/>
        </w:rPr>
        <w:t>अश्तोरोत</w:t>
      </w:r>
      <w:r>
        <w:rPr>
          <w:lang w:val="hi_IN" w:bidi="hi_IN"/>
        </w:rPr>
        <w:t xml:space="preserve"> के लिए किन शब्दों या </w:t>
      </w:r>
      <w:r>
        <w:rPr>
          <w:b/>
          <w:lang w:val="hi_IN" w:bidi="hi_IN"/>
        </w:rPr>
        <w:t>वाक्यांशों</w:t>
      </w:r>
      <w:r>
        <w:rPr>
          <w:lang w:val="hi_IN" w:bidi="hi_IN"/>
        </w:rPr>
        <w:t xml:space="preserve"> का उपयोग करेंगे। अधिक जानकारी के लिए मुख्य शब्दावली में बाल को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शमूएल ने पूरे इस्राएल को मिस्पा में इकट्ठा किया और पानी निकाला और उसे यहोवा के सामने उंडेल दिया। लोगों ने उस पूरे दिन उपवास किया। जब कोई उपवास करता है, तो वह व्यक्ति एक निश्चित समय तक कुछ भी खाता-पीता नहीं है। कभी-कभी लोग इसलिए उपवास करते थे क्योंकि वे यहोवा से अपने पापों की क्षमा माँगना चाहते थे। उस मामले में, उपवास नम्रता का चिन्ह था। कभी-कभी लोग इसलिए उपवास करते थे क्योंकि उन्हें यहोवा की सहायता की आवश्यकता होती थी, या वे चाहते थे कि यहोवा उन्हें बताए कि क्या करना है। उस समय उपवास यहोवा को यह दिखाने का एक तरीका था कि समस्या कितनी गंभीर थी। कई संस्कृतियों में लोग उपवास की प्रथा को जानते हैं। जब आप उपवास शब्द का अनुवाद करें, तो ध्यान रखें कि आपकी भाषा में इस शब्द का अर्थ किसी विशेष देवता या धर्म के सम्मान में या किसी विशेष उद्देश्य के लिए उपवास करने का न हो। आपको ऐसा कोई अलग शब्द या वाक्य चुनना पड़ सकता है जो बाइबल में बताए गए उपवास की प्रथा को अच्छी तरह से समझाए।</w:t>
      </w:r>
    </w:p>
    <w:p>
      <w:pPr/>
      <w:r>
        <w:rPr>
          <w:lang w:val="hi_IN" w:bidi="hi_IN"/>
        </w:rPr>
      </w:r>
      <w:r>
        <w:rPr>
          <w:lang w:val="hi_IN" w:bidi="hi_IN"/>
        </w:rPr>
        <w:t xml:space="preserve">यहाँ रुकें और समूह में चर्चा करें कि आप उपवास के लिए किस शब्द या </w:t>
      </w:r>
      <w:r>
        <w:rPr>
          <w:b/>
          <w:lang w:val="hi_IN" w:bidi="hi_IN"/>
        </w:rPr>
        <w:t>वाक्यांश</w:t>
      </w:r>
      <w:r>
        <w:rPr>
          <w:lang w:val="hi_IN" w:bidi="hi_IN"/>
        </w:rPr>
        <w:t xml:space="preserve"> का उपयोग करेंगे। अधिक जानकारी के लिए मुख्य शब्दावली में उपवास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शमूएल ने इस्राएल के लोगों का </w:t>
      </w:r>
      <w:r>
        <w:rPr>
          <w:b/>
          <w:lang w:val="hi_IN" w:bidi="hi_IN"/>
        </w:rPr>
        <w:t>न्याय किया</w:t>
      </w:r>
      <w:r>
        <w:rPr>
          <w:lang w:val="hi_IN" w:bidi="hi_IN"/>
        </w:rPr>
        <w:t xml:space="preserve">। यहोवा इस्राएल के लोगों को ऐसे पुरुष, और कभी-कभी स्त्रियाँ भी, देता था जिन्हें लोग न्यायी कहते थे, ताकि वे लोगों की अगुवाई करें और उनके विवादों का निर्णय करें। शमूएल एक भविष्यद्वक्ता था, लेकिन शमूएल एक न्यायी भी बना। शमूएल ने इस्राएल के लोगों की अगुवाई बलिदान चढ़ाने और प्रार्थना करने में की। शमूएल ने युद्ध में भी लोगों की अगुवाई की और स्मारक स्थापित किए। न्यायी के लिए उसी शब्द या वाक्यांश का उपयोग करें जिसका उपयोग आपने पिछले भागों में किया था। न्यायियों के बारे में अधिक जानकारी के लिए, मुख्य शब्दावली देखें। </w:t>
      </w:r>
    </w:p>
    <w:p>
      <w:pPr/>
      <w:r>
        <w:rPr>
          <w:lang w:val="hi_IN" w:bidi="hi_IN"/>
        </w:rPr>
      </w:r>
      <w:r>
        <w:rPr>
          <w:lang w:val="hi_IN" w:bidi="hi_IN"/>
        </w:rPr>
        <w:t>जब पलिश्तियों ने सुना कि इस्राएली मिस्पा में इकट्ठे हुए हैं, तो पलिश्ती शासकों ने इस्राएलियों पर आक्रमण करने के लिए अपनी सेनाओं के साथ कूच किया। जब इस्राएलियों ने सुना कि पलिश्ती उन पर आक्रमण करने आ रहे हैं, तो वे भयभीत हो गए। इस्राएलियों ने शमूएल से यहोवा से उन्हें बचाने की विनती करने के लिए कहा। शमूएल ने एक दूध पीता हुआ मेम्ना लिया और उसे यहोवा के सामने होमबलि के रूप में चढ़ाया। शमूएल ने इस्राएल को बचाने के लिए यहोवा को पुकारा और यहोवा ने उत्तर दिया। दूध पीने वाला मेम्ना वह मेम्ना होता है जो अभी भी अपनी माँ का दूध पीने के लिए पर्याप्त छोटा होता है।</w:t>
      </w:r>
    </w:p>
    <w:p>
      <w:pPr/>
      <w:r>
        <w:rPr>
          <w:lang w:val="hi_IN" w:bidi="hi_IN"/>
        </w:rPr>
      </w:r>
      <w:r>
        <w:rPr>
          <w:lang w:val="hi_IN" w:bidi="hi_IN"/>
        </w:rPr>
        <w:t>यहाँ रुकें और समूह में एक दूध पीते हुए मेम्ने की तस्वीर देखें। इस ऑडियो को यहाँ रोकें।</w:t>
      </w:r>
    </w:p>
    <w:p>
      <w:pPr/>
      <w:r>
        <w:rPr>
          <w:lang w:val="hi_IN" w:bidi="hi_IN"/>
        </w:rPr>
      </w:r>
      <w:r>
        <w:rPr>
          <w:lang w:val="hi_IN" w:bidi="hi_IN"/>
        </w:rPr>
        <w:t xml:space="preserve">यहाँ रुकें और समूह में चर्चा करें कि आप दूध पीने वाले मेम्ने के लिए किस शब्द या </w:t>
      </w:r>
      <w:r>
        <w:rPr>
          <w:b/>
          <w:lang w:val="hi_IN" w:bidi="hi_IN"/>
        </w:rPr>
        <w:t>वाक्यांश</w:t>
      </w:r>
      <w:r>
        <w:rPr>
          <w:lang w:val="hi_IN" w:bidi="hi_IN"/>
        </w:rPr>
        <w:t xml:space="preserve">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b/>
          <w:lang w:val="hi_IN" w:bidi="hi_IN"/>
        </w:rPr>
        <w:t>होमबलि बलिदान</w:t>
      </w:r>
      <w:r>
        <w:rPr>
          <w:lang w:val="hi_IN" w:bidi="hi_IN"/>
        </w:rPr>
        <w:t xml:space="preserve"> का एक रूप है जिसे लोग परमेश्वर के पास लाते हैं। जब कोई व्यक्ति परमेश्वर को होमबलि चढ़ाता है, तो वह व्यक्ति एक जानवर को मारता है और उस पशु को पूरी तरह से वेदी पर जलाता है, जो वह विशेष स्थान है जिसे लोग परमेश्वर को भेंट चढ़ाने के लिए बनाते हैं। शायद शमूएल यहोवा से कह रहा था कि इस्राएल के लोग पूरी तरह यहोवा के प्रति समर्पित रहेंगे, जैसे उन्होंने उस पशु को पूरी तरह जला दिया था। होमबलि के लिए उसी शब्द या वाक्यांश का उपयोग करें जिसका उपयोग आपने पिछले भागों में किया है। होमबलि के बारे में अधिक जानकारी के लिए, मुख्य शब्दावली देखें। </w:t>
      </w:r>
    </w:p>
    <w:p>
      <w:pPr/>
      <w:r>
        <w:rPr>
          <w:lang w:val="hi_IN" w:bidi="hi_IN"/>
        </w:rPr>
      </w:r>
      <w:r>
        <w:rPr>
          <w:lang w:val="hi_IN" w:bidi="hi_IN"/>
        </w:rPr>
        <w:t xml:space="preserve">जब यहोवा ने पलिश्तियों को पराजित कर दिया, तब शमूएल ने मिस्पा और शेन के बीच एक पत्थर खड़ा किया। शमूएल ने उस पत्थर को </w:t>
      </w:r>
      <w:r>
        <w:rPr>
          <w:b/>
          <w:lang w:val="hi_IN" w:bidi="hi_IN"/>
        </w:rPr>
        <w:t>एबेनेज़र</w:t>
      </w:r>
      <w:r>
        <w:rPr>
          <w:lang w:val="hi_IN" w:bidi="hi_IN"/>
        </w:rPr>
        <w:t xml:space="preserve"> कहा, जिसका अर्थ है “सहायता का पत्थर,” ताकि इस्राएल के लोगों को याद दिलाया जा सके कि यहोवा ने उस समय तक उनकी सहायता की थी। एबेनेज़र नाम को उसके अर्थ के साथ जोड़ना महत्वपूर्ण है, क्योंकि इसी कारण शमूएल ने उस नाम का उपयोग किया। आप एबेनेज़र नाम का प्रयोग करके उसका अर्थ बता सकते हैं, या अपनी भाषा में उसके सबसे निकट सुनाई देने वाले रूप का प्रयोग कर सकते हैं। एबेनेज़र के लिए उसी शब्द या वाक्यांश का उपयोग करें जिसका उपयोग आपने पिछले भागों में किया था।</w:t>
      </w:r>
    </w:p>
    <w:p>
      <w:pPr/>
      <w:r>
        <w:rPr>
          <w:lang w:val="hi_IN" w:bidi="hi_IN"/>
        </w:rPr>
      </w:r>
      <w:r>
        <w:rPr>
          <w:lang w:val="hi_IN" w:bidi="hi_IN"/>
        </w:rPr>
        <w:t>पलिश्तियों ने इस्राएल की भूमि में आकर युद्ध करना छोड़ दिया, और इस्राएलियों ने उस भूमि को फिर से प्राप्त कर लिया जिसे पलिश्तियों ने उनसे छीन लिया था। एमोरियों ने भी इस्राएल के साथ मेल कर लिया। जब जातियाँ बिना झगड़े के आपस में मेल-मिलाप के रहती हैं, तो वे शांति से रहते हैं।</w:t>
      </w:r>
    </w:p>
    <w:p>
      <w:pPr/>
      <w:r>
        <w:rPr>
          <w:lang w:val="hi_IN" w:bidi="hi_IN"/>
        </w:rPr>
      </w:r>
      <w:r>
        <w:rPr>
          <w:lang w:val="hi_IN" w:bidi="hi_IN"/>
        </w:rPr>
        <w:t xml:space="preserve">यहाँ रुकें और समूह के रूप में चर्चा करें कि आप </w:t>
      </w:r>
      <w:r>
        <w:rPr>
          <w:b/>
          <w:lang w:val="hi_IN" w:bidi="hi_IN"/>
        </w:rPr>
        <w:t>शान्ति</w:t>
      </w:r>
      <w:r>
        <w:rPr>
          <w:lang w:val="hi_IN" w:bidi="hi_IN"/>
        </w:rPr>
        <w:t xml:space="preserve"> के लिए किस शब्द या वाक्यांश का उपयोग करेंगे। अधिक जानकारी के लिए मुख्य शब्दावली में कुशल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शमूएल ने अपने शेष जीवन भर इस्राएल का न्याय किया। शमूएल हर वर्ष इस्राएल के बेतेल, गिलगाल और मिस्पा नगरों में जाता था और वहाँ के लोगों का न्याय करता था। परन्तु शमूएल सदा अपने घर रामाह लौट आता था, जहाँ उसने यहोवा के लिए एक वेदी बनाई थी। वेदी वह स्थान होती है जहाँ लोग परमेश्वर को भेंट या बलिदान चढ़ाते हैं। वेदी एक मेज़ या चबूतरे के समान होती है जिसे लोग मिट्टी या बड़े पत्थरों से बनाते हैं। लोगों ने इस मेज़ पर परमेश्वर के लिए भेंट रखी। अक्सर, इसका अर्थ यह होता था कि लोग उस भेंट को जला देते थे। भेंट एक पशु, भोजन की वस्तुएँ या मीठी सुगंध वाले मसाले हो सकते हैं।</w:t>
      </w:r>
    </w:p>
    <w:p>
      <w:pPr/>
      <w:r>
        <w:rPr>
          <w:lang w:val="hi_IN" w:bidi="hi_IN"/>
        </w:rPr>
      </w:r>
      <w:r>
        <w:rPr>
          <w:lang w:val="hi_IN" w:bidi="hi_IN"/>
        </w:rPr>
        <w:t xml:space="preserve">यहाँ रुकें और समूह में चर्चा करें कि आप </w:t>
      </w:r>
      <w:r>
        <w:rPr>
          <w:b/>
          <w:lang w:val="hi_IN" w:bidi="hi_IN"/>
        </w:rPr>
        <w:t>वेदी</w:t>
      </w:r>
      <w:r>
        <w:rPr>
          <w:lang w:val="hi_IN" w:bidi="hi_IN"/>
        </w:rPr>
        <w:t xml:space="preserve"> के लिए किस शब्द या वाक्यांश का उपयोग करेंगे। अधिक जानकारी के लिए वेदी शब्द को मुख्य शब्दावली में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8:1–9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8:1–9 को सुनें और अपने मन में रखें।</w:t>
      </w:r>
    </w:p>
    <w:p>
      <w:pPr/>
      <w:r>
        <w:rPr>
          <w:lang w:val="hi_IN" w:bidi="hi_IN"/>
        </w:rPr>
      </w:r>
      <w:r>
        <w:rPr>
          <w:lang w:val="hi_IN" w:bidi="hi_IN"/>
        </w:rPr>
        <w:t>यदि सम्भव हो, तो 1 शमूएल 8:1–9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8:1–9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शमूएल कई वर्षों से इस्राएलियों की अगुवाई कर रहा है और अब वह बूढ़ा हो रहा है। शमूएल के स्थान पर नए न्यायियों की अपेक्षा, इस्राएली अपने आसपास की जातियों के समान एक राजा चाहते हैं। वास्तव में इस्राएली यहोवा को अस्वीकार कर रहे हैं, क्योंकि न्यायियों को यहोवा ही चुनता है। लेकिन यहोवा शमूएल से कहता है कि वह एक राजा नियुक्त करे या चुने। परन्तु पहले शमूएल को लोगों को यह चेतावनी देनी होगी कि एक राजा किस प्रकार व्यवहार करेगा। यह इस्राएल के लिए एक महत्वपूर्ण क्षण है, जब न्यायियों के स्थान पर राजा अगुवाई करने लगते हैं।</w:t>
      </w:r>
    </w:p>
    <w:p>
      <w:pPr/>
      <w:r>
        <w:rPr>
          <w:lang w:val="hi_IN" w:bidi="hi_IN"/>
        </w:rPr>
      </w:r>
      <w:r>
        <w:rPr>
          <w:lang w:val="hi_IN" w:bidi="hi_IN"/>
        </w:rPr>
        <w:t>जैसे-जैसे शमूएल बूढ़ा होने लगता है, वह अपने पुत्रों को न्यायी नियुक्त करता है या चुनता है। न्यायी वे लोग होते हैं जो विवादों का निपटारा करने में सहायता करते हैं और इस्राएलियों की अगुवाई करते हैं। संभव है कि शमूएल चाहता था कि उसके पुत्र अगुवाई करने में उसकी सहायता करें और शायद शमूएल के मरने के बाद भी अगुवाई करना जारी रखें। यह पहली बार है जब कोई न्यायी अगले न्यायी का चुनाव करता है। आमतौर पर, परमेश्वर प्रत्येक न्यायी को चुनता है। शमूएल के दो पुत्र योएल और अबिय्याह हैं, और ये पुरुष इस्राएल के दक्षिण में बेर्शेबा नामक नगर में न्यायी हैं। यह स्थान रामाह नगर से बहुत दूर था, जहाँ शमूएल रहता था।</w:t>
      </w:r>
    </w:p>
    <w:p>
      <w:pPr/>
      <w:r>
        <w:rPr>
          <w:lang w:val="hi_IN" w:bidi="hi_IN"/>
        </w:rPr>
      </w:r>
      <w:r>
        <w:rPr>
          <w:lang w:val="hi_IN" w:bidi="hi_IN"/>
        </w:rPr>
        <w:t>यहाँ रुकें और समूह के रूप में इस्राएल का नक्शा देखें और बेर्शेबा और रामाह के नगरों को ढूँढें। इस ऑडियो को यहाँ रोकें।</w:t>
      </w:r>
    </w:p>
    <w:p>
      <w:pPr/>
      <w:r>
        <w:rPr>
          <w:lang w:val="hi_IN" w:bidi="hi_IN"/>
        </w:rPr>
      </w:r>
      <w:r>
        <w:rPr>
          <w:lang w:val="hi_IN" w:bidi="hi_IN"/>
        </w:rPr>
        <w:t>लेकिन शमूएल के पुत्र अच्छे न्यायी नहीं हैं। कथाकार योएल और अबिय्याह के आचरण का वर्णन करने के लिए चलने की विशेष भाषा का प्रयोग करता है। शमूएल निष्पक्षता और न्याय के साथ व्यवहार करता है, जो अच्छे और सीधे मार्गों पर चलने के समान है। शमूएल के पुत्र न तो शमूएल के उदाहरण का अनुसरण करते हैं और न ही उन अच्छे और सीधे मार्गों पर चलते हैं। इसके बजाय, शमूएल के पुत्र अच्छे मार्गों से भटक गए और बुरे तथा अन्यायपूर्ण काम करने लगे। चूँकि शमूएल के बेटे धन के लोभी हैं, इसलिए योएल और अबिय्याह लोगों से रिश्वत या धन के उपहार स्वीकार करते हैं ताकि वे गलत और बुरे निर्णय दे सकें। योएल और अबिय्याह न्याय को रोकते हैं या यहोवा की व्यवस्था के अनुसार लोगों के साथ निष्पक्ष व्यवहार नहीं करते हैं।</w:t>
      </w:r>
    </w:p>
    <w:p>
      <w:pPr/>
      <w:r>
        <w:rPr>
          <w:lang w:val="hi_IN" w:bidi="hi_IN"/>
        </w:rPr>
      </w:r>
      <w:r>
        <w:rPr>
          <w:lang w:val="hi_IN" w:bidi="hi_IN"/>
        </w:rPr>
        <w:t>यहाँ रुकें और समूह में इस प्रश्न पर चर्चा करें: एक गतिविधि के रूप में उस अगुवे का वर्णन करें जो निष्पक्ष और न्याय के साथ व्यवहार करता है। फिर उस अगुवे का वर्णन करें जो निष्पक्ष और न्याय के साथ व्यवहार नहीं करता। चर्चा करें कि आप उन दो अगुवों की तुलना करने के लिए किस प्रकार के वाक्यांश या तुलनाओं का उपयोग करेंगे। इस ऑडियो को यहाँ रोकें।</w:t>
      </w:r>
    </w:p>
    <w:p>
      <w:pPr/>
      <w:r>
        <w:rPr>
          <w:lang w:val="hi_IN" w:bidi="hi_IN"/>
        </w:rPr>
      </w:r>
      <w:r>
        <w:rPr>
          <w:lang w:val="hi_IN" w:bidi="hi_IN"/>
        </w:rPr>
        <w:t>चूँकि इस्राएली अपने अगुवों से असन्तुष्ट थे, इसलिए इस्राएल के पुरनियों ने सभी इस्राएलियों के लिए एक नए अगुवे की माँग शमूएल से की। एक पुरनिया किसी बड़े परिवार या कुल का प्रधान होता था। ये पुरनिए समुदाय से सम्बन्धित निर्णय लेने के लिए एक साथ मिलते थे। पुरनिए शमूएल से बात करने के लिए रामाह में शमूएल के पास आते हैं। पुरनिए कहते हैं कि शमूएल वृद्ध हो गया है। सम्भवतः उनका अर्थ यह है कि वे चिन्तित हैं कि शमूएल अधिक समय तक लोगों की अगुवाई नहीं कर पाएगा। पुरनिए नहीं चाहते हैं कि शमूएल के पुत्र शमूएल का स्थान लें, क्योंकि वे शमूएल की तरह निष्पक्षता से व्यवहार नहीं करते हैं। इस्राएलियों के नए अगुवे के रूप में, पुरनिए उनकी अगुवाई करने के लिए एक राजा माँगते हैं। इस्राएली उन अन्य जातियों के समान होना चाहते हैं जिनके राजा हैं।</w:t>
      </w:r>
    </w:p>
    <w:p>
      <w:pPr/>
      <w:r>
        <w:rPr>
          <w:lang w:val="hi_IN" w:bidi="hi_IN"/>
        </w:rPr>
      </w:r>
      <w:r>
        <w:rPr>
          <w:lang w:val="hi_IN" w:bidi="hi_IN"/>
        </w:rPr>
        <w:t>यहाँ रुकें और इस प्रश्न पर समूह में चर्चा करें: अपनी संस्कृति में विभिन्न प्रकार के अगुवों के विषय में चर्चा कीजिए, जैसे परिवारों, नगरों, जातियों या राष्ट्रों के अगुवे। आप इन अलग-अलग अगुवों के लिए किन शब्दों का उपयोग करते हैं? कौन-से अगुवे अन्य अगुवों की अपेक्षा अधिक महत्वपूर्ण हैं या अधिक अधिकार रखते हैं? नए अगुवों को कौन चुनता है? इस ऑडियो को यहाँ रोकें।</w:t>
      </w:r>
    </w:p>
    <w:p>
      <w:pPr/>
      <w:r>
        <w:rPr>
          <w:lang w:val="hi_IN" w:bidi="hi_IN"/>
        </w:rPr>
      </w:r>
      <w:r>
        <w:rPr>
          <w:lang w:val="hi_IN" w:bidi="hi_IN"/>
        </w:rPr>
        <w:t>शमूएल इस बात से खुश नहीं है कि लोगों ने राजा माँगा था। कथाकार कहता है कि लोगों का अनुरोध शमूएल की दृष्टि में बुरा था। इसका अर्थ है कि शमूएल सोचता है कि यह एक बुरा या दुष्ट अनुरोध है। शमूएल जानता है कि यहोवा ने इस्राएल को यहोवा के लोग होने के लिए और अन्य जातियों से भिन्न होने के लिए चुना है। लेकिन अब, इस्राएल उन अन्य जातियों के समान होना चाहता है जिनका राजा है। उस समय राजाओं के पास पूरी शक्ति और अधिकार होता था, जो यहोवा के मार्गदर्शन का अनुसरण करने वाले न्यायियों से भी अधिक था। इसके अतिरिक्त, एक राजा जीवन भर राज्य करता था और फिर अपना अधिकार अपने पुत्रों में से किसी एक को सौंप देता था। यदि उनके पास अगुवाई करने के लिए एक राजा होगा, तो इस्राएलियों को अगले न्यायी की नियुक्ति के लिए यहोवा की प्रतीक्षा नहीं करनी पड़ेगी। इस निवेदन के कारण शमूएल चिन्तित हो गया, इसलिए उसने यह जानने के लिए यहोवा से प्रार्थना की कि उसे क्या करना चाहिए।</w:t>
      </w:r>
    </w:p>
    <w:p>
      <w:pPr/>
      <w:r>
        <w:rPr>
          <w:lang w:val="hi_IN" w:bidi="hi_IN"/>
        </w:rPr>
      </w:r>
      <w:r>
        <w:rPr>
          <w:lang w:val="hi_IN" w:bidi="hi_IN"/>
        </w:rPr>
        <w:t>यहाँ रुकें और इस प्रश्न पर समूह में चर्चा करें: उस समय की कोई कहानी सुनाएँ जब आपने कुछ बुरा या दुष्ट देखा हो जिससे आपको दुःख हुआ हो या आप परेशान हुए हों। समूह में चर्चा कीजिए कि किसी बुरी या दुष्ट बात के प्रति अपनी भावनाओं को व्यक्त करने के लिए आप कौन-से शब्दों या वाक्यांशों का प्रयोग करते हैं। आप किसी बात से नाखुश होने के लिए किन शब्दों या वाक्यांशों का उपयोग करते हैं? इस ऑडियो को यहाँ रोकें।</w:t>
      </w:r>
    </w:p>
    <w:p>
      <w:pPr/>
      <w:r>
        <w:rPr>
          <w:lang w:val="hi_IN" w:bidi="hi_IN"/>
        </w:rPr>
      </w:r>
      <w:r>
        <w:rPr>
          <w:lang w:val="hi_IN" w:bidi="hi_IN"/>
        </w:rPr>
        <w:t>यहोवा शमूएल से बात करता है और शमूएल से कहता है कि वह लोगों के लिए एक राजा चुने। यहोवा समझाता है कि जब लोग शमूएल से उसके स्थान पर एक नया अगुवा देने की माँग करते हैं, तब वे केवल शमूएल को ही अपने अगुवे के रूप में अस्वीकार नहीं कर रहे हैं। लोग वास्तव में यहोवा को अपने राजा के रूप में अस्वीकार कर रहे हैं, क्योंकि शमूएल सहित न्यायियों को यहोवा ही चुनता है। इस माँग के द्वारा पुरनिए यह कह रहे हैं कि यहोवा उनके लिए पर्याप्त अच्छा राजा नहीं है, और यह कि एक मानवीय राजा तथा उसके पुत्र उससे बेहतर काम करेंगे।</w:t>
      </w:r>
    </w:p>
    <w:p>
      <w:pPr/>
      <w:r>
        <w:rPr>
          <w:lang w:val="hi_IN" w:bidi="hi_IN"/>
        </w:rPr>
      </w:r>
      <w:r>
        <w:rPr>
          <w:lang w:val="hi_IN" w:bidi="hi_IN"/>
        </w:rPr>
        <w:t>यहोवा कहता है कि इस्राएली बहुत समय से यहोवा को अस्वीकार कर रहे हैं। जिस समय यहोवा इस्राएलियों को मिस्र से निकाल लाया था, उस समय से लेकर उस दिन तक, इस्राएली यहोवा को छोड़ते रहे और अन्य झूठे देवताओं की उपासना करते रहे। और अब, इस्राएली शमूएल की अगुवाई को अस्वीकार करके शमूएल के साथ भी वैसा ही व्यवहार कर रहे हैं। फिर से, यहोवा ने शमूएल से कहा कि वह पुरनियों की बात मान ले, परन्तु पहले उन्हें अच्छी तरह समझाए कि राजा कैसा होगा। शमूएल को लोगों को गंभीरतापूर्वक चेतावनी देनी चाहिए कि जब कोई राजा उन पर शासन करेगा, तो वह क्या करेगा। तब इस्राएली देख सकेंगे कि एक मानवीय राजा यहोवा से कितना भिन्न होता है।</w:t>
      </w:r>
      <w:r>
        <w:rPr>
          <w:lang w:val="hi_IN" w:bidi="hi_IN"/>
        </w:rPr>
      </w:r>
    </w:p>
    <w:p>
      <w:pPr>
        <w:pStyle w:val="Heading3"/>
      </w:pPr>
      <w:r>
        <w:rPr>
          <w:lang w:val="hi_IN" w:bidi="hi_IN"/>
        </w:rPr>
        <w:t>घटनाओं को समझाना</w:t>
      </w:r>
    </w:p>
    <w:p>
      <w:pPr/>
      <w:r>
        <w:rPr>
          <w:lang w:val="hi_IN" w:bidi="hi_IN"/>
        </w:rPr>
      </w:r>
      <w:r>
        <w:rPr>
          <w:lang w:val="hi_IN" w:bidi="hi_IN"/>
        </w:rPr>
        <w:t>1 शमूएल 8:1–9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शमूएल अपने पुत्रों को न्यायी नियुक्त करता है। परन्तु शमूएल के पुत्र बेईमान हैं और गलत न्याय करने के लिए धन की भेंट स्वीकार करते हैं।</w:t>
      </w:r>
    </w:p>
    <w:p>
      <w:pPr/>
      <w:r>
        <w:rPr>
          <w:lang w:val="hi_IN" w:bidi="hi_IN"/>
        </w:rPr>
      </w:r>
      <w:r>
        <w:rPr>
          <w:b/>
          <w:lang w:val="hi_IN" w:bidi="hi_IN"/>
        </w:rPr>
        <w:t>दूसरे दृश्य में:</w:t>
      </w:r>
      <w:r>
        <w:rPr>
          <w:lang w:val="hi_IN" w:bidi="hi_IN"/>
        </w:rPr>
        <w:t xml:space="preserve"> इस्राएल के पुरनिए शमूएल के पास आते हैं और उससे एक राजा नियुक्त करने की माँग करते हैं, ताकि वह इस्राएलियों की अगुवाई करे और वे अन्य जातियों के समान हो जाएँ।</w:t>
      </w:r>
    </w:p>
    <w:p>
      <w:pPr/>
      <w:r>
        <w:rPr>
          <w:lang w:val="hi_IN" w:bidi="hi_IN"/>
        </w:rPr>
      </w:r>
      <w:r>
        <w:rPr>
          <w:b/>
          <w:lang w:val="hi_IN" w:bidi="hi_IN"/>
        </w:rPr>
        <w:t>तीसरे दृश्य में:</w:t>
      </w:r>
      <w:r>
        <w:rPr>
          <w:lang w:val="hi_IN" w:bidi="hi_IN"/>
        </w:rPr>
        <w:t xml:space="preserve"> शमूएल पुरनियों के अनुरोध के बारे में यहोवा से प्रार्थना करता है। यहोवा शमूएल से कहता है कि वह एक राजा चुने। यहोवा समझाता है कि लोग वास्तव में यहोवा को अपने राजा और अगुवे के रूप में अस्वीकार कर रहे हैं, जैसा वे मिस्र से निकलने के समय से करते आए हैं। यहोवा शमूएल से कहता है कि वह लोगों को चेतावनी दे कि राजा कैसा व्यवहार करेगा।</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शमूएल के पुत्र, योएल और अबिय्याह</w:t>
      </w:r>
    </w:p>
    <w:p>
      <w:pPr>
        <w:pStyle w:val="ListBullet"/>
        <w:spacing w:line="240" w:lineRule="auto"/>
        <w:ind w:left="720"/>
      </w:pPr>
      <w:r>
        <w:rPr>
          <w:lang w:val="hi_IN" w:bidi="hi_IN"/>
        </w:rPr>
      </w:r>
      <w:r>
        <w:rPr>
          <w:lang w:val="hi_IN" w:bidi="hi_IN"/>
        </w:rPr>
        <w:t>इस्राएल के पुरनिए</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इस कहानी का पहला दृश्य शायद पिछले भाग में विजय के कई वर्षों बाद शुरू होता है। शमूएल वृद्ध है, इतना वृद्ध कि उसके दो वयस्क पुत्र हैं। शमूएल अपने पुत्रों की नियुक्ति करता है या अपने पुत्रों को अगुवाई करने का अधिकार देता है। संभव है कि शमूएल को इस्राएलियों की अगुवाई करने में सहायता की आवश्यकता थी, या वह उस समय की तैयारी कर रहा था जब वह आगे अगुवाई करने में सक्षम नहीं रहेगा। शमूएल इस्राएल के मध्य भाग में स्थित रामाह नगर में रहता है, और जैसा कि पिछले विवरण में बताया गया है, वह कभी-कभी आसपास के नगरों की यात्रा भी करता है। शमूएल के पुत्र इस्राएल के दक्षिण में स्थित बेर्शेबा नगर में जाते हैं और वहाँ न्याय करते हैं। चूंकि शमूएल के पुत्र धन के लोभी हैं, इसलिए वे गलत निर्णय सुनाने के लिए गुप्त रूप से धन स्वीकार करते हैं। शमूएल अपने पुत्रों को रोकने या सुधारने के लिए पास नहीं है।</w:t>
      </w:r>
    </w:p>
    <w:p>
      <w:pPr/>
      <w:r>
        <w:rPr>
          <w:lang w:val="hi_IN" w:bidi="hi_IN"/>
        </w:rPr>
      </w:r>
      <w:r>
        <w:rPr>
          <w:lang w:val="hi_IN" w:bidi="hi_IN"/>
        </w:rPr>
        <w:t>दूसरा दृश्य पहले के कुछ समय बाद होता है। शमूएल के पुत्र इतने लंबे समय से न्याय कर रहे हैं कि लोग यह देख पाए हैं कि वे कितने बुरे हैं। इसलिए पुरनिए शमूएल से बात करने के लिए रामाह जाते हैं। पुरनिए शमूएल से एक ऐसे शब्द के साथ बात करने लगते हैं जिसका अर्थ है, "ध्यान दे! हम कुछ महत्वपूर्ण कहने वाले हैं!"</w:t>
      </w:r>
    </w:p>
    <w:p>
      <w:pPr/>
      <w:r>
        <w:rPr>
          <w:lang w:val="hi_IN" w:bidi="hi_IN"/>
        </w:rPr>
      </w:r>
      <w:r>
        <w:rPr>
          <w:lang w:val="hi_IN" w:bidi="hi_IN"/>
        </w:rPr>
        <w:t>यहाँ रुकें और इस प्रश्न पर समूह में चर्चा करें: अपनी संस्कृति में जब आप किसी महत्वपूर्ण विषय पर बात करना चाहते हैं, तब किसी का ध्यान आकर्षित करने के लिए कौन-से शब्द या वाक्यांश प्रयोग करते हैं? इस ऑडियो को यहाँ रोकें।</w:t>
      </w:r>
    </w:p>
    <w:p>
      <w:pPr/>
      <w:r>
        <w:rPr>
          <w:lang w:val="hi_IN" w:bidi="hi_IN"/>
        </w:rPr>
      </w:r>
      <w:r>
        <w:rPr>
          <w:lang w:val="hi_IN" w:bidi="hi_IN"/>
        </w:rPr>
        <w:t>पुरनिए दो समस्याओं का उल्लेख करते हैं। पहली बात तो यह है कि शमूएल वृद्ध है, इसलिए शमूएल अधिक समय तक इस्राएलियों की अगुवाई नहीं कर पाएगा। साथ ही, शमूएल के पुत्र अच्छे अगुवे नहीं हैं, इसलिए पुरनिए नहीं चाहते कि शमूएल की मृत्यु के बाद उसके पुत्र इस्राएलियों की अगुवाई करें। पुरनियों ने शमूएल से कहा कि इन समस्याओं का समाधान यह है कि एक नया अगुवा, अर्थात् एक राजा, नियुक्त किया जाए! इस्राएलियों ने अन्य जातियों के राजाओं को देखा था, और पुरनियों ने भी चाहा कि उनके पास एक राजा हो। शमूएल इस अनुरोध से खुश नहीं है।</w:t>
      </w:r>
    </w:p>
    <w:p>
      <w:pPr/>
      <w:r>
        <w:rPr>
          <w:lang w:val="hi_IN" w:bidi="hi_IN"/>
        </w:rPr>
      </w:r>
      <w:r>
        <w:rPr>
          <w:lang w:val="hi_IN" w:bidi="hi_IN"/>
        </w:rPr>
        <w:t>तीसरे दृश्य में, शमूएल यहोवा से बात करता है, और यहोवा शमूएल को बताता है कि उसे क्या करना है। यहोवा शमूएल से कहता है कि वह पुरनियों के अनुरोध को सुने। इसका अर्थ है कि शमूएल को वही करना चाहिए जो पुरनिए कहते हैं। यहोवा कहता है कि इस्राएली शमूएल के साथ वैसा ही व्यवहार कर रहे हैं जैसा इस्राएलियों ने यहोवा के साथ किया था। लोग शमूएल के जीवित रहते हुए ही उसे अपने अगुवे के रूप में अस्वीकार कर रहे हैं। इस्राएली एक भिन्न प्रकार के अगुवे की माँग कर रहे हैं, जिसे वे न्यायी से बेहतर समझते हैं। उसी प्रकार, जिस समय से यहोवा इस्राएलियों को मिस्र से निकाल लाया था, तब से वे यहोवा को भी अस्वीकार करते आए हैं। आज तक इस्राएली अन्य देवताओं की उपासना करते आ रहे हैं। इस्राएली सोचते हैं कि ये देवता यहोवा से बेहतर होंगे।</w:t>
      </w:r>
    </w:p>
    <w:p>
      <w:pPr/>
      <w:r>
        <w:rPr>
          <w:lang w:val="hi_IN" w:bidi="hi_IN"/>
        </w:rPr>
      </w:r>
      <w:r>
        <w:rPr>
          <w:lang w:val="hi_IN" w:bidi="hi_IN"/>
        </w:rPr>
        <w:t>यहोवा समझाता है कि जब इस्राएली एक नए अगुवे की माँग करते हैं, तब वे केवल शमूएल को नहीं, बल्कि एक बार फिर वास्तव में यहोवा को ही अस्वीकार कर रहे हैं। यहोवा ही इस्राएल के न्यायियों और अगुवों को चुनता रहा है। इसका अर्थ है कि यहोवा ही इस्राएल का राजा, अर्थात् उसका सर्वोच्च अगुवा था। इस माँग के द्वारा पुरनिए यह कह रहे हैं कि यहोवा एक पर्याप्त अच्छा राजा नहीं है और एक मानवीय राजा बेहतर काम करेगा।</w:t>
      </w:r>
    </w:p>
    <w:p>
      <w:pPr/>
      <w:r>
        <w:rPr>
          <w:lang w:val="hi_IN" w:bidi="hi_IN"/>
        </w:rPr>
      </w:r>
      <w:r>
        <w:rPr>
          <w:lang w:val="hi_IN" w:bidi="hi_IN"/>
        </w:rPr>
        <w:t>फिर से, यहोवा ने शमूएल से कहा कि वह लोगों की बात सुने और उनकी माँग के अनुसार करे। परन्तु शमूएल किसी राजा का अभिषेक करने से पहले लोगों को चेतावनी दे कि राजा उनके साथ क्या-क्या करेगा। शमूएल को स्पष्ट रूप से और गंभीरता से बात करनी चाहिए। इसका अर्थ है कि शमूएल को औपचारिक और गम्भीर ढंग से बोलना चाहिए, ताकि लोगों को समझ में आए कि यह सूचना कितनी महत्वपूर्ण है। राजा यह घोषित करेगा कि उसे कुछ विशेष अधिकार प्राप्त हैं, या कि कुछ कार्य ऐसे हैं जिन्हें राजा होने के कारण वह करने का अधिकार रखता है।</w:t>
      </w:r>
    </w:p>
    <w:p>
      <w:pPr/>
      <w:r>
        <w:rPr>
          <w:lang w:val="hi_IN" w:bidi="hi_IN"/>
        </w:rPr>
      </w:r>
      <w:r>
        <w:rPr>
          <w:lang w:val="hi_IN" w:bidi="hi_IN"/>
        </w:rPr>
        <w:t>यहाँ रुकें और इस प्रश्न पर समूह में चर्चा करें: उन अवसरों के बारे में सोचिए जब लोग किसी समारोह आदि के दौरान औपचारिक, गंभीर या गरिमापूर्ण तरीके से बोलते हैं। चर्चा करें कि आप उस प्रकार के बोलने का वर्णन कैसे करेंगे। इस ऑडियो को यहाँ रोकें।</w:t>
      </w:r>
    </w:p>
    <w:p>
      <w:pPr/>
      <w:r>
        <w:rPr>
          <w:lang w:val="hi_IN" w:bidi="hi_IN"/>
        </w:rPr>
      </w:r>
      <w:r>
        <w:rPr>
          <w:lang w:val="hi_IN" w:bidi="hi_IN"/>
        </w:rPr>
        <w:t>अब रुकें और अपनी संस्कृति में उन भूमिकाओं या व्यवसायों पर चर्चा करें जिनके साथ कुछ विशेष कर्तव्य और अधिकार जुड़े होते हैं, जैसे पति या किसी व्यवसाय का स्वामी। इस बात पर चर्चा कीजिए कि लोगों को ये भूमिकाएँ और विशेषाधिकार कैसे और क्यों मिलते हैं। इस पर चर्चा कीजिए कि इन लोगों द्वारा इन विशेषाधिकारों को लेने अथवा उनका उपयोग करने के तरीके का वर्णन करने के लिए आप किन शब्दों या वाक्यांशों का प्रयोग करेंगे। इस ऑडियो को यहाँ रोकें।</w:t>
      </w:r>
    </w:p>
    <w:p>
      <w:pPr/>
      <w:r>
        <w:rPr>
          <w:lang w:val="hi_IN" w:bidi="hi_IN"/>
        </w:rPr>
      </w:r>
      <w:r>
        <w:rPr>
          <w:lang w:val="hi_IN" w:bidi="hi_IN"/>
        </w:rPr>
        <w:t>जब यहोवा ने इस्राएलियों को अपनी व्यवस्था दी थी, तब उसने पहले ही उन्हें राजाओं के खतरों के विषय में चेतावनी दे दी थी। यहोवा इस्राएलियों को स्मरण करा रहा है कि यह एक महत्वपूर्ण चुनाव है, और यहोवा इस्राएलियों को दिखा रहा है कि एक मानवीय राजा उनकी अगुवाई यहोवा से भिन्न रीति से कैसे करेगा।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8:1–9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शमूएल के पुत्र, योएल और अबिय्याह</w:t>
      </w:r>
    </w:p>
    <w:p>
      <w:pPr>
        <w:pStyle w:val="ListBullet"/>
        <w:spacing w:line="240" w:lineRule="auto"/>
        <w:ind w:left="720"/>
      </w:pPr>
      <w:r>
        <w:rPr>
          <w:lang w:val="hi_IN" w:bidi="hi_IN"/>
        </w:rPr>
      </w:r>
      <w:r>
        <w:rPr>
          <w:lang w:val="hi_IN" w:bidi="hi_IN"/>
        </w:rPr>
        <w:t>इस्राएल के पुरनिए</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उत्तर निम्नलिखित हैं।</w:t>
      </w:r>
    </w:p>
    <w:p>
      <w:pPr/>
      <w:r>
        <w:rPr>
          <w:lang w:val="hi_IN" w:bidi="hi_IN"/>
        </w:rPr>
      </w:r>
      <w:r>
        <w:rPr>
          <w:lang w:val="hi_IN" w:bidi="hi_IN"/>
        </w:rPr>
        <w:t>जब शमूएल वृद्ध हो गया, तब उसने अपने पुत्रों को इस्राएल में न्यायी नियुक्त किया। शमूएल का बड़ा पुत्र योएल था, और उसका दूसरा पुत्र अबिय्याह था। योएल और अबिय्याह ने बेर्शेबा नगर में न्यायियों के रूप में कार्य किया। लेकिन शमूएल के पुत्रों ने शमूएल के अच्छे उदाहरण का अनुसरण नहीं किया। शमूएल के पुत्र केवल धन कमाने में रुचि रखते थे, इसलिए वे रिश्वत लेकर गलत निर्णय सुनाते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योएल और अबिय्याह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इसलिए इस्राएल के सभी पुरनिए शमूएल से बात करने के लिए एक साथ रामाह गए। पुरनियों ने शमूएल से कहा, “देखिए, अब आप वृद्ध हो गए हैं, परन्तु आपके पुत्र आपके अच्छे उदाहरण पर नहीं चलते।” “इसलिए अब हमारे लिए एक राजा नियुक्त कीजिए, जो हमारी अगुवाई करे, ताकि हम भी अन्य सभी जातियों के समान एक राजा रख सकें।”</w:t>
      </w:r>
    </w:p>
    <w:p>
      <w:pPr/>
      <w:r>
        <w:rPr>
          <w:lang w:val="hi_IN" w:bidi="hi_IN"/>
        </w:rPr>
      </w:r>
      <w:r>
        <w:rPr>
          <w:lang w:val="hi_IN" w:bidi="hi_IN"/>
        </w:rPr>
        <w:t>परन्तु शमूएल को पुरनियों की राजा माँगने की यह विनती अच्छी नहीं लगी। शमूएल ने यहोवा से प्रार्थना की और यहोवा को वह बताया जो लोगों ने माँगा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पुरनियों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ने शमूएल से कहा, "लोगों के कहने के अनुसार ही कर। तुम सोचते हो कि लोग केवल तुम्हें अस्वीकार कर रहे हैं, परन्तु वास्तव में वे मुझे अपने राजा के रूप में अस्वीकार कर रहे हैं। जब से मैंने इस्राएलियों को मिस्र से छुड़ाकर निकाला है, तब से ये लोग मुझसे फिरते रहे हैं और अन्य देवताओं की उपासना करके मुझे अस्वीकार करते आए हैं। उसी प्रकार, लोग तुम्हें भी अपने अगुवे के रूप में अस्वीकार कर रहे हैं। इसलिए अब लोगों की बात मान लो, परन्तु उन्हें स्पष्ट रूप से चेतावनी देना और बता देना कि उनके राजा उनके साथ क्या-क्या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8:1–9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शमूएल अपने पुत्रों को इस्राएल के लिए न्यायी </w:t>
      </w:r>
      <w:r>
        <w:rPr>
          <w:b/>
          <w:lang w:val="hi_IN" w:bidi="hi_IN"/>
        </w:rPr>
        <w:t>नियुक्त करता है</w:t>
      </w:r>
      <w:r>
        <w:rPr>
          <w:lang w:val="hi_IN" w:bidi="hi_IN"/>
        </w:rPr>
        <w:t>। नियुक्त करने का अर्थ है किसी व्यक्ति को कोई कार्य या पद सौंपना और उसे एक निश्चित तरीके से कार्य करने का अधिकार प्रदान करना। नियुक्ति के लिए उसी शब्द या वाक्यांश का उपयोग करें जिसका उपयोग आपने पिछले भागों में किया है।</w:t>
      </w:r>
    </w:p>
    <w:p>
      <w:pPr/>
      <w:r>
        <w:rPr>
          <w:lang w:val="hi_IN" w:bidi="hi_IN"/>
        </w:rPr>
      </w:r>
      <w:r>
        <w:rPr>
          <w:lang w:val="hi_IN" w:bidi="hi_IN"/>
        </w:rPr>
        <w:t>न्यायी ऐसे अगुवे थे जो तर्क या विवादों को सुलझाने में मदद करते थे और कभी-कभी युद्ध में इस्राएलियों की अगुवाई करते थे। परमेश्वर ने शमूएल के पुत्रों को छोड़कर सभी न्यायियों को चुना।</w:t>
      </w:r>
    </w:p>
    <w:p>
      <w:pPr/>
      <w:r>
        <w:rPr>
          <w:lang w:val="hi_IN" w:bidi="hi_IN"/>
        </w:rPr>
      </w:r>
      <w:r>
        <w:rPr>
          <w:lang w:val="hi_IN" w:bidi="hi_IN"/>
        </w:rPr>
        <w:t xml:space="preserve">यहाँ रुकें और समूह में चर्चा करें कि आप </w:t>
      </w:r>
      <w:r>
        <w:rPr>
          <w:b/>
          <w:lang w:val="hi_IN" w:bidi="hi_IN"/>
        </w:rPr>
        <w:t>न्यायी</w:t>
      </w:r>
      <w:r>
        <w:rPr>
          <w:lang w:val="hi_IN" w:bidi="hi_IN"/>
        </w:rPr>
        <w:t xml:space="preserve"> के लिए किस शब्द या वाक्यांश का उपयोग करेंगे। अधिक जानकारी के लिए मुख्य शब्दावली में न्यायी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b/>
          <w:lang w:val="hi_IN" w:bidi="hi_IN"/>
        </w:rPr>
        <w:t>इस्राएल</w:t>
      </w:r>
      <w:r>
        <w:rPr>
          <w:lang w:val="hi_IN" w:bidi="hi_IN"/>
        </w:rPr>
        <w:t xml:space="preserve"> उस देश का नाम है जहाँ इस्राएली रहते थे। कभी-कभी इस्राएल शब्द अब्राहम के सभी वंशजों को एक साथ दर्शाता है। तब इसका अर्थ “इस्राएली” या “इस्राएल के लोग” ही होता है। इस्राएल के बारे में अधिक जानकारी के लिए, मुख्य शब्दावली देखें। इस्राएल के लिए उसी शब्द या वाक्यांश का प्रयोग करें जिसका प्रयोग आपने पिछले भागों में किया है। </w:t>
      </w:r>
    </w:p>
    <w:p>
      <w:pPr/>
      <w:r>
        <w:rPr>
          <w:lang w:val="hi_IN" w:bidi="hi_IN"/>
        </w:rPr>
      </w:r>
      <w:r>
        <w:rPr>
          <w:lang w:val="hi_IN" w:bidi="hi_IN"/>
        </w:rPr>
        <w:t>शमूएल के पुत्र न्याय को रोकने या बिगाड़ने के लिए रिश्वत अथवा धन के उपहार स्वीकार करते हैं। न्याय तब होता है जब कोई व्यक्ति किसी दूसरे व्यक्ति के साथ व्यवस्था के अनुसार निष्पक्ष व्यवहार करता है। योएल और अबिय्याह ऐसे गलत और अन्यायी निर्णय सुनाते थे जो परमेश्वर की व्यवस्था के अनुसार नहीं थे।</w:t>
      </w:r>
    </w:p>
    <w:p>
      <w:pPr/>
      <w:r>
        <w:rPr>
          <w:lang w:val="hi_IN" w:bidi="hi_IN"/>
        </w:rPr>
      </w:r>
      <w:r>
        <w:rPr>
          <w:lang w:val="hi_IN" w:bidi="hi_IN"/>
        </w:rPr>
        <w:t xml:space="preserve">यहाँ रुकें और समूह में चर्चा करें कि आप </w:t>
      </w:r>
      <w:r>
        <w:rPr>
          <w:b/>
          <w:lang w:val="hi_IN" w:bidi="hi_IN"/>
        </w:rPr>
        <w:t>न्याय</w:t>
      </w:r>
      <w:r>
        <w:rPr>
          <w:lang w:val="hi_IN" w:bidi="hi_IN"/>
        </w:rPr>
        <w:t xml:space="preserve"> के लिए किस शब्द या वाक्यांश का उपयोग करेंगे। अधिक जानकारी के लिए मुख्य शब्दावली में न्याय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क्योंकि ये नए अगुवे न्यायपूर्ण नहीं हैं, इसलिए इस्राएली </w:t>
      </w:r>
      <w:r>
        <w:rPr>
          <w:b/>
          <w:lang w:val="hi_IN" w:bidi="hi_IN"/>
        </w:rPr>
        <w:t>पुरनिए</w:t>
      </w:r>
      <w:r>
        <w:rPr>
          <w:lang w:val="hi_IN" w:bidi="hi_IN"/>
        </w:rPr>
        <w:t xml:space="preserve"> शमूएल से बात करने के लिए जाते हैं। उस समय एक पुरनिया सामान्यतः किसी बड़े परिवार या गोत्र का मुखिया होता था, जिसके पास समुदाय में अधिकार होता था। पुरनियों का एक समूह मिलकर समुदाय के मामलों पर निर्णय लेने के लिए इकट्ठा होता था। पुरनियों के बारे में अधिक जानकारी के लिए, मुख्य शब्दावली को देखें। पुरनियों के लिए वही शब्द या वाक्यांश प्रयोग करें, जो आपने पिछले भागों में प्रयोग किया है। </w:t>
      </w:r>
    </w:p>
    <w:p>
      <w:pPr/>
      <w:r>
        <w:rPr>
          <w:lang w:val="hi_IN" w:bidi="hi_IN"/>
        </w:rPr>
      </w:r>
      <w:r>
        <w:rPr>
          <w:lang w:val="hi_IN" w:bidi="hi_IN"/>
        </w:rPr>
        <w:t xml:space="preserve">पुरनिए शमूएल से अन्य जातियों की तरह एक </w:t>
      </w:r>
      <w:r>
        <w:rPr>
          <w:b/>
          <w:lang w:val="hi_IN" w:bidi="hi_IN"/>
        </w:rPr>
        <w:t>राजा</w:t>
      </w:r>
      <w:r>
        <w:rPr>
          <w:lang w:val="hi_IN" w:bidi="hi_IN"/>
        </w:rPr>
        <w:t xml:space="preserve"> नियुक्त करने के लिए कहते हैं। राजा वह व्यक्ति था जो किसी शहर या क्षेत्र पर शासन करता था। एक राजा आमतौर पर अपने पूरे जीवन भर शासन करता था और अपना अधिकार अपने एक पुत्र को दे देता था। राजाओं के पास न्यायियों से अधिक अधिकार और शक्ति थी। राजा के बारे में अधिक जानकारी के लिए, मुख्य शब्दावली देखें। राजा के लिए उसी शब्द या वाक्यांश का उपयोग करें जिसका उपयोग आपने पिछले भागों में किया था। </w:t>
      </w:r>
    </w:p>
    <w:p>
      <w:pPr/>
      <w:r>
        <w:rPr>
          <w:lang w:val="hi_IN" w:bidi="hi_IN"/>
        </w:rPr>
      </w:r>
      <w:r>
        <w:rPr>
          <w:lang w:val="hi_IN" w:bidi="hi_IN"/>
        </w:rPr>
        <w:t>एक राष्ट्र लोगों का ऐसा समूह होता है जो एक साथ जुड़ा होता है, एक ही देश में रहता है, और जिसका एक ही शासक होता है।</w:t>
      </w:r>
    </w:p>
    <w:p>
      <w:pPr/>
      <w:r>
        <w:rPr>
          <w:lang w:val="hi_IN" w:bidi="hi_IN"/>
        </w:rPr>
      </w:r>
      <w:r>
        <w:rPr>
          <w:lang w:val="hi_IN" w:bidi="hi_IN"/>
        </w:rPr>
        <w:t xml:space="preserve">यहाँ रुकें और समूह में चर्चा करें कि आप </w:t>
      </w:r>
      <w:r>
        <w:rPr>
          <w:b/>
          <w:lang w:val="hi_IN" w:bidi="hi_IN"/>
        </w:rPr>
        <w:t>जाति</w:t>
      </w:r>
      <w:r>
        <w:rPr>
          <w:lang w:val="hi_IN" w:bidi="hi_IN"/>
        </w:rPr>
        <w:t xml:space="preserve"> के लिए किस शब्द या वाक्यांश का उपयोग करेंगे। अधिक जानकारी के लिए मुख्य शब्दावली में जाति शब्द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क्योंकि शमूएल इस बात से दुखी है कि लोगों ने यह अनुरोध किया है, इसलिए शमूएल यहोवा से </w:t>
      </w:r>
      <w:r>
        <w:rPr>
          <w:b/>
          <w:lang w:val="hi_IN" w:bidi="hi_IN"/>
        </w:rPr>
        <w:t>प्रार्थना</w:t>
      </w:r>
      <w:r>
        <w:rPr>
          <w:lang w:val="hi_IN" w:bidi="hi_IN"/>
        </w:rPr>
        <w:t xml:space="preserve"> करता है। प्रार्थना करने का अर्थ है परमेश्वर से संवाद करना या उससे बात करना। प्रार्थना के बारे में अधिक जानकारी के लिए, मुख्य शब्दावली को देखें। प्रार्थना के लिए उसी शब्द या वाक्यांश का उपयोग करें जो आपने पिछले भागों में उपयोग किया है।</w:t>
      </w:r>
    </w:p>
    <w:p>
      <w:pPr/>
      <w:r>
        <w:rPr>
          <w:lang w:val="hi_IN" w:bidi="hi_IN"/>
        </w:rPr>
      </w:r>
      <w:r>
        <w:rPr>
          <w:b/>
          <w:lang w:val="hi_IN" w:bidi="hi_IN"/>
        </w:rPr>
        <w:t>यहोवा</w:t>
      </w:r>
      <w:r>
        <w:rPr>
          <w:lang w:val="hi_IN" w:bidi="hi_IN"/>
        </w:rPr>
        <w:t xml:space="preserve"> परमेश्वर का वास्तविक नाम है।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यहोवा कहता है कि इस्राएली अन्य </w:t>
      </w:r>
      <w:r>
        <w:rPr>
          <w:b/>
          <w:lang w:val="hi_IN" w:bidi="hi_IN"/>
        </w:rPr>
        <w:t>देवताओं</w:t>
      </w:r>
      <w:r>
        <w:rPr>
          <w:lang w:val="hi_IN" w:bidi="hi_IN"/>
        </w:rPr>
        <w:t xml:space="preserve"> की उपासना करते आ रहे हैं। ये झूठे देवता हैं। देवताओं के बारे में अधिक जानकारी के लिए, मुख्य शब्दावली देखें। देवताओं के लिए उसी शब्द या वाक्यांश का उपयोग करें जिसका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8:10–22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8:10–22 को सुनें और अपने मन में रखें।</w:t>
      </w:r>
    </w:p>
    <w:p>
      <w:pPr/>
      <w:r>
        <w:rPr>
          <w:lang w:val="hi_IN" w:bidi="hi_IN"/>
        </w:rPr>
      </w:r>
      <w:r>
        <w:rPr>
          <w:lang w:val="hi_IN" w:bidi="hi_IN"/>
        </w:rPr>
        <w:t>यदि सम्भव हो, तो 1 शमूएल 8:10–22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8:10–22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जब शमूएल लोगों की राजा की माँग के विषय में यहोवा से बात कर चुका, तब उसने फिर से पुरनियों से बात की। शमूएल ने समझाया कि एक राजा के अधीन जीवन कैसा होगा। शमूएल पुरनियों को चेतावनी देने का प्रयास कर रहा है कि उनकी यह माँग अच्छी नहीं है, क्योंकि राजा लोगों से बहुत-सी चीज़ें ले लेंगे। लेकिन, इस्राएली बात नहीं मानते और इस बात पर अड़े रहते हैं कि वे फिर भी एक राजा चाहते हैं। जब शमूएल ने फिर से यहोवा से बात की, तब यहोवा ने कहा कि लोगों की इच्छा के अनुसार करो और उनके लिए एक मानव राजा चुन लो।</w:t>
      </w:r>
    </w:p>
    <w:p>
      <w:pPr/>
      <w:r>
        <w:rPr>
          <w:lang w:val="hi_IN" w:bidi="hi_IN"/>
        </w:rPr>
      </w:r>
      <w:r>
        <w:rPr>
          <w:lang w:val="hi_IN" w:bidi="hi_IN"/>
        </w:rPr>
        <w:t>सबसे पहले, शमूएल वह सब कुछ दोहराता है जो यहोवा ने लोगों से कहा है। फिर शमूएल लोगों को समझाता है कि एक राजा को क्या करने का अधिकार होगा। शमूएल शायद उन पुरनियों से बात कर रहा है जिनसे शमूएल पिछले भाग में बात की थी। शमूएल कहता है कि ये राजाओं के अधिकार हैं या राजाओं के पास ये काम करने का अधिकार है।</w:t>
      </w:r>
    </w:p>
    <w:p>
      <w:pPr/>
      <w:r>
        <w:rPr>
          <w:lang w:val="hi_IN" w:bidi="hi_IN"/>
        </w:rPr>
      </w:r>
      <w:r>
        <w:rPr>
          <w:lang w:val="hi_IN" w:bidi="hi_IN"/>
        </w:rPr>
        <w:t>यहाँ रुकें और इस प्रश्न पर समूह में चर्चा करें: आपकी संस्कृति के इतिहास में राजाओं या सर्वोच्च शासकों का व्यवहार कैसा रहा है? लोगों ने शासकों से किस तरह के व्यवहार की उम्मीद की? लोग इन बातों की उम्मीद क्यों करते हैं? इस ऑडियो को यहाँ रोकें।</w:t>
      </w:r>
    </w:p>
    <w:p>
      <w:pPr/>
      <w:r>
        <w:rPr>
          <w:lang w:val="hi_IN" w:bidi="hi_IN"/>
        </w:rPr>
      </w:r>
      <w:r>
        <w:rPr>
          <w:lang w:val="hi_IN" w:bidi="hi_IN"/>
        </w:rPr>
        <w:t>एक राजा इस्राएलियों के पुत्रों और पुत्रियों को ले लेगा और उन्हें राजा की सेवा करने के लिए मजबूर करेगा। राजा इन लोगों को मजदूरी दे सकता था, या उनसे बिना किसी भुगतान के भी काम करवा सकता था। किसी भी स्थिति में, राजा लोगों को सेवा करने के लिए बाध्य करता है, चाहे वे ऐसा करना चाहें या नहीं।</w:t>
      </w:r>
    </w:p>
    <w:p>
      <w:pPr/>
      <w:r>
        <w:rPr>
          <w:lang w:val="hi_IN" w:bidi="hi_IN"/>
        </w:rPr>
      </w:r>
      <w:r>
        <w:rPr>
          <w:lang w:val="hi_IN" w:bidi="hi_IN"/>
        </w:rPr>
        <w:t>एक राजा इस्राएलियों के पुत्रों को ले लेगा और उनसे अपनी सेना में काम कराएगा। राजा लोगों के कुछ पुत्रों से अपने रथ चलवाएगा। रथ गाड़ी जैसे वाहन होते थे जिनके दो पहिए होते थे। घोड़े रथों को खींचते थे, और दो आदमी, एक चलानेवाला और एक योद्धा, युद्ध में रथ पर सवार होकर जाते थे।</w:t>
      </w:r>
    </w:p>
    <w:p>
      <w:pPr/>
      <w:r>
        <w:rPr>
          <w:lang w:val="hi_IN" w:bidi="hi_IN"/>
        </w:rPr>
      </w:r>
      <w:r>
        <w:rPr>
          <w:lang w:val="hi_IN" w:bidi="hi_IN"/>
        </w:rPr>
        <w:t>यहाँ रुकें और समूह में एक रथ के चित्र को देखें। इस ऑडियो को यहाँ रोकें।</w:t>
      </w:r>
    </w:p>
    <w:p>
      <w:pPr/>
      <w:r>
        <w:rPr>
          <w:lang w:val="hi_IN" w:bidi="hi_IN"/>
        </w:rPr>
      </w:r>
      <w:r>
        <w:rPr>
          <w:lang w:val="hi_IN" w:bidi="hi_IN"/>
        </w:rPr>
        <w:t>राजा इस्राएलियों के कुछ पुत्रों को अपने घोड़ों के साथ सेवा करने के लिए नियुक्त करेगा, और वे घोड़ों पर सवार होकर युद्ध में जाएँगे। अन्य पुत्रों को धावकों के रूप में राजा के रथ के आगे-आगे दौड़ना पड़ेगा। उस समय कुछ लोगों का एक दल राजा के रथों के आगे-आगे दौड़ता था, ताकि मार्ग साफ़ कर सके और राजा की रक्षा कर सके। एक राजा इस्राएलियों के पुत्रों से सेनापतियों या सैन्य नायकों के रूप में सेवा भी कराएगा। ये सेनापति 50 पुरुषों से लेकर 1,000 पुरुषों तक के सैनिकों के समूह के प्रभारी होंगे। ये मानक आकार के समूह थे, इसलिए कभी-कभी लोग इन समूहों को ही “हज़ार” या “पचास” कहकर पुकारते थे।</w:t>
      </w:r>
    </w:p>
    <w:p>
      <w:pPr/>
      <w:r>
        <w:rPr>
          <w:lang w:val="hi_IN" w:bidi="hi_IN"/>
        </w:rPr>
      </w:r>
      <w:r>
        <w:rPr>
          <w:lang w:val="hi_IN" w:bidi="hi_IN"/>
        </w:rPr>
        <w:t>यहाँ रुकें और समूह में इस प्रश्न पर चर्चा करें: आपकी संस्कृति में, सेनाएँ या सैन्य समूह किस तरह के होते हैं? अगुवे सैनिकों को कैसे व्यवस्थित करते हैं? सैनिकों का प्रभारी कौन है? इस ऑडियो को यहाँ रोकें।</w:t>
      </w:r>
    </w:p>
    <w:p>
      <w:pPr/>
      <w:r>
        <w:rPr>
          <w:lang w:val="hi_IN" w:bidi="hi_IN"/>
        </w:rPr>
      </w:r>
      <w:r>
        <w:rPr>
          <w:lang w:val="hi_IN" w:bidi="hi_IN"/>
        </w:rPr>
        <w:t>एक राजा इस्राएलियों के पुत्रों से अपने खेत जोतवाएगा और बुवाई के लिए भूमि तैयार करवाएगा, फिर उनसे अपनी फसल की कटाई और उपज इकट्ठी करवाएगा। अन्य पुत्रों को राजा की सेना में सैनिकों के लिए हथियार और घोड़ों के लिए उपकरण बनाने होंगे।</w:t>
      </w:r>
    </w:p>
    <w:p>
      <w:pPr/>
      <w:r>
        <w:rPr>
          <w:lang w:val="hi_IN" w:bidi="hi_IN"/>
        </w:rPr>
      </w:r>
      <w:r>
        <w:rPr>
          <w:lang w:val="hi_IN" w:bidi="hi_IN"/>
        </w:rPr>
        <w:t>राजा केवल लोगों के पुत्रों को ही अपने काम के लिए नहीं लेगा, बल्कि राजा इस्राएलियों की पुत्रियों को भी ले लेगा। राजा इन स्त्रियों को राजा की सेवा में लगाकर इत्र बनाने वाली बनाएगा, जो इत्र और सम्भवतः औषधियों के लिए सुगंधित तेलों और मसालों का मिश्रण तैयार करेंगी। अन्य पुत्रियों को राजा के लिए भोजन पकाना होगा और रोटियाँ सेंकनी होंगी।</w:t>
      </w:r>
    </w:p>
    <w:p>
      <w:pPr/>
      <w:r>
        <w:rPr>
          <w:lang w:val="hi_IN" w:bidi="hi_IN"/>
        </w:rPr>
      </w:r>
      <w:r>
        <w:rPr>
          <w:lang w:val="hi_IN" w:bidi="hi_IN"/>
        </w:rPr>
        <w:t>एक राजा इस्राएलियों की भूमि और उनकी संपत्ति भी ले लेगा। एक राजा इस्राएलियों की सबसे अच्छी भूमि, अर्थात् उनके उपजाऊ खेत, जहाँ वे गेहूँ जैसे अनाज उगाते हैं, अपने लिए ले लेगा। राजा लोगों की दाखबारी ले लेगा, अर्थात् वे अंगूर के बगीचे जहाँ लोग अंगूर उगाते हैं। राजा लोगों के जैतून के बाग ले लेगा, अर्थात् वे वृक्षों के समूह जिनमें जैतून के फल उगते हैं। एक राजा सबसे उपजाऊ खेत, वे दाख की बारियां जहाँ सबसे बड़े अंगूर उगते हैं, और वे जैतून के बाग जहाँ सबसे अधिक जैतून पैदा होते हैं, अपने लिए ले लेगा। राजा इस भूमि को अपने अधिकारियों और परिचारकों, या विश्वासपात्र सेवकों को दे देगा, सम्भवतः उनकी निष्ठा बनाए रखने और उन्हें पुरस्कृत करने के लिए।</w:t>
      </w:r>
    </w:p>
    <w:p>
      <w:pPr/>
      <w:r>
        <w:rPr>
          <w:lang w:val="hi_IN" w:bidi="hi_IN"/>
        </w:rPr>
      </w:r>
      <w:r>
        <w:rPr>
          <w:lang w:val="hi_IN" w:bidi="hi_IN"/>
        </w:rPr>
        <w:t>यहाँ रुकें और समूह में एक दाख की बारी और जैतून के बगीचे की तस्वीर देखें। इस ऑडियो को यहाँ रोकें।</w:t>
      </w:r>
    </w:p>
    <w:p>
      <w:pPr/>
      <w:r>
        <w:rPr>
          <w:lang w:val="hi_IN" w:bidi="hi_IN"/>
        </w:rPr>
      </w:r>
      <w:r>
        <w:rPr>
          <w:lang w:val="hi_IN" w:bidi="hi_IN"/>
        </w:rPr>
        <w:t>इसके बाद राजा उन खेतों में इस्राएलियों द्वारा उगाई गई उपज का कर या एक भाग लेगा, जो उनके पास बचे रहेंगे। राजा उनके अनाज और दाखरस के लिए उगाए गए अंगूरों का दसवाँ भाग ले लेगा। लोग जो कुछ भी उपजाएँगे, उसमें से प्रत्येक दस भागों में एक भाग राजा ले लेगा। फिर राजा वह भोजन अपने महत्वपूर्ण अधिकारियों और विश्वासपात्र सेवकों को देगा। इस्राएल के आसपास की अन्य जातियों के राजा भी सामान्यतः ऐसा ही करते थे।</w:t>
      </w:r>
    </w:p>
    <w:p>
      <w:pPr/>
      <w:r>
        <w:rPr>
          <w:lang w:val="hi_IN" w:bidi="hi_IN"/>
        </w:rPr>
      </w:r>
      <w:r>
        <w:rPr>
          <w:lang w:val="hi_IN" w:bidi="hi_IN"/>
        </w:rPr>
        <w:t>राजा इस्राएलियों के दासों और दासियों को भी ले लेगा, इसलिए उन सेवकों को इसके बजाय राजा की सेवा करनी होगी। एक राजा अपने उपयोग के लिए इस्राएलियों के सबसे अच्छे गदहों को भी ले लेगा। गदहे महत्वपूर्ण पशु थे जो भारी बोझ उठाते थे और खेती के उपकरण खींचते थे।</w:t>
      </w:r>
    </w:p>
    <w:p>
      <w:pPr/>
      <w:r>
        <w:rPr>
          <w:lang w:val="hi_IN" w:bidi="hi_IN"/>
        </w:rPr>
      </w:r>
      <w:r>
        <w:rPr>
          <w:lang w:val="hi_IN" w:bidi="hi_IN"/>
        </w:rPr>
        <w:t>यहाँ रुकें और समूह के रूप में गधे की एक तस्वीर देखें। इस ऑडियो को यहाँ रोकें।</w:t>
      </w:r>
    </w:p>
    <w:p>
      <w:pPr/>
      <w:r>
        <w:rPr>
          <w:lang w:val="hi_IN" w:bidi="hi_IN"/>
        </w:rPr>
      </w:r>
      <w:r>
        <w:rPr>
          <w:lang w:val="hi_IN" w:bidi="hi_IN"/>
        </w:rPr>
        <w:t>कुछ संस्करणों में कहा गया है कि राजा उनके सबसे अच्छे युवकों को राजा की सेवा करने के लिए ले लेगा। अन्य संस्करण कहते हैं कि राजा लोगों के सबसे अच्छे मवेशियों को ले लेगा। राजा निश्चित रूप से लोगों के युवकों और उनके मवेशियों दोनों को ले लेगा, परन्तु यहाँ प्रयोग किया गया सबसे उपयुक्त शब्द सम्भवतः मवेशी है। राजा भेड़ों और बकरियों के झुंडों का भी दसवाँ भाग ले लेगा।</w:t>
      </w:r>
    </w:p>
    <w:p>
      <w:pPr/>
      <w:r>
        <w:rPr>
          <w:lang w:val="hi_IN" w:bidi="hi_IN"/>
        </w:rPr>
      </w:r>
      <w:r>
        <w:rPr>
          <w:lang w:val="hi_IN" w:bidi="hi_IN"/>
        </w:rPr>
        <w:t>यहाँ रुकें और समूह में मवेशियों, बकरियों और भेड़ों की तस्वीरें देखें। इस ऑडियो को यहाँ रोकें।</w:t>
      </w:r>
    </w:p>
    <w:p>
      <w:pPr/>
      <w:r>
        <w:rPr>
          <w:lang w:val="hi_IN" w:bidi="hi_IN"/>
        </w:rPr>
      </w:r>
      <w:r>
        <w:rPr>
          <w:lang w:val="hi_IN" w:bidi="hi_IN"/>
        </w:rPr>
        <w:t>यहाँ रुकें और इस प्रश्न पर समूह में चर्चा करें: अपने इतिहास के शासकों द्वारा किए गए कार्यों की तुलना उन बातों से कीजिए जो शमूएल ने राजाओं के बारे में कही थीं कि वे क्या-क्या कर सकते हैं। इस बारे में बात करें कि उन्होंने किन चीज़ों को लिया या उनका उपयोग किया। आपके विचार में उन्होंने ये काम क्यों किए? इस ऑडियो को यहाँ रोकें।</w:t>
      </w:r>
    </w:p>
    <w:p>
      <w:pPr/>
      <w:r>
        <w:rPr>
          <w:lang w:val="hi_IN" w:bidi="hi_IN"/>
        </w:rPr>
      </w:r>
      <w:r>
        <w:rPr>
          <w:lang w:val="hi_IN" w:bidi="hi_IN"/>
        </w:rPr>
        <w:t>अंत में, इस्राएली राजा के दास बन जाएँगे। शीघ्र ही इस्राएलियों के शत्रु इस्राएलियों को न्यायियों के समय के समान अब और नहीं सताएँगे। परन्तु इसके बजाय, इस्राएलियों का अपना राजा उन पर अत्याचार करेगा! जब वह समय आएगा, तब इस्राएली अपने कष्ट के कारण यहोवा के सामने चिल्लाएँगे या ज़ोर-शोर से विरोध करेंगे। इस्राएली अपने राजा के कारण यहोवा से राहत माँगेंगे। किन्तु जब इस्राएली पूछेंगे, तब यहोवा उन्हें उत्तर नहीं देगा। इस्राएलियों को अपनी पसंद के परिणामों के साथ जीना पड़ेगा।</w:t>
      </w:r>
    </w:p>
    <w:p>
      <w:pPr/>
      <w:r>
        <w:rPr>
          <w:lang w:val="hi_IN" w:bidi="hi_IN"/>
        </w:rPr>
      </w:r>
      <w:r>
        <w:rPr>
          <w:lang w:val="hi_IN" w:bidi="hi_IN"/>
        </w:rPr>
        <w:t>जब शमूएल यह सब कह चुका, तब इस्राएल के पुरनियों ने उसकी सलाह को अस्वीकार कर दिया। पुरनियों ने कहा, “नहीं!” हम तुम पर विश्वास नहीं करते हैं! यह वास्तव में नहीं होगा!" फिर से, पुरनिए कहते हैं कि वे अन्य जातियों के समान होना चाहते हैं। पुरनिए चाहते हैं कि एक राजा उनकी अगुवाई और न्याय करे। पुरनिये नहीं चाहते थे कि यहोवा उनकी ओर से युद्धों में उनका अगुवा बने, जैसा कि यहोवा पहले करता आया था। इसके बजाय, लोग चाहते थे कि एक राजा उनकी अगुवाई करे और उनके लिए उनके युद्धों में लड़े।</w:t>
      </w:r>
    </w:p>
    <w:p>
      <w:pPr/>
      <w:r>
        <w:rPr>
          <w:lang w:val="hi_IN" w:bidi="hi_IN"/>
        </w:rPr>
      </w:r>
      <w:r>
        <w:rPr>
          <w:lang w:val="hi_IN" w:bidi="hi_IN"/>
        </w:rPr>
        <w:t>लोगों की सारी बातें सुनने के बाद, शमूएल यहोवा को बताता है कि लोगों ने क्या निर्णय लिया है। फिर से, यहोवा कहता है कि वह लोगों की बात सुने और वे जो मांगते हैं वही करे। शमूएल को इस्राएलियों पर शासन करने के लिए एक राजा नियुक्त करना चाहिए। क्योंकि अब शमूएल एक राजा की खोज आरम्भ करने वाला था, इसलिए उसने इस्राएल के पुरनियों से कहा कि वे अपने-अपने नगरों को लौट जाएँ।</w:t>
      </w:r>
      <w:r>
        <w:rPr>
          <w:lang w:val="hi_IN" w:bidi="hi_IN"/>
        </w:rPr>
      </w:r>
    </w:p>
    <w:p>
      <w:pPr>
        <w:pStyle w:val="Heading3"/>
      </w:pPr>
      <w:r>
        <w:rPr>
          <w:lang w:val="hi_IN" w:bidi="hi_IN"/>
        </w:rPr>
        <w:t>घटनाओं को समझाना</w:t>
      </w:r>
    </w:p>
    <w:p>
      <w:pPr/>
      <w:r>
        <w:rPr>
          <w:lang w:val="hi_IN" w:bidi="hi_IN"/>
        </w:rPr>
      </w:r>
      <w:r>
        <w:rPr>
          <w:lang w:val="hi_IN" w:bidi="hi_IN"/>
        </w:rPr>
        <w:t>1 शमूएल 8:10–22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शमूएल बताता है कि राजा क्या-क्या करते हैं। राजा लोगों के पुत्रों और पुत्रियों को ले लेते हैं और उन पुत्रों और पुत्रियों से राजा के लिए काम करवाते हैं। राजा लोगों की सबसे अच्छी भूमि, उपज, पशु और नौकर ले लेते हैं। अंत में, इस्राएली अपने राजा के दास बन जाएँगे।</w:t>
      </w:r>
    </w:p>
    <w:p>
      <w:pPr/>
      <w:r>
        <w:rPr>
          <w:lang w:val="hi_IN" w:bidi="hi_IN"/>
        </w:rPr>
      </w:r>
      <w:r>
        <w:rPr>
          <w:b/>
          <w:lang w:val="hi_IN" w:bidi="hi_IN"/>
        </w:rPr>
        <w:t>दूसरे दृश्य में:</w:t>
      </w:r>
      <w:r>
        <w:rPr>
          <w:lang w:val="hi_IN" w:bidi="hi_IN"/>
        </w:rPr>
        <w:t xml:space="preserve"> इस्राएली शमूएल की चेतावनी नहीं सुनते हैं। फिर से, इस्राएली घोषणा करते हैं कि वे अन्य जातियों के समान होना चाहते हैं। इस्राएली चाहते हैं कि एक राजा उनकी अगुवाई करे और इस्राएलियों के युद्धों में लड़े।</w:t>
      </w:r>
    </w:p>
    <w:p>
      <w:pPr/>
      <w:r>
        <w:rPr>
          <w:lang w:val="hi_IN" w:bidi="hi_IN"/>
        </w:rPr>
      </w:r>
      <w:r>
        <w:rPr>
          <w:b/>
          <w:lang w:val="hi_IN" w:bidi="hi_IN"/>
        </w:rPr>
        <w:t>तीसरे दृश्य में:</w:t>
      </w:r>
      <w:r>
        <w:rPr>
          <w:lang w:val="hi_IN" w:bidi="hi_IN"/>
        </w:rPr>
        <w:t xml:space="preserve"> शमूएल यहोवा से बात करता है, जो शमूएल से कहता है कि वह एक राजा नियुक्त करे। शमूएल लोगों से कहता है कि वे घर लौट जाएँ।</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पुरनिए</w:t>
      </w:r>
    </w:p>
    <w:p>
      <w:pPr>
        <w:pStyle w:val="ListBullet"/>
        <w:spacing w:line="240" w:lineRule="auto"/>
        <w:ind w:left="720"/>
      </w:pPr>
      <w:r>
        <w:rPr>
          <w:lang w:val="hi_IN" w:bidi="hi_IN"/>
        </w:rPr>
      </w:r>
      <w:r>
        <w:rPr>
          <w:lang w:val="hi_IN" w:bidi="hi_IN"/>
        </w:rPr>
        <w:t>वे राजा जो इस्राएल पर शासन करेंगे</w:t>
      </w:r>
    </w:p>
    <w:p>
      <w:pPr>
        <w:pStyle w:val="ListBullet"/>
        <w:spacing w:line="240" w:lineRule="auto"/>
        <w:ind w:left="720"/>
      </w:pPr>
      <w:r>
        <w:rPr>
          <w:lang w:val="hi_IN" w:bidi="hi_IN"/>
        </w:rPr>
      </w:r>
      <w:r>
        <w:rPr>
          <w:lang w:val="hi_IN" w:bidi="hi_IN"/>
        </w:rPr>
        <w:t>इस्राएलियों के पुत्र</w:t>
      </w:r>
    </w:p>
    <w:p>
      <w:pPr>
        <w:pStyle w:val="ListBullet"/>
        <w:spacing w:line="240" w:lineRule="auto"/>
        <w:ind w:left="720"/>
      </w:pPr>
      <w:r>
        <w:rPr>
          <w:lang w:val="hi_IN" w:bidi="hi_IN"/>
        </w:rPr>
      </w:r>
      <w:r>
        <w:rPr>
          <w:lang w:val="hi_IN" w:bidi="hi_IN"/>
        </w:rPr>
        <w:t>इस्राएलियों की पुत्रियाँ</w:t>
      </w:r>
    </w:p>
    <w:p>
      <w:pPr>
        <w:pStyle w:val="ListBullet"/>
        <w:spacing w:line="240" w:lineRule="auto"/>
        <w:ind w:left="720"/>
      </w:pPr>
      <w:r>
        <w:rPr>
          <w:lang w:val="hi_IN" w:bidi="hi_IN"/>
        </w:rPr>
      </w:r>
      <w:r>
        <w:rPr>
          <w:lang w:val="hi_IN" w:bidi="hi_IN"/>
        </w:rPr>
        <w:t>राजा के अधिकारी और सेवक</w:t>
      </w:r>
    </w:p>
    <w:p>
      <w:pPr>
        <w:pStyle w:val="ListBullet"/>
        <w:spacing w:line="240" w:lineRule="auto"/>
        <w:ind w:left="720"/>
      </w:pPr>
      <w:r>
        <w:rPr>
          <w:lang w:val="hi_IN" w:bidi="hi_IN"/>
        </w:rPr>
      </w:r>
      <w:r>
        <w:rPr>
          <w:lang w:val="hi_IN" w:bidi="hi_IN"/>
        </w:rPr>
        <w:t>और इस्राएलियों के सेवक</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शमूएल यहोवा के वचनों को इस्राएल के पुरनियों से दोहराता है, और फिर उन्हें चेतावनी देता है कि एक राजा को क्या-क्या करने का अधिकार होगा। शमूएल राजा के कार्यों का वर्णन करता है, क्योंकि इस्राएलियों के पास पहले कभी कोई राजा नहीं रहा था। अतीत में इस्राएली अगुवों ने एक राजा की तरह व्यवहार नहीं किया है। अन्य जातियों के राजा ये काम करते हैं। और अब, क्योंकि इस्राएली अन्य जातियों के समान बनना चाहते हैं, इसलिए इस्राएल के राजा भी वैसी ही बातें करेंगे। यद्यपि कोई एक राजा ये सभी काम कर सकता है, फिर भी शमूएल आवश्यक नहीं कि किसी विशेष राजा का वर्णन कर रहा हो। शमूएल इस्राएलियों को चेतावनी दे रहा है कि ये वे बातें हैं जो राजा सामान्यतः किया करते हैं।</w:t>
      </w:r>
    </w:p>
    <w:p>
      <w:pPr/>
      <w:r>
        <w:rPr>
          <w:lang w:val="hi_IN" w:bidi="hi_IN"/>
        </w:rPr>
      </w:r>
      <w:r>
        <w:rPr>
          <w:lang w:val="hi_IN" w:bidi="hi_IN"/>
        </w:rPr>
        <w:t>यहाँ रुकें और इस प्रश्न पर समूह में चर्चा करें: एक गतिविधि के रूप में, किसी कार्य या भूमिका—जैसे किसान या माता—के कर्तव्यों और कार्यों का वर्णन कीजिए। इस बात पर ध्यान दीजिए कि आप कैसे यह दर्शाते हैं कि आप उस भूमिका या कार्य को करने वाले किसी भी व्यक्ति के सामान्य कार्यों के बारे में बात कर रहे हैं, न कि केवल किसी एक विशेष व्यक्ति के बारे में। इस ऑडियो को यहाँ रोकें।</w:t>
      </w:r>
    </w:p>
    <w:p>
      <w:pPr/>
      <w:r>
        <w:rPr>
          <w:lang w:val="hi_IN" w:bidi="hi_IN"/>
        </w:rPr>
      </w:r>
      <w:r>
        <w:rPr>
          <w:lang w:val="hi_IN" w:bidi="hi_IN"/>
        </w:rPr>
        <w:t>फिर शमूएल वह सब कुछ बताता है जो एक राजा ले लेगा। राजा शायद इन चीजों को इस्राएलियों से लेने के लिए अपने सेवकों और सैनिकों को भेजेगा। सबसे पहले, शमूएल कहता है कि एक राजा इस्राएलियों के पुत्रों और पुत्रियों को ले लेगा और फिर उनसे राजा की सेवा करवाएगा। ये पुत्र और पुत्रियाँ सम्भवतः कम-से-कम युवा पुरुष और युवा स्त्रियाँ होंगे। शमूएल शायद इन दोनों पुरनियों के बच्चों और उनके भविष्य के वंशजों की बात कर रहा है।</w:t>
      </w:r>
    </w:p>
    <w:p>
      <w:pPr/>
      <w:r>
        <w:rPr>
          <w:lang w:val="hi_IN" w:bidi="hi_IN"/>
        </w:rPr>
      </w:r>
      <w:r>
        <w:rPr>
          <w:lang w:val="hi_IN" w:bidi="hi_IN"/>
        </w:rPr>
        <w:t>शमूएल पहले इस बारे में बात करता है कि कैसे एक राजा राजा की सेना के लिए इस्राएलियों के पुत्रों को ले लेगा। इस्राएलियों के पुत्र रथ चलाएँगे, घोड़ों पर सवारी करेंगे, राजा की रक्षा के लिए उसके रथ के आगे दौड़ेंगे, सैनिकों के दलों का नेतृत्व करेंगे, और सैनिकों के लिए आवश्यक उपकरण बनाएँगे। अन्य पुत्रों को राजा की भूमि को खेती के लिए तैयार करना होगा और फिर राजा के लिए फसल इकट्ठी करनी होगी। राजा इस्राएलियों की पुत्रियों को भी ले लेगा और उनसे अपने लिए इत्र, भोजन तथा रोटी बनवाएगा।</w:t>
      </w:r>
    </w:p>
    <w:p>
      <w:pPr/>
      <w:r>
        <w:rPr>
          <w:lang w:val="hi_IN" w:bidi="hi_IN"/>
        </w:rPr>
      </w:r>
      <w:r>
        <w:rPr>
          <w:lang w:val="hi_IN" w:bidi="hi_IN"/>
        </w:rPr>
        <w:t>यहाँ रुकें और इस प्रश्न पर समूह में चर्चा करें: उस समय की कोई घटना बताइए जब किसी समूह के अगुवे, जैसे किसी संस्था के प्रमुख या समुदाय के नेता ने, यह निर्णय लिया हो कि लोगों को कौन-सा कार्य करना चाहिए। इस बात पर ध्यान दीजिए कि आप कैसे समझाते हैं कि अगुवे ने यह निर्णय लिया कि लोग कौन-सा कार्य करेंगे। इस ऑडियो को यहाँ रोकें।</w:t>
      </w:r>
    </w:p>
    <w:p>
      <w:pPr/>
      <w:r>
        <w:rPr>
          <w:lang w:val="hi_IN" w:bidi="hi_IN"/>
        </w:rPr>
      </w:r>
      <w:r>
        <w:rPr>
          <w:lang w:val="hi_IN" w:bidi="hi_IN"/>
        </w:rPr>
        <w:t>इसके बाद, शमूएल समझाता है कि एक राजा इस्राएलियों की संपत्ति ले लेगा और उसका उपयोग अपनी इच्छा के अनुसार करेगा। राजा उस भूमि को ले लेगा जो भोजन उगाने के लिए सबसे अच्छी है। राजा खेतों, दाखबारियों और जैतून के बागों को ले लेगा। इस्राएलियों ने अपने खेत तैयार करने में बहुत समय लगाया होगा, और अपनी दाखलताओं तथा जैतून के वृक्षों को उगाने में कई वर्ष लगाए होंगे। राजा इस भूमि को अपने अधिकारियों और सेवकों को उपहार या पारिश्रमिक के रूप में दे देगा। राजा लोगों की उपज का भी एक भाग, अर्थात् दसवाँ हिस्सा, उनके अनाज और अंगूरों में से ले लेगा। फिर राजा इन्हें अपने सेवकों और अधिकारियों को दे देगा, जिन्होंने इन खाद्य पदार्थों को उगाने में समय नहीं बिताया था।</w:t>
      </w:r>
    </w:p>
    <w:p>
      <w:pPr/>
      <w:r>
        <w:rPr>
          <w:lang w:val="hi_IN" w:bidi="hi_IN"/>
        </w:rPr>
      </w:r>
      <w:r>
        <w:rPr>
          <w:lang w:val="hi_IN" w:bidi="hi_IN"/>
        </w:rPr>
        <w:t>फिर शमूएल बताता है कि एक राजा उन लोगों और पशुओं को ले लेगा जो इस्राएलियों की सेवा करते हैं। राजा इस्राएलियों के दासों और दासियों को, तथा उनके गधों को भी ले लेगा। कुछ संस्करणों में कहा गया है कि राजा लोगों के युवकों को भी ले लेगा, जबकि कुछ अन्य संस्करणों में कहा गया है कि वह उनके मवेशियों को ले लेगा। राजा निश्चित रूप से लोगों के पुत्रों और पुरुष दासों को ले रहा है, और राजा उनके पशुओं को भी ले रहा है। राजा लोगों की भेड़ों और बकरियों के झुंडों का दसवाँ भाग ले लेगा।</w:t>
      </w:r>
    </w:p>
    <w:p>
      <w:pPr/>
      <w:r>
        <w:rPr>
          <w:lang w:val="hi_IN" w:bidi="hi_IN"/>
        </w:rPr>
      </w:r>
      <w:r>
        <w:rPr>
          <w:lang w:val="hi_IN" w:bidi="hi_IN"/>
        </w:rPr>
        <w:t>यहाँ रुकें और इस प्रश्न पर समूह में चर्चा करें: एक गतिविधि के रूप में, किसी खतरनाक गतिविधि या नौकरी के बारे में सोचें। उन कारणों के बारे में सोचने के लिए कुछ समय निकालें कि गतिविधि खतरनाक या बुरी क्यों है। यह गतिविधि क्यों खतरनाक या बुरी है, इसकी एक सूची बनाने का प्रयास कीजिए। फिर अपनी सूचियाँ एक-दूसरे के साथ साझा कीजिए और ऐसा अभिनय कीजिए मानो आप दूसरों को यह गतिविधि न करने के लिए समझाने का प्रयास कर रहे हों। इसके बाद चर्चा कीजिए कि आप सबने अपनी सूचियों को किस प्रकार व्यवस्थित किया और दूसरों को समझाने के लिए किन तरीकों का उपयोग किया। इस ऑडियो को यहाँ रोकें।</w:t>
      </w:r>
    </w:p>
    <w:p>
      <w:pPr/>
      <w:r>
        <w:rPr>
          <w:lang w:val="hi_IN" w:bidi="hi_IN"/>
        </w:rPr>
      </w:r>
      <w:r>
        <w:rPr>
          <w:lang w:val="hi_IN" w:bidi="hi_IN"/>
        </w:rPr>
        <w:t>अन्त में, शमूएल कहता है कि राजा इस्राएलियों से इतना कुछ ले लेगा कि राजा स्वयं इस्राएलियों का भी स्वामी बन जाएगा। जब वह समय आएगा, तब इस्राएली सहायता और छुटकारे के लिए पुकारेंगे। परन्तु जब इस्राएली पुकारेंगे, तब यहोवा उनकी पुकार का उत्तर नहीं देगा। इस्राएलियों ने इन राजाओं को चुना है जो उन पर अत्याचार करते हैं। इस्राएलियों ने अपनी रक्षा के लिए यहोवा के बजाय इन राजाओं को चुना। इसलिए इस्राएलियों को अपनी पसंद के परिणामों से निपटना पड़ेगा।</w:t>
      </w:r>
    </w:p>
    <w:p>
      <w:pPr/>
      <w:r>
        <w:rPr>
          <w:lang w:val="hi_IN" w:bidi="hi_IN"/>
        </w:rPr>
      </w:r>
      <w:r>
        <w:rPr>
          <w:lang w:val="hi_IN" w:bidi="hi_IN"/>
        </w:rPr>
        <w:t>दूसरे दृश्य में, इस्राएली शमूएल की चेतावनी का उत्तर देते हैं। इस्राएली कहते हैं, "नहीं!" इस्राएलियों को विश्वास नहीं होता कि ऐसा होगा, इसलिए वे शमूएल की चेतावनी नहीं सुनते। फिर से, इस्राएली कहते हैं कि वे एक राजा चाहते हैं। इस्राएली एक राजा चाहते हैं, क्योंकि वे अन्य जातियों के समान होना चाहते हैं। उन जातियों के राजा हमेशा युद्ध के लिए तैयार रहते हैं जब लोग युद्ध करना चाहते हैं, उन न्यायियों के विपरीत जिन्हें यहोवा तब चुनता है जब यहोवा निर्णय करता है कि लोगों को युद्ध करना चाहिए। लोगों को यहोवा के मार्गदर्शन और विकल्पों की प्रतीक्षा करना पसंद नहीं है।</w:t>
      </w:r>
    </w:p>
    <w:p>
      <w:pPr/>
      <w:r>
        <w:rPr>
          <w:lang w:val="hi_IN" w:bidi="hi_IN"/>
        </w:rPr>
      </w:r>
      <w:r>
        <w:rPr>
          <w:lang w:val="hi_IN" w:bidi="hi_IN"/>
        </w:rPr>
        <w:t>तीसरे दृश्य में, जब शमूएल लोगों की सारी बातें सुन लेता है, तब वह लोगों के उत्तर के विषय में यहोवा से बात करता है। अब जबकि शमूएल लोगों को चेतावनी दे चुका है, यहोवा शमूएल से कहता है कि वह एक राजा को खोजने और नियुक्त करने की प्रक्रिया आरम्भ करे। तब शमूएल लोगों से कहता है कि वे अपने-अपने नगरों को लौट जाएँ, और सम्भवतः वह उन्हें यह भी बताता है कि अब वह जाकर एक राजा चुनेगा।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8:10–22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पुरनिए</w:t>
      </w:r>
    </w:p>
    <w:p>
      <w:pPr>
        <w:pStyle w:val="ListBullet"/>
        <w:spacing w:line="240" w:lineRule="auto"/>
        <w:ind w:left="720"/>
      </w:pPr>
      <w:r>
        <w:rPr>
          <w:lang w:val="hi_IN" w:bidi="hi_IN"/>
        </w:rPr>
      </w:r>
      <w:r>
        <w:rPr>
          <w:lang w:val="hi_IN" w:bidi="hi_IN"/>
        </w:rPr>
        <w:t>वे राजा जो इस्राएल पर शासन करेंगे</w:t>
      </w:r>
    </w:p>
    <w:p>
      <w:pPr>
        <w:pStyle w:val="ListBullet"/>
        <w:spacing w:line="240" w:lineRule="auto"/>
        <w:ind w:left="720"/>
      </w:pPr>
      <w:r>
        <w:rPr>
          <w:lang w:val="hi_IN" w:bidi="hi_IN"/>
        </w:rPr>
      </w:r>
      <w:r>
        <w:rPr>
          <w:lang w:val="hi_IN" w:bidi="hi_IN"/>
        </w:rPr>
        <w:t>इस्राएलियों के पुत्र</w:t>
      </w:r>
    </w:p>
    <w:p>
      <w:pPr>
        <w:pStyle w:val="ListBullet"/>
        <w:spacing w:line="240" w:lineRule="auto"/>
        <w:ind w:left="720"/>
      </w:pPr>
      <w:r>
        <w:rPr>
          <w:lang w:val="hi_IN" w:bidi="hi_IN"/>
        </w:rPr>
      </w:r>
      <w:r>
        <w:rPr>
          <w:lang w:val="hi_IN" w:bidi="hi_IN"/>
        </w:rPr>
        <w:t>इस्राएलियों की पुत्रियाँ</w:t>
      </w:r>
    </w:p>
    <w:p>
      <w:pPr>
        <w:pStyle w:val="ListBullet"/>
        <w:spacing w:line="240" w:lineRule="auto"/>
        <w:ind w:left="720"/>
      </w:pPr>
      <w:r>
        <w:rPr>
          <w:lang w:val="hi_IN" w:bidi="hi_IN"/>
        </w:rPr>
      </w:r>
      <w:r>
        <w:rPr>
          <w:lang w:val="hi_IN" w:bidi="hi_IN"/>
        </w:rPr>
        <w:t>राजा के अधिकारी और सेवक</w:t>
      </w:r>
    </w:p>
    <w:p>
      <w:pPr>
        <w:pStyle w:val="ListBullet"/>
        <w:spacing w:line="240" w:lineRule="auto"/>
        <w:ind w:left="720"/>
      </w:pPr>
      <w:r>
        <w:rPr>
          <w:lang w:val="hi_IN" w:bidi="hi_IN"/>
        </w:rPr>
      </w:r>
      <w:r>
        <w:rPr>
          <w:lang w:val="hi_IN" w:bidi="hi_IN"/>
        </w:rPr>
        <w:t>और इस्राएलियों के सेवक</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 जब शमूएल लोगों को बताता है कि राजा क्या-क्या करते हैं, तब अभिनेता शमूएल द्वारा वर्णित उन कार्यों का अभिनय कर सकते हैं।</w:t>
      </w:r>
    </w:p>
    <w:p>
      <w:pPr/>
      <w:r>
        <w:rPr>
          <w:lang w:val="hi_IN" w:bidi="hi_IN"/>
        </w:rPr>
      </w:r>
      <w:r>
        <w:rPr>
          <w:lang w:val="hi_IN" w:bidi="hi_IN"/>
        </w:rPr>
        <w:t>शमूएल ने उन लोगों से बात की जो एक राजा की माँग कर रहे थे। शमूएल ने लोगों को ठीक-ठीक वही बात बताई जो यहोवा ने कही थी। शमूएल ने लोगों को चेतावनी देते हुए कहा, “यदि तुम्हारा एक राजा होगा, तो वह तुम्हारे साथ इस प्रकार व्यवहार करेगा: राजा तुम्हारे पुत्रों को ले लेगा और उन्हें राजा की सेवा में लगा देगा। राजा तुम्हारे कुछ पुत्रों से अपने रथ चलवाएगा और दूसरों को अपनी सेना में अपने घोड़ों पर सवार करवाएगा। तेरे पुत्रों को राजा का सम्मान करने और उसकी रक्षा करने के लिए उसके रथों के आगे-आगे दौड़ना पड़ेगा। राजा तुम्हारे कुछ पुत्रों को पचास या एक हज़ार सैनिकों के ऊपर अधिकारी नियुक्त करेगा। राजा दूसरों से अपने खेतों को जुतवाएगा और अपनी फसलें इकट्ठी करवाएगा। इसके अतिरिक्त, राजा तुम्हारे कुछ पुत्रों को अपने सैनिकों के उपयोग के लिए हथियार बनाने और अपने रथों के लिए उपकरण तैयार करने के लिए नियुक्त करेगा। राजा तुम्हारी बहुत-सी पुत्रियों को भी ले लेगा और उन्हें अपने लिए इत्र बनाने, भोजन पकाने और रोटी सेंकने का आदेश देगा।”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पुत्रों और पुत्रियों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शमूएल ने बोलना जारी रखा और कहा, “राजा तुम्हारे सबसे अच्छे खेत, दाखबारियाँ और जैतून के पेड़ों के बाग ले लेगा।” फिर राजा ये चीजें राजा के अधिकारियों को दे देगा। राजा तुम्हारे अनाज और अंगूरों का दसवाँ भाग लेगा और अपने अधिकारियों और सेवकों को दे देगा। इसके अतिरिक्त, राजा तुम्हारे कुछ दासों और दासियों को भी ले लेगा और उनसे अपने काम करवाएगा। राजा तुम्हारे सबसे अच्छे मवेशियों और गदहों को अपने लिए ले लेगा। केवल इतना ही नहीं, बल्कि राजा तुम्हारी भेड़ों और बकरियों के झुंडों का भी दसवाँ भाग ले लेगा। इसलिए अंत में, तुम स्वयं अपने राजा के दास बन जाओगे। जब यह सब होगा, तब तुम अपने उस राजा के कारण, जिसे तुमने स्वयं चुना है, यहोवा से तुम्हें छुड़ाने के लिए पुकारोगे। हालाँकि, जब तुम ऐसा करोगे, तो यहोवा तुम्हारे अनुरोध के अनुसार नहीं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लेकिन इस्राएली लोगों ने शमूएल पर ध्यान देने से इनकार कर दिया। लोगों ने उत्तर दिया, “नहीं, हम तेरी बात नहीं सुनेंगे! हम एक राजा चाहते हैं जो हम पर शासन करेगा। यदि हमारा एक राजा होगा, तो हमारी जाति अन्य जातियों के समान होगी। हमारा एक राजा होगा जो हमारा न्याय करेगा, युद्ध में हमारी अगुवाई करेगा, और हमारी ओर से लड़ेगा।"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शमूएल ने लोगों की सारी बातें सुन लीं, तब उसने उन्हें यहोवा के सामने दोहरा दिया। यहोवा ने उत्तर दिया, “उनके लिए एक राजा नियुक्त कर, जैसा उन्होंने कहा है।”</w:t>
      </w:r>
    </w:p>
    <w:p>
      <w:pPr/>
      <w:r>
        <w:rPr>
          <w:lang w:val="hi_IN" w:bidi="hi_IN"/>
        </w:rPr>
      </w:r>
      <w:r>
        <w:rPr>
          <w:lang w:val="hi_IN" w:bidi="hi_IN"/>
        </w:rPr>
        <w:t>फिर शमूएल ने इस्राएली लोगों से कहा कि वे अपने नगरों को लौट जाएँ, क्योंकि शमूएल ने उनके अनुरोध को स्वीकार कर लिया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8:10–22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शमूएल इस्राएलियों को वह बात दोहराकर बताता है जो </w:t>
      </w:r>
      <w:r>
        <w:rPr>
          <w:b/>
          <w:lang w:val="hi_IN" w:bidi="hi_IN"/>
        </w:rPr>
        <w:t>यहोवा</w:t>
      </w:r>
      <w:r>
        <w:rPr>
          <w:lang w:val="hi_IN" w:bidi="hi_IN"/>
        </w:rPr>
        <w:t xml:space="preserve"> ने कही थी। यहोवा परमेश्वर का वास्तविक नाम है।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फिर शमूएल इस्राएलियों को चेतावनी देता है कि </w:t>
      </w:r>
      <w:r>
        <w:rPr>
          <w:b/>
          <w:lang w:val="hi_IN" w:bidi="hi_IN"/>
        </w:rPr>
        <w:t>राजा</w:t>
      </w:r>
      <w:r>
        <w:rPr>
          <w:lang w:val="hi_IN" w:bidi="hi_IN"/>
        </w:rPr>
        <w:t xml:space="preserve"> किस प्रकार व्यवहार करते हैं। राजा वह व्यक्ति था जो किसी शहर या क्षेत्र पर शासन करता था। एक राजा आमतौर पर जीवनभर के लिए शासन करता था और अपना अधिकार अपने एक पुत्र को दे देता था। राजा के बारे में अधिक जानकारी के लिए, मुख्य शब्दावली देखें। राजा के लिए उसी शब्द या वाक्यांश का उपयोग करें जिसका उपयोग आपने पिछले भागों में किया था। </w:t>
      </w:r>
    </w:p>
    <w:p>
      <w:pPr/>
      <w:r>
        <w:rPr>
          <w:lang w:val="hi_IN" w:bidi="hi_IN"/>
        </w:rPr>
      </w:r>
      <w:r>
        <w:rPr>
          <w:lang w:val="hi_IN" w:bidi="hi_IN"/>
        </w:rPr>
        <w:t xml:space="preserve">राजा इस्राएलियों के पुत्रों को ले लेगा और उन </w:t>
      </w:r>
      <w:r>
        <w:rPr>
          <w:b/>
          <w:lang w:val="hi_IN" w:bidi="hi_IN"/>
        </w:rPr>
        <w:t>पुत्रों</w:t>
      </w:r>
      <w:r>
        <w:rPr>
          <w:lang w:val="hi_IN" w:bidi="hi_IN"/>
        </w:rPr>
        <w:t xml:space="preserve"> को कई भूमिकाओं के लिए नियुक्त करेगा। नियुक्त करने का अर्थ है किसी व्यक्ति को कोई कार्य या पद सौंपना और उसे उस कार्य को करने के लिए अधिकार प्रदान करना। नियुक्ति के लिए उसी शब्द या वाक्यांश का उपयोग करें जिसका उपयोग आपने पिछले भागों में किया है।</w:t>
      </w:r>
    </w:p>
    <w:p>
      <w:pPr/>
      <w:r>
        <w:rPr>
          <w:lang w:val="hi_IN" w:bidi="hi_IN"/>
        </w:rPr>
      </w:r>
      <w:r>
        <w:rPr>
          <w:lang w:val="hi_IN" w:bidi="hi_IN"/>
        </w:rPr>
        <w:t>राजा इस्राएलियों के पुत्रों से अपने रथ चलवाएगा। रथ गाड़ी जैसे वाहन होते थे जिनके दो पहिए होते थे। घोड़े रथों को खींचते थे, और दो आदमी, एक चलानेवाला और एक योद्धा, युद्ध में रथ पर सवार होकर जाते थे। योद्धा रथ में खड़े होकर शत्रुओं के विरुद्ध युद्ध करता था।</w:t>
      </w:r>
    </w:p>
    <w:p>
      <w:pPr/>
      <w:r>
        <w:rPr>
          <w:lang w:val="hi_IN" w:bidi="hi_IN"/>
        </w:rPr>
      </w:r>
      <w:r>
        <w:rPr>
          <w:lang w:val="hi_IN" w:bidi="hi_IN"/>
        </w:rPr>
        <w:t>यहाँ रुकें और यदि आवश्यक हो, तो समूह के रूप में फिर से एक रथ की तस्वीर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रथ</w:t>
      </w:r>
      <w:r>
        <w:rPr>
          <w:lang w:val="hi_IN" w:bidi="hi_IN"/>
        </w:rPr>
        <w:t xml:space="preserve"> के लिए किस शब्द या वाक्यांश का प्रयोग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राजा लोगों की पुत्रियों को ले लेगा और उन्हें इत्र बनाने वाली सेविकाओं के रूप में काम करने के लिए नियुक्त करेगा। इत्र बनाने वाले मसालों और तेलों को मिलाकर अच्छी खुशबू वाली सुगंध और उपचार के लिए मलहम तैयार करते हैं।</w:t>
      </w:r>
    </w:p>
    <w:p>
      <w:pPr/>
      <w:r>
        <w:rPr>
          <w:lang w:val="hi_IN" w:bidi="hi_IN"/>
        </w:rPr>
      </w:r>
      <w:r>
        <w:rPr>
          <w:lang w:val="hi_IN" w:bidi="hi_IN"/>
        </w:rPr>
        <w:t xml:space="preserve">यहाँ रुकें और समूह में चर्चा करें कि आप इत्र बनाने वालों के लिए किस शब्द या </w:t>
      </w:r>
      <w:r>
        <w:rPr>
          <w:b/>
          <w:lang w:val="hi_IN" w:bidi="hi_IN"/>
        </w:rPr>
        <w:t>वाक्यांश</w:t>
      </w:r>
      <w:r>
        <w:rPr>
          <w:lang w:val="hi_IN" w:bidi="hi_IN"/>
        </w:rPr>
        <w:t xml:space="preserve">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राजा इस्राएलियों की सबसे अच्छी दाख की बारियाँ और जैतून के बाग ले लेगा। दाख की बारी वह बगीचा है जहाँ लोग अंगूर नाम के एक पेड़ पर अंगूर नाम के फल उगाते हैं। जैतून के बाग वे बगीचे थे जहाँ लोग पेड़ों पर जैतून नाम के फल उगाते थे। अगर आपने इन पेड़ों और अंगूर की बेलों को बीज से लगाया होता, तो इनमें जैतून या अंगूर लगने से पहले इन्हें कई सालों तक बढ़ना पड़ता। अंगूर और जैतून दोनों इस्राएलियों के लिए महत्वपूर्ण फसलें थीं।</w:t>
      </w:r>
    </w:p>
    <w:p>
      <w:pPr/>
      <w:r>
        <w:rPr>
          <w:lang w:val="hi_IN" w:bidi="hi_IN"/>
        </w:rPr>
      </w:r>
      <w:r>
        <w:rPr>
          <w:lang w:val="hi_IN" w:bidi="hi_IN"/>
        </w:rPr>
        <w:t>यहाँ रुकें और आवश्यकता के अनुसार समूह के रूप में फिर से एक दाख की बारी और जैतून के बगीचे की तस्वीर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दाख की बारी</w:t>
      </w:r>
      <w:r>
        <w:rPr>
          <w:lang w:val="hi_IN" w:bidi="hi_IN"/>
        </w:rPr>
        <w:t xml:space="preserve"> और </w:t>
      </w:r>
      <w:r>
        <w:rPr>
          <w:b/>
          <w:lang w:val="hi_IN" w:bidi="hi_IN"/>
        </w:rPr>
        <w:t>जैतून के बगीचे</w:t>
      </w:r>
      <w:r>
        <w:rPr>
          <w:lang w:val="hi_IN" w:bidi="hi_IN"/>
        </w:rPr>
        <w:t xml:space="preserve"> के लिए किन शब्दों या वाक्यांशों का उपयोग करेंगे। अधिक जानकारी के लिए मुख्य शब्दावली में दाख की बारी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राजा यह भूमि अपने अधिकारियों और सेवकों को दे देगा। कुछ संस्करणों में परिचारकों के स्थान पर "सेवक" लिखा है, परन्तु संभवतः ये सहायक और विश्वासपात्र लोग थे जो महत्वपूर्ण कार्यों में राजा की सेवा करते थे। बाद में शमूएल कहता है कि राजा इस्राएलियों के दासों और दासियों को ले लेगा, और अन्ततः इस्राएली राजा के दास बन जाएँगे। सेवक या दास वह पुरुष या स्त्री है जो किसी दूसरे व्यक्ति के लिए काम करता है या करती है। लोग अपने काम के लिए नौकरों को भुगतान करते हैं, परन्तु वे दासों को भुगतान नहीं करते हैं। बाइबल में, लेखक अक्सर सेवक या दास के लिए एक ही शब्द का उपयोग करते थे। अधिकांश सेवकों के पास अपने स्वामी के परिवार की सेवा करने या न करने का चुनाव नहीं होता था, इसलिए ये लोग दासों के समान थे। संभवतः इस्राएलियों के पास कुछ ऐसे सेवक थे जिन्हें वे मजदूरी देते थे, और कुछ ऐसे दास भी थे जिन्हें वे कोई भुगतान नहीं करते थे। किन्तु अन्त में, इस्राएली निश्चित रूप से अपने राजा के बेगार दास बन जाएँगे।</w:t>
      </w:r>
    </w:p>
    <w:p>
      <w:pPr/>
      <w:r>
        <w:rPr>
          <w:lang w:val="hi_IN" w:bidi="hi_IN"/>
        </w:rPr>
      </w:r>
      <w:r>
        <w:rPr>
          <w:lang w:val="hi_IN" w:bidi="hi_IN"/>
        </w:rPr>
        <w:t xml:space="preserve">यहाँ रुकें और समूह में चर्चा करें कि आप राजा के परिचारकों और इस्राएलियों के सेवकों और </w:t>
      </w:r>
      <w:r>
        <w:rPr>
          <w:b/>
          <w:lang w:val="hi_IN" w:bidi="hi_IN"/>
        </w:rPr>
        <w:t>दासों</w:t>
      </w:r>
      <w:r>
        <w:rPr>
          <w:lang w:val="hi_IN" w:bidi="hi_IN"/>
        </w:rPr>
        <w:t xml:space="preserve"> के लिए किन शब्दों </w:t>
      </w:r>
      <w:r>
        <w:rPr>
          <w:b/>
          <w:lang w:val="hi_IN" w:bidi="hi_IN"/>
        </w:rPr>
        <w:t>या</w:t>
      </w:r>
      <w:r>
        <w:rPr>
          <w:lang w:val="hi_IN" w:bidi="hi_IN"/>
        </w:rPr>
        <w:t xml:space="preserve"> वाक्यांशों </w:t>
      </w:r>
      <w:r>
        <w:rPr>
          <w:b/>
          <w:lang w:val="hi_IN" w:bidi="hi_IN"/>
        </w:rPr>
        <w:t>का उपयोग करेंगे।</w:t>
      </w:r>
      <w:r>
        <w:rPr>
          <w:lang w:val="hi_IN" w:bidi="hi_IN"/>
        </w:rPr>
        <w:t xml:space="preserve"> यद्यपि इस कहानी में इन सभी के लिए एक ही शब्द का प्रयोग किया गया है, फिर भी सम्भवतः इनके अर्थों में थोड़ा-बहुत अंतर है। आप इन तीनों के लिए अलग-अलग शब्दों का प्रयोग कर सकते हैं। अधिक जानकारी के लिए सेवक को मुख्य शब्दावली में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राजा इस्राएलियों के झुंडों में से एक भाग ले लेगा। झुण्ड भेड़ों या बकरियों का एक समूह है। </w:t>
      </w:r>
    </w:p>
    <w:p>
      <w:pPr/>
      <w:r>
        <w:rPr>
          <w:lang w:val="hi_IN" w:bidi="hi_IN"/>
        </w:rPr>
      </w:r>
      <w:r>
        <w:rPr>
          <w:lang w:val="hi_IN" w:bidi="hi_IN"/>
        </w:rPr>
        <w:t xml:space="preserve">यहां रुकें और समूह में चर्चा करें कि आप </w:t>
      </w:r>
      <w:r>
        <w:rPr>
          <w:b/>
          <w:lang w:val="hi_IN" w:bidi="hi_IN"/>
        </w:rPr>
        <w:t>झुण्ड</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शमूएल की चेतावनी के बावजूद लोग फिर से कहते हैं कि वे एक राजा चाहते हैं ताकि इस्राएली अन्य </w:t>
      </w:r>
      <w:r>
        <w:rPr>
          <w:b/>
          <w:lang w:val="hi_IN" w:bidi="hi_IN"/>
        </w:rPr>
        <w:t>जातियों</w:t>
      </w:r>
      <w:r>
        <w:rPr>
          <w:lang w:val="hi_IN" w:bidi="hi_IN"/>
        </w:rPr>
        <w:t xml:space="preserve"> के समान हो सकें। एक राष्ट्र उन लोगों का समूह है जो एक साथ हैं, जो एक ही देश में रहते हैं, और जिनका एक ही शासक हो। जाति के बारे में अधिक जानकारी के लिए मुख्य शब्दावली देखें। जाति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9:1–14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9:1–14 को सुनें और अपने मन में रखें।</w:t>
      </w:r>
    </w:p>
    <w:p>
      <w:pPr/>
      <w:r>
        <w:rPr>
          <w:lang w:val="hi_IN" w:bidi="hi_IN"/>
        </w:rPr>
      </w:r>
      <w:r>
        <w:rPr>
          <w:lang w:val="hi_IN" w:bidi="hi_IN"/>
        </w:rPr>
        <w:t>यदि सम्भव हो, तो 1 शमूएल 9:1–14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9:1–14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एक नया पात्र इस कहानी में प्रवेश करता है। शाऊल, जो एक सम्मानित परिवार का बलवान और लम्बे कद का व्यक्ति था, अपने पिता के खोए हुए गधों की खोज में निकल पड़ा। जब शाऊल लगभग हार मानने वाला था, तब उसके सेवक ने उसे परमेश्वर के एक जन से सहायता माँगने के लिए मना लिया। परमेश्वर का यह जन शमूएल है, जो एक नए राजा की तलाश कर रहा है।</w:t>
      </w:r>
    </w:p>
    <w:p>
      <w:pPr/>
      <w:r>
        <w:rPr>
          <w:lang w:val="hi_IN" w:bidi="hi_IN"/>
        </w:rPr>
      </w:r>
      <w:r>
        <w:rPr>
          <w:lang w:val="hi_IN" w:bidi="hi_IN"/>
        </w:rPr>
        <w:t>यह भाग शाऊल के पिता, किश का परिचय देने से शुरू होता है। कीश बिन्यामीन के गोत्र का था और समाज में उसका अच्छा सम्मान था, जिसका अर्थ है कि वह धनी या प्रभावशाली व्यक्ति था और लोग उसका आदर करते थे। कीश अबीएल का पुत्र है, अबीएल जरोर का पुत्र है, जरोर बकोरत का पुत्र है, और बकोरत अपीह का पुत्र है। ये सभी लोग बिन्यामीन के वंशज भी हैं।</w:t>
      </w:r>
    </w:p>
    <w:p>
      <w:pPr/>
      <w:r>
        <w:rPr>
          <w:lang w:val="hi_IN" w:bidi="hi_IN"/>
        </w:rPr>
      </w:r>
      <w:r>
        <w:rPr>
          <w:lang w:val="hi_IN" w:bidi="hi_IN"/>
        </w:rPr>
        <w:t>किश का पुत्र, शाऊल, एक प्रभावशाली व्यक्ति है। इस्राएल में कोई अन्य व्यक्ति शाऊल के समान नहीं है। कुछ संस्करण कहते हैं कि शाऊल एक सुंदर जवान व्यक्ति है। उस समय शाऊल का एक पुत्र था जो इतना बड़ा हो चुका था कि सैनिक के रूप में सेवा कर सके। लेकिन किश की तुलना में, शाऊल "एक जवान व्यक्ति" है। शाऊल बलवान, स्वस्थ और लंबा भी है। शाऊल का कद सब लोगों से कहीं अधिक ऊँचा था, अर्थात् इस्राएल में कोई भी पुरुष शाऊल के कंधों से ऊँचा नहीं था।</w:t>
      </w:r>
    </w:p>
    <w:p>
      <w:pPr/>
      <w:r>
        <w:rPr>
          <w:lang w:val="hi_IN" w:bidi="hi_IN"/>
        </w:rPr>
      </w:r>
      <w:r>
        <w:rPr>
          <w:lang w:val="hi_IN" w:bidi="hi_IN"/>
        </w:rPr>
        <w:t>यहाँ रुकें और समूह के रूप में यह गतिविधि करें: कल्पना कीजिए कि आप किसी महत्वपूर्ण और सम्माननीय व्यक्ति का समूह से परिचय करा रहे हैं। इस व्यक्ति के परिवार की वंशावली और समुदाय में उस व्यक्ति की प्रतिष्ठा या स्थान को समझाएँ। फिर समूह में इस बात पर चर्चा कीजिए कि जब आप किसी व्यक्ति का परिचय कराते हैं, तो सामान्यतः उसके परिवार और प्रतिष्ठा के बारे में किस प्रकार बात करते हैं। इस ऑडियो को यहाँ रोकें।</w:t>
      </w:r>
    </w:p>
    <w:p>
      <w:pPr/>
      <w:r>
        <w:rPr>
          <w:lang w:val="hi_IN" w:bidi="hi_IN"/>
        </w:rPr>
      </w:r>
      <w:r>
        <w:rPr>
          <w:lang w:val="hi_IN" w:bidi="hi_IN"/>
        </w:rPr>
        <w:t>अब शाऊल के परिवार के सामने एक समस्या है। कीश की कुछ गधियाँ भटककर कहीं चली गई थीं, जैसा कि गधों के साथ अक्सर होता है। गधे महत्वपूर्ण पशु थे क्योंकि वे भारी बोझ ढोते थे और खेती-बाड़ी में उपयोग होने वाले उपकरणों को खींचते थे। इसलिए कीश ने शाऊल से कहा कि वह गधों को ढूँढ़ने जाए और अपने साथ एक सेवक को भी ले जाए।</w:t>
      </w:r>
    </w:p>
    <w:p>
      <w:pPr/>
      <w:r>
        <w:rPr>
          <w:lang w:val="hi_IN" w:bidi="hi_IN"/>
        </w:rPr>
      </w:r>
      <w:r>
        <w:rPr>
          <w:lang w:val="hi_IN" w:bidi="hi_IN"/>
        </w:rPr>
        <w:t>यहाँ रुकें और समूह के रूप में गधे की एक तस्वीर देखें। इस ऑडियो को यहाँ रोकें।</w:t>
      </w:r>
    </w:p>
    <w:p>
      <w:pPr/>
      <w:r>
        <w:rPr>
          <w:lang w:val="hi_IN" w:bidi="hi_IN"/>
        </w:rPr>
      </w:r>
      <w:r>
        <w:rPr>
          <w:lang w:val="hi_IN" w:bidi="hi_IN"/>
        </w:rPr>
        <w:t>शाऊल और उसका सेवक कई दिनों तक खोज करते रहे क्योंकि वे बिन्यामीन के गोत्र के क्षेत्र और पास के एप्रैम के पहाड़ी प्रदेश से होकर यात्रा कर रहे थे। यह स्पष्ट नहीं है कि शालीशाह और शालीम कहाँ स्थित थे, परन्तु सम्भवतः वे एप्रैम के क्षेत्र के भाग थे। हालाँकि, गधे उन क्षेत्रों में से किसी भी क्षेत्र में नहीं हैं।</w:t>
      </w:r>
    </w:p>
    <w:p>
      <w:pPr/>
      <w:r>
        <w:rPr>
          <w:lang w:val="hi_IN" w:bidi="hi_IN"/>
        </w:rPr>
      </w:r>
      <w:r>
        <w:rPr>
          <w:lang w:val="hi_IN" w:bidi="hi_IN"/>
        </w:rPr>
        <w:t>यहाँ रुकें और समूह के रूप में बिन्यामीन और एप्रैम के क्षेत्र का नक्शा देखें। इस ऑडियो को यहाँ रोकें।</w:t>
      </w:r>
    </w:p>
    <w:p>
      <w:pPr/>
      <w:r>
        <w:rPr>
          <w:lang w:val="hi_IN" w:bidi="hi_IN"/>
        </w:rPr>
      </w:r>
      <w:r>
        <w:rPr>
          <w:lang w:val="hi_IN" w:bidi="hi_IN"/>
        </w:rPr>
        <w:t>अन्त में, जब शाऊल और सेवक सूफ के जिले या क्षेत्र में पहुँचते हैं, तब शाऊल सुझाव देता है कि वे खोज करना बन्द कर दें। शाऊल और उसका सेवक लगभग तीन दिनों से यात्रा कर रहे हैं, और शाऊल नहीं चाहता कि उसका पिता उनकी चिन्ता करे। यदि शाऊल और उसका सेवक शीघ्र वापस नहीं लौटते, तो कीश को चिन्ता हो सकती है कि शाऊल कहीं खो गया है या उसे कोई हानि पहुँच गई है।</w:t>
      </w:r>
    </w:p>
    <w:p>
      <w:pPr/>
      <w:r>
        <w:rPr>
          <w:lang w:val="hi_IN" w:bidi="hi_IN"/>
        </w:rPr>
      </w:r>
      <w:r>
        <w:rPr>
          <w:lang w:val="hi_IN" w:bidi="hi_IN"/>
        </w:rPr>
        <w:t>सेवक एक अलग योजना सुझाता है। सेवक जानता है कि पास के एक नगर में परमेश्वर का एक जन है, अर्थात् ऐसा व्यक्ति जो परमेश्वर की सेवा करता है। लोग उस व्यक्ति का आदर करते थे, क्योंकि वह जो कुछ भी होने की बात कहता था, वह वास्तव में वैसा ही होता था। यह इस बात का प्रमाण था कि परमेश्वर उस परमेश्वर के जन के साथ था। सेवक ने सुझाव दिया कि वे परमेश्वर के उस जन के पास जाएँ और उससे पूछें कि गधियों को कहाँ खोजा जाए।</w:t>
      </w:r>
    </w:p>
    <w:p>
      <w:pPr/>
      <w:r>
        <w:rPr>
          <w:lang w:val="hi_IN" w:bidi="hi_IN"/>
        </w:rPr>
      </w:r>
      <w:r>
        <w:rPr>
          <w:lang w:val="hi_IN" w:bidi="hi_IN"/>
        </w:rPr>
        <w:t>हालाँकि, शाऊल को सेवक की योजना में एक समस्या दिखती है। शाऊल ने पूछा कि उसके और उसके सेवक के पास परमेश्वर के उस जन को देने के लिए क्या है। उस समय परमेश्वर के किसी जन को, या किसी ऐसे व्यक्ति को जिससे आप अच्छे संबंध रखना चाहते हों, भेंट देना सामान्य बात थी। परन्तु शाऊल और उसके सेवक ने अपने थैलों का सारा भोजन खा लिया है, और उनके पास देने के लिए कोई भेंट नहीं है। तब शाऊल ने अपने सेवक से पूछा कि क्या उनके पास भेंट के रूप में देने के लिए कुछ है।</w:t>
      </w:r>
    </w:p>
    <w:p>
      <w:pPr/>
      <w:r>
        <w:rPr>
          <w:lang w:val="hi_IN" w:bidi="hi_IN"/>
        </w:rPr>
      </w:r>
      <w:r>
        <w:rPr>
          <w:lang w:val="hi_IN" w:bidi="hi_IN"/>
        </w:rPr>
        <w:t>सेवक के पास एक उपाय है: उसके पास चाँदी का एक चौथाई शेकेल है। शेकेल कोई सिक्का नहीं है, बल्कि वजन की एक निश्चित माप है जिसका उपयोग लोग व्यापार करने के लिए करते थे। यह चौथाई शेकेल लगभग तीन ग्राम चाँदी के बराबर था, और उस समय किसी काम करने वाले व्यक्ति की लगभग एक सप्ताह की मजदूरी के समान मूल्य रखता था। यह कोई बड़ा उपहार नहीं है, लेकिन यह एक स्वीकार्य उपहार है। सेवक ने प्रस्ताव रखा कि वह यह चाँदी परमेश्वर के जन को दे देगा, ताकि वह शाऊल और उसके सेवक को बता सके कि गधियों को कहाँ खोजा जाए।</w:t>
      </w:r>
    </w:p>
    <w:p>
      <w:pPr/>
      <w:r>
        <w:rPr>
          <w:lang w:val="hi_IN" w:bidi="hi_IN"/>
        </w:rPr>
      </w:r>
      <w:r>
        <w:rPr>
          <w:lang w:val="hi_IN" w:bidi="hi_IN"/>
        </w:rPr>
        <w:t>अब कथाकार रुककर उन शब्दों में से एक को समझाता है, जिसे शाऊल कहने वाला है। शाऊल के समय में, जब लोगों को परमेश्वर से मार्गदर्शन प्राप्त करना होता था, तो वे अक्सर कहते थे, “आओ, हम दर्शी के पास चलें।” दर्शी वह व्यक्ति होता है जिसका परमेश्वर के साथ एक विशेष संबंध होता है। परमेश्वर उस व्यक्ति को भविष्य के विषय में संदेश देता है, जिन्हें वह लोगों के साथ साझा करता है। कथाकार कहता है कि आज, कथाकार के समय में, लोग “दर्शी” के स्थान पर “भविष्यद्वक्ता” शब्द का उपयोग करते हैं। भविष्यद्वक्ता भविष्य के बारे में उन संदेशों को भी साझा करता है जो परमेश्वर देता है।</w:t>
      </w:r>
    </w:p>
    <w:p>
      <w:pPr/>
      <w:r>
        <w:rPr>
          <w:lang w:val="hi_IN" w:bidi="hi_IN"/>
        </w:rPr>
      </w:r>
      <w:r>
        <w:rPr>
          <w:lang w:val="hi_IN" w:bidi="hi_IN"/>
        </w:rPr>
        <w:t>यहाँ रुकें और इस प्रश्न पर समूह में चर्चा करें: आपकी संस्कृति में ऐसे कौन-से शब्द या वाक्यांश हैं जिन्हें आपके दादा-दादी या अन्य बुज़ुर्ग लोग बोलते हैं, लेकिन आप उन्हें किसी अलग तरीके से कहते हैं? एक गतिविधि के रूप में, चर्चा कीजिए कि आप अपने दादा-दादी को लोगों के बात करने के नए तरीके के बारे में कैसे समझाएँगे। इस ऑडियो को यहाँ रोकें।</w:t>
      </w:r>
    </w:p>
    <w:p>
      <w:pPr/>
      <w:r>
        <w:rPr>
          <w:lang w:val="hi_IN" w:bidi="hi_IN"/>
        </w:rPr>
      </w:r>
      <w:r>
        <w:rPr>
          <w:lang w:val="hi_IN" w:bidi="hi_IN"/>
        </w:rPr>
        <w:t>कहानी आगे बढ़ती है और शाऊल अपने सेवक को उत्तर देता है। शाऊल कहता है कि यह एक अच्छी योजना है और उन पुरुषों को उस नगर में जाना चाहिए जहाँ परमेश्वर का जन रहता है। यह नगर परमेश्वर के उस जन का अपना नगर हो सकता है, या वह केवल इस स्थान पर आया हुआ हो सकता है। यह नगर एक पहाड़ी पर था। नगर अक्सर पहाड़ियों पर होते थे जहाँ लोगों के लिए नगर की रक्षा करना आसान होता था।</w:t>
      </w:r>
    </w:p>
    <w:p>
      <w:pPr/>
      <w:r>
        <w:rPr>
          <w:lang w:val="hi_IN" w:bidi="hi_IN"/>
        </w:rPr>
      </w:r>
      <w:r>
        <w:rPr>
          <w:lang w:val="hi_IN" w:bidi="hi_IN"/>
        </w:rPr>
        <w:t>जब शाऊल और उसका सेवक नगर की ओर पहाड़ी पर चढ़ रहे थे, तब उनकी भेंट कुछ युवतियों से हुई। ये महिलाएँ पानी भरने के लिए पहाड़ी से नीचे जा रही हैं या किसी कुएँ या सोते से घड़े या बाल्टी में पानी निकालने जा रही हैं। स्त्रियाँ प्रतिदिन पानी भरने जाती थीं, और सामान्यतः वे शाम के समय जाती थीं, जब मौसम अधिक ठंडा होता था। शाऊल और उसका सेवक महिलाओं से पूछते हैं कि क्या दर्शी यहाँ नगर में है।</w:t>
      </w:r>
    </w:p>
    <w:p>
      <w:pPr/>
      <w:r>
        <w:rPr>
          <w:lang w:val="hi_IN" w:bidi="hi_IN"/>
        </w:rPr>
      </w:r>
      <w:r>
        <w:rPr>
          <w:lang w:val="hi_IN" w:bidi="hi_IN"/>
        </w:rPr>
        <w:t>युवतियों ने उत्तर दिया कि दर्शी यहीं है और दोनों पुरुषों को उसे खोजने के लिए शीघ्र जाना चाहिए। दर्शी, अर्थात् परमेश्वर का जन, आज ही इस नगर में आया है, क्योंकि लोग एक ऊँचे स्थान पर बलि या भेंट चढ़ाने वाले हैं। ऊँचे स्थान उपासना के स्थल होते थे, जो प्रायः पहाड़ियों पर स्थित होते थे और कभी-कभी वहाँ मन्दिर या अन्य इमारतें भी होती थीं। यद्यपि लोग ऊँचे स्थानों पर झूठे देवताओं की भी उपासना करते थे, फिर भी यह स्थान सम्भवतः यहोवा की उपासना का एक मान्य स्थल था, क्योंकि परमेश्वर का जन वहाँ उपस्थित था।</w:t>
      </w:r>
    </w:p>
    <w:p>
      <w:pPr/>
      <w:r>
        <w:rPr>
          <w:lang w:val="hi_IN" w:bidi="hi_IN"/>
        </w:rPr>
      </w:r>
      <w:r>
        <w:rPr>
          <w:lang w:val="hi_IN" w:bidi="hi_IN"/>
        </w:rPr>
        <w:t>यहाँ रुकें और समूह के रूप में एक ऊँचे स्थान की तस्वीर देखें। इस ऑडियो को यहाँ रोकें।</w:t>
      </w:r>
    </w:p>
    <w:p>
      <w:pPr/>
      <w:r>
        <w:rPr>
          <w:lang w:val="hi_IN" w:bidi="hi_IN"/>
        </w:rPr>
      </w:r>
      <w:r>
        <w:rPr>
          <w:lang w:val="hi_IN" w:bidi="hi_IN"/>
        </w:rPr>
        <w:t>युवतियों ने कहा कि जब शाऊल और उसका सेवक नगर में प्रवेश करेंगे, तो वे आसानी से दर्शी को ढूँढ़ लेंगे। दर्शी भोजन करने के लिए ऊँचे स्थान पर जाने ही वाला है। जब लोग किसी पशु को बलि के रूप में चढ़ाते थे, तो वे उसके कुछ भागों को जलाकर अर्पित करते थे और शेष भाग को पकाकर भोजन के रूप में खाते थे। ऊँचे स्थान पर पहले से उपस्थित लोग तब तक भोजन नहीं करेंगे, जब तक दर्शी वहाँ न आ जाए। बलि और भोजन में सम्मिलित अतिथि तब तक भोजन नहीं कर सकते, जब तक दर्शी परमेश्वर से उस बलि और भोजन पर आशीष न माँग ले। महिलाएं शाऊल और उसके सेवक को अभी जाने का आग्रह करती हैं, और महिलाएं पुरुषों को विश्वास दिलाती हैं कि पुरुष निश्चित रूप से दर्शी को पा लेंगे।</w:t>
      </w:r>
    </w:p>
    <w:p>
      <w:pPr/>
      <w:r>
        <w:rPr>
          <w:lang w:val="hi_IN" w:bidi="hi_IN"/>
        </w:rPr>
      </w:r>
      <w:r>
        <w:rPr>
          <w:lang w:val="hi_IN" w:bidi="hi_IN"/>
        </w:rPr>
        <w:t>इसलिए शाऊल और उसका सेवक नगर की ओर पहाड़ी पर चढ़ते हुए आगे बढ़ते हैं। जब वे नगर में प्रवेश कर रहे थे, तब उन्होंने देखा कि परमेश्वर का जन शमूएल ऊँचे स्थान की ओर जाते हुए उनकी ओर आ रहा है।</w:t>
      </w:r>
      <w:r>
        <w:rPr>
          <w:lang w:val="hi_IN" w:bidi="hi_IN"/>
        </w:rPr>
      </w:r>
    </w:p>
    <w:p>
      <w:pPr>
        <w:pStyle w:val="Heading3"/>
      </w:pPr>
      <w:r>
        <w:rPr>
          <w:lang w:val="hi_IN" w:bidi="hi_IN"/>
        </w:rPr>
        <w:t>घटनाओं को समझाना</w:t>
      </w:r>
    </w:p>
    <w:p>
      <w:pPr/>
      <w:r>
        <w:rPr>
          <w:lang w:val="hi_IN" w:bidi="hi_IN"/>
        </w:rPr>
      </w:r>
      <w:r>
        <w:rPr>
          <w:lang w:val="hi_IN" w:bidi="hi_IN"/>
        </w:rPr>
        <w:t>1 शमूएल 9:1–14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कथाकार शाऊल के पिता कीश और उसके वंश का परिचय देता है। फिर कथाकार शाऊल का वर्णन करता है।</w:t>
      </w:r>
    </w:p>
    <w:p>
      <w:pPr/>
      <w:r>
        <w:rPr>
          <w:lang w:val="hi_IN" w:bidi="hi_IN"/>
        </w:rPr>
      </w:r>
      <w:r>
        <w:rPr>
          <w:b/>
          <w:lang w:val="hi_IN" w:bidi="hi_IN"/>
        </w:rPr>
        <w:t>दूसरे दृश्य में:</w:t>
      </w:r>
      <w:r>
        <w:rPr>
          <w:lang w:val="hi_IN" w:bidi="hi_IN"/>
        </w:rPr>
        <w:t xml:space="preserve"> क्योंकि कीश की कुछ गधियाँ भटककर चली गई थीं, इसलिए कीश ने शाऊल और एक सेवक को उन्हें खोजने के लिए भेजा। शाऊल और उसका सेवक कई प्रदेशों में खोज करते रहे, परन्तु उन्हें गधियाँ नहीं मिलीं।</w:t>
      </w:r>
    </w:p>
    <w:p>
      <w:pPr/>
      <w:r>
        <w:rPr>
          <w:lang w:val="hi_IN" w:bidi="hi_IN"/>
        </w:rPr>
      </w:r>
      <w:r>
        <w:rPr>
          <w:b/>
          <w:lang w:val="hi_IN" w:bidi="hi_IN"/>
        </w:rPr>
        <w:t>तीसरे दृश्य में:</w:t>
      </w:r>
      <w:r>
        <w:rPr>
          <w:lang w:val="hi_IN" w:bidi="hi_IN"/>
        </w:rPr>
        <w:t xml:space="preserve"> जब शाऊल सुझाव देता है कि वे खोज करना बन्द कर दें, तब सेवक मार्गदर्शन के लिए परमेश्वर के एक जन से पूछने का सुझाव देता है। शाऊल कहता है कि उनके पास भेंट के रूप में देने के लिए कुछ नहीं है, परन्तु सेवक कहता है कि उसके पास भेंट देने के लिए कुछ चाँदी है। शाऊल जाकर परमेश्वर के जन से मिलने के लिए सहमत होता है।</w:t>
      </w:r>
    </w:p>
    <w:p>
      <w:pPr/>
      <w:r>
        <w:rPr>
          <w:lang w:val="hi_IN" w:bidi="hi_IN"/>
        </w:rPr>
      </w:r>
      <w:r>
        <w:rPr>
          <w:b/>
          <w:lang w:val="hi_IN" w:bidi="hi_IN"/>
        </w:rPr>
        <w:t>चौथे दृश्य में:</w:t>
      </w:r>
      <w:r>
        <w:rPr>
          <w:lang w:val="hi_IN" w:bidi="hi_IN"/>
        </w:rPr>
        <w:t xml:space="preserve"> जब शाऊल और उसका सेवक नगर के पास पहुँचते हैं, तब वे कुछ युवतियों से पूछते हैं कि क्या दर्शी नगर में है। युवतियों ने बताया कि दर्शी अभी-अभी बलिदान के लिए आया है, और दोनों पुरुषों को शीघ्र जाना चाहिए। जब शाऊल और सेवक नगर में प्रवेश करते हैं, तब परमेश्वर का जन शमूएल उन पुरुषों की ओर आता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कीश</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दास</w:t>
      </w:r>
    </w:p>
    <w:p>
      <w:pPr>
        <w:pStyle w:val="ListBullet"/>
        <w:spacing w:line="240" w:lineRule="auto"/>
        <w:ind w:left="720"/>
      </w:pPr>
      <w:r>
        <w:rPr>
          <w:lang w:val="hi_IN" w:bidi="hi_IN"/>
        </w:rPr>
      </w:r>
      <w:r>
        <w:rPr>
          <w:lang w:val="hi_IN" w:bidi="hi_IN"/>
        </w:rPr>
        <w:t>परमेश्वर का जन या दर्शी, जो शमूएल है</w:t>
      </w:r>
    </w:p>
    <w:p>
      <w:pPr>
        <w:pStyle w:val="ListBullet"/>
        <w:spacing w:line="240" w:lineRule="auto"/>
        <w:ind w:left="720"/>
      </w:pPr>
      <w:r>
        <w:rPr>
          <w:lang w:val="hi_IN" w:bidi="hi_IN"/>
        </w:rPr>
      </w:r>
      <w:r>
        <w:rPr>
          <w:lang w:val="hi_IN" w:bidi="hi_IN"/>
        </w:rPr>
        <w:t>जवान स्त्रियाँ</w:t>
      </w:r>
    </w:p>
    <w:p>
      <w:pPr>
        <w:pStyle w:val="ListBullet"/>
        <w:spacing w:line="240" w:lineRule="auto"/>
        <w:ind w:left="720"/>
      </w:pPr>
      <w:r>
        <w:rPr>
          <w:lang w:val="hi_IN" w:bidi="hi_IN"/>
        </w:rPr>
      </w:r>
      <w:r>
        <w:rPr>
          <w:lang w:val="hi_IN" w:bidi="hi_IN"/>
        </w:rPr>
        <w:t>और बलिदान में उपस्थित लोग</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पिछला भाग तब समाप्त होता है जब शमूएल एक राजा की खोज करने के लिए सहमत हो जाता है। अब, शमूएल की खोज का वर्णन करने के बजाय, कहानी एक अन्य व्यक्ति, शाऊल, का परिचय कराती है, जो किसी और चीज़ की खोज कर रहा है। इस नए पात्र की कहानी कुछ अप्रत्याशित प्रतीत होती है, जिससे कहानी में उत्सुकता और रोमांच उत्पन्न होता है। आखिरकार, शाऊल की भेंट शमूएल से होती है, और तब हम देखते हैं कि इन दोनों व्यक्तियों की कहानियाँ और उनकी खोजें किस प्रकार एक-दूसरे से जुड़ती हैं।</w:t>
      </w:r>
    </w:p>
    <w:p>
      <w:pPr/>
      <w:r>
        <w:rPr>
          <w:lang w:val="hi_IN" w:bidi="hi_IN"/>
        </w:rPr>
      </w:r>
      <w:r>
        <w:rPr>
          <w:lang w:val="hi_IN" w:bidi="hi_IN"/>
        </w:rPr>
        <w:t>पहला दृश्य शाऊल और उसके परिवार का परिचय देता है। शाऊल कीश का पुत्र है, जो बिन्यामीन के गोत्र का एक धनी व्यक्ति है, जिसका लोग सम्मान करते हैं। कीश अबीएल का पुत्र था, जो जरोर का पुत्र था, जो बकोरत का पुत्र था, जो अफियाह का पुत्र था। ये सभी पुरुष भी बिन्यामीनी थे। शाऊल इस्राएल के किसी भी अन्य व्यक्ति की तुलना में अधिक लंबा है और अधिक प्रभावशाली तथा सुंदर दिखता है।</w:t>
      </w:r>
    </w:p>
    <w:p>
      <w:pPr/>
      <w:r>
        <w:rPr>
          <w:lang w:val="hi_IN" w:bidi="hi_IN"/>
        </w:rPr>
      </w:r>
      <w:r>
        <w:rPr>
          <w:lang w:val="hi_IN" w:bidi="hi_IN"/>
        </w:rPr>
        <w:t>यहाँ रुकें और इस प्रश्न पर समूह में चर्चा करें: आपकी भाषा में, किसी ऐसे शक्तिशाली पुरुष का वर्णन करने के लिए आप किन शब्दों या वाक्यांशों का उपयोग करेंगे जिसका लोग सम्मान करते हों? किसी प्रभावशाली और लम्बे कद वाले व्यक्ति का वर्णन करने के लिए आप कौन-से शब्द या वाक्यांश प्रयोग करेंगे? इस ऑडियो को यहाँ रोकें।</w:t>
      </w:r>
    </w:p>
    <w:p>
      <w:pPr/>
      <w:r>
        <w:rPr>
          <w:lang w:val="hi_IN" w:bidi="hi_IN"/>
        </w:rPr>
      </w:r>
      <w:r>
        <w:rPr>
          <w:lang w:val="hi_IN" w:bidi="hi_IN"/>
        </w:rPr>
        <w:t>यहाँ रुकें और चर्चा करें कि आप शाऊल के पूर्वजों की सूची का अनुवाद कैसे करेंगे। आपकी संस्कृति में पूर्वजों की वंशावली किस क्रम में बताई जाती है—सबसे पुराने पूर्वज से वर्तमान व्यक्ति तक, या वर्तमान व्यक्ति से पीछे की ओर सबसे पुराने पूर्वज तक? इस ऑडियो को यहाँ रोकें।</w:t>
      </w:r>
    </w:p>
    <w:p>
      <w:pPr/>
      <w:r>
        <w:rPr>
          <w:lang w:val="hi_IN" w:bidi="hi_IN"/>
        </w:rPr>
      </w:r>
      <w:r>
        <w:rPr>
          <w:lang w:val="hi_IN" w:bidi="hi_IN"/>
        </w:rPr>
        <w:t>दूसरा दृश्य एक समस्या पेश करता है: कीश के गधे भटककर कहीं चले गए हैं। इसलिए कीश ने शाऊल और एक सेवक को गधियों को खोजने के लिए भेजा। वे दो आदमी उत्तर-पश्चिम की ओर एप्रैम के गोत्र के क्षेत्र में जाते हैं और दो क्षेत्रों में खोज करते हैं। पुरुषों ने शालीशाह में खोज की, परन्तु गधियाँ वहाँ नहीं मिलीं। पुरुषों ने शालीम में भी खोज की, परन्तु गधियाँ वहाँ भी नहीं मिलीं। वे पुरुष बिन्यामीन के गोत्र के क्षेत्र में खोज करते हैं, परन्तु गधियाँ वहाँ नहीं हैं। जिन-जिन स्थानों पर वे खोज करते हैं, कथाकार हर बार यह दोहराता है कि वे गधों को नहीं पा सके।</w:t>
      </w:r>
    </w:p>
    <w:p>
      <w:pPr/>
      <w:r>
        <w:rPr>
          <w:lang w:val="hi_IN" w:bidi="hi_IN"/>
        </w:rPr>
      </w:r>
      <w:r>
        <w:rPr>
          <w:lang w:val="hi_IN" w:bidi="hi_IN"/>
        </w:rPr>
        <w:t>यहाँ रुकें और इस प्रश्न पर समूह में चर्चा करें: एक गतिविधि के रूप में, उस समय की कहानी सुनाइए जब आपकी कोई वस्तु खो गई थी और आपने उसे ढूँढ़ने के लिए कई अलग-अलग स्थानों पर खोज की थी। इस बात पर ध्यान दें कि आप कैसे दिखाते हैं कि यह एक लंबी और कठिन खोज थी। इस ऑडियो को यहाँ रोकें।</w:t>
      </w:r>
    </w:p>
    <w:p>
      <w:pPr/>
      <w:r>
        <w:rPr>
          <w:lang w:val="hi_IN" w:bidi="hi_IN"/>
        </w:rPr>
      </w:r>
      <w:r>
        <w:rPr>
          <w:lang w:val="hi_IN" w:bidi="hi_IN"/>
        </w:rPr>
        <w:t>तीसरे दृश्य में, शाऊल और उसका सेवक सूफ के क्षेत्र में आते हैं। संभवतः वे पुरुष फिर से बिन्यामीन के गोत्र के क्षेत्र में हैं और किसी नगर के निकट हैं। शाऊल ने सुझाव दिया कि वे गधियों की खोज करना बंद कर दें। शाऊल कहता है कि यदि वे पुरुष शीघ्र घर नहीं लौटे, तो उसका पिता गधियों की चिन्ता करना छोड़ देगा और इसके बजाय शाऊल तथा उसके सेवक की चिन्ता करने लगेगा।</w:t>
      </w:r>
    </w:p>
    <w:p>
      <w:pPr/>
      <w:r>
        <w:rPr>
          <w:lang w:val="hi_IN" w:bidi="hi_IN"/>
        </w:rPr>
      </w:r>
      <w:r>
        <w:rPr>
          <w:lang w:val="hi_IN" w:bidi="hi_IN"/>
        </w:rPr>
        <w:t>लेकिन सेवक उत्तर देता है, “देखो! हम एक ऐसे नगर के पास हैं जहाँ परमेश्वर का एक जन है।" लोग अक्सर भविष्यद्वक्ता के लिए “परमेश्वर का जन” की उपाधि का उपयोग करते थे। सेवक सुझाव देता है कि वे पुरुष परमेश्वर के जन से पूछें कि गधियाँ कहाँ हैं। कथाकार यह नहीं बताता कि इस समय परमेश्वर का जन कौन है। यह संभव है कि शाऊल और सेवक परमेश्वर के उस जन का नाम नहीं जानते हैं। हालाँकि, श्रोतागण शीघ्र ही समझ जाएँगे कि परमेश्वर का यह जन शमूएल है, और उन्हें स्मरण आ जाएगा कि शमूएल एक ऐसे व्यक्ति की खोज में है जिसे राजा नियुक्त किया जाए। शायद शाऊल, यह प्रभावशाली व्यक्ति, राजा बनेगा!</w:t>
      </w:r>
    </w:p>
    <w:p>
      <w:pPr/>
      <w:r>
        <w:rPr>
          <w:lang w:val="hi_IN" w:bidi="hi_IN"/>
        </w:rPr>
      </w:r>
      <w:r>
        <w:rPr>
          <w:lang w:val="hi_IN" w:bidi="hi_IN"/>
        </w:rPr>
        <w:t>यहाँ रुकें और समूह के रूप में यह गतिविधि करें: उस समय की कहानी सुनाइए जब आपकी किसी रोमांचक व्यक्ति से अप्रत्याशित रूप से मुलाकात हुई हो। जब आप अपनी कहानी सुनाएँ, तो तुरंत यह न बताएँ कि वह व्यक्ति कौन है। देखिए कि क्या आपके श्रोता आपकी कहानी के अंत में बताने से पहले अनुमान लगा सकते हैं कि वह व्यक्ति कौन है। इस ऑडियो को यहाँ रोकें।</w:t>
      </w:r>
    </w:p>
    <w:p>
      <w:pPr/>
      <w:r>
        <w:rPr>
          <w:lang w:val="hi_IN" w:bidi="hi_IN"/>
        </w:rPr>
      </w:r>
      <w:r>
        <w:rPr>
          <w:lang w:val="hi_IN" w:bidi="hi_IN"/>
        </w:rPr>
        <w:t>हालाँकि, शाऊल एक और समस्या बताता है: परमेश्वर के उस जन को देने के लिए उनके पास कोई भेंट नहीं है। सेवक फिर से कहता है, “देखो!” सेवक के पास चाँदी का चौथाई शेकेल है जिसे वे दे सकते हैं! शाऊल सहमत हो जाता है कि परमेश्वर के जन से मिलना एक अच्छी योजना है, इसलिए दोनों पुरुष पास के नगर की ओर चल पड़ते हैं।</w:t>
      </w:r>
    </w:p>
    <w:p>
      <w:pPr/>
      <w:r>
        <w:rPr>
          <w:lang w:val="hi_IN" w:bidi="hi_IN"/>
        </w:rPr>
      </w:r>
      <w:r>
        <w:rPr>
          <w:lang w:val="hi_IN" w:bidi="hi_IN"/>
        </w:rPr>
        <w:t>यहाँ रुकें और इस प्रश्न पर समूह में चर्चा करें: दोनों बार जब सेवक बोलता है, तो वह एक ऐसे शब्द से अपनी बात शुरू करता है जिसका अर्थ है, "ध्यान दीजिए! मेरे पास आपसे कहने या आपको दिखाने के लिए कुछ है!" आपकी संस्कृति में, जब आप किसी व्यक्ति से किसी विषय पर बात करना चाहते हैं या उसे कुछ दिखाना चाहते हैं, तो उसका ध्यान आकर्षित करने के लिए कौन-से शब्द या वाक्यांश प्रयोग करते हैं? इस ऑडियो को यहाँ रोकें।</w:t>
      </w:r>
    </w:p>
    <w:p>
      <w:pPr/>
      <w:r>
        <w:rPr>
          <w:lang w:val="hi_IN" w:bidi="hi_IN"/>
        </w:rPr>
      </w:r>
      <w:r>
        <w:rPr>
          <w:lang w:val="hi_IN" w:bidi="hi_IN"/>
        </w:rPr>
        <w:t>तीसरे दृश्य में, शाऊल और उसका सेवक नगर से बाहर आती हुई कुछ युवतियों से मिलते हैं। नगर प्रायः किसी सोते या कुएँ के निकट पहाड़ियों अथवा ऊँचे स्थानों पर बसे होते थे। अपने परिवारों के लिए घड़ों और बाल्टियों में पानी भरना महिलाओं का काम था, और वे अक्सर शाम के समय जाती थीं जब मौसम कुछ ठंडा होता था। मूल भाषा में “युवतियाँ” शब्द का अर्थ अविवाहित युवा लड़कियाँ भी हो सकता है और विवाहित युवा स्त्रियाँ भी, इसलिए सम्भवतः यह विभिन्न आयु की स्त्रियों का एक समूह था।</w:t>
      </w:r>
    </w:p>
    <w:p>
      <w:pPr/>
      <w:r>
        <w:rPr>
          <w:lang w:val="hi_IN" w:bidi="hi_IN"/>
        </w:rPr>
      </w:r>
      <w:r>
        <w:rPr>
          <w:lang w:val="hi_IN" w:bidi="hi_IN"/>
        </w:rPr>
        <w:t>शाऊल और उसका सेवक नगर की पहाड़ी पर ऊपर चढ़ रहे हैं और अभी शिखर तक नहीं पहुँचे हैं, जबकि कुछ युवतियाँ पहाड़ी से नीचे उतर रही हैं। पुरुषों ने उन युवतियों से पूछा कि क्या दर्शी नगर में है। कथाकार समझाता है कि “दर्शी” शब्द का अर्थ “भविष्यद्वक्ता” के समान है, और कथाकार के समय में लोग इसी शब्द का प्रयोग करते थे।</w:t>
      </w:r>
    </w:p>
    <w:p>
      <w:pPr/>
      <w:r>
        <w:rPr>
          <w:lang w:val="hi_IN" w:bidi="hi_IN"/>
        </w:rPr>
      </w:r>
      <w:r>
        <w:rPr>
          <w:lang w:val="hi_IN" w:bidi="hi_IN"/>
        </w:rPr>
        <w:t>यहाँ रुकें और इस प्रश्न पर समूह में चर्चा करें: दूसरे चरण में नए शब्दों की व्याख्या करने के बारे में जो आपने चर्चा की थी, उसे याद कीजिए और विचार कीजिए कि आप अपनी भाषा में “दर्शी” शब्द की इस व्याख्या का अनुवाद किस प्रकार करेंगे। चर्चा करें कि आप इस स्पष्टीकरण को कहाँ शामिल करना चाहते हैं। इस ऑडियो को यहाँ रोकें।</w:t>
      </w:r>
    </w:p>
    <w:p>
      <w:pPr/>
      <w:r>
        <w:rPr>
          <w:lang w:val="hi_IN" w:bidi="hi_IN"/>
        </w:rPr>
      </w:r>
      <w:r>
        <w:rPr>
          <w:lang w:val="hi_IN" w:bidi="hi_IN"/>
        </w:rPr>
        <w:t>युवतियां खुद को दोहराती हैं और उनकी बातें असंगठित लगती हैं। संभवतः कई युवतियाँ एक साथ बोल रही थीं, और प्रत्येक युवती उत्तर का कुछ-न-कुछ भाग बता रही थी। युवतियों ने शमूएल का नाम नहीं लिया। इसके बजाय, युवतियाँ कहती हैं कि “वह,” अर्थात् दर्शी, शाऊल और उसके सेवक से आगे है। संभवतः जब युवतियाँ नगर से बाहर आ रही थीं, तब वे शमूएल के पास से होकर गुज़री थीं, फिर वे शाऊल तक पहले पहुँच गईं क्योंकि वे शमूएल की अपेक्षा अधिक तेज़ी से चल रही थीं। युवतियाँ कहती हैं कि दर्शी आज ही ऊँचे स्थान पर बलिदान को आशीष देने के लिए आया है। सम्भवतः वह ऊँचा स्थान नगर के बाहर किसी दूसरी पहाड़ी पर स्थित था। लोग पहले से ही ऊँचे स्थान पर दर्शी की प्रतीक्षा कर रहे हैं। जब लोग किसी पशु को बलिदान के रूप में चढ़ाते थे, तो वे कभी-कभी कुछ भाग याजक के जलाने के लिए और शेष भाग उसके खाने के लिए देते थे। एक बार जब दर्शी भोजन को आशीर्वाद दे देते हैं, तो लोग उसे खा सकते हैं। युवतियाँ शाऊल से शीघ्र जाने के लिए कहती हैं, क्योंकि दर्शी बलिदान को आशीष देने के लिए नगर से बाहर ऊँचे स्थान की ओर जाने ही वाला है। जब शाऊल और उसका सेवक नगर में प्रवेश करेंगे, तो वे शमूएल को आसानी से ढूँढ़ सकेंगे।</w:t>
      </w:r>
    </w:p>
    <w:p>
      <w:pPr/>
      <w:r>
        <w:rPr>
          <w:lang w:val="hi_IN" w:bidi="hi_IN"/>
        </w:rPr>
      </w:r>
      <w:r>
        <w:rPr>
          <w:lang w:val="hi_IN" w:bidi="hi_IN"/>
        </w:rPr>
        <w:t>यहाँ रुकें और समूह के रूप में यह गतिविधि करें: किसी एक व्यक्ति से समूह से यह पूछने के लिए कहें कि किसी काम को कैसे किया जाता है। फिर समूह में प्रत्येक व्यक्ति को उत्तर देने या उत्तर का कोई भाग साझा करने का अवसर दें। पहले व्यक्ति से समूह द्वारा दिए गए उत्तरों को दोहराने या उनकी व्याख्या करने के लिए कहें। इस बात पर ध्यान दीजिए कि वह व्यक्ति समूह के उत्तर को किस प्रकार अधिक सुसंबद्ध बनाता है, या यह कैसे दर्शाता है कि कई लोग बात कर रहे थे। इस ऑडियो को यहाँ रोकें।</w:t>
      </w:r>
    </w:p>
    <w:p>
      <w:pPr/>
      <w:r>
        <w:rPr>
          <w:lang w:val="hi_IN" w:bidi="hi_IN"/>
        </w:rPr>
      </w:r>
      <w:r>
        <w:rPr>
          <w:lang w:val="hi_IN" w:bidi="hi_IN"/>
        </w:rPr>
        <w:t>इसलिए शाऊल और सेवक पहाड़ी की चोटी पर स्थित नगर की ओर चलते हैं। संभवतः उस नगर के चारों ओर एक दीवार बनी हुई थी और उसमें कम से कम एक फाटक था। नगर का फाटक या प्रवेश-द्वार ऐसा स्थान था जहाँ लोग सामान्यतः मिलते थे। जब शाऊल और उसका सेवक नगर में प्रवेश कर रहे थे, उसी समय उनकी भेंट शमूएल से हुई, जो उसी स्थान से नगर के बाहर जा रहा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9:1–14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कीश</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दास</w:t>
      </w:r>
    </w:p>
    <w:p>
      <w:pPr>
        <w:pStyle w:val="ListBullet"/>
        <w:spacing w:line="240" w:lineRule="auto"/>
        <w:ind w:left="720"/>
      </w:pPr>
      <w:r>
        <w:rPr>
          <w:lang w:val="hi_IN" w:bidi="hi_IN"/>
        </w:rPr>
      </w:r>
      <w:r>
        <w:rPr>
          <w:lang w:val="hi_IN" w:bidi="hi_IN"/>
        </w:rPr>
        <w:t>परमेश्वर का जन या दर्शी, जो शमूएल है</w:t>
      </w:r>
    </w:p>
    <w:p>
      <w:pPr>
        <w:pStyle w:val="ListBullet"/>
        <w:spacing w:line="240" w:lineRule="auto"/>
        <w:ind w:left="720"/>
      </w:pPr>
      <w:r>
        <w:rPr>
          <w:lang w:val="hi_IN" w:bidi="hi_IN"/>
        </w:rPr>
      </w:r>
      <w:r>
        <w:rPr>
          <w:lang w:val="hi_IN" w:bidi="hi_IN"/>
        </w:rPr>
        <w:t>जवान स्त्रियाँ</w:t>
      </w:r>
    </w:p>
    <w:p>
      <w:pPr>
        <w:pStyle w:val="ListBullet"/>
        <w:spacing w:line="240" w:lineRule="auto"/>
        <w:ind w:left="720"/>
      </w:pPr>
      <w:r>
        <w:rPr>
          <w:lang w:val="hi_IN" w:bidi="hi_IN"/>
        </w:rPr>
      </w:r>
      <w:r>
        <w:rPr>
          <w:lang w:val="hi_IN" w:bidi="hi_IN"/>
        </w:rPr>
        <w:t>और बलिदान में उपस्थित लोग</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एक व्यक्ति था जिसका नाम कीश था, जो बिन्यामीन के गोत्र का सदस्य था। कीश धनी और महत्वपूर्ण था। कीश अबीएल का पुत्र था, जो जरोर का पुत्र था, जो बकोरत का पुत्र था। ये सभी लोग अप्पिया के वंशज थे, जिसका पूर्वज बिन्यामीन था। कीश का शाऊल नाम का एक पुत्र था। शाऊल एक प्रभावशाली जवान व्यक्ति था जो अन्य सभी इस्राएलियों से अधिक सुंदर दिखता था। कोई भी अन्य इस्राएली शाऊल के कंधे से अधिक लम्बा नहीं था।</w:t>
      </w:r>
    </w:p>
    <w:p>
      <w:pPr/>
      <w:r>
        <w:rPr>
          <w:lang w:val="hi_IN" w:bidi="hi_IN"/>
        </w:rPr>
      </w:r>
      <w:r>
        <w:rPr>
          <w:lang w:val="hi_IN" w:bidi="hi_IN"/>
        </w:rPr>
        <w:t>शाऊल के पिता कीश के पास कुछ गधियाँ थीं, परन्तु एक दिन कुछ गधियाँ भटककर चली गईं। इसलिए कीश ने अपने पुत्र शाऊल से कहा, "जाकर गधों को ढूँढ।" हमारे सेवकों में से एक तेरे साथ जा सकता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इसलिए शाऊल और सेवक गधियों को खोजने के लिए निकल पड़े। सबसे पहले, शाऊल और उसके सेवक ने एप्रैम के पहाड़ी प्रदेश में खोज की। उन पुरुषों ने शालीशाह के आसपास के क्षेत्र में खोज की, परन्तु उन्हें गधियाँ नहीं मिलीं। पुरुषों ने शालीम के प्रदेश में भी खोज की, परन्तु वहाँ भी उन्हें गधियाँ नहीं मिलीं। फिर वे बिन्यामीन के प्रदेश में होकर गए, परन्तु वहाँ भी उन्हें गधियाँ नहीं मिलीं।</w:t>
      </w:r>
    </w:p>
    <w:p>
      <w:pPr/>
      <w:r>
        <w:rPr>
          <w:lang w:val="hi_IN" w:bidi="hi_IN"/>
        </w:rPr>
      </w:r>
      <w:r>
        <w:rPr>
          <w:lang w:val="hi_IN" w:bidi="hi_IN"/>
        </w:rPr>
        <w:t>जब वे सूफ के प्रदेश में पहुँचे, तब शाऊल ने अपने सेवक से कहा, “हमें अब घर लौट जाना चाहिए, नहीं तो मेरे पिता गधियों की चिन्ता छोड़कर हमारी चिन्ता करने लगेंगे।”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परन्तु सेवक ने उत्तर दिया, “सुनिए। परमेश्वर का एक जन इस पास के नगर में रहता है। लोग इस व्यक्ति का बहुत सम्मान करते हैं, क्योंकि जब वह कहता है कि कुछ होगा, तो वह होता है। यह अच्छा होगा कि हम परमेश्वर के जन से मिलने जाएँ। शायद वह व्यक्ति हमें बता सकता है कि हम गधियाँ कहाँ पा सकते हैं।"</w:t>
      </w:r>
    </w:p>
    <w:p>
      <w:pPr/>
      <w:r>
        <w:rPr>
          <w:lang w:val="hi_IN" w:bidi="hi_IN"/>
        </w:rPr>
      </w:r>
      <w:r>
        <w:rPr>
          <w:lang w:val="hi_IN" w:bidi="hi_IN"/>
        </w:rPr>
        <w:t>शाऊल ने अपने सेवक से कहा, यदि हम उस व्यक्ति से मिलने जाएँ, तो उसे भेंट में क्या देंगे? हमने अपना सारा भोजन खा लिया है, इसलिए हमारी बोरें खाली हैं। हमारे पास परमेश्वर के जन को देने के लिए कोई उपयुक्त उपहार नहीं है। क्या हमारे पास कुछ भी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सेवक ने फिर से शाऊल को उत्तर दिया: “देखो, मेरे पास यहाँ चाँदी का एक छोटा टुकड़ा है। मैं इसे परमेश्वर के जन को दे सकता हूँ। फिर वह व्यक्ति हमें बताएगा कि गधियाँ कहाँ ढूँढनी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सेवक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शाऊल के समय में, जब कोई व्यक्ति परमेश्वर से कुछ पूछना चाहता था, तो वह कहा करता था, "आओ, हम दर्शी के पास चलें।" पहले लोग “दर्शी” शब्द का प्रयोग करते थे, परन्तु हमारे समय में लोग इसके स्थान पर “भविष्यद्वक्ता” शब्द का प्रयोग करते हैं।</w:t>
      </w:r>
    </w:p>
    <w:p>
      <w:pPr/>
      <w:r>
        <w:rPr>
          <w:lang w:val="hi_IN" w:bidi="hi_IN"/>
        </w:rPr>
      </w:r>
      <w:r>
        <w:rPr>
          <w:lang w:val="hi_IN" w:bidi="hi_IN"/>
        </w:rPr>
        <w:t>शाऊल ने अपने सेवक से कहा, “अच्छा, तो फिर ठीक है।” अब हम वहाँ जाएँगे।"</w:t>
      </w:r>
    </w:p>
    <w:p>
      <w:pPr/>
      <w:r>
        <w:rPr>
          <w:lang w:val="hi_IN" w:bidi="hi_IN"/>
        </w:rPr>
      </w:r>
      <w:r>
        <w:rPr>
          <w:lang w:val="hi_IN" w:bidi="hi_IN"/>
        </w:rPr>
        <w:t>इसलिए शाऊल और उसका सेवक उस नगर की ओर चल पड़े जहाँ परमेश्वर का जन था। जब वे नगर की ओर जाने वाली पहाड़ी पर चढ़ रहे थे, तब उनकी भेंट कुछ युवतियों से हुई जो अभी-अभी नगर से बाहर निकल रही थीं। वे युवतियाँ पानी भरने के लिए कुएँ की ओर जा रही थीं। पुरुषों ने उन युवतियों से पूछा, "क्या नगर का दर्शी यहाँ है?"</w:t>
      </w:r>
    </w:p>
    <w:p>
      <w:pPr/>
      <w:r>
        <w:rPr>
          <w:lang w:val="hi_IN" w:bidi="hi_IN"/>
        </w:rPr>
      </w:r>
      <w:r>
        <w:rPr>
          <w:lang w:val="hi_IN" w:bidi="hi_IN"/>
        </w:rPr>
        <w:t>युवतियों ने उत्तर दिया, “हाँ, वह है। दर्शी आपसे आगे नगर में है। जल्दी करो और नगर में जाओ। दर्शी आज हमारे नगर में आया है ताकि ऊँचे स्थान पर बलिदान चढ़ाने वाले लोगों का नेतृत्व कर सके। जब आप नगर में प्रवेश करेंगे, तो आप दर्शी को देखेंगे, क्योंकि वह अभी तक बलिदान का भोजन करने के लिए ऊँचे स्थान पर जाने हेतु नगर से बाहर नहीं गया है। ऊँचे स्थान पर लोग वहाँ दर्शी की प्रतीक्षा कर रहे हैं, और वे तब तक भोजन आरम्भ नहीं करेंगे जब तक वह आकर पहले बलिदान पर प्रार्थना न कर ले। फिर मेहमान भोजन करेंगे। इसलिए यदि तू दर्शी को देखना चाहता है, तो तुझे अभी ही जाना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जवान स्त्रियों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इसलिए शाऊल और उसका सेवक नगर की ओर गए। जब वे नगर में प्रवेश कर रहे थे, तो उन्होंने शमूएल को ऊँचे स्थान की ओर जाने के मार्ग में उनकी ओर आते हुए देखा।</w:t>
      </w:r>
      <w:r>
        <w:rPr>
          <w:lang w:val="hi_IN" w:bidi="hi_IN"/>
        </w:rPr>
      </w:r>
    </w:p>
    <w:p>
      <w:pPr>
        <w:pStyle w:val="Heading3"/>
      </w:pPr>
      <w:r>
        <w:rPr>
          <w:lang w:val="hi_IN" w:bidi="hi_IN"/>
        </w:rPr>
        <w:t>आवश्यक जानकारी</w:t>
      </w:r>
    </w:p>
    <w:p>
      <w:pPr/>
      <w:r>
        <w:rPr>
          <w:lang w:val="hi_IN" w:bidi="hi_IN"/>
        </w:rPr>
      </w:r>
      <w:r>
        <w:rPr>
          <w:lang w:val="hi_IN" w:bidi="hi_IN"/>
        </w:rPr>
        <w:t>1 शमूएल 9:1–14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कीश एक </w:t>
      </w:r>
      <w:r>
        <w:rPr>
          <w:b/>
          <w:lang w:val="hi_IN" w:bidi="hi_IN"/>
        </w:rPr>
        <w:t>बिन्यामीनी</w:t>
      </w:r>
      <w:r>
        <w:rPr>
          <w:lang w:val="hi_IN" w:bidi="hi_IN"/>
        </w:rPr>
        <w:t xml:space="preserve"> है, जिसका अर्थ है कि वह बिन्यामीन के गोत्र का सदस्य है। बिन्यामीनी के लिए उसी शब्द का उपयोग करें जिसका उपयोग आपने पिछले भागों में किया है।</w:t>
      </w:r>
    </w:p>
    <w:p>
      <w:pPr/>
      <w:r>
        <w:rPr>
          <w:lang w:val="hi_IN" w:bidi="hi_IN"/>
        </w:rPr>
      </w:r>
      <w:r>
        <w:rPr>
          <w:lang w:val="hi_IN" w:bidi="hi_IN"/>
        </w:rPr>
        <w:t xml:space="preserve">शाऊल इतना प्रभावशाली है कि </w:t>
      </w:r>
      <w:r>
        <w:rPr>
          <w:b/>
          <w:lang w:val="hi_IN" w:bidi="hi_IN"/>
        </w:rPr>
        <w:t>इस्राएल</w:t>
      </w:r>
      <w:r>
        <w:rPr>
          <w:lang w:val="hi_IN" w:bidi="hi_IN"/>
        </w:rPr>
        <w:t xml:space="preserve"> में शाऊल जैसा कोई नहीं है। इस्राएल उस देश का नाम है जहाँ इस्राएली रहते थे। इस्राएल के बारे में अधिक जानकारी के लिए, मुख्य शब्दावली देखें। इस्राएल के लिए उसी शब्द या वाक्यांश का प्रयोग करें जिसका प्रयोग आपने पिछले भागों में किया है। </w:t>
      </w:r>
    </w:p>
    <w:p>
      <w:pPr/>
      <w:r>
        <w:rPr>
          <w:lang w:val="hi_IN" w:bidi="hi_IN"/>
        </w:rPr>
      </w:r>
      <w:r>
        <w:rPr>
          <w:lang w:val="hi_IN" w:bidi="hi_IN"/>
        </w:rPr>
        <w:t xml:space="preserve">कीश ने शाऊल से कहा कि वह खोई हुई गधियों को ढूँढे और अपने साथ एक </w:t>
      </w:r>
      <w:r>
        <w:rPr>
          <w:b/>
          <w:lang w:val="hi_IN" w:bidi="hi_IN"/>
        </w:rPr>
        <w:t>सेवक</w:t>
      </w:r>
      <w:r>
        <w:rPr>
          <w:lang w:val="hi_IN" w:bidi="hi_IN"/>
        </w:rPr>
        <w:t xml:space="preserve"> को भी ले जाए। सेवक वह पुरुष या स्त्री होता है जो दूसरे व्यक्ति के लिए काम करता है। एक सेवक अपने स्वामी के घर या खेतों में काम कर सकता है। सेवक के बारे में अधिक जानकारी के लिए, मुख्य शब्दावली को देखें। सेवक के लिए उसी शब्द या वाक्यांश का उपयोग करें जिसका उपयोग आपने पिछले भागों में किया है।</w:t>
      </w:r>
    </w:p>
    <w:p>
      <w:pPr/>
      <w:r>
        <w:rPr>
          <w:lang w:val="hi_IN" w:bidi="hi_IN"/>
        </w:rPr>
      </w:r>
      <w:r>
        <w:rPr>
          <w:b/>
          <w:lang w:val="hi_IN" w:bidi="hi_IN"/>
        </w:rPr>
        <w:t>गधियाँ</w:t>
      </w:r>
      <w:r>
        <w:rPr>
          <w:lang w:val="hi_IN" w:bidi="hi_IN"/>
        </w:rPr>
        <w:t xml:space="preserve"> महत्वपूर्ण पशु थे जो भारी बोझ उठाते थे और खेती के उपकरण खींचते थे। ये गधियाँ मादा गधियाँ थीं। मादा गधियों के लिए उसी शब्द का उपयोग करें जिसका उपयोग आपने पिछले भागों में किया है।</w:t>
      </w:r>
    </w:p>
    <w:p>
      <w:pPr/>
      <w:r>
        <w:rPr>
          <w:lang w:val="hi_IN" w:bidi="hi_IN"/>
        </w:rPr>
      </w:r>
      <w:r>
        <w:rPr>
          <w:lang w:val="hi_IN" w:bidi="hi_IN"/>
        </w:rPr>
        <w:t>सेवक कहता है कि उसके पास परमेश्वर के जन को देने के लिए एक चौथाई शेकेल चाँदी है। शेकेल वजन के लिए माप की एक इकाई है। एक शेकेल लगभग 11.4 ग्राम होता है, इसलिए एक चौथाई शेकेल लगभग 3 ग्राम होता है। इस्राएली सिक्कों का उपयोग करने से पहले धन के लिए वजन, या बहुमूल्य धातु के शेकेल का उपयोग करते थे।</w:t>
      </w:r>
    </w:p>
    <w:p>
      <w:pPr/>
      <w:r>
        <w:rPr>
          <w:lang w:val="hi_IN" w:bidi="hi_IN"/>
        </w:rPr>
      </w:r>
      <w:r>
        <w:rPr>
          <w:lang w:val="hi_IN" w:bidi="hi_IN"/>
        </w:rPr>
        <w:t xml:space="preserve">यहाँ रुकें और समूह में चर्चा करें कि आप </w:t>
      </w:r>
      <w:r>
        <w:rPr>
          <w:b/>
          <w:lang w:val="hi_IN" w:bidi="hi_IN"/>
        </w:rPr>
        <w:t>शेकेल</w:t>
      </w:r>
      <w:r>
        <w:rPr>
          <w:lang w:val="hi_IN" w:bidi="hi_IN"/>
        </w:rPr>
        <w:t xml:space="preserve"> के लिए किस शब्द या वाक्यांश का उपयोग करेंगे। अधिक जानकारी के लिए मुख्य शब्दावली में शेकेल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"परमेश्वर का जन" एक भविष्यद्वक्ता या दर्शी के लिए एक और उपाधि है। भविष्यद्वक्ता वह होता है जो परमेश्वर की ओर से लोगों को सन्देश देता है। यह सन्देश परमेश्वर की ओर से किसी ऐसे कार्य के विषय में निर्देश हो सकता है जिसे किया जाना है, या किसी ऐसी घटना के विषय में हो सकता है जो भविष्य में होने वाली है। दर्शी का अर्थ है वह व्यक्ति जो दर्शन देख सकता है या वह देख सकता है जो अन्य लोग नहीं देख सकते। भविष्यद्वक्ता को दर्शी कहा जाता है क्योंकि वह अन्य लोगों की अपेक्षा परमेश्वर को अधिक स्पष्ट रूप से देख और समझ सकता है, तथा ऐसी बातें जानता है जिन्हें अन्य लोग नहीं जान सकते। ऐसा इसलिए होता है क्योंकि परमेश्वर भविष्यद्वक्ता को यह समझ देता है। लोग भविष्यद्वक्ता को परमेश्वर का जन भी कहते थे क्योंकि भविष्यद्वक्ता परमेश्वर की सेवा करता है। यह शीर्षक परमेश्वर के लिए सामान्य शब्द का उपयोग करता है, न कि परमेश्वर के व्यक्तिगत नाम, यहोवा। शाऊल के समय में लोग “दर्शी” शब्द का प्रयोग करते थे, जबकि कथाकार के समय में लोग “भविष्यद्वक्ता” शब्द का प्रयोग करते थे।</w:t>
      </w:r>
    </w:p>
    <w:p>
      <w:pPr/>
      <w:r>
        <w:rPr>
          <w:lang w:val="hi_IN" w:bidi="hi_IN"/>
        </w:rPr>
      </w:r>
      <w:r>
        <w:rPr>
          <w:lang w:val="hi_IN" w:bidi="hi_IN"/>
        </w:rPr>
        <w:t xml:space="preserve">यहाँ रुकें और समूह के रूप में चर्चा करें कि आप </w:t>
      </w:r>
      <w:r>
        <w:rPr>
          <w:b/>
          <w:lang w:val="hi_IN" w:bidi="hi_IN"/>
        </w:rPr>
        <w:t>परमेश्वर के जन</w:t>
      </w:r>
      <w:r>
        <w:rPr>
          <w:lang w:val="hi_IN" w:bidi="hi_IN"/>
        </w:rPr>
        <w:t xml:space="preserve">, </w:t>
      </w:r>
      <w:r>
        <w:rPr>
          <w:b/>
          <w:lang w:val="hi_IN" w:bidi="hi_IN"/>
        </w:rPr>
        <w:t>भविष्यद्वक्ता</w:t>
      </w:r>
      <w:r>
        <w:rPr>
          <w:lang w:val="hi_IN" w:bidi="hi_IN"/>
        </w:rPr>
        <w:t xml:space="preserve"> और </w:t>
      </w:r>
      <w:r>
        <w:rPr>
          <w:b/>
          <w:lang w:val="hi_IN" w:bidi="hi_IN"/>
        </w:rPr>
        <w:t>दर्शी</w:t>
      </w:r>
      <w:r>
        <w:rPr>
          <w:lang w:val="hi_IN" w:bidi="hi_IN"/>
        </w:rPr>
        <w:t xml:space="preserve"> के लिए किन शब्दों या वाक्यांशों का उपयोग करेंगे। अधिक जानकारी के लिए मुख्य शब्दावली में भविष्यद्वक्ता और परमेश्वर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दर्शी शमूएल नगर में है ताकि वह लोगों की अगुवाई कर सके, जैसे वे </w:t>
      </w:r>
      <w:r>
        <w:rPr>
          <w:b/>
          <w:lang w:val="hi_IN" w:bidi="hi_IN"/>
        </w:rPr>
        <w:t>बलिदान</w:t>
      </w:r>
      <w:r>
        <w:rPr>
          <w:lang w:val="hi_IN" w:bidi="hi_IN"/>
        </w:rPr>
        <w:t xml:space="preserve"> चढ़ाते हैं। बलि परमेश्वर को दी गई भेंट है। लोग किसी बात के लिए परमेश्वर का धन्यवाद करने के लिए, परमेश्वर की उपासना करने, परमेश्वर के साथ अपने संबंध की पुष्टि करने के लिए, या अपने किए हुए काम के लिए क्षमा माँगने के लिए बलिदान चढ़ाते थे। कुछ बलिदानों के लिए, एक याजक एक पशु को मारता था और फिर उसे जला देता था। कभी-कभी, याजक पशु के कुछ भागों को जला देता था, और फिर लोग पशु के बाकी हिस्से को पकाकर खाते थे। बलिदान के बारे में अधिक जानकारी के लिए, मुख्य शब्दावली देखें। बलिदान के लिए उसी शब्द या वाक्यांश का प्रयोग करें जिसका प्रयोग आपने पिछले भागों में किया है।</w:t>
      </w:r>
    </w:p>
    <w:p>
      <w:pPr/>
      <w:r>
        <w:rPr>
          <w:lang w:val="hi_IN" w:bidi="hi_IN"/>
        </w:rPr>
      </w:r>
      <w:r>
        <w:rPr>
          <w:lang w:val="hi_IN" w:bidi="hi_IN"/>
        </w:rPr>
        <w:t>लोग ऊँचे स्थान पर शमूएल की प्रतीक्षा कर रहे हैं। ऊँचा स्थान उपासना, बलिदान और प्रार्थना का स्थान होता था। लोग अक्सर इन ऊँचे स्थानों को किसी पहाड़ी या ऊँचे भूभाग पर बनाते थे। वहाँ कभी-कभी मन्दिर, पूजा-स्थल या अन्य भवन होते थे, और कभी केवल खुले स्थान में एक वेदी होती थी। कभी-कभी ये परमेश्वर की उपासना करने के लिए अच्छे या आधिकारिक स्थान होते थे, परन्तु आमतौर पर लोग वहाँ मूर्तियों की उपासना करते थे। यह ऊँचा स्थान शायद परमेश्वर की आराधना करने के लिए एक आधिकारिक या अच्छा स्थान था।</w:t>
      </w:r>
    </w:p>
    <w:p>
      <w:pPr/>
      <w:r>
        <w:rPr>
          <w:lang w:val="hi_IN" w:bidi="hi_IN"/>
        </w:rPr>
      </w:r>
      <w:r>
        <w:rPr>
          <w:lang w:val="hi_IN" w:bidi="hi_IN"/>
        </w:rPr>
        <w:t xml:space="preserve">यहाँ रुकें और समूह के रूप में चर्चा करें कि आप </w:t>
      </w:r>
      <w:r>
        <w:rPr>
          <w:b/>
          <w:lang w:val="hi_IN" w:bidi="hi_IN"/>
        </w:rPr>
        <w:t>ऊँचे स्थान</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लोग शमूएल के बलिदान को </w:t>
      </w:r>
      <w:r>
        <w:rPr>
          <w:b/>
          <w:lang w:val="hi_IN" w:bidi="hi_IN"/>
        </w:rPr>
        <w:t>आशीष</w:t>
      </w:r>
      <w:r>
        <w:rPr>
          <w:lang w:val="hi_IN" w:bidi="hi_IN"/>
        </w:rPr>
        <w:t xml:space="preserve"> देने का इंतजार कर रहे हैं। जब लोग किसी चीज़ को आशीष देते हैं, जैसे भोजन, तो इसका अर्थ है कि वे उस चीज़ के लिए परमेश्वर का धन्यवाद कर रहे हैं। आशीष के बारे में अधिक जानकारी के लिए, मुख्य शब्दावली देखें। आशीष के लिए उसी शब्द या वाक्यांश का उपयोग करें जिसका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9:15–27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9:15–27 को सुनें और अपने मन में रखें।</w:t>
      </w:r>
    </w:p>
    <w:p>
      <w:pPr/>
      <w:r>
        <w:rPr>
          <w:lang w:val="hi_IN" w:bidi="hi_IN"/>
        </w:rPr>
      </w:r>
      <w:r>
        <w:rPr>
          <w:lang w:val="hi_IN" w:bidi="hi_IN"/>
        </w:rPr>
        <w:t>यदि सम्भव हो, तो 1 शमूएल 9:15–27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9:15–27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यहोवा प्रतिज्ञा करता है कि वह शमूएल के पास एक ऐसे व्यक्ति को भेजेगा जिसे वह राजा के रूप में अभिषिक्त करेगा। फिर यहोवा प्रकट करता है कि यह व्यक्ति शाऊल है। यद्यपि लोग यहोवा को बदलना चाहते हैं, फिर भी यहोवा ही शासन में है, और यहोवा ही नए राजा को चुनता है। जब शमूएल और शाऊल की भेंट होती है, तब शमूएल शाऊल को बलिदान के भोज में आमंत्रित करता है और उससे इस्राएल में उसके महत्व के विषय में बात करता है। अगली सुबह, जब शाऊल जाने ही वाला होता है, तब शमूएल कहता है कि शमूएल के पास परमेश्वर की ओर से शाऊल के लिए एक सन्देश है।</w:t>
      </w:r>
    </w:p>
    <w:p>
      <w:pPr/>
      <w:r>
        <w:rPr>
          <w:lang w:val="hi_IN" w:bidi="hi_IN"/>
        </w:rPr>
      </w:r>
      <w:r>
        <w:rPr>
          <w:lang w:val="hi_IN" w:bidi="hi_IN"/>
        </w:rPr>
        <w:t>शाऊल के सूफ प्रदेश के उस नगर में आने से एक दिन पहले, यहोवा ने शमूएल से निजी रूप से और सीधे बात की थी। यहोवा ने प्रकट किया कि वह एक व्यक्ति को शमूएल के पास भेजेगा। यह व्यक्ति बिन्यामीन के देश या गोत्र का होगा। यहोवा कहता है कि इस व्यक्ति का इस्राएल के शासक के रूप में अभिषेक करो। अभिषेक करने का अर्थ है किसी के सिर पर तेल डालना, यह दिखाने के लिए कि परमेश्वर ने उस व्यक्ति को एक निश्चित कार्य के लिए अलग कर दिया है। इससे पहले लोगों ने एक राजा की माँग की थी, जिसका मूल भाषा में अर्थ प्रधान शासक था। परन्तु यहोवा शमूएल से कहता है कि वह इस व्यक्ति का अभिषेक उस अगुवे के रूप में करे जिसे यहोवा ने चुना है, सम्भवतः एक सेनापति के समान।</w:t>
      </w:r>
    </w:p>
    <w:p>
      <w:pPr/>
      <w:r>
        <w:rPr>
          <w:lang w:val="hi_IN" w:bidi="hi_IN"/>
        </w:rPr>
      </w:r>
      <w:r>
        <w:rPr>
          <w:lang w:val="hi_IN" w:bidi="hi_IN"/>
        </w:rPr>
        <w:t>यहाँ रुकें और इस प्रश्न पर समूह में चर्चा करें: अपनी भाषा में विभिन्न प्रकार के नेताओं या शासकों के लिए प्रयोग होने वाले शब्दों पर चर्चा कीजिए। आप एक ऐसे अगुवे के लिए किन शब्दों का उपयोग करते हैं जो बाकी सभी की अगुवाई करता है? ऐसे व्यक्ति के लिए आपकी भाषा में कौन-से शब्द या वाक्यांश प्रयोग किए जाते हैं, जो महत्त्व और अधिकार में दूसरे स्थान पर हो, लगभग सभी लोगों का नेतृत्व करता हो, फिर भी किसी और के निर्देशों का पालन करता हो? इस ऑडियो को यहाँ रोकें।</w:t>
      </w:r>
    </w:p>
    <w:p>
      <w:pPr/>
      <w:r>
        <w:rPr>
          <w:lang w:val="hi_IN" w:bidi="hi_IN"/>
        </w:rPr>
      </w:r>
      <w:r>
        <w:rPr>
          <w:lang w:val="hi_IN" w:bidi="hi_IN"/>
        </w:rPr>
        <w:t>यहोवा कहता है कि यह अगुवा इस्राएलियों को पलिश्तियों के हाथ से बचाएगा। लोग अक्सर "हाथ" शब्द का उपयोग "शक्ति" के लिए करते हैं। यह अगुवा इस्राएलियों को पलिश्तियों से बचाएगा, जो लगातार उन पर आक्रमण कर रहे हैं। यहोवा इस अगुवे को भेज रहा है क्योंकि वह उस संकट को देख रहा है जिसमें इस्राएली पड़े हुए हैं, और जब वे सहायता के लिए प्रार्थना करते हैं तथा पुकारते हैं, तो वह उनकी सुनता है।</w:t>
      </w:r>
    </w:p>
    <w:p>
      <w:pPr/>
      <w:r>
        <w:rPr>
          <w:lang w:val="hi_IN" w:bidi="hi_IN"/>
        </w:rPr>
      </w:r>
      <w:r>
        <w:rPr>
          <w:lang w:val="hi_IN" w:bidi="hi_IN"/>
        </w:rPr>
        <w:t>इसलिए जब शाऊल नगर में पहुँचता है और शमूएल उसे देखता है, तब यहोवा फिर से शमूएल से निजी रूप से बात करता है। शमूएल के अलावा कोई और नहीं सुनता कि यहोवा क्या कहता है। यहोवा कहता है कि यह वह व्यक्ति है जिसे यहोवा ने कल भेजने का वादा किया था। यह व्यक्ति, शाऊल, लोगों पर शासन करेगा। पहले जहाँ इस्राएली लोग वही करते थे जो उन्हें अपनी दृष्टि में ठीक लगता था, वहीं अब शाऊल लोगों पर निगरानी रखेगा और उनसे परमेश्वर की व्यवस्था का पालन करवाएगा।</w:t>
      </w:r>
    </w:p>
    <w:p>
      <w:pPr/>
      <w:r>
        <w:rPr>
          <w:lang w:val="hi_IN" w:bidi="hi_IN"/>
        </w:rPr>
      </w:r>
      <w:r>
        <w:rPr>
          <w:lang w:val="hi_IN" w:bidi="hi_IN"/>
        </w:rPr>
        <w:t>शाऊल नगर के प्रवेश-द्वार या फाटक पर शमूएल के पास जाता है। फिर शाऊल शमूएल से एक प्रश्न पूछता है। शाऊल नहीं जानता है कि शमूएल ही वह परमेश्वर का जन है जिसे वह ढूँढ़ रहा है, इसलिए शाऊल शमूएल से पूछता है कि दर्शी कहाँ ठहरा हुआ है। यह वह नगर हो सकता है जहाँ शमूएल रहता है, या फिर ऐसा नगर हो सकता है जहाँ शमूएल अक्सर आता-जाता हो, और जहाँ ऐसा घर हो जिसमें शमूएल अक्सर ठहरता हो।</w:t>
      </w:r>
    </w:p>
    <w:p>
      <w:pPr/>
      <w:r>
        <w:rPr>
          <w:lang w:val="hi_IN" w:bidi="hi_IN"/>
        </w:rPr>
      </w:r>
      <w:r>
        <w:rPr>
          <w:lang w:val="hi_IN" w:bidi="hi_IN"/>
        </w:rPr>
        <w:t>शमूएल उत्तर देता है कि वह दर्शी है। शमूएल शाऊल को भोजन पर आमंत्रित करता है और शाऊल को वह सहायता देने की पेशकश करता है जिसकी उसे आवश्यकता है। परमेश्वर ने शमूएल पर प्रकट कर दिया था कि शाऊल के पास एक प्रश्न या समस्या है, जिसके लिए उसे सहायता की आवश्यकता है। शमूएल शाऊल से प्रतिज्ञा करता है कि वह बाद में उसे उसके मन की बातें बताएगा, अर्थात् वह उन बातों को प्रकट करेगा जिनके विषय में शाऊल सोच रहा है या जिनके बारे में वह जानना चाहता है।</w:t>
      </w:r>
    </w:p>
    <w:p>
      <w:pPr/>
      <w:r>
        <w:rPr>
          <w:lang w:val="hi_IN" w:bidi="hi_IN"/>
        </w:rPr>
      </w:r>
      <w:r>
        <w:rPr>
          <w:lang w:val="hi_IN" w:bidi="hi_IN"/>
        </w:rPr>
        <w:t>फिर शमूएल दिखाता है कि वह वास्तव में परमेश्वर से सुनता है। शमूएल ऐसा इस प्रकार करता है कि वह शाऊल के गुम हुए गधों का उल्लेख पहले ही कर देता है, इससे पहले कि शाऊल उनके बारे में कुछ कहे। शमूएल शाऊल को आश्वासन देता है कि किसी ने गधियों को ढूँढ़ लिया है, इसलिए अब उसे उनकी खोज करने की आवश्यकता नहीं है। शाऊल के पास भोजन करने और शमूएल से बात करने का समय है।</w:t>
      </w:r>
    </w:p>
    <w:p>
      <w:pPr/>
      <w:r>
        <w:rPr>
          <w:lang w:val="hi_IN" w:bidi="hi_IN"/>
        </w:rPr>
      </w:r>
      <w:r>
        <w:rPr>
          <w:lang w:val="hi_IN" w:bidi="hi_IN"/>
        </w:rPr>
        <w:t>फिर शमूएल कहता है कि पूरे इस्राएल की आशा शाऊल और उसके परिवार पर टिकी है। लोग एक राजा की चाहत रखते आए हैं और उसकी प्रतीक्षा करते रहे हैं। शमूएल सुझाव दे रहा है कि शाऊल वही राजा होगा जिसके लिए इस्राएल लालसा करता है।</w:t>
      </w:r>
    </w:p>
    <w:p>
      <w:pPr/>
      <w:r>
        <w:rPr>
          <w:lang w:val="hi_IN" w:bidi="hi_IN"/>
        </w:rPr>
      </w:r>
      <w:r>
        <w:rPr>
          <w:lang w:val="hi_IN" w:bidi="hi_IN"/>
        </w:rPr>
        <w:t>शाऊल आश्चर्यचकित है और कहता है कि वह नहीं समझता कि यह कैसे हो सकता है। शाऊल प्रश्नों के साथ उत्तर देता है, परन्तु शाऊल यह अपेक्षा नहीं कर रहा है कि शमूएल इन प्रश्नों का उत्तर दे। इसके बजाय, शाऊल ये प्रश्न इस बात पर ज़ोर देने के लिए पूछता है कि शाऊल इस्राएल के बड़े या अधिक महत्त्वपूर्ण गोत्रों में से किसी एक से नहीं है। शाऊल यह भी कहता है कि वह बिन्यामीन के गोत्र के सबसे कम महत्त्वपूर्ण परिवार से आता है। यद्यपि शाऊल का पिता एक सम्मानित व्यक्ति है, फिर भी शाऊल का विनम्र उत्तर शिष्ट है। यद्यपि शाऊल सम्भवतः पूरी तरह नहीं समझ पाया था कि शमूएल ने उससे क्या कहा था, फिर भी शाऊल ने शायद यह समझ लिया था कि शमूएल उसके विषय में महान बातों की भविष्यवाणी कर रहा था। हालाँकि, शाऊल यह नहीं समझता कि ये बड़ी बातें कैसे होंगी।</w:t>
      </w:r>
    </w:p>
    <w:p>
      <w:pPr/>
      <w:r>
        <w:rPr>
          <w:lang w:val="hi_IN" w:bidi="hi_IN"/>
        </w:rPr>
      </w:r>
      <w:r>
        <w:rPr>
          <w:lang w:val="hi_IN" w:bidi="hi_IN"/>
        </w:rPr>
        <w:t>हालाँकि, शमूएल, जो जानता है कि शाऊल परमेश्वर का चुना हुआ है, उस समय शाऊल के प्रश्नों का उत्तर नहीं देता है। इसके बजाय, शमूएल शाऊल और उसके सेवक को ऊँचे स्थान पर ले गया और फिर एक सभा-भवन या बड़े कक्ष में ले गया, जहाँ लोग भोजन करते थे। लगभग 30 मेहमान पहले से ही इस कमरे में बैठे हैं। शमूएल शाऊल और उसके सेवक को कक्ष में सबसे सम्मानजनक स्थान देकर यह दिखाता है कि शाऊल कितना महत्त्वपूर्ण है।</w:t>
      </w:r>
    </w:p>
    <w:p>
      <w:pPr/>
      <w:r>
        <w:rPr>
          <w:lang w:val="hi_IN" w:bidi="hi_IN"/>
        </w:rPr>
      </w:r>
      <w:r>
        <w:rPr>
          <w:lang w:val="hi_IN" w:bidi="hi_IN"/>
        </w:rPr>
        <w:t>इससे पहले शमूएल ने रसोइए से कहा था कि वह पशु की एक जाँघ, अर्थात् उसका पैर, अलग रख दे। अब शमूएल रसोइए से उस जाँघ को बाहर लाने के लिए कहता है। तो रसोइया जाँघ को उसके ऊपर की चर्बी सहित बाहर लाता है। यह पशु के शरीर पर मांस का एक बहुत ही उत्तम भाग है! रसोइए ने वह जाँघ शाऊल को दी, और शमूएल ने शाऊल से कहा कि वह उसे खाए। जब शमूएल अन्य अतिथियों को आमंत्रित कर रहा था, तभी उसने यह मांस का भाग शाऊल के लिए अलग रखने की योजना बना ली थी। शमूएल ने शाऊल को आमंत्रित करने से पहले ही ऐसा किया था! इसलिए शाऊल ने उस शाम शमूएल के साथ भोजन किया।</w:t>
      </w:r>
    </w:p>
    <w:p>
      <w:pPr/>
      <w:r>
        <w:rPr>
          <w:lang w:val="hi_IN" w:bidi="hi_IN"/>
        </w:rPr>
      </w:r>
      <w:r>
        <w:rPr>
          <w:lang w:val="hi_IN" w:bidi="hi_IN"/>
        </w:rPr>
        <w:t>यहाँ रुकें और इस प्रश्न पर समूह में चर्चा करें: किसी ऐसे अवसर के बारे में सोचिए जब आप किसी उत्सव-भोज, जैसे विवाह-समारोह, की मेजबानी कर रहे थे या उसमें सहायता कर रहे थे, और वहाँ कुछ ऐसे अतिथि थे जिन्हें आप विशेष सम्मान देना चाहते थे। आपने कैसे दिखाया कि वे मेहमान महत्वपूर्ण थे? आपने उन मेहमानों के लिए क्या किया? वे मेहमान कहाँ बैठे थे? आपने उन मेहमानों को क्या भोजन दिया? इस ऑडियो को यहाँ रोकें।</w:t>
      </w:r>
    </w:p>
    <w:p>
      <w:pPr/>
      <w:r>
        <w:rPr>
          <w:lang w:val="hi_IN" w:bidi="hi_IN"/>
        </w:rPr>
      </w:r>
      <w:r>
        <w:rPr>
          <w:lang w:val="hi_IN" w:bidi="hi_IN"/>
        </w:rPr>
        <w:t>भोज के बाद, हर कोई ऊँचे स्थान से नीचे उतरता है और नगर में लौट आता है। फिर शमूएल शाऊल को शमूएल के घर की छत पर ले जाता है। चूँकि इस्राएल में घरों की छतें समतल होती थीं, इसलिए छत किसी से निजी रूप से बातचीत करने के लिए एक उपयुक्त स्थान थी। लोग छतों का उपयोग सोने की जगह के रूप में भी करते थे क्योंकि हवा चलने के कारण बाहर छत पर अधिक ठंडक रहती थी। कुछ संस्करण कहते हैं कि शमूएल छत पर शाऊल से बात करता है। कुछ लोग कहते हैं कि शमूएल शाऊल के लिए छत पर एक बिस्तर बनाता है। ये दोनों बातें शायद होती हैं।</w:t>
      </w:r>
    </w:p>
    <w:p>
      <w:pPr/>
      <w:r>
        <w:rPr>
          <w:lang w:val="hi_IN" w:bidi="hi_IN"/>
        </w:rPr>
      </w:r>
      <w:r>
        <w:rPr>
          <w:lang w:val="hi_IN" w:bidi="hi_IN"/>
        </w:rPr>
        <w:t>यहाँ रुकें और समूह के रूप में एक समतल छत वाले घर की तस्वीर देखें। इस ऑडियो को यहाँ रोकें।</w:t>
      </w:r>
    </w:p>
    <w:p>
      <w:pPr/>
      <w:r>
        <w:rPr>
          <w:lang w:val="hi_IN" w:bidi="hi_IN"/>
        </w:rPr>
      </w:r>
      <w:r>
        <w:rPr>
          <w:lang w:val="hi_IN" w:bidi="hi_IN"/>
        </w:rPr>
        <w:t>यहाँ रुकें और समूह के रूप में इस प्रश्न पर चर्चा करें: जब आप मेहमानों को अपने घर में रात भर ठहराते हैं, तो आप मेहमानों को सोने के लिए कहाँ स्थान देते हैं? आप मेहमानों को यह स्थान क्यों देते हैं? इस ऑडियो को यहाँ रोकें।</w:t>
      </w:r>
    </w:p>
    <w:p>
      <w:pPr/>
      <w:r>
        <w:rPr>
          <w:lang w:val="hi_IN" w:bidi="hi_IN"/>
        </w:rPr>
      </w:r>
      <w:r>
        <w:rPr>
          <w:lang w:val="hi_IN" w:bidi="hi_IN"/>
        </w:rPr>
        <w:t>अगली सुबह जब सूरज निकलता है, तब शमूएल कहता है कि जब शाऊल जाने के लिए तैयार हो जाएगा, तो शमूएल शाऊल की यात्रा के मार्ग में कुछ दूर तक उसके साथ चलेगा। यह किसी मेज़बान द्वारा अपने अतिथि के प्रति किया जाने वाला सामान्य और शिष्ट व्यवहार था।</w:t>
      </w:r>
    </w:p>
    <w:p>
      <w:pPr/>
      <w:r>
        <w:rPr>
          <w:lang w:val="hi_IN" w:bidi="hi_IN"/>
        </w:rPr>
      </w:r>
      <w:r>
        <w:rPr>
          <w:lang w:val="hi_IN" w:bidi="hi_IN"/>
        </w:rPr>
        <w:t>यहाँ रुकें और इस प्रश्न पर समूह में चर्चा करें: जब कोई अतिथि आपके घर से जाता है, तो आप उसे विदा करने के लिए क्या करते हैं? आप यह क्यों करते हैं? आपकी संस्कृति में ऐसी कौन-सी चीज़ें हैं जो बहुत से लोग करते हैं, और ऐसी कौन-सी चीज़ें हैं जो सिर्फ आप करते हैं? इस ऑडियो को यहाँ रोकें।</w:t>
      </w:r>
    </w:p>
    <w:p>
      <w:pPr/>
      <w:r>
        <w:rPr>
          <w:lang w:val="hi_IN" w:bidi="hi_IN"/>
        </w:rPr>
      </w:r>
      <w:r>
        <w:rPr>
          <w:lang w:val="hi_IN" w:bidi="hi_IN"/>
        </w:rPr>
        <w:t>तब शाऊल तैयार हुआ और अपने सेवक तथा शमूएल के साथ नगर की सीमा की ओर चल पड़ा। जब वे अभी नगर के भीतर ही थे, तब शमूएल ने शाऊल से कहा कि वह अपने सेवक को उनसे आगे चलते रहने का निर्देश दे। जब सेवक आगे बढ़ ही रहा था, तब शमूएल ने शाऊल को रोक लिया ताकि शमूएल उसे परमेश्वर की ओर से एक सन्देश अकेले में बता सके।</w:t>
      </w:r>
      <w:r>
        <w:rPr>
          <w:lang w:val="hi_IN" w:bidi="hi_IN"/>
        </w:rPr>
      </w:r>
    </w:p>
    <w:p>
      <w:pPr>
        <w:pStyle w:val="Heading3"/>
      </w:pPr>
      <w:r>
        <w:rPr>
          <w:lang w:val="hi_IN" w:bidi="hi_IN"/>
        </w:rPr>
        <w:t>घटनाओं को समझाना</w:t>
      </w:r>
    </w:p>
    <w:p>
      <w:pPr/>
      <w:r>
        <w:rPr>
          <w:lang w:val="hi_IN" w:bidi="hi_IN"/>
        </w:rPr>
      </w:r>
      <w:r>
        <w:rPr>
          <w:lang w:val="hi_IN" w:bidi="hi_IN"/>
        </w:rPr>
        <w:t>1 शमूएल 9:15–27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यहोवा प्रतिज्ञा करता है कि अगले दिन वह शमूएल के पास एक व्यक्ति को भेजेगा, जिसका शमूएल इस्राएल के शासक के रूप में अभिषेक करेगा। यहोवा इस व्यक्ति को पलिश्तियों से लोगों को बचाने के लिए चुनता है क्योंकि यहोवा ने इस्राएलियों की सहायता के लिए की गई पुकार को सुना है।</w:t>
      </w:r>
    </w:p>
    <w:p>
      <w:pPr/>
      <w:r>
        <w:rPr>
          <w:lang w:val="hi_IN" w:bidi="hi_IN"/>
        </w:rPr>
      </w:r>
      <w:r>
        <w:rPr>
          <w:b/>
          <w:lang w:val="hi_IN" w:bidi="hi_IN"/>
        </w:rPr>
        <w:t>दूसरे दृश्य में:</w:t>
      </w:r>
      <w:r>
        <w:rPr>
          <w:lang w:val="hi_IN" w:bidi="hi_IN"/>
        </w:rPr>
        <w:t xml:space="preserve"> जब शमूएल अगले दिन शाऊल को देखता है, तो यहोवा कहता है कि यह वही व्यक्ति है जिसे यहोवा ने कहा था कि वह भेजेगा।</w:t>
      </w:r>
    </w:p>
    <w:p>
      <w:pPr/>
      <w:r>
        <w:rPr>
          <w:lang w:val="hi_IN" w:bidi="hi_IN"/>
        </w:rPr>
      </w:r>
      <w:r>
        <w:rPr>
          <w:b/>
          <w:lang w:val="hi_IN" w:bidi="hi_IN"/>
        </w:rPr>
        <w:t>तीसरे दृश्य में:</w:t>
      </w:r>
      <w:r>
        <w:rPr>
          <w:lang w:val="hi_IN" w:bidi="hi_IN"/>
        </w:rPr>
        <w:t xml:space="preserve"> शाऊल शमूएल से पूछता है कि दर्शी कहाँ ठहरा हुआ है। शमूएल उत्तर देता है कि वह दर्शी है और शाऊल को शमूएल के साथ भोजन करने के लिए आमंत्रित करता है। शमूएल शाऊल को गधियों के विषय में आश्वस्त करता है और उसके भविष्य में होने वाली किसी महान बात का संकेत भी देता है। शाऊल विनम्रतापूर्वक उत्तर देता है कि वह नहीं समझता कि शमूएल उससे ऐसा क्यों कहता है।</w:t>
      </w:r>
    </w:p>
    <w:p>
      <w:pPr/>
      <w:r>
        <w:rPr>
          <w:lang w:val="hi_IN" w:bidi="hi_IN"/>
        </w:rPr>
      </w:r>
      <w:r>
        <w:rPr>
          <w:b/>
          <w:lang w:val="hi_IN" w:bidi="hi_IN"/>
        </w:rPr>
        <w:t>चौथे दृश्य में:</w:t>
      </w:r>
      <w:r>
        <w:rPr>
          <w:lang w:val="hi_IN" w:bidi="hi_IN"/>
        </w:rPr>
        <w:t xml:space="preserve"> शमूएल और शाऊल ऊँचे स्थान पर जाते हैं, और शमूएल शाऊल तथा उसके सेवक को सबसे सम्मानजनक स्थानों पर बैठाता है। शमूएल रसोइए से यह भी कहता है कि वह शाऊल को मांस का सबसे उत्तम भाग दे। वे पुरुष मिलकर भोजन करते हैं, आपस में बातचीत करते हैं, और फिर शाऊल उस रात शमूएल के घर में ठहरता है।</w:t>
      </w:r>
    </w:p>
    <w:p>
      <w:pPr/>
      <w:r>
        <w:rPr>
          <w:lang w:val="hi_IN" w:bidi="hi_IN"/>
        </w:rPr>
      </w:r>
      <w:r>
        <w:rPr>
          <w:b/>
          <w:lang w:val="hi_IN" w:bidi="hi_IN"/>
        </w:rPr>
        <w:t>पाँचवें दृश्य में:</w:t>
      </w:r>
      <w:r>
        <w:rPr>
          <w:lang w:val="hi_IN" w:bidi="hi_IN"/>
        </w:rPr>
        <w:t xml:space="preserve"> प्रातःकाल शमूएल, शाऊल और उसके सेवक के साथ नगर की सीमा तक चलता है। शमूएल ने शाऊल से कहा कि वह सेवक को आगे बढ़ने का निर्देश दे। जब सेवक आगे चलता रहता है, तब शमूएल शाऊल को रोककर उसे परमेश्वर की ओर से एक सन्देश सुनाता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पलिश्ती</w:t>
      </w:r>
    </w:p>
    <w:p>
      <w:pPr>
        <w:pStyle w:val="ListBullet"/>
        <w:spacing w:line="240" w:lineRule="auto"/>
        <w:ind w:left="720"/>
      </w:pPr>
      <w:r>
        <w:rPr>
          <w:lang w:val="hi_IN" w:bidi="hi_IN"/>
        </w:rPr>
      </w:r>
      <w:r>
        <w:rPr>
          <w:lang w:val="hi_IN" w:bidi="hi_IN"/>
        </w:rPr>
        <w:t>दास</w:t>
      </w:r>
    </w:p>
    <w:p>
      <w:pPr>
        <w:pStyle w:val="ListBullet"/>
        <w:spacing w:line="240" w:lineRule="auto"/>
        <w:ind w:left="720"/>
      </w:pPr>
      <w:r>
        <w:rPr>
          <w:lang w:val="hi_IN" w:bidi="hi_IN"/>
        </w:rPr>
      </w:r>
      <w:r>
        <w:rPr>
          <w:lang w:val="hi_IN" w:bidi="hi_IN"/>
        </w:rPr>
        <w:t>भोज के मेहमान</w:t>
      </w:r>
    </w:p>
    <w:p>
      <w:pPr>
        <w:pStyle w:val="ListBullet"/>
        <w:spacing w:line="240" w:lineRule="auto"/>
        <w:ind w:left="720"/>
      </w:pPr>
      <w:r>
        <w:rPr>
          <w:lang w:val="hi_IN" w:bidi="hi_IN"/>
        </w:rPr>
      </w:r>
      <w:r>
        <w:rPr>
          <w:lang w:val="hi_IN" w:bidi="hi_IN"/>
        </w:rPr>
        <w:t>और रसोइया</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शमूएल और शाऊल की कहानियाँ किस प्रकार आपस में जुड़ती हैं, यह दिखाने के बाद अब कथाकार उस घटना का वर्णन करता है जो एक दिन पहले हुई थी। पहला दृश्य शाऊल के नगर में प्रवेश करने से एक दिन पहले का है। यह दृश्य दिखाता है कि यहोवा ने शमूएल और शाऊल की भेंट की योजना कैसे बनाई है। यहोवा शमूएल से एकांत में बात करते हैं और कहते हैं कि यहोवा ने इस्राएलियों को सुना है जब उन्होंने सहायता माँगी थी। यहोवा ने देखा है कि पलिश्ती, जो इस्राएलियों के शत्रु हैं, किस प्रकार उन पर आक्रमण कर रहे हैं और उन्हें कष्ट पहुँचा रहे हैं। इसलिए यहोवा ने इस्राएल पर शासन करने और उन्हें पलिश्तियों से बचाने के लिए एक व्यक्ति को चुना है। यहोवा इस व्यक्ति को कल उसी समय शमूएल के पास भेज देगा। शमूएल को इस व्यक्ति का अभिषेक करना चाहिए, अर्थात उसके सिर पर तेल उँडेलना चाहिए, ताकि यह प्रकट हो कि वह इस्राएल का शासक होगा।</w:t>
      </w:r>
    </w:p>
    <w:p>
      <w:pPr/>
      <w:r>
        <w:rPr>
          <w:lang w:val="hi_IN" w:bidi="hi_IN"/>
        </w:rPr>
      </w:r>
      <w:r>
        <w:rPr>
          <w:lang w:val="hi_IN" w:bidi="hi_IN"/>
        </w:rPr>
        <w:t>यहाँ रुकें और इस प्रश्न पर समूह में चर्चा करें: उस समय की कोई घटना सुनाइए जब किसी ने आपको पहले से बताया था कि कोई बात होने वाली है, और बाद में वह ठीक वैसी ही हुई जैसा उस व्यक्ति ने कहा था। कहानी को दो बार सुनाइए, और हर बार कहानी में एक अलग बिंदु चुनकर उस समय के बारे में बताइए जब दूसरे व्यक्ति ने आपको उस घटना के बारे में बताया था। इस बात पर चर्चा कीजिए कि कहानी के अलग-अलग रूप सुनने वालों पर क्या प्रभाव डालते हैं, जबकि वे वास्तव में उसी कहानी को सुन रहे होते हैं। इस ऑडियो को यहाँ रोकें।</w:t>
      </w:r>
    </w:p>
    <w:p>
      <w:pPr/>
      <w:r>
        <w:rPr>
          <w:lang w:val="hi_IN" w:bidi="hi_IN"/>
        </w:rPr>
      </w:r>
      <w:r>
        <w:rPr>
          <w:lang w:val="hi_IN" w:bidi="hi_IN"/>
        </w:rPr>
        <w:t>दूसरा दृश्य अगले दिन आरम्भ होता है, जब शाऊल अपने सेवक के साथ नगर में प्रवेश कर रहा होता है। संभव है कि उस नगर के चारों ओर एक दीवार रही हो और उसमें एक फाटक हो, जिसके द्वारा लोग नगर में आते-जाते हों। जब शमूएल, जो फाटक पर खड़ा है और नगर से बाहर जाने ही वाला है, शाऊल को देखता है, तब यहोवा फिर से उससे बात करता है। शमूएल के अलावा कोई और नहीं सुनता कि यहोवा क्या कहता है। यहोवा कहता है कि शाऊल वही व्यक्ति है जिसके बारे में यहोवा ने कल बात की थी। यह व्यक्ति, शाऊल, इस्राएलियों पर शासन करेगा।</w:t>
      </w:r>
    </w:p>
    <w:p>
      <w:pPr/>
      <w:r>
        <w:rPr>
          <w:lang w:val="hi_IN" w:bidi="hi_IN"/>
        </w:rPr>
      </w:r>
      <w:r>
        <w:rPr>
          <w:lang w:val="hi_IN" w:bidi="hi_IN"/>
        </w:rPr>
        <w:t>तीसरे दृश्य में, शाऊल शमूएल की ओर बढ़ता है, जो नगर के फाटक पर, अर्थात् नगर के प्रवेश-स्थान पर खड़ा है। शाऊल शमूएल से पूछता है कि दर्शी का घर कहाँ है। शाऊल पहले कभी शमूएल से नहीं मिला था और वह नहीं जानता था कि शमूएल ही वह दर्शी है जिसे वह ढूँढ़ रहा था। शमूएल उत्तर देता है कि शमूएल ही दर्शी है, इसलिए शाऊल को कहीं और देखने की आवश्यकता नहीं है। शमूएल शाऊल से कहता है कि वह उससे आगे ऊँचे स्थान पर, अर्थात् नगर के बाहर स्थित उस उपासना-स्थल पर चला जाए। उस समय किसी व्यक्ति को अपने आगे चलने देना उसके प्रति सम्मान और आदर प्रकट करने का एक तरीका माना जाता था।</w:t>
      </w:r>
    </w:p>
    <w:p>
      <w:pPr/>
      <w:r>
        <w:rPr>
          <w:lang w:val="hi_IN" w:bidi="hi_IN"/>
        </w:rPr>
      </w:r>
      <w:r>
        <w:rPr>
          <w:lang w:val="hi_IN" w:bidi="hi_IN"/>
        </w:rPr>
        <w:t>शमूएल शाऊल से कहता है कि शाऊल को शमूएल के साथ भोजन करना चाहिए, और फिर अगले दिन सुबह, शमूएल शाऊल को वह सब बताएगा जो शाऊल के मन में है या उन बातों को समझाएगा जो शाऊल के लिए उलझन भरी या महत्वपूर्ण हैं।</w:t>
      </w:r>
    </w:p>
    <w:p>
      <w:pPr/>
      <w:r>
        <w:rPr>
          <w:lang w:val="hi_IN" w:bidi="hi_IN"/>
        </w:rPr>
      </w:r>
      <w:r>
        <w:rPr>
          <w:lang w:val="hi_IN" w:bidi="hi_IN"/>
        </w:rPr>
        <w:t>यहाँ रुकें और इस प्रश्न पर समूह में चर्चा करें: आपकी भाषा में उन बातों का वर्णन कैसे किया जाता है जिनके बारे में कोई व्यक्ति सोचता रहता है और मनन करता है—ऐसी बातें जो उसके लिए महत्त्वपूर्ण हों और जिनके विषय में वह बार-बार या लम्बे समय तक विचार करता रहे? इस ऑडियो को यहाँ रोकें।</w:t>
      </w:r>
    </w:p>
    <w:p>
      <w:pPr/>
      <w:r>
        <w:rPr>
          <w:lang w:val="hi_IN" w:bidi="hi_IN"/>
        </w:rPr>
      </w:r>
      <w:r>
        <w:rPr>
          <w:lang w:val="hi_IN" w:bidi="hi_IN"/>
        </w:rPr>
        <w:t>शमूएल कहता है कि किसी ने गुम हुई गधियों को ढूँढ़ लिया है, इसलिए अब शाऊल को उनकी खोज जारी रखने की आवश्यकता नहीं है। इसके बाद शमूएल संकेत देता है कि शाऊल के साथ महान बातें होंगी, और कहता है कि समस्त इस्राएल की आशा शाऊल और उसके परिवार पर टिकी है कि वे लोगों की सहायता करें या उनका नेतृत्व करें।</w:t>
      </w:r>
    </w:p>
    <w:p>
      <w:pPr/>
      <w:r>
        <w:rPr>
          <w:lang w:val="hi_IN" w:bidi="hi_IN"/>
        </w:rPr>
      </w:r>
      <w:r>
        <w:rPr>
          <w:lang w:val="hi_IN" w:bidi="hi_IN"/>
        </w:rPr>
        <w:t>शाऊल विनम्रता से उत्तर देता है कि वह नहीं समझता कि यह कैसे हो सकता है। शाऊल नम्रतापूर्वक कहता है कि वह कोई महत्त्वपूर्ण व्यक्ति नहीं है, क्योंकि वह इस्राएल के बड़े या अधिक प्रतिष्ठित गोत्रों अथवा परिवारों में से किसी से नहीं आता।</w:t>
      </w:r>
    </w:p>
    <w:p>
      <w:pPr/>
      <w:r>
        <w:rPr>
          <w:lang w:val="hi_IN" w:bidi="hi_IN"/>
        </w:rPr>
      </w:r>
      <w:r>
        <w:rPr>
          <w:lang w:val="hi_IN" w:bidi="hi_IN"/>
        </w:rPr>
        <w:t>यहाँ रुकें और इस प्रश्न पर समूह में चर्चा करें: आपकी संस्कृति में, जब कोई आपकी प्रशंसा करता है, तो उसका उत्तर देने का विनम्र तरीका क्या है? जब कोई आपसे कहता है कि आपके जीवन में अच्छी या महत्त्वपूर्ण बातें होने वाली हैं, तो आप उसका उत्तर किस प्रकार देते हैं? इस ऑडियो को यहाँ रोकें।</w:t>
      </w:r>
    </w:p>
    <w:p>
      <w:pPr/>
      <w:r>
        <w:rPr>
          <w:lang w:val="hi_IN" w:bidi="hi_IN"/>
        </w:rPr>
      </w:r>
      <w:r>
        <w:rPr>
          <w:lang w:val="hi_IN" w:bidi="hi_IN"/>
        </w:rPr>
        <w:t>चौथे दृश्य में, शमूएल शाऊल और उसके सेवक को ऊँचे स्थान, अर्थात् उपासना के स्थान, पर ले जाता है। यह ऊँचा स्थान नगर के बाहर एक पहाड़ी पर होगा। जब लोग पशुओं का बलिदान चढ़ाते थे, तब कई बार उन्हें बलिदान के मांस का कुछ भाग बलिदान-स्थल के निकट ही खाना पड़ता था। इस कारण ऐसे उपासना-स्थलों के पास प्रायः एक सभा-भवन या बड़ा कक्ष होता था, जहाँ बहुत-से लोग बैठकर भोजन कर सकते थे। इस कक्ष में पहले से ही 30 लोग या मेहमान बैठे थे। शमूएल शाऊल और उसके सेवक को कमरे के सबसे अच्छे स्थान देता है।</w:t>
      </w:r>
    </w:p>
    <w:p>
      <w:pPr/>
      <w:r>
        <w:rPr>
          <w:lang w:val="hi_IN" w:bidi="hi_IN"/>
        </w:rPr>
      </w:r>
      <w:r>
        <w:rPr>
          <w:lang w:val="hi_IN" w:bidi="hi_IN"/>
        </w:rPr>
        <w:t>यह स्पष्ट नहीं है कि बलिदान शमूएल और शाऊल के सभा-भवन में पहुँचने के बाद हुआ था या फिर शाऊल के नगर में आने से पहले ही हो चुका था। परन्तु बलिदान के बाद किसी समय रसोइए ने मांस पकाना आरम्भ किया, और शमूएल ने रसोइए से मांस का एक विशेष भाग किसी विशिष्ट अतिथि के लिए अलग रखने को कहा।</w:t>
      </w:r>
    </w:p>
    <w:p>
      <w:pPr/>
      <w:r>
        <w:rPr>
          <w:lang w:val="hi_IN" w:bidi="hi_IN"/>
        </w:rPr>
      </w:r>
      <w:r>
        <w:rPr>
          <w:lang w:val="hi_IN" w:bidi="hi_IN"/>
        </w:rPr>
        <w:t>अब, रसोइया और जिस किसी ने भी रसोइए की मदद की थी, वे संभवतः मेहमानों के लिए भोजन बाहर ला रहे थे। शमूएल रसोइए से कहता है कि वह मांस का वह विशेष भाग बाहर लेकर आए। हम निश्चित रूप से नहीं जानते कि यह मांस किस प्रकार के पशु का था। यह किसी पशु की जाँघ थी, जो मांस का एक बहुत अच्छा टुकड़ा था। संभवतः यह पका हुआ मांस है, क्योंकि इसके बाद शमूएल शाऊल से कहता है कि वह उस मांस को खाए जिसे उन्होंने शाऊल के लिए बचाकर रखा है। शमूएल कहता है कि जब वह अन्य अतिथियों को आमंत्रित कर रहा था, तभी उसने बलिदान से पहले ही इस भाग को शाऊल के लिए अलग रखने की योजना बना ली थी। इस प्रकार शाऊल, शमूएल और अन्य अतिथियों के साथ बैठकर भोजन करता है।</w:t>
      </w:r>
    </w:p>
    <w:p>
      <w:pPr/>
      <w:r>
        <w:rPr>
          <w:lang w:val="hi_IN" w:bidi="hi_IN"/>
        </w:rPr>
      </w:r>
      <w:r>
        <w:rPr>
          <w:lang w:val="hi_IN" w:bidi="hi_IN"/>
        </w:rPr>
        <w:t>रुकें और इस गतिविधि को समूह में करें: कल्पना कीजिए कि आपने समूह के अन्य लोगों को भोजन के लिए अपने घर बुलाया है, और आपने प्रत्येक व्यक्ति के लिए बहुत अच्छा भोजन तैयार किया है। वर्णन कीजिए कि लोगों के आने से पहले आपने उनके लिए इस भोजन की योजना कैसे बनाई और उसे कैसे तैयार किया। इस ऑडियो को यहाँ रोकें।</w:t>
      </w:r>
    </w:p>
    <w:p>
      <w:pPr/>
      <w:r>
        <w:rPr>
          <w:lang w:val="hi_IN" w:bidi="hi_IN"/>
        </w:rPr>
      </w:r>
      <w:r>
        <w:rPr>
          <w:lang w:val="hi_IN" w:bidi="hi_IN"/>
        </w:rPr>
        <w:t>शाऊल भी शमूएल के साथ एक घर में रात ठहरता है। यह शमूएल का घर हो सकता है, या वह घर जहाँ शमूएल इस नगर में आने पर ठहरता है। संभव है कि शमूएल ने घर की समतल छत पर शाऊल के लिए ऊन के गद्दे, कम्बलों और अन्य मुलायम वस्तुओं से एक बिस्तर तैयार किया हो, जो किसी चटाई या हल्के लकड़ी के ढाँचे पर बिछाया गया हो। शाऊल के सोने से पहले शायद शमूएल और शाऊल कुछ बात करते हैं।</w:t>
      </w:r>
    </w:p>
    <w:p>
      <w:pPr/>
      <w:r>
        <w:rPr>
          <w:lang w:val="hi_IN" w:bidi="hi_IN"/>
        </w:rPr>
      </w:r>
      <w:r>
        <w:rPr>
          <w:lang w:val="hi_IN" w:bidi="hi_IN"/>
        </w:rPr>
        <w:t>पाँचवाँ दृश्य अगली सुबह आरम्भ होता है, जब सूर्य उदय होता है और सभी लोग जागने लगते हैं। शमूएल, जो घर के भीतर या नीचे भूमि पर है, छत पर मौजूद शाऊल को आवाज़ देकर बुलाता है। शाऊल को तैयार हो जाना चाहिए, और फिर शमूएल शाऊल को विदा करने के लिए शाऊल के साथ कुछ दूर तक चलेगा। इसलिए शाऊल फिर से यात्रा करने के लिए तैयार होता है और छत से नीचे उतर आता है। इसके बाद शाऊल और उसका सेवक, शमूएल के साथ नगर की सीमा की ओर चल पड़ते हैं। उन पुरुषों के नगर की सीमा या नगर की दीवारों तक पहुँचने से पहले, शमूएल शाऊल से कहता है कि वह अपने सेवक को आगे चलते रहने का निर्देश दे। शाऊल वैसा ही करता है, और सेवक चलता रहता है जबकि शमूएल और शाऊल रुक जाते हैं। अब शमूएल शाऊल को परमेश्वर की ओर से एक सन्देश देगा।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9:15–27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पलिश्ती</w:t>
      </w:r>
    </w:p>
    <w:p>
      <w:pPr>
        <w:pStyle w:val="ListBullet"/>
        <w:spacing w:line="240" w:lineRule="auto"/>
        <w:ind w:left="720"/>
      </w:pPr>
      <w:r>
        <w:rPr>
          <w:lang w:val="hi_IN" w:bidi="hi_IN"/>
        </w:rPr>
      </w:r>
      <w:r>
        <w:rPr>
          <w:lang w:val="hi_IN" w:bidi="hi_IN"/>
        </w:rPr>
        <w:t>दास</w:t>
      </w:r>
    </w:p>
    <w:p>
      <w:pPr>
        <w:pStyle w:val="ListBullet"/>
        <w:spacing w:line="240" w:lineRule="auto"/>
        <w:ind w:left="720"/>
      </w:pPr>
      <w:r>
        <w:rPr>
          <w:lang w:val="hi_IN" w:bidi="hi_IN"/>
        </w:rPr>
      </w:r>
      <w:r>
        <w:rPr>
          <w:lang w:val="hi_IN" w:bidi="hi_IN"/>
        </w:rPr>
        <w:t>भोज के मेहमान</w:t>
      </w:r>
    </w:p>
    <w:p>
      <w:pPr>
        <w:pStyle w:val="ListBullet"/>
        <w:spacing w:line="240" w:lineRule="auto"/>
        <w:ind w:left="720"/>
      </w:pPr>
      <w:r>
        <w:rPr>
          <w:lang w:val="hi_IN" w:bidi="hi_IN"/>
        </w:rPr>
      </w:r>
      <w:r>
        <w:rPr>
          <w:lang w:val="hi_IN" w:bidi="hi_IN"/>
        </w:rPr>
        <w:t>और रसोइया</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उत्तर निम्नलिखित हैं।</w:t>
      </w:r>
    </w:p>
    <w:p>
      <w:pPr/>
      <w:r>
        <w:rPr>
          <w:lang w:val="hi_IN" w:bidi="hi_IN"/>
        </w:rPr>
      </w:r>
      <w:r>
        <w:rPr>
          <w:lang w:val="hi_IN" w:bidi="hi_IN"/>
        </w:rPr>
        <w:t>शाऊल के आने से एक दिन पहले यहोवा ने शमूएल से कहा था, “कल लगभग इसी समय मैं बिन्यामीन के प्रदेश से एक व्यक्ति को तेरे पास भेजूँगा। इस व्यक्ति के सिर पर तेल उँडेल दो ताकि यह प्रकट हो कि मैंने उसे अपनी प्रजा इस्राएल का अगुवा होने के लिए चुना है। यह व्यक्ति मेरे लोगों को पलिश्तियों की शक्ति से बचाएगा। मैंने देखा है कि मेरे लोग कैसे कष्ट सह रहे हैं, और मैंने सहायता के लिए उनकी पुकार सुनी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शमूएल ने शाऊल को देखा, तब यहोवा ने उससे कहा, “यही वह व्यक्ति है जिसके विषय में मैंने तुझसे कहा था। यह व्यक्ति मेरे लोगों पर शासन करेगा।"</w:t>
      </w:r>
    </w:p>
    <w:p>
      <w:pPr/>
      <w:r>
        <w:rPr>
          <w:lang w:val="hi_IN" w:bidi="hi_IN"/>
        </w:rPr>
      </w:r>
      <w:r>
        <w:rPr>
          <w:lang w:val="hi_IN" w:bidi="hi_IN"/>
        </w:rPr>
        <w:t>वहाँ फाटक पर शाऊल शमूएल के पास आया और उसने पूछा, “क्या आप मुझे बता सकते हैं कि दर्शी कहाँ रहता है?”</w:t>
      </w:r>
    </w:p>
    <w:p>
      <w:pPr/>
      <w:r>
        <w:rPr>
          <w:lang w:val="hi_IN" w:bidi="hi_IN"/>
        </w:rPr>
      </w:r>
      <w:r>
        <w:rPr>
          <w:lang w:val="hi_IN" w:bidi="hi_IN"/>
        </w:rPr>
        <w:t>शमूएल ने उत्तर दिया, “मैं दर्शी हूँ। मुझसे आगे उस पहाड़ी पर चले जाओ जहाँ बलिदान चढ़ाए जाते हैं, क्योंकि आज तुम दोनों मेरे साथ भोजन करोगे। कल सुबह, मैं तुम्हारे सभी सवालों के जवाब दूँगा और फिर तुम्हें घर भेज दूँगा। उन गधियों के विषय में चिन्ता मत करो जो तीन दिन पहले भटककर चली गई थीं। तुम्हारे पिता को गधे वापस मिल गए हैं। हे शाऊल, इस्राएल के लोग तुम्हारी और तुम्हारे पिता के परिवार की ओर आशा भरी दृष्टि से देखते हैं, इस अपेक्षा के साथ कि तुम उनका नेतृत्व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शाऊल ने शमूएल को उत्तर दिया, "परन्तु मैं बिन्यामीन के गोत्र का केवल एक सदस्य हूँ। हमारा गोत्र इस्राएल के सभी गोत्रों में सबसे छोटा है। और मेरा परिवार बिन्यामीन के गोत्र के सभी परिवारों में सबसे कम महत्त्वपूर्ण है। मुझे आश्चर्य है कि आप मुझसे यह कह रहे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वे लोग पहाड़ी पर स्थित उपासना-स्थल तक पहुँच गए, तब शमूएल शाऊल और उसके सेवक को एक बड़े कक्ष में ले गया, जहाँ लगभग तीस अतिथि बैठे हुए थे। शमूएल ने शाऊल और उसके सेवक को उन सब में सबसे सम्मानजनक स्थान दिए।</w:t>
      </w:r>
    </w:p>
    <w:p>
      <w:pPr/>
      <w:r>
        <w:rPr>
          <w:lang w:val="hi_IN" w:bidi="hi_IN"/>
        </w:rPr>
      </w:r>
      <w:r>
        <w:rPr>
          <w:lang w:val="hi_IN" w:bidi="hi_IN"/>
        </w:rPr>
        <w:t>शमूएल ने रसोइए से कहा, “मांस का वह भाग यहाँ ले आओ, जिसे मैंने तुमसे अलग रख देने के लिए कहा था।”</w:t>
      </w:r>
    </w:p>
    <w:p>
      <w:pPr/>
      <w:r>
        <w:rPr>
          <w:lang w:val="hi_IN" w:bidi="hi_IN"/>
        </w:rPr>
      </w:r>
      <w:r>
        <w:rPr>
          <w:lang w:val="hi_IN" w:bidi="hi_IN"/>
        </w:rPr>
        <w:t>तब रसोइया चर्बी से ढकी हुई जाँघ का भाग लेकर आया और उसे शाऊल के सामने रख दिया। शमूएल ने कहा, "यहाँ, हमने इसे तेरे लिए अलग रख दिया था। आगे बढ़ो और उसे खाओ। मैंने इन अन्य लोगों को निमंत्रण देने से पहले ही इसे तुम्हारे लिए अलग रख छोड़ा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मेहमानों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इसलिए शाऊल और शमूएल ने उस शाम को साथ मिलकर भोज किया। भोज के बाद सब लोग पहाड़ी से नीचे उतरकर नगर में लौट आए। इसके बाद शमूएल शाऊल को अपने घर की छत पर ले गया, और वहाँ उन्होंने आपस में बात की। जब सूर्य उदय हो रहा था, तब वे लोग उठे, और शमूएल ने छत पर ठहरे हुए शाऊल को पुकारकर कहा, “आओ, चलें।” मैं तुझे तेरे रास्ते पर भेज दूँगा।"</w:t>
      </w:r>
    </w:p>
    <w:p>
      <w:pPr/>
      <w:r>
        <w:rPr>
          <w:lang w:val="hi_IN" w:bidi="hi_IN"/>
        </w:rPr>
      </w:r>
      <w:r>
        <w:rPr>
          <w:lang w:val="hi_IN" w:bidi="hi_IN"/>
        </w:rPr>
        <w:t>शाऊल तैयार हुआ, और वह और शमूएल एक साथ घर से बाहर निकल गए। जब वे नगर की सीमा के निकट पहुँच रहे थे, तब शमूएल ने शाऊल से कहा, “अपने सेवक से कहो कि वह हमसे आगे चलता जाए।” शाऊल ने वैसा ही किया, और उसका सेवक आगे चला गया।</w:t>
      </w:r>
    </w:p>
    <w:p>
      <w:pPr/>
      <w:r>
        <w:rPr>
          <w:lang w:val="hi_IN" w:bidi="hi_IN"/>
        </w:rPr>
      </w:r>
      <w:r>
        <w:rPr>
          <w:lang w:val="hi_IN" w:bidi="hi_IN"/>
        </w:rPr>
        <w:t>तब शमूएल ने शाऊल से कहा, “कुछ देर यहीं ठहरो, ताकि मैं तुम्हें वह सन्देश बता सकूँ जिसे परमेश्वर ने मुझे तुम्हें सुनाने के लिए कहा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सेवक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9:15–27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शाऊल के नगर में पहुँचने से पहले, </w:t>
      </w:r>
      <w:r>
        <w:rPr>
          <w:b/>
          <w:lang w:val="hi_IN" w:bidi="hi_IN"/>
        </w:rPr>
        <w:t>यहोवा</w:t>
      </w:r>
      <w:r>
        <w:rPr>
          <w:lang w:val="hi_IN" w:bidi="hi_IN"/>
        </w:rPr>
        <w:t xml:space="preserve"> शमूएल से बात करता है। यहोवा परमेश्वर का वास्तविक नाम है।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यहोवा शमूएल से कहता है कि वह उस व्यक्ति का </w:t>
      </w:r>
      <w:r>
        <w:rPr>
          <w:b/>
          <w:lang w:val="hi_IN" w:bidi="hi_IN"/>
        </w:rPr>
        <w:t>अभिषेक</w:t>
      </w:r>
      <w:r>
        <w:rPr>
          <w:lang w:val="hi_IN" w:bidi="hi_IN"/>
        </w:rPr>
        <w:t xml:space="preserve"> करे जिसे यहोवा भेज रहा है। किसी का अभिषेक करने का अर्थ है किसी व्यक्ति पर सुगंधित तेल उण्डेलना। जब यहोवा किसी व्यक्ति को कोई विशेष कार्य सौंपता था, तब वह किसी और को आदेश देता था कि वह उस व्यक्ति के सिर पर तेल उँडेले, ताकि यह प्रकट हो कि यहोवा ने उसे एक विशेष उद्देश्य के लिए अलग ठहराया है। अभिषेक के बारे में अधिक जानकारी के लिए मुख्य शब्दावली देखें। अभिषेक के लिए उसी शब्द या वाक्यांश का उपयोग करें जिसका उपयोग आपने पिछले भागों में किया है। </w:t>
      </w:r>
    </w:p>
    <w:p>
      <w:pPr/>
      <w:r>
        <w:rPr>
          <w:lang w:val="hi_IN" w:bidi="hi_IN"/>
        </w:rPr>
      </w:r>
      <w:r>
        <w:rPr>
          <w:lang w:val="hi_IN" w:bidi="hi_IN"/>
        </w:rPr>
        <w:t>यहोवा कहता है कि यह व्यक्ति एक शासक या चुना हुआ अगुवा होगा। मूल भाषा में यहाँ प्रयुक्त शब्द “राजा” वाले शब्द से भिन्न है, जबकि इस्राएलियों ने एक राजा की माँग की थी। इसका अर्थ है कि यहोवा ही सर्वोच्च शासक बना रहेगा, और यह व्यक्ति यहोवा के अधीन रहकर उसके बाद के स्थान पर होगा।</w:t>
      </w:r>
    </w:p>
    <w:p>
      <w:pPr/>
      <w:r>
        <w:rPr>
          <w:lang w:val="hi_IN" w:bidi="hi_IN"/>
        </w:rPr>
      </w:r>
      <w:r>
        <w:rPr>
          <w:lang w:val="hi_IN" w:bidi="hi_IN"/>
        </w:rPr>
        <w:t xml:space="preserve">यहाँ रुकें और समूह के रूप में चर्चा करें कि आप </w:t>
      </w:r>
      <w:r>
        <w:rPr>
          <w:b/>
          <w:lang w:val="hi_IN" w:bidi="hi_IN"/>
        </w:rPr>
        <w:t>शासक</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यह चुना हुआ अगुवा यहोवा के प्रजा, </w:t>
      </w:r>
      <w:r>
        <w:rPr>
          <w:b/>
          <w:lang w:val="hi_IN" w:bidi="hi_IN"/>
        </w:rPr>
        <w:t>इस्राएल</w:t>
      </w:r>
      <w:r>
        <w:rPr>
          <w:lang w:val="hi_IN" w:bidi="hi_IN"/>
        </w:rPr>
        <w:t xml:space="preserve"> पर शासन करेगा। कभी-कभी इस्राएल शब्द याकूब के सभी वंशजों को एक साथ दर्शाता है। तब इसका अर्थ “इस्राएली” या “इस्राएल के लोग” ही होता है। इस्राएल के बारे में अधिक जानकारी के लिए, मुख्य शब्दावली देखें। इस्राएल के लिए उसी शब्द या वाक्यांश का प्रयोग करें जिसका प्रयोग आपने पिछले भागों में किया है। </w:t>
      </w:r>
    </w:p>
    <w:p>
      <w:pPr/>
      <w:r>
        <w:rPr>
          <w:lang w:val="hi_IN" w:bidi="hi_IN"/>
        </w:rPr>
      </w:r>
      <w:r>
        <w:rPr>
          <w:lang w:val="hi_IN" w:bidi="hi_IN"/>
        </w:rPr>
        <w:t xml:space="preserve">शाऊल शमूएल से पूछता है कि </w:t>
      </w:r>
      <w:r>
        <w:rPr>
          <w:b/>
          <w:lang w:val="hi_IN" w:bidi="hi_IN"/>
        </w:rPr>
        <w:t>दर्शी</w:t>
      </w:r>
      <w:r>
        <w:rPr>
          <w:lang w:val="hi_IN" w:bidi="hi_IN"/>
        </w:rPr>
        <w:t xml:space="preserve"> कहाँ रहता है। दर्शी का अर्थ है वह व्यक्ति जो दर्शन देख सकता है या वह देख सकता है जो अन्य लोग नहीं देख सकते। लोग इन लोगों को भविष्यद्वक्ता भी कहते हैं। दर्शी के बारे में अधिक जानकारी के लिए, मुख्य शब्दावली में भविष्यद्वक्ता देखें। दर्शी के लिए उसी शब्द या वाक्यांश का उपयोग करें जिसका उपयोग आपने पिछले भागों में किया था।</w:t>
      </w:r>
    </w:p>
    <w:p>
      <w:pPr/>
      <w:r>
        <w:rPr>
          <w:lang w:val="hi_IN" w:bidi="hi_IN"/>
        </w:rPr>
      </w:r>
      <w:r>
        <w:rPr>
          <w:lang w:val="hi_IN" w:bidi="hi_IN"/>
        </w:rPr>
        <w:t>शाऊल शमूएल से कहता है कि वह बिन्यामीन के गोत्र के सबसे कम महत्वपूर्ण कुल, या पारिवारिक समूह से है। कुल या गोत्र-समूह लोगों का एक बड़ा समुदाय होता है, जो अनेक परिवारों से मिलकर बना होता है। एक कुल पूरे गोत्र से छोटा होता है, परन्तु एक अकेले परिवार या घराने से बड़ा होता है।</w:t>
      </w:r>
    </w:p>
    <w:p>
      <w:pPr/>
      <w:r>
        <w:rPr>
          <w:lang w:val="hi_IN" w:bidi="hi_IN"/>
        </w:rPr>
      </w:r>
      <w:r>
        <w:rPr>
          <w:lang w:val="hi_IN" w:bidi="hi_IN"/>
        </w:rPr>
        <w:t xml:space="preserve">यहाँ रुकें और समूह के रूप में चर्चा करें कि आप </w:t>
      </w:r>
      <w:r>
        <w:rPr>
          <w:b/>
          <w:lang w:val="hi_IN" w:bidi="hi_IN"/>
        </w:rPr>
        <w:t>कुल</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शमूएल शाऊल से कहता है कि वह </w:t>
      </w:r>
      <w:r>
        <w:rPr>
          <w:b/>
          <w:lang w:val="hi_IN" w:bidi="hi_IN"/>
        </w:rPr>
        <w:t>ऊँचे स्थान</w:t>
      </w:r>
      <w:r>
        <w:rPr>
          <w:lang w:val="hi_IN" w:bidi="hi_IN"/>
        </w:rPr>
        <w:t xml:space="preserve"> पर जाए। ऊँचा स्थान उपासना, बलिदान और प्रार्थना का स्थान होता था। लोग अक्सर इन ऊँचे स्थानों को किसी पहाड़ी या ऊँची भूमि पर बनाते थे। वहाँ कभी-कभी मन्दिर, अन्य भवन, या एक बड़ा कक्ष भी होता था जहाँ लोग बैठकर भोजन करते थे। यह ऊँचा स्थान शायद परमेश्वर की उपासना करने के लिए एक आधिकारिक या अच्छा स्थान था। ऊँचे स्थान के लिए उसी शब्द या वाक्यांश का उपयोग करें जिसका उपयोग आपने पिछले भागों में किया था।</w:t>
      </w:r>
    </w:p>
    <w:p>
      <w:pPr/>
      <w:r>
        <w:rPr>
          <w:lang w:val="hi_IN" w:bidi="hi_IN"/>
        </w:rPr>
      </w:r>
      <w:r>
        <w:rPr>
          <w:lang w:val="hi_IN" w:bidi="hi_IN"/>
        </w:rPr>
        <w:t xml:space="preserve">शमूएल शाऊल और शाऊल के </w:t>
      </w:r>
      <w:r>
        <w:rPr>
          <w:b/>
          <w:lang w:val="hi_IN" w:bidi="hi_IN"/>
        </w:rPr>
        <w:t>सेवक</w:t>
      </w:r>
      <w:r>
        <w:rPr>
          <w:lang w:val="hi_IN" w:bidi="hi_IN"/>
        </w:rPr>
        <w:t xml:space="preserve"> को सबसे अच्छे या सबसे सम्मानजनक स्थानों पर बैठाता है। सेवक वह पुरुष या स्त्री होता है जो दूसरे व्यक्ति के लिए काम करता है। एक सेवक अपने स्वामी के घर या खेतों में काम कर सकता है। सेवक के बारे में अधिक जानकारी के लिए, मुख्य शब्दावली को देखें। सेवक के लिए उसी शब्द या वाक्यांश का उपयोग करें जिसका उपयोग आपने पिछले भागों में किया है।</w:t>
      </w:r>
    </w:p>
    <w:p>
      <w:pPr/>
      <w:r>
        <w:rPr>
          <w:lang w:val="hi_IN" w:bidi="hi_IN"/>
        </w:rPr>
      </w:r>
      <w:r>
        <w:rPr>
          <w:lang w:val="hi_IN" w:bidi="hi_IN"/>
        </w:rPr>
        <w:t xml:space="preserve">जब शाऊल नगर से निकलने वाला होता है, तब शमूएल कहता है कि उसके पास </w:t>
      </w:r>
      <w:r>
        <w:rPr>
          <w:b/>
          <w:lang w:val="hi_IN" w:bidi="hi_IN"/>
        </w:rPr>
        <w:t>परमेश्वर</w:t>
      </w:r>
      <w:r>
        <w:rPr>
          <w:lang w:val="hi_IN" w:bidi="hi_IN"/>
        </w:rPr>
        <w:t xml:space="preserve"> की ओर से शाऊल के लिए एक </w:t>
      </w:r>
      <w:r>
        <w:rPr>
          <w:b/>
          <w:lang w:val="hi_IN" w:bidi="hi_IN"/>
        </w:rPr>
        <w:t>वचन</w:t>
      </w:r>
      <w:r>
        <w:rPr>
          <w:lang w:val="hi_IN" w:bidi="hi_IN"/>
        </w:rPr>
        <w:t xml:space="preserve"> या सन्देश है। यह परमेश्वर के लिए अधिक सामान्य शब्द है, न कि परमेश्वर का व्यक्तिगत नाम, यहोवा। वचन और परमेश्वर के बारे में अधिक जानकारी के लिए, मुख्य शब्दावली देखें। वचन और परमेश्वर के लिए उन्हीं शब्दों या वाक्यांशों का उपयोग करें जिनका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10:1–16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10:1–16 को सुनें और अपने मन में रखें।</w:t>
      </w:r>
    </w:p>
    <w:p>
      <w:pPr/>
      <w:r>
        <w:rPr>
          <w:lang w:val="hi_IN" w:bidi="hi_IN"/>
        </w:rPr>
      </w:r>
      <w:r>
        <w:rPr>
          <w:lang w:val="hi_IN" w:bidi="hi_IN"/>
        </w:rPr>
        <w:t>यदि सम्भव हो, तो 1 शमूएल 10:1–16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10:1–16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शमूएल शाऊल का अभिषेक करता है क्योंकि यहोवा ने शाऊल को इस्राएल पर शासन करने के लिए चुना है। शमूएल तीन घटनाओं का वर्णन करता है जो शाऊल के साथ होंगी। ये घटनाएँ वे चिन्ह हैं कि परमेश्वर शाऊल के साथ है। शमूएल शाऊल से कहता है कि जब वे फिर से मिलेंगे, तो शमूएल और अधिक निर्देश देगा। शाऊल अपने घर लौट जाता है, और सब कुछ वैसा ही होता है जैसा शमूएल ने कहा था। फिर भी शाऊल किसी को नहीं बताता कि शमूएल ने उससे इस्राएल का शासक बनने के विषय में क्या कहा था।</w:t>
      </w:r>
    </w:p>
    <w:p>
      <w:pPr/>
      <w:r>
        <w:rPr>
          <w:lang w:val="hi_IN" w:bidi="hi_IN"/>
        </w:rPr>
      </w:r>
      <w:r>
        <w:rPr>
          <w:lang w:val="hi_IN" w:bidi="hi_IN"/>
        </w:rPr>
        <w:t>जब शाऊल का सेवक शमूएल और शाऊल से आगे निकल जाता है, तब शमूएल शाऊल को यहोवा का सन्देश सुनाता है: यहोवा ने शाऊल को इस्राएल पर शासन करने के लिए चुन लिया है। इसे प्रकट करने के लिए शमूएल एक कुप्पी, अर्थात् मिट्टी के एक छोटे पात्र से थोड़ा तेल लेकर शाऊल के सिर पर उँडेलकर उसका अभिषेक करता है।</w:t>
      </w:r>
    </w:p>
    <w:p>
      <w:pPr/>
      <w:r>
        <w:rPr>
          <w:lang w:val="hi_IN" w:bidi="hi_IN"/>
        </w:rPr>
      </w:r>
      <w:r>
        <w:rPr>
          <w:lang w:val="hi_IN" w:bidi="hi_IN"/>
        </w:rPr>
        <w:t>यहाँ रुकें और समूह में मिट्टी के एक मटके की तस्वीर देखें। इस ऑडियो को यहाँ रोकें।</w:t>
      </w:r>
    </w:p>
    <w:p>
      <w:pPr/>
      <w:r>
        <w:rPr>
          <w:lang w:val="hi_IN" w:bidi="hi_IN"/>
        </w:rPr>
      </w:r>
      <w:r>
        <w:rPr>
          <w:lang w:val="hi_IN" w:bidi="hi_IN"/>
        </w:rPr>
        <w:t>शमूएल शाऊल को चूमता है, संभवतः उसके गाल पर, जो स्नेह या सम्मान का एक संकेत है। शमूएल कहता है कि यहोवा शाऊल का अभिषेक कर रहा है या उसे यहोवा की विरासत पर शासक के रूप में चुन रहा है। मीरास वह वस्तु या अधिकार है जो किसी व्यक्ति का वैध रूप से होता है और जो उसे अधिकारपूर्वक प्राप्त होता है। इस्राएल की भूमि और लोग दोनों ही यहोवा के हैं, जिन्होंने उन पर शासन करने के लिए शाऊल को चुना है। शमूएल अपनी बात को प्रश्न के रूप में व्यक्त करता है ताकि इस बात पर विशेष बल दिया जा सके कि चुनने वाला वास्तव में यहोवा ही है।</w:t>
      </w:r>
    </w:p>
    <w:p>
      <w:pPr/>
      <w:r>
        <w:rPr>
          <w:lang w:val="hi_IN" w:bidi="hi_IN"/>
        </w:rPr>
      </w:r>
      <w:r>
        <w:rPr>
          <w:lang w:val="hi_IN" w:bidi="hi_IN"/>
        </w:rPr>
        <w:t>यहाँ रुकें और इस प्रश्न पर समूह में चर्चा करें: आपकी संस्कृति में, किसी बुज़ुर्ग या अगुवे के प्रति सम्मान प्रकट करने के लिए आप कौन-से कार्य करते हैं? अपनी संस्कृति में चुंबन पर चर्चा करें। चुंबन कब स्वीकार्य या विनम्र होता है? कौन लोग इसे करते हैं और किसके साथ? इस ऑडियो को यहाँ रोकें।</w:t>
      </w:r>
    </w:p>
    <w:p>
      <w:pPr/>
      <w:r>
        <w:rPr>
          <w:lang w:val="hi_IN" w:bidi="hi_IN"/>
        </w:rPr>
      </w:r>
      <w:r>
        <w:rPr>
          <w:lang w:val="hi_IN" w:bidi="hi_IN"/>
        </w:rPr>
        <w:t>कुछ अनुवादों में शमूएल द्वारा यह कहने के बाद कि यहोवा ने शाऊल को चुन लिया है, कुछ और बातें भी कही गई हैं। इन अतिरिक्त कथनों में शमूएल कहता है कि शाऊल यहोवा की प्रजा पर शासन करेगा और लोगों को उनके शत्रुओं के हाथ या शक्ति से बचाएगा। तब शमूएल कहता है, “ये वे बातें हैं जो यह दिखाएँगी कि यहोवा ने तुम्हें अपनी प्रजा का शासक होने के लिए चुना है।” ये कथन उस जानकारी को दोहराते हैं या उस पर विशेष बल देते हैं जिसे हम पहले से जानते हैं। यदि आप जो अनुवाद सुन रहे हैं उसमें ये अतिरिक्त वाक्य शामिल हैं, तो आप उन्हें रख सकते हैं।</w:t>
      </w:r>
    </w:p>
    <w:p>
      <w:pPr/>
      <w:r>
        <w:rPr>
          <w:lang w:val="hi_IN" w:bidi="hi_IN"/>
        </w:rPr>
      </w:r>
      <w:r>
        <w:rPr>
          <w:lang w:val="hi_IN" w:bidi="hi_IN"/>
        </w:rPr>
        <w:t>फिर शमूएल तीन घटनाओं का वर्णन करता है जो होंगी। सबसे पहले, जब शाऊल अपनी यात्रा जारी रखेगा, तब वह राहेल की कब्र या दफ़नाने के स्थान के पास दो व्यक्तियों से मिलेगा, जो बिन्यामीन के गोत्र की भूमि की सीमा पर सेलसह में है। राहेल याकूब की पत्नी थी, जिनका नाम इस्राएल भी है। याकूब और राहेल इस्राएलियों के पूर्वज थे। कब्र के पास मिलने वाले ये दोनों व्यक्ति शाऊल को बताएँगे कि गुम हुई गधियाँ मिल गई हैं और उन्हें कीश के पास वापस पहुँचा दिया गया है। चूँकि शाऊल अभी तक घर नहीं लौटा है, इसलिए अब कीश शाऊल के बारे में चिंतित है। कीश सोच रहा है कि अपने पुत्र को ढूँढने के लिए उसे क्या करना चाहिए।</w:t>
      </w:r>
    </w:p>
    <w:p>
      <w:pPr/>
      <w:r>
        <w:rPr>
          <w:lang w:val="hi_IN" w:bidi="hi_IN"/>
        </w:rPr>
      </w:r>
      <w:r>
        <w:rPr>
          <w:lang w:val="hi_IN" w:bidi="hi_IN"/>
        </w:rPr>
        <w:t>जब शाऊल आगे बढ़कर ताबोर के बड़े वृक्ष तक पहुँचेगा, तब दूसरी घटना होगी। यह बड़ा पेड़ एक तेरेबिंथ का पेड़ हो सकता है। पेड़ अक्सर पहचान-चिह्न, सभा के स्थान और पवित्र स्थान होते थे।</w:t>
      </w:r>
    </w:p>
    <w:p>
      <w:pPr/>
      <w:r>
        <w:rPr>
          <w:lang w:val="hi_IN" w:bidi="hi_IN"/>
        </w:rPr>
      </w:r>
      <w:r>
        <w:rPr>
          <w:lang w:val="hi_IN" w:bidi="hi_IN"/>
        </w:rPr>
        <w:t>यहाँ रुकें और समूह में एक बांज वृक्ष की तस्वीर देखें। इस ऑडियो को यहाँ रोकें।</w:t>
      </w:r>
    </w:p>
    <w:p>
      <w:pPr/>
      <w:r>
        <w:rPr>
          <w:lang w:val="hi_IN" w:bidi="hi_IN"/>
        </w:rPr>
      </w:r>
      <w:r>
        <w:rPr>
          <w:lang w:val="hi_IN" w:bidi="hi_IN"/>
        </w:rPr>
        <w:t>शाऊल तीन व्यक्तियों को देखेगा जो परमेश्वर की उपासना करने के लिए बेतेल नगर जा रहे होंगे। बेतेल एक महत्त्वपूर्ण पवित्र स्थान था, और वहाँ बहुत वर्षों तक बलिदान चढ़ाने के लिए एक वेदी स्थापित रही थी। ये व्यक्ति तीन बकरी के बच्चे, तीन रोटियाँ, और दाखमधु से भरी हुई पशु-चर्म की मशक ले जा रहे होंगे। सम्भव है कि ये सब वस्तुएँ परमेश्वर को अर्पित किए जाने वाले भेंटों का भाग हों। ये व्यक्ति शाऊल का अभिवादन करेंगे और शाऊल को दो रोटियाँ देने का प्रस्ताव करेंगे। शाऊल को इन लोगों से रोटी स्वीकार करनी चाहिए।</w:t>
      </w:r>
    </w:p>
    <w:p>
      <w:pPr/>
      <w:r>
        <w:rPr>
          <w:lang w:val="hi_IN" w:bidi="hi_IN"/>
        </w:rPr>
      </w:r>
      <w:r>
        <w:rPr>
          <w:lang w:val="hi_IN" w:bidi="hi_IN"/>
        </w:rPr>
        <w:t>तीसरी घटना तब होगी जब शाऊल उस नगर या पहाड़ी के निकट पहुँचेगा जिसे लोग परमेश्वर का गिबा कहते हैं। यह नगर या पहाड़ी पलिश्तियों की एक चौकी के निकट था, अर्थात् सैनिकों के एक शिविर के पास स्थित था। जब शाऊल गिबा की ओर जा रहा होगा, तब भविष्यद्वक्ताओं और संगीतकारों का एक समूह ऊँचे स्थान, या उपासना-स्थल से आ रहा होगा। संगीतकार वीणाएँ बजा रहे होंगे, जो तार वाले वाद्ययंत्र हैं, और डफली भी बजा रहे होंगे, जो पशुओं की खाल से बने छोटे हाथ के ढोल होते हैं। संगीतकार बाँसुरियाँ भी बजा रहे होंगे, जिन्हें पाइप भी कहा जाता है, और हार्प भी, जो एक अन्य तार वाला वाद्ययंत्र है जिसके तार अधिक मोटे होते हैं और जिसकी ध्वनि लायर की तुलना में अधिक तेज़ होती है।</w:t>
      </w:r>
    </w:p>
    <w:p>
      <w:pPr/>
      <w:r>
        <w:rPr>
          <w:lang w:val="hi_IN" w:bidi="hi_IN"/>
        </w:rPr>
      </w:r>
      <w:r>
        <w:rPr>
          <w:lang w:val="hi_IN" w:bidi="hi_IN"/>
        </w:rPr>
        <w:t>यहाँ रुकें और समूह के रूप में वीणा, डफली, बाँसुरी और सारंगी के चित्र देखें। चर्चा करें कि आपकी संस्कृति में आपके पास कौन से यंत्र हैं जो इनके समान हैं। ऐसे कौन-कौन से अवसर होते हैं जब संगीतकार किसी जुलूस में या लोगों के आगे-आगे चलते हुए वाद्ययंत्र बजाते हैं? संगीतकार ऐसा क्यों करते हैं? इस ऑडियो को यहाँ रोकें।</w:t>
      </w:r>
    </w:p>
    <w:p>
      <w:pPr/>
      <w:r>
        <w:rPr>
          <w:lang w:val="hi_IN" w:bidi="hi_IN"/>
        </w:rPr>
      </w:r>
      <w:r>
        <w:rPr>
          <w:lang w:val="hi_IN" w:bidi="hi_IN"/>
        </w:rPr>
        <w:t>वे भविष्यद्वक्ता भविष्यद्वाणी कर रहे होंगे। ये भविष्यद्वक्ता शमूएल से कुछ भिन्न थे, जो लोगों को परमेश्वर की ओर से निर्देश और सन्देश सुनाया करते थे। ये भविष्यद्वक्ता एक विशेष रीति का पालन करते थे। उदाहरण के लिए, वे वाद्ययंत्रों का संगीत सुनते हुए यहोवा की स्तुति और आराधना करने लगते थे, और फिर वे बातें बोलते थे जो यहोवा का आत्मा उन्हें कहने के लिए देता था।</w:t>
      </w:r>
    </w:p>
    <w:p>
      <w:pPr/>
      <w:r>
        <w:rPr>
          <w:lang w:val="hi_IN" w:bidi="hi_IN"/>
        </w:rPr>
      </w:r>
      <w:r>
        <w:rPr>
          <w:lang w:val="hi_IN" w:bidi="hi_IN"/>
        </w:rPr>
        <w:t>जब शाऊल इन भविष्यद्वक्ताओं से मिलेगा, तब यहोवा का आत्मा अचानक शाऊल को अपने नियंत्रण में ले लेगा, और शाऊल भी भविष्यद्वाणी करने लगेगा। यहोवा की आत्मा शाऊल को एक अलग व्यक्ति या एक अलग तरह के मनुष्य में बदल देगी, और इस्राएल के नेता के रूप में उसकी नई भूमिका के लिए शाऊल को नई क्षमताएँ प्रदान करेगी।</w:t>
      </w:r>
    </w:p>
    <w:p>
      <w:pPr/>
      <w:r>
        <w:rPr>
          <w:lang w:val="hi_IN" w:bidi="hi_IN"/>
        </w:rPr>
      </w:r>
      <w:r>
        <w:rPr>
          <w:lang w:val="hi_IN" w:bidi="hi_IN"/>
        </w:rPr>
        <w:t>यहाँ रुकें और समूह में इस प्रश्न पर चर्चा करें: आपकी संस्कृति में, आप इसका वर्णन कैसे करेंगे कि भविष्यद्वक्ता या दर्शी क्या करते हैं? आपकी संस्कृति में विभिन्न प्रकार के भविष्यद्वक्ता कौन-कौन से हैं? अन्य लोग भविष्यद्वक्ताओं के प्रति कैसी प्रतिक्रिया देते हैं? इस ऑडियो को यहाँ रोकें।</w:t>
      </w:r>
    </w:p>
    <w:p>
      <w:pPr/>
      <w:r>
        <w:rPr>
          <w:lang w:val="hi_IN" w:bidi="hi_IN"/>
        </w:rPr>
      </w:r>
      <w:r>
        <w:rPr>
          <w:lang w:val="hi_IN" w:bidi="hi_IN"/>
        </w:rPr>
        <w:t>जब ये सभी घटनाएँ या चिन्ह पूरे हो जाएँ, तब शाऊल को जो कुछ करने का अवसर मिले, उसे वह करना चाहिए। शमूएल शाऊल से आग्रह कर रहा है कि वह आत्मविश्वास के साथ कार्य करे और वह करे जो उसे सही लगता है, क्योंकि परमेश्वर शाऊल के साथ होगा। इसका अर्थ है कि परमेश्वर शाऊल की रक्षा करता है और शाऊल को सफलता देता है।</w:t>
      </w:r>
    </w:p>
    <w:p>
      <w:pPr/>
      <w:r>
        <w:rPr>
          <w:lang w:val="hi_IN" w:bidi="hi_IN"/>
        </w:rPr>
      </w:r>
      <w:r>
        <w:rPr>
          <w:lang w:val="hi_IN" w:bidi="hi_IN"/>
        </w:rPr>
        <w:t>फिर शमूएल शाऊल को निर्देश देता है कि वह अंततः गिलगाल नगर में शमूएल से मिले। शमूएल वहाँ होमबलि और मेलबलि चढ़ाने के लिए आने का वादा करता है। होमबलि वे पशुओं की भेंट होती थी जिन्हें लोग परमेश्वर को अर्पित करने के लिए वेदी पर पूर्णतः जला देते थे। मेलबलि या शान्ति-बलि ऐसी भेंटें थीं जिन्हें लोग परमेश्वर के साथ अपने अच्छे सम्बन्ध को बनाए रखने के लिए चढ़ाते थे। परन्तु जब शाऊल गिलगाल पहुँचेगा, तब उसे शमूएल के आने की प्रतीक्षा सात दिनों तक करनी होगी। जब शमूएल आएगा, तब वह बलिदानों को चढ़ाएगा और शाऊल को बताएगा कि उसे क्या करना है।</w:t>
      </w:r>
    </w:p>
    <w:p>
      <w:pPr/>
      <w:r>
        <w:rPr>
          <w:lang w:val="hi_IN" w:bidi="hi_IN"/>
        </w:rPr>
      </w:r>
      <w:r>
        <w:rPr>
          <w:lang w:val="hi_IN" w:bidi="hi_IN"/>
        </w:rPr>
        <w:t>जब शमूएल अपनी बात समाप्त कर देता है और शाऊल मुड़कर चला जाता है, तो परमेश्वर शाऊल का हृदय बदल देता है। मूल भाषा में, लोग “मन” शब्द का उपयोग किसी व्यक्ति के सबसे गहरे भाग का वर्णन करने के लिए करते थे, जहाँ लोग बातों को सोचते थे, महसूस करते थे और समझते थे। परमेश्वर शाऊल के सोचने के तरीके को बदल देता है, और उसे एक नई समझ देता है।</w:t>
      </w:r>
    </w:p>
    <w:p>
      <w:pPr/>
      <w:r>
        <w:rPr>
          <w:lang w:val="hi_IN" w:bidi="hi_IN"/>
        </w:rPr>
      </w:r>
      <w:r>
        <w:rPr>
          <w:lang w:val="hi_IN" w:bidi="hi_IN"/>
        </w:rPr>
        <w:t>फिर, जब शाऊल यात्रा करता है, तो सभी चिन्ह वैसे ही होते हैं जैसा शमूएल ने कहा था कि वे होंगे। तीसरा चिन्ह शाऊल के घर गिबा के कुछ लोगों को आश्चर्यचकित कर देता है। जब शाऊल भविष्यद्वक्ताओं से मिलता है और परमेश्वर का आत्मा शाऊल को अपने नियंत्रण में ले लेता है, तब जो लोग शाऊल को जानते हैं, वे उसे भविष्यद्वाणी करते देखकर चकित हो जाते हैं। लोग एक-दूसरे से पूछते हैं कि कीश के पुत्र शाऊल के साथ क्या हुआ है। लोग पूछते हैं, "क्या शाऊल भी भविष्यद्वक्ताओं में से है?" और सोचने लगे कि क्या शाऊल भी अब एक भविष्यद्वक्ता बन गया है। एक व्यक्ति पूछता है कि भविष्यद्वक्ताओं का पिता कौन है। पिता अगुवे का एक अन्य नाम था, और भविष्यद्वक्ताओं के समूहों में अक्सर अगुवा होता था। यह व्यक्ति सम्भवतः यह पूछ रहा था कि उस समूह का प्रधान भविष्यद्वक्ता कौन है, जिसने शाऊल को भी उनके साथ भविष्यद्वाणी करने की अनुमति दी है।</w:t>
      </w:r>
    </w:p>
    <w:p>
      <w:pPr/>
      <w:r>
        <w:rPr>
          <w:lang w:val="hi_IN" w:bidi="hi_IN"/>
        </w:rPr>
      </w:r>
      <w:r>
        <w:rPr>
          <w:lang w:val="hi_IN" w:bidi="hi_IN"/>
        </w:rPr>
        <w:t>कहावत, "क्या शाऊल भी भविष्यद्वक्ताओं में से है?" एक कहावत या प्रसिद्ध लोकोक्ति बन गई। एक कहावत या प्रसिद्ध लोकोक्ति बन गई। कथाकार के समय में बहुत से लोग इस कहावत का प्रयोग करते थे, इसलिए कथाकार को इस कहावत को समझाने की आवश्यकता नहीं पड़ी। हालाँकि, यह कहावत हमारे लिए उतनी स्पष्ट नहीं है। शायद लोग इस कहावत का प्रयोग तब आश्चर्य व्यक्त करने के लिए करते थे जब कोई व्यक्ति ऐसा कुछ करता था जो उसने पहले कभी नहीं किया था और जिसकी लोगों को उम्मीद नहीं थी।</w:t>
      </w:r>
    </w:p>
    <w:p>
      <w:pPr/>
      <w:r>
        <w:rPr>
          <w:lang w:val="hi_IN" w:bidi="hi_IN"/>
        </w:rPr>
      </w:r>
      <w:r>
        <w:rPr>
          <w:lang w:val="hi_IN" w:bidi="hi_IN"/>
        </w:rPr>
        <w:t>जब शाऊल भविष्यद्वाणी करना बन्द कर देता है, तब वह ऊँचे स्थान, अर्थात् उपासना-स्थल, पर जाता है, जहाँ उसकी भेंट अपने चाचा से होती है और वह उनसे बातचीत करता है। शाऊल के चाचा पूछते हैं कि शाऊल और उसका सेवक कहाँ रहे हैं। शाऊल उत्तर देता है कि वे गधियों को खोज रहे थे, और जब वे उन पशुओं को नहीं ढूँढ़ पाए, तब वे सहायता लेने के लिए शमूएल के पास गए। शाऊल के चाचा जानना चाहते हैं कि शमूएल ने क्या कहा था, परन्तु शाऊल उन्हें सब कुछ नहीं बताता। शाऊल उत्तर देता है कि शमूएल ने उन्हें बताया था कि किसी ने गधियों को ढूँढ़ लिया है, परन्तु वह इस बात का कोई उल्लेख नहीं करता कि यहोवा ने उसे इस्राएल का शासक या राजा चुना है।</w:t>
      </w:r>
      <w:r>
        <w:rPr>
          <w:lang w:val="hi_IN" w:bidi="hi_IN"/>
        </w:rPr>
      </w:r>
    </w:p>
    <w:p>
      <w:pPr>
        <w:pStyle w:val="Heading3"/>
      </w:pPr>
      <w:r>
        <w:rPr>
          <w:lang w:val="hi_IN" w:bidi="hi_IN"/>
        </w:rPr>
        <w:t>घटनाओं को समझाना</w:t>
      </w:r>
    </w:p>
    <w:p>
      <w:pPr/>
      <w:r>
        <w:rPr>
          <w:lang w:val="hi_IN" w:bidi="hi_IN"/>
        </w:rPr>
      </w:r>
      <w:r>
        <w:rPr>
          <w:lang w:val="hi_IN" w:bidi="hi_IN"/>
        </w:rPr>
        <w:t>1 शमूएल 10:1–16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शमूएल शाऊल का अभिषेक करता है और उसे तीन घटनाओं या चिन्हों के विषय में बताता है जिन्हें शाऊल देखेगा। शाऊल कुछ व्यक्तियों से मिलेगा, जो उसे गुम हुई गधियों के विषय में बताएँगे। शाऊल कुछ ऐसे व्यक्तियों से मिलेगा जो उसे दो रोटियाँ देंगे। अन्त में, शाऊल भविष्यद्वक्ताओं के एक समूह से मिलेगा, और यहोवा का आत्मा शाऊल को भविष्यद्वाणी करते हुए उन भविष्यद्वक्ताओं के साथ सम्मिलित होने का कारण बनेगा। अन्त में, शमूएल शाऊल को यह निर्देश देकर अपनी बात समाप्त करता है कि आगे चलकर वह गिलगाल में आकर उससे मिले।</w:t>
      </w:r>
    </w:p>
    <w:p>
      <w:pPr/>
      <w:r>
        <w:rPr>
          <w:lang w:val="hi_IN" w:bidi="hi_IN"/>
        </w:rPr>
      </w:r>
      <w:r>
        <w:rPr>
          <w:b/>
          <w:lang w:val="hi_IN" w:bidi="hi_IN"/>
        </w:rPr>
        <w:t>दूसरे दृश्य में:</w:t>
      </w:r>
      <w:r>
        <w:rPr>
          <w:lang w:val="hi_IN" w:bidi="hi_IN"/>
        </w:rPr>
        <w:t xml:space="preserve"> जब शाऊल शमूएल को छोड़कर जाता है, तब परमेश्वर उसका हृदय बदल देता है। तीनों चिन्ह पूरे होते हैं। जब शाऊल भविष्यद्वक्ताओं के साथ शामिल होता है, तब उसे जानने वाले लोग आश्चर्यचकित हो जाते हैं और पूछते हैं कि क्या अब वह भी भविष्यद्वक्ताओं में से एक है।</w:t>
      </w:r>
    </w:p>
    <w:p>
      <w:pPr/>
      <w:r>
        <w:rPr>
          <w:lang w:val="hi_IN" w:bidi="hi_IN"/>
        </w:rPr>
      </w:r>
      <w:r>
        <w:rPr>
          <w:b/>
          <w:lang w:val="hi_IN" w:bidi="hi_IN"/>
        </w:rPr>
        <w:t>तीसरे दृश्य में:</w:t>
      </w:r>
      <w:r>
        <w:rPr>
          <w:lang w:val="hi_IN" w:bidi="hi_IN"/>
        </w:rPr>
        <w:t xml:space="preserve"> जब शाऊल भविष्यद्वाणी करना बन्द कर देता है, तब वह एक ऊँचे स्थान पर जाता है, जहाँ उसकी भेंट अपने चाचा से होती है। शाऊल के चाचा पूछते हैं कि शाऊल और उसका सेवक कहाँ रहे हैं। शाऊल अपने चाचा को बताता है कि वे शमूएल के पास गए थे, और शमूएल ने उन्हें गधियों के विषय में जो कुछ हुआ था, वह बताया था।</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वे दो व्यक्ति, जो जानते हैं कि गधियों के साथ क्या हुआ</w:t>
      </w:r>
    </w:p>
    <w:p>
      <w:pPr>
        <w:pStyle w:val="ListBullet"/>
        <w:spacing w:line="240" w:lineRule="auto"/>
        <w:ind w:left="720"/>
      </w:pPr>
      <w:r>
        <w:rPr>
          <w:lang w:val="hi_IN" w:bidi="hi_IN"/>
        </w:rPr>
      </w:r>
      <w:r>
        <w:rPr>
          <w:lang w:val="hi_IN" w:bidi="hi_IN"/>
        </w:rPr>
        <w:t>कीश, शाऊल का पिता</w:t>
      </w:r>
    </w:p>
    <w:p>
      <w:pPr>
        <w:pStyle w:val="ListBullet"/>
        <w:spacing w:line="240" w:lineRule="auto"/>
        <w:ind w:left="720"/>
      </w:pPr>
      <w:r>
        <w:rPr>
          <w:lang w:val="hi_IN" w:bidi="hi_IN"/>
        </w:rPr>
      </w:r>
      <w:r>
        <w:rPr>
          <w:lang w:val="hi_IN" w:bidi="hi_IN"/>
        </w:rPr>
        <w:t>बकरियों, रोटी और दाखमधु के साथ तीन लोग</w:t>
      </w:r>
    </w:p>
    <w:p>
      <w:pPr>
        <w:pStyle w:val="ListBullet"/>
        <w:spacing w:line="240" w:lineRule="auto"/>
        <w:ind w:left="720"/>
      </w:pPr>
      <w:r>
        <w:rPr>
          <w:lang w:val="hi_IN" w:bidi="hi_IN"/>
        </w:rPr>
      </w:r>
      <w:r>
        <w:rPr>
          <w:lang w:val="hi_IN" w:bidi="hi_IN"/>
        </w:rPr>
        <w:t>भविष्यद्वक्ताओं और संगीतकारों का समूह</w:t>
      </w:r>
    </w:p>
    <w:p>
      <w:pPr>
        <w:pStyle w:val="ListBullet"/>
        <w:spacing w:line="240" w:lineRule="auto"/>
        <w:ind w:left="720"/>
      </w:pPr>
      <w:r>
        <w:rPr>
          <w:lang w:val="hi_IN" w:bidi="hi_IN"/>
        </w:rPr>
      </w:r>
      <w:r>
        <w:rPr>
          <w:lang w:val="hi_IN" w:bidi="hi_IN"/>
        </w:rPr>
        <w:t>वे लोग जो शाऊल को जानते हैं</w:t>
      </w:r>
    </w:p>
    <w:p>
      <w:pPr>
        <w:pStyle w:val="ListBullet"/>
        <w:spacing w:line="240" w:lineRule="auto"/>
        <w:ind w:left="720"/>
      </w:pPr>
      <w:r>
        <w:rPr>
          <w:lang w:val="hi_IN" w:bidi="hi_IN"/>
        </w:rPr>
      </w:r>
      <w:r>
        <w:rPr>
          <w:lang w:val="hi_IN" w:bidi="hi_IN"/>
        </w:rPr>
        <w:t>दास</w:t>
      </w:r>
    </w:p>
    <w:p>
      <w:pPr>
        <w:pStyle w:val="ListBullet"/>
        <w:spacing w:line="240" w:lineRule="auto"/>
        <w:ind w:left="720"/>
      </w:pPr>
      <w:r>
        <w:rPr>
          <w:lang w:val="hi_IN" w:bidi="hi_IN"/>
        </w:rPr>
      </w:r>
      <w:r>
        <w:rPr>
          <w:lang w:val="hi_IN" w:bidi="hi_IN"/>
        </w:rPr>
        <w:t>और शाऊल का चाचा</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पिछले भाग में, शाऊल, शाऊल का सेवक और शमूएल नगर के किनारे की ओर चल रहे थे। शाऊल ने सेवक को आगे भेज दिया ताकि शमूएल शाऊल को परमेश्वर की ओर से एक सन्देश एकांत में बता सके। परमेश्वर ने शमूएल से बात की है और उसे शाऊल का अभिषेक करने के लिए कहा है। परमेश्वर ने शमूएल पर कुछ विशेष घटनाएँ भी प्रकट की हैं, जो यह सिद्ध करेंगी कि परमेश्वर शाऊल की सहायता करेगा और उसकी रक्षा करेगा। इस भाग में यहोवा की अपेक्षा परमेश्वर के लिए सामान्य उपाधि परमेश्वर का प्रयोग अधिक बार किया गया है, इसलिए ध्यान दीजिए कि कथाकार कब परमेश्वर और कब यहोवा शब्द का उपयोग करता है।</w:t>
      </w:r>
    </w:p>
    <w:p>
      <w:pPr/>
      <w:r>
        <w:rPr>
          <w:lang w:val="hi_IN" w:bidi="hi_IN"/>
        </w:rPr>
      </w:r>
      <w:r>
        <w:rPr>
          <w:lang w:val="hi_IN" w:bidi="hi_IN"/>
        </w:rPr>
        <w:t>अब इस पहले दृश्य में, शमूएल और शाऊल नगर में किसी एकान्त स्थान पर खड़े हैं, सम्भवतः अन्य लोगों से दूर, ताकि कोई भी उस सन्देश को न सुन सके और न ही शमूएल को शाऊल का अभिषेक करते हुए देख सके। शमूएल अपने साथ रखी हुई थैली से, या अपने वस्त्र की किसी जेब से, एक कुप्पी या एक छोटा पात्र निकालता है। यह शायद मिट्टी का एक घड़ा था, और तेल शायद जैतून का तेल था। शमूएल शाऊल का अभिषेक करने के लिए उसके सिर पर थोड़ा तेल डालता है। तब शमूएल शाऊल को चूमता है, संभवतः उसके गाल पर, जो स्नेह और सम्मान का एक चिन्ह है। फिर शमूएल परमेश्वर की ओर से संदेश बोलता है। शमूएल समझाता है कि यहोवा ने शाऊल को इस्राएल का शासक चुना है। जब शमूएल शाऊल का अभिषेक करता है, तब वह यहोवा के प्रतिनिधि के रूप में ऐसा कर रहा होता है; इसलिए वास्तव में यहोवा ही शाऊल का अभिषेक करके उसे शासक ठहरा रहा है। याद रखें, जब शमूएल शाऊल के भविष्य के पद का वर्णन करता है, तब वह राजा शब्द के स्थान पर अगुवा शब्द का प्रयोग करता है।</w:t>
      </w:r>
    </w:p>
    <w:p>
      <w:pPr/>
      <w:r>
        <w:rPr>
          <w:lang w:val="hi_IN" w:bidi="hi_IN"/>
        </w:rPr>
      </w:r>
      <w:r>
        <w:rPr>
          <w:lang w:val="hi_IN" w:bidi="hi_IN"/>
        </w:rPr>
        <w:t>फिर शमूएल तीन बातों का वर्णन करता है जो परमेश्वर ने कहा है कि वे शाऊल के साथ होंगी। ये घटनाएँ चिन्ह या प्रमाण होंगी कि परमेश्वर शाऊल के साथ है। सबसे पहले, शाऊल के शमूएल को छोड़कर अपनी यात्रा शुरू करने के बाद, शाऊल उस स्थान पर पहुँचेगा जहाँ लोगों ने राहेल को दफ़नाया था। शमूएल बताता है कि यह स्थान सेलसह में, बिन्यामीन के प्रदेश की सीमा के निकट स्थित है। यह स्पष्ट नहीं है कि सेलसह या राहेल का दफ़नाने का स्थान ठीक कहाँ था, यद्यपि राहेल की कब्र के लिए एक पारम्परिक स्थान प्रचलित है। शमूएल द्वारा उल्लेखित यह स्थान और अन्य स्थान सम्भवतः उस मुख्य या सामान्य मार्ग पर स्थित थे जो शाऊल के घर और उस नगर के बीच पड़ता था जहाँ वह उस समय था।</w:t>
      </w:r>
    </w:p>
    <w:p>
      <w:pPr/>
      <w:r>
        <w:rPr>
          <w:lang w:val="hi_IN" w:bidi="hi_IN"/>
        </w:rPr>
      </w:r>
      <w:r>
        <w:rPr>
          <w:lang w:val="hi_IN" w:bidi="hi_IN"/>
        </w:rPr>
        <w:t>यहाँ रुकें और समूह में मध्य इस्राएल का नक्शा देखें। नक्शे पर बिन्यामीन की सीमा ढूँढें। इस ऑडियो को यहाँ रोकें।</w:t>
      </w:r>
    </w:p>
    <w:p>
      <w:pPr/>
      <w:r>
        <w:rPr>
          <w:lang w:val="hi_IN" w:bidi="hi_IN"/>
        </w:rPr>
      </w:r>
      <w:r>
        <w:rPr>
          <w:lang w:val="hi_IN" w:bidi="hi_IN"/>
        </w:rPr>
        <w:t>जब शाऊल कब्र के पास होगा, तो शाऊल दो लोगों को देखेगा। ये दोनों लोग शायद शाऊल और उसके पिता को जानते थे और शायद शाऊल को ढूँढ रहे थे। ये दोनों लोग शाऊल को बताएँगे कि गधियों के साथ क्या हुआ। वे लोग यह भी कहेंगे कि शाऊल का पिता शाऊल के बारे में चिंतित है, क्योंकि शाऊल अभी तक घर नहीं लौटा है।</w:t>
      </w:r>
    </w:p>
    <w:p>
      <w:pPr/>
      <w:r>
        <w:rPr>
          <w:lang w:val="hi_IN" w:bidi="hi_IN"/>
        </w:rPr>
      </w:r>
      <w:r>
        <w:rPr>
          <w:lang w:val="hi_IN" w:bidi="hi_IN"/>
        </w:rPr>
        <w:t>शाऊल अपनी यात्रा जारी रखेगा, और जब वह ताबोर के बड़े पेड़ पर पहुँचेगा, तब शाऊल एक और चिन्ह देखेगा। शाऊल तीन लोगों को देखेगा और उनसे बात करेगा जो परमेश्वर की उपासना करने के लिए बेतेल जा रहे हैं। यह स्पष्ट नहीं है कि ताबोर का बड़ा पेड़ कहाँ है, परन्तु यह बेतेल के रास्ते में है।</w:t>
      </w:r>
    </w:p>
    <w:p>
      <w:pPr/>
      <w:r>
        <w:rPr>
          <w:lang w:val="hi_IN" w:bidi="hi_IN"/>
        </w:rPr>
      </w:r>
      <w:r>
        <w:rPr>
          <w:lang w:val="hi_IN" w:bidi="hi_IN"/>
        </w:rPr>
        <w:t>यहाँ रुकें और समूह में मध्य इस्राएल का नक्शा देखें। नक्शे पर बेतेल को ढूँढें। इस ऑडियो को यहाँ रोकें।</w:t>
      </w:r>
    </w:p>
    <w:p>
      <w:pPr/>
      <w:r>
        <w:rPr>
          <w:lang w:val="hi_IN" w:bidi="hi_IN"/>
        </w:rPr>
      </w:r>
      <w:r>
        <w:rPr>
          <w:lang w:val="hi_IN" w:bidi="hi_IN"/>
        </w:rPr>
        <w:t>उन लोगों में से एक व्यक्ति तीन बकरियों के बच्चे को ले जाएगा। दूसरा व्यक्ति तीन गोल रोटियाँ ले जाएगा। तीसरा व्यक्ति दाखमधु से भरी एक खाल या चमड़े का थैला ले जाएगा। वे तीनों व्यक्ति शाऊल का अभिवादन करेंगे और उससे पूछेंगे कि क्या वह खाने के लिए कुछ रोटियाँ लेना चाहेगा। वे व्यक्ति शाऊल को दो रोटियाँ देने का प्रस्ताव करेंगे, सम्भवतः एक शाऊल के लिए और एक उसके सेवक के लिए। शमूएल शाऊल से कहता है कि वह रोटी स्वीकार करे।</w:t>
      </w:r>
    </w:p>
    <w:p>
      <w:pPr/>
      <w:r>
        <w:rPr>
          <w:lang w:val="hi_IN" w:bidi="hi_IN"/>
        </w:rPr>
      </w:r>
      <w:r>
        <w:rPr>
          <w:lang w:val="hi_IN" w:bidi="hi_IN"/>
        </w:rPr>
        <w:t>तीसरा चिन्ह तब होगा जब शाऊल परमेश्वर के गिबा के पास आएगा। यह सम्भव है कि यहाँ गिबा के निकट स्थित उस ऊँचे स्थान का उल्लेख हो जहाँ लोग परमेश्वर की उपासना करते थे, या फिर गिबा नगर का, जो सम्भवतः वही गिबा है जहाँ शाऊल का घर था। नगर के पास ही पलिश्ती चौकी है। पलिश्ती इस्राएलियों के शत्रु थे और उन्होंने एक शिविर बना रखा था, संभवतः कुछ भवनों के साथ, शायद इस्राएलियों को धमकाने या सड़कों पर नियंत्रण रखने के लिए।</w:t>
      </w:r>
    </w:p>
    <w:p>
      <w:pPr/>
      <w:r>
        <w:rPr>
          <w:lang w:val="hi_IN" w:bidi="hi_IN"/>
        </w:rPr>
      </w:r>
      <w:r>
        <w:rPr>
          <w:lang w:val="hi_IN" w:bidi="hi_IN"/>
        </w:rPr>
        <w:t>यहाँ रुकें और समूह में मध्य इस्राएल का नक्शा देखें। नक्शे पर गिबा नगर को ढूँढें। इस ऑडियो को यहाँ रोकें।</w:t>
      </w:r>
    </w:p>
    <w:p>
      <w:pPr/>
      <w:r>
        <w:rPr>
          <w:lang w:val="hi_IN" w:bidi="hi_IN"/>
        </w:rPr>
      </w:r>
      <w:r>
        <w:rPr>
          <w:lang w:val="hi_IN" w:bidi="hi_IN"/>
        </w:rPr>
        <w:t>साथ ही, नगर के पास एक पहाड़ी है जिसके शीर्ष पर एक ऊँचा स्थान या उपासना स्थल है। भविष्यद्वक्ताओं और संगीतकारों का एक समूह पहाड़ी से नीचे उतरेगा, शायद शाऊल की ओर। भविष्यद्वक्ता भविष्यद्वाणी कर रहे होंगे, अर्थात् वे उन वचनों को ऊँचे स्वर और आनन्द के साथ बोल रहे होंगे जो यहोवा का आत्मा उन्हें देता है, जबकि वादक अपने वाद्ययंत्र बजा रहे होंगे। ये सभी वाद्ययंत्र इतने छोटे होंगे कि संगीतकार उन्हें एक साथ उठाकर बजा सकेंगे। हम ठीक से नहीं जानते कि भविष्यद्वक्ता क्या कह रहे होंगे।</w:t>
      </w:r>
    </w:p>
    <w:p>
      <w:pPr/>
      <w:r>
        <w:rPr>
          <w:lang w:val="hi_IN" w:bidi="hi_IN"/>
        </w:rPr>
      </w:r>
      <w:r>
        <w:rPr>
          <w:lang w:val="hi_IN" w:bidi="hi_IN"/>
        </w:rPr>
        <w:t>यहोवा का आत्मा शाऊल के पास आएगा और शाऊल से भी भविष्यद्वाणी करवाएगा। शमूएल कहता है कि यहोवा का आत्मा शाऊल को ऐसा बदल देगा कि वह एक नए व्यक्ति के समान हो जाएगा, जो यहोवा की सेवा करने के लिए तैयार होगा।</w:t>
      </w:r>
    </w:p>
    <w:p>
      <w:pPr/>
      <w:r>
        <w:rPr>
          <w:lang w:val="hi_IN" w:bidi="hi_IN"/>
        </w:rPr>
      </w:r>
      <w:r>
        <w:rPr>
          <w:lang w:val="hi_IN" w:bidi="hi_IN"/>
        </w:rPr>
        <w:t>जब ये सब बातें पूरी हो जाएँगी, तब शमूएल कहता है, शाऊल जान जाएगा कि परमेश्वर उसकी सहायता करने के लिए उसके साथ है। क्योंकि परमेश्वर शाऊल के साथ होगा, इसलिए वह जो कुछ भी करेगा उसमें सफल होगा; अतः उसे साहस और विश्वास के साथ कार्य करना चाहिए। परमेश्वर शाऊल को स्वयं को परमेश्वर के चुने हुए शासक के रूप में साबित करने के अवसर देगा।</w:t>
      </w:r>
    </w:p>
    <w:p>
      <w:pPr/>
      <w:r>
        <w:rPr>
          <w:lang w:val="hi_IN" w:bidi="hi_IN"/>
        </w:rPr>
      </w:r>
      <w:r>
        <w:rPr>
          <w:lang w:val="hi_IN" w:bidi="hi_IN"/>
        </w:rPr>
        <w:t>शमूएल का अंतिम निर्देश गिलगाल में एक सभा के लिए है। गिलगाल मध्य इस्राएल का एक नगर है और उन नगरों में से एक है जहाँ शमूएल हर साल जाता है। हम नहीं जानते कि शाऊल को कितनी जल्दी गिलगाल जाना चाहिए। सम्भव है कि शमूएल अपनी वार्षिक यात्रा आरम्भ करने वाला था, इसलिए शाऊल का गिलगाल जाना कुछ सप्ताहों या महीनों के भीतर हो सकता है। जब शाऊल गिलगाल पहुँचे, तब उसे शमूएल की प्रतीक्षा सात दिनों तक करनी चाहिए। जब शमूएल पहुँचेगा, तब वह बलिदानों का संचालन करेगा या उन्हें चढ़ाने में सहायता करेगा, और साथ ही शाऊल को यह भी बताएगा कि उसे आगे क्या करना है।</w:t>
      </w:r>
    </w:p>
    <w:p>
      <w:pPr/>
      <w:r>
        <w:rPr>
          <w:lang w:val="hi_IN" w:bidi="hi_IN"/>
        </w:rPr>
      </w:r>
      <w:r>
        <w:rPr>
          <w:lang w:val="hi_IN" w:bidi="hi_IN"/>
        </w:rPr>
        <w:t>यहाँ रुकें और समूह में मध्य इस्राएल का नक्शा देखें। नक्शे पर गिलगाल नगर को ढूँढें। इस ऑडियो को यहाँ रोकें।</w:t>
      </w:r>
    </w:p>
    <w:p>
      <w:pPr/>
      <w:r>
        <w:rPr>
          <w:lang w:val="hi_IN" w:bidi="hi_IN"/>
        </w:rPr>
      </w:r>
      <w:r>
        <w:rPr>
          <w:lang w:val="hi_IN" w:bidi="hi_IN"/>
        </w:rPr>
        <w:t>दूसरा दृश्य तब शुरू होता है जब शमूएल अपनी बात समाप्त कर देता है और शाऊल अपने घर चला जाता है। जब शाऊल शमूएल को छोड़कर जाने के लिए मुड़ता है, तब परमेश्वर उसका हृदय बदल देता है, अर्थात् उसे एक भिन्न प्रकार का व्यक्ति बना देता है। परमेश्वर शाऊल को इस्राएल के शासक होने के लिए तैयार करते हैं।</w:t>
      </w:r>
    </w:p>
    <w:p>
      <w:pPr/>
      <w:r>
        <w:rPr>
          <w:lang w:val="hi_IN" w:bidi="hi_IN"/>
        </w:rPr>
      </w:r>
      <w:r>
        <w:rPr>
          <w:lang w:val="hi_IN" w:bidi="hi_IN"/>
        </w:rPr>
        <w:t>यहाँ रुकें और इस प्रश्न पर समूह में चर्चा करें: ऐसे किसी समय के बारे में सोचिए जब कोई व्यक्ति कुछ नया सीखने के लिए, जैसे विद्यालय में पढ़ने या किसी नौकरी के प्रशिक्षण के लिए, कहीं गया हो और फिर नई योग्यताओं या कौशलों के साथ वापस लौटा हो। आप यह कैसे वर्णन करेंगे कि जब वह व्यक्ति वापस आया तो वह कैसे बदल गया था? इस ऑडियो को यहाँ रोकें।</w:t>
      </w:r>
    </w:p>
    <w:p>
      <w:pPr/>
      <w:r>
        <w:rPr>
          <w:lang w:val="hi_IN" w:bidi="hi_IN"/>
        </w:rPr>
      </w:r>
      <w:r>
        <w:rPr>
          <w:lang w:val="hi_IN" w:bidi="hi_IN"/>
        </w:rPr>
        <w:t>परमेश्वर ने उन तीनों चिन्हों को भी वैसे ही घटित किया जैसा शमूएल ने बताया था। परन्तु कथाकार केवल तीसरे चिन्ह का ही वर्णन करता है, क्योंकि उस चिन्ह को अन्य लोगों ने भी देखा था और उसके विषय में चर्चा की थी।</w:t>
      </w:r>
    </w:p>
    <w:p>
      <w:pPr/>
      <w:r>
        <w:rPr>
          <w:lang w:val="hi_IN" w:bidi="hi_IN"/>
        </w:rPr>
      </w:r>
      <w:r>
        <w:rPr>
          <w:lang w:val="hi_IN" w:bidi="hi_IN"/>
        </w:rPr>
        <w:t>यहाँ रुकें और इस प्रश्न पर समूह में चर्चा करें: किसी ऐसे अवसर की कहानी सुनाइए जब किसी ने आपको पहले से बताया हो कि कोई घटना, जैसे विवाह या कोई समारोह, कैसे होने वाला है, और फिर आपने जाकर उसे वैसा ही होते हुए देखा हो। वर्णन करें कि उस व्यक्ति ने क्या कहा, फिर वह घटना कैसे हुई। इस बात पर ध्यान दें कि कब आप घटना के ठीक वैसे ही घटित होने का वर्णन करते हैं जैसा कि वह हुई थी, और कब आप केवल संक्षिप्त विवरण या सारांश देते हैं, क्योंकि आपने पहले ही उस व्यक्ति की कही हुई बातों का वर्णन कर दिया है। इस ऑडियो को यहाँ रोकें।</w:t>
      </w:r>
    </w:p>
    <w:p>
      <w:pPr/>
      <w:r>
        <w:rPr>
          <w:lang w:val="hi_IN" w:bidi="hi_IN"/>
        </w:rPr>
      </w:r>
      <w:r>
        <w:rPr>
          <w:lang w:val="hi_IN" w:bidi="hi_IN"/>
        </w:rPr>
        <w:t>जब शाऊल गिबा के निकट ऊँचे स्थान पर भविष्यद्वक्ताओं के समूह के साथ भविष्यद्वाणी कर रहा होता है, तब वहाँ आसपास अन्य लोग भी उपस्थित होते हैं, जो शाऊल और उन भविष्यद्वक्ताओं को देख सकते हैं। जो लोग शाऊल को जानते हैं, वे उसे भविष्यद्वक्ताओं के साथ देखकर आश्चर्यचकित होते हैं। लोग एक-दूसरे से पूछते हैं कि क्या किसी को पता है कि शाऊल के साथ ऐसा क्या हुआ है कि वह इस प्रकार व्यवहार कर रहा है। वहाँ गिबा में रहने वाला एक व्यक्ति यह भी सोचता है कि भविष्यद्वक्ताओं का पिता या अगुवा कौन है। कथाकार यह उल्लेख करता है कि लोगों का यह प्रश्न, “क्या शाऊल भी भविष्यद्वक्ताओं में से एक है?” उसके समय तक एक प्रसिद्ध कहावत बन चुका था। उसके समय तक एक प्रसिद्ध कहावत बन चुका था।</w:t>
      </w:r>
    </w:p>
    <w:p>
      <w:pPr/>
      <w:r>
        <w:rPr>
          <w:lang w:val="hi_IN" w:bidi="hi_IN"/>
        </w:rPr>
      </w:r>
      <w:r>
        <w:rPr>
          <w:lang w:val="hi_IN" w:bidi="hi_IN"/>
        </w:rPr>
        <w:t>यहाँ रुकें और इस प्रश्न पर समूह में चर्चा करें: अपनी संस्कृति की कुछ कहावतों या प्रसिद्ध उक्तियों के बारे में सोचिए और चर्चा कीजिए कि वे कैसे प्रसिद्ध हुईं या लोग उन्हें क्यों कहते हैं। इस बात पर ध्यान दें कि आपने कुछ वाक्यांशों को समझाने का कौन सा तरीका चुना और किन वाक्यांशों को आपने नहीं समझाने का फैसला किया क्योंकि अन्य लोग उन्हें जानते होंगे। इस ऑडियो को यहाँ रोकें।</w:t>
      </w:r>
    </w:p>
    <w:p>
      <w:pPr/>
      <w:r>
        <w:rPr>
          <w:lang w:val="hi_IN" w:bidi="hi_IN"/>
        </w:rPr>
      </w:r>
      <w:r>
        <w:rPr>
          <w:lang w:val="hi_IN" w:bidi="hi_IN"/>
        </w:rPr>
        <w:t>तीसरा दृश्य तब आरम्भ होता है जब शाऊल भविष्यद्वाणी करना समाप्त कर देता है। शाऊल और उसका सेवक पहाड़ी पर स्थित उस ऊँचे स्थान, अर्थात् उपासना-स्थल, की ओर जाते हैं, जो गिबा के ठीक बाहर स्थित है। शाऊल शायद अपने चाचा से ऊँचे स्थान पर मिलता है। यह सम्भवतः शाऊल के पिता का भाई था, और हो सकता है कि वह वहाँ शाऊल की प्रतीक्षा कर रहा हो या उसे ढूँढ़ते हुए वहाँ आया हो। शाऊल का चाचा शाऊल और उसके सेवक से पूछता है कि वे कहाँ गए हुए थे। शाऊल उत्तर देता है कि वह और उसका सेवक गधियों को खोज रहे थे, और जब वे उन पशुओं को नहीं ढूँढ़ पाए, तब वे सहायता लेने के लिए शमूएल के पास गए। शाऊल का चाचा विनम्रता से पूछता है कि शमूएल ने क्या कहा। शाऊल केवल वही बात दोहराता है जो शमूएल ने गधियों के विषय में कही थी, और वह इस्राएल का नया राजा होने के बारे में कुछ भी उल्लेख नहीं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10:1–16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वे दो व्यक्ति, जो जानते हैं कि गधियों के साथ क्या हुआ</w:t>
      </w:r>
    </w:p>
    <w:p>
      <w:pPr>
        <w:pStyle w:val="ListBullet"/>
        <w:spacing w:line="240" w:lineRule="auto"/>
        <w:ind w:left="720"/>
      </w:pPr>
      <w:r>
        <w:rPr>
          <w:lang w:val="hi_IN" w:bidi="hi_IN"/>
        </w:rPr>
      </w:r>
      <w:r>
        <w:rPr>
          <w:lang w:val="hi_IN" w:bidi="hi_IN"/>
        </w:rPr>
        <w:t>कीश, शाऊल का पिता</w:t>
      </w:r>
    </w:p>
    <w:p>
      <w:pPr>
        <w:pStyle w:val="ListBullet"/>
        <w:spacing w:line="240" w:lineRule="auto"/>
        <w:ind w:left="720"/>
      </w:pPr>
      <w:r>
        <w:rPr>
          <w:lang w:val="hi_IN" w:bidi="hi_IN"/>
        </w:rPr>
      </w:r>
      <w:r>
        <w:rPr>
          <w:lang w:val="hi_IN" w:bidi="hi_IN"/>
        </w:rPr>
        <w:t>बकरियों, रोटी और दाखमधु के साथ तीन लोग</w:t>
      </w:r>
    </w:p>
    <w:p>
      <w:pPr>
        <w:pStyle w:val="ListBullet"/>
        <w:spacing w:line="240" w:lineRule="auto"/>
        <w:ind w:left="720"/>
      </w:pPr>
      <w:r>
        <w:rPr>
          <w:lang w:val="hi_IN" w:bidi="hi_IN"/>
        </w:rPr>
      </w:r>
      <w:r>
        <w:rPr>
          <w:lang w:val="hi_IN" w:bidi="hi_IN"/>
        </w:rPr>
        <w:t>भविष्यद्वक्ताओं और संगीतकारों का समूह</w:t>
      </w:r>
    </w:p>
    <w:p>
      <w:pPr>
        <w:pStyle w:val="ListBullet"/>
        <w:spacing w:line="240" w:lineRule="auto"/>
        <w:ind w:left="720"/>
      </w:pPr>
      <w:r>
        <w:rPr>
          <w:lang w:val="hi_IN" w:bidi="hi_IN"/>
        </w:rPr>
      </w:r>
      <w:r>
        <w:rPr>
          <w:lang w:val="hi_IN" w:bidi="hi_IN"/>
        </w:rPr>
        <w:t>वे लोग जो शाऊल को जानते हैं</w:t>
      </w:r>
    </w:p>
    <w:p>
      <w:pPr>
        <w:pStyle w:val="ListBullet"/>
        <w:spacing w:line="240" w:lineRule="auto"/>
        <w:ind w:left="720"/>
      </w:pPr>
      <w:r>
        <w:rPr>
          <w:lang w:val="hi_IN" w:bidi="hi_IN"/>
        </w:rPr>
      </w:r>
      <w:r>
        <w:rPr>
          <w:lang w:val="hi_IN" w:bidi="hi_IN"/>
        </w:rPr>
        <w:t>दास</w:t>
      </w:r>
    </w:p>
    <w:p>
      <w:pPr>
        <w:pStyle w:val="ListBullet"/>
        <w:spacing w:line="240" w:lineRule="auto"/>
        <w:ind w:left="720"/>
      </w:pPr>
      <w:r>
        <w:rPr>
          <w:lang w:val="hi_IN" w:bidi="hi_IN"/>
        </w:rPr>
      </w:r>
      <w:r>
        <w:rPr>
          <w:lang w:val="hi_IN" w:bidi="hi_IN"/>
        </w:rPr>
        <w:t>और शाऊल का चाचा</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उत्तर निम्नलिखित हैं।</w:t>
      </w:r>
    </w:p>
    <w:p>
      <w:pPr/>
      <w:r>
        <w:rPr>
          <w:lang w:val="hi_IN" w:bidi="hi_IN"/>
        </w:rPr>
      </w:r>
      <w:r>
        <w:rPr>
          <w:lang w:val="hi_IN" w:bidi="hi_IN"/>
        </w:rPr>
        <w:t>तब शमूएल ने एक कुप्पी ली और उसमें से कुछ तेल शाऊल के सिर पर उँडेल दिया। इसके बाद शमूएल ने शाऊल को चूमा और कहा, “निश्चय ही यहोवा ने तुम्हें इस्राएल पर अगुवा ठहराने के लिए चुन लिया है।” आज जब तुम मुझसे विदा होकर जाओगे, तब तुम बिन्यामीन के गोत्र की भूमि की सीमा पर स्थित सेलसह तक पहुँचोगे, जो राहेल की कब्र के निकट है। वहाँ आपकी दो लोगों से मुलाकात होगी। वे लोग तुम्हें बताएँगे कि किसी ने वे गधे पा लिए हैं जिन्हें तुम ढूँढ रहे थे। इसलिए अब, तेरा पिता गधियों के बारे में चिंतित नहीं है। इसके बजाय, तुम्हारे पिता तुम्हारे बारे में चिंतित हैं और सोच रहे हैं कि उन्हें तुम्हें ढूँढने के लिए क्या करना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शमूएल ने कहा, “जब तुम अपने रास्ते पर आगे बढ़ोगे, तब थोड़ी देर बाद तुम ताबोर के बड़े पेड़ के पास पहुँचोगे। वहाँ तुम्हारी भेंट तीन व्यक्तियों से होगी, जो परमेश्वर की उपासना करने के लिए बेतेल जा रहे होंगे। पहला व्यक्ति बकरी के तीन बच्चे ले जा रहा होगा। दूसरा व्यक्ति तीन गोल रोटियाँ ले जाएगा, और अंतिम व्यक्ति के पास दाखमधु से भरा एक चमड़े का थैला होगा। वे लोग तुम्हारा विनम्रता से अभिवादन करेंगे और तुम्हें दो रोटियाँ देंगे। तुम्हें उन व्यक्तियों से रोटियाँ स्वीकार कर लेनी चाहिए।</w:t>
      </w:r>
    </w:p>
    <w:p>
      <w:pPr/>
      <w:r>
        <w:rPr>
          <w:lang w:val="hi_IN" w:bidi="hi_IN"/>
        </w:rPr>
      </w:r>
      <w:r>
        <w:rPr>
          <w:lang w:val="hi_IN" w:bidi="hi_IN"/>
        </w:rPr>
        <w:t>“इसके बाद परमेश्वर के गिबा को चले जाना। पास में एक पलिश्ती डेरा है। जब तुम उस नगर के निकट पहुँचोगे, तब तुम्हारी भेंट भविष्यद्वक्ताओं के एक समूह से होगी, जो उपासना के ऊँचे स्थान से लौट रहे होंगे। इन भविष्यद्वक्ताओं के आगे-आगे संगीतकार चलते होंगे, जो विभिन्न प्रकार के तार वाले वाद्ययंत्र, ढोल और बाँसुरियाँ बजा रहे होंगे। भविष्यद्वक्ता वे शब्द बोलेंगे जो यहोवा का आत्मा उन्हें देता है। तब यहोवा का आत्मा अचानक तुम पर भी अधिकार कर लेगा। तुम भविष्यद्वक्ताओं के काम में उनके साथ शामिल होगे और एक नया व्यक्ति बन जाओगे। “जब ये बातें घटित हों, तब साहसी रहना, क्योंकि परमेश्वर तुम्हारी सहायता के लिए तुम्हारे साथ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अन्त में शमूएल ने कहा, “तुम मुझसे पहले गिलगाल चले जाना।” मैं बाद में नीचे आकर तुमसे वहाँ मिलूँगा, ताकि परमेश्वर के लिए होमबलियाँ और मेलबलियाँ चढ़ाऊँ। परन्तु जब तक सात दिन पूरे न हो जाएँ और मैं आकर तुम्हें यह न बता दूँ कि तुम्हें क्या करना चाहिए, तब तक कोई कार्य मत करना।”</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शाऊल शमूएल को छोड़कर जाने के लिए मुड़ा, तब परमेश्वर ने उसके स्वभाव को बदलकर उसे एक नया और उत्तम स्वभाव प्रदान किया। इसके बाद, जब शाऊल अपनी राह पर आगे बढ़ गया, तब वह सब कुछ जो शमूएल ने शाऊल से कहा था, उसी दिन वैसे ही घटित हुआ जैसा शमूएल ने कहा था। जब शाऊल और उसका सेवक गिबा पहुँचे, तब कुछ भविष्यद्वक्ता शाऊल से मिले। तब परमेश्वर का आत्मा अचानक शाऊल पर उतरा, और शाऊल भविष्यद्वक्ताओं की गतिविधियों में सम्मिलित हो गया।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उन सब लोगों ने, जो शाऊल को पहले से जानते थे, उसे भविष्यद्वक्ताओं के साथ भविष्यद्वाणी करते हुए देखा, तो वे एक-दूसरे से कहने लगे, “कीश के पुत्र शाऊल को क्या हो गया है?” यह विश्वास करना कठिन है कि शाऊल भी भविष्यद्वक्ताओं में से एक है!”</w:t>
      </w:r>
    </w:p>
    <w:p>
      <w:pPr/>
      <w:r>
        <w:rPr>
          <w:lang w:val="hi_IN" w:bidi="hi_IN"/>
        </w:rPr>
      </w:r>
      <w:r>
        <w:rPr>
          <w:lang w:val="hi_IN" w:bidi="hi_IN"/>
        </w:rPr>
        <w:t>परन्तु वहाँ के एक स्थानीय व्यक्ति ने कहा, “उन दूसरे भविष्यद्वक्ताओं का पिता कौन है?” इसलिए शाऊल के बारे में लोगों की यह बात एक प्रसिद्ध कहावत बन गई। लोग अक्सर कहते थे, "क्या शाऊल सचमुच भविष्यद्वक्ता बन गया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शाऊल को जानने वाले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शाऊल ने भविष्यद्वाणी करना समाप्त कर लिया, तब शाऊल ऊँचे स्थान पर गया। शाऊल के चाचा ने शाऊल और उसके सेवक से पूछा, “तुम दोनों कहाँ गए हुए थे?”</w:t>
      </w:r>
    </w:p>
    <w:p>
      <w:pPr/>
      <w:r>
        <w:rPr>
          <w:lang w:val="hi_IN" w:bidi="hi_IN"/>
        </w:rPr>
      </w:r>
      <w:r>
        <w:rPr>
          <w:lang w:val="hi_IN" w:bidi="hi_IN"/>
        </w:rPr>
        <w:t>शाऊल ने अपने चाचा को उत्तर दिया, “हम गधियों को ढूँढ रहे थे। परन्तु जब हमें पता चला कि हम उन्हें नहीं ढूँढ़ सकते, तब हम सलाह लेने के लिए शमूएल के पास गए।”</w:t>
      </w:r>
    </w:p>
    <w:p>
      <w:pPr/>
      <w:r>
        <w:rPr>
          <w:lang w:val="hi_IN" w:bidi="hi_IN"/>
        </w:rPr>
      </w:r>
      <w:r>
        <w:rPr>
          <w:lang w:val="hi_IN" w:bidi="hi_IN"/>
        </w:rPr>
        <w:t>शाऊल के चाचा ने पूछा, "शमूएल ने तुमसे क्या कहा?"</w:t>
      </w:r>
    </w:p>
    <w:p>
      <w:pPr/>
      <w:r>
        <w:rPr>
          <w:lang w:val="hi_IN" w:bidi="hi_IN"/>
        </w:rPr>
      </w:r>
      <w:r>
        <w:rPr>
          <w:lang w:val="hi_IN" w:bidi="hi_IN"/>
        </w:rPr>
        <w:t>शाऊल ने उत्तर दिया, “शमूएल ने हमें कहा कि हम चिंता न करें, क्योंकि किसी ने गधियाँ पा ली हैं।” परन्तु शाऊल ने अपने चाचा को उस बात के विषय में कुछ नहीं बताया जो शमूएल ने उसके राजा बनने के बारे में कही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शाऊल के चाचा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सेवक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10:1–16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शमूएल कहता है कि </w:t>
      </w:r>
      <w:r>
        <w:rPr>
          <w:b/>
          <w:lang w:val="hi_IN" w:bidi="hi_IN"/>
        </w:rPr>
        <w:t>यहोवा</w:t>
      </w:r>
      <w:r>
        <w:rPr>
          <w:lang w:val="hi_IN" w:bidi="hi_IN"/>
        </w:rPr>
        <w:t xml:space="preserve"> ही वह है जिसने शाऊल को चुना है, इसलिए शमूएल यहोवा की ओर से शाऊल का अभिषेक कर रहा है। यहोवा परमेश्वर का व्यक्तिगत नाम है।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किसी का </w:t>
      </w:r>
      <w:r>
        <w:rPr>
          <w:b/>
          <w:lang w:val="hi_IN" w:bidi="hi_IN"/>
        </w:rPr>
        <w:t>अभिषेक</w:t>
      </w:r>
      <w:r>
        <w:rPr>
          <w:lang w:val="hi_IN" w:bidi="hi_IN"/>
        </w:rPr>
        <w:t xml:space="preserve"> करने का अर्थ है किसी व्यक्ति पर सुगंधित तेल उड़ेलना। यह दिखाता है कि परमेश्वर ने इस व्यक्ति को एक विशेष उद्देश्य के लिए अलग किया था। अभिषेक के बारे में अधिक जानकारी के लिए मुख्य शब्दावली देखें। अभिषेक के लिए उसी शब्द या वाक्यांश का उपयोग करें जिसका उपयोग आपने पिछले भागों में किया है। </w:t>
      </w:r>
    </w:p>
    <w:p>
      <w:pPr/>
      <w:r>
        <w:rPr>
          <w:lang w:val="hi_IN" w:bidi="hi_IN"/>
        </w:rPr>
      </w:r>
      <w:r>
        <w:rPr>
          <w:lang w:val="hi_IN" w:bidi="hi_IN"/>
        </w:rPr>
        <w:t xml:space="preserve">यहोवा ने शाऊल को अपनी मीरास पर </w:t>
      </w:r>
      <w:r>
        <w:rPr>
          <w:b/>
          <w:lang w:val="hi_IN" w:bidi="hi_IN"/>
        </w:rPr>
        <w:t>शासक</w:t>
      </w:r>
      <w:r>
        <w:rPr>
          <w:lang w:val="hi_IN" w:bidi="hi_IN"/>
        </w:rPr>
        <w:t xml:space="preserve"> ठहराने के लिए चुन लिया है। मूल भाषा में, शासक या चुने हुए अगुवे के लिए प्रयुक्त यह शब्द राजा शब्द के समान नहीं है, और यही वह शब्द है जिसकी इस्राएलियों ने माँग की थी। शासक के लिए वही शब्द या वाक्यांश प्रयोग करें जो आपने पिछले भागों में किया है।</w:t>
      </w:r>
    </w:p>
    <w:p>
      <w:pPr/>
      <w:r>
        <w:rPr>
          <w:lang w:val="hi_IN" w:bidi="hi_IN"/>
        </w:rPr>
      </w:r>
      <w:r>
        <w:rPr>
          <w:lang w:val="hi_IN" w:bidi="hi_IN"/>
        </w:rPr>
        <w:t>मीरास वह वस्तु या अधिकार है जो किसी व्यक्ति का वैध रूप से होता है और जो उसे अधिकारपूर्वक प्राप्त होता है। मीरास आमतौर पर किसी ऐसी चीज़ को दर्शाती है जिसे किसी व्यक्ति को अपने पिता की मृत्यु के बाद प्राप्त करने का अधिकार होता है। परन्तु इस सन्दर्भ में मीरास से अभिप्राय इस्राएल की भूमि और इस्राएल की प्रजा से है, जो यहोवा की थी। इस्राएल पर शासन करने और उसका मार्गदर्शन करने का अधिकार यहोवा को ही था।</w:t>
      </w:r>
    </w:p>
    <w:p>
      <w:pPr/>
      <w:r>
        <w:rPr>
          <w:lang w:val="hi_IN" w:bidi="hi_IN"/>
        </w:rPr>
      </w:r>
      <w:r>
        <w:rPr>
          <w:lang w:val="hi_IN" w:bidi="hi_IN"/>
        </w:rPr>
        <w:t xml:space="preserve">यहाँ रुकें और समूह में चर्चा करें कि आप </w:t>
      </w:r>
      <w:r>
        <w:rPr>
          <w:b/>
          <w:lang w:val="hi_IN" w:bidi="hi_IN"/>
        </w:rPr>
        <w:t>विरासत</w:t>
      </w:r>
      <w:r>
        <w:rPr>
          <w:lang w:val="hi_IN" w:bidi="hi_IN"/>
        </w:rPr>
        <w:t xml:space="preserve"> के लिए किस शब्द या वाक्यांश का प्रयोग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शमूएल कहता है कि शाऊल की भेंट राहेल की कब्र, या मकबरे के निकट दो व्यक्तियों से होगी। कब्र उस स्थान का सामान्य नाम है जहाँ लोग किसी मृत व्यक्ति को दफनाते हैं। कब्र उस स्थान का नाम है जहाँ लोग किसी मरे हुए व्यक्ति को दफनाते हैं। बाइबल में, एक कब्र चट्टान में एक प्राकृतिक गुफा हो सकती है, या यह एक छेद हो सकता है जिसे लोगों ने चट्टान को काटकर बनाया हो। यद्यपि इस कहानी में कथाकार कब्र के लिए सामान्य शब्द का प्रयोग करता है, फिर भी आप मकबरा शब्द का प्रयोग कर सकते हैं, क्योंकि पुराने नियम के समय इस्राएल में लोगों को दफ़नाने का सामान्य तरीका मकबरे ही थे।</w:t>
      </w:r>
    </w:p>
    <w:p>
      <w:pPr/>
      <w:r>
        <w:rPr>
          <w:lang w:val="hi_IN" w:bidi="hi_IN"/>
        </w:rPr>
      </w:r>
      <w:r>
        <w:rPr>
          <w:lang w:val="hi_IN" w:bidi="hi_IN"/>
        </w:rPr>
        <w:t xml:space="preserve">यहाँ रुकें और समूह में चर्चा करें कि आप </w:t>
      </w:r>
      <w:r>
        <w:rPr>
          <w:b/>
          <w:lang w:val="hi_IN" w:bidi="hi_IN"/>
        </w:rPr>
        <w:t>कब्र</w:t>
      </w:r>
      <w:r>
        <w:rPr>
          <w:lang w:val="hi_IN" w:bidi="hi_IN"/>
        </w:rPr>
        <w:t xml:space="preserve"> या </w:t>
      </w:r>
      <w:r>
        <w:rPr>
          <w:b/>
          <w:lang w:val="hi_IN" w:bidi="hi_IN"/>
        </w:rPr>
        <w:t>मकबरे</w:t>
      </w:r>
      <w:r>
        <w:rPr>
          <w:lang w:val="hi_IN" w:bidi="hi_IN"/>
        </w:rPr>
        <w:t xml:space="preserve"> के लिए किस शब्द या वाक्यांश का उपयोग करेंगे। अधिक जानकारी के लिए मुख्य शब्दावली में कब्र और मकबरे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 लोग शाऊल को बताएँगे कि किसी ने गुम हुई </w:t>
      </w:r>
      <w:r>
        <w:rPr>
          <w:b/>
          <w:lang w:val="hi_IN" w:bidi="hi_IN"/>
        </w:rPr>
        <w:t>गधियों</w:t>
      </w:r>
      <w:r>
        <w:rPr>
          <w:lang w:val="hi_IN" w:bidi="hi_IN"/>
        </w:rPr>
        <w:t xml:space="preserve"> को ढूँढ़ लिया है। गधियाँ महत्वपूर्ण पशु थे जो भारी बोझ उठाते थे और खेती के उपकरण खींचते थे। ये गधियाँ मादा गधियाँ थीं। गदहे के लिए उसी शब्द या वाक्यांश का उपयोग करें जिसका उपयोग आपने पिछले भागों में किया था।</w:t>
      </w:r>
    </w:p>
    <w:p>
      <w:pPr/>
      <w:r>
        <w:rPr>
          <w:lang w:val="hi_IN" w:bidi="hi_IN"/>
        </w:rPr>
      </w:r>
      <w:r>
        <w:rPr>
          <w:lang w:val="hi_IN" w:bidi="hi_IN"/>
        </w:rPr>
        <w:t xml:space="preserve">शमूएल कहता है कि शाऊल की भेंट तीन व्यक्तियों से होगी जो बेतेल में </w:t>
      </w:r>
      <w:r>
        <w:rPr>
          <w:b/>
          <w:lang w:val="hi_IN" w:bidi="hi_IN"/>
        </w:rPr>
        <w:t>परमेश्वर</w:t>
      </w:r>
      <w:r>
        <w:rPr>
          <w:lang w:val="hi_IN" w:bidi="hi_IN"/>
        </w:rPr>
        <w:t xml:space="preserve"> के पास जा रहे हैं। यह परमेश्वर के लिए अधिक सामान्य शब्द है, न कि परमेश्वर का व्यक्तिगत नाम, यहोवा। इस बात पर ध्यान दीजिए कि कथाकार कहाँ परमेश्वर या यहोवा शब्द का प्रयोग करता है। परमेश्वर के बारे में अधिक जानकारी के लिए, मुख्य शब्दावली देखें। परमेश्वर के लिए उसी शब्द या वाक्यांश का उपयोग करें जिसका उपयोग आपने पिछले भागों में किया था।</w:t>
      </w:r>
    </w:p>
    <w:p>
      <w:pPr/>
      <w:r>
        <w:rPr>
          <w:lang w:val="hi_IN" w:bidi="hi_IN"/>
        </w:rPr>
      </w:r>
      <w:r>
        <w:rPr>
          <w:lang w:val="hi_IN" w:bidi="hi_IN"/>
        </w:rPr>
        <w:t xml:space="preserve">उन तीन पुरुषों में से एक के पास खाल या चमड़े का एक थैला होगा जो </w:t>
      </w:r>
      <w:r>
        <w:rPr>
          <w:b/>
          <w:lang w:val="hi_IN" w:bidi="hi_IN"/>
        </w:rPr>
        <w:t>दाखमधु</w:t>
      </w:r>
      <w:r>
        <w:rPr>
          <w:lang w:val="hi_IN" w:bidi="hi_IN"/>
        </w:rPr>
        <w:t xml:space="preserve"> से भरा होगा। दाखमधु एक ऐसा पेय है जिसे लोग किण्वित अंगूर के रस से बनाते हैं। दाखरस के बारे में अधिक जानकारी के लिए, मुख्य शब्दावली देखें। दाखमधु के लिए उसी शब्द या वाक्यांश का उपयोग करें जो आपने पिछले भागों में उपयोग किया है।</w:t>
      </w:r>
    </w:p>
    <w:p>
      <w:pPr/>
      <w:r>
        <w:rPr>
          <w:lang w:val="hi_IN" w:bidi="hi_IN"/>
        </w:rPr>
      </w:r>
      <w:r>
        <w:rPr>
          <w:lang w:val="hi_IN" w:bidi="hi_IN"/>
        </w:rPr>
        <w:t xml:space="preserve">शाऊल एक पलिश्ती चौकी या </w:t>
      </w:r>
      <w:r>
        <w:rPr>
          <w:b/>
          <w:lang w:val="hi_IN" w:bidi="hi_IN"/>
        </w:rPr>
        <w:t>सेना के डेरे</w:t>
      </w:r>
      <w:r>
        <w:rPr>
          <w:lang w:val="hi_IN" w:bidi="hi_IN"/>
        </w:rPr>
        <w:t xml:space="preserve"> के पास जाता है।</w:t>
      </w:r>
    </w:p>
    <w:p>
      <w:pPr/>
      <w:r>
        <w:rPr>
          <w:lang w:val="hi_IN" w:bidi="hi_IN"/>
        </w:rPr>
      </w:r>
      <w:r>
        <w:rPr>
          <w:lang w:val="hi_IN" w:bidi="hi_IN"/>
        </w:rPr>
        <w:t>यहाँ रुकें और समूह में चर्चा करें कि उन सैनिकों के समूह को आप क्या कहेंगे जो किसी क्षेत्र की रक्षा करने या युद्ध की तैयारी करने के लिए एक साथ डेरा डालकर रहते हैं। इस ऑडियो को यहाँ रोकें।</w:t>
      </w:r>
    </w:p>
    <w:p>
      <w:pPr/>
      <w:r>
        <w:rPr>
          <w:lang w:val="hi_IN" w:bidi="hi_IN"/>
        </w:rPr>
      </w:r>
      <w:r>
        <w:rPr>
          <w:lang w:val="hi_IN" w:bidi="hi_IN"/>
        </w:rPr>
        <w:t>शमूएल कहता है कि शाऊल भविष्यद्वक्ताओं के एक समूह से भी मिलेगा जो भविष्यद्वाणी करेंगे। भविष्यद्वक्ता वह व्यक्ति होता है जो वे वचन बोलता है जो परमेश्वर उस व्यक्ति को देता है। कुछ भविष्यद्वक्ता, जैसे शमूएल, लोगों को परमेश्वर की ओर से निर्देश और संदेश बताते हैं। कुछ भविष्यद्वक्ता, जैसे यह भविष्यद्वक्ताओं का समूह, परमेश्वर के आत्मा द्वारा दिए गए वचनों को बोलते हैं और उनके द्वारा परमेश्वर की स्तुति तथा आराधना करते हैं।</w:t>
      </w:r>
    </w:p>
    <w:p>
      <w:pPr/>
      <w:r>
        <w:rPr>
          <w:lang w:val="hi_IN" w:bidi="hi_IN"/>
        </w:rPr>
      </w:r>
      <w:r>
        <w:rPr>
          <w:lang w:val="hi_IN" w:bidi="hi_IN"/>
        </w:rPr>
        <w:t>यहाँ रुकें और समूह में चर्चा करें कि इस सन्दर्भ में “</w:t>
      </w:r>
      <w:r>
        <w:rPr>
          <w:b/>
          <w:lang w:val="hi_IN" w:bidi="hi_IN"/>
        </w:rPr>
        <w:t>भविष्यद्वक्ता”</w:t>
      </w:r>
      <w:r>
        <w:rPr>
          <w:lang w:val="hi_IN" w:bidi="hi_IN"/>
        </w:rPr>
        <w:t xml:space="preserve"> और “</w:t>
      </w:r>
      <w:r>
        <w:rPr>
          <w:b/>
          <w:lang w:val="hi_IN" w:bidi="hi_IN"/>
        </w:rPr>
        <w:t>भविष्यद्वाणी करना”</w:t>
      </w:r>
      <w:r>
        <w:rPr>
          <w:lang w:val="hi_IN" w:bidi="hi_IN"/>
        </w:rPr>
        <w:t xml:space="preserve"> के लिए आप कौन-से शब्द या वाक्यांश प्रयोग करेंगे। अधिक जानकारी के लिए मुख्य शब्दावली में भविष्यद्वक्ता और भविष्यद्वाणी देखें। देखें कि आपने पहले ही भविष्यद्वक्ता शब्द का अनुवाद कैसे किया है। इस ऑडियो को यहाँ रोकें।</w:t>
      </w:r>
    </w:p>
    <w:p>
      <w:pPr/>
      <w:r>
        <w:rPr>
          <w:lang w:val="hi_IN" w:bidi="hi_IN"/>
        </w:rPr>
      </w:r>
      <w:r>
        <w:rPr>
          <w:lang w:val="hi_IN" w:bidi="hi_IN"/>
        </w:rPr>
        <w:t xml:space="preserve">ये भविष्यद्वक्ता </w:t>
      </w:r>
      <w:r>
        <w:rPr>
          <w:b/>
          <w:lang w:val="hi_IN" w:bidi="hi_IN"/>
        </w:rPr>
        <w:t>ऊँचे स्थान</w:t>
      </w:r>
      <w:r>
        <w:rPr>
          <w:lang w:val="hi_IN" w:bidi="hi_IN"/>
        </w:rPr>
        <w:t xml:space="preserve"> से नीचे उतरेंगे। ऊँचा स्थान उपासना, बलिदान और प्रार्थना का स्थान होता था। लोग इन ऊँचे स्थानों को किसी पहाड़ी या ऊँचे क्षेत्र पर बनाते थे। यह ऊँचा स्थान शायद परमेश्वर की उपासना करने के लिए एक आधिकारिक या अच्छा स्थान था। ऊँचे स्थान के लिए उसी शब्द या वाक्यांश का उपयोग करें जिसका उपयोग आपने पिछले भागों में किया था।</w:t>
      </w:r>
    </w:p>
    <w:p>
      <w:pPr/>
      <w:r>
        <w:rPr>
          <w:lang w:val="hi_IN" w:bidi="hi_IN"/>
        </w:rPr>
      </w:r>
      <w:r>
        <w:rPr>
          <w:lang w:val="hi_IN" w:bidi="hi_IN"/>
        </w:rPr>
        <w:t>वाद्ययंत्र बजाने वाले लोगों का एक समूह भविष्यद्वक्ताओं के आगे-आगे चलता हुआ जा रहा होगा। ये लोग वीणा, डफली, बाँसुरी और सारंगी जैसे तार वाले वाद्ययंत्र बजा रहे होंगे। वीणा एक ऐसा तार वाला वाद्ययंत्र है जिसमें एक ढाँचे पर कई तार ताने जाते हैं और उन्हें छेड़कर संगीत उत्पन्न किया जाता है। लोग इन वाद्ययंत्रों के तारों को उँगलियों से छेड़कर या झंकृत करके उन्हें बजाते थे। डफली या डफली छोटे हाथ से बजाए जाने वाले ढोलक जैसे वाद्ययंत्र होते थे, जिन्हें प्रायः पशुओं की खाल से बनाया जाता था। बांसुरी या नलियाँ ऐसे वाद्ययंत्र हैं जिन्हें लोग लकड़ी, हाथीदाँत या हड्डी से बनाते हैं। जब वादक इन वाद्ययंत्रों में फूँक मारता था, तब उनसे कोमल, नासिक्य ध्वनि निकलती थी। सारंगी भी एक प्रकार का तार वाला वाद्ययंत्र है, परन्तु इसके तार वाली वीणा की अपेक्षा अधिक मोटे होते हैं और इसकी ध्वनि अधिक ऊँची तथा गूँजदार होती है।</w:t>
      </w:r>
    </w:p>
    <w:p>
      <w:pPr/>
      <w:r>
        <w:rPr>
          <w:lang w:val="hi_IN" w:bidi="hi_IN"/>
        </w:rPr>
      </w:r>
      <w:r>
        <w:rPr>
          <w:lang w:val="hi_IN" w:bidi="hi_IN"/>
        </w:rPr>
        <w:t>यहाँ रुकें और आवश्यकता अनुसार समूह के साथ वीणा, डफली, बाँसुरी और सारंगी के चित्रों को फिर से देखें। इस ऑडियो को यहाँ रोकें।</w:t>
      </w:r>
    </w:p>
    <w:p>
      <w:pPr/>
      <w:r>
        <w:rPr>
          <w:lang w:val="hi_IN" w:bidi="hi_IN"/>
        </w:rPr>
      </w:r>
      <w:r>
        <w:rPr>
          <w:lang w:val="hi_IN" w:bidi="hi_IN"/>
        </w:rPr>
        <w:t xml:space="preserve">यहाँ रुकें और समूह में चर्चा करें कि आप </w:t>
      </w:r>
      <w:r>
        <w:rPr>
          <w:b/>
          <w:lang w:val="hi_IN" w:bidi="hi_IN"/>
        </w:rPr>
        <w:t>वीणा</w:t>
      </w:r>
      <w:r>
        <w:rPr>
          <w:lang w:val="hi_IN" w:bidi="hi_IN"/>
        </w:rPr>
        <w:t xml:space="preserve">, </w:t>
      </w:r>
      <w:r>
        <w:rPr>
          <w:b/>
          <w:lang w:val="hi_IN" w:bidi="hi_IN"/>
        </w:rPr>
        <w:t>डफली</w:t>
      </w:r>
      <w:r>
        <w:rPr>
          <w:lang w:val="hi_IN" w:bidi="hi_IN"/>
        </w:rPr>
        <w:t xml:space="preserve">, </w:t>
      </w:r>
      <w:r>
        <w:rPr>
          <w:b/>
          <w:lang w:val="hi_IN" w:bidi="hi_IN"/>
        </w:rPr>
        <w:t>बाँसुरी</w:t>
      </w:r>
      <w:r>
        <w:rPr>
          <w:lang w:val="hi_IN" w:bidi="hi_IN"/>
        </w:rPr>
        <w:t xml:space="preserve"> और </w:t>
      </w:r>
      <w:r>
        <w:rPr>
          <w:b/>
          <w:lang w:val="hi_IN" w:bidi="hi_IN"/>
        </w:rPr>
        <w:t>सारंगी</w:t>
      </w:r>
      <w:r>
        <w:rPr>
          <w:lang w:val="hi_IN" w:bidi="hi_IN"/>
        </w:rPr>
        <w:t xml:space="preserve"> के लिए किन शब्दों या वाक्यांशों का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यहोवा का आत्मा शाऊल पर उतरेगा, और शाऊल भविष्यद्वाणी करने लगेगा। यहोवा का आत्मा पवित्र आत्मा है। यहोवा का आत्मा वह सामर्थ्य है जो यहोवा से आती है। यह शक्ति सृष्टि करती है, जीवन देती है, चमत्कार करती है और लोगों को बदल देती है। जब यहोवा की आत्मा किसी व्यक्ति पर आती है, तो उस व्यक्ति को एक विशेष शक्ति या क्षमता प्राप्त होती है। इसका अर्थ शारीरिक शक्ति, विशेष बुद्धि, या परमेश्वर क्या चाहता है इसकी स्पष्ट समझ हो सकती है। </w:t>
      </w:r>
    </w:p>
    <w:p>
      <w:pPr/>
      <w:r>
        <w:rPr>
          <w:lang w:val="hi_IN" w:bidi="hi_IN"/>
        </w:rPr>
      </w:r>
      <w:r>
        <w:rPr>
          <w:lang w:val="hi_IN" w:bidi="hi_IN"/>
        </w:rPr>
        <w:t xml:space="preserve">यहाँ रुकें और समूह में चर्चा करें कि आप </w:t>
      </w:r>
      <w:r>
        <w:rPr>
          <w:b/>
          <w:lang w:val="hi_IN" w:bidi="hi_IN"/>
        </w:rPr>
        <w:t>यहोवा के आत्मा</w:t>
      </w:r>
      <w:r>
        <w:rPr>
          <w:lang w:val="hi_IN" w:bidi="hi_IN"/>
        </w:rPr>
        <w:t xml:space="preserve"> के लिए किस शब्द या वाक्यांश का उपयोग करेंगे। यद्यपि यह पुराने नियम में नहीं है, फिर भी यह पवित्र आत्मा के लिए एक और शब्द है, इसलिए अधिक जानकारी के लिए मुख्य शब्दावली में पवित्र आत्मा देखें। इसका अनुवाद पवित्र आत्मा के रूप में न करें, बल्कि यहोवा का आत्मा का अनुवाद उसी प्रकार करें जैसा आपने पुराने नियम के पिछले अंशों में किया है। इस ऑडियो को यहाँ रोकें।</w:t>
      </w:r>
    </w:p>
    <w:p>
      <w:pPr/>
      <w:r>
        <w:rPr>
          <w:lang w:val="hi_IN" w:bidi="hi_IN"/>
        </w:rPr>
      </w:r>
      <w:r>
        <w:rPr>
          <w:lang w:val="hi_IN" w:bidi="hi_IN"/>
        </w:rPr>
        <w:t xml:space="preserve">शमूएल शाऊल से कहता है कि वह गिलगाल जाए, और शमूएल वहाँ आकर होमबलि तथा मेलबलि चढ़ाने के लिए उससे मिलेगा। बलिदान का अर्थ है परमेश्वर को एक उपहार देना। बलिदान के बारे में अधिक जानकारी के लिए, मुख्य शब्दावली देखें। बलिदान के लिए उसी शब्द या वाक्यांश का प्रयोग करें जिसका प्रयोग आपने पिछले भागों में किया है। </w:t>
      </w:r>
    </w:p>
    <w:p>
      <w:pPr/>
      <w:r>
        <w:rPr>
          <w:lang w:val="hi_IN" w:bidi="hi_IN"/>
        </w:rPr>
      </w:r>
      <w:r>
        <w:rPr>
          <w:b/>
          <w:lang w:val="hi_IN" w:bidi="hi_IN"/>
        </w:rPr>
        <w:t>होमबलि</w:t>
      </w:r>
      <w:r>
        <w:rPr>
          <w:lang w:val="hi_IN" w:bidi="hi_IN"/>
        </w:rPr>
        <w:t xml:space="preserve"> एक प्रकार का बलिदान है जिसे लोग परमेश्वर के लिए चढ़ाते हैं। जब कोई व्यक्ति परमेश्वर को होमबलि चढ़ाता है, तो वह एक जानवर को मारकर उसे पूरी तरह से वेदी पर जलाता है, जो परमेश्वर को भेंट चढ़ाने का विशेष स्थान होता है। होमबलि के बारे में अधिक जानकारी के लिए, मुख्य शब्दावली देखें। होमबलि के लिए उसी शब्द या वाक्यांश का उपयोग करें जिसका उपयोग आपने पिछले भागों में किया है।</w:t>
      </w:r>
    </w:p>
    <w:p>
      <w:pPr/>
      <w:r>
        <w:rPr>
          <w:lang w:val="hi_IN" w:bidi="hi_IN"/>
        </w:rPr>
      </w:r>
      <w:r>
        <w:rPr>
          <w:b/>
          <w:lang w:val="hi_IN" w:bidi="hi_IN"/>
        </w:rPr>
        <w:t>मेलबलि,</w:t>
      </w:r>
      <w:r>
        <w:rPr>
          <w:lang w:val="hi_IN" w:bidi="hi_IN"/>
        </w:rPr>
        <w:t xml:space="preserve"> जिसे शांति बलि भी कहा जाता है, वह भेंट है जिसे लोग किसी दूसरे के साथ शांति बहाल करने के लिए परमेश्वर के पास लाते थे। मेलबलि के बारे में अधिक जानकारी के लिए मुख्य शब्दावली देखें। मेलबलि के लिए उसी शब्द या वाक्यांश का उपयोग करें जिसका उपयोग आपने पिछले भागों में किया है।</w:t>
      </w:r>
    </w:p>
    <w:p>
      <w:pPr/>
      <w:r>
        <w:rPr>
          <w:lang w:val="hi_IN" w:bidi="hi_IN"/>
        </w:rPr>
      </w:r>
      <w:r>
        <w:rPr>
          <w:lang w:val="hi_IN" w:bidi="hi_IN"/>
        </w:rPr>
        <w:t xml:space="preserve">शमूएल के बोलने समाप्त करने के बाद शाऊल और उसका </w:t>
      </w:r>
      <w:r>
        <w:rPr>
          <w:b/>
          <w:lang w:val="hi_IN" w:bidi="hi_IN"/>
        </w:rPr>
        <w:t>सेवक</w:t>
      </w:r>
      <w:r>
        <w:rPr>
          <w:lang w:val="hi_IN" w:bidi="hi_IN"/>
        </w:rPr>
        <w:t xml:space="preserve"> एक साथ घर जाते हैं। सेवक वह पुरुष या स्त्री होता है जो दूसरे व्यक्ति के लिए काम करता है। सेवक के बारे में अधिक जानकारी के लिए, मुख्य शब्दावली को देखें। सेवक के लिए उसी शब्द या वाक्यांश का उपयोग करें जिसका उपयोग आपने पिछले भागों में किया है।</w:t>
      </w:r>
    </w:p>
    <w:p>
      <w:pPr/>
      <w:r>
        <w:rPr>
          <w:lang w:val="hi_IN" w:bidi="hi_IN"/>
        </w:rPr>
      </w:r>
      <w:r>
        <w:rPr>
          <w:lang w:val="hi_IN" w:bidi="hi_IN"/>
        </w:rPr>
        <w:t xml:space="preserve">परमेश्वर शाऊल के </w:t>
      </w:r>
      <w:r>
        <w:rPr>
          <w:b/>
          <w:lang w:val="hi_IN" w:bidi="hi_IN"/>
        </w:rPr>
        <w:t>मन</w:t>
      </w:r>
      <w:r>
        <w:rPr>
          <w:lang w:val="hi_IN" w:bidi="hi_IN"/>
        </w:rPr>
        <w:t xml:space="preserve"> को बदल देता है। शाऊल की संस्कृति में मन शब्द का प्रयोग उस स्थान के लिए किया जाता था जहाँ मनुष्य की भावनाएँ, विचार, इच्छाएँ और निर्णय उत्पन्न होते हैं। परमेश्वर ने शाऊल के सोचने और व्यवहार के तरीके को बदल दिया। मन के लिए उसी शब्द का उपयोग करें जिसका उपयोग आपने पहले किया है, और यदि आवश्यक हो, तो मन के बारे में अधिक जानकारी के लिए मुख्य शब्दावली देखें।</w:t>
      </w:r>
    </w:p>
    <w:p>
      <w:pPr/>
      <w:r>
        <w:rPr>
          <w:lang w:val="hi_IN" w:bidi="hi_IN"/>
        </w:rPr>
      </w:r>
      <w:r>
        <w:rPr>
          <w:lang w:val="hi_IN" w:bidi="hi_IN"/>
        </w:rPr>
        <w:t xml:space="preserve">परमेश्वर ने उन सभी </w:t>
      </w:r>
      <w:r>
        <w:rPr>
          <w:b/>
          <w:lang w:val="hi_IN" w:bidi="hi_IN"/>
        </w:rPr>
        <w:t>चिन्हों</w:t>
      </w:r>
      <w:r>
        <w:rPr>
          <w:lang w:val="hi_IN" w:bidi="hi_IN"/>
        </w:rPr>
        <w:t xml:space="preserve"> को पूरा किया जिनके होने की बात उन्होंने पहले से कही थी। चिन्ह ऐसी असामान्य घटनाएँ होती हैं जिन्हें परमेश्वर लोगों को चेतावनी देने या यह प्रमाणित करने के लिए होने देता है कि जो बात उसने कही है, वह वास्तव में पूरी होगी। चिन्ह के लिए उसी शब्द या वाक्यांश का उपयोग करें जिसका उपयोग आपने पिछले भागों में किया है, और अधिक जानकारी के लिए मुख्य शब्दावली में चिन्ह देखें।</w:t>
      </w:r>
    </w:p>
    <w:p>
      <w:pPr/>
      <w:r>
        <w:rPr>
          <w:lang w:val="hi_IN" w:bidi="hi_IN"/>
        </w:rPr>
      </w:r>
      <w:r>
        <w:rPr>
          <w:lang w:val="hi_IN" w:bidi="hi_IN"/>
        </w:rPr>
        <w:t>लोग कहते हैं, "क्या शाऊल भी भविष्यद्वक्ताओं में से एक है?" और लोग उस आश्चर्यभरे कथन को बार-बार दोहराते रहे, यहाँ तक कि वह कथाकार के समय में एक नीतिवचन बन गया। नीतिवचन एक छोटा और आसानी से याद रहने वाला कथन होता है, जिसे लोग अन्य लोगों तक पहुँचाते हैं। ऐसी कहावतें लोगों को उचित आचरण के बारे में सलाह देती हैं, किसी परिस्थिति में सामान्यतः क्या होता है उसका वर्णन करती हैं, या किसी सामान्य भावना को व्यक्त करती हैं।</w:t>
      </w:r>
    </w:p>
    <w:p>
      <w:pPr/>
      <w:r>
        <w:rPr>
          <w:lang w:val="hi_IN" w:bidi="hi_IN"/>
        </w:rPr>
      </w:r>
      <w:r>
        <w:rPr>
          <w:lang w:val="hi_IN" w:bidi="hi_IN"/>
        </w:rPr>
        <w:t xml:space="preserve">यहाँ रुकें और समूह में चर्चा करें कि आप </w:t>
      </w:r>
      <w:r>
        <w:rPr>
          <w:b/>
          <w:lang w:val="hi_IN" w:bidi="hi_IN"/>
        </w:rPr>
        <w:t>नीतिवचन</w:t>
      </w:r>
      <w:r>
        <w:rPr>
          <w:lang w:val="hi_IN" w:bidi="hi_IN"/>
        </w:rPr>
        <w:t xml:space="preserve"> के लिए किस शब्द या वाक्यांश का उपयोग करेंगे। अधिक जानकारी के लिए मुख्य शब्दावली में नीतिवचन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शाऊल किसी को भी, यहाँ तक कि अपने चाचा को भी, यह नहीं बताता कि शमूएल ने इस्राएल पर शासन करने के लिए उसका अभिषेक किया है, या राजपद के बारे में कुछ नहीं बताता। राजत्व राजा का पद, अधिकार या वह जिम्मेदारी है।</w:t>
      </w:r>
    </w:p>
    <w:p>
      <w:pPr/>
      <w:r>
        <w:rPr>
          <w:lang w:val="hi_IN" w:bidi="hi_IN"/>
        </w:rPr>
      </w:r>
      <w:r>
        <w:rPr>
          <w:lang w:val="hi_IN" w:bidi="hi_IN"/>
        </w:rPr>
        <w:t xml:space="preserve">यहाँ रुकें और समूह में चर्चा करें कि आप </w:t>
      </w:r>
      <w:r>
        <w:rPr>
          <w:b/>
          <w:lang w:val="hi_IN" w:bidi="hi_IN"/>
        </w:rPr>
        <w:t>राजत्व</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10:17–27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10:17–27 को सुनें और अपने मन में रखें।</w:t>
      </w:r>
    </w:p>
    <w:p>
      <w:pPr/>
      <w:r>
        <w:rPr>
          <w:lang w:val="hi_IN" w:bidi="hi_IN"/>
        </w:rPr>
      </w:r>
      <w:r>
        <w:rPr>
          <w:lang w:val="hi_IN" w:bidi="hi_IN"/>
        </w:rPr>
        <w:t>यदि सम्भव हो, तो 1 शमूएल 10:17–27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10:17–27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यहोवा पहले ही शाऊल को ऐसे चिन्ह दे चुका है जो यह प्रमाणित करते हैं कि यहोवा ने उसे इस्राएल पर शासन करने के लिए चुन लिया है। अब यहोवा इस्राएलियों को दिखाएगा कि यहोवा ने शाऊल को चुना है। जब इस्राएली लोग एकत्र होकर यहोवा के सामने उपस्थित होते हैं, तब यहोवा सब लोगों के सामने पहले शाऊल के गोत्र, फिर उसके कुल, फिर उसके परिवार, और अन्त में स्वयं शाऊल को चुन लेता है। कुछ लोग शाऊल को स्वीकार करते हैं और उसका अनुसरण करते हैं, परन्तु कुछ लोग यह विश्वास नहीं करते कि शाऊल शासन करने के लिए सही व्यक्ति है।</w:t>
      </w:r>
    </w:p>
    <w:p>
      <w:pPr/>
      <w:r>
        <w:rPr>
          <w:lang w:val="hi_IN" w:bidi="hi_IN"/>
        </w:rPr>
      </w:r>
      <w:r>
        <w:rPr>
          <w:lang w:val="hi_IN" w:bidi="hi_IN"/>
        </w:rPr>
        <w:t>इस कहानी की शुरुआत में, शमूएल सन्देश भिजवाता है कि इस्राएल के सभी लोग मिस्पाह में आकर यहोवा के सामने एकत्र हों। मिस्पा नगर एक ऐसा स्थान था जहाँ इस्राएली पवित्र या विशेष सभाओं के लिए इकट्ठे होते थे। मिस्पा में एक वेदी थी। यहोवा के सामने एकत्र होने का अर्थ है एक ऐसे स्थान पर एक साथ आना या मिलना जहाँ यहोवा की आत्मा है। इस्राएली लोग यहोवा के सामने मिलापवाले तम्बू में, या किसी वेदी के सामने, जैसे कि मिस्पाह में, एकत्र हो सकते थे।</w:t>
      </w:r>
    </w:p>
    <w:p>
      <w:pPr/>
      <w:r>
        <w:rPr>
          <w:lang w:val="hi_IN" w:bidi="hi_IN"/>
        </w:rPr>
      </w:r>
      <w:r>
        <w:rPr>
          <w:lang w:val="hi_IN" w:bidi="hi_IN"/>
        </w:rPr>
        <w:t>शमूएल यह घोषणा करते हुए आरम्भ करता है कि इस्राएल के परमेश्वर यहोवा ने ये बातें कही हैं। फिर शमूएल इस्राएलियों को बताता है कि यहोवा ने क्या कहा है। यहोवा कहता है कि यहोवा ही वह है जिसने इस्राएलियों को मिस्रियों से छुड़ाया और इस्राएलियों को मिस्र से बाहर निकाला। उस समय से लेकर अब तक, यहोवा ने इस्राएलियों को उन राजाओं और अन्य जातियों से भी बचाया है जिन्होंने इस्राएलियों पर आक्रमण किया था। यहोवा इस्राएलियों को वे बातें याद दिला रहा है जो इस्राएली पहले से जानते हैं।</w:t>
      </w:r>
    </w:p>
    <w:p>
      <w:pPr/>
      <w:r>
        <w:rPr>
          <w:lang w:val="hi_IN" w:bidi="hi_IN"/>
        </w:rPr>
      </w:r>
      <w:r>
        <w:rPr>
          <w:lang w:val="hi_IN" w:bidi="hi_IN"/>
        </w:rPr>
        <w:t>अब शमूएल अपने ही शब्द बोलना शुरू करता है। शमूएल कहता है कि यद्यपि परमेश्वर ने लोगों को कठिन और खतरनाक परिस्थितियों से बचाया है, फिर भी लोगों ने परमेश्वर का तिरस्कार किया है या उसे सम्मान देने से इन्कार कर दिया है। लोगों ने यहोवा से कहा है, “नहीं, हम नहीं चाहते कि आप हमारे राजा हों। लोगों ने माँग की है कि शमूएल उनके लिए एक राजा नियुक्त करे या चुन दे।</w:t>
      </w:r>
    </w:p>
    <w:p>
      <w:pPr/>
      <w:r>
        <w:rPr>
          <w:lang w:val="hi_IN" w:bidi="hi_IN"/>
        </w:rPr>
      </w:r>
      <w:r>
        <w:rPr>
          <w:lang w:val="hi_IN" w:bidi="hi_IN"/>
        </w:rPr>
        <w:t>चूँकि यहोवा लोगों को एक शासक देने के लिए सहमत हो गया है, इसलिए शमूएल इस्राएलियों से कहता है कि वे यहोवा के सामने उपस्थित हों, या आगे आएँ, ताकि यहोवा इस्राएलियों को दिखा सके कि उसने किसे राजा बनने के लिए चुना है। प्रत्येक व्यक्ति को अपने परिवार के साथ खड़ा होना चाहिए। सभी परिवारों को किसी एक कुल या परिवारों के समूह में खड़ा होना चाहिए। सभी कुलों को अपने-अपने गोत्र के अन्य कुलों के साथ मिलकर खड़ा होना चाहिए। प्रत्येक गोत्र को अन्य गोत्रों से अलग खड़ा होना चाहिए। शाऊल कीश के परिवार से था, जो मत्री के कुल में और बिन्यामीन के गोत्र में था।</w:t>
      </w:r>
    </w:p>
    <w:p>
      <w:pPr/>
      <w:r>
        <w:rPr>
          <w:lang w:val="hi_IN" w:bidi="hi_IN"/>
        </w:rPr>
      </w:r>
      <w:r>
        <w:rPr>
          <w:lang w:val="hi_IN" w:bidi="hi_IN"/>
        </w:rPr>
        <w:t>यहोवा नए शासक को चिट्ठी से चुनेगा। चिट्ठी डालना एक ऐसी विधि थी जिसका उपयोग लोग परमेश्वर की इच्छा जानने के लिए करते थे। ऐसा करने के कई तरीके थे, इसलिए यह स्पष्ट नहीं है कि इस कहानी में वास्तव में क्या हुआ। कभी-कभी लोग एक छोटे पात्र में पत्थरों को इस तरह हिलाते थे कि कोई पत्थर बाहर गिर जाए या निकल आए। प्रत्येक पत्थर पर व्यक्ति के प्रश्न का उत्तर देने के लिए "हाँ" या "नहीं" शब्द के साथ एक प्रतीक हो सकता है। यहोवा उसी पत्थर को बाहर निकलने देता था जिसमें उसका उत्तर होता था।</w:t>
      </w:r>
    </w:p>
    <w:p>
      <w:pPr/>
      <w:r>
        <w:rPr>
          <w:lang w:val="hi_IN" w:bidi="hi_IN"/>
        </w:rPr>
      </w:r>
      <w:r>
        <w:rPr>
          <w:lang w:val="hi_IN" w:bidi="hi_IN"/>
        </w:rPr>
        <w:t>समूह के रूप में यहाँ रुकें और चिट्ठी डालने के लिए पत्थरों की एक तस्वीर देखें। इस ऑडियो को यहाँ रोकें।</w:t>
      </w:r>
    </w:p>
    <w:p>
      <w:pPr/>
      <w:r>
        <w:rPr>
          <w:lang w:val="hi_IN" w:bidi="hi_IN"/>
        </w:rPr>
      </w:r>
      <w:r>
        <w:rPr>
          <w:lang w:val="hi_IN" w:bidi="hi_IN"/>
        </w:rPr>
        <w:t>सबसे पहले, प्रत्येक गोत्र आगे आया। यहोवा ने बिन्यामीन के गोत्र को चुना। फिर बिन्यामीन के गोत्र के कुल आगे आए, और यहोवा ने मत्री के कुल को चुन लिया। फिर मात्री के गोत्र के परिवार आगे आए। अन्त में, यहोवा ने प्रकट किया कि यहोवा ने कीश के परिवार में से शाऊल को चुना। कीश शाऊल का पिता था।</w:t>
      </w:r>
    </w:p>
    <w:p>
      <w:pPr/>
      <w:r>
        <w:rPr>
          <w:lang w:val="hi_IN" w:bidi="hi_IN"/>
        </w:rPr>
      </w:r>
      <w:r>
        <w:rPr>
          <w:lang w:val="hi_IN" w:bidi="hi_IN"/>
        </w:rPr>
        <w:t>यहाँ रुकें और समूह में इस प्रश्न पर चर्चा करें: आपके लोगों के इतिहास में किसी व्यक्ति के राजा या अगुवा बनने के कुछ तरीके कौन-से रहे हैं? अगुवे को कौन चुनता है? इसे दिखाने के लिए आपके पास कौन-से समारोह हैं? इस ऑडियो को यहाँ रोकें।</w:t>
      </w:r>
    </w:p>
    <w:p>
      <w:pPr/>
      <w:r>
        <w:rPr>
          <w:lang w:val="hi_IN" w:bidi="hi_IN"/>
        </w:rPr>
      </w:r>
      <w:r>
        <w:rPr>
          <w:lang w:val="hi_IN" w:bidi="hi_IN"/>
        </w:rPr>
        <w:t>हालाँकि, शाऊल अपने परिवार के साथ खड़ा नहीं है। जब कुछ लोग शाऊल को खोजने लगे, तब वे उसे नहीं ढूँढ़ पाए। इसलिए लोगों ने यहोवा से पूछा कि क्या शाऊल मिस्पा में था भी या नहीं। यहोवा उत्तर देते हैं कि शाऊल यहीं है और वह सामानों या रसद के ढेरों के बीच छिपा हुआ है। कुछ लोग दौड़कर सामान के पास जाते हैं, जहाँ वे शाऊल को पाते हैं और उसे लोगों के सामने लाते हैं। फिर हर कोई देख सकता था कि शाऊल कितना लंबा था। कोई भी शाऊल के कंधे से अधिक लम्बा नहीं था!</w:t>
      </w:r>
    </w:p>
    <w:p>
      <w:pPr/>
      <w:r>
        <w:rPr>
          <w:lang w:val="hi_IN" w:bidi="hi_IN"/>
        </w:rPr>
      </w:r>
      <w:r>
        <w:rPr>
          <w:lang w:val="hi_IN" w:bidi="hi_IN"/>
        </w:rPr>
        <w:t>फिर शमूएल सभी लोगों से घोषणा करता है कि यह वह व्यक्ति है जिसे यहोवा ने चुना है। शमूएल यह बात प्रश्न के रूप में कहता है, मानो वह पूछ रहा हो कि क्या लोग शाऊल को देख सकते हैं; परन्तु शमूएल जानता है कि वे शाऊल को देख सकते हैं। शमूएल लोगों से कह रहा है कि वे शाऊल को ध्यान से देखें और समझें कि यहोवा ने उसी को चुन लिया है। शमूएल कहता है कि इस्राएल में शाऊल के समान कोई नहीं है। लोग चिल्लाकर उत्तर देते हैं, “राजा दीर्घायु हों!” यह दिखाने के लिए कि वे समझते हैं और उत्साहित हैं। लोग राजा के लिए परमेश्वर के आशीर्वाद की कामना कर रहे हैं ताकि राजा बहुत लंबे समय तक जीवित रहे।</w:t>
      </w:r>
    </w:p>
    <w:p>
      <w:pPr/>
      <w:r>
        <w:rPr>
          <w:lang w:val="hi_IN" w:bidi="hi_IN"/>
        </w:rPr>
      </w:r>
      <w:r>
        <w:rPr>
          <w:lang w:val="hi_IN" w:bidi="hi_IN"/>
        </w:rPr>
        <w:t>इसके बाद शमूएल राजा के कर्तव्यों और अधिकारों, अर्थात् उन बातों के विषय में बताता है जिन्हें करने का अधिकार राजा को प्राप्त होगा। संभव है कि ये वही बातें हों जिनके विषय में शमूएल पहले भी लोगों को राजाओं के सम्बन्ध में बता चुका था। शायद शमूएल उन बातों को भी दोहरा रहा हो जो यहोवा ने अपनी व्यवस्था में राजाओं के विषय में कही हैं। शमूएल इन बातों को लिखकर दर्ज करता है, ताकि यह आधिकारिक रूप से प्रमाणित हो सके कि शाऊल और लोगों ने इन बातों को सुना है और उनसे सहमत हैं। शमूएल इन बातों को एक कुंडलपत्र पर लिखता है, जो पेपाइरस या चर्मपत्र की एक लंबी पट्टी होती है। जब शमूएल इसे कुंडलपत्र पर लिखना समाप्त करता है, तो वह उस कुंडलपत्र को यहोवा के सामने रख देता है। इसका अर्थ है कि शमूएल उस कुंडलपत्र को यहोवा की उपस्थिति में एक पवित्र स्थान पर रखता है। यह मिस्पा में या किर्यत्यारीम में वाचा के सन्दूक के साथ हो सकता है।</w:t>
      </w:r>
    </w:p>
    <w:p>
      <w:pPr/>
      <w:r>
        <w:rPr>
          <w:lang w:val="hi_IN" w:bidi="hi_IN"/>
        </w:rPr>
      </w:r>
      <w:r>
        <w:rPr>
          <w:lang w:val="hi_IN" w:bidi="hi_IN"/>
        </w:rPr>
        <w:t>यहाँ रुकें और समूह में एक चर्मपत्र की तस्वीर देखें। इस ऑडियो को यहाँ रोकें।</w:t>
      </w:r>
    </w:p>
    <w:p>
      <w:pPr/>
      <w:r>
        <w:rPr>
          <w:lang w:val="hi_IN" w:bidi="hi_IN"/>
        </w:rPr>
      </w:r>
      <w:r>
        <w:rPr>
          <w:lang w:val="hi_IN" w:bidi="hi_IN"/>
        </w:rPr>
        <w:t>यहाँ रुकें और समूह में चर्चा करें: जब आप अन्य लोगों के साथ कोई नया कार्य या परियोजना आरम्भ करते हैं, तो आप प्रत्येक व्यक्ति की भूमिका और जिम्मेदारियों के बारे में कैसे चर्चा करते हैं? आप ऐसा कब करते हैं? आप यह कैसे सुनिश्चित करते हैं कि सभी लोग सहमत हों और हर कोई अपनी कही हुई बात को पूरा करे? इस ऑडियो को यहाँ रोकें।</w:t>
      </w:r>
    </w:p>
    <w:p>
      <w:pPr/>
      <w:r>
        <w:rPr>
          <w:lang w:val="hi_IN" w:bidi="hi_IN"/>
        </w:rPr>
      </w:r>
      <w:r>
        <w:rPr>
          <w:lang w:val="hi_IN" w:bidi="hi_IN"/>
        </w:rPr>
        <w:t>फिर शमूएल सभी लोगों से कहता है, जिसमें शाऊल भी शामिल है, कि वे अपने घरों को लौट जाएँ। जब शाऊल गिबा वापस जाता है, तो कुछ लोग शाऊल के साथ जाते हैं। परमेश्वर वीर या बहादुर लोगों के हृदयों को छूता है या उन्हें बदल देता है। मूल भाषा में, लोग “मन” शब्द का उपयोग किसी व्यक्ति के सबसे गहरे भाग का वर्णन करने के लिए करते थे, जहाँ लोग बातों को सोचते थे, महसूस करते थे और समझते थे। इसलिए परमेश्वर ने इन लोगों को शाऊल का अनुसरण करने और शाऊल की रक्षा और उसकी सेवा करने के लिए प्रेरित किया।</w:t>
      </w:r>
    </w:p>
    <w:p>
      <w:pPr/>
      <w:r>
        <w:rPr>
          <w:lang w:val="hi_IN" w:bidi="hi_IN"/>
        </w:rPr>
      </w:r>
      <w:r>
        <w:rPr>
          <w:lang w:val="hi_IN" w:bidi="hi_IN"/>
        </w:rPr>
        <w:t>हालाँकि, यहोवा की इस पसंद से हर कोई प्रसन्न नहीं था। कुछ लोगों ने, जो उपद्रवी या अनादर करने वाले स्वभाव के थे, कहा कि शाऊल इस्राएलियों को उनके शत्रुओं से नहीं बचा सकेगा। इन लोगों ने शाऊल का सम्मान नहीं किया, और न ही उन्होंने शाऊल को कोई उपहार दिया। लोग अक्सर राजाओं के प्रति सम्मान प्रकट करने के लिए उन्हें भेंटें लाते थे, विशेषकर तब जब कोई नया राजा शासन करना आरम्भ करता था। जब शाऊल ने अपने विषय में उपद्रवी लोगों की बातें सुनीं, तब उसने न तो अपना बचाव किया, न उनके विरुद्ध बुरी बातें कहीं, और न ही उन्हें दण्डित किया। शाऊल धीरज के साथ प्रतीक्षा करता है और बदला लेने का प्रयास नहीं करता।</w:t>
      </w:r>
      <w:r>
        <w:rPr>
          <w:lang w:val="hi_IN" w:bidi="hi_IN"/>
        </w:rPr>
      </w:r>
    </w:p>
    <w:p>
      <w:pPr>
        <w:pStyle w:val="Heading3"/>
      </w:pPr>
      <w:r>
        <w:rPr>
          <w:lang w:val="hi_IN" w:bidi="hi_IN"/>
        </w:rPr>
        <w:t>घटनाओं को समझाना</w:t>
      </w:r>
    </w:p>
    <w:p>
      <w:pPr/>
      <w:r>
        <w:rPr>
          <w:lang w:val="hi_IN" w:bidi="hi_IN"/>
        </w:rPr>
      </w:r>
      <w:r>
        <w:rPr>
          <w:lang w:val="hi_IN" w:bidi="hi_IN"/>
        </w:rPr>
        <w:t>1 शमूएल 10:17–27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शमूएल इस्राएलियों को मिस्पाह में आने के लिए कहता है, ताकि वह उन्हें बता सके कि यहोवा ने क्या कहा है। शमूएल कहता है कि इस्राएल ने राजा की माँग करके अपने परमेश्वर को अस्वीकार किया है। परन्तु चूँकि यहोवा इस्राएलियों को एक शासक देने के लिए सहमत हो गया है, इसलिए शमूएल उनसे कहता है कि वे व्यवस्थित समूहों में आगे आएँ, ताकि यहोवा लोगों को दिखा सके कि उसने किसे चुना है।</w:t>
      </w:r>
    </w:p>
    <w:p>
      <w:pPr/>
      <w:r>
        <w:rPr>
          <w:lang w:val="hi_IN" w:bidi="hi_IN"/>
        </w:rPr>
      </w:r>
      <w:r>
        <w:rPr>
          <w:b/>
          <w:lang w:val="hi_IN" w:bidi="hi_IN"/>
        </w:rPr>
        <w:t>दूसरे दृश्य में:</w:t>
      </w:r>
      <w:r>
        <w:rPr>
          <w:lang w:val="hi_IN" w:bidi="hi_IN"/>
        </w:rPr>
        <w:t xml:space="preserve"> गोत्र, कुल और परिवार आगे आते हैं, और यहोवा बिन्यामीन के गोत्र, मत्री के कुल और कीश के परिवार को चुनता है। किन्तु जब यहोवा प्रकट करता है कि उसने शाऊल को चुना है, तब शाऊल शाऊल के परिवार के साथ खड़ा नहीं है।</w:t>
      </w:r>
    </w:p>
    <w:p>
      <w:pPr/>
      <w:r>
        <w:rPr>
          <w:lang w:val="hi_IN" w:bidi="hi_IN"/>
        </w:rPr>
      </w:r>
      <w:r>
        <w:rPr>
          <w:b/>
          <w:lang w:val="hi_IN" w:bidi="hi_IN"/>
        </w:rPr>
        <w:t>तीसरे दृश्य में:</w:t>
      </w:r>
      <w:r>
        <w:rPr>
          <w:lang w:val="hi_IN" w:bidi="hi_IN"/>
        </w:rPr>
        <w:t xml:space="preserve"> लोग शाऊल को खोजते हैं, और जब वे उसे नहीं पाते, तब वे यहोवा से पूछते हैं कि क्या शाऊल यहाँ है। यहोवा बताता है कि शाऊल सामान के ढेरों के बीच छिपा हुआ है। लोग शाऊल को ढूँढ़ निकालते हैं और उसे लोगों के बीच ले आते हैं, जहाँ सभी लोग देख सकते हैं कि शाऊल कितना लम्बा है।</w:t>
      </w:r>
    </w:p>
    <w:p>
      <w:pPr/>
      <w:r>
        <w:rPr>
          <w:lang w:val="hi_IN" w:bidi="hi_IN"/>
        </w:rPr>
      </w:r>
      <w:r>
        <w:rPr>
          <w:b/>
          <w:lang w:val="hi_IN" w:bidi="hi_IN"/>
        </w:rPr>
        <w:t>चौथे दृश्य में:</w:t>
      </w:r>
      <w:r>
        <w:rPr>
          <w:lang w:val="hi_IN" w:bidi="hi_IN"/>
        </w:rPr>
        <w:t xml:space="preserve"> शमूएल कहता है कि यहोवा द्वारा चुने गए इस व्यक्ति, शाऊल, के समान कोई दूसरा नहीं है। लोग चिल्लाते हैं, “राजा दीर्घायु हों!” इसके बाद शमूएल राजा के कर्तव्यों को समझाता है और उन सभी कर्तव्यों को एक चर्मपत्र पर लिखता है, जिसे शमूएल एक पवित्र स्थान में रख देता है।</w:t>
      </w:r>
    </w:p>
    <w:p>
      <w:pPr/>
      <w:r>
        <w:rPr>
          <w:lang w:val="hi_IN" w:bidi="hi_IN"/>
        </w:rPr>
      </w:r>
      <w:r>
        <w:rPr>
          <w:b/>
          <w:lang w:val="hi_IN" w:bidi="hi_IN"/>
        </w:rPr>
        <w:t>पाँचवें दृश्य में:</w:t>
      </w:r>
      <w:r>
        <w:rPr>
          <w:lang w:val="hi_IN" w:bidi="hi_IN"/>
        </w:rPr>
        <w:t xml:space="preserve"> शमूएल शाऊल सहित सभी लोगों को घर लौटने के लिए कहता है। हर कोई अपने घर जाता है। कुछ बहादुर लोग शाऊल का अनुसरण करते हैं। कुछ लोग शाऊल का आदर या सम्मान नहीं करते हैं। शाऊल अपमानजनक लोगों के बारे में कुछ नहीं कहता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यहोवा, इस्राएल का परमेश्वर</w:t>
      </w:r>
    </w:p>
    <w:p>
      <w:pPr>
        <w:pStyle w:val="ListBullet"/>
        <w:spacing w:line="240" w:lineRule="auto"/>
        <w:ind w:left="720"/>
      </w:pPr>
      <w:r>
        <w:rPr>
          <w:lang w:val="hi_IN" w:bidi="hi_IN"/>
        </w:rPr>
      </w:r>
      <w:r>
        <w:rPr>
          <w:lang w:val="hi_IN" w:bidi="hi_IN"/>
        </w:rPr>
        <w:t>बिन्यामीन का गोत्र</w:t>
      </w:r>
    </w:p>
    <w:p>
      <w:pPr>
        <w:pStyle w:val="ListBullet"/>
        <w:spacing w:line="240" w:lineRule="auto"/>
        <w:ind w:left="720"/>
      </w:pPr>
      <w:r>
        <w:rPr>
          <w:lang w:val="hi_IN" w:bidi="hi_IN"/>
        </w:rPr>
      </w:r>
      <w:r>
        <w:rPr>
          <w:lang w:val="hi_IN" w:bidi="hi_IN"/>
        </w:rPr>
        <w:t>मत्री का कुल, जो बिन्यामीन के गोत्र के भीतर का एक कुल है।</w:t>
      </w:r>
    </w:p>
    <w:p>
      <w:pPr>
        <w:pStyle w:val="ListBullet"/>
        <w:spacing w:line="240" w:lineRule="auto"/>
        <w:ind w:left="720"/>
      </w:pPr>
      <w:r>
        <w:rPr>
          <w:lang w:val="hi_IN" w:bidi="hi_IN"/>
        </w:rPr>
      </w:r>
      <w:r>
        <w:rPr>
          <w:lang w:val="hi_IN" w:bidi="hi_IN"/>
        </w:rPr>
        <w:t>कीश का परिवार, जो मत्री के कुल के भीतर का एक परिवार है</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वे लोग जो शाऊल को स्वीकार करते हैं और उसका अनुसरण करते हैं</w:t>
      </w:r>
    </w:p>
    <w:p>
      <w:pPr>
        <w:pStyle w:val="ListBullet"/>
        <w:spacing w:line="240" w:lineRule="auto"/>
        <w:ind w:left="720"/>
      </w:pPr>
      <w:r>
        <w:rPr>
          <w:lang w:val="hi_IN" w:bidi="hi_IN"/>
        </w:rPr>
      </w:r>
      <w:r>
        <w:rPr>
          <w:lang w:val="hi_IN" w:bidi="hi_IN"/>
        </w:rPr>
        <w:t>और वे अपमानजनक लोग जो शाऊल को स्वीकार नहीं करते हैं</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शमूएल इस्राएल के लोगों से कहता है कि वे मिस्पा में इकट्ठा हों। शायद शमूएल सभी लोगों को संदेश भेजता है। सबको इकट्ठा होने में शायद कई दिन या हफ्ते भी लग गए। मिस्पा इस्राएल के मध्य भाग में स्थित एक नगर था, इसलिए मिस्पा एकत्र होने के लिए एक उपयुक्त स्थान था।</w:t>
      </w:r>
    </w:p>
    <w:p>
      <w:pPr/>
      <w:r>
        <w:rPr>
          <w:lang w:val="hi_IN" w:bidi="hi_IN"/>
        </w:rPr>
      </w:r>
      <w:r>
        <w:rPr>
          <w:lang w:val="hi_IN" w:bidi="hi_IN"/>
        </w:rPr>
        <w:t>यहाँ रुकें और समूह में इस्राएल का नक्शा देखें। नक्शे पर मिस्पा को ढूँढें। इस ऑडियो को यहाँ रोकें।</w:t>
      </w:r>
    </w:p>
    <w:p>
      <w:pPr/>
      <w:r>
        <w:rPr>
          <w:lang w:val="hi_IN" w:bidi="hi_IN"/>
        </w:rPr>
      </w:r>
      <w:r>
        <w:rPr>
          <w:lang w:val="hi_IN" w:bidi="hi_IN"/>
        </w:rPr>
        <w:t>मिस्पा में एक वेदी भी थी, जहाँ जब लोग यहोवा के लिए भेंट लाते थे और मार्गदर्शन माँगते थे, तब यहोवा उनसे मिला करते थे। इसलिए जब लोग वहाँ वेदी के निकट एकत्र हुए, तब वे यहोवा के सामने थे, अर्थात् उस स्थान पर जहाँ यहोवा लोगों से मिलने के लिए आने वाला था। संभवतः लोग मिस्पा नगर के बाहर हैं, और भीड़ में संभवतः ऐसे लोग होंगे जो शमूएल की बातों को दोहराएंगे ताकि हर कोई शमूएल को सुन सके।</w:t>
      </w:r>
    </w:p>
    <w:p>
      <w:pPr/>
      <w:r>
        <w:rPr>
          <w:lang w:val="hi_IN" w:bidi="hi_IN"/>
        </w:rPr>
      </w:r>
      <w:r>
        <w:rPr>
          <w:lang w:val="hi_IN" w:bidi="hi_IN"/>
        </w:rPr>
        <w:t>यहाँ रुकें और समूह में इस प्रश्न पर चर्चा करें: आपकी संस्कृति में जब लोग अपने समुदाय या लोगों के लिए कोई बड़ा निर्णय लेने वाले होते हैं, तो वे विचार-विमर्श करने के लिए कहाँ एकत्र होते हैं? इस स्थान को इकट्ठा होने के लिए क्या अच्छा या महत्वपूर्ण स्थान बनाता है? इस ऑडियो को यहाँ रोकें।</w:t>
      </w:r>
    </w:p>
    <w:p>
      <w:pPr/>
      <w:r>
        <w:rPr>
          <w:lang w:val="hi_IN" w:bidi="hi_IN"/>
        </w:rPr>
      </w:r>
      <w:r>
        <w:rPr>
          <w:lang w:val="hi_IN" w:bidi="hi_IN"/>
        </w:rPr>
        <w:t>यहोवा ने सभा के एकत्र होने से पहले शमूएल से बात की थी और उसे बताया था कि इस्राएलियों से क्या कहना है। शमूएल यह कहते हुए आरम्भ करता है, “इस्राएल का परमेश्वर यहोवा यों कहता है।” उस समय दूतों से अपेक्षा की जाती थी कि वे संदेश को ठीक उसी प्रकार सुनाएँ जैसा मूल वक्ता ने कहा हो। इसलिए वे अपना संदेश इस प्रकार आरम्भ करते थे: “यहोवा यों कहता है, ‘मैं वही हूँ जिसने तुम्हें छुड़ाया और मिस्र से बाहर निकाल लाया।’”</w:t>
      </w:r>
    </w:p>
    <w:p>
      <w:pPr/>
      <w:r>
        <w:rPr>
          <w:lang w:val="hi_IN" w:bidi="hi_IN"/>
        </w:rPr>
      </w:r>
      <w:r>
        <w:rPr>
          <w:lang w:val="hi_IN" w:bidi="hi_IN"/>
        </w:rPr>
        <w:t>जब यहोवा “तुम्हें” कहता है, तो उसका अभिप्राय “तुम्हारे लोगों” या “तुम्हारे पूर्वजों” से होता है। यहोवा ने इस्राएलियों के पूर्वजों को मिस्रियों के हाथ या उनकी शक्ति से बचाया। यहोवा ने इस्राएलियों और उनके पूर्वजों को उन सब राजाओं और अन्य जातियों से भी बचाया है जिन्होंने इस्राएलियों पर आक्रमण किया और उनके साथ अत्याचार किया।</w:t>
      </w:r>
    </w:p>
    <w:p>
      <w:pPr/>
      <w:r>
        <w:rPr>
          <w:lang w:val="hi_IN" w:bidi="hi_IN"/>
        </w:rPr>
      </w:r>
      <w:r>
        <w:rPr>
          <w:lang w:val="hi_IN" w:bidi="hi_IN"/>
        </w:rPr>
        <w:t>यहाँ रुकें और एक गतिविधि के रूप में अपने लोगों के इतिहास का अब तक का एक संक्षिप्त विवरण बताएँ। ऐसा दिखावा करें कि आप इस इतिहास को अपने लोगों के अन्य सदस्यों को बता रहे हैं। जब आप “तुम,” “तुम्हारे लोग,” या “तुम्हारे पूर्वज” कहते हैं, तो उस पर ध्यान दें। इस ऑडियो को यहाँ रोकें।</w:t>
      </w:r>
    </w:p>
    <w:p>
      <w:pPr/>
      <w:r>
        <w:rPr>
          <w:lang w:val="hi_IN" w:bidi="hi_IN"/>
        </w:rPr>
      </w:r>
      <w:r>
        <w:rPr>
          <w:lang w:val="hi_IN" w:bidi="hi_IN"/>
        </w:rPr>
        <w:t>अब शमूएल अपने स्वयं के शब्द बोलना आरम्भ करता है। शमूएल कहता है कि आज, अर्थात् इस समय, इस्राएली अपने परमेश्वर का तिरस्कार कर रहे हैं। यद्यपि परमेश्वर ने इस्राएलियों को उनकी विपत्तियों और कठिन परिस्थितियों से बचाया है, फिर भी इस्राएलियों ने कहा है कि यहोवा पर्याप्त अच्छा राजा नहीं है। इस्राएली सोचते हैं कि एक मानवीय राजा बेहतर होगा, इसलिए उन्होंने शमूएल से एक राजा नियुक्त करने के लिए कहा है। चूँकि यहोवा उनकी माँग पूरी करने के लिए सहमत हो गया है, इसलिए अब शमूएल उन्हें उस व्यक्ति को दिखाएगा जिसे यहोवा ने चुना है। शमूएल लोगों से कहता है कि वे अपने-आपको व्यवस्थित करें और यहोवा की उपस्थिति में आगे आएँ।</w:t>
      </w:r>
    </w:p>
    <w:p>
      <w:pPr/>
      <w:r>
        <w:rPr>
          <w:lang w:val="hi_IN" w:bidi="hi_IN"/>
        </w:rPr>
      </w:r>
      <w:r>
        <w:rPr>
          <w:lang w:val="hi_IN" w:bidi="hi_IN"/>
        </w:rPr>
        <w:t>दूसरे दृश्य में, लोग समूहों में खड़े होते हैं। सभी लोग अपने परिवारों के साथ खड़े हैं। सभी परिवार कुलों या परिवारों के समूहों में खड़े होते हैं। फिर सभी कुल अपने गोत्रों के अन्य कुलों के साथ खड़े होते हैं। सभी गोत्र एक-दूसरे से अलग खड़े होते हैं।</w:t>
      </w:r>
    </w:p>
    <w:p>
      <w:pPr/>
      <w:r>
        <w:rPr>
          <w:lang w:val="hi_IN" w:bidi="hi_IN"/>
        </w:rPr>
      </w:r>
      <w:r>
        <w:rPr>
          <w:lang w:val="hi_IN" w:bidi="hi_IN"/>
        </w:rPr>
        <w:t>यहाँ रुकें और समूह में इस प्रश्न पर चर्चा करें: चर्चा करें कि आप अपनी भाषा में विभिन्न परिवार समूहों जैसे परिवार, कुल या गोत्र के लिए किन शब्दों का उपयोग करते हैं। एक गतिविधि के रूप में, एक-दूसरे को अपना परिचय दें और जिन शब्दों पर आपने चर्चा की है उनका उपयोग करते हुए साझा करें कि आप किन पारिवारिक समूहों से आते हैं। इस ऑडियो को यहाँ रोकें।</w:t>
      </w:r>
    </w:p>
    <w:p>
      <w:pPr/>
      <w:r>
        <w:rPr>
          <w:lang w:val="hi_IN" w:bidi="hi_IN"/>
        </w:rPr>
      </w:r>
      <w:r>
        <w:rPr>
          <w:lang w:val="hi_IN" w:bidi="hi_IN"/>
        </w:rPr>
        <w:t>प्रत्येक गोत्र आगे आता है, और शमूएल चिट्ठियाँ डालते हुए यहोवा से पूछता है कि क्या यही वह समूह है जिसे यहोवा ने चुना है। चूँकि यहोवा उनके नए अगुवे के लिए एक पुरुष को चुन रहा था, इसलिए संभव है कि प्रत्येक समूह में केवल पुरुष ही रहे हों। संभव है कि प्रत्येक समूह वास्तव में आकर शमूएल के सामने खड़ा हुआ हो, या शमूएल ने प्रत्येक समूह का नाम लिखकर किसी प्रकार से उन्हें यहोवा के सामने प्रस्तुत किया हो। तब यहोवा “हाँ” में उत्तर देता था यदि वह वही समूह होता जिसे यहोवा ने चुना था, और यदि वह नहीं होता, तो वह “नहीं” में उत्तर देता था। किसी भी तरह से, शायद इसे करने में कुछ समय लगा।</w:t>
      </w:r>
    </w:p>
    <w:p>
      <w:pPr/>
      <w:r>
        <w:rPr>
          <w:lang w:val="hi_IN" w:bidi="hi_IN"/>
        </w:rPr>
      </w:r>
      <w:r>
        <w:rPr>
          <w:lang w:val="hi_IN" w:bidi="hi_IN"/>
        </w:rPr>
        <w:t>यहोवा बिन्यामीन के गोत्र को चुनता है। फिर, जब कुल आगे आते हैं, तब यहोवा मत्री के कुल को चुन लेता है। जब परिवार और फिर उन परिवारों के पुरुष आगे आते हैं, तब यहोवा कीश के परिवार को चुन लेता है। फिर यहोवा दिखाता है कि शाऊल यहोवा की पसंद है। हालाँकि, शाऊल अपने परिवार के साथ खड़ा नहीं है।</w:t>
      </w:r>
    </w:p>
    <w:p>
      <w:pPr/>
      <w:r>
        <w:rPr>
          <w:lang w:val="hi_IN" w:bidi="hi_IN"/>
        </w:rPr>
      </w:r>
      <w:r>
        <w:rPr>
          <w:lang w:val="hi_IN" w:bidi="hi_IN"/>
        </w:rPr>
        <w:t>तीसरे दृश्य में, लोग शाऊल की तलाश शुरू करते हैं। जब लोग शाऊल को नहीं ढूँढ़ पाते, तब वे यहोवा से पूछते हैं कि क्या शाऊल अभी तक मिस्पा आया है। लोगों को लगता है कि सम्भवतः शाऊल अभी भी यात्रा में है या अपने घर पर है। यहोवा से यह प्रश्न पूछने के लिए, सम्भव है कि लोगों ने शमूएल से यहोवा से पूछने का अनुरोध किया हो। यहोवा एक ऐसे शब्द के साथ उत्तर देता है जिसका अर्थ है "देखो!" वह वहाँ है!" यहोवा बताता है कि शाऊल सामान के ढेरों के बीच छिपा हुआ है, सम्भवतः ये वे भोजन-सामग्री और यात्रा में उपयोग होने वाले सामान थे जिन्हें लोग अपने साथ लाए थे।</w:t>
      </w:r>
    </w:p>
    <w:p>
      <w:pPr/>
      <w:r>
        <w:rPr>
          <w:lang w:val="hi_IN" w:bidi="hi_IN"/>
        </w:rPr>
      </w:r>
      <w:r>
        <w:rPr>
          <w:lang w:val="hi_IN" w:bidi="hi_IN"/>
        </w:rPr>
        <w:t>कुछ लोग दौड़कर सामान के पास जाते हैं और शाऊल को पाते हैं। लोग शाऊल को बाहर लाकर अन्य लोगों के बीच खड़ा कर देते हैं। अब लोग देख सकते हैं कि शाऊल कितना लंबा है। कोई भी शाऊल के कंधे से अधिक लम्बा नहीं है!</w:t>
      </w:r>
    </w:p>
    <w:p>
      <w:pPr/>
      <w:r>
        <w:rPr>
          <w:lang w:val="hi_IN" w:bidi="hi_IN"/>
        </w:rPr>
      </w:r>
      <w:r>
        <w:rPr>
          <w:lang w:val="hi_IN" w:bidi="hi_IN"/>
        </w:rPr>
        <w:t>चौथे दृश्य में, शमूएल लोगों से कहता है कि यही वह व्यक्ति है जिसे यहोवा ने चुना है, और समस्त इस्राएल में शाऊल के समान कोई दूसरा नहीं है। पिछले भाग में याद रखें कि यहोवा ने शाऊल को इस्राएल पर शासन करने के लिए तैयार किया और उसे बदल दिया। जब लोग शाऊल को देखते हैं, तो शाऊल लोगों को प्रभावित करता है। लोग उत्साहित हैं और चिल्लाते हैं, “राजा दीर्घायु हों!” शायद ये सभी लोग नहीं हैं, क्योंकि बाद में हमें पता चलता है कि कुछ लोग शाऊल को स्वीकार नहीं करते हैं।</w:t>
      </w:r>
    </w:p>
    <w:p>
      <w:pPr/>
      <w:r>
        <w:rPr>
          <w:lang w:val="hi_IN" w:bidi="hi_IN"/>
        </w:rPr>
      </w:r>
      <w:r>
        <w:rPr>
          <w:lang w:val="hi_IN" w:bidi="hi_IN"/>
        </w:rPr>
        <w:t>यहाँ रुकें और समूह में इस प्रश्न पर चर्चा करें: आपके लोगों के इतिहास में, लोग यह कैसे दिखाते थे कि वे किसी नए शासक को चुनने या देखने के लिए उत्साहित थे? लोग किस तरह के सम्मानजनक या उत्साहपूर्ण वाक्यांश कहेंगे? इस ऑडियो को यहाँ रोकें।</w:t>
      </w:r>
    </w:p>
    <w:p>
      <w:pPr/>
      <w:r>
        <w:rPr>
          <w:lang w:val="hi_IN" w:bidi="hi_IN"/>
        </w:rPr>
      </w:r>
      <w:r>
        <w:rPr>
          <w:lang w:val="hi_IN" w:bidi="hi_IN"/>
        </w:rPr>
        <w:t>क्योंकि लोगों ने इस प्रकार प्रतिक्रिया दी है, इसलिए शमूएल राजा के अधिकारों और शक्ति के बारे में समझाता है, ताकि हर कोई जान सके कि उसे कैसे व्यवहार करना है। यह दिखाने के लिए कि सभी लोगों ने इन बातों को आधिकारिक रूप से सुन लिया है और उनसे सहमति व्यक्त की है, शमूएल इन बातों को एक कुण्डलपत्र पर लिख देता है। शमूएल इस कुण्डलपत्र को यहोवा के सामने रख देता है, अर्थात् एक ऐसे पवित्र स्थान में जहाँ यहोवा की उपस्थिति है। यह मिस्पा की वेदी के पास या किर्यत्यारीम नगर में वाचा के सन्दूक के साथ हो सकता है। यदि शमूएल उस कुण्डलपत्र को वाचा के सन्दूक के साथ रखता है, तो जब शमूएल और बाकी सभी लोग मिस्पा से प्रस्थान करेंगे, तब सम्भवतः शमूएल उसे वहाँ रखने के लिए यात्रा करेगा।</w:t>
      </w:r>
    </w:p>
    <w:p>
      <w:pPr/>
      <w:r>
        <w:rPr>
          <w:lang w:val="hi_IN" w:bidi="hi_IN"/>
        </w:rPr>
      </w:r>
      <w:r>
        <w:rPr>
          <w:lang w:val="hi_IN" w:bidi="hi_IN"/>
        </w:rPr>
        <w:t>पाँचवें दृश्य में, शमूएल सभी लोगों से अपने-अपने घर लौट जाने के लिए कहता है, और लोग शाऊल के प्रति अपनी भावनाएँ प्रकट करते हैं। परमेश्वर कुछ साहसी पुरुषों, सम्भवतः योद्धाओं, को प्रेरित करता है कि वे शाऊल के साथ गिबा तक जाएँ जब वह अपने घर लौटता है। ये पुरुष यह दिखा रहे हैं कि वे शाऊल के प्रति निष्ठावान हैं और उसकी सेवा करने के लिए तैयार हैं। हालाँकि, कुछ अन्य लोग यहोवा द्वारा चुने गए शासक से प्रसन्न नहीं हैं। ये लोग शाऊल के प्रति अनादरपूर्ण हैं। ये लोग पूछते हैं, “यह व्यक्ति हमें कैसे बचा सकता है?” इन लोगों को किसी से इस प्रश्न का उत्तर देने की उम्मीद नहीं है। ये लोग कह रहे थे कि वे विश्वास नहीं करते कि शाऊल इस्राएल को बचाने या उसका नेतृत्व करने में सक्षम है। ये लोग शाऊल को राजा के लिए दी जाने वाली वे पारंपरिक भेंटें नहीं देते हैं जो संभवतः अन्य लोग देते हैं। हालाँकि, शाऊल इन लोगों के अपमानजनक कार्यों के बारे में कुछ नहीं कहता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10:17–27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यहोवा, इस्राएल का परमेश्वर</w:t>
      </w:r>
    </w:p>
    <w:p>
      <w:pPr>
        <w:pStyle w:val="ListBullet"/>
        <w:spacing w:line="240" w:lineRule="auto"/>
        <w:ind w:left="720"/>
      </w:pPr>
      <w:r>
        <w:rPr>
          <w:lang w:val="hi_IN" w:bidi="hi_IN"/>
        </w:rPr>
      </w:r>
      <w:r>
        <w:rPr>
          <w:lang w:val="hi_IN" w:bidi="hi_IN"/>
        </w:rPr>
        <w:t>बिन्यामीन का गोत्र</w:t>
      </w:r>
    </w:p>
    <w:p>
      <w:pPr>
        <w:pStyle w:val="ListBullet"/>
        <w:spacing w:line="240" w:lineRule="auto"/>
        <w:ind w:left="720"/>
      </w:pPr>
      <w:r>
        <w:rPr>
          <w:lang w:val="hi_IN" w:bidi="hi_IN"/>
        </w:rPr>
      </w:r>
      <w:r>
        <w:rPr>
          <w:lang w:val="hi_IN" w:bidi="hi_IN"/>
        </w:rPr>
        <w:t>मत्री का कुल, जो बिन्यामीन के गोत्र के भीतर का एक कुल था।</w:t>
      </w:r>
    </w:p>
    <w:p>
      <w:pPr>
        <w:pStyle w:val="ListBullet"/>
        <w:spacing w:line="240" w:lineRule="auto"/>
        <w:ind w:left="720"/>
      </w:pPr>
      <w:r>
        <w:rPr>
          <w:lang w:val="hi_IN" w:bidi="hi_IN"/>
        </w:rPr>
      </w:r>
      <w:r>
        <w:rPr>
          <w:lang w:val="hi_IN" w:bidi="hi_IN"/>
        </w:rPr>
        <w:t>कीश का परिवार, जो मत्री के कुल के भीतर का एक परिवार था।</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वे लोग जो शाऊल को स्वीकार करते हैं और उसका अनुसरण करते हैं</w:t>
      </w:r>
    </w:p>
    <w:p>
      <w:pPr>
        <w:pStyle w:val="ListBullet"/>
        <w:spacing w:line="240" w:lineRule="auto"/>
        <w:ind w:left="720"/>
      </w:pPr>
      <w:r>
        <w:rPr>
          <w:lang w:val="hi_IN" w:bidi="hi_IN"/>
        </w:rPr>
      </w:r>
      <w:r>
        <w:rPr>
          <w:lang w:val="hi_IN" w:bidi="hi_IN"/>
        </w:rPr>
        <w:t>और वे अपमानजनक लोग जो शाऊल को स्वीकार नहीं करते हैं</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उत्तर निम्नलिखित हैं।</w:t>
      </w:r>
    </w:p>
    <w:p>
      <w:pPr/>
      <w:r>
        <w:rPr>
          <w:lang w:val="hi_IN" w:bidi="hi_IN"/>
        </w:rPr>
      </w:r>
      <w:r>
        <w:rPr>
          <w:lang w:val="hi_IN" w:bidi="hi_IN"/>
        </w:rPr>
        <w:t>कुछ समय बाद, शमूएल ने इस्राएल के लोगों को संदेश भेजे और उनसे कहा कि वे मिस्पा में आकर वह सुनें जो यहोवा को लोगों से कहना था। जब लोग वहाँ पहुँचे, तब शमूएल ने उनसे कहा, “इस्राएल का परमेश्वर यहोवा तुमसे यह कहता है: ‘बहुत समय पहले मैं तुम्हारे लोगों, इस्राएल को, मिस्र से निकाल लाया और तुम्हें मिस्रियों के अधिकार से छुड़ाया।’” मैंने तुम्हारे लोगों को उन अन्य सभी शत्रु राजाओं से बचाया है जो तुम्हारे साथ बुरा व्यवहार कर रहे थे। परन्तु इन हाल के दिनों में, तुमने अपने उस परमेश्वर का अनुसरण करने से इन्कार कर दिया है, जो तुम्हें तुम्हारी सभी विपत्तियों और कष्टों से छुड़ाता है। तुमने अपने लिए एक राजा की माँग की है। इसलिए यहोवा के सामने इकट्ठे हो और अपने गोत्रों और कुलों के अनुसार दलों में खड़े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शमूएल ने इस्राएल के प्रत्येक गोत्र को यहोवा के सामने आने के लिए कहा, और यहोवा ने बिन्यामीन के गोत्र को चुन लिया। फिर शमूएल ने बिन्यामीन के गोत्र के प्रत्येक कुल को यहोवा के सामने आने का निर्देश दिया। कुल यहोवा के सामने आए, और यहोवा ने प्रकट किया कि मत्री का कुल वही है जिसे यहोवा ने चुना है। अंत में, यहोवा ने दिखाया कि उसने कीश के पुत्र शाऊल को चुना था। परन्तु जब कुछ लोगों ने शाऊल को खोजा, तो वे उसे कहीं भी नहीं ढूँढ़ सके।</w:t>
      </w:r>
    </w:p>
    <w:p>
      <w:pPr/>
      <w:r>
        <w:rPr>
          <w:lang w:val="hi_IN" w:bidi="hi_IN"/>
        </w:rPr>
      </w:r>
      <w:r>
        <w:rPr>
          <w:lang w:val="hi_IN" w:bidi="hi_IN"/>
        </w:rPr>
        <w:t>इसलिए लोगों ने यहोवा से एक और प्रश्न पूछा: “क्या यह व्यक्ति, शाऊल, अभी तक यहाँ आया है?”</w:t>
      </w:r>
    </w:p>
    <w:p>
      <w:pPr/>
      <w:r>
        <w:rPr>
          <w:lang w:val="hi_IN" w:bidi="hi_IN"/>
        </w:rPr>
      </w:r>
      <w:r>
        <w:rPr>
          <w:lang w:val="hi_IN" w:bidi="hi_IN"/>
        </w:rPr>
        <w:t>और यहोवा ने उत्तर दिया, “हाँ, शाऊल आया है और सामान के बीच छिपा है।”</w:t>
      </w:r>
    </w:p>
    <w:p>
      <w:pPr/>
      <w:r>
        <w:rPr>
          <w:lang w:val="hi_IN" w:bidi="hi_IN"/>
        </w:rPr>
      </w:r>
      <w:r>
        <w:rPr>
          <w:lang w:val="hi_IN" w:bidi="hi_IN"/>
        </w:rPr>
        <w:t>लोग जल्दी से शाऊल को लाने के लिए दौड़े। जब शाऊल बाहर आकर लोगों के बीच खड़ा हुआ, तब सभी लोग देख सकते थे कि वह उन सब से अधिक लम्बा था। कोई भी शाऊल के कंधों से अधिक लम्बा नहीं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शमूएल ने सभी लोगों से कहा, “यह वह व्यक्ति है जिसे यहोवा ने तुम्हारा राजा होने के लिए चुना है। कोई और व्यक्ति इस आदमी के समान नहीं है।"</w:t>
      </w:r>
    </w:p>
    <w:p>
      <w:pPr/>
      <w:r>
        <w:rPr>
          <w:lang w:val="hi_IN" w:bidi="hi_IN"/>
        </w:rPr>
      </w:r>
      <w:r>
        <w:rPr>
          <w:lang w:val="hi_IN" w:bidi="hi_IN"/>
        </w:rPr>
        <w:t>तब लोगों ने ऊँचे स्वर से पुकारकर कहा, “राजा दीर्घायु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तब शमूएल ने लोगों को राजा के अधिकारों और कर्तव्यों के विषय में समझाया। शमूएल ने इन बातों को एक कुण्डलपत्र पर लिख लिया और उस कुण्डलपत्र को यहोवा के सामने एक विशेष स्थान में रख दिया। इसके बाद, शमूएल ने लोगों से कहा कि वे सभी अपने घर जा सकते हैं। शाऊल भी गिबा में स्थित अपने घर चला गया। परमेश्वर ने कुछ साहसी पुरुषों को शाऊल के साथ जाने के लिए प्रेरित किया, और वे चले गए।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बहादुर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परन्तु कुछ अन्य लोग, जो उपद्रवी थे, कहने लगे, “यह व्यक्ति शाऊल हमें हमारे शत्रुओं से कभी नहीं बचा सकता।” इन लोगों ने शाऊल का सम्मान या आदर नहीं किया और उसके लिए भेंट लाने से इनकार कर दिया। लेकिन शाऊल ने इन लोगों के बारे में कुछ नहीं कहा।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अपमानजनक लोगों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10:17–27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शमूएल इस्राएल के लोगों से कहता है कि वे </w:t>
      </w:r>
      <w:r>
        <w:rPr>
          <w:b/>
          <w:lang w:val="hi_IN" w:bidi="hi_IN"/>
        </w:rPr>
        <w:t>यहोवा</w:t>
      </w:r>
      <w:r>
        <w:rPr>
          <w:lang w:val="hi_IN" w:bidi="hi_IN"/>
        </w:rPr>
        <w:t xml:space="preserve"> के सामने इकट्ठे हों। यहोवा परमेश्वर का वास्तविक नाम है।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शमूएल उन शब्दों को दोहराता है जो इस्राएल के </w:t>
      </w:r>
      <w:r>
        <w:rPr>
          <w:b/>
          <w:lang w:val="hi_IN" w:bidi="hi_IN"/>
        </w:rPr>
        <w:t>परमेश्वर</w:t>
      </w:r>
      <w:r>
        <w:rPr>
          <w:lang w:val="hi_IN" w:bidi="hi_IN"/>
        </w:rPr>
        <w:t xml:space="preserve"> यहोवा ने कहे हैं। यह परमेश्वर के लिए अधिक सामान्य शब्द है। परमेश्वर के बारे में अधिक जानकारी के लिए, मुख्य शब्दावली देखें। परमेश्वर के लिए प्रयुक्त यह शब्द इस पाठ में कई बार आता है, इसलिए इस बात पर ध्यान दें कि आप परमेश्वर के नामों या उसके लिए प्रयुक्त शब्दों का अनुवाद किस प्रकार करते हैं। परमेश्वर के लिए उसी शब्द या वाक्यांश का उपयोग करें जिसका उपयोग आपने पिछले भागों में किया था।</w:t>
      </w:r>
    </w:p>
    <w:p>
      <w:pPr/>
      <w:r>
        <w:rPr>
          <w:lang w:val="hi_IN" w:bidi="hi_IN"/>
        </w:rPr>
      </w:r>
      <w:r>
        <w:rPr>
          <w:lang w:val="hi_IN" w:bidi="hi_IN"/>
        </w:rPr>
        <w:t xml:space="preserve">यहोवा कहता है कि उसने इस्राएल को मिस्रियों के हाथ से और उन अन्य राज्यों से भी छुड़ाया जो इस्राएलियों पर </w:t>
      </w:r>
      <w:r>
        <w:rPr>
          <w:b/>
          <w:lang w:val="hi_IN" w:bidi="hi_IN"/>
        </w:rPr>
        <w:t>अत्याचार</w:t>
      </w:r>
      <w:r>
        <w:rPr>
          <w:lang w:val="hi_IN" w:bidi="hi_IN"/>
        </w:rPr>
        <w:t xml:space="preserve"> करना चाहते थे। कभी-कभी इस्राएल शब्द अब्राहम के सभी वंशजों को एक साथ दर्शाता है। तब इसका अर्थ “इस्राएली” या “इस्राएल के लोग” ही होता है। इस्राएल के बारे में अधिक जानकारी के लिए, मुख्य शब्दावली देखें। इस्राएल के लिए उसी शब्द या वाक्यांश का प्रयोग करें जिसका प्रयोग आपने पिछले भागों में किया है। </w:t>
      </w:r>
    </w:p>
    <w:p>
      <w:pPr/>
      <w:r>
        <w:rPr>
          <w:lang w:val="hi_IN" w:bidi="hi_IN"/>
        </w:rPr>
      </w:r>
      <w:r>
        <w:rPr>
          <w:lang w:val="hi_IN" w:bidi="hi_IN"/>
        </w:rPr>
        <w:t>राज्य भूमि के वे क्षेत्र होते हैं जिन पर राजा शासन करता है।</w:t>
      </w:r>
    </w:p>
    <w:p>
      <w:pPr/>
      <w:r>
        <w:rPr>
          <w:lang w:val="hi_IN" w:bidi="hi_IN"/>
        </w:rPr>
      </w:r>
      <w:r>
        <w:rPr>
          <w:lang w:val="hi_IN" w:bidi="hi_IN"/>
        </w:rPr>
        <w:t xml:space="preserve">यहाँ रुकें और समूह में चर्चा करें कि आप </w:t>
      </w:r>
      <w:r>
        <w:rPr>
          <w:b/>
          <w:lang w:val="hi_IN" w:bidi="hi_IN"/>
        </w:rPr>
        <w:t>राज्य</w:t>
      </w:r>
      <w:r>
        <w:rPr>
          <w:lang w:val="hi_IN" w:bidi="hi_IN"/>
        </w:rPr>
        <w:t xml:space="preserve"> के लिए किस शब्द या वाक्यांश का उपयोग करेंगे। राज्य के बारे में अधिक जानकारी के लिए मुख्य शब्दावली देखें, और इसका अनुवाद उसी तरह करें जैसे आपने बाइबल के पिछले भागों में किया है। इस ऑडियो को यहाँ रोकें।</w:t>
      </w:r>
    </w:p>
    <w:p>
      <w:pPr/>
      <w:r>
        <w:rPr>
          <w:lang w:val="hi_IN" w:bidi="hi_IN"/>
        </w:rPr>
      </w:r>
      <w:r>
        <w:rPr>
          <w:lang w:val="hi_IN" w:bidi="hi_IN"/>
        </w:rPr>
        <w:t xml:space="preserve">इस्राएलियों ने परमेश्वर को अस्वीकार कर दिया है और माँग की है कि एक मनुष्य उनका </w:t>
      </w:r>
      <w:r>
        <w:rPr>
          <w:b/>
          <w:lang w:val="hi_IN" w:bidi="hi_IN"/>
        </w:rPr>
        <w:t>राजा</w:t>
      </w:r>
      <w:r>
        <w:rPr>
          <w:lang w:val="hi_IN" w:bidi="hi_IN"/>
        </w:rPr>
        <w:t xml:space="preserve"> बने। राजा वह व्यक्ति था जो किसी शहर या क्षेत्र पर शासन करता था। राजा के बारे में अधिक जानकारी के लिए, मुख्य शब्दावली देखें। राजा के लिए उसी शब्द या वाक्यांश का उपयोग करें जिसका उपयोग आपने पिछले भागों में किया था। </w:t>
      </w:r>
    </w:p>
    <w:p>
      <w:pPr/>
      <w:r>
        <w:rPr>
          <w:lang w:val="hi_IN" w:bidi="hi_IN"/>
        </w:rPr>
      </w:r>
      <w:r>
        <w:rPr>
          <w:lang w:val="hi_IN" w:bidi="hi_IN"/>
        </w:rPr>
        <w:t xml:space="preserve">लोगों ने खुद को </w:t>
      </w:r>
      <w:r>
        <w:rPr>
          <w:b/>
          <w:lang w:val="hi_IN" w:bidi="hi_IN"/>
        </w:rPr>
        <w:t>गोत्रों</w:t>
      </w:r>
      <w:r>
        <w:rPr>
          <w:lang w:val="hi_IN" w:bidi="hi_IN"/>
        </w:rPr>
        <w:t xml:space="preserve"> और </w:t>
      </w:r>
      <w:r>
        <w:rPr>
          <w:b/>
          <w:lang w:val="hi_IN" w:bidi="hi_IN"/>
        </w:rPr>
        <w:t>कुलों</w:t>
      </w:r>
      <w:r>
        <w:rPr>
          <w:lang w:val="hi_IN" w:bidi="hi_IN"/>
        </w:rPr>
        <w:t xml:space="preserve"> के रूप में प्रस्तुत किया। गोत्रों और कुलों के लिए उन्हीं शब्दों का उपयोग करें जिनका उपयोग आपने पिछले भागों में किया है।</w:t>
      </w:r>
    </w:p>
    <w:p>
      <w:pPr/>
      <w:r>
        <w:rPr>
          <w:lang w:val="hi_IN" w:bidi="hi_IN"/>
        </w:rPr>
      </w:r>
      <w:r>
        <w:rPr>
          <w:lang w:val="hi_IN" w:bidi="hi_IN"/>
        </w:rPr>
        <w:t>शमूएल राजा के अधिकारों और कर्तव्यों को एक कुण्डलपत्र पर लिखता है, जो पेपिरस या चर्मपत्र की एक लम्बी पट्टी होती है। पेपाइरस एक पतली परत है जिसे लोग एक विशेष पौधे के रेशों से बनाते हैं, और चर्मपत्र किसी पशु की खाल से बनाया जाता है। इस कुण्डलपत्र के दोनों सिरों पर लोग एक पतली लकड़ी की मूठ लगाते थे, जो एक गोल डंडी जैसी होती थी। जब लोग कुण्डलपत्र से पढ़ते थे, तो वे उसे एक ओर से खोलते जाते थे और दूसरी ओर छड़ी के चारों ओर लपेटते जाते थे।</w:t>
      </w:r>
    </w:p>
    <w:p>
      <w:pPr/>
      <w:r>
        <w:rPr>
          <w:lang w:val="hi_IN" w:bidi="hi_IN"/>
        </w:rPr>
      </w:r>
      <w:r>
        <w:rPr>
          <w:lang w:val="hi_IN" w:bidi="hi_IN"/>
        </w:rPr>
        <w:t xml:space="preserve">यहाँ रुकें और समूह में चर्चा करें कि आप </w:t>
      </w:r>
      <w:r>
        <w:rPr>
          <w:b/>
          <w:lang w:val="hi_IN" w:bidi="hi_IN"/>
        </w:rPr>
        <w:t>कुण्डलपत्र</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11:1–15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11:1–15 को सुनें और अपने मन में रखें।</w:t>
      </w:r>
    </w:p>
    <w:p>
      <w:pPr/>
      <w:r>
        <w:rPr>
          <w:lang w:val="hi_IN" w:bidi="hi_IN"/>
        </w:rPr>
      </w:r>
      <w:r>
        <w:rPr>
          <w:lang w:val="hi_IN" w:bidi="hi_IN"/>
        </w:rPr>
        <w:t>यदि सम्भव हो, तो 1 शमूएल 11:1–15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11:1–15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यद्यपि लोग जानते हैं कि यहोवा ने शाऊल को अपना राजा चुना है, फिर भी शाऊल तब तक अगुवाई करना शुरू नहीं करता जब तक कि इस्राएली खतरे में नहीं आ जाते। एक और जनसमूह, अर्थात् अम्मोनी, इस्राएली नगर याबेश गिलाद को धमकी दे रहे हैं। जब शाऊल को इन खतरों के बारे में पता चलता है, तो वह इस्राएली पुरुषों को इकट्ठा करता है और अम्मोनियों पर हमला करता है। शाऊल दिखाता है कि परमेश्वर उसके साथ है, क्योंकि वह इस्राएलियों को युद्ध जीतने के लिए अगुवाई करता है। लोग यह देखते हैं और उत्सव मनाते हैं। लोग फिर से पुष्टि करते हैं कि शाऊल उनका राजा है।</w:t>
      </w:r>
    </w:p>
    <w:p>
      <w:pPr/>
      <w:r>
        <w:rPr>
          <w:lang w:val="hi_IN" w:bidi="hi_IN"/>
        </w:rPr>
      </w:r>
      <w:r>
        <w:rPr>
          <w:lang w:val="hi_IN" w:bidi="hi_IN"/>
        </w:rPr>
        <w:t>यह कहानी यहोवा द्वारा शाऊल को राजा के रूप में चुनने के कुछ समय बाद शुरू होती है। राजा नाहाश अम्मोनी सेना की अगुआई करता है ताकि वे याबेश गिलाद, अर्थात् याबेश नाम के इस्राएली नगर पर आक्रमण कर सकें, जो गिलाद के क्षेत्र में था। याबेश यरदन नदी के पूर्वी किनारे पर उस देश में स्थित है जहाँ मनश्शे का आधा गोत्र रहता था। अम्मोनी उसी क्षेत्र में, यरदन नदी के पूर्व में रहते थे। अम्मोनी अक्सर इस्राएलियों के साथ युद्ध करते थे। अम्मोनी सेना ने नगर की घेराबंदी कर दी या इस्राएली नगर के चारों ओर डेरा डाल दिया, ताकि कोई भी व्यक्ति बाहर न जा सके और न ही कोई भोजन अंदर ला सके।</w:t>
      </w:r>
    </w:p>
    <w:p>
      <w:pPr/>
      <w:r>
        <w:rPr>
          <w:lang w:val="hi_IN" w:bidi="hi_IN"/>
        </w:rPr>
      </w:r>
      <w:r>
        <w:rPr>
          <w:lang w:val="hi_IN" w:bidi="hi_IN"/>
        </w:rPr>
        <w:t>नगर के लोग अम्मोनी राजा नाहाश को एक संदेश भेजते हैं। लोग नाहाश से एक संधि या समझौते की माँग करते हैं। लोग अम्मोनियों की सेवा करने या नाहाश को अपना राजा मानने के लिए तैयार हो जाएंगे, यदि अम्मोनी हमला करना बंद कर दें। उस समय इस्राएल में नगरों का इतना स्वतंत्र होना सामान्य था कि वे अपनी संधियाँ स्वयं कर सकें, क्योंकि शाऊल अभी राजा के रूप में शासन नहीं कर रहा था और निर्णय नहीं ले रहा था।</w:t>
      </w:r>
    </w:p>
    <w:p>
      <w:pPr/>
      <w:r>
        <w:rPr>
          <w:lang w:val="hi_IN" w:bidi="hi_IN"/>
        </w:rPr>
      </w:r>
      <w:r>
        <w:rPr>
          <w:lang w:val="hi_IN" w:bidi="hi_IN"/>
        </w:rPr>
        <w:t>यहाँ रुकें और समूह में इस प्रश्न पर चर्चा करें: आपकी संस्कृति में, आपके लोग या अगुवे अन्य लोगों, समूहों और जातियों के साथ समझौते कैसे करते हैं? इन समझौतों का सुझाव देने या पुष्टि करने का अधिकार किसके पास है? इस ऑडियो को यहाँ रोकें।</w:t>
      </w:r>
    </w:p>
    <w:p>
      <w:pPr/>
      <w:r>
        <w:rPr>
          <w:lang w:val="hi_IN" w:bidi="hi_IN"/>
        </w:rPr>
      </w:r>
      <w:r>
        <w:rPr>
          <w:lang w:val="hi_IN" w:bidi="hi_IN"/>
        </w:rPr>
        <w:t>नाहाश कहता है कि उसकी सेना नगर पर हमला करना तभी बंद करेगी जब वे पहले सभी लोगों की दाहिनी आँख फोड़ दें या निकाल दें। यह इस्राएल के सभी लोगों के लिए शर्मिंदगी या अपमान की बात होगी, क्योंकि वे याबेश के इस्राएली लोगों को अम्मोनियों से बचा नहीं सके।</w:t>
      </w:r>
    </w:p>
    <w:p>
      <w:pPr/>
      <w:r>
        <w:rPr>
          <w:lang w:val="hi_IN" w:bidi="hi_IN"/>
        </w:rPr>
      </w:r>
      <w:r>
        <w:rPr>
          <w:lang w:val="hi_IN" w:bidi="hi_IN"/>
        </w:rPr>
        <w:t>याबेश के पुरनिये या अगुवे अम्मोनियों से एक सप्ताह इंतजार करने के लिए कहते हैं ताकि लोग सहायता के लिए दूत भेज सकें। यदि कोई इस्राएली सहायता के लिए नहीं आएगा, तो नगर के लोग आत्मसमर्पण कर देंगे और नगर से दूर चले जाएँगे। लोग नगर को खाली और बिना सुरक्षा के छोड़ देंगे ताकि अम्मोनी सैनिक उसमें प्रवेश कर सकें। फिर नाहाश लोगों के साथ जैसा चाहता है वैसा ही व्यवहार कर सकता है।</w:t>
      </w:r>
    </w:p>
    <w:p>
      <w:pPr/>
      <w:r>
        <w:rPr>
          <w:lang w:val="hi_IN" w:bidi="hi_IN"/>
        </w:rPr>
      </w:r>
      <w:r>
        <w:rPr>
          <w:lang w:val="hi_IN" w:bidi="hi_IN"/>
        </w:rPr>
        <w:t>नाहाश इस योजना से सहमत होता है, शायद इसलिए कि उसे यह नहीं लगता कि नगर के लोगों को कोई बचाएगा। अन्य जातियाँ शायद अभी भी यह सोचती हैं कि इस्राएली विभाजित हैं और उनका कोई राजा नहीं है।</w:t>
      </w:r>
    </w:p>
    <w:p>
      <w:pPr/>
      <w:r>
        <w:rPr>
          <w:lang w:val="hi_IN" w:bidi="hi_IN"/>
        </w:rPr>
      </w:r>
      <w:r>
        <w:rPr>
          <w:lang w:val="hi_IN" w:bidi="hi_IN"/>
        </w:rPr>
        <w:t>नगर के लोग दूतों को भेजते हैं जो गिबा की यात्रा करते हैं, जहाँ शाऊल रहता है। दूत गिबा के लोगों को उस आक्रमण और संधि के बारे में बताते हैं, और वे ज़ोर से रोने लगते हैं। गिबा के लोग याबेश के लोगों के लिए चिंतित और भयभीत हैं। जब लोग ज़ोर-ज़ोर से रो रहे होते हैं, तभी शाऊल खेतों में काम करके वापस आता है। शाऊल अपने बैलों के पीछे चल रहा है। बैल ऐसे मवेशी हैं जो हल खींच सकते हैं।</w:t>
      </w:r>
    </w:p>
    <w:p>
      <w:pPr/>
      <w:r>
        <w:rPr>
          <w:lang w:val="hi_IN" w:bidi="hi_IN"/>
        </w:rPr>
      </w:r>
      <w:r>
        <w:rPr>
          <w:lang w:val="hi_IN" w:bidi="hi_IN"/>
        </w:rPr>
        <w:t>यहाँ एक समूह के रूप में रुकें और एक बैल की तस्वीर देखें। इस ऑडियो को यहाँ रोकें।</w:t>
      </w:r>
    </w:p>
    <w:p>
      <w:pPr/>
      <w:r>
        <w:rPr>
          <w:lang w:val="hi_IN" w:bidi="hi_IN"/>
        </w:rPr>
      </w:r>
      <w:r>
        <w:rPr>
          <w:lang w:val="hi_IN" w:bidi="hi_IN"/>
        </w:rPr>
        <w:t>जब शाऊल लोगों को रोते हुए देखता है, तो वह लोगों से पूछता है कि वे किस कारण रो रहे हैं। गिबा के लोग शाऊल को बताते हैं कि उन्होंने क्या सुना है। फिर परमेश्वर का आत्मा सामर्थ्य के साथ शाऊल के पास आता है। इसका अर्थ है कि परमेश्वर का आत्मा शाऊल पर आता है और उसे नियंत्रित करता है। अब शाऊल जो भी करेगा, उसके लिए उसके पास परमेश्वर की सामर्थ्य होगी। शाऊल अम्मोनियों पर क्रोधित हो जाता है। शाऊल का क्रोध इतना तीव्र है कि वह जलती हुई आग के समान है।</w:t>
      </w:r>
    </w:p>
    <w:p>
      <w:pPr/>
      <w:r>
        <w:rPr>
          <w:lang w:val="hi_IN" w:bidi="hi_IN"/>
        </w:rPr>
      </w:r>
      <w:r>
        <w:rPr>
          <w:lang w:val="hi_IN" w:bidi="hi_IN"/>
        </w:rPr>
        <w:t>यहाँ रुकें और समूह में इस प्रश्न पर चर्चा करें: किसी ऐसे व्यक्ति की कोई कहानी सुनाएँ जो इतना क्रोधित था कि ऐसा लग रहा था जैसे कोई और उस व्यक्ति को नियंत्रित कर रहा था। आप अपनी कहानी में इस व्यक्ति का वर्णन करने के लिए किन शब्दों या वाक्यांशों का उपयोग करते हैं? इस ऑडियो को यहाँ रोकें।</w:t>
      </w:r>
    </w:p>
    <w:p>
      <w:pPr/>
      <w:r>
        <w:rPr>
          <w:lang w:val="hi_IN" w:bidi="hi_IN"/>
        </w:rPr>
      </w:r>
      <w:r>
        <w:rPr>
          <w:lang w:val="hi_IN" w:bidi="hi_IN"/>
        </w:rPr>
        <w:t>शाऊल इस्राएलियों को चौंकाने वाले तरीके से एक संदेश भेजता है। शाऊल दो बैलों को मार डालता है, उन्हें काट देता है, और पूरे इस्राएल में दूतों के साथ बैलों के टुकड़े भेजता है। शाऊल दूतों से कहता है कि वे कहें, “यदि तुम युद्ध में शाऊल और शमूएल के पीछे नहीं चलोगे, तो तुम्हारे बैल भी इसी तरह काट‑काटकर टुकड़े कर दिए जाएँगे।” शाऊल शमूएल का उल्लेख करता है क्योंकि शमूएल के पास अभी भी इस्राएल में अधिकार है। यहोवा लोगों के मन में शाऊल का भय उत्पन्न करता है, इसलिए लोग जल्दी से एक सेना की तरह इकट्ठे हो जाते हैं और एकजुट होकर कार्य करते हैं। शाऊल बेजेक नगर के सभी योद्धाओं को इकट्ठा करता है। बेसेक यरदन नदी के पश्चिमी किनारे पर है। बेजेक याबेश के नगर के विपरीत है, जो यरदन नदी के पूर्वी किनारे पर है। शाऊल योद्धाओं की गिनती करता है। शाऊल के पास "इस्राएल" के 300,000 पुरुष हैं, जिसे लोग उत्तरी इस्राएल कहते थे। शाऊल के पास यहूदा या दक्षिणी इस्राएल के 30,000 पुरुष भी हैं।</w:t>
      </w:r>
    </w:p>
    <w:p>
      <w:pPr/>
      <w:r>
        <w:rPr>
          <w:lang w:val="hi_IN" w:bidi="hi_IN"/>
        </w:rPr>
      </w:r>
      <w:r>
        <w:rPr>
          <w:lang w:val="hi_IN" w:bidi="hi_IN"/>
        </w:rPr>
        <w:t>शाऊल और सेना दूतों से कहते हैं कि वे याबेश के इस्राएली लोगों तक एक संदेश ले जाएँ। दूतों को यह कहना चाहिए कि इस्राएली सेना कल सूरज गर्म होने के समय तक याबेश को बचा लेगी, जिसका अर्थ है दोपहर। जब दूत याबेश के लोगों को यह दोहराते हैं, तो लोग बहुत खुश और राहत महसूस करते हैं। याबेश के लोग नाहाश और उसके सैनिकों से कहते हैं कि कल लोग नगर से बाहर अम्मोनियों के पास आएँगे, और अम्मोनी लोगों के साथ जो चाहते हैं कर सकते हैं। याबेश के लोग जानबूझकर अस्पष्ट थे जब उन्होंने कहा कि वे बाहर आ जाएँगे। लोग शायद अम्मोनियों को धोखा देने की कोशिश कर रहे थे ताकि सेना को किसी आक्रमण की उम्मीद न हो।</w:t>
      </w:r>
    </w:p>
    <w:p>
      <w:pPr/>
      <w:r>
        <w:rPr>
          <w:lang w:val="hi_IN" w:bidi="hi_IN"/>
        </w:rPr>
      </w:r>
      <w:r>
        <w:rPr>
          <w:lang w:val="hi_IN" w:bidi="hi_IN"/>
        </w:rPr>
        <w:t>अगले दिन, शाऊल हमला करने के लिए तैयार होता है। इस्राएलियों के लिए दिन सूर्यास्त से सूर्यास्त तक होता था, इसलिए जब शाऊल अपने लोगों को तीन समूहों में बाँटता है, तब शाम हो चुकी होती है। इससे शाऊल के सैनिकों को हमला करने के लिए अधिक विकल्प और सुरक्षा मिलेगी। सेना रात भर बेजेक से याबेश गिलाद तक जाती है, और सेना रात के अंतिम पहर में पहुँचती है। पहर समय का एक माप था। रात के तीन पहर होते थे, और अंतिम पहर भोर से पहले तड़के का समय होता था। शाऊल और उसकी सेना इस समय हमला करके अम्मोनी सेना को आश्चर्यचकित कर देते हैं। इस्राएली अपने शत्रुओं को दिन की गर्मी तक, यानी दोपहर तक, मारते रहते हैं—ठीक वैसे ही जैसा दूतों ने कहा था। अम्मोनी इतनी बुरी तरह हार जाते हैं कि युद्ध के अंत में बहुत से अम्मोनी सैनिक जीवित नहीं बचते हैं। जो अम्मोनी सैनिक जीवित बचे होते हैं, वे भाग जाते हैं। प्रत्येक सैनिक अपने दम पर है। कोई भी सैनिकों को व्यवस्थित समूहों में अगुवाई नहीं कर रहा है।</w:t>
      </w:r>
    </w:p>
    <w:p>
      <w:pPr/>
      <w:r>
        <w:rPr>
          <w:lang w:val="hi_IN" w:bidi="hi_IN"/>
        </w:rPr>
      </w:r>
      <w:r>
        <w:rPr>
          <w:lang w:val="hi_IN" w:bidi="hi_IN"/>
        </w:rPr>
        <w:t>शाऊल योद्धाओं की बहुत अच्छी तरह अगुवाई करता है, और लोग अपने नए अगुवे को लेकर इतने उत्साहित हैं कि वे शमूएल से उन इस्राएली पुरुषों के बारे में पूछते हैं जिन्होंने पहले शाऊल का अपमान किया था। हमने पिछली कहानी में उन पुरुषों के बारे में सुना। लोग ज़ोर देते हैं कि वे पुरुष आगे आएँ ताकि लोग उन्हें मार सकें। हालाँकि, शाऊल कहता है कि लोग आज किसी अन्य इस्राएली को नहीं मारेंगे। यहोवा ने अभी‑अभी इस्राएलियों को बचाया है, इसलिए इस्राएलियों को उत्सव मनाना चाहिए, न कि लोगों को दंड देना चाहिए।</w:t>
      </w:r>
    </w:p>
    <w:p>
      <w:pPr/>
      <w:r>
        <w:rPr>
          <w:lang w:val="hi_IN" w:bidi="hi_IN"/>
        </w:rPr>
      </w:r>
      <w:r>
        <w:rPr>
          <w:lang w:val="hi_IN" w:bidi="hi_IN"/>
        </w:rPr>
        <w:t>शमूएल यह दिखाने का एक बेहतर तरीका सुझाता है कि लोग शाऊल को स्वीकार करते हैं। सभी इस्राएलियों को गिलगाल जाना चाहिए और वहाँ राज्य को नए सिरे से स्थापित या उसकी पुष्टि करनी चाहिए, यह दिखाने के लिए कि सभी इस्राएली शाऊल को अपने राजा के रूप में स्वीकार करते हैं। इसलिए सब लोग गिलगाल जाते हैं और यहोवा की उपस्थिति में शाऊल को राजा के रूप में पक्का करते हैं। यहोवा की उपस्थिति एक पवित्र स्थान है, जहाँ यहोवा विशेष रूप से उपस्थित रहता है और सुनता है। यह शाऊल को राजा बनाने का अंतिम चरण या समारोह है। पहले, यहोवा ने शमूएल को बताकर और पूरे इस्राएल के सामने चिट्ठी डालकर यह दिखा दिया था कि यहोवा ने शाऊल को चुना है। अब जब शाऊल ने यह दिखा दिया है कि वह एक अच्छा राजा होगा, तो लोग इस बात पर ज़ोर देने के लिए एक उत्सव मनाते हैं कि पूरा इस्राएल अब इस बात पर सहमत हो गया है कि शाऊल इस्राएल का राजा है। लोग परमेश्वर को मेलबलि भी चढ़ाते हैं। लोग अक्सर उत्सवों पर परमेश्वर के किए हुए कार्यों के लिए उसका धन्यवाद करने या उसकी स्तुति करने के लिए ये भेंटें देते थे। लोग उन भेंटों का एक भाग खाते हैं और एक साथ आनन्द से उत्सव मनाते हैं।</w:t>
      </w:r>
    </w:p>
    <w:p>
      <w:pPr/>
      <w:r>
        <w:rPr>
          <w:lang w:val="hi_IN" w:bidi="hi_IN"/>
        </w:rPr>
      </w:r>
      <w:r>
        <w:rPr>
          <w:lang w:val="hi_IN" w:bidi="hi_IN"/>
        </w:rPr>
        <w:t>यहाँ रुकें और समूह में इस प्रश्न पर चर्चा करें: आपकी संस्कृति में, लोग किसी नए अगुवे को चुनने या नियुक्त करने के लिए किस प्रक्रिया का उपयोग करते हैं? आपके पास कौन से चरण या संस्कार हैं? इस प्रक्रिया में कितना समय लगता है? ये संस्कार कहाँ होते हैं?</w:t>
      </w:r>
      <w:r>
        <w:rPr>
          <w:lang w:val="hi_IN" w:bidi="hi_IN"/>
        </w:rPr>
      </w:r>
    </w:p>
    <w:p>
      <w:pPr>
        <w:pStyle w:val="Heading3"/>
      </w:pPr>
      <w:r>
        <w:rPr>
          <w:lang w:val="hi_IN" w:bidi="hi_IN"/>
        </w:rPr>
        <w:t>घटनाओं को समझाना</w:t>
      </w:r>
    </w:p>
    <w:p>
      <w:pPr/>
      <w:r>
        <w:rPr>
          <w:lang w:val="hi_IN" w:bidi="hi_IN"/>
        </w:rPr>
      </w:r>
      <w:r>
        <w:rPr>
          <w:lang w:val="hi_IN" w:bidi="hi_IN"/>
        </w:rPr>
        <w:t>1 शमूएल 11:1–15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सात दृश्य हैं।</w:t>
      </w:r>
    </w:p>
    <w:p>
      <w:pPr/>
      <w:r>
        <w:rPr>
          <w:lang w:val="hi_IN" w:bidi="hi_IN"/>
        </w:rPr>
      </w:r>
      <w:r>
        <w:rPr>
          <w:b/>
          <w:lang w:val="hi_IN" w:bidi="hi_IN"/>
        </w:rPr>
        <w:t>पहले दृश्य में:</w:t>
      </w:r>
      <w:r>
        <w:rPr>
          <w:lang w:val="hi_IN" w:bidi="hi_IN"/>
        </w:rPr>
        <w:t xml:space="preserve"> नाहाश और उसकी सेना गिलाद के क्षेत्र में इस्राएली नगर याबेश के चारों ओर डेरा डालती है। जब नगर के लोग संधि की माँग करते हैं, तो नाहाश कहता है कि वह तभी संधि करेगा यदि नाहाश लोगों की दाहिनी आँख फोड़े। नगर के वृद्ध लोग यह देखने के लिए समय माँगते हैं कि क्या कोई मदद करेगा। नाहाश सहमत होता है।</w:t>
      </w:r>
    </w:p>
    <w:p>
      <w:pPr/>
      <w:r>
        <w:rPr>
          <w:lang w:val="hi_IN" w:bidi="hi_IN"/>
        </w:rPr>
      </w:r>
      <w:r>
        <w:rPr>
          <w:b/>
          <w:lang w:val="hi_IN" w:bidi="hi_IN"/>
        </w:rPr>
        <w:t>दूसरे दृश्य में:</w:t>
      </w:r>
      <w:r>
        <w:rPr>
          <w:lang w:val="hi_IN" w:bidi="hi_IN"/>
        </w:rPr>
        <w:t xml:space="preserve"> दूत याबेश को छोड़कर गिबा पहुँचते हैं। जब दूत बताते हैं कि याबेश में क्या हो रहा है, तो गिबा के लोग ज़ोर‑ज़ोर से रोने लगते हैं। शाऊल नगर लौटता है और पूछता है कि क्या गलत है। लोग शाऊल को यह समाचार बताते हैं। परमेश्वर का आत्मा शाऊल के पास आता है। शाऊल अपने बैलों के टुकड़े-टुकड़े करता है और दूतों के साथ बैलों के उन टुकड़ों को यह संदेश देकर भेजता है कि इस्राएली युद्ध के लिए एक साथ इकट्ठा हों।</w:t>
      </w:r>
    </w:p>
    <w:p>
      <w:pPr/>
      <w:r>
        <w:rPr>
          <w:lang w:val="hi_IN" w:bidi="hi_IN"/>
        </w:rPr>
      </w:r>
      <w:r>
        <w:rPr>
          <w:b/>
          <w:lang w:val="hi_IN" w:bidi="hi_IN"/>
        </w:rPr>
        <w:t>तीसरे दृश्य में:</w:t>
      </w:r>
      <w:r>
        <w:rPr>
          <w:lang w:val="hi_IN" w:bidi="hi_IN"/>
        </w:rPr>
        <w:t xml:space="preserve"> जब इस्राएल के लोग यह संदेश सुनते हैं, तो परमेश्वर लोगों को बेजेक में जल्दी से इकट्ठा होकर एक सेना बनाने के लिए प्रेरित करता है। शाऊल और सेना याबेश गिलाद के दूतों को उनके नगर वापस भेजते हैं ताकि वे लोगों को बता सकें कि सेना उन्हें बचा लेगी।</w:t>
      </w:r>
    </w:p>
    <w:p>
      <w:pPr/>
      <w:r>
        <w:rPr>
          <w:lang w:val="hi_IN" w:bidi="hi_IN"/>
        </w:rPr>
      </w:r>
      <w:r>
        <w:rPr>
          <w:b/>
          <w:lang w:val="hi_IN" w:bidi="hi_IN"/>
        </w:rPr>
        <w:t>चौथे दृश्य में:</w:t>
      </w:r>
      <w:r>
        <w:rPr>
          <w:lang w:val="hi_IN" w:bidi="hi_IN"/>
        </w:rPr>
        <w:t xml:space="preserve"> दूत याबेश गिलाद के लोगों को अपना संदेश दोहराते हैं। लोग आनन्द मनाते हैं और नाहाश और उसकी सेना को संदेश भेजते हैं।</w:t>
      </w:r>
    </w:p>
    <w:p>
      <w:pPr/>
      <w:r>
        <w:rPr>
          <w:lang w:val="hi_IN" w:bidi="hi_IN"/>
        </w:rPr>
      </w:r>
      <w:r>
        <w:rPr>
          <w:b/>
          <w:lang w:val="hi_IN" w:bidi="hi_IN"/>
        </w:rPr>
        <w:t>पाँचवें दृश्य में:</w:t>
      </w:r>
      <w:r>
        <w:rPr>
          <w:lang w:val="hi_IN" w:bidi="hi_IN"/>
        </w:rPr>
        <w:t xml:space="preserve"> शाऊल और उसकी सेना रात भर यात्रा करते हैं और सुबह अम्मोनियों पर आक्रमण करते हैं। अम्मोनी सेना को मारने और तितर-बितर करने पर शाऊल की सेना की जीत होती है।</w:t>
      </w:r>
    </w:p>
    <w:p>
      <w:pPr/>
      <w:r>
        <w:rPr>
          <w:lang w:val="hi_IN" w:bidi="hi_IN"/>
        </w:rPr>
      </w:r>
      <w:r>
        <w:rPr>
          <w:b/>
          <w:lang w:val="hi_IN" w:bidi="hi_IN"/>
        </w:rPr>
        <w:t>छठे दृश्य में:</w:t>
      </w:r>
      <w:r>
        <w:rPr>
          <w:lang w:val="hi_IN" w:bidi="hi_IN"/>
        </w:rPr>
        <w:t xml:space="preserve"> लोग शाऊल से इतने प्रभावित हो गए हैं कि वे उस व्यक्ति को मारना चाहते हैं जो शाऊल का समर्थन नहीं करता है। हालाँकि, शाऊल लोगों को किसी को मारने से रोक देता है। शमूएल सभी से कहता है कि वे गिलगाल में इकट्ठे हों ताकि राजत्व को नया किया जा सके।</w:t>
      </w:r>
    </w:p>
    <w:p>
      <w:pPr/>
      <w:r>
        <w:rPr>
          <w:lang w:val="hi_IN" w:bidi="hi_IN"/>
        </w:rPr>
      </w:r>
      <w:r>
        <w:rPr>
          <w:b/>
          <w:lang w:val="hi_IN" w:bidi="hi_IN"/>
        </w:rPr>
        <w:t>सातवें दृश्य में:</w:t>
      </w:r>
      <w:r>
        <w:rPr>
          <w:lang w:val="hi_IN" w:bidi="hi_IN"/>
        </w:rPr>
        <w:t xml:space="preserve"> गिलगाल में लोग घोषणा करते हैं कि शाऊल राजा है, एक पवित्र स्थान पर जहाँ यहोवा लोगों से मिलता है। लोग मेलबलि चढ़ाते हैं और एक साथ उत्सव मनाते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नाहाश</w:t>
      </w:r>
    </w:p>
    <w:p>
      <w:pPr>
        <w:pStyle w:val="ListBullet"/>
        <w:spacing w:line="240" w:lineRule="auto"/>
        <w:ind w:left="720"/>
      </w:pPr>
      <w:r>
        <w:rPr>
          <w:lang w:val="hi_IN" w:bidi="hi_IN"/>
        </w:rPr>
      </w:r>
      <w:r>
        <w:rPr>
          <w:lang w:val="hi_IN" w:bidi="hi_IN"/>
        </w:rPr>
        <w:t>अम्मोनी सेना</w:t>
      </w:r>
    </w:p>
    <w:p>
      <w:pPr>
        <w:pStyle w:val="ListBullet"/>
        <w:spacing w:line="240" w:lineRule="auto"/>
        <w:ind w:left="720"/>
      </w:pPr>
      <w:r>
        <w:rPr>
          <w:lang w:val="hi_IN" w:bidi="hi_IN"/>
        </w:rPr>
      </w:r>
      <w:r>
        <w:rPr>
          <w:lang w:val="hi_IN" w:bidi="hi_IN"/>
        </w:rPr>
        <w:t>याबेश गिलाद के लोग</w:t>
      </w:r>
    </w:p>
    <w:p>
      <w:pPr>
        <w:pStyle w:val="ListBullet"/>
        <w:spacing w:line="240" w:lineRule="auto"/>
        <w:ind w:left="720"/>
      </w:pPr>
      <w:r>
        <w:rPr>
          <w:lang w:val="hi_IN" w:bidi="hi_IN"/>
        </w:rPr>
      </w:r>
      <w:r>
        <w:rPr>
          <w:lang w:val="hi_IN" w:bidi="hi_IN"/>
        </w:rPr>
        <w:t>याबेश गिलाद से इस्राएल भेजे गए दूत</w:t>
      </w:r>
    </w:p>
    <w:p>
      <w:pPr>
        <w:pStyle w:val="ListBullet"/>
        <w:spacing w:line="240" w:lineRule="auto"/>
        <w:ind w:left="720"/>
      </w:pPr>
      <w:r>
        <w:rPr>
          <w:lang w:val="hi_IN" w:bidi="hi_IN"/>
        </w:rPr>
      </w:r>
      <w:r>
        <w:rPr>
          <w:lang w:val="hi_IN" w:bidi="hi_IN"/>
        </w:rPr>
        <w:t>गिबा के लोग</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शाऊल से इस्राएल के लिए भेजे गए दूत</w:t>
      </w:r>
    </w:p>
    <w:p>
      <w:pPr>
        <w:pStyle w:val="ListBullet"/>
        <w:spacing w:line="240" w:lineRule="auto"/>
        <w:ind w:left="720"/>
      </w:pPr>
      <w:r>
        <w:rPr>
          <w:lang w:val="hi_IN" w:bidi="hi_IN"/>
        </w:rPr>
      </w:r>
      <w:r>
        <w:rPr>
          <w:lang w:val="hi_IN" w:bidi="hi_IN"/>
        </w:rPr>
        <w:t>इस्राएल के लोग, जिनमें वे पुरुष भी शामिल हैं जो युद्ध कर सकते हैं।</w:t>
      </w:r>
    </w:p>
    <w:p>
      <w:pPr>
        <w:pStyle w:val="ListBullet"/>
        <w:spacing w:line="240" w:lineRule="auto"/>
        <w:ind w:left="720"/>
      </w:pPr>
      <w:r>
        <w:rPr>
          <w:lang w:val="hi_IN" w:bidi="hi_IN"/>
        </w:rPr>
      </w:r>
      <w:r>
        <w:rPr>
          <w:lang w:val="hi_IN" w:bidi="hi_IN"/>
        </w:rPr>
        <w:t>और शमूएल</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नाहाश और उसकी अम्मोनी सेना इस्राएली नगर याबेश पर आक्रमण करने के लिए आते हैं, जो गिलाद नाम के क्षेत्र में है। याबेश यरदन नदी के पूर्वी किनारे पर है। यह उस क्षेत्र के पास था जो अम्मोनियों का था। हम बाद के भागों से जानते हैं कि नाहाश अम्मोनियों का राजा है। शायद नाहाश ने अपनी सेना की अगुवाई इस्राएली देश में की हो और अपने रास्ते में आने वाले किसी से युद्ध किया हो, या शायद उसने विशेष रूप से याबेश पर आक्रमण करने के लिए अन्य नगरों को छोड़ दिया हो।</w:t>
      </w:r>
    </w:p>
    <w:p>
      <w:pPr/>
      <w:r>
        <w:rPr>
          <w:lang w:val="hi_IN" w:bidi="hi_IN"/>
        </w:rPr>
      </w:r>
      <w:r>
        <w:rPr>
          <w:lang w:val="hi_IN" w:bidi="hi_IN"/>
        </w:rPr>
        <w:t>यहाँ रुकें और समूह में मध्य इस्राएल का नक्शा देखें। गिलाद के क्षेत्र को खोजें, और साथ ही अम्मोनियों के देश को भी। इस ऑडियो को यहाँ रोकें।</w:t>
      </w:r>
    </w:p>
    <w:p>
      <w:pPr/>
      <w:r>
        <w:rPr>
          <w:lang w:val="hi_IN" w:bidi="hi_IN"/>
        </w:rPr>
      </w:r>
      <w:r>
        <w:rPr>
          <w:lang w:val="hi_IN" w:bidi="hi_IN"/>
        </w:rPr>
        <w:t>याबेश के लोग देखते हैं कि अम्मोनी सेना उनके नगर को चारों ओर से घेर रही है। अम्मोनी सेना शायद याबेश के योद्धाओं की संख्या से बहुत बड़ी है। याबेश के लोग लड़ाई रोकने के लिए एक समझौते की माँग करते हैं। लोग शायद नाहाश के पास दूत भेजते हैं, जो फिर अपने उत्तर के लिए एक संदेश वापस भेजता है। नाहाश कहता है कि वह किसी संधि के लिए तभी सहमत होगा जब लोग नाहाश की सेना को हर व्यक्ति की दाहिनी आँख फोड़ने दें। नाहाश का अर्थ केवल पुरुष ही हो सकता है, या शायद नगर के सभी लोग। नाहाश इस्राएल को लज्जित करना चाहता है और यह दिखाना चाहता है कि इस्राएली इतने शक्तिशाली नहीं हैं कि वे उसे रोक सकें।</w:t>
      </w:r>
    </w:p>
    <w:p>
      <w:pPr/>
      <w:r>
        <w:rPr>
          <w:lang w:val="hi_IN" w:bidi="hi_IN"/>
        </w:rPr>
      </w:r>
      <w:r>
        <w:rPr>
          <w:lang w:val="hi_IN" w:bidi="hi_IN"/>
        </w:rPr>
        <w:t>इस्राएली वृद्ध लोग, नगर की अगुवाई करने वाले सम्मानित पुरुष, अपना निर्णय लेने के लिए समय माँगते हैं। वृद्ध लोग सहायता माँगने के लिए पूरे इस्राएल में दूतों को भेजना चाहते हैं। यदि याबेश को बचाने के लिए कोई नहीं आएगा, तो लोग एक ऐसी संधि पर सहमत होंगे जिसके अनुसार वे अपनी दाहिनी आँख खो देंगे। हालाँकि कथाकार इस भाग में इसका उल्लेख नहीं करता, फिर भी नहाश मान गया होगा, क्योंकि दूतों को निकलने के लिए नाहाश के डेरे से होकर गुजरना पड़ता। शायद याबेश के लोगों ने इस आक्रमण की खबर को जल्दी से फैलाने के लिए कई दूत भेजे हों।</w:t>
      </w:r>
    </w:p>
    <w:p>
      <w:pPr/>
      <w:r>
        <w:rPr>
          <w:lang w:val="hi_IN" w:bidi="hi_IN"/>
        </w:rPr>
      </w:r>
      <w:r>
        <w:rPr>
          <w:lang w:val="hi_IN" w:bidi="hi_IN"/>
        </w:rPr>
        <w:t>दूसरे दृश्य में, दूत शाऊल के गृहनगर गिबा में पहुँचते हैं। शायद दूत सीधे गिबा आए हों, क्योंकि शाऊल वहाँ रहता था और वे अपने नए अगुवे को ढूँढ रहे थे। जब दूत पहुँचते हैं, तो शाऊल नगर में नहीं होता। दूत शायद नगर के किसी सभा स्थल पर जाते हैं, जैसे बाजार या प्रवेश द्वार पर। फिर दूत सभी को यह बताना शुरू करते हैं कि याबेश में क्या हो रहा है। यह समाचार सुनने वाले हर कोई चिंतित और दुखी होता है, और लोग जोर से रोने लगते हैं।</w:t>
      </w:r>
    </w:p>
    <w:p>
      <w:pPr/>
      <w:r>
        <w:rPr>
          <w:lang w:val="hi_IN" w:bidi="hi_IN"/>
        </w:rPr>
      </w:r>
      <w:r>
        <w:rPr>
          <w:lang w:val="hi_IN" w:bidi="hi_IN"/>
        </w:rPr>
        <w:t>यहाँ एक समूह के रूप में रुकें और मध्य इस्राएल का मानचित्र देखें। नक्शे पर गिबा नगर को ढूँढें। इस ऑडियो को यहाँ रोकें।</w:t>
      </w:r>
    </w:p>
    <w:p>
      <w:pPr/>
      <w:r>
        <w:rPr>
          <w:lang w:val="hi_IN" w:bidi="hi_IN"/>
        </w:rPr>
      </w:r>
      <w:r>
        <w:rPr>
          <w:lang w:val="hi_IN" w:bidi="hi_IN"/>
        </w:rPr>
        <w:t>शाऊल अपने बैलों के साथ उन खेतों से लौट रहा है जहाँ शाऊल काम करता रहा है। शाऊल उन लोगों को देखता है जो रो रहे हैं। शाऊल पूछता है कि लोग क्यों रो रहे हैं, और लोग उत्तर देते हैं और याबेश के बारे में फिर से समाचार सुनाते हैं।</w:t>
      </w:r>
    </w:p>
    <w:p>
      <w:pPr/>
      <w:r>
        <w:rPr>
          <w:lang w:val="hi_IN" w:bidi="hi_IN"/>
        </w:rPr>
      </w:r>
      <w:r>
        <w:rPr>
          <w:lang w:val="hi_IN" w:bidi="hi_IN"/>
        </w:rPr>
        <w:t>जब शाऊल लोगों की बात सुनता है, तो परमेश्वर का आत्मा शाऊल पर आता है और शाऊल को सामर्थ्य से भर देता है। शाऊल अम्मोनियों पर क्रोधित हो जाता है। शाऊल क्रोधित है कि अम्मोनी शाऊल के साथी इस्राएलियों पर हमला करेंगे। शाऊल का क्रोध इतना तीव्र है कि कथाकार उसकी तुलना जलती हुई आग से करता है, जिसे बुझाना या रोकना कठिन है।</w:t>
      </w:r>
    </w:p>
    <w:p>
      <w:pPr/>
      <w:r>
        <w:rPr>
          <w:lang w:val="hi_IN" w:bidi="hi_IN"/>
        </w:rPr>
      </w:r>
      <w:r>
        <w:rPr>
          <w:lang w:val="hi_IN" w:bidi="hi_IN"/>
        </w:rPr>
        <w:t>यहाँ रुकें और समूह में इस प्रश्न पर चर्चा करें: आपको क्या लगता है कि कथाकार शाऊल के क्रोध की तुलना जलती हुई आग से क्यों करता है? जब कोई बहुत क्रोधित होता है, तो आप इसका वर्णन करने के लिए किन शब्दों या वाक्यांशों का उपयोग करते हैं? इस ऑडियो को यहाँ रोकें।</w:t>
      </w:r>
    </w:p>
    <w:p>
      <w:pPr/>
      <w:r>
        <w:rPr>
          <w:lang w:val="hi_IN" w:bidi="hi_IN"/>
        </w:rPr>
      </w:r>
      <w:r>
        <w:rPr>
          <w:lang w:val="hi_IN" w:bidi="hi_IN"/>
        </w:rPr>
        <w:t>शाऊल दो बैलों को मारकर उनके टुकड़े करता है ताकि दूतों के साथ वे टुकड़े पूरे इस्राएल में भेजे जा सकें। दूत कटे हुए बैलों के टुकड़े दिखाएँगे और इस्राएलियों को शाऊल के संदेश को दोहराएँगे। दूत कहेंगे कि यदि कोई शाऊल और शमूएल के साथ युद्ध में नहीं जाएगा, तो उसके बैलों का हाल भी इन्हीं कटे हुए बैलों जैसा होगा।</w:t>
      </w:r>
    </w:p>
    <w:p>
      <w:pPr/>
      <w:r>
        <w:rPr>
          <w:lang w:val="hi_IN" w:bidi="hi_IN"/>
        </w:rPr>
      </w:r>
      <w:r>
        <w:rPr>
          <w:lang w:val="hi_IN" w:bidi="hi_IN"/>
        </w:rPr>
        <w:t>तीसरे दृश्य में, जब इस्राएल के लोग ये संदेश सुनते हैं, तो परमेश्वर लोगों में शाऊल का भय उत्पन्न करता है ताकि वे तुरंत उसकी आज्ञा मानें। इस्राएल के पुरुष जल्दी से बेजेक की ओर यात्रा करते हैं, जो शायद यरदन नदी के पश्चिमी किनारे पर एक नगर है, और एक अच्छी नदी पार करने की जगह के पास है। तीन लाख पुरुष उत्तर से आते हैं, और 30,000 पुरुष दक्षिण से आते हैं। शायद शमूएल भी सेना के साथ यात्रा करने के लिए बेजेक आता है।</w:t>
      </w:r>
    </w:p>
    <w:p>
      <w:pPr/>
      <w:r>
        <w:rPr>
          <w:lang w:val="hi_IN" w:bidi="hi_IN"/>
        </w:rPr>
      </w:r>
      <w:r>
        <w:rPr>
          <w:lang w:val="hi_IN" w:bidi="hi_IN"/>
        </w:rPr>
        <w:t>यहाँ रुकें और समूह में इस प्रश्न पर चर्चा करें: परमेश्वर लोगों में शाऊल का भय या उसके प्रति गहरा सम्मान और आदर उत्पन्न करता है। किसी ऐसे व्यक्ति के बारे में बात करें जिसका आप इतना सम्मान करते हैं कि आप उससे लगभग डरते हैं। वह व्यक्ति किस तरह के काम करता है? आप किस प्रकार के वर्णन का उपयोग करते हैं? चर्चा करें कि आप यह गहरा सम्मान दिखाने के लिए किन शब्दों या वाक्यांशों का उपयोग करेंगे। इस ऑडियो को यहाँ रोकें।</w:t>
      </w:r>
    </w:p>
    <w:p>
      <w:pPr/>
      <w:r>
        <w:rPr>
          <w:lang w:val="hi_IN" w:bidi="hi_IN"/>
        </w:rPr>
      </w:r>
      <w:r>
        <w:rPr>
          <w:lang w:val="hi_IN" w:bidi="hi_IN"/>
        </w:rPr>
        <w:t>अब जब सेना इकट्ठी हो गई है और याबेश की मदद करने के लिए तैयार है, तो शाऊल और उसके लोग दूतों को याबेश वापस भेज देते हैं। दूतों को याबेश के लोगों को बताना चाहिए कि कल दोपहर से पहले सेना उन्हें बचाने के लिए आएगी।</w:t>
      </w:r>
    </w:p>
    <w:p>
      <w:pPr/>
      <w:r>
        <w:rPr>
          <w:lang w:val="hi_IN" w:bidi="hi_IN"/>
        </w:rPr>
      </w:r>
      <w:r>
        <w:rPr>
          <w:lang w:val="hi_IN" w:bidi="hi_IN"/>
        </w:rPr>
        <w:t>चौथे दृश्य में, दूत याबेश में वापस आते हैं और वहाँ के लोगों को इस संदेश को दोहराते हैं। लोग बहुत खुश हैं और बहुत राहत महसूस कर रहे हैं कि कोई उनकी मदद करने के लिए आ रहा है। लोग अम्मोनियों को एक संदेश भेजते हैं, परन्तु वे अम्मोनियों को शाऊल की सेना के बारे में नहीं बताते हैं। इसके बजाय, लोग कहते हैं कि वे कल अपने नगर से बाहर आएँगे, और फिर अम्मोनी जो चाहते हैं कर सकते हैं। अम्मोनी शायद यह मान लेंगे कि इसका अर्थ है कि लोग आत्मसमर्पण कर रहे हैं।</w:t>
      </w:r>
    </w:p>
    <w:p>
      <w:pPr/>
      <w:r>
        <w:rPr>
          <w:lang w:val="hi_IN" w:bidi="hi_IN"/>
        </w:rPr>
      </w:r>
      <w:r>
        <w:rPr>
          <w:lang w:val="hi_IN" w:bidi="hi_IN"/>
        </w:rPr>
        <w:t>यहाँ रुकें और समूह में इस प्रश्न पर चर्चा करें: अपनी भाषा और संस्कृति में वे स्थितियाँ बताएं जहाँ आप कुछ शब्दों या वाक्यांशों को बहुत सोच‑समझकर चुनते हैं ताकि उनके कई अर्थ निकल सकें, जैसे कविता में होता है। उदाहरण के लिए, यदि आप किसी को यह बताने के लिए संदेश भेजना चाहते हैं कि आप आ रहे हैं, लेकिन आप उस व्यक्ति को यह नहीं बताना चाहते कि आप कब आ रहे हैं या क्यों आ रहे हैं, तो आप अपने संदेश में किन शब्दों या वाक्यांशों का उपयोग करेंगे? इस ऑडियो को यहाँ रोकें।</w:t>
      </w:r>
    </w:p>
    <w:p>
      <w:pPr/>
      <w:r>
        <w:rPr>
          <w:lang w:val="hi_IN" w:bidi="hi_IN"/>
        </w:rPr>
      </w:r>
      <w:r>
        <w:rPr>
          <w:lang w:val="hi_IN" w:bidi="hi_IN"/>
        </w:rPr>
        <w:t>पाँचवें दृश्य में, शाऊल और उसके लोग युद्ध की तैयारी करते हैं। इस्राएलियों के लिए दिन सूर्यास्त से शुरू होकर अगले सूर्यास्त पर समाप्त होता था, इसलिए दूत एक दिन के उजाले में याबेश लौटते हैं, और फिर उसी शाम सेना निकलने की तैयारी करती है। शाऊल अपने लोगों को तीन दलों में बाँटता है, और फिर वे लोग याबेश की ओर यात्रा करते हैं। वे पुरुष रात के अंतिम पहर में पहुँचते हैं, जिसका अर्थ है अगले दिन तड़के, सूर्योदय से पहले। शाऊल और इस्राएली योद्धा इस समय हमला करके अम्मोनियों को आश्चर्यचकित कर पाएँगे।</w:t>
      </w:r>
    </w:p>
    <w:p>
      <w:pPr/>
      <w:r>
        <w:rPr>
          <w:lang w:val="hi_IN" w:bidi="hi_IN"/>
        </w:rPr>
      </w:r>
      <w:r>
        <w:rPr>
          <w:lang w:val="hi_IN" w:bidi="hi_IN"/>
        </w:rPr>
        <w:t>जब इस्राएली अम्मोनियों के डेरे पर आक्रमण करते हैं, तो अम्मोनी युद्ध करने के लिए तैयार नहीं होते हैं, परन्तु शायद वे अभी भी सो रहे हैं। शायद याबेश के लोग अपने नगर से निकल आए हों, जैसा उन्होंने कहा था कि वे करेंगे। हालाँकि, लोग आत्मसमर्पण करने के लिए नहीं, बल्कि अम्मोनियों के विरुद्ध लड़ने में सहायता करने के लिए निकल आए होंगे। इस्राएली सेना यह लड़ाई जीत जाती है। इस्राएली अम्मोनी सैनिकों को सूर्य ऊपर चढ़ने तक मार डालते हैं, अर्थात् दोपहर तक। केवल कुछ अम्मोनी बचे हैं। ये अम्मोनी भयभीत हैं और उन्हें व्यवस्थित करने के लिए कोई अगुवा नहीं है, इसलिए प्रत्येक अम्मोनी अकेले भाग जाता है।</w:t>
      </w:r>
    </w:p>
    <w:p>
      <w:pPr/>
      <w:r>
        <w:rPr>
          <w:lang w:val="hi_IN" w:bidi="hi_IN"/>
        </w:rPr>
      </w:r>
      <w:r>
        <w:rPr>
          <w:lang w:val="hi_IN" w:bidi="hi_IN"/>
        </w:rPr>
        <w:t>छठा दृश्य उसी दिन होता है जिस दिन युद्ध होता है। इस्राएली शमूएल से उन लोगों के नाम पूछते हैं जिन्होंने पहले यह प्रश्न किया था कि क्या शाऊल सचमुच लोगों को बचा सकता है। यद्यपि लोग इसे प्रश्न की तरह कहते हैं, पर वास्तव में वे शमूएल और एक‑दूसरे को उन पुरुषों के बारे में नापसंदगी के साथ याद दिला रहे होते हैं। लोग ज़ोर देते हैं कि वे पुरुष आगे आएँ ताकि लोग उन्हें मार सकें।</w:t>
      </w:r>
    </w:p>
    <w:p>
      <w:pPr/>
      <w:r>
        <w:rPr>
          <w:lang w:val="hi_IN" w:bidi="hi_IN"/>
        </w:rPr>
      </w:r>
      <w:r>
        <w:rPr>
          <w:lang w:val="hi_IN" w:bidi="hi_IN"/>
        </w:rPr>
        <w:t>यहाँ रुकें और समूह में इस प्रश्न पर चर्चा करें: किसी ऐसी कष्टदायक या बुरी समस्या के बारे में सोचें जिसके बारे में समूह के कई लोग जानते हों या जिसका उन्होंने सामना किया हो, जैसे खराब मौसम या खराब सड़कें। इन बातों को एक-दूसरे को याद दिलाएँ, और इस बात पर ध्यान दें कि आप इन विषयों को कैसे सामने रखते हैं और एक-दूसरे को याद दिलाते समय किस तरह के शब्दों का उपयोग करते हैं। इस ऑडियो को यहाँ रोकें।</w:t>
      </w:r>
    </w:p>
    <w:p>
      <w:pPr/>
      <w:r>
        <w:rPr>
          <w:lang w:val="hi_IN" w:bidi="hi_IN"/>
        </w:rPr>
      </w:r>
      <w:r>
        <w:rPr>
          <w:lang w:val="hi_IN" w:bidi="hi_IN"/>
        </w:rPr>
        <w:t>हालाँकि, शाऊल लोगों को रोक देता है। शाऊल कहता है कि आज लोग किसी को नहीं मारेंगे, क्योंकि आज यहोवा ने इस्राएल को बचाया है। क्योंकि यहोवा ने शाऊल की इस्राएल को बचाने के लिए अगुवाई की है, इसलिए शमूएल सुझाव देता है कि लोग उत्सव मनाएँ। सभी लोग गिलगाल जा सकते हैं, जहाँ इस्राएली अक्सर इकट्ठे होते थे, ताकि वे उस स्थान पर रह सकें जहाँ यहोवा इस्राएलियों से मिलने आता है। तब लोग एक बार फिर यह घोषणा कर सकते हैं कि शाऊल उनका राजा है।</w:t>
      </w:r>
    </w:p>
    <w:p>
      <w:pPr/>
      <w:r>
        <w:rPr>
          <w:lang w:val="hi_IN" w:bidi="hi_IN"/>
        </w:rPr>
      </w:r>
      <w:r>
        <w:rPr>
          <w:lang w:val="hi_IN" w:bidi="hi_IN"/>
        </w:rPr>
        <w:t>यहाँ रुकें और समूह में मध्य इस्राएल का नक्शा देखें। नक्शे पर गिलगाल नगर को ढूँढें। इस ऑडियो को यहाँ रोकें।</w:t>
      </w:r>
    </w:p>
    <w:p>
      <w:pPr/>
      <w:r>
        <w:rPr>
          <w:lang w:val="hi_IN" w:bidi="hi_IN"/>
        </w:rPr>
      </w:r>
      <w:r>
        <w:rPr>
          <w:lang w:val="hi_IN" w:bidi="hi_IN"/>
        </w:rPr>
        <w:t>इसलिए सातवें दृश्य में, लोग गिलगाल में इकट्ठे होते हैं। शायद सभी लोगों को इकट्ठा होने में एक या दो दिन लगे हों, क्योंकि हो सकता है कि परिवार वहाँ योद्धाओं के साथ शामिल हो गए हों। उस स्थान पर जहाँ यहोवा इस्राएलियों से मिलता है, वहाँ लोगों ने आधिकारिक रूप से शाऊल को अपना राजा बना लिया। यह स्पष्ट नहीं है कि लोग वास्तव में क्या करते हैं, परन्तु वे शाऊल को यह दिखाने के लिए विशेष वस्तुएँ दे सकते हैं कि वह राजा है। फिर लोग एक साथ घोषणा करते हैं कि वे सभी शाऊल को अपने राजा के रूप में स्वीकार करते हैं।</w:t>
      </w:r>
    </w:p>
    <w:p>
      <w:pPr/>
      <w:r>
        <w:rPr>
          <w:lang w:val="hi_IN" w:bidi="hi_IN"/>
        </w:rPr>
      </w:r>
      <w:r>
        <w:rPr>
          <w:lang w:val="hi_IN" w:bidi="hi_IN"/>
        </w:rPr>
        <w:t>लोग यहोवा को मेलबलि भी चढ़ाते हैं। जब लोग ये भेंटें चढ़ाते हैं, तो वे एक भाग यहोवा को देते हैं और बाकी भाग एक साथ खाते हैं। इसलिए शाऊल और सभी इस्राएली उत्सव मनाते हैं, खाते हैं और अपनी विजय और अपने नए राजा के लिए यहोवा का धन्यवाद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11:1–15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सात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नाहाश</w:t>
      </w:r>
    </w:p>
    <w:p>
      <w:pPr>
        <w:pStyle w:val="ListBullet"/>
        <w:spacing w:line="240" w:lineRule="auto"/>
        <w:ind w:left="720"/>
      </w:pPr>
      <w:r>
        <w:rPr>
          <w:lang w:val="hi_IN" w:bidi="hi_IN"/>
        </w:rPr>
      </w:r>
      <w:r>
        <w:rPr>
          <w:lang w:val="hi_IN" w:bidi="hi_IN"/>
        </w:rPr>
        <w:t>अम्मोनी सेना</w:t>
      </w:r>
    </w:p>
    <w:p>
      <w:pPr>
        <w:pStyle w:val="ListBullet"/>
        <w:spacing w:line="240" w:lineRule="auto"/>
        <w:ind w:left="720"/>
      </w:pPr>
      <w:r>
        <w:rPr>
          <w:lang w:val="hi_IN" w:bidi="hi_IN"/>
        </w:rPr>
      </w:r>
      <w:r>
        <w:rPr>
          <w:lang w:val="hi_IN" w:bidi="hi_IN"/>
        </w:rPr>
        <w:t>याबेश गिलाद के लोग</w:t>
      </w:r>
    </w:p>
    <w:p>
      <w:pPr>
        <w:pStyle w:val="ListBullet"/>
        <w:spacing w:line="240" w:lineRule="auto"/>
        <w:ind w:left="720"/>
      </w:pPr>
      <w:r>
        <w:rPr>
          <w:lang w:val="hi_IN" w:bidi="hi_IN"/>
        </w:rPr>
      </w:r>
      <w:r>
        <w:rPr>
          <w:lang w:val="hi_IN" w:bidi="hi_IN"/>
        </w:rPr>
        <w:t>याबेश गिलाद से इस्राएल भेजे गए दूत</w:t>
      </w:r>
    </w:p>
    <w:p>
      <w:pPr>
        <w:pStyle w:val="ListBullet"/>
        <w:spacing w:line="240" w:lineRule="auto"/>
        <w:ind w:left="720"/>
      </w:pPr>
      <w:r>
        <w:rPr>
          <w:lang w:val="hi_IN" w:bidi="hi_IN"/>
        </w:rPr>
      </w:r>
      <w:r>
        <w:rPr>
          <w:lang w:val="hi_IN" w:bidi="hi_IN"/>
        </w:rPr>
        <w:t>गिबा के लोग</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शाऊल से इस्राएल के लिए भेजे गए दूत</w:t>
      </w:r>
    </w:p>
    <w:p>
      <w:pPr>
        <w:pStyle w:val="ListBullet"/>
        <w:spacing w:line="240" w:lineRule="auto"/>
        <w:ind w:left="720"/>
      </w:pPr>
      <w:r>
        <w:rPr>
          <w:lang w:val="hi_IN" w:bidi="hi_IN"/>
        </w:rPr>
      </w:r>
      <w:r>
        <w:rPr>
          <w:lang w:val="hi_IN" w:bidi="hi_IN"/>
        </w:rPr>
        <w:t>इस्राएल के लोग, जिनमें वे पुरुष भी शामिल हैं जो युद्ध कर सकते हैं।</w:t>
      </w:r>
    </w:p>
    <w:p>
      <w:pPr>
        <w:pStyle w:val="ListBullet"/>
        <w:spacing w:line="240" w:lineRule="auto"/>
        <w:ind w:left="720"/>
      </w:pPr>
      <w:r>
        <w:rPr>
          <w:lang w:val="hi_IN" w:bidi="hi_IN"/>
        </w:rPr>
      </w:r>
      <w:r>
        <w:rPr>
          <w:lang w:val="hi_IN" w:bidi="hi_IN"/>
        </w:rPr>
        <w:t>और शमूएल</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अम्मोनी नाहाश अपने सैनिकों को गिलाद के याबेश नगर में ले गया और उसे घेर लिया। इसलिए याबेश के लोगों ने नाहाश को एक संदेश भेजा, जिसमें कहा गया था, “यदि तू हमें न मारने का वादा करे, तो हम तेरी प्रजा बन जाएँगे और तुझे हम पर शासन करने देंगे।"</w:t>
      </w:r>
    </w:p>
    <w:p>
      <w:pPr/>
      <w:r>
        <w:rPr>
          <w:lang w:val="hi_IN" w:bidi="hi_IN"/>
        </w:rPr>
      </w:r>
      <w:r>
        <w:rPr>
          <w:lang w:val="hi_IN" w:bidi="hi_IN"/>
        </w:rPr>
        <w:t>परन्तु नाहाश ने यह उत्तर वापस भेजा: “मैं तेरे साथ यह समझौता तब तक नहीं करूँगा जब तक तू हमें तुम सभी की दाहिनी आँख अंधी करने की अनुमति नहीं देता। इस तरह, मैं इस्राएल के सभी लोगों को अपमानित करूँगा।"</w:t>
      </w:r>
    </w:p>
    <w:p>
      <w:pPr/>
      <w:r>
        <w:rPr>
          <w:lang w:val="hi_IN" w:bidi="hi_IN"/>
        </w:rPr>
      </w:r>
      <w:r>
        <w:rPr>
          <w:lang w:val="hi_IN" w:bidi="hi_IN"/>
        </w:rPr>
        <w:t>याबेश के पुरनियों ने नाहाश को यह उत्तर भेजा: "सबसे पहले, सात दिन इंतजार करें। हम सहायता के लिए पूरे इस्राएल में दूत भेजेंगे। यदि कोई हमारी सहायता करने के लिए नहीं आएगा, तो हम तेरे सामने आत्मसमर्पण कर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नाहाश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याबेश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याबेश के दूत शाऊल के नगर गिबा पहुँचे और वहाँ के लोगों को बताया कि अम्मोनियों की माँग क्या थी, तब गिबा के सभी लोग ज़ोर से रोने लगे।</w:t>
      </w:r>
    </w:p>
    <w:p>
      <w:pPr/>
      <w:r>
        <w:rPr>
          <w:lang w:val="hi_IN" w:bidi="hi_IN"/>
        </w:rPr>
      </w:r>
      <w:r>
        <w:rPr>
          <w:lang w:val="hi_IN" w:bidi="hi_IN"/>
        </w:rPr>
        <w:t>उसी समय, शाऊल अपनी दो बैलों को खेतों से घर ले जा रहा था। जब शाऊल ने लोगों का रोना सुना, तो उसने वहाँ के कुछ लोगों से पूछा, "क्या समस्या है? लोग क्यों रो रहे हैं?"</w:t>
      </w:r>
    </w:p>
    <w:p>
      <w:pPr/>
      <w:r>
        <w:rPr>
          <w:lang w:val="hi_IN" w:bidi="hi_IN"/>
        </w:rPr>
      </w:r>
      <w:r>
        <w:rPr>
          <w:lang w:val="hi_IN" w:bidi="hi_IN"/>
        </w:rPr>
        <w:t>इसलिए लोगों ने शाऊल को वह समाचार बताया जो याबेश के लोग लाए थे। जब शाऊल ने यह समाचार सुना, तो परमेश्वर का आत्मा सामर्थ्य के साथ शाऊल में प्रवेश किया, और शाऊल बहुत क्रोधित हो गया।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गिबा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इसलिए शाऊल ने दो बैल लिए और उन्हें टुकड़े कर दिया। शाऊल ने दूतों को टुकड़े दिए, जिन्होंने इस्राएल के पूरे देश की यात्रा की। दूतों ने लोगों को टुकड़े दिखाए और कहा, “जो कोई शाऊल और शमूएल के साथ युद्ध में जाने से इनकार करता है, उसके बैलों के साथ ऐसा ही होगा!”</w:t>
      </w:r>
    </w:p>
    <w:p>
      <w:pPr/>
      <w:r>
        <w:rPr>
          <w:lang w:val="hi_IN" w:bidi="hi_IN"/>
        </w:rPr>
      </w:r>
      <w:r>
        <w:rPr>
          <w:lang w:val="hi_IN" w:bidi="hi_IN"/>
        </w:rPr>
        <w:t>जब लोगों ने ये वचन सुने और शाऊल में यहोवा की सामर्थ्य को देखा, तो यहोवा ने उन्हें भयभीत कर दिया। सभी लोग शाऊल की सेना में शामिल होने के लिए इकट्ठे 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शाऊल ने बेजेक में सेना को इकट्ठा किया। इस्राएल के 300,000 पुरुष और यहूदा के 30,000 पुरुष थे। शाऊल और उसके लोगों ने याबेश गिलाद के दूतों को यह संदेश दिया: "अपने नगर के अन्य लोगों को बताओ कि हम उन्हें कल दोपहर से पहले बचाएँगे।"</w:t>
      </w:r>
    </w:p>
    <w:p>
      <w:pPr/>
      <w:r>
        <w:rPr>
          <w:lang w:val="hi_IN" w:bidi="hi_IN"/>
        </w:rPr>
      </w:r>
      <w:r>
        <w:rPr>
          <w:lang w:val="hi_IN" w:bidi="hi_IN"/>
        </w:rPr>
        <w:t>याबेश के दूत घर लौटे और नगर के लोगों को संदेश दिया। तब लोग इस समाचार से आनन्दित हुए। याबेश के लोगों ने अम्मोनियों से कहा, “कल हम नगर से बाहर तुम्हारे पास आएँगे। फिर तू हमारे साथ जो चाहो कर लेना।”</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याबेश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उस रात, शाऊल ने अपने सैनिकों को तीन समूहों में विभाजित किया। तड़के उन लोगों ने अम्मोनियों के डेरे पर आक्रमण किया और वहाँ अम्मोनियों को मारना शुरू कर दिया। वे लोग दोपहर तक लड़ते रहे। बचे हुए अम्मोनी सैनिक सभी अलग-अलग दिशाओं में भाग गए ताकि अम्मोनियों में से दो भी एक साथ नहीं रहे।</w:t>
      </w:r>
    </w:p>
    <w:p>
      <w:pPr/>
      <w:r>
        <w:rPr>
          <w:lang w:val="hi_IN" w:bidi="hi_IN"/>
        </w:rPr>
      </w:r>
      <w:r>
        <w:rPr>
          <w:lang w:val="hi_IN" w:bidi="hi_IN"/>
        </w:rPr>
        <w:t>युद्ध के बाद, इस्राएली लोगों ने शमूएल से कहा, "हमें याद है कि कुछ लोग नहीं चाहते थे कि शाऊल इस्राएल पर राज्य करे। उन लोगों को हमारे पास ले आओ और हम उन्हें मार डालेंगे!"</w:t>
      </w:r>
    </w:p>
    <w:p>
      <w:pPr/>
      <w:r>
        <w:rPr>
          <w:lang w:val="hi_IN" w:bidi="hi_IN"/>
        </w:rPr>
      </w:r>
      <w:r>
        <w:rPr>
          <w:lang w:val="hi_IN" w:bidi="hi_IN"/>
        </w:rPr>
        <w:t>लेकिन शाऊल ने लोगों से कहा, "नहीं! आज तुम किसी इस्राएली को नहीं मारोगे, क्योंकि यह वह दिन है जब यहोवा ने हमें बचाया था।"</w:t>
      </w:r>
    </w:p>
    <w:p>
      <w:pPr/>
      <w:r>
        <w:rPr>
          <w:lang w:val="hi_IN" w:bidi="hi_IN"/>
        </w:rPr>
      </w:r>
      <w:r>
        <w:rPr>
          <w:lang w:val="hi_IN" w:bidi="hi_IN"/>
        </w:rPr>
        <w:t>फिर शमूएल ने लोगों से कहा, "आओ, हम गिलगाल जाएँ और एक बार फिर यह घोषणा करें कि शाऊल हमारा राजा है।"</w:t>
      </w:r>
    </w:p>
    <w:p>
      <w:pPr/>
      <w:r>
        <w:rPr>
          <w:lang w:val="hi_IN" w:bidi="hi_IN"/>
        </w:rPr>
      </w:r>
      <w:r>
        <w:rPr>
          <w:lang w:val="hi_IN" w:bidi="hi_IN"/>
        </w:rPr>
        <w:t>इसलिए सभी लोग गिलगाल गए। वहाँ यहोवा के सामने, लोगों ने शाऊल के राजा होने की पुष्टि की। वहाँ लोगों ने यहोवा को मेलबलियाँ चढ़ाईं। और इसलिए शाऊल और सभी इस्राएलियों ने बहुत आनन्ददायक उत्सव मनाया।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इस्राएली लोगों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11:1–15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नाहाश एक </w:t>
      </w:r>
      <w:r>
        <w:rPr>
          <w:b/>
          <w:lang w:val="hi_IN" w:bidi="hi_IN"/>
        </w:rPr>
        <w:t>अम्मोनी</w:t>
      </w:r>
      <w:r>
        <w:rPr>
          <w:lang w:val="hi_IN" w:bidi="hi_IN"/>
        </w:rPr>
        <w:t xml:space="preserve"> है। नाहाश आता है और अपनी सेना के साथ याबेश गिलाद पर आक्रमण करता है। अम्मोनी एक लोगों का समूह था जो इस्राएल के पूर्व में रहते थे।</w:t>
      </w:r>
    </w:p>
    <w:p>
      <w:pPr/>
      <w:r>
        <w:rPr>
          <w:lang w:val="hi_IN" w:bidi="hi_IN"/>
        </w:rPr>
      </w:r>
      <w:r>
        <w:rPr>
          <w:lang w:val="hi_IN" w:bidi="hi_IN"/>
        </w:rPr>
        <w:t>याबेश के लोग नाहाश से अपने साथ एक संधि या वाचा बाँधने के लिए कहते हैं। जब लोग एक वाचा बाँधते हैं, तो वे एक दूसरे से पवित्र वादा करते हैं जिसे वे तोड़ नहीं सकते। एक राजा या शासक उस दूसरे शासक या राज्य के साथ भी वाचा बाँध सकता था जो उससे कमज़ोर होता था। राजा इन दूसरे लोगों से कह सकता था, "मैं तुम्हारी रक्षा करूँगा, लेकिन तुम्हें मुझे भुगतान करना होगा," या "तुम्हें मेरे लिए काम करना होगा।" इन दूसरे लोगों को यह वादा करना पड़ता था कि वे वही करेंगे जो राजा चाहता था।</w:t>
      </w:r>
    </w:p>
    <w:p>
      <w:pPr/>
      <w:r>
        <w:rPr>
          <w:lang w:val="hi_IN" w:bidi="hi_IN"/>
        </w:rPr>
      </w:r>
      <w:r>
        <w:rPr>
          <w:lang w:val="hi_IN" w:bidi="hi_IN"/>
        </w:rPr>
        <w:t xml:space="preserve">यहाँ रुकें और समूह में चर्चा करें कि आप </w:t>
      </w:r>
      <w:r>
        <w:rPr>
          <w:b/>
          <w:lang w:val="hi_IN" w:bidi="hi_IN"/>
        </w:rPr>
        <w:t>संधि</w:t>
      </w:r>
      <w:r>
        <w:rPr>
          <w:lang w:val="hi_IN" w:bidi="hi_IN"/>
        </w:rPr>
        <w:t xml:space="preserve"> या </w:t>
      </w:r>
      <w:r>
        <w:rPr>
          <w:b/>
          <w:lang w:val="hi_IN" w:bidi="hi_IN"/>
        </w:rPr>
        <w:t>वाचा</w:t>
      </w:r>
      <w:r>
        <w:rPr>
          <w:lang w:val="hi_IN" w:bidi="hi_IN"/>
        </w:rPr>
        <w:t xml:space="preserve"> के लिए कौन‑सा शब्द या वाक्यांश उपयोग करेंगे। अधिक जानकारी के लिए मुख्य शब्दावली में वाचा देखें। देखें कि आपने पहले ही इस शब्द का अनुवाद कैसे किया है। इस ऑडियो को यहाँ रोकें।</w:t>
      </w:r>
    </w:p>
    <w:p>
      <w:pPr/>
      <w:r>
        <w:rPr>
          <w:lang w:val="hi_IN" w:bidi="hi_IN"/>
        </w:rPr>
      </w:r>
      <w:r>
        <w:rPr>
          <w:lang w:val="hi_IN" w:bidi="hi_IN"/>
        </w:rPr>
        <w:t xml:space="preserve">याबेश के </w:t>
      </w:r>
      <w:r>
        <w:rPr>
          <w:b/>
          <w:lang w:val="hi_IN" w:bidi="hi_IN"/>
        </w:rPr>
        <w:t>वृद्ध लोग</w:t>
      </w:r>
      <w:r>
        <w:rPr>
          <w:lang w:val="hi_IN" w:bidi="hi_IN"/>
        </w:rPr>
        <w:t xml:space="preserve"> सहायता माँगने के लिए दूतों को भेजने के लिए समय माँगते हैं। इस समय, एक वृद्ध आमतौर पर किसी परिवार या कुल का मुखिया होता था जिसका समुदाय में अधिकार होता था। वृद्ध लोगों के बारे में अधिक जानकारी के लिए, मुख्य शब्दावली को देखें। पुरनियों के लिए वही शब्द या वाक्यांश प्रयोग करें, जो आपने पिछले भागों में प्रयोग किया है। </w:t>
      </w:r>
    </w:p>
    <w:p>
      <w:pPr/>
      <w:r>
        <w:rPr>
          <w:lang w:val="hi_IN" w:bidi="hi_IN"/>
        </w:rPr>
      </w:r>
      <w:r>
        <w:rPr>
          <w:lang w:val="hi_IN" w:bidi="hi_IN"/>
        </w:rPr>
        <w:t xml:space="preserve">जब दूत गिबा में पहुँचते हैं, तो शाऊल अपने </w:t>
      </w:r>
      <w:r>
        <w:rPr>
          <w:b/>
          <w:lang w:val="hi_IN" w:bidi="hi_IN"/>
        </w:rPr>
        <w:t>बैलों</w:t>
      </w:r>
      <w:r>
        <w:rPr>
          <w:lang w:val="hi_IN" w:bidi="hi_IN"/>
        </w:rPr>
        <w:t xml:space="preserve"> के साथ मैदानों में होता है। बैल एक बड़ा पशु होता है जिसका उपयोग लोग हल खींचने और खेती में मदद करने के लिए करते थे। शाऊल दो बैलों के साथ काम कर रहा है, जिन्हें लोग कभी-कभी बैलों का </w:t>
      </w:r>
      <w:r>
        <w:rPr>
          <w:b/>
          <w:lang w:val="hi_IN" w:bidi="hi_IN"/>
        </w:rPr>
        <w:t>जूआ</w:t>
      </w:r>
      <w:r>
        <w:rPr>
          <w:lang w:val="hi_IN" w:bidi="hi_IN"/>
        </w:rPr>
        <w:t xml:space="preserve"> कहते हैं। जूआ लकड़ी का एक गला होता है, जिसमें दो छेद होते हैं। इसका उपयोग लोग दो बैलों या दो अन्य पशुओं को एक‑दूसरे से बाँधने के लिए करते थे, ताकि वे साथ‑साथ चलकर हल या गाड़ी खींच सकें। आप जूए के बजाय केवल "दो बैल" कह सकते हैं।</w:t>
      </w:r>
    </w:p>
    <w:p>
      <w:pPr/>
      <w:r>
        <w:rPr>
          <w:lang w:val="hi_IN" w:bidi="hi_IN"/>
        </w:rPr>
      </w:r>
      <w:r>
        <w:rPr>
          <w:lang w:val="hi_IN" w:bidi="hi_IN"/>
        </w:rPr>
        <w:t>यहाँ रुकें और आवश्यकता हो तो समूह में फिर से बैल की तस्वीर देखें। इस ऑडियो को यहाँ रोकें।</w:t>
      </w:r>
    </w:p>
    <w:p>
      <w:pPr/>
      <w:r>
        <w:rPr>
          <w:lang w:val="hi_IN" w:bidi="hi_IN"/>
        </w:rPr>
      </w:r>
      <w:r>
        <w:rPr>
          <w:lang w:val="hi_IN" w:bidi="hi_IN"/>
        </w:rPr>
        <w:t xml:space="preserve">जब शाऊल अम्मोनी सेना के बारे में सुनता है, तो </w:t>
      </w:r>
      <w:r>
        <w:rPr>
          <w:b/>
          <w:lang w:val="hi_IN" w:bidi="hi_IN"/>
        </w:rPr>
        <w:t>परमेश्वर का आत्मा</w:t>
      </w:r>
      <w:r>
        <w:rPr>
          <w:lang w:val="hi_IN" w:bidi="hi_IN"/>
        </w:rPr>
        <w:t xml:space="preserve"> फिर से शाऊल के पास आता है। परमेश्वर का आत्मा, या यहोवा का आत्मा, वह सामर्थ्य है जो परमेश्वर से आता है। जब परमेश्वर का आत्मा किसी व्यक्ति पर आता है, तो उस व्यक्ति को एक विशेष सामर्थ्य या क्षमता प्राप्त होती है। इसका अर्थ शारीरिक शक्ति, विशेष बुद्धि, या परमेश्वर क्या चाहता है इसकी स्पष्ट समझ हो सकती है। परमेश्वर के आत्मा के बारे में अधिक जानकारी के लिए मुख्य शब्दावली में पवित्र आत्मा देखें। हालाँकि ये एक ही सामर्थ्य हैं, फिर भी आपको "परमेश्वर का आत्मा" का अनुवाद पवित्र आत्मा के रूप में नहीं करना चाहिए। परमेश्वर के आत्मा के लिए उसी शब्द या वाक्यांश का उपयोग करें जिसका उपयोग आपने पिछले भागों में किया है।</w:t>
      </w:r>
    </w:p>
    <w:p>
      <w:pPr/>
      <w:r>
        <w:rPr>
          <w:lang w:val="hi_IN" w:bidi="hi_IN"/>
        </w:rPr>
      </w:r>
      <w:r>
        <w:rPr>
          <w:lang w:val="hi_IN" w:bidi="hi_IN"/>
        </w:rPr>
        <w:t xml:space="preserve">यहाँ, कहानीकार </w:t>
      </w:r>
      <w:r>
        <w:rPr>
          <w:b/>
          <w:lang w:val="hi_IN" w:bidi="hi_IN"/>
        </w:rPr>
        <w:t>परमेश्वर</w:t>
      </w:r>
      <w:r>
        <w:rPr>
          <w:lang w:val="hi_IN" w:bidi="hi_IN"/>
        </w:rPr>
        <w:t xml:space="preserve"> के लिए अधिक सामान्य शब्द का उपयोग करता है, न कि परमेश्वर के व्यक्तिगत नाम, यहोवा का। परमेश्वर के बारे में अधिक जानकारी के लिए, मुख्य शब्दावली देखें। परमेश्वर के लिए उसी शब्द या वाक्यांश का उपयोग करें जिसका उपयोग आपने पिछले भागों में किया था।</w:t>
      </w:r>
    </w:p>
    <w:p>
      <w:pPr/>
      <w:r>
        <w:rPr>
          <w:lang w:val="hi_IN" w:bidi="hi_IN"/>
        </w:rPr>
      </w:r>
      <w:r>
        <w:rPr>
          <w:lang w:val="hi_IN" w:bidi="hi_IN"/>
        </w:rPr>
        <w:t xml:space="preserve">फिर कहानीकार कहता है कि </w:t>
      </w:r>
      <w:r>
        <w:rPr>
          <w:b/>
          <w:lang w:val="hi_IN" w:bidi="hi_IN"/>
        </w:rPr>
        <w:t>यहोवा</w:t>
      </w:r>
      <w:r>
        <w:rPr>
          <w:lang w:val="hi_IN" w:bidi="hi_IN"/>
        </w:rPr>
        <w:t xml:space="preserve"> लोगों को शाऊल से डरने और जल्दी से इकट्ठा होने के लिए प्रेरित करता है। यहोवा परमेश्वर का वास्तविक नाम है।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जब लोग एक सेना के रूप में इकट्ठे होते हैं, तो 300,000 लोग </w:t>
      </w:r>
      <w:r>
        <w:rPr>
          <w:b/>
          <w:lang w:val="hi_IN" w:bidi="hi_IN"/>
        </w:rPr>
        <w:t>इस्राएल</w:t>
      </w:r>
      <w:r>
        <w:rPr>
          <w:lang w:val="hi_IN" w:bidi="hi_IN"/>
        </w:rPr>
        <w:t xml:space="preserve"> से आते हैं और 30,000 लोग </w:t>
      </w:r>
      <w:r>
        <w:rPr>
          <w:b/>
          <w:lang w:val="hi_IN" w:bidi="hi_IN"/>
        </w:rPr>
        <w:t>यहूदा</w:t>
      </w:r>
      <w:r>
        <w:rPr>
          <w:lang w:val="hi_IN" w:bidi="hi_IN"/>
        </w:rPr>
        <w:t xml:space="preserve"> से आते हैं। कभी-कभी इस्राएल शब्द का अर्थ केवल इस्राएल देश का उत्तरी भाग होता है, जबकि यहूदा का अर्थ देश का दक्षिणी भाग होता है। इस्राएल के बारे में अधिक जानकारी के लिए, मुख्य शब्दावली देखें। इस्राएल और यहूदा के लिए वही शब्द या वाक्यांश उपयोग करें जो आपने पिछले भागों में उपयोग किए हैं।</w:t>
      </w:r>
    </w:p>
    <w:p>
      <w:pPr/>
      <w:r>
        <w:rPr>
          <w:lang w:val="hi_IN" w:bidi="hi_IN"/>
        </w:rPr>
      </w:r>
      <w:r>
        <w:rPr>
          <w:lang w:val="hi_IN" w:bidi="hi_IN"/>
        </w:rPr>
        <w:t>शाऊल और उसकी सेना ने अम्मोनियों पर सुबह के पहर या अंतिम पहर के समय हमला किया। पहर समय की वह अवधि होती है जिसके दौरान कोई व्यक्ति खतरे या परेशानी के लिए सावधान रहता है, आमतौर पर रात के दौरान। उस समय रात में तीन पहर होते थे, और अंतिम पहर लगभग रात 2 बजे से सुबह 6 बजे तक होता था, यानी सूर्योदय से ठीक पहले।</w:t>
      </w:r>
    </w:p>
    <w:p>
      <w:pPr/>
      <w:r>
        <w:rPr>
          <w:lang w:val="hi_IN" w:bidi="hi_IN"/>
        </w:rPr>
      </w:r>
      <w:r>
        <w:rPr>
          <w:lang w:val="hi_IN" w:bidi="hi_IN"/>
        </w:rPr>
        <w:t xml:space="preserve">यहाँ रुकें और समूह में चर्चा करें कि </w:t>
      </w:r>
      <w:r>
        <w:rPr>
          <w:b/>
          <w:lang w:val="hi_IN" w:bidi="hi_IN"/>
        </w:rPr>
        <w:t>पहर</w:t>
      </w:r>
      <w:r>
        <w:rPr>
          <w:lang w:val="hi_IN" w:bidi="hi_IN"/>
        </w:rPr>
        <w:t xml:space="preserve"> के लिए आप कौन‑सा शब्द या वाक्यांश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शमूएल लोगों से कहता है कि उन्हें गिलगाल जाना चाहिए और यह घोषणा करनी चाहिए या फिर से पुष्टि करनी चाहिए कि शाऊल उनका </w:t>
      </w:r>
      <w:r>
        <w:rPr>
          <w:b/>
          <w:lang w:val="hi_IN" w:bidi="hi_IN"/>
        </w:rPr>
        <w:t>राजा</w:t>
      </w:r>
      <w:r>
        <w:rPr>
          <w:lang w:val="hi_IN" w:bidi="hi_IN"/>
        </w:rPr>
        <w:t xml:space="preserve"> है। राजा वह व्यक्ति था जो किसी शहर या क्षेत्र पर शासन करता था। राजा के बारे में अधिक जानकारी के लिए, मुख्य शब्दावली देखें। राजा के लिए उसी शब्द या वाक्यांश का उपयोग करें जिसका उपयोग आपने पिछले भागों में किया था। </w:t>
      </w:r>
    </w:p>
    <w:p>
      <w:pPr/>
      <w:r>
        <w:rPr>
          <w:lang w:val="hi_IN" w:bidi="hi_IN"/>
        </w:rPr>
      </w:r>
      <w:r>
        <w:rPr>
          <w:lang w:val="hi_IN" w:bidi="hi_IN"/>
        </w:rPr>
        <w:t xml:space="preserve">गिलगाल में रहते हुए, लोग यहोवा को </w:t>
      </w:r>
      <w:r>
        <w:rPr>
          <w:b/>
          <w:lang w:val="hi_IN" w:bidi="hi_IN"/>
        </w:rPr>
        <w:t>मेलबलि</w:t>
      </w:r>
      <w:r>
        <w:rPr>
          <w:lang w:val="hi_IN" w:bidi="hi_IN"/>
        </w:rPr>
        <w:t xml:space="preserve"> चढ़ाते हैं। मेलबलि, जिसे लोग शांति बलि भी कहते थे, वह भेंट है जिसे लोग किसी के साथ शांति बहाल करने और परमेश्वर और लोगों के साथ संगति का उत्सव मनाने के लिए परमेश्वर के पास लाते थे। बलिदानों के बारे में अधिक जानकारी के लिए, मुख्य शब्दावली देखें। मेलबलि या संगति बलि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12:1–17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12:1–17 को सुनें और अपने मन में रखें।</w:t>
      </w:r>
    </w:p>
    <w:p>
      <w:pPr/>
      <w:r>
        <w:rPr>
          <w:lang w:val="hi_IN" w:bidi="hi_IN"/>
        </w:rPr>
      </w:r>
      <w:r>
        <w:rPr>
          <w:lang w:val="hi_IN" w:bidi="hi_IN"/>
        </w:rPr>
        <w:t>यदि सम्भव हो, तो 1 शमूएल 12:1–17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12:1–17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शमूएल लोगों से उनकी अगुवाई की भूमिका के अंत में बात करता है, क्योंकि अब शाऊल राजा है। शमूएल लोगों को याद दिलाता है कि शमूएल ने उनकी अगुवाई कैसे की है। फिर शमूएल लोगों को उनके इतिहास की याद दिलाता है और यह कि वे यहोवा का अनुसरण करने में वैसे असफल रहे जैसा उन्हें करना चाहिए था। शमूएल लोगों से आग्रह करता है कि वे अब अलग तरीके से व्यवहार करें और यहोवा का अनुसरण करें। फिर शमूएल यहोवा से यहोवा की सामर्थ्य का चिन्ह देने के लिए कहता है, ताकि यह दिखाया जा सके कि यहोवा शमूएल के वचनों को सुन रहा है और उनकी पुष्टि कर रहा है।</w:t>
      </w:r>
    </w:p>
    <w:p>
      <w:pPr/>
      <w:r>
        <w:rPr>
          <w:lang w:val="hi_IN" w:bidi="hi_IN"/>
        </w:rPr>
      </w:r>
      <w:r>
        <w:rPr>
          <w:lang w:val="hi_IN" w:bidi="hi_IN"/>
        </w:rPr>
        <w:t>इस भाग में, शमूएल अपने भाषण की शुरुआत लोगों को यह याद दिलाता है कि शमूएल ने अपने लंबे समय के दौरान अगुवे के रूप में कैसे व्यवहार किया था। शमूएल ने राजा के लिए लोगों के अनुरोध को सुना और वही किया जो लोगों ने कहा था। शमूएल लोगों के राजा, शाऊल, की ओर संकेत करता है, जो अब इस्राएल की अगुवाई करेगा। इसके बाद शमूएल अपनी आयु की ओर ध्यान दिलाता है। शमूएल बूढ़ा हो गया है, उसके बाल सफेद रंग के हैं, और लोग शमूएल के वयस्क पुत्रों को देख सकते हैं, जो लोगों के बीच हैं और उन्होंने लोगों की सेवा भी की है या उनकी अगुवाई भी की है। शमूएल ने बचपन में ही अगुवाई करना शुरू किया था और आज तक या इस समय तक अगुवाई करता आ रहा है। शमूएल अपनी उम्र पर जोर देता है ताकि यह दिखाया जा सके कि शमूएल कितने समय से इस्राएल की अगुवाई कर रहा है।</w:t>
      </w:r>
    </w:p>
    <w:p>
      <w:pPr/>
      <w:r>
        <w:rPr>
          <w:lang w:val="hi_IN" w:bidi="hi_IN"/>
        </w:rPr>
      </w:r>
      <w:r>
        <w:rPr>
          <w:lang w:val="hi_IN" w:bidi="hi_IN"/>
        </w:rPr>
        <w:t>यहाँ रुकें और इस प्रश्न पर समूह में चर्चा करें: आपकी संस्कृति में, आप कैसे दिखाएँगे या बताएँगे कि कोई व्यक्ति बहुत लंबे समय तक जीवित रहा है? आप उस व्यक्ति के दिखने या उसके किए हुए कामों के बारे में कौन‑सी बातें बताएँगे? इस ऑडियो को यहाँ रोकें।</w:t>
      </w:r>
    </w:p>
    <w:p>
      <w:pPr/>
      <w:r>
        <w:rPr>
          <w:lang w:val="hi_IN" w:bidi="hi_IN"/>
        </w:rPr>
      </w:r>
      <w:r>
        <w:rPr>
          <w:lang w:val="hi_IN" w:bidi="hi_IN"/>
        </w:rPr>
        <w:t>अब शमूएल लोगों से कहता है कि वे उसकी अगुवाई के कार्यों को देखें और मानें कि उसने किसी भी प्रकार से लोगों के साथ बुरा व्यवहार नहीं किया है। शमूएल कहता है, "मैं यहाँ हूँ।" शमूएल अपने कार्यों के परिणामों से नहीं छिपेगा। शमूएल लोगों से कहता है कि वे उसके बारे में गवाही दें या उसका न्याय करें, और यदि कोई शिकायत हो तो उसे प्रस्तुत करें—जबकि यहोवा और यहोवा का अभिषिक्त, चुना हुआ राजा, सुन रहे हैं।</w:t>
      </w:r>
    </w:p>
    <w:p>
      <w:pPr/>
      <w:r>
        <w:rPr>
          <w:lang w:val="hi_IN" w:bidi="hi_IN"/>
        </w:rPr>
      </w:r>
      <w:r>
        <w:rPr>
          <w:lang w:val="hi_IN" w:bidi="hi_IN"/>
        </w:rPr>
        <w:t>शमूएल पाँच प्रश्न पूछता है। पहले, शमूएल लोगों से पूछता है कि क्या वे किसी ऐसे व्यक्ति को जानते हैं जिसका बैल या गदहा शमूएल ने लिया हो या चुराया हो। बैल गाय के समान एक खेत का पशु है, और गदहा एक छोटे घोड़े के समान है। शमूएल पूछता है कि क्या उसने किसी को धोखा दिया है या छल किया है ताकि शमूएल उस व्यक्ति से कुछ ले सके। शमूएल पूछता है कि क्या उसने किसी के साथ बुरा व्यवहार किया है। शमूएल पूछता है कि क्या उसने कोई अनुचित न्याय करने के लिए कोई रिश्वत या उपहार लिया है। शमूएल कहता है कि यदि इस्राएली किसी ऐसे व्यक्ति को दिखा सकें जिसके साथ शमूएल ने बुरा व्यवहार किया हो, तो शमूएल ने जो कुछ भी लिया है उसे शमूएल वापस कर देगा और न्याय करेगा।</w:t>
      </w:r>
    </w:p>
    <w:p>
      <w:pPr/>
      <w:r>
        <w:rPr>
          <w:lang w:val="hi_IN" w:bidi="hi_IN"/>
        </w:rPr>
      </w:r>
      <w:r>
        <w:rPr>
          <w:lang w:val="hi_IN" w:bidi="hi_IN"/>
        </w:rPr>
        <w:t>यहाँ रुकें और समूह के रूप में गदहे और बैल के चित्रों को देखें। इस ऑडियो को यहाँ रोकें।</w:t>
      </w:r>
    </w:p>
    <w:p>
      <w:pPr/>
      <w:r>
        <w:rPr>
          <w:lang w:val="hi_IN" w:bidi="hi_IN"/>
        </w:rPr>
      </w:r>
      <w:r>
        <w:rPr>
          <w:lang w:val="hi_IN" w:bidi="hi_IN"/>
        </w:rPr>
        <w:t>शमूएल यह उम्मीद नहीं कर रहा है कि लोग किसी ऐसे व्यक्ति का नाम बताएँगे जिसका बैल या गदहा शमूएल ने लिया हो। इसके बजाय, शमूएल यह बताता है कि लोग किसी का नाम नहीं बता सकते। शमूएल ऐसा इस बात पर ज़ोर देने के लिए करता है कि उसने कभी भी किसी भी तरीके से किसी भी व्यक्ति के प्रति अनुचित व्यवहार नहीं किया है। और लोग सहमत हैं। लोग कहते हैं कि शमूएल ने उनके अगुवे के रूप में निष्पक्ष व्यवहार किया है।</w:t>
      </w:r>
    </w:p>
    <w:p>
      <w:pPr/>
      <w:r>
        <w:rPr>
          <w:lang w:val="hi_IN" w:bidi="hi_IN"/>
        </w:rPr>
      </w:r>
      <w:r>
        <w:rPr>
          <w:lang w:val="hi_IN" w:bidi="hi_IN"/>
        </w:rPr>
        <w:t>फिर शमूएल कहता है कि यहोवा और उसका चुना हुआ राजा उस बात के गवाह हैं जिस पर लोग सहमत हो गए हैं। गवाह वह व्यक्ति होता है जो हो रही घटनाओं को देखता या सुनता है और इस तथ्य की गवाही देने में सक्षम होता है कि वह घटना हुई है। फिर से, लोग सहमत होते हैं। शमूएल लोगों को याद दिलाता है कि यहोवा कितना भरोसेमंद और विश्वासयोग्य है, क्योंकि यही यहोवा था जिसने मूसा और हारून को उनके पूर्वजों का अगुवा नियुक्त किया था। यहोवा ही था जो लोगों के पूर्वजों को मिस्र से बाहर लाया।</w:t>
      </w:r>
    </w:p>
    <w:p>
      <w:pPr/>
      <w:r>
        <w:rPr>
          <w:lang w:val="hi_IN" w:bidi="hi_IN"/>
        </w:rPr>
      </w:r>
      <w:r>
        <w:rPr>
          <w:lang w:val="hi_IN" w:bidi="hi_IN"/>
        </w:rPr>
        <w:t>शमूएल ऐसे बोल रहा है जैसे वे किसी न्यायिक मामले में न्यायी के सामने खड़े हों। शमूएल इस्राएलियों से कहता है कि वे यहाँ खड़े हों, जिस तरह से एक आरोपी व्यक्ति किसी न्यायी के सामने खड़ा होता है। सबसे पहले, शमूएल लोगों को यहोवा के सभी धर्मी कार्यों या उन अच्छे कामों की याद दिलाएगा जो यहोवा ने पहले लोगों के लिए किए हैं। फिर शमूएल यह दिखाएगा कि लोगों का राजा माँगना कैसे गलत था, क्योंकि लोग ऐसा व्यवहार कर रहे थे मानो यहोवा और यहोवा के धर्ममय कार्य उनके लिए पर्याप्त नहीं थे।</w:t>
      </w:r>
    </w:p>
    <w:p>
      <w:pPr/>
      <w:r>
        <w:rPr>
          <w:lang w:val="hi_IN" w:bidi="hi_IN"/>
        </w:rPr>
      </w:r>
      <w:r>
        <w:rPr>
          <w:lang w:val="hi_IN" w:bidi="hi_IN"/>
        </w:rPr>
        <w:t>शमूएल लोगों को याद दिलाना शुरू करता है कि यहोवा ने इस्राएलियों को मिस्र से कैसे निकाला। जब शमूएल कहता है कि याकूब मिस्र गया, तो उसका मतलब याकूब और उसका परिवार है, जिनके वंशज आगे चलकर इस्राएल के लोग बने। जब इस्राएली दास थे और उन्होंने मदद के लिए यहोवा को पुकारा, तो यहोवा ने मूसा और हारून को भेजा ताकि वे इस्राएलियों को मिस्र से निकालकर उस देश में ले जाएँ जहाँ लोग अब रहते हैं।</w:t>
      </w:r>
    </w:p>
    <w:p>
      <w:pPr/>
      <w:r>
        <w:rPr>
          <w:lang w:val="hi_IN" w:bidi="hi_IN"/>
        </w:rPr>
      </w:r>
      <w:r>
        <w:rPr>
          <w:lang w:val="hi_IN" w:bidi="hi_IN"/>
        </w:rPr>
        <w:t>बार-बार, इस्राएली अपने परमेश्वर यहोवा को भूल जाते थे। इसका अर्थ है कि इस्राएलियों ने यहोवा को अनदेखा कर दिया या केवल यहोवा की उपासना करना छोड़ दिया। इसलिए यहोवा ने इस्राएल के शत्रुओं को इस्राएलियों पर विजय प्राप्त करने या अत्याचार करने की अनुमति दी। इन शत्रुओं में से एक सीसरा था, जो हासोर नगर के सैनिकों का सेनापति था। अन्य जातियाँ—जैसे पलिश्ती और मोआब के लोग अपने राजा सहित—इस्राएलियों के पूर्वजों को भी हराया। हर बार, इस्राएली यह स्वीकार करते थे कि उन्होंने यहोवा के बजाय बाल और अश्तोरेत जैसे झूठे देवताओं की मूर्तियों की उपासना करके पाप किया था। जब लोगों ने यहोवा से सहायता माँगी, तब यहोवा ने लोगों के पास यरूब्बाल जैसे अगुवे भेजे, जिसका नाम गिदोन भी है। यहोवा ने बाराक, यिप्तह और शमूएल को भी भेजा। कुछ संस्करण बाराक के बजाय "बदान" कहते हैं, लेकिन शमूएल शायद बाराक का उल्लेख कर रहा है। हर बार, यहोवा ने लोगों को बचा लिया ताकि वे सुरक्षा के साथ रह सकें।</w:t>
      </w:r>
    </w:p>
    <w:p>
      <w:pPr/>
      <w:r>
        <w:rPr>
          <w:lang w:val="hi_IN" w:bidi="hi_IN"/>
        </w:rPr>
      </w:r>
      <w:r>
        <w:rPr>
          <w:lang w:val="hi_IN" w:bidi="hi_IN"/>
        </w:rPr>
        <w:t>परन्तु जब लोगों ने सुना कि अम्मोनियों का राजा नाहाश आक्रमण करने की तैयारी कर रहा था, तो इस्राएलियों ने सहायता के लिए यहोवा पर भरोसा नहीं किया। इस्राएलियों ने एक मानवीय राजा माँगा, भले ही यहोवा उनका राजा था। परन्तु यहोवा ने फिर भी इस्राएलियों के अनुरोध को सुना और उन्हें एक राजा दिया, जो अब यहाँ लोगों के सामने है। शमूएल इस बात पर ज़ोर देता है कि यहोवा ही वह था जिसने इस्राएलियों के राजा को चुना था।</w:t>
      </w:r>
    </w:p>
    <w:p>
      <w:pPr/>
      <w:r>
        <w:rPr>
          <w:lang w:val="hi_IN" w:bidi="hi_IN"/>
        </w:rPr>
      </w:r>
      <w:r>
        <w:rPr>
          <w:lang w:val="hi_IN" w:bidi="hi_IN"/>
        </w:rPr>
        <w:t>इस्राएलियों का भविष्य इस बात पर निर्भर करेगा कि अब से इस्राएली कैसा व्यवहार करते हैं। लोग यहोवा का भय मान सकते हैं, और उसकी सेवा करके, उसकी आज्ञा मानकर, और उसके अधिकार को अस्वीकार न करके यहोवा का आदर और सम्मान कर सकते हैं। यदि लोग और राजा दोनों यहोवा का अनुसरण करें और यहोवा को अपनी अगुवाई करने दें, तो लोगों का भविष्य अच्छा होगा। हालाँकि, यदि लोग यहोवा की आज्ञा नहीं मानते हैं और इसके बजाय उसकी आज्ञाओं के विरुद्ध विद्रोह करते हैं, तो यहोवा उन लोगों के साथ वैसा ही व्यवहार करेगा जैसा उसने उनके उन पूर्वजों के साथ किया था जिन्होंने विद्रोह किया था। यहोवा इस्राएलियों के शत्रुओं को इस्राएलियों को पराजित करने की अनुमति देगा।</w:t>
      </w:r>
    </w:p>
    <w:p>
      <w:pPr/>
      <w:r>
        <w:rPr>
          <w:lang w:val="hi_IN" w:bidi="hi_IN"/>
        </w:rPr>
      </w:r>
      <w:r>
        <w:rPr>
          <w:lang w:val="hi_IN" w:bidi="hi_IN"/>
        </w:rPr>
        <w:t>फिर से, शमूएल इस्राएलियों से कहता है कि वे शांत खड़े हो जाएँ और ध्यान दें, इस बार यहोवा को कुछ अद्भुत करते हुए देखें। शमूएल बताता है कि यह गेहूँ की कटाई का समय है, जो सूखे के मौसम में होता है, जब बारिश नहीं होती है। शमूएल प्रार्थना करेगा और यहोवा से बारिश और गर्जन भेजने की विनती करेगा। जब यहोवा ऐसा करेगा, तो यह लोगों को दिखाएगा कि यहोवा शमूएल की उस बात से सहमत था जो शमूएल ने उनसे कही थी: कि लोगों ने राजा माँगकर कुछ बुरा या गलत काम किया था।</w:t>
      </w:r>
    </w:p>
    <w:p>
      <w:pPr/>
      <w:r>
        <w:rPr>
          <w:lang w:val="hi_IN" w:bidi="hi_IN"/>
        </w:rPr>
      </w:r>
      <w:r>
        <w:rPr>
          <w:lang w:val="hi_IN" w:bidi="hi_IN"/>
        </w:rPr>
        <w:t>यहाँ रुकें और इस प्रश्न पर समूह में चर्चा करें: उस समय की कोई कहानी सुनाएँ जब किसी अगुवे ने अपने लोगों को डाँटा हो या उन्हें बताया हो कि उन्होंने कुछ गलत किया है। अगुवे ने कैसे दिखाया कि लोगों के लिए यह समझना महत्वपूर्ण था कि उन्होंने क्या किया था?</w:t>
      </w:r>
      <w:r>
        <w:rPr>
          <w:lang w:val="hi_IN" w:bidi="hi_IN"/>
        </w:rPr>
      </w:r>
    </w:p>
    <w:p>
      <w:pPr>
        <w:pStyle w:val="Heading3"/>
      </w:pPr>
      <w:r>
        <w:rPr>
          <w:lang w:val="hi_IN" w:bidi="hi_IN"/>
        </w:rPr>
        <w:t>घटनाओं को समझाना</w:t>
      </w:r>
    </w:p>
    <w:p>
      <w:pPr/>
      <w:r>
        <w:rPr>
          <w:lang w:val="hi_IN" w:bidi="hi_IN"/>
        </w:rPr>
      </w:r>
      <w:r>
        <w:rPr>
          <w:lang w:val="hi_IN" w:bidi="hi_IN"/>
        </w:rPr>
        <w:t>1 शमूएल 12:1–17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शमूएल लोगों से बात करता है और कहता है कि उनके अगुवे के रूप में उसका समय समाप्त हो गया है। शमूएल लोगों से कहता है कि वे शमूएल को बताएँ कि क्या उसने कभी अनुचित व्यवहार किया है। लोग घोषणा करते हैं कि शमूएल ने उनके साथ किसी भी तरह से बुरा व्यवहार नहीं किया है। शमूएल कहता है कि यहोवा और यहोवा का अभिषिक्त उन सभी बातों के गवाह हैं जो शमूएल कह रहा है। लोग सहमत होते हैं।</w:t>
      </w:r>
    </w:p>
    <w:p>
      <w:pPr/>
      <w:r>
        <w:rPr>
          <w:lang w:val="hi_IN" w:bidi="hi_IN"/>
        </w:rPr>
      </w:r>
      <w:r>
        <w:rPr>
          <w:b/>
          <w:lang w:val="hi_IN" w:bidi="hi_IN"/>
        </w:rPr>
        <w:t>दूसरे दृश्य में:</w:t>
      </w:r>
      <w:r>
        <w:rPr>
          <w:lang w:val="hi_IN" w:bidi="hi_IN"/>
        </w:rPr>
        <w:t xml:space="preserve"> शमूएल लोगों को उन सभी अच्छे कामों की याद दिलाता है जो यहोवा ने पहले उनके लिए किए हैं। शमूएल कहता है कि जब लोगों ने राजा माँगा, तब उन्होंने यहोवा को अस्वीकार कर दिया, और यह गलत था।</w:t>
      </w:r>
    </w:p>
    <w:p>
      <w:pPr/>
      <w:r>
        <w:rPr>
          <w:lang w:val="hi_IN" w:bidi="hi_IN"/>
        </w:rPr>
      </w:r>
      <w:r>
        <w:rPr>
          <w:b/>
          <w:lang w:val="hi_IN" w:bidi="hi_IN"/>
        </w:rPr>
        <w:t>तीसरे दृश्य में:</w:t>
      </w:r>
      <w:r>
        <w:rPr>
          <w:lang w:val="hi_IN" w:bidi="hi_IN"/>
        </w:rPr>
        <w:t xml:space="preserve"> शमूएल समझाता है कि इस्राएलियों का भविष्य इस बात पर निर्भर करता है कि वे उस समय से यहोवा का अनुसरण करते हैं या फिर यहोवा के विरुद्ध विद्रोह करते हैं।</w:t>
      </w:r>
    </w:p>
    <w:p>
      <w:pPr/>
      <w:r>
        <w:rPr>
          <w:lang w:val="hi_IN" w:bidi="hi_IN"/>
        </w:rPr>
      </w:r>
      <w:r>
        <w:rPr>
          <w:b/>
          <w:lang w:val="hi_IN" w:bidi="hi_IN"/>
        </w:rPr>
        <w:t>चौथे दृश्य में:</w:t>
      </w:r>
      <w:r>
        <w:rPr>
          <w:lang w:val="hi_IN" w:bidi="hi_IN"/>
        </w:rPr>
        <w:t xml:space="preserve"> शमूएल घोषणा करता है कि वह यहोवा से प्रार्थना करेगा कि वह बारिश भेजे, ताकि लोगों को पता चले कि यहोवा शमूएल की कही बातों से सहमत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यहोवा का अभिषिक्त राजा, शाऊल</w:t>
      </w:r>
    </w:p>
    <w:p>
      <w:pPr>
        <w:pStyle w:val="ListBullet"/>
        <w:spacing w:line="240" w:lineRule="auto"/>
        <w:ind w:left="720"/>
      </w:pPr>
      <w:r>
        <w:rPr>
          <w:lang w:val="hi_IN" w:bidi="hi_IN"/>
        </w:rPr>
      </w:r>
      <w:r>
        <w:rPr>
          <w:lang w:val="hi_IN" w:bidi="hi_IN"/>
        </w:rPr>
        <w:t>शमूएल के पुत्र</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इस्राएलियों के शत्रु: सीसरा, पलिश्ती, मोआब का राजा और उसके लोग</w:t>
      </w:r>
    </w:p>
    <w:p>
      <w:pPr>
        <w:pStyle w:val="ListBullet"/>
        <w:spacing w:line="240" w:lineRule="auto"/>
        <w:ind w:left="720"/>
      </w:pPr>
      <w:r>
        <w:rPr>
          <w:lang w:val="hi_IN" w:bidi="hi_IN"/>
        </w:rPr>
      </w:r>
      <w:r>
        <w:rPr>
          <w:lang w:val="hi_IN" w:bidi="hi_IN"/>
        </w:rPr>
        <w:t>इस्राएल के अगुवे: गिदोन, बाराक और यिप्तह</w:t>
      </w:r>
    </w:p>
    <w:p>
      <w:pPr>
        <w:pStyle w:val="ListBullet"/>
        <w:spacing w:line="240" w:lineRule="auto"/>
        <w:ind w:left="720"/>
      </w:pPr>
      <w:r>
        <w:rPr>
          <w:lang w:val="hi_IN" w:bidi="hi_IN"/>
        </w:rPr>
      </w:r>
      <w:r>
        <w:rPr>
          <w:lang w:val="hi_IN" w:bidi="hi_IN"/>
        </w:rPr>
        <w:t>और नाहाश, अम्मोनियों का राजा</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शमूएल उन इस्राएली लोगों से बात करता है जो इकट्ठे हुए हैं। यह गिलगाल में हो सकता है, पिछले भाग के ठीक बाद जब लोगों ने शाऊल को राजा के रूप में पुष्टि की थी, या यह किसी अन्य सभा में हो सकता है। शमूएल इस तरह बात करता है जैसे वह और लोग किसी न्यायी के सामने मुकदमे में खड़े हों। शमूएल सबसे पहले लोगों को आमंत्रित करता है कि यदि उसने कुछ गलत किया है, तो वे उसके विरुद्ध कोई आरोप या शिकायत लाएँ। लोग ऐसा नहीं करते, जो दिखाता है कि शमूएल एक भरोसेमंद व्यक्ति है जिसकी बातें विश्वसनीय हैं। इसके बाद, शमूएल गवाहों की ओर इशारा करता है, अर्थात् यहोवा और शाऊल। फिर शमूएल इस्राएलियों पर गलत तरीके से व्यवहार करने का आरोप लगाता है। शमूएल लोगों के सामने दो विकल्प पेश करता है, और फिर यहोवा से शमूएल की कही हुई हर बात की पुष्टि करने के लिए कहता है।</w:t>
      </w:r>
    </w:p>
    <w:p>
      <w:pPr/>
      <w:r>
        <w:rPr>
          <w:lang w:val="hi_IN" w:bidi="hi_IN"/>
        </w:rPr>
      </w:r>
      <w:r>
        <w:rPr>
          <w:lang w:val="hi_IN" w:bidi="hi_IN"/>
        </w:rPr>
        <w:t>यहाँ रुकें और समूह में इस प्रश्न पर चर्चा करें: आपकी संस्कृति में, जब आपको किसी दूसरे व्यक्ति के साथ कोई शिकायत या समस्या होती है, और आपको किसी न्यायी के सामने जाना पड़ता है, तो उस प्रक्रिया के लिए कौन-से चरण होते हैं? वहाँ किस प्रकार के लोग होने चाहिए? आपको कौन‑सा प्रमाण या सबूत देना चाहिए? इस ऑडियो को यहाँ रोकें।</w:t>
      </w:r>
    </w:p>
    <w:p>
      <w:pPr/>
      <w:r>
        <w:rPr>
          <w:lang w:val="hi_IN" w:bidi="hi_IN"/>
        </w:rPr>
      </w:r>
      <w:r>
        <w:rPr>
          <w:lang w:val="hi_IN" w:bidi="hi_IN"/>
        </w:rPr>
        <w:t>पहले दृश्य में, शमूएल अपने भाषण की शुरुआत एक अगुवे के रूप में शमूएल के समय की लंबाई और उसके अंत का उल्लेख करके करता है। अगुवाई करते समय शमूएल ने लोगों के नए राजा के अनुरोध को सुना, और फिर राजा नियुक्त करने के लिए यहोवा के निर्देशों का पालन किया। शमूएल इस राजा की ओर संकेत करता है, जो यहाँ सुन रहा है। शमूएल कई वर्षों तक इस्राएलियों की अगुवाई करता रहा है, जब वह युवा था तब से लेकर आज तक या इस समय तक। अब शमूएल बूढ़ा हो गया है, उसके बाल सफेद हैं और उसके वयस्क पुत्र भी यहाँ सुन रहे हैं।</w:t>
      </w:r>
    </w:p>
    <w:p>
      <w:pPr/>
      <w:r>
        <w:rPr>
          <w:lang w:val="hi_IN" w:bidi="hi_IN"/>
        </w:rPr>
      </w:r>
      <w:r>
        <w:rPr>
          <w:lang w:val="hi_IN" w:bidi="hi_IN"/>
        </w:rPr>
        <w:t>फिर शमूएल लोगों से शमूएल के कार्यों और चरित्र का न्याय करने के लिए कहता है। शमूएल कहता है कि वह यहाँ लोगों के सामने है, सुनने के लिए तैयार है। शमूएल लोगों को गवाही देने या शमूएल के विरुद्ध सबूत लाने के लिए आमंत्रित करता है, जबकि यहोवा और यहोवा का चुना हुआ राजा सुन रहे हैं। शमूएल पूछता है कि क्या उसने विभिन्न गलत कार्य किए हैं, जैसे चोरी करना, धोखा देना, गलत व्यवहार करना या अनुचित न्याय करने के लिए रिश्वत लेना। यदि लोग शमूएल पर इनमें से कोई भी काम करने का आरोप लगाते हैं, तो शमूएल ने जो कुछ भी लिया है उसे वह वापस करेगा और बातों को सही करेगा। हालाँकि शमूएल लोगों से प्रश्न के रूप में पूछता है कि क्या उसने ये काम किए हैं, शमूएल यह उम्मीद नहीं कर रहा है कि लोग किसी ऐसे व्यक्ति का नाम बताएँगे जिसके साथ शमूएल ने बुरा व्यवहार किया हो। इसके बजाय, शमूएल यह बताता है कि लोग किसी का नाम नहीं बता सकते, क्योंकि शमूएल एक विश्वसनीय और भरोसेमंद अगुवा रहा है।</w:t>
      </w:r>
    </w:p>
    <w:p>
      <w:pPr/>
      <w:r>
        <w:rPr>
          <w:lang w:val="hi_IN" w:bidi="hi_IN"/>
        </w:rPr>
      </w:r>
      <w:r>
        <w:rPr>
          <w:lang w:val="hi_IN" w:bidi="hi_IN"/>
        </w:rPr>
        <w:t>यहाँ रुकें और इस प्रश्न पर समूह में चर्चा करें: चर्चा करें कि आप कैसे दिखाएँगे कि शमूएल इन बातों की ओर इशारा कर रहा है। चर्चा करें यदि आप प्रश्नों या वाक्यांश को अलग तरीके से रखना चाहते हैं। इस ऑडियो को यहाँ रोकें।</w:t>
      </w:r>
    </w:p>
    <w:p>
      <w:pPr/>
      <w:r>
        <w:rPr>
          <w:lang w:val="hi_IN" w:bidi="hi_IN"/>
        </w:rPr>
      </w:r>
      <w:r>
        <w:rPr>
          <w:lang w:val="hi_IN" w:bidi="hi_IN"/>
        </w:rPr>
        <w:t>लोग सहमत होते हैं और घोषणा करते हैं कि शमूएल ने इनमें से कोई भी काम नहीं किया है। शमूएल बताता है कि यहोवा और यहोवा का अभिषिक्त गवाह हैं। उन्होंने यह सुना है और दोहरा भी सकते हैं कि लोगों ने शमूएल को एक अच्छा अगुवा घोषित किया है। यहोवा और शाऊल भी यह पुष्टि कर सकते हैं कि शमूएल जो कह रहा है वह सत्य है—चाहे वह शमूएल के अच्छे चरित्र के बारे में हो या उन बातों के बारे में जो वह आगे लोगों के विषय में कहेगा। लोग इस बात से सहमत होते हैं कि यहोवा एक गवाह है।</w:t>
      </w:r>
    </w:p>
    <w:p>
      <w:pPr/>
      <w:r>
        <w:rPr>
          <w:lang w:val="hi_IN" w:bidi="hi_IN"/>
        </w:rPr>
      </w:r>
      <w:r>
        <w:rPr>
          <w:lang w:val="hi_IN" w:bidi="hi_IN"/>
        </w:rPr>
        <w:t>यहाँ रुकें और इस प्रश्न पर समूह में चर्चा करें: जब आप किसी न्यायी के सामने होते हैं, तो आपको अपनी कहानी का समर्थन करने के लिए किस प्रकार के गवाहों या लोगों की आवश्यकता होती है? आप कैसे दिखाते हैं कि ये लोग अच्छे गवाह हैं? आपको इन लोगों की आवश्यकता क्यों है? इस ऑडियो को यहाँ रोकें।</w:t>
      </w:r>
    </w:p>
    <w:p>
      <w:pPr/>
      <w:r>
        <w:rPr>
          <w:lang w:val="hi_IN" w:bidi="hi_IN"/>
        </w:rPr>
      </w:r>
      <w:r>
        <w:rPr>
          <w:lang w:val="hi_IN" w:bidi="hi_IN"/>
        </w:rPr>
        <w:t>दूसरे दृश्य में, शमूएल इस्राएलियों पर आरोप लगाता है। चूँकि यहोवा ने कई बार इस्राएलियों को बचाया है, इसलिए इस्राएलियों ने एक मानवीय राजा के लिए यहोवा को त्यागकर गलत किया है। शमूएल लोगों से कहता है कि वे यहाँ ठहरे रहें, जबकि शमूएल सबूत के साथ लोगों का सामना करता है। शमूएल का अर्थ यह नहीं है कि लोग इधर-उधर घूम रहे थे। इसके बजाय, शमूएल का अर्थ है कि लोगों को उस तरह खड़ा होना चाहिए जैसे कोई व्यक्ति किसी न्यायी के सामने खड़ा होता है, जबकि कोई दूसरा व्यक्ति उस व्यक्ति पर आरोप लगाता है। शमूएल लोगों को उन धर्मी या अच्छे कार्यों की याद दिलाता है जो यहोवा ने लोगों के लिए किए हैं। ये कार्य शमूएल के प्रमाण या सबूत हैं कि लोगों ने पाप किया था।</w:t>
      </w:r>
    </w:p>
    <w:p>
      <w:pPr/>
      <w:r>
        <w:rPr>
          <w:lang w:val="hi_IN" w:bidi="hi_IN"/>
        </w:rPr>
      </w:r>
      <w:r>
        <w:rPr>
          <w:lang w:val="hi_IN" w:bidi="hi_IN"/>
        </w:rPr>
        <w:t>यहाँ रुकें और इस प्रश्न पर समूह में चर्चा करें: जब आप किसी न्यायी के पास जाते हैं, तो लोगों के अलग-अलग समूह कहाँ खड़े होते हैं या बैठते हैं? लोग अलग-अलग स्थानों पर क्यों खड़े होते हैं? यह क्या दिखाता है, या यह प्रक्रिया में कैसे मदद करता है? इस ऑडियो को यहाँ रोकें।</w:t>
      </w:r>
    </w:p>
    <w:p>
      <w:pPr/>
      <w:r>
        <w:rPr>
          <w:lang w:val="hi_IN" w:bidi="hi_IN"/>
        </w:rPr>
      </w:r>
      <w:r>
        <w:rPr>
          <w:lang w:val="hi_IN" w:bidi="hi_IN"/>
        </w:rPr>
        <w:t>शमूएल जल्दी से सारांश देता है कि यहोवा ने इस्राएलियों को मिस्र से कैसे बचाया, क्योंकि लोग पहले से ही कहानी जानते होंगे। शमूएल बताता है कि कैसे याकूब और याकूब का परिवार मिस्र चला गया, और बाद में जब मिस्रियों ने इस्राएलियों को दास बनाकर काम करवाया, तब इस्राएलियों ने सहायता के लिए यहोवा को पुकारा। यहोवा ने मूसा और हारून को इस्राएलियों को मिस्र से बाहर निकालकर उस देश में ले जाने के लिए भेजा, जिसमें वे इस समय हैं।</w:t>
      </w:r>
    </w:p>
    <w:p>
      <w:pPr/>
      <w:r>
        <w:rPr>
          <w:lang w:val="hi_IN" w:bidi="hi_IN"/>
        </w:rPr>
      </w:r>
      <w:r>
        <w:rPr>
          <w:lang w:val="hi_IN" w:bidi="hi_IN"/>
        </w:rPr>
        <w:t>फिर शमूएल इस्राएल के इतिहास के अगले कई सौ वर्षों का सारांश देता है ताकि एक प्रतिमान की ओर संकेत कर सके। इस्राएलियों ने यहोवा की सेवा करना बंद कर दिया, इसलिए यहोवा ने इस्राएलियों के शत्रुओं को इस्राएलियों को पराजित करने की अनुमति दी। फिर, जब इस्राएलियों ने स्वीकार किया कि उन्होंने अन्य देवताओं की सेवा करके पाप किया था, और उन्होंने यहोवा से सहायता माँगी थी, तब यहोवा ने इस्राएलियों को बचाने के लिए अगुवे भेजे, ताकि वे फिर से सुरक्षित रूप से जी सकें। शमूएल उन दिनों के इस्राएलियों के कुछ शत्रुओं का उल्लेख करता है—जैसे हासोर नगर का सीसरा, पलिश्ती लोग, और मोआब का राजा और उसके लोग।</w:t>
      </w:r>
    </w:p>
    <w:p>
      <w:pPr/>
      <w:r>
        <w:rPr>
          <w:lang w:val="hi_IN" w:bidi="hi_IN"/>
        </w:rPr>
      </w:r>
      <w:r>
        <w:rPr>
          <w:lang w:val="hi_IN" w:bidi="hi_IN"/>
        </w:rPr>
        <w:t>यहाँ रुकें और समूह में इस्राएल का नक्शा देखें। हासोर के नगर, पलिश्तियों की भूमि और मोआब की भूमि ढूँढें। इस ऑडियो को यहाँ रोकें।</w:t>
      </w:r>
    </w:p>
    <w:p>
      <w:pPr/>
      <w:r>
        <w:rPr>
          <w:lang w:val="hi_IN" w:bidi="hi_IN"/>
        </w:rPr>
      </w:r>
      <w:r>
        <w:rPr>
          <w:lang w:val="hi_IN" w:bidi="hi_IN"/>
        </w:rPr>
        <w:t>फिर शमूएल उन कुछ अगुवों की सूची देता है जिन्हें यहोवा ने भेजा है: यरूब्बाल या गिदोन, बाराक, यिप्तह और अंत में स्वयं शमूएल, जिसे लोगों ने एक अच्छा अगुवा घोषित किया है। यहोवा ने सैन्य अगुवों को चुना ताकि यह दिखाया जा सके कि यहोवा ही राजा था जिसने लोगों को विजय दी।</w:t>
      </w:r>
    </w:p>
    <w:p>
      <w:pPr/>
      <w:r>
        <w:rPr>
          <w:lang w:val="hi_IN" w:bidi="hi_IN"/>
        </w:rPr>
      </w:r>
      <w:r>
        <w:rPr>
          <w:lang w:val="hi_IN" w:bidi="hi_IN"/>
        </w:rPr>
        <w:t>जब उन्होंने नाहाश के बारे में सुना, जो आक्रमण करने की तैयारी कर रहा था, तब भी यहोवा और शमूएल दोनों इस्राएलियों की अगुवाई कर रहे थे। शमूएल एक अच्छा अगुवा था, और यहोवा उससे भी बेहतर अगुवा था, इसलिए लोगों के पास राजा माँगने का कोई कारण नहीं था। लेकिन लोगों ने शमूएल और यहोवा को अस्वीकार कर दिया और एक राजा माँगा।</w:t>
      </w:r>
    </w:p>
    <w:p>
      <w:pPr/>
      <w:r>
        <w:rPr>
          <w:lang w:val="hi_IN" w:bidi="hi_IN"/>
        </w:rPr>
      </w:r>
      <w:r>
        <w:rPr>
          <w:lang w:val="hi_IN" w:bidi="hi_IN"/>
        </w:rPr>
        <w:t>हालाँकि, यहोवा ने लोगों को वही दिया जो वे चाहते थे। शमूएल फिर से शाऊल की ओर संकेत करता है, वह राजा जिसे लोगों ने माँगा था। शमूएल यह भी बताता है कि यहोवा ने ही राजा को चुना ताकि यह ज़ोर दिया जा सके कि यहोवा अभी भी सर्वोच्च शासक है।</w:t>
      </w:r>
    </w:p>
    <w:p>
      <w:pPr/>
      <w:r>
        <w:rPr>
          <w:lang w:val="hi_IN" w:bidi="hi_IN"/>
        </w:rPr>
      </w:r>
      <w:r>
        <w:rPr>
          <w:lang w:val="hi_IN" w:bidi="hi_IN"/>
        </w:rPr>
        <w:t>तीसरे दृश्य में, शमूएल कार्यों के दो समूहों का वर्णन करता है। पहला कार्य लोगों और यहोवा के बीच एक अच्छा संबंध लाएगा। लोगों को यहोवा का सम्मान करके उसका भय मानना चाहिए। लोगों को यहोवा की सेवा और आज्ञा माननी होगी, न कि उसकी आज्ञाओं के विरुद्ध विद्रोह करना चाहिए। लोगों और राजा दोनों को अपने परमेश्वर यहोवा का अनुसरण करना होगा।</w:t>
      </w:r>
    </w:p>
    <w:p>
      <w:pPr/>
      <w:r>
        <w:rPr>
          <w:lang w:val="hi_IN" w:bidi="hi_IN"/>
        </w:rPr>
      </w:r>
      <w:r>
        <w:rPr>
          <w:lang w:val="hi_IN" w:bidi="hi_IN"/>
        </w:rPr>
        <w:t>यहाँ रुकें और समूह में इस प्रश्न पर चर्चा करें: शमूएल लोगों से यहोवा का भय मानने, या यहोवा के प्रति गहरा सम्मान और आदर रखने के लिए कहता है। किसी ऐसे व्यक्ति के बारे में बात करें जिसका आप इतना सम्मान करते हैं कि आप उससे लगभग डरते हैं। आप किस तरह के विवरणों का इस्तेमाल करते हैं? चर्चा करें कि आप यह गहरा सम्मान दिखाने के लिए किन शब्दों या वाक्यांशों का उपयोग करेंगे। इस ऑडियो को यहाँ रोकें।</w:t>
      </w:r>
    </w:p>
    <w:p>
      <w:pPr/>
      <w:r>
        <w:rPr>
          <w:lang w:val="hi_IN" w:bidi="hi_IN"/>
        </w:rPr>
      </w:r>
      <w:r>
        <w:rPr>
          <w:lang w:val="hi_IN" w:bidi="hi_IN"/>
        </w:rPr>
        <w:t>हालाँकि, यदि लोग यहोवा की आज्ञा का उल्लंघन करते हैं और उसकी आज्ञाओं के विरुद्ध विद्रोह करते हैं, तो उसके दुष्परिणाम होंगे। यहोवा इस्राएलियों के साथ वैसा ही व्यवहार करेगा जैसा उसने उनके पूर्वजों के साथ किया था, और यहोवा इस्राएलियों के शत्रुओं को उन्हें पराजित करने की अनुमति देगा।</w:t>
      </w:r>
    </w:p>
    <w:p>
      <w:pPr/>
      <w:r>
        <w:rPr>
          <w:lang w:val="hi_IN" w:bidi="hi_IN"/>
        </w:rPr>
      </w:r>
      <w:r>
        <w:rPr>
          <w:lang w:val="hi_IN" w:bidi="hi_IN"/>
        </w:rPr>
        <w:t>चौथे दृश्य में, शमूएल घोषणा करता है कि वह यहोवा से एक अद्भुत काम करने के लिए कहेगा। शमूएल लोगों से कहता है कि वे ध्यान दें। शमूएल लोगों को याद दिलाता है कि यह सूखे का मौसम है, जब बारिश नहीं होती है। लोगों की अनाज की फसलें खेतों में पूरी तरह पक चुकी हैं और लोगों द्वारा कटाई के लिए तैयार हैं।</w:t>
      </w:r>
    </w:p>
    <w:p>
      <w:pPr/>
      <w:r>
        <w:rPr>
          <w:lang w:val="hi_IN" w:bidi="hi_IN"/>
        </w:rPr>
      </w:r>
      <w:r>
        <w:rPr>
          <w:lang w:val="hi_IN" w:bidi="hi_IN"/>
        </w:rPr>
        <w:t>यहाँ एक समूह के रूप में रुकें और पके हुए गेहूँ के खेत की तस्वीर देखें। इस ऑडियो को यहाँ रोकें।</w:t>
      </w:r>
    </w:p>
    <w:p>
      <w:pPr/>
      <w:r>
        <w:rPr>
          <w:lang w:val="hi_IN" w:bidi="hi_IN"/>
        </w:rPr>
      </w:r>
      <w:r>
        <w:rPr>
          <w:lang w:val="hi_IN" w:bidi="hi_IN"/>
        </w:rPr>
        <w:t>शमूएल यहोवा से गर्जन और वर्षा करने के लिए कहेगा, ताकि यह दिखे कि यहोवा सुन रहा है और यह पुष्टि हो कि शमूएल ने जो कहा है वह सत्य है। शमूएल ऐसा इसलिए करता है ताकि लोग महसूस कर सकें और समझ सकें कि जिस तरह से वे व्यवहार कर रहे हैं, वह बुरा है। यह बारिश अनाज को नुकसान पहुँचाएगी, इसलिए यह बारिश लोगों के गलत कामों के लिए दण्ड भी हो सकती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12:1–17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यहोवा का अभिषिक्त राजा, शाऊल</w:t>
      </w:r>
    </w:p>
    <w:p>
      <w:pPr>
        <w:pStyle w:val="ListBullet"/>
        <w:spacing w:line="240" w:lineRule="auto"/>
        <w:ind w:left="720"/>
      </w:pPr>
      <w:r>
        <w:rPr>
          <w:lang w:val="hi_IN" w:bidi="hi_IN"/>
        </w:rPr>
      </w:r>
      <w:r>
        <w:rPr>
          <w:lang w:val="hi_IN" w:bidi="hi_IN"/>
        </w:rPr>
        <w:t>शमूएल के पुत्र</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इस्राएलियों के शत्रु: सीसरा, पलिश्ती, मोआब का राजा और उसके लोग</w:t>
      </w:r>
    </w:p>
    <w:p>
      <w:pPr>
        <w:pStyle w:val="ListBullet"/>
        <w:spacing w:line="240" w:lineRule="auto"/>
        <w:ind w:left="720"/>
      </w:pPr>
      <w:r>
        <w:rPr>
          <w:lang w:val="hi_IN" w:bidi="hi_IN"/>
        </w:rPr>
      </w:r>
      <w:r>
        <w:rPr>
          <w:lang w:val="hi_IN" w:bidi="hi_IN"/>
        </w:rPr>
        <w:t>इस्राएल के अगुवे: गिदोन, बाराक और यिप्तह</w:t>
      </w:r>
    </w:p>
    <w:p>
      <w:pPr>
        <w:pStyle w:val="ListBullet"/>
        <w:spacing w:line="240" w:lineRule="auto"/>
        <w:ind w:left="720"/>
      </w:pPr>
      <w:r>
        <w:rPr>
          <w:lang w:val="hi_IN" w:bidi="hi_IN"/>
        </w:rPr>
      </w:r>
      <w:r>
        <w:rPr>
          <w:lang w:val="hi_IN" w:bidi="hi_IN"/>
        </w:rPr>
        <w:t>और नाहाश, अम्मोनियों का राजा</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शमूएल ने सभी इस्राएलियों से कहा, "मैं तुम्हारे सभी अनुरोध के लिए सहमत हो गया हूँ और मैंने तुम्हारे ऊपर एक राजा नियुक्त किया है। वह यहाँ है, अगुवाई करने के लिए तैयार है। जहाँ तक मेरा सवाल है, मैं अपनी जवानी से लेकर आज तक तुम्हारा अगुवा रहा हूँ। अब मैं बूढ़ा हो गया हूँ और मेरे बाल सफेद हो गए हैं। तुम मेरे पुत्रों को भी जानते हो; वे यहाँ तुम्हारे साथ हैं।</w:t>
      </w:r>
    </w:p>
    <w:p>
      <w:pPr/>
      <w:r>
        <w:rPr>
          <w:lang w:val="hi_IN" w:bidi="hi_IN"/>
        </w:rPr>
      </w:r>
      <w:r>
        <w:rPr>
          <w:lang w:val="hi_IN" w:bidi="hi_IN"/>
        </w:rPr>
        <w:t>"यहाँ मैं तुम्हारे सामने हूँ। तुम मेरे चरित्र को जानते हो। यहोवा और उसका अभिषिक्त राजा सुन रहे हैं, इसलिए यदि तुमने मुझे कुछ गलत करते हुए देखा है, तो खुलकर बताओ। मैंने कभी किसी का बैल नहीं लिया है। मैंने कभी किसी का गदहा नहीं लिया है। मैंने कभी किसी को धोखा नहीं दिया है। मैंने कभी किसी के साथ बुरा व्यवहार नहीं किया है। मैंने कभी भी अनुचित न्याय करने के लिए किसी से रिश्वत स्वीकार नहीं की है। यदि मैंने किया है, तो मैं उसे चुकाऊँगा।"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 लोग वहाँ खड़े होकर सुन रहे थे, उन्होंने उत्तर दिया, “तूने हम में से किसी को धोखा नहीं दिया, और तूने हमारे साथ बुरा व्यवहार नहीं किया। तूने हममें से किसी की भी कोई चीज़ नहीं ली।"</w:t>
      </w:r>
    </w:p>
    <w:p>
      <w:pPr/>
      <w:r>
        <w:rPr>
          <w:lang w:val="hi_IN" w:bidi="hi_IN"/>
        </w:rPr>
      </w:r>
      <w:r>
        <w:rPr>
          <w:lang w:val="hi_IN" w:bidi="hi_IN"/>
        </w:rPr>
        <w:t>फिर शमूएल ने लोगों से कहा, "आज यहोवा और उसका चुना हुआ राजा गवाह हैं। उन्होंने सुना है और वे तेरे विरुद्ध गवाही दे सकते हैं कि तुमने अभी-अभी कहा है कि मैंने तुमसे कुछ नहीं लिया है।"</w:t>
      </w:r>
    </w:p>
    <w:p>
      <w:pPr/>
      <w:r>
        <w:rPr>
          <w:lang w:val="hi_IN" w:bidi="hi_IN"/>
        </w:rPr>
      </w:r>
      <w:r>
        <w:rPr>
          <w:lang w:val="hi_IN" w:bidi="hi_IN"/>
        </w:rPr>
        <w:t>"हाँ," लोगों ने कहा, "यहोवा गवाह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शमूएल ने लोगों से कहा, "यहोवा ही था जिसने मूसा और हारून को तुम्हारे पूर्वजों का अगुवा नियुक्त किया था। यहोवा ही हमारे पूर्वजों को मिस्र से बाहर लाया। अब ध्यान दें। जब यहोवा सुन रहा है, तब मैं तुम पर आरोप लगाऊँगा। चूँकि यहोवा ने कई बार तुम्हें और तुम्हारे पूर्वजों को बचाया है, इसलिए मैं तुम पर राजा के रूप में यहोवा को अस्वीकार कर रहा हूँ।</w:t>
      </w:r>
    </w:p>
    <w:p>
      <w:pPr/>
      <w:r>
        <w:rPr>
          <w:lang w:val="hi_IN" w:bidi="hi_IN"/>
        </w:rPr>
      </w:r>
      <w:r>
        <w:rPr>
          <w:lang w:val="hi_IN" w:bidi="hi_IN"/>
        </w:rPr>
        <w:t>"याकूब और उसके परिवार के मिस्र में रहने के लिए जाने के बाद, याकूब के वंशजों ने सहायता के लिए यहोवा को पुकारा। यहोवा ने मूसा और हारून को भेजकर उत्तर दिया, जिन्होंने हमारे पूर्वजों को मिस्र से निकालकर इस देश में पहुँचाया जहाँ वे रह सकें। परन्तु तुम्हारे पूर्वजों ने अपने परमेश्वर यहोवा को अनदेखा किया, इसलिए यहोवा ने तुम्हारे पूर्वजों के शत्रुओं को उन्हें पराजित करने की अनुमति दी। इन शत्रुओं में से एक सीसरा था, जो हासोर नगर के सैनिकों का सेनापति था। अन्य शत्रुओं ने तुम्हारे पूर्वजों को पराजित किया था, वे पलिश्ती थे, साथ ही मोआब का राजा और उसके सैनिक थे।</w:t>
      </w:r>
    </w:p>
    <w:p>
      <w:pPr/>
      <w:r>
        <w:rPr>
          <w:lang w:val="hi_IN" w:bidi="hi_IN"/>
        </w:rPr>
      </w:r>
      <w:r>
        <w:rPr>
          <w:lang w:val="hi_IN" w:bidi="hi_IN"/>
        </w:rPr>
        <w:t>"हर बार, इस्राएल के लोग यहोवा से अपने उद्धार के लिए प्रार्थना करते थे, और उन्होंने यह स्वीकार किया कि उन्होंने पाप किया था। लोगों ने स्वीकार किया कि उन्होंने यहोवा की उपासना करना छोड़ दिया था और बाल और अश्तोरेत की मूर्तियों की उपासना करना शुरू कर दिया था। लोगों ने यहोवा से उन्हें अपने शत्रुओं की शक्ति से छुड़ाने के लिए कहा और केवल यहोवा की उपासना करने का वादा किया। हर बार यहोवा ने लोगों को बचाने के लिए किसी को भेजा। यहोवा ने गिदोन, बाराक, यिप्तह और मुझे शमूएल को भेजा। यहोवा ने इस्राएल के लोगों को उनके उन सभी शत्रुओं से बचाया, जो हर दिशा से आक्रमण कर रहे थे, और फिर तुम सुरक्षित रहने लगे।"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शमूएल ने कहा, “परन्तु जब तुमने यह सुना कि अम्मोनी राजा नाहाश और उसके सैनिक आक्रमण करने की तैयारी कर रहे थे, तब तुमने अपने ऊपर शासन करने के लिए एक मानव राजा माँगा, यद्यपि तुम्हारा परमेश्वर यहोवा तुम्हारा राजा था। अब देखें, यह वह राजा है जिसे तुमने माँगा और चुना है। ये रहा वह, जिन्हें यहोवा ने तुम पर राजा नियुक्त किया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शमूएल ने कहा, “यदि तुम यहोवा का सम्मान करोगे, उसकी सेवा करोगे और उसकी आज्ञा का पालन करोगे, और यहोवा की आज्ञा का उल्लंघन न करके अपने परमेश्वर यहोवा का अनुसरण करोगे, तो तुम्हारा और तुम्हारे राजा का भला होगा। परन्तु यदि तुम यहोवा की आज्ञा मानने से इनकार कर देते हो और उसकी आज्ञाओं को करने से इनकार करते हो, तो यहोवा तुम्हें वैसे ही दण्ड देगा जैसे उसने तुम्हारे पूर्वजों को दण्ड दिया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तब शमूएल ने कहा, “इसलिए ध्यान दो और वह अद्भुत काम देखो जो यहोवा करने वाला है। तुम जानते हो कि यह वह समय है जब हम गेहूँ की कटाई करते हैं। हालाँकि यह सूखे का मौसम है, फिर भी मैं यहोवा से गर्जन और बारिश करने के लिए कहूँगा। तब तुम्हें पता चलेगा कि तुमने यहोवा से अपने लिए राजा नियुक्त करने की माँग करके कितना बड़ा दुष्ट काम किया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12:1–17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शमूएल बताता है कि इस्राएलियों का </w:t>
      </w:r>
      <w:r>
        <w:rPr>
          <w:b/>
          <w:lang w:val="hi_IN" w:bidi="hi_IN"/>
        </w:rPr>
        <w:t>राजा</w:t>
      </w:r>
      <w:r>
        <w:rPr>
          <w:lang w:val="hi_IN" w:bidi="hi_IN"/>
        </w:rPr>
        <w:t xml:space="preserve"> उनके साथ यहाँ है। राजा वह व्यक्ति था जो किसी शहर या क्षेत्र पर शासन करता था। शाऊल इस्राएल का राजा है। राजा के बारे में अधिक जानकारी के लिए, मुख्य शब्दावली देखें। राजा के लिए उसी शब्द या वाक्यांश का उपयोग करें जिसका उपयोग आपने पिछले भागों में किया था। </w:t>
      </w:r>
    </w:p>
    <w:p>
      <w:pPr/>
      <w:r>
        <w:rPr>
          <w:lang w:val="hi_IN" w:bidi="hi_IN"/>
        </w:rPr>
      </w:r>
      <w:r>
        <w:rPr>
          <w:lang w:val="hi_IN" w:bidi="hi_IN"/>
        </w:rPr>
        <w:t>शमूएल लोगों से कहता है कि वे शमूएल के विरुद्ध गवाही दें, जबकि यहोवा और यहोवा का अभिषिक्त सुन रहे हैं। गवाही देने का अर्थ है किसी चीज़ के बारे में अपने अनुभव से सच बताना।</w:t>
      </w:r>
    </w:p>
    <w:p>
      <w:pPr/>
      <w:r>
        <w:rPr>
          <w:lang w:val="hi_IN" w:bidi="hi_IN"/>
        </w:rPr>
      </w:r>
      <w:r>
        <w:rPr>
          <w:lang w:val="hi_IN" w:bidi="hi_IN"/>
        </w:rPr>
        <w:t xml:space="preserve">यहाँ रुकें और समूह में चर्चा करें कि आप </w:t>
      </w:r>
      <w:r>
        <w:rPr>
          <w:b/>
          <w:lang w:val="hi_IN" w:bidi="hi_IN"/>
        </w:rPr>
        <w:t>गवाही देने</w:t>
      </w:r>
      <w:r>
        <w:rPr>
          <w:lang w:val="hi_IN" w:bidi="hi_IN"/>
        </w:rPr>
        <w:t xml:space="preserve"> के लिए कौन-सा शब्द या वाक्यांश उपयोग करेंगे। अधिक जानकारी के लिए मुख्य शब्दावली में गवाही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b/>
          <w:lang w:val="hi_IN" w:bidi="hi_IN"/>
        </w:rPr>
        <w:t>यहोवा</w:t>
      </w:r>
      <w:r>
        <w:rPr>
          <w:lang w:val="hi_IN" w:bidi="hi_IN"/>
        </w:rPr>
        <w:t xml:space="preserve"> परमेश्वर का वास्तविक नाम है।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b/>
          <w:lang w:val="hi_IN" w:bidi="hi_IN"/>
        </w:rPr>
        <w:t>अभिषिक्त</w:t>
      </w:r>
      <w:r>
        <w:rPr>
          <w:lang w:val="hi_IN" w:bidi="hi_IN"/>
        </w:rPr>
        <w:t xml:space="preserve"> या अभिषिक्त जन का अर्थ वह व्यक्ति है जिसे परमेश्वर ने एक विशेष कार्य के लिए चुना है। परमेश्वर ने शमूएल से शाऊल के सिर पर अभिषेक कराया या तेल उंडेलवाया ताकि यह दिखाया जा सके कि परमेश्वर ने शाऊल का अभिषेक किया है। अभिषिक्त जन के बारे में अधिक जानकारी के लिए, मुख्य शब्दावली में अभिषेक देखें। अभिषिक्त या अभिषिक्त जन के लिए वही शब्द या वाक्यांश उपयोग करें, जो आपने पिछले भागों में उपयोग किया है।</w:t>
      </w:r>
    </w:p>
    <w:p>
      <w:pPr/>
      <w:r>
        <w:rPr>
          <w:lang w:val="hi_IN" w:bidi="hi_IN"/>
        </w:rPr>
      </w:r>
      <w:r>
        <w:rPr>
          <w:lang w:val="hi_IN" w:bidi="hi_IN"/>
        </w:rPr>
        <w:t>शमूएल कहता है कि यहोवा और यहोवा का अभिषिक्त गवाह हैं। गवाह वह होता है जो किसी ऐसी बात के बारे में सत्य बताता है जिसे उसने स्वयं देखा हो।</w:t>
      </w:r>
    </w:p>
    <w:p>
      <w:pPr/>
      <w:r>
        <w:rPr>
          <w:lang w:val="hi_IN" w:bidi="hi_IN"/>
        </w:rPr>
      </w:r>
      <w:r>
        <w:rPr>
          <w:lang w:val="hi_IN" w:bidi="hi_IN"/>
        </w:rPr>
        <w:t xml:space="preserve">यहाँ रुकें और समूह में चर्चा करें कि </w:t>
      </w:r>
      <w:r>
        <w:rPr>
          <w:b/>
          <w:lang w:val="hi_IN" w:bidi="hi_IN"/>
        </w:rPr>
        <w:t>गवाह</w:t>
      </w:r>
      <w:r>
        <w:rPr>
          <w:lang w:val="hi_IN" w:bidi="hi_IN"/>
        </w:rPr>
        <w:t xml:space="preserve"> के लिए आप कौन‑सा शब्द या वाक्यांश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यहोवा ने इस्राएलियों को मिस्र से बाहर निकालने के लिए मूसा और हारून को </w:t>
      </w:r>
      <w:r>
        <w:rPr>
          <w:b/>
          <w:lang w:val="hi_IN" w:bidi="hi_IN"/>
        </w:rPr>
        <w:t>नियुक्त</w:t>
      </w:r>
      <w:r>
        <w:rPr>
          <w:lang w:val="hi_IN" w:bidi="hi_IN"/>
        </w:rPr>
        <w:t xml:space="preserve"> किया था। नियुक्त करने का अर्थ है किसी को कोई काम या भूमिका सौंपना और उसे किसी निश्चित तरीके से कार्य करने का अधिकार देना। नियुक्ति के लिए उसी शब्द या वाक्यांश का उपयोग करें जिसका उपयोग आपने पिछले भागों में किया है।</w:t>
      </w:r>
    </w:p>
    <w:p>
      <w:pPr/>
      <w:r>
        <w:rPr>
          <w:lang w:val="hi_IN" w:bidi="hi_IN"/>
        </w:rPr>
      </w:r>
      <w:r>
        <w:rPr>
          <w:lang w:val="hi_IN" w:bidi="hi_IN"/>
        </w:rPr>
        <w:t>शमूएल लोगों को यहोवा के धर्मी कार्यों की याद दिलाता है। जो व्यक्ति धर्मी है वह सही तरीके से व्यवहार करता है। यहोवा धर्मी है, क्योंकि परमेश्वर जो कुछ भी करता है वह सही और अच्छा है। यहाँ, “धर्मी काम” यह है कि यहोवा ने इस्राएल के लोगों को उनके शत्रुओं से बचाने के लिए किस प्रकार का कार्य किया।</w:t>
      </w:r>
    </w:p>
    <w:p>
      <w:pPr/>
      <w:r>
        <w:rPr>
          <w:lang w:val="hi_IN" w:bidi="hi_IN"/>
        </w:rPr>
      </w:r>
      <w:r>
        <w:rPr>
          <w:lang w:val="hi_IN" w:bidi="hi_IN"/>
        </w:rPr>
        <w:t xml:space="preserve">यहाँ रुकें और समूह में चर्चा करें कि </w:t>
      </w:r>
      <w:r>
        <w:rPr>
          <w:b/>
          <w:lang w:val="hi_IN" w:bidi="hi_IN"/>
        </w:rPr>
        <w:t>धर्मी</w:t>
      </w:r>
      <w:r>
        <w:rPr>
          <w:lang w:val="hi_IN" w:bidi="hi_IN"/>
        </w:rPr>
        <w:t xml:space="preserve"> शब्द के लिए आप किस शब्द या वाक्यांश का उपयोग करेंगे। अधिक जानकारी के लिए मुख्य शब्दावली में धर्मी शब्द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शमूएल कहता है कि </w:t>
      </w:r>
      <w:r>
        <w:rPr>
          <w:b/>
          <w:lang w:val="hi_IN" w:bidi="hi_IN"/>
        </w:rPr>
        <w:t>याकूब</w:t>
      </w:r>
      <w:r>
        <w:rPr>
          <w:lang w:val="hi_IN" w:bidi="hi_IN"/>
        </w:rPr>
        <w:t xml:space="preserve"> मिस्र चला गया और फिर “उन्होंने” यहोवा को पुकारा। याकूब इस्राएलियों का पूर्वज है। याकूब का नाम “इस्राएल” भी है, यही कारण है कि लोग याकूब के वंशजों को “इस्राएली” कहते हैं। “याकूब” और “इस्राएल” नाम कभी-कभी उस व्यक्ति को दर्शाते हैं और कभी-कभी लोगों के समूह को दर्शाते हैं। याकूब और उसका परिवार मिस्र चला गया और इस्राएल का जनसमूह बन गया, इसलिए शमूएल शायद इस नाम का उपयोग याकूब और उसके परिवार के लिए करता है, जबकि “वे” इस्राएली जनसमूह को संदर्भित करता है।</w:t>
      </w:r>
    </w:p>
    <w:p>
      <w:pPr/>
      <w:r>
        <w:rPr>
          <w:lang w:val="hi_IN" w:bidi="hi_IN"/>
        </w:rPr>
      </w:r>
      <w:r>
        <w:rPr>
          <w:lang w:val="hi_IN" w:bidi="hi_IN"/>
        </w:rPr>
        <w:t xml:space="preserve">जब इस्राएलियों के शत्रु उन्हें पराजित करते हैं, तो इस्राएली स्वीकार करते हैं कि उन्होंने </w:t>
      </w:r>
      <w:r>
        <w:rPr>
          <w:b/>
          <w:lang w:val="hi_IN" w:bidi="hi_IN"/>
        </w:rPr>
        <w:t>पाप</w:t>
      </w:r>
      <w:r>
        <w:rPr>
          <w:lang w:val="hi_IN" w:bidi="hi_IN"/>
        </w:rPr>
        <w:t xml:space="preserve"> किया है। पाप परमेश्वर के खिलाफ अनाज्ञाकारिता का कार्य है। जब भी कोई व्यक्ति परमेश्वर की व्यवस्थाओं का उल्लंघन करता है, तो वह व्यक्ति पाप करता है। पाप के बारे में अधिक जानकारी के लिए, मुख्य शब्दावली को देखें। पाप के लिए उसी शब्द या वाक्यांश का उपयोग करें जिसका उपयोग आपने पिछले भागों में किया है।</w:t>
      </w:r>
    </w:p>
    <w:p>
      <w:pPr/>
      <w:r>
        <w:rPr>
          <w:lang w:val="hi_IN" w:bidi="hi_IN"/>
        </w:rPr>
      </w:r>
      <w:r>
        <w:rPr>
          <w:lang w:val="hi_IN" w:bidi="hi_IN"/>
        </w:rPr>
        <w:t xml:space="preserve">लोग स्वीकार करते हैं कि उनका </w:t>
      </w:r>
      <w:r>
        <w:rPr>
          <w:b/>
          <w:lang w:val="hi_IN" w:bidi="hi_IN"/>
        </w:rPr>
        <w:t>बाल देवताओं</w:t>
      </w:r>
      <w:r>
        <w:rPr>
          <w:lang w:val="hi_IN" w:bidi="hi_IN"/>
        </w:rPr>
        <w:t xml:space="preserve"> और </w:t>
      </w:r>
      <w:r>
        <w:rPr>
          <w:b/>
          <w:lang w:val="hi_IN" w:bidi="hi_IN"/>
        </w:rPr>
        <w:t>अश्तोरेतों</w:t>
      </w:r>
      <w:r>
        <w:rPr>
          <w:lang w:val="hi_IN" w:bidi="hi_IN"/>
        </w:rPr>
        <w:t xml:space="preserve"> की उपासना करना गलत था। बाल और अश्तोरेत वे झूठे देवता थे जिनकी इस्राएल के आसपास की जातियाँ उपासना करती थीं। लोग इन देवताओं की उपासना करने के लिए उनकी मूर्तियाँ या प्रतिमाएँ बनाते थे। फिर लोग इन मूर्तियों को “बाल और अश्तोरेत” कहने लगे। बाल के बारे में अधिक जानकारी के लिए मुख्य शब्दावली देखें। बाल देवताओं और अश्तोरेतों के लिए वही शब्द या वाक्यांश उपयोग करें, जो आपने पिछले भागों में उपयोग किया है।</w:t>
      </w:r>
    </w:p>
    <w:p>
      <w:pPr/>
      <w:r>
        <w:rPr>
          <w:lang w:val="hi_IN" w:bidi="hi_IN"/>
        </w:rPr>
      </w:r>
      <w:r>
        <w:rPr>
          <w:lang w:val="hi_IN" w:bidi="hi_IN"/>
        </w:rPr>
        <w:t>शमूएल कहता है कि यदि लोग यहोवा का भय मानेंगे, तो उनके लिए अच्छा होगा। यहाँ भय का अर्थ है यहोवा के प्रति भय, आदर और सम्मान रखना। लोग यहोवा का यह भय उसकी आज्ञा मानकर दिखाते हैं—यह सम्मान के कारण होता है, न कि इसलिए कि वे डरते हैं कि यहोवा उनके साथ कठोर व्यवहार करेगा।</w:t>
      </w:r>
    </w:p>
    <w:p>
      <w:pPr/>
      <w:r>
        <w:rPr>
          <w:lang w:val="hi_IN" w:bidi="hi_IN"/>
        </w:rPr>
      </w:r>
      <w:r>
        <w:rPr>
          <w:lang w:val="hi_IN" w:bidi="hi_IN"/>
        </w:rPr>
        <w:t xml:space="preserve">यहाँ रुकें और समूह में चर्चा करें कि आप </w:t>
      </w:r>
      <w:r>
        <w:rPr>
          <w:b/>
          <w:lang w:val="hi_IN" w:bidi="hi_IN"/>
        </w:rPr>
        <w:t>भय</w:t>
      </w:r>
      <w:r>
        <w:rPr>
          <w:lang w:val="hi_IN" w:bidi="hi_IN"/>
        </w:rPr>
        <w:t xml:space="preserve"> के लिए किस शब्द या वाक्यांश का उपयोग करेंगे। अधिक जानकारी के लिए मुख्य शब्दावली में "परमेश्वर के भय"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जब यहोवा शमूएल के शब्दों की पुष्टि करने के लिए बारिश भेजता है, तब लोग देखेंगे कि उन्होंने राजा माँगकर कितनी बड़ी दुष्टता की है। बुराई भलाई के विपरीत है। जब लोग बुरे काम करते हैं, तो वे उन कामों को करते हैं जिन्हें परमेश्वर ने लोगों को न करने के लिए कहा है।</w:t>
      </w:r>
    </w:p>
    <w:p>
      <w:pPr/>
      <w:r>
        <w:rPr>
          <w:lang w:val="hi_IN" w:bidi="hi_IN"/>
        </w:rPr>
      </w:r>
      <w:r>
        <w:rPr>
          <w:lang w:val="hi_IN" w:bidi="hi_IN"/>
        </w:rPr>
        <w:t xml:space="preserve">यहाँ रुकें और समूह में चर्चा करें कि आप </w:t>
      </w:r>
      <w:r>
        <w:rPr>
          <w:b/>
          <w:lang w:val="hi_IN" w:bidi="hi_IN"/>
        </w:rPr>
        <w:t>बुराई</w:t>
      </w:r>
      <w:r>
        <w:rPr>
          <w:lang w:val="hi_IN" w:bidi="hi_IN"/>
        </w:rPr>
        <w:t xml:space="preserve"> के लिए किस शब्द या वाक्यांश का उपयोग करेंगे। अधिक जानकारी के लिए मुख्य शब्दावली में बुराई को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12:18–25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12:18–25 को सुनें और अपने मन में रखें।</w:t>
      </w:r>
    </w:p>
    <w:p>
      <w:pPr/>
      <w:r>
        <w:rPr>
          <w:lang w:val="hi_IN" w:bidi="hi_IN"/>
        </w:rPr>
      </w:r>
      <w:r>
        <w:rPr>
          <w:lang w:val="hi_IN" w:bidi="hi_IN"/>
        </w:rPr>
        <w:t>यदि सम्भव हो, तो 1 शमूएल 12:18–25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12:18–25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शमूएल ने बताया कि कैसे इस्राएलियों ने यहोवा के विरुद्ध पाप किया था। शमूएल ने घोषणा की कि वह यहोवा से गर्जन और बारिश भेजने के लिए विनती करेगा, ताकि यह दिखाया जा सके कि यहोवा शमूएल की बात से सहमत है। यह कहानी तब शुरू होती है जब शमूएल यहोवा से प्रार्थना करता है। यहोवा गर्जन और वर्षा भेजता है, और इस्राएल के लोग भयभीत हो गए हैं क्योंकि उन्हें पता चलता है कि उन्होंने एक बहुत शक्तिशाली परमेश्वर के विरुद्ध पाप किया है। लोग भयभीत हैं कि परमेश्वर लोगों को दण्ड देने के लिए उन्हें मार डाल सकता है। शमूएल इस बात से सहमत होता है कि लोगों ने पाप किया है, परन्तु उन्हें यह भी आश्वस्त करता है कि परमेश्वर उन्हें मारकर उन्हें दण्ड नहीं देगा। शमूएल लोगों से आग्रह करता है कि वे यहोवा का अनुसरण करें और वादा करता है कि शमूएल लोगों को सिखाना और उनके लिए प्रार्थना करना जारी रखेगा।</w:t>
      </w:r>
    </w:p>
    <w:p>
      <w:pPr/>
      <w:r>
        <w:rPr>
          <w:lang w:val="hi_IN" w:bidi="hi_IN"/>
        </w:rPr>
      </w:r>
      <w:r>
        <w:rPr>
          <w:lang w:val="hi_IN" w:bidi="hi_IN"/>
        </w:rPr>
        <w:t>जैसा शमूएल ने कहा था, शमूएल यहोवा को पुकारता है और उससे बारिश और गर्जन भेजने के लिए कहता है ताकि इस्राएलियों को साबित हो जाए कि उन्होंने यहोवा के विरुद्ध पाप किया है। यहोवा सुनता है और उसी दिन गर्जन और बारिश भेजता है। हर कोई शमूएल और यहोवा दोनों से भयभीत है। लोग भयभीत हैं क्योंकि यहोवा ने शमूएल को बहुत जल्दी उत्तर दिया है।</w:t>
      </w:r>
    </w:p>
    <w:p>
      <w:pPr/>
      <w:r>
        <w:rPr>
          <w:lang w:val="hi_IN" w:bidi="hi_IN"/>
        </w:rPr>
      </w:r>
      <w:r>
        <w:rPr>
          <w:lang w:val="hi_IN" w:bidi="hi_IN"/>
        </w:rPr>
        <w:t>इस्राएल के लोग शमूएल से कहते हैं, “अपने सेवकों के लिए अपने परमेश्वर यहोवा से प्रार्थना कर।” लोग भयभीत हैं कि राजा माँगने के कारण लोगों को दण्ड देने के लिए परमेश्वर उन्हें मार सकता है। लोग अपने आप को “तेरे दास” कहते हैं, जो अपने बारे में बात करने का एक विनम्र तरीका है। लोग शमूएल से कहते हैं कि वह “अपने परमेश्वर यहोवा से प्रार्थना करे,” क्योंकि उन्हें पता चलता है कि अपने पापों के कारण उनका परमेश्वर के सामने वही स्थान नहीं है जो शमूएल का है। अब लोगों को समझ में आ गया है कि उन्होंने अतीत में पाप किया है और राजा की इस दुष्ट या बुरी माँग के साथ उन्होंने फिर से पाप किया है।</w:t>
      </w:r>
    </w:p>
    <w:p>
      <w:pPr/>
      <w:r>
        <w:rPr>
          <w:lang w:val="hi_IN" w:bidi="hi_IN"/>
        </w:rPr>
      </w:r>
      <w:r>
        <w:rPr>
          <w:lang w:val="hi_IN" w:bidi="hi_IN"/>
        </w:rPr>
        <w:t>यहाँ रुकें और समूह में इस प्रश्न पर चर्चा करें: उस समय की एक कहानी सुनाएँ जब किसी को किसी महत्वपूर्ण व्यक्ति से माफ़ी माँगनी पड़ी थी। उस व्यक्ति ने कैसे दिखाया कि उन्हें अपने किए हुए काम के लिए खेद है? इस ऑडियो को यहाँ रोकें।</w:t>
      </w:r>
    </w:p>
    <w:p>
      <w:pPr/>
      <w:r>
        <w:rPr>
          <w:lang w:val="hi_IN" w:bidi="hi_IN"/>
        </w:rPr>
      </w:r>
      <w:r>
        <w:rPr>
          <w:lang w:val="hi_IN" w:bidi="hi_IN"/>
        </w:rPr>
        <w:t>शमूएल लोगों को उत्तर देते समय ईमानदार होने के साथ-साथ दयालु भी रहते हैं। शमूएल लोगों से कहता है कि वे भयभीत न हों, और वह लोगों को आश्वस्त करता है कि परमेश्वर उन्हें मृत्यु के द्वारा दण्ड नहीं देगा। शमूएल मानता है कि लोगों ने पाप किया है, पर वह कहता है कि उन्हें यहोवा से मुँह मोड़कर या उसे छोड़कर अन्य बातों के पीछे चलकर पाप करते रहना नहीं चाहिए। इसके बजाय, लोगों को यह स्वीकार करना चाहिए कि उनका सच्चा राजा यहोवा है। शमूएल लोगों से आग्रह करता है कि वे अपने पूरे मन से यहोवा की सेवा करें। मूल भाषा में, लोग “मन” शब्द का उपयोग किसी व्यक्ति के सबसे गहरे भाग का वर्णन करने के लिए करते थे, जहाँ लोग बातों को सोचते थे, महसूस करते थे और समझते थे। अपने पूरे मन से कुछ करने का अर्थ है उसे ईमानदारी से और पूरी तरह से करना, न कि आधे‑अधूरे या विचलित होकर।</w:t>
      </w:r>
    </w:p>
    <w:p>
      <w:pPr/>
      <w:r>
        <w:rPr>
          <w:lang w:val="hi_IN" w:bidi="hi_IN"/>
        </w:rPr>
      </w:r>
      <w:r>
        <w:rPr>
          <w:lang w:val="hi_IN" w:bidi="hi_IN"/>
        </w:rPr>
        <w:t>यहाँ रुकें और समूह में इस प्रश्न पर चर्चा करें: उस समय की कोई कहानी सुनाएँ जब किसी ने “अपने पूरे मन से” कुछ किया हो। बताइए कि उस व्यक्ति ने अपना सारा ध्यान किसी ऐसी चीज़ या व्यक्ति पर कैसे लगाया जिसकी वह परवाह करता था। उदाहरण के लिए, किसी खिलाड़ी के बारे में बताइए जो अपने खेल का अभ्यास करता था, या किसी ऐसे व्यक्ति के बारे में जो किसी से प्रेम करता था। उस व्यक्ति ने यह कैसे दिखाया कि वह इस चीज़ या व्यक्ति के प्रति अपनी परवाह दिखाने के लिए दृढ़‑निश्चयी था? इस ऑडियो को यहाँ रोकें।</w:t>
      </w:r>
    </w:p>
    <w:p>
      <w:pPr/>
      <w:r>
        <w:rPr>
          <w:lang w:val="hi_IN" w:bidi="hi_IN"/>
        </w:rPr>
      </w:r>
      <w:r>
        <w:rPr>
          <w:lang w:val="hi_IN" w:bidi="hi_IN"/>
        </w:rPr>
        <w:t>शमूएल लोगों से कहता है कि वे व्यर्थ या खाली बातों की ओर न मुड़ें। इस कहानी में, ये व्यर्थ बातें झूठे देवताओं की मूर्तियाँ या प्रतिमाएँ हैं। ये मूर्तियाँ लोगों की मदद करने या बचाने के लिए कुछ नहीं कर सकतीं। ये मूर्तियाँ जिन देवताओं का प्रतिनिधित्व करती हैं, वे बिल्कुल भी सच्चे देवता नहीं हैं। इन देवताओं के पास उन लोगों के लिए कुछ भी करने की कोई शक्ति नहीं है जो उनकी उपासना करते हैं। ये देवता और उनकी मूर्तियाँ बेकार हैं।</w:t>
      </w:r>
    </w:p>
    <w:p>
      <w:pPr/>
      <w:r>
        <w:rPr>
          <w:lang w:val="hi_IN" w:bidi="hi_IN"/>
        </w:rPr>
      </w:r>
      <w:r>
        <w:rPr>
          <w:lang w:val="hi_IN" w:bidi="hi_IN"/>
        </w:rPr>
        <w:t>लोगों को यहोवा को अस्वीकार नहीं करना चाहिए, क्योंकि यहोवा लोगों को अस्वीकार नहीं करेगा। यहोवा अपने महान नाम या प्रतिष्ठा के कारण लोगों को नहीं छोड़ेगा। यहोवा ने इस्राएल को अपनी प्रजा बनाने के लिए चुना, क्योंकि यहोवा लोगों से प्रेम करता था। यहोवा अपने लोगों की देखभाल करना जारी रखेगा, क्योंकि यहोवा वही करता है जो वह कहता है कि वह करेगा। यहोवा इस्राएलियों को छोड़कर अपने नाम या प्रतिष्ठा को अपमानित नहीं करेगा। यहोवा चाहता है कि लोग देखें कि वह एक बड़ा परमेश्वर है जो अपने वादों के प्रति सच्चा है, ताकि लोग यहोवा का सम्मान करें।</w:t>
      </w:r>
    </w:p>
    <w:p>
      <w:pPr/>
      <w:r>
        <w:rPr>
          <w:lang w:val="hi_IN" w:bidi="hi_IN"/>
        </w:rPr>
      </w:r>
      <w:r>
        <w:rPr>
          <w:lang w:val="hi_IN" w:bidi="hi_IN"/>
        </w:rPr>
        <w:t>यहाँ रुकें और समूह में इस प्रश्न पर चर्चा करें: आपकी संस्कृति में लोग अपने देवताओं के प्रति अपनी निष्ठा कैसे दिखाते हैं? लोग अपने देवताओं के प्रति वफादार क्यों हैं? देवता लोगों के प्रति वफादारी कैसे दिखाते हैं? देवता लोगों के प्रति वफादार क्यों हैं? इस ऑडियो को यहाँ रोकें।</w:t>
      </w:r>
    </w:p>
    <w:p>
      <w:pPr/>
      <w:r>
        <w:rPr>
          <w:lang w:val="hi_IN" w:bidi="hi_IN"/>
        </w:rPr>
      </w:r>
      <w:r>
        <w:rPr>
          <w:lang w:val="hi_IN" w:bidi="hi_IN"/>
        </w:rPr>
        <w:t>फिर शमूएल इस्राएलियों की मदद करना जारी रखने का वादा करता है, भले ही अब उनका एक राजा है। शमूएल कहता है, “यह मुझसे दूर हो कि मैं तुम्हारे लिये प्रार्थना करना छोड़ूँ!” शमूएल यहाँ बहुत प्रबल तरीके से कह रहा था कि वह हमेशा लोगों के लिए प्रार्थना करेगा ताकि वे यहोवा का अनुसरण करें। यदि शमूएल लोगों के लिए प्रार्थना न करता, तो शमूएल यहोवा के विरुद्ध पाप कर रहा होता। शमूएल यह भी कहता है कि वह इस्राएलियों को दिखाएगा कि उनके लिए क्या करना सही और अच्छा है।</w:t>
      </w:r>
    </w:p>
    <w:p>
      <w:pPr/>
      <w:r>
        <w:rPr>
          <w:lang w:val="hi_IN" w:bidi="hi_IN"/>
        </w:rPr>
      </w:r>
      <w:r>
        <w:rPr>
          <w:lang w:val="hi_IN" w:bidi="hi_IN"/>
        </w:rPr>
        <w:t>फिर से, शमूएल लोगों को बताता है कि उन्हें क्या करना चाहिए। लोगों को यहोवा का भय मानना चाहिए और यहोवा के साथ गहरे भय और सम्मान के साथ व्यवहार करना चाहिए। लोगों को अपने पूरे मन से विश्वासयोग्यता से यहोवा की सेवा करनी चाहिए। लोगों को उन सभी बड़े कामों को याद रखना चाहिए जो यहोवा ने किए हैं, ताकि वे अपने आप को याद दिलाएँ कि यहोवा एक अच्छा परमेश्वर है जिस पर लोग भरोसा कर सकते हैं।</w:t>
      </w:r>
    </w:p>
    <w:p>
      <w:pPr/>
      <w:r>
        <w:rPr>
          <w:lang w:val="hi_IN" w:bidi="hi_IN"/>
        </w:rPr>
      </w:r>
      <w:r>
        <w:rPr>
          <w:lang w:val="hi_IN" w:bidi="hi_IN"/>
        </w:rPr>
        <w:t>हालाँकि, यदि लोग बुराई या गलत काम करना जारी रखें, तो यहोवा उन लोगों और उनके राजा दोनों को दण्ड देगा। शमूएल कहता है कि यहोवा लोगों को ऐसे पोंछ देगा जैसे झाड़ू फर्श से गंदगी को पोंछ देता है। हम इस्राएलियों के शेष इतिहास से जानते हैं कि शमूएल कह रहा है कि यदि लोग बुरे काम करना जारी रखेंगे, तो यहोवा उन्हें उस देश से बाहर निकाल देगा जो यहोवा ने उन्हें दिया था। हालाँकि लोग अभी यह नहीं जानते, लेकिन यहोवा उनके शत्रुओं से इस्राएलियों को बंदी बनवाकर ले जाएगा।</w:t>
      </w:r>
      <w:r>
        <w:rPr>
          <w:lang w:val="hi_IN" w:bidi="hi_IN"/>
        </w:rPr>
      </w:r>
    </w:p>
    <w:p>
      <w:pPr>
        <w:pStyle w:val="Heading3"/>
      </w:pPr>
      <w:r>
        <w:rPr>
          <w:lang w:val="hi_IN" w:bidi="hi_IN"/>
        </w:rPr>
        <w:t>घटनाओं को समझाना</w:t>
      </w:r>
    </w:p>
    <w:p>
      <w:pPr/>
      <w:r>
        <w:rPr>
          <w:lang w:val="hi_IN" w:bidi="hi_IN"/>
        </w:rPr>
      </w:r>
      <w:r>
        <w:rPr>
          <w:lang w:val="hi_IN" w:bidi="hi_IN"/>
        </w:rPr>
        <w:t>1 शमूएल 12:18–25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शमूएल यहोवा से बारिश और गर्जन भेजने के लिए पुकारता है, और यहोवा ऐसा करता है। लोग भयभीत हैं और शमूएल से उनके लिए यहोवा से प्रार्थना करने को कहते हैं, ताकि यहोवा उन्हें न मारे।</w:t>
      </w:r>
    </w:p>
    <w:p>
      <w:pPr/>
      <w:r>
        <w:rPr>
          <w:lang w:val="hi_IN" w:bidi="hi_IN"/>
        </w:rPr>
      </w:r>
      <w:r>
        <w:rPr>
          <w:b/>
          <w:lang w:val="hi_IN" w:bidi="hi_IN"/>
        </w:rPr>
        <w:t>दूसरे दृश्य में:</w:t>
      </w:r>
      <w:r>
        <w:rPr>
          <w:lang w:val="hi_IN" w:bidi="hi_IN"/>
        </w:rPr>
        <w:t xml:space="preserve"> शमूएल इस्राएलियों को आश्वस्त करता है कि यहोवा उनका परमेश्वर है। शमूएल इस्राएलियों को यह भी आश्वस्त करता है कि शमूएल लोगों के लिए प्रार्थना करना और उन्हें सिखाना जारी रखेगा। शमूएल लोगों से आग्रह करता है कि वे यहोवा की सेवा करें, फिर उन्हें चेतावनी देता है कि यदि वे ऐसा नहीं करेंगे, तो क्या होगा।</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लोग</w:t>
      </w:r>
    </w:p>
    <w:p>
      <w:pPr>
        <w:pStyle w:val="ListBullet"/>
        <w:spacing w:line="240" w:lineRule="auto"/>
        <w:ind w:left="720"/>
      </w:pPr>
      <w:r>
        <w:rPr>
          <w:lang w:val="hi_IN" w:bidi="hi_IN"/>
        </w:rPr>
      </w:r>
      <w:r>
        <w:rPr>
          <w:lang w:val="hi_IN" w:bidi="hi_IN"/>
        </w:rPr>
        <w:t>और इस्राएली राजा, शाऊल</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पिछली कहानी के समाप्त होने के ठीक बाद शुरू होता है। जब शमूएल सभी लोगों के सामने होता है, तब शमूएल यहोवा से बारिश और गर्जन भेजने की माँग करता है। शमूएल शायद ऊँची आवाज़ में बोलता है ताकि लोग शमूएल को यहोवा से बात करते हुए सुन सकें। उसी दिन, यहोवा बारिश और गर्जन भेजता है। जब लोग देखते हैं कि सूखे के मौसम में बारिश और गर्जन कितनी जल्दी हुई, तब वे यहोवा—जिसने बारिश भेजी—और शमूएल—जिसका यहोवा के साथ इतना अच्छा संबंध है कि वह उसकी बात तुरंत सुन ले—दोनों से डर जाते हैं।</w:t>
      </w:r>
    </w:p>
    <w:p>
      <w:pPr/>
      <w:r>
        <w:rPr>
          <w:lang w:val="hi_IN" w:bidi="hi_IN"/>
        </w:rPr>
      </w:r>
      <w:r>
        <w:rPr>
          <w:lang w:val="hi_IN" w:bidi="hi_IN"/>
        </w:rPr>
        <w:t>लोग शमूएल से उनके लिए प्रार्थना करने के लिए कहते हैं, क्योंकि लोगों ने पाप किया है और क्योंकि उन्होंने यह देखा है कि यहोवा शमूएल की सुनता है। शायद लोगों को अब यह पक्का नहीं है कि वे यहोवा को अपना परमेश्वर कह सकते हैं, क्योंकि उन्होंने बार-बार पाप किया है। इसलिए लोग यहोवा को शमूएल का परमेश्वर कहते हैं, और वे नम्रता से अपने आप को शमूएल के दास कहते हैं। लोग भयभीत थे क्योंकि उन्हें पता चला कि उन्होंने एक बहुत शक्तिशाली परमेश्वर के विरुद्ध पाप किया है, जो उन्हें दण्ड देने के लिए लोगों को मार डाल सकता है। लोग स्वीकार करते हैं कि उन्होंने पहले भी पाप किया है और राजा माँगकर फिर से पाप किया है।</w:t>
      </w:r>
    </w:p>
    <w:p>
      <w:pPr/>
      <w:r>
        <w:rPr>
          <w:lang w:val="hi_IN" w:bidi="hi_IN"/>
        </w:rPr>
      </w:r>
      <w:r>
        <w:rPr>
          <w:lang w:val="hi_IN" w:bidi="hi_IN"/>
        </w:rPr>
        <w:t>यहाँ रुकें और समूह में इस प्रश्न पर चर्चा करें: आपकी संस्कृति में अपने बारे में विनम्र तरीके से बोलने का क्या तरीका है? उस कहानी के बारे में सोचें जो आपने पहले सुनाई थी, जब किसी व्यक्ति ने किसी महत्वपूर्ण व्यक्ति से माफ़ी माँगी थी। जब उस व्यक्ति ने माफ़ी माँगी, तब उस व्यक्ति ने किन शब्दों या वाक्यांशों का उपयोग किया? चर्चा करें कि लोग इन शब्दों या वाक्यांशों को क्यों चुनते हैं। इस ऑडियो को यहाँ रोकें।</w:t>
      </w:r>
    </w:p>
    <w:p>
      <w:pPr/>
      <w:r>
        <w:rPr>
          <w:lang w:val="hi_IN" w:bidi="hi_IN"/>
        </w:rPr>
      </w:r>
      <w:r>
        <w:rPr>
          <w:lang w:val="hi_IN" w:bidi="hi_IN"/>
        </w:rPr>
        <w:t>दूसरे दृश्य में, शमूएल लोगों को आश्वस्त करता है, लेकिन उन्हें यह भी याद दिलाता है कि उन्हें जवाब में क्या करने की आवश्यकता है। शमूएल लोगों से कहता है कि वे भयभीत न हों, क्योंकि यहोवा उन्हें मृत्युदंड नहीं देगा। शमूएल इस बात से सहमत है कि लोगों ने पाप किया है, लेकिन वह उनसे आग्रह करता है कि वे हार न मानें या यहोवा की सेवा करना न छोड़ें। इस्राएलियों को अपने पूरे मन से यहोवा की सेवा करनी चाहिए! यहोवा अब भी लोगों का परमेश्वर है!</w:t>
      </w:r>
    </w:p>
    <w:p>
      <w:pPr/>
      <w:r>
        <w:rPr>
          <w:lang w:val="hi_IN" w:bidi="hi_IN"/>
        </w:rPr>
      </w:r>
      <w:r>
        <w:rPr>
          <w:lang w:val="hi_IN" w:bidi="hi_IN"/>
        </w:rPr>
        <w:t>यहाँ रुकें और समूह में चर्चा करें: उस कहानी को याद करें जो आपने पिछले चरण में सुनाई थी, जब किसी ने अपने पूरे मन से कोई काम किया था। इस बात पर ध्यान दें कि आपने यह कैसे बताया कि जब उस व्यक्ति ने वह काम किया, तब वह कितना उत्साहित और ईमानदार था। चर्चा करें कि शमूएल जिस तरह से कहता है कि इस्राएलियों को अपने पूरे मन से यहोवा की सेवा करनी चाहिए, उसका अनुवाद आप कैसे करना चाहते हैं। इस ऑडियो को यहाँ रोकें।</w:t>
      </w:r>
    </w:p>
    <w:p>
      <w:pPr/>
      <w:r>
        <w:rPr>
          <w:lang w:val="hi_IN" w:bidi="hi_IN"/>
        </w:rPr>
      </w:r>
      <w:r>
        <w:rPr>
          <w:lang w:val="hi_IN" w:bidi="hi_IN"/>
        </w:rPr>
        <w:t>इस्राएलियों को अन्य मूर्तियों की सेवा नहीं करनी चाहिए, क्योंकि वे सोचते हैं कि यहोवा अब उनकी मदद नहीं करेगा। वे मूर्तियाँ इस्राएलियों की मदद नहीं कर सकतीं, परन्तु यहोवा कर सकता है और करेगा! यहोवा ने इस्राएलियों को अपनी प्रजा बनाने का निर्णय लिया, यह उनके किसी काम के कारण नहीं, बल्कि इसलिए था क्योंकि यहोवा ऐसा चाहता था। और यहोवा लोगों का परमेश्वर बना रहता है क्योंकि वह अपने वादे निभाता है, ताकि यहोवा अपने नाम या प्रतिष्ठा को अपमानित न करे। इस तरह हर कोई देख सकता है कि यहोवा एक बड़ा परमेश्वर है और यहोवा का सम्मान कर सकता है।</w:t>
      </w:r>
    </w:p>
    <w:p>
      <w:pPr/>
      <w:r>
        <w:rPr>
          <w:lang w:val="hi_IN" w:bidi="hi_IN"/>
        </w:rPr>
      </w:r>
      <w:r>
        <w:rPr>
          <w:lang w:val="hi_IN" w:bidi="hi_IN"/>
        </w:rPr>
        <w:t>यहाँ रुकें और समूह में इस प्रश्न पर चर्चा करें: आपकी भाषा में, चर्चा करें कि आप किसी की प्रतिष्ठा को कैसे संदर्भित करते हैं। एक गतिविधि के रूप में, कल्पना करें कि आप किसी परियोजना पर साथ काम करने के लिए लोगों को चुन रहे हैं, जैसे घर बनाना या किसी पार्टी की तैयारी करना। आप किसी भी व्यक्ति को चुन सकते हैं जिसे आप जानते हैं या जिसके बारे में जानते हैं। जब आप प्रत्येक व्यक्ति का नाम लें, तो बताएँ कि आपने उसे क्यों चुना। इस बात पर ध्यान दें कि आप उस व्यक्ति की प्रतिष्ठा का वर्णन कैसे करते हैं, या आप कैसे जानते हैं कि वह व्यक्ति ऐसा व्यवहार करेगा। इस ऑडियो को यहाँ रोकें।</w:t>
      </w:r>
    </w:p>
    <w:p>
      <w:pPr/>
      <w:r>
        <w:rPr>
          <w:lang w:val="hi_IN" w:bidi="hi_IN"/>
        </w:rPr>
      </w:r>
      <w:r>
        <w:rPr>
          <w:lang w:val="hi_IN" w:bidi="hi_IN"/>
        </w:rPr>
        <w:t>शमूएल लोगों को यह भी आश्वस्त करता है कि उन्हें इस बात की चिंता करने की आवश्यकता नहीं है कि शमूएल हार मान लेगा और उनके लिए प्रार्थना करना बंद कर देगा। शमूएल कहता है कि यदि शमूएल प्रार्थना करना बंद कर दे तो यह पाप होगा, इसलिए शमूएल प्रार्थना करता ही रहेगा! शमूएल लोगों को व्यवहार करने के सही और अच्छे तरीके के बारे में भी सिखाएगा। तब लोग यह सीख सकते हैं कि वे फिर से यहोवा के विरुद्ध पाप न करें।</w:t>
      </w:r>
    </w:p>
    <w:p>
      <w:pPr/>
      <w:r>
        <w:rPr>
          <w:lang w:val="hi_IN" w:bidi="hi_IN"/>
        </w:rPr>
      </w:r>
      <w:r>
        <w:rPr>
          <w:lang w:val="hi_IN" w:bidi="hi_IN"/>
        </w:rPr>
        <w:t>यहाँ रुकें और समूह में इस प्रश्न पर चर्चा करें: एक गतिविधि के रूप में, एक‑दूसरे को असंभव या पागलपन भरे काम सुझाएँ—ऐसी बातें जो आप कभी नहीं करेंगे। गंभीर और मज़ेदार दोनों बातों के बारे में सोचें—जैसे कोई ऐसा काम करना जो आपको डराता हो, या किसी प्रतिद्वंद्वी खेल टीम के लिए उत्साहित होना। इस बात पर ध्यान दें कि आप इन सुझावों पर कैसे प्रतिक्रिया देते हैं और कौन‑से शब्द या वाक्यांश उपयोग करते हैं जिससे पता चले कि आप यह काम कभी नहीं करेंगे। इस ऑडियो को यहाँ रोकें।</w:t>
      </w:r>
    </w:p>
    <w:p>
      <w:pPr/>
      <w:r>
        <w:rPr>
          <w:lang w:val="hi_IN" w:bidi="hi_IN"/>
        </w:rPr>
      </w:r>
      <w:r>
        <w:rPr>
          <w:lang w:val="hi_IN" w:bidi="hi_IN"/>
        </w:rPr>
        <w:t>यह दिखाने के लिए कि यह निर्देश कितना महत्वपूर्ण है, शमूएल इसे दोहराता है और एक चेतावनी देता है। इस्राएलियों को यहोवा का भय मानना चाहिए और पूरी तरह से और ईमानदारी से उसकी सेवा करनी चाहिए। यदि लोगों को यह याद दिलाने की आवश्यकता है कि उन्हें यहोवा की सेवा क्यों करनी चाहिए, तो उन्हें केवल उन सभी अच्छे कामों के बारे में सोचना चाहिए जो यहोवा ने उनके लिए किए हैं! यदि लोग यहोवा की सेवा नहीं करते हैं, बल्कि इसके बजाय पाप और बुराई करना जारी रखते हैं, तो यहोवा लोगों को दण्ड देगा। यहोवा लोगों को हटा देगा।</w:t>
      </w:r>
    </w:p>
    <w:p>
      <w:pPr/>
      <w:r>
        <w:rPr>
          <w:lang w:val="hi_IN" w:bidi="hi_IN"/>
        </w:rPr>
      </w:r>
      <w:r>
        <w:rPr>
          <w:lang w:val="hi_IN" w:bidi="hi_IN"/>
        </w:rPr>
        <w:t>यहाँ रुकें और समूह में इस प्रश्न पर चर्चा करें: इस बात पर चर्चा करें कि आप “हटा देना” वाक्यांश का अनुवाद कैसे करेंगे ताकि यह दिखे कि यहोवा इस्राएलियों को उनके देश से निकाल देगा या वहाँ से हटने देगा? इस ऑडियो को यहाँ रोकें।</w:t>
      </w:r>
    </w:p>
    <w:p>
      <w:pPr/>
      <w:r>
        <w:rPr>
          <w:lang w:val="hi_IN" w:bidi="hi_IN"/>
        </w:rPr>
      </w:r>
      <w:r>
        <w:rPr>
          <w:lang w:val="hi_IN" w:bidi="hi_IN"/>
        </w:rPr>
        <w:t>यहाँ रुकें और समूह में इस प्रश्न पर चर्चा करें: जब लोग शुरुआत में बहुत भयभीत होते हैं, तब शमूएल लोगों से कहता है कि वे भयभीत न हों कि परमेश्वर उनके साथ क्रूरता का व्यवहार करेगा। बाद में, शमूएल लोगों से कहता है कि वे परमेश्वर का भय मानें या यहोवा का गहरा सम्मान और आदर रखें। चर्चा करें कि आप इन अलग-अलग प्रकार के भय का वर्णन करने के लिए किन शब्दों का उपयोग करेंगे। एक गतिविधि के रूप में, ऐसे बड़े अगुवों के बारे में सोचें जो इतने अच्छे, शक्तिशाली और प्रभावशाली थे कि आप उनसे लगभग थोड़ा भयभीत हो गए। फिर उन शक्तिशाली अगुवों के बारे में सोचें जो बुरे थे और लोगों को नुकसान पहुँचाते थे। चर्चा करें कि आप अच्छे अगुवों और बुरे अगुवों से कैसे भयभीत या उनका सम्मान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1 शमूएल 12:18–25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लोग</w:t>
      </w:r>
    </w:p>
    <w:p>
      <w:pPr>
        <w:pStyle w:val="ListBullet"/>
        <w:spacing w:line="240" w:lineRule="auto"/>
        <w:ind w:left="720"/>
      </w:pPr>
      <w:r>
        <w:rPr>
          <w:lang w:val="hi_IN" w:bidi="hi_IN"/>
        </w:rPr>
      </w:r>
      <w:r>
        <w:rPr>
          <w:lang w:val="hi_IN" w:bidi="hi_IN"/>
        </w:rPr>
        <w:t>और शाऊल, इस्राएली राजा</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फिर शमूएल ने यहोवा को गर्जन और बारिश भेजने के लिए पुकारा, और उसी दिन यहोवा ने गर्जन और बारिश भेजी। फिर सभी लोग यहोवा और शमूएल से बहुत भयभीत हो गए। लोगों ने शमूएल से विनती की और कहा, “अपने परमेश्वर यहोवा से हमारे—अपने दासों—के लिए क्षमा माँग।” यहोवा से विनती कर कि वह हमें न मारे, क्योंकि पहले हमने कई बार पाप किया था, और अब हमने राजा माँगकर फिर से पाप किया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लेकिन शमूएल ने उत्तर दिया, "भयभीत मत हो। यह सच है कि तुमने ये सभी बुरे काम किए, परन्तु तुम्हें यहोवा से मुँह नहीं मोड़ना चाहिए। इसके बजाय, यहोवा की सच्चे मन से सेवा करो। व्यर्थ मूर्तियों की सेवा करने के लिए यहोवा को न छोड़ो। ये मूर्तियाँ तुम्हारी मदद नहीं कर सकतीं, न ही तुम्हें बचा सकती हैं, क्योंकि ये पूरी तरह व्यर्थ हैं। यहोवा अपने लोगों की सहायता करना बंद नहीं करेगा, क्योंकि यहोवा तुम्हें अपनी प्रजा बनाकर बहुत प्रसन्न है और क्योंकि हर कोई यहोवा को महान परमेश्वर के रूप में सम्मान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तब शमूएल ने कहा, “जहाँ तक मेरी बात है, मैं निश्चित रूप से हमेशा तुम्हारे लिए प्रार्थना करूँगा। यदि मैं ऐसा न करता, तो मैं यहोवा के विरुद्ध पाप कर रहा होता। मैं तुम्हें यह भी सिखाऊँगा कि अच्छे और सही तरीके से कैसे जीवन जीना है। परन्तु तुम्हें यहोवा का भय मानना चाहिए और पूरे मन से उसकी सेवा करते हुए निष्कपट बने रहना चाहिए। यहोवा ने तुम्हारे लिए जो अद्भुत काम किए हैं, उन्हें याद रखो। हालाँकि, यदि तुम अभी भी बुराई करना जारी रखोगे, तो यहोवा तुम्हारे शत्रुओं को तुम सभी को पराजित करने देगा, जिसमें तुम्हारा राजा भी शामिल है, और तुम्हारे शत्रु तुम्हें इस देश से बंदी के रूप में ले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 xml:space="preserve">1 शमूएल 12:18–25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शमूएल </w:t>
      </w:r>
      <w:r>
        <w:rPr>
          <w:b/>
          <w:lang w:val="hi_IN" w:bidi="hi_IN"/>
        </w:rPr>
        <w:t>यहोवा</w:t>
      </w:r>
      <w:r>
        <w:rPr>
          <w:lang w:val="hi_IN" w:bidi="hi_IN"/>
        </w:rPr>
        <w:t xml:space="preserve"> से बारिश और गर्जन भेजने के लिए पुकारता है। यहोवा परमेश्वर का वास्तविक नाम है।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लोग शमूएल से लोगों के लिए यहोवा से </w:t>
      </w:r>
      <w:r>
        <w:rPr>
          <w:b/>
          <w:lang w:val="hi_IN" w:bidi="hi_IN"/>
        </w:rPr>
        <w:t>प्रार्थना</w:t>
      </w:r>
      <w:r>
        <w:rPr>
          <w:lang w:val="hi_IN" w:bidi="hi_IN"/>
        </w:rPr>
        <w:t xml:space="preserve"> करने के लिए कहते हैं। प्रार्थना करने का अर्थ है परमेश्वर से बात करना। प्रार्थना के बारे में अधिक जानकारी के लिए, मुख्य शब्दावली को देखें। प्रार्थना के लिए उसी शब्द या वाक्यांश का उपयोग करें जो आपने पिछले भागों में उपयोग किया है।</w:t>
      </w:r>
    </w:p>
    <w:p>
      <w:pPr/>
      <w:r>
        <w:rPr>
          <w:lang w:val="hi_IN" w:bidi="hi_IN"/>
        </w:rPr>
      </w:r>
      <w:r>
        <w:rPr>
          <w:lang w:val="hi_IN" w:bidi="hi_IN"/>
        </w:rPr>
        <w:t xml:space="preserve">लोग यहोवा को "शमूएल का </w:t>
      </w:r>
      <w:r>
        <w:rPr>
          <w:b/>
          <w:lang w:val="hi_IN" w:bidi="hi_IN"/>
        </w:rPr>
        <w:t>परमेश्वर</w:t>
      </w:r>
      <w:r>
        <w:rPr>
          <w:lang w:val="hi_IN" w:bidi="hi_IN"/>
        </w:rPr>
        <w:t>" कहते हैं। यह परमेश्वर के लिए अधिक सामान्य शब्द है, न कि परमेश्वर का व्यक्तिगत नाम, यहोवा। परमेश्वर के बारे में अधिक जानकारी के लिए, मुख्य शब्दावली देखें। परमेश्वर के लिए उसी शब्द या वाक्यांश का उपयोग करें जिसका उपयोग आपने पिछले भागों में किया था।</w:t>
      </w:r>
    </w:p>
    <w:p>
      <w:pPr/>
      <w:r>
        <w:rPr>
          <w:lang w:val="hi_IN" w:bidi="hi_IN"/>
        </w:rPr>
      </w:r>
      <w:r>
        <w:rPr>
          <w:lang w:val="hi_IN" w:bidi="hi_IN"/>
        </w:rPr>
        <w:t xml:space="preserve">लोग अपने आप को शमूएल के </w:t>
      </w:r>
      <w:r>
        <w:rPr>
          <w:b/>
          <w:lang w:val="hi_IN" w:bidi="hi_IN"/>
        </w:rPr>
        <w:t>दास</w:t>
      </w:r>
      <w:r>
        <w:rPr>
          <w:lang w:val="hi_IN" w:bidi="hi_IN"/>
        </w:rPr>
        <w:t xml:space="preserve"> भी कहते हैं। सेवक वह पुरुष या स्त्री होता है जो दूसरे व्यक्ति के लिए काम करता है। यहाँ, दास अपने आप को संदर्भित करने का एक विनम्र तरीका है। लोग वास्तव में शमूएल के लिए काम नहीं करते हैं। सेवक के बारे में अधिक जानकारी के लिए, मुख्य शब्दावली को देखें। सेवक के लिए उसी शब्द या वाक्यांश का उपयोग करें जिसका उपयोग आपने पिछले भागों में किया है।</w:t>
      </w:r>
    </w:p>
    <w:p>
      <w:pPr/>
      <w:r>
        <w:rPr>
          <w:lang w:val="hi_IN" w:bidi="hi_IN"/>
        </w:rPr>
      </w:r>
      <w:r>
        <w:rPr>
          <w:lang w:val="hi_IN" w:bidi="hi_IN"/>
        </w:rPr>
        <w:t xml:space="preserve">लोग स्वीकार करते हैं कि उन्होंने </w:t>
      </w:r>
      <w:r>
        <w:rPr>
          <w:b/>
          <w:lang w:val="hi_IN" w:bidi="hi_IN"/>
        </w:rPr>
        <w:t>पाप</w:t>
      </w:r>
      <w:r>
        <w:rPr>
          <w:lang w:val="hi_IN" w:bidi="hi_IN"/>
        </w:rPr>
        <w:t xml:space="preserve"> किया है। जब भी कोई व्यक्ति परमेश्वर की व्यवस्थाओं का उल्लंघन करता है, तो वह पाप करता है। पाप के बारे में अधिक जानकारी के लिए, मुख्य शब्दावली को देखें। पाप के लिए उसी शब्द या वाक्यांश का उपयोग करें जिसका उपयोग आपने पिछले भागों में किया है।</w:t>
      </w:r>
    </w:p>
    <w:p>
      <w:pPr/>
      <w:r>
        <w:rPr>
          <w:lang w:val="hi_IN" w:bidi="hi_IN"/>
        </w:rPr>
      </w:r>
      <w:r>
        <w:rPr>
          <w:lang w:val="hi_IN" w:bidi="hi_IN"/>
        </w:rPr>
        <w:t xml:space="preserve">लोग यह भी स्वीकार करते हैं कि राजा के लिए उनका अनुरोध </w:t>
      </w:r>
      <w:r>
        <w:rPr>
          <w:b/>
          <w:lang w:val="hi_IN" w:bidi="hi_IN"/>
        </w:rPr>
        <w:t>बुरा</w:t>
      </w:r>
      <w:r>
        <w:rPr>
          <w:lang w:val="hi_IN" w:bidi="hi_IN"/>
        </w:rPr>
        <w:t xml:space="preserve"> था। बुराई भलाई के विपरीत है। जब लोग बुरे काम करते हैं, तो वे उन कामों को करते हैं जिन्हें परमेश्वर ने लोगों को न करने के लिए कहा है। बुराई के बारे में अधिक जानकारी के लिए, मुख्य शब्दावली को देखें। बुराई के लिए उसी शब्द या वाक्यांश का उपयोग करें जिसका उपयोग आपने पिछले भागों में किया है।</w:t>
      </w:r>
    </w:p>
    <w:p>
      <w:pPr/>
      <w:r>
        <w:rPr>
          <w:lang w:val="hi_IN" w:bidi="hi_IN"/>
        </w:rPr>
      </w:r>
      <w:r>
        <w:rPr>
          <w:b/>
          <w:lang w:val="hi_IN" w:bidi="hi_IN"/>
        </w:rPr>
        <w:t>राजा</w:t>
      </w:r>
      <w:r>
        <w:rPr>
          <w:lang w:val="hi_IN" w:bidi="hi_IN"/>
        </w:rPr>
        <w:t xml:space="preserve"> वह होता है जो किसी शहर या क्षेत्र पर शासन करता है। शाऊल इस्राएलियों का राजा है। राजा के बारे में अधिक जानकारी के लिए, मुख्य शब्दावली देखें। राजा के लिए उसी शब्द या वाक्यांश का उपयोग करें जिसका उपयोग आपने पिछले भागों में किया था। </w:t>
      </w:r>
    </w:p>
    <w:p>
      <w:pPr/>
      <w:r>
        <w:rPr>
          <w:lang w:val="hi_IN" w:bidi="hi_IN"/>
        </w:rPr>
      </w:r>
      <w:r>
        <w:rPr>
          <w:lang w:val="hi_IN" w:bidi="hi_IN"/>
        </w:rPr>
        <w:t>शमूएल लोगों से आग्रह करता है कि वे यहोवा की सेवा करें, न कि व्यर्थ चीज़ों की। यहाँ, शमूएल शायद मूर्तियों या झूठे देवताओं के बारे में बात कर रहा है। मूर्ति एक वस्तु है जिसे लोग किसी देवता की उपासना करने के लिए बनाते हैं। यह वस्तु लोगों को उस देवता के कुछ गुणों की याद दिलाती है।</w:t>
      </w:r>
    </w:p>
    <w:p>
      <w:pPr/>
      <w:r>
        <w:rPr>
          <w:lang w:val="hi_IN" w:bidi="hi_IN"/>
        </w:rPr>
      </w:r>
      <w:r>
        <w:rPr>
          <w:lang w:val="hi_IN" w:bidi="hi_IN"/>
        </w:rPr>
        <w:t xml:space="preserve">यहाँ रुकें और समूह में चर्चा करें कि आप </w:t>
      </w:r>
      <w:r>
        <w:rPr>
          <w:b/>
          <w:lang w:val="hi_IN" w:bidi="hi_IN"/>
        </w:rPr>
        <w:t>व्यर्थ चीज़ें</w:t>
      </w:r>
      <w:r>
        <w:rPr>
          <w:lang w:val="hi_IN" w:bidi="hi_IN"/>
        </w:rPr>
        <w:t xml:space="preserve">, </w:t>
      </w:r>
      <w:r>
        <w:rPr>
          <w:b/>
          <w:lang w:val="hi_IN" w:bidi="hi_IN"/>
        </w:rPr>
        <w:t>मूर्तियाँ</w:t>
      </w:r>
      <w:r>
        <w:rPr>
          <w:lang w:val="hi_IN" w:bidi="hi_IN"/>
        </w:rPr>
        <w:t xml:space="preserve">, या </w:t>
      </w:r>
      <w:r>
        <w:rPr>
          <w:b/>
          <w:lang w:val="hi_IN" w:bidi="hi_IN"/>
        </w:rPr>
        <w:t>झूठे देवता</w:t>
      </w:r>
      <w:r>
        <w:rPr>
          <w:lang w:val="hi_IN" w:bidi="hi_IN"/>
        </w:rPr>
        <w:t xml:space="preserve"> के लिए कौन‑सा शब्द या वाक्यांश उपयोग करेंगे। यदि आप व्यर्थ चीज़ों के लिए मूर्ति या देवता शब्द का उपयोग करने का निर्णय लेते हैं, तो अधिक जानकारी के लिए मुख्य शब्दावली में मूर्ति और देवताओं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शमूएल लोगों से कहता है कि वे यहोवा का </w:t>
      </w:r>
      <w:r>
        <w:rPr>
          <w:b/>
          <w:lang w:val="hi_IN" w:bidi="hi_IN"/>
        </w:rPr>
        <w:t>भय</w:t>
      </w:r>
      <w:r>
        <w:rPr>
          <w:lang w:val="hi_IN" w:bidi="hi_IN"/>
        </w:rPr>
        <w:t xml:space="preserve"> मानें। यहाँ भय का अर्थ है यहोवा के प्रति भय, आदर और सम्मान रखना। लोग यहोवा का यह भय उसकी आज्ञा मानकर दिखाते हैं—यह सम्मान के कारण होता है, न कि इसलिए कि वे डरते हैं कि यहोवा उनके साथ कठोर व्यवहार करेगा। यहोवा के भय के बारे में अधिक जानकारी के लिए मुख्य शब्दावली में “परमेश्वर का भय” देखें। यहोवा के भय के लिए वही शब्द या वाक्यांश उपयोग करें जो आपने पहले के अंशों में उपयोग किया है।</w:t>
      </w:r>
    </w:p>
    <w:p>
      <w:pPr/>
      <w:r>
        <w:rPr>
          <w:lang w:val="hi_IN" w:bidi="hi_IN"/>
        </w:rPr>
      </w:r>
      <w:r>
        <w:rPr>
          <w:lang w:val="hi_IN" w:bidi="hi_IN"/>
        </w:rPr>
        <w:t xml:space="preserve">लोगों को </w:t>
      </w:r>
      <w:r>
        <w:rPr>
          <w:b/>
          <w:lang w:val="hi_IN" w:bidi="hi_IN"/>
        </w:rPr>
        <w:t>विश्वासयोग्यता</w:t>
      </w:r>
      <w:r>
        <w:rPr>
          <w:lang w:val="hi_IN" w:bidi="hi_IN"/>
        </w:rPr>
        <w:t xml:space="preserve"> और पूरे मन से यहोवा की सेवा करनी चाहिए। विश्वासयोग्यता से कुछ करने का अर्थ है किसी काम को ईमानदारी और वफादारी से करना। विश्वासयोग्यता के लिए वही शब्द या वाक्यांश उपयोग करें जो आपने पहले के भागों में उपयोग किया है।</w:t>
      </w:r>
    </w:p>
    <w:p>
      <w:pPr/>
      <w:r>
        <w:rPr>
          <w:lang w:val="hi_IN" w:bidi="hi_IN"/>
        </w:rPr>
      </w:r>
      <w:r>
        <w:rPr>
          <w:lang w:val="hi_IN" w:bidi="hi_IN"/>
        </w:rPr>
        <w:t xml:space="preserve">जब कोई व्यक्ति कोई काम </w:t>
      </w:r>
      <w:r>
        <w:rPr>
          <w:b/>
          <w:lang w:val="hi_IN" w:bidi="hi_IN"/>
        </w:rPr>
        <w:t>पूरे मन से</w:t>
      </w:r>
      <w:r>
        <w:rPr>
          <w:lang w:val="hi_IN" w:bidi="hi_IN"/>
        </w:rPr>
        <w:t xml:space="preserve"> या सम्पूर्ण हृदय से करता है, तो इसका अर्थ है कि वह ईमानदार और समर्पित है। वह व्यक्ति वास्तव में वह काम करना चाहता है। पूरे मन से या अपने पूरे हृदय से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13:1–14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13:1–14 को सुनें और अपने मन में रखें।</w:t>
      </w:r>
    </w:p>
    <w:p>
      <w:pPr/>
      <w:r>
        <w:rPr>
          <w:lang w:val="hi_IN" w:bidi="hi_IN"/>
        </w:rPr>
      </w:r>
      <w:r>
        <w:rPr>
          <w:lang w:val="hi_IN" w:bidi="hi_IN"/>
        </w:rPr>
        <w:t>यदि सम्भव हो, तो 1 शमूएल 13:1–14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13:1–14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भाग राजा के रूप में शाऊल के समय का एक संक्षिप्त सारांश देता है, और उस समय के दौरान घटित होने वाली कहानी को बताता है। कहानी में, शाऊल इस्राएल के शत्रुओं, पलिश्तियों के विरुद्ध लड़ने के लिए अपनी सेना को तैयार करता है। शाऊल की सेना को पलिश्तियों की बड़ी सेना से भय है। अपने सैनिकों को भागने से रोकने के लिए, शाऊल शमूएल की प्रतीक्षा किए बिना यहोवा के लिए बलिदान चढ़ाता है। जब शमूएल पहुँचता है, तो शमूएल शाऊल से कहता है कि शाऊल ने यहोवा की आज्ञा का उल्लंघन किया है, इसलिए यहोवा शाऊल के बाद शाऊल के पुत्रों को राजा नहीं बनने देगा।</w:t>
      </w:r>
    </w:p>
    <w:p>
      <w:pPr/>
      <w:r>
        <w:rPr>
          <w:lang w:val="hi_IN" w:bidi="hi_IN"/>
        </w:rPr>
      </w:r>
      <w:r>
        <w:rPr>
          <w:lang w:val="hi_IN" w:bidi="hi_IN"/>
        </w:rPr>
        <w:t>यह भाग एक कथन से शुरू होता है जो इस्राएल के राजाओं का परिचय देता है। इस विशेष कथन में आमतौर पर यह शामिल है कि जब राजा शासन करना शुरू करता है, तब उसकी उम्र कितनी होती है और उसने कितने वर्षों तक शासन किया। यहाँ, मूल भाषा में, शाऊल की उम्र और उसके शासन की लंबाई की संख्याएँ शायद अधूरी या भ्रमित करने वाली हैं। कुछ अनुवाद अन्य विश्वसनीय स्रोतों की जानकारी का उपयोग करते हैं और कहते हैं कि जब शाऊल राजा बना, तब वह 30 वर्ष का था और उसने 42 वर्षों तक शासन किया।</w:t>
      </w:r>
    </w:p>
    <w:p>
      <w:pPr/>
      <w:r>
        <w:rPr>
          <w:lang w:val="hi_IN" w:bidi="hi_IN"/>
        </w:rPr>
      </w:r>
      <w:r>
        <w:rPr>
          <w:lang w:val="hi_IN" w:bidi="hi_IN"/>
        </w:rPr>
        <w:t>यहाँ रुकें और समूह में इस प्रश्न पर चर्चा करें: एक गतिविधि के रूप में, किसी ऐसे अगुवे या राजा की कहानी सुनाएँ जिसने बहुत समय पहले शासन किया था। अगुवे का परिचय देकर शुरुआत करें, ताकि हर कोई जान सके कि आप किसके बारे में बात कर रहे हैं। फिर उस व्यक्ति के शासन के समय हुई किसी घटना की कहानी सुनाएँ। उन वाक्यांशों या जानकारी पर ध्यान दें जिनका उपयोग आप अगुवे का परिचय देने के लिए करते हैं। इस ऑडियो को यहाँ रोकें।</w:t>
      </w:r>
    </w:p>
    <w:p>
      <w:pPr/>
      <w:r>
        <w:rPr>
          <w:lang w:val="hi_IN" w:bidi="hi_IN"/>
        </w:rPr>
      </w:r>
      <w:r>
        <w:rPr>
          <w:lang w:val="hi_IN" w:bidi="hi_IN"/>
        </w:rPr>
        <w:t>कहानी तब शुरू होती है जब शाऊल अपनी सक्रिय सेना के लिए 3,000 पुरुषों को चुनता है। यह सेना इस्राएल और राजा की रक्षा करने के लिए हमेशा तैयार होगी। शाऊल मिकमाश में अपने साथ 2,000 पुरुषों को रखता है, जो बेतेल के पहाड़ी क्षेत्र में एक नगर है। फिर शाऊल अपने पुत्र योनातान के साथ 1,000 पुरुषों को गिबा नगर में भेजता है। गिबा बिन्यामीन के गोत्र के क्षेत्र में है। शाऊल उन लोगों को उनके घर भेज देता है जिन्हें उसने नहीं चुना था। यदि शाऊल को सेना में लड़ने के लिए और अधिक पुरुषों की आवश्यकता हो, तो शाऊल बाद में उन लोगों को एक साथ इकट्ठा कर सकता है।</w:t>
      </w:r>
    </w:p>
    <w:p>
      <w:pPr/>
      <w:r>
        <w:rPr>
          <w:lang w:val="hi_IN" w:bidi="hi_IN"/>
        </w:rPr>
      </w:r>
      <w:r>
        <w:rPr>
          <w:lang w:val="hi_IN" w:bidi="hi_IN"/>
        </w:rPr>
        <w:t>यहाँ रुकें और समूह में इस्राएल का नक्शा देखें। बिन्यामीन के क्षेत्र में गिबा नगर को ढूँढें। इस ऑडियो को यहाँ रोकें।</w:t>
      </w:r>
    </w:p>
    <w:p>
      <w:pPr/>
      <w:r>
        <w:rPr>
          <w:lang w:val="hi_IN" w:bidi="hi_IN"/>
        </w:rPr>
      </w:r>
      <w:r>
        <w:rPr>
          <w:lang w:val="hi_IN" w:bidi="hi_IN"/>
        </w:rPr>
        <w:t>गिबा में रहते हुए, योनातान और उसके लोगों ने पास के पलिश्तियों की चौकी या सेना के डेरे पर आक्रमण किया और उसे पराजित किया। चौकी वह स्थान है जहाँ सैनिक किसी क्षेत्र की रखवाली या निगरानी करने के लिए रहते हैं। पलिश्ती इस्राएलियों के शत्रु हैं। यह चौकी गेबा में है, जो संभवतः गिबा नगर का ही दूसरा नाम हो सकता है।</w:t>
      </w:r>
    </w:p>
    <w:p>
      <w:pPr/>
      <w:r>
        <w:rPr>
          <w:lang w:val="hi_IN" w:bidi="hi_IN"/>
        </w:rPr>
      </w:r>
      <w:r>
        <w:rPr>
          <w:lang w:val="hi_IN" w:bidi="hi_IN"/>
        </w:rPr>
        <w:t>यहाँ रुकें और समूह में इन प्रश्नों पर चर्चा करें: आपकी संस्कृति में जब लोग युद्ध में जाते हैं, तो वे यह कैसे तय करते हैं कि कब उन्हें शत्रु पर आक्रमण करना चाहिए या कब बस शत्रु के हमला करने का इंतज़ार करना चाहिए और फिर अपना बचाव करना चाहिए? इन कार्यों को एक‑दूसरे से अलग क्या बनाता है? आप बचाव के तरीके के रूप में कब आक्रमण कर सकते हैं? इस ऑडियो को यहाँ रोकें।</w:t>
      </w:r>
    </w:p>
    <w:p>
      <w:pPr/>
      <w:r>
        <w:rPr>
          <w:lang w:val="hi_IN" w:bidi="hi_IN"/>
        </w:rPr>
      </w:r>
      <w:r>
        <w:rPr>
          <w:lang w:val="hi_IN" w:bidi="hi_IN"/>
        </w:rPr>
        <w:t>कोई व्यक्ति अन्य पलिश्तियों को बताता है कि योनातान और योनातान के लोगों ने चौकी पर पलिश्तियों को पराजित किया है। शाऊल जानता है कि पलिश्ती क्रोधित होंगे, इसलिए शाऊल इस्राएल भर में दूत भेजता है ताकि इस्राएलियों को बता सके कि क्या हुआ है। सभी का ध्यान आकर्षित करने के लिए, दूत नरसिंगे नामक उपकरणों पर फूँकते हैं, जिन्हें लोग मेढ़े के सींगों से बनाते हैं। लोग अक्सर युद्ध के लिए लोगों को इकट्ठा करने के लिए नरसिंगों का उपयोग किया करते थे।</w:t>
      </w:r>
    </w:p>
    <w:p>
      <w:pPr/>
      <w:r>
        <w:rPr>
          <w:lang w:val="hi_IN" w:bidi="hi_IN"/>
        </w:rPr>
      </w:r>
      <w:r>
        <w:rPr>
          <w:lang w:val="hi_IN" w:bidi="hi_IN"/>
        </w:rPr>
        <w:t>यहाँ रुकें और समूह के रूप में तुरही की तस्वीर देखें। इस ऑडियो को यहाँ रोकें।</w:t>
      </w:r>
    </w:p>
    <w:p>
      <w:pPr/>
      <w:r>
        <w:rPr>
          <w:lang w:val="hi_IN" w:bidi="hi_IN"/>
        </w:rPr>
      </w:r>
      <w:r>
        <w:rPr>
          <w:lang w:val="hi_IN" w:bidi="hi_IN"/>
        </w:rPr>
        <w:t>यहाँ रुकें और समूह में इस प्रश्न पर चर्चा करें: आपकी संस्कृति में, लोग संदेश कैसे पहुँचाते हैं या दूसरों को बड़ी घटनाओं के समाचार के बारे में कैसे बताते हैं? लोग कैसे जानते हैं कि युद्ध के लिए कब या कैसे इकट्ठा होना है? इस ऑडियो को यहाँ रोकें।</w:t>
      </w:r>
    </w:p>
    <w:p>
      <w:pPr/>
      <w:r>
        <w:rPr>
          <w:lang w:val="hi_IN" w:bidi="hi_IN"/>
        </w:rPr>
      </w:r>
      <w:r>
        <w:rPr>
          <w:lang w:val="hi_IN" w:bidi="hi_IN"/>
        </w:rPr>
        <w:t>दूत यह भी कहते हैं, “हे इब्रियों, हमारी सुनो!” इब्री इस्राएल के लोगों के समूह के लिए एक और शब्द है, जिसमें वे इस्राएली भी शामिल हैं जो अन्य देशों में रहते थे। आम तौर पर, अन्य जातियाँ—जैसे पलिश्ती—इस नाम का उपयोग करती थीं। संभवतः दूतों ने उन इस्राएलियों को शामिल करने के लिए “इब्री” कहा हो जो इस्राएल में नहीं रहते थे।</w:t>
      </w:r>
    </w:p>
    <w:p>
      <w:pPr/>
      <w:r>
        <w:rPr>
          <w:lang w:val="hi_IN" w:bidi="hi_IN"/>
        </w:rPr>
      </w:r>
      <w:r>
        <w:rPr>
          <w:lang w:val="hi_IN" w:bidi="hi_IN"/>
        </w:rPr>
        <w:t>फिर दूत कहते हैं कि शाऊल ने पलिश्तियों पर आक्रमण किया है। यद्यपि योनातान ने आक्रमण की अगुवाई की थी, फिर भी शायद दूतों ने कहा था कि शाऊल ने यह किया था, क्योंकि शाऊल राजा है और अपनी सेना के कार्य के लिए जिम्मेदार है।</w:t>
      </w:r>
    </w:p>
    <w:p>
      <w:pPr/>
      <w:r>
        <w:rPr>
          <w:lang w:val="hi_IN" w:bidi="hi_IN"/>
        </w:rPr>
      </w:r>
      <w:r>
        <w:rPr>
          <w:lang w:val="hi_IN" w:bidi="hi_IN"/>
        </w:rPr>
        <w:t>यहाँ रुकें और समूह में इस प्रश्न पर चर्चा करें: आपके अगुवों द्वारा किए गए कुछ कामों या उनके द्वारा लिए गए निर्णयों की सूची बनाएँ। इस बात पर चर्चा करें कि क्या अगुवा वे काम खुद कर पाया या उसे दूसरों से मदद मिली। इस ऑडियो को यहाँ रोकें।</w:t>
      </w:r>
    </w:p>
    <w:p>
      <w:pPr/>
      <w:r>
        <w:rPr>
          <w:lang w:val="hi_IN" w:bidi="hi_IN"/>
        </w:rPr>
      </w:r>
      <w:r>
        <w:rPr>
          <w:lang w:val="hi_IN" w:bidi="hi_IN"/>
        </w:rPr>
        <w:t>दूत यह भी कहते हैं कि पलिश्ती इस्राएल के लोगों से नफरत करते हैं, जैसे वे बदबू से नफरत करते हैं! इस्राएली समझते हैं कि पलिश्ती आक्रमण करेंगे, इसलिए वे लोग शाऊल की सेना में शामिल होने के लिए गिलगाल की यात्रा करते हैं। शाऊल मिकमाश से गिलगाल नगर में आ गया है, जो इस्राएलियों का सामान्य एकत्र होने का स्थान है।</w:t>
      </w:r>
    </w:p>
    <w:p>
      <w:pPr/>
      <w:r>
        <w:rPr>
          <w:lang w:val="hi_IN" w:bidi="hi_IN"/>
        </w:rPr>
      </w:r>
      <w:r>
        <w:rPr>
          <w:lang w:val="hi_IN" w:bidi="hi_IN"/>
        </w:rPr>
        <w:t>इस बीच, पलिश्ती भी युद्ध की तैयारी करते हैं। पलिश्तियों के पास 3,000 रथ हैं—ये दो पहियों वाले गाड़ी‑नुमा वाहन होते हैं जिन्हें घोड़े खींचते हैं। सैनिक युद्ध में रथों पर सवार होते थे। रथ को पराजित करना बहुत कठिन था, परन्तु रथ पर सवार सैनिक अक्सर बहुत से पुरुषों को मार सकते थे। पलिश्तियों के पास रथों और घोड़ों की सवारी करने के लिए 6,000 पुरुष हैं। पलिश्तियों के पास भी इतने अधिक सैनिक हैं कि कोई भी उनकी गिनती नहीं कर सकता—जैसे कोई समुद्र‑तट की रेत के कणों की गिनती नहीं कर सकता!</w:t>
      </w:r>
    </w:p>
    <w:p>
      <w:pPr/>
      <w:r>
        <w:rPr>
          <w:lang w:val="hi_IN" w:bidi="hi_IN"/>
        </w:rPr>
      </w:r>
      <w:r>
        <w:rPr>
          <w:lang w:val="hi_IN" w:bidi="hi_IN"/>
        </w:rPr>
        <w:t>यहाँ रुकें और समूह में रथ तथा समुद्र‑तट की एक तस्वीर देखें। इस ऑडियो को यहाँ रोकें।</w:t>
      </w:r>
    </w:p>
    <w:p>
      <w:pPr/>
      <w:r>
        <w:rPr>
          <w:lang w:val="hi_IN" w:bidi="hi_IN"/>
        </w:rPr>
      </w:r>
      <w:r>
        <w:rPr>
          <w:lang w:val="hi_IN" w:bidi="hi_IN"/>
        </w:rPr>
        <w:t>पलिश्ती मिकमाश जाते हैं और बेतावेन के पूर्व में अपना डेरा लगाते हैं। इस्राएली पलिश्तियों की सेना को देखते हैं और भयभीत हो जाते हैं! इस्राएली समझ जाते हैं कि वे बहुत कठिन परिस्थिति में हैं, यानी बड़े खतरे में हैं। पलिश्ती सैनिक इतने अधिक हैं कि वे इस्राएलियों को आसानी से पराजित कर सकते थे और उन्हें मार सकते थे। इसलिए इस्राएली भाग जाते हैं और छिप जाते हैं। इस्राएली पहाड़ों और पहाड़ियों के किनारों में गुफाओं, गढ़ों और झाड़ियों में छिप जाते हैं। इस्राएली पथरीली जगहों में और ज़मीन के गड्ढों या खोहों में छिपते हैं। इस्राएली उन गड्ढों या खोहों में छिप जाते हैं जिन्हें लोगों ने पानी जमा करने के लिए पत्थर काटकर बनाया था। कुछ लोग यरदन नदी पार भी करते हैं और गाद के गोत्र के क्षेत्र और गिलाद के क्षेत्र में जाते हैं।</w:t>
      </w:r>
    </w:p>
    <w:p>
      <w:pPr/>
      <w:r>
        <w:rPr>
          <w:lang w:val="hi_IN" w:bidi="hi_IN"/>
        </w:rPr>
      </w:r>
      <w:r>
        <w:rPr>
          <w:lang w:val="hi_IN" w:bidi="hi_IN"/>
        </w:rPr>
        <w:t>यहाँ रुकें और समूह के रूप में एक कुंड और यरदन नदी की एक तस्वीर देखें। इस ऑडियो को यहाँ रोकें।</w:t>
      </w:r>
    </w:p>
    <w:p>
      <w:pPr/>
      <w:r>
        <w:rPr>
          <w:lang w:val="hi_IN" w:bidi="hi_IN"/>
        </w:rPr>
      </w:r>
      <w:r>
        <w:rPr>
          <w:lang w:val="hi_IN" w:bidi="hi_IN"/>
        </w:rPr>
        <w:t>शाऊल अभी भी गिलगाल में है, और जो सैनिक भागे नहीं हैं, वे इतने डरे हुए हैं कि वे काँप रहे हैं। शमूएल ने शाऊल से कहा है कि वह गिलगाल में सात दिन इंतजार करे। यह वर्ष का वह समय हो सकता है जब शमूएल आमतौर पर गिलगाल आता है। शाऊल बलिदान के लिए अपने आप को आत्मिक रूप से तैयार करने के लिए प्रतीक्षा भी कर रहा हो सकता है। उस समय इस्राएल और अन्य देशों में, युद्ध शुरू करने से पहले राजा और उसकी सेना अपने देवता से सहायता माँगने के लिए बलिदान चढ़ाते थे। सातवें दिन, शमूएल अभी तक नहीं पहुँचा है, और शाऊल के लोग डर के मारे भाग रहे हैं, इसलिए शाऊल ने शमूएल के बिना ही बलिदान चढ़ाना शुरू करने का निर्णय लिया।</w:t>
      </w:r>
    </w:p>
    <w:p>
      <w:pPr/>
      <w:r>
        <w:rPr>
          <w:lang w:val="hi_IN" w:bidi="hi_IN"/>
        </w:rPr>
      </w:r>
      <w:r>
        <w:rPr>
          <w:lang w:val="hi_IN" w:bidi="hi_IN"/>
        </w:rPr>
        <w:t>शाऊल अपने लोगों से कहता है कि वे होमबलि और मेलबलि के लिए पशु और अन्य सामग्री शाऊल के पास ले आएँ। लोग जब कोई निवेदन करते थे, तो वे अक्सर यहोवा को होमबलि चढ़ाते थे। लोग इस बात का उत्सव मनाने के लिए मेलबलि चढ़ाते हैं कि परमेश्वर उनके साथ है। जब शाऊल होमबलि चढ़ाना समाप्त करता है, तब शमूएल पहुँचता है। शाऊल उसका स्वागत करने के लिए शमूएल के पास जाता है, परन्तु शमूएल शाऊल से पूछता है कि शाऊल ने क्या किया है। शमूएल देख सकता है कि शाऊल ने पहले ही होमबलि चढ़ा दी है, इसलिए शमूएल यह नहीं पूछ रहा है कि क्या हुआ है। शमूएल शाऊल पर गलत करने का आरोप लगा रहा है और पूछता है कि शाऊल ने यह क्यों किया।</w:t>
      </w:r>
    </w:p>
    <w:p>
      <w:pPr/>
      <w:r>
        <w:rPr>
          <w:lang w:val="hi_IN" w:bidi="hi_IN"/>
        </w:rPr>
      </w:r>
      <w:r>
        <w:rPr>
          <w:lang w:val="hi_IN" w:bidi="hi_IN"/>
        </w:rPr>
        <w:t>शाऊल कहता है कि उसके पास समय खत्म हो रहा था, क्योंकि उसके लोग तितर‑बितर हो रहे थे, शमूएल को देर हो गई थी, और पलिश्ती पहले से ही इकट्ठे होकर युद्ध के लिए तैयार थे। शाऊल सोचता है कि पलिश्ती गिलगाल में इस्राएलियों पर आक्रमण करने के लिए आएँगे, और शाऊल यहोवा से अनुग्रह या सहायता माँगे बिना युद्ध नहीं करना चाहता है। बलिदान चढ़ाना और युद्ध के लिए यहोवा से अनुग्रह और मार्गदर्शन माँगना शमूएल का काम था, परंतु क्योंकि शमूएल वहाँ नहीं था, इसलिए शाऊल ने स्वयं शमूएल का काम करने का निर्णय लिया।</w:t>
      </w:r>
    </w:p>
    <w:p>
      <w:pPr/>
      <w:r>
        <w:rPr>
          <w:lang w:val="hi_IN" w:bidi="hi_IN"/>
        </w:rPr>
      </w:r>
      <w:r>
        <w:rPr>
          <w:lang w:val="hi_IN" w:bidi="hi_IN"/>
        </w:rPr>
        <w:t>यहाँ रुकें और समूह में इस प्रश्न पर चर्चा करें: आपकी संस्कृति में, लोग युद्ध से पहले अपने देवताओं से सहायता कैसे माँगते हैं? कौन मदद माँगता है या देवताओं से बात करता है? इस ऑडियो को यहाँ रोकें।</w:t>
      </w:r>
    </w:p>
    <w:p>
      <w:pPr/>
      <w:r>
        <w:rPr>
          <w:lang w:val="hi_IN" w:bidi="hi_IN"/>
        </w:rPr>
      </w:r>
      <w:r>
        <w:rPr>
          <w:lang w:val="hi_IN" w:bidi="hi_IN"/>
        </w:rPr>
        <w:t>शमूएल उत्तर देता है कि शाऊल ने एक मूर्खतापूर्ण काम किया है। शाऊल ने उस आज्ञा का पालन नहीं किया है जो यहोवा, शाऊल के परमेश्वर ने उसे दी है। यहोवा शमूएल का परमेश्वर भी है, परन्तु शमूएल इस बात पर जोर दे रहा है कि क्योंकि यहोवा शाऊल का परमेश्वर है, इसलिए शाऊल को यहोवा की आज्ञा माननी चाहिए थी। शमूएल यह नहीं बताता कि शाऊल ने किस आज्ञा का पालन नहीं किया था, परन्तु शाऊल जानता था कि वह कौन-सी आज्ञा थी। क्योंकि शाऊल ने आज्ञा का उल्लंघन किया है, इसलिए यहोवा शाऊल के राज्य को स्थापित नहीं करेगा और न ही उसके राज्य को जारी रखने देगा। इसका अर्थ है कि यद्यपि शाऊल अभी भी राजा है, फिर भी शाऊल के वंशज शाऊल के बाद राजा नहीं होंगे।</w:t>
      </w:r>
    </w:p>
    <w:p>
      <w:pPr/>
      <w:r>
        <w:rPr>
          <w:lang w:val="hi_IN" w:bidi="hi_IN"/>
        </w:rPr>
      </w:r>
      <w:r>
        <w:rPr>
          <w:lang w:val="hi_IN" w:bidi="hi_IN"/>
        </w:rPr>
        <w:t>यहाँ रुकें और समूह में इस प्रश्न पर चर्चा करें: किसी ऐसे राजा या अगुवे के बारे में सोचें जिसकी संतानें और नाती-पोते उस राजा की मृत्यु के बाद राजा बने। ऐसा दिखाएँ कि आप एक शिक्षक हैं जो अपनी कक्षा को इस राजाओं के परिवार के बारे में बता रहे हैं। आप इस राजा या अगुवे के वंशजों के राजा या अगुवे के तौर पर शासन करने के तरीके का वर्णन कैसे करेंगे? इस ऑडियो को यहाँ रोकें।</w:t>
      </w:r>
    </w:p>
    <w:p>
      <w:pPr/>
      <w:r>
        <w:rPr>
          <w:lang w:val="hi_IN" w:bidi="hi_IN"/>
        </w:rPr>
      </w:r>
      <w:r>
        <w:rPr>
          <w:lang w:val="hi_IN" w:bidi="hi_IN"/>
        </w:rPr>
        <w:t>यहोवा ने किसी और को ढूँढने का निर्णय लिया है जिसे यहोवा अपने शासक के रूप में नियुक्त करे या चुने। यह इतना निश्चित है कि यहोवा यह करेगा कि शमूएल कहता है कि यह पहले ही हो चुका है। यहोवा ने यहोवा के मन के अनुसार एक व्यक्ति को ढूँढ लिया है। मूल भाषा में “मन” शब्द का उपयोग व्यक्ति के सबसे गहरे भाग के लिए किया जाता था—जहाँ वह सोचता, महसूस करता और निर्णय लेता था। इसका अर्थ है कि यह व्यक्ति यहोवा के प्रति वफादार है और यहोवा की सेवा करना चाहता है। यहोवा ने शाऊल के वंशजों के बजाय इस व्यक्ति को अपने लोगों पर शासन करने के लिए नियुक्त करने या चुनने का निर्णय लिया है, क्योंकि शाऊल ने यहोवा की आज्ञा का पालन नहीं किया।</w:t>
      </w:r>
      <w:r>
        <w:rPr>
          <w:lang w:val="hi_IN" w:bidi="hi_IN"/>
        </w:rPr>
      </w:r>
    </w:p>
    <w:p>
      <w:pPr>
        <w:pStyle w:val="Heading3"/>
      </w:pPr>
      <w:r>
        <w:rPr>
          <w:lang w:val="hi_IN" w:bidi="hi_IN"/>
        </w:rPr>
        <w:t>घटनाओं को समझाना</w:t>
      </w:r>
    </w:p>
    <w:p>
      <w:pPr/>
      <w:r>
        <w:rPr>
          <w:lang w:val="hi_IN" w:bidi="hi_IN"/>
        </w:rPr>
      </w:r>
      <w:r>
        <w:rPr>
          <w:lang w:val="hi_IN" w:bidi="hi_IN"/>
        </w:rPr>
        <w:t>1 शमूएल 13:1–14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लेखक औपचारिक रूप से शाऊल का राजा के रूप में परिचय देता है और फिर एक कहानी शुरू करता है जो उस समय हुई थी जब शाऊल राजा था। कहानी में, शाऊल अपनी सेना के लिए कुछ पुरुषों को चुनता है और बाकी लोगों को घर भेज देता है।</w:t>
      </w:r>
    </w:p>
    <w:p>
      <w:pPr/>
      <w:r>
        <w:rPr>
          <w:lang w:val="hi_IN" w:bidi="hi_IN"/>
        </w:rPr>
      </w:r>
      <w:r>
        <w:rPr>
          <w:b/>
          <w:lang w:val="hi_IN" w:bidi="hi_IN"/>
        </w:rPr>
        <w:t>दूसरे दृश्य में:</w:t>
      </w:r>
      <w:r>
        <w:rPr>
          <w:lang w:val="hi_IN" w:bidi="hi_IN"/>
        </w:rPr>
        <w:t xml:space="preserve"> योनातान और उसके सैनिक पलिश्ती चौकी पर सैनिकों को पराजित करते हैं। क्योंकि पलिश्ती चौकी पर अपने लोगों की हार के कारण इस्राएलियों से क्रोधित हैं, इसलिए शाऊल युद्ध के लिए इस्राएली पुरुषों को गिलगाल में इकट्ठा करने के लिए दूत भेजता है।</w:t>
      </w:r>
    </w:p>
    <w:p>
      <w:pPr/>
      <w:r>
        <w:rPr>
          <w:lang w:val="hi_IN" w:bidi="hi_IN"/>
        </w:rPr>
      </w:r>
      <w:r>
        <w:rPr>
          <w:b/>
          <w:lang w:val="hi_IN" w:bidi="hi_IN"/>
        </w:rPr>
        <w:t>तीसरे दृश्य में:</w:t>
      </w:r>
      <w:r>
        <w:rPr>
          <w:lang w:val="hi_IN" w:bidi="hi_IN"/>
        </w:rPr>
        <w:t xml:space="preserve"> पलिश्ती अपनी सेना इकट्ठी करते हैं और मिकमाश में डेरा डालते हैं। इस्राएली भयभीत हैं और बहुत से भाग जाते हैं।</w:t>
      </w:r>
    </w:p>
    <w:p>
      <w:pPr/>
      <w:r>
        <w:rPr>
          <w:lang w:val="hi_IN" w:bidi="hi_IN"/>
        </w:rPr>
      </w:r>
      <w:r>
        <w:rPr>
          <w:b/>
          <w:lang w:val="hi_IN" w:bidi="hi_IN"/>
        </w:rPr>
        <w:t>चौथे दृश्य में:</w:t>
      </w:r>
      <w:r>
        <w:rPr>
          <w:lang w:val="hi_IN" w:bidi="hi_IN"/>
        </w:rPr>
        <w:t xml:space="preserve"> शाऊल शमूएल के लिए गिलगाल में सात दिन इंतजार करता है। जब शाऊल देखता है कि उसके लोग कितने भयभीत हैं और शमूएल अभी तक नहीं पहुँचा है, तो शाऊल होमबलि चढ़ाने का निर्णय लेता है।</w:t>
      </w:r>
    </w:p>
    <w:p>
      <w:pPr/>
      <w:r>
        <w:rPr>
          <w:lang w:val="hi_IN" w:bidi="hi_IN"/>
        </w:rPr>
      </w:r>
      <w:r>
        <w:rPr>
          <w:b/>
          <w:lang w:val="hi_IN" w:bidi="hi_IN"/>
        </w:rPr>
        <w:t>पाँचवें दृश्य में:</w:t>
      </w:r>
      <w:r>
        <w:rPr>
          <w:lang w:val="hi_IN" w:bidi="hi_IN"/>
        </w:rPr>
        <w:t xml:space="preserve"> शमूएल पहुँचता है और शाऊल से पूछता है कि शाऊल ने यह क्यों किया है। शाऊल कहता है कि वह शमूएल के लिए और इंतजार करने से डरता था। शमूएल उत्तर देता है कि शाऊल ने यहोवा की आज्ञा का उल्लंघन किया है, इसलिए यहोवा शाऊल के परिवार को इस्राएल पर शासन करना जारी नहीं रखने देगा।</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इस्राएल के पुरुष, या इब्री</w:t>
      </w:r>
    </w:p>
    <w:p>
      <w:pPr>
        <w:pStyle w:val="ListBullet"/>
        <w:spacing w:line="240" w:lineRule="auto"/>
        <w:ind w:left="720"/>
      </w:pPr>
      <w:r>
        <w:rPr>
          <w:lang w:val="hi_IN" w:bidi="hi_IN"/>
        </w:rPr>
      </w:r>
      <w:r>
        <w:rPr>
          <w:lang w:val="hi_IN" w:bidi="hi_IN"/>
        </w:rPr>
        <w:t>योनातान, शाऊल का पुत्र</w:t>
      </w:r>
    </w:p>
    <w:p>
      <w:pPr>
        <w:pStyle w:val="ListBullet"/>
        <w:spacing w:line="240" w:lineRule="auto"/>
        <w:ind w:left="720"/>
      </w:pPr>
      <w:r>
        <w:rPr>
          <w:lang w:val="hi_IN" w:bidi="hi_IN"/>
        </w:rPr>
      </w:r>
      <w:r>
        <w:rPr>
          <w:lang w:val="hi_IN" w:bidi="hi_IN"/>
        </w:rPr>
        <w:t>पलिश्तियों की सेना</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राजा की उम्र के बारे में एक सामान्य कथन से शुरू होता है—जब उसने शासन करना शुरू किया, और उसने कितने समय तक शासन किया। उस समय, यह राजा के बारे में इतिहास या कहानी शुरू करने का एक सामान्य तरीका था। यह कथन उस कहानी की पृष्ठभूमि तैयार करता है जिसे लेखक आगे बताएगा। यद्यपि शाऊल की उम्र और उसके शासन की लंबाई यहाँ स्पष्ट नहीं है, फिर भी शाऊल राजा बनने पर एक परिपक्व व्यक्ति था और शायद उसने लगभग 40 वर्षों तक शासन किया। आप जिस अनुवाद को सुन रहे हैं, उसकी संख्याओं का उपयोग कर सकते हैं।</w:t>
      </w:r>
    </w:p>
    <w:p>
      <w:pPr/>
      <w:r>
        <w:rPr>
          <w:lang w:val="hi_IN" w:bidi="hi_IN"/>
        </w:rPr>
      </w:r>
      <w:r>
        <w:rPr>
          <w:lang w:val="hi_IN" w:bidi="hi_IN"/>
        </w:rPr>
        <w:t>यहाँ रुकें और चर्चा करें कि आप यहाँ किन संख्याओं का उपयोग करेंगे। इस ऑडियो को यहाँ रोकें।</w:t>
      </w:r>
    </w:p>
    <w:p>
      <w:pPr/>
      <w:r>
        <w:rPr>
          <w:lang w:val="hi_IN" w:bidi="hi_IN"/>
        </w:rPr>
      </w:r>
      <w:r>
        <w:rPr>
          <w:lang w:val="hi_IN" w:bidi="hi_IN"/>
        </w:rPr>
        <w:t>यहाँ रुकें और समूह में इस प्रश्न पर चर्चा करें: उस कहानी को याद करें जो आपने दूसरे चरण में एक अगुवे का परिचय देने के बारे में सुनाई थी। आप इस कहानी में शाऊल का परिचय कैसे देंगे? इस ऑडियो को यहाँ रोकें।</w:t>
      </w:r>
    </w:p>
    <w:p>
      <w:pPr/>
      <w:r>
        <w:rPr>
          <w:lang w:val="hi_IN" w:bidi="hi_IN"/>
        </w:rPr>
      </w:r>
      <w:r>
        <w:rPr>
          <w:lang w:val="hi_IN" w:bidi="hi_IN"/>
        </w:rPr>
        <w:t>कहानी तब शुरू होती है जब शाऊल अपनी सेना के लिए लोगों को चुनता है। यह स्पष्ट नहीं है कि यह घटना शाऊल के राजा बनने की शुरुआत में हुई या बाद में। इस्राएल के सभी लड़ने वाले पुरुष एक साथ हैं, ताकि शाऊल उनमें से चुन सके। शाऊल अपनी सक्रिय सेना के लिए 3,000 पुरुषों को चुनता है। इन लोगों का काम राजा और लोगों को किसी भी आक्रमण से बचाना होगा। शाऊल मिकमाश नगर के ठीक बाहर एक डेरे पर, या "में," शाऊल के साथ 2,000 पुरुष रखता है। मिकमाश बेतेल नगर के चारों ओर के पहाड़ी क्षेत्र में एक नगर था।</w:t>
      </w:r>
    </w:p>
    <w:p>
      <w:pPr/>
      <w:r>
        <w:rPr>
          <w:lang w:val="hi_IN" w:bidi="hi_IN"/>
        </w:rPr>
      </w:r>
      <w:r>
        <w:rPr>
          <w:lang w:val="hi_IN" w:bidi="hi_IN"/>
        </w:rPr>
        <w:t>यहाँ रुकें और समूह में इस्राएल का नक्शा देखें। मिकमाश और बेतेल के नगरों को ढूँढें। इस ऑडियो को यहाँ रोकें।</w:t>
      </w:r>
    </w:p>
    <w:p>
      <w:pPr/>
      <w:r>
        <w:rPr>
          <w:lang w:val="hi_IN" w:bidi="hi_IN"/>
        </w:rPr>
      </w:r>
      <w:r>
        <w:rPr>
          <w:lang w:val="hi_IN" w:bidi="hi_IN"/>
        </w:rPr>
        <w:t>शाऊल अपने पुत्र योनातान को 1,000 पुरुषों का प्रभारी बनाता है और योनातान तथा योनातान के लोगों को गिबा नगर में भेजता है। गिबा बिन्यामीन गोत्र के क्षेत्र में है। गिबा मिकमाश के पार एक घाटी के दक्षिणी भाग में है। ये दो नगर क्षेत्र की रक्षा करने के लिए अच्छे स्थान हैं। शाऊल बाकी लोगों को उनके डेरों में भेज देता है, जिसका मतलब यह भी है कि शाऊल उन्हें घर भेज देता है। यदि शाऊल को युद्ध के लिए एक बड़ी सेना की आवश्यकता हो, तो शाऊल इन लोगों को फिर से इकट्ठा कर सकता है।</w:t>
      </w:r>
    </w:p>
    <w:p>
      <w:pPr/>
      <w:r>
        <w:rPr>
          <w:lang w:val="hi_IN" w:bidi="hi_IN"/>
        </w:rPr>
      </w:r>
      <w:r>
        <w:rPr>
          <w:lang w:val="hi_IN" w:bidi="hi_IN"/>
        </w:rPr>
        <w:t>यहाँ रुकें और समूह में इस्राएल का नक्शा देखें। बिन्यामीन के क्षेत्र में गिबा नगर को ढूँढें। इस ऑडियो को यहाँ रोकें।</w:t>
      </w:r>
    </w:p>
    <w:p>
      <w:pPr/>
      <w:r>
        <w:rPr>
          <w:lang w:val="hi_IN" w:bidi="hi_IN"/>
        </w:rPr>
      </w:r>
      <w:r>
        <w:rPr>
          <w:lang w:val="hi_IN" w:bidi="hi_IN"/>
        </w:rPr>
        <w:t>दूसरे दृश्य में, योनातान पलिश्तियों पर आक्रमण करने का निर्णय लेता है। पलिश्तियों के पास गेबा नगर के बाहर एक चौकी या सैनिकों का डेरा था, जो शायद गिबा का एक और नाम है। वहाँ के पलिश्ती सैनिक उस नगर के लिए एक खतरा या जोखिम हो सकते थे। यह स्पष्ट नहीं है कि योनातान अपने सैनिकों के साथ चौकी पर हमला करने और वहाँ पलिश्तियों को हराने से पहले गिबा में कितने समय से था।</w:t>
      </w:r>
    </w:p>
    <w:p>
      <w:pPr/>
      <w:r>
        <w:rPr>
          <w:lang w:val="hi_IN" w:bidi="hi_IN"/>
        </w:rPr>
      </w:r>
      <w:r>
        <w:rPr>
          <w:lang w:val="hi_IN" w:bidi="hi_IN"/>
        </w:rPr>
        <w:t>कोई व्यक्ति अन्य पलिश्तियों को इस आक्रमण के बारे में बताता है, और पलिश्ती क्रोधित हैं। शाऊल जानता है कि पलिश्ती शायद इस्राएलियों पर आक्रमण करने की कोशिश करेंगे, इसलिए शाऊल सभी योद्धाओं को इकट्ठा करने के लिए इस्राएल के चारों ओर दूतों को भेजता है। ये दूत नगरों में जाते थे और उन नरसिंगों को फूँकते थे जो लोग मेढ़ों के सींगों से बनाते थे। इस्राएली पुरुष समझ जाते थे कि यह एक संकेत था कि उन्हें युद्ध के लिए एक साथ इकट्ठा होना चाहिए।</w:t>
      </w:r>
    </w:p>
    <w:p>
      <w:pPr/>
      <w:r>
        <w:rPr>
          <w:lang w:val="hi_IN" w:bidi="hi_IN"/>
        </w:rPr>
      </w:r>
      <w:r>
        <w:rPr>
          <w:lang w:val="hi_IN" w:bidi="hi_IN"/>
        </w:rPr>
        <w:t>एक गतिविधि के तौर पर, समूह के सभी लोग एक-दूसरे से बात करें। किसी एक व्यक्ति से कहें कि वह दूसरों को अपनी बात सुनने के लिए बुलाए। उन शब्दों या वाक्यांशों पर ध्यान दें जिनका उपयोग आप सभी का ध्यान आकर्षित करने के लिए करते हैं। इस ऑडियो को यहाँ रोकें।</w:t>
      </w:r>
    </w:p>
    <w:p>
      <w:pPr/>
      <w:r>
        <w:rPr>
          <w:lang w:val="hi_IN" w:bidi="hi_IN"/>
        </w:rPr>
      </w:r>
      <w:r>
        <w:rPr>
          <w:lang w:val="hi_IN" w:bidi="hi_IN"/>
        </w:rPr>
        <w:t>दूत यह भी समझाते हैं कि उन्हें क्यों इकट्ठा होना चाहिए। चौकी पर हुए आक्रमण के कारण, पलिश्ती इस्राएलियों से उसी तरह नफरत करते हैं जैसे लोग बदबू से नफरत करते हैं।</w:t>
      </w:r>
    </w:p>
    <w:p>
      <w:pPr/>
      <w:r>
        <w:rPr>
          <w:lang w:val="hi_IN" w:bidi="hi_IN"/>
        </w:rPr>
      </w:r>
      <w:r>
        <w:rPr>
          <w:lang w:val="hi_IN" w:bidi="hi_IN"/>
        </w:rPr>
        <w:t>यहाँ रुकें और इस प्रश्न पर समूह में चर्चा करें: आपकी भाषा में, आप उन चीज़ों के लिए कौन‑से शब्द या वाक्यांश उपयोग करते हैं जिन्हें आप नापसंद करते हैं? आप इन बातों की तुलना किससे करते हैं? इस ऑडियो को यहाँ रोकें।</w:t>
      </w:r>
    </w:p>
    <w:p>
      <w:pPr/>
      <w:r>
        <w:rPr>
          <w:lang w:val="hi_IN" w:bidi="hi_IN"/>
        </w:rPr>
      </w:r>
      <w:r>
        <w:rPr>
          <w:lang w:val="hi_IN" w:bidi="hi_IN"/>
        </w:rPr>
        <w:t>जब इस्राएली पुरुष यह सुनते हैं, तो वे समझ जाते हैं कि पलिश्ती जल्द ही हमला करेंगे। कोई भी इस्राएली व्यक्ति जो युद्ध कर सकता है, सेना में शामिल होने के लिए शाऊल के पास जाता है। शाऊल मिकमाश को छोड़कर गिलगाल चला गया है, शायद इसलिए कि इस्राएली अक्सर यहीं इकट्ठे होते थे।</w:t>
      </w:r>
    </w:p>
    <w:p>
      <w:pPr/>
      <w:r>
        <w:rPr>
          <w:lang w:val="hi_IN" w:bidi="hi_IN"/>
        </w:rPr>
      </w:r>
      <w:r>
        <w:rPr>
          <w:lang w:val="hi_IN" w:bidi="hi_IN"/>
        </w:rPr>
        <w:t>यहाँ रुकें और समूह में इस्राएल का नक्शा देखें। गिलगाल नगर को ढूँढें। इस ऑडियो को यहाँ रोकें।</w:t>
      </w:r>
    </w:p>
    <w:p>
      <w:pPr/>
      <w:r>
        <w:rPr>
          <w:lang w:val="hi_IN" w:bidi="hi_IN"/>
        </w:rPr>
      </w:r>
      <w:r>
        <w:rPr>
          <w:lang w:val="hi_IN" w:bidi="hi_IN"/>
        </w:rPr>
        <w:t>तीसरे दृश्य में, पलिश्ती अपनी सेना भी इकट्ठी करते हैं। कुछ संस्करण कहते हैं कि पलिश्तियों के पास 30,000 रथ हैं, लेकिन अन्य कहते हैं कि 3,000, जो कि अधिक संभावित संख्या है। प्रत्येक रथ पर दो पुरुष सवारी कर सकते हैं, और पलिश्तियों के पास रथों और घोड़ों की सवारी करने के लिए 6,000 पुरुष हैं। पैदल चलने वाले पलिश्ती सैनिक इतने अधिक हैं कि उनकी गिनती नहीं की जा सकती। कहानीकार कहता है कि पलिश्ती नदी या समुद्र के तट पर स्थित रेत के कणों के समान हैं, जिन्हें कोई भी गिन नहीं सकता!</w:t>
      </w:r>
    </w:p>
    <w:p>
      <w:pPr/>
      <w:r>
        <w:rPr>
          <w:lang w:val="hi_IN" w:bidi="hi_IN"/>
        </w:rPr>
      </w:r>
      <w:r>
        <w:rPr>
          <w:lang w:val="hi_IN" w:bidi="hi_IN"/>
        </w:rPr>
        <w:t>यहाँ रुकें और समूह में इस प्रश्न पर चर्चा करें: ऐसी किसी बहुत बड़ी संख्या का वर्णन करें जिसे गिना नहीं जा सकता—जैसे आकाश के तारे, खेत में गेहूँ या चावल के दाने, या लोगों की बहुत बड़ी भीड़। ध्यान दें कि आप बहुत‑सी वस्तुओं या लोगों का वर्णन करने के लिए कौन‑से शब्द या वाक्यांश उपयोग करते हैं। इस ऑडियो को यहाँ रोकें।</w:t>
      </w:r>
    </w:p>
    <w:p>
      <w:pPr/>
      <w:r>
        <w:rPr>
          <w:lang w:val="hi_IN" w:bidi="hi_IN"/>
        </w:rPr>
      </w:r>
      <w:r>
        <w:rPr>
          <w:lang w:val="hi_IN" w:bidi="hi_IN"/>
        </w:rPr>
        <w:t>पलिश्ती मिकमाश नगर के बाहर डेरा डालते हैं, जो बेतावेन नगर के ठीक पूर्व में है। इस्राएली देखते हैं कि पलिश्तियों के कितने सैनिक हैं और यह महसूस करते हैं कि वे बड़े खतरे में हैं। इस्राएली मानते हैं कि पलिश्ती उन्हें हरा देंगे और मार डालेंगे, इसलिए बहुत‑से इस्राएली सैनिक भागकर छिप जाते हैं। इस्राएली गुफाओं में, किसी भी प्रकार के गड्ढों या खोहों में, पत्थरों और झाड़ियों के बीच, और पानी जमा करने के स्थानों में छिप जाते हैं। पलिश्तियों से दूर रहने के लिए कुछ इस्राएली यरदन नदी पार करके पूर्व की ओर गाद गोत्र के क्षेत्र और गिलाद प्रदेश तक चले जाते हैं।</w:t>
      </w:r>
    </w:p>
    <w:p>
      <w:pPr/>
      <w:r>
        <w:rPr>
          <w:lang w:val="hi_IN" w:bidi="hi_IN"/>
        </w:rPr>
      </w:r>
      <w:r>
        <w:rPr>
          <w:lang w:val="hi_IN" w:bidi="hi_IN"/>
        </w:rPr>
        <w:t>यहाँ रुकें और समूह में इस्राएल का नक्शा देखें। यरदन नदी और गाद और गिलाद के क्षेत्रों को ढूँढें। इस ऑडियो को यहाँ रोकें।</w:t>
      </w:r>
    </w:p>
    <w:p>
      <w:pPr/>
      <w:r>
        <w:rPr>
          <w:lang w:val="hi_IN" w:bidi="hi_IN"/>
        </w:rPr>
      </w:r>
      <w:r>
        <w:rPr>
          <w:lang w:val="hi_IN" w:bidi="hi_IN"/>
        </w:rPr>
        <w:t>चौथा दृश्य गिलगाल में होता है, जहाँ शाऊल है, और उन सैनिकों के साथ जो भागे नहीं हैं। ये सैनिक अभी भी भयभीत हैं। सैनिक इतने भयभीत हैं कि वे भय से कांप रहे हैं। शाऊल सात दिन तक शमूएल के आने का इंतज़ार करता है—उसी समय का, जिसे शमूएल ने तय किया था। सातवें दिन भी शमूएल नहीं आता, इसलिए शाऊल तय करता है कि वह अब और इंतज़ार नहीं कर सकता। शाऊल के लोग बिखर रहे हैं या भाग रहे हैं, और शाऊल सोचता है कि उन्हें रोकने के लिए उसे कुछ करना होगा।</w:t>
      </w:r>
    </w:p>
    <w:p>
      <w:pPr/>
      <w:r>
        <w:rPr>
          <w:lang w:val="hi_IN" w:bidi="hi_IN"/>
        </w:rPr>
      </w:r>
      <w:r>
        <w:rPr>
          <w:lang w:val="hi_IN" w:bidi="hi_IN"/>
        </w:rPr>
        <w:t>शाऊल लोगों से कहता है कि वे शाऊल के पास होमबलि और मेलबलि के लिए सामग्रियाँ लाएँ। होमबलि के रूप में एक याजक एक पशु को मारता है और पूरे पशु को वेदी पर जला देता है। मेलबलि में याजक एक पशु को मारता था और उसका एक भाग वेदी पर जला देता था, और फिर लोग उस पशु के बचे हुए भाग को पकाकर खा लेते थे। शाऊल ने होमबलि चढ़ाई। शाऊल यह काम स्वयं कर सकता है, या कोई शाऊल की मदद कर सकता है, लेकिन किसी भी स्थिति में, शाऊल शमूएल का इंतज़ार नहीं करता।</w:t>
      </w:r>
    </w:p>
    <w:p>
      <w:pPr/>
      <w:r>
        <w:rPr>
          <w:lang w:val="hi_IN" w:bidi="hi_IN"/>
        </w:rPr>
      </w:r>
      <w:r>
        <w:rPr>
          <w:lang w:val="hi_IN" w:bidi="hi_IN"/>
        </w:rPr>
        <w:t>पाँचवें दृश्य में, शाऊल के होमबलि समाप्त करते ही शमूएल पहुँच जाता है। शमूएल उसी दिन आया है जिस दिन शमूएल ने आने की बात कही थी—शायद उस समय से बाद में, जिसकी शाऊल ने उम्मीद की थी। शमूएल होमबलि को देखता है और शाऊल से पूछता है कि शाऊल ने यह गलत काम क्यों किया है।</w:t>
      </w:r>
    </w:p>
    <w:p>
      <w:pPr/>
      <w:r>
        <w:rPr>
          <w:lang w:val="hi_IN" w:bidi="hi_IN"/>
        </w:rPr>
      </w:r>
      <w:r>
        <w:rPr>
          <w:lang w:val="hi_IN" w:bidi="hi_IN"/>
        </w:rPr>
        <w:t>शाऊल ने जो कुछ किया, उसके लिए वह कारण या बहाने बताता है। शाऊल के लोग उसे छोड़कर जा रहे थे, इसलिए वह कुछ ऐसा करना चाहता था जिससे लोग उसके साथ बने रहें। यदि शाऊल के लोग चले जाते, तो शाऊल ने सोचा कि वह पलिश्तियों से हार जाएगा, जो किसी भी समय हमला कर सकते हैं। शाऊल यह सुनिश्चित करना चाहता था कि इस्राएली युद्ध शुरू करने से पहले यहोवा से सहायता माँगें। शमूएल वहाँ यहोवा से सहायता या निर्देश माँगने के लिए मौजूद नहीं था, इसलिए शाऊल कहता है कि उसने खुद को मजबूर किया कि वह होमबलि चढ़ाए ताकि यहोवा से सहायता माँग सके—हालाँकि यह काम शाऊल का नहीं था।</w:t>
      </w:r>
    </w:p>
    <w:p>
      <w:pPr/>
      <w:r>
        <w:rPr>
          <w:lang w:val="hi_IN" w:bidi="hi_IN"/>
        </w:rPr>
      </w:r>
      <w:r>
        <w:rPr>
          <w:lang w:val="hi_IN" w:bidi="hi_IN"/>
        </w:rPr>
        <w:t>यहाँ रुकें और समूह में इस प्रश्न पर चर्चा करें: शाऊल कहता है कि उसने अपने आप को बलपूर्वक या होमबलि चढ़ाने का जोखिम उठाया, क्योंकि शाऊल जानता था कि उसे यह काम नहीं करना चाहिए था। आपकी भाषा में, जब कोई व्यक्ति कोई खतरनाक काम करता है या ऐसा काम करता है जिसे वह जानता है कि उसे नहीं करना चाहिए, तो आप किन शब्दों या वाक्यांशों का उपयोग करेंगे? इस ऑडियो को यहाँ रोकें।</w:t>
      </w:r>
    </w:p>
    <w:p>
      <w:pPr/>
      <w:r>
        <w:rPr>
          <w:lang w:val="hi_IN" w:bidi="hi_IN"/>
        </w:rPr>
      </w:r>
      <w:r>
        <w:rPr>
          <w:lang w:val="hi_IN" w:bidi="hi_IN"/>
        </w:rPr>
        <w:t>हालाँकि, शमूएल शाऊल से कहता है कि शाऊल ने जो किया वह बहुत मूर्खतापूर्ण काम था! यह वह नहीं था जो यहोवा ने शाऊल को करने के लिए कहा था। यदि शाऊल ने यहोवा की आज्ञा का पालन किया होता, तो यहोवा ने शाऊल और उसके वंशजों को हमेशा के लिए इस्राएल पर शासन करने दिया होता। अब यह नहीं होगा। यहोवा ने पहले ही तय कर लिया है कि वह शाऊल के स्थान पर एक ऐसे व्यक्ति को नियुक्त करेगा जिसे यहोवा ने स्वयं चुना है। शमूएल कहता है कि यह व्यक्ति इस्राएल का शासक होगा। फिर से, शमूएल राजा के बजाय दूसरा शब्द उपयोग करता है, क्योंकि वास्तव में यहोवा ही इस्राएल का सच्चा राजा या सर्वोच्च शासक है। यह व्यक्ति यहोवा के प्रति वफादार है और यहोवा की सेवा करना चाहता है। ऐसा इसलिए होगा क्योंकि शाऊल ने वह नहीं माना जो यहोवा ने उसे करने की आज्ञा दी थी।</w:t>
      </w:r>
    </w:p>
    <w:p>
      <w:pPr/>
      <w:r>
        <w:rPr>
          <w:lang w:val="hi_IN" w:bidi="hi_IN"/>
        </w:rPr>
      </w:r>
      <w:r>
        <w:rPr>
          <w:lang w:val="hi_IN" w:bidi="hi_IN"/>
        </w:rPr>
        <w:t>यहाँ रुकें और समूह में चर्चा करें कि आप नए शासक के बारे में कैसे बात करेंगे, क्योंकि वह “यहोवा के मन के अनुसार व्यक्ति”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13:1–14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इस्राएल के पुरुष, या इब्री</w:t>
      </w:r>
    </w:p>
    <w:p>
      <w:pPr>
        <w:pStyle w:val="ListBullet"/>
        <w:spacing w:line="240" w:lineRule="auto"/>
        <w:ind w:left="720"/>
      </w:pPr>
      <w:r>
        <w:rPr>
          <w:lang w:val="hi_IN" w:bidi="hi_IN"/>
        </w:rPr>
      </w:r>
      <w:r>
        <w:rPr>
          <w:lang w:val="hi_IN" w:bidi="hi_IN"/>
        </w:rPr>
        <w:t>योनातान, शाऊल का पुत्र</w:t>
      </w:r>
    </w:p>
    <w:p>
      <w:pPr>
        <w:pStyle w:val="ListBullet"/>
        <w:spacing w:line="240" w:lineRule="auto"/>
        <w:ind w:left="720"/>
      </w:pPr>
      <w:r>
        <w:rPr>
          <w:lang w:val="hi_IN" w:bidi="hi_IN"/>
        </w:rPr>
      </w:r>
      <w:r>
        <w:rPr>
          <w:lang w:val="hi_IN" w:bidi="hi_IN"/>
        </w:rPr>
        <w:t>पलिश्तियों की सेना</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जब शाऊल राजा बना, तो वह 30 वर्ष का था, और उसने 42 वर्षों तक इस्राएल पर शासन किया। शाऊल ने अपनी सेना के लिए 3,000 इस्राएली पुरुष चुने। शाऊल ने इन पुरुषों में से 2,000 को मिकमाश में शाऊल के साथ रहने का आदेश दिया, जो बेतेल के आसपास की पहाड़ियों में है। अन्य 1,000 योनातान के साथ बिन्यामीन के क्षेत्र में गिबा गए। शाऊल ने बाकी पुरुषों को उनके घर वापस भेज दिया।</w:t>
      </w:r>
    </w:p>
    <w:p>
      <w:pPr/>
      <w:r>
        <w:rPr>
          <w:lang w:val="hi_IN" w:bidi="hi_IN"/>
        </w:rPr>
      </w:r>
      <w:r>
        <w:rPr>
          <w:lang w:val="hi_IN" w:bidi="hi_IN"/>
        </w:rPr>
        <w:t>एक दिन, योनातान और योनातान के लोगों ने गेबा की चौकी पर पलिश्ती सैनिकों को पराजित किया। किसी ने बाकी पलिश्ती सैनिकों को बताया कि क्या हुआ था। इसलिए शाऊल ने अपने कुछ सैनिकों को आदेश दिया कि वे पूरे इस्राएल देश में नरसिंगा फूँकें ताकि इब्रियों को युद्ध के लिए इकट्ठा होने का संकेत दिया जा सके। पूरे इस्राएल में लोगों ने सुना कि शाऊल की सेना ने पलिश्ती चौकी पर आक्रमण किया था और अब पलिश्ती लोग इस्राएलियों से नफरत करते थे। इस्राएली पुरुष गिलगाल में शाऊल के साथ मिल गए, जैसा कि दूतों ने उन्हें करने के लिए कहा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उसी समय, पलिश्ती इस्राएलियों के विरुद्ध युद्ध करने के लिए इकट्ठे हुए। पलिश्तियों के पास 3,000 रथ, 6,000 सवार, और बहुत से अन्य पलिश्ती सैनिक पैदल थे। पलिश्ती इतने अधिक थे कि कोई भी उन्हें नहीं गिन सकता था। फिर पूरी पलिश्तियों की सेना मिकमाश गई और वहाँ डेरा डाला गया, जो बेतावेन नगर के पूर्व में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पलिश्तियों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 सैनिकों ने महसूस किया कि वे बड़े खतरे में हैं, क्योंकि पलिश्तियों की सेना उनकी सेना से बहुत अधिक शक्तिशाली थी। इसलिए इस्राएली गुफाओं या घनी झाड़ियों में छिप जाते हैं। कुछ लोग पत्थरों के पीछे या गड्ढों और कुओं में छिप जाते हैं। कुछ इब्री तो यरदन नदी पार करके गाद और गिलाद के क्षेत्रों में भाग गए।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शाऊल गिलगाल में रहा, और जो सैनिक पहले से ही भाग नहीं गए थे, वे भय से कांप रहे थे। शाऊल ने एक सप्ताह तक इंतज़ार किया, जैसा कि शमूएल ने उसे करने के लिए कहा था। हालाँकि, उस समय शमूएल गिलगाल नहीं आया था। फिर शाऊल के सैनिक शाऊल को छोड़ने लगे। इसलिए शाऊल ने कहा, “होमबलि और मेलबलि के लिए पशुओं को मेरे पास ले आओ।” फिर शाऊल ने स्वयं होमबलियाँ चढ़ाईं।</w:t>
      </w:r>
    </w:p>
    <w:p>
      <w:pPr/>
      <w:r>
        <w:rPr>
          <w:lang w:val="hi_IN" w:bidi="hi_IN"/>
        </w:rPr>
      </w:r>
      <w:r>
        <w:rPr>
          <w:lang w:val="hi_IN" w:bidi="hi_IN"/>
        </w:rPr>
        <w:t>जैसे ही शाऊल ने होमबलि चढ़ाई, शमूएल आया। शाऊल शमूएल का स्वागत करने के लिए गया। लेकिन शमूएल ने शाऊल से पूछा, “तूने यह गलत काम क्यों किया है?”</w:t>
      </w:r>
    </w:p>
    <w:p>
      <w:pPr/>
      <w:r>
        <w:rPr>
          <w:lang w:val="hi_IN" w:bidi="hi_IN"/>
        </w:rPr>
      </w:r>
      <w:r>
        <w:rPr>
          <w:lang w:val="hi_IN" w:bidi="hi_IN"/>
        </w:rPr>
        <w:t>शाऊल ने उत्तर दिया, "मुझे यह करना था! मैंने अपने सैनिकों को मुझे छोड़ते हुए देखा, और जब तूने कहा था कि तू आएगा, तब तू नहीं आया। केवल यही नहीं, बल्कि पलिश्तियों की सेना मिकमाश में इकट्ठी हो रही थी। मुझे पता चला कि यहाँ गिलगाल में पलिश्ती मुझ पर आक्रमण करने आ रहे थे और मैंने यहोवा से सहायता माँगने के लिए कुछ नहीं किया था। इसलिए मैंने सोचा कि मुझे स्वयं ही होमबलि चढ़ानी पड़ेगी।"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शमूएल ने कहा, "यह तूने एक बहुत मूर्खतापूर्ण काम किया है! तूने वह नहीं किया जो यहोवा, तेरे परमेश्वर, ने तुझे करने के लिए कहा था। यदि तूने आज्ञा मानी होती, तो यहोवा तुझे और तेरे वंश को सदा के लिए इस्राएल पर शासन करने देता। लेकिन अब यह नहीं होगा। तू और तेरी संतान इस्राएल के राजाओं के रूप में शासन करना जारी नहीं रखेंगे। यहोवा ने निर्णय लिया है कि वह तेरे स्थान पर एक ऐसे व्यक्ति को रखेगा जिसे यहोवा ने स्वयं चुना है। यहोवा ने इस दूसरे व्यक्ति को अपने लोगों का अगुवा नियुक्त किया है, क्योंकि तूने वह नहीं किया जो यहोवा ने तुझे करने की आज्ञा दी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13:1–14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यह कहानी इस बात से शुरू होती है कि जब शाऊल इस्राएल का </w:t>
      </w:r>
      <w:r>
        <w:rPr>
          <w:b/>
          <w:lang w:val="hi_IN" w:bidi="hi_IN"/>
        </w:rPr>
        <w:t>राजा</w:t>
      </w:r>
      <w:r>
        <w:rPr>
          <w:lang w:val="hi_IN" w:bidi="hi_IN"/>
        </w:rPr>
        <w:t xml:space="preserve"> बना, तब उसकी उम्र कितनी थी। राजा वह व्यक्ति था जो किसी शहर या क्षेत्र पर शासन करता था। राजा के बारे में अधिक जानकारी के लिए, मुख्य शब्दावली देखें। राजा के लिए उसी शब्द या वाक्यांश का उपयोग करें जिसका उपयोग आपने पिछले भागों में किया था। </w:t>
      </w:r>
    </w:p>
    <w:p>
      <w:pPr/>
      <w:r>
        <w:rPr>
          <w:lang w:val="hi_IN" w:bidi="hi_IN"/>
        </w:rPr>
      </w:r>
      <w:r>
        <w:rPr>
          <w:b/>
          <w:lang w:val="hi_IN" w:bidi="hi_IN"/>
        </w:rPr>
        <w:t>इस्राएल</w:t>
      </w:r>
      <w:r>
        <w:rPr>
          <w:lang w:val="hi_IN" w:bidi="hi_IN"/>
        </w:rPr>
        <w:t xml:space="preserve"> उस देश का नाम है जहाँ इस्राएली रहते थे। इस्राएल के बारे में अधिक जानकारी के लिए, मुख्य शब्दावली देखें। इस्राएल के लिए उसी शब्द या वाक्यांश का प्रयोग करें जिसका प्रयोग आपने पिछले भागों में किया है। </w:t>
      </w:r>
    </w:p>
    <w:p>
      <w:pPr/>
      <w:r>
        <w:rPr>
          <w:lang w:val="hi_IN" w:bidi="hi_IN"/>
        </w:rPr>
      </w:r>
      <w:r>
        <w:rPr>
          <w:lang w:val="hi_IN" w:bidi="hi_IN"/>
        </w:rPr>
        <w:t xml:space="preserve">योनातान ने गेबा की </w:t>
      </w:r>
      <w:r>
        <w:rPr>
          <w:b/>
          <w:lang w:val="hi_IN" w:bidi="hi_IN"/>
        </w:rPr>
        <w:t>चौकी</w:t>
      </w:r>
      <w:r>
        <w:rPr>
          <w:lang w:val="hi_IN" w:bidi="hi_IN"/>
        </w:rPr>
        <w:t xml:space="preserve"> पर आक्रमण किया। चौकी या सेना शिविर के लिए वही शब्द या वाक्यांश प्रयोग करें जो आपने पिछले भागों में किया है।</w:t>
      </w:r>
    </w:p>
    <w:p>
      <w:pPr/>
      <w:r>
        <w:rPr>
          <w:lang w:val="hi_IN" w:bidi="hi_IN"/>
        </w:rPr>
      </w:r>
      <w:r>
        <w:rPr>
          <w:lang w:val="hi_IN" w:bidi="hi_IN"/>
        </w:rPr>
        <w:t>योनातान के पलिश्तियों पर आक्रमण करने के बाद, शाऊल इस्राएल के चारों ओर नरसिंगे लेकर दूतों को भेजता है। लोग मेढ़े के सींग से नरसिंगे बनाते थे, जिसमें पतले सिरे पर एक छेद होता था। जब कोई उस छेद में फूँक मारता था, तो नरसिंगे से दो या तीन सुर निकलते थे। लोग नरसिंगों का उपयोग संदेशों का संकेत देने के लिए करते थे, विशेष रूप से युद्ध के लिए लोगों को इकट्ठा करने वाले संदेशों के लिए।</w:t>
      </w:r>
    </w:p>
    <w:p>
      <w:pPr/>
      <w:r>
        <w:rPr>
          <w:lang w:val="hi_IN" w:bidi="hi_IN"/>
        </w:rPr>
      </w:r>
      <w:r>
        <w:rPr>
          <w:lang w:val="hi_IN" w:bidi="hi_IN"/>
        </w:rPr>
        <w:t>यहाँ समूह के रूप में रुकें और आवश्यकता हो तो नरसिंगे की तस्वीर फिर से देखें। इस ऑडियो को यहाँ रोकें।</w:t>
      </w:r>
    </w:p>
    <w:p>
      <w:pPr/>
      <w:r>
        <w:rPr>
          <w:lang w:val="hi_IN" w:bidi="hi_IN"/>
        </w:rPr>
      </w:r>
      <w:r>
        <w:rPr>
          <w:lang w:val="hi_IN" w:bidi="hi_IN"/>
        </w:rPr>
        <w:t xml:space="preserve">यहाँ रुकें और समूह में चर्चा करें कि आप </w:t>
      </w:r>
      <w:r>
        <w:rPr>
          <w:b/>
          <w:lang w:val="hi_IN" w:bidi="hi_IN"/>
        </w:rPr>
        <w:t>नरसिंगा</w:t>
      </w:r>
      <w:r>
        <w:rPr>
          <w:lang w:val="hi_IN" w:bidi="hi_IN"/>
        </w:rPr>
        <w:t xml:space="preserve"> के लिए कौन‑सा शब्द या वाक्यांश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दूत कहते हैं, “हे </w:t>
      </w:r>
      <w:r>
        <w:rPr>
          <w:b/>
          <w:lang w:val="hi_IN" w:bidi="hi_IN"/>
        </w:rPr>
        <w:t>इब्रियों</w:t>
      </w:r>
      <w:r>
        <w:rPr>
          <w:lang w:val="hi_IN" w:bidi="hi_IN"/>
        </w:rPr>
        <w:t>! हमारा जो कहना है, उसे सुन ले!" इब्री शब्द अब्राहम के वंशजों को दर्शाता है। लोग अब्राहम के वंशजों को इस्राएली, यहूदी, और कभी-कभी इब्री कहते हैं। इब्री के बारे में अधिक जानकारी के लिए, मुख्य शब्दावली को देखें। इब्री के लिए उसी शब्द या वाक्यांश का उपयोग करें जिसका उपयोग आपने पिछले भागों में किया था।</w:t>
      </w:r>
    </w:p>
    <w:p>
      <w:pPr/>
      <w:r>
        <w:rPr>
          <w:lang w:val="hi_IN" w:bidi="hi_IN"/>
        </w:rPr>
      </w:r>
      <w:r>
        <w:rPr>
          <w:lang w:val="hi_IN" w:bidi="hi_IN"/>
        </w:rPr>
        <w:t xml:space="preserve">पलिश्तियों की सेना के पास </w:t>
      </w:r>
      <w:r>
        <w:rPr>
          <w:b/>
          <w:lang w:val="hi_IN" w:bidi="hi_IN"/>
        </w:rPr>
        <w:t>रथ</w:t>
      </w:r>
      <w:r>
        <w:rPr>
          <w:lang w:val="hi_IN" w:bidi="hi_IN"/>
        </w:rPr>
        <w:t xml:space="preserve"> हैं। रथ गाड़ी जैसे वाहन होते थे जिनके दो पहिए होते थे। घोड़े रथ को खींचते थे, और दो आदमी—एक चलाने वाला और एक योद्धा—रथ पर सवार होकर युद्ध में जाते थे। योद्धा रथ पर खड़े होकर दुश्मन से लड़ता था। रथ के लिए उसी शब्द या वाक्यांश का प्रयोग करें जो आपने पिछले भागों में किया था।</w:t>
      </w:r>
    </w:p>
    <w:p>
      <w:pPr/>
      <w:r>
        <w:rPr>
          <w:lang w:val="hi_IN" w:bidi="hi_IN"/>
        </w:rPr>
      </w:r>
      <w:r>
        <w:rPr>
          <w:lang w:val="hi_IN" w:bidi="hi_IN"/>
        </w:rPr>
        <w:t>यहाँ रुकें और यदि आवश्यक हो, तो समूह के रूप में रथ की तस्वीर फिर से देखें। इस ऑडियो को यहाँ रोकें।</w:t>
      </w:r>
    </w:p>
    <w:p>
      <w:pPr/>
      <w:r>
        <w:rPr>
          <w:lang w:val="hi_IN" w:bidi="hi_IN"/>
        </w:rPr>
      </w:r>
      <w:r>
        <w:rPr>
          <w:lang w:val="hi_IN" w:bidi="hi_IN"/>
        </w:rPr>
        <w:t>जब इस्राएली पलिश्तियों को देखते हैं, तो इस्राएली डर जाते हैं और तरह-तरह के गड्ढों में छिप जाते हैं, जैसे पानी के हौद। हौद वे गड्ढे होते हैं जिन्हें लोग चट्टान काटकर पानी जमा करने के लिए खोदते हैं।</w:t>
      </w:r>
    </w:p>
    <w:p>
      <w:pPr/>
      <w:r>
        <w:rPr>
          <w:lang w:val="hi_IN" w:bidi="hi_IN"/>
        </w:rPr>
      </w:r>
      <w:r>
        <w:rPr>
          <w:lang w:val="hi_IN" w:bidi="hi_IN"/>
        </w:rPr>
        <w:t>यहाँ रुकें और यदि आवश्यक हो, तो समूह के रूप में फिर से हौद की तस्वीर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हौद</w:t>
      </w:r>
      <w:r>
        <w:rPr>
          <w:lang w:val="hi_IN" w:bidi="hi_IN"/>
        </w:rPr>
        <w:t xml:space="preserve"> के लिए कौन‑सा शब्द या वाक्यांश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कुछ इस्राएली पलिश्तियों से छिपने के लिए यरदन नदी पार करते हैं। यरदन नदी एक लंबी नदी है जो इस्राएल से उत्तर से दक्षिण तक जाती है। साल के कुछ समय में नदी छोटी हो जाती है, और कोई व्यक्ति पानी में चलकर या तैरकर उसे पार कर सकता है।</w:t>
      </w:r>
    </w:p>
    <w:p>
      <w:pPr/>
      <w:r>
        <w:rPr>
          <w:lang w:val="hi_IN" w:bidi="hi_IN"/>
        </w:rPr>
      </w:r>
      <w:r>
        <w:rPr>
          <w:lang w:val="hi_IN" w:bidi="hi_IN"/>
        </w:rPr>
        <w:t>यहाँ रुकें और आवश्यकता होने पर समूह के रूप में यरदन नदी की तस्वीर फिर से देखें। इस ऑडियो को यहाँ रोकें।</w:t>
      </w:r>
    </w:p>
    <w:p>
      <w:pPr/>
      <w:r>
        <w:rPr>
          <w:lang w:val="hi_IN" w:bidi="hi_IN"/>
        </w:rPr>
      </w:r>
      <w:r>
        <w:rPr>
          <w:lang w:val="hi_IN" w:bidi="hi_IN"/>
        </w:rPr>
        <w:t xml:space="preserve">यहाँ रुकें और समूह में चर्चा करें कि आप </w:t>
      </w:r>
      <w:r>
        <w:rPr>
          <w:b/>
          <w:lang w:val="hi_IN" w:bidi="hi_IN"/>
        </w:rPr>
        <w:t>यरदन नदी</w:t>
      </w:r>
      <w:r>
        <w:rPr>
          <w:lang w:val="hi_IN" w:bidi="hi_IN"/>
        </w:rPr>
        <w:t xml:space="preserve"> के लिए कौन‑सा शब्द या वाक्यांश उपयोग करेंगे। अधिक जानकारी के लिए मुख्य शब्दावली में यरदन नदी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शाऊल सात दिन इंतज़ार करता है, जो शमूएल द्वारा </w:t>
      </w:r>
      <w:r>
        <w:rPr>
          <w:b/>
          <w:lang w:val="hi_IN" w:bidi="hi_IN"/>
        </w:rPr>
        <w:t>नियुक्त</w:t>
      </w:r>
      <w:r>
        <w:rPr>
          <w:lang w:val="hi_IN" w:bidi="hi_IN"/>
        </w:rPr>
        <w:t xml:space="preserve"> समय की लंबाई है। बाद में, शमूएल कहता है कि यहोवा ने पहले ही किसी और को इस्राएल का शासक नियुक्त करने का निर्णय ले लिया है। नियुक्त करने का अर्थ है किसी चीज़ को चुनना। नियुक्त समय वह समय होता है जिसे कोई चुनता है। किसी को नियुक्त करने का अर्थ है उस व्यक्ति को कोई काम या भूमिका सौंपना। नियुक्ति के लिए उसी शब्द या वाक्यांश का उपयोग करें जिसका उपयोग आपने पिछले भागों में किया है।</w:t>
      </w:r>
    </w:p>
    <w:p>
      <w:pPr/>
      <w:r>
        <w:rPr>
          <w:lang w:val="hi_IN" w:bidi="hi_IN"/>
        </w:rPr>
      </w:r>
      <w:r>
        <w:rPr>
          <w:lang w:val="hi_IN" w:bidi="hi_IN"/>
        </w:rPr>
        <w:t xml:space="preserve">जब शमूएल उस समय नहीं आता जब शाऊल सोचता है कि उसे आना चाहिए, तो शाऊल लोगों से कहता है कि वे </w:t>
      </w:r>
      <w:r>
        <w:rPr>
          <w:b/>
          <w:lang w:val="hi_IN" w:bidi="hi_IN"/>
        </w:rPr>
        <w:t>होमबलि</w:t>
      </w:r>
      <w:r>
        <w:rPr>
          <w:lang w:val="hi_IN" w:bidi="hi_IN"/>
        </w:rPr>
        <w:t xml:space="preserve"> और मेलबलि के लिए आवश्यक वस्तुएँ उसके पास ले आएँ। होमबलि एक प्रकार का बलिदान है जिसे लोग परमेश्वर के पास लाते हैं। जब कोई व्यक्ति परमेश्वर के लिए होमबलि चढ़ाता है, तो वह एक पशु को मारता है और उसे पूरी तरह वेदी पर जलाता है। वेदी एक विशेष मेज़ या चबूतरा होता है जिस पर लोग परमेश्वर के लिए भेंट रखते हैं। होमबलि के बारे में अधिक जानकारी के लिए, मुख्य शब्दावली देखें। होमबलि के लिए उसी शब्द या वाक्यांश का उपयोग करें जिसका उपयोग आपने पिछले भागों में किया है।</w:t>
      </w:r>
    </w:p>
    <w:p>
      <w:pPr/>
      <w:r>
        <w:rPr>
          <w:lang w:val="hi_IN" w:bidi="hi_IN"/>
        </w:rPr>
      </w:r>
      <w:r>
        <w:rPr>
          <w:lang w:val="hi_IN" w:bidi="hi_IN"/>
        </w:rPr>
        <w:t xml:space="preserve">एक </w:t>
      </w:r>
      <w:r>
        <w:rPr>
          <w:b/>
          <w:lang w:val="hi_IN" w:bidi="hi_IN"/>
        </w:rPr>
        <w:t>मेलबलि</w:t>
      </w:r>
      <w:r>
        <w:rPr>
          <w:lang w:val="hi_IN" w:bidi="hi_IN"/>
        </w:rPr>
        <w:t>, जिसे शांति बलि भी कहा जाता है, वह भेंट है जिसे लोग किसी से मेल‑मिलाप करने और परमेश्वर तथा लोगों के साथ संगति का उत्सव मनाने के लिए परमेश्वर के पास लाते थे। मेलबलि या संगति बलि के बारे में अधिक जानकारी के लिए, मुख्य शब्दावली देखें। मेलबलि या संगति बलि के लिए उसी शब्द या वाक्यांश का उपयोग करें जिसका उपयोग आपने पिछले भागों में किया है।</w:t>
      </w:r>
    </w:p>
    <w:p>
      <w:pPr/>
      <w:r>
        <w:rPr>
          <w:lang w:val="hi_IN" w:bidi="hi_IN"/>
        </w:rPr>
      </w:r>
      <w:r>
        <w:rPr>
          <w:lang w:val="hi_IN" w:bidi="hi_IN"/>
        </w:rPr>
        <w:t>शमूएल कहता है कि शाऊल ने उस आज्ञा का पालन नहीं किया जो यहोवा ने शाऊल को दी थी। आज्ञा उन नियमों को कहा जाता है जो परमेश्वर ने अपने लोगों को दिए थे। यह परमेश्वर का सामान्य नियम भी हो सकता है, या कोई ऐसा नियम जो परमेश्वर ने विशेष रूप से शाऊल को दिया था। शमूएल यह विशेष रूप से नहीं बताता कि शाऊल ने कौन‑सी आज्ञा का पालन नहीं किया।</w:t>
      </w:r>
    </w:p>
    <w:p>
      <w:pPr/>
      <w:r>
        <w:rPr>
          <w:lang w:val="hi_IN" w:bidi="hi_IN"/>
        </w:rPr>
      </w:r>
      <w:r>
        <w:rPr>
          <w:lang w:val="hi_IN" w:bidi="hi_IN"/>
        </w:rPr>
        <w:t xml:space="preserve">यहाँ रुकें और समूह में चर्चा करें कि आप </w:t>
      </w:r>
      <w:r>
        <w:rPr>
          <w:b/>
          <w:lang w:val="hi_IN" w:bidi="hi_IN"/>
        </w:rPr>
        <w:t>आज्ञा</w:t>
      </w:r>
      <w:r>
        <w:rPr>
          <w:lang w:val="hi_IN" w:bidi="hi_IN"/>
        </w:rPr>
        <w:t xml:space="preserve"> के लिए कौन‑सा शब्द या वाक्यांश उपयोग करेंगे। अधिक जानकारी के लिए मुख्य शब्दावली में आज्ञा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b/>
          <w:lang w:val="hi_IN" w:bidi="hi_IN"/>
        </w:rPr>
        <w:t>यहोवा</w:t>
      </w:r>
      <w:r>
        <w:rPr>
          <w:lang w:val="hi_IN" w:bidi="hi_IN"/>
        </w:rPr>
        <w:t xml:space="preserve"> परमेश्वर का व्यक्तिगत नाम है।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शमूएल कहता है, “तेरा </w:t>
      </w:r>
      <w:r>
        <w:rPr>
          <w:b/>
          <w:lang w:val="hi_IN" w:bidi="hi_IN"/>
        </w:rPr>
        <w:t>परमेश्वर</w:t>
      </w:r>
      <w:r>
        <w:rPr>
          <w:lang w:val="hi_IN" w:bidi="hi_IN"/>
        </w:rPr>
        <w:t>,” या जिस परमेश्वर की शाऊल उपासना करता है। यहाँ, शमूएल परमेश्वर के लिए अधिक सामान्य शब्द का उपयोग करता है। यह अभी भी यहोवा ही है—वही परमेश्वर जिसकी शमूएल और शाऊल दोनों आराधना करते हैं। परमेश्वर के बारे में अधिक जानकारी के लिए, मुख्य शब्दावली देखें। परमेश्वर के लिए उसी शब्द या वाक्यांश का उपयोग करें जिसका उपयोग आपने पिछले भागों में किया था।</w:t>
      </w:r>
    </w:p>
    <w:p>
      <w:pPr/>
      <w:r>
        <w:rPr>
          <w:lang w:val="hi_IN" w:bidi="hi_IN"/>
        </w:rPr>
      </w:r>
      <w:r>
        <w:rPr>
          <w:lang w:val="hi_IN" w:bidi="hi_IN"/>
        </w:rPr>
        <w:t>क्योंकि शाऊल ने यहोवा की आज्ञा नहीं मानी, इसलिए यहोवा शाऊल का राज्य आगे नहीं चलने देगा। यहाँ, राज्य का अर्थ है राजा की भूमिका या पद। यहोवा कह रहा है कि शाऊल की मृत्यु के बाद शाऊल का परिवार राजा की भूमिका जारी नहीं रखेगा।</w:t>
      </w:r>
    </w:p>
    <w:p>
      <w:pPr/>
      <w:r>
        <w:rPr>
          <w:lang w:val="hi_IN" w:bidi="hi_IN"/>
        </w:rPr>
      </w:r>
      <w:r>
        <w:rPr>
          <w:lang w:val="hi_IN" w:bidi="hi_IN"/>
        </w:rPr>
        <w:t xml:space="preserve">यहाँ रुकें और समूह में चर्चा करें कि आप </w:t>
      </w:r>
      <w:r>
        <w:rPr>
          <w:b/>
          <w:lang w:val="hi_IN" w:bidi="hi_IN"/>
        </w:rPr>
        <w:t>राज्य</w:t>
      </w:r>
      <w:r>
        <w:rPr>
          <w:lang w:val="hi_IN" w:bidi="hi_IN"/>
        </w:rPr>
        <w:t xml:space="preserve"> के लिए कौन-सा शब्द या वाक्यांश उपयोग करेंगे, जब यह किसी व्यक्ति के वंशजों द्वारा राजा की भूमिका निभाने को दर्शाता है।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यहोवा ने इस्राएल का </w:t>
      </w:r>
      <w:r>
        <w:rPr>
          <w:b/>
          <w:lang w:val="hi_IN" w:bidi="hi_IN"/>
        </w:rPr>
        <w:t>शासक</w:t>
      </w:r>
      <w:r>
        <w:rPr>
          <w:lang w:val="hi_IN" w:bidi="hi_IN"/>
        </w:rPr>
        <w:t xml:space="preserve"> होने के लिए किसी और को चुनने का निर्णय लिया है। मूल भाषा में, शासक या चुने हुए अगुवे के लिए यह शब्द राजा वाले शब्द से अलग है। शासक के लिए वही शब्द या वाक्यांश प्रयोग करें जो आपने पिछले भागों में किया है।</w:t>
      </w:r>
    </w:p>
    <w:p>
      <w:pPr/>
      <w:r>
        <w:rPr>
          <w:lang w:val="hi_IN" w:bidi="hi_IN"/>
        </w:rPr>
      </w:r>
      <w:r>
        <w:rPr>
          <w:lang w:val="hi_IN" w:bidi="hi_IN"/>
        </w:rPr>
        <w:t xml:space="preserve">यह नया शासक “परमेश्वर के </w:t>
      </w:r>
      <w:r>
        <w:rPr>
          <w:b/>
          <w:lang w:val="hi_IN" w:bidi="hi_IN"/>
        </w:rPr>
        <w:t>मन</w:t>
      </w:r>
      <w:r>
        <w:rPr>
          <w:lang w:val="hi_IN" w:bidi="hi_IN"/>
        </w:rPr>
        <w:t xml:space="preserve"> के अनुसार व्यक्ति” होगा। मूल भाषा में, लोग व्यक्ति के सबसे गहरे हिस्से का वर्णन करने के लिए "मन" शब्द का उपयोग करते थे, जहाँ लोग सोचते, महसूस करते और निर्णय लेते थे। इसका अर्थ है कि यह व्यक्ति यहोवा के प्रति वफादार है और यहोवा की सेवा करना चाहता है। मन के बारे में अधिक जानकारी के लिए मुख्य शब्दावली देखें। यदि आप अपने अनुवाद में मन शब्द का उपयोग करते हैं, तो वही शब्द प्रयोग करें जो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13:15–23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13:15–23 को सुनें और अपने मन में रखें।</w:t>
      </w:r>
    </w:p>
    <w:p>
      <w:pPr/>
      <w:r>
        <w:rPr>
          <w:lang w:val="hi_IN" w:bidi="hi_IN"/>
        </w:rPr>
      </w:r>
      <w:r>
        <w:rPr>
          <w:lang w:val="hi_IN" w:bidi="hi_IN"/>
        </w:rPr>
        <w:t>यदि सम्भव हो, तो 1 शमूएल 13:15–23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13:15–23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कहानी बताती है कि पलिश्तियों की सेना इस्राएलियों के लिए इतना खतरा क्यों थी। शमूएल इस्राएली सेना को छोड़ देता है, और पलिश्तियों ने इस्राएली लोगों पर आक्रमण करने के लिए सैनिकों के समूह भेजते हैं। पलिश्तियों ने इस्राएली कारीगरों को हथियार बनाने से रोक दिया है। जब युद्ध का समय आता है, तो केवल शाऊल और योनातान के पास तलवारें और भाले हैं। यह दिखाता है कि बाद की कहानियों में यहोवा की विजय कितनी बड़ी होगी, क्योंकि इस्राएलियों के पास न तो तलवारें थीं और न ही भाले जिनसे वे खुद को बचा सकें।</w:t>
      </w:r>
    </w:p>
    <w:p>
      <w:pPr/>
      <w:r>
        <w:rPr>
          <w:lang w:val="hi_IN" w:bidi="hi_IN"/>
        </w:rPr>
      </w:r>
      <w:r>
        <w:rPr>
          <w:lang w:val="hi_IN" w:bidi="hi_IN"/>
        </w:rPr>
        <w:t>यह कहानी तब शुरू होती है जब शमूएल शाऊल और सेना को छोड़ देता है। कुछ अनुवाद कहते हैं कि शमूएल गिलगाल से निकला और गेबा नगर गया, जो शायद गिबा का एक और नाम है। अन्य अनुवाद कहते हैं कि शमूएल अपने रास्ते चला गया, जबकि शाऊल और शाऊल की सेना गिबा चले गए। यह दूसरा विकल्प कहानी में बाद की जानकारी से बेहतर मेल खाता है।</w:t>
      </w:r>
    </w:p>
    <w:p>
      <w:pPr/>
      <w:r>
        <w:rPr>
          <w:lang w:val="hi_IN" w:bidi="hi_IN"/>
        </w:rPr>
      </w:r>
      <w:r>
        <w:rPr>
          <w:lang w:val="hi_IN" w:bidi="hi_IN"/>
        </w:rPr>
        <w:t>गिबा बिन्यामीन के गोत्र के क्षेत्र में है। जब शाऊल वहाँ पहुँचता है, तो वह अपने सभी सैनिकों की गिनती करता है, पर पिछली कहानी में केवल लगभग 600 ही लोग थे जो भागे नहीं थे। जब इस्राएली गिबा में डेरा डाले हुए हैं, तब पलिश्ती अभी भी मिकमाश नगर में हैं, जो बहुत दूर नहीं है। पलिश्ती लूटपाट करने वाले दल भेजते हैं—ऐसे सैनिकों के समूह जो जिस भी इस्राएली से मिलते हैं, उस पर हमला करते हैं। ये पलिश्ती सैनिक इस्राएलियों का सामान और भोजन की आपूर्ति चुरा लेते हैं या नष्ट कर देते हैं।</w:t>
      </w:r>
    </w:p>
    <w:p>
      <w:pPr/>
      <w:r>
        <w:rPr>
          <w:lang w:val="hi_IN" w:bidi="hi_IN"/>
        </w:rPr>
      </w:r>
      <w:r>
        <w:rPr>
          <w:lang w:val="hi_IN" w:bidi="hi_IN"/>
        </w:rPr>
        <w:t>इन पलिश्ती सैनिकों के तीन समूह हैं। पहला समूह उत्तर की ओर, शूएल के क्षेत्र में ओप्रा नगर की दिशा में जाता है। अगला समूह पश्चिम की ओर, बेथोरोन नगर की दिशा में जाता है। तीसरा समूह पूर्व में सबोईम की घाटी के पास की पहाड़ियों की एक श्रृंखला की ओर जाता है। ये पहाड़ियाँ जंगल के किनारे पर हैं, या एक ऐसे स्थान पर जहाँ कोई नहीं रहता है।</w:t>
      </w:r>
    </w:p>
    <w:p>
      <w:pPr/>
      <w:r>
        <w:rPr>
          <w:lang w:val="hi_IN" w:bidi="hi_IN"/>
        </w:rPr>
      </w:r>
      <w:r>
        <w:rPr>
          <w:lang w:val="hi_IN" w:bidi="hi_IN"/>
        </w:rPr>
        <w:t>कहानीकार हमें यह अतिरिक्त जानकारी देता है कि इस्राएलियों के लिए अपनी रक्षा करना कठिन है, क्योंकि पलिश्तियों ने इस्राएल में किसी भी लोहार को काम करने से रोक दिया है। लोहार वे लोग हैं जो लोहे से उपकरण और हथियार बना सकते हैं। उस समय लोहे की तलवारें और भाले सबसे शक्तिशाली हथियार थे, और केवल एक लोहार उन्हें बना सकता था। पलिश्तियों ने कहा कि वे नहीं चाहते कि इब्री तलवारें और भाले बनाएँ। इब्री इस्राएली के लिए एक और शब्द है। अन्य जातियों ने इस्राएलियों का अपमान करने के लिए इब्री शब्द का उपयोग किया।</w:t>
      </w:r>
    </w:p>
    <w:p>
      <w:pPr/>
      <w:r>
        <w:rPr>
          <w:lang w:val="hi_IN" w:bidi="hi_IN"/>
        </w:rPr>
      </w:r>
      <w:r>
        <w:rPr>
          <w:lang w:val="hi_IN" w:bidi="hi_IN"/>
        </w:rPr>
        <w:t>यहाँ रुकें और समूह में तलवारों और भालों की तस्वीर देखें। ऑडियो को यहाँ रोकें।</w:t>
      </w:r>
    </w:p>
    <w:p>
      <w:pPr/>
      <w:r>
        <w:rPr>
          <w:lang w:val="hi_IN" w:bidi="hi_IN"/>
        </w:rPr>
      </w:r>
      <w:r>
        <w:rPr>
          <w:lang w:val="hi_IN" w:bidi="hi_IN"/>
        </w:rPr>
        <w:t>यहाँ रुकें और समूह में इन प्रश्नों पर चर्चा करें: आपकी संस्कृति में, लोग किन सामग्रियों से हथियार बनाते हैं? इन हथियारों के लिए सबसे अच्छी या सबसे मजबूत सामग्री क्या हैं? आप ये हथियार बनाने वाले लोगों को क्या कहते हैं? इस ऑडियो को यहाँ रोकें।</w:t>
      </w:r>
    </w:p>
    <w:p>
      <w:pPr/>
      <w:r>
        <w:rPr>
          <w:lang w:val="hi_IN" w:bidi="hi_IN"/>
        </w:rPr>
      </w:r>
      <w:r>
        <w:rPr>
          <w:lang w:val="hi_IN" w:bidi="hi_IN"/>
        </w:rPr>
        <w:t>इसलिए यदि किसी इस्राएली को अपने लोहे के खेती के औजारों को तेज करने या उनकी मरम्मत कराने की आवश्यकता होती थी, तो उसे यह काम कराने के लिए एक पलिश्ती लोहार को भुगतान करना पड़ता था। इस्राएलियों के पास लोहे के हल‑फाल थे, जिनसे वे मिट्टी को तोड़कर बीज बोने की तैयारी करते थे। इस्राएलियों के पास कुदाल या फावड़े भी थे—ये मिट्टी खोदने के लिए धातु के औज़ार होते हैं। इस्राएलियों के पास कुल्हाड़ियाँ थीं, जिनसे लोग पेड़ काटते थे, और दरांतियाँ थीं, जिनसे लोग अनाज की कटाई करते थे।</w:t>
      </w:r>
    </w:p>
    <w:p>
      <w:pPr/>
      <w:r>
        <w:rPr>
          <w:lang w:val="hi_IN" w:bidi="hi_IN"/>
        </w:rPr>
      </w:r>
      <w:r>
        <w:rPr>
          <w:lang w:val="hi_IN" w:bidi="hi_IN"/>
        </w:rPr>
        <w:t>यहाँ रुकें और हल के फाल, कुदाल या फावड़े, कुल्हाड़ी और दरांती की एक साथ तस्वीर देखें। आपकी संस्कृति में आपके पास कौन से उपकरण हैं जो इनके समान दिखते हैं? आमतौर पर इन उपकरणों की मरम्मत कौन करता है? इस ऑडियो को यहाँ रोकें।</w:t>
      </w:r>
    </w:p>
    <w:p>
      <w:pPr/>
      <w:r>
        <w:rPr>
          <w:lang w:val="hi_IN" w:bidi="hi_IN"/>
        </w:rPr>
      </w:r>
      <w:r>
        <w:rPr>
          <w:lang w:val="hi_IN" w:bidi="hi_IN"/>
        </w:rPr>
        <w:t>पलिश्तियों ने इस्राएलियों से बहुत ज़्यादा कीमत वसूल की। इस्राएलियों को हल, कुदाल या फावड़ा, काँटा, कुल्हाड़ी या हांकने वाली छड़ी को तेज़ या ठीक करवाने के लिए शेकेल का दो-तिहाई हिस्सा या चाँदी का टुकड़ा देना पड़ता था। काँटेदार फावड़ा तीन दांतों वाला एक धातु का औज़ार था, जिसका इस्तेमाल लोग घास या सूखी घास उठाने के लिए करते थे। पैना एक लंबा डंडा होता है जिसकी नोक पर तेज़ धातु लगी होती है। यदि कोई किसान चाहता था कि कोई पशु आगे बढ़े, तो वह उस पशु को पैने से चुभाता था। कुछ अनुवाद कहते हैं कि इस्राएलियों ने आख़िरी तीन औज़ारों के लिए एक‑तिहाई शेकेल चुकाया। किसी भी तरह, ये बहुत ऊँची कीमतें थीं।</w:t>
      </w:r>
    </w:p>
    <w:p>
      <w:pPr/>
      <w:r>
        <w:rPr>
          <w:lang w:val="hi_IN" w:bidi="hi_IN"/>
        </w:rPr>
      </w:r>
      <w:r>
        <w:rPr>
          <w:lang w:val="hi_IN" w:bidi="hi_IN"/>
        </w:rPr>
        <w:t>यहाँ रुकें और समूह में काँटेदार फावड़ा और पैने की तस्वीर देखें। इस ऑडियो को यहाँ रोकें।</w:t>
      </w:r>
    </w:p>
    <w:p>
      <w:pPr/>
      <w:r>
        <w:rPr>
          <w:lang w:val="hi_IN" w:bidi="hi_IN"/>
        </w:rPr>
      </w:r>
      <w:r>
        <w:rPr>
          <w:lang w:val="hi_IN" w:bidi="hi_IN"/>
        </w:rPr>
        <w:t>उस समय की एक कहानी सुनाएँ जब कुछ महत्वपूर्ण टूट गया हो और आसपास कोई ऐसा व्यक्ति नहीं था जो उस चीज़ की मरम्मत कर सके। आपने क्या किया? इस ऑडियो को यहाँ रोकें।</w:t>
      </w:r>
    </w:p>
    <w:p>
      <w:pPr/>
      <w:r>
        <w:rPr>
          <w:lang w:val="hi_IN" w:bidi="hi_IN"/>
        </w:rPr>
      </w:r>
      <w:r>
        <w:rPr>
          <w:lang w:val="hi_IN" w:bidi="hi_IN"/>
        </w:rPr>
        <w:t>इसलिए जब भी कोई युद्ध होता था, शाऊल और योनातान के साथ मौजूद किसी भी इस्राएली सैनिक के पास लड़ने के लिए न तो तलवार होती थी और न ही भाला। केवल शाऊल और योनातान के पास तलवारें और भाले थे। इस्राएली खतरे में हैं, क्योंकि उनकी सेना छोटी है, उनके पास तलवारें या भाले नहीं हैं, और पलिश्तियों की सेना भी बहुत दूर नहीं है।</w:t>
      </w:r>
    </w:p>
    <w:p>
      <w:pPr/>
      <w:r>
        <w:rPr>
          <w:lang w:val="hi_IN" w:bidi="hi_IN"/>
        </w:rPr>
      </w:r>
      <w:r>
        <w:rPr>
          <w:lang w:val="hi_IN" w:bidi="hi_IN"/>
        </w:rPr>
        <w:t>और पलिश्ती और भी पास आ गए। पलिश्ती अपनी सेना के मुख्य समूह को मिकमाश के दर्रे पर भेज देते हैं। पिछली कहानी से याद रखें कि दोनों सेनाएँ घाटी के विपरीत किनारों पर हैं। घाटी को पार करना कठिन है, सिवाय उस दर्रे के। अब पलिश्ती उस दर्रे पर पहुँच चुके हैं, और वे अपनी रक्षा करने या शाऊल की सेना पर हमला करने के लिए तैयार हैं।</w:t>
      </w:r>
      <w:r>
        <w:rPr>
          <w:lang w:val="hi_IN" w:bidi="hi_IN"/>
        </w:rPr>
      </w:r>
    </w:p>
    <w:p>
      <w:pPr>
        <w:pStyle w:val="Heading3"/>
      </w:pPr>
      <w:r>
        <w:rPr>
          <w:lang w:val="hi_IN" w:bidi="hi_IN"/>
        </w:rPr>
        <w:t>घटनाओं को समझाना</w:t>
      </w:r>
    </w:p>
    <w:p>
      <w:pPr/>
      <w:r>
        <w:rPr>
          <w:lang w:val="hi_IN" w:bidi="hi_IN"/>
        </w:rPr>
      </w:r>
      <w:r>
        <w:rPr>
          <w:lang w:val="hi_IN" w:bidi="hi_IN"/>
        </w:rPr>
        <w:t>1 शमूएल 13:15–23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शमूएल गिलगाल को छोड़कर चला जाता है। शाऊल और सेना भी गिलगाल से निकलकर गिबा जाते हैं, जहाँ शाऊल अपने लोगों की गिनती करता है। पलिश्ती इस्राएलियों पर आक्रमण करने के लिए उत्तर, पश्चिम और पूर्व में सैनिकों के समूह भेजते हैं।</w:t>
      </w:r>
    </w:p>
    <w:p>
      <w:pPr/>
      <w:r>
        <w:rPr>
          <w:lang w:val="hi_IN" w:bidi="hi_IN"/>
        </w:rPr>
      </w:r>
      <w:r>
        <w:rPr>
          <w:b/>
          <w:lang w:val="hi_IN" w:bidi="hi_IN"/>
        </w:rPr>
        <w:t>दूसरे दृश्य में:</w:t>
      </w:r>
      <w:r>
        <w:rPr>
          <w:lang w:val="hi_IN" w:bidi="hi_IN"/>
        </w:rPr>
        <w:t xml:space="preserve"> इस्राएलियों के पास इन हमलों से बचाव के लिए न तो तलवारें और न ही भाले हैं, क्योंकि पलिश्तियों ने इस्राएल में किसी भी लोहार को काम करने से रोक दिया था। जब इस्राएलियों को खेती के लिए अपने उपकरणों की मरम्मत करने के लिए किसी की आवश्यकता होती थी, तो उन्हें उन उपकरणों को पलिश्ती लोहारों के पास ले जाना पड़ता था।</w:t>
      </w:r>
    </w:p>
    <w:p>
      <w:pPr/>
      <w:r>
        <w:rPr>
          <w:lang w:val="hi_IN" w:bidi="hi_IN"/>
        </w:rPr>
      </w:r>
      <w:r>
        <w:rPr>
          <w:b/>
          <w:lang w:val="hi_IN" w:bidi="hi_IN"/>
        </w:rPr>
        <w:t>तीसरे दृश्य में:</w:t>
      </w:r>
      <w:r>
        <w:rPr>
          <w:lang w:val="hi_IN" w:bidi="hi_IN"/>
        </w:rPr>
        <w:t xml:space="preserve"> पलिश्तियों का एक बड़ा समूह अपने मुख्य डेरे से मिकमाश के दर्रे की ओर जाता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योनातान, शाऊल का पुत्र</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पलिश्तियों की सेना, जिनमें उनके धावा बोलने वाले दल भी शामिल हैं</w:t>
      </w:r>
    </w:p>
    <w:p>
      <w:pPr>
        <w:pStyle w:val="ListBullet"/>
        <w:spacing w:line="240" w:lineRule="auto"/>
        <w:ind w:left="720"/>
      </w:pPr>
      <w:r>
        <w:rPr>
          <w:lang w:val="hi_IN" w:bidi="hi_IN"/>
        </w:rPr>
      </w:r>
      <w:r>
        <w:rPr>
          <w:lang w:val="hi_IN" w:bidi="hi_IN"/>
        </w:rPr>
        <w:t>इस्राएली किसान</w:t>
      </w:r>
    </w:p>
    <w:p>
      <w:pPr>
        <w:pStyle w:val="ListBullet"/>
        <w:spacing w:line="240" w:lineRule="auto"/>
        <w:ind w:left="720"/>
      </w:pPr>
      <w:r>
        <w:rPr>
          <w:lang w:val="hi_IN" w:bidi="hi_IN"/>
        </w:rPr>
      </w:r>
      <w:r>
        <w:rPr>
          <w:lang w:val="hi_IN" w:bidi="hi_IN"/>
        </w:rPr>
        <w:t>और पलिश्ती लोहार</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पिछले भाग के अंत में, शाऊल और शमूएल गिलगाल में उन इस्राएली सैनिकों के साथ थे जो भागे नहीं थे। यह कहानी इस बात से शुरू होती है कि आगे हर कोई कहाँ जाता है। पहले दृश्य में, शमूएल इस्राएली सेना को छोड़ देता है। शाऊल और सेना भी गिलगाल से निकलकर गिबा जाते हैं, जो बिन्यामीन के क्षेत्र में है।</w:t>
      </w:r>
    </w:p>
    <w:p>
      <w:pPr/>
      <w:r>
        <w:rPr>
          <w:lang w:val="hi_IN" w:bidi="hi_IN"/>
        </w:rPr>
      </w:r>
      <w:r>
        <w:rPr>
          <w:lang w:val="hi_IN" w:bidi="hi_IN"/>
        </w:rPr>
        <w:t>यहाँ रुकें और समूह में इस्राएल का नक्शा देखें। गिलगाल और गिबा के नगरों को ढूँढें। इस ऑडियो को यहाँ रोकें।</w:t>
      </w:r>
    </w:p>
    <w:p>
      <w:pPr/>
      <w:r>
        <w:rPr>
          <w:lang w:val="hi_IN" w:bidi="hi_IN"/>
        </w:rPr>
      </w:r>
      <w:r>
        <w:rPr>
          <w:lang w:val="hi_IN" w:bidi="hi_IN"/>
        </w:rPr>
        <w:t>योनातान और उसके सैनिकों का समूह संभवतः इस पूरे समय गेबा या गिबा में रहा है। जब शाऊल भी वहाँ पहुँचता है, तो वह उन लोगों की गिनती करता है जिन्हें वह अपने साथ लाया था, और उन लोगों की गिनती करता है जो पहले से ही गिबा में हैं। लगभग 600 पुरुष हैं। पिछली कहानी में इकट्ठे हुए बाकी सभी पुरुष भाग गए हैं।</w:t>
      </w:r>
    </w:p>
    <w:p>
      <w:pPr/>
      <w:r>
        <w:rPr>
          <w:lang w:val="hi_IN" w:bidi="hi_IN"/>
        </w:rPr>
      </w:r>
      <w:r>
        <w:rPr>
          <w:lang w:val="hi_IN" w:bidi="hi_IN"/>
        </w:rPr>
        <w:t>इस बीच, पलिश्ती अभी भी मिकमाश नगर में डेरा डाले हुए हैं, जो गिबा के उत्तर में है। मिकमाश और गिबा के नगर एक-दूसरे से केवल कुछ मील की दूरी पर हैं और एक गहरी घाटी से अलग हैं। घाटी को पार करना कठिन था, सिवाय मिकमाश के दर्रे — यानी सुरक्षित पार‑स्थान — के।</w:t>
      </w:r>
    </w:p>
    <w:p>
      <w:pPr/>
      <w:r>
        <w:rPr>
          <w:lang w:val="hi_IN" w:bidi="hi_IN"/>
        </w:rPr>
      </w:r>
      <w:r>
        <w:rPr>
          <w:lang w:val="hi_IN" w:bidi="hi_IN"/>
        </w:rPr>
        <w:t>यहाँ रुकें और समूह में इस्राएल का नक्शा देखें। मिकमाश और गिबा के नगरों को ढूँढें। इस ऑडियो को यहाँ रोकें।</w:t>
      </w:r>
    </w:p>
    <w:p>
      <w:pPr/>
      <w:r>
        <w:rPr>
          <w:lang w:val="hi_IN" w:bidi="hi_IN"/>
        </w:rPr>
      </w:r>
      <w:r>
        <w:rPr>
          <w:lang w:val="hi_IN" w:bidi="hi_IN"/>
        </w:rPr>
        <w:t>पलिश्ती इस्राएलियों पर आक्रमण करने के लिए उत्तर, पश्चिम और पूर्व में सैनिकों के तीन धावा बोलने वाले दलों को भेजते हैं। पलिश्तियों का एक समूह उत्तर में ओप्रा नगर की ओर जाता है, जो शूआल के क्षेत्र में है। ओप्रा मिकमाश से लगभग आठ किलोमीटर उत्तर में है। एक समूह पश्चिम में बेथोरोन नगर की ओर जाता है, जो मिकमाश से लगभग 16 किलोमीटर की दूरी पर है। अंतिम समूह पूर्व में पहाड़ियों की चोटी और सबोईम की घाटी की ओर जाता है। जंगल इन पहाड़ियों के ठीक परे है। इस्राएली सेना इन धावा बोलने वाले दलों को नहीं रोक सकती, क्योंकि पलिश्तियों की सेना उत्तर की ओर जाने वाला रास्ता रोक रही है। मिकमाश में डेरा डाले पलिश्तियों की मुख्य सेना और दर्रे की रक्षा के लिए भेजे गए सैनिकों के पास से होकर निकलना या उनके बीच से गुजरना बहुत कठिन होता।</w:t>
      </w:r>
    </w:p>
    <w:p>
      <w:pPr/>
      <w:r>
        <w:rPr>
          <w:lang w:val="hi_IN" w:bidi="hi_IN"/>
        </w:rPr>
      </w:r>
      <w:r>
        <w:rPr>
          <w:lang w:val="hi_IN" w:bidi="hi_IN"/>
        </w:rPr>
        <w:t>यहाँ रुकें और समूह में इस्राएल का नक्शा देखें। ओप्रा और बेथोरोन के नगरों को भी ढूँढें, और साथ ही सबोईम की घाटी को भी ढूँढें। इस ऑडियो को यहाँ रोकें।</w:t>
      </w:r>
    </w:p>
    <w:p>
      <w:pPr/>
      <w:r>
        <w:rPr>
          <w:lang w:val="hi_IN" w:bidi="hi_IN"/>
        </w:rPr>
      </w:r>
      <w:r>
        <w:rPr>
          <w:lang w:val="hi_IN" w:bidi="hi_IN"/>
        </w:rPr>
        <w:t>दूसरा दृश्य बताता है कि इस्राएली इन हमलों से अपने आप को अच्छी तरह से क्यों नहीं बचा सके। कहानीकार कहानी को रोककर वह बात समझाता है जो अतीत में होती रही थी। पलिश्ती नहीं चाहते थे कि इस्राएली लोहे की तलवारें और भाले बनाएँ, इसलिए उन्होंने इस्राएल देश में किसी भी लोहार को काम करने नहीं दिया। संभव है कि पलिश्तियों ने पहले भी धावा बोलने वाले दल भेजे हों ताकि इस्राएल के किसी भी लोहार को मार सकें, पकड़ सकें या उस पर हमला कर सकें। जब इस्राएली किसानों के उपकरण टूट गए, तो उन्हें पलिश्तियों की भूमि की यात्रा करनी पड़ती थी और मरम्मत के लिए पलिश्ती लोहारों को भुगतान करना पड़ता था। और पलिश्ती संभवतः इस्राएलियों के लिए कोई हथियार नहीं बनाएँगे और न ही उनकी मरम्मत करेंगे।</w:t>
      </w:r>
    </w:p>
    <w:p>
      <w:pPr/>
      <w:r>
        <w:rPr>
          <w:lang w:val="hi_IN" w:bidi="hi_IN"/>
        </w:rPr>
      </w:r>
      <w:r>
        <w:rPr>
          <w:lang w:val="hi_IN" w:bidi="hi_IN"/>
        </w:rPr>
        <w:t>यहाँ रुकें और समूह में इस प्रश्न पर चर्चा करें: एक गतिविधि के रूप में, अपने लोगों के इतिहास के एक खतरनाक समय पर हुई किसी घटना की कहानी सुनाएँ। कहानी के किसी बिंदु पर, समझाएँ कि यह एक खतरनाक समय क्यों था। इस बात पर ध्यान दें कि आप इसे कैसे और कब समझाना चुनते हैं। इस ऑडियो को यहाँ रोकें।</w:t>
      </w:r>
    </w:p>
    <w:p>
      <w:pPr/>
      <w:r>
        <w:rPr>
          <w:lang w:val="hi_IN" w:bidi="hi_IN"/>
        </w:rPr>
      </w:r>
      <w:r>
        <w:rPr>
          <w:lang w:val="hi_IN" w:bidi="hi_IN"/>
        </w:rPr>
        <w:t>इसलिए अब, जब इस्राएली शाऊल के साथ गिबा में इकट्ठे होते हैं, तो शाऊल और उसके पुत्र योनातान को छोड़कर किसी भी इस्राएली के पास तलवारें या भाले नहीं हैं। सेना के पास अन्य हथियार भी हो सकते थे जो लकड़ी, पत्थर और अन्य धातुओं से बने होते थे, लेकिन पलिश्तियों के लोहे के हथियारों जितने मज़बूत कोई नहीं थे।</w:t>
      </w:r>
    </w:p>
    <w:p>
      <w:pPr/>
      <w:r>
        <w:rPr>
          <w:lang w:val="hi_IN" w:bidi="hi_IN"/>
        </w:rPr>
      </w:r>
      <w:r>
        <w:rPr>
          <w:lang w:val="hi_IN" w:bidi="hi_IN"/>
        </w:rPr>
        <w:t>तीसरे दृश्य में, पलिश्तियों की एक टुकड़ी — यानी उनकी सेना का एक बड़ा समूह — नगर के पास उनके मुख्य शिविर से दर्रे की रक्षा करने के लिए वहाँ की ओर बढ़ता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13:15–23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योनातान, शाऊल का पुत्र</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पलिश्तियों की सेना, जिनमें उनके धावा बोलने वाले दल भी शामिल हैं</w:t>
      </w:r>
    </w:p>
    <w:p>
      <w:pPr>
        <w:pStyle w:val="ListBullet"/>
        <w:spacing w:line="240" w:lineRule="auto"/>
        <w:ind w:left="720"/>
      </w:pPr>
      <w:r>
        <w:rPr>
          <w:lang w:val="hi_IN" w:bidi="hi_IN"/>
        </w:rPr>
      </w:r>
      <w:r>
        <w:rPr>
          <w:lang w:val="hi_IN" w:bidi="hi_IN"/>
        </w:rPr>
        <w:t>इस्राएली किसान</w:t>
      </w:r>
    </w:p>
    <w:p>
      <w:pPr>
        <w:pStyle w:val="ListBullet"/>
        <w:spacing w:line="240" w:lineRule="auto"/>
        <w:ind w:left="720"/>
      </w:pPr>
      <w:r>
        <w:rPr>
          <w:lang w:val="hi_IN" w:bidi="hi_IN"/>
        </w:rPr>
      </w:r>
      <w:r>
        <w:rPr>
          <w:lang w:val="hi_IN" w:bidi="hi_IN"/>
        </w:rPr>
        <w:t>और पलिश्ती लोहार</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फिर शमूएल गिलगाल से निकला और अपने रास्ते चला गया। बाकी लोग शाऊल के पीछे चले गए, जबकि शाऊल अपने अन्य सैनिकों के साथ शामिल होने गया। वे लोग गिलगाल से बिन्यामीन के क्षेत्र में गिबा गए। वहाँ शाऊल ने उन सैनिकों की गिनती की जो अभी भी शाऊल के साथ थे। केवल लगभग 600 पुरुष थे।</w:t>
      </w:r>
    </w:p>
    <w:p>
      <w:pPr/>
      <w:r>
        <w:rPr>
          <w:lang w:val="hi_IN" w:bidi="hi_IN"/>
        </w:rPr>
      </w:r>
      <w:r>
        <w:rPr>
          <w:lang w:val="hi_IN" w:bidi="hi_IN"/>
        </w:rPr>
        <w:t>शाऊल और उसके पुत्र योनातान और उनके सैनिक बिन्यामीन के गिबा में डेरा डाले हुए थे। जहाँ तक पलिश्तियों की सेना का सवाल है, वे मिकमाश में डेरा डाले हुए थे। पलिश्ती सैनिक तीन समूहों में धावा बोलने के लिए अपने डेरे से बाहर निकले। पहला समूह उत्तर में शूआल के क्षेत्र में ओप्रा नगर की ओर गया। अगला समूह पश्चिम की ओर, बेथोरोन नगर की दिशा में गया। तीसरा समूह पूर्व में जंगल की ओर सबोईम की घाटी से सामने वाली सीमांत पहाड़ियों की ओर गया।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पलिश्तियों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 कहानी से पहले, पलिश्ती नहीं चाहते थे कि इस्राएली लोहे की तलवारें और भाले बनाएँ, इसलिए उन्होंने इस्राएल देश के किसी भी भाग में लोहारों को काम करने नहीं दिया। जब इस्राएलियों को अपने हल, कुदाल, कुल्हाड़ी और दरांती तेज़ करवानी होती थी, तो उन्हें पलिश्ती लोहारों के पास ले जाना पड़ता था। इस्राएलियों को मरम्मत के लिए काफ़ी पैसे देने पड़ते थे: हल, कुदाल, काँटेदार फावड़े और कुल्हाड़ियों की धार तेज़ करने और पैने की मरम्मत के लिए दो-तिहाई शेकेल।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 xml:space="preserve">इसलिए जब इस्राएली पलिश्तियों के विरुद्ध युद्ध में गए, तो केवल शाऊल और उसके पुत्र योनातान के पास तलवारें और भाले थे। पलिश्ती सैनिकों का एक बड़ा समूह मिकमाश के दर्रे पर गया था।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सैनिकों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13:15–23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पलिश्ती सैनिकों का एक समूह दक्षिण की ओर </w:t>
      </w:r>
      <w:r>
        <w:rPr>
          <w:b/>
          <w:lang w:val="hi_IN" w:bidi="hi_IN"/>
        </w:rPr>
        <w:t>जंगल</w:t>
      </w:r>
      <w:r>
        <w:rPr>
          <w:lang w:val="hi_IN" w:bidi="hi_IN"/>
        </w:rPr>
        <w:t xml:space="preserve"> की ओर जाता है। जंगल एक खाली स्थान होता है जहाँ पानी नहीं होता है। जंगल में लगभग कोई पेड़ या झाड़ियाँ नहीं उगती। ज़मीन सूखी और पथरीली होती है, और वहाँ जंगली जानवर घूमते रहते हैं। जंगल के बारे में अधिक जानकारी के लिए, मुख्य शब्दावली को देखें। मरुभूमि के लिए उसी शब्द या वाक्यांश का प्रयोग करें जिसका प्रयोग आपने पिछले भागों में किया है। </w:t>
      </w:r>
    </w:p>
    <w:p>
      <w:pPr/>
      <w:r>
        <w:rPr>
          <w:lang w:val="hi_IN" w:bidi="hi_IN"/>
        </w:rPr>
      </w:r>
      <w:r>
        <w:rPr>
          <w:lang w:val="hi_IN" w:bidi="hi_IN"/>
        </w:rPr>
        <w:t>पलिश्तियों ने किसी भी लोहार या कारीगर को इस्राएल देश में काम करने से रोक दिया है। लोहार वह व्यक्ति होता है जो लोहे से उपकरण और हथियार बना और ठीक कर सकता है।</w:t>
      </w:r>
    </w:p>
    <w:p>
      <w:pPr/>
      <w:r>
        <w:rPr>
          <w:lang w:val="hi_IN" w:bidi="hi_IN"/>
        </w:rPr>
      </w:r>
      <w:r>
        <w:rPr>
          <w:lang w:val="hi_IN" w:bidi="hi_IN"/>
        </w:rPr>
        <w:t xml:space="preserve">यहाँ रुकें और समूह में चर्चा करें कि </w:t>
      </w:r>
      <w:r>
        <w:rPr>
          <w:b/>
          <w:lang w:val="hi_IN" w:bidi="hi_IN"/>
        </w:rPr>
        <w:t>लोहार</w:t>
      </w:r>
      <w:r>
        <w:rPr>
          <w:lang w:val="hi_IN" w:bidi="hi_IN"/>
        </w:rPr>
        <w:t xml:space="preserve"> के लिए आप कौन‑सा शब्द या वाक्यांश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पलिश्ती कहते हैं कि वे नहीं चाहते कि </w:t>
      </w:r>
      <w:r>
        <w:rPr>
          <w:b/>
          <w:lang w:val="hi_IN" w:bidi="hi_IN"/>
        </w:rPr>
        <w:t>इब्री</w:t>
      </w:r>
      <w:r>
        <w:rPr>
          <w:lang w:val="hi_IN" w:bidi="hi_IN"/>
        </w:rPr>
        <w:t xml:space="preserve"> तलवारें या भाले बनाएँ। विदेशियों ने अक्सर इस्राएलियों को इब्री कहा। इब्री के बारे में अधिक जानकारी के लिए, मुख्य शब्दावली को देखें। इब्री के लिए उसी शब्द या वाक्यांश का उपयोग करें जिसका उपयोग आपने पिछले भागों में किया था। तलवारों और भालों के लिए वही शब्द या वाक्यांश उपयोग करें जो आपने पिछले भागों में उपयोग किया है।</w:t>
      </w:r>
    </w:p>
    <w:p>
      <w:pPr/>
      <w:r>
        <w:rPr>
          <w:lang w:val="hi_IN" w:bidi="hi_IN"/>
        </w:rPr>
      </w:r>
      <w:r>
        <w:rPr>
          <w:lang w:val="hi_IN" w:bidi="hi_IN"/>
        </w:rPr>
        <w:t>इस्राएलियों को अपने हल, कुदाल, कुल्हाड़ी, दरांती, कँटीली कांटी और पैने ठीक करवाने के लिए पलिश्ती लोहारों को पैसे देने पड़ते थे। इनमें से अधिकतर औज़ारों में लकड़ी का हत्था और धातु की धार या नुकीला सिरा होता था। हल खेत का एक उपकरण है जिसमें धातु के ब्लेड होते हैं, जिसे हल कहा जाता है। लोग बीज बोने के लिए मिट्टी को तोड़ने‑फोड़ने में हल का उपयोग करते थे। पशु अक्सर हल खींचते थे। लोग मिट्टी में खुदाई करने के लिए कुदाल या फावड़े का भी उपयोग करते थे। कुल्हाड़ी का हत्था छोटा होता था। लोग कुल्हाड़ियों का उपयोग झाड़ियों या पेड़ों को काटने के लिए करते थे। दरांती में एक मुड़ी हुई धार होती थी। लोग अनाज की कटाई के लिए दरांती का उपयोग करते थे। नोकदार डंडा या तीन‑दाँत वाले कांटे में लंबा हत्था और तीन नुकीले धातु के दाँत होते थे। लोग नोकदार डंडे का उपयोग घास या भूसा उठाने के लिए करते थे। पैना एक लंबा डंडा होता है जिसकी नोक पर धातु का एक नुकीला सिरा होता है। यदि कोई किसान चाहता था कि कोई पशु आगे बढ़े, तो वह उस पशु को पैने से चुभाता था।</w:t>
      </w:r>
    </w:p>
    <w:p>
      <w:pPr/>
      <w:r>
        <w:rPr>
          <w:lang w:val="hi_IN" w:bidi="hi_IN"/>
        </w:rPr>
      </w:r>
      <w:r>
        <w:rPr>
          <w:lang w:val="hi_IN" w:bidi="hi_IN"/>
        </w:rPr>
        <w:t>यहाँ रुकें और आवश्यकता अनुसार समूह में हल, कुदाल या फावड़ा, कुल्हाड़ी, दरांती, नोकदार डंडे और पैने की तस्वीरें फिर से देखें। इस ऑडियो को यहाँ रोकें।</w:t>
      </w:r>
    </w:p>
    <w:p>
      <w:pPr/>
      <w:r>
        <w:rPr>
          <w:lang w:val="hi_IN" w:bidi="hi_IN"/>
        </w:rPr>
      </w:r>
      <w:r>
        <w:rPr>
          <w:lang w:val="hi_IN" w:bidi="hi_IN"/>
        </w:rPr>
        <w:t xml:space="preserve">यहाँ रुकें और समूह के रूप में चर्चा करें कि आप </w:t>
      </w:r>
      <w:r>
        <w:rPr>
          <w:b/>
          <w:lang w:val="hi_IN" w:bidi="hi_IN"/>
        </w:rPr>
        <w:t>हल</w:t>
      </w:r>
      <w:r>
        <w:rPr>
          <w:lang w:val="hi_IN" w:bidi="hi_IN"/>
        </w:rPr>
        <w:t xml:space="preserve">, </w:t>
      </w:r>
      <w:r>
        <w:rPr>
          <w:b/>
          <w:lang w:val="hi_IN" w:bidi="hi_IN"/>
        </w:rPr>
        <w:t>कुदाल</w:t>
      </w:r>
      <w:r>
        <w:rPr>
          <w:lang w:val="hi_IN" w:bidi="hi_IN"/>
        </w:rPr>
        <w:t xml:space="preserve"> या </w:t>
      </w:r>
      <w:r>
        <w:rPr>
          <w:b/>
          <w:lang w:val="hi_IN" w:bidi="hi_IN"/>
        </w:rPr>
        <w:t>फावड़ा</w:t>
      </w:r>
      <w:r>
        <w:rPr>
          <w:lang w:val="hi_IN" w:bidi="hi_IN"/>
        </w:rPr>
        <w:t xml:space="preserve">, </w:t>
      </w:r>
      <w:r>
        <w:rPr>
          <w:b/>
          <w:lang w:val="hi_IN" w:bidi="hi_IN"/>
        </w:rPr>
        <w:t>कुल्हाड़ी</w:t>
      </w:r>
      <w:r>
        <w:rPr>
          <w:lang w:val="hi_IN" w:bidi="hi_IN"/>
        </w:rPr>
        <w:t xml:space="preserve">, </w:t>
      </w:r>
      <w:r>
        <w:rPr>
          <w:b/>
          <w:lang w:val="hi_IN" w:bidi="hi_IN"/>
        </w:rPr>
        <w:t>दरांती</w:t>
      </w:r>
      <w:r>
        <w:rPr>
          <w:lang w:val="hi_IN" w:bidi="hi_IN"/>
        </w:rPr>
        <w:t xml:space="preserve">, </w:t>
      </w:r>
      <w:r>
        <w:rPr>
          <w:b/>
          <w:lang w:val="hi_IN" w:bidi="hi_IN"/>
        </w:rPr>
        <w:t>नोकदार डंडे</w:t>
      </w:r>
      <w:r>
        <w:rPr>
          <w:lang w:val="hi_IN" w:bidi="hi_IN"/>
        </w:rPr>
        <w:t xml:space="preserve"> और </w:t>
      </w:r>
      <w:r>
        <w:rPr>
          <w:b/>
          <w:lang w:val="hi_IN" w:bidi="hi_IN"/>
        </w:rPr>
        <w:t>पैने</w:t>
      </w:r>
      <w:r>
        <w:rPr>
          <w:lang w:val="hi_IN" w:bidi="hi_IN"/>
        </w:rPr>
        <w:t xml:space="preserve"> के लिए किन शब्दों या वाक्यांशों का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इस्राएलियों को इन मरम्मतों के लिए दो-तिहाई </w:t>
      </w:r>
      <w:r>
        <w:rPr>
          <w:b/>
          <w:lang w:val="hi_IN" w:bidi="hi_IN"/>
        </w:rPr>
        <w:t>शेकेल</w:t>
      </w:r>
      <w:r>
        <w:rPr>
          <w:lang w:val="hi_IN" w:bidi="hi_IN"/>
        </w:rPr>
        <w:t xml:space="preserve"> देना पड़ता था। शेकेल वजन की एक इकाई है। एक शेकेल का वजन 11.4 ग्राम होता है, इसलिए एक शेकेल का दो-तिहाई लगभग 9 ग्राम चाँदी होता है। शेकेल के बारे में अधिक जानकारी के लिए मुख्य शब्दावली देखें। शेकेल या चाँदी के टुकड़े के लिए वही शब्द या वाक्यांश उपयोग करें जो आपने पिछले भागों में किया है।</w:t>
      </w:r>
    </w:p>
    <w:p>
      <w:pPr/>
      <w:r>
        <w:rPr>
          <w:lang w:val="hi_IN" w:bidi="hi_IN"/>
        </w:rPr>
      </w:r>
      <w:r>
        <w:rPr>
          <w:lang w:val="hi_IN" w:bidi="hi_IN"/>
        </w:rPr>
        <w:t>पलिश्तियों ने अपनी सेना के मुख्य दल को दर्रे की ओर भेज दिया। दर्रा ऊबड़‑खाबड़ या खतरनाक इलाके से होकर जाने वाला एक सुरक्षित मार्ग होता है।</w:t>
      </w:r>
    </w:p>
    <w:p>
      <w:pPr/>
      <w:r>
        <w:rPr>
          <w:lang w:val="hi_IN" w:bidi="hi_IN"/>
        </w:rPr>
      </w:r>
      <w:r>
        <w:rPr>
          <w:lang w:val="hi_IN" w:bidi="hi_IN"/>
        </w:rPr>
        <w:t xml:space="preserve">यहाँ रुकें और समूह में चर्चा करें कि आप </w:t>
      </w:r>
      <w:r>
        <w:rPr>
          <w:b/>
          <w:lang w:val="hi_IN" w:bidi="hi_IN"/>
        </w:rPr>
        <w:t>दर्रा</w:t>
      </w:r>
      <w:r>
        <w:rPr>
          <w:lang w:val="hi_IN" w:bidi="hi_IN"/>
        </w:rPr>
        <w:t xml:space="preserve"> के लिए कौन‑सा शब्द या वाक्यांश उपयोग करेंगे।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14:1–15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14:1–15 को सुनें और अपने मन में रखें।</w:t>
      </w:r>
    </w:p>
    <w:p>
      <w:pPr/>
      <w:r>
        <w:rPr>
          <w:lang w:val="hi_IN" w:bidi="hi_IN"/>
        </w:rPr>
      </w:r>
      <w:r>
        <w:rPr>
          <w:lang w:val="hi_IN" w:bidi="hi_IN"/>
        </w:rPr>
        <w:t>यदि सम्भव हो, तो 1 शमूएल 14:1–15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14:1–15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के अंत में, पलिश्तियों ने अपने सैनिकों के एक समूह को दर्रे या घाटी के सुरक्षित पार होने वाले स्थान पर भेजा। इस कहानी में, शाऊल का पुत्र योनातान एक और सैनिक के साथ पलिश्तियों के डेरे को देखने जाता है। योनातान भरोसा करता है कि परमेश्वर योनातान को दिखाएगा कि क्या उसे पलिश्तियों पर आक्रमण करना चाहिए या नहीं। जब परमेश्वर योनातान को एक चिन्ह देता है, तो योनातान और दूसरा सैनिक आक्रमण करते हैं। पलिश्ती भयभीत हैं क्योंकि परमेश्वर इस्राएलियों की सहायता कर रहा है।</w:t>
      </w:r>
    </w:p>
    <w:p>
      <w:pPr/>
      <w:r>
        <w:rPr>
          <w:lang w:val="hi_IN" w:bidi="hi_IN"/>
        </w:rPr>
      </w:r>
      <w:r>
        <w:rPr>
          <w:lang w:val="hi_IN" w:bidi="hi_IN"/>
        </w:rPr>
        <w:t>यह भाग कहानी के मुख्य पात्रों का परिचय देने से शुरू होता है और बताएगा कि वे पात्र क्या करेंगे। शाऊल का पुत्र, योनातान उस जवान से बात करता है जो योनातान का हथियार ढोने वाला है। उस समय, एक सैनिक अक्सर एक ऐसे व्यक्ति के साथ युद्ध में जाता था जो उसकी ढाल और कभी‑कभी उसके अन्य हथियार—जैसे तलवार, भाला, धनुष और तीर—उठाकर चलता था। वे दोनों एक दल की तरह साथ‑साथ लड़ते थे, और हथियार‑ढोने वाला सैनिक को उसकी ज़रूरत के अनुसार हथियार देता था। हथियार‑ढोने वाला सैनिक को पीछे से होने वाले हमलों से भी बचाता था।</w:t>
      </w:r>
    </w:p>
    <w:p>
      <w:pPr/>
      <w:r>
        <w:rPr>
          <w:lang w:val="hi_IN" w:bidi="hi_IN"/>
        </w:rPr>
      </w:r>
      <w:r>
        <w:rPr>
          <w:lang w:val="hi_IN" w:bidi="hi_IN"/>
        </w:rPr>
        <w:t>यहाँ रुकें और समूह में इस प्रश्न पर चर्चा करें: आपकी संस्कृति में सैनिक लड़ाई के समय एक‑दूसरे के साथ कैसे काम करते हैं? प्रत्येक व्यक्ति की क्या भूमिका या जिम्मेदारी होती है? इस ऑडियो को यहाँ रोकें।</w:t>
      </w:r>
    </w:p>
    <w:p>
      <w:pPr/>
      <w:r>
        <w:rPr>
          <w:lang w:val="hi_IN" w:bidi="hi_IN"/>
        </w:rPr>
      </w:r>
      <w:r>
        <w:rPr>
          <w:lang w:val="hi_IN" w:bidi="hi_IN"/>
        </w:rPr>
        <w:t>योनातान सुझाव देता है कि वह और उसका हथियार‑ढोने वाला घाटी के दूसरी ओर पलिश्ती चौकी या सेना के डेरे की ओर जाएँ, शायद यह देखने के लिए कि पलिश्ती क्या कर रहे हैं। योनातान यह बात शाऊल को नहीं बताता—शायद इसलिए कि वह शाऊल को चिंतित नहीं करना चाहता, या इसलिए कि उसे लगता है कि शाऊल उसे जाने से मना कर देगा।</w:t>
      </w:r>
    </w:p>
    <w:p>
      <w:pPr/>
      <w:r>
        <w:rPr>
          <w:lang w:val="hi_IN" w:bidi="hi_IN"/>
        </w:rPr>
      </w:r>
      <w:r>
        <w:rPr>
          <w:lang w:val="hi_IN" w:bidi="hi_IN"/>
        </w:rPr>
        <w:t>फिर कहानीकार शाऊल और बाकी सेना के बारे में कुछ पृष्ठभूमि जानकारी देता है। शाऊल गिबा नगर के बाहर रह रहा है, या अस्थायी रूप से रह रहा है। शाऊल एक ऐसे पेड़ के पास ठहरा हुआ है जो अनार नाम का फल देता है। अनार के पेड़ 10 मीटर तक ऊँचे हो सकते हैं, और अगुवे अक्सर पेड़ों के नीचे बैठकर निर्णय लिया करते थे। यह पेड़ मिग्रोन नामक स्थान के पास था, जो शायद एक खलिहान रहा होगा, एक बड़ा समतल स्थान जहाँ लोग अनाज तैयार करते थे।</w:t>
      </w:r>
    </w:p>
    <w:p>
      <w:pPr/>
      <w:r>
        <w:rPr>
          <w:lang w:val="hi_IN" w:bidi="hi_IN"/>
        </w:rPr>
      </w:r>
      <w:r>
        <w:rPr>
          <w:lang w:val="hi_IN" w:bidi="hi_IN"/>
        </w:rPr>
        <w:t>यहाँ रुकें और समूह में अनार के पेड़ और खलिहान की एक तस्वीर देखें। इस ऑडियो को यहाँ रोकें।</w:t>
      </w:r>
    </w:p>
    <w:p>
      <w:pPr/>
      <w:r>
        <w:rPr>
          <w:lang w:val="hi_IN" w:bidi="hi_IN"/>
        </w:rPr>
      </w:r>
      <w:r>
        <w:rPr>
          <w:lang w:val="hi_IN" w:bidi="hi_IN"/>
        </w:rPr>
        <w:t>इस्राएली सेना के 600 सैनिक शाऊल के पास हैं, और याजक अहिय्याह भी वहीं है। यहोवा के सभी याजक एक ही परिवार से आते हैं, इसलिए लेखक अहिय्याह की वंशावली बताता है ताकि यह दिखा सके कि अहिय्याह सचमुच एक याजक है। अहिय्याह के दादा एली शीलो में यहोवा के याजक के रूप में सेवा करते थे, जहाँ यहोवा का उपासना-स्थान था। अहिय्याह के पास एपोद है। मूल भाषा में, इस शब्द का अर्थ उस पवित्र वस्त्र के रूप में हो सकता है जिसे केवल महायाजक पहनता था, और जो संभवतः जेब के साथ अंगरखे के समान दिखता था। यह उन वस्तुओं के लिए भी प्रयोग हो सकता है जिनका उपयोग याजक परमेश्वर की इच्छा जानने के लिए करते थे, और जिन्हें वे संभवतः उस पवित्र वस्त्र में या उसके पास रखते थे। हमें यकीन नहीं है कि यहाँ अहिय्याह के पास कौन‑सी वस्तु है।</w:t>
      </w:r>
    </w:p>
    <w:p>
      <w:pPr/>
      <w:r>
        <w:rPr>
          <w:lang w:val="hi_IN" w:bidi="hi_IN"/>
        </w:rPr>
      </w:r>
      <w:r>
        <w:rPr>
          <w:lang w:val="hi_IN" w:bidi="hi_IN"/>
        </w:rPr>
        <w:t>यहाँ रुकें और समूह के रूप में महायाजक के एपोद की एक तस्वीर देखें। इस ऑडियो को यहाँ रोकें।</w:t>
      </w:r>
    </w:p>
    <w:p>
      <w:pPr/>
      <w:r>
        <w:rPr>
          <w:lang w:val="hi_IN" w:bidi="hi_IN"/>
        </w:rPr>
      </w:r>
      <w:r>
        <w:rPr>
          <w:lang w:val="hi_IN" w:bidi="hi_IN"/>
        </w:rPr>
        <w:t>यहाँ रुकें और समूह में इस प्रश्न पर चर्चा करें: आपकी संस्कृति में किसी व्यक्ति की वंशावली की घोषणा या याद दिलाना कब किया जाता है? किसी व्यक्ति की वंशावली जानना क्यों महत्वपूर्ण है? इस ऑडियो को यहाँ रोकें।</w:t>
      </w:r>
    </w:p>
    <w:p>
      <w:pPr/>
      <w:r>
        <w:rPr>
          <w:lang w:val="hi_IN" w:bidi="hi_IN"/>
        </w:rPr>
      </w:r>
      <w:r>
        <w:rPr>
          <w:lang w:val="hi_IN" w:bidi="hi_IN"/>
        </w:rPr>
        <w:t>इनमें से किसी को भी पता नहीं है कि योनातान अपने हथियार‑ढोने वाले के साथ शिविर से निकलता है। योनातान घाटी को पार करने के लिए किसी दर्रे या सुरक्षित स्थान से जाने की योजना बनाता है। यह घाटी गिबा की इस्राएली सेना को मिकमाश नगर के पलिश्तियों से अलग करती है। दर्रे के उत्तर और दक्षिण दोनों ओर चट्टानें या खड़ी चट्टानें हैं। लोगों ने एक ओर की चट्टान का नाम बोसेस रखा, जिसका अर्थ है चमकदार या फिसलन भरी, और उन्होंने दूसरी ओर की चट्टान को सेने कहा, जिसका अर्थ है कंटीली। दर्रे से होकर जाने के बजाय इन चट्टानों के ऊपर से घाटी पार करना बहुत कठिन होता!</w:t>
      </w:r>
    </w:p>
    <w:p>
      <w:pPr/>
      <w:r>
        <w:rPr>
          <w:lang w:val="hi_IN" w:bidi="hi_IN"/>
        </w:rPr>
      </w:r>
      <w:r>
        <w:rPr>
          <w:lang w:val="hi_IN" w:bidi="hi_IN"/>
        </w:rPr>
        <w:t>यहाँ रुकें और समूह में दर्रे के चित्र को देखें। इस ऑडियो को यहाँ रोकें।</w:t>
      </w:r>
    </w:p>
    <w:p>
      <w:pPr/>
      <w:r>
        <w:rPr>
          <w:lang w:val="hi_IN" w:bidi="hi_IN"/>
        </w:rPr>
      </w:r>
      <w:r>
        <w:rPr>
          <w:lang w:val="hi_IN" w:bidi="hi_IN"/>
        </w:rPr>
        <w:t>यहाँ रुकें और समूह में इस प्रश्न पर चर्चा करें: आपके आसपास कौन‑से स्थान ऊबड़‑खाबड़ या खतरनाक हैं? इन स्थानों को खतरनाक क्या बनाता है? आप इन स्थानों को क्या कहते हैं? इस ऑडियो को यहाँ रोकें।</w:t>
      </w:r>
    </w:p>
    <w:p>
      <w:pPr/>
      <w:r>
        <w:rPr>
          <w:lang w:val="hi_IN" w:bidi="hi_IN"/>
        </w:rPr>
      </w:r>
      <w:r>
        <w:rPr>
          <w:lang w:val="hi_IN" w:bidi="hi_IN"/>
        </w:rPr>
        <w:t>अब जब कहानीकार ने योनातान के आसपास के क्षेत्र और लोगों का वर्णन कर दिया है, तो वह पलिश्ती डेरे को देखने के योनातान के सुझाव पर वापस लौटता है। योनातान पलिश्तियों को खतनारहित कहकर उनका अपमान करता है। इस्राएलियों के साथ परमेश्वर की प्रतिज्ञा के चिन्ह के रूप में सभी इस्राएलियों का खतना किया गया था। इस्राएली खतना नहीं किए गए लोगों को बहुत बुरा मानते थे, क्योंकि वे परमेश्वर की प्रतिज्ञा का भाग नहीं थे।</w:t>
      </w:r>
    </w:p>
    <w:p>
      <w:pPr/>
      <w:r>
        <w:rPr>
          <w:lang w:val="hi_IN" w:bidi="hi_IN"/>
        </w:rPr>
      </w:r>
      <w:r>
        <w:rPr>
          <w:lang w:val="hi_IN" w:bidi="hi_IN"/>
        </w:rPr>
        <w:t>यहाँ रुकें और समूह में इस प्रश्न पर चर्चा करें: आपकी संस्कृति में, आप उन लोगों को क्या कहते हैं जो आपके जनसमूह का हिस्सा नहीं हैं? कुछ अच्छे नाम क्या हैं? कुछ ऐसे नाम कौन‑से हैं जो अपमानजनक हो सकते हैं? इस ऑडियो को यहाँ रोकें।</w:t>
      </w:r>
    </w:p>
    <w:p>
      <w:pPr/>
      <w:r>
        <w:rPr>
          <w:lang w:val="hi_IN" w:bidi="hi_IN"/>
        </w:rPr>
      </w:r>
      <w:r>
        <w:rPr>
          <w:lang w:val="hi_IN" w:bidi="hi_IN"/>
        </w:rPr>
        <w:t>योनातान कहता है कि शायद यहोवा उनकी सहायता करेगा। योनातान यहोवा पर संदेह नहीं करता, पर वह समझता है कि यहोवा को कार्य करना अनिवार्य नहीं है। शायद यहोवा अब योनातान और उसके हथियार-ढोने वाले की सहायता करेगा, या शायद यहोवा बाद में इस्राएलियों की सहायता करेगा। योनातान को विश्वास है कि यहोवा इस्राएल के लिए युद्ध करेगा और यहोवा को अपने लोगों को बचाने से कुछ भी नहीं रोक सकता। योनातान जानता है कि यहोवा उनके पक्ष में होने पर बहुत कम लोग भी विजय प्राप्त कर सकते हैं।</w:t>
      </w:r>
    </w:p>
    <w:p>
      <w:pPr/>
      <w:r>
        <w:rPr>
          <w:lang w:val="hi_IN" w:bidi="hi_IN"/>
        </w:rPr>
      </w:r>
      <w:r>
        <w:rPr>
          <w:lang w:val="hi_IN" w:bidi="hi_IN"/>
        </w:rPr>
        <w:t>योनातान का हथियार‑ढोने वाला अपने उत्तर में दिखाता है कि वह कितना वफादार है। योनातान का हथियार‑ढोने वाला योनातान की हर योजना से सहमत है और उसकी सफलता के लिए कुछ भी करने को तैयार है। योनातान का हथियार‑ढोने वाला कहता है कि उसका हृदय और प्राण—अर्थात वह पूरा का पूरा—योनातान के प्रति पूरी तरह वफादार है।</w:t>
      </w:r>
    </w:p>
    <w:p>
      <w:pPr/>
      <w:r>
        <w:rPr>
          <w:lang w:val="hi_IN" w:bidi="hi_IN"/>
        </w:rPr>
      </w:r>
      <w:r>
        <w:rPr>
          <w:lang w:val="hi_IN" w:bidi="hi_IN"/>
        </w:rPr>
        <w:t>फिर योनातान की योजना को योनातान समझाता है। योनातान कहता है कि उसे और उसके हथियार-ढोने वाले को छिपने की जगह से बाहर आना चाहिए ताकि पलिश्ती उन्हें देख सकें। यदि पलिश्ती उन्हें इंतजार करने के लिए कहेंगे, तो योनातान और उसका हथियार-ढोने वाला पलिश्तियों के पास नहीं जाएँगे। परन्तु यदि पलिश्ती दोनों लोगों को चौकी पर आने के लिए कहते हैं, तो यह यहोवा की ओर से एक चिन्ह होगा। योनातान कहता है कि यह चिन्ह दिखाएगा कि यहोवा ने पलिश्तियों को उनके हाथ में दे दिया है, या यहोवा पलिश्तियों को पराजित करने में उनकी सहायता करेगा। योनातान भरोसा करता है कि यहोवा पलिश्तियों को ये वचन बोलने के लिए प्रेरित करेगा, ताकि वह योनातान को दिखाए कि क्या करना है।</w:t>
      </w:r>
    </w:p>
    <w:p>
      <w:pPr/>
      <w:r>
        <w:rPr>
          <w:lang w:val="hi_IN" w:bidi="hi_IN"/>
        </w:rPr>
      </w:r>
      <w:r>
        <w:rPr>
          <w:lang w:val="hi_IN" w:bidi="hi_IN"/>
        </w:rPr>
        <w:t>योनातान और उसका हथियार-ढोने वाला छिपने से बाहर निकलते हैं ताकि चौकी पर पलिश्ती सैनिक उन्हें देख सकें। पलिश्ती कहते हैं, "देखो! इब्री लोग उन छेदों से बाहर रेंग रहे हैं जिनमें वे छिपे हुए हैं!" अन्य जनसमूहों ने इस्राएलियों के लिए इब्री शब्द का उपयोग किया। पलिश्ती उन दो इस्राएलियों की तुलना उन पशुओं से करके उनका अपमान कर रहे हैं जो अपने बिलों से बाहर रेंगते हैं।</w:t>
      </w:r>
    </w:p>
    <w:p>
      <w:pPr/>
      <w:r>
        <w:rPr>
          <w:lang w:val="hi_IN" w:bidi="hi_IN"/>
        </w:rPr>
      </w:r>
      <w:r>
        <w:rPr>
          <w:lang w:val="hi_IN" w:bidi="hi_IN"/>
        </w:rPr>
        <w:t>पलिश्ती योनातान और उसके हथियार-ढोने वाले को चौकी पर ऊपर आने के लिए आग्रह करते हैं, ताकि पलिश्ती उन पुरुषों को सबक सिखा सकें। यह लोगों को लड़ने के लिए चुनौती देने का एक तरीका था। पलिश्ती यह दिखाना चाहते हैं कि वे इस्राएलियों से युद्ध के बारे में अधिक जानते हैं।</w:t>
      </w:r>
    </w:p>
    <w:p>
      <w:pPr/>
      <w:r>
        <w:rPr>
          <w:lang w:val="hi_IN" w:bidi="hi_IN"/>
        </w:rPr>
      </w:r>
      <w:r>
        <w:rPr>
          <w:lang w:val="hi_IN" w:bidi="hi_IN"/>
        </w:rPr>
        <w:t>चूँकि पलिश्ती ऊपर आओ कहते हैं, इसलिए योनातान जानता है कि परमेश्वर उसे विजय देगा। इसलिए वह और उसका हथियार‑ढोने वाला पहाड़ी पर चौकी की ओर चढ़ जाते हैं। पहाड़ी ढलान बहुत खड़ी और चढ़ने में कठिन है, इसलिए योनातान को अपने पैरों के साथ‑साथ हाथों का भी उपयोग करना पड़ता है। जब दोनों लोग पलिश्तियों के पास पहुँचते हैं, तो योनातान पलिश्ती सैनिकों को गिराना शुरू करता है। फिर योनातान का हथियार-ढोने वाला पीछे आता है जहाँ पलिश्ती गिरे हैं, और उन लोगों को मार डालता है। पलिश्ती भागने लगते हैं, परन्तु दोनों इस्राएली अपने शत्रुओं का पीछा करते हैं और लगभग एक चौथाई हेक्टेयर के क्षेत्र में फैले 20 पलिश्तियों को मार डालते हैं। यह कहानीकार इस क्षेत्र की तुलना ऐसे खेत से करता है जिसे दो बैल आधे दिन में जोत सकते हैं, ताकि यह दिखा सके कि यह क्षेत्र कितना छोटा है।</w:t>
      </w:r>
    </w:p>
    <w:p>
      <w:pPr/>
      <w:r>
        <w:rPr>
          <w:lang w:val="hi_IN" w:bidi="hi_IN"/>
        </w:rPr>
      </w:r>
      <w:r>
        <w:rPr>
          <w:lang w:val="hi_IN" w:bidi="hi_IN"/>
        </w:rPr>
        <w:t>फिर पूरा पलिश्ती सैन्य दल घबरा जाता है—चाहे वे शिविर में हों या आसपास के ग्रामीण क्षेत्रों में। चौकी और धावा बोलने वाले दलों के सैनिक बहुत डर के कारण काँप उठते हैं। एक भूकम्प भी है। उस समय लोग मानते थे कि भूकंप यह दिखाता है कि जो कुछ हो रहा है उसमें परमेश्वर शामिल है। यह घबराहट परमेश्वर की ओर से थी। मूल भाषा में, लोग किसी चीज़ के बारे में कहते थे कि वह परमेश्वर की ओर से है; इसका मतलब या तो यह होता था कि परमेश्वर ने ही वह चीज़ करवाई है, या फिर यह दिखाना होता था कि वह चीज़ कितनी बड़ी और बुरी है।</w:t>
      </w:r>
      <w:r>
        <w:rPr>
          <w:lang w:val="hi_IN" w:bidi="hi_IN"/>
        </w:rPr>
      </w:r>
    </w:p>
    <w:p>
      <w:pPr>
        <w:pStyle w:val="Heading3"/>
      </w:pPr>
      <w:r>
        <w:rPr>
          <w:lang w:val="hi_IN" w:bidi="hi_IN"/>
        </w:rPr>
        <w:t>घटनाओं को समझाना</w:t>
      </w:r>
    </w:p>
    <w:p>
      <w:pPr/>
      <w:r>
        <w:rPr>
          <w:lang w:val="hi_IN" w:bidi="hi_IN"/>
        </w:rPr>
      </w:r>
      <w:r>
        <w:rPr>
          <w:lang w:val="hi_IN" w:bidi="hi_IN"/>
        </w:rPr>
        <w:t>1 शमूएल 14:1–15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योनातान अपने हथियार-ढोने वाले के साथ जाकर पलिश्तियों के डेरे को देखने की योजना बनाता है। योनातान अपनी योजनाएँ शाऊल, अहिय्याह, या गिबा के बाहर मौजूद 600 इस्राएली सैनिकों को नहीं बताता है।</w:t>
      </w:r>
    </w:p>
    <w:p>
      <w:pPr/>
      <w:r>
        <w:rPr>
          <w:lang w:val="hi_IN" w:bidi="hi_IN"/>
        </w:rPr>
      </w:r>
      <w:r>
        <w:rPr>
          <w:b/>
          <w:lang w:val="hi_IN" w:bidi="hi_IN"/>
        </w:rPr>
        <w:t>दूसरे दृश्य में:</w:t>
      </w:r>
      <w:r>
        <w:rPr>
          <w:lang w:val="hi_IN" w:bidi="hi_IN"/>
        </w:rPr>
        <w:t xml:space="preserve"> कहानीकार उस दर्रे का वर्णन करता है जिसे योनातान पार करने की योजना बनाता है।</w:t>
      </w:r>
    </w:p>
    <w:p>
      <w:pPr/>
      <w:r>
        <w:rPr>
          <w:lang w:val="hi_IN" w:bidi="hi_IN"/>
        </w:rPr>
      </w:r>
      <w:r>
        <w:rPr>
          <w:b/>
          <w:lang w:val="hi_IN" w:bidi="hi_IN"/>
        </w:rPr>
        <w:t>तीसरे दृश्य में:</w:t>
      </w:r>
      <w:r>
        <w:rPr>
          <w:lang w:val="hi_IN" w:bidi="hi_IN"/>
        </w:rPr>
        <w:t xml:space="preserve"> योनातान अपने हथियार-ढोने वाले से बात करता है और घाटी को पार करने का सुझाव देता है। हथियार‑ढोने वाला योनातान की बात मानने के लिए सहमत हो जाता है। फिर योनातान समझाता है कि योनातान कैसे जान लेगा कि यहोवा उनकी सहायता करेगा या नहीं।</w:t>
      </w:r>
    </w:p>
    <w:p>
      <w:pPr/>
      <w:r>
        <w:rPr>
          <w:lang w:val="hi_IN" w:bidi="hi_IN"/>
        </w:rPr>
      </w:r>
      <w:r>
        <w:rPr>
          <w:b/>
          <w:lang w:val="hi_IN" w:bidi="hi_IN"/>
        </w:rPr>
        <w:t>चौथे दृश्य में:</w:t>
      </w:r>
      <w:r>
        <w:rPr>
          <w:lang w:val="hi_IN" w:bidi="hi_IN"/>
        </w:rPr>
        <w:t xml:space="preserve"> योनातान और उसका हथियार‑ढोने वाला पलिश्ती सैनिकों की ओर जाते हैं, और वे उन्हें देख लेते हैं। पलिश्ती योनातान और उसके हथियार-ढोने वाले से चौकी पर आने के लिए कहते हैं। योनातान अपने हथियार-ढोने वाले से कहता है कि यहोवा पलिश्तियों को पराजित करने में लोगों की सहायता करेगा।</w:t>
      </w:r>
    </w:p>
    <w:p>
      <w:pPr/>
      <w:r>
        <w:rPr>
          <w:lang w:val="hi_IN" w:bidi="hi_IN"/>
        </w:rPr>
      </w:r>
      <w:r>
        <w:rPr>
          <w:b/>
          <w:lang w:val="hi_IN" w:bidi="hi_IN"/>
        </w:rPr>
        <w:t>पाँचवें दृश्य में:</w:t>
      </w:r>
      <w:r>
        <w:rPr>
          <w:lang w:val="hi_IN" w:bidi="hi_IN"/>
        </w:rPr>
        <w:t xml:space="preserve"> योनातान और उसका हथियार-ढोने वाला चौकी पर चढ़ते हैं और 20 पलिश्तियों को मार डालते हैं। पूरी पलिश्ती सेना घबरा जाती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योनातान</w:t>
      </w:r>
    </w:p>
    <w:p>
      <w:pPr>
        <w:pStyle w:val="ListBullet"/>
        <w:spacing w:line="240" w:lineRule="auto"/>
        <w:ind w:left="720"/>
      </w:pPr>
      <w:r>
        <w:rPr>
          <w:lang w:val="hi_IN" w:bidi="hi_IN"/>
        </w:rPr>
      </w:r>
      <w:r>
        <w:rPr>
          <w:lang w:val="hi_IN" w:bidi="hi_IN"/>
        </w:rPr>
        <w:t>योनातान का हथियार-ढोने वाला</w:t>
      </w:r>
    </w:p>
    <w:p>
      <w:pPr>
        <w:pStyle w:val="ListBullet"/>
        <w:spacing w:line="240" w:lineRule="auto"/>
        <w:ind w:left="720"/>
      </w:pPr>
      <w:r>
        <w:rPr>
          <w:lang w:val="hi_IN" w:bidi="hi_IN"/>
        </w:rPr>
      </w:r>
      <w:r>
        <w:rPr>
          <w:lang w:val="hi_IN" w:bidi="hi_IN"/>
        </w:rPr>
        <w:t>चौकी, मुख्य सेना और धावा बोलनेवाले दलों के पलिश्ती सैनिक</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छह सौ इस्राएली सैनिक</w:t>
      </w:r>
    </w:p>
    <w:p>
      <w:pPr>
        <w:pStyle w:val="ListBullet"/>
        <w:spacing w:line="240" w:lineRule="auto"/>
        <w:ind w:left="720"/>
      </w:pPr>
      <w:r>
        <w:rPr>
          <w:lang w:val="hi_IN" w:bidi="hi_IN"/>
        </w:rPr>
      </w:r>
      <w:r>
        <w:rPr>
          <w:lang w:val="hi_IN" w:bidi="hi_IN"/>
        </w:rPr>
        <w:t>अहिय्याह</w:t>
      </w:r>
    </w:p>
    <w:p>
      <w:pPr>
        <w:pStyle w:val="ListBullet"/>
        <w:spacing w:line="240" w:lineRule="auto"/>
        <w:ind w:left="720"/>
      </w:pPr>
      <w:r>
        <w:rPr>
          <w:lang w:val="hi_IN" w:bidi="hi_IN"/>
        </w:rPr>
      </w:r>
      <w:r>
        <w:rPr>
          <w:lang w:val="hi_IN" w:bidi="hi_IN"/>
        </w:rPr>
        <w:t>अहिय्याह का परिवार: ईकाबोद, अहीतूब, पीनहास और एली</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यह कहानी उसी स्थान से शुरू होती है जहाँ से पिछली कहानी शुरू हुई थी। इस्राएली सेना गिबा नगर के पास डेरा डाले हुए है। उत्तर में, दोनों ओर खड़ी चट्टानों वाली एक गहरी घाटी के पार, पलिश्ती सेना मिकमाश नगर के पास डेरा डाले हुए है। इस घाटी के पार एक सुरक्षित मार्ग है जिसे मिकमाश दर्रा कहा जाता है, और पलिश्तियों ने इस दर्रे को रोकने के लिए सैनिकों का एक दल भेजा है। मिकमाश और गिबा लगभग छह किलोमीटर की दूरी पर हैं। योनातान और उसका हथियार-ढोने वाला गिबा में शाऊल की सेना के साथ हैं।</w:t>
      </w:r>
    </w:p>
    <w:p>
      <w:pPr/>
      <w:r>
        <w:rPr>
          <w:lang w:val="hi_IN" w:bidi="hi_IN"/>
        </w:rPr>
      </w:r>
      <w:r>
        <w:rPr>
          <w:lang w:val="hi_IN" w:bidi="hi_IN"/>
        </w:rPr>
        <w:t>यहाँ रुकें और समूह में इस्राएल का नक्शा देखें। मिकमाश और गिबा के नगरों को ढूँढें। इस ऑडियो को यहाँ रोकें।</w:t>
      </w:r>
    </w:p>
    <w:p>
      <w:pPr/>
      <w:r>
        <w:rPr>
          <w:lang w:val="hi_IN" w:bidi="hi_IN"/>
        </w:rPr>
      </w:r>
      <w:r>
        <w:rPr>
          <w:lang w:val="hi_IN" w:bidi="hi_IN"/>
        </w:rPr>
        <w:t>पहले दृश्य में, कहानीकार यह परिचय देता है कि कहानी किस बारे में होगी। फिर कहानीकार कहानी के लिए संदर्भ और परिवेश बताता है। कहानीकार कहता है, “यह कहानी उस समय के बारे में है जब योनातान ने पलिश्ती चौकी की जासूसी करने की अपनी योजना अपने हथियार‑ढोने वाले के साथ साझा की, पर उसने किसी और को नहीं बताया।”</w:t>
      </w:r>
    </w:p>
    <w:p>
      <w:pPr/>
      <w:r>
        <w:rPr>
          <w:lang w:val="hi_IN" w:bidi="hi_IN"/>
        </w:rPr>
      </w:r>
      <w:r>
        <w:rPr>
          <w:lang w:val="hi_IN" w:bidi="hi_IN"/>
        </w:rPr>
        <w:t>जिन लोगों को योनातान ने अपनी योजना नहीं बताई थी, वे पास ही हैं। शाऊल, जो योनातान का पिता है, एक अनार के पेड़ के पास ठहरा हुआ है या अस्थायी रूप से वहीं रह रहा है। यह पेड़ मिग्रोन नाम के स्थान के पास है। यह स्पष्ट नहीं है कि यह स्थान क्या है, परन्तु यह एक खलिहान हो सकता है, जो एक समतल और खुला स्थान था और इकट्ठा होने के लिए उपयुक्त जगह थी।</w:t>
      </w:r>
    </w:p>
    <w:p>
      <w:pPr/>
      <w:r>
        <w:rPr>
          <w:lang w:val="hi_IN" w:bidi="hi_IN"/>
        </w:rPr>
      </w:r>
      <w:r>
        <w:rPr>
          <w:lang w:val="hi_IN" w:bidi="hi_IN"/>
        </w:rPr>
        <w:t>इस्राएली सेना के 600 सैनिक शाऊल के पास ही रह रहे हैं। ये सैनिक अपने राजा की रक्षा करने के लिए पर्याप्त पास हैं, पर सम्भवतः इतने फैले हुए भी हैं कि सबको जगह मिल सके। याजक अहिय्याह भी शाऊल के पास है। यद्यपि इस कहानी में अहिय्याह बहुत कुछ नहीं करता, फिर भी कहानीकार यहाँ उसका परिचय देता है ताकि जब वह आगे की कहानियों में कार्य करे, तो वह अचानक या अप्रत्याशित न लगे।</w:t>
      </w:r>
    </w:p>
    <w:p>
      <w:pPr/>
      <w:r>
        <w:rPr>
          <w:lang w:val="hi_IN" w:bidi="hi_IN"/>
        </w:rPr>
      </w:r>
      <w:r>
        <w:rPr>
          <w:lang w:val="hi_IN" w:bidi="hi_IN"/>
        </w:rPr>
        <w:t>यहाँ रुकें और समूह में इस प्रश्न पर चर्चा करें: ऐसी कहानी सुनाएँ जिसमें कई पात्र हों और जिन्हें आपको अपने श्रोताओं से परिचित कराना पड़े। जब आप इन पात्रों का परिचय देते हैं, तो उस पर ध्यान दें। कहानी पूरी करने के बाद चर्चा करें कि आपने प्रत्येक पात्र को कब और किस प्रकार परिचित कराने का निर्णय क्यों लिया। इस ऑडियो को यहाँ रोकें।</w:t>
      </w:r>
    </w:p>
    <w:p>
      <w:pPr/>
      <w:r>
        <w:rPr>
          <w:lang w:val="hi_IN" w:bidi="hi_IN"/>
        </w:rPr>
      </w:r>
      <w:r>
        <w:rPr>
          <w:lang w:val="hi_IN" w:bidi="hi_IN"/>
        </w:rPr>
        <w:t>अहिय्याह के दादा एली शीलो नगर में यहोवा के याजक के रूप में सेवा करते थे। अहिय्याह या तो एक एपोद लिए हुए है या पहने हुए है, जो महायाजक का विशेष वस्त्र होता है। योनातान भी संभवतः शाऊल के पास ही ठहरा हुआ है, पर इन लोगों में से किसी ने भी योनातान को अपने हथियार‑ढोने वाले के साथ इस्राएली छावनी से निकलते नहीं देखा।</w:t>
      </w:r>
    </w:p>
    <w:p>
      <w:pPr/>
      <w:r>
        <w:rPr>
          <w:lang w:val="hi_IN" w:bidi="hi_IN"/>
        </w:rPr>
      </w:r>
      <w:r>
        <w:rPr>
          <w:lang w:val="hi_IN" w:bidi="hi_IN"/>
        </w:rPr>
        <w:t>यहाँ रुकें और समूह में इस्राएल का नक्शा देखें। शीलो के नगर को ढूँढें। इस ऑडियो को यहाँ रोकें।</w:t>
      </w:r>
    </w:p>
    <w:p>
      <w:pPr/>
      <w:r>
        <w:rPr>
          <w:lang w:val="hi_IN" w:bidi="hi_IN"/>
        </w:rPr>
      </w:r>
      <w:r>
        <w:rPr>
          <w:lang w:val="hi_IN" w:bidi="hi_IN"/>
        </w:rPr>
        <w:t>यहाँ रुकें और समूह में इस प्रश्न पर चर्चा करें: आप अपनी भाषा में किसी व्यक्ति की वंशावली को किस क्रम में सूचीबद्ध करते हैं? फिर से सुनें कि आपका अनुवाद अहिय्याह की वंशावली को कैसे सूचीबद्ध करता है। चर्चा करें कि आप अहिय्याह की वंशावली को कैसे सूचीबद्ध करेंगे। इस ऑडियो को यहाँ रोकें।</w:t>
      </w:r>
    </w:p>
    <w:p>
      <w:pPr/>
      <w:r>
        <w:rPr>
          <w:lang w:val="hi_IN" w:bidi="hi_IN"/>
        </w:rPr>
      </w:r>
      <w:r>
        <w:rPr>
          <w:lang w:val="hi_IN" w:bidi="hi_IN"/>
        </w:rPr>
        <w:t>दूसरे दृश्य में, लेखक उस दर्रे का वर्णन करता है जिसे योनातान और उसके हथियार‑ढोने वाले को चौकी तक पहुँचने के लिए पार करना होगा। दर्रे के दोनों ओर दो चट्टानें या नुकीली चट्टानें हैं—एक एक ओर। एक चट्टान उत्तर की ओर मिकमाश के पास है, और दूसरी दक्षिण की ओर गेबा के पास, जो सम्भवतः गिबा नगर का ही दूसरा नाम है। लोग पहली चट्टान को बोसेस कहते हैं, जिसका अर्थ फिसलन है, और दूसरी चट्टान को सेने, जिसका अर्थ कांटा है। यह घाटी ऊबड़‑खाबड़ और पार करने में कठिन है, इसलिए लोगों को दर्रे से होकर ही पार करना पड़ता है।</w:t>
      </w:r>
    </w:p>
    <w:p>
      <w:pPr/>
      <w:r>
        <w:rPr>
          <w:lang w:val="hi_IN" w:bidi="hi_IN"/>
        </w:rPr>
      </w:r>
      <w:r>
        <w:rPr>
          <w:lang w:val="hi_IN" w:bidi="hi_IN"/>
        </w:rPr>
        <w:t>तीसरे दृश्य में, कहानीकार ने योनातान के आसपास के लोगों और भूमि का वर्णन पूरा कर लिया है, इसलिए अब वह योनातान और उसके हथियार‑ढोने वाले की बातचीत पर वापस लौटता है। कहानीकार उस भाग की शुरुआत से ही योनातान के शब्दों को दोहराता है, परन्तु अब वह बातचीत का बाकी भाग दिखाता है।</w:t>
      </w:r>
    </w:p>
    <w:p>
      <w:pPr/>
      <w:r>
        <w:rPr>
          <w:lang w:val="hi_IN" w:bidi="hi_IN"/>
        </w:rPr>
      </w:r>
      <w:r>
        <w:rPr>
          <w:lang w:val="hi_IN" w:bidi="hi_IN"/>
        </w:rPr>
        <w:t>यहाँ रुकें और समूह में चर्चा करें: एक गतिविधि के रूप में, हाल ही में हुई किसी मजेदार या दिलचस्प बात के बारे में कोई कहानी सुनाएँ। शुरुआत में यह घोषणा करें कि कहानी किस बारे में है, जैसा कि कहानीकार यहाँ करता है। फिर घटना का परिवेश समझाएँ—जैसे कि यह कब हुआ या जब यह हुआ तब आप कहाँ थे। इसके बाद, आप बता सकते हैं कि क्या हुआ। चर्चा करें कि यह तरीका आपकी सामान्य कहानी‑कहने की शैली से किस प्रकार मिलता‑जुलता या भिन्न है। इस ऑडियो को यहाँ रोकें।</w:t>
      </w:r>
    </w:p>
    <w:p>
      <w:pPr/>
      <w:r>
        <w:rPr>
          <w:lang w:val="hi_IN" w:bidi="hi_IN"/>
        </w:rPr>
      </w:r>
      <w:r>
        <w:rPr>
          <w:lang w:val="hi_IN" w:bidi="hi_IN"/>
        </w:rPr>
        <w:t>योनातान अपने हथियार-ढोने वाले से बात कर रहा है, और लोग ऐसी जगह पर हैं जहाँ कोई और उन्हें सुन नहीं सकता। योनातान सुझाव देता है कि वे पलिश्ती चौकी पर जाएँ। दोनों लोग शायद केवल यह देखने जाएँ कि पलिश्ती सैनिक क्या कर रहे हैं, पर यदि यहोवा उनकी सहायता करे, तो वे शायद इससे भी अधिक कर सकेंगे। योनातान जानता है कि यहोवा से अधिक शक्तिशाली कुछ भी नहीं है और यहोवा इस्राएलियों की सहायता करेगा। यहोवा बहुत बड़ी सेना के द्वारा भी काम कर सकता है, और केवल कुछ लोगों—जैसे योनातान और उसके हथियार‑ढोने वाले—के द्वारा भी।</w:t>
      </w:r>
    </w:p>
    <w:p>
      <w:pPr/>
      <w:r>
        <w:rPr>
          <w:lang w:val="hi_IN" w:bidi="hi_IN"/>
        </w:rPr>
      </w:r>
      <w:r>
        <w:rPr>
          <w:lang w:val="hi_IN" w:bidi="hi_IN"/>
        </w:rPr>
        <w:t>योनातान ने अभी तक अपनी योजना समझाना पूरा नहीं किया है, पर उसका हथियार‑ढोने वाला इतना वफ़ादार है कि उसे सहमत होने से पहले योजना सुनने की भी आवश्यकता नहीं होती। हथियार‑ढोने वाला कहता है कि योनातान आगे बढ़े और जो उसे सबसे अच्छा लगे वही करे। हथियार-ढोने वाला घोषणा करता है कि वह योनातान का अनुसरण करने और उसका समर्थन करने के लिए तैयार है।</w:t>
      </w:r>
    </w:p>
    <w:p>
      <w:pPr/>
      <w:r>
        <w:rPr>
          <w:lang w:val="hi_IN" w:bidi="hi_IN"/>
        </w:rPr>
      </w:r>
      <w:r>
        <w:rPr>
          <w:lang w:val="hi_IN" w:bidi="hi_IN"/>
        </w:rPr>
        <w:t>यहाँ रुकें और समूह में इस प्रश्न पर चर्चा करें: हथियार-ढोने वाला कहता है कि उसका हृदय और प्राण योनातान के साथ हैं। इसका अर्थ है कि हथियार-ढोने वाला पूरी तरह से वफादार है और योनातान का अनुसरण करने के लिए तैयार है। किसी ऐसे व्यक्ति का वर्णन करें जो किसी और के प्रति पूरी तरह से वफादार है। अपनी भाषा में उन शब्दों या वाक्यांशों पर ध्यान दें जिनका अर्थ है कि कोई व्यक्ति किसी दूसरे व्यक्ति के प्रति पूरी तरह समर्पित या वफादार है। इस ऑडियो को यहाँ रोकें।</w:t>
      </w:r>
    </w:p>
    <w:p>
      <w:pPr/>
      <w:r>
        <w:rPr>
          <w:lang w:val="hi_IN" w:bidi="hi_IN"/>
        </w:rPr>
      </w:r>
      <w:r>
        <w:rPr>
          <w:lang w:val="hi_IN" w:bidi="hi_IN"/>
        </w:rPr>
        <w:t>फिर योनातान समझाता है कि वे कैसे जान सकते हैं कि यहोवा उन्हें पलिश्तियों को हराने में सहायता करेगा। योनातान और उसका हथियार‑ढोने वाला पलिश्ती चौकी की ओर जाएँ, जब तक कि पलिश्ती सैनिक उन दोनों को देख न लें। यदि पलिश्ती कहते हैं, “इंतजार करो,” तो योनातान और उसका हथियार-ढोने वाला चौकी तक चढ़ाई नहीं करेंगे। पर यदि यहोवा पलिश्तियों से कहलवाए, “चौकी पर ऊपर आओ,” तो वे दोनों ऊपर चढ़ेंगे। यहोवा इसी तरह दिखाएगा कि यहोवा ने पलिश्तियों को “योनातान के हाथ में”—अर्थात् उसकी शक्ति में—सौंप दिया है। फिर योनातान को पता चलेगा कि क्या करना है।</w:t>
      </w:r>
    </w:p>
    <w:p>
      <w:pPr/>
      <w:r>
        <w:rPr>
          <w:lang w:val="hi_IN" w:bidi="hi_IN"/>
        </w:rPr>
      </w:r>
      <w:r>
        <w:rPr>
          <w:lang w:val="hi_IN" w:bidi="hi_IN"/>
        </w:rPr>
        <w:t>चौथे दृश्य में, योनातान और उसका हथियार-ढोने वाला दर्रे को पार करते हैं और चौकी की ओर तब तक चलते हैं जब तक कि पलिश्ती उन दोनों को न देख ले। पलिश्ती चौकी घाटी दर्रे के किनारे या पास की किसी पहाड़ी पर थी। पलिश्ती दर्रे से अधिक ऊँचाई पर रहे होंगे और संभवतः वे देख सकते थे कि क्या कोई उसे पार करने की कोशिश कर रहा था।</w:t>
      </w:r>
    </w:p>
    <w:p>
      <w:pPr/>
      <w:r>
        <w:rPr>
          <w:lang w:val="hi_IN" w:bidi="hi_IN"/>
        </w:rPr>
      </w:r>
      <w:r>
        <w:rPr>
          <w:lang w:val="hi_IN" w:bidi="hi_IN"/>
        </w:rPr>
        <w:t>पलिश्ती योनातान और उसके हथियार-ढोने वाले की ओर इशारा करते हैं और एक-दूसरे से बात करते हैं। पलिश्ती इस्राएलियों का मज़ाक उड़ाते हैं और फिर योनातान और उसके साथी को ऊपर चढ़ने के लिए चिल्लाते हैं। पलिश्ती योनातान और उसके हथियार-ढोने वाले को लड़ने के लिए चुनौती दे रहे हैं, क्योंकि पलिश्ती सोचते हैं कि वे दो लोगों को आसानी से हरा सकते हैं। हालाँकि, योनातान जानता है कि इसका अर्थ यह है कि यहोवा उनकी सहायता करेगा, इसलिए योनातान अपने हथियार-ढोने वाले से कहता है कि वह उसके पीछे चौकी तक चले।</w:t>
      </w:r>
    </w:p>
    <w:p>
      <w:pPr/>
      <w:r>
        <w:rPr>
          <w:lang w:val="hi_IN" w:bidi="hi_IN"/>
        </w:rPr>
      </w:r>
      <w:r>
        <w:rPr>
          <w:lang w:val="hi_IN" w:bidi="hi_IN"/>
        </w:rPr>
        <w:t>यहाँ रुकें और इस प्रश्न पर समूह में चर्चा करें: आपकी भाषा में लोग किसी को लड़ाई के लिए ललकारने के लिए किन शब्दों या वाक्यांशों का उपयोग करते हैं? इस ऑडियो को यहाँ रोकें।</w:t>
      </w:r>
    </w:p>
    <w:p>
      <w:pPr/>
      <w:r>
        <w:rPr>
          <w:lang w:val="hi_IN" w:bidi="hi_IN"/>
        </w:rPr>
      </w:r>
      <w:r>
        <w:rPr>
          <w:lang w:val="hi_IN" w:bidi="hi_IN"/>
        </w:rPr>
        <w:t>पाँचवें दृश्य में, योनातान और उसका हथियार-ढोने वाला चौकी तक चढ़ते हैं। यद्यपि यह सुरक्षित मार्ग है, फिर भी यह ढलान वाला है, और दोनों लोगों को सुरक्षित चढ़ने के लिए हाथ‑पैर दोनों का उपयोग करना पड़ता है। जब वे पहाड़ी की चोटी पर सैनिकों के पास पहुँचते हैं, तो योनातान पलिश्ती सैनिकों को नीचे गिराना शुरू करता है, शायद अपनी तलवार का उपयोग करके। हथियार-ढोने वाला योनातान के पीछे जाता है और उन पलिश्तियों को मार डालता है जो गिर गए थे। हथियार-ढोने वाले के पास अपना हथियार हो सकता है, या वह योनातान के लोहे के भाले का उपयोग कर रहा हो। दोनों लोग एक चौथाई हेक्टेयर के क्षेत्र में 20 पलिश्ती लोगों को मार डालते हैं। लोगों को इस क्षेत्र के आकार को समझाने में सहायता के लिए, कहानीकार इसकी तुलना उस खेत से करता है जिसे एक व्यक्ति और उसका बैल एक दिन में जोत सकता है या बोने के लिए तैयार कर सकता है।</w:t>
      </w:r>
    </w:p>
    <w:p>
      <w:pPr/>
      <w:r>
        <w:rPr>
          <w:lang w:val="hi_IN" w:bidi="hi_IN"/>
        </w:rPr>
      </w:r>
      <w:r>
        <w:rPr>
          <w:lang w:val="hi_IN" w:bidi="hi_IN"/>
        </w:rPr>
        <w:t>योनातान और उसके हथियार‑ढोने वाले के द्वारा 20 लोगों को मारने के बाद, भूमि भूकंप से हिलती है, और पूरी पलिश्ती सेना घबराने लगती है। पास की चौकी में, साथ ही शिविर में या खेतों में मौजूद सैनिक, बहुत डरे हुए हैं। यहाँ तक कि वे सैनिक भी, जो धावा बोलनेवाले दलों में दूर हैं और योनातान को नहीं देख सकते, घबराहट और भय से काँपने लगते हैं। परमेश्वर ने सभी पलिश्तियों को भयभीत कर दिया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14:1–15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योनातान</w:t>
      </w:r>
    </w:p>
    <w:p>
      <w:pPr>
        <w:pStyle w:val="ListBullet"/>
        <w:spacing w:line="240" w:lineRule="auto"/>
        <w:ind w:left="720"/>
      </w:pPr>
      <w:r>
        <w:rPr>
          <w:lang w:val="hi_IN" w:bidi="hi_IN"/>
        </w:rPr>
      </w:r>
      <w:r>
        <w:rPr>
          <w:lang w:val="hi_IN" w:bidi="hi_IN"/>
        </w:rPr>
        <w:t>योनातान का हथियार-ढोने वाला</w:t>
      </w:r>
    </w:p>
    <w:p>
      <w:pPr>
        <w:pStyle w:val="ListBullet"/>
        <w:spacing w:line="240" w:lineRule="auto"/>
        <w:ind w:left="720"/>
      </w:pPr>
      <w:r>
        <w:rPr>
          <w:lang w:val="hi_IN" w:bidi="hi_IN"/>
        </w:rPr>
      </w:r>
      <w:r>
        <w:rPr>
          <w:lang w:val="hi_IN" w:bidi="hi_IN"/>
        </w:rPr>
        <w:t>चौकी, मुख्य सेना और धावा बोलनेवाले दलों के पलिश्ती सैनिक</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छह सौ इस्राएली सैनिक</w:t>
      </w:r>
    </w:p>
    <w:p>
      <w:pPr>
        <w:pStyle w:val="ListBullet"/>
        <w:spacing w:line="240" w:lineRule="auto"/>
        <w:ind w:left="720"/>
      </w:pPr>
      <w:r>
        <w:rPr>
          <w:lang w:val="hi_IN" w:bidi="hi_IN"/>
        </w:rPr>
      </w:r>
      <w:r>
        <w:rPr>
          <w:lang w:val="hi_IN" w:bidi="hi_IN"/>
        </w:rPr>
        <w:t>अहिय्याह</w:t>
      </w:r>
    </w:p>
    <w:p>
      <w:pPr>
        <w:pStyle w:val="ListBullet"/>
        <w:spacing w:line="240" w:lineRule="auto"/>
        <w:ind w:left="720"/>
      </w:pPr>
      <w:r>
        <w:rPr>
          <w:lang w:val="hi_IN" w:bidi="hi_IN"/>
        </w:rPr>
      </w:r>
      <w:r>
        <w:rPr>
          <w:lang w:val="hi_IN" w:bidi="hi_IN"/>
        </w:rPr>
        <w:t>अहिय्याह का परिवार: ईकाबोद, अहीतूब, पीनहास और एली</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एक दिन, शाऊल के पुत्र योनातान ने अपने हथियार ले जाने वाले सैनिक से कहा, “आ, हम उस दर्रे के पार पलिश्ती डेरे में जाएँ, ताकि वहाँ अपने शत्रु को देख सकें।” परन्तु योनातान ने अपने पिता शाऊल को यह नहीं बताया कि उसने क्या करने की योजना बनाई थी।</w:t>
      </w:r>
    </w:p>
    <w:p>
      <w:pPr/>
      <w:r>
        <w:rPr>
          <w:lang w:val="hi_IN" w:bidi="hi_IN"/>
        </w:rPr>
      </w:r>
      <w:r>
        <w:rPr>
          <w:lang w:val="hi_IN" w:bidi="hi_IN"/>
        </w:rPr>
        <w:t>उस समय शाऊल गिबा के किनारे मिग्रोन में अनार के पेड़ के नीचे डेरा डाले हुए था। शाऊल के साथ लगभग 600 लोग थे। याजक अहिय्याह, जिसने एपोद पहना हुआ था, वह भी वहाँ था। अहिय्याह ईकाबोद के भाई अहीतूब का पुत्र था। अहीतूब पीनहास का पुत्र था, जो एली का पुत्र था, जो शीलो नगर में यहोवा का याजक रह चुका था। किसी को भी यह पता नहीं था कि योनातान और उसका हथियार-ढोने वाला इस्राएली डेरे से निकल गया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योनातान और उसके हथियार-ढोने वाले ने मिकमाश के दर्रे से होकर पलिश्ती चौकी तक पहुँचने की योजना बनाई। दर्रे के हर ओर एक खड़ी चट्टान थी। लोग एक चट्टान को बोसेस और दूसरी चट्टान को सेने कहते थे। पहली चट्टान मिकमाश के सामने दर्रे के उत्तर की ओर थी, और दूसरी चट्टान गेबा के सामने दर्रे के दक्षिण की ओर थी।</w:t>
      </w:r>
    </w:p>
    <w:p>
      <w:pPr/>
      <w:r>
        <w:rPr>
          <w:lang w:val="hi_IN" w:bidi="hi_IN"/>
        </w:rPr>
      </w:r>
      <w:r>
        <w:rPr>
          <w:lang w:val="hi_IN" w:bidi="hi_IN"/>
        </w:rPr>
        <w:t>योनातान ने अपने हथियार ले जाने वाले उस जवान से कहा, “मेरे साथ उन पलिश्तियों के डेरे में चल, जो परमेश्वर को नहीं जानते। शायद यहोवा उन्हें पराजित करने के लिए हमारी सहायता करेगा। यहोवा को अपने लोगों को बचाने से कुछ भी नहीं रोक सकता। यह मायने नहीं रखता कि हमारे साथ बहुत सैनिक हों या केवल कुछ ही।"</w:t>
      </w:r>
    </w:p>
    <w:p>
      <w:pPr/>
      <w:r>
        <w:rPr>
          <w:lang w:val="hi_IN" w:bidi="hi_IN"/>
        </w:rPr>
      </w:r>
      <w:r>
        <w:rPr>
          <w:lang w:val="hi_IN" w:bidi="hi_IN"/>
        </w:rPr>
        <w:t>योनातान के सहायक ने उत्तर दिया, "जो तुझे सबसे अच्छा लगे, वही कर। मार्ग की अगुवाई करें। मैं निश्चित रूप से तेरा समर्थन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हथियार‑ढोने वाले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 xml:space="preserve">योनातान ने हथियार‑ढोने वाले से कहा, “ठीक है, मेरी योजना यह है। हम घाटी पार करके पलिश्तियों की ओर जाएँगे ताकि वे हमें देख सकें। यदि पलिश्ती हमसे कहें कि “रुको और हमारे आने तक इंतज़ार करो,” तो हम वहीं रुक जाएँगे और उनकी ओर चढ़ाई जारी नहीं रखेंगे। पर यदि पलिश्ती हमसे कहें कि “जहाँ हम हैं वहाँ ऊपर आओ,” तो हम उनकी ओर ऊपर चढ़ जाएँगे। यहोवा हमें इसी तरह बताएगा कि वह पलिश्तियों को पराजित करने में हमारी सहायता करेगा।"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योनातान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दोनों लोग चौकी की ओर बढ़े ताकि चौकी पर मौजूद पलिश्ती सैनिक उन्हें देख सकें। पलिश्तियों ने कहा, “देखो!” इब्री उन गुफाओं से बाहर निकल रहे हैं जिनमें वे छिपे हुए थे!"</w:t>
      </w:r>
    </w:p>
    <w:p>
      <w:pPr/>
      <w:r>
        <w:rPr>
          <w:lang w:val="hi_IN" w:bidi="hi_IN"/>
        </w:rPr>
      </w:r>
      <w:r>
        <w:rPr>
          <w:lang w:val="hi_IN" w:bidi="hi_IN"/>
        </w:rPr>
        <w:t>फिर चौकी के सैनिकों ने योनातान और उसके सहायक से चिल्लाकर कहा, “हमारे पास चढ़ आओ, तब हम तुम को कुछ सिखाएँगे!”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पलिश्तियों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इसलिए योनातान ने अपने साथी से कहा, "मेरे पीछे-पीछे ऊपर चढ़ आ। यहोवा हम, इस्राएलियों को पलिश्तियों को पराजित करने में समर्थ बनाएगा।"</w:t>
      </w:r>
    </w:p>
    <w:p>
      <w:pPr/>
      <w:r>
        <w:rPr>
          <w:lang w:val="hi_IN" w:bidi="hi_IN"/>
        </w:rPr>
      </w:r>
      <w:r>
        <w:rPr>
          <w:lang w:val="hi_IN" w:bidi="hi_IN"/>
        </w:rPr>
        <w:t>योनातान अपने हाथों और पैरों के बल पर चढ़ा, और उसका साथी उसके पीछे चढ़ा। योनातान ने पलिश्ती सैनिकों को मार गिराना शुरू किया। फिर योनातान का साथी पीछे-पीछे उस स्थान पर आया जहाँ पलिश्ती गिर चुके थे और उसने हर एक को मार डाला। इस पहले आक्रमण में, योनातान और उसके साथी ने लगभग 20 पलिश्ती सैनिकों को मार डाला। यह लगभग एक चौथाई हेक्टेयर के क्षेत्र में हुआ।</w:t>
      </w:r>
    </w:p>
    <w:p>
      <w:pPr/>
      <w:r>
        <w:rPr>
          <w:lang w:val="hi_IN" w:bidi="hi_IN"/>
        </w:rPr>
      </w:r>
      <w:r>
        <w:rPr>
          <w:lang w:val="hi_IN" w:bidi="hi_IN"/>
        </w:rPr>
        <w:t>तब पूरी पलिश्ती सेना घबरा गई—चाहे वे शिविर में हों या ग्रामीण क्षेत्रों में। चौकी और धावा बोलनेवाले दलों के सैनिक भय से काँप रहे थे। एक भूकम्प आया। परमेश्वर ही ने सभी पलिश्तियों को भयभीत किया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पलिश्तियों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14:1–15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योनातान अपनी योजना उस जवान को समझाता है जो उसका हथियार-ढोने वाला है। हथियार-ढोने वाला अपने प्रधान अधिकारी की बड़ी ढाल और कभी-कभी उस व्यक्ति के अन्य हथियार, जैसे तलवार, भाला, धनुष और तीर, अपने साथ ले जाता है। युद्ध के दौरान प्रधान अधिकारी की रक्षा करने की ज़िम्मेदारी हथियार‑ढोने वाले की होती है, और दोनों एक दल की तरह मिलकर लड़ते हैं।</w:t>
      </w:r>
    </w:p>
    <w:p>
      <w:pPr/>
      <w:r>
        <w:rPr>
          <w:lang w:val="hi_IN" w:bidi="hi_IN"/>
        </w:rPr>
      </w:r>
      <w:r>
        <w:rPr>
          <w:lang w:val="hi_IN" w:bidi="hi_IN"/>
        </w:rPr>
        <w:t xml:space="preserve">यहाँ रुकें और समूह में चर्चा करें कि </w:t>
      </w:r>
      <w:r>
        <w:rPr>
          <w:b/>
          <w:lang w:val="hi_IN" w:bidi="hi_IN"/>
        </w:rPr>
        <w:t>हथियार‑ढोने वाला</w:t>
      </w:r>
      <w:r>
        <w:rPr>
          <w:lang w:val="hi_IN" w:bidi="hi_IN"/>
        </w:rPr>
        <w:t xml:space="preserve"> के लिए आप कौन‑सा शब्द या वाक्यांश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योनातान पलिश्ती </w:t>
      </w:r>
      <w:r>
        <w:rPr>
          <w:b/>
          <w:lang w:val="hi_IN" w:bidi="hi_IN"/>
        </w:rPr>
        <w:t>चौकी</w:t>
      </w:r>
      <w:r>
        <w:rPr>
          <w:lang w:val="hi_IN" w:bidi="hi_IN"/>
        </w:rPr>
        <w:t xml:space="preserve"> की ओर जाना चाहता है। चौकी एक सेना का डेरा होता है जहाँ सैनिक तैनात होते हैं ताकि वे किसी क्षेत्र की रखवाली या निगरानी कर सकें। चौकी के लिए वही शब्द या वाक्यांश उपयोग करें जो आपने पिछले भागों में उपयोग किया है।</w:t>
      </w:r>
    </w:p>
    <w:p>
      <w:pPr/>
      <w:r>
        <w:rPr>
          <w:lang w:val="hi_IN" w:bidi="hi_IN"/>
        </w:rPr>
      </w:r>
      <w:r>
        <w:rPr>
          <w:lang w:val="hi_IN" w:bidi="hi_IN"/>
        </w:rPr>
        <w:t>शाऊल एक अनार के पेड़ के पास ठहरा हुआ है। ये पौधे बड़ी झाड़ियाँ हैं, और कुछ 10 मीटर तक ऊँचे हो सकते हैं। अनार के पेड़ों पर चमकीले हरे पत्ते और चमकीले गहरे लाल रंग के फूल होते हैं जो गोल लाल फलों में विकसित होते हैं जिन्हें लोग अनार कहते हैं।</w:t>
      </w:r>
    </w:p>
    <w:p>
      <w:pPr/>
      <w:r>
        <w:rPr>
          <w:lang w:val="hi_IN" w:bidi="hi_IN"/>
        </w:rPr>
      </w:r>
      <w:r>
        <w:rPr>
          <w:lang w:val="hi_IN" w:bidi="hi_IN"/>
        </w:rPr>
        <w:t>समूह के रूप में यहाँ रुकें और यदि आवश्यक हो तो अनार के पेड़ की तस्वीर फिर से देखें। इस ऑडियो को यहाँ रोकें।</w:t>
      </w:r>
    </w:p>
    <w:p>
      <w:pPr/>
      <w:r>
        <w:rPr>
          <w:lang w:val="hi_IN" w:bidi="hi_IN"/>
        </w:rPr>
      </w:r>
      <w:r>
        <w:rPr>
          <w:lang w:val="hi_IN" w:bidi="hi_IN"/>
        </w:rPr>
        <w:t xml:space="preserve">यहाँ रुकें और समूह में चर्चा करें कि </w:t>
      </w:r>
      <w:r>
        <w:rPr>
          <w:b/>
          <w:lang w:val="hi_IN" w:bidi="hi_IN"/>
        </w:rPr>
        <w:t>अनार</w:t>
      </w:r>
      <w:r>
        <w:rPr>
          <w:lang w:val="hi_IN" w:bidi="hi_IN"/>
        </w:rPr>
        <w:t xml:space="preserve"> के लिए आप कौन‑सा शब्द या वाक्यांश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अहिय्याह के पास </w:t>
      </w:r>
      <w:r>
        <w:rPr>
          <w:b/>
          <w:lang w:val="hi_IN" w:bidi="hi_IN"/>
        </w:rPr>
        <w:t>एपोद</w:t>
      </w:r>
      <w:r>
        <w:rPr>
          <w:lang w:val="hi_IN" w:bidi="hi_IN"/>
        </w:rPr>
        <w:t xml:space="preserve"> है। एपोद याजकों के लिए एक वस्त्र है। एपोद में बहुत‑सी सुंदर सजावटें और डिज़ाइन होते हैं। एपोद के बारे में अधिक जानकारी के लिए मुख्य शब्दावली देखें। एपोद के लिए वही शब्द या वाक्यांश इस्तेमाल करें, जो आपने पिछले भागों में इस्तेमाल किया है। </w:t>
      </w:r>
    </w:p>
    <w:p>
      <w:pPr/>
      <w:r>
        <w:rPr>
          <w:lang w:val="hi_IN" w:bidi="hi_IN"/>
        </w:rPr>
      </w:r>
      <w:r>
        <w:rPr>
          <w:lang w:val="hi_IN" w:bidi="hi_IN"/>
        </w:rPr>
        <w:t xml:space="preserve">अहिय्याह एली का पोता है। एली </w:t>
      </w:r>
      <w:r>
        <w:rPr>
          <w:b/>
          <w:lang w:val="hi_IN" w:bidi="hi_IN"/>
        </w:rPr>
        <w:t>यहोवा</w:t>
      </w:r>
      <w:r>
        <w:rPr>
          <w:lang w:val="hi_IN" w:bidi="hi_IN"/>
        </w:rPr>
        <w:t xml:space="preserve"> का याजक रहा था। यहोवा परमेश्वर का व्यक्तिगत नाम है।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एक </w:t>
      </w:r>
      <w:r>
        <w:rPr>
          <w:b/>
          <w:lang w:val="hi_IN" w:bidi="hi_IN"/>
        </w:rPr>
        <w:t>याजक</w:t>
      </w:r>
      <w:r>
        <w:rPr>
          <w:lang w:val="hi_IN" w:bidi="hi_IN"/>
        </w:rPr>
        <w:t xml:space="preserve"> वह व्यक्ति होता है जो परमेश्वर की सेवा करता है, लोगों की ओर से भेंटें और प्रार्थनाएँ चढ़ाता है। याजक के बारे में अधिक जानकारी के लिए, मुख्य शब्दावली देखें। याजक के लिए उसी शब्द या वाक्यांश का प्रयोग करें जो आपने पिछले भागों में प्रयोग किया है। </w:t>
      </w:r>
    </w:p>
    <w:p>
      <w:pPr/>
      <w:r>
        <w:rPr>
          <w:lang w:val="hi_IN" w:bidi="hi_IN"/>
        </w:rPr>
      </w:r>
      <w:r>
        <w:rPr>
          <w:lang w:val="hi_IN" w:bidi="hi_IN"/>
        </w:rPr>
        <w:t xml:space="preserve">मिकमाश </w:t>
      </w:r>
      <w:r>
        <w:rPr>
          <w:b/>
          <w:lang w:val="hi_IN" w:bidi="hi_IN"/>
        </w:rPr>
        <w:t>दर्रे</w:t>
      </w:r>
      <w:r>
        <w:rPr>
          <w:lang w:val="hi_IN" w:bidi="hi_IN"/>
        </w:rPr>
        <w:t xml:space="preserve"> के दोनों ओर खड़ी चट्टानें हैं। दर्रा ऊबड़-खाबड़ या खतरनाक इलाके से होकर गुजरने वाला एक सुरक्षित मार्ग होता है। दर्रा के लिए उसी शब्द या वाक्यांश का उपयोग करें जिसका उपयोग आपने पिछले भागों में किया था।</w:t>
      </w:r>
    </w:p>
    <w:p>
      <w:pPr/>
      <w:r>
        <w:rPr>
          <w:lang w:val="hi_IN" w:bidi="hi_IN"/>
        </w:rPr>
      </w:r>
      <w:r>
        <w:rPr>
          <w:lang w:val="hi_IN" w:bidi="hi_IN"/>
        </w:rPr>
        <w:t>योनातान पलिश्तियों को खतना न किए हुए पुरुषों के रूप में दर्शाता है, या वे लोग जो खतनारहित हैं। खतना यहूदी प्रथा है जिसमें लोग लड़के के लिंग के सिरे पर स्थित ढीली त्वचा को काटकर हटा देते हैं। खतना एक चिन्ह था कि वह व्यक्ति उस वाचा में शामिल था जो परमेश्वर ने अब्राहम के साथ बाँधी थी। योनातान यह कहकर पलिश्तियों का अपमान कर रहा है कि पलिश्ती इस विशेष वाचा में शामिल नहीं हैं।</w:t>
      </w:r>
    </w:p>
    <w:p>
      <w:pPr/>
      <w:r>
        <w:rPr>
          <w:lang w:val="hi_IN" w:bidi="hi_IN"/>
        </w:rPr>
      </w:r>
      <w:r>
        <w:rPr>
          <w:lang w:val="hi_IN" w:bidi="hi_IN"/>
        </w:rPr>
        <w:t xml:space="preserve">यहाँ रुकें और समूह में चर्चा करें कि </w:t>
      </w:r>
      <w:r>
        <w:rPr>
          <w:b/>
          <w:lang w:val="hi_IN" w:bidi="hi_IN"/>
        </w:rPr>
        <w:t>खतनारहित</w:t>
      </w:r>
      <w:r>
        <w:rPr>
          <w:lang w:val="hi_IN" w:bidi="hi_IN"/>
        </w:rPr>
        <w:t xml:space="preserve"> के लिए आप कौन‑सा शब्द या वाक्यांश उपयोग करेंगे। अधिक जानकारी के लिए मुख्य शब्दावली में खतना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योनातान भरोसा करता है कि यहोवा उसे एक </w:t>
      </w:r>
      <w:r>
        <w:rPr>
          <w:b/>
          <w:lang w:val="hi_IN" w:bidi="hi_IN"/>
        </w:rPr>
        <w:t>चिन्ह</w:t>
      </w:r>
      <w:r>
        <w:rPr>
          <w:lang w:val="hi_IN" w:bidi="hi_IN"/>
        </w:rPr>
        <w:t xml:space="preserve"> देगा। चिन्ह वह असामान्य घटना है जो किसी विशेष कारण से घटित होती है। परमेश्वर लोगों को यह बताने के लिए एक चिन्ह दे सकता है कि जो कुछ परमेश्वर उन्हें बताता है वह सच है। चिन्ह के बारे में अधिक जानकारी के लिए, मुख्य शब्दावली को देखें। चिन्ह के लिए उसी शब्द या वाक्यांश का उपयोग करें जिसका उपयोग आपने पिछले भागों में किया है।</w:t>
      </w:r>
    </w:p>
    <w:p>
      <w:pPr/>
      <w:r>
        <w:rPr>
          <w:lang w:val="hi_IN" w:bidi="hi_IN"/>
        </w:rPr>
      </w:r>
      <w:r>
        <w:rPr>
          <w:lang w:val="hi_IN" w:bidi="hi_IN"/>
        </w:rPr>
        <w:t>पलिश्ती कहते हैं, "</w:t>
      </w:r>
      <w:r>
        <w:rPr>
          <w:b/>
          <w:lang w:val="hi_IN" w:bidi="hi_IN"/>
        </w:rPr>
        <w:t>इब्रियों</w:t>
      </w:r>
      <w:r>
        <w:rPr>
          <w:lang w:val="hi_IN" w:bidi="hi_IN"/>
        </w:rPr>
        <w:t xml:space="preserve"> को देखो!" इब्री शब्द इस्राएलियों को दर्शाता है। अन्य समूहों या जातियों के लोग अक्सर इस शब्द का उपयोग करते हैं। इब्री के बारे में अधिक जानकारी के लिए, मुख्य शब्दावली को देखें। इब्री के लिए उसी शब्द या वाक्यांश का उपयोग करें जिसका उपयोग आपने पिछले भागों में किया था। </w:t>
      </w:r>
    </w:p>
    <w:p>
      <w:pPr/>
      <w:r>
        <w:rPr>
          <w:lang w:val="hi_IN" w:bidi="hi_IN"/>
        </w:rPr>
      </w:r>
      <w:r>
        <w:rPr>
          <w:lang w:val="hi_IN" w:bidi="hi_IN"/>
        </w:rPr>
        <w:t xml:space="preserve">योनातान कहता है कि यहोवा ने </w:t>
      </w:r>
      <w:r>
        <w:rPr>
          <w:b/>
          <w:lang w:val="hi_IN" w:bidi="hi_IN"/>
        </w:rPr>
        <w:t>इस्राएल</w:t>
      </w:r>
      <w:r>
        <w:rPr>
          <w:lang w:val="hi_IN" w:bidi="hi_IN"/>
        </w:rPr>
        <w:t xml:space="preserve"> को पलिश्तियों को पराजित करने दिया है। इस्राएल इस्राएली लोगों के साथ-साथ उस देश को भी दर्शाता है जहाँ इस्राएली रहते थे। इस्राएल के बारे में अधिक जानकारी के लिए, मुख्य शब्दावली देखें। इस्राएल के लिए उसी शब्द या वाक्यांश का प्रयोग करें जिसका प्रयोग आपने पिछले भागों में किया है। </w:t>
      </w:r>
    </w:p>
    <w:p>
      <w:pPr/>
      <w:r>
        <w:rPr>
          <w:lang w:val="hi_IN" w:bidi="hi_IN"/>
        </w:rPr>
      </w:r>
      <w:r>
        <w:rPr>
          <w:lang w:val="hi_IN" w:bidi="hi_IN"/>
        </w:rPr>
        <w:t xml:space="preserve">पलिश्तियों को जो घबराहट महसूस हो रही है, वह </w:t>
      </w:r>
      <w:r>
        <w:rPr>
          <w:b/>
          <w:lang w:val="hi_IN" w:bidi="hi_IN"/>
        </w:rPr>
        <w:t>परमेश्वर</w:t>
      </w:r>
      <w:r>
        <w:rPr>
          <w:lang w:val="hi_IN" w:bidi="hi_IN"/>
        </w:rPr>
        <w:t xml:space="preserve"> की ओर से है। यह परमेश्वर या यहोवा के लिए सामान्य शब्द है, और इसका अर्थ यह हो सकता है कि परमेश्वर ने यह घबराहट भेजी है, या यह कि यह बहुत बड़ी और भयानक है। परमेश्वर के बारे में अधिक जानकारी के लिए, मुख्य शब्दावली देखें। परमेश्वर के लिए उसी शब्द या वाक्यांश का उपयोग करें जिसका उपयोग आपने पिछले भागों में किया था।</w:t>
      </w:r>
    </w:p>
    <w:p>
      <w:pPr/>
      <w:r>
        <w:rPr>
          <w:lang w:val="hi_IN" w:bidi="hi_IN"/>
        </w:rPr>
      </w:r>
      <w:r>
        <w:rPr>
          <w:lang w:val="hi_IN" w:bidi="hi_IN"/>
        </w:rPr>
        <w:t>एक भूकम्प भी है। भूकम्प तब आता है जब धरती के नीचे चट्टानों के बड़े समूह खिसकते हैं और उसके कारण धरती काँपने लगती है।</w:t>
      </w:r>
    </w:p>
    <w:p>
      <w:pPr/>
      <w:r>
        <w:rPr>
          <w:lang w:val="hi_IN" w:bidi="hi_IN"/>
        </w:rPr>
      </w:r>
      <w:r>
        <w:rPr>
          <w:lang w:val="hi_IN" w:bidi="hi_IN"/>
        </w:rPr>
        <w:t xml:space="preserve">यहाँ रुकें और समूह में चर्चा करें कि आप </w:t>
      </w:r>
      <w:r>
        <w:rPr>
          <w:b/>
          <w:lang w:val="hi_IN" w:bidi="hi_IN"/>
        </w:rPr>
        <w:t>भूकम्प</w:t>
      </w:r>
      <w:r>
        <w:rPr>
          <w:lang w:val="hi_IN" w:bidi="hi_IN"/>
        </w:rPr>
        <w:t xml:space="preserve"> के लिए कौन‑सा शब्द या वाक्यांश उपयोग करेंगे।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14:16–23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14:16–23 को सुनें और अपने मन में रखें।</w:t>
      </w:r>
    </w:p>
    <w:p>
      <w:pPr/>
      <w:r>
        <w:rPr>
          <w:lang w:val="hi_IN" w:bidi="hi_IN"/>
        </w:rPr>
      </w:r>
      <w:r>
        <w:rPr>
          <w:lang w:val="hi_IN" w:bidi="hi_IN"/>
        </w:rPr>
        <w:t>यदि सम्भव हो, तो 1 शमूएल 14:16–23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14:16–23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राजा शाऊल के पुत्र योनातान ने पलिश्ती सैनिकों पर आक्रमण किया, जो घबरा गए। इस कहानी में, इस्राएली सेना पलिश्ती डेरे में उलझन देखती है। शाऊल यहोवा से मार्गदर्शन माँगने की प्रक्रिया शुरू करता है, लेकिन फिर वह सेना की अगुवाई करके पलिश्तियों से लड़ने का निर्णय लेता है, जो घबराहट में एक‑दूसरे को मारने लगे थे। यहोवा इस्राएलियों को पलिश्तियों के बहुत बड़े समूह को पराजित करने में सक्षम बनाता है।</w:t>
      </w:r>
    </w:p>
    <w:p>
      <w:pPr/>
      <w:r>
        <w:rPr>
          <w:lang w:val="hi_IN" w:bidi="hi_IN"/>
        </w:rPr>
      </w:r>
      <w:r>
        <w:rPr>
          <w:lang w:val="hi_IN" w:bidi="hi_IN"/>
        </w:rPr>
        <w:t>यह कहानी तब शुरू होती है जब शाऊल के पहरेदार पलिश्ती सैनिकों को घबराते हुए देखते हैं। पहरेदार वे सैनिक होते हैं जो दुश्मन पर नज़र रखकर किसी स्थान की रक्षा करते हैं। ये पहरेदार गिबा या गेबा में हैं, जो बिन्यामीन के क्षेत्र में एक ही नगर के अलग-अलग नाम हो सकते हैं। पहरेदार देखते हैं कि पलिश्ती चारों दिशाओं में बिखर रहे हैं। कहानीकार सेना के बिखरने के तरीके की तुलना बर्फ या मोम के गर्मी में पिघलकर फैलने के तरीके से करता है।</w:t>
      </w:r>
    </w:p>
    <w:p>
      <w:pPr/>
      <w:r>
        <w:rPr>
          <w:lang w:val="hi_IN" w:bidi="hi_IN"/>
        </w:rPr>
      </w:r>
      <w:r>
        <w:rPr>
          <w:lang w:val="hi_IN" w:bidi="hi_IN"/>
        </w:rPr>
        <w:t>यहाँ रुकें और समूह में इस प्रश्न पर चर्चा करें: आपकी संस्कृति में, जब सैनिक कहीं डेरा डालते हैं, तो सैनिक डेरे को सुरक्षित कैसे रखते हैं? खतरे को देखने की भूमिका किसकी है? ये लोग कहाँ से देखते हैं? इस ऑडियो को यहाँ रोकें।</w:t>
      </w:r>
    </w:p>
    <w:p>
      <w:pPr/>
      <w:r>
        <w:rPr>
          <w:lang w:val="hi_IN" w:bidi="hi_IN"/>
        </w:rPr>
      </w:r>
      <w:r>
        <w:rPr>
          <w:lang w:val="hi_IN" w:bidi="hi_IN"/>
        </w:rPr>
        <w:t>जब शाऊल सुनता है कि पलिश्ती सैनिक तितर-बितर हो रहे हैं, तो उसे एहसास होता है कि इस्राएली सेना का कोई व्यक्ति पलिश्तियों पर आक्रमण करने के लिए अपने डेरे से निकल गया होगा। इसलिए शाऊल अपने लोगों को आदेश देता है कि वे सैनिकों को इकट्ठा करें ताकि यह पता लगाया जा सके कि कौन गायब है। उन लोगों को पता चलता है कि योनातान और उसका हथियार-ढोने वाला व्यक्ति गायब है।</w:t>
      </w:r>
    </w:p>
    <w:p>
      <w:pPr/>
      <w:r>
        <w:rPr>
          <w:lang w:val="hi_IN" w:bidi="hi_IN"/>
        </w:rPr>
      </w:r>
      <w:r>
        <w:rPr>
          <w:lang w:val="hi_IN" w:bidi="hi_IN"/>
        </w:rPr>
        <w:t>फिर शाऊल याजक अहिय्याह को निर्देश देता है कि वह परमेश्वर के सन्दूक को शाऊल के पास ले आए। शायद शाऊल परमेश्वर से इस बारे में पूछना चाहता है कि क्या हो रहा है। परमेश्वर का सन्दूक, या वाचा का सन्दूक, एक ऐसा सन्दूक है जिसे लोगों ने सोने से मढ़ दिया था। यह सन्दूक परमेश्वर की उपस्थिति का प्रतीक है। कुछ अनुवादों में लिखा है कि शाऊल अहिय्याह को एपोद, अर्थात याजक का वस्त्र, लाने का निर्देश देता है। लेकिन, क्योंकि अहिय्याह पहले से ही एपोद पहने हुए या साथ लिए हुए है, इसलिए संभवतः शाऊल ने सन्दूक के लिए पूछा होगा। सामान्यतः सन्दूक किर्यतयारीम नगर में रहता है, लेकिन इस समय वह शायद सेना के साथ है। इस्राएली मानते थे कि यदि वे सन्दूक को अपने साथ युद्ध में ले जाएँगे, तो यहोवा भी इस्राएलियों के साथ जाएगा और उन्हें विजय देगा।</w:t>
      </w:r>
    </w:p>
    <w:p>
      <w:pPr/>
      <w:r>
        <w:rPr>
          <w:lang w:val="hi_IN" w:bidi="hi_IN"/>
        </w:rPr>
      </w:r>
      <w:r>
        <w:rPr>
          <w:lang w:val="hi_IN" w:bidi="hi_IN"/>
        </w:rPr>
        <w:t>यहाँ रुकें और समूह के रूप में परमेश्वर के सन्दूक की तस्वीर देखें। इस ऑडियो को यहाँ रोकें।</w:t>
      </w:r>
    </w:p>
    <w:p>
      <w:pPr/>
      <w:r>
        <w:rPr>
          <w:lang w:val="hi_IN" w:bidi="hi_IN"/>
        </w:rPr>
      </w:r>
      <w:r>
        <w:rPr>
          <w:lang w:val="hi_IN" w:bidi="hi_IN"/>
        </w:rPr>
        <w:t>यहाँ रुकें और समूह में इस प्रश्न पर चर्चा करें: आपकी संस्कृति में, जब सैनिक युद्ध के लिए बाहर जाते हैं, तो सैनिक अपने साथ किस प्रकार की धार्मिक वस्तुएँ या प्रतीक ले जाते हैं? सैनिक इन वस्तुओं को क्यों लाते हैं? इस ऑडियो को यहाँ रोकें।</w:t>
      </w:r>
    </w:p>
    <w:p>
      <w:pPr/>
      <w:r>
        <w:rPr>
          <w:lang w:val="hi_IN" w:bidi="hi_IN"/>
        </w:rPr>
      </w:r>
      <w:r>
        <w:rPr>
          <w:lang w:val="hi_IN" w:bidi="hi_IN"/>
        </w:rPr>
        <w:t>जैसे ही शाऊल अहिय्याह से बात कर रहा है, पलिश्ती सैनिकों के बीच का शोर‑गुल और भी ज़्यादा बढ़ता जा रहा है। फिर शाऊल अहिय्याह से कहता है कि वह अपना हाथ हटा ले। यहाँ, “अपना हाथ वापस हटाने” का अर्थ शायद “रुक! अब ऐसा करने का कोई समय नहीं है।" यह स्पष्ट नहीं है कि याजक वास्तव में क्या करने वाला है। याजक शायद सन्दूक और शायद एपोद का उपयोग परमेश्वर की इच्छा जानने या उससे अनुग्रह माँगने के लिए करने वाला है। लेकिन उलझन इतनी बढ़ गई है कि शाऊल को लगता है कि अब यह करने का समय नहीं है।</w:t>
      </w:r>
    </w:p>
    <w:p>
      <w:pPr/>
      <w:r>
        <w:rPr>
          <w:lang w:val="hi_IN" w:bidi="hi_IN"/>
        </w:rPr>
      </w:r>
      <w:r>
        <w:rPr>
          <w:lang w:val="hi_IN" w:bidi="hi_IN"/>
        </w:rPr>
        <w:t>शाऊल अपने सभी सैनिकों को एक साथ बुलाता है और पलिश्ती सेना पर आक्रमण करता है। इस समय तक पलिश्ती इतने उलझन में हो गए हैं कि वे अपनी तलवारों से एक-दूसरे को मार रहे हैं। पलिश्ती डेरे में, कुछ इब्री लोग हैं जो इस युद्ध से पहले पलिश्तियों के साथ शामिल हो गए, शायद वे भाड़े के सैनिकों के रूप में शामिल हुए। परन्तु जब इब्री पलिश्ती सेना को बिखरता हुआ देखते हैं, तो वे अपने साथी इस्राएलियों के साथ शामिल हो जाते हैं। कहानीकार उन्हें इस्राएलियों के बजाय “इब्री” कहता है, शायद यह दिखाने के लिए कि वे उन इस्राएलियों से अलग हैं जो सामान्यतः इस्राएल देश में रहते हैं। हम पिछली कहानियों से यह भी जानते हैं कि कुछ अन्य इस्राएली सैनिक पहले ही सेना से भागकर छिप गए थे। ये सैनिक सुनते हैं कि पलिश्ती तितर-बितर हो रहे हैं, इसलिए ये सैनिक भी युद्ध में शामिल हो जाते हैं।</w:t>
      </w:r>
    </w:p>
    <w:p>
      <w:pPr/>
      <w:r>
        <w:rPr>
          <w:lang w:val="hi_IN" w:bidi="hi_IN"/>
        </w:rPr>
      </w:r>
      <w:r>
        <w:rPr>
          <w:lang w:val="hi_IN" w:bidi="hi_IN"/>
        </w:rPr>
        <w:t>यहाँ रुकें और समूह में इस प्रश्न पर चर्चा करें: आपकी संस्कृति में, आप अपने समुदाय के उन लोगों का वर्णन कैसे करेंगे जो अब आपकी मूल भूमि में नहीं रहते हैं? आप अपने जनसमूह के उन लोगों का वर्णन कैसे करेंगे जो किसी दूसरे जनसमूह के साथ रहते हैं जो आपका शत्रु है? इस ऑडियो को यहाँ रोकें।</w:t>
      </w:r>
    </w:p>
    <w:p>
      <w:pPr/>
      <w:r>
        <w:rPr>
          <w:lang w:val="hi_IN" w:bidi="hi_IN"/>
        </w:rPr>
      </w:r>
      <w:r>
        <w:rPr>
          <w:lang w:val="hi_IN" w:bidi="hi_IN"/>
        </w:rPr>
        <w:t>कहानीकार कहानी का अंत यह कहकर करता है कि यहोवा इस तरह से इस्राएलियों को बचाता है। यहोवा योनातान को चौकी पर सैनिकों को पराजित करने में सक्षम बनाता है, पलिश्तियों को घबरा देता है, और इस्राएलियों के लिए लड़ने के लिए और भी सैनिकों को लाता है। पलिश्ती भाग जाते हैं, और इस्राएली अपने शत्रुओं पर बेतावेन नगर तक आक्रमण करते रहते हैं।</w:t>
      </w:r>
      <w:r>
        <w:rPr>
          <w:lang w:val="hi_IN" w:bidi="hi_IN"/>
        </w:rPr>
      </w:r>
    </w:p>
    <w:p>
      <w:pPr>
        <w:pStyle w:val="Heading3"/>
      </w:pPr>
      <w:r>
        <w:rPr>
          <w:lang w:val="hi_IN" w:bidi="hi_IN"/>
        </w:rPr>
        <w:t>घटनाओं को समझाना</w:t>
      </w:r>
    </w:p>
    <w:p>
      <w:pPr/>
      <w:r>
        <w:rPr>
          <w:lang w:val="hi_IN" w:bidi="hi_IN"/>
        </w:rPr>
      </w:r>
      <w:r>
        <w:rPr>
          <w:lang w:val="hi_IN" w:bidi="hi_IN"/>
        </w:rPr>
        <w:t>1 शमूएल 14:16–23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पहरे पर तैनात सैनिक पलिश्ती डेरे में खलबली देखते हैं और वे शाऊल को उसके बारे में बताते हैं। शाऊल सैनिकों को यह देखने के लिए इकट्ठा करता है कि कौन गायब है। उन लोगों को पता चलता है कि योनातान और उसका हथियार-ढोने वाला गायब हैं।</w:t>
      </w:r>
    </w:p>
    <w:p>
      <w:pPr/>
      <w:r>
        <w:rPr>
          <w:lang w:val="hi_IN" w:bidi="hi_IN"/>
        </w:rPr>
      </w:r>
      <w:r>
        <w:rPr>
          <w:b/>
          <w:lang w:val="hi_IN" w:bidi="hi_IN"/>
        </w:rPr>
        <w:t>दूसरे दृश्य में:</w:t>
      </w:r>
      <w:r>
        <w:rPr>
          <w:lang w:val="hi_IN" w:bidi="hi_IN"/>
        </w:rPr>
        <w:t xml:space="preserve"> शाऊल अहिय्याह को निर्देश देता है कि वह परमेश्वर के सन्दूक को शाऊल के पास ले आए। हालाँकि, पलिश्ती डेरे में शोर बदतर होता जा रहा है, इसलिए शाऊल अहिय्याह से कहता है कि वह रुक जाए।</w:t>
      </w:r>
    </w:p>
    <w:p>
      <w:pPr/>
      <w:r>
        <w:rPr>
          <w:lang w:val="hi_IN" w:bidi="hi_IN"/>
        </w:rPr>
      </w:r>
      <w:r>
        <w:rPr>
          <w:b/>
          <w:lang w:val="hi_IN" w:bidi="hi_IN"/>
        </w:rPr>
        <w:t>तीसरे दृश्य में:</w:t>
      </w:r>
      <w:r>
        <w:rPr>
          <w:lang w:val="hi_IN" w:bidi="hi_IN"/>
        </w:rPr>
        <w:t xml:space="preserve"> शाऊल और उसके सैनिक पलिश्तियों पर आक्रमण करने जाते हैं। जो इब्री पलिश्तियों के साथ रहते हैं, वे शाऊल की सेना की सहायता करते हैं। जो इस्राएली पहले भाग गए थे, उन्होंने भी शाऊल और उसकी सेना की सहायता की। इस्राएली सैनिक आक्रमण करते रहते हैं, जबकि पलिश्ती सैनिक भाग जाते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चौकस, या पहरे पर खड़े इस्राएली सैनिक</w:t>
      </w:r>
    </w:p>
    <w:p>
      <w:pPr>
        <w:pStyle w:val="ListBullet"/>
        <w:spacing w:line="240" w:lineRule="auto"/>
        <w:ind w:left="720"/>
      </w:pPr>
      <w:r>
        <w:rPr>
          <w:lang w:val="hi_IN" w:bidi="hi_IN"/>
        </w:rPr>
      </w:r>
      <w:r>
        <w:rPr>
          <w:lang w:val="hi_IN" w:bidi="hi_IN"/>
        </w:rPr>
        <w:t>पलिश्ती सैनिक</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योनातान</w:t>
      </w:r>
    </w:p>
    <w:p>
      <w:pPr>
        <w:pStyle w:val="ListBullet"/>
        <w:spacing w:line="240" w:lineRule="auto"/>
        <w:ind w:left="720"/>
      </w:pPr>
      <w:r>
        <w:rPr>
          <w:lang w:val="hi_IN" w:bidi="hi_IN"/>
        </w:rPr>
      </w:r>
      <w:r>
        <w:rPr>
          <w:lang w:val="hi_IN" w:bidi="hi_IN"/>
        </w:rPr>
        <w:t>योनातान का हथियार-ढोने वाला</w:t>
      </w:r>
    </w:p>
    <w:p>
      <w:pPr>
        <w:pStyle w:val="ListBullet"/>
        <w:spacing w:line="240" w:lineRule="auto"/>
        <w:ind w:left="720"/>
      </w:pPr>
      <w:r>
        <w:rPr>
          <w:lang w:val="hi_IN" w:bidi="hi_IN"/>
        </w:rPr>
      </w:r>
      <w:r>
        <w:rPr>
          <w:lang w:val="hi_IN" w:bidi="hi_IN"/>
        </w:rPr>
        <w:t>अहिय्याह</w:t>
      </w:r>
    </w:p>
    <w:p>
      <w:pPr>
        <w:pStyle w:val="ListBullet"/>
        <w:spacing w:line="240" w:lineRule="auto"/>
        <w:ind w:left="720"/>
      </w:pPr>
      <w:r>
        <w:rPr>
          <w:lang w:val="hi_IN" w:bidi="hi_IN"/>
        </w:rPr>
      </w:r>
      <w:r>
        <w:rPr>
          <w:lang w:val="hi_IN" w:bidi="hi_IN"/>
        </w:rPr>
        <w:t>शाऊल के साथ इस्राएली सेना</w:t>
      </w:r>
    </w:p>
    <w:p>
      <w:pPr>
        <w:pStyle w:val="ListBullet"/>
        <w:spacing w:line="240" w:lineRule="auto"/>
        <w:ind w:left="720"/>
      </w:pPr>
      <w:r>
        <w:rPr>
          <w:lang w:val="hi_IN" w:bidi="hi_IN"/>
        </w:rPr>
      </w:r>
      <w:r>
        <w:rPr>
          <w:lang w:val="hi_IN" w:bidi="hi_IN"/>
        </w:rPr>
        <w:t>पलिश्तियों के डेरे में इब्री</w:t>
      </w:r>
    </w:p>
    <w:p>
      <w:pPr>
        <w:pStyle w:val="ListBullet"/>
        <w:spacing w:line="240" w:lineRule="auto"/>
        <w:ind w:left="720"/>
      </w:pPr>
      <w:r>
        <w:rPr>
          <w:lang w:val="hi_IN" w:bidi="hi_IN"/>
        </w:rPr>
      </w:r>
      <w:r>
        <w:rPr>
          <w:lang w:val="hi_IN" w:bidi="hi_IN"/>
        </w:rPr>
        <w:t>वे इस्राएली सैनिक जो भाग गए थे</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शाऊल अभी भी शाऊल की 600 सैनिकों की सेना के साथ बिन्यामीन के क्षेत्र में गिबा नगर के पास डेरा डाले हुए है। शाऊल ने कुछ सैनिकों को शिविर से थोड़ी दूरी पर खड़े रहने का आदेश दिया है ताकि वे शिविर की रक्षा करें और किसी भी हमले पर नज़र रखें।</w:t>
      </w:r>
    </w:p>
    <w:p>
      <w:pPr/>
      <w:r>
        <w:rPr>
          <w:lang w:val="hi_IN" w:bidi="hi_IN"/>
        </w:rPr>
      </w:r>
      <w:r>
        <w:rPr>
          <w:lang w:val="hi_IN" w:bidi="hi_IN"/>
        </w:rPr>
        <w:t>यहाँ रुकें और समूह में इस्राएल का नक्शा देखें। गिबा नगर के साथ-साथ मिकमाश के नगर को भी ढूँढें, जहाँ पलिश्ती हैं। इस ऑडियो को यहाँ रोकें।</w:t>
      </w:r>
    </w:p>
    <w:p>
      <w:pPr/>
      <w:r>
        <w:rPr>
          <w:lang w:val="hi_IN" w:bidi="hi_IN"/>
        </w:rPr>
      </w:r>
      <w:r>
        <w:rPr>
          <w:lang w:val="hi_IN" w:bidi="hi_IN"/>
        </w:rPr>
        <w:t>ये इस्राएली सैनिक, या पहरेदार, पलिश्ती शिविर के इतने पास हैं कि वे देख सकते हैं कि कब पलिश्ती सैनिक डर के मारे भागने लगते हैं। पलिश्ती सैनिक गर्म सूर्य के प्रकाश में पिघल रही कोई चीज़ के समान दिखते हैं।</w:t>
      </w:r>
    </w:p>
    <w:p>
      <w:pPr/>
      <w:r>
        <w:rPr>
          <w:lang w:val="hi_IN" w:bidi="hi_IN"/>
        </w:rPr>
      </w:r>
      <w:r>
        <w:rPr>
          <w:lang w:val="hi_IN" w:bidi="hi_IN"/>
        </w:rPr>
        <w:t>यहाँ रुकें और समूह में इस प्रश्न पर चर्चा करें: उस समय की कोई कहानी सुनाएँ जब आपने लोगों या जानवरों के एक बड़े समूह को अलग-अलग दिशाओं में भागते हुए देखा हो। लोगों या जानवरों के चलने-फिरने के तरीके को बताने के लिए आप जो शब्द या वाक्यांश इस्तेमाल करते हैं, उन पर ध्यान दें। इस ऑडियो को यहाँ रोकें।</w:t>
      </w:r>
    </w:p>
    <w:p>
      <w:pPr/>
      <w:r>
        <w:rPr>
          <w:lang w:val="hi_IN" w:bidi="hi_IN"/>
        </w:rPr>
      </w:r>
      <w:r>
        <w:rPr>
          <w:lang w:val="hi_IN" w:bidi="hi_IN"/>
        </w:rPr>
        <w:t>पहरुए इस्राएली डेरे में लौट आते हैं और शाऊल को बताते हैं कि उन्होंने क्या देखा है। शाऊल अपने सैनिकों से कहता है कि वे इकट्ठा हों ताकि लोग यह जाँच सकें कि कौन शत्रु से लड़ने के लिए चला गया है। सैनिक युद्ध-दल बनाकर पंक्तिबद्ध हो सकते हैं, जबकि उनके अगुवे यह जाँचते हैं कि समूह में सभी लोग मौजूद हैं या नहीं। लोगों को पता चलता है कि योनातान और योनातान का हथियार‑ढोने वाला व्यक्ति गायब हैं।</w:t>
      </w:r>
    </w:p>
    <w:p>
      <w:pPr/>
      <w:r>
        <w:rPr>
          <w:lang w:val="hi_IN" w:bidi="hi_IN"/>
        </w:rPr>
      </w:r>
      <w:r>
        <w:rPr>
          <w:lang w:val="hi_IN" w:bidi="hi_IN"/>
        </w:rPr>
        <w:t>दूसरे दृश्य में, शाऊल याजक अहिय्याह को निर्देश देता है कि वह परमेश्वर का सन्दूक शाऊल के पास ले आए। सन्दूक एक आयताकार लकड़ी का बक्सा था जिसे लोगों ने सोने से ढका था। सन्दूक सामान्यतः किर्यत्यारीम नगर में होता था, परन्तु जब इस्राएली युद्ध के लिए बाहर जाते थे, तो कभी-कभी सन्दूक को अपने साथ ले जाते थे। सन्दूक शायद इस्राएली डेरे में किसी सुरक्षित और सम्मानजनक स्थान पर पास ही रखा हुआ था।</w:t>
      </w:r>
    </w:p>
    <w:p>
      <w:pPr/>
      <w:r>
        <w:rPr>
          <w:lang w:val="hi_IN" w:bidi="hi_IN"/>
        </w:rPr>
      </w:r>
      <w:r>
        <w:rPr>
          <w:lang w:val="hi_IN" w:bidi="hi_IN"/>
        </w:rPr>
        <w:t>यहाँ रुकें और समूह में इस्राएल का नक्शा देखें। किर्यत्यारीम के नगर को ढूँढें। इस ऑडियो को यहाँ रोकें।</w:t>
      </w:r>
    </w:p>
    <w:p>
      <w:pPr/>
      <w:r>
        <w:rPr>
          <w:lang w:val="hi_IN" w:bidi="hi_IN"/>
        </w:rPr>
      </w:r>
      <w:r>
        <w:rPr>
          <w:lang w:val="hi_IN" w:bidi="hi_IN"/>
        </w:rPr>
        <w:t>हालाँकि, जब शाऊल अभी भी अहिय्याह से बात कर रहा है, तब पलिश्तियों का शोर और अराजकता और भी बढ़ता जा रहा है। शायद इस्राएली अपने डेरे से शोर सुन रहे थे। शाऊल अहिय्याह से कहता है कि वह रुक जाए। अहिय्याह शायद अभी भी सन्दूक शाऊल के पास ला रहा था, या अहिय्याह सन्दूक का उपयोग यहोवा से मार्गदर्शन माँगने के लिए कर रहा था।</w:t>
      </w:r>
    </w:p>
    <w:p>
      <w:pPr/>
      <w:r>
        <w:rPr>
          <w:lang w:val="hi_IN" w:bidi="hi_IN"/>
        </w:rPr>
      </w:r>
      <w:r>
        <w:rPr>
          <w:lang w:val="hi_IN" w:bidi="hi_IN"/>
        </w:rPr>
        <w:t>यहाँ रुकें और समूह में इस प्रश्न पर चर्चा करें: आप किसी को जो वे कर रहे हैं उसे बंद करने के लिए कहने के लिए कौन-से वाक्यांशों का उपयोग करते हैं, क्योंकि वह अब उपयोगी या आवश्यक नहीं रह गया है? इस ऑडियो को यहाँ रोकें।</w:t>
      </w:r>
    </w:p>
    <w:p>
      <w:pPr/>
      <w:r>
        <w:rPr>
          <w:lang w:val="hi_IN" w:bidi="hi_IN"/>
        </w:rPr>
      </w:r>
      <w:r>
        <w:rPr>
          <w:lang w:val="hi_IN" w:bidi="hi_IN"/>
        </w:rPr>
        <w:t>तीसरे दृश्य में, शाऊल और उसके सैनिक शायद अपने युद्ध-दलों में इकट्ठे होते हैं, और पलिश्तियों से लड़ने के लिए निकलते हैं। जब वे लोग पहुँचते हैं, तो इस्राएली देखते हैं कि पलिश्ती इतने उलझन में हैं कि वे अन्य पलिश्तियों को अपनी तलवारों से मार रहे हैं। शाऊल योनातान और उसके हथियार‑ढोने वाले के साथ मिल जाता है, जो पहले से ही पलिश्तियों पर हमला कर रहे हैं, और वे सब मिलकर पलिश्तियों से लड़ते हैं।</w:t>
      </w:r>
    </w:p>
    <w:p>
      <w:pPr/>
      <w:r>
        <w:rPr>
          <w:lang w:val="hi_IN" w:bidi="hi_IN"/>
        </w:rPr>
      </w:r>
      <w:r>
        <w:rPr>
          <w:lang w:val="hi_IN" w:bidi="hi_IN"/>
        </w:rPr>
        <w:t>कुछ इब्री ऐसे थे जो पलिश्तियों के साथ मिल गए थे और पलिश्ती शिविर में रहते थे। अब ये इब्री पलिश्तियों के विरुद्ध लड़ने के लिए शाऊल और शाऊल की सेना में शामिल हो जाते हैं। कुछ इस्राएली भी थे जो एप्रैम की पहाड़ियों में पास ही छिपे हुए थे। ये इस्राएली वे लोग हैं जो पहले शाऊल की सेना से भाग गए थे। इन लोगों ने शायद शिविर से उठने वाला शोर और अफरा‑तफरी सुनी होगी, या किसी ने उन्हें युद्ध के बारे में बताया होगा। ये इस्राएली पलिश्तियों का पीछा करने और उनसे लड़ने के लिए शाऊल के साथ भी शामिल होते हैं। हालाँकि पलिश्ती सैनिक तेज़ी से भाग रहे हैं, लेकिन इस्राएली सैनिक उनके बिलकुल पीछे हैं और उनके भागते समय ही उन्हें मार रहे हैं।</w:t>
      </w:r>
    </w:p>
    <w:p>
      <w:pPr/>
      <w:r>
        <w:rPr>
          <w:lang w:val="hi_IN" w:bidi="hi_IN"/>
        </w:rPr>
      </w:r>
      <w:r>
        <w:rPr>
          <w:lang w:val="hi_IN" w:bidi="hi_IN"/>
        </w:rPr>
        <w:t>यहाँ रुकें और समूह में इस प्रश्न पर चर्चा करें: उस समय की कोई कहानी सुनाएँ जब आपने किसी पशु या व्यक्ति का पीछा किया और उसे पकड़ा था, जैसे कि खेल के लिए या शिकार करते समय। जब आप किसी का पीछा कर रहे थे और उसके बिलकुल पीछे थे, तो उसे बताने के लिए आप कौन‑से शब्द या वाक्यांश उपयोग करते हैं? इस ऑडियो को यहाँ रोकें।</w:t>
      </w:r>
    </w:p>
    <w:p>
      <w:pPr/>
      <w:r>
        <w:rPr>
          <w:lang w:val="hi_IN" w:bidi="hi_IN"/>
        </w:rPr>
      </w:r>
      <w:r>
        <w:rPr>
          <w:lang w:val="hi_IN" w:bidi="hi_IN"/>
        </w:rPr>
        <w:t>यहोवा ही था जिसने इस्राएलियों को विजय दिलाई, यद्यपि इस्राएलियों के पास पलिश्तियों की तुलना में कम सैनिक और हथियार थे। इस्राएली बेतावेन नगर तक पलिश्तियों का पीछा करके उन्हें मारने में सक्षम होते हैं, और बेतावेन से आगे पहाड़ी क्षेत्रों में भी लड़ाई जारी रखते हैं। यह स्पष्ट नहीं है कि बेतावेन कहाँ था, परन्तु शायद यह मिकमाश से कुछ किलोमीटर उत्तर में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14:16–23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पहरुए, या पहरे पर खड़े इस्राएली सैनिक</w:t>
      </w:r>
    </w:p>
    <w:p>
      <w:pPr>
        <w:pStyle w:val="ListBullet"/>
        <w:spacing w:line="240" w:lineRule="auto"/>
        <w:ind w:left="720"/>
      </w:pPr>
      <w:r>
        <w:rPr>
          <w:lang w:val="hi_IN" w:bidi="hi_IN"/>
        </w:rPr>
      </w:r>
      <w:r>
        <w:rPr>
          <w:lang w:val="hi_IN" w:bidi="hi_IN"/>
        </w:rPr>
        <w:t>पलिश्ती सैनिक</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योनातान</w:t>
      </w:r>
    </w:p>
    <w:p>
      <w:pPr>
        <w:pStyle w:val="ListBullet"/>
        <w:spacing w:line="240" w:lineRule="auto"/>
        <w:ind w:left="720"/>
      </w:pPr>
      <w:r>
        <w:rPr>
          <w:lang w:val="hi_IN" w:bidi="hi_IN"/>
        </w:rPr>
      </w:r>
      <w:r>
        <w:rPr>
          <w:lang w:val="hi_IN" w:bidi="hi_IN"/>
        </w:rPr>
        <w:t>योनातान का हथियार-ढोने वाला</w:t>
      </w:r>
    </w:p>
    <w:p>
      <w:pPr>
        <w:pStyle w:val="ListBullet"/>
        <w:spacing w:line="240" w:lineRule="auto"/>
        <w:ind w:left="720"/>
      </w:pPr>
      <w:r>
        <w:rPr>
          <w:lang w:val="hi_IN" w:bidi="hi_IN"/>
        </w:rPr>
      </w:r>
      <w:r>
        <w:rPr>
          <w:lang w:val="hi_IN" w:bidi="hi_IN"/>
        </w:rPr>
        <w:t>अहिय्याह</w:t>
      </w:r>
    </w:p>
    <w:p>
      <w:pPr>
        <w:pStyle w:val="ListBullet"/>
        <w:spacing w:line="240" w:lineRule="auto"/>
        <w:ind w:left="720"/>
      </w:pPr>
      <w:r>
        <w:rPr>
          <w:lang w:val="hi_IN" w:bidi="hi_IN"/>
        </w:rPr>
      </w:r>
      <w:r>
        <w:rPr>
          <w:lang w:val="hi_IN" w:bidi="hi_IN"/>
        </w:rPr>
        <w:t>शाऊल के साथ इस्राएली सेना</w:t>
      </w:r>
    </w:p>
    <w:p>
      <w:pPr>
        <w:pStyle w:val="ListBullet"/>
        <w:spacing w:line="240" w:lineRule="auto"/>
        <w:ind w:left="720"/>
      </w:pPr>
      <w:r>
        <w:rPr>
          <w:lang w:val="hi_IN" w:bidi="hi_IN"/>
        </w:rPr>
      </w:r>
      <w:r>
        <w:rPr>
          <w:lang w:val="hi_IN" w:bidi="hi_IN"/>
        </w:rPr>
        <w:t>पलिश्तियों के डेरे में इब्री</w:t>
      </w:r>
    </w:p>
    <w:p>
      <w:pPr>
        <w:pStyle w:val="ListBullet"/>
        <w:spacing w:line="240" w:lineRule="auto"/>
        <w:ind w:left="720"/>
      </w:pPr>
      <w:r>
        <w:rPr>
          <w:lang w:val="hi_IN" w:bidi="hi_IN"/>
        </w:rPr>
      </w:r>
      <w:r>
        <w:rPr>
          <w:lang w:val="hi_IN" w:bidi="hi_IN"/>
        </w:rPr>
        <w:t>वे इस्राएली सैनिक जो भाग गए थे</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बिन्यामीन के क्षेत्र में गिबा में, जहाँ शाऊल और उसके सैनिक डेरा डाले हुए थे, वहाँ पहरा देने वाले सैनिकों ने पलिश्ती सैनिकों को आगे‑पीछे दौड़ते या उलझन में बिखरते हुए देखा।</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पहरुओं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शाऊल ने अपने सैनिकों से कहा, “हमारे सैनिकों को इकट्ठा करो और जाँच करो कि कौन हमें छोड़कर शत्रु से लड़ने गया है।” सैनिकों ने आज्ञा मानी और उन्हें पता चला कि योनातान और उसका हथियार-ढोने वाला गायब हैं।</w:t>
      </w:r>
    </w:p>
    <w:p>
      <w:pPr/>
      <w:r>
        <w:rPr>
          <w:lang w:val="hi_IN" w:bidi="hi_IN"/>
        </w:rPr>
      </w:r>
      <w:r>
        <w:rPr>
          <w:lang w:val="hi_IN" w:bidi="hi_IN"/>
        </w:rPr>
        <w:t>फिर शाऊल ने याजक अहिय्याह को निर्देश दिया कि वह परमेश्वर का सन्दूक शाऊल के पास ले आए, ताकि जो कुछ हो रहा था, उसके बारे में शाऊल परमेश्वर से पूछ सके। उस समय परमेश्वर का सन्दूक इस्राएली सेना के साथ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जैसे ही शाऊल याजक अहिय्याह से बात कर रहा था, पलिश्ती डेरे का शोर और अफ़रा-तफ़री और बदतर होती गई। इसलिए शाऊल ने अहिय्याह से कहा, “रुक जा। अब ऐसा करने का समय नहीं है।”</w:t>
      </w:r>
    </w:p>
    <w:p>
      <w:pPr/>
      <w:r>
        <w:rPr>
          <w:lang w:val="hi_IN" w:bidi="hi_IN"/>
        </w:rPr>
      </w:r>
      <w:r>
        <w:rPr>
          <w:lang w:val="hi_IN" w:bidi="hi_IN"/>
        </w:rPr>
        <w:t>शाऊल और उसके सभी सैनिक युद्ध के लिए इकट्ठे हुए और पलिश्तियों से लड़ने के लिए निकले। वे लोग यह देखकर आश्चर्यचकित हुए कि पलिश्ती पूरी तरह उलझन में थे। पलिश्ती सैनिक एक-दूसरे को भी मार रहे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साथ इस्राएली सैनिकों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इससे पहले, कुछ इब्री पलिश्तियों के साथ मिल गए थे और उनके डेरे में उनके बीच रहते थे। परन्तु अब ये इब्री अपने साथी इस्राएलियों के पक्ष में लौट आए और शाऊल और योनातान के साथ शामिल हो गए। एप्रैम की पहाड़ियों में छिपे हुए इस्राएलियों ने सुना कि पलिश्ती उनके साथी इस्राएलियों से भाग रहे हैं, और वे सब भी लड़ाई में शामिल हो गए। इस तरह, यहोवा ने उस दिन इस्राएलियों को बचाया। इस्राएली बेतावेन से भी आगे तक यात्रा करने के बाद भी पलिश्तियों पर आक्रमण करते रहे।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पलिश्ती शिविर में इब्रियों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एप्रैम की पहाड़ियों में छिपे हुए इस्राएली सैनिकों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 xml:space="preserve">1 शमूएल 14:16–23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इस्राएली पहरुए पलिश्ती डेरे में उलझन देखते हैं। वे पहरुए शाऊल की सेना के सैनिक थे जिन्हें शत्रु पर नज़र रखने का कार्य दिया गया था।</w:t>
      </w:r>
    </w:p>
    <w:p>
      <w:pPr/>
      <w:r>
        <w:rPr>
          <w:lang w:val="hi_IN" w:bidi="hi_IN"/>
        </w:rPr>
      </w:r>
      <w:r>
        <w:rPr>
          <w:lang w:val="hi_IN" w:bidi="hi_IN"/>
        </w:rPr>
        <w:t xml:space="preserve">यहाँ रुकें और समूह में चर्चा करें कि आप </w:t>
      </w:r>
      <w:r>
        <w:rPr>
          <w:b/>
          <w:lang w:val="hi_IN" w:bidi="hi_IN"/>
        </w:rPr>
        <w:t>पहरुओं</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शाऊल और उसके सैनिकों को पता चलता है कि उसका पुत्र योनातान और उसका </w:t>
      </w:r>
      <w:r>
        <w:rPr>
          <w:b/>
          <w:lang w:val="hi_IN" w:bidi="hi_IN"/>
        </w:rPr>
        <w:t>हथियार-ढोने वाला</w:t>
      </w:r>
      <w:r>
        <w:rPr>
          <w:lang w:val="hi_IN" w:bidi="hi_IN"/>
        </w:rPr>
        <w:t xml:space="preserve"> गायब हैं। हथियार-ढोने वाला अपने प्रधान के ढाल और हथियारों को उठाकर ले जाता है। हथियार-ढोने वाला अपने प्रधान अधिकारी की रक्षा करता है और उसके साथ मिलकर लड़ता है। हथियार‑ढोनेवाले के लिए उसी शब्द या वाक्यांश का उपयोग करें जिसका उपयोग आपने पिछले भागों में किया है।</w:t>
      </w:r>
    </w:p>
    <w:p>
      <w:pPr/>
      <w:r>
        <w:rPr>
          <w:lang w:val="hi_IN" w:bidi="hi_IN"/>
        </w:rPr>
      </w:r>
      <w:r>
        <w:rPr>
          <w:lang w:val="hi_IN" w:bidi="hi_IN"/>
        </w:rPr>
        <w:t xml:space="preserve">शाऊल अहिय्याह से कहता है कि वह </w:t>
      </w:r>
      <w:r>
        <w:rPr>
          <w:b/>
          <w:lang w:val="hi_IN" w:bidi="hi_IN"/>
        </w:rPr>
        <w:t>परमेश्वर के सन्दूक</w:t>
      </w:r>
      <w:r>
        <w:rPr>
          <w:lang w:val="hi_IN" w:bidi="hi_IN"/>
        </w:rPr>
        <w:t xml:space="preserve"> या </w:t>
      </w:r>
      <w:r>
        <w:rPr>
          <w:b/>
          <w:lang w:val="hi_IN" w:bidi="hi_IN"/>
        </w:rPr>
        <w:t>वाचा के सन्दूक</w:t>
      </w:r>
      <w:r>
        <w:rPr>
          <w:lang w:val="hi_IN" w:bidi="hi_IN"/>
        </w:rPr>
        <w:t xml:space="preserve"> को शाऊल के पास ले आए। यह वह लकड़ी का सोने से मढ़ा हुआ संदूक है जिसे परमेश्वर ने इस्राएलियों से तब बनाने के लिए कहा था जब वे जंगल में थे। यह सन्दूक परमेश्वर की उपस्थिति का प्रतीक था, और जब इस्राएली युद्ध करने जाते थे, तो कभी-कभी सन्दूक को अपने साथ ले जाते थे। वाचा के सन्दूक के बारे में अधिक जानकारी के लिए, मुख्य शब्दावली देखें। "वाचा के संदूक" या "परमेश्वर के संदूक" के लिए उसी शब्द या वाक्यांश का प्रयोग करें जो आपने पिछले भागों में प्रयोग किया है।</w:t>
      </w:r>
    </w:p>
    <w:p>
      <w:pPr/>
      <w:r>
        <w:rPr>
          <w:lang w:val="hi_IN" w:bidi="hi_IN"/>
        </w:rPr>
      </w:r>
      <w:r>
        <w:rPr>
          <w:lang w:val="hi_IN" w:bidi="hi_IN"/>
        </w:rPr>
        <w:t>यहाँ एक समूह के रूप में रुकें और आवश्यकतानुसार परमेश्वर के संदूक की एक तस्वीर देखें। इस ऑडियो को यहाँ रोकें।</w:t>
      </w:r>
    </w:p>
    <w:p>
      <w:pPr/>
      <w:r>
        <w:rPr>
          <w:lang w:val="hi_IN" w:bidi="hi_IN"/>
        </w:rPr>
      </w:r>
      <w:r>
        <w:rPr>
          <w:lang w:val="hi_IN" w:bidi="hi_IN"/>
        </w:rPr>
        <w:t xml:space="preserve">“परमेश्वर के सन्दूक” में </w:t>
      </w:r>
      <w:r>
        <w:rPr>
          <w:b/>
          <w:lang w:val="hi_IN" w:bidi="hi_IN"/>
        </w:rPr>
        <w:t>परमेश्वर</w:t>
      </w:r>
      <w:r>
        <w:rPr>
          <w:lang w:val="hi_IN" w:bidi="hi_IN"/>
        </w:rPr>
        <w:t xml:space="preserve"> शब्द परमेश्वर के लिए सामान्य शब्द है। परमेश्वर के बारे में अधिक जानकारी के लिए, मुख्य शब्दावली देखें। परमेश्वर के लिए उसी शब्द या वाक्यांश का उपयोग करें जिसका उपयोग आपने पिछले भागों में किया था।</w:t>
      </w:r>
    </w:p>
    <w:p>
      <w:pPr/>
      <w:r>
        <w:rPr>
          <w:lang w:val="hi_IN" w:bidi="hi_IN"/>
        </w:rPr>
      </w:r>
      <w:r>
        <w:rPr>
          <w:lang w:val="hi_IN" w:bidi="hi_IN"/>
        </w:rPr>
        <w:t xml:space="preserve">अहिय्याह एक </w:t>
      </w:r>
      <w:r>
        <w:rPr>
          <w:b/>
          <w:lang w:val="hi_IN" w:bidi="hi_IN"/>
        </w:rPr>
        <w:t>याजक</w:t>
      </w:r>
      <w:r>
        <w:rPr>
          <w:lang w:val="hi_IN" w:bidi="hi_IN"/>
        </w:rPr>
        <w:t xml:space="preserve"> है। याजक वह व्यक्ति होता है जो परमेश्वर की सेवा करता है, लोगों की ओर से भेंटें और प्रार्थनाएँ चढ़ाता है। याजक के बारे में अधिक जानकारी के लिए, मुख्य शब्दावली देखें। याजक के लिए उसी शब्द या वाक्यांश का प्रयोग करें जो आपने पिछले भागों में प्रयोग किया है। </w:t>
      </w:r>
    </w:p>
    <w:p>
      <w:pPr/>
      <w:r>
        <w:rPr>
          <w:lang w:val="hi_IN" w:bidi="hi_IN"/>
        </w:rPr>
      </w:r>
      <w:r>
        <w:rPr>
          <w:lang w:val="hi_IN" w:bidi="hi_IN"/>
        </w:rPr>
        <w:t xml:space="preserve">पलिश्ती अपनी </w:t>
      </w:r>
      <w:r>
        <w:rPr>
          <w:b/>
          <w:lang w:val="hi_IN" w:bidi="hi_IN"/>
        </w:rPr>
        <w:t>तलवारों</w:t>
      </w:r>
      <w:r>
        <w:rPr>
          <w:lang w:val="hi_IN" w:bidi="hi_IN"/>
        </w:rPr>
        <w:t xml:space="preserve"> से एक-दूसरे को मार रहे हैं। तलवारों के लिए उसी शब्द या वाक्यांश का उपयोग करें जिसका उपयोग आपने पिछले भागों में किया है। </w:t>
      </w:r>
    </w:p>
    <w:p>
      <w:pPr/>
      <w:r>
        <w:rPr>
          <w:lang w:val="hi_IN" w:bidi="hi_IN"/>
        </w:rPr>
      </w:r>
      <w:r>
        <w:rPr>
          <w:lang w:val="hi_IN" w:bidi="hi_IN"/>
        </w:rPr>
        <w:t xml:space="preserve">पलिश्तियों के शिविर में कुछ </w:t>
      </w:r>
      <w:r>
        <w:rPr>
          <w:b/>
          <w:lang w:val="hi_IN" w:bidi="hi_IN"/>
        </w:rPr>
        <w:t>इब्री</w:t>
      </w:r>
      <w:r>
        <w:rPr>
          <w:lang w:val="hi_IN" w:bidi="hi_IN"/>
        </w:rPr>
        <w:t xml:space="preserve"> थे। इब्री शब्द अब्राहम के वंशजों को दर्शाता है। कभी-कभी लोग इस शब्द का उपयोग उन इस्राएलियों के लिए करते थे जो इस्राएल देश में नहीं रहते थे। इब्री के बारे में अधिक जानकारी के लिए, मुख्य शब्दावली को देखें। इब्री के लिए उसी शब्द या वाक्यांश का उपयोग करें जिसका उपयोग आपने पिछले भागों में किया था। इस पूरे भाग में इब्रियों और </w:t>
      </w:r>
      <w:r>
        <w:rPr>
          <w:b/>
          <w:lang w:val="hi_IN" w:bidi="hi_IN"/>
        </w:rPr>
        <w:t>इस्राएलियों</w:t>
      </w:r>
      <w:r>
        <w:rPr>
          <w:lang w:val="hi_IN" w:bidi="hi_IN"/>
        </w:rPr>
        <w:t xml:space="preserve"> के लिए अलग-अलग शब्दों का उपयोग करना सुनिश्चित करें। इस्राएलियों के बारे में अधिक जानकारी के लिए, मुख्य शब्दावली देखें।</w:t>
      </w:r>
    </w:p>
    <w:p>
      <w:pPr/>
      <w:r>
        <w:rPr>
          <w:lang w:val="hi_IN" w:bidi="hi_IN"/>
        </w:rPr>
      </w:r>
      <w:r>
        <w:rPr>
          <w:b/>
          <w:lang w:val="hi_IN" w:bidi="hi_IN"/>
        </w:rPr>
        <w:t>यहोवा</w:t>
      </w:r>
      <w:r>
        <w:rPr>
          <w:lang w:val="hi_IN" w:bidi="hi_IN"/>
        </w:rPr>
        <w:t xml:space="preserve"> ने इस्राएलियों के हाथों पलिश्तियों को हरवाया। यहोवा परमेश्वर का व्यक्तिगत नाम है। यहोवा के बारे में अधिक जानकारी के लिए, मुख्य शब्दावली देखें। यहोवा के लिए उसी शब्द या वाक्यांश का प्रयोग करें जो आपने पिछले भागों में प्रयोग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14:24–35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14:24–35 को सुनें और अपने मन में रखें।</w:t>
      </w:r>
    </w:p>
    <w:p>
      <w:pPr/>
      <w:r>
        <w:rPr>
          <w:lang w:val="hi_IN" w:bidi="hi_IN"/>
        </w:rPr>
      </w:r>
      <w:r>
        <w:rPr>
          <w:lang w:val="hi_IN" w:bidi="hi_IN"/>
        </w:rPr>
        <w:t>यदि सम्भव हो, तो 1 शमूएल 14:24–35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14:24–35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कहानी पिछली कहानी के युद्ध के दौरान घटित होती है। युद्ध की शुरुआत में, शाऊल अपने सभी सैनिकों से यह प्रतिज्ञा करवाता है कि वे दिन के अंत तक कुछ भी नहीं खाएँगे, जब सैनिक पलिश्तियों को पराजित कर चुके होंगे। योनातान इस प्रतिज्ञा के बारे में नहीं जानता और कुछ शहद खाता है। अंततः, इस्राएली सैनिक इतने भूखे हो जाते हैं कि वे मांस को उस तरीके से खाने लगते हैं, जैसा यहोवा ने उन्हें न करने के लिए कहा था। शाऊल उन सैनिकों को रोकता है जो यहोवा की आज्ञा का उल्लंघन कर रहे हैं और एक वेदी बनाता है।</w:t>
      </w:r>
    </w:p>
    <w:p>
      <w:pPr/>
      <w:r>
        <w:rPr>
          <w:lang w:val="hi_IN" w:bidi="hi_IN"/>
        </w:rPr>
      </w:r>
      <w:r>
        <w:rPr>
          <w:lang w:val="hi_IN" w:bidi="hi_IN"/>
        </w:rPr>
        <w:t>इस कहानी में, कहानीकार समझाता है कि युद्ध के दौरान इस्राएली सैनिक तनाव या थके हुए क्यों थे। युद्ध से पहले, शाऊल ने अपने सैनिकों को यह शपथ या एक बहुत गंभीर प्रतिज्ञा दिलाई कि वे कुछ भी भोजन नहीं करेंगे। शाऊल सूर्यास्त तक पलिश्तियों से बदला लेना चाहता था। शाऊल ने किसी भी ऐसे सैनिक को श्राप दिया, या उसके लिए बुरा होने की कामना की, जिसने सूर्यास्त से पहले भोजन किया।</w:t>
      </w:r>
    </w:p>
    <w:p>
      <w:pPr/>
      <w:r>
        <w:rPr>
          <w:lang w:val="hi_IN" w:bidi="hi_IN"/>
        </w:rPr>
      </w:r>
      <w:r>
        <w:rPr>
          <w:lang w:val="hi_IN" w:bidi="hi_IN"/>
        </w:rPr>
        <w:t>यहाँ रुकें और समूह में इस प्रश्न पर चर्चा करें: एक ऐसी घटना बताइए जब किसी ने किसी और को श्राप दिया हो। लोग एक-दूसरे को कैसे श्राप देते हैं? इन श्रापों के क्या प्रभाव होते हैं? इस ऑडियो को यहाँ रोकें।</w:t>
      </w:r>
    </w:p>
    <w:p>
      <w:pPr/>
      <w:r>
        <w:rPr>
          <w:lang w:val="hi_IN" w:bidi="hi_IN"/>
        </w:rPr>
      </w:r>
      <w:r>
        <w:rPr>
          <w:lang w:val="hi_IN" w:bidi="hi_IN"/>
        </w:rPr>
        <w:t>कहानीकार यह शामिल नहीं करता कि शाऊल ने सैनिकों को क्यों शाप दिया। शायद शाऊल को उम्मीद थी कि इस्राएलियों द्वारा पलिश्तियों को हराने में उसे परमेश्वर की मदद मिलेगी। इस समय लोग अक्सर उपवास करते थे, या भोजन नहीं करते थे, ताकि परमेश्वर से कुछ माँगने से पहले अपने आप को तैयार कर सकें। लोग यह काम अक्सर युद्ध से पहले करते थे, लेकिन युद्ध के दौरान बहुत कम करते थे।</w:t>
      </w:r>
    </w:p>
    <w:p>
      <w:pPr/>
      <w:r>
        <w:rPr>
          <w:lang w:val="hi_IN" w:bidi="hi_IN"/>
        </w:rPr>
      </w:r>
      <w:r>
        <w:rPr>
          <w:lang w:val="hi_IN" w:bidi="hi_IN"/>
        </w:rPr>
        <w:t>यहाँ रुकें और समूह में इस प्रश्न पर चर्चा करें: आपकी संस्कृति में, ऐसे कौन से समय होते हैं जब लोग किसी महत्वपूर्ण या विशेष कार्य को करने से पहले सामान्य काम—जैसे खाना—बंद करने का विकल्प चुनते हैं? लोग ऐसा क्यों करते हैं? इस ऑडियो को यहाँ रोकें।</w:t>
      </w:r>
    </w:p>
    <w:p>
      <w:pPr/>
      <w:r>
        <w:rPr>
          <w:lang w:val="hi_IN" w:bidi="hi_IN"/>
        </w:rPr>
      </w:r>
      <w:r>
        <w:rPr>
          <w:lang w:val="hi_IN" w:bidi="hi_IN"/>
        </w:rPr>
        <w:t>इसलिए युद्ध के दिन किसी भी इस्राएली सैनिक ने कोई भोजन नहीं खाया। युद्ध के दौरान कुछ समय बाद इस्राएली सेना किसी जंगल या पेड़ों से भरे क्षेत्र में होती है। वहाँ सैनिकों को भूमि पर कुछ शहद मिलता है। मधुमक्खियाँ एक मीठा तरल शहद बनाती हैं और उसे मोम से बने अपने छत्तों में जमा करती हैं, जो उनके घोंसले होते हैं। मधुमक्खियाँ सामान्यतः अपने घोंसले ऊँचे स्थान पर बनाती हैं, जैसे पेड़ की शाखा पर। लगता है कि इस मधुमक्खी के छत्ते में इतना अधिक शहद था कि वह छत्ते से टपककर ज़मीन पर गिर रहा था।</w:t>
      </w:r>
    </w:p>
    <w:p>
      <w:pPr/>
      <w:r>
        <w:rPr>
          <w:lang w:val="hi_IN" w:bidi="hi_IN"/>
        </w:rPr>
      </w:r>
      <w:r>
        <w:rPr>
          <w:lang w:val="hi_IN" w:bidi="hi_IN"/>
        </w:rPr>
        <w:t>यहाँ रुकें और समूह में शहद, मधुकोश या मधुमक्खी के घोंसले की एक तस्वीर देखें। इस ऑडियो को यहाँ रोकें।</w:t>
      </w:r>
    </w:p>
    <w:p>
      <w:pPr/>
      <w:r>
        <w:rPr>
          <w:lang w:val="hi_IN" w:bidi="hi_IN"/>
        </w:rPr>
      </w:r>
      <w:r>
        <w:rPr>
          <w:lang w:val="hi_IN" w:bidi="hi_IN"/>
        </w:rPr>
        <w:t>चूँकि इस्राएली सैनिक शाऊल की शपथ के श्राप से डरते हैं, इसलिए वे सैनिक शहद में से कुछ भी नहीं खाते। हालाँकि, योनातान ने शपथ के बारे में नहीं सुना है। योनातान अपनी लाठी या लकड़ी की छड़ी को शहद में डुबोता है और उसमें से कुछ शहद खाता है। कहानीकार कहता है कि योनातान की आँखें चमकदार हुईं, जिसका अर्थ है कि योनातान अधिक शक्तिशाली और अधिक सतर्क महसूस कर रहा है।</w:t>
      </w:r>
    </w:p>
    <w:p>
      <w:pPr/>
      <w:r>
        <w:rPr>
          <w:lang w:val="hi_IN" w:bidi="hi_IN"/>
        </w:rPr>
      </w:r>
      <w:r>
        <w:rPr>
          <w:lang w:val="hi_IN" w:bidi="hi_IN"/>
        </w:rPr>
        <w:t>फिर इस्राएली सैनिकों में से एक योनातान को कड़ी शपथ के बारे में बताता है। सैनिक कहता है कि शपथ के कारण सैनिकों में से किसी ने भी भोजन नहीं किया है, इसलिए सैनिक कमजोरी महसूस कर रहे हैं। योनातान कहता है कि उसके पिता शाऊल ने उनके देश के लिए परेशानी पैदा की है। योनातान का अर्थ है कि शाऊल ने इस्राएली सेना के लिए पलिश्तियों को पराजित करना और भी कठिन बना दिया है। योनातान कहता है कि यह बेहतर होता कि सैनिकों ने कुछ लूट या लूट का माल खा लिया होता। लूट वह सब कुछ होता है जो लोग अपने पराजित शत्रु से लेते हैं, और यहाँ योनातान का मतलब भोजन से है। योनातान पूछता है कि क्या थोड़ा भोजन खा लेने से इस्राएली और अधिक पलिश्तियों को मार पाते। यह कोई ऐसा प्रश्न नहीं है जिसका उत्तर योनातान किसी से देने की उम्मीद करता है। योनातान इस बात पर ज़ोर दे रहा है कि यदि इस्राएली सैनिक कुछ खा लेते, जिससे उनकी शक्ति बढ़ जाती, तो वे और अधिक पलिश्तियों को मार पाते।</w:t>
      </w:r>
    </w:p>
    <w:p>
      <w:pPr/>
      <w:r>
        <w:rPr>
          <w:lang w:val="hi_IN" w:bidi="hi_IN"/>
        </w:rPr>
      </w:r>
      <w:r>
        <w:rPr>
          <w:lang w:val="hi_IN" w:bidi="hi_IN"/>
        </w:rPr>
        <w:t>इस्राएली मिकमाश नगर से अय्यालोन नगर तक पलिश्तियों का पीछा करते हैं, और दिन के अंत तक वे उनमें से कई को मार गिराते हैं या उन्हें मार डालते हैं। इस्राएली पलिश्तियों से भेड़, मवेशी और बछड़ों को लूट के रूप में ले लेते हैं। ये सभी खेत के पशु हैं जो खाने के लिए अच्छे हैं। क्योंकि लोगों ने पूरे दिन भोजन नहीं किया है, इसलिए इस्राएली थके हुए हैं। अब जब शाम हो गई है और उन्होंने पलिश्तियों को पराजित कर दिया है, इस्राएली सैनिक जल्दी‑जल्दी खाना चाहते हैं, और वे मांस को ठीक से तैयार नहीं करते। इस्राएली सैनिक पशुओं को उसी स्थान पर तुरंत मार देते हैं जहाँ उन्होंने उन्हें पकड़ा था। हालाँकि, सैनिक मांस से लहू नहीं निकालते जैसा यहोवा ने उन्हें कहा था। सैनिक लहू के साथ मांस खाते हैं।</w:t>
      </w:r>
    </w:p>
    <w:p>
      <w:pPr/>
      <w:r>
        <w:rPr>
          <w:lang w:val="hi_IN" w:bidi="hi_IN"/>
        </w:rPr>
      </w:r>
      <w:r>
        <w:rPr>
          <w:lang w:val="hi_IN" w:bidi="hi_IN"/>
        </w:rPr>
        <w:t>यहाँ रुकें और समूह में भेड़, गाय और बछड़े की एक तस्वीर देखें। इस ऑडियो को यहाँ रोकें।</w:t>
      </w:r>
    </w:p>
    <w:p>
      <w:pPr/>
      <w:r>
        <w:rPr>
          <w:lang w:val="hi_IN" w:bidi="hi_IN"/>
        </w:rPr>
      </w:r>
      <w:r>
        <w:rPr>
          <w:lang w:val="hi_IN" w:bidi="hi_IN"/>
        </w:rPr>
        <w:t>कोई शाऊल से कहता है कि सैनिक यहोवा के विरुद्ध पाप कर रहे हैं, या यहोवा की व्यवस्था का उल्लंघन कर रहे हैं, क्योंकि वे रक्त सहित मांस खा रहे हैं। इसलिए शाऊल सैनिकों को विश्वासघाती या यहोवा के विरुद्ध विश्वासघात करने वाले कहता है। शाऊल कुछ सैनिकों को आदेश देता है कि वे तुरंत एक बड़ा पत्थर शाऊल की ओर लुढ़काएँ। शाऊल अपने अधिकारियों से कहता है कि वे अपने सैनिकों को आदेश दें कि वे पशुओं को उसी पत्थर पर मारें। तब पशुओं का रक्त उनके शरीर से निकलकर पत्थर पर गिरेगा और बहता हुआ नीचे ज़मीन पर चला जाएगा। फिर लोग अपना मांस खा सकते हैं। शाऊल कहता है कि लोगों को यहोवा के विरुद्ध पाप नहीं करना चाहिए; उन्हें ऐसा मांस नहीं खाना चाहिए जिसमें अभी भी खून हो।</w:t>
      </w:r>
    </w:p>
    <w:p>
      <w:pPr/>
      <w:r>
        <w:rPr>
          <w:lang w:val="hi_IN" w:bidi="hi_IN"/>
        </w:rPr>
      </w:r>
      <w:r>
        <w:rPr>
          <w:lang w:val="hi_IN" w:bidi="hi_IN"/>
        </w:rPr>
        <w:t>यहाँ रुकें और समूह में इस प्रश्न पर चर्चा करें: आपकी संस्कृति में, खून वाले मांस को खाने के बारे में लोग क्या सोचते या मानते हैं? आपकी संस्कृति में खाने की ऐसी कौन सी चीज़ें या खाने के ऐसे कौन से तरीके हैं जो गलत या स्वीकार्य नहीं हैं? लोगों को वे भोजन उस तरह से क्यों नहीं खाना चाहिए? इस ऑडियो को यहाँ रोकें।</w:t>
      </w:r>
    </w:p>
    <w:p>
      <w:pPr/>
      <w:r>
        <w:rPr>
          <w:lang w:val="hi_IN" w:bidi="hi_IN"/>
        </w:rPr>
      </w:r>
      <w:r>
        <w:rPr>
          <w:lang w:val="hi_IN" w:bidi="hi_IN"/>
        </w:rPr>
        <w:t>इसलिए हर कोई शाऊल के निर्देश के अनुसार करता है और पशुओं को पत्थर के पास ले जाता है। यद्यपि कहानीकार केवल मवेशियों का उल्लेख करता है, फिर भी कहानीकार का अर्थ मवेशी और भेड़ दोनों से है। लोग अपने पशुओं को पत्थर पर मार डालते हैं। इस तरह, शाऊल यहोवा के लिए, या यहोवा का सम्मान करने के लिए एक वेदी बनाता है। लोग जिन पशुओं को वहाँ मारते हैं, वे यहोवा के लिए चढ़ाए गए बलिदान के समान हो सकते हैं। किसी भी स्थिति में, यह वेदी वह स्थान है जहाँ लोग यहोवा की व्यवस्थाओं का पालन करके यहोवा का सम्मान करते हैं। यह पहली बार है जब शाऊल ने कोई वेदी बनाई है।</w:t>
      </w:r>
    </w:p>
    <w:p>
      <w:pPr/>
      <w:r>
        <w:rPr>
          <w:lang w:val="hi_IN" w:bidi="hi_IN"/>
        </w:rPr>
      </w:r>
      <w:r>
        <w:rPr>
          <w:lang w:val="hi_IN" w:bidi="hi_IN"/>
        </w:rPr>
        <w:t>यहाँ रुकें और समूह में इस प्रश्न पर चर्चा करें: आपकी संस्कृति में वेदियाँ कैसी दिखती हैं? आमतौर पर वेदियाँ कौन बनाता है? ऐसे कौन‑से विशेष या महत्वपूर्ण समय होते हैं जब लोग वेदी बनाते हैं? लोग उन अवसरों पर वेदियाँ क्यों बनाते हैं?</w:t>
      </w:r>
      <w:r>
        <w:rPr>
          <w:lang w:val="hi_IN" w:bidi="hi_IN"/>
        </w:rPr>
      </w:r>
    </w:p>
    <w:p>
      <w:pPr>
        <w:pStyle w:val="Heading3"/>
      </w:pPr>
      <w:r>
        <w:rPr>
          <w:lang w:val="hi_IN" w:bidi="hi_IN"/>
        </w:rPr>
        <w:t>घटनाओं को समझाना</w:t>
      </w:r>
    </w:p>
    <w:p>
      <w:pPr/>
      <w:r>
        <w:rPr>
          <w:lang w:val="hi_IN" w:bidi="hi_IN"/>
        </w:rPr>
      </w:r>
      <w:r>
        <w:rPr>
          <w:lang w:val="hi_IN" w:bidi="hi_IN"/>
        </w:rPr>
        <w:t>1 शमूएल 14:24–35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युद्ध से पहले, शाऊल इस्राएली सैनिकों को यह शपथ लेने का आदेश देता है कि वे दिन के दौरान तब तक कुछ भी नहीं खाएँगे जब तक शाऊल पलिश्तियों से अपना बदला न ले ले। इसलिए पूरे दिन इस्राएली सैनिक बहुत कमजोर और थके हुए रहते हैं क्योंकि कोई भी कुछ नहीं खाता है।</w:t>
      </w:r>
    </w:p>
    <w:p>
      <w:pPr/>
      <w:r>
        <w:rPr>
          <w:lang w:val="hi_IN" w:bidi="hi_IN"/>
        </w:rPr>
      </w:r>
      <w:r>
        <w:rPr>
          <w:b/>
          <w:lang w:val="hi_IN" w:bidi="hi_IN"/>
        </w:rPr>
        <w:t>दूसरे दृश्य में:</w:t>
      </w:r>
      <w:r>
        <w:rPr>
          <w:lang w:val="hi_IN" w:bidi="hi_IN"/>
        </w:rPr>
        <w:t xml:space="preserve"> युद्ध के दौरान, इस्राएली सेना एक जंगल में प्रवेश करती है। जब लोगों को भूमि पर शहद मिलता है, तो वे शहद नहीं खाते हैं। योनातान उस प्रतिज्ञा के बारे में नहीं जानता जो शाऊल ने सैनिकों से शपथ दिलवाई थी, इसलिए योनातान थोड़ा शहद खाता है और अधिक शक्ति महसूस करता है। जब सैनिक योनातान को उस गंभीर शपथ के बारे में बताते हैं, तो योनातान कहता है कि शाऊल ने इस्राएली सैनिकों के लिए परेशानी खड़ी कर दी है।</w:t>
      </w:r>
    </w:p>
    <w:p>
      <w:pPr/>
      <w:r>
        <w:rPr>
          <w:lang w:val="hi_IN" w:bidi="hi_IN"/>
        </w:rPr>
      </w:r>
      <w:r>
        <w:rPr>
          <w:b/>
          <w:lang w:val="hi_IN" w:bidi="hi_IN"/>
        </w:rPr>
        <w:t>तीसरे दृश्य में:</w:t>
      </w:r>
      <w:r>
        <w:rPr>
          <w:lang w:val="hi_IN" w:bidi="hi_IN"/>
        </w:rPr>
        <w:t xml:space="preserve"> पूरे दिन, इस्राएली सैनिक मिकमाश नगर से अय्यालोन नगर तक पलिश्तियों का पीछा करते रहते हैं।</w:t>
      </w:r>
    </w:p>
    <w:p>
      <w:pPr/>
      <w:r>
        <w:rPr>
          <w:lang w:val="hi_IN" w:bidi="hi_IN"/>
        </w:rPr>
      </w:r>
      <w:r>
        <w:rPr>
          <w:b/>
          <w:lang w:val="hi_IN" w:bidi="hi_IN"/>
        </w:rPr>
        <w:t>चौथे दृश्य में:</w:t>
      </w:r>
      <w:r>
        <w:rPr>
          <w:lang w:val="hi_IN" w:bidi="hi_IN"/>
        </w:rPr>
        <w:t xml:space="preserve"> इस्राएलियों ने दिन के अंत तक पलिश्तियों को पराजित कर दिया है। सैनिक इतने भूखे हैं कि वे यहोवा के बताए हुए तरीके से पशुओं को तैयार किए बिना ही उन्हें मारने और खाने लगते हैं।</w:t>
      </w:r>
    </w:p>
    <w:p>
      <w:pPr/>
      <w:r>
        <w:rPr>
          <w:lang w:val="hi_IN" w:bidi="hi_IN"/>
        </w:rPr>
      </w:r>
      <w:r>
        <w:rPr>
          <w:b/>
          <w:lang w:val="hi_IN" w:bidi="hi_IN"/>
        </w:rPr>
        <w:t>पाँचवें दृश्य में:</w:t>
      </w:r>
      <w:r>
        <w:rPr>
          <w:lang w:val="hi_IN" w:bidi="hi_IN"/>
        </w:rPr>
        <w:t xml:space="preserve"> कोई व्यक्ति शाऊल को बताता है कि सैनिक क्या कर रहे हैं। शाऊल सैनिकों को निर्देश देता है कि वे एक पत्थर रखें जहाँ वे ठीक तरीके से पशुओं को मारकर मांस तैयार कर सकें। इस तरह, लोग यहोवा के विरुद्ध पाप नहीं करते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इस्राएली सैनिक</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पलिश्ती सैनिक</w:t>
      </w:r>
    </w:p>
    <w:p>
      <w:pPr>
        <w:pStyle w:val="ListBullet"/>
        <w:spacing w:line="240" w:lineRule="auto"/>
        <w:ind w:left="720"/>
      </w:pPr>
      <w:r>
        <w:rPr>
          <w:lang w:val="hi_IN" w:bidi="hi_IN"/>
        </w:rPr>
      </w:r>
      <w:r>
        <w:rPr>
          <w:lang w:val="hi_IN" w:bidi="hi_IN"/>
        </w:rPr>
        <w:t>योनातान</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पिछली कहानी में, कहानीकार ने कहा कि यहोवा ने इस्राएलियों से पलिश्तियों को पराजित करवाया। अब, इस कहानी में, कहानीकार युद्ध के दिन हुई कुछ घटनाओं का वर्णन करेगा।</w:t>
      </w:r>
    </w:p>
    <w:p>
      <w:pPr/>
      <w:r>
        <w:rPr>
          <w:lang w:val="hi_IN" w:bidi="hi_IN"/>
        </w:rPr>
      </w:r>
      <w:r>
        <w:rPr>
          <w:lang w:val="hi_IN" w:bidi="hi_IN"/>
        </w:rPr>
        <w:t>पहला दृश्य शायद इस्राएली सैनिकों के पलिश्ती सैनिकों पर हमला करने से पहले शुरू होता है। इस्राएली सेना अभी भी अपने डेरे में हो सकती है, या सैनिक पलिश्ती डेरे के बाहर हो सकते हैं। शायद योनातान सैनिकों के मुख्य समूह के साथ नहीं है। शाऊल इस्राएली सैनिकों को आदेश देता है कि वे शपथ लें कि वे शाम से पहले कोई भोजन नहीं खाएँगे। किसी को भी कोई भोजन खाने की अनुमति नहीं है जब तक कि शाऊल अपने शत्रुओं से बदला न ले ले। यदि कोई भोजन करेगा, तो वे लोग श्राप के अधीन होंगे। यही कारण है कि सैनिक युद्ध के दिन भूख के कारण कमजोर हो जाते हैं।</w:t>
      </w:r>
    </w:p>
    <w:p>
      <w:pPr/>
      <w:r>
        <w:rPr>
          <w:lang w:val="hi_IN" w:bidi="hi_IN"/>
        </w:rPr>
      </w:r>
      <w:r>
        <w:rPr>
          <w:lang w:val="hi_IN" w:bidi="hi_IN"/>
        </w:rPr>
        <w:t>यहाँ रुकें और समूह में इस प्रश्न पर चर्चा करें: आपकी संस्कृति में लोग शपथ कैसे लेते हैं? लोग यह दिखाने के लिए क्या कहते हैं या क्या करते हैं कि यह एक बहुत गंभीर प्रतिज्ञा है? इस ऑडियो को यहाँ रोकें।</w:t>
      </w:r>
    </w:p>
    <w:p>
      <w:pPr/>
      <w:r>
        <w:rPr>
          <w:lang w:val="hi_IN" w:bidi="hi_IN"/>
        </w:rPr>
      </w:r>
      <w:r>
        <w:rPr>
          <w:lang w:val="hi_IN" w:bidi="hi_IN"/>
        </w:rPr>
        <w:t>दूसरा दृश्य युद्ध के दौरान होता है। जब इस्राएली पलिश्तियों का पीछा कर रहे हैं और उन्हें मार रहे हैं, तब वे किसी जंगल या ऐसे क्षेत्र में प्रवेश करते हैं जहाँ बहुत से पेड़ हैं। इस्राएली भूमि पर शहद देखते हैं। शायद पास के किसी पेड़ में मधुमक्खियों का घोंसला है, और उसके अंदर इतना शहद है कि उससे शहद बाहर टपक रहा है। यद्यपि सैनिक शहद को देखते हैं, फिर भी उस शपथ के कारण जो उन पुरुषों ने ली थी, कोई भी इस्राएली सैनिक शहद में से कुछ भी नहीं खाता।</w:t>
      </w:r>
    </w:p>
    <w:p>
      <w:pPr/>
      <w:r>
        <w:rPr>
          <w:lang w:val="hi_IN" w:bidi="hi_IN"/>
        </w:rPr>
      </w:r>
      <w:r>
        <w:rPr>
          <w:lang w:val="hi_IN" w:bidi="hi_IN"/>
        </w:rPr>
        <w:t>हालाँकि, योनातान ने शपथ के बारे में नहीं सुना है, इसलिए वह अपनी लाठी या छड़ी के सिरे को शहद में डुबोता है। फिर योनातान डंडे के सिरे से शहद उठाकर खा लेता है। क्योंकि योनातान कुछ मीठा शहद खाता है, इसलिए योनातान की आँखें चमक उठती हैं, और योनातान अधिक शक्तिशाली और अधिक सतर्क महसूस करता है।</w:t>
      </w:r>
    </w:p>
    <w:p>
      <w:pPr/>
      <w:r>
        <w:rPr>
          <w:lang w:val="hi_IN" w:bidi="hi_IN"/>
        </w:rPr>
      </w:r>
      <w:r>
        <w:rPr>
          <w:lang w:val="hi_IN" w:bidi="hi_IN"/>
        </w:rPr>
        <w:t>यहाँ रुकें और समूह में इस प्रश्न पर चर्चा करें: उस समय की कोई कहानी सुनाएँ जब आपने बहुत समय से कुछ नहीं खाया था, और फिर आपने कुछ अच्छा भोजन किया था। इस बारे में सोचें कि भोजन करने के बाद आपके शरीर के प्रत्येक भाग को कैसा महसूस हुआ। आप अपनी भाषा में कौन‑से शब्द या वाक्यांश प्रयोग करेंगे ताकि यह बताया जा सके कि भोजन ने आपके शरीर को कैसे अधिक मजबूत या बेहतर महसूस कराया? इस पर चर्चा करें कि आप अपने अनुवाद में कौन-सा वाक्यांश प्रयोग करना चाहते हैं जिससे बताया जा सके कि योनातान ने कैसे खुद को पहले से अधिक शक्तिशाली और सतर्क महसूस किया। इस ऑडियो को यहाँ रोकें।</w:t>
      </w:r>
    </w:p>
    <w:p>
      <w:pPr/>
      <w:r>
        <w:rPr>
          <w:lang w:val="hi_IN" w:bidi="hi_IN"/>
        </w:rPr>
      </w:r>
      <w:r>
        <w:rPr>
          <w:lang w:val="hi_IN" w:bidi="hi_IN"/>
        </w:rPr>
        <w:t>सैनिकों में से एक योनातान से कहता है, “तेरे पिता ने हमें कुछ न खाने की बहुत गंभीर शपथ दी, यही कारण है कि हम सभी भूख से कमजोर हैं।” योनातान उत्तर देता है कि उसके पिता ने इस्राएली सेना के लिए पलिश्ती सेना को पराजित करना और भी कठिन बना दिया है।</w:t>
      </w:r>
    </w:p>
    <w:p>
      <w:pPr/>
      <w:r>
        <w:rPr>
          <w:lang w:val="hi_IN" w:bidi="hi_IN"/>
        </w:rPr>
      </w:r>
      <w:r>
        <w:rPr>
          <w:lang w:val="hi_IN" w:bidi="hi_IN"/>
        </w:rPr>
        <w:t>यहाँ रुकें और समूह में इस प्रश्न पर चर्चा करें: चर्चा करें कि आपकी संस्कृति में कोई सैनिक राजा के पुत्र से बात करते समय राजा को कैसे दर्शाता है। चर्चा करें कि राजा का पुत्र राजा के किसी सैनिक से बात करते समय अपने पिता के बारे में किस तरह बात करेगा। इस ऑडियो को यहाँ रोकें।</w:t>
      </w:r>
    </w:p>
    <w:p>
      <w:pPr/>
      <w:r>
        <w:rPr>
          <w:lang w:val="hi_IN" w:bidi="hi_IN"/>
        </w:rPr>
      </w:r>
      <w:r>
        <w:rPr>
          <w:lang w:val="hi_IN" w:bidi="hi_IN"/>
        </w:rPr>
        <w:t>यहाँ रुकें और समूह में इस प्रश्न पर चर्चा करें: किसी ऐसी स्थिति की कल्पना करें जिसमें आपने लंबे समय से कुछ नहीं खाया हो और आप बहुत भूखे हों। आप भूख के कारण कमजोर होने के बारे में कैसे बात करते हैं? आप यह अनुवाद कैसे करेंगे कि इस्राएली सैनिक भूख के कारण कमजोर थे? इस ऑडियो को यहाँ रोकें।</w:t>
      </w:r>
    </w:p>
    <w:p>
      <w:pPr/>
      <w:r>
        <w:rPr>
          <w:lang w:val="hi_IN" w:bidi="hi_IN"/>
        </w:rPr>
      </w:r>
      <w:r>
        <w:rPr>
          <w:lang w:val="hi_IN" w:bidi="hi_IN"/>
        </w:rPr>
        <w:t>योनातान चाहता है कि सैनिकों ने वह भोजन खा लिया होता जो पलिश्तियों ने पीछे छोड़ दिया था। इस्राएलियों ने शायद पलिश्तियों को उनके शिविर से पहले ही भगा दिया था, इसलिए पलिश्तियों के शिविर की सारी चीज़ें अब इस्राएलियों की हो गई थीं। इसमें भोजन का सामान भी शामिल था, और योनातान चाहता है कि इस्राएली रुककर थोड़ा‑सा भोजन खा लेते। योनातान कहता है कि यदि इस्राएली सैनिकों ने ऐसा किया होता, तो सैनिक कई और पलिश्तियों को मार पाते।</w:t>
      </w:r>
    </w:p>
    <w:p>
      <w:pPr/>
      <w:r>
        <w:rPr>
          <w:lang w:val="hi_IN" w:bidi="hi_IN"/>
        </w:rPr>
      </w:r>
      <w:r>
        <w:rPr>
          <w:lang w:val="hi_IN" w:bidi="hi_IN"/>
        </w:rPr>
        <w:t>तीसरे दृश्य में, इस्राएली पलिश्तियों का पीछा करते हुए उन्हें मिकमाश से अय्यालोन नगर तक मार डालते हैं, जो 25 किलोमीटर दूर है। चूँकि किसी ने कोई भोजन नहीं किया है, इसलिए सैनिक बहुत थके हुए और कमजोर हो गए हैं।</w:t>
      </w:r>
    </w:p>
    <w:p>
      <w:pPr/>
      <w:r>
        <w:rPr>
          <w:lang w:val="hi_IN" w:bidi="hi_IN"/>
        </w:rPr>
      </w:r>
      <w:r>
        <w:rPr>
          <w:lang w:val="hi_IN" w:bidi="hi_IN"/>
        </w:rPr>
        <w:t>यहाँ रुकें और समूह में इस्राएल का नक्शा देखें। मिकमाश और अय्यालोन नगरों को खोजें। इस ऑडियो को यहाँ रोकें।</w:t>
      </w:r>
    </w:p>
    <w:p>
      <w:pPr/>
      <w:r>
        <w:rPr>
          <w:lang w:val="hi_IN" w:bidi="hi_IN"/>
        </w:rPr>
      </w:r>
      <w:r>
        <w:rPr>
          <w:lang w:val="hi_IN" w:bidi="hi_IN"/>
        </w:rPr>
        <w:t>चौथा दृश्य दिन के अंत से शुरू होता है। अब शाम हो गई है, और इस्राएलियों ने पलिश्तियों को पराजित किया है। शपथ पूरी हो गई है, इसलिए इस्राएली फिर से खा सकते हैं। शायद इस्राएली लूट या लूट के माल को इकट्ठा करने के लिए पलिश्तियों के डेरे में लौट आए हैं। लोग इतने भूखे हैं कि वे भेड़ों, गाय‑बैलों और बछड़ों की ओर दौड़ पड़ते हैं, और तुरंत ही पशुओं को मार देते हैं। हालाँकि, वे लोग मांस में से लहू नहीं निकालते हैं। शायद वे लोग मांस पकाते हैं और उसे खाना शुरू कर देते हैं।</w:t>
      </w:r>
    </w:p>
    <w:p>
      <w:pPr/>
      <w:r>
        <w:rPr>
          <w:lang w:val="hi_IN" w:bidi="hi_IN"/>
        </w:rPr>
      </w:r>
      <w:r>
        <w:rPr>
          <w:lang w:val="hi_IN" w:bidi="hi_IN"/>
        </w:rPr>
        <w:t>पाँचवाँ दृश्य तब शुरू होता है जब कोई व्यक्ति, शायद सैनिकों में से कोई, शाऊल से सैनिकों को देखने के लिए कहता है। शाऊल शायद उन सैनिकों के पास नहीं है जो खा रहे हैं, इसलिए शाऊल नहीं देख सकता कि वे लोग क्या कर रहे हैं। यह व्यक्ति कहता है कि क्योंकि वे लोग लहू के साथ मांस खा रहे हैं, इसलिए सैनिक यहोवा के विरुद्ध पाप कर रहे हैं। शाऊल सहमत होता है और भोजन कर रहे उन सैनिकों को बुलाता है। शाऊल कहता है, "तुम यहोवा के प्रति विश्वासघाती हो!" शाऊल लोगों को बता रहा है कि उनके कार्य गलत हैं, क्योंकि उन्होंने यहोवा की व्यवस्था का विश्वासयोग्यता से पालन नहीं किया है।</w:t>
      </w:r>
    </w:p>
    <w:p>
      <w:pPr/>
      <w:r>
        <w:rPr>
          <w:lang w:val="hi_IN" w:bidi="hi_IN"/>
        </w:rPr>
      </w:r>
      <w:r>
        <w:rPr>
          <w:lang w:val="hi_IN" w:bidi="hi_IN"/>
        </w:rPr>
        <w:t>यहाँ रुकें और समूह में इस प्रश्न पर चर्चा करें: एक गतिविधि के रूप में, दिखावा करें कि आप किसी ऐसे व्यक्ति से बात कर रहे हैं जिसके साथ आप काम कर रहे हैं, जिसने आपके मालिक या अगुवे के निर्देशों का पालन नहीं किया है। आप उस व्यक्ति को यह बताने के लिए किन शब्दों या वाक्यांशों का उपयोग करेंगे कि वह कुछ गलत कर रहा है या नियमों के विरुद्ध जा रहा है? इस ऑडियो को यहाँ रोकें।</w:t>
      </w:r>
    </w:p>
    <w:p>
      <w:pPr/>
      <w:r>
        <w:rPr>
          <w:lang w:val="hi_IN" w:bidi="hi_IN"/>
        </w:rPr>
      </w:r>
      <w:r>
        <w:rPr>
          <w:lang w:val="hi_IN" w:bidi="hi_IN"/>
        </w:rPr>
        <w:t>शाऊल अपने कुछ सैनिकों को आदेश देता है कि वे एक बड़ा पत्थर शाऊल की ओर लुढ़काएँ। जब लोग ऐसा कर लेते हैं, तो शाऊल अपने अधिकारियों या छोटे समूहों के अगुवों से बात करता है। शाऊल इन प्रधानों को निर्देश देता है कि वे अपने सैनिकों के बीच जाकर अपने पशुओं को बड़े पत्थर पर मारने का आदेश दें। जब लोग ऐसा करेंगे, तो मांस का लहू बहकर पत्थर पर गिर जाएगा। फिर सैनिक मांस खा सकते हैं, क्योंकि पशुओं में और अधिक लहू नहीं होगा। शाऊल सैनिकों को आदेश देता है कि वे रक्त सहित मांस खाकर यहोवा के विरुद्ध पाप न करें।</w:t>
      </w:r>
    </w:p>
    <w:p>
      <w:pPr/>
      <w:r>
        <w:rPr>
          <w:lang w:val="hi_IN" w:bidi="hi_IN"/>
        </w:rPr>
      </w:r>
      <w:r>
        <w:rPr>
          <w:lang w:val="hi_IN" w:bidi="hi_IN"/>
        </w:rPr>
        <w:t>इसलिए उस रात, सभी सैनिक अपने पशुओं को पत्थर पर लाते हैं और वहाँ उन पशुओं को मार डालते हैं। यह पत्थर एक वेदी है। क्योंकि शाऊल ने अपने सैनिकों को पत्थर स्थापित करने का निर्देश दिया था, इसलिए कहानीकार कहता है कि शाऊल ने इस वेदी को बनाया। यह पहली बार है जब शाऊल ने ऐसा किया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14:24–35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इस्राएली सैनिक</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पलिश्ती सैनिक</w:t>
      </w:r>
    </w:p>
    <w:p>
      <w:pPr>
        <w:pStyle w:val="ListBullet"/>
        <w:spacing w:line="240" w:lineRule="auto"/>
        <w:ind w:left="720"/>
      </w:pPr>
      <w:r>
        <w:rPr>
          <w:lang w:val="hi_IN" w:bidi="hi_IN"/>
        </w:rPr>
      </w:r>
      <w:r>
        <w:rPr>
          <w:lang w:val="hi_IN" w:bidi="hi_IN"/>
        </w:rPr>
        <w:t>योनातान</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युद्ध के दौरान, इस्राएली सैनिक भूख के कारण कमजोर थे क्योंकि शाऊल ने उन लोगों से शपथ खिलवाई थी। शाऊल ने कहा, "जो कोई भी शाम से पहले कुछ भी खाएगा, उस पर परमेश्वर का श्राप हो। जब तक मैं अपने शत्रुओं से बदला नहीं ले लेता, तब तक किसी को भी भोजन करने की अनुमति नहीं है।” इसलिए उस दिन किसी भी सैनिक ने कुछ नहीं खाया।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इस्राएलियों के सैनिकों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सभी इस्राएली सैनिक पेड़ों वाले उस क्षेत्र में गए जहाँ ज़मीन पर शहद पड़ा हुआ था। जब सैनिक पेड़ों के पास से गुज़रे, तो उन लोगों ने छत्ते से टपकता हुआ शहद देखा। हालाँकि, किसी भी व्यक्ति ने शहद नहीं खाया, क्योंकि वे सभी शाऊल के श्राप से डरे हुए थे।</w:t>
      </w:r>
    </w:p>
    <w:p>
      <w:pPr/>
      <w:r>
        <w:rPr>
          <w:lang w:val="hi_IN" w:bidi="hi_IN"/>
        </w:rPr>
      </w:r>
      <w:r>
        <w:rPr>
          <w:lang w:val="hi_IN" w:bidi="hi_IN"/>
        </w:rPr>
        <w:t>परन्तु जब उसके पिता ने सैनिकों को भोजन न करने की शपथ दिलाई थी, तब योनातान वहाँ नहीं था, इसलिए योनातान को इस बारे में पता नहीं था। इसलिए जब योनातान ने शहद देखा, तो उसने अपनी लाठी का सिरा, जिसे वह लिए हुए था, बढ़ाकर उसे छत्ते में डुबो दिया। योनातान ने थोड़ा-सा शहद खाया, और उसे अधिक शक्ति और सतर्कता महसूस हुई।</w:t>
      </w:r>
    </w:p>
    <w:p>
      <w:pPr/>
      <w:r>
        <w:rPr>
          <w:lang w:val="hi_IN" w:bidi="hi_IN"/>
        </w:rPr>
      </w:r>
      <w:r>
        <w:rPr>
          <w:lang w:val="hi_IN" w:bidi="hi_IN"/>
        </w:rPr>
        <w:t>फिर सेना में से एक ने कहा, “तेरे पिता शाऊल ने हमें यह कठोर शपथ दिलाई थी कि हम कुछ भी नहीं खाएँगे।” शाऊल ने आज कुछ भी खाने वाले को श्राप दिया, इसलिए हमने आज कुछ भी नहीं खाया, और इसी कारण हम कमजोर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योनातान से बात करने वाले इस्राएली सैनिक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योनातान ने उत्तर दिया, “मेरे पिता ने इस्राएल के लोगों के लिए परेशानी पैदा की है। आप आसानी से देख सकते हैं कि जब मैंने थोड़ा सा शहद खाया तो मुझे फिर से शक्ति कैसे मिली। यह कहीं बेहतर होता अगर आपने हमारे दुश्मनों, यानी पलिश्तियों से छीना हुआ कुछ खाना खा लिया होता! तब तेरे पास और भी अधिक पलिश्तियों को मारने की शक्ति होती।"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योनातान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उस दिन, इस्राएलियों ने पलिश्तियों को पराजित किया और मिकमाश से अय्यालोन तक उनका पीछा किया। इसके बाद, इस्राएली भूख के कारण कमजोर हो गए क्योंकि उस दिन उन्होंने भोजन नहीं किया था। इसलिए लोग उन पशुओं के पास दौड़े जिन्हें वे पलिश्तियों से ले आए थे, और उन्हें वहीं ज़मीन पर मार डाला। लोगों ने मांस को खाना शुरू कर दिया जबकि उसमें अभी भी लहू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सैनिकों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शाऊल के लोगों में से एक ने शाऊल से कहा, "देखो! वे लोग यहोवा के विरुद्ध पाप कर रहे हैं क्योंकि वे वह मांस खा रहे हैं जिसमें अभी भी लहू है।"</w:t>
      </w:r>
    </w:p>
    <w:p>
      <w:pPr/>
      <w:r>
        <w:rPr>
          <w:lang w:val="hi_IN" w:bidi="hi_IN"/>
        </w:rPr>
      </w:r>
      <w:r>
        <w:rPr>
          <w:lang w:val="hi_IN" w:bidi="hi_IN"/>
        </w:rPr>
        <w:t>शाऊल ने अपने सैनिकों से चिल्लाकर कहा, “तुम यहोवा के प्रति विश्वासघात कर रहे हो!” तुरंत एक बड़ा पत्थर यहाँ लुढ़काकर ले आओ।”</w:t>
      </w:r>
    </w:p>
    <w:p>
      <w:pPr/>
      <w:r>
        <w:rPr>
          <w:lang w:val="hi_IN" w:bidi="hi_IN"/>
        </w:rPr>
      </w:r>
      <w:r>
        <w:rPr>
          <w:lang w:val="hi_IN" w:bidi="hi_IN"/>
        </w:rPr>
        <w:t>फिर शाऊल ने अपने अधिकारियों से कहा, “जाकर लोगों से कहो कि वे अपने मवेशियों और भेड़ों को यहाँ ले आएं ताकि उन्हें ठीक से मारें। फिर लोग माँस खा सकते हैं। लोगों को उस मांस को खाकर यहोवा के विरुद्ध पाप नहीं करना चाहिए जिसमें अभी भी लहू 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इसलिए उन सभी लोगों ने वही किया जो शाऊल ने उन्हें निर्देश दिया था। इस तरह, शाऊल ने यहोवा का सम्मान करने के लिए एक वेदी बनाई। यह पहली बार था जब शाऊल ने ऐसा किया।</w:t>
      </w:r>
      <w:r>
        <w:rPr>
          <w:lang w:val="hi_IN" w:bidi="hi_IN"/>
        </w:rPr>
      </w:r>
    </w:p>
    <w:p>
      <w:pPr>
        <w:pStyle w:val="Heading3"/>
      </w:pPr>
      <w:r>
        <w:rPr>
          <w:lang w:val="hi_IN" w:bidi="hi_IN"/>
        </w:rPr>
        <w:t>आवश्यक जानकारी</w:t>
      </w:r>
    </w:p>
    <w:p>
      <w:pPr/>
      <w:r>
        <w:rPr>
          <w:lang w:val="hi_IN" w:bidi="hi_IN"/>
        </w:rPr>
      </w:r>
      <w:r>
        <w:rPr>
          <w:lang w:val="hi_IN" w:bidi="hi_IN"/>
        </w:rPr>
        <w:t>1 शमूएल 14:24–35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शाऊल अपने सैनिकों से शपथ दिलाता है। जब लोग एक-दूसरे से वादा करते हैं, तो वे उस वादे को और ज़्यादा गंभीर बनाने के लिए शपथ ले सकते हैं। जब कोई शपथ लेता है, तो वह व्यक्ति कहता है, "मैं अपना वादा बिल्कुल निभाऊँगा। यदि मैं ऐसा न करूँ, तो परमेश्वर मुझे सजा दे सकता है।"</w:t>
      </w:r>
    </w:p>
    <w:p>
      <w:pPr/>
      <w:r>
        <w:rPr>
          <w:lang w:val="hi_IN" w:bidi="hi_IN"/>
        </w:rPr>
      </w:r>
      <w:r>
        <w:rPr>
          <w:lang w:val="hi_IN" w:bidi="hi_IN"/>
        </w:rPr>
        <w:t xml:space="preserve">यहाँ रुकें और समूह के रूप में चर्चा करें कि आप </w:t>
      </w:r>
      <w:r>
        <w:rPr>
          <w:b/>
          <w:lang w:val="hi_IN" w:bidi="hi_IN"/>
        </w:rPr>
        <w:t>शपथ</w:t>
      </w:r>
      <w:r>
        <w:rPr>
          <w:lang w:val="hi_IN" w:bidi="hi_IN"/>
        </w:rPr>
        <w:t xml:space="preserve"> के लिए किस शब्द या वाक्यांश का उपयोग करेंगे। अधिक जानकारी के लिए मुख्य शब्दावली में शपथ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शाऊल उस किसी भी व्यक्ति को </w:t>
      </w:r>
      <w:r>
        <w:rPr>
          <w:b/>
          <w:lang w:val="hi_IN" w:bidi="hi_IN"/>
        </w:rPr>
        <w:t>शाप</w:t>
      </w:r>
      <w:r>
        <w:rPr>
          <w:lang w:val="hi_IN" w:bidi="hi_IN"/>
        </w:rPr>
        <w:t xml:space="preserve"> देता है जो शपथ को पूरा नहीं करता। जब आप किसी को श्राप देते हैं, तो आप यह कामना करते हैं कि उस व्यक्ति के साथ कुछ बुरा हो। लोग मानते थे कि श्राप सच हो सकता है। श्राप के बारे में अधिक जानकारी के लिए, मुख्य शब्दावली देखें। श्राप के लिए उसी शब्द या वाक्यांश का उपयोग करें जिसका उपयोग आपने पिछले भागों में किया था।</w:t>
      </w:r>
    </w:p>
    <w:p>
      <w:pPr/>
      <w:r>
        <w:rPr>
          <w:lang w:val="hi_IN" w:bidi="hi_IN"/>
        </w:rPr>
      </w:r>
      <w:r>
        <w:rPr>
          <w:lang w:val="hi_IN" w:bidi="hi_IN"/>
        </w:rPr>
        <w:t>शाऊल कहता है कि जब तक शाऊल अपने शत्रु से बदला नहीं ले लेता, तब तक कोई भी कुछ न खाए। अपना बदला लेने का अर्थ है किसी को इसलिए हानि पहुँचाना क्योंकि उसने पहले आपको हानि पहुँचाई थी। शाऊल चाहता है कि इस्राएली सैनिक पलिश्तियों को हानि पहुँचाएँ, क्योंकि पलिश्तियों ने अपने शत्रु के रूप में इस्राएलियों को हानि पहुँचाई थी।</w:t>
      </w:r>
    </w:p>
    <w:p>
      <w:pPr/>
      <w:r>
        <w:rPr>
          <w:lang w:val="hi_IN" w:bidi="hi_IN"/>
        </w:rPr>
      </w:r>
      <w:r>
        <w:rPr>
          <w:lang w:val="hi_IN" w:bidi="hi_IN"/>
        </w:rPr>
        <w:t xml:space="preserve">यहाँ रुकें और समूह में चर्चा करें कि </w:t>
      </w:r>
      <w:r>
        <w:rPr>
          <w:b/>
          <w:lang w:val="hi_IN" w:bidi="hi_IN"/>
        </w:rPr>
        <w:t>बदला लेने</w:t>
      </w:r>
      <w:r>
        <w:rPr>
          <w:lang w:val="hi_IN" w:bidi="hi_IN"/>
        </w:rPr>
        <w:t xml:space="preserve"> के लिए आप कौन‑सा शब्द या वाक्यांश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b/>
          <w:lang w:val="hi_IN" w:bidi="hi_IN"/>
        </w:rPr>
        <w:t>इस्राएली</w:t>
      </w:r>
      <w:r>
        <w:rPr>
          <w:lang w:val="hi_IN" w:bidi="hi_IN"/>
        </w:rPr>
        <w:t xml:space="preserve"> भूख के कारण बहुत कमजोर हैं। इस्राएलियों के लिए उसी शब्द या वाक्यांश का प्रयोग करें जो आपने पहले किया है। इस्राएलियों के बारे में अधिक जानकारी के लिए मुख्य शब्दावली देखें।</w:t>
      </w:r>
    </w:p>
    <w:p>
      <w:pPr/>
      <w:r>
        <w:rPr>
          <w:lang w:val="hi_IN" w:bidi="hi_IN"/>
        </w:rPr>
      </w:r>
      <w:r>
        <w:rPr>
          <w:lang w:val="hi_IN" w:bidi="hi_IN"/>
        </w:rPr>
        <w:t>सैनिकों को जंगल में शहद मिलता है। शहद एक मीठा तरल है जिसे मधुमक्खियाँ नामक छोटे उड़ते कीट बनाते हैं। मधुमक्खियाँ मोम से छत्ता बनाती हैं, जिसमें वे शहद बनाती और जमा करती हैं। इस्राएलियों के लिए शहद एक बहुमूल्य और मूल्यवान भोजन था।</w:t>
      </w:r>
    </w:p>
    <w:p>
      <w:pPr/>
      <w:r>
        <w:rPr>
          <w:lang w:val="hi_IN" w:bidi="hi_IN"/>
        </w:rPr>
      </w:r>
      <w:r>
        <w:rPr>
          <w:lang w:val="hi_IN" w:bidi="hi_IN"/>
        </w:rPr>
        <w:t xml:space="preserve">यहाँ रुकें और समूह में चर्चा करें कि </w:t>
      </w:r>
      <w:r>
        <w:rPr>
          <w:b/>
          <w:lang w:val="hi_IN" w:bidi="hi_IN"/>
        </w:rPr>
        <w:t>शहद</w:t>
      </w:r>
      <w:r>
        <w:rPr>
          <w:lang w:val="hi_IN" w:bidi="hi_IN"/>
        </w:rPr>
        <w:t xml:space="preserve"> और </w:t>
      </w:r>
      <w:r>
        <w:rPr>
          <w:b/>
          <w:lang w:val="hi_IN" w:bidi="hi_IN"/>
        </w:rPr>
        <w:t>छत्ते</w:t>
      </w:r>
      <w:r>
        <w:rPr>
          <w:lang w:val="hi_IN" w:bidi="hi_IN"/>
        </w:rPr>
        <w:t xml:space="preserve"> के लिए आप कौन‑से शब्द या वाक्यांश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योनातान चाहता है कि सैनिक लूट में से कुछ खा लेते। लूट वह सब कुछ है जिसे विजयी सेना युद्ध के बाद अपने पराजित शत्रु से ले लेती है। यहाँ, योनातान विशेष रूप से उस भोजन का उल्लेख कर रहा है जो इस्राएलियों ने पलिश्तियों से लिया था।</w:t>
      </w:r>
    </w:p>
    <w:p>
      <w:pPr/>
      <w:r>
        <w:rPr>
          <w:lang w:val="hi_IN" w:bidi="hi_IN"/>
        </w:rPr>
      </w:r>
      <w:r>
        <w:rPr>
          <w:lang w:val="hi_IN" w:bidi="hi_IN"/>
        </w:rPr>
        <w:t xml:space="preserve">यहाँ रुकें और समूह में चर्चा करें कि </w:t>
      </w:r>
      <w:r>
        <w:rPr>
          <w:b/>
          <w:lang w:val="hi_IN" w:bidi="hi_IN"/>
        </w:rPr>
        <w:t>लूट</w:t>
      </w:r>
      <w:r>
        <w:rPr>
          <w:lang w:val="hi_IN" w:bidi="hi_IN"/>
        </w:rPr>
        <w:t xml:space="preserve"> या </w:t>
      </w:r>
      <w:r>
        <w:rPr>
          <w:b/>
          <w:lang w:val="hi_IN" w:bidi="hi_IN"/>
        </w:rPr>
        <w:t>लूट के माल</w:t>
      </w:r>
      <w:r>
        <w:rPr>
          <w:lang w:val="hi_IN" w:bidi="hi_IN"/>
        </w:rPr>
        <w:t xml:space="preserve"> के लिए आप कौन‑से शब्द या वाक्यांश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कोई शाऊल को बताता है कि सैनिक यहोवा के विरुद्ध पाप कर रहे हैं। </w:t>
      </w:r>
      <w:r>
        <w:rPr>
          <w:b/>
          <w:lang w:val="hi_IN" w:bidi="hi_IN"/>
        </w:rPr>
        <w:t>पाप</w:t>
      </w:r>
      <w:r>
        <w:rPr>
          <w:lang w:val="hi_IN" w:bidi="hi_IN"/>
        </w:rPr>
        <w:t xml:space="preserve"> यहोवा के विरुद्ध विद्रोह का कार्य है। जब भी कोई व्यक्ति यहोवा की व्यवस्थाओं का उल्लंघन करता है, वह पाप करता है। यहाँ इस्राएली सैनिक यहोवा की उस आज्ञा का उल्लंघन कर रहे हैं जिसमें कहा गया है कि खून सहित मांस न खाएँ। पाप के बारे में अधिक जानकारी के लिए, मुख्य शब्दावली को देखें। पाप के लिए उसी शब्द या वाक्यांश का उपयोग करें जिसका उपयोग आपने पिछले भागों में किया है।</w:t>
      </w:r>
    </w:p>
    <w:p>
      <w:pPr/>
      <w:r>
        <w:rPr>
          <w:lang w:val="hi_IN" w:bidi="hi_IN"/>
        </w:rPr>
      </w:r>
      <w:r>
        <w:rPr>
          <w:b/>
          <w:lang w:val="hi_IN" w:bidi="hi_IN"/>
        </w:rPr>
        <w:t>यहोवा</w:t>
      </w:r>
      <w:r>
        <w:rPr>
          <w:lang w:val="hi_IN" w:bidi="hi_IN"/>
        </w:rPr>
        <w:t xml:space="preserve"> परमेश्वर का व्यक्तिगत नाम है।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शाऊल अपने लोगों से </w:t>
      </w:r>
      <w:r>
        <w:rPr>
          <w:b/>
          <w:lang w:val="hi_IN" w:bidi="hi_IN"/>
        </w:rPr>
        <w:t>वेदी</w:t>
      </w:r>
      <w:r>
        <w:rPr>
          <w:lang w:val="hi_IN" w:bidi="hi_IN"/>
        </w:rPr>
        <w:t xml:space="preserve"> के तौर पर एक पत्थर खड़ा करने को कहता है। वेदी वह स्थान होती है जहाँ लोग परमेश्वर को भेंट या बलिदान चढ़ाते हैं। वेदी एक मेज़ या चबूतरे के समान होती है जिसे लोग मिट्टी या बड़े पत्थरों से बनाते हैं। यह वेदी वह स्थान प्रतीत होती है जहाँ लोग मांस से लहू निकाल सकते हैं ताकि वे यहोवा की व्यवस्था का पालन करके यहोवा का सम्मान कर सकें। वेदी के बारे में अधिक जानकारी के लिए, मुख्य शब्दावली को देखें। वेदी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14:36–46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14:36–46 को सुनें और अपने मन में रखें।</w:t>
      </w:r>
    </w:p>
    <w:p>
      <w:pPr/>
      <w:r>
        <w:rPr>
          <w:lang w:val="hi_IN" w:bidi="hi_IN"/>
        </w:rPr>
      </w:r>
      <w:r>
        <w:rPr>
          <w:lang w:val="hi_IN" w:bidi="hi_IN"/>
        </w:rPr>
        <w:t>यदि सम्भव हो, तो 1 शमूएल 14:36–46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14:36–46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शाऊल ने अपने सैनिकों से प्रतिज्ञा करवाई थी कि वे पलिश्तियों से युद्ध करते समय दिन में कुछ नहीं खाएँगे। इस कहानी में, अब शाम हो गई है, और शाऊल पलिश्तियों का पीछा करते रहना चाहता है। लेकिन जब परमेश्वर शाऊल के इस प्रश्न का उत्तर नहीं देता कि क्या उसे पलिश्तियों का पीछा करना चाहिए, तो शाऊल सोचता है कि अवश्य ही किसी इस्राएली ने पाप किया है। शाऊल को पता चलता है कि योनातान ने भोजन करके उस शपथ को तोड़ दिया है, परन्तु अन्य इस्राएली सैनिक योनातान को शाऊल के दण्ड से बचा लेते हैं।</w:t>
      </w:r>
    </w:p>
    <w:p>
      <w:pPr/>
      <w:r>
        <w:rPr>
          <w:lang w:val="hi_IN" w:bidi="hi_IN"/>
        </w:rPr>
      </w:r>
      <w:r>
        <w:rPr>
          <w:lang w:val="hi_IN" w:bidi="hi_IN"/>
        </w:rPr>
        <w:t>यह कहानी शायद पिछली कहानी के समाप्त होने के ठीक बाद शुरू होती है। अब जब इस्राएली भोजन कर चुके हैं, तो शाऊल पलिश्ती सैनिकों का पीछा करना जारी रखना चाहता है। शाऊल कहता है कि सभी इस्राएलियों को पलिश्तियों को लूट लेना चाहिए। सामान्यतः इसका अर्थ होता है कि लोग पलिश्तियों की वस्तुएँ ले लें, पर यहाँ शाऊल का मतलब यह भी है कि वे पलिश्तियों से लड़ाई जारी रखें। शाऊल चाहता है कि वे पूरी रात, सूर्योदय तक, पलिश्तियों का पीछा करें और पलिश्ती सेना के हर व्यक्ति को मार डालें। इस तरह पलिश्ती बहुत लंबे समय तक इस्राएलियों पर फिर से आक्रमण नहीं कर पाएँगे।</w:t>
      </w:r>
    </w:p>
    <w:p>
      <w:pPr/>
      <w:r>
        <w:rPr>
          <w:lang w:val="hi_IN" w:bidi="hi_IN"/>
        </w:rPr>
      </w:r>
      <w:r>
        <w:rPr>
          <w:lang w:val="hi_IN" w:bidi="hi_IN"/>
        </w:rPr>
        <w:t>सैनिक शाऊल के निर्देशों से सहमत होते हैं, परन्तु शायद याजक अहिय्याह इस बात पर ज़ोर देता है कि कुछ भी करने से पहले उन्हें परमेश्वर से पूछना चाहिए। इसलिए शाऊल परमेश्वर से पूछता है कि क्या इस्राएलियों को पलिश्तियों का पीछा करना चाहिए। शाऊल पूछता है कि क्या परमेश्वर पलिश्तियों को इस्राएलियों के हाथों में दे देगा। मूल भाषा में, लोग “हाथ” शब्द का उपयोग शक्ति या नियंत्रण के लिए करते थे। शाऊल पूछ रहा है कि क्या इस्राएली पलिश्तियों के विरुद्ध जीतते रहेंगे। शायद शाऊल सीधे परमेश्वर से प्रार्थना नहीं कर रहा है, बल्कि एक और विधि के माध्यम से पूछ रहा है, जैसे कि याजक के एपोद में ऊरीम और तुम्मीम का उपयोग करना।</w:t>
      </w:r>
    </w:p>
    <w:p>
      <w:pPr/>
      <w:r>
        <w:rPr>
          <w:lang w:val="hi_IN" w:bidi="hi_IN"/>
        </w:rPr>
      </w:r>
      <w:r>
        <w:rPr>
          <w:lang w:val="hi_IN" w:bidi="hi_IN"/>
        </w:rPr>
        <w:t>यहाँ रुकें और एक समूह के रूप में एपोद और उसकी थैली की एक तस्वीर देखें। इस ऑडियो को यहाँ रोकें।</w:t>
      </w:r>
    </w:p>
    <w:p>
      <w:pPr/>
      <w:r>
        <w:rPr>
          <w:lang w:val="hi_IN" w:bidi="hi_IN"/>
        </w:rPr>
      </w:r>
      <w:r>
        <w:rPr>
          <w:lang w:val="hi_IN" w:bidi="hi_IN"/>
        </w:rPr>
        <w:t>जब परमेश्वर उत्तर नहीं देता, तो शाऊल मान लेता है कि यह इसलिए है क्योंकि किसी ने पाप किया है। इस्राएली जानते थे कि उनके पाप उन्हें हमेशा परमेश्वर से अलग करता था। इसलिए जब परमेश्वर चुप रहा, तब इस्राएली समझ गए कि शायद यह इसलिए है क्योंकि किसी ने पाप किया था। हालाँकि, शाऊल यह नहीं जानता कि वह व्यक्ति कौन है या उस व्यक्ति ने क्या किया है। शाऊल अपनी सेना के सभी अगुवों से कहता है कि वे एक साथ इकट्ठे हों ताकि वे पता लगा सकें कि किसने पाप किया या परमेश्वर की आज्ञा का उल्लंघन किया। शाऊल कहता है कि उन लोगों को उस व्यक्ति को मारना चाहिए जिसने पाप किया है। शाऊल ऐसा करने की एक दृढ़ प्रतिज्ञा करता है। निश्चित रूप से यहोवा, जो इस्राएल को बचाता है, जीवित है; और उतनी ही निश्चितता से शाऊल वही करेगा जो वह प्रतिज्ञा करता है।</w:t>
      </w:r>
    </w:p>
    <w:p>
      <w:pPr/>
      <w:r>
        <w:rPr>
          <w:lang w:val="hi_IN" w:bidi="hi_IN"/>
        </w:rPr>
      </w:r>
      <w:r>
        <w:rPr>
          <w:lang w:val="hi_IN" w:bidi="hi_IN"/>
        </w:rPr>
        <w:t>यहाँ रुकें और समूह में चर्चा करें: एक ऐसी कहानी सुनाइए जब किसी को यह पता चला कि उसने किसी और को दुख पहुँचाया या नाराज़ किया है—यह इसलिए नहीं कि उस व्यक्ति ने ऐसा कहा, बल्कि इसलिए कि वह व्यक्ति चुप था। इस बारे में बात करें कि पहले व्यक्ति ने स्थिति को ठीक करने के लिए क्या किया ताकि दूसरा व्यक्ति पहले व्यक्ति से फिर से बात कर सके। इस ऑडियो को यहाँ रोकें।</w:t>
      </w:r>
    </w:p>
    <w:p>
      <w:pPr/>
      <w:r>
        <w:rPr>
          <w:lang w:val="hi_IN" w:bidi="hi_IN"/>
        </w:rPr>
      </w:r>
      <w:r>
        <w:rPr>
          <w:lang w:val="hi_IN" w:bidi="hi_IN"/>
        </w:rPr>
        <w:t>यहाँ रुकें और समूह में चर्चा करें: शाऊल बहुत दृढ़ता से वादा करता है कि वह वही करेगा जो वह कहता है। आपकी संस्कृति में, लोग यह कैसे दिखाते हैं कि वे अपनी बात के पक्के हैं और जो कहते हैं उसे हर हाल में पूरा करेंगे? इस ऑडियो को यहाँ रोकें।</w:t>
      </w:r>
    </w:p>
    <w:p>
      <w:pPr/>
      <w:r>
        <w:rPr>
          <w:lang w:val="hi_IN" w:bidi="hi_IN"/>
        </w:rPr>
      </w:r>
      <w:r>
        <w:rPr>
          <w:lang w:val="hi_IN" w:bidi="hi_IN"/>
        </w:rPr>
        <w:t>शाऊल के कुछ सैनिक जानते हैं कि योनातान ने पिछली कहानी की गंभीर शपथ शहद खाकर तोड़ दी है, परन्तु कोई भी सैनिक यह बात शाऊल को बताना नहीं चाहता। शाऊल अपने सैनिकों से कहता है कि वे एक समूह में खड़े हों, जबकि शाऊल और उसका पुत्र योनातान उनसे अलग खड़े हों। शाऊल के सैनिक सहमत होते हैं और ऐसा करते हैं। फिर शाऊल यहोवा से प्रार्थना करता है और सम्मानपूर्वक यहोवा से पूछता है कि उसने शाऊल का उत्तर क्यों नहीं दिया है। चूँकि शाऊल मानता है कि किसी के पाप करने के कारण यहोवा ने उत्तर नहीं दिया, इसलिए वह यहोवा से प्रार्थना करता है कि वह दिखाए कि किसने पाप किया है।</w:t>
      </w:r>
    </w:p>
    <w:p>
      <w:pPr/>
      <w:r>
        <w:rPr>
          <w:lang w:val="hi_IN" w:bidi="hi_IN"/>
        </w:rPr>
      </w:r>
      <w:r>
        <w:rPr>
          <w:lang w:val="hi_IN" w:bidi="hi_IN"/>
        </w:rPr>
        <w:t>शाऊल यहोवा से चिट्ठियाँ डालकर उन पुरुषों को दिखाने के लिए कहता है, जो यह जानने का एक तरीका था कि यहोवा क्या चाहता है। ऐसा करने के कई तरीके थे, इसलिए यह स्पष्ट नहीं है कि यहाँ लोगों ने वास्तव में क्या किया। लोग अक्सर चिन्हों वाले पत्थरों को एक छोटी डिब्बी में इस तरह हिलाते थे कि एक पत्थर बाहर निकल आए या गिर जाए। इस पत्थर पर उनके प्रश्न के उत्तर के रूप में या तो “हाँ” या “नहीं” लिखा हो सकता था। यहोवा उस पत्थर को बाहर निकलवाता जिसमें यहोवा का उत्तर होता।</w:t>
      </w:r>
    </w:p>
    <w:p>
      <w:pPr/>
      <w:r>
        <w:rPr>
          <w:lang w:val="hi_IN" w:bidi="hi_IN"/>
        </w:rPr>
      </w:r>
      <w:r>
        <w:rPr>
          <w:lang w:val="hi_IN" w:bidi="hi_IN"/>
        </w:rPr>
        <w:t>इस्राएल के याजकों के पास दो पत्थर थे, एक को वे ऊरीम कहते थे और दूसरे को तुम्मीम कहते थे। ये दोनों पत्थर संभवतः रंग में अलग रहे होंगे—एक सफेद और एक काला। शायद किसी याजक ने इन पत्थरों को एपोद की थैली से बाहर निकाला होगा ताकि चिट्ठी डालकर यह जाना जा सके कि यहोवा दो अलग‑अलग विकल्पों में से किसे चुनता है।</w:t>
      </w:r>
    </w:p>
    <w:p>
      <w:pPr/>
      <w:r>
        <w:rPr>
          <w:lang w:val="hi_IN" w:bidi="hi_IN"/>
        </w:rPr>
      </w:r>
      <w:r>
        <w:rPr>
          <w:lang w:val="hi_IN" w:bidi="hi_IN"/>
        </w:rPr>
        <w:t>यहाँ रुकें और समूह में इस प्रश्न पर चर्चा करें: आपकी संस्कृति में लोग किसी देवता से मार्गदर्शन कैसे माँगते हैं? परमेश्वर से कौन बात कर सकता है? इस ऑडियो को यहाँ रोकें।</w:t>
      </w:r>
    </w:p>
    <w:p>
      <w:pPr/>
      <w:r>
        <w:rPr>
          <w:lang w:val="hi_IN" w:bidi="hi_IN"/>
        </w:rPr>
      </w:r>
      <w:r>
        <w:rPr>
          <w:lang w:val="hi_IN" w:bidi="hi_IN"/>
        </w:rPr>
        <w:t>शाऊल यहोवा से कहता है कि यदि शाऊल या योनातान दोषी हैं या पाप किया है, तो वह ऊरीम पत्थर को चुने। यदि अन्य इस्राएलियों ने पाप किया है, तो शाऊल यहोवा से तुम्मीम पत्थर को चुनने के लिए कहता है। यहोवा ऊरीम को चुनता है, जिससे यह दिखाया जा रहा है कि योनातान या शाऊल इस पाप के लिए दोषी हैं और अन्य इस्राएली दोषी नहीं हैं। फिर शाऊल यहोवा से विनती करता है कि वह उन लोगों को दिखाए कि क्या दोषी योनातान था या शाऊल। शायद शाऊल एक पत्थर योनातन के लिए और एक अपने लिए चुनता है। यहोवा उस पत्थर को चुनता है जो दिखाता है कि योनातान ने पाप किया है।</w:t>
      </w:r>
    </w:p>
    <w:p>
      <w:pPr/>
      <w:r>
        <w:rPr>
          <w:lang w:val="hi_IN" w:bidi="hi_IN"/>
        </w:rPr>
      </w:r>
      <w:r>
        <w:rPr>
          <w:lang w:val="hi_IN" w:bidi="hi_IN"/>
        </w:rPr>
        <w:t>जब शाऊल योनातान से पूछता है कि योनातान ने क्या किया है, तो योनातान समझाता है कि उसने अपनी लाठी से कुछ शहद खाया है। यद्यपि शहद खाना पाप नहीं था, फिर भी योनातान ने पाप किया क्योंकि उसने भोजन खाया, यद्यपि शाऊल ने उन लोगों को न खाने की शपथ लेने की आज्ञा दी थी। यहोवा के नाम के साथ ली गई गंभीर शपथ को तोड़ना पाप है, भले ही योनातान उस शपथ के बारे में नहीं जानता था। योनातान शाऊल द्वारा दिए गए मृत्युदंड को स्वीकार करता है। चूँकि शाऊल ने पहले ही वादा किया था कि वह अपने लोगों को उस व्यक्ति को मारने का आदेश देगा जिसने पाप किया है, इसलिए शाऊल एक और शपथ, या दृढ़ प्रतिज्ञा करता है कि योनातान मर जाएगा। शाऊल परमेश्वर से कहता है कि यदि शाऊल अपनी शपथ नहीं निभाता तो वह उसे मृत्यु या इससे भी बुरा दण्ड दे।</w:t>
      </w:r>
    </w:p>
    <w:p>
      <w:pPr/>
      <w:r>
        <w:rPr>
          <w:lang w:val="hi_IN" w:bidi="hi_IN"/>
        </w:rPr>
      </w:r>
      <w:r>
        <w:rPr>
          <w:lang w:val="hi_IN" w:bidi="hi_IN"/>
        </w:rPr>
        <w:t>सैनिक यह नहीं सोचते कि यह एक उचित दण्ड है। सैनिक पूछते हैं कि क्या इस्राएल को बचाने वाले योनातान को मरना चाहिए। सैनिक यह उम्मीद नहीं कर रहे हैं कि शाऊल उनके प्रश्न का उत्तर दे। सैनिक कह रहे हैं कि उन्हें बचाने वाले व्यक्ति को मारना कोई अर्थ नहीं रखता। सैनिक कहते हैं, "यह कभी नहीं होना चाहिए!" जिसका अर्थ है कि सैनिक योनातान को मारने के लिए सहमत नहीं होंगे। सैनिक शपथ भी लेते हैं और कहते हैं कि यहोवा निश्चय ही जीवित है, और उतनी ही निश्चितता से वे योनातान का एक बाल भी गिरने नहीं देंगे। सैनिकों के कहने का तात्पर्य यह है कि वे शाऊल को किसी भी तरह से योनातान को दंड नहीं देने देंगे, क्योंकि परमेश्वर ने इस्राएलियों को बचाने में योनातान की सहायता की थी।</w:t>
      </w:r>
    </w:p>
    <w:p>
      <w:pPr/>
      <w:r>
        <w:rPr>
          <w:lang w:val="hi_IN" w:bidi="hi_IN"/>
        </w:rPr>
      </w:r>
      <w:r>
        <w:rPr>
          <w:lang w:val="hi_IN" w:bidi="hi_IN"/>
        </w:rPr>
        <w:t>इसलिए इस्राएली सैनिकों ने योनातान को छुड़ा लिया, और किसी ने भी योनातान को नहीं मारा। किसी को छुड़ाने का अर्थ है किसी व्यक्ति या किसी वस्तु के बदले में भुगतान करना। लोगों ने योनातान के स्थान पर यहोवा को कुछ और चढ़ाया। शायद उन लोगों ने धन दिया, या शायद उन्होंने इसके बजाय मरने के लिए एक पशु प्रदान किया।</w:t>
      </w:r>
    </w:p>
    <w:p>
      <w:pPr/>
      <w:r>
        <w:rPr>
          <w:lang w:val="hi_IN" w:bidi="hi_IN"/>
        </w:rPr>
      </w:r>
      <w:r>
        <w:rPr>
          <w:lang w:val="hi_IN" w:bidi="hi_IN"/>
        </w:rPr>
        <w:t>यहाँ रुकें और समूह में इस प्रश्न पर चर्चा करें: सैनिक योनातान को बचाते हैं, परन्तु उन्हें पाप के लिए कीमत या दण्ड का भुगतान करना होगा। उस समय की कोई कहानी सुनाएँ जब किसी ने कुछ गलत किया था। बताइए कि किसी अन्य व्यक्ति ने उस व्यक्ति को कैसे दंड दिया, जैसे कि पैसे वापस करना या अतिरिक्त काम करना। फिर बताइए कि किसी और ने पैसे चुकाकर या उसके बदले काम करके उस व्यक्ति की मदद कैसे की जिसने गलत किया था। इस ऑडियो को यहाँ रोकें।</w:t>
      </w:r>
    </w:p>
    <w:p>
      <w:pPr/>
      <w:r>
        <w:rPr>
          <w:lang w:val="hi_IN" w:bidi="hi_IN"/>
        </w:rPr>
      </w:r>
      <w:r>
        <w:rPr>
          <w:lang w:val="hi_IN" w:bidi="hi_IN"/>
        </w:rPr>
        <w:t>शाऊल बाकी पलिश्ती सैनिकों का पीछा करना बंद कर देता है, जो अपने देश वापस भाग जाने में सफल हो जाते हैं। अपनी शपथ के कारण, शाऊल को पलिश्ती सैनिकों का पीछा करना बंद करना पड़ा ताकि यह देखा जा सके कि शपथ कौन तोड़ता है। फिर शाऊल पलिश्तियों का पीछा नहीं कर सका और उनमें से कई को नहीं मार पाया, जैसा कि योनातान ने पिछले भाग में कहा था। मानवीय राजा शाऊल ने भले ही श्राप दिया था, पर वह उसे पूरा नहीं कर सका क्योंकि उसके अपने सैनिकों ने उसे ऐसा करने नहीं दिया। यह दिखाता है कि जब शाऊल परमेश्वर से कड़ी प्रतिज्ञाएँ करता था, तब वह कभी‑कभी अगुवे के रूप में अविवेकी व्यवहार करता था। शाऊल ने ये प्रतिज्ञाएँ इसलिए कीं ताकि परमेश्वर उससे अधिक प्रसन्न हो जाए। परन्तु शाऊल इन प्रतिज्ञाओं को पूरा नहीं कर सका।</w:t>
      </w:r>
      <w:r>
        <w:rPr>
          <w:lang w:val="hi_IN" w:bidi="hi_IN"/>
        </w:rPr>
      </w:r>
    </w:p>
    <w:p>
      <w:pPr>
        <w:pStyle w:val="Heading3"/>
      </w:pPr>
      <w:r>
        <w:rPr>
          <w:lang w:val="hi_IN" w:bidi="hi_IN"/>
        </w:rPr>
        <w:t>घटनाओं को समझाना</w:t>
      </w:r>
    </w:p>
    <w:p>
      <w:pPr/>
      <w:r>
        <w:rPr>
          <w:lang w:val="hi_IN" w:bidi="hi_IN"/>
        </w:rPr>
      </w:r>
      <w:r>
        <w:rPr>
          <w:lang w:val="hi_IN" w:bidi="hi_IN"/>
        </w:rPr>
        <w:t>1 शमूएल 14:36–46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शाऊल कहता है कि इस्राएलियों को पलिश्तियों का पीछा करना जारी रखना चाहिए। सैनिक सहमत होते हैं, परन्तु याजक कहता है कि उन्हें पहले परमेश्वर से पूछना चाहिए।</w:t>
      </w:r>
    </w:p>
    <w:p>
      <w:pPr/>
      <w:r>
        <w:rPr>
          <w:lang w:val="hi_IN" w:bidi="hi_IN"/>
        </w:rPr>
      </w:r>
      <w:r>
        <w:rPr>
          <w:b/>
          <w:lang w:val="hi_IN" w:bidi="hi_IN"/>
        </w:rPr>
        <w:t>दूसरे दृश्य में:</w:t>
      </w:r>
      <w:r>
        <w:rPr>
          <w:lang w:val="hi_IN" w:bidi="hi_IN"/>
        </w:rPr>
        <w:t xml:space="preserve"> शाऊल परमेश्वर से पूछता है कि क्या लोगों को पलिश्तियों का पीछा करना चाहिए, परन्तु परमेश्वर शाऊल को उत्तर नहीं देता।</w:t>
      </w:r>
    </w:p>
    <w:p>
      <w:pPr/>
      <w:r>
        <w:rPr>
          <w:lang w:val="hi_IN" w:bidi="hi_IN"/>
        </w:rPr>
      </w:r>
      <w:r>
        <w:rPr>
          <w:b/>
          <w:lang w:val="hi_IN" w:bidi="hi_IN"/>
        </w:rPr>
        <w:t>तीसरे दृश्य में:</w:t>
      </w:r>
      <w:r>
        <w:rPr>
          <w:lang w:val="hi_IN" w:bidi="hi_IN"/>
        </w:rPr>
        <w:t xml:space="preserve"> शाऊल अपने अधिकारियों को इकट्ठा करता है और कहता है कि जिसने भी पाप किया है, उसे मरना होगा। शाऊल अपने सैनिकों को आदेश देता है कि वे शाऊल और योनातान से अलग खड़े हों। शाऊल यहोवा से कहता है कि वह उन लोगों को दिखाए जिन्होंने पाप किया है। यहोवा चिट्ठी के द्वारा दिखाता है कि योनातान ने पाप किया है।</w:t>
      </w:r>
    </w:p>
    <w:p>
      <w:pPr/>
      <w:r>
        <w:rPr>
          <w:lang w:val="hi_IN" w:bidi="hi_IN"/>
        </w:rPr>
      </w:r>
      <w:r>
        <w:rPr>
          <w:b/>
          <w:lang w:val="hi_IN" w:bidi="hi_IN"/>
        </w:rPr>
        <w:t>चौथे दृश्य में:</w:t>
      </w:r>
      <w:r>
        <w:rPr>
          <w:lang w:val="hi_IN" w:bidi="hi_IN"/>
        </w:rPr>
        <w:t xml:space="preserve"> शाऊल ने योनातान से पूछा कि उसने क्या किया, और योनातान समझाता है कि उसने कुछ शहद खाया। शाऊल घोषणा करता है कि योनातान को मरना होगा। इस्राएली सैनिक कहते हैं कि वे किसी को भी योनातान को हानि नहीं पहुँचाने देंगे, और इसलिए सैनिक योनातान को बचाते हैं।</w:t>
      </w:r>
    </w:p>
    <w:p>
      <w:pPr/>
      <w:r>
        <w:rPr>
          <w:lang w:val="hi_IN" w:bidi="hi_IN"/>
        </w:rPr>
      </w:r>
      <w:r>
        <w:rPr>
          <w:b/>
          <w:lang w:val="hi_IN" w:bidi="hi_IN"/>
        </w:rPr>
        <w:t>पाँचवें दृश्य में:</w:t>
      </w:r>
      <w:r>
        <w:rPr>
          <w:lang w:val="hi_IN" w:bidi="hi_IN"/>
        </w:rPr>
        <w:t xml:space="preserve"> शाऊल पलिश्ती सैनिकों का पीछा जारी नहीं रखता, और वे अपने घर लौट जाते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पलिश्ती सैनिक</w:t>
      </w:r>
    </w:p>
    <w:p>
      <w:pPr>
        <w:pStyle w:val="ListBullet"/>
        <w:spacing w:line="240" w:lineRule="auto"/>
        <w:ind w:left="720"/>
      </w:pPr>
      <w:r>
        <w:rPr>
          <w:lang w:val="hi_IN" w:bidi="hi_IN"/>
        </w:rPr>
      </w:r>
      <w:r>
        <w:rPr>
          <w:lang w:val="hi_IN" w:bidi="hi_IN"/>
        </w:rPr>
        <w:t>इस्राएली सैनिक</w:t>
      </w:r>
    </w:p>
    <w:p>
      <w:pPr>
        <w:pStyle w:val="ListBullet"/>
        <w:spacing w:line="240" w:lineRule="auto"/>
        <w:ind w:left="720"/>
      </w:pPr>
      <w:r>
        <w:rPr>
          <w:lang w:val="hi_IN" w:bidi="hi_IN"/>
        </w:rPr>
      </w:r>
      <w:r>
        <w:rPr>
          <w:lang w:val="hi_IN" w:bidi="hi_IN"/>
        </w:rPr>
        <w:t>याजक, शायद अहिय्याह</w:t>
      </w:r>
    </w:p>
    <w:p>
      <w:pPr>
        <w:pStyle w:val="ListBullet"/>
        <w:spacing w:line="240" w:lineRule="auto"/>
        <w:ind w:left="720"/>
      </w:pPr>
      <w:r>
        <w:rPr>
          <w:lang w:val="hi_IN" w:bidi="hi_IN"/>
        </w:rPr>
      </w:r>
      <w:r>
        <w:rPr>
          <w:lang w:val="hi_IN" w:bidi="hi_IN"/>
        </w:rPr>
        <w:t>परमेश्वर, जिसका निजी नाम यहोवा है</w:t>
      </w:r>
    </w:p>
    <w:p>
      <w:pPr>
        <w:pStyle w:val="ListBullet"/>
        <w:spacing w:line="240" w:lineRule="auto"/>
        <w:ind w:left="720"/>
      </w:pPr>
      <w:r>
        <w:rPr>
          <w:lang w:val="hi_IN" w:bidi="hi_IN"/>
        </w:rPr>
      </w:r>
      <w:r>
        <w:rPr>
          <w:lang w:val="hi_IN" w:bidi="hi_IN"/>
        </w:rPr>
        <w:t>इस्राएली अधिकारी</w:t>
      </w:r>
    </w:p>
    <w:p>
      <w:pPr>
        <w:pStyle w:val="ListBullet"/>
        <w:spacing w:line="240" w:lineRule="auto"/>
        <w:ind w:left="720"/>
      </w:pPr>
      <w:r>
        <w:rPr>
          <w:lang w:val="hi_IN" w:bidi="hi_IN"/>
        </w:rPr>
      </w:r>
      <w:r>
        <w:rPr>
          <w:lang w:val="hi_IN" w:bidi="hi_IN"/>
        </w:rPr>
        <w:t>और योनातान</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शायद पिछली कहानी के समाप्त होने के ठीक बाद शुरू होता है। शाम का समय हो गया है, और इस्राएलियों ने भोजन करने के लिए पलिश्ती सैनिकों का पीछा करना बंद कर दिया है। अब जब इस्राएली भोजन कर चुके हैं, शाऊल अपने सैनिकों से बात करता है। शाऊल अपने सैनिकों को आदेश देता है कि वे शाऊल के साथ चलें, पूरी रात पलिश्तियों पर हमला करें और सभी पलिश्ती सैनिकों को मार डालें। शाऊल के सैनिक वही करने के लिए सहमत होते हैं जो शाऊल कहता है। परन्तु याजक इस बात पर ज़ोर देता है कि कुछ भी करने से पहले उन्हें परमेश्वर से पूछना चाहिए। यह याजक शायद अहिय्याह है, क्योंकि कहानीकार ने पहले ही कहा था कि अहिय्याह इस्राएली सेना के साथ था।</w:t>
      </w:r>
    </w:p>
    <w:p>
      <w:pPr/>
      <w:r>
        <w:rPr>
          <w:lang w:val="hi_IN" w:bidi="hi_IN"/>
        </w:rPr>
      </w:r>
      <w:r>
        <w:rPr>
          <w:lang w:val="hi_IN" w:bidi="hi_IN"/>
        </w:rPr>
        <w:t>इसलिए दूसरे दृश्य में, शाऊल परमेश्वर से पूछता है कि क्या करना है। कहानीकार यह नहीं बताता कि शाऊल ऐसा कैसे करता है, लेकिन शाऊल ने याजक से परमेश्वर से बात करने के लिए एपोद का या एपोद की थैली में रखे ऊरीम और तुम्मीम का उपयोग करने के लिए कहा होगा। शाऊल पूछता है कि क्या शाऊल को, शाऊल के सैनिकों के साथ, पलिश्तियों का पीछा करना चाहिए। शाऊल जानना चाहता है कि क्या परमेश्वर इस्राएलियों को जीत दिलाएगा। शाऊल उत्तर के लिए कुछ समय इंतजार कर सकता है, परन्तु उस दिन परमेश्वर शाऊल को उत्तर नहीं देता। यह दिखाता है कि किसी ने परमेश्वर के विरुद्ध पाप किया है।</w:t>
      </w:r>
    </w:p>
    <w:p>
      <w:pPr/>
      <w:r>
        <w:rPr>
          <w:lang w:val="hi_IN" w:bidi="hi_IN"/>
        </w:rPr>
      </w:r>
      <w:r>
        <w:rPr>
          <w:lang w:val="hi_IN" w:bidi="hi_IN"/>
        </w:rPr>
        <w:t>तीसरे दृश्य में, शाऊल अपने अधिकारियों से कहता है कि वे इकट्ठे हों और सभी लोग मिलकर यह पता लगाएँ कि किसने पाप किया है। शाऊल शपथ खाता है कि जिसने भी पाप किया है, वह अवश्य मरेगा। इसका अर्थ है कि शाऊल किसी को आदेश देगा कि वह उस व्यक्ति को मार डाले। शाऊल ऐसा करेगा, चाहे वह व्यक्ति उसका अपना पुत्र योनातान ही क्यों न हो। कम से कम कुछ लोग जानते हैं कि योनातान ने पाप किया है क्योंकि योनातान ने उस दिन कुछ खाया था, यद्यपि शाऊल ने यह धमकी दी थी कि उस दिन जो कोई भी भोजन करेगा, उसे मार डाला जाएगा। हालाँकि, कोई भी व्यक्ति शाऊल को यह नहीं बताता कि योनातान ने क्या किया।</w:t>
      </w:r>
    </w:p>
    <w:p>
      <w:pPr/>
      <w:r>
        <w:rPr>
          <w:lang w:val="hi_IN" w:bidi="hi_IN"/>
        </w:rPr>
      </w:r>
      <w:r>
        <w:rPr>
          <w:lang w:val="hi_IN" w:bidi="hi_IN"/>
        </w:rPr>
        <w:t>फिर शाऊल अपने सैनिकों से कहता है कि वे एक समूह में खड़े हों, जबकि शाऊल और योनातान अलग एक दूसरे समूह में खड़े हों। सैनिक सहमत होते हैं, और सभी लोग वही करते हैं जो शाऊल ने कहा था। फिर शाऊल सम्मानपूर्वक यहोवा से प्रार्थना करता है। शाऊल परमेश्वर का नाम लेता है और इस बात पर ज़ोर देता है कि यहोवा इस्राएल का परमेश्वर है। शाऊल यहोवा से पूछता है कि यहोवा ने उसके प्रश्न का उत्तर क्यों नहीं दिया है। शाऊल यहोवा से प्रार्थना करता है कि जब लोग चिट्ठियाँ डालें, तो वह एक पत्थर चुनकर बताए कि दोषी कौन है। यदि शाऊल और योनातान दोषी हों, तो शाऊल यहोवा से प्रार्थना करता है कि वह ऊरीम पत्थर चुनकर यह दिखाए। यदि अन्य सैनिक दोषी हैं, तो शाऊल यहोवा से कहता है कि वह तुम्मीम पत्थर को चुनकर यह प्रकट करे।</w:t>
      </w:r>
    </w:p>
    <w:p>
      <w:pPr/>
      <w:r>
        <w:rPr>
          <w:lang w:val="hi_IN" w:bidi="hi_IN"/>
        </w:rPr>
      </w:r>
      <w:r>
        <w:rPr>
          <w:lang w:val="hi_IN" w:bidi="hi_IN"/>
        </w:rPr>
        <w:t>शायद याजक थैली में हाथ डालकर एक पत्थर निकालकर या थैली को इस तरह हिलाकर चिट्ठियाँ डालता है कि केवल एक ही पत्थर बाहर गिर जाए। यहोवा याजक को ऊरीम पत्थर निकालने देता है, जो दिखाता है कि दोषी व्यक्ति शाऊल और योनातान के समूह में है। फिर शाऊल कहता है कि शाऊल और योनातान के बीच फिर से चिट्ठी डाली जाए, इसलिए याजक चिट्ठी डालता है। कहानीकार इस भाग को छोटा करता है और यह नहीं बताता कि कौन सा पत्थर किस व्यक्ति का प्रतिनिधित्व करता था, क्योंकि श्रोता जानते थे कि यह प्रक्रिया कैसे चलती है। याजक फिर से चिट्ठियाँ डालता है और वह पत्थर निकलता है जो दिखाता है कि पाप योनातान ने किया था।</w:t>
      </w:r>
    </w:p>
    <w:p>
      <w:pPr/>
      <w:r>
        <w:rPr>
          <w:lang w:val="hi_IN" w:bidi="hi_IN"/>
        </w:rPr>
      </w:r>
      <w:r>
        <w:rPr>
          <w:lang w:val="hi_IN" w:bidi="hi_IN"/>
        </w:rPr>
        <w:t>यहाँ रुकें और समूह में इस प्रश्न पर चर्चा करें: कोई ऐसी कहानी सुनाएँ जिसमें आप एक ही कार्य को कई चरणों में कई बार करते हैं। ध्यान दें कि कब आप किसी कार्य के सभी चरण बताते हैं और कब आप विवरण को छोटा करके कुछ चरणों को छोड़ देते हैं। इस ऑडियो को यहाँ रोकें।</w:t>
      </w:r>
    </w:p>
    <w:p>
      <w:pPr/>
      <w:r>
        <w:rPr>
          <w:lang w:val="hi_IN" w:bidi="hi_IN"/>
        </w:rPr>
      </w:r>
      <w:r>
        <w:rPr>
          <w:lang w:val="hi_IN" w:bidi="hi_IN"/>
        </w:rPr>
        <w:t>चौथे दृश्य में, शाऊल योनातान से पूछता है कि क्या हुआ, और योनातान समझाता है कि उसने शहद कैसे खाया। फिर योनातान कहता है कि योनातान को मरना होगा, परन्तु हमें निश्चय नहीं है कि योनातान यह कैसे कहता है। संभव है कि योनातान दंड का विरोध करे या कोई प्रश्न पूछे। संभव है, योनातान अपने किए के लिए शाऊल के मृत्यु के दण्ड को स्वीकार करता है। फिर शाऊल एक और शपथ खाता है—इस बार कि शाऊल योनातान को मार डालेगा। शाऊल परमेश्वर से कहता है कि यदि वह अपनी शपथ पूरी न करे, तो परमेश्वर उसे मृत्यु‑दण्ड दे।</w:t>
      </w:r>
    </w:p>
    <w:p>
      <w:pPr/>
      <w:r>
        <w:rPr>
          <w:lang w:val="hi_IN" w:bidi="hi_IN"/>
        </w:rPr>
      </w:r>
      <w:r>
        <w:rPr>
          <w:lang w:val="hi_IN" w:bidi="hi_IN"/>
        </w:rPr>
        <w:t>परन्तु शाऊल के सैनिक दृढ़ता से कहते हैं कि योनातान को योनातान के पाप के लिए मरना नहीं चाहिए। योनातान ने इस्राएलियों को उनके शत्रुओं से बचाया क्योंकि परमेश्वर ने उसे ऐसा करने में सहायता की थी। इस्राएली देख सकते थे कि उस दिन परमेश्वर योनातान के साथ था। इसलिए सैनिकों ने भी यहोवा की शपथ खाई कि वे किसी को भी योनातान को ज़रा भी दण्ड देने या नुकसान पहुँचाने नहीं देंगे। योनातान के सिर का एक बाल भी न तो कोई काटेगा और न ही उसे भूमि पर गिरने देगा।</w:t>
      </w:r>
    </w:p>
    <w:p>
      <w:pPr/>
      <w:r>
        <w:rPr>
          <w:lang w:val="hi_IN" w:bidi="hi_IN"/>
        </w:rPr>
      </w:r>
      <w:r>
        <w:rPr>
          <w:lang w:val="hi_IN" w:bidi="hi_IN"/>
        </w:rPr>
        <w:t>यहाँ रुकें और समूह में इस प्रश्न पर चर्चा करें: किसी ऐसे व्यक्ति की कहानी बताएँ जो किसी दूसरे की पूरी तरह रक्षा करता है—जैसे एक माता‑पिता अपने बच्चे की रक्षा करता है। ध्यान दें कि आप किन शब्दों या वाक्यांशों का उपयोग करते हैं यह बताने के लिए कि वह व्यक्ति पूरी तरह सुरक्षित है। आप यह कैसे बताएँगे कि लोग कहते हैं—योनातान के सिर का एक बाल भी ज़मीन पर नहीं गिरेगा? इस ऑडियो को यहाँ रोकें।</w:t>
      </w:r>
    </w:p>
    <w:p>
      <w:pPr/>
      <w:r>
        <w:rPr>
          <w:lang w:val="hi_IN" w:bidi="hi_IN"/>
        </w:rPr>
      </w:r>
      <w:r>
        <w:rPr>
          <w:lang w:val="hi_IN" w:bidi="hi_IN"/>
        </w:rPr>
        <w:t>यहाँ रुकें और समूह में इस प्रश्न पर चर्चा करें: सैनिक और शाऊल दोनों कहते हैं कि यहोवा निश्चित रूप से जीवित है, और उसी तरह ये लोग भी निश्चित रूप से कुछ करेंगे। आपकी भाषा में लोग कौन‑से शब्द या वाक्यांश उपयोग करते हैं यह वादा करने या दिखाने के लिए कि वे कोई काम निश्चित रूप से करेंगे? इस ऑडियो को यहाँ रोकें।</w:t>
      </w:r>
    </w:p>
    <w:p>
      <w:pPr/>
      <w:r>
        <w:rPr>
          <w:lang w:val="hi_IN" w:bidi="hi_IN"/>
        </w:rPr>
      </w:r>
      <w:r>
        <w:rPr>
          <w:lang w:val="hi_IN" w:bidi="hi_IN"/>
        </w:rPr>
        <w:t>इसलिए लोगों ने योनातान को छुड़ा लिया। वे लोग योनातान के स्थान पर कुछ धन दे सकते हैं या मरने के लिए किसी पशु को दे सकते हैं।</w:t>
      </w:r>
    </w:p>
    <w:p>
      <w:pPr/>
      <w:r>
        <w:rPr>
          <w:lang w:val="hi_IN" w:bidi="hi_IN"/>
        </w:rPr>
      </w:r>
      <w:r>
        <w:rPr>
          <w:lang w:val="hi_IN" w:bidi="hi_IN"/>
        </w:rPr>
        <w:t>यहाँ रुकें और समूह में इस प्रश्न पर चर्चा करें: उस कहानी के बारे में सोचें जो आपने पिछले चरण में बताई थी—जहाँ किसी ने किसी दूसरे को दण्ड से बचाने के लिए धन या कोई और चीज़ दी थी। आप कौन‑से शब्द या वाक्यांश उपयोग करेंगे यह बताने के लिए कि उस व्यक्ति ने कैसे सहायता की? इस ऑडियो को यहाँ रोकें।</w:t>
      </w:r>
    </w:p>
    <w:p>
      <w:pPr/>
      <w:r>
        <w:rPr>
          <w:lang w:val="hi_IN" w:bidi="hi_IN"/>
        </w:rPr>
      </w:r>
      <w:r>
        <w:rPr>
          <w:lang w:val="hi_IN" w:bidi="hi_IN"/>
        </w:rPr>
        <w:t>पाँचवें दृश्य में, शाऊल इस्राएलियों को पीछा जारी रखने का आदेश नहीं देता, जैसा शाऊल ने योजना बनाई थी। पलिश्ती सैनिक जो अभी भी जीवित हैं, वे अपने देश को लौट आते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14:36–46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पलिश्ती सैनिक</w:t>
      </w:r>
    </w:p>
    <w:p>
      <w:pPr>
        <w:pStyle w:val="ListBullet"/>
        <w:spacing w:line="240" w:lineRule="auto"/>
        <w:ind w:left="720"/>
      </w:pPr>
      <w:r>
        <w:rPr>
          <w:lang w:val="hi_IN" w:bidi="hi_IN"/>
        </w:rPr>
      </w:r>
      <w:r>
        <w:rPr>
          <w:lang w:val="hi_IN" w:bidi="hi_IN"/>
        </w:rPr>
        <w:t>इस्राएली सैनिक</w:t>
      </w:r>
    </w:p>
    <w:p>
      <w:pPr>
        <w:pStyle w:val="ListBullet"/>
        <w:spacing w:line="240" w:lineRule="auto"/>
        <w:ind w:left="720"/>
      </w:pPr>
      <w:r>
        <w:rPr>
          <w:lang w:val="hi_IN" w:bidi="hi_IN"/>
        </w:rPr>
      </w:r>
      <w:r>
        <w:rPr>
          <w:lang w:val="hi_IN" w:bidi="hi_IN"/>
        </w:rPr>
        <w:t>याजक, शायद अहिय्याह</w:t>
      </w:r>
    </w:p>
    <w:p>
      <w:pPr>
        <w:pStyle w:val="ListBullet"/>
        <w:spacing w:line="240" w:lineRule="auto"/>
        <w:ind w:left="720"/>
      </w:pPr>
      <w:r>
        <w:rPr>
          <w:lang w:val="hi_IN" w:bidi="hi_IN"/>
        </w:rPr>
      </w:r>
      <w:r>
        <w:rPr>
          <w:lang w:val="hi_IN" w:bidi="hi_IN"/>
        </w:rPr>
        <w:t>परमेश्वर, जिसका निजी नाम यहोवा है</w:t>
      </w:r>
    </w:p>
    <w:p>
      <w:pPr>
        <w:pStyle w:val="ListBullet"/>
        <w:spacing w:line="240" w:lineRule="auto"/>
        <w:ind w:left="720"/>
      </w:pPr>
      <w:r>
        <w:rPr>
          <w:lang w:val="hi_IN" w:bidi="hi_IN"/>
        </w:rPr>
      </w:r>
      <w:r>
        <w:rPr>
          <w:lang w:val="hi_IN" w:bidi="hi_IN"/>
        </w:rPr>
        <w:t>इस्राएली अधिकारी</w:t>
      </w:r>
    </w:p>
    <w:p>
      <w:pPr>
        <w:pStyle w:val="ListBullet"/>
        <w:spacing w:line="240" w:lineRule="auto"/>
        <w:ind w:left="720"/>
      </w:pPr>
      <w:r>
        <w:rPr>
          <w:lang w:val="hi_IN" w:bidi="hi_IN"/>
        </w:rPr>
      </w:r>
      <w:r>
        <w:rPr>
          <w:lang w:val="hi_IN" w:bidi="hi_IN"/>
        </w:rPr>
        <w:t>और योनातान</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फिर शाऊल ने कहा, “आओ, हम आज रात पलिश्तियों का पीछा करें, रात भर उनका सामान लूटते रहें, और हर एक पलिश्ती को मार डालें!”</w:t>
      </w:r>
    </w:p>
    <w:p>
      <w:pPr/>
      <w:r>
        <w:rPr>
          <w:lang w:val="hi_IN" w:bidi="hi_IN"/>
        </w:rPr>
      </w:r>
      <w:r>
        <w:rPr>
          <w:lang w:val="hi_IN" w:bidi="hi_IN"/>
        </w:rPr>
        <w:t>इस्राएली सैनिकों ने उत्तर दिया, “हाँ, यह बहुत अच्छी योजना है!”</w:t>
      </w:r>
    </w:p>
    <w:p>
      <w:pPr/>
      <w:r>
        <w:rPr>
          <w:lang w:val="hi_IN" w:bidi="hi_IN"/>
        </w:rPr>
      </w:r>
      <w:r>
        <w:rPr>
          <w:lang w:val="hi_IN" w:bidi="hi_IN"/>
        </w:rPr>
        <w:t>परन्तु याजक ने कहा, “पहले हमें परमेश्वर से पूछना चाहिए और देखना चाहिए कि क्या परमेश्वर यही चाहता है कि हम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याजक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इसलिए शाऊल ने परमेश्वर से पूछा, “क्या मैं अपनी सेना की अगुवाई पलिश्तियों का पीछा करने के लिए करूँ? क्या तू हमें पलिश्तियों को नष्ट करने की अनुमति देगा?"</w:t>
      </w:r>
    </w:p>
    <w:p>
      <w:pPr/>
      <w:r>
        <w:rPr>
          <w:lang w:val="hi_IN" w:bidi="hi_IN"/>
        </w:rPr>
      </w:r>
      <w:r>
        <w:rPr>
          <w:lang w:val="hi_IN" w:bidi="hi_IN"/>
        </w:rPr>
        <w:t>लेकिन उस दिन परमेश्वर ने शाऊल के प्रश्न का उत्तर नहीं दिया।</w:t>
      </w:r>
    </w:p>
    <w:p>
      <w:pPr/>
      <w:r>
        <w:rPr>
          <w:lang w:val="hi_IN" w:bidi="hi_IN"/>
        </w:rPr>
      </w:r>
      <w:r>
        <w:rPr>
          <w:lang w:val="hi_IN" w:bidi="hi_IN"/>
        </w:rPr>
        <w:t>तब शाऊल ने अपनी सेना के अधिकारियों से कहा, “किसी ने अवश्य पाप किया है, और इसी कारण परमेश्वर उत्तर नहीं दे रहा है। यहाँ आओ। हमें यह पता लगाना है कि आज हममें से किसने पाप किया है। इस्राएल को बचाने वाला यहोवा जीवित है—जितना यह सत्य है, उतना ही सत्य है कि जिसने यह पाप किया है, वह अवश्य मरेगा, चाहे वह मेरा पुत्र योनातान ही क्यों न हो!"</w:t>
      </w:r>
    </w:p>
    <w:p>
      <w:pPr/>
      <w:r>
        <w:rPr>
          <w:lang w:val="hi_IN" w:bidi="hi_IN"/>
        </w:rPr>
      </w:r>
      <w:r>
        <w:rPr>
          <w:lang w:val="hi_IN" w:bidi="hi_IN"/>
        </w:rPr>
        <w:t>परन्तु किसी ने भी शाऊल को बिलकुल नहीं बताया कि योनातान ने क्या किया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शाऊल के अधिकारियों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शाऊल ने इस्राएली सैनिकों को यह आज्ञा दी: “तुम सब वहाँ खड़े हो, और योनातान और मैं यहाँ खड़े होंगे।”</w:t>
      </w:r>
    </w:p>
    <w:p>
      <w:pPr/>
      <w:r>
        <w:rPr>
          <w:lang w:val="hi_IN" w:bidi="hi_IN"/>
        </w:rPr>
      </w:r>
      <w:r>
        <w:rPr>
          <w:lang w:val="hi_IN" w:bidi="hi_IN"/>
        </w:rPr>
        <w:t>लोगों ने उत्तर दिया, “हम वही करेंगे जो तू कहेगा।”</w:t>
      </w:r>
    </w:p>
    <w:p>
      <w:pPr/>
      <w:r>
        <w:rPr>
          <w:lang w:val="hi_IN" w:bidi="hi_IN"/>
        </w:rPr>
      </w:r>
      <w:r>
        <w:rPr>
          <w:lang w:val="hi_IN" w:bidi="hi_IN"/>
        </w:rPr>
        <w:t>फिर शाऊल ने प्रार्थना की, “यहोवा, हमारे इस्राएल के परमेश्वर, आज तूने मुझे उत्तर क्यों नहीं दिया? यहोवा, जिस परमेश्वर की हम आराधना करते हैं, यदि योनातान या मैं दोषी हैं, तो ऊरीम पत्थर के द्वारा उत्तर दे; परन्तु यदि तेरे इस्राएल लोगों ने पाप किया है, तो तुम्मीम पत्थर के द्वारा उत्तर दे।"</w:t>
      </w:r>
    </w:p>
    <w:p>
      <w:pPr/>
      <w:r>
        <w:rPr>
          <w:lang w:val="hi_IN" w:bidi="hi_IN"/>
        </w:rPr>
      </w:r>
      <w:r>
        <w:rPr>
          <w:lang w:val="hi_IN" w:bidi="hi_IN"/>
        </w:rPr>
        <w:t>याजक ने ऊरीम को चुना, जिससे यह पता चला कि योनातान या शाऊल दोषी थे और सैनिक निर्दोष थे।</w:t>
      </w:r>
    </w:p>
    <w:p>
      <w:pPr/>
      <w:r>
        <w:rPr>
          <w:lang w:val="hi_IN" w:bidi="hi_IN"/>
        </w:rPr>
      </w:r>
      <w:r>
        <w:rPr>
          <w:lang w:val="hi_IN" w:bidi="hi_IN"/>
        </w:rPr>
        <w:t>फिर शाऊल ने कहा, “अब चिट्ठी डालकर यह तय करो कि मेरा पुत्र योनातान दोषी है या मैं।”</w:t>
      </w:r>
    </w:p>
    <w:p>
      <w:pPr/>
      <w:r>
        <w:rPr>
          <w:lang w:val="hi_IN" w:bidi="hi_IN"/>
        </w:rPr>
      </w:r>
      <w:r>
        <w:rPr>
          <w:lang w:val="hi_IN" w:bidi="hi_IN"/>
        </w:rPr>
        <w:t>याजक ने ऐसा ही किया, और दोषी योनातान निकला।</w:t>
      </w:r>
    </w:p>
    <w:p>
      <w:pPr/>
      <w:r>
        <w:rPr>
          <w:lang w:val="hi_IN" w:bidi="hi_IN"/>
        </w:rPr>
      </w:r>
      <w:r>
        <w:rPr>
          <w:lang w:val="hi_IN" w:bidi="hi_IN"/>
        </w:rPr>
        <w:t>फिर शाऊल ने योनातान से कहा, "तूने क्या किया है?"</w:t>
      </w:r>
    </w:p>
    <w:p>
      <w:pPr/>
      <w:r>
        <w:rPr>
          <w:lang w:val="hi_IN" w:bidi="hi_IN"/>
        </w:rPr>
      </w:r>
      <w:r>
        <w:rPr>
          <w:lang w:val="hi_IN" w:bidi="hi_IN"/>
        </w:rPr>
        <w:t>तब योनातान ने शाऊल से कहा, “हाँ, मैंने अपनी लाठी के सिरे को डुबोकर थोड़ा‑सा शहद चखा था। मैं मरने के लिए तैयार खड़ा हूँ।"</w:t>
      </w:r>
    </w:p>
    <w:p>
      <w:pPr/>
      <w:r>
        <w:rPr>
          <w:lang w:val="hi_IN" w:bidi="hi_IN"/>
        </w:rPr>
      </w:r>
      <w:r>
        <w:rPr>
          <w:lang w:val="hi_IN" w:bidi="hi_IN"/>
        </w:rPr>
        <w:t>शाऊल ने उत्तर दिया, “यदि मैं तुझे न मारूँ, योनातान, तो परमेश्वर मुझे मार डाले!”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योनातान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लेकिन सैनिकों ने शाऊल से कहा, "कोई भी योनातान को नहीं मारेगा। योनातान वह है जिसने हमें, इस्राएलियों को हमारे शत्रुओं से बचाया है। हम जीवित यहोवा की शपथ लेते हैं कि हम किसी को भी योनातान को थोड़ा भी दण्ड देने की अनुमति नहीं देंगे, क्योंकि योनातान आज इस्राएल को पलिश्तियों से बचाने में सक्षम हुआ, क्योंकि परमेश्वर ने योनातान की सहायता की।”</w:t>
      </w:r>
    </w:p>
    <w:p>
      <w:pPr/>
      <w:r>
        <w:rPr>
          <w:lang w:val="hi_IN" w:bidi="hi_IN"/>
        </w:rPr>
      </w:r>
      <w:r>
        <w:rPr>
          <w:lang w:val="hi_IN" w:bidi="hi_IN"/>
        </w:rPr>
        <w:t>इसलिए किसी ने भी योनातान को नहीं मारा, क्योंकि लोगों ने योनातान का जीवन छुड़ा लिया।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सैनिकों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इसके बाद शाऊल और उसके सैनिकों ने पलिश्तियों का पीछा करना बंद कर दिया, और पलिश्ती सैनिक अपने देश लौट गए।</w:t>
      </w:r>
      <w:r>
        <w:rPr>
          <w:lang w:val="hi_IN" w:bidi="hi_IN"/>
        </w:rPr>
      </w:r>
    </w:p>
    <w:p>
      <w:pPr>
        <w:pStyle w:val="Heading3"/>
      </w:pPr>
      <w:r>
        <w:rPr>
          <w:lang w:val="hi_IN" w:bidi="hi_IN"/>
        </w:rPr>
        <w:t>आवश्यक जानकारी</w:t>
      </w:r>
    </w:p>
    <w:p>
      <w:pPr/>
      <w:r>
        <w:rPr>
          <w:lang w:val="hi_IN" w:bidi="hi_IN"/>
        </w:rPr>
      </w:r>
      <w:r>
        <w:rPr>
          <w:lang w:val="hi_IN" w:bidi="hi_IN"/>
        </w:rPr>
        <w:t>1 शमूएल 14:36–46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शाऊल कहता है कि इस्राएलियों को पलिश्तियों का पीछा करके उन्हें लूट लेना चाहिए। लूट का अर्थ है पराजित शत्रु से भोजन और हथियार जैसे सामान लेना। यहाँ, शाऊल का अर्थ शायद पलिश्तियों को मारना और उनकी संपत्ति ले लेना है।</w:t>
      </w:r>
    </w:p>
    <w:p>
      <w:pPr/>
      <w:r>
        <w:rPr>
          <w:lang w:val="hi_IN" w:bidi="hi_IN"/>
        </w:rPr>
      </w:r>
      <w:r>
        <w:rPr>
          <w:lang w:val="hi_IN" w:bidi="hi_IN"/>
        </w:rPr>
        <w:t xml:space="preserve">यहाँ रुकें और समूह में चर्चा करें कि </w:t>
      </w:r>
      <w:r>
        <w:rPr>
          <w:b/>
          <w:lang w:val="hi_IN" w:bidi="hi_IN"/>
        </w:rPr>
        <w:t>लूट</w:t>
      </w:r>
      <w:r>
        <w:rPr>
          <w:lang w:val="hi_IN" w:bidi="hi_IN"/>
        </w:rPr>
        <w:t xml:space="preserve"> के लिए आप कौन‑सा शब्द या वाक्यांश उपयोग करेंगे—वह क्रिया जो लोग अपने जीते हुए शत्रुओं का सामान लेते समय करते हैं। यदि आपने पहले ही बाइबल की किसी अन्य पुस्तक में इस विचार का अनुवाद किया है, तो उसी शब्द का उपयोग करें जिसका उपयोग आपने वहाँ किया है। इस ऑडियो को यहाँ रोकें।</w:t>
      </w:r>
    </w:p>
    <w:p>
      <w:pPr/>
      <w:r>
        <w:rPr>
          <w:lang w:val="hi_IN" w:bidi="hi_IN"/>
        </w:rPr>
      </w:r>
      <w:r>
        <w:rPr>
          <w:b/>
          <w:lang w:val="hi_IN" w:bidi="hi_IN"/>
        </w:rPr>
        <w:t>याजक</w:t>
      </w:r>
      <w:r>
        <w:rPr>
          <w:lang w:val="hi_IN" w:bidi="hi_IN"/>
        </w:rPr>
        <w:t xml:space="preserve"> शाऊल को निर्देश देता है कि वह पहले परमेश्वर से मार्गदर्शन माँगे। याजक वह व्यक्ति होता है जो परमेश्वर की सेवा करता है और लोगों की ओर से भेंटें तथा प्रार्थनाएँ चढ़ाता है। याजक के बारे में अधिक जानकारी के लिए, मुख्य शब्दावली देखें। याजक के लिए उसी शब्द या वाक्यांश का प्रयोग करें जो आपने पिछले भागों में प्रयोग किया है। </w:t>
      </w:r>
    </w:p>
    <w:p>
      <w:pPr/>
      <w:r>
        <w:rPr>
          <w:lang w:val="hi_IN" w:bidi="hi_IN"/>
        </w:rPr>
      </w:r>
      <w:r>
        <w:rPr>
          <w:lang w:val="hi_IN" w:bidi="hi_IN"/>
        </w:rPr>
        <w:t xml:space="preserve">याजक कहता है कि पहले </w:t>
      </w:r>
      <w:r>
        <w:rPr>
          <w:b/>
          <w:lang w:val="hi_IN" w:bidi="hi_IN"/>
        </w:rPr>
        <w:t>परमेश्वर</w:t>
      </w:r>
      <w:r>
        <w:rPr>
          <w:lang w:val="hi_IN" w:bidi="hi_IN"/>
        </w:rPr>
        <w:t xml:space="preserve"> से पूछ। यह परमेश्वर या यहोवा के लिए सामान्य शब्द है। परमेश्वर के बारे में अधिक जानकारी के लिए, मुख्य शब्दावली देखें। परमेश्वर के लिए उसी शब्द या वाक्यांश का उपयोग करें जिसका उपयोग आपने पिछले भागों में किया था।</w:t>
      </w:r>
    </w:p>
    <w:p>
      <w:pPr/>
      <w:r>
        <w:rPr>
          <w:lang w:val="hi_IN" w:bidi="hi_IN"/>
        </w:rPr>
      </w:r>
      <w:r>
        <w:rPr>
          <w:lang w:val="hi_IN" w:bidi="hi_IN"/>
        </w:rPr>
        <w:t xml:space="preserve">शाऊल पूछता है कि क्या परमेश्वर </w:t>
      </w:r>
      <w:r>
        <w:rPr>
          <w:b/>
          <w:lang w:val="hi_IN" w:bidi="hi_IN"/>
        </w:rPr>
        <w:t>इस्राएल</w:t>
      </w:r>
      <w:r>
        <w:rPr>
          <w:lang w:val="hi_IN" w:bidi="hi_IN"/>
        </w:rPr>
        <w:t xml:space="preserve"> को पलिश्तियों के साथ लड़ाई में जीत दिलाता रहेगा। इस्राएल इस्राएली लोगों के साथ-साथ उस देश को भी दर्शाता है जहाँ इस्राएली रहते थे। इस्राएल के बारे में अधिक जानकारी के लिए, मुख्य शब्दावली देखें। इस्राएल के लिए उसी शब्द या वाक्यांश का प्रयोग करें जिसका प्रयोग आपने पिछले भागों में किया है। </w:t>
      </w:r>
    </w:p>
    <w:p>
      <w:pPr/>
      <w:r>
        <w:rPr>
          <w:lang w:val="hi_IN" w:bidi="hi_IN"/>
        </w:rPr>
      </w:r>
      <w:r>
        <w:rPr>
          <w:lang w:val="hi_IN" w:bidi="hi_IN"/>
        </w:rPr>
        <w:t xml:space="preserve">क्योंकि परमेश्वर शाऊल को उत्तर नहीं देता है, इसलिए शाऊल यह पता लगाने की कोशिश करता है कि किसने परमेश्वर के विरुद्ध पाप किया है। </w:t>
      </w:r>
      <w:r>
        <w:rPr>
          <w:b/>
          <w:lang w:val="hi_IN" w:bidi="hi_IN"/>
        </w:rPr>
        <w:t>पाप</w:t>
      </w:r>
      <w:r>
        <w:rPr>
          <w:lang w:val="hi_IN" w:bidi="hi_IN"/>
        </w:rPr>
        <w:t xml:space="preserve"> यहोवा के विरुद्ध विद्रोह का कार्य है। जब भी कोई व्यक्ति यहोवा की व्यवस्थाओं का उल्लंघन करता है, वह पाप करता है। पाप के बारे में अधिक जानकारी के लिए, मुख्य शब्दावली को देखें। पाप के लिए उसी शब्द या वाक्यांश का उपयोग करें जिसका उपयोग आपने पिछले भागों में किया है।</w:t>
      </w:r>
    </w:p>
    <w:p>
      <w:pPr/>
      <w:r>
        <w:rPr>
          <w:lang w:val="hi_IN" w:bidi="hi_IN"/>
        </w:rPr>
      </w:r>
      <w:r>
        <w:rPr>
          <w:lang w:val="hi_IN" w:bidi="hi_IN"/>
        </w:rPr>
        <w:t xml:space="preserve">शाऊल </w:t>
      </w:r>
      <w:r>
        <w:rPr>
          <w:b/>
          <w:lang w:val="hi_IN" w:bidi="hi_IN"/>
        </w:rPr>
        <w:t>यहोवा</w:t>
      </w:r>
      <w:r>
        <w:rPr>
          <w:lang w:val="hi_IN" w:bidi="hi_IN"/>
        </w:rPr>
        <w:t xml:space="preserve"> के नाम के साथ एक गंभीर </w:t>
      </w:r>
      <w:r>
        <w:rPr>
          <w:b/>
          <w:lang w:val="hi_IN" w:bidi="hi_IN"/>
        </w:rPr>
        <w:t>शपथ</w:t>
      </w:r>
      <w:r>
        <w:rPr>
          <w:lang w:val="hi_IN" w:bidi="hi_IN"/>
        </w:rPr>
        <w:t xml:space="preserve"> लेता है। यहोवा परमेश्वर का व्यक्तिगत नाम है। यहोवा के बारे में अधिक जानकारी के लिए, मुख्य शब्दावली देखें। यहोवा के लिए उसी शब्द या वाक्यांश का उपयोग करें जो आपने पिछले भागों में उपयोग किया है। यद्यपि “शपथ” शब्द इस कहानी में मूल भाषा में नहीं दिखता है, फिर भी यदि आवश्यक हो तो आप अपने अनुवाद में स्पष्टता के लिए शपथ का उपयोग कर सकते हैं। यदि आवश्यक हो, तो मुख्य शब्दावली में शपथ देखें और उसी शब्द या वाक्यांश का उपयोग करें जिसका उपयोग आपने पिछले भागों में किया था।</w:t>
      </w:r>
    </w:p>
    <w:p>
      <w:pPr/>
      <w:r>
        <w:rPr>
          <w:lang w:val="hi_IN" w:bidi="hi_IN"/>
        </w:rPr>
      </w:r>
      <w:r>
        <w:rPr>
          <w:lang w:val="hi_IN" w:bidi="hi_IN"/>
        </w:rPr>
        <w:t xml:space="preserve">शाऊल यहोवा से </w:t>
      </w:r>
      <w:r>
        <w:rPr>
          <w:b/>
          <w:lang w:val="hi_IN" w:bidi="hi_IN"/>
        </w:rPr>
        <w:t>प्रार्थना करता है</w:t>
      </w:r>
      <w:r>
        <w:rPr>
          <w:lang w:val="hi_IN" w:bidi="hi_IN"/>
        </w:rPr>
        <w:t xml:space="preserve"> और यहोवा से कहता है कि वह दिखाए कि किसने पाप किया है। जब कोई व्यक्ति प्रार्थना करता है, तो वह व्यक्ति परमेश्वर के साथ संवाद कर रहा है। प्रार्थना के बारे में अधिक जानकारी के लिए, मुख्य शब्दावली को देखें। प्रार्थना के लिए उसी शब्द या वाक्यांश का उपयोग करें जो आपने पिछले भागों में उपयोग किया है।</w:t>
      </w:r>
    </w:p>
    <w:p>
      <w:pPr/>
      <w:r>
        <w:rPr>
          <w:lang w:val="hi_IN" w:bidi="hi_IN"/>
        </w:rPr>
      </w:r>
      <w:r>
        <w:rPr>
          <w:lang w:val="hi_IN" w:bidi="hi_IN"/>
        </w:rPr>
        <w:t xml:space="preserve">शाऊल खुद को यहोवा का </w:t>
      </w:r>
      <w:r>
        <w:rPr>
          <w:b/>
          <w:lang w:val="hi_IN" w:bidi="hi_IN"/>
        </w:rPr>
        <w:t>दास</w:t>
      </w:r>
      <w:r>
        <w:rPr>
          <w:lang w:val="hi_IN" w:bidi="hi_IN"/>
        </w:rPr>
        <w:t xml:space="preserve"> कहता है। सेवक वह पुरुष या स्त्री होता है जो दूसरे व्यक्ति के लिए काम करता है। यहाँ, दास अपने आप को संदर्भित करने का एक विनम्र तरीका है। सेवक के बारे में अधिक जानकारी के लिए, मुख्य शब्दावली को देखें। सेवक के लिए उसी शब्द या वाक्यांश का उपयोग करें जिसका उपयोग आपने पिछले भागों में किया है।</w:t>
      </w:r>
    </w:p>
    <w:p>
      <w:pPr/>
      <w:r>
        <w:rPr>
          <w:lang w:val="hi_IN" w:bidi="hi_IN"/>
        </w:rPr>
      </w:r>
      <w:r>
        <w:rPr>
          <w:lang w:val="hi_IN" w:bidi="hi_IN"/>
        </w:rPr>
        <w:t>शाऊल परमेश्वर से कहता है कि यदि इस्राएलियों ने पाप किया हो तो वह ऊरीम को चुने, और यदि शाऊल या योनातान ने पाप किया हो, तो वह तुम्मीम को चुने। हमें ठीक‑ठीक नहीं पता कि ये कैसे दिखते थे, पर ऊरीम और तुम्मीम शायद दो विशेष पत्थर थे। शायद ऊरीम और तुम्मीम अलग-अलग रंग के थे, एक सफेद और दूसरा काला। याजक शायद एफ़ोद में से चिट्ठी डालकर एक पत्थर निकालते थे, ताकि दो विकल्पों में से परमेश्वर की इच्छा जान सकें।</w:t>
      </w:r>
    </w:p>
    <w:p>
      <w:pPr/>
      <w:r>
        <w:rPr>
          <w:lang w:val="hi_IN" w:bidi="hi_IN"/>
        </w:rPr>
      </w:r>
      <w:r>
        <w:rPr>
          <w:lang w:val="hi_IN" w:bidi="hi_IN"/>
        </w:rPr>
        <w:t xml:space="preserve">यहाँ रुकें और समूह में चर्चा करें कि </w:t>
      </w:r>
      <w:r>
        <w:rPr>
          <w:b/>
          <w:lang w:val="hi_IN" w:bidi="hi_IN"/>
        </w:rPr>
        <w:t>ऊरीम और तुम्मीम</w:t>
      </w:r>
      <w:r>
        <w:rPr>
          <w:lang w:val="hi_IN" w:bidi="hi_IN"/>
        </w:rPr>
        <w:t xml:space="preserve"> तथा </w:t>
      </w:r>
      <w:r>
        <w:rPr>
          <w:b/>
          <w:lang w:val="hi_IN" w:bidi="hi_IN"/>
        </w:rPr>
        <w:t>चिट्ठी डालने</w:t>
      </w:r>
      <w:r>
        <w:rPr>
          <w:lang w:val="hi_IN" w:bidi="hi_IN"/>
        </w:rPr>
        <w:t xml:space="preserve"> के लिए आप कौन‑से शब्द या वाक्यांश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योनातान कहता है कि उसने अपनी लाठी से थोड़ा </w:t>
      </w:r>
      <w:r>
        <w:rPr>
          <w:b/>
          <w:lang w:val="hi_IN" w:bidi="hi_IN"/>
        </w:rPr>
        <w:t>शहद</w:t>
      </w:r>
      <w:r>
        <w:rPr>
          <w:lang w:val="hi_IN" w:bidi="hi_IN"/>
        </w:rPr>
        <w:t xml:space="preserve"> खाया। शहद एक मीठा तरल है जिसे मधुमक्खियाँ नामक छोटे उड़ते कीट बनाते हैं। शहद के लिए उसी शब्द या वाक्यांश का उपयोग करें जिसका उपयोग आपने पिछले भागों में किया था।</w:t>
      </w:r>
    </w:p>
    <w:p>
      <w:pPr/>
      <w:r>
        <w:rPr>
          <w:lang w:val="hi_IN" w:bidi="hi_IN"/>
        </w:rPr>
      </w:r>
      <w:r>
        <w:rPr>
          <w:lang w:val="hi_IN" w:bidi="hi_IN"/>
        </w:rPr>
        <w:t>सैनिकों ने योनातान का जीवन छुड़ा लिया। जब कोई कैदी होता है, तो कोई दूसरा व्यक्ति उसका मूल्य देकर उसे छुड़ा सकता है। शायद सैनिकों ने योनातान के बदले पैसे दिए हों या मारने के लिए पशु दिए हों।</w:t>
      </w:r>
    </w:p>
    <w:p>
      <w:pPr/>
      <w:r>
        <w:rPr>
          <w:lang w:val="hi_IN" w:bidi="hi_IN"/>
        </w:rPr>
      </w:r>
      <w:r>
        <w:rPr>
          <w:lang w:val="hi_IN" w:bidi="hi_IN"/>
        </w:rPr>
        <w:t xml:space="preserve">यहाँ रुकें और समूह के रूप में चर्चा करें कि आप </w:t>
      </w:r>
      <w:r>
        <w:rPr>
          <w:b/>
          <w:lang w:val="hi_IN" w:bidi="hi_IN"/>
        </w:rPr>
        <w:t>छुड़ौती</w:t>
      </w:r>
      <w:r>
        <w:rPr>
          <w:lang w:val="hi_IN" w:bidi="hi_IN"/>
        </w:rPr>
        <w:t xml:space="preserve"> के लिए किस शब्द या वाक्यांश का उपयोग करेंगे। अधिक जानकारी के लिए छुड़ौती को मुख्य शब्दावली में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14:47–52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14:47–52 को सुनें और अपने मन में रखें।</w:t>
      </w:r>
    </w:p>
    <w:p>
      <w:pPr/>
      <w:r>
        <w:rPr>
          <w:lang w:val="hi_IN" w:bidi="hi_IN"/>
        </w:rPr>
      </w:r>
      <w:r>
        <w:rPr>
          <w:lang w:val="hi_IN" w:bidi="hi_IN"/>
        </w:rPr>
        <w:t>यदि सम्भव हो, तो 1 शमूएल 14:47–52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14:47–52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कहानी राजा के रूप में शाऊल के कार्यकाल का सारांश है। जब शाऊल राजा होता है, तब वह बहादुरी से लड़ता है और इस्राएलियों के कई शत्रुओं को पराजित करता है। कहानीकार शाऊल के परिवार के कुछ महत्वपूर्ण सदस्यों के नाम और उनके बीच के संबंधों के बारे में बताता है। क्योंकि शाऊल के जीवनकाल में इस्राएली और पलिश्ती अक्सर युद्ध करते थे, इसलिए शाऊल अक्सर अपनी सेना में और अधिक सैनिक जोड़ता था।</w:t>
      </w:r>
    </w:p>
    <w:p>
      <w:pPr/>
      <w:r>
        <w:rPr>
          <w:lang w:val="hi_IN" w:bidi="hi_IN"/>
        </w:rPr>
      </w:r>
      <w:r>
        <w:rPr>
          <w:lang w:val="hi_IN" w:bidi="hi_IN"/>
        </w:rPr>
        <w:t>यहाँ रुकें और समूह में इस प्रश्न पर चर्चा करें: आपकी संस्कृति में, राजा या अगुवा द्वारा किए जाने वाले कुछ महत्वपूर्ण कार्य क्या हैं? जब किसी अगुवे की मृत्यु हो जाती है या उसका शासन समाप्त हो जाता है, तो लोग किस बात को याद रखना या किस बारे में बात करना चुनते हैं? इस ऑडियो को यहाँ रोकें।</w:t>
      </w:r>
    </w:p>
    <w:p>
      <w:pPr/>
      <w:r>
        <w:rPr>
          <w:lang w:val="hi_IN" w:bidi="hi_IN"/>
        </w:rPr>
      </w:r>
      <w:r>
        <w:rPr>
          <w:lang w:val="hi_IN" w:bidi="hi_IN"/>
        </w:rPr>
        <w:t>यह कहानी पलिश्तियों के साथ युद्ध के बाद शुरू होती है। यद्यपि लोगों ने पहले ही शाऊल को राजा घोषित किया था, फिर भी पलिश्तियों के साथ युद्ध के माध्यम से शाऊल ने राजा के रूप में अपना अधिकार सुरक्षित किया। लोग शाऊल को चुनौती नहीं दे रहे थे और न ही यह कह रहे थे कि शाऊल को राजा नहीं बनना चाहिए।</w:t>
      </w:r>
    </w:p>
    <w:p>
      <w:pPr/>
      <w:r>
        <w:rPr>
          <w:lang w:val="hi_IN" w:bidi="hi_IN"/>
        </w:rPr>
      </w:r>
      <w:r>
        <w:rPr>
          <w:lang w:val="hi_IN" w:bidi="hi_IN"/>
        </w:rPr>
        <w:t>फिर शाऊल इस्राएली सैनिकों की अगुवाई उन इस्राएलियों के शत्रुओं के विरुद्ध लड़ने के लिए करता है, जो इस्राएल के आसपास के देशों में रहते हैं। शाऊल और उसकी सेना मोआब, अम्मोन और एदोम के लोगों के विरुद्ध लड़ती है। इस्राएली सोबा के राजाओं और उनके लोगों के साथ‑साथ पलिश्तियों के साथ भी युद्ध करते हैं। शाऊल इस्राएलियों की अगुवाई इन जातियों के विरुद्ध इन युद्धों में जीतने के लिए करता है।</w:t>
      </w:r>
    </w:p>
    <w:p>
      <w:pPr/>
      <w:r>
        <w:rPr>
          <w:lang w:val="hi_IN" w:bidi="hi_IN"/>
        </w:rPr>
      </w:r>
      <w:r>
        <w:rPr>
          <w:lang w:val="hi_IN" w:bidi="hi_IN"/>
        </w:rPr>
        <w:t>शाऊल वीरतापूर्वक या साहसपूर्वक लड़ता है और इस्राएली सेना की अगुवाई करके अमालेकियों को भी पराजित करता है। इससे पहले अमालेकी लोगों ने, और अन्य लोगों ने भी, इस्राएलियों को लूटा था—अर्थात उन्होंने इस्राएलियों पर हमला करके उनका सामान छीन लिया था। लेकिन अब शाऊल इस्राएलियों को उनके शत्रुओं के हाथ से बचाता है। मूल भाषा में लोग हाथ शब्द का उपयोग शक्ति या नियंत्रण के अर्थ में करते थे, इसलिए शाऊल इस्राएलियों को शत्रुओं की शक्ति से बचाता है।</w:t>
      </w:r>
    </w:p>
    <w:p>
      <w:pPr/>
      <w:r>
        <w:rPr>
          <w:lang w:val="hi_IN" w:bidi="hi_IN"/>
        </w:rPr>
      </w:r>
      <w:r>
        <w:rPr>
          <w:lang w:val="hi_IN" w:bidi="hi_IN"/>
        </w:rPr>
        <w:t>यहाँ रुकें और समूह में इस प्रश्न पर चर्चा करें: अपने लोगों के इतिहास के उस समय की कोई कहानी सुनाएँ जब एक शत्रु ने आक्रमण किया और आपके लोगों की संपत्ति चुरा ली थी। आपके लोगों ने अंततः उस शत्रु को कैसे रोका या उसे पराजित किया? शत्रु को पराजित करने के लिए लोगों की अगुवाई किसने की? इस ऑडियो को यहाँ रोकें।</w:t>
      </w:r>
    </w:p>
    <w:p>
      <w:pPr/>
      <w:r>
        <w:rPr>
          <w:lang w:val="hi_IN" w:bidi="hi_IN"/>
        </w:rPr>
      </w:r>
      <w:r>
        <w:rPr>
          <w:lang w:val="hi_IN" w:bidi="hi_IN"/>
        </w:rPr>
        <w:t>इसके बाद, कहानीकार शाऊल के परिवार के कुछ सदस्यों की सूची देता है। योनातान, यिश्वी और मल्कीशूअ शाऊल के पुत्र हैं। शायद यिश्वी ईशबोशेत का एक और नाम है, जो बाद की कहानी में दिखाई देता है। मेरब और मीकल शाऊल की बेटियाँ हैं। मेरब मीकल से बड़ी है। शाऊल की पत्नी का नाम अहीनोअम है, और अहीनोअम के पिता का नाम अहीमास है। शाऊल की सेना का सेनापति या अगुवा शाऊल का चचेरा भाई अब्नेर है। शाऊल का पिता, कीश और अब्नेर का पिता नेर भाई हैं। कीश और नेर अबीएल के पुत्र हैं।</w:t>
      </w:r>
    </w:p>
    <w:p>
      <w:pPr/>
      <w:r>
        <w:rPr>
          <w:lang w:val="hi_IN" w:bidi="hi_IN"/>
        </w:rPr>
      </w:r>
      <w:r>
        <w:rPr>
          <w:lang w:val="hi_IN" w:bidi="hi_IN"/>
        </w:rPr>
        <w:t>यद्यपि शाऊल इस्राएलियों को उनके कई शत्रुओं को पराजित करने में सहायता करता है, फिर भी वह पलिश्तियों को पूरी तरह से पराजित नहीं कर सकता। जब तक शाऊल जीवित है, इस्राएली और पलिश्ती कटुता से या उग्रता से लड़ते हैं। चूँकि ये दोनों समूह अक्सर लड़ते रहते हैं, इसलिए शाऊल और अधिक लोगों को ढूँढकर शाऊल की सेना में जोड़ने के लिए हमेशा तैयार रहता है। जब भी शाऊल किसी इस्राएली व्यक्ति को शक्तिशाली और बहादुर देखता है, तो वह उस व्यक्ति को अपनी सेवा में ले लेता है या उस व्यक्ति को अपनी सेना में शामिल होने का आदेश देता है।</w:t>
      </w:r>
    </w:p>
    <w:p>
      <w:pPr/>
      <w:r>
        <w:rPr>
          <w:lang w:val="hi_IN" w:bidi="hi_IN"/>
        </w:rPr>
      </w:r>
      <w:r>
        <w:rPr>
          <w:lang w:val="hi_IN" w:bidi="hi_IN"/>
        </w:rPr>
        <w:t>यहाँ रुकें और समूह में इस प्रश्न पर चर्चा करें: आपकी संस्कृति में, अगुवे या शासक लोगों को अपनी सेना में शामिल होने के लिए कैसे समझाते हैं या आदेश देते हैं? वे अगुवे किस प्रकार के लोगों की तलाश करते हैं? वे अगुवे कितनी बार और सैनिक जोड़ते हैं?</w:t>
      </w:r>
      <w:r>
        <w:rPr>
          <w:lang w:val="hi_IN" w:bidi="hi_IN"/>
        </w:rPr>
      </w:r>
    </w:p>
    <w:p>
      <w:pPr>
        <w:pStyle w:val="Heading3"/>
      </w:pPr>
      <w:r>
        <w:rPr>
          <w:lang w:val="hi_IN" w:bidi="hi_IN"/>
        </w:rPr>
        <w:t>घटनाओं को समझाना</w:t>
      </w:r>
    </w:p>
    <w:p>
      <w:pPr/>
      <w:r>
        <w:rPr>
          <w:lang w:val="hi_IN" w:bidi="hi_IN"/>
        </w:rPr>
      </w:r>
      <w:r>
        <w:rPr>
          <w:lang w:val="hi_IN" w:bidi="hi_IN"/>
        </w:rPr>
        <w:t>1 शमूएल 14:47–52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राजा के रूप में अपने समय के दौरान, शाऊल अपने सैनिकों की अगुवाई करता है ताकि वे इस्राएलियों के आसपास के क्षेत्र में रहने वाले लोगों से युद्ध करें। शाऊल इस्राएलियों के शत्रुओं को पराजित करता है, जिन्होंने इस्राएलियों को लूट लिया था।</w:t>
      </w:r>
    </w:p>
    <w:p>
      <w:pPr/>
      <w:r>
        <w:rPr>
          <w:lang w:val="hi_IN" w:bidi="hi_IN"/>
        </w:rPr>
      </w:r>
      <w:r>
        <w:rPr>
          <w:b/>
          <w:lang w:val="hi_IN" w:bidi="hi_IN"/>
        </w:rPr>
        <w:t>दूसरे दृश्य में:</w:t>
      </w:r>
      <w:r>
        <w:rPr>
          <w:lang w:val="hi_IN" w:bidi="hi_IN"/>
        </w:rPr>
        <w:t xml:space="preserve"> शाऊल की पत्नी का नाम अहीनोअम है। शाऊल के योनातान, यिश्वी और मल्कीशूअ नाम के पुत्र हैं, साथ ही मेरब और मीकल नाम की पुत्रियाँ हैं। शाऊल का चचेरा भाई अब्नेर इस्राएली सेना का सेनापति है।</w:t>
      </w:r>
    </w:p>
    <w:p>
      <w:pPr/>
      <w:r>
        <w:rPr>
          <w:lang w:val="hi_IN" w:bidi="hi_IN"/>
        </w:rPr>
      </w:r>
      <w:r>
        <w:rPr>
          <w:b/>
          <w:lang w:val="hi_IN" w:bidi="hi_IN"/>
        </w:rPr>
        <w:t>तीसरे दृश्य में:</w:t>
      </w:r>
      <w:r>
        <w:rPr>
          <w:lang w:val="hi_IN" w:bidi="hi_IN"/>
        </w:rPr>
        <w:t xml:space="preserve"> क्योंकि इस्राएली अक्सर पलिश्तियों से युद्ध करते हैं, इसलिए शाऊल अपने सामने आने वाले किसी भी बहादुर पुरुष को शाऊल की सेना में जोड़ लेता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इस्राएली, जिनमें शक्तिशाली और बहादुर लोग भी शामिल हैं</w:t>
      </w:r>
    </w:p>
    <w:p>
      <w:pPr>
        <w:pStyle w:val="ListBullet"/>
        <w:spacing w:line="240" w:lineRule="auto"/>
        <w:ind w:left="720"/>
      </w:pPr>
      <w:r>
        <w:rPr>
          <w:lang w:val="hi_IN" w:bidi="hi_IN"/>
        </w:rPr>
      </w:r>
      <w:r>
        <w:rPr>
          <w:lang w:val="hi_IN" w:bidi="hi_IN"/>
        </w:rPr>
        <w:t>इस्राएलियों के शत्रु, जिनमें मोआबी, अम्मोनी, एदोमी, सोबा के राजा और लोग, पलिश्ती और अमालेकी शामिल हैं</w:t>
      </w:r>
    </w:p>
    <w:p>
      <w:pPr>
        <w:pStyle w:val="ListBullet"/>
        <w:spacing w:line="240" w:lineRule="auto"/>
        <w:ind w:left="720"/>
      </w:pPr>
      <w:r>
        <w:rPr>
          <w:lang w:val="hi_IN" w:bidi="hi_IN"/>
        </w:rPr>
      </w:r>
      <w:r>
        <w:rPr>
          <w:lang w:val="hi_IN" w:bidi="hi_IN"/>
        </w:rPr>
        <w:t>शाऊल के पुत्र, योनातान, यिश्वी और मल्कीशूअ</w:t>
      </w:r>
    </w:p>
    <w:p>
      <w:pPr>
        <w:pStyle w:val="ListBullet"/>
        <w:spacing w:line="240" w:lineRule="auto"/>
        <w:ind w:left="720"/>
      </w:pPr>
      <w:r>
        <w:rPr>
          <w:lang w:val="hi_IN" w:bidi="hi_IN"/>
        </w:rPr>
      </w:r>
      <w:r>
        <w:rPr>
          <w:lang w:val="hi_IN" w:bidi="hi_IN"/>
        </w:rPr>
        <w:t>शाऊल की बेटियाँ, मेरब और मीकल</w:t>
      </w:r>
    </w:p>
    <w:p>
      <w:pPr>
        <w:pStyle w:val="ListBullet"/>
        <w:spacing w:line="240" w:lineRule="auto"/>
        <w:ind w:left="720"/>
      </w:pPr>
      <w:r>
        <w:rPr>
          <w:lang w:val="hi_IN" w:bidi="hi_IN"/>
        </w:rPr>
      </w:r>
      <w:r>
        <w:rPr>
          <w:lang w:val="hi_IN" w:bidi="hi_IN"/>
        </w:rPr>
        <w:t>शाऊल की पत्नी अहीनोअम, जो अहीमास की बेटी है</w:t>
      </w:r>
    </w:p>
    <w:p>
      <w:pPr>
        <w:pStyle w:val="ListBullet"/>
        <w:spacing w:line="240" w:lineRule="auto"/>
        <w:ind w:left="720"/>
      </w:pPr>
      <w:r>
        <w:rPr>
          <w:lang w:val="hi_IN" w:bidi="hi_IN"/>
        </w:rPr>
      </w:r>
      <w:r>
        <w:rPr>
          <w:lang w:val="hi_IN" w:bidi="hi_IN"/>
        </w:rPr>
        <w:t>शाऊल का चचेरा भाई अब्नेर, जो नेर का पुत्र है</w:t>
      </w:r>
    </w:p>
    <w:p>
      <w:pPr>
        <w:pStyle w:val="ListBullet"/>
        <w:spacing w:line="240" w:lineRule="auto"/>
        <w:ind w:left="720"/>
      </w:pPr>
      <w:r>
        <w:rPr>
          <w:lang w:val="hi_IN" w:bidi="hi_IN"/>
        </w:rPr>
      </w:r>
      <w:r>
        <w:rPr>
          <w:lang w:val="hi_IN" w:bidi="hi_IN"/>
        </w:rPr>
        <w:t>कीश, शाऊल का पिता</w:t>
      </w:r>
    </w:p>
    <w:p>
      <w:pPr>
        <w:pStyle w:val="ListBullet"/>
        <w:spacing w:line="240" w:lineRule="auto"/>
        <w:ind w:left="720"/>
      </w:pPr>
      <w:r>
        <w:rPr>
          <w:lang w:val="hi_IN" w:bidi="hi_IN"/>
        </w:rPr>
      </w:r>
      <w:r>
        <w:rPr>
          <w:lang w:val="hi_IN" w:bidi="hi_IN"/>
        </w:rPr>
        <w:t>नेर, अब्नेर का पिता</w:t>
      </w:r>
    </w:p>
    <w:p>
      <w:pPr>
        <w:pStyle w:val="ListBullet"/>
        <w:spacing w:line="240" w:lineRule="auto"/>
        <w:ind w:left="720"/>
      </w:pPr>
      <w:r>
        <w:rPr>
          <w:lang w:val="hi_IN" w:bidi="hi_IN"/>
        </w:rPr>
      </w:r>
      <w:r>
        <w:rPr>
          <w:lang w:val="hi_IN" w:bidi="hi_IN"/>
        </w:rPr>
        <w:t>और अबीएल, कीश और नेर का पिता</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इस कहानी में, कहानीकार पिछले भाग में विजय के बाद शाऊल के राजा के रूप में समय का एक संक्षिप्त विवरण देता है। कहानीकार शाऊल की सैन्य विजय, शाऊल के परिवार और पलिश्तियों के साथ चल रहे युद्ध का वर्णन करता है।</w:t>
      </w:r>
    </w:p>
    <w:p>
      <w:pPr/>
      <w:r>
        <w:rPr>
          <w:lang w:val="hi_IN" w:bidi="hi_IN"/>
        </w:rPr>
      </w:r>
      <w:r>
        <w:rPr>
          <w:lang w:val="hi_IN" w:bidi="hi_IN"/>
        </w:rPr>
        <w:t>यहाँ रुकें और समूह में इस प्रश्न पर चर्चा करें: एक गतिविधि के रूप में कल्पना करें कि आप एक शिक्षक हैं और अपने छात्रों को अपने इतिहास के किसी राजा या अगुवे के बारे में बताने वाले हैं। संक्षेप में बताइए कि उस अगुवे ने अपने जीवनकाल में क्या‑क्या किया। इस बात पर ध्यान दें कि आप कौन सी जानकारी शामिल करते हैं और आप उस जानकारी को व्यवस्थित करना कैसे चुनते हैं। इस ऑडियो को यहाँ रोकें।</w:t>
      </w:r>
    </w:p>
    <w:p>
      <w:pPr/>
      <w:r>
        <w:rPr>
          <w:lang w:val="hi_IN" w:bidi="hi_IN"/>
        </w:rPr>
      </w:r>
      <w:r>
        <w:rPr>
          <w:lang w:val="hi_IN" w:bidi="hi_IN"/>
        </w:rPr>
        <w:t>पहला दृश्य पिछली कहानी के बाद शुरू होता है और शाऊल के राजा के रूप में पूरे समय को शामिल करता है। क्योंकि शाऊल ने पलिश्तियों को पराजित किया, इसलिए इस्राएलियों ने शाऊल पर अपने राजा के रूप में भरोसा किया, क्योंकि शाऊल इस्राएलियों की रक्षा कर सकता था। शाऊल के शासनकाल के अलग‑अलग समयों में, उसने इस्राएलियों को उनके चारों ओर रहने वाले शत्रुओं से लड़ने के लिए अगुवाई की।</w:t>
      </w:r>
    </w:p>
    <w:p>
      <w:pPr/>
      <w:r>
        <w:rPr>
          <w:lang w:val="hi_IN" w:bidi="hi_IN"/>
        </w:rPr>
      </w:r>
      <w:r>
        <w:rPr>
          <w:lang w:val="hi_IN" w:bidi="hi_IN"/>
        </w:rPr>
        <w:t>मोआब, अम्मोन और एदोम के जनसमूह इस्राएल के पूर्व और दक्षिण में रहते हैं। पलिश्ती और अमालेकी दक्षिण-पश्चिम में हैं, जबकि सोबा इस्राएल के उत्तर में एक नगर या नगरों का राज्य है। इनमें से कुछ जनसमूह इस्राएलियों पर आक्रमण कर रहे थे और इस्राएलियों की संपत्ति ले रहे थे। हालाँकि, शाऊल एक बहादुर योद्धा है और इस्राएलियों को इन जातियों के विरुद्ध युद्धों में जीतने के लिए अगुवाई करता है। शाऊल इन अन्य जनसमूहों को इस्राएलियों पर लूट करने या आक्रमण करने से रोक देता है। शाऊल और उसकी सेना संभवतः प्रत्येक जाति के विरुद्ध कई युद्ध लड़ते हैं—जैसे पलिश्ती, जिनसे इस्राएली शाऊल के राजा रहने के समय अक्सर लड़ते थे।</w:t>
      </w:r>
    </w:p>
    <w:p>
      <w:pPr/>
      <w:r>
        <w:rPr>
          <w:lang w:val="hi_IN" w:bidi="hi_IN"/>
        </w:rPr>
      </w:r>
      <w:r>
        <w:rPr>
          <w:lang w:val="hi_IN" w:bidi="hi_IN"/>
        </w:rPr>
        <w:t>यहाँ एक समूह के रूप में रुकें और इस्राएल तथा उसके आसपास के क्षेत्रों का मानचित्र देखें। मोआबियों, अम्मोनियों, एदोमियों, सोबा, पलिश्तियों और अमालेकियों का क्षेत्र ढूँढें। इस ऑडियो को यहाँ रोकें।</w:t>
      </w:r>
    </w:p>
    <w:p>
      <w:pPr/>
      <w:r>
        <w:rPr>
          <w:lang w:val="hi_IN" w:bidi="hi_IN"/>
        </w:rPr>
      </w:r>
      <w:r>
        <w:rPr>
          <w:lang w:val="hi_IN" w:bidi="hi_IN"/>
        </w:rPr>
        <w:t>दूसरे दृश्य में, कहानीकार शाऊल के परिवार के कुछ सदस्यों के नामों की सूची देता है। शाऊल की पत्नी का नाम अहीनोअम है, और अहीनोअम के पिता का नाम अहीमास है। शाऊल के योनातान, यिश्वी और मल्कीशूअ नाम के पुत्र हैं। शायद कहानीकार ने इन पुत्रों को उम्र के क्रम में सूचीबद्ध किया, जैसे उनकी बहनें मेरब और मीकल। शाऊल का चचेरा भाई अब्नेर शाऊल की सेना का सेनापति है। अब्नेर का पिता नेर है, जो शाऊल का चाचा था। शाऊल का पिता, कीश और अब्नेर का पिता नेर, दोनों अबीएल के पुत्र हैं। शाऊल के परिवार के और भी सदस्य हैं, परन्तु कहानीकार यहाँ उन परिवार के सदस्यों की सूची नहीं देता है।</w:t>
      </w:r>
    </w:p>
    <w:p>
      <w:pPr/>
      <w:r>
        <w:rPr>
          <w:lang w:val="hi_IN" w:bidi="hi_IN"/>
        </w:rPr>
      </w:r>
      <w:r>
        <w:rPr>
          <w:lang w:val="hi_IN" w:bidi="hi_IN"/>
        </w:rPr>
        <w:t>यहाँ रुकें और समूह में इस प्रश्न पर चर्चा करें: आप अपने पिता के भाई और अपने पिता के भाई के पुत्र का वर्णन कैसे करते हैं? इस ऑडियो को यहाँ रोकें।</w:t>
      </w:r>
    </w:p>
    <w:p>
      <w:pPr/>
      <w:r>
        <w:rPr>
          <w:lang w:val="hi_IN" w:bidi="hi_IN"/>
        </w:rPr>
      </w:r>
      <w:r>
        <w:rPr>
          <w:lang w:val="hi_IN" w:bidi="hi_IN"/>
        </w:rPr>
        <w:t>यहाँ रुकें और समूह में इस प्रश्न पर चर्चा करें: आपकी भाषा में, आप किसी के परिवार के सदस्यों की सूची या उनका वर्णन कैसे करते हैं? आप यह इस क्रम में क्यों करते हैं? चर्चा करें कि आप शाऊल के परिवार के सदस्यों की सूची कैसे देंगे। इस ऑडियो को यहाँ रोकें।</w:t>
      </w:r>
    </w:p>
    <w:p>
      <w:pPr/>
      <w:r>
        <w:rPr>
          <w:lang w:val="hi_IN" w:bidi="hi_IN"/>
        </w:rPr>
      </w:r>
      <w:r>
        <w:rPr>
          <w:lang w:val="hi_IN" w:bidi="hi_IN"/>
        </w:rPr>
        <w:t>तीसरे दृश्य में, कहानीकार समझाता है कि क्योंकि शाऊल के राजा रहने के समय इस्राएली और पलिश्ती अक्सर युद्ध करते थे, इसलिए शाऊल को अक्सर अधिक सैनिकों की आवश्यकता होती थी। इसलिए जब भी शाऊल किसी इस्राएली व्यक्ति को शक्तिशाली और बहादुर देखता था, तो वह उस व्यक्ति को या तो सेना में शामिल होने के लिए कहता था या आदेश देता था। मूल भाषा में, कहानीकार कहता है कि शाऊल ने इन लोगों को अपने साथ जोड़ लिया था, जिसका अर्थ है कि ये लोग शाऊल की सेना में आए।</w:t>
      </w:r>
    </w:p>
    <w:p>
      <w:pPr/>
      <w:r>
        <w:rPr>
          <w:lang w:val="hi_IN" w:bidi="hi_IN"/>
        </w:rPr>
      </w:r>
      <w:r>
        <w:rPr>
          <w:lang w:val="hi_IN" w:bidi="hi_IN"/>
        </w:rPr>
        <w:t>यहाँ रुकें और समूह में इस प्रश्न पर चर्चा करें: मूल भाषा में, कहानीकार कहता है कि इस्राएली और पलिश्ती शाऊल के सभी दिनों में युद्ध करते रहे। इसका अर्थ है कि इस्राएली और पलिश्ती शाऊल के पूरे जीवनकाल में युद्ध करते रहे। चर्चा करें कि आप किसी ऐसी घटना के बारे में कैसे बात करेंगे जो किसी व्यक्ति के पूरे जीवन के दौरान या उसके पूरे जीवन भर होती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14:47–52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इस्राएली, जिनमें शक्तिशाली और बहादुर लोग भी शामिल हैं</w:t>
      </w:r>
    </w:p>
    <w:p>
      <w:pPr>
        <w:pStyle w:val="ListBullet"/>
        <w:spacing w:line="240" w:lineRule="auto"/>
        <w:ind w:left="720"/>
      </w:pPr>
      <w:r>
        <w:rPr>
          <w:lang w:val="hi_IN" w:bidi="hi_IN"/>
        </w:rPr>
      </w:r>
      <w:r>
        <w:rPr>
          <w:lang w:val="hi_IN" w:bidi="hi_IN"/>
        </w:rPr>
        <w:t>इस्राएलियों के शत्रु, जिनमें मोआबी, अम्मोनी, एदोमी, सोबा के राजा और लोग, पलिश्ती और अमालेकी शामिल हैं</w:t>
      </w:r>
    </w:p>
    <w:p>
      <w:pPr>
        <w:pStyle w:val="ListBullet"/>
        <w:spacing w:line="240" w:lineRule="auto"/>
        <w:ind w:left="720"/>
      </w:pPr>
      <w:r>
        <w:rPr>
          <w:lang w:val="hi_IN" w:bidi="hi_IN"/>
        </w:rPr>
      </w:r>
      <w:r>
        <w:rPr>
          <w:lang w:val="hi_IN" w:bidi="hi_IN"/>
        </w:rPr>
        <w:t>शाऊल के पुत्र, योनातान, यिश्वी और मल्कीशूअ</w:t>
      </w:r>
    </w:p>
    <w:p>
      <w:pPr>
        <w:pStyle w:val="ListBullet"/>
        <w:spacing w:line="240" w:lineRule="auto"/>
        <w:ind w:left="720"/>
      </w:pPr>
      <w:r>
        <w:rPr>
          <w:lang w:val="hi_IN" w:bidi="hi_IN"/>
        </w:rPr>
      </w:r>
      <w:r>
        <w:rPr>
          <w:lang w:val="hi_IN" w:bidi="hi_IN"/>
        </w:rPr>
        <w:t>शाऊल की बेटियाँ, मेरब और मीकल</w:t>
      </w:r>
    </w:p>
    <w:p>
      <w:pPr>
        <w:pStyle w:val="ListBullet"/>
        <w:spacing w:line="240" w:lineRule="auto"/>
        <w:ind w:left="720"/>
      </w:pPr>
      <w:r>
        <w:rPr>
          <w:lang w:val="hi_IN" w:bidi="hi_IN"/>
        </w:rPr>
      </w:r>
      <w:r>
        <w:rPr>
          <w:lang w:val="hi_IN" w:bidi="hi_IN"/>
        </w:rPr>
        <w:t>शाऊल की पत्नी अहीनोअम, जो अहीमास की बेटी है</w:t>
      </w:r>
    </w:p>
    <w:p>
      <w:pPr>
        <w:pStyle w:val="ListBullet"/>
        <w:spacing w:line="240" w:lineRule="auto"/>
        <w:ind w:left="720"/>
      </w:pPr>
      <w:r>
        <w:rPr>
          <w:lang w:val="hi_IN" w:bidi="hi_IN"/>
        </w:rPr>
      </w:r>
      <w:r>
        <w:rPr>
          <w:lang w:val="hi_IN" w:bidi="hi_IN"/>
        </w:rPr>
        <w:t>शाऊल का चचेरा भाई अब्नेर, जो नेर का पुत्र है</w:t>
      </w:r>
    </w:p>
    <w:p>
      <w:pPr>
        <w:pStyle w:val="ListBullet"/>
        <w:spacing w:line="240" w:lineRule="auto"/>
        <w:ind w:left="720"/>
      </w:pPr>
      <w:r>
        <w:rPr>
          <w:lang w:val="hi_IN" w:bidi="hi_IN"/>
        </w:rPr>
      </w:r>
      <w:r>
        <w:rPr>
          <w:lang w:val="hi_IN" w:bidi="hi_IN"/>
        </w:rPr>
        <w:t>कीश, शाऊल का पिता</w:t>
      </w:r>
    </w:p>
    <w:p>
      <w:pPr>
        <w:pStyle w:val="ListBullet"/>
        <w:spacing w:line="240" w:lineRule="auto"/>
        <w:ind w:left="720"/>
      </w:pPr>
      <w:r>
        <w:rPr>
          <w:lang w:val="hi_IN" w:bidi="hi_IN"/>
        </w:rPr>
      </w:r>
      <w:r>
        <w:rPr>
          <w:lang w:val="hi_IN" w:bidi="hi_IN"/>
        </w:rPr>
        <w:t>नेर, अब्नेर का पिता</w:t>
      </w:r>
    </w:p>
    <w:p>
      <w:pPr>
        <w:pStyle w:val="ListBullet"/>
        <w:spacing w:line="240" w:lineRule="auto"/>
        <w:ind w:left="720"/>
      </w:pPr>
      <w:r>
        <w:rPr>
          <w:lang w:val="hi_IN" w:bidi="hi_IN"/>
        </w:rPr>
      </w:r>
      <w:r>
        <w:rPr>
          <w:lang w:val="hi_IN" w:bidi="hi_IN"/>
        </w:rPr>
        <w:t>और अबीएल, कीश और नेर का पिता</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जब शाऊल ने राजा के रूप में अपना पद सुरक्षित कर लिया, तब शाऊल ने अपनी सेना की अगुवाई की, ताकि वह उनके आसपास के इस्राएलियों के शत्रुओं के विरुद्ध युद्ध कर सके। इस्राएलियों ने मोआब, अम्मोन और एदोम के लोगों; सोबा के राजाओं और उनके लोगों के साथ-साथ पलिश्तियों के विरुद्ध युद्ध किया। शाऊल ने उन सभी जातियों को पराजित किया जिनसे उसने युद्ध किया। शाऊल एक बहुत बहादुर योद्धा था और उसने अपनी सेना का नेतृत्व करते हुए अमालेकियों को पराजित किया। इस तरह शाऊल ने इस्राएल के लोगों को उन सभी से बचाया जो उन पर आक्रमण कर रहे थे और इस्राएलियों की संपत्ति ले रहे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शाऊल के योनातान, यिश्वी और मल्कीशूअ नाम के पुत्र थे। शाऊल की बेटियाँ मेरब और मीकल थीं। मेरब मीकल से बड़ी थी। शाऊल की पत्नी अहीनोअम थी, जो अहीमास की बेटी थी। शाऊल की सेना का सेनापति शाऊल का चचेरा भाई अब्नेर था। अब्नेर का पिता नेर था, जो शाऊल का चाचा था। शाऊल का पिता, कीश, और अब्नेर का पिता, नेर, दोनों अबीएल के पुत्र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तक शाऊल जीवित रहा, इस्राएली हमेशा अपने शत्रु पलिश्तियों से लड़ते रहे। इसलिए जब भी शाऊल किसी शक्तिशाली और बहादुर इस्राएली को देखता था, वह उस व्यक्ति को अपनी सेना में ले लेता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के बलवान और बहादुर पुरुषों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14:47–52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शाऊल इस्राएल पर अपना </w:t>
      </w:r>
      <w:r>
        <w:rPr>
          <w:b/>
          <w:lang w:val="hi_IN" w:bidi="hi_IN"/>
        </w:rPr>
        <w:t>राज्यत्व</w:t>
      </w:r>
      <w:r>
        <w:rPr>
          <w:lang w:val="hi_IN" w:bidi="hi_IN"/>
        </w:rPr>
        <w:t xml:space="preserve"> सुरक्षित करता है। राज्यत्व राजा की भूमिका या पद को दर्शाता है। अधिक जानकारी के लिए, मुख्य शब्दावली में राजा देखें। राज्यत्व के लिए उसी शब्द या वाक्यांश का प्रयोग करें जिसका प्रयोग आपने पिछले भागों में किया है।</w:t>
      </w:r>
    </w:p>
    <w:p>
      <w:pPr/>
      <w:r>
        <w:rPr>
          <w:lang w:val="hi_IN" w:bidi="hi_IN"/>
        </w:rPr>
      </w:r>
      <w:r>
        <w:rPr>
          <w:b/>
          <w:lang w:val="hi_IN" w:bidi="hi_IN"/>
        </w:rPr>
        <w:t>इस्राएल</w:t>
      </w:r>
      <w:r>
        <w:rPr>
          <w:lang w:val="hi_IN" w:bidi="hi_IN"/>
        </w:rPr>
        <w:t xml:space="preserve"> इस्राएली लोगों के साथ-साथ उस देश को भी दर्शाता है जहाँ इस्राएली रहते थे। इस्राएल के बारे में अधिक जानकारी के लिए, मुख्य शब्दावली देखें। इस्राएल के लिए उसी शब्द या वाक्यांश का प्रयोग करें जिसका प्रयोग आपने पिछले भागों में किया है। </w:t>
      </w:r>
    </w:p>
    <w:p>
      <w:pPr/>
      <w:r>
        <w:rPr>
          <w:lang w:val="hi_IN" w:bidi="hi_IN"/>
        </w:rPr>
      </w:r>
      <w:r>
        <w:rPr>
          <w:lang w:val="hi_IN" w:bidi="hi_IN"/>
        </w:rPr>
        <w:t xml:space="preserve">शाऊल उन जनसमूहों को पराजित करता है जिन्होंने इस्राएल को </w:t>
      </w:r>
      <w:r>
        <w:rPr>
          <w:b/>
          <w:lang w:val="hi_IN" w:bidi="hi_IN"/>
        </w:rPr>
        <w:t>लूट लिया था</w:t>
      </w:r>
      <w:r>
        <w:rPr>
          <w:lang w:val="hi_IN" w:bidi="hi_IN"/>
        </w:rPr>
        <w:t>। लूट का अर्थ है पराजित शत्रु से भोजन और हथियार जैसे सामान लेना। लूट के लिए उसी शब्द या वाक्यांश का उपयोग करें जिसका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15:1–9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15:1–9 को सुनें और अपने मन में रखें।</w:t>
      </w:r>
    </w:p>
    <w:p>
      <w:pPr/>
      <w:r>
        <w:rPr>
          <w:lang w:val="hi_IN" w:bidi="hi_IN"/>
        </w:rPr>
      </w:r>
      <w:r>
        <w:rPr>
          <w:lang w:val="hi_IN" w:bidi="hi_IN"/>
        </w:rPr>
        <w:t>यदि सम्भव हो, तो 1 शमूएल 15:1–9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15:1–9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शाऊल यहोवा की आज्ञा का पालन करने में असफल रहा था। भविष्यद्वक्ता शमूएल ने शाऊल से कहा था कि उसके द्वारा किए गए कार्यों के कारण यहोवा शाऊल के पुत्रों को उसके बाद राज्य करते रहने की अनुमति नहीं देगा। इस बीच, शाऊल की सेना को शाऊल और अधिक शक्तिशाली और बड़ी बनाता रहा। इस भाग में, शमूएल शाऊल को यहोवा के निर्देश देता है कि वह सभी अमालेकी लोगों और उनके सभी पशुओं पर हमला करे और उन्हें मार डाले, और अमालेकियों की सारी सम्पत्ति को नष्ट कर दे। कई वर्ष पहले, जब इस्राएली मिस्र से निकलकर प्रतिज्ञा किए हुए देश की ओर जा रहे थे, तब अमालेकियों ने उन पर आक्रमण किया था। अब अमालेकियों को इस बात के लिए यहोवा के दंड देने का समय आ गया था।</w:t>
      </w:r>
    </w:p>
    <w:p>
      <w:pPr/>
      <w:r>
        <w:rPr>
          <w:lang w:val="hi_IN" w:bidi="hi_IN"/>
        </w:rPr>
      </w:r>
      <w:r>
        <w:rPr>
          <w:lang w:val="hi_IN" w:bidi="hi_IN"/>
        </w:rPr>
        <w:t>यहाँ रुकें और समूह में इस प्रश्न पर चर्चा करें: ऐसे लोगों के समूहों के बारे में बात करें जिनके साथ आपके लोगों की कई सालों से दुश्मनी रही है। वे लोग आपके शत्रु कैसे बने? इस ऑडियो को यहाँ रोकें।</w:t>
      </w:r>
    </w:p>
    <w:p>
      <w:pPr/>
      <w:r>
        <w:rPr>
          <w:lang w:val="hi_IN" w:bidi="hi_IN"/>
        </w:rPr>
      </w:r>
      <w:r>
        <w:rPr>
          <w:lang w:val="hi_IN" w:bidi="hi_IN"/>
        </w:rPr>
        <w:t>यहाँ रुकें और समूह में इस प्रश्न पर चर्चा करें: जब आपके योद्धा युद्ध के लिए जाते हैं, तो आपके लोग उनसे क्या उम्मीद करते हैं? योद्धाओं को कौन-सी वस्तुएँ घर वापस लानी चाहिए और कौन-सी नहीं लानी चाहिए, और उन्हें किन चीजों को पूरी तरह से नष्ट करना चाहिए? इसका क्या कारण है? इस ऑडियो को यहाँ रोकें।</w:t>
      </w:r>
    </w:p>
    <w:p>
      <w:pPr/>
      <w:r>
        <w:rPr>
          <w:lang w:val="hi_IN" w:bidi="hi_IN"/>
        </w:rPr>
      </w:r>
      <w:r>
        <w:rPr>
          <w:lang w:val="hi_IN" w:bidi="hi_IN"/>
        </w:rPr>
        <w:t>जब से शमूएल ने शाऊल पर यहोवा की आज्ञाओं का उल्लंघन करने का आरोप लगाया था, तब से शमूएल चुप है। अब शमूएल कहानी में फिर से प्रकट होता है ताकि शाऊल को यहोवा का संदेश दे सके। जब शमूएल कहता है कि शमूएल वह व्यक्ति है जिसे यहोवा ने शाऊल को राजा के रूप में अभिषेक करने के लिए भेजा था, तो शमूएल याद कर रहा होता है कि शमूएल ने पहले शाऊल का अभिषेक कैसे किया था। यहोवा ने शमूएल को यहोवा के भविष्यद्वक्ता के रूप में और शाऊल का राजा के रूप में अभिषेक करने वाले के रूप में नियुक्त किया। इसलिए, राजा को शमूएल के निर्देशों का पालन करना चाहिए।</w:t>
      </w:r>
    </w:p>
    <w:p>
      <w:pPr/>
      <w:r>
        <w:rPr>
          <w:lang w:val="hi_IN" w:bidi="hi_IN"/>
        </w:rPr>
      </w:r>
      <w:r>
        <w:rPr>
          <w:lang w:val="hi_IN" w:bidi="hi_IN"/>
        </w:rPr>
        <w:t>यहाँ रुकें और समूह में इस प्रश्न पर चर्चा करें: अगर आपकी संस्कृति में कोई व्यक्ति किसी देवता का संदेश देता है, तो लोगों को उस पर कैसी प्रतिक्रिया देनी चाहिए? आपकी संस्कृति में लोग यह कैसे जानते हैं कि संदेश लाने वाले व्यक्ति पर भरोसा किया जाए या नहीं? इस ऑडियो को यहाँ रोकें।</w:t>
      </w:r>
    </w:p>
    <w:p>
      <w:pPr/>
      <w:r>
        <w:rPr>
          <w:lang w:val="hi_IN" w:bidi="hi_IN"/>
        </w:rPr>
      </w:r>
      <w:r>
        <w:rPr>
          <w:lang w:val="hi_IN" w:bidi="hi_IN"/>
        </w:rPr>
        <w:t>यहोवा, जो स्वर्गदूतों की सेनाओं या स्वर्गीय प्राणियों का सेनापति है, कहता है कि यहोवा अमालेकियों को दण्ड देगा, जो अमालेक के वंशज हैं। कई वर्ष पहले जब यहोवा इस्राएलियों को मिस्र से निकल लाया था, तब अमालेकियों ने इस्राएल पर आक्रमण किया था। इसलिए अब यहोवा शाऊल को आज्ञा देता है कि वह अमालेकियों और अमालेकियों की सारी चीज़ों को पूरी तरह से नष्ट कर दे। यहोवा चाहता है कि इस्राएली युद्ध में प्राप्त की गई हर वस्तु का पूरी तरह नाश कर दें, जिसमें पुरुष, स्त्रियाँ, बच्चे, शिशु और अमालेकियों के घरेलु पशु या अन्य पशु भी सम्मिलित हैं।</w:t>
      </w:r>
    </w:p>
    <w:p>
      <w:pPr/>
      <w:r>
        <w:rPr>
          <w:lang w:val="hi_IN" w:bidi="hi_IN"/>
        </w:rPr>
      </w:r>
      <w:r>
        <w:rPr>
          <w:lang w:val="hi_IN" w:bidi="hi_IN"/>
        </w:rPr>
        <w:t>यहाँ रुकें और यदि आवश्यक हो, तो उन पशुओं के चित्र देखें जिन्हें लोग घरेलू पशु मानते हैं: ऊँट, गधे, भेड़, गायें और बैल। इस ऑडियो को यहाँ रोकें।</w:t>
      </w:r>
    </w:p>
    <w:p>
      <w:pPr/>
      <w:r>
        <w:rPr>
          <w:lang w:val="hi_IN" w:bidi="hi_IN"/>
        </w:rPr>
      </w:r>
      <w:r>
        <w:rPr>
          <w:lang w:val="hi_IN" w:bidi="hi_IN"/>
        </w:rPr>
        <w:t>यहाँ रुकें और समूह में इस प्रश्न पर चर्चा करें: आपकी संस्कृति में लोग अपने देवता या देवताओं के प्रति अपनी वफादारी कैसे दिखाते हैं? इस ऑडियो को यहाँ रोकें।</w:t>
      </w:r>
    </w:p>
    <w:p>
      <w:pPr/>
      <w:r>
        <w:rPr>
          <w:lang w:val="hi_IN" w:bidi="hi_IN"/>
        </w:rPr>
      </w:r>
      <w:r>
        <w:rPr>
          <w:lang w:val="hi_IN" w:bidi="hi_IN"/>
        </w:rPr>
        <w:t>शाऊल अमालेकियों और उनकी सम्पत्ति को पूरी तरह नष्ट करने के यहोवा के आदेश को सुनता है, और शाऊल वही करता है जो यहोवा करने के लिए कहता है। शाऊल तलाईम में सैनिकों को बुलाता है, उनका निरीक्षण करता है और उनकी गिनती करता है। तलाईम यहूदा के क्षेत्र में एक नगर था। 200,000 पैदल सैनिक, या प्यादे, इस्राएल के उत्तरी गोत्रों से हैं, न कि यहूदा से, क्योंकि यहूदा का उल्लेख अलग से किया गया है। यहूदा से 10,000 पुरुष हैं। हमें यह पता नहीं है कि यहूदा के वे पुरुष भी प्यादे हैं, या वे रथों पर सवार हैं या घोड़ों पर सवार हैं।</w:t>
      </w:r>
    </w:p>
    <w:p>
      <w:pPr/>
      <w:r>
        <w:rPr>
          <w:lang w:val="hi_IN" w:bidi="hi_IN"/>
        </w:rPr>
      </w:r>
      <w:r>
        <w:rPr>
          <w:lang w:val="hi_IN" w:bidi="hi_IN"/>
        </w:rPr>
        <w:t>यहाँ रुकें और समूह में इस प्रश्न पर चर्चा करें: एक ऐसी घटना के बारे में कहानी सुनाएँ जब आपके अगुवों ने इकट्ठा होकर आपके समुदाय के लोगों को युद्ध पर जाने के लिए चुना था। अगुवों ने ऐसा कैसे किया? इस ऑडियो को यहाँ रोकें।</w:t>
      </w:r>
    </w:p>
    <w:p>
      <w:pPr/>
      <w:r>
        <w:rPr>
          <w:lang w:val="hi_IN" w:bidi="hi_IN"/>
        </w:rPr>
      </w:r>
      <w:r>
        <w:rPr>
          <w:lang w:val="hi_IN" w:bidi="hi_IN"/>
        </w:rPr>
        <w:t>शाऊल और शाऊल के सैनिक अमालेक नगर के बाहर घाटी या सूखी नदी के किनारे में प्रतीक्षा कर रहे थे। इस नगर के लोगों की सुरक्षा के लिए नगर के चारों ओर एक दीवार हो सकती है। जब सेना घाटी में इंतजार कर रही थी, तब शाऊल ने अमालेकियों के साथ रहने वाले केनियों के पास एक संदेश भेजा। जब इस्राएली मिस्र से निकल आए थे, तब केनियों ने उनके साथ भलाई की थी, क्योंकि केनियों ने जंगल में इस्राएलियों का मार्गदर्शन किया था। युद्ध शुरू होने से पहले ही शाऊल ने केनियों को वहाँ से चले जाने की चेतावनी देने का निर्णय लिया ताकि केनी लोग युद्ध करने से सुरक्षित रह सकें। केनियों ने यह चेतावनी सुनी और अमालेकियों के मध्य में से निकल गए।</w:t>
      </w:r>
    </w:p>
    <w:p>
      <w:pPr/>
      <w:r>
        <w:rPr>
          <w:lang w:val="hi_IN" w:bidi="hi_IN"/>
        </w:rPr>
      </w:r>
      <w:r>
        <w:rPr>
          <w:lang w:val="hi_IN" w:bidi="hi_IN"/>
        </w:rPr>
        <w:t>यहाँ रुकें और समूह में इस प्रश्न पर चर्चा करें: कई साल पहले केनियों ने इस्राएलियों के लिए जो किया था, उसके कारण शाऊल ने केनियों के प्रति वफादारी दिखाई। आपकी संस्कृति में किसी व्यक्ति या लोगों के समूह के प्रति वफादारी दिखाना कब महत्वपूर्ण होता है? आपकी संस्कृति, अपनी संस्कृति के लोगों और अपनी संस्कृति से बाहर के लोगों के प्रति वफादारी कैसे दिखाती है? इस ऑडियो को यहाँ रोकें।</w:t>
      </w:r>
    </w:p>
    <w:p>
      <w:pPr/>
      <w:r>
        <w:rPr>
          <w:lang w:val="hi_IN" w:bidi="hi_IN"/>
        </w:rPr>
      </w:r>
      <w:r>
        <w:rPr>
          <w:lang w:val="hi_IN" w:bidi="hi_IN"/>
        </w:rPr>
        <w:t>फिर शाऊल और उसकी सेना ने अमालेकियों को हवीला नगर से लेकर शूर नगर तक पराजित किया। हम हवीला के स्थान को नहीं जानते हैं, परन्तु यह शायद अब्राहम के पहले पुत्र के वंशज इश्माएलियों के क्षेत्र में है। हमें लगता है कि शूर मिस्र के पूर्व में सीनै प्रायद्वीप के जंगल क्षेत्र में है।</w:t>
      </w:r>
    </w:p>
    <w:p>
      <w:pPr/>
      <w:r>
        <w:rPr>
          <w:lang w:val="hi_IN" w:bidi="hi_IN"/>
        </w:rPr>
      </w:r>
      <w:r>
        <w:rPr>
          <w:lang w:val="hi_IN" w:bidi="hi_IN"/>
        </w:rPr>
        <w:t>हालाँकि शाऊल और उसकी सेना ने अमालेकियों के खिलाफ लड़ाई जीत ली थी, लेकिन शाऊल ने यहोवा के उस आदेश का पालन नहीं किया जिसमें अमालेकियों से जुड़ी हर चीज़ और हर व्यक्ति को नष्ट करने के लिए कहा गया था। शाऊल ने राजा अगाग को युद्ध-बंदी के रूप में पकड़ लिया। शाऊल ने सबसे अच्छे घरेलु पशुओं को भी नहीं मारा और पशुओं को पूरी तरह से नष्ट नहीं किया। लेकिन, शाऊल और उसकी सेना ने वह सब कुछ नष्ट कर दिया जो अच्छा नहीं था।</w:t>
      </w:r>
    </w:p>
    <w:p>
      <w:pPr/>
      <w:r>
        <w:rPr>
          <w:lang w:val="hi_IN" w:bidi="hi_IN"/>
        </w:rPr>
      </w:r>
      <w:r>
        <w:rPr>
          <w:lang w:val="hi_IN" w:bidi="hi_IN"/>
        </w:rPr>
        <w:t>यहाँ रुकें और समूह में इस प्रश्न पर चर्चा करें: ऐसी कहानियाँ साझा करें जहाँ इस्राएली या आपके समुदायों के लोग किसी देवता के निर्देशों का पालन करने में असफल रहे। आपको क्या लगता है कि शाऊल ने आज्ञा न मानने का फ़ैसला क्यों किया होगा?</w:t>
      </w:r>
      <w:r>
        <w:rPr>
          <w:lang w:val="hi_IN" w:bidi="hi_IN"/>
        </w:rPr>
      </w:r>
    </w:p>
    <w:p>
      <w:pPr>
        <w:pStyle w:val="Heading3"/>
      </w:pPr>
      <w:r>
        <w:rPr>
          <w:lang w:val="hi_IN" w:bidi="hi_IN"/>
        </w:rPr>
        <w:t>घटनाओं को समझाना</w:t>
      </w:r>
    </w:p>
    <w:p>
      <w:pPr/>
      <w:r>
        <w:rPr>
          <w:lang w:val="hi_IN" w:bidi="hi_IN"/>
        </w:rPr>
      </w:r>
      <w:r>
        <w:rPr>
          <w:lang w:val="hi_IN" w:bidi="hi_IN"/>
        </w:rPr>
        <w:t>1 शमूएल 15:1–9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शमूएल शाऊल से कहता है कि वह यहोवा के वचनों को सुने। यहोवा शाऊल से कहता है कि यहोवा जानता है कि जब इस्राएली मिस्र से निकले थे, तब अमालेकियों ने इस्राएल के विरुद्ध युद्ध किया था। यहोवा शाऊल और शाऊल की सेना को निर्देश देता है कि वे अमालेकियों और अमालेकियों की हर चीज़ को पूरी तरह से नष्ट कर दें। यहोवा शाऊल से कहता है कि वह सभी को मार डाले, जिनमें पुरुष, स्त्रियाँ, बच्चे और शिशु शामिल हैं, और साथ ही सभी घरेलू पशुओं को भी मार डाले।</w:t>
      </w:r>
    </w:p>
    <w:p>
      <w:pPr/>
      <w:r>
        <w:rPr>
          <w:lang w:val="hi_IN" w:bidi="hi_IN"/>
        </w:rPr>
      </w:r>
      <w:r>
        <w:rPr>
          <w:b/>
          <w:lang w:val="hi_IN" w:bidi="hi_IN"/>
        </w:rPr>
        <w:t>दूसरे दृश्य में:</w:t>
      </w:r>
      <w:r>
        <w:rPr>
          <w:lang w:val="hi_IN" w:bidi="hi_IN"/>
        </w:rPr>
        <w:t xml:space="preserve"> शाऊल अमालेकियों के विरुद्ध लड़ने के लिए अपनी सेना को तैयार करता है। शाऊल तलाईम में शाऊल से मिलने के लिए अपनी सेना को बुलाता है, और फिर शाऊल सैनिकों का निरीक्षण करता है और उनकी गिनती करता है। इस्राएल से 200,000 प्यादे हैं, और इसके अलावा यहूदा के गोत्र के 10,000 पुरुष हैं।</w:t>
      </w:r>
    </w:p>
    <w:p>
      <w:pPr/>
      <w:r>
        <w:rPr>
          <w:lang w:val="hi_IN" w:bidi="hi_IN"/>
        </w:rPr>
      </w:r>
      <w:r>
        <w:rPr>
          <w:b/>
          <w:lang w:val="hi_IN" w:bidi="hi_IN"/>
        </w:rPr>
        <w:t>तीसरे दृश्य में:</w:t>
      </w:r>
      <w:r>
        <w:rPr>
          <w:lang w:val="hi_IN" w:bidi="hi_IN"/>
        </w:rPr>
        <w:t xml:space="preserve"> शाऊल और शाऊल की सेना अमालेक नगर के बाहर घाटी में आते हैं और वहाँ प्रतीक्षा करते हैं। शाऊल अमालेकियों के मध्य रहने वाले केनियों को यह क्षेत्र छोड़ने के लिए एक चेतावनी भेजता है। शाऊल कहता है कि जब इस्राएली मिस्र से निकले थे, तब केनियों ने इस्राएलियों के प्रति प्रीति दिखाई थी, इसलिए यहोवा केनियों को नुकसान नहीं पहुँचाएगा। इसलिए केनी अमालेकियों को छोड़कर चले गए।</w:t>
      </w:r>
    </w:p>
    <w:p>
      <w:pPr/>
      <w:r>
        <w:rPr>
          <w:lang w:val="hi_IN" w:bidi="hi_IN"/>
        </w:rPr>
      </w:r>
      <w:r>
        <w:rPr>
          <w:b/>
          <w:lang w:val="hi_IN" w:bidi="hi_IN"/>
        </w:rPr>
        <w:t>चौथे दृश्य में:</w:t>
      </w:r>
      <w:r>
        <w:rPr>
          <w:lang w:val="hi_IN" w:bidi="hi_IN"/>
        </w:rPr>
        <w:t xml:space="preserve"> शाऊल और शाऊल की सेना हवीला से लेकर शूर तक, जो मिस्र के पास है, अमालेकियों को पराजित करती है। शाऊल अमालेकियों के राजा आगाग को जीवित पकड़ लेता है। लेकिन शाऊल शाऊल की सेनाओं की तलवार से सभी लोगों को नष्ट कर देता है। लेकिन शाऊल अगाग और सभी बेहतरीन भेड़ों, बैलों, सबसे मोटे बछड़ों और मेमनों को बख्श देता है, या उन्हें ज़िंदा रहने देता है। शाऊल इन पशुओं को नष्ट नहीं करता है। लेकिन शाऊल जिन चीजों को व्यर्थ समझता है, इस्राएली उन्हें नष्ट कर देते हैं। </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प्यादे</w:t>
      </w:r>
    </w:p>
    <w:p>
      <w:pPr>
        <w:pStyle w:val="ListBullet"/>
        <w:spacing w:line="240" w:lineRule="auto"/>
        <w:ind w:left="720"/>
      </w:pPr>
      <w:r>
        <w:rPr>
          <w:lang w:val="hi_IN" w:bidi="hi_IN"/>
        </w:rPr>
      </w:r>
      <w:r>
        <w:rPr>
          <w:lang w:val="hi_IN" w:bidi="hi_IN"/>
        </w:rPr>
        <w:t>यहूदा के सैनिक</w:t>
      </w:r>
    </w:p>
    <w:p>
      <w:pPr>
        <w:pStyle w:val="ListBullet"/>
        <w:spacing w:line="240" w:lineRule="auto"/>
        <w:ind w:left="720"/>
      </w:pPr>
      <w:r>
        <w:rPr>
          <w:lang w:val="hi_IN" w:bidi="hi_IN"/>
        </w:rPr>
      </w:r>
      <w:r>
        <w:rPr>
          <w:lang w:val="hi_IN" w:bidi="hi_IN"/>
        </w:rPr>
        <w:t xml:space="preserve">केनी लोग </w:t>
      </w:r>
    </w:p>
    <w:p>
      <w:pPr>
        <w:pStyle w:val="ListBullet"/>
        <w:spacing w:line="240" w:lineRule="auto"/>
        <w:ind w:left="720"/>
      </w:pPr>
      <w:r>
        <w:rPr>
          <w:lang w:val="hi_IN" w:bidi="hi_IN"/>
        </w:rPr>
      </w:r>
      <w:r>
        <w:rPr>
          <w:lang w:val="hi_IN" w:bidi="hi_IN"/>
        </w:rPr>
        <w:t>अमालेकी</w:t>
      </w:r>
    </w:p>
    <w:p>
      <w:pPr>
        <w:pStyle w:val="ListBullet"/>
        <w:spacing w:line="240" w:lineRule="auto"/>
        <w:ind w:left="720"/>
      </w:pPr>
      <w:r>
        <w:rPr>
          <w:lang w:val="hi_IN" w:bidi="hi_IN"/>
        </w:rPr>
      </w:r>
      <w:r>
        <w:rPr>
          <w:lang w:val="hi_IN" w:bidi="hi_IN"/>
        </w:rPr>
        <w:t>और अगाग</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हम नहीं जानते कि पिछले भाग के कितने समय बाद यह भाग होता है। ऐसा लगता है जैसे शाऊल को अपनी सेना तैयार करने का समय मिल गया था, इसलिए इसमें काफी समय लगा होगा। हमें यह भी पता नहीं है कि शमूएल और शाऊल के बीच बातचीत कहाँ होती है।</w:t>
      </w:r>
    </w:p>
    <w:p>
      <w:pPr/>
      <w:r>
        <w:rPr>
          <w:lang w:val="hi_IN" w:bidi="hi_IN"/>
        </w:rPr>
      </w:r>
      <w:r>
        <w:rPr>
          <w:lang w:val="hi_IN" w:bidi="hi_IN"/>
        </w:rPr>
        <w:t>जब शमूएल शाऊल से बात करता है, तो शमूएल अपनी पहचान उस व्यक्ति के रूप में देता है जिसे यहोवा ने पहले यहोवा की चुनी हुई प्रजा, इस्राएलियों के राजा के रूप में शाऊल का अभिषेक करने के लिए भेजा था। शाऊल को शमूएल की बात माननी होगी क्योंकि शमूएल यहोवा का एक भविष्यद्वक्ता है। शमूएल शाऊल से कहता है कि जब शमूएल शाऊल को यहोवा के वचन सुनाए, तो वह उन्हें ध्यान से सुने।</w:t>
      </w:r>
    </w:p>
    <w:p>
      <w:pPr/>
      <w:r>
        <w:rPr>
          <w:lang w:val="hi_IN" w:bidi="hi_IN"/>
        </w:rPr>
      </w:r>
      <w:r>
        <w:rPr>
          <w:lang w:val="hi_IN" w:bidi="hi_IN"/>
        </w:rPr>
        <w:t>शमूएल यहोवा का परिचय “सेनाओं के यहोवा” के रूप में कराता है। यह शीर्षक दिखाता है कि यहोवा इस्राएली लोगों की सेनाओं और स्वर्ग में आत्मिक प्राणियों की सेनाओं का अगुवा है।</w:t>
      </w:r>
    </w:p>
    <w:p>
      <w:pPr/>
      <w:r>
        <w:rPr>
          <w:lang w:val="hi_IN" w:bidi="hi_IN"/>
        </w:rPr>
      </w:r>
      <w:r>
        <w:rPr>
          <w:lang w:val="hi_IN" w:bidi="hi_IN"/>
        </w:rPr>
        <w:t>यहाँ रुकें और समूह में इस प्रश्न पर चर्चा करें: आप यहोवा के बारे में "सेनाओं के यहोवा" के तौर पर कैसे बात करेंगे? इस ऑडियो को यहाँ रोकें।</w:t>
      </w:r>
    </w:p>
    <w:p>
      <w:pPr/>
      <w:r>
        <w:rPr>
          <w:lang w:val="hi_IN" w:bidi="hi_IN"/>
        </w:rPr>
      </w:r>
      <w:r>
        <w:rPr>
          <w:lang w:val="hi_IN" w:bidi="hi_IN"/>
        </w:rPr>
        <w:t>अमालेक, याकूब के बड़े जुड़वाँ भाई एसाव का पोता था। अमालेक के वंशजों, अर्थात् अमालेकियों, ने सीनै के जंगल में रपीदीम में इस्राएलियों पर आक्रमण किया था। यहोवा शमूएल के माध्यम से शाऊल से कहता है कि वह जाकर अमालेकियों और अमालेकियों की सभी संपत्ति और पशुओं को पूरी तरह से नष्ट कर दे।</w:t>
      </w:r>
    </w:p>
    <w:p>
      <w:pPr/>
      <w:r>
        <w:rPr>
          <w:lang w:val="hi_IN" w:bidi="hi_IN"/>
        </w:rPr>
      </w:r>
      <w:r>
        <w:rPr>
          <w:lang w:val="hi_IN" w:bidi="hi_IN"/>
        </w:rPr>
        <w:t>दूसरे दृश्य में, शाऊल अपने लोगों को तलाईम के क्षेत्र में बुलाता है, और फिर शाऊल उन पुरुषों की गिनती और निरीक्षण करता है।</w:t>
      </w:r>
    </w:p>
    <w:p>
      <w:pPr/>
      <w:r>
        <w:rPr>
          <w:lang w:val="hi_IN" w:bidi="hi_IN"/>
        </w:rPr>
      </w:r>
      <w:r>
        <w:rPr>
          <w:lang w:val="hi_IN" w:bidi="hi_IN"/>
        </w:rPr>
        <w:t>यहाँ रुकें और समूह में यह गतिविधि करें: किसी विशेष चीज़ की जितनी भी संख्या आपको दिखाई दे, उन्हें गिनें। उदाहरण के लिए, उस क्षेत्र के सभी पत्थरों की गिनती करें। इस बात पर चर्चा करें कि आप हज़ारों और दसियों हज़ारों में बड़ी संख्याओं की गिनती कैसे करेंगे। इस ऑडियो को यहाँ रोकें।</w:t>
      </w:r>
    </w:p>
    <w:p>
      <w:pPr/>
      <w:r>
        <w:rPr>
          <w:lang w:val="hi_IN" w:bidi="hi_IN"/>
        </w:rPr>
      </w:r>
      <w:r>
        <w:rPr>
          <w:lang w:val="hi_IN" w:bidi="hi_IN"/>
        </w:rPr>
        <w:t>तीसरे दृश्य में, कहानी केवल शाऊल का नाम लेकर शाऊल और शाऊल की सेना दोनों के बारे में बताती है। अपने अनुवाद में, आप कह सकते हैं कि शाऊल और शाऊल के सैनिक अमालेक नगर जाते हैं और घाटी में प्रतीक्षा करते हैं। केवल शाऊल ही नहीं जाता है, बल्कि शाऊल और शाऊल के सभी पुरुष जाते हैं। घाटी एक सूखी नदी के किनारे या भूमि का निचला भाग है, जहाँ पानी केवल बरसात के मौसम में बहता है। शाऊल और उसकी सेना घाटी में प्रतीक्षा करते हैं ताकि वे सही समय पर नगर में रहने वाले अमालेकियों पर आक्रमण कर सकें।</w:t>
      </w:r>
    </w:p>
    <w:p>
      <w:pPr/>
      <w:r>
        <w:rPr>
          <w:lang w:val="hi_IN" w:bidi="hi_IN"/>
        </w:rPr>
      </w:r>
      <w:r>
        <w:rPr>
          <w:lang w:val="hi_IN" w:bidi="hi_IN"/>
        </w:rPr>
        <w:t>यहाँ रुकें और समूह में से किसी एक व्यक्ति से कहें कि वह किसी अगुवे को सीधे निर्देश दे कि उसे अपने लोगों के साथ क्या करना चाहिए। इस बात पर ध्यान दें कि आप अगुवे और अगुवे के सभी लोगों के बारे में कैसे बात करते हैं। क्या आप केवल अगुवे का नाम लेते हैं, या अगुवे और उसके सभी लोगों का भी उल्लेख करते हैं? इस ऑडियो को यहाँ रोकें।</w:t>
      </w:r>
    </w:p>
    <w:p>
      <w:pPr/>
      <w:r>
        <w:rPr>
          <w:lang w:val="hi_IN" w:bidi="hi_IN"/>
        </w:rPr>
      </w:r>
      <w:r>
        <w:rPr>
          <w:lang w:val="hi_IN" w:bidi="hi_IN"/>
        </w:rPr>
        <w:t>इसके बाद कहानी बताती है कि शाऊल ने केनियों से कहा कि वे अमालेकियों के बीच से निकल जाएँ। इस बात की पूरी संभावना है कि शाऊल ने सीधे केनियों से यह बात नहीं कही। शायद शाऊल ने केनी अगुवों को यह संदेश भेजा था कि वे अपने लोगों को उस स्थान से निकल जाने के लिए कहें, ताकि केनी लोग नष्ट न हों। जब इस्राएली मिस्र से निकले थे, तब केनियों ने इस्राएलियों के मार्गदर्शक के रूप में कार्य किया था। क्योंकि केनियों ने प्रीति दिखाई थी, इसलिए शाऊल ने केनियों को बख्श दिया। शाऊल ने केनियों से कहा कि केनियों ने इस्राएलियों पर दया दिखाई थी, या उनके प्रति अटल प्रेम रखा था। शाऊल का अर्थ था कि केनियों ने इस्राएलियों की सहायता करके उनके प्रति अपनी निष्ठा और विश्वासयोग्यता दिखाई थी।</w:t>
      </w:r>
    </w:p>
    <w:p>
      <w:pPr/>
      <w:r>
        <w:rPr>
          <w:lang w:val="hi_IN" w:bidi="hi_IN"/>
        </w:rPr>
      </w:r>
      <w:r>
        <w:rPr>
          <w:lang w:val="hi_IN" w:bidi="hi_IN"/>
        </w:rPr>
        <w:t>यहाँ रुकें और समूह में ऐसे लोगों या समुदायों की कहानियों पर चर्चा करें जो बहुत दयालु और बहुत वफादार हैं। आप इस प्रकार के व्यक्ति का वर्णन करने के लिए किस प्रकार के शब्दों का उपयोग करते हैं? जब कोई इस तरह दयालु होता है, तो दूसरे उस व्यक्ति पर भरोसा करते हैं और उसे बहुत वफादार मानते हैं। इस ऑडियो को यहाँ रोकें।</w:t>
      </w:r>
    </w:p>
    <w:p>
      <w:pPr/>
      <w:r>
        <w:rPr>
          <w:lang w:val="hi_IN" w:bidi="hi_IN"/>
        </w:rPr>
      </w:r>
      <w:r>
        <w:rPr>
          <w:lang w:val="hi_IN" w:bidi="hi_IN"/>
        </w:rPr>
        <w:t>चौथे दृश्य में, शाऊल ने अमालेकियों को नष्ट कर दिया, परन्तु उसने यहोवा की आज्ञा का पालन नहीं किया। शाऊल ने अमालेकियों के राजा अगाग को बंदी बना लिया और अगाग को जीवित रख लिया। शाऊल ने बाकी अमालेकियों को नष्ट कर दिया। हालाँकि, शाऊल ने सबसे अच्छे पशुओं को जीवित रखा और इन पशुओं को नष्ट करने के लिए तैयार नहीं था। शाऊल की सेना ने उन सब वस्तुओं का नाश कर दिया जो किसी के काम की नहीं थीं या जिन्हें तुच्छ और बेकार समझा जाता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15:1–9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प्यादे</w:t>
      </w:r>
    </w:p>
    <w:p>
      <w:pPr>
        <w:pStyle w:val="ListBullet"/>
        <w:spacing w:line="240" w:lineRule="auto"/>
        <w:ind w:left="720"/>
      </w:pPr>
      <w:r>
        <w:rPr>
          <w:lang w:val="hi_IN" w:bidi="hi_IN"/>
        </w:rPr>
      </w:r>
      <w:r>
        <w:rPr>
          <w:lang w:val="hi_IN" w:bidi="hi_IN"/>
        </w:rPr>
        <w:t>यहूदा के सैनिक</w:t>
      </w:r>
    </w:p>
    <w:p>
      <w:pPr>
        <w:pStyle w:val="ListBullet"/>
        <w:spacing w:line="240" w:lineRule="auto"/>
        <w:ind w:left="720"/>
      </w:pPr>
      <w:r>
        <w:rPr>
          <w:lang w:val="hi_IN" w:bidi="hi_IN"/>
        </w:rPr>
      </w:r>
      <w:r>
        <w:rPr>
          <w:lang w:val="hi_IN" w:bidi="hi_IN"/>
        </w:rPr>
        <w:t xml:space="preserve">केनी लोग </w:t>
      </w:r>
    </w:p>
    <w:p>
      <w:pPr>
        <w:pStyle w:val="ListBullet"/>
        <w:spacing w:line="240" w:lineRule="auto"/>
        <w:ind w:left="720"/>
      </w:pPr>
      <w:r>
        <w:rPr>
          <w:lang w:val="hi_IN" w:bidi="hi_IN"/>
        </w:rPr>
      </w:r>
      <w:r>
        <w:rPr>
          <w:lang w:val="hi_IN" w:bidi="hi_IN"/>
        </w:rPr>
        <w:t>अमालेकी</w:t>
      </w:r>
    </w:p>
    <w:p>
      <w:pPr>
        <w:pStyle w:val="ListBullet"/>
        <w:spacing w:line="240" w:lineRule="auto"/>
        <w:ind w:left="720"/>
      </w:pPr>
      <w:r>
        <w:rPr>
          <w:lang w:val="hi_IN" w:bidi="hi_IN"/>
        </w:rPr>
      </w:r>
      <w:r>
        <w:rPr>
          <w:lang w:val="hi_IN" w:bidi="hi_IN"/>
        </w:rPr>
        <w:t>और अगाग</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शमूएल शाऊल से कहता है कि वह यहोवा के वचनों को सुने। यहोवा शाऊल से कहता है कि यहोवा जानता है कि जब इस्राएली मिस्र से निकले थे, तब अमालेकियों ने इस्राएल के विरुद्ध युद्ध किया था। यहोवा शाऊल और शाऊल की सेना को निर्देश देता है कि वे अमालेकियों और अमालेकियों की हर चीज़ को पूरी तरह से नष्ट कर दें। यहोवा शाऊल से कहता है कि वह सभी को मार डाले, जिनमें पुरुष, स्त्रियाँ, बच्चे और शिशु शामिल हैं, और साथ ही सभी घरेलू पशुओं को भी मार डाले।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शाऊल ने अमालेकियों के विरुद्ध लड़ने के लिए अपनी सेना तैयार की। शाऊल ने तलाईम में शाऊल से मिलने के लिए अपनी सेना को बुलाया, और फिर शाऊल ने पुरुषों का निरीक्षण किया और उनकी गिनती की। इस्राएल से 200,000 प्यादे थे, और साथ ही यहूदा के गोत्र से 10,000 पुरुष थे।</w:t>
      </w:r>
    </w:p>
    <w:p>
      <w:pPr/>
      <w:r>
        <w:rPr>
          <w:lang w:val="hi_IN" w:bidi="hi_IN"/>
        </w:rPr>
      </w:r>
      <w:r>
        <w:rPr>
          <w:lang w:val="hi_IN" w:bidi="hi_IN"/>
        </w:rPr>
        <w:t>शाऊल और उसकी सेना अमालेक नगर के बाहर घाटी में आई और वहाँ प्रतीक्षा की। शाऊल ने अमालेकियों के बीच रहने वाले केनियों को उस क्षेत्र से निकल जाने की चेतावनी भेजी। शाऊल ने कहा कि जब इस्राएली मिस्र से निकले थे, तब केनियों ने इस्राएलियों पर प्रीति दिखाई, इसलिए केनियों को बख्श दिया जाएगा। इसलिए केनी अमालेकियों के मध्य में से निकल गए।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केनियों की भूमिका निभा रहे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शाऊल और उसकी सेना ने हविला नगर से लेकर शूर नगर तक, जो मिस्र के निकट है, अमालेकियों को पराजित किया। शाऊल ने अमालेकियों के राजा अगाग को तो पकड़ लिया, लेकिन शाऊल की सेनाओं की तलवार से उनके सभी लोगों को खत्म कर दिया। हालाँकि, शाऊल ने अगाग और सभी सबसे अच्छी भेड़ों, बैलों, सबसे मोटे बछड़ों और मेमनों को जीवित छोड़ दिया और उन्हें नष्ट नहीं किया। लेकिन शाऊल ने जिन चीजों को व्यर्थ समझा, इस्राएलियों ने उन्हें नष्ट कर दिया।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15:1–9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शमूएल ने शाऊल से कहा कि शमूएल वही व्यक्ति है जिसे </w:t>
      </w:r>
      <w:r>
        <w:rPr>
          <w:b/>
          <w:lang w:val="hi_IN" w:bidi="hi_IN"/>
        </w:rPr>
        <w:t>यहोवा</w:t>
      </w:r>
      <w:r>
        <w:rPr>
          <w:lang w:val="hi_IN" w:bidi="hi_IN"/>
        </w:rPr>
        <w:t xml:space="preserve"> ने शाऊल को </w:t>
      </w:r>
      <w:r>
        <w:rPr>
          <w:b/>
          <w:lang w:val="hi_IN" w:bidi="hi_IN"/>
        </w:rPr>
        <w:t>इस्राएलियों</w:t>
      </w:r>
      <w:r>
        <w:rPr>
          <w:lang w:val="hi_IN" w:bidi="hi_IN"/>
        </w:rPr>
        <w:t xml:space="preserve"> पर </w:t>
      </w:r>
      <w:r>
        <w:rPr>
          <w:b/>
          <w:lang w:val="hi_IN" w:bidi="hi_IN"/>
        </w:rPr>
        <w:t>राजा</w:t>
      </w:r>
      <w:r>
        <w:rPr>
          <w:lang w:val="hi_IN" w:bidi="hi_IN"/>
        </w:rPr>
        <w:t xml:space="preserve"> के रूप में </w:t>
      </w:r>
      <w:r>
        <w:rPr>
          <w:b/>
          <w:lang w:val="hi_IN" w:bidi="hi_IN"/>
        </w:rPr>
        <w:t>अभिषेक</w:t>
      </w:r>
      <w:r>
        <w:rPr>
          <w:lang w:val="hi_IN" w:bidi="hi_IN"/>
        </w:rPr>
        <w:t xml:space="preserve"> करने के लिए भेजा था। इसलिए शमूएल ने शाऊल से कहा कि वह यहोवा के वचन या आवाज़, या उस संदेश को सुने, जो यहोवा ने शाऊल के लिए दिया था। यहोवा परमेश्वर का व्यक्तिगत और वास्तविक नाम है। अभिषेक करने का मतलब है किसी व्यक्ति या वस्तु को खास सेवा के लिए अलग करना; इसके लिए उस व्यक्ति पर अच्छी खुशबू वाला तेल उँड़ेला जाता है। राजा वह व्यक्ति होता है जो किसी क्षेत्र या देश पर शासन करता है। इस्राएल के लोग परमेश्वर के चुने हुए लोग थे जो याकूब के वंशज थे। यहोवा, अभिषेक, राजा और इस्राएलियों के लिए उन्हीं शब्दों का उपयोग करें जिनका उपयोग आपने पिछले भागों में किया है। यहोवा, अभिषेक, राजा और इस्राएली के बारे में अधिक जानकारी के लिए, मुख्य शब्दावली देखें।</w:t>
      </w:r>
    </w:p>
    <w:p>
      <w:pPr/>
      <w:r>
        <w:rPr>
          <w:lang w:val="hi_IN" w:bidi="hi_IN"/>
        </w:rPr>
      </w:r>
      <w:r>
        <w:rPr>
          <w:b/>
          <w:lang w:val="hi_IN" w:bidi="hi_IN"/>
        </w:rPr>
        <w:t>सेनाओं का यहोवा</w:t>
      </w:r>
      <w:r>
        <w:rPr>
          <w:lang w:val="hi_IN" w:bidi="hi_IN"/>
        </w:rPr>
        <w:t xml:space="preserve"> शाऊल को अमालेकियों पर आक्रमण करने के लिए कहता है, जो कि मिस्र से निकलते समय इस्राएलियों के साथ किए गए उनके व्यवहार के लिए एक दंड है। शाऊल को अमालेकियों पर आक्रमण करना है और सभी लोगों और अमालेकियों की सारी चीज़ों को नष्ट कर देना है। शाऊल को अमालेकियों को पूरी तरह से नष्ट कर देना चाहिए; उन्हें बख्शना या जीवित नहीं छोड़ना चाहिए। शाऊल को सभी पुरुषों, स्त्रियों, बच्चों और शिशुओं, साथ ही </w:t>
      </w:r>
      <w:r>
        <w:rPr>
          <w:b/>
          <w:lang w:val="hi_IN" w:bidi="hi_IN"/>
        </w:rPr>
        <w:t>गाय-बैलों, भेड़ों</w:t>
      </w:r>
      <w:r>
        <w:rPr>
          <w:lang w:val="hi_IN" w:bidi="hi_IN"/>
        </w:rPr>
        <w:t xml:space="preserve">, </w:t>
      </w:r>
      <w:r>
        <w:rPr>
          <w:b/>
          <w:lang w:val="hi_IN" w:bidi="hi_IN"/>
        </w:rPr>
        <w:t>ऊँटों</w:t>
      </w:r>
      <w:r>
        <w:rPr>
          <w:lang w:val="hi_IN" w:bidi="hi_IN"/>
        </w:rPr>
        <w:t xml:space="preserve"> और </w:t>
      </w:r>
      <w:r>
        <w:rPr>
          <w:b/>
          <w:lang w:val="hi_IN" w:bidi="hi_IN"/>
        </w:rPr>
        <w:t>गधों</w:t>
      </w:r>
      <w:r>
        <w:rPr>
          <w:lang w:val="hi_IN" w:bidi="hi_IN"/>
        </w:rPr>
        <w:t xml:space="preserve"> को भी मार डालना होगा। याद रखें कि मवेशी गाय या बैल हो सकते हैं। सेनाओं के यहोवा का अर्थ है कि परमेश्वर इस्राएल की सेनाओं और स्वर्ग में आत्मिक प्राणियों की सेनाओं का प्रभारी है। ऊँट बड़े और मजबूत पशु होते हैं जो रेगिस्तान में लंबे समय तक चल सकते हैं। गधे वे पशु होते हैं जो इतने बड़े होते हैं कि वे भारी बोझ या किसी व्यक्ति को उठाने में सक्षम होते हैं। सेनाओं के यहोवा, गाय-बैलों और भेड़ों, ऊँटों और गधों के लिए उन्हीं शब्दों या वाक्यांशों का उपयोग करें जिनका उपयोग आपने पिछले भागों में किया है। सेनाओं के यहोवा, ऊँटों और गधों के बारे में अधिक जानकारी के लिए, मुख्य शब्दावली देखें।</w:t>
      </w:r>
    </w:p>
    <w:p>
      <w:pPr/>
      <w:r>
        <w:rPr>
          <w:lang w:val="hi_IN" w:bidi="hi_IN"/>
        </w:rPr>
      </w:r>
      <w:r>
        <w:rPr>
          <w:lang w:val="hi_IN" w:bidi="hi_IN"/>
        </w:rPr>
        <w:t xml:space="preserve">यहाँ रुकें और समूह में चर्चा करें कि आप किसी व्यक्ति द्वारा किसी चीज़ को </w:t>
      </w:r>
      <w:r>
        <w:rPr>
          <w:b/>
          <w:lang w:val="hi_IN" w:bidi="hi_IN"/>
        </w:rPr>
        <w:t>पूरी तरह से नष्ट करने</w:t>
      </w:r>
      <w:r>
        <w:rPr>
          <w:lang w:val="hi_IN" w:bidi="hi_IN"/>
        </w:rPr>
        <w:t xml:space="preserve"> के बारे में कैसे बात करेंगे। यदि आपने बाइबल की किसी अन्य पुस्तक में इस विचार का अनुवाद किया है, तो यहाँ भी इसका अनुवाद उसी तरह से करें। इस ऑडियो को यहाँ रोकें।</w:t>
      </w:r>
    </w:p>
    <w:p>
      <w:pPr/>
      <w:r>
        <w:rPr>
          <w:lang w:val="hi_IN" w:bidi="hi_IN"/>
        </w:rPr>
      </w:r>
      <w:r>
        <w:rPr>
          <w:lang w:val="hi_IN" w:bidi="hi_IN"/>
        </w:rPr>
        <w:t xml:space="preserve">शाऊल ने इस्राएल और यहूदा से अपनी सारी सेना को इकट्ठा किया। शाऊल और शाऊल की सेना अमालेक के </w:t>
      </w:r>
      <w:r>
        <w:rPr>
          <w:b/>
          <w:lang w:val="hi_IN" w:bidi="hi_IN"/>
        </w:rPr>
        <w:t>नगर</w:t>
      </w:r>
      <w:r>
        <w:rPr>
          <w:lang w:val="hi_IN" w:bidi="hi_IN"/>
        </w:rPr>
        <w:t xml:space="preserve"> के बाहर </w:t>
      </w:r>
      <w:r>
        <w:rPr>
          <w:b/>
          <w:lang w:val="hi_IN" w:bidi="hi_IN"/>
        </w:rPr>
        <w:t>घाटी</w:t>
      </w:r>
      <w:r>
        <w:rPr>
          <w:lang w:val="hi_IN" w:bidi="hi_IN"/>
        </w:rPr>
        <w:t xml:space="preserve">, या </w:t>
      </w:r>
      <w:r>
        <w:rPr>
          <w:b/>
          <w:lang w:val="hi_IN" w:bidi="hi_IN"/>
        </w:rPr>
        <w:t>सूखी नदी की तलहटी</w:t>
      </w:r>
      <w:r>
        <w:rPr>
          <w:lang w:val="hi_IN" w:bidi="hi_IN"/>
        </w:rPr>
        <w:t xml:space="preserve"> में प्रतीक्षा कर रही थी। घाटी, जिसे कभी-कभी वादी भी कहा जाता है, एक सूखी नदी का किनारा है जो केवल बरसात के मौसम में पानी से बहती है। नगर वह बड़ा क्षेत्र होता है जहाँ लोग रहते हैं, और उसकी रक्षा के लिए उसके चारों ओर एक दीवार होती है। घाटी या सूखी नदी की तलहटी और नगर के लिए उन्हीं शब्दों का उपयोग करें जिनका उपयोग आपने पिछले भागों में किया है।</w:t>
      </w:r>
    </w:p>
    <w:p>
      <w:pPr/>
      <w:r>
        <w:rPr>
          <w:lang w:val="hi_IN" w:bidi="hi_IN"/>
        </w:rPr>
      </w:r>
      <w:r>
        <w:rPr>
          <w:lang w:val="hi_IN" w:bidi="hi_IN"/>
        </w:rPr>
        <w:t>शाऊल ने अमालेकियों के बीच रहने वाले केनियों को नगर छोड़ देने की चेतावनी दी, ताकि यहोवा उनका नाश न करे। शाऊल ने ऐसा इसलिए किया क्योंकि केनियों ने इस्राएलियों पर भलाई या अटल प्रेम दिखाया था। इसलिए केनी निकल गए।</w:t>
      </w:r>
    </w:p>
    <w:p>
      <w:pPr/>
      <w:r>
        <w:rPr>
          <w:lang w:val="hi_IN" w:bidi="hi_IN"/>
        </w:rPr>
      </w:r>
      <w:r>
        <w:rPr>
          <w:lang w:val="hi_IN" w:bidi="hi_IN"/>
        </w:rPr>
        <w:t xml:space="preserve">यहाँ रुकें और समूह में चर्चा करें कि आप </w:t>
      </w:r>
      <w:r>
        <w:rPr>
          <w:b/>
          <w:lang w:val="hi_IN" w:bidi="hi_IN"/>
        </w:rPr>
        <w:t>भलाई</w:t>
      </w:r>
      <w:r>
        <w:rPr>
          <w:lang w:val="hi_IN" w:bidi="hi_IN"/>
        </w:rPr>
        <w:t xml:space="preserve"> या </w:t>
      </w:r>
      <w:r>
        <w:rPr>
          <w:b/>
          <w:lang w:val="hi_IN" w:bidi="hi_IN"/>
        </w:rPr>
        <w:t>अटल प्रेम</w:t>
      </w:r>
      <w:r>
        <w:rPr>
          <w:lang w:val="hi_IN" w:bidi="hi_IN"/>
        </w:rPr>
        <w:t xml:space="preserve"> के लिए किस शब्द या वाक्यांश का प्रयोग करेंगे। अधिक जानकारी के लिए मुख्य शब्दावली में "अटल प्रेम" देखें। यदि आपने पहले ही बाइबल की किसी अन्य पुस्तक में इस विचार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शाऊल की सेना ने </w:t>
      </w:r>
      <w:r>
        <w:rPr>
          <w:b/>
          <w:lang w:val="hi_IN" w:bidi="hi_IN"/>
        </w:rPr>
        <w:t>तलवारों</w:t>
      </w:r>
      <w:r>
        <w:rPr>
          <w:lang w:val="hi_IN" w:bidi="hi_IN"/>
        </w:rPr>
        <w:t xml:space="preserve"> से अमालेकियों को नष्ट कर दिया। दूसरे शब्दों में, शाऊल की सेना ने युद्ध में अमालेकियों को मारने के लिए तलवारों का उपयोग किया। युद्ध में लोगों को तलवारों से मारने के बारे में उसी तरह से बात करें जैसे आपने पिछले भागों में किया है।</w:t>
      </w:r>
    </w:p>
    <w:p>
      <w:pPr/>
      <w:r>
        <w:rPr>
          <w:lang w:val="hi_IN" w:bidi="hi_IN"/>
        </w:rPr>
      </w:r>
      <w:r>
        <w:rPr>
          <w:lang w:val="hi_IN" w:bidi="hi_IN"/>
        </w:rPr>
        <w:t>फिर शाऊल ने अमालेकियों पर आक्रमण किया और उनके राजा अगाग और सभी उत्तम पशुओं को पकड़ लिया और उन्हें जीवित रखा। लेकिन बाकी सभी लोगों और अयोग्य पशुओं को शाऊल और शाऊल की सेना ने पूरी तरह से नष्ट कर दिया।</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15:10–23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15:10–23 को सुनें और अपने मन में रखें।</w:t>
      </w:r>
    </w:p>
    <w:p>
      <w:pPr/>
      <w:r>
        <w:rPr>
          <w:lang w:val="hi_IN" w:bidi="hi_IN"/>
        </w:rPr>
      </w:r>
      <w:r>
        <w:rPr>
          <w:lang w:val="hi_IN" w:bidi="hi_IN"/>
        </w:rPr>
        <w:t>यदि सम्भव हो, तो 1 शमूएल 15:10–23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15:10–23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यहोवा ने भविष्यद्वक्ता शमूएल के माध्यम से शाऊल को एक आज्ञा दी। शमूएल ने शाऊल से कहा कि यहोवा अमालेकियों को इस्राएलियों के विरुद्ध किए गए उनके पापों के लिए दण्ड देने वाला है। यहोवा ने शाऊल से कहा कि वह अमालेकियों और अमालेकियों की हर चीज़ को पूरी तरह नष्ट कर दे। शाऊल अपनी सेना के साथ युद्ध में गया और राजा अगाग को छोड़कर सभी अमालेकियों को नष्ट कर दिया। फिर शाऊल की सेना के सैनिकों ने भेड़ों और गाय-बैलों में से सबसे अच्छे पशुओं को बचाकर रखा, ताकि वे उन्हें यहोवा के लिए बलिदान चढ़ा सकें।</w:t>
      </w:r>
    </w:p>
    <w:p>
      <w:pPr/>
      <w:r>
        <w:rPr>
          <w:lang w:val="hi_IN" w:bidi="hi_IN"/>
        </w:rPr>
      </w:r>
      <w:r>
        <w:rPr>
          <w:lang w:val="hi_IN" w:bidi="hi_IN"/>
        </w:rPr>
        <w:t>इस भाग में, दृश्य शाऊल के कामों से हटकर यहोवा की प्रतिक्रिया पर केंद्रित हो जाता है। यहोवा शमूएल से बात करता है और शमूएल से कहता है कि यहोवा शाऊल को राजा बनाकर पछताता है, क्योंकि शाऊल ने यहोवा की आज्ञाओं का पालन नहीं किया है। इसलिए यहोवा शाऊल को उस स्थान से हटा देगा जो यहोवा ने शाऊल को राजा के रूप में दिया था। शमूएल क्रोधित है और पूरी रात यहोवा को पुकारता है। बहुत सम्भव है कि शमूएल यहोवा के दुख को महसूस कर रहा है।</w:t>
      </w:r>
    </w:p>
    <w:p>
      <w:pPr/>
      <w:r>
        <w:rPr>
          <w:lang w:val="hi_IN" w:bidi="hi_IN"/>
        </w:rPr>
      </w:r>
      <w:r>
        <w:rPr>
          <w:lang w:val="hi_IN" w:bidi="hi_IN"/>
        </w:rPr>
        <w:t>यहाँ रुकें और समूह में उस समय की कहानी पर चर्चा करें जब आपकी संस्कृति के देवता ने उदासी या गुस्से जैसी कोई भावना महसूस की हो। ऐसा क्या हुआ कि आपके देवता को वैसा महसूस हुआ, और उस देवता ने क्या किया? इस ऑडियो को यहाँ रोकें।</w:t>
      </w:r>
    </w:p>
    <w:p>
      <w:pPr/>
      <w:r>
        <w:rPr>
          <w:lang w:val="hi_IN" w:bidi="hi_IN"/>
        </w:rPr>
      </w:r>
      <w:r>
        <w:rPr>
          <w:lang w:val="hi_IN" w:bidi="hi_IN"/>
        </w:rPr>
        <w:t>कर्मेल में शाऊल ने एक स्मारक खड़ा किया, शायद अमालेक पर उसकी विजय का उत्सव मनाने के लिए। प्राचीन निकट पूर्व में राजा अक्सर ऐसा करते थे। गिलगाल यरदन की घाटी में स्थित था और वह मुख्य नगर था जहाँ लोग यहोवा के लिए बलिदान चढ़ाते थे। गिलगाल वह स्थान भी था जहाँ शमूएल ने शाऊल का राजा के रूप में अभिषेक किया था।</w:t>
      </w:r>
    </w:p>
    <w:p>
      <w:pPr/>
      <w:r>
        <w:rPr>
          <w:lang w:val="hi_IN" w:bidi="hi_IN"/>
        </w:rPr>
      </w:r>
      <w:r>
        <w:rPr>
          <w:lang w:val="hi_IN" w:bidi="hi_IN"/>
        </w:rPr>
        <w:t>यहाँ रुकें और इस प्रश्न पर समूह में चर्चा करें: आपकी संस्कृति में लोगों के लिए धार्मिक या राजनीतिक रूप से कौन-से स्थान महत्वपूर्ण हैं? वे स्थान महत्वपूर्ण क्यों हैं? इस ऑडियो को यहाँ रोकें।</w:t>
      </w:r>
    </w:p>
    <w:p>
      <w:pPr/>
      <w:r>
        <w:rPr>
          <w:lang w:val="hi_IN" w:bidi="hi_IN"/>
        </w:rPr>
      </w:r>
      <w:r>
        <w:rPr>
          <w:lang w:val="hi_IN" w:bidi="hi_IN"/>
        </w:rPr>
        <w:t xml:space="preserve">यहाँ एक समूह के रूप में रुकें और </w:t>
      </w:r>
      <w:r>
        <w:rPr>
          <w:b/>
          <w:lang w:val="hi_IN" w:bidi="hi_IN"/>
        </w:rPr>
        <w:t>कर्मेल और गिलगाल</w:t>
      </w:r>
      <w:r>
        <w:rPr>
          <w:lang w:val="hi_IN" w:bidi="hi_IN"/>
        </w:rPr>
        <w:t xml:space="preserve"> का नक्शा देखें। इस ऑडियो को यहाँ रोकें।</w:t>
      </w:r>
    </w:p>
    <w:p>
      <w:pPr/>
      <w:r>
        <w:rPr>
          <w:lang w:val="hi_IN" w:bidi="hi_IN"/>
        </w:rPr>
      </w:r>
      <w:r>
        <w:rPr>
          <w:lang w:val="hi_IN" w:bidi="hi_IN"/>
        </w:rPr>
        <w:t>भविष्यद्वक्ता शायद तब पहुँचा, जब राजा शाऊल उन सबसे अच्छे पशुओं की होमबलि चढ़ाने की तैयारी कर रहा था जिन्हें शाऊल ने अमालेक से लिया था। शाऊल ने उत्साह से शमूएल का अभिवादन किया, और शाऊल ने शमूएल को आशीष दी और शमूएल को आश्वस्त किया कि शाऊल ने यहोवा की आज्ञा को सफलतापूर्वक पूरा किया है। शाऊल ने शमूएल से कहा कि उसने सबसे अच्छी भेड़ें और गाय-बैलों को यहोवा के लिए बलिदान के लिए रख लिया है। शाऊल ने सीधे यहोवा की आज्ञा का उल्लंघन किया था! शमूएल यह दिखाता है कि शमूएल शाऊल के उस दावे पर विश्वास नहीं करता कि उसने यहोवा की आज्ञा का पालन किया है और अमालेकियों के सभी लोगों और पशुओं को मार डाला है।</w:t>
      </w:r>
    </w:p>
    <w:p>
      <w:pPr/>
      <w:r>
        <w:rPr>
          <w:lang w:val="hi_IN" w:bidi="hi_IN"/>
        </w:rPr>
      </w:r>
      <w:r>
        <w:rPr>
          <w:lang w:val="hi_IN" w:bidi="hi_IN"/>
        </w:rPr>
        <w:t>यहाँ रुकें और इस प्रश्न पर समूह में चर्चा करें: उन लोगों की कहानियाँ सुनाएँ जिन्होंने आपकी संस्कृति में देवताओं के विरुद्ध विद्रोह किया है। आपकी संस्कृति में जो लोग अपने देवताओं के विरुद्ध विद्रोह करते हैं, उन्हें क्या परिणाम भुगतने पड़ते हैं? इस ऑडियो को यहाँ रोकें।</w:t>
      </w:r>
    </w:p>
    <w:p>
      <w:pPr/>
      <w:r>
        <w:rPr>
          <w:lang w:val="hi_IN" w:bidi="hi_IN"/>
        </w:rPr>
      </w:r>
      <w:r>
        <w:rPr>
          <w:lang w:val="hi_IN" w:bidi="hi_IN"/>
        </w:rPr>
        <w:t>शमूएल शाऊल से भेड़ों के मिमियाने और बैलों के रंभाने की आवाज़ों के बारे में पूछता है।</w:t>
      </w:r>
    </w:p>
    <w:p>
      <w:pPr/>
      <w:r>
        <w:rPr>
          <w:lang w:val="hi_IN" w:bidi="hi_IN"/>
        </w:rPr>
      </w:r>
      <w:r>
        <w:rPr>
          <w:lang w:val="hi_IN" w:bidi="hi_IN"/>
        </w:rPr>
        <w:t>शाऊल अपने सैनिकों को सब कुछ पूरी तरह नष्ट करने में असफल होने के लिए दोषी ठहराता है। फिर शाऊल कहता है कि सैनिकों ने पशुओं को एक अच्छे कारण के लिए छोड़ा था: ताकि उन्हें यहोवा के लिए बलिदान चढ़ाया जा सके।</w:t>
      </w:r>
    </w:p>
    <w:p>
      <w:pPr/>
      <w:r>
        <w:rPr>
          <w:lang w:val="hi_IN" w:bidi="hi_IN"/>
        </w:rPr>
      </w:r>
      <w:r>
        <w:rPr>
          <w:lang w:val="hi_IN" w:bidi="hi_IN"/>
        </w:rPr>
        <w:t>यहाँ रुकें और इस प्रश्न पर समूह में चर्चा करें: वे कौन-सी वजहें हो सकती हैं जिनकी वजह से लोग अपने देवताओं की बात न मानने का फ़ैसला कर सकते हैं? आपको क्या लगता है कि लोग देवी-देवताओं की बात क्यों नहीं मानते होंगे? इस ऑडियो को यहाँ रोकें।</w:t>
      </w:r>
    </w:p>
    <w:p>
      <w:pPr/>
      <w:r>
        <w:rPr>
          <w:lang w:val="hi_IN" w:bidi="hi_IN"/>
        </w:rPr>
      </w:r>
      <w:r>
        <w:rPr>
          <w:lang w:val="hi_IN" w:bidi="hi_IN"/>
        </w:rPr>
        <w:t>जब यहोवा ने शाऊल को अमालेकियों और उनकी सारी संपत्ति का पूरी तरह नाश करने की आज्ञा दी, तब यहोवा ने अमालेकियों और उनकी संपत्ति को विनाश के लिए ठहरा दिया था। दूसरे शब्दों में, ये लोग और उनकी संपत्ति इस्राएलियों के लिए पूरी तरह वर्जित थे, और उन्हें यहोवा के लिए बलिदान करना अनुचित या अशुद्ध था। जब शाऊल ने इन पशुओं को यहोवा के लिए बलिदान करने का निर्णय लिया, तो शाऊल ने दिखाया कि वह स्वयं को ही एक मूर्ति बना रहा था और शाऊल ने यहोवा के संदेश को अस्वीकार कर दिया।</w:t>
      </w:r>
    </w:p>
    <w:p>
      <w:pPr/>
      <w:r>
        <w:rPr>
          <w:lang w:val="hi_IN" w:bidi="hi_IN"/>
        </w:rPr>
      </w:r>
      <w:r>
        <w:rPr>
          <w:lang w:val="hi_IN" w:bidi="hi_IN"/>
        </w:rPr>
        <w:t>शमूएल कहता है कि जब लोग यहोवा की आज्ञा मानते हैं, तब यहोवा अधिक प्रसन्न होता है, बजाय इसके कि लोग यहोवा के लिए बलिदान चढ़ाएँ। फिर शमूएल कहता है कि परमेश्वर के विरुद्ध विद्रोह करना और हठी होना उतना ही बड़ा पाप है जितना कि जादू-टोना और मूर्ति-पूजा करना। शमूएल अपनी बात यह कहकर खत्म करता है कि चूँकि शाऊल ने यहोवा की आज्ञा को अस्वीकार कर दिया है, इसलिए अब यहोवा शाऊल को राजा के रूप में अस्वीकार करता है। शमूएल यह नहीं कह रहा है कि लोग बलिदान चढ़ाकर कोई गलत काम कर रहे हैं, बल्कि वह यह कह रहा है कि परमेश्वर की आज्ञा का पालन करना हमेशा सबसे महत्वपूर्ण बात है, जो लोगों को करनी चाहिए।</w:t>
      </w:r>
      <w:r>
        <w:rPr>
          <w:lang w:val="hi_IN" w:bidi="hi_IN"/>
        </w:rPr>
      </w:r>
    </w:p>
    <w:p>
      <w:pPr>
        <w:pStyle w:val="Heading3"/>
      </w:pPr>
      <w:r>
        <w:rPr>
          <w:lang w:val="hi_IN" w:bidi="hi_IN"/>
        </w:rPr>
        <w:t>घटनाओं को समझाना</w:t>
      </w:r>
    </w:p>
    <w:p>
      <w:pPr/>
      <w:r>
        <w:rPr>
          <w:lang w:val="hi_IN" w:bidi="hi_IN"/>
        </w:rPr>
      </w:r>
      <w:r>
        <w:rPr>
          <w:lang w:val="hi_IN" w:bidi="hi_IN"/>
        </w:rPr>
        <w:t>1 शमूएल 15:10–23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यहोवा शमूएल से बात करता है और शमूएल से कहता है कि यहोवा को शाऊल को इस्राएल का राजा बनाने का पछतावा है। शमूएल व्याकुल और क्रोधित है और रात भर यहोवा को पुकारता है।</w:t>
      </w:r>
    </w:p>
    <w:p>
      <w:pPr/>
      <w:r>
        <w:rPr>
          <w:lang w:val="hi_IN" w:bidi="hi_IN"/>
        </w:rPr>
      </w:r>
      <w:r>
        <w:rPr>
          <w:b/>
          <w:lang w:val="hi_IN" w:bidi="hi_IN"/>
        </w:rPr>
        <w:t>दूसरे दृश्य में:</w:t>
      </w:r>
      <w:r>
        <w:rPr>
          <w:lang w:val="hi_IN" w:bidi="hi_IN"/>
        </w:rPr>
        <w:t xml:space="preserve"> कोई शमूएल को बताता है कि शाऊल कहाँ मिलेगा। वे कहते हैं कि शाऊल ने कर्मेल में अपना एक स्मारक खड़ा किया है और फिर गिलगाल चला गया है।</w:t>
      </w:r>
    </w:p>
    <w:p>
      <w:pPr/>
      <w:r>
        <w:rPr>
          <w:lang w:val="hi_IN" w:bidi="hi_IN"/>
        </w:rPr>
      </w:r>
      <w:r>
        <w:rPr>
          <w:b/>
          <w:lang w:val="hi_IN" w:bidi="hi_IN"/>
        </w:rPr>
        <w:t>तीसरे दृश्य में:</w:t>
      </w:r>
      <w:r>
        <w:rPr>
          <w:lang w:val="hi_IN" w:bidi="hi_IN"/>
        </w:rPr>
        <w:t xml:space="preserve"> शमूएल को शाऊल मिलता है। शाऊल कहता है कि यहोवा ने शमूएल को आशीष दी है, और शाऊल शमूएल को बताता है कि शाऊल ने यहोवा की आज्ञाओं को पूरा किया है। शमूएल शाऊल का सामना करता है और कहता है कि शाऊल ने यहोवा की आज्ञा का उल्लंघन किया है। शाऊल यह बहाना बनाता है कि सैनिक अमालेकियों की सबसे अच्छी भेड़ें और बैल यहोवा के लिए बलिदान चढ़ाने के लिए लाए थे। शाऊल कहता है कि शाऊल और उसके लोगों ने बाकी अमालेकियों को पूरी तरह नष्ट कर दिया।</w:t>
      </w:r>
    </w:p>
    <w:p>
      <w:pPr/>
      <w:r>
        <w:rPr>
          <w:lang w:val="hi_IN" w:bidi="hi_IN"/>
        </w:rPr>
      </w:r>
      <w:r>
        <w:rPr>
          <w:b/>
          <w:lang w:val="hi_IN" w:bidi="hi_IN"/>
        </w:rPr>
        <w:t>चौथे दृश्य में:</w:t>
      </w:r>
      <w:r>
        <w:rPr>
          <w:lang w:val="hi_IN" w:bidi="hi_IN"/>
        </w:rPr>
        <w:t xml:space="preserve"> शमूएल शाऊल को बताता है कि यहोवा ने कहा है कि शाऊल कभी अपनी दृष्टि में छोटा था, परन्तु यहोवा ने शाऊल का राजा के रूप में अभिषेक किया और उसे अमालेकियों को पूरी तरह नष्ट करने के लिए भेजा। शमूएल एक बार फिर शाऊल का सामना करता है क्योंकि उसने आज्ञा नहीं मानी थी, और कहता है कि शाऊल का काम यहोवा की दृष्टि में बुरा था।</w:t>
      </w:r>
    </w:p>
    <w:p>
      <w:pPr/>
      <w:r>
        <w:rPr>
          <w:lang w:val="hi_IN" w:bidi="hi_IN"/>
        </w:rPr>
      </w:r>
      <w:r>
        <w:rPr>
          <w:b/>
          <w:lang w:val="hi_IN" w:bidi="hi_IN"/>
        </w:rPr>
        <w:t>पाँचवें दृश्य में:</w:t>
      </w:r>
      <w:r>
        <w:rPr>
          <w:lang w:val="hi_IN" w:bidi="hi_IN"/>
        </w:rPr>
        <w:t xml:space="preserve"> शाऊल फिर से बहाने बनाता है कि उसने यहोवा की आज्ञा मानी थी। फिर भी शाऊल राजा आगाग को जीवित वापस ले आया, और सैनिकों ने यहोवा के लिए बलिदान चढ़ाने के उद्देश्य से अमालेकियों की कुछ भेड़ों और बैलों को अपने पास रख लिया। शमूएल शाऊल को बताता है कि यहोवा बलिदान चढ़ाने से उतना प्रसन्न नहीं होता जितना कि यहोवा की आज्ञा मानने से होता है। शमूएल कहता है कि विद्रोह करना टोना-जादू करने, या अन्य आत्माओं का आह्वान करने के पाप के समान है। शमूएल यह भी कहता है कि जब कोई व्यक्ति अभिमानी होता है या यह सोचता है कि वह अन्य सभी लोगों से बेहतर है, तो यह मूर्तिपूजा के समान है। अब, क्योंकि शाऊल ने यहोवा की आज्ञाओं को अस्वीकार कर दिया है, इसलिए यहोवा ने शाऊल को राजा के रूप में अस्वीकार कर दिया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अगाग</w:t>
      </w:r>
    </w:p>
    <w:p>
      <w:pPr>
        <w:pStyle w:val="ListBullet"/>
        <w:spacing w:line="240" w:lineRule="auto"/>
        <w:ind w:left="720"/>
      </w:pPr>
      <w:r>
        <w:rPr>
          <w:lang w:val="hi_IN" w:bidi="hi_IN"/>
        </w:rPr>
      </w:r>
      <w:r>
        <w:rPr>
          <w:lang w:val="hi_IN" w:bidi="hi_IN"/>
        </w:rPr>
        <w:t>अमालेकी</w:t>
      </w:r>
    </w:p>
    <w:p>
      <w:pPr>
        <w:pStyle w:val="ListBullet"/>
        <w:spacing w:line="240" w:lineRule="auto"/>
        <w:ind w:left="720"/>
      </w:pPr>
      <w:r>
        <w:rPr>
          <w:lang w:val="hi_IN" w:bidi="hi_IN"/>
        </w:rPr>
      </w:r>
      <w:r>
        <w:rPr>
          <w:lang w:val="hi_IN" w:bidi="hi_IN"/>
        </w:rPr>
        <w:t>और सैनिक</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यह संभव है कि यह घटना उस युद्ध के बाहर शुरू होती है, जिसमें शमूएल ने शाऊल को अमालेकियों का नाश करने के लिए कहा था। इस दृश्य में कहानी का ध्यान युद्ध से हटकर यहोवा और शमूएल के बीच की बातचीत पर आ जाता है। इसके बाद शमूएल शाऊल को ढूँढ़ने के लिए गिलगाल जाता है।</w:t>
      </w:r>
    </w:p>
    <w:p>
      <w:pPr/>
      <w:r>
        <w:rPr>
          <w:lang w:val="hi_IN" w:bidi="hi_IN"/>
        </w:rPr>
      </w:r>
      <w:r>
        <w:rPr>
          <w:lang w:val="hi_IN" w:bidi="hi_IN"/>
        </w:rPr>
        <w:t>पहले दृश्य में, जब यहोवा का वचन शमूएल के पास आता है, तो इसका अर्थ है कि यहोवा शमूएल से बात करता है। यह वह सामान्य तरीका है जिससे यहोवा किसी भविष्यद्वक्ता से बात करता था। यहोवा कहता है कि यहोवा को इस बात का पछतावा है कि यहोवा ने शाऊल को राजा बनाया। यहोवा यह नहीं कह रहा है कि यहोवा ने कोई गलती की। यहोवा समझा रहा है कि यहोवा दुखी है कि शाऊल ने यहोवा के विरुद्ध विद्रोह किया। शमूएल इतना व्याकुल और क्रोधित है कि शमूएल पूरी रात यहोवा को पुकारता है।</w:t>
      </w:r>
    </w:p>
    <w:p>
      <w:pPr/>
      <w:r>
        <w:rPr>
          <w:lang w:val="hi_IN" w:bidi="hi_IN"/>
        </w:rPr>
      </w:r>
      <w:r>
        <w:rPr>
          <w:lang w:val="hi_IN" w:bidi="hi_IN"/>
        </w:rPr>
        <w:t>यहाँ एक समूह के रूप में रुकें और परमेश्वर के बात करने के विभिन्न तरीकों के बारे में चर्चा करें। जब परमेश्वर आपसे या दूसरों से बात करता है, तो आप किन शब्दों का उपयोग करते हैं? ध्यान दें कि आप परमेश्वर के बोलने का वर्णन कैसे करते हैं। इस ऑडियो को यहाँ रोकें।</w:t>
      </w:r>
    </w:p>
    <w:p>
      <w:pPr/>
      <w:r>
        <w:rPr>
          <w:lang w:val="hi_IN" w:bidi="hi_IN"/>
        </w:rPr>
      </w:r>
      <w:r>
        <w:rPr>
          <w:lang w:val="hi_IN" w:bidi="hi_IN"/>
        </w:rPr>
        <w:t>यहाँ रुकें और उस समय के बारे में बात करें जब आप एक ही समय में दुःखी और क्रोधित दोनों थे। आप शमूएल की उस भावना को कैसे व्यक्त करेंगे, जब उसने यहोवा को पुकारकर विलाप किया? इस ऑडियो को यहाँ रोकें।</w:t>
      </w:r>
    </w:p>
    <w:p>
      <w:pPr/>
      <w:r>
        <w:rPr>
          <w:lang w:val="hi_IN" w:bidi="hi_IN"/>
        </w:rPr>
      </w:r>
      <w:r>
        <w:rPr>
          <w:lang w:val="hi_IN" w:bidi="hi_IN"/>
        </w:rPr>
        <w:t>दूसरा दृश्य सुबह-सुबह शुरू होता है, जब शमूएल शाऊल से मिलने जाता है। किसी ने शमूएल को बताया कि शाऊल ने यहूदा के कर्मेल नगर में अपने लिए एक स्मारक, या किसी प्रकार की संरचना, स्थापित की है। फिर शमूएल गिलगाल जाता है।</w:t>
      </w:r>
    </w:p>
    <w:p>
      <w:pPr/>
      <w:r>
        <w:rPr>
          <w:lang w:val="hi_IN" w:bidi="hi_IN"/>
        </w:rPr>
      </w:r>
      <w:r>
        <w:rPr>
          <w:lang w:val="hi_IN" w:bidi="hi_IN"/>
        </w:rPr>
        <w:t>तीसरे दृश्य में, जब शाऊल गिलगाल में शमूएल को देखता है, तो शाऊल कहता है कि यहोवा ने शमूएल को आशीष दी है। फिर शाऊल घमण्ड करता है कि शाऊल ने यहोवा की आज्ञा मानी। हालाँकि, शमूएल शाऊल से पूछता है कि शमूएल को दूर से भेड़ों और बैलों की आवाज़ क्यों सुनाई दे रही है। शमूएल शाऊल से ऐसा प्रश्न नहीं पूछ रहा है जिसके उत्तर की शमूएल शाऊल से उम्मीद करता है। शमूएल शाऊल को याद दिला रहा है कि शमूएल जानता है कि शाऊल ने यहोवा की आज्ञा नहीं मानी। यहाँ आप इन पशुओं के द्वारा निकाली जाने वाली विशिष्ट आवाज़ों के लिए उपयोग करना चाहेंगे, या आप पशुओं के पुकारने के लिए एक सामान्य शब्द का उपयोग कर सकते हैं। शमूएल “मेरे कानों में” और “जो मुझे सुनाई देता है” दोनों वाक्यांशों का उपयोग करता है, जिनका अर्थ है कि शमूएल पशुओं की आवाज़ें सुनता है।</w:t>
      </w:r>
    </w:p>
    <w:p>
      <w:pPr/>
      <w:r>
        <w:rPr>
          <w:lang w:val="hi_IN" w:bidi="hi_IN"/>
        </w:rPr>
      </w:r>
      <w:r>
        <w:rPr>
          <w:lang w:val="hi_IN" w:bidi="hi_IN"/>
        </w:rPr>
        <w:t>शाऊल कहता है कि वे लोग या सैनिक ही थे, जो अमालेकियों की भेड़ों और बैलों को शमूएल के परमेश्वर यहोवा के लिए बलिदान चढ़ाने के लिए लाए थे। मूल भाषा में केवल यह कहा गया है कि कोई व्यक्ति भेड़ों और बैलों को शाऊल के पास लाया था, परन्तु हम जानते हैं कि वे सैनिक थे। यह ध्यान देना भी महत्वपूर्ण है कि शाऊल यहोवा को “शमूएल का परमेश्वर” कहता है, न कि अपना स्वयं का परमेश्वर।</w:t>
      </w:r>
    </w:p>
    <w:p>
      <w:pPr/>
      <w:r>
        <w:rPr>
          <w:lang w:val="hi_IN" w:bidi="hi_IN"/>
        </w:rPr>
      </w:r>
      <w:r>
        <w:rPr>
          <w:lang w:val="hi_IN" w:bidi="hi_IN"/>
        </w:rPr>
        <w:t>यहाँ रुकें और समूह में इस प्रश्न पर चर्चा करें: आप पशुओं द्वारा निकाली जाने वाली आवाज़ों का वर्णन कैसे करते हैं? आप भेड़ों और गायों या बैलों के लिए कौन-सी आवाज़ें इस्तेमाल करते हैं? वे आवाज़ें निकालें। आप इस कहानी के पशुओं द्वारा निकाली जाने वाली आवाज़ों का वर्णन कैसे करेंगे? इस ऑडियो को यहाँ रोकें।</w:t>
      </w:r>
    </w:p>
    <w:p>
      <w:pPr/>
      <w:r>
        <w:rPr>
          <w:lang w:val="hi_IN" w:bidi="hi_IN"/>
        </w:rPr>
      </w:r>
      <w:r>
        <w:rPr>
          <w:lang w:val="hi_IN" w:bidi="hi_IN"/>
        </w:rPr>
        <w:t>चौथे दृश्य में, शमूएल “ठहर जा!” कहकर अपनी बात शुरू करता है। शमूएल शाऊल को चुप होने के लिए कह रहा है। शमूएल शाऊल को बताता है कि यहोवा ने पिछली शाम शमूएल से क्या कहा था। शमूएल कहता है कि शायद शाऊल ने अपनी दृष्टि में स्वयं को छोटा समझा था, जिसका अर्थ है कि शाऊल ने अपने आप को महत्वहीन समझा था।</w:t>
      </w:r>
    </w:p>
    <w:p>
      <w:pPr/>
      <w:r>
        <w:rPr>
          <w:lang w:val="hi_IN" w:bidi="hi_IN"/>
        </w:rPr>
      </w:r>
      <w:r>
        <w:rPr>
          <w:lang w:val="hi_IN" w:bidi="hi_IN"/>
        </w:rPr>
        <w:t>यहाँ रुकें और समूह में चर्चा करें: यदि आपको लगता है कि आप महत्वपूर्ण नहीं हैं, तो आप अपना वर्णन कैसे करेंगे? आप इस बारे में कैसे बात करेंगे कि शाऊल को पहले ऐसा क्यों लगता था कि वह कोई खास व्यक्ति नहीं था? इस ऑडियो को यहाँ रोकें।</w:t>
      </w:r>
    </w:p>
    <w:p>
      <w:pPr/>
      <w:r>
        <w:rPr>
          <w:lang w:val="hi_IN" w:bidi="hi_IN"/>
        </w:rPr>
      </w:r>
      <w:r>
        <w:rPr>
          <w:lang w:val="hi_IN" w:bidi="hi_IN"/>
        </w:rPr>
        <w:t>फिर शमूएल शाऊल से फिर पूछता है कि शाऊल ने यहोवा की आज्ञा क्यों नहीं मानी। ध्यान दें कि शमूएल कह रहा है कि शाऊल ने ही युद्ध की लूट का सामान लेकर आज्ञा का उल्लंघन किया था। शमूएल शाऊल से सीधे पूछता है कि शाऊल ने यहोवा की आज्ञा क्यों नहीं मानी, ताकि शाऊल को यह समझने में मदद मिल सके कि शाऊल ने आज्ञा नहीं मानी। शमूएल शाऊल से पूछता है कि शाऊल ने ऐसा कुछ क्यों किया जो यहोवा की दृष्टि में बुरा था, जिसका अर्थ है कि यहोवा को लगता है कि शाऊल ने जो किया वह बुरा था।</w:t>
      </w:r>
    </w:p>
    <w:p>
      <w:pPr/>
      <w:r>
        <w:rPr>
          <w:lang w:val="hi_IN" w:bidi="hi_IN"/>
        </w:rPr>
      </w:r>
      <w:r>
        <w:rPr>
          <w:lang w:val="hi_IN" w:bidi="hi_IN"/>
        </w:rPr>
        <w:t>पाँचवें दृश्य में, शाऊल अभी भी कहता है कि शाऊल ने यहोवा की वाणी का पालन किया, या शाऊल को दिए गए यहोवा के निर्देशों का पालन किया। शाऊल स्वीकार करता है कि शाऊल अमालेकियों के राजा आगाग को वापस ले आया था। तब शाऊल यह कहने की कोशिश करता है कि वे लोग ही थे, शाऊल नहीं, जिन्होंने यहोवा को बलिदान चढ़ाने के लिए युद्ध की लूट का माल लिया था, और यह कि लोगों ने बाकी सब कुछ नष्ट कर दिया था। शमूएल शाऊल को यहोवा का न्याय बताता है और घोषणा करता है कि यहोवा के लिए बलिदान चढ़ाने से यहोवा की आज्ञा मानना बेहतर है। शमूएल कहता है कि जब कोई व्यक्ति यहोवा के विरुद्ध विद्रोह करता है या उसकी आज्ञा का उल्लंघन करता है, तो यह ऐसा है जैसे वह अन्य आत्माओं से सहायता माँगकर पाप करता है। शमूएल कहता है कि जब कोई व्यक्ति सोचता है कि वह यहोवा से बेहतर जानता है, तो वह व्यक्ति अपने आप को मूर्ति बना रहा है। वह व्यक्ति वास्तव में यहोवा के अलावा किसी अन्य चीज़ की उपासना कर रहा है। शमूएल शाऊल को यह बताकर समाप्त करता है कि यहोवा ने शाऊल को इस्राएल के राजा के रूप में अस्वीकार कर दिया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15:10–23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अगाग</w:t>
      </w:r>
    </w:p>
    <w:p>
      <w:pPr>
        <w:pStyle w:val="ListBullet"/>
        <w:spacing w:line="240" w:lineRule="auto"/>
        <w:ind w:left="720"/>
      </w:pPr>
      <w:r>
        <w:rPr>
          <w:lang w:val="hi_IN" w:bidi="hi_IN"/>
        </w:rPr>
      </w:r>
      <w:r>
        <w:rPr>
          <w:lang w:val="hi_IN" w:bidi="hi_IN"/>
        </w:rPr>
        <w:t>अमालेकी</w:t>
      </w:r>
    </w:p>
    <w:p>
      <w:pPr>
        <w:pStyle w:val="ListBullet"/>
        <w:spacing w:line="240" w:lineRule="auto"/>
        <w:ind w:left="720"/>
      </w:pPr>
      <w:r>
        <w:rPr>
          <w:lang w:val="hi_IN" w:bidi="hi_IN"/>
        </w:rPr>
      </w:r>
      <w:r>
        <w:rPr>
          <w:lang w:val="hi_IN" w:bidi="hi_IN"/>
        </w:rPr>
        <w:t>और सैनिक</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यहोवा शमूएल से बात करता है और शमूएल को बताता है कि यहोवा को शाऊल को इस्राएल का राजा बनाने का पछतावा है। शमूएल व्याकुल और क्रोधित है और रात भर यहोवा को पुकारता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कोई व्यक्ति शमूएल को बताता है कि शाऊल ने कर्मेल में अपने लिए एक स्मारक खड़ा किया और फिर गिलगाल चला गया। शमूएल शाऊल को गिलगाल में पाता है। शाऊल शमूएल से कहता है, “तुझे यहोवा की ओर से आशीष मिले” और शमूएल को बताता है कि शाऊल ने यहोवा की आज्ञाओं को पूरा किया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शमूएल ने यहोवा की आज्ञा न मानने के लिए शाऊल का सामना किया। शाऊल बहाना बनाता है कि सैनिक अमालेकियों से जो भेड़ और बैल वापस लाए थे, वे सबसे अच्छे थे और उन्हें यहोवा को बलिदान करने के लिए लाया गया था। शाऊल कहता है कि सैनिकों ने बाकी पशुओं को पूरी तरह नष्ट कर दिया।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शमूएल शाऊल को बताता है कि यहोवा ने कहा था कि शाऊल कभी अपनी दृष्टि में छोटा था, परन्तु यहोवा ने शाऊल को राजा के रूप में अभिषिक्त किया था और उसे अमालेकियों को पूरी तरह नष्ट करने के लिए भेजा था। शमूएल फिर से शाऊल का उसकी अवज्ञा के कारण सामना करता है और उस आज्ञाकारिता को यहोवा की दृष्टि में बुरा ठहराता है।</w:t>
      </w:r>
    </w:p>
    <w:p>
      <w:pPr/>
      <w:r>
        <w:rPr>
          <w:lang w:val="hi_IN" w:bidi="hi_IN"/>
        </w:rPr>
      </w:r>
      <w:r>
        <w:rPr>
          <w:lang w:val="hi_IN" w:bidi="hi_IN"/>
        </w:rPr>
        <w:t>शाऊल फिर से बहाने बनाता है कि शाऊल ने यहोवा की आज्ञा मानी। फिर भी शाऊल आगाग को जीवित वापस ले आया था, और सैनिकों ने यहोवा के लिए बलिदान चढ़ाने के उद्देश्य से अमालेकियों की कुछ भेड़ों और बैलों को अपने पास रख लिया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शमूएल शाऊल से कहता है कि यहोवा को बलिदानों से उतनी प्रसन्नता नहीं होती, जितनी उनकी आज्ञा मानने से होती है। शमूएल कहता है कि विद्रोह करना भावी कहनेवालों से पूछना एक ही समान पाप है, या अन्य आत्माओं का आह्वान करने के समान है, और यह कि घमण्ड करना अन्य देवताओं की उपासना करने के समान है।</w:t>
      </w:r>
      <w:r>
        <w:rPr>
          <w:lang w:val="hi_IN" w:bidi="hi_IN"/>
        </w:rPr>
      </w:r>
    </w:p>
    <w:p>
      <w:pPr>
        <w:pStyle w:val="Heading3"/>
      </w:pPr>
      <w:r>
        <w:rPr>
          <w:lang w:val="hi_IN" w:bidi="hi_IN"/>
        </w:rPr>
        <w:t>आवश्यक जानकारी</w:t>
      </w:r>
    </w:p>
    <w:p>
      <w:pPr/>
      <w:r>
        <w:rPr>
          <w:lang w:val="hi_IN" w:bidi="hi_IN"/>
        </w:rPr>
      </w:r>
      <w:r>
        <w:rPr>
          <w:lang w:val="hi_IN" w:bidi="hi_IN"/>
        </w:rPr>
        <w:t>1 शमूएल 15:10–23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b/>
          <w:lang w:val="hi_IN" w:bidi="hi_IN"/>
        </w:rPr>
        <w:t>यहोवा</w:t>
      </w:r>
      <w:r>
        <w:rPr>
          <w:lang w:val="hi_IN" w:bidi="hi_IN"/>
        </w:rPr>
        <w:t xml:space="preserve"> का वचन शमूएल के पास पहुँचा। दूसरे शब्दों में, यहोवा ने शमूएल को एक संदेश दिया। यहोवा ने कहा कि यहोवा को शाऊल को इस्राएल का राजा बनाने का पछतावा है। शाऊल ने यहोवा की आज्ञा का उल्लंघन किया था। शाऊल ने उन आज्ञाओं को पूरा नहीं किया जो यहोवा ने शाऊल को दी थीं। शमूएल क्रोधित या व्याकुल था और उसने पूरी रात यहोवा को पुकारा। यहोवा परमेश्वर का व्यक्तिगत और वास्तविक नाम है। यहोवा के लिए उसी शब्द का प्रयोग करें जिसका प्रयोग आपने पिछले भागों में किया है। वचन और यहोवा के बारे में अधिक जानकारी के लिए, मुख्य शब्दावली देखें।</w:t>
      </w:r>
    </w:p>
    <w:p>
      <w:pPr/>
      <w:r>
        <w:rPr>
          <w:lang w:val="hi_IN" w:bidi="hi_IN"/>
        </w:rPr>
      </w:r>
      <w:r>
        <w:rPr>
          <w:lang w:val="hi_IN" w:bidi="hi_IN"/>
        </w:rPr>
        <w:t xml:space="preserve">शमूएल शाऊल से मिलने के लिए सुबह जल्दी उठा। किसी ने शमूएल को बताया कि शाऊल अमालेकियों पर शाऊल की विजय के कारण अपने लिए एक स्मारक स्थापित करने के लिए कर्मेल गया था। फिर शाऊल गिलगाल गया। जब शमूएल को शाऊल मिला, तो शाऊल ने कहा कि यहोवा ने शमूएल को </w:t>
      </w:r>
      <w:r>
        <w:rPr>
          <w:b/>
          <w:lang w:val="hi_IN" w:bidi="hi_IN"/>
        </w:rPr>
        <w:t>आशीष दी</w:t>
      </w:r>
      <w:r>
        <w:rPr>
          <w:lang w:val="hi_IN" w:bidi="hi_IN"/>
        </w:rPr>
        <w:t>, या उसके साथ अच्छा किया था। शाऊल ने घोषणा की कि शाऊल ने यहोवा के वचन या आज्ञा का पालन किया था। आशीष के लिए उसी शब्द का इस्तेमाल करें जो आपने पिछले भागों में इस्तेमाल किया है। आशीष के बारे में अधिक जानकारी के लिए, मुख्य शब्दावली देखें।</w:t>
      </w:r>
    </w:p>
    <w:p>
      <w:pPr/>
      <w:r>
        <w:rPr>
          <w:lang w:val="hi_IN" w:bidi="hi_IN"/>
        </w:rPr>
      </w:r>
      <w:r>
        <w:rPr>
          <w:lang w:val="hi_IN" w:bidi="hi_IN"/>
        </w:rPr>
        <w:t xml:space="preserve">लेकिन शमूएल ने शाऊल से पूछा, “फिर </w:t>
      </w:r>
      <w:r>
        <w:rPr>
          <w:b/>
          <w:lang w:val="hi_IN" w:bidi="hi_IN"/>
        </w:rPr>
        <w:t>भेड़-बकरियों</w:t>
      </w:r>
      <w:r>
        <w:rPr>
          <w:lang w:val="hi_IN" w:bidi="hi_IN"/>
        </w:rPr>
        <w:t xml:space="preserve"> का यह मिमियाना, और </w:t>
      </w:r>
      <w:r>
        <w:rPr>
          <w:b/>
          <w:lang w:val="hi_IN" w:bidi="hi_IN"/>
        </w:rPr>
        <w:t>गाय-बैलों</w:t>
      </w:r>
      <w:r>
        <w:rPr>
          <w:lang w:val="hi_IN" w:bidi="hi_IN"/>
        </w:rPr>
        <w:t xml:space="preserve"> का यह रम्भाना जो मुझे सुनाई देता है, यह क्यों हो रहा है?” मिमियाना और रम्भाना वे आवाज़ें हैं जो भेड़ और बैल निकालते हैं। भेड़ों और बैलों के लिए उन्हीं शब्दों का उपयोग करें जिनका उपयोग आपने पिछले भागों में किया है।</w:t>
      </w:r>
    </w:p>
    <w:p>
      <w:pPr/>
      <w:r>
        <w:rPr>
          <w:lang w:val="hi_IN" w:bidi="hi_IN"/>
        </w:rPr>
      </w:r>
      <w:r>
        <w:rPr>
          <w:lang w:val="hi_IN" w:bidi="hi_IN"/>
        </w:rPr>
        <w:t>यहाँ रुकें और समूह में साथ चर्चा करें कि आप पशुओं द्वारा निकाली जाने वाली इन आवाज़ों को क्या कहेंगे। इस ऑडियो को यहाँ रोकें।</w:t>
      </w:r>
    </w:p>
    <w:p>
      <w:pPr/>
      <w:r>
        <w:rPr>
          <w:lang w:val="hi_IN" w:bidi="hi_IN"/>
        </w:rPr>
      </w:r>
      <w:r>
        <w:rPr>
          <w:lang w:val="hi_IN" w:bidi="hi_IN"/>
        </w:rPr>
        <w:t xml:space="preserve">शाऊल स्वीकार करता है कि सेना अमालेकियों में से सबसे अच्छी भेड़ें और बैल यहोवा के लिए </w:t>
      </w:r>
      <w:r>
        <w:rPr>
          <w:b/>
          <w:lang w:val="hi_IN" w:bidi="hi_IN"/>
        </w:rPr>
        <w:t>बलिदान</w:t>
      </w:r>
      <w:r>
        <w:rPr>
          <w:lang w:val="hi_IN" w:bidi="hi_IN"/>
        </w:rPr>
        <w:t xml:space="preserve"> चढ़ाने के उद्देश्य से ले आई थी, जिन्हें शाऊल शमूएल का </w:t>
      </w:r>
      <w:r>
        <w:rPr>
          <w:b/>
          <w:lang w:val="hi_IN" w:bidi="hi_IN"/>
        </w:rPr>
        <w:t>परमेश्वर</w:t>
      </w:r>
      <w:r>
        <w:rPr>
          <w:lang w:val="hi_IN" w:bidi="hi_IN"/>
        </w:rPr>
        <w:t xml:space="preserve"> कहता है। लेकिन शाऊल कहता है कि उसकी सेना ने बाकी सब कुछ नष्ट कर दिया। बलिदान एक भेंट है जो लोग यहोवा को देते हैं। परमेश्वर एकमात्र सच्चा सृष्टिकर्ता परमेश्वर है। बलिदान और परमेश्वर के लिए उन्हीं शब्दों का उपयोग करें जिनका उपयोग आपने पिछले भागों में किया है। बलिदान और परमेश्वर के बारे में अधिक जानकारी के लिए, मुख्य शब्दावली देखें।</w:t>
      </w:r>
    </w:p>
    <w:p>
      <w:pPr/>
      <w:r>
        <w:rPr>
          <w:lang w:val="hi_IN" w:bidi="hi_IN"/>
        </w:rPr>
      </w:r>
      <w:r>
        <w:rPr>
          <w:lang w:val="hi_IN" w:bidi="hi_IN"/>
        </w:rPr>
        <w:t xml:space="preserve">शमूएल शाऊल से कहता है कि वह बात करना बंद करे ताकि शमूएल शाऊल को बता सके कि यहोवा ने क्या कहा है। शमूएल उस समय की बात करता है जब शाऊल स्वयं को महत्वहीन समझता था, परन्तु यहोवा ने शाऊल का </w:t>
      </w:r>
      <w:r>
        <w:rPr>
          <w:b/>
          <w:lang w:val="hi_IN" w:bidi="hi_IN"/>
        </w:rPr>
        <w:t>अभिषेक</w:t>
      </w:r>
      <w:r>
        <w:rPr>
          <w:lang w:val="hi_IN" w:bidi="hi_IN"/>
        </w:rPr>
        <w:t xml:space="preserve"> करके उसे इस्राएल का </w:t>
      </w:r>
      <w:r>
        <w:rPr>
          <w:b/>
          <w:lang w:val="hi_IN" w:bidi="hi_IN"/>
        </w:rPr>
        <w:t>राजा</w:t>
      </w:r>
      <w:r>
        <w:rPr>
          <w:lang w:val="hi_IN" w:bidi="hi_IN"/>
        </w:rPr>
        <w:t xml:space="preserve"> बनाया था। जब कोई किसी व्यक्ति या वस्तु का अभिषेक करता है, तो वह उस व्यक्ति या वस्तु पर सुगंधित तेल उंडेलकर उसे अलग ठहराता है। राजा किसी इलाके या क्षेत्र, जैसे कि किसी राष्ट्र या देश, का शासक होता है। अभिषेक और राजा के लिए उन्हीं शब्दों का उपयोग करें जिनका उपयोग आपने पिछले भागों में किया है। अभिषेक और राजा के बारे में अधिक जानकारी के लिए, मुख्य शब्दावली देखें।</w:t>
      </w:r>
    </w:p>
    <w:p>
      <w:pPr/>
      <w:r>
        <w:rPr>
          <w:lang w:val="hi_IN" w:bidi="hi_IN"/>
        </w:rPr>
      </w:r>
      <w:r>
        <w:rPr>
          <w:lang w:val="hi_IN" w:bidi="hi_IN"/>
        </w:rPr>
        <w:t xml:space="preserve">शमूएल शाऊल का सामना करता है क्योंकि शाऊल ने यहोवा की आज्ञा का उल्लंघन किया था। शाऊल ने अमालेकियों की लूट में से कुछ अच्छी वस्तुएँ अपने पास रख लीं। यहोवा ने इसे </w:t>
      </w:r>
      <w:r>
        <w:rPr>
          <w:b/>
          <w:lang w:val="hi_IN" w:bidi="hi_IN"/>
        </w:rPr>
        <w:t>बुरा</w:t>
      </w:r>
      <w:r>
        <w:rPr>
          <w:lang w:val="hi_IN" w:bidi="hi_IN"/>
        </w:rPr>
        <w:t xml:space="preserve"> माना। बुराई भलाई के विपरीत है। इस मामले में, यहोवा की आज्ञा न मानना बुराई है। बुराई के लिए उसी शब्द का प्रयोग करें जिसका प्रयोग आपने पिछले भागों में किया है। दुष्टता के बारे में अधिक जानकारी के लिए, मुख्य शब्दावली देखें। </w:t>
      </w:r>
    </w:p>
    <w:p>
      <w:pPr/>
      <w:r>
        <w:rPr>
          <w:lang w:val="hi_IN" w:bidi="hi_IN"/>
        </w:rPr>
      </w:r>
      <w:r>
        <w:rPr>
          <w:lang w:val="hi_IN" w:bidi="hi_IN"/>
        </w:rPr>
        <w:t>फिर शाऊल अपना बचाव करता है और कहता है कि शाऊल ने वही किया जो यहोवा ने शाऊल को करने के लिए कहा था। परन्तु शाऊल कहता है कि लोगों, या सैनिकों ने, आज्ञा का उल्लंघन किया और भेड़ों तथा बैलों की लूट में से कुछ पशुओं को यहोवा के लिए बलिदान चढ़ाने के लिए रख लिया।</w:t>
      </w:r>
    </w:p>
    <w:p>
      <w:pPr/>
      <w:r>
        <w:rPr>
          <w:lang w:val="hi_IN" w:bidi="hi_IN"/>
        </w:rPr>
      </w:r>
      <w:r>
        <w:rPr>
          <w:lang w:val="hi_IN" w:bidi="hi_IN"/>
        </w:rPr>
        <w:t xml:space="preserve">फिर शमूएल शाऊल को यह बताकर सुधार करता है कि जब लोग बलिदान चढ़ाने से अधिक आज्ञा मानते हैं, तब यहोवा खुश होता है। शमूएल कहता है कि जब लोग विद्रोह करते हैं, तो यह ऐसा है जैसे लोग अपने उत्तर के लिए यहोवा के अलावा अन्य बातों की तलाश कर रहे हों, यह उसी प्रकार है जैसे कोई व्यक्ति </w:t>
      </w:r>
      <w:r>
        <w:rPr>
          <w:b/>
          <w:lang w:val="hi_IN" w:bidi="hi_IN"/>
        </w:rPr>
        <w:t>भावी कहनेवालों</w:t>
      </w:r>
      <w:r>
        <w:rPr>
          <w:lang w:val="hi_IN" w:bidi="hi_IN"/>
        </w:rPr>
        <w:t xml:space="preserve"> के पास जाकर </w:t>
      </w:r>
      <w:r>
        <w:rPr>
          <w:b/>
          <w:lang w:val="hi_IN" w:bidi="hi_IN"/>
        </w:rPr>
        <w:t>पाप</w:t>
      </w:r>
      <w:r>
        <w:rPr>
          <w:lang w:val="hi_IN" w:bidi="hi_IN"/>
        </w:rPr>
        <w:t xml:space="preserve"> करता है। भावी कहना वह कार्य है जिसमें कोई व्यक्ति यहोवा के अतिरिक्त अन्य आत्माओं को पुकारता है। शमूएल यह भी कहता है कि आज्ञा न मानना दुष्टता और </w:t>
      </w:r>
      <w:r>
        <w:rPr>
          <w:b/>
          <w:lang w:val="hi_IN" w:bidi="hi_IN"/>
        </w:rPr>
        <w:t>मूर्तिपूजा</w:t>
      </w:r>
      <w:r>
        <w:rPr>
          <w:lang w:val="hi_IN" w:bidi="hi_IN"/>
        </w:rPr>
        <w:t>, या अन्य देवताओं की उपासना करने के समान है। इसलिए, चूँकि शाऊल ने यहोवा के वचन या आज्ञा को अस्वीकार कर दिया है, इसलिए यहोवा ने शाऊल को राजा होने से अस्वीकार कर दिया है। पाप, भावी कहना और मूर्तिपूजा के लिए उन्हीं शब्दों का उपयोग करें जिनका उपयोग आपने पिछले भागों में किया है। पाप, भावी कहना और मूर्तिपूजा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15:24–35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15:24–35 को सुनें और अपने मन में रखें।</w:t>
      </w:r>
    </w:p>
    <w:p>
      <w:pPr/>
      <w:r>
        <w:rPr>
          <w:lang w:val="hi_IN" w:bidi="hi_IN"/>
        </w:rPr>
      </w:r>
      <w:r>
        <w:rPr>
          <w:lang w:val="hi_IN" w:bidi="hi_IN"/>
        </w:rPr>
        <w:t>यदि सम्भव हो, तो 1 शमूएल 15:24–35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15:24–35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शमूएल ने शाऊल को यहोवा की ओर से अमालेकियों को पूरी तरह से नष्ट करने का निर्देश दिया था। शाऊल ने अमालेकियों के विरुद्ध युद्ध जीता, परन्तु उसने राजा अगाग और सबसे अच्छी भेड़ों और गायों को जीवित रहने दिया। जब शाऊल ने शमूएल को देखा, तो उसने शमूएल का अभिवादन किया और कहा कि शाऊल ने यहोवा की आज्ञाओं का पालन किया है। शमूएल ने शाऊल को बताया कि क्योंकि शाऊल ने यहोवा के वचन या निर्देशों को अस्वीकार कर दिया था, इसलिए यहोवा ने शाऊल को इस्राएल का राजा के रूप में अस्वीकार कर दिया।</w:t>
      </w:r>
    </w:p>
    <w:p>
      <w:pPr/>
      <w:r>
        <w:rPr>
          <w:lang w:val="hi_IN" w:bidi="hi_IN"/>
        </w:rPr>
      </w:r>
      <w:r>
        <w:rPr>
          <w:lang w:val="hi_IN" w:bidi="hi_IN"/>
        </w:rPr>
        <w:t>इस भाग में, शाऊल स्वीकार करता है कि शाऊल ने यहोवा के वचन को सुनने के बजाय शाऊल के सैनिकों की इच्छाओं को सुनकर पाप किया था। शाऊल अपना पाप स्वीकार करता है और एक कमज़ोर बहाना बनाता है। शाऊल कहता है कि वह "उन लोगों से डरता था," इसलिए शाऊल ने "उनकी बात सुनी।” शमूएल ने शाऊल को यहोवा की वाणी सुनने की आज्ञा दी थी, परन्तु शाऊल ने इसके बजाय अन्य वाणी सुनकर उसका उल्लंघन किया।</w:t>
      </w:r>
    </w:p>
    <w:p>
      <w:pPr/>
      <w:r>
        <w:rPr>
          <w:lang w:val="hi_IN" w:bidi="hi_IN"/>
        </w:rPr>
      </w:r>
      <w:r>
        <w:rPr>
          <w:lang w:val="hi_IN" w:bidi="hi_IN"/>
        </w:rPr>
        <w:t>यहाँ रुकें और समूह में इस प्रश्न पर चर्चा करें: वे कौन लोग हैं जिनकी बातें सुनने के लिए आप परमेश्वर की बातों से अधिक आकर्षित होते हैं? आपकी संस्कृति में लोग सलाह के लिए किसकी बात सुनते हैं? वे उन लोगों की बात क्यों सुनते हैं? इस ऑडियो को यहाँ रोकें।</w:t>
      </w:r>
    </w:p>
    <w:p>
      <w:pPr/>
      <w:r>
        <w:rPr>
          <w:lang w:val="hi_IN" w:bidi="hi_IN"/>
        </w:rPr>
      </w:r>
      <w:r>
        <w:rPr>
          <w:lang w:val="hi_IN" w:bidi="hi_IN"/>
        </w:rPr>
        <w:t>शमूएल और शाऊल के बीच बातचीत साफ़ तौर पर लोगों से दूर, गुप्त रूप से हुई है। अब शाऊल शमूएल से कहता है कि वह उसके साथ लौटकर यहोवा की उपासना करे, क्योंकि शाऊल चाहता है कि इस्राएलियों को ऐसा लगे कि शमूएल अब भी उसे राजा के तौर पर सम्मान देता है। शमूएल शाऊल के साथ जाने से इनकार करता है क्योंकि यहोवा अब शाऊल को राजा के रूप में आशीष नहीं देता और यहोवा ने शाऊल को अस्वीकार कर दिया है।</w:t>
      </w:r>
    </w:p>
    <w:p>
      <w:pPr/>
      <w:r>
        <w:rPr>
          <w:lang w:val="hi_IN" w:bidi="hi_IN"/>
        </w:rPr>
      </w:r>
      <w:r>
        <w:rPr>
          <w:lang w:val="hi_IN" w:bidi="hi_IN"/>
        </w:rPr>
        <w:t>यहाँ रुकें और समूह में इस प्रश्न पर चर्चा करें: आपकी संस्कृति में एक व्यक्ति के कार्य दूसरे व्यक्ति को सम्मान कैसे देते हैं? आपके समुदाय में लोग किन लोगों से मित्रता करना चाहते हैं, क्योंकि उनसे मित्रता करने से वे स्वयं प्रसिद्ध हो जाते हैं? इस ऑडियो को यहाँ रोकें।</w:t>
      </w:r>
    </w:p>
    <w:p>
      <w:pPr/>
      <w:r>
        <w:rPr>
          <w:lang w:val="hi_IN" w:bidi="hi_IN"/>
        </w:rPr>
      </w:r>
      <w:r>
        <w:rPr>
          <w:lang w:val="hi_IN" w:bidi="hi_IN"/>
        </w:rPr>
        <w:t>जब शमूएल वहाँ से जाने के लिए मुड़ता है, तब शाऊल शमूएल के बागे की छोर को पकड़ लेता है, और वह फट जाता है। आमतौर पर, इस संस्कृति में जब कोई अपने कपड़े फाड़ता है, तो वह व्यक्ति किसी बुरी खबर या अपने किए गए किसी पाप के कारण दुखी होता है। इस मामले में, शाऊल का मतलब कुछ अलग है। शाऊल का इरादा चाहे जो भी हो, शमूएल उसका वास्तविक अर्थ समझाता है। जिस प्रकार शाऊल ने शमूएल के वस्त्र का एक टुकड़ा अलग कर दिया, उसी प्रकार यहोवा ने इस्राएल का राज्य शाऊल से छीन लिया है।</w:t>
      </w:r>
    </w:p>
    <w:p>
      <w:pPr/>
      <w:r>
        <w:rPr>
          <w:lang w:val="hi_IN" w:bidi="hi_IN"/>
        </w:rPr>
      </w:r>
      <w:r>
        <w:rPr>
          <w:lang w:val="hi_IN" w:bidi="hi_IN"/>
        </w:rPr>
        <w:t>यहाँ रुकें और एक बागा की तस्वीर देखें। इस ऑडियो को यहाँ रोकें।</w:t>
      </w:r>
    </w:p>
    <w:p>
      <w:pPr/>
      <w:r>
        <w:rPr>
          <w:lang w:val="hi_IN" w:bidi="hi_IN"/>
        </w:rPr>
      </w:r>
      <w:r>
        <w:rPr>
          <w:lang w:val="hi_IN" w:bidi="hi_IN"/>
        </w:rPr>
        <w:t>शमूएल कहता है कि यहोवा शाऊल का राज्य किसी और व्यक्ति या पड़ोसी को दे देगा, जो शाऊल से बेहतर होगा। इसका मतलब यह ज़रूरी नहीं है कि यहोवा उसी शहर में रहने वाले किसी व्यक्ति को राज्य देगा, बल्कि हो सकता है कि वह किसी मित्र को या ऐसे व्यक्ति को राज्य दे जिसे शाऊल जानता हो।</w:t>
      </w:r>
    </w:p>
    <w:p>
      <w:pPr/>
      <w:r>
        <w:rPr>
          <w:lang w:val="hi_IN" w:bidi="hi_IN"/>
        </w:rPr>
      </w:r>
      <w:r>
        <w:rPr>
          <w:lang w:val="hi_IN" w:bidi="hi_IN"/>
        </w:rPr>
        <w:t>यहाँ रुकें और समूह में चर्चा करें: उस समय के बारे में बात करें जब एक अच्छा अगुवा किसी बुरे अगुवे के स्थान पर आया। यह परिवर्तन कैसे हुआ? नेतृत्व में परिवर्तन होने से पहले लोग इसके बारे में क्या जानते थे? इस ऑडियो को यहाँ रोकें।</w:t>
      </w:r>
    </w:p>
    <w:p>
      <w:pPr/>
      <w:r>
        <w:rPr>
          <w:lang w:val="hi_IN" w:bidi="hi_IN"/>
        </w:rPr>
      </w:r>
      <w:r>
        <w:rPr>
          <w:lang w:val="hi_IN" w:bidi="hi_IN"/>
        </w:rPr>
        <w:t>शमूएल आगे कहता है कि यहोवा, जिसे वह “इस्राएल का बलमूल” कहता है, वह झूठ नहीं बोलता और न ही अपना मन बदलेगा। शमूएल यहोवा को "इस्राएल का बलमूल" कहकर संबोधित करता है, यह दिखाने के लिए कि यहोवा सदा बना रहता है और इसलिए यहोवा बदलता नहीं है। शमूएल शाऊल को दिखाना चाहता है कि यहोवा कैसा है, और शमूएल शाऊल को याद दिलाना चाहता है कि यहोवा ने एक निर्णय लिया है जो अंतिम है।</w:t>
      </w:r>
    </w:p>
    <w:p>
      <w:pPr/>
      <w:r>
        <w:rPr>
          <w:lang w:val="hi_IN" w:bidi="hi_IN"/>
        </w:rPr>
      </w:r>
      <w:r>
        <w:rPr>
          <w:lang w:val="hi_IN" w:bidi="hi_IN"/>
        </w:rPr>
        <w:t>शाऊल फिर से शमूएल के सामने अपना पाप स्वीकार करता है। हालाँकि, यहोवा का आदर करने के बजाय, शाऊल अपने ही सम्मान की चिन्ता करता है। शाऊल इस्राएलियों के सामने, और विशेष रूप से इस्राएल के पुरनियों या वृद्ध अगुवों के सामने, लज्जित होने के लिए तैयार नहीं है।</w:t>
      </w:r>
    </w:p>
    <w:p>
      <w:pPr/>
      <w:r>
        <w:rPr>
          <w:lang w:val="hi_IN" w:bidi="hi_IN"/>
        </w:rPr>
      </w:r>
      <w:r>
        <w:rPr>
          <w:lang w:val="hi_IN" w:bidi="hi_IN"/>
        </w:rPr>
        <w:t>यद्यपि शमूएल ने कहा था कि वह शाऊल के साथ वापस नहीं जाएगा, फिर भी शमूएल अपना विचार बदल देता है और शाऊल के साथ जाने के लिए लौट आता है।</w:t>
      </w:r>
    </w:p>
    <w:p>
      <w:pPr/>
      <w:r>
        <w:rPr>
          <w:lang w:val="hi_IN" w:bidi="hi_IN"/>
        </w:rPr>
      </w:r>
      <w:r>
        <w:rPr>
          <w:lang w:val="hi_IN" w:bidi="hi_IN"/>
        </w:rPr>
        <w:t>यहाँ रुकें और समूह में चर्चा करें: उस समय के बारे में बात करें जब आप या कोई और शर्मनाक कार्य को छिपाना चाहता था। आपने क्या किया? आपने अपनी मदद करने के लिए किससे कहा? इस ऑडियो को यहाँ रोकें।</w:t>
      </w:r>
    </w:p>
    <w:p>
      <w:pPr/>
      <w:r>
        <w:rPr>
          <w:lang w:val="hi_IN" w:bidi="hi_IN"/>
        </w:rPr>
      </w:r>
      <w:r>
        <w:rPr>
          <w:lang w:val="hi_IN" w:bidi="hi_IN"/>
        </w:rPr>
        <w:t>आपको याद होगा कि शाऊल ने अमालेकियों के राजा को नहीं मारा था। अब, शमूएल अपने पहरेदारों से राजा अगाग को अपने सामने लाने के लिए कहता है। राजा अगाग निश्चिन्त होकर आगे आता है, क्योंकि वह सोचता है कि अब कोई उसे मारना नहीं चाहता। इसके बजाय, शमूएल अगाग से बात करता है। शमूएल अगाग से कहता है कि अगाग ने लोगों को तलवारों से मार डाला है, और अगाग के कारण बहुत-सी माताएँ अपने बच्चों से वंचित हो गई हैं। इसलिए, शमूएल अगाग की माता को निःसंतान बना देगा। फिर शमूएल अगाग को मारता है और यहोवा के सामने उसके टुकड़े करता है, जैसा कोई याजक यहोवा के लिए बलिदान देने के लिए किसी पशु के टुकड़े करता है। इस तरह, शमूएल उस काम को पूरा करता है जो शाऊल ने नहीं किया था। शमूएल यह सुनिश्चित करता है कि इस्राएली अमालेकियों से ली गई हर चीज़ को नष्ट कर दें।</w:t>
      </w:r>
    </w:p>
    <w:p>
      <w:pPr/>
      <w:r>
        <w:rPr>
          <w:lang w:val="hi_IN" w:bidi="hi_IN"/>
        </w:rPr>
      </w:r>
      <w:r>
        <w:rPr>
          <w:lang w:val="hi_IN" w:bidi="hi_IN"/>
        </w:rPr>
        <w:t>संक्षेप में, शमूएल और शाऊल दोनों अपने-अपने नगरों को लौट जाते हैं। उनके नगरों के बीच की दूरी लगभग 16 किलोमीटर है। शमूएल फिर कभी शाऊल को नहीं देखता, यद्यपि शमूएल इस बात से दुखी है कि शाऊल ने यहोवा की आज्ञा का उल्लंघन किया था। यहोवा को यह भी पछतावा है, या खेद है, कि यहोवा ने शाऊल को इस्राएल का राजा बनाया था। इसका अर्थ यह नहीं है कि यहोवा स्वयं बदल गया है। इसका सीधा सा मतलब यह है कि जब शाऊल ने यहोवा की आज्ञा नहीं मानी, तो यहोवा को दुख हुआ कि शाऊल ने यहोवा की आज्ञा न मानने का फ़ैसला किया था।</w:t>
      </w:r>
      <w:r>
        <w:rPr>
          <w:lang w:val="hi_IN" w:bidi="hi_IN"/>
        </w:rPr>
      </w:r>
    </w:p>
    <w:p>
      <w:pPr>
        <w:pStyle w:val="Heading3"/>
      </w:pPr>
      <w:r>
        <w:rPr>
          <w:lang w:val="hi_IN" w:bidi="hi_IN"/>
        </w:rPr>
        <w:t>घटनाओं को समझाना</w:t>
      </w:r>
    </w:p>
    <w:p>
      <w:pPr/>
      <w:r>
        <w:rPr>
          <w:lang w:val="hi_IN" w:bidi="hi_IN"/>
        </w:rPr>
      </w:r>
      <w:r>
        <w:rPr>
          <w:lang w:val="hi_IN" w:bidi="hi_IN"/>
        </w:rPr>
        <w:t>1 शमूएल 15:24–35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शाऊल स्वीकार करता है कि उसने यहोवा के वचन और शमूएल की आज्ञा का पालन नहीं किया, क्योंकि शाऊल अपने लोगों, या सैनिकों से डर गया था। शाऊल शमूएल से क्षमा माँगता है और शमूएल से अनुरोध करता है कि शमूएल शाऊल के साथ गिलगाल वापस चले। शमूएल शाऊल के साथ गिलगाल वापस जाने से इनकार कर देता है। शमूएल शाऊल को बताता है कि चूँकि शाऊल ने यहोवा की आज्ञा को अस्वीकार कर दिया है, इसलिए यहोवा ने शाऊल को इस्राएल के राजा के रूप में अस्वीकार कर दिया है। शमूएल शाऊल से कहता है कि यहोवा न तो झूठ बोलता और न ही पछताता है, क्योंकि यहोवा उस मनुष्य के समान नहीं है जो अपना मन बदलता है।</w:t>
      </w:r>
    </w:p>
    <w:p>
      <w:pPr/>
      <w:r>
        <w:rPr>
          <w:lang w:val="hi_IN" w:bidi="hi_IN"/>
        </w:rPr>
      </w:r>
      <w:r>
        <w:rPr>
          <w:b/>
          <w:lang w:val="hi_IN" w:bidi="hi_IN"/>
        </w:rPr>
        <w:t>दूसरे दृश्य में:</w:t>
      </w:r>
      <w:r>
        <w:rPr>
          <w:lang w:val="hi_IN" w:bidi="hi_IN"/>
        </w:rPr>
        <w:t xml:space="preserve"> शाऊल फिर से शमूएल से विनती करता है कि वह उसके साथ गिलगाल लौटकर उसका सम्मान करे, ताकि शाऊल शमूएल के परमेश्वर यहोवा की उपासना कर सके। इसलिए शमूएल शाऊल के साथ गिलगाल लौट जाता है, और शाऊल यहोवा की उपासना करता है।</w:t>
      </w:r>
    </w:p>
    <w:p>
      <w:pPr/>
      <w:r>
        <w:rPr>
          <w:lang w:val="hi_IN" w:bidi="hi_IN"/>
        </w:rPr>
      </w:r>
      <w:r>
        <w:rPr>
          <w:b/>
          <w:lang w:val="hi_IN" w:bidi="hi_IN"/>
        </w:rPr>
        <w:t>तीसरे दृश्य में:</w:t>
      </w:r>
      <w:r>
        <w:rPr>
          <w:lang w:val="hi_IN" w:bidi="hi_IN"/>
        </w:rPr>
        <w:t xml:space="preserve"> शमूएल किसी से कहता है कि वह अमालेकियों के राजा अगाग को उसके सामने ले आए। अगाग खुशी से शमूएल के पास जाता है, क्योंकि अगाग सोचता है कि अगाग की मृत्यु का समय बीत गया है। शमूएल अगाग से कहता है कि जैसे अगाग ने बहुत-सी स्त्रियों को निःसंतान बना दिया, वैसे ही उसकी माता भी निःसंतान रहेगी। शमूएल ने यहोवा के सामने तलवार से अगाग के टुकड़े-टुकड़े कर दिया।</w:t>
      </w:r>
    </w:p>
    <w:p>
      <w:pPr/>
      <w:r>
        <w:rPr>
          <w:lang w:val="hi_IN" w:bidi="hi_IN"/>
        </w:rPr>
      </w:r>
      <w:r>
        <w:rPr>
          <w:b/>
          <w:lang w:val="hi_IN" w:bidi="hi_IN"/>
        </w:rPr>
        <w:t>चौथे दृश्य में:</w:t>
      </w:r>
      <w:r>
        <w:rPr>
          <w:lang w:val="hi_IN" w:bidi="hi_IN"/>
        </w:rPr>
        <w:t xml:space="preserve"> शमूएल अपने घर रामाह लौट जाता है, और शाऊल अपने घर गिबा लौट जाता है। शमूएल फिर कभी शाऊल से नहीं मिलता है, लेकिन शमूएल शाऊल के लिए विलाप करता है। यहोवा को खेद है कि यहोवा ने शाऊल को इस्राएल का राजा बनाया।</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राजा अगाग</w:t>
      </w:r>
    </w:p>
    <w:p>
      <w:pPr>
        <w:pStyle w:val="ListBullet"/>
        <w:spacing w:line="240" w:lineRule="auto"/>
        <w:ind w:left="720"/>
      </w:pPr>
      <w:r>
        <w:rPr>
          <w:lang w:val="hi_IN" w:bidi="hi_IN"/>
        </w:rPr>
      </w:r>
      <w:r>
        <w:rPr>
          <w:lang w:val="hi_IN" w:bidi="hi_IN"/>
        </w:rPr>
        <w:t>शाऊल के सैनिक</w:t>
      </w:r>
    </w:p>
    <w:p>
      <w:pPr>
        <w:pStyle w:val="ListBullet"/>
        <w:spacing w:line="240" w:lineRule="auto"/>
        <w:ind w:left="720"/>
      </w:pPr>
      <w:r>
        <w:rPr>
          <w:lang w:val="hi_IN" w:bidi="hi_IN"/>
        </w:rPr>
      </w:r>
      <w:r>
        <w:rPr>
          <w:lang w:val="hi_IN" w:bidi="hi_IN"/>
        </w:rPr>
        <w:t>और इस्राएली पुरनिये</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और दूसरे दृश्यों में, शाऊल और शमूएल की बातचीत गिलगाल में या उसके पास होती है। हालाँकि, शाऊल और शमूएल उस स्थान पर नहीं हैं जहाँ वे यहोवा के लिए भेंट चढ़ाते हैं। शाऊल कहता है कि उसने यहोवा की आज्ञा और शमूएल के निर्देशों के विरुद्ध पाप किया है। इस मामले में, शाऊल वास्तव में कहता है कि शाऊल ने "यहोवा के वचन" के विरुद्ध पाप किया है, जिसका अर्थ है कि शाऊल ने उस बात का उल्लंघन किया है जो यहोवा ने शाऊल को करने के लिए कहा था।</w:t>
      </w:r>
    </w:p>
    <w:p>
      <w:pPr/>
      <w:r>
        <w:rPr>
          <w:lang w:val="hi_IN" w:bidi="hi_IN"/>
        </w:rPr>
      </w:r>
      <w:r>
        <w:rPr>
          <w:lang w:val="hi_IN" w:bidi="hi_IN"/>
        </w:rPr>
        <w:t>यहाँ रुकें और समूह में चर्चा करें: आप इस बारे में कैसे बात करेंगे कि शाऊल ने जो किया उसका वर्णन शाऊल कैसे करता है? शाऊल कहता है कि शाऊल ने वह नहीं किया जो यहोवा ने शाऊल को करने के लिए कहा था। इस ऑडियो को यहाँ रोकें।</w:t>
      </w:r>
    </w:p>
    <w:p>
      <w:pPr/>
      <w:r>
        <w:rPr>
          <w:lang w:val="hi_IN" w:bidi="hi_IN"/>
        </w:rPr>
      </w:r>
      <w:r>
        <w:rPr>
          <w:lang w:val="hi_IN" w:bidi="hi_IN"/>
        </w:rPr>
        <w:t>लेकिन शाऊल एक बहाना बनाता है। शाऊल कहता है कि शाऊल अपने लोगों, यानी शाऊल के सैनिकों से डरता था। शाऊल शमूएल से विनती करता है कि वह शाऊल को क्षमा कर दे और शाऊल के साथ यहोवा की उपासना करने के लिए वापस आए, या ताकि शाऊल उन पशुओं की बलि दे सके जिन्हें शाऊल यहोवा की उपासना करने के लिए वापस लाया था। शमूएल शाऊल के साथ जाने से इनकार कर देता है। शमूएल कहता है कि शाऊल ने "यहोवा के वचन" को अस्वीकार कर दिया है, जिसका अर्थ है कि शाऊल ने वह नहीं किया है जो यहोवा ने शाऊल को करने के लिए कहा था। क्योंकि शाऊल ने यहोवा की आज्ञाओं को अस्वीकार कर दिया था, इसलिए यहोवा ने स्वयं शाऊल को यहोवा के लोगों, इस्राएल के राजा के रूप में अस्वीकार कर दिया।</w:t>
      </w:r>
    </w:p>
    <w:p>
      <w:pPr/>
      <w:r>
        <w:rPr>
          <w:lang w:val="hi_IN" w:bidi="hi_IN"/>
        </w:rPr>
      </w:r>
      <w:r>
        <w:rPr>
          <w:lang w:val="hi_IN" w:bidi="hi_IN"/>
        </w:rPr>
        <w:t>यहाँ रुकें और समूह में चर्चा करें: आप यह कैसे कहेंगे कि यहोवा ने शाऊल को इसलिए अस्वीकार कर दिया क्योंकि शाऊल ने यहोवा की आज्ञा नहीं मानी? इस ऑडियो को यहाँ रोकें।</w:t>
      </w:r>
    </w:p>
    <w:p>
      <w:pPr/>
      <w:r>
        <w:rPr>
          <w:lang w:val="hi_IN" w:bidi="hi_IN"/>
        </w:rPr>
      </w:r>
      <w:r>
        <w:rPr>
          <w:lang w:val="hi_IN" w:bidi="hi_IN"/>
        </w:rPr>
        <w:t>शमूएल जाने के लिए मुड़ता है। जैसे ही शमूएल मुड़ता है, शाऊल नीचे झुककर उसके लम्बे बागे की छोर को खींचता है। कपड़े का कुछ हिस्सा फट जाता है। शाऊल शमूएल से विनती कर रहा है कि वह शाऊल के साथ रहे। लेकिन शमूएल इस काम का इस्तेमाल शाऊल को यह बताने के लिए करता है कि यहोवा क्या करेगा। शमूएल कहता है कि यहोवा शाऊल के राज्य को छीन लेगा, या उसे ले लेगा और उसे किसी और व्यक्ति को दे देगा जो शाऊल से बेहतर है। कुछ बाइबल अनुवाद कहते हैं कि यहोवा एक पड़ोसी को राज्य दे देगा। इसका मतलब यह ज़रूरी नहीं है कि यहोवा उसी शहर में रहने वाले किसी व्यक्ति को राज्य देगा, बल्कि हो सकता है कि वह किसी मित्र को या ऐसे व्यक्ति को राज्य दे जिसे शाऊल जानता हो।</w:t>
      </w:r>
    </w:p>
    <w:p>
      <w:pPr/>
      <w:r>
        <w:rPr>
          <w:lang w:val="hi_IN" w:bidi="hi_IN"/>
        </w:rPr>
      </w:r>
      <w:r>
        <w:rPr>
          <w:lang w:val="hi_IN" w:bidi="hi_IN"/>
        </w:rPr>
        <w:t>यहाँ रुकें और समूह में चर्चा करें: शमूएल शाऊल के वस्त्र फाड़ने के कार्य का उपयोग यह दिखाने के लिए करता है कि शाऊल के राज्य का क्या हश्र होगा। आप अपने अनुवाद में इसके बारे में कैसे बात करेंगे? इस ऑडियो को यहाँ रोकें।</w:t>
      </w:r>
    </w:p>
    <w:p>
      <w:pPr/>
      <w:r>
        <w:rPr>
          <w:lang w:val="hi_IN" w:bidi="hi_IN"/>
        </w:rPr>
      </w:r>
      <w:r>
        <w:rPr>
          <w:lang w:val="hi_IN" w:bidi="hi_IN"/>
        </w:rPr>
        <w:t>शमूएल कहता है कि “इस्राएल का बलमूल न तो झूठ बोलता और न पछताता है।” इस्राएल का बलमूल यहोवा को दर्शाता है। बलमूल शब्द महिमा के लिए सामान्य शब्द नहीं है। यह एक ऐसा शब्द है जिसका आमतौर पर अर्थ है “वह चीज़ जो हमेशा के लिए जारी रहती है।” कुछ बाइबल अनुवाद यहोवा के लिए इस उपाधि का अनुवाद "इस्राएल का अनन्त परमेश्वर" के रूप में करते हैं। यह तथ्य कि यहोवा न तो झूठ बोलता और न पछताता है, यह यहोवा के बारे में हमेशा सच है। शमूएल चाहता है कि शाऊल जान ले कि यहोवा ने शाऊल को राजा के रूप में अस्वीकार करने का निर्णय लिया है, और शाऊल ऐसा कुछ नहीं कर सकता जो यहोवा के मन को बदल सके।</w:t>
      </w:r>
    </w:p>
    <w:p>
      <w:pPr/>
      <w:r>
        <w:rPr>
          <w:lang w:val="hi_IN" w:bidi="hi_IN"/>
        </w:rPr>
      </w:r>
      <w:r>
        <w:rPr>
          <w:lang w:val="hi_IN" w:bidi="hi_IN"/>
        </w:rPr>
        <w:t>यहाँ रुकें और समूह में चर्चा करें: आप "इस्राएल का बलमूल" शीर्षक का अनुवाद कैसे करेंगे ताकि यह यहोवा को एक परमेश्वर के रूप में दर्शाए जो हमेशा एक ही है? इस ऑडियो को यहाँ रोकें।</w:t>
      </w:r>
    </w:p>
    <w:p>
      <w:pPr/>
      <w:r>
        <w:rPr>
          <w:lang w:val="hi_IN" w:bidi="hi_IN"/>
        </w:rPr>
      </w:r>
      <w:r>
        <w:rPr>
          <w:lang w:val="hi_IN" w:bidi="hi_IN"/>
        </w:rPr>
        <w:t>दूसरे दृश्य में, शाऊल फिर से अपना पाप स्वीकार करता है। हालाँकि, शाऊल तुरंत अपने पाप के बारे में बात करना छोड़कर फिर से शमूएल से विनती करने लगता है कि वह उसके साथ चले, ताकि शाऊल को इस्राएल के पुरनियों के सामने लज्जित न होना पड़े। शाऊल को इस्राएल के धार्मिक अगुवे के रूप में शमूएल की आवश्यकता है कि जब शाऊल पशुओं का बलिदान करे, तो शमूएल उसके साथ हो। यह याद रखना महत्वपूर्ण है कि शाऊल फिर से यहोवा को शमूएल का परमेश्वर कहता है। शाऊल कहता है कि शाऊल "तेरे परमेश्वर यहोवा" की उपासना करेगा। आखिरकार शमूएल सहमत हो जाता है और शाऊल के साथ गिलगाल चला जाता है। शाऊल वहाँ यहोवा की उपासना करता है, शायद उन पशुओं को बलिदान करके जिन्हें शाऊल अमालेकियों से वापस लाया था।</w:t>
      </w:r>
    </w:p>
    <w:p>
      <w:pPr/>
      <w:r>
        <w:rPr>
          <w:lang w:val="hi_IN" w:bidi="hi_IN"/>
        </w:rPr>
      </w:r>
      <w:r>
        <w:rPr>
          <w:lang w:val="hi_IN" w:bidi="hi_IN"/>
        </w:rPr>
        <w:t>तीसरे दृश्य में, शमूएल किसी से कहता है कि वह राजा अगाग को उसके पास ले आए। राजा अगाग आता है। हालाँकि हम यहाँ की भाषा पूरी तरह से नहीं समझते हैं, फिर भी संभव है कि राजा अगाग आशावान या आनन्दित था, क्योंकि वह सोचता था कि “निश्चय मृत्यु का दुःख जाता रहा।” दूसरे शब्दों में, राजा अगाग ने सोचा कि इस्राएलियों द्वारा उसे मारे जाने के लिए अब बहुत देर हो चुकी है और अगाग को मृत्यु की भयानक शर्म और दर्द का अनुभव नहीं करना होगा। हालाँकि, शमूएल राजा अगाग को याद दिलाता है कि अगाग ने दूसरों के साथ क्या किया है। शमूएल कहता है कि राजा अगाग ने तलवारों से बहुत-से बच्चों को मार डाला है, जिसके कारण अनेक स्त्रियाँ अपने बच्चों से वंचित हो गई हैं। इसी कारण, शमूएल राजा अगाग को तलवार से मारकर उसकी माता को निःसन्तान कर देगा।</w:t>
      </w:r>
    </w:p>
    <w:p>
      <w:pPr/>
      <w:r>
        <w:rPr>
          <w:lang w:val="hi_IN" w:bidi="hi_IN"/>
        </w:rPr>
      </w:r>
      <w:r>
        <w:rPr>
          <w:lang w:val="hi_IN" w:bidi="hi_IN"/>
        </w:rPr>
        <w:t>यहाँ रुकें और समूह में चर्चा करें: शमूएल यह बताने के लिए विशेष भाषा का उपयोग करता है कि राजा अगाग ने तलवारों से बहुत से लोगों को मार डाला, और यही कारण है कि शमूएल राजा अगाग को तलवार से मार डालेगा। आप अपने अनुवाद में इसके बारे में कैसे बात करेंगे? इस ऑडियो को यहाँ रोकें।</w:t>
      </w:r>
    </w:p>
    <w:p>
      <w:pPr/>
      <w:r>
        <w:rPr>
          <w:lang w:val="hi_IN" w:bidi="hi_IN"/>
        </w:rPr>
      </w:r>
      <w:r>
        <w:rPr>
          <w:lang w:val="hi_IN" w:bidi="hi_IN"/>
        </w:rPr>
        <w:t>शमूएल तलवार से अगाग के बहुत-से टुकड़े कर देता है, शायद उसी प्रकार जैसे वह किसी पशु को यहोवा के लिए बलिदान करने से पहले उसके टुकड़े-टुकड़े करता था। यही कारण है कि कहानी हमें बताती है कि शमूएल ने “यहोवा के सामने” अगाग को मार डाला।</w:t>
      </w:r>
    </w:p>
    <w:p>
      <w:pPr/>
      <w:r>
        <w:rPr>
          <w:lang w:val="hi_IN" w:bidi="hi_IN"/>
        </w:rPr>
      </w:r>
      <w:r>
        <w:rPr>
          <w:lang w:val="hi_IN" w:bidi="hi_IN"/>
        </w:rPr>
        <w:t>चौथे दृश्य में, शमूएल अपने गृहनगर रामाह लौट जाता है, और शाऊल गिबा लौट जाता है। शमूएल फिर कभी शाऊल को नहीं देखता, परन्तु शमूएल बहुत दुखी है कि शाऊल ने यहोवा की आज्ञा का उल्लंघन किया है। यहोवा को खेद है कि यहोवा ने शाऊल को इस्राएल का राजा बनाया।</w:t>
      </w:r>
    </w:p>
    <w:p>
      <w:pPr/>
      <w:r>
        <w:rPr>
          <w:lang w:val="hi_IN" w:bidi="hi_IN"/>
        </w:rPr>
      </w:r>
      <w:r>
        <w:rPr>
          <w:lang w:val="hi_IN" w:bidi="hi_IN"/>
        </w:rPr>
        <w:t>यहाँ रुकें और गिलगाल, रामाह और गिबा के नक्शे को एक साथ देखें।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15:24–35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राजा अगाग</w:t>
      </w:r>
    </w:p>
    <w:p>
      <w:pPr>
        <w:pStyle w:val="ListBullet"/>
        <w:spacing w:line="240" w:lineRule="auto"/>
        <w:ind w:left="720"/>
      </w:pPr>
      <w:r>
        <w:rPr>
          <w:lang w:val="hi_IN" w:bidi="hi_IN"/>
        </w:rPr>
      </w:r>
      <w:r>
        <w:rPr>
          <w:lang w:val="hi_IN" w:bidi="hi_IN"/>
        </w:rPr>
        <w:t>शाऊल के सैनिक</w:t>
      </w:r>
    </w:p>
    <w:p>
      <w:pPr>
        <w:pStyle w:val="ListBullet"/>
        <w:spacing w:line="240" w:lineRule="auto"/>
        <w:ind w:left="720"/>
      </w:pPr>
      <w:r>
        <w:rPr>
          <w:lang w:val="hi_IN" w:bidi="hi_IN"/>
        </w:rPr>
      </w:r>
      <w:r>
        <w:rPr>
          <w:lang w:val="hi_IN" w:bidi="hi_IN"/>
        </w:rPr>
        <w:t>और इस्राएली पुरनिये</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शाऊल ने स्वीकार किया कि उसने यहोवा के वचन और शमूएल की आज्ञा का पालन नहीं किया, क्योंकि शाऊल अपने लोगों, या सैनिकों से डरता था। शाऊल ने वही किया जो लोग चाहते थे, न कि वह जो यहोवा ने शाऊल को करने के लिए कहा था। शाऊल शमूएल से क्षमा माँगता है और शमूएल से अनुरोध करता है कि शमूएल शाऊल के साथ गिलगाल वापस चले।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शमूएल शाऊल के साथ गिलगाल वापस जाने से इनकार कर देता है। शमूएल शाऊल को बताता है कि चूँकि शाऊल ने यहोवा की आज्ञा को अस्वीकार कर दिया है, इसलिए यहोवा ने शाऊल को इस्राएल के राजा के रूप में अस्वीकार कर दिया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शमूएल जाने के लिए मुड़ता है, और शाऊल शमूएल के बागे को पकड़ लेता है। शाऊल शमूएल के बागे को फाड़ देता है। शमूएल शाऊल को बताता है कि यहोवा ने इस्राएल के राज्य को शाऊल से छीन लिया है और उसे शाऊल के पड़ोसी को दे दिया है, जो शाऊल से बेहतर है। शमूएल शाऊल से कहता है कि यहोवा, जो इस्राएल का बलमूल है वह न तो झूठ बोलता और न पछताता है, क्योंकि यहोवा उस मनुष्य के समान नहीं है जो अपना मन बदलता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शाऊल की भूमिका निभाने वाले व्यक्ति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शमूएल की भूमिका निभाने वाले व्यक्ति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शाऊल फिर से शमूएल से विनती करता है कि वह शाऊल के साथ गिलगाल लौटकर उसका सम्मान करे, ताकि शाऊल शमूएल के परमेश्वर यहोवा की उपासना कर सके। इसलिए शमूएल शाऊल के साथ गिलगाल लौट जाता है, और शाऊल यहोवा की उपासना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शमूएल लोगों से कहता है कि वे अमालेकियों के राजा अगाग को शमूएल के पास ले आएँ। अगाग खुशी से शमूएल के पास जाता है, क्योंकि अगाग सोचता है कि अगाग की मृत्यु का समय बीत गया है। शमूएल अगाग से कहता है कि जैसे अगाग ने बहुत-सी स्त्रियों को निःसंतान बना दिया, वैसे ही अगाग की माता भी निःसंतान रहेगी। शमूएल ने यहोवा के सामने तलवार से अगाग के टुकड़े-टुकड़े कर दिया।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अगाग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शमूएल अपने घर रामाह लौट जाता है, और शाऊल अपने घर गिबा लौट जाता है। शमूएल फिर कभी शाऊल से नहीं मिलता है, लेकिन शमूएल शाऊल के लिए विलाप करता है। यहोवा को खेद है कि यहोवा ने शाऊल को इस्राएल का राजा बनाया।</w:t>
      </w:r>
      <w:r>
        <w:rPr>
          <w:lang w:val="hi_IN" w:bidi="hi_IN"/>
        </w:rPr>
      </w:r>
    </w:p>
    <w:p>
      <w:pPr>
        <w:pStyle w:val="Heading3"/>
      </w:pPr>
      <w:r>
        <w:rPr>
          <w:lang w:val="hi_IN" w:bidi="hi_IN"/>
        </w:rPr>
        <w:t>आवश्यक जानकारी</w:t>
      </w:r>
    </w:p>
    <w:p>
      <w:pPr/>
      <w:r>
        <w:rPr>
          <w:lang w:val="hi_IN" w:bidi="hi_IN"/>
        </w:rPr>
      </w:r>
      <w:r>
        <w:rPr>
          <w:lang w:val="hi_IN" w:bidi="hi_IN"/>
        </w:rPr>
        <w:t>1 शमूएल 15:24–35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इस भाग में, शाऊल स्वीकार करता है कि उसने </w:t>
      </w:r>
      <w:r>
        <w:rPr>
          <w:b/>
          <w:lang w:val="hi_IN" w:bidi="hi_IN"/>
        </w:rPr>
        <w:t>यहोवा की</w:t>
      </w:r>
      <w:r>
        <w:rPr>
          <w:lang w:val="hi_IN" w:bidi="hi_IN"/>
        </w:rPr>
        <w:t xml:space="preserve"> आज्ञा और शमूएल के निर्देश का उल्लंघन किया। शाऊल स्वीकार करता है कि वह अपने सैनिकों से डरता था, इसलिए शाऊल ने यहोवा की आज्ञा मानने के बजाय सैनिकों की इच्छाओं के अधीन हो गया। शाऊल शमूएल से विनती करता है कि शाऊल के </w:t>
      </w:r>
      <w:r>
        <w:rPr>
          <w:b/>
          <w:lang w:val="hi_IN" w:bidi="hi_IN"/>
        </w:rPr>
        <w:t>पाप</w:t>
      </w:r>
      <w:r>
        <w:rPr>
          <w:lang w:val="hi_IN" w:bidi="hi_IN"/>
        </w:rPr>
        <w:t xml:space="preserve"> को क्षमा कर दे और शमूएल से कहता है कि वह शाऊल के साथ वापस जाए, ताकि शाऊल यहोवा की </w:t>
      </w:r>
      <w:r>
        <w:rPr>
          <w:b/>
          <w:lang w:val="hi_IN" w:bidi="hi_IN"/>
        </w:rPr>
        <w:t>उपासना</w:t>
      </w:r>
      <w:r>
        <w:rPr>
          <w:lang w:val="hi_IN" w:bidi="hi_IN"/>
        </w:rPr>
        <w:t xml:space="preserve"> कर सके। यहोवा परमेश्वर का व्यक्तिगत, उचित नाम है। उपासना करना परमेश्वर को सम्मान देना है। उन्हीं शब्दों का उपयोग करें जिनका उपयोग आपने पिछले भागों में यहोवा, पाप और उपासना के लिए किया है। यहोवा, पाप और उपासना के बारे में अधिक जानकारी के लिए, मुख्य शब्दावली देखें।</w:t>
      </w:r>
    </w:p>
    <w:p>
      <w:pPr/>
      <w:r>
        <w:rPr>
          <w:lang w:val="hi_IN" w:bidi="hi_IN"/>
        </w:rPr>
      </w:r>
      <w:r>
        <w:rPr>
          <w:lang w:val="hi_IN" w:bidi="hi_IN"/>
        </w:rPr>
        <w:t xml:space="preserve">यहाँ रुकें और चर्चा करें कि आप </w:t>
      </w:r>
      <w:r>
        <w:rPr>
          <w:b/>
          <w:lang w:val="hi_IN" w:bidi="hi_IN"/>
        </w:rPr>
        <w:t>क्षमा</w:t>
      </w:r>
      <w:r>
        <w:rPr>
          <w:lang w:val="hi_IN" w:bidi="hi_IN"/>
        </w:rPr>
        <w:t xml:space="preserve"> के लिए किस शब्द या वाक्यांश का इस्तेमाल करेंगे। उसी शब्द का उपयोग करें जिसका उपयोग आपने बाइबल की अन्य पुस्तकों में किया है, और क्षमा के बारे में अधिक जानकारी के लिए मुख्य शब्दावली देखें। इस ऑडियो को यहाँ रोकें।</w:t>
      </w:r>
    </w:p>
    <w:p>
      <w:pPr/>
      <w:r>
        <w:rPr>
          <w:lang w:val="hi_IN" w:bidi="hi_IN"/>
        </w:rPr>
      </w:r>
      <w:r>
        <w:rPr>
          <w:lang w:val="hi_IN" w:bidi="hi_IN"/>
        </w:rPr>
        <w:t xml:space="preserve">शमूएल शाऊल से कहता है कि शमूएल शाऊल के साथ यहोवा की उपासना करने के लिए नहीं जाएगा। शमूएल कहता है कि शाऊल ने </w:t>
      </w:r>
      <w:r>
        <w:rPr>
          <w:b/>
          <w:lang w:val="hi_IN" w:bidi="hi_IN"/>
        </w:rPr>
        <w:t>यहोवा के वचन</w:t>
      </w:r>
      <w:r>
        <w:rPr>
          <w:lang w:val="hi_IN" w:bidi="hi_IN"/>
        </w:rPr>
        <w:t xml:space="preserve"> को </w:t>
      </w:r>
      <w:r>
        <w:rPr>
          <w:b/>
          <w:lang w:val="hi_IN" w:bidi="hi_IN"/>
        </w:rPr>
        <w:t>अस्वीकार</w:t>
      </w:r>
      <w:r>
        <w:rPr>
          <w:lang w:val="hi_IN" w:bidi="hi_IN"/>
        </w:rPr>
        <w:t xml:space="preserve"> कर दिया है और इसलिए यहोवा ने शाऊल को </w:t>
      </w:r>
      <w:r>
        <w:rPr>
          <w:b/>
          <w:lang w:val="hi_IN" w:bidi="hi_IN"/>
        </w:rPr>
        <w:t>इस्राएल के</w:t>
      </w:r>
      <w:r>
        <w:rPr>
          <w:lang w:val="hi_IN" w:bidi="hi_IN"/>
        </w:rPr>
        <w:t xml:space="preserve"> </w:t>
      </w:r>
      <w:r>
        <w:rPr>
          <w:b/>
          <w:lang w:val="hi_IN" w:bidi="hi_IN"/>
        </w:rPr>
        <w:t>राजा</w:t>
      </w:r>
      <w:r>
        <w:rPr>
          <w:lang w:val="hi_IN" w:bidi="hi_IN"/>
        </w:rPr>
        <w:t xml:space="preserve"> के रूप में अस्वीकार कर दिया है। "यहोवा का वचन" वह आज्ञा या निर्देश है जो यहोवा ने दिया था। किसी को या किसी वस्तु को अस्वीकार करने का अर्थ है उस व्यक्ति या वस्तु को खारिज करना। राजा किसी क्षेत्र या देश का शासक होता है। इस्राएल उन लोगों का देश है जो यहोवा के हैं, जिन्हें लोग इस्राएली कहते हैं। "यहोवा के वचन", त्यागना, राजा और इस्राएल के लिए उन्हीं शब्दों या वाक्यांशों का उपयोग करें जिनका उपयोग आपने पिछले भागों में किया है। वचन, राजा और इस्राएल के बारे में अधिक जानकारी के लिए, मुख्य शब्दावली देखें।</w:t>
      </w:r>
    </w:p>
    <w:p>
      <w:pPr/>
      <w:r>
        <w:rPr>
          <w:lang w:val="hi_IN" w:bidi="hi_IN"/>
        </w:rPr>
      </w:r>
      <w:r>
        <w:rPr>
          <w:lang w:val="hi_IN" w:bidi="hi_IN"/>
        </w:rPr>
        <w:t xml:space="preserve">शमूएल जाने के लिए मुड़ता है, और शाऊल शमूएल के </w:t>
      </w:r>
      <w:r>
        <w:rPr>
          <w:b/>
          <w:lang w:val="hi_IN" w:bidi="hi_IN"/>
        </w:rPr>
        <w:t>बागे</w:t>
      </w:r>
      <w:r>
        <w:rPr>
          <w:lang w:val="hi_IN" w:bidi="hi_IN"/>
        </w:rPr>
        <w:t xml:space="preserve"> को पकड़ने की कोशिश करता है ताकि शमूएल को जाने से रोका जा सके। शाऊल शमूएल के बागे को फाड़ देता है। शमूएल शाऊल को बताता है कि यहोवा ने शाऊल से इस्राएल के </w:t>
      </w:r>
      <w:r>
        <w:rPr>
          <w:b/>
          <w:lang w:val="hi_IN" w:bidi="hi_IN"/>
        </w:rPr>
        <w:t>राज्य</w:t>
      </w:r>
      <w:r>
        <w:rPr>
          <w:lang w:val="hi_IN" w:bidi="hi_IN"/>
        </w:rPr>
        <w:t xml:space="preserve"> को छीन लिया या ले लिया है और उसे किसी और को दे दिया है—शाऊल के </w:t>
      </w:r>
      <w:r>
        <w:rPr>
          <w:b/>
          <w:lang w:val="hi_IN" w:bidi="hi_IN"/>
        </w:rPr>
        <w:t>पड़ोसियों</w:t>
      </w:r>
      <w:r>
        <w:rPr>
          <w:lang w:val="hi_IN" w:bidi="hi_IN"/>
        </w:rPr>
        <w:t xml:space="preserve"> में से एक जो शाऊल से बेहतर है। बागा वस्त्र का एक टुकड़ा है जिसे लोग आमतौर पर बाहरी वस्त्र के रूप में पहनते थे। राज्य वह क्षेत्र या वे लोग होते हैं जिन पर राजा शासन करता है। पड़ोसी वह व्यक्ति होता है जो किसी दूसरे व्यक्ति के साथ उसी इलाके या उसी क्षेत्र के आस-पास रहता है। बागा, राज्य और पड़ोसी के लिए उन्हीं शब्दों का उपयोग करें जिनका उपयोग आपने पिछले भागों में किया है। बागा, राज्य और पड़ोसी के बारे में अधिक जानकारी के लिए, मुख्य शब्दावली देखें।</w:t>
      </w:r>
    </w:p>
    <w:p>
      <w:pPr/>
      <w:r>
        <w:rPr>
          <w:lang w:val="hi_IN" w:bidi="hi_IN"/>
        </w:rPr>
      </w:r>
      <w:r>
        <w:rPr>
          <w:lang w:val="hi_IN" w:bidi="hi_IN"/>
        </w:rPr>
        <w:t xml:space="preserve">शमूएल शाऊल से कहता है कि यहोवा, जो इस्राएल का </w:t>
      </w:r>
      <w:r>
        <w:rPr>
          <w:b/>
          <w:lang w:val="hi_IN" w:bidi="hi_IN"/>
        </w:rPr>
        <w:t>बलमूल</w:t>
      </w:r>
      <w:r>
        <w:rPr>
          <w:lang w:val="hi_IN" w:bidi="hi_IN"/>
        </w:rPr>
        <w:t xml:space="preserve"> है वह न तो झूठ बोलता और न पछताता है, क्योंकि यहोवा मनुष्य नहीं है। बलमूल (महिमा) आमतौर पर वह प्रसिद्धि होती है जो लोगों को कुछ अद्भुत करने के लिए मिलती है। इस मामले में, यह शब्द लोगों को याद दिलाता है कि यहोवा की प्रसिद्धि और उसका चरित्र कभी नहीं बदलता।</w:t>
      </w:r>
    </w:p>
    <w:p>
      <w:pPr/>
      <w:r>
        <w:rPr>
          <w:lang w:val="hi_IN" w:bidi="hi_IN"/>
        </w:rPr>
      </w:r>
      <w:r>
        <w:rPr>
          <w:lang w:val="hi_IN" w:bidi="hi_IN"/>
        </w:rPr>
        <w:t xml:space="preserve">यहाँ रुकें और समूह में चर्चा करें कि आप इस परिवेश में </w:t>
      </w:r>
      <w:r>
        <w:rPr>
          <w:b/>
          <w:lang w:val="hi_IN" w:bidi="hi_IN"/>
        </w:rPr>
        <w:t>बलमूल</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शाऊल फिर से शमूएल के सामने अपना पाप स्वीकार करता है। शाऊल ने यह भी अनुरोध किया कि शमूएल शाऊल के लोगों और इस्राएल के </w:t>
      </w:r>
      <w:r>
        <w:rPr>
          <w:b/>
          <w:lang w:val="hi_IN" w:bidi="hi_IN"/>
        </w:rPr>
        <w:t>पुरनियों</w:t>
      </w:r>
      <w:r>
        <w:rPr>
          <w:lang w:val="hi_IN" w:bidi="hi_IN"/>
        </w:rPr>
        <w:t xml:space="preserve"> के सामने शाऊल का सम्मान करे, और शाऊल के साथ शमूएल के </w:t>
      </w:r>
      <w:r>
        <w:rPr>
          <w:b/>
          <w:lang w:val="hi_IN" w:bidi="hi_IN"/>
        </w:rPr>
        <w:t>परमेश्वर</w:t>
      </w:r>
      <w:r>
        <w:rPr>
          <w:lang w:val="hi_IN" w:bidi="hi_IN"/>
        </w:rPr>
        <w:t xml:space="preserve"> यहोवा की उपासना करने के लिए वापस जाए। तब शमूएल शाऊल के साथ वापस चला जाता है, और शाऊल यहोवा की उपासना करता है। परमेश्वर और पुरनियों के लिए उन्हीं शब्दों का उपयोग करें जिनका उपयोग आपने पिछले भागों में किया है। परमेश्वर और पुरनियों के बारे में अधिक जानकारी के लिए, मुख्य शब्दावली देखें।</w:t>
      </w:r>
    </w:p>
    <w:p>
      <w:pPr/>
      <w:r>
        <w:rPr>
          <w:lang w:val="hi_IN" w:bidi="hi_IN"/>
        </w:rPr>
      </w:r>
      <w:r>
        <w:rPr>
          <w:lang w:val="hi_IN" w:bidi="hi_IN"/>
        </w:rPr>
        <w:t>फिर शमूएल अमालेकियों के राजा अगाग को बुलाने के लिए कहता है। अगाग खुशी-खुशी शमूएल के पास आता है क्योंकि उसे लगता है कि उसकी मौत का खतरा टल गया है। लेकिन शमूएल अगाग से कहता है कि चूँकि अगाग की तलवार ने बहुत सी स्त्रियों को निःसंतान बना दिया है, इसलिए अगाग की माता भी निःसंतान रहेगी। फिर शमूएल गिलगाल में यहोवा के सामने तलवार से अगाग के टुकड़े-टुकड़े कर देता है।</w:t>
      </w:r>
    </w:p>
    <w:p>
      <w:pPr/>
      <w:r>
        <w:rPr>
          <w:lang w:val="hi_IN" w:bidi="hi_IN"/>
        </w:rPr>
      </w:r>
      <w:r>
        <w:rPr>
          <w:lang w:val="hi_IN" w:bidi="hi_IN"/>
        </w:rPr>
        <w:t>फिर शमूएल अपने घर रामाह लौट जाता है, और शाऊल अपने घर गिबा लौट जाता है। शमूएल फिर कभी शाऊल से नहीं मिलता है। शमूएल शाऊल के लिए बहुत विलाप करता है। यहोवा को खेद है कि यहोवा ने शाऊल को इस्राएल का राजा बनाया।</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16:1–13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16:1–13 को सुनें और अपने मन में रखें।</w:t>
      </w:r>
    </w:p>
    <w:p>
      <w:pPr/>
      <w:r>
        <w:rPr>
          <w:lang w:val="hi_IN" w:bidi="hi_IN"/>
        </w:rPr>
      </w:r>
      <w:r>
        <w:rPr>
          <w:lang w:val="hi_IN" w:bidi="hi_IN"/>
        </w:rPr>
        <w:t>यदि सम्भव हो, तो 1 शमूएल 16:1–13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16:1–13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 xml:space="preserve">यह भाग उस समय के कुछ समय बाद का है जब यहोवा ने शाऊल को राजा के पद से अस्वीकार कर दिया था। शमूएल और शाऊल दोनों अपने-अपने नगरों को लौट चुके हैं। शमूएल शाऊल के विद्रोह के कारण शोक मना रहा है। यहोवा शमूएल से पूछता है कि शमूएल अब तक शोक क्यों मना रहा है। </w:t>
      </w:r>
    </w:p>
    <w:p>
      <w:pPr/>
      <w:r>
        <w:rPr>
          <w:lang w:val="hi_IN" w:bidi="hi_IN"/>
        </w:rPr>
      </w:r>
      <w:r>
        <w:rPr>
          <w:lang w:val="hi_IN" w:bidi="hi_IN"/>
        </w:rPr>
        <w:t>यहोवा शमूएल से कहता है कि वह अपने सींग को तेल से भर ले और चल पड़े। ये सींग मेढ़ों के होते थे, और अगुवे अक्सर इन सींगों को जैतून के तेल से भरते थे ताकि लोगों का किसी विशेष कार्य के लिए अभिषेक किया जा सके। कोई अगुवा किसी व्यक्ति के सिर पर जैतून का तेल उंडेलकर उसका अभिषेक करता था। शमूएल ने इस तेल का उपयोग नए राजा का अभिषेक करने के लिए किया होगा।</w:t>
      </w:r>
    </w:p>
    <w:p>
      <w:pPr/>
      <w:r>
        <w:rPr>
          <w:lang w:val="hi_IN" w:bidi="hi_IN"/>
        </w:rPr>
      </w:r>
      <w:r>
        <w:rPr>
          <w:lang w:val="hi_IN" w:bidi="hi_IN"/>
        </w:rPr>
        <w:t>यहाँ रुकें और एक मेढ़े के सींग की तस्वीर देखें। इस ऑडियो को यहाँ रोकें।</w:t>
      </w:r>
    </w:p>
    <w:p>
      <w:pPr/>
      <w:r>
        <w:rPr>
          <w:lang w:val="hi_IN" w:bidi="hi_IN"/>
        </w:rPr>
      </w:r>
      <w:r>
        <w:rPr>
          <w:lang w:val="hi_IN" w:bidi="hi_IN"/>
        </w:rPr>
        <w:t>यहाँ रुकें और समूह में इस प्रश्न पर चर्चा करें: आप अपनी संस्कृति में अगुवों को कैसे चुनते हैं? लोग यह दिखाने के लिए कि कोई नया अगुवा है, किस प्रकार के रीति-रिवाज करते हैं? इस ऑडियो को यहाँ रोकें।</w:t>
      </w:r>
    </w:p>
    <w:p>
      <w:pPr/>
      <w:r>
        <w:rPr>
          <w:lang w:val="hi_IN" w:bidi="hi_IN"/>
        </w:rPr>
      </w:r>
      <w:r>
        <w:rPr>
          <w:lang w:val="hi_IN" w:bidi="hi_IN"/>
        </w:rPr>
        <w:t>यहोवा शमूएल से कहता है कि वह बैतलहम नगर में यिशै के घराने में जाए, क्योंकि यहोवा ने यिशै के पुत्रों में से एक को राजा चुन लिया है। यिशै यहूदा के गोत्र का था। यिशै रामाह के दक्षिण में स्थित बैतलहम में रहता था।</w:t>
      </w:r>
    </w:p>
    <w:p>
      <w:pPr/>
      <w:r>
        <w:rPr>
          <w:lang w:val="hi_IN" w:bidi="hi_IN"/>
        </w:rPr>
      </w:r>
      <w:r>
        <w:rPr>
          <w:lang w:val="hi_IN" w:bidi="hi_IN"/>
        </w:rPr>
        <w:t>यहाँ रुकें और रामाह के संबंध में बैतलहम का नक्शा देखें। इस ऑडियो को यहाँ रोकें।</w:t>
      </w:r>
    </w:p>
    <w:p>
      <w:pPr/>
      <w:r>
        <w:rPr>
          <w:lang w:val="hi_IN" w:bidi="hi_IN"/>
        </w:rPr>
      </w:r>
      <w:r>
        <w:rPr>
          <w:lang w:val="hi_IN" w:bidi="hi_IN"/>
        </w:rPr>
        <w:t>शमूएल डरा हुआ है। शमूएल जानता है कि यदि शाऊल को यह सुनाई देगा कि शमूएल उसके स्थान पर एक नए राजा का अभिषेक कर रहा है, तो शाऊल क्रोधित हो जाएगा। इसलिए शमूएल यहोवा से पूछता है कि यहोवा को ऐसा क्यों लगता है कि यह एक अच्छा विचार है। यहोवा शमूएल से कहता है कि वह एक बछिया ले ले, जो एक मादा गाय है। लोग विशेष रूप से मेलबलियों के लिए बछियों का उपयोग करते थे, जो ऐसी बलियाँ थीं जो परमेश्वर और लोगों के बीच तथा लोगों और लोगों के बीच अच्छे संबंधों को प्रकट करती थीं। शमूएल वह सब कुछ करता है जो यहोवा ने शमूएल को करने के लिए कहा है, जिसका अर्थ है कि शमूएल अपने सींग को जैतून के तेल से भरता है, एक बछिया लेता है और बैतलहम जाता है।</w:t>
      </w:r>
    </w:p>
    <w:p>
      <w:pPr/>
      <w:r>
        <w:rPr>
          <w:lang w:val="hi_IN" w:bidi="hi_IN"/>
        </w:rPr>
      </w:r>
      <w:r>
        <w:rPr>
          <w:lang w:val="hi_IN" w:bidi="hi_IN"/>
        </w:rPr>
        <w:t>यहाँ रुकें और समूह में इस प्रश्न पर चर्चा करें: आपकी संस्कृति में लोग अपने शांतिपूर्ण इरादों को एक-दूसरे से कैसे बताते हैं? इस ऑडियो को यहाँ रोकें।</w:t>
      </w:r>
    </w:p>
    <w:p>
      <w:pPr/>
      <w:r>
        <w:rPr>
          <w:lang w:val="hi_IN" w:bidi="hi_IN"/>
        </w:rPr>
      </w:r>
      <w:r>
        <w:rPr>
          <w:lang w:val="hi_IN" w:bidi="hi_IN"/>
        </w:rPr>
        <w:t>जब बैतलहम के पुरनिए शमूएल को अपने नगर में प्रवेश करते हुए देखते हैं, तो वे भय से काँप उठते हैं। हम नहीं जानते कि पुरनिए क्यों भय से काँप उठे। शमूएल पुरनियों से कहता है कि शमूएल शान्ति के साथ आया है। शमूएल पुरनियों को अपने आप को पवित्र करने, या स्वयं को शुद्ध करके पवित्र बनाने, और बलिदान में आने के लिए आमंत्रित करता है। फिर शमूएल यिशै और उसके बेटों को पवित्र करता है और उन्हें बलिदान में शामिल होने के लिए बुलाता है। यहोवा ने चाहा कि लोग हर तरह के बलिदान के लिए खुद को तैयार करें और इसके लिए खास तरह से स्नान करें, ताकि यह दिखाया जा सके कि वे यहोवा की आराधना करने के लिए तैयार हैं।</w:t>
      </w:r>
    </w:p>
    <w:p>
      <w:pPr/>
      <w:r>
        <w:rPr>
          <w:lang w:val="hi_IN" w:bidi="hi_IN"/>
        </w:rPr>
      </w:r>
      <w:r>
        <w:rPr>
          <w:lang w:val="hi_IN" w:bidi="hi_IN"/>
        </w:rPr>
        <w:t>यहाँ रुकें और समूह के रूप में चर्चा करें: आपकी संस्कृति में विशेष धार्मिक अनुष्ठानों की तैयारी के लिए आप कौन-कौन सी बातें करते हैं? ये रीति-रिवाज आपके लोगों के लिए क्यों महत्वपूर्ण हैं? इस ऑडियो को यहाँ रोकें।</w:t>
      </w:r>
    </w:p>
    <w:p>
      <w:pPr/>
      <w:r>
        <w:rPr>
          <w:lang w:val="hi_IN" w:bidi="hi_IN"/>
        </w:rPr>
      </w:r>
      <w:r>
        <w:rPr>
          <w:lang w:val="hi_IN" w:bidi="hi_IN"/>
        </w:rPr>
        <w:t>यिशै के पुत्र एक-एक करके शमूएल के सामने आते हैं। शमूएल मन ही मन सोचता है कि सबसे बड़ा पुत्र एलीआब अवश्य वही होगा जिसे यहोवा राजा चुनेगा, क्योंकि उस संस्कृति में बड़े बेटे को सामान्यतः सबसे महत्वपूर्ण माना जाता था। हालाँकि, यहोवा शमूएल से कहता है कि वह बाहरी रूपों को न देखे, क्योंकि यहोवा लोगों के मनों को जानता है। दूसरे शब्दों में, यहोवा जानता है कि कोई व्यक्ति वास्तव में अच्छा है या बुरा।</w:t>
      </w:r>
    </w:p>
    <w:p>
      <w:pPr/>
      <w:r>
        <w:rPr>
          <w:lang w:val="hi_IN" w:bidi="hi_IN"/>
        </w:rPr>
      </w:r>
      <w:r>
        <w:rPr>
          <w:lang w:val="hi_IN" w:bidi="hi_IN"/>
        </w:rPr>
        <w:t>यहाँ रुकें और समूह के रूप में इस प्रश्न पर चर्चा करें: लोग किन बाहरी बातों को देखकर यह निर्णय लेते हैं कि कोई व्यक्ति अच्छा अगुवा होगा? जब आप नए अगुवों को चुनते हैं, तो समुदाय या परिवार में किस प्रकार की प्रतिष्ठा या स्थिति महत्वपूर्ण मानी जाती है? इस ऑडियो को यहाँ रोकें।</w:t>
      </w:r>
    </w:p>
    <w:p>
      <w:pPr/>
      <w:r>
        <w:rPr>
          <w:lang w:val="hi_IN" w:bidi="hi_IN"/>
        </w:rPr>
      </w:r>
      <w:r>
        <w:rPr>
          <w:lang w:val="hi_IN" w:bidi="hi_IN"/>
        </w:rPr>
        <w:t>शायद शमूएल यिशै से कहता है कि वह अपने प्रत्येक पुत्र को शमूएल के सामने से होकर चलने के लिए बुलाए, यद्यपि यिशै शायद नहीं जानता है कि शमूएल उसके पुत्रों को क्यों देखना चाहता है। जैसे-जैसे प्रत्येक पुत्र उसके सामने से गुजरता है, यहोवा शमूएल को बताता है कि यहोवा ने प्रत्येक पुत्र को अस्वीकार कर दिया है। तब शमूएल पूछता है कि क्या कोई और पुत्र भी हैं, और यिशै अपने सबसे छोटे पुत्र को आने के लिए बुलाता है। यह पुत्र खेतों में परिवार की भेड़ों की रखवाली कर रहा है। चूंकि यह बेटा परिवार का सबसे छोटा सदस्य था, इसलिए शायद यिशै ने दाऊद को इतना महत्वपूर्ण नहीं समझा था कि शमूएल उससे मिले। यिशै दाऊद को बुलाने के लिए एक दूत भेजता है। परन्तु जब दाऊद आता है, तब यहोवा शमूएल से खड़े होने और दाऊद का अभिषेक करने के लिए कहता है। दाऊद की आँखें सुन्दर थीं, जिसका अर्थ है कि दाऊद वास्तव में सुंदर था। इसलिए शमूएल तेल का सींग लेता है और दाऊद के सभी भाइयों के सामने दाऊद का अभिषेक करता है। उस समय से यहोवा का आत्मा दाऊद के साथ रहता है, और शमूएल अपने घर रामाह लौट जाता है।</w:t>
      </w:r>
      <w:r>
        <w:rPr>
          <w:lang w:val="hi_IN" w:bidi="hi_IN"/>
        </w:rPr>
      </w:r>
    </w:p>
    <w:p>
      <w:pPr>
        <w:pStyle w:val="Heading3"/>
      </w:pPr>
      <w:r>
        <w:rPr>
          <w:lang w:val="hi_IN" w:bidi="hi_IN"/>
        </w:rPr>
        <w:t>घटनाओं को समझाना</w:t>
      </w:r>
    </w:p>
    <w:p>
      <w:pPr/>
      <w:r>
        <w:rPr>
          <w:lang w:val="hi_IN" w:bidi="hi_IN"/>
        </w:rPr>
      </w:r>
      <w:r>
        <w:rPr>
          <w:lang w:val="hi_IN" w:bidi="hi_IN"/>
        </w:rPr>
        <w:t>1 शमूएल 16:1–13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शमूएल इस बात से दुःखी है कि शाऊल ने यहोवा की आज्ञा का पालन नहीं किया। यहोवा शमूएल से कहता है कि वह शोक करना छोड़ दे, क्योंकि यहोवा ने शाऊल को अस्वीकार कर दिया है। यहोवा शमूएल से कहता है कि वह बैतलहम जाए और यिशै के एक पुत्र का अभिषेक करे जिसे यहोवा ने इस्राएल के लोगों का राजा होने के लिए चुना था।</w:t>
      </w:r>
    </w:p>
    <w:p>
      <w:pPr/>
      <w:r>
        <w:rPr>
          <w:lang w:val="hi_IN" w:bidi="hi_IN"/>
        </w:rPr>
      </w:r>
      <w:r>
        <w:rPr>
          <w:b/>
          <w:lang w:val="hi_IN" w:bidi="hi_IN"/>
        </w:rPr>
        <w:t>दूसरे दृश्य में:</w:t>
      </w:r>
      <w:r>
        <w:rPr>
          <w:lang w:val="hi_IN" w:bidi="hi_IN"/>
        </w:rPr>
        <w:t xml:space="preserve"> शमूएल एक बछिया लेकर बैतलहम जाता है और पुरनियों और यिशै से कहता है कि वे अपने आप को पवित्र करें और बलिदान में सम्मिलित हों।</w:t>
      </w:r>
    </w:p>
    <w:p>
      <w:pPr/>
      <w:r>
        <w:rPr>
          <w:lang w:val="hi_IN" w:bidi="hi_IN"/>
        </w:rPr>
      </w:r>
      <w:r>
        <w:rPr>
          <w:b/>
          <w:lang w:val="hi_IN" w:bidi="hi_IN"/>
        </w:rPr>
        <w:t>तीसरे दृश्य में:</w:t>
      </w:r>
      <w:r>
        <w:rPr>
          <w:lang w:val="hi_IN" w:bidi="hi_IN"/>
        </w:rPr>
        <w:t xml:space="preserve"> यिशै और यिशै के पुत्र बलिदान में आते हैं। जब वे प्रवेश करते हैं, तो शमूएल मान लेता है कि वह यिशै के सबसे बड़े पुत्र एलीआब का अभिषेक करने वाला है। परन्तु यहोवा शमूएल से कहते हैं कि वह एलीआब के बाहरी रूप को न देखे, क्योंकि यहोवा लोगों के हृदय को देखकर समझता है कि वे वास्तव में कैसे हैं। एलीआब, अबीनादाब और शम्मा शमूएल के सामने से होकर गुजरते हैं। परन्तु शमूएल यिशै से कहता है कि यहोवा ने इन्हें नहीं चुना है। यिशै के चार और पुत्र शमूएल के सामने से होकर गुजरते हैं, परन्तु वे भी वे नहीं हैं जिन्हें यहोवा ने चुना है। शमूएल यिशै से पूछता है कि क्या यिशै का कोई और पुत्र है। यिशै शमूएल को बताता है कि सबसे छोटा पुत्र खेतों में भेड़ों की रखवाली कर रहा है। इसलिए शमूएल यिशै से कहता है कि वह सबसे छोटे पुत्र को बुलाए।</w:t>
      </w:r>
    </w:p>
    <w:p>
      <w:pPr/>
      <w:r>
        <w:rPr>
          <w:lang w:val="hi_IN" w:bidi="hi_IN"/>
        </w:rPr>
      </w:r>
      <w:r>
        <w:rPr>
          <w:b/>
          <w:lang w:val="hi_IN" w:bidi="hi_IN"/>
        </w:rPr>
        <w:t>चौथे दृश्य में</w:t>
      </w:r>
      <w:r>
        <w:rPr>
          <w:lang w:val="hi_IN" w:bidi="hi_IN"/>
        </w:rPr>
        <w:t>: यिशै अपने सबसे छोटे पुत्र दाऊद को बुलाकर लाता है। दाऊद सुंदर आँखों वाला मनोहर था। यहोवा ने शमूएल से कहा कि वह उठकर दाऊद का अभिषेक करे। शमूएल तेल का सींग लेता है और दाऊद का वहाँ अभिषेक करता है जहाँ उसके सभी भाई उसे देख सकते थे। फिर उस दिन से यहोवा का आत्मा दाऊद पर शक्तिशाली रूप से उतरा। शमूएल उठा, वहाँ से चला गया और रामाह लौट गया।</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पुरनिए</w:t>
      </w:r>
    </w:p>
    <w:p>
      <w:pPr>
        <w:pStyle w:val="ListBullet"/>
        <w:spacing w:line="240" w:lineRule="auto"/>
        <w:ind w:left="720"/>
      </w:pPr>
      <w:r>
        <w:rPr>
          <w:lang w:val="hi_IN" w:bidi="hi_IN"/>
        </w:rPr>
      </w:r>
      <w:r>
        <w:rPr>
          <w:lang w:val="hi_IN" w:bidi="hi_IN"/>
        </w:rPr>
        <w:t>एलीआब</w:t>
      </w:r>
    </w:p>
    <w:p>
      <w:pPr>
        <w:pStyle w:val="ListBullet"/>
        <w:spacing w:line="240" w:lineRule="auto"/>
        <w:ind w:left="720"/>
      </w:pPr>
      <w:r>
        <w:rPr>
          <w:lang w:val="hi_IN" w:bidi="hi_IN"/>
        </w:rPr>
      </w:r>
      <w:r>
        <w:rPr>
          <w:lang w:val="hi_IN" w:bidi="hi_IN"/>
        </w:rPr>
        <w:t>अबीनादाब</w:t>
      </w:r>
    </w:p>
    <w:p>
      <w:pPr>
        <w:pStyle w:val="ListBullet"/>
        <w:spacing w:line="240" w:lineRule="auto"/>
        <w:ind w:left="720"/>
      </w:pPr>
      <w:r>
        <w:rPr>
          <w:lang w:val="hi_IN" w:bidi="hi_IN"/>
        </w:rPr>
      </w:r>
      <w:r>
        <w:rPr>
          <w:lang w:val="hi_IN" w:bidi="hi_IN"/>
        </w:rPr>
        <w:t>शम्मा</w:t>
      </w:r>
    </w:p>
    <w:p>
      <w:pPr>
        <w:pStyle w:val="ListBullet"/>
        <w:spacing w:line="240" w:lineRule="auto"/>
        <w:ind w:left="720"/>
      </w:pPr>
      <w:r>
        <w:rPr>
          <w:lang w:val="hi_IN" w:bidi="hi_IN"/>
        </w:rPr>
      </w:r>
      <w:r>
        <w:rPr>
          <w:lang w:val="hi_IN" w:bidi="hi_IN"/>
        </w:rPr>
        <w:t>यिशै के बाकी पुत्र</w:t>
      </w:r>
    </w:p>
    <w:p>
      <w:pPr>
        <w:pStyle w:val="ListBullet"/>
        <w:spacing w:line="240" w:lineRule="auto"/>
        <w:ind w:left="720"/>
      </w:pPr>
      <w:r>
        <w:rPr>
          <w:lang w:val="hi_IN" w:bidi="hi_IN"/>
        </w:rPr>
      </w:r>
      <w:r>
        <w:rPr>
          <w:lang w:val="hi_IN" w:bidi="hi_IN"/>
        </w:rPr>
        <w:t>एक संदेशवाहक जो दाऊद को खेतों से बुलाता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और यहोवा का आत्मा</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यह कहानी यहोवा द्वारा शाऊल को राजा के रूप में अस्वीकार कर देने के कुछ समय बाद होती है, परन्तु हम नहीं जानते कि कितने समय बाद।</w:t>
      </w:r>
    </w:p>
    <w:p>
      <w:pPr/>
      <w:r>
        <w:rPr>
          <w:lang w:val="hi_IN" w:bidi="hi_IN"/>
        </w:rPr>
      </w:r>
      <w:r>
        <w:rPr>
          <w:lang w:val="hi_IN" w:bidi="hi_IN"/>
        </w:rPr>
        <w:t>यहाँ रुकें और समूह के रूप में चर्चा करें: आप इस अंश की शुरुआत कैसे करेंगे ताकि यह स्पष्ट हो कि यह घटना यहोवा द्वारा शाऊल को अस्वीकार किए जाने के कुछ समय बाद हुई? इस ऑडियो को यहाँ रोकें।</w:t>
      </w:r>
    </w:p>
    <w:p>
      <w:pPr/>
      <w:r>
        <w:rPr>
          <w:lang w:val="hi_IN" w:bidi="hi_IN"/>
        </w:rPr>
      </w:r>
      <w:r>
        <w:rPr>
          <w:lang w:val="hi_IN" w:bidi="hi_IN"/>
        </w:rPr>
        <w:t>यहोवा और शमूएल के बीच की बातचीत शायद रामाह में होती है, जहाँ शमूएल रहता है। यहोवा शमूएल से एक ऐसा प्रश्न पूछता है जिसका उत्तर देने की यहोवा शमूएल से अपेक्षा नहीं करता: “तू कब तक शाऊल के लिए विलाप करता रहेगा?” इस प्रश्न को एक कोमल आज्ञा के रूप में भी कहा जा सकता है, जैसे, "शाऊल के लिए शोक करना छोड़ दे" या "तू शाऊल के लिए बहुत शोक कर चुका है।"</w:t>
      </w:r>
    </w:p>
    <w:p>
      <w:pPr/>
      <w:r>
        <w:rPr>
          <w:lang w:val="hi_IN" w:bidi="hi_IN"/>
        </w:rPr>
      </w:r>
      <w:r>
        <w:rPr>
          <w:lang w:val="hi_IN" w:bidi="hi_IN"/>
        </w:rPr>
        <w:t>यहाँ रुकें और समूह में चर्चा करें: आप इस बारे में कैसे बात करेंगे कि यहोवा शमूएल को शाऊल के लिए शोक न करने की कोमल आज्ञा देता है? इस ऑडियो को यहाँ रोकें।</w:t>
      </w:r>
    </w:p>
    <w:p>
      <w:pPr/>
      <w:r>
        <w:rPr>
          <w:lang w:val="hi_IN" w:bidi="hi_IN"/>
        </w:rPr>
      </w:r>
      <w:r>
        <w:rPr>
          <w:lang w:val="hi_IN" w:bidi="hi_IN"/>
        </w:rPr>
        <w:t>शमूएल एक और प्रश्न के साथ उत्तर देता है जिसके उत्तर की शमूएल यहोवा से उम्मीद नहीं करता। शमूएल पूछता है, "मैं कैसे जा सकता हूँ? यदि शाऊल सुन लेगा कि मैं किसी और को राजा के रूप में अभिषेक कर रहा हूँ, तो वह मुझे मार डालेगा।" शमूएल कह रहा है कि शमूएल को लगता है कि वहाँ जाना एक बुरा विचार है। शायद शमूएल को डर है कि शाऊल शमूएल को मार डालेगा। यहोवा शमूएल से कहता है कि सब कुछ ठीक होगा, और यहोवा शमूएल से कहता है कि वह एक बछिया या मादा गाय को अपने साथ बैतलहम ले जाए। शमूएल बैतलहम के लोगों को बताएगा कि शमूएल यहोवा की आराधना करने और उस क्षेत्र के लोगों के किए हुए किसी भी पाप को ढकने के लिए इस बछिया का बलिदान दे रहा है। इस प्रकार लोग शायद शमूएल के बैतलहम आने का दूसरा कारण नहीं जान पाएँगे।</w:t>
      </w:r>
    </w:p>
    <w:p>
      <w:pPr/>
      <w:r>
        <w:rPr>
          <w:lang w:val="hi_IN" w:bidi="hi_IN"/>
        </w:rPr>
      </w:r>
      <w:r>
        <w:rPr>
          <w:lang w:val="hi_IN" w:bidi="hi_IN"/>
        </w:rPr>
        <w:t>शमूएल उन चीजों को इकट्ठा करता है जिनकी उसे ज़रूरत है, और परिवेश यरूशलेम से लगभग सात किलोमीटर दक्षिण में स्थित बैतलहम नगर की ओर बदल जाता है। जब शमूएल बैतलहम पहुँचता है, तो वहाँ के पुरनिये शमूएल को देखकर भय से काँप उठते हैं। हम नहीं जानते कि पुरनिए क्यों डरे हुए हैं, परन्तु शायद वे समझते हैं कि शमूएल एक गंभीर कारण से बैतलहम का दौरा कर रहा है। पुरनिए शमूएल से पूछते हैं कि क्या शमूएल शांति के साथ आया है।</w:t>
      </w:r>
    </w:p>
    <w:p>
      <w:pPr/>
      <w:r>
        <w:rPr>
          <w:lang w:val="hi_IN" w:bidi="hi_IN"/>
        </w:rPr>
      </w:r>
      <w:r>
        <w:rPr>
          <w:lang w:val="hi_IN" w:bidi="hi_IN"/>
        </w:rPr>
        <w:t>शमूएल पुरनियों से कहता है कि वे अपने आप को पवित्र करें, या अपने आप को “पवित्र” या धार्मिक रूप से शुद्ध करें, ताकि वे यहोवा के लिए होने वाले बलिदान में भाग ले सकें। शमूएल यिशै और यिशै के पुत्रों को भी पवित्र करता है। यद्यपि कहानीकार यह जानकारी शामिल नहीं करता है, फिर भी शायद पुरनियों और यिशै को पवित्र होने और भाग लेने में सक्षम होने के लिए अपने आप को एक विशेष तरीके से नहाना पड़ता है।</w:t>
      </w:r>
    </w:p>
    <w:p>
      <w:pPr/>
      <w:r>
        <w:rPr>
          <w:lang w:val="hi_IN" w:bidi="hi_IN"/>
        </w:rPr>
      </w:r>
      <w:r>
        <w:rPr>
          <w:lang w:val="hi_IN" w:bidi="hi_IN"/>
        </w:rPr>
        <w:t>यिशै के पुत्रों में से प्रत्येक शमूएल के सामने खड़ा होता है। यहोवा ने अभी तक शमूएल को नहीं बताया है कि यहोवा ने किस पुत्र को राजा के रूप में चुना है। जब शमूएल बड़े पुत्र एलीआब को देखता है, तो वह मान लेता है कि एलीआब ही वह व्यक्ति है जिसे यहोवा ने राजा बनने के लिए चुना है। यहोवा शमूएल से कहता है कि वह बाहरी रूप-रंग या किसी व्यक्ति के दिखावे को न देखे, क्योंकि यहोवा व्यक्ति के हृदय की हर बात को देखता है। इस्राएली अपनी भावनाओं और निर्णयों के बारे में बात करते थे जो उनके मन से निकलते थे। शमूएल और यहोवा के बीच की यह बातचीत शायद शमूएल के विचारों में हो रही है, और न कि ज़ोर से ताकि दूसरे लोग भी सुन सकें।</w:t>
      </w:r>
    </w:p>
    <w:p>
      <w:pPr/>
      <w:r>
        <w:rPr>
          <w:lang w:val="hi_IN" w:bidi="hi_IN"/>
        </w:rPr>
      </w:r>
      <w:r>
        <w:rPr>
          <w:lang w:val="hi_IN" w:bidi="hi_IN"/>
        </w:rPr>
        <w:t>यहाँ रुकें और समूह में चर्चा करें कि आप किसी व्यक्ति के हृदय में जो होता है, उसे यहोवा द्वारा देखे जाने के बारे में कैसे बात करेंगे। दूसरे शब्दों में, आप इस बात पर कैसे बात करेंगे कि यहोवा केवल यह नहीं देखता कि कोई व्यक्ति बाहर से कैसा दिखता है? इस ऑडियो को यहाँ रोकें।</w:t>
      </w:r>
    </w:p>
    <w:p>
      <w:pPr/>
      <w:r>
        <w:rPr>
          <w:lang w:val="hi_IN" w:bidi="hi_IN"/>
        </w:rPr>
      </w:r>
      <w:r>
        <w:rPr>
          <w:lang w:val="hi_IN" w:bidi="hi_IN"/>
        </w:rPr>
        <w:t>यहोवा ने यिशै के उन सात पुत्रों में से किसी को भी नहीं चुना जिन्हें यिशै शमूएल के सामने लाया था। शमूएल यिशै से पूछता है कि क्या यिशै का कोई और पुत्र है। यिशै का सबसे छोटा पुत्र दाऊद खेतों में भेड़ों की देखभाल कर रहा है। शमूएल यिशै से दाऊद को बुलवाने के लिए कहता है और यह भी कहता है कि दाऊद के आने तक वे सब बैठेंगे नहीं। शमूएल का अर्थ यह नहीं है कि वे लोग खड़े रहेंगे, बल्कि यह कि जब तक दाऊद न आ जाए, वे कोई अन्य महत्वपूर्ण काम नहीं करेंगे।</w:t>
      </w:r>
    </w:p>
    <w:p>
      <w:pPr/>
      <w:r>
        <w:rPr>
          <w:lang w:val="hi_IN" w:bidi="hi_IN"/>
        </w:rPr>
      </w:r>
      <w:r>
        <w:rPr>
          <w:lang w:val="hi_IN" w:bidi="hi_IN"/>
        </w:rPr>
        <w:t>यहाँ रुकें और समूह में चर्चा करें: आपकी संस्कृति में, जब कोई व्यक्ति किसी ज़रूरी काम को आगे बढ़ाने से पहले किसी घटना के होने का इंतज़ार करता है, तो आप उसके बारे में कैसे बात करते हैं? इस ऑडियो को यहाँ रोकें।</w:t>
      </w:r>
    </w:p>
    <w:p>
      <w:pPr/>
      <w:r>
        <w:rPr>
          <w:lang w:val="hi_IN" w:bidi="hi_IN"/>
        </w:rPr>
      </w:r>
      <w:r>
        <w:rPr>
          <w:lang w:val="hi_IN" w:bidi="hi_IN"/>
        </w:rPr>
        <w:t>यिशै दाऊद को खेतों से वापस बेतलेहेम नगर में बुलाने के लिए एक दूत भेजता है, जहाँ सभी लोग एकत्रित हैं। जब दाऊद आता है, तो शमूएल देखता है कि दाऊद बहुत सुंदर है। मूल भाषा में, कहानी कहती है कि दाऊद का रंग लाल है और दाऊद की आँखें सुंदर हैं। जब कोई कहता है कि किसी व्यक्ति के चेहरे पर लाली है, तो इसका अर्थ है कि वह व्यक्ति स्वस्थ दिखता है। जब कोई कहता है कि किसी व्यक्ति की आँखें सुंदर हैं, तो इसका अर्थ है कि वह व्यक्ति सुंदर है।</w:t>
      </w:r>
    </w:p>
    <w:p>
      <w:pPr/>
      <w:r>
        <w:rPr>
          <w:lang w:val="hi_IN" w:bidi="hi_IN"/>
        </w:rPr>
      </w:r>
      <w:r>
        <w:rPr>
          <w:lang w:val="hi_IN" w:bidi="hi_IN"/>
        </w:rPr>
        <w:t>यहाँ रुकें और समूह में चर्चा करें: आपकी भाषा में, आप एक ऐसे आदमी के बारे में कैसे बात करते हैं जो स्वस्थ और सुंदर दिखता है? आप इस कहानी में दाऊद कैसा दिखता है, इस बारे में कैसे बात करेंगे? इस ऑडियो को यहाँ रोकें।</w:t>
      </w:r>
    </w:p>
    <w:p>
      <w:pPr/>
      <w:r>
        <w:rPr>
          <w:lang w:val="hi_IN" w:bidi="hi_IN"/>
        </w:rPr>
      </w:r>
      <w:r>
        <w:rPr>
          <w:lang w:val="hi_IN" w:bidi="hi_IN"/>
        </w:rPr>
        <w:t>यहोवा शमूएल से कहता है कि वह उठकर दाऊद का अभिषेक करे, क्योंकि यहोवा ने दाऊद को चुना है। इसका अर्थ यह नहीं है कि शमूएल बैठा है, बल्कि यहोवा चाहता है कि शमूएल कार्य करे। शमूएल अपने तेल के सींग से दाऊद का अभिषेक करता है, जिसका अर्थ है कि शमूएल अपने मेढ़े के सींग में भरा तेल दाऊद के सिर पर उंडेलता है। यहोवा का आत्मा दाऊद पर आता है। इसका अर्थ यह है कि यहोवा दाऊद को वे सभी वस्तुएं प्रदान करता है जिनकी आवश्यकता उसे यहोवा द्वारा सौंपे गए कार्यों को पूर्ण करने के लिए है।</w:t>
      </w:r>
    </w:p>
    <w:p>
      <w:pPr/>
      <w:r>
        <w:rPr>
          <w:lang w:val="hi_IN" w:bidi="hi_IN"/>
        </w:rPr>
      </w:r>
      <w:r>
        <w:rPr>
          <w:lang w:val="hi_IN" w:bidi="hi_IN"/>
        </w:rPr>
        <w:t>यहाँ रुकें और समूह में चर्चा करें: आप इस बारे में कैसे बात करेंगे कि उस समय से लेकर आगे तक, यहोवा के आत्मा ने दाऊद को वे सभी चीज़ें दीं जिनकी उसे आवश्यकता थी? इस ऑडियो को यहाँ रोकें।</w:t>
      </w:r>
    </w:p>
    <w:p>
      <w:pPr/>
      <w:r>
        <w:rPr>
          <w:lang w:val="hi_IN" w:bidi="hi_IN"/>
        </w:rPr>
      </w:r>
      <w:r>
        <w:rPr>
          <w:lang w:val="hi_IN" w:bidi="hi_IN"/>
        </w:rPr>
        <w:t>फिर शमूएल रामाह लौट जाता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आवश्यक जानकारी</w:t>
      </w:r>
    </w:p>
    <w:p>
      <w:pPr/>
      <w:r>
        <w:rPr>
          <w:lang w:val="hi_IN" w:bidi="hi_IN"/>
        </w:rPr>
      </w:r>
      <w:r>
        <w:rPr>
          <w:lang w:val="hi_IN" w:bidi="hi_IN"/>
        </w:rPr>
        <w:t>1 शमूएल 16:1–13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शमूएल को दुख है कि शाऊल ने </w:t>
      </w:r>
      <w:r>
        <w:rPr>
          <w:b/>
          <w:lang w:val="hi_IN" w:bidi="hi_IN"/>
        </w:rPr>
        <w:t>यहोवा</w:t>
      </w:r>
      <w:r>
        <w:rPr>
          <w:lang w:val="hi_IN" w:bidi="hi_IN"/>
        </w:rPr>
        <w:t xml:space="preserve"> की आज्ञा का उल्लंघन किया। यहोवा शमूएल से कहता है कि वह शोक करना बंद कर दे, क्योंकि यहोवा ने शाऊल को </w:t>
      </w:r>
      <w:r>
        <w:rPr>
          <w:b/>
          <w:lang w:val="hi_IN" w:bidi="hi_IN"/>
        </w:rPr>
        <w:t>इस्राएल</w:t>
      </w:r>
      <w:r>
        <w:rPr>
          <w:lang w:val="hi_IN" w:bidi="hi_IN"/>
        </w:rPr>
        <w:t xml:space="preserve"> के </w:t>
      </w:r>
      <w:r>
        <w:rPr>
          <w:b/>
          <w:lang w:val="hi_IN" w:bidi="hi_IN"/>
        </w:rPr>
        <w:t>राजा</w:t>
      </w:r>
      <w:r>
        <w:rPr>
          <w:lang w:val="hi_IN" w:bidi="hi_IN"/>
        </w:rPr>
        <w:t xml:space="preserve"> के रूप में अस्वीकार कर दिया है। यहोवा परमेश्वर का व्यक्तिगत और वास्तविक नाम है। राजा किसी क्षेत्र का शासक होता है। इस्राएल वह देश है जिसे यहोवा ने याकूब के वंशजों को दिया था, और उस देश में रहने वाले लोगों को भी इस्राएल कहा जाता है। यहोवा, राजा और इस्राएल के लिए उन्हीं शब्दों का उपयोग करें जिनका उपयोग आपने पिछले भागों में किया है। यहोवा, राजा और इस्राएल के बारे में अधिक जानकारी के लिए, मुख्य शब्दावली देखें।</w:t>
      </w:r>
    </w:p>
    <w:p>
      <w:pPr/>
      <w:r>
        <w:rPr>
          <w:lang w:val="hi_IN" w:bidi="hi_IN"/>
        </w:rPr>
      </w:r>
      <w:r>
        <w:rPr>
          <w:lang w:val="hi_IN" w:bidi="hi_IN"/>
        </w:rPr>
        <w:t xml:space="preserve">यहोवा शमूएल को अपना </w:t>
      </w:r>
      <w:r>
        <w:rPr>
          <w:b/>
          <w:lang w:val="hi_IN" w:bidi="hi_IN"/>
        </w:rPr>
        <w:t>तेल</w:t>
      </w:r>
      <w:r>
        <w:rPr>
          <w:lang w:val="hi_IN" w:bidi="hi_IN"/>
        </w:rPr>
        <w:t xml:space="preserve"> का </w:t>
      </w:r>
      <w:r>
        <w:rPr>
          <w:b/>
          <w:lang w:val="hi_IN" w:bidi="hi_IN"/>
        </w:rPr>
        <w:t>सींग</w:t>
      </w:r>
      <w:r>
        <w:rPr>
          <w:lang w:val="hi_IN" w:bidi="hi_IN"/>
        </w:rPr>
        <w:t xml:space="preserve">, लेने </w:t>
      </w:r>
      <w:r>
        <w:rPr>
          <w:b/>
          <w:lang w:val="hi_IN" w:bidi="hi_IN"/>
        </w:rPr>
        <w:t>बैतलहम</w:t>
      </w:r>
      <w:r>
        <w:rPr>
          <w:lang w:val="hi_IN" w:bidi="hi_IN"/>
        </w:rPr>
        <w:t xml:space="preserve"> में यिशै के पास जाने और यिशै के पुत्रों में से एक का अभिषेक करने के लिए कहता है। यहोवा ने यिशै के पुत्रों में से एक को अपने राजा के रूप में चुना था। शमूएल यहोवा से पूछता है कि वह बैतलहम कैसे जा सकता है, क्योंकि शाऊल शमूएल को मारने की कोशिश करेगा। यहोवा शमूएल को अपने साथ एक बछिया, या एक मादा गाय ले जाने के लिए कहता है ताकि वह उस बछिया का </w:t>
      </w:r>
      <w:r>
        <w:rPr>
          <w:b/>
          <w:lang w:val="hi_IN" w:bidi="hi_IN"/>
        </w:rPr>
        <w:t>बलिदान</w:t>
      </w:r>
      <w:r>
        <w:rPr>
          <w:lang w:val="hi_IN" w:bidi="hi_IN"/>
        </w:rPr>
        <w:t xml:space="preserve"> कर सके। यहोवा शमूएल से कहता है कि वह यिशै और उसके पुत्रों को बलिदान के लिए आमंत्रित करे और उस पुत्र का अभिषेक करे जिसे यहोवा शमूएल को </w:t>
      </w:r>
      <w:r>
        <w:rPr>
          <w:b/>
          <w:lang w:val="hi_IN" w:bidi="hi_IN"/>
        </w:rPr>
        <w:t>अभिषेक</w:t>
      </w:r>
      <w:r>
        <w:rPr>
          <w:lang w:val="hi_IN" w:bidi="hi_IN"/>
        </w:rPr>
        <w:t xml:space="preserve"> करने के लिए कहता है। तेल का सींग वास्तव में एक मेढ़े का सींग होता था जिसमें वह तेल रखा जाता था जिसका उपयोग लोग किसी व्यक्ति के अभिषेक के लिए करते थे। बैतलहम दाऊद का जन्मस्थान है, जो यरूशलेम के अत्यंत समीप स्थित एक नगर है। बलिदान एक भेंट है, आमतौर पर एक पशु, जिसे लोग यहोवा को चढ़ाते थे। अभिषेक करने का अर्थ किसी व्यक्ति या वस्तु पर सुगंधित तेल उंडेलना है, जो सामान्यतः उस व्यक्ति या वस्तु को किसी विशेष कार्य के लिए नियुक्त करने हेतु किया जाता है। सींग, तेल, बैतलहम, बलिदान और अभिषेक के लिए उन्हीं शब्दों का उपयोग करें जिनका उपयोग आपने पिछले भागों में किया है। सींग, बैतलहम, बलिदान और अभिषेक के बारे में अधिक जानकारी के लिए, मुख्य शब्दावली देखें।</w:t>
      </w:r>
    </w:p>
    <w:p>
      <w:pPr/>
      <w:r>
        <w:rPr>
          <w:lang w:val="hi_IN" w:bidi="hi_IN"/>
        </w:rPr>
      </w:r>
      <w:r>
        <w:rPr>
          <w:lang w:val="hi_IN" w:bidi="hi_IN"/>
        </w:rPr>
        <w:t xml:space="preserve">शमूएल एक बछिया लेकर बेतलेहेम जाता है और वहाँ के </w:t>
      </w:r>
      <w:r>
        <w:rPr>
          <w:b/>
          <w:lang w:val="hi_IN" w:bidi="hi_IN"/>
        </w:rPr>
        <w:t>पुरनियों</w:t>
      </w:r>
      <w:r>
        <w:rPr>
          <w:lang w:val="hi_IN" w:bidi="hi_IN"/>
        </w:rPr>
        <w:t xml:space="preserve"> के साथ-साथ यिशै से भी कहता है कि वे स्वयं को </w:t>
      </w:r>
      <w:r>
        <w:rPr>
          <w:b/>
          <w:lang w:val="hi_IN" w:bidi="hi_IN"/>
        </w:rPr>
        <w:t>पवित्र</w:t>
      </w:r>
      <w:r>
        <w:rPr>
          <w:lang w:val="hi_IN" w:bidi="hi_IN"/>
        </w:rPr>
        <w:t xml:space="preserve"> करें और बलिदान के इस अवसर पर आएँ। पुरनिए वृद्ध लोग होते हैं जिनके पास समुदाय में अधिकार होता है। पवित्र करने का अर्थ है किसी वस्तु या व्यक्ति को परमेश्वर के लिए अलग करना और उस व्यक्ति या वस्तु को शुद्ध करना। पुरनियों और पवित्र करने के लिए उन्हीं शब्दों का उपयोग करें जिनका उपयोग आपने पिछले भागों में किया है। पुरनियों और पवित्र करने के बारे में अधिक जानकारी के लिए, मुख्य शब्दावली देखें।</w:t>
      </w:r>
    </w:p>
    <w:p>
      <w:pPr/>
      <w:r>
        <w:rPr>
          <w:lang w:val="hi_IN" w:bidi="hi_IN"/>
        </w:rPr>
      </w:r>
      <w:r>
        <w:rPr>
          <w:lang w:val="hi_IN" w:bidi="hi_IN"/>
        </w:rPr>
        <w:t xml:space="preserve">पुरनिए शमूएल से पूछते हैं कि क्या शमूएल </w:t>
      </w:r>
      <w:r>
        <w:rPr>
          <w:b/>
          <w:lang w:val="hi_IN" w:bidi="hi_IN"/>
        </w:rPr>
        <w:t>शांति</w:t>
      </w:r>
      <w:r>
        <w:rPr>
          <w:lang w:val="hi_IN" w:bidi="hi_IN"/>
        </w:rPr>
        <w:t xml:space="preserve"> के साथ आया है। शांति के लिए उसी शब्द या वाक्यांश का उपयोग करें जिसका उपयोग आपने पहले किया है, और शांति के बारे में अधिक जानकारी के लिए मुख्य शब्दावली देखें।</w:t>
      </w:r>
    </w:p>
    <w:p>
      <w:pPr/>
      <w:r>
        <w:rPr>
          <w:lang w:val="hi_IN" w:bidi="hi_IN"/>
        </w:rPr>
      </w:r>
      <w:r>
        <w:rPr>
          <w:lang w:val="hi_IN" w:bidi="hi_IN"/>
        </w:rPr>
        <w:t xml:space="preserve">यिशै और उसके पुत्र बलिदान के लिए पहुँचते हैं। जब वे प्रवेश करते हैं, तो शमूएल मान लेता है कि शमूएल यिशै के सबसे बड़े पुत्र एलीआब का अभिषेक करने वाला है। हालाँकि, यहोवा शमूएल से कहता है कि वह बाहरी रूप को न देखे, क्योंकि यहोवा </w:t>
      </w:r>
      <w:r>
        <w:rPr>
          <w:b/>
          <w:lang w:val="hi_IN" w:bidi="hi_IN"/>
        </w:rPr>
        <w:t>हृदय</w:t>
      </w:r>
      <w:r>
        <w:rPr>
          <w:lang w:val="hi_IN" w:bidi="hi_IN"/>
        </w:rPr>
        <w:t xml:space="preserve"> को देखता है। इस्राएली हृदय के विषय में इस रूप में बात करते थे कि यह वह स्थान है जहाँ से किसी मनुष्य की भावनाएँ और निर्णय उत्पन्न होते हैं। हृदय के लिए उसी शब्द का उपयोग करें जिसका उपयोग आपने पिछले भागों में किया है, जहाँ हृदय का अर्थ एक ही बात है। मन के बारे में अधिक जानकारी के लिए, मुख्य शब्दावली देखें। </w:t>
      </w:r>
    </w:p>
    <w:p>
      <w:pPr/>
      <w:r>
        <w:rPr>
          <w:lang w:val="hi_IN" w:bidi="hi_IN"/>
        </w:rPr>
      </w:r>
      <w:r>
        <w:rPr>
          <w:lang w:val="hi_IN" w:bidi="hi_IN"/>
        </w:rPr>
        <w:t xml:space="preserve">शमूएल यिशै से पूछता है कि क्या यिशै का कोई और पुत्र है। इसलिए यिशै किसी को भेजकर अपने सबसे छोटे पुत्र दाऊद को भीतर बुलवाता है। शमूएल तेल का सींग लेता है और दाऊद का अभिषेक करता है। फिर उस दिन से आगे </w:t>
      </w:r>
      <w:r>
        <w:rPr>
          <w:b/>
          <w:lang w:val="hi_IN" w:bidi="hi_IN"/>
        </w:rPr>
        <w:t>यहोवा का आत्मा</w:t>
      </w:r>
      <w:r>
        <w:rPr>
          <w:lang w:val="hi_IN" w:bidi="hi_IN"/>
        </w:rPr>
        <w:t xml:space="preserve"> दाऊद पर शक्तिशाली रूप से उतरता है। "यहोवा का आत्मा" के लिए उसी शब्द या वाक्यांश का उपयोग करें जिसका उपयोग आपने पिछले भागों में किया है। यद्यपि यह कहानी विशेष रूप से यहोवा के आत्मा के बारे में बात करती है, फिर भी आप मुख्य शब्दावली में पवित्र आत्मा का उल्लेख करके परमेश्वर के आत्मा के बारे में अधिक जानकारी सुन सकते हैं।</w:t>
      </w:r>
    </w:p>
    <w:p>
      <w:pPr/>
      <w:r>
        <w:rPr>
          <w:lang w:val="hi_IN" w:bidi="hi_IN"/>
        </w:rPr>
      </w:r>
      <w:r>
        <w:rPr>
          <w:lang w:val="hi_IN" w:bidi="hi_IN"/>
        </w:rPr>
        <w:t xml:space="preserve">यहाँ रुकें और समूह में चर्चा करें कि आप </w:t>
      </w:r>
      <w:r>
        <w:rPr>
          <w:b/>
          <w:lang w:val="hi_IN" w:bidi="hi_IN"/>
        </w:rPr>
        <w:t>दाऊद</w:t>
      </w:r>
      <w:r>
        <w:rPr>
          <w:lang w:val="hi_IN" w:bidi="hi_IN"/>
        </w:rPr>
        <w:t xml:space="preserve"> के लिए किस नाम का उपयोग करेंगे। अधिक जानकारी के लिए दाऊद शब्द को मुख्य शब्दावली में देखें। यदि आपने पहले ही बाइबल की किसी अन्य पुस्तक में इस नाम का अनुवाद किया है, तो उसी शब्द का उपयोग करें जिसका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16:14–23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16:14–23 को सुनें और अपने मन में रखें।</w:t>
      </w:r>
    </w:p>
    <w:p>
      <w:pPr/>
      <w:r>
        <w:rPr>
          <w:lang w:val="hi_IN" w:bidi="hi_IN"/>
        </w:rPr>
      </w:r>
      <w:r>
        <w:rPr>
          <w:lang w:val="hi_IN" w:bidi="hi_IN"/>
        </w:rPr>
        <w:t>यदि सम्भव हो, तो 1 शमूएल 16:14–23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16:14–23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कहानी उस घटना के बाद की है जब शमूएल ने शाऊल के स्थान पर दाऊद को नया राजा बनने के लिए अभिषिक्त किया था। हम पिछली कहानी में देखते हैं कि यहोवा का आत्मा सामर्थ्य के साथ दाऊद पर उतरता है। इस कहानी में, हम सुनते हैं कि यहोवा का आत्मा शाऊल के पास से चला गया, और यहोवा ने शाऊल को डराने और प्रताड़ित करने के लिए एक दुष्ट आत्मा को भेजा। हम देखते हैं कि यहोवा का अनुग्रह, या यहोवा का आत्मा शाऊल के पास से चला गया था और दाऊद पर आ ठहरा था।</w:t>
      </w:r>
    </w:p>
    <w:p>
      <w:pPr/>
      <w:r>
        <w:rPr>
          <w:lang w:val="hi_IN" w:bidi="hi_IN"/>
        </w:rPr>
      </w:r>
      <w:r>
        <w:rPr>
          <w:lang w:val="hi_IN" w:bidi="hi_IN"/>
        </w:rPr>
        <w:t>यहाँ रुकें और समूह में इस प्रश्न पर चर्चा करें: आपकी संस्कृति में लोग कैसे जानते हैं कि परमेश्वर, या उनका देवता, उनके अगुवों के साथ उपस्थित है? इस ऑडियो को यहाँ रोकें।</w:t>
      </w:r>
    </w:p>
    <w:p>
      <w:pPr/>
      <w:r>
        <w:rPr>
          <w:lang w:val="hi_IN" w:bidi="hi_IN"/>
        </w:rPr>
      </w:r>
      <w:r>
        <w:rPr>
          <w:lang w:val="hi_IN" w:bidi="hi_IN"/>
        </w:rPr>
        <w:t>प्राचीन संस्कृतियों में, मनुष्य अक्सर लोगों की उदासी और शोक को दूर करने के लिए संगीत बजाते थे। कुछ संस्कृतियों का यह विश्वास था कि वीणा नामक वाद्य यंत्र दुष्ट आत्माओं को भगा सकता है। शाऊल के सेवकों ने शाऊल से कहा कि परमेश्वर ने शाऊल को प्रताड़ित करने के लिए एक दुष्ट आत्मा भेजी थी। सेवकों ने शाऊल को अपना स्वामी कहा, और सेवकों ने शाऊल से प्रार्थना की कि वह सेवकों को वीणा बजाने वाले किसी कुशल मनुष्य को खोजने की आज्ञा दे। वह व्यक्ति तब वीणा बजा सकेगा जब दुष्ट आत्मा शाऊल को परेशान करेगी, और तब शाऊल को राहत मिलेगी।</w:t>
      </w:r>
    </w:p>
    <w:p>
      <w:pPr/>
      <w:r>
        <w:rPr>
          <w:lang w:val="hi_IN" w:bidi="hi_IN"/>
        </w:rPr>
      </w:r>
      <w:r>
        <w:rPr>
          <w:lang w:val="hi_IN" w:bidi="hi_IN"/>
        </w:rPr>
        <w:t>यहाँ रुकें और समूह के रूप में एक वीणा की तस्वीर देखें। इस ऑडियो को यहाँ रोकें।</w:t>
      </w:r>
    </w:p>
    <w:p>
      <w:pPr/>
      <w:r>
        <w:rPr>
          <w:lang w:val="hi_IN" w:bidi="hi_IN"/>
        </w:rPr>
      </w:r>
      <w:r>
        <w:rPr>
          <w:lang w:val="hi_IN" w:bidi="hi_IN"/>
        </w:rPr>
        <w:t>यहाँ रुकें और समूह में इस प्रश्न पर चर्चा करें: आपकी संस्कृति संगीत का उपयोग कैसे करती है? आप संगीत का इस्तेमाल कब करते हैं और अलग-अलग तरह के कार्यक्रमों के लिए किस तरह के वाद्ययंत्रों का इस्तेमाल करते हैं? इस ऑडियो को यहाँ रोकें।</w:t>
      </w:r>
    </w:p>
    <w:p>
      <w:pPr/>
      <w:r>
        <w:rPr>
          <w:lang w:val="hi_IN" w:bidi="hi_IN"/>
        </w:rPr>
      </w:r>
      <w:r>
        <w:rPr>
          <w:lang w:val="hi_IN" w:bidi="hi_IN"/>
        </w:rPr>
        <w:t>शाऊल ने अपने सेवकों को आज्ञा दी कि वे वीणा बजाने में निपुण किसी मनुष्य को खोजें और उस मनुष्य को शाऊल के सम्मुख उपस्थित करें। सेवकों में से एक ने शाऊल से कहा कि बैतलहम नगर का यिशै का पुत्र वीणा बजाना जानता है। यिशै बैतलहम का एक प्रतिष्ठित पुरुष था, और सेवक ने कहता है कि दाऊद अत्यंत निपुणता के साथ वीणा बजाता है। सेवक यह भी कहता है कि दाऊद वीर योद्धा, या एक साहसी पुरुष है। दाऊद एक योद्धा है। यह पहली बार है जब हम दाऊद के एक वीर योद्धा होने के विषय में सुनते हैं, परंतु यह संभव है कि जब दाऊद चरवाहे के रूप में अपनी भेड़ों की रक्षा करता था, तब उसने जंगली पशुओं से युद्ध किया हो। सबसे महत्वपूर्ण बात यह है कि सेवक शाऊल से कहता है कि यहोवा दाऊद के साथ है। इसका अर्थ है कि यहोवा दाऊद की सहायता करता है।</w:t>
      </w:r>
    </w:p>
    <w:p>
      <w:pPr/>
      <w:r>
        <w:rPr>
          <w:lang w:val="hi_IN" w:bidi="hi_IN"/>
        </w:rPr>
      </w:r>
      <w:r>
        <w:rPr>
          <w:lang w:val="hi_IN" w:bidi="hi_IN"/>
        </w:rPr>
        <w:t>यहाँ रुकें और समूह में चर्चा करें: आपकी संस्कृति में, आपके शासकों के पास किस तरह के सेवक या सहायक होते हैं? वे सेवक शासक की मदद के लिए किस तरह के काम करते हैं? जब कोई अगुवा किसी सहायक की तलाश करता है, तो अगुवा सहायक में किन गुणों को देखता है? इस ऑडियो को यहाँ रोकें।</w:t>
      </w:r>
    </w:p>
    <w:p>
      <w:pPr/>
      <w:r>
        <w:rPr>
          <w:lang w:val="hi_IN" w:bidi="hi_IN"/>
        </w:rPr>
      </w:r>
      <w:r>
        <w:rPr>
          <w:lang w:val="hi_IN" w:bidi="hi_IN"/>
        </w:rPr>
        <w:t>इसलिए शाऊल ने यिशै के पास दूत भेजे कि वह अपने पुत्र दाऊद को, जो एक चरवाहा था, शाऊल के पास भेज दे। यिशै ने दाऊद को शाऊल के पास भेजा और साथ में एक बकरी का बच्चा, रोटी से लदा हुआ एक गदहा और दाखमधु से भरी हुई चमड़े की एक कुप्पी भी भेजी। रोटी और दाखमधु पारंपरिक भोजन और पेय थे, और इस अवसर पर यिशै ये वस्तुएँ राजा शाऊल को उपहार के रूप में दे रहा था। लोग अक्सर पशु की खाल से बने चमड़े के थैले में दाखमधु ले जाते थे।</w:t>
      </w:r>
    </w:p>
    <w:p>
      <w:pPr/>
      <w:r>
        <w:rPr>
          <w:lang w:val="hi_IN" w:bidi="hi_IN"/>
        </w:rPr>
      </w:r>
      <w:r>
        <w:rPr>
          <w:lang w:val="hi_IN" w:bidi="hi_IN"/>
        </w:rPr>
        <w:t>यहाँ रुकें और एक गदहा, एक बकरी के बच्चे और एक दाखमधु की कुप्पी का चित्र देखें। इस ऑडियो को यहाँ रोकें।</w:t>
      </w:r>
    </w:p>
    <w:p>
      <w:pPr/>
      <w:r>
        <w:rPr>
          <w:lang w:val="hi_IN" w:bidi="hi_IN"/>
        </w:rPr>
      </w:r>
      <w:r>
        <w:rPr>
          <w:lang w:val="hi_IN" w:bidi="hi_IN"/>
        </w:rPr>
        <w:t>यहाँ रुकें और समूह में इस प्रश्न पर चर्चा करें: आप अपनी संस्कृति में किसी शासक को उपहार के रूप में किस प्रकार का भोजन, पेय, फसल या पशु देंगे? इस ऑडियो को यहाँ रोकें।</w:t>
      </w:r>
    </w:p>
    <w:p>
      <w:pPr/>
      <w:r>
        <w:rPr>
          <w:lang w:val="hi_IN" w:bidi="hi_IN"/>
        </w:rPr>
      </w:r>
      <w:r>
        <w:rPr>
          <w:lang w:val="hi_IN" w:bidi="hi_IN"/>
        </w:rPr>
        <w:t>दाऊद ने शाऊल की सेवा की, और शाऊल दाऊद से बहुत प्रेम करता था। कभी-कभी राजा और सेवक एक-दूसरे के प्रति दोस्तों की तरह वफादार होते थे। दाऊद शाऊल के लिए इतना विशेष था कि वह उन लोगों में से एक भी हो गया जो युद्ध के दौरान शाऊल के हथियार और शस्त्र ढोते थे। शाऊल ने यिशै के पास एक दूत भेजा और यह कहा कि वह दाऊद को शाऊल की सेवा में रहने दे, क्योंकि शाऊल दाऊद को बहुत अधिक पसंद करने लगा था। और जब कभी परमेश्वर की ओर से वह आत्मा शाऊल को पीड़ित करती थी, तब दाऊद वीणा बजाता था। तब शाऊल को अच्छा लगता था और वह आत्मा चली जाती थी।</w:t>
      </w:r>
      <w:r>
        <w:rPr>
          <w:lang w:val="hi_IN" w:bidi="hi_IN"/>
        </w:rPr>
      </w:r>
    </w:p>
    <w:p>
      <w:pPr>
        <w:pStyle w:val="Heading3"/>
      </w:pPr>
      <w:r>
        <w:rPr>
          <w:lang w:val="hi_IN" w:bidi="hi_IN"/>
        </w:rPr>
        <w:t>घटनाओं को समझाना</w:t>
      </w:r>
    </w:p>
    <w:p>
      <w:pPr/>
      <w:r>
        <w:rPr>
          <w:lang w:val="hi_IN" w:bidi="hi_IN"/>
        </w:rPr>
      </w:r>
      <w:r>
        <w:rPr>
          <w:lang w:val="hi_IN" w:bidi="hi_IN"/>
        </w:rPr>
        <w:t>1 शमूएल 16:14–23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का आत्मा शाऊल को छोड़ चुका था, और यहोवा ने एक ऐसी आत्मा भेजी जिसने शाऊल को सताने के लिए बुरा काम किया।</w:t>
      </w:r>
    </w:p>
    <w:p>
      <w:pPr/>
      <w:r>
        <w:rPr>
          <w:lang w:val="hi_IN" w:bidi="hi_IN"/>
        </w:rPr>
      </w:r>
      <w:r>
        <w:rPr>
          <w:b/>
          <w:lang w:val="hi_IN" w:bidi="hi_IN"/>
        </w:rPr>
        <w:t>दूसरे दृश्य में:</w:t>
      </w:r>
      <w:r>
        <w:rPr>
          <w:lang w:val="hi_IN" w:bidi="hi_IN"/>
        </w:rPr>
        <w:t xml:space="preserve"> शाऊल के सेवकों ने शाऊल को बताया कि परमेश्वर की ओर से एक दुष्ट आत्मा शाऊल को पीड़ा दे रही है। शाऊल ने अपने अधिकारियों से कहा कि वे वीणा बजाने में निपुण किसी मनुष्य को खोजें और उस मनुष्य को शाऊल के सम्मुख उपस्थित करें। एक सेवक ने शाऊल से कहा कि बैतलहम के यिशै का एक पुत्र वीणा बजाना जानता है। इसलिए शाऊल ने यिशै के पास दूत भेजे कि वह अपने पुत्र दाऊद को, जो एक चरवाहा था, शाऊल के पास भेज दे।</w:t>
      </w:r>
    </w:p>
    <w:p>
      <w:pPr/>
      <w:r>
        <w:rPr>
          <w:lang w:val="hi_IN" w:bidi="hi_IN"/>
        </w:rPr>
      </w:r>
      <w:r>
        <w:rPr>
          <w:b/>
          <w:lang w:val="hi_IN" w:bidi="hi_IN"/>
        </w:rPr>
        <w:t>तीसरे दृश्य में:</w:t>
      </w:r>
      <w:r>
        <w:rPr>
          <w:lang w:val="hi_IN" w:bidi="hi_IN"/>
        </w:rPr>
        <w:t xml:space="preserve"> यिशै ने दाऊद को शाऊल के पास भेजा और साथ में एक बकरी का बच्चा, रोटी से लदा हुआ एक गदहा और दाखमधु से भरी हुई चमड़े की एक कुप्पी भी भेजी।</w:t>
      </w:r>
    </w:p>
    <w:p>
      <w:pPr/>
      <w:r>
        <w:rPr>
          <w:lang w:val="hi_IN" w:bidi="hi_IN"/>
        </w:rPr>
      </w:r>
      <w:r>
        <w:rPr>
          <w:b/>
          <w:lang w:val="hi_IN" w:bidi="hi_IN"/>
        </w:rPr>
        <w:t>चौथे दृश्य में:</w:t>
      </w:r>
      <w:r>
        <w:rPr>
          <w:lang w:val="hi_IN" w:bidi="hi_IN"/>
        </w:rPr>
        <w:t xml:space="preserve"> दाऊद ने शाऊल की सेवा की, और शाऊल उससे बहुत प्रेम करता था। दाऊद शाऊल का हथियार-ढोने वाला बन गया। शाऊल ने यिशै से कहा कि वह दाऊद को शाऊल की सेवा में रहने दे, क्योंकि शाऊल दाऊद को बहुत अधिक पसंद करने लगा था। और जब कभी परमेश्वर की ओर से वह आत्मा शाऊल को पीड़ित करती थी, तब दाऊद वीणा बजाता था। तब शाऊल को अच्छा लगता था और वह आत्मा चली जाती थी।</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यहोवा का आत्मा, या परमेश्वर का आत्मा</w:t>
      </w:r>
    </w:p>
    <w:p>
      <w:pPr>
        <w:pStyle w:val="ListBullet"/>
        <w:spacing w:line="240" w:lineRule="auto"/>
        <w:ind w:left="720"/>
      </w:pPr>
      <w:r>
        <w:rPr>
          <w:lang w:val="hi_IN" w:bidi="hi_IN"/>
        </w:rPr>
      </w:r>
      <w:r>
        <w:rPr>
          <w:lang w:val="hi_IN" w:bidi="hi_IN"/>
        </w:rPr>
        <w:t>राजा शाऊल</w:t>
      </w:r>
    </w:p>
    <w:p>
      <w:pPr>
        <w:pStyle w:val="ListBullet"/>
        <w:spacing w:line="240" w:lineRule="auto"/>
        <w:ind w:left="720"/>
      </w:pPr>
      <w:r>
        <w:rPr>
          <w:lang w:val="hi_IN" w:bidi="hi_IN"/>
        </w:rPr>
      </w:r>
      <w:r>
        <w:rPr>
          <w:lang w:val="hi_IN" w:bidi="hi_IN"/>
        </w:rPr>
        <w:t>आत्मा जो बुरे काम करती है</w:t>
      </w:r>
    </w:p>
    <w:p>
      <w:pPr>
        <w:pStyle w:val="ListBullet"/>
        <w:spacing w:line="240" w:lineRule="auto"/>
        <w:ind w:left="720"/>
      </w:pPr>
      <w:r>
        <w:rPr>
          <w:lang w:val="hi_IN" w:bidi="hi_IN"/>
        </w:rPr>
      </w:r>
      <w:r>
        <w:rPr>
          <w:lang w:val="hi_IN" w:bidi="hi_IN"/>
        </w:rPr>
        <w:t>शाऊल के सेवक</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वे दूत जो शाऊल और यिशै के पास संदेश ले जाते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और दाऊद, यिशै का पुत्र</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यह कहानी उस समय के कुछ समय पश्चात घटित होती है जब शमूएल अगले राजा के रूप में दाऊद का अभिषेक करता है। जब यह कहानी घटित होती है, तब शायद शाऊल अभी भी गिबा में अपने घर पर ही है।</w:t>
      </w:r>
    </w:p>
    <w:p>
      <w:pPr/>
      <w:r>
        <w:rPr>
          <w:lang w:val="hi_IN" w:bidi="hi_IN"/>
        </w:rPr>
      </w:r>
      <w:r>
        <w:rPr>
          <w:lang w:val="hi_IN" w:bidi="hi_IN"/>
        </w:rPr>
        <w:t>यहोवा का आत्मा शाऊल को छोड़ चुका था, और उसके स्थान पर, यहोवा ने एक ऐसा आत्मा भेजा जो बुरे कार्य करता था और शाऊल को पीड़ित करता था। शायद इस आत्मा ने शाऊल को बहुत डरा दिया। ऐसा प्रतीत होता है मानो यह आत्मा शाऊल को अक्सर पीड़ित करती है और यह कोई एक बार की घटना नहीं है।</w:t>
      </w:r>
    </w:p>
    <w:p>
      <w:pPr/>
      <w:r>
        <w:rPr>
          <w:lang w:val="hi_IN" w:bidi="hi_IN"/>
        </w:rPr>
      </w:r>
      <w:r>
        <w:rPr>
          <w:lang w:val="hi_IN" w:bidi="hi_IN"/>
        </w:rPr>
        <w:t>यहाँ रुकें और समूह में चर्चा करें: आप इस बारे में कैसे बात करेंगे कि यहोवा की आत्मा शाऊल को छोड़कर चली गई और फिर यहोवा ने एक और आत्मा भेजी जो शाऊल के साथ बुरा करती है? आपकी संस्कृति में, दुष्ट आत्माएँ लोगों के साथ किस तरह की हरकतें करती हैं? इस ऑडियो को यहाँ रोकें।</w:t>
      </w:r>
    </w:p>
    <w:p>
      <w:pPr/>
      <w:r>
        <w:rPr>
          <w:lang w:val="hi_IN" w:bidi="hi_IN"/>
        </w:rPr>
      </w:r>
      <w:r>
        <w:rPr>
          <w:lang w:val="hi_IN" w:bidi="hi_IN"/>
        </w:rPr>
        <w:t>यहाँ रुकें और समूह में चर्चा करें: आप यहोवा की ओर से भेजे गए इस दुष्ट आत्मा के विषय में किस प्रकार बात करेंगे? हम जानते हैं कि यहोवा ने इस आत्मा को भेजा था और इस आत्मा ने शाऊल के साथ बुरे कार्य किए। इस ऑडियो को यहाँ रोकें।</w:t>
      </w:r>
    </w:p>
    <w:p>
      <w:pPr/>
      <w:r>
        <w:rPr>
          <w:lang w:val="hi_IN" w:bidi="hi_IN"/>
        </w:rPr>
      </w:r>
      <w:r>
        <w:rPr>
          <w:lang w:val="hi_IN" w:bidi="hi_IN"/>
        </w:rPr>
        <w:t>शाऊल के सेवक चाहते हैं कि शाऊल उनकी उन बातों पर ध्यान दे जो वे शाऊल से कहते हैं। सेवक शाऊल से कहते हैं कि वह एक दुष्ट आत्मा है जो शाऊल को यह कष्ट दे रही है। जब सेवक शाऊल के पास आते हैं, तो वे उसे “हमारा प्रभु” या “हमारा स्वामी” कहकर संबोधित करते हैं, यद्यपि वे शाऊल से बात कर रहे थे। सेवक अपने आप को “तेरे कर्मचारियों” या “अपने कर्मचारियों” कहते हैं, यद्यपि वे अपने बारे में बात कर रहे हैं।</w:t>
      </w:r>
    </w:p>
    <w:p>
      <w:pPr/>
      <w:r>
        <w:rPr>
          <w:lang w:val="hi_IN" w:bidi="hi_IN"/>
        </w:rPr>
      </w:r>
      <w:r>
        <w:rPr>
          <w:lang w:val="hi_IN" w:bidi="hi_IN"/>
        </w:rPr>
        <w:t>यहाँ रुकें और समूह में चर्चा करें: आपकी संस्कृति में, सेवक सम्मानपूर्वक किसी अगुवे से बात करने के लिए कैसे आते हैं? सेवक अगुवे का ध्यान कैसे आकर्षित करते हैं? सेवक अगुवे को कैसे संबोधित करते हैं, और वे अपने बारे में अगुवे से कैसे बात करते हैं? इस ऑडियो को यहाँ रोकें।</w:t>
      </w:r>
    </w:p>
    <w:p>
      <w:pPr/>
      <w:r>
        <w:rPr>
          <w:lang w:val="hi_IN" w:bidi="hi_IN"/>
        </w:rPr>
      </w:r>
      <w:r>
        <w:rPr>
          <w:lang w:val="hi_IN" w:bidi="hi_IN"/>
        </w:rPr>
        <w:t>सेवक विनम्रतापूर्वक शाऊल से कहते हैं कि वह अपने सेवकों को किसी ऐसे व्यक्ति को खोजने के लिए कहे जो वीणा, या छोटी वीणा, अच्छी तरह से बजाता हो। फिर, जब भी वह दुष्ट आत्मा शाऊल को पीड़ित करे, तो वह व्यक्ति वीणा बजा सकता है और शाऊल को बेहतर महसूस होगा।</w:t>
      </w:r>
    </w:p>
    <w:p>
      <w:pPr/>
      <w:r>
        <w:rPr>
          <w:lang w:val="hi_IN" w:bidi="hi_IN"/>
        </w:rPr>
      </w:r>
      <w:r>
        <w:rPr>
          <w:lang w:val="hi_IN" w:bidi="hi_IN"/>
        </w:rPr>
        <w:t>शाऊल सेवकों को कोई ऐसा व्यक्ति ढूँढ़ने की आज्ञा देता है जो अच्छी वीणा बजाता हो। उन सेवकों में से एक यिशै के पुत्र का नाम सुझाता है क्योंकि वह पुत्र साहसी है और एक अच्छा योद्धा है। वह सेवक यिशै के पुत्र का वर्णन एक ऐसे व्यक्ति के रूप में करता है जो अच्छी तरह से या बुद्धिमानी से बात करता है। वह पुत्र सुंदर भी है, और यहोवा उस पुत्र के साथ है।</w:t>
      </w:r>
    </w:p>
    <w:p>
      <w:pPr/>
      <w:r>
        <w:rPr>
          <w:lang w:val="hi_IN" w:bidi="hi_IN"/>
        </w:rPr>
      </w:r>
      <w:r>
        <w:rPr>
          <w:lang w:val="hi_IN" w:bidi="hi_IN"/>
        </w:rPr>
        <w:t>यहाँ रुकें और समूह में चर्चा करें: आप कैसे कहेंगे कि यहोवा यिशै के पुत्र के साथ है? याद रखें कि इसका अर्थ है कि हर कोई देख सकता है कि यहोवा दाऊद पर अनुग्रह करता है और उसके लिए अच्छे काम करता है। इस ऑडियो को यहाँ रोकें।</w:t>
      </w:r>
    </w:p>
    <w:p>
      <w:pPr/>
      <w:r>
        <w:rPr>
          <w:lang w:val="hi_IN" w:bidi="hi_IN"/>
        </w:rPr>
      </w:r>
      <w:r>
        <w:rPr>
          <w:lang w:val="hi_IN" w:bidi="hi_IN"/>
        </w:rPr>
        <w:t>शाऊल यिशै के पास दूत भेजता है ताकि वे दाऊद को भेड़ों की देखरेख के कार्य से हटाकर शाऊल की सेवा के लिए ले आएँ। इसलिए यिशै दाऊद को एक गदहा, बहुत रोटी, दाखमधु की एक कुप्पी और एक बकरी का बच्चा साथ भेजता है।</w:t>
      </w:r>
    </w:p>
    <w:p>
      <w:pPr/>
      <w:r>
        <w:rPr>
          <w:lang w:val="hi_IN" w:bidi="hi_IN"/>
        </w:rPr>
      </w:r>
      <w:r>
        <w:rPr>
          <w:lang w:val="hi_IN" w:bidi="hi_IN"/>
        </w:rPr>
        <w:t>दाऊद शाऊल की सेवा करने के लिए आता है। शाऊल दाऊद को पसंद करता है। दाऊद शाऊल के हथियार-ढोने वालों में से एक बन जाता है, या वह व्यक्ति जो हथियारों और शस्त्रों को युद्ध में ले जाता है। इसके बाद, शाऊल यिशै के पास एक संदेश भेजता है कि वह दाऊद को शाऊल की सेवा में रहने की अनुमति दे। ध्यान दें कि शाऊल और यिशै के बीच दूत निरंतर आ-जा रहे हैं। शाऊल और यिशै एक-दूसरे से सीधे बात कर रहे हैं। शाऊल ने यिशै से कहा कि दाऊद उसके "सामने उपस्थित" बना रहे। इसका अर्थ है कि शाऊल चाहता है कि दाऊद शाऊल की सेवा करता रहे। शाऊल कहता है कि दाऊद को "उसकी दृष्टि" में अनुग्रह प्राप्त हुआ है। इसका अर्थ है कि शाऊल दाऊद को बहुत पसंद करता है।</w:t>
      </w:r>
    </w:p>
    <w:p>
      <w:pPr/>
      <w:r>
        <w:rPr>
          <w:lang w:val="hi_IN" w:bidi="hi_IN"/>
        </w:rPr>
      </w:r>
      <w:r>
        <w:rPr>
          <w:lang w:val="hi_IN" w:bidi="hi_IN"/>
        </w:rPr>
        <w:t>जब भी यहोवा की ओर से वह दुष्ट आत्मा शाऊल पर आती है, तब दाऊद वीणा बजाता है। तब वह दुष्ट आत्मा शाऊल को छोड़ देती है, और शाऊल को शांति मिलती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16:14–23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यहोवा का आत्मा, या परमेश्वर का आत्मा</w:t>
      </w:r>
    </w:p>
    <w:p>
      <w:pPr>
        <w:pStyle w:val="ListBullet"/>
        <w:spacing w:line="240" w:lineRule="auto"/>
        <w:ind w:left="720"/>
      </w:pPr>
      <w:r>
        <w:rPr>
          <w:lang w:val="hi_IN" w:bidi="hi_IN"/>
        </w:rPr>
      </w:r>
      <w:r>
        <w:rPr>
          <w:lang w:val="hi_IN" w:bidi="hi_IN"/>
        </w:rPr>
        <w:t>राजा शाऊल</w:t>
      </w:r>
    </w:p>
    <w:p>
      <w:pPr>
        <w:pStyle w:val="ListBullet"/>
        <w:spacing w:line="240" w:lineRule="auto"/>
        <w:ind w:left="720"/>
      </w:pPr>
      <w:r>
        <w:rPr>
          <w:lang w:val="hi_IN" w:bidi="hi_IN"/>
        </w:rPr>
      </w:r>
      <w:r>
        <w:rPr>
          <w:lang w:val="hi_IN" w:bidi="hi_IN"/>
        </w:rPr>
        <w:t>आत्मा जो बुरे काम करती है</w:t>
      </w:r>
    </w:p>
    <w:p>
      <w:pPr>
        <w:pStyle w:val="ListBullet"/>
        <w:spacing w:line="240" w:lineRule="auto"/>
        <w:ind w:left="720"/>
      </w:pPr>
      <w:r>
        <w:rPr>
          <w:lang w:val="hi_IN" w:bidi="hi_IN"/>
        </w:rPr>
      </w:r>
      <w:r>
        <w:rPr>
          <w:lang w:val="hi_IN" w:bidi="hi_IN"/>
        </w:rPr>
        <w:t>शाऊल के सेवक</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वे दूत जो शाऊल और यिशै के पास संदेश ले जाते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और दाऊद, यिशै का पुत्र</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यहोवा का आत्मा शाऊल को छोड़ चुका था, और यहोवा ने शाऊल को पीड़ित करने के लिए एक दुष्ट आत्मा को भेजा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शाऊल के सेवकों ने शाऊल को कहा कि परमेश्वर की ओर से एक दुष्ट आत्मा शाऊल को पीड़ा दे रही थी। सेवकों ने शाऊल से कहा, “हमारा प्रभु अपने कर्मचारियों को जो उपस्थित हैं आज्ञा दे, कि वे किसी अच्छे वीणा बजानेवाले को ढूँढ़ ले आएँ। जब जब परमेश्वर की ओर से दुष्ट आत्मा तुझ पर चढ़े, तब-तब वह अपने हाथ से बजाए, और तू अच्छा हो जाए।"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सेवकों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शाऊल ने अपने अधिकारियों से कहा कि वे वीणा बजाने में निपुण किसी मनुष्य को खोजें और उस मनुष्य को शाऊल के सम्मुख उपस्थित करें। एक सेवक ने शाऊल से कहा कि बैतलहम के यिशै का एक पुत्र बजाना जानता है। यह सेवक पुत्र का वर्णन एक बहादुर और योद्धा के रूप में करता है। पुत्र अच्छी तरह बात करता है और देखने में अच्छा है। यहोवा पुत्र के साथ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इसलिए शाऊल ने यिशै के पास दूत भेजे कि वह अपने पुत्र दाऊद को, जो एक चरवाहा था, शाऊल के पास भेज दे। यिशै ने दाऊद को शाऊल के पास भेजा और साथ में एक बकरी का बच्चा, रोटी से लदा हुआ एक गदहा और दाखमधु से भरी हुई चमड़े की एक कुप्पी भी भेजी।</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ने शाऊल की सेवा की, और शाऊल दाऊद से बहुत प्रेम करता था। दाऊद शाऊल का हथियार-ढोने वाला बन गया। शाऊल ने यिशै से विनती की कि वह दाऊद को शाऊल की सेवा में रहने दे क्योंकि शाऊल दाऊद को बहुत पसंद करता था। और जब कभी परमेश्वर की ओर से वह आत्मा शाऊल को पीड़ित करती थी, तब दाऊद वीणा बजाता था। तब शाऊल को अच्छा लगता था और वह आत्मा चली जाती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16:14–23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b/>
          <w:lang w:val="hi_IN" w:bidi="hi_IN"/>
        </w:rPr>
        <w:t>यहोवा का आत्मा</w:t>
      </w:r>
      <w:r>
        <w:rPr>
          <w:lang w:val="hi_IN" w:bidi="hi_IN"/>
        </w:rPr>
        <w:t xml:space="preserve"> शाऊल को छोड़ चुका था, और यहोवा ने शाऊल को पीड़ित करने के लिए एक दुष्ट आत्मा को भेजा था। यहोवा परमेश्वर का व्यक्तिगत और वास्तविक नाम है। यहोवा का आत्मा परमेश्वर की सामर्थ्य है। यहोवा और यहोवा के आत्मा के लिए उसी शब्द का उपयोग करें जिसका उपयोग आपने पिछले भागों में किया है। यहोवा और यहोवा के आत्मा के बारे में अधिक जानकारी के लिए, मुख्य शब्दावली देखें।</w:t>
      </w:r>
    </w:p>
    <w:p>
      <w:pPr/>
      <w:r>
        <w:rPr>
          <w:lang w:val="hi_IN" w:bidi="hi_IN"/>
        </w:rPr>
      </w:r>
      <w:r>
        <w:rPr>
          <w:lang w:val="hi_IN" w:bidi="hi_IN"/>
        </w:rPr>
        <w:t xml:space="preserve">यहाँ रुकें और समूह में चर्चा करें कि आप </w:t>
      </w:r>
      <w:r>
        <w:rPr>
          <w:b/>
          <w:lang w:val="hi_IN" w:bidi="hi_IN"/>
        </w:rPr>
        <w:t>पीड़ा</w:t>
      </w:r>
      <w:r>
        <w:rPr>
          <w:lang w:val="hi_IN" w:bidi="hi_IN"/>
        </w:rPr>
        <w:t xml:space="preserve"> के लिए किस शब्द या वाक्यांश का उपयोग करेंगे। जब कोई किसी अन्य व्यक्ति को पीड़ित करता है, तब वह व्यक्ति दूसरे व्यक्ति को डराने के लिए उसके साथ बुरा व्यवहार करता है।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यहाँ रुकें और चर्चा करें कि आप यहोवा की ओर से एक </w:t>
      </w:r>
      <w:r>
        <w:rPr>
          <w:b/>
          <w:lang w:val="hi_IN" w:bidi="hi_IN"/>
        </w:rPr>
        <w:t>दुष्ट आत्मा</w:t>
      </w:r>
      <w:r>
        <w:rPr>
          <w:lang w:val="hi_IN" w:bidi="hi_IN"/>
        </w:rPr>
        <w:t xml:space="preserve"> का अनुवाद कैसे करेंगे। यह एक ऐसी आत्मा है जिसे यहोवा ने शाऊल को पीड़ित करने के लिए भेजा है। क्योंकि यहोवा ने सभी आत्माओं को सृजा है, इसलिए वह किसी भी आत्मा को बता सकता है कि उसे क्या करना है। यद्यपि हम पूरी तरह से समझ नहीं सकते कि यह दुष्ट आत्मा क्या करती है, फिर भी आप दुष्ट आत्मा के लिए मुख्य शब्दावली को देख सकते हैं, और दुष्ट आत्मा के लिए उन्हीं शब्दों या वाक्यांशों का उपयोग कर सकते हैं जिनका उपयोग आपने बाइबल की अन्य पुस्तकों में किया है। इस ऑडियो को यहाँ रोकें।</w:t>
      </w:r>
    </w:p>
    <w:p>
      <w:pPr/>
      <w:r>
        <w:rPr>
          <w:lang w:val="hi_IN" w:bidi="hi_IN"/>
        </w:rPr>
      </w:r>
      <w:r>
        <w:rPr>
          <w:lang w:val="hi_IN" w:bidi="hi_IN"/>
        </w:rPr>
        <w:t xml:space="preserve">शाऊल के </w:t>
      </w:r>
      <w:r>
        <w:rPr>
          <w:b/>
          <w:lang w:val="hi_IN" w:bidi="hi_IN"/>
        </w:rPr>
        <w:t>सेवकों</w:t>
      </w:r>
      <w:r>
        <w:rPr>
          <w:lang w:val="hi_IN" w:bidi="hi_IN"/>
        </w:rPr>
        <w:t xml:space="preserve"> ने शाऊल को कहा कि </w:t>
      </w:r>
      <w:r>
        <w:rPr>
          <w:b/>
          <w:lang w:val="hi_IN" w:bidi="hi_IN"/>
        </w:rPr>
        <w:t>परमेश्वर</w:t>
      </w:r>
      <w:r>
        <w:rPr>
          <w:lang w:val="hi_IN" w:bidi="hi_IN"/>
        </w:rPr>
        <w:t xml:space="preserve"> की ओर से एक दुष्ट आत्मा शाऊल को पीड़ा दे रही थी। ये सेवक शायद शाऊल की सरकार के कर्मचारी थे। यदि आप चाहे, तो आप सेवक का अनुवाद “कर्मचारी” कर सकते हैं। अधिक जानकारी के लिए मुख्य शब्दावली में सेवक और परमेश्वर देखें।</w:t>
      </w:r>
    </w:p>
    <w:p>
      <w:pPr/>
      <w:r>
        <w:rPr>
          <w:lang w:val="hi_IN" w:bidi="hi_IN"/>
        </w:rPr>
      </w:r>
      <w:r>
        <w:rPr>
          <w:lang w:val="hi_IN" w:bidi="hi_IN"/>
        </w:rPr>
        <w:t xml:space="preserve">सेवकों ने शाऊल से कहा, “हमारा </w:t>
      </w:r>
      <w:r>
        <w:rPr>
          <w:b/>
          <w:lang w:val="hi_IN" w:bidi="hi_IN"/>
        </w:rPr>
        <w:t>प्रभु</w:t>
      </w:r>
      <w:r>
        <w:rPr>
          <w:lang w:val="hi_IN" w:bidi="hi_IN"/>
        </w:rPr>
        <w:t xml:space="preserve"> अपने कर्मचारियों को जो उपस्थित हैं आज्ञा दे, कि वे किसी अच्छे </w:t>
      </w:r>
      <w:r>
        <w:rPr>
          <w:b/>
          <w:lang w:val="hi_IN" w:bidi="hi_IN"/>
        </w:rPr>
        <w:t>वीणा</w:t>
      </w:r>
      <w:r>
        <w:rPr>
          <w:lang w:val="hi_IN" w:bidi="hi_IN"/>
        </w:rPr>
        <w:t xml:space="preserve"> बजानेवाले को ढूँढ़ ले आएँ।" प्रभु वह व्यक्ति है जो किसी दूसरे व्यक्ति पर स्वामी होता है। वीणा एक छोटे वीणा के समान तार वाला एक वाद्ययंत्र है। प्रभु और वीणा के लिए उन्हीं शब्दों का उपयोग करें जिनका उपयोग आपने पिछले भागों में किया है। प्रभु के बारे में अधिक जानकारी के लिए, मुख्य शब्दावली देखें।</w:t>
      </w:r>
    </w:p>
    <w:p>
      <w:pPr/>
      <w:r>
        <w:rPr>
          <w:lang w:val="hi_IN" w:bidi="hi_IN"/>
        </w:rPr>
      </w:r>
      <w:r>
        <w:rPr>
          <w:lang w:val="hi_IN" w:bidi="hi_IN"/>
        </w:rPr>
        <w:t>यहाँ रुकें और यदि आवश्यक हो तो समूह में एक वीणा की तस्वीर फिर से देखें। आप इस वाद्ययंत्र के लिए किस शब्द का उपयोग करेंगे? इस ऑडियो को यहाँ रोकें।</w:t>
      </w:r>
    </w:p>
    <w:p>
      <w:pPr/>
      <w:r>
        <w:rPr>
          <w:lang w:val="hi_IN" w:bidi="hi_IN"/>
        </w:rPr>
      </w:r>
      <w:r>
        <w:rPr>
          <w:lang w:val="hi_IN" w:bidi="hi_IN"/>
        </w:rPr>
        <w:t xml:space="preserve">शाऊल ने अपने अधिकारियों से कहा कि वे वीणा बजाने में निपुण किसी मनुष्य को खोजें और उस मनुष्य को शाऊल के सम्मुख उपस्थित करें। एक सेवक ने शाऊल से कहा कि </w:t>
      </w:r>
      <w:r>
        <w:rPr>
          <w:b/>
          <w:lang w:val="hi_IN" w:bidi="hi_IN"/>
        </w:rPr>
        <w:t>बैतलहम</w:t>
      </w:r>
      <w:r>
        <w:rPr>
          <w:lang w:val="hi_IN" w:bidi="hi_IN"/>
        </w:rPr>
        <w:t xml:space="preserve"> के यिशै का एक पुत्र बजाना जानता है। बैतलहम मुख्य शब्दावली में है।</w:t>
      </w:r>
    </w:p>
    <w:p>
      <w:pPr/>
      <w:r>
        <w:rPr>
          <w:lang w:val="hi_IN" w:bidi="hi_IN"/>
        </w:rPr>
      </w:r>
      <w:r>
        <w:rPr>
          <w:lang w:val="hi_IN" w:bidi="hi_IN"/>
        </w:rPr>
        <w:t xml:space="preserve">इसलिए शाऊल ने यिशै के पास दूत भेजे कि वह अपने पुत्र </w:t>
      </w:r>
      <w:r>
        <w:rPr>
          <w:b/>
          <w:lang w:val="hi_IN" w:bidi="hi_IN"/>
        </w:rPr>
        <w:t>दाऊद</w:t>
      </w:r>
      <w:r>
        <w:rPr>
          <w:lang w:val="hi_IN" w:bidi="hi_IN"/>
        </w:rPr>
        <w:t xml:space="preserve"> को, जो एक </w:t>
      </w:r>
      <w:r>
        <w:rPr>
          <w:b/>
          <w:lang w:val="hi_IN" w:bidi="hi_IN"/>
        </w:rPr>
        <w:t>चरवाहा</w:t>
      </w:r>
      <w:r>
        <w:rPr>
          <w:lang w:val="hi_IN" w:bidi="hi_IN"/>
        </w:rPr>
        <w:t xml:space="preserve"> था, शाऊल के पास भेज दे। यिशै ने दाऊद को शाऊल के पास एक बकरी का बच्चा, रोटी से लदा हुआ एक </w:t>
      </w:r>
      <w:r>
        <w:rPr>
          <w:b/>
          <w:lang w:val="hi_IN" w:bidi="hi_IN"/>
        </w:rPr>
        <w:t>गदहा</w:t>
      </w:r>
      <w:r>
        <w:rPr>
          <w:lang w:val="hi_IN" w:bidi="hi_IN"/>
        </w:rPr>
        <w:t xml:space="preserve"> और </w:t>
      </w:r>
      <w:r>
        <w:rPr>
          <w:b/>
          <w:lang w:val="hi_IN" w:bidi="hi_IN"/>
        </w:rPr>
        <w:t>दाखमधु</w:t>
      </w:r>
      <w:r>
        <w:rPr>
          <w:lang w:val="hi_IN" w:bidi="hi_IN"/>
        </w:rPr>
        <w:t xml:space="preserve"> से भरी हुई चमड़े की एक कुप्पी देकर भेजा। दाऊद यिशै का सबसे छोटा पुत्र था और इस्राएल का दूसरा राजा बना। चरवाहा वह व्यक्ति होता है जो भेड़ों और बकरियों की देखभाल करता है। दाऊद, चरवाहे, गदहा और दाखमधु के लिए उन्हीं शब्दों का उपयोग करें जिनका उपयोग आपने पिछले भागों में किया है। दाऊद, चरवाहे, गदहा और दाखमधु के बारे में अधिक जानकारी के लिए, मुख्य शब्दावली देखें।</w:t>
      </w:r>
    </w:p>
    <w:p>
      <w:pPr/>
      <w:r>
        <w:rPr>
          <w:lang w:val="hi_IN" w:bidi="hi_IN"/>
        </w:rPr>
      </w:r>
      <w:r>
        <w:rPr>
          <w:lang w:val="hi_IN" w:bidi="hi_IN"/>
        </w:rPr>
        <w:t>दाऊद ने शाऊल की सेवा की, और शाऊल दाऊद से बहुत प्रेम करता था। दाऊद शाऊल का हथियार-ढोने वाला बन गया। हथियार-ढोने वाले के लिए उसी शब्द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17:1–11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17:1–11 को सुनें और अपने मन में रखें।</w:t>
      </w:r>
    </w:p>
    <w:p>
      <w:pPr/>
      <w:r>
        <w:rPr>
          <w:lang w:val="hi_IN" w:bidi="hi_IN"/>
        </w:rPr>
      </w:r>
      <w:r>
        <w:rPr>
          <w:lang w:val="hi_IN" w:bidi="hi_IN"/>
        </w:rPr>
        <w:t>यदि सम्भव हो, तो 1 शमूएल 17:1–11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17:1–11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भविष्यद्वक्ता शमूएल ने दाऊद का इस्राएल के अगले राजा के रूप में अभिषेक किया। इसके बाद, जब भी वह दुष्ट आत्मा शाऊल पर आती थी और शाऊल व्याकुल हो जाता था, तब दाऊद राजा के दरबार में मधुर संगीत बजाकर राजा शाऊल की सेवा करता था।</w:t>
      </w:r>
    </w:p>
    <w:p>
      <w:pPr/>
      <w:r>
        <w:rPr>
          <w:lang w:val="hi_IN" w:bidi="hi_IN"/>
        </w:rPr>
      </w:r>
      <w:r>
        <w:rPr>
          <w:lang w:val="hi_IN" w:bidi="hi_IN"/>
        </w:rPr>
        <w:t>इस भाग में, पलिश्ती फिर से इस्राएलियों पर आक्रमण करते हैं। आपको पिछले भागों से याद होगा कि पलिश्ती इस्राएल के शत्रु थे जो मूर्तियों की उपासना करते थे। पलिश्ती इस्राएल के विरुद्ध युद्ध के लिए अपनी सेनाओं को इकट्ठा करते हैं। इसका अर्थ है कि पूरी पलिश्ती सेना इस्राएली सेना के विरुद्ध लड़ने के लिए तैयार हो जाती है।</w:t>
      </w:r>
    </w:p>
    <w:p>
      <w:pPr/>
      <w:r>
        <w:rPr>
          <w:lang w:val="hi_IN" w:bidi="hi_IN"/>
        </w:rPr>
      </w:r>
      <w:r>
        <w:rPr>
          <w:lang w:val="hi_IN" w:bidi="hi_IN"/>
        </w:rPr>
        <w:t>पलिश्ती सेना यहूदा में स्थित सोको नगर में इकट्ठी होती है, जो बैतलहम के पश्चिम में और पलिश्ती क्षेत्र की दिशा में है। पलिश्ती एपेसदम्मीम नगर में डेरा डालते हैं, जो सोको और अजेका के बीच है। इस शहर के लोग यात्रियों को एला की घाटी से होकर जाने वाली मुख्य सड़क का उपयोग करने की अनुमति देते हैं। हम ठीक से नहीं जानते कि एपेसदम्मीम कहाँ स्थित है, परन्तु शायद यह एला की घाटी की दक्षिणी ढलान पर था। एला की घाटी बैतलहम से पश्चिम की ओर पलिश्ती नगरों गत और एक्रोन तक जाती है।</w:t>
      </w:r>
    </w:p>
    <w:p>
      <w:pPr/>
      <w:r>
        <w:rPr>
          <w:lang w:val="hi_IN" w:bidi="hi_IN"/>
        </w:rPr>
      </w:r>
      <w:r>
        <w:rPr>
          <w:lang w:val="hi_IN" w:bidi="hi_IN"/>
        </w:rPr>
        <w:t>समूह के रूप में यहाँ रुकें और ऐसा नक्शा देखें जिसमें सोको, एपेसदम्मीम, अजेका, एला, गत और एक्रोन शामिल हैं। इस ऑडियो को यहाँ रोकें।</w:t>
      </w:r>
    </w:p>
    <w:p>
      <w:pPr/>
      <w:r>
        <w:rPr>
          <w:lang w:val="hi_IN" w:bidi="hi_IN"/>
        </w:rPr>
      </w:r>
      <w:r>
        <w:rPr>
          <w:lang w:val="hi_IN" w:bidi="hi_IN"/>
        </w:rPr>
        <w:t>शाऊल और इस्राएली सेना इकट्ठे होते हैं और शायद एला की घाटी की उत्तरी ढलान पर डेरा डालते हैं। पलिश्ती इस स्थान पर इस्राएल पर आक्रमण कर सकते हैं, क्योंकि पलिश्तियों के लिए इस्राएली क्षेत्र में प्रवेश करने के लिए यह सबसे आसान स्थान है।</w:t>
      </w:r>
    </w:p>
    <w:p>
      <w:pPr/>
      <w:r>
        <w:rPr>
          <w:lang w:val="hi_IN" w:bidi="hi_IN"/>
        </w:rPr>
      </w:r>
      <w:r>
        <w:rPr>
          <w:lang w:val="hi_IN" w:bidi="hi_IN"/>
        </w:rPr>
        <w:t>पलिश्ती सेना और इस्राएली सेना अपनी युद्ध की रेखाएँ खींचते हैं। इसका अर्थ है कि प्रत्येक सेना युद्ध की तैयारी के लिए एक पंक्ति में खड़ी होती है। सेनाएँ आमने-सामने की पहाड़ियों पर एक-दूसरे के सम्मुख खड़ी हैं, और दोनों सेनाओं के बीच में एला नामक घाटी है। घाटी दो पहाड़ियों के बीच की भूमि पर बहते हुए जल द्वारा निर्मित एक संकीर्ण संकट मार्ग या दर्रा होती है।</w:t>
      </w:r>
    </w:p>
    <w:p>
      <w:pPr/>
      <w:r>
        <w:rPr>
          <w:lang w:val="hi_IN" w:bidi="hi_IN"/>
        </w:rPr>
      </w:r>
      <w:r>
        <w:rPr>
          <w:lang w:val="hi_IN" w:bidi="hi_IN"/>
        </w:rPr>
        <w:t>यहाँ रुकें और समूह में दो पहाड़ियों के बीच एक घाटी की तस्वीर देखें। इस ऑडियो को यहाँ रोकें।</w:t>
      </w:r>
    </w:p>
    <w:p>
      <w:pPr/>
      <w:r>
        <w:rPr>
          <w:lang w:val="hi_IN" w:bidi="hi_IN"/>
        </w:rPr>
      </w:r>
      <w:r>
        <w:rPr>
          <w:lang w:val="hi_IN" w:bidi="hi_IN"/>
        </w:rPr>
        <w:t>यहाँ रुकें और समूह में चर्चा करें: आपकी संस्कृति में, आप युद्ध के लिए सैनिकों को कैसे तैयार करते हैं? आपके सैनिक लड़ते समय किस प्रकार की संरचनाओं का उपयोग करते हैं? सैनिक यह कैसे चुनते हैं कि शत्रु के साथ युद्ध कहाँ करना है? इस ऑडियो को यहाँ रोकें।</w:t>
      </w:r>
    </w:p>
    <w:p>
      <w:pPr/>
      <w:r>
        <w:rPr>
          <w:lang w:val="hi_IN" w:bidi="hi_IN"/>
        </w:rPr>
      </w:r>
      <w:r>
        <w:rPr>
          <w:lang w:val="hi_IN" w:bidi="hi_IN"/>
        </w:rPr>
        <w:t>पलिश्ती सेना की युद्ध की रेखा से, एक वीर योद्धा बाहर आता है। वीर योद्धा वह व्यक्ति होता है, जो दो विरोधी सेनाओं की युद्ध रेखाओं के बीच लड़ने के लिए आगे बढ़ता है। इस वीर योद्धा का नाम गोलियत है। गोलियत गत का है, जो दक्षिणी सीमा पर एक महत्वपूर्ण पलिश्ती नगर है।</w:t>
      </w:r>
    </w:p>
    <w:p>
      <w:pPr/>
      <w:r>
        <w:rPr>
          <w:lang w:val="hi_IN" w:bidi="hi_IN"/>
        </w:rPr>
      </w:r>
      <w:r>
        <w:rPr>
          <w:lang w:val="hi_IN" w:bidi="hi_IN"/>
        </w:rPr>
        <w:t>गोलियत बहुत लम्बा है। गोलियत की लंबाई छह हाथ और एक बित्ता है। एक हाथ किसी मनुष्य की बीच वाली उंगली के सिरे से लेकर उसकी कोहनी तक की दूरी का माप होता है। एक बित्ता किसी मनुष्य के अँगूठे से लेकर उसकी सबसे छोटी उँगली के सिरे तक की दूरी का माप होता है, जब वह उन्हें जितना हो सके उतना फैलाता है। एक हाथ लगभग 45 सेंटीमीटर होता है, और एक बित्ता लगभग 22 सेंटीमीटर होता है। इसका अर्थ है कि गोलियत लगभग तीन मीटर लंबा है।</w:t>
      </w:r>
    </w:p>
    <w:p>
      <w:pPr/>
      <w:r>
        <w:rPr>
          <w:lang w:val="hi_IN" w:bidi="hi_IN"/>
        </w:rPr>
      </w:r>
      <w:r>
        <w:rPr>
          <w:lang w:val="hi_IN" w:bidi="hi_IN"/>
        </w:rPr>
        <w:t>गोलियत झिलम पहनता है। झिलम एक धातु का आवरण है जिसे सैनिक अपने शरीरों की रक्षा के लिए पहनते हैं। झिलम गोलियत के चेहरे को छोड़कर उसके लगभग पूरे शरीर को ढकता है। गोलियत जो झिलम पहनता है वह काँसे से बना है और उसका भार 5,000 शेकेल है, जो लगभग 57 किलोग्राम के बराबर होता है। गोलियत पीतल का टोप पहनता है और उसके सीने, पीठ और पेट को ढकने के लिए पत्तर का झिलम है। लोग शल्क-कवच को ऐसे पत्तरों से बनाते थे जो एक-दूसरे के ऊपर चढ़े होते थे। गोलियत के पैरों की सुरक्षा के लिए उसकी पिंडलियों पर पीतल के कवच चढ़े हुए हैं। गोलियत अपनी पीठ पर पीतल की बनी एक बरछी रखता है। एक बरछी एक हल्का और छोटा भाला हो सकती थी जिसे योद्धा शत्रु पर फेंक सकते थे, अथवा वह एक वक्र कृपाण जैसी हो सकती थी, जो मुड़े हुए फलक वाली एक छोटी तलवार होती है और जिसके फलक का बाहरी हिस्सा धारदार होता है। गोलियत के अस्त्र का हत्था या लंबा लकड़ी का डंडा बहुत बड़ा है, जैसे उस संस्कृति में जुलाहे के करघे का शहतीर होता है। बरछी या भाले का सिरा या लोहे का बना नुकीला भाग 600 शेकेल का है, जो लगभग 7 किलोग्राम के बराबर होता है। गोलियत के पास एक बड़ी ढाल भी है जो उसके पूरे शरीर को ढकती है। एक पुरुष गोलियत के आगे उस बड़ी ढाल को लेकर चलता है।</w:t>
      </w:r>
    </w:p>
    <w:p>
      <w:pPr/>
      <w:r>
        <w:rPr>
          <w:lang w:val="hi_IN" w:bidi="hi_IN"/>
        </w:rPr>
      </w:r>
      <w:r>
        <w:rPr>
          <w:lang w:val="hi_IN" w:bidi="hi_IN"/>
        </w:rPr>
        <w:t>यहाँ रुकें और एक व्यक्ति की तस्वीर देखें जिसमें एक पुरुष कवच पहने हुए है, जिसमें एक टोप, सीने पर पत्तर का झिलम और पिंडलियों पर कवच टाँगों पर पीतल के कवच शामिल हैं। गोलियत के हथियार का डंडा कितना बड़ा था, यह देखने के लिए बरछी, और भाले और एक बुनकर के बीम की तस्वीर देखें। एक व्यक्ति की तस्वीर देखें जो एक बड़ी ढाल लिए हुए है। इस ऑडियो को यहाँ रोकें।</w:t>
      </w:r>
    </w:p>
    <w:p>
      <w:pPr/>
      <w:r>
        <w:rPr>
          <w:lang w:val="hi_IN" w:bidi="hi_IN"/>
        </w:rPr>
      </w:r>
      <w:r>
        <w:rPr>
          <w:lang w:val="hi_IN" w:bidi="hi_IN"/>
        </w:rPr>
        <w:t>गोलियत पलिश्तियों की युद्ध रेखा से बाहर आता है और इस्राएली सेना के विरुद्ध चिल्लाना शुरू करता है। गोलियत इस्राएली सेना से प्रश्न पूछना शुरू करता है। गोलियत इन प्रश्नों के उत्तर नहीं चाहता है। गोलियत अपने प्रश्नों का उपयोग इस्राएली सेना का अपमान करने के लिए करता है। गोलियत पूछता है कि इस्राएली युद्ध के लिए पंक्तियों में क्यों खड़े हुए हैं, क्योंकि गोलियत पलिश्तियों का वीर योद्धा है, परन्तु इस्राएली सेना केवल सेवक हैं। गोलियत यह बात बताना चाहता है कि इस्राएली शाऊल के दास हैं। गोलियत यह माँग करता है कि इस्राएल पूरी लड़ाई का परिणाम तय करने के लिए एक पुरुष को घाटी में उससे युद्ध करने के लिए भेजे। प्राचीन काल में, यह सामान्य बात थी कि दो सेनाएँ एक-दूसरे से युद्ध करने के लिए अपने-अपने वीर योद्धा को भेजती थीं। दो व्यक्तियों के बीच की यह लड़ाई यह निर्धारित करती थी कि किस सेना ने युद्ध जीता है। यदि इस्राएली वीर योद्धा जीत जाता, तो पलिश्ती सैनिक इस्राएलियों के दास बन जाते। परन्तु यदि गोलियत जीत जाता तो इस्राएली सैनिक पलिश्तियों के दास हो जाते।</w:t>
      </w:r>
    </w:p>
    <w:p>
      <w:pPr/>
      <w:r>
        <w:rPr>
          <w:lang w:val="hi_IN" w:bidi="hi_IN"/>
        </w:rPr>
      </w:r>
      <w:r>
        <w:rPr>
          <w:lang w:val="hi_IN" w:bidi="hi_IN"/>
        </w:rPr>
        <w:t>गोलियत इस्राएली सेना को चुनौती देता है और फिर से मांग करता है कि इस्राएल गोलियत से लड़ने के लिए एक व्यक्ति को भेजे। गोलियत इस्राएली सेना का मज़ाक उड़ाता है और दिखाता है कि वह इस्राएलियों से नफरत करता है और उनका सम्मान नहीं करता है। जब शाऊल और पूरी इस्राएली सेना गोलियत की ललकार सुनते हैं, तब वे गोलियत को पराजित करने का कोई तरीका नहीं देखते और घबरा जाते और भयभीत हो जाते हैं।</w:t>
      </w:r>
      <w:r>
        <w:rPr>
          <w:lang w:val="hi_IN" w:bidi="hi_IN"/>
        </w:rPr>
      </w:r>
    </w:p>
    <w:p>
      <w:pPr>
        <w:pStyle w:val="Heading3"/>
      </w:pPr>
      <w:r>
        <w:rPr>
          <w:lang w:val="hi_IN" w:bidi="hi_IN"/>
        </w:rPr>
        <w:t>घटनाओं को समझाना</w:t>
      </w:r>
    </w:p>
    <w:p>
      <w:pPr/>
      <w:r>
        <w:rPr>
          <w:lang w:val="hi_IN" w:bidi="hi_IN"/>
        </w:rPr>
      </w:r>
      <w:r>
        <w:rPr>
          <w:lang w:val="hi_IN" w:bidi="hi_IN"/>
        </w:rPr>
        <w:t>1 शमूएल 17:1–11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पलिश्ती और इस्राएली सेनाएँ एला की घाटी के विपरीत किनारों पर इकट्ठी होती हैं। सेनाएँ अपनी युद्ध पंक्तियों में खड़ी होती हैं और एक-दूसरे के सम्मुख होती हैं।</w:t>
      </w:r>
    </w:p>
    <w:p>
      <w:pPr/>
      <w:r>
        <w:rPr>
          <w:lang w:val="hi_IN" w:bidi="hi_IN"/>
        </w:rPr>
      </w:r>
      <w:r>
        <w:rPr>
          <w:b/>
          <w:lang w:val="hi_IN" w:bidi="hi_IN"/>
        </w:rPr>
        <w:t>दूसरे दृश्य में:</w:t>
      </w:r>
      <w:r>
        <w:rPr>
          <w:lang w:val="hi_IN" w:bidi="hi_IN"/>
        </w:rPr>
        <w:t xml:space="preserve"> पलिश्ती वीर योद्धा गोलियत दोनों सेनाओं के बीच की घाटी में उतरता है। गोलियत बहुत लम्बा है और वह भारी झिलम पहनता है जो उसके चेहरे को छोड़कर उसके पूरे शरीर की रक्षा करती है। गोलियत एक बड़ी तलवार भी धारण करता है और उस पुरुष के पीछे चलता है जो गोलियत की रक्षा करने वाली ढाल उठाता है।</w:t>
      </w:r>
    </w:p>
    <w:p>
      <w:pPr/>
      <w:r>
        <w:rPr>
          <w:lang w:val="hi_IN" w:bidi="hi_IN"/>
        </w:rPr>
      </w:r>
      <w:r>
        <w:rPr>
          <w:b/>
          <w:lang w:val="hi_IN" w:bidi="hi_IN"/>
        </w:rPr>
        <w:t>तीसरे दृश्य में</w:t>
      </w:r>
      <w:r>
        <w:rPr>
          <w:lang w:val="hi_IN" w:bidi="hi_IN"/>
        </w:rPr>
        <w:t>: गोलियत इस्राएली सेना को ललकारता है। गोलियत पलिश्तियों से युद्ध करने का प्रयास करने के लिए भी इस्राएलियों का उपहास करता है और यह माँग करता है कि इस्राएली गोलियत से युद्ध करने के लिए एक वीर योद्धा भेजें। यह युद्ध यह तय करेगा कि पलिश्तियों और इस्राएलियों के बीच युद्ध में कौन जीतता है। यदि इस्राएली जीत जाते हैं, तो पलिश्ती उनके सेवक होंगे, परन्तु यदि पलिश्ती जीत जाते हैं, तो इस्राएलियों को पलिश्तियों की सेवा करनी होगी। शाऊल और इस्राएली सैनिक हताश और भयभीत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पलिश्ती सेना</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राजा शाऊल</w:t>
      </w:r>
    </w:p>
    <w:p>
      <w:pPr>
        <w:pStyle w:val="ListBullet"/>
        <w:spacing w:line="240" w:lineRule="auto"/>
        <w:ind w:left="720"/>
      </w:pPr>
      <w:r>
        <w:rPr>
          <w:lang w:val="hi_IN" w:bidi="hi_IN"/>
        </w:rPr>
      </w:r>
      <w:r>
        <w:rPr>
          <w:lang w:val="hi_IN" w:bidi="hi_IN"/>
        </w:rPr>
        <w:t>और गोलियत</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पलिश्ती सेना इस्राएली सेना से लड़ने के लिए इस्राएल के क्षेत्र के पास आती है। पलिश्ती युद्ध के लिए अपनी सेनाओं को इकट्ठा करते हैं। युद्ध के लिए सेनाओं को इकट्ठा करने का अर्थ है सैनिकों को एक साथ इकट्ठा करना और लड़ने की तैयारी करना। पलिश्ती युद्ध के लिए मोर्चाबंदी करते हैं। इसका अर्थ यह है कि पलिश्ती एला की घाटी के एक ओर युद्ध व्यूह में पंक्तिबद्ध होते हैं। शाऊल और इस्राएली सेना एला की घाटी के दूसरी ओर पंक्तिबद्ध होते हैं। सेनाएँ एक-दूसरे का सामना करती हैं।</w:t>
      </w:r>
    </w:p>
    <w:p>
      <w:pPr/>
      <w:r>
        <w:rPr>
          <w:lang w:val="hi_IN" w:bidi="hi_IN"/>
        </w:rPr>
      </w:r>
      <w:r>
        <w:rPr>
          <w:lang w:val="hi_IN" w:bidi="hi_IN"/>
        </w:rPr>
        <w:t>यहाँ रुकें और दो पहाड़ियों के बीच एक घाटी की तस्वीर देखें। इस ऑडियो को यहाँ रोकें।</w:t>
      </w:r>
    </w:p>
    <w:p>
      <w:pPr/>
      <w:r>
        <w:rPr>
          <w:lang w:val="hi_IN" w:bidi="hi_IN"/>
        </w:rPr>
      </w:r>
      <w:r>
        <w:rPr>
          <w:lang w:val="hi_IN" w:bidi="hi_IN"/>
        </w:rPr>
        <w:t>यहाँ रुकें और समूह में चर्चा करें: आप पहाड़ियों और युद्ध के लिए इकट्ठी हुई दो सेनाओं के बीच की घाटी का वर्णन कैसे करेंगे? आपको क्या लगता है कि पलिश्ती सेना ने इस्राएलियों से युद्ध की तैयारी के लिए शायद इसी स्थान को क्यों चुना होगा? इस ऑडियो को यहाँ रोकें।</w:t>
      </w:r>
    </w:p>
    <w:p>
      <w:pPr/>
      <w:r>
        <w:rPr>
          <w:lang w:val="hi_IN" w:bidi="hi_IN"/>
        </w:rPr>
      </w:r>
      <w:r>
        <w:rPr>
          <w:lang w:val="hi_IN" w:bidi="hi_IN"/>
        </w:rPr>
        <w:t>द्वितीय दृश्य में, गोलियत पलिश्ती युद्ध पंक्ति से सेनाओं के बीच की घाटी में जाता है। गोलियत लगभग तीन मीटर लंबा है और वह पीतल के झिलम पहनता है जो उसके पूरे शरीर को ढक लेता है। गोलियत के पास एक टोप है, पेट और पीठ को ढकने वाले पत्तर का झिलम है, और पैरों को घुटनों से लेकर पंजों तक ढकने वाले पैरों के कवच हैं। गोलियत का एकमात्र भाग जो हथियारों के बिना है, वह गोलियत का चेहरा है। गोलियत का झिलम बहुत भारी है। कुल मिलाकर इस झिलम का वजन लगभग 57 किलोग्राम है।</w:t>
      </w:r>
    </w:p>
    <w:p>
      <w:pPr/>
      <w:r>
        <w:rPr>
          <w:lang w:val="hi_IN" w:bidi="hi_IN"/>
        </w:rPr>
      </w:r>
      <w:r>
        <w:rPr>
          <w:lang w:val="hi_IN" w:bidi="hi_IN"/>
        </w:rPr>
        <w:t>गोलियत अपनी पीठ पर एक विशाल बरछी या भाला भी रखता है। भाले का दंड इतना मोटा है कि वह जुलाहे के डोंगी जैसा दिखाई देता है। जुलाहे के डोंगी एक मजबूत, लंबा और गोल खंभा होता था, जिसका इस्तेमाल लोग लूम के ऊपरी हिस्से में सभी धागों को थामे रखने के लिए करते थे। जुलाहे के डोंगी बहुत मोटी और कठोर होती थी। यह तुलना हमें यह समझने में मदद करती है कि गोलियत का हथियार कितना बड़ा है। भाले की लोहे की नोक का वजन लगभग 7 किलोग्राम है। गोलियत के पूरे सुरक्षात्मक हथियारों के साथ-साथ गोलियत के सामने एक व्यक्ति है, जिसका काम एक ढाल ले जाना है जो गोलियत के पूरे शरीर की रक्षा करता है।</w:t>
      </w:r>
    </w:p>
    <w:p>
      <w:pPr/>
      <w:r>
        <w:rPr>
          <w:lang w:val="hi_IN" w:bidi="hi_IN"/>
        </w:rPr>
      </w:r>
      <w:r>
        <w:rPr>
          <w:lang w:val="hi_IN" w:bidi="hi_IN"/>
        </w:rPr>
        <w:t>यहाँ रुकें और समूह में चर्चा करें: आप अपनी संस्कृति में चीज़ों के आकार का वर्णन कैसे करते हैं? यदि आपके पास जुलाहे के डोंगी नहीं है, तो आपके पास ऐसी कौन सी चीज़ें हैं जिनसे यहाँ अच्छी तरह तुलना की जा सके? आप गोलियत की लंबाई और उसके झिलम व हथियारों के वजन का वर्णन कैसे करेंगे? इस ऑडियो को यहाँ रोकें।</w:t>
      </w:r>
    </w:p>
    <w:p>
      <w:pPr/>
      <w:r>
        <w:rPr>
          <w:lang w:val="hi_IN" w:bidi="hi_IN"/>
        </w:rPr>
      </w:r>
      <w:r>
        <w:rPr>
          <w:lang w:val="hi_IN" w:bidi="hi_IN"/>
        </w:rPr>
        <w:t>गोलियत के समान झिलम पहने हुए किसी व्यक्ति की तस्वीर देखें। एक बरछी की तस्वीर, एक भाले की तस्वीर, और एक बड़ी ढाल की तस्वीर देखें। किसी सैनिक के बारे में एक कहानी सुनाएँ जो इतना बड़ा है कि ऐसा लगता है कि कोई भी उस सैनिक को पराजित नहीं कर सकता। आप इस बहुत शक्तिशाली सैनिक का वर्णन करने के लिए किस भाषा का उपयोग करते हैं? इस ऑडियो को यहाँ रोकें।</w:t>
      </w:r>
    </w:p>
    <w:p>
      <w:pPr/>
      <w:r>
        <w:rPr>
          <w:lang w:val="hi_IN" w:bidi="hi_IN"/>
        </w:rPr>
      </w:r>
      <w:r>
        <w:rPr>
          <w:lang w:val="hi_IN" w:bidi="hi_IN"/>
        </w:rPr>
        <w:t>तीसरे दृश्य में, गोलियत शाऊल और इस्राएली सैनिकों पर चिल्लाना शुरू करता है। गोलियत कहता है, “तुम ने यहाँ आकर लड़ाई के लिये क्यों पाँति बाँधी है?” गोलियत कह रहा है, “मैं एक सैनिक और वीर योद्धा हूँ, परन्तु तुम सभी केवल सेवक हो। मैं एक पलिश्ती हूँ, और हे शाऊल के दासो, मैं तुमसे युद्ध करने के लिए तैयार हूँ। तो अपनी तरफ़ से लड़ने के लिए एक सैनिक चुनो और उसे मुझसे लड़ने के लिए भेजो। यदि वह सैनिक जीत जाए और मुझे मार डाले, तो मेरे लोग तुम्हारे दास हो जाएँगे। लेकिन अगर मैं जीत जाता हूँ और तुम्हारे सैनिक को मार देता हूँ, तो तुम हमारे दास बनकर हमारी सेवा करोगे।"</w:t>
      </w:r>
    </w:p>
    <w:p>
      <w:pPr/>
      <w:r>
        <w:rPr>
          <w:lang w:val="hi_IN" w:bidi="hi_IN"/>
        </w:rPr>
      </w:r>
      <w:r>
        <w:rPr>
          <w:lang w:val="hi_IN" w:bidi="hi_IN"/>
        </w:rPr>
        <w:t>गोलियत इस्राएलियों पर चिल्लाना जारी रखता है, “आज मैं इस्राएली सैनिकों को ललकारता हूँ! अपने सैनिकों में से एक को चुनो और उसे मुझसे लड़ने के लिए भेजो!" जब इस्राएली गोलियत की ललकार सुनते हैं, तो शाऊल और इस्राएली सैनिक बहुत डर जाते हैं और उन्हें विश्वास नहीं होता कि वे गोलियत को पराजित कर सकते हैं।</w:t>
      </w:r>
    </w:p>
    <w:p>
      <w:pPr/>
      <w:r>
        <w:rPr>
          <w:lang w:val="hi_IN" w:bidi="hi_IN"/>
        </w:rPr>
      </w:r>
      <w:r>
        <w:rPr>
          <w:lang w:val="hi_IN" w:bidi="hi_IN"/>
        </w:rPr>
        <w:t>यहाँ रुकें और समूह में चर्चा करें: उस समय की कोई कहानी सुनाएँ जब किसी ने शत्रु का मज़ाक उड़ाया था। आप एक व्यक्ति द्वारा दूसरे व्यक्ति को ताना मारने की स्थिति का वर्णन कैसे करेंगे?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17:1–11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पलिश्ती सेना</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राजा शाऊल</w:t>
      </w:r>
    </w:p>
    <w:p>
      <w:pPr>
        <w:pStyle w:val="ListBullet"/>
        <w:spacing w:line="240" w:lineRule="auto"/>
        <w:ind w:left="720"/>
      </w:pPr>
      <w:r>
        <w:rPr>
          <w:lang w:val="hi_IN" w:bidi="hi_IN"/>
        </w:rPr>
      </w:r>
      <w:r>
        <w:rPr>
          <w:lang w:val="hi_IN" w:bidi="hi_IN"/>
        </w:rPr>
        <w:t>और गोलियत</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पलिश्ती युद्ध के लिए अपनी सेना इकट्ठी करते हैं और सोको और अजेका के बीच एपेसदम्मीम में डेरा डालते हैं। राजा शाऊल और इस्राएली सेना इकट्ठे होते हैं और एला की घाटी में डेरा डालते हैं। पलिश्ती और इस्राएली सेनाएँ आमने-सामने की पहाड़ियों पर एक-दूसरे के सामने खड़ी हैं, और उनके बीच में एला की घाटी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पलिश्ती सेना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पलिश्ती योद्धा, गात का गोलियत, पलिश्ती सैनिकों की युद्ध पंक्ति से आगे बढ़ता है। गोलियत लगभग तीन मीटर लंबा है और उसने पीतल का झिलम पहन रखा है, सिर के टोप से लेकर, पेट और पीठ के लोहे की कड़ियों वाले कवच तक, और घुटनों से लेकर पैरों तक को ढकने वाले पैरों के रक्षक कवच तक। गोलियत के झिलम का वजन लगभग 57 किलोग्राम है। गोलियत की पीठ पर गोलियत की एक बड़ी बरछी भी है। बरछी की छड़ इतनी मोटी है कि वह जुलाहे के डोंगी के समान दिखता है, और भाले की नोंक लोहे की बनी है जिसका वजन लगभग सात किलोग्राम है। गोलियत के आगे एक आदमी चल रहा है जिसके पास एक बड़ी ढाल है, जो गोलियत को पूरी तरह से सुरक्षित रखती है। गोलियत का एकमात्र भाग जो हथियारों से ढका नहीं है, वह है गोलियत का चेहरा।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गोलियत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इस्राएली सेना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गोलियत इस्राएली सेना पर चिल्लाना शुरू करता है। गोलियत इस्राएलियों का मज़ाक उड़ाता है और पूछता है, “तुम ने यहाँ आकर लड़ाई के लिये क्यों पाँति बाँधी है? मैं एक पलिश्ती हूँ, लेकिन तुम केवल शाऊल की सेवा करते हो। मेरे पास किसी ऐसे सैनिक को भेजो जो मुझसे लड़ सके! यदि वह सैनिक जीत जाए और मुझे मार डाले, तो मेरे लोग तुम्हारे दास हो जाएँगे। परंतु यदि मैं जीत गया और मैंने उस सैनिक को मार डाला, तो तुम हमारे दास बन जाओगे और हमारी सेवा करोगे।" गोलियत इस्राएलियों को लगातार चिढ़ाता रहता है और चिल्लाकर कहता है, "मैं आज इस्राएल की सेनाओं को चुनौती देता हूँ! "मेरे पास एक पुरुष भेजो जो मुझसे युद्ध करे!" जब शाऊल और इस्राएली गोलियत की बातें सुनते हैं, तो वे अत्यंत व्याकुल और भयभीत हो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राजा शाऊल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17:1–11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पलिश्तियों ने युद्ध के लिए अपनी सेनाओं को इकट्ठा किया और एपेसदम्मीम में डेरा डाला। </w:t>
      </w:r>
      <w:r>
        <w:rPr>
          <w:b/>
          <w:lang w:val="hi_IN" w:bidi="hi_IN"/>
        </w:rPr>
        <w:t>पलिश्तियों</w:t>
      </w:r>
      <w:r>
        <w:rPr>
          <w:lang w:val="hi_IN" w:bidi="hi_IN"/>
        </w:rPr>
        <w:t xml:space="preserve"> का एक ऐसा समूह था जो इस्राएल के शत्रु थे और मूर्तिपूजा करते थे। पलिश्तियों के लिए उसी शब्द का उपयोग करें जिसका उपयोग आपने पिछले भागों में किया था।</w:t>
      </w:r>
    </w:p>
    <w:p>
      <w:pPr/>
      <w:r>
        <w:rPr>
          <w:lang w:val="hi_IN" w:bidi="hi_IN"/>
        </w:rPr>
      </w:r>
      <w:r>
        <w:rPr>
          <w:lang w:val="hi_IN" w:bidi="hi_IN"/>
        </w:rPr>
        <w:t xml:space="preserve">पलिश्तियों ने एला की </w:t>
      </w:r>
      <w:r>
        <w:rPr>
          <w:b/>
          <w:lang w:val="hi_IN" w:bidi="hi_IN"/>
        </w:rPr>
        <w:t>घाटी</w:t>
      </w:r>
      <w:r>
        <w:rPr>
          <w:lang w:val="hi_IN" w:bidi="hi_IN"/>
        </w:rPr>
        <w:t xml:space="preserve"> की एक </w:t>
      </w:r>
      <w:r>
        <w:rPr>
          <w:b/>
          <w:lang w:val="hi_IN" w:bidi="hi_IN"/>
        </w:rPr>
        <w:t>पहाड़ी</w:t>
      </w:r>
      <w:r>
        <w:rPr>
          <w:lang w:val="hi_IN" w:bidi="hi_IN"/>
        </w:rPr>
        <w:t xml:space="preserve"> पर डेरा डाला, और इस्राएलियों ने विपरीत पहाड़ी पर डेरा डाला। पहाड़ी भूमि का एक प्राकृतिक रूप से उठा हुआ क्षेत्र होता है जो पर्वत जितना ऊँचा नहीं होता। घाटी दो पहाड़ियों के बीच की भूमि से बहते हुए जल द्वारा निर्मित एक संकीर्ण दर्रा है। पहाड़ी और घाटी के लिए उन्हीं शब्दों या वाक्यांशों का उपयोग करें जिनका उपयोग आपने पिछले भागों में किया था।</w:t>
      </w:r>
    </w:p>
    <w:p>
      <w:pPr/>
      <w:r>
        <w:rPr>
          <w:lang w:val="hi_IN" w:bidi="hi_IN"/>
        </w:rPr>
      </w:r>
      <w:r>
        <w:rPr>
          <w:lang w:val="hi_IN" w:bidi="hi_IN"/>
        </w:rPr>
        <w:t>यहाँ रुकें और यदि आवश्यक हो, तो एक समूह के रूप में दो पहाड़ियों के बीच की घाटी की तस्वीर फिर से देखें। इस ऑडियो को यहाँ रोकें।</w:t>
      </w:r>
    </w:p>
    <w:p>
      <w:pPr/>
      <w:r>
        <w:rPr>
          <w:lang w:val="hi_IN" w:bidi="hi_IN"/>
        </w:rPr>
      </w:r>
      <w:r>
        <w:rPr>
          <w:lang w:val="hi_IN" w:bidi="hi_IN"/>
        </w:rPr>
        <w:t>पलिश्ती सेना में से गोलियत नाम का एक योद्धा निकलकर सामने आया। एक योद्धा वह व्यक्ति होता था जो दो विरोधी सेनाओं की युद्ध-पंक्तियों के बीच आकर युद्ध करता था। एक योद्धा संपूर्ण सेना का प्रतिनिधित्व करता था। संपूर्ण सेनाओं के परस्पर युद्ध करने के स्थान पर, अक्सर युद्ध के परिणाम का निर्णय करने के लिए योद्धा ही आपस में युद्ध करते थे।</w:t>
      </w:r>
    </w:p>
    <w:p>
      <w:pPr/>
      <w:r>
        <w:rPr>
          <w:lang w:val="hi_IN" w:bidi="hi_IN"/>
        </w:rPr>
      </w:r>
      <w:r>
        <w:rPr>
          <w:lang w:val="hi_IN" w:bidi="hi_IN"/>
        </w:rPr>
        <w:t xml:space="preserve">यहाँ रुकें और समूह में चर्चा करें कि आप </w:t>
      </w:r>
      <w:r>
        <w:rPr>
          <w:b/>
          <w:lang w:val="hi_IN" w:bidi="hi_IN"/>
        </w:rPr>
        <w:t>योद्धा</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गोलियत इस्राएलियों से कहता है कि जो कोई भी उसके विरुद्ध युद्ध में विजयी होगा, उसकी सेना दूसरी सेना की </w:t>
      </w:r>
      <w:r>
        <w:rPr>
          <w:b/>
          <w:lang w:val="hi_IN" w:bidi="hi_IN"/>
        </w:rPr>
        <w:t>दास</w:t>
      </w:r>
      <w:r>
        <w:rPr>
          <w:lang w:val="hi_IN" w:bidi="hi_IN"/>
        </w:rPr>
        <w:t xml:space="preserve"> बन जाएगी। यदि इस्राएली विजयी होते, तो पलिश्ती इस्राएलियों के दास बन जाते, परंतु यदि पलिश्ती विजयी होते, तो इस्राएलियों को पलिश्तियों का दास बनना पड़ता। दास वह पुरुष या स्त्री होता है जो किसी अन्य पुरुष या स्त्री के अधीन रहकर कार्य करता है। आमतौर पर समुदाय में दास का दर्जा कम होता है। सेवक के लिए उसी शब्द का उपयोग करें जिसका उपयोग आपने पिछले भागों में किया था। सेवक के बारे में अधिक जानकारी के लिए, मुख्य शब्दावली देखें।</w:t>
      </w:r>
    </w:p>
    <w:p>
      <w:pPr/>
      <w:r>
        <w:rPr>
          <w:lang w:val="hi_IN" w:bidi="hi_IN"/>
        </w:rPr>
      </w:r>
      <w:r>
        <w:rPr>
          <w:lang w:val="hi_IN" w:bidi="hi_IN"/>
        </w:rPr>
        <w:t>गोलियत छह हाथ और एक बित्ता लंबा था। एक हाथ किसी पुरुष की मध्यमा उँगली के अग्रभाग से लेकर उसकी कोहनी तक की दूरी का एक माप था। एक बित्ता पुरुष के अँगूठे और उसकी सबसे छोटी उँगली के आगे के हिस्से के बीच की दूरी का माप था, जब वह उन्हें जितना हो सके उतना दूर फैलाता था। एक हाथ लगभग 45 सेंटीमीटर का होता था, और एक बित्ता लगभग 22 सेंटीमीटर का होता था।</w:t>
      </w:r>
    </w:p>
    <w:p>
      <w:pPr/>
      <w:r>
        <w:rPr>
          <w:lang w:val="hi_IN" w:bidi="hi_IN"/>
        </w:rPr>
      </w:r>
      <w:r>
        <w:rPr>
          <w:lang w:val="hi_IN" w:bidi="hi_IN"/>
        </w:rPr>
        <w:t xml:space="preserve">यहाँ रुकें और चर्चा करें कि आप </w:t>
      </w:r>
      <w:r>
        <w:rPr>
          <w:b/>
          <w:lang w:val="hi_IN" w:bidi="hi_IN"/>
        </w:rPr>
        <w:t>हाथ</w:t>
      </w:r>
      <w:r>
        <w:rPr>
          <w:lang w:val="hi_IN" w:bidi="hi_IN"/>
        </w:rPr>
        <w:t xml:space="preserve"> और </w:t>
      </w:r>
      <w:r>
        <w:rPr>
          <w:b/>
          <w:lang w:val="hi_IN" w:bidi="hi_IN"/>
        </w:rPr>
        <w:t>बित्ता</w:t>
      </w:r>
      <w:r>
        <w:rPr>
          <w:lang w:val="hi_IN" w:bidi="hi_IN"/>
        </w:rPr>
        <w:t xml:space="preserve"> के लिए किन शब्दों या वाक्यांशों का उपयोग करेंगे। यदि आपने पहले ही बाइबल की किसी अन्य पुस्तक में इन शब्दों का अनुवाद किया है, तो उन्हीं शब्दों का उपयोग करें जिनका उपयोग आपने वहाँ किया है। हाथ और बित्ता के बारे में अधिक जानकारी के लिए, मुख्य शब्दावली देखें। इस ऑडियो को यहाँ रोकें।</w:t>
      </w:r>
    </w:p>
    <w:p>
      <w:pPr/>
      <w:r>
        <w:rPr>
          <w:lang w:val="hi_IN" w:bidi="hi_IN"/>
        </w:rPr>
      </w:r>
      <w:r>
        <w:rPr>
          <w:lang w:val="hi_IN" w:bidi="hi_IN"/>
        </w:rPr>
        <w:t>गोलियत ने कवच पहना हुआ था। कवच युद्ध में सैनिक की रक्षा के लिए एक धातु का आवरण होता था। गोलियत ने पीतल का एक टोप, पत्तर का झिलम और टाँगों के कवच पहने हुए थे, जिन्हें लोगों ने पीतल से बनाया था। एक पुरुष गोलियत के आगे उसकी ढाल लेकर चलता भी था। टोप एक ऐसा आवरण था जो सैनिक के सिर की रक्षा करता था। पत्तर का झिलम धातु की प्लेटें होती थीं जिन्हें लोग चमड़े की पट्टियों से बाँधते थे। पत्तर का झिलम सैनिक के सीने और पीठ को ढक देता था। पीतल के कवच सैनिक के पैर के निचले हिस्से पिंडली को ढकने वाला धातु का एक आवरण होते थे जिन्हें शायद आराम के लिए अंदर से चमड़े से ढका जाता था। ढाल धातु की एक बड़ी पट्टी होती थी जिसे सैनिक या कोई अन्य व्यक्ति सैनिक के आगे लेकर चलता था, ताकि सैनिक के लगभग पूरे शरीर की रक्षा हो सके।</w:t>
      </w:r>
    </w:p>
    <w:p>
      <w:pPr/>
      <w:r>
        <w:rPr>
          <w:lang w:val="hi_IN" w:bidi="hi_IN"/>
        </w:rPr>
      </w:r>
      <w:r>
        <w:rPr>
          <w:lang w:val="hi_IN" w:bidi="hi_IN"/>
        </w:rPr>
        <w:t>यहाँ रुकें और कवच की एक तस्वीर देखें, जिसमें टोप, पत्तर का झिलम और टाँगों पर पीतल के कवच भी शामिल हैं। इस ऑडियो को यहाँ रोकें।</w:t>
      </w:r>
    </w:p>
    <w:p>
      <w:pPr/>
      <w:r>
        <w:rPr>
          <w:lang w:val="hi_IN" w:bidi="hi_IN"/>
        </w:rPr>
      </w:r>
      <w:r>
        <w:rPr>
          <w:lang w:val="hi_IN" w:bidi="hi_IN"/>
        </w:rPr>
        <w:t xml:space="preserve">यहाँ रुकें और समूह में चर्चा करें कि आप </w:t>
      </w:r>
      <w:r>
        <w:rPr>
          <w:b/>
          <w:lang w:val="hi_IN" w:bidi="hi_IN"/>
        </w:rPr>
        <w:t>टोप</w:t>
      </w:r>
      <w:r>
        <w:rPr>
          <w:lang w:val="hi_IN" w:bidi="hi_IN"/>
        </w:rPr>
        <w:t xml:space="preserve">, </w:t>
      </w:r>
      <w:r>
        <w:rPr>
          <w:b/>
          <w:lang w:val="hi_IN" w:bidi="hi_IN"/>
        </w:rPr>
        <w:t>पत्तर के झिलम</w:t>
      </w:r>
      <w:r>
        <w:rPr>
          <w:lang w:val="hi_IN" w:bidi="hi_IN"/>
        </w:rPr>
        <w:t xml:space="preserve">, </w:t>
      </w:r>
      <w:r>
        <w:rPr>
          <w:b/>
          <w:lang w:val="hi_IN" w:bidi="hi_IN"/>
        </w:rPr>
        <w:t>टाँगों पर पीतल के कवच</w:t>
      </w:r>
      <w:r>
        <w:rPr>
          <w:lang w:val="hi_IN" w:bidi="hi_IN"/>
        </w:rPr>
        <w:t xml:space="preserve"> और </w:t>
      </w:r>
      <w:r>
        <w:rPr>
          <w:b/>
          <w:lang w:val="hi_IN" w:bidi="hi_IN"/>
        </w:rPr>
        <w:t>ढाल</w:t>
      </w:r>
      <w:r>
        <w:rPr>
          <w:lang w:val="hi_IN" w:bidi="hi_IN"/>
        </w:rPr>
        <w:t xml:space="preserve"> के लिए किन शब्दों या वाक्यांशों का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गोलियत का कवच बहुत भारी था। उस कवच का वज़न 5,000 शेकेल या 57 किलोग्राम था। गोलियत के हथियार की नोक का वजन 600 शेकेल या लगभग 7 किलोग्राम था। एक </w:t>
      </w:r>
      <w:r>
        <w:rPr>
          <w:b/>
          <w:lang w:val="hi_IN" w:bidi="hi_IN"/>
        </w:rPr>
        <w:t>शेकेल</w:t>
      </w:r>
      <w:r>
        <w:rPr>
          <w:lang w:val="hi_IN" w:bidi="hi_IN"/>
        </w:rPr>
        <w:t xml:space="preserve"> माप की एक इकाई है। एक शेकेल लगभग 11.4 ग्राम होता है। शेकेल के लिए उसी शब्द का उपयोग करें जिसका उपयोग आपने पिछले भागों में किया था। शेकेल के बारे में अधिक जानकारी के लिए मुख्य शब्दावली देखें। </w:t>
      </w:r>
    </w:p>
    <w:p>
      <w:pPr/>
      <w:r>
        <w:rPr>
          <w:lang w:val="hi_IN" w:bidi="hi_IN"/>
        </w:rPr>
      </w:r>
      <w:r>
        <w:rPr>
          <w:lang w:val="hi_IN" w:bidi="hi_IN"/>
        </w:rPr>
        <w:t>गोलियत अपनी पीठ पर एक बरछी लिए हुए था। बरछी शायद एक हल्का और छोटा भाला हो सकता था जिसे कोई शत्रु पर फेंक सकता था, या यह एक टेढ़ी तलवार की तरह हो सकता था, जो एक मुड़ी हुई धार वाली छोटी तलवार होती है और जिसकी धार बाहर की तरफ तेज होती है।</w:t>
      </w:r>
    </w:p>
    <w:p>
      <w:pPr/>
      <w:r>
        <w:rPr>
          <w:lang w:val="hi_IN" w:bidi="hi_IN"/>
        </w:rPr>
      </w:r>
      <w:r>
        <w:rPr>
          <w:lang w:val="hi_IN" w:bidi="hi_IN"/>
        </w:rPr>
        <w:t>यहाँ रुकें और एक समूह के रूप में एक भाले की तस्वीर और एक बरछी की तस्वीर देखें। इस ऑडियो को यहाँ रोकें।</w:t>
      </w:r>
    </w:p>
    <w:p>
      <w:pPr/>
      <w:r>
        <w:rPr>
          <w:lang w:val="hi_IN" w:bidi="hi_IN"/>
        </w:rPr>
      </w:r>
      <w:r>
        <w:rPr>
          <w:lang w:val="hi_IN" w:bidi="hi_IN"/>
        </w:rPr>
        <w:t xml:space="preserve">यहाँ रुकें और चर्चा करें कि आप </w:t>
      </w:r>
      <w:r>
        <w:rPr>
          <w:b/>
          <w:lang w:val="hi_IN" w:bidi="hi_IN"/>
        </w:rPr>
        <w:t>बरछी</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गोलियत अपने ढाल ढोने वाले के पीछे चला। ढाल उठाने वाला व्यक्ति किसी अन्य सैनिक के आगे एक बड़ी ढाल लेकर चलता था।</w:t>
      </w:r>
    </w:p>
    <w:p>
      <w:pPr/>
      <w:r>
        <w:rPr>
          <w:lang w:val="hi_IN" w:bidi="hi_IN"/>
        </w:rPr>
      </w:r>
      <w:r>
        <w:rPr>
          <w:lang w:val="hi_IN" w:bidi="hi_IN"/>
        </w:rPr>
        <w:t xml:space="preserve">यहाँ रुकें और समूह में चर्चा करें कि आप </w:t>
      </w:r>
      <w:r>
        <w:rPr>
          <w:b/>
          <w:lang w:val="hi_IN" w:bidi="hi_IN"/>
        </w:rPr>
        <w:t>ढाल ढोने वाले</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जब राजा शाऊल और इस्राएल की सेना ने गोलियत के ताने सुने, तो इस्राएली काँप उठे और बहुत अधिक डर गए।</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17:12–19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17:12–19 को सुनें और अपने मन में रखें।</w:t>
      </w:r>
    </w:p>
    <w:p>
      <w:pPr/>
      <w:r>
        <w:rPr>
          <w:lang w:val="hi_IN" w:bidi="hi_IN"/>
        </w:rPr>
      </w:r>
      <w:r>
        <w:rPr>
          <w:lang w:val="hi_IN" w:bidi="hi_IN"/>
        </w:rPr>
        <w:t>यदि सम्भव हो, तो 1 शमूएल 17:12–19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17:12–19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इस्राएली सेना और पलिश्ती सेना एला की घाटी में युद्ध की तैयारी के लिए एक-दूसरे के सामने पंक्तियों में खड़ी थी। पलिश्ती सेना में से गोलियत नाम का एक योद्धा इस्राएल की सेना को ललकारने के लिए आगे आया, ताकि इस्राएली गोलियत से लड़ने के लिए अपना एक योद्धा भेजें। गोलियत लंबा था और गोलियत की रक्षा के लिए उसने भारी कवच पहना था। शाऊल और इस्राएली सेना भयभीत थे।</w:t>
      </w:r>
    </w:p>
    <w:p>
      <w:pPr/>
      <w:r>
        <w:rPr>
          <w:lang w:val="hi_IN" w:bidi="hi_IN"/>
        </w:rPr>
      </w:r>
      <w:r>
        <w:rPr>
          <w:lang w:val="hi_IN" w:bidi="hi_IN"/>
        </w:rPr>
        <w:t>इस भाग में, कहानीकार दाऊद के बारे में बात करने के लिए गोलियत की कहानी को बीच में ही रोक देता है। यद्यपि हमने पिछले भाग में दाऊद के बारे में जाना था, फिर भी यहाँ कहानीकार दाऊद के बारे में फिर से बात करता है और अधिक जानकारी देता है। आपको पिछले भागों से दाऊद याद होगा। 1 शमूएल में इससे पहले, भविष्यद्वक्ता शमूएल ने शाऊल के बाद दाऊद को अगले राजा के रूप में अभिषिक्त किया। फिर दाऊद ने राजा शाऊल को शांत करने के लिए वीणा बजाकर उनकी सेवा की।</w:t>
      </w:r>
    </w:p>
    <w:p>
      <w:pPr/>
      <w:r>
        <w:rPr>
          <w:lang w:val="hi_IN" w:bidi="hi_IN"/>
        </w:rPr>
      </w:r>
      <w:r>
        <w:rPr>
          <w:lang w:val="hi_IN" w:bidi="hi_IN"/>
        </w:rPr>
        <w:t>दाऊद का पिता यिशै था, जो एक एप्राती था। इसका अर्थ है कि यिशै यहूदा के बैतलहम का था। लोग कभी-कभी बैतलहम और उसके आसपास के क्षेत्र को एप्राता और उस क्षेत्र में रहने वाले लोगों को एप्राती कहते थे। इसका यह भी अर्थ है कि यिशै यहूदा के पैतृक गोत्र से था। जब शाऊल राजा था, तब यिशै पहले से ही एक वृद्ध व्यक्ति था, और यिशै के आठ पुत्र थे। यिशै के सबसे बड़े तीन पुत्र थे एलीआब जो सबसे बड़ा था, अबीनादाब जो दूसरा जन्मा था, और शम्मा जो तीसरा जन्मा था। ये तीनों पुत्र राजा शाऊल का अनुसरण करते हुए पलिश्ती सेना के विरुद्ध युद्ध में गए।</w:t>
      </w:r>
    </w:p>
    <w:p>
      <w:pPr/>
      <w:r>
        <w:rPr>
          <w:lang w:val="hi_IN" w:bidi="hi_IN"/>
        </w:rPr>
      </w:r>
      <w:r>
        <w:rPr>
          <w:lang w:val="hi_IN" w:bidi="hi_IN"/>
        </w:rPr>
        <w:t>हालाँकि, दाऊद यिशै का सबसे छोटा पुत्र था। दाऊद ने राजा शाऊल की सेवा भी की, परंतु राजा शाऊल और शाऊल की सेना के साथ उनके डेरे में रहने के स्थान पर, दाऊद शाऊल की सेना और बेथलहम के बीच आता-जाता रहता था, जहाँ दाऊद अपने पिता की भेड़ों की देखरेख करता था।</w:t>
      </w:r>
    </w:p>
    <w:p>
      <w:pPr/>
      <w:r>
        <w:rPr>
          <w:lang w:val="hi_IN" w:bidi="hi_IN"/>
        </w:rPr>
      </w:r>
      <w:r>
        <w:rPr>
          <w:lang w:val="hi_IN" w:bidi="hi_IN"/>
        </w:rPr>
        <w:t>यहाँ रुकें और एक ऐसा नक्शा देखें जिसमें बैतलहम और एला की घाटी दोनों को एक साथ दिखाया गया है। समूह में भेड़ों की एक तस्वीर देखें। इस ऑडियो को यहाँ रोकें।</w:t>
      </w:r>
    </w:p>
    <w:p>
      <w:pPr/>
      <w:r>
        <w:rPr>
          <w:lang w:val="hi_IN" w:bidi="hi_IN"/>
        </w:rPr>
      </w:r>
      <w:r>
        <w:rPr>
          <w:lang w:val="hi_IN" w:bidi="hi_IN"/>
        </w:rPr>
        <w:t>यहाँ रुकें और समूह में चर्चा करें: आपकी संस्कृति में छोटे भाई आमतौर पर परिवारों में क्या करते हैं? उन छोटे भाइयों की जिम्मेदारियाँ क्या हैं? इस ऑडियो को यहाँ रोकें।</w:t>
      </w:r>
    </w:p>
    <w:p>
      <w:pPr/>
      <w:r>
        <w:rPr>
          <w:lang w:val="hi_IN" w:bidi="hi_IN"/>
        </w:rPr>
      </w:r>
      <w:r>
        <w:rPr>
          <w:lang w:val="hi_IN" w:bidi="hi_IN"/>
        </w:rPr>
        <w:t>अब, लेखक बहुत संक्षेप में गोलियत की कहानी पर वापस जाता है। जिस समय दाऊद युद्ध क्षेत्र की सीमाओं और बैतलहम के बीच आ-जा रहा था, उसी समय गोलियत इस्राएलियों को निरंतर ललकारता रहा। लगभग चालीस दिनों तक, पलिश्ती योद्धा गोलियत सुबह और शाम पलिश्ती सेना के सम्मुख आता रहा, और गोलियत इस्राएली सैनिकों को ललकारता रहा और उनका उपहास करता रहा। शायद गोलियत ने ऐसा ठीक 40 दिनों तक नहीं किया, लेकिन कम से कम कई दिनों तक तो किया ही था।</w:t>
      </w:r>
    </w:p>
    <w:p>
      <w:pPr/>
      <w:r>
        <w:rPr>
          <w:lang w:val="hi_IN" w:bidi="hi_IN"/>
        </w:rPr>
      </w:r>
      <w:r>
        <w:rPr>
          <w:lang w:val="hi_IN" w:bidi="hi_IN"/>
        </w:rPr>
        <w:t>इसके बाद लेखक फिर से दाऊद के विषय में बताने पर लौटता है। एक दिन, जब इस्राएली और पलिश्ती सेनाएँ अभी भी एक-दूसरे के सम्मुख थीं, तब यिशै ने दाऊद से शीघ्रता करने और सेना की छावनी में अपने भाइयों के लिए एक एपा भुना हुआ अनाज और दस रोटियाँ ले जाने के लिए कहा। एपा अनाज जैसे सूखे पदार्थों को मापने का एक तरीका था। एक एपा का वजन 13 से 23 किलोग्राम के बीच होता था। यह भुना हुआ अनाज शायद गेहूँ या जौ था। भुना हुआ अनाज और रोटियाँ उस समय इस्राएली लोगों के खाने के लिए सामान्य भोजन थे। यिशै ने दाऊद से यह भी कहा कि वह अपने भाइयों की टुकड़ी के सेनापतियों के पास पनीर के 10 टुकड़े ले जाए। पनीर एक ठोस खाद्य पदार्थ है जिसे लोग दूध से बनाते हैं। टुकड़ी का सेनापति शायद भाइयों का प्रधान अधिकारी था, जो उनके सैनिकों के दल का प्रभारी था।</w:t>
      </w:r>
    </w:p>
    <w:p>
      <w:pPr/>
      <w:r>
        <w:rPr>
          <w:lang w:val="hi_IN" w:bidi="hi_IN"/>
        </w:rPr>
      </w:r>
      <w:r>
        <w:rPr>
          <w:lang w:val="hi_IN" w:bidi="hi_IN"/>
        </w:rPr>
        <w:t>यहाँ रुकें और समूह में भुने हुए अनाज की एक तस्वीर, एक रोटी की तस्वीर, और पनीर के एक टुकड़े की तस्वीर देखें। इस ऑडियो को यहाँ रोकें।</w:t>
      </w:r>
    </w:p>
    <w:p>
      <w:pPr/>
      <w:r>
        <w:rPr>
          <w:lang w:val="hi_IN" w:bidi="hi_IN"/>
        </w:rPr>
      </w:r>
      <w:r>
        <w:rPr>
          <w:lang w:val="hi_IN" w:bidi="hi_IN"/>
        </w:rPr>
        <w:t>रुकें और समूह में चर्चा करें: आपको क्या लगता है कि दाऊद के लिए इस प्रकार का भोजन सेनापति के पास लाना महत्वपूर्ण क्यों था? आपकी संस्कृति में लोग युद्ध के दौरान या सेना में होते समय किस प्रकार का भोजन खाते हैं? इस ऑडियो को यहाँ रोकें।</w:t>
      </w:r>
    </w:p>
    <w:p>
      <w:pPr/>
      <w:r>
        <w:rPr>
          <w:lang w:val="hi_IN" w:bidi="hi_IN"/>
        </w:rPr>
      </w:r>
      <w:r>
        <w:rPr>
          <w:lang w:val="hi_IN" w:bidi="hi_IN"/>
        </w:rPr>
        <w:t>यिशै ने दाऊद से शीघ्रता करने और दाऊद के भाइयों का कुशल-क्षेम जानने, और उन भाइयों के विषय में समाचार वापस लाने के लिए कहा। यिशै जानना चाहता था कि यिशै के पुत्र अच्छे हैं। यिशै या तो चाहता था कि दाऊद उसके भाइयों के विषय में कोई शुभ समाचार लेकर वापस आए, या यिशै यह भी चाहता होगा कि दाऊद उसके लिए कोई ऐसा प्रतीक या प्रत्यक्ष चिह्न लेकर आए जिससे यह प्रमाणित हो सके कि भाइयों को भोजन प्राप्त हो गया है और वे सुरक्षित और सकुशल हैं। दाऊद के भाई राजा शाऊल और शाऊल के सैनिकों के साथ एला की घाटी में पलिश्ती सेना के विरुद्ध युद्ध कर रहे थे।</w:t>
      </w:r>
    </w:p>
    <w:p>
      <w:pPr/>
      <w:r>
        <w:rPr>
          <w:lang w:val="hi_IN" w:bidi="hi_IN"/>
        </w:rPr>
      </w:r>
      <w:r>
        <w:rPr>
          <w:lang w:val="hi_IN" w:bidi="hi_IN"/>
        </w:rPr>
        <w:t>यहाँ रुकें और समूह में चर्चा करें: आपकी संस्कृति में लोग लड़ाई या युद्ध के दौरान अपने परिवारों के बारे में समाचार कैसे प्राप्त करते हैं?</w:t>
      </w:r>
      <w:r>
        <w:rPr>
          <w:lang w:val="hi_IN" w:bidi="hi_IN"/>
        </w:rPr>
      </w:r>
    </w:p>
    <w:p>
      <w:pPr>
        <w:pStyle w:val="Heading3"/>
      </w:pPr>
      <w:r>
        <w:rPr>
          <w:lang w:val="hi_IN" w:bidi="hi_IN"/>
        </w:rPr>
        <w:t>घटनाओं को समझाना</w:t>
      </w:r>
    </w:p>
    <w:p>
      <w:pPr/>
      <w:r>
        <w:rPr>
          <w:lang w:val="hi_IN" w:bidi="hi_IN"/>
        </w:rPr>
      </w:r>
      <w:r>
        <w:rPr>
          <w:lang w:val="hi_IN" w:bidi="hi_IN"/>
        </w:rPr>
        <w:t>1 शमूएल 17:12–19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बैतलहम के एक एप्राती व्यक्ति यिशै के आठ पुत्र थे। यिशै के तीन बड़े पुत्र, एलीआब, अबीनादाब और शम्मा, पलिश्तियों के साथ युद्ध करने के लिए राजा शाऊल के पीछे गए। यिशै का सबसे छोटा पुत्र दाऊद था। जबकि यिशै के सबसे बड़े पुत्र राजा शाऊल के साथ रहे, दाऊद अपने पिता की भेड़ों की देखरेख करने के लिए युद्ध क्षेत्र की सीमाओं से बैतलहम के बीच आता-जाता रहा।</w:t>
      </w:r>
    </w:p>
    <w:p>
      <w:pPr/>
      <w:r>
        <w:rPr>
          <w:lang w:val="hi_IN" w:bidi="hi_IN"/>
        </w:rPr>
      </w:r>
      <w:r>
        <w:rPr>
          <w:b/>
          <w:lang w:val="hi_IN" w:bidi="hi_IN"/>
        </w:rPr>
        <w:t>दूसरे दृश्य में:</w:t>
      </w:r>
      <w:r>
        <w:rPr>
          <w:lang w:val="hi_IN" w:bidi="hi_IN"/>
        </w:rPr>
        <w:t xml:space="preserve"> इसी बीच, पलिश्ती योद्धा गोलियत लगभग चालीस दिनों तक हर सुबह और शाम युद्ध क्षेत्र की सीमा से बाहर आता है। जब गोलियत आगे बढ़ता है, तो गोलियत इस्राएली सेना को चुनौती देता है कि वह गोलियत के विरुद्ध लड़ने के लिए एक व्यक्ति भेजे।</w:t>
      </w:r>
    </w:p>
    <w:p>
      <w:pPr/>
      <w:r>
        <w:rPr>
          <w:lang w:val="hi_IN" w:bidi="hi_IN"/>
        </w:rPr>
      </w:r>
      <w:r>
        <w:rPr>
          <w:b/>
          <w:lang w:val="hi_IN" w:bidi="hi_IN"/>
        </w:rPr>
        <w:t>तीसरे दृश्य में</w:t>
      </w:r>
      <w:r>
        <w:rPr>
          <w:lang w:val="hi_IN" w:bidi="hi_IN"/>
        </w:rPr>
        <w:t>: एक दिन, यिशै दाऊद से कहता है कि वह भुने हुए अनाज का एक एपा और 10 रोटियाँ अपने भाइयों के पास जल्दी से ले जाए। यिशै ने दाऊद के भाइयों की टुकड़ी के सेनापति को देने के लिए दाऊद के हाथ पनीर के दस टुकड़े भी भेजे। यिशै चाहता है कि दाऊद भोजन पहुँचाए, यह पता लगाए कि क्या उसके भाई सकुशल हैं, और भाइयों के सकुशल होने को प्रमाणित करने के लिए एक पुष्टि या प्रत्यक्ष चिह्न वापस लाए। दाऊद के भाई राजा शाऊल और शाऊल की सेना के साथ एला की घाटी में हैं, और वे पलिश्तियों के विरुद्ध लड़ रहे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एलीआब, अबीनादाब और शम्माह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गोलियत</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और भाइयों की टुकड़ी का सेनापति</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कहानीकार गोलियत के विषय में उस कहानी को बीच में रोकता है जो पिछले भाग में शुरू हुई थी। अब कहानीकार यिशै और दाऊद के बारे में और अधिक बताएगा। यिशै बैतलहम का एक एप्राती है। जब शाऊल राजा है, तब यिशै पहले से ही एक वृद्ध व्यक्ति है, और यिशै के आठ पुत्र हैं। यिशै के तीन सबसे बड़े पुत्र, एलीआब, अबीनादाब और शम्मा, राजा शाऊल की सेना में लड़ते हैं। इन तीनों पुत्रों ने पलिश्तियों के विरुद्ध युद्ध में राजा शाऊल का अनुसरण किया है। यिशै का सबसे छोटा पुत्र दाऊद है। यद्यपि दाऊद राजा शाऊल की सेवा करता है, फिर भी वह युद्ध क्षेत्र की सीमाओं और बैतलहम के बीच आता-जाता रहता है, जहाँ दाऊद यिशै की भेड़ों की देखरेख करता है।</w:t>
      </w:r>
    </w:p>
    <w:p>
      <w:pPr/>
      <w:r>
        <w:rPr>
          <w:lang w:val="hi_IN" w:bidi="hi_IN"/>
        </w:rPr>
      </w:r>
      <w:r>
        <w:rPr>
          <w:lang w:val="hi_IN" w:bidi="hi_IN"/>
        </w:rPr>
        <w:t>यहाँ रुकें और समूह में चर्चा करें: कोई ऐसी कहानी सुनाएँ जिसमें घटनाएँ अलग-अलग किरदारों के बीच घूमती हैं, लेकिन वे सभी एक ही समय पर घटित होती हैं। आप यह कैसे पक्का करते हैं कि आपके दर्शक यह समझें कि भले ही हर किरदार अलग-अलग जगह पर अभिनय कर रहा हो, लेकिन सब कुछ एक ही समय पर हो रहा है और एक ही कहानी का हिस्सा है? इस ऑडियो को यहाँ रोकें।</w:t>
      </w:r>
    </w:p>
    <w:p>
      <w:pPr/>
      <w:r>
        <w:rPr>
          <w:lang w:val="hi_IN" w:bidi="hi_IN"/>
        </w:rPr>
      </w:r>
      <w:r>
        <w:rPr>
          <w:lang w:val="hi_IN" w:bidi="hi_IN"/>
        </w:rPr>
        <w:t>दूसरे दृश्य में, जिस समय दाऊद युद्ध क्षेत्र की सीमाओं और बैतलहम के बीच आता-जाता रहता है, उसी समय पलिश्ती योद्धा गोलियत नियमित रूप से इस्राएली सेना को चुनौती देता रहता है। गोलियत युद्ध की पंक्ति से बाहर आता है और लगभग 40 दिनों तक हर सुबह और शाम इस्राएलियों को चुनौती देता है कि वे गोलियत के विरुद्ध लड़ने के लिए किसी को भेजें।</w:t>
      </w:r>
    </w:p>
    <w:p>
      <w:pPr/>
      <w:r>
        <w:rPr>
          <w:lang w:val="hi_IN" w:bidi="hi_IN"/>
        </w:rPr>
      </w:r>
      <w:r>
        <w:rPr>
          <w:lang w:val="hi_IN" w:bidi="hi_IN"/>
        </w:rPr>
        <w:t>यहाँ रुकें और समूह में चर्चा करें: एक ऐसी कहानी सुनाएँ जिसमें किसी समस्या का कोई समाधान नहीं दिखता। आप यह कैसे दिखाते हैं कि किसी समस्या का समाधान न पता होने पर कैसा महसूस होता है? इस ऑडियो को यहाँ रोकें।</w:t>
      </w:r>
    </w:p>
    <w:p>
      <w:pPr/>
      <w:r>
        <w:rPr>
          <w:lang w:val="hi_IN" w:bidi="hi_IN"/>
        </w:rPr>
      </w:r>
      <w:r>
        <w:rPr>
          <w:lang w:val="hi_IN" w:bidi="hi_IN"/>
        </w:rPr>
        <w:t>तीसरे दृश्य में, यिशै दाऊद को एक एपा, या 13 से 23 किलोग्राम के बीच भुना या सेका हुआ अनाज देता है। यदि आप चाहें, तो आप केवल यह कह सकते हैं कि यिशे ने दाऊद को भुने हुए अनाज का एक थैला दिया। यिशै ने दाऊद को दस रोटियाँ और पनीर के दस टुकड़े भी दिए ताकि वह उन्हें दाऊद के भाइयों की टुकड़ी के सेनापति के पास ले जाए। यिशै दाऊद से कहता है, “दौड़ जा, और इस भोजन को अपने भाइयों के पास ले जा। पता लगा कि तेरे भाई कुशल हैं या नहीं, और कोई ऐसी निशानी साथ लाना जिससे मुझे यकीन हो जाए कि उन्हें खाना मिल गया है और वे ठीक-ठाक हैं।" हो सकता है कि यिशै चाहता हो कि दाऊद बस अच्छी ख़बर लेकर आए, या फिर यिशै कोई ऐसी निशानी चाहता हो जिससे पता चले कि दाऊद के भाई ठीक-ठाक हैं। वे भाई राजा शाऊल और शाऊल की सेना के साथ एला की घाटी में हैं, और वे पलिश्तियों के विरुद्ध लड़ रहे हैं। हम यह नहीं जानते कि यिशै वास्तव में दाऊद को बताता है कि दाऊद के भाई कहाँ हैं, या फिर यह कहानीकार का बताया गया एक सारांश है ताकि दर्शकों को पता चल सके कि भाई कहाँ स्थित हैं।</w:t>
      </w:r>
    </w:p>
    <w:p>
      <w:pPr/>
      <w:r>
        <w:rPr>
          <w:lang w:val="hi_IN" w:bidi="hi_IN"/>
        </w:rPr>
      </w:r>
      <w:r>
        <w:rPr>
          <w:lang w:val="hi_IN" w:bidi="hi_IN"/>
        </w:rPr>
        <w:t>यहाँ रुकें और समूह में चर्चा करें: आपकी संस्कृति में जो लोग दूर होते हैं, वे एक-दूसरे से कैसे संवाद करते हैं? आप संदेशों को कैसे पहुँचाते हैं और समाचार कैसे वापस लाते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17:12–19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एलीआब, अबीनादाब और शम्मा</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गोलियत</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और भाइयों की टुकड़ी का सेनापति</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यिशै बैतलहम का एक एप्राती है। जब राजा शाऊल शासन करना शुरू करता है, तो यिशै पहले से ही एक वृद्ध व्यक्ति हो चुका है। यिशै के आठ पुत्र हैं। यिशै के तीन बड़े पुत्र, एलीआब, अबीनादाब और शम्मा, राजा शाऊल की सेना में लड़ते हैं। ये पुत्र पलिश्तियों के विरुद्ध लड़ने के लिए राजा शाऊल के साथ एला की घाटी में गए। यिशै का सबसे छोटा पुत्र दाऊद है। जबकि यिशै के सबसे बड़े पुत्र युद्ध करने के लिए राजा शाऊल के साथ ठहरते हैं, दाऊद युद्ध क्षेत्र की सीमाओं और बैतलहम के बीच आता-जाता रहता है, जहाँ दाऊद यिशै की भेड़ों की देखरेख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एलीआब, अबीनादाब और शम्माह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दाऊद बार-बार आता-जाता रहता है, तब पलिश्ती योद्धा गोलियत इस्राएली सेना को निरंतर ताना मारता रहता है। लगभग चालीस दिनों तक हर सुबह और शाम, गोलियत पलिश्ती युद्ध क्षेत्र की सीमा के सम्मुख आता है और यह माँग करता है कि इस्राएली सेना गोलियत के विरुद्ध युद्ध करने के लिए किसी को भेजे।</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गोलियत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इस्राएली सेना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एक दिन, यिशै दाऊद को भुने हुए अनाज का एक एपा और 10 रोटियाँ देता है। यिशै चाहता है कि दाऊद जल्दी युद्ध के स्थान पर जाए, और अपने भाइयों को भोजन दे। यिशै ने दाऊद के भाइयों की टुकड़ी के सेनापति को देने के लिए दाऊद के हाथ पनीर के दस टुकड़े भी भेजे। यिशै दाऊद से कहता है, “इन्हें अपने भाइयों के पास ले जा, और उनके बारे में कोई खबर वापस ले आ। मेरे लिए कोई निशानी लाना ताकि मुझे पता चल सके कि तेरे भाइयों को खाना मिल गया है और वे ठीक हैं।" दाऊद के भाई राजा शाऊल और शाऊल की सेना के साथ एला की घाटी में थे, और वे पलिश्तियों के विरुद्ध लड़ रहे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और क्या सोच रहे हैं?" वह व्यक्ति इस तरह से उत्तर दे सकता है:</w:t>
      </w:r>
    </w:p>
    <w:p>
      <w:pPr>
        <w:pStyle w:val="ListBullet"/>
        <w:spacing w:line="240" w:lineRule="auto"/>
        <w:ind w:left="720"/>
      </w:pPr>
      <w:r>
        <w:rPr>
          <w:lang w:val="hi_IN" w:bidi="hi_IN"/>
        </w:rPr>
      </w:r>
      <w:r>
        <w:rPr>
          <w:lang w:val="hi_IN" w:bidi="hi_IN"/>
        </w:rPr>
        <w:t>टुकड़ी के सेनापति की भूमिका निभाने वाले व्यक्ति से पूछें, "आप क्या महसूस कर रहे हैं और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17:12–19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यिशै के आठ पुत्र थे, और </w:t>
      </w:r>
      <w:r>
        <w:rPr>
          <w:b/>
          <w:lang w:val="hi_IN" w:bidi="hi_IN"/>
        </w:rPr>
        <w:t>दाऊद</w:t>
      </w:r>
      <w:r>
        <w:rPr>
          <w:lang w:val="hi_IN" w:bidi="hi_IN"/>
        </w:rPr>
        <w:t xml:space="preserve"> यिशै का सबसे छोटा पुत्र था। दाऊद इस्राएल का दूसरा राजा बनेगा। दाऊद के बारे में अधिक जानकारी के लिए, मुख्य शब्दावली देखें। दाऊद के लिए उसी शब्द का उपयोग करें जिसका उपयोग आपने पिछले भागों में किया था।</w:t>
      </w:r>
    </w:p>
    <w:p>
      <w:pPr/>
      <w:r>
        <w:rPr>
          <w:lang w:val="hi_IN" w:bidi="hi_IN"/>
        </w:rPr>
      </w:r>
      <w:r>
        <w:rPr>
          <w:lang w:val="hi_IN" w:bidi="hi_IN"/>
        </w:rPr>
        <w:t>दाऊद का पिता यिशै एक एप्राती था। एक एप्राती वह व्यक्ति था जो बैतलहम या बैतलहम के ठीक आस-पास के नगरों से था। एप्राती इस्राएल के यहूदा के गोत्र से आए थे।</w:t>
      </w:r>
    </w:p>
    <w:p>
      <w:pPr/>
      <w:r>
        <w:rPr>
          <w:lang w:val="hi_IN" w:bidi="hi_IN"/>
        </w:rPr>
      </w:r>
      <w:r>
        <w:rPr>
          <w:lang w:val="hi_IN" w:bidi="hi_IN"/>
        </w:rPr>
        <w:t xml:space="preserve">यहाँ रुकें और समूह में चर्चा करें कि आप </w:t>
      </w:r>
      <w:r>
        <w:rPr>
          <w:b/>
          <w:lang w:val="hi_IN" w:bidi="hi_IN"/>
        </w:rPr>
        <w:t>एप्राती</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यिशै यहूदा के एक छोटे से गाँव </w:t>
      </w:r>
      <w:r>
        <w:rPr>
          <w:b/>
          <w:lang w:val="hi_IN" w:bidi="hi_IN"/>
        </w:rPr>
        <w:t>बैतलहम</w:t>
      </w:r>
      <w:r>
        <w:rPr>
          <w:lang w:val="hi_IN" w:bidi="hi_IN"/>
        </w:rPr>
        <w:t xml:space="preserve"> का था। बैतलहम के बारे में अधिक जानकारी के लिए, मुख्य शब्दावली देखें। बैतलहम के लिए उसी शब्द का उपयोग करें जिसका उपयोग आपने पिछले भागों में किया था।</w:t>
      </w:r>
    </w:p>
    <w:p>
      <w:pPr/>
      <w:r>
        <w:rPr>
          <w:lang w:val="hi_IN" w:bidi="hi_IN"/>
        </w:rPr>
      </w:r>
      <w:r>
        <w:rPr>
          <w:lang w:val="hi_IN" w:bidi="hi_IN"/>
        </w:rPr>
        <w:t>यिशै के तीन सबसे बड़े पुत्रों ने पलिश्तियों के विरुद्ध राजा शाऊल के साथ मिलकर युद्ध किया, परंतु यिशै का सबसे छोटा पुत्र, दाऊद, युद्ध क्षेत्र की सीमा और उस स्थान के बीच आता-जाता रहा जहाँ दाऊद बैतलहम में अपने पिता की भेड़ों की देखरेख करता था।</w:t>
      </w:r>
    </w:p>
    <w:p>
      <w:pPr/>
      <w:r>
        <w:rPr>
          <w:lang w:val="hi_IN" w:bidi="hi_IN"/>
        </w:rPr>
      </w:r>
      <w:r>
        <w:rPr>
          <w:b/>
          <w:lang w:val="hi_IN" w:bidi="hi_IN"/>
        </w:rPr>
        <w:t>पलिश्ती</w:t>
      </w:r>
      <w:r>
        <w:rPr>
          <w:lang w:val="hi_IN" w:bidi="hi_IN"/>
        </w:rPr>
        <w:t xml:space="preserve"> गोलियत इस्राएलियों को चुनौती देने, उनका उपहास करने और इस्राएलियों से यह माँग करने के लिए हर सुबह और शाम सामने आता था कि वे गोलियत के विरुद्ध युद्ध करने के लिए किसी पुरुष को भेजें। पलिश्ती एक ऐसा जनसमुदाय थे जो इस्राएलियों के विरुद्ध निरंतर युद्धरत रहते थे। पलिश्ती इस्राएल के दक्षिण-पश्चिम भाग में भूमध्य सागर के किनारे रहते थे। पलिश्ती के लिए उसी शब्द का उपयोग करें जिसका उपयोग आपने पिछले भागों में किया था।</w:t>
      </w:r>
    </w:p>
    <w:p>
      <w:pPr/>
      <w:r>
        <w:rPr>
          <w:lang w:val="hi_IN" w:bidi="hi_IN"/>
        </w:rPr>
      </w:r>
      <w:r>
        <w:rPr>
          <w:lang w:val="hi_IN" w:bidi="hi_IN"/>
        </w:rPr>
        <w:t xml:space="preserve">यिशै ने दाऊद से कहा कि वह भुना हुआ अनाज का एक </w:t>
      </w:r>
      <w:r>
        <w:rPr>
          <w:b/>
          <w:lang w:val="hi_IN" w:bidi="hi_IN"/>
        </w:rPr>
        <w:t>एपा</w:t>
      </w:r>
      <w:r>
        <w:rPr>
          <w:lang w:val="hi_IN" w:bidi="hi_IN"/>
        </w:rPr>
        <w:t xml:space="preserve"> और 10 रोटियाँ दाऊद के भाइयों के पास ले जाए। एपा एक सूखा माप है जो लगभग 13 से 23 किलोग्राम के बराबर होता है। एपा के लिए उसी शब्द या वाक्यांश का उपयोग करें जिसका उपयोग आपने पिछले भागों में किया था। एपा के बारे में अधिक जानकारी के लिए, मुख्य शब्दावली देखें।</w:t>
      </w:r>
    </w:p>
    <w:p>
      <w:pPr/>
      <w:r>
        <w:rPr>
          <w:lang w:val="hi_IN" w:bidi="hi_IN"/>
        </w:rPr>
      </w:r>
      <w:r>
        <w:rPr>
          <w:lang w:val="hi_IN" w:bidi="hi_IN"/>
        </w:rPr>
        <w:t xml:space="preserve">यिशै ने दाऊद के भाइयों के दल के </w:t>
      </w:r>
      <w:r>
        <w:rPr>
          <w:b/>
          <w:lang w:val="hi_IN" w:bidi="hi_IN"/>
        </w:rPr>
        <w:t>सेनापति</w:t>
      </w:r>
      <w:r>
        <w:rPr>
          <w:lang w:val="hi_IN" w:bidi="hi_IN"/>
        </w:rPr>
        <w:t xml:space="preserve"> को देने के लिए दाऊद के साथ पनीर के दस टुकड़े भी भेजे। किसी दल का सेनापति एक विशेष सैनिक समूह का प्रभारी सैन्य अधिकारी होता था। सेनापति के लिए उसी शब्द का उपयोग करें जिसका उपयोग आपने पिछले भागों में किया है।</w:t>
      </w:r>
    </w:p>
    <w:p>
      <w:pPr/>
      <w:r>
        <w:rPr>
          <w:lang w:val="hi_IN" w:bidi="hi_IN"/>
        </w:rPr>
      </w:r>
      <w:r>
        <w:rPr>
          <w:lang w:val="hi_IN" w:bidi="hi_IN"/>
        </w:rPr>
        <w:t>पनीर एक ऐसा खाद्य पदार्थ है जिसे लोग दूध से बनाते हैं।</w:t>
      </w:r>
    </w:p>
    <w:p>
      <w:pPr/>
      <w:r>
        <w:rPr>
          <w:lang w:val="hi_IN" w:bidi="hi_IN"/>
        </w:rPr>
      </w:r>
      <w:r>
        <w:rPr>
          <w:lang w:val="hi_IN" w:bidi="hi_IN"/>
        </w:rPr>
        <w:t>यहाँ रुकें और पनीर के टुकड़ों की एक तस्वीर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पनीर</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यिशै ने दाऊद से कहा कि वह भोजन को अपने भाइयों के पास ले जाए, और भाइयों की ओर से कोई समाचार या प्रतीक वापस ले आए। प्रतीक एक शारीरिक चिन्ह था कि भाई अच्छे हैं। एक प्रतीक यिशै को यह आश्वासन या पुष्टि देगा कि यिशै के पुत्र जीवित और सकुशल थे।</w:t>
      </w:r>
    </w:p>
    <w:p>
      <w:pPr/>
      <w:r>
        <w:rPr>
          <w:lang w:val="hi_IN" w:bidi="hi_IN"/>
        </w:rPr>
      </w:r>
      <w:r>
        <w:rPr>
          <w:lang w:val="hi_IN" w:bidi="hi_IN"/>
        </w:rPr>
        <w:t xml:space="preserve">यहाँ रुकें और समूह में चर्चा करें कि आप </w:t>
      </w:r>
      <w:r>
        <w:rPr>
          <w:b/>
          <w:lang w:val="hi_IN" w:bidi="hi_IN"/>
        </w:rPr>
        <w:t>प्रतीक</w:t>
      </w:r>
      <w:r>
        <w:rPr>
          <w:lang w:val="hi_IN" w:bidi="hi_IN"/>
        </w:rPr>
        <w:t xml:space="preserve"> या आश्वासन के लिए किस शब्द या वाक्यांश का उपयोग करेंगे।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17:20–30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17:20–30 को सुनें और अपने मन में रखें।</w:t>
      </w:r>
    </w:p>
    <w:p>
      <w:pPr/>
      <w:r>
        <w:rPr>
          <w:lang w:val="hi_IN" w:bidi="hi_IN"/>
        </w:rPr>
      </w:r>
      <w:r>
        <w:rPr>
          <w:lang w:val="hi_IN" w:bidi="hi_IN"/>
        </w:rPr>
        <w:t>यदि सम्भव हो, तो 1 शमूएल 17:20–30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17:20–30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दाऊद अपने पिता यिशै की भेड़ों की देखरेख करने के लिए इस्राएली सेना की छावनी और बैतलहम नगर के बीच आता-जाता रहता था। एक दिन, यिशै ने दाऊद से कहा कि वह जल्दी से छावनी में जाकर अपने भाइयों के लिए कुछ भोजन ले जाए। यिशै चाहता था कि दाऊद यह पता लगाए कि उसके भाई ठीक-ठाक हैं या नहीं।</w:t>
      </w:r>
    </w:p>
    <w:p>
      <w:pPr/>
      <w:r>
        <w:rPr>
          <w:lang w:val="hi_IN" w:bidi="hi_IN"/>
        </w:rPr>
      </w:r>
      <w:r>
        <w:rPr>
          <w:lang w:val="hi_IN" w:bidi="hi_IN"/>
        </w:rPr>
        <w:t>अगली सुबह बहुत जल्दी, दाऊद ने भेड़ों का उत्तरदायित्व एक अन्य चरवाहे को सौंप दिया और खाने का सामान लेकर शीघ्रता से शिविर की ओर चल पड़ा, ठीक वैसे ही जैसे यिशै ने दाऊद को निर्देश दिया था। दाऊद उस समय छावनी में पहुँचा जब सैनिक अपने युद्ध स्थानों पर पंक्तिबद्ध होने के लिए प्रस्थान कर रहे थे। इस्राएली सेना ने युद्ध रचना में पंक्तिबद्ध होते समय यह प्रदर्शित करने के लिए युद्धघोष किया कि युद्ध शुरू होने वाला है। इस्राएली और पलिश्ती सेनाएँ युद्ध की तैयारी में एक-दूसरे के सम्मुख पंक्तिबद्ध हुईं।</w:t>
      </w:r>
    </w:p>
    <w:p>
      <w:pPr/>
      <w:r>
        <w:rPr>
          <w:lang w:val="hi_IN" w:bidi="hi_IN"/>
        </w:rPr>
      </w:r>
      <w:r>
        <w:rPr>
          <w:lang w:val="hi_IN" w:bidi="hi_IN"/>
        </w:rPr>
        <w:t>यहाँ रुकें और वह नक्शा देखें जिसमें बैतलहम और एला की घाटी में सेना की छावनी शामिल है। इस ऑडियो को यहाँ रोकें।</w:t>
      </w:r>
    </w:p>
    <w:p>
      <w:pPr/>
      <w:r>
        <w:rPr>
          <w:lang w:val="hi_IN" w:bidi="hi_IN"/>
        </w:rPr>
      </w:r>
      <w:r>
        <w:rPr>
          <w:lang w:val="hi_IN" w:bidi="hi_IN"/>
        </w:rPr>
        <w:t>यहाँ रुकें और समूह में चर्चा करें: आपकी संस्कृति में लोग कैसे जानते हैं कि कोई युद्ध कब शुरू होने वाला है? इस ऑडियो को यहाँ रोकें।</w:t>
      </w:r>
    </w:p>
    <w:p>
      <w:pPr/>
      <w:r>
        <w:rPr>
          <w:lang w:val="hi_IN" w:bidi="hi_IN"/>
        </w:rPr>
      </w:r>
      <w:r>
        <w:rPr>
          <w:lang w:val="hi_IN" w:bidi="hi_IN"/>
        </w:rPr>
        <w:t>दाऊद जो खाना लाया था, उसे उसने उस व्यक्ति के पास छोड़ दिया जो सेना के लिए सामान की देखरेख करता था। तब दाऊद रणभूमि में अपने भाइयों का अभिवादन करने के लिए दौड़ पड़ा। जब दाऊद अपने भाइयों से बात कर रहा था, तब अचानक गथ का पलिश्ती वीर गोलियत पलिश्ती युद्ध पंक्ति के सम्मुख सामने आया। गोलियत ने इस्राएलियों का उपहास किया और अपनी वही सामान्य चुनौती दी जो वह दिन-प्रतिदिन देता आ रहा था। इस बार, दाऊद ने गोलियत की बात सुनी। जब अन्य सभी इस्राएली सैनिकों ने गोलियत को सुना, तब वे गोलियत के सम्मुख से भाग गए क्योंकि वे सैनिक अत्यंत भयभीत थे।</w:t>
      </w:r>
    </w:p>
    <w:p>
      <w:pPr/>
      <w:r>
        <w:rPr>
          <w:lang w:val="hi_IN" w:bidi="hi_IN"/>
        </w:rPr>
      </w:r>
      <w:r>
        <w:rPr>
          <w:lang w:val="hi_IN" w:bidi="hi_IN"/>
        </w:rPr>
        <w:t>इस्राएली सैनिक आपस में इस विषय पर वार्तालाप कर रहे थे कि कैसे गोलियत उन्हें चुनौती देने के लिए निरंतर पहाड़ी पर इस्राएली सेना की ओर बढ़ रहा था। इस्राएलियों ने चर्चा की कि राजा शाऊल ने गोलियत को मारने वाले किसी भी पुरुष को पुरस्कार के रूप में विपुल धन-संपत्ति देने का वचन दिया था। राजा ने गोलियत को मारने वाले किसी भी इस्राएली को अपनी पुत्री विवाह में देने का भी वचन दिया था। गोलियत को मारने वाले व्यक्ति का परिवार इस्राएल में स्वतंत्र होगा। इसका मतलब यह है कि उस व्यक्ति के वंशजों और सेवकों को राजा की सेवा के लिए कोई कर नहीं देना होगा और न ही कोई अन्य दायित्व पूरा करना होगा।</w:t>
      </w:r>
    </w:p>
    <w:p>
      <w:pPr/>
      <w:r>
        <w:rPr>
          <w:lang w:val="hi_IN" w:bidi="hi_IN"/>
        </w:rPr>
      </w:r>
      <w:r>
        <w:rPr>
          <w:lang w:val="hi_IN" w:bidi="hi_IN"/>
        </w:rPr>
        <w:t>यहाँ रुकें और समूह में चर्चा करें: आपकी संस्कृति में लोगों को शत्रुओं को पराजित करने के लिए किस प्रकार के पुरस्कार प्राप्त होते हैं? इस ऑडियो को यहाँ रोकें।</w:t>
      </w:r>
    </w:p>
    <w:p>
      <w:pPr/>
      <w:r>
        <w:rPr>
          <w:lang w:val="hi_IN" w:bidi="hi_IN"/>
        </w:rPr>
      </w:r>
      <w:r>
        <w:rPr>
          <w:lang w:val="hi_IN" w:bidi="hi_IN"/>
        </w:rPr>
        <w:t>दाऊद ने उन पुरुषों की ओर मुड़कर पूछा जो दाऊद के पास खड़े थे कि जो व्यक्ति गोलियत को मारकर इस्राएल की नामधराई दूर करेगा, उसके लिए क्या किया जाएगा? गोलियत ने इस्राएल की नामधराई या लज्जा कराई क्योंकि गोलियत ने परमेश्वर और परमेश्वर के लोगों के विरुद्ध जाने का दुस्साहस किया था। दाऊद ने पूछा, “वह खतनारहित पलिश्ती क्या है कि वह जीवित परमेश्वर की सेना का मज़ाक उड़ाए या उसे ललकारे?" खतना एक चिन्ह था कि एक व्यक्ति उस वाचा में शामिल था जो परमेश्वर ने अब्राहम के साथ बाँधी थी। गोलियत का खतना नहीं हुआ था क्योंकि वह परमेश्वर के लोगों में से नहीं था।</w:t>
      </w:r>
    </w:p>
    <w:p>
      <w:pPr/>
      <w:r>
        <w:rPr>
          <w:lang w:val="hi_IN" w:bidi="hi_IN"/>
        </w:rPr>
      </w:r>
      <w:r>
        <w:rPr>
          <w:lang w:val="hi_IN" w:bidi="hi_IN"/>
        </w:rPr>
        <w:t>यहाँ रुकें और समूह में चर्चा करें: एक ऐसी कहानी सुनाइए जिसमें कोई व्यक्ति किसी इंसान या लोगों के समूह को शर्मिंदा करता है। इस ऑडियो को यहाँ रोकें।</w:t>
      </w:r>
    </w:p>
    <w:p>
      <w:pPr/>
      <w:r>
        <w:rPr>
          <w:lang w:val="hi_IN" w:bidi="hi_IN"/>
        </w:rPr>
      </w:r>
      <w:r>
        <w:rPr>
          <w:lang w:val="hi_IN" w:bidi="hi_IN"/>
        </w:rPr>
        <w:t>दाऊद के आस-पास के सैनिकों ने उस बात को दोहराया जो राजा ने उस व्यक्ति से करने का वादा किया था जो गोलियत को मार डालेगा। जब दाऊद के बड़े भाई एलीआब ने दाऊद को सैनिकों से बात करते हुए सुना, तब एलीआब का क्रोध दाऊद के विरुद्ध भड़क उठा। इसका अर्थ है कि एलीआब दाऊद से बहुत क्रोधित था। एलीआब ने दाऊद से पूछा कि वह छावनी में क्यों आया और उन कुछ भेड़ों की देखभाल कौन कर रहा था जो दाऊद की जिम्मेदारी थीं। एलीआब ने दाऊद को अभिमानी और कपटी कहा और दाऊद पर यह दोष लगाया कि वह छावनी में केवल युद्ध देखने आया है।</w:t>
      </w:r>
    </w:p>
    <w:p>
      <w:pPr/>
      <w:r>
        <w:rPr>
          <w:lang w:val="hi_IN" w:bidi="hi_IN"/>
        </w:rPr>
      </w:r>
      <w:r>
        <w:rPr>
          <w:lang w:val="hi_IN" w:bidi="hi_IN"/>
        </w:rPr>
        <w:t>यहाँ रुकें और समूह में चर्चा करें: एक ऐसी घटना के बारे में कहानी सुनाएँ जब कोई व्यक्ति किसी दूसरे से बहुत नाराज़ था, क्योंकि उसे लगा कि वह व्यक्ति गैरज़िम्मेदार या घमंडी है। इस ऑडियो को यहाँ रोकें।</w:t>
      </w:r>
    </w:p>
    <w:p>
      <w:pPr/>
      <w:r>
        <w:rPr>
          <w:lang w:val="hi_IN" w:bidi="hi_IN"/>
        </w:rPr>
      </w:r>
      <w:r>
        <w:rPr>
          <w:lang w:val="hi_IN" w:bidi="hi_IN"/>
        </w:rPr>
        <w:t>लेकिन दाऊद ने एलीआब को उत्तर दिया, "मैंने कुछ भी गलत नहीं किया है। क्या मैं बोल भी नहीं सकता?" दाऊद एलीआब के पास से हट गया और दूसरे सैनिकों से पूछता रहा कि जो मनुष्य गोलियत को मारने का साहस दिखाएगा, लोग उसके लिए क्या करेंगे। दाऊद ने जिस भी सैनिक से पूछा, उसने उस बात को सही बताया जो दाऊद पहले ही सुन चुका था।</w:t>
      </w:r>
      <w:r>
        <w:rPr>
          <w:lang w:val="hi_IN" w:bidi="hi_IN"/>
        </w:rPr>
      </w:r>
    </w:p>
    <w:p>
      <w:pPr>
        <w:pStyle w:val="Heading3"/>
      </w:pPr>
      <w:r>
        <w:rPr>
          <w:lang w:val="hi_IN" w:bidi="hi_IN"/>
        </w:rPr>
        <w:t>घटनाओं को समझाना</w:t>
      </w:r>
    </w:p>
    <w:p>
      <w:pPr/>
      <w:r>
        <w:rPr>
          <w:lang w:val="hi_IN" w:bidi="hi_IN"/>
        </w:rPr>
      </w:r>
      <w:r>
        <w:rPr>
          <w:lang w:val="hi_IN" w:bidi="hi_IN"/>
        </w:rPr>
        <w:t>1 शमूएल 17:20–30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सुबह तड़के, दाऊद अपनी भेड़ों की देखरेख का काम दूसरे चरवाहे को सौंप देता है और भोजन लेकर तुरंत सेना की छावनी की ओर निकल पड़ता है। दाऊद ठीक उसी समय वहाँ पहुँचता है जब इस्राएली और पलिश्ती सेनाएँ युद्ध के लिए एक-दूसरे के सामने रणभूमि में खड़ी हो रही होती हैं। दाऊद भोजन का सामान, सामान की देखरेख करने वाले व्यक्ति के पास छोड़ देता है और युद्ध भूमि में अपने भाइयों से मिलने के लिए दौड़ पड़ता है।</w:t>
      </w:r>
    </w:p>
    <w:p>
      <w:pPr/>
      <w:r>
        <w:rPr>
          <w:lang w:val="hi_IN" w:bidi="hi_IN"/>
        </w:rPr>
      </w:r>
      <w:r>
        <w:rPr>
          <w:b/>
          <w:lang w:val="hi_IN" w:bidi="hi_IN"/>
        </w:rPr>
        <w:t>दूसरे दृश्य में:</w:t>
      </w:r>
      <w:r>
        <w:rPr>
          <w:lang w:val="hi_IN" w:bidi="hi_IN"/>
        </w:rPr>
        <w:t xml:space="preserve"> अचानक, गात का पलिश्ती योद्धा गोलियत, पलिश्ती सेना की रणपंक्ति से बाहर निकल आता है। गोलियत इस्राएली सेना का मज़ाक उड़ाता है, जैसा कि वह दिन-प्रतिदिन करता आ रहा है। इस बार, दाऊद गोलियत की चुनौती को सुन लेता है। इस्राएली सैनिक गोलियत से इतना अधिक डर जाते हैं कि वे भयभीत होकर भाग खड़े होते हैं।</w:t>
      </w:r>
    </w:p>
    <w:p>
      <w:pPr/>
      <w:r>
        <w:rPr>
          <w:lang w:val="hi_IN" w:bidi="hi_IN"/>
        </w:rPr>
      </w:r>
      <w:r>
        <w:rPr>
          <w:b/>
          <w:lang w:val="hi_IN" w:bidi="hi_IN"/>
        </w:rPr>
        <w:t>तीसरे दृश्य में</w:t>
      </w:r>
      <w:r>
        <w:rPr>
          <w:lang w:val="hi_IN" w:bidi="hi_IN"/>
        </w:rPr>
        <w:t>: इस्राएली सैनिक आपस में गोलियत के बारे में और राजा शाऊल ने गोलियत को मारने वाले को क्या देने का वचन दिया है, इस पर बातचीत करते हैं। राजा ने बहुत सारा धन देने, अपनी बेटी से विवाह कराने और उस पुरुष के परिवार को स्वतंत्रता देने का वचन दिया है।</w:t>
      </w:r>
    </w:p>
    <w:p>
      <w:pPr/>
      <w:r>
        <w:rPr>
          <w:lang w:val="hi_IN" w:bidi="hi_IN"/>
        </w:rPr>
      </w:r>
      <w:r>
        <w:rPr>
          <w:b/>
          <w:lang w:val="hi_IN" w:bidi="hi_IN"/>
        </w:rPr>
        <w:t>चौथे दृश्य में</w:t>
      </w:r>
      <w:r>
        <w:rPr>
          <w:lang w:val="hi_IN" w:bidi="hi_IN"/>
        </w:rPr>
        <w:t>: दाऊद अपने पास खड़े सैनिकों की ओर मुड़ता है और पूछता है कि जो मनुष्य गोलियत को मारेगा और इस्राएल से गोलियत के अपमान को दूर करेगा, लोग उसके लिए क्या करेंगे। दाऊद पूछता है कि गोलियत, जो परमेश्वर के लोगों में से नहीं है, जीवित परमेश्वर की सेना को चुनौती देने का दुस्साहस कैसे कर सकता है। सैनिक दाऊद को बताते हैं कि राजा शाऊल ने क्या वादा किया है।</w:t>
      </w:r>
    </w:p>
    <w:p>
      <w:pPr/>
      <w:r>
        <w:rPr>
          <w:lang w:val="hi_IN" w:bidi="hi_IN"/>
        </w:rPr>
      </w:r>
      <w:r>
        <w:rPr>
          <w:b/>
          <w:lang w:val="hi_IN" w:bidi="hi_IN"/>
        </w:rPr>
        <w:t>पाँचवें दृश्य में</w:t>
      </w:r>
      <w:r>
        <w:rPr>
          <w:lang w:val="hi_IN" w:bidi="hi_IN"/>
        </w:rPr>
        <w:t>: दाऊद का सबसे बड़ा भाई एलीआब, दाऊद को गोलियत को मारने के पुरस्कार के बारे में पूछते हुए सुन लेता है, और एलीआब का गुस्सा दाऊद पर भड़क उठता है। एलीआब दाऊद को अभिमानी और कपटी कहता है और दाऊद पर दोष लगाता है कि वह छावनी में केवल युद्ध देखने आया है। दाऊद उत्तर देता है, "मैंने कुछ भी गलत नहीं किया है। क्या मैं कोई प्रश्न भी नहीं पूछ सकता?" दाऊद गोलियत को मारने के पुरस्कार के बारे में फिर से पूछने के लिए एलीआब के पास से हटकर दूसरे सैनिक की ओर मुड़ जाता है। सैनिक उस बात की पुष्टि करते हैं जो दाऊद पहले ही सुन चुका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दूसरा चरवाहा जो दाऊद की भेड़ों की देखभाल करता है</w:t>
      </w:r>
    </w:p>
    <w:p>
      <w:pPr>
        <w:pStyle w:val="ListBullet"/>
        <w:spacing w:line="240" w:lineRule="auto"/>
        <w:ind w:left="720"/>
      </w:pPr>
      <w:r>
        <w:rPr>
          <w:lang w:val="hi_IN" w:bidi="hi_IN"/>
        </w:rPr>
      </w:r>
      <w:r>
        <w:rPr>
          <w:lang w:val="hi_IN" w:bidi="hi_IN"/>
        </w:rPr>
        <w:t>इस्राएली सैनिक</w:t>
      </w:r>
    </w:p>
    <w:p>
      <w:pPr>
        <w:pStyle w:val="ListBullet"/>
        <w:spacing w:line="240" w:lineRule="auto"/>
        <w:ind w:left="720"/>
      </w:pPr>
      <w:r>
        <w:rPr>
          <w:lang w:val="hi_IN" w:bidi="hi_IN"/>
        </w:rPr>
      </w:r>
      <w:r>
        <w:rPr>
          <w:lang w:val="hi_IN" w:bidi="hi_IN"/>
        </w:rPr>
        <w:t>पलिश्ती सैनिक</w:t>
      </w:r>
    </w:p>
    <w:p>
      <w:pPr>
        <w:pStyle w:val="ListBullet"/>
        <w:spacing w:line="240" w:lineRule="auto"/>
        <w:ind w:left="720"/>
      </w:pPr>
      <w:r>
        <w:rPr>
          <w:lang w:val="hi_IN" w:bidi="hi_IN"/>
        </w:rPr>
      </w:r>
      <w:r>
        <w:rPr>
          <w:lang w:val="hi_IN" w:bidi="hi_IN"/>
        </w:rPr>
        <w:t>गोलियत</w:t>
      </w:r>
    </w:p>
    <w:p>
      <w:pPr>
        <w:pStyle w:val="ListBullet"/>
        <w:spacing w:line="240" w:lineRule="auto"/>
        <w:ind w:left="720"/>
      </w:pPr>
      <w:r>
        <w:rPr>
          <w:lang w:val="hi_IN" w:bidi="hi_IN"/>
        </w:rPr>
      </w:r>
      <w:r>
        <w:rPr>
          <w:lang w:val="hi_IN" w:bidi="hi_IN"/>
        </w:rPr>
        <w:t>एलीआब</w:t>
      </w:r>
    </w:p>
    <w:p>
      <w:pPr>
        <w:pStyle w:val="ListBullet"/>
        <w:spacing w:line="240" w:lineRule="auto"/>
        <w:ind w:left="720"/>
      </w:pPr>
      <w:r>
        <w:rPr>
          <w:lang w:val="hi_IN" w:bidi="hi_IN"/>
        </w:rPr>
      </w:r>
      <w:r>
        <w:rPr>
          <w:lang w:val="hi_IN" w:bidi="hi_IN"/>
        </w:rPr>
        <w:t>और दाऊद के अन्य भाई</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सुबह तड़के, दाऊद अपनी भेड़ों को दूसरे चरवाहे के पास छोड़ देता है और भोजन लेकर सेना की छावनी की ओर निकल पड़ता है, जैसा कि यिशै ने दाऊद को आज्ञा दी थी। दाऊद छावनी में ठीक उसी समय पहुँचता है जब इस्राएली सेना युद्ध के लिए अपनी जगह ले रही होती है और युद्ध का नारा लगा रही होती है। दाऊद यिशै की ओर से लाया हुआ भोजन इस्राएली सेना के सामान की देखरेख करने वाले व्यक्ति को दे देता है। फिर दाऊद यह जानने के लिए रणभूमि की ओर दौड़ता है कि उसके भाई सकुशल हैं या नहीं।</w:t>
      </w:r>
    </w:p>
    <w:p>
      <w:pPr/>
      <w:r>
        <w:rPr>
          <w:lang w:val="hi_IN" w:bidi="hi_IN"/>
        </w:rPr>
      </w:r>
      <w:r>
        <w:rPr>
          <w:lang w:val="hi_IN" w:bidi="hi_IN"/>
        </w:rPr>
        <w:t>दूसरे दृश्य में, ठीक उसी समय जब दाऊद रणभूमि में अपने भाइयों के पास पहुँचता है, गात का पलिश्ती योद्धा गोलियत पलिश्ती सेना से अलग हटकर इस्राएली सेना की ओर आगे बढ़ता है। पलिश्ती सेना घाटी के एक तरफ खड़ी है, और इस्राएली सेना घाटी के दूसरी तरफ खड़ी है। गोलियत शायद पलिश्ती सेना की ओर से नीचे घाटी में उतरता है और फिर दूसरी तरफ इस्राएली सेना की ओर ऊपर चढ़ता है। गोलियत इस्राएली सेना को चुनौती देता है कि वे उसे हराने के लिए किसी योद्धा को ढूँढें, जैसा कि वह हर दिन करता आ रहा है। इस बार, दाऊद इस्राएली सेना की ओर गोलियत के चिल्लाने की आवाज़ सुन लेता है। इस्राएली सैनिक गोलियत के अपमान भरे शब्दों को सुनकर डर के मारे उसके सामने से भाग खड़े होते हैं।</w:t>
      </w:r>
    </w:p>
    <w:p>
      <w:pPr/>
      <w:r>
        <w:rPr>
          <w:lang w:val="hi_IN" w:bidi="hi_IN"/>
        </w:rPr>
      </w:r>
      <w:r>
        <w:rPr>
          <w:lang w:val="hi_IN" w:bidi="hi_IN"/>
        </w:rPr>
        <w:t>यहाँ रुकें और समूह में चर्चा करें: एक ऐसी कहानी सुनाएँ जिसमें घटनाओं का क्रम स्पष्ट हो, भले ही कहानी का परिवेश बदलता रहे। इस कहानी में, लगभग एक ही समय पर दो चीजें होती हैं जब दाऊद अपने भाइयों से मिलता है और गोलियत को बोलते हुए सुनता है। आप अपने दर्शकों को यह कैसे स्पष्ट करेंगे? इस ऑडियो को यहाँ रोकें।</w:t>
      </w:r>
    </w:p>
    <w:p>
      <w:pPr/>
      <w:r>
        <w:rPr>
          <w:lang w:val="hi_IN" w:bidi="hi_IN"/>
        </w:rPr>
      </w:r>
      <w:r>
        <w:rPr>
          <w:lang w:val="hi_IN" w:bidi="hi_IN"/>
        </w:rPr>
        <w:t>तीसरे दृश्य में, इस्राएली सैनिक आपस में बातचीत कर रहे होते हैं। सैनिक गोलियत के बारे में बात करते हैं कि कैसे गोलियत लगातार इस्राएली सेना को चुनौती देता है और उनका मज़ाक उड़ाता है। सैनिक इस पर भी चर्चा करते हैं कि राजा शाऊल ने गोलियत को हराने वाले योद्धा को क्या देने का वचन दिया है। राजा ने बहुत सारा धन देने, अपनी बेटी का विवाह उस पुरुष से करने और इस्राएल में उस मनुष्य के पूरे परिवार को स्वतंत्र करने का वचन दिया। राजा की बेटी से विवाह करना इस्राएल में विश्वासयोग्य सेवा के लिए एक बड़ा प्रतिफल था। इस्राएल में एक स्वतंत्र परिवार को राजा को कोई कर नहीं देना पड़ता था और न ही अन्य दायित्व पूरे करने पड़ते थे।</w:t>
      </w:r>
    </w:p>
    <w:p>
      <w:pPr/>
      <w:r>
        <w:rPr>
          <w:lang w:val="hi_IN" w:bidi="hi_IN"/>
        </w:rPr>
      </w:r>
      <w:r>
        <w:rPr>
          <w:lang w:val="hi_IN" w:bidi="hi_IN"/>
        </w:rPr>
        <w:t>चौथे दृश्य में, दाऊद अपने पास यानी दाऊद के पास खड़े इस्राएली सैनिकों की ओर मुड़ता है और पूछता है कि गोलियत को मारने वाले व्यक्ति को क्या पुरस्कार मिलेगा। भले ही सैनिक आपस में पुरस्कारों की चर्चा करते रहे हैं, लेकिन हम पक्के तौर पर नहीं कह सकते कि दाऊद ने वह सुना है जो राजा शाऊल ने गोलियत को मारने वाले को देने का वचन दिया है। दाऊद पूछता है, “जो उस पलिश्ती को मारकर इस्राएल पर से गोलियत के कारण आई नामधराई को दूर करेगा, उसके लिए क्या किया जाएगा? वह खतनारहित पलिश्ती क्या है कि जीवित परमेश्वर की सेना को ललकारे?” दाऊद ने यह प्रश्न शायद इसलिए पूछा होगा क्योंकि वह नहीं जानता था कि राजा शाऊल ने क्या वचन दिया है, या शायद दाऊद यह पक्का करना चाहता था कि जो उसने सुना है वह सच है या नहीं। दाऊद ने यह प्रश्न गोलियत के प्रति दाऊद का अनादर दिखाने के लिए भी पूछा होगा। इस्राएली सेना को चुनौती देकर, गोलियत ने इस्राएल के परमेश्वर के बारे में गलत बातें कही थीं। गोलियत एक कलंक है क्योंकि गोलियत ने जीवित परमेश्वर की सेना को चुनौती देने का दुस्साहस किया है। “जीवित परमेश्वर” शब्द इस्राएलियों को याद दिलाता है कि परमेश्वर सक्रिय है और इस्राएलियों की ओर से कार्य कर रहा है। यह दूसरी संस्कृतियों के देवताओं से अलग है, जो जीवित नहीं हैं और कोई कार्य नहीं करते हैं। जब दाऊद सैनिकों से प्रश्न पूछता है, तो सैनिक वही बात दोहराते हैं जिसकी वे आपस में चर्चा करते आ रहे हैं।</w:t>
      </w:r>
    </w:p>
    <w:p>
      <w:pPr/>
      <w:r>
        <w:rPr>
          <w:lang w:val="hi_IN" w:bidi="hi_IN"/>
        </w:rPr>
      </w:r>
      <w:r>
        <w:rPr>
          <w:lang w:val="hi_IN" w:bidi="hi_IN"/>
        </w:rPr>
        <w:t>यहाँ रुकें और समूह में चर्चा करें: आपकी संस्कृति में लोग देवताओं का वर्णन कैसे करते हैं? आप इस भाग में जीवित परमेश्वर का वर्णन कैसे करेंगे? इस ऑडियो को यहाँ रोकें।</w:t>
      </w:r>
    </w:p>
    <w:p>
      <w:pPr/>
      <w:r>
        <w:rPr>
          <w:lang w:val="hi_IN" w:bidi="hi_IN"/>
        </w:rPr>
      </w:r>
      <w:r>
        <w:rPr>
          <w:lang w:val="hi_IN" w:bidi="hi_IN"/>
        </w:rPr>
        <w:t>पाँचवें दृश्य में, दाऊद का सबसे बड़ा भाई एलीआब दाऊद के प्रश्नों को सुन लेता है, और एलीआब का गुस्सा दाऊद पर भड़क उठता है।</w:t>
      </w:r>
    </w:p>
    <w:p>
      <w:pPr/>
      <w:r>
        <w:rPr>
          <w:lang w:val="hi_IN" w:bidi="hi_IN"/>
        </w:rPr>
      </w:r>
      <w:r>
        <w:rPr>
          <w:lang w:val="hi_IN" w:bidi="hi_IN"/>
        </w:rPr>
        <w:t>यहाँ रुकें और समूह में चर्चा करें: आप यह कैसे दिखाएँगे कि एलीआब दाऊद पर कितना गुस्सा है? पिछले चरण में किसी के गुस्सा होने के बारे में जो कहानी आपने सुनाई थी, उसे याद करें। इस बात पर ध्यान दें कि आपने उस व्यक्ति के क्रोध का वर्णन करने के लिए किन शब्दों का उपयोग किया। इस ऑडियो को यहाँ रोकें।</w:t>
      </w:r>
    </w:p>
    <w:p>
      <w:pPr/>
      <w:r>
        <w:rPr>
          <w:lang w:val="hi_IN" w:bidi="hi_IN"/>
        </w:rPr>
      </w:r>
      <w:r>
        <w:rPr>
          <w:lang w:val="hi_IN" w:bidi="hi_IN"/>
        </w:rPr>
        <w:t>एलीआब यह जानना चाहता है कि दाऊद रणभूमि में क्यों आया है और दाऊद ने उन थोड़ी सी भेड़ों का क्या किया जो दाऊद की जिम्मेदारी थीं। क्योंकि दाऊद के परिवार में केवल कुछ ही भेड़ें हैं, इसलिए यदि उनकी एक भी भेड़ खो जाती तो यह बहुत बड़ा नुकसान होता। एलीआब का मानना है कि दाऊद भेड़ों को छोड़कर गैर-जिम्मेदार रहा है। एलीआब कहता है कि दाऊद घमंड से भरा हुआ है और उसका मन कपटी है। एलीआब दाऊद पर दोष लगाता है कि वह छावनी में केवल इसलिए आया है ताकि दाऊद युद्ध देख सके।</w:t>
      </w:r>
    </w:p>
    <w:p>
      <w:pPr/>
      <w:r>
        <w:rPr>
          <w:lang w:val="hi_IN" w:bidi="hi_IN"/>
        </w:rPr>
      </w:r>
      <w:r>
        <w:rPr>
          <w:lang w:val="hi_IN" w:bidi="hi_IN"/>
        </w:rPr>
        <w:t>लेकिन दाऊद जानता है कि दाऊद ने अपने पिता यिशै की आज्ञा मानी है। दाऊद एलीआब से पूछता है, "मैंने क्या गलत किया है? मैंने तो केवल एक प्रश्न पूछा था।" दाऊद एलीआब के पास से हटकर दूसरे सैनिक की ओर मुड़ जाता है और गोलियत को मारने वाले पुरुष के पुरस्कार के बारे में फिर से पूछता है। सैनिक फिर से वही बात दोहराते हैं जो दाऊद पहले ही सुन चुका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17:20–30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दूसरा चरवाहा जो दाऊद की भेड़ों की देखभाल करता है</w:t>
      </w:r>
    </w:p>
    <w:p>
      <w:pPr>
        <w:pStyle w:val="ListBullet"/>
        <w:spacing w:line="240" w:lineRule="auto"/>
        <w:ind w:left="720"/>
      </w:pPr>
      <w:r>
        <w:rPr>
          <w:lang w:val="hi_IN" w:bidi="hi_IN"/>
        </w:rPr>
      </w:r>
      <w:r>
        <w:rPr>
          <w:lang w:val="hi_IN" w:bidi="hi_IN"/>
        </w:rPr>
        <w:t>इस्राएली सैनिक</w:t>
      </w:r>
    </w:p>
    <w:p>
      <w:pPr>
        <w:pStyle w:val="ListBullet"/>
        <w:spacing w:line="240" w:lineRule="auto"/>
        <w:ind w:left="720"/>
      </w:pPr>
      <w:r>
        <w:rPr>
          <w:lang w:val="hi_IN" w:bidi="hi_IN"/>
        </w:rPr>
      </w:r>
      <w:r>
        <w:rPr>
          <w:lang w:val="hi_IN" w:bidi="hi_IN"/>
        </w:rPr>
        <w:t>पलिश्ती सैनिक</w:t>
      </w:r>
    </w:p>
    <w:p>
      <w:pPr>
        <w:pStyle w:val="ListBullet"/>
        <w:spacing w:line="240" w:lineRule="auto"/>
        <w:ind w:left="720"/>
      </w:pPr>
      <w:r>
        <w:rPr>
          <w:lang w:val="hi_IN" w:bidi="hi_IN"/>
        </w:rPr>
      </w:r>
      <w:r>
        <w:rPr>
          <w:lang w:val="hi_IN" w:bidi="hi_IN"/>
        </w:rPr>
        <w:t>गोलियत</w:t>
      </w:r>
    </w:p>
    <w:p>
      <w:pPr>
        <w:pStyle w:val="ListBullet"/>
        <w:spacing w:line="240" w:lineRule="auto"/>
        <w:ind w:left="720"/>
      </w:pPr>
      <w:r>
        <w:rPr>
          <w:lang w:val="hi_IN" w:bidi="hi_IN"/>
        </w:rPr>
      </w:r>
      <w:r>
        <w:rPr>
          <w:lang w:val="hi_IN" w:bidi="hi_IN"/>
        </w:rPr>
        <w:t>एलीआब</w:t>
      </w:r>
    </w:p>
    <w:p>
      <w:pPr>
        <w:pStyle w:val="ListBullet"/>
        <w:spacing w:line="240" w:lineRule="auto"/>
        <w:ind w:left="720"/>
      </w:pPr>
      <w:r>
        <w:rPr>
          <w:lang w:val="hi_IN" w:bidi="hi_IN"/>
        </w:rPr>
      </w:r>
      <w:r>
        <w:rPr>
          <w:lang w:val="hi_IN" w:bidi="hi_IN"/>
        </w:rPr>
        <w:t>और दाऊद के अन्य भाई</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सवेरे जल्दी, दाऊद अपनी भेड़ों को दूसरे चरवाहे के पास छोड़ देता है और भोजन के उपहार लेकर एलाह की घाटी में इस्राएली सेना की छावनी की ओर निकल पड़ता है, जैसा कि यिशै ने आज्ञा दी थी। दाऊद रणभूमि में ठीक उसी समय पहुँचता है जब सेनाएँ युद्ध के लिए आमने-सामने खड़ी हो रही होती हैं और युद्ध का नारा लगा रही होती हैं। सेनाएँ एक-दूसरे के सामने खड़ी हैं। दाऊद भोजन का सामान सामान की देखरेख करने वाले के पास छोड़ देता है और रणभूमि में दाऊद के भाइयों से मिलने के लिए दौड़ पड़ता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एलीआब और दाऊद के अन्य भाइयों की भूमिका निभाने वाले लोगों से पूछें, "आप क्या महसूस कर रहे हैं या क्या सोच रहे हैं?" लोग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जैसे ही दाऊद अपने भाइयों से बातचीत शुरू करता है, ठीक उसी समय गात का पलिश्ती योद्धा गोलियत पलिश्ती सेना से बाहर आता है और पहाड़ी पर इस्राएली सेना की ओर आगे बढ़ता है। दाऊद गोलियत को वह चुनौती चिल्लाकर देते हुए सुनता है जो गोलियत हर दिन इस्राएली सेना को देता आ रहा है। दूसरे इस्राएली सैनिक गोलियत से इतना अधिक डर जाते हैं कि वे भयभीत होकर गोलियत के सामने से भाग खड़े 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गोलियत की भूमिका निभाने वाले व्यक्ति से पूछें, "आप क्या महसूस कर रहे हैं और क्या सोच रहे हैं?" वह व्यक्ति इस तरह से उत्तर दे सकता है:</w:t>
      </w:r>
    </w:p>
    <w:p>
      <w:pPr>
        <w:pStyle w:val="ListBullet"/>
        <w:spacing w:line="240" w:lineRule="auto"/>
        <w:ind w:left="720"/>
      </w:pPr>
      <w:r>
        <w:rPr>
          <w:lang w:val="hi_IN" w:bidi="hi_IN"/>
        </w:rPr>
      </w:r>
      <w:r>
        <w:rPr>
          <w:lang w:val="hi_IN" w:bidi="hi_IN"/>
        </w:rPr>
        <w:t>इस्राएली सैनिकों की भूमिका निभाने वाले लोगों से पूछें, "आप क्या महसूस कर रहे हैं या क्या सोच रहे हैं?" लोग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 सैनिक आपस में गोलियत के बारे में बात करते हैं। "क्या तुमने उस विशालकाय मनुष्य को देखा है?" सैनिक एक-दूसरे से पूछते हैं। "गोलियत इस्राएल को चुनौती देने के लिए हर दिन बाहर आता है। लेकिन राजा शाऊल ने गोलियत को मारने वाले मनुष्य को बड़े पुरस्कार देने का वचन दिया है।" राजा ने गोलियत को हराने वाले व्यक्ति को बहुत सारा धन देने, अपनी बेटी का विवाह उसके साथ करने और इस्राएल में उस व्यक्ति के परिवार को करों से मुक्त करने का वचन दिया था।</w:t>
      </w:r>
    </w:p>
    <w:p>
      <w:pPr/>
      <w:r>
        <w:rPr>
          <w:lang w:val="hi_IN" w:bidi="hi_IN"/>
        </w:rPr>
      </w:r>
      <w:r>
        <w:rPr>
          <w:lang w:val="hi_IN" w:bidi="hi_IN"/>
        </w:rPr>
        <w:t>दाऊद ने दाऊद के पास खड़े सैनिकों की ओर मुड़ा और पूछा कि गोलियत को हराने वाले पुरुष को लोग क्या पुरस्कार देंगे। "जो मनुष्य गोलियत को हराएगा और इस्राएल के इस अपमान को समाप्त करेगा, उसे क्या पुरस्कार मिलेगा? यह खतनारहित पलिश्ती कौन है जो इस्राएल के जीवित परमेश्वर की सेना को चुनौती देने का दुस्साहस करता है?" सैनिक उन पुरस्कारों की पुष्टि करते हैं जिन्हें राजा शाऊल ने गोलियत को हराने वाले पुरुष को देने का वचन दिया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दाऊद का सबसे बड़ा भाई, एलीआब, दाऊद को गोलियत को मारने के पुरस्कार के बारे में पूछते हुए सुनता है, तो एलीआब दाऊद से बहुत गुस्सा हो जाता है। एलीआब दाऊद पर उन भेड़ों को छोड़ने के लिए गैर-जिम्मेदार होने का दोष लगाता है जो दाऊद की जिम्मेदारी हैं। एलीआब कहता है, "मैं जानता हूँ कि तू घमण्डी और कपटी है! तू शायद यहाँ केवल युद्ध देखने के लिए आया है।” दाऊद एलीआब को उत्तर देता है, "मैंने कुछ भी गलत नहीं किया है। मैं केवल एक प्रश्न पूछ रहा था!" इसके बाद दाऊद दूसरे सैनिक की ओर मुड़ता है और फिर से पूछता है कि गोलियत को हराने वाले पुरुष के लिए लोग क्या करेंगे। सैनिक उस बात की पुष्टि करता है जो अन्य सैनिकों ने दाऊद को बताई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एलीआब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17:20–30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सवेरे जल्दी, दाऊद अपनी </w:t>
      </w:r>
      <w:r>
        <w:rPr>
          <w:b/>
          <w:lang w:val="hi_IN" w:bidi="hi_IN"/>
        </w:rPr>
        <w:t>भेड़ों</w:t>
      </w:r>
      <w:r>
        <w:rPr>
          <w:lang w:val="hi_IN" w:bidi="hi_IN"/>
        </w:rPr>
        <w:t xml:space="preserve"> को दूसरे </w:t>
      </w:r>
      <w:r>
        <w:rPr>
          <w:b/>
          <w:lang w:val="hi_IN" w:bidi="hi_IN"/>
        </w:rPr>
        <w:t>चरवाहे</w:t>
      </w:r>
      <w:r>
        <w:rPr>
          <w:lang w:val="hi_IN" w:bidi="hi_IN"/>
        </w:rPr>
        <w:t xml:space="preserve"> के पास छोड़ गया। दाऊद यिशै का सबसे छोटा पुत्र था, और वह अपने पिता की भेड़ों की देखभाल करता था। चरवाहा वह व्यक्ति होता है जो भेड़ों या बकरियों की देखभाल करता है। भेड़ें शांत स्वभाव के पशु होते हैं जिन्हें लोग उनका दूध निकालने, उनका मांस खाने और कपड़ों के लिए उनके ऊन का उपयोग करने के लिए पालते हैं। चरवाहे और भेड़ों के लिए उन्हीं शब्दों या वाक्यांशों का उपयोग करें जिनका उपयोग आपने पिछले भागों में किया था। दाऊद और चरवाहे के बारे में अधिक जानकारी के लिए, मुख्य शब्दावली देखें।</w:t>
      </w:r>
    </w:p>
    <w:p>
      <w:pPr/>
      <w:r>
        <w:rPr>
          <w:lang w:val="hi_IN" w:bidi="hi_IN"/>
        </w:rPr>
      </w:r>
      <w:r>
        <w:rPr>
          <w:lang w:val="hi_IN" w:bidi="hi_IN"/>
        </w:rPr>
        <w:t>यदि सहायक हो, तो यहाँ रुकें और समूह में एक भेड़ का चित्र देखें। इस ऑडियो को यहाँ रोकें।</w:t>
      </w:r>
    </w:p>
    <w:p>
      <w:pPr/>
      <w:r>
        <w:rPr>
          <w:lang w:val="hi_IN" w:bidi="hi_IN"/>
        </w:rPr>
      </w:r>
      <w:r>
        <w:rPr>
          <w:lang w:val="hi_IN" w:bidi="hi_IN"/>
        </w:rPr>
        <w:t xml:space="preserve">दाऊद सेना की </w:t>
      </w:r>
      <w:r>
        <w:rPr>
          <w:b/>
          <w:lang w:val="hi_IN" w:bidi="hi_IN"/>
        </w:rPr>
        <w:t>छावनी</w:t>
      </w:r>
      <w:r>
        <w:rPr>
          <w:lang w:val="hi_IN" w:bidi="hi_IN"/>
        </w:rPr>
        <w:t xml:space="preserve"> में ठीक उसी समय पहुँचता है जब इस्राएली और पलिश्ती सैनिक युद्ध के लिए आमने-सामने खड़े हो रहे होते हैं और युद्ध का नारा लगाना शुरू करते हैं। छावनी वह स्थान है जहाँ लोगों का एक समूह कुछ समय के लिए रुकता है। इस मामले में, यह वह स्थान था जहाँ इस्राएली सेना पलिश्तियों से लड़ने के लिए रुकी और ठहरी हुई थी। छावनी के लिए उसी शब्द या वाक्यांश का उपयोग करें जिसका उपयोग आपने पिछले भागों में किया था।</w:t>
      </w:r>
    </w:p>
    <w:p>
      <w:pPr/>
      <w:r>
        <w:rPr>
          <w:lang w:val="hi_IN" w:bidi="hi_IN"/>
        </w:rPr>
      </w:r>
      <w:r>
        <w:rPr>
          <w:b/>
          <w:lang w:val="hi_IN" w:bidi="hi_IN"/>
        </w:rPr>
        <w:t>इस्राएली</w:t>
      </w:r>
      <w:r>
        <w:rPr>
          <w:lang w:val="hi_IN" w:bidi="hi_IN"/>
        </w:rPr>
        <w:t xml:space="preserve"> उन लोगों को कहा जाता है जो याकूब के वंशज हैं। इस्राएली </w:t>
      </w:r>
      <w:r>
        <w:rPr>
          <w:b/>
          <w:lang w:val="hi_IN" w:bidi="hi_IN"/>
        </w:rPr>
        <w:t>इस्राएल</w:t>
      </w:r>
      <w:r>
        <w:rPr>
          <w:lang w:val="hi_IN" w:bidi="hi_IN"/>
        </w:rPr>
        <w:t xml:space="preserve"> में रहते थे। इस्राएली और इस्राएल के लिए उन्हीं शब्दों या वाक्यांशों का उपयोग करें जिनका उपयोग आपने पिछले भागों में किया था। इस्राएली और इस्राएल के बारे में अधिक जानकारी के लिए, मुख्य शब्दावली देखें</w:t>
      </w:r>
    </w:p>
    <w:p>
      <w:pPr/>
      <w:r>
        <w:rPr>
          <w:lang w:val="hi_IN" w:bidi="hi_IN"/>
        </w:rPr>
      </w:r>
      <w:r>
        <w:rPr>
          <w:lang w:val="hi_IN" w:bidi="hi_IN"/>
        </w:rPr>
        <w:t>युद्ध का नारा तब लगाया जाता है जब सेना रणभूमि में लड़ने से ठीक पहले कोई शब्द या वाक्यांश चिल्लाती है, या आवाज़ करती है।</w:t>
      </w:r>
    </w:p>
    <w:p>
      <w:pPr/>
      <w:r>
        <w:rPr>
          <w:lang w:val="hi_IN" w:bidi="hi_IN"/>
        </w:rPr>
      </w:r>
      <w:r>
        <w:rPr>
          <w:lang w:val="hi_IN" w:bidi="hi_IN"/>
        </w:rPr>
        <w:t xml:space="preserve">यहाँ रुकें और समूह में चर्चा करें कि आप </w:t>
      </w:r>
      <w:r>
        <w:rPr>
          <w:b/>
          <w:lang w:val="hi_IN" w:bidi="hi_IN"/>
        </w:rPr>
        <w:t>युद्ध के नारे</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दाऊद अपना सामान सामान की देखरेख करने वाले के पास छोड़ देता है और दाऊद के भाइयों से मिलने के लिए दौड़ पड़ता है। सामान का रखवाला उस सामान और भोजन-सामग्री की देखभाल करता था जिसकी इस्राएली सेना को आवश्यकता होती थी।</w:t>
      </w:r>
    </w:p>
    <w:p>
      <w:pPr/>
      <w:r>
        <w:rPr>
          <w:lang w:val="hi_IN" w:bidi="hi_IN"/>
        </w:rPr>
      </w:r>
      <w:r>
        <w:rPr>
          <w:lang w:val="hi_IN" w:bidi="hi_IN"/>
        </w:rPr>
        <w:t xml:space="preserve">यहाँ रुकें और समूह में चर्चा करें कि आप </w:t>
      </w:r>
      <w:r>
        <w:rPr>
          <w:b/>
          <w:lang w:val="hi_IN" w:bidi="hi_IN"/>
        </w:rPr>
        <w:t>सामान का रखवाला</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जैसे ही दाऊद अपने भाइयों से मिलता है, ठीक उसी समय गात का पलिश्ती </w:t>
      </w:r>
      <w:r>
        <w:rPr>
          <w:b/>
          <w:lang w:val="hi_IN" w:bidi="hi_IN"/>
        </w:rPr>
        <w:t>योद्धा</w:t>
      </w:r>
      <w:r>
        <w:rPr>
          <w:lang w:val="hi_IN" w:bidi="hi_IN"/>
        </w:rPr>
        <w:t xml:space="preserve"> गोलियत पलिश्ती सेना की ओर से आगे आता है। योद्धा वह व्यक्ति होता था जो अपने देश की ओर से किसी दूसरे व्यक्ति के विरुद्ध लड़ने के लिए तैयार रहता था। योद्धा के लिए उसी शब्द या वाक्यांश का उपयोग करें जिसका उपयोग आपने पिछले भागों में किया था।</w:t>
      </w:r>
    </w:p>
    <w:p>
      <w:pPr/>
      <w:r>
        <w:rPr>
          <w:lang w:val="hi_IN" w:bidi="hi_IN"/>
        </w:rPr>
      </w:r>
      <w:r>
        <w:rPr>
          <w:lang w:val="hi_IN" w:bidi="hi_IN"/>
        </w:rPr>
        <w:t>इस्राएली सैनिक गोलियत के सामने से भयभीत होकर भाग खड़े होते हैं। सैनिक आपस में उन पुरस्कारों के बारे में बातचीत करते हैं जिन्हें राजा शाऊल ने गोलियत को हराने वाले पुरुष को देने का वचन दिया था। राजा उस पुरुष को बहुत सारा धन देगा और अपनी बेटी का विवाह उससे कराएगा। राजा उस पुरुष को और उसके परिवार को इस्राएल में स्वतंत्र भी कर देगा। इस्राएल में स्वतंत्र होने का अर्थ यह था कि उस पुरुष और उसके परिवार को अब इस्राएल में कोई कर नहीं देना पड़ेगा।</w:t>
      </w:r>
    </w:p>
    <w:p>
      <w:pPr/>
      <w:r>
        <w:rPr>
          <w:lang w:val="hi_IN" w:bidi="hi_IN"/>
        </w:rPr>
      </w:r>
      <w:r>
        <w:rPr>
          <w:lang w:val="hi_IN" w:bidi="hi_IN"/>
        </w:rPr>
        <w:t xml:space="preserve">यहाँ रुकें और समूह में चर्चा करें कि आप </w:t>
      </w:r>
      <w:r>
        <w:rPr>
          <w:b/>
          <w:lang w:val="hi_IN" w:bidi="hi_IN"/>
        </w:rPr>
        <w:t>इस्राएल में स्वतंत्र</w:t>
      </w:r>
      <w:r>
        <w:rPr>
          <w:lang w:val="hi_IN" w:bidi="hi_IN"/>
        </w:rPr>
        <w:t xml:space="preserve"> होने के लिए किस शब्द या वाक्यांश का उपयोग करेंगे। यदि आपने पहले ही बाइबल की किसी अन्य पुस्तक में इस शब्द का अनुवाद किया है, तो उसी शब्द का उपयोग करें जिसका उपयोग आपने वहाँ किया था। इस ऑडियो को यहाँ रोकें।</w:t>
      </w:r>
    </w:p>
    <w:p>
      <w:pPr/>
      <w:r>
        <w:rPr>
          <w:lang w:val="hi_IN" w:bidi="hi_IN"/>
        </w:rPr>
      </w:r>
      <w:r>
        <w:rPr>
          <w:lang w:val="hi_IN" w:bidi="hi_IN"/>
        </w:rPr>
        <w:t>दाऊद अपने आस-पास के सैनिकों से पूछता है कि यदि कोई पुरुष गोलियत को हरा देता है और इस्राएल से इस नामधराई को दूर कर देता है, तो उसे क्या पुरस्कार मिलेगा। किसी व्यक्ति या किसी वस्तु की नामधराई करने का अर्थ है उसे नीचा दिखाना या उस व्यक्ति को लज्जित करना। गोलियत ने इस्राएल की नामधराई की क्योंकि गोलियत ने जीवित परमेश्वर की सेना को चुनौती दी थी।</w:t>
      </w:r>
    </w:p>
    <w:p>
      <w:pPr/>
      <w:r>
        <w:rPr>
          <w:lang w:val="hi_IN" w:bidi="hi_IN"/>
        </w:rPr>
      </w:r>
      <w:r>
        <w:rPr>
          <w:lang w:val="hi_IN" w:bidi="hi_IN"/>
        </w:rPr>
        <w:t xml:space="preserve">यहाँ रुकें और समूह में चर्चा करें कि आप </w:t>
      </w:r>
      <w:r>
        <w:rPr>
          <w:b/>
          <w:lang w:val="hi_IN" w:bidi="hi_IN"/>
        </w:rPr>
        <w:t>नामधराई</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उपयोग करें जिसका उपयोग आपने वहाँ किया था। इस ऑडियो को यहाँ रोकें।</w:t>
      </w:r>
    </w:p>
    <w:p>
      <w:pPr/>
      <w:r>
        <w:rPr>
          <w:lang w:val="hi_IN" w:bidi="hi_IN"/>
        </w:rPr>
      </w:r>
      <w:r>
        <w:rPr>
          <w:lang w:val="hi_IN" w:bidi="hi_IN"/>
        </w:rPr>
        <w:t>दाऊद ने पूछा, "यह खतनारहित पलिश्ती कौन है जो जीवित परमेश्वर की सेनाओं को चुनौती देने का दुस्साहस करता है?" खतना यहूदियों की एक प्रथा है जिसमें बालक के लिंग के आगे की त्वचा को काटा जाता है। खतना इस बात का चिन्ह था कि वह व्यक्ति उस वाचा में सम्मिलित है जो परमेश्वर ने अब्राहम के साथ की थी। गोलियत खतनारहित था, या उसका खतना नहीं हुआ था, जिसका अर्थ यह है कि गोलियत उस वाचा का हिस्सा नहीं था और परमेश्वर के लोगों में से नहीं था।</w:t>
      </w:r>
    </w:p>
    <w:p>
      <w:pPr/>
      <w:r>
        <w:rPr>
          <w:lang w:val="hi_IN" w:bidi="hi_IN"/>
        </w:rPr>
      </w:r>
      <w:r>
        <w:rPr>
          <w:lang w:val="hi_IN" w:bidi="hi_IN"/>
        </w:rPr>
        <w:t xml:space="preserve">यहाँ रुकें और समूह में चर्चा करें कि </w:t>
      </w:r>
      <w:r>
        <w:rPr>
          <w:b/>
          <w:lang w:val="hi_IN" w:bidi="hi_IN"/>
        </w:rPr>
        <w:t>खतनारहित</w:t>
      </w:r>
      <w:r>
        <w:rPr>
          <w:lang w:val="hi_IN" w:bidi="hi_IN"/>
        </w:rPr>
        <w:t xml:space="preserve"> के लिए आप कौन‑सा शब्द या वाक्यांश उपयोग करेंगे। यदि आपने पहले ही बाइबल की किसी अन्य पुस्तक में इस शब्द का अनुवाद किया है, तो उसी शब्द का उपयोग करें जिसका उपयोग आपने वहाँ किया था। खतना के बारे में अधिक जानकारी के लिए, मुख्य शब्दावली देखें। इस ऑडियो को यहाँ रोकें।</w:t>
      </w:r>
    </w:p>
    <w:p>
      <w:pPr/>
      <w:r>
        <w:rPr>
          <w:lang w:val="hi_IN" w:bidi="hi_IN"/>
        </w:rPr>
      </w:r>
      <w:r>
        <w:rPr>
          <w:lang w:val="hi_IN" w:bidi="hi_IN"/>
        </w:rPr>
        <w:t xml:space="preserve">दाऊद ने परमेश्वर को "जीवित परमेश्वर" कहा। </w:t>
      </w:r>
      <w:r>
        <w:rPr>
          <w:b/>
          <w:lang w:val="hi_IN" w:bidi="hi_IN"/>
        </w:rPr>
        <w:t>परमेश्वर</w:t>
      </w:r>
      <w:r>
        <w:rPr>
          <w:lang w:val="hi_IN" w:bidi="hi_IN"/>
        </w:rPr>
        <w:t xml:space="preserve"> उस परमेश्वर को दर्शाता है जिसने सब कुछ बनाया है। परमेश्वर सबसे शक्तिशाली आत्मिक स्वरूप है। यह वही परमेश्वर है जिसने अब्राहम और अब्राहम के वंशजों, या इस्राएलियों से एक वाचा, या एक विशेष प्रतिज्ञा की थी। परमेश्वर के लिए उसी शब्द का उपयोग करें जिसका उपयोग आपने पिछले भागों में किया था। परमेश्वर के बारे में अधिक जानकारी के लिए, मुख्य शब्दावली देखें।</w:t>
      </w:r>
    </w:p>
    <w:p>
      <w:pPr/>
      <w:r>
        <w:rPr>
          <w:lang w:val="hi_IN" w:bidi="hi_IN"/>
        </w:rPr>
      </w:r>
      <w:r>
        <w:rPr>
          <w:lang w:val="hi_IN" w:bidi="hi_IN"/>
        </w:rPr>
        <w:t xml:space="preserve">जब दाऊद के भाई एलीआब ने दाऊद के प्रश्नों को सुना, तब एलीआब बहुत क्रोधित हुआ और दाऊद पर गैरजिम्मेदार, घमंडी और कपटी होने का आरोप लगाया। एलीआब ने दाऊद से पूछा कि </w:t>
      </w:r>
      <w:r>
        <w:rPr>
          <w:b/>
          <w:lang w:val="hi_IN" w:bidi="hi_IN"/>
        </w:rPr>
        <w:t>जंगल</w:t>
      </w:r>
      <w:r>
        <w:rPr>
          <w:lang w:val="hi_IN" w:bidi="hi_IN"/>
        </w:rPr>
        <w:t xml:space="preserve"> में भेड़ों की देखरेख कौन कर रहा है। एलीआब ने कहा कि दाऊद का </w:t>
      </w:r>
      <w:r>
        <w:rPr>
          <w:b/>
          <w:lang w:val="hi_IN" w:bidi="hi_IN"/>
        </w:rPr>
        <w:t>मन बुरा</w:t>
      </w:r>
      <w:r>
        <w:rPr>
          <w:lang w:val="hi_IN" w:bidi="hi_IN"/>
        </w:rPr>
        <w:t xml:space="preserve"> है। जंगल, बुराई और मन के लिए उन्हीं शब्दों या वाक्यांशों का उपयोग करें जिनका उपयोग आपने पहले किया है, और जंगल, बुराई और मन के बारे में अधिक जानकारी के लिए मुख्य शब्दावली देखें।</w:t>
      </w:r>
    </w:p>
    <w:p>
      <w:pPr/>
      <w:r>
        <w:rPr>
          <w:lang w:val="hi_IN" w:bidi="hi_IN"/>
        </w:rPr>
      </w:r>
      <w:r>
        <w:rPr>
          <w:lang w:val="hi_IN" w:bidi="hi_IN"/>
        </w:rPr>
        <w:t>दाऊद एलीआब को उत्तर देता है, "मैंने कुछ भी गलत नहीं किया है। मैंने केवल एक प्रश्न पूछा था।" इसके बाद दाऊद कुछ दूसरे सैनिकों की ओर मुड़ा और गोलियत को मारने वाले पुरुष के बारे में और पूछताछ की। उन सैनिकों ने दाऊद को फिर से वही बात बताई जो दाऊद पहले ही सुन चुका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17:31–40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17:31–40 को सुनें और अपने मन में रखें।</w:t>
      </w:r>
    </w:p>
    <w:p>
      <w:pPr/>
      <w:r>
        <w:rPr>
          <w:lang w:val="hi_IN" w:bidi="hi_IN"/>
        </w:rPr>
      </w:r>
      <w:r>
        <w:rPr>
          <w:lang w:val="hi_IN" w:bidi="hi_IN"/>
        </w:rPr>
        <w:t>यदि सम्भव हो, तो 1 शमूएल 17:31–40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17:31–40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दाऊद अपने पिता यिशै से कुछ भोजन लेकर एलाह की सैन्य छावनी में अपने भाइयों के पास गया था। जब गोलियत पलिश्ती सेना से बाहर आया और उसने इस्राएली सेना को चुनौती दी, तब दाऊद ने दाऊद के आस-पास के लोगों से पूछा कि जो मनुष्य गोलियत को हराएगा और इस्राएल की नामधराई दूर करेगा, उसके लिए राजा क्या करेगा। दाऊद ने पूछा कि गोलियत क्यों लगातार जीवित परमेश्वर की सेनाओं का विरोध कर रहा है।</w:t>
      </w:r>
    </w:p>
    <w:p>
      <w:pPr/>
      <w:r>
        <w:rPr>
          <w:lang w:val="hi_IN" w:bidi="hi_IN"/>
        </w:rPr>
      </w:r>
      <w:r>
        <w:rPr>
          <w:lang w:val="hi_IN" w:bidi="hi_IN"/>
        </w:rPr>
        <w:t>इस भाग में, हमें पता चलता है कि कुछ लोगों ने दाऊद को वे प्रश्न पूछते हुए सुना, और उन लोगों ने दाऊद के प्रश्नों को इस्राएल के राजा शाऊल तक पहुँचा दिया। अब, शाऊल लोगों से कहता है कि वे दाऊद को शाऊल के पास ले आएँ। जब दाऊद पहुँचता है, तो वह शाऊल से कहता है कि किसी मनुष्य का मन उस पलिश्ती के कारण कच्चा न हो। मन कच्चा न हो का अर्थ है डर जाना, इसलिए दाऊद शाऊल से कह रहा है कि किसी को भी उस पलिश्ती से डरने की आवश्यकता नहीं है। दाऊद कहता है कि दाऊद पलिश्ती गोलियत से लड़ेगा।</w:t>
      </w:r>
    </w:p>
    <w:p>
      <w:pPr/>
      <w:r>
        <w:rPr>
          <w:lang w:val="hi_IN" w:bidi="hi_IN"/>
        </w:rPr>
      </w:r>
      <w:r>
        <w:rPr>
          <w:lang w:val="hi_IN" w:bidi="hi_IN"/>
        </w:rPr>
        <w:t>राजा शाऊल कहता है कि दाऊद उस पलिश्ती से नहीं लड़ सकता क्योंकि दाऊद अभी केवल एक छोटा लड़का है। दाऊद की आयु शायद 15 से 20 वर्ष के बीच है, और लोग उसे अभी वयस्क नहीं मानेंगे। शाऊल का यह भी अर्थ हो सकता है कि दाऊद के पास सेना का कोई प्रशिक्षण या अनुभव नहीं है। शाऊल आगे दाऊद को बताता है कि पलिश्ती गोलियत तो गोलियत की जवानी के दिनों से ही एक योद्धा और युद्ध कला में निपुण रहा है।</w:t>
      </w:r>
    </w:p>
    <w:p>
      <w:pPr/>
      <w:r>
        <w:rPr>
          <w:lang w:val="hi_IN" w:bidi="hi_IN"/>
        </w:rPr>
      </w:r>
      <w:r>
        <w:rPr>
          <w:lang w:val="hi_IN" w:bidi="hi_IN"/>
        </w:rPr>
        <w:t>यहाँ रुकें और समूह में चर्चा करें: आपकी संस्कृति में युवाओं को कब वयस्क माना जाता है? आपको कैसे पता चलता है कि कोई जवान रणभूमि में लड़ने के लिए तैयार है? इस ऑडियो को यहाँ रोकें।</w:t>
      </w:r>
    </w:p>
    <w:p>
      <w:pPr/>
      <w:r>
        <w:rPr>
          <w:lang w:val="hi_IN" w:bidi="hi_IN"/>
        </w:rPr>
      </w:r>
      <w:r>
        <w:rPr>
          <w:lang w:val="hi_IN" w:bidi="hi_IN"/>
        </w:rPr>
        <w:t>दाऊद अपने आप को राजा शाऊल का सेवक कहता है और शाऊल को विनम्र और सम्मानजनक तरीके से उत्तर देता है, भले ही दाऊद राजा शाऊल से सहमत नहीं है। दाऊद कहता है कि वह अपने पिता की भेड़ों की देखभाल करता आ रहा है। दाऊद को लड़ने का अनुभव है क्योंकि दाऊद ने भेड़ों को खतरनाक पशुओं से बचाया है। दाऊद शाऊल को बताता है कि जब किसी शेर या भालू ने झुंड में से किसी भेड़ को चुराने की कोशिश की, तो दाऊद ने उस शेर या भालू का पीछा किया, उसे अपनी लाठी से मारा, और भेड़ को उस जानवर के मुँह से छुड़ा लिया। दाऊद जैसा चरवाहा अपने आप को और अपने पशुओं को खतरनाक पशुओं से बचाने के लिए लाठी का उपयोग करता था। जब शेर या भालू दाऊद पर हमला करने के लिए मुड़ा, तो दाऊद ने उस शेर या भालू को उसकी गर्दन के बालों से पकड़ लिया और उस जानवर को तब तक मारा जब तक वह मर नहीं गया। हम दाऊद के अनुभवों से देख सकते हैं कि दाऊद बलवान और बहादुर था।</w:t>
      </w:r>
    </w:p>
    <w:p>
      <w:pPr/>
      <w:r>
        <w:rPr>
          <w:lang w:val="hi_IN" w:bidi="hi_IN"/>
        </w:rPr>
      </w:r>
      <w:r>
        <w:rPr>
          <w:lang w:val="hi_IN" w:bidi="hi_IN"/>
        </w:rPr>
        <w:t>यहाँ रुकें और समूह में एक भेड़, एक शेर और एक भालू की तस्वीर देखें। एक चरवाहे की लाठी की तस्वीर देखें। इस ऑडियो को यहाँ रोकें।</w:t>
      </w:r>
    </w:p>
    <w:p>
      <w:pPr/>
      <w:r>
        <w:rPr>
          <w:lang w:val="hi_IN" w:bidi="hi_IN"/>
        </w:rPr>
      </w:r>
      <w:r>
        <w:rPr>
          <w:lang w:val="hi_IN" w:bidi="hi_IN"/>
        </w:rPr>
        <w:t>यहाँ रुकें और समूह में चर्चा करें: आपकी संस्कृति में जब आप पशुओं की देखभाल करते हैं, तो किस प्रकार के औजारों या साधनों का उपयोग करते हैं? इस ऑडियो को यहाँ रोकें।</w:t>
      </w:r>
    </w:p>
    <w:p>
      <w:pPr/>
      <w:r>
        <w:rPr>
          <w:lang w:val="hi_IN" w:bidi="hi_IN"/>
        </w:rPr>
      </w:r>
      <w:r>
        <w:rPr>
          <w:lang w:val="hi_IN" w:bidi="hi_IN"/>
        </w:rPr>
        <w:t>दाऊद शाऊल को आगे बताता है कि दाऊद ने एक शेर और एक भालू को मारा है, और दाऊद इस खतनारहित पलिश्ती को भी ठीक उसी तरह मार डालेगा जैसे दाऊद ने शेर और भालू को मारा था। दाऊद पलिश्ती गोलियत को खतनारहित कहकर उसका अपमान कर रहा है। इस्राएलियों को इस बात का गर्व था कि उनका खतना यहोवा के साथ उनकी विशेष वाचा का चिन्ह था। पलिश्ती ने जीवित परमेश्वर की सेनाओं का आदर नहीं किया। "जीवित परमेश्वर" यहोवा का एक और नाम है। यहोवा ने दाऊद को शेर और भालू के पंजे से बचाया था, और यहोवा ही दाऊद को इस पलिश्ती के हाथ से भी बचाएगा। किसी को किसी के पंजे या हाथ से बचाने का अर्थ है उस व्यक्ति को किसी की शक्ति या वश से छुड़ाना। परमेश्वर दाऊद को पलिश्ती से बचाएगा, यद्यपि गोलियत दाऊद से अधिक शक्तिशाली है।</w:t>
      </w:r>
    </w:p>
    <w:p>
      <w:pPr/>
      <w:r>
        <w:rPr>
          <w:lang w:val="hi_IN" w:bidi="hi_IN"/>
        </w:rPr>
      </w:r>
      <w:r>
        <w:rPr>
          <w:lang w:val="hi_IN" w:bidi="hi_IN"/>
        </w:rPr>
        <w:t>राजा शाऊल उत्तर देता है, "जा, यहोवा तेरे साथ रहे।" यह विदा लेने का एक सामान्य तरीका था, लेकिन राजा शाऊल यहोवा से यह प्रार्थना भी कर रहा है कि वह पलिश्ती से लड़ने के इस अभियान में दाऊद के साथ रहे। राजा शाऊल अपना कवच दाऊद को दे देता है। इस कवच में एक अंगरखा, या कमीज जिसे लोग कवच के नीचे पहनते थे, और पीतल का एक टोपी भी शामिल है। लोग इस प्रकार का कवच धातु की छोटी-छोटी कड़ियों से बनाते थे, जिन्हें वे चमड़े की पट्टियों से आपस में जोड़ते थे। लोग सुरक्षा के लिए इस प्रकार के कवच को अपनी छाती पर पहनते थे। टोप किसी व्यक्ति के सिर के लिए धातु का एक आवरण होता है। शाऊल का टोप पीतल का था, जो एक प्रकार की धातु है। दाऊद ने कवच के ऊपर राजा शाऊल की तलवार लटका ली और यहाँ-वहाँ चलने का प्रयास किया। दाऊद ने पहले कभी कवच नहीं पहना था और वह आसानी से हिल-डुल भी नहीं पा रहा था क्योंकि वह कवच बहुत भारी था।</w:t>
      </w:r>
    </w:p>
    <w:p>
      <w:pPr/>
      <w:r>
        <w:rPr>
          <w:lang w:val="hi_IN" w:bidi="hi_IN"/>
        </w:rPr>
      </w:r>
      <w:r>
        <w:rPr>
          <w:lang w:val="hi_IN" w:bidi="hi_IN"/>
        </w:rPr>
        <w:t>यहाँ एक समूह के रूप में रुकें और कवच का एक चित्र देखें, जिसमें एक अंगरखा, एक टोप और एक तलवार शामिल है। इस ऑडियो को यहाँ रोकें।</w:t>
      </w:r>
    </w:p>
    <w:p>
      <w:pPr/>
      <w:r>
        <w:rPr>
          <w:lang w:val="hi_IN" w:bidi="hi_IN"/>
        </w:rPr>
      </w:r>
      <w:r>
        <w:rPr>
          <w:lang w:val="hi_IN" w:bidi="hi_IN"/>
        </w:rPr>
        <w:t>दाऊद ने राजा शाऊल से कहा कि दाऊद इस कवच को नहीं पहन सकता क्योंकि दाऊद ने इसे पहले कभी नहीं पहना था। इसलिए, दाऊद ने राजा शाऊल के कवच को उतार दिया।</w:t>
      </w:r>
    </w:p>
    <w:p>
      <w:pPr/>
      <w:r>
        <w:rPr>
          <w:lang w:val="hi_IN" w:bidi="hi_IN"/>
        </w:rPr>
      </w:r>
      <w:r>
        <w:rPr>
          <w:lang w:val="hi_IN" w:bidi="hi_IN"/>
        </w:rPr>
        <w:t>यहाँ रुकें और समूह में चर्चा करें: आपकी संस्कृति में लोग अपनी रक्षा करने के लिए युद्ध में किस प्रकार के वस्त्र या कवच पहनते हैं? इस ऑडियो को यहाँ रोकें।</w:t>
      </w:r>
    </w:p>
    <w:p>
      <w:pPr/>
      <w:r>
        <w:rPr>
          <w:lang w:val="hi_IN" w:bidi="hi_IN"/>
        </w:rPr>
      </w:r>
      <w:r>
        <w:rPr>
          <w:lang w:val="hi_IN" w:bidi="hi_IN"/>
        </w:rPr>
        <w:t>दाऊद ने अपनी चरवाहे वाली लाठी या छड़ी उठाई और पहाड़ी से नीचे उतरकर घाटी में गोलियत की ओर बढ़ना शुरू कर दिया। घाटी के नाले के पास पहुँचकर दाऊद रुका और उसने पाँच छोटे और चिकने पत्थर उठाए। नाला वह स्थान होता है जहाँ पहाड़ियों के बीच की घाटी में कभी-कभी पानी बहता है। जब अधिक वर्षा नहीं होती, तो ये नाले कभी-कभी सूखे रहते हैं। वे पत्थर चिकने रहे होंगे क्योंकि उनके ऊपर से पानी बहा था। दाऊद ने उन पत्थरों को अपनी चरवाहे की थैली की जेब में रख लिया। अपने हाथ में दाऊद का गोफन और अपने हाथ में दाऊद की लाठी लिए हुए, दाऊद पलिश्ती गोलियत के और करीब आया। गोफन चमड़े से बना एक हथियार होता था जिसमें एक छोटा पत्थर रखा जा सकता था। एक व्यक्ति गोफन के चमड़े को अपने सिर के चारों ओर घुमाता था और फिर उस व्यक्ति के शत्रु को मारने के लिए पत्थर छोड़ देता था। चूंकि दाऊद अपने हाथ में गोफन लिए हुए था, हम जानते हैं कि दाऊद युद्ध के लिए पूरी तरह तैयार था।</w:t>
      </w:r>
    </w:p>
    <w:p>
      <w:pPr/>
      <w:r>
        <w:rPr>
          <w:lang w:val="hi_IN" w:bidi="hi_IN"/>
        </w:rPr>
      </w:r>
      <w:r>
        <w:rPr>
          <w:lang w:val="hi_IN" w:bidi="hi_IN"/>
        </w:rPr>
        <w:t>यहाँ एक समूह के रूप में रुकें और घाटी का एक चित्र देखें जिसमें एक बहता हुआ नाला दिखाई दे रहा हो। एक चिकने पत्थर और चरवाहे की थैली का चित्र देखें। एक गोफन की तस्वीर देखें। इस ऑडियो को यहाँ रोकें।</w:t>
      </w:r>
    </w:p>
    <w:p>
      <w:pPr/>
      <w:r>
        <w:rPr>
          <w:lang w:val="hi_IN" w:bidi="hi_IN"/>
        </w:rPr>
      </w:r>
      <w:r>
        <w:rPr>
          <w:lang w:val="hi_IN" w:bidi="hi_IN"/>
        </w:rPr>
        <w:t>यहाँ रुकें और समूह में चर्चा करें: केवल एक गोफन के सहारे गोलियत जैसे महायोद्धा से लड़ने जाने वाले दाऊद के बारे में आप क्या सोचते हैं?</w:t>
      </w:r>
      <w:r>
        <w:rPr>
          <w:lang w:val="hi_IN" w:bidi="hi_IN"/>
        </w:rPr>
      </w:r>
    </w:p>
    <w:p>
      <w:pPr>
        <w:pStyle w:val="Heading3"/>
      </w:pPr>
      <w:r>
        <w:rPr>
          <w:lang w:val="hi_IN" w:bidi="hi_IN"/>
        </w:rPr>
        <w:t>घटनाओं को समझाना</w:t>
      </w:r>
    </w:p>
    <w:p>
      <w:pPr/>
      <w:r>
        <w:rPr>
          <w:lang w:val="hi_IN" w:bidi="hi_IN"/>
        </w:rPr>
      </w:r>
      <w:r>
        <w:rPr>
          <w:lang w:val="hi_IN" w:bidi="hi_IN"/>
        </w:rPr>
        <w:t>1 शमूएल 17:31–40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सेना के कुछ लोग दाऊद को उस समय सुन लेते हैं जब दाऊद यह प्रश्न पूछ रहा होता है कि जो मनुष्य गोलियत को हराएगा, उसके लिए राजा क्या करेगा। सेना के ये लोग राजा शाऊल को बताते हैं, और राजा शाऊल उन लोगों से कहता है कि वे दाऊद को शाऊल के पास ले आएँ।</w:t>
      </w:r>
    </w:p>
    <w:p>
      <w:pPr/>
      <w:r>
        <w:rPr>
          <w:lang w:val="hi_IN" w:bidi="hi_IN"/>
        </w:rPr>
      </w:r>
      <w:r>
        <w:rPr>
          <w:b/>
          <w:lang w:val="hi_IN" w:bidi="hi_IN"/>
        </w:rPr>
        <w:t>दूसरे दृश्य में:</w:t>
      </w:r>
      <w:r>
        <w:rPr>
          <w:lang w:val="hi_IN" w:bidi="hi_IN"/>
        </w:rPr>
        <w:t xml:space="preserve"> दाऊद राजा शाऊल से कहता है कि उस पलिश्ती गोलियत के कारण किसी को भी डरने की आवश्यकता नहीं है, और दाऊद उस गोलियत से लड़ेगा। राजा शाऊल दाऊद को उत्तर देता है और कहता है कि दाऊद गोलियत जैसे योद्धा से लड़ने के लिए बहुत छोटा और अनुभवहीन है।</w:t>
      </w:r>
    </w:p>
    <w:p>
      <w:pPr/>
      <w:r>
        <w:rPr>
          <w:lang w:val="hi_IN" w:bidi="hi_IN"/>
        </w:rPr>
      </w:r>
      <w:r>
        <w:rPr>
          <w:b/>
          <w:lang w:val="hi_IN" w:bidi="hi_IN"/>
        </w:rPr>
        <w:t>तीसरे दृश्य में</w:t>
      </w:r>
      <w:r>
        <w:rPr>
          <w:lang w:val="hi_IN" w:bidi="hi_IN"/>
        </w:rPr>
        <w:t>: दाऊद राजा शाऊल को उत्तर देता है और कहता है कि दाऊद के पास अनुभव है क्योंकि दाऊद ने अपनी भेड़ों की रक्षा खतरनाक पशुओं से की थी। दाऊद ने उन शेरों और भालुओं का पीछा किया और उन्हें मार डाला जिन्होंने दाऊद की भेड़ों पर आक्रमण किया और उन पशुओं से भेड़ों को बचाया। दाऊद ने शेर और भालू को मार डाला, और दाऊद उस खतनारहित पलिश्ती गोलियत को भी मार डालेगा, जैसे दाऊद ने शेर और भालू को मार डाला था। यहोवा ने दाऊद को पशुओं से बचाया, और यहोवा दाऊद को गोलियत से बचाएगा।</w:t>
      </w:r>
    </w:p>
    <w:p>
      <w:pPr/>
      <w:r>
        <w:rPr>
          <w:lang w:val="hi_IN" w:bidi="hi_IN"/>
        </w:rPr>
      </w:r>
      <w:r>
        <w:rPr>
          <w:b/>
          <w:lang w:val="hi_IN" w:bidi="hi_IN"/>
        </w:rPr>
        <w:t>चौथे दृश्य में</w:t>
      </w:r>
      <w:r>
        <w:rPr>
          <w:lang w:val="hi_IN" w:bidi="hi_IN"/>
        </w:rPr>
        <w:t>: राजा शाऊल दाऊद से कहता है कि वह जाए, और यहोवा दाऊद के साथ जाए। राजा शाऊल दाऊद को कवच पहनाने का प्रयास करता है, परंतु जब दाऊद उस कवच को पहनकर देखता है, तो दाऊद उसे न पहनने का निर्णय लेता है क्योंकि दाऊद उस कवच का अभ्यस्त नहीं है। दाऊद नाली से पाँच छोटे चिकने पत्थर उठाता है और गोलियत के करीब जाता है। दाऊद एक हाथ में अपने चरवाहे की लाठी रखता है, और दाऊद अपने दूसरे हाथ में अपना गोफन रखता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इस्राएली सेना के पुरुष</w:t>
      </w:r>
    </w:p>
    <w:p>
      <w:pPr>
        <w:pStyle w:val="ListBullet"/>
        <w:spacing w:line="240" w:lineRule="auto"/>
        <w:ind w:left="720"/>
      </w:pPr>
      <w:r>
        <w:rPr>
          <w:lang w:val="hi_IN" w:bidi="hi_IN"/>
        </w:rPr>
      </w:r>
      <w:r>
        <w:rPr>
          <w:lang w:val="hi_IN" w:bidi="hi_IN"/>
        </w:rPr>
        <w:t>राजा शाऊल</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शेर और भालू</w:t>
      </w:r>
    </w:p>
    <w:p>
      <w:pPr>
        <w:pStyle w:val="ListBullet"/>
        <w:spacing w:line="240" w:lineRule="auto"/>
        <w:ind w:left="720"/>
      </w:pPr>
      <w:r>
        <w:rPr>
          <w:lang w:val="hi_IN" w:bidi="hi_IN"/>
        </w:rPr>
      </w:r>
      <w:r>
        <w:rPr>
          <w:lang w:val="hi_IN" w:bidi="hi_IN"/>
        </w:rPr>
        <w:t xml:space="preserve">भेड़ </w:t>
      </w:r>
    </w:p>
    <w:p>
      <w:pPr>
        <w:pStyle w:val="ListBullet"/>
        <w:spacing w:line="240" w:lineRule="auto"/>
        <w:ind w:left="720"/>
      </w:pPr>
      <w:r>
        <w:rPr>
          <w:lang w:val="hi_IN" w:bidi="hi_IN"/>
        </w:rPr>
      </w:r>
      <w:r>
        <w:rPr>
          <w:lang w:val="hi_IN" w:bidi="hi_IN"/>
        </w:rPr>
        <w:t>और पलिश्ती, गोलियत</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दाऊद ने राजा शाऊल की सेना के कुछ लोगों से बात की थी। दाऊद ने उन लोगों से पूछा था कि जो इस्राएली मनुष्य पलिश्ती गोलियत को हराएगा, लोग उसके लिए क्या करेंगे। अब, इस्राएली सेना के कुछ लोग राजा शाऊल को दाऊद के प्रश्नों के बारे में बताते हैं। राजा शाऊल दाऊद को अपने पास लाने के लिए किसी को भेजता है। इस्राएली सेना घाटी के एक तरफ युद्ध क्षेत्र में खड़ी है, और पलिश्ती सेना घाटी के दूसरी तरफ युद्ध क्षेत्र में खड़ी है। पलिश्ती गोलियत पलिश्ती सेना की रणभूमि के सामने खड़ा रहता है और वह लगातार इस्राएली सेना को चुनौती देता रहता है जबकि दाऊद राजा शाऊल से बातचीत करता है।</w:t>
      </w:r>
    </w:p>
    <w:p>
      <w:pPr/>
      <w:r>
        <w:rPr>
          <w:lang w:val="hi_IN" w:bidi="hi_IN"/>
        </w:rPr>
      </w:r>
      <w:r>
        <w:rPr>
          <w:lang w:val="hi_IN" w:bidi="hi_IN"/>
        </w:rPr>
        <w:t>यहाँ रुकें और समूह में चर्चा करें: एक ऐसी कहानी सुनाएँ जिसमें पहले एक जगह हो रही घटना पर ध्यान हो, और फिर ध्यान दूसरी जगह हो रही घटना पर चला जाए, भले ही पहली घटना अभी भी चल रही हो। आप अपने दर्शकों को यह समझने में कैसे सहायता करेंगे कि सभी चीजें एक ही समय में हो रही हैं? इस ऑडियो को यहाँ रोकें।</w:t>
      </w:r>
    </w:p>
    <w:p>
      <w:pPr/>
      <w:r>
        <w:rPr>
          <w:lang w:val="hi_IN" w:bidi="hi_IN"/>
        </w:rPr>
      </w:r>
      <w:r>
        <w:rPr>
          <w:lang w:val="hi_IN" w:bidi="hi_IN"/>
        </w:rPr>
        <w:t>दूसरे दृश्य में, दाऊद राजा शाऊल के पास आता है और शाऊल से कहता है कि गोलियत के कारण किसी का भी मन कच्चा न हो। मन कच्चा होने का अर्थ है भयभीत होना। किसी को भी पलिश्ती से डरना नहीं चाहिए। दाऊद पलिश्ती गोलियत के बारे में बात कर रहा है, परन्तु दाऊद गोलियत का नाम नहीं लेता क्योंकि दाऊद गोलियत को पसंद नहीं करता था और न ही उसका आदर करता था। दाऊद कहता है कि दाऊद पलिश्ती के विरुद्ध लड़ेगा। राजा शाऊल उत्तर देता है, "तू इस पलिश्ती के विरुद्ध नहीं लड़ सकता और जीत नहीं सकता! तू केवल एक जवान लड़का है, परन्तु वह व्यक्ति अपने पूरे जीवन भर योद्धा रहा है।"</w:t>
      </w:r>
    </w:p>
    <w:p>
      <w:pPr/>
      <w:r>
        <w:rPr>
          <w:lang w:val="hi_IN" w:bidi="hi_IN"/>
        </w:rPr>
      </w:r>
      <w:r>
        <w:rPr>
          <w:lang w:val="hi_IN" w:bidi="hi_IN"/>
        </w:rPr>
        <w:t>यहाँ रुकें और समूह में चर्चा करें कि आप उन लोगों के बारे में कैसे बात करेंगे जो हिम्मत हार जाते हैं, या जो बहुत डर जाते हैं और निराश हो जाते हैं। इस ऑडियो को यहाँ रोकें।</w:t>
      </w:r>
    </w:p>
    <w:p>
      <w:pPr/>
      <w:r>
        <w:rPr>
          <w:lang w:val="hi_IN" w:bidi="hi_IN"/>
        </w:rPr>
      </w:r>
      <w:r>
        <w:rPr>
          <w:lang w:val="hi_IN" w:bidi="hi_IN"/>
        </w:rPr>
        <w:t>यहाँ रुकें और समूह में चर्चा करें: किसी ऐसे शत्रु के बारे में कोई कहानी सुनाएँ जिसका आप वास्तव में आदर नहीं करते हैं। ध्यान दें कि आप अपने शत्रु को जिस नाम से पुकारते हैं, वह दिखाता है कि आप उस व्यक्ति के बारे में कैसा महसूस करते हैं। इस ऑडियो को यहाँ रोकें।</w:t>
      </w:r>
    </w:p>
    <w:p>
      <w:pPr/>
      <w:r>
        <w:rPr>
          <w:lang w:val="hi_IN" w:bidi="hi_IN"/>
        </w:rPr>
      </w:r>
      <w:r>
        <w:rPr>
          <w:lang w:val="hi_IN" w:bidi="hi_IN"/>
        </w:rPr>
        <w:t>तीसरे दृश्य में, दाऊद राजा शाऊल से असहमत है। यद्यपि दाऊद राजा शाऊल से सहमत नहीं है, फिर भी वह सम्मानपूर्वक बात करता है और अपने आप को राजा शाऊल का सेवक कहता है। दाऊद कहता है कि दाऊद को युद्ध का अनुभव है, क्योंकि जब दाऊद अपने पिता की भेड़ों की देखभाल करता था, तब दाऊद ने भेड़ों की रक्षा की। जब कोई सिंह या भालू आता और झुंड में से किसी भेड़ को उठा ले जाता, तो दाऊद उस जानवर के पीछे भागता, उसे मारता, और भेड़ को उस जानवर के मुँह से निकाल लेता। जब शेर या भालू ने दाऊद पर हमला करने की कोशिश की, तो दाऊद ने जानवर को उसके गले के बालों से पकड़ा, उसे पीटा और मार डाला। "मैंने ऐसे किसी भी सिंह या किसी भी भालू को मार डाला है जिसने मेरी भेड़ को चुराने का प्रयास किया," दाऊद राजा शाऊल से कहता है, "और मैं इस खतनारहित पलिश्ती को भी मार डालूँगा क्योंकि इसने जीवित परमेश्वर की सेनाओं को चुनौती दी है। यहोवा ने मुझे शेर और भालू से बचाया, और यहोवा मुझे इस पलिश्ती से बचाएगा।"</w:t>
      </w:r>
    </w:p>
    <w:p>
      <w:pPr/>
      <w:r>
        <w:rPr>
          <w:lang w:val="hi_IN" w:bidi="hi_IN"/>
        </w:rPr>
      </w:r>
      <w:r>
        <w:rPr>
          <w:lang w:val="hi_IN" w:bidi="hi_IN"/>
        </w:rPr>
        <w:t>यहाँ रुकें और समूह में चर्चा करें: कोई ऐसी कहानी सुनाएँ जहाँ कोई व्यक्ति किसी दूसरे व्यक्ति से विनम्र और सम्मानजनक तरीके से असहमत हो। आपके दर्शक कैसे समझेंगे कि दाऊद राजा शाऊल का सम्मान करता था, यद्यपि दाऊद राजा शाऊल से असहमत था? इस ऑडियो को यहाँ रोकें।</w:t>
      </w:r>
    </w:p>
    <w:p>
      <w:pPr/>
      <w:r>
        <w:rPr>
          <w:lang w:val="hi_IN" w:bidi="hi_IN"/>
        </w:rPr>
      </w:r>
      <w:r>
        <w:rPr>
          <w:lang w:val="hi_IN" w:bidi="hi_IN"/>
        </w:rPr>
        <w:t>चौथे दृश्य में, राजा शाऊल दाऊद से कहता है, “जा, यहोवा तेरे साथ रहे।” राजा शाऊल चाहता है कि दाऊद पलिश्ती को पराजित करे। युद्ध में दाऊद की रक्षा करने के लिए राजा शाऊल उसे अपना कवच देता है। राजा शाऊल दाऊद को कवच के भीतर पहनने के लिए एक अंगरखा देता है। राजा शाऊल दाऊद को पीतल का बना एक टोप, जिसे लोगों ने बनाया था, और अपनी तलवार भी देता है। दाऊद वह कवच पहनता है और तलवार बाँधता है तथा आस-पास चलने का प्रयास करता है। परंतु, दाऊद ने इससे पहले कभी कवच नहीं पहना है, और दाऊद सरलता से हिल-डुल नहीं पाता है क्योंकि वह कवच बहुत भारी है।</w:t>
      </w:r>
    </w:p>
    <w:p>
      <w:pPr/>
      <w:r>
        <w:rPr>
          <w:lang w:val="hi_IN" w:bidi="hi_IN"/>
        </w:rPr>
      </w:r>
      <w:r>
        <w:rPr>
          <w:lang w:val="hi_IN" w:bidi="hi_IN"/>
        </w:rPr>
        <w:t>दाऊद कहता है, “मैं इस कवच को पहनकर नहीं लड़ सकता क्योंकि मैंने इसे पहले कभी नहीं पहना है।” दाऊद वह कवच उतार देता है और, अपने हाथ में अपनी लाठी लिए हुए, दाऊद रुकता है और नाला से पाँच छोटे चिकने पत्थर उठा लेता है। दाऊद पत्थरों को अपने चरवाहे की थैली की जेब में रखता है। दाऊद के दूसरे हाथ में एक गोफन है। दाऊद पलिश्ती की ओर आगे बढ़ता है।</w:t>
      </w:r>
    </w:p>
    <w:p>
      <w:pPr/>
      <w:r>
        <w:rPr>
          <w:lang w:val="hi_IN" w:bidi="hi_IN"/>
        </w:rPr>
      </w:r>
      <w:r>
        <w:rPr>
          <w:lang w:val="hi_IN" w:bidi="hi_IN"/>
        </w:rPr>
        <w:t>यहाँ रुकें और समूह में चर्चा करें: आपकी संस्कृति में लोग युद्ध के लिए तैयारी कैसे करते हैं? आप दाऊद की युद्ध के लिए तैयारी का वर्णन कैसे करेंगे?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17:31–40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इस्राएली सेना के पुरुष</w:t>
      </w:r>
    </w:p>
    <w:p>
      <w:pPr>
        <w:pStyle w:val="ListBullet"/>
        <w:spacing w:line="240" w:lineRule="auto"/>
        <w:ind w:left="720"/>
      </w:pPr>
      <w:r>
        <w:rPr>
          <w:lang w:val="hi_IN" w:bidi="hi_IN"/>
        </w:rPr>
      </w:r>
      <w:r>
        <w:rPr>
          <w:lang w:val="hi_IN" w:bidi="hi_IN"/>
        </w:rPr>
        <w:t>राजा शाऊल</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शेर और भालू</w:t>
      </w:r>
    </w:p>
    <w:p>
      <w:pPr>
        <w:pStyle w:val="ListBullet"/>
        <w:spacing w:line="240" w:lineRule="auto"/>
        <w:ind w:left="720"/>
      </w:pPr>
      <w:r>
        <w:rPr>
          <w:lang w:val="hi_IN" w:bidi="hi_IN"/>
        </w:rPr>
      </w:r>
      <w:r>
        <w:rPr>
          <w:lang w:val="hi_IN" w:bidi="hi_IN"/>
        </w:rPr>
        <w:t xml:space="preserve">भेड़ </w:t>
      </w:r>
    </w:p>
    <w:p>
      <w:pPr>
        <w:pStyle w:val="ListBullet"/>
        <w:spacing w:line="240" w:lineRule="auto"/>
        <w:ind w:left="720"/>
      </w:pPr>
      <w:r>
        <w:rPr>
          <w:lang w:val="hi_IN" w:bidi="hi_IN"/>
        </w:rPr>
      </w:r>
      <w:r>
        <w:rPr>
          <w:lang w:val="hi_IN" w:bidi="hi_IN"/>
        </w:rPr>
        <w:t>और पलिश्ती, गोलियत</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दाऊद इस्राएली सेना के कुछ लोगों से बात करता रहा है। दाऊद उन पुरुषों से पूछता है कि जो इस्राएली उस पलिश्ती गोलियत को हराएगा, राजा उसके लिए क्या करेगा। कुछ लोग राजा शाऊल के पास जाते हैं और शाऊल को दाऊद के प्रश्नों के बारे में बताते हैं। राजा शाऊल दाऊद को अपने पास लाने के लिए किसी को भेजता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सेना के लोगों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राजा शाऊल के पास आता है और कहता है, “किसी को भी इस पलिश्ती से डरना नहीं चाहिए। मैं उससे लड़ूँगा!" राजा शाऊल उत्तर देता है, “ऐसा कोई तरीका नहीं है जिससे तुम इस पलिश्ती को हरा सको! तुम केवल एक जवान लड़का हो, और तुम्हें लड़ने का कोई अनुभव नहीं है। परन्तु यह पलिश्ती अपनी जवानी के समय से ही योद्धा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राजा 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राजा शाऊल की बात से सहमत नहीं है। दाऊद राजा शाऊल से कहता है, "मुझे युद्ध का बहुत अनुभव है! मैं अपने पिता की भेड़ों की देखरेख करता रहा हूँ, और जब कभी कोई शेर या भालू किसी भेड़ को चुराने आता, तो मैं उसके पीछे भागता, उसे मारता, और भेड़ को उसके मुँह से निकाल लेता था। जब उस शेर या भालू ने मुड़कर मुझ पर हमला करने की कोशिश की, तो मैंने उसे उसकी गर्दन के बालों से पकड़ लिया और उसे तब तक मारा जब तक वह मर नहीं गया। मैंने शेर और भालू को मार डाला है, और जैसे मैंने उन्हें मारा, वैसे ही मैं इस पलिश्ती को मार डालूँगा, क्योंकि उसने जीवित परमेश्वर की सेनाओं को चुनौती दी है। यहोवा ने मुझे शेर और भालू से बचाया, और यहोवा मुझे पलिश्ती गोलियत से बचाएगा।"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राजा शाऊल दाऊद से कहता है कि जा, और यहोवा युद्ध करने के लिए दाऊद के साथ जाए। तब राजा शाऊल दाऊद को शाऊल का अंगरखा और कवच प्रदान करता है। शाऊल दाऊद को पीतल का बना एक टोप, जिसे लोगों ने बनाया था, और राजा शाऊल की तलवार भी देता है। दाऊद कवच पहनकर देखने और चारों ओर चलने की कोशिश करता है, लेकिन दाऊद ने पहले कभी कवच नहीं पहना है। वह कवच भारी है और इस कारण दाऊद के लिए सरलता से हिलना-डुलना कठिन हो जाता है। दाऊद राजा शाऊल से कहता है, "मैं यह नहीं पहन सकता।" "मैं आसानी से हिल-डुल नहीं सकता।" दाऊद राजा शाऊल के कवच को उतार देता है और पाँच छोटे चिकने पत्थर उठाता है। दाऊद पत्थरों को अपनी चरवाहे की थैली की जेब में रखता है और गोलियत की ओर बढ़ता है। दाऊद के एक हाथ में उसकी चरवाहे की लाठी और दूसरे हाथ में दाऊद का गोफन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पलिश्ती गोलियत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17:31–40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कोई व्यक्ति </w:t>
      </w:r>
      <w:r>
        <w:rPr>
          <w:b/>
          <w:lang w:val="hi_IN" w:bidi="hi_IN"/>
        </w:rPr>
        <w:t>दाऊद</w:t>
      </w:r>
      <w:r>
        <w:rPr>
          <w:lang w:val="hi_IN" w:bidi="hi_IN"/>
        </w:rPr>
        <w:t xml:space="preserve"> को शाऊल के पास लाता है क्योंकि दाऊद उस पुरुष के विषय में प्रश्न पूछता रहा है जो गोलियत को हराएगा। दाऊद यिशै का पुत्र था जो यिशै की भेड़ों की देखभाल करता था और राजा शाऊल की सेवा करता था। दाऊद के लिए उसी शब्द का उपयोग करें जिसका उपयोग आपने पिछले भागों में किया था। दाऊद के बारे में अधिक जानकारी के लिए, मुख्य शब्दावली देखें।</w:t>
      </w:r>
    </w:p>
    <w:p>
      <w:pPr/>
      <w:r>
        <w:rPr>
          <w:lang w:val="hi_IN" w:bidi="hi_IN"/>
        </w:rPr>
      </w:r>
      <w:r>
        <w:rPr>
          <w:lang w:val="hi_IN" w:bidi="hi_IN"/>
        </w:rPr>
        <w:t xml:space="preserve">दाऊद शाऊल से बात करना जारी रखता है और कहता है, “तेरा </w:t>
      </w:r>
      <w:r>
        <w:rPr>
          <w:b/>
          <w:lang w:val="hi_IN" w:bidi="hi_IN"/>
        </w:rPr>
        <w:t>दास</w:t>
      </w:r>
      <w:r>
        <w:rPr>
          <w:lang w:val="hi_IN" w:bidi="hi_IN"/>
        </w:rPr>
        <w:t xml:space="preserve"> गोलियत से लड़ेगा।” सेवक एक ऐसा पुरुष या स्त्री होता है जो किसी दूसरे व्यक्ति के लिए काम करता है। दाऊद शाऊल का सेवक था। दाऊद ने अपने आप को शाऊल का सेवक कहकर उसके प्रति सम्मान दिखाया। सेवक के लिए उसी शब्द या वाक्यांश का उपयोग करें जिसका उपयोग आपने पिछले भागों में किया है। सेवक के बारे में अधिक जानकारी के लिए, मुख्य शब्दावली देखें।</w:t>
      </w:r>
    </w:p>
    <w:p>
      <w:pPr/>
      <w:r>
        <w:rPr>
          <w:lang w:val="hi_IN" w:bidi="hi_IN"/>
        </w:rPr>
      </w:r>
      <w:r>
        <w:rPr>
          <w:lang w:val="hi_IN" w:bidi="hi_IN"/>
        </w:rPr>
        <w:t xml:space="preserve">शाऊल दाऊद से कहता है कि दाऊद गोलियत को पराजित नहीं कर सकता, क्योंकि दाऊद केवल एक </w:t>
      </w:r>
      <w:r>
        <w:rPr>
          <w:b/>
          <w:lang w:val="hi_IN" w:bidi="hi_IN"/>
        </w:rPr>
        <w:t>जवान</w:t>
      </w:r>
      <w:r>
        <w:rPr>
          <w:lang w:val="hi_IN" w:bidi="hi_IN"/>
        </w:rPr>
        <w:t xml:space="preserve"> या एक लड़का है। जवान का अर्थ एक शिशु या बढ़ता हुआ लड़का हो सकता है, या जवान का अर्थ केवल यह भी हो सकता है कि दाऊद एक ऐसा जवान सैनिक था जिसे लोगों ने अभी तक एक वयस्क सैनिक के रूप में स्वीकार नहीं किया था। जवान के लिए उसी शब्द का उपयोग करें जिसका उपयोग आपने पिछले भागों में किया था।</w:t>
      </w:r>
    </w:p>
    <w:p>
      <w:pPr/>
      <w:r>
        <w:rPr>
          <w:lang w:val="hi_IN" w:bidi="hi_IN"/>
        </w:rPr>
      </w:r>
      <w:r>
        <w:rPr>
          <w:lang w:val="hi_IN" w:bidi="hi_IN"/>
        </w:rPr>
        <w:t xml:space="preserve">शाऊल दाऊद को बताता है कि गोलियत अपनी जवानी से ही एक </w:t>
      </w:r>
      <w:r>
        <w:rPr>
          <w:b/>
          <w:lang w:val="hi_IN" w:bidi="hi_IN"/>
        </w:rPr>
        <w:t>योद्धा</w:t>
      </w:r>
      <w:r>
        <w:rPr>
          <w:lang w:val="hi_IN" w:bidi="hi_IN"/>
        </w:rPr>
        <w:t xml:space="preserve"> रहा है। योद्धा एक बहादुर या अनुभवी सैनिक होता है। योद्धा के लिए उसी शब्द का उपयोग करें जिसका उपयोग आपने पिछले भागों में किया है।</w:t>
      </w:r>
    </w:p>
    <w:p>
      <w:pPr/>
      <w:r>
        <w:rPr>
          <w:lang w:val="hi_IN" w:bidi="hi_IN"/>
        </w:rPr>
      </w:r>
      <w:r>
        <w:rPr>
          <w:lang w:val="hi_IN" w:bidi="hi_IN"/>
        </w:rPr>
        <w:t>दाऊद शाऊल को बताता है कि दाऊद एक शेर और एक भालू से लड़ा था जब वे जानवर दाऊद के पिता की भेड़ों पर आक्रमण करने आए थे। शेर एक बड़ी भूरी-पीली बिल्ली है। नर शेरों के सिर के चारों ओर एक बड़ी अयाल, या बहुत सारे बाल होते हैं। शेर उत्कृष्ट शिकारी होते हैं। भालू एक बड़ा, रोएँदार जानवर है जिसके शरीर पर घने बाल और एक छोटी पूंछ होती है। शेर और भालू दोनों के तीखे पंजे होते हैं जिनका उपयोग वे अन्य पशुओं या लोगों को पकड़ने और हानि पहुँचाने के लिए करते हैं। शेर और भालू भेड़ों जैसे अन्य जानवरों को खाते हैं।</w:t>
      </w:r>
    </w:p>
    <w:p>
      <w:pPr/>
      <w:r>
        <w:rPr>
          <w:lang w:val="hi_IN" w:bidi="hi_IN"/>
        </w:rPr>
      </w:r>
      <w:r>
        <w:rPr>
          <w:lang w:val="hi_IN" w:bidi="hi_IN"/>
        </w:rPr>
        <w:t>यहाँ रुकें और एक शेर, एक भालू और एक भेड़ की तस्वीरें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शेर</w:t>
      </w:r>
      <w:r>
        <w:rPr>
          <w:lang w:val="hi_IN" w:bidi="hi_IN"/>
        </w:rPr>
        <w:t xml:space="preserve">, </w:t>
      </w:r>
      <w:r>
        <w:rPr>
          <w:b/>
          <w:lang w:val="hi_IN" w:bidi="hi_IN"/>
        </w:rPr>
        <w:t>भालू</w:t>
      </w:r>
      <w:r>
        <w:rPr>
          <w:lang w:val="hi_IN" w:bidi="hi_IN"/>
        </w:rPr>
        <w:t xml:space="preserve"> और </w:t>
      </w:r>
      <w:r>
        <w:rPr>
          <w:b/>
          <w:lang w:val="hi_IN" w:bidi="hi_IN"/>
        </w:rPr>
        <w:t>भेड़</w:t>
      </w:r>
      <w:r>
        <w:rPr>
          <w:lang w:val="hi_IN" w:bidi="hi_IN"/>
        </w:rPr>
        <w:t xml:space="preserve"> के लिए किन शब्दों या वाक्यांशों का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दाऊद शाऊल को बताता है कि दाऊद ने शेर और भालू को मार डाला, और दाऊद उस </w:t>
      </w:r>
      <w:r>
        <w:rPr>
          <w:b/>
          <w:lang w:val="hi_IN" w:bidi="hi_IN"/>
        </w:rPr>
        <w:t>खतनारहित</w:t>
      </w:r>
      <w:r>
        <w:rPr>
          <w:lang w:val="hi_IN" w:bidi="hi_IN"/>
        </w:rPr>
        <w:t xml:space="preserve"> पलिश्ती गोलियत को भी मार डालेगा। खतना किसी लड़के के लिंग के सिरे पर ढीली त्वचा को काटने की प्रथा है। खतना इस बात का चिह्न था कि कोई व्यक्ति उस वाचा में सम्मिलित है जो परमेश्वर ने अब्राहम के साथ बाँधी थी। गोलियत का खतना नहीं हुआ था, इसलिए वह परमेश्वर के लोगों में से नहीं था। खतनारहित के लिए उसी शब्द का उपयोग करें जिसका उपयोग आपने पिछले भागों में किया था। खतना किए हुए और खतनारहित के बारे में अधिक जानकारी के लिए, मुख्य शब्दावली में खतना देखें।</w:t>
      </w:r>
    </w:p>
    <w:p>
      <w:pPr/>
      <w:r>
        <w:rPr>
          <w:lang w:val="hi_IN" w:bidi="hi_IN"/>
        </w:rPr>
      </w:r>
      <w:r>
        <w:rPr>
          <w:lang w:val="hi_IN" w:bidi="hi_IN"/>
        </w:rPr>
        <w:t xml:space="preserve">दाऊद शाऊल से कहता है कि वह गोलियत को पराजित करेगा, क्योंकि गोलियत ने जीवित </w:t>
      </w:r>
      <w:r>
        <w:rPr>
          <w:b/>
          <w:lang w:val="hi_IN" w:bidi="hi_IN"/>
        </w:rPr>
        <w:t>परमेश्वर</w:t>
      </w:r>
      <w:r>
        <w:rPr>
          <w:lang w:val="hi_IN" w:bidi="hi_IN"/>
        </w:rPr>
        <w:t xml:space="preserve"> की सेनाओं को चुनौती दी थी। परमेश्वर ही है जिसने सब कुछ बनाया है। परमेश्वर सबसे शक्तिशाली आत्मिक स्वरूप है। परमेश्वर के लिए उसी शब्द का उपयोग करें जिसका उपयोग आपने पिछले भागों में किया था। परमेश्वर के बारे में अधिक जानकारी के लिए, मुख्य शब्दावली देखें।</w:t>
      </w:r>
    </w:p>
    <w:p>
      <w:pPr/>
      <w:r>
        <w:rPr>
          <w:lang w:val="hi_IN" w:bidi="hi_IN"/>
        </w:rPr>
      </w:r>
      <w:r>
        <w:rPr>
          <w:lang w:val="hi_IN" w:bidi="hi_IN"/>
        </w:rPr>
        <w:t xml:space="preserve">दाऊद कहता है कि </w:t>
      </w:r>
      <w:r>
        <w:rPr>
          <w:b/>
          <w:lang w:val="hi_IN" w:bidi="hi_IN"/>
        </w:rPr>
        <w:t>यहोवा</w:t>
      </w:r>
      <w:r>
        <w:rPr>
          <w:lang w:val="hi_IN" w:bidi="hi_IN"/>
        </w:rPr>
        <w:t xml:space="preserve"> ने दाऊद को शेर और भालू से बचाया, और यहोवा दाऊद को गोलियत से बचाएगा। यहोवा परमेश्वर का व्यक्तिगत नाम है। यह नाम परमेश्वर और इस्राएल के लोगों के बीच घनिष्ठ संबंध को दिखाता था। जब दाऊद यहोवा के बारे में बात करता है, तो दाऊद “जीवित परमेश्वर” नाम का भी उपयोग करता है। यहोवा के लिए उसी शब्द का उपयोग करें जिसका उपयोग आपने पिछले भागों में किया था। यहोवा के बारे में अधिक जानकारी के लिए, मुख्य शब्दावली को देखें। </w:t>
      </w:r>
    </w:p>
    <w:p>
      <w:pPr/>
      <w:r>
        <w:rPr>
          <w:lang w:val="hi_IN" w:bidi="hi_IN"/>
        </w:rPr>
      </w:r>
      <w:r>
        <w:rPr>
          <w:lang w:val="hi_IN" w:bidi="hi_IN"/>
        </w:rPr>
        <w:t xml:space="preserve">शाऊल, दाऊद को यहोवा के साथ गोलियत से लड़ने के लिए जाने देने को मान जाता है। तब शाऊल दाऊद को शाऊल का </w:t>
      </w:r>
      <w:r>
        <w:rPr>
          <w:b/>
          <w:lang w:val="hi_IN" w:bidi="hi_IN"/>
        </w:rPr>
        <w:t>अंगरखा</w:t>
      </w:r>
      <w:r>
        <w:rPr>
          <w:lang w:val="hi_IN" w:bidi="hi_IN"/>
        </w:rPr>
        <w:t xml:space="preserve">, </w:t>
      </w:r>
      <w:r>
        <w:rPr>
          <w:b/>
          <w:lang w:val="hi_IN" w:bidi="hi_IN"/>
        </w:rPr>
        <w:t>झिलम</w:t>
      </w:r>
      <w:r>
        <w:rPr>
          <w:lang w:val="hi_IN" w:bidi="hi_IN"/>
        </w:rPr>
        <w:t xml:space="preserve">, </w:t>
      </w:r>
      <w:r>
        <w:rPr>
          <w:b/>
          <w:lang w:val="hi_IN" w:bidi="hi_IN"/>
        </w:rPr>
        <w:t>पीतल का टोप</w:t>
      </w:r>
      <w:r>
        <w:rPr>
          <w:lang w:val="hi_IN" w:bidi="hi_IN"/>
        </w:rPr>
        <w:t xml:space="preserve">, और </w:t>
      </w:r>
      <w:r>
        <w:rPr>
          <w:b/>
          <w:lang w:val="hi_IN" w:bidi="hi_IN"/>
        </w:rPr>
        <w:t>तलवार</w:t>
      </w:r>
      <w:r>
        <w:rPr>
          <w:lang w:val="hi_IN" w:bidi="hi_IN"/>
        </w:rPr>
        <w:t xml:space="preserve"> देता है। अंगरखा कपड़े का वह वस्त्र है जो घुटनों या टखनों तक पहुँचता है। लोग ऊन या सन से अंगरखे बनाते थे, और कभी-कभी कोई व्यक्ति अपनी तलवार को अपने अंगरखे की कमर में रख लेता था। लोग सीने और पीठ पर कवच पहनते थे। लोग कवच धातु के कई छोटे छल्लों से बनाते थे जिन्हें वे चमड़े की पट्टियों से एक साथ बांधते थे। क्योंकि सभी छल्ले जुड़े होते थे, इसलिए कवच वस्त्र के समान लचीला होता था, परंतु धातु के कारण हथियारों के लिए कवच को भेदना कठिन हो जाता था। शाऊल ने जो टोप दिया था वह पीतल का बना हुआ था। पीतल एक धातु है जिसे लोग ताँबे और राँगे को मिलाकर बनाते हैं। अंगरखा, कवच, पीतल का टोप और तलवार के लिए उन्हीं शब्दों का उपयोग करें जिनका उपयोग आपने पिछले भागों में किया था। अंगरखा और पीतल के बारे में अधिक जानकारी के लिए, मुख्य शब्दावली देखें।</w:t>
      </w:r>
    </w:p>
    <w:p>
      <w:pPr/>
      <w:r>
        <w:rPr>
          <w:lang w:val="hi_IN" w:bidi="hi_IN"/>
        </w:rPr>
      </w:r>
      <w:r>
        <w:rPr>
          <w:lang w:val="hi_IN" w:bidi="hi_IN"/>
        </w:rPr>
        <w:t>यहाँ रुकें और यदि आवश्यक हो, तो एक अंगरखा, कवच, टोप और तलवार की तस्वीरें देखें। इस ऑडियो को यहाँ रोकें।</w:t>
      </w:r>
    </w:p>
    <w:p>
      <w:pPr/>
      <w:r>
        <w:rPr>
          <w:lang w:val="hi_IN" w:bidi="hi_IN"/>
        </w:rPr>
      </w:r>
      <w:r>
        <w:rPr>
          <w:lang w:val="hi_IN" w:bidi="hi_IN"/>
        </w:rPr>
        <w:t>दाऊद शाऊल का कवच पहनकर देखता है, परंतु वह कवच अत्यंत भारी है और दाऊद को सरलता से हिलने-डुलने नहीं देता। दाऊद वह कवच उतार देता है और नाला से पाँच छोटे चिकने पत्थर उठा लेता है। नाला वह स्थान होता है जहाँ पहाड़ियों के बीच की घाटी में कभी-कभी पानी बहता है। सूखे मौसम में, जब अधिक बारिश नहीं होती है, तो नालों में अधिक पानी नहीं होता है। परन्तु बरसात के मौसम में, नाले बहते हुए पानी से भरे हो सकते हैं। वे पत्थर इसलिए चिकने हो गए थे क्योंकि उनके ऊपर से लंबे समय तक पानी बहता रहा था।</w:t>
      </w:r>
    </w:p>
    <w:p>
      <w:pPr/>
      <w:r>
        <w:rPr>
          <w:lang w:val="hi_IN" w:bidi="hi_IN"/>
        </w:rPr>
      </w:r>
      <w:r>
        <w:rPr>
          <w:lang w:val="hi_IN" w:bidi="hi_IN"/>
        </w:rPr>
        <w:t xml:space="preserve">यहाँ रुकें और समूह में चर्चा करें कि आप </w:t>
      </w:r>
      <w:r>
        <w:rPr>
          <w:b/>
          <w:lang w:val="hi_IN" w:bidi="hi_IN"/>
        </w:rPr>
        <w:t>नाला</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दाऊद पत्थरों को अपने चरवाहे की थैली की जेब में रखता है। एक चरवाहा हर दिन अपनी भेड़ों के साथ चलते समय अपना सामान ले जाने के लिए चरवाहे के थैले का उपयोग करता था। दाऊद एक चरवाहे की लाठी भी रखता था। यह एक छड़ी होती थी जिसका उपयोग चरवाहे चलने में सहायता के लिए और अन्य जानवरों से भेड़ों की रक्षा करने के लिए कर सकते थे। दाऊद ने अपने दूसरे हाथ में एक गोफन लिया हुआ था। गोफन एक साधारण हथियार है जिसे लोग एक पट्टी के फंदे से बनाते थे जिसे लोग छोटे पत्थरों को फेंकने के लिए अपने सिर के ऊपर घुमा सकते थे।</w:t>
      </w:r>
    </w:p>
    <w:p>
      <w:pPr/>
      <w:r>
        <w:rPr>
          <w:lang w:val="hi_IN" w:bidi="hi_IN"/>
        </w:rPr>
      </w:r>
      <w:r>
        <w:rPr>
          <w:lang w:val="hi_IN" w:bidi="hi_IN"/>
        </w:rPr>
        <w:t>यहाँ रुकें और एक चरवाहे की थैली, चरवाहे की लाठी और एक गोफन की तस्वीर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चरवाहे की थैली</w:t>
      </w:r>
      <w:r>
        <w:rPr>
          <w:lang w:val="hi_IN" w:bidi="hi_IN"/>
        </w:rPr>
        <w:t xml:space="preserve">, </w:t>
      </w:r>
      <w:r>
        <w:rPr>
          <w:b/>
          <w:lang w:val="hi_IN" w:bidi="hi_IN"/>
        </w:rPr>
        <w:t>चरवाहे की लाठी</w:t>
      </w:r>
      <w:r>
        <w:rPr>
          <w:lang w:val="hi_IN" w:bidi="hi_IN"/>
        </w:rPr>
        <w:t xml:space="preserve"> और </w:t>
      </w:r>
      <w:r>
        <w:rPr>
          <w:b/>
          <w:lang w:val="hi_IN" w:bidi="hi_IN"/>
        </w:rPr>
        <w:t>गोफन</w:t>
      </w:r>
      <w:r>
        <w:rPr>
          <w:lang w:val="hi_IN" w:bidi="hi_IN"/>
        </w:rPr>
        <w:t xml:space="preserve"> के लिए किन शब्दों या वाक्यांशों का उपयोग करेंगे। यदि आवश्यक हो, तो चरवाहों के बारे में अधिक जानकारी के लिए मुख्य शब्दावली देखें। यदि आपने पहले ही बाइबल की किसी अन्य पुस्तक में इन शब्दों का अनुवाद किया है, तो उन्हीं शब्दों का प्रयोग करें जिनका प्रयोग आपने वहाँ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17:41–54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17:41–54 को सुनें और अपने मन में रखें।</w:t>
      </w:r>
    </w:p>
    <w:p>
      <w:pPr/>
      <w:r>
        <w:rPr>
          <w:lang w:val="hi_IN" w:bidi="hi_IN"/>
        </w:rPr>
      </w:r>
      <w:r>
        <w:rPr>
          <w:lang w:val="hi_IN" w:bidi="hi_IN"/>
        </w:rPr>
        <w:t>यदि सम्भव हो, तो 1 शमूएल 17:41–54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17:41–54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दाऊद ने राजा शाऊल से कहा कि दाऊद गोलियत से लड़ेगा। राजा शाऊल इससे असहमत था, परन्तु दाऊद ने ज़ोर दिया कि यहोवा दाऊद को गोलियत से बचाएगा। दाऊद अपने हाथ में चरवाहे की लाठी और गोफन लिए हुए गोलियत की ओर बढ़ा, और दाऊद की थैली में पाँच छोटे पत्थर थे।</w:t>
      </w:r>
    </w:p>
    <w:p>
      <w:pPr/>
      <w:r>
        <w:rPr>
          <w:lang w:val="hi_IN" w:bidi="hi_IN"/>
        </w:rPr>
      </w:r>
      <w:r>
        <w:rPr>
          <w:lang w:val="hi_IN" w:bidi="hi_IN"/>
        </w:rPr>
        <w:t>अब, गोलियत दाऊद की ओर बढ़ने लगता है। जो व्यक्ति गोलियत की ढाल उठाता है, वह गोलियत के आगे-आगे चलता है। यह ढाल इतनी बड़ी है कि यह गोलियत के शरीर के अधिकांश हिस्सों की रक्षा कर सकती है। वे दोनों मनुष्य दाऊद के और अधिक निकट आते जाते हैं। गोलियत दाऊद को देखता है और एहसास करता है कि दाऊद एक जवान है। दाऊद के मुख पर लाली झलकती थी, या गुलाबी गालों के साथ स्वस्थ थी, और दाऊद सुंदर था। दाऊद अपने चरवाहे की लाठी या छड़ी और एक गोफन लिए हुए है, जो एक हथियार है जिसका उपयोग लोग पत्थर फेंकने के लिए करते हैं। गोलियत दाऊद के रूप-रंग से या दाऊद की लाठी से प्रभावित नहीं होता है। गोलियत शायद सोचता है कि गोलियत दाऊद की तुलना में कहीं अधिक बलवान है और युद्ध के लिए बेहतर सुसज्जित है, इसलिए गोलियत दाऊद को तुच्छ समझता है। गोलियत को विश्वास नहीं होता कि दाऊद के विरुद्ध लड़ना उसके परिश्रम के योग्य है।</w:t>
      </w:r>
    </w:p>
    <w:p>
      <w:pPr/>
      <w:r>
        <w:rPr>
          <w:lang w:val="hi_IN" w:bidi="hi_IN"/>
        </w:rPr>
      </w:r>
      <w:r>
        <w:rPr>
          <w:lang w:val="hi_IN" w:bidi="hi_IN"/>
        </w:rPr>
        <w:t>यहाँ रुकें और ढाल उठाने वाले व्यक्ति की तस्वीर, एक लाठी की तस्वीर और एक गोफन की तस्वीर देखें। इस ऑडियो को यहाँ रोकें।</w:t>
      </w:r>
    </w:p>
    <w:p>
      <w:pPr/>
      <w:r>
        <w:rPr>
          <w:lang w:val="hi_IN" w:bidi="hi_IN"/>
        </w:rPr>
      </w:r>
      <w:r>
        <w:rPr>
          <w:lang w:val="hi_IN" w:bidi="hi_IN"/>
        </w:rPr>
        <w:t>गोलियत दाऊद से पूछता है कि क्या दाऊद गोलियत को एक कुत्ता समझता है जिसे दाऊद लाठी से भगा सकता है। कुत्ता एक चार पैरों वाला पशु है जिसे इस्राएली लोग अशुद्ध मानते थे। किसी को कुत्ता कहना एक अपमान था। गोलियत को लगता है कि दाऊद गोलियत का आदर नहीं करता है। क्योंकि दाऊद केवल एक लाठी और गोफन लिए हुए है, वह ऐसा दिखाई देता है मानो वह गोलियत जैसे योद्धा के स्थान पर किसी कुत्ते से लड़ने जा रहा है। गोलियत अपने देवताओं के नाम पर दाऊद को श्राप देता है। गोलियत शायद पलिश्तियों के देवताओं की उपासना करता है। किसी को श्राप देने का अर्थ है यह चाहना कि उस व्यक्ति के साथ कुछ बुरा हो। गोलियत आशा करता है कि जिन पलिश्ती देवताओं की गोलियत पूजा करता है, वे अपनी शक्ति का उपयोग दाऊद को नष्ट करने के लिए करेंगे।</w:t>
      </w:r>
    </w:p>
    <w:p>
      <w:pPr/>
      <w:r>
        <w:rPr>
          <w:lang w:val="hi_IN" w:bidi="hi_IN"/>
        </w:rPr>
      </w:r>
      <w:r>
        <w:rPr>
          <w:lang w:val="hi_IN" w:bidi="hi_IN"/>
        </w:rPr>
        <w:t>यहाँ रुकें और समूह के रूप में एक कुत्ते की तस्वीर देखें। इस ऑडियो को यहाँ रोकें।</w:t>
      </w:r>
    </w:p>
    <w:p>
      <w:pPr/>
      <w:r>
        <w:rPr>
          <w:lang w:val="hi_IN" w:bidi="hi_IN"/>
        </w:rPr>
      </w:r>
      <w:r>
        <w:rPr>
          <w:lang w:val="hi_IN" w:bidi="hi_IN"/>
        </w:rPr>
        <w:t>गोलियत चिल्लाकर दाऊद से कहता है कि वह और निकट आए ताकि गोलियत दाऊद को मार डाले और दाऊद के शव को आकाश के पक्षियों और मैदान के पशुओं, या जंगली जानवरों को दे दे। इस्राएली लोगों के लिए, शवों को पक्षियों और जंगली जानवरों के खाने के लिए छोड़ देने का विचार मृत्यु से भी बदतर था क्योंकि लोग मृत शरीरों को उचित रीति से दफनाने को बहुत महत्व देते थे। गोलियत दाऊद को धमकी देता है और उसे चुनौती देता है।</w:t>
      </w:r>
    </w:p>
    <w:p>
      <w:pPr/>
      <w:r>
        <w:rPr>
          <w:lang w:val="hi_IN" w:bidi="hi_IN"/>
        </w:rPr>
      </w:r>
      <w:r>
        <w:rPr>
          <w:lang w:val="hi_IN" w:bidi="hi_IN"/>
        </w:rPr>
        <w:t>यहाँ रुकें और समूह में चर्चा करें: आपकी संस्कृति में लोग आमतौर पर मृत शरीरों के प्रति आदर प्रदर्शित करने के लिए क्या करते हैं? इस ऑडियो को यहाँ रोकें।</w:t>
      </w:r>
    </w:p>
    <w:p>
      <w:pPr/>
      <w:r>
        <w:rPr>
          <w:lang w:val="hi_IN" w:bidi="hi_IN"/>
        </w:rPr>
      </w:r>
      <w:r>
        <w:rPr>
          <w:lang w:val="hi_IN" w:bidi="hi_IN"/>
        </w:rPr>
        <w:t>दाऊद उत्तर देता है कि गोलियत तलवार, भाले और सांग के साथ आक्रमण करता है, परंतु दाऊद सर्वशक्तिमान यहोवा के सामर्थ्य में आता है, जो इस्राएल की सेनाओं का परमेश्वर है। क्योंकि गोलियत ने इस्राएल के परमेश्वर को ललकारा और चुनौती दी है, दाऊद कहता है कि यहोवा दाऊद को गोलियत पर विजय प्रदान करेगा। दाऊद गोलियत को मारेगा और गोलियत का सिर काट डालेगा। दाऊद कहता है कि आज इस्राएली पूरी पलिश्ती सेना का संहार करेंगे या उन्हें मार डालेंगे, और इस्राएली पलिश्ती सेना के शवों को पक्षियों और जंगली पशुओं को दे देंगे। तब पूरा संसार जान जाएगा कि इस्राएल का एक परमेश्वर है जो वास्तव में परमेश्वर के लोगों के लिए कार्य करता है। दाऊद कहता है कि जितने लोग युद्ध के लिए एकत्र हुए हैं, वे सब जान जाएंगे कि यहोवा अपने लोगों को बचाने के लिए शस्त्रों या भालों का उपयोग नहीं करता है। यहोवा ही सदा यह निर्णय करता है कि युद्ध में कौन जीतेगा, और यहोवा पलिश्तियों को इस्राएली सेना के हाथों में सौंप देगा। इसका अर्थ यह है कि यहोवा पलिश्तियों को हराने में इस्राएलियों की सहायता करेगा।</w:t>
      </w:r>
    </w:p>
    <w:p>
      <w:pPr/>
      <w:r>
        <w:rPr>
          <w:lang w:val="hi_IN" w:bidi="hi_IN"/>
        </w:rPr>
      </w:r>
      <w:r>
        <w:rPr>
          <w:lang w:val="hi_IN" w:bidi="hi_IN"/>
        </w:rPr>
        <w:t>यहाँ रुकें और समूह के रूप में चर्चा करें: अपनी संस्कृति में देवताओं के बारे में एक कहानी सुनाएँ। उन देवताओं के पास किस प्रकार की शक्ति होती है, और वे अपने शत्रुओं के विरुद्ध युद्ध में लोगों की सहायता करने के लिए उस शक्ति का उपयोग कैसे करते हैं? इस ऑडियो को यहाँ रोकें।</w:t>
      </w:r>
    </w:p>
    <w:p>
      <w:pPr/>
      <w:r>
        <w:rPr>
          <w:lang w:val="hi_IN" w:bidi="hi_IN"/>
        </w:rPr>
      </w:r>
      <w:r>
        <w:rPr>
          <w:lang w:val="hi_IN" w:bidi="hi_IN"/>
        </w:rPr>
        <w:t>जैसे ही गोलियत दाऊद पर आक्रमण करने के लिए तैयार होता है, गोलियत दाऊद के और निकट आता है। गोलियत शायद तेज़ी से नहीं चल सकता क्योंकि उसके शरीर पर बहुत सारा कवच है और उसे कई हथियार भी उठाने पड़ते हैं। परंतु दाऊद गोलियत का सामना करने के लिए रणभूमि की ओर तेज़ी से दौड़ता है। दाऊद अपने चरवाहे की थैली में हाथ डालता है और एक पत्थर निकालता है। दाऊद उस पत्थर को अपने गोफन में रखता है, गोफन को अपने सिर के चारों ओर घुमाता है, और पत्थर को सीधे गोलियत के माथे पर मारता है। यह गोलियत के शरीर के उन गिने-चुने स्थानों में से एक है जिनकी रक्षा कवच नहीं करता है। वह पत्थर गोलियत के माथे में गहरा धंस जाता है, और गोलियत भूमि पर मुँह के बल गिर पड़ता है।</w:t>
      </w:r>
    </w:p>
    <w:p>
      <w:pPr/>
      <w:r>
        <w:rPr>
          <w:lang w:val="hi_IN" w:bidi="hi_IN"/>
        </w:rPr>
      </w:r>
      <w:r>
        <w:rPr>
          <w:lang w:val="hi_IN" w:bidi="hi_IN"/>
        </w:rPr>
        <w:t>इस प्रकार केवल एक गोफन और एक पत्थर से, दाऊद पलिश्ती गोलियत को हरा देता है। जब दाऊद उस पलिश्ती पर प्रहार करता है और उसे मार डालता है, तब दाऊद के पास कोई तलवार नहीं होती है।</w:t>
      </w:r>
    </w:p>
    <w:p>
      <w:pPr/>
      <w:r>
        <w:rPr>
          <w:lang w:val="hi_IN" w:bidi="hi_IN"/>
        </w:rPr>
      </w:r>
      <w:r>
        <w:rPr>
          <w:lang w:val="hi_IN" w:bidi="hi_IN"/>
        </w:rPr>
        <w:t>जैसे ही गोलियत गिरता है, दाऊद गोलियत की ओर दौड़ता है और भूमि पर पड़े हुए गोलियत के ऊपर खड़ा हो जाता है। दाऊद गोलियत की तलवार को उसकी म्यान या धारक से निकाल लेता है। लोगों ने इस म्यान को शायद चमड़े से बनाया था। यद्यपि गोलियत और गोलियत के कवच के पूर्व विवरण में गोलियत की तलवार सम्मिलित नहीं थी, यह शायद वही भाला या बरछी है जिसे गोलियत अपनी पीठ पर पहनता था। दाऊद गोलियत का सिर काटकर उसे मार डालने के लिए उसी तलवार का उपयोग करता है, ठीक वैसे ही जैसे दाऊद ने पहले प्रतिज्ञा की थी।</w:t>
      </w:r>
    </w:p>
    <w:p>
      <w:pPr/>
      <w:r>
        <w:rPr>
          <w:lang w:val="hi_IN" w:bidi="hi_IN"/>
        </w:rPr>
      </w:r>
      <w:r>
        <w:rPr>
          <w:lang w:val="hi_IN" w:bidi="hi_IN"/>
        </w:rPr>
        <w:t>यहाँ एक समूह के रूप में रुकें और म्यान के साथ भाला का चित्र और म्यान के साथ बरछी का चित्र देखें। इस ऑडियो को यहाँ रोकें।</w:t>
      </w:r>
    </w:p>
    <w:p>
      <w:pPr/>
      <w:r>
        <w:rPr>
          <w:lang w:val="hi_IN" w:bidi="hi_IN"/>
        </w:rPr>
      </w:r>
      <w:r>
        <w:rPr>
          <w:lang w:val="hi_IN" w:bidi="hi_IN"/>
        </w:rPr>
        <w:t>जब पलिश्ती सेना देखती है कि उनका वीर योद्धा गोलियत मर चुका है, तो पलिश्ती इस्राएली सेना के सामने से मुड़ते हैं और भाग जाते हैं। इस्राएली पुरुष, जो इस्राएल और यहूदा के हैं, आगे दौड़ते हैं और पलिश्ती सेना का पीछा करते हुए युद्ध का जयघोष करते हैं। सेना पलिश्ती सैनिकों का पीछा गत नगर के प्रवेश द्वार तक और एक्रोन नगर के फाटकों तक करती है। शारैंम से गत और एक्रोन की ओर जाने वाले संपूर्ण मार्ग पर पलिश्ती सैनिकों के मृत और घायल शरीर पड़े हुए थे।</w:t>
      </w:r>
    </w:p>
    <w:p>
      <w:pPr/>
      <w:r>
        <w:rPr>
          <w:lang w:val="hi_IN" w:bidi="hi_IN"/>
        </w:rPr>
      </w:r>
      <w:r>
        <w:rPr>
          <w:lang w:val="hi_IN" w:bidi="hi_IN"/>
        </w:rPr>
        <w:t>यहाँ रुकें और समूह में चर्चा करें: आपकी संस्कृति में किसी महत्वपूर्ण सैन्य विजय की कोई कहानी सुनाएँ। इस ऑडियो को यहाँ रोकें।</w:t>
      </w:r>
    </w:p>
    <w:p>
      <w:pPr/>
      <w:r>
        <w:rPr>
          <w:lang w:val="hi_IN" w:bidi="hi_IN"/>
        </w:rPr>
      </w:r>
      <w:r>
        <w:rPr>
          <w:lang w:val="hi_IN" w:bidi="hi_IN"/>
        </w:rPr>
        <w:t>यहाँ रुकें और ऐसा नक्शा देखें जिसमें एला की घाटी और गत, एक्रोन और शारैंम नगर शामिल हैं। इस ऑडियो को यहाँ रोकें।</w:t>
      </w:r>
    </w:p>
    <w:p>
      <w:pPr/>
      <w:r>
        <w:rPr>
          <w:lang w:val="hi_IN" w:bidi="hi_IN"/>
        </w:rPr>
      </w:r>
      <w:r>
        <w:rPr>
          <w:lang w:val="hi_IN" w:bidi="hi_IN"/>
        </w:rPr>
        <w:t>जब इस्राएलियों ने पलिश्तियों का पीछा करना समाप्त कर दिया, तो इस्राएली लौटे और उन्होंने पलिश्ती सेना की छावनी को लूट लिया। इसका अर्थ यह है कि इस्राएली छावनी से सारा सामान और रसद उठा ले गए। दाऊद ने गोलियत का सिर अपने पास रखा और उसे यरूशलेम ले गया। हम निश्चित रूप से नहीं जानते कि दाऊद ने गोलियत का सिर तुरंत यरूशलेम के बाहर छोड़ दिया था, या दाऊद उस सिर को बहुत समय पश्चात यरूशलेम ले गया था। चूंकि इस समय यरूशलेम पलिश्तियों के अधिकार में था, इसलिए दाऊद ने वहाँ रहने वाले लोगों के लिए एक चेतावनी के रूप में गोलियत का सिर यरूशलेम के बाहर रख दिया होगा, या दाऊद ने उस सिर को बहुत बाद में यरूशलेम में रखा होगा जब वह नगर इस्राएल के अधिकार में आ गया था। दाऊद ने गोलियत का कवच और हथियार अपने तंबू या निवास-स्थान में रख लिए। सेना ने शायद दाऊद को सैन्य छावनी में तुरंत उसका अपना तंबू दे दिया होगा क्योंकि दाऊद ने एक बहुत बड़ी विजय प्राप्त की थी। या, शायद दाऊद ने गोलियत के हथियारों को मिलापवाले तम्बू में या यहोवा के तम्बू में रख दिया था। यह वह स्थान था जहाँ यहोवा की उपस्थिति रहती थी, और बाद में दाऊद को गोलियत की तलवार मिलापवाले तम्बू में मिली।</w:t>
      </w:r>
      <w:r>
        <w:rPr>
          <w:lang w:val="hi_IN" w:bidi="hi_IN"/>
        </w:rPr>
      </w:r>
    </w:p>
    <w:p>
      <w:pPr>
        <w:pStyle w:val="Heading3"/>
      </w:pPr>
      <w:r>
        <w:rPr>
          <w:lang w:val="hi_IN" w:bidi="hi_IN"/>
        </w:rPr>
        <w:t>घटनाओं को समझाना</w:t>
      </w:r>
    </w:p>
    <w:p>
      <w:pPr/>
      <w:r>
        <w:rPr>
          <w:lang w:val="hi_IN" w:bidi="hi_IN"/>
        </w:rPr>
      </w:r>
      <w:r>
        <w:rPr>
          <w:lang w:val="hi_IN" w:bidi="hi_IN"/>
        </w:rPr>
        <w:t>1 शमूएल 17:41–54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गोलियत अपने ढाल ढोने वाले के पीछे दाऊद की ओर जाता है और देखता है कि दाऊद एक जवान लड़का है जो लाल और सुंदर है। गोलियत दाऊद को तुच्छ समझता है और दाऊद पर यह सोचने का आरोप लगाता है कि गोलियत केवल एक कुत्ते के समान डरावना है। गोलियत अपने देवताओं के नाम पर दाऊद को श्राप देता है और चिल्लाकर दाऊद से निकट आने के लिए कहता है ताकि गोलियत दाऊद के शव को पक्षियों और जंगली जानवरों के खाने के लिए दे सके।</w:t>
      </w:r>
    </w:p>
    <w:p>
      <w:pPr/>
      <w:r>
        <w:rPr>
          <w:lang w:val="hi_IN" w:bidi="hi_IN"/>
        </w:rPr>
      </w:r>
      <w:r>
        <w:rPr>
          <w:b/>
          <w:lang w:val="hi_IN" w:bidi="hi_IN"/>
        </w:rPr>
        <w:t>द्वितीय दृश्य में:</w:t>
      </w:r>
      <w:r>
        <w:rPr>
          <w:lang w:val="hi_IN" w:bidi="hi_IN"/>
        </w:rPr>
        <w:t xml:space="preserve"> दाऊद गोलियत को उत्तर देता है कि गोलियत शस्त्रों के साथ आता है, परंतु दाऊद सर्वशक्तिमान यहोवा के नाम से आता है। चूंकि गोलियत ने इस्राएल की सेना को चुनौती दी है, इसलिए यहोवा दाऊद को गोलियत पर विजय प्रदान करेगा ताकि संपूर्ण संसार जान जाए कि इस्राएल का एक परमेश्वर है जो वास्तव में अपने लोगों के लिए कार्य करता है। यहोवा सदा अपने युद्ध जीतता है, और यहोवा इस्राएल को पलिश्तियों पर विजय प्रदान करेगा।</w:t>
      </w:r>
    </w:p>
    <w:p>
      <w:pPr/>
      <w:r>
        <w:rPr>
          <w:lang w:val="hi_IN" w:bidi="hi_IN"/>
        </w:rPr>
      </w:r>
      <w:r>
        <w:rPr>
          <w:b/>
          <w:lang w:val="hi_IN" w:bidi="hi_IN"/>
        </w:rPr>
        <w:t>तीसरे दृश्य में</w:t>
      </w:r>
      <w:r>
        <w:rPr>
          <w:lang w:val="hi_IN" w:bidi="hi_IN"/>
        </w:rPr>
        <w:t>: गोलियत धीरे-धीरे दाऊद के और करीब आता है, और दाऊद अपनी थैली से एक पत्थर निकालते हुए गोलियत की ओर तेज़ी से दौड़ता है। दाऊद उस पत्थर को अपने गोफन में रखता है और पत्थर को गोलियत के माथे के बीच में मारता है, जहाँ वह पत्थर धंस जाता है। गोलियत मुँह के बल भूमि पर गिर पड़ता है। दाऊद गोलियत की तलवार को उसकी म्यान से निकालता है और गोलियत को मार डालने तथा गोलियत का सिर काटने के लिए उसी तलवार का उपयोग करता है।</w:t>
      </w:r>
    </w:p>
    <w:p>
      <w:pPr/>
      <w:r>
        <w:rPr>
          <w:lang w:val="hi_IN" w:bidi="hi_IN"/>
        </w:rPr>
      </w:r>
      <w:r>
        <w:rPr>
          <w:b/>
          <w:lang w:val="hi_IN" w:bidi="hi_IN"/>
        </w:rPr>
        <w:t>चौथे दृश्य में</w:t>
      </w:r>
      <w:r>
        <w:rPr>
          <w:lang w:val="hi_IN" w:bidi="hi_IN"/>
        </w:rPr>
        <w:t>: जब पलिश्ती देखते हैं कि गोलियत मर चुका है, तो पलिश्ती भाग जाते हैं। इस्राएली सेना के पुरुष युद्ध का जयघोष करते हैं और पलिश्ती सेना का पीछा गत और एक्रोन तक तीव्रता से करते हैं। मार्ग पर पलिश्तियों के शव पड़े हुए हैं। जब इस्राएली पलिश्तियों का पीछा करना समाप्त कर लेते हैं, तो इस्राएली पलिश्ती छावनी को लूटने के लिए लौटते हैं। दाऊद गोलियत का सिर यरूशलेम ले जाता है, परंतु गोलियत के शस्त्रों को अपने तंबू में रख लेता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पलिश्ती गोलियत</w:t>
      </w:r>
    </w:p>
    <w:p>
      <w:pPr>
        <w:pStyle w:val="ListBullet"/>
        <w:spacing w:line="240" w:lineRule="auto"/>
        <w:ind w:left="720"/>
      </w:pPr>
      <w:r>
        <w:rPr>
          <w:lang w:val="hi_IN" w:bidi="hi_IN"/>
        </w:rPr>
      </w:r>
      <w:r>
        <w:rPr>
          <w:lang w:val="hi_IN" w:bidi="hi_IN"/>
        </w:rPr>
        <w:t>गोलियत का ढाल ढोने वाला</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पलिश्ती सेना</w:t>
      </w:r>
    </w:p>
    <w:p>
      <w:pPr>
        <w:pStyle w:val="ListBullet"/>
        <w:spacing w:line="240" w:lineRule="auto"/>
        <w:ind w:left="720"/>
      </w:pPr>
      <w:r>
        <w:rPr>
          <w:lang w:val="hi_IN" w:bidi="hi_IN"/>
        </w:rPr>
      </w:r>
      <w:r>
        <w:rPr>
          <w:lang w:val="hi_IN" w:bidi="hi_IN"/>
        </w:rPr>
        <w:t>और इस्राएली सेना</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दाऊद पहले ही गोलियत की ओर बढ़ चुका था, और अब, गोलियत अपने ढाल उठाने वाले के पीछे-पीछे दाऊद की ओर बढ़ने लगता है। गोलियत दाऊद को गोलियत की ओर आते हुए देखता है, और गोलियत देखता है कि दाऊद युवा, स्वस्थ और सुंदर है। परंतु गोलियत दाऊद से प्रभावित नहीं होता है। गोलियत देखता है कि दाऊद केवल एक लाठी लिए हुए है, और गोलियत का मानना है कि दाऊद केवल ऐसे साधारण हथियार लेकर गोलियत का अपमान कर रहा है। गोलियत दाऊद पर गोलियत के साथ एक कुत्ते के समान व्यवहार करने का आरोप लगाता है क्योंकि दाऊद अपने हाथ में एक लाठी या छड़ी थामे हुए गोलियत की ओर आ रहा है, जबकि गोलियत एक ऐसी ढाल के पीछे चल रहा है जो गोलियत के लगभग संपूर्ण शरीर को ढक लेती है। गोलियत दाऊद का मज़ाक उड़ाता है और पलिश्ती देवताओं के नाम पर दाऊद को श्राप देने लगता है। गोलियत चाहता है कि उसके देवता दाऊद को नष्ट कर दें। गोलियत चिल्लाता है, "और निकट आ ताकि मैं तुझे मार डालूँ और तेरे शव को पक्षियों और जंगली जानवरों को खिला दूँ!"</w:t>
      </w:r>
    </w:p>
    <w:p>
      <w:pPr/>
      <w:r>
        <w:rPr>
          <w:lang w:val="hi_IN" w:bidi="hi_IN"/>
        </w:rPr>
      </w:r>
      <w:r>
        <w:rPr>
          <w:lang w:val="hi_IN" w:bidi="hi_IN"/>
        </w:rPr>
        <w:t>यहाँ रुकें और समूह के रूप में चर्चा करें: एक ऐसी कहानी सुनाएँ जिसमें एक व्यक्ति दूसरे का अपमान करता है। आपकी संस्कृति में लोग किस प्रकार के अपमान का उपयोग करते हैं? लोग यह प्रदर्शित करने के लिए किन क्रियाओं का उपयोग करते हैं कि वे किसी को श्राप दे रहे हैं या उसका मज़ाक उड़ा रहे हैं? इस ऑडियो को यहाँ रोकें।</w:t>
      </w:r>
    </w:p>
    <w:p>
      <w:pPr/>
      <w:r>
        <w:rPr>
          <w:lang w:val="hi_IN" w:bidi="hi_IN"/>
        </w:rPr>
      </w:r>
      <w:r>
        <w:rPr>
          <w:lang w:val="hi_IN" w:bidi="hi_IN"/>
        </w:rPr>
        <w:t>दूसरे दृश्य में, दाऊद पलटकर उस पलिश्ती पर चिल्लाता है। इस भाग में, दाऊद पलिश्ती गोलियत से बातचीत कर रहा है, परंतु दाऊद गोलियत का नाम नहीं लेता क्योंकि दाऊद गोलियत से घृणा करता है और उसका सम्मान नहीं करता।</w:t>
      </w:r>
    </w:p>
    <w:p>
      <w:pPr/>
      <w:r>
        <w:rPr>
          <w:lang w:val="hi_IN" w:bidi="hi_IN"/>
        </w:rPr>
      </w:r>
      <w:r>
        <w:rPr>
          <w:lang w:val="hi_IN" w:bidi="hi_IN"/>
        </w:rPr>
        <w:t>यहाँ रुकें और समूह में चर्चा करें: किसी ऐसे व्यक्ति के विषय में कहानी सुनाएँ जिसका आप वास्तव में आदर नहीं करते हैं। ध्यान दें कि आप उस व्यक्ति को क्या कहकर पुकारते हैं, उससे यह प्रदर्शित होता है कि आप उसके विषय में क्या महसूस करते हैं। इस ऑडियो को यहाँ रोकें।</w:t>
      </w:r>
    </w:p>
    <w:p>
      <w:pPr/>
      <w:r>
        <w:rPr>
          <w:lang w:val="hi_IN" w:bidi="hi_IN"/>
        </w:rPr>
      </w:r>
      <w:r>
        <w:rPr>
          <w:lang w:val="hi_IN" w:bidi="hi_IN"/>
        </w:rPr>
        <w:t>दाऊद चिल्लाता है, "तू एक तलवार, एक भाले और एक सांग के साथ मेरी ओर आ रहा है। लेकिन तूने इस्राएल की सेना के परमेश्वर को चुनौती दी है। इसलिए मैं हमारे परमेश्वर, सर्वशक्तिमान यहोवा के नाम से तेरे पास आ रहा हूँ।" यहोवा के "नाम से" आने का अर्थ यह है कि दाऊद सर्वशक्तिमान यहोवा के सामर्थ्य और बल के साथ गोलियत के पास आता है। यह कहना कि यहोवा सर्वशक्तिमान है, इसका अर्थ है कि यहोवा पूर्ण रूप से शक्तिशाली है क्योंकि यहोवा स्वर्ग की सेनाओं या दलों का परमेश्वर है। यदि आपको लगता है कि यह आपकी भाषा में अधिक उपयुक्त है, तो आप इसका अनुवाद "यहोवा, वह परमेश्वर जो सर्वशक्तिमान है" के रूप में कर सकते हैं। दाऊद यह भी कहता है, “आज यहोवा तुझे पराजित करेगा, और मैं तेरा सिर काट डालूँगा। तब मैं तेरी पलिश्ती सेना के शवों को आकाश के पक्षियों और मैदान के पशुओं को खाने के लिए दे दूँगा!"</w:t>
      </w:r>
    </w:p>
    <w:p>
      <w:pPr/>
      <w:r>
        <w:rPr>
          <w:lang w:val="hi_IN" w:bidi="hi_IN"/>
        </w:rPr>
      </w:r>
      <w:r>
        <w:rPr>
          <w:lang w:val="hi_IN" w:bidi="hi_IN"/>
        </w:rPr>
        <w:t>यहाँ रुकें और समूह के रूप में चर्चा करें: गोलियत और दाऊद दोनों अपने शत्रु के शवों को आकाश के पक्षियों और मैदान के पशुओं को दे देने की धमकी देते हैं। गोलियत और दाऊद वास्तव में शवों को पक्षियों और पशुओं को नहीं देते थे, बल्कि यह यह दिखाने का एक तरीका था कि वे अपने शत्रु को श्राप दे रहे थे। आप इसे कैसे कहेंगे ताकि लोग समझ सकें कि यह किसी व्यक्ति के शत्रु का अनादर करने का एक तरीका था? इस ऑडियो को यहाँ रोकें।</w:t>
      </w:r>
    </w:p>
    <w:p>
      <w:pPr/>
      <w:r>
        <w:rPr>
          <w:lang w:val="hi_IN" w:bidi="hi_IN"/>
        </w:rPr>
      </w:r>
      <w:r>
        <w:rPr>
          <w:lang w:val="hi_IN" w:bidi="hi_IN"/>
        </w:rPr>
        <w:t>दाऊद कहता है, "तब पूरा संसार जान लेगा कि इस्राएल का एक ऐसा परमेश्वर है जो सचमुच अपने लोगों के लिए काम करता है। और यहाँ उपस्थित प्रत्येक व्यक्ति जान जाएगा कि यहोवा सदा अपने युद्ध जीतता है, और उसे हथियारों का उपयोग करने की आवश्यकता नहीं होती। यह युद्ध यहोवा का है, और यहोवा हमें तुम पर विजय देगा!"</w:t>
      </w:r>
    </w:p>
    <w:p>
      <w:pPr/>
      <w:r>
        <w:rPr>
          <w:lang w:val="hi_IN" w:bidi="hi_IN"/>
        </w:rPr>
      </w:r>
      <w:r>
        <w:rPr>
          <w:lang w:val="hi_IN" w:bidi="hi_IN"/>
        </w:rPr>
        <w:t>यहाँ रुकें और समूह में चर्चा करें: कोई ऐसी कहानी सुनाएँ जहाँ किसी व्यक्ति को अपने शत्रु के सामने बहुत आत्मविश्वास हो, भले ही वह व्यक्ति अपने शत्रु की तुलना में कमज़ोर दिखाई देता हो। आप अपने दर्शकों को यहोवा पर दाऊद के विश्वास और भरोसे को समझाने में कैसे सहायता करेंगे? इस ऑडियो को यहाँ रोकें।</w:t>
      </w:r>
    </w:p>
    <w:p>
      <w:pPr/>
      <w:r>
        <w:rPr>
          <w:lang w:val="hi_IN" w:bidi="hi_IN"/>
        </w:rPr>
      </w:r>
      <w:r>
        <w:rPr>
          <w:lang w:val="hi_IN" w:bidi="hi_IN"/>
        </w:rPr>
        <w:t>तीसरे दृश्य में, जैसे ही गोलियत दाऊद के और अधिक निकट आता है, दाऊद गोलियत की ओर दौड़ता है। दाऊद अपनी थैली से एक पत्थर निकालता है और उस पत्थर को अपने गोफन में रख लेता है। दाऊद गोफन को अपने सिर के ऊपर घुमाता है और पत्थर को गोलियत पर फेंकता है। वह पत्थर गोलियत के ठीक माथे पर लगता है और अंदर धंस जाता है। गोलियत लड़खड़ाता है और भूमि पर मुँह के बल गिर पड़ता है। इस प्रकार दाऊद पलिश्ती योद्धा गोलियत को केवल एक गोफन और एक पत्थर से हरा देता है। जब दाऊद पलिश्ती गोलियत पर प्रहार करता है और उसे मार डालता है, तब दाऊद के पास कोई तलवार नहीं होती है। कहानीकार इस जानकारी को यह दिखाने के लिए दोहराता है कि दाऊद ने जो कुछ भी होने की बात कही थी, वह सच होता है। दाऊद दौड़कर जाता है और गोलियत की तलवार को उसकी म्यान से निकाल लेता है। दाऊद गोलियत का सिर काटकर गोलियत को मार डालने के लिए गोलियत की ही तलवार का उपयोग करता है।</w:t>
      </w:r>
    </w:p>
    <w:p>
      <w:pPr/>
      <w:r>
        <w:rPr>
          <w:lang w:val="hi_IN" w:bidi="hi_IN"/>
        </w:rPr>
      </w:r>
      <w:r>
        <w:rPr>
          <w:lang w:val="hi_IN" w:bidi="hi_IN"/>
        </w:rPr>
        <w:t>यहाँ रुकें और समूह में चर्चा करें: इस दृश्य में, दाऊद पत्थर फेंकता है और वह गोलियत को लगता है, और गोलियत गिर जाता है। फिर कहानीकार दाऊद के कार्य का सारांश देते हुए कहता है कि दाऊद ने गोलियत को केवल एक गोफन और एक पत्थर से हरा दिया। कहानीकार द्वारा घटना का सारांश देने के बाद, कार्य जारी रहता है, और दाऊद गोलियत को मार डालता है। कोई ऐसी कहानी सुनाएँ जिसमें लोग बहुत से काम करते हैं, फिर कहानीकार हुई घटना का एक संक्षिप्त सारांश देता है, और फिर कार्य आगे जारी रहता है। इस ऑडियो को यहाँ रोकें।</w:t>
      </w:r>
    </w:p>
    <w:p>
      <w:pPr/>
      <w:r>
        <w:rPr>
          <w:lang w:val="hi_IN" w:bidi="hi_IN"/>
        </w:rPr>
      </w:r>
      <w:r>
        <w:rPr>
          <w:lang w:val="hi_IN" w:bidi="hi_IN"/>
        </w:rPr>
        <w:t>चौथे दृश्य में, जब पलिश्ती सेना देखती है कि गोलियत मर चुका है, तो पलिश्ती गोलियत के पास से मुड़ते हैं और भाग जाते हैं। इस्राएली सेना, जो इस्राएल और यहूदा के लोगों से बनी है, युद्ध का नारा लगाती है और जल्दी से पलिश्ती सेना के पीछे दौड़ती है। इस्राएली पलिश्तियों का पीछा शारैंम के संपूर्ण मार्ग पर करते हैं जो गत और एक्रोन नगरों की ओर भी जाता था। पूरे मार्ग पर मृत और घायल पलिश्ती सैनिकों के शरीर पड़े हुए थे। जब इस्राएली सेना पलिश्तियों का पीछा करना समाप्त कर लेती है, तो इस्राएली सेना अपनी छावनी में वापस जाती है और पलिश्ती सेना की छावनी को लूट लेती है। इस्राएली हर वह वस्तु उठा लेते हैं जो बहुमूल्य है। दाऊद आखिरकार गोलियत के सिर को यरूशलेम ले जाता है, परन्तु दाऊद गोलियत के हथियारों को अपने तम्बू में रखता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17:41–54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पलिश्ती गोलियत</w:t>
      </w:r>
    </w:p>
    <w:p>
      <w:pPr>
        <w:pStyle w:val="ListBullet"/>
        <w:spacing w:line="240" w:lineRule="auto"/>
        <w:ind w:left="720"/>
      </w:pPr>
      <w:r>
        <w:rPr>
          <w:lang w:val="hi_IN" w:bidi="hi_IN"/>
        </w:rPr>
      </w:r>
      <w:r>
        <w:rPr>
          <w:lang w:val="hi_IN" w:bidi="hi_IN"/>
        </w:rPr>
        <w:t>गोलियत का ढाल ढोने वाला</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पलिश्ती सेना</w:t>
      </w:r>
    </w:p>
    <w:p>
      <w:pPr>
        <w:pStyle w:val="ListBullet"/>
        <w:spacing w:line="240" w:lineRule="auto"/>
        <w:ind w:left="720"/>
      </w:pPr>
      <w:r>
        <w:rPr>
          <w:lang w:val="hi_IN" w:bidi="hi_IN"/>
        </w:rPr>
      </w:r>
      <w:r>
        <w:rPr>
          <w:lang w:val="hi_IN" w:bidi="hi_IN"/>
        </w:rPr>
        <w:t>और इस्राएली सेना</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गोलियत दाऊद की ओर बढ़ा। गोलियत एक ऐसे मनुष्य के पीछे चल रहा था जो एक ऐसी ढाल उठाए हुए था जो गोलियत के लगभग पूरे शरीर की रक्षा करने के लिए पर्याप्त बड़ी थी। गोलियत का माथा ही उसके शरीर का एकमात्र ऐसा भाग था जो ढाल या कवच से ढका हुआ नहीं था। जैसे-जैसे गोलियत आगे बढ़ा, गोलियत ने दाऊद को देखा और पाया कि दाऊद जवान, स्वस्थ दिखने वाला और सुंदर था। गोलियत ने यह भी देखा कि दाऊद केवल एक लाठी और गोफन लिए हुए था। गोलियत दाऊद से नफरत करता था और उसने उससे पूछा, "क्या तू मुझे केवल एक कुत्ता समझता है जिसे तू लाठी से भगा सकता है?" तब गोलियत ने अपने देवताओं को पुकारा और उन देवताओं से दाऊद को हानि पहुँचाने के लिए कहा। गोलियत चिल्लाकर दाऊद से बोला, "और निकट आ, ताकि मैं तुझे मार डालूँ और तेरे शव को पक्षियों और जंगली जानवरों के खाने के लिए छोड़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गोलियत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ने चिल्लाकर गोलियत को उत्तर दिया, "तू मुझसे लड़ने के लिए तलवार, भाले और सांग के साथ आता है, परंतु मैं तेरे पास सर्वशक्तिमान यहोवा, इस्राएल की सेनाओं के परमेश्वर पर निर्भर होकर आता हूँ। तुमने यहोवा का अपमान किया है, परन्तु आज यहोवा मुझे तुम्हें पराजित करने के लिए सामर्थ्य देगा। मैं तुझे मार डालूँगा और तेरा सिर काट डालूँगा! और आज हम सभी पलिश्ती सैनिकों को मार डालेंगे और उनके शवों को पक्षियों और जंगली पशुओं के खाने के लिए छोड़ देंगे! तब संपूर्ण संसार के लोग जान जाएँगे कि इस्राएल का एक परमेश्वर है जो वास्तव में अपने लोगों के लिए कार्य करता है। यहाँ उपस्थित प्रत्येक व्यक्ति जान जाएगा कि यहोवा अपने लोगों को तलवार या भाले से नहीं बचाता क्योंकि यहोवा ही प्रत्येक युद्ध की जीत का निर्णय करता है। यहोवा हमें तुझ पर विजय प्रदान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गोलियत दाऊद के और अधिक निकट आता जाता है, और दाऊद युद्ध भूमि पर गोलियत का सामना करने के लिए दौड़ता है। दाऊद जल्दी से अपनी थैली से एक पत्थर निकालता है और उसे अपने गोफन में रखता है। दाऊद सीधे गोलियत पर पत्थर चलाता है और गोलियत के माथे पर प्रहार करता है। वह पत्थर गोलियत के सिर में गहरा धंस जाता है, और गोलियत लड़खड़ाता है और भूमि पर मुँह के बल गिर पड़ता है। इस प्रकार एक गोफन और एक पत्थर से दाऊद ने गोलियत को हरा दिया। जब दाऊद ने गोलियत को हराया तब उसके पास कोई तलवार नहीं थी। दाऊद दौड़कर गोलियत के पास गया और गोलियत के ऊपर खड़े होकर दाऊद ने गोलियत की तलवार उसकी म्यान से निकाल ली। दाऊद ने गोलियत का सिर काटकर उसे मार डालने के लिए गोलियत की ही तलवार का उपयोग किया, ठीक वैसे ही जैसे दाऊद ने ऐसा करने की प्रतिज्ञा की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गोलियत के ढाल ढोने वाले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पलिश्ती सेना को पता चलता है कि उनका वीर योद्धा मर चुका है, तो सभी पलिश्ती मुड़ते हैं और इस्राएली सेना के सामने से भाग जाते हैं। इस्राएली सेना, यानी इस्राएल और यहूदा के पुरुष, युद्ध का जयघोष करते हुए पलिश्ती सेना का पीछा करते हैं। इस्राएली पलिश्तियों का पीछा उस मार्ग पर करते हैं जो शारैंम से लेकर गत और एक्रोन तक जाता है। इस्राएली पलिश्तियों को भागते समय मारते जाते हैं, इसलिए संपूर्ण मार्ग पर मृत और दम तोड़ते हुए पलिश्ती सैनिकों के शरीर पड़े हुए हैं। जब इस्राएली पलिश्तियों का पीछा करना समाप्त कर लेते हैं, तो इस्राएली पलिश्ती छावनी को लूटने के लिए लौटते हैं। दाऊद गोलियत का सिर यरूशलेम ले जाता है, और दाऊद गोलियत के शस्त्रों को अपने तंबू में रख 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पलिश्ती सैनिकों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इस्राएली सैनिकों की भूमिका निभाने वाले लोगों से पूछें, "आप क्या महसूस कर रहे हैं या क्या सोच रहे हैं?" वे लोग कुछ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17:41–54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गोलियत गोलियत के ढाल ढोने वाले के पीछे चला। ढाल उठाने वाला व्यक्ति किसी अन्य सैनिक के आगे एक बड़ी ढाल लेकर चलता था।</w:t>
      </w:r>
    </w:p>
    <w:p>
      <w:pPr/>
      <w:r>
        <w:rPr>
          <w:lang w:val="hi_IN" w:bidi="hi_IN"/>
        </w:rPr>
      </w:r>
      <w:r>
        <w:rPr>
          <w:lang w:val="hi_IN" w:bidi="hi_IN"/>
        </w:rPr>
        <w:t>यहाँ रुकें और समूह के रूप में ढाल लिए हुए एक व्यक्ति की तस्वीर देखें। इस शब्द का अनुवाद उसी तरह करें जैसे आपने पिछले भागों में किया है। इस ऑडियो को यहाँ रोकें।</w:t>
      </w:r>
    </w:p>
    <w:p>
      <w:pPr/>
      <w:r>
        <w:rPr>
          <w:lang w:val="hi_IN" w:bidi="hi_IN"/>
        </w:rPr>
      </w:r>
      <w:r>
        <w:rPr>
          <w:lang w:val="hi_IN" w:bidi="hi_IN"/>
        </w:rPr>
        <w:t xml:space="preserve">गोलियत </w:t>
      </w:r>
      <w:r>
        <w:rPr>
          <w:b/>
          <w:lang w:val="hi_IN" w:bidi="hi_IN"/>
        </w:rPr>
        <w:t>दाऊद</w:t>
      </w:r>
      <w:r>
        <w:rPr>
          <w:lang w:val="hi_IN" w:bidi="hi_IN"/>
        </w:rPr>
        <w:t xml:space="preserve"> की ओर आगे बढ़ा। दाऊद यिशै का सबसे छोटा पुत्र था, और वह बैतलहम में अपने पिता की भेड़ों की देखभाल करता था। दाऊद ने राजा शाऊल की भी सेवा की। दाऊद के बारे में अधिक जानकारी के लिए, मुख्य शब्दावली देखें। दाऊद के लिए उसी शब्द या वाक्यांश का उपयोग करें जिसका उपयोग आपने पिछले भागों में किया था।</w:t>
      </w:r>
    </w:p>
    <w:p>
      <w:pPr/>
      <w:r>
        <w:rPr>
          <w:lang w:val="hi_IN" w:bidi="hi_IN"/>
        </w:rPr>
      </w:r>
      <w:r>
        <w:rPr>
          <w:lang w:val="hi_IN" w:bidi="hi_IN"/>
        </w:rPr>
        <w:t xml:space="preserve">गोलियत ने दाऊद की ओर देखा और पाया कि दाऊद के मुख पर </w:t>
      </w:r>
      <w:r>
        <w:rPr>
          <w:b/>
          <w:lang w:val="hi_IN" w:bidi="hi_IN"/>
        </w:rPr>
        <w:t>लाली</w:t>
      </w:r>
      <w:r>
        <w:rPr>
          <w:lang w:val="hi_IN" w:bidi="hi_IN"/>
        </w:rPr>
        <w:t xml:space="preserve"> झलकती थी और वह सुंदर था। लाली झलकती थी का अर्थ है कि कोई व्यक्ति स्वस्थ है और उसके गाल गुलाबी या लाल हैं। लाली या स्वस्थ के लिए उसी शब्द या वाक्यांश का उपयोग करें जिसका उपयोग आपने पिछले भागों में किया था।</w:t>
      </w:r>
    </w:p>
    <w:p>
      <w:pPr/>
      <w:r>
        <w:rPr>
          <w:lang w:val="hi_IN" w:bidi="hi_IN"/>
        </w:rPr>
      </w:r>
      <w:r>
        <w:rPr>
          <w:lang w:val="hi_IN" w:bidi="hi_IN"/>
        </w:rPr>
        <w:t>गोलियत ने दाऊद पर यह आरोप लगाया कि दाऊद गोलियत की ओर इस प्रकार आ रहा था मानो दाऊद किसी कुत्ते को भगाने का प्रयास कर रहा हो। कुत्ता एक चार पैरों वाला पशु है जिसे इस्राएल के लोग अशुद्ध मानते थे। किसी को कुत्ता कहना एक सामान्य अपमान था।</w:t>
      </w:r>
    </w:p>
    <w:p>
      <w:pPr/>
      <w:r>
        <w:rPr>
          <w:lang w:val="hi_IN" w:bidi="hi_IN"/>
        </w:rPr>
      </w:r>
      <w:r>
        <w:rPr>
          <w:lang w:val="hi_IN" w:bidi="hi_IN"/>
        </w:rPr>
        <w:t>यहाँ रुकें और समूह के रूप में एक कुत्ते की तस्वीर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कुत्ते</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पलिश्ती ने पलिश्तियों के </w:t>
      </w:r>
      <w:r>
        <w:rPr>
          <w:b/>
          <w:lang w:val="hi_IN" w:bidi="hi_IN"/>
        </w:rPr>
        <w:t>देवताओं</w:t>
      </w:r>
      <w:r>
        <w:rPr>
          <w:lang w:val="hi_IN" w:bidi="hi_IN"/>
        </w:rPr>
        <w:t xml:space="preserve"> के नाम पर दाऊद को श्राप दिया। देवताओं के लिए उसी शब्द या वाक्यांश का उपयोग करें जिसका उपयोग आपने पिछले भागों में किया था। अधिक जानकारी के लिए मुख्य शब्दावली देखें।</w:t>
      </w:r>
    </w:p>
    <w:p>
      <w:pPr/>
      <w:r>
        <w:rPr>
          <w:lang w:val="hi_IN" w:bidi="hi_IN"/>
        </w:rPr>
      </w:r>
      <w:r>
        <w:rPr>
          <w:lang w:val="hi_IN" w:bidi="hi_IN"/>
        </w:rPr>
        <w:t>किसी को श्राप देने का अर्थ है यह कामना करना कि उस व्यक्ति के साथ कुछ बुरा हो।</w:t>
      </w:r>
    </w:p>
    <w:p>
      <w:pPr/>
      <w:r>
        <w:rPr>
          <w:lang w:val="hi_IN" w:bidi="hi_IN"/>
        </w:rPr>
      </w:r>
      <w:r>
        <w:rPr>
          <w:lang w:val="hi_IN" w:bidi="hi_IN"/>
        </w:rPr>
        <w:t xml:space="preserve">यहाँ रुकें और समूह के रूप में चर्चा करें कि आप </w:t>
      </w:r>
      <w:r>
        <w:rPr>
          <w:b/>
          <w:lang w:val="hi_IN" w:bidi="hi_IN"/>
        </w:rPr>
        <w:t>शाप</w:t>
      </w:r>
      <w:r>
        <w:rPr>
          <w:lang w:val="hi_IN" w:bidi="hi_IN"/>
        </w:rPr>
        <w:t xml:space="preserve"> के लिए किस शब्द या वाक्यांश का इस्तेमाल करेंगे। अधिक जानकारी के लिए मुख्य शब्दावली में श्राप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दाऊद ने कहा कि गोलियत दाऊद के विरुद्ध एक तलवार, भाले और सांग या बरछी के साथ आया था। ये सभी वे हथियार थे जिनका उपयोग लोग युद्ध में करते थे। पिछले भाग से स्मरण करें कि गोलियत ने एक भारी कवच भी पहन रखा था जो गोलियत के लगभग पूरे शरीर को ढकता था, और एक मनुष्य गोलियत के आगे एक बड़ी ढाल उठाए हुए चलता था। दाऊद के पास कोई कवच नहीं था, और दाऊद कोई हथियार लेकर नहीं चल रहा था। तलवार, भाले और सांग या बरछी के लिए उन्हीं शब्दों या वाक्यांशों का उपयोग करें जिनका उपयोग आपने पिछले भागों में किया था।</w:t>
      </w:r>
    </w:p>
    <w:p>
      <w:pPr/>
      <w:r>
        <w:rPr>
          <w:lang w:val="hi_IN" w:bidi="hi_IN"/>
        </w:rPr>
      </w:r>
      <w:r>
        <w:rPr>
          <w:lang w:val="hi_IN" w:bidi="hi_IN"/>
        </w:rPr>
        <w:t>यहाँ रुकें और समूह के रूप में एक तलवार, एक भाले और एक सांग या बरछी की तस्वीर देखें। इस ऑडियो को यहाँ रोकें।</w:t>
      </w:r>
    </w:p>
    <w:p>
      <w:pPr/>
      <w:r>
        <w:rPr>
          <w:lang w:val="hi_IN" w:bidi="hi_IN"/>
        </w:rPr>
      </w:r>
      <w:r>
        <w:rPr>
          <w:lang w:val="hi_IN" w:bidi="hi_IN"/>
        </w:rPr>
        <w:t xml:space="preserve">दाऊद </w:t>
      </w:r>
      <w:r>
        <w:rPr>
          <w:b/>
          <w:lang w:val="hi_IN" w:bidi="hi_IN"/>
        </w:rPr>
        <w:t>सर्वशक्तिमान यहोवा</w:t>
      </w:r>
      <w:r>
        <w:rPr>
          <w:lang w:val="hi_IN" w:bidi="hi_IN"/>
        </w:rPr>
        <w:t xml:space="preserve">, या </w:t>
      </w:r>
      <w:r>
        <w:rPr>
          <w:b/>
          <w:lang w:val="hi_IN" w:bidi="hi_IN"/>
        </w:rPr>
        <w:t>सेनाओं के यहोवा</w:t>
      </w:r>
      <w:r>
        <w:rPr>
          <w:lang w:val="hi_IN" w:bidi="hi_IN"/>
        </w:rPr>
        <w:t xml:space="preserve"> के सामर्थ्य के द्वारा गोलियत के विरुद्ध आया। सेनाओं का यहोवा </w:t>
      </w:r>
      <w:r>
        <w:rPr>
          <w:b/>
          <w:lang w:val="hi_IN" w:bidi="hi_IN"/>
        </w:rPr>
        <w:t>इस्राएल का परमेश्वर</w:t>
      </w:r>
      <w:r>
        <w:rPr>
          <w:lang w:val="hi_IN" w:bidi="hi_IN"/>
        </w:rPr>
        <w:t xml:space="preserve"> है। यहोवा परमेश्वर का व्यक्तिगत नाम है जो इस्राएल के साथ परमेश्वर के घनिष्ठ संबंध को दर्शाता है। यहोवा को "सर्वशक्तिमान" या "सेनाओं का यहोवा" कहने का अर्थ यह है कि यहोवा इस्राएल की समस्त सेनाओं का प्रधान है। यह नाम हमें याद दिलाता है कि यहोवा का ब्रह्माण्ड की सभी चीज़ों पर अधिकार है। यहोवा, सेनाओं के यहोवा, परमेश्वर और इस्राएल के बारे में अधिक जानकारी के लिए, मुख्य शब्दावली देखें। इन विचारों के लिए उन्हीं शब्दों या वाक्यांशों का उपयोग करें जिनका उपयोग आपने पिछले भागों में किया था।</w:t>
      </w:r>
    </w:p>
    <w:p>
      <w:pPr/>
      <w:r>
        <w:rPr>
          <w:lang w:val="hi_IN" w:bidi="hi_IN"/>
        </w:rPr>
      </w:r>
      <w:r>
        <w:rPr>
          <w:lang w:val="hi_IN" w:bidi="hi_IN"/>
        </w:rPr>
        <w:t>दाऊद जानता था कि यहोवा गोलियत को हरा देगा। दाऊद गोलियत की ओर दौड़ा, उसने अपनी गोफन में एक पत्थर रखा, और पत्थर को गोलियत के माथे पर मार दिया। गोफन एक ऐसा हथियार है जिसे लोग चमड़े की पट्टियों को एक थैली से जोड़कर बनाते हैं। गोफन के लिए उसी शब्द का उपयोग करें जिसका उपयोग आपने पिछले भागों में किया था।</w:t>
      </w:r>
    </w:p>
    <w:p>
      <w:pPr/>
      <w:r>
        <w:rPr>
          <w:lang w:val="hi_IN" w:bidi="hi_IN"/>
        </w:rPr>
      </w:r>
      <w:r>
        <w:rPr>
          <w:lang w:val="hi_IN" w:bidi="hi_IN"/>
        </w:rPr>
        <w:t>यहाँ रुकें और समूह के रूप में एक गोफन की तस्वीर देखें। इस ऑडियो को यहाँ रोकें।</w:t>
      </w:r>
    </w:p>
    <w:p>
      <w:pPr/>
      <w:r>
        <w:rPr>
          <w:lang w:val="hi_IN" w:bidi="hi_IN"/>
        </w:rPr>
      </w:r>
      <w:r>
        <w:rPr>
          <w:lang w:val="hi_IN" w:bidi="hi_IN"/>
        </w:rPr>
        <w:t>दाऊद ने एक गोफन और एक पत्थर से गोलियत को भूमि पर गिरा दिया। तब दाऊद दौड़कर गोलियत के पास गया, गोलियत की तलवार को उसकी म्यान से निकाला, और गोलियत को मार डालने के लिए उसी तलवार का उपयोग किया। म्यान किसी चाकू या तलवार का आवरण होता है। लोगों ने गोलियत की म्यान को शायद चमड़े से बनाया था।</w:t>
      </w:r>
    </w:p>
    <w:p>
      <w:pPr/>
      <w:r>
        <w:rPr>
          <w:lang w:val="hi_IN" w:bidi="hi_IN"/>
        </w:rPr>
      </w:r>
      <w:r>
        <w:rPr>
          <w:lang w:val="hi_IN" w:bidi="hi_IN"/>
        </w:rPr>
        <w:t>यहाँ रुकें और समूह के रूप में एक म्यान की तस्वीर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म्यान</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दाऊद ने गोलियत को मारने के लिए गोलियत की तलवार का उपयोग किया, और फिर इस्राएली सैनिकों ने पलिश्ती सैनिकों का पीछा किया। इस्राएलियों ने पलिश्तियों का पीछा करते हुए </w:t>
      </w:r>
      <w:r>
        <w:rPr>
          <w:b/>
          <w:lang w:val="hi_IN" w:bidi="hi_IN"/>
        </w:rPr>
        <w:t>युद्ध के नारे</w:t>
      </w:r>
      <w:r>
        <w:rPr>
          <w:lang w:val="hi_IN" w:bidi="hi_IN"/>
        </w:rPr>
        <w:t xml:space="preserve"> लगाए। युद्ध का नारा एक ऐसा शब्द या शोर है जो सेना युद्ध शुरू करते समय चिल्लाती है। "युद्ध के नारे" के लिए उसी शब्द या वाक्यांश का प्रयोग करें जिसका प्रयोग आपने पिछले भागों में किया है। </w:t>
      </w:r>
    </w:p>
    <w:p>
      <w:pPr/>
      <w:r>
        <w:rPr>
          <w:lang w:val="hi_IN" w:bidi="hi_IN"/>
        </w:rPr>
      </w:r>
      <w:r>
        <w:rPr>
          <w:lang w:val="hi_IN" w:bidi="hi_IN"/>
        </w:rPr>
        <w:t xml:space="preserve">जब इस्राएली सैनिक पलिश्ती सैनिकों का पीछा करना और उन्हें मारना समाप्त कर चुके, तब इस्राएली पलिश्ती छावनी को </w:t>
      </w:r>
      <w:r>
        <w:rPr>
          <w:b/>
          <w:lang w:val="hi_IN" w:bidi="hi_IN"/>
        </w:rPr>
        <w:t>लूटने</w:t>
      </w:r>
      <w:r>
        <w:rPr>
          <w:lang w:val="hi_IN" w:bidi="hi_IN"/>
        </w:rPr>
        <w:t xml:space="preserve"> के लिए लौटे। लूट लेने का अर्थ है सामान चुराना। लूटने के लिए उसी शब्द या वाक्यांश का उपयोग करें जिसका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17:55–18:5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17:55–18:5 को सुनें और अपने मन में रखें।</w:t>
      </w:r>
    </w:p>
    <w:p>
      <w:pPr/>
      <w:r>
        <w:rPr>
          <w:lang w:val="hi_IN" w:bidi="hi_IN"/>
        </w:rPr>
      </w:r>
      <w:r>
        <w:rPr>
          <w:lang w:val="hi_IN" w:bidi="hi_IN"/>
        </w:rPr>
        <w:t>यदि सम्भव हो, तो 1 शमूएल 17:55–18:5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17:55–18:5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दाऊद ने पलिश्ती गोलियत के खिलाफ लड़ाई लड़ी। यहोवा ने दाऊद को गोलियत पर विजय दिलाई, और इस्राएली सैनिकों ने पलिश्ती सैनिकों का पीछा किया और उन्हें मार डाला और उनके डेरे को लूट लिया।</w:t>
      </w:r>
    </w:p>
    <w:p>
      <w:pPr/>
      <w:r>
        <w:rPr>
          <w:lang w:val="hi_IN" w:bidi="hi_IN"/>
        </w:rPr>
      </w:r>
      <w:r>
        <w:rPr>
          <w:lang w:val="hi_IN" w:bidi="hi_IN"/>
        </w:rPr>
        <w:t>जब यह भाग शुरू होता है, तब हमें पिछली कहानी में घटी एक और घटना के बारे में पता चलता है, जब दाऊद गोलियत की ओर बढ़ रहा था। यह घटना पहले ही हो चुकी है, परन्तु कहानीकार हमें इस बारे में और अधिक जानकारी दे रहा है कि उसी समय और क्या हुआ था। जब दाऊद गोलियत का सामना करने के लिए आगे बढ़ा, तब राजा शाऊल ने देखा। शाऊल ने अपनी सेना के सेनापति अब्नेर से पूछा कि दाऊद का पिता कौन था। शाऊल जानता था कि दाऊद कौन था, क्योंकि दाऊद राजा शाऊल की सेवा करता था, परन्तु शायद शाऊल को दाऊद के परिवार या उसकी पृष्ठभूमि के बारे में ज्यादा जानकारी नहीं थी। शाऊल दाऊद के परिवार और इस्राएल में परिवार की प्रतिष्ठा के बारे में और अधिक जानना चाहता था। शाऊल शायद यह जानना चाहता था कि दाऊद का पिता कौन था, ताकि दाऊद स्थायी रूप से शाऊल की सेवा कर सके। आपको याद होगा कि दाऊद बैतलहम, जहाँ दाऊद अपने पिता की भेड़ों की देखभाल करता था, और सेना के डेरे के बीच, जहाँ दाऊद राजा शाऊल की सेवा करता था, आना-जाना कर रहा था।</w:t>
      </w:r>
    </w:p>
    <w:p>
      <w:pPr/>
      <w:r>
        <w:rPr>
          <w:lang w:val="hi_IN" w:bidi="hi_IN"/>
        </w:rPr>
      </w:r>
      <w:r>
        <w:rPr>
          <w:lang w:val="hi_IN" w:bidi="hi_IN"/>
        </w:rPr>
        <w:t>यहाँ रुकें और समूह में चर्चा करें: इस बारे में बात करें कि जब आप नए लोगों को एक-दूसरे से मिलवाते हैं, खासकर किसी ऐसे व्यक्ति से जिसके साथ आप काम करना चाहते हैं, तो क्या होता है। आपकी संस्कृति में, एक-दूसरे के बारे में किस प्रकार की जानकारी जानना महत्वपूर्ण है? आप किसी के परिवार या पूर्वजों के बारे में किस प्रकार की जानकारी जानना चाहते हैं? इस ऑडियो को यहाँ रोकें।</w:t>
      </w:r>
    </w:p>
    <w:p>
      <w:pPr/>
      <w:r>
        <w:rPr>
          <w:lang w:val="hi_IN" w:bidi="hi_IN"/>
        </w:rPr>
      </w:r>
      <w:r>
        <w:rPr>
          <w:lang w:val="hi_IN" w:bidi="hi_IN"/>
        </w:rPr>
        <w:t>हालाँकि, अब्नेर, दाऊद के परिवार या इस्राएल में उसकी प्रतिष्ठा के बारे में कुछ नहीं जानता था। अब्नेर ने राजा से कहा, "हे राजा, तेरे जीवन की शपथ, मैं नहीं जानता।" इस वाक्यांश के साथ, अब्नेर चाहता था कि राजा शाऊल को पता चले कि अब्नेर दाऊद के बारे में अपनी अनभिज्ञता को लेकर सच बता रहा था। शाऊल ने अब्नेर से कहा कि वह जाकर दाऊद के परिवार के बारे में और अधिक जानकारी प्राप्त करे।</w:t>
      </w:r>
    </w:p>
    <w:p>
      <w:pPr/>
      <w:r>
        <w:rPr>
          <w:lang w:val="hi_IN" w:bidi="hi_IN"/>
        </w:rPr>
      </w:r>
      <w:r>
        <w:rPr>
          <w:lang w:val="hi_IN" w:bidi="hi_IN"/>
        </w:rPr>
        <w:t>जैसे ही दाऊद ने गोलियत का सिर काटकर उसे मार डाला, अब्नेर दाऊद को शाऊल के पास ले आया। अब्नेर दाऊद को इतनी जल्दी ले आया कि दाऊद अभी भी गोलियत का सिर अपने हाथ में पकड़े हुए था। शाऊल ने दाऊद से पूछा कि दाऊद का पिता कौन था, और दाऊद ने उत्तर दिया कि वह शाऊल के दास, बैतलहम निवासी यिशै का पुत्र था।</w:t>
      </w:r>
    </w:p>
    <w:p>
      <w:pPr/>
      <w:r>
        <w:rPr>
          <w:lang w:val="hi_IN" w:bidi="hi_IN"/>
        </w:rPr>
      </w:r>
      <w:r>
        <w:rPr>
          <w:lang w:val="hi_IN" w:bidi="hi_IN"/>
        </w:rPr>
        <w:t>दाऊद और शाऊल ने बातचीत समाप्त की। बाद में योनातान का मन दाऊद से लग गया, और योनातान दाऊद से उतना ही प्रेम करता था जितना योनातान स्वयं से करता था। योनातान राजा शाऊल का सबसे बड़ा पुत्र था। एक का मन दूसरे से लगने का अर्थ है कि इन दोनों पुरुषों में एक-दूसरे के प्रति गहरा स्नेह था और वे घनिष्ठ मित्र थे। उस दिन के बाद से, राजा शाऊल ने दाऊद को अपने पास अपने दरबार में ही रख लिया ताकि दाऊद शाऊल की सेवा कर सके। शाऊल ने दाऊद को उसके पिता के घर वापस नहीं भेजा।</w:t>
      </w:r>
    </w:p>
    <w:p>
      <w:pPr/>
      <w:r>
        <w:rPr>
          <w:lang w:val="hi_IN" w:bidi="hi_IN"/>
        </w:rPr>
      </w:r>
      <w:r>
        <w:rPr>
          <w:lang w:val="hi_IN" w:bidi="hi_IN"/>
        </w:rPr>
        <w:t>योनातान ने दाऊद से एक वाचा बाँधी क्योंकि योनातान दाऊद से गहरा प्रेम करता था। जब लोग कोई वाचा बाँधते हैं, तो वे एक-दूसरे से दृढ़ प्रतिज्ञा करते हैं जिसे वे तोड़ नहीं सकते। लोग कहते हैं कि वे एक-दूसरे के साथ अच्छा संबंध रखना चाहते हैं। योनातान और दाऊद ने हमेशा एक-दूसरे के प्रति वफादार मित्र बने रहने का वादा किया।</w:t>
      </w:r>
    </w:p>
    <w:p>
      <w:pPr/>
      <w:r>
        <w:rPr>
          <w:lang w:val="hi_IN" w:bidi="hi_IN"/>
        </w:rPr>
      </w:r>
      <w:r>
        <w:rPr>
          <w:lang w:val="hi_IN" w:bidi="hi_IN"/>
        </w:rPr>
        <w:t>यहाँ रुकें और समूह में चर्चा करें: दो लोगों के बारे में कोई कहानी सुनाएँ, जिनमें दाऊद और योनातान के समान घनिष्ठ संबंध हों। आपकी संस्कृति में लोग दोस्ती और प्रेम के वादे कैसे दिखाते हैं? इस ऑडियो को यहाँ रोकें।</w:t>
      </w:r>
    </w:p>
    <w:p>
      <w:pPr/>
      <w:r>
        <w:rPr>
          <w:lang w:val="hi_IN" w:bidi="hi_IN"/>
        </w:rPr>
      </w:r>
      <w:r>
        <w:rPr>
          <w:lang w:val="hi_IN" w:bidi="hi_IN"/>
        </w:rPr>
        <w:t>योनातान ने अपनी मित्रता को दिखाने के लिए अपना बागा या अंगरखा उतारकर दाऊद को दे दिया। योनातान का बागा या अंगरखा एक बाहरी वस्त्र था जो योनातान के अन्य वस्त्रों को ढकता था। योनातान ने दाऊद को अपना कवच भी दे दिया, और साथ ही अपनी तलवार, धनुष और कमरबन्ध भी। लोग युद्ध में अपनी रक्षा के लिए कवच पहनते थे। लोग युद्ध में तलवारों और धनुषों का उपयोग हथियारों के रूप में करते थे। योनातान का कमरबंद संभवतः वह स्थान था जहाँ वह अपनी कटार या छोटी तलवार रखता था। दाऊद को अपना बागा, कवच और हथियार देकर, योनातान ने दाऊद के साथ अपनी वाचा की मित्रता को दिखाया। योनातान ने यह भी दिखाया कि योनातान कितना निःस्वार्थ था। हमें नहीं पता कि क्या योनातान पहले से ही जानता था कि दाऊद अगला राजा होगा, लेकिन हम देखते हैं कि योनातान ने दाऊद से वैसा खतरा महसूस नहीं किया जैसा शाऊल ने किया था।</w:t>
      </w:r>
    </w:p>
    <w:p>
      <w:pPr/>
      <w:r>
        <w:rPr>
          <w:lang w:val="hi_IN" w:bidi="hi_IN"/>
        </w:rPr>
      </w:r>
      <w:r>
        <w:rPr>
          <w:lang w:val="hi_IN" w:bidi="hi_IN"/>
        </w:rPr>
        <w:t>यहाँ एक समूह के रूप में रुकें और एक बागा, कवच, तलवार, धनुष और कमरबन्द का चित्र देखें। इस ऑडियो को यहाँ रोकें।</w:t>
      </w:r>
    </w:p>
    <w:p>
      <w:pPr/>
      <w:r>
        <w:rPr>
          <w:lang w:val="hi_IN" w:bidi="hi_IN"/>
        </w:rPr>
      </w:r>
      <w:r>
        <w:rPr>
          <w:lang w:val="hi_IN" w:bidi="hi_IN"/>
        </w:rPr>
        <w:t>यहाँ रुकें और समूह में चर्चा करें: आपकी संस्कृति में, कोई व्यक्ति कैसे दिखा सकता है कि वह किसी और का बहुत घनिष्ठ मित्र है? इस ऑडियो को यहाँ रोकें।</w:t>
      </w:r>
    </w:p>
    <w:p>
      <w:pPr/>
      <w:r>
        <w:rPr>
          <w:lang w:val="hi_IN" w:bidi="hi_IN"/>
        </w:rPr>
      </w:r>
      <w:r>
        <w:rPr>
          <w:lang w:val="hi_IN" w:bidi="hi_IN"/>
        </w:rPr>
        <w:t>शाऊल ने दाऊद को जो भी सैन्य कार्य करने की आज्ञा दी, दाऊद ने उन्हें अच्छी तरह से पूरा किया। इसलिए, शाऊल ने दाऊद को अपनी सेना में एक उच्च पद का अधिकारी बना दिया। दाऊद शायद सैनिकों के एक बड़े समूह का प्रभारी था। शाऊल की सेना के सभी सैनिक और अधिकारी इससे खुश थे।</w:t>
      </w:r>
      <w:r>
        <w:rPr>
          <w:lang w:val="hi_IN" w:bidi="hi_IN"/>
        </w:rPr>
      </w:r>
    </w:p>
    <w:p>
      <w:pPr>
        <w:pStyle w:val="Heading3"/>
      </w:pPr>
      <w:r>
        <w:rPr>
          <w:lang w:val="hi_IN" w:bidi="hi_IN"/>
        </w:rPr>
        <w:t>घटनाओं को समझाना</w:t>
      </w:r>
    </w:p>
    <w:p>
      <w:pPr/>
      <w:r>
        <w:rPr>
          <w:lang w:val="hi_IN" w:bidi="hi_IN"/>
        </w:rPr>
      </w:r>
      <w:r>
        <w:rPr>
          <w:lang w:val="hi_IN" w:bidi="hi_IN"/>
        </w:rPr>
        <w:t>1 शमूएल 17:55–18:5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इससे पहले, जब दाऊद गोलियत के विरुद्ध लड़ने के लिए गोलियत की ओर बढ़ रहा था, तब राजा शाऊल ने देखा। शाऊल ने अपनी सेना के सेनापति अब्नेर से पूछा कि दाऊद का पिता कौन था। अब्नेर को नहीं पता था, इसलिए शाऊल ने अब्नेर से यह पता लगाने के लिए कहा। जैसे ही दाऊद ने गोलियत को मारा, अब्नेर दाऊद को शाऊल के पास ले आया, और दाऊद ने शाऊल से कहा कि दाऊद का पिता बैतलहम का यिशै है।</w:t>
      </w:r>
    </w:p>
    <w:p>
      <w:pPr/>
      <w:r>
        <w:rPr>
          <w:lang w:val="hi_IN" w:bidi="hi_IN"/>
        </w:rPr>
      </w:r>
      <w:r>
        <w:rPr>
          <w:b/>
          <w:lang w:val="hi_IN" w:bidi="hi_IN"/>
        </w:rPr>
        <w:t>दूसरे दृश्य में:</w:t>
      </w:r>
      <w:r>
        <w:rPr>
          <w:lang w:val="hi_IN" w:bidi="hi_IN"/>
        </w:rPr>
        <w:t xml:space="preserve"> दाऊद और शाऊल की बातचीत समाप्त होने के बाद, दाऊद और योनातान सबसे अच्छे दोस्त बन गए। योनातान राजा शाऊल का सबसे बड़ा पुत्र था। राजा शाऊल ने दाऊद को अपने पास रखा और दाऊद शाऊल के दरबार में उसकी सेवा करने लगा। योनातान और दाऊद ने एक वाचा बाँधी कि वे हमेशा वफादार दोस्त बने रहेंगे, और दोस्ती के चिन्ह के रूप में योनातान ने दाऊद को अपना बागा, कवच, तलवार, धनुष और कमरबन्द दिया।</w:t>
      </w:r>
    </w:p>
    <w:p>
      <w:pPr/>
      <w:r>
        <w:rPr>
          <w:lang w:val="hi_IN" w:bidi="hi_IN"/>
        </w:rPr>
      </w:r>
      <w:r>
        <w:rPr>
          <w:b/>
          <w:lang w:val="hi_IN" w:bidi="hi_IN"/>
        </w:rPr>
        <w:t>तीसरे दृश्य में</w:t>
      </w:r>
      <w:r>
        <w:rPr>
          <w:lang w:val="hi_IN" w:bidi="hi_IN"/>
        </w:rPr>
        <w:t>: राजा शाऊल ने दाऊद से जो कुछ भी करने के लिए कहा, दाऊद ने वह अच्छी तरह से किया। इसलिए, शाऊल ने दाऊद को अपनी सेना में एक उच्च पद का अधिकारी बना दिया। शाऊल की सेना के सभी सैनिकों और अधिकारियों ने दाऊद के पद को सराहा।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राजा शाऊल</w:t>
      </w:r>
    </w:p>
    <w:p>
      <w:pPr>
        <w:pStyle w:val="ListBullet"/>
        <w:spacing w:line="240" w:lineRule="auto"/>
        <w:ind w:left="720"/>
      </w:pPr>
      <w:r>
        <w:rPr>
          <w:lang w:val="hi_IN" w:bidi="hi_IN"/>
        </w:rPr>
      </w:r>
      <w:r>
        <w:rPr>
          <w:lang w:val="hi_IN" w:bidi="hi_IN"/>
        </w:rPr>
        <w:t>अब्नेर</w:t>
      </w:r>
    </w:p>
    <w:p>
      <w:pPr>
        <w:pStyle w:val="ListBullet"/>
        <w:spacing w:line="240" w:lineRule="auto"/>
        <w:ind w:left="720"/>
      </w:pPr>
      <w:r>
        <w:rPr>
          <w:lang w:val="hi_IN" w:bidi="hi_IN"/>
        </w:rPr>
      </w:r>
      <w:r>
        <w:rPr>
          <w:lang w:val="hi_IN" w:bidi="hi_IN"/>
        </w:rPr>
        <w:t>योनातान</w:t>
      </w:r>
    </w:p>
    <w:p>
      <w:pPr>
        <w:pStyle w:val="ListBullet"/>
        <w:spacing w:line="240" w:lineRule="auto"/>
        <w:ind w:left="720"/>
      </w:pPr>
      <w:r>
        <w:rPr>
          <w:lang w:val="hi_IN" w:bidi="hi_IN"/>
        </w:rPr>
      </w:r>
      <w:r>
        <w:rPr>
          <w:lang w:val="hi_IN" w:bidi="hi_IN"/>
        </w:rPr>
        <w:t>और शाऊल की सेना के सैनिक और अधिकारी</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कहानीकार हमें किसी ऐसी घटना को समझने में मदद करता है जो हमारी पिछली कहानी में पहले ही घट चुकी थी। जब दाऊद पलिश्ती गोलियत की ओर आगे बढ़ा, तब राजा शाऊल ने उसे देखा। शाऊल अपने सेनापति अब्नेर की ओर मुड़ा और पूछा, "उस जवान का पिता कौन है?" अब्नेर ने राजा को उत्तर दिया, "हे राजा, तेरे जीवन की शपथ, मैं नहीं जानता।" अब्नेर ने एक ऐसी अभिव्यक्ति का उपयोग किया जिसमें अब्नेर ने राजा के जीवन की शपथ खाई थी। यह अभिव्यक्ति एक शपथ या प्रतिज्ञा का भाग थी, जिसका उपयोग अब्नेर ने यह सुनिश्चित करने के लिए किया कि शाऊल जान ले कि वह सत्य कह रहा है। राजा के जीवन की शपथ खाकर, अब्नेर यह कह रहा था कि यदि वह सत्य न बोल रहा हो, तो राजा उसे मार सकता है।</w:t>
      </w:r>
    </w:p>
    <w:p>
      <w:pPr/>
      <w:r>
        <w:rPr>
          <w:lang w:val="hi_IN" w:bidi="hi_IN"/>
        </w:rPr>
      </w:r>
      <w:r>
        <w:rPr>
          <w:lang w:val="hi_IN" w:bidi="hi_IN"/>
        </w:rPr>
        <w:t>यहाँ रुकें और समूह में चर्चा करें: आप अपनी संस्कृति में किन वाक्यांशों या अभिव्यक्तियों का उपयोग करते हैं ताकि लोगों को पता चल सके कि आप सच बोल रहे हैं? इस ऑडियो को यहाँ रोकें।</w:t>
      </w:r>
    </w:p>
    <w:p>
      <w:pPr/>
      <w:r>
        <w:rPr>
          <w:lang w:val="hi_IN" w:bidi="hi_IN"/>
        </w:rPr>
      </w:r>
      <w:r>
        <w:rPr>
          <w:lang w:val="hi_IN" w:bidi="hi_IN"/>
        </w:rPr>
        <w:t>शाऊल ने अब्नेर से कहा कि वह पता लगाए कि दाऊद का पिता कौन था। जैसे ही दाऊद ने गोलियत का सिर काटकर उसे मार डाला, अब्नेर दाऊद को राजा शाऊल के पास ले आया। दाऊद ने अभी तक गोलियत का सिर नीचे भी नहीं रखा था। दाऊद अभी भी गोलियत का सिर अपने हाथ में पकड़े हुए था। शाऊल ने दाऊद से पूछा कि उसके पिता कौन थे, और दाऊद ने उत्तर दिया कि उसके पिता बैतलहम के रहने वाले और शाऊल के सेवक यिशै थे। यिशै को शाऊल का सेवक कहकर, दाऊद का यह मतलब नहीं था कि उसके पिता राजा शाऊल की सेवा करते थे। दाऊद का मतलब यह था कि यिशै, इस्राएल के राजा के रूप में शाऊल के प्रति वफादार था।</w:t>
      </w:r>
    </w:p>
    <w:p>
      <w:pPr/>
      <w:r>
        <w:rPr>
          <w:lang w:val="hi_IN" w:bidi="hi_IN"/>
        </w:rPr>
      </w:r>
      <w:r>
        <w:rPr>
          <w:lang w:val="hi_IN" w:bidi="hi_IN"/>
        </w:rPr>
        <w:t>यहाँ रुकें और समूह में चर्चा करें: ऐसी कोई कहानी सुनाइए जिसमें घटनाएँ वर्तमान में हो रही किसी बात से शुरू होकर किसी ऐसी बात की ओर जाती हों जो पहले ही घट चुकी हो। आप अपने श्रोताओं को यह समझने में कैसे सहायता करते हैं कि कोई घटना कब घट रही है? इस ऑडियो को यहाँ रोकें।</w:t>
      </w:r>
    </w:p>
    <w:p>
      <w:pPr/>
      <w:r>
        <w:rPr>
          <w:lang w:val="hi_IN" w:bidi="hi_IN"/>
        </w:rPr>
      </w:r>
      <w:r>
        <w:rPr>
          <w:lang w:val="hi_IN" w:bidi="hi_IN"/>
        </w:rPr>
        <w:t>दूसरे दृश्य में, दाऊद और राजा शाऊल ने बातचीत समाप्त की। बाद में, दाऊद और शाऊल का सबसे बड़ा पुत्र योनातान गहरे दोस्त बन गए। योनातान का मन दाऊद से लग गया, और योनातान दाऊद से उतना ही प्रेम करता था जितना योनातान स्वयं से करता था। परमेश्वर ने मनुष्यों को मनों के साथ बनाया, जो किसी व्यक्ति के विचार, भावनाएँ और इच्छाएँ हैं। हम किसी व्यक्ति के मन को नहीं देख सकते, परन्तु हम जानते हैं कि वह है। मूल भाषा में “लगना” के लिए उपयोग किए गए शब्द का अर्थ है किसी चीज को किसी दूसरी चीज से बांधना या जोड़ना। दाऊद का मन योनातान के मन से बंधा हुआ था या उससे जुड़ा हुआ था, और योनातान और दाऊद एक-दूसरे की गहरी परवाह करते थे। उस दिन से राजा शाऊल ने दाऊद को अपने ही दरबार में रख लिया ताकि दाऊद शाऊल की सेवा कर सके। शाऊल ने दाऊद को बैतलहम में उसके पिता के पास वापस नहीं भेजा। क्योंकि योनातान दाऊद से बहुत प्रेम करता था, इसलिए योनातान और दाऊद ने आपस में एक वाचा बाँधी। योनातान और दाऊद ने एक-दूसरे के प्रति वफादार दोस्त बने रहने का वादा किया। योनातान ने अपनी मित्रता को दिखाने के लिए अपना बागा उतारकर दाऊद को दे दिया। योनातान ने दाऊद को अपना कवच, तलवार, धनुष और कमरबन्द भी दे दिया। दाऊद को ये सभी वस्तुएँ देकर योनातान ने दिखाया कि वह दाऊद का बहुत आदर करता था और उससे गहरा प्रेम रखता था। योनातान ने दाऊद के साथ अपनी निःस्वार्थ वाचा की मित्रता को भी दिखाया।</w:t>
      </w:r>
    </w:p>
    <w:p>
      <w:pPr/>
      <w:r>
        <w:rPr>
          <w:lang w:val="hi_IN" w:bidi="hi_IN"/>
        </w:rPr>
      </w:r>
      <w:r>
        <w:rPr>
          <w:lang w:val="hi_IN" w:bidi="hi_IN"/>
        </w:rPr>
        <w:t>यहाँ रुकें और समूह में चर्चा करें: पिछली कहानी में आपने दो मित्रों के बारे में जो कहानी सुनाई थी, उसे याद करें। इस प्रकार की दोस्ती और वफादारी का वर्णन करने के लिए आप जिन शब्दों का उपयोग करते हैं, उन पर ध्यान दें। चर्चा करें कि आप इसका अनुवाद कैसे कर सकते हैं। इस ऑडियो को यहाँ रोकें।</w:t>
      </w:r>
    </w:p>
    <w:p>
      <w:pPr/>
      <w:r>
        <w:rPr>
          <w:lang w:val="hi_IN" w:bidi="hi_IN"/>
        </w:rPr>
      </w:r>
      <w:r>
        <w:rPr>
          <w:lang w:val="hi_IN" w:bidi="hi_IN"/>
        </w:rPr>
        <w:t>तीसरे दृश्य में, शाऊल ने दाऊद को जो भी सैन्य कार्य सौंपे थे, दाऊद ने उन्हें अच्छी तरह से किया। इसलिए, शाऊल ने दाऊद को अपनी सेना में एक उच्च पद के अधिकारी के रूप में पदोन्नत किया। शाऊल की सेना के सभी सैनिक और अन्य अधिकारी दाऊद के इस पद से खुश थे।</w:t>
      </w:r>
    </w:p>
    <w:p>
      <w:pPr/>
      <w:r>
        <w:rPr>
          <w:lang w:val="hi_IN" w:bidi="hi_IN"/>
        </w:rPr>
      </w:r>
      <w:r>
        <w:rPr>
          <w:lang w:val="hi_IN" w:bidi="hi_IN"/>
        </w:rPr>
        <w:t>यहाँ रुकें और समूह में चर्चा करें: किसी ऐसे अगुवे के बारे में कहानी सुनाएँ जिसे सभी पसंद करते हो। आप उस अगुवे का वर्णन कैसे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17:55–18:5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राजा शाऊल</w:t>
      </w:r>
    </w:p>
    <w:p>
      <w:pPr>
        <w:pStyle w:val="ListBullet"/>
        <w:spacing w:line="240" w:lineRule="auto"/>
        <w:ind w:left="720"/>
      </w:pPr>
      <w:r>
        <w:rPr>
          <w:lang w:val="hi_IN" w:bidi="hi_IN"/>
        </w:rPr>
      </w:r>
      <w:r>
        <w:rPr>
          <w:lang w:val="hi_IN" w:bidi="hi_IN"/>
        </w:rPr>
        <w:t>अब्नेर</w:t>
      </w:r>
    </w:p>
    <w:p>
      <w:pPr>
        <w:pStyle w:val="ListBullet"/>
        <w:spacing w:line="240" w:lineRule="auto"/>
        <w:ind w:left="720"/>
      </w:pPr>
      <w:r>
        <w:rPr>
          <w:lang w:val="hi_IN" w:bidi="hi_IN"/>
        </w:rPr>
      </w:r>
      <w:r>
        <w:rPr>
          <w:lang w:val="hi_IN" w:bidi="hi_IN"/>
        </w:rPr>
        <w:t>योनातान</w:t>
      </w:r>
    </w:p>
    <w:p>
      <w:pPr>
        <w:pStyle w:val="ListBullet"/>
        <w:spacing w:line="240" w:lineRule="auto"/>
        <w:ind w:left="720"/>
      </w:pPr>
      <w:r>
        <w:rPr>
          <w:lang w:val="hi_IN" w:bidi="hi_IN"/>
        </w:rPr>
      </w:r>
      <w:r>
        <w:rPr>
          <w:lang w:val="hi_IN" w:bidi="hi_IN"/>
        </w:rPr>
        <w:t>और शाऊल की सेना के सैनिक और अधिकारी</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एक उदाहरण और संभावित प्रतिक्रियाएँ निम्नलिखित हैं।</w:t>
      </w:r>
    </w:p>
    <w:p>
      <w:pPr/>
      <w:r>
        <w:rPr>
          <w:lang w:val="hi_IN" w:bidi="hi_IN"/>
        </w:rPr>
      </w:r>
      <w:r>
        <w:rPr>
          <w:lang w:val="hi_IN" w:bidi="hi_IN"/>
        </w:rPr>
        <w:t>भले ही पिछली कहानी के बाद घटनाक्रम आगे बढ़ चुका है, फिर भी लेखक हमें कुछ ऐसी बात समझने में मदद करता है जो पहले ही घटित हो चुकी है। इससे पहले, जब दाऊद पलिश्ती गोलियत की ओर आगे बढ़ा, तब राजा शाऊल ने दाऊद को देखा। शाऊल ने अपने सेनापति अब्नेर से पूछा, "वह जवान किसका पुत्र है?" अब्नेर ने उत्तर दिया, "हे राजा, मैं कसम खाता हूँ, मैं नहीं जानता।" शाऊल ने अब्नेर को आदेश दिया कि वह पता लगाए कि दाऊद का पिता कौन था। जैसे ही दाऊद ने गोलियत का सिर काटकर उसे मार डाला, अब्नेर दाऊद को राजा शाऊल के पास ले आया। दाऊद को गोलियत का सिर नीचे रखने का मौका भी नहीं मिला था और वह सिर अभी भी दाऊद के हाथ में ही था। शाऊल ने दाऊद से दाऊद के पिता के बारे में पूछा, और दाऊद ने शाऊल से कहा, "मेरा पिता बैतलहम का रहने वाला, तेरा सेवक यिशै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राजा 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अब्नेर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और शाऊल ने बातचीत समाप्त की। बाद में, दाऊद और शाऊल का पुत्र योनातान गहरे दोस्त बन गए। दाऊद और योनातान के मन एक-दूसरे से जुड़े हुए थे, और वे एक-दूसरे से बहुत प्रेम करते थे। योनातान दाऊद से उतना ही प्रेम करता था जितना योनातान स्वयं से करता था। उस समय से आगे राजा शाऊल ने दाऊद को अपने दरबार में रखा, ताकि दाऊद शाऊल की सेवा कर सके। शाऊल ने दाऊद को बैतलहम में उसके पिता के घर वापस नहीं भेजा। क्योंकि योनातान दाऊद से बहुत प्रेम करता था, इसलिए योनातान और दाऊद ने आपस में एक वाचा बाँधी। योनातान और दाऊद ने हमेशा विश्वासयोग्य और वफादार दोस्त बने रहने का वादा किया। योनातान ने अपनी मित्रता के चिन्ह के रूप में अपना बागा उतारकर दाऊद को दे दिया। योनातान ने दाऊद को अपना कवच, तलवार, धनुष और कमरबन्द भी दे दिया। ऐसा करके योनातान ने दाऊद के लिए अपना गहरा सम्मान और प्रेम दिखाया।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योनातान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दाऊद की भूमिका निभा रहे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राजा शाऊल ने दाऊद को जो भी काम सौंपे थे, दाऊद ने उन्हें सफलतापूर्वक पूरा किया। क्योंकि दाऊद ने सब कुछ बहुत अच्छी तरह से किया, इसलिए शाऊल ने दाऊद को अपनी सेना में एक उच्च पद के अधिकारी के रूप में पदोन्नत कर दिया। शाऊल की सेना के अन्य सभी सैनिक और अधिकारी दाऊद के इस पद से खुश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सेना के सैनिकों और अधिकारियों की भूमिका निभाने वाले लोगों से पूछें, "आप क्या महसूस कर रहे हैं या क्या सोच रहे हैं?" वे लोग कुछ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17:55–18:5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जब शाऊल दाऊद को गोलियत की ओर बढ़ते हुए देखता है, तब शाऊल अपने </w:t>
      </w:r>
      <w:r>
        <w:rPr>
          <w:b/>
          <w:lang w:val="hi_IN" w:bidi="hi_IN"/>
        </w:rPr>
        <w:t>सेनापति</w:t>
      </w:r>
      <w:r>
        <w:rPr>
          <w:lang w:val="hi_IN" w:bidi="hi_IN"/>
        </w:rPr>
        <w:t xml:space="preserve"> अब्नेर से दाऊद के पिता के बारे में पूछता है। सेना का सेनापति सैनिकों के एक बड़े दल का युद्धों में नेतृत्व करता है। सेनापति के लिए उसी शब्द या वाक्यांश का उपयोग करें जिसका उपयोग आपने पिछले भागों में किया था।</w:t>
      </w:r>
    </w:p>
    <w:p>
      <w:pPr/>
      <w:r>
        <w:rPr>
          <w:lang w:val="hi_IN" w:bidi="hi_IN"/>
        </w:rPr>
      </w:r>
      <w:r>
        <w:rPr>
          <w:lang w:val="hi_IN" w:bidi="hi_IN"/>
        </w:rPr>
        <w:t xml:space="preserve">शाऊल अब्नेर से पूछता है कि दाऊद किसका </w:t>
      </w:r>
      <w:r>
        <w:rPr>
          <w:b/>
          <w:lang w:val="hi_IN" w:bidi="hi_IN"/>
        </w:rPr>
        <w:t>पुत्र</w:t>
      </w:r>
      <w:r>
        <w:rPr>
          <w:lang w:val="hi_IN" w:bidi="hi_IN"/>
        </w:rPr>
        <w:t xml:space="preserve"> है। पुत्र अपने माता-पिता का बालक होता है। पुत्र के लिए उसी शब्द या वाक्यांश का उपयोग करें जिसका उपयोग आपने पिछले भागों में किया था। पुत्र के बारे में अधिक जानकारी के लिए, मुख्य शब्दावली देखें।</w:t>
      </w:r>
    </w:p>
    <w:p>
      <w:pPr/>
      <w:r>
        <w:rPr>
          <w:lang w:val="hi_IN" w:bidi="hi_IN"/>
        </w:rPr>
      </w:r>
      <w:r>
        <w:rPr>
          <w:lang w:val="hi_IN" w:bidi="hi_IN"/>
        </w:rPr>
        <w:t xml:space="preserve">दाऊद शाऊल को बताता है कि दाऊद का पिता यिशै है, जो शाऊल का </w:t>
      </w:r>
      <w:r>
        <w:rPr>
          <w:b/>
          <w:lang w:val="hi_IN" w:bidi="hi_IN"/>
        </w:rPr>
        <w:t>सेवक</w:t>
      </w:r>
      <w:r>
        <w:rPr>
          <w:lang w:val="hi_IN" w:bidi="hi_IN"/>
        </w:rPr>
        <w:t xml:space="preserve"> है। सेवक एक ऐसा पुरुष या स्त्री होता है जो किसी दूसरे व्यक्ति के लिए काम करता है। एक सेवक अपने स्वामी के साथ उसी घर में रह सकता है। यिशै राजा शाऊल के घर में नहीं रहता था, परन्तु यिशै राजा के रूप में शाऊल के प्रति वफादार था। सेवक के लिए उसी शब्द का उपयोग करें जिसका उपयोग आपने पिछले भागों में किया था। सेवक के बारे में अधिक जानकारी के लिए, मुख्य शब्दावली देखें।</w:t>
      </w:r>
    </w:p>
    <w:p>
      <w:pPr/>
      <w:r>
        <w:rPr>
          <w:lang w:val="hi_IN" w:bidi="hi_IN"/>
        </w:rPr>
      </w:r>
      <w:r>
        <w:rPr>
          <w:lang w:val="hi_IN" w:bidi="hi_IN"/>
        </w:rPr>
        <w:t xml:space="preserve">शाऊल </w:t>
      </w:r>
      <w:r>
        <w:rPr>
          <w:b/>
          <w:lang w:val="hi_IN" w:bidi="hi_IN"/>
        </w:rPr>
        <w:t>दाऊद</w:t>
      </w:r>
      <w:r>
        <w:rPr>
          <w:lang w:val="hi_IN" w:bidi="hi_IN"/>
        </w:rPr>
        <w:t xml:space="preserve"> के बारे में और अधिक जानना चाहता है। दाऊद यिशै नामक व्यक्ति का सबसे छोटा पुत्र था। दाऊद पहले अपने पिता की भेड़ों की देखभाल करता था, परन्तु बाद में दाऊद राजा शाऊल की सेना में सेनापति बन गया। दाऊद के बारे में अधिक जानकारी के लिए, मुख्य शब्दावली देखें।</w:t>
      </w:r>
    </w:p>
    <w:p>
      <w:pPr/>
      <w:r>
        <w:rPr>
          <w:lang w:val="hi_IN" w:bidi="hi_IN"/>
        </w:rPr>
      </w:r>
      <w:r>
        <w:rPr>
          <w:lang w:val="hi_IN" w:bidi="hi_IN"/>
        </w:rPr>
        <w:t>शाऊल और दाऊद की बात समाप्त होने के कुछ समय बाद, शाऊल का पुत्र योनातान और दाऊद घनिष्ठ मित्र बन गए। योनातान और दाऊद के मन एक-दूसरे से जुड़े हुए थे। परमेश्वर ने लोगों को विचारों, भावनाओं और इच्छाओं के साथ बनाया। हम किसी व्यक्ति के इस भाग को देख नहीं सकते, लेकिन हम जानते हैं कि वह है। बाइबल में, लोग आमतौर पर किसी व्यक्ति के इस अदृश्य भाग को मन कहते हैं।</w:t>
      </w:r>
    </w:p>
    <w:p>
      <w:pPr/>
      <w:r>
        <w:rPr>
          <w:lang w:val="hi_IN" w:bidi="hi_IN"/>
        </w:rPr>
      </w:r>
      <w:r>
        <w:rPr>
          <w:lang w:val="hi_IN" w:bidi="hi_IN"/>
        </w:rPr>
        <w:t xml:space="preserve">यहाँ रुकें और समूह में चर्चा करें कि आप </w:t>
      </w:r>
      <w:r>
        <w:rPr>
          <w:b/>
          <w:lang w:val="hi_IN" w:bidi="hi_IN"/>
        </w:rPr>
        <w:t>मन</w:t>
      </w:r>
      <w:r>
        <w:rPr>
          <w:lang w:val="hi_IN" w:bidi="hi_IN"/>
        </w:rPr>
        <w:t xml:space="preserve"> के लिए किस शब्द या वाक्यांश का उपयोग करेंगे। अधिक जानकारी के लिए मुख्य शब्दावली में मन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उस दिन से शाऊल ने दाऊद को अपने दरबार में रखा और दाऊद को बैतलहम में उसके पिता के घर नहीं भेजा। योनातान ने दाऊद से एक </w:t>
      </w:r>
      <w:r>
        <w:rPr>
          <w:b/>
          <w:lang w:val="hi_IN" w:bidi="hi_IN"/>
        </w:rPr>
        <w:t>वाचा</w:t>
      </w:r>
      <w:r>
        <w:rPr>
          <w:lang w:val="hi_IN" w:bidi="hi_IN"/>
        </w:rPr>
        <w:t xml:space="preserve"> बाँधी क्योंकि योनातान दाऊद से उतना ही प्रेम करता था जितना योनातान स्वयं से करता था। वाचा एक गंभीर प्रतिज्ञा है जिसे लोग एक-दूसरे से करते हैं और जिसे वे तोड़ नहीं सकते। जब लोग आपस में वाचा बाँधते हैं, तो वे कहते हैं कि वे एक-दूसरे के साथ अच्छा संबंध रखना चाहते हैं। वाचा के लिए उसी शब्द या वाक्यांश का उपयोग करें जिसका उपयोग आपने पिछले भागों में किया था। वाचा के बारे में अधिक जानकारी के लिए, मुख्य शब्दावली देखें।</w:t>
      </w:r>
    </w:p>
    <w:p>
      <w:pPr/>
      <w:r>
        <w:rPr>
          <w:lang w:val="hi_IN" w:bidi="hi_IN"/>
        </w:rPr>
      </w:r>
      <w:r>
        <w:rPr>
          <w:lang w:val="hi_IN" w:bidi="hi_IN"/>
        </w:rPr>
        <w:t>अपनी गहरी दोस्ती के चिन्ह के रूप में योनातान ने दाऊद को अपना बागा, कवच, तलवार, धनुष और कमरबन्द दिया। बागा एक बाहरी वस्त्र होता था जिसे लोग अन्य कपड़ों के ऊपर पहनते थे। कवच धातु से बना एक आवरण होता था जिसे लोग युद्ध में अपनी सुरक्षा के लिए पहनते थे। तलवार का एक लंबा, नुकीला धातु का सिरा होता था जिसका उपयोग लोग युद्ध में हथियार के रूप में करते थे। लोग धनुष को लकड़ी के एक मुड़े हुए टुकड़े से बनाते थे, जिसे एक तनी हुई डोरी से कसकर बाँधा जाता था। लोग धनुष का उपयोग तीर चलाने के लिए करते थे। योनातान का कमरबंद संभवतः उसके बागे को उसके कवच के ऊपर बाँधे रखता था, और हो सकता है कि उसी में वह अपनी कटार या छोटी तलवार भी रखता हो। बागा, कवच, तलवार, धनुष और कमरबन्द के लिए उन्हीं शब्दों या वाक्यांशों का उपयोग करें जिनका आपने पिछले भागों में उपयोग किया है, और यदि आवश्यक हो, तो बागा के बारे में अधिक जानकारी के लिए मुख्य शब्दावली देखें।</w:t>
      </w:r>
    </w:p>
    <w:p>
      <w:pPr/>
      <w:r>
        <w:rPr>
          <w:lang w:val="hi_IN" w:bidi="hi_IN"/>
        </w:rPr>
      </w:r>
      <w:r>
        <w:rPr>
          <w:lang w:val="hi_IN" w:bidi="hi_IN"/>
        </w:rPr>
        <w:t>यहाँ रुकें और बागा, कवच और कमरबन्द पहने हुए किसी व्यक्ति की तस्वीर देखें। तलवार और धनुष का चित्र देखें। इस ऑडियो को यहाँ रोकें।</w:t>
      </w:r>
    </w:p>
    <w:p>
      <w:pPr/>
      <w:r>
        <w:rPr>
          <w:lang w:val="hi_IN" w:bidi="hi_IN"/>
        </w:rPr>
      </w:r>
      <w:r>
        <w:rPr>
          <w:lang w:val="hi_IN" w:bidi="hi_IN"/>
        </w:rPr>
        <w:t>शाऊल ने दाऊद को जो कुछ भी करने को दिया, दाऊद ने उसे अच्छी तरह से किया। शाऊल ने दाऊद को अपनी सेना में एक उच्च पद या अधिकार के पद पर पदोन्नत कर दिया था, और शाऊल के सभी सैनिक और अधिकारी इससे प्रसन्न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18:6–16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18:6–16 को सुनें और अपने मन में रखें।</w:t>
      </w:r>
    </w:p>
    <w:p>
      <w:pPr/>
      <w:r>
        <w:rPr>
          <w:lang w:val="hi_IN" w:bidi="hi_IN"/>
        </w:rPr>
      </w:r>
      <w:r>
        <w:rPr>
          <w:lang w:val="hi_IN" w:bidi="hi_IN"/>
        </w:rPr>
        <w:t>यदि सम्भव हो, तो 1 शमूएल 18:6–16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18:6–16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शाऊल ने दाऊद से पूछा कि दाऊद का पिता कौन था। बाद में दाऊद और शाऊल का पुत्र योनातान गहरे दोस्त बन गए और एक-दूसरे के साथ वाचा की शपथ ली। शाऊल ने दाऊद को अपनी सेना में एक उच्च पद के अधिकारी के रूप में पदोन्नत किया, और अन्य सभी सैनिकों और अधिकारियों ने इसका समर्थन किया।</w:t>
      </w:r>
    </w:p>
    <w:p>
      <w:pPr/>
      <w:r>
        <w:rPr>
          <w:lang w:val="hi_IN" w:bidi="hi_IN"/>
        </w:rPr>
      </w:r>
      <w:r>
        <w:rPr>
          <w:lang w:val="hi_IN" w:bidi="hi_IN"/>
        </w:rPr>
        <w:t>यह भाग एक बार फिर से उस घटना पर नज़र डालने से शुरू होता है जो पहले ही घटित हो चुकी है। दाऊद द्वारा पलिश्ती गोलियत को मारने के बाद यह हुआ था। दाऊद और अन्य सैनिक, राजा शाऊल सहित घर लौट रहे थे। जब पुरुष इस्राएल के प्रत्येक नगर से होकर गुजरे, तब स्त्रियाँ राजा शाऊल का अभिवादन करने के लिए बाहर आईं। वे स्त्रियाँ पलिश्तियों पर विजय प्राप्त करने के लिए राजा शाऊल का सम्मान करना चाहती थीं। स्त्रियों ने ख़ुशी के गीतों को गाकर और नृत्य करके उत्सव मनाया। उन स्त्रियों ने अपने डफ और तार वाले वाद्ययंत्रों पर संगीत बजाया। लोग अक्सर उत्सवों में डफ का उपयोग करते थे, जो एक छोटा गोल ढोल होता है। हमें यह पता नहीं है कि यह किस प्रकार का तार वाला वाद्ययंत्र था, परन्तु शायद यह एक वीणा या सिस्ट्रम था। यह तीन तारों वाला कोई वाद्ययंत्र रहा होगा, या फिर त्रिकोण जैसा कोई तीन भुजाओं वाला वाद्ययंत्र जिसे हिलाने पर झंकार जैसी आवाज़ निकलती थी।</w:t>
      </w:r>
    </w:p>
    <w:p>
      <w:pPr/>
      <w:r>
        <w:rPr>
          <w:lang w:val="hi_IN" w:bidi="hi_IN"/>
        </w:rPr>
      </w:r>
      <w:r>
        <w:rPr>
          <w:lang w:val="hi_IN" w:bidi="hi_IN"/>
        </w:rPr>
        <w:t>यहाँ रुकें और एक डफ की तस्वीर और एक वीणा या सिस्ट्रम की तस्वीर देखें। इस ऑडियो को यहाँ रोकें।</w:t>
      </w:r>
    </w:p>
    <w:p>
      <w:pPr/>
      <w:r>
        <w:rPr>
          <w:lang w:val="hi_IN" w:bidi="hi_IN"/>
        </w:rPr>
      </w:r>
      <w:r>
        <w:rPr>
          <w:lang w:val="hi_IN" w:bidi="hi_IN"/>
        </w:rPr>
        <w:t>उन स्त्रियों ने शाऊल की विजय का उत्सव मनाया और एक गीत गाया जिसमें कहा गया था, “शाऊल ने हजारों शत्रुओं को मारा, और दाऊद ने उनमें से लाखों को मारा।” इसका अर्थ यह नहीं है कि शाऊल और दाऊद ने ठीक इतनी ही संख्या में लोगों को मारा। वे स्त्रियाँ इस बात का उत्सव मनाना चाहती थीं कि उनके अगुवों ने बड़ी संख्या में शत्रुओं पर विजय प्राप्त की थी। शायद उन स्त्रियों का यह कहने का इरादा नहीं था कि दाऊद राजा शाऊल से बेहतर था क्योंकि दाऊद ने ज्यादा लोगों को मारा था। वे स्त्रियाँ दोनों पुरुषों की विजय का उत्सव मना रही थीं।</w:t>
      </w:r>
    </w:p>
    <w:p>
      <w:pPr/>
      <w:r>
        <w:rPr>
          <w:lang w:val="hi_IN" w:bidi="hi_IN"/>
        </w:rPr>
      </w:r>
      <w:r>
        <w:rPr>
          <w:lang w:val="hi_IN" w:bidi="hi_IN"/>
        </w:rPr>
        <w:t>यहाँ रुकें और समूह में चर्चा करें: आपकी संस्कृति में लोग सैन्य विजय का उत्सव कैसे मनाते हैं? इस ऑडियो को यहाँ रोकें।</w:t>
      </w:r>
    </w:p>
    <w:p>
      <w:pPr/>
      <w:r>
        <w:rPr>
          <w:lang w:val="hi_IN" w:bidi="hi_IN"/>
        </w:rPr>
      </w:r>
      <w:r>
        <w:rPr>
          <w:lang w:val="hi_IN" w:bidi="hi_IN"/>
        </w:rPr>
        <w:t>राजा शाऊल को उन स्त्रियों द्वारा गाए गए गीत के शब्द पसंद नहीं आए, इसलिए शाऊल बहुत क्रोधित हो गया। शाऊल ने सोचा, “लोग कहते हैं कि दाऊद ने लाखों शत्रुओं को मारा है, और मैंने केवल हज़ारों को ही मारा है।” यदि लोग दाऊद का इसी तरह से आदर करते रहे, तो जल्द ही वे मेरे बजाय दाऊद को राजा बनाना चाहेंगे!" इसलिए उस समय से ही शाऊल दाऊद को शक की नज़र से देखने लगा, क्योंकि शाऊल दाऊद से जलने लगा था।</w:t>
      </w:r>
    </w:p>
    <w:p>
      <w:pPr/>
      <w:r>
        <w:rPr>
          <w:lang w:val="hi_IN" w:bidi="hi_IN"/>
        </w:rPr>
      </w:r>
      <w:r>
        <w:rPr>
          <w:lang w:val="hi_IN" w:bidi="hi_IN"/>
        </w:rPr>
        <w:t>अगले दिन, परमेश्वर की ओर से एक दुष्ट आत्मा शाऊल पर बल से उतरी। हम नहीं जानते कि परमेश्वर ने स्वयं उस दुष्ट आत्मा को भेजा था या उसे शाऊल पर नियंत्रण करने की अनुमति दी थी, परन्तु हम जानते हैं कि परमेश्वर के आत्मा ने शाऊल को छोड़ दिया था। उस दुष्ट आत्मा ने शाऊल को व्याकुल कर दिया, उसे नुकसान पहुँचाया और उसे परेशान कर दिया। शाऊल जंगली जैसा व्यवहार कर रहा था या वह अपनी सही मानसिक स्थिति में नहीं था। शाऊल ने ऐसा व्यवहार नहीं किया मानो उसका अपने आचरण या वाणी पर नियंत्रण हो। जब शाऊल जंगली जैसा व्यवहार कर रहा था, तब दाऊद ने वीणा बजाई। वीणा एक वाद्य यंत्र है जिसमें तार लगे होते हैं। हमें पिछले भाग से पता चलता है कि जब शाऊल परेशान होता था, तो दाऊद नियमित रूप से उसको सांत्वना देने के लिए वीणा बजाता था।</w:t>
      </w:r>
    </w:p>
    <w:p>
      <w:pPr/>
      <w:r>
        <w:rPr>
          <w:lang w:val="hi_IN" w:bidi="hi_IN"/>
        </w:rPr>
      </w:r>
      <w:r>
        <w:rPr>
          <w:lang w:val="hi_IN" w:bidi="hi_IN"/>
        </w:rPr>
        <w:t>यहाँ रुकें और समूह में चर्चा करें: कोई ऐसी कहानी सुनाएँ जिसमें कोई व्यक्ति ऐसा व्यवहार करता हो जैसे कि वह अपने आपे में न हो। वह व्यक्ति कैसे दिखता है और कैसे व्यवहार करता है? इस ऑडियो को यहाँ रोकें।</w:t>
      </w:r>
    </w:p>
    <w:p>
      <w:pPr/>
      <w:r>
        <w:rPr>
          <w:lang w:val="hi_IN" w:bidi="hi_IN"/>
        </w:rPr>
      </w:r>
      <w:r>
        <w:rPr>
          <w:lang w:val="hi_IN" w:bidi="hi_IN"/>
        </w:rPr>
        <w:t>यहाँ रुकें और समूह में एक वीणा की तस्वीर देखें। इस ऑडियो को यहाँ रोकें।</w:t>
      </w:r>
    </w:p>
    <w:p>
      <w:pPr/>
      <w:r>
        <w:rPr>
          <w:lang w:val="hi_IN" w:bidi="hi_IN"/>
        </w:rPr>
      </w:r>
      <w:r>
        <w:rPr>
          <w:lang w:val="hi_IN" w:bidi="hi_IN"/>
        </w:rPr>
        <w:t>शाऊल के हाथ में शाऊल का भाला था। यह भाला शायद एक विशेष भाला था जो राजा के रूप में शाऊल के अधिकार का चिन्ह था। अचानक शाऊल ने अपना भाला दाऊद पर फेंक दिया। शाऊल ने सोचा कि शाऊल अपने भाले से दाऊद को दीवार में धँसाकर उस को मार डालेगा। किसी को दीवार में धँसाकर का अर्थ है भाला इतनी जोर से फेंकना कि भाला उस व्यक्ति को बेधकर दीवार में धँस जाए, जिससे वह व्यक्ति हिल-डुल न सके। शाऊल ने दो बार यह कोशिश की, परन्तु हर बार दाऊद कूदकर हट गया।</w:t>
      </w:r>
    </w:p>
    <w:p>
      <w:pPr/>
      <w:r>
        <w:rPr>
          <w:lang w:val="hi_IN" w:bidi="hi_IN"/>
        </w:rPr>
      </w:r>
      <w:r>
        <w:rPr>
          <w:lang w:val="hi_IN" w:bidi="hi_IN"/>
        </w:rPr>
        <w:t>यहाँ रुकें और समूह के रूप में भाले की तस्वीर देखें। इस ऑडियो को यहाँ रोकें।</w:t>
      </w:r>
    </w:p>
    <w:p>
      <w:pPr/>
      <w:r>
        <w:rPr>
          <w:lang w:val="hi_IN" w:bidi="hi_IN"/>
        </w:rPr>
      </w:r>
      <w:r>
        <w:rPr>
          <w:lang w:val="hi_IN" w:bidi="hi_IN"/>
        </w:rPr>
        <w:t>यहोवा दाऊद के साथ था, परन्तु यहोवा ने शाऊल को छोड़ दिया था। इसलिए, शाऊल दाऊद से डरने लगा। इसलिए शाऊल ने दाऊद को अपने से दूर भेज दिया और दाऊद को 1,000 सैनिकों का सेनापति बना दिया। दाऊद सैनिकों को उनके युद्धों में ले गया और विजयी होकर अपने लोगों के पास लौटा। दाऊद सफल हुआ और उसने हर युद्ध जीता क्योंकि यहोवा दाऊद के साथ था। जब शाऊल ने देखा कि दाऊद कितना सफल है, तो शाऊल दाऊद से और भी अधिक डरने लगा। परन्तु इस्राएल और यहूदा के बाकी सभी लोग दाऊद से प्रेम करते थे क्योंकि दाऊद ने युद्ध में अपने सैनिकों का नेतृत्व बहुत अच्छी तरह से किया था।</w:t>
      </w:r>
      <w:r>
        <w:rPr>
          <w:lang w:val="hi_IN" w:bidi="hi_IN"/>
        </w:rPr>
      </w:r>
    </w:p>
    <w:p>
      <w:pPr>
        <w:pStyle w:val="Heading3"/>
      </w:pPr>
      <w:r>
        <w:rPr>
          <w:lang w:val="hi_IN" w:bidi="hi_IN"/>
        </w:rPr>
        <w:t>घटनाओं को समझाना</w:t>
      </w:r>
    </w:p>
    <w:p>
      <w:pPr/>
      <w:r>
        <w:rPr>
          <w:lang w:val="hi_IN" w:bidi="hi_IN"/>
        </w:rPr>
      </w:r>
      <w:r>
        <w:rPr>
          <w:lang w:val="hi_IN" w:bidi="hi_IN"/>
        </w:rPr>
        <w:t>1 शमूएल 18:6–16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दाऊद द्वारा गोलियत को पराजित करने के बाद जब इस्राएली सेना घर लौट रही थी, तब प्रत्येक नगर से इस्राएली स्त्रियाँ, राजा शाऊल का सम्मान करने और गाने, नृत्य और संगीत के वाद्ययंत्र बजाकर आनन्द मनाने के लिए बाहर आईं। उन स्त्रियों के गीत में कहा गया था, “शाऊल ने अपने हज़ारों को मारा, और दाऊद ने अपने लाखों को मारा।” शाऊल को इस गीत के बोल पसंद नहीं आए, इसलिए शाऊल क्रोधित हो गया। शाऊल ने सोचा कि लोग शाऊल की जगह दाऊद को राजा बनाने की कोशिश कर सकते हैं, इसलिए उसके बाद से शाऊल ने दाऊद को संदेह की नज़र से देखा।</w:t>
      </w:r>
    </w:p>
    <w:p>
      <w:pPr/>
      <w:r>
        <w:rPr>
          <w:lang w:val="hi_IN" w:bidi="hi_IN"/>
        </w:rPr>
      </w:r>
      <w:r>
        <w:rPr>
          <w:b/>
          <w:lang w:val="hi_IN" w:bidi="hi_IN"/>
        </w:rPr>
        <w:t>दूसरे दृश्य में:</w:t>
      </w:r>
      <w:r>
        <w:rPr>
          <w:lang w:val="hi_IN" w:bidi="hi_IN"/>
        </w:rPr>
        <w:t xml:space="preserve"> अगले दिन, परमेश्वर ने एक दुष्ट आत्मा भेजी जो शाऊल पर बल से उतरी। शाऊल अपने घर में उग्र व्यवहार कर रहा था, जबकि दाऊद ने वीणा बजाकर शाऊल को सांत्वना देने की कोशिश की, जैसा कि दाऊद अक्सर किया करता था। शाऊल ने दाऊद को दीवार से सटाकर मार डालने के लिए दो बार उस पर अपना भाला फेंका, लेकिन दाऊद दोनों बार कूदकर हट गया।</w:t>
      </w:r>
    </w:p>
    <w:p>
      <w:pPr/>
      <w:r>
        <w:rPr>
          <w:lang w:val="hi_IN" w:bidi="hi_IN"/>
        </w:rPr>
      </w:r>
      <w:r>
        <w:rPr>
          <w:b/>
          <w:lang w:val="hi_IN" w:bidi="hi_IN"/>
        </w:rPr>
        <w:t>तीसरे दृश्य में</w:t>
      </w:r>
      <w:r>
        <w:rPr>
          <w:lang w:val="hi_IN" w:bidi="hi_IN"/>
        </w:rPr>
        <w:t>: क्योंकि यहोवा दाऊद के साथ था, परन्तु उसने शाऊल को छोड़ दिया था, इसलिए शाऊल दाऊद से डरने लगा। इसलिए शाऊल ने दाऊद को अपने पास से दूर भेज दिया और दाऊद को 1,000 सैनिकों का सेनापति बना दिया। दाऊद ने सैनिकों की अगुवाई की और हर युद्ध जीता क्योंकि यहोवा दाऊद के साथ था। जब शाऊल ने दाऊद की सारी सफलताएँ देखीं, तब वह उससे और भी अधिक भयभीत हो गया, परन्तु इस्राएल और यहूदा के सभी लोग दाऊद से प्रेम करते थे, क्योंकि उसने सैनिकों का विजयी नेतृत्व किया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राजा शाऊल</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इस्राएली स्त्रियाँ</w:t>
      </w:r>
    </w:p>
    <w:p>
      <w:pPr>
        <w:pStyle w:val="ListBullet"/>
        <w:spacing w:line="240" w:lineRule="auto"/>
        <w:ind w:left="720"/>
      </w:pPr>
      <w:r>
        <w:rPr>
          <w:lang w:val="hi_IN" w:bidi="hi_IN"/>
        </w:rPr>
      </w:r>
      <w:r>
        <w:rPr>
          <w:lang w:val="hi_IN" w:bidi="hi_IN"/>
        </w:rPr>
        <w:t>परमेश्वर की भेजी हुई दुष्ट आत्मा</w:t>
      </w:r>
    </w:p>
    <w:p>
      <w:pPr>
        <w:pStyle w:val="ListBullet"/>
        <w:spacing w:line="240" w:lineRule="auto"/>
        <w:ind w:left="720"/>
      </w:pPr>
      <w:r>
        <w:rPr>
          <w:lang w:val="hi_IN" w:bidi="hi_IN"/>
        </w:rPr>
      </w:r>
      <w:r>
        <w:rPr>
          <w:lang w:val="hi_IN" w:bidi="hi_IN"/>
        </w:rPr>
        <w:t>दाऊद की 1,000 सैनिकों की इकाई</w:t>
      </w:r>
    </w:p>
    <w:p>
      <w:pPr>
        <w:pStyle w:val="ListBullet"/>
        <w:spacing w:line="240" w:lineRule="auto"/>
        <w:ind w:left="720"/>
      </w:pPr>
      <w:r>
        <w:rPr>
          <w:lang w:val="hi_IN" w:bidi="hi_IN"/>
        </w:rPr>
      </w:r>
      <w:r>
        <w:rPr>
          <w:lang w:val="hi_IN" w:bidi="hi_IN"/>
        </w:rPr>
        <w:t>और इस्राएल और यहूदा के लोग</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हम पिछले भाग की एक घटना की ओर लौटते हैं। जब दाऊद ने गोलियत को पराजित किया था और सभी इस्राएली सैनिक अपने घरों को लौट रहे थे, तब जिन-जिन नगरों से होकर वे गुज़रे, उनमें से स्त्रियाँ राजा शाऊल का अभिवादन करने के लिए बाहर आईं। वे स्त्रियाँ पलिश्तियों पर शाऊल की विजय के लिए उसका सम्मान करना चाहती थीं। जब स्त्रियाँ बाहर आईं, तो उन्होंने खुशी के गीत गाकर और नाचकर जश्न मनाया और खंजरी और तार वाले वाद्ययंत्र बजाए। उन स्त्रियों ने एक गीत गाया जिसमें कहा गया था, “शाऊल ने हजारों शत्रुओं को मारा, लेकिन दाऊद ने लाखों को मारा।” लोग ऐसे वाक्यांशों का उपयोग एक ख़ास तरीके से यह बताने के लिए करते थे कि दोनों व्यक्तियों ने कैसे कई शत्रुओं को मारा। शायद वे स्त्रियाँ दाऊद और शाऊल की तुलना नहीं करना चाहती थीं, परन्तु हम समझ सकते हैं कि शाऊल ने ऐसा क्यों सोचा होगा कि स्त्रियाँ कह रही थीं कि दाऊद शाऊल की तुलना में शत्रुओं को मारने में अधिक सफल था।</w:t>
      </w:r>
    </w:p>
    <w:p>
      <w:pPr/>
      <w:r>
        <w:rPr>
          <w:lang w:val="hi_IN" w:bidi="hi_IN"/>
        </w:rPr>
      </w:r>
      <w:r>
        <w:rPr>
          <w:lang w:val="hi_IN" w:bidi="hi_IN"/>
        </w:rPr>
        <w:t>वे स्त्रियाँ इस बात से खुश थीं कि इस्राएली सेना ने पलिश्तियों को पराजित कर दिया था और उनके सैनिक घर लौट रहे थे। उन स्त्रियों ने शाऊल और दाऊद, दोनों की विजय का उत्सव मनाया। लेकिन राजा शाऊल को गीत के बोल पसंद नहीं आए, इसलिए शाऊल बहुत क्रोधित हो गया। शाऊल ने सोचा, “लोग मानते हैं कि दाऊद ने लाखों शत्रुओं को मारा है, और मैंने केवल हजारों को ही मारा है।” "जल्द ही लोग चाहेंगे कि मेरे बजाय दाऊद राजा बने!" उसके बाद से शाऊल ने दाऊद पर भरोसा नहीं किया और वह दाऊद पर कड़ी नज़र रखने लगा।</w:t>
      </w:r>
    </w:p>
    <w:p>
      <w:pPr/>
      <w:r>
        <w:rPr>
          <w:lang w:val="hi_IN" w:bidi="hi_IN"/>
        </w:rPr>
      </w:r>
      <w:r>
        <w:rPr>
          <w:lang w:val="hi_IN" w:bidi="hi_IN"/>
        </w:rPr>
        <w:t>यहाँ रुकें और समूह में चर्चा करें: ऐसी कहानी सुनाएँ जिसमें कोई व्यक्ति किसी दूसरे के बारे में कुछ अच्छा कहता है, लेकिन दूसरा व्यक्ति यह सोचता है कि पहला व्यक्ति कुछ बुरा कह रहा है, भले ही दोनों ने समान शब्दों का उपयोग किया हो। आप यह कैसे समझा सकते हैं कि लोग समान शब्दों को सुनकर भी उन्हें अलग तरीके से समझ सकते हैं? इस ऑडियो को यहाँ रोकें।</w:t>
      </w:r>
    </w:p>
    <w:p>
      <w:pPr/>
      <w:r>
        <w:rPr>
          <w:lang w:val="hi_IN" w:bidi="hi_IN"/>
        </w:rPr>
      </w:r>
      <w:r>
        <w:rPr>
          <w:lang w:val="hi_IN" w:bidi="hi_IN"/>
        </w:rPr>
        <w:t>दूसरे दृश्य में, अगले दिन, एक दुष्ट आत्मा शाऊल पर प्रबलता से हावी हो गई। इसका अर्थ है कि आत्मा ने शाऊल को व्याकुल कर दिया और उसे बहुत परेशान किया। शाऊल, शाऊल के घर में पागलपन कर रहा था या बेकाबू होकर अजीब हरकतें कर रहा था। शाऊल के शब्द और कार्य इतने उग्र थे कि शाऊल न तो देखने में और न ही बोलने में ऐसा लग रहा था कि उसका अपने आप पर नियंत्रण है। दाऊद शाऊल के साथ था और वीणा बजा रहा था। आपको पहले के भाग से याद होगा कि जब राजा शाऊल परेशान होता था, तो दाऊद अक्सर उसे सांत्वना देने के लिए वीणा बजाता था।</w:t>
      </w:r>
    </w:p>
    <w:p>
      <w:pPr/>
      <w:r>
        <w:rPr>
          <w:lang w:val="hi_IN" w:bidi="hi_IN"/>
        </w:rPr>
      </w:r>
      <w:r>
        <w:rPr>
          <w:lang w:val="hi_IN" w:bidi="hi_IN"/>
        </w:rPr>
        <w:t>शाऊल के हाथ में उसका भाला था, और अचानक शाऊल ने अपना भाला दाऊद पर फेंक दिया। शाऊल दाऊद को दीवार में धँसाकर मार डालना चाहता था, जिसका अर्थ है कि भाले को इतनी जोर से फेंकना कि वह व्यक्ति के शरीर के आर-पार हो जाए और उसे दीवार से जड़ दे। शाऊल ने दो बार अपना भाला दाऊद पर फेंका, परन्तु हर बार दाऊद कूदकर हट गया।</w:t>
      </w:r>
    </w:p>
    <w:p>
      <w:pPr/>
      <w:r>
        <w:rPr>
          <w:lang w:val="hi_IN" w:bidi="hi_IN"/>
        </w:rPr>
      </w:r>
      <w:r>
        <w:rPr>
          <w:lang w:val="hi_IN" w:bidi="hi_IN"/>
        </w:rPr>
        <w:t>यहाँ रुकें और समूह में चर्चा करें: किसी ऐसे व्यक्ति की कहानी सुनाएँ जिसने खुद पर से नियंत्रण खो दिया हो या अनियंत्रित व्यवहार किया हो। अपनी कहानी का अभिनय करें और इस बारे में सोचें कि आप उस व्यक्ति के कार्यों का वर्णन करने के लिए किन शब्दों का उपयोग करते हैं। इस ऑडियो को यहाँ रोकें।</w:t>
      </w:r>
    </w:p>
    <w:p>
      <w:pPr/>
      <w:r>
        <w:rPr>
          <w:lang w:val="hi_IN" w:bidi="hi_IN"/>
        </w:rPr>
      </w:r>
      <w:r>
        <w:rPr>
          <w:lang w:val="hi_IN" w:bidi="hi_IN"/>
        </w:rPr>
        <w:t>तीसरे दृश्य में, शाऊल दाऊद से डर गया क्योंकि यहोवा दाऊद के साथ था, परन्तु यहोवा ने शाऊल को छोड़ दिया था। इसलिए शाऊल ने दाऊद को अपने पास से दूर भेज दिया और दाऊद को 1,000 सैनिकों का सेनापति बना दिया। दाऊद ने सैनिकों की उनके युद्धों में अगुवाई की। दाऊद ने हर युद्ध जीता क्योंकि यहोवा दाऊद के साथ था। जब शाऊल ने दाऊद की सभी विजयों को देखा, तो वह दाऊद से और भी अधिक डरने लगा। लेकिन पूरे इस्राएल और यहूदा के लोग दाऊद से प्रेम करते थे क्योंकि दाऊद सैनिकों के सामने बाहर जाता और भीतर आता था। यह इस बात को कहने का एक तरीका है कि दाऊद ने सैनिकों का विजयी नेतृत्व किया।</w:t>
      </w:r>
    </w:p>
    <w:p>
      <w:pPr/>
      <w:r>
        <w:rPr>
          <w:lang w:val="hi_IN" w:bidi="hi_IN"/>
        </w:rPr>
      </w:r>
      <w:r>
        <w:rPr>
          <w:lang w:val="hi_IN" w:bidi="hi_IN"/>
        </w:rPr>
        <w:t>यहाँ रुकें और समूह में चर्चा करें: कोई ऐसी कहानी सुनाएँ जिसमें कोई व्यक्ति अपने हर काम में सफल हो। आप किसी ऐसे व्यक्ति का वर्णन करने के लिए किन शब्दों का उपयोग करते हैं जो हमेशा सफल दिखाई देता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18:6–16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राजा शाऊल</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इस्राएली स्त्रियाँ</w:t>
      </w:r>
    </w:p>
    <w:p>
      <w:pPr>
        <w:pStyle w:val="ListBullet"/>
        <w:spacing w:line="240" w:lineRule="auto"/>
        <w:ind w:left="720"/>
      </w:pPr>
      <w:r>
        <w:rPr>
          <w:lang w:val="hi_IN" w:bidi="hi_IN"/>
        </w:rPr>
      </w:r>
      <w:r>
        <w:rPr>
          <w:lang w:val="hi_IN" w:bidi="hi_IN"/>
        </w:rPr>
        <w:t>परमेश्वर की भेजी हुई दुष्ट आत्मा</w:t>
      </w:r>
    </w:p>
    <w:p>
      <w:pPr>
        <w:pStyle w:val="ListBullet"/>
        <w:spacing w:line="240" w:lineRule="auto"/>
        <w:ind w:left="720"/>
      </w:pPr>
      <w:r>
        <w:rPr>
          <w:lang w:val="hi_IN" w:bidi="hi_IN"/>
        </w:rPr>
      </w:r>
      <w:r>
        <w:rPr>
          <w:lang w:val="hi_IN" w:bidi="hi_IN"/>
        </w:rPr>
        <w:t>दाऊद की 1,000 सैनिकों की इकाई</w:t>
      </w:r>
    </w:p>
    <w:p>
      <w:pPr>
        <w:pStyle w:val="ListBullet"/>
        <w:spacing w:line="240" w:lineRule="auto"/>
        <w:ind w:left="720"/>
      </w:pPr>
      <w:r>
        <w:rPr>
          <w:lang w:val="hi_IN" w:bidi="hi_IN"/>
        </w:rPr>
      </w:r>
      <w:r>
        <w:rPr>
          <w:lang w:val="hi_IN" w:bidi="hi_IN"/>
        </w:rPr>
        <w:t>और इस्राएल और यहूदा के लोग</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उत्तर निम्नलिखित हैं।</w:t>
      </w:r>
    </w:p>
    <w:p>
      <w:pPr/>
      <w:r>
        <w:rPr>
          <w:lang w:val="hi_IN" w:bidi="hi_IN"/>
        </w:rPr>
      </w:r>
      <w:r>
        <w:rPr>
          <w:lang w:val="hi_IN" w:bidi="hi_IN"/>
        </w:rPr>
        <w:t>जब दाऊद ने गोलियत को मारा, तब इस्राएली सैनिक अपने घरों को लौट रहे थे। जब सैनिक इस्राएल के नगरों से होकर गुज़रे, तब स्त्रियाँ राजा शाऊल का सम्मान करने के लिए बाहर आईं। स्त्रियों ने खुशी के गीत गाए, नृत्य किया और संगीत के वाद्ययंत्र बजाए। उन स्त्रियों ने एक गीत गाया जिसमें कहा गया था, “शाऊल ने हजारों शत्रुओं को मारा, और दाऊद ने लाखों को मारा!” राजा शाऊल को इस गीत के बोल पसंद नहीं आए, इसलिए शाऊल बहुत क्रोधित हो गया। शाऊल ने अपने मन में सोचा, “लोग मानते हैं कि दाऊद ने मेरे द्वारा मारे गए शत्रुओं की तुलना में दस गुना अधिक संख्या में शत्रुओं को मारा है। जल्द ही लोग चाहेंगे कि मेरे बजाय दाऊद राजा बने!" इसलिए उसके बाद से शाऊल दाऊद पर कड़ी नज़र रखने लगा, क्योंकि शाऊल को दाऊद पर भरोसा नहीं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इस्राएली स्त्रियों की भूमिका निभाने वाले लोगों से पूछें, "आप क्या महसूस कर रहे हैं या क्या सोच रहे हैं?" लोग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अगले दिन, परमेश्वर ने राजा शाऊल पर एक दुष्ट आत्मा भेजी, और वह आत्मा शाऊल पर बल से उतरी। शाऊल अपने घर में था। शाऊल उग्र व्यवहार कर रहा था और ऐसा लग रहा था कि उसका अपने विचारों या कार्यों पर कोई नियंत्रण नहीं था। दाऊद शाऊल के साथ था, और दाऊद उसे सांत्वना देने के लिए वीणा बजा रहा था, जैसा कि दाऊद अक्सर करता था। शाऊल के हाथ में उसका भाला था, और अचानक उसने दाऊद पर भाला फेंक दिया। शाऊल अपने भाले से दाऊद को दीवार में धँसाकर उसे मार डालना चाहता था। शाऊल ने दो बार दाऊद पर अपना भाला फेंका, परन्तु दोनों बार दाऊद हट गया और सुरक्षित रहा।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ओर से भेजी गई दुष्ट आत्मा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दाऊद की भूमिका निभा रहे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दाऊद के साथ था, लेकिन यहोवा अब शाऊल के साथ नहीं था, इसलिए शाऊल दाऊद से डरता था। इसलिए शाऊल ने दाऊद को अपने पास से दूर भेज दिया और दाऊद को 1,000 सैनिकों का सेनापति बना दिया। दाऊद ने सैनिकों का उनके सैन्य अभियानों में नेतृत्व किया और हर युद्ध में विजय प्राप्त की। दाऊद विजयी था, क्योंकि यहोवा दाऊद के साथ था। जब शाऊल ने दाऊद की सभी विजयों को देखा, तो वह दाऊद से और भी अधिक डरने लगा। लेकिन इस्राएल और यहूदा के सभी लोग दाऊद से प्रेम करते थे, क्योंकि दाऊद विश्वासयोग्यता से युद्ध में सैनिकों का नेतृत्व करता था और हर बार विजय प्राप्त करता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1,000 सैनिकों की भूमिका निभाने वाले लोगों से पूछें, "आप क्या महसूस कर रहे हैं और क्या सोच रहे हैं?" वे लोग कुछ इस तरह से उत्तर दे सकते हैं:</w:t>
      </w:r>
    </w:p>
    <w:p>
      <w:pPr>
        <w:pStyle w:val="ListBullet"/>
        <w:spacing w:line="240" w:lineRule="auto"/>
        <w:ind w:left="720"/>
      </w:pPr>
      <w:r>
        <w:rPr>
          <w:lang w:val="hi_IN" w:bidi="hi_IN"/>
        </w:rPr>
      </w:r>
      <w:r>
        <w:rPr>
          <w:lang w:val="hi_IN" w:bidi="hi_IN"/>
        </w:rPr>
        <w:t>इस्राएल और यहूदा के लोगों की भूमिका निभाने वाले लोगों से पूछें, "आप क्या महसूस कर रहे हैं या क्या सोच रहे हैं?" वे लोग कुछ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18:6–16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दाऊद द्वारा गोलियत को पराजित करने के बाद जब सैनिक घर लौट रहे थे, तब </w:t>
      </w:r>
      <w:r>
        <w:rPr>
          <w:b/>
          <w:lang w:val="hi_IN" w:bidi="hi_IN"/>
        </w:rPr>
        <w:t>इस्राएल</w:t>
      </w:r>
      <w:r>
        <w:rPr>
          <w:lang w:val="hi_IN" w:bidi="hi_IN"/>
        </w:rPr>
        <w:t xml:space="preserve"> की स्त्रियाँ राजा शाऊल का अभिवादन करने के लिए बाहर आईं। इस्राएल के लिए उसी शब्द का प्रयोग करें जिसका प्रयोग आपने पिछले भागों में किया है, और याद रखें कि इस्राएल मुख्य शब्दावली में शामिल है।</w:t>
      </w:r>
    </w:p>
    <w:p>
      <w:pPr/>
      <w:r>
        <w:rPr>
          <w:lang w:val="hi_IN" w:bidi="hi_IN"/>
        </w:rPr>
      </w:r>
      <w:r>
        <w:rPr>
          <w:lang w:val="hi_IN" w:bidi="hi_IN"/>
        </w:rPr>
        <w:t xml:space="preserve">स्त्रियों ने ख़ुशी के गीत गाए, नृत्य किया, और </w:t>
      </w:r>
      <w:r>
        <w:rPr>
          <w:b/>
          <w:lang w:val="hi_IN" w:bidi="hi_IN"/>
        </w:rPr>
        <w:t>डफ</w:t>
      </w:r>
      <w:r>
        <w:rPr>
          <w:lang w:val="hi_IN" w:bidi="hi_IN"/>
        </w:rPr>
        <w:t xml:space="preserve"> और तार वाले वाद्ययंत्र बजाए। डफ एक छोटा, गोल ढोल होता है जिसका उपयोग लोग अक्सर उत्सवों में करते हैं। डफ के लिए उसी शब्द का उपयोग करें जिसका उपयोग आपने पिछले भागों में किया था।</w:t>
      </w:r>
    </w:p>
    <w:p>
      <w:pPr/>
      <w:r>
        <w:rPr>
          <w:lang w:val="hi_IN" w:bidi="hi_IN"/>
        </w:rPr>
      </w:r>
      <w:r>
        <w:rPr>
          <w:lang w:val="hi_IN" w:bidi="hi_IN"/>
        </w:rPr>
        <w:t>यहाँ रुकें और समूह में एक डफ की तस्वीर देखें। इस ऑडियो को यहाँ रोकें।</w:t>
      </w:r>
    </w:p>
    <w:p>
      <w:pPr/>
      <w:r>
        <w:rPr>
          <w:lang w:val="hi_IN" w:bidi="hi_IN"/>
        </w:rPr>
      </w:r>
      <w:r>
        <w:rPr>
          <w:lang w:val="hi_IN" w:bidi="hi_IN"/>
        </w:rPr>
        <w:t>हमें यह पता नहीं है कि तार वाला वाद्ययंत्र वास्तव में किस प्रकार का था, परन्तु शायद वह एक वीणा या सिस्ट्रम था। इनमें तीन तार होते थे या तीन किनारों वाला एक त्रिकोण होता था, जिसे लोगों द्वारा हिलाने पर झंकार जैसी आवाज़ निकलती थी।</w:t>
      </w:r>
    </w:p>
    <w:p>
      <w:pPr/>
      <w:r>
        <w:rPr>
          <w:lang w:val="hi_IN" w:bidi="hi_IN"/>
        </w:rPr>
      </w:r>
      <w:r>
        <w:rPr>
          <w:lang w:val="hi_IN" w:bidi="hi_IN"/>
        </w:rPr>
        <w:t>यहाँ रुकें और समूह में एक वीणा या सिस्ट्रम का चित्र देखें। इस ऑडियो को यहाँ रोकें।</w:t>
      </w:r>
    </w:p>
    <w:p>
      <w:pPr/>
      <w:r>
        <w:rPr>
          <w:lang w:val="hi_IN" w:bidi="hi_IN"/>
        </w:rPr>
      </w:r>
      <w:r>
        <w:rPr>
          <w:lang w:val="hi_IN" w:bidi="hi_IN"/>
        </w:rPr>
        <w:t>यहाँ रुकें और समूह में चर्चा करें कि आप इन तारों वाले वाद्ययंत्रों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इस्राएल की स्त्रियों ने शाऊल और </w:t>
      </w:r>
      <w:r>
        <w:rPr>
          <w:b/>
          <w:lang w:val="hi_IN" w:bidi="hi_IN"/>
        </w:rPr>
        <w:t>दाऊद</w:t>
      </w:r>
      <w:r>
        <w:rPr>
          <w:lang w:val="hi_IN" w:bidi="hi_IN"/>
        </w:rPr>
        <w:t xml:space="preserve"> के बारे में एक गीत गाया और बताया कि कैसे उन पुरुषों ने अपने शत्रुओं को मारा। शाऊल को यह गीत पसंद नहीं आया, इसलिए वह क्रोधित हो गया। शाऊल का मानना था कि लोग शायद शाऊल के बजाय दाऊद को राजा बनाना चाहते थे। दाऊद यिशै का पुत्र था, और शमूएल ने शाऊल के बाद राजा होने के लिए दाऊद का अभिषेक किया। दाऊद राजा शाऊल की सेना में सेनापति बन गया। दाऊद के लिए उसी शब्द का उपयोग करें जिसका उपयोग आपने पिछले भागों में किया था। दाऊद के बारे में अधिक जानकारी के लिए, मुख्य शब्दावली देखें।</w:t>
      </w:r>
    </w:p>
    <w:p>
      <w:pPr/>
      <w:r>
        <w:rPr>
          <w:lang w:val="hi_IN" w:bidi="hi_IN"/>
        </w:rPr>
      </w:r>
      <w:r>
        <w:rPr>
          <w:lang w:val="hi_IN" w:bidi="hi_IN"/>
        </w:rPr>
        <w:t xml:space="preserve">शाऊल को डर है कि दाऊद </w:t>
      </w:r>
      <w:r>
        <w:rPr>
          <w:b/>
          <w:lang w:val="hi_IN" w:bidi="hi_IN"/>
        </w:rPr>
        <w:t>राजा</w:t>
      </w:r>
      <w:r>
        <w:rPr>
          <w:lang w:val="hi_IN" w:bidi="hi_IN"/>
        </w:rPr>
        <w:t xml:space="preserve"> बन जाएगा या </w:t>
      </w:r>
      <w:r>
        <w:rPr>
          <w:b/>
          <w:lang w:val="hi_IN" w:bidi="hi_IN"/>
        </w:rPr>
        <w:t>राज्य</w:t>
      </w:r>
      <w:r>
        <w:rPr>
          <w:lang w:val="hi_IN" w:bidi="hi_IN"/>
        </w:rPr>
        <w:t xml:space="preserve"> पर अधिकार कर लेगा। राजा वह व्यक्ति होता है जो किसी शहर या क्षेत्र पर शासन करता है। एक राज्य वह क्षेत्र या वे लोग होते हैं जिन पर एक राजा शासन करता है। आप शायद इसका अनुवाद इस तरह करना चाहेंगे जिससे लोगों को यह समझ में आए कि शाऊल को डर है कि लोग दाऊद को अपना राजा बना लेंगे। राजा और राज्य के लिए उन्हीं शब्दों का इस्तेमाल करें जिनका आपने पिछले भागों में उपयोग किया है। राजा और राज्य के बारे में अधिक जानकारी के लिए, मुख्य शब्दावली देखें।</w:t>
      </w:r>
    </w:p>
    <w:p>
      <w:pPr/>
      <w:r>
        <w:rPr>
          <w:lang w:val="hi_IN" w:bidi="hi_IN"/>
        </w:rPr>
      </w:r>
      <w:r>
        <w:rPr>
          <w:lang w:val="hi_IN" w:bidi="hi_IN"/>
        </w:rPr>
        <w:t xml:space="preserve">अगले दिन, परमेश्वर की ओर से एक </w:t>
      </w:r>
      <w:r>
        <w:rPr>
          <w:b/>
          <w:lang w:val="hi_IN" w:bidi="hi_IN"/>
        </w:rPr>
        <w:t>दुष्टात्मा</w:t>
      </w:r>
      <w:r>
        <w:rPr>
          <w:lang w:val="hi_IN" w:bidi="hi_IN"/>
        </w:rPr>
        <w:t xml:space="preserve"> ने शाऊल को वश में कर दिया। दुष्ट आत्माएँ वे आत्माएँ होती हैं जिन्हें परमेश्वर ने बनाया था, परन्तु इन्होंने परमेश्वर के विरुद्ध विद्रोह करना चुना। क्योंकि परमेश्वर ने आत्मा को बनाया था, इसलिए परमेश्वर अभी भी आत्मा का उपयोग वह करने के लिए कर सकता है जो परमेश्वर चाहता है। दुष्ट आत्माएँ लोगों पर नियंत्रण कर सकती हैं और उन्हें अजीब तरीके से व्यवहार करने के लिए विवश कर सकती हैं। दुष्ट आत्मा के लिए उसी शब्द या वाक्यांश का उपयोग करें जिसका उपयोग आपने पिछले भागों में किया है। दुष्टात्मा के बारे में अधिक जानकारी के लिए, मुख्य शब्दावली देखें।</w:t>
      </w:r>
    </w:p>
    <w:p>
      <w:pPr/>
      <w:r>
        <w:rPr>
          <w:lang w:val="hi_IN" w:bidi="hi_IN"/>
        </w:rPr>
      </w:r>
      <w:r>
        <w:rPr>
          <w:lang w:val="hi_IN" w:bidi="hi_IN"/>
        </w:rPr>
        <w:t>शाऊल अपने घर में पागलपन कर रहा था। पागलपन का अर्थ है उग्र रूप से या उन्मादपूर्ण तरीके से व्यवहार करना। ऐसा नहीं लग रहा था कि शाऊल अपने विचारों या कार्यों पर नियंत्रण रख पा रहा था। शाऊल संदेश दे रहा था, परन्तु वे संदेश सुसंगत या सच नहीं थे। कथाकार द्वारा उपयोग किए गए शब्द का अर्थ है “भविष्यवाणी करना,” परन्तु इसका अर्थ यह नहीं है कि शाऊल परमेश्वर के वचन बोल रहा था।</w:t>
      </w:r>
    </w:p>
    <w:p>
      <w:pPr/>
      <w:r>
        <w:rPr>
          <w:lang w:val="hi_IN" w:bidi="hi_IN"/>
        </w:rPr>
      </w:r>
      <w:r>
        <w:rPr>
          <w:lang w:val="hi_IN" w:bidi="hi_IN"/>
        </w:rPr>
        <w:t xml:space="preserve">यहाँ रुकें और समूह में चर्चा करें कि आप </w:t>
      </w:r>
      <w:r>
        <w:rPr>
          <w:b/>
          <w:lang w:val="hi_IN" w:bidi="hi_IN"/>
        </w:rPr>
        <w:t>पागलपन</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जब शाऊल पागलपन कर रहा था, तब दाऊद वीणा बजा रहा था, जैसा कि वह अक्सर राजा शाऊल को सांत्वना देने के लिए किया करता था। </w:t>
      </w:r>
      <w:r>
        <w:rPr>
          <w:b/>
          <w:lang w:val="hi_IN" w:bidi="hi_IN"/>
        </w:rPr>
        <w:t>वीणा</w:t>
      </w:r>
      <w:r>
        <w:rPr>
          <w:lang w:val="hi_IN" w:bidi="hi_IN"/>
        </w:rPr>
        <w:t xml:space="preserve"> तार वाला एक संगीत वाद्ययंत्र होता था जो हार्प के जैसा होता था। वीणा के लिए उसी शब्द या वाक्यांश का उपयोग करें जिसका उपयोग आपने पिछले भागों में किया था।</w:t>
      </w:r>
    </w:p>
    <w:p>
      <w:pPr/>
      <w:r>
        <w:rPr>
          <w:lang w:val="hi_IN" w:bidi="hi_IN"/>
        </w:rPr>
      </w:r>
      <w:r>
        <w:rPr>
          <w:lang w:val="hi_IN" w:bidi="hi_IN"/>
        </w:rPr>
        <w:t>यहाँ रुकें और यदि आवश्यक हो, तो समूह में एक वीणा की तस्वीर देखें। इस ऑडियो को यहाँ रोकें।</w:t>
      </w:r>
    </w:p>
    <w:p>
      <w:pPr/>
      <w:r>
        <w:rPr>
          <w:lang w:val="hi_IN" w:bidi="hi_IN"/>
        </w:rPr>
      </w:r>
      <w:r>
        <w:rPr>
          <w:lang w:val="hi_IN" w:bidi="hi_IN"/>
        </w:rPr>
        <w:t xml:space="preserve">शाऊल के हाथ में एक भाला था जिसका इस्तेमाल उसने दाऊद को दीवार में धँसाने की कोशिश में किया था। </w:t>
      </w:r>
      <w:r>
        <w:rPr>
          <w:b/>
          <w:lang w:val="hi_IN" w:bidi="hi_IN"/>
        </w:rPr>
        <w:t>भाला</w:t>
      </w:r>
      <w:r>
        <w:rPr>
          <w:lang w:val="hi_IN" w:bidi="hi_IN"/>
        </w:rPr>
        <w:t xml:space="preserve"> एक ऐसा हथियार होता है जिसका सिरा नुकीला और डंडा लंबा होता है। शाऊल का भाला शायद राजा के रूप में उसके अधिकार का प्रतीक रहा हो। भाले के लिए उसी शब्द का उपयोग करें जिसका उपयोग आपने पिछले भागों में किया है।</w:t>
      </w:r>
    </w:p>
    <w:p>
      <w:pPr/>
      <w:r>
        <w:rPr>
          <w:lang w:val="hi_IN" w:bidi="hi_IN"/>
        </w:rPr>
      </w:r>
      <w:r>
        <w:rPr>
          <w:lang w:val="hi_IN" w:bidi="hi_IN"/>
        </w:rPr>
        <w:t>यहाँ रुकें और यदि आवश्यक हो, तो समूह में एक भाले की तस्वीर देखें। इस ऑडियो को यहाँ रोकें।</w:t>
      </w:r>
    </w:p>
    <w:p>
      <w:pPr/>
      <w:r>
        <w:rPr>
          <w:lang w:val="hi_IN" w:bidi="hi_IN"/>
        </w:rPr>
      </w:r>
      <w:r>
        <w:rPr>
          <w:lang w:val="hi_IN" w:bidi="hi_IN"/>
        </w:rPr>
        <w:t xml:space="preserve">शाऊल दाऊद से डरता था, क्योंकि </w:t>
      </w:r>
      <w:r>
        <w:rPr>
          <w:b/>
          <w:lang w:val="hi_IN" w:bidi="hi_IN"/>
        </w:rPr>
        <w:t>यहोवा</w:t>
      </w:r>
      <w:r>
        <w:rPr>
          <w:lang w:val="hi_IN" w:bidi="hi_IN"/>
        </w:rPr>
        <w:t xml:space="preserve"> दाऊद के साथ था, परन्तु यहोवा अब शाऊल के साथ नहीं था। यहोवा वह नाम है जो परमेश्वर अपने आप को देता है। यह नाम लोगों को इस्राएल के लोगों के साथ परमेश्वर के घनिष्ठ संबंध की याद दिलाता है। यहोवा के लिए उसी शब्द का उपयोग करें जिसका उपयोग आपने पिछले भागों में किया था। यहोवा के बारे में अधिक जानकारी के लिए, मुख्य शब्दावली को देखें। </w:t>
      </w:r>
    </w:p>
    <w:p>
      <w:pPr/>
      <w:r>
        <w:rPr>
          <w:lang w:val="hi_IN" w:bidi="hi_IN"/>
        </w:rPr>
      </w:r>
      <w:r>
        <w:rPr>
          <w:lang w:val="hi_IN" w:bidi="hi_IN"/>
        </w:rPr>
        <w:t xml:space="preserve">शाऊल ने दाऊद को 1,000 पुरुषों का </w:t>
      </w:r>
      <w:r>
        <w:rPr>
          <w:b/>
          <w:lang w:val="hi_IN" w:bidi="hi_IN"/>
        </w:rPr>
        <w:t>सेनापति</w:t>
      </w:r>
      <w:r>
        <w:rPr>
          <w:lang w:val="hi_IN" w:bidi="hi_IN"/>
        </w:rPr>
        <w:t xml:space="preserve"> बना दिया। सेना में सेनापति वह अधिकारी होता था जो सैनिकों के एक समूह का नेतृत्व करता था। सेनापति के लिए उसी शब्द का उपयोग करें जिसका उपयोग आपने पिछले भागों में किया है।</w:t>
      </w:r>
    </w:p>
    <w:p>
      <w:pPr/>
      <w:r>
        <w:rPr>
          <w:lang w:val="hi_IN" w:bidi="hi_IN"/>
        </w:rPr>
      </w:r>
      <w:r>
        <w:rPr>
          <w:lang w:val="hi_IN" w:bidi="hi_IN"/>
        </w:rPr>
        <w:t>क्योंकि यहोवा दाऊद के साथ था, इसलिए दाऊद कभी भी कोई युद्ध नहीं हारा। जब शाऊल ने दाऊद की सफलता देखी, तब शाऊल दाऊद से और भी अधिक भयभीत हो गया, परन्तु इस्राएल और यहूदा के लोग दाऊद से प्रेम करते थे क्योंकि दाऊद ने सैनिकों का अच्छी तरह से नेतृत्व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18:17–30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18:17–30 को सुनें और अपने मन में रखें।</w:t>
      </w:r>
    </w:p>
    <w:p>
      <w:pPr/>
      <w:r>
        <w:rPr>
          <w:lang w:val="hi_IN" w:bidi="hi_IN"/>
        </w:rPr>
      </w:r>
      <w:r>
        <w:rPr>
          <w:lang w:val="hi_IN" w:bidi="hi_IN"/>
        </w:rPr>
        <w:t>यदि सम्भव हो, तो 1 शमूएल 18:17–30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18:17–30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शाऊल दाऊद से क्रोधित था और उसने दाऊद पर कड़ी नज़र रखी, क्योंकि वह उससे जलन रखता था। जब एक दुष्ट आत्मा शाऊल पर उतरी, तो शाऊल ने दाऊद को मारने की कोशिश की। शाऊल दाऊद से डरता था और उसने दाऊद को सेना में सेनापति बनाकर दूर भेज दिया। परन्तु समस्त इस्राएल और यहूदा के लोग दाऊद से प्रेम करते थे, क्योंकि दाऊद ने सैनिकों का अच्छी तरह से नेतृत्व किया था और उसने कई युद्ध जीते थे।</w:t>
      </w:r>
    </w:p>
    <w:p>
      <w:pPr/>
      <w:r>
        <w:rPr>
          <w:lang w:val="hi_IN" w:bidi="hi_IN"/>
        </w:rPr>
      </w:r>
      <w:r>
        <w:rPr>
          <w:lang w:val="hi_IN" w:bidi="hi_IN"/>
        </w:rPr>
        <w:t>एक दिन, शाऊल दाऊद से कहता है, "तू मेरी बड़ी बेटी मेरब को जानता है। यदि तू वीरता के साथ यहोवा के युद्धों में लड़कर मेरी सेवा करे, तो मैं तुझे मेरब से विवाह करने की अनुमति दूँगा।" इस्राएल के लोगों का मानना था कि अन्य राष्ट्रों के विरुद्ध उन्होंने जो युद्ध लड़े थे, वे यहोवा के उन राष्ट्रों के विरुद्ध युद्ध थे जो यहोवा की आराधना नहीं करते थे। आपको पिछले भाग से याद होगा कि दाऊद द्वारा गोलियत के विरुद्ध युद्ध करने से पहले शाऊल ने वादा किया था कि वह अपनी बेटी को उस व्यक्ति की पत्नी बना देगा जो गोलियत को हराएगा। लेकिन शाऊल ने अभी तक दाऊद से किया वह वादा पूरा नहीं किया है।</w:t>
      </w:r>
    </w:p>
    <w:p>
      <w:pPr/>
      <w:r>
        <w:rPr>
          <w:lang w:val="hi_IN" w:bidi="hi_IN"/>
        </w:rPr>
      </w:r>
      <w:r>
        <w:rPr>
          <w:lang w:val="hi_IN" w:bidi="hi_IN"/>
        </w:rPr>
        <w:t>शाऊल अभी भी दाऊद से जलता है और उससे डरता है, इसलिए शाऊल मन ही मन यह सोच रहा है कि पलिश्ती दाऊद को मार डालेंगे, और शाऊल को स्वयं यह नहीं करना पड़ेगा। दाऊद शाऊल को उत्तर देता है, "मैं इतने सम्मान के योग्य कैसे हूँ? मैं कौन हूँ, और मेरे पिता का कुल क्या है?" कुल एक ही पूर्वज के परिवारों का समूह होता है। दाऊद यह उम्मीद नहीं करता है कि शाऊल दाऊद के सवालों के जवाब दे। दाऊद शाऊल से कह रहा है कि शाऊल की बेटी से विवाह करने का अवसर मिलना बहुत सम्मान की बात है, परन्तु दाऊद किसी महत्वपूर्ण परिवार से नहीं है। दाऊद यह नहीं मानता कि वह शाऊल की बेटी से विवाह करने के योग्य है या इतना महत्वपूर्ण है।</w:t>
      </w:r>
    </w:p>
    <w:p>
      <w:pPr/>
      <w:r>
        <w:rPr>
          <w:lang w:val="hi_IN" w:bidi="hi_IN"/>
        </w:rPr>
      </w:r>
      <w:r>
        <w:rPr>
          <w:lang w:val="hi_IN" w:bidi="hi_IN"/>
        </w:rPr>
        <w:t>यहाँ रुकें और समूह में चर्चा करें: आपकी संस्कृति के उस समय की कोई घटना बताइए जब किसी महत्वपूर्ण व्यक्ति ने किसी महत्वहीन व्यक्ति के साथ आश्चर्यजनक और सम्मानजनक तरीके से व्यवहार किया हो। उस महत्वहीन व्यक्ति ने कैसी प्रतिक्रिया दी? समुदाय के अन्य लोगों ने जो हुआ उस पर कैसी प्रतिक्रिया दी? इस ऑडियो को यहाँ रोकें।</w:t>
      </w:r>
    </w:p>
    <w:p>
      <w:pPr/>
      <w:r>
        <w:rPr>
          <w:lang w:val="hi_IN" w:bidi="hi_IN"/>
        </w:rPr>
      </w:r>
      <w:r>
        <w:rPr>
          <w:lang w:val="hi_IN" w:bidi="hi_IN"/>
        </w:rPr>
        <w:t>लेकिन जब दाऊद और मेरब के विवाह का समय आता है, तो शाऊल किसी दूसरे व्यक्ति को मेरब से विवाह करने की अनुमति दे देता है। इस व्यक्ति का नाम अद्रीएल है, और अद्रीएल महोलाई नगर का है। हमें ठीक-ठीक पता नहीं है कि शाऊल द्वारा दाऊद को यह बताने कि वह मेरब से विवाह कर सकता है, और उस समय के बीच जब दाऊद और मेरब का विवाह होना था, कितना समय बीतता है। हम यह भी ठीक से नहीं जानते कि शाऊल ने दाऊद के बजाय अद्रीएल को मेरब से विवाह करने की अनुमति देने का चुनाव क्यों करता है। शायद शाऊल ने सोचा होगा कि इससे पहले कि शाऊल को दाऊद को मेरब से शादी करने की अनुमति देनी पड़े, पलिश्ती दाऊद को मार डालेंगे।</w:t>
      </w:r>
    </w:p>
    <w:p>
      <w:pPr/>
      <w:r>
        <w:rPr>
          <w:lang w:val="hi_IN" w:bidi="hi_IN"/>
        </w:rPr>
      </w:r>
      <w:r>
        <w:rPr>
          <w:lang w:val="hi_IN" w:bidi="hi_IN"/>
        </w:rPr>
        <w:t>यहाँ रुकें और समूह में चर्चा करें: आपकी संस्कृति में, जब कोई व्यक्ति कोई वादा करने के बाद अपना मन बदल देता है, तो क्या होता है? इस ऑडियो को यहाँ रोकें।</w:t>
      </w:r>
    </w:p>
    <w:p>
      <w:pPr/>
      <w:r>
        <w:rPr>
          <w:lang w:val="hi_IN" w:bidi="hi_IN"/>
        </w:rPr>
      </w:r>
      <w:r>
        <w:rPr>
          <w:lang w:val="hi_IN" w:bidi="hi_IN"/>
        </w:rPr>
        <w:t>हालाँकि, शाऊल की दूसरी बेटी मीकल को दाऊद से प्रेम हो गया था। जब कोई शाऊल को यह बताता है, तो शाऊल यह समाचार सुनकर खुश होता है। शाऊल चाहता है कि दाऊद मीकल से विवाह करने की इच्छा इतनी अधिक रखे कि दाऊद पलिश्तियों से युद्ध करने के लिए तैयार हो जाए। इस तरह शाऊल मीकल को जाल या फँदे के रूप में उपयोग करेगा, ताकि पलिश्तियों के साथ युद्ध में दाऊद को मरवा सके।</w:t>
      </w:r>
    </w:p>
    <w:p>
      <w:pPr/>
      <w:r>
        <w:rPr>
          <w:lang w:val="hi_IN" w:bidi="hi_IN"/>
        </w:rPr>
      </w:r>
      <w:r>
        <w:rPr>
          <w:lang w:val="hi_IN" w:bidi="hi_IN"/>
        </w:rPr>
        <w:t>यहाँ रुकें और समूह में एक जाल की तस्वीर देखें। इस ऑडियो को यहाँ रोकें।</w:t>
      </w:r>
    </w:p>
    <w:p>
      <w:pPr/>
      <w:r>
        <w:rPr>
          <w:lang w:val="hi_IN" w:bidi="hi_IN"/>
        </w:rPr>
      </w:r>
      <w:r>
        <w:rPr>
          <w:lang w:val="hi_IN" w:bidi="hi_IN"/>
        </w:rPr>
        <w:t>इसलिए शाऊल दूसरी बार दाऊद से कहता है, “मैं तुझे अपनी बेटी से विवाह करने की अनुमति दूँगा, और तू मेरा दामाद बनेगा।” दामाद किसी पिता की बेटी का पति होता है। फिर शाऊल अपने सेवकों को आदेश देता है कि वे दाऊद से एकांत में बात करें और दाऊद से कहें, “सुन, राजा तुझसे बहुत प्रसन्न है, और हम सभी और सब अधिकारी भी तेरे प्रति वफादार हैं। इसलिए राजा के प्रस्ताव को स्वीकार कर ले, और राजा की बेटी से विवाह कर ले।"</w:t>
      </w:r>
    </w:p>
    <w:p>
      <w:pPr/>
      <w:r>
        <w:rPr>
          <w:lang w:val="hi_IN" w:bidi="hi_IN"/>
        </w:rPr>
      </w:r>
      <w:r>
        <w:rPr>
          <w:lang w:val="hi_IN" w:bidi="hi_IN"/>
        </w:rPr>
        <w:t>शाऊल के सेवक शाऊल की आज्ञा मानते हैं। हम नहीं जानते कि सेवक दाऊद से सीधे बात करते हैं या वे केवल इसलिए बात करते हैं ताकि दाऊद सुन सके कि सेवक क्या कहते हैं। जब दाऊद उन सेवकों की बात सुनता है, तो दाऊद कहता है, “मैं भला राजा की बेटी से विवाह करने का ऐसा सम्मान पाने की उम्मीद कैसे कर सकता हूँ? मेरे जैसे गरीब और गुमनाम व्यक्ति के लिए यह असंभव लगता है।" दाऊद जानता है कि किसी स्त्री से विवाह करने के लिए एक पुरुष को दुल्हन की कीमत चुकानी होती है। दुल्हन की कीमत वह धन होती है जो दूल्हे को दुल्हन के पिता को चुकानी पड़ती है। दाऊद जानता है कि राजा की बेटी से विवाह करने की कीमत बहुत अधिक होगी, और दाऊद राजा को इतनी बड़ी रकम नहीं दे सकता। दाऊद कहता है कि वह इतना धनी या प्रसिद्ध नहीं है कि वह शाऊल के शाही परिवार का हिस्सा बन सके।</w:t>
      </w:r>
    </w:p>
    <w:p>
      <w:pPr/>
      <w:r>
        <w:rPr>
          <w:lang w:val="hi_IN" w:bidi="hi_IN"/>
        </w:rPr>
      </w:r>
      <w:r>
        <w:rPr>
          <w:lang w:val="hi_IN" w:bidi="hi_IN"/>
        </w:rPr>
        <w:t>यहाँ रुकें और समूह में चर्चा करें: उस समय की कोई कहानी बताइए जब कोई पुरुष किसी स्त्री से विवाह करना चाहता था। उस पुरुष या स्त्री को क्या करना पड़ा ताकि उस स्त्री का परिवार उस पुरुष को उस स्त्री से विवाह करने की अनुमति दे सके? इस ऑडियो को यहाँ रोकें।</w:t>
      </w:r>
    </w:p>
    <w:p>
      <w:pPr/>
      <w:r>
        <w:rPr>
          <w:lang w:val="hi_IN" w:bidi="hi_IN"/>
        </w:rPr>
      </w:r>
      <w:r>
        <w:rPr>
          <w:lang w:val="hi_IN" w:bidi="hi_IN"/>
        </w:rPr>
        <w:t>शाऊल के सेवक शाऊल को बताते हैं कि दाऊद ने क्या कहा। शाऊल समझ जाता है कि दाऊद मीकल से विवाह करना चाहता है, परन्तु दाऊद को यह विश्वास नहीं है कि दाऊद दुल्हन की कीमत चुकाने में सक्षम होगा। शाऊल अपने सेवकों को आदेश देता है कि वे दाऊद के पास वापस जाएँ और दाऊद को बताएँ कि शाऊल को दुल्हन की कीमत के लिए पैसे नहीं चाहिए। इसके बजाय, शाऊल 100 पलिश्ती पुरुषों की खतना की गई खाल चाहता है। शाऊल चाहता है कि दाऊद 100 पलिश्ती सैनिकों को मार डाले और सैनिकों की खतना की गई खालें शाऊल के पास लाए ताकि यह साबित हो सके कि दाऊद ने सैनिकों को मारा है। जब कोई व्यक्ति किसी पुरुष का खतना करता है, तो वह व्यक्ति उस पुरुष के लिंग से चमड़ी हटा देता है। सभी इस्राएली पुरुषों का खतना किया गया था, लेकिन पलिश्ती पुरुषों का नहीं। शाऊल जानता है कि यह अच्छा प्रमाण होगा कि दाऊद ने इतने सारे पलिश्तियों को मार डाला है। शाऊल वास्तव में पलिश्तियों द्वारा दाऊद को मारने की साजिश रच रहा है। शाऊल को यह विश्वास नहीं है कि दाऊद इतने अधिक पलिश्तियों को मार सकता है और उनका खतना कर सकता है।</w:t>
      </w:r>
    </w:p>
    <w:p>
      <w:pPr/>
      <w:r>
        <w:rPr>
          <w:lang w:val="hi_IN" w:bidi="hi_IN"/>
        </w:rPr>
      </w:r>
      <w:r>
        <w:rPr>
          <w:lang w:val="hi_IN" w:bidi="hi_IN"/>
        </w:rPr>
        <w:t>शाऊल के सेवक दाऊद को बताते हैं कि शाऊल ने क्या कहा, और दाऊद इस बात से खुश होता है कि वह शाऊल की बेटी मीकल से विवाह कर सकता है। इसलिए दाऊद और दाऊद के लोग जल्दी ही पलिश्तियों से युद्ध करने निकल जाते हैं। दाऊद और उसके लोगों ने मिलकर शाऊल द्वारा मांगे गए सैनिकों से कहीं अधिक पलिश्ती सैनिकों को मार डाला। संभव है कि दाऊद ने पूरे 200 पलिश्तियों को मार डाला हो, या उसने आवश्यकता से अधिक पलिश्तियों को मार डाला हो। दाऊद पलिश्ती पुरुषों के लिंग की खाल निकालता है और उन्हें शाऊल की अपेक्षा से पहले ही शाऊल के पास ले जाता है। दाऊद राजा को दिखाता है कि वह शाऊल द्वारा माँगी गई पूरी संख्या में खतने की खालें लाया है ताकि दाऊद शाऊल की बेटी से विवाह कर सके। फिर शाऊल दाऊद को मीकल से विवाह करने की अनुमति देता है।</w:t>
      </w:r>
    </w:p>
    <w:p>
      <w:pPr/>
      <w:r>
        <w:rPr>
          <w:lang w:val="hi_IN" w:bidi="hi_IN"/>
        </w:rPr>
      </w:r>
      <w:r>
        <w:rPr>
          <w:lang w:val="hi_IN" w:bidi="hi_IN"/>
        </w:rPr>
        <w:t>जब शाऊल को यह एहसास होता है कि यहोवा दाऊद के साथ है और शाऊल की बेटी मीकल दाऊद से प्यार करती है, तो शाऊल दाऊद से और भी ज्यादा डरने लगता है। शाऊल दाऊद से नफरत करता है और शाऊल के शेष जीवनभर दाऊद का शत्रु बना रहता है।</w:t>
      </w:r>
    </w:p>
    <w:p>
      <w:pPr/>
      <w:r>
        <w:rPr>
          <w:lang w:val="hi_IN" w:bidi="hi_IN"/>
        </w:rPr>
      </w:r>
      <w:r>
        <w:rPr>
          <w:lang w:val="hi_IN" w:bidi="hi_IN"/>
        </w:rPr>
        <w:t>पलिश्तियों की सेना के सेनापति इस्राएलियों के विरुद्ध युद्ध में पलिश्तियों की लगातार अगुवाई करते रहते हैं। जब भी पलिश्ती ऐसा करते हैं, तो दाऊद शाऊल के किसी भी अन्य अधिकारी की तुलना में पलिश्तियों को अधिक पूरी तरह से पराजित करता है। इसलिए, दाऊद बहुत प्रसिद्ध हो जाता है। हर कोई जानता है कि दाऊद कौन है और वह उसका सम्मान करता है।</w:t>
      </w:r>
    </w:p>
    <w:p>
      <w:pPr/>
      <w:r>
        <w:rPr>
          <w:lang w:val="hi_IN" w:bidi="hi_IN"/>
        </w:rPr>
      </w:r>
      <w:r>
        <w:rPr>
          <w:lang w:val="hi_IN" w:bidi="hi_IN"/>
        </w:rPr>
        <w:t>यहाँ रुकें और समूह में चर्चा करें: अपनी संस्कृति के किसी ऐसे जवान की कोई कहानी सुनाएँ जो कुछ अच्छा करने के कारण प्रसिद्ध हो गया हो।</w:t>
      </w:r>
      <w:r>
        <w:rPr>
          <w:lang w:val="hi_IN" w:bidi="hi_IN"/>
        </w:rPr>
      </w:r>
    </w:p>
    <w:p>
      <w:pPr>
        <w:pStyle w:val="Heading3"/>
      </w:pPr>
      <w:r>
        <w:rPr>
          <w:lang w:val="hi_IN" w:bidi="hi_IN"/>
        </w:rPr>
        <w:t>घटनाओं को समझाना</w:t>
      </w:r>
    </w:p>
    <w:p>
      <w:pPr/>
      <w:r>
        <w:rPr>
          <w:lang w:val="hi_IN" w:bidi="hi_IN"/>
        </w:rPr>
      </w:r>
      <w:r>
        <w:rPr>
          <w:lang w:val="hi_IN" w:bidi="hi_IN"/>
        </w:rPr>
        <w:t>1 शमूएल 18:17–30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शाऊल दाऊद से कहता है कि यदि दाऊद वीरता के साथ यहोवा के सभी युद्धों में लड़ेगा, तो वह दाऊद को अपनी बड़ी बेटी मेरब से विवाह करने की अनुमति देगा। शाऊल गुप्त रूप से चाहता है कि पलिश्ती दाऊद को मार डालें। दाऊद शाऊल से कहता है कि दाऊद इतना महत्वपूर्ण या योग्य नहीं है कि वह शाऊल की बेटी से विवाह कर सके। आखिरकार शाऊल महोलाई नगर के एक अन्य व्यक्ति अद्रीएल को मेरब से विवाह करने की अनुमति देता है।</w:t>
      </w:r>
    </w:p>
    <w:p>
      <w:pPr/>
      <w:r>
        <w:rPr>
          <w:lang w:val="hi_IN" w:bidi="hi_IN"/>
        </w:rPr>
      </w:r>
      <w:r>
        <w:rPr>
          <w:b/>
          <w:lang w:val="hi_IN" w:bidi="hi_IN"/>
        </w:rPr>
        <w:t>दूसरे दृश्य में:</w:t>
      </w:r>
      <w:r>
        <w:rPr>
          <w:lang w:val="hi_IN" w:bidi="hi_IN"/>
        </w:rPr>
        <w:t xml:space="preserve"> शाऊल की दूसरी बेटी मीकल को पहले ही दाऊद से प्रेम हो गया था। शाऊल खुश होता है और सोचता है कि इस बार, शाऊल मीकल का उपयोग दाऊद को फंसाने के लिए एक जाल के रूप में कर सकता है ताकि पलिश्ती दाऊद को मार डालें। दूसरी बार, शाऊल दाऊद से कहता है कि वह दाऊद को अपनी किसी एक बेटी से विवाह करने की अनुमति देगा।</w:t>
      </w:r>
    </w:p>
    <w:p>
      <w:pPr/>
      <w:r>
        <w:rPr>
          <w:lang w:val="hi_IN" w:bidi="hi_IN"/>
        </w:rPr>
      </w:r>
      <w:r>
        <w:rPr>
          <w:b/>
          <w:lang w:val="hi_IN" w:bidi="hi_IN"/>
        </w:rPr>
        <w:t>तीसरे दृश्य में</w:t>
      </w:r>
      <w:r>
        <w:rPr>
          <w:lang w:val="hi_IN" w:bidi="hi_IN"/>
        </w:rPr>
        <w:t>: शाऊल अपने सेवकों से कहता है कि वे दाऊद के पास अकेले में जाकर कहें कि शाऊल दाऊद से प्रसन्न है, और सभी सेवक और अधिकारी दाऊद के प्रति वफादार हैं, और दाऊद को शाऊल की बेटी से विवाह कर लेना चाहिए। शाऊल के सेवक आज्ञा मानते हैं। जब दाऊद सेवकों की बात सुनता है, तो वह कहता है कि शाऊल की बेटी से विवाह करके वह सम्मानित महसूस करेगा, परन्तु दाऊद गरीब और इस्राएल में महत्वहीन है। दाऊद का वास्तव में यह मतलब है कि दाऊद शाऊल की बेटी से विवाह करने के लिए दुल्हन की कीमत चुकाने में असमर्थ होगा।</w:t>
      </w:r>
    </w:p>
    <w:p>
      <w:pPr/>
      <w:r>
        <w:rPr>
          <w:lang w:val="hi_IN" w:bidi="hi_IN"/>
        </w:rPr>
      </w:r>
      <w:r>
        <w:rPr>
          <w:b/>
          <w:lang w:val="hi_IN" w:bidi="hi_IN"/>
        </w:rPr>
        <w:t>चौथे दृश्य में</w:t>
      </w:r>
      <w:r>
        <w:rPr>
          <w:lang w:val="hi_IN" w:bidi="hi_IN"/>
        </w:rPr>
        <w:t>: शाऊल के सेवक दाऊद की बातें वापस शाऊल को बताते हैं, और शाऊल कहता है कि वह एक मात्र दुल्हन की कीमत के रूप में दाऊद से केवल 100 पलिश्तियों के लिंग की खाल चाहता है। शाऊल मन में यह आशा करता है कि दाऊद इतने सारे पलिश्तियों को नहीं मार पाएगा, और पलिश्ती दाऊद को मार डालेंगे। हालाँकि, दाऊद शाऊल की माँग से अधिक पलिश्तियों को मार डालता है और शाऊल को उतनी ही खतना की हुई चमड़ी लाकर देता है जितनी शाऊल चाहता था। शाऊल दाऊद को मीकल से विवाह करने की अनुमति देता है।</w:t>
      </w:r>
    </w:p>
    <w:p>
      <w:pPr/>
      <w:r>
        <w:rPr>
          <w:lang w:val="hi_IN" w:bidi="hi_IN"/>
        </w:rPr>
      </w:r>
      <w:r>
        <w:rPr>
          <w:b/>
          <w:lang w:val="hi_IN" w:bidi="hi_IN"/>
        </w:rPr>
        <w:t>पाँचवें दृश्य में</w:t>
      </w:r>
      <w:r>
        <w:rPr>
          <w:lang w:val="hi_IN" w:bidi="hi_IN"/>
        </w:rPr>
        <w:t>: शाऊल को यह एहसास होता है कि यहोवा दाऊद के साथ है, और यहाँ तक कि शाऊल की बेटी भी दाऊद से प्रेम करती है। शाऊल दाऊद के प्रति और भी अधिक भय और नफरत से भर जाता है। शाऊल अपने शेष जीवन भर ऐसा ही महसूस करता रहा। हर बार पलिश्तियों द्वारा आक्रमण करने पर दाऊद उन्हें पराजित करता रहा और दाऊद पूरे इस्राएल में प्रसिद्ध और सम्मानित हो गया।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मेरब</w:t>
      </w:r>
    </w:p>
    <w:p>
      <w:pPr>
        <w:pStyle w:val="ListBullet"/>
        <w:spacing w:line="240" w:lineRule="auto"/>
        <w:ind w:left="720"/>
      </w:pPr>
      <w:r>
        <w:rPr>
          <w:lang w:val="hi_IN" w:bidi="hi_IN"/>
        </w:rPr>
      </w:r>
      <w:r>
        <w:rPr>
          <w:lang w:val="hi_IN" w:bidi="hi_IN"/>
        </w:rPr>
        <w:t>अद्रीएल</w:t>
      </w:r>
    </w:p>
    <w:p>
      <w:pPr>
        <w:pStyle w:val="ListBullet"/>
        <w:spacing w:line="240" w:lineRule="auto"/>
        <w:ind w:left="720"/>
      </w:pPr>
      <w:r>
        <w:rPr>
          <w:lang w:val="hi_IN" w:bidi="hi_IN"/>
        </w:rPr>
      </w:r>
      <w:r>
        <w:rPr>
          <w:lang w:val="hi_IN" w:bidi="hi_IN"/>
        </w:rPr>
        <w:t>मीकल</w:t>
      </w:r>
    </w:p>
    <w:p>
      <w:pPr>
        <w:pStyle w:val="ListBullet"/>
        <w:spacing w:line="240" w:lineRule="auto"/>
        <w:ind w:left="720"/>
      </w:pPr>
      <w:r>
        <w:rPr>
          <w:lang w:val="hi_IN" w:bidi="hi_IN"/>
        </w:rPr>
      </w:r>
      <w:r>
        <w:rPr>
          <w:lang w:val="hi_IN" w:bidi="hi_IN"/>
        </w:rPr>
        <w:t>पलिश्ती</w:t>
      </w:r>
    </w:p>
    <w:p>
      <w:pPr>
        <w:pStyle w:val="ListBullet"/>
        <w:spacing w:line="240" w:lineRule="auto"/>
        <w:ind w:left="720"/>
      </w:pPr>
      <w:r>
        <w:rPr>
          <w:lang w:val="hi_IN" w:bidi="hi_IN"/>
        </w:rPr>
      </w:r>
      <w:r>
        <w:rPr>
          <w:lang w:val="hi_IN" w:bidi="hi_IN"/>
        </w:rPr>
        <w:t>और शाऊल के सेवक</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एक दिन, शाऊल दाऊद के पास आता है और कहता है, "तू मेरी बड़ी बेटी मेरब को जानता है। यदि तू एक साहसी और विश्वासयोग्य सैनिक के रूप में मेरी सेवा करेगा और यहोवा के युद्ध लड़ेगा, तो मैं तुझे उससे विवाह करने की अनुमति दूँगा।" हालाँकि, शाऊल दाऊद से सच नहीं बोलता है। शाऊल यह सोच रहा है कि यदि दाऊद युद्धों में लड़ता है और यदि पलिश्ती उन युद्धों में दाऊद को मार डालें, तो शाऊल को खुद दाऊद को नहीं मारना पड़ेगा। शाऊल दाऊद के विरुद्ध हाथ नहीं उठाना चाहता है, जिसका अर्थ है कि वह स्वयं दाऊद को नुकसान नहीं पहुँचाना चाहता है। दाऊद उत्तर देता है, "मैं इतने सम्मान के योग्य कैसे हूँ? आप यह कैसे सोच सकते हैं कि मेरा परिवार और कुल इतना महत्वपूर्ण है?" दाऊद शाऊल को विनम्रता से उत्तर देता है, परन्तु दाऊद यह नहीं मानता कि उसका परिवार राजा के परिवार में विवाह करने जैसे सम्मान के योग्य है। दाऊद के कुल में दाऊद का विस्तारित परिवार शामिल है, जो एक ही पूर्वज के वंशजों के परिवारों का समूह है।</w:t>
      </w:r>
    </w:p>
    <w:p>
      <w:pPr/>
      <w:r>
        <w:rPr>
          <w:lang w:val="hi_IN" w:bidi="hi_IN"/>
        </w:rPr>
      </w:r>
      <w:r>
        <w:rPr>
          <w:lang w:val="hi_IN" w:bidi="hi_IN"/>
        </w:rPr>
        <w:t>यहाँ रुकें और समूह में चर्चा करें: पिछले चरण में, आपने अपनी संस्कृति में से एक महत्वपूर्ण व्यक्ति और एक महत्वहीन व्यक्ति की एक कहानी सुनाई थी। आप किसी महत्वपूर्ण और महत्वहीन व्यक्ति का वर्णन करने के लिए किन शब्दों का उपयोग करते हैं? इस ऑडियो को यहाँ रोकें।</w:t>
      </w:r>
    </w:p>
    <w:p>
      <w:pPr/>
      <w:r>
        <w:rPr>
          <w:lang w:val="hi_IN" w:bidi="hi_IN"/>
        </w:rPr>
      </w:r>
      <w:r>
        <w:rPr>
          <w:lang w:val="hi_IN" w:bidi="hi_IN"/>
        </w:rPr>
        <w:t>दाऊद को अपनी बेटी पत्नी के रूप में देने के बजाय, शाऊल ने अपनी बेटी का विवाह अद्रीएल नामक एक व्यक्ति से करवा दिया, जो महोलाई नगर का रहने वाला था। हम नहीं जानते कि शाऊल ने अपना निर्णय क्यों बदल दिया। हालाँकि, हम जानते हैं कि शाऊल दाऊद से नफरत करता था, और शायद शाऊल ने सोचा था कि दाऊद के मेरब से विवाह करने से पहले पलिश्ती दाऊद को मार डालेंगे।</w:t>
      </w:r>
    </w:p>
    <w:p>
      <w:pPr/>
      <w:r>
        <w:rPr>
          <w:lang w:val="hi_IN" w:bidi="hi_IN"/>
        </w:rPr>
      </w:r>
      <w:r>
        <w:rPr>
          <w:lang w:val="hi_IN" w:bidi="hi_IN"/>
        </w:rPr>
        <w:t>दूसरे दृश्य में, शाऊल की दूसरी बेटी मीकल, दाऊद के प्रेम में पड़ गई थी। प्रेम में पड़ने का अर्थ है कि किसी व्यक्ति के मन में किसी दूसरे व्यक्ति के लिए प्रेमपूर्ण भावनाएँ उत्पन्न होना। मीकल को दाऊद के लिए गहरा स्नेह था। जब कोई शाऊल को यह बताता है, तो शाऊल खुश होता है। शाऊल अपने मन में सोचता है, "मैं दाऊद को मीकल से विवाह करने की अनुमति दूँगा। शायद मैं मीकल को दाऊद के लिए जाल के रूप में उपयोग कर सकता हूँ ताकि पलिश्ती दाऊद को मार डालें।" शाऊल को लगता है कि मीकल से शादी करके दाऊद इतना खुश होगा कि वह पलिश्तियों से लड़ने के लिए और अधिक इच्छुक हो जाएगा, और पलिश्ती दाऊद को मार डालेंगे। शाऊल दूसरी बार दाऊद से वादा करता है कि दाऊद उसकी किसी एक बेटी से विवाह कर सकता है।</w:t>
      </w:r>
    </w:p>
    <w:p>
      <w:pPr/>
      <w:r>
        <w:rPr>
          <w:lang w:val="hi_IN" w:bidi="hi_IN"/>
        </w:rPr>
      </w:r>
      <w:r>
        <w:rPr>
          <w:lang w:val="hi_IN" w:bidi="hi_IN"/>
        </w:rPr>
        <w:t>यहाँ रुकें और समूह में चर्चा करें: ऐसी कोई कहानी सुनाएँ जिसमें कोई व्यक्ति कहता है कि वह चाहता है कि कुछ अच्छा हो, परन्तु वह व्यक्ति वास्तव में कुछ बुरा चाहता है। कौन-से शब्द यह बताते हैं कि व्यक्ति का इरादा वह नहीं है जो वह कहता है? इस ऑडियो को यहाँ रोकें।</w:t>
      </w:r>
    </w:p>
    <w:p>
      <w:pPr/>
      <w:r>
        <w:rPr>
          <w:lang w:val="hi_IN" w:bidi="hi_IN"/>
        </w:rPr>
      </w:r>
      <w:r>
        <w:rPr>
          <w:lang w:val="hi_IN" w:bidi="hi_IN"/>
        </w:rPr>
        <w:t>तीसरे दृश्य में, शाऊल अपने सेवकों से कहता है कि वे दाऊद के पास अकेले में जाकर कहें, “सुन, राजा तुझसे प्रसन्न है, और हम सभी और अधिकारी तेरे प्रति वफादार हैं। तुझे राजा की बेटी से विवाह करना चाहिए।" सेवक शाऊल की आज्ञा मानते हैं और या तो दाऊद से बात करते हैं या ऐसे बात करते हैं ताकि दाऊद उनकी बात सुन सके। लेकिन दाऊद उत्तर देता है, "मैं कभी किसी राजा की बेटी से विवाह करने का सम्मान कैसे प्राप्त कर सकता हूँ? यह असंभव लगता है कि मेरे जैसा गरीब और महत्वहीन व्यक्ति ऐसा सम्मान प्राप्त कर सके।" दाऊद जानता है कि राजा की बेटी से विवाह करने के लिए बहुत अधिक दुल्हन की कीमत की ज़रूरत होगी। दाऊद चिंतित है कि वह दुल्हन की कीमत चुकाने में असमर्थ होगा।</w:t>
      </w:r>
    </w:p>
    <w:p>
      <w:pPr/>
      <w:r>
        <w:rPr>
          <w:lang w:val="hi_IN" w:bidi="hi_IN"/>
        </w:rPr>
      </w:r>
      <w:r>
        <w:rPr>
          <w:lang w:val="hi_IN" w:bidi="hi_IN"/>
        </w:rPr>
        <w:t>चौथे दृश्य में, शाऊल के सेवक शाऊल को वापस बताते हैं कि दाऊद ने क्या कहा। शाऊल सेवकों से कहता है कि वे दाऊद के पास वापस जाएँ और दाऊद से कहें, "राजा धन नहीं माँग रहा है। राजा शाऊल केवल 100 पलिश्तियों के लिंग की खाल की कीमत चाहता है। इस प्रकार से राजा अपने शत्रुओं से बदला लेगा।" इस्राइलियों का खतना हुआ था, लेकिन पलिश्तियों का खतना नहीं हुआ था। शाऊल चाहता है कि दाऊद मरे हुए पलिश्तियों का खतना करे और उनकी चमड़ी शाऊल के पास लाए ताकि यह साबित हो सके कि पलिश्ती मर चुके हैं। लेकिन शाऊल के पास वास्तव में एक गुप्त योजना है। शाऊल आशा करता है कि दाऊद सफल नहीं होगा और पलिश्ती उसे मार डालेंगे।</w:t>
      </w:r>
    </w:p>
    <w:p>
      <w:pPr/>
      <w:r>
        <w:rPr>
          <w:lang w:val="hi_IN" w:bidi="hi_IN"/>
        </w:rPr>
      </w:r>
      <w:r>
        <w:rPr>
          <w:lang w:val="hi_IN" w:bidi="hi_IN"/>
        </w:rPr>
        <w:t>शाऊल के सेवक यह संदेश दाऊद तक ले जाते हैं, और दाऊद दुल्हन की कीमत स्वीकार कर लेता है, क्योंकि दाऊद शाऊल की बेटी मीकल से विवाह करने के लिए खुश है। इसलिए, शाऊल द्वारा दाऊद के लिए दुल्हन की कीमत लाने के लिए निर्धारित समय से पहले ही, दाऊद और दाऊद के आदमी पलिश्तियों से लड़ने जाते हैं और शाऊल द्वारा तय की गई संख्या से अधिक लोगों को मार डालते हैं। दाऊद पलिश्तियों के लिंग की खाल को शाऊल के पास लाता है और शाऊल के सामने उन खालों को पूरी तरह से गिनता है। इसलिए शाऊल दाऊद को अपनी बेटी मीकल से विवाह करने देने के लिए सहमत हो जाता है।</w:t>
      </w:r>
    </w:p>
    <w:p>
      <w:pPr/>
      <w:r>
        <w:rPr>
          <w:lang w:val="hi_IN" w:bidi="hi_IN"/>
        </w:rPr>
      </w:r>
      <w:r>
        <w:rPr>
          <w:lang w:val="hi_IN" w:bidi="hi_IN"/>
        </w:rPr>
        <w:t>यहाँ रुकें और समूह में चर्चा करें: किसी ऐसे व्यक्ति की कहानी सुनाएं जिसने एक असंभव लगने वाले कार्य को पूरा किया हो, और उस व्यक्ति ने उस कार्य को किसी की भी अपेक्षा से कहीं बेहतर तरीके से किया हो। इस ऑडियो को यहाँ रोकें।</w:t>
      </w:r>
    </w:p>
    <w:p>
      <w:pPr/>
      <w:r>
        <w:rPr>
          <w:lang w:val="hi_IN" w:bidi="hi_IN"/>
        </w:rPr>
      </w:r>
      <w:r>
        <w:rPr>
          <w:lang w:val="hi_IN" w:bidi="hi_IN"/>
        </w:rPr>
        <w:t>पाँचवें दृश्य में, जब शाऊल देखता है और जानता है कि यहोवा दाऊद के साथ है, और यहाँ तक कि शाऊल की बेटी मीकल भी दाऊद से प्रेम करती है, तो शाऊल दाऊद से और भी अधिक डरता है। जब तक शाऊल जीवित रहता है, शाऊल दाऊद से नफरत करता है।</w:t>
      </w:r>
    </w:p>
    <w:p>
      <w:pPr/>
      <w:r>
        <w:rPr>
          <w:lang w:val="hi_IN" w:bidi="hi_IN"/>
        </w:rPr>
      </w:r>
      <w:r>
        <w:rPr>
          <w:lang w:val="hi_IN" w:bidi="hi_IN"/>
        </w:rPr>
        <w:t>पलिश्तियों के सेनापति अक्सर इस्राएलियों के विरुद्ध युद्ध में पलिश्तियों की अगुवाई करते हैं। हर बार जब वे युद्ध करते हैं, तो दाऊद पलिश्तियों को इस्राएली सेना के किसी भी अन्य अधिकारी की तुलना में अधिक पूरी तरह से पराजित करता है। इसलिए दाऊद प्रसिद्ध हो जाता है, और हर कोई दाऊद का नाम जानता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18:17–30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मेरब</w:t>
      </w:r>
    </w:p>
    <w:p>
      <w:pPr>
        <w:pStyle w:val="ListBullet"/>
        <w:spacing w:line="240" w:lineRule="auto"/>
        <w:ind w:left="720"/>
      </w:pPr>
      <w:r>
        <w:rPr>
          <w:lang w:val="hi_IN" w:bidi="hi_IN"/>
        </w:rPr>
      </w:r>
      <w:r>
        <w:rPr>
          <w:lang w:val="hi_IN" w:bidi="hi_IN"/>
        </w:rPr>
        <w:t>अद्रीएल</w:t>
      </w:r>
    </w:p>
    <w:p>
      <w:pPr>
        <w:pStyle w:val="ListBullet"/>
        <w:spacing w:line="240" w:lineRule="auto"/>
        <w:ind w:left="720"/>
      </w:pPr>
      <w:r>
        <w:rPr>
          <w:lang w:val="hi_IN" w:bidi="hi_IN"/>
        </w:rPr>
      </w:r>
      <w:r>
        <w:rPr>
          <w:lang w:val="hi_IN" w:bidi="hi_IN"/>
        </w:rPr>
        <w:t>मीकल</w:t>
      </w:r>
    </w:p>
    <w:p>
      <w:pPr>
        <w:pStyle w:val="ListBullet"/>
        <w:spacing w:line="240" w:lineRule="auto"/>
        <w:ind w:left="720"/>
      </w:pPr>
      <w:r>
        <w:rPr>
          <w:lang w:val="hi_IN" w:bidi="hi_IN"/>
        </w:rPr>
      </w:r>
      <w:r>
        <w:rPr>
          <w:lang w:val="hi_IN" w:bidi="hi_IN"/>
        </w:rPr>
        <w:t>पलिश्ती</w:t>
      </w:r>
    </w:p>
    <w:p>
      <w:pPr>
        <w:pStyle w:val="ListBullet"/>
        <w:spacing w:line="240" w:lineRule="auto"/>
        <w:ind w:left="720"/>
      </w:pPr>
      <w:r>
        <w:rPr>
          <w:lang w:val="hi_IN" w:bidi="hi_IN"/>
        </w:rPr>
      </w:r>
      <w:r>
        <w:rPr>
          <w:lang w:val="hi_IN" w:bidi="hi_IN"/>
        </w:rPr>
        <w:t>और शाऊल के सेवक</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उत्तर निम्नलिखित हैं।</w:t>
      </w:r>
    </w:p>
    <w:p>
      <w:pPr/>
      <w:r>
        <w:rPr>
          <w:lang w:val="hi_IN" w:bidi="hi_IN"/>
        </w:rPr>
      </w:r>
      <w:r>
        <w:rPr>
          <w:lang w:val="hi_IN" w:bidi="hi_IN"/>
        </w:rPr>
        <w:t>एक दिन, शाऊल ने दाऊद से कहा, "तू मेरी बड़ी बेटी मेरब को जानता है। यदि तू एक साहसी और विश्वासयोग्य सैनिक के रूप में मेरी सेवा करेगा और यहोवा के सभी युद्धों में लड़ेगा, तो मैं तुझे मेरी बेटी से विवाह करने की अनुमति दूँगा।" शाऊल ने मन में सोचा कि पलिश्ती दाऊद को मार डालेंगे, इसलिए शाऊल को दाऊद को मारने की ज़रूरत नहीं पड़ेगी। दाऊद ने विनम्रता से उत्तर दिया, "मैं राजा की बेटी से विवाह करने के सम्मान के योग्य कैसे हूँ? आप मेरे परिवार और मेरे कुल को इस्राएल में इतना महत्वपूर्ण कैसे मान सकते हैं कि आपने मुझे राजा की बेटी से विवाह करने के लिए आमंत्रित करें?" लेकिन जब दाऊद के मेरब से विवाह करने का समय आया, तो शाऊल ने अपना वादा नहीं निभाया। इसके बजाय, शाऊल ने महोलाई के अद्रीएल नाम के एक व्यक्ति को मेरब से विवाह करने की अनुमति दी।</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मेरब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हालाँकि, शाऊल की दूसरी बेटी मीकल को दाऊद से प्रेम हो गया था। जब कोई शाऊल को यह बताता है, तो शाऊल खुश होता है और अपने मन में सोचता है, "मैं दाऊद को मीकल से विवाह करने की अनुमति दूँगा। मुझे आशा है कि मैं मीकल को दाऊद के लिए एक जाल के रूप में उपयोग कर सकूँगा, और पलिश्ती दाऊद को मार डालेंगे।" दूसरी बार, शाऊल दाऊद से कहता है कि दाऊद उसकी किसी एक बेटी से विवाह कर सकता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शाऊल अपने सेवकों से कहता है कि वे दाऊद के पास अकेले में जाएँ और दाऊद से कहें, “सुन, राजा तुझसे प्रसन्न है, और हम सभी तेरे प्रति वफादार हैं। तुझे राजा की बेटी से विवाह करना चाहिए।" दाऊद उत्तर देता है और कहता है, "मैं कभी भी राजा की बेटी से विवाह करने का सम्मान कैसे प्राप्त कर सकता हूँ? मैं इस्राएल में गरीब और महत्वहीन हूँ। यह असंभव लगता है।" हालाँकि दाऊद ने यह नहीं कहा, फिर भी दाऊद जानता था कि वह शायद शाऊल की बेटी से विवाह करने के लिए दुल्हन की कीमत चुकाने में असमर्थ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सेवकों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शाऊल के सेवक शाऊल को वापस बताते हैं कि दाऊद ने क्या कहा। जब सेवक शाऊल से कहते हैं कि दाऊद को यह विश्वास नहीं है कि दाऊद शाऊल की बेटी से विवाह करने के लिए दुल्हन की कीमत चुका सकता है, तो शाऊल सेवकों से कहता है कि वे दाऊद के पास लौट जाएँ। सेवकों को दाऊद से कहना चाहिए, "राजा दुल्हन की कीमत के लिए धन नहीं चाहता है। राजा केवल 100 पलिश्तियों के लिंग की खाल चाहता है, और तू उसकी बेटी से विवाह कर सकेगा।" जब सेवक दाऊद को बताते हैं कि शाऊल ने क्या कहा, तो दाऊद ख़ुशी से उस कीमत को चुकाने के लिए सहमत हो जाता है। दाऊद शाऊल की बेटी मीकल से विवाह करने के लिए खुश है।</w:t>
      </w:r>
    </w:p>
    <w:p>
      <w:pPr/>
      <w:r>
        <w:rPr>
          <w:lang w:val="hi_IN" w:bidi="hi_IN"/>
        </w:rPr>
      </w:r>
      <w:r>
        <w:rPr>
          <w:lang w:val="hi_IN" w:bidi="hi_IN"/>
        </w:rPr>
        <w:t>इसलिए, शाऊल द्वारा दाऊद के लिए दुल्हन की कीमत चुकाने के लिए निर्धारित समय से पहले, दाऊद और दाऊद के लोग जल्दी ही पलिश्तियों के पास जाते हैं और राजा शाऊल के अनुरोध से अधिक पुरुषों को मार डालते हैं। दाऊद शाऊल के पास लिंग की खालों की पूरी संख्या लाता है ताकि यह साबित हो सके कि उसने शाऊल की माँग से अधिक पुरुषों को मार डाला है। इसलिए शाऊल दाऊद को मीकल से विवाह करने की अनुमति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पलिश्तियों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दाऊद की भूमिका निभा रहे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शाऊल को यह महसूस हुआ कि यहोवा दाऊद के साथ है और यहाँ तक कि शाऊल की बेटी मीकल भी दाऊद से प्रेम करती थी, तो शाऊल दाऊद से और भी अधिक डरने लगा। शाऊल ने अपने बाकी के जीवन भर दाऊद से नफरत की।</w:t>
      </w:r>
    </w:p>
    <w:p>
      <w:pPr/>
      <w:r>
        <w:rPr>
          <w:lang w:val="hi_IN" w:bidi="hi_IN"/>
        </w:rPr>
      </w:r>
      <w:r>
        <w:rPr>
          <w:lang w:val="hi_IN" w:bidi="hi_IN"/>
        </w:rPr>
        <w:t>पलिश्तियों ने युद्ध में इस्राएलियों पर लगातार हमले जारी रखे। हर बार उन्होंने ऐसा किया, दाऊद ने पलिश्तियों को शाऊल के किसी भी अन्य अधिकारी की तुलना में अधिक पूरी तरह से पराजित किया, इसलिए दाऊद इस्राएल में बहुत प्रसिद्ध हो गया।</w:t>
      </w:r>
      <w:r>
        <w:rPr>
          <w:lang w:val="hi_IN" w:bidi="hi_IN"/>
        </w:rPr>
      </w:r>
    </w:p>
    <w:p>
      <w:pPr>
        <w:pStyle w:val="Heading3"/>
      </w:pPr>
      <w:r>
        <w:rPr>
          <w:lang w:val="hi_IN" w:bidi="hi_IN"/>
        </w:rPr>
        <w:t>आवश्यक जानकारी</w:t>
      </w:r>
    </w:p>
    <w:p>
      <w:pPr/>
      <w:r>
        <w:rPr>
          <w:lang w:val="hi_IN" w:bidi="hi_IN"/>
        </w:rPr>
      </w:r>
      <w:r>
        <w:rPr>
          <w:lang w:val="hi_IN" w:bidi="hi_IN"/>
        </w:rPr>
        <w:t>1 शमूएल 18:17–30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शाऊल </w:t>
      </w:r>
      <w:r>
        <w:rPr>
          <w:b/>
          <w:lang w:val="hi_IN" w:bidi="hi_IN"/>
        </w:rPr>
        <w:t>दाऊद</w:t>
      </w:r>
      <w:r>
        <w:rPr>
          <w:lang w:val="hi_IN" w:bidi="hi_IN"/>
        </w:rPr>
        <w:t xml:space="preserve"> से कहता है कि यदि दाऊद वीरता के साथ शाऊल की सेवा करे और </w:t>
      </w:r>
      <w:r>
        <w:rPr>
          <w:b/>
          <w:lang w:val="hi_IN" w:bidi="hi_IN"/>
        </w:rPr>
        <w:t>यहोवा के</w:t>
      </w:r>
      <w:r>
        <w:rPr>
          <w:lang w:val="hi_IN" w:bidi="hi_IN"/>
        </w:rPr>
        <w:t xml:space="preserve"> युद्धों में लड़े, तो वह दाऊद को अपनी बड़ी बेटी मेरब से विवाह करने की अनुमति देगा। दाऊद शाऊल की सेना में एक सेनापति था, और यहोवा ने दाऊद को कई युद्ध जिताने में मदद की थी। यहोवा परमेश्वर का व्यक्तिगत नाम है। यह नाम इस्राएल के लोगों के साथ परमेश्वर के घनिष्ठ संबंध को दिखाता था। दाऊद और यहोवा के लिए उन्हीं शब्दों या वाक्यांशों का उपयोग करें जिनका उपयोग आपने पिछले भागों में किया था। दाऊद और यहोवा के बारे में अधिक जानकारी के लिए, मुख्य शब्दावली देखें।</w:t>
      </w:r>
    </w:p>
    <w:p>
      <w:pPr/>
      <w:r>
        <w:rPr>
          <w:lang w:val="hi_IN" w:bidi="hi_IN"/>
        </w:rPr>
      </w:r>
      <w:r>
        <w:rPr>
          <w:lang w:val="hi_IN" w:bidi="hi_IN"/>
        </w:rPr>
        <w:t xml:space="preserve">शाऊल दाऊद को अपनी बेटी से विवाह करने का प्रस्ताव देता है। दाऊद कहता है कि दाऊद का परिवार और </w:t>
      </w:r>
      <w:r>
        <w:rPr>
          <w:b/>
          <w:lang w:val="hi_IN" w:bidi="hi_IN"/>
        </w:rPr>
        <w:t>कुल</w:t>
      </w:r>
      <w:r>
        <w:rPr>
          <w:lang w:val="hi_IN" w:bidi="hi_IN"/>
        </w:rPr>
        <w:t xml:space="preserve"> </w:t>
      </w:r>
      <w:r>
        <w:rPr>
          <w:b/>
          <w:lang w:val="hi_IN" w:bidi="hi_IN"/>
        </w:rPr>
        <w:t>इस्राएल</w:t>
      </w:r>
      <w:r>
        <w:rPr>
          <w:lang w:val="hi_IN" w:bidi="hi_IN"/>
        </w:rPr>
        <w:t xml:space="preserve"> में महत्वपूर्ण नहीं हैं। कुल उन परिवारों का समूह होता है जो एक ही पूर्वज के वंशज होते हैं। कुल और इस्राएल के लिए उन्हीं शब्दों या वाक्यांशों का उपयोग करें जिनका उपयोग आपने पिछले भागों में किया था। इस्राएल के बारे में अधिक जानकारी के लिए मुख्य शब्दावली देखें।</w:t>
      </w:r>
    </w:p>
    <w:p>
      <w:pPr/>
      <w:r>
        <w:rPr>
          <w:lang w:val="hi_IN" w:bidi="hi_IN"/>
        </w:rPr>
      </w:r>
      <w:r>
        <w:rPr>
          <w:lang w:val="hi_IN" w:bidi="hi_IN"/>
        </w:rPr>
        <w:t>दाऊद कहता है कि वह इतना महत्वपूर्ण नहीं है कि वह शाऊल की बेटी से विवाह कर सके और शाऊल का दामाद बन सके। दामाद किसी पुरुष की बेटी का पति होता है।</w:t>
      </w:r>
    </w:p>
    <w:p>
      <w:pPr/>
      <w:r>
        <w:rPr>
          <w:lang w:val="hi_IN" w:bidi="hi_IN"/>
        </w:rPr>
      </w:r>
      <w:r>
        <w:rPr>
          <w:lang w:val="hi_IN" w:bidi="hi_IN"/>
        </w:rPr>
        <w:t xml:space="preserve">यहाँ रुकें और समूह में चर्चा करें कि आप </w:t>
      </w:r>
      <w:r>
        <w:rPr>
          <w:b/>
          <w:lang w:val="hi_IN" w:bidi="hi_IN"/>
        </w:rPr>
        <w:t>दामाद</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उपयोग करें जिसका उपयोग आपने वहाँ किया था। इस ऑडियो को यहाँ रोकें।</w:t>
      </w:r>
    </w:p>
    <w:p>
      <w:pPr/>
      <w:r>
        <w:rPr>
          <w:lang w:val="hi_IN" w:bidi="hi_IN"/>
        </w:rPr>
      </w:r>
      <w:r>
        <w:rPr>
          <w:lang w:val="hi_IN" w:bidi="hi_IN"/>
        </w:rPr>
        <w:t>जब दाऊद और मेरब के विवाह का समय आता है, तो शाऊल किसी अन्य व्यक्ति को मेरब से विवाह करने की अनुमति दे देता है। हालाँकि, शाऊल की दूसरी बेटी मीकल को दाऊद से प्रेम हो गया था। शाऊल खुश है और चाहता है कि दाऊद मीकल से विवाह करे। शाऊल यह आशा करता है कि मीकल दाऊद के लिए एक जाल बनेगी, ताकि दाऊद पलिश्तियों से और अधिक युद्ध करे, और पलिश्ती दाऊद को मार डालें। जाल एक ऐसा फँदा होता है जिसका उपयोग लोग पशुओं को पकड़ने के लिए करते हैं। शाऊल चाहता है कि मीकल के साथ दाऊद का विवाह दाऊद को पलिश्तियों से लड़ने के जाल में फँसा दे।</w:t>
      </w:r>
    </w:p>
    <w:p>
      <w:pPr/>
      <w:r>
        <w:rPr>
          <w:lang w:val="hi_IN" w:bidi="hi_IN"/>
        </w:rPr>
      </w:r>
      <w:r>
        <w:rPr>
          <w:lang w:val="hi_IN" w:bidi="hi_IN"/>
        </w:rPr>
        <w:t>यहाँ रुकें और समूह में एक जाल की तस्वीर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जाल</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उपयोग करें जिसका उपयोग आपने वहाँ किया था। इस ऑडियो को यहाँ रोकें।</w:t>
      </w:r>
    </w:p>
    <w:p>
      <w:pPr/>
      <w:r>
        <w:rPr>
          <w:lang w:val="hi_IN" w:bidi="hi_IN"/>
        </w:rPr>
      </w:r>
      <w:r>
        <w:rPr>
          <w:lang w:val="hi_IN" w:bidi="hi_IN"/>
        </w:rPr>
        <w:t xml:space="preserve">शाऊल अपने </w:t>
      </w:r>
      <w:r>
        <w:rPr>
          <w:b/>
          <w:lang w:val="hi_IN" w:bidi="hi_IN"/>
        </w:rPr>
        <w:t>सेवकों</w:t>
      </w:r>
      <w:r>
        <w:rPr>
          <w:lang w:val="hi_IN" w:bidi="hi_IN"/>
        </w:rPr>
        <w:t xml:space="preserve"> को दाऊद से अकेले में बात करने और दाऊद को मीकल से विवाह करने के लिए प्रोत्साहित करने के लिए भेजता है। सेवक एक ऐसा पुरुष या स्त्री होता है जो किसी दूसरे व्यक्ति के लिए काम करता है। सेवक के लिए उसी शब्द या वाक्यांश का उपयोग करें जिसका उपयोग आपने पिछले भागों में किया है। सेवक के बारे में अधिक जानकारी के लिए, मुख्य शब्दावली देखें।</w:t>
      </w:r>
    </w:p>
    <w:p>
      <w:pPr/>
      <w:r>
        <w:rPr>
          <w:lang w:val="hi_IN" w:bidi="hi_IN"/>
        </w:rPr>
      </w:r>
      <w:r>
        <w:rPr>
          <w:lang w:val="hi_IN" w:bidi="hi_IN"/>
        </w:rPr>
        <w:t>दाऊद सेवकों से कहता है कि राजा की बेटी से विवाह करना उसके लिए सम्मान की बात होगी, परन्तु दाऊद इस्राएल में गरीब और अनजान है। दाऊद को विश्वास नहीं है कि वह मीकल से विवाह करने के लिए दुल्हन की कीमत चुका सकता है। दुल्हन की कीमत वह धनराशि या सामान होता है जो दुल्हन से शादी करने का इच्छुक पुरुष दुल्हन के परिवार को देता है।</w:t>
      </w:r>
    </w:p>
    <w:p>
      <w:pPr/>
      <w:r>
        <w:rPr>
          <w:lang w:val="hi_IN" w:bidi="hi_IN"/>
        </w:rPr>
      </w:r>
      <w:r>
        <w:rPr>
          <w:lang w:val="hi_IN" w:bidi="hi_IN"/>
        </w:rPr>
        <w:t xml:space="preserve">यहाँ रुकें और समूह में चर्चा करें कि आप </w:t>
      </w:r>
      <w:r>
        <w:rPr>
          <w:b/>
          <w:lang w:val="hi_IN" w:bidi="hi_IN"/>
        </w:rPr>
        <w:t>दुल्हन की कीमत</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उपयोग करें जिसका उपयोग आपने वहाँ किया था। इस ऑडियो को यहाँ रोकें।</w:t>
      </w:r>
    </w:p>
    <w:p>
      <w:pPr/>
      <w:r>
        <w:rPr>
          <w:lang w:val="hi_IN" w:bidi="hi_IN"/>
        </w:rPr>
      </w:r>
      <w:r>
        <w:rPr>
          <w:lang w:val="hi_IN" w:bidi="hi_IN"/>
        </w:rPr>
        <w:t>शाऊल अपने सेवकों से कहता है कि वे दाऊद को बताएँ कि शाऊल को दुल्हन की कीमत के रूप में केवल 100 पलिश्तियों की खतना की गई चमड़ी चाहिए। खतना की गई चमड़ी, लिंग के सिरे पर मौजूद चमड़ी होती है, जिसे किसी व्यक्ति का खतना करने के लिए हटाया जाता है। इस्राएली पुरुष खतना किए हुए थे, लेकिन पलिश्ती पुरुष खतना किए हुए नहीं थे। शाऊल चाहता था कि दाऊद उन पुरुषों का खतना करके और उनकी खतना की गई चमड़ी शाऊल के पास लाकर यह दिखाए कि उसने उतनी ही संख्या में पलिश्तियों को मार डाला है जितनी शाऊल ने अनुरोध की थी।</w:t>
      </w:r>
    </w:p>
    <w:p>
      <w:pPr/>
      <w:r>
        <w:rPr>
          <w:lang w:val="hi_IN" w:bidi="hi_IN"/>
        </w:rPr>
      </w:r>
      <w:r>
        <w:rPr>
          <w:lang w:val="hi_IN" w:bidi="hi_IN"/>
        </w:rPr>
        <w:t xml:space="preserve">यहाँ रुकें और समूह में चर्चा करें कि आप </w:t>
      </w:r>
      <w:r>
        <w:rPr>
          <w:b/>
          <w:lang w:val="hi_IN" w:bidi="hi_IN"/>
        </w:rPr>
        <w:t>खतना की गई चमड़ी</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दाऊद खुशी-खुशी शाऊल की बात मानने को तैयार हो जाता है ताकि वह मीकल से शादी कर सके। दाऊद और उसके लोगों ने शाऊल की माँग से अधिक पलिश्तियों को मार डाला और शाऊल के पास लिंग की चमड़ी की पूरी संख्या ले आए। शाऊल दाऊद को मीकल से विवाह करने की अनुमति देता है।</w:t>
      </w:r>
    </w:p>
    <w:p>
      <w:pPr/>
      <w:r>
        <w:rPr>
          <w:lang w:val="hi_IN" w:bidi="hi_IN"/>
        </w:rPr>
      </w:r>
      <w:r>
        <w:rPr>
          <w:lang w:val="hi_IN" w:bidi="hi_IN"/>
        </w:rPr>
        <w:t>जब शाऊल को यह एहसास होता है कि यहोवा दाऊद के साथ है और मीकल दाऊद से प्रेम करती है, तो शाऊल दाऊद से और भी अधिक डरता है और शाऊल के शेष जीवन भर दाऊद का शत्रु बना रहता है। पलिश्ती इस्राएलियों पर हमला करना जारी रखते हैं, परन्तु दाऊद पलिश्तियों को शाऊल के किसी भी अन्य अधिकारी की तुलना में अधिक पूरी तरह से पराजित करता है। इस कारण दाऊद इस्राएल में बहुत प्रसिद्ध हो जाता है। हर कोई जानता है कि दाऊद कौन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19:1–10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19:1–10 को सुनें और अपने मन में रखें।</w:t>
      </w:r>
    </w:p>
    <w:p>
      <w:pPr/>
      <w:r>
        <w:rPr>
          <w:lang w:val="hi_IN" w:bidi="hi_IN"/>
        </w:rPr>
      </w:r>
      <w:r>
        <w:rPr>
          <w:lang w:val="hi_IN" w:bidi="hi_IN"/>
        </w:rPr>
        <w:t>यदि सम्भव हो, तो 1 शमूएल 19:1–10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19:1–10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राजा शाऊल को यह एहसास हुआ कि उसका दामाद दाऊद अधिक प्रसिद्ध हो गया था और इस्राएल के लोग दाऊद का सम्मान करते थे। इस कहानी की शुरुआत में, राजा शाऊल अपने पुत्र योनातान और अपने घराने के सेवकों को दाऊद को मारने का आदेश देता है। कुछ अनुवादों में राजा शाऊल के घर के सदस्यों को सेवकों के रूप में संदर्भित किया गया है, लेकिन अधिकांश लोगों का मानना है कि जिन लोगों से राजा शाऊल ने बात की, वे खाना पकाने या सफाई करने वाले सेवक नहीं थे, बल्कि शाही दरबार में शाऊल के करीबी सलाहकार और साथी थे। यह एक महत्वपूर्ण आज्ञा थी, क्योंकि यदि लोग राजा की आज्ञाओं का पालन नहीं करते हैं, तो राजा उन लोगों को दण्ड दे सकता है।</w:t>
      </w:r>
    </w:p>
    <w:p>
      <w:pPr/>
      <w:r>
        <w:rPr>
          <w:lang w:val="hi_IN" w:bidi="hi_IN"/>
        </w:rPr>
      </w:r>
      <w:r>
        <w:rPr>
          <w:lang w:val="hi_IN" w:bidi="hi_IN"/>
        </w:rPr>
        <w:t>एक समूह के रूप में यहाँ रुकें और उस नक्शे को देखें जिसमें इस्राएल और पलिश्तियों की भूमि शामिल है। इस ऑडियो को यहाँ रोकें।</w:t>
      </w:r>
    </w:p>
    <w:p>
      <w:pPr/>
      <w:r>
        <w:rPr>
          <w:lang w:val="hi_IN" w:bidi="hi_IN"/>
        </w:rPr>
      </w:r>
      <w:r>
        <w:rPr>
          <w:lang w:val="hi_IN" w:bidi="hi_IN"/>
        </w:rPr>
        <w:t>यहाँ रुकें और समूह में इस प्रश्न पर चर्चा करें: आपकी संस्कृति में लोगों को कोई काम करने का आदेश देने की सबसे अधिक शक्ति किसके पास है? यदि कोई व्यक्ति उस कार्य को करने से मना कर देता है या उसे करने में असफल हो जाता है तो क्या होता है? यदि कोई व्यक्ति अगुवे की आज्ञा का पालन नहीं करता है, तो अगुवा उस व्यक्ति को कैसे दण्ड देता है? इस ऑडियो को यहाँ रोकें।</w:t>
      </w:r>
    </w:p>
    <w:p>
      <w:pPr/>
      <w:r>
        <w:rPr>
          <w:lang w:val="hi_IN" w:bidi="hi_IN"/>
        </w:rPr>
      </w:r>
      <w:r>
        <w:rPr>
          <w:lang w:val="hi_IN" w:bidi="hi_IN"/>
        </w:rPr>
        <w:t>संभव है कि योनातान को यह आदेश कठिन लगा हो, क्योंकि योनातान राजा शाऊल का पुत्र और उत्तराधिकारी था, परन्तु योनातान दाऊद का घनिष्ठ मित्र भी था। कहानीकार कहता है कि योनातान “दाऊद से बहुत प्रसन्न था” या “दाऊद से बहुत स्नेह रखता था।” योनातान दाऊद को नुकसान नहीं पहुँचाना चाहता है, इसलिए योनातान दाऊद से कहता है कि राजा शाऊल दाऊद को मारना चाहता है। योनातान उसी दिन दाऊद को निर्देश देता है, जिस दिन राजा शाऊल यह आज्ञा देता है। योनातान जानता है कि उसे दाऊद को जल्दी से चेतावनी देने की आवश्यकता है।</w:t>
      </w:r>
    </w:p>
    <w:p>
      <w:pPr/>
      <w:r>
        <w:rPr>
          <w:lang w:val="hi_IN" w:bidi="hi_IN"/>
        </w:rPr>
      </w:r>
      <w:r>
        <w:rPr>
          <w:lang w:val="hi_IN" w:bidi="hi_IN"/>
        </w:rPr>
        <w:t>योनातान दाऊद से आग्रह करता है कि वह “सावधान रहे” या सतर्क रहे, क्योंकि राजा शाऊल किसी भी समय दाऊद पर हमला कर सकता है। ऐसा लगता है कि योनातान एकमात्र व्यक्ति है जो दाऊद को इस योजना के बारे में चेतावनी देता है।</w:t>
      </w:r>
    </w:p>
    <w:p>
      <w:pPr/>
      <w:r>
        <w:rPr>
          <w:lang w:val="hi_IN" w:bidi="hi_IN"/>
        </w:rPr>
      </w:r>
      <w:r>
        <w:rPr>
          <w:lang w:val="hi_IN" w:bidi="hi_IN"/>
        </w:rPr>
        <w:t>यहाँ रुकें और समूह में इस प्रश्न पर चर्चा करें: उस समय के बारे में सोचें जब आपने किसी कठिन स्थिति में किसी दोस्त की मदद की थी। आपने उस दोस्त को मुसीबत से निकलने में कैसे मदद की? जब आप मुसीबत में थे, तब क्या किसी दोस्त ने आपकी मदद की? यदि हाँ, तो समूह के साथ अपना अनुभव साझा करें। इस ऑडियो को यहाँ रोकें।</w:t>
      </w:r>
    </w:p>
    <w:p>
      <w:pPr/>
      <w:r>
        <w:rPr>
          <w:lang w:val="hi_IN" w:bidi="hi_IN"/>
        </w:rPr>
      </w:r>
      <w:r>
        <w:rPr>
          <w:lang w:val="hi_IN" w:bidi="hi_IN"/>
        </w:rPr>
        <w:t>योनातान दाऊद से कहता है कि वह किसी खेत में जाकर छिप जाए। हालाँकि यह फसल बोने और उगाने का एक खेत हो सकता है, परन्तु अधिक संभावना है कि यह ग्रामीण क्षेत्र में एक खुला मैदान है जहाँ दाऊद छिप सकता है। स्थान उतना महत्वपूर्ण नहीं है जितना कि कारण। योनातान दाऊद से कहता है कि वह छिप जाए, क्योंकि योनातान अपने पिता राजा शाऊल को मैदान में ले जाएगा, ताकि वह शाऊल को यह समझाए कि वह दाऊद को न मारे और न ही किसी और से दाऊद को मरवाए। यह एक अजीब या जोखिम भरा निर्णय लग सकता है। हालाँकि, शायद योनातान ने यह इसलिए किया था ताकि दाऊद यह भरोसा कर सके कि योनातान वही कर रहा था जो योनातान ने कहा था कि वह करेगा। योनातान ने दाऊद के "पक्ष में बोलने" की प्रतिज्ञा ली। इसका अर्थ है कि योनातान राजा शाऊल को यह समझने में मदद करेगा कि राजा शाऊल को अपने सेवकों से दाऊद को क्यों नहीं मरवाना चाहिए। योनातान ने यह भी वादा किया कि यदि योनातान को राजा शाऊल की योजनाओं या इरादों के बारे में कुछ नया पता चलता है, तो वह दाऊद को बताएगा।</w:t>
      </w:r>
    </w:p>
    <w:p>
      <w:pPr/>
      <w:r>
        <w:rPr>
          <w:lang w:val="hi_IN" w:bidi="hi_IN"/>
        </w:rPr>
      </w:r>
      <w:r>
        <w:rPr>
          <w:lang w:val="hi_IN" w:bidi="hi_IN"/>
        </w:rPr>
        <w:t>यहाँ रुकें और ग्रामीण क्षेत्र में एक खुले मैदान की तस्वीर देखें। इस ऑडियो को यहाँ रोकें।</w:t>
      </w:r>
    </w:p>
    <w:p>
      <w:pPr/>
      <w:r>
        <w:rPr>
          <w:lang w:val="hi_IN" w:bidi="hi_IN"/>
        </w:rPr>
      </w:r>
      <w:r>
        <w:rPr>
          <w:lang w:val="hi_IN" w:bidi="hi_IN"/>
        </w:rPr>
        <w:t>अगली सुबह, दाऊद वही करता है जो योनातान ने उसे करने के लिए कहा था। दाऊद छिप जाता है और योनातान तथा राजा शाऊल की बातचीत सुनता है। योनातान और शाऊल मैदान में आते हैं, और योनातान एक मध्यस्थ के रूप में कार्य करता है, यानी वह व्यक्ति जो दो या दो से अधिक लोगों के बीच शांति और समझ लाने की कोशिश करता है। योनातान अपने पिता की राजा के रूप में भूमिका का सम्मान करता है। इसलिए वह शाऊल को अपने पिता के रूप में संबोधित करने से पहले राजा के रूप में संबोधित करता है। योनातान राजा से कहता है कि वह राजा के सेवक दाऊद को न मारे। योनातान दाऊद को सेवक कहता है, क्योंकि दाऊद शाऊल की सेवा करके राजा का सम्मान करता है। योनातान राजा शाऊल को कारण बताता है कि शाऊल को दाऊद को क्यों नहीं मारना चाहिए, क्योंकि योनातान कहता है कि दाऊद ने राजा के विरुद्ध कोई पाप नहीं किया है और दाऊद ने जो कुछ भी किया है, उससे वास्तव में राजा शाऊल के लिए भलाई ही हुई है। दाऊद एक शक्तिशाली योद्धा है। दाऊद की प्रसिद्धि राजा शाऊल को एक मजबूत और शक्तिशाली व्यक्ति के रूप में एक अच्छी प्रतिष्ठा भी देती है।</w:t>
      </w:r>
    </w:p>
    <w:p>
      <w:pPr/>
      <w:r>
        <w:rPr>
          <w:lang w:val="hi_IN" w:bidi="hi_IN"/>
        </w:rPr>
      </w:r>
      <w:r>
        <w:rPr>
          <w:lang w:val="hi_IN" w:bidi="hi_IN"/>
        </w:rPr>
        <w:t>यहाँ रुकें और समूह में इस प्रश्न पर चर्चा करें: आप अपनी संस्कृति में सम्मान कैसे दिखाते हैं? किसी नायक के कार्य आपके समुदाय के अगुवों को कैसे अच्छा दिखाते हैं या प्रसिद्ध बनाते हैं? इस ऑडियो को यहाँ रोकें।</w:t>
      </w:r>
    </w:p>
    <w:p>
      <w:pPr/>
      <w:r>
        <w:rPr>
          <w:lang w:val="hi_IN" w:bidi="hi_IN"/>
        </w:rPr>
      </w:r>
      <w:r>
        <w:rPr>
          <w:lang w:val="hi_IN" w:bidi="hi_IN"/>
        </w:rPr>
        <w:t>योनातान शाऊल को यह भी याद दिलाता है कि एक राजा के रूप में शाऊल को किसी निर्दोष व्यक्ति को मारने से बचना चाहिए। शाऊल सहमत हो जाता है और दाऊद को नहीं मारने का वादा करता है। फिर से, यहोवा राजा शाऊल और दाऊद के बीच शांति लाने के लिए योनातान का उपयोग करता है।</w:t>
      </w:r>
    </w:p>
    <w:p>
      <w:pPr/>
      <w:r>
        <w:rPr>
          <w:lang w:val="hi_IN" w:bidi="hi_IN"/>
        </w:rPr>
      </w:r>
      <w:r>
        <w:rPr>
          <w:lang w:val="hi_IN" w:bidi="hi_IN"/>
        </w:rPr>
        <w:t>यहाँ रुकें और समूह में इस प्रश्न पर चर्चा करें: आपकी संस्कृति में लोग वादे या मन्नत क्यों करते हैं? उस समय के बारे में सोचें जब आपने कोई महत्वपूर्ण वादा किया था और उसे निभाया था। इस कहानी को समूह के साथ साझा करें। इस ऑडियो को यहाँ रोकें।</w:t>
      </w:r>
    </w:p>
    <w:p>
      <w:pPr/>
      <w:r>
        <w:rPr>
          <w:lang w:val="hi_IN" w:bidi="hi_IN"/>
        </w:rPr>
      </w:r>
      <w:r>
        <w:rPr>
          <w:lang w:val="hi_IN" w:bidi="hi_IN"/>
        </w:rPr>
        <w:t>राजा शाऊल के दाऊद को नहीं मारने की शपथ लेने के बाद, योनातान दाऊद को अपने पास आने के लिए बुलाता है। संभव है कि शाऊल की शपथ और योनातान के दाऊद को बुलाने के बीच कुछ समय बीत गया हो। यह भी संभव है कि जब योनातान और दाऊद ने बात की, तब शाऊल मौजूद नहीं था। योनातान को यह नहीं लगता कि दाऊद ने यह बातचीत सुनी, भले ही दाऊद उसी मैदान में था, जहाँ योनातान और शाऊल थे। इसके बजाय, योनातान दाऊद को बताता है कि बातचीत के दौरान क्या हुआ। फिर से, यह दाऊद को दिखाता है कि दाऊद योनातान पर उसके वादे निभाने का भरोसा कर सकता है और यह कि योनातान एक करीबी मित्र और रक्षक है। राजा शाऊल की शपथ के कारण, योनातान दाऊद को राजा शाऊल की सेवा करने के लिए वापस लाता है। ऐसा लगता है कि दाऊद राजा शाऊल पर इतना भरोसा करता है कि वह शाऊल की सेवा करने के लिए लौट जाए।</w:t>
      </w:r>
    </w:p>
    <w:p>
      <w:pPr/>
      <w:r>
        <w:rPr>
          <w:lang w:val="hi_IN" w:bidi="hi_IN"/>
        </w:rPr>
      </w:r>
      <w:r>
        <w:rPr>
          <w:lang w:val="hi_IN" w:bidi="hi_IN"/>
        </w:rPr>
        <w:t>योनातान के दाऊद से बात करने के बाद, लोग फिर से युद्ध करने लगते हैं, परन्तु हम नहीं जानते कि बातचीत के कितने समय बाद ऐसा होता है। जब हमें पता चलता है कि दाऊद ने पलिश्ती सेना को पराजित किया, तब हमें यह भी पता चलता है कि दाऊद और संभवतः सेना किसके विरुद्ध लड़ रही है। पलिश्तियों की सेना भाग जाती है, इसलिए ऐसा लगता है कि यह पराजय इतनी बड़ी है कि पलिश्तियों के पास युद्ध से भागने के अलावा कोई विकल्प नहीं है। एक बार फिर इस्राएल और उसके शत्रु, अर्थात् पलिश्ती, दाऊद की विजय को स्वीकार करते हैं। यह संभव है कि राजा शाऊल दाऊद से जलन महसूस करता है, जिससे यह पता चल सकता है कि राजा शाऊल क्रोधित क्यों हो जाता है। दाऊद को यहोवा का अनुग्रह प्राप्त होता है, और यहोवा का आत्मा दाऊद पर ठहरता है। लेकिन यहोवा की ओर से एक दुष्ट आत्मा आती है और शाऊल को सताती है।</w:t>
      </w:r>
    </w:p>
    <w:p>
      <w:pPr/>
      <w:r>
        <w:rPr>
          <w:lang w:val="hi_IN" w:bidi="hi_IN"/>
        </w:rPr>
      </w:r>
      <w:r>
        <w:rPr>
          <w:lang w:val="hi_IN" w:bidi="hi_IN"/>
        </w:rPr>
        <w:t>यहाँ रुकें और समूह में चर्चा करें: जब आप क्रोधित या अभिमानी होते हैं, तो आप अन्य लोगों या स्थितियों के प्रति कैसा व्यवहार करते हैं? जब लोग क्रोधित या अभिमानी होते हैं, तो आपने उन्हें किस प्रकार व्यवहार करते हुए देखा है? इस ऑडियो को यहाँ रोकें।</w:t>
      </w:r>
    </w:p>
    <w:p>
      <w:pPr/>
      <w:r>
        <w:rPr>
          <w:lang w:val="hi_IN" w:bidi="hi_IN"/>
        </w:rPr>
      </w:r>
      <w:r>
        <w:rPr>
          <w:lang w:val="hi_IN" w:bidi="hi_IN"/>
        </w:rPr>
        <w:t>जब दुष्ट आत्मा राजा शाऊल के पास आती है, तो दाऊद शाऊल के पास वीणा नामक एक तार वाला वाद्ययंत्र बजा रहा होता है। उसी समय, राजा शाऊल एक हथियार पकड़े हुए होता है, जिसे भाला कहते हैं। राजा शाऊल दाऊद को न मारने की अपनी प्रतिज्ञा को भूल जाता है, और राजा शाऊल या तो दाऊद पर भाला लेकर झपट्टा मारता है या उसे फेंक देता है। हालाँकि, यहोवा दाऊद की रक्षा कर रहा है, इसलिए दाऊद यह देखने और जानने में सक्षम है कि राजा शाऊल क्या कर रहा है। दाऊद भाले से बच जाता है, और उस रात राजा शाऊल से बचने के लिए फिर से भाग जाता है।</w:t>
      </w:r>
    </w:p>
    <w:p>
      <w:pPr/>
      <w:r>
        <w:rPr>
          <w:lang w:val="hi_IN" w:bidi="hi_IN"/>
        </w:rPr>
      </w:r>
      <w:r>
        <w:rPr>
          <w:lang w:val="hi_IN" w:bidi="hi_IN"/>
        </w:rPr>
        <w:t>यहाँ रुकें और एक भाले की तस्वीर देखें। साथ ही, एक वीणा की तस्वीर देखें।</w:t>
      </w:r>
      <w:r>
        <w:rPr>
          <w:lang w:val="hi_IN" w:bidi="hi_IN"/>
        </w:rPr>
      </w:r>
    </w:p>
    <w:p>
      <w:pPr>
        <w:pStyle w:val="Heading3"/>
      </w:pPr>
      <w:r>
        <w:rPr>
          <w:lang w:val="hi_IN" w:bidi="hi_IN"/>
        </w:rPr>
        <w:t>घटनाओं को समझाना</w:t>
      </w:r>
    </w:p>
    <w:p>
      <w:pPr/>
      <w:r>
        <w:rPr>
          <w:lang w:val="hi_IN" w:bidi="hi_IN"/>
        </w:rPr>
      </w:r>
      <w:r>
        <w:rPr>
          <w:lang w:val="hi_IN" w:bidi="hi_IN"/>
        </w:rPr>
        <w:t>1 शमूएल 19:1–10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आठ दृश्य हैं। </w:t>
      </w:r>
    </w:p>
    <w:p>
      <w:pPr/>
      <w:r>
        <w:rPr>
          <w:lang w:val="hi_IN" w:bidi="hi_IN"/>
        </w:rPr>
      </w:r>
      <w:r>
        <w:rPr>
          <w:b/>
          <w:lang w:val="hi_IN" w:bidi="hi_IN"/>
        </w:rPr>
        <w:t>पहले दृश्य में:</w:t>
      </w:r>
      <w:r>
        <w:rPr>
          <w:lang w:val="hi_IN" w:bidi="hi_IN"/>
        </w:rPr>
        <w:t xml:space="preserve"> राजा शाऊल अपने पुत्र योनातान के साथ-साथ अपने करीबी सलाहकारों और अधिकारियों से बात करता है। राजा शाऊल उन लोगों को दाऊद को मारने का आदेश देता है।</w:t>
      </w:r>
    </w:p>
    <w:p>
      <w:pPr/>
      <w:r>
        <w:rPr>
          <w:lang w:val="hi_IN" w:bidi="hi_IN"/>
        </w:rPr>
      </w:r>
      <w:r>
        <w:rPr>
          <w:b/>
          <w:lang w:val="hi_IN" w:bidi="hi_IN"/>
        </w:rPr>
        <w:t>दूसरे दृश्य में:</w:t>
      </w:r>
      <w:r>
        <w:rPr>
          <w:lang w:val="hi_IN" w:bidi="hi_IN"/>
        </w:rPr>
        <w:t xml:space="preserve"> योनातान दाऊद को बताता है कि राजा शाऊल दाऊद को मारने की कोशिश कर रहा है। योनातान दाऊद से कहता है कि वह राजा शाऊल से सुरक्षा के लिए एक गुप्त स्थान पर छिप जाए।</w:t>
      </w:r>
    </w:p>
    <w:p>
      <w:pPr/>
      <w:r>
        <w:rPr>
          <w:lang w:val="hi_IN" w:bidi="hi_IN"/>
        </w:rPr>
      </w:r>
      <w:r>
        <w:rPr>
          <w:b/>
          <w:lang w:val="hi_IN" w:bidi="hi_IN"/>
        </w:rPr>
        <w:t>तीसरे दृश्य में:</w:t>
      </w:r>
      <w:r>
        <w:rPr>
          <w:lang w:val="hi_IN" w:bidi="hi_IN"/>
        </w:rPr>
        <w:t xml:space="preserve"> दाऊद एक खुले मैदान में छिप जाता है और योनातान और राजा शाऊल के बातचीत करने का इंतजार करता है।</w:t>
      </w:r>
    </w:p>
    <w:p>
      <w:pPr/>
      <w:r>
        <w:rPr>
          <w:lang w:val="hi_IN" w:bidi="hi_IN"/>
        </w:rPr>
      </w:r>
      <w:r>
        <w:rPr>
          <w:b/>
          <w:lang w:val="hi_IN" w:bidi="hi_IN"/>
        </w:rPr>
        <w:t>चौथे दृश्य में:</w:t>
      </w:r>
      <w:r>
        <w:rPr>
          <w:lang w:val="hi_IN" w:bidi="hi_IN"/>
        </w:rPr>
        <w:t xml:space="preserve"> योनातान राजा शाऊल से उस खुले मैदान में मिलता है, जहाँ दाऊद छिपा हुआ है। योनातान राजा शाऊल से दाऊद के जीवन को बख्श देने के लिए कहता है, और योनातान राजा शाऊल को उन सभी अच्छे कामों की याद दिलाता है जो दाऊद ने किए हैं। राजा शाऊल योनातान से सहमत होता है और दाऊद को नहीं मारने की शपथ लेता है।</w:t>
      </w:r>
    </w:p>
    <w:p>
      <w:pPr/>
      <w:r>
        <w:rPr>
          <w:lang w:val="hi_IN" w:bidi="hi_IN"/>
        </w:rPr>
      </w:r>
      <w:r>
        <w:rPr>
          <w:b/>
          <w:lang w:val="hi_IN" w:bidi="hi_IN"/>
        </w:rPr>
        <w:t>पाँचवें दृश्य में:</w:t>
      </w:r>
      <w:r>
        <w:rPr>
          <w:lang w:val="hi_IN" w:bidi="hi_IN"/>
        </w:rPr>
        <w:t xml:space="preserve"> योनातान दाऊद को बुलाता है और उसको राजा शाऊल के साथ हुई बातचीत के बारे में बताता है।</w:t>
      </w:r>
    </w:p>
    <w:p>
      <w:pPr/>
      <w:r>
        <w:rPr>
          <w:lang w:val="hi_IN" w:bidi="hi_IN"/>
        </w:rPr>
      </w:r>
      <w:r>
        <w:rPr>
          <w:b/>
          <w:lang w:val="hi_IN" w:bidi="hi_IN"/>
        </w:rPr>
        <w:t>छठे दृश्य में:</w:t>
      </w:r>
      <w:r>
        <w:rPr>
          <w:lang w:val="hi_IN" w:bidi="hi_IN"/>
        </w:rPr>
        <w:t xml:space="preserve"> योनातान दाऊद को राजा शाऊल की सेवा करने के लिए वापस ले जाता है।</w:t>
      </w:r>
    </w:p>
    <w:p>
      <w:pPr/>
      <w:r>
        <w:rPr>
          <w:lang w:val="hi_IN" w:bidi="hi_IN"/>
        </w:rPr>
      </w:r>
      <w:r>
        <w:rPr>
          <w:b/>
          <w:lang w:val="hi_IN" w:bidi="hi_IN"/>
        </w:rPr>
        <w:t>सातवें दृश्य में:</w:t>
      </w:r>
      <w:r>
        <w:rPr>
          <w:lang w:val="hi_IN" w:bidi="hi_IN"/>
        </w:rPr>
        <w:t xml:space="preserve"> दाऊद पलिश्तियों के साथ युद्ध करने के लिए जाता है, पलिश्तियों की सेना को जीतता है, और पलिश्तियों को भागने के लिए मजबूर करता है।</w:t>
      </w:r>
    </w:p>
    <w:p>
      <w:pPr/>
      <w:r>
        <w:rPr>
          <w:lang w:val="hi_IN" w:bidi="hi_IN"/>
        </w:rPr>
      </w:r>
      <w:r>
        <w:rPr>
          <w:b/>
          <w:lang w:val="hi_IN" w:bidi="hi_IN"/>
        </w:rPr>
        <w:t>आठवें दृश्य में:</w:t>
      </w:r>
      <w:r>
        <w:rPr>
          <w:lang w:val="hi_IN" w:bidi="hi_IN"/>
        </w:rPr>
        <w:t xml:space="preserve"> युद्ध से लौटने के बाद, दाऊद शाही दरबार में वापस आता है और राजा शाऊल के लिए वीणा बजाता है। राजा शाऊल पर एक दुष्ट आत्मा आती है, और शाऊल दाऊद को मारने की कोशिश करने के लिए दाऊद पर झपटता है या उस पर अपना भाला फेंकता है। दाऊद भाग जाता है और लौटता नहीं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राजा शाऊल</w:t>
      </w:r>
    </w:p>
    <w:p>
      <w:pPr>
        <w:pStyle w:val="ListBullet"/>
        <w:spacing w:line="240" w:lineRule="auto"/>
        <w:ind w:left="720"/>
      </w:pPr>
      <w:r>
        <w:rPr>
          <w:lang w:val="hi_IN" w:bidi="hi_IN"/>
        </w:rPr>
      </w:r>
      <w:r>
        <w:rPr>
          <w:lang w:val="hi_IN" w:bidi="hi_IN"/>
        </w:rPr>
        <w:t>योनातान</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राजा शाऊल के अधिकारी और सलाहकार</w:t>
      </w:r>
    </w:p>
    <w:p>
      <w:pPr>
        <w:pStyle w:val="ListBullet"/>
        <w:spacing w:line="240" w:lineRule="auto"/>
        <w:ind w:left="720"/>
      </w:pPr>
      <w:r>
        <w:rPr>
          <w:lang w:val="hi_IN" w:bidi="hi_IN"/>
        </w:rPr>
      </w:r>
      <w:r>
        <w:rPr>
          <w:lang w:val="hi_IN" w:bidi="hi_IN"/>
        </w:rPr>
        <w:t>पलिश्तियों की सेना</w:t>
      </w:r>
    </w:p>
    <w:p>
      <w:pPr>
        <w:pStyle w:val="ListBullet"/>
        <w:spacing w:line="240" w:lineRule="auto"/>
        <w:ind w:left="720"/>
      </w:pPr>
      <w:r>
        <w:rPr>
          <w:lang w:val="hi_IN" w:bidi="hi_IN"/>
        </w:rPr>
      </w:r>
      <w:r>
        <w:rPr>
          <w:lang w:val="hi_IN" w:bidi="hi_IN"/>
        </w:rPr>
        <w:t>और यहोवा की ओर से दुष्टात्मा</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कहानी की शुरुआत में, राजा शाऊल योनातान और अपने अधिकारियों और सलाहकारों से बात करता है और उन्हें दाऊद को मारने का आदेश देता है। यह संभव है कि यह बातचीत उस स्थान पर होती है, जहाँ राजा शाऊल शासन करता है। इसका अर्थ है कि राजा शाऊल शायद योनातान के साथ अपने सिंहासन पर बैठा हो और अधिकारी और सलाहकार राजा शाऊल के प्रति सम्मान दिखाने के लिए सिंहासन के सामने खड़े या घुटने टेके हुए हो सकते हैं। यह संभव है कि योनातान अपने पिता, राजा शाऊल की आज्ञा मानने और योनातान के सबसे करीबी दोस्त दाऊद के जीवन को बचाने के बीच उलझन महसूस करता हो।</w:t>
      </w:r>
    </w:p>
    <w:p>
      <w:pPr/>
      <w:r>
        <w:rPr>
          <w:lang w:val="hi_IN" w:bidi="hi_IN"/>
        </w:rPr>
      </w:r>
      <w:r>
        <w:rPr>
          <w:lang w:val="hi_IN" w:bidi="hi_IN"/>
        </w:rPr>
        <w:t>यहाँ रुकें और समूह में इस प्रश्न पर चर्चा करें: यदि आप किसी काम के प्रभारी हो और सफलता के लिए लोग किसी दूसरे व्यक्ति की प्रशंसा करें, तो आपको कैसा महसूस होगा? इस ऑडियो को यहाँ रोकें।</w:t>
      </w:r>
    </w:p>
    <w:p>
      <w:pPr/>
      <w:r>
        <w:rPr>
          <w:lang w:val="hi_IN" w:bidi="hi_IN"/>
        </w:rPr>
      </w:r>
      <w:r>
        <w:rPr>
          <w:lang w:val="hi_IN" w:bidi="hi_IN"/>
        </w:rPr>
        <w:t>योनातान दाऊद को किसी अन्य स्थान पर पाता है और उसको बताता है कि राजा शाऊल क्या करने की योजना बना रहा है। योनातान दाऊद से कहता है कि वह एक गुप्त स्थान पर रहे, और उस मैदान के पास छिप जाए, जहाँ योनातान अगली सुबह राजा शाऊल से बात करेगा।</w:t>
      </w:r>
    </w:p>
    <w:p>
      <w:pPr/>
      <w:r>
        <w:rPr>
          <w:lang w:val="hi_IN" w:bidi="hi_IN"/>
        </w:rPr>
      </w:r>
      <w:r>
        <w:rPr>
          <w:lang w:val="hi_IN" w:bidi="hi_IN"/>
        </w:rPr>
        <w:t>योनातान दाऊद से कहता है कि वह सुबह सावधान रहे। योनातान, राजा शाऊल द्वारा दाऊद को मारने का आदेश दिए जाने के अगले दिन सुबह राजा शाऊल से बात करेगा, क्योंकि योनातान को लगता है कि दाऊद की रक्षा करना ज़रूरी है।</w:t>
      </w:r>
    </w:p>
    <w:p>
      <w:pPr/>
      <w:r>
        <w:rPr>
          <w:lang w:val="hi_IN" w:bidi="hi_IN"/>
        </w:rPr>
      </w:r>
      <w:r>
        <w:rPr>
          <w:lang w:val="hi_IN" w:bidi="hi_IN"/>
        </w:rPr>
        <w:t>जब योनातान खुले मैदान में राजा शाऊल से बात करता है, तो योनातान राजा शाऊल को उन सभी अच्छे कामों की याद दिलाता है जो दाऊद ने इस्राएल के लोगों के लिए किए हैं। यह संभव है कि दाऊद इस बातचीत का कुछ भाग सुन और देख रहा हो, क्योंकि दाऊद उसी मैदान में छिपा हुआ है। यह याद रखना महत्वपूर्ण है कि दाऊद के अच्छे कार्यों ने अन्य राष्ट्रों के साथ राजा शाऊल की प्रतिष्ठा को मजबूत किया है। दूसरे शब्दों में, जब दाऊद सफल होता है, तो इससे राजा शाऊल भी सफल होता है। योनातान राजा शाऊल को उदाहरण देता है कि दाऊद ने राजा शाऊल की कैसे मदद की है, जिसमें यह भी शामिल है कि दाऊद ने पलिश्ती गोलियत को कैसे मारा। योनातान राजा शाऊल को बताता है कि जब दाऊद ने पलिश्ती से युद्ध किया, तब उसने “अपनी जान हथेली पर ले ली,” या अपने मारे जाने का खतरा उठाया। राजा शाऊल को ये कार्य याद आते हैं और ऐसा लगता है कि उसकी दाऊद को मारने की इच्छा ख़त्म हो गई है। फिर राजा शाऊल दाऊद को न मारने की शपथ लेता है और कहता है, "यहोवा के जीवन की शपथ कि दाऊद मारा नहीं जाएगा।" “यहोवा के जीवन की शपथ” कहकर राजा शाऊल एक दृढ़ शपथ लेता है, जिसे राजा शाऊल को तब तक निभाना होगा जब तक यहोवा जीवित है।</w:t>
      </w:r>
    </w:p>
    <w:p>
      <w:pPr/>
      <w:r>
        <w:rPr>
          <w:lang w:val="hi_IN" w:bidi="hi_IN"/>
        </w:rPr>
      </w:r>
      <w:r>
        <w:rPr>
          <w:lang w:val="hi_IN" w:bidi="hi_IN"/>
        </w:rPr>
        <w:t>यहाँ रुकें और समूह में इस प्रश्न पर चर्चा करें: आपकी संस्कृति में, आप शपथ लेने के लिए किन विशेष शब्दों या वाक्यांशों का उपयोग करते हैं? आप राजा शाऊल की शपथ का अनुवाद कैसे करेंगे? इस ऑडियो को यहाँ रोकें।</w:t>
      </w:r>
    </w:p>
    <w:p>
      <w:pPr/>
      <w:r>
        <w:rPr>
          <w:lang w:val="hi_IN" w:bidi="hi_IN"/>
        </w:rPr>
      </w:r>
      <w:r>
        <w:rPr>
          <w:lang w:val="hi_IN" w:bidi="hi_IN"/>
        </w:rPr>
        <w:t>जब योनातान दाऊद को यह बताता है कि दाऊद अब सुरक्षित है, तो यह संभव है कि दाऊद योनातान पर पूरी तरह भरोसा करता है। शायद यही कारण है कि दाऊद शाही दरबार में वापस जाने और राजा शाऊल के साथ रहने के लिए सहमत हो जाता है।</w:t>
      </w:r>
    </w:p>
    <w:p>
      <w:pPr/>
      <w:r>
        <w:rPr>
          <w:lang w:val="hi_IN" w:bidi="hi_IN"/>
        </w:rPr>
      </w:r>
      <w:r>
        <w:rPr>
          <w:lang w:val="hi_IN" w:bidi="hi_IN"/>
        </w:rPr>
        <w:t>दृश्य बदल जाता है और फिर दाऊद युद्ध लड़ने के लिए जाता है। हमें नहीं पता कि दोबारा युद्ध पर जाने से पहले दाऊद कितने समय तक शाऊल की सेवा करता रहा। दाऊद पलिश्तियों की सेना से सफलतापूर्वक लड़ता है और पहले से अधिक प्रसिद्ध होकर लौटता है। दाऊद और उसकी सेना ने इतनी ज़बरदस्त और बेहतरीन लड़ाई लड़ी कि पलिश्तियों की सेना डर गई और अपना जीवन बचाने के लिए भाग गई।</w:t>
      </w:r>
    </w:p>
    <w:p>
      <w:pPr/>
      <w:r>
        <w:rPr>
          <w:lang w:val="hi_IN" w:bidi="hi_IN"/>
        </w:rPr>
      </w:r>
      <w:r>
        <w:rPr>
          <w:lang w:val="hi_IN" w:bidi="hi_IN"/>
        </w:rPr>
        <w:t>यहाँ रुकें और समूह में इस प्रश्न पर चर्चा करें: आपकी संस्कृति में, आप इस तथ्य का अनुवाद कैसे करेंगे कि दाऊद ने पलिश्तियों की सेना पर इतना जोरदार हमला किया कि सेना भाग गई? इस ऑडियो को यहाँ रोकें।</w:t>
      </w:r>
    </w:p>
    <w:p>
      <w:pPr/>
      <w:r>
        <w:rPr>
          <w:lang w:val="hi_IN" w:bidi="hi_IN"/>
        </w:rPr>
      </w:r>
      <w:r>
        <w:rPr>
          <w:lang w:val="hi_IN" w:bidi="hi_IN"/>
        </w:rPr>
        <w:t>एक बार फिर, राजा शाऊल यह सुनकर जलन करने लगता है कि दाऊद कितना प्रसिद्ध है और दाऊद कितना सफल रहा है। यहोवा ने दाऊद को युद्ध में विजय देकर यह दिखाया कि यहोवा ने दाऊद पर “अनुग्रह” किया है या मंजूरी दी है। राजा शाऊल को यह डर लगता है कि यहोवा ने अपनी मंजूरी शाऊल से वापस ले ली है और अपनी मंजूरी दाऊद को दे दी है। यहोवा की ओर से एक दुष्ट आत्मा आती है और शाऊल को सताती है। यहोवा के पास एक बड़ी योजना है, और यहोवा जानता है कि शाऊल के साथ यह होना ज़रूरी है। इसके बाद, जब दाऊद शाही दरबार में वीणा बजा रहा होता है, तब राजा शाऊल शायद उस पर झपट्टा मारकर या अपना भाला फेंककर हमला करता है। यहोवा दाऊद की रक्षा करता है, और दाऊद इतनी तेज़ी से वहाँ से हट जाता है कि शाऊल उसे नुकसान नहीं पहुँचा पाता। भाला दीवार में फँसा हुआ ही है। उस रात, दाऊद भाग जाता है। दाऊद ने शायद यह सोचा होगा कि राजा शाऊल उसे मारने की कोशिश तब तक नहीं छोड़ेगा जब तक कि शाऊल सफल नहीं हो जाता।</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आवश्यक जानकारी</w:t>
      </w:r>
    </w:p>
    <w:p>
      <w:pPr/>
      <w:r>
        <w:rPr>
          <w:lang w:val="hi_IN" w:bidi="hi_IN"/>
        </w:rPr>
      </w:r>
      <w:r>
        <w:rPr>
          <w:lang w:val="hi_IN" w:bidi="hi_IN"/>
        </w:rPr>
        <w:t>1 शमूएल 19:1–10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इस कहानी की शुरुआत में, राजा शाऊल अपने पुत्र योनातान और अपने सेवकों या अधिकारियों और सलाहकारों से बात करता है। शाऊल उन लोगों को दाऊद को मारने का आदेश देता है। राजा शाऊल इस्राएल का पहला राजा था। शाऊल का योनातान नाम का एक पुत्र था जो एक सैनिक और दाऊद का करीबी दोस्त था। दाऊद का विवाह राजा शाऊल की पुत्री से भी हुआ था। राजा ने राजा के सेवकों और योनातान से दाऊद को मार डालने के लिए कहा। इस भाग में, सेवक शायद वास्तव में वे अधिकारी और सलाहकार थे जो राजा के पास शाही दरबार में सेवा करते थे और जानकारी और सलाह प्रदान करके राजा को निर्णय लेने में मदद करते थे। आप इसका अनुवाद या तो राजा के अधिकारियों के रूप में या राजा के सेवकों के रूप में कर सकते हैं। सेवक शब्द के बारे में अधिक जानकारी के लिए, मुख्य शब्दावली देखें। यदि आप सेवक के लिए शब्द का उपयोग करने का निर्णय लेते हैं, तो उसी शब्द का उपयोग करें जिसका उपयोग आपने पिछले भागों में सेवक के लिए किया है।</w:t>
      </w:r>
    </w:p>
    <w:p>
      <w:pPr/>
      <w:r>
        <w:rPr>
          <w:lang w:val="hi_IN" w:bidi="hi_IN"/>
        </w:rPr>
      </w:r>
      <w:r>
        <w:rPr>
          <w:lang w:val="hi_IN" w:bidi="hi_IN"/>
        </w:rPr>
        <w:t xml:space="preserve">यदि आप </w:t>
      </w:r>
      <w:r>
        <w:rPr>
          <w:b/>
          <w:lang w:val="hi_IN" w:bidi="hi_IN"/>
        </w:rPr>
        <w:t>अधिकारियों</w:t>
      </w:r>
      <w:r>
        <w:rPr>
          <w:lang w:val="hi_IN" w:bidi="hi_IN"/>
        </w:rPr>
        <w:t xml:space="preserve"> और </w:t>
      </w:r>
      <w:r>
        <w:rPr>
          <w:b/>
          <w:lang w:val="hi_IN" w:bidi="hi_IN"/>
        </w:rPr>
        <w:t>सलाहकारों</w:t>
      </w:r>
      <w:r>
        <w:rPr>
          <w:lang w:val="hi_IN" w:bidi="hi_IN"/>
        </w:rPr>
        <w:t xml:space="preserve"> शब्दों का उपयोग करना चुनते हैं, तो यहाँ रुकें और समूह में चर्चा करें कि आप किन शब्दों या वाक्यांशों का उपयोग करेंगे। यदि आपने पहले ही बाइबल की किसी अन्य पुस्तक में इन शब्दों या वाक्यांशों का अनुवाद किया है, तो उन्हीं शब्दों का उपयोग करें जिनका उपयोग आपने वहाँ किया है। इस ऑडियो को यहाँ रोकें।</w:t>
      </w:r>
    </w:p>
    <w:p>
      <w:pPr/>
      <w:r>
        <w:rPr>
          <w:lang w:val="hi_IN" w:bidi="hi_IN"/>
        </w:rPr>
      </w:r>
      <w:r>
        <w:rPr>
          <w:lang w:val="hi_IN" w:bidi="hi_IN"/>
        </w:rPr>
        <w:t>योनातान दाऊद से मिलता है और उसे बताता है कि राजा शाऊल दाऊद को मारना चाहता है। योनातान दाऊद से कहता है कि वह राजा शाऊल से छिपने के लिए एक गुप्त स्थान ढूँढे। योनातान दाऊद से कहता है कि वह किसी मैदान में छिप जाए, और योनातान कहता है कि योनातान राजा शाऊल को मैदान में लाएगा ताकि योनातान राजा शाऊल से बात कर सके। याद रखें, खुला मैदान उस खेत के समान नहीं है जहाँ लोग फसलें उगाते हैं। इस प्रकार के मैदान में आमतौर पर ऊँची घास या बहुत अधिक उगने वाले पौधे होते हैं।</w:t>
      </w:r>
    </w:p>
    <w:p>
      <w:pPr/>
      <w:r>
        <w:rPr>
          <w:lang w:val="hi_IN" w:bidi="hi_IN"/>
        </w:rPr>
      </w:r>
      <w:r>
        <w:rPr>
          <w:lang w:val="hi_IN" w:bidi="hi_IN"/>
        </w:rPr>
        <w:t>यहाँ रुकें और समूह में एक खुले मैदान की तस्वीर देखें। इस ऑडियो को यहाँ रोकें।</w:t>
      </w:r>
    </w:p>
    <w:p>
      <w:pPr/>
      <w:r>
        <w:rPr>
          <w:lang w:val="hi_IN" w:bidi="hi_IN"/>
        </w:rPr>
      </w:r>
      <w:r>
        <w:rPr>
          <w:lang w:val="hi_IN" w:bidi="hi_IN"/>
        </w:rPr>
        <w:t xml:space="preserve">यहाँ रुकें और </w:t>
      </w:r>
      <w:r>
        <w:rPr>
          <w:b/>
          <w:lang w:val="hi_IN" w:bidi="hi_IN"/>
        </w:rPr>
        <w:t>खुले मैदान</w:t>
      </w:r>
      <w:r>
        <w:rPr>
          <w:lang w:val="hi_IN" w:bidi="hi_IN"/>
        </w:rPr>
        <w:t xml:space="preserve"> के लिए उपयोग करने के लिए सबसे अच्छे शब्द पर चर्चा करें, और भविष्य के भागों में इसी शब्द का उपयोग करें। इस ऑडियो को यहाँ रोकें।</w:t>
      </w:r>
    </w:p>
    <w:p>
      <w:pPr/>
      <w:r>
        <w:rPr>
          <w:lang w:val="hi_IN" w:bidi="hi_IN"/>
        </w:rPr>
      </w:r>
      <w:r>
        <w:rPr>
          <w:lang w:val="hi_IN" w:bidi="hi_IN"/>
        </w:rPr>
        <w:t xml:space="preserve">अगली सुबह, योनातान राजा शाऊल से उस खुले मैदान में बात करता है, जहाँ दाऊद छिपा हुआ है। योनातान राजा शाऊल को उन सभी अच्छे कामों की याद दिलाता है जो दाऊद ने किए हैं। योनातान राजा शाऊल को याद करने में मदद करता है कि दाऊद ने </w:t>
      </w:r>
      <w:r>
        <w:rPr>
          <w:b/>
          <w:lang w:val="hi_IN" w:bidi="hi_IN"/>
        </w:rPr>
        <w:t>पलिश्ती</w:t>
      </w:r>
      <w:r>
        <w:rPr>
          <w:lang w:val="hi_IN" w:bidi="hi_IN"/>
        </w:rPr>
        <w:t xml:space="preserve"> को कैसे मारा और </w:t>
      </w:r>
      <w:r>
        <w:rPr>
          <w:b/>
          <w:lang w:val="hi_IN" w:bidi="hi_IN"/>
        </w:rPr>
        <w:t>इस्राएल</w:t>
      </w:r>
      <w:r>
        <w:rPr>
          <w:lang w:val="hi_IN" w:bidi="hi_IN"/>
        </w:rPr>
        <w:t xml:space="preserve"> को </w:t>
      </w:r>
      <w:r>
        <w:rPr>
          <w:b/>
          <w:lang w:val="hi_IN" w:bidi="hi_IN"/>
        </w:rPr>
        <w:t>पलिश्तियों</w:t>
      </w:r>
      <w:r>
        <w:rPr>
          <w:lang w:val="hi_IN" w:bidi="hi_IN"/>
        </w:rPr>
        <w:t xml:space="preserve"> से कैसे बचाया। अधिक जानकारी के लिए मुख्य शब्दावली में इस्राएल को देखें। यदि आपने पहले ही बाइबल की किसी अन्य पुस्तक में इन शब्दों का अनुवाद किया है, तो उन्हीं शब्दों का प्रयोग करें जिनका प्रयोग आपने वहाँ किया है। </w:t>
      </w:r>
    </w:p>
    <w:p>
      <w:pPr/>
      <w:r>
        <w:rPr>
          <w:lang w:val="hi_IN" w:bidi="hi_IN"/>
        </w:rPr>
      </w:r>
      <w:r>
        <w:rPr>
          <w:lang w:val="hi_IN" w:bidi="hi_IN"/>
        </w:rPr>
        <w:t xml:space="preserve">योनातान राजा शाऊल से दाऊद को न मारने के लिए कहता है और योनातान राजा शाऊल को उन क्षणों को याद करने में मदद करता है जिन्हें राजा शाऊल ने अपनी आँखों से देखा था। राजा शाऊल दाऊद द्वारा किए गए सभी कार्यों को याद करता है और उनसे प्रसन्न होता है। राजा शाऊल </w:t>
      </w:r>
      <w:r>
        <w:rPr>
          <w:b/>
          <w:lang w:val="hi_IN" w:bidi="hi_IN"/>
        </w:rPr>
        <w:t>शपथ</w:t>
      </w:r>
      <w:r>
        <w:rPr>
          <w:lang w:val="hi_IN" w:bidi="hi_IN"/>
        </w:rPr>
        <w:t xml:space="preserve"> लेता है कि जब तक </w:t>
      </w:r>
      <w:r>
        <w:rPr>
          <w:b/>
          <w:lang w:val="hi_IN" w:bidi="hi_IN"/>
        </w:rPr>
        <w:t>यहोवा</w:t>
      </w:r>
      <w:r>
        <w:rPr>
          <w:lang w:val="hi_IN" w:bidi="hi_IN"/>
        </w:rPr>
        <w:t xml:space="preserve"> जीवित है, वह दाऊद को नहीं मारेगा। शपथ एक वादा है जिसे एक व्यक्ति किसी दूसरे व्यक्ति से करता है। जब कोई व्यक्ति शपथ लेता है, तो यहोवा उस व्यक्ति से उस शपथ को निभाने की उम्मीद करता है। योनातान दाऊद से उस वादे के बारे में बात करता है जो राजा शाऊल ने किया था, और दाऊद राजा शाऊल के पास लौट आता है। यहोवा और शपथ के लिए उन्हीं शब्दों या वाक्यांशों का उपयोग करें जिनका उपयोग आपने पिछले भागों में किया था। अधिक जानकारी के लिए मुख्य शब्दावली में शपथ और यहोवा देखें।</w:t>
      </w:r>
    </w:p>
    <w:p>
      <w:pPr/>
      <w:r>
        <w:rPr>
          <w:lang w:val="hi_IN" w:bidi="hi_IN"/>
        </w:rPr>
      </w:r>
      <w:r>
        <w:rPr>
          <w:lang w:val="hi_IN" w:bidi="hi_IN"/>
        </w:rPr>
        <w:t>जब लोग दाऊद की विजय की कहानियाँ सुनाते हैं, तो ऐसा लगता है कि राजा शाऊल दाऊद की लोकप्रियता और सफलता से जलन रखने और डरने लगता है। यहोवा की ओर से एक दुष्टात्मा राजा शाऊल पर आती है, और शाऊल उस शपथ को भूल जाता है जो उसने दाऊद को न मारने की ली थी।</w:t>
      </w:r>
    </w:p>
    <w:p>
      <w:pPr/>
      <w:r>
        <w:rPr>
          <w:lang w:val="hi_IN" w:bidi="hi_IN"/>
        </w:rPr>
      </w:r>
      <w:r>
        <w:rPr>
          <w:lang w:val="hi_IN" w:bidi="hi_IN"/>
        </w:rPr>
        <w:t>यहाँ रुकें और समूह में चर्चा करें: यहोवा के बारे में आपने जो सीखा है, उसके आधार पर, आप कहानी के इस हिस्से का अनुवाद कैसे करेंगे? अधिक जानकारी के लिए मुख्य शब्दावली में दुष्टात्मा को देखें। चर्चा करें कि आप "दुष्टात्मा" का अनुवाद कैसे करेंगे। आप "यहोवा की ओर से आत्मा जो शाऊल को सताती है" या "यहोवा की ओर से दुष्टात्मा" कह सकते हैं। इस ऑडियो को यहाँ रोकें।</w:t>
      </w:r>
    </w:p>
    <w:p>
      <w:pPr/>
      <w:r>
        <w:rPr>
          <w:lang w:val="hi_IN" w:bidi="hi_IN"/>
        </w:rPr>
      </w:r>
      <w:r>
        <w:rPr>
          <w:lang w:val="hi_IN" w:bidi="hi_IN"/>
        </w:rPr>
        <w:t xml:space="preserve">जब दाऊद तार वाला वाद्ययंत्र, शायद वीणा बजा रहा था, तब राजा शाऊल दाऊद पर </w:t>
      </w:r>
      <w:r>
        <w:rPr>
          <w:b/>
          <w:lang w:val="hi_IN" w:bidi="hi_IN"/>
        </w:rPr>
        <w:t>भाले</w:t>
      </w:r>
      <w:r>
        <w:rPr>
          <w:lang w:val="hi_IN" w:bidi="hi_IN"/>
        </w:rPr>
        <w:t xml:space="preserve"> के साथ झपटता है या उसकी ओर भाला फेंककर उसे मारने की कोशिश करता है। वीणा तारवाला एक छोटा वाद्ययंत्र था, जिसे एक व्यक्ति अपने हाथों से बजा सकता था। भाला एक हथियार था जिसका उपयोग एक व्यक्ति युद्ध में कर सकता था। भाले में एक तेज फलक होता था जिसे लोग डंडे के सिरे पर लगाते थे। कोई व्यक्ति अपने पास के किसी व्यक्ति को मारने के लिए भाले का उपयोग कर सकता है, या दूर के किसी व्यक्ति को मारने के लिए भाला फेंक सकता है। दाऊद जल्दी से भाले के रास्ते से हट जाता है। उस रात, दाऊद भाग जाता है। वीणा और भाले के लिए उन्हीं शब्दों का उपयोग करें जिनका उपयोग आपने पहले किया है।</w:t>
      </w:r>
    </w:p>
    <w:p>
      <w:pPr/>
      <w:r>
        <w:rPr>
          <w:lang w:val="hi_IN" w:bidi="hi_IN"/>
        </w:rPr>
      </w:r>
      <w:r>
        <w:rPr>
          <w:lang w:val="hi_IN" w:bidi="hi_IN"/>
        </w:rPr>
        <w:t>यहाँ रुकें और समूह में एक वीणा की तस्वीर देखें। इस ऑडियो को यहाँ रोकें।</w:t>
      </w:r>
    </w:p>
    <w:p>
      <w:pPr/>
      <w:r>
        <w:rPr>
          <w:lang w:val="hi_IN" w:bidi="hi_IN"/>
        </w:rPr>
      </w:r>
      <w:r>
        <w:rPr>
          <w:lang w:val="hi_IN" w:bidi="hi_IN"/>
        </w:rPr>
        <w:t xml:space="preserve">यहाँ रुकें और समूह के रूप में भाले की एक तस्वीर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19:11–24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19:11–24 को सुनें और अपने मन में रखें।</w:t>
      </w:r>
    </w:p>
    <w:p>
      <w:pPr/>
      <w:r>
        <w:rPr>
          <w:lang w:val="hi_IN" w:bidi="hi_IN"/>
        </w:rPr>
      </w:r>
      <w:r>
        <w:rPr>
          <w:lang w:val="hi_IN" w:bidi="hi_IN"/>
        </w:rPr>
        <w:t>यदि सम्भव हो, तो 1 शमूएल 19:11–24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19:11–24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राजा शाऊल ने दाऊद को भाले से मारने की कोशिश की थी, परन्तु दाऊद बच गया था। फिर दाऊद भाग गया और अपने घर लौट आया। अब राजा शाऊल दाऊद पर नज़र रखने या उसकी जासूसी करने के लिए और यह सुनिश्चित करने के लिए कि दाऊद भाग न जाए, संदेशवाहकों को भेजता है ताकि वे अगली सुबह दाऊद को मार सकें। हालाँकि, दाऊद की पत्नी मीकल, जो राजा शाऊल की बेटी है, दाऊद को चेतावनी देती है कि राजा शाऊल दाऊद को मारना चाहता है। मीकल दाऊद से आग्रह करती है कि वह तुरंत चला जाए और सुबह तक इंतजार न करे। याद रखें, मीकल और योनातान दोनों राजा शाऊल की योजना के विरुद्ध काम कर रहे हैं और दाऊद को बच निकलने में मदद कर रहे हैं।</w:t>
      </w:r>
    </w:p>
    <w:p>
      <w:pPr/>
      <w:r>
        <w:rPr>
          <w:lang w:val="hi_IN" w:bidi="hi_IN"/>
        </w:rPr>
      </w:r>
      <w:r>
        <w:rPr>
          <w:lang w:val="hi_IN" w:bidi="hi_IN"/>
        </w:rPr>
        <w:t>यहाँ रुकें और समूह में इस प्रश्न पर चर्चा करें: आपको क्या लगता है कि योनातान और मीकल दोनों दाऊद को बचाने में मदद करने के लिए क्यों तैयार थे, जबकि उनके पिता राजा शाऊल दाऊद को मारना चाहता था? इस ऑडियो को यहाँ रोकें।</w:t>
      </w:r>
    </w:p>
    <w:p>
      <w:pPr/>
      <w:r>
        <w:rPr>
          <w:lang w:val="hi_IN" w:bidi="hi_IN"/>
        </w:rPr>
      </w:r>
      <w:r>
        <w:rPr>
          <w:lang w:val="hi_IN" w:bidi="hi_IN"/>
        </w:rPr>
        <w:t>मीकल दाऊद को बच निकलने में मदद करने के लिए एक योजना बनाती है, और मीकल दाऊद को खिड़की से नीचे उतार देती है। यह संभव है कि दाऊद का घर शहरपनाह का हिस्सा था, और दाऊद खिड़की से कूदकर नगर से बाहर निकल पाया हो। मीकल दाऊद के बिस्तर पर बकरी के बाल के साथ घरेलू देवता की एक मूर्ति भी रख देती है, ताकि राजा शाऊल के लोगों को यह धोखा दिया जा सके कि दाऊद सो रहा है। हालाँकि मीकल के पास एक मूर्ति है, फिर भी इस बात का कोई संकेत नहीं है कि दाऊद स्वयं मूर्तियों की उपासना करता था। लोग अक्सर घर में अलग-अलग आकार की मूर्तियाँ बनाते थे, और यह संभावना है कि यह मूर्ति घर में रखी एक बड़ी मूर्ति थी, क्योंकि मीकल को लगा कि इसके आकार से लोगों को यह धोखा हो जाएगा कि यह खुद दाऊद है।</w:t>
      </w:r>
    </w:p>
    <w:p>
      <w:pPr/>
      <w:r>
        <w:rPr>
          <w:lang w:val="hi_IN" w:bidi="hi_IN"/>
        </w:rPr>
      </w:r>
      <w:r>
        <w:rPr>
          <w:lang w:val="hi_IN" w:bidi="hi_IN"/>
        </w:rPr>
        <w:t>यहाँ रुकें और घर के देवताओं या मूर्तियों के उदाहरणों को देखें। इस ऑडियो को यहाँ रोकें।</w:t>
      </w:r>
    </w:p>
    <w:p>
      <w:pPr/>
      <w:r>
        <w:rPr>
          <w:lang w:val="hi_IN" w:bidi="hi_IN"/>
        </w:rPr>
      </w:r>
      <w:r>
        <w:rPr>
          <w:lang w:val="hi_IN" w:bidi="hi_IN"/>
        </w:rPr>
        <w:t>यहाँ रुकें और बकरी के बालों को देखें। इस ऑडियो को यहाँ रोकें।</w:t>
      </w:r>
    </w:p>
    <w:p>
      <w:pPr/>
      <w:r>
        <w:rPr>
          <w:lang w:val="hi_IN" w:bidi="hi_IN"/>
        </w:rPr>
      </w:r>
      <w:r>
        <w:rPr>
          <w:lang w:val="hi_IN" w:bidi="hi_IN"/>
        </w:rPr>
        <w:t>यहाँ रुकें और समूह में इस प्रश्न पर चर्चा करें: क्या आपकी संस्कृति में यह स्वीकार्य है कि कोई व्यक्ति अपने पति या पत्नी की रक्षा या बचाव के लिए अपने माता-पिता की इच्छा के विरुद्ध जाए? यदि कोई व्यक्ति अपने माता-पिता से झूठ बोलता है, तो उसके साथ क्या होता है? इस ऑडियो को यहाँ रोकें।</w:t>
      </w:r>
    </w:p>
    <w:p>
      <w:pPr/>
      <w:r>
        <w:rPr>
          <w:lang w:val="hi_IN" w:bidi="hi_IN"/>
        </w:rPr>
      </w:r>
      <w:r>
        <w:rPr>
          <w:lang w:val="hi_IN" w:bidi="hi_IN"/>
        </w:rPr>
        <w:t>जब राजा शाऊल के संदेशवाहक दाऊद के घर पहुँचते हैं, तो वे दाऊद से मिलने की माँग करते हैं। मीकल उन लोगों से कहती है कि दाऊद बीमार है। राजा शाऊल के लोग राजा शाऊल को बताते हैं कि दाऊद बीमार है, और राजा शाऊल अपने लोगों को आदेश देता है कि वे वापस घर जाकर दाऊद को उसके बिस्तर सहित शाऊल के पास ले आएँ, ताकि राजा शाऊल दाऊद को मार सके। दाऊद के बिस्तर में शायद लकड़ी का एक ढाँचा और ऊन का गद्दा है, साथ ही कंबल और तकिए भी हैं। हालाँकि, जब वे लोग दाऊद को राजा शाऊल के पास ले जाने की कोशिश करते हैं, तो उन्हें पता चलता है कि मीकल ने झूठ बोला है और दाऊद बच निकला है। राजा शाऊल मीकल से पूछता है कि मीकल ने राजा शाऊल से झूठ क्यों बोला। मीकल राजा शाऊल से झूठ बोलती है और कहती है कि दाऊद ने उसे मदद करने के लिए मजबूर किया या दाऊद ने कहा था कि वह मीकल को मार डालेगा। हो सकता है कि मीकल ने अपनी जान बचाने और दाऊद को भागने में मदद करने में अपनी भूमिका छिपाने के लिए राजा शाऊल से झूठ बोला हो।</w:t>
      </w:r>
    </w:p>
    <w:p>
      <w:pPr/>
      <w:r>
        <w:rPr>
          <w:lang w:val="hi_IN" w:bidi="hi_IN"/>
        </w:rPr>
      </w:r>
      <w:r>
        <w:rPr>
          <w:lang w:val="hi_IN" w:bidi="hi_IN"/>
        </w:rPr>
        <w:t>यहाँ रुकें और प्राचीन समय के एक बिस्तर की तस्वीर देखें। इस ऑडियो को यहाँ रोकें।</w:t>
      </w:r>
    </w:p>
    <w:p>
      <w:pPr/>
      <w:r>
        <w:rPr>
          <w:lang w:val="hi_IN" w:bidi="hi_IN"/>
        </w:rPr>
      </w:r>
      <w:r>
        <w:rPr>
          <w:lang w:val="hi_IN" w:bidi="hi_IN"/>
        </w:rPr>
        <w:t>यहाँ रुकें और समूह में इस प्रश्न पर चर्चा करें: उस समय के बारे में सोचें जब आपने मुसीबत में पड़ने से बचने के लिए झूठ बोला था। विवरण और अपने झूठ बोलने का कारण साझा करें। बताइए कि जब आपने झूठ बोला तो आपको कैसा लगा। इस ऑडियो को यहाँ रोकें।</w:t>
      </w:r>
    </w:p>
    <w:p>
      <w:pPr/>
      <w:r>
        <w:rPr>
          <w:lang w:val="hi_IN" w:bidi="hi_IN"/>
        </w:rPr>
      </w:r>
      <w:r>
        <w:rPr>
          <w:lang w:val="hi_IN" w:bidi="hi_IN"/>
        </w:rPr>
        <w:t>दाऊद के बच निकलने के बाद, वह भविष्यद्वक्ता शमूएल से मिलने के लिए रामाह नामक स्थान पर जाता है। दाऊद शमूएल को वह सब कुछ बताता है जो राजा शाऊल ने दाऊद के साथ किया था। यह याद रखना महत्वपूर्ण है कि शमूएल दाऊद को अच्छी तरह से जानता है और वह भविष्यद्वक्ता है जिसने दाऊद का इस्राएल के भावी राजा के रूप में अभिषेक किया था। शमूएल दाऊद को अपने साथ नबायोत में रहने के लिए ले जाता है। राजा शाऊल को जानकारी मिलती है कि दाऊद नबायोत में है, और राजा शाऊल दाऊद को पकड़ने के लिए लोगों को भेजता है। हालाँकि, जब राजा शाऊल के लोग शमूएल को नबायोत में पाते हैं, तो वे शमूएल को उन अन्य भविष्यद्वक्ताओं के साथ देखते हैं जो भविष्यद्वाणी कर रहे हैं। राजा शाऊल के लोग भी भविष्यवाणी करना शुरू कर देते हैं! इस मामले में, वे लोग शायद किसी मंत्रमुग्ध जैसी अवस्था में थे और वे परमेश्वर से संदेश प्राप्त कर रहे थे। शायद वे लोग दाऊद को नुकसान पहुँचाने की स्थिति में नहीं थे।</w:t>
      </w:r>
    </w:p>
    <w:p>
      <w:pPr/>
      <w:r>
        <w:rPr>
          <w:lang w:val="hi_IN" w:bidi="hi_IN"/>
        </w:rPr>
      </w:r>
      <w:r>
        <w:rPr>
          <w:lang w:val="hi_IN" w:bidi="hi_IN"/>
        </w:rPr>
        <w:t>यहाँ रुकें और दाऊद के अपने घर से रामाह तक और फिर रामाह से शमूएल के साथ नबायोत तक के मार्ग का नक्शा देखें। इस ऑडियो को यहाँ रोकें।</w:t>
      </w:r>
    </w:p>
    <w:p>
      <w:pPr/>
      <w:r>
        <w:rPr>
          <w:lang w:val="hi_IN" w:bidi="hi_IN"/>
        </w:rPr>
      </w:r>
      <w:r>
        <w:rPr>
          <w:lang w:val="hi_IN" w:bidi="hi_IN"/>
        </w:rPr>
        <w:t>यहाँ रुकें और समूह में चर्चा करें: दाऊद शमूएल के पास भागता है क्योंकि दाऊद शमूएल पर भरोसा करता है। उस व्यक्ति के बारे में सोचें जिस पर आप सबसे अधिक भरोसा करते हैं। यदि आप मुसीबत में होते, तो आप किससे सहायता माँगते? समूह के साथ उस व्यक्ति के बारे में साझा कीजिए जिस पर आप भरोसा करते हैं और बताइए कि आप उस व्यक्ति से सहायता क्यों माँगेंगे। इस ऑडियो को यहाँ रोकें।</w:t>
      </w:r>
    </w:p>
    <w:p>
      <w:pPr/>
      <w:r>
        <w:rPr>
          <w:lang w:val="hi_IN" w:bidi="hi_IN"/>
        </w:rPr>
      </w:r>
      <w:r>
        <w:rPr>
          <w:lang w:val="hi_IN" w:bidi="hi_IN"/>
        </w:rPr>
        <w:t>जब राजा शाऊल को पता चलता है कि उसके लोग भविष्यवाणी कर रहे हैं, तो वह दाऊद को पकड़ने के लिए और भी लोगों को भेजता है। परन्तु जब लोगों का दूसरा समूह शमूएल को नबायोत में पाता है, तो परमेश्वर का आत्मा उन लोगों पर उतरता है, और वे भी भविष्यवाणी करना शुरू कर देते हैं। परमेश्वर का आत्मा उन लोगों पर नियंत्रण कर लेता है और उन्हें दाऊद को ढूँढने और उसे नुकसान पहुँचाने से रोकता है। फिर राजा शाऊल दाऊद को पकड़ने के लिए लोगों का तीसरा समूह भेजता है, परन्तु जब वे शमूएल को पाते हैं, तो वे भी भविष्यवाणी करना शुरू कर देते हैं। हो सकता है कि इस समय राजा शाऊल बहुत निराश महसूस करता हो, और शाऊल स्वयं ही शमूएल और दाऊद को ढूँढने के लिए नबायोत जाने का निर्णय लेता है।</w:t>
      </w:r>
    </w:p>
    <w:p>
      <w:pPr/>
      <w:r>
        <w:rPr>
          <w:lang w:val="hi_IN" w:bidi="hi_IN"/>
        </w:rPr>
      </w:r>
      <w:r>
        <w:rPr>
          <w:lang w:val="hi_IN" w:bidi="hi_IN"/>
        </w:rPr>
        <w:t>यहाँ रुकें और उस मार्ग का नक्शा फिर से देखें जिससे दाऊद गया था और राजा शाऊल और उसके लोग गए थे। इस ऑडियो को यहाँ रोकें।</w:t>
      </w:r>
    </w:p>
    <w:p>
      <w:pPr/>
      <w:r>
        <w:rPr>
          <w:lang w:val="hi_IN" w:bidi="hi_IN"/>
        </w:rPr>
      </w:r>
      <w:r>
        <w:rPr>
          <w:lang w:val="hi_IN" w:bidi="hi_IN"/>
        </w:rPr>
        <w:t>जब राजा शाऊल सेकू के बड़े गड्डे पर पहुँचता है, तो वह शमूएल और दाऊद से मिलने की माँग करता है। कोई राजा शाऊल को बताता है कि शमूएल और दाऊद रामाह के नबायोत में हैं। राजा शाऊल शमूएल और दाऊद को ढूँढने के लिए यात्रा पर निकलता है, परन्तु यात्रा के बीच में ही परमेश्वर का आत्मा राजा शाऊल पर उतरता है। जब राजा शाऊल वहाँ पहुँचता है जहाँ शमूएल है, तो राजा शाऊल शमूएल के सामने वैसे ही भविष्यवाणी करने लगता है जैसे शाऊल के आदमियों ने पहले की थी। राजा शाऊल अपने कपड़े उतारता है और दिन और रात लगातार भूमि पर लेटा रहता है क्योंकि वह भविष्यवाणी कर रहा होता है। राजा शाऊल के आसपास के लोग आश्चर्यचकित होते हैं और पूछते हैं कि क्या राजा शाऊल भी एक भविष्यद्वक्ता हैं! पिछली कहानियों में, राजा शाऊल ने परमेश्वर की उपस्थिति को दिखाने में मदद करने के लिए भविष्यवाणी की थी। परन्तु इस बार, ऐसा लगता है कि राजा शाऊल भविष्यवाणी इसलिए कर रहा है, क्योंकि परमेश्वर का आत्मा दाऊद की रक्षा कर रहा है और राजा शाऊल को एक निर्दोष व्यक्ति को मारने से रोक रहा है।</w:t>
      </w:r>
    </w:p>
    <w:p>
      <w:pPr/>
      <w:r>
        <w:rPr>
          <w:lang w:val="hi_IN" w:bidi="hi_IN"/>
        </w:rPr>
      </w:r>
      <w:r>
        <w:rPr>
          <w:lang w:val="hi_IN" w:bidi="hi_IN"/>
        </w:rPr>
        <w:t>यहाँ रुकें और उस कुएँ या कुंड की तस्वीर देखें जिसका उपयोग लोग पानी को संग्रहित करने के लिए करते थे। इस ऑडियो को यहाँ रोकें।</w:t>
      </w:r>
    </w:p>
    <w:p>
      <w:pPr/>
      <w:r>
        <w:rPr>
          <w:lang w:val="hi_IN" w:bidi="hi_IN"/>
        </w:rPr>
      </w:r>
      <w:r>
        <w:rPr>
          <w:lang w:val="hi_IN" w:bidi="hi_IN"/>
        </w:rPr>
        <w:t>यहाँ रुकें और समूह में चर्चा करें: अपनी संस्कृति में सबसे ऊँचे पद के बारे में सोचें। आप शायद किसी राजा, राष्ट्रपति या अगुवे के बारे में सोच रहे हैं। कल्पना कीजिए वह अगुवा वैसा ही व्यवहार कर रहा है जैसा राजा शाऊल ने भविष्यवाणी करते समय किया था। यदि आप अपने अगुवे को शाऊल की तरह व्यवहार करते हुए देखें, तो आप कैसी प्रतिक्रिया देंगे?</w:t>
      </w:r>
      <w:r>
        <w:rPr>
          <w:lang w:val="hi_IN" w:bidi="hi_IN"/>
        </w:rPr>
      </w:r>
    </w:p>
    <w:p>
      <w:pPr>
        <w:pStyle w:val="Heading3"/>
      </w:pPr>
      <w:r>
        <w:rPr>
          <w:lang w:val="hi_IN" w:bidi="hi_IN"/>
        </w:rPr>
        <w:t>घटनाओं को समझाना</w:t>
      </w:r>
    </w:p>
    <w:p>
      <w:pPr/>
      <w:r>
        <w:rPr>
          <w:lang w:val="hi_IN" w:bidi="hi_IN"/>
        </w:rPr>
      </w:r>
      <w:r>
        <w:rPr>
          <w:lang w:val="hi_IN" w:bidi="hi_IN"/>
        </w:rPr>
        <w:t>1 शमूएल 19:11–24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12 दृश्य हैं।</w:t>
      </w:r>
    </w:p>
    <w:p>
      <w:pPr/>
      <w:r>
        <w:rPr>
          <w:lang w:val="hi_IN" w:bidi="hi_IN"/>
        </w:rPr>
      </w:r>
      <w:r>
        <w:rPr>
          <w:b/>
          <w:lang w:val="hi_IN" w:bidi="hi_IN"/>
        </w:rPr>
        <w:t>पहले दृश्य में:</w:t>
      </w:r>
      <w:r>
        <w:rPr>
          <w:lang w:val="hi_IN" w:bidi="hi_IN"/>
        </w:rPr>
        <w:t xml:space="preserve"> दाऊद की निगरानी करने और यह सुनिश्चित करने के लिए कि दाऊद अपना घर न छोड़े, राजा शाऊल संदेशवाहकों या जासूसों को भेजता है।</w:t>
      </w:r>
    </w:p>
    <w:p>
      <w:pPr/>
      <w:r>
        <w:rPr>
          <w:lang w:val="hi_IN" w:bidi="hi_IN"/>
        </w:rPr>
      </w:r>
      <w:r>
        <w:rPr>
          <w:b/>
          <w:lang w:val="hi_IN" w:bidi="hi_IN"/>
        </w:rPr>
        <w:t>दूसरे दृश्य में:</w:t>
      </w:r>
      <w:r>
        <w:rPr>
          <w:lang w:val="hi_IN" w:bidi="hi_IN"/>
        </w:rPr>
        <w:t xml:space="preserve"> मीकल दाऊद को बताती है कि राजा शाऊल दाऊद को मारने की कोशिश कर रहा है। मीकल दाऊद से आग्रह करती है कि वह तुरंत चला जाए। मीकल दाऊद को घर की खिड़की से बाहर उतरने में मदद करती है, और दाऊद बच निकलता है। तब मीकल दाऊद के बिस्तर पर घराने की एक मूर्ति रख देती है ताकि राजा शाऊल के आदमियों को धोखा देकर यह विश्वास दिलाया जा सके कि दाऊद बीमार है।</w:t>
      </w:r>
    </w:p>
    <w:p>
      <w:pPr/>
      <w:r>
        <w:rPr>
          <w:lang w:val="hi_IN" w:bidi="hi_IN"/>
        </w:rPr>
      </w:r>
      <w:r>
        <w:rPr>
          <w:b/>
          <w:lang w:val="hi_IN" w:bidi="hi_IN"/>
        </w:rPr>
        <w:t>तीसरे दृश्य में:</w:t>
      </w:r>
      <w:r>
        <w:rPr>
          <w:lang w:val="hi_IN" w:bidi="hi_IN"/>
        </w:rPr>
        <w:t xml:space="preserve"> राजा शाऊल दाऊद को पकड़कर अपने पास लाने के लिए संदेशवाहकों या जासूसों को भेजता है। फिर मीकल संदेशवाहकों से कहती है कि दाऊद बीमार है।</w:t>
      </w:r>
    </w:p>
    <w:p>
      <w:pPr/>
      <w:r>
        <w:rPr>
          <w:lang w:val="hi_IN" w:bidi="hi_IN"/>
        </w:rPr>
      </w:r>
      <w:r>
        <w:rPr>
          <w:b/>
          <w:lang w:val="hi_IN" w:bidi="hi_IN"/>
        </w:rPr>
        <w:t>चौथे दृश्य में:</w:t>
      </w:r>
      <w:r>
        <w:rPr>
          <w:lang w:val="hi_IN" w:bidi="hi_IN"/>
        </w:rPr>
        <w:t xml:space="preserve"> संदेशवाहक शायद राजा शाऊल को बताते हैं कि दाऊद बीमार है। राजा शाऊल एक बार फिर संदेशवाहकों को भेजता है, और राजा शाऊल संदेशवाहकों से कहता है कि वे दाऊद को उसके बिस्तर पर राजा शाऊल के पास ले आएँ ताकि राजा शाऊल दाऊद को मार सके।</w:t>
      </w:r>
    </w:p>
    <w:p>
      <w:pPr/>
      <w:r>
        <w:rPr>
          <w:lang w:val="hi_IN" w:bidi="hi_IN"/>
        </w:rPr>
      </w:r>
      <w:r>
        <w:rPr>
          <w:b/>
          <w:lang w:val="hi_IN" w:bidi="hi_IN"/>
        </w:rPr>
        <w:t>पाँचवें दृश्य में:</w:t>
      </w:r>
      <w:r>
        <w:rPr>
          <w:lang w:val="hi_IN" w:bidi="hi_IN"/>
        </w:rPr>
        <w:t xml:space="preserve"> संदेशवाहक दाऊद को पकड़ने के लिए दाऊद और मीकल के घर में प्रवेश करते हैं, और उन्हें पता चलता है कि दाऊद वहाँ नहीं है। उन लोगों को घर की मूर्ति मिल जाती है जिसका उपयोग मीकल ने दाऊद को छिपाने के लिए किया था। फिर वे लोग वापस जाकर राजा शाऊल को इसकी जानकारी देते हैं।</w:t>
      </w:r>
    </w:p>
    <w:p>
      <w:pPr/>
      <w:r>
        <w:rPr>
          <w:lang w:val="hi_IN" w:bidi="hi_IN"/>
        </w:rPr>
      </w:r>
      <w:r>
        <w:rPr>
          <w:b/>
          <w:lang w:val="hi_IN" w:bidi="hi_IN"/>
        </w:rPr>
        <w:t>छठे दृश्य में:</w:t>
      </w:r>
      <w:r>
        <w:rPr>
          <w:lang w:val="hi_IN" w:bidi="hi_IN"/>
        </w:rPr>
        <w:t xml:space="preserve"> राजा शाऊल शायद मीकल को बुलाता है, क्योंकि राजा शाऊल और मीकल इस बारे में बात करते हैं कि दाऊद कहाँ गया है। राजा शाऊल मीकल से पूछता है कि मीकल ने शाऊल से झूठ क्यों बोला और उसने शाऊल के शत्रु दाऊद को क्यों जाने दिया। मीकल झूठ बोलकर उत्तर देती है और कहती है कि दाऊद ने मीकल को उसे जाने देने के लिए मजबूर किया या दाऊद ने कहा था कि वह मीकल को मार डालेगा।</w:t>
      </w:r>
    </w:p>
    <w:p>
      <w:pPr/>
      <w:r>
        <w:rPr>
          <w:lang w:val="hi_IN" w:bidi="hi_IN"/>
        </w:rPr>
      </w:r>
      <w:r>
        <w:rPr>
          <w:b/>
          <w:lang w:val="hi_IN" w:bidi="hi_IN"/>
        </w:rPr>
        <w:t>सातवें दृश्य में:</w:t>
      </w:r>
      <w:r>
        <w:rPr>
          <w:lang w:val="hi_IN" w:bidi="hi_IN"/>
        </w:rPr>
        <w:t xml:space="preserve"> दाऊद बच निकलता है और शमूएल को ढूँढने के लिए रामाह की यात्रा करने का निर्णय लेता है। दाऊद शमूएल से मिलता है और उसे वह सब कुछ बताता है जो राजा शाऊल ने दाऊद के साथ किया है। शमूएल दाऊद को नबायोत में शमूएल के साथ रहने के लिए ले जाता है।</w:t>
      </w:r>
    </w:p>
    <w:p>
      <w:pPr/>
      <w:r>
        <w:rPr>
          <w:lang w:val="hi_IN" w:bidi="hi_IN"/>
        </w:rPr>
      </w:r>
      <w:r>
        <w:rPr>
          <w:b/>
          <w:lang w:val="hi_IN" w:bidi="hi_IN"/>
        </w:rPr>
        <w:t>आठवें दृश्य में:</w:t>
      </w:r>
      <w:r>
        <w:rPr>
          <w:lang w:val="hi_IN" w:bidi="hi_IN"/>
        </w:rPr>
        <w:t xml:space="preserve"> राजा शाऊल को पता चलता है कि दाऊद कहाँ छिपा है, और राजा शाऊल दाऊद को ढूँढने और उसे वापस लाने के लिए लोगों को भेजता है। जब वे लोग शमूएल को पाते हैं, तो यहोवा का आत्मा उन लोगों पर उतरता है, और वे भविष्यवाणी करने लगते हैं और दाऊद को हानि नहीं पहुँचा पाते हैं।</w:t>
      </w:r>
    </w:p>
    <w:p>
      <w:pPr/>
      <w:r>
        <w:rPr>
          <w:lang w:val="hi_IN" w:bidi="hi_IN"/>
        </w:rPr>
      </w:r>
      <w:r>
        <w:rPr>
          <w:b/>
          <w:lang w:val="hi_IN" w:bidi="hi_IN"/>
        </w:rPr>
        <w:t>नौवें दृश्य में:</w:t>
      </w:r>
      <w:r>
        <w:rPr>
          <w:lang w:val="hi_IN" w:bidi="hi_IN"/>
        </w:rPr>
        <w:t xml:space="preserve"> राजा शाऊल उन लोगों के बारे में सुनता है और दाऊद को ढूँढने और उसे वापस लाने के लिए और अधिक लोगों को भेजने का निर्णय लेता है। फिर से वे लोग शमूएल को देखते हैं और तुरंत भविष्यवाणी करना शुरू कर देते हैं। ये लोग भी दाऊद को नुकसान पहुँचाने की स्थिति में नहीं हैं।</w:t>
      </w:r>
    </w:p>
    <w:p>
      <w:pPr/>
      <w:r>
        <w:rPr>
          <w:lang w:val="hi_IN" w:bidi="hi_IN"/>
        </w:rPr>
      </w:r>
      <w:r>
        <w:rPr>
          <w:b/>
          <w:lang w:val="hi_IN" w:bidi="hi_IN"/>
        </w:rPr>
        <w:t>दसवें दृश्य में:</w:t>
      </w:r>
      <w:r>
        <w:rPr>
          <w:lang w:val="hi_IN" w:bidi="hi_IN"/>
        </w:rPr>
        <w:t xml:space="preserve"> तीसरी बार राजा शाऊल दाऊद को ढूँढने के लिए लोगों को भेजता है। जैसे ही ये लोग शमूएल और अन्य भविष्यद्वक्ताओं को देखते हैं, वे भी भविष्यवाणी करना शुरू कर देते हैं।</w:t>
      </w:r>
    </w:p>
    <w:p>
      <w:pPr/>
      <w:r>
        <w:rPr>
          <w:lang w:val="hi_IN" w:bidi="hi_IN"/>
        </w:rPr>
      </w:r>
      <w:r>
        <w:rPr>
          <w:b/>
          <w:lang w:val="hi_IN" w:bidi="hi_IN"/>
        </w:rPr>
        <w:t>ग्यारहवें दृश्य में:</w:t>
      </w:r>
      <w:r>
        <w:rPr>
          <w:lang w:val="hi_IN" w:bidi="hi_IN"/>
        </w:rPr>
        <w:t xml:space="preserve"> लोगों के तीन समूहों को भेजने के बाद, राजा शाऊल शायद निराश हो जाता है और वह स्वयं दाऊद को ढूँढने जाने का निर्णय लेता है। राजा शाऊल सेकू के बड़े कुएँ पर रुकता है और पूछता है कि दाऊद और शमूएल कहाँ हैं, और लोग शाऊल को बताते हैं कि दाऊद और शमूएल नबायोत में हैं। जब राजा शाऊल अपनी यात्रा पर आगे बढ़ता है, यहोवा का आत्मा राजा शाऊल पर उतरता है, और राजा शाऊल अन्य लोगों की तरह भविष्यवाणी करना शुरू करता है!</w:t>
      </w:r>
    </w:p>
    <w:p>
      <w:pPr/>
      <w:r>
        <w:rPr>
          <w:lang w:val="hi_IN" w:bidi="hi_IN"/>
        </w:rPr>
      </w:r>
      <w:r>
        <w:rPr>
          <w:b/>
          <w:lang w:val="hi_IN" w:bidi="hi_IN"/>
        </w:rPr>
        <w:t>बारहवें दृश्य में:</w:t>
      </w:r>
      <w:r>
        <w:rPr>
          <w:lang w:val="hi_IN" w:bidi="hi_IN"/>
        </w:rPr>
        <w:t xml:space="preserve"> राजा शाऊल नबायोत में पहुँचता है। जब राजा शाऊल शमूएल और अन्य भविष्यद्वक्ताओं को देखता है, तो वह भविष्यवाणी करना जारी रखता है। राजा शाऊल अपने कपड़े उतार देता है और दिन और रात नंगा पड़ा रहता है, जबकि शाऊल लगातार भविष्यवाणी करता रहता है। देख रहे सभी लोग आश्चर्यचकित हो जाते हैं और पूछते हैं कि क्या राजा शाऊल भी एक भविष्यद्वक्ता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राजा शाऊल</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मीकल</w:t>
      </w:r>
    </w:p>
    <w:p>
      <w:pPr>
        <w:pStyle w:val="ListBullet"/>
        <w:spacing w:line="240" w:lineRule="auto"/>
        <w:ind w:left="720"/>
      </w:pPr>
      <w:r>
        <w:rPr>
          <w:lang w:val="hi_IN" w:bidi="hi_IN"/>
        </w:rPr>
      </w:r>
      <w:r>
        <w:rPr>
          <w:lang w:val="hi_IN" w:bidi="hi_IN"/>
        </w:rPr>
        <w:t>संदेशवाहक या जासूस</w:t>
      </w:r>
    </w:p>
    <w:p>
      <w:pPr>
        <w:pStyle w:val="ListBullet"/>
        <w:spacing w:line="240" w:lineRule="auto"/>
        <w:ind w:left="720"/>
      </w:pPr>
      <w:r>
        <w:rPr>
          <w:lang w:val="hi_IN" w:bidi="hi_IN"/>
        </w:rPr>
      </w:r>
      <w:r>
        <w:rPr>
          <w:lang w:val="hi_IN" w:bidi="hi_IN"/>
        </w:rPr>
        <w:t>घर की मूर्ति</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भविष्यद्वक्ता</w:t>
      </w:r>
    </w:p>
    <w:p>
      <w:pPr>
        <w:pStyle w:val="ListBullet"/>
        <w:spacing w:line="240" w:lineRule="auto"/>
        <w:ind w:left="720"/>
      </w:pPr>
      <w:r>
        <w:rPr>
          <w:lang w:val="hi_IN" w:bidi="hi_IN"/>
        </w:rPr>
      </w:r>
      <w:r>
        <w:rPr>
          <w:lang w:val="hi_IN" w:bidi="hi_IN"/>
        </w:rPr>
        <w:t>यहोवा का आत्मा</w:t>
      </w:r>
    </w:p>
    <w:p>
      <w:pPr>
        <w:pStyle w:val="ListBullet"/>
        <w:spacing w:line="240" w:lineRule="auto"/>
        <w:ind w:left="720"/>
      </w:pPr>
      <w:r>
        <w:rPr>
          <w:lang w:val="hi_IN" w:bidi="hi_IN"/>
        </w:rPr>
      </w:r>
      <w:r>
        <w:rPr>
          <w:lang w:val="hi_IN" w:bidi="hi_IN"/>
        </w:rPr>
        <w:t>राजा शाऊल के लोगों के तीन अलग-अलग समूह</w:t>
      </w:r>
    </w:p>
    <w:p>
      <w:pPr>
        <w:pStyle w:val="ListBullet"/>
        <w:spacing w:line="240" w:lineRule="auto"/>
        <w:ind w:left="720"/>
      </w:pPr>
      <w:r>
        <w:rPr>
          <w:lang w:val="hi_IN" w:bidi="hi_IN"/>
        </w:rPr>
      </w:r>
      <w:r>
        <w:rPr>
          <w:lang w:val="hi_IN" w:bidi="hi_IN"/>
        </w:rPr>
        <w:t>सेकू के बड़े कुएँ के पास में लोग</w:t>
      </w:r>
    </w:p>
    <w:p>
      <w:pPr>
        <w:pStyle w:val="ListBullet"/>
        <w:spacing w:line="240" w:lineRule="auto"/>
        <w:ind w:left="720"/>
      </w:pPr>
      <w:r>
        <w:rPr>
          <w:lang w:val="hi_IN" w:bidi="hi_IN"/>
        </w:rPr>
      </w:r>
      <w:r>
        <w:rPr>
          <w:lang w:val="hi_IN" w:bidi="hi_IN"/>
        </w:rPr>
        <w:t>और जो लोग शमूएल, राजा शाऊल और भविष्यद्वक्ताओं को देखते हैं</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राजा शाऊल द्वारा दाऊद को भाले से मारने की कोशिश करने के बाद, दाऊद भागकर अपनी पत्नी मीकल के पास घर गया। राजा शाऊल दाऊद के घर पर दाऊद की जासूसी करने के लिए और यह सुनिश्चित करने के लिए कि दाऊद वहाँ से न जाए, संदेशवाहकों को भेजता है, ताकि वे सुबह उसे मार सकें।</w:t>
      </w:r>
    </w:p>
    <w:p>
      <w:pPr/>
      <w:r>
        <w:rPr>
          <w:lang w:val="hi_IN" w:bidi="hi_IN"/>
        </w:rPr>
      </w:r>
      <w:r>
        <w:rPr>
          <w:lang w:val="hi_IN" w:bidi="hi_IN"/>
        </w:rPr>
        <w:t>यहाँ रुकें और समूह में चर्चा करें: आप अपनी भाषा में "जासूसों" या उन लोगों के लिए किन वाक्यांशों का उपयोग करते हैं जो गुप्त रूप से निगरानी करते हैं और किसी जिम्मेदार व्यक्ति को जानकारी देते हैं? इस ऑडियो को यहाँ रोकें।</w:t>
      </w:r>
    </w:p>
    <w:p>
      <w:pPr/>
      <w:r>
        <w:rPr>
          <w:lang w:val="hi_IN" w:bidi="hi_IN"/>
        </w:rPr>
      </w:r>
      <w:r>
        <w:rPr>
          <w:lang w:val="hi_IN" w:bidi="hi_IN"/>
        </w:rPr>
        <w:t>मीकल दाऊद को चेतावनी देती है कि उसका पिता, राजा शाऊल, दाऊद को मार डालने वाला है। मीकल दाऊद से तुरंत चले जाने का आग्रह करती है, और मीकल दाऊद को खिड़की से नीचे उतारने में मदद करती है ताकि दाऊद रात में बचकर निकल सके। मीकल जानती है कि राजा शाऊल इस बात का प्रमाण चाहेगा कि दाऊद घर में है, इसलिए वह दाऊद के बिस्तर में घराने की एक मूर्ति रखने का निर्णय लेती है। मीकल मूर्ति को कपड़े और बकरी के बालों से ढक देती है ताकि वह दाऊद की तरह दिखे। यह मूर्ति इतनी बड़ी है कि जब यह बिस्तर पर हो और उस पर कंबल पड़ा हो, तो लोग इसे कोई इंसान समझ सकते हैं।</w:t>
      </w:r>
    </w:p>
    <w:p>
      <w:pPr/>
      <w:r>
        <w:rPr>
          <w:lang w:val="hi_IN" w:bidi="hi_IN"/>
        </w:rPr>
      </w:r>
      <w:r>
        <w:rPr>
          <w:lang w:val="hi_IN" w:bidi="hi_IN"/>
        </w:rPr>
        <w:t>यहाँ रुकें और घर के देवताओं या मूर्तियों के उदाहरणों को देखें। इस ऑडियो को यहाँ रोकें।</w:t>
      </w:r>
    </w:p>
    <w:p>
      <w:pPr/>
      <w:r>
        <w:rPr>
          <w:lang w:val="hi_IN" w:bidi="hi_IN"/>
        </w:rPr>
      </w:r>
      <w:r>
        <w:rPr>
          <w:lang w:val="hi_IN" w:bidi="hi_IN"/>
        </w:rPr>
        <w:t>यहाँ रुकें और बकरी के बालों को देखें। याद रखें कि बकरी भेड़ की तरह एक छोटा जानवर है। एक बकरी की तस्वीर देखें। इस ऑडियो को यहाँ रोकें।</w:t>
      </w:r>
    </w:p>
    <w:p>
      <w:pPr/>
      <w:r>
        <w:rPr>
          <w:lang w:val="hi_IN" w:bidi="hi_IN"/>
        </w:rPr>
      </w:r>
      <w:r>
        <w:rPr>
          <w:lang w:val="hi_IN" w:bidi="hi_IN"/>
        </w:rPr>
        <w:t>यहाँ रुकें और समूह में चर्चा करें: आप मीकल द्वारा उपयोग की गई घराने की मूर्ति का वर्णन करने के लिए किन शब्दों या वाक्यांशों का उपयोग करेंगे? ऑडियो को यहाँ रोकें।</w:t>
      </w:r>
    </w:p>
    <w:p>
      <w:pPr/>
      <w:r>
        <w:rPr>
          <w:lang w:val="hi_IN" w:bidi="hi_IN"/>
        </w:rPr>
      </w:r>
      <w:r>
        <w:rPr>
          <w:lang w:val="hi_IN" w:bidi="hi_IN"/>
        </w:rPr>
        <w:t>जब राजा शाऊल दाऊद को लेने के लिए संदेशवाहकों को भेजता है, तो मीकल उन्हें बताती है कि दाऊद बीमार है। इसके बाद संदेशवाहकों को वापस जाकर राजा शाऊल को यह खबर देनी थी कि मीकल ने बताया कि दाऊद बीमार था। फिर राजा शाऊल ने मांग की कि संदेशवाहक दाऊद को दाऊद के बिस्तर पर ही ले आएँ ताकि राजा शाऊल दाऊद को मार सके। फिर संदेशवाहक दाऊद के घर वापस जाते हैं। जब संदेशवाहकों को पता चलता है कि मीकल ने उन्हें धोखा दिया है, तो वे वापस राजा शाऊल को इसकी सूचना देते हैं। राजा शाऊल मीकल को बुलाता है और उससे पूछता है कि उसने शाऊल से झूठ क्यों बोला है और उसने शाऊल के शत्रु दाऊद को क्यों भागने दिया है। मीकल राजा शाऊल से झूठ बोलती है और कहती है कि दाऊद ने मीकल को जाने देने के लिए मजबूर किया, या दाऊद ने कहा था कि वह मीकल को मार डालेगा।</w:t>
      </w:r>
    </w:p>
    <w:p>
      <w:pPr/>
      <w:r>
        <w:rPr>
          <w:lang w:val="hi_IN" w:bidi="hi_IN"/>
        </w:rPr>
      </w:r>
      <w:r>
        <w:rPr>
          <w:lang w:val="hi_IN" w:bidi="hi_IN"/>
        </w:rPr>
        <w:t>यहाँ रुकें और समूह में चर्चा करें: आप उस झूठ के बारे में कैसे बात करेंगे जो मीकल अपने आपको बचाने के लिए राजा शाऊल से बोलती है? इस ऑडियो को यहाँ रोकें।</w:t>
      </w:r>
    </w:p>
    <w:p>
      <w:pPr/>
      <w:r>
        <w:rPr>
          <w:lang w:val="hi_IN" w:bidi="hi_IN"/>
        </w:rPr>
      </w:r>
      <w:r>
        <w:rPr>
          <w:lang w:val="hi_IN" w:bidi="hi_IN"/>
        </w:rPr>
        <w:t>दाऊद के बच निकलने के बाद, दाऊद रामाह जाने का निर्णय लेता है और शमूएल को ढूँढता है क्योंकि दाऊद शमूएल पर भरोसा करता है। दाऊद शमूएल को वह सब कुछ बताता है जो राजा शाऊल ने किया है, और शमूएल दाऊद को शमूएल के साथ रहने के लिए नबायोत ले जाता है। हमें यह नहीं पता कि नबायोत कहाँ है, लेकिन हो सकता है कि यह रामाह के पास एक ऐसा डेरा हो जहाँ भविष्यद्वक्ता एक साथ रहते थे।</w:t>
      </w:r>
    </w:p>
    <w:p>
      <w:pPr/>
      <w:r>
        <w:rPr>
          <w:lang w:val="hi_IN" w:bidi="hi_IN"/>
        </w:rPr>
      </w:r>
      <w:r>
        <w:rPr>
          <w:lang w:val="hi_IN" w:bidi="hi_IN"/>
        </w:rPr>
        <w:t>यहाँ रुकें और दाऊद के अपने घर से रामाह तक और फिर रामाह से शमूएल के साथ नबायोत तक के मार्ग का नक्शा देखें। इस ऑडियो को यहाँ रोकें।</w:t>
      </w:r>
    </w:p>
    <w:p>
      <w:pPr/>
      <w:r>
        <w:rPr>
          <w:lang w:val="hi_IN" w:bidi="hi_IN"/>
        </w:rPr>
      </w:r>
      <w:r>
        <w:rPr>
          <w:lang w:val="hi_IN" w:bidi="hi_IN"/>
        </w:rPr>
        <w:t>जब कोई राजा शाऊल को बताता है कि दाऊद कहाँ छिपा है, तो राजा शाऊल दाऊद को वापस लाने के लिए लोगों को भेजता है। हालाँकि, जब लोग शमूएल और भविष्यद्वक्ताओं के समूह को भविष्यवाणी करते और संगीत बजाते हुए देखते हैं, तो परमेश्वर का आत्मा राजा शाऊल के लोगों पर उतरता है या उन पर नियंत्रण करता है। वे लोग भविष्यवाणी करना शुरू कर देते हैं और दाऊद को कोई नुकसान नहीं पहुँचा पाते हैं। ये लोग शायद अन्य भविष्यद्वक्ताओं की तरह भविष्यवाणी नहीं करते हैं। परमेश्वर का आत्मा उन पुरुषों पर नियंत्रण करता है, और वे लोग लगभग मंत्रमुग्ध हो जाते हैं। परमेश्वर का आत्मा उन लोगों को दाऊद को नुकसान पहुँचाने से रोकता है। जब शाऊल को यह पता चलता है, तो वह और अधिक लोगों को भेजता है। एक बार फिर लोग शमूएल को देखते हैं, और परमेश्वर का आत्मा उन लोगों पर उतरता है, और वे भविष्यवाणी करना शुरू कर देते हैं। तीसरी बार, राजा शाऊल को इसका पता चलता है और वह दाऊद को वापस लाने के लिए और अधिक लोगों को भेजता है। फिर से, परमेश्वर का आत्मा उन लोगों पर उतरता है, और जब वे शमूएल को देखते हैं, तो वे भविष्यवाणी करते हैं।</w:t>
      </w:r>
    </w:p>
    <w:p>
      <w:pPr/>
      <w:r>
        <w:rPr>
          <w:lang w:val="hi_IN" w:bidi="hi_IN"/>
        </w:rPr>
      </w:r>
      <w:r>
        <w:rPr>
          <w:lang w:val="hi_IN" w:bidi="hi_IN"/>
        </w:rPr>
        <w:t>यहाँ रुकें और समूह में चर्चा करें: आप "परमेश्वर के आत्मा" का वर्णन कैसे करेंगे और वह राजा शाऊल के लोगों पर कैसे उतरता है या उन पर कैसे नियंत्रण करता है? इस ऑडियो को यहाँ रोकें।</w:t>
      </w:r>
    </w:p>
    <w:p>
      <w:pPr/>
      <w:r>
        <w:rPr>
          <w:lang w:val="hi_IN" w:bidi="hi_IN"/>
        </w:rPr>
      </w:r>
      <w:r>
        <w:rPr>
          <w:lang w:val="hi_IN" w:bidi="hi_IN"/>
        </w:rPr>
        <w:t>अंत में, राजा शाऊल स्वयं जाकर दाऊद को वापस लाने का निर्णय लेता है। राजा शाऊल रामाह की यात्रा करता है और सेकू के बड़े कुएँ पर रुककर लोगों से पूछता है कि दाऊद कहाँ है। शायद राजा शाऊल कुएँ पर इसलिए रुका क्योंकि बहुत से लोग अक्सर अपने घरों के लिए पानी लाने और अन्य लोगों से बात करने के लिए कुँओं पर जाते थे। कुएँ लोगों के लिए रुकने और जानकारी प्राप्त करने के लिए अच्छे स्थान थे। जब लोग राजा शाऊल को बताते हैं कि दाऊद नबायोत में है, तो राजा शाऊल दाऊद को ढूँढना जारी रखता है। जब राजा शाऊल यात्रा कर रहा होता है, तो परमेश्वर का आत्मा शाऊल पर उतरता है, और जैसे-जैसे वह शमूएल से मिलने के लिए रास्ते पर आगे बढ़ता है, वह अपने पहले के लोगों की तरह भविष्यवाणी करने लगता है।</w:t>
      </w:r>
    </w:p>
    <w:p>
      <w:pPr/>
      <w:r>
        <w:rPr>
          <w:lang w:val="hi_IN" w:bidi="hi_IN"/>
        </w:rPr>
      </w:r>
      <w:r>
        <w:rPr>
          <w:lang w:val="hi_IN" w:bidi="hi_IN"/>
        </w:rPr>
        <w:t>यहाँ रुकें और उस मार्ग को दिखाने वाले नक्शे को देखें जिससे राजा शाऊल के लोग और स्वयं राजा शाऊल नबायोत पहुँचने के लिए गए होंगे। इस ऑडियो को यहाँ रोकें।</w:t>
      </w:r>
    </w:p>
    <w:p>
      <w:pPr/>
      <w:r>
        <w:rPr>
          <w:lang w:val="hi_IN" w:bidi="hi_IN"/>
        </w:rPr>
      </w:r>
      <w:r>
        <w:rPr>
          <w:lang w:val="hi_IN" w:bidi="hi_IN"/>
        </w:rPr>
        <w:t>यहाँ रुकें और पानी को संग्रहित करने के लिए उपयोग किए जाने वाले कुएँ या कुंड की तस्वीर देखें। इस ऑडियो को यहाँ रोकें।</w:t>
      </w:r>
    </w:p>
    <w:p>
      <w:pPr/>
      <w:r>
        <w:rPr>
          <w:lang w:val="hi_IN" w:bidi="hi_IN"/>
        </w:rPr>
      </w:r>
      <w:r>
        <w:rPr>
          <w:lang w:val="hi_IN" w:bidi="hi_IN"/>
        </w:rPr>
        <w:t>जब राजा शाऊल नबायोत में पहुँचता है, तो वह शमूएल को उन भविष्यद्वक्ताओं के समूह के साथ देखता है जिन्हें शमूएल सिखा रहा है और प्रशिक्षण दे रहा है, और शाऊल पहले की तरह भविष्यवाणी करना जारी रखता है। राजा शाऊल अपने शाही कपड़े उतार देता है और दिन और रात ज़मीन पर लेटा रहता है, जबकि शाऊल भविष्यवाणी करता रहता है। हो सकता है कि अन्य भविष्यद्वक्ता भी नंगे थे। इस मामले में, हो सकता है कि हर व्यक्ति ने अपने बाहरी कपड़े उतार दिए हों, लेकिन अंदर का अंगरखा अभी भी पहना हो। परमेश्वर का आत्मा राजा शाऊल और उसके लोगों को नंगे होने और मंत्रमुग्ध जैसी स्थिति में लाकर उन्हें नियंत्रित करता है। देखने वाले लोग आश्चर्यचकित हो जाते हैं, और लोग पूछते हैं कि क्या राजा शाऊल भी एक भविष्यद्वक्ता है!</w:t>
      </w:r>
    </w:p>
    <w:p>
      <w:pPr/>
      <w:r>
        <w:rPr>
          <w:lang w:val="hi_IN" w:bidi="hi_IN"/>
        </w:rPr>
      </w:r>
      <w:r>
        <w:rPr>
          <w:lang w:val="hi_IN" w:bidi="hi_IN"/>
        </w:rPr>
        <w:t>यहाँ रुकें और समूह में चर्चा करें: आपकी संस्कृति में, आप राजा शाऊल की तरह किसी राजा द्वारा अपने कपड़े उतारने का वर्णन कैसे करेंगे?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19:11–24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12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राजा शाऊल</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मीकल</w:t>
      </w:r>
    </w:p>
    <w:p>
      <w:pPr>
        <w:pStyle w:val="ListBullet"/>
        <w:spacing w:line="240" w:lineRule="auto"/>
        <w:ind w:left="720"/>
      </w:pPr>
      <w:r>
        <w:rPr>
          <w:lang w:val="hi_IN" w:bidi="hi_IN"/>
        </w:rPr>
      </w:r>
      <w:r>
        <w:rPr>
          <w:lang w:val="hi_IN" w:bidi="hi_IN"/>
        </w:rPr>
        <w:t>संदेशवाहक या जासूस</w:t>
      </w:r>
    </w:p>
    <w:p>
      <w:pPr>
        <w:pStyle w:val="ListBullet"/>
        <w:spacing w:line="240" w:lineRule="auto"/>
        <w:ind w:left="720"/>
      </w:pPr>
      <w:r>
        <w:rPr>
          <w:lang w:val="hi_IN" w:bidi="hi_IN"/>
        </w:rPr>
      </w:r>
      <w:r>
        <w:rPr>
          <w:lang w:val="hi_IN" w:bidi="hi_IN"/>
        </w:rPr>
        <w:t>घर की मूर्ति</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भविष्यद्वक्ता</w:t>
      </w:r>
    </w:p>
    <w:p>
      <w:pPr>
        <w:pStyle w:val="ListBullet"/>
        <w:spacing w:line="240" w:lineRule="auto"/>
        <w:ind w:left="720"/>
      </w:pPr>
      <w:r>
        <w:rPr>
          <w:lang w:val="hi_IN" w:bidi="hi_IN"/>
        </w:rPr>
      </w:r>
      <w:r>
        <w:rPr>
          <w:lang w:val="hi_IN" w:bidi="hi_IN"/>
        </w:rPr>
        <w:t>यहोवा का आत्मा</w:t>
      </w:r>
    </w:p>
    <w:p>
      <w:pPr>
        <w:pStyle w:val="ListBullet"/>
        <w:spacing w:line="240" w:lineRule="auto"/>
        <w:ind w:left="720"/>
      </w:pPr>
      <w:r>
        <w:rPr>
          <w:lang w:val="hi_IN" w:bidi="hi_IN"/>
        </w:rPr>
      </w:r>
      <w:r>
        <w:rPr>
          <w:lang w:val="hi_IN" w:bidi="hi_IN"/>
        </w:rPr>
        <w:t>राजा शाऊल के लोगों के तीन अलग-अलग समूह</w:t>
      </w:r>
    </w:p>
    <w:p>
      <w:pPr>
        <w:pStyle w:val="ListBullet"/>
        <w:spacing w:line="240" w:lineRule="auto"/>
        <w:ind w:left="720"/>
      </w:pPr>
      <w:r>
        <w:rPr>
          <w:lang w:val="hi_IN" w:bidi="hi_IN"/>
        </w:rPr>
      </w:r>
      <w:r>
        <w:rPr>
          <w:lang w:val="hi_IN" w:bidi="hi_IN"/>
        </w:rPr>
        <w:t>सेकू के बड़े कुएँ के पास लोग</w:t>
      </w:r>
    </w:p>
    <w:p>
      <w:pPr>
        <w:pStyle w:val="ListBullet"/>
        <w:spacing w:line="240" w:lineRule="auto"/>
        <w:ind w:left="720"/>
      </w:pPr>
      <w:r>
        <w:rPr>
          <w:lang w:val="hi_IN" w:bidi="hi_IN"/>
        </w:rPr>
      </w:r>
      <w:r>
        <w:rPr>
          <w:lang w:val="hi_IN" w:bidi="hi_IN"/>
        </w:rPr>
        <w:t>और शमूएल, राजा शाऊल और भविष्यद्वक्ताओं को देखने वाले लोग</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उत्तर निम्नलिखित हैं।</w:t>
      </w:r>
    </w:p>
    <w:p>
      <w:pPr/>
      <w:r>
        <w:rPr>
          <w:lang w:val="hi_IN" w:bidi="hi_IN"/>
        </w:rPr>
      </w:r>
      <w:r>
        <w:rPr>
          <w:lang w:val="hi_IN" w:bidi="hi_IN"/>
        </w:rPr>
        <w:t>जब राजा शाऊल दाऊद को भाले से मारने की कोशिश करता है, तो दाऊद बचकर घर भाग जाता है। राजा शाऊल दाऊद के घर पर दाऊद की जासूसी करने और यह सुनिश्चित करने के लिए कि दाऊद घर से बाहर न निकले, संदेशवाहकों को भेजता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संदेशवाहकों या जासूसों की भूमिका निभाने वाले लोगों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की पत्नी मीकल दाऊद को चेतावनी देती है कि राजा शाऊल अभी भी दाऊद को मारने की कोशिश कर रहा है। मीकल दाऊद से आग्रह करती है कि वह तुरंत घर छोड़ दे। मीकल दाऊद को खिड़की से नीचे उतरने में मदद करती है, और दाऊद रात में बच निकलता है। इस बीच, मीकल जानती है कि उसे यह दिखाना होगा मानो दाऊद बिस्तर में सो रहा है। इसलिए, मीकल घराने के एक देवता को बिस्तर पर रख देती है और उसे कपड़े और बकरी के बाल से ढक देती है ताकि वह दाऊद की तरह दिखे।</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मीकल की भूमिका निभाने वाले व्यक्ति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राजा शाऊल दाऊद को बुलाने और उसे अपने पास लाने के लिए संदेशवाहकों को भेजता है। मीकल उन लोगों को बताती है कि दाऊद बीमार है और बिस्तर पर सो रहा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राजा शाऊल की भूमिका निभाने वाले व्यक्ति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लोग राजा शाऊल को यह बताते हैं, तो राजा शाऊल उन लोगों से कहता है कि वे जाकर दाऊद को उसके बिस्तर सहित पकड़ लाएँ और उसे राजा शाऊल के पास ले आएँ ताकि शाऊल दाऊद को मार सके।</w:t>
      </w:r>
    </w:p>
    <w:p>
      <w:pPr/>
      <w:r>
        <w:rPr>
          <w:lang w:val="hi_IN" w:bidi="hi_IN"/>
        </w:rPr>
      </w:r>
      <w:r>
        <w:rPr>
          <w:lang w:val="hi_IN" w:bidi="hi_IN"/>
        </w:rPr>
        <w:t>हालाँकि, जब वे लोग दाऊद को देखने जाते हैं, तो उन्हें पता चलता है कि मीकल ने झूठ बोला है और लोगों को यकीन दिलाकर धोखा दिया है कि दाऊद बीमार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संदेशवाहकों की भूमिका निभाने वाले लोगों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राजा शाऊल को यह पता चलता है, तो शाऊल अपनी बेटी मीकल को आने और शाऊल को देखने के लिए बुलाता है। शाऊल मीकल से पूछता है कि उसने शाऊल से झूठ क्यों बोला और मीकल ने शाऊल के शत्रु दाऊद को क्यों भाग जाने दिया। मीकल फिर से झूठ बोलती है और कहती है कि दाऊद ने मीकल को उसे जाने देने के लिए मजबूर किया, नहीं तो दाऊद मीकल को मार डालेगा।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मीकल की भूमिका निभाने वाले व्यक्ति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के बच निकलने के बाद, दाऊद शमूएल से मिलने के लिए रामाह जाने का निर्णय लेता है। दाऊद शमूएल पर एक दोस्त और उस व्यक्ति के रूप में भरोसा करता है जिसने दाऊद का भावी राजा के रूप में अभिषेक किया था। दाऊद शमूएल से मिलता है और उसे वह सब कुछ बताता है जो राजा शाऊल ने किया है। शमूएल दाऊद को अपने साथ रहने के लिए नबायोत में ले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राजा शाऊल को पता चलता है कि दाऊद कहाँ छिपा है, तो राजा शाऊल दाऊद को नबायोत में ढूँढने और उसको वापस राजा शाऊल के पास लाने के लिए लोगों को भेजता है। हालाँकि, जब लोग पहुँचकर शमूएल को देखते हैं, तो यहोवा का आत्मा उन लोगों पर उतरता है, और वे भविष्यवाणी करना शुरू कर देते हैं। वे लोग दाऊद को नुकसान पहुँचाने की स्थिति में नहीं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शमूएल की भूमिका निभाने वाले व्यक्ति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राजा शाऊल सुनता है कि उसके लोगों के साथ क्या हुआ है, तो शाऊल दाऊद को लाने के लिए लोगों का एक और समूह नबायोत भेजता है। जब लोग पहुँचकर शमूएल को देखते हैं, तो फिर से वही बात होती है! वे लोग भविष्यवाणी करना शुरू कर देते हैं और दाऊद को कोई नुकसान नहीं पहुँचा पाते हैं।</w:t>
      </w:r>
    </w:p>
    <w:p>
      <w:pPr/>
      <w:r>
        <w:rPr>
          <w:lang w:val="hi_IN" w:bidi="hi_IN"/>
        </w:rPr>
      </w:r>
      <w:r>
        <w:rPr>
          <w:lang w:val="hi_IN" w:bidi="hi_IN"/>
        </w:rPr>
        <w:t>फिर राजा शाऊल दाऊद को पकड़ने के लिए लोगों के एक और समूह को नबायोत भेजता है। हालाँकि, फिर से वही बात होती है! लोग शमूएल को देखते हैं, और यहोवा का आत्मा उन पर उतरता है। वे लोग दाऊद को नुकसान पहुँचाने की स्थिति में नहीं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आत्मा की भूमिका निभाने वाले व्यक्ति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आखिरकार, राजा शाऊल रामाह जाकर दाऊद को ढूंढने का निर्णय लेता है। राजा शाऊल सेकू के बड़े कुएँ पर रुकता है और लोगों से पूछता है कि क्या वे जानते हैं कि दाऊद कहाँ है। लोग राजा शाऊल को बताते हैं कि दाऊद नबायोत में है, और राजा शाऊल अपनी यात्रा जारी रखता है। जब राजा शाऊल नबायोत के रास्ते में होता है, तो यहोवा का आत्मा उस पर उतरता है, और वह भविष्यवाणी करना शुरू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राजा शाऊल की भूमिका निभाने वाले व्यक्ति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राजा शाऊल नबायोत में पहुँचता है, तो राजा शाऊल शमूएल और शमूएल के साथ भविष्यद्वक्ताओं को देखता है। राजा शाऊल भविष्यवाणी करना जारी रखता है, और वह अपने कपड़े उतार देता है और दिन और रात ज़मीन पर लेटकर भविष्यवाणी करता रहता है। भविष्यद्वक्ताओं को देखने वाले लोग आश्चर्यचकित हो जाते हैं और पूछते हैं कि क्या राजा शाऊल भी एक भविष्यद्वक्ता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राजा शाऊल को देख रहे लोगों से पूछें, "आप क्या सोच रहे हैं या क्या महसूस कर रहे हैं?" वे इस तरह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19:11–24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जब दाऊद </w:t>
      </w:r>
      <w:r>
        <w:rPr>
          <w:b/>
          <w:lang w:val="hi_IN" w:bidi="hi_IN"/>
        </w:rPr>
        <w:t>राजा</w:t>
      </w:r>
      <w:r>
        <w:rPr>
          <w:lang w:val="hi_IN" w:bidi="hi_IN"/>
        </w:rPr>
        <w:t xml:space="preserve"> शाऊल से भागा, तो दाऊद घर चला गया। राजा शाऊल ने यह सुनिश्चित करने के लिए संदेशवाहक भेजे कि दाऊद अपना घर न छोड़े। ये संदेशवाहक वे जासूस हैं जिन्हें शाऊल ने निगरानी रखने और राजा शाऊल को वापस जानकारी देने के लिए भेजा था। राजा के लिए उसी शब्द या वाक्यांश का उपयोग करें जिसका उपयोग आपने पिछले भागों में किया था। राजा और दाऊद के बारे में अधिक जानकारी के लिए, मुख्य शब्दावली देखें।</w:t>
      </w:r>
    </w:p>
    <w:p>
      <w:pPr/>
      <w:r>
        <w:rPr>
          <w:lang w:val="hi_IN" w:bidi="hi_IN"/>
        </w:rPr>
      </w:r>
      <w:r>
        <w:rPr>
          <w:lang w:val="hi_IN" w:bidi="hi_IN"/>
        </w:rPr>
        <w:t xml:space="preserve">यहाँ रुकें और चर्चा करें कि आप संदेशवाहकों या </w:t>
      </w:r>
      <w:r>
        <w:rPr>
          <w:b/>
          <w:lang w:val="hi_IN" w:bidi="hi_IN"/>
        </w:rPr>
        <w:t>जासूसों</w:t>
      </w:r>
      <w:r>
        <w:rPr>
          <w:lang w:val="hi_IN" w:bidi="hi_IN"/>
        </w:rPr>
        <w:t xml:space="preserve"> के लिए किस शब्द का उपयोग करेंगे। यदि आपने पहले "जासूसों" का उपयोग किया है, तो जासूसों के लिए उसी शब्द या वाक्यांश का उपयोग करें जिसका उपयोग आपने पिछले भागों में किया था। इस ऑडियो को यहाँ रोकें।</w:t>
      </w:r>
    </w:p>
    <w:p>
      <w:pPr/>
      <w:r>
        <w:rPr>
          <w:lang w:val="hi_IN" w:bidi="hi_IN"/>
        </w:rPr>
      </w:r>
      <w:r>
        <w:rPr>
          <w:lang w:val="hi_IN" w:bidi="hi_IN"/>
        </w:rPr>
        <w:t xml:space="preserve">मीकल ने दाऊद को चेतावनी दी कि राजा शाऊल दाऊद को मारना चाहता था, और मीकल ने दाऊद से तुरंत चले जाने का आग्रह किया। जब मीकल ने दाऊद को घर की खिड़की से नीचे उतारा, तब मीकल जानती थी कि उसे यह दिखाना होगा मानो दाऊद बिस्तर में सो रहा है। मीकल ने घराने की एक बड़ी </w:t>
      </w:r>
      <w:r>
        <w:rPr>
          <w:b/>
          <w:lang w:val="hi_IN" w:bidi="hi_IN"/>
        </w:rPr>
        <w:t>मूर्ति</w:t>
      </w:r>
      <w:r>
        <w:rPr>
          <w:lang w:val="hi_IN" w:bidi="hi_IN"/>
        </w:rPr>
        <w:t xml:space="preserve"> ली, जिसे गृह-देवता भी कहा जाता है, और उसे बिस्तर पर कपड़े और बकरी के बाल के साथ रख दिया, ताकि वह बिल्कुल दाऊद की तरह दिखे। मूर्ति के लिए उसी शब्द या वाक्यांश का उपयोग करें जिसका उपयोग आपने पिछले भागों में किया था। मूर्ति के बारे में अधिक जानकारी के लिए, मुख्य शब्दावली को देखें। मूर्ति के बारे में अधिक जानकारी के लिए, मुख्य शब्दावली को देखें।</w:t>
      </w:r>
    </w:p>
    <w:p>
      <w:pPr/>
      <w:r>
        <w:rPr>
          <w:lang w:val="hi_IN" w:bidi="hi_IN"/>
        </w:rPr>
      </w:r>
      <w:r>
        <w:rPr>
          <w:lang w:val="hi_IN" w:bidi="hi_IN"/>
        </w:rPr>
        <w:t>जब राजा शाऊल ने दाऊद को वापस लाने के लिए लोगों को भेजा, तो मीकल ने उन लोगों को बताया कि दाऊद बीमार था। फिर राजा शाऊल ने आदेश दिया कि वे दाऊद को उसके बिस्तर पर ही राजा शाऊल के पास ले आएँ ताकि राजा शाऊल दाऊद को मार सके। इसका अर्थ है कि राजा शाऊल सचमुच चाहता था कि वे लोग दाऊद को उसके बिस्तर पर ही शाऊल के पास ले आएँ।</w:t>
      </w:r>
    </w:p>
    <w:p>
      <w:pPr/>
      <w:r>
        <w:rPr>
          <w:lang w:val="hi_IN" w:bidi="hi_IN"/>
        </w:rPr>
      </w:r>
      <w:r>
        <w:rPr>
          <w:lang w:val="hi_IN" w:bidi="hi_IN"/>
        </w:rPr>
        <w:t xml:space="preserve">यहाँ रुकें और </w:t>
      </w:r>
      <w:r>
        <w:rPr>
          <w:b/>
          <w:lang w:val="hi_IN" w:bidi="hi_IN"/>
        </w:rPr>
        <w:t>दाऊद को अपने बिस्तर पर ही ले आने</w:t>
      </w:r>
      <w:r>
        <w:rPr>
          <w:lang w:val="hi_IN" w:bidi="hi_IN"/>
        </w:rPr>
        <w:t xml:space="preserve"> के लिए आप किस शब्द या वाक्यांश का उपयोग करेंगे। यदि आपने पहले ही बाइबल की किसी अन्य पुस्तक में इस वाक्यांश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जब राजा शाऊल को पता चला कि दाऊद चला गया है, तो उसने मीकल को बुलाया, और उससे पूछा कि वह यह समझाए कि उसने शाऊल के </w:t>
      </w:r>
      <w:r>
        <w:rPr>
          <w:b/>
          <w:lang w:val="hi_IN" w:bidi="hi_IN"/>
        </w:rPr>
        <w:t>शत्रु</w:t>
      </w:r>
      <w:r>
        <w:rPr>
          <w:lang w:val="hi_IN" w:bidi="hi_IN"/>
        </w:rPr>
        <w:t xml:space="preserve"> दाऊद को क्यों जाने दिया। "शत्रु" के लिए उसी शब्द का उपयोग करें जिसका उपयोग आपने पिछले 1 शमूएल के भागों में किया है।</w:t>
      </w:r>
    </w:p>
    <w:p>
      <w:pPr/>
      <w:r>
        <w:rPr>
          <w:lang w:val="hi_IN" w:bidi="hi_IN"/>
        </w:rPr>
      </w:r>
      <w:r>
        <w:rPr>
          <w:lang w:val="hi_IN" w:bidi="hi_IN"/>
        </w:rPr>
        <w:t xml:space="preserve">दाऊद बच निकलता है और शमूएल को ढूंढता है। जब शाऊल दाऊद को ढूँढने के लिए लोगों को भेजता है, तो वे शमूएल को </w:t>
      </w:r>
      <w:r>
        <w:rPr>
          <w:b/>
          <w:lang w:val="hi_IN" w:bidi="hi_IN"/>
        </w:rPr>
        <w:t>भविष्यद्वक्ताओं</w:t>
      </w:r>
      <w:r>
        <w:rPr>
          <w:lang w:val="hi_IN" w:bidi="hi_IN"/>
        </w:rPr>
        <w:t xml:space="preserve"> के एक समूह के साथ पाते हैं। शाऊल के लोग </w:t>
      </w:r>
      <w:r>
        <w:rPr>
          <w:b/>
          <w:lang w:val="hi_IN" w:bidi="hi_IN"/>
        </w:rPr>
        <w:t>भविष्यवाणी</w:t>
      </w:r>
      <w:r>
        <w:rPr>
          <w:lang w:val="hi_IN" w:bidi="hi_IN"/>
        </w:rPr>
        <w:t xml:space="preserve"> करना, या परमेश्वर की ओर से संदेश देना शुरू करते हैं। इस मामले में, वे लोग शायद किसी मंत्रमुग्ध जैसी अवस्था में थे। हो सकता है कि वे लोग इन संदेशों को देते समय नाच रहे हों और जोर-जोर से चिल्ला रहे हों। आप इन कार्यों का वर्णन करने के लिए उन्हीं शब्दों या वाक्यांशों का उपयोग कर सकते हैं जिनका उपयोग आपने पिछले भागों में किया था, जब शाऊल ने भविष्यवाणी करना शुरू किया था। यदि आप भविष्यवाणी या भविष्यद्वक्ताओं के लिए शब्दों का उपयोग करते हैं, तो भविष्यवाणी या भविष्यद्वक्ताओं के बारे में अधिक जानकारी के लिए मुख्य शब्दावली देखें।</w:t>
      </w:r>
    </w:p>
    <w:p>
      <w:pPr/>
      <w:r>
        <w:rPr>
          <w:lang w:val="hi_IN" w:bidi="hi_IN"/>
        </w:rPr>
      </w:r>
      <w:r>
        <w:rPr>
          <w:lang w:val="hi_IN" w:bidi="hi_IN"/>
        </w:rPr>
        <w:t xml:space="preserve">राजा शाऊल द्वारा तीन बार अलग-अलग समय पर लोगों को भेजने के बाद, राजा शाऊल खुद जाकर दाऊद को ढूँढने का फैसला करता है। जब राजा शाऊल शमूएल को पाता है, तो वह भविष्यवाणी करने लगता है और अपने कपड़े उतार फेंकता है। राजा शाऊल और उसके लोगों ने भविष्यवाणी इसलिए की, क्योंकि </w:t>
      </w:r>
      <w:r>
        <w:rPr>
          <w:b/>
          <w:lang w:val="hi_IN" w:bidi="hi_IN"/>
        </w:rPr>
        <w:t>परमेश्वर का आत्मा</w:t>
      </w:r>
      <w:r>
        <w:rPr>
          <w:lang w:val="hi_IN" w:bidi="hi_IN"/>
        </w:rPr>
        <w:t xml:space="preserve"> उन पर उतरा और उनके कार्यों को नियंत्रित किया। "परमेश्वर के आत्मा" के लिए उन्हीं शब्दों का उपयोग करें जिनका उपयोग आपने पिछले भागों में किया है। भले ही परमेश्वर के आत्मा को यहाँ पवित्र आत्मा नहीं कहा गया है, फिर भी परमेश्वर के आत्मा के बारे में अधिक जानकारी के लिए आप मुख्य शब्दावली में परमेश्वर और पवित्र आत्मा को देख सकते हैं।</w:t>
      </w:r>
    </w:p>
    <w:p>
      <w:pPr/>
      <w:r>
        <w:rPr>
          <w:lang w:val="hi_IN" w:bidi="hi_IN"/>
        </w:rPr>
      </w:r>
      <w:r>
        <w:rPr>
          <w:lang w:val="hi_IN" w:bidi="hi_IN"/>
        </w:rPr>
        <w:t xml:space="preserve">यहाँ रुकें और चर्चा करें कि आप राजा शाऊल के भविष्यवाणी करते समय </w:t>
      </w:r>
      <w:r>
        <w:rPr>
          <w:b/>
          <w:lang w:val="hi_IN" w:bidi="hi_IN"/>
        </w:rPr>
        <w:t>अपने कपड़े उतारने</w:t>
      </w:r>
      <w:r>
        <w:rPr>
          <w:lang w:val="hi_IN" w:bidi="hi_IN"/>
        </w:rPr>
        <w:t xml:space="preserve"> के कार्य का वर्णन कैसे करेंगे। आप उचित तरीके से कैसे कहेंगे कि राजा शाऊल नग्न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20:1–17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20:1–17 को सुनें और अपने मन में रखें।</w:t>
      </w:r>
    </w:p>
    <w:p>
      <w:pPr/>
      <w:r>
        <w:rPr>
          <w:lang w:val="hi_IN" w:bidi="hi_IN"/>
        </w:rPr>
      </w:r>
      <w:r>
        <w:rPr>
          <w:lang w:val="hi_IN" w:bidi="hi_IN"/>
        </w:rPr>
        <w:t>यदि सम्भव हो, तो 1 शमूएल 20:1–17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20:1–17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शाऊल ने दाऊद को मारने की कोशिश की थी, परन्तु दाऊद की पत्नी मीकल ने दाऊद को भागने में मदद की। दाऊद शमूएल के साथ रहने चला गया। जब शाऊल ने दाऊद को पकड़ने के लिए शमूएल के पास संदेशवाहकों को भेजा, तो इसके बजाय उन लोगों ने शमूएल के सामने भविष्यवाणी करना या परमेश्वर की ओर से एक संदेश बोलना शुरू कर दिया। दो बार और शाऊल ने शमूएल के पास संदेशवाहक भेजे, परन्तु इन लोगों ने भी दाऊद को पकड़ने के बजाय भविष्यवाणी की। अंत में, शाऊल स्वयं शमूएल के पास गया, परन्तु परमेश्वर के आत्मा ने शाऊल को भी भविष्यवाणी करने के लिए प्रेरित किया।</w:t>
      </w:r>
    </w:p>
    <w:p>
      <w:pPr/>
      <w:r>
        <w:rPr>
          <w:lang w:val="hi_IN" w:bidi="hi_IN"/>
        </w:rPr>
      </w:r>
      <w:r>
        <w:rPr>
          <w:lang w:val="hi_IN" w:bidi="hi_IN"/>
        </w:rPr>
        <w:t>इस कहानी में, दाऊद अब रामाह नगर के पास नबायोत में शमूएल के पास से भाग जाता है और शाऊल के पुत्र योनातान से मिलने चला जाता है। हमें यह पता नहीं है कि नबायोत क्या है, परन्तु शायद यह एक छोटा गाँव था जहाँ भविष्यद्वक्ता रामाह नगर के भीतर या उसके ठीक बाहर रहते थे। कहानी हमें यह भी नहीं बताती है कि योनातान कहाँ रह रहा है, परन्तु योनातान शायद गिबा में है, वह नगर जहाँ शाऊल रामाह में दाऊद की तलाश करने जाने से पहले रह रहा था।</w:t>
      </w:r>
    </w:p>
    <w:p>
      <w:pPr/>
      <w:r>
        <w:rPr>
          <w:lang w:val="hi_IN" w:bidi="hi_IN"/>
        </w:rPr>
      </w:r>
      <w:r>
        <w:rPr>
          <w:lang w:val="hi_IN" w:bidi="hi_IN"/>
        </w:rPr>
        <w:t>यहाँ रुकें और एक समूह के रूप में इस्राएल के नक्शे पर रामाह और गिबा को ढूँढें। इस ऑडियो को यहाँ रोकें।</w:t>
      </w:r>
    </w:p>
    <w:p>
      <w:pPr/>
      <w:r>
        <w:rPr>
          <w:lang w:val="hi_IN" w:bidi="hi_IN"/>
        </w:rPr>
      </w:r>
      <w:r>
        <w:rPr>
          <w:lang w:val="hi_IN" w:bidi="hi_IN"/>
        </w:rPr>
        <w:t>दाऊद योनातान से पूछता है कि उसने ऐसा कौनसा अपराध या गलत काम किया है जिसके कारण शाऊल अब उसे मारने की कोशिश कर रहा है। लेकिन योनातान दाऊद की बात पर विश्वास नहीं करता है। योनातान कहता है कि निश्चित रूप से शाऊल दाऊद को मारने की कोशिश नहीं कर रहा है। योनातान दाऊद से कहता है कि दाऊद नहीं मरेगा। योनातान कहता है कि शाऊल योनातान को बताए बिना कुछ भी नहीं करता है, इसलिए यदि शाऊल दाऊद को मारना चाहता, तो शाऊल योनातान को ज़रूर बताता। योनातान को इस बात का इतना पक्का यकीन है कि वह फिर से दाऊद से कहता है कि यह सच नहीं हो सकता।</w:t>
      </w:r>
    </w:p>
    <w:p>
      <w:pPr/>
      <w:r>
        <w:rPr>
          <w:lang w:val="hi_IN" w:bidi="hi_IN"/>
        </w:rPr>
      </w:r>
      <w:r>
        <w:rPr>
          <w:lang w:val="hi_IN" w:bidi="hi_IN"/>
        </w:rPr>
        <w:t>दाऊद योनातान से वादा करता है कि दाऊद सच बता रहा है। दाऊद कहता है कि शाऊल जानता है कि योनातान दाऊद को कितना पसंद करता है, इसलिए शाऊल ने निश्चित रूप से योनातान को यह न बताने का निर्णय लिया होगा ताकि योनातान परेशान न हो। लेकिन दाऊद फिर से एक दृढ़ शपथ लेता है, या प्रतिज्ञा करता है कि दाऊद योनातान को सच बता रहा है। दाऊद कहता है कि यहोवा के जीवन की शपथ और योनातान की जीवन की शपथ, दाऊद बहुत बड़े खतरे में है।</w:t>
      </w:r>
    </w:p>
    <w:p>
      <w:pPr/>
      <w:r>
        <w:rPr>
          <w:lang w:val="hi_IN" w:bidi="hi_IN"/>
        </w:rPr>
      </w:r>
      <w:r>
        <w:rPr>
          <w:lang w:val="hi_IN" w:bidi="hi_IN"/>
        </w:rPr>
        <w:t>इस बार योनातान कहता है कि दाऊद उससे जो कुछ करने को कहेगा, वह वही करेगा। इसलिए दाऊद योनातान को निर्देश देता है। सबसे पहले, दाऊद योनातान को याद दिलाता है कि कल नए चाँद का पर्व है। पुराने नियम के समय में, इस्राएल के लोग प्रत्येक महीने की शुरुआत में इस पर्व को मनाते थे, जब लोग आकाश में नए चाँद को उगते हुए देखते थे। इस पर्व के दौरान, इस्राएली अपना काम बंद कर देते थे, विशेष बलिदान चढ़ाते थे और उत्सव मनाने के लिए नरसिंगे फूँकते थे। दाऊद जानता है कि दाऊद को इस पर्व के दौरान राजा के साथ भोजन करने के लिए आना है, परन्तु दाऊद योनातान से न आने की अनुमति माँगता है। इसके बजाय, दाऊद कहता है कि वह नगर के बाहर एक मैदान में जाएगा और परसों की शाम तक छिपा रहेगा। उस समय तक पर्व समाप्त हो जाएगा।</w:t>
      </w:r>
    </w:p>
    <w:p>
      <w:pPr/>
      <w:r>
        <w:rPr>
          <w:lang w:val="hi_IN" w:bidi="hi_IN"/>
        </w:rPr>
      </w:r>
      <w:r>
        <w:rPr>
          <w:lang w:val="hi_IN" w:bidi="hi_IN"/>
        </w:rPr>
        <w:t>यहाँ रुकें और समूह में इस प्रश्न पर चर्चा करें: आपका समुदाय कौन-से विशेष पर्व या उत्सव मनाता है? इन पर्वों में कौन शामिल होते हैं, और इन उत्सवों के दौरान आप हमेशा कौन-सी परंपराएँ या चीजें करते हैं? इस ऑडियो को यहाँ रोकें।</w:t>
      </w:r>
    </w:p>
    <w:p>
      <w:pPr/>
      <w:r>
        <w:rPr>
          <w:lang w:val="hi_IN" w:bidi="hi_IN"/>
        </w:rPr>
      </w:r>
      <w:r>
        <w:rPr>
          <w:lang w:val="hi_IN" w:bidi="hi_IN"/>
        </w:rPr>
        <w:t>दाऊद योनातान को बताता है कि यदि शाऊल ध्यान देता है कि दाऊद पर्व में नहीं है, तो उसे क्या कहना चाहिए। हम जानते हैं कि दाऊद योनातान से जो बात कहने के लिए कहता है, वह झूठ है, और योनातान भी यह जानता है। योनातान कहेगा कि दाऊद ने योनातान से बहुत विनती करके अनुमति माँगी थी कि वह जल्दी से अपने गृहनगर बैतलहम की यात्रा करे और फिर जल्दी से वापस लौट आए। योनातान ऐसा इसलिए कहेगा क्योंकि दाऊद अपने कुल या अपने सभी रिश्तेदारों के लिए होने वाले वार्षिक यज्ञ में भाग लेना चाहता था। यह एक विशेष यज्ञ था जिसे दाऊद का कुल हर साल मिलकर यहोवा के सामने करता था, इसलिए दाऊद का वहाँ होना महत्वपूर्ण होगा। दाऊद कहता है कि यदि शाऊल योनातान से "बहुत अच्छा" या "अच्छा" कहता है, तो इसका अर्थ है कि दाऊद हानि से सुरक्षित रहेगा। लेकिन यदि शाऊल बहुत क्रोधित हो जाता है, तो योनातान जान लेगा कि शाऊल दाऊद को मारना चाहता है।</w:t>
      </w:r>
    </w:p>
    <w:p>
      <w:pPr/>
      <w:r>
        <w:rPr>
          <w:lang w:val="hi_IN" w:bidi="hi_IN"/>
        </w:rPr>
      </w:r>
      <w:r>
        <w:rPr>
          <w:lang w:val="hi_IN" w:bidi="hi_IN"/>
        </w:rPr>
        <w:t>यहाँ रुकें और समूह में इस प्रश्न पर चर्चा करें: उस समय की कोई कहानी बताइए जब आप अनिश्चित थे कि कोई व्यक्ति क्रोधित है या नहीं। आपने यह पता लगाने के लिए क्या किया या उस व्यक्ति से क्या पूछा कि वह क्रोधित था या नहीं? उस व्यक्ति ने क्या किया या क्या कहा, जिससे आपको यह जानने में मदद हुई कि वह क्रोधित था या नहीं? इस ऑडियो को यहाँ रोकें।</w:t>
      </w:r>
    </w:p>
    <w:p>
      <w:pPr/>
      <w:r>
        <w:rPr>
          <w:lang w:val="hi_IN" w:bidi="hi_IN"/>
        </w:rPr>
      </w:r>
      <w:r>
        <w:rPr>
          <w:lang w:val="hi_IN" w:bidi="hi_IN"/>
        </w:rPr>
        <w:t>अब दाऊद योनातान को उस वाचा की याद दिलाता है जो योनातान ने पहले यहोवा के सामने दाऊद के साथ बाँधी थी। आपको याद होगा कि वाचा एक गंभीर समझौता है। योनातान ने दाऊद से यह वाचा बाँधी कि योनातान और दाऊद हमेशा वफादार दोस्त बने रहेंगे। इसलिए अब दाऊद अपने मित्र के नाते योनातान से एक उपकार करने को कहता है। दाऊद कहता है कि यदि योनातान को लगता है कि दाऊद शाऊल के प्रति विश्वासघात का दोषी है, तो योनातान को स्वयं ही दाऊद को मार देना चाहिए। यदि योनातान को लगता है कि दाऊद दोषी है, तो दाऊद नहीं चाहता कि योनातान उसको शाऊल के पास ले जाए। दाऊद यह चाहेगा कि शाऊल के हाथों मारे जाने के बजाय योनातान ही दाऊद को मार डाले। लेकिन योनातान दृढ़ता से कहता है कि योनातान कभी भी दाऊद को नुकसान नहीं पहुँचाएगा। फिर योनातान दाऊद से एक ऐसा प्रश्न पूछता है जिसका उत्तर देने की योनातान को दाऊद से उम्मीद नहीं है। योनातान कहता है, "यदि मुझे सचमुच पता होता कि मेरा पिता तुझे मारना चाहता है, तो क्या मैं तुझे नहीं बताता?" यह प्रश्न पूछकर योनातान दाऊद से कहता है कि यदि उसे पता होता कि दाऊद खतरे में है, तो वह निश्चित रूप से दाऊद को चेतावनी देता।</w:t>
      </w:r>
    </w:p>
    <w:p>
      <w:pPr/>
      <w:r>
        <w:rPr>
          <w:lang w:val="hi_IN" w:bidi="hi_IN"/>
        </w:rPr>
      </w:r>
      <w:r>
        <w:rPr>
          <w:lang w:val="hi_IN" w:bidi="hi_IN"/>
        </w:rPr>
        <w:t>अब दाऊद योनातान से पूछता है कि यदि योनातान के शाऊल से बात करने पर शाऊल क्रोधित हो जाए, तो दाऊद को यह बताने के लिए कौन आएगा। इससे पहले कि योनातान दाऊद के प्रश्न का सीधा उत्तर दे, योनातान दाऊद से कहता है कि वह योनातान के साथ नगर के बाहर किसी मैदान या किसी खुली जगह पर चले। हालाँकि यह भाग यह नहीं बताता है कि योनातान ऐसा क्यों करता है, लेकिन शायद योनातान यह सुनिश्चित करना चाहता है कि कोई भी यह न सुन सकें कि योनातान और दाऊद एक-दूसरे से क्या कहते हैं। फिर योनातान दाऊद के प्रश्न का उत्तर देता है। सबसे पहले, योनातान यहोवा के सामने शपथ लेकर दाऊद से वादा करता है कि योनातान पता लगाएगा कि शाऊल दाऊद के बारे में क्या सोच रहा है और क्या योजना बना रहा है। योनातान कहता है कि यदि शाऊल का दाऊद के प्रति दोस्ताना व्यवहार होगा, तो योनातान दाऊद को यह बता देगा। लेकिन यदि योनातान को पता चलता है कि शाऊल वास्तव में दाऊद को मारने की योजना बना रहा है, तो योनातान कहता है कि यदि वह दाऊद को यह बात न बताए और दाऊद को सुरक्षित भागने में मदद न करे तो यहोवा योनातान को अवश्य ही कठोर दण्ड दे।</w:t>
      </w:r>
    </w:p>
    <w:p>
      <w:pPr/>
      <w:r>
        <w:rPr>
          <w:lang w:val="hi_IN" w:bidi="hi_IN"/>
        </w:rPr>
      </w:r>
      <w:r>
        <w:rPr>
          <w:lang w:val="hi_IN" w:bidi="hi_IN"/>
        </w:rPr>
        <w:t>यहाँ रुकें और समूह में इस प्रश्न पर चर्चा करें: उस समय की कोई कहानी सुनाएँ, जब आपने किसी दूसरे व्यक्ति से बहुत पक्का वादा किया था। आपकी संस्कृति में क्या होता है जब कोई व्यक्ति, किसी से किया गया कोई पक्का वादा तोड़ देता है? इस ऑडियो को यहाँ रोकें।</w:t>
      </w:r>
    </w:p>
    <w:p>
      <w:pPr/>
      <w:r>
        <w:rPr>
          <w:lang w:val="hi_IN" w:bidi="hi_IN"/>
        </w:rPr>
      </w:r>
      <w:r>
        <w:rPr>
          <w:lang w:val="hi_IN" w:bidi="hi_IN"/>
        </w:rPr>
        <w:t>योनातान दाऊद पर आशीष बोलता है और यहोवा से दाऊद के साथ वैसा ही अच्छा व्यवहार करने की विनती करता है जैसा उसने योनातान के पिता, राजा शाऊल के साथ किया है। फिर योनातान दाऊद से कहता है कि वह योनातान पर वैसी ही दया दिखाए, जिस प्रकार यहोवा दया दिखाता है। योनातान दाऊद से कहता है कि जब तक योनातान जीवित रहे, तब तक दाऊद ऐसा ही करे ताकि योनातान मारा न जाए। आम तौर पर, शाऊल के वारिस या सबसे बड़े बेटे के तौर पर योनातान ही अगला राजा बनता। इसलिए योनातान शायद यह सोच रहा है कि यदि शाऊल के बाद दाऊद अगला राजा बनता है, तो लोग यह सोच सकते हैं कि योनातान दाऊद के लिए एक खतरा है। योनातान दाऊद से कहता है कि वह यह दया केवल योनातान पर ही नहीं, बल्कि योनातान के पूरे परिवार पर भी दिखाए। योनातान दाऊद से कहता है कि वह योनातान के परिवार पर दया करता रहे, भले ही यहोवा पृथ्वी पर से दाऊद के सभी शत्रुओं को काट डाले या मार डाले। यह विशेष भाषा है जिसका अर्थ है कि यहोवा दाऊद के सभी शत्रुओं को पूरी तरह से नष्ट कर देगा ताकि पूरी दुनिया में कोई भी न बचे।</w:t>
      </w:r>
    </w:p>
    <w:p>
      <w:pPr/>
      <w:r>
        <w:rPr>
          <w:lang w:val="hi_IN" w:bidi="hi_IN"/>
        </w:rPr>
      </w:r>
      <w:r>
        <w:rPr>
          <w:lang w:val="hi_IN" w:bidi="hi_IN"/>
        </w:rPr>
        <w:t>यहाँ रुकें और समूह में चर्चा करें: आपकी संस्कृति में, जब कोई नया व्यक्ति अगुवा बनता है, तो पुराने अगुवे के परिवार या अधिकारियों के साथ क्या होता है? इस ऑडियो को यहाँ रोकें।</w:t>
      </w:r>
    </w:p>
    <w:p>
      <w:pPr/>
      <w:r>
        <w:rPr>
          <w:lang w:val="hi_IN" w:bidi="hi_IN"/>
        </w:rPr>
      </w:r>
      <w:r>
        <w:rPr>
          <w:lang w:val="hi_IN" w:bidi="hi_IN"/>
        </w:rPr>
        <w:t>इसलिए योनातान दाऊद के घराने के साथ, या दाऊद के वंशजों और योनातान के वंशजों के बीच एक वाचा, या पक्का वादा करता है। फिर योनातान यहोवा से दण्ड देने की विनती करता है। हालाँकि, मूल भाषा में स्पष्ट नहीं है कि योनातान किसको यहोवा से दण्ड दिलाना चाहता है। योनातान यहोवा से दाऊद के शत्रुओं को नष्ट करने के लिए कह सकता है, या यदि दाऊद के वंशज कभी योनातान के वंशजों के साथ इस वाचा को तोड़ दें, तो वह यहोवा से दाऊद के वंशजों को दण्ड देने के लिए कह सकता है।</w:t>
      </w:r>
    </w:p>
    <w:p>
      <w:pPr/>
      <w:r>
        <w:rPr>
          <w:lang w:val="hi_IN" w:bidi="hi_IN"/>
        </w:rPr>
      </w:r>
      <w:r>
        <w:rPr>
          <w:lang w:val="hi_IN" w:bidi="hi_IN"/>
        </w:rPr>
        <w:t>यहाँ रुकें और समूह में चर्चा करें: योनातान दाऊद को आशीष देता है और दाऊद के प्रति वफादार रहने का वादा करता है, भले ही योनातान का अपना पिता शाऊल दाऊद को मारना चाहता है। आपकी संस्कृति में, कब किसी व्यक्ति के प्रति अपने परिवार से भी अधिक वफादार होना उचित माना जा सकता है? इस ऑडियो को यहाँ रोकें।</w:t>
      </w:r>
    </w:p>
    <w:p>
      <w:pPr/>
      <w:r>
        <w:rPr>
          <w:lang w:val="hi_IN" w:bidi="hi_IN"/>
        </w:rPr>
      </w:r>
      <w:r>
        <w:rPr>
          <w:lang w:val="hi_IN" w:bidi="hi_IN"/>
        </w:rPr>
        <w:t>अंत में, योनातान दाऊद से उनकी गहरी दोस्ती और दाऊद के प्रति योनातान के प्रेम के कारण कहता है कि वह योनातान से किया अपना वादा एक बार फिर से दोहराए।</w:t>
      </w:r>
      <w:r>
        <w:rPr>
          <w:lang w:val="hi_IN" w:bidi="hi_IN"/>
        </w:rPr>
      </w:r>
    </w:p>
    <w:p>
      <w:pPr>
        <w:pStyle w:val="Heading3"/>
      </w:pPr>
      <w:r>
        <w:rPr>
          <w:lang w:val="hi_IN" w:bidi="hi_IN"/>
        </w:rPr>
        <w:t>घटनाओं को समझाना</w:t>
      </w:r>
    </w:p>
    <w:p>
      <w:pPr/>
      <w:r>
        <w:rPr>
          <w:lang w:val="hi_IN" w:bidi="hi_IN"/>
        </w:rPr>
      </w:r>
      <w:r>
        <w:rPr>
          <w:lang w:val="hi_IN" w:bidi="hi_IN"/>
        </w:rPr>
        <w:t>1 शमूएल 20:1–17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दाऊद रामाह से उस स्थान पर भागता है जहाँ योनातान रह रहा है। दाऊद योनातान से पूछता है कि शाऊल दाऊद को मारने की कोशिश क्यों कर रहा है। योनातान कहता है कि दाऊद निश्चित रूप से शाऊल के बारे में गलत है, परन्तु दाऊद शपथ लेता है कि दाऊद जो कह रहा है वह सच है।</w:t>
      </w:r>
    </w:p>
    <w:p>
      <w:pPr/>
      <w:r>
        <w:rPr>
          <w:lang w:val="hi_IN" w:bidi="hi_IN"/>
        </w:rPr>
      </w:r>
      <w:r>
        <w:rPr>
          <w:b/>
          <w:lang w:val="hi_IN" w:bidi="hi_IN"/>
        </w:rPr>
        <w:t>दूसरे दृश्य में:</w:t>
      </w:r>
      <w:r>
        <w:rPr>
          <w:lang w:val="hi_IN" w:bidi="hi_IN"/>
        </w:rPr>
        <w:t xml:space="preserve"> योनातान दाऊद की मदद करने का वादा करता है, और दाऊद योनातान को शाऊल से कहने के लिए एक झूठ बताता है। दाऊद कहता है कि यह झूठ योनातान को यह जानने में मदद करेगा कि शाऊल दाऊद को मारना चाहता है या नहीं। लेकिन दाऊद कहता है कि यदि योनातान को लगता है कि दाऊद दोषी है, तो योनातान स्वयं ही दाऊद को मार डाले। योनातान कहता है कि वह कभी भी दाऊद को नहीं मारेगा, और यदि योनातान को पता होता कि शाऊल दाऊद को नुकसान पहुँचाना चाहता है, तो योनातान निश्चित रूप से दाऊद को बताता। तो दाऊद पूछता है कि योनातान शाऊल के बारे में यह जानकारी वापस दाऊद को कैसे देगा।</w:t>
      </w:r>
    </w:p>
    <w:p>
      <w:pPr/>
      <w:r>
        <w:rPr>
          <w:lang w:val="hi_IN" w:bidi="hi_IN"/>
        </w:rPr>
      </w:r>
      <w:r>
        <w:rPr>
          <w:b/>
          <w:lang w:val="hi_IN" w:bidi="hi_IN"/>
        </w:rPr>
        <w:t>तीसरे दृश्य में:</w:t>
      </w:r>
      <w:r>
        <w:rPr>
          <w:lang w:val="hi_IN" w:bidi="hi_IN"/>
        </w:rPr>
        <w:t xml:space="preserve"> योनातान दाऊद को नगर के बाहर किसी मैदान में ले जाता है। यहाँ, योनातान यह पता लगाने की योजना को पूरा करने का वादा करता है कि शाऊल क्या सोच रहा है। यदि शाऊल दाऊद के प्रति शांति महसूस कर रहा है, तो योनातान दाऊद को बताने का वादा करता है। लेकिन यदि शाऊल दाऊद को मारना चाहता है, तो योनातान न केवल दाऊद को यह बताएगा, बल्कि दाऊद को बच निकलने में भी मदद करेगा।</w:t>
      </w:r>
    </w:p>
    <w:p>
      <w:pPr/>
      <w:r>
        <w:rPr>
          <w:lang w:val="hi_IN" w:bidi="hi_IN"/>
        </w:rPr>
      </w:r>
      <w:r>
        <w:rPr>
          <w:b/>
          <w:lang w:val="hi_IN" w:bidi="hi_IN"/>
        </w:rPr>
        <w:t>चौथे दृश्य में:</w:t>
      </w:r>
      <w:r>
        <w:rPr>
          <w:lang w:val="hi_IN" w:bidi="hi_IN"/>
        </w:rPr>
        <w:t xml:space="preserve"> योनातान कहता है कि यहोवा दाऊद के साथ वैसा ही रहे, जैसा यहोवा शाऊल के साथ रहा है। योनातान दाऊद से यह भी कहता है कि वह योनातान के साथ दया का व्यवहार करे ताकि योनातान मारा न जाए। और योनातान दाऊद के वंशजों से चाहता है कि जब यहोवा दाऊद के सभी शत्रुओं को नष्ट कर दे, तब वे योनातान के वंशजों के प्रति दया दिखाएँ। अंत में, योनातान दाऊद से अपनी दोस्ती और दाऊद के लिए उसके प्रेम के कारण फिर से यह शपथ लेने के लिए कहता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योनातान</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दाऊद का कुल, या सभी लोग जिनसे दाऊद संबंधित है</w:t>
      </w:r>
    </w:p>
    <w:p>
      <w:pPr>
        <w:pStyle w:val="ListBullet"/>
        <w:spacing w:line="240" w:lineRule="auto"/>
        <w:ind w:left="720"/>
      </w:pPr>
      <w:r>
        <w:rPr>
          <w:lang w:val="hi_IN" w:bidi="hi_IN"/>
        </w:rPr>
      </w:r>
      <w:r>
        <w:rPr>
          <w:lang w:val="hi_IN" w:bidi="hi_IN"/>
        </w:rPr>
        <w:t>दाऊद के वंशज</w:t>
      </w:r>
    </w:p>
    <w:p>
      <w:pPr>
        <w:pStyle w:val="ListBullet"/>
        <w:spacing w:line="240" w:lineRule="auto"/>
        <w:ind w:left="720"/>
      </w:pPr>
      <w:r>
        <w:rPr>
          <w:lang w:val="hi_IN" w:bidi="hi_IN"/>
        </w:rPr>
      </w:r>
      <w:r>
        <w:rPr>
          <w:lang w:val="hi_IN" w:bidi="hi_IN"/>
        </w:rPr>
        <w:t>और योनातान के वंशज</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दाऊद रामाह के नबायोत से भाग जाता है, या वहाँ से निकल भागता है, उस स्थान पर जहाँ योनातान रह रहा है। दाऊद योनातान के पास आता है और योनातान से तीन प्रश्न पूछता है: "मैंने क्या किया है? मेरा क्या दोष है? मैंने तेरे पिता के साथ क्या गलत किया है? तेरा पिता मेरे प्राण लेने की कोशिश कर रहा है!" दाऊद के तीनों प्रश्न एक ही बात पूछने के अलग-अलग तरीके हैं। दाऊद योनातान से पूछ रहा है कि दाऊद ने ऐसा क्या किया जिससे शाऊल इतना क्रोधित हो गया कि वह दाऊद को मारने की कोशिश करने लगा। हालाँकि, दाऊद पहले से ही जानता है कि दाऊद ने शाऊल के साथ कुछ भी गलत नहीं किया है, इसलिए दाऊद यह उम्मीद नहीं करता कि योनातान इन सवालों के उत्तर दे। इसके बजाय, दाऊद इन प्रश्नों का उपयोग योनातान को दृढ़ता से यह बताने के लिए करता है कि दाऊद दोषी नहीं है।</w:t>
      </w:r>
    </w:p>
    <w:p>
      <w:pPr/>
      <w:r>
        <w:rPr>
          <w:lang w:val="hi_IN" w:bidi="hi_IN"/>
        </w:rPr>
      </w:r>
      <w:r>
        <w:rPr>
          <w:lang w:val="hi_IN" w:bidi="hi_IN"/>
        </w:rPr>
        <w:t>यहाँ रुकें और समूह में इस प्रश्न पर चर्चा करें: आपकी संस्कृति में, यदि कोई आप पर किसी बात का आरोप लगाता है जिसे आप जानते हैं कि सच नहीं है, तो आप कैसे इस बात का दृढ़ता से इनकार करते हैं कि आप उस बात के दोषी हैं? इस ऑडियो को यहाँ रोकें।</w:t>
      </w:r>
    </w:p>
    <w:p>
      <w:pPr/>
      <w:r>
        <w:rPr>
          <w:lang w:val="hi_IN" w:bidi="hi_IN"/>
        </w:rPr>
      </w:r>
      <w:r>
        <w:rPr>
          <w:lang w:val="hi_IN" w:bidi="hi_IN"/>
        </w:rPr>
        <w:t>योनातान दाऊद से बहुत दृढ़ता से कहता है, "निश्चित रूप से नहीं! तू मरेगा नहीं!" योनातान बहुत आश्वस्त लगता है कि दाऊद किसी खतरे में नहीं है। योनातान समझाता है कि वह ऐसा क्यों सोचता है, जब योनातान कहता है, “सुन, मेरा पिता मुझे बताए बिना कुछ भी नहीं करता है, चाहे वह महत्वपूर्ण हो या नहीं।” योनातान का अर्थ है कि शाऊल योनातान को छोटी और तुच्छ बातों के बारे में भी बताता है, इसलिए यदि शाऊल दाऊद को मारने की योजना बना रहा होता, तो वह निश्चित रूप से योनातान को यह बताता।</w:t>
      </w:r>
    </w:p>
    <w:p>
      <w:pPr/>
      <w:r>
        <w:rPr>
          <w:lang w:val="hi_IN" w:bidi="hi_IN"/>
        </w:rPr>
      </w:r>
      <w:r>
        <w:rPr>
          <w:lang w:val="hi_IN" w:bidi="hi_IN"/>
        </w:rPr>
        <w:t>फिर योनातान दाऊद से एक ऐसा प्रश्न पूछता है जिसका उत्तर देने की योनातान को दाऊद से उम्मीद नहीं है। योनातान पूछता है कि उसका पिता उससे यह बात क्यों छिपाएगा या इस रहस्य को उससे क्यों गुप्त रखेगा। योनातान यह प्रश्न इस तरह से पूछता है कि यदि योनातान को शाऊल की योजना के बारे में नहीं पता है, तो वह योजना निश्चित रूप से सच नहीं होगी। योनातान इस बारे में इतना आश्वस्त है कि योनातान फिर से कहता है कि यह बात सच नहीं हो सकती।</w:t>
      </w:r>
    </w:p>
    <w:p>
      <w:pPr/>
      <w:r>
        <w:rPr>
          <w:lang w:val="hi_IN" w:bidi="hi_IN"/>
        </w:rPr>
      </w:r>
      <w:r>
        <w:rPr>
          <w:lang w:val="hi_IN" w:bidi="hi_IN"/>
        </w:rPr>
        <w:t>हम यह निश्चित रूप से नहीं कह सकते, परन्तु कुछ लोगों का मानना है कि यह कहानी पिछली कहानी से पहले हुई थी, क्योंकि दाऊद और योनातान के पास अभी भी अलग-अलग विचार हैं कि शाऊल क्या सोच रहा है और क्या महसूस कर रहा है।</w:t>
      </w:r>
    </w:p>
    <w:p>
      <w:pPr/>
      <w:r>
        <w:rPr>
          <w:lang w:val="hi_IN" w:bidi="hi_IN"/>
        </w:rPr>
      </w:r>
      <w:r>
        <w:rPr>
          <w:lang w:val="hi_IN" w:bidi="hi_IN"/>
        </w:rPr>
        <w:t>दाऊद फिर से एक शपथ लेता है, या यहोवा के सामने एक दृढ़ प्रतिज्ञा करता है कि दाऊद जो कहता है वह सच है। हमें यह नहीं पता कि कहानी क्यों कहती है कि दाऊद ने फिर से शपथ ली, क्योंकि यह भाग स्पष्ट रूप से यह नहीं बताता कि दाऊद ने पहली बार कब शपथ ली थी। हालाँकि, भाग की शुरुआत में दाऊद द्वारा योनातान से पूछे गए तीनों प्रश्न एक प्रकार की शपथ के समान हो सकते हैं।</w:t>
      </w:r>
    </w:p>
    <w:p>
      <w:pPr/>
      <w:r>
        <w:rPr>
          <w:lang w:val="hi_IN" w:bidi="hi_IN"/>
        </w:rPr>
      </w:r>
      <w:r>
        <w:rPr>
          <w:lang w:val="hi_IN" w:bidi="hi_IN"/>
        </w:rPr>
        <w:t>दाऊद योनातान को याद दिलाता है कि शाऊल बहुत अच्छी तरह से जानता है कि दाऊद ने योनातान की दृष्टि में कितना अनुग्रह पाया है। यह विशेष भाषा है जिसका अर्थ है कि योनातान दाऊद को बहुत पसंद करता है। दाऊद कहता है कि शाऊल को पता था कि यदि योनातान को पता चला कि शाऊल दाऊद को मारना चाहता है, तो वह बहुत दु:खी या परेशान होगा, इसलिए शाऊल ने योनातान को यह नहीं बताया। लेकिन दाऊद एक और शपथ लेता है कि दाऊद जो कहता है वह सच है। दाऊद कहता है, “यहोवा के जीवन की शपथ और तेरे जीवन की शपथ, मेरे और मृत्यु के बीच केवल एक कदम का ही फासला है।” यह एक विशेष भाषा है जिसका अर्थ है कि दाऊद बहुत बड़े और तत्काल खतरे में है।</w:t>
      </w:r>
    </w:p>
    <w:p>
      <w:pPr/>
      <w:r>
        <w:rPr>
          <w:lang w:val="hi_IN" w:bidi="hi_IN"/>
        </w:rPr>
      </w:r>
      <w:r>
        <w:rPr>
          <w:lang w:val="hi_IN" w:bidi="hi_IN"/>
        </w:rPr>
        <w:t>यहाँ रुकें और समूह में इस प्रश्न पर चर्चा करें: उस समय की कोई कहानी सुनाएँ जब आप बहुत बड़े खतरे में थे। इस खतरे का वर्णन करने के लिए आप जिन शब्दों का उपयोग करते हैं, उन पर ध्यान दें। फिर समूह में चर्चा करें कि आप किस शब्द या वाक्यांश का उपयोग करेंगे जहाँ दाऊद कहता है कि “मेरे और मृत्यु के बीच केवल एक कदम का फासला” है। इस ऑडियो को यहाँ रोकें।</w:t>
      </w:r>
    </w:p>
    <w:p>
      <w:pPr/>
      <w:r>
        <w:rPr>
          <w:lang w:val="hi_IN" w:bidi="hi_IN"/>
        </w:rPr>
      </w:r>
      <w:r>
        <w:rPr>
          <w:lang w:val="hi_IN" w:bidi="hi_IN"/>
        </w:rPr>
        <w:t>योनातान दाऊद से पूछता है कि दाऊद क्या चाहता है कि योनातान क्या करे, इसलिए दाऊद योनातान को निर्देश देता है। दाऊद कहता है कि लोग कल रात नए चाँद का पर्व मनाएँगे, और राजा दाऊद से यह उम्मीद करता है कि वह राजा के साथ भोजन करने आए। लेकिन दाऊद योनातान से अपने न आने की अनुमति माँगता है। इसके बजाय, दाऊद जाकर तीसरी शाम तक किसी मैदान में, या बाहर के किसी खुले स्थान में छिपा रहेगा। आपको याद होगा कि इस्राएलियों के लिए, प्रत्येक नया दिन सूर्यास्त के समय शुरू होता था, इसलिए जब दाऊद कल कहता है, तो दाऊद का अर्थ उसी दिन सूर्यास्त के बाद से है जिस दिन वह योनातान से बात करता है। कभी-कभी नए चाँद का पर्व दो रात तक चलता था, क्योंकि कुछ महीनों में लोग पर्व के पहले दिन की शाम को नया चाँद नहीं देख पाते थे। इसलिए उन महीनों में जब ऐसा होता था, “तीसरी शाम तक” वाक्यांश का अर्थ होगा जब पर्व का दिन समाप्त हो जाता है।</w:t>
      </w:r>
    </w:p>
    <w:p>
      <w:pPr/>
      <w:r>
        <w:rPr>
          <w:lang w:val="hi_IN" w:bidi="hi_IN"/>
        </w:rPr>
      </w:r>
      <w:r>
        <w:rPr>
          <w:lang w:val="hi_IN" w:bidi="hi_IN"/>
        </w:rPr>
        <w:t>दाऊद कहता है कि यदि शाऊल दाऊद को याद करता है, या यह देखता है कि दाऊद भोजन के समय नहीं है, तो योनातान को शाऊल को बताना चाहिए कि दाऊद ने योनातान से अपने गृहनगर बैतलहम भागकर जाने की अनुमति माँगी थी, क्योंकि दाऊद वहाँ वार्षिक यज्ञ में शामिल होना चाहता था। हालाँकि मूल भाषा में “भागना” शब्द का उपयोग हुआ है, लेकिन शायद इसका अर्थ यह नहीं है कि दाऊद सचमुच भागकर गया, बल्कि केवल यह है कि दाऊद जल्दी से बैतलहम की यात्रा करना चाहता था और फिर जल्दी से वापस लौटना चाहता था। आपको याद होगा कि दाऊद और योनातान दोनों जानते हैं कि यह झूठ है। दाऊद चाहता है कि योनातान शाऊल को धोखा देने के लिए यह बात कहे। दाऊद कहता है कि यदि शाऊल “बहुत अच्छा” या “अच्छा” कहता है, तो दाऊद तत्काल खतरे में नहीं है। परन्तु दाऊद कहता है कि यदि शाऊल अपना आपा खो देता है या बहुत क्रोधित हो जाता है, तो योनातान निश्चित रूप से जान लेगा कि शाऊल दाऊद को नुकसान पहुँचाने पर तुला हुआ है।</w:t>
      </w:r>
    </w:p>
    <w:p>
      <w:pPr/>
      <w:r>
        <w:rPr>
          <w:lang w:val="hi_IN" w:bidi="hi_IN"/>
        </w:rPr>
      </w:r>
      <w:r>
        <w:rPr>
          <w:lang w:val="hi_IN" w:bidi="hi_IN"/>
        </w:rPr>
        <w:t>यहाँ रुकें और समूह में इस प्रश्न पर चर्चा करें: आप कैसे जानते हैं कि कोई व्यक्ति किसी बात को लेकर गुस्से में है? उदाहरण के लिए, शायद वह व्यक्ति इन भावनाओं को सीधे अपने शब्दों या कार्यों के द्वारा व्यक्त करता है, या हो सकता है कि वह व्यक्ति अपनी भावनाओं को अधिक अप्रत्यक्ष रूप से दिखाए, जैसे कि बात करना बंद कर दे या अपने शरीर के हाव-भाव से। यदि आवश्यक हो, तो दूसरे चरण में उस कहानी को याद करें जो आपने उस व्यक्ति के बारे में सुनाई थी, जिसके बारे में आपको लगता था कि वह क्रोधित है। इस ऑडियो को यहाँ रोकें।</w:t>
      </w:r>
    </w:p>
    <w:p>
      <w:pPr/>
      <w:r>
        <w:rPr>
          <w:lang w:val="hi_IN" w:bidi="hi_IN"/>
        </w:rPr>
      </w:r>
      <w:r>
        <w:rPr>
          <w:lang w:val="hi_IN" w:bidi="hi_IN"/>
        </w:rPr>
        <w:t>दाऊद योनातान से कहता है कि वह उस वाचा, या उस गंभीर समझौते के कारण उसके प्रति दया दिखाए, जो योनातान और दाऊद ने एक-दूसरे के साथ बाँधी थी। मूल भाषा में, दाऊद द्वारा उपयोग किए गए शब्द का अर्थ है “अटल प्रेम,” या एक विशेष प्रकार की दया जो कभी समाप्त नहीं होती है, चाहे कुछ भी हो। इस कहानी के दौरान दाऊद और योनातान दोनों एक-दूसरे से इस दया की माँग करते हैं और अपनी वाचा के कारण एक-दूसरे से इसका वादा करते हैं।</w:t>
      </w:r>
    </w:p>
    <w:p>
      <w:pPr/>
      <w:r>
        <w:rPr>
          <w:lang w:val="hi_IN" w:bidi="hi_IN"/>
        </w:rPr>
      </w:r>
      <w:r>
        <w:rPr>
          <w:lang w:val="hi_IN" w:bidi="hi_IN"/>
        </w:rPr>
        <w:t>दाऊद कहता है कि यदि योनातान को लगता है कि दाऊद शाऊल को नुकसान पहुँचाने का दोषी है, तो दाऊद चाहता है कि योनातान स्वयं ही दाऊद को मार डाले। लेकिन योनातान कहता है, "ऐसी बात तुझसे दूर रहे!" या "कभी नहीं!" फिर योनातान दाऊद से एक ऐसा प्रश्न पूछता है जिसका उत्तर देने की योनातान को दाऊद से उम्मीद नहीं है। योनातान पूछता है, "यदि मुझे पता होता कि मेरा पिता तुझे नुकसान पहुँचाने पर तुला हुआ है, तो क्या मैं तुझे नहीं बताता?" योनातान यह दिखाने के लिए कहता है कि योनातान निश्चित रूप से दाऊद को बताएगा। इसलिए दाऊद योनातान से पूछता है कि यदि शाऊल को यह पता चले कि दाऊद नहीं आएगा, और वह क्रोधित हो जाए, तो यह बात दाऊद को कौन बताएगा। योनातान उत्तर देता है, "चल हम मैदान को निकल जाएँ।" हम निश्चित रूप से नहीं जानते कि यह किस प्रकार का मैदान है। यह वह भूमि हो सकती है जहाँ लोग भोजन के लिए फसलें उगाते हैं, या यह आमतौर पर खुली भूमि को संदर्भित कर सकता है।</w:t>
      </w:r>
    </w:p>
    <w:p>
      <w:pPr/>
      <w:r>
        <w:rPr>
          <w:lang w:val="hi_IN" w:bidi="hi_IN"/>
        </w:rPr>
      </w:r>
      <w:r>
        <w:rPr>
          <w:lang w:val="hi_IN" w:bidi="hi_IN"/>
        </w:rPr>
        <w:t>जब योनातान और दाऊद मैदान में पहुँचते हैं, तो योनातान यहोवा के नाम से शपथ लेता है कि योनातान “प्रकट कर देगा” या यह पता लगाएगा कि परसों इसी समय तक शाऊल क्या सोच रहा है और क्या योजना बना रहा है। योनातान कहता है कि यदि शाऊल का दृष्टिकोण अनुकूल है या दाऊद के प्रति दोस्ताना व्यवहार है, तो क्या योनातान दाऊद को यह बात नहीं बताएगा? यह एक ऐसा प्रश्न है जिसका उत्तर योनातान दाऊद से देने की उम्मीद नहीं करता है। योनातान इस प्रश्न का उपयोग अपनी बात कहने के लिए करता है। परन्तु योनातान कहता है कि यदि योनातान का पिता दाऊद को नुकसान पहुँचाने की इच्छा रखता है, या वह उसे नुकसान पहुँचाना चाहता है, तो यहोवा योनातान को कठोर दण्ड दे, यदि वह दाऊद को यह बात न बताए और दाऊद को किसी सुरक्षित स्थान पर न पहुँचाए। योनातान यह बात यह दिखाने के लिए कहता है कि दाऊद की रक्षा करने का योनातान का वादा बहुत गंभीर है।</w:t>
      </w:r>
    </w:p>
    <w:p>
      <w:pPr/>
      <w:r>
        <w:rPr>
          <w:lang w:val="hi_IN" w:bidi="hi_IN"/>
        </w:rPr>
      </w:r>
      <w:r>
        <w:rPr>
          <w:lang w:val="hi_IN" w:bidi="hi_IN"/>
        </w:rPr>
        <w:t>यहाँ रुकें और समूह में इस प्रश्न पर चर्चा करें: आप अपनी संस्कृति में एक दृढ़ प्रतिज्ञा कैसे करते हैं? आप कौन-सी विशेष बातें कहते हैं या करते हैं ताकि यह दिखाया जा सके कि आप जो कह रहे हैं, वह बहुत मायने रखता है? आप योनातान द्वारा दाऊद से की गई इस दृढ़ प्रतिज्ञा के बारे में कैसे बात करेंगे? इस ऑडियो को यहाँ रोकें।</w:t>
      </w:r>
    </w:p>
    <w:p>
      <w:pPr/>
      <w:r>
        <w:rPr>
          <w:lang w:val="hi_IN" w:bidi="hi_IN"/>
        </w:rPr>
      </w:r>
      <w:r>
        <w:rPr>
          <w:lang w:val="hi_IN" w:bidi="hi_IN"/>
        </w:rPr>
        <w:t>योनातान कहता है कि यहोवा दाऊद के साथ वैसा ही रहे, जैसे यहोवा शाऊल के साथ रहा है। फिर योनातान दाऊद से कहता है कि वह योनातान के प्रति वैसे ही दयालु और विश्वासयोग्य रहे, जैसे यहोवा दयालु और विश्वासयोग्य है, ताकि कोई योनातान को न मारे। योनातान दाऊद से यह भी कहता है कि जब यहोवा दाऊद के सभी शत्रुओं को पृथ्वी पर से मिटा दे, तब भी दाऊद योनातान के परिवार के प्रति अपनी दया को बंद न करे या उसे रोके नहीं। यह एक विशेष भाषा है जिसका अर्थ है कि योनातान चाहता है कि दाऊद और दाऊद के वंशज हमेशा योनातान और योनातान के वंशजों के साथ दोस्ताना सम्बन्ध बनाए रखें, और कभी भी उनके विरुद्ध शत्रुओं के रूप में न लड़ें।</w:t>
      </w:r>
    </w:p>
    <w:p>
      <w:pPr/>
      <w:r>
        <w:rPr>
          <w:lang w:val="hi_IN" w:bidi="hi_IN"/>
        </w:rPr>
      </w:r>
      <w:r>
        <w:rPr>
          <w:lang w:val="hi_IN" w:bidi="hi_IN"/>
        </w:rPr>
        <w:t>इसलिए योनातान दाऊद के घराने के साथ या दाऊद और दाऊद के वंशजों के साथ एक वाचा या गंभीर समझौता करता है। योनातान इन शब्दों का उपयोग करता है, "यहोवा दाऊद के शत्रुओं से बदला ले।" यह एक विशेष भाषा है जिसका अर्थ है कि योनातान यहोवा से यह गुहार लगा रहा है कि यदि दाऊद के वंशज कभी योनातान के वंशजों को नुकसान पहुँचाकर इस समझौते को तोड़ते हैं तो दाऊद के वंशजों को दण्ड दिया जाए। यह ऐसा है, मानो योनातान कह रहा हो, "यदि कोई इस वाचा को तोड़े, तो यहोवा उस व्यक्ति को दण्ड देगा।"</w:t>
      </w:r>
    </w:p>
    <w:p>
      <w:pPr/>
      <w:r>
        <w:rPr>
          <w:lang w:val="hi_IN" w:bidi="hi_IN"/>
        </w:rPr>
      </w:r>
      <w:r>
        <w:rPr>
          <w:lang w:val="hi_IN" w:bidi="hi_IN"/>
        </w:rPr>
        <w:t>अंत में, योनातान अपनी वफादार दोस्ती और दाऊद के लिए उसके प्रेम के कारण दाऊद को फिर से यह शपथ लेने के लिए कहता है—ऐसा गहरा प्रेम जिसमें कोई दोस्त अपने दोस्त के लिए मरने तक के लिए तैयार रहता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20:1–17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योनातान</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दाऊद का कुल, या सभी लोग जिनसे दाऊद संबंधित है</w:t>
      </w:r>
    </w:p>
    <w:p>
      <w:pPr>
        <w:pStyle w:val="ListBullet"/>
        <w:spacing w:line="240" w:lineRule="auto"/>
        <w:ind w:left="720"/>
      </w:pPr>
      <w:r>
        <w:rPr>
          <w:lang w:val="hi_IN" w:bidi="hi_IN"/>
        </w:rPr>
      </w:r>
      <w:r>
        <w:rPr>
          <w:lang w:val="hi_IN" w:bidi="hi_IN"/>
        </w:rPr>
        <w:t>दाऊद के वंशज</w:t>
      </w:r>
    </w:p>
    <w:p>
      <w:pPr>
        <w:pStyle w:val="ListBullet"/>
        <w:spacing w:line="240" w:lineRule="auto"/>
        <w:ind w:left="720"/>
      </w:pPr>
      <w:r>
        <w:rPr>
          <w:lang w:val="hi_IN" w:bidi="hi_IN"/>
        </w:rPr>
      </w:r>
      <w:r>
        <w:rPr>
          <w:lang w:val="hi_IN" w:bidi="hi_IN"/>
        </w:rPr>
        <w:t>और योनातान के वंशज</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दाऊद रामाह से उस स्थान की ओर भागता है, जहाँ योनातान रह रहा है। दाऊद योनातान से पूछता है, "मैंने तेरे पिता के साथ क्या गलत किया है? तेरा पिता मुझे मारने की कोशिश कर रहा है!"</w:t>
      </w:r>
    </w:p>
    <w:p>
      <w:pPr/>
      <w:r>
        <w:rPr>
          <w:lang w:val="hi_IN" w:bidi="hi_IN"/>
        </w:rPr>
      </w:r>
      <w:r>
        <w:rPr>
          <w:lang w:val="hi_IN" w:bidi="hi_IN"/>
        </w:rPr>
        <w:t>लेकिन योनातान कहता है, "तुम्हें अवश्य ही कोई गलतफहमी हुई है! मेरा पिता मुझे बताए बिना कुछ भी नहीं करता है। यदि मेरा पिता तुझे मारना चाहता, तो मैं निश्चित रूप से जानता। यह सच नहीं हो सकता!"</w:t>
      </w:r>
    </w:p>
    <w:p>
      <w:pPr/>
      <w:r>
        <w:rPr>
          <w:lang w:val="hi_IN" w:bidi="hi_IN"/>
        </w:rPr>
      </w:r>
      <w:r>
        <w:rPr>
          <w:lang w:val="hi_IN" w:bidi="hi_IN"/>
        </w:rPr>
        <w:t>लेकिन दाऊद कहता है, "मैं वादा करता हूँ कि यह सच है। तेरा पिता जानता है कि तू मुझे कितना पसंद करता है, इसलिए तेरे पिता ने यह बात तुझसे ज़रूर छिपाई होगी, क्योंकि वह जानता था कि तू परेशान होगा। परन्तु यहोवा के जीवन की शपथ और तेरे जीवन की शपथ, मैं मारे जाने के खतरे में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योनातान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योनातान कहता है, "मैं वही करूँगा जो तू मुझसे करवाना चाहता है।"</w:t>
      </w:r>
    </w:p>
    <w:p>
      <w:pPr/>
      <w:r>
        <w:rPr>
          <w:lang w:val="hi_IN" w:bidi="hi_IN"/>
        </w:rPr>
      </w:r>
      <w:r>
        <w:rPr>
          <w:lang w:val="hi_IN" w:bidi="hi_IN"/>
        </w:rPr>
        <w:t>इसलिए दाऊद योनातान को कुछ निर्देश देता है। दाऊद कहता है, "तू जानता है कि कल से नए चाँद का पर्व शुरू हो रहा है। मुझे तेरे पिता के साथ भोजन करने के लिए वहाँ होना चाहिए। परन्तु मुझे भोजन पर न आने की अनुमति दे। इसके बजाय, मैं परसों शाम तक, जब पर्व समाप्त हो जाएगा, मैदान में छिपा रहूँगा। परन्तु यदि तेरा पिता यह ध्यान दे कि मैं वहाँ नहीं हूँ और पूछे कि मैं कहाँ हूँ, तो अपने पिता को बताना कि मैंने तुझसे न आने की अनुमति माँगी थी, और इसके बजाय मैं अपने घर बैतलहम चला गया हूँ, ताकि अपने सारे परिवार के साथ वार्षिक यज्ञ में शामिल हो सकूँ। यदि तेरा पिता 'अच्छा' कहता है, तो इसका अर्थ है कि मैं खतरे में नहीं हूँ; परन्तु यदि वह क्रोधित हो जाए, तो तू जान लेगा कि वह मुझे नुकसान पहुँचाना चाहता है। परन्तु यदि तुझे लगता है कि मैं दोषी हूँ, तो मुझ पर कृपा कर और मुझे स्वयं ही मार डाल।"</w:t>
      </w:r>
    </w:p>
    <w:p>
      <w:pPr/>
      <w:r>
        <w:rPr>
          <w:lang w:val="hi_IN" w:bidi="hi_IN"/>
        </w:rPr>
      </w:r>
      <w:r>
        <w:rPr>
          <w:lang w:val="hi_IN" w:bidi="hi_IN"/>
        </w:rPr>
        <w:t>लेकिन योनातान कहता है, "मैं तुझे कभी नहीं मारूँगा!"</w:t>
      </w:r>
    </w:p>
    <w:p>
      <w:pPr/>
      <w:r>
        <w:rPr>
          <w:lang w:val="hi_IN" w:bidi="hi_IN"/>
        </w:rPr>
      </w:r>
      <w:r>
        <w:rPr>
          <w:lang w:val="hi_IN" w:bidi="hi_IN"/>
        </w:rPr>
        <w:t>अतः दाऊद पूछता है, "यदि तेरा पिता क्रोधित हो जाए, तो मुझे बताने के लिए कौन आएगा?"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योनातान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योनातान दाऊद को नगर के बाहर एक मैदान में ले जाता है। फिर योनातान कहता है, "इस्राएल का परमेश्वर यहोवा, मेरा साक्षी हो! मैं अवश्य पता लगा लूँगा कि परसों इसी समय तक मेरा पिता तेरे विषय में क्या सोच रहा है। यदि मेरा पिता तेरे प्रति मित्रता का भाव रखता है, तो मैं तुझे बताऊँगा। परन्तु यदि मेरा पिता तुझे नुकसान पहुँचाना चाहता है, और यदि मैं तुझे यह न बताऊँ और तुझे सुरक्षित भागने में मदद न करूँ, तो यहोवा मुझे दण्ड दे।</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योनातान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योनातान दाऊद से कहता है, "यहोवा तेरे साथ वैसा ही रहे, जैसे वह मेरे पिता शाऊल के साथ रहा है। लेकिन मेरे प्रति दयालु और वफ़ादार रहना, ठीक वैसे ही जैसे यहोवा दयालु और वफ़ादार है। जब यहोवा दुनिया में दाऊद के सभी दुश्मनों को खत्म कर दे, तब भी मेरे परिवार के प्रति दया दिखाते रहना।"</w:t>
      </w:r>
    </w:p>
    <w:p>
      <w:pPr/>
      <w:r>
        <w:rPr>
          <w:lang w:val="hi_IN" w:bidi="hi_IN"/>
        </w:rPr>
      </w:r>
      <w:r>
        <w:rPr>
          <w:lang w:val="hi_IN" w:bidi="hi_IN"/>
        </w:rPr>
        <w:t>अतः योनातान दाऊद और दाऊद के वंशजों के साथ एक वाचा बाँधता है। योनातान कहता है, "यदि कोई इस वाचा को तोड़े, तो यहोवा उसे दण्ड देगा।" अंत में, योनातान दाऊद से उस वादे को दोहराने के लिए कहता है जो दाऊद ने अभी-अभी किया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योनातान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20:1–17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दाऊद योनातान से पूछता है कि दाऊद का </w:t>
      </w:r>
      <w:r>
        <w:rPr>
          <w:b/>
          <w:lang w:val="hi_IN" w:bidi="hi_IN"/>
        </w:rPr>
        <w:t>दोष</w:t>
      </w:r>
      <w:r>
        <w:rPr>
          <w:lang w:val="hi_IN" w:bidi="hi_IN"/>
        </w:rPr>
        <w:t xml:space="preserve"> क्या है। दोष किसी व्यक्ति की अपने किए हुए गलत काम के लिए ज़िम्मेदारी है। जो व्यक्ति दोषी है, वह उस गलत काम के लिए दण्ड पाने के योग्य है। दोष के लिए उसी शब्द या वाक्यांश का उपयोग करें जिसका उपयोग आपने पिछले भागों में किया है।</w:t>
      </w:r>
    </w:p>
    <w:p>
      <w:pPr/>
      <w:r>
        <w:rPr>
          <w:lang w:val="hi_IN" w:bidi="hi_IN"/>
        </w:rPr>
      </w:r>
      <w:r>
        <w:rPr>
          <w:lang w:val="hi_IN" w:bidi="hi_IN"/>
        </w:rPr>
        <w:t xml:space="preserve">दाऊद योनातान से यह भी पूछता है कि दाऊद का </w:t>
      </w:r>
      <w:r>
        <w:rPr>
          <w:b/>
          <w:lang w:val="hi_IN" w:bidi="hi_IN"/>
        </w:rPr>
        <w:t>पाप</w:t>
      </w:r>
      <w:r>
        <w:rPr>
          <w:lang w:val="hi_IN" w:bidi="hi_IN"/>
        </w:rPr>
        <w:t xml:space="preserve"> क्या है जिससे शाऊल दाऊद को मारना चाहता है। पाप परमेश्वर के खिलाफ अनाज्ञाकारिता का कार्य है। जब भी कोई व्यक्ति परमेश्वर की व्यवस्थाओं का उल्लंघन करता है, तो वह व्यक्ति पाप करता है। पाप के लिए उसी शब्द या वाक्यांश का उपयोग करें जिसका उपयोग आपने पिछले भागों में किया है। अधिक जानकारी के लिए, मुख्य शब्दावली में पाप देखें। </w:t>
      </w:r>
    </w:p>
    <w:p>
      <w:pPr/>
      <w:r>
        <w:rPr>
          <w:lang w:val="hi_IN" w:bidi="hi_IN"/>
        </w:rPr>
      </w:r>
      <w:r>
        <w:rPr>
          <w:lang w:val="hi_IN" w:bidi="hi_IN"/>
        </w:rPr>
        <w:t xml:space="preserve">योनातान कहता है कि उसका पिता शाऊल कभी भी कोई भी छोटा या बड़ा काम योनातान को </w:t>
      </w:r>
      <w:r>
        <w:rPr>
          <w:b/>
          <w:lang w:val="hi_IN" w:bidi="hi_IN"/>
        </w:rPr>
        <w:t>बताए</w:t>
      </w:r>
      <w:r>
        <w:rPr>
          <w:lang w:val="hi_IN" w:bidi="hi_IN"/>
        </w:rPr>
        <w:t xml:space="preserve"> बिना नहीं करता। शाऊल हमेशा योनातान को बताता था कि शाऊल क्या करने वाला है।</w:t>
      </w:r>
    </w:p>
    <w:p>
      <w:pPr/>
      <w:r>
        <w:rPr>
          <w:lang w:val="hi_IN" w:bidi="hi_IN"/>
        </w:rPr>
      </w:r>
      <w:r>
        <w:rPr>
          <w:lang w:val="hi_IN" w:bidi="hi_IN"/>
        </w:rPr>
        <w:t>यहाँ रुकें और समूह में चर्चा करें कि आप इस बारे में कैसे बात करेंगे कि शाऊल ने योनातान को उन सभी बातों के बारे में बताया जो वह करने वाला था। इस ऑडियो को यहाँ रोकें।</w:t>
      </w:r>
    </w:p>
    <w:p>
      <w:pPr/>
      <w:r>
        <w:rPr>
          <w:lang w:val="hi_IN" w:bidi="hi_IN"/>
        </w:rPr>
      </w:r>
      <w:r>
        <w:rPr>
          <w:lang w:val="hi_IN" w:bidi="hi_IN"/>
        </w:rPr>
        <w:t xml:space="preserve">दाऊद ने योनातान से एक प्रतिज्ञा की, या </w:t>
      </w:r>
      <w:r>
        <w:rPr>
          <w:b/>
          <w:lang w:val="hi_IN" w:bidi="hi_IN"/>
        </w:rPr>
        <w:t>शपथ खाई</w:t>
      </w:r>
      <w:r>
        <w:rPr>
          <w:lang w:val="hi_IN" w:bidi="hi_IN"/>
        </w:rPr>
        <w:t>। शपथ एक विशेष प्रकार का वादा है। जब कोई शपथ लेता है, तो वह व्यक्ति कहता है, "मैं अपना वादा बिल्कुल निभाऊँगा। यदि मैं ऐसा न करूँ, तो परमेश्वर मुझे दण्ड दे सकता है।" यदि कोई शपथ लेने के बाद अपना वादा नहीं निभाता है, तो हम कहते हैं कि उस व्यक्ति ने अपनी शपथ तोड़ दी। शपथ तोड़ना बिल्कुल अपमानजनक और खतरनाक बात मानी जाती थी। "शपथ खाई" के लिए उसी शब्द या वाक्यांश का उपयोग करें जिसका उपयोग आपने पिछले भागों में किया है। अधिक जानकारी के लिए, मुख्य शब्दावली में शपथ देखें।</w:t>
      </w:r>
    </w:p>
    <w:p>
      <w:pPr/>
      <w:r>
        <w:rPr>
          <w:lang w:val="hi_IN" w:bidi="hi_IN"/>
        </w:rPr>
      </w:r>
      <w:r>
        <w:rPr>
          <w:lang w:val="hi_IN" w:bidi="hi_IN"/>
        </w:rPr>
        <w:t xml:space="preserve">दाऊद कहता है कि शाऊल जानता है कि दाऊद ने </w:t>
      </w:r>
      <w:r>
        <w:rPr>
          <w:b/>
          <w:lang w:val="hi_IN" w:bidi="hi_IN"/>
        </w:rPr>
        <w:t>योनातान की दृष्टि में अनुग्रह पाया है</w:t>
      </w:r>
      <w:r>
        <w:rPr>
          <w:lang w:val="hi_IN" w:bidi="hi_IN"/>
        </w:rPr>
        <w:t>। “किसी की दृष्टि में अनुग्रह पाना” का अर्थ है उस व्यक्ति को अपने से या अपने कामों से खुश करना ताकि वह आपको पसंद करे या आपको स्वीकार करे। "किसी की दृष्टि में अनुग्रह पाना" के लिए उसी शब्द या वाक्यांश का उपयोग करें जिसका उपयोग आपने पिछले भागों में किया है।</w:t>
      </w:r>
    </w:p>
    <w:p>
      <w:pPr/>
      <w:r>
        <w:rPr>
          <w:lang w:val="hi_IN" w:bidi="hi_IN"/>
        </w:rPr>
      </w:r>
      <w:r>
        <w:rPr>
          <w:lang w:val="hi_IN" w:bidi="hi_IN"/>
        </w:rPr>
        <w:t xml:space="preserve">दाऊद अपने आप को योनातान का </w:t>
      </w:r>
      <w:r>
        <w:rPr>
          <w:b/>
          <w:lang w:val="hi_IN" w:bidi="hi_IN"/>
        </w:rPr>
        <w:t>सेवक</w:t>
      </w:r>
      <w:r>
        <w:rPr>
          <w:lang w:val="hi_IN" w:bidi="hi_IN"/>
        </w:rPr>
        <w:t xml:space="preserve"> कहता है। सेवक वह व्यक्ति होता है जो किसी और के लिए काम करता है। अपने आप को योनातान का सेवक कहना, दाऊद द्वारा राजा का पुत्र होने के कारण, योनातान के प्रति सम्मान को दर्शाता था। सेवक के लिए उसी शब्द या वाक्यांश का उपयोग करें जिसका उपयोग आपने पिछले भागों में किया है। अधिक जानकारी के लिए, मुख्य शब्दावली में सेवक को देखें।</w:t>
      </w:r>
    </w:p>
    <w:p>
      <w:pPr/>
      <w:r>
        <w:rPr>
          <w:lang w:val="hi_IN" w:bidi="hi_IN"/>
        </w:rPr>
      </w:r>
      <w:r>
        <w:rPr>
          <w:lang w:val="hi_IN" w:bidi="hi_IN"/>
        </w:rPr>
        <w:t xml:space="preserve">दाऊद कहता है कि यदि शाऊल क्रोधित है, तो वे जान लेंगे कि शाऊल दाऊद को नुकसान पहुँचाने या उसके साथ </w:t>
      </w:r>
      <w:r>
        <w:rPr>
          <w:b/>
          <w:lang w:val="hi_IN" w:bidi="hi_IN"/>
        </w:rPr>
        <w:t>बुराई</w:t>
      </w:r>
      <w:r>
        <w:rPr>
          <w:lang w:val="hi_IN" w:bidi="hi_IN"/>
        </w:rPr>
        <w:t xml:space="preserve"> करने का इरादा रखता है। नुकसान या बुराई के लिए उसी शब्द या वाक्यांश का उपयोग करें जिसका उपयोग आपने पिछले भागों में किया है। अधिक जानकारी के लिए, मुख्य शब्दावली में बुराई को देखें।</w:t>
      </w:r>
    </w:p>
    <w:p>
      <w:pPr/>
      <w:r>
        <w:rPr>
          <w:lang w:val="hi_IN" w:bidi="hi_IN"/>
        </w:rPr>
      </w:r>
      <w:r>
        <w:rPr>
          <w:lang w:val="hi_IN" w:bidi="hi_IN"/>
        </w:rPr>
        <w:t>दाऊद योनातान से दाऊद पर कृपा दिखाने के लिए कहता है। यह उस प्रकार की दया या प्रेम है जिसे लोग एक-दूसरे पर हमेशा के लिए दिखाने का वादा करते हैं।</w:t>
      </w:r>
    </w:p>
    <w:p>
      <w:pPr/>
      <w:r>
        <w:rPr>
          <w:lang w:val="hi_IN" w:bidi="hi_IN"/>
        </w:rPr>
      </w:r>
      <w:r>
        <w:rPr>
          <w:lang w:val="hi_IN" w:bidi="hi_IN"/>
        </w:rPr>
        <w:t xml:space="preserve">यहाँ रुकें और समूह में चर्चा करें कि आप </w:t>
      </w:r>
      <w:r>
        <w:rPr>
          <w:b/>
          <w:lang w:val="hi_IN" w:bidi="hi_IN"/>
        </w:rPr>
        <w:t>भलाई</w:t>
      </w:r>
      <w:r>
        <w:rPr>
          <w:lang w:val="hi_IN" w:bidi="hi_IN"/>
        </w:rPr>
        <w:t xml:space="preserve"> या </w:t>
      </w:r>
      <w:r>
        <w:rPr>
          <w:b/>
          <w:lang w:val="hi_IN" w:bidi="hi_IN"/>
        </w:rPr>
        <w:t>अटल प्रेम</w:t>
      </w:r>
      <w:r>
        <w:rPr>
          <w:lang w:val="hi_IN" w:bidi="hi_IN"/>
        </w:rPr>
        <w:t xml:space="preserve"> के लिए किस शब्द या वाक्यांश का प्रयोग करेंगे। अधिक जानकारी के लिए मुख्य शब्दावली में अटल प्रेम शब्द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दाऊद कहता है कि </w:t>
      </w:r>
      <w:r>
        <w:rPr>
          <w:b/>
          <w:lang w:val="hi_IN" w:bidi="hi_IN"/>
        </w:rPr>
        <w:t>यहोवा</w:t>
      </w:r>
      <w:r>
        <w:rPr>
          <w:lang w:val="hi_IN" w:bidi="hi_IN"/>
        </w:rPr>
        <w:t xml:space="preserve"> के जीवन की शपथ और योनातान के प्राण की शपथ, दाऊद और मृत्यु के बीच एक कदम का ही फासला है। यहोवा नाम परमेश्वर का व्यक्तिगत नाम है जो इस्राएल के लोगों के साथ परमेश्वर के घनिष्ठ संबंध को दर्शाता है। यहोवा के लिए उसी शब्द या वाक्यांश का उपयोग करें जिसका उपयोग आपने पिछले भागों में किया है। अधिक जानकारी के लिए, मुख्य शब्दावली में यहोवा को देखें।</w:t>
      </w:r>
    </w:p>
    <w:p>
      <w:pPr/>
      <w:r>
        <w:rPr>
          <w:lang w:val="hi_IN" w:bidi="hi_IN"/>
        </w:rPr>
      </w:r>
      <w:r>
        <w:rPr>
          <w:b/>
          <w:lang w:val="hi_IN" w:bidi="hi_IN"/>
        </w:rPr>
        <w:t>प्राण</w:t>
      </w:r>
      <w:r>
        <w:rPr>
          <w:lang w:val="hi_IN" w:bidi="hi_IN"/>
        </w:rPr>
        <w:t xml:space="preserve"> किसी व्यक्ति का अदृश्य भाग होता है जहाँ उस व्यक्ति के विचार, भावनाएँ और मनोभाव होती हैं। परन्तु बाइबल अक्सर प्राण शब्द का उपयोग किसी व्यक्ति के जीवन के लिए करती है, क्योंकि व्यक्ति के भीतर के भाग के बिना वह पूर्ण नहीं है। प्राण के लिए उसी शब्द या वाक्यांश का उपयोग करें जिसका उपयोग आपने पिछले भागों में किया है। अधिक जानकारी के लिए, मुख्य शब्दावली में प्राण को देखें।</w:t>
      </w:r>
    </w:p>
    <w:p>
      <w:pPr/>
      <w:r>
        <w:rPr>
          <w:lang w:val="hi_IN" w:bidi="hi_IN"/>
        </w:rPr>
      </w:r>
      <w:r>
        <w:rPr>
          <w:lang w:val="hi_IN" w:bidi="hi_IN"/>
        </w:rPr>
        <w:t>हालाँकि अगले दिन नए चाँद का पर्व था, फिर भी दाऊद योनातान से कहता है कि वह शाऊल को बताए कि दाऊद अपने पूरे कुल के लिए वार्षिक यज्ञ के लिए बैतलहम गया है। नए चाँद का पर्व, महीने के उस समय मनाया जाता है जब आकाश में नया चाँद उदय होता है।</w:t>
      </w:r>
    </w:p>
    <w:p>
      <w:pPr/>
      <w:r>
        <w:rPr>
          <w:lang w:val="hi_IN" w:bidi="hi_IN"/>
        </w:rPr>
      </w:r>
      <w:r>
        <w:rPr>
          <w:lang w:val="hi_IN" w:bidi="hi_IN"/>
        </w:rPr>
        <w:t xml:space="preserve">यहाँ रुकें और समूह में चर्चा करें कि आप इस कहानी में </w:t>
      </w:r>
      <w:r>
        <w:rPr>
          <w:b/>
          <w:lang w:val="hi_IN" w:bidi="hi_IN"/>
        </w:rPr>
        <w:t>नए चाँद के पर्व</w:t>
      </w:r>
      <w:r>
        <w:rPr>
          <w:lang w:val="hi_IN" w:bidi="hi_IN"/>
        </w:rPr>
        <w:t xml:space="preserve"> को क्या कहेंगे। नए चाँद के पर्व के बारे में अधिक जानकारी के लिए मुख्य शब्दावली देखें, लेकिन इस पर्व के लिए उसी शीर्षक का उपयोग करें जिसका उपयोग आपने गिनती 10:10 में किया है, यदि आपने पहले ही वहाँ इसका अनुवाद किया है। इस ऑडियो को यहाँ रोकें।</w:t>
      </w:r>
    </w:p>
    <w:p>
      <w:pPr/>
      <w:r>
        <w:rPr>
          <w:lang w:val="hi_IN" w:bidi="hi_IN"/>
        </w:rPr>
      </w:r>
      <w:r>
        <w:rPr>
          <w:lang w:val="hi_IN" w:bidi="hi_IN"/>
        </w:rPr>
        <w:t xml:space="preserve">एक </w:t>
      </w:r>
      <w:r>
        <w:rPr>
          <w:b/>
          <w:lang w:val="hi_IN" w:bidi="hi_IN"/>
        </w:rPr>
        <w:t>बलिदान</w:t>
      </w:r>
      <w:r>
        <w:rPr>
          <w:lang w:val="hi_IN" w:bidi="hi_IN"/>
        </w:rPr>
        <w:t xml:space="preserve"> परमेश्वर को चढ़ाई गई भेंट है। लोग अक्सर भेंट को मिट्टी या बड़े पत्थरों से बने एक चबूतरे पर रखते थे, जिसे लोग वेदी कहते थे। बलिदान का उद्देश्य यह हो सकता था कि लोग किसी बात के लिए परमेश्वर का धन्यवाद करना चाहते थे, उसकी उपासना करना चाहते थे, उसके साथ अपने संबंध की पुष्टि करना चाहते थे, या अपने किए हुए गलत काम के लिए क्षमा माँगना चाहते थे। बलिदान में किसी पशु को मारना शामिल हो सकता था, जिसे लोग फिर वेदी पर जला देते थे। लेकिन भेंट भोजन की वस्तुएँ, तेल या खुशबूदार सुगंधद्रव्य भी हो सकती है। बलिदान के लिए उसी शब्द या वाक्यांश का प्रयोग करें जिसका प्रयोग आपने पिछले भागों में किया है। अधिक जानकारी के लिए, मुख्य शब्दावली में बलिदान को देखें।</w:t>
      </w:r>
    </w:p>
    <w:p>
      <w:pPr/>
      <w:r>
        <w:rPr>
          <w:lang w:val="hi_IN" w:bidi="hi_IN"/>
        </w:rPr>
      </w:r>
      <w:r>
        <w:rPr>
          <w:lang w:val="hi_IN" w:bidi="hi_IN"/>
        </w:rPr>
        <w:t xml:space="preserve">दाऊद के </w:t>
      </w:r>
      <w:r>
        <w:rPr>
          <w:b/>
          <w:lang w:val="hi_IN" w:bidi="hi_IN"/>
        </w:rPr>
        <w:t>कुल</w:t>
      </w:r>
      <w:r>
        <w:rPr>
          <w:lang w:val="hi_IN" w:bidi="hi_IN"/>
        </w:rPr>
        <w:t xml:space="preserve"> का अर्थ परिवारों का एक ऐसा समूह है, जो एक ही पूर्वज के वंशज थे। यह लोगों का एक बहुत बड़ा समूह होगा। कुल के लिए उसी शब्द या वाक्यांश का उपयोग करें जिसका उपयोग आपने पिछले भागों में किया है।</w:t>
      </w:r>
    </w:p>
    <w:p>
      <w:pPr/>
      <w:r>
        <w:rPr>
          <w:lang w:val="hi_IN" w:bidi="hi_IN"/>
        </w:rPr>
      </w:r>
      <w:r>
        <w:rPr>
          <w:lang w:val="hi_IN" w:bidi="hi_IN"/>
        </w:rPr>
        <w:t xml:space="preserve">योनातान </w:t>
      </w:r>
      <w:r>
        <w:rPr>
          <w:b/>
          <w:lang w:val="hi_IN" w:bidi="hi_IN"/>
        </w:rPr>
        <w:t>इस्राएल</w:t>
      </w:r>
      <w:r>
        <w:rPr>
          <w:lang w:val="hi_IN" w:bidi="hi_IN"/>
        </w:rPr>
        <w:t xml:space="preserve"> के </w:t>
      </w:r>
      <w:r>
        <w:rPr>
          <w:b/>
          <w:lang w:val="hi_IN" w:bidi="hi_IN"/>
        </w:rPr>
        <w:t>परमेश्वर</w:t>
      </w:r>
      <w:r>
        <w:rPr>
          <w:lang w:val="hi_IN" w:bidi="hi_IN"/>
        </w:rPr>
        <w:t xml:space="preserve"> यहोवा की शपथ लेता है कि योनातान पता लगाएगा कि शाऊल क्या करने का इरादा रखता है। परमेश्वर और इस्राएल के लिए उन्हीं शब्दों का उपयोग करें जो आपने पिछले भागों में किए थे, और याद रखें कि परमेश्वर और इस्राएल मुख्य शब्दावली में हैं।</w:t>
      </w:r>
    </w:p>
    <w:p>
      <w:pPr/>
      <w:r>
        <w:rPr>
          <w:lang w:val="hi_IN" w:bidi="hi_IN"/>
        </w:rPr>
      </w:r>
      <w:r>
        <w:rPr>
          <w:lang w:val="hi_IN" w:bidi="hi_IN"/>
        </w:rPr>
        <w:t xml:space="preserve">योनातान दाऊद को </w:t>
      </w:r>
      <w:r>
        <w:rPr>
          <w:b/>
          <w:lang w:val="hi_IN" w:bidi="hi_IN"/>
        </w:rPr>
        <w:t>शान्ति</w:t>
      </w:r>
      <w:r>
        <w:rPr>
          <w:lang w:val="hi_IN" w:bidi="hi_IN"/>
        </w:rPr>
        <w:t xml:space="preserve"> के साथ विदा करने का वादा करता है। इस मामले में, जब दो लोग एक-दूसरे के साथ अच्छे संबंधों के साथ रहते हैं, तो वे शांति से रहते हैं। शांति का अनुवाद उसी तरह करें जैसे आपने पहले किया है, और शांति के बारे में अधिक जानकारी के लिए मुख्य शब्दावली को देखें।</w:t>
      </w:r>
    </w:p>
    <w:p>
      <w:pPr/>
      <w:r>
        <w:rPr>
          <w:lang w:val="hi_IN" w:bidi="hi_IN"/>
        </w:rPr>
      </w:r>
      <w:r>
        <w:rPr>
          <w:lang w:val="hi_IN" w:bidi="hi_IN"/>
        </w:rPr>
        <w:t xml:space="preserve">योनातान ने दाऊद के घराने के साथ एक </w:t>
      </w:r>
      <w:r>
        <w:rPr>
          <w:b/>
          <w:lang w:val="hi_IN" w:bidi="hi_IN"/>
        </w:rPr>
        <w:t>वाचा</w:t>
      </w:r>
      <w:r>
        <w:rPr>
          <w:lang w:val="hi_IN" w:bidi="hi_IN"/>
        </w:rPr>
        <w:t xml:space="preserve"> बाँधी। जब लोग एक वाचा बाँधते हैं, तो वे एक दूसरे से पक्का वादा करते हैं जिसे वे तोड़ नहीं सकते। अलग-अलग लोग या पूरा परिवार एक दूसरे के साथ वाचा बाँध सकता था। एक-दूसरे के साथ वाचा बाँधकर, लोग यह कह रहे थे कि वे एक-दूसरे के साथ अच्छा संबंध बनाए रखना चाहते हैं। उदाहरण के लिए, लोग यह वादा कर सकते हैं कि वे एक-दूसरे से नहीं लड़ेंगे और यदि दूसरे समूह को कोई समस्या होती है, तो वे उस समूह की मदद करेंगे। वाचा के लिए उसी शब्द या वाक्यांश का प्रयोग करें जिसका प्रयोग आपने पिछले भागों में किया है। अधिक जानकारी के लिए, मुख्य शब्दावली में वाचा को देखें।</w:t>
      </w:r>
    </w:p>
    <w:p>
      <w:pPr/>
      <w:r>
        <w:rPr>
          <w:lang w:val="hi_IN" w:bidi="hi_IN"/>
        </w:rPr>
      </w:r>
      <w:r>
        <w:rPr>
          <w:lang w:val="hi_IN" w:bidi="hi_IN"/>
        </w:rPr>
        <w:t>दाऊद के घराने का अर्थ केवल स्वयं दाऊद से नहीं है, बल्कि दाऊद के पूरे परिवार और दाऊद के वंशजों से भी है।</w:t>
      </w:r>
    </w:p>
    <w:p>
      <w:pPr/>
      <w:r>
        <w:rPr>
          <w:lang w:val="hi_IN" w:bidi="hi_IN"/>
        </w:rPr>
      </w:r>
      <w:r>
        <w:rPr>
          <w:lang w:val="hi_IN" w:bidi="hi_IN"/>
        </w:rPr>
        <w:t xml:space="preserve">यहाँ रुकें और समूह में चर्चा करें कि आप </w:t>
      </w:r>
      <w:r>
        <w:rPr>
          <w:b/>
          <w:lang w:val="hi_IN" w:bidi="hi_IN"/>
        </w:rPr>
        <w:t>दाऊद के घराने</w:t>
      </w:r>
      <w:r>
        <w:rPr>
          <w:lang w:val="hi_IN" w:bidi="hi_IN"/>
        </w:rPr>
        <w:t xml:space="preserve"> के लिए किस शब्द या वाक्यांश का उपयोग करेंगे। यदि आपने पहले ही बाइबल की किसी अन्य पुस्तक में इस वाक्यांश का अनुवाद किया है, तो उसी शब्द का उपयोग करें जिसका उपयोग आपने वहाँ किया है। अधिक जानकारी के लिए, मुख्य शब्दावली में वंशजों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20:18–34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20:18–34 को सुनें और अपने मन में रखें।</w:t>
      </w:r>
    </w:p>
    <w:p>
      <w:pPr/>
      <w:r>
        <w:rPr>
          <w:lang w:val="hi_IN" w:bidi="hi_IN"/>
        </w:rPr>
      </w:r>
      <w:r>
        <w:rPr>
          <w:lang w:val="hi_IN" w:bidi="hi_IN"/>
        </w:rPr>
        <w:t>यदि सम्भव हो, तो 1 शमूएल 20:18–34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20:18–34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दाऊद ने योनातान को बताया कि कैसे शाऊल ने दाऊद को मारने की कोशिश की। योनातान ने दाऊद की मदद करने का वादा किया था, और दाऊद ने एक योजना बनाई कि कैसे योनातान शाऊल को चकमा देकर यह पता लगा सकता है कि शाऊल दाऊद के बारे में क्या सोच रहा है। अंत में, योनातान ने यहोवा से दाऊद के साथ रहने की विनती की, और दाऊद ने योनातान और योनातान के वंशजों के प्रति सदा के लिए दया, या अटल प्रेम दिखाने के अपने वादे को दोहराया।</w:t>
      </w:r>
    </w:p>
    <w:p>
      <w:pPr/>
      <w:r>
        <w:rPr>
          <w:lang w:val="hi_IN" w:bidi="hi_IN"/>
        </w:rPr>
      </w:r>
      <w:r>
        <w:rPr>
          <w:lang w:val="hi_IN" w:bidi="hi_IN"/>
        </w:rPr>
        <w:t>इस कहानी में, अब योनातान दाऊद को निर्देश देता है। योनातान कहता है कि कल नए चाँद का पर्व है और जब दाऊद भोज में नहीं होगा, तो लोग इस बात पर ध्यान देंगे। आपको पिछली कहानी से याद होगा कि इस्राएल के लोग प्रत्येक महीने की शुरुआत में यह पर्व मनाते थे, जब लोग आकाश में नए चाँद को उगते हुए देख सकते थे। इस पर्व के दौरान, इस्राएली अपना काम बंद कर देते थे, विशेष बलिदान चढ़ाते थे और उत्सव मनाने के लिए नरसिंगे फूँकते थे। जैसा कि दाऊद ने पिछले भाग में कहा था, दाऊद आमतौर पर इस पर्व के दौरान शाऊल की मेज पर भोजन करता था, इसलिए योनातान चिंतित है कि जब दाऊद भोज में नहीं आएगा, तो शाऊल इस पर ध्यान देगा।</w:t>
      </w:r>
    </w:p>
    <w:p>
      <w:pPr/>
      <w:r>
        <w:rPr>
          <w:lang w:val="hi_IN" w:bidi="hi_IN"/>
        </w:rPr>
      </w:r>
      <w:r>
        <w:rPr>
          <w:lang w:val="hi_IN" w:bidi="hi_IN"/>
        </w:rPr>
        <w:t>योनातान दाऊद से कहता है कि तीसरे दिन की शाम, या परसों, दाऊद जल्दी से उस जगह चला जाए जहाँ वह तब छिपा था जब शाऊल के साथ समस्या शुरू हुई थी, और वहाँ पत्थर या पत्थरों के ढेर के पास इंतज़ार करे। योनातान दाऊद से कहता है कि उस समय योनातान वहाँ आएगा और अपने धनुष के द्वारा उस पत्थर, या पत्थरों के ढेर की ओर, जहाँ दाऊद छिपा हुआ है, तीन बाण चलाएगा। योनातान ऐसा इस तरह से करेगा मानो वह किसी लक्ष्य पर निशाना साध रहा हो।</w:t>
      </w:r>
    </w:p>
    <w:p>
      <w:pPr/>
      <w:r>
        <w:rPr>
          <w:lang w:val="hi_IN" w:bidi="hi_IN"/>
        </w:rPr>
      </w:r>
      <w:r>
        <w:rPr>
          <w:lang w:val="hi_IN" w:bidi="hi_IN"/>
        </w:rPr>
        <w:t>यहाँ रुकें और एक धनुष और बाण की तस्वीर देखें। इस ऑडियो को यहाँ रोकें।</w:t>
      </w:r>
    </w:p>
    <w:p>
      <w:pPr/>
      <w:r>
        <w:rPr>
          <w:lang w:val="hi_IN" w:bidi="hi_IN"/>
        </w:rPr>
      </w:r>
      <w:r>
        <w:rPr>
          <w:lang w:val="hi_IN" w:bidi="hi_IN"/>
        </w:rPr>
        <w:t>यहाँ रुकें और इस प्रश्न पर समूह में चर्चा करें: आपकी संस्कृति में, लोग दूर से शिकार करने या लड़ने के लिए किस प्रकार के हथियारों का उपयोग करते हैं? लोग इन हथियारों से अभ्यास कैसे करते हैं ताकि लोग हथियारों का अच्छी तरह से उपयोग कर सकें? इस ऑडियो को यहाँ रोकें।</w:t>
      </w:r>
    </w:p>
    <w:p>
      <w:pPr/>
      <w:r>
        <w:rPr>
          <w:lang w:val="hi_IN" w:bidi="hi_IN"/>
        </w:rPr>
      </w:r>
      <w:r>
        <w:rPr>
          <w:lang w:val="hi_IN" w:bidi="hi_IN"/>
        </w:rPr>
        <w:t>योनातान कहता है कि फिर योनातान एक जवान पुरुष सेवक को उन बाणों का पता लगाने के लिए भेजेगा जो योनातान ने चलाए थे। योनातान कहता है कि यदि योनातान सेवक से कहता है कि बाण सेवक और योनातान के बीच में हैं, जिसका अर्थ है कि सेवक बहुत दूर जा चुका है, तो दाऊद को योनातान के पास आना चाहिए, क्योंकि इसका अर्थ है कि दाऊद सुरक्षित होगा। यहाँ, योनातान एक शपथ लेता है कि दाऊद सुरक्षित होगा, जिसका अर्थ है कि योनातान वादा करता है कि दाऊद योनातान पर भरोसा कर सकता है। परन्तु योनातान यह भी कहता है कि यदि योनातान सेवक से कहता है कि तीर सेवक के दायरे से परे हैं, या योनातान से अधिक दूर हैं, तो दाऊद को वहाँ से चले जाना चाहिए, क्योंकि इसका अर्थ है कि दाऊद खतरे में है और यहोवा चाहता है कि दाऊद वहाँ से चला जाए।</w:t>
      </w:r>
    </w:p>
    <w:p>
      <w:pPr/>
      <w:r>
        <w:rPr>
          <w:lang w:val="hi_IN" w:bidi="hi_IN"/>
        </w:rPr>
      </w:r>
      <w:r>
        <w:rPr>
          <w:lang w:val="hi_IN" w:bidi="hi_IN"/>
        </w:rPr>
        <w:t>अंत में योनातान दाऊद को यह याद दिलाते हुए समाप्त करता है कि यह बात जिसके बारे में योनातान और दाऊद ने चर्चा की है, वह उनके बीच एक रहस्य है, और यहोवा योनातान और दाऊद पर नज़र रखेगा ताकि यह सुनिश्चित हो सके कि वे एक-दूसरे से किया गया अपना वादा निभाएँ।</w:t>
      </w:r>
    </w:p>
    <w:p>
      <w:pPr/>
      <w:r>
        <w:rPr>
          <w:lang w:val="hi_IN" w:bidi="hi_IN"/>
        </w:rPr>
      </w:r>
      <w:r>
        <w:rPr>
          <w:lang w:val="hi_IN" w:bidi="hi_IN"/>
        </w:rPr>
        <w:t>यहाँ रुकें और इस प्रश्न पर समूह में चर्चा करें: आपके समुदाय में कौन-सी बातें हैं जिन्हें लोग दो व्यक्तियों के बीच गुप्त रखते हैं? किसी को नुकसान से बचाने के लिए कोई बात गुप्त रखना कब सही होता है? कब किसी बात को गुप्त रखना दूसरे लोगों के लिए हानिकारक हो सकता है? इस ऑडियो को यहाँ रोकें।</w:t>
      </w:r>
    </w:p>
    <w:p>
      <w:pPr/>
      <w:r>
        <w:rPr>
          <w:lang w:val="hi_IN" w:bidi="hi_IN"/>
        </w:rPr>
      </w:r>
      <w:r>
        <w:rPr>
          <w:lang w:val="hi_IN" w:bidi="hi_IN"/>
        </w:rPr>
        <w:t>इसलिए दाऊद मैदान में जाकर छिप जाता है, जैसा कि योनातान ने करने को कहा था। और नए चाँद के पर्व के दिन, राजा शाऊल आता है और भोजन करने के लिए मेज पर बैठता है। राजा मेज पर अपनी सामान्य जगह पर दीवार की ओर पीठ करके बैठता है, और योनातान उसके सामने या मेज की दूसरी ओर बैठता है। शाऊल की सेना का सेनापति, अब्नेर शाऊल के बगल में बैठता है, परन्तु दाऊद अपनी जगह पर बैठने के लिए नहीं आता है।</w:t>
      </w:r>
    </w:p>
    <w:p>
      <w:pPr/>
      <w:r>
        <w:rPr>
          <w:lang w:val="hi_IN" w:bidi="hi_IN"/>
        </w:rPr>
      </w:r>
      <w:r>
        <w:rPr>
          <w:lang w:val="hi_IN" w:bidi="hi_IN"/>
        </w:rPr>
        <w:t>हालाँकि दाऊद भोज में नहीं आता है, फिर भी शाऊल दाऊद के बारे में कुछ नहीं कहता है। शाऊल अपने मन में सोचता है, "दाऊद ने निश्चित रूप से कुछ किया होगा जिसके कारण दाऊद अनजाने में अशुद्ध हो गया।" आपको याद होगा कि मूसा की व्यवस्था में कहा गया था कि कुछ निश्चित कार्य, जैसे किसी मरे हुए शरीर को छूना, व्यक्ति को अशुद्ध बना देता था, और जब तक कोई व्यक्ति अशुद्ध होता था, तब तक वह व्यक्ति नए चाँद के पर्व जैसे धार्मिक उत्सव में भाग नहीं ले सकता था। इसलिए शाऊल सोचता है कि इसी कारण से दाऊद नहीं आया।</w:t>
      </w:r>
    </w:p>
    <w:p>
      <w:pPr/>
      <w:r>
        <w:rPr>
          <w:lang w:val="hi_IN" w:bidi="hi_IN"/>
        </w:rPr>
      </w:r>
      <w:r>
        <w:rPr>
          <w:lang w:val="hi_IN" w:bidi="hi_IN"/>
        </w:rPr>
        <w:t>यहाँ रुकें और समूह में इस प्रश्न पर चर्चा करें: आपके समुदाय में ऐसे कौन से उत्सव हैं, जहाँ लोगों के इकट्ठा होने की उम्मीद की जाती है? ऐसे कौन से कारण हो सकते हैं जिनकी वजह से आप किसी ऐसे व्यक्ति को आने की अनुमति नहीं देंगे, जिसे आप आम तौर पर आने देते? इस ऑडियो को यहाँ रोकें।</w:t>
      </w:r>
    </w:p>
    <w:p>
      <w:pPr/>
      <w:r>
        <w:rPr>
          <w:lang w:val="hi_IN" w:bidi="hi_IN"/>
        </w:rPr>
      </w:r>
      <w:r>
        <w:rPr>
          <w:lang w:val="hi_IN" w:bidi="hi_IN"/>
        </w:rPr>
        <w:t>लेकिन अगले दिन, जो नए महीने का दूसरा दिन है, दाऊद अभी भी मेज़ पर अपनी जगह पर नहीं है। तब शाऊल ने योनातान से पूछा कि दाऊद क्यों नहीं आया, और योनातान ने शाऊल को वह बात बता दी जो दाऊद ने उससे कहने के लिए कही थी। योनातान कहता है, "दाऊद ने मुझसे बहुत आग्रह से पूछा कि क्या वह बैतलहम जा सकता है। दाऊद ने कहा, 'हमारा परिवार नगर में एक यज्ञ कर रहा है, और मेरे भाई ने मुझसे आने की माँग की है। यदि तू मेरा दोस्त है, तो कृपया मुझे अपने रिश्तेदारों से मिलने जाने की अनुमति दे।' इसी कारण से दाऊद राजा की मेज पर नहीं आया है।"</w:t>
      </w:r>
    </w:p>
    <w:p>
      <w:pPr/>
      <w:r>
        <w:rPr>
          <w:lang w:val="hi_IN" w:bidi="hi_IN"/>
        </w:rPr>
      </w:r>
      <w:r>
        <w:rPr>
          <w:lang w:val="hi_IN" w:bidi="hi_IN"/>
        </w:rPr>
        <w:t>शाऊल योनातान से बहुत क्रोधित हो जाता है। शाऊल कहता है, "तू अपनी माता के समान टेढ़ा और विद्रोही है!" फिर शाऊल एक ऐसा प्रश्न पूछता है जिसके उत्तर की वह योनातान से उम्मीद नहीं करता। शाऊल कहता है, "क्या मुझे यह नहीं पता कि तूने यिशै के बेटे का साथ दिया है, जिससे तेरी और तुझे जन्म देने वाली माँ की भी बदनामी हुई है?" शाऊल का अर्थ है कि योनातान की दाऊद के साथ दोस्ती, जिसे शाऊल यिशै का पुत्र कहता है, योनातान और योनातान की माता के लिए लज्जा का कारण बनेगी।</w:t>
      </w:r>
    </w:p>
    <w:p>
      <w:pPr/>
      <w:r>
        <w:rPr>
          <w:lang w:val="hi_IN" w:bidi="hi_IN"/>
        </w:rPr>
      </w:r>
      <w:r>
        <w:rPr>
          <w:lang w:val="hi_IN" w:bidi="hi_IN"/>
        </w:rPr>
        <w:t>यहाँ रुकें और समूह में इस प्रश्न पर चर्चा करें: आपकी संस्कृति में, कोई व्यक्ति ऐसे कौन से गलत कार्य कर सकता है जिसके कारण उसके परिवार को शर्मिंदगी उठानी पड़ सकती है? अब किसी ऐसे व्यक्ति की कोई कहानी सुनाएँ जिसने सही और अच्छा काम किया हो, परन्तु उस काम से उसके परिवार को शर्मिंदा होना पड़ा हो। इस ऑडियो को यहाँ रोकें।</w:t>
      </w:r>
    </w:p>
    <w:p>
      <w:pPr/>
      <w:r>
        <w:rPr>
          <w:lang w:val="hi_IN" w:bidi="hi_IN"/>
        </w:rPr>
      </w:r>
      <w:r>
        <w:rPr>
          <w:lang w:val="hi_IN" w:bidi="hi_IN"/>
        </w:rPr>
        <w:t>शाऊल आगे कहता है, "जब तक यिशै का पुत्र जीवित रहेगा, तू कभी राजा नहीं होगा। अब किसी को दाऊद को मेरे पास लाने के लिए भेज, क्योंकि दाऊद मरने के योग्य है, और मैं दाऊद को मारने वाला हूँ!"</w:t>
      </w:r>
    </w:p>
    <w:p>
      <w:pPr/>
      <w:r>
        <w:rPr>
          <w:lang w:val="hi_IN" w:bidi="hi_IN"/>
        </w:rPr>
      </w:r>
      <w:r>
        <w:rPr>
          <w:lang w:val="hi_IN" w:bidi="hi_IN"/>
        </w:rPr>
        <w:t>योनातान उत्तर देता है, "दाऊद को नहीं मारना चाहिए! दाऊद ने कुछ भी गलत नहीं किया है!"</w:t>
      </w:r>
    </w:p>
    <w:p>
      <w:pPr/>
      <w:r>
        <w:rPr>
          <w:lang w:val="hi_IN" w:bidi="hi_IN"/>
        </w:rPr>
      </w:r>
      <w:r>
        <w:rPr>
          <w:lang w:val="hi_IN" w:bidi="hi_IN"/>
        </w:rPr>
        <w:t>शाऊल योनातान को मारने की कोशिश में उस पर अपना भाला फेंकता है। तो अब योनातान को पता चल गया है कि शाऊल दाऊद को मारने की योजना बना रहा है, ठीक वैसे ही जैसे दाऊद ने कहा था।</w:t>
      </w:r>
    </w:p>
    <w:p>
      <w:pPr/>
      <w:r>
        <w:rPr>
          <w:lang w:val="hi_IN" w:bidi="hi_IN"/>
        </w:rPr>
      </w:r>
      <w:r>
        <w:rPr>
          <w:lang w:val="hi_IN" w:bidi="hi_IN"/>
        </w:rPr>
        <w:t>जब योनातान भोज से निकलता है, तो वह बहुत क्रोधित हो जाता है। योनातान कुछ भी नहीं खाता, क्योंकि वह शाऊल द्वारा दाऊद का अपमान और अनादर किए जाने के कारण दु:खी और शोकित है।</w:t>
      </w:r>
      <w:r>
        <w:rPr>
          <w:lang w:val="hi_IN" w:bidi="hi_IN"/>
        </w:rPr>
      </w:r>
    </w:p>
    <w:p>
      <w:pPr>
        <w:pStyle w:val="Heading3"/>
      </w:pPr>
      <w:r>
        <w:rPr>
          <w:lang w:val="hi_IN" w:bidi="hi_IN"/>
        </w:rPr>
        <w:t>घटनाओं को समझाना</w:t>
      </w:r>
    </w:p>
    <w:p>
      <w:pPr/>
      <w:r>
        <w:rPr>
          <w:lang w:val="hi_IN" w:bidi="hi_IN"/>
        </w:rPr>
      </w:r>
      <w:r>
        <w:rPr>
          <w:lang w:val="hi_IN" w:bidi="hi_IN"/>
        </w:rPr>
        <w:t>1 शमूएल 20:18–34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योनातान दाऊद को निर्देश देता है कि मैदान में कहाँ छिपना है और योनातान दाऊद से कैसे बातचीत करेगा ताकि दाऊद को यह पता चले कि शाऊल दाऊद को मारना चाहता है या नहीं। फिर दाऊद मैदान में जाकर छिप जाता है।</w:t>
      </w:r>
    </w:p>
    <w:p>
      <w:pPr/>
      <w:r>
        <w:rPr>
          <w:lang w:val="hi_IN" w:bidi="hi_IN"/>
        </w:rPr>
      </w:r>
      <w:r>
        <w:rPr>
          <w:b/>
          <w:lang w:val="hi_IN" w:bidi="hi_IN"/>
        </w:rPr>
        <w:t>दूसरे दृश्य में:</w:t>
      </w:r>
      <w:r>
        <w:rPr>
          <w:lang w:val="hi_IN" w:bidi="hi_IN"/>
        </w:rPr>
        <w:t xml:space="preserve"> जब नए चाँद का पर्व शुरू होता है, तो शाऊल देखता है कि दाऊद उसकी मेज़ पर नहीं आता है। हालाँकि, शाऊल कुछ नहीं कहता है, क्योंकि शाऊल सोचता है कि दाऊद गलती से अशुद्ध हो गया है और वह नहीं आ सकता।</w:t>
      </w:r>
    </w:p>
    <w:p>
      <w:pPr/>
      <w:r>
        <w:rPr>
          <w:lang w:val="hi_IN" w:bidi="hi_IN"/>
        </w:rPr>
      </w:r>
      <w:r>
        <w:rPr>
          <w:b/>
          <w:lang w:val="hi_IN" w:bidi="hi_IN"/>
        </w:rPr>
        <w:t>तीसरे दृश्य में:</w:t>
      </w:r>
      <w:r>
        <w:rPr>
          <w:lang w:val="hi_IN" w:bidi="hi_IN"/>
        </w:rPr>
        <w:t xml:space="preserve"> जब अगले दिन भी दाऊद भोजन करने के लिए मेज पर नहीं आता है, तो शाऊल योनातान से पूछता है कि दाऊद कहाँ है। योनातान कहता है कि दाऊद वार्षिक यज्ञ के लिए अपने गृहनगर गया। शाऊल योनातान से बहुत क्रोधित हो जाता है। शाऊल कहता है कि योनातान ने अपने आपको और उसकी माता को शर्मिंदा किया है। शाऊल कहता है कि जब तक दाऊद जीवित रहेगा, योनातान राजा नहीं बनेगा। अंत में, शाऊल योनातान से कहता है कि वह दाऊद को शाऊल के पास लाए ताकि शाऊल दाऊद को मार सके। योनातान कहता है कि शाऊल को दाऊद को नहीं मारना चाहिए, क्योंकि दाऊद ने कुछ भी गलत नहीं किया है। इसलिए शाऊल योनातान को मारने की कोशिश में योनातान पर अपना भाला फेंकता है।</w:t>
      </w:r>
    </w:p>
    <w:p>
      <w:pPr/>
      <w:r>
        <w:rPr>
          <w:lang w:val="hi_IN" w:bidi="hi_IN"/>
        </w:rPr>
      </w:r>
      <w:r>
        <w:rPr>
          <w:b/>
          <w:lang w:val="hi_IN" w:bidi="hi_IN"/>
        </w:rPr>
        <w:t>चौथे दृश्य में:</w:t>
      </w:r>
      <w:r>
        <w:rPr>
          <w:lang w:val="hi_IN" w:bidi="hi_IN"/>
        </w:rPr>
        <w:t xml:space="preserve"> योनातान बिना कुछ खाए ही भोज को छोड़ देता है, क्योंकि शाऊल ने दाऊद के साथ जो शर्मनाक व्यवहार किया, उससे उसे बहुत दु:ख पहुँचा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योनातान</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राजा शाऊल</w:t>
      </w:r>
    </w:p>
    <w:p>
      <w:pPr>
        <w:pStyle w:val="ListBullet"/>
        <w:spacing w:line="240" w:lineRule="auto"/>
        <w:ind w:left="720"/>
      </w:pPr>
      <w:r>
        <w:rPr>
          <w:lang w:val="hi_IN" w:bidi="hi_IN"/>
        </w:rPr>
      </w:r>
      <w:r>
        <w:rPr>
          <w:lang w:val="hi_IN" w:bidi="hi_IN"/>
        </w:rPr>
        <w:t>जवान पुरुष सेवक</w:t>
      </w:r>
    </w:p>
    <w:p>
      <w:pPr>
        <w:pStyle w:val="ListBullet"/>
        <w:spacing w:line="240" w:lineRule="auto"/>
        <w:ind w:left="720"/>
      </w:pPr>
      <w:r>
        <w:rPr>
          <w:lang w:val="hi_IN" w:bidi="hi_IN"/>
        </w:rPr>
      </w:r>
      <w:r>
        <w:rPr>
          <w:lang w:val="hi_IN" w:bidi="hi_IN"/>
        </w:rPr>
        <w:t>और अब्नेर</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योनातान दाऊद से बात करना जारी रखता है। योनातान कहता है, "कल नए चाँद का पर्व है, और मेरा पिता तुझे याद करेगा, क्योंकि तेरी जगह खाली होगी।" आपको याद होगा कि इस्राएली हर महीने नए चाँद का पर्व मनाते थे, और राजा शाऊल को दाऊद से उम्मीद थी कि वह शाऊल के साथ यह भोजन खाए। हमें यह पता नहीं है कि शाऊल के साथ कितने लोगों ने भोजन किया, परन्तु बाद में हमें पता चलता है कि शाऊल की सेना का सेनापति अब्नेर और योनातान दोनों वहाँ थे। और चूँकि अब्नेर, योनातान और दाऊद सभी महत्वपूर्ण योद्धा हैं जो शाऊल की ओर से लड़ते हैं, इसलिए शायद यही कारण है कि राजा दाऊद को अपने साथ भोजन करने के लिए आमंत्रित करता है।</w:t>
      </w:r>
    </w:p>
    <w:p>
      <w:pPr/>
      <w:r>
        <w:rPr>
          <w:lang w:val="hi_IN" w:bidi="hi_IN"/>
        </w:rPr>
      </w:r>
      <w:r>
        <w:rPr>
          <w:lang w:val="hi_IN" w:bidi="hi_IN"/>
        </w:rPr>
        <w:t>यहाँ रुकें और समूह में इस प्रश्न पर चर्चा करें: आपकी संस्कृति में, ऐसे कौनसे कारण हैं जिनकी वजह से कोई राजा या महत्वपूर्ण नेता कुछ लोगों को अपने साथ खाना खाने के लिए आमंत्रित कर सकता है? इस ऑडियो को यहाँ रोकें।</w:t>
      </w:r>
    </w:p>
    <w:p>
      <w:pPr/>
      <w:r>
        <w:rPr>
          <w:lang w:val="hi_IN" w:bidi="hi_IN"/>
        </w:rPr>
      </w:r>
      <w:r>
        <w:rPr>
          <w:lang w:val="hi_IN" w:bidi="hi_IN"/>
        </w:rPr>
        <w:t>अब योनातान दाऊद से कहता है कि दाऊद तीसरे दिन अंधेरा होने तक इंतज़ार करे और फिर जल्दी से मैदान के उस स्थान पर जाए, जहाँ दाऊद पहली बार शाऊल के साथ हुई इस परेशानी के समय छिपा था। आपको याद होगा कि इस्राएलियों के लिए नया दिन शाम को शुरू होता था, इसलिए योनातान का अर्थ है कि दाऊद को परसों वहाँ जाना होगा।</w:t>
      </w:r>
    </w:p>
    <w:p>
      <w:pPr/>
      <w:r>
        <w:rPr>
          <w:lang w:val="hi_IN" w:bidi="hi_IN"/>
        </w:rPr>
      </w:r>
      <w:r>
        <w:rPr>
          <w:lang w:val="hi_IN" w:bidi="hi_IN"/>
        </w:rPr>
        <w:t>योनातान कहता है कि दाऊद को वहाँ पत्थर या पत्थरों के पास छिपना होगा। हमें यह नहीं पता है कि यहाँ मूल भाषा क्या कहती है। कुछ अनुवाद “एज़ेल पत्थर” कहते हैं, जिसका अर्थ है “प्रस्थान का पत्थर,” जबकि अन्य पत्थर का ढेर या पत्थरों का ढेर कहते हैं।</w:t>
      </w:r>
    </w:p>
    <w:p>
      <w:pPr/>
      <w:r>
        <w:rPr>
          <w:lang w:val="hi_IN" w:bidi="hi_IN"/>
        </w:rPr>
      </w:r>
      <w:r>
        <w:rPr>
          <w:lang w:val="hi_IN" w:bidi="hi_IN"/>
        </w:rPr>
        <w:t>इसके बाद, योनातान कहता है कि योनातान पत्थरों के इस ढेर की ओर तीन बाण चलाएगा, मानो योनातान किसी लक्ष्य पर निशाना साध रहा हो। हालाँकि योनातान यहाँ “धनुष” शब्द का उपयोग नहीं करता है, फिर भी हम जानते हैं कि योनातान अपने धनुष का उपयोग करके इन बाणों को चलाएगा। आपको याद होगा कि धनुष लकड़ी का एक लंबा और पतला टुकड़ा होता है। लोग लकड़ी के इस टुकड़े के दोनों सिरों पर एक मजबूत रस्सी को कसकर बाँधते हैं जिससे लकड़ी मुड़कर एक घुमावदार आकार ले लेती है। तीर लंबी, पतली छड़ें होती हैं जिनके एक सिरे पर एक नुकीली नोक होती है। लोग अक्सर तीर के दूसरे सिरे पर पक्षियों के पंख बांधते हैं ताकि तीर हवा में सीधा उड़ सके। कोई व्यक्ति धनुष की डोरी को पीछे खींचकर और फिर उसे तेज़ी से छोड़कर तीर चला सकता है, जिससे तीर आगे की ओर धकेला जाता है और हवा में उड़ने लगता है।</w:t>
      </w:r>
    </w:p>
    <w:p>
      <w:pPr/>
      <w:r>
        <w:rPr>
          <w:lang w:val="hi_IN" w:bidi="hi_IN"/>
        </w:rPr>
      </w:r>
      <w:r>
        <w:rPr>
          <w:lang w:val="hi_IN" w:bidi="hi_IN"/>
        </w:rPr>
        <w:t>यहाँ रुकें और समूह में धनुष और तीर की एक तस्वीर देखें। इस ऑडियो को यहाँ रोकें।</w:t>
      </w:r>
    </w:p>
    <w:p>
      <w:pPr/>
      <w:r>
        <w:rPr>
          <w:lang w:val="hi_IN" w:bidi="hi_IN"/>
        </w:rPr>
      </w:r>
      <w:r>
        <w:rPr>
          <w:lang w:val="hi_IN" w:bidi="hi_IN"/>
        </w:rPr>
        <w:t>योनातान कहता है कि वह पत्थरों के ढेर की ओर तीन तीर ऐसे चलाएगा, मानो वह किसी लक्ष्य पर निशाना साध रहा हो। हमें यह पता नहीं है कि इसका अर्थ यह है कि योनातान तीरों को इस प्रकार चलाएगा कि वे स्वयं पत्थर के पास लगें, या इसका अर्थ यह है कि योनातान तीरों को इस प्रकार चलाएगा कि वे पत्थर के पास किसी स्थान पर गिरें। योनातान कहता है कि फिर योनातान एक जवान पुरुष सेवक को तीर लेने के लिए भेजेगा। यदि योनातान सेवक से कहता है, “तीर मेरी ओर हैं,” तो इसका अर्थ है कि सेवक तीरों की तुलना में योनातान से अधिक दूर चला गया है। इसका अर्थ यह होगा कि योनातान दाऊद को बता रहा है कि शाऊल दाऊद को नहीं मारना चाहता है। योनातान कहता है, “यहोवा के जीवन की शपथ, तू सुरक्षित है।” “यहोवा के जीवन की शपथ” वाक्यांश शपथ खाने का एक सामान्य तरीका है, जिसका अर्थ है कि योनातान यहोवा के सामने दाऊद से वादा कर रहा है कि दाऊद विश्वास कर सकता है कि योनातान सच बोल रहा है।</w:t>
      </w:r>
    </w:p>
    <w:p>
      <w:pPr/>
      <w:r>
        <w:rPr>
          <w:lang w:val="hi_IN" w:bidi="hi_IN"/>
        </w:rPr>
      </w:r>
      <w:r>
        <w:rPr>
          <w:lang w:val="hi_IN" w:bidi="hi_IN"/>
        </w:rPr>
        <w:t>परन्तु योनातान यह भी कहता है कि यदि योनातान सेवक से कहता है, “तीर तेरे उस पार हैं,” तो इसका अर्थ है कि सेवक योनातान से इतनी दूर नहीं गया है कि वह तीरों तक पहुँच सके। उस मामले में, योनातान दाऊद को बता रहा है कि शाऊल अभी भी दाऊद को मारना चाहता है। योनातान कहता है कि यदि योनातान सेवक से यह कहे, तो दाऊद को वहाँ से चले जाना होगा, क्योंकि दाऊद को पता चल जाएगा कि दाऊद खतरे में है और यहोवा चाहता है कि दाऊद वहाँ से चला जाए।</w:t>
      </w:r>
    </w:p>
    <w:p>
      <w:pPr/>
      <w:r>
        <w:rPr>
          <w:lang w:val="hi_IN" w:bidi="hi_IN"/>
        </w:rPr>
      </w:r>
      <w:r>
        <w:rPr>
          <w:lang w:val="hi_IN" w:bidi="hi_IN"/>
        </w:rPr>
        <w:t>यहाँ रुकें और समूह में इस प्रश्न पर चर्चा करें: किसी ऐसे व्यक्ति के बारे में कहानी सुनाएँ जिसने किसी दूसरे व्यक्ति तक गुप्त संदेश पहुँचाने का कोई खास तरीका निकाला हो। उस व्यक्ति ने यह कैसे तय किया कि इस संदेश को व्यक्त करने के लिए किस चीज़ का उपयोग करना है? उस व्यक्ति ने इसे अन्य लोगों से गुप्त कैसे रखा? इस ऑडियो को यहाँ रोकें।</w:t>
      </w:r>
    </w:p>
    <w:p>
      <w:pPr/>
      <w:r>
        <w:rPr>
          <w:lang w:val="hi_IN" w:bidi="hi_IN"/>
        </w:rPr>
      </w:r>
      <w:r>
        <w:rPr>
          <w:lang w:val="hi_IN" w:bidi="hi_IN"/>
        </w:rPr>
        <w:t>योनातान दाऊद के साथ हुई बातचीत को दाऊद को यह याद दिलाकर समाप्त करता है कि जिस बात पर योनातान और दाऊद ने चर्चा की है, वह योनातान और दाऊद के बीच एक राज़ है। योनातान उस वाचा, या पक्के वादे के बारे में बात कर रहा है जो योनातान और दाऊद ने एक-दूसरे से की थी। यहोवा योनातान और दाऊद के बीच गवाह के रूप में कार्य करेगा, ताकि यह सुनिश्चित हो सके कि वे एक-दूसरे से किया गया यह वादा निभाएँ। योनातान और दाऊद की बातचीत समाप्त होने के बाद, दाऊद मैदान में जाकर छिप जाता है। मूलभाषा में, यहाँ मैदान के लिए शब्द का अर्थ कृषि भूमि है जिसका उपयोग लोग फसल उगाने या पशुओं को चराने के लिए करते हैं।</w:t>
      </w:r>
    </w:p>
    <w:p>
      <w:pPr/>
      <w:r>
        <w:rPr>
          <w:lang w:val="hi_IN" w:bidi="hi_IN"/>
        </w:rPr>
      </w:r>
      <w:r>
        <w:rPr>
          <w:lang w:val="hi_IN" w:bidi="hi_IN"/>
        </w:rPr>
        <w:t>यहाँ रुकें और समूह में इस प्रश्न पर चर्चा करें: आपकी संस्कृति में, जब दो लोग एक-दूसरे से कोई महत्वपूर्ण वादा करते हैं, तो वे लोग उस वादे के बारे में कैसे बात करते हैं? यह सुनिश्चित करने की ज़िम्मेदारी किसकी है कि हर व्यक्ति उस वादे को निभाए? इस ऑडियो को यहाँ रोकें।</w:t>
      </w:r>
    </w:p>
    <w:p>
      <w:pPr/>
      <w:r>
        <w:rPr>
          <w:lang w:val="hi_IN" w:bidi="hi_IN"/>
        </w:rPr>
      </w:r>
      <w:r>
        <w:rPr>
          <w:lang w:val="hi_IN" w:bidi="hi_IN"/>
        </w:rPr>
        <w:t>दूसरे दृश्य में, जब नए चाँद का पर्व शुरू होता है, राजा आता है और अपनी मेज़ पर भोजन करने के लिए बैठ जाता है। राजा मेज़ पर अपनी नियत जगह पर बैठता है, और उसकी पीठ दीवार की तरफ़ होती है। मूल भाषा में, कहानीकार कहता है कि योनातान “अपनी जगह पर खड़ा हुआ,” जिसका अनुवाद कुछ अनुवादों में “उठ खड़ा हुआ” के रूप में किया गया है। हालाँकि, इसका मतलब शायद यह है कि योनातान अपने पिता, राजा की सेवा करने के लिए तैयार खड़ा था। इसलिए शाऊल के पहले बैठने के बाद, योनातान राजा के सामने, या मेज़ की दूसरी ओर बैठता है। और राजा की सेना का सेनापति अब्नेर, शाऊल के पास बैठता है। लेकिन दाऊद अपने स्थान पर बैठने के लिए वहाँ नहीं है।</w:t>
      </w:r>
    </w:p>
    <w:p>
      <w:pPr/>
      <w:r>
        <w:rPr>
          <w:lang w:val="hi_IN" w:bidi="hi_IN"/>
        </w:rPr>
      </w:r>
      <w:r>
        <w:rPr>
          <w:lang w:val="hi_IN" w:bidi="hi_IN"/>
        </w:rPr>
        <w:t>शाऊल ध्यान देता है कि दाऊद मेज़ पर नहीं है, लेकिन शाऊल कुछ नहीं कहता है। शाऊल अपने मन में सोचता है, “किसी बात के कारण दाऊद अशुद्ध हो गया होगा।” आपको याद होगा कि मूसा की व्यवस्था में कई बातों के बारे में बात की गई है जिनके कारण कोई व्यक्ति धार्मिक रूप से अशुद्ध हो सकता है। इनमें से कुछ काम कोई व्यक्ति जानबूझकर कर सकता है, जैसे परिवार के किसी मृत सदस्य को दफनाना। अन्य बातें अचानक या बिना योजना के हो सकती हैं। यहाँ, शाऊल सोचता है कि दाऊद अनजाने में अशुद्ध हो गया होगा, इसलिए दाऊद भोज में नहीं आ सकता।</w:t>
      </w:r>
    </w:p>
    <w:p>
      <w:pPr/>
      <w:r>
        <w:rPr>
          <w:lang w:val="hi_IN" w:bidi="hi_IN"/>
        </w:rPr>
      </w:r>
      <w:r>
        <w:rPr>
          <w:lang w:val="hi_IN" w:bidi="hi_IN"/>
        </w:rPr>
        <w:t>तीसरे दृश्य में, जब दाऊद अगले दिन भी भोज में नहीं आता है, तब शाऊल योनातान से पूछता है, “यिशै का पुत्र न तो कल और न ही आज, भोज में क्यों नहीं आया है?” आपको याद होगा कि दाऊद का पिता यिशै है, इसलिए जब शाऊल “यिशै का पुत्र” कहता है, तो उसका अर्थ दाऊद से है।</w:t>
      </w:r>
    </w:p>
    <w:p>
      <w:pPr/>
      <w:r>
        <w:rPr>
          <w:lang w:val="hi_IN" w:bidi="hi_IN"/>
        </w:rPr>
      </w:r>
      <w:r>
        <w:rPr>
          <w:lang w:val="hi_IN" w:bidi="hi_IN"/>
        </w:rPr>
        <w:t>यहाँ रुकें और समूह में चर्चा करें: आप अपने अनुवाद में यह कैसे स्पष्ट करेंगे कि शाऊल दाऊद के बारे में बात कर रहा है? इस ऑडियो को यहाँ रोकें।</w:t>
      </w:r>
    </w:p>
    <w:p>
      <w:pPr/>
      <w:r>
        <w:rPr>
          <w:lang w:val="hi_IN" w:bidi="hi_IN"/>
        </w:rPr>
      </w:r>
      <w:r>
        <w:rPr>
          <w:lang w:val="hi_IN" w:bidi="hi_IN"/>
        </w:rPr>
        <w:t>अब योनातान वे शब्द कहता है जो दाऊद ने उसे कहने के लिए कहे थे। योनातान कहता है, "दाऊद ने मुझसे बहुत आग्रह से पूछा कि क्या वह बैतलहम जा सकता है। दाऊद ने कहा, 'हमारा परिवार नगर में एक यज्ञ कर रहा है, और मेरे भाई ने मुझसे आने की माँग की है। यदि तू मेरा दोस्त है, तो कृपया मुझे अपने रिश्तेदारों से मिलने जाने की अनुमति दे।' इसीलिए दाऊद राजा की मेज़ पर नहीं आया है।" आपको याद होगा कि योनातान झूठ बोल रहा है। दाऊद बैतलहम नहीं गया, बल्कि वास्तव में पास में ही छिपा हुआ है। योनातान शाऊल से यह झूठ कहता है ताकि यह देख सके कि शाऊल क्या प्रतिक्रिया देता है। यदि शाऊल उत्तर दे कि यह ठीक है, तो योनातान जान लेगा कि शाऊल का दाऊद को मारने का इरादा नहीं है। लेकिन यदि शाऊल क्रोधित हो जाता है, तो योनातान जान लेगा कि शाऊल दाऊद को मारना चाहता है।</w:t>
      </w:r>
    </w:p>
    <w:p>
      <w:pPr/>
      <w:r>
        <w:rPr>
          <w:lang w:val="hi_IN" w:bidi="hi_IN"/>
        </w:rPr>
      </w:r>
      <w:r>
        <w:rPr>
          <w:lang w:val="hi_IN" w:bidi="hi_IN"/>
        </w:rPr>
        <w:t>जब योनातान ये शब्द कहता है, तो शाऊल बहुत क्रोधित हो जाता है। शाऊल कहता है, "तू अपनी माता के समान टेढ़ा और विद्रोही है!" किसी को टेढ़ा और विद्रोही पुत्र कहना एक गंभीर अपमान है। शाऊल कह रहा है कि योनातान एक नीच गद्दार या शर्मनाक व्यक्ति है जो वफादार नहीं है। जहाँ शाऊल योनातान की माता को विद्रोही कहता है, वहीं कुछ अनुवादों में उसे वेश्या भी कहा गया है। हमें यह पता नहीं है कि यह सही है या नहीं, लेकिन हम इतना ज़रूर जानते हैं कि शाऊल, योनातान और उसकी माँ, दोनों के बारे में अपमानजनक बातें कह रहा है।</w:t>
      </w:r>
    </w:p>
    <w:p>
      <w:pPr/>
      <w:r>
        <w:rPr>
          <w:lang w:val="hi_IN" w:bidi="hi_IN"/>
        </w:rPr>
      </w:r>
      <w:r>
        <w:rPr>
          <w:lang w:val="hi_IN" w:bidi="hi_IN"/>
        </w:rPr>
        <w:t>शाऊल आगे कहता है, "क्या मुझे नहीं पता कि तू अपनी और अपनी माता की नग्नता की शर्म के लिए यिशै के पुत्र को चुन रहा है?" यहाँ शाऊल एक ऐसा प्रश्न पूछ रहा है जिसके उत्तर की उसे योनातान से उम्मीद नहीं है। शाऊल का अर्थ यह है कि शाऊल जानता है कि योनातान दाऊद के प्रति बहुत वफादार है। और शाऊल कह रहा है कि इसी कारण योनातान की माता को शर्मिंदा होना चाहिए कि उसने योनातान को जन्म दिया।</w:t>
      </w:r>
    </w:p>
    <w:p>
      <w:pPr/>
      <w:r>
        <w:rPr>
          <w:lang w:val="hi_IN" w:bidi="hi_IN"/>
        </w:rPr>
      </w:r>
      <w:r>
        <w:rPr>
          <w:lang w:val="hi_IN" w:bidi="hi_IN"/>
        </w:rPr>
        <w:t>यहाँ रुकें और समूह में इस प्रश्न पर चर्चा करें: यदि आपके समुदाय में कोई व्यक्ति अपने परिवार के साथ बहुत शर्मनाक व्यवहार करता है, तो लोग उस व्यक्ति के बारे में क्या अपमानजनक बातें कह सकते हैं? साथ ही, अगर कोई व्यक्ति आपके समुदाय को शर्मिंदा करता है, तो लोग उस व्यक्ति के माता-पिता के बारे में क्या अपमानजनक बातें कह सकते हैं? इस ऑडियो को यहाँ रोकें।</w:t>
      </w:r>
    </w:p>
    <w:p>
      <w:pPr/>
      <w:r>
        <w:rPr>
          <w:lang w:val="hi_IN" w:bidi="hi_IN"/>
        </w:rPr>
      </w:r>
      <w:r>
        <w:rPr>
          <w:lang w:val="hi_IN" w:bidi="hi_IN"/>
        </w:rPr>
        <w:t>शाऊल कहता है, “जब तक यिशै का पुत्र पृथ्वी पर जीवित रहेगा, तेरा राज्य कभी स्थापित नहीं होगा। अब किसी को भेज, कि वह यिशै के पुत्र को मेरे पास ले आए, क्योंकि यिशै का पुत्र मरने के योग्य है, और मैं उसे मारने वाला हूँ!" शाऊल का सबसे बड़ा बेटा होने के नाते, योनातान को उम्मीद होगी कि शाऊल की मौत के बाद वह अगला राजा बनेगा। परन्तु शाऊल कह रहा है कि जब तक दाऊद जीवित रहेगा, दाऊद योनातान को अगला राजा बनने से रोकेगा। इसलिए शाऊल चाहता है कि योनातान दाऊद को उसके पास लाकर दाऊद को मारने में उसकी मदद करे।</w:t>
      </w:r>
    </w:p>
    <w:p>
      <w:pPr/>
      <w:r>
        <w:rPr>
          <w:lang w:val="hi_IN" w:bidi="hi_IN"/>
        </w:rPr>
      </w:r>
      <w:r>
        <w:rPr>
          <w:lang w:val="hi_IN" w:bidi="hi_IN"/>
        </w:rPr>
        <w:t>योनातान दो प्रश्न पूछकर उत्तर देता है, जिनके उत्तर की उसे शाऊल से उम्मीद नहीं है। योनातान कहता है, "लेकिन दाऊद को क्यों मार डालना चाहिए? दाऊद ने क्या किया है?" योनातान शाऊल से दृढ़ता से असहमत होता है। योनातान कह रहा है कि दाऊद को नहीं मरना चाहिए। इससे शाऊल बहुत क्रोधित हो जाता है, और शाऊल योनातान को मारने की कोशिश में योनातान पर अपना भाला फेंकता है।</w:t>
      </w:r>
    </w:p>
    <w:p>
      <w:pPr/>
      <w:r>
        <w:rPr>
          <w:lang w:val="hi_IN" w:bidi="hi_IN"/>
        </w:rPr>
      </w:r>
      <w:r>
        <w:rPr>
          <w:lang w:val="hi_IN" w:bidi="hi_IN"/>
        </w:rPr>
        <w:t>आखिरी दृश्य में, योनातान बहुत क्रोधित होकर मेज़ से उठ जाता है। योनातान कुछ भी खाए बिना भोज से चला जाता है, क्योंकि शाऊल ने दाऊद के साथ जो अपमानजनक व्यवहार किया है, उससे वह बहुत दु:खी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20:18–34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योनातान</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राजा शाऊल</w:t>
      </w:r>
    </w:p>
    <w:p>
      <w:pPr>
        <w:pStyle w:val="ListBullet"/>
        <w:spacing w:line="240" w:lineRule="auto"/>
        <w:ind w:left="720"/>
      </w:pPr>
      <w:r>
        <w:rPr>
          <w:lang w:val="hi_IN" w:bidi="hi_IN"/>
        </w:rPr>
      </w:r>
      <w:r>
        <w:rPr>
          <w:lang w:val="hi_IN" w:bidi="hi_IN"/>
        </w:rPr>
        <w:t>जवान पुरुष सेवक</w:t>
      </w:r>
    </w:p>
    <w:p>
      <w:pPr>
        <w:pStyle w:val="ListBullet"/>
        <w:spacing w:line="240" w:lineRule="auto"/>
        <w:ind w:left="720"/>
      </w:pPr>
      <w:r>
        <w:rPr>
          <w:lang w:val="hi_IN" w:bidi="hi_IN"/>
        </w:rPr>
      </w:r>
      <w:r>
        <w:rPr>
          <w:lang w:val="hi_IN" w:bidi="hi_IN"/>
        </w:rPr>
        <w:t>और अब्नेर</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उत्तर निम्नलिखित हैं।</w:t>
      </w:r>
    </w:p>
    <w:p>
      <w:pPr/>
      <w:r>
        <w:rPr>
          <w:lang w:val="hi_IN" w:bidi="hi_IN"/>
        </w:rPr>
      </w:r>
      <w:r>
        <w:rPr>
          <w:lang w:val="hi_IN" w:bidi="hi_IN"/>
        </w:rPr>
        <w:t>पहले दृश्य में, योनातान दाऊद से बात करना जारी रखता है। योनातान कहता है, “कल नए चाँद का पर्व है, और मेरा पिता तुझे याद करेगा, क्योंकि तेरी जगह खाली होगी। परसों शाम के समय उस स्थान पर जाना, जहाँ तू उस समय छिपा था जब मेरे पिता के साथ यह परेशानी शुरू हुई थी, और वहाँ पत्थरों के ढेर के पास इंतज़ार करना। मैं पत्थरों की ओर तीन तीर चलाऊँगा जैसे कि मैं किसी लक्ष्य पर निशाना साध रहा हूँ। फिर मैं तीर लेने के लिए एक जवान पुरुष सेवक को भेजूँगा। यदि मैं उस जवान से कहूँ, ‘तीर मेरी ओर हैं,’ तो फिर बाहर आ जाना, क्योंकि यहोवा के जीवन की शपथ, तू सुरक्षित होगा। परन्तु यदि मैं पुकारकर कहूँ, ‘तीर अधिक दूर हैं,' तो तुझे जाना होगा, क्योंकि यहोवा चाहता है कि तू वहाँ से चला जाए। और यहोवा हमें एक-दूसरे से किए गए वादों को पूरा करने में मदद करे, क्योंकि यहोवा ने हमारी कही हुई बातें सुन ली हैं।" फिर जब योनातान और दाऊद अपनी बातचीत पूरी कर लेते हैं, तब दाऊद जाकर मैदान में छिप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योनातान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दूसरे दृश्य में, जब नए चाँद का पर्व शुरू होता है, तो राजा आता है और अपनी मेज़ पर भोजन करने के लिए बैठ जाता है। राजा मेज़ पर अपनी आम जगह पर बैठता है, और उसकी पीठ दीवार की तरफ़ होती है। योनातान राजा के सामने या मेज़ की दूसरी ओर बैठता है। और राजा की सेना का सेनापति अब्नेर, शाऊल के पास बैठता है। लेकिन दाऊद अपने स्थान पर बैठने के लिए वहाँ नहीं है। शाऊल अपने मन में सोचता है, “किसी बात के कारण दाऊद अशुद्ध हो गया होगा।” लेकिन शाऊल, दाऊद के बारे में योनातान या किसी और से कुछ नहीं कहता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तीसरे दृश्य में, जब दाऊद फिर से भोज में नहीं आता है, तो शाऊल योनातान से पूछता है, “यिशै का पुत्र न तो कल और न ही आज, भोजन में क्यों नहीं आया है?” योनातान कहता है, "दाऊद ने मुझसे बहुत आग्रह से पूछा कि क्या वह बैतलहम जा सकता है। दाऊद ने कहा, 'हमारा परिवार नगर में एक यज्ञ कर रहा है, और मेरे भाई ने मुझसे आने की माँग की है। यदि तू मेरा दोस्त है, तो कृपया मुझे अपने रिश्तेदारों से मिलने जाने की अनुमति दे।' इसी कारण से दाऊद राजा की मेज पर नहीं आया है।"</w:t>
      </w:r>
    </w:p>
    <w:p>
      <w:pPr/>
      <w:r>
        <w:rPr>
          <w:lang w:val="hi_IN" w:bidi="hi_IN"/>
        </w:rPr>
      </w:r>
      <w:r>
        <w:rPr>
          <w:lang w:val="hi_IN" w:bidi="hi_IN"/>
        </w:rPr>
        <w:t>जब शाऊल यह सुनता है, तो शाऊल बहुत क्रोधित हो जाता है! "तू अपनी माता के समान बुरा और विद्रोही है! क्या मैं यह नहीं जानता कि तू यिशै के बेटे को चुनकर अपनी और अपनी माँ की नग्नता की शर्म का कारण बन रहा है? जब तक यिशै का पुत्र पृथ्वी पर जीवित रहेगा, तू कभी राजा नहीं बनेगा! अब किसी को भेजकर यिशै के पुत्र को मेरे पास ला, क्योंकि यिशै का पुत्र मरने के योग्य है, और मैं उसे मार डालने वाला हूँ!"</w:t>
      </w:r>
    </w:p>
    <w:p>
      <w:pPr/>
      <w:r>
        <w:rPr>
          <w:lang w:val="hi_IN" w:bidi="hi_IN"/>
        </w:rPr>
      </w:r>
      <w:r>
        <w:rPr>
          <w:lang w:val="hi_IN" w:bidi="hi_IN"/>
        </w:rPr>
        <w:t>लेकिन योनातान उत्तर देता है, "लेकिन तुझे दाऊद को क्यों मारना चाहिए? उसने क्या किया है?" और शाऊल बहुत गुस्से में आकर योनातान को मारने की कोशिश में उस पर अपना भाला फेंकता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योनातान को बहुत गुस्सा आता है। योनातान मेज़ से उठ जाता है और बिना कुछ खाए भोज से निकल जाता है, क्योंकि शाऊल ने दाऊद के साथ जिस शर्मनाक तरीके से व्यवहार किया, उससे योनातान को बहुत दुःख 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योनातान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20:18–34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योनातान दाऊद से कहता है कि कल </w:t>
      </w:r>
      <w:r>
        <w:rPr>
          <w:b/>
          <w:lang w:val="hi_IN" w:bidi="hi_IN"/>
        </w:rPr>
        <w:t>नए चाँद का पर्व</w:t>
      </w:r>
      <w:r>
        <w:rPr>
          <w:lang w:val="hi_IN" w:bidi="hi_IN"/>
        </w:rPr>
        <w:t xml:space="preserve"> होगा। “नया चाँद” का अर्थ है प्रत्येक महीने का वह समय जब लोग आकाश में नए चाँद को उगते हुए देख सकते हैं। इस्राएली इस समय को हर महीने नए चाँद के पर्व के दौरान मनाते थे। “नए चाँद का पर्व” के लिए उसी शब्द या वाक्यांश का उपयोग करें जिसका उपयोग आपने पिछले भागों में किया है। नए चाँद के पर्व के बारे में अधिक जानकारी के लिए मुख्य शब्दावली देखें।</w:t>
      </w:r>
    </w:p>
    <w:p>
      <w:pPr/>
      <w:r>
        <w:rPr>
          <w:lang w:val="hi_IN" w:bidi="hi_IN"/>
        </w:rPr>
      </w:r>
      <w:r>
        <w:rPr>
          <w:lang w:val="hi_IN" w:bidi="hi_IN"/>
        </w:rPr>
        <w:t>योनातान कहता है कि योनातान तीन तीरों को इस तरह चलाएगा मानो योनातान किसी निशाने या लक्ष्य पर निशाना साध रहा हो। लक्ष्य एक ऐसी वस्तु या विशेष स्थान होता है जिसे कोई व्यक्ति धनुष से निशाना लगाने का अभ्यास करते समय अपने तीरों से भेदने की कोशिश करता है। किसी लक्ष्य पर निशाना साधकर, कोई व्यक्ति अपने धनुष चलाने के कौशल और सटीकता को बेहतर बना सकता है।</w:t>
      </w:r>
    </w:p>
    <w:p>
      <w:pPr/>
      <w:r>
        <w:rPr>
          <w:lang w:val="hi_IN" w:bidi="hi_IN"/>
        </w:rPr>
      </w:r>
      <w:r>
        <w:rPr>
          <w:lang w:val="hi_IN" w:bidi="hi_IN"/>
        </w:rPr>
        <w:t xml:space="preserve">यहाँ रुकें और समूह में चर्चा करें कि आप </w:t>
      </w:r>
      <w:r>
        <w:rPr>
          <w:b/>
          <w:lang w:val="hi_IN" w:bidi="hi_IN"/>
        </w:rPr>
        <w:t>लक्ष्य</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योनातान दाऊद से कहता है कि जैसे निश्चय ही </w:t>
      </w:r>
      <w:r>
        <w:rPr>
          <w:b/>
          <w:lang w:val="hi_IN" w:bidi="hi_IN"/>
        </w:rPr>
        <w:t>यहोवा</w:t>
      </w:r>
      <w:r>
        <w:rPr>
          <w:lang w:val="hi_IN" w:bidi="hi_IN"/>
        </w:rPr>
        <w:t xml:space="preserve"> जीवित है, वैसे ही यदि योनातान दाऊद को बताए कि सब कुछ सुरक्षित है, तो दाऊद सुरक्षित रहेगा। यहोवा के लिए उसी शब्द का उपयोग करें जिसका उपयोग आपने पिछले भागों में किया है, और यहोवा के बारे में अधिक जानकारी के लिए मुख्य शब्दावली देखें।</w:t>
      </w:r>
    </w:p>
    <w:p>
      <w:pPr/>
      <w:r>
        <w:rPr>
          <w:lang w:val="hi_IN" w:bidi="hi_IN"/>
        </w:rPr>
      </w:r>
      <w:r>
        <w:rPr>
          <w:b/>
          <w:lang w:val="hi_IN" w:bidi="hi_IN"/>
        </w:rPr>
        <w:t>राजा</w:t>
      </w:r>
      <w:r>
        <w:rPr>
          <w:lang w:val="hi_IN" w:bidi="hi_IN"/>
        </w:rPr>
        <w:t xml:space="preserve"> या शाऊल, भोज में खाने के लिए आता है। राजा के लिए उसी शब्द का उपयोग करें जिसका उपयोग आपने पिछले भागों में किया है, और राजा के बारे में अधिक जानकारी के लिए मुख्य शब्दावली देखें।</w:t>
      </w:r>
    </w:p>
    <w:p>
      <w:pPr/>
      <w:r>
        <w:rPr>
          <w:lang w:val="hi_IN" w:bidi="hi_IN"/>
        </w:rPr>
      </w:r>
      <w:r>
        <w:rPr>
          <w:lang w:val="hi_IN" w:bidi="hi_IN"/>
        </w:rPr>
        <w:t>जब दाऊद भोज में नहीं आता है, तो शाऊल सोचता है कि किसी बात से दाऊद अशुद्ध हो गया होगा। इसका अर्थ बाहरी गंदगी से नहीं है। बाइबल में, शुद्ध व्यक्ति का अर्थ है वह व्यक्ति जो परमेश्वर की सेवा के लिए उपयुक्त है, जबकि अशुद्ध व्यक्ति परमेश्वर की सेवा के लिए अयोग्य है। कोई व्यक्ति या तो पाप के कारण या किसी अशुद्ध वस्तु को छूने से अशुद्ध हो जाता था।</w:t>
      </w:r>
    </w:p>
    <w:p>
      <w:pPr/>
      <w:r>
        <w:rPr>
          <w:lang w:val="hi_IN" w:bidi="hi_IN"/>
        </w:rPr>
      </w:r>
      <w:r>
        <w:rPr>
          <w:lang w:val="hi_IN" w:bidi="hi_IN"/>
        </w:rPr>
        <w:t xml:space="preserve">यहाँ रुकें और समूह में चर्चा करें कि </w:t>
      </w:r>
      <w:r>
        <w:rPr>
          <w:b/>
          <w:lang w:val="hi_IN" w:bidi="hi_IN"/>
        </w:rPr>
        <w:t>अशुद्ध</w:t>
      </w:r>
      <w:r>
        <w:rPr>
          <w:lang w:val="hi_IN" w:bidi="hi_IN"/>
        </w:rPr>
        <w:t xml:space="preserve"> के लिए आप किस शब्द या वाक्यांश का उपयोग करेंगे। अधिक जानकारी के लिए मुख्य शब्दावली में शुद्ध और अशुद्ध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योनातान कहता है कि दाऊद ने योनातान से बैतलहम जाने की अनुमति माँगी थी, जहाँ दाऊद का </w:t>
      </w:r>
      <w:r>
        <w:rPr>
          <w:b/>
          <w:lang w:val="hi_IN" w:bidi="hi_IN"/>
        </w:rPr>
        <w:t>कुल</w:t>
      </w:r>
      <w:r>
        <w:rPr>
          <w:lang w:val="hi_IN" w:bidi="hi_IN"/>
        </w:rPr>
        <w:t xml:space="preserve"> बलिदान चढ़ा रहा है। कुल शब्द का अर्थ है उन परिवारों का समूह जो एक ही पूर्वज के वंशज होते हैं। यह लोगों का एक बहुत बड़ा समूह होगा। कुल के लिए उसी शब्द या वाक्यांश का उपयोग करें जिसका उपयोग आपने पिछले भागों में किया है।</w:t>
      </w:r>
    </w:p>
    <w:p>
      <w:pPr/>
      <w:r>
        <w:rPr>
          <w:lang w:val="hi_IN" w:bidi="hi_IN"/>
        </w:rPr>
      </w:r>
      <w:r>
        <w:rPr>
          <w:lang w:val="hi_IN" w:bidi="hi_IN"/>
        </w:rPr>
        <w:t xml:space="preserve">एक </w:t>
      </w:r>
      <w:r>
        <w:rPr>
          <w:b/>
          <w:lang w:val="hi_IN" w:bidi="hi_IN"/>
        </w:rPr>
        <w:t>बलिदान</w:t>
      </w:r>
      <w:r>
        <w:rPr>
          <w:lang w:val="hi_IN" w:bidi="hi_IN"/>
        </w:rPr>
        <w:t xml:space="preserve"> परमेश्वर को दी गई भेंट है। लोग अक्सर भेंट को मिट्टी या बड़े पत्थरों से बने एक चबूतरे पर चढ़ाते थे, जिसे लोग वेदी कहते थे। बलिदान का उद्देश्य यह हो सकता था कि लोग किसी बात के लिए परमेश्वर का धन्यवाद करना चाहते थे, उसकी उपासना करना चाहते थे, उसके साथ अपने संबंध की पुष्टि करना चाहते थे, या अपने किए हुए गलत काम के लिए क्षमा माँगना चाहते थे। बलिदान के लिए उसी शब्द या वाक्यांश का प्रयोग करें जिसका प्रयोग आपने पिछले भागों में किया है। अधिक जानकारी के लिए, मुख्य शब्दावली में बलिदान को देखें।</w:t>
      </w:r>
    </w:p>
    <w:p>
      <w:pPr/>
      <w:r>
        <w:rPr>
          <w:lang w:val="hi_IN" w:bidi="hi_IN"/>
        </w:rPr>
      </w:r>
      <w:r>
        <w:rPr>
          <w:lang w:val="hi_IN" w:bidi="hi_IN"/>
        </w:rPr>
        <w:t xml:space="preserve">योनातान कहता है कि दाऊद ने उससे कहा था, "यदि मैंने </w:t>
      </w:r>
      <w:r>
        <w:rPr>
          <w:b/>
          <w:lang w:val="hi_IN" w:bidi="hi_IN"/>
        </w:rPr>
        <w:t>तेरी दृष्टि में अनुग्रह</w:t>
      </w:r>
      <w:r>
        <w:rPr>
          <w:lang w:val="hi_IN" w:bidi="hi_IN"/>
        </w:rPr>
        <w:t xml:space="preserve"> पाया है, तो मुझे जाने दें।” “तेरी दृष्टि में अनुग्रह” वाक्यांश का अर्थ है कि वह व्यक्ति आपको पसंद करता है और आपको स्वीकार करता है और इसलिए आपके साथ दयालु व्यवहार करता है। "तेरी दृष्टि में अनुग्रह" के लिए उसी शब्द या वाक्यांश का उपयोग करें जिसका उपयोग आपने पिछले भागों में किया है।</w:t>
      </w:r>
    </w:p>
    <w:p>
      <w:pPr/>
      <w:r>
        <w:rPr>
          <w:lang w:val="hi_IN" w:bidi="hi_IN"/>
        </w:rPr>
      </w:r>
      <w:r>
        <w:rPr>
          <w:lang w:val="hi_IN" w:bidi="hi_IN"/>
        </w:rPr>
        <w:t xml:space="preserve">जब योनातान दाऊद के बारे में शाऊल को ये बातें बताना समाप्त करता है, तो शाऊल का क्रोध </w:t>
      </w:r>
      <w:r>
        <w:rPr>
          <w:b/>
          <w:lang w:val="hi_IN" w:bidi="hi_IN"/>
        </w:rPr>
        <w:t>भड़क</w:t>
      </w:r>
      <w:r>
        <w:rPr>
          <w:lang w:val="hi_IN" w:bidi="hi_IN"/>
        </w:rPr>
        <w:t xml:space="preserve"> जाता है। भड़कना शब्द का अर्थ है आग जलाना, या किसी बात को उकसाना और प्रबल करना, जैसे कोई व्यक्ति आग को कुरेदकर उसे और अधिक तेज़ी से जलने के लिए भड़काता है। भड़कने के लिए उसी शब्द या वाक्यांश का उपयोग करें जिसका उपयोग आपने पिछले भागों में किया है।</w:t>
      </w:r>
    </w:p>
    <w:p>
      <w:pPr/>
      <w:r>
        <w:rPr>
          <w:lang w:val="hi_IN" w:bidi="hi_IN"/>
        </w:rPr>
      </w:r>
      <w:r>
        <w:rPr>
          <w:lang w:val="hi_IN" w:bidi="hi_IN"/>
        </w:rPr>
        <w:t>शाऊल योनातान को कुटिल और विद्रोही कहता है। कुटिल शब्द का अर्थ है टेढ़ा, दूषित, बुरा, विकृत और विद्रोही का अर्थ है विरोध करना या आज्ञाओं का पालन करने से इनकार करना।</w:t>
      </w:r>
    </w:p>
    <w:p>
      <w:pPr/>
      <w:r>
        <w:rPr>
          <w:lang w:val="hi_IN" w:bidi="hi_IN"/>
        </w:rPr>
      </w:r>
      <w:r>
        <w:rPr>
          <w:lang w:val="hi_IN" w:bidi="hi_IN"/>
        </w:rPr>
        <w:t xml:space="preserve">यहाँ रुकें और समूह में चर्चा करें कि आप </w:t>
      </w:r>
      <w:r>
        <w:rPr>
          <w:b/>
          <w:lang w:val="hi_IN" w:bidi="hi_IN"/>
        </w:rPr>
        <w:t>कुटिल</w:t>
      </w:r>
      <w:r>
        <w:rPr>
          <w:lang w:val="hi_IN" w:bidi="hi_IN"/>
        </w:rPr>
        <w:t xml:space="preserve"> और </w:t>
      </w:r>
      <w:r>
        <w:rPr>
          <w:b/>
          <w:lang w:val="hi_IN" w:bidi="hi_IN"/>
        </w:rPr>
        <w:t>विद्रोही</w:t>
      </w:r>
      <w:r>
        <w:rPr>
          <w:lang w:val="hi_IN" w:bidi="hi_IN"/>
        </w:rPr>
        <w:t xml:space="preserve"> के लिए किन शब्दों या वाक्यांशों का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शाऊल कहता है कि योनातान का </w:t>
      </w:r>
      <w:r>
        <w:rPr>
          <w:b/>
          <w:lang w:val="hi_IN" w:bidi="hi_IN"/>
        </w:rPr>
        <w:t>राज्य</w:t>
      </w:r>
      <w:r>
        <w:rPr>
          <w:lang w:val="hi_IN" w:bidi="hi_IN"/>
        </w:rPr>
        <w:t xml:space="preserve"> कभी स्थापित नहीं होगा। दूसरे शब्दों में, योनातान कभी भी राजा के रूप में शासन नहीं करेगा। राज्य के लिए उसी शब्द या वाक्यांश का उपयोग करें जिसका उपयोग आपने पिछले भागों में किया है। अधिक जानकारी के लिए, मुख्य शब्दावली में राज्य शब्द देखें।</w:t>
      </w:r>
    </w:p>
    <w:p>
      <w:pPr/>
      <w:r>
        <w:rPr>
          <w:lang w:val="hi_IN" w:bidi="hi_IN"/>
        </w:rPr>
      </w:r>
      <w:r>
        <w:rPr>
          <w:lang w:val="hi_IN" w:bidi="hi_IN"/>
        </w:rPr>
        <w:t xml:space="preserve">शाऊल ने दाऊद के साथ जिस प्रकार का व्यवहार किया, उससे योनातान बहुत </w:t>
      </w:r>
      <w:r>
        <w:rPr>
          <w:b/>
          <w:lang w:val="hi_IN" w:bidi="hi_IN"/>
        </w:rPr>
        <w:t>दुःखी</w:t>
      </w:r>
      <w:r>
        <w:rPr>
          <w:lang w:val="hi_IN" w:bidi="hi_IN"/>
        </w:rPr>
        <w:t xml:space="preserve"> है। दुःखी होने का मतलब है उदास या बहुत परेशान और नाखुश होना। दु:खी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20:35–42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20:35–42 को सुनें और अपने मन में रखें।</w:t>
      </w:r>
    </w:p>
    <w:p>
      <w:pPr/>
      <w:r>
        <w:rPr>
          <w:lang w:val="hi_IN" w:bidi="hi_IN"/>
        </w:rPr>
      </w:r>
      <w:r>
        <w:rPr>
          <w:lang w:val="hi_IN" w:bidi="hi_IN"/>
        </w:rPr>
        <w:t>यदि सम्भव हो, तो 1 शमूएल 20:35–42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20:35–42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जब योनातान ने दाऊद को यह निर्देश दिए कि तीर चलाकर वह गुप्त रूप से दाऊद से कैसे संवाद करेगा, तब दाऊद मैदान में जाकर छिप गया। जब नए चाँद का पर्व शुरू हुआ, और दाऊद राजा शाऊल के साथ भोजन करने के लिए नहीं आया, तो शाऊल ने सोचा कि दाऊद अशुद्ध हो गया है, इसलिए शाऊल ने कुछ नहीं कहा। लेकिन जब दाऊद पर्व के दूसरे दिन भी नहीं आया, तो शाऊल ने योनातान से पूछा कि दाऊद कहाँ है। योनातान ने शाऊल से झूठ कहा कि दाऊद अपने गृहनगर बैतलहम गया हुआ था। शाऊल बहुत क्रोधित हो गया। शाऊल ने योनातान को विश्वासघाती और गद्दार कहने के लिए कुछ अपमानजनक शब्दों का उपयोग किया। शाऊल ने कहा कि जब तक दाऊद जीवित रहेगा, योनातान कभी राजा नहीं बनेगा। शाऊल ने योनातान से कहा कि वह दाऊद को शाऊल के पास ले आए ताकि शाऊल दाऊद को मार सके। योनातान ने उत्तर दिया कि दाऊद ने कुछ भी गलत नहीं किया था। इसलिए शाऊल ने योनातान को मारने की कोशिश में अपना भाला फेंका। अन्त में, शाऊल द्वारा दाऊद के साथ किए गए व्यवहार के कारण योनातान बहुत क्रोधित और अत्यन्त दुखी होकर पर्व को छोड़कर चला गया।</w:t>
      </w:r>
    </w:p>
    <w:p>
      <w:pPr/>
      <w:r>
        <w:rPr>
          <w:lang w:val="hi_IN" w:bidi="hi_IN"/>
        </w:rPr>
      </w:r>
      <w:r>
        <w:rPr>
          <w:lang w:val="hi_IN" w:bidi="hi_IN"/>
        </w:rPr>
        <w:t>अगली ही सुबह, योनातान मैदान में उस स्थान पर जाता है, जहाँ उसने दाऊद को मिलने के लिए कहा था। योनातान एक जवान सेवक लड़के को अपने साथ ले जाता है, और योनातान सेवक से दयालु तरीके से कहता है कि वह दौड़कर उन तीरों को ढूँढ लाए जो योनातान अपने धनुष से चलाएगा।</w:t>
      </w:r>
    </w:p>
    <w:p>
      <w:pPr/>
      <w:r>
        <w:rPr>
          <w:lang w:val="hi_IN" w:bidi="hi_IN"/>
        </w:rPr>
      </w:r>
      <w:r>
        <w:rPr>
          <w:lang w:val="hi_IN" w:bidi="hi_IN"/>
        </w:rPr>
        <w:t>यहाँ रुकें और यदि आवश्यक हो, तो समूह में धनुष और तीर की तस्वीर देखें। इस ऑडियो को यहाँ रोकें।</w:t>
      </w:r>
    </w:p>
    <w:p>
      <w:pPr/>
      <w:r>
        <w:rPr>
          <w:lang w:val="hi_IN" w:bidi="hi_IN"/>
        </w:rPr>
      </w:r>
      <w:r>
        <w:rPr>
          <w:lang w:val="hi_IN" w:bidi="hi_IN"/>
        </w:rPr>
        <w:t>यहाँ रुकें और समूह में इस प्रश्न पर चर्चा करें: किसी ऐसे व्यक्ति की कहानी सुनाएँ जो किसी सेवक या किसी कम शक्तिशाली व्यक्ति को आज्ञा देता है जिसे आज्ञा का पालन करना पड़ता है। बताइए कि वह व्यक्ति दयालु तरीके से आज्ञा कैसे देता है, भले ही दूसरे व्यक्ति को आज्ञा का पालन करना ही होगा। इस ऑडियो को यहाँ रोकें।</w:t>
      </w:r>
    </w:p>
    <w:p>
      <w:pPr/>
      <w:r>
        <w:rPr>
          <w:lang w:val="hi_IN" w:bidi="hi_IN"/>
        </w:rPr>
      </w:r>
      <w:r>
        <w:rPr>
          <w:lang w:val="hi_IN" w:bidi="hi_IN"/>
        </w:rPr>
        <w:t>जब सेवक लड़का आगे दौड़ता है, तब योनातान उसके आगे की तरफ एक तीर चलाता है और तीर लड़के के सिर के ऊपर से हवा में गुज़र जाता है। जब सेवक उस स्थान पर पहुँचता है, जहाँ तीर भूमि पर गिरता है, तो योनातान लड़के से चिल्लाकर कहता है, “क्या तीर तेरे आगे नहीं है?” योनातान लड़के से यह उम्मीद नहीं करता कि वह इस प्रश्न का उत्तर दे। योनातान इस प्रश्न का उपयोग यह कहने के लिए करता है कि तीर वास्तव में अधिक दूर है। योनातान दाऊद तक वह गुप्त संदेश पहुँचाने के लिए ऐसा कहता है, जिसकी योजना उसने पिछले भाग में बनाई थी। इस संदेश का अर्थ है कि दाऊद को जाना ही होगा, क्योंकि शाऊल दाऊद को मारना चाहता है।</w:t>
      </w:r>
    </w:p>
    <w:p>
      <w:pPr/>
      <w:r>
        <w:rPr>
          <w:lang w:val="hi_IN" w:bidi="hi_IN"/>
        </w:rPr>
      </w:r>
      <w:r>
        <w:rPr>
          <w:lang w:val="hi_IN" w:bidi="hi_IN"/>
        </w:rPr>
        <w:t>फिर योनातान सेवक लड़के से फिर से चिल्लाकर कहता है, "जल्दी कर! जल्दी जा! रुक मत!" योनातान यह बात गुप्त रूप से दाऊद को यह बताने के लिए कहता है कि खतरे के कारण दाऊद को कितना जल्दी निकलना होगा।</w:t>
      </w:r>
    </w:p>
    <w:p>
      <w:pPr/>
      <w:r>
        <w:rPr>
          <w:lang w:val="hi_IN" w:bidi="hi_IN"/>
        </w:rPr>
      </w:r>
      <w:r>
        <w:rPr>
          <w:lang w:val="hi_IN" w:bidi="hi_IN"/>
        </w:rPr>
        <w:t>यहाँ रुकें और समूह में इस प्रश्न पर चर्चा करें: अपने समुदाय में उस समय के बारे में सोचें जब किसी ने दूसरे लोगों को चेतावनी दी हो कि कुछ खतरनाक होने वाला है। हो सकता है कि यह खतरा कोई जंगली पशु, तूफान, शत्रु सैनिक, या कुछ और था। अब, इस कहानी का अभिनय करें। इस बात पर ध्यान दें कि वह व्यक्ति अन्य लोगों का ध्यान आकर्षित करने के लिए क्या करता है, और वह व्यक्ति अन्य लोगों को चेतावनी देने के लिए किन शब्दों का उपयोग करता है। इस ऑडियो को यहाँ रोकें।</w:t>
      </w:r>
    </w:p>
    <w:p>
      <w:pPr/>
      <w:r>
        <w:rPr>
          <w:lang w:val="hi_IN" w:bidi="hi_IN"/>
        </w:rPr>
      </w:r>
      <w:r>
        <w:rPr>
          <w:lang w:val="hi_IN" w:bidi="hi_IN"/>
        </w:rPr>
        <w:t>सेवक लड़का तीर उठाता है और उसे योनातान के पास वापस लाता है। सेवक योनातान की योजना के बारे में नहीं जानता है। केवल योनातान और दाऊद ही समझते हैं कि योनातान के शब्दों का क्या अर्थ है।</w:t>
      </w:r>
    </w:p>
    <w:p>
      <w:pPr/>
      <w:r>
        <w:rPr>
          <w:lang w:val="hi_IN" w:bidi="hi_IN"/>
        </w:rPr>
      </w:r>
      <w:r>
        <w:rPr>
          <w:lang w:val="hi_IN" w:bidi="hi_IN"/>
        </w:rPr>
        <w:t>योनातान अपने हथियार सेवक लड़के को देता है और लड़के से कहता है कि वह उन हथियारों को नगर में वापस ले जाए। फिर, जैसे ही लड़का मैदान से निकलता है, दाऊद उस पत्थर के दक्षिण की ओर, जहाँ वह छिपा हुआ था, खड़ा हो जाता है। दाऊद योनातान के सामने दण्डवत् करता है। इस संस्कृति में, लोग बड़ा सम्मान दिखाने के लिए दण्डवत् करते थे। दाऊद तीन बार अपने माथे से भूमि को छूता है। क्योंकि यह दाऊद के लिए घुटने टेकने का सबसे निम्न तरीका था, इसलिए इससे प्रकट होता है कि दाऊद ने योनातान को सबसे बड़ा सम्मान दिया जो वह दे सकता था।</w:t>
      </w:r>
    </w:p>
    <w:p>
      <w:pPr/>
      <w:r>
        <w:rPr>
          <w:lang w:val="hi_IN" w:bidi="hi_IN"/>
        </w:rPr>
      </w:r>
      <w:r>
        <w:rPr>
          <w:lang w:val="hi_IN" w:bidi="hi_IN"/>
        </w:rPr>
        <w:t>यहाँ रुकें और समूह में इस प्रश्न पर चर्चा करें: आपकी संस्कृति में, लोग अन्य लोगों के प्रति सम्मान कैसे दिखाते हैं? यदि दो लोग दोस्त हैं, लेकिन उन लोगों में से एक व्यक्ति समुदाय में दूसरे से अधिक शक्तिशाली या सम्मानित है, तो वे लोग यह दिखाने के लिए एक-दूसरे से कैसे व्यवहार या बातचीत करते हैं? इस ऑडियो को यहाँ रोकें।</w:t>
      </w:r>
    </w:p>
    <w:p>
      <w:pPr/>
      <w:r>
        <w:rPr>
          <w:lang w:val="hi_IN" w:bidi="hi_IN"/>
        </w:rPr>
      </w:r>
      <w:r>
        <w:rPr>
          <w:lang w:val="hi_IN" w:bidi="hi_IN"/>
        </w:rPr>
        <w:t>अब दाऊद खड़ा हो जाता है, और योनातान और दाऊद एक-दूसरे को चूमते हैं। प्राचीन इस्राएल में यहूदी पुरुष अक्सर दोस्ती और एक-दूसरे के प्रति सम्मान दिखाने के लिए एक-दूसरे का अभिवादन चूमकर करते थे। योनातान और दाऊद भी एक साथ रोते हैं, लेकिन दाऊद सबसे अधिक जोर से रोता है। हमें पक्का पता नहीं है कि दाऊद और योनातान ने यह जोखिम क्यों उठाया, क्योंकि कोई दाऊद को योनातान के साथ देख सकता था। योनातान ने दाऊद से गुप्त रूप से संदेश पहुँचाने के लिए जो कुछ किया था, उसे देखते हुए यह बात आश्चर्यजनक लगती है। यह संभव है कि दाऊद और योनातान ने मिलने की कोई योजना नहीं बनाई थी, लेकिन आखिरी समय में उन्होंने अपना इरादा बदल लिया हो, क्योंकि दोनों के मन में बहुत गहरी भावनाएँ थीं।</w:t>
      </w:r>
    </w:p>
    <w:p>
      <w:pPr/>
      <w:r>
        <w:rPr>
          <w:lang w:val="hi_IN" w:bidi="hi_IN"/>
        </w:rPr>
      </w:r>
      <w:r>
        <w:rPr>
          <w:lang w:val="hi_IN" w:bidi="hi_IN"/>
        </w:rPr>
        <w:t>योनातान दाऊद को आशीष देता है और उसे शांति से जाने के लिए कहता है, क्योंकि योनातान और दाऊद ने एक-दूसरे के प्रति वफादार रहने की शपथ ली है। योनातान शपथ के उस भाग को दोहराता है जिसे योनातान और दाऊद ने पहले लिया था, जब योनातान कहता है, “यहोवा मेरे और तेरे मध्य, और मेरे और तेरे वंश के मध्य में सदा के लिए साक्षी रहे।"</w:t>
      </w:r>
    </w:p>
    <w:p>
      <w:pPr/>
      <w:r>
        <w:rPr>
          <w:lang w:val="hi_IN" w:bidi="hi_IN"/>
        </w:rPr>
      </w:r>
      <w:r>
        <w:rPr>
          <w:lang w:val="hi_IN" w:bidi="hi_IN"/>
        </w:rPr>
        <w:t>अंत में, दाऊद चला जाता है, और योनातान नगर को वापस जाता है।</w:t>
      </w:r>
      <w:r>
        <w:rPr>
          <w:lang w:val="hi_IN" w:bidi="hi_IN"/>
        </w:rPr>
      </w:r>
    </w:p>
    <w:p>
      <w:pPr>
        <w:pStyle w:val="Heading3"/>
      </w:pPr>
      <w:r>
        <w:rPr>
          <w:lang w:val="hi_IN" w:bidi="hi_IN"/>
        </w:rPr>
        <w:t>घटनाओं को समझाना</w:t>
      </w:r>
    </w:p>
    <w:p>
      <w:pPr/>
      <w:r>
        <w:rPr>
          <w:lang w:val="hi_IN" w:bidi="hi_IN"/>
        </w:rPr>
      </w:r>
      <w:r>
        <w:rPr>
          <w:lang w:val="hi_IN" w:bidi="hi_IN"/>
        </w:rPr>
        <w:t>1 शमूएल 20:35–42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योनातान एक सेवक लड़के को अपने साथ लेकर उस मैदान में जाता है, जहाँ दाऊद छिपा हुआ है। योनातान मैदान में एक तीर चलाता है और सेवक से कहता है कि वह उसे ढूँढे। योनातान सेवक से चिल्लाकर कहता है कि तीर अधिक दूर गया है और उसे जल्दी जाने के लिए कहता है। फिर, जब सेवक तीर के साथ लौटता है, तो योनातान लड़के को नगर में वापस भेज देता है।</w:t>
      </w:r>
    </w:p>
    <w:p>
      <w:pPr/>
      <w:r>
        <w:rPr>
          <w:lang w:val="hi_IN" w:bidi="hi_IN"/>
        </w:rPr>
      </w:r>
      <w:r>
        <w:rPr>
          <w:b/>
          <w:lang w:val="hi_IN" w:bidi="hi_IN"/>
        </w:rPr>
        <w:t>दूसरे दृश्य में:</w:t>
      </w:r>
      <w:r>
        <w:rPr>
          <w:lang w:val="hi_IN" w:bidi="hi_IN"/>
        </w:rPr>
        <w:t xml:space="preserve"> दाऊद उस स्थान से बाहर आता है जहाँ वह पत्थरों के ढेर के पास छिपा हुआ था, और योनातान के सामने दण्डवत् करता है। फिर दाऊद और योनातान एक-दूसरे को चूमते हैं और साथ में रोते हैं। योनातान दाऊद से कहता है कि वह शांति से जाए, क्योंकि दोनों ने एक-दूसरे के प्रति वफादार रहने की शपथ ली थी।</w:t>
      </w:r>
    </w:p>
    <w:p>
      <w:pPr/>
      <w:r>
        <w:rPr>
          <w:lang w:val="hi_IN" w:bidi="hi_IN"/>
        </w:rPr>
      </w:r>
      <w:r>
        <w:rPr>
          <w:b/>
          <w:lang w:val="hi_IN" w:bidi="hi_IN"/>
        </w:rPr>
        <w:t>तीसरे दृश्य में:</w:t>
      </w:r>
      <w:r>
        <w:rPr>
          <w:lang w:val="hi_IN" w:bidi="hi_IN"/>
        </w:rPr>
        <w:t xml:space="preserve"> दाऊद चला जाता है और योनातान नगर में लौट आता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योनातान</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जवान सेवक लड़का</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योनातान उस मैदान में जाता है जहाँ योनातान और दाऊद ने मिलने की योजना बनाई थी और जहाँ दाऊद अभी छिपा हुआ है। मूल भाषा कहती है कि योनातान "ठहराने" के लिए मैदान में जाता है, या योनातान "ठहराए हुए स्थान" पर जाता है। हालाँकि, यह कहना अधिक स्वाभाविक हो सकता है कि योनातान उस स्थान पर जाता है जहाँ योनातान और दाऊद मिलने के लिए सहमत हुए थे।</w:t>
      </w:r>
    </w:p>
    <w:p>
      <w:pPr/>
      <w:r>
        <w:rPr>
          <w:lang w:val="hi_IN" w:bidi="hi_IN"/>
        </w:rPr>
      </w:r>
      <w:r>
        <w:rPr>
          <w:lang w:val="hi_IN" w:bidi="hi_IN"/>
        </w:rPr>
        <w:t>यहाँ रुकें और समूह में इस प्रश्न पर चर्चा करें: यह कहने का सबसे स्वाभाविक तरीका क्या है कि योनातान निर्धारित मैदान में गया, ताकि हर कोई समझ सके कि योनातान किस मैदान में गया है? इस ऑडियो को यहाँ रोकें।</w:t>
      </w:r>
    </w:p>
    <w:p>
      <w:pPr/>
      <w:r>
        <w:rPr>
          <w:lang w:val="hi_IN" w:bidi="hi_IN"/>
        </w:rPr>
      </w:r>
      <w:r>
        <w:rPr>
          <w:lang w:val="hi_IN" w:bidi="hi_IN"/>
        </w:rPr>
        <w:t>योनातान एक जवान सेवक लड़के को अपने साथ मैदान में ले जाता है। कहानीकार यहाँ सेवक का वर्णन करने के लिए उसी शब्द का उपयोग करता है जो पिछली कहानी में किया था, सिवाय इसके कि यहाँ कहानीकार यह दिखाने के लिए एक और शब्द जोड़ता है कि सेवक “छोटा” है। इसका अर्थ शायद यह है कि सेवक एक बहुत छोटा लड़का है, जिसकी उम्र 13 साल से कम है।</w:t>
      </w:r>
    </w:p>
    <w:p>
      <w:pPr/>
      <w:r>
        <w:rPr>
          <w:lang w:val="hi_IN" w:bidi="hi_IN"/>
        </w:rPr>
      </w:r>
      <w:r>
        <w:rPr>
          <w:lang w:val="hi_IN" w:bidi="hi_IN"/>
        </w:rPr>
        <w:t>यहाँ रुकें और समूह में इस प्रश्न पर चर्चा करें: आपकी भाषा में, आप किसी ऐसे लड़के के बारे में कैसे बात करते हैं जो अभी तक किशोर नहीं हुआ है? आप इसका अनुवाद कैसे करेंगे ताकि लोग समझ सकें कि सेवक कितना छोटा है? इस ऑडियो को यहाँ रोकें।</w:t>
      </w:r>
    </w:p>
    <w:p>
      <w:pPr/>
      <w:r>
        <w:rPr>
          <w:lang w:val="hi_IN" w:bidi="hi_IN"/>
        </w:rPr>
      </w:r>
      <w:r>
        <w:rPr>
          <w:lang w:val="hi_IN" w:bidi="hi_IN"/>
        </w:rPr>
        <w:t>जब योनातान और सेवक मैदान में पहुँचते हैं, तो योनातान सेवक से कहता है, “आगे दौड़ और उन तीरों को ले आ जिन्हें मैं चलाने वाला हूँ।” हालाँकि यह एक आज्ञा है और सेवक जानता है कि इसका उसे पालन करना ही होगा, फिर भी योनातान इसे इस तरह से कहता है जो दयालु लगता है, न कि कठोर।</w:t>
      </w:r>
    </w:p>
    <w:p>
      <w:pPr/>
      <w:r>
        <w:rPr>
          <w:lang w:val="hi_IN" w:bidi="hi_IN"/>
        </w:rPr>
      </w:r>
      <w:r>
        <w:rPr>
          <w:lang w:val="hi_IN" w:bidi="hi_IN"/>
        </w:rPr>
        <w:t>यहाँ रुकें और समूह में इस प्रश्न पर चर्चा करें: आप योनातान की बात का अनुवाद कैसे करेंगे ताकि यह सुनने में एक आज्ञा की तरह लगे, न कि अनुरोध की तरह, लेकिन यह दयालु भी लगे? यदि आवश्यक हो, तो यह देखने के लिए पिछले चरण को फिर से देखें कि आपने वहाँ इस विषय के बारे में कैसे चर्चा की थी। इस ऑडियो को यहाँ रोकें।</w:t>
      </w:r>
    </w:p>
    <w:p>
      <w:pPr/>
      <w:r>
        <w:rPr>
          <w:lang w:val="hi_IN" w:bidi="hi_IN"/>
        </w:rPr>
      </w:r>
      <w:r>
        <w:rPr>
          <w:lang w:val="hi_IN" w:bidi="hi_IN"/>
        </w:rPr>
        <w:t>जब सेवक आगे दौड़ता है, तब योनातान एक तीर चलाता है ताकि तीर लड़के के सिर के ऊपर से उड़कर मैदान में उसके आगे जा गिरे। जब लड़का उस स्थान पर पहुँचता है जहाँ तीर ज़मीन पर गिरा है, तो योनातान जोर से एक ऐसा प्रश्न पूछता है जिसके उत्तर की वह लड़के से उम्मीद नहीं करता है। योनातान चिल्लाता है, "क्या तीर तेरे आगे नहीं है?" चूँकि योनातान वास्तव में इस प्रश्न का उपयोग एक कथन कहने के लिए कर रहा है, इसलिए यह कहना अधिक स्वाभाविक हो सकता है, “परन्तु तीर तेरे सामने है!”</w:t>
      </w:r>
    </w:p>
    <w:p>
      <w:pPr/>
      <w:r>
        <w:rPr>
          <w:lang w:val="hi_IN" w:bidi="hi_IN"/>
        </w:rPr>
      </w:r>
      <w:r>
        <w:rPr>
          <w:lang w:val="hi_IN" w:bidi="hi_IN"/>
        </w:rPr>
        <w:t>यहाँ रुकें और समूह में इस प्रश्न पर चर्चा करें: आप उस हिस्से का अनुवाद कैसे करेंगे जहाँ योनातान लड़के से तीर ढूँढने के लिए कहता है? इस ऑडियो को यहाँ रोकें।</w:t>
      </w:r>
    </w:p>
    <w:p>
      <w:pPr/>
      <w:r>
        <w:rPr>
          <w:lang w:val="hi_IN" w:bidi="hi_IN"/>
        </w:rPr>
      </w:r>
      <w:r>
        <w:rPr>
          <w:lang w:val="hi_IN" w:bidi="hi_IN"/>
        </w:rPr>
        <w:t>आपको याद होगा कि योनातान ने दाऊद से कहा था कि योनातान तीन तीर चलाएगा। हालाँकि, यहाँ इस भाग में केवल यह बताया गया है कि योनातान एक तीर चलाता है। हम निश्चित नहीं है कि यह क्यों है। कुछ अनुवाद इस पद के इस हिस्से को बदलकर यह कहते हैं कि योनातान ने “तीरों” या एक से अधिक तीर चलाए। परन्तु यह अधिक सम्भव है कि योनातान ने अपनी योजना बदल दी और केवल एक ही तीर चलाया। इसलिए मूल भाषा का अनुसरण करना और केवल यह उल्लेख करना सबसे अच्छा है कि योनातान एक तीर चलाता है।</w:t>
      </w:r>
    </w:p>
    <w:p>
      <w:pPr/>
      <w:r>
        <w:rPr>
          <w:lang w:val="hi_IN" w:bidi="hi_IN"/>
        </w:rPr>
      </w:r>
      <w:r>
        <w:rPr>
          <w:lang w:val="hi_IN" w:bidi="hi_IN"/>
        </w:rPr>
        <w:t>अब योनातान सेवक से फिर से जोर से कहता है, "जल्दी कर! जल्दी जा! रुक मत!" आपको याद होगा कि योनातान यह बात चिल्लाकर इसलिए कहता है ताकि दाऊद इसे सुन सके, और समझ सके, कि कितनी जल्दी उसे वहाँ से चले जाना चाहिए। योनातान यह आज्ञा तीन बार, तीन अलग-अलग तरीकों से देता है, ताकि यह दिखाया जा सके कि यह कितना अत्यावश्यक है। इसलिए अपने अनुवाद में भी ऐसा करना महत्वपूर्ण है।</w:t>
      </w:r>
    </w:p>
    <w:p>
      <w:pPr/>
      <w:r>
        <w:rPr>
          <w:lang w:val="hi_IN" w:bidi="hi_IN"/>
        </w:rPr>
      </w:r>
      <w:r>
        <w:rPr>
          <w:lang w:val="hi_IN" w:bidi="hi_IN"/>
        </w:rPr>
        <w:t>यहाँ रुकें और समूह में इस प्रश्न पर चर्चा करें: आपके अनुवाद में इन आज्ञाओं के लिए आपकी भाषा के कौन-से शब्द या वाक्यांश सबसे अच्छे रहेंगे? इस ऑडियो को यहाँ रोकें।</w:t>
      </w:r>
    </w:p>
    <w:p>
      <w:pPr/>
      <w:r>
        <w:rPr>
          <w:lang w:val="hi_IN" w:bidi="hi_IN"/>
        </w:rPr>
      </w:r>
      <w:r>
        <w:rPr>
          <w:lang w:val="hi_IN" w:bidi="hi_IN"/>
        </w:rPr>
        <w:t>सेवक लड़के को तीर मिलने के बाद, सेवक तीर लेकर योनातान के पास लौट आता है। यहाँ यह भाग कहता है कि सेवक “कुछ नहीं जानता था।” इसका अर्थ है कि सेवक योनातान और दाऊद की बनाई हुई योजना के बारे में नहीं जानता है, और न ही वह योनातान के शब्दों के गुप्त अर्थ के बारे में जानता है। केवल योनातान और दाऊद ही इन बातों को जानते हैं।</w:t>
      </w:r>
    </w:p>
    <w:p>
      <w:pPr/>
      <w:r>
        <w:rPr>
          <w:lang w:val="hi_IN" w:bidi="hi_IN"/>
        </w:rPr>
      </w:r>
      <w:r>
        <w:rPr>
          <w:lang w:val="hi_IN" w:bidi="hi_IN"/>
        </w:rPr>
        <w:t>अब यह भाग कहता है कि योनातान अपने “हथियार” सेवक को दे देता है। इसका अर्थ शायद योनातान के धनुष और तीर हैं, परन्तु इसमें अन्य हथियार भी शामिल हो सकते हैं। फिर योनातान सेवक से कहता है कि वह हथियारों को नगर में वापस ले जाए। यह भाग यह नहीं बताता कि यह कौन सा नगर है। हो सकता है कि यह शाऊल का गृहनगर गिबा हो, परन्तु हम निश्चित नहीं हैं।</w:t>
      </w:r>
    </w:p>
    <w:p>
      <w:pPr/>
      <w:r>
        <w:rPr>
          <w:lang w:val="hi_IN" w:bidi="hi_IN"/>
        </w:rPr>
      </w:r>
      <w:r>
        <w:rPr>
          <w:lang w:val="hi_IN" w:bidi="hi_IN"/>
        </w:rPr>
        <w:t>जैसे ही सेवक निकलता है, दाऊद पत्थर के दक्षिण की ओर, अपने छिपने के स्थान से खड़ा हो जाता है। फिर दाऊद तीन बार योनातान के सामने अपना "मुँह भूमि की ओर करके" दण्डवत् करता है। इसका अर्थ है कि दाऊद इतना नीचे तक झुककर प्रणाम करता है कि हर बार उसका माथा भूमि को छूता है।</w:t>
      </w:r>
    </w:p>
    <w:p>
      <w:pPr/>
      <w:r>
        <w:rPr>
          <w:lang w:val="hi_IN" w:bidi="hi_IN"/>
        </w:rPr>
      </w:r>
      <w:r>
        <w:rPr>
          <w:lang w:val="hi_IN" w:bidi="hi_IN"/>
        </w:rPr>
        <w:t>यहाँ रुकें और समूह में इस प्रश्न पर चर्चा करें: आप उस तरीके का वर्णन कैसे करेंगे जिसमें दाऊद घुटनों के बल झुककर प्रणाम करता है, जिसमें उसका सिर भूमि को छू लेता है? इस ऑडियो को यहाँ रोकें।</w:t>
      </w:r>
    </w:p>
    <w:p>
      <w:pPr/>
      <w:r>
        <w:rPr>
          <w:lang w:val="hi_IN" w:bidi="hi_IN"/>
        </w:rPr>
      </w:r>
      <w:r>
        <w:rPr>
          <w:lang w:val="hi_IN" w:bidi="hi_IN"/>
        </w:rPr>
        <w:t>दाऊद और योनातान एक-दूसरे को चूमते हैं। दाऊद और योनातान भी साथ में जोर-जोर से विलाप करते हैं या रोते हैं। परन्तु दाऊद सबसे अधिक या सबसे ज़ोर से रोता है। फिर योनातान कहता है, “शांति से जा, क्योंकि हमने एक-दूसरे से वफादार रहने की शपथ खाई थी, जब हमने कहा था, ‘यहोवा हमारे और हमारे वंशजों के बीच सदा के लिए साक्षी रहेगा।’" "शांति से जा" वाक्यांश का इस्तेमाल आम तौर पर ज़्यादा अधिकार या शक्ति वाला व्यक्ति किसी ऐसे व्यक्ति से कहता है जिसके पास कम अधिकार हों। चूँकि योनातान राजा का पुत्र है, इसलिए योनातान के पास दाऊद से अधिक अधिकार है। परन्तु योनातान अपने शब्दों से यह भी दिखाता है कि योनातान और दाऊद दोस्त हैं।</w:t>
      </w:r>
    </w:p>
    <w:p>
      <w:pPr/>
      <w:r>
        <w:rPr>
          <w:lang w:val="hi_IN" w:bidi="hi_IN"/>
        </w:rPr>
      </w:r>
      <w:r>
        <w:rPr>
          <w:lang w:val="hi_IN" w:bidi="hi_IN"/>
        </w:rPr>
        <w:t>अंत में, दाऊद चला जाता है, और योनातान नगर को वापस जाता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20:35–42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योनातान</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जवान सेवक लड़का</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उत्तर निम्नलिखित हैं।</w:t>
      </w:r>
    </w:p>
    <w:p>
      <w:pPr/>
      <w:r>
        <w:rPr>
          <w:lang w:val="hi_IN" w:bidi="hi_IN"/>
        </w:rPr>
      </w:r>
      <w:r>
        <w:rPr>
          <w:lang w:val="hi_IN" w:bidi="hi_IN"/>
        </w:rPr>
        <w:t>पहले दृश्य में, योनातान एक जवान सेवक लड़के को अपने साथ लेकर उस मैदान में जाता है, जहाँ योनातान ने दाऊद को छिपने के लिए कहा था। योनातान लड़के से कहता है, “दौड़ और मेरे धनुष से चलाए गए तीरों को ढूँढ ला।" तो जैसे ही वह लड़का दौड़ना शुरू करता है, योनातान एक तीर हवा में चलाता है, और वह तीर लड़के के ऊपर से उड़ता हुआ मैदान में बहुत दूर जाकर गिरता है। फिर, जब लड़का उस स्थान पर पहुँचता है जहाँ तीर भूमि पर गिरा है, तो योनातान लड़के से चिल्लाकर कहता है, “क्या तीर तेरे आगे नहीं है? जल्दी से! जल्दी जा! रुक मत!" इसलिए सेवक लड़का तीर उठाता है और उसे योनातान के पास वापस ले जाता है। फिर योनातान सेवक लड़के को अपने हथियार दे देता है और उन हथियारों के साथ लड़के को नगर में वापस भेज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योनातान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सेवक लड़के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दृश्य में, दाऊद पत्थर के दक्षिण की ओर अपने छिपने के स्थान से खड़ा होता है। सबसे पहले, दाऊद योनातान के सामने दण्डवत् करता है। फिर दाऊद और योनातान एक-दूसरे को चूमते हैं और साथ में रोते हैं। दाऊद योनातान से अधिक ज़ोर से रोता है। फिर योनातान कहता है, “शान्ति के साथ जा, क्योंकि हमने एक-दूसरे के मित्र बने रहने की शपथ खाई है, जब हमने कहा था, ‘यहोवा हमारे बीच और हमारे वंशजों के बीच सदा के लिए साक्षी रहेगा।’”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योनातान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अंत में, दाऊद चला जाता है, और योनातान नगर को वापस जाता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20:35–42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सुबह योनातान एक जवान सेवक लड़के को अपने साथ लेकर, मैदान में </w:t>
      </w:r>
      <w:r>
        <w:rPr>
          <w:b/>
          <w:lang w:val="hi_IN" w:bidi="hi_IN"/>
        </w:rPr>
        <w:t>निर्धारित स्थान</w:t>
      </w:r>
      <w:r>
        <w:rPr>
          <w:lang w:val="hi_IN" w:bidi="hi_IN"/>
        </w:rPr>
        <w:t xml:space="preserve"> पर गया। आपको याद होगा कि नियुक्त स्थान वह स्थान होता है जिस पर लोग पहले से मिलकर सहमत होते हैं। "निर्धारित स्थान" के लिए उसी शब्द या वाक्यांश का उपयोग करें जिसका उपयोग आपने पिछले भागों में किया है।</w:t>
      </w:r>
    </w:p>
    <w:p>
      <w:pPr/>
      <w:r>
        <w:rPr>
          <w:lang w:val="hi_IN" w:bidi="hi_IN"/>
        </w:rPr>
      </w:r>
      <w:r>
        <w:rPr>
          <w:lang w:val="hi_IN" w:bidi="hi_IN"/>
        </w:rPr>
        <w:t xml:space="preserve">आपको पिछले भाग से याद होगा कि यह </w:t>
      </w:r>
      <w:r>
        <w:rPr>
          <w:b/>
          <w:lang w:val="hi_IN" w:bidi="hi_IN"/>
        </w:rPr>
        <w:t>मैदान</w:t>
      </w:r>
      <w:r>
        <w:rPr>
          <w:lang w:val="hi_IN" w:bidi="hi_IN"/>
        </w:rPr>
        <w:t xml:space="preserve"> भूमि का एक टुकड़ा हो सकता है जहाँ लोग भोजन के लिए फसलें उगाते हैं, या यह केवल भूमि का एक खुला भूभाग हो सकता है जहाँ न तो कोई इमारत है और न ही लोग रहते हैं। मैदान के लिए उसी शब्द या वाक्यांश का उपयोग करें जिसका उपयोग आपने पिछले भागों में किया था।</w:t>
      </w:r>
    </w:p>
    <w:p>
      <w:pPr/>
      <w:r>
        <w:rPr>
          <w:lang w:val="hi_IN" w:bidi="hi_IN"/>
        </w:rPr>
      </w:r>
      <w:r>
        <w:rPr>
          <w:lang w:val="hi_IN" w:bidi="hi_IN"/>
        </w:rPr>
        <w:t xml:space="preserve">योनातान ने सेवक से कहा कि वह दौड़कर उन तीरों को ले आए, जिन्हें योनातान चलाएगा। फिर, जैसे ही लड़का दौड़ा, तो योनातान ने सेवक के </w:t>
      </w:r>
      <w:r>
        <w:rPr>
          <w:b/>
          <w:lang w:val="hi_IN" w:bidi="hi_IN"/>
        </w:rPr>
        <w:t>आगे</w:t>
      </w:r>
      <w:r>
        <w:rPr>
          <w:lang w:val="hi_IN" w:bidi="hi_IN"/>
        </w:rPr>
        <w:t xml:space="preserve"> एक तीर चलाया। यहाँ आगे शब्द का अर्थ है पार कर जाना, इसलिए इसका अर्थ है कि योनातान ने तीर इस तरह से चलाया कि तीर सेवक के सिर के ऊपर से उड़ता हुआ मैदान में दूर जा गिरा। आगे के लिए उसी शब्द या वाक्यांश का उपयोग करें जिसका उपयोग आपने पिछले भागों में किया है।</w:t>
      </w:r>
    </w:p>
    <w:p>
      <w:pPr/>
      <w:r>
        <w:rPr>
          <w:lang w:val="hi_IN" w:bidi="hi_IN"/>
        </w:rPr>
      </w:r>
      <w:r>
        <w:rPr>
          <w:lang w:val="hi_IN" w:bidi="hi_IN"/>
        </w:rPr>
        <w:t xml:space="preserve">इस भाग में कहानीकार </w:t>
      </w:r>
      <w:r>
        <w:rPr>
          <w:b/>
          <w:lang w:val="hi_IN" w:bidi="hi_IN"/>
        </w:rPr>
        <w:t>तीर</w:t>
      </w:r>
      <w:r>
        <w:rPr>
          <w:lang w:val="hi_IN" w:bidi="hi_IN"/>
        </w:rPr>
        <w:t xml:space="preserve"> और हथियार दोनों के बारे में बात करता है। तीर लंबी, पतली छड़ें होती हैं जिनके एक सिरे पर एक नुकीली नोक होती है। लोग धनुष से तीर चलाकर उन्हें हवा में बहुत तेज़ी से उड़ा सकते हैं। हालाँकि कहानीकार धनुष का उल्लेख नहीं करता है, फिर भी हम जानते हैं कि योनातान ने अपने तीर को चलाने के लिए धनुष का उपयोग किया। अधिक जानकारी के लिए धनुष शब्द को मुख्य शब्दावली में देखें। तीर के लिए उसी शब्द या वाक्यांश का उपयोग करें जिसका उपयोग आपने पिछले भागों में किया है।</w:t>
      </w:r>
    </w:p>
    <w:p>
      <w:pPr/>
      <w:r>
        <w:rPr>
          <w:lang w:val="hi_IN" w:bidi="hi_IN"/>
        </w:rPr>
      </w:r>
      <w:r>
        <w:rPr>
          <w:lang w:val="hi_IN" w:bidi="hi_IN"/>
        </w:rPr>
        <w:t>समूह के रूप में यहाँ रुकें और यदि आवश्यक हो, तो धनुष और तीर की तस्वीर को फिर से देखें। इस ऑडियो को यहाँ रोकें।</w:t>
      </w:r>
    </w:p>
    <w:p>
      <w:pPr/>
      <w:r>
        <w:rPr>
          <w:lang w:val="hi_IN" w:bidi="hi_IN"/>
        </w:rPr>
      </w:r>
      <w:r>
        <w:rPr>
          <w:b/>
          <w:lang w:val="hi_IN" w:bidi="hi_IN"/>
        </w:rPr>
        <w:t>हथियार</w:t>
      </w:r>
      <w:r>
        <w:rPr>
          <w:lang w:val="hi_IN" w:bidi="hi_IN"/>
        </w:rPr>
        <w:t xml:space="preserve"> का अर्थ किसी भी प्रकार के उपकरण से हो सकता है जिसका उपयोग लोग युद्ध में लड़ने के लिए करते हैं। धनुष और तीर एक प्रकार के हथियार हैं। योनातान के पास अन्य हथियार भी हो सकते हैं, परन्तु यह भाग यह नहीं बताता कि ये हथियार कौनसे थे। हथियारों के लिए उसी शब्द या वाक्यांश का उपयोग करें जिसका उपयोग आपने पिछले भागों में किया है।</w:t>
      </w:r>
    </w:p>
    <w:p>
      <w:pPr/>
      <w:r>
        <w:rPr>
          <w:lang w:val="hi_IN" w:bidi="hi_IN"/>
        </w:rPr>
      </w:r>
      <w:r>
        <w:rPr>
          <w:lang w:val="hi_IN" w:bidi="hi_IN"/>
        </w:rPr>
        <w:t xml:space="preserve">योनातान ने जब सेवक को नगर वापस भेज दिया, तब दाऊद उस स्थान से </w:t>
      </w:r>
      <w:r>
        <w:rPr>
          <w:b/>
          <w:lang w:val="hi_IN" w:bidi="hi_IN"/>
        </w:rPr>
        <w:t>उठा</w:t>
      </w:r>
      <w:r>
        <w:rPr>
          <w:lang w:val="hi_IN" w:bidi="hi_IN"/>
        </w:rPr>
        <w:t xml:space="preserve"> या खड़ा हुआ, जहाँ वह पत्थर के दक्षिण की ओर छिपा हुआ था। “उठा” का अर्थ है सीधा खड़ा होना, इसलिए हो सकता है कि दाऊद बैठा हो, झुका हुआ हो या भूमि पर सीधा लेटा हुआ हो, ताकि सेवक दाऊद को देख न सके। उठा या खड़ा होने के लिए उसी शब्द या वाक्यांश का उपयोग करें जिसका उपयोग आपने पिछले भागों में किया है।</w:t>
      </w:r>
    </w:p>
    <w:p>
      <w:pPr/>
      <w:r>
        <w:rPr>
          <w:lang w:val="hi_IN" w:bidi="hi_IN"/>
        </w:rPr>
      </w:r>
      <w:r>
        <w:rPr>
          <w:lang w:val="hi_IN" w:bidi="hi_IN"/>
        </w:rPr>
        <w:t>दाऊद योनातान के सामने “मुँह के बल भूमि पर गिर पड़ा। इसका अर्थ यह नहीं है कि दाऊद गलती से गिर गया या अपने आप को चोट पहुँचाई। इसका अर्थ है कि दाऊद घुटनों के बल बैठा और फिर योनातान के प्रति अत्यन्त सम्मान प्रकट करते हुए आगे झुककर अपना माथा भूमि से लगा दिया।</w:t>
      </w:r>
    </w:p>
    <w:p>
      <w:pPr/>
      <w:r>
        <w:rPr>
          <w:lang w:val="hi_IN" w:bidi="hi_IN"/>
        </w:rPr>
      </w:r>
      <w:r>
        <w:rPr>
          <w:lang w:val="hi_IN" w:bidi="hi_IN"/>
        </w:rPr>
        <w:t xml:space="preserve">यहाँ रुकें और समूह में चर्चा करें कि आप </w:t>
      </w:r>
      <w:r>
        <w:rPr>
          <w:b/>
          <w:lang w:val="hi_IN" w:bidi="hi_IN"/>
        </w:rPr>
        <w:t>अपने मुँह के बल भूमि पर गिरने</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दाऊद से </w:t>
      </w:r>
      <w:r>
        <w:rPr>
          <w:b/>
          <w:lang w:val="hi_IN" w:bidi="hi_IN"/>
        </w:rPr>
        <w:t>शांति</w:t>
      </w:r>
      <w:r>
        <w:rPr>
          <w:lang w:val="hi_IN" w:bidi="hi_IN"/>
        </w:rPr>
        <w:t xml:space="preserve"> से जाने के लिए कहने के बाद, योनातान पिछले भाग में योनातान और दाऊद द्वारा एक-दूसरे से खाई गई शपथ के कुछ शब्दों को दोहराता है। उस शपथ में योनातान और दाऊद ने न केवल एक-दूसरे के प्रति वफादार रहने का वादा किया, बल्कि यह भी वादा किया कि उनके वंशज भी </w:t>
      </w:r>
      <w:r>
        <w:rPr>
          <w:b/>
          <w:lang w:val="hi_IN" w:bidi="hi_IN"/>
        </w:rPr>
        <w:t>यहोवा</w:t>
      </w:r>
      <w:r>
        <w:rPr>
          <w:lang w:val="hi_IN" w:bidi="hi_IN"/>
        </w:rPr>
        <w:t xml:space="preserve"> के नाम या उसकी सामर्थ्य में एक-दूसरे के प्रति वफादार रहेंगे। शांति और यहोवा के लिए उन्हीं शब्दों या वाक्यांशों का उपयोग करें जिनका उपयोग आपने पिछले भागों में किया है, और यदि आवश्यक हो, तो शांति और यहोवा के बारे में अधिक जानकारी के लिए मुख्य शब्दावली देखें।</w:t>
      </w:r>
    </w:p>
    <w:p>
      <w:pPr/>
      <w:r>
        <w:rPr>
          <w:lang w:val="hi_IN" w:bidi="hi_IN"/>
        </w:rPr>
      </w:r>
      <w:r>
        <w:rPr>
          <w:lang w:val="hi_IN" w:bidi="hi_IN"/>
        </w:rPr>
        <w:t>मूल रूप से, योनातान और दाऊद ने “घराने” शब्द का उपयोग अपने वंशजों या उनके परिवारों के उन लोगों को दर्शाने के लिए किया जो उनके बाद आएँगे, जैसे बच्चे, पोते-पोतियाँ और परपोते-परपोतियाँ। परन्तु यहाँ इस कहानी में, योनातान इन वंशजों का वर्णन करने के लिए मूल भाषा में एक थोड़ा अलग शब्द का उपयोग करता है जिसका अर्थ है बीज या संतान। यह एक विशेष भाषा है जो दिखाती है कि योनातान और दाऊद के परिवार कैसे बड़े होंगे और इस्राएल की भूमि पर फ़ैल जाएँगे, ठीक वैसे ही, जैसे किसान अपनी ज़मीन पर जो बीज बोता है, वे बढ़कर फ़सल का खेत बन जाते हैं।</w:t>
      </w:r>
    </w:p>
    <w:p>
      <w:pPr/>
      <w:r>
        <w:rPr>
          <w:lang w:val="hi_IN" w:bidi="hi_IN"/>
        </w:rPr>
      </w:r>
      <w:r>
        <w:rPr>
          <w:lang w:val="hi_IN" w:bidi="hi_IN"/>
        </w:rPr>
        <w:t xml:space="preserve">यहाँ रुकें और समूह में चर्चा करें कि आप </w:t>
      </w:r>
      <w:r>
        <w:rPr>
          <w:b/>
          <w:lang w:val="hi_IN" w:bidi="hi_IN"/>
        </w:rPr>
        <w:t>बीज</w:t>
      </w:r>
      <w:r>
        <w:rPr>
          <w:lang w:val="hi_IN" w:bidi="hi_IN"/>
        </w:rPr>
        <w:t xml:space="preserve"> या </w:t>
      </w:r>
      <w:r>
        <w:rPr>
          <w:b/>
          <w:lang w:val="hi_IN" w:bidi="hi_IN"/>
        </w:rPr>
        <w:t>संतान</w:t>
      </w:r>
      <w:r>
        <w:rPr>
          <w:lang w:val="hi_IN" w:bidi="hi_IN"/>
        </w:rPr>
        <w:t xml:space="preserve"> के लिए किस शब्द या वाक्यांश का उपयोग करेंगे। अधिक जानकारी के लिए मुख्य शब्दावली में बीज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21:1–9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21:1–9 को सुनें और अपने मन में रखें।</w:t>
      </w:r>
    </w:p>
    <w:p>
      <w:pPr/>
      <w:r>
        <w:rPr>
          <w:lang w:val="hi_IN" w:bidi="hi_IN"/>
        </w:rPr>
      </w:r>
      <w:r>
        <w:rPr>
          <w:lang w:val="hi_IN" w:bidi="hi_IN"/>
        </w:rPr>
        <w:t>यदि सम्भव हो, तो 1 शमूएल 21:1–9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21:1–9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योनातान दाऊद से मिलने उस मैदान में गया, जहाँ दाऊद शाऊल से छिपा हुआ था। योनातान ने तीर चलाया और अपने सेवक लड़के को तीर इकट्ठा करने के लिए भेजा। योनातान ने उस लड़के को जो आज्ञाएँ दीं वे दाऊद के लिए एक गुप्त और तत्काल चेतावनी थीं कि शाऊल दाऊद को मारना चाहता है, और दाऊद को तुरंत वहाँ से भाग जाना चाहिए। जब सेवक लड़का वहाँ से चला गया, तब योनातान ने दाऊद को आशीर्वाद देकर विदा किया और उसे उस मित्रता की वाचा की याद दिलाई, जो दाऊद और योनातान ने पहले यहोवा की उपस्थिति में बाँधी थी।</w:t>
      </w:r>
    </w:p>
    <w:p>
      <w:pPr/>
      <w:r>
        <w:rPr>
          <w:lang w:val="hi_IN" w:bidi="hi_IN"/>
        </w:rPr>
      </w:r>
      <w:r>
        <w:rPr>
          <w:lang w:val="hi_IN" w:bidi="hi_IN"/>
        </w:rPr>
        <w:t>इसके बाद दाऊद उस नगर, जहाँ राजा शाऊल था, शायद गिबा से नोब नगर की ओर गया। नोब वह नगर था जहाँ याजक रहते थे। संभव है कि उस समय वाचा का सन्दूक नोब में था। नोब गिबा से आठ किलोमीटर दक्षिण-पश्चिम में और यबूस के उत्तर में बहुत ही कम दूरी पर था, जिसे बाद में यरूशलेम के नाम से जाना गया। दाऊद याजक अहीमेलेक से मिलने गया, जो महायाजक एली का परपोता था। यहाँ "याजक" की उपाधि का अर्थ प्रधान याजक या महायाजक है। महायाजक सबसे महत्वपूर्ण याजक होता था, जो वर्ष में एक बार समस्त इस्राएलियों की ओर से बलिदान चढ़ाता था, ताकि यहोवा से उन सभी पापों की क्षमा माँग सके जो लोगों ने पिछले वर्ष के दौरान किए थे। अहीमेलेक शायद शाऊल के याजक, अहिय्याह का भाई था। जब अहीमेलेक ने दाऊद को देखा तो वह भय से काँपने लगा। अहीमेलेक ने दाऊद से पूछा कि दाऊद अकेला क्यों आया। शायद आमतौर पर दाऊद के साथ शाऊल के अन्य सेवक भी आते थे, इसलिए अहीमेलेक को लगा कि कुछ न कुछ गड़बड़ है। अहीमेलेक किसी भी मुसीबत में नहीं पड़ना चाहता था।</w:t>
      </w:r>
    </w:p>
    <w:p>
      <w:pPr/>
      <w:r>
        <w:rPr>
          <w:lang w:val="hi_IN" w:bidi="hi_IN"/>
        </w:rPr>
      </w:r>
      <w:r>
        <w:rPr>
          <w:lang w:val="hi_IN" w:bidi="hi_IN"/>
        </w:rPr>
        <w:t>यहाँ रुकें और समूह के रूप में दाऊद की गिबा से नोब तक की यात्रा को दिखाने वाला नक्शा देखें। इस ऑडियो को यहाँ रोकें।</w:t>
      </w:r>
    </w:p>
    <w:p>
      <w:pPr/>
      <w:r>
        <w:rPr>
          <w:lang w:val="hi_IN" w:bidi="hi_IN"/>
        </w:rPr>
      </w:r>
      <w:r>
        <w:rPr>
          <w:lang w:val="hi_IN" w:bidi="hi_IN"/>
        </w:rPr>
        <w:t>यहाँ रुकें और किसी ऐसे व्यक्ति के बारे में एक कहानी सुनाएँ जिसने दिखाया कि वह डरा हुआ था। उस व्यक्ति ने किस तरह के काम किए थे? इस ऑडियो को यहाँ रोकें।</w:t>
      </w:r>
    </w:p>
    <w:p>
      <w:pPr/>
      <w:r>
        <w:rPr>
          <w:lang w:val="hi_IN" w:bidi="hi_IN"/>
        </w:rPr>
      </w:r>
      <w:r>
        <w:rPr>
          <w:lang w:val="hi_IN" w:bidi="hi_IN"/>
        </w:rPr>
        <w:t>दाऊद ने अहीमेलेक को उत्तर दिया और उससे एक झूठ बोला। दाऊद ने कहा कि राजा ने दाऊद को राजा के लिए कुछ विशेष कार्य करने के लिए भेजा था। दाऊद ने कहा कि राजा ने दाऊद से कहा कि वह अपने कार्य और राजा के निर्देशों के बारे में किसी को भी कुछ न बताए। दाऊद ने कहा कि उसने अपने लोगों को बता दिया कि दाऊद से कहाँ मिलना है। दाऊद शायद निश्चित नहीं था कि वह अहीमेलेक पर भरोसा कर सकता है या नहीं, क्योंकि अहीमेलेक शाऊल के याजक अहिय्याह का भाई था। या शायद दाऊद अहीमेलेक को राजा शाऊल से बचाना चाहता था। संभव है कि शाऊल ने यह सोचा हो कि दाऊद के भाग निकलने में अहीमेलेक भी शामिल था। इसलिए दाऊद ने यह समझाने के लिए एक कहानी गढ़ी कि वह अकेला क्यों था।</w:t>
      </w:r>
    </w:p>
    <w:p>
      <w:pPr/>
      <w:r>
        <w:rPr>
          <w:lang w:val="hi_IN" w:bidi="hi_IN"/>
        </w:rPr>
      </w:r>
      <w:r>
        <w:rPr>
          <w:lang w:val="hi_IN" w:bidi="hi_IN"/>
        </w:rPr>
        <w:t>दाऊद ने अहीमेलेक से पूछा कि उसके “हाथ में क्या है।” यदि अहीमेलेक के पास पाँच रोटियाँ थीं, तो दाऊद वे पाँचों रोटियाँ चाहता था, या जो कुछ भी वहाँ था, दाऊद वही चाहता था। दाऊद ने पूछा कि क्या अहीमेलेक के पास कोई भोजन उपलब्ध है जिसे दाऊद अपने अभियान पर अपने साथ ले जा सके। दाऊद ने पाँच रोटियाँ माँगी, क्योंकि उसने कहा था कि कई लोग उसके साथ जा रहे हैं, और शायद वह दो या तीन दिनों के लिए भोजन इकट्ठा करना चाहता था। यदि पाँच रोटियाँ उपलब्ध न हों, तो दाऊद किसी भी भोजन को स्वीकार करने के लिए तैयार था।</w:t>
      </w:r>
    </w:p>
    <w:p>
      <w:pPr/>
      <w:r>
        <w:rPr>
          <w:lang w:val="hi_IN" w:bidi="hi_IN"/>
        </w:rPr>
      </w:r>
      <w:r>
        <w:rPr>
          <w:lang w:val="hi_IN" w:bidi="hi_IN"/>
        </w:rPr>
        <w:t>अहीमेलेक ने कहा कि उसके पास कोई सामान्य रोटी नहीं थी, परन्तु पवित्र रोटी थी। “सामान्य” या साधारण रोटी वह रोटी होती है जो यहोवा के लिए पवित्र ठहराकर अलग नहीं की गई हो। सामान्य रोटी वह आम रोटी होती थी जिसे कोई भी खा सकता था। पवित्र रोटी, जिसे “उपस्थिति की रोटी” भी कहा जाता है, वह रोटी थी जिसे यहोवा ने आज्ञा दी थी कि वह निवासस्थान में हमेशा यहोवा की उपस्थिति में रहे। पवित्र रोटी में 12 बड़ी गोल रोटियाँ होती थीं, जो शायद इस्राएल के 12 गोत्रों का प्रतीक थीं। यह रोटी परमेश्वर द्वारा अपने लोगों के लिए निरंतर किए जाने वाले प्रबंध का भी प्रतीक थी। यहोवा ने केवल याजकों और याजकों के परिवारों को ही इस रोटी को खाने की अनुमति दी थी। याजक अहीमेलेक दाऊद को उस पवित्र रोटी में से कुछ देने के लिए प्रसन्न था, क्योंकि दाऊद ने कहा था कि वह राजा के एक महत्वपूर्ण कार्य पर यात्रा कर रहा है। अहीमेलेक ने कहा कि वह दाऊद को पवित्र रोटी तभी देगा, यदि दाऊद और उसके पुरुषों ने हाल ही में स्त्रियों के साथ यौन संबंध न बनाए हो। स्त्रियों के साथ यौन संबंध बनाने से पुरुषों को कुछ समय तक धार्मिक रूप से अशुद्ध माना जाता था।</w:t>
      </w:r>
    </w:p>
    <w:p>
      <w:pPr/>
      <w:r>
        <w:rPr>
          <w:lang w:val="hi_IN" w:bidi="hi_IN"/>
        </w:rPr>
      </w:r>
      <w:r>
        <w:rPr>
          <w:lang w:val="hi_IN" w:bidi="hi_IN"/>
        </w:rPr>
        <w:t>यहाँ रुकें और समूह के रूप में पवित्र रोटी की तस्वीर देखें। इस ऑडियो को यहाँ रोकें।</w:t>
      </w:r>
    </w:p>
    <w:p>
      <w:pPr/>
      <w:r>
        <w:rPr>
          <w:lang w:val="hi_IN" w:bidi="hi_IN"/>
        </w:rPr>
      </w:r>
      <w:r>
        <w:rPr>
          <w:lang w:val="hi_IN" w:bidi="hi_IN"/>
        </w:rPr>
        <w:t>समूह में यहाँ रुकें और इस प्रश्न पर चर्चा करें: आपकी संस्कृति में पवित्र चीज़ों को कौन संभाल सकता है? ऐसा करने के लिए किसी व्यक्ति को धार्मिक रूप से शुद्ध क्या बनाता है? इस ऑडियो को यहाँ रोकें।</w:t>
      </w:r>
    </w:p>
    <w:p>
      <w:pPr/>
      <w:r>
        <w:rPr>
          <w:lang w:val="hi_IN" w:bidi="hi_IN"/>
        </w:rPr>
      </w:r>
      <w:r>
        <w:rPr>
          <w:lang w:val="hi_IN" w:bidi="hi_IN"/>
        </w:rPr>
        <w:t>दाऊद ने अहीमेलेक को उत्तर दिया और कहा कि दाऊद और उसके पुरुषों ने हाल ही में कोई यौन संबंध नहीं बनाए। सैन्य अभियानों के दौरान पुरुषों के लिए स्त्रियों के साथ यौन संबंध नहीं बनाना एक आम प्रथा थी, क्योंकि लोग युद्ध को पवित्र मानते थे। फिर दाऊद ने कहा कि “जवानों के बर्तन” तब भी पवित्र होते थे, जब वे सामान्य, साधारण अभियानों में जाते थे। दाऊद की अभिव्यक्ति “जवानों के बर्तन” शरीर और खासकर शरीर के उन अंगों को दर्शाती है जो यौन संबंधों में शामिल होते हैं। दाऊद ने महायाजक अहीमेलेक को आश्वस्त किया कि जवान लोगों के शरीर के अंग सामान्य या साधारण अभियानों के दौरान भी पवित्र होते थे, इसलिए वे लोग निश्चित रूप से राजा के लिए इस विशेष कार्य के दौरान भी पवित्र बने रहेंगे। यह कहकर दाऊद ने व्यक्त किया कि यह कार्य पवित्र था।</w:t>
      </w:r>
    </w:p>
    <w:p>
      <w:pPr/>
      <w:r>
        <w:rPr>
          <w:lang w:val="hi_IN" w:bidi="hi_IN"/>
        </w:rPr>
      </w:r>
      <w:r>
        <w:rPr>
          <w:lang w:val="hi_IN" w:bidi="hi_IN"/>
        </w:rPr>
        <w:t>यहाँ रुकें और समूह में चर्चा करें: आपके जनसमूह के सैनिक अपने शरीर को स्वस्थ रखने या लड़ाई या युद्ध के लिए तैयार करने के लिए क्या करते हैं? इस ऑडियो को यहाँ रोकें।</w:t>
      </w:r>
    </w:p>
    <w:p>
      <w:pPr/>
      <w:r>
        <w:rPr>
          <w:lang w:val="hi_IN" w:bidi="hi_IN"/>
        </w:rPr>
      </w:r>
      <w:r>
        <w:rPr>
          <w:lang w:val="hi_IN" w:bidi="hi_IN"/>
        </w:rPr>
        <w:t>इसलिए, क्योंकि वहाँ कोई अन्य रोटी उपलब्ध नहीं थी, अहीमेलेक ने दाऊद को भेंट की रोटी या पवित्र रोटी दे दी। भेंट की रोटी 12 बड़ी रोटियाँ थीं जिन्हें याजकों ने निवासस्थान में यहोवा के सामने एक मेज़ पर दो पंक्तियों में रखा था। याजक हर सब्त के दिन मेज़ पर ताज़ी बनाई हुई रोटियाँ रखते थे, और केवल याजकों को ही पुरानी रोटी खाने की अनुमति थी। अहीमेलेक ने दाऊद और उसके लोगों को पुरानी रोटी दी, जबकि वे लोग याजक नहीं थे। हालाँकि, अहीमेलेक ने यह सुनिश्चित किया कि दाऊद और उसके लोग उस रोटी को साधारण रोटी की तरह न समझें। इसलिए उसने पहले यह जाँच लिया कि दाऊद और उसके लोग धार्मिक रीति से शुद्ध थे।</w:t>
      </w:r>
    </w:p>
    <w:p>
      <w:pPr/>
      <w:r>
        <w:rPr>
          <w:lang w:val="hi_IN" w:bidi="hi_IN"/>
        </w:rPr>
      </w:r>
      <w:r>
        <w:rPr>
          <w:lang w:val="hi_IN" w:bidi="hi_IN"/>
        </w:rPr>
        <w:t>अब, एदोमी दोएग, या एदोम देश का एक मूल-व्यक्ति, उस दिन वहाँ था। दोएग राजा शाऊल के लिए काम कर रहा था, शायद शाऊल के मुख्य चरवाहे के रूप में, जो राजा के चरवाहों की देखरेख करता था। दोएग वहाँ इसलिए था क्योंकि उसे किसी धार्मिक कर्तव्य का पालन करना था, जिस कारण उसे निवासस्थान में यहोवा के सामने रहना पड़ता था। कहानीकार को यह स्पष्ट नहीं है कि वह कर्तव्य क्या था। शायद दोएग अपने किए हुए किसी विशेष पाप के कारण शुद्धिकरण के लिए वहाँ गया हो। या, शायद क्योंकि दोएग एक गैर-यहूदी था, इसलिए दोएग इस्राएल के धार्मिक समुदाय का हिस्सा बनना चाहता था।</w:t>
      </w:r>
    </w:p>
    <w:p>
      <w:pPr/>
      <w:r>
        <w:rPr>
          <w:lang w:val="hi_IN" w:bidi="hi_IN"/>
        </w:rPr>
      </w:r>
      <w:r>
        <w:rPr>
          <w:lang w:val="hi_IN" w:bidi="hi_IN"/>
        </w:rPr>
        <w:t>यहाँ रुकें और समूह में चर्चा करें: आपके उपासना के स्थानों के आसपास याजकों के अलावा किस प्रकार के लोग होते हैं, और क्यों? इस ऑडियो को यहाँ रोकें।</w:t>
      </w:r>
    </w:p>
    <w:p>
      <w:pPr/>
      <w:r>
        <w:rPr>
          <w:lang w:val="hi_IN" w:bidi="hi_IN"/>
        </w:rPr>
      </w:r>
      <w:r>
        <w:rPr>
          <w:lang w:val="hi_IN" w:bidi="hi_IN"/>
        </w:rPr>
        <w:t>फिर दाऊद ने अहीमेलेक से पूछा कि क्या उसके पास कोई तलवार या भाला उपलब्ध है। दाऊद ने इस बारे में एक झूठा स्पष्टीकरण दिया कि उसने हथियार क्यों माँगे। दाऊद ने कहा कि दाऊद अपनी तलवार या कोई अन्य हथियार अपने साथ नहीं लाया था, क्योंकि राजा ने दाऊद को इतनी जल्दी, तुरंत निकलने के लिए कहा कि उसे अपने हथियार लेने का समय भी नहीं मिला था।</w:t>
      </w:r>
    </w:p>
    <w:p>
      <w:pPr/>
      <w:r>
        <w:rPr>
          <w:lang w:val="hi_IN" w:bidi="hi_IN"/>
        </w:rPr>
      </w:r>
      <w:r>
        <w:rPr>
          <w:lang w:val="hi_IN" w:bidi="hi_IN"/>
        </w:rPr>
        <w:t>अहीमेलेक ने उत्तर दिया कि वहाँ केवल पलिश्ती गोलियत की तलवार रखी थी, जिसे दाऊद ने एला की तराई या तेरेबिनत की तराई में मारा था। यह तलवार एक कपड़े में लपेटी हुई और महायाजक के कंधे के वस्त्र, एपोद के पीछे लटकी हुई थी। आपको याद होगा कि दाऊद ने गोलियत को मारने के बाद सबसे पहले अपनी लूट के माल के रूप में उसकी तलवार ले ली थी। शायद बाद में दाऊद इस तलवार को मिलापवाले तम्बू में ले आया था, जहाँ इस्राएली यहोवा के लिए बलिदान चढ़ाते थे। यह तथ्य कि तलवार एपोद के पीछे मिलापवाले तम्बू में रखी थी, इसका अर्थ यह था कि तलवार बहुत महत्वपूर्ण थी। महायाजक का एपोद एक बहुत सजाया हुआ वस्त्र था जिसे महायाजक मिलापवाले तम्बू में यहोवा की सेवा करते वक़्त पहनता था। महायाजक एपोद के ऊपर एक सीनाबंध पहनता था जिसमें ऊरीम और तुम्मीम लगे हुए थे, इन दोनों वस्तुओं का उपयोग महायाजक यहोवा की इच्छा निर्धारित करने के लिए करता था। अहीमेलेक ने कहा कि अगर दाऊद तलवार लेना चाहता है, तो वह उसे ले सकता है, क्योंकि वहाँ वही एक तलवार थी। दाऊद ने तलवार ले ली। दाऊद ने कहा, "इससे अच्छी कोई दूसरी तलवार नहीं है।" दाऊद का मानना था कि यह तलवार दाऊद के लिए किसी भी अन्य तलवार से अधिक मूल्यवान थी। यह तलवार दाऊद के लिए बहुत मूल्यवान थी, क्योंकि दाऊद ने गोलियत को मारने के बाद इसी तलवार से उसका सिर काटा था।</w:t>
      </w:r>
    </w:p>
    <w:p>
      <w:pPr/>
      <w:r>
        <w:rPr>
          <w:lang w:val="hi_IN" w:bidi="hi_IN"/>
        </w:rPr>
      </w:r>
      <w:r>
        <w:rPr>
          <w:lang w:val="hi_IN" w:bidi="hi_IN"/>
        </w:rPr>
        <w:t>समूह के रूप में यहाँ रुकें और एक भाले और तलवार की तस्वीर देखें।</w:t>
      </w:r>
      <w:r>
        <w:rPr>
          <w:lang w:val="hi_IN" w:bidi="hi_IN"/>
        </w:rPr>
      </w:r>
    </w:p>
    <w:p>
      <w:pPr>
        <w:pStyle w:val="Heading3"/>
      </w:pPr>
      <w:r>
        <w:rPr>
          <w:lang w:val="hi_IN" w:bidi="hi_IN"/>
        </w:rPr>
        <w:t>घटनाओं को समझाना</w:t>
      </w:r>
    </w:p>
    <w:p>
      <w:pPr/>
      <w:r>
        <w:rPr>
          <w:lang w:val="hi_IN" w:bidi="hi_IN"/>
        </w:rPr>
      </w:r>
      <w:r>
        <w:rPr>
          <w:lang w:val="hi_IN" w:bidi="hi_IN"/>
        </w:rPr>
        <w:t>1 शमूएल 21:1–9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दाऊद गिबा से नोब की यात्रा करता है और याजक अहीमेलेक से मिलता है। अहीमेलेक डर जाता है और दाऊद से पूछता है कि दाऊद ने बिल्कुल अकेले यात्रा क्यों की। दाऊद अहीमेलेक से झूठ बोलता है। दाऊद कहता है कि वह अकेला है क्योंकि राजा ने दाऊद को राजा के लिए एक विशेष कार्य करने के लिए भेजा है, और दाऊद के लोग बाद में दाऊद से एक निश्चित स्थान पर मिलेंगे।</w:t>
      </w:r>
    </w:p>
    <w:p>
      <w:pPr/>
      <w:r>
        <w:rPr>
          <w:lang w:val="hi_IN" w:bidi="hi_IN"/>
        </w:rPr>
      </w:r>
      <w:r>
        <w:rPr>
          <w:b/>
          <w:lang w:val="hi_IN" w:bidi="hi_IN"/>
        </w:rPr>
        <w:t>दूसरे दृश्य में:</w:t>
      </w:r>
      <w:r>
        <w:rPr>
          <w:lang w:val="hi_IN" w:bidi="hi_IN"/>
        </w:rPr>
        <w:t xml:space="preserve"> दाऊद पूछता है कि क्या अहीमेलेक के पास कोई भोजन उपलब्ध है जिसे वह अपने अभियान पर अपने साथ ले जा सके। दाऊद पाँच रोटियाँ, या अहीमेलेक के पास जो भी हो, वह माँगता है। अहीमेलेक कहता है कि उसके पास कोई सामान्य रोटी नहीं है, परन्तु पवित्र रोटी है। अहीमेलेक कहता है कि वह दाऊद को पवित्र रोटी इस शर्त पर देगा कि उसके पुरुषों ने हाल ही में स्त्रियों के साथ यौन संबंध न बनाए हों।</w:t>
      </w:r>
    </w:p>
    <w:p>
      <w:pPr/>
      <w:r>
        <w:rPr>
          <w:lang w:val="hi_IN" w:bidi="hi_IN"/>
        </w:rPr>
      </w:r>
      <w:r>
        <w:rPr>
          <w:b/>
          <w:lang w:val="hi_IN" w:bidi="hi_IN"/>
        </w:rPr>
        <w:t>तीसरे दृश्य में:</w:t>
      </w:r>
      <w:r>
        <w:rPr>
          <w:lang w:val="hi_IN" w:bidi="hi_IN"/>
        </w:rPr>
        <w:t xml:space="preserve"> दाऊद कहता है कि जब भी दाऊद और उसके लोग किसी सामान्य अभियान पर जाते हैं, तो वे स्त्रियों के साथ यौन संबंध नहीं बनाते हैं। क्योंकि यह अभियान विशेष है, इसलिए वे पुरुष इस अभियान से पहले “जवानों के बर्तन” को पवित्र रखेंगे और यौन संबंध नहीं बनाएँगे। अहीमेलेक दाऊद और उसके लोगों को भेंट की पुरानी रोटी या पवित्र रोटी देता है, जिसे याजकों ने मिलापवाले तम्बू या निवासस्थान की मेज़ पर से हटा लिया था।</w:t>
      </w:r>
    </w:p>
    <w:p>
      <w:pPr/>
      <w:r>
        <w:rPr>
          <w:lang w:val="hi_IN" w:bidi="hi_IN"/>
        </w:rPr>
      </w:r>
      <w:r>
        <w:rPr>
          <w:b/>
          <w:lang w:val="hi_IN" w:bidi="hi_IN"/>
        </w:rPr>
        <w:t>चौथे दृश्य में:</w:t>
      </w:r>
      <w:r>
        <w:rPr>
          <w:lang w:val="hi_IN" w:bidi="hi_IN"/>
        </w:rPr>
        <w:t xml:space="preserve"> कहानीकार दर्शकों को अतिरिक्त जानकारी देता है। कहानीकार हमें बताता है कि शाऊल का सेवक, एदोम का दोएग नाम का एक व्यक्ति, जो शाऊल का मुख्य चरवाहा था, नोब में भी उपस्थित है। दोएग वहाँ इसलिए है क्योंकि उसे कुछ धार्मिक कर्तव्यों का पालन करना पड़ता है, जो उसे निवासस्थान में यहोवा की सेवा में बनाए रखता है।</w:t>
      </w:r>
    </w:p>
    <w:p>
      <w:pPr/>
      <w:r>
        <w:rPr>
          <w:lang w:val="hi_IN" w:bidi="hi_IN"/>
        </w:rPr>
      </w:r>
      <w:r>
        <w:rPr>
          <w:b/>
          <w:lang w:val="hi_IN" w:bidi="hi_IN"/>
        </w:rPr>
        <w:t>पाँचवें दृश्य में:</w:t>
      </w:r>
      <w:r>
        <w:rPr>
          <w:lang w:val="hi_IN" w:bidi="hi_IN"/>
        </w:rPr>
        <w:t xml:space="preserve"> दाऊद अहीमेलेक से पूछता है कि क्या उसके पास कोई भाला या तलवार है जिसे वह ले सके। अहीमेलेक कहता है कि उसके पास केवल गोलियत की तलवार है, जिसे दाऊद चाहे, तो वह अपने पास रख सकता है। दाऊद तलवार को दाऊद के लिए किसी भी अन्य हथियार से अधिक मूल्यवान हथियार के रूप में स्वीकार करता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महायाजक अहीमेलेक</w:t>
      </w:r>
    </w:p>
    <w:p>
      <w:pPr>
        <w:pStyle w:val="ListBullet"/>
        <w:spacing w:line="240" w:lineRule="auto"/>
        <w:ind w:left="720"/>
      </w:pPr>
      <w:r>
        <w:rPr>
          <w:lang w:val="hi_IN" w:bidi="hi_IN"/>
        </w:rPr>
      </w:r>
      <w:r>
        <w:rPr>
          <w:lang w:val="hi_IN" w:bidi="hi_IN"/>
        </w:rPr>
        <w:t>और शाऊल का सेवक एदोमी दोएग</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फिर दाऊद उस नगर, जहाँ राजा शाऊल था, शायद गिबा से नोब नगर की ओर गया। नोब गिबा से लगभग आठ किलोमीटर दक्षिण-पश्चिम में और यबूस नगर के उत्तर में बहुत ही कम दूरी पर था, जिसे बाद में यरूशलेम कहा गया। दाऊद महायाजक अहीमेलेक से मिलने गया। जब अहीमेलेक ने दाऊद को देखा तो वह भय से काँप उठा। अहीमेलेक ने दाऊद से पूछा कि वह अकेला क्यों था और उसके साथ कोई और क्यों नहीं था। अहीमेलेक ने दाऊद से दो प्रश्न पूछे जिनका अर्थ एक ही था, ताकि अहीमेलेक के आश्चर्यचकित होने को दिखाया जा सके कि दाऊद बिल्कुल अकेला आया था।</w:t>
      </w:r>
    </w:p>
    <w:p>
      <w:pPr/>
      <w:r>
        <w:rPr>
          <w:lang w:val="hi_IN" w:bidi="hi_IN"/>
        </w:rPr>
      </w:r>
      <w:r>
        <w:rPr>
          <w:lang w:val="hi_IN" w:bidi="hi_IN"/>
        </w:rPr>
        <w:t>यहाँ रुकें और यदि आवश्यक हो तो समूह के रूप में वह नक्शा देखें जो दाऊद की गिबा से नोब तक की यात्रा को दिखाता है। इस ऑडियो को यहाँ रोकें।</w:t>
      </w:r>
    </w:p>
    <w:p>
      <w:pPr/>
      <w:r>
        <w:rPr>
          <w:lang w:val="hi_IN" w:bidi="hi_IN"/>
        </w:rPr>
      </w:r>
      <w:r>
        <w:rPr>
          <w:lang w:val="hi_IN" w:bidi="hi_IN"/>
        </w:rPr>
        <w:t>यहाँ रुकें और समूह में चर्चा करें: आप अपनी भाषा में यह कहने के लिए किन शब्दों या वाक्यांशों का उपयोग करते हैं कि कोई व्यक्ति काँप रहा है? क्या आप काँपने के विभिन्न कारणों को दिखाने के लिए अलग-अलग शब्दों या वाक्यांशों का उपयोग करते हैं, उदाहरण के लिए भय, ठंड या झटका? इस ऑडियो को यहाँ रोकें।</w:t>
      </w:r>
    </w:p>
    <w:p>
      <w:pPr/>
      <w:r>
        <w:rPr>
          <w:lang w:val="hi_IN" w:bidi="hi_IN"/>
        </w:rPr>
      </w:r>
      <w:r>
        <w:rPr>
          <w:lang w:val="hi_IN" w:bidi="hi_IN"/>
        </w:rPr>
        <w:t>दाऊद ने अहीमेलेक को उत्तर दिया और कहा कि दाऊद अकेला था, क्योंकि राजा ने दाऊद को राजा के लिए एक विशेष काम करने के लिए भेजा था। दाऊद ने यह भी कहा कि दाऊद के लोग दाऊद के साथ नहीं थे क्योंकि दाऊद उन लोगों से बाद में एक निश्चित स्थान पर मिलेगा। ध्यान दें कि दाऊद ने अहीमेलेक से झूठ बोला, परन्तु हम इसे केवल कहानी के घटनाक्रम को देखने से ही जान पाते हैं। कहानीकार दाऊद की कही हुई बात को समझाने के लिए “झूठ” शब्द का उपयोग नहीं करता है। दाऊद ने कहा कि वह अपने लोगों से “एक निश्चित स्थान” पर मिलेगा। लोग ऐसा तब कहते थे जब वे किसी व्यक्ति या स्थान का नाम नहीं जानते थे, या जब वे जानबूझकर उस नाम को छिपाने की कोशिश करते थे।</w:t>
      </w:r>
    </w:p>
    <w:p>
      <w:pPr/>
      <w:r>
        <w:rPr>
          <w:lang w:val="hi_IN" w:bidi="hi_IN"/>
        </w:rPr>
      </w:r>
      <w:r>
        <w:rPr>
          <w:lang w:val="hi_IN" w:bidi="hi_IN"/>
        </w:rPr>
        <w:t>यहाँ रुकें और समूह में चर्चा करें: आपकी भाषा में यह स्पष्ट करने के लिए कौन-से तरीके हैं (यदि कोई हों) कि कहानी का कोई पात्र झूठ बोल रहा है? आप यह कैसे दिखाएँगे कि दाऊद ने अहीमेलेक से झूठ बोला? इस ऑडियो को यहाँ रोकें।</w:t>
      </w:r>
    </w:p>
    <w:p>
      <w:pPr/>
      <w:r>
        <w:rPr>
          <w:lang w:val="hi_IN" w:bidi="hi_IN"/>
        </w:rPr>
      </w:r>
      <w:r>
        <w:rPr>
          <w:lang w:val="hi_IN" w:bidi="hi_IN"/>
        </w:rPr>
        <w:t>यहाँ रुकें और समूह में चर्चा करें: आप अपनी भाषा में, बिना यह बताए कि वह स्थान कहाँ है, किसी विशेष स्थान का उल्लेख करने के लिए किन वाक्यांशों या शब्दों का उपयोग करते हैं? इस ऑडियो को यहाँ रोकें।</w:t>
      </w:r>
    </w:p>
    <w:p>
      <w:pPr/>
      <w:r>
        <w:rPr>
          <w:lang w:val="hi_IN" w:bidi="hi_IN"/>
        </w:rPr>
      </w:r>
      <w:r>
        <w:rPr>
          <w:lang w:val="hi_IN" w:bidi="hi_IN"/>
        </w:rPr>
        <w:t>अब दाऊद बातचीत में एक नया विषय लाता है। दाऊद एक ऐसे वाक्यांश का उपयोग करता है जो यह स्पष्ट करता है कि वह एक नई चीज़ के बारे में बात कर रहा है। दाऊद अहीमेलेक से कहता है, "और अब, तेरे हाथ में क्या है? यदि तेरे पास पाँच रोटियाँ हों, तो वे मुझे दे दें, या जो कुछ भी हो वह दे दें।" "तेरे हाथ में क्या है?" यह एक अभिव्यक्ति है जिसका अर्थ है “इस समय तेरे पास क्या भोजन है?” शायद दाऊद अहीमेलेक को आज्ञा देने के बजाय एक विनम्र निवेदन कर रहा था।</w:t>
      </w:r>
    </w:p>
    <w:p>
      <w:pPr/>
      <w:r>
        <w:rPr>
          <w:lang w:val="hi_IN" w:bidi="hi_IN"/>
        </w:rPr>
      </w:r>
      <w:r>
        <w:rPr>
          <w:lang w:val="hi_IN" w:bidi="hi_IN"/>
        </w:rPr>
        <w:t>यहाँ रुकें और समूह में चर्चा करें: बातचीत में कोई नया विषय शुरू करने के लिए आप अपनी भाषा में किन शब्दों या वाक्यांशों का इस्तेमाल करते हैं, जैसा कि दाऊद यहाँ करता है? इस ऑडियो को यहाँ रोकें।</w:t>
      </w:r>
    </w:p>
    <w:p>
      <w:pPr/>
      <w:r>
        <w:rPr>
          <w:lang w:val="hi_IN" w:bidi="hi_IN"/>
        </w:rPr>
      </w:r>
      <w:r>
        <w:rPr>
          <w:lang w:val="hi_IN" w:bidi="hi_IN"/>
        </w:rPr>
        <w:t>अहीमेलेक ने दाऊद को उत्तर दिया और कहा कि उसके पास कोई सामान्य रोटी नहीं थी, परन्तु पवित्र रोटी थी। अहीमेलेक ने कहा कि वह दाऊद को पवित्र रोटी इस शर्त पर देगा कि उसके पुरुषों ने हाल ही में स्त्रियों के साथ यौन संबंध न बनाए हों, क्योंकि इससे वे धार्मिक रूप से अशुद्ध हो जाएँगे। याद रखें कि “सामान्य” रोटी का अर्थ ऐसी रोटी है जो पवित्र नहीं है या यहोवा की उपासना के लिए अलग नहीं की गई है।</w:t>
      </w:r>
    </w:p>
    <w:p>
      <w:pPr/>
      <w:r>
        <w:rPr>
          <w:lang w:val="hi_IN" w:bidi="hi_IN"/>
        </w:rPr>
      </w:r>
      <w:r>
        <w:rPr>
          <w:lang w:val="hi_IN" w:bidi="hi_IN"/>
        </w:rPr>
        <w:t>यहाँ रुकें और समूह में चर्चा करें: आप पवित्र रोटी के विपरीत सामान्य रोटी के बारे में कैसे बात करेंगे? इस ऑडियो को यहाँ रोकें।</w:t>
      </w:r>
    </w:p>
    <w:p>
      <w:pPr/>
      <w:r>
        <w:rPr>
          <w:lang w:val="hi_IN" w:bidi="hi_IN"/>
        </w:rPr>
      </w:r>
      <w:r>
        <w:rPr>
          <w:lang w:val="hi_IN" w:bidi="hi_IN"/>
        </w:rPr>
        <w:t>दाऊद ने अहीमेलेक को उत्तर दिया और कहा कि जब भी दाऊद और उसके लोग किसी सामान्य अभियान पर गए, तो उन्होंने स्त्रियों के साथ यौन संबंध नहीं बनाए। इसलिए, अब और भी अधिक महत्वपूर्ण है कि वे “जवानों के बर्तन” को पवित्र रखेंगे और राजा के लिए इस अभियान से पहले यौन संबंध नहीं बनाएंगे। दाऊद की अभिव्यक्ति “जवानों के बर्तन” शायद शरीर को और विशेष रूप से शरीर के उन अंगों को दर्शाती है, जो यौन सम्बन्धों में शामिल होते हैं। दाऊद ने संकेत दिया कि यह अभियान पवित्र था।</w:t>
      </w:r>
    </w:p>
    <w:p>
      <w:pPr/>
      <w:r>
        <w:rPr>
          <w:lang w:val="hi_IN" w:bidi="hi_IN"/>
        </w:rPr>
      </w:r>
      <w:r>
        <w:rPr>
          <w:lang w:val="hi_IN" w:bidi="hi_IN"/>
        </w:rPr>
        <w:t>यहाँ रुकें और समूह में चर्चा करें: अपनी भाषा में उन वाक्यांशों या उपनामों के बारे में बात करें जिनका उपयोग लोग शरीर के उन अंगों का वर्णन करने के लिए करते हैं जिनके बारे में शालीनता से बात करना ठीक नहीं माना जाता है, और जिनके बारे में बात करने पर लोग शर्मिंदा हो सकते हैं। उन शब्दों या वाक्यांशों के बारे में बात करें जिनका उपयोग आप “जवानों के बर्तनों” वाक्यांश का अनुवाद करने के लिए करेंगे, जो यौन संबंधों में शामिल पुरुष शरीर के अंगों को दर्शाते हैं। इस ऑडियो को यहाँ रोकें।</w:t>
      </w:r>
    </w:p>
    <w:p>
      <w:pPr/>
      <w:r>
        <w:rPr>
          <w:lang w:val="hi_IN" w:bidi="hi_IN"/>
        </w:rPr>
      </w:r>
      <w:r>
        <w:rPr>
          <w:lang w:val="hi_IN" w:bidi="hi_IN"/>
        </w:rPr>
        <w:t>इसलिए, क्योंकि वहाँ कोई अन्य रोटी उपलब्ध नहीं थी, अहीमेलेक ने दाऊद को भेंट की रोटी या पवित्र रोटी दे दी। याजक हर सब्त के दिन निवासस्थान में यहोवा के सामने मेज़ पर ताज़ी पकी हुई रोटी रखते थे। अहीमेलेक ने दाऊद और उसके लोगों को वह पुरानी रोटी दी, जिसे याजकों ने मिलापवाले तम्बू या निवासस्थान की मेज़ पर से हटा लिया था। कहानीकार वास्तव में मिलापवाले तम्बू या निवासस्थान का उल्लेख नहीं करता, बल्कि वह उस रोटी के बारे में बात करता है जो “यहोवा के सामने” या “यहोवा की उपस्थिति में” है। इससे यह पता चलता है कि रोटी निवासस्थान में, वाचा के सन्दूक के पास थी।</w:t>
      </w:r>
    </w:p>
    <w:p>
      <w:pPr/>
      <w:r>
        <w:rPr>
          <w:lang w:val="hi_IN" w:bidi="hi_IN"/>
        </w:rPr>
      </w:r>
      <w:r>
        <w:rPr>
          <w:lang w:val="hi_IN" w:bidi="hi_IN"/>
        </w:rPr>
        <w:t>अब यह भाग कहानी में कुछ पृष्ठभूमि की जानकारी देता है। यह भाग एक ऐसे वाक्यांश का उपयोग करता है जो स्पष्ट करता है कि यह पृष्ठभूमि जानकारी है। एदोमी दोएग, या एदोम देश का रहने वाला व्यक्ति, उस दिन वहाँ मौजूद था। दोएग राजा शाऊल के लिए काम कर रहा था, शायद शाऊल के मुख्य चरवाहे के रूप में। दोएग वहाँ इसलिए था क्योंकि किसी धार्मिक कर्तव्य के कारण, उसे मिलापवाले तम्बू में यहोवा के सामने उपस्थित रहना पड़ रहा था। यद्यपि हम इस भाग में दोएग के बारे में और अधिक नहीं सुनते हैं, फिर भी हम बाद में दोएग के बारे में और अधिक सुनते हैं। कहानीकार यहाँ दोएग का परिचय देता है ताकि बाद की कहानी को स्थापित किया जा सके।</w:t>
      </w:r>
    </w:p>
    <w:p>
      <w:pPr/>
      <w:r>
        <w:rPr>
          <w:lang w:val="hi_IN" w:bidi="hi_IN"/>
        </w:rPr>
      </w:r>
      <w:r>
        <w:rPr>
          <w:lang w:val="hi_IN" w:bidi="hi_IN"/>
        </w:rPr>
        <w:t>यहाँ रुकें और समूह में चर्चा करें: आपकी भाषा में, आप कैसे दिखाते हैं कि आप कहानी में अतिरिक्त या पृष्ठभूमि जानकारी प्रस्तुत कर रहे हैं? इस ऑडियो को यहाँ रोकें।</w:t>
      </w:r>
    </w:p>
    <w:p>
      <w:pPr/>
      <w:r>
        <w:rPr>
          <w:lang w:val="hi_IN" w:bidi="hi_IN"/>
        </w:rPr>
      </w:r>
      <w:r>
        <w:rPr>
          <w:lang w:val="hi_IN" w:bidi="hi_IN"/>
        </w:rPr>
        <w:t>फिर दाऊद ने अहीमेलेक से पूछा, “क्या तेरे पास यहाँ कोई भाला या तलवार नहीं है?” दाऊद ने जिस तरह से प्रश्न पूछा था, उससे संकेत मिलता है कि दाऊद को यह उम्मीद थी कि अहीमेलेक के पास एक भाला या तलवार होगी। दाऊद ने इस बारे में एक झूठा स्पष्टीकरण दिया कि उसने हथियार क्यों माँगे। दाऊद ने कहा कि वह अपनी तलवार या कोई अन्य हथियार अपने साथ नहीं लाया था, क्योंकि राजा ने दाऊद को तुरंत इतनी जल्दी निकलने के लिए कहा था कि उसके पास अपने हथियार लेने के लिए समय ही नहीं था।</w:t>
      </w:r>
    </w:p>
    <w:p>
      <w:pPr/>
      <w:r>
        <w:rPr>
          <w:lang w:val="hi_IN" w:bidi="hi_IN"/>
        </w:rPr>
      </w:r>
      <w:r>
        <w:rPr>
          <w:lang w:val="hi_IN" w:bidi="hi_IN"/>
        </w:rPr>
        <w:t>अहीमेलेक ने उत्तर दिया कि वहाँ केवल पलिश्ती गोलियत की तलवार रखी थी, जिसे दाऊद ने एला की तराई या तेरेबिनत की तराई में मारा था। यह तलवार एक कपड़े में लपेटी हुई और महायाजक के कंधे के वस्त्र, एपोद के पीछे लटकी हुई थी। अहीमेलेक ने कहा कि अगर दाऊद तलवार लेना चाहता था, तो वह उसे ले सकता था, क्योंकि वहाँ वही एक तलवार थी। दाऊद ने इसे स्वीकार कर लिया क्योंकि उसने कहा कि यह हथियार किसी भी अन्य हथियार से अधिक मूल्यवान या अधिक महत्वपूर्ण था।</w:t>
      </w:r>
    </w:p>
    <w:p>
      <w:pPr/>
      <w:r>
        <w:rPr>
          <w:lang w:val="hi_IN" w:bidi="hi_IN"/>
        </w:rPr>
      </w:r>
      <w:r>
        <w:rPr>
          <w:lang w:val="hi_IN" w:bidi="hi_IN"/>
        </w:rPr>
        <w:t>यहाँ रुकें और समूह के रूप में भाले और तलवार की एक तस्वीर देखें।</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21:1–9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महायाजक अहीमेलेक</w:t>
      </w:r>
    </w:p>
    <w:p>
      <w:pPr>
        <w:pStyle w:val="ListBullet"/>
        <w:spacing w:line="240" w:lineRule="auto"/>
        <w:ind w:left="720"/>
      </w:pPr>
      <w:r>
        <w:rPr>
          <w:lang w:val="hi_IN" w:bidi="hi_IN"/>
        </w:rPr>
      </w:r>
      <w:r>
        <w:rPr>
          <w:lang w:val="hi_IN" w:bidi="hi_IN"/>
        </w:rPr>
        <w:t>और शाऊल का सेवक एदोमी दोएग</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उत्तर निम्नलिखित है।</w:t>
      </w:r>
    </w:p>
    <w:p>
      <w:pPr/>
      <w:r>
        <w:rPr>
          <w:lang w:val="hi_IN" w:bidi="hi_IN"/>
        </w:rPr>
      </w:r>
      <w:r>
        <w:rPr>
          <w:lang w:val="hi_IN" w:bidi="hi_IN"/>
        </w:rPr>
        <w:t>दाऊद गिबा से नोब की यात्रा करता है और याजक अहीमेलेक से मिलता है। अहीमेलेक कांप रहा है और दाऊद से पूछता है कि दाऊद ने अकेले यात्रा क्यों की। दाऊद अहीमेलेक से झूठ बोलता है। दाऊद कहता है कि दाऊद अकेला है, क्योंकि राजा ने दाऊद को राजा के लिए एक विशेष काम करने के लिए भेजा। दाऊद यह भी कहता है कि उसके लोग उसके साथ नहीं हैं, क्योंकि दाऊद बाद में उनसे एक निश्चित स्थान पर मिलेगा।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पूछता है कि क्या अहीमेलेक के पास कोई भोजन उपलब्ध है जिसे दाऊद अपने मिशन पर अपने साथ ले जा सके। दाऊद पाँच रोटियाँ, या अहीमेलेक के पास जो भी हो, माँगता है। अहीमेलेक दाऊद को उत्तर देता है और कहता है कि अहीमेलेक के पास कोई भी सामान्य रोटी नहीं है, परन्तु पवित्र रोटी है। अहीमेलेक कहता है कि वह दाऊद को पवित्र रोटी इस शर्त पर ही देगा कि उसके पुरुषों ने हाल ही में स्त्रियों के साथ यौन संबंध न बनाए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अहीमेलेक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अहीमेलेक को उत्तर देता है और कहता है कि जब भी दाऊद और उसके लोग किसी सामान्य अभियान पर जाते हैं, तो वे स्त्रियों के साथ यौन संबंध नहीं बनाते हैं। इसलिए, अब और भी अधिक, पुरुष इस मिशन से पहले “जवानों के बर्तन” को पवित्र रखेंगे और यौन संबंध नहीं बनाएंगे। अहीमेलेक दाऊद को उपस्थिति की पुरानी रोटी या पवित्र रोटी देता है, जिसे याजकों ने निवासस्थान की मेज़ पर से हटा लिया था।</w:t>
      </w:r>
    </w:p>
    <w:p>
      <w:pPr/>
      <w:r>
        <w:rPr>
          <w:lang w:val="hi_IN" w:bidi="hi_IN"/>
        </w:rPr>
      </w:r>
      <w:r>
        <w:rPr>
          <w:lang w:val="hi_IN" w:bidi="hi_IN"/>
        </w:rPr>
        <w:t>शाऊल का एक सेवक, जिसका नाम दोएग था और जो एदोम का रहने वाला था तथा शाऊल के चरवाहों का प्रधान था, वह भी नोब में उपस्थित था। दोएग वहाँ इसलिए है, क्योंकि किसी धार्मिक कर्तव्य के कारण उसे निवासस्थान में यहोवा के सामने रुकना पड़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दोएग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अहीमेलेक से पूछता है कि क्या अहीमेलेक के पास कोई भाला या तलवार है जो दाऊद ले सके। अहीमेलेक कहता है कि उसके पास केवल गोलियत की तलवार है, जिसे दाऊद चाहे, तो वह अपने पास रख सकता है। दाऊद इस तलवार को दाऊद के लिए किसी भी अन्य हथियार से अधिक मूल्यवान हथियार के रूप में स्वीकार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21:1–9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तब दाऊद नोब में </w:t>
      </w:r>
      <w:r>
        <w:rPr>
          <w:b/>
          <w:lang w:val="hi_IN" w:bidi="hi_IN"/>
        </w:rPr>
        <w:t>याजक</w:t>
      </w:r>
      <w:r>
        <w:rPr>
          <w:lang w:val="hi_IN" w:bidi="hi_IN"/>
        </w:rPr>
        <w:t xml:space="preserve"> अहीमेलेक के पास आया। यहाँ याजक की उपाधि का अर्थ है प्रधान याजक या महायाजक। याजक के लिए उसी शब्द या वाक्यांश का प्रयोग करें जो आपने पिछले भागों में प्रयोग किया है। याजक के बारे में अधिक जानकारी के लिए, मुख्य शब्दावली देखें। </w:t>
      </w:r>
    </w:p>
    <w:p>
      <w:pPr/>
      <w:r>
        <w:rPr>
          <w:lang w:val="hi_IN" w:bidi="hi_IN"/>
        </w:rPr>
      </w:r>
      <w:r>
        <w:rPr>
          <w:lang w:val="hi_IN" w:bidi="hi_IN"/>
        </w:rPr>
        <w:t xml:space="preserve">दाऊद ने अहीमेलेक से कहा कि </w:t>
      </w:r>
      <w:r>
        <w:rPr>
          <w:b/>
          <w:lang w:val="hi_IN" w:bidi="hi_IN"/>
        </w:rPr>
        <w:t>राजा</w:t>
      </w:r>
      <w:r>
        <w:rPr>
          <w:lang w:val="hi_IN" w:bidi="hi_IN"/>
        </w:rPr>
        <w:t xml:space="preserve"> ने दाऊद को एक विशेष कार्य करने के लिए भेजा था।</w:t>
      </w:r>
    </w:p>
    <w:p>
      <w:pPr/>
      <w:r>
        <w:rPr>
          <w:lang w:val="hi_IN" w:bidi="hi_IN"/>
        </w:rPr>
      </w:r>
      <w:r>
        <w:rPr>
          <w:lang w:val="hi_IN" w:bidi="hi_IN"/>
        </w:rPr>
        <w:t>दाऊद राजा शाऊल के बारे में बात कर रहा है, जो पूरे देश का शासक है। राजा के लिए उसी शब्द या वाक्यांश का उपयोग करें जिसका उपयोग आपने पिछले भागों में किया था। राजा के बारे में अधिक जानकारी के लिए, मुख्य शब्दावली देखें।</w:t>
      </w:r>
    </w:p>
    <w:p>
      <w:pPr/>
      <w:r>
        <w:rPr>
          <w:lang w:val="hi_IN" w:bidi="hi_IN"/>
        </w:rPr>
      </w:r>
      <w:r>
        <w:rPr>
          <w:lang w:val="hi_IN" w:bidi="hi_IN"/>
        </w:rPr>
        <w:t>दाऊद ने अहीमेलेक से कहा, "और अब, तेरे हाथ में क्या है?" तेरे हाथ में क्या है इसका अर्थ है, “इस समय तेरे पास क्या भोजन है?”</w:t>
      </w:r>
    </w:p>
    <w:p>
      <w:pPr/>
      <w:r>
        <w:rPr>
          <w:lang w:val="hi_IN" w:bidi="hi_IN"/>
        </w:rPr>
      </w:r>
      <w:r>
        <w:rPr>
          <w:lang w:val="hi_IN" w:bidi="hi_IN"/>
        </w:rPr>
        <w:t xml:space="preserve">यहाँ रुकें और समूह में चर्चा करें कि आप </w:t>
      </w:r>
      <w:r>
        <w:rPr>
          <w:b/>
          <w:lang w:val="hi_IN" w:bidi="hi_IN"/>
        </w:rPr>
        <w:t>"तेरे हाथ में क्या है?"</w:t>
      </w:r>
      <w:r>
        <w:rPr>
          <w:lang w:val="hi_IN" w:bidi="hi_IN"/>
        </w:rPr>
        <w:t xml:space="preserve"> के लिए किस शब्द या वाक्यांश का उपयोग करेंगे। यदि आपने पहले ही बाइबल की किसी अन्य पुस्तक में इस वाक्यांश का अनुवाद किया है, तो उसी शब्द का उपयोग करें जिसका उपयोग आपने वहाँ किया है। इस ऑडियो को यहाँ रोकें।</w:t>
      </w:r>
    </w:p>
    <w:p>
      <w:pPr/>
      <w:r>
        <w:rPr>
          <w:lang w:val="hi_IN" w:bidi="hi_IN"/>
        </w:rPr>
      </w:r>
      <w:r>
        <w:rPr>
          <w:lang w:val="hi_IN" w:bidi="hi_IN"/>
        </w:rPr>
        <w:t>अहीमेलेक ने उत्तर दिया कि अहीमेलेक के पास कोई सामान्य रोटी नहीं थी, परन्तु पवित्र या समर्पित रोटी थी। अहीमेलेक ने यह पता लगाया कि दाऊद और उसके पुरुषों ने हाल ही में स्त्रियों के साथ यौन संबंध नहीं बनाए थे। फिर अहीमेलेक ने दाऊद को उपस्थिति की रोटी में से कुछ रोटी दी, जिसे लोगों ने यहोवा के सामने से हटा दिया था और उसके स्थान पर गर्म रोटी रख दी थी।</w:t>
      </w:r>
    </w:p>
    <w:p>
      <w:pPr/>
      <w:r>
        <w:rPr>
          <w:lang w:val="hi_IN" w:bidi="hi_IN"/>
        </w:rPr>
      </w:r>
      <w:r>
        <w:rPr>
          <w:lang w:val="hi_IN" w:bidi="hi_IN"/>
        </w:rPr>
        <w:t>सामान्य रोटी आम रोटी होती थी जिसे कोई भी खा सकता था। पवित्र या समर्पित रोटी, जिसे भेंट की रोटी भी कहा जाता है, उस रोटी को दर्शाती है जिसे यहोवा ने निवासस्थान में हमेशा अपनी उपस्थिति में रखने की आज्ञा दी थी। याजकों ने इस रोटी को समर्पित किया, जिसका अर्थ है कि याजकों ने रोटी को पवित्र बनाया था। भेंट की रोटी 12 बड़ी रोटियाँ थीं जिन्हें याजकों ने निवासस्थान में यहोवा के सामने एक मेज़ पर दो पंक्तियों में रखा था। 12 रोटियाँ शायद इस्राएल के 12 गोत्रों और इस बात की प्रतीक थीं कि कैसे परमेश्वर ने हमेशा अपने लोगों, इस्राएलियों की ज़रूरतें पूरी कीं। इस्राएली लोग लोगों के लिए परमेश्वर के प्रावधान के प्रति धन्यवाद के रूप में रोटी मेज़ पर लाए। याजक हर सब्त के दिन मेज़ पर ताज़ी बनाई हुई रोटियाँ रखते थे, और केवल याजकों को ही पुरानी रोटी खाने की अनुमति थी।</w:t>
      </w:r>
    </w:p>
    <w:p>
      <w:pPr/>
      <w:r>
        <w:rPr>
          <w:lang w:val="hi_IN" w:bidi="hi_IN"/>
        </w:rPr>
      </w:r>
      <w:r>
        <w:rPr>
          <w:lang w:val="hi_IN" w:bidi="hi_IN"/>
        </w:rPr>
        <w:t>यहाँ रुकें और समूह के रूप में पवित्र या समर्पित रोटी की तस्वीर को देखें। इस ऑडियो को यहाँ रोकें।</w:t>
      </w:r>
    </w:p>
    <w:p>
      <w:pPr/>
      <w:r>
        <w:rPr>
          <w:lang w:val="hi_IN" w:bidi="hi_IN"/>
        </w:rPr>
      </w:r>
      <w:r>
        <w:rPr>
          <w:lang w:val="hi_IN" w:bidi="hi_IN"/>
        </w:rPr>
        <w:t xml:space="preserve">यहाँ रुकें और समूह में चर्चा करें कि आप </w:t>
      </w:r>
      <w:r>
        <w:rPr>
          <w:b/>
          <w:lang w:val="hi_IN" w:bidi="hi_IN"/>
        </w:rPr>
        <w:t>सामान्य रोटी</w:t>
      </w:r>
      <w:r>
        <w:rPr>
          <w:lang w:val="hi_IN" w:bidi="hi_IN"/>
        </w:rPr>
        <w:t xml:space="preserve">, </w:t>
      </w:r>
      <w:r>
        <w:rPr>
          <w:b/>
          <w:lang w:val="hi_IN" w:bidi="hi_IN"/>
        </w:rPr>
        <w:t>पवित्र</w:t>
      </w:r>
      <w:r>
        <w:rPr>
          <w:lang w:val="hi_IN" w:bidi="hi_IN"/>
        </w:rPr>
        <w:t xml:space="preserve"> या </w:t>
      </w:r>
      <w:r>
        <w:rPr>
          <w:b/>
          <w:lang w:val="hi_IN" w:bidi="hi_IN"/>
        </w:rPr>
        <w:t>समर्पित रोटी</w:t>
      </w:r>
      <w:r>
        <w:rPr>
          <w:lang w:val="hi_IN" w:bidi="hi_IN"/>
        </w:rPr>
        <w:t xml:space="preserve"> और </w:t>
      </w:r>
      <w:r>
        <w:rPr>
          <w:b/>
          <w:lang w:val="hi_IN" w:bidi="hi_IN"/>
        </w:rPr>
        <w:t>भेंट की रोटी</w:t>
      </w:r>
      <w:r>
        <w:rPr>
          <w:lang w:val="hi_IN" w:bidi="hi_IN"/>
        </w:rPr>
        <w:t xml:space="preserve"> के लिए किन शब्दों या वाक्यांशों का उपयोग करेंगे। मुख्य शब्दावली में पवित्र या प्रतिष्ठित शब्द देखें। यदि आपने पहले ही बाइबल की किसी अन्य पुस्तक में इन वाक्यांशों का अनुवाद किया है, तो उन्हीं वाक्यांशों का उपयोग करें जिनका उपयोग आपने वहाँ किया है। इस ऑडियो को यहाँ रोकें।</w:t>
      </w:r>
    </w:p>
    <w:p>
      <w:pPr/>
      <w:r>
        <w:rPr>
          <w:lang w:val="hi_IN" w:bidi="hi_IN"/>
        </w:rPr>
      </w:r>
      <w:r>
        <w:rPr>
          <w:b/>
          <w:lang w:val="hi_IN" w:bidi="hi_IN"/>
        </w:rPr>
        <w:t>यहोवा</w:t>
      </w:r>
      <w:r>
        <w:rPr>
          <w:lang w:val="hi_IN" w:bidi="hi_IN"/>
        </w:rPr>
        <w:t xml:space="preserve"> परमेश्वर का व्यक्तिगत नाम है जो इस पूरे भाग में आता है। यहोवा के लिए उसी नाम का उपयोग करें जो आपने पिछले भागों में किया है। यहोवा के बारे में अधिक जानकारी के लिए, मुख्य शब्दावली को देखें। </w:t>
      </w:r>
    </w:p>
    <w:p>
      <w:pPr/>
      <w:r>
        <w:rPr>
          <w:lang w:val="hi_IN" w:bidi="hi_IN"/>
        </w:rPr>
      </w:r>
      <w:r>
        <w:rPr>
          <w:lang w:val="hi_IN" w:bidi="hi_IN"/>
        </w:rPr>
        <w:t xml:space="preserve">अब, उस दिन एदोमी दोएग भी वहाँ था। दोएग राजा शाऊल के लिए शाऊल के मुख्य </w:t>
      </w:r>
      <w:r>
        <w:rPr>
          <w:b/>
          <w:lang w:val="hi_IN" w:bidi="hi_IN"/>
        </w:rPr>
        <w:t>चरवाहे</w:t>
      </w:r>
      <w:r>
        <w:rPr>
          <w:lang w:val="hi_IN" w:bidi="hi_IN"/>
        </w:rPr>
        <w:t xml:space="preserve"> के रूप में काम कर रहा था, और राजा के चरवाहों की देखरेख करता था। चरवाहे के लिए उसी शब्द या वाक्यांश का उपयोग करें जिसका उपयोग आपने पिछले भागों में किया था। चरवाहे के बारे में अधिक जानकारी के लिए, मुख्य शब्दावली को देखें। </w:t>
      </w:r>
    </w:p>
    <w:p>
      <w:pPr/>
      <w:r>
        <w:rPr>
          <w:lang w:val="hi_IN" w:bidi="hi_IN"/>
        </w:rPr>
      </w:r>
      <w:r>
        <w:rPr>
          <w:lang w:val="hi_IN" w:bidi="hi_IN"/>
        </w:rPr>
        <w:t xml:space="preserve">फिर दाऊद ने अहीमेलेक से पूछा कि क्या अहीमेलेक के पास कोई </w:t>
      </w:r>
      <w:r>
        <w:rPr>
          <w:b/>
          <w:lang w:val="hi_IN" w:bidi="hi_IN"/>
        </w:rPr>
        <w:t>भाला</w:t>
      </w:r>
      <w:r>
        <w:rPr>
          <w:lang w:val="hi_IN" w:bidi="hi_IN"/>
        </w:rPr>
        <w:t xml:space="preserve"> या </w:t>
      </w:r>
      <w:r>
        <w:rPr>
          <w:b/>
          <w:lang w:val="hi_IN" w:bidi="hi_IN"/>
        </w:rPr>
        <w:t>तलवार</w:t>
      </w:r>
      <w:r>
        <w:rPr>
          <w:lang w:val="hi_IN" w:bidi="hi_IN"/>
        </w:rPr>
        <w:t xml:space="preserve"> थी। भाले और तलवार के लिए उसी शब्द या वाक्यांश का उपयोग करें जिसका उपयोग आपने पिछले भागों में किया था।</w:t>
      </w:r>
    </w:p>
    <w:p>
      <w:pPr/>
      <w:r>
        <w:rPr>
          <w:lang w:val="hi_IN" w:bidi="hi_IN"/>
        </w:rPr>
      </w:r>
      <w:r>
        <w:rPr>
          <w:lang w:val="hi_IN" w:bidi="hi_IN"/>
        </w:rPr>
        <w:t>समूह के रूप में यहाँ रुकें और एक भाले और तलवार की तस्वीर देखें। इस ऑडियो को यहाँ रोकें।</w:t>
      </w:r>
    </w:p>
    <w:p>
      <w:pPr/>
      <w:r>
        <w:rPr>
          <w:lang w:val="hi_IN" w:bidi="hi_IN"/>
        </w:rPr>
      </w:r>
      <w:r>
        <w:rPr>
          <w:lang w:val="hi_IN" w:bidi="hi_IN"/>
        </w:rPr>
        <w:t xml:space="preserve">अहीमेलेक ने दाऊद से कहा कि अहीमेलेक के पास पलिश्ती गोलियत की तलवार है, जिसे दाऊद ने एला की तराई में मारा था। यह तलवार </w:t>
      </w:r>
      <w:r>
        <w:rPr>
          <w:b/>
          <w:lang w:val="hi_IN" w:bidi="hi_IN"/>
        </w:rPr>
        <w:t>एपोद</w:t>
      </w:r>
      <w:r>
        <w:rPr>
          <w:lang w:val="hi_IN" w:bidi="hi_IN"/>
        </w:rPr>
        <w:t xml:space="preserve"> के पीछे एक कपड़े में लपेटी हुई थी। एपोद के लिए उसी शब्द या वाक्यांश का उपयोग करें जिसका उपयोग आपने पहले किया था। एपोद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21:10–15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21:10–15 को सुनें और अपने मन में रखें।</w:t>
      </w:r>
    </w:p>
    <w:p>
      <w:pPr/>
      <w:r>
        <w:rPr>
          <w:lang w:val="hi_IN" w:bidi="hi_IN"/>
        </w:rPr>
      </w:r>
      <w:r>
        <w:rPr>
          <w:lang w:val="hi_IN" w:bidi="hi_IN"/>
        </w:rPr>
        <w:t>यदि सम्भव हो, तो 1 शमूएल 21:10–15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21:10–15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दाऊद राजा शाऊल से भागकर नोब में चला गया, जहाँ महायाजक अहीमेलेक था। दाऊद ने अहीमेलेक से झूठ बोला और उससे कहा कि दाऊद राजा के लिए एक विशेष कार्य पर था। दाऊद ने अहीमेलेक से भोजन और हथियार माँगे। अहीमेलेक ने दाऊद को मिलापवाले तम्बू से पवित्र रोटी और गोलियत की तलवार दी।</w:t>
      </w:r>
    </w:p>
    <w:p>
      <w:pPr/>
      <w:r>
        <w:rPr>
          <w:lang w:val="hi_IN" w:bidi="hi_IN"/>
        </w:rPr>
      </w:r>
      <w:r>
        <w:rPr>
          <w:lang w:val="hi_IN" w:bidi="hi_IN"/>
        </w:rPr>
        <w:t>फिर उस दिन दाऊद जल्दी से नोब से निकल गया और शाऊल से भागता रहा। दाऊद पलिश्ती नगर गत के राजा या शासक आकीश के पास गया, जो नोब से 37 किलोमीटर दक्षिण-पश्चिम में और शाऊल से बहुत दूर था। शायद दाऊद वहाँ इसलिए गया क्योंकि गत के पलिश्ती भी शाऊल के शत्रु थे, और शायद वहाँ के लोग शाऊल के एक और शत्रु को स्वीकार कर लेंगे। आकीश पलिश्तियों के देश का राजा नहीं था, बल्कि एक मुख्य नगर के शासक के रूप में उसे उस नगर का राजा कहा जाता था। गत, पाँच मुख्य पलिश्ती नगरों में से एक और गोलियत का जन्मस्थान था। दाऊद गत नगर में शाऊल से छिपना चाहता था और संभवतः आकीश के लिए एक भाड़े के सैनिक के रूप में काम करना चाहता था। दाऊद शायद यह उम्मीद कर रहा था कि गत के लोग उसे नहीं पहचानेंगे, क्योंकि दाऊद द्वारा गोलियत को मारे हुए कुछ साल बीत चुके थे।</w:t>
      </w:r>
    </w:p>
    <w:p>
      <w:pPr/>
      <w:r>
        <w:rPr>
          <w:lang w:val="hi_IN" w:bidi="hi_IN"/>
        </w:rPr>
      </w:r>
      <w:r>
        <w:rPr>
          <w:lang w:val="hi_IN" w:bidi="hi_IN"/>
        </w:rPr>
        <w:t>यहाँ रुकें और समूह के रूप में वह नक्शा देखें जो दाऊद की नोब से गत तक की यात्रा को दिखाता है। इस ऑडियो को यहाँ रोकें।</w:t>
      </w:r>
    </w:p>
    <w:p>
      <w:pPr/>
      <w:r>
        <w:rPr>
          <w:lang w:val="hi_IN" w:bidi="hi_IN"/>
        </w:rPr>
      </w:r>
      <w:r>
        <w:rPr>
          <w:lang w:val="hi_IN" w:bidi="hi_IN"/>
        </w:rPr>
        <w:t>यहाँ रुकें और समूह में चर्चा करें: आपके समुदाय में नगरों के अगुवों के लिए आधिकारिक उपाधि क्या है? इस ऑडियो को यहाँ रोकें।</w:t>
      </w:r>
    </w:p>
    <w:p>
      <w:pPr/>
      <w:r>
        <w:rPr>
          <w:lang w:val="hi_IN" w:bidi="hi_IN"/>
        </w:rPr>
      </w:r>
      <w:r>
        <w:rPr>
          <w:lang w:val="hi_IN" w:bidi="hi_IN"/>
        </w:rPr>
        <w:t>परन्तु राजा आकीश के सेवकों या अधिकारियों ने दाऊद को “देश के राजा” और उस व्यक्ति के रूप में पहचाना, जिसका इस्राएली लोग नृत्य और यह गीत गाते हुए सम्मान करते थे, “शाऊल ने हजारों को मारा, और दाऊद ने लाखों को मारा।” अधिकारियों ने दाऊद को “देश का राजा” इसलिए नहीं कहा क्योंकि वे जानते थे कि यहोवा ने दाऊद को इस्राएल का अगला राजा चुना था, बल्कि इसलिए कि अधिकारियों को दाऊद की सफलता याद थी जब उसने गोलियत को मारा। अधिकारियों ने उस गीत को भी उद्धृत किया जो स्त्रियों ने दाऊद की युद्ध में विजय के बारे में गाया था, ताकि आकीश को दिखाया जा सके कि दाऊद कितना शक्तिशाली था। दाऊद की शक्ति आकीश के लिए एक खतरा हो सकती है।</w:t>
      </w:r>
    </w:p>
    <w:p>
      <w:pPr/>
      <w:r>
        <w:rPr>
          <w:lang w:val="hi_IN" w:bidi="hi_IN"/>
        </w:rPr>
      </w:r>
      <w:r>
        <w:rPr>
          <w:lang w:val="hi_IN" w:bidi="hi_IN"/>
        </w:rPr>
        <w:t>और दाऊद ने इन शब्दों को अपने मन में रखा, या आकीश के अधिकारियों ने दाऊद के बारे में जो बात कही थी, उस पर ध्यान दिया। दाऊद आकीश से डर गया क्योंकि दाऊद के बारे में गीत ने यह संकेत दिया था कि दाऊद आकीश के लिए एक खतरा था। चूँकि दाऊद अकेला था, इसलिए दाऊद डरता था कि आकीश उसे मार डालेगा, क्योंकि आकीश को दाऊद से डर लग सकता था।</w:t>
      </w:r>
    </w:p>
    <w:p>
      <w:pPr/>
      <w:r>
        <w:rPr>
          <w:lang w:val="hi_IN" w:bidi="hi_IN"/>
        </w:rPr>
      </w:r>
      <w:r>
        <w:rPr>
          <w:lang w:val="hi_IN" w:bidi="hi_IN"/>
        </w:rPr>
        <w:t>इसलिए दाऊद ने भय के कारण अपना व्यवहार बदल दिया, जबकि आकीश और आकीश के सेवक देख रहे थे। जब वह उनके हाथों में था या जब पलिश्तियों ने दाऊद को रोकने की कोशिश की, तब दाऊद ने पागल होने का दिखावा किया और सामान्य से अलग व्यवहार किया। गत के लोगों को यह यकीन दिलाने के लिए कि दाऊद पागल हो गया है, दाऊद ने शहर के दरवाज़ों या आकीश के महल के दरवाज़ों पर खरोंचकर या नोचकर निशान बना दिए। दाऊद ने अपनी लार या अपने मुँह का पानी भी अपनी दाढ़ी पर बहने दिया।</w:t>
      </w:r>
    </w:p>
    <w:p>
      <w:pPr/>
      <w:r>
        <w:rPr>
          <w:lang w:val="hi_IN" w:bidi="hi_IN"/>
        </w:rPr>
      </w:r>
      <w:r>
        <w:rPr>
          <w:lang w:val="hi_IN" w:bidi="hi_IN"/>
        </w:rPr>
        <w:t>यहाँ रुकें और समूह में चर्चा करें कि आपकी संस्कृति में पागल लोग कैसे व्यवहार करते हैं। किसी ऐसे व्यक्ति की कहानी सुनाएँ जिसने पागल होने का दिखावा किया, परन्तु वह वास्तव में पागल नहीं था। इस ऑडियो को यहाँ रोकें।</w:t>
      </w:r>
    </w:p>
    <w:p>
      <w:pPr/>
      <w:r>
        <w:rPr>
          <w:lang w:val="hi_IN" w:bidi="hi_IN"/>
        </w:rPr>
      </w:r>
      <w:r>
        <w:rPr>
          <w:lang w:val="hi_IN" w:bidi="hi_IN"/>
        </w:rPr>
        <w:t>जब आकीश ने दाऊद का यह व्यवहार देखा, तो उसने अपने अधिकारियों से बात की, जिन्होंने सबसे पहले दाऊद को पहचान लिया था। आकीश ने कहा कि दाऊद पागलों जैसा व्यवहार कर रहा है और पूछा कि अधिकारी दाऊद को आकीश के पास क्यों ले आए। आकीश को लगा कि गत में बहुत से पागल या विक्षिप्त लोग थे, और इसलिए, आकीश को वहाँ दाऊद की भी आवश्यकता नहीं थी। आकीश क्रोधित होकर और मज़ाक उड़ाते हुए बोल रहा था। आकीश कह रहा था कि उसके अधिकारी बेवकूफ थे जो एक पागल आदमी से डर रहे थे। आकीश को निश्चित रूप से कोई दिलचस्पी नहीं थी और न ही उसे इस बात की परवाह थी कि उस पागल आदमी दाऊद ने क्या किया, क्योंकि आकीश को लगता था कि दाऊद पागल है। आकीश निश्चित रूप से दाऊद को अपने घर में नहीं रखना चाहता था।</w:t>
      </w:r>
      <w:r>
        <w:rPr>
          <w:lang w:val="hi_IN" w:bidi="hi_IN"/>
        </w:rPr>
      </w:r>
    </w:p>
    <w:p>
      <w:pPr>
        <w:pStyle w:val="Heading3"/>
      </w:pPr>
      <w:r>
        <w:rPr>
          <w:lang w:val="hi_IN" w:bidi="hi_IN"/>
        </w:rPr>
        <w:t>घटनाओं को समझाना</w:t>
      </w:r>
    </w:p>
    <w:p>
      <w:pPr/>
      <w:r>
        <w:rPr>
          <w:lang w:val="hi_IN" w:bidi="hi_IN"/>
        </w:rPr>
      </w:r>
      <w:r>
        <w:rPr>
          <w:lang w:val="hi_IN" w:bidi="hi_IN"/>
        </w:rPr>
        <w:t>1 शमूएल 21:10–15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दाऊद उस दिन जल्दी से नोब से निकल जाता है क्योंकि वह शाऊल से भागना जारी रखता है। दाऊद गत के राजा या शासक आकीश के पास जाता है।</w:t>
      </w:r>
    </w:p>
    <w:p>
      <w:pPr/>
      <w:r>
        <w:rPr>
          <w:lang w:val="hi_IN" w:bidi="hi_IN"/>
        </w:rPr>
      </w:r>
      <w:r>
        <w:rPr>
          <w:b/>
          <w:lang w:val="hi_IN" w:bidi="hi_IN"/>
        </w:rPr>
        <w:t>दूसरे दृश्य में:</w:t>
      </w:r>
      <w:r>
        <w:rPr>
          <w:lang w:val="hi_IN" w:bidi="hi_IN"/>
        </w:rPr>
        <w:t xml:space="preserve"> आकीश के सेवक या अधिकारी दाऊद को “देश के राजा” के रूप में पहचान जाते हैं। अधिकारियों को वह गीत भी याद है जो लोगों ने दाऊद की युद्ध में विजय के बारे में गाया था।</w:t>
      </w:r>
    </w:p>
    <w:p>
      <w:pPr/>
      <w:r>
        <w:rPr>
          <w:lang w:val="hi_IN" w:bidi="hi_IN"/>
        </w:rPr>
      </w:r>
      <w:r>
        <w:rPr>
          <w:b/>
          <w:lang w:val="hi_IN" w:bidi="hi_IN"/>
        </w:rPr>
        <w:t>तीसरे दृश्य में:</w:t>
      </w:r>
      <w:r>
        <w:rPr>
          <w:lang w:val="hi_IN" w:bidi="hi_IN"/>
        </w:rPr>
        <w:t xml:space="preserve"> दाऊद इस बात पर ध्यान देता है कि आकीश के अधिकारी दाऊद के बारे में क्या कहते हैं। दाऊद डरता है कि राजा आकीश दाऊद को मार सकता है। जब वे लोग उसे काबू में करने की कोशिश करते हैं, तो दाऊद अपना व्यवहार बदल लेता है और पागल होने का दिखावा करता है। दाऊद नगर या महल के फाटकों पर खरोंच के निशान बनाता है और दाऊद अपनी लार को अपनी दाढ़ी पर बहने देता है।</w:t>
      </w:r>
    </w:p>
    <w:p>
      <w:pPr/>
      <w:r>
        <w:rPr>
          <w:lang w:val="hi_IN" w:bidi="hi_IN"/>
        </w:rPr>
      </w:r>
      <w:r>
        <w:rPr>
          <w:b/>
          <w:lang w:val="hi_IN" w:bidi="hi_IN"/>
        </w:rPr>
        <w:t>चौथे दृश्य में:</w:t>
      </w:r>
      <w:r>
        <w:rPr>
          <w:lang w:val="hi_IN" w:bidi="hi_IN"/>
        </w:rPr>
        <w:t xml:space="preserve"> आकीश अपने अधिकारियों का मज़ाक उड़ाता है और अधिकारियों से पूछता है कि वे दाऊद को आकीश के पास क्यों ले आए। आकीश का मानना है कि गत में बहुत से पागल लोग हैं, और इसलिए दाऊद महत्वहीन है और केवल एक और पागल व्यक्ति है। आकीश को वहाँ दाऊद की भी ज़रूरत नहीं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गत का राजा या शासक, आकीश</w:t>
      </w:r>
    </w:p>
    <w:p>
      <w:pPr>
        <w:pStyle w:val="ListBullet"/>
        <w:spacing w:line="240" w:lineRule="auto"/>
        <w:ind w:left="720"/>
      </w:pPr>
      <w:r>
        <w:rPr>
          <w:lang w:val="hi_IN" w:bidi="hi_IN"/>
        </w:rPr>
      </w:r>
      <w:r>
        <w:rPr>
          <w:lang w:val="hi_IN" w:bidi="hi_IN"/>
        </w:rPr>
        <w:t>और राजा आकीश के अधिकारी</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तब दाऊद "उठा" और उसी दिन नोब से भाग गया, क्योंकि दाऊद शाऊल से लगातार भाग रहा था। शब्द "उठा" का अर्थ यह नहीं है कि दाऊद बैठा था, बल्कि यह दिखाता है कि दाऊद ने जल्दी और दृढ़ता से कार्य किया। दाऊद गत नगर के राजा या शासक आकीश के पास गया। गत नोब से 37 किलोमीटर दक्षिण-पश्चिम में था, और दाऊद को पैदल गत पहुँचने में पूरा दिन लग गया होगा।</w:t>
      </w:r>
    </w:p>
    <w:p>
      <w:pPr/>
      <w:r>
        <w:rPr>
          <w:lang w:val="hi_IN" w:bidi="hi_IN"/>
        </w:rPr>
      </w:r>
      <w:r>
        <w:rPr>
          <w:lang w:val="hi_IN" w:bidi="hi_IN"/>
        </w:rPr>
        <w:t>यहाँ रुकें और समूह के रूप में दाऊद की नोब से गत तक की यात्रा को दिखाने वाला नक्शा देखें। इस ऑडियो को यहाँ रोकें।</w:t>
      </w:r>
    </w:p>
    <w:p>
      <w:pPr/>
      <w:r>
        <w:rPr>
          <w:lang w:val="hi_IN" w:bidi="hi_IN"/>
        </w:rPr>
      </w:r>
      <w:r>
        <w:rPr>
          <w:lang w:val="hi_IN" w:bidi="hi_IN"/>
        </w:rPr>
        <w:t>यहाँ रुकें और समूह में चर्चा करें: आप गत नगर के शासक के रूप में आकीश की आधिकारिक उपाधि का वर्णन कैसे करने जा रहे हैं? इस ऑडियो को यहाँ रोकें।</w:t>
      </w:r>
    </w:p>
    <w:p>
      <w:pPr/>
      <w:r>
        <w:rPr>
          <w:lang w:val="hi_IN" w:bidi="hi_IN"/>
        </w:rPr>
      </w:r>
      <w:r>
        <w:rPr>
          <w:lang w:val="hi_IN" w:bidi="hi_IN"/>
        </w:rPr>
        <w:t>परन्तु राजा आकीश के सेवकों या अधिकारियों ने दाऊद को पहचान लिया। अधिकारियों ने पूछा, “क्या यह उस देश का राजा दाऊद नहीं है? क्या उन्होंने नाचते हुए एक-दूसरे से उसके बारे में यह नहीं गाया था, ‘शाऊल ने हजारों को मारा, और दाऊद ने लाखों को मारा’?” अधिकारियों ने किसी से भी इन सवालों के उत्तर देने की उम्मीद नहीं की। अधिकारियों ने ये सवाल इसलिए पूछे ताकि वे ज़ोर देकर कह सकें कि उन्हें यकीन था कि उनके नगर गत में आने वाला व्यक्ति, वास्तव में दाऊद ही था। गीत के शब्द दिखाते हैं कि शाऊल ने युद्धों में हजारों लोगों को मारा। हालाँकि, दाऊद ने लाखों लोगों को मारा है।</w:t>
      </w:r>
    </w:p>
    <w:p>
      <w:pPr/>
      <w:r>
        <w:rPr>
          <w:lang w:val="hi_IN" w:bidi="hi_IN"/>
        </w:rPr>
      </w:r>
      <w:r>
        <w:rPr>
          <w:lang w:val="hi_IN" w:bidi="hi_IN"/>
        </w:rPr>
        <w:t>यहाँ रुकें और याद करें कि आपने 1 शमूएल में पिछली कहानियों में इस गीत का अनुवाद कैसे किया था। इस ऑडियो को यहाँ रोकें।</w:t>
      </w:r>
    </w:p>
    <w:p>
      <w:pPr/>
      <w:r>
        <w:rPr>
          <w:lang w:val="hi_IN" w:bidi="hi_IN"/>
        </w:rPr>
      </w:r>
      <w:r>
        <w:rPr>
          <w:lang w:val="hi_IN" w:bidi="hi_IN"/>
        </w:rPr>
        <w:t>दाऊद ने इन शब्दों को अपने मन में रखा, या आकीश के अधिकारियों ने दाऊद के बारे में जो बात कही थी, उस पर ध्यान दिया। दाऊद डर गया कि आकीश उसे मार सकता है, क्योंकि वह आकीश के लिए खतरा था। इसलिए भय के कारण दाऊद ने अपना व्यवहार बदल लिया, जबकि आकीश और उसके सेवक देख रहे थे। जब दाऊद उनके हाथों में था, तब उसने पागल होने का दिखावा किया और असामान्य व्यवहार किया। “उनके हाथों में” वाक्यांश के कई संभावित अर्थ हैं। एक व्याख्या यह है कि जब अधिकारियों ने उसे रोकने की कोशिश की, तब दाऊद ने पागल की तरह व्यवहार किया। दूसरी व्याख्या यह है कि जब दाऊद अधिकारियों के आस-पास या उनकी उपस्थिति में था, तो उसने पागल की तरह व्यवहार किया। दाऊद ने नगर या आकीश के महल के फाटकों पर खरोंचकर या नोचकर निशान बना दिए। दाऊद ने अपनी लार को दाऊद की दाढ़ी पर बहने भी दिया।</w:t>
      </w:r>
    </w:p>
    <w:p>
      <w:pPr/>
      <w:r>
        <w:rPr>
          <w:lang w:val="hi_IN" w:bidi="hi_IN"/>
        </w:rPr>
      </w:r>
      <w:r>
        <w:rPr>
          <w:lang w:val="hi_IN" w:bidi="hi_IN"/>
        </w:rPr>
        <w:t xml:space="preserve">जब आकीश ने देखा कि दाऊद किस प्रकार का व्यवहार कर रहा है, तब उसने अपने अधिकारियों से बात की, जिन्होंने सबसे पहले दाऊद को पहचान लिया था। आकीश ने कहा कि दाऊद पागलों जैसा व्यवहार कर रहा है और पूछा कि अधिकारी दाऊद को आकीश के पास क्यों ले आए। आकीश ने कहा, “क्या मेरे यहाँ पागलों की कमी है, जो तुम इस आदमी को मेरे सामने पागलों जैसा व्यवहार करने के लिए ले आए हो? क्या ऐसा आदमी मेरे घर में आना चाहिए?" आकीश ने ऐसे प्रश्न पूछे जिनके उत्तर की उसने किसी से भी उम्मीद नहीं कि थी, उसने ऐसा इस बात पर जोर देने के लिए किया कि उसके नगर में पहले से ही पागल या विक्षिप्त लोग मौजूद थे। आकीश ने कहा कि उसे वहाँ दाऊद की भी ज़रूरत नहीं थी, क्योंकि दाऊद महत्वहीन था और खतरनाक नहीं था। आकीश ने पूछा, “क्या ऐसा व्यक्ति मेरे घर में आना चाहिए?” आकीश नहीं चाहता था कि उसके अधिकारी दाऊद को उसके घर में आने दें। आकीश ने गुस्से और मज़ाक उड़ाते हुए बात की। </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21:10–15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गत का राजा या शासक, आकीश</w:t>
      </w:r>
    </w:p>
    <w:p>
      <w:pPr>
        <w:pStyle w:val="ListBullet"/>
        <w:spacing w:line="240" w:lineRule="auto"/>
        <w:ind w:left="720"/>
      </w:pPr>
      <w:r>
        <w:rPr>
          <w:lang w:val="hi_IN" w:bidi="hi_IN"/>
        </w:rPr>
      </w:r>
      <w:r>
        <w:rPr>
          <w:lang w:val="hi_IN" w:bidi="hi_IN"/>
        </w:rPr>
        <w:t>और राजा आकीश के अधिकारी</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उत्तर निम्नलिखित हैं।</w:t>
      </w:r>
    </w:p>
    <w:p>
      <w:pPr/>
      <w:r>
        <w:rPr>
          <w:lang w:val="hi_IN" w:bidi="hi_IN"/>
        </w:rPr>
      </w:r>
      <w:r>
        <w:rPr>
          <w:lang w:val="hi_IN" w:bidi="hi_IN"/>
        </w:rPr>
        <w:t>दाऊद उस दिन जल्दी से नोब से निकल जाता है, जैसा कि वह लगातार शाऊल से भाग रहा होता है। दाऊद गत के राजा या शासक आकीश के पास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आकीश के अधिकारी दाऊद को “देश का राजा” और उस व्यक्ति के रूप में पहचानते हैं, जिसके बारे में लोग गीत गाते हैं और युद्धों में मिली विजयों का जश्न मनाने के लिए नाचते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आकीश के अधिकारियों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इस बात पर ध्यान देता है कि आकीश के अधिकारियों ने उसके बारे में क्या कहा। दाऊद डरता है कि राजा आकीश दाऊद को मार सकता है। जब वे लोग उसे काबू करने की कोशिश करते हैं, तो दाऊद अपना व्यवहार बदल देता है और पागल होने का दिखावा करता है। दाऊद नगर या महल के फाटकों पर खरोंच के निशान बनाता है, और दाऊद अपनी लार को अपनी दाढ़ी पर बहने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आकीश अपने अधिकारियों का मज़ाक उड़ाता है और उन लोगों से पूछता है कि वे दाऊद को आकीश के पास क्यों ले आए। आकीश को लगता है कि गत में बहुत से ऐसे पागल लोग हैं जो महत्वहीन हैं और खतरनाक नहीं हैं। आकीश सोचता है कि दाऊद महत्वपूर्ण नहीं है और न ही खतरनाक है। आकीश निश्चित रूप से दाऊद को अपने घर में नहीं रखना चाहता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21:10–15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फिर उस दिन दाऊद जल्दी से नोब से निकल गया जैसा कि वह शाऊल से भाग रहा था। दाऊद पलिश्तियों के नगर गत के </w:t>
      </w:r>
      <w:r>
        <w:rPr>
          <w:b/>
          <w:lang w:val="hi_IN" w:bidi="hi_IN"/>
        </w:rPr>
        <w:t>राजा</w:t>
      </w:r>
      <w:r>
        <w:rPr>
          <w:lang w:val="hi_IN" w:bidi="hi_IN"/>
        </w:rPr>
        <w:t xml:space="preserve"> या शासक आकीश के पास गया। राजा के लिए उसी शब्द या वाक्यांश का उपयोग करें जिसका उपयोग आपने पिछले भागों में नगर के राजा के बारे में बात करते समय किया था। राजा के बारे में अधिक जानकारी के लिए, मुख्य शब्दावली देखें।</w:t>
      </w:r>
    </w:p>
    <w:p>
      <w:pPr/>
      <w:r>
        <w:rPr>
          <w:lang w:val="hi_IN" w:bidi="hi_IN"/>
        </w:rPr>
      </w:r>
      <w:r>
        <w:rPr>
          <w:lang w:val="hi_IN" w:bidi="hi_IN"/>
        </w:rPr>
        <w:t>जो व्यक्ति पागल, या विक्षिप्त होता है, वह सामान्य व्यक्ति की तरह व्यवहार नहीं करता है। एक पागल व्यक्ति का अपने ही कार्यों पर नियंत्रण नहीं हो सकता है।</w:t>
      </w:r>
    </w:p>
    <w:p>
      <w:pPr/>
      <w:r>
        <w:rPr>
          <w:lang w:val="hi_IN" w:bidi="hi_IN"/>
        </w:rPr>
      </w:r>
      <w:r>
        <w:rPr>
          <w:lang w:val="hi_IN" w:bidi="hi_IN"/>
        </w:rPr>
        <w:t>यहाँ रुकें और समूह में दाऊद को पागल के रूप में वर्णित करने के सबसे अच्छे तरीके पर चर्चा करें। याद रखें कि दाऊद वास्तव में पागल नहीं था, लेकिन दाऊद ने ऐसा अभिनय किया जैसे वह पागल हो। इस ऑडियो को यहाँ रोकें।</w:t>
      </w:r>
    </w:p>
    <w:p>
      <w:pPr/>
      <w:r>
        <w:rPr>
          <w:lang w:val="hi_IN" w:bidi="hi_IN"/>
        </w:rPr>
      </w:r>
      <w:r>
        <w:rPr>
          <w:lang w:val="hi_IN" w:bidi="hi_IN"/>
        </w:rPr>
        <w:t xml:space="preserve">परन्तु राजा आकीश के </w:t>
      </w:r>
      <w:r>
        <w:rPr>
          <w:b/>
          <w:lang w:val="hi_IN" w:bidi="hi_IN"/>
        </w:rPr>
        <w:t>सेवकों</w:t>
      </w:r>
      <w:r>
        <w:rPr>
          <w:lang w:val="hi_IN" w:bidi="hi_IN"/>
        </w:rPr>
        <w:t xml:space="preserve"> या अधिकारियों ने दाऊद को “देश का राजा” और ऐसे व्यक्ति के रूप में पहचाना जिसका लोगों ने नाचते-गाते हुए सम्मान किया, और कहा, “शाऊल ने हजारों को मारा, और दाऊद ने लाखों को मारा।" इस मामले में, सेवक वास्तव में वे अधिकारी हैं जो राजा की सेवा करते हैं। सेवक के लिए उसी शब्द या वाक्यांश का उपयोग करें जिसका उपयोग आपने पिछले भागों में किया था, जब सेवक राजा के अधिकारी होते हैं। सेवक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22:1–10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22:1–10 को सुनें और अपने मन में रखें।</w:t>
      </w:r>
    </w:p>
    <w:p>
      <w:pPr/>
      <w:r>
        <w:rPr>
          <w:lang w:val="hi_IN" w:bidi="hi_IN"/>
        </w:rPr>
      </w:r>
      <w:r>
        <w:rPr>
          <w:lang w:val="hi_IN" w:bidi="hi_IN"/>
        </w:rPr>
        <w:t>यदि सम्भव हो, तो 1 शमूएल 22:1–10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22:1–10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दाऊद शाऊल से भागता रहा। नोब शहर में महायाजक अहीमेलेक को छोड़ने के बाद, दाऊद पलिश्ती नगर गत के राजा आकीश के पास गया। हालाँकि, आकीश के अधिकारियों ने दाऊद को पहचान लिया। दाऊद ने पागल होने का दिखावा किया ताकि राजा दाऊद को न मार डाले।</w:t>
      </w:r>
    </w:p>
    <w:p>
      <w:pPr/>
      <w:r>
        <w:rPr>
          <w:lang w:val="hi_IN" w:bidi="hi_IN"/>
        </w:rPr>
      </w:r>
      <w:r>
        <w:rPr>
          <w:lang w:val="hi_IN" w:bidi="hi_IN"/>
        </w:rPr>
        <w:t>दाऊद पलिश्ती नगर गत से भाग गया क्योंकि दाऊद गत के राजा आकीश से डरता था। दाऊद ने उस क्षेत्र में अदुल्लाम नगर के पास एक गुफा में शरण ली जो यहूदा के गोत्र के क्षेत्र में था। अदुल्लाम गत से 16 किलोमीटर दक्षिण-पूर्व और दाऊद के जन्मनगर बैतलहम से 16 किलोमीटर दक्षिण-पश्चिम में था। जब दाऊद के सात भाइयों और उसके पिता के घराने के बाकी लोगों ने सुना कि दाऊद कहाँ गया है, तब वे बैतलहम से अदुल्लाम में उसके साथ मिलने आए, क्योंकि अब वे शाऊल के कारण खतरे में थे। दाऊद के पिता के घराने में दाऊद के पिता के सभी जीवित वंशज, साथ ही दाऊद की माता और परिवार के दास भी शामिल थे। जो स्त्री वंशज विवाहित थीं, वे अब घराने का हिस्सा नहीं थीं।</w:t>
      </w:r>
    </w:p>
    <w:p>
      <w:pPr/>
      <w:r>
        <w:rPr>
          <w:lang w:val="hi_IN" w:bidi="hi_IN"/>
        </w:rPr>
      </w:r>
      <w:r>
        <w:rPr>
          <w:lang w:val="hi_IN" w:bidi="hi_IN"/>
        </w:rPr>
        <w:t>यहाँ रुकें और समूह के रूप में नक्शे को देखें। दाऊद की गत से अदुल्लाम की गुफा तक की यात्रा और दाऊद के परिवार की बैतलहम से अदुल्लाम की गुफा तक की यात्रा की पहचान करें। इस ऑडियो को यहाँ रोकें।</w:t>
      </w:r>
    </w:p>
    <w:p>
      <w:pPr/>
      <w:r>
        <w:rPr>
          <w:lang w:val="hi_IN" w:bidi="hi_IN"/>
        </w:rPr>
      </w:r>
      <w:r>
        <w:rPr>
          <w:lang w:val="hi_IN" w:bidi="hi_IN"/>
        </w:rPr>
        <w:t>जब लोगों ने सुना कि दाऊद शाऊल से छिपकर अदुल्लाम की गुफा में है, तब बहुत से लोग दाऊद के पास गए। वे किसी भी प्रकार की मुसीबत में पड़े हुए लोग थे। वे ऐसे लोग थे जिन पर दूसरों का पैसा बकाया था। वे ऐसे लोग थे जो मन ही मन कड़वाहट या असंतोष से भरे हुए थे, क्योंकि उन्हें किसी तरह का नुकसान उठाना पड़ा था या फिर उनके पास वह चीज़ नहीं थी जिसकी उन्हें चाहत या ज़रूरत थी। ऐसे लगभग 400 लोग थे, और दाऊद उनका सैन्य अगुवा बन गया। ये लोग अपने जीवन में परिवर्तन चाहते थे, और वे स्वेच्छा से दाऊद का अनुसरण करने और दाऊद के लिए कुछ भी करने के लिए तैयार थे।</w:t>
      </w:r>
    </w:p>
    <w:p>
      <w:pPr/>
      <w:r>
        <w:rPr>
          <w:lang w:val="hi_IN" w:bidi="hi_IN"/>
        </w:rPr>
      </w:r>
      <w:r>
        <w:rPr>
          <w:lang w:val="hi_IN" w:bidi="hi_IN"/>
        </w:rPr>
        <w:t>यहाँ रुकें और समूह में इस प्रश्न पर चर्चा करें: सरकार के विरुद्ध विद्रोह करने वाले व्यक्ति के साथ लड़ने के लिए कौन या किस प्रकार के लोग जुड़ते हैं? इस ऑडियो को यहाँ रोकें।</w:t>
      </w:r>
    </w:p>
    <w:p>
      <w:pPr/>
      <w:r>
        <w:rPr>
          <w:lang w:val="hi_IN" w:bidi="hi_IN"/>
        </w:rPr>
      </w:r>
      <w:r>
        <w:rPr>
          <w:lang w:val="hi_IN" w:bidi="hi_IN"/>
        </w:rPr>
        <w:t>दाऊद अपने वृद्ध माता-पिता को गुफा से मोआब देश में मिस्पा नगर ले गया, जो मृत सागर के पूर्व में है। मिस्पा नाम का अर्थ प्रहरी मीनार या ऊँचा पहाड़ी स्थान होता है। हम नहीं जानते कि मोआब में मिस्पा नगर कहाँ था, परन्तु इसके नाम से पता चलता है कि यह शायद किसी पहाड़ की चोटी पर था। दाऊद ने मोआब के राजा से विनती की कि वह उसके माता-पिता को राजा के साथ मिस्पा में रहने की अनुमति दे। दाऊद को डर था कि यदि उसके माता-पिता इस्राएल में ही रहे, तो शाऊल उसके माता-पिता को नुकसान पहुँचाएगा। अपने माता-पिता के लिए सुरक्षा की व्यवस्था करके और उनकी देखभाल करके, दाऊद एक आम प्राचीन रीति-रिवाज का पालन कर रहा था और उस पाँचवीं आज्ञा का पालन कर रहा था जो यहोवा ने मूसा को दी थी। दाऊद की पूर्वज रूत मोआब देश की थी, इसलिए दाऊद के माता-पिता के लिए शरण पाने के लिए मोआब एक अच्छा स्थान था। दाऊद के माता-पिता ज़रूरी नहीं कि राजा के साथ एक ही घर में रहते थे, बल्कि वे एक ही नगर में रहते थे, और इतना पास कि राजा दाऊद के माता-पिता की रक्षा कर सके। दाऊद ने मोआब के राजा से कहा कि दाऊद चाहता था कि दाऊद के माता-पिता तब तक वहाँ रहें जब तक दाऊद यह न जान ले कि परमेश्वर दाऊद के लिए क्या करेगा। इस तरह से दाऊद ने मोआबी राजा को दिखाया कि दाऊद का विश्वास था कि परमेश्वर दाऊद के भविष्य पर नियंत्रण रखता है। दाऊद को पक्का विश्वास था कि उसका पक्ष न्यायपूर्ण है और शाऊल उस पर अनुचित तरीके से आक्रमण कर रहा था। दाऊद ने विश्वास से आशा रखी कि परमेश्वर उसे फिर से सुरक्षा देगा।</w:t>
      </w:r>
    </w:p>
    <w:p>
      <w:pPr/>
      <w:r>
        <w:rPr>
          <w:lang w:val="hi_IN" w:bidi="hi_IN"/>
        </w:rPr>
      </w:r>
      <w:r>
        <w:rPr>
          <w:lang w:val="hi_IN" w:bidi="hi_IN"/>
        </w:rPr>
        <w:t>यहाँ रुकें और समूह के रूप में नक्शे को देखें। दाऊद की अदुल्लाम की गुफा से मोआब के मिस्पा नगर तक की यात्रा की पहचान करें। इस ऑडियो को यहाँ रोकें।</w:t>
      </w:r>
    </w:p>
    <w:p>
      <w:pPr/>
      <w:r>
        <w:rPr>
          <w:lang w:val="hi_IN" w:bidi="hi_IN"/>
        </w:rPr>
      </w:r>
      <w:r>
        <w:rPr>
          <w:lang w:val="hi_IN" w:bidi="hi_IN"/>
        </w:rPr>
        <w:t>यहाँ रुकें और उस समय की कोई कहानी सुनाएँ जब आपने या आपके किसी परिचित ने अपने माता-पिता की सुरक्षा के लिए कुछ किया हो। इस ऑडियो को यहाँ रोकें।</w:t>
      </w:r>
    </w:p>
    <w:p>
      <w:pPr/>
      <w:r>
        <w:rPr>
          <w:lang w:val="hi_IN" w:bidi="hi_IN"/>
        </w:rPr>
      </w:r>
      <w:r>
        <w:rPr>
          <w:lang w:val="hi_IN" w:bidi="hi_IN"/>
        </w:rPr>
        <w:t>मोआब के राजा ने दाऊद की विनती स्वीकार कर ली, और दाऊद ने अपने माता-पिता को राजा के पास छोड़ दिया। दाऊद के माता-पिता उस पूरे समय वहाँ रहे, जब तक दाऊद गढ़ में था, परन्तु यह स्पष्ट नहीं है कि यह कितने समय तक था। हम निश्चित नहीं हैं कि गढ़ कहाँ था। “गढ़” वह स्थान होता है जिस पर आक्रमण करना या उस पर कब्जा करना कठिन होता है। वह गढ़ शायद मिस्पा नगर या मोआब का कोई और स्थान हो सकता है। भविष्यद्वक्ता गाद ने दाऊद से आगे जो कहा, उससे हम समझ सकते हैं कि वह "गढ़" शायद यहूदा गोत्र के क्षेत्र में अदुल्लाम के पास वाली गुफा नहीं थी।</w:t>
      </w:r>
    </w:p>
    <w:p>
      <w:pPr/>
      <w:r>
        <w:rPr>
          <w:lang w:val="hi_IN" w:bidi="hi_IN"/>
        </w:rPr>
      </w:r>
      <w:r>
        <w:rPr>
          <w:lang w:val="hi_IN" w:bidi="hi_IN"/>
        </w:rPr>
        <w:t>उस समय इस्राएल में गाद नाम का एक भविष्यद्वक्ता था। भविष्यद्वक्ता ने दाऊद को चेतावनी दी कि वह गढ़ में न रहे, बल्कि गढ़ से निकलकर यहूदा के गोत्र के देश में जाए। तब से, गाद दाऊद को यहोवा का वचन सुनाएगा और उसे सलाह देगा, ठीक वैसे ही जैसे शमूएल शाऊल को यहोवा का वचन सुनाता था। इसलिए दाऊद वहाँ से निकलकर यहूदा के गोत्र के देश में हेरेत के जंगल में गया। हम ठीक से नहीं जानते कि जंगल कहाँ था।</w:t>
      </w:r>
    </w:p>
    <w:p>
      <w:pPr/>
      <w:r>
        <w:rPr>
          <w:lang w:val="hi_IN" w:bidi="hi_IN"/>
        </w:rPr>
      </w:r>
      <w:r>
        <w:rPr>
          <w:lang w:val="hi_IN" w:bidi="hi_IN"/>
        </w:rPr>
        <w:t>यहाँ रुकें और समूह के रूप में नक्शे को देखें। दाऊद की मोआब से यहूदा के गोत्र के देश में हेरेत के जंगल तक की यात्रा की पहचान करें। इस ऑडियो को यहाँ रोकें।</w:t>
      </w:r>
    </w:p>
    <w:p>
      <w:pPr/>
      <w:r>
        <w:rPr>
          <w:lang w:val="hi_IN" w:bidi="hi_IN"/>
        </w:rPr>
      </w:r>
      <w:r>
        <w:rPr>
          <w:lang w:val="hi_IN" w:bidi="hi_IN"/>
        </w:rPr>
        <w:t>एक दिन, शाऊल गिबा नगर में था, जहाँ वह रहता था। शाऊल एक पहाड़ी पर एक झाऊ के पेड़ के नीचे बैठा था, उसके हाथ में उसका भाला था, और शाऊल के सभी अधिकारी शाऊल के चारों ओर खड़े थे। झाऊ का पेड़ एक ऐसा पेड़ है जो अठारह मीटर तक ऊँचा होता है और इसमें नाजुक, सुई के समान पत्ते और छोटे गुलाबी या सफेद फूल होते हैं। यह एक अच्छा छायादार पेड़ है क्योंकि शायद ही कभी इसके पत्ते झड़ते हैं। कहानीकार कहता है कि शाऊल एक विशेष झाऊ के पेड़ के नीचे बैठा था। शाऊल ने अपने अधिकारियों के साथ अपनी महत्वपूर्ण बैठक एक जानी-मानी जगह पर की जहाँ वह आमतौर पर सभा करता था। शाऊल के हाथ में भाला यह दिखाता था कि शाऊल राजा था।</w:t>
      </w:r>
    </w:p>
    <w:p>
      <w:pPr/>
      <w:r>
        <w:rPr>
          <w:lang w:val="hi_IN" w:bidi="hi_IN"/>
        </w:rPr>
      </w:r>
      <w:r>
        <w:rPr>
          <w:lang w:val="hi_IN" w:bidi="hi_IN"/>
        </w:rPr>
        <w:t>समूह के रूप में यहाँ रुकें और एक झाऊ के पेड़ की तस्वीर देखें। इस ऑडियो को यहाँ रोकें।</w:t>
      </w:r>
    </w:p>
    <w:p>
      <w:pPr/>
      <w:r>
        <w:rPr>
          <w:lang w:val="hi_IN" w:bidi="hi_IN"/>
        </w:rPr>
      </w:r>
      <w:r>
        <w:rPr>
          <w:lang w:val="hi_IN" w:bidi="hi_IN"/>
        </w:rPr>
        <w:t>समूह के रूप में यहाँ रुकें और राजा के भाले की तस्वीर देखें। ऑडियो को यहाँ रोकें।</w:t>
      </w:r>
    </w:p>
    <w:p>
      <w:pPr/>
      <w:r>
        <w:rPr>
          <w:lang w:val="hi_IN" w:bidi="hi_IN"/>
        </w:rPr>
      </w:r>
      <w:r>
        <w:rPr>
          <w:lang w:val="hi_IN" w:bidi="hi_IN"/>
        </w:rPr>
        <w:t>यहाँ रुकें और समूह में चर्चा करें: आपकी संस्कृति में, राजा विशेष अवसरों पर कौन-से विशेष वस्त्र या वस्तुएँ पहनता है या अपने पास रखता है ताकि यह दिखाया जा सके कि वह देश का राजा है? यदि आपके देश में कोई राजा नहीं है, तो उन विशेष वस्त्रों या वस्तुओं के बारे में बात करें जो आपके देश के किसी नेता के पास उनकी उच्च स्थिति को दर्शाने के लिए होंगे। इस ऑडियो को यहाँ रोकें।</w:t>
      </w:r>
    </w:p>
    <w:p>
      <w:pPr/>
      <w:r>
        <w:rPr>
          <w:lang w:val="hi_IN" w:bidi="hi_IN"/>
        </w:rPr>
      </w:r>
      <w:r>
        <w:rPr>
          <w:lang w:val="hi_IN" w:bidi="hi_IN"/>
        </w:rPr>
        <w:t>किसी ने शाऊल से कहा कि शाऊल के कुछ लोगों ने दाऊद और दाऊद के लोगों को देखा था। शायद किसी ने दाऊद और दाऊद के लोगों को जंगल में जाते या जंगल में रहते हुए देखा। शाऊल ने सोचा कि दाऊद शाऊल को मारने और स्वयं राजा बनने की कोशिश कर रहा है। शाऊल ने यह भी सोचा कि शाऊल के अधिकारी गुप्त रूप से दाऊद का समर्थन कर रहे थे। शाऊल ने शाऊल के लोगों से बात करके इस समाचार पर प्रतिक्रिया दी। शाऊल ने अपने लोगों को “बिन्यामीन के लोग” कहा। शाऊल बिन्यामीन के गोत्र के सदस्यों में से एक था, और शाऊल ने बिन्यामीन के गोत्र के लोगों को अपनी सरकार और सैन्य अधिकारियों के रूप में सेवा करने के लिए चुना था। हालाँकि, दाऊद यहूदा के गोत्र का था। शाऊल ने अपने लोगों से पूछा कि क्या यिशै का पुत्र, या दाऊद, उसके सभी लोगों को खेत और दाख की बारियाँ देगा। शाऊल ने किसी से भी इस प्रश्न का उत्तर देने की उम्मीद नहीं की। शाऊल व्यंग्य कर रहा था। शाऊल ने प्रश्न का उपयोग जोर देकर कहने के लिए किया कि दाऊद बिन्यामीन के लोगों को खेत और दाख की बारियाँ नहीं देगा। शाऊल ने अपने ही बिन्यामीन गोत्र में से कुछ लोगों को अपने अधिकारी होने के लिए चुना था, और शाऊल ने उन लोगों को इनाम के तौर पर भूमि दी थी। शाऊल यह अनुमान लगा रहा था कि दाऊद भी अपने ही गोत्र यहूदा से लोगों को अधिकारी नियुक्त करेगा और उन्हें भूमि के उपहार देकर सम्मानित करेगा शाऊल ने दाऊद का नाम लेने के बजाय “यिशै का पुत्र” कहा, ताकि यह दिखाया जा सके कि वह दाऊद को तुच्छ समझता था।</w:t>
      </w:r>
    </w:p>
    <w:p>
      <w:pPr/>
      <w:r>
        <w:rPr>
          <w:lang w:val="hi_IN" w:bidi="hi_IN"/>
        </w:rPr>
      </w:r>
      <w:r>
        <w:rPr>
          <w:lang w:val="hi_IN" w:bidi="hi_IN"/>
        </w:rPr>
        <w:t>यहाँ रुकें और समूह में चर्चा करें: आपके जनसमूह के सरकारी अगुवे अपने अधिकारियों को कैसे चुनते हैं? ऐसी कौन-सी बातें हैं जो सरकारी नेताओं को आपके समुदाय या क्षेत्र के लोगों के प्रति पक्षपात करने या न करने के लिए प्रेरित करती हैं? इस ऑडियो को यहाँ रोकें।</w:t>
      </w:r>
    </w:p>
    <w:p>
      <w:pPr/>
      <w:r>
        <w:rPr>
          <w:lang w:val="hi_IN" w:bidi="hi_IN"/>
        </w:rPr>
      </w:r>
      <w:r>
        <w:rPr>
          <w:lang w:val="hi_IN" w:bidi="hi_IN"/>
        </w:rPr>
        <w:t>शाऊल ने यह भी पूछा कि क्या यिशै का पुत्र सभी लोगों को हज़ारों सैनिकों का सेनापति और सैकड़ों सैनिकों का सेनापति बनाएगा। शाऊल किसी से भी इस प्रश्न के उत्तर की उम्मीद नहीं कर रहा था। शाऊल कह रहा था कि दाऊद बिन्यामीन के गोत्र के लोगों को अपने सेनापतियों के रूप में नहीं चुनेगा। यदि शाऊल के अधिकारियों ने सोचा था कि दाऊद उन्हें चुनेगा, तो वे पूरी तरह गलत थे।</w:t>
      </w:r>
    </w:p>
    <w:p>
      <w:pPr/>
      <w:r>
        <w:rPr>
          <w:lang w:val="hi_IN" w:bidi="hi_IN"/>
        </w:rPr>
      </w:r>
      <w:r>
        <w:rPr>
          <w:lang w:val="hi_IN" w:bidi="hi_IN"/>
        </w:rPr>
        <w:t>यहाँ रुकें और समूह में इस प्रश्न पर चर्चा करें: इस बारे में बात करें कि आपके जनसमूह की सेना में किस स्तर के सैन्य सेनापति हैं। इस ऑडियो को यहाँ रोकें।</w:t>
      </w:r>
    </w:p>
    <w:p>
      <w:pPr/>
      <w:r>
        <w:rPr>
          <w:lang w:val="hi_IN" w:bidi="hi_IN"/>
        </w:rPr>
      </w:r>
      <w:r>
        <w:rPr>
          <w:lang w:val="hi_IN" w:bidi="hi_IN"/>
        </w:rPr>
        <w:t>शाऊल ने अपने लोगों से पूछा कि क्या इसी कारण से शाऊल के लोगों ने शाऊल के विरुद्ध साजिश रची। शाऊल ने किसी से भी उत्तर पाने की उम्मीद नहीं की। शाऊल फिर से व्यंग्य कर रहा था। शाऊल को यह विश्वास नहीं था कि दाऊद बिन्यामीनी लोगों को भूमि और महत्वपूर्ण पद देगा, और उसने सोचा कि उसके बिन्यामीनी अधिकारी दाऊद का समर्थन करके मूर्खता कर रहे हैं।</w:t>
      </w:r>
    </w:p>
    <w:p>
      <w:pPr/>
      <w:r>
        <w:rPr>
          <w:lang w:val="hi_IN" w:bidi="hi_IN"/>
        </w:rPr>
      </w:r>
      <w:r>
        <w:rPr>
          <w:lang w:val="hi_IN" w:bidi="hi_IN"/>
        </w:rPr>
        <w:t>शाऊल इस बात से खुश नहीं था कि किसी ने भी शाऊल को यह नहीं बताया जब उसके पुत्र ने यिशै के पुत्र के साथ वाचा बाँधी थी। शाऊल अपने सबसे बड़े पुत्र योनातान के बारे में और उस समझौते के बारे में बात कर रहा था जो योनातान ने दाऊद के साथ उनकी और उनके परिवारों की मित्रता के बारे में किया था। किसी न किसी व्यक्ति ने अवश्य ही शाऊल को उस वाचा के बारे में बताया होगा, परन्तु ऐसा प्रतीत होता है कि यह कहने वाला शाऊल के अधिकारीयों में से नहीं था। शाऊल ने अपने लोगों पर आरोप लगाया कि उन्हें शाऊल के लिए कोई खेद नहीं है, क्योंकि उन्होंने उसे यह नहीं बताया कि उसके पुत्र योनातान ने उसके सेवक दाऊद को गुप्त रूप से शाऊल को मारने के अवसर की प्रतीक्षा करने के लिए उकसाया था। शाऊल ने सोचा कि दाऊद उसी समय शाऊल पर एक अचानक आक्रमण करने के लिए जंगल में छिपा हुआ है, परन्तु यह सत्य नहीं था।</w:t>
      </w:r>
    </w:p>
    <w:p>
      <w:pPr/>
      <w:r>
        <w:rPr>
          <w:lang w:val="hi_IN" w:bidi="hi_IN"/>
        </w:rPr>
      </w:r>
      <w:r>
        <w:rPr>
          <w:lang w:val="hi_IN" w:bidi="hi_IN"/>
        </w:rPr>
        <w:t>फिर शाऊल के सेवकों में से एक एदोमी दोएग बोला। दोएग एदोम देश का एक विदेशी था, और दोएग शाऊल के चरवाहों का प्रधान था। दोएग ने कहा कि उसने यिशै के पुत्र को नोब नगर में अहीतूब के पुत्र, अहीमेलेक याजक के पास आते हुए देखा था। दोएग उन घटनाओं को दोबारा बता रहा था जो शायद उसने तब देखी होंगी जब वह नोब में था। दोएग ने कहा कि अहीमेलेक ने यहोवा से पूछा कि दाऊद को क्या करना चाहिए। शायद अहीमेलेक ने उस एपोद के माध्यम से यहोवा से परामर्श किया होगा, जिसमें ऊरीम और तुम्मीम लगे होते हैं। ऊरीम और तुम्मीम दो वस्तुएँ थीं जिनका उपयोग महायाजक यहोवा की इच्छा निर्धारित करने के लिए करता था। दोएग ने शाऊल को यह भी बताया कि अहीमेलेक ने दाऊद को भोजन सामग्री और पलिश्ती गोलियत की तलवार दी। दोएग ने शाऊल से जो कुछ भी कहा, उससे शाऊल को ऐसा लगा मानो अहीमेलेक शाऊल के विरुद्ध सैन्य तैयारियों में दाऊद की सहायता कर रहा था।</w:t>
      </w:r>
      <w:r>
        <w:rPr>
          <w:lang w:val="hi_IN" w:bidi="hi_IN"/>
        </w:rPr>
      </w:r>
    </w:p>
    <w:p>
      <w:pPr>
        <w:pStyle w:val="Heading3"/>
      </w:pPr>
      <w:r>
        <w:rPr>
          <w:lang w:val="hi_IN" w:bidi="hi_IN"/>
        </w:rPr>
        <w:t>घटनाओं को समझाना</w:t>
      </w:r>
    </w:p>
    <w:p>
      <w:pPr/>
      <w:r>
        <w:rPr>
          <w:lang w:val="hi_IN" w:bidi="hi_IN"/>
        </w:rPr>
      </w:r>
      <w:r>
        <w:rPr>
          <w:lang w:val="hi_IN" w:bidi="hi_IN"/>
        </w:rPr>
        <w:t>1 शमूएल 22:1–10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छ: दृश्य हैं।</w:t>
      </w:r>
    </w:p>
    <w:p>
      <w:pPr/>
      <w:r>
        <w:rPr>
          <w:lang w:val="hi_IN" w:bidi="hi_IN"/>
        </w:rPr>
      </w:r>
      <w:r>
        <w:rPr>
          <w:b/>
          <w:lang w:val="hi_IN" w:bidi="hi_IN"/>
        </w:rPr>
        <w:t>पहले दृश्य में:</w:t>
      </w:r>
      <w:r>
        <w:rPr>
          <w:lang w:val="hi_IN" w:bidi="hi_IN"/>
        </w:rPr>
        <w:t xml:space="preserve"> दाऊद गत से भाग जाता है और अदुल्लाम नगर के पास एक गुफा में शरण लेता है। जब दाऊद के सातों भाई और उसके पिता के घराने के बाकी लोग सुनते हैं कि दाऊद कहाँ गया, तब वे बैतलहम से अदुल्लाम में दाऊद से मिलने आते हैं।</w:t>
      </w:r>
    </w:p>
    <w:p>
      <w:pPr/>
      <w:r>
        <w:rPr>
          <w:lang w:val="hi_IN" w:bidi="hi_IN"/>
        </w:rPr>
      </w:r>
      <w:r>
        <w:rPr>
          <w:b/>
          <w:lang w:val="hi_IN" w:bidi="hi_IN"/>
        </w:rPr>
        <w:t>दूसरे दृश्य में:</w:t>
      </w:r>
      <w:r>
        <w:rPr>
          <w:lang w:val="hi_IN" w:bidi="hi_IN"/>
        </w:rPr>
        <w:t xml:space="preserve"> लगभग 400 लोग अदुल्लाम के पास की गुफा में दाऊद के साथ शामिल होते हैं, और दाऊद इन लोगों का सैन्य अगुवा बन जाता है। ये लोग विद्रोही हैं, जो दु:खी हैं, जिन्हें नुकसान उठाना पड़ा है, या जिनके साथ दूसरों ने बुरा व्यवहार किया है।</w:t>
      </w:r>
    </w:p>
    <w:p>
      <w:pPr/>
      <w:r>
        <w:rPr>
          <w:lang w:val="hi_IN" w:bidi="hi_IN"/>
        </w:rPr>
      </w:r>
      <w:r>
        <w:rPr>
          <w:b/>
          <w:lang w:val="hi_IN" w:bidi="hi_IN"/>
        </w:rPr>
        <w:t>तीसरे दृश्य में:</w:t>
      </w:r>
      <w:r>
        <w:rPr>
          <w:lang w:val="hi_IN" w:bidi="hi_IN"/>
        </w:rPr>
        <w:t xml:space="preserve"> दाऊद अपने वृद्ध माता-पिता को अदुल्लाम की गुफा से मोआब देश के मिस्पा नगर में ले जाता है। दाऊद मोआब के राजा से कहता है कि वह उसके माता-पिता को राजा के साथ मिस्पा में तब तक रहने दे, जब तक कि परमेश्वर दाऊद के लिए अपनी योजनाओं को पूरा न कर ले। दाऊद अपने माता-पिता को मोआब के राजा के पास छोड़ देता है, और जब तक दाऊद गढ़ में रहता है, उसके माता-पिता वहीं पर रहते हैं।</w:t>
      </w:r>
    </w:p>
    <w:p>
      <w:pPr/>
      <w:r>
        <w:rPr>
          <w:lang w:val="hi_IN" w:bidi="hi_IN"/>
        </w:rPr>
      </w:r>
      <w:r>
        <w:rPr>
          <w:b/>
          <w:lang w:val="hi_IN" w:bidi="hi_IN"/>
        </w:rPr>
        <w:t>चौथे दृश्य में:</w:t>
      </w:r>
      <w:r>
        <w:rPr>
          <w:lang w:val="hi_IN" w:bidi="hi_IN"/>
        </w:rPr>
        <w:t xml:space="preserve"> गाद नाम का एक भविष्यद्वक्ता दाऊद को चेतावनी देता है कि वह गढ़ में न रहे, बल्कि वहाँ से यहूदा के गोत्र के देश में चला जाए। दाऊद वहाँ से निकलकर यहूदा के गोत्र के देश में हेरेत के जंगल में चला जाता है।</w:t>
      </w:r>
    </w:p>
    <w:p>
      <w:pPr/>
      <w:r>
        <w:rPr>
          <w:lang w:val="hi_IN" w:bidi="hi_IN"/>
        </w:rPr>
      </w:r>
      <w:r>
        <w:rPr>
          <w:b/>
          <w:lang w:val="hi_IN" w:bidi="hi_IN"/>
        </w:rPr>
        <w:t>पाँचवें दृश्य में:</w:t>
      </w:r>
      <w:r>
        <w:rPr>
          <w:lang w:val="hi_IN" w:bidi="hi_IN"/>
        </w:rPr>
        <w:t xml:space="preserve"> शाऊल और उसके अधिकारी एक पहाड़ी की चोटी पर हैं, जहाँ शाऊल आमतौर पर सभा करता है। कोई शाऊल को बताता है कि शाऊल के कुछ लोगों ने दाऊद और उसके लोगों को देखा था। शाऊल सोचता है कि दाऊद उसे मारने और स्वयं राजा बनने की कोशिश कर रहा है, और शाऊल के अधिकारी गुप्त रूप से दाऊद का समर्थन कर रहे हैं। शाऊल अपने अधिकारियों का मज़ाक उड़ाता है और उनसे कहता है कि उन्हें यह उम्मीद नहीं करनी चाहिए कि यिशै का पुत्र उन्हें भूमि के विशेषाधिकार और महत्वपूर्ण पद देगा। शाऊल अपने अधिकारियों पर आरोप लगाता है कि उन्होंने उसे उस वाचा के बारे में नहीं बताया जो उसके पुत्र योनातान ने दाऊद के साथ बाँधी थी। शाऊल अपने अधिकारियों पर यह भी आरोप लगाता है कि उन्हें शाऊल के प्रति कोई खेद नहीं है और उन्होंने उसे यह नहीं बताया कि ज़ाहिर तौर पर योनातान ने दाऊद को शाऊल को मारने का अवसर मिलने तक प्रतीक्षा करने के लिए उकसाया था।</w:t>
      </w:r>
    </w:p>
    <w:p>
      <w:pPr/>
      <w:r>
        <w:rPr>
          <w:lang w:val="hi_IN" w:bidi="hi_IN"/>
        </w:rPr>
      </w:r>
      <w:r>
        <w:rPr>
          <w:b/>
          <w:lang w:val="hi_IN" w:bidi="hi_IN"/>
        </w:rPr>
        <w:t>छठे दृश्य में:</w:t>
      </w:r>
      <w:r>
        <w:rPr>
          <w:lang w:val="hi_IN" w:bidi="hi_IN"/>
        </w:rPr>
        <w:t xml:space="preserve"> एदोमी दोएग शाऊल को बताता है कि दोएग ने यिशै के पुत्र को नोब में, अहीमेलेक याजक के पास आते हुए देखा। दोएग कहता है कि अहीमेलेक ने यहोवा से पूछा कि दाऊद को क्या करना चाहिए और दाऊद को खाद्य सामग्री और पलिश्ती गोलियत की तलवार दी।</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दाऊद के भाई</w:t>
      </w:r>
    </w:p>
    <w:p>
      <w:pPr>
        <w:pStyle w:val="ListBullet"/>
        <w:spacing w:line="240" w:lineRule="auto"/>
        <w:ind w:left="720"/>
      </w:pPr>
      <w:r>
        <w:rPr>
          <w:lang w:val="hi_IN" w:bidi="hi_IN"/>
        </w:rPr>
      </w:r>
      <w:r>
        <w:rPr>
          <w:lang w:val="hi_IN" w:bidi="hi_IN"/>
        </w:rPr>
        <w:t>दाऊद के पिता के घराने के बाकी लोग, जिनमें दाऊद की माँ, दाऊद की शादीशुदा बहनों को छोड़कर दाऊद के पिता के सभी वंशज, और साथ ही सभी गुलाम या सेवक</w:t>
      </w:r>
    </w:p>
    <w:p>
      <w:pPr>
        <w:pStyle w:val="ListBullet"/>
        <w:spacing w:line="240" w:lineRule="auto"/>
        <w:ind w:left="720"/>
      </w:pPr>
      <w:r>
        <w:rPr>
          <w:lang w:val="hi_IN" w:bidi="hi_IN"/>
        </w:rPr>
      </w:r>
      <w:r>
        <w:rPr>
          <w:lang w:val="hi_IN" w:bidi="hi_IN"/>
        </w:rPr>
        <w:t>लगभग 400 लोग जो दाऊद की सेना में होने के लिए उसके साथ शामिल हुए</w:t>
      </w:r>
    </w:p>
    <w:p>
      <w:pPr>
        <w:pStyle w:val="ListBullet"/>
        <w:spacing w:line="240" w:lineRule="auto"/>
        <w:ind w:left="720"/>
      </w:pPr>
      <w:r>
        <w:rPr>
          <w:lang w:val="hi_IN" w:bidi="hi_IN"/>
        </w:rPr>
      </w:r>
      <w:r>
        <w:rPr>
          <w:lang w:val="hi_IN" w:bidi="hi_IN"/>
        </w:rPr>
        <w:t>मोआब का राजा</w:t>
      </w:r>
    </w:p>
    <w:p>
      <w:pPr>
        <w:pStyle w:val="ListBullet"/>
        <w:spacing w:line="240" w:lineRule="auto"/>
        <w:ind w:left="720"/>
      </w:pPr>
      <w:r>
        <w:rPr>
          <w:lang w:val="hi_IN" w:bidi="hi_IN"/>
        </w:rPr>
      </w:r>
      <w:r>
        <w:rPr>
          <w:lang w:val="hi_IN" w:bidi="hi_IN"/>
        </w:rPr>
        <w:t>भविष्यद्वक्ता गाद</w:t>
      </w:r>
    </w:p>
    <w:p>
      <w:pPr>
        <w:pStyle w:val="ListBullet"/>
        <w:spacing w:line="240" w:lineRule="auto"/>
        <w:ind w:left="720"/>
      </w:pPr>
      <w:r>
        <w:rPr>
          <w:lang w:val="hi_IN" w:bidi="hi_IN"/>
        </w:rPr>
      </w:r>
      <w:r>
        <w:rPr>
          <w:lang w:val="hi_IN" w:bidi="hi_IN"/>
        </w:rPr>
        <w:t>राजा शाऊल</w:t>
      </w:r>
    </w:p>
    <w:p>
      <w:pPr>
        <w:pStyle w:val="ListBullet"/>
        <w:spacing w:line="240" w:lineRule="auto"/>
        <w:ind w:left="720"/>
      </w:pPr>
      <w:r>
        <w:rPr>
          <w:lang w:val="hi_IN" w:bidi="hi_IN"/>
        </w:rPr>
      </w:r>
      <w:r>
        <w:rPr>
          <w:lang w:val="hi_IN" w:bidi="hi_IN"/>
        </w:rPr>
        <w:t>शाऊल के अधिकारी जो शाऊल के साथ थे</w:t>
      </w:r>
    </w:p>
    <w:p>
      <w:pPr>
        <w:pStyle w:val="ListBullet"/>
        <w:spacing w:line="240" w:lineRule="auto"/>
        <w:ind w:left="720"/>
      </w:pPr>
      <w:r>
        <w:rPr>
          <w:lang w:val="hi_IN" w:bidi="hi_IN"/>
        </w:rPr>
      </w:r>
      <w:r>
        <w:rPr>
          <w:lang w:val="hi_IN" w:bidi="hi_IN"/>
        </w:rPr>
        <w:t>और एदोमी दोएग</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दाऊद पलिश्ती नगर गत से भागकर उसने यहूदा के गोत्र के क्षेत्र में अदुल्लाम नगर के पास एक गुफा में शरण ली। अदुल्लाम गत से 16 किलोमीटर दक्षिण-पूर्व और दाऊद के जन्मस्थान बैतलहम से 16 किलोमीटर दक्षिण-पश्चिम में था। जब दाऊद के सातों भाइयों ने और उसके पिता के घराने के बाकी लोगों ने सुना कि दाऊद कहाँ गया है, तब वे बैतलहम से अदुल्लाम की गुफा में दाऊद के साथ जुड़ने के लिए आए।</w:t>
      </w:r>
    </w:p>
    <w:p>
      <w:pPr/>
      <w:r>
        <w:rPr>
          <w:lang w:val="hi_IN" w:bidi="hi_IN"/>
        </w:rPr>
      </w:r>
      <w:r>
        <w:rPr>
          <w:lang w:val="hi_IN" w:bidi="hi_IN"/>
        </w:rPr>
        <w:t>यहाँ रुकें और समूह के रूप में नक्शे को देखें। दाऊद की गत से अदुल्लाम की गुफा तक की यात्रा और दाऊद के परिवार की बैतलहम से अदुल्लाम की गुफा तक की यात्रा की पहचान करें। इस ऑडियो को यहाँ रोकें।</w:t>
      </w:r>
    </w:p>
    <w:p>
      <w:pPr/>
      <w:r>
        <w:rPr>
          <w:lang w:val="hi_IN" w:bidi="hi_IN"/>
        </w:rPr>
      </w:r>
      <w:r>
        <w:rPr>
          <w:lang w:val="hi_IN" w:bidi="hi_IN"/>
        </w:rPr>
        <w:t>जब लोगों ने सुना कि दाऊद शाऊल से छिपकर अदुल्लाम की गुफा में है, तब लगभग चार सौ लोग दाऊद के साथ शामिल हो गए, और दाऊद उनका सैन्य अगुवा बन गया। ये लोग किसी भी तरह की मुसीबत में विद्रोही थे, ऐसे लोग जो दूसरों के कर्ज़दार थे, और ऐसे लोग जिनके मन कटुता से भरे हुए थे क्योंकि उन्होंने किसी प्रकार की हानि उठाई थी या वे किसी ऐसी वस्तु से वंचित थे जिसकी उन्हें इच्छा या आवश्यकता थी। ये उन समस्याओं के उदाहरण हैं जो इन लोगों को थीं, परन्तु हम ठीक से नहीं जानते कि वास्तव में उनकी क्या समस्याएँ थीं। हालाँकि, ये लोग मन से बहुत कड़वे थे, या अपनी ज़िंदगी से बहुत असंतुष्ट और नाखुश थे।</w:t>
      </w:r>
    </w:p>
    <w:p>
      <w:pPr/>
      <w:r>
        <w:rPr>
          <w:lang w:val="hi_IN" w:bidi="hi_IN"/>
        </w:rPr>
      </w:r>
      <w:r>
        <w:rPr>
          <w:lang w:val="hi_IN" w:bidi="hi_IN"/>
        </w:rPr>
        <w:t>यहाँ रुकें और समूह में चर्चा करें: आप ऐसे लोगों का वर्णन कैसे करते हैं, जो हमेशा कड़वे होते हैं और संतुष्ट नहीं होते हैं? इस ऑडियो को यहाँ रोकें।</w:t>
      </w:r>
    </w:p>
    <w:p>
      <w:pPr/>
      <w:r>
        <w:rPr>
          <w:lang w:val="hi_IN" w:bidi="hi_IN"/>
        </w:rPr>
      </w:r>
      <w:r>
        <w:rPr>
          <w:lang w:val="hi_IN" w:bidi="hi_IN"/>
        </w:rPr>
        <w:t>दाऊद अपने वृद्ध माता-पिता को गुफा से मोआब देश में मिस्पा नगर ले गया, जो मृत सागर के पूर्व में है। दाऊद ने मोआब के राजा से विनम्रता से निवेदन किया कि वह उसके माता-पिता को राजा के साथ मिस्पा में रहने की अनुमति दे। दाऊद ने मोआब के राजा से कहा कि दाऊद चाहता था कि दाऊद के माता-पिता तब तक वहाँ रहें जब तक दाऊद यह न जान ले कि परमेश्वर दाऊद के लिए क्या करेगा। दाऊद ने परमेश्वर के व्यक्तिगत नाम, “यहोवा” के बजाय परमेश्वर के लिए सामान्य शब्द का उपयोग किया, क्योंकि दाऊद एक गैर-इस्राएली राजा से बात कर रहा था।</w:t>
      </w:r>
    </w:p>
    <w:p>
      <w:pPr/>
      <w:r>
        <w:rPr>
          <w:lang w:val="hi_IN" w:bidi="hi_IN"/>
        </w:rPr>
      </w:r>
      <w:r>
        <w:rPr>
          <w:lang w:val="hi_IN" w:bidi="hi_IN"/>
        </w:rPr>
        <w:t>यहाँ रुकें और समूह के रूप में नक्शे को देखें। दाऊद की अदुल्लाम की गुफा से मोआब के मिस्पा नगर तक की यात्रा की पहचान करें। इस ऑडियो को यहाँ रोकें।</w:t>
      </w:r>
    </w:p>
    <w:p>
      <w:pPr/>
      <w:r>
        <w:rPr>
          <w:lang w:val="hi_IN" w:bidi="hi_IN"/>
        </w:rPr>
      </w:r>
      <w:r>
        <w:rPr>
          <w:lang w:val="hi_IN" w:bidi="hi_IN"/>
        </w:rPr>
        <w:t>यहाँ रुकें और समूह में चर्चा करें: जब आप किसी विश्वासी और अविश्वासी से परमेश्वर के बारे में बात करते हैं, तो आप अपनी भाषा में किन शब्दों का उपयोग करते हैं? इस ऑडियो को यहाँ रोकें।</w:t>
      </w:r>
    </w:p>
    <w:p>
      <w:pPr/>
      <w:r>
        <w:rPr>
          <w:lang w:val="hi_IN" w:bidi="hi_IN"/>
        </w:rPr>
      </w:r>
      <w:r>
        <w:rPr>
          <w:lang w:val="hi_IN" w:bidi="hi_IN"/>
        </w:rPr>
        <w:t>दाऊद ने अपने माता-पिता को मोआब के राजा के पास छोड़ दिया। जब तक दाऊद गढ़ में रहा, तब तक उसके माता-पिता मोआब में ही रहे, लेकिन यह स्पष्ट नहीं है कि यह कितने समय तक था। हम निश्चित नहीं हैं कि गढ़ कहाँ था। भविष्यद्वक्ता गाद आगे दाऊद से जो कहता है, उससे हम देख सकते हैं कि गढ़ शायद यहूदा के गोत्र के क्षेत्र में नहीं था। यदि गढ़ यहूदा के गोत्र के क्षेत्र में नहीं था, तो शायद किसी समय दाऊद के लोग अदुल्लाम की गुफा को छोड़कर, गढ़ में दाऊद के साथ शामिल हो गए होंगे।</w:t>
      </w:r>
    </w:p>
    <w:p>
      <w:pPr/>
      <w:r>
        <w:rPr>
          <w:lang w:val="hi_IN" w:bidi="hi_IN"/>
        </w:rPr>
      </w:r>
      <w:r>
        <w:rPr>
          <w:lang w:val="hi_IN" w:bidi="hi_IN"/>
        </w:rPr>
        <w:t>यहाँ रुकें और समूह में इस प्रश्न पर चर्चा करें: आपके क्षेत्र में गढ़ कैसा दिखता है? आप उन जगहों को क्या कहते हैं जहाँ मजबूत किलाबंदी होती है, जैसे कि चारों ओर की दीवार या बाधा, और जहाँ सैनिक उनकी पहरेदारी करते हैं? इस ऑडियो को यहाँ रोकें।</w:t>
      </w:r>
    </w:p>
    <w:p>
      <w:pPr/>
      <w:r>
        <w:rPr>
          <w:lang w:val="hi_IN" w:bidi="hi_IN"/>
        </w:rPr>
      </w:r>
      <w:r>
        <w:rPr>
          <w:lang w:val="hi_IN" w:bidi="hi_IN"/>
        </w:rPr>
        <w:t>गाद नाम के एक भविष्यद्वक्ता ने दाऊद को चेतावनी दी कि वह गढ़ में न रहे, बल्कि वहाँ से निकलकर यहूदा के गोत्र के देश में चला जाए। हमें यकीन नहीं है कि गाद दाऊद के साथ रह रहा था या वह कहीं और से आया था। इसलिए दाऊद वहाँ से निकलकर यहूदा के गोत्र के देश में हेरेत के जंगल में गया। हम ठीक से नहीं जानते कि जंगल कहाँ था। यदि दाऊद के लोग गढ़ में दाऊद के साथ शामिल हो गए होते, तो शायद वे लोग दाऊद के साथ गए होते।</w:t>
      </w:r>
    </w:p>
    <w:p>
      <w:pPr/>
      <w:r>
        <w:rPr>
          <w:lang w:val="hi_IN" w:bidi="hi_IN"/>
        </w:rPr>
      </w:r>
      <w:r>
        <w:rPr>
          <w:lang w:val="hi_IN" w:bidi="hi_IN"/>
        </w:rPr>
        <w:t>यहाँ रुकें और समूह के रूप में नक्शे को देखें। दाऊद की मोआब से यहूदा के गोत्र के देश में हेरेत के जंगल तक की यात्रा की पहचान करें। इस ऑडियो को यहाँ रोकें।</w:t>
      </w:r>
    </w:p>
    <w:p>
      <w:pPr/>
      <w:r>
        <w:rPr>
          <w:lang w:val="hi_IN" w:bidi="hi_IN"/>
        </w:rPr>
      </w:r>
      <w:r>
        <w:rPr>
          <w:lang w:val="hi_IN" w:bidi="hi_IN"/>
        </w:rPr>
        <w:t>जब कहानीकार कहानी सुनाता है, तो वह ऐसी भाषा का उपयोग करता है जिससे सुनने वाले को पता चल जाता है कि कहानीकार दृश्य बदल रहा है। अब कहानीकार गिबा में शाऊल के बारे में बात कर रहा है। एक दिन, शाऊल अपने नगर गिबा में था। शाऊल एक पहाड़ी की चोटी पर एक झाऊ के पेड़ के नीचे बैठा था, जहाँ शाऊल सामान्यतः सभा करता था। शाऊल के हाथ में एक भाला था, और शाऊल के सभी सेवक या अधिकारी शाऊल के चारों ओर खड़े थे। यद्यपि मूल भाषा में शाऊल के अधिकारियों के लिए सेवक शब्द का उपयोग किया गया है, फिर भी सामान्य अर्थ में वे सेवक नहीं हैं। ये शाऊल की सरकार में अधिकारी, या सलाहकार और अगुवे हैं। अगुवों के रूप में, ये लोग अपने राजा शाऊल की सेवा करते हैं। शाऊल एक महत्वपूर्ण बैठक कर रहा था। किसी ने शाऊल से कहा कि शाऊल के कुछ लोगों ने दाऊद और दाऊद के लोगों को देखा था। शाऊल ने सोचा कि दाऊद शाऊल को मारने और स्वयं राजा बनने की कोशिश कर रहा है। शाऊल ने यह भी सोचा कि शाऊल के अधिकारी गुप्त रूप से दाऊद का समर्थन कर रहे थे। शाऊल ने शाऊल के लोगों से बात की। शाऊल ने अपने लोगों को “बिन्यामीन के लोग” कहकर संबोधित किया और उनसे पूछा कि क्या यिशै का पुत्र उन सभी लोगों को खेत और दाख की बारियाँ देगा। शाऊल ने यह भी पूछा कि क्या यिशै का पुत्र सभी लोगों को हज़ारों और सौ का सेनापति बनाएगा। शाऊल किसी से भी अपने प्रश्नों के उत्तर देने की उम्मीद नहीं कर रहा था। शाऊल ने अपने लोगों से व्यंग्य भरे लहजे में बात की और यह जोर देकर कहा कि दाऊद, जो यहूदा के गोत्र का था, बिन्यामीनी लोगों को भूमि और महत्वपूर्ण पदों के विशेषाधिकार नहीं देगा। शाऊल ने अपने लोगों से पूछा कि क्या उन्होंने इसी कारण से शाऊल के विरुद्ध साजिश रची। शाऊल को किसी के भी उत्तर देने की उम्मीद नहीं थी। शाऊल व्यंग्य से बात कर रहा था और उन लोगों पर फिर से आरोप लगा रहा था। शाऊल को यह विश्वास नहीं था कि दाऊद बिन्यामीनियों को भूमि और महत्वपूर्ण पद देगा, और उसको लगता था कि उसके बिन्यामीनी अधिकारी दाऊद का साथ देकर मूर्खता कर रहे हैं।</w:t>
      </w:r>
    </w:p>
    <w:p>
      <w:pPr/>
      <w:r>
        <w:rPr>
          <w:lang w:val="hi_IN" w:bidi="hi_IN"/>
        </w:rPr>
      </w:r>
      <w:r>
        <w:rPr>
          <w:lang w:val="hi_IN" w:bidi="hi_IN"/>
        </w:rPr>
        <w:t>यहाँ रुकें और समूह में चर्चा करें: शाऊल ने अपने आदमियों का मज़ाक उड़ाते हुए ऐसे सवाल पूछे जिनका जवाब देने की ज़रूरत नहीं थी, बल्कि वे तीखे बयानों का काम कर रहे थे। शाऊल ने दाऊद का नाम न लेकर उसे "यिशै का बेटा" कहकर उसका मज़ाक उड़ाया। अपनी भाषा में उन अलग-अलग तरीकों के बारे में चर्चा करें जिनसे लोग दूसरों का मज़ाक उड़ाते हैं या उनका अपमान करते हैं। इस ऑडियो को यहाँ रोकें।</w:t>
      </w:r>
    </w:p>
    <w:p>
      <w:pPr/>
      <w:r>
        <w:rPr>
          <w:lang w:val="hi_IN" w:bidi="hi_IN"/>
        </w:rPr>
      </w:r>
      <w:r>
        <w:rPr>
          <w:lang w:val="hi_IN" w:bidi="hi_IN"/>
        </w:rPr>
        <w:t>शाऊल खुश नहीं था कि किसी ने भी उसे यह नहीं बताया कि उसके पुत्र ने यिशै के पुत्र के साथ वाचा बाँधी है। किसी ने शाऊल को इस वाचा के बारे में बताया होगा, परन्तु स्पष्ट रूप से वह शाऊल के किसी अधिकारी में से नहीं था। शाऊल ने अपने लोगों पर आरोप लगाया कि उन्हें शाऊल के लिए कोई खेद नहीं है, क्योंकि उन्होंने शाऊल को यह नहीं बताया कि शाऊल के पुत्र योनातान ने शाऊल के सेवक दाऊद को गुप्त रूप से शाऊल को मारने के अवसर की प्रतीक्षा करने के लिए उकसाया था। शाऊल ने सोचा कि दाऊद ठीक उसी समय शाऊल पर अचानक हमला करने के लिए जंगल में छिपा हुआ है।</w:t>
      </w:r>
    </w:p>
    <w:p>
      <w:pPr/>
      <w:r>
        <w:rPr>
          <w:lang w:val="hi_IN" w:bidi="hi_IN"/>
        </w:rPr>
      </w:r>
      <w:r>
        <w:rPr>
          <w:lang w:val="hi_IN" w:bidi="hi_IN"/>
        </w:rPr>
        <w:t>फिर एदोमी दोएग ने, जो शाऊल के चरवाहों की देखरेख करता था, कहा कि दोएग ने यिशै के पुत्र को नोब में अहीतूब के पुत्र, अहीमेलेक याजक के पास आते देखा। दोएग ने कहा कि अहीमेलेक ने दाऊद के लिए यहोवा से पूछा, और दाऊद को भोजन सामग्री और पलिश्ती गोलियत की तलवार दी। हालाँकि दोएग ने शाऊल को जो कुछ भी बताया उससे ऐसा लगा जैसे अहीमेलेक शाऊल के विरुद्ध सैन्य तैयारियों में दाऊद की सहायता कर रहा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22:1–10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छ: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दाऊद के भाई</w:t>
      </w:r>
    </w:p>
    <w:p>
      <w:pPr>
        <w:pStyle w:val="ListBullet"/>
        <w:spacing w:line="240" w:lineRule="auto"/>
        <w:ind w:left="720"/>
      </w:pPr>
      <w:r>
        <w:rPr>
          <w:lang w:val="hi_IN" w:bidi="hi_IN"/>
        </w:rPr>
      </w:r>
      <w:r>
        <w:rPr>
          <w:lang w:val="hi_IN" w:bidi="hi_IN"/>
        </w:rPr>
        <w:t>दाऊद के पिता के घराने के बाकी के लोग, जिनमें दाऊद की माँ, दाऊद की शादीशुदा बहनों को छोड़कर दाऊद के पिता के सभी वंशज, और साथ ही सभी गुलाम या सेवक</w:t>
      </w:r>
    </w:p>
    <w:p>
      <w:pPr>
        <w:pStyle w:val="ListBullet"/>
        <w:spacing w:line="240" w:lineRule="auto"/>
        <w:ind w:left="720"/>
      </w:pPr>
      <w:r>
        <w:rPr>
          <w:lang w:val="hi_IN" w:bidi="hi_IN"/>
        </w:rPr>
      </w:r>
      <w:r>
        <w:rPr>
          <w:lang w:val="hi_IN" w:bidi="hi_IN"/>
        </w:rPr>
        <w:t>लगभग 400 लोग, जो दाऊद की सेना में शामिल होने के लिए उसके साथ जुड़ गए थे</w:t>
      </w:r>
    </w:p>
    <w:p>
      <w:pPr>
        <w:pStyle w:val="ListBullet"/>
        <w:spacing w:line="240" w:lineRule="auto"/>
        <w:ind w:left="720"/>
      </w:pPr>
      <w:r>
        <w:rPr>
          <w:lang w:val="hi_IN" w:bidi="hi_IN"/>
        </w:rPr>
      </w:r>
      <w:r>
        <w:rPr>
          <w:lang w:val="hi_IN" w:bidi="hi_IN"/>
        </w:rPr>
        <w:t>मोआब का राजा</w:t>
      </w:r>
    </w:p>
    <w:p>
      <w:pPr>
        <w:pStyle w:val="ListBullet"/>
        <w:spacing w:line="240" w:lineRule="auto"/>
        <w:ind w:left="720"/>
      </w:pPr>
      <w:r>
        <w:rPr>
          <w:lang w:val="hi_IN" w:bidi="hi_IN"/>
        </w:rPr>
      </w:r>
      <w:r>
        <w:rPr>
          <w:lang w:val="hi_IN" w:bidi="hi_IN"/>
        </w:rPr>
        <w:t>भविष्यद्वक्ता गाद</w:t>
      </w:r>
    </w:p>
    <w:p>
      <w:pPr>
        <w:pStyle w:val="ListBullet"/>
        <w:spacing w:line="240" w:lineRule="auto"/>
        <w:ind w:left="720"/>
      </w:pPr>
      <w:r>
        <w:rPr>
          <w:lang w:val="hi_IN" w:bidi="hi_IN"/>
        </w:rPr>
      </w:r>
      <w:r>
        <w:rPr>
          <w:lang w:val="hi_IN" w:bidi="hi_IN"/>
        </w:rPr>
        <w:t>राजा शाऊल</w:t>
      </w:r>
    </w:p>
    <w:p>
      <w:pPr>
        <w:pStyle w:val="ListBullet"/>
        <w:spacing w:line="240" w:lineRule="auto"/>
        <w:ind w:left="720"/>
      </w:pPr>
      <w:r>
        <w:rPr>
          <w:lang w:val="hi_IN" w:bidi="hi_IN"/>
        </w:rPr>
      </w:r>
      <w:r>
        <w:rPr>
          <w:lang w:val="hi_IN" w:bidi="hi_IN"/>
        </w:rPr>
        <w:t>शाऊल के अधिकारी जो शाऊल के साथ थे</w:t>
      </w:r>
    </w:p>
    <w:p>
      <w:pPr>
        <w:pStyle w:val="ListBullet"/>
        <w:spacing w:line="240" w:lineRule="auto"/>
        <w:ind w:left="720"/>
      </w:pPr>
      <w:r>
        <w:rPr>
          <w:lang w:val="hi_IN" w:bidi="hi_IN"/>
        </w:rPr>
      </w:r>
      <w:r>
        <w:rPr>
          <w:lang w:val="hi_IN" w:bidi="hi_IN"/>
        </w:rPr>
        <w:t>और एदोमी दोएग</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उत्तर निम्नलिखित हैं।</w:t>
      </w:r>
    </w:p>
    <w:p>
      <w:pPr/>
      <w:r>
        <w:rPr>
          <w:lang w:val="hi_IN" w:bidi="hi_IN"/>
        </w:rPr>
      </w:r>
      <w:r>
        <w:rPr>
          <w:lang w:val="hi_IN" w:bidi="hi_IN"/>
        </w:rPr>
        <w:t>दाऊद गत नगर से भाग गया और अदुल्लाम नगर के पास एक गुफा में शरण ली। जब दाऊद के भाइयों और उसके पिता के घराने के बाकी लोगों ने सुना कि दाऊद कहाँ गया है, तो वे अदुल्लाम की गुफा में दाऊद के साथ शामिल होने के लिए आ गए।</w:t>
      </w:r>
    </w:p>
    <w:p>
      <w:pPr/>
      <w:r>
        <w:rPr>
          <w:lang w:val="hi_IN" w:bidi="hi_IN"/>
        </w:rPr>
      </w:r>
      <w:r>
        <w:rPr>
          <w:lang w:val="hi_IN" w:bidi="hi_IN"/>
        </w:rPr>
        <w:t>जब अन्य लोगों ने सुना कि दाऊद अदुल्लाम की गुफा में है, तब लगभग 400 लोग दाऊद के साथ शामिल हुए, और दाऊद उनका सैन्य अगुवा बन गया। ये लोग किसी भी तरह की मुसीबत में विद्रोही थे। वे ऐसे लोग थे जिन पर दूसरों का पैसा बकाया था। वे ऐसे लोग थे जो मन ही मन कड़वाहट से भरे हुए थे, क्योंकि उन्हें किसी तरह का नुकसान उठाना पड़ा था या फिर उनके पास कोई ऐसी चीज़ नहीं थी जिसकी उन्हें चाहत या ज़रूरत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अपने वृद्ध माता-पिता को गुफा से मोआब देश के मिस्पा नगर में ले गया। दाऊद ने मोआब के राजा से विनती की कि वह उसके माता-पिता को राजा के साथ मिस्पा में रहने की अनुमति दे। दाऊद ने मोआब के राजा से कहा कि दाऊद चाहता था कि दाऊद के माता-पिता तब तक वहाँ रहें जब तक दाऊद यह न जान ले कि परमेश्वर दाऊद के लिए क्या करेगा। दाऊद अपने माता-पिता को मोआब के राजा के पास छोड़ गया, और जब तक दाऊद गढ़ में था, उसके माता-पिता वहीं रहे।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माता-पिता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गाद नाम के एक भविष्यद्वक्ता ने दाऊद को चेतावनी दी कि दाऊद गढ़ में न रहे, बल्कि वहाँ से निकलकर यहूदा के गोत्र के देश में चला जाए। तब दाऊद वहाँ से निकलकर यहूदा गोत्र के इलाके में हेरेत के जंगल में चला गया।</w:t>
      </w:r>
    </w:p>
    <w:p>
      <w:pPr/>
      <w:r>
        <w:rPr>
          <w:lang w:val="hi_IN" w:bidi="hi_IN"/>
        </w:rPr>
      </w:r>
      <w:r>
        <w:rPr>
          <w:lang w:val="hi_IN" w:bidi="hi_IN"/>
        </w:rPr>
        <w:t>एक दिन, शाऊल अपने नगर गिबा में था। शाऊल एक पहाड़ी की चोटी पर एक झाऊ के पेड़ के नीचे बैठा था, जहाँ शाऊल सामान्यतः सभा करता था। शाऊल के हाथ में एक भाला था, और शाऊल के सभी अधिकारी शाऊल के चारों ओर खड़े थे। शाऊल एक महत्वपूर्ण बैठक कर रहा था। किसी ने शाऊल से कहा कि शाऊल के कुछ लोगों ने दाऊद और दाऊद के लोगों को देखा था। शाऊल ने सोचा कि दाऊद शाऊल को मारने और स्वयं राजा बनने की कोशिश कर रहा है। शाऊल ने यह भी सोचा कि शाऊल के अधिकारी गुप्त रूप से दाऊद का समर्थन कर रहे थे। शाऊल ने अपने लोगों से व्यंग्यपूर्ण लहजे में बात की। शाऊल ने लोगों से पूछा कि क्या यिशै का पुत्र सभी लोगों को खेत और दाख की बारियाँ देगा। शाऊल ने यह भी पूछा कि क्या यिशै का पुत्र सभी लोगों को हज़ारों और सौ का सेनापति बनाएगा। शाऊल ने अपने लोगों से पूछा कि क्या उन्होंने इसी कारण शाऊल के विरुद्ध साजिश रची थी। शाऊल को यह विश्वास नहीं था कि दाऊद बिन्यामीनियों को भूमि और महत्वपूर्ण पद देगा, और इसलिए शाऊल ने सोचा कि उसके बिन्यामीनी अधिकारी दाऊद का समर्थन करके मूर्खता कर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शाऊल खुश नहीं था कि किसी ने भी उसे यह नहीं बताया कि उसके पुत्र ने यिशै के पुत्र के साथ वाचा बाँधी है। शाऊल ने अपने लोगों पर आरोप लगाया कि उन्हें शाऊल के लिए कोई खेद नहीं है, क्योंकि उन्होंने उसे यह नहीं बताया कि स्पष्ट रूप से शाऊल के पुत्र योनातान ने अपने सेवक दाऊद को गुप्त रूप से शाऊल को मारने के अवसर की प्रतीक्षा करने के लिए उकसाया था। शाऊल ने सोचा कि दाऊद ठीक उसी समय शाऊल पर अचानक हमला करने के लिए जंगल में छिपा हुआ है।</w:t>
      </w:r>
    </w:p>
    <w:p>
      <w:pPr/>
      <w:r>
        <w:rPr>
          <w:lang w:val="hi_IN" w:bidi="hi_IN"/>
        </w:rPr>
      </w:r>
      <w:r>
        <w:rPr>
          <w:lang w:val="hi_IN" w:bidi="hi_IN"/>
        </w:rPr>
        <w:t>तब एदोमी दोएग ने कहा कि उसने यिशै के पुत्र को नोब में अहीतूब के पुत्र, अहीमेलेक याजक के पास आते देखा था। दोएग ने कहा कि अहीमेलेक ने दाऊद के लिए यहोवा से बात की और दाऊद को भोजन सामग्री और पलिश्ती गोलियत की तलवार दी।</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एदोमी दोएग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22:1–10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दाऊद अदुल्लाम की गुफा से मोआब के मिस्पा गया और मोआब के राजा से पूछा कि क्या उसके माता-पिता राजा के पास तब तक रह सकते हैं, जब तक उसे यह पता न चल जाए कि </w:t>
      </w:r>
      <w:r>
        <w:rPr>
          <w:b/>
          <w:lang w:val="hi_IN" w:bidi="hi_IN"/>
        </w:rPr>
        <w:t>परमेश्वर</w:t>
      </w:r>
      <w:r>
        <w:rPr>
          <w:lang w:val="hi_IN" w:bidi="hi_IN"/>
        </w:rPr>
        <w:t xml:space="preserve"> उसके लिए क्या करेगा।</w:t>
      </w:r>
    </w:p>
    <w:p>
      <w:pPr/>
      <w:r>
        <w:rPr>
          <w:lang w:val="hi_IN" w:bidi="hi_IN"/>
        </w:rPr>
      </w:r>
      <w:r>
        <w:rPr>
          <w:lang w:val="hi_IN" w:bidi="hi_IN"/>
        </w:rPr>
        <w:t>परमेश्वर के लिए उसी शब्द या वाक्यांश का उपयोग करें जिसका उपयोग आपने पिछले भागों में किया था। परमेश्वर के बारे में अधिक जानकारी के लिए, मुख्य शब्दावली देखें।</w:t>
      </w:r>
    </w:p>
    <w:p>
      <w:pPr/>
      <w:r>
        <w:rPr>
          <w:lang w:val="hi_IN" w:bidi="hi_IN"/>
        </w:rPr>
      </w:r>
      <w:r>
        <w:rPr>
          <w:lang w:val="hi_IN" w:bidi="hi_IN"/>
        </w:rPr>
        <w:t xml:space="preserve">इस कहानी का राजा, मोआब नामक पूरे क्षेत्र का </w:t>
      </w:r>
      <w:r>
        <w:rPr>
          <w:b/>
          <w:lang w:val="hi_IN" w:bidi="hi_IN"/>
        </w:rPr>
        <w:t>राजा</w:t>
      </w:r>
      <w:r>
        <w:rPr>
          <w:lang w:val="hi_IN" w:bidi="hi_IN"/>
        </w:rPr>
        <w:t xml:space="preserve"> है। राजा के लिए उसी शब्द या वाक्यांश का उपयोग करें जिसका उपयोग आपने पिछले भागों में किया था। राजा के बारे में अधिक जानकारी के लिए, मुख्य शब्दावली देखें।</w:t>
      </w:r>
    </w:p>
    <w:p>
      <w:pPr/>
      <w:r>
        <w:rPr>
          <w:lang w:val="hi_IN" w:bidi="hi_IN"/>
        </w:rPr>
      </w:r>
      <w:r>
        <w:rPr>
          <w:lang w:val="hi_IN" w:bidi="hi_IN"/>
        </w:rPr>
        <w:t>दाऊद अपने माता-पिता को मोआब के राजा के पास छोड़ने के बाद, दाऊद एक मजबूत गढ़ में रहा। फिर भविष्यद्वक्ता गाद ने दाऊद से कहा कि वह गढ़ में न रहे, बल्कि यहूदा के गोत्र के देश में जाए।</w:t>
      </w:r>
    </w:p>
    <w:p>
      <w:pPr/>
      <w:r>
        <w:rPr>
          <w:lang w:val="hi_IN" w:bidi="hi_IN"/>
        </w:rPr>
      </w:r>
      <w:r>
        <w:rPr>
          <w:lang w:val="hi_IN" w:bidi="hi_IN"/>
        </w:rPr>
        <w:t>गढ़ वह स्थान होता है जो अच्छी तरह से सुरक्षित होता है और उस पर आक्रमण करना या अधिकार करना कठिन होता है। गढ़ कोई ऐसी इमारत हो सकती है जिसे लोग किले या महल की तरह बनाते हैं, या यह जंगल में स्थित किसी गुफा को संदर्भित कर सकता है जो सुरक्षा और बचाव करती है। यहाँ गढ़ का अर्थ है मानव द्वारा बनाई गई एक मजबूत इमारत।</w:t>
      </w:r>
    </w:p>
    <w:p>
      <w:pPr/>
      <w:r>
        <w:rPr>
          <w:lang w:val="hi_IN" w:bidi="hi_IN"/>
        </w:rPr>
      </w:r>
      <w:r>
        <w:rPr>
          <w:lang w:val="hi_IN" w:bidi="hi_IN"/>
        </w:rPr>
        <w:t xml:space="preserve">यहाँ रुकें और समूह में चर्चा करें कि आप </w:t>
      </w:r>
      <w:r>
        <w:rPr>
          <w:b/>
          <w:lang w:val="hi_IN" w:bidi="hi_IN"/>
        </w:rPr>
        <w:t>गढ़</w:t>
      </w:r>
      <w:r>
        <w:rPr>
          <w:lang w:val="hi_IN" w:bidi="hi_IN"/>
        </w:rPr>
        <w:t xml:space="preserve"> के लिए किस शब्द या वाक्यांश का उपयोग करेंगे, जिसका अर्थ है मानव द्वारा बनाई गई मजबूत इमारत। यदि आपने बाइबल की किसी और पुस्तक में इस शब्द का पहले ही अनुवाद किया है, तो यहाँ भी वही शब्द प्रयोग करें जो आपने वहाँ किया था। गढ़ के बारे में अधिक जानकारी के लिए, मुख्य शब्दावली देखें। इस ऑडियो को यहाँ रोकें।</w:t>
      </w:r>
    </w:p>
    <w:p>
      <w:pPr/>
      <w:r>
        <w:rPr>
          <w:lang w:val="hi_IN" w:bidi="hi_IN"/>
        </w:rPr>
      </w:r>
      <w:r>
        <w:rPr>
          <w:b/>
          <w:lang w:val="hi_IN" w:bidi="hi_IN"/>
        </w:rPr>
        <w:t>भविष्यद्वक्ता</w:t>
      </w:r>
      <w:r>
        <w:rPr>
          <w:lang w:val="hi_IN" w:bidi="hi_IN"/>
        </w:rPr>
        <w:t xml:space="preserve"> के लिए उसी शब्द या वाक्यांश का उपयोग करें जो आपने पिछले भागों में उपयोग किया है। भविष्यद्वक्ता के बारे में अधिक जानकारी के लिए मुख्य शब्दावली देखें।</w:t>
      </w:r>
    </w:p>
    <w:p>
      <w:pPr/>
      <w:r>
        <w:rPr>
          <w:lang w:val="hi_IN" w:bidi="hi_IN"/>
        </w:rPr>
      </w:r>
      <w:r>
        <w:rPr>
          <w:lang w:val="hi_IN" w:bidi="hi_IN"/>
        </w:rPr>
        <w:t>एक दिन, शाऊल गिबा में एक पहाड़ी की चोटी पर एक झाऊ के पेड़ के नीचे बैठा था। शाऊल के हाथ में शाऊल का भाला था, और शाऊल के सभी सेवक शाऊल के पास खड़े थे। झाऊ का पेड़ एक ऐसा पेड़ है जो 18 मीटर तक ऊँचा होता है और इसमें सुई के समान नाज़ुक पत्ते और छोटे, गुलाबी या सफेद फूल होते हैं। झाऊ एक अच्छा छायादार पेड़ है क्योंकि इसके पत्ते शायद ही कभी झड़ते हैं।</w:t>
      </w:r>
    </w:p>
    <w:p>
      <w:pPr/>
      <w:r>
        <w:rPr>
          <w:lang w:val="hi_IN" w:bidi="hi_IN"/>
        </w:rPr>
      </w:r>
      <w:r>
        <w:rPr>
          <w:lang w:val="hi_IN" w:bidi="hi_IN"/>
        </w:rPr>
        <w:t>समूह के रूप में यहाँ रुकें और एक झाऊ के पेड़ की तस्वीर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झाऊ के पेड़</w:t>
      </w:r>
      <w:r>
        <w:rPr>
          <w:lang w:val="hi_IN" w:bidi="hi_IN"/>
        </w:rPr>
        <w:t>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यहाँ </w:t>
      </w:r>
      <w:r>
        <w:rPr>
          <w:b/>
          <w:lang w:val="hi_IN" w:bidi="hi_IN"/>
        </w:rPr>
        <w:t>सेवकों</w:t>
      </w:r>
      <w:r>
        <w:rPr>
          <w:lang w:val="hi_IN" w:bidi="hi_IN"/>
        </w:rPr>
        <w:t xml:space="preserve"> शब्द शाऊल के राज्य के अधिकारियों को दर्शाता है, न कि दासों को। हालाँकि, ये अधिकारी शाऊल की सेवा करते हैं। यदि आप चाहें तो अपने अनुवाद में अधिकारी शब्द का उपयोग कर सकते हैं। राजा के सेवकों या अधिकारियों के लिए उसी शब्द का उपयोग करें जिसका उपयोग आपने पिछले भागों में किया है। यदि आप सेवक के लिए शब्द का उपयोग करते हैं, तो अधिक जानकारी के लिए मुख्य शब्दावली देखें।</w:t>
      </w:r>
    </w:p>
    <w:p>
      <w:pPr/>
      <w:r>
        <w:rPr>
          <w:lang w:val="hi_IN" w:bidi="hi_IN"/>
        </w:rPr>
      </w:r>
      <w:r>
        <w:rPr>
          <w:lang w:val="hi_IN" w:bidi="hi_IN"/>
        </w:rPr>
        <w:t xml:space="preserve">यहाँ, </w:t>
      </w:r>
      <w:r>
        <w:rPr>
          <w:b/>
          <w:lang w:val="hi_IN" w:bidi="hi_IN"/>
        </w:rPr>
        <w:t>भाला</w:t>
      </w:r>
      <w:r>
        <w:rPr>
          <w:lang w:val="hi_IN" w:bidi="hi_IN"/>
        </w:rPr>
        <w:t xml:space="preserve"> शब्द राजा के भाले को दर्शाता है। शाऊल का भाला शायद आम सैनिकों के भालों की तुलना में ज़्यादा बड़ा, ज़्यादा सजावटी और बेहतर बनावट वाला रहा होगा। लोग शाऊल के भाले को उच्च गुणवत्ता वाली सामग्री से बनाया करते थे। भाले पर ऐसे प्रतीक या चिन्ह शामिल हो सकते हैं जो बिन्यामीन के गोत्र, शाऊल के परिवार, या इस्राएल के अभिषिक्त राजा के रूप में शाऊल के अधिकार का प्रतिनिधित्व करते हैं। चूँकि यह भाला शाऊल का था, इसलिए इसे बनाने वाले लोगों ने शायद इसे किसी न किसी तरीके से अनोखा बनाया होगा, जैसे कि कोई विशेष आकार, संतुलन या अन्य विशेषताएँ जो इसे साधारण भालों से अलग करती हों। भाले के लिए उसी शब्द या वाक्यांश का उपयोग करें जिसका उपयोग आपने पिछले भागों में किया है।</w:t>
      </w:r>
    </w:p>
    <w:p>
      <w:pPr/>
      <w:r>
        <w:rPr>
          <w:lang w:val="hi_IN" w:bidi="hi_IN"/>
        </w:rPr>
      </w:r>
      <w:r>
        <w:rPr>
          <w:lang w:val="hi_IN" w:bidi="hi_IN"/>
        </w:rPr>
        <w:t>समूह के रूप में यहाँ रुकें और राजा के भाले की तस्वीर देखें। ऑडियो को यहाँ रोकें।</w:t>
      </w:r>
    </w:p>
    <w:p>
      <w:pPr/>
      <w:r>
        <w:rPr>
          <w:lang w:val="hi_IN" w:bidi="hi_IN"/>
        </w:rPr>
      </w:r>
      <w:r>
        <w:rPr>
          <w:lang w:val="hi_IN" w:bidi="hi_IN"/>
        </w:rPr>
        <w:t xml:space="preserve">और शाऊल ने अपने चारों ओर खड़े अपने सेवकों से कहा, “हे बिन्यामीन के लोगों, अब सुनो; क्या यिशै का पुत्र तुम में से प्रत्येक को खेत और </w:t>
      </w:r>
      <w:r>
        <w:rPr>
          <w:b/>
          <w:lang w:val="hi_IN" w:bidi="hi_IN"/>
        </w:rPr>
        <w:t>दाख की बारियाँ</w:t>
      </w:r>
      <w:r>
        <w:rPr>
          <w:lang w:val="hi_IN" w:bidi="hi_IN"/>
        </w:rPr>
        <w:t xml:space="preserve"> देगा, क्या वह तुम सभी को हजारों के सेनापति और सैकड़ों के सेनापति बनाएगा? क्या यही कारण है कि तुम सभी ने मेरे विरुद्ध साजिश रची?"</w:t>
      </w:r>
    </w:p>
    <w:p>
      <w:pPr/>
      <w:r>
        <w:rPr>
          <w:lang w:val="hi_IN" w:bidi="hi_IN"/>
        </w:rPr>
      </w:r>
      <w:r>
        <w:rPr>
          <w:lang w:val="hi_IN" w:bidi="hi_IN"/>
        </w:rPr>
        <w:t>दाख की बारियों के लिए उसी शब्द या वाक्यांश का उपयोग करें जिसका उपयोग आपने पिछले भागों में किया है। दाख की बारियों के बारे में अधिक जानकारी के लिए, मुख्य शब्दावली देखें।</w:t>
      </w:r>
    </w:p>
    <w:p>
      <w:pPr/>
      <w:r>
        <w:rPr>
          <w:lang w:val="hi_IN" w:bidi="hi_IN"/>
        </w:rPr>
      </w:r>
      <w:r>
        <w:rPr>
          <w:lang w:val="hi_IN" w:bidi="hi_IN"/>
        </w:rPr>
        <w:t xml:space="preserve">सेना के </w:t>
      </w:r>
      <w:r>
        <w:rPr>
          <w:b/>
          <w:lang w:val="hi_IN" w:bidi="hi_IN"/>
        </w:rPr>
        <w:t>सेनापतियों</w:t>
      </w:r>
      <w:r>
        <w:rPr>
          <w:lang w:val="hi_IN" w:bidi="hi_IN"/>
        </w:rPr>
        <w:t xml:space="preserve"> के लिए उसी शब्द या वाक्यांश का उपयोग करें जिसका उपयोग आपने पहले किया है।</w:t>
      </w:r>
    </w:p>
    <w:p>
      <w:pPr/>
      <w:r>
        <w:rPr>
          <w:lang w:val="hi_IN" w:bidi="hi_IN"/>
        </w:rPr>
      </w:r>
      <w:r>
        <w:rPr>
          <w:lang w:val="hi_IN" w:bidi="hi_IN"/>
        </w:rPr>
        <w:t xml:space="preserve">यहाँ रुकें और समूह के रूप में चर्चा करें कि क्या आपकी भाषा में </w:t>
      </w:r>
      <w:r>
        <w:rPr>
          <w:b/>
          <w:lang w:val="hi_IN" w:bidi="hi_IN"/>
        </w:rPr>
        <w:t>सैकड़ों सैनिकों</w:t>
      </w:r>
      <w:r>
        <w:rPr>
          <w:lang w:val="hi_IN" w:bidi="hi_IN"/>
        </w:rPr>
        <w:t xml:space="preserve"> के सेनापतियों और </w:t>
      </w:r>
      <w:r>
        <w:rPr>
          <w:b/>
          <w:lang w:val="hi_IN" w:bidi="hi_IN"/>
        </w:rPr>
        <w:t>हजारों सैनिकों</w:t>
      </w:r>
      <w:r>
        <w:rPr>
          <w:lang w:val="hi_IN" w:bidi="hi_IN"/>
        </w:rPr>
        <w:t xml:space="preserve"> के सेनापतियों के लिए कोई विशेष शब्द या वाक्यांश हैं। यदि आप ऐसा करते हैं, तो आप उनका उपयोग यहाँ कर सकते हैं। यदि आपकी भाषा में वे नहीं हैं, तो तय करें कि आप किन शब्दों या वाक्यांशों का उपयोग करेंगे। इस ऑडियो को यहाँ रोकें।</w:t>
      </w:r>
    </w:p>
    <w:p>
      <w:pPr/>
      <w:r>
        <w:rPr>
          <w:lang w:val="hi_IN" w:bidi="hi_IN"/>
        </w:rPr>
      </w:r>
      <w:r>
        <w:rPr>
          <w:lang w:val="hi_IN" w:bidi="hi_IN"/>
        </w:rPr>
        <w:t xml:space="preserve">एदोमी दोएग ने शाऊल को बताया कि दोएग ने दाऊद को नोब में अहीमेलेक याजक से मिलने आते हुए देखा और उसने उसके लिए </w:t>
      </w:r>
      <w:r>
        <w:rPr>
          <w:b/>
          <w:lang w:val="hi_IN" w:bidi="hi_IN"/>
        </w:rPr>
        <w:t>यहोवा</w:t>
      </w:r>
      <w:r>
        <w:rPr>
          <w:lang w:val="hi_IN" w:bidi="hi_IN"/>
        </w:rPr>
        <w:t xml:space="preserve"> से बात की और उसे भोजन की सामग्री और गोलियत की तलवार दी। यहोवा परमेश्वर का व्यक्तिगत नाम है, और यहोवा का उपयोग इस पूरे भाग में किया गया है। यहोवा के लिए उसी नाम का उपयोग करें जो आपने पिछले भागों में किया है। यहोवा के बारे में अधिक जानकारी के लिए, मुख्य शब्दावली को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22:11–23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22:11–23 को सुनें और अपने मन में रखें।</w:t>
      </w:r>
    </w:p>
    <w:p>
      <w:pPr/>
      <w:r>
        <w:rPr>
          <w:lang w:val="hi_IN" w:bidi="hi_IN"/>
        </w:rPr>
      </w:r>
      <w:r>
        <w:rPr>
          <w:lang w:val="hi_IN" w:bidi="hi_IN"/>
        </w:rPr>
        <w:t>यदि सम्भव हो, तो 1 शमूएल 22:11–23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22:11–23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दाऊद शाऊल से भागता रहा और यहूदा के गोत्र के क्षेत्र में अदुल्लाम नगर के पास एक गुफा में गया। दाऊद का परिवार और साथ ही 400 विद्रोही गुफा में दाऊद के पास आ गए। दाऊद अपने माता-पिता को मोआब के मिस्पा में ले गया, ताकि वे मोआब के राजा के साथ सुरक्षित रह सकें। दाऊद तब तक गढ़ में रहा जब तक भविष्यद्वक्ता गाद ने दाऊद को यहूदा के गोत्र के देश में जाने की सलाह न दी। इसलिए दाऊद हेरेत के जंगल में गया। इस बीच, राजा शाऊल ने अपने अधिकारियों पर दाऊद के साथ मिलकर षड्यंत्र रचने और दाऊद जो कुछ कर रहा था उसकी सूचना शाऊल को न देने का आरोप लगाया। दोएग एदोमी, जो शाऊल के चरवाहों का प्रधान था, उसने शाऊल को बताया कि दोएग ने नोब नगर में महायाजक अहीमेलेक को दाऊद के लिए यहोवा से बातें करते, दाऊद को भोजन की सामग्री देते और गोलियत की तलवार देते हुए देखा था।</w:t>
      </w:r>
    </w:p>
    <w:p>
      <w:pPr/>
      <w:r>
        <w:rPr>
          <w:lang w:val="hi_IN" w:bidi="hi_IN"/>
        </w:rPr>
      </w:r>
      <w:r>
        <w:rPr>
          <w:lang w:val="hi_IN" w:bidi="hi_IN"/>
        </w:rPr>
        <w:t>एदोमी दोएग से दाऊद और अहीमेलेक के बारे में सुनने के बाद, राजा शाऊल ने अहीतूब के पुत्र याजक अहीमेलेक को बुलाने के लिए संदेश भेजा। यहाँ "याजक" शब्द का अर्थ मुख्य याजक या महायाजक है। शाऊल ने अहीमेलेक से कहा कि शाऊल अहीमेलेक और उसके पिता के पूरे घराने को देखना चाहता है। अहीमेलेक के “पिता के घराने” से अभिप्राय अहीमेलेक के पिता के सभी वयस्क पुरुष वंशजों से है। ये सभी लोग नोब नगर के याजक थे। नोब नगर के सभी याजक अहीमेलेक के भाई या पुत्र थे। इसलिए सभी याजकों ने शाऊल की आज्ञा मानी और गिबा में शाऊल से मिलने गए। गिबा नोब नगर से आठ किलोमीटर उत्तर-पश्चिम में था।</w:t>
      </w:r>
    </w:p>
    <w:p>
      <w:pPr/>
      <w:r>
        <w:rPr>
          <w:lang w:val="hi_IN" w:bidi="hi_IN"/>
        </w:rPr>
      </w:r>
      <w:r>
        <w:rPr>
          <w:lang w:val="hi_IN" w:bidi="hi_IN"/>
        </w:rPr>
        <w:t>समूह के रूप में यहाँ रुकें और ऐसा नक्शा देखें जो याजकों की नोब से गिबा तक की यात्रा को दिखाता है। इस ऑडियो को यहाँ रोकें।</w:t>
      </w:r>
    </w:p>
    <w:p>
      <w:pPr/>
      <w:r>
        <w:rPr>
          <w:lang w:val="hi_IN" w:bidi="hi_IN"/>
        </w:rPr>
      </w:r>
      <w:r>
        <w:rPr>
          <w:lang w:val="hi_IN" w:bidi="hi_IN"/>
        </w:rPr>
        <w:t>तब शाऊल ने क्रोध और उपहास के भाव से अहीमेलेक से कहा,, “हे अहीतूब के पुत्र, सुन।” अहीमेलेक ने उत्तर दिया और कहा, "मेरे प्रभु, क्या आज्ञा।" “मेरे प्रभु” सम्मान का एक सामान्य शब्द था जिसका उपयोग लोग किसी भी शासक या स्वामी के लिए करते थे। फिर शाऊल ने अहीमेलेक से एक लंबा प्रश्न पूछा, जिसके उत्तर की शाऊल को किसी से भी उम्मीद नहीं थी। यह प्रश्न वास्तव में कथनों की एक ऐसी शृंखला थी जिसमें अहीमेलेक पर दाऊद के साथ मिलकर शाऊल के विरुद्ध षड्यंत्र रचने का आरोप लगाया गया था। शाऊल ने कहा कि अहीमेलेक और यिशै का पुत्र शाऊल के विरुद्ध षड्यंत्र रच रहे थे। शाऊल ने दाऊद के पिता के नाम से दाऊद का उल्लेख किया, ताकि यह दिखाया जा सके कि वह दाऊद का बिल्कुल भी आदर नहीं करता था। शाऊल ने अहीमेलेक पर आरोप लगाया कि उसने दाऊद को शाऊल के विरुद्ध विद्रोह करने में सहायता की, क्योंकि अहीमेलेक ने दाऊद को रोटी और तलवार दी और उसके लिए परमेश्वर से बात की। शाऊल को पूरा विश्वास था कि जब वह अहीमेलेक से बात कर रहा था, उसी समय दाऊद शाऊल को मार डालने के अवसर की प्रतीक्षा कर रहा था।</w:t>
      </w:r>
    </w:p>
    <w:p>
      <w:pPr/>
      <w:r>
        <w:rPr>
          <w:lang w:val="hi_IN" w:bidi="hi_IN"/>
        </w:rPr>
      </w:r>
      <w:r>
        <w:rPr>
          <w:lang w:val="hi_IN" w:bidi="hi_IN"/>
        </w:rPr>
        <w:t>अहीमेलेक ने शाऊल को उत्तर दिया और शाऊल से एक लंबा प्रश्न पूछा जो वास्तव में कुछ छोटे प्रश्न थे, जिनके उत्तर की अहीमेलेक को शाऊल से उम्मीद नहीं थी। अहीमेलेक ने इस प्रश्न का उपयोग कई कथन करने के लिए किया ताकि यह साबित किया जा सके कि वह शाऊल के प्रति वफादार था। अहीमेलेक ने यह संकेत दिया कि राजा के आरोप सच नहीं हो सकते। अहीमेलेक ने शाऊल से पूछा, “और तेरे सभी सेवकों में कौन दाऊद के समान विश्वासयोग्य है?” अहीमेलेक दाऊद को शाऊल के किसी भी अन्य सेवक से बेहतर मानता था। अहीमेलेक समझ नहीं पा रहा था कि शाऊल ऐसा क्यों सोचता है कि दाऊद शाऊल के प्रति वफादार नहीं है। अहीमेलेक ने शाऊल से पूछा कि क्या यह पहली बार था जब अहीमेलेक ने दाऊद के लिए परमेश्वर से बात की थी। यह एक और प्रश्न था जिसके उत्तर की आवश्यकता नहीं है। अहीमेलेक कह रहा था कि वह अक्सर दाऊद के लिए परमेश्वर से बात करता था, और शाऊल पहले कभी चिंतित नहीं हुआ था। अहीमेलेक के लिए दाऊद के लिए यहोवा से प्रश्न पूछना सामान्य बात थी, क्योंकि दाऊद शाऊल के दरबार में एक उच्च पद पर था। अहीमेलेक ने शाऊल से कहा कि शाऊल राजा के सेवक अहीमेलेक और अहीमेलेक के परिवार को किसी भी अपराध का दोषी न ठहराए। अहीमेलेक ने सच्चाई के साथ यह बात नकार दी कि वह दाऊद की शाऊल के विरुद्ध किसी भी योजना के बारे में कुछ जानता था।</w:t>
      </w:r>
    </w:p>
    <w:p>
      <w:pPr/>
      <w:r>
        <w:rPr>
          <w:lang w:val="hi_IN" w:bidi="hi_IN"/>
        </w:rPr>
      </w:r>
      <w:r>
        <w:rPr>
          <w:lang w:val="hi_IN" w:bidi="hi_IN"/>
        </w:rPr>
        <w:t>लेकिन शाऊल ने अहीमेलेक की बात सुनने से इनकार कर दिया। शाऊल ने कहा कि अहीमेलेक और अहीमेलेक के पिता का सारा घराना, अर्थात् नोब के सभी याजक, निश्चित रूप से मार डाले जाएँगे। शाऊल चाहता था कि कोई इन लोगों को मार डाले।</w:t>
      </w:r>
    </w:p>
    <w:p>
      <w:pPr/>
      <w:r>
        <w:rPr>
          <w:lang w:val="hi_IN" w:bidi="hi_IN"/>
        </w:rPr>
      </w:r>
      <w:r>
        <w:rPr>
          <w:lang w:val="hi_IN" w:bidi="hi_IN"/>
        </w:rPr>
        <w:t>यहाँ रुकें और इस प्रश्न पर समूह में चर्चा करें: अपने जन-समुदाय के इतिहास के बारे में सोचें। अतीत की उन घटनाओं पर चर्चा करें जब किसी शासक ने इस भय से कि दूसरे लोग उसका राज्य छीन लेंगे, निर्दोष लोगों को मरवा दिया या उन्हें जेल में डाल दिया। इस ऑडियो को यहाँ रोकें।</w:t>
      </w:r>
    </w:p>
    <w:p>
      <w:pPr/>
      <w:r>
        <w:rPr>
          <w:lang w:val="hi_IN" w:bidi="hi_IN"/>
        </w:rPr>
      </w:r>
      <w:r>
        <w:rPr>
          <w:lang w:val="hi_IN" w:bidi="hi_IN"/>
        </w:rPr>
        <w:t>राजा ने अपने पहरेदारों को जो राजा के पास खड़े थे, आदेश दिया कि वे यहोवा की सेवा करने वाले याजकों को घेर लें और उन्हें मार डालें। शाऊल ने पहरेदारों से कहा कि याजकों ने भी हर किसी की तरह दाऊद का साथ दिया या उसकी सहायता की। शाऊल ने कहा कि यद्यपि याजक जानते थे कि दाऊद भाग गया था, फिर भी याजकों ने शाऊल को यह नहीं बताया था। परन्तु राजा के पहरेदारों ने यहोवा के याजकों को मारने के शाऊल के आदेश का पालन करने से इनकार कर दिया। इस्राएल के राजा के रूप में शाऊल की जिम्मेदारी लोगों को परमेश्वर की व्यवस्था का पालन करने और याजकों का आदर करने के लिए प्रोत्साहित करना थी, क्योंकि याजक बलिदान चढ़ाने, लोगों को शिक्षा देने और इस्राएल के लोगों की सहायता के लिए परमेश्वर से प्रार्थना करने के लिए जिम्मेदार थे। शायद पहरेदारों को लगा कि सज़ा अन्यायपूर्ण थी, और उन्हें राजा से ज़्यादा यहोवा का डर था।</w:t>
      </w:r>
    </w:p>
    <w:p>
      <w:pPr/>
      <w:r>
        <w:rPr>
          <w:lang w:val="hi_IN" w:bidi="hi_IN"/>
        </w:rPr>
      </w:r>
      <w:r>
        <w:rPr>
          <w:lang w:val="hi_IN" w:bidi="hi_IN"/>
        </w:rPr>
        <w:t>फिर शाऊल ने एदोमी दोएग को आज्ञा दी कि वह जाकर याजकों को मार डाले। इसलिए दोएग गया और याजकों पर आक्रमण किया। उस दिन दोएग ने 85 लोगों को मार डाला जो सनी का एपोद पहने हुए थे। सनी का एपोद एक सादा, संभवतः सफेद सन, सनी का बागा था, जिसे केवल याजक ही पहनते थे। याजक का एपोद महायाजक के एपोद से बहुत अलग था, जो एक बहुत सजाए हुए वस्त्र का टुकड़ा था। महायाजक यहोवा की सेवा करते वक़्त मिलापवाले तम्बू में एपोद पहनता था। चूँकि एदोमी दोएग ने जिन लोगों को मार डाला था वे सन के एपोद पहने हुए थे, इससे स्पष्ट होता है कि दोएग ने 85 याजकों को मार डाला। दोएग एक विदेशी था जिसे लोग एदोम कहते थे। शायद यही कारण है कि दोएग याजकों के लिए उतना आदर नहीं करता था और उन्हें मारने के लिए तैयार था।</w:t>
      </w:r>
    </w:p>
    <w:p>
      <w:pPr/>
      <w:r>
        <w:rPr>
          <w:lang w:val="hi_IN" w:bidi="hi_IN"/>
        </w:rPr>
      </w:r>
      <w:r>
        <w:rPr>
          <w:lang w:val="hi_IN" w:bidi="hi_IN"/>
        </w:rPr>
        <w:t>समूह के रूप में यहाँ रुकें और एपोद पहने हुए एक याजक की तस्वीर देखें। इस ऑडियो को यहाँ रोकें।</w:t>
      </w:r>
    </w:p>
    <w:p>
      <w:pPr/>
      <w:r>
        <w:rPr>
          <w:lang w:val="hi_IN" w:bidi="hi_IN"/>
        </w:rPr>
      </w:r>
      <w:r>
        <w:rPr>
          <w:lang w:val="hi_IN" w:bidi="hi_IN"/>
        </w:rPr>
        <w:t>यहाँ रुकें और समूह में इस प्रश्न पर चर्चा करें: उन कार्यों या जिम्मेदारियों के बारे में बात करें जो आपके जनसमूह के अधिकारियों ने विदेशियों को सौंप दिए हैं क्योंकि आपके जनसमूह के लोग वे कार्य नहीं करना चाहते थे। इस ऑडियो को यहाँ रोकें।</w:t>
      </w:r>
    </w:p>
    <w:p>
      <w:pPr/>
      <w:r>
        <w:rPr>
          <w:lang w:val="hi_IN" w:bidi="hi_IN"/>
        </w:rPr>
      </w:r>
      <w:r>
        <w:rPr>
          <w:lang w:val="hi_IN" w:bidi="hi_IN"/>
        </w:rPr>
        <w:t>यहाँ रुकें और समूह में चर्चा करें: यहाँ यह भाग याजकों की पहचान “वे लोग जो सनी का एपोद पहनते थे” के रूप में करता है। आपकी संस्कृति में आप किस प्रकार के व्यवसायों को उनके पहनावे के आधार पर स्पष्ट रूप से पहचान सकते हैं और उनके नाम बता सकते हैं? इस ऑडियो को यहाँ रोकें।</w:t>
      </w:r>
    </w:p>
    <w:p>
      <w:pPr/>
      <w:r>
        <w:rPr>
          <w:lang w:val="hi_IN" w:bidi="hi_IN"/>
        </w:rPr>
      </w:r>
      <w:r>
        <w:rPr>
          <w:lang w:val="hi_IN" w:bidi="hi_IN"/>
        </w:rPr>
        <w:t>और एदोमी दोएग ने नोब नगर, अर्थात् याजकों के नगर में रहने वाले उन सभी लोगों को भी मार डाला। नोब शाऊल के राज्य का एक केंद्रीय धार्मिक केंद्र था। नोब वह स्थान था जहाँ शायद वाचा का सन्दूक था, कम से कम कुछ समय तक। फिर भी शाऊल ने नोबा के साथ ऐसा व्यवहार किया जैसे उसने किसी शत्रु नगर के विरुद्ध एक पवित्र युद्ध छेड़ा हो। शाऊल उस नगर और उसमें की हर चीज़ को नष्ट करना चाहता था। दोएग ने पुरुषों और स्त्रियों, बच्चों, दूध पीते शिशुओं तथा पशुओं, जिनमें बैल, गधे और भेड़ें शामिल थीं, सबको मार डाला। यह आवश्यक नहीं है कि दोएग ने स्वयं नगर के सभी लोगों को मारे। दोएग के साथ उसके अपने अनुयायी और रिश्तेदार भी हो सकते थे।</w:t>
      </w:r>
    </w:p>
    <w:p>
      <w:pPr/>
      <w:r>
        <w:rPr>
          <w:lang w:val="hi_IN" w:bidi="hi_IN"/>
        </w:rPr>
      </w:r>
      <w:r>
        <w:rPr>
          <w:lang w:val="hi_IN" w:bidi="hi_IN"/>
        </w:rPr>
        <w:t>दोएग ने अहीमेलेक के पुत्रों में से एक, एब्यातार को छोड़कर नोब के सभी लोगों को मार डाला। एब्यातार बच निकला और दाऊद के समर्थकों के समूह में शामिल होने के लिए दाऊद के पास भाग गया। जब एब्यातार दाऊद के पास पहुँच गया, तब एब्यातार ने दाऊद को बताया कि शाऊल ने यहोवा के याजकों को मार डाला है। एब्यातार ने दाऊद को जो हुआ उसका एक विस्तृत विवरण दिया होगा।</w:t>
      </w:r>
    </w:p>
    <w:p>
      <w:pPr/>
      <w:r>
        <w:rPr>
          <w:lang w:val="hi_IN" w:bidi="hi_IN"/>
        </w:rPr>
      </w:r>
      <w:r>
        <w:rPr>
          <w:lang w:val="hi_IN" w:bidi="hi_IN"/>
        </w:rPr>
        <w:t>दाऊद ने एब्यातार से कहा कि जिस समय से दाऊद ने नोब में एदोमी दोएग को देखा था, उसी समय से दाऊद जान गया था कि दोएग शाऊल को अवश्य बता देगा कि दाऊद अहीमेलेक से मिलने आया था। दाऊद ने एब्यातार के सामने स्वीकार किया कि शाऊल द्वारा एब्यातार के परिवार की हत्या के लिए अंततः स्वयं दाऊद ही जिम्मेदार था। यद्यपि याजकों को एदोमी दोएग ने मार डाला था, फिर भी दाऊद ने महसूस किया कि नोब में अपनी पहले की उपस्थिति के कारण, वह याजकों की मृत्यु का दोषी था।</w:t>
      </w:r>
    </w:p>
    <w:p>
      <w:pPr/>
      <w:r>
        <w:rPr>
          <w:lang w:val="hi_IN" w:bidi="hi_IN"/>
        </w:rPr>
      </w:r>
      <w:r>
        <w:rPr>
          <w:lang w:val="hi_IN" w:bidi="hi_IN"/>
        </w:rPr>
        <w:t>दाऊद ने एब्यातार से कहा कि वह डरे नहीं और दाऊद के साथ रहे। अब एब्यातार और दाऊद के बीच एक ही शत्रु शाऊल था, जो उन दोनों को मारना चाहता था। दाऊद ने कहा कि दाऊद एब्यातार की रक्षा करेगा, इसलिए शाऊल को एब्यातार को मारने से पहले, शाऊल को पहले दाऊद को मारना होगा।</w:t>
      </w:r>
      <w:r>
        <w:rPr>
          <w:lang w:val="hi_IN" w:bidi="hi_IN"/>
        </w:rPr>
      </w:r>
    </w:p>
    <w:p>
      <w:pPr>
        <w:pStyle w:val="Heading3"/>
      </w:pPr>
      <w:r>
        <w:rPr>
          <w:lang w:val="hi_IN" w:bidi="hi_IN"/>
        </w:rPr>
        <w:t>घटनाओं को समझाना</w:t>
      </w:r>
    </w:p>
    <w:p>
      <w:pPr/>
      <w:r>
        <w:rPr>
          <w:lang w:val="hi_IN" w:bidi="hi_IN"/>
        </w:rPr>
      </w:r>
      <w:r>
        <w:rPr>
          <w:lang w:val="hi_IN" w:bidi="hi_IN"/>
        </w:rPr>
        <w:t>1 शमूएल 22:11–23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सात दृश्य हैं।</w:t>
      </w:r>
    </w:p>
    <w:p>
      <w:pPr/>
      <w:r>
        <w:rPr>
          <w:lang w:val="hi_IN" w:bidi="hi_IN"/>
        </w:rPr>
      </w:r>
      <w:r>
        <w:rPr>
          <w:b/>
          <w:lang w:val="hi_IN" w:bidi="hi_IN"/>
        </w:rPr>
        <w:t>पहले दृश्य में:</w:t>
      </w:r>
      <w:r>
        <w:rPr>
          <w:lang w:val="hi_IN" w:bidi="hi_IN"/>
        </w:rPr>
        <w:t xml:space="preserve"> राजा शाऊल, महायाजक अहीमेलेक और उसके पिता के पूरे घराने को अपने सामने उपस्थित होने के लिए बुलवाता है। इसलिए, अहीमेलेक और उसके पिता के सभी वंशज, जो नोब नगर के याजक हैं, राजा से मिलने के लिए गिबा की यात्रा करते हैं।</w:t>
      </w:r>
    </w:p>
    <w:p>
      <w:pPr/>
      <w:r>
        <w:rPr>
          <w:lang w:val="hi_IN" w:bidi="hi_IN"/>
        </w:rPr>
      </w:r>
      <w:r>
        <w:rPr>
          <w:b/>
          <w:lang w:val="hi_IN" w:bidi="hi_IN"/>
        </w:rPr>
        <w:t>दूसरे दृश्य में:</w:t>
      </w:r>
      <w:r>
        <w:rPr>
          <w:lang w:val="hi_IN" w:bidi="hi_IN"/>
        </w:rPr>
        <w:t xml:space="preserve"> शाऊल अहीमेलेक से बात करता है और उस पर दाऊद के साथ मिलकर शाऊल के विरुद्ध षड्यंत्र रचने का आरोप लगाता है।</w:t>
      </w:r>
    </w:p>
    <w:p>
      <w:pPr/>
      <w:r>
        <w:rPr>
          <w:lang w:val="hi_IN" w:bidi="hi_IN"/>
        </w:rPr>
      </w:r>
      <w:r>
        <w:rPr>
          <w:b/>
          <w:lang w:val="hi_IN" w:bidi="hi_IN"/>
        </w:rPr>
        <w:t>तीसरे दृश्य में:</w:t>
      </w:r>
      <w:r>
        <w:rPr>
          <w:lang w:val="hi_IN" w:bidi="hi_IN"/>
        </w:rPr>
        <w:t xml:space="preserve"> अहीमेलेक राजा से कहता है कि राजा अहीमेलेक और उसके परिवार को किसी भी अपराध का दोषी न ठहराए। अहीमेलेक ने सच्चाई के साथ इस बात से इनकार किया कि वह शाऊल के विरुद्ध दाऊद के किसी भी षड्यंत्र के बारे में कुछ जानता था।</w:t>
      </w:r>
    </w:p>
    <w:p>
      <w:pPr/>
      <w:r>
        <w:rPr>
          <w:lang w:val="hi_IN" w:bidi="hi_IN"/>
        </w:rPr>
      </w:r>
      <w:r>
        <w:rPr>
          <w:b/>
          <w:lang w:val="hi_IN" w:bidi="hi_IN"/>
        </w:rPr>
        <w:t>चौथे दृश्य में:</w:t>
      </w:r>
      <w:r>
        <w:rPr>
          <w:lang w:val="hi_IN" w:bidi="hi_IN"/>
        </w:rPr>
        <w:t xml:space="preserve"> शाऊल अहीमेलेक की सफाई सुनने से इन्कार कर देता है। शाऊल कहता है कि अहीमेलेक और अहीमेलेक के पिता के सारे घराने, अर्थात् नोब के सभी याजक, निश्चित रूप से मार डाले जाएँगे।</w:t>
      </w:r>
    </w:p>
    <w:p>
      <w:pPr/>
      <w:r>
        <w:rPr>
          <w:lang w:val="hi_IN" w:bidi="hi_IN"/>
        </w:rPr>
      </w:r>
      <w:r>
        <w:rPr>
          <w:b/>
          <w:lang w:val="hi_IN" w:bidi="hi_IN"/>
        </w:rPr>
        <w:t>पाँचवें दृश्य में:</w:t>
      </w:r>
      <w:r>
        <w:rPr>
          <w:lang w:val="hi_IN" w:bidi="hi_IN"/>
        </w:rPr>
        <w:t xml:space="preserve"> राजा अपने अंगरक्षकों से कहता है कि वे यहोवा की सेवा करने वाले याजकों को घेर लें और उन्हें मार डालें। राजा के अंगरक्षकों ने याजकों को मार डालने की राजा की आज्ञा का पालन करने से इनकार कर दिया। शाऊल एदोमी दोएग को आज्ञा देता है कि वह जाकर याजकों को मार डाले, और दोएग उस दिन 85 याजकों को मार डालता है। दोएग नोब नगर के सभी पुरुषों, स्त्रियों, बच्चों, दूध पीते शिशुओं और पशुओं को भी मार डालता है।</w:t>
      </w:r>
    </w:p>
    <w:p>
      <w:pPr/>
      <w:r>
        <w:rPr>
          <w:lang w:val="hi_IN" w:bidi="hi_IN"/>
        </w:rPr>
      </w:r>
      <w:r>
        <w:rPr>
          <w:b/>
          <w:lang w:val="hi_IN" w:bidi="hi_IN"/>
        </w:rPr>
        <w:t>छठे दृश्य में:</w:t>
      </w:r>
      <w:r>
        <w:rPr>
          <w:lang w:val="hi_IN" w:bidi="hi_IN"/>
        </w:rPr>
        <w:t xml:space="preserve"> अहीमेलेक के पुत्रों में से एक, एब्यातार, नोब से बच निकलता है और भागकर </w:t>
      </w:r>
    </w:p>
    <w:p>
      <w:pPr/>
      <w:r>
        <w:rPr>
          <w:lang w:val="hi_IN" w:bidi="hi_IN"/>
        </w:rPr>
      </w:r>
      <w:r>
        <w:rPr>
          <w:lang w:val="hi_IN" w:bidi="hi_IN"/>
        </w:rPr>
        <w:t>दाऊद के समर्थकों के समूह में शामिल होने के लिए दाऊद के पास जाता है। एब्यातार दाऊद को बताता है कि शाऊल ने यहोवा के याजकों को मार डाला। दाऊद कहता है कि एब्यातार के परिवार की हत्या के लिए स्वयं दाऊद ही जिम्मेदार है।</w:t>
      </w:r>
    </w:p>
    <w:p>
      <w:pPr/>
      <w:r>
        <w:rPr>
          <w:lang w:val="hi_IN" w:bidi="hi_IN"/>
        </w:rPr>
      </w:r>
      <w:r>
        <w:rPr>
          <w:b/>
          <w:lang w:val="hi_IN" w:bidi="hi_IN"/>
        </w:rPr>
        <w:t>सातवें दृश्य में:</w:t>
      </w:r>
      <w:r>
        <w:rPr>
          <w:lang w:val="hi_IN" w:bidi="hi_IN"/>
        </w:rPr>
        <w:t xml:space="preserve"> दाऊद एब्यातार से कहता है कि वह डरे नहीं और दाऊद के साथ रहे। अब एब्यातार और दाऊद का एक ही शत्रु शाऊल है, जो उन दोनों को मारना चाहता है। दाऊद कहता है कि दाऊद एब्यातार की रक्षा करेगा।</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राजा शाऊल</w:t>
      </w:r>
    </w:p>
    <w:p>
      <w:pPr>
        <w:pStyle w:val="ListBullet"/>
        <w:spacing w:line="240" w:lineRule="auto"/>
        <w:ind w:left="720"/>
      </w:pPr>
      <w:r>
        <w:rPr>
          <w:lang w:val="hi_IN" w:bidi="hi_IN"/>
        </w:rPr>
      </w:r>
      <w:r>
        <w:rPr>
          <w:lang w:val="hi_IN" w:bidi="hi_IN"/>
        </w:rPr>
        <w:t xml:space="preserve">महायाजक अहीमेलेक </w:t>
      </w:r>
    </w:p>
    <w:p>
      <w:pPr>
        <w:pStyle w:val="ListBullet"/>
        <w:spacing w:line="240" w:lineRule="auto"/>
        <w:ind w:left="720"/>
      </w:pPr>
      <w:r>
        <w:rPr>
          <w:lang w:val="hi_IN" w:bidi="hi_IN"/>
        </w:rPr>
      </w:r>
      <w:r>
        <w:rPr>
          <w:lang w:val="hi_IN" w:bidi="hi_IN"/>
        </w:rPr>
        <w:t>अहीमेलेक के पिता का परिवार, जिसमें अहीमेलेक के पिता के सभी पुरुष वंशज शामिल थे, और वे सब नोब नगर के याजक थे।</w:t>
      </w:r>
    </w:p>
    <w:p>
      <w:pPr>
        <w:pStyle w:val="ListBullet"/>
        <w:spacing w:line="240" w:lineRule="auto"/>
        <w:ind w:left="720"/>
      </w:pPr>
      <w:r>
        <w:rPr>
          <w:lang w:val="hi_IN" w:bidi="hi_IN"/>
        </w:rPr>
      </w:r>
      <w:r>
        <w:rPr>
          <w:lang w:val="hi_IN" w:bidi="hi_IN"/>
        </w:rPr>
        <w:t>शाऊल के अंगरक्षक</w:t>
      </w:r>
    </w:p>
    <w:p>
      <w:pPr>
        <w:pStyle w:val="ListBullet"/>
        <w:spacing w:line="240" w:lineRule="auto"/>
        <w:ind w:left="720"/>
      </w:pPr>
      <w:r>
        <w:rPr>
          <w:lang w:val="hi_IN" w:bidi="hi_IN"/>
        </w:rPr>
      </w:r>
      <w:r>
        <w:rPr>
          <w:lang w:val="hi_IN" w:bidi="hi_IN"/>
        </w:rPr>
        <w:t>एदोमी दोएग</w:t>
      </w:r>
    </w:p>
    <w:p>
      <w:pPr>
        <w:pStyle w:val="ListBullet"/>
        <w:spacing w:line="240" w:lineRule="auto"/>
        <w:ind w:left="720"/>
      </w:pPr>
      <w:r>
        <w:rPr>
          <w:lang w:val="hi_IN" w:bidi="hi_IN"/>
        </w:rPr>
      </w:r>
      <w:r>
        <w:rPr>
          <w:lang w:val="hi_IN" w:bidi="hi_IN"/>
        </w:rPr>
        <w:t>नोब नगर का हर व्यक्ति, जिनमें पुरुष, स्त्रियाँ, बच्चे और दूध पीते शिशु भी शामिल हैं</w:t>
      </w:r>
    </w:p>
    <w:p>
      <w:pPr>
        <w:pStyle w:val="ListBullet"/>
        <w:spacing w:line="240" w:lineRule="auto"/>
        <w:ind w:left="720"/>
      </w:pPr>
      <w:r>
        <w:rPr>
          <w:lang w:val="hi_IN" w:bidi="hi_IN"/>
        </w:rPr>
      </w:r>
      <w:r>
        <w:rPr>
          <w:lang w:val="hi_IN" w:bidi="hi_IN"/>
        </w:rPr>
        <w:t>नोब नगर के सभी पशु</w:t>
      </w:r>
    </w:p>
    <w:p>
      <w:pPr>
        <w:pStyle w:val="ListBullet"/>
        <w:spacing w:line="240" w:lineRule="auto"/>
        <w:ind w:left="720"/>
      </w:pPr>
      <w:r>
        <w:rPr>
          <w:lang w:val="hi_IN" w:bidi="hi_IN"/>
        </w:rPr>
      </w:r>
      <w:r>
        <w:rPr>
          <w:lang w:val="hi_IN" w:bidi="hi_IN"/>
        </w:rPr>
        <w:t>एब्यातार, अहीमेलेक के पुत्रों में से एक</w:t>
      </w:r>
    </w:p>
    <w:p>
      <w:pPr>
        <w:pStyle w:val="ListBullet"/>
        <w:spacing w:line="240" w:lineRule="auto"/>
        <w:ind w:left="720"/>
      </w:pPr>
      <w:r>
        <w:rPr>
          <w:lang w:val="hi_IN" w:bidi="hi_IN"/>
        </w:rPr>
      </w:r>
      <w:r>
        <w:rPr>
          <w:lang w:val="hi_IN" w:bidi="hi_IN"/>
        </w:rPr>
        <w:t>और दाऊद</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एदोमी दोएग से दाऊद के अहीमेलेक के साथ बिताए समय की कहानी सुनने के बाद, राजा शाऊल ने नोब नगर में महायाजक अहीमेलेक को बुलावा भेजा। शाऊल ने अहीमेलेक से कहलवाया कि शाऊल अहीमेलेक और अहीमेलेक के पिता के सारे घराने से मिलना चाहता है। इसका अर्थ है अहीमेलेक के पिता के सभी वंशज, चाहे वे एक साथ रहते हों या नहीं। ये लोग अहीमेलेक के भाई और उनके पुत्र थे, जो सभी नोब के याजक थे। इसलिए सभी याजकों ने आज्ञा मानी और गिबा में शाऊल से मिलने गए। गिबा नोब नगर से आठ किलोमीटर उत्तर-पश्चिम में था।</w:t>
      </w:r>
    </w:p>
    <w:p>
      <w:pPr/>
      <w:r>
        <w:rPr>
          <w:lang w:val="hi_IN" w:bidi="hi_IN"/>
        </w:rPr>
      </w:r>
      <w:r>
        <w:rPr>
          <w:lang w:val="hi_IN" w:bidi="hi_IN"/>
        </w:rPr>
        <w:t>समूह के रूप में यहाँ रुकें और ऐसा नक्शा देखें जो याजकों की नोब से गिबा तक की यात्रा को दिखाता है। इस ऑडियो को यहाँ रोकें।</w:t>
      </w:r>
    </w:p>
    <w:p>
      <w:pPr/>
      <w:r>
        <w:rPr>
          <w:lang w:val="hi_IN" w:bidi="hi_IN"/>
        </w:rPr>
      </w:r>
      <w:r>
        <w:rPr>
          <w:lang w:val="hi_IN" w:bidi="hi_IN"/>
        </w:rPr>
        <w:t>यहाँ रुकें और समूह के रूप में चर्चा करें: लोग आपकी भाषा में समूह के रूप में परिवार के सदस्यों का वर्णन करने के लिए किन शब्दों या वाक्यांशों का उपयोग करते हैं? निकट परिवार और विस्तारित परिवार का वर्णन करने के लिए आप किन शब्दों का प्रयोग करते हैं? एक ही घर में रहने वाले परिवार के सदस्यों का वर्णन करने के लिए आप कौन-से शब्दों का प्रयोग करते हैं? इस ऑडियो को यहाँ रोकें।</w:t>
      </w:r>
    </w:p>
    <w:p>
      <w:pPr/>
      <w:r>
        <w:rPr>
          <w:lang w:val="hi_IN" w:bidi="hi_IN"/>
        </w:rPr>
      </w:r>
      <w:r>
        <w:rPr>
          <w:lang w:val="hi_IN" w:bidi="hi_IN"/>
        </w:rPr>
        <w:t>फिर शाऊल ने अहीमेलेक से बात की और कहा, “हे अहीतूब के पुत्र, अब सुन।” “अब सुन” वाक्यांश का अर्थ सामान्यतः “कृपया सुनो।” हालाँकि, क्योंकि शाऊल बहुत क्रोधित था, इसलिए शायद शाऊल उपहासपूर्ण लहजे में बोल रहा था। जब शाऊल ने अहीमेलेक को अहीमेलेक के नाम के बजाय “अहीतूब के पुत्र” कहा, तो शाऊल क्रोधित था। यह वाक्यांश किसी को संबोधित करने का विनम्र तरीका था, न कि एक अपमानजनक तरीका था। अहीमेलेक ने उत्तर दिया, "हे मेरे प्रभु, क्या आज्ञा?" “मेरे प्रभु” सम्मानजनक शब्द का उपयोग लोग किसी भी शासक या स्वामी के लिए करते थे।</w:t>
      </w:r>
    </w:p>
    <w:p>
      <w:pPr/>
      <w:r>
        <w:rPr>
          <w:lang w:val="hi_IN" w:bidi="hi_IN"/>
        </w:rPr>
      </w:r>
      <w:r>
        <w:rPr>
          <w:lang w:val="hi_IN" w:bidi="hi_IN"/>
        </w:rPr>
        <w:t>यहाँ रुकें और समूह के रूप में चर्चा करें: आपके समूह के किसी राजा या किसी महत्वपूर्ण अगुवे को दर्शाने के विनम्र तरीके क्या हैं? जब अधिकार वाले लोग अपने अधीन से क्रोधित होते हैं, तो वे अपने अधीन से कैसे बात करते हैं? इस ऑडियो को यहाँ रोकें।</w:t>
      </w:r>
    </w:p>
    <w:p>
      <w:pPr/>
      <w:r>
        <w:rPr>
          <w:lang w:val="hi_IN" w:bidi="hi_IN"/>
        </w:rPr>
      </w:r>
      <w:r>
        <w:rPr>
          <w:lang w:val="hi_IN" w:bidi="hi_IN"/>
        </w:rPr>
        <w:t>फिर शाऊल ने अहीमेलेक से एक लंबा प्रश्न पूछा, जिसके उत्तर की शाऊल को किसी से भी उम्मीद नहीं थी। यह प्रश्न वास्तव में कई कथनों की एक शृंखला थी, जिनके द्वारा शाऊल अहीमेलेक पर दाऊद के साथ मिलकर राजा के विरुद्ध षड्यंत्र रचने का आरोप लगा रहा था। शाऊल ने कहा कि अहीमेलेक और यिशै का पुत्र शाऊल के विरुद्ध षड्यंत्र रच रहे थे। शाऊल ने दाऊद के पिता के नाम से दाऊद का उल्लेख किया, ताकि यह दिखाया जा सके कि वह दाऊद का बिल्कुल भी आदर नहीं करता था। शाऊल ने अहीमेलेक पर आरोप लगाया कि उसने दाऊद को शाऊल के विरुद्ध विद्रोह करने में सहायता की, क्योंकि अहीमेलेक ने दाऊद को रोटी और तलवार दी और दाऊद के लिए परमेश्वर से सलाह ली। शाऊल को विश्वास था कि जब वह अहीमेलेक से बात कर रहा था, तब भी दाऊद उसे मारने के अवसर की प्रतीक्षा कर रहा था।</w:t>
      </w:r>
    </w:p>
    <w:p>
      <w:pPr/>
      <w:r>
        <w:rPr>
          <w:lang w:val="hi_IN" w:bidi="hi_IN"/>
        </w:rPr>
      </w:r>
      <w:r>
        <w:rPr>
          <w:lang w:val="hi_IN" w:bidi="hi_IN"/>
        </w:rPr>
        <w:t>अहीमेलेक ने शाऊल से एक लंबा प्रश्न पूछा जो वास्तव में कुछ छोटे प्रश्न थे जिनके उत्तर की आवश्यकता नहीं थी। अहीमेलेक ने इस प्रश्न का उपयोग कई कथन करने के लिए किया और यह पुष्टि करने के लिए कि अहीमेलेक शाऊल के प्रति वफादार था। अहीमेलेक ने यह संकेत दिया कि राजा के आरोप सच नहीं हो सकते। अहीमेलेक ने शाऊल से पूछा, “और तेरे सभी सेवकों में कौन दाऊद के समान विश्वासयोग्य है?” अहीमेलेक दाऊद को शाऊल के किसी भी अन्य सेवक से बेहतर मानता था। अहीमेलेक ने दाऊद को सम्मान के साथ दाऊद के नाम से संबोधित किया, इसके विपरीत शाऊल ने दाऊद को “यिशै का पुत्र” कहा। अहीमेलेक ने राजा से पूछा, "राजा का दामाद कौन है?" अहीमेलेक इस बात पर ज़ोर दे रहा था कि राजा ने अपनी पुत्री को दाऊद से विवाह के रूप में दे दिया था। अहीमेलेक ने शाऊल से पूछा, "राजा के अंगरक्षक का प्रधान कौन है?" अहीमेलेक कह रहा था कि शाऊल ने दाऊद को उन अधिकारियों का प्रभारी बनाया था जो शाऊल के जीवन की रक्षा कर रहे थे। अहीमेलेक ने राजा से पूछा, “तेरे घर में लोग किसका बहुत आदर करते हैं?” अहीमेलेक कह रहा था कि राजा के घराने के सभी सदस्य दाऊद का बहुत सम्मान करते थे। अहीमेलेक ने शाऊल से पूछा कि क्या यह पहली बार है जब अहीमेलेक ने दाऊद के लिए परमेश्वर से बात की थी। यह एक और प्रश्न था जिसके उत्तर की आवश्यकता नहीं है। अहीमेलेक कह रहा था कि दाऊद के लिए परमेश्वर से बात करना अहीमेलेक के लिए सामान्य बात थी, क्योंकि दाऊद शाऊल के दरबार में एक उच्च पद पर था। अहीमेलेक ने शाऊल से कहा कि शाऊल अहीमेलेक, जो राजा का सेवक था, और अहीमेलेक के परिवार को किसी भी बुरे काम का दोषी न ठहराए। अपने बारे में “राजा का सेवक” कहकर अहीमेलेक ने राजा से नम्रता और विनम्रता के साथ बात की। अहीमेलेक ने सच्चाई से इस बात का इन्कार किया कि अहीमेलेक को शाऊल के विरुद्ध दाऊद की योजना के बारे में कुछ भी पता था।</w:t>
      </w:r>
    </w:p>
    <w:p>
      <w:pPr/>
      <w:r>
        <w:rPr>
          <w:lang w:val="hi_IN" w:bidi="hi_IN"/>
        </w:rPr>
      </w:r>
      <w:r>
        <w:rPr>
          <w:lang w:val="hi_IN" w:bidi="hi_IN"/>
        </w:rPr>
        <w:t>यहाँ रुकें और समूह में चर्चा करें: शाऊल और अहीमेलेक दोनों ने ऐसे सवाल पूछे जिनका उत्तर देने की ज़रूरत नहीं थी, बल्कि वे महत्वपूर्ण या कठोर बयानों की तरह थे। आप अपनी भाषा में महत्वपूर्ण या मजबूत कथन कैसे कहते हैं? इस ऑडियो को यहाँ रोकें।</w:t>
      </w:r>
    </w:p>
    <w:p>
      <w:pPr/>
      <w:r>
        <w:rPr>
          <w:lang w:val="hi_IN" w:bidi="hi_IN"/>
        </w:rPr>
      </w:r>
      <w:r>
        <w:rPr>
          <w:lang w:val="hi_IN" w:bidi="hi_IN"/>
        </w:rPr>
        <w:t>लेकिन शाऊल ने अहीमेलेक की बात सुनने से इनकार कर दिया। शाऊल ने कहा कि अहीमेलेक और अहीमेलेक के पिता का पूरा परिवार, अर्थात् नोब के सभी याजक, निश्चित रूप से मारे जाएँगे।</w:t>
      </w:r>
    </w:p>
    <w:p>
      <w:pPr/>
      <w:r>
        <w:rPr>
          <w:lang w:val="hi_IN" w:bidi="hi_IN"/>
        </w:rPr>
      </w:r>
      <w:r>
        <w:rPr>
          <w:lang w:val="hi_IN" w:bidi="hi_IN"/>
        </w:rPr>
        <w:t>राजा ने अपने पास खड़े अंगरक्षकों को आज्ञा दी कि वे जाकर यहोवा की सेवा करने वाले याजकों को घेरकर मार डालें। शाऊल ने अंगरक्षकों से कहा कि याजकों ने भी, सब लोगों की तरह, दाऊद का साथ दिया या उसकी सहायता की। शाऊल ने कहा कि यद्यपि याजक जानते थे कि दाऊद भाग गया था, फिर भी याजकों ने शाऊल को यह नहीं बताया था। परन्तु राजा के अंगरक्षकों ने यहोवा के याजकों को मारने के शाऊल के आदेश का पालन करने से इनकार कर दिया। कहानीकार कहता है कि राजा के सेवकों ने यहोवा के याजकों को मारने के लिए “हाथ नहीं उठाया।” कहानीकार का अर्थ है कि सेवकों ने याजकों पर आक्रमण नहीं किया।</w:t>
      </w:r>
    </w:p>
    <w:p>
      <w:pPr/>
      <w:r>
        <w:rPr>
          <w:lang w:val="hi_IN" w:bidi="hi_IN"/>
        </w:rPr>
      </w:r>
      <w:r>
        <w:rPr>
          <w:lang w:val="hi_IN" w:bidi="hi_IN"/>
        </w:rPr>
        <w:t>फिर शाऊल ने एदोमी दोएग को आज्ञा दी कि वह जाकर याजकों को मारे, या उन पर आक्रमण करके उन्हें मार डाले। लोगों को मारने के बारे में बात करने का यह तरीका बहुत हिंसक है। इसलिए दोएग गया और याजकों पर आक्रमण किया। उस दिन दोएग ने 85 लोगों को मार डाला जो सनी का एपोद पहने हुए थे। केवल याजक ही सनी का एक एपोद पहनते थे, इसलिए इसका अर्थ है कि दोएग ने 85 याजकों को मार डाला।</w:t>
      </w:r>
    </w:p>
    <w:p>
      <w:pPr/>
      <w:r>
        <w:rPr>
          <w:lang w:val="hi_IN" w:bidi="hi_IN"/>
        </w:rPr>
      </w:r>
      <w:r>
        <w:rPr>
          <w:lang w:val="hi_IN" w:bidi="hi_IN"/>
        </w:rPr>
        <w:t>और एदोमी दोएग ने याजकों के नगर नोब में रहने वाले सभी अन्य लोगों को भी मार डाला। दोएग ने पुरुषों और स्त्रियों, बच्चों, शिशुओं और पशुओं सहित बैल, गधों और भेड़ों को मार डाला। यह आवश्यक नहीं है कि दोएग ने अकेले ही नगर के सभी लोगों को मारा हो। दोएग के साथ उसके अपने अनुयायी और रिश्तेदार हो सकते थे।</w:t>
      </w:r>
    </w:p>
    <w:p>
      <w:pPr/>
      <w:r>
        <w:rPr>
          <w:lang w:val="hi_IN" w:bidi="hi_IN"/>
        </w:rPr>
      </w:r>
      <w:r>
        <w:rPr>
          <w:lang w:val="hi_IN" w:bidi="hi_IN"/>
        </w:rPr>
        <w:t>यहाँ रुकें और समूह में चर्चा करें: आप अपनी भाषा में कहानियों में हिंसक दृश्यों का वर्णन कैसे करते हैं? याद रखें कि संभवतः दोएग ने स्वयं सभी को नहीं मारा था, बल्कि दोएग ने उन लोगों के समूह का नेतृत्व किया था जिन्होंने नोब में सभी को मार डाला था। इस ऑडियो को यहाँ रोकें।</w:t>
      </w:r>
    </w:p>
    <w:p>
      <w:pPr/>
      <w:r>
        <w:rPr>
          <w:lang w:val="hi_IN" w:bidi="hi_IN"/>
        </w:rPr>
      </w:r>
      <w:r>
        <w:rPr>
          <w:lang w:val="hi_IN" w:bidi="hi_IN"/>
        </w:rPr>
        <w:t>अब कहानीकार कहानी की दिशा बदल देता है और कहानी में एक विरोधाभास पेश करता है। महायाजक के पुत्रों में से एक पुत्र बच निकला और दाऊद के पास गया। दोएग ने अहीमेलेक के पुत्रों में से एक, एब्यातार को छोड़कर नोब के सभी लोगों को मार डाला। मूल भाषा में “एक” शब्द का अर्थ या तो “एक पुत्र” या “पहला पुत्र” हो सकता है। एब्यातार बच निकला और दाऊद के समर्थकों के समूह में शामिल होने के लिए दाऊद के पास भागकर गया। जब एब्यातार दाऊद से जा मिला, तब एब्यातार ने दाऊद को बताया कि शाऊल ने यहोवा के याजकों को मार डाला है। शाऊल ने व्यक्तिगत रूप से याजकों को नहीं मारा, बल्कि उनकी मृत्यु के लिए वह जिम्मेदार था। शाऊल ही वह व्यक्ति था जिसने उस हत्या का अधिकार दिया था जिसे एदोमी दोएग ने अंजाम दिया था। एब्यातार ने दाऊद को जो हुआ उसका एक विस्तृत विवरण दिया होगा।</w:t>
      </w:r>
    </w:p>
    <w:p>
      <w:pPr/>
      <w:r>
        <w:rPr>
          <w:lang w:val="hi_IN" w:bidi="hi_IN"/>
        </w:rPr>
      </w:r>
      <w:r>
        <w:rPr>
          <w:lang w:val="hi_IN" w:bidi="hi_IN"/>
        </w:rPr>
        <w:t>दाऊद ने एब्यातार से कहा कि जैसे ही दाऊद ने एदोमी दोएग को नोब में देखा था, दाऊद को पता था कि दोएग शाऊल को बताएगा कि दाऊद अहीमेलेक से मिलने आया था। दाऊद ने एब्यातार के सामने यह स्वीकार किया कि एब्यातार के परिवार की हत्या के लिए स्वयं दाऊद ही जिम्मेदार था।</w:t>
      </w:r>
    </w:p>
    <w:p>
      <w:pPr/>
      <w:r>
        <w:rPr>
          <w:lang w:val="hi_IN" w:bidi="hi_IN"/>
        </w:rPr>
      </w:r>
      <w:r>
        <w:rPr>
          <w:lang w:val="hi_IN" w:bidi="hi_IN"/>
        </w:rPr>
        <w:t>दाऊद ने एब्यातार से कहा कि वह डरे नहीं और दाऊद के साथ रहे। अब एब्यातार और दाऊद दोनों का एक ही शत्रु शाऊल था, जो उन दोनों को मारना चाहता था। दाऊद ने कहा कि वह एब्यातार की रक्षा करेगा, इसलिए शाऊल को एब्यातार को मार सके, शाऊल को पहले दाऊद को मारना होगा।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22:11–23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सात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राजा शाऊल</w:t>
      </w:r>
    </w:p>
    <w:p>
      <w:pPr>
        <w:pStyle w:val="ListBullet"/>
        <w:spacing w:line="240" w:lineRule="auto"/>
        <w:ind w:left="720"/>
      </w:pPr>
      <w:r>
        <w:rPr>
          <w:lang w:val="hi_IN" w:bidi="hi_IN"/>
        </w:rPr>
      </w:r>
      <w:r>
        <w:rPr>
          <w:lang w:val="hi_IN" w:bidi="hi_IN"/>
        </w:rPr>
        <w:t xml:space="preserve">महायाजक अहीमेलेक </w:t>
      </w:r>
    </w:p>
    <w:p>
      <w:pPr>
        <w:pStyle w:val="ListBullet"/>
        <w:spacing w:line="240" w:lineRule="auto"/>
        <w:ind w:left="720"/>
      </w:pPr>
      <w:r>
        <w:rPr>
          <w:lang w:val="hi_IN" w:bidi="hi_IN"/>
        </w:rPr>
      </w:r>
      <w:r>
        <w:rPr>
          <w:lang w:val="hi_IN" w:bidi="hi_IN"/>
        </w:rPr>
        <w:t>अहीमेलेक के पिता का घराना, जिसमे उसके पिता के सभी पुरुष वंशज, जो सभी नोब नगर के याजक थे।</w:t>
      </w:r>
    </w:p>
    <w:p>
      <w:pPr>
        <w:pStyle w:val="ListBullet"/>
        <w:spacing w:line="240" w:lineRule="auto"/>
        <w:ind w:left="720"/>
      </w:pPr>
      <w:r>
        <w:rPr>
          <w:lang w:val="hi_IN" w:bidi="hi_IN"/>
        </w:rPr>
      </w:r>
      <w:r>
        <w:rPr>
          <w:lang w:val="hi_IN" w:bidi="hi_IN"/>
        </w:rPr>
        <w:t>शाऊल के अंगरक्षक</w:t>
      </w:r>
    </w:p>
    <w:p>
      <w:pPr>
        <w:pStyle w:val="ListBullet"/>
        <w:spacing w:line="240" w:lineRule="auto"/>
        <w:ind w:left="720"/>
      </w:pPr>
      <w:r>
        <w:rPr>
          <w:lang w:val="hi_IN" w:bidi="hi_IN"/>
        </w:rPr>
      </w:r>
      <w:r>
        <w:rPr>
          <w:lang w:val="hi_IN" w:bidi="hi_IN"/>
        </w:rPr>
        <w:t>एदोमी दोएग</w:t>
      </w:r>
    </w:p>
    <w:p>
      <w:pPr>
        <w:pStyle w:val="ListBullet"/>
        <w:spacing w:line="240" w:lineRule="auto"/>
        <w:ind w:left="720"/>
      </w:pPr>
      <w:r>
        <w:rPr>
          <w:lang w:val="hi_IN" w:bidi="hi_IN"/>
        </w:rPr>
      </w:r>
      <w:r>
        <w:rPr>
          <w:lang w:val="hi_IN" w:bidi="hi_IN"/>
        </w:rPr>
        <w:t>नोब नगर का हर व्यक्ति, जिनमें पुरुष, स्त्रियाँ, बच्चे और दूध पीते शिशु भी शामिल हैं</w:t>
      </w:r>
    </w:p>
    <w:p>
      <w:pPr>
        <w:pStyle w:val="ListBullet"/>
        <w:spacing w:line="240" w:lineRule="auto"/>
        <w:ind w:left="720"/>
      </w:pPr>
      <w:r>
        <w:rPr>
          <w:lang w:val="hi_IN" w:bidi="hi_IN"/>
        </w:rPr>
      </w:r>
      <w:r>
        <w:rPr>
          <w:lang w:val="hi_IN" w:bidi="hi_IN"/>
        </w:rPr>
        <w:t>नोब नगर के सभी पशु</w:t>
      </w:r>
    </w:p>
    <w:p>
      <w:pPr>
        <w:pStyle w:val="ListBullet"/>
        <w:spacing w:line="240" w:lineRule="auto"/>
        <w:ind w:left="720"/>
      </w:pPr>
      <w:r>
        <w:rPr>
          <w:lang w:val="hi_IN" w:bidi="hi_IN"/>
        </w:rPr>
      </w:r>
      <w:r>
        <w:rPr>
          <w:lang w:val="hi_IN" w:bidi="hi_IN"/>
        </w:rPr>
        <w:t>एब्यातार, अहीमेलेक के पुत्रों में से एक</w:t>
      </w:r>
    </w:p>
    <w:p>
      <w:pPr>
        <w:pStyle w:val="ListBullet"/>
        <w:spacing w:line="240" w:lineRule="auto"/>
        <w:ind w:left="720"/>
      </w:pPr>
      <w:r>
        <w:rPr>
          <w:lang w:val="hi_IN" w:bidi="hi_IN"/>
        </w:rPr>
      </w:r>
      <w:r>
        <w:rPr>
          <w:lang w:val="hi_IN" w:bidi="hi_IN"/>
        </w:rPr>
        <w:t>और दाऊद</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एदोमी दोएग से दाऊद के अहीमेलेक के साथ बिताए गए समय का विवरण सुनने के बाद, राजा शाऊल ने नोब नगर में रहने वाले याजक अहीमेलेक के पास एक संदेश भेजा। शाऊल ने अहीमेलेक से कहा कि शाऊल अहीमेलेक और उसके पिता के पूरे घराने, अर्थात् नोब के याजकों को देखना चाहता है। इसलिए सभी याजकों ने शाऊल की आज्ञा मानी और गिबा में शाऊल से मिलने गए। गिबा नोब नगर से आठ किलोमीटर उत्तर-पश्चिम में था।</w:t>
      </w:r>
    </w:p>
    <w:p>
      <w:pPr/>
      <w:r>
        <w:rPr>
          <w:lang w:val="hi_IN" w:bidi="hi_IN"/>
        </w:rPr>
      </w:r>
      <w:r>
        <w:rPr>
          <w:lang w:val="hi_IN" w:bidi="hi_IN"/>
        </w:rPr>
        <w:t>शाऊल ने कहा, “हे अहीतूब के पुत्र, अब सुन ले।” फिर शाऊल ने अहीमेलेक पर दाऊद के साथ शाऊल के विरुद्ध साजिश रचने का आरोप लगाया। शाऊल ने कहा कि अहीमेलेक और यिशै का पुत्र शाऊल के विरुद्ध साजिश रच रहे थे। शाऊल ने अहीमेलेक पर आरोप लगाया कि उसने दाऊद को शाऊल के विरुद्ध विद्रोह करने में सहायता की, क्योंकि अहीमेलेक ने दाऊद को रोटी और तलवार दी और दाऊद के लिए परमेश्वर से सलाह ली। शाऊल को विश्वास था कि जब वह अहीमेलेक से बात कर रहा था, तब भी दाऊद उसे मारने के अवसर की प्रतीक्षा कर रहा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अहीमेलेक ने शाऊल को उत्तर दिया और शाऊल को आश्वस्त किया कि अहीमेलेक शाऊल के प्रति वफादार रहा है। अहीमेलेक ने शाऊल से पूछा, “और तेरे सभी दासों में कौन दाऊद के समान विश्वासयोग्य है?” राजा का दामाद कौन है? राजा के अंगरक्षकों का प्रधान कौन है? तेरे घर में लोग किसका बहुत आदर करते हैं?" अहीमेलेक ने शाऊल से पूछा कि क्या यह पहली बार है जब अहीमेलेक ने दाऊद के लिए परमेश्वर से पूछा है। अहीमेलेक कह रहा था कि दाऊद के लिए परमेश्वर से बात करना अहीमेलेक के लिए सामान्य बात थी, क्योंकि शाऊल के दरबार में दाऊद का पद बहुत ऊँचा था। अहीमेलेक ने शाऊल से कहा कि शाऊल को राजा के सेवक और उसके परिवार को किसी भी गलत काम का दोषी नहीं मानना चाहिए। अहीमेलेक ने इस बात से साफ इनकार किया कि उसे शाऊल के विरुद्ध दाऊद की साजिश के बारे में कुछ पता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अहीमेलेक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लेकिन शाऊल ने अहीमेलेक की बात सुनने से इनकार कर दिया। शाऊल ने कहा कि अहीमेलेक और अहीमेलेक के पिता का पूरा परिवार, अर्थात् नोब के सभी याजक, निश्चित रूप से मारे जाएँगे।</w:t>
      </w:r>
    </w:p>
    <w:p>
      <w:pPr/>
      <w:r>
        <w:rPr>
          <w:lang w:val="hi_IN" w:bidi="hi_IN"/>
        </w:rPr>
      </w:r>
      <w:r>
        <w:rPr>
          <w:lang w:val="hi_IN" w:bidi="hi_IN"/>
        </w:rPr>
        <w:t>राजा ने अपने पास खड़े अंगरक्षकों को आदेश दिया कि वे यहोवा की सेवा करने वाले याजकों को घेर लें और उन्हें मार डालें। शाऊल ने अंगरक्षकों से कहा कि याजकों ने भी, सब लोगों की तरह, दाऊद का साथ दिया या उसकी सहायता की। शाऊल ने कहा कि यद्यपि याजक जानते थे कि दाऊद भाग गया था, फिर भी याजकों ने शाऊल को यह नहीं बताया था। परन्तु राजा के अंगरक्षकों ने यहोवा के याजकों को मारने के राजा के आदेश का पालन करने से इनकार कर दिया।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राजा के अंगरक्षकों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शाऊल ने एदोमी दोएग को आज्ञा दी कि वह जाकर याजकों को मार डाले। इसलिए दोएग ने याजकों पर आक्रमण किया। उस दिन, दोएग ने 85 याजकों को मार डाला।</w:t>
      </w:r>
    </w:p>
    <w:p>
      <w:pPr/>
      <w:r>
        <w:rPr>
          <w:lang w:val="hi_IN" w:bidi="hi_IN"/>
        </w:rPr>
      </w:r>
      <w:r>
        <w:rPr>
          <w:lang w:val="hi_IN" w:bidi="hi_IN"/>
        </w:rPr>
        <w:t>और एदोमी दोएग ने याजकों के नगर नोब में रहने वाले अन्य सभी लोगों को भी मार डाला। दोएग ने पुरुषों और स्त्रियों, बच्चों, शिशुओं और पशुओं सहित बैल, गधों और भेड़ों को मार डाला।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एदोमी दोएग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दोएग ने अहीमेलेक के पुत्रों में से एक, एब्यातार को छोड़कर नोब के सभी लोगों को मार डाला। एब्यातार बचकर दाऊद के समर्थकों के समूह में शामिल होने के लिए दाऊद के पास गया। जब एब्यातार दाऊद से मिला, तब एब्यातार ने दाऊद को बताया कि शाऊल ने यहोवा के याजकों को मार डाला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एब्यातार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ने एब्यातार से कहा कि जैसे ही दाऊद ने एदोमी दोएग को नोब में देखा था, दाऊद को पता था कि दोएग शाऊल को बताएगा कि दाऊद अहीमेलेक से मिलने आया था। दाऊद ने अब्यातार के सामने स्वीकार किया कि उसे लगा कि वह स्वयं ही अंततः अब्यातार के परिवार की हत्या के लिए जिम्मेदार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ने एब्यातार से कहा कि वह डरे नहीं और दाऊद के साथ रहे। अब एब्यातार और दाऊद दोनों का एक ही शत्रु शाऊल था, जो उन दोनों को मारना चाहता था। दाऊद ने कहा कि दाऊद अब्यातार की रक्षा करेगा।</w:t>
      </w:r>
      <w:r>
        <w:rPr>
          <w:lang w:val="hi_IN" w:bidi="hi_IN"/>
        </w:rPr>
      </w:r>
    </w:p>
    <w:p>
      <w:pPr>
        <w:pStyle w:val="Heading3"/>
      </w:pPr>
      <w:r>
        <w:rPr>
          <w:lang w:val="hi_IN" w:bidi="hi_IN"/>
        </w:rPr>
        <w:t>आवश्यक जानकारी</w:t>
      </w:r>
    </w:p>
    <w:p>
      <w:pPr/>
      <w:r>
        <w:rPr>
          <w:lang w:val="hi_IN" w:bidi="hi_IN"/>
        </w:rPr>
      </w:r>
      <w:r>
        <w:rPr>
          <w:lang w:val="hi_IN" w:bidi="hi_IN"/>
        </w:rPr>
        <w:t>1 शमूएल 22:11–23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तब राजा शाऊल ने अहीमेलेक नामक </w:t>
      </w:r>
      <w:r>
        <w:rPr>
          <w:b/>
          <w:lang w:val="hi_IN" w:bidi="hi_IN"/>
        </w:rPr>
        <w:t>याजक</w:t>
      </w:r>
      <w:r>
        <w:rPr>
          <w:lang w:val="hi_IN" w:bidi="hi_IN"/>
        </w:rPr>
        <w:t xml:space="preserve"> और उसके पिता के पूरे घराने को बुलवाया, जो नोब नगर में याजक थे। यहाँ याजक की उपाधि का अर्थ है प्रधान याजक या महायाजक। याजक के लिए उसी शब्द या वाक्यांश का प्रयोग करें जो आपने पिछले भागों में प्रयोग किया है। याजक के बारे में अधिक जानकारी के लिए, मुख्य शब्दावली देखें। </w:t>
      </w:r>
    </w:p>
    <w:p>
      <w:pPr/>
      <w:r>
        <w:rPr>
          <w:lang w:val="hi_IN" w:bidi="hi_IN"/>
        </w:rPr>
      </w:r>
      <w:r>
        <w:rPr>
          <w:lang w:val="hi_IN" w:bidi="hi_IN"/>
        </w:rPr>
        <w:t xml:space="preserve">इस मामले में, अहीमेलेक के </w:t>
      </w:r>
      <w:r>
        <w:rPr>
          <w:b/>
          <w:lang w:val="hi_IN" w:bidi="hi_IN"/>
        </w:rPr>
        <w:t>पिता का घर</w:t>
      </w:r>
      <w:r>
        <w:rPr>
          <w:lang w:val="hi_IN" w:bidi="hi_IN"/>
        </w:rPr>
        <w:t xml:space="preserve"> या </w:t>
      </w:r>
      <w:r>
        <w:rPr>
          <w:b/>
          <w:lang w:val="hi_IN" w:bidi="hi_IN"/>
        </w:rPr>
        <w:t>घराना</w:t>
      </w:r>
      <w:r>
        <w:rPr>
          <w:lang w:val="hi_IN" w:bidi="hi_IN"/>
        </w:rPr>
        <w:t xml:space="preserve"> अहीमेलेक के पिता के घर के सभी वयस्क पुरुष वंशजों को दर्शाता है, भले ही वे वंशज अहीमेलेक के साथ एक ही घर में नहीं रहते थे। पिता के घर या घराने के लिए उसी शब्द या वाक्यांश का उपयोग करें जिसका उपयोग आपने पिछले भागों में किया था।</w:t>
      </w:r>
    </w:p>
    <w:p>
      <w:pPr/>
      <w:r>
        <w:rPr>
          <w:lang w:val="hi_IN" w:bidi="hi_IN"/>
        </w:rPr>
      </w:r>
      <w:r>
        <w:rPr>
          <w:lang w:val="hi_IN" w:bidi="hi_IN"/>
        </w:rPr>
        <w:t>अहीमेलेक शाऊल को सम्मानपूर्वक अपना "</w:t>
      </w:r>
      <w:r>
        <w:rPr>
          <w:b/>
          <w:lang w:val="hi_IN" w:bidi="hi_IN"/>
        </w:rPr>
        <w:t>प्रभु</w:t>
      </w:r>
      <w:r>
        <w:rPr>
          <w:lang w:val="hi_IN" w:bidi="hi_IN"/>
        </w:rPr>
        <w:t>" या स्वामी कहता है। प्रभु या स्वामी के लिए उसी शब्द या वाक्यांश का उपयोग करें जिसका उपयोग आपने पिछले भागों में किया है, और प्रभु के बारे में अधिक जानकारी के लिए मुख्य शब्दावली देखें।</w:t>
      </w:r>
    </w:p>
    <w:p>
      <w:pPr/>
      <w:r>
        <w:rPr>
          <w:lang w:val="hi_IN" w:bidi="hi_IN"/>
        </w:rPr>
      </w:r>
      <w:r>
        <w:rPr>
          <w:lang w:val="hi_IN" w:bidi="hi_IN"/>
        </w:rPr>
        <w:t xml:space="preserve">शाऊल ने अहीमेलेक से पूछा कि अहीमेलेक ने शाऊल के विरुद्ध साजिश क्यों रची थी और क्यूँ दाऊद को </w:t>
      </w:r>
      <w:r>
        <w:rPr>
          <w:b/>
          <w:lang w:val="hi_IN" w:bidi="hi_IN"/>
        </w:rPr>
        <w:t>रोटी</w:t>
      </w:r>
      <w:r>
        <w:rPr>
          <w:lang w:val="hi_IN" w:bidi="hi_IN"/>
        </w:rPr>
        <w:t xml:space="preserve"> और एक </w:t>
      </w:r>
      <w:r>
        <w:rPr>
          <w:b/>
          <w:lang w:val="hi_IN" w:bidi="hi_IN"/>
        </w:rPr>
        <w:t>तलवार</w:t>
      </w:r>
      <w:r>
        <w:rPr>
          <w:lang w:val="hi_IN" w:bidi="hi_IN"/>
        </w:rPr>
        <w:t xml:space="preserve"> दी और दाऊद के लिए परमेश्वर से पूछताछ या बात क्यूँ की थी। रोटी और तलवार के लिए उन्हीं शब्दों या वाक्यांशों का उपयोग करें जिनका उपयोग आपने पिछले भागों में किया था। इस मामले में, जब कोई याजक परमेश्वर से किसी के बारे में पूछता है, तो याजक उस व्यक्ति के बारे में परमेश्वर से बात करता है और परमेश्वर से पूछता है कि परमेश्वर उस व्यक्ति से क्या चाहता है।</w:t>
      </w:r>
    </w:p>
    <w:p>
      <w:pPr/>
      <w:r>
        <w:rPr>
          <w:lang w:val="hi_IN" w:bidi="hi_IN"/>
        </w:rPr>
      </w:r>
      <w:r>
        <w:rPr>
          <w:lang w:val="hi_IN" w:bidi="hi_IN"/>
        </w:rPr>
        <w:t xml:space="preserve">समूह में यहाँ रुकें और चर्चा करें कि आप कैसे कहेंगे कि अहीमेलेक ने दाऊद के लिए </w:t>
      </w:r>
      <w:r>
        <w:rPr>
          <w:b/>
          <w:lang w:val="hi_IN" w:bidi="hi_IN"/>
        </w:rPr>
        <w:t>परमेश्वर से पूछताछ</w:t>
      </w:r>
      <w:r>
        <w:rPr>
          <w:lang w:val="hi_IN" w:bidi="hi_IN"/>
        </w:rPr>
        <w:t xml:space="preserve"> की, या </w:t>
      </w:r>
      <w:r>
        <w:rPr>
          <w:b/>
          <w:lang w:val="hi_IN" w:bidi="hi_IN"/>
        </w:rPr>
        <w:t>परमेश्वर से बात</w:t>
      </w:r>
      <w:r>
        <w:rPr>
          <w:lang w:val="hi_IN" w:bidi="hi_IN"/>
        </w:rPr>
        <w:t xml:space="preserve"> की। यदि आपने पहले ही बाइबल की किसी अन्य पुस्तक में इस शब्द या वाक्यांश का अनुवाद किया है, तो उन्हीं शब्दों का उपयोग करें जिनका उपयोग आपने वहाँ किया है। इस ऑडियो को यहाँ रोकें।</w:t>
      </w:r>
    </w:p>
    <w:p>
      <w:pPr/>
      <w:r>
        <w:rPr>
          <w:lang w:val="hi_IN" w:bidi="hi_IN"/>
        </w:rPr>
      </w:r>
      <w:r>
        <w:rPr>
          <w:b/>
          <w:lang w:val="hi_IN" w:bidi="hi_IN"/>
        </w:rPr>
        <w:t>परमेश्वर</w:t>
      </w:r>
      <w:r>
        <w:rPr>
          <w:lang w:val="hi_IN" w:bidi="hi_IN"/>
        </w:rPr>
        <w:t xml:space="preserve"> के लिए उसी शब्द या वाक्यांश का उपयोग करें जिसका उपयोग आपने पिछले भागों में किया था। परमेश्वर के बारे में अधिक जानकारी के लिए, मुख्य शब्दावली देखें।</w:t>
      </w:r>
    </w:p>
    <w:p>
      <w:pPr/>
      <w:r>
        <w:rPr>
          <w:lang w:val="hi_IN" w:bidi="hi_IN"/>
        </w:rPr>
      </w:r>
      <w:r>
        <w:rPr>
          <w:lang w:val="hi_IN" w:bidi="hi_IN"/>
        </w:rPr>
        <w:t xml:space="preserve">अहीमेलेक यह समझ नहीं पा रहा था कि शाऊल क्यों सोचेगा कि दाऊद शाऊल के प्रति वफादार नहीं था। अहीमेलेक ने राजा से कहा कि शाऊल के सभी </w:t>
      </w:r>
      <w:r>
        <w:rPr>
          <w:b/>
          <w:lang w:val="hi_IN" w:bidi="hi_IN"/>
        </w:rPr>
        <w:t>सेवकों</w:t>
      </w:r>
      <w:r>
        <w:rPr>
          <w:lang w:val="hi_IN" w:bidi="hi_IN"/>
        </w:rPr>
        <w:t xml:space="preserve"> में दाऊद से अधिक वफादार कोई नहीं था और दाऊद राजा का दामाद था। अहीमेलेक ने राजा से कहा कि दाऊद राजा के अंगरक्षकों का प्रधान था और राजा के घर में हर कोई दाऊद का सम्मान करता था।</w:t>
      </w:r>
    </w:p>
    <w:p>
      <w:pPr/>
      <w:r>
        <w:rPr>
          <w:lang w:val="hi_IN" w:bidi="hi_IN"/>
        </w:rPr>
      </w:r>
      <w:r>
        <w:rPr>
          <w:lang w:val="hi_IN" w:bidi="hi_IN"/>
        </w:rPr>
        <w:t>यहाँ सेवक शब्द शाऊल के राज्य के अधिकारियों को दर्शाता है, न कि दासों को। हालाँकि, ये अधिकारी शाऊल की सेवा करते हैं। सेवकों या अधिकारियों के लिए उसी शब्द का उपयोग करें जिसका उपयोग आपने पिछले भागों में किया है, और सेवकों के बारे में अधिक जानकारी के लिए मुख्य शब्दावली देखें।</w:t>
      </w:r>
    </w:p>
    <w:p>
      <w:pPr/>
      <w:r>
        <w:rPr>
          <w:lang w:val="hi_IN" w:bidi="hi_IN"/>
        </w:rPr>
      </w:r>
      <w:r>
        <w:rPr>
          <w:lang w:val="hi_IN" w:bidi="hi_IN"/>
        </w:rPr>
        <w:t xml:space="preserve">किसी व्यक्ति का </w:t>
      </w:r>
      <w:r>
        <w:rPr>
          <w:b/>
          <w:lang w:val="hi_IN" w:bidi="hi_IN"/>
        </w:rPr>
        <w:t>दामाद</w:t>
      </w:r>
      <w:r>
        <w:rPr>
          <w:lang w:val="hi_IN" w:bidi="hi_IN"/>
        </w:rPr>
        <w:t xml:space="preserve"> उस व्यक्ति की बेटी का पति होता है। दाऊद शाऊल का दामाद था क्योंकि वह शाऊल की बेटी मीकल का पति था। दामाद के लिए उसी शब्द या वाक्यांश का उपयोग करें जिसका उपयोग आपने पिछले भागों में किया था।</w:t>
      </w:r>
    </w:p>
    <w:p>
      <w:pPr/>
      <w:r>
        <w:rPr>
          <w:lang w:val="hi_IN" w:bidi="hi_IN"/>
        </w:rPr>
      </w:r>
      <w:r>
        <w:rPr>
          <w:lang w:val="hi_IN" w:bidi="hi_IN"/>
        </w:rPr>
        <w:t>राजा के अंगरक्षक सैनिक थे जिनका काम राजा की रक्षा करना था। राजा के अंगरक्षकों का प्रधान एक उच्च पद का अधिकारी होता था, जो राजा की रक्षा करने वाले सैनिकों के दल का नेतृत्व और संचालन करने के लिए उत्तरदायी था। यह व्यक्ति राजा की सुरक्षा और सलामती की देखरेख करता था और यह सुनिश्चित करता था कि कोई भी राजा को हानि न पहुँचाए।</w:t>
      </w:r>
    </w:p>
    <w:p>
      <w:pPr/>
      <w:r>
        <w:rPr>
          <w:lang w:val="hi_IN" w:bidi="hi_IN"/>
        </w:rPr>
      </w:r>
      <w:r>
        <w:rPr>
          <w:lang w:val="hi_IN" w:bidi="hi_IN"/>
        </w:rPr>
        <w:t xml:space="preserve">यहाँ रुकें और समूह में चर्चा करें कि आप </w:t>
      </w:r>
      <w:r>
        <w:rPr>
          <w:b/>
          <w:lang w:val="hi_IN" w:bidi="hi_IN"/>
        </w:rPr>
        <w:t>अंगरक्षक</w:t>
      </w:r>
      <w:r>
        <w:rPr>
          <w:lang w:val="hi_IN" w:bidi="hi_IN"/>
        </w:rPr>
        <w:t xml:space="preserve"> या </w:t>
      </w:r>
      <w:r>
        <w:rPr>
          <w:b/>
          <w:lang w:val="hi_IN" w:bidi="hi_IN"/>
        </w:rPr>
        <w:t>राजा के अंगरक्षकों के प्रधान</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और राजा ने अपने अंगरक्षकों को </w:t>
      </w:r>
      <w:r>
        <w:rPr>
          <w:b/>
          <w:lang w:val="hi_IN" w:bidi="hi_IN"/>
        </w:rPr>
        <w:t>यहोवा के</w:t>
      </w:r>
      <w:r>
        <w:rPr>
          <w:lang w:val="hi_IN" w:bidi="hi_IN"/>
        </w:rPr>
        <w:t xml:space="preserve"> याजकों को घेरने और उन्हें मार डालने की आज्ञा दी। यहोवा परमेश्वर का व्यक्तिगत नाम है, और कहानीकार इस भाग में इसका उपयोग तीन बार करता है जब यह भाग यहोवा के याजकों का उल्लेख करता है। अन्य स्थानों में, कहानीकार </w:t>
      </w:r>
      <w:r>
        <w:rPr>
          <w:b/>
          <w:lang w:val="hi_IN" w:bidi="hi_IN"/>
        </w:rPr>
        <w:t>परमेश्वर</w:t>
      </w:r>
      <w:r>
        <w:rPr>
          <w:lang w:val="hi_IN" w:bidi="hi_IN"/>
        </w:rPr>
        <w:t xml:space="preserve"> के लिए सामान्य शब्द का उपयोग करता है। परमेश्वर के लिए उसी सामान्य शब्द और यहोवा के लिए उसी नाम का उपयोग करें जिसका उपयोग आपने पिछले भागों में किया है। परमेश्वर और यहोवा के बारे में अधिक जानकारी के लिए मुख्य शब्दावली को देखें।</w:t>
      </w:r>
    </w:p>
    <w:p>
      <w:pPr/>
      <w:r>
        <w:rPr>
          <w:lang w:val="hi_IN" w:bidi="hi_IN"/>
        </w:rPr>
      </w:r>
      <w:r>
        <w:rPr>
          <w:lang w:val="hi_IN" w:bidi="hi_IN"/>
        </w:rPr>
        <w:t xml:space="preserve">फिर राजा ने एदोमी दोएग को याजकों को मारने का आदेश दिया। और दोएग ने जाकर याजकों को मार डाला। दोएग ने 85 लोगों को मार डाला जो सनी का </w:t>
      </w:r>
      <w:r>
        <w:rPr>
          <w:b/>
          <w:lang w:val="hi_IN" w:bidi="hi_IN"/>
        </w:rPr>
        <w:t>एपोद</w:t>
      </w:r>
      <w:r>
        <w:rPr>
          <w:lang w:val="hi_IN" w:bidi="hi_IN"/>
        </w:rPr>
        <w:t xml:space="preserve"> पहने हुए थे। एपोद के लिए उसी शब्द या वाक्यांश का उपयोग करें जिसका उपयोग आपने पहले किया था। एपोद के बारे में अधिक जानकारी के लिए मुख्य शब्दावली देखें।</w:t>
      </w:r>
    </w:p>
    <w:p>
      <w:pPr/>
      <w:r>
        <w:rPr>
          <w:lang w:val="hi_IN" w:bidi="hi_IN"/>
        </w:rPr>
      </w:r>
      <w:r>
        <w:rPr>
          <w:lang w:val="hi_IN" w:bidi="hi_IN"/>
        </w:rPr>
        <w:t>समूह के रूप में यहाँ रुकें और एक याजक के एक एपोद पहने हुए की तस्वीर देखें। इस ऑडियो को यहाँ रोकें।</w:t>
      </w:r>
    </w:p>
    <w:p>
      <w:pPr/>
      <w:r>
        <w:rPr>
          <w:lang w:val="hi_IN" w:bidi="hi_IN"/>
        </w:rPr>
      </w:r>
      <w:r>
        <w:rPr>
          <w:lang w:val="hi_IN" w:bidi="hi_IN"/>
        </w:rPr>
        <w:t xml:space="preserve">और एदोमी दोएग ने पुरुषों और स्त्रियों, बच्चों और शिशुओं, साथ ही </w:t>
      </w:r>
      <w:r>
        <w:rPr>
          <w:b/>
          <w:lang w:val="hi_IN" w:bidi="hi_IN"/>
        </w:rPr>
        <w:t>मवेशी</w:t>
      </w:r>
      <w:r>
        <w:rPr>
          <w:lang w:val="hi_IN" w:bidi="hi_IN"/>
        </w:rPr>
        <w:t xml:space="preserve">, </w:t>
      </w:r>
      <w:r>
        <w:rPr>
          <w:b/>
          <w:lang w:val="hi_IN" w:bidi="hi_IN"/>
        </w:rPr>
        <w:t>गधों</w:t>
      </w:r>
      <w:r>
        <w:rPr>
          <w:lang w:val="hi_IN" w:bidi="hi_IN"/>
        </w:rPr>
        <w:t xml:space="preserve"> और </w:t>
      </w:r>
      <w:r>
        <w:rPr>
          <w:b/>
          <w:lang w:val="hi_IN" w:bidi="hi_IN"/>
        </w:rPr>
        <w:t>भेड़ों</w:t>
      </w:r>
      <w:r>
        <w:rPr>
          <w:lang w:val="hi_IN" w:bidi="hi_IN"/>
        </w:rPr>
        <w:t xml:space="preserve"> को भी मार डाला। मवेशी, गधों और भेड़ों के लिए उन्हीं शब्दों या वाक्यांशों का उपयोग करें जिनका उपयोग आपने पहले किया था। गदहे 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23:1–14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23:1–14 को सुनें और अपने मन में रखें।</w:t>
      </w:r>
    </w:p>
    <w:p>
      <w:pPr/>
      <w:r>
        <w:rPr>
          <w:lang w:val="hi_IN" w:bidi="hi_IN"/>
        </w:rPr>
      </w:r>
      <w:r>
        <w:rPr>
          <w:lang w:val="hi_IN" w:bidi="hi_IN"/>
        </w:rPr>
        <w:t>यदि सम्भव हो, तो 1 शमूएल 23:1–14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23:1–14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राजा शाऊल ने अहीमेलेक पर दाऊद के साथ शाऊल के विरुद्ध साजिश रचने का आरोप लगाया। अहीमेलेक ने शाऊल को अपनी वफादारी का आश्वासन दिया, परन्तु शाऊल ने अपने अंगरक्षकों को अहीमेलेक और उसके पिता के पूरे घराने को मारने का आदेश दिया। जब अंगरक्षकों ने शाऊल की आज्ञा मानने से इनकार कर दिया, तो शाऊल ने एदोमी दोएग से कहा कि वह अहीमेलेक और उसके घराने को मार डाले। दोएग ने अहीमेलेक और यहोवा के सभी याजकों और नोब नगर के अन्य सभी लोगों और पशुओं को मार डाला। हालाँकि, अहीमेलेक का पुत्र एब्यातार बच निकला और दाऊद के पास भाग गया। दाऊद ने कहा कि दाऊद एब्यातार की रक्षा करेगा।</w:t>
      </w:r>
    </w:p>
    <w:p>
      <w:pPr/>
      <w:r>
        <w:rPr>
          <w:lang w:val="hi_IN" w:bidi="hi_IN"/>
        </w:rPr>
      </w:r>
      <w:r>
        <w:rPr>
          <w:lang w:val="hi_IN" w:bidi="hi_IN"/>
        </w:rPr>
        <w:t>एक दिन, किसी ने दाऊद को बताया कि पलिश्ती कीला नगर पर आक्रमण कर रहे हैं और लोगों के खलिहानों से अनाज चुरा रहे हैं। कीला यहूदा के गोत्र के क्षेत्र में एक दृढ़ नगर था, जो पलिश्ती सीमा के पास था और अदुल्लाम से लगभग आठ किलोमीटर दक्षिण में था। शायद दाऊद हेरेत के जंगल और कीला के बीच यात्रा कर रहा था जब उसने यह समाचार सुना। खलिहान शहर की दीवारों के बाहर होते थे, जहाँ लोग अनाज को भूसी से अलग करते थे। यह कटाई का समय था, और पलिश्तियों ने आक्रमण किया क्योंकि वे तुरंत अनाज का उपयोग कर सकते थे और उन्हें पता था कि लोग शहर की रक्षा करने के लिए बहुत अधिक व्यस्त होंगे। फसल का नुकसान कीला के लोगों के लिए बहुत कठिनाई का कारण होगा।</w:t>
      </w:r>
    </w:p>
    <w:p>
      <w:pPr/>
      <w:r>
        <w:rPr>
          <w:lang w:val="hi_IN" w:bidi="hi_IN"/>
        </w:rPr>
      </w:r>
      <w:r>
        <w:rPr>
          <w:lang w:val="hi_IN" w:bidi="hi_IN"/>
        </w:rPr>
        <w:t>समूह के रूप में यहाँ रुकें और खलिहान की तस्वीर देखें। ऑडियो को यहाँ रोकें।</w:t>
      </w:r>
    </w:p>
    <w:p>
      <w:pPr/>
      <w:r>
        <w:rPr>
          <w:lang w:val="hi_IN" w:bidi="hi_IN"/>
        </w:rPr>
      </w:r>
      <w:r>
        <w:rPr>
          <w:lang w:val="hi_IN" w:bidi="hi_IN"/>
        </w:rPr>
        <w:t>यहाँ रुकें और समूह में चर्चा करें: उस समय के बारे में कोई कहानी सुनाएँ जब अन्य लोगों ने आपके देश के नगरों या क्षेत्रों पर आक्रमण किया था। उन लोगों ने हमला क्यों किया? इस ऑडियो को यहाँ रोकें।</w:t>
      </w:r>
    </w:p>
    <w:p>
      <w:pPr/>
      <w:r>
        <w:rPr>
          <w:lang w:val="hi_IN" w:bidi="hi_IN"/>
        </w:rPr>
      </w:r>
      <w:r>
        <w:rPr>
          <w:lang w:val="hi_IN" w:bidi="hi_IN"/>
        </w:rPr>
        <w:t>इसलिए, दाऊद ने यहोवा से पूछा कि क्या उसे जाकर पलिश्तियों पर आक्रमण करना चाहिए। हम नहीं जानते कि दाऊद ने यहोवा से कैसे पूछा था। यदि इस समय याजक एब्यातार दाऊद के साथ होता, तो एब्यातार ने महायाजक के एपोद के ऊरीम और तुम्मीम का उपयोग करके दाऊद के लिए यहोवा से की विनती की होती। अन्यथा, दाऊद भविष्यद्वक्ता गाद के माध्यम से यहोवा से पूछ सकता था। दाऊद यहोवा से प्रार्थना करके सीधे यहोवा से भी पूछ सकता था। दाऊद जानना चाहता था कि क्या यहोवा चाहता था कि दाऊद पलिश्तियों के विरुद्ध कीला की रक्षा करने की कोशिश करे। प्राचीन निकट पूर्व में लोग युद्ध में जाने से पहले अपने देवताओं से पूछते थे। हालाँकि, अपने शत्रुओं से लड़ना राजा का काम होता है। यहोवा ने दाऊद से कहा कि दाऊद को पलिश्तियों पर आक्रमण करना चाहिए ताकि वह कीला नगर और उसके लोगों को पलिश्तियों से बचाए।</w:t>
      </w:r>
    </w:p>
    <w:p>
      <w:pPr/>
      <w:r>
        <w:rPr>
          <w:lang w:val="hi_IN" w:bidi="hi_IN"/>
        </w:rPr>
      </w:r>
      <w:r>
        <w:rPr>
          <w:lang w:val="hi_IN" w:bidi="hi_IN"/>
        </w:rPr>
        <w:t>यहाँ रुकें और समूह में इस प्रश्न पर चर्चा करें: आपके देश के सैन्य अगुवे यह कैसे तय करते हैं कि उन्हें युद्ध में जाना चाहिए या नहीं? इस ऑडियो को यहाँ रोकें।</w:t>
      </w:r>
    </w:p>
    <w:p>
      <w:pPr/>
      <w:r>
        <w:rPr>
          <w:lang w:val="hi_IN" w:bidi="hi_IN"/>
        </w:rPr>
      </w:r>
      <w:r>
        <w:rPr>
          <w:lang w:val="hi_IN" w:bidi="hi_IN"/>
        </w:rPr>
        <w:t>परन्तु जब दाऊद के लोगों ने कीला में पलिश्तियों पर आक्रमण करने की दाऊद की योजनाओं के बारे में सुना तो वे भयभीत हो गए। दाऊद के लोगों ने कहा कि वे पहले से ही अपने आसपास के शत्रुओं से डरे हुए थे। जब तक वे यहूदा के गोत्र के क्षेत्र में अपने शत्रुओं के बीच में थे, वे लोग किसी और युद्ध में नहीं जाना चाहते थे। वे लोग कीला में पलिश्ती सेना का सामना करने से और भी अधिक डरे हुए थे, जो पलिश्ती क्षेत्र के बहुत निकट था।</w:t>
      </w:r>
    </w:p>
    <w:p>
      <w:pPr/>
      <w:r>
        <w:rPr>
          <w:lang w:val="hi_IN" w:bidi="hi_IN"/>
        </w:rPr>
      </w:r>
      <w:r>
        <w:rPr>
          <w:lang w:val="hi_IN" w:bidi="hi_IN"/>
        </w:rPr>
        <w:t>फिर दाऊद ने दूसरी बार यहोवा से पूछा था। शायद दाऊद चाहता था कि यहोवा दाऊद को आश्वस्त करे क्योंकि उसके लोग डरे हुए थे। यहोवा ने दाऊद को उत्तर दिया और उससे कीला जाने के लिए कहा। यहोवा ने कहा कि यहोवा दाऊद और दाऊद के लोगों से पलिश्तियों को पराजित करवाएगा। फिर से, हम नहीं जानते कि दाऊद ने यहोवा से कैसे पूछा था।</w:t>
      </w:r>
    </w:p>
    <w:p>
      <w:pPr/>
      <w:r>
        <w:rPr>
          <w:lang w:val="hi_IN" w:bidi="hi_IN"/>
        </w:rPr>
      </w:r>
      <w:r>
        <w:rPr>
          <w:lang w:val="hi_IN" w:bidi="hi_IN"/>
        </w:rPr>
        <w:t>इसलिए दाऊद ने यहोवा की आज्ञा का पालन किया और यहोवा की प्रतिज्ञा पर भरोसा किया। दाऊद और दाऊद के लोग कीला गए और पलिश्तियों पर आक्रमण किया और पलिश्तियों के मवेशियों को हाँक ले गए। शायद पलिश्ती अपने मवेशियों को कीला इसलिए लाए हों ताकि वे खलिहान पर लोगों द्वारा छोड़े गए अनाज को खा सकें या पलिश्तियों द्वारा चुराए जा रहे अनाज को ढो सकें। दाऊद और उसके लोगों ने कई पलिश्तियों को मार डाला। इस तरह, दाऊद ने कीला में रहने वाले लोगों को पलिश्तियों से बचाया।</w:t>
      </w:r>
    </w:p>
    <w:p>
      <w:pPr/>
      <w:r>
        <w:rPr>
          <w:lang w:val="hi_IN" w:bidi="hi_IN"/>
        </w:rPr>
      </w:r>
      <w:r>
        <w:rPr>
          <w:lang w:val="hi_IN" w:bidi="hi_IN"/>
        </w:rPr>
        <w:t>समूह के रूप में यहाँ रुकें और दाऊद की हेरेत के जंगल से कीला तक की यात्रा देखने के लिए नक्शा देखें। इस ऑडियो को यहाँ रोकें।</w:t>
      </w:r>
    </w:p>
    <w:p>
      <w:pPr/>
      <w:r>
        <w:rPr>
          <w:lang w:val="hi_IN" w:bidi="hi_IN"/>
        </w:rPr>
      </w:r>
      <w:r>
        <w:rPr>
          <w:lang w:val="hi_IN" w:bidi="hi_IN"/>
        </w:rPr>
        <w:t>अब हम अहीमेलेक के पुत्र एब्यातार याजक के बारे में पृष्ठभूमि जानकारी सुनते हैं। एब्यातार पहले ही शाऊल से बच निकला था। हम नहीं जानते कि एब्यातार दाऊद से ठीक कहाँ मिला, परन्तु शायद यह कीला से पहले कहीं था । जब एब्यातार कीला आया, तो वह अपने साथ एपोद को ले आया। यह महायाजक का एपोद था, जो एक बहुत सजाए हुआ कपड़े का एक टुकड़ा था। महायाजक इस एपोद को मिलापवाले तम्बू में पहनता था, जब वह यहोवा की सेवा करता था। एपोद के ऊपर महायाजक एक सीनाबंद पहनता था। इस सीनाबंध में ऊरीम और तुम्मीम लगे हुए थे, इन दो वस्तुओं का उपयोग महायाजक यहोवा की इच्छा जानने के लिए करता था।</w:t>
      </w:r>
    </w:p>
    <w:p>
      <w:pPr/>
      <w:r>
        <w:rPr>
          <w:lang w:val="hi_IN" w:bidi="hi_IN"/>
        </w:rPr>
      </w:r>
      <w:r>
        <w:rPr>
          <w:lang w:val="hi_IN" w:bidi="hi_IN"/>
        </w:rPr>
        <w:t>फिर किसी ने शाऊल को बताया कि दाऊद कीला गया था। इस बात से प्रसन्न होने के बजाय कि यहोवा ने कीला के लोगों को पलिश्तियों से मुक्त किया, हालाँकि, शाऊल ने गलती से यह मान लिया कि परमेश्वर ने दाऊद को उसके हाथ में दे दिया है।” शाऊल ने इस तरह बात की मानो वह दाऊद को पकड़ने के लिए परमेश्वर की इच्छा थी। शाऊल का विश्वास था कि परमेश्वर ने शाऊल के लिए दाऊद को पकड़ना संभव बना दिया था, क्योंकि दाऊद ने स्वयं को एक जाल में फँसा लिया था। शाऊल ने कोई जाल नहीं बिछाया था जिसमें दाऊद फँस गया हो, और न ही दाऊद ने जानबूझकर अपने आपको फँसाया या बंदी बनाया था। इसके बजाय, कीला में प्रवेश करके दाऊद ने अपने आप को एक खतरनाक स्थिति में डाल दिया था। कीला एक दृढ़ नगर था। कीला के चारों ओर एक दीवार थी। कीला से बाहर निकलने का दाऊद के पास द्वारों के अलावा और कोई रास्ता नहीं होता, जिन्हें लोग अंदर से बंद कर सकते थे और बाहर से उन पर निगरानी रख सकते थे।</w:t>
      </w:r>
    </w:p>
    <w:p>
      <w:pPr/>
      <w:r>
        <w:rPr>
          <w:lang w:val="hi_IN" w:bidi="hi_IN"/>
        </w:rPr>
      </w:r>
      <w:r>
        <w:rPr>
          <w:lang w:val="hi_IN" w:bidi="hi_IN"/>
        </w:rPr>
        <w:t>यहाँ रुकें और समूह के रूप में चर्चा करें: अपने क्षेत्र के नगरों के बारे में बात करें। अतीत में, लोगों ने उन नगरों को आक्रमण से कैसे सुरक्षित रखा था? अब लोग उन नगरों को कैसे सुरक्षित बनाते हैं? इस ऑडियो को यहाँ रोकें।</w:t>
      </w:r>
    </w:p>
    <w:p>
      <w:pPr/>
      <w:r>
        <w:rPr>
          <w:lang w:val="hi_IN" w:bidi="hi_IN"/>
        </w:rPr>
      </w:r>
      <w:r>
        <w:rPr>
          <w:lang w:val="hi_IN" w:bidi="hi_IN"/>
        </w:rPr>
        <w:t>फिर शाऊल ने सभी लोगों को युद्ध के लिए बुलाया। इस्राएल के पास कोई पेशेवर सेना नहीं थी, इसलिए शाऊल जब भी आवश्यकता हो, तो वह सैनिकों के रूप में युद्ध करने के लिए लोगों को इकट्ठा करता था। हम नहीं जानते कि कितने लोगों ने प्रतिक्रिया दी, परन्तु अमालेकियों के साथ पिछले युद्ध में 200,000 पुरुष और यहूदा के 10,000 लोग शाऊल के साथ शामिल हुए थे। चूँकि शाऊल ने सभी को बुलाया था, इसलिए शायद शाऊल ने दाऊद के 600 पुरुषों के विरुद्ध एक बड़ी सेना का उपयोग करने की योजना बनाई थी। शाऊल कीला को चारों ओर से घेरकर उसकी घेराबंदी करना चाहता था, ताकि हथियारों, भोजन और पानी की आपूर्ति बंद हो जाए और नगर के लोगों को या तो लड़कर बाहर निकलने या आत्मसमर्पण करने के लिए मजबूर होना पड़े।</w:t>
      </w:r>
    </w:p>
    <w:p>
      <w:pPr/>
      <w:r>
        <w:rPr>
          <w:lang w:val="hi_IN" w:bidi="hi_IN"/>
        </w:rPr>
      </w:r>
      <w:r>
        <w:rPr>
          <w:lang w:val="hi_IN" w:bidi="hi_IN"/>
        </w:rPr>
        <w:t>किसी ने दाऊद को बताया कि शाऊल दाऊद के विरुद्ध बुराई की साजिश रच रहा था, न कि पलिश्तियों के विरुद्ध। दाऊद ने एब्यातार याजक से कहा कि वह एपोद को उसके पास ले आए। यह महायाजक का एपोद था जिसे एब्यातार अपने साथ नोब नगर से लाया था। दाऊद यहोवा की इच्छा जानना चाहता था।</w:t>
      </w:r>
    </w:p>
    <w:p>
      <w:pPr/>
      <w:r>
        <w:rPr>
          <w:lang w:val="hi_IN" w:bidi="hi_IN"/>
        </w:rPr>
      </w:r>
      <w:r>
        <w:rPr>
          <w:lang w:val="hi_IN" w:bidi="hi_IN"/>
        </w:rPr>
        <w:t>यहाँ रुकें और समूह के रूप में चर्चा करें: आपके समूह के लोग परमेश्वर की इच्छा को कैसे जानते हैं? इस ऑडियो को यहाँ रोकें।</w:t>
      </w:r>
    </w:p>
    <w:p>
      <w:pPr/>
      <w:r>
        <w:rPr>
          <w:lang w:val="hi_IN" w:bidi="hi_IN"/>
        </w:rPr>
      </w:r>
      <w:r>
        <w:rPr>
          <w:lang w:val="hi_IN" w:bidi="hi_IN"/>
        </w:rPr>
        <w:t>फिर दाऊद ने यहोवा से प्रार्थना की। दाऊद ने यहोवा को संबोधित किया, "यहोवा, इस्राएल का परमेश्वर।" यहोवा परमेश्वर का वह नाम था जिसके द्वारा इस्राएल के लोग परमेश्वर को जानते थे। "इस्राएल का परमेश्वर" का अर्थ है वह परमेश्वर जिसकी इस्राएल के लोग उपासना करते हैं। दाऊद ने यहोवा से कहा कि दाऊद ने निश्चित रूप से सुना है कि शाऊल दाऊद के कारण नगर को नष्ट करने के लिए कीला आने की कोशिश कर रहा है।</w:t>
      </w:r>
    </w:p>
    <w:p>
      <w:pPr/>
      <w:r>
        <w:rPr>
          <w:lang w:val="hi_IN" w:bidi="hi_IN"/>
        </w:rPr>
      </w:r>
      <w:r>
        <w:rPr>
          <w:lang w:val="hi_IN" w:bidi="hi_IN"/>
        </w:rPr>
        <w:t>दाऊद ने यहोवा से पूछा कि वह उसे कुछ ऐसा बताए जो भविष्य में हो सकता है। दाऊद ने पूछा कि क्या कीला के लोग या उसके नागरिक दाऊद को शाऊल के हाथ में सौंप देंगे ताकि वह अपने नगर को बचाने और बचाने की कोशिश कर सके। ये नागरिक वे लोग थे जो कीला में रहते थे और वहाँ संपत्ति के मालिक थे। ये नागरिक नगर के धनी लोग थे और शायद नगर के अगुवे या अधिकारी थे। दाऊद यह भी चाहता था कि यहोवा दाऊद को बताए कि क्या शाऊल आकर कीला पर आक्रमण करेगा। और यहोवा ने पुष्टि की कि शाऊल कीला आएगा।</w:t>
      </w:r>
    </w:p>
    <w:p>
      <w:pPr/>
      <w:r>
        <w:rPr>
          <w:lang w:val="hi_IN" w:bidi="hi_IN"/>
        </w:rPr>
      </w:r>
      <w:r>
        <w:rPr>
          <w:lang w:val="hi_IN" w:bidi="hi_IN"/>
        </w:rPr>
        <w:t>दाऊद ने यहोवा से फिर से पूछा कि क्या कीला के लोग दाऊद और उसके लोगों को शाऊल के हाथ में दे देंगे, जैसा कि दाऊद को डर था कि ऐसा हो सकता है। कीला के अगुवे शायद जानते थे कि शाऊल ने नोब को नष्ट कर दिया था और उनके नगर के साथ भी ऐसा ही कर सकता था। अगुवों के दृष्टिकोण से, दाऊद सहायता से अधिक परेशानी ले आया था। जब पलिश्ती केवल अनाज चुराते थे, तब शाऊल ने कीला को नष्ट करने का इरादा किया। यहोवा ने दाऊद से कहा कि कीला के लोग दाऊद को शाऊल के हाथ में सौंप देंगे।</w:t>
      </w:r>
    </w:p>
    <w:p>
      <w:pPr/>
      <w:r>
        <w:rPr>
          <w:lang w:val="hi_IN" w:bidi="hi_IN"/>
        </w:rPr>
      </w:r>
      <w:r>
        <w:rPr>
          <w:lang w:val="hi_IN" w:bidi="hi_IN"/>
        </w:rPr>
        <w:t>दाऊद ने यहोवा का उत्तर स्वीकार कर लिया और तुरंत कीला को अपने 600 पुरुषों के साथ छोड़ दिया। दाऊद ने अदुल्लाम की गुफा में 400 पुरुषों के साथ शुरुआत की थी, और तब से और अधिक लोग इसमें शामिल हो गए थे। वे लोग एक स्थान से दूसरे स्थान पर चले जाते थे, कभी कहीं भी स्थायी रूप से नहीं ठहरते थे, और हमेशा शाऊल से सुरक्षा ढूँढते थे। जब किसी ने शाऊल को बताया कि दाऊद कीला से बच निकला है, तो शाऊल ने उस समय दाऊद का आगे पीछा नहीं करने का निर्णय लिया।</w:t>
      </w:r>
    </w:p>
    <w:p>
      <w:pPr/>
      <w:r>
        <w:rPr>
          <w:lang w:val="hi_IN" w:bidi="hi_IN"/>
        </w:rPr>
      </w:r>
      <w:r>
        <w:rPr>
          <w:lang w:val="hi_IN" w:bidi="hi_IN"/>
        </w:rPr>
        <w:t>जब दाऊद कीला से निकला, तो दाऊद यहूदा के गोत्र के क्षेत्र के जंगल में गया। यह जंगल यहूदा के पहाड़ों और मृत सागर के बीच था। इस जंगल के अलग-अलग भागों के अलग-अलग नाम थे। जीप का रेगिस्तान या जंगल यहूदा के जंगल का हिस्सा था, जो जीप नगर के पास था। जीप हेब्रोन से लगभग 8 किलोमीटर दक्षिण-दक्षिण-पूर्व में था, और कीला से लगभग 19 किलोमीटर दक्षिण-पूर्व में था। दाऊद शायद केवल जीप के जंगल के पहाड़ी देश में जंगल के गढ़ों में रहता था। जंगल के गढ़ वे स्थान थे जहाँ लोग जंगल में छिप सकते थे और शरण या सुरक्षा पा सकते थे। ये शायद गुफाओं जैसी प्राकृतिक संरचनाएँ थीं, न कि मानव द्वारा बनाए गए किले। संभव है कि दाऊद जंगल में रहता था और फिर जीप के जंगल के पहाड़ों में गया हो। और शाऊल हर दिन दाऊद को ढूँढता था, परन्तु परमेश्वर ने शाऊल को दाऊद को पकड़ने की अनुमति नहीं दी। परमेश्वर दाऊद को शाऊल से सुरक्षित रख रहा था।</w:t>
      </w:r>
    </w:p>
    <w:p>
      <w:pPr/>
      <w:r>
        <w:rPr>
          <w:lang w:val="hi_IN" w:bidi="hi_IN"/>
        </w:rPr>
      </w:r>
      <w:r>
        <w:rPr>
          <w:lang w:val="hi_IN" w:bidi="hi_IN"/>
        </w:rPr>
        <w:t>समूह के रूप में यहाँ रुकें और दाऊद की केला के जंगल से जीप के जंगल तक की यात्रा देखने के लिए नक्शा देखें। इस ऑडियो को यहाँ रोकें।</w:t>
      </w:r>
    </w:p>
    <w:p>
      <w:pPr/>
      <w:r>
        <w:rPr>
          <w:lang w:val="hi_IN" w:bidi="hi_IN"/>
        </w:rPr>
      </w:r>
      <w:r>
        <w:rPr>
          <w:lang w:val="hi_IN" w:bidi="hi_IN"/>
        </w:rPr>
        <w:t>यहाँ रुकें और यहूदा के गोत्र के क्षेत्र में जंगल में एक गढ़ की तस्वीर देखें।</w:t>
      </w:r>
      <w:r>
        <w:rPr>
          <w:lang w:val="hi_IN" w:bidi="hi_IN"/>
        </w:rPr>
      </w:r>
    </w:p>
    <w:p>
      <w:pPr>
        <w:pStyle w:val="Heading3"/>
      </w:pPr>
      <w:r>
        <w:rPr>
          <w:lang w:val="hi_IN" w:bidi="hi_IN"/>
        </w:rPr>
        <w:t>घटनाओं को समझाना</w:t>
      </w:r>
    </w:p>
    <w:p>
      <w:pPr/>
      <w:r>
        <w:rPr>
          <w:lang w:val="hi_IN" w:bidi="hi_IN"/>
        </w:rPr>
      </w:r>
      <w:r>
        <w:rPr>
          <w:lang w:val="hi_IN" w:bidi="hi_IN"/>
        </w:rPr>
        <w:t>1 शमूएल 23:1–14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सात दृश्य हैं।</w:t>
      </w:r>
    </w:p>
    <w:p>
      <w:pPr/>
      <w:r>
        <w:rPr>
          <w:lang w:val="hi_IN" w:bidi="hi_IN"/>
        </w:rPr>
      </w:r>
      <w:r>
        <w:rPr>
          <w:b/>
          <w:lang w:val="hi_IN" w:bidi="hi_IN"/>
        </w:rPr>
        <w:t>पहले दृश्य में:</w:t>
      </w:r>
      <w:r>
        <w:rPr>
          <w:lang w:val="hi_IN" w:bidi="hi_IN"/>
        </w:rPr>
        <w:t xml:space="preserve"> दाऊद को पता चलता है कि पलिश्तियों ने कीला नगर पर आक्रमण किया है और खलिहानों से अनाज चुरा रहे हैं। दाऊद यहोवा से पूछता है कि क्या दाऊद को कीला में जाकर पलिश्तियों पर आक्रमण करना चाहिए। यहोवा कहता है कि दाऊद को जाकर कीला के लोगों को बचाने के लिए पलिश्तियों पर आक्रमण करना चाहिए।</w:t>
      </w:r>
    </w:p>
    <w:p>
      <w:pPr/>
      <w:r>
        <w:rPr>
          <w:lang w:val="hi_IN" w:bidi="hi_IN"/>
        </w:rPr>
      </w:r>
      <w:r>
        <w:rPr>
          <w:b/>
          <w:lang w:val="hi_IN" w:bidi="hi_IN"/>
        </w:rPr>
        <w:t>दूसरे दृश्य में:</w:t>
      </w:r>
      <w:r>
        <w:rPr>
          <w:lang w:val="hi_IN" w:bidi="hi_IN"/>
        </w:rPr>
        <w:t xml:space="preserve"> जब दाऊद के लोग कीला में पलिश्तियों पर आक्रमण करने की दाऊद की योजनाओं के बारे में सुनते हैं, तो वे डर जाते हैं। दाऊद के लोग कहते हैं कि वे पहले से ही यहूदा में अपने आसपास के शत्रुओं से डरे हुए हैं। इसलिए दाऊद यहोवा से फिर से पूछता है कि क्या उन लोगों को कीला जाना चाहिए, और यहोवा कहता है कि वे लोग तुरंत जाएँ, क्योंकि यहोवा दाऊद और उसके लोगों को पलिश्तियों को पराजित करेगा।</w:t>
      </w:r>
    </w:p>
    <w:p>
      <w:pPr/>
      <w:r>
        <w:rPr>
          <w:lang w:val="hi_IN" w:bidi="hi_IN"/>
        </w:rPr>
      </w:r>
      <w:r>
        <w:rPr>
          <w:b/>
          <w:lang w:val="hi_IN" w:bidi="hi_IN"/>
        </w:rPr>
        <w:t>तीसरे दृश्य में:</w:t>
      </w:r>
      <w:r>
        <w:rPr>
          <w:lang w:val="hi_IN" w:bidi="hi_IN"/>
        </w:rPr>
        <w:t xml:space="preserve"> दाऊद यहोवा की प्रतिज्ञा पर भरोसा करता है, और दाऊद और दाऊद के लोग कीला जाते हैं। वे लोग पलिश्तियों पर आक्रमण करते हैं और उन मवेशियों को ले जाते हैं जिन्हें पलिश्ती कीला में लाए थे। दाऊद और दाऊद के लोग पलिश्तियों को मार डालते हैं और कीला के निवासियों को बचाते हैं।</w:t>
      </w:r>
    </w:p>
    <w:p>
      <w:pPr/>
      <w:r>
        <w:rPr>
          <w:lang w:val="hi_IN" w:bidi="hi_IN"/>
        </w:rPr>
      </w:r>
      <w:r>
        <w:rPr>
          <w:b/>
          <w:lang w:val="hi_IN" w:bidi="hi_IN"/>
        </w:rPr>
        <w:t>चौथे दृश्य में:</w:t>
      </w:r>
      <w:r>
        <w:rPr>
          <w:lang w:val="hi_IN" w:bidi="hi_IN"/>
        </w:rPr>
        <w:t xml:space="preserve"> कहानीकार अहीमेलेक के पुत्र एब्यातार याजक के बारे में पृष्ठभूमि जानकारी देता है। हमें पता चलता है कि जब एब्यातार कीला में दाऊद के पास आया, तो वह अपने साथ महायाजक का एपोद ले आया था।</w:t>
      </w:r>
    </w:p>
    <w:p>
      <w:pPr/>
      <w:r>
        <w:rPr>
          <w:lang w:val="hi_IN" w:bidi="hi_IN"/>
        </w:rPr>
      </w:r>
      <w:r>
        <w:rPr>
          <w:b/>
          <w:lang w:val="hi_IN" w:bidi="hi_IN"/>
        </w:rPr>
        <w:t>पाँचवें दृश्य में:</w:t>
      </w:r>
      <w:r>
        <w:rPr>
          <w:lang w:val="hi_IN" w:bidi="hi_IN"/>
        </w:rPr>
        <w:t xml:space="preserve"> कोई व्यक्ति शाऊल को बताता है कि दाऊद कीला गया है। शाऊल ने गलती से यह मान लिया कि परमेश्वर ने दाऊद को उसके हाथ में सौंप दिया है। शाऊल सभी लोगों को युद्ध के लिए बुलाता है, ताकि शाऊल और शाऊल की सेना कीला जाकर दाऊद और दाऊद के लोगों की घेराबंदी कर सकें या उन्हें घेर सकें।</w:t>
      </w:r>
    </w:p>
    <w:p>
      <w:pPr/>
      <w:r>
        <w:rPr>
          <w:lang w:val="hi_IN" w:bidi="hi_IN"/>
        </w:rPr>
      </w:r>
      <w:r>
        <w:rPr>
          <w:b/>
          <w:lang w:val="hi_IN" w:bidi="hi_IN"/>
        </w:rPr>
        <w:t>छठे दृश्य में:</w:t>
      </w:r>
      <w:r>
        <w:rPr>
          <w:lang w:val="hi_IN" w:bidi="hi_IN"/>
        </w:rPr>
        <w:t xml:space="preserve"> दाऊद को पता चलता है कि शाऊल दाऊद को पकड़ने की योजना बना रहा है। दाऊद एब्यातार से कहता है कि वह एपोद को लेकर आए, ताकि वह यहोवा की इच्छा को समझ सके। यहोवा पुष्टि करता है कि शाऊल कीला आएगा। यहोवा दाऊद से कहता है कि कीला के लोग दाऊद को शाऊल के हाथ में सौंप देंगे।</w:t>
      </w:r>
    </w:p>
    <w:p>
      <w:pPr/>
      <w:r>
        <w:rPr>
          <w:lang w:val="hi_IN" w:bidi="hi_IN"/>
        </w:rPr>
      </w:r>
      <w:r>
        <w:rPr>
          <w:b/>
          <w:lang w:val="hi_IN" w:bidi="hi_IN"/>
        </w:rPr>
        <w:t>सातवें दृश्य में:</w:t>
      </w:r>
      <w:r>
        <w:rPr>
          <w:lang w:val="hi_IN" w:bidi="hi_IN"/>
        </w:rPr>
        <w:t xml:space="preserve"> दाऊद और दाऊद के लोग कीला से निकलकर एक स्थान पर दूसरे स्थान पर जाते हैं, जहाँ भी वे शाऊल से सुरक्षित होंगे। जब शाऊल सुनता है कि दाऊद कीला से बच निकला है, तो शाऊल उस समय दाऊद के पीछे न जाने का निर्णय लेता है। दाऊद और उसके लोग अब यहूदा के गोत्र के क्षेत्र में जंगल में गढ़ों में रहते हैं और जीप के जंगल में पहाड़ी देश तक पहुँचते हैं। शाऊल हर दिन दाऊद को ढूँढता है, परन्तु परमेश्वर शाऊल को दाऊद को पकड़ने की अनुमति नहीं देता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जिन लोगों ने दाऊद को कीला पर पलिश्ती आक्रमण के बारे में बताया, शायद दाऊद के साथी</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पलिश्ती</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कीला के लोग</w:t>
      </w:r>
    </w:p>
    <w:p>
      <w:pPr>
        <w:pStyle w:val="ListBullet"/>
        <w:spacing w:line="240" w:lineRule="auto"/>
        <w:ind w:left="720"/>
      </w:pPr>
      <w:r>
        <w:rPr>
          <w:lang w:val="hi_IN" w:bidi="hi_IN"/>
        </w:rPr>
      </w:r>
      <w:r>
        <w:rPr>
          <w:lang w:val="hi_IN" w:bidi="hi_IN"/>
        </w:rPr>
        <w:t>दाऊद के लोग, या सैनिक</w:t>
      </w:r>
    </w:p>
    <w:p>
      <w:pPr>
        <w:pStyle w:val="ListBullet"/>
        <w:spacing w:line="240" w:lineRule="auto"/>
        <w:ind w:left="720"/>
      </w:pPr>
      <w:r>
        <w:rPr>
          <w:lang w:val="hi_IN" w:bidi="hi_IN"/>
        </w:rPr>
      </w:r>
      <w:r>
        <w:rPr>
          <w:lang w:val="hi_IN" w:bidi="hi_IN"/>
        </w:rPr>
        <w:t>एब्यातार याजक</w:t>
      </w:r>
    </w:p>
    <w:p>
      <w:pPr>
        <w:pStyle w:val="ListBullet"/>
        <w:spacing w:line="240" w:lineRule="auto"/>
        <w:ind w:left="720"/>
      </w:pPr>
      <w:r>
        <w:rPr>
          <w:lang w:val="hi_IN" w:bidi="hi_IN"/>
        </w:rPr>
      </w:r>
      <w:r>
        <w:rPr>
          <w:lang w:val="hi_IN" w:bidi="hi_IN"/>
        </w:rPr>
        <w:t>वह व्यक्ति जिसने दाऊद को बताया कि शाऊल कीला आ रहा है</w:t>
      </w:r>
    </w:p>
    <w:p>
      <w:pPr>
        <w:pStyle w:val="ListBullet"/>
        <w:spacing w:line="240" w:lineRule="auto"/>
        <w:ind w:left="720"/>
      </w:pPr>
      <w:r>
        <w:rPr>
          <w:lang w:val="hi_IN" w:bidi="hi_IN"/>
        </w:rPr>
      </w:r>
      <w:r>
        <w:rPr>
          <w:lang w:val="hi_IN" w:bidi="hi_IN"/>
        </w:rPr>
        <w:t>राजा शाऊल</w:t>
      </w:r>
    </w:p>
    <w:p>
      <w:pPr>
        <w:pStyle w:val="ListBullet"/>
        <w:spacing w:line="240" w:lineRule="auto"/>
        <w:ind w:left="720"/>
      </w:pPr>
      <w:r>
        <w:rPr>
          <w:lang w:val="hi_IN" w:bidi="hi_IN"/>
        </w:rPr>
      </w:r>
      <w:r>
        <w:rPr>
          <w:lang w:val="hi_IN" w:bidi="hi_IN"/>
        </w:rPr>
        <w:t>और शाऊल की सेना</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एक दिन, किसी ने दाऊद से कहा, "देख! पलिश्ती कीला के विरुद्ध लड़ रहे हैं और खलिहानों को लूट रहे हैं।" यहाँ, संदेशवाहक दाऊद का ध्यान एक गंभीर समस्या की ओर आकर्षित कर रहा था। संदेशवाहक दाऊद से शारीरिक रूप से पलिश्तियों को देखने के लिए नहीं कह रहा था। दूत दाऊद को सचेत कर रहा था कि पलिश्ती खलिहानों से अनाज चुरा रहे हैं। कीला यहूदा के गोत्र के क्षेत्र में एक नगर था और पलिश्ती सीमा के पास और अदुल्लाम नगर से आठ किलोमीटर दक्षिण में स्थित था। जब दाऊद ने यह समाचार सुना, तो शायद दाऊद हेरेत के जंगल और कीला के बीच यात्रा कर रहा था।</w:t>
      </w:r>
    </w:p>
    <w:p>
      <w:pPr/>
      <w:r>
        <w:rPr>
          <w:lang w:val="hi_IN" w:bidi="hi_IN"/>
        </w:rPr>
      </w:r>
      <w:r>
        <w:rPr>
          <w:lang w:val="hi_IN" w:bidi="hi_IN"/>
        </w:rPr>
        <w:t>यहाँ रुकें और समूह में चर्चा करें: एक ऐसी घटना के बारे में बताएँ जब कोई ऐसी गंभीर खबर लेकर आया हो जिस पर तुरंत कार्रवाई की ज़रूरत थी। उस व्यक्ति ने लोगों का ध्यान समस्या की ओर आकर्षित करने के लिए किन शब्दों या वाक्यांशों का उपयोग किया? इस ऑडियो को यहाँ रोकें।</w:t>
      </w:r>
    </w:p>
    <w:p>
      <w:pPr/>
      <w:r>
        <w:rPr>
          <w:lang w:val="hi_IN" w:bidi="hi_IN"/>
        </w:rPr>
      </w:r>
      <w:r>
        <w:rPr>
          <w:lang w:val="hi_IN" w:bidi="hi_IN"/>
        </w:rPr>
        <w:t>इसलिए दाऊद ने यहोवा से पूछा, "क्या मैं जाकर इन पलिश्तियों पर आक्रमण करूँ?" दाऊद ने पलिश्तियों का उल्लेख इस प्रकार किया जिससे यह प्रकट होता है कि दाऊद उनका बिल्कुल सम्मान नहीं करता था। यहोवा ने दाऊद से कहा कि दाऊद को पलिश्तियों पर आक्रमण करना चाहिए ताकि वह कीला नगर और उसके लोगों को पलिश्तियों से बचाए।</w:t>
      </w:r>
    </w:p>
    <w:p>
      <w:pPr/>
      <w:r>
        <w:rPr>
          <w:lang w:val="hi_IN" w:bidi="hi_IN"/>
        </w:rPr>
      </w:r>
      <w:r>
        <w:rPr>
          <w:lang w:val="hi_IN" w:bidi="hi_IN"/>
        </w:rPr>
        <w:t>कहानी स्पष्ट है कि दाऊद के लोगों की प्रतिक्रिया वह नहीं है जैसी यहोवा और दाऊद ने उनसे उम्मीद की थी। जब लोगों ने यह समाचार सुना, तब दाऊद के लोगों ने कहा, “देखो, यहाँ यहूदा के बीच में ही हम डरे हुए हैं।” दाऊद के लोग अपने आसपास के शत्रुओं और युद्ध के विचार से डरे हुए थे। लोगों ने कहा, “यदि हम कीला में पलिश्तियों की सेनाओं से लड़ने की कोशिश करें तो हम बहुत डर जाएँगे!” दाऊद के लोग पलिश्तियों से डरते थे। इसी कारण लोगों ने पलिश्तियों के उस लूटमार करने वाले दल को “सेनाएँ” कहा, जबकि वास्तव में पलिश्तियों ने किला पर कोई बड़ी सेना नहीं भेजी थी। पलिश्तियों ने वास्तव में एक बड़ी सेना नहीं, बल्कि थोड़े लोगों का एक लूटमार करने वाला दल भेजा था।</w:t>
      </w:r>
    </w:p>
    <w:p>
      <w:pPr/>
      <w:r>
        <w:rPr>
          <w:lang w:val="hi_IN" w:bidi="hi_IN"/>
        </w:rPr>
      </w:r>
      <w:r>
        <w:rPr>
          <w:lang w:val="hi_IN" w:bidi="hi_IN"/>
        </w:rPr>
        <w:t>यहाँ रुकें और समूह में चर्चा करें: आप अपनी भाषा में क्या कहते हैं ताकि यह दिखाया जा सके कि किसी व्यक्ति की प्रतिक्रिया वैसी नहीं थी जैसी हम उससे प्रतिक्रिया की उम्मीद करते थे? इस ऑडियो को यहाँ रोकें।</w:t>
      </w:r>
    </w:p>
    <w:p>
      <w:pPr/>
      <w:r>
        <w:rPr>
          <w:lang w:val="hi_IN" w:bidi="hi_IN"/>
        </w:rPr>
      </w:r>
      <w:r>
        <w:rPr>
          <w:lang w:val="hi_IN" w:bidi="hi_IN"/>
        </w:rPr>
        <w:t>फिर दाऊद ने फिर से यहोवा से पूछा। यह ध्यान देना महत्वपूर्ण है कि यह दूसरी बार था जब दाऊद ने यहोवा से पूछा था। और यहोवा ने दाऊद से कहा, "उठ, कीला में जा।" "उठ" का अर्थ यह नहीं था कि दाऊद को खड़ा होना था, बल्कि यह था कि दाऊद को जल्दी से जाना था। यहाँ “नीचे जा” वाक्यांश का अर्थ शायद यह है कि जहाँ दाऊद और उसके लोग ठहरे हुए थे, शायद एक पहाड़ी पर था, और उन लोगों को पहाड़ी पर उतरना पड़ेगा। यहोवा ने कहा कि यहोवा "पलिश्तियों को दाऊद के हाथ में दे देगा।" इसका अर्थ है कि यहोवा दाऊद और उसके लोगों को पलिश्तियों पर अधिकार देने वाला था। पहले की तरह, कहानी यह नहीं बताती कि दाऊद ने यहोवा से क्या पूछा और किस साधन से यहोवा ने दाऊद से बात की।</w:t>
      </w:r>
    </w:p>
    <w:p>
      <w:pPr/>
      <w:r>
        <w:rPr>
          <w:lang w:val="hi_IN" w:bidi="hi_IN"/>
        </w:rPr>
      </w:r>
      <w:r>
        <w:rPr>
          <w:lang w:val="hi_IN" w:bidi="hi_IN"/>
        </w:rPr>
        <w:t>यहाँ रुकें और समूह में दाऊद को यहोवा के निर्देशों का अनुवाद करने का सबसे अच्छा तरीका चर्चा करें। इस ऑडियो को यहाँ रोकें।</w:t>
      </w:r>
    </w:p>
    <w:p>
      <w:pPr/>
      <w:r>
        <w:rPr>
          <w:lang w:val="hi_IN" w:bidi="hi_IN"/>
        </w:rPr>
      </w:r>
      <w:r>
        <w:rPr>
          <w:lang w:val="hi_IN" w:bidi="hi_IN"/>
        </w:rPr>
        <w:t>कहानीकार यह स्पष्ट करता है कि दाऊद ने तुरंत उस बात का पालन किया जो यहोवा ने आज्ञा दी थी। इसलिए, दाऊद और दाऊद के लोग कीला गए और पलिश्तियों पर आक्रमण किया। दाऊद और उसके लोगों ने पलिश्तियों के मवेशियों को दूर ले गए। दाऊद और दाऊद के लोगों ने कई पलिश्तियों को मार डाला। इस तरह, दाऊद ने कीला में रहने वाले लोगों को पलिश्तियों से बचाया। यद्यपि कहानीकार यह कहता है कि दाऊद ने ये कार्य स्वयं किए थे, फिर भी हम जानते हैं कि दाऊद के लोग दाऊद के साथ युद्ध कर रहे थे। इस प्रकार की भाषा का उपयोग करके, कहानीकार दाऊद को महत्वपूर्ण बनाता है और उसे एक बहादुर और सफल अगुवे के रूप में प्रस्तुत करता है।</w:t>
      </w:r>
    </w:p>
    <w:p>
      <w:pPr/>
      <w:r>
        <w:rPr>
          <w:lang w:val="hi_IN" w:bidi="hi_IN"/>
        </w:rPr>
      </w:r>
      <w:r>
        <w:rPr>
          <w:lang w:val="hi_IN" w:bidi="hi_IN"/>
        </w:rPr>
        <w:t>समूह के रूप में यहाँ रुकें और दाऊद की हेरेत के जंगल से कीला तक की यात्रा देखने के लिए नक्शा देखें। इस ऑडियो को यहाँ रोकें।</w:t>
      </w:r>
    </w:p>
    <w:p>
      <w:pPr/>
      <w:r>
        <w:rPr>
          <w:lang w:val="hi_IN" w:bidi="hi_IN"/>
        </w:rPr>
      </w:r>
      <w:r>
        <w:rPr>
          <w:lang w:val="hi_IN" w:bidi="hi_IN"/>
        </w:rPr>
        <w:t>समूह के रूप में यहाँ रुकें और चर्चा करें: आप कैसे दिखाएँगे कि कहानी में किसी पात्र का व्यवहार इसलिए था क्योंकि उस व्यक्ति ने उस बात का पालन किया था जो किसी और ने उसे करने के लिए कहा था? इस ऑडियो को यहाँ रोकें।</w:t>
      </w:r>
    </w:p>
    <w:p>
      <w:pPr/>
      <w:r>
        <w:rPr>
          <w:lang w:val="hi_IN" w:bidi="hi_IN"/>
        </w:rPr>
      </w:r>
      <w:r>
        <w:rPr>
          <w:lang w:val="hi_IN" w:bidi="hi_IN"/>
        </w:rPr>
        <w:t>समूह के रूप में यहाँ रुकें और चर्चा करें: आप कहानी में किसी पात्र के बारे में कैसे बात करेंगे ताकि यह दिखाया जा सके कि वह व्यक्ति बहादुर और साहसी है? आप कैसे दिखाएँगे कि यह व्यक्ति अन्य पात्रों में सबसे महत्वपूर्ण पात्र है? इस ऑडियो को यहाँ रोकें।</w:t>
      </w:r>
    </w:p>
    <w:p>
      <w:pPr/>
      <w:r>
        <w:rPr>
          <w:lang w:val="hi_IN" w:bidi="hi_IN"/>
        </w:rPr>
      </w:r>
      <w:r>
        <w:rPr>
          <w:lang w:val="hi_IN" w:bidi="hi_IN"/>
        </w:rPr>
        <w:t>अब हम अहीमेलेक के पुत्र एब्यातार के बारे में पृष्ठभूमि जानकारी सुनते हैं। एब्यातार याजक पहले ही शाऊल से बच निकला था। हम नहीं जानते कि एब्यातार दाऊद के साथ वास्तव में कहाँ शामिल हुआ। यह बहुत संभव है कि एब्यातार कीला के युद्ध से पहले दाऊद के साथ शामिल हुआ हो, और दाऊद और एब्यातार कीला के लिए एक साथ यात्रा कर रहे हों। यहाँ, कहानी एब्यातार के दाऊद के साथ शामिल होने के बारे में जानकारी दोहराती है और हमें एब्यातार द्वारा अपने साथ एपोद लाने के बारे में नई जानकारी बताती है।</w:t>
      </w:r>
    </w:p>
    <w:p>
      <w:pPr/>
      <w:r>
        <w:rPr>
          <w:lang w:val="hi_IN" w:bidi="hi_IN"/>
        </w:rPr>
      </w:r>
      <w:r>
        <w:rPr>
          <w:lang w:val="hi_IN" w:bidi="hi_IN"/>
        </w:rPr>
        <w:t>फिर किसी ने शाऊल को बताया कि दाऊद कीला गया था। शाऊल मानता था कि परमेश्वर ने दाऊद को उसके हाथों में, या शाऊल के वश में सौंप दिया था। शाऊल का मानना था कि परमेश्वर ने शाऊल के लिए दाऊद को पकड़ना संभव बनाया था। शाऊल शायद अपने अधिकारियों से बात कर रहा था और उसने यह भी कारण बता दिया कि शाऊल क्यों सोचता है कि परमेश्वर चाहता है कि शाऊल दाऊद को पकड़े। शाऊल ने कहा, “क्योंकि दाऊद फाटकों और बेड़ों वाले नगर में प्रवेश करके स्वयं को उसमें बंद कर चुका है।”</w:t>
      </w:r>
    </w:p>
    <w:p>
      <w:pPr/>
      <w:r>
        <w:rPr>
          <w:lang w:val="hi_IN" w:bidi="hi_IN"/>
        </w:rPr>
      </w:r>
      <w:r>
        <w:rPr>
          <w:lang w:val="hi_IN" w:bidi="hi_IN"/>
        </w:rPr>
        <w:t>यहाँ रुकें और समूह में चर्चा करें: आप “किसी को किसी के हाथ में सौंपना” इस वाक्यांश का अनुवाद कैसे करेंगे ताकि इसका अर्थ किसी को दूसरे व्यक्ति के वश में सौंपना हो? इस बारे में बात करें कि क्या आपकी भाषा में कोई ऐसा वाक्यांश है, या क्या आपको किसी और वाक्यांश का उपयोग करने की आवश्यकता होगी और वह वाक्यांश क्या होगा। इस ऑडियो को यहाँ रोकें।</w:t>
      </w:r>
    </w:p>
    <w:p>
      <w:pPr/>
      <w:r>
        <w:rPr>
          <w:lang w:val="hi_IN" w:bidi="hi_IN"/>
        </w:rPr>
      </w:r>
      <w:r>
        <w:rPr>
          <w:lang w:val="hi_IN" w:bidi="hi_IN"/>
        </w:rPr>
        <w:t>क्योंकि शाऊल जानता था कि दाऊद फाटकों और बेड़ों वाले नगर में है, इसलिए शाऊल ने निर्णय लिया कि वह जाकर दाऊद को पकड़ ले। फिर शाऊल ने सभी लोगों को युद्ध के लिए बुलाया। शाऊल चाहता था कि उसकी सेना कीला जाए, ताकि दाऊद और उसके लोगों को घेराबंदी कर सके, या उन्हें घेर ले।</w:t>
      </w:r>
    </w:p>
    <w:p>
      <w:pPr/>
      <w:r>
        <w:rPr>
          <w:lang w:val="hi_IN" w:bidi="hi_IN"/>
        </w:rPr>
      </w:r>
      <w:r>
        <w:rPr>
          <w:lang w:val="hi_IN" w:bidi="hi_IN"/>
        </w:rPr>
        <w:t>किसी ने दाऊद से कहा कि शाऊल पलिश्तियों के विरुद्ध होने के बजाय दाऊद के विरुद्ध बुराई की साजिश रच रहा था। दाऊद ने याजक एब्यातार से कहा कि वह महायाजक का एपोद उसके पास लेकर आए। दाऊद एपोद के ऊरीम और तुम्मीम का उपयोग यहोवा से यह पूछने के लिए करना चाहता था कि वह क्या करे।</w:t>
      </w:r>
    </w:p>
    <w:p>
      <w:pPr/>
      <w:r>
        <w:rPr>
          <w:lang w:val="hi_IN" w:bidi="hi_IN"/>
        </w:rPr>
      </w:r>
      <w:r>
        <w:rPr>
          <w:lang w:val="hi_IN" w:bidi="hi_IN"/>
        </w:rPr>
        <w:t>दाऊद ने यहोवा से प्रार्थना की और यहोवा को उसके व्यक्तिगत नाम से पुकारा जिसे इस्राएल के लोग जानते थे। दाऊद ने यहोवा को "यहोवा, इस्राएल का परमेश्वर" कहा। दाऊद अपने बारे में बात करते समय “तेरा दास” वाक्यांश का उपयोग करके नम्रता से परमेश्वर के पास गया। दाऊद ने कहा, “तेरे दास ने निश्चित रूप से सुना है कि शाऊल मेरे कारण कीला में आने के लिए उस नगर को नष्ट करने की कोशिश करता है।” दाऊद ने ऐसी भाषा का उपयोग किया जो इस बात पर ज़ोर देती थी कि दाऊद ने निश्चित रूप से किसी भी संदेह से परे यह सुना था कि शाऊल दाऊद के कारण नगर को नष्ट करने के लिए कीला आ रहा है।</w:t>
      </w:r>
    </w:p>
    <w:p>
      <w:pPr/>
      <w:r>
        <w:rPr>
          <w:lang w:val="hi_IN" w:bidi="hi_IN"/>
        </w:rPr>
      </w:r>
      <w:r>
        <w:rPr>
          <w:lang w:val="hi_IN" w:bidi="hi_IN"/>
        </w:rPr>
        <w:t>यहाँ रुकें और समूह में चर्चा करें: अपने जीवन की ऐसी स्थिति के बारे में बात करें जब किसी भरोसेमंद व्यक्ति ने आपको किसी डरावनी बात के बारे में बताया जो होने वाली थी। इस ऑडियो को यहाँ रोकें।</w:t>
      </w:r>
    </w:p>
    <w:p>
      <w:pPr/>
      <w:r>
        <w:rPr>
          <w:lang w:val="hi_IN" w:bidi="hi_IN"/>
        </w:rPr>
      </w:r>
      <w:r>
        <w:rPr>
          <w:lang w:val="hi_IN" w:bidi="hi_IN"/>
        </w:rPr>
        <w:t>दाऊद ने यहोवा से पूछा कि वह उसे कुछ ऐसा बताए जो भविष्य में हो सकता है। दाऊद ने यहोवा से पूछा, "क्या कीला के लोग मुझे शाऊल के हाथ में सौंप देंगे?" “शाऊल के हाथ में आत्मसमर्पण करना” वाक्यांश का अर्थ है शाऊल को दाऊद को पकड़ने देना। दाऊद ने यहोवा से यह भी पूछा, “क्या शाऊल आएगा, जैसा कि तेरे दस ने सुना है?” यहाँ “नीचे आना” का अर्थ केवल किसी स्थान पर आना है, न कि वास्तव में भौतिक रूप से नीचे उतरना। दाऊद ने फिर से यहोवा को "यहोवा, इस्राएल का परमेश्वर" कहा। दाऊद यहोवा से नम्रता से विनती कर रहा था जब दाऊद अपने आप को “तेरा दास” कहकर पुकारता था। यहोवा ने दाऊद के दूसरे प्रश्न का उत्तर दिया और पुष्टि की कि शाऊल कीला आएगा।</w:t>
      </w:r>
    </w:p>
    <w:p>
      <w:pPr/>
      <w:r>
        <w:rPr>
          <w:lang w:val="hi_IN" w:bidi="hi_IN"/>
        </w:rPr>
      </w:r>
      <w:r>
        <w:rPr>
          <w:lang w:val="hi_IN" w:bidi="hi_IN"/>
        </w:rPr>
        <w:t>फिर दाऊद ने यहोवा से फिर से पूछा कि क्या कीला के लोग दाऊद और उसके लोगों को शाऊल को सौंप देंगे। यहोवा ने दाऊद को उत्तर दिया और कहा कि कीला के लोग दाऊद को शाऊल के हाथ में सौंप देंगे।</w:t>
      </w:r>
    </w:p>
    <w:p>
      <w:pPr/>
      <w:r>
        <w:rPr>
          <w:lang w:val="hi_IN" w:bidi="hi_IN"/>
        </w:rPr>
      </w:r>
      <w:r>
        <w:rPr>
          <w:lang w:val="hi_IN" w:bidi="hi_IN"/>
        </w:rPr>
        <w:t>अब कहानीकार यह बताता है कि दाऊद ने पिछले भाग में यहोवा द्वारा दाऊद को बताई गई बातों के परिणामस्वरूप क्या किया था। कहानीकार ऐसी भाषा का उपयोग करता है जो यह स्पष्ट करती है कि पहले जो कुछ हुआ और दाऊद अब जो कर रहा है, उसके बीच एक संबंध है। इसलिए दाऊद और उसके लोग तुरंत कीला से निकल गए। उस समय दाऊद के साथ लगभग 600 पुरुष थे। वे लोग जहाँ भी सुरक्षित स्थान मिला, वहाँ चले गए ताकि शाऊल उन्हें पकड़ न सके। जब किसी ने शाऊल को बताया कि दाऊद कीला से बच निकला है, तो शाऊल ने निर्णय लिया कि वह कीला में दाऊद के पीछे न जाए।</w:t>
      </w:r>
    </w:p>
    <w:p>
      <w:pPr/>
      <w:r>
        <w:rPr>
          <w:lang w:val="hi_IN" w:bidi="hi_IN"/>
        </w:rPr>
      </w:r>
      <w:r>
        <w:rPr>
          <w:lang w:val="hi_IN" w:bidi="hi_IN"/>
        </w:rPr>
        <w:t>अब हम उस क्षेत्र के बारे में सुनते हैं जहाँ दाऊद कीला छोड़कर गया था और शाऊल से छिप रहा था। जब दाऊद कीला से निकला, तो दाऊद यहूदा के गोत्र के क्षेत्र के जंगल में गया। यह जंगल यहूदा के पहाड़ों और मृत सागर के बीच था। इस जंगल के अलग-अलग भागों के अलग-अलग नाम थे। जीप का रेगिस्तान या जंगल यहूदा के जंगल का हिस्सा था, जो जीप नगर के पास था। जीप हेब्रोन से लगभग 8 किलोमीटर दक्षिण-दक्षिण-पूर्व में था, और कीला से लगभग 19 किलोमीटर दक्षिण-पूर्व में था। दाऊद शायद केवल जीप के जंगल के पहाड़ी देश में जंगल के गढ़ों में रहता था। जंगल के गढ़ वे स्थान थे जहाँ लोग छिप सकते थे और शरण या सुरक्षा पा सकते थे। ये शायद गुफाओं जैसी प्राकृतिक संरचनाएँ थीं, न कि मानव द्वारा बनाए गए किले। संभव है कि दाऊद जंगल में रहता था और फिर जीप के जंगल के पहाड़ों में गया हो। और शाऊल हर दिन दाऊद को ढूँढता था, परन्तु परमेश्वर ने शाऊल को दाऊद को पकड़ने की अनुमति नहीं दी। परमेश्वर दाऊद को शाऊल से सुरक्षित रख रहा था।</w:t>
      </w:r>
    </w:p>
    <w:p>
      <w:pPr/>
      <w:r>
        <w:rPr>
          <w:lang w:val="hi_IN" w:bidi="hi_IN"/>
        </w:rPr>
      </w:r>
      <w:r>
        <w:rPr>
          <w:lang w:val="hi_IN" w:bidi="hi_IN"/>
        </w:rPr>
        <w:t>समूह के रूप में यहाँ रुकें और दाऊद की किला के जंगल से जीप के जंगल तक की यात्रा देखने के लिए नक्शा देखें। इस ऑडियो को यहाँ रोकें।</w:t>
      </w:r>
    </w:p>
    <w:p>
      <w:pPr/>
      <w:r>
        <w:rPr>
          <w:lang w:val="hi_IN" w:bidi="hi_IN"/>
        </w:rPr>
      </w:r>
      <w:r>
        <w:rPr>
          <w:lang w:val="hi_IN" w:bidi="hi_IN"/>
        </w:rPr>
        <w:t>यहाँ रुकें और समूह में इस प्रश्न पर चर्चा करें: गढ़ शब्द का अर्थ जंगल का गढ़, जैसे कि गुफा या संरक्षित प्राकृतिक क्षेत्र, और कभी यह ऊँची दीवारों वाले मजबूत नगर जैसे गढ़ को भी दर्शा सकता है। इस मामले में, ये प्राकृतिक गढ़ थे, जो पिछली कहानियों में उन दृढ़ गढ़ के विपरीत हैं जिन्हें लोगों ने बनाया था। आप इस जंगल के गढ़ का अनुवाद कैसे करेंगे?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23:1–14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सात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जिन लोगों ने दाऊद को कीला पर पलिश्ती आक्रमण के बारे में बताया, शायद दाऊद के साथी</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पलिश्ती</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कीला के लोग</w:t>
      </w:r>
    </w:p>
    <w:p>
      <w:pPr>
        <w:pStyle w:val="ListBullet"/>
        <w:spacing w:line="240" w:lineRule="auto"/>
        <w:ind w:left="720"/>
      </w:pPr>
      <w:r>
        <w:rPr>
          <w:lang w:val="hi_IN" w:bidi="hi_IN"/>
        </w:rPr>
      </w:r>
      <w:r>
        <w:rPr>
          <w:lang w:val="hi_IN" w:bidi="hi_IN"/>
        </w:rPr>
        <w:t>दाऊद के पुरुष, या सैनिक</w:t>
      </w:r>
    </w:p>
    <w:p>
      <w:pPr>
        <w:pStyle w:val="ListBullet"/>
        <w:spacing w:line="240" w:lineRule="auto"/>
        <w:ind w:left="720"/>
      </w:pPr>
      <w:r>
        <w:rPr>
          <w:lang w:val="hi_IN" w:bidi="hi_IN"/>
        </w:rPr>
      </w:r>
      <w:r>
        <w:rPr>
          <w:lang w:val="hi_IN" w:bidi="hi_IN"/>
        </w:rPr>
        <w:t>एब्यातार याजक</w:t>
      </w:r>
    </w:p>
    <w:p>
      <w:pPr>
        <w:pStyle w:val="ListBullet"/>
        <w:spacing w:line="240" w:lineRule="auto"/>
        <w:ind w:left="720"/>
      </w:pPr>
      <w:r>
        <w:rPr>
          <w:lang w:val="hi_IN" w:bidi="hi_IN"/>
        </w:rPr>
      </w:r>
      <w:r>
        <w:rPr>
          <w:lang w:val="hi_IN" w:bidi="hi_IN"/>
        </w:rPr>
        <w:t>वह व्यक्ति जिसने दाऊद को बताया कि शाऊल कीला आ रहा है</w:t>
      </w:r>
    </w:p>
    <w:p>
      <w:pPr>
        <w:pStyle w:val="ListBullet"/>
        <w:spacing w:line="240" w:lineRule="auto"/>
        <w:ind w:left="720"/>
      </w:pPr>
      <w:r>
        <w:rPr>
          <w:lang w:val="hi_IN" w:bidi="hi_IN"/>
        </w:rPr>
      </w:r>
      <w:r>
        <w:rPr>
          <w:lang w:val="hi_IN" w:bidi="hi_IN"/>
        </w:rPr>
        <w:t>राजा शाऊल</w:t>
      </w:r>
    </w:p>
    <w:p>
      <w:pPr>
        <w:pStyle w:val="ListBullet"/>
        <w:spacing w:line="240" w:lineRule="auto"/>
        <w:ind w:left="720"/>
      </w:pPr>
      <w:r>
        <w:rPr>
          <w:lang w:val="hi_IN" w:bidi="hi_IN"/>
        </w:rPr>
      </w:r>
      <w:r>
        <w:rPr>
          <w:lang w:val="hi_IN" w:bidi="hi_IN"/>
        </w:rPr>
        <w:t>और शाऊल की सेना</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एक दिन, किसी ने दाऊद को बताया कि पलिश्ती कीला के लोगों से लड़ रहे हैं और उनके खलिहानों से अनाज चुरा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इसलिए, दाऊद ने यहोवा से पूछा कि क्या उसे जाकर पलिश्तियों पर आक्रमण करना चाहिए। यहोवा ने दाऊद से कहा कि वह जाकर पलिश्तियों पर आक्रमण करे ताकि कीला नगर और उसके लोगों को पलिश्तियों से बचाए।</w:t>
      </w:r>
    </w:p>
    <w:p>
      <w:pPr/>
      <w:r>
        <w:rPr>
          <w:lang w:val="hi_IN" w:bidi="hi_IN"/>
        </w:rPr>
      </w:r>
      <w:r>
        <w:rPr>
          <w:lang w:val="hi_IN" w:bidi="hi_IN"/>
        </w:rPr>
        <w:t>लेकिन जब दाऊद के लोगों ने सुना कि दाऊद किला में पलिश्तियों पर आक्रमण करने की योजना बना रहा है और यहोवा ने भी ऐसा करने के लिए कहा है, तो वे डर गए। दाऊद के लोगों ने कहा कि यहूदा के गोत्र के क्षेत्र के बीच में रहने के दौरान वे पहले से ही भयभीत हो गए थे। जब उन्हें कीला में पलिश्ती सेना का सामना करना पड़ता था, तो वे बहुत अधिक भयभीत होते थे, जो पलिश्ती क्षेत्र के बहुत निकट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दाऊद ने दूसरी बार यहोवा से पूछा था। यहोवा ने दाऊद को उत्तर दिया और दाऊद से कहा कि वह कीला जाए। यहोवा ने कहा कि यहोवा दाऊद और दाऊद के लोगों के हाथों पलिश्तियों को पराजित करवाएगा।</w:t>
      </w:r>
    </w:p>
    <w:p>
      <w:pPr/>
      <w:r>
        <w:rPr>
          <w:lang w:val="hi_IN" w:bidi="hi_IN"/>
        </w:rPr>
      </w:r>
      <w:r>
        <w:rPr>
          <w:lang w:val="hi_IN" w:bidi="hi_IN"/>
        </w:rPr>
        <w:t>दाऊद और दाऊद के लोग कीला गए और पलिश्तियों पर आक्रमण किया और पलिश्तियों के मवेशियों को हाँक ले गए। दाऊद और उसके लोगों ने कई पलिश्तियों को मार डाला। इस तरह, दाऊद ने कीला में रहने वाले लोगों को पलिश्तियों से बचाया।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अहीमेलेक का पुत्र एब्यातार याजक, जंगल में दाऊद के पास आया था। जब एब्यातार कीला में दाऊद के पास आया, तो वह अपने साथ एपोद को लेकर आया।</w:t>
      </w:r>
    </w:p>
    <w:p>
      <w:pPr/>
      <w:r>
        <w:rPr>
          <w:lang w:val="hi_IN" w:bidi="hi_IN"/>
        </w:rPr>
      </w:r>
      <w:r>
        <w:rPr>
          <w:lang w:val="hi_IN" w:bidi="hi_IN"/>
        </w:rPr>
        <w:t>किसी ने शाऊल को बताया कि दाऊद कीला चला गया। शाऊल ने गलती से यह समझ लिया कि परमेश्वर ने दाऊद को उसके हाथ में सौंप दिया है। शाऊल ने सोचा कि कीला में प्रवेश करके दाऊद ने अपने आप को एक खतरनाक स्थिति में डाल दिया था। कीला एक किलेबंद नगर था, और दाऊद के पास कीला से निकलने का कोई रास्ता नहीं था, सिवाय उन फाटकों के जिन्हें लोग अंदर से बंद कर सकते थे और बाहर से उन पर पहरा दे सकते थे। शाऊल ने युद्ध के लिए सभी लोगों को बुलाया, ताकि शाऊल और उसकी सेना कीला जाकर दाऊद और उसके लोगों की घेराबंदी कर सकें या उन्हें घेर सकें।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किसी ने दाऊद से कहा कि शाऊल दाऊद के विरुद्ध बुराई की साजिश रच रहा था। दाऊद ने याजक एब्यातार से कहा कि वह एपोद को दाऊद के पास ले आए। फिर दाऊद ने यहोवा से प्रार्थना की। दाऊद ने यहोवा से कहा कि दाऊद ने निश्चित रूप से सुना था कि शाऊल दाऊद के कारण नगर को नष्ट करने के लिए कीला आने की कोशिश कर रहा है। दाऊद ने यहोवा से पूछा कि क्या कीला के लोग दाऊद को शाऊल के हाथ में सौंप देंगे ताकि वे अपने नगर को बचाने की कोशिश कर सकें। दाऊद यह भी चाहता था कि यहोवा दाऊद को बताए कि क्या शाऊल आकर कीला पर आक्रमण करेगा। और यहोवा ने पुष्टि की कि शाऊल कीला आएगा। फिर दाऊद ने यहोवा से फिर से पूछा कि क्या कीला के लोग दाऊद और उसके लोगों को शाऊल को सौंप देंगे। यहोवा ने दाऊद को उत्तर दिया और कहा कि कीला के लोग दाऊद को शाऊल के हाथ में सौंप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और उसके लोग तुरंत कीला से निकल गए। उस समय दाऊद के साथ लगभग 600 पुरुष थे। दाऊद और दाऊद के लोग उन सभी जगहों पर गए जहाँ वे शाऊल की पकड़ से सुरक्षित रह सकते थे। जब किसी ने शाऊल को बताया कि दाऊद कीला से बच निकला है, तो शाऊल ने कीला न जाने का निर्णय लिया।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और दाऊद के लोग यहूदा के गोत्र के क्षेत्र में जंगल के गढ़ों में रहते थे और ज़ीफ़ के जंगल के पहाड़ी देश में पहुँचे। और शाऊल हर दिन दाऊद को ढूँढता था, परन्तु परमेश्वर ने शाऊल को दाऊद को पकड़ने की अनुमति नहीं दी। परमेश्वर दाऊद को शाऊल से सुरक्षित रख रहा था।</w:t>
      </w:r>
      <w:r>
        <w:rPr>
          <w:lang w:val="hi_IN" w:bidi="hi_IN"/>
        </w:rPr>
      </w:r>
    </w:p>
    <w:p>
      <w:pPr>
        <w:pStyle w:val="Heading3"/>
      </w:pPr>
      <w:r>
        <w:rPr>
          <w:lang w:val="hi_IN" w:bidi="hi_IN"/>
        </w:rPr>
        <w:t>आवश्यक जानकारी</w:t>
      </w:r>
    </w:p>
    <w:p>
      <w:pPr/>
      <w:r>
        <w:rPr>
          <w:lang w:val="hi_IN" w:bidi="hi_IN"/>
        </w:rPr>
      </w:r>
      <w:r>
        <w:rPr>
          <w:lang w:val="hi_IN" w:bidi="hi_IN"/>
        </w:rPr>
        <w:t>1 शमूएल 23:1–14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किसी ने दाऊद को बताया कि पलिश्ती कीला नगर पर आक्रमण कर रहे है और खलिहानों से अनाज लूट रहे हैं। खलिहान खुले में स्थित सख्त और समतल स्थान होते थे, जो नगरों के बाहर बनाए जाते थे, जहाँ चलने वाली हवा बीजों को भूसी से अलग करने में मदद करती थी। लोग या तो अनाज पर चलते थे या उस पर एक भारी तख्ता खींचते थे, और फिर अनाज और भूसी दोनों को फटकते थे। हवा हल्की भूसी को उड़ा ले जाती थी, लेकिन भारी अनाज जमीन पर गिर जाता था।</w:t>
      </w:r>
    </w:p>
    <w:p>
      <w:pPr/>
      <w:r>
        <w:rPr>
          <w:lang w:val="hi_IN" w:bidi="hi_IN"/>
        </w:rPr>
      </w:r>
      <w:r>
        <w:rPr>
          <w:lang w:val="hi_IN" w:bidi="hi_IN"/>
        </w:rPr>
        <w:t>समूह के रूप में यहाँ रुकें और एक खलिहान की तस्वीर देखें। ऑडियो को यहाँ रोकें।</w:t>
      </w:r>
    </w:p>
    <w:p>
      <w:pPr/>
      <w:r>
        <w:rPr>
          <w:lang w:val="hi_IN" w:bidi="hi_IN"/>
        </w:rPr>
      </w:r>
      <w:r>
        <w:rPr>
          <w:lang w:val="hi_IN" w:bidi="hi_IN"/>
        </w:rPr>
        <w:t xml:space="preserve">यहाँ रुकें और समूह में चर्चा करें कि आप </w:t>
      </w:r>
      <w:r>
        <w:rPr>
          <w:b/>
          <w:lang w:val="hi_IN" w:bidi="hi_IN"/>
        </w:rPr>
        <w:t>खलिहान</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इसलिए, दाऊद ने </w:t>
      </w:r>
      <w:r>
        <w:rPr>
          <w:b/>
          <w:lang w:val="hi_IN" w:bidi="hi_IN"/>
        </w:rPr>
        <w:t>यहोवा</w:t>
      </w:r>
      <w:r>
        <w:rPr>
          <w:lang w:val="hi_IN" w:bidi="hi_IN"/>
        </w:rPr>
        <w:t xml:space="preserve"> से पूछा कि क्या दाऊद को जाकर कीला में पलिश्तियों पर आक्रमण करना चाहिए। यहोवा परमेश्वर का व्यक्तिगत नाम है, और कहानीकार इस भाग के अधिकांश भाग में इस नाम का उपयोग करता है। यहोवा के लिए उसी नाम का उपयोग करें जो आपने पिछले भागों में किया है। यहोवा के बारे में अधिक जानकारी के लिए, मुख्य शब्दावली को देखें। </w:t>
      </w:r>
    </w:p>
    <w:p>
      <w:pPr/>
      <w:r>
        <w:rPr>
          <w:lang w:val="hi_IN" w:bidi="hi_IN"/>
        </w:rPr>
      </w:r>
      <w:r>
        <w:rPr>
          <w:lang w:val="hi_IN" w:bidi="hi_IN"/>
        </w:rPr>
        <w:t>दाऊद और उसके लोग कीला गए और पलिश्तियों पर आक्रमण किया। दाऊद मवेशियों को दूर ले गया और कई पलिश्तियों को मार डाला। यह “मवेशी” शब्द एक सामान्य शब्द है जिसमें कोई भी ऐसा पशु शामिल हो सकता है जिसका उपयोग लोग करते हैं, जैसे कि गाय, भेड़ें या बकरियाँ।</w:t>
      </w:r>
    </w:p>
    <w:p>
      <w:pPr/>
      <w:r>
        <w:rPr>
          <w:lang w:val="hi_IN" w:bidi="hi_IN"/>
        </w:rPr>
      </w:r>
      <w:r>
        <w:rPr>
          <w:lang w:val="hi_IN" w:bidi="hi_IN"/>
        </w:rPr>
        <w:t xml:space="preserve">यहाँ रुकें और समूह में चर्चा करें कि आप उन पशुओं के लिए किस शब्द या वाक्यांश का उपयोग करेंगे जिनका उपयोग लोग करते हैं। यह आमतौर पर गाय, भेड़, बकरियों, घोड़ों और ऊँटों के लिए एक सामान्य शब्द है। हालाँकि, यहाँ, ये शायद वे पशु थे जिनका उपयोग पलिश्ती अनाज ले जाने के लिए कर सकते थे। यदि आपने पहले इस तरह के किसी सामान्य शब्द का उपयोग किया है, तो </w:t>
      </w:r>
      <w:r>
        <w:rPr>
          <w:b/>
          <w:lang w:val="hi_IN" w:bidi="hi_IN"/>
        </w:rPr>
        <w:t>मवेशियों</w:t>
      </w:r>
      <w:r>
        <w:rPr>
          <w:lang w:val="hi_IN" w:bidi="hi_IN"/>
        </w:rPr>
        <w:t xml:space="preserve"> के लिए उसी शब्द या वाक्यांश का उपयोग करें जिसका उपयोग आपने पहले किया था। इस ऑडियो को यहाँ रोकें।</w:t>
      </w:r>
    </w:p>
    <w:p>
      <w:pPr/>
      <w:r>
        <w:rPr>
          <w:lang w:val="hi_IN" w:bidi="hi_IN"/>
        </w:rPr>
      </w:r>
      <w:r>
        <w:rPr>
          <w:lang w:val="hi_IN" w:bidi="hi_IN"/>
        </w:rPr>
        <w:t xml:space="preserve">जब अहीमेलेक का पुत्र एब्यातार कीला में दाऊद के पास भागकर गया था, तो एब्यातार अपने साथ </w:t>
      </w:r>
      <w:r>
        <w:rPr>
          <w:b/>
          <w:lang w:val="hi_IN" w:bidi="hi_IN"/>
        </w:rPr>
        <w:t>एपोद</w:t>
      </w:r>
      <w:r>
        <w:rPr>
          <w:lang w:val="hi_IN" w:bidi="hi_IN"/>
        </w:rPr>
        <w:t xml:space="preserve"> को लेकर आया था। यह एपोद महायाजक के एपोद को दर्शाता है, जो एक अत्यधिक सजाया हुआ कपड़े का एक टुकड़ा था। एपोद के लिए उसी शब्द या वाक्यांश का उपयोग करें जिसका उपयोग आपने पहले किया था। एपोद के बारे में अधिक जानकारी के लिए मुख्य शब्दावली देखें।</w:t>
      </w:r>
    </w:p>
    <w:p>
      <w:pPr/>
      <w:r>
        <w:rPr>
          <w:lang w:val="hi_IN" w:bidi="hi_IN"/>
        </w:rPr>
      </w:r>
      <w:r>
        <w:rPr>
          <w:lang w:val="hi_IN" w:bidi="hi_IN"/>
        </w:rPr>
        <w:t xml:space="preserve">शाऊल मानता था कि </w:t>
      </w:r>
      <w:r>
        <w:rPr>
          <w:b/>
          <w:lang w:val="hi_IN" w:bidi="hi_IN"/>
        </w:rPr>
        <w:t>परमेश्वर</w:t>
      </w:r>
      <w:r>
        <w:rPr>
          <w:lang w:val="hi_IN" w:bidi="hi_IN"/>
        </w:rPr>
        <w:t xml:space="preserve"> ने दाऊद को </w:t>
      </w:r>
      <w:r>
        <w:rPr>
          <w:b/>
          <w:lang w:val="hi_IN" w:bidi="hi_IN"/>
        </w:rPr>
        <w:t>उसके हाथ में</w:t>
      </w:r>
      <w:r>
        <w:rPr>
          <w:lang w:val="hi_IN" w:bidi="hi_IN"/>
        </w:rPr>
        <w:t xml:space="preserve"> सौंप दिया था। शाऊल ने सोचा कि कीला में प्रवेश करके दाऊद ने अपने आप को एक खतरनाक स्थिति में डाल दिया था। यहाँ लोगों को दूसरों के हाथों में सौंपने के बारे में बात करें उसी तरह जैसे आपने पिछले भागों में किया है। परमेश्वर के लिए उसी शब्द या वाक्यांश का उपयोग करें जिसका उपयोग आपने पहले किया था। परमेश्वर के बारे में अधिक जानकारी के लिए, मुख्य शब्दावली देखें।</w:t>
      </w:r>
    </w:p>
    <w:p>
      <w:pPr/>
      <w:r>
        <w:rPr>
          <w:lang w:val="hi_IN" w:bidi="hi_IN"/>
        </w:rPr>
      </w:r>
      <w:r>
        <w:rPr>
          <w:lang w:val="hi_IN" w:bidi="hi_IN"/>
        </w:rPr>
        <w:t xml:space="preserve">किसी ने दाऊद को बताया कि शाऊल दाऊद के विरुद्ध बुराई की साजिश रच रहा था, न कि पलिश्तियों के विरुद्ध। दाऊद ने एब्यातार </w:t>
      </w:r>
      <w:r>
        <w:rPr>
          <w:b/>
          <w:lang w:val="hi_IN" w:bidi="hi_IN"/>
        </w:rPr>
        <w:t>याजक</w:t>
      </w:r>
      <w:r>
        <w:rPr>
          <w:lang w:val="hi_IN" w:bidi="hi_IN"/>
        </w:rPr>
        <w:t xml:space="preserve"> से कहा कि वह एपोद को उसके पास ले आए। याजक के लिए उसी शब्द या वाक्यांश का उपयोग करें जिसका उपयोग आपने पहले किया था। याजक के बारे में अधिक जानकारी के लिए, मुख्य शब्दावली देखें। </w:t>
      </w:r>
    </w:p>
    <w:p>
      <w:pPr/>
      <w:r>
        <w:rPr>
          <w:lang w:val="hi_IN" w:bidi="hi_IN"/>
        </w:rPr>
      </w:r>
      <w:r>
        <w:rPr>
          <w:lang w:val="hi_IN" w:bidi="hi_IN"/>
        </w:rPr>
        <w:t xml:space="preserve">फिर दाऊद ने कहा, “हे यहोवा, इस्राएल के परमेश्वर, तेरे </w:t>
      </w:r>
      <w:r>
        <w:rPr>
          <w:b/>
          <w:lang w:val="hi_IN" w:bidi="hi_IN"/>
        </w:rPr>
        <w:t>सेवक</w:t>
      </w:r>
      <w:r>
        <w:rPr>
          <w:lang w:val="hi_IN" w:bidi="hi_IN"/>
        </w:rPr>
        <w:t xml:space="preserve"> ने निश्चित रूप से सुना है कि शाऊल मेरे कारण कीला में आने की कोशिश करता है, ताकि वह उस नगर को नष्ट कर सके।” सेवक के लिए उसी शब्द या वाक्यांश का उपयोग करें जिसका उपयोग आपने पहले किया था। सेवक के बारे में अधिक जानकारी के लिए, मुख्य शब्दावली देखें।</w:t>
      </w:r>
    </w:p>
    <w:p>
      <w:pPr/>
      <w:r>
        <w:rPr>
          <w:lang w:val="hi_IN" w:bidi="hi_IN"/>
        </w:rPr>
      </w:r>
      <w:r>
        <w:rPr>
          <w:lang w:val="hi_IN" w:bidi="hi_IN"/>
        </w:rPr>
        <w:t>और दाऊद जंगल के गढ़ों में, जीप के जंगल के पहाड़ी देश में रहा। जंगल के गढ़ वे स्थान थे जहाँ लोग जंगल में छिप सकते थे और शरण या सुरक्षा पा सकते थे। इस कहानी में गढ़ शायद गुफाओं जैसी प्राकृतिक संरचनाएँ थीं, न कि मानव निर्मित किले जैसा कि कहानीकार ने पिछले भागों में उल्लेख किया था।</w:t>
      </w:r>
    </w:p>
    <w:p>
      <w:pPr/>
      <w:r>
        <w:rPr>
          <w:lang w:val="hi_IN" w:bidi="hi_IN"/>
        </w:rPr>
      </w:r>
      <w:r>
        <w:rPr>
          <w:lang w:val="hi_IN" w:bidi="hi_IN"/>
        </w:rPr>
        <w:t xml:space="preserve">यहाँ रुकें और समूह में चर्चा करें कि आप </w:t>
      </w:r>
      <w:r>
        <w:rPr>
          <w:b/>
          <w:lang w:val="hi_IN" w:bidi="hi_IN"/>
        </w:rPr>
        <w:t>जंगल के गढ़</w:t>
      </w:r>
      <w:r>
        <w:rPr>
          <w:lang w:val="hi_IN" w:bidi="hi_IN"/>
        </w:rPr>
        <w:t xml:space="preserve"> के लिए किस शब्द या वाक्यांश का उपयोग करेंगे। अधिक जानकारी के लिए मुख्य शब्दावली में गढ़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यहाँ रुकें और यहूदा के गोत्र के क्षेत्र में जंगल में एक गढ़ की तस्वीर देखें। इस ऑडियो को यहाँ रोकें।</w:t>
      </w:r>
    </w:p>
    <w:p>
      <w:pPr/>
      <w:r>
        <w:rPr>
          <w:lang w:val="hi_IN" w:bidi="hi_IN"/>
        </w:rPr>
      </w:r>
      <w:r>
        <w:rPr>
          <w:b/>
          <w:lang w:val="hi_IN" w:bidi="hi_IN"/>
        </w:rPr>
        <w:t>जंगल</w:t>
      </w:r>
      <w:r>
        <w:rPr>
          <w:lang w:val="hi_IN" w:bidi="hi_IN"/>
        </w:rPr>
        <w:t xml:space="preserve"> के लिए उसी शब्द या वाक्यांश का उपयोग करें जिसका उपयोग आपने पहले किया था। जंगल के बारे में अधिक जानकारी के लिए, मुख्य शब्दावली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23:15–29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23:15–29 को सुनें और अपने मन में रखें।</w:t>
      </w:r>
    </w:p>
    <w:p>
      <w:pPr/>
      <w:r>
        <w:rPr>
          <w:lang w:val="hi_IN" w:bidi="hi_IN"/>
        </w:rPr>
      </w:r>
      <w:r>
        <w:rPr>
          <w:lang w:val="hi_IN" w:bidi="hi_IN"/>
        </w:rPr>
        <w:t>यदि सम्भव हो, तो 1 शमूएल 23:15–29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23:15–29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दाऊद को पता चला कि पलिश्तियों ने क़ीला के गढ़वाले नगर के लोगों पर आक्रमण किया था। यहोवा ने दाऊद से कहा कि यहोवा चाहता था कि दाऊद जाकर पलिश्तियों से लड़े और कीला के लोगों को मुक्त करे। यहोवा ने दाऊद को पलिश्तियों पर विजय दिलाई। दाऊद और दाऊद के लोगों ने पलिश्तियों को मार डाला, परन्तु दाऊद को जल्द ही पता चला कि शाऊल दाऊद को कीला में पकड़ने की योजना बना रहा था। यहोवा ने पुष्टि की कि शाऊल कीला आ रहा था और कीला के लोग दाऊद को शाऊल के हाथ में सौंप देंगे। दाऊद और उसके लोग तुरंत कीला से भाग गए और एक स्थान से दूसरे स्थान पर भटकते रहे जब तक कि वे जीप के जंगल में नहीं पहुँच गए। शाऊल हर दिन दाऊद को ढूँढता था, परन्तु यहोवा ने शाऊल को दाऊद को ढूँढने से रोक दिया।</w:t>
      </w:r>
    </w:p>
    <w:p>
      <w:pPr/>
      <w:r>
        <w:rPr>
          <w:lang w:val="hi_IN" w:bidi="hi_IN"/>
        </w:rPr>
      </w:r>
      <w:r>
        <w:rPr>
          <w:lang w:val="hi_IN" w:bidi="hi_IN"/>
        </w:rPr>
        <w:t>जब दाऊद जीप के जंगल में होरेश में था, तब दाऊद को एहसास हुआ कि शाऊल दाऊद को मारने के लिए बाहर आया था। होरेश शब्द का अर्थ है “जंगल में,” इसलिए हम निश्चित नहीं हैं कि होरेश एक नगर, एक गाँव था, या जंगल का क्षेत्र था। किसी ने दाऊद को बताया कि शाऊल दाऊद को मारने के लिए एक सैन्य छापे की अगुवाई कर रहा था।</w:t>
      </w:r>
    </w:p>
    <w:p>
      <w:pPr/>
      <w:r>
        <w:rPr>
          <w:lang w:val="hi_IN" w:bidi="hi_IN"/>
        </w:rPr>
      </w:r>
      <w:r>
        <w:rPr>
          <w:lang w:val="hi_IN" w:bidi="hi_IN"/>
        </w:rPr>
        <w:t>यहाँ रुकें और समूह के रूप में नक्शे को देखें। जीप के रेगिस्तान में होरेश को ढूँढें। इस ऑडियो को यहाँ रोकें।</w:t>
      </w:r>
    </w:p>
    <w:p>
      <w:pPr/>
      <w:r>
        <w:rPr>
          <w:lang w:val="hi_IN" w:bidi="hi_IN"/>
        </w:rPr>
      </w:r>
      <w:r>
        <w:rPr>
          <w:lang w:val="hi_IN" w:bidi="hi_IN"/>
        </w:rPr>
        <w:t>फिर शाऊल का पुत्र योनातान होरेश में दाऊद से मिलने आया। योनातान सम्भवतः गिबा से आया, जिस नगर से योनातान का पिता, राजा शाऊल, राज्य करता था और जहाँ योनातान रहता था। गिबा होरेश से लगभग 50 किलोमीटर की दूरी पर था। योनातान “परमेश्वर में दाऊद के हाथ को मजबूत करने के लिए” आया, जिसका अर्थ है कि योनातान दाऊद को परमेश्वर पर भरोसा रखने और यह विश्वास करने के लिए प्रोत्साहित करने आया कि परमेश्वर दाऊद की रक्षा करेगा। इस समय योनातान का दाऊद से मिलने जाना बहुत खतरनाक रहा होगा, जब योनातान के पिता दाऊद को खोज रहे थे। उसी समय, इस खतरनाक समय पर दाऊद के लिए योनातान को देखना बहुत उत्साहजनक रहा होगा।</w:t>
      </w:r>
    </w:p>
    <w:p>
      <w:pPr/>
      <w:r>
        <w:rPr>
          <w:lang w:val="hi_IN" w:bidi="hi_IN"/>
        </w:rPr>
      </w:r>
      <w:r>
        <w:rPr>
          <w:lang w:val="hi_IN" w:bidi="hi_IN"/>
        </w:rPr>
        <w:t>एक समूह के रूप में यहाँ रुकें और गिबा से ज़ीफ़ के मरुस्थल में होरेश तक की योनातान की यात्रा को देखने के लिए मानचित्र देखें। इस ऑडियो को यहाँ रोकें।</w:t>
      </w:r>
    </w:p>
    <w:p>
      <w:pPr/>
      <w:r>
        <w:rPr>
          <w:lang w:val="hi_IN" w:bidi="hi_IN"/>
        </w:rPr>
      </w:r>
      <w:r>
        <w:rPr>
          <w:lang w:val="hi_IN" w:bidi="hi_IN"/>
        </w:rPr>
        <w:t>यहाँ रुकें और उस समय की एक कहानी सुनाएँ जब एक दोस्त ने दूसरे दोस्त को प्रोत्साहित करने के लिए बहुत दूर की यात्रा की थी। इस ऑडियो को यहाँ रोकें।</w:t>
      </w:r>
    </w:p>
    <w:p>
      <w:pPr/>
      <w:r>
        <w:rPr>
          <w:lang w:val="hi_IN" w:bidi="hi_IN"/>
        </w:rPr>
      </w:r>
      <w:r>
        <w:rPr>
          <w:lang w:val="hi_IN" w:bidi="hi_IN"/>
        </w:rPr>
        <w:t>योनातान ने दाऊद को आश्वासन दिया और दाऊद से कहा कि वह न डरे, क्योंकि योनातान का पिता शाऊल दाऊद को कोई हानि पहुँचाने के लिए उसे ढूँढ़ नहीं पाएगा। योनातान ने दाऊद से कहा कि दाऊद भविष्य में इस्राएल का राजा होगा और योनातान राज्य में दूसरे स्थान पर, या दाऊद के बाद दूसरे अधिकार पद पर होगा। योनातान को विश्वास था कि यहोवा, जिस पर योनातान और दाऊद दोनों भरोसा करते थे, दाऊद को शाऊल के हाथ या शक्ति से बचाएगा। योनातान ने दाऊद के भविष्य के बारे में बात की, यद्यपि वह नहीं जानता था कि भविष्यद्वक्ता शमूएल ने दाऊद का अभिषेक किया था या उसे राजा चुना था, जैसा यहोवा ने शमूएल को निर्देश दिया था। यद्यपि योनातान दाऊद के अभिषेक के बारे में कुछ नहीं जानता था, फिर भी योनातान दाऊद के कार्यों और उसके पिता के व्यवहार से यह बता सकता था कि शाऊल की मृत्यु के बाद दाऊद राजा बनेगा। योनातान ने दाऊद से कहा कि उसका पिता शाऊल यह भी जानता है कि दाऊद इस्राएल का राजा होगा। शाऊल ने अवश्य ही समझ लिया था कि दाऊद राजा बनेगा, क्योंकि भविष्यद्वक्ता शमूएल ने भविष्यवाणी की थी कि यहोवा शाऊल को अस्वीकार कर देगा, और दाऊद जो कुछ भी करता था उसमें सफल होता था। योनातान ने समझ लिया कि उसका अपना पिता शाऊल, उसके सबसे अच्छे मित्र दाऊद का शत्रु था।</w:t>
      </w:r>
    </w:p>
    <w:p>
      <w:pPr/>
      <w:r>
        <w:rPr>
          <w:lang w:val="hi_IN" w:bidi="hi_IN"/>
        </w:rPr>
      </w:r>
      <w:r>
        <w:rPr>
          <w:lang w:val="hi_IN" w:bidi="hi_IN"/>
        </w:rPr>
        <w:t>फिर योनातान और दाऊद ने एक वाचा, या एक शपथ खाई। यहोवा की उपस्थिति में, योनातान और दाऊद ने उस दृढ़ मित्रता की प्रतिज्ञा को फिर से दोहराया जो उन्होंने पहले यहोवा के नाम में किया था। योनातान और दाऊद ने एक-दूसरे से वादा किया कि वे हमेशा एक-दूसरे के प्रति विश्वासयोग्य दोस्तों के रूप में व्यवहार करेंगे। इसके बाद, योनातान घर लौट आया, परन्तु दाऊद होरेश में ही रहा।</w:t>
      </w:r>
    </w:p>
    <w:p>
      <w:pPr/>
      <w:r>
        <w:rPr>
          <w:lang w:val="hi_IN" w:bidi="hi_IN"/>
        </w:rPr>
      </w:r>
      <w:r>
        <w:rPr>
          <w:lang w:val="hi_IN" w:bidi="hi_IN"/>
        </w:rPr>
        <w:t>यहाँ रुकें और समूह में चर्चा करें: आपकी संस्कृति में लोग किस प्रकार की संबंध वाचाएँ या शपथ खाते हैं? लोग इन वाचाओं को कैसे नया करते हैं और उन्हें कैसे याद करते हैं? इस ऑडियो को यहाँ रोकें।</w:t>
      </w:r>
    </w:p>
    <w:p>
      <w:pPr/>
      <w:r>
        <w:rPr>
          <w:lang w:val="hi_IN" w:bidi="hi_IN"/>
        </w:rPr>
      </w:r>
      <w:r>
        <w:rPr>
          <w:lang w:val="hi_IN" w:bidi="hi_IN"/>
        </w:rPr>
        <w:t>जीपियों, या जीप नगर में रहने वाले लोग, गिबा नगर में शाऊल के पास गए, जो बिन्यामीन के गोत्र के क्षेत्र में था। जीपियों ने शाऊल को यह समाचार दिया कि दाऊद उनके प्रदेश में यशीमोन के दक्षिण में हकीला नाम की पहाड़ी पर होरेश के गढ़ों में छिपा हुआ है। यशीमोन यहूदा के गोत्र के क्षेत्र में एक रेगिस्तान क्षेत्र का नाम था। यशीमोन का अर्थ उजाड़ भूमि या रेगिस्तान था।</w:t>
      </w:r>
    </w:p>
    <w:p>
      <w:pPr/>
      <w:r>
        <w:rPr>
          <w:lang w:val="hi_IN" w:bidi="hi_IN"/>
        </w:rPr>
      </w:r>
      <w:r>
        <w:rPr>
          <w:lang w:val="hi_IN" w:bidi="hi_IN"/>
        </w:rPr>
        <w:t>समूह के रूप में यहाँ रुकें और जीपियों की जीप से गिबा तक की यात्रा को देखने के लिए नक्शा देखें। इस ऑडियो को यहाँ रोकें।</w:t>
      </w:r>
    </w:p>
    <w:p>
      <w:pPr/>
      <w:r>
        <w:rPr>
          <w:lang w:val="hi_IN" w:bidi="hi_IN"/>
        </w:rPr>
      </w:r>
      <w:r>
        <w:rPr>
          <w:lang w:val="hi_IN" w:bidi="hi_IN"/>
        </w:rPr>
        <w:t>जीपियों ने राजा शाऊल को अपने देश, अर्थात् यहूदा के गोत्र के क्षेत्र, में एक बार या जब भी शाऊल चाहता था, आने के लिए आमंत्रित किया। जीपियों ने कहा कि वे राजा के लिए दाऊद को पकड़ना संभव बनाएँगे।</w:t>
      </w:r>
    </w:p>
    <w:p>
      <w:pPr/>
      <w:r>
        <w:rPr>
          <w:lang w:val="hi_IN" w:bidi="hi_IN"/>
        </w:rPr>
      </w:r>
      <w:r>
        <w:rPr>
          <w:lang w:val="hi_IN" w:bidi="hi_IN"/>
        </w:rPr>
        <w:t>शाऊल बहुत खुश था कि ज़ीपियों ने दाऊद को शाऊल को सौंपना चाहा। शाऊल ने कहा, “यहोवा तुम्हें आशीष दे, क्योंकि तुमने मुझ पर दया की है।” शाऊल चाहता था कि यहोवा जीपियों के प्रति दयालु हो, क्योंकि वे शाऊल की सहायता करते थे। यहोवा से जीपियों को उसकी सहायता करने के लिए आशीष देने के लिए कहकर शाऊल ने दिखाया कि वह यहोवा की इच्छा को नहीं समझता था और यहोवा का आदर नहीं करता था।</w:t>
      </w:r>
    </w:p>
    <w:p>
      <w:pPr/>
      <w:r>
        <w:rPr>
          <w:lang w:val="hi_IN" w:bidi="hi_IN"/>
        </w:rPr>
      </w:r>
      <w:r>
        <w:rPr>
          <w:lang w:val="hi_IN" w:bidi="hi_IN"/>
        </w:rPr>
        <w:t>यहाँ रुकें और समूह में चर्चा करें: ऐसे किसी शासक के बारे में एक कहानी बताएँ जिसने गलत समझा कि उसे कुछ करने का अधिकार परमेश्वर से मिला है। जब शासक ने अपने अधिकार का गलत उपयोग किया तो क्या हुआ? इस ऑडियो को यहाँ रोकें।</w:t>
      </w:r>
    </w:p>
    <w:p>
      <w:pPr/>
      <w:r>
        <w:rPr>
          <w:lang w:val="hi_IN" w:bidi="hi_IN"/>
        </w:rPr>
      </w:r>
      <w:r>
        <w:rPr>
          <w:lang w:val="hi_IN" w:bidi="hi_IN"/>
        </w:rPr>
        <w:t>शाऊल ने जीपियों से कहा कि वे अपने नगर या अपने क्षेत्र में वापस जाएँ, और यह पता लगाएँ कि दाऊद कहाँ था। शाऊल चाहता था कि जीपी लोग ऐसा करें क्योंकि उसने किसी से सुना था कि दाऊद बहुत चालाक या चतुर है। शाऊल सोचता था कि दाऊद बुद्धिमान और सावधान था तथा योजनाएँ बुद्धिमानी से बनाता था, परन्तु शाऊल यह भी सोचता था कि आवश्यकता पड़ने पर दाऊद शाऊल से बच निकलने के लिए चालों और छल का प्रयोग करता था।</w:t>
      </w:r>
    </w:p>
    <w:p>
      <w:pPr/>
      <w:r>
        <w:rPr>
          <w:lang w:val="hi_IN" w:bidi="hi_IN"/>
        </w:rPr>
      </w:r>
      <w:r>
        <w:rPr>
          <w:lang w:val="hi_IN" w:bidi="hi_IN"/>
        </w:rPr>
        <w:t>शाऊल ने जीपियों से आग्रह किया कि वे चारों ओर देखें और उन विभिन्न स्थानों को ध्यान से ढूँढें जहाँ दाऊद के छिपने की संभावना थी। तब शाऊल चाहता था कि ज़ीफ़ी शाऊल के पास लौट आएँ और जब उन्हें निश्चित रूप से पता चल जाए कि दाऊद ठीक कहाँ है, तब शाऊल को बताएँ। फिर शाऊल जीपियों के साथ उनके देश में, अर्थात् यहूदा के गोत्र के क्षेत्र में जाएगा। यदि दाऊद यहूदा के गोत्र के प्रदेश में होता, तो शाऊल दाऊद को ढूँढ़ने या उसका पीछा करने के लिए यहूदा के गोत्र के सभी कुलों या परिवारों के हज़ारों लोगों के बीच तब तक खोजता रहता, जब तक शाऊल दाऊद को न ढूँढ़ लेता।</w:t>
      </w:r>
    </w:p>
    <w:p>
      <w:pPr/>
      <w:r>
        <w:rPr>
          <w:lang w:val="hi_IN" w:bidi="hi_IN"/>
        </w:rPr>
      </w:r>
      <w:r>
        <w:rPr>
          <w:lang w:val="hi_IN" w:bidi="hi_IN"/>
        </w:rPr>
        <w:t>इसलिए, ज़ीफ़ के लोग शाऊल से पहले अपने घर के लिए निकल पड़े। इस बीच, दाऊद अपने लोगों के साथ आगे बढ़ गया था और माओन नगर के पास जंगल, अर्थात् रेगिस्तान, में था। यह नगर अराबा की सूखी घाटी में था। माओन जीप से आठ किलोमीटर दक्षिण में था, जो यशीमोन के जंगल में स्थित था।</w:t>
      </w:r>
    </w:p>
    <w:p>
      <w:pPr/>
      <w:r>
        <w:rPr>
          <w:lang w:val="hi_IN" w:bidi="hi_IN"/>
        </w:rPr>
      </w:r>
      <w:r>
        <w:rPr>
          <w:lang w:val="hi_IN" w:bidi="hi_IN"/>
        </w:rPr>
        <w:t>शाऊल और शाऊल के सैनिक जीप गए और दाऊद की खोज करने लगे। जब किसी ने दाऊद को बताया कि शाऊल उसे ढूँढ रहा है, तो दाऊद “चट्टान” पर गया और माओन के जंगल में रहने लगा। "चट्टान" का अर्थ यहाँ स्पष्ट नहीं है। यह शायद एक बड़े ऊबड़े, ऊँचे और असमान चट्टान या खट्टेनों को दर्शाता है, जो पहाड़ी क्षेत्रों में सामान्य हैं, या यह पहाड़ के नीचे की एक घाटी को दर्शाता है जो पर्वत के नीचे माओन के जंगल से होकर जाती है। जब शाऊल ने सुना कि दाऊद कहाँ गया है, तो उसने माओन के जंगल में दाऊद और उसके लोगों का पीछा किया।</w:t>
      </w:r>
    </w:p>
    <w:p>
      <w:pPr/>
      <w:r>
        <w:rPr>
          <w:lang w:val="hi_IN" w:bidi="hi_IN"/>
        </w:rPr>
      </w:r>
      <w:r>
        <w:rPr>
          <w:lang w:val="hi_IN" w:bidi="hi_IN"/>
        </w:rPr>
        <w:t>समूह के रूप में यहाँ रुकें और यहूदा के गोत्र के क्षेत्र में पहाड़ी क्षेत्र की एक चट्टान की सतह की तस्वीर देखें। इस ऑडियो को यहाँ रोकें।</w:t>
      </w:r>
    </w:p>
    <w:p>
      <w:pPr/>
      <w:r>
        <w:rPr>
          <w:lang w:val="hi_IN" w:bidi="hi_IN"/>
        </w:rPr>
      </w:r>
      <w:r>
        <w:rPr>
          <w:lang w:val="hi_IN" w:bidi="hi_IN"/>
        </w:rPr>
        <w:t>शाऊल उस चट्टान या पर्वत पर पहुँचा जहाँ दाऊद था। शाऊल और शाऊल के लोग पर्वत के एक ओर गए, और दाऊद और दाऊद के लोग दूसरी ओर थे। दाऊद और उसके लोग शाऊल से दूर जाने के लिए बड़ी जल्दी में थे। जब शाऊल और उसकी सेना दाऊद और उसके लोगों के पास पहुँच रहे थे, तभी अचानक एक और इस्राएली संदेशवाहक एक संदेश लेकर शाऊल के पास आया। संदेशवाहक ने शाऊल से कहा कि वह जल्दी घर लौट जाए, क्योंकि पलिश्तियों ने इस्राएल की भूमि पर आक्रमण किया था।</w:t>
      </w:r>
    </w:p>
    <w:p>
      <w:pPr/>
      <w:r>
        <w:rPr>
          <w:lang w:val="hi_IN" w:bidi="hi_IN"/>
        </w:rPr>
      </w:r>
      <w:r>
        <w:rPr>
          <w:lang w:val="hi_IN" w:bidi="hi_IN"/>
        </w:rPr>
        <w:t>फिर शाऊल ने दाऊद का पीछा करना बंद कर दिया और पलिश्तियों से लड़ने के लिए गिबा लौट आया। इसलिए, लोग उस स्थान को, जहाँ शाऊल ने दाऊद का पीछा करना छोड़ दिया था, “बच निकलने की चट्टान” या “अलगाव की चट्टान” कहने लगे।</w:t>
      </w:r>
    </w:p>
    <w:p>
      <w:pPr/>
      <w:r>
        <w:rPr>
          <w:lang w:val="hi_IN" w:bidi="hi_IN"/>
        </w:rPr>
      </w:r>
      <w:r>
        <w:rPr>
          <w:lang w:val="hi_IN" w:bidi="hi_IN"/>
        </w:rPr>
        <w:t>फिर दाऊद माओन के जंगल से निकला और एनगदी के आसपास के जंगल के गढ़ों में रहने के लिए गया। एनगेदी एक नखलिस्तान था, जो पानी वाला एक उपजाऊ क्षेत्र था जो पौधों को बढ़ने देता था। एनगेदी माओन के जंगल से 19 से 32 किलोमीटर उत्तर-पूर्व में और मृत सागर के पश्चिमी तट पर स्थित था। उस क्षेत्र में गुफाएँ गढ़ों या सुरक्षित स्थानों के रूप में कार्य करती थीं। एनगेदी दाऊद और उसके लोगों के लिए छिपने का एक आदर्श स्थान था।</w:t>
      </w:r>
    </w:p>
    <w:p>
      <w:pPr/>
      <w:r>
        <w:rPr>
          <w:lang w:val="hi_IN" w:bidi="hi_IN"/>
        </w:rPr>
      </w:r>
      <w:r>
        <w:rPr>
          <w:lang w:val="hi_IN" w:bidi="hi_IN"/>
        </w:rPr>
        <w:t>समूह के रूप में यहाँ रुकें और दाऊद की माओन के जंगल से एनगेदी तक की यात्रा को देखने के लिए नक्शा देखें। इस ऑडियो को यहाँ रोकें।</w:t>
      </w:r>
    </w:p>
    <w:p>
      <w:pPr/>
      <w:r>
        <w:rPr>
          <w:lang w:val="hi_IN" w:bidi="hi_IN"/>
        </w:rPr>
      </w:r>
      <w:r>
        <w:rPr>
          <w:lang w:val="hi_IN" w:bidi="hi_IN"/>
        </w:rPr>
        <w:t>समूह के रूप में यहाँ रुकें और एनगेदी नखलिस्तान की तस्वीर देखें।</w:t>
      </w:r>
      <w:r>
        <w:rPr>
          <w:lang w:val="hi_IN" w:bidi="hi_IN"/>
        </w:rPr>
      </w:r>
    </w:p>
    <w:p>
      <w:pPr>
        <w:pStyle w:val="Heading3"/>
      </w:pPr>
      <w:r>
        <w:rPr>
          <w:lang w:val="hi_IN" w:bidi="hi_IN"/>
        </w:rPr>
        <w:t>घटनाओं को समझाना</w:t>
      </w:r>
    </w:p>
    <w:p>
      <w:pPr/>
      <w:r>
        <w:rPr>
          <w:lang w:val="hi_IN" w:bidi="hi_IN"/>
        </w:rPr>
      </w:r>
      <w:r>
        <w:rPr>
          <w:lang w:val="hi_IN" w:bidi="hi_IN"/>
        </w:rPr>
        <w:t xml:space="preserve">1 शमूएल 23:15–29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सात दृश्य हैं।</w:t>
      </w:r>
    </w:p>
    <w:p>
      <w:pPr/>
      <w:r>
        <w:rPr>
          <w:lang w:val="hi_IN" w:bidi="hi_IN"/>
        </w:rPr>
      </w:r>
      <w:r>
        <w:rPr>
          <w:b/>
          <w:lang w:val="hi_IN" w:bidi="hi_IN"/>
        </w:rPr>
        <w:t>पहले दृश्य में:</w:t>
      </w:r>
      <w:r>
        <w:rPr>
          <w:lang w:val="hi_IN" w:bidi="hi_IN"/>
        </w:rPr>
        <w:t xml:space="preserve"> जब दाऊद और दाऊद के लोग ज़ीफ़ के जंगल में होरेश में थे, तब किसी ने दाऊद को बताया कि शाऊल दाऊद को मार डालने के लिए सैनिकों के साथ चढ़ाई कर रहा है।</w:t>
      </w:r>
    </w:p>
    <w:p>
      <w:pPr/>
      <w:r>
        <w:rPr>
          <w:lang w:val="hi_IN" w:bidi="hi_IN"/>
        </w:rPr>
      </w:r>
      <w:r>
        <w:rPr>
          <w:b/>
          <w:lang w:val="hi_IN" w:bidi="hi_IN"/>
        </w:rPr>
        <w:t>दूसरे दृश्य में:</w:t>
      </w:r>
      <w:r>
        <w:rPr>
          <w:lang w:val="hi_IN" w:bidi="hi_IN"/>
        </w:rPr>
        <w:t xml:space="preserve"> शाऊल का पुत्र योनातान दाऊद से मिलने होरेश में आता है ताकि वह परमेश्वर पर भरोसा करने के लिए उसे प्रोत्साहित कर सके। योनातान दाऊद को आश्वासन देता है और दाऊद से कहता है कि शाऊल दाऊद को कोई हानि पहुँचाने के लिए उसे ढूँढ़ नहीं पाएगा। योनातान दाऊद से कहता है कि दाऊद भविष्य में इस्राएल का राजा बनेगा और योनातान दाऊद के बाद दूसरे स्थान पर होगा। योनातान दाऊद से कहता है कि शाऊल यह भी जानता है कि दाऊद इस्राएल का राजा होगा। योनातान और दाऊद यहोवा के सामने अपनी दोस्ती की वाचा को दोहराते हैं। योनातान घर जाता है, और दाऊद होरेश में ही रहता है।</w:t>
      </w:r>
    </w:p>
    <w:p>
      <w:pPr/>
      <w:r>
        <w:rPr>
          <w:lang w:val="hi_IN" w:bidi="hi_IN"/>
        </w:rPr>
      </w:r>
      <w:r>
        <w:rPr>
          <w:b/>
          <w:lang w:val="hi_IN" w:bidi="hi_IN"/>
        </w:rPr>
        <w:t>तीसरे दृश्य में:</w:t>
      </w:r>
      <w:r>
        <w:rPr>
          <w:lang w:val="hi_IN" w:bidi="hi_IN"/>
        </w:rPr>
        <w:t xml:space="preserve"> जीप नगर के लोग गिबा में शाऊल के पास जाते हैं और शाऊल को बताते हैं कि दाऊद यशीमोन के जंगल के पास हकीला की पहाड़ी पर होरेश के गढ़ों में छिपा है। जीपियों ने राजा शाऊल को अपने क्षेत्र में उतरने के लिए आमंत्रित किया। जीपियों का कहना है कि वे राजा के लिए दाऊद को पकड़ना संभव बनाएँगे। शाऊल यहोवा से जीपियों को आशीष देने की विनती करता है क्योंकि वे शाऊल के प्रति दयालु हैं।</w:t>
      </w:r>
    </w:p>
    <w:p>
      <w:pPr/>
      <w:r>
        <w:rPr>
          <w:lang w:val="hi_IN" w:bidi="hi_IN"/>
        </w:rPr>
      </w:r>
      <w:r>
        <w:rPr>
          <w:b/>
          <w:lang w:val="hi_IN" w:bidi="hi_IN"/>
        </w:rPr>
        <w:t>चौथे दृश्य में:</w:t>
      </w:r>
      <w:r>
        <w:rPr>
          <w:lang w:val="hi_IN" w:bidi="hi_IN"/>
        </w:rPr>
        <w:t xml:space="preserve"> शाऊल जीपियों से कहता है कि वे अपने नगर में लौट जाएँ और यह पता लगाएँ कि दाऊद ठीक कहाँ है। शाऊल जीपियों से आग्रह करता है कि वे जाकर चारों ओर देखें और उन विभिन्न स्थानों के बारे में जानें जहाँ दाऊद के छिपने की संभावना है। जब जीपियों को यह निश्चित हो जाएगा कि दाऊद कहाँ है, तो जीपियों को शाऊल के पास लौटना होगा और शाऊल को दाऊद के छिपने के स्थान की जानकारी देना होगा। फिर शाऊल जीपियों के साथ उनके देश में जाएगा, अर्थात् यहूदा के गोत्र के क्षेत्र। शाऊल कहता है कि यदि दाऊद यहूदा के गोत्र के देश में है, तो वह यहूदा के सभी कुलों में दाऊद को तब तक ढूँढेगा या उसकी खोज करेगा, जब तक कि वह दाऊद को ढूँढ न ले।</w:t>
      </w:r>
    </w:p>
    <w:p>
      <w:pPr/>
      <w:r>
        <w:rPr>
          <w:lang w:val="hi_IN" w:bidi="hi_IN"/>
        </w:rPr>
      </w:r>
      <w:r>
        <w:rPr>
          <w:b/>
          <w:lang w:val="hi_IN" w:bidi="hi_IN"/>
        </w:rPr>
        <w:t>पाँचवें दृश्य में:</w:t>
      </w:r>
      <w:r>
        <w:rPr>
          <w:lang w:val="hi_IN" w:bidi="hi_IN"/>
        </w:rPr>
        <w:t xml:space="preserve"> इसलिए जीप के लोग अपने नगर की ओर निकल पड़े। दाऊद और दाऊद के लोग माओन के जंगल में, अराबा की घाटी में, यशीमोन के जंगल के दक्षिण में हैं। शाऊल और उसके सैनिक जीप जाते हैं और दाऊद की खोज करते हैं। जब कोई दाऊद को बताता है कि शाऊल दाऊद को ढूँढ रहा है, तो दाऊद और उसके लोग एक चट्टानी पर्वत पर जाते हैं और माओन के जंगल में रहते हैं। जब शाऊल सुनता है कि दाऊद कहाँ गया था, तो वह अपने लोगों के साथ माओन के जंगल में दाऊद का पीछा करता है।</w:t>
      </w:r>
    </w:p>
    <w:p>
      <w:pPr/>
      <w:r>
        <w:rPr>
          <w:lang w:val="hi_IN" w:bidi="hi_IN"/>
        </w:rPr>
      </w:r>
      <w:r>
        <w:rPr>
          <w:b/>
          <w:lang w:val="hi_IN" w:bidi="hi_IN"/>
        </w:rPr>
        <w:t>छठे दृश्य में:</w:t>
      </w:r>
      <w:r>
        <w:rPr>
          <w:lang w:val="hi_IN" w:bidi="hi_IN"/>
        </w:rPr>
        <w:t xml:space="preserve"> शाऊल उस चट्टानी पर्वत पर पहुँचता है जहाँ दाऊद है। शाऊल और उसके लोग पर्वत के एक ओर जाते हैं, और दाऊद और उसके लोग दूसरी ओर होते हैं। दाऊद और उसके लोग शाऊल से दूर जाने के लिए बहुत जल्दी में हैं। जब शाऊल और शाऊल की सेना दाऊद और उसके लोगों के करीब पहुँच रहे हैं, तभी अचानक एक दूत शाऊल के पास यह संदेश लेकर आता है कि वह जल्दी वापस लौट जाए, क्योंकि पलिश्तियों ने इस्राएल की भूमि पर आक्रमण कर दिया है।</w:t>
      </w:r>
    </w:p>
    <w:p>
      <w:pPr/>
      <w:r>
        <w:rPr>
          <w:lang w:val="hi_IN" w:bidi="hi_IN"/>
        </w:rPr>
      </w:r>
      <w:r>
        <w:rPr>
          <w:b/>
          <w:lang w:val="hi_IN" w:bidi="hi_IN"/>
        </w:rPr>
        <w:t>सातवें दृश्य में:</w:t>
      </w:r>
      <w:r>
        <w:rPr>
          <w:lang w:val="hi_IN" w:bidi="hi_IN"/>
        </w:rPr>
        <w:t xml:space="preserve"> शाऊल दाऊद का पीछा करना बंद कर देता है और पलिश्तियों से लड़ने के लिए गिबा लौट आता है। लोग उस स्थान को जहाँ शाऊल ने दाऊद का पीछा करना बंद कर दिया था, “भागने की चट्टान” या “अलगाव की चट्टान” कहना शुरू करते हैं। फिर दाऊद माओन के जंगल को छोड़कर एनगेदी के नखलिस्तान के आसपास के जंगल के गढ़ों में रहने के लिए चला जाता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योनातान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जीपी, या जीप नगर के लोग</w:t>
      </w:r>
    </w:p>
    <w:p>
      <w:pPr>
        <w:pStyle w:val="ListBullet"/>
        <w:spacing w:line="240" w:lineRule="auto"/>
        <w:ind w:left="720"/>
      </w:pPr>
      <w:r>
        <w:rPr>
          <w:lang w:val="hi_IN" w:bidi="hi_IN"/>
        </w:rPr>
      </w:r>
      <w:r>
        <w:rPr>
          <w:lang w:val="hi_IN" w:bidi="hi_IN"/>
        </w:rPr>
        <w:t>शाऊल के लोग</w:t>
      </w:r>
    </w:p>
    <w:p>
      <w:pPr>
        <w:pStyle w:val="ListBullet"/>
        <w:spacing w:line="240" w:lineRule="auto"/>
        <w:ind w:left="720"/>
      </w:pPr>
      <w:r>
        <w:rPr>
          <w:lang w:val="hi_IN" w:bidi="hi_IN"/>
        </w:rPr>
      </w:r>
      <w:r>
        <w:rPr>
          <w:lang w:val="hi_IN" w:bidi="hi_IN"/>
        </w:rPr>
        <w:t>दाऊद के साथी</w:t>
      </w:r>
    </w:p>
    <w:p>
      <w:pPr>
        <w:pStyle w:val="ListBullet"/>
        <w:spacing w:line="240" w:lineRule="auto"/>
        <w:ind w:left="720"/>
      </w:pPr>
      <w:r>
        <w:rPr>
          <w:lang w:val="hi_IN" w:bidi="hi_IN"/>
        </w:rPr>
      </w:r>
      <w:r>
        <w:rPr>
          <w:lang w:val="hi_IN" w:bidi="hi_IN"/>
        </w:rPr>
        <w:t>किसी व्यक्ति ने दाऊद को बताया कि शाऊल दाऊद को खोज रहा है</w:t>
      </w:r>
    </w:p>
    <w:p>
      <w:pPr>
        <w:pStyle w:val="ListBullet"/>
        <w:spacing w:line="240" w:lineRule="auto"/>
        <w:ind w:left="720"/>
      </w:pPr>
      <w:r>
        <w:rPr>
          <w:lang w:val="hi_IN" w:bidi="hi_IN"/>
        </w:rPr>
      </w:r>
      <w:r>
        <w:rPr>
          <w:lang w:val="hi_IN" w:bidi="hi_IN"/>
        </w:rPr>
        <w:t>और शाऊल का संदेशवाहक</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जब दाऊद जीप के जंगल में होरेश में था, तब किसी ने दाऊद को बताया कि शाऊल दाऊद को मारने के लिए एक सैन्य छापे की अगुवाई कर रहा था।</w:t>
      </w:r>
    </w:p>
    <w:p>
      <w:pPr/>
      <w:r>
        <w:rPr>
          <w:lang w:val="hi_IN" w:bidi="hi_IN"/>
        </w:rPr>
      </w:r>
      <w:r>
        <w:rPr>
          <w:lang w:val="hi_IN" w:bidi="hi_IN"/>
        </w:rPr>
        <w:t>यहाँ रुकें और समूह के रूप में नक्शे को देखें। जीप के रेगिस्तान में होरेश को ढूँढें। इस ऑडियो को यहाँ रोकें।</w:t>
      </w:r>
    </w:p>
    <w:p>
      <w:pPr/>
      <w:r>
        <w:rPr>
          <w:lang w:val="hi_IN" w:bidi="hi_IN"/>
        </w:rPr>
      </w:r>
      <w:r>
        <w:rPr>
          <w:lang w:val="hi_IN" w:bidi="hi_IN"/>
        </w:rPr>
        <w:t>अब हम सीखेंगे कि जब दाऊद होरेश में था, तब क्या हुआ था। शाऊल का पुत्र योनातान दाऊद से मिलने होरेश में आया। योनातान सम्भवतः गिबा से आया, जहाँ योनातान अपने पिता शाऊल के राजदरबार में रह रहा था। गिबा होरेश से लगभग 50 किलोमीटर की दूरी पर था। शायद योनातान को गिबा से होरेश तक पैदल चलने में लगभग एक या दो दिन लगते होंगे। योनातान दाऊद को परमेश्वर पर भरोसा करने और यह विश्वास करने के लिए प्रोत्साहित करने आया कि परमेश्वर दाऊद की रक्षा करेगा।</w:t>
      </w:r>
    </w:p>
    <w:p>
      <w:pPr/>
      <w:r>
        <w:rPr>
          <w:lang w:val="hi_IN" w:bidi="hi_IN"/>
        </w:rPr>
      </w:r>
      <w:r>
        <w:rPr>
          <w:lang w:val="hi_IN" w:bidi="hi_IN"/>
        </w:rPr>
        <w:t>एक समूह के रूप में यहाँ रुकें और गिबा से ज़ीफ़ के मरुस्थल में होरेश तक की योनातान की यात्रा को देखने के लिए मानचित्र देखें। इस ऑडियो को यहाँ रोकें।</w:t>
      </w:r>
    </w:p>
    <w:p>
      <w:pPr/>
      <w:r>
        <w:rPr>
          <w:lang w:val="hi_IN" w:bidi="hi_IN"/>
        </w:rPr>
      </w:r>
      <w:r>
        <w:rPr>
          <w:lang w:val="hi_IN" w:bidi="hi_IN"/>
        </w:rPr>
        <w:t>योनातान ने दाऊद को आश्वासन दिया और दाऊद से कहा कि वह न डरे, क्योंकि योनातान का पिता शाऊल दाऊद को कोई हानि पहुँचाने के लिए उसे ढूँढ़ नहीं पाएगा। योनातान ने दाऊद से कहा कि दाऊद भविष्य में इस्राएल का राजा बनेगा, और योनातान राज्य में दूसरे स्थान पर होगा, अर्थात् दाऊद के बाद दूसरे अधिकार में होगा। योनातान ने दाऊद से कहा कि उसका पिता शाऊल यह भी जानता है कि दाऊद इस्राएल का राजा होगा। योनातान अपने कथन की शुरुआत और अंत, दोनों में “शाऊल, मेरे पिता” कहकर संबोधित करता है। यह पुनरावृत्ति दिखाती है कि योनातान अपने पिता शाऊल के साथ अपने संबंध को स्वीकार करने के लिए सचमुच तैयार है।</w:t>
      </w:r>
    </w:p>
    <w:p>
      <w:pPr/>
      <w:r>
        <w:rPr>
          <w:lang w:val="hi_IN" w:bidi="hi_IN"/>
        </w:rPr>
      </w:r>
      <w:r>
        <w:rPr>
          <w:lang w:val="hi_IN" w:bidi="hi_IN"/>
        </w:rPr>
        <w:t>फिर योनातान और दाऊद ने एक वाचा या शपथ खाते हैं। योनातान और दाऊद ने यहोवा की उपस्थिति में उस दृढ़ मित्रता की प्रतिज्ञा को फिर से बनाया जो उन्होंने पहले यहोवा के नाम में की थी। योनातान और दाऊद ने एक-दूसरे से वादा किया कि वे हमेशा एक-दूसरे के प्रति विश्वासयोग्य दोस्तों के रूप में व्यवहार करेंगे। इसके बाद, योनातान घर लौट आया, परन्तु दाऊद होरेश में ही रहा।</w:t>
      </w:r>
    </w:p>
    <w:p>
      <w:pPr/>
      <w:r>
        <w:rPr>
          <w:lang w:val="hi_IN" w:bidi="hi_IN"/>
        </w:rPr>
      </w:r>
      <w:r>
        <w:rPr>
          <w:lang w:val="hi_IN" w:bidi="hi_IN"/>
        </w:rPr>
        <w:t>फिर जीपियों, या जीप नगर में रहने वाले लोग, गिबा में शाऊल के पास गए। यहाँ “ऊपर गया” वाक्यांश का अर्थ है कि गिबा जीप से ऊँचे स्थान पर स्थित था। जीपियों ने शाऊल से पूछा, “क्या दाऊद हमारे बीच हकीला की पहाड़ी पर होरेश के गढ़ों में छिपा नहीं है, जो यशीमोन के दक्षिण में है?” ज़ीफ़ी दाऊद के बारे में जानकारी नहीं माँग रहे थे। इसके बजाय, ज़ीफ़ियों ने इस प्रश्न का उपयोग यह बताने के लिए किया कि दाऊद कहाँ था।</w:t>
      </w:r>
    </w:p>
    <w:p>
      <w:pPr/>
      <w:r>
        <w:rPr>
          <w:lang w:val="hi_IN" w:bidi="hi_IN"/>
        </w:rPr>
      </w:r>
      <w:r>
        <w:rPr>
          <w:lang w:val="hi_IN" w:bidi="hi_IN"/>
        </w:rPr>
        <w:t>समूह के रूप में यहाँ रुकें और जीपियों की जीप से गिबा तक की यात्रा को देखने के लिए नक्शा देखें। इस ऑडियो को यहाँ रोकें।</w:t>
      </w:r>
    </w:p>
    <w:p>
      <w:pPr/>
      <w:r>
        <w:rPr>
          <w:lang w:val="hi_IN" w:bidi="hi_IN"/>
        </w:rPr>
      </w:r>
      <w:r>
        <w:rPr>
          <w:lang w:val="hi_IN" w:bidi="hi_IN"/>
        </w:rPr>
        <w:t>जीपियों ने राजा शाऊल को अपने क्षेत्र में एक बार या जब भी शाऊल चाहता था, तब वह अपने क्षेत्र में आने के लिए आमंत्रित किया। जीपियों ने शाऊल से कहा, “अब हे राजा, अपने पूरे मन की इच्छा के अनुसार नीचे आ जा।” जीपियों ने कहा, “नीचे आ जा,” क्योंकि राजा अपने पहाड़ी देश से नीचे जीपियों के उस क्षेत्र में आएगा, जो निचले स्थान पर था। “हे राजा” राजा को सीधे संबोधित करने का विनम्र तरीका था। जीपियों ने आगे बढ़कर कहा कि वे राजा के लिए दाऊद को पकड़ना संभव बनाएँगे।</w:t>
      </w:r>
    </w:p>
    <w:p>
      <w:pPr/>
      <w:r>
        <w:rPr>
          <w:lang w:val="hi_IN" w:bidi="hi_IN"/>
        </w:rPr>
      </w:r>
      <w:r>
        <w:rPr>
          <w:lang w:val="hi_IN" w:bidi="hi_IN"/>
        </w:rPr>
        <w:t>यहाँ रुकें और समूह में चर्चा करें: आप अपनी भाषा में किसी राजा या बहुत उच्च पद के अधिकारी को कैसे संबोधित करते हैं? इस ऑडियो को यहाँ रोकें।</w:t>
      </w:r>
    </w:p>
    <w:p>
      <w:pPr/>
      <w:r>
        <w:rPr>
          <w:lang w:val="hi_IN" w:bidi="hi_IN"/>
        </w:rPr>
      </w:r>
      <w:r>
        <w:rPr>
          <w:lang w:val="hi_IN" w:bidi="hi_IN"/>
        </w:rPr>
        <w:t>शाऊल ने जीपियों को उत्तर दिया और कहा, “यहोवा तुम्हें आशीष दे, क्योंकि तुमने मुझ पर दया की है।” शाऊल यह स्पष्ट करता है कि जीप के लोगों ने जो दया दिखाई थी, उसी कारण शाऊल ने यहोवा से जीपियों को आशीष देने की विनती की।</w:t>
      </w:r>
    </w:p>
    <w:p>
      <w:pPr/>
      <w:r>
        <w:rPr>
          <w:lang w:val="hi_IN" w:bidi="hi_IN"/>
        </w:rPr>
      </w:r>
      <w:r>
        <w:rPr>
          <w:lang w:val="hi_IN" w:bidi="hi_IN"/>
        </w:rPr>
        <w:t>यहाँ रुकें और समूह में चर्चा करें: जब आप कार्यों के कारण व्यक्त करते हैं, तो आप कैसे बात करते हैं? आप यह स्पष्ट करने के लिए क्या कहते हैं कि किसी बात के कारण आपने किसी विशेष प्रकार से कार्य किया? इस ऑडियो को यहाँ रोकें।</w:t>
      </w:r>
    </w:p>
    <w:p>
      <w:pPr/>
      <w:r>
        <w:rPr>
          <w:lang w:val="hi_IN" w:bidi="hi_IN"/>
        </w:rPr>
      </w:r>
      <w:r>
        <w:rPr>
          <w:lang w:val="hi_IN" w:bidi="hi_IN"/>
        </w:rPr>
        <w:t>शाऊल ने जीपियों से कहा कि वे अपने नगर या अपने क्षेत्र में वापस जाएँ और यह पता लगाएँ कि दाऊद कहाँ है। शाऊल चाहता था कि जीपी लोग ऐसा करें क्योंकि उसने किसी से सुना था कि दाऊद बहुत चालाक या चतुर है। चालाक शब्द का अर्थ है कि दाऊद चतुर और सावधान था, और वह बुद्धिमानी से बातों की योजना बनाता था। परन्तु दाऊद ने अपनी बात मनवाने और शाऊल से बच निकलने के लिए आवश्यकता पड़ने पर झूठ भी बोला।</w:t>
      </w:r>
    </w:p>
    <w:p>
      <w:pPr/>
      <w:r>
        <w:rPr>
          <w:lang w:val="hi_IN" w:bidi="hi_IN"/>
        </w:rPr>
      </w:r>
      <w:r>
        <w:rPr>
          <w:lang w:val="hi_IN" w:bidi="hi_IN"/>
        </w:rPr>
        <w:t>यहाँ रुकें और समूह में चर्चा करें: आप यह कहने के लिए किस शब्द या वाक्यांश का उपयोग करेंगे कि दाऊद चालाक था? आप कैसे दिखाएँगे कि दाऊद सावधान और बुद्धिमान दोनों था, लेकिन उसने चालों और धोखे का सहारा भी लिया? इस ऑडियो को यहाँ रोकें।</w:t>
      </w:r>
    </w:p>
    <w:p>
      <w:pPr/>
      <w:r>
        <w:rPr>
          <w:lang w:val="hi_IN" w:bidi="hi_IN"/>
        </w:rPr>
      </w:r>
      <w:r>
        <w:rPr>
          <w:lang w:val="hi_IN" w:bidi="hi_IN"/>
        </w:rPr>
        <w:t>शाऊल ने जीपियों से “उन सभी छिपने के स्थानों के बारे में जानें जहाँ दाऊद छिपा है।” दूसरे शब्दों में, शाऊल जीपियों को चारों ओर देखकर उन सभी अलग-अलग स्थानों के बारे में जानना चाहता था जहाँ दाऊद के छिपने की संभावना थी। शाऊल ने जीपियों से कहा कि जब वे निश्चित हो जाएँ कि दाऊद कहाँ है, तो वे शाऊल के पास लौट आएँ और उसे बताएँ कि दाऊद के छिपने का स्थान कहाँ है। तब शाऊल जीपियों के साथ उनके प्रदेश में, अर्थात् यहूदा के गोत्र के क्षेत्र में, जाएगा। यदि दाऊद यहूदा के गोत्र के प्रदेश में होता, तो शाऊल यहूदा के सभी कुलों के बीच दाऊद को ढूँढ़ता या उसका पीछा करता, जब तक शाऊल दाऊद को न ढूँढ़ लेता।</w:t>
      </w:r>
    </w:p>
    <w:p>
      <w:pPr/>
      <w:r>
        <w:rPr>
          <w:lang w:val="hi_IN" w:bidi="hi_IN"/>
        </w:rPr>
      </w:r>
      <w:r>
        <w:rPr>
          <w:lang w:val="hi_IN" w:bidi="hi_IN"/>
        </w:rPr>
        <w:t>यहाँ रुकें और समूह में चर्चा करें: जब आप किसी को कुछ करने के लिए मनाने की बहुत कोशिश करते हैं, तो आप क्या कहते हैं? इस ऑडियो को यहाँ रोकें।</w:t>
      </w:r>
    </w:p>
    <w:p>
      <w:pPr/>
      <w:r>
        <w:rPr>
          <w:lang w:val="hi_IN" w:bidi="hi_IN"/>
        </w:rPr>
      </w:r>
      <w:r>
        <w:rPr>
          <w:lang w:val="hi_IN" w:bidi="hi_IN"/>
        </w:rPr>
        <w:t>इसलिए, ज़ीप के लोग “उठे और” शाऊल से पहले अपने नगर की ओर “चले गए।” “उठे” शब्द का अर्थ यह नहीं है कि लोग खड़े हो गए, बल्कि यह दिखाता है कि वे जल्दी से चले गए।</w:t>
      </w:r>
    </w:p>
    <w:p>
      <w:pPr/>
      <w:r>
        <w:rPr>
          <w:lang w:val="hi_IN" w:bidi="hi_IN"/>
        </w:rPr>
      </w:r>
      <w:r>
        <w:rPr>
          <w:lang w:val="hi_IN" w:bidi="hi_IN"/>
        </w:rPr>
        <w:t>अब कहानीकार बताता है कि जब शाऊल जीपियों को दाऊद की खोज करने के लिए मना रहा था, तब कहानी के दूसरे पात्रों के साथ क्या हो रहा था। कहानीकार ऐसी भाषा का उपयोग करता है जो यह स्पष्ट करती है कि वह एक नई बात के बारे में बात कर रहा है। अब दाऊद और उसके लोग माओन के जंगल में, अराबा की घाटी में, और यशीमोन के जंगल के दक्षिण में थे, जहाँ वे शाऊल से बचने की कोशिश कर रहे थे।</w:t>
      </w:r>
    </w:p>
    <w:p>
      <w:pPr/>
      <w:r>
        <w:rPr>
          <w:lang w:val="hi_IN" w:bidi="hi_IN"/>
        </w:rPr>
      </w:r>
      <w:r>
        <w:rPr>
          <w:lang w:val="hi_IN" w:bidi="hi_IN"/>
        </w:rPr>
        <w:t>यहाँ रुकें और समूह में चर्चा करें: आप यह स्पष्ट करने के लिए क्या कहते हैं कि आप कहानी में नई जानकारी पेश कर रहे हैं? इस ऑडियो को यहाँ रोकें।</w:t>
      </w:r>
    </w:p>
    <w:p>
      <w:pPr/>
      <w:r>
        <w:rPr>
          <w:lang w:val="hi_IN" w:bidi="hi_IN"/>
        </w:rPr>
      </w:r>
      <w:r>
        <w:rPr>
          <w:lang w:val="hi_IN" w:bidi="hi_IN"/>
        </w:rPr>
        <w:t>शाऊल और शाऊल के सैनिक जीप गए और दाऊद की खोज करने लगे। जब किसी ने दाऊद को बताया कि शाऊल दाऊद को ढूँढ रहा है, तो दाऊद एक चट्टानी पहाड़ पर गया और माओन के जंगल में रहने लगा। जब शाऊल ने सुना कि दाऊद कहाँ है, तो उसने अपने लोगों के साथ माओन के जंगल में दाऊद का पीछा किया।</w:t>
      </w:r>
    </w:p>
    <w:p>
      <w:pPr/>
      <w:r>
        <w:rPr>
          <w:lang w:val="hi_IN" w:bidi="hi_IN"/>
        </w:rPr>
      </w:r>
      <w:r>
        <w:rPr>
          <w:lang w:val="hi_IN" w:bidi="hi_IN"/>
        </w:rPr>
        <w:t>समूह के रूप में यहाँ रुकें और यहूदा के गोत्र के क्षेत्र में पहाड़ी क्षेत्र की एक चट्टान की सतह की तस्वीर देखें। इस ऑडियो को यहाँ रोकें।</w:t>
      </w:r>
    </w:p>
    <w:p>
      <w:pPr/>
      <w:r>
        <w:rPr>
          <w:lang w:val="hi_IN" w:bidi="hi_IN"/>
        </w:rPr>
      </w:r>
      <w:r>
        <w:rPr>
          <w:lang w:val="hi_IN" w:bidi="hi_IN"/>
        </w:rPr>
        <w:t>शाऊल उस चट्टानी पहाड़ पर पहुँचा जहाँ दाऊद था। शाऊल और शाऊल के लोग पर्वत के एक ओर गए, और दाऊद और दाऊद के लोग दूसरी ओर थे। अब हमें पता चलता है कि दाऊद और उसके लोग शाऊल से दूर जाने के लिए बहुत जल्दी में थे। जब शाऊल और उसकी सेना दाऊद और उसके लोगों के निकट पहुँच रहे थे, तभी अचानक एक संदेशवाहक, जो एक अन्य इस्राएली था, शाऊल के पास एक संदेश लेकर आया। संदेशवाहक ने शाऊल से कहा कि वह जल्दी घर लौट जाए, क्योंकि पलिश्तियों ने इस्राएल की भूमि पर आक्रमण किया था। ध्यान दें कि इस कहानी के इस भाग की सारी घटनाएँ बहुत तेज़ी से हो रही हैं, और वहां बहुत तनाव है।</w:t>
      </w:r>
    </w:p>
    <w:p>
      <w:pPr/>
      <w:r>
        <w:rPr>
          <w:lang w:val="hi_IN" w:bidi="hi_IN"/>
        </w:rPr>
      </w:r>
      <w:r>
        <w:rPr>
          <w:lang w:val="hi_IN" w:bidi="hi_IN"/>
        </w:rPr>
        <w:t>यहाँ रुकें और समूह में चर्चा करें: आप कहानी के इस भाग की घटनाओं का वर्णन कैसे करेंगे ताकि घटित होने वाली घटनाओं की तेज़ गति और तनाव को दिखाया जा सके? आप यह दिखाने के लिए किस शब्द या वाक्यांश का उपयोग करेंगे कि शाऊल को अपने देश वापस जाने और जल्दी करने दोनों की आवश्यकता थी? इस ऑडियो को यहाँ रोकें।</w:t>
      </w:r>
    </w:p>
    <w:p>
      <w:pPr/>
      <w:r>
        <w:rPr>
          <w:lang w:val="hi_IN" w:bidi="hi_IN"/>
        </w:rPr>
      </w:r>
      <w:r>
        <w:rPr>
          <w:lang w:val="hi_IN" w:bidi="hi_IN"/>
        </w:rPr>
        <w:t>फिर शाऊल दाऊद का पीछा करना बंद कर दिया और पलिश्तियों से लड़ने के लिए गिबा लौट आया। इसलिए लोग उस स्थान को जहाँ शाऊल ने दाऊद का पीछा करना बंद कर दिया था, “भागने की चट्टान” या “अलगाव की चट्टान” कहने लगे।</w:t>
      </w:r>
    </w:p>
    <w:p>
      <w:pPr/>
      <w:r>
        <w:rPr>
          <w:lang w:val="hi_IN" w:bidi="hi_IN"/>
        </w:rPr>
      </w:r>
      <w:r>
        <w:rPr>
          <w:lang w:val="hi_IN" w:bidi="hi_IN"/>
        </w:rPr>
        <w:t>जब दाऊद को पता चला कि शाऊल ने दाऊद का पीछा करना बंद कर दिया है, तो दाऊद माओन के जंगल से निकला और एनगेदी के नखलिस्तान के आसपास के जंगल के गढ़ों में रहने लगा। एनगेदी माओन के जंगल से 19 से 32 किलोमीटर उत्तर-पूर्व में और मृत सागर के पश्चिमी तट पर स्थित था। दाऊद और उसके लोगों को पैदल एनगेदी तक पहुँचने में लगभग 8 से 10 घंटे लगते थे।</w:t>
      </w:r>
    </w:p>
    <w:p>
      <w:pPr/>
      <w:r>
        <w:rPr>
          <w:lang w:val="hi_IN" w:bidi="hi_IN"/>
        </w:rPr>
      </w:r>
      <w:r>
        <w:rPr>
          <w:lang w:val="hi_IN" w:bidi="hi_IN"/>
        </w:rPr>
        <w:t>समूह के रूप में यहाँ रुकें और दाऊद की माओन के जंगल से एनगेदी तक की यात्रा को देखने के लिए नक्शा देखें।</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23:15–29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सात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योनातान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जीपी, या जीप नगर के लोग</w:t>
      </w:r>
    </w:p>
    <w:p>
      <w:pPr>
        <w:pStyle w:val="ListBullet"/>
        <w:spacing w:line="240" w:lineRule="auto"/>
        <w:ind w:left="720"/>
      </w:pPr>
      <w:r>
        <w:rPr>
          <w:lang w:val="hi_IN" w:bidi="hi_IN"/>
        </w:rPr>
      </w:r>
      <w:r>
        <w:rPr>
          <w:lang w:val="hi_IN" w:bidi="hi_IN"/>
        </w:rPr>
        <w:t>शाऊल के लोग</w:t>
      </w:r>
    </w:p>
    <w:p>
      <w:pPr>
        <w:pStyle w:val="ListBullet"/>
        <w:spacing w:line="240" w:lineRule="auto"/>
        <w:ind w:left="720"/>
      </w:pPr>
      <w:r>
        <w:rPr>
          <w:lang w:val="hi_IN" w:bidi="hi_IN"/>
        </w:rPr>
      </w:r>
      <w:r>
        <w:rPr>
          <w:lang w:val="hi_IN" w:bidi="hi_IN"/>
        </w:rPr>
        <w:t>दाऊद के साथी</w:t>
      </w:r>
    </w:p>
    <w:p>
      <w:pPr>
        <w:pStyle w:val="ListBullet"/>
        <w:spacing w:line="240" w:lineRule="auto"/>
        <w:ind w:left="720"/>
      </w:pPr>
      <w:r>
        <w:rPr>
          <w:lang w:val="hi_IN" w:bidi="hi_IN"/>
        </w:rPr>
      </w:r>
      <w:r>
        <w:rPr>
          <w:lang w:val="hi_IN" w:bidi="hi_IN"/>
        </w:rPr>
        <w:t>किसी व्यक्ति ने दाऊद को बताया कि शाऊल दाऊद को खोज रहा है</w:t>
      </w:r>
    </w:p>
    <w:p>
      <w:pPr>
        <w:pStyle w:val="ListBullet"/>
        <w:spacing w:line="240" w:lineRule="auto"/>
        <w:ind w:left="720"/>
      </w:pPr>
      <w:r>
        <w:rPr>
          <w:lang w:val="hi_IN" w:bidi="hi_IN"/>
        </w:rPr>
      </w:r>
      <w:r>
        <w:rPr>
          <w:lang w:val="hi_IN" w:bidi="hi_IN"/>
        </w:rPr>
        <w:t>और शाऊल का संदेशवाहक</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जब दाऊद और उसके लोग ज़ीफ़ के जंगल में होरेश में थे, तब किसी ने दाऊद को बताया कि शाऊल दाऊद को मार डालने के लिए सैनिकों के साथ चढ़ाई कर रहा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शाऊल का पुत्र योनातान दाऊद को होरेश में देखने आया ताकि वह उसे परमेश्वर पर भरोसा करने के लिए प्रोत्साहित कर सके। योनातान ने दाऊद को आश्वस्त किया और दाऊद से कहा कि शाऊल उसे कोई हानि पहुँचाने के लिए ढूँढ नहीं पाएगा। योनातान ने दाऊद से कहा कि दाऊद भविष्य में इस्राएल का राजा होगा और योनातान, दाऊद के बाद दूसरे स्थान पर होगा। योनातान ने कहा कि शाऊल यह भी जानता था कि दाऊद इस्राएल का राजा होगा। योनातान और दाऊद ने यहोवा के सामने अपनी दोस्ती की वाचा को फिर से बांधा। योनातान अपने घर गया, और दाऊद होरेश में ही रहा।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योनातान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जीप नगर के लोग गिबा में शाऊल के पास गए और उसे बताया कि दाऊद होरेश के गढ़ों में और हकीला की पहाड़ी पर यशीमोन के जंगल के दक्षिण में छिपा है। जीपियों ने राजा शाऊल को अपने क्षेत्र में आने के लिए निमंत्रण दिया और कहा कि वे राजा के लिए दाऊद को पकड़ना संभव बनाएँगे। शाऊल यहोवा से जीपियों को आशीष देने के लिए कहता है क्योंकि उन्होंने शाऊल पर दया दिखाई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जीपियों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शाऊल ने जीपियों से कहा कि वे अपने नगर में लौट जाएँ और ठीक-ठीक पता लगाएँ कि दाऊद कहाँ है, क्योंकि लोगों ने शाऊल से कहा था कि दाऊद बहुत चालाक है। शाऊल ने जीपियों से आग्रह किया कि वे जाएँ और चारों ओर देखें और उन विभिन्न स्थानों के बारे में पता लगाएँ जहाँ दाऊद के छिपने की संभावना थी। जीपियों को शाऊल के पास लौटना था और जब उन्हें पक्का पता चल जाए कि दाऊद कहाँ है, तो उन्हें शाऊल को दाऊद के छिपने के स्थान के बारे में बताना था। फिर शाऊल जीपियों के साथ उनके देश में, अर्थात् यहूदा के गोत्र के क्षेत्र में जाएगा। शाऊल ने कहा कि यदि दाऊद यहूदा के गोत्र के देश में होता, तो वह यहूदा के सभी गोत्रों में दाऊद को ढूँढता जब तक वह दाऊद नहीं पा लेता।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इसलिए जीप के लोग अपने नगर की ओर निकल पड़े। दाऊद और उसके लोग माओन के जंगल में, अराबा की घाटी में, और यशीमोन के जंगल के दक्षिण में थे। शाऊल और उसके सैनिक जीप गए और दाऊद की खोज करने लगे। जब किसी ने दाऊद को बताया कि शाऊल दाऊद को ढूँढ़ रहा है, तो दाऊद और उसके लोग एक चट्टानी पहाड़ पर चले गए और माओन के जंगल में रहने लगे। जब शाऊल ने सुना कि दाऊद कहाँ गया है, तो उसने उसके लोगों के साथ माओन के जंगल में दाऊद का पीछा किया।</w:t>
      </w:r>
    </w:p>
    <w:p>
      <w:pPr/>
      <w:r>
        <w:rPr>
          <w:lang w:val="hi_IN" w:bidi="hi_IN"/>
        </w:rPr>
      </w:r>
      <w:r>
        <w:rPr>
          <w:lang w:val="hi_IN" w:bidi="hi_IN"/>
        </w:rPr>
        <w:t>शाऊल उस चट्टानी पहाड़ पर पहुँचा जहाँ दाऊद था। शाऊल और शाऊल के लोग पहाड़ के एक ओर गए, और दाऊद और दाऊद के लोग दूसरी ओर थे। दाऊद और उसके लोग शाऊल से दूर जाने के लिए बड़ी जल्दी में थे। जब शाऊल और शाऊल की सेना दाऊद और दाऊद के लोगों के पास पहुँच रहे थे, तभी अचानक एक दूत शाऊल के पास यह सन्देश लेकर आया कि वह जल्दी वापस लौट आए क्योंकि पलिश्तियों ने इस्राएल की भूमि पर आक्रमण कर दिया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शाऊल ने दाऊद का पीछा करना बंद कर दिया और पलिश्तियों से लड़ने के लिए गिबा लौट आया। लोग उस स्थान को जहाँ शाऊल ने दाऊद का पीछा करना बंद कर दिया था, भागने की चट्टान या अलग होने की चट्टान कहने लगे। तब दाऊद माओन के जंगल को छोड़कर एनगदी के आसपास के जंगल में स्थित गढ़ों में रहने चला गया।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23:15–29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दाऊद होरेश मे जीप के </w:t>
      </w:r>
      <w:r>
        <w:rPr>
          <w:b/>
          <w:lang w:val="hi_IN" w:bidi="hi_IN"/>
        </w:rPr>
        <w:t>जंगल</w:t>
      </w:r>
      <w:r>
        <w:rPr>
          <w:lang w:val="hi_IN" w:bidi="hi_IN"/>
        </w:rPr>
        <w:t xml:space="preserve"> में था। जंगल के लिए उसी शब्द या वाक्यांश का प्रयोग करें जिसका प्रयोग आपने पिछले भागों में किया है। जंगल के बारे में अधिक जानकारी के लिए, मुख्य शब्दावली देखें। </w:t>
      </w:r>
    </w:p>
    <w:p>
      <w:pPr/>
      <w:r>
        <w:rPr>
          <w:lang w:val="hi_IN" w:bidi="hi_IN"/>
        </w:rPr>
      </w:r>
      <w:r>
        <w:rPr>
          <w:lang w:val="hi_IN" w:bidi="hi_IN"/>
        </w:rPr>
        <w:t xml:space="preserve">और शाऊल का पुत्र योनातान उठा और होरेश में दाऊद के पास गया, और </w:t>
      </w:r>
      <w:r>
        <w:rPr>
          <w:b/>
          <w:lang w:val="hi_IN" w:bidi="hi_IN"/>
        </w:rPr>
        <w:t>परमेश्वर</w:t>
      </w:r>
      <w:r>
        <w:rPr>
          <w:lang w:val="hi_IN" w:bidi="hi_IN"/>
        </w:rPr>
        <w:t xml:space="preserve"> में दाऊद के हाथ को मजबूत किया। परमेश्वर के लिए उसी शब्द या वाक्यांश का उपयोग करें जिसका उपयोग आपने पिछले भागों में किया था। परमेश्वर के बारे में अधिक जानकारी के लिए, मुख्य शब्दावली देखें।</w:t>
      </w:r>
    </w:p>
    <w:p>
      <w:pPr/>
      <w:r>
        <w:rPr>
          <w:lang w:val="hi_IN" w:bidi="hi_IN"/>
        </w:rPr>
      </w:r>
      <w:r>
        <w:rPr>
          <w:lang w:val="hi_IN" w:bidi="hi_IN"/>
        </w:rPr>
        <w:t xml:space="preserve">योनातान ने दाऊद से कहा कि वह इस्राएल का </w:t>
      </w:r>
      <w:r>
        <w:rPr>
          <w:b/>
          <w:lang w:val="hi_IN" w:bidi="hi_IN"/>
        </w:rPr>
        <w:t>राजा</w:t>
      </w:r>
      <w:r>
        <w:rPr>
          <w:lang w:val="hi_IN" w:bidi="hi_IN"/>
        </w:rPr>
        <w:t xml:space="preserve"> होगा, और योनातान दाऊद के बाद दूसरे स्थान पर होगा। राजा के लिए उसी शब्द या वाक्यांश का उपयोग करें जिसका उपयोग आपने पिछले भागों में किया था। राजा के बारे में अधिक जानकारी के लिए, मुख्य शब्दावली देखें।</w:t>
      </w:r>
    </w:p>
    <w:p>
      <w:pPr/>
      <w:r>
        <w:rPr>
          <w:lang w:val="hi_IN" w:bidi="hi_IN"/>
        </w:rPr>
      </w:r>
      <w:r>
        <w:rPr>
          <w:lang w:val="hi_IN" w:bidi="hi_IN"/>
        </w:rPr>
        <w:t xml:space="preserve">योनातान और दाऊद ने यहोवा के सामने </w:t>
      </w:r>
      <w:r>
        <w:rPr>
          <w:b/>
          <w:lang w:val="hi_IN" w:bidi="hi_IN"/>
        </w:rPr>
        <w:t>दोस्ती</w:t>
      </w:r>
      <w:r>
        <w:rPr>
          <w:lang w:val="hi_IN" w:bidi="hi_IN"/>
        </w:rPr>
        <w:t xml:space="preserve"> की एक वाचा बाँधी**। वाचा के लिए उसी शब्द या वाक्यांश का उपयोग करें जिसका उपयोग आपने पिछले भागों में किया था। वाचा के बारे में अधिक जानकारी के लिए, मुख्य शब्दावली देखें।</w:t>
      </w:r>
    </w:p>
    <w:p>
      <w:pPr/>
      <w:r>
        <w:rPr>
          <w:lang w:val="hi_IN" w:bidi="hi_IN"/>
        </w:rPr>
      </w:r>
      <w:r>
        <w:rPr>
          <w:b/>
          <w:lang w:val="hi_IN" w:bidi="hi_IN"/>
        </w:rPr>
        <w:t>यहोवा</w:t>
      </w:r>
      <w:r>
        <w:rPr>
          <w:lang w:val="hi_IN" w:bidi="hi_IN"/>
        </w:rPr>
        <w:t xml:space="preserve"> परमेश्वर का व्यक्तिगत नाम है, और कहानीकार इस भाग के अधिकांश भाग में इस नाम का उपयोग करता है। यहोवा के लिए उसी नाम का उपयोग करें जो आपने पिछले भागों में किया है। यहोवा के बारे में अधिक जानकारी के लिए, मुख्य शब्दावली को देखें। </w:t>
      </w:r>
    </w:p>
    <w:p>
      <w:pPr/>
      <w:r>
        <w:rPr>
          <w:lang w:val="hi_IN" w:bidi="hi_IN"/>
        </w:rPr>
      </w:r>
      <w:r>
        <w:rPr>
          <w:lang w:val="hi_IN" w:bidi="hi_IN"/>
        </w:rPr>
        <w:t xml:space="preserve">शाऊल कहता है कि वह दाऊद को यहूदा के सभी </w:t>
      </w:r>
      <w:r>
        <w:rPr>
          <w:b/>
          <w:lang w:val="hi_IN" w:bidi="hi_IN"/>
        </w:rPr>
        <w:t>गोत्रों</w:t>
      </w:r>
      <w:r>
        <w:rPr>
          <w:lang w:val="hi_IN" w:bidi="hi_IN"/>
        </w:rPr>
        <w:t xml:space="preserve"> में पाएगा। कुल किसी बड़े गोत्र के भीतर परिवारों के समूह होते हैं। गोत्र या परिवार के समूह के लिए उसी शब्द या वाक्यांश का उपयोग करें जिसका उपयोग आपने पिछले भागों में किया है।</w:t>
      </w:r>
    </w:p>
    <w:p>
      <w:pPr/>
      <w:r>
        <w:rPr>
          <w:lang w:val="hi_IN" w:bidi="hi_IN"/>
        </w:rPr>
      </w:r>
      <w:r>
        <w:rPr>
          <w:lang w:val="hi_IN" w:bidi="hi_IN"/>
        </w:rPr>
        <w:t xml:space="preserve">जीपियों ने शाऊल को बताया कि दाऊद उनके क्षेत्र में यशीमोन के दक्षिण में हकीला की पहाड़ी पर होरेश के </w:t>
      </w:r>
      <w:r>
        <w:rPr>
          <w:b/>
          <w:lang w:val="hi_IN" w:bidi="hi_IN"/>
        </w:rPr>
        <w:t>गढ़ों</w:t>
      </w:r>
      <w:r>
        <w:rPr>
          <w:lang w:val="hi_IN" w:bidi="hi_IN"/>
        </w:rPr>
        <w:t xml:space="preserve"> में छिपा है। यहाँ “गढ़” का अर्थ जंगल के गढ़, जो गुफाएँ थीं। जंगल के गढ़ों के लिए उसी शब्द या वाक्यांश का उपयोग करें जिसका उपयोग आपने पिछले भागों में किया था। गढ़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24:1–7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24:1–7 को सुनें और अपने मन में रखें।</w:t>
      </w:r>
    </w:p>
    <w:p>
      <w:pPr/>
      <w:r>
        <w:rPr>
          <w:lang w:val="hi_IN" w:bidi="hi_IN"/>
        </w:rPr>
      </w:r>
      <w:r>
        <w:rPr>
          <w:lang w:val="hi_IN" w:bidi="hi_IN"/>
        </w:rPr>
        <w:t>यदि सम्भव हो, तो 1 शमूएल 24:1–7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24:1–7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जब दाऊद जीप के जंगल में होरेश में था, तब दाऊद को पता चला कि शाऊल दाऊद को मारने के लिए उसका पीछा कर रहा था। शाऊल का पुत्र योनातान दाऊद को परमेश्वर पर भरोसा करने के लिए प्रोत्साहित करने आया था। योनातान और दाऊद ने यहोवा की उपस्थिति में अपनी दोस्ती की वाचा को फिर से बांधा। जीपियों ने शाऊल से कहा कि दाऊद उनके क्षेत्र में छिपा है और उन्होंने कहा कि वे शाऊल को दाऊद के पास ले जाएँगे। शाऊल और उसके लोग जीप गए और माओन के जंगल में दाऊद और उसके लोगों का पीछा किया। जब शाऊल को पता चला कि पलिश्ती इस्राएल पर आक्रमण कर रहे हैं, तब शाऊल ने दाऊद को ढूँढ़ना छोड़ दिया और गिबा लौट गया। दाऊद और दाऊद के लोग एनगदी के नखलिस्तान में गए और वहीं रहने लगे।</w:t>
      </w:r>
    </w:p>
    <w:p>
      <w:pPr/>
      <w:r>
        <w:rPr>
          <w:lang w:val="hi_IN" w:bidi="hi_IN"/>
        </w:rPr>
      </w:r>
      <w:r>
        <w:rPr>
          <w:lang w:val="hi_IN" w:bidi="hi_IN"/>
        </w:rPr>
        <w:t>शाऊल और उसकी सेना पलिश्तियों से लड़ रहे थे और उन्हें इस्राएल के देश से खदेड़ रहे थे। जब शाऊल और उसकी सेना घर लौटे, तो किसी ने शाऊल को बताया कि दाऊद एनगेदी के नखलिस्तान के आसपास के जंगल में है।</w:t>
      </w:r>
    </w:p>
    <w:p>
      <w:pPr/>
      <w:r>
        <w:rPr>
          <w:lang w:val="hi_IN" w:bidi="hi_IN"/>
        </w:rPr>
      </w:r>
      <w:r>
        <w:rPr>
          <w:lang w:val="hi_IN" w:bidi="hi_IN"/>
        </w:rPr>
        <w:t>यहाँ रुकें और समूह के रूप में नक्शे को देखें। एनगेदी के जंगल का पता लगाएँ। इस ऑडियो को यहाँ रोकें।</w:t>
      </w:r>
    </w:p>
    <w:p>
      <w:pPr/>
      <w:r>
        <w:rPr>
          <w:lang w:val="hi_IN" w:bidi="hi_IN"/>
        </w:rPr>
      </w:r>
      <w:r>
        <w:rPr>
          <w:lang w:val="hi_IN" w:bidi="hi_IN"/>
        </w:rPr>
        <w:t>दाऊद के ठिकाने के बारे में समाचार सुनकर, शाऊल ने इस्राएल के सबसे श्रेष्ठ 3,000 सैनिकों को चुन लिया। तब शाऊल और उसकी सेना दाऊद और उसके लोगों को ढूँढ़ने के लिए एनगदी में “जंगली बकरों की चट्टानों” नामक स्थान पर गए। गिबा, जहाँ शाऊल रहता था, एनगेदी से लगभग 65 से 80 किलोमीटर की दूरी पर था। शाऊल और शाऊल की सेना को गिबा से एनगेदी तक पैदल चलने में 1.5 से 2 दिन लगेंगे। “जंगली बकरों की चट्टानों” नाम शायद किन्हीं विशेष चट्टानों का नाम नहीं है, बल्कि किसी स्थान का सामान्य विवरण है। लोग शायद इस स्थान को “जंगली बकरों की चट्टानों” कहते थे, क्योंकि उस क्षेत्र में बहुत सी जंगली बकरियाँ थीं।</w:t>
      </w:r>
    </w:p>
    <w:p>
      <w:pPr/>
      <w:r>
        <w:rPr>
          <w:lang w:val="hi_IN" w:bidi="hi_IN"/>
        </w:rPr>
      </w:r>
      <w:r>
        <w:rPr>
          <w:lang w:val="hi_IN" w:bidi="hi_IN"/>
        </w:rPr>
        <w:t>यहाँ रुकें और समूह के रूप में नक्शे को देखें। उस यात्रा का पता लगाएँ जो शाऊल और उसके लोग गिबा से एनगेदी तक गए थे। इस ऑडियो को यहाँ रोकें।</w:t>
      </w:r>
    </w:p>
    <w:p>
      <w:pPr/>
      <w:r>
        <w:rPr>
          <w:lang w:val="hi_IN" w:bidi="hi_IN"/>
        </w:rPr>
      </w:r>
      <w:r>
        <w:rPr>
          <w:lang w:val="hi_IN" w:bidi="hi_IN"/>
        </w:rPr>
        <w:t>यहाँ रुकें और समूह में चर्चा करें: इस बारे में बात करें कि आपके गाँव, नगर या क्षेत्र के विभिन्न स्थानों के नाम कहाँ से आते हैं। उन कारणों के बारे में बात करें कि लोगों ने स्थानों को कुछ नाम क्यों दिए थे। इस ऑडियो को यहाँ रोकें।</w:t>
      </w:r>
    </w:p>
    <w:p>
      <w:pPr/>
      <w:r>
        <w:rPr>
          <w:lang w:val="hi_IN" w:bidi="hi_IN"/>
        </w:rPr>
      </w:r>
      <w:r>
        <w:rPr>
          <w:lang w:val="hi_IN" w:bidi="hi_IN"/>
        </w:rPr>
        <w:t>जब शाऊल की सेना एनगदी पहुँची, तब शाऊल कुछ भेड़शालाओं, या भेड़ों के बाड़ों के पास पहुँचा, जो उस मार्ग के किनारे थीं जहाँ से लोग आया-जाया करते थे। लोग अपनी भेड़ों को घेरकर रखने के लिए भेड़ों के बाड़े बनाते थे। लोग उन बाड़ों को पत्थरों से बनाते थे। कुछ भेड़शाला स्थायी थे, जिनमें पत्थर की दीवारें और एक छत थी। अन्य अस्थायी ढाँचे होते थे, जिन्हें लोग ढीले पत्थरों से बनाते थे और ऊपर कांटेदार झाड़ियों से ढक देते थे। भेड़शालों के पास एक गुफा थी, और दाऊद और उसके लोग गुफा के सबसे भीतरी भाग में बैठे थे, जो प्रवेश द्वार से सबसे दूर का क्षेत्र था। और शाऊल गुफ़ा में शौच करने गया, जिसका अर्थ है मल त्याग करना।</w:t>
      </w:r>
    </w:p>
    <w:p>
      <w:pPr/>
      <w:r>
        <w:rPr>
          <w:lang w:val="hi_IN" w:bidi="hi_IN"/>
        </w:rPr>
      </w:r>
      <w:r>
        <w:rPr>
          <w:lang w:val="hi_IN" w:bidi="hi_IN"/>
        </w:rPr>
        <w:t>यहाँ रुकें और एक भेड़शाला की तस्वीर देखें। इस ऑडियो को यहाँ रोकें।</w:t>
      </w:r>
    </w:p>
    <w:p>
      <w:pPr/>
      <w:r>
        <w:rPr>
          <w:lang w:val="hi_IN" w:bidi="hi_IN"/>
        </w:rPr>
      </w:r>
      <w:r>
        <w:rPr>
          <w:lang w:val="hi_IN" w:bidi="hi_IN"/>
        </w:rPr>
        <w:t>यहाँ रुकें और एक बड़ी गुफा की तस्वीर देखें, जैसे वह गुफा जहाँ दाऊद और उसके लोग छिपे हुए थे। इस ऑडियो को यहाँ रोकें।</w:t>
      </w:r>
    </w:p>
    <w:p>
      <w:pPr/>
      <w:r>
        <w:rPr>
          <w:lang w:val="hi_IN" w:bidi="hi_IN"/>
        </w:rPr>
      </w:r>
      <w:r>
        <w:rPr>
          <w:lang w:val="hi_IN" w:bidi="hi_IN"/>
        </w:rPr>
        <w:t>जब दाऊद के लोगों ने शाऊल को देखा, तो उन लोगों ने दाऊद से कहा कि यह वही दिन है जिसके बारे में यहोवा ने कहा था, वह दिन जब यहोवा ने कहा था कि वह दाऊद के शत्रु को दाऊद के हाथ में दे देगा और दाऊद को यह अनुमति देगा कि वह शत्रु के साथ जो उचित लगे वही करे। यह कहकर उन लोगों ने यह संकेत दिया कि यहोवा शाऊल को वहाँ लाया था ताकि दाऊद शाऊल को मार सके। हालाँकि, दाऊद के लोगों ने गलती से यह विश्वास किया कि यहोवा ने इस दिन के बारे में दाऊद से बात की थी। हमारे पास इसका कहीं भी विवरण नहीं है, इसलिए हम यह निश्चित रूप से नहीं कह सकते कि यहोवा ने कभी दाऊद से कहा था कि वह शाऊल को दाऊद के हाथ में सौंप देगा। उन लोगों ने शाऊल को गुफा में आते हुए देखा, जो यहोवा की ओर से एक चिन्ह के रूप में है कि अब दाऊद के शाऊल को मारने का समय आ गया है।</w:t>
      </w:r>
    </w:p>
    <w:p>
      <w:pPr/>
      <w:r>
        <w:rPr>
          <w:lang w:val="hi_IN" w:bidi="hi_IN"/>
        </w:rPr>
      </w:r>
      <w:r>
        <w:rPr>
          <w:lang w:val="hi_IN" w:bidi="hi_IN"/>
        </w:rPr>
        <w:t>तब दाऊद धीरे-धीरे इतना पास गया कि वह शाऊल के वस्त्र को छू सके, जो एक लंबा, बिना आस्तीन वाला बाहरी वस्त्र था। फिर दाऊद ने शाऊल के बागे का कोना गुप्त रूप से काट दिया। कोना बागे के किनारे या सीमा को दर्शाता है। यह आवश्यक रूप से एक कोने का टुकड़ा नहीं था। यह बागा शायद गोल था और बिना कोनों के था। “गुप्त रूप से” शब्द दाऊद के शाऊल के पास जाने के तरीके और उस तरीके से दाऊद ने बागे के कोने को काटने के तरीके दोनों को दर्शाता है। शाऊल नहीं जानता था कि दाऊद ने क्या किया था।</w:t>
      </w:r>
    </w:p>
    <w:p>
      <w:pPr/>
      <w:r>
        <w:rPr>
          <w:lang w:val="hi_IN" w:bidi="hi_IN"/>
        </w:rPr>
      </w:r>
      <w:r>
        <w:rPr>
          <w:lang w:val="hi_IN" w:bidi="hi_IN"/>
        </w:rPr>
        <w:t>समूह के रूप में यहाँ रुकें और उस बागे की तस्वीर देखें जिसे शाऊल को पहनने की संभावना थी। इस ऑडियो को यहाँ रोकें।</w:t>
      </w:r>
    </w:p>
    <w:p>
      <w:pPr/>
      <w:r>
        <w:rPr>
          <w:lang w:val="hi_IN" w:bidi="hi_IN"/>
        </w:rPr>
      </w:r>
      <w:r>
        <w:rPr>
          <w:lang w:val="hi_IN" w:bidi="hi_IN"/>
        </w:rPr>
        <w:t>जब दाऊद ने शाऊल के वस्त्र का किनारा काटा, तब दाऊद को दुख हुआ और उसने अपने किए पर पछतावा किया क्योंकि उसे लगा कि यह गलत था। उन दिनों लोग वस्त्र के किनारे का एक भाग काटने को विश्वासघात और विद्रोह के प्रतीक के रूप में देखते थे। शाऊल का वस्त्र राजा के रूप में शाऊल के अधिकार को भी दिखाता था। दाऊद शाऊल के बागे का एक भाग काटकर राजा के रूप में शाऊल का अनादर कर रहा था।</w:t>
      </w:r>
    </w:p>
    <w:p>
      <w:pPr/>
      <w:r>
        <w:rPr>
          <w:lang w:val="hi_IN" w:bidi="hi_IN"/>
        </w:rPr>
      </w:r>
      <w:r>
        <w:rPr>
          <w:lang w:val="hi_IN" w:bidi="hi_IN"/>
        </w:rPr>
        <w:t>यहाँ रुकें और समूह में इस प्रश्न पर चर्चा करें: उस स्थिति के बारे में बात करें जब किसी ने गलत सलाह का पालन करने के कारण गलत निर्णय लिया था। ऐसे किसी समय के बारे में बताइए जब कुछ आपको परमेश्वर से मिला संदेश जैसा लगा, लेकिन बाद में आपको समझ आया कि वह परमेश्वर की ओर से नहीं था। पहली बात तो यह है कि आपको ऐसा क्यों लगा कि यह संदेश परमेश्वर की ओर से था? आपको कैसे एहसास हुआ कि यह संदेश परमेश्वर की ओर से नहीं था? इस ऑडियो को यहाँ रोकें।</w:t>
      </w:r>
    </w:p>
    <w:p>
      <w:pPr/>
      <w:r>
        <w:rPr>
          <w:lang w:val="hi_IN" w:bidi="hi_IN"/>
        </w:rPr>
      </w:r>
      <w:r>
        <w:rPr>
          <w:lang w:val="hi_IN" w:bidi="hi_IN"/>
        </w:rPr>
        <w:t>दाऊद ने दाऊद के लोगों से कहा, "यहोवा ने मना किया है कि मैं अपने स्वामी, यहोवा के अभिषिक्त के साथ ऐसा काम करूँ।" दाऊद ने जो किया था उसे पछतावा किया और कहा कि वह शाऊल को कोई नुकसान नहीं पहुँचाएगा। दाऊद शाऊल को मारने का “ऐसा काम” नहीं करेगा, जैसा कि उसके लोगों ने सुझाव दिया था। दाऊद शाऊल को नहीं मारेगा क्योंकि शाऊल यहोवा का अभिषिक्त व्यक्ति था, जिसका अर्थ है कि यहोवा ने शाऊल को इस्राएल का राजा चुना था। दाऊद शाऊल का सम्मान करता था क्योंकि यहोवा ने शाऊल को इस्राएल का राजा होने के लिए अभिषेक किया था, या उसे नियुक्त किया था, और शाऊल अभी भी राजा था। शाऊल अभी भी राजा था, यद्यपि आपको याद होगा कि यहोवा का आत्मा पहले ही शाऊल को छोड़ चुका था। क्योंकि शाऊल वह व्यक्ति था जिसे यहोवा ने अभिषेक किया था, इसलिए दाऊद शाऊल पर आक्रमण नहीं करता या उसे नुकसान नहीं पहुँचाता था।</w:t>
      </w:r>
    </w:p>
    <w:p>
      <w:pPr/>
      <w:r>
        <w:rPr>
          <w:lang w:val="hi_IN" w:bidi="hi_IN"/>
        </w:rPr>
      </w:r>
      <w:r>
        <w:rPr>
          <w:lang w:val="hi_IN" w:bidi="hi_IN"/>
        </w:rPr>
        <w:t>यहाँ रुकें और समूह में इस प्रश्न पर चर्चा करें: ऐसी स्थिति के बारे में बात करें जब किसी ने आपके साथ बुराई की, लेकिन आपने अपने आप को उस व्यक्ति को बदला लेने से रोक दिया। उन कारणों के बारे में बात करें जिनसे आपने उस व्यक्ति को वापस नहीं किया था। इस ऑडियो को यहाँ रोकें।</w:t>
      </w:r>
    </w:p>
    <w:p>
      <w:pPr/>
      <w:r>
        <w:rPr>
          <w:lang w:val="hi_IN" w:bidi="hi_IN"/>
        </w:rPr>
      </w:r>
      <w:r>
        <w:rPr>
          <w:lang w:val="hi_IN" w:bidi="hi_IN"/>
        </w:rPr>
        <w:t>दाऊद ने अपनी बातों से अपने लोगों को रोका या उन्हें वश में किया, और दाऊद ने अपने लोगों को शाऊल को मारने नहीं दिया। शाऊल ने अपनी शारीरिक आवश्यकता पूरी की, खड़ा हुआ, गुफा से बाहर गया, और अपने रास्ते पर चल पड़ा।</w:t>
      </w:r>
      <w:r>
        <w:rPr>
          <w:lang w:val="hi_IN" w:bidi="hi_IN"/>
        </w:rPr>
      </w:r>
    </w:p>
    <w:p>
      <w:pPr>
        <w:pStyle w:val="Heading3"/>
      </w:pPr>
      <w:r>
        <w:rPr>
          <w:lang w:val="hi_IN" w:bidi="hi_IN"/>
        </w:rPr>
        <w:t>घटनाओं को समझाना</w:t>
      </w:r>
    </w:p>
    <w:p>
      <w:pPr/>
      <w:r>
        <w:rPr>
          <w:lang w:val="hi_IN" w:bidi="hi_IN"/>
        </w:rPr>
      </w:r>
      <w:r>
        <w:rPr>
          <w:lang w:val="hi_IN" w:bidi="hi_IN"/>
        </w:rPr>
        <w:t>1 शमूएल 24:1–7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शाऊल पलिश्तियों से लड़कर घर लौटता है, और कोई व्यक्ति शाऊल को बताता है कि दाऊद एनगेदी के नखलिस्तान के आसपास के जंगल में है। शाऊल इस्राएल के 3,000 सबसे अच्छे सैनिकों को चुनता है, और शाऊल और उसकी सेना एनगेदी में दाऊद और उसके लोगों को जंगली बकरियों की चट्टानें नामक स्थान पर ढूँढने जाते हैं।</w:t>
      </w:r>
    </w:p>
    <w:p>
      <w:pPr/>
      <w:r>
        <w:rPr>
          <w:lang w:val="hi_IN" w:bidi="hi_IN"/>
        </w:rPr>
      </w:r>
      <w:r>
        <w:rPr>
          <w:b/>
          <w:lang w:val="hi_IN" w:bidi="hi_IN"/>
        </w:rPr>
        <w:t>दूसरे दृश्य में:</w:t>
      </w:r>
      <w:r>
        <w:rPr>
          <w:lang w:val="hi_IN" w:bidi="hi_IN"/>
        </w:rPr>
        <w:t xml:space="preserve"> शाऊल उस मार्ग पर, जहाँ लोग आते-जाते थे, कुछ भेड़शालाओं के पास पहुँचा। भेड़शालाओं के पास एक गुफा है, और दाऊद और उसके लोग गुफा के सबसे भीतरी भाग में बैठे हैं। शाऊल शौच के लिए गुफा में गया।</w:t>
      </w:r>
    </w:p>
    <w:p>
      <w:pPr/>
      <w:r>
        <w:rPr>
          <w:lang w:val="hi_IN" w:bidi="hi_IN"/>
        </w:rPr>
      </w:r>
      <w:r>
        <w:rPr>
          <w:b/>
          <w:lang w:val="hi_IN" w:bidi="hi_IN"/>
        </w:rPr>
        <w:t>तीसरे दृश्य में:</w:t>
      </w:r>
      <w:r>
        <w:rPr>
          <w:lang w:val="hi_IN" w:bidi="hi_IN"/>
        </w:rPr>
        <w:t xml:space="preserve"> दाऊद के लोग गलती से यह मानते हैं कि शाऊल का गुफा में आना यहोवा की ओर से एक चिन्ह है कि अब दाऊद के शाऊल को मारने का समय आ गया है। दाऊद चुपचाप आगे बढ़कर शाऊल के वस्त्र तक पहुँच गया और वस्त्र के कोने को काट लिया।</w:t>
      </w:r>
    </w:p>
    <w:p>
      <w:pPr/>
      <w:r>
        <w:rPr>
          <w:lang w:val="hi_IN" w:bidi="hi_IN"/>
        </w:rPr>
      </w:r>
      <w:r>
        <w:rPr>
          <w:b/>
          <w:lang w:val="hi_IN" w:bidi="hi_IN"/>
        </w:rPr>
        <w:t>चौथे दृश्य में:</w:t>
      </w:r>
      <w:r>
        <w:rPr>
          <w:lang w:val="hi_IN" w:bidi="hi_IN"/>
        </w:rPr>
        <w:t xml:space="preserve"> शाऊल के बागे का कोना काटने के बाद, दाऊद को दुख होता है और अपने किए पर पछतावा होता है, क्योंकि उसका मानना है कि यह गलत था। दाऊद अपने लोगों से बात करता है और शाऊल पर आक्रमण करने के विचार को कठोरता से अस्वीकार करता है। दाऊद कहता है कि दाऊद शाऊल पर आक्रमण नहीं करेगा, क्योंकि यहोवा ने शाऊल को इस्राएल का राजा होने के लिए अभिषेक या चुना था।</w:t>
      </w:r>
    </w:p>
    <w:p>
      <w:pPr/>
      <w:r>
        <w:rPr>
          <w:lang w:val="hi_IN" w:bidi="hi_IN"/>
        </w:rPr>
      </w:r>
      <w:r>
        <w:rPr>
          <w:b/>
          <w:lang w:val="hi_IN" w:bidi="hi_IN"/>
        </w:rPr>
        <w:t>पाँचवें दृश्य में:</w:t>
      </w:r>
      <w:r>
        <w:rPr>
          <w:lang w:val="hi_IN" w:bidi="hi_IN"/>
        </w:rPr>
        <w:t xml:space="preserve"> दाऊद अपने लोगों को रोक लेता है, और दाऊद उन्हें शाऊल को मारने की अनुमति नहीं देता है। शाऊल उठता है, गुफा से निकलता है, और अपने रास्ते से निकल जाता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पलिश्ती</w:t>
      </w:r>
    </w:p>
    <w:p>
      <w:pPr>
        <w:pStyle w:val="ListBullet"/>
        <w:spacing w:line="240" w:lineRule="auto"/>
        <w:ind w:left="720"/>
      </w:pPr>
      <w:r>
        <w:rPr>
          <w:lang w:val="hi_IN" w:bidi="hi_IN"/>
        </w:rPr>
      </w:r>
      <w:r>
        <w:rPr>
          <w:lang w:val="hi_IN" w:bidi="hi_IN"/>
        </w:rPr>
        <w:t>वह व्यक्ति जिसने शाऊल को बताया कि दाऊद कहाँ था</w:t>
      </w:r>
    </w:p>
    <w:p>
      <w:pPr>
        <w:pStyle w:val="ListBullet"/>
        <w:spacing w:line="240" w:lineRule="auto"/>
        <w:ind w:left="720"/>
      </w:pPr>
      <w:r>
        <w:rPr>
          <w:lang w:val="hi_IN" w:bidi="hi_IN"/>
        </w:rPr>
      </w:r>
      <w:r>
        <w:rPr>
          <w:lang w:val="hi_IN" w:bidi="hi_IN"/>
        </w:rPr>
        <w:t>शाऊल द्वारा चुने गए तीन हजार सैनिक</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और दाऊद के लोग</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शाऊल और उसकी सेना पलिश्तियों के साथ युद्ध कर रही थी और उन्हें इस्राएल देश से खदेड़ रही थी। जब शाऊल और उसकी सेना घर लौटे, तो किसी ने शाऊल से कहा, "देखो! दाऊद एनगेदी के जंगल में है।" उस व्यक्ति ने शाऊल से इस तरह से बात करना शुरू किया जो दिखाता है कि उस व्यक्ति ने शाऊल को जो जानकारी दी थी, वह महत्वपूर्ण थी।</w:t>
      </w:r>
    </w:p>
    <w:p>
      <w:pPr/>
      <w:r>
        <w:rPr>
          <w:lang w:val="hi_IN" w:bidi="hi_IN"/>
        </w:rPr>
      </w:r>
      <w:r>
        <w:rPr>
          <w:lang w:val="hi_IN" w:bidi="hi_IN"/>
        </w:rPr>
        <w:t>यहाँ रुकें और समूह के रूप में नक्शे को देखें। एनगेदी के जंगल का पता लगाएँ। इस ऑडियो को यहाँ रोकें।</w:t>
      </w:r>
    </w:p>
    <w:p>
      <w:pPr/>
      <w:r>
        <w:rPr>
          <w:lang w:val="hi_IN" w:bidi="hi_IN"/>
        </w:rPr>
      </w:r>
      <w:r>
        <w:rPr>
          <w:lang w:val="hi_IN" w:bidi="hi_IN"/>
        </w:rPr>
        <w:t>समूह के रूप में यहाँ रुकें और चर्चा करें: आप अपनी भाषा में क्या कहते हैं ताकि यह दिखाया जा सके कि आप जो जानकारी दे रहे हैं, वह महत्वपूर्ण है? इस ऑडियो को यहाँ रोकें।</w:t>
      </w:r>
    </w:p>
    <w:p>
      <w:pPr/>
      <w:r>
        <w:rPr>
          <w:lang w:val="hi_IN" w:bidi="hi_IN"/>
        </w:rPr>
      </w:r>
      <w:r>
        <w:rPr>
          <w:lang w:val="hi_IN" w:bidi="hi_IN"/>
        </w:rPr>
        <w:t>शाऊल को जो समाचार मिला, उसके परिणामस्वरूप शाऊल ने इस्राएल के 3,000 सबसे अच्छे सैनिकों को चुना। फिर शाऊल और उसकी सेना एनगेदी में दाऊद और उसके लोगों को उस स्थान पर ढूँढने गए जिसे 'जंगली बकरियों की चट्टानें' कहा जाता था। गिबा, जहाँ शाऊल रहता था, एनगेदी से लगभग 65 से 80 किलोमीटर की दूरी पर था। शाऊल और शाऊल की सेना को गिबा से एनगदी तक पैदल चलने में 1.5 से 2 दिन लगेंगे।</w:t>
      </w:r>
    </w:p>
    <w:p>
      <w:pPr/>
      <w:r>
        <w:rPr>
          <w:lang w:val="hi_IN" w:bidi="hi_IN"/>
        </w:rPr>
      </w:r>
      <w:r>
        <w:rPr>
          <w:lang w:val="hi_IN" w:bidi="hi_IN"/>
        </w:rPr>
        <w:t>यहाँ रुकें और समूह के रूप में नक्शे को देखें। उस यात्रा का पता लगाएँ जो शाऊल और उसके लोगों ने गिबा से एनगेदी तक की थी। इस ऑडियो को यहाँ रोकें।</w:t>
      </w:r>
    </w:p>
    <w:p>
      <w:pPr/>
      <w:r>
        <w:rPr>
          <w:lang w:val="hi_IN" w:bidi="hi_IN"/>
        </w:rPr>
      </w:r>
      <w:r>
        <w:rPr>
          <w:lang w:val="hi_IN" w:bidi="hi_IN"/>
        </w:rPr>
        <w:t>शाऊल उस मार्ग के किनारे कुछ भेड़शालाओं के पास आया जहाँ लोग चलते थे। भेड़शालों के पास एक गुफा थी, और दाऊद और उसके लोग गुफा के सबसे भीतरी भाग में बैठे थे, जो प्रवेश द्वार से सबसे दूर का क्षेत्र था। गुफा इतनी बड़ी होगी कि शाऊल को यह नहीं पता था कि गुफा में अन्य लोग भी हैं। शाऊल शौच के लिए गुफा में गया। मूल भाषा कहती है कि शाऊल “अपने पैर ढकने” के लिए गुफा में गया, क्योंकि जब कोई व्यक्ति शौच के लिए उकड़ूँ बैठता था, तो उसका चोगा उसके पैरों को ढक लेता था।</w:t>
      </w:r>
    </w:p>
    <w:p>
      <w:pPr/>
      <w:r>
        <w:rPr>
          <w:lang w:val="hi_IN" w:bidi="hi_IN"/>
        </w:rPr>
      </w:r>
      <w:r>
        <w:rPr>
          <w:lang w:val="hi_IN" w:bidi="hi_IN"/>
        </w:rPr>
        <w:t>यहाँ समूह के रूप में रुककर चर्चा करें: जब कोई व्यक्ति शौच करने गया हो, तो आपकी भाषा में आप क्या कहते हैं? आप इसे उचित तरीके से कैसे कहते हैं कि सभी लोग, पुरुष, स्त्रियाँ और बच्चे मिलकर इसे सुन सकें? जब कोई व्यक्ति मल त्याग करने गया हो, तो आप अपनी भाषा में उसे व्यक्त करने के लिए कौन-से शब्दों का प्रयोग करते हैं? इस ऑडियो को यहाँ रोकें।</w:t>
      </w:r>
    </w:p>
    <w:p>
      <w:pPr/>
      <w:r>
        <w:rPr>
          <w:lang w:val="hi_IN" w:bidi="hi_IN"/>
        </w:rPr>
      </w:r>
      <w:r>
        <w:rPr>
          <w:lang w:val="hi_IN" w:bidi="hi_IN"/>
        </w:rPr>
        <w:t>तब दाऊद के लोगों ने दाऊद से कहा, “यह वही दिन है जिसके बारे में यहोवा ने तुझ से कहा था, ‘देख, मैं तेरे शत्रु को तेरे हाथ में दे दूँगा, और तू उसके साथ जैसा तुझे अच्छा लगे वैसा करेगा।’” लोगों ने दाऊद से एक साथ बात नहीं की। संभवतः उन पुरुषों में से एक ने दाऊद से फुसफुसाहट में बात की, और बाकी लोग सहमत हो गए। वे लोग दाऊद का ध्यान इस तथ्य की ओर आकर्षित कर रहे थे कि यह शाऊल को मारने का एक अच्छा समय या अवसर था।</w:t>
      </w:r>
    </w:p>
    <w:p>
      <w:pPr/>
      <w:r>
        <w:rPr>
          <w:lang w:val="hi_IN" w:bidi="hi_IN"/>
        </w:rPr>
      </w:r>
      <w:r>
        <w:rPr>
          <w:lang w:val="hi_IN" w:bidi="hi_IN"/>
        </w:rPr>
        <w:t>समूह के रूप में यहाँ रुकें और चर्चा करें: आप अपनी भाषा में यह कैसे कहते हैं कि कोई व्यक्ति कानाफूसी कर रहा है? इस ऑडियो को यहाँ रोकें।</w:t>
      </w:r>
    </w:p>
    <w:p>
      <w:pPr/>
      <w:r>
        <w:rPr>
          <w:lang w:val="hi_IN" w:bidi="hi_IN"/>
        </w:rPr>
      </w:r>
      <w:r>
        <w:rPr>
          <w:lang w:val="hi_IN" w:bidi="hi_IN"/>
        </w:rPr>
        <w:t>तब दाऊद चुपके से इतना पास गया कि वह शाऊल के वस्त्र को छू सके। फिर दाऊद ने गुप्त रूप से बागे का किनारा या छोर काट दिया। “गुप्त रूप से” शब्द दाऊद के शाऊल के पास जाने के तरीके और उस तरीके से दाऊद ने बागे के कोने को काटने के तरीके दोनों को दर्शाता है। शाऊल नहीं जानता था कि दाऊद ने क्या किया था।</w:t>
      </w:r>
    </w:p>
    <w:p>
      <w:pPr/>
      <w:r>
        <w:rPr>
          <w:lang w:val="hi_IN" w:bidi="hi_IN"/>
        </w:rPr>
      </w:r>
      <w:r>
        <w:rPr>
          <w:lang w:val="hi_IN" w:bidi="hi_IN"/>
        </w:rPr>
        <w:t>जैसे ही दाऊद ने शाऊल के वस्त्र का किनारा काटा, “उसका हृदय उसे दोष देने लगा,” क्योंकि उसे लगा कि उसने जो किया वह गलत था। "उसका हृदय उसे दोष देने लगा" अभिव्यक्ति का अर्थ है कि दाऊद को अचानक दुख हुआ और दाऊद ने जो किया था उस पर उसे पछतावा हुआ। आप यह भी कह सकते हैं कि दाऊद अपने मन में दुःखी था। यह ध्यान देने योग्य बात है कि दाऊद को यह समझ बहुत जल्दी हो गई कि उसने जो किया वह गलत था, और यह बात शाऊल के वस्त्र का कोना काटने के तुरंत बाद ही उसे समझ आ गई।</w:t>
      </w:r>
    </w:p>
    <w:p>
      <w:pPr/>
      <w:r>
        <w:rPr>
          <w:lang w:val="hi_IN" w:bidi="hi_IN"/>
        </w:rPr>
      </w:r>
      <w:r>
        <w:rPr>
          <w:lang w:val="hi_IN" w:bidi="hi_IN"/>
        </w:rPr>
        <w:t>दाऊद ने अपने लोगों से बात की और शाऊल पर आक्रमण करने के विचार को कठोर रूप से अस्वीकार कर दिया। दाऊद ने अपने लोगों से कहा, "यहोवा न करे कि मैं अपने स्वामी, यहोवा के अभिषिक्त के साथ ऐसा काम करूँ।" "यहोवा न करे" का अर्थ है "कभी नहीं!" दाऊद ने कहा कि वह दाऊद के स्वामी, यहोवा के अभिषिक्त के साथ कभी भी ऐसा नहीं करेगा। दाऊद शाऊल पर आक्रमण नहीं करना चाहता था, क्योंकि यहोवा ने शाऊल को इस्राएल का राजा होने के लिए अभिषेक किया था या चुना था। यही कारण है कि दाऊद ने शाऊल के विरुद्ध अपना हाथ नहीं उठाया और न ही उसे कोई नुकसान पहुँचाया। शायद दाऊद अपने लोगों से बहुत धीमी आवाज़ में बात कर रहा था, क्योंकि शाऊल अभी भी गुफा में था।</w:t>
      </w:r>
    </w:p>
    <w:p>
      <w:pPr/>
      <w:r>
        <w:rPr>
          <w:lang w:val="hi_IN" w:bidi="hi_IN"/>
        </w:rPr>
      </w:r>
      <w:r>
        <w:rPr>
          <w:lang w:val="hi_IN" w:bidi="hi_IN"/>
        </w:rPr>
        <w:t>दाऊद ने अपनी बातों से अपने लोगों को रोका, और दाऊद ने अपने लोगों को शाऊल को मारने नहीं दिया। तब शाऊल उठकर गुफा से बाहर गया और अपने रास्ते पर, अर्थात् जिस दिशा में वह जाना चाहता था, चल पड़ा।</w:t>
      </w:r>
    </w:p>
    <w:p>
      <w:pPr/>
      <w:r>
        <w:rPr>
          <w:lang w:val="hi_IN" w:bidi="hi_IN"/>
        </w:rPr>
      </w:r>
      <w:r>
        <w:rPr>
          <w:lang w:val="hi_IN" w:bidi="hi_IN"/>
        </w:rPr>
        <w:t>यहाँ समूह के रूप में रुकें और चर्चा करें: आप "यहोवा न करे" का अनुवाद कैसे करेंगे जिसका अर्थ है "कभी नहीं!" आप कैसे दिखाएँगे कि दाऊद और उसके लोग इतनी धीमी आवाज़ में बात कर रहे हैं कि शाऊल उन्हें सुन नहीं पाता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आवश्यक जानकारी</w:t>
      </w:r>
    </w:p>
    <w:p>
      <w:pPr/>
      <w:r>
        <w:rPr>
          <w:lang w:val="hi_IN" w:bidi="hi_IN"/>
        </w:rPr>
      </w:r>
      <w:r>
        <w:rPr>
          <w:lang w:val="hi_IN" w:bidi="hi_IN"/>
        </w:rPr>
        <w:t>1 शमूएल 24:1–7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जब शाऊल और उसकी सेना घर लौटे, तो किसी ने शाऊल को बताया कि दाऊद एनगदी के नखलिस्तान के आसपास के </w:t>
      </w:r>
      <w:r>
        <w:rPr>
          <w:b/>
          <w:lang w:val="hi_IN" w:bidi="hi_IN"/>
        </w:rPr>
        <w:t>जंगल</w:t>
      </w:r>
      <w:r>
        <w:rPr>
          <w:lang w:val="hi_IN" w:bidi="hi_IN"/>
        </w:rPr>
        <w:t xml:space="preserve"> में है। जंगल के लिए उसी शब्द या वाक्यांश का प्रयोग करें जिसका प्रयोग आपने पिछले भागों में किया है। जंगल के बारे में अधिक जानकारी के लिए, मुख्य शब्दावली देखें। </w:t>
      </w:r>
    </w:p>
    <w:p>
      <w:pPr/>
      <w:r>
        <w:rPr>
          <w:lang w:val="hi_IN" w:bidi="hi_IN"/>
        </w:rPr>
      </w:r>
      <w:r>
        <w:rPr>
          <w:lang w:val="hi_IN" w:bidi="hi_IN"/>
        </w:rPr>
        <w:t xml:space="preserve">दाऊद के स्थान के बारे में समाचार सुनने पर, शाऊल ने इस्राएल के 3,000 सबसे </w:t>
      </w:r>
      <w:r>
        <w:rPr>
          <w:b/>
          <w:lang w:val="hi_IN" w:bidi="hi_IN"/>
        </w:rPr>
        <w:t>अच्छे</w:t>
      </w:r>
      <w:r>
        <w:rPr>
          <w:lang w:val="hi_IN" w:bidi="hi_IN"/>
        </w:rPr>
        <w:t xml:space="preserve"> सैनिकों को चुना, और शाऊल और उसकी सेना एनगदी में जंगली बकरों की चट्टानों नामक स्थान पर दाऊद और उसके लोगों को ढूँढने गए। इस्राएल के लिए उसी शब्द या वाक्यांश का प्रयोग करें जिसका प्रयोग आपने पिछले भागों में किया है। इस्राएल के बारे में अधिक जानकारी के लिए, मुख्य शब्दावली देखें।</w:t>
      </w:r>
    </w:p>
    <w:p>
      <w:pPr/>
      <w:r>
        <w:rPr>
          <w:lang w:val="hi_IN" w:bidi="hi_IN"/>
        </w:rPr>
      </w:r>
      <w:r>
        <w:rPr>
          <w:lang w:val="hi_IN" w:bidi="hi_IN"/>
        </w:rPr>
        <w:t>शाऊल उस मार्ग पर, जहाँ लोग आते-जाते थे, कुछ भेड़शालाओं के पास पहुँचा। भेड़शाला पत्थरों से बनी एक बाड़ जैसी घेराबंदी को संदर्भित करती है, जिसे लोग बनाते थे। कुछ भेड़शालाएं स्थायी होती थीं, जिनमें पत्थर की दीवारें और छत होती थी। अन्य चीज़ें ढीले पत्थरों की अस्थायी संरचनाएँ थीं और ऊपर कांटेदार झाड़ियाँ थीं।</w:t>
      </w:r>
    </w:p>
    <w:p>
      <w:pPr/>
      <w:r>
        <w:rPr>
          <w:lang w:val="hi_IN" w:bidi="hi_IN"/>
        </w:rPr>
      </w:r>
      <w:r>
        <w:rPr>
          <w:lang w:val="hi_IN" w:bidi="hi_IN"/>
        </w:rPr>
        <w:t>यहाँ रुकें और एक भेड़शाला की तस्वीर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भेड़शालाओं</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दाऊद के लोगों ने दाऊद से बात की। उन लोगों ने दाऊद से कहा कि यह वही </w:t>
      </w:r>
      <w:r>
        <w:rPr>
          <w:b/>
          <w:lang w:val="hi_IN" w:bidi="hi_IN"/>
        </w:rPr>
        <w:t>दिन</w:t>
      </w:r>
      <w:r>
        <w:rPr>
          <w:lang w:val="hi_IN" w:bidi="hi_IN"/>
        </w:rPr>
        <w:t xml:space="preserve"> है जिसके बारे में यहोवा ने कहा था, वह दिन जब यहोवा ने कहा था कि वह दाऊद के शत्रु राजा शाऊल को दाऊद के हाथों में सौंप देगा और दाऊद को शत्रु के साथ वह सब करने देगा जो उसे सही लगे। यहोवा परमेश्वर का व्यक्तिगत नाम है, और कहानीकार इस पूरे भाग में इस नाम का उपयोग करता है। यहोवा के लिए उसी नाम का उपयोग करें जो आपने पिछले भागों में किया है। यहोवा के बारे में अधिक जानकारी के लिए, मुख्य शब्दावली को देखें। </w:t>
      </w:r>
    </w:p>
    <w:p>
      <w:pPr/>
      <w:r>
        <w:rPr>
          <w:lang w:val="hi_IN" w:bidi="hi_IN"/>
        </w:rPr>
      </w:r>
      <w:r>
        <w:rPr>
          <w:lang w:val="hi_IN" w:bidi="hi_IN"/>
        </w:rPr>
        <w:t xml:space="preserve">दाऊद ने आगे बढ़कर शाऊल के बागे का एक </w:t>
      </w:r>
      <w:r>
        <w:rPr>
          <w:b/>
          <w:lang w:val="hi_IN" w:bidi="hi_IN"/>
        </w:rPr>
        <w:t>कोना</w:t>
      </w:r>
      <w:r>
        <w:rPr>
          <w:lang w:val="hi_IN" w:bidi="hi_IN"/>
        </w:rPr>
        <w:t xml:space="preserve"> काट दिया। बागा के लिए वही शब्द इस्तेमाल करें जो आपने पिछले भागों में किया है, और ध्यान रखें कि बागा मुख्य शब्दावली में भी दिया गया है।</w:t>
      </w:r>
    </w:p>
    <w:p>
      <w:pPr/>
      <w:r>
        <w:rPr>
          <w:lang w:val="hi_IN" w:bidi="hi_IN"/>
        </w:rPr>
      </w:r>
      <w:r>
        <w:rPr>
          <w:lang w:val="hi_IN" w:bidi="hi_IN"/>
        </w:rPr>
        <w:t>दाऊद ने अपने लोगों से बात की और शाऊल पर आक्रमण करने के विचार को कठोर रूप से अस्वीकार कर दिया। दाऊद कहता है कि दाऊद अपने स्वामी शाऊल पर हमला नहीं करेगा, क्योंकि शाऊल यहोवा का अभिषिक्त था, अर्थात् इस्राएल का राजा बनने के लिए चुना हुआ व्यक्ति था। यहाँ, प्रभु शब्द का अर्थ है स्वामी, ऐसा व्यक्ति जिसके पास पूर्ण अधिकार है। शाऊल दाऊद का स्वामी था क्योंकि शाऊल इस्राएल का राजा था।</w:t>
      </w:r>
    </w:p>
    <w:p>
      <w:pPr/>
      <w:r>
        <w:rPr>
          <w:lang w:val="hi_IN" w:bidi="hi_IN"/>
        </w:rPr>
      </w:r>
      <w:r>
        <w:rPr>
          <w:lang w:val="hi_IN" w:bidi="hi_IN"/>
        </w:rPr>
        <w:t xml:space="preserve">यहाँ रुकें और समूह में चर्चा करें कि आप </w:t>
      </w:r>
      <w:r>
        <w:rPr>
          <w:b/>
          <w:lang w:val="hi_IN" w:bidi="hi_IN"/>
        </w:rPr>
        <w:t>प्रभु</w:t>
      </w:r>
      <w:r>
        <w:rPr>
          <w:lang w:val="hi_IN" w:bidi="hi_IN"/>
        </w:rPr>
        <w:t xml:space="preserve"> के लिए किस शब्द या वाक्यांश का उपयोग करेंगे। अधिक जानकारी के लिए मुख्य शब्दावली में प्रभु शब्द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b/>
          <w:lang w:val="hi_IN" w:bidi="hi_IN"/>
        </w:rPr>
        <w:t>अभिषिक्त</w:t>
      </w:r>
      <w:r>
        <w:rPr>
          <w:lang w:val="hi_IN" w:bidi="hi_IN"/>
        </w:rPr>
        <w:t xml:space="preserve"> के लिए उसी शब्द या वाक्यांश का उपयोग करें जिसका उपयोग आपने पिछले भागों में किया था।</w:t>
      </w:r>
    </w:p>
    <w:p>
      <w:pPr/>
      <w:r>
        <w:rPr>
          <w:lang w:val="hi_IN" w:bidi="hi_IN"/>
        </w:rPr>
      </w:r>
      <w:r>
        <w:rPr>
          <w:lang w:val="hi_IN" w:bidi="hi_IN"/>
        </w:rPr>
        <w:t>अभिषिक्त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24:8–22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24:8–22 को सुनें और अपने मन में रखें।</w:t>
      </w:r>
    </w:p>
    <w:p>
      <w:pPr/>
      <w:r>
        <w:rPr>
          <w:lang w:val="hi_IN" w:bidi="hi_IN"/>
        </w:rPr>
      </w:r>
      <w:r>
        <w:rPr>
          <w:lang w:val="hi_IN" w:bidi="hi_IN"/>
        </w:rPr>
        <w:t>यदि सम्भव हो, तो 1 शमूएल 24:8–22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24:8–22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यह सुनने के बाद कि दाऊद एनगदी के जंगल में है, शाऊल अपने 3,000 सबसे अच्छे सैनिकों को दाऊद को ढूँढने के लिए ले गया। शाऊल शौच के लिए एक गुफा के अंदर गया, और उसे यह नहीं पता था कि दाऊद और उसके लोग अंदर छिपे हुए हैं। दाऊद के लोगों ने कहा कि यह वही दिन है जिसके बारे में यहोवा ने वादा किया था कि वह दाऊद के शत्रु को दाऊद के हाथों में देगा। दाऊद ने चुपचाप शाऊल के बागे का एक कोना काट दिया, परन्तु तुरंत ही उसे पछतावा हुआ। दाऊद ने अपने लोगों को शाऊल पर आक्रमण करने से रोक दिया क्योंकि शाऊल वह राजा था जिसे यहोवा ने चुना था। फिर शाऊल उठा और गुफा से चला गया।</w:t>
      </w:r>
    </w:p>
    <w:p>
      <w:pPr/>
      <w:r>
        <w:rPr>
          <w:lang w:val="hi_IN" w:bidi="hi_IN"/>
        </w:rPr>
      </w:r>
      <w:r>
        <w:rPr>
          <w:lang w:val="hi_IN" w:bidi="hi_IN"/>
        </w:rPr>
        <w:t>जैसे ही शाऊल गुफा से निकला, दाऊद जल्दी से गुफा से बाहर निकलता है और शाऊल के पीछे चिल्लाता है, “मेरे प्रभु राजा!” दाऊद का बड़ा सम्मान दिखाने के लिए। जब शाऊल यह देखने के लिए पीछे देखता है कि उसे कौन बुला रहा है, तो दाऊद शाऊल का सम्मान करने के लिए भूमि पर मुँह के बल झुककर दण्डवत् करता है।</w:t>
      </w:r>
    </w:p>
    <w:p>
      <w:pPr/>
      <w:r>
        <w:rPr>
          <w:lang w:val="hi_IN" w:bidi="hi_IN"/>
        </w:rPr>
      </w:r>
      <w:r>
        <w:rPr>
          <w:lang w:val="hi_IN" w:bidi="hi_IN"/>
        </w:rPr>
        <w:t>दाऊद पूछता है कि शाऊल उन लोगों की बात क्यों सुन रहा है जो शाऊल को बताते हैं कि दाऊद शाऊल को नुकसान पहुँचाना चाहता है। दाऊद वास्तव में कोई प्रश्न नहीं कर रहा है, बल्कि शाऊल से यह कह रहा है कि जब लोग शाऊल से कहें कि दाऊद शाऊल का नुकसान चाहता है, तो शाऊल उनकी बात पर ध्यान न दे।</w:t>
      </w:r>
    </w:p>
    <w:p>
      <w:pPr/>
      <w:r>
        <w:rPr>
          <w:lang w:val="hi_IN" w:bidi="hi_IN"/>
        </w:rPr>
      </w:r>
      <w:r>
        <w:rPr>
          <w:lang w:val="hi_IN" w:bidi="hi_IN"/>
        </w:rPr>
        <w:t>दाऊद शाऊल से कहता है कि शाऊल गुफा में था और उसने अपनी आँखों से देखा कि क्या हुआ था। शाऊल ने देखा कि यहोवा ने शाऊल को दाऊद के हाथों में, या दाऊद के अधिकार में कर दिया था, और दाऊद के पास गुफा में शाऊल को मारने का मौका था। दाऊद के कुछ लोगों ने दाऊद से शाऊल को मार डालने के लिए कहा, लेकिन दाऊद को शाऊल पर तरस आया और उसने उसे छोड़ दिया। दाऊद ने शाऊल पर हाथ उठाने या उसे नुकसान पहुँचाने से इनकार कर दिया, क्योंकि शाऊल दाऊद का स्वामी है और शाऊल वह व्यक्ति है जिसे यहोवा ने अभिषिक्त किया था, या राजा बनने के लिए चुना था।</w:t>
      </w:r>
    </w:p>
    <w:p>
      <w:pPr/>
      <w:r>
        <w:rPr>
          <w:lang w:val="hi_IN" w:bidi="hi_IN"/>
        </w:rPr>
      </w:r>
      <w:r>
        <w:rPr>
          <w:lang w:val="hi_IN" w:bidi="hi_IN"/>
        </w:rPr>
        <w:t>दाऊद राजा शाऊल को समझाने की कोशिश करता है कि दाऊद निर्दोष है। दाऊद कहता है, “हे मेरे पिता, मेरे हाथ में अपने बागे के कोने को देख।” दाऊद शाऊल को सम्मान दिखाने के लिए अपना "पिता" कहता है। दाऊद शाऊल को शाऊल के बागे का वह टुकड़ा दिखाता है जो उसने गुप्त रूप से काट लिया था, जो यह साबित करता है कि दाऊद आसानी से शाऊल को मार सकता था, परन्तु उसने ऐसा नहीं किया। दाऊद शाऊल से कहता है कि यह दिखाता है कि दाऊद ने शाऊल के विरुद्ध पाप नहीं किया है और न ही कुछ भी गलत किया है। दाऊद ने शाऊल के विरुद्ध विद्रोह नहीं किया है और न ही दूसरों को शाऊल की आज्ञा का उल्लंघन करने के लिए प्रोत्साहित किया है। यद्यपि दाऊद ने शाऊल का अन्याय नहीं किया है, फिर भी शाऊल अभी भी दाऊद को मारने के लिए उसका पीछा कर रहा है।</w:t>
      </w:r>
    </w:p>
    <w:p>
      <w:pPr/>
      <w:r>
        <w:rPr>
          <w:lang w:val="hi_IN" w:bidi="hi_IN"/>
        </w:rPr>
      </w:r>
      <w:r>
        <w:rPr>
          <w:lang w:val="hi_IN" w:bidi="hi_IN"/>
        </w:rPr>
        <w:t>यहाँ रुकें और समूह में इस प्रश्न पर चर्चा करें: किसी ऐसी स्थिति के बारे में बात करें जब किसी ने आप पर गलत रूप से कुछ ऐसा करने का आरोप लगाया हो जो आपने नहीं किया था। आपने उस व्यक्ति को कैसे समझाया कि आप निर्दोष हैं? इस ऑडियो को यहाँ रोकें।</w:t>
      </w:r>
    </w:p>
    <w:p>
      <w:pPr/>
      <w:r>
        <w:rPr>
          <w:lang w:val="hi_IN" w:bidi="hi_IN"/>
        </w:rPr>
      </w:r>
      <w:r>
        <w:rPr>
          <w:lang w:val="hi_IN" w:bidi="hi_IN"/>
        </w:rPr>
        <w:t>दाऊद शाऊल से बात करता है और यहोवा से पुकारता है कि वह यह निर्णय ले। दाऊद का मानना है कि शाऊल गलत है, इसलिए दाऊद यहोवा से प्रार्थना करता है कि वह शाऊल से दाऊद का बदला ले या शाऊल को उसके द्वारा किए गए बुरे कामों के लिए दंड दे। हालाँकि, दाऊद वादा करता है कि वह स्वयं शाऊल को कभी भी नुकसान नहीं पहुँचाएगा। दाऊद कहता है, "लेकिन मेरा हाथ तेरे विरुद्ध नहीं होगा।" ये शब्द स्पष्ट करते हैं कि दाऊद शाऊल के विरुद्ध किसी भी हिंसा का उपयोग नहीं करना चाहता है।</w:t>
      </w:r>
    </w:p>
    <w:p>
      <w:pPr/>
      <w:r>
        <w:rPr>
          <w:lang w:val="hi_IN" w:bidi="hi_IN"/>
        </w:rPr>
      </w:r>
      <w:r>
        <w:rPr>
          <w:lang w:val="hi_IN" w:bidi="hi_IN"/>
        </w:rPr>
        <w:t>यहाँ रुकें और समूह में इस प्रश्न पर चर्चा करें: उस समय के बारे में बात करें जब किसी ने आपके साथ अनुचित व्यवहार किया था, और आपने बदला न लेने का फैसला किया। आपने कैसा महसूस किया, और आपने बदला न लेने का निर्णय क्यों लिया? इस ऑडियो को यहाँ रोकें।</w:t>
      </w:r>
    </w:p>
    <w:p>
      <w:pPr/>
      <w:r>
        <w:rPr>
          <w:lang w:val="hi_IN" w:bidi="hi_IN"/>
        </w:rPr>
      </w:r>
      <w:r>
        <w:rPr>
          <w:lang w:val="hi_IN" w:bidi="hi_IN"/>
        </w:rPr>
        <w:t>अब दाऊद एक पुरानी कहावत, या बुद्धिमान कहावत, को उद्धृत करता है, जिसे दाऊद, शाऊल और उस समय के लोग अच्छी तरह से जानते थे। कहावत कहती है, "दुष्ट कार्य दुष्ट मनुष्यों से ही आते हैं!" बुद्धिमानी का अर्थ यह है कि केवल बुरे लोग ही बुरे काम करते हैं। दाऊद यह बताता है कि चूँकि दाऊद कोई बुरा व्यक्ति नहीं है, इसलिए दाऊद शाऊल के साथ बुराई नहीं करेगा। दाऊद संभवतः यह भी संकेत कर रहा है कि चूँकि शाऊल दाऊद के साथ बुराई करने की कोशिश कर रहा था, इसलिए शाऊल अवश्य ही एक बुरा व्यक्ति है। दाऊद कहता है कि वह शाऊल को कोई नुकसान नहीं पहुँचाएगा क्योंकि दाऊद कोई बुरा व्यक्ति नहीं है। दाऊद वादा करता है कि उसका हाथ शाऊल के विरुद्ध नहीं होगा।</w:t>
      </w:r>
    </w:p>
    <w:p>
      <w:pPr/>
      <w:r>
        <w:rPr>
          <w:lang w:val="hi_IN" w:bidi="hi_IN"/>
        </w:rPr>
      </w:r>
      <w:r>
        <w:rPr>
          <w:lang w:val="hi_IN" w:bidi="hi_IN"/>
        </w:rPr>
        <w:t>दाऊद शाऊल से बात करना जारी रखता है और शाऊल से एक ऐसा प्रश्न पूछता है जिसके उत्तर की आवश्यकता नहीं है। दाऊद शाऊल से कहता है कि इस्राएल के राजा शाऊल को जंगल में दाऊद का पीछा करने के लिए सेना के साथ नहीं निकलना चाहिए था। दाऊद पूछता है कि शाऊल किसी ऐसे व्यक्ति का पीछा करने में अपना समय क्यों बर्बाद कर रहा है जो शाऊल को नुकसान नहीं पहुँचाएगा। यह किसी मरे हुए कुत्ते या किसी छोटे पिस्सू का पीछा करने के समान है। लेकिन मरा हुआ कुत्ता हानिरहित होता है। पिस्सू एक छोटा सा कीट होता है जो कूदता है और जानवरों या लोगों का खून चूसता है। पिस्सू इतना छोटा होता है कि उसे देखना कठिन होता है। दाऊद नम्रता से बोलता है, कहता है कि दाऊद खतरनाक नहीं है, और वह शाऊल की परेशानी के योग्य नहीं है।</w:t>
      </w:r>
    </w:p>
    <w:p>
      <w:pPr/>
      <w:r>
        <w:rPr>
          <w:lang w:val="hi_IN" w:bidi="hi_IN"/>
        </w:rPr>
      </w:r>
      <w:r>
        <w:rPr>
          <w:lang w:val="hi_IN" w:bidi="hi_IN"/>
        </w:rPr>
        <w:t>समूह के रूप में यहाँ रुकें और एक कुत्ते की तस्वीर देखें। इस ऑडियो को यहाँ रोकें।</w:t>
      </w:r>
    </w:p>
    <w:p>
      <w:pPr/>
      <w:r>
        <w:rPr>
          <w:lang w:val="hi_IN" w:bidi="hi_IN"/>
        </w:rPr>
      </w:r>
      <w:r>
        <w:rPr>
          <w:lang w:val="hi_IN" w:bidi="hi_IN"/>
        </w:rPr>
        <w:t>समूह के रूप में यहाँ रुकें और एक पिस्सू की तस्वीर देखें। इस ऑडियो को यहाँ रोकें।</w:t>
      </w:r>
    </w:p>
    <w:p>
      <w:pPr/>
      <w:r>
        <w:rPr>
          <w:lang w:val="hi_IN" w:bidi="hi_IN"/>
        </w:rPr>
      </w:r>
      <w:r>
        <w:rPr>
          <w:lang w:val="hi_IN" w:bidi="hi_IN"/>
        </w:rPr>
        <w:t>दाऊद जानता है कि उसे शाऊल से न्याय नहीं मिलेगा, इसलिए शाऊल से बात करते समय, दाऊद यहोवा से प्रार्थना करता है कि वह दाऊद और शाऊल के बीच न्याय करे और यह तय करे कि कौन सही है और कौन गलत। दाऊद यहोवा से यह भी विनती करता है कि वह उसकी स्थिति को देखे, या उस पर ध्यान दे और दाऊद की रक्षा करे। दाऊद चाहता है कि यहोवा दाऊद का समर्थन करे और साबित करे कि वह सही है। दाऊद यहोवा से यह भी विनती कर रहा है कि वह दाऊद को उसके हाथ या अधिकार से बचाए, और शाऊल को दाऊद को नुकसान पहुँचाने की कोशिश करने से रोके।</w:t>
      </w:r>
    </w:p>
    <w:p>
      <w:pPr/>
      <w:r>
        <w:rPr>
          <w:lang w:val="hi_IN" w:bidi="hi_IN"/>
        </w:rPr>
      </w:r>
      <w:r>
        <w:rPr>
          <w:lang w:val="hi_IN" w:bidi="hi_IN"/>
        </w:rPr>
        <w:t>जब दाऊद बोलना समाप्त करता है, तो शाऊल दाऊद से पूछता है, "हे मेरे पुत्र दाऊद, क्या यह तेरी आवाज़ है?" शाऊल जानता है कि कौन बोल रहा था, क्योंकि जब दाऊद ने शाऊल को पुकारा था, तब शाऊल ने दाऊद को देखा था। जब शाऊल यह कहता है, तो शाऊल दिखाता है कि वह आश्चर्यचकित है कि दाऊद वहाँ है। शाऊल का अर्थ है, “क्या मैं सच में तुझे सुन रहा हूँ, दाऊद, मेरे पुत्र?” शाऊल दाऊद को अपना पुत्र कहता है क्योंकि यह एक छोटे व्यक्ति को दर्शाने का एक विनम्र और स्नेहपूर्ण तरीका था। शाऊल और दाऊद के बीच कोई पारिवारिक संबंध नहीं था। फिर शाऊल रोता है, या ज़ोर से रोता है, शायद क्योंकि उसे यह एहसास होता है कि उसने दाऊद के साथ अन्याय किया है।</w:t>
      </w:r>
    </w:p>
    <w:p>
      <w:pPr/>
      <w:r>
        <w:rPr>
          <w:lang w:val="hi_IN" w:bidi="hi_IN"/>
        </w:rPr>
      </w:r>
      <w:r>
        <w:rPr>
          <w:lang w:val="hi_IN" w:bidi="hi_IN"/>
        </w:rPr>
        <w:t>शाऊल दाऊद से कहता है, "तू मुझसे अधिक धर्मी है।" शाऊल स्वीकार करता है कि दाऊद अधिक धर्मी है, जिसका अर्थ है कि दाऊद ने नैतिक और सही व्यवहार किया। शाऊल समझाता है कि दाऊद ने शाऊल की दया और विश्वासयोग्यता दिखाकर उसके साथ अच्छा व्यवहार किया। दाऊद शाऊल के प्रति वफादार था और उसने शाऊल को नुकसान पहुँचाने की कोशिश नहीं की। लेकिन शाऊल ने दाऊद के साथ बुरा व्यवहार किया, और शाऊल स्वीकार करता है कि उसने दाऊद के व्यवहार के विपरीत व्यवहार किया।</w:t>
      </w:r>
    </w:p>
    <w:p>
      <w:pPr/>
      <w:r>
        <w:rPr>
          <w:lang w:val="hi_IN" w:bidi="hi_IN"/>
        </w:rPr>
      </w:r>
      <w:r>
        <w:rPr>
          <w:lang w:val="hi_IN" w:bidi="hi_IN"/>
        </w:rPr>
        <w:t>शाऊल दाऊद से कहता है कि दाऊद ने अभी-अभी जो कहा वह उसे दिखाता है कि दाऊद उसके लिए अच्छा था। यद्यपि यहोवा ने दाऊद को शाऊल को मारने का मौका दिया, फिर भी दाऊद ने उसे नहीं मारा।</w:t>
      </w:r>
    </w:p>
    <w:p>
      <w:pPr/>
      <w:r>
        <w:rPr>
          <w:lang w:val="hi_IN" w:bidi="hi_IN"/>
        </w:rPr>
      </w:r>
      <w:r>
        <w:rPr>
          <w:lang w:val="hi_IN" w:bidi="hi_IN"/>
        </w:rPr>
        <w:t>शाऊल एक ऐसा प्रश्न पूछकर एक कड़ी बात करता है जिसे उत्तर की आवश्यकता नहीं है। शाऊल कहता है कि लोग अपने शत्रुओं को स्वतंत्र नहीं करते हैं, जबकि लोग अपने शत्रुओं को नुकसान पहुँचा सकते हैं। शाऊल स्वीकार करता है कि जब दाऊद को मौका मिला था, तब उसने शाऊल को न मारकर उसके साथ भलाई की थी। फिर शाऊल यहोवा से दाऊद को इस दयालु कार्य के लिए प्रतिफल देने के लिए कहता है।</w:t>
      </w:r>
    </w:p>
    <w:p>
      <w:pPr/>
      <w:r>
        <w:rPr>
          <w:lang w:val="hi_IN" w:bidi="hi_IN"/>
        </w:rPr>
      </w:r>
      <w:r>
        <w:rPr>
          <w:lang w:val="hi_IN" w:bidi="hi_IN"/>
        </w:rPr>
        <w:t>फिर शाऊल स्वीकार करता है कि उसे कोई संदेह नहीं है कि दाऊद राजा बनेगा, और इस्राएल का राज्य हमेशा दाऊद के हाथ में रहेगा।</w:t>
      </w:r>
    </w:p>
    <w:p>
      <w:pPr/>
      <w:r>
        <w:rPr>
          <w:lang w:val="hi_IN" w:bidi="hi_IN"/>
        </w:rPr>
      </w:r>
      <w:r>
        <w:rPr>
          <w:lang w:val="hi_IN" w:bidi="hi_IN"/>
        </w:rPr>
        <w:t>अब शाऊल दाऊद से कहता है कि वह शपथ खाए, या यहोवा के नाम से एक गंभीर प्रतिज्ञा करे कि दाऊद शाऊल के वंशजों को नहीं मारेगा और शाऊल के परिवार को नष्ट नहीं करेगा। शाऊल चाहता है कि दाऊद यह वादा करे कि जब दाऊद राजा बनेगा, तो वह शाऊल के बच्चों या पोते-पोतियों को कोई नुकसान नहीं पहुँचाएगा। उस समय नए राजाओं के लिए विद्रोहों को रोकने के लिए पूर्व राजा के परिवार को मारना सामान्य था। यदि दाऊद शाऊल के वंशजों को मार डालता, तो लोग शाऊल का नाम भूल जाते, और शाऊल के पुत्र शाऊल के नाम और भूमि को आगे बढ़ाने के लिए वहाँ नहीं होते। शाऊल के कुल के अन्य सदस्य शाऊल की भूमि पर अधिकार कर लेते।</w:t>
      </w:r>
    </w:p>
    <w:p>
      <w:pPr/>
      <w:r>
        <w:rPr>
          <w:lang w:val="hi_IN" w:bidi="hi_IN"/>
        </w:rPr>
      </w:r>
      <w:r>
        <w:rPr>
          <w:lang w:val="hi_IN" w:bidi="hi_IN"/>
        </w:rPr>
        <w:t>यहाँ रुकें और समूह में चर्चा करें: आपको क्या लगता है कि शाऊल के लिए यह महत्वपूर्ण क्यों था कि उसका नाम और भूमि शाऊल के वंशजों के पास बनी रहे? आपकी संस्कृति में वंशजों को परिवार का नाम या उपाधि और भूमि विरासत में लेने के बारे में आप कैसा महसूस करते हैं? इस ऑडियो को यहाँ रोकें।</w:t>
      </w:r>
    </w:p>
    <w:p>
      <w:pPr/>
      <w:r>
        <w:rPr>
          <w:lang w:val="hi_IN" w:bidi="hi_IN"/>
        </w:rPr>
      </w:r>
      <w:r>
        <w:rPr>
          <w:lang w:val="hi_IN" w:bidi="hi_IN"/>
        </w:rPr>
        <w:t>इसलिए दाऊद शाऊल के अनुरोध से सहमत हो जाता है और यहोवा के नाम पर शपथ लेता है, या एक गंभीर वादा करता है, कि वह शाऊल के परिवार को नहीं मारेगा। फिर शाऊल गिबा में अपने घर लौट जाता है, परन्तु दाऊद और उसके लोग उस गढ़ की ओर चले जाते हैं, जो यहूदा के गोत्र के क्षेत्र के जंगल में पहाड़ों में उनका छिपने का स्थान है।</w:t>
      </w:r>
    </w:p>
    <w:p>
      <w:pPr/>
      <w:r>
        <w:rPr>
          <w:lang w:val="hi_IN" w:bidi="hi_IN"/>
        </w:rPr>
      </w:r>
      <w:r>
        <w:rPr>
          <w:lang w:val="hi_IN" w:bidi="hi_IN"/>
        </w:rPr>
        <w:t>यहाँ रुकें और समूह के रूप में नक्शे को देखें। शाऊल की एनगदी से गिबा तक की यात्रा और दाऊद की एनगदी से यहूदा के गोत्र के क्षेत्र के पहाड़ों के जंगल तक की यात्रा का पता लगाएँ।</w:t>
      </w:r>
      <w:r>
        <w:rPr>
          <w:lang w:val="hi_IN" w:bidi="hi_IN"/>
        </w:rPr>
      </w:r>
    </w:p>
    <w:p>
      <w:pPr>
        <w:pStyle w:val="Heading3"/>
      </w:pPr>
      <w:r>
        <w:rPr>
          <w:lang w:val="hi_IN" w:bidi="hi_IN"/>
        </w:rPr>
        <w:t>घटनाओं को समझाना</w:t>
      </w:r>
    </w:p>
    <w:p>
      <w:pPr/>
      <w:r>
        <w:rPr>
          <w:lang w:val="hi_IN" w:bidi="hi_IN"/>
        </w:rPr>
      </w:r>
      <w:r>
        <w:rPr>
          <w:lang w:val="hi_IN" w:bidi="hi_IN"/>
        </w:rPr>
        <w:t>1 शमूएल 24:8–22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शाऊल के गुफा से निकलने के कुछ ही समय बाद, दाऊद जल्दी से गुफा से बाहर निकलता है और शाऊल के पीछे चिल्लाता है। जब शाऊल पीछे मुड़कर देखता है, तब दाऊद शाऊल से कहता है कि जब लोग शाऊल से कहें कि दाऊद शाऊल को हानि पहुँचाना चाहता है, तो शाऊल को उनकी बात पर ध्यान नहीं देना चाहिए।</w:t>
      </w:r>
    </w:p>
    <w:p>
      <w:pPr/>
      <w:r>
        <w:rPr>
          <w:lang w:val="hi_IN" w:bidi="hi_IN"/>
        </w:rPr>
      </w:r>
      <w:r>
        <w:rPr>
          <w:b/>
          <w:lang w:val="hi_IN" w:bidi="hi_IN"/>
        </w:rPr>
        <w:t>दूसरे दृश्य में:</w:t>
      </w:r>
      <w:r>
        <w:rPr>
          <w:lang w:val="hi_IN" w:bidi="hi_IN"/>
        </w:rPr>
        <w:t xml:space="preserve"> दाऊद शाऊल से बात करता है। दाऊद शाऊल को बताता है कि शाऊल ने देखा कि यहोवा ने दाऊद को गुफा में शाऊल को मारने का मौका दिया, परन्तु दाऊद ने ऐसा नहीं किया। दाऊद कहता है कि उसने शाऊल के साथ कुछ भी गलत नहीं किया है, यद्यपि शाऊल उसे मारने के लिए उसका पीछा कर रहा है। दाऊद यहोवा से प्रार्थना करता है कि वह दाऊद और शाऊल के बीच न्याय करे और यदि शाऊल ने गलत किया है तो उसे दण्ड दे। लेकिन दाऊद वादा करता है कि वह शाऊल को कभी भी नुकसान नहीं पहुँचाएगा। अंत में, दाऊद यहोवा से दाऊद की रक्षा करने, उसकी सुरक्षा करने, और उसे शाऊल की शक्ति से बचाने के लिए कहता है।</w:t>
      </w:r>
    </w:p>
    <w:p>
      <w:pPr/>
      <w:r>
        <w:rPr>
          <w:lang w:val="hi_IN" w:bidi="hi_IN"/>
        </w:rPr>
      </w:r>
      <w:r>
        <w:rPr>
          <w:b/>
          <w:lang w:val="hi_IN" w:bidi="hi_IN"/>
        </w:rPr>
        <w:t>तीसरे दृश्य में:</w:t>
      </w:r>
      <w:r>
        <w:rPr>
          <w:lang w:val="hi_IN" w:bidi="hi_IN"/>
        </w:rPr>
        <w:t xml:space="preserve"> दाऊद के बोलने के बाद, शाऊल स्वीकार करता है कि दाऊद उससे अधिक धर्मी है, क्योंकि दाऊद वफादार बना रहा और उसे कोई नुकसान नहीं पहुँचाया, यद्यपि शाऊल ने उसके साथ बुरा व्यवहार किया। शाऊल यहोवा से दाऊद की दया के लिए प्रतिफल देने के लिए कहता है। शाऊल यह भी स्वीकार करता है कि उसे पूरा विश्वास है कि दाऊद राजा बनेगा और दाऊद के नेतृत्व में इस्राएल अच्छा रहेगा।</w:t>
      </w:r>
    </w:p>
    <w:p>
      <w:pPr/>
      <w:r>
        <w:rPr>
          <w:lang w:val="hi_IN" w:bidi="hi_IN"/>
        </w:rPr>
      </w:r>
      <w:r>
        <w:rPr>
          <w:b/>
          <w:lang w:val="hi_IN" w:bidi="hi_IN"/>
        </w:rPr>
        <w:t>चौथे दृश्य में:</w:t>
      </w:r>
      <w:r>
        <w:rPr>
          <w:lang w:val="hi_IN" w:bidi="hi_IN"/>
        </w:rPr>
        <w:t xml:space="preserve"> शाऊल दाऊद से कहता है कि वह यहोवा के नाम से शपथ ले कि वह शाऊल के वंशजों को नहीं मारेगा और न ही शाऊल के परिवार को नष्ट करेगा। दाऊद सहमत होता है और वादा करता है।</w:t>
      </w:r>
    </w:p>
    <w:p>
      <w:pPr/>
      <w:r>
        <w:rPr>
          <w:lang w:val="hi_IN" w:bidi="hi_IN"/>
        </w:rPr>
      </w:r>
      <w:r>
        <w:rPr>
          <w:b/>
          <w:lang w:val="hi_IN" w:bidi="hi_IN"/>
        </w:rPr>
        <w:t>पाँचवें दृश्य में:</w:t>
      </w:r>
      <w:r>
        <w:rPr>
          <w:lang w:val="hi_IN" w:bidi="hi_IN"/>
        </w:rPr>
        <w:t xml:space="preserve"> फिर शाऊल गिबा में अपने घर लौट जाता है, परन्तु दाऊद और उसके लोग उस गढ़ की ओर चले जाते हैं, जो यहूदा के गोत्र के क्षेत्र के जंगल में पहाड़ों में उनका छिपने का स्थान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राजा शाऊल</w:t>
      </w:r>
    </w:p>
    <w:p>
      <w:pPr>
        <w:pStyle w:val="ListBullet"/>
        <w:spacing w:line="240" w:lineRule="auto"/>
        <w:ind w:left="720"/>
      </w:pPr>
      <w:r>
        <w:rPr>
          <w:lang w:val="hi_IN" w:bidi="hi_IN"/>
        </w:rPr>
      </w:r>
      <w:r>
        <w:rPr>
          <w:lang w:val="hi_IN" w:bidi="hi_IN"/>
        </w:rPr>
        <w:t>शाऊल के लोग—कहानीकार उन लोगों का उल्लेख नहीं करता है, परन्तु हम जानते हैं कि वे कहीं पास हैं, और वे शाऊल के साथ गिबा वापस जाते हैं।</w:t>
      </w:r>
    </w:p>
    <w:p>
      <w:pPr>
        <w:pStyle w:val="ListBullet"/>
        <w:spacing w:line="240" w:lineRule="auto"/>
        <w:ind w:left="720"/>
      </w:pPr>
      <w:r>
        <w:rPr>
          <w:lang w:val="hi_IN" w:bidi="hi_IN"/>
        </w:rPr>
      </w:r>
      <w:r>
        <w:rPr>
          <w:lang w:val="hi_IN" w:bidi="hi_IN"/>
        </w:rPr>
        <w:t>और दाऊद के लोग—कहानीकार उन पुरुषों का उल्लेख नहीं करता है, परन्तु हम जानते हैं कि वे गुफा में हैं और फिर दाऊद के साथ गढ़ तक वापस यात्रा करते हैं।</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शाऊल के उस गुफा से निकलने के ठीक बाद जहाँ दाऊद और उसके लोग छिपे हुए थे, दाऊद गुफा से जल्दी बाहर निकलता है और शाऊल के पीछे सम्मानपूर्वक चिल्लाता है, “मेरे प्रभु राजा!” हालाँकि शाऊल पास ही था, इतना समय बीत चुका था कि शाऊल कुछ दूरी पर चला गया था, इसलिए दाऊद ने शाऊल को जोर से पुकारा या ऊँची आवाज़ में उससे बात की। जब शाऊल पीछे मुड़कर देखता है कि उसे किसने पुकारा, तब दाऊद अपना मुँह भूमि की ओर झुकाकर शाऊल को सम्मान देता है।</w:t>
      </w:r>
    </w:p>
    <w:p>
      <w:pPr/>
      <w:r>
        <w:rPr>
          <w:lang w:val="hi_IN" w:bidi="hi_IN"/>
        </w:rPr>
      </w:r>
      <w:r>
        <w:rPr>
          <w:lang w:val="hi_IN" w:bidi="hi_IN"/>
        </w:rPr>
        <w:t>दाऊद पूछता है कि शाऊल उन लोगों की बात क्यों सुन रहा है जो शाऊल को बताते हैं कि दाऊद शाऊल को नुकसान पहुँचाना चाहता है। दाऊद वास्तव में कोई प्रश्न नहीं पूछ रहा है, बल्कि वह शाऊल से कह रहा है कि शाऊल को यह नहीं सुनना चाहिए कि जब लोग शाऊल को यह कहते हैं कि दाऊद उसे हानि पहुँचाना चाहता है।</w:t>
      </w:r>
    </w:p>
    <w:p>
      <w:pPr/>
      <w:r>
        <w:rPr>
          <w:lang w:val="hi_IN" w:bidi="hi_IN"/>
        </w:rPr>
      </w:r>
      <w:r>
        <w:rPr>
          <w:lang w:val="hi_IN" w:bidi="hi_IN"/>
        </w:rPr>
        <w:t>दाऊद शाऊल से कहता है कि शाऊल वहाँ था और उसने अपनी आँखों से जो हुआ उसे देखा। शाऊल ने देखा कि यहोवा ने शाऊल को दाऊद के हाथ में दे दिया था, और गुफा के अंदर दाऊद को शाऊल को मारने का अवसर मिल गया था। दाऊद के कुछ लोगों ने दाऊद से कहा कि शाऊल को मार डाले, लेकिन दाऊद को शाऊल के लिए दया आई और उसने उसे छोड़ दिया। दाऊद ने शाऊल पर हाथ उठाने या उसे कोई हानि पहुँचाने से इनकार कर दिया, क्योंकि शाऊल दाऊद का स्वामी था और वह व्यक्ति था जिसे यहोवा ने अभिषिक्त किया था, अर्थात् राजा बनने के लिए चुना था।</w:t>
      </w:r>
    </w:p>
    <w:p>
      <w:pPr/>
      <w:r>
        <w:rPr>
          <w:lang w:val="hi_IN" w:bidi="hi_IN"/>
        </w:rPr>
      </w:r>
      <w:r>
        <w:rPr>
          <w:lang w:val="hi_IN" w:bidi="hi_IN"/>
        </w:rPr>
        <w:t>दाऊद चाहता है कि शाऊल अपने बागे के उस टुकड़े को बारीकी से देखे, जिसे उसने काट दिया था। दाऊद कहता है, “हे मेरे पिता, मेरे हाथ में अपने बागे के कोने को देखो।” दाऊद शाऊल को सम्मान दिखाने के लिए "मेरा पिता" कहता है। दाऊद शाऊल से कहता है कि यह दिखाता है कि दाऊद ने शाऊल के विरुद्ध पाप नहीं किया है। दाऊद कहता है कि “दाऊद के हाथों में कोई बुराई नहीं है,” जिसका अर्थ है कि दाऊद ने कुछ भी गलत नहीं किया है। फिर भी, यद्यपि दाऊद ने शाऊल को नुकसान नहीं पहुँचाया है, फिर भी शाऊल दाऊद को मारने के लिए उसका पीछा कर रहा है।</w:t>
      </w:r>
    </w:p>
    <w:p>
      <w:pPr/>
      <w:r>
        <w:rPr>
          <w:lang w:val="hi_IN" w:bidi="hi_IN"/>
        </w:rPr>
      </w:r>
      <w:r>
        <w:rPr>
          <w:lang w:val="hi_IN" w:bidi="hi_IN"/>
        </w:rPr>
        <w:t>यहाँ रुकें और समूह के रूप में चर्चा करें: जब आप चाहते हैं कि कोई व्यक्ति किसी चीज़ को करीब से देखे, तो आप अपनी भाषा में क्या कहते हैं? इस ऑडियो को यहाँ रोकें।</w:t>
      </w:r>
    </w:p>
    <w:p>
      <w:pPr/>
      <w:r>
        <w:rPr>
          <w:lang w:val="hi_IN" w:bidi="hi_IN"/>
        </w:rPr>
      </w:r>
      <w:r>
        <w:rPr>
          <w:lang w:val="hi_IN" w:bidi="hi_IN"/>
        </w:rPr>
        <w:t>दाऊद लगातार शाऊल से बात करता रहता है और परमेश्वर को बुलाकर दाऊद और शाऊल के बीच न्याय करने के लिए कहता है, अर्थात यह तय करने के लिए कि कौन सही है। दाऊद मानता है कि शाऊल गलत है, इसलिए दाऊद परमेश्वर से प्रार्थना करता है कि वह शाऊल के खिलाफ दाऊद का बदला ले, अर्थात शाऊल ने जो गलत किया है उसके लिए उसे दंड दे। हालाँकि, दाऊद वादा करता है कि वह स्वयं शाऊल को कभी भी नुकसान नहीं पहुँचाएगा। दाऊद कहता है, "लेकिन मेरा हाथ तेरे विरुद्ध नहीं उठेगा।" इसका अर्थ है कि दाऊद शाऊल के विरुद्ध किसी भी हिंसा का उपयोग नहीं करना चाहता है।</w:t>
      </w:r>
    </w:p>
    <w:p>
      <w:pPr/>
      <w:r>
        <w:rPr>
          <w:lang w:val="hi_IN" w:bidi="hi_IN"/>
        </w:rPr>
      </w:r>
      <w:r>
        <w:rPr>
          <w:lang w:val="hi_IN" w:bidi="hi_IN"/>
        </w:rPr>
        <w:t>अब दाऊद एक पुरानी कहावत, या बुद्धिमानी की बात को उद्धृत करता है जिसे हर कोई जानता था: “बुरे काम बुरे लोगों से ही आते हैं।” दाऊद सुझाव देता है कि क्योंकि वह बुरा नहीं है, इसलिए वह शाऊल को नुकसान नहीं पहुँचाएगा। दाऊद यह भी संकेत देता है कि चूँकि शाऊल दाऊद को नुकसान पहुँचाने की कोशिश कर रहा है, इसलिए शाऊल एक बुरे व्यक्ति की तरह व्यवहार कर रहा हो सकता है। हालाँकि, दाऊद शाऊल से बहुत नम्रता और विनम्रता से बात करता है और यह सीधे नहीं कहता है। दाऊद यह कहकर समाप्त करता है कि दाऊद का हाथ शाऊल के विरुद्ध नहीं उठेगा, जिसका अर्थ है कि दाऊद शाऊल को नुकसान नहीं पहुँचाएगा, क्योंकि दाऊद बुरा व्यक्ति नहीं है।</w:t>
      </w:r>
    </w:p>
    <w:p>
      <w:pPr/>
      <w:r>
        <w:rPr>
          <w:lang w:val="hi_IN" w:bidi="hi_IN"/>
        </w:rPr>
      </w:r>
      <w:r>
        <w:rPr>
          <w:lang w:val="hi_IN" w:bidi="hi_IN"/>
        </w:rPr>
        <w:t>यहाँ रुकें और समूह में चर्चा करें: अपनी संस्कृति में बुद्धिमान पुरानी कहावतों के बारे में बात करें। इस बारे में बात करें कि लोग इन कथनों का उपयोग जीवन के किन क्षेत्रों के लिए करते हैं, और समय के साथ लोग इन कथनों में कैसे परिवर्तन करते हैं। जब आप बुद्धिमान कथनों को उद्धृत करते हैं, तो क्या शब्दों का उपयोग किसी विशेष तरीके से करते हैं? या क्या कोई ऐसा तरीका है जो आप यह दिखाते हैं कि आप कहानी में एक बुद्धिमान कहावत का उपयोग कर रहे हैं? इस ऑडियो को यहाँ रोकें।</w:t>
      </w:r>
    </w:p>
    <w:p>
      <w:pPr/>
      <w:r>
        <w:rPr>
          <w:lang w:val="hi_IN" w:bidi="hi_IN"/>
        </w:rPr>
      </w:r>
      <w:r>
        <w:rPr>
          <w:lang w:val="hi_IN" w:bidi="hi_IN"/>
        </w:rPr>
        <w:t>दाऊद शाऊल से लगातार बात करता रहता है, और दाऊद शाऊल को इस प्रकार संदर्भित करता है जो शाऊल के उच्च पद के प्रति सम्मान दिखाता है। दाऊद कहता है, “इस्राएल का राजा किसके पीछे निकला है?” ऐसा प्रश्न पूछकर जिसका उत्तर देने की आवश्यकता नहीं हो, दाऊद इस बात को प्रबल करता है कि इस्राएल के राजा को उसके विरुद्ध नहीं निकलना चाहिए था। जब दाऊद कहता है कि शाऊल “निकलता है,” तो उसका अर्थ यह है कि शाऊल दाऊद का पीछा करने आया है। दाऊद पूछता है कि शाऊल किसी ऐसे व्यक्ति का पीछा करने में अपना समय क्यों बर्बाद कर रहा है जो दाऊद को नुकसान नहीं पहुँचाएगा। यह किसी मरे हुए कुत्ते या किसी छोटे पिस्सू का पीछा करने के समान है। दाऊद नम्रता से बोलता है, कहता है कि दाऊद महत्वपूर्ण नहीं है, कि शाऊल उसके लिए परेशान हो।</w:t>
      </w:r>
    </w:p>
    <w:p>
      <w:pPr/>
      <w:r>
        <w:rPr>
          <w:lang w:val="hi_IN" w:bidi="hi_IN"/>
        </w:rPr>
      </w:r>
      <w:r>
        <w:rPr>
          <w:lang w:val="hi_IN" w:bidi="hi_IN"/>
        </w:rPr>
        <w:t>यहाँ रुकें और समूह में चर्चा करें: किसी महत्वहीन व्यक्ति की तुलना किस प्रकार के पशुओं से कर सकते हैं? आप दाऊद की उस बात के बारे में इस तरह कैसे बात करेंगे जो दिखाता है कि दाऊद विनम्र है? इस ऑडियो को यहाँ रोकें।</w:t>
      </w:r>
    </w:p>
    <w:p>
      <w:pPr/>
      <w:r>
        <w:rPr>
          <w:lang w:val="hi_IN" w:bidi="hi_IN"/>
        </w:rPr>
      </w:r>
      <w:r>
        <w:rPr>
          <w:lang w:val="hi_IN" w:bidi="hi_IN"/>
        </w:rPr>
        <w:t>दाऊद शाऊल से लगातार बात करता रहता है और यहोवा से प्रार्थना करता है कि वह दाऊद और शाऊल के बीच न्याय करे और यह तय करे कि कौन सही है और कौन गलत। दाऊद यहोवा से यह भी कहता है कि वह दाऊद की स्थिति को देखे, अर्थात उस पर ध्यान दे, और दाऊद की रक्षा करे। दाऊद चाहता है कि यहोवा दाऊद का समर्थन करे और साबित करे कि वह सही है। दाऊद यहोवा से यह भी विनती करता है कि वह दाऊद को शाऊल के हाथ या शाऊल की शक्ति से छुड़ाए, और शाऊल को दाऊद को नुकसान पहुँचाने की कोशिश करने से रोके।</w:t>
      </w:r>
    </w:p>
    <w:p>
      <w:pPr/>
      <w:r>
        <w:rPr>
          <w:lang w:val="hi_IN" w:bidi="hi_IN"/>
        </w:rPr>
      </w:r>
      <w:r>
        <w:rPr>
          <w:lang w:val="hi_IN" w:bidi="hi_IN"/>
        </w:rPr>
        <w:t>जब दाऊद बोलना समाप्त करता है, तो शाऊल दाऊद से पूछता है, "हे मेरे पुत्र दाऊद, क्या यह तेरी आवाज़ है?" शाऊल जानता है कि कौन बोल रहा है, लेकिन शाऊल का प्रश्न यह दिखाता है कि वह दाऊद की बात सुनकर आश्चर्यचकित है। शाऊल दाऊद को अपना पुत्र कहता है क्योंकि यह एक छोटे व्यक्ति को दर्शाने का एक विनम्र और स्नेहपूर्ण तरीका था। शाऊल रोता है या ज़ोर से रोता है, शायद क्योंकि शाऊल सोचता है कि उसने दाऊद के साथ अन्याय किया है।</w:t>
      </w:r>
    </w:p>
    <w:p>
      <w:pPr/>
      <w:r>
        <w:rPr>
          <w:lang w:val="hi_IN" w:bidi="hi_IN"/>
        </w:rPr>
      </w:r>
      <w:r>
        <w:rPr>
          <w:lang w:val="hi_IN" w:bidi="hi_IN"/>
        </w:rPr>
        <w:t>यहाँ रुकें और समूह में चर्चा करें: आपकी भाषा में लोग एक-दूसरे को आमतौर पर कैसे संबोधित करते हैं, यह उनकी उम्र और समुदाय में उनकी स्थिति पर कैसे निर्भर करता है? इस ऑडियो को यहाँ रोकें।</w:t>
      </w:r>
    </w:p>
    <w:p>
      <w:pPr/>
      <w:r>
        <w:rPr>
          <w:lang w:val="hi_IN" w:bidi="hi_IN"/>
        </w:rPr>
      </w:r>
      <w:r>
        <w:rPr>
          <w:lang w:val="hi_IN" w:bidi="hi_IN"/>
        </w:rPr>
        <w:t>शाऊल दाऊद से कहता है, "तू मुझसे अधिक धर्मी है।" यहाँ, “धर्मी” का अर्थ है सही होना। शाऊल स्वीकार करता है कि दाऊद ने नैतिक और सही व्यवहार किया। शाऊल समझाता है कि वह क्यों मानता है कि दाऊद सही है, और वह दाऊद के अच्छे व्यवहार की तुलना अपने खुद के बुरे कार्यों से करता है।</w:t>
      </w:r>
    </w:p>
    <w:p>
      <w:pPr/>
      <w:r>
        <w:rPr>
          <w:lang w:val="hi_IN" w:bidi="hi_IN"/>
        </w:rPr>
      </w:r>
      <w:r>
        <w:rPr>
          <w:lang w:val="hi_IN" w:bidi="hi_IN"/>
        </w:rPr>
        <w:t>शाऊल दाऊद से कहता है कि दाऊद ने अभी-अभी जो कहा उससे उसे पता चलता है कि दाऊद ने उसके साथ भलाई की थी। यद्यपि यहोवा ने शाऊल को दाऊद के हाथ में सौंप दिया, या दाऊद को उसे मारने का अवसर दिया, फिर भी दाऊद ने उसे नहीं मारा।</w:t>
      </w:r>
    </w:p>
    <w:p>
      <w:pPr/>
      <w:r>
        <w:rPr>
          <w:lang w:val="hi_IN" w:bidi="hi_IN"/>
        </w:rPr>
      </w:r>
      <w:r>
        <w:rPr>
          <w:lang w:val="hi_IN" w:bidi="hi_IN"/>
        </w:rPr>
        <w:t>शाऊल एक ऐसा प्रश्न पूछता है जिसे उत्तर की आवश्यकता नहीं है। शाऊल कहता है, “क्योंकि यदि किसी व्यक्ति को अपने शत्रु का सामना करना पड़े, तो क्या वह उसे सुरक्षित रूप से जाने देगा?” शाऊल इस बात पर जोर देता है कि अधिकांश लोग अपने शत्रुओं को स्वतंत्र नहीं होने देते हैं, जबकि वे उन्हें नुकसान पहुँचा सकते हैं। फिर, शाऊल यहोवा से दाऊद को उसके दयालु कार्य के लिए प्रतिफल देने के लिए कहता है।</w:t>
      </w:r>
    </w:p>
    <w:p>
      <w:pPr/>
      <w:r>
        <w:rPr>
          <w:lang w:val="hi_IN" w:bidi="hi_IN"/>
        </w:rPr>
      </w:r>
      <w:r>
        <w:rPr>
          <w:lang w:val="hi_IN" w:bidi="hi_IN"/>
        </w:rPr>
        <w:t>फिर शाऊल स्वीकार करता है कि शाऊल मानता है कि दाऊद राजा बनेगा और इस्राएल का राज्य दाऊद के परिवार में बना रहेगा।</w:t>
      </w:r>
    </w:p>
    <w:p>
      <w:pPr/>
      <w:r>
        <w:rPr>
          <w:lang w:val="hi_IN" w:bidi="hi_IN"/>
        </w:rPr>
      </w:r>
      <w:r>
        <w:rPr>
          <w:lang w:val="hi_IN" w:bidi="hi_IN"/>
        </w:rPr>
        <w:t>अब शाऊल दाऊद से कहता है कि वह शपथ खाए, या यहोवा के नाम से एक गंभीर प्रतिज्ञा करे कि दाऊद शाऊल के वंशजों को नहीं मारेगा और शाऊल के परिवार को नष्ट नहीं करेगा। शाऊल चाहता है कि दाऊद यह वादा करे कि जब दाऊद राजा बनेगा, तो वह शाऊल के बच्चों या पोते-पोतियों को कोई नुकसान नहीं पहुँचाएगा। ऐसा वादा करते समय, एक इस्राएली शायद कुछ ऐसा कहता था, “यहोवा के जीवन की शपथ।”</w:t>
      </w:r>
    </w:p>
    <w:p>
      <w:pPr/>
      <w:r>
        <w:rPr>
          <w:lang w:val="hi_IN" w:bidi="hi_IN"/>
        </w:rPr>
      </w:r>
      <w:r>
        <w:rPr>
          <w:lang w:val="hi_IN" w:bidi="hi_IN"/>
        </w:rPr>
        <w:t>यहाँ रुकें और समूह में चर्चा करें: जब लोग गंभीर प्रतिज्ञा या शपथ लेते हैं, तो आपकी भाषा में वे क्या कहते हैं? याद करें कि आपने 1 शमूएल के पिछले भागों में गंभीर वादे करने के लिए लोगों द्वारा कही गई बातों का अनुवाद कैसे किया था। इस ऑडियो को यहाँ रोकें।</w:t>
      </w:r>
    </w:p>
    <w:p>
      <w:pPr/>
      <w:r>
        <w:rPr>
          <w:lang w:val="hi_IN" w:bidi="hi_IN"/>
        </w:rPr>
      </w:r>
      <w:r>
        <w:rPr>
          <w:lang w:val="hi_IN" w:bidi="hi_IN"/>
        </w:rPr>
        <w:t>इसलिए दाऊद शाऊल के अनुरोध को मान लेता है और शपथ लेता है, या वचन देता है, कि वह शाऊल के परिवार को नहीं मारेगा। फिर शाऊल और उसके लोग गिबा में अपने घर लौट जाते हैं, परन्तु दाऊद और उसके लोग उस गढ़ की ओर चले जाते हैं, जो यहूदा के गोत्र के क्षेत्र के जंगल में पहाड़ों में उनका छिपने का स्थान है। गिबा एनगेदी से लगभग 65 से 80 किलोमीटर उत्तर-पश्चिम में था, और शाऊल और उसके लोगों को पहाड़ी इलाके से होकर पैदल चलने में लगभग 1.5 से 2 दिन या उससे अधिक समय लग सकता था। यहूदा के गोत्र के क्षेत्र में जंगल में पहाड़ों का गढ़ एनगेदी से लगभग 20 से 30 किलोमीटर पश्चिम में था, और दाऊद और उसके लोगों को खड़े पहाड़ों को पार करने में लगभग 2 से 3 दिन लग जाते थे।</w:t>
      </w:r>
    </w:p>
    <w:p>
      <w:pPr/>
      <w:r>
        <w:rPr>
          <w:lang w:val="hi_IN" w:bidi="hi_IN"/>
        </w:rPr>
      </w:r>
      <w:r>
        <w:rPr>
          <w:lang w:val="hi_IN" w:bidi="hi_IN"/>
        </w:rPr>
        <w:t>यहाँ रुकें और समूह के रूप में नक्शे को देखें। शाऊल की एनगदी से गिबा तक की यात्रा और दाऊद की एनगदी से यहूदा के गोत्र के क्षेत्र में पहाड़ों के जंगल तक की यात्रा का पता लगाएँ।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आवश्यक जानकारी</w:t>
      </w:r>
    </w:p>
    <w:p>
      <w:pPr/>
      <w:r>
        <w:rPr>
          <w:lang w:val="hi_IN" w:bidi="hi_IN"/>
        </w:rPr>
      </w:r>
      <w:r>
        <w:rPr>
          <w:lang w:val="hi_IN" w:bidi="hi_IN"/>
        </w:rPr>
        <w:t>1 शमूएल 24:8–22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शाऊल के </w:t>
      </w:r>
      <w:r>
        <w:rPr>
          <w:b/>
          <w:lang w:val="hi_IN" w:bidi="hi_IN"/>
        </w:rPr>
        <w:t>गुफा</w:t>
      </w:r>
      <w:r>
        <w:rPr>
          <w:lang w:val="hi_IN" w:bidi="hi_IN"/>
        </w:rPr>
        <w:t xml:space="preserve"> से निकलने के कुछ ही समय बाद, दाऊद उठता है और गुफा से बाहर निकलता है और शाऊल के पीछे चिल्लाता है, “मेरे </w:t>
      </w:r>
      <w:r>
        <w:rPr>
          <w:b/>
          <w:lang w:val="hi_IN" w:bidi="hi_IN"/>
        </w:rPr>
        <w:t>प्रभु</w:t>
      </w:r>
      <w:r>
        <w:rPr>
          <w:lang w:val="hi_IN" w:bidi="hi_IN"/>
        </w:rPr>
        <w:t xml:space="preserve"> </w:t>
      </w:r>
      <w:r>
        <w:rPr>
          <w:b/>
          <w:lang w:val="hi_IN" w:bidi="hi_IN"/>
        </w:rPr>
        <w:t>राजा</w:t>
      </w:r>
      <w:r>
        <w:rPr>
          <w:lang w:val="hi_IN" w:bidi="hi_IN"/>
        </w:rPr>
        <w:t xml:space="preserve">!” दाऊद शाऊल के सामने </w:t>
      </w:r>
      <w:r>
        <w:rPr>
          <w:b/>
          <w:lang w:val="hi_IN" w:bidi="hi_IN"/>
        </w:rPr>
        <w:t>दण्डवत् करता है</w:t>
      </w:r>
      <w:r>
        <w:rPr>
          <w:lang w:val="hi_IN" w:bidi="hi_IN"/>
        </w:rPr>
        <w:t>। गुफा, प्रभु, राजा और दण्डवत् के लिए उन्हीं शब्दों या वाक्यांशों का उपयोग करें जिनका उपयोग आपने पिछले भागों में किया था। प्रभु, राजा और दण्डवत् के बारे में अधिक जानकारी के लिए, मुख्य शब्दावली देखें।</w:t>
      </w:r>
    </w:p>
    <w:p>
      <w:pPr/>
      <w:r>
        <w:rPr>
          <w:lang w:val="hi_IN" w:bidi="hi_IN"/>
        </w:rPr>
      </w:r>
      <w:r>
        <w:rPr>
          <w:lang w:val="hi_IN" w:bidi="hi_IN"/>
        </w:rPr>
        <w:t xml:space="preserve">दाऊद शाऊल को बताता है कि शाऊल ने अपनी आँखों से देखा कि कैसे </w:t>
      </w:r>
      <w:r>
        <w:rPr>
          <w:b/>
          <w:lang w:val="hi_IN" w:bidi="hi_IN"/>
        </w:rPr>
        <w:t>यहोवा</w:t>
      </w:r>
      <w:r>
        <w:rPr>
          <w:lang w:val="hi_IN" w:bidi="hi_IN"/>
        </w:rPr>
        <w:t xml:space="preserve"> ने शाऊल को </w:t>
      </w:r>
      <w:r>
        <w:rPr>
          <w:b/>
          <w:lang w:val="hi_IN" w:bidi="hi_IN"/>
        </w:rPr>
        <w:t>दाऊद के हाथों में</w:t>
      </w:r>
      <w:r>
        <w:rPr>
          <w:lang w:val="hi_IN" w:bidi="hi_IN"/>
        </w:rPr>
        <w:t xml:space="preserve">, या </w:t>
      </w:r>
      <w:r>
        <w:rPr>
          <w:b/>
          <w:lang w:val="hi_IN" w:bidi="hi_IN"/>
        </w:rPr>
        <w:t>दाऊद के अधिकार में</w:t>
      </w:r>
      <w:r>
        <w:rPr>
          <w:lang w:val="hi_IN" w:bidi="hi_IN"/>
        </w:rPr>
        <w:t xml:space="preserve"> कर दिया था, और दाऊद के पास गुफा में शाऊल को मार डालने का मौका था। यहोवा द्वारा लोगों को किसी के हाथ या अधिकार में सौंपने के विचार के लिए उन्हीं वाक्यांशों का उपयोग करें जिनका उपयोग आपने पहले किया है। यहोवा परमेश्वर का व्यक्तिगत नाम है, और कहानीकार इस पूरे भाग में इस नाम का उपयोग करता है। यहोवा के लिए उसी नाम का उपयोग करें जो आपने पिछले भागों में किया है। यहोवा के बारे में अधिक जानकारी के लिए, मुख्य शब्दावली को देखें। </w:t>
      </w:r>
    </w:p>
    <w:p>
      <w:pPr/>
      <w:r>
        <w:rPr>
          <w:lang w:val="hi_IN" w:bidi="hi_IN"/>
        </w:rPr>
      </w:r>
      <w:r>
        <w:rPr>
          <w:lang w:val="hi_IN" w:bidi="hi_IN"/>
        </w:rPr>
        <w:t xml:space="preserve">दाऊद, राजा शाऊल को समझाने की कोशिश करता है कि दाऊद निर्दोष है। दाऊद शाऊल को उसके </w:t>
      </w:r>
      <w:r>
        <w:rPr>
          <w:b/>
          <w:lang w:val="hi_IN" w:bidi="hi_IN"/>
        </w:rPr>
        <w:t>बागे</w:t>
      </w:r>
      <w:r>
        <w:rPr>
          <w:lang w:val="hi_IN" w:bidi="hi_IN"/>
        </w:rPr>
        <w:t xml:space="preserve"> का वह टुकड़ा दिखाता है जिसे दाऊद ने गुप्त रूप से काट लिया था, जो यह साबित करता है कि दाऊद आसानी से शाऊल को मार सकता था, लेकिन उसने ऐसा नहीं किया क्योंकि यहोवा ने शाऊल का </w:t>
      </w:r>
      <w:r>
        <w:rPr>
          <w:b/>
          <w:lang w:val="hi_IN" w:bidi="hi_IN"/>
        </w:rPr>
        <w:t>अभिषेक किया</w:t>
      </w:r>
      <w:r>
        <w:rPr>
          <w:lang w:val="hi_IN" w:bidi="hi_IN"/>
        </w:rPr>
        <w:t xml:space="preserve"> था। दाऊद शाऊल से कहता है कि यह दिखाता है कि दाऊद ने शाऊल के विरुद्ध </w:t>
      </w:r>
      <w:r>
        <w:rPr>
          <w:b/>
          <w:lang w:val="hi_IN" w:bidi="hi_IN"/>
        </w:rPr>
        <w:t>पाप</w:t>
      </w:r>
      <w:r>
        <w:rPr>
          <w:lang w:val="hi_IN" w:bidi="hi_IN"/>
        </w:rPr>
        <w:t xml:space="preserve"> नहीं किया है और न ही कुछ भी गलत किया है। अभिषिक्त, बागा और पाप के लिए उन्हीं शब्दों या वाक्यांशों का उपयोग करें जिनका उपयोग आपने पिछले भागों में किया था। अभिषिक्त, बागा और पाप के बारे में अधिक जानकारी के लिए, मुख्य शब्दावली देखें।</w:t>
      </w:r>
    </w:p>
    <w:p>
      <w:pPr/>
      <w:r>
        <w:rPr>
          <w:lang w:val="hi_IN" w:bidi="hi_IN"/>
        </w:rPr>
      </w:r>
      <w:r>
        <w:rPr>
          <w:lang w:val="hi_IN" w:bidi="hi_IN"/>
        </w:rPr>
        <w:t xml:space="preserve">दाऊद यहोवा से दाऊद और शाऊल के बीच </w:t>
      </w:r>
      <w:r>
        <w:rPr>
          <w:b/>
          <w:lang w:val="hi_IN" w:bidi="hi_IN"/>
        </w:rPr>
        <w:t>न्याय करने</w:t>
      </w:r>
      <w:r>
        <w:rPr>
          <w:lang w:val="hi_IN" w:bidi="hi_IN"/>
        </w:rPr>
        <w:t xml:space="preserve"> के लिए कहता है ताकि यह दिखाया जा सके कि किसने सही काम किया है। "लोगों के बीच न्याय करना" के लिए उन्हीं शब्दों या वाक्यांशों का उपयोग करें जिनका उपयोग आपने पहले किया है। न्याय मुख्य शब्दावली में है।</w:t>
      </w:r>
    </w:p>
    <w:p>
      <w:pPr/>
      <w:r>
        <w:rPr>
          <w:lang w:val="hi_IN" w:bidi="hi_IN"/>
        </w:rPr>
      </w:r>
      <w:r>
        <w:rPr>
          <w:lang w:val="hi_IN" w:bidi="hi_IN"/>
        </w:rPr>
        <w:t xml:space="preserve">अब दाऊद एक पुरानी </w:t>
      </w:r>
      <w:r>
        <w:rPr>
          <w:b/>
          <w:lang w:val="hi_IN" w:bidi="hi_IN"/>
        </w:rPr>
        <w:t>कहावत</w:t>
      </w:r>
      <w:r>
        <w:rPr>
          <w:lang w:val="hi_IN" w:bidi="hi_IN"/>
        </w:rPr>
        <w:t xml:space="preserve"> या बुद्धिमानी की बात को उद्धृत करता है, जिसे दाऊद, शाऊल और उस समय के लोग अच्छी तरह से जानते थे। कहावत कहती है, “</w:t>
      </w:r>
      <w:r>
        <w:rPr>
          <w:b/>
          <w:lang w:val="hi_IN" w:bidi="hi_IN"/>
        </w:rPr>
        <w:t>दुष्ट</w:t>
      </w:r>
      <w:r>
        <w:rPr>
          <w:lang w:val="hi_IN" w:bidi="hi_IN"/>
        </w:rPr>
        <w:t>, या बुरे कार्य बुरे लोगों से आते हैं!” दुष्ट कार्य पापपूर्ण या बुरे होते हैं। बुरे और कहावत के लिए उन्हीं शब्दों या वाक्यांशों का उपयोग करें जिनका उपयोग आपने पिछले भागों में किया था। बुरे और कहावत के बारे में अधिक जानकारी के लिए, मुख्य शब्दावली देखें।</w:t>
      </w:r>
    </w:p>
    <w:p>
      <w:pPr/>
      <w:r>
        <w:rPr>
          <w:lang w:val="hi_IN" w:bidi="hi_IN"/>
        </w:rPr>
      </w:r>
      <w:r>
        <w:rPr>
          <w:lang w:val="hi_IN" w:bidi="hi_IN"/>
        </w:rPr>
        <w:t xml:space="preserve">दाऊद शाऊल से कहता है कि </w:t>
      </w:r>
      <w:r>
        <w:rPr>
          <w:b/>
          <w:lang w:val="hi_IN" w:bidi="hi_IN"/>
        </w:rPr>
        <w:t>इस्राएल</w:t>
      </w:r>
      <w:r>
        <w:rPr>
          <w:lang w:val="hi_IN" w:bidi="hi_IN"/>
        </w:rPr>
        <w:t xml:space="preserve"> के राजा शाऊल को जंगल में दाऊद का पीछा करने के लिए सेना के साथ नहीं निकलना चाहिए था। यह किसी मरे हुए कुत्ते या छोटे पिस्सू का पीछा करने के समान है, क्योंकि दाऊद महत्वपूर्ण नहीं है और शाऊल की परेशानी के लायक नहीं है। इस्राएल के लिए उसी शब्द या वाक्यांश का प्रयोग करें जिसका प्रयोग आपने पिछले भागों में किया है। इस्राएल के बारे में अधिक जानकारी के लिए, मुख्य शब्दावली देखें।</w:t>
      </w:r>
    </w:p>
    <w:p>
      <w:pPr/>
      <w:r>
        <w:rPr>
          <w:lang w:val="hi_IN" w:bidi="hi_IN"/>
        </w:rPr>
      </w:r>
      <w:r>
        <w:rPr>
          <w:lang w:val="hi_IN" w:bidi="hi_IN"/>
        </w:rPr>
        <w:t xml:space="preserve">एक </w:t>
      </w:r>
      <w:r>
        <w:rPr>
          <w:b/>
          <w:lang w:val="hi_IN" w:bidi="hi_IN"/>
        </w:rPr>
        <w:t>कुत्ता</w:t>
      </w:r>
      <w:r>
        <w:rPr>
          <w:lang w:val="hi_IN" w:bidi="hi_IN"/>
        </w:rPr>
        <w:t xml:space="preserve"> एक रोएँदार पशु होता है जिसे लोग अक्सर पालतू जानवर के रूप में रखते हैं। कुत्ते वफादार और मिलनसार होते हैं, और लोग अक्सर कुत्तों को चीजें लाने या अपने मालिकों की रक्षा करने जैसे काम करने के लिए प्रशिक्षित करते हैं। लेकिन मरा हुआ कुत्ता हानिरहित होता है। कुत्ते के लिए उस शब्द का उपयोग करें जिसका उपयोग आपने पहले किया था।</w:t>
      </w:r>
    </w:p>
    <w:p>
      <w:pPr/>
      <w:r>
        <w:rPr>
          <w:lang w:val="hi_IN" w:bidi="hi_IN"/>
        </w:rPr>
      </w:r>
      <w:r>
        <w:rPr>
          <w:lang w:val="hi_IN" w:bidi="hi_IN"/>
        </w:rPr>
        <w:t>समूह के रूप में यहाँ रुकें और एक कुत्ते की तस्वीर देखें। इस ऑडियो को यहाँ रोकें।</w:t>
      </w:r>
    </w:p>
    <w:p>
      <w:pPr/>
      <w:r>
        <w:rPr>
          <w:lang w:val="hi_IN" w:bidi="hi_IN"/>
        </w:rPr>
      </w:r>
      <w:r>
        <w:rPr>
          <w:lang w:val="hi_IN" w:bidi="hi_IN"/>
        </w:rPr>
        <w:t>पिस्सू एक बहुत छोटा कीट होता है जो कूदता है और जानवरों या लोगों का खून चूसता है। पिस्सू इतना छोटा होता है कि उसे देखना कठिन होता है।</w:t>
      </w:r>
    </w:p>
    <w:p>
      <w:pPr/>
      <w:r>
        <w:rPr>
          <w:lang w:val="hi_IN" w:bidi="hi_IN"/>
        </w:rPr>
      </w:r>
      <w:r>
        <w:rPr>
          <w:lang w:val="hi_IN" w:bidi="hi_IN"/>
        </w:rPr>
        <w:t>समूह के रूप में यहाँ रुकें और एक पिस्सू की तस्वीर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पिस्सू</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जब दाऊद बोलना समाप्त करता है, तब शाऊल दाऊद को अपना </w:t>
      </w:r>
      <w:r>
        <w:rPr>
          <w:b/>
          <w:lang w:val="hi_IN" w:bidi="hi_IN"/>
        </w:rPr>
        <w:t>पुत्र</w:t>
      </w:r>
      <w:r>
        <w:rPr>
          <w:lang w:val="hi_IN" w:bidi="hi_IN"/>
        </w:rPr>
        <w:t xml:space="preserve"> कहकर पुकारता है और उससे पूछता है कि क्या वह सचमुच दाऊद की आवाज़ सुन रहा है। फिर शाऊल रोता है, या ज़ोर से रोता है। शाऊल स्वीकार करता है कि दाऊद शाऊल से अधिक </w:t>
      </w:r>
      <w:r>
        <w:rPr>
          <w:b/>
          <w:lang w:val="hi_IN" w:bidi="hi_IN"/>
        </w:rPr>
        <w:t>धर्मी</w:t>
      </w:r>
      <w:r>
        <w:rPr>
          <w:lang w:val="hi_IN" w:bidi="hi_IN"/>
        </w:rPr>
        <w:t xml:space="preserve"> था। यहाँ, धर्मी शब्द का अर्थ सही होना है। शाऊल स्वीकार करता है कि दाऊद ने वही किया जो सही था, और शाऊल ने ऐसा नहीं किया। पुत्र और धर्मी के लिए उन्हीं शब्दों या वाक्यांशों का उपयोग करें जिनका उपयोग आपने पिछले भागों में किया था। पुत्र और धर्मी के बारे में अधिक जानकारी के लिए, मुख्य शब्दावली देखें।</w:t>
      </w:r>
    </w:p>
    <w:p>
      <w:pPr/>
      <w:r>
        <w:rPr>
          <w:lang w:val="hi_IN" w:bidi="hi_IN"/>
        </w:rPr>
      </w:r>
      <w:r>
        <w:rPr>
          <w:lang w:val="hi_IN" w:bidi="hi_IN"/>
        </w:rPr>
        <w:t xml:space="preserve">शाऊल कहता है कि शाऊल जानता है कि यहोवा दाऊद को इस्राएल का </w:t>
      </w:r>
      <w:r>
        <w:rPr>
          <w:b/>
          <w:lang w:val="hi_IN" w:bidi="hi_IN"/>
        </w:rPr>
        <w:t>राज्य</w:t>
      </w:r>
      <w:r>
        <w:rPr>
          <w:lang w:val="hi_IN" w:bidi="hi_IN"/>
        </w:rPr>
        <w:t xml:space="preserve"> देगा। राज्य के लिए उसी शब्द या वाक्यांश का उपयोग करें जिसका उपयोग आपने पहले किया है। राज्य मुख्य शब्दावली में है।</w:t>
      </w:r>
    </w:p>
    <w:p>
      <w:pPr/>
      <w:r>
        <w:rPr>
          <w:lang w:val="hi_IN" w:bidi="hi_IN"/>
        </w:rPr>
      </w:r>
      <w:r>
        <w:rPr>
          <w:lang w:val="hi_IN" w:bidi="hi_IN"/>
        </w:rPr>
        <w:t xml:space="preserve">दाऊद द्वारा शाऊल के परिवार को न मारने की </w:t>
      </w:r>
      <w:r>
        <w:rPr>
          <w:b/>
          <w:lang w:val="hi_IN" w:bidi="hi_IN"/>
        </w:rPr>
        <w:t>शपथ</w:t>
      </w:r>
      <w:r>
        <w:rPr>
          <w:lang w:val="hi_IN" w:bidi="hi_IN"/>
        </w:rPr>
        <w:t xml:space="preserve"> लेने के बाद, शाऊल गिबा में अपने घर लौट आता है, परन्तु दाऊद और उसके लोग उस </w:t>
      </w:r>
      <w:r>
        <w:rPr>
          <w:b/>
          <w:lang w:val="hi_IN" w:bidi="hi_IN"/>
        </w:rPr>
        <w:t>गढ़</w:t>
      </w:r>
      <w:r>
        <w:rPr>
          <w:lang w:val="hi_IN" w:bidi="hi_IN"/>
        </w:rPr>
        <w:t xml:space="preserve"> की ओर चले जाते हैं, जो यहूदा के गोत्र के क्षेत्र के जंगल में पहाड़ों में उनका छिपने का स्थान है। यहाँ गढ़ का अर्थ एक गुफा है, न कि कोई मजबूत किला जिसे लोगों ने बनाया हो। शपथ और जंगल के गढ़ के लिए उन्हीं शब्दों या वाक्यांशों का उपयोग करें जिनका उपयोग आपने पिछले भागों में किया था। शपथ और गढ़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25:1–13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25:1–13 को सुनें और अपने मन में रखें।</w:t>
      </w:r>
    </w:p>
    <w:p>
      <w:pPr/>
      <w:r>
        <w:rPr>
          <w:lang w:val="hi_IN" w:bidi="hi_IN"/>
        </w:rPr>
      </w:r>
      <w:r>
        <w:rPr>
          <w:lang w:val="hi_IN" w:bidi="hi_IN"/>
        </w:rPr>
        <w:t>यदि सम्भव हो, तो 1 शमूएल 25:1–13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25:1–13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सच्ची घटना उस समय की है जब दाऊद ने शाऊल का जीवन बख्श दिया था। इस कहानी में, वृद्ध भविष्यद्वक्ता शमूएल का निधन हो जाता है। इस्राएली शमूएल के लिए शोक मनाने या विलाप करने के लिए इकट्ठे होते हैं। इस्राएली प्रथा में, शोक में अक्सर ज़ोर-ज़ोर से रोना या विलाप करना शामिल होता था। शमूएल जैसे महत्वपूर्ण व्यक्ति के लिए सार्वजनिक शोक अक्सर हफ्तों तक चलता था। इस्राएली शमूएल का अंतिम संस्कार उसके गृहनगर रामाह में करते हैं।</w:t>
      </w:r>
    </w:p>
    <w:p>
      <w:pPr/>
      <w:r>
        <w:rPr>
          <w:lang w:val="hi_IN" w:bidi="hi_IN"/>
        </w:rPr>
      </w:r>
      <w:r>
        <w:rPr>
          <w:lang w:val="hi_IN" w:bidi="hi_IN"/>
        </w:rPr>
        <w:t>यहाँ रुकें और वह नक्शा देखें जिसमें समूह के रूप में रामाह शामिल है। इस ऑडियो को यहाँ रोकें।</w:t>
      </w:r>
    </w:p>
    <w:p>
      <w:pPr/>
      <w:r>
        <w:rPr>
          <w:lang w:val="hi_IN" w:bidi="hi_IN"/>
        </w:rPr>
      </w:r>
      <w:r>
        <w:rPr>
          <w:lang w:val="hi_IN" w:bidi="hi_IN"/>
        </w:rPr>
        <w:t>यहाँ रुकें और समूह के रूप में चर्चा करें: आपकी संस्कृति में लोग किसी महत्वपूर्ण व्यक्ति या धार्मिक अगुवे के लिए कैसे विलाप करते हैं? इस ऑडियो को यहाँ रोकें।</w:t>
      </w:r>
    </w:p>
    <w:p>
      <w:pPr/>
      <w:r>
        <w:rPr>
          <w:lang w:val="hi_IN" w:bidi="hi_IN"/>
        </w:rPr>
      </w:r>
      <w:r>
        <w:rPr>
          <w:lang w:val="hi_IN" w:bidi="hi_IN"/>
        </w:rPr>
        <w:t>कहानीकार उल्लेख करता है कि फिर दाऊद पारान के जंगल में जाता है। दाऊद शायद शाऊल से और दूर जाने के लिए जंगल में चला गया था। शमूएल की उपस्थिति ने शाऊल को दाऊद को नुकसान पहुँचाने से रोकने में मदद की थी। अब जबकि शमूएल की मृत्यु हो चुकी है, संभव है कि शाऊल दाऊद को हानि पहुँचाने आए। जंगल में बहुत सारे संसाधन नहीं होते हैं, इसलिए लोगों को जंगल में भोजन, पानी और आश्रय ढूँढने में कठिनाई होती है। लोग आमतौर पर जंगल में रहने का चुनाव नहीं करते हैं। यद्यपि कहानीकार यह नहीं कहता, फिर भी हम कहानी में आगे चलकर जानते हैं कि दाऊद के पुरुषों की सेना भी दाऊद के साथ यात्रा करती है। पारान का जंगल सीनै प्रायद्वीप के उत्तर-पूर्वी भाग में स्थित था। यह क्षेत्र अकाबा की खाड़ी के उत्तर-पश्चिम भाग से लेकर यहूदा के पहाड़ी प्रदेश तक फैला हुआ था।</w:t>
      </w:r>
    </w:p>
    <w:p>
      <w:pPr/>
      <w:r>
        <w:rPr>
          <w:lang w:val="hi_IN" w:bidi="hi_IN"/>
        </w:rPr>
      </w:r>
      <w:r>
        <w:rPr>
          <w:lang w:val="hi_IN" w:bidi="hi_IN"/>
        </w:rPr>
        <w:t>यहाँ रुकें और समूह में एक जंगल के चित्र को देखें। इस ऑडियो को यहाँ रोकें।</w:t>
      </w:r>
    </w:p>
    <w:p>
      <w:pPr/>
      <w:r>
        <w:rPr>
          <w:lang w:val="hi_IN" w:bidi="hi_IN"/>
        </w:rPr>
      </w:r>
      <w:r>
        <w:rPr>
          <w:lang w:val="hi_IN" w:bidi="hi_IN"/>
        </w:rPr>
        <w:t>यहाँ रुकें और एक समूह के रूप में उस नक्शे को देखें जिसमें पारान का जंगल शामिल है। इस ऑडियो को यहाँ रोकें।</w:t>
      </w:r>
    </w:p>
    <w:p>
      <w:pPr/>
      <w:r>
        <w:rPr>
          <w:lang w:val="hi_IN" w:bidi="hi_IN"/>
        </w:rPr>
      </w:r>
      <w:r>
        <w:rPr>
          <w:lang w:val="hi_IN" w:bidi="hi_IN"/>
        </w:rPr>
        <w:t>कहानीकार एक बहुत धनी व्यक्ति के बारे में बताना शुरू करता है, जिसे लोग नाबाल कहते थे। नाबाल माओन में रहता था, जो यहूदा गोत्र के क्षेत्र का एक नगर था और हेब्रोन के निकट स्थित था। नाबाल की संपत्ति कर्मेल में थी, जो माओन से उत्तर की ओर लगभग 30 मिनट की पैदल दूरी पर थी। कर्मेल की उपजाऊ भूमि नाबाल के सेवकों के लिए नाबाल के पशुओं की देखभाल करने के लिए एक अच्छा स्थान प्रदान करती थी। नाबाल के पास चरने वाले कई पशु थे। नाबाल के पास 3,000 भेड़ें और 1,000 बकरियाँ थीं।</w:t>
      </w:r>
    </w:p>
    <w:p>
      <w:pPr/>
      <w:r>
        <w:rPr>
          <w:lang w:val="hi_IN" w:bidi="hi_IN"/>
        </w:rPr>
      </w:r>
      <w:r>
        <w:rPr>
          <w:lang w:val="hi_IN" w:bidi="hi_IN"/>
        </w:rPr>
        <w:t>यहाँ रुकें और एक ऐसा नक्शा देखें जिसमें माओन और कर्मेल को एक समूह के रूप में दिखाया गया हो। इस ऑडियो को यहाँ रोकें।</w:t>
      </w:r>
    </w:p>
    <w:p>
      <w:pPr/>
      <w:r>
        <w:rPr>
          <w:lang w:val="hi_IN" w:bidi="hi_IN"/>
        </w:rPr>
      </w:r>
      <w:r>
        <w:rPr>
          <w:lang w:val="hi_IN" w:bidi="hi_IN"/>
        </w:rPr>
        <w:t>यहाँ रुकें और समूह में बकरियों और भेड़ों की तस्वीरें देखें। इस ऑडियो को यहाँ रोकें।</w:t>
      </w:r>
    </w:p>
    <w:p>
      <w:pPr/>
      <w:r>
        <w:rPr>
          <w:lang w:val="hi_IN" w:bidi="hi_IN"/>
        </w:rPr>
      </w:r>
      <w:r>
        <w:rPr>
          <w:lang w:val="hi_IN" w:bidi="hi_IN"/>
        </w:rPr>
        <w:t>नाबाल की पत्नी अबीगैल भली, बुद्धिमान और सुंदर थी। हालाँकि, नाबाल एक बुरा व्यक्ति था। लोग नाबाल को एक मतलबी, स्वार्थी स्वभाव वाले व्यक्ति के रूप में जानते थे, जो दूसरों के साथ बुरा व्यवहार करता था। नाबाल कालेब का वंशज था। इसका अर्थ है कि नाबाल यहूदा गोत्र के एक प्रसिद्ध परिवार से था।</w:t>
      </w:r>
    </w:p>
    <w:p>
      <w:pPr/>
      <w:r>
        <w:rPr>
          <w:lang w:val="hi_IN" w:bidi="hi_IN"/>
        </w:rPr>
      </w:r>
      <w:r>
        <w:rPr>
          <w:lang w:val="hi_IN" w:bidi="hi_IN"/>
        </w:rPr>
        <w:t>यहाँ रुकें और समूह में चर्चा करें: किसी महत्वपूर्ण व्यक्ति के बारे में एक कहानी सुनाएँ जो एक बुरा व्यक्ति भी था। इस ऑडियो को यहाँ रोकें।</w:t>
      </w:r>
    </w:p>
    <w:p>
      <w:pPr/>
      <w:r>
        <w:rPr>
          <w:lang w:val="hi_IN" w:bidi="hi_IN"/>
        </w:rPr>
      </w:r>
      <w:r>
        <w:rPr>
          <w:lang w:val="hi_IN" w:bidi="hi_IN"/>
        </w:rPr>
        <w:t>जंगल में किसी ने दाऊद को बताया कि नाबाल के सेवकों ने उसकी भेड़ों और बकरियों की ऊन कतरना शुरू कर दिया है। ऊन कतरना का अर्थ है पशुओं के लंबे बालों या ऊन को काटकर या उतारकर अलग करना। उन दिनों इस्राएलियों के पास लोहे के औज़ार नहीं थे, इसलिए लोग संभवतः ढीली ऊन को हाथों से या काँसे की कंघी की सहायता से निकालते थे। आमतौर पर इससे जानवरों को चोट नहीं पहुँचती है। वास्तव में, यह भेड़ों को स्वस्थ रखने में सहायता करता है। उन दिनों लोग सामान्यतः वर्ष में एक बार भेड़ों की ऊन कतरते थे। इसके बाद अगले साल तक पशुओं के शरीर पर और ऊन बढ़ गया। तब मालिक या तो ऊन बेच देगा या कपड़ा बनाने के लिए ऊन का उपयोग करेगा। उस समय पशुओं का मालिक ऊन बेचकर होने वाले लाभ का उपयोग मजदूरों को भुगतान करने के लिए करता था।</w:t>
      </w:r>
    </w:p>
    <w:p>
      <w:pPr/>
      <w:r>
        <w:rPr>
          <w:lang w:val="hi_IN" w:bidi="hi_IN"/>
        </w:rPr>
      </w:r>
      <w:r>
        <w:rPr>
          <w:lang w:val="hi_IN" w:bidi="hi_IN"/>
        </w:rPr>
        <w:t>यहाँ रुकें और मजदूरों के एक समूह द्वारा भेड़ों की ऊन उतारने की एक तस्वीर देखें। इस ऑडियो को यहाँ रोकें।</w:t>
      </w:r>
    </w:p>
    <w:p>
      <w:pPr/>
      <w:r>
        <w:rPr>
          <w:lang w:val="hi_IN" w:bidi="hi_IN"/>
        </w:rPr>
      </w:r>
      <w:r>
        <w:rPr>
          <w:lang w:val="hi_IN" w:bidi="hi_IN"/>
        </w:rPr>
        <w:t>इस कहानी में, दाऊद अपनी सेना के 10 जवान पुरुषों को संदेशवाहक बनाकर कर्मेल में नाबाल से बात करने के लिए भेजता है। हम पिछली कहानियों और इसी कहानी के आगे के भाग से जानते हैं कि दाऊद की सेना में सैकड़ों पुरुष थे। दाऊद 10 युवकों को दाऊद और उसकी सेना के प्रतिनिधियों के रूप में नाबाल के पास भेजता है।</w:t>
      </w:r>
    </w:p>
    <w:p>
      <w:pPr/>
      <w:r>
        <w:rPr>
          <w:lang w:val="hi_IN" w:bidi="hi_IN"/>
        </w:rPr>
      </w:r>
      <w:r>
        <w:rPr>
          <w:lang w:val="hi_IN" w:bidi="hi_IN"/>
        </w:rPr>
        <w:t>दाऊद के संदेश में एक सम्मानपूर्ण अभिवादन और अत्यंत विनम्र निवेदन शामिल था। दाऊद नाबाल से अपनी सेना के खाने के लिए भोजन भेजने में सहायता माँगता है। दाऊद जानता था कि पशुओं की ऊन कतरने के समय नाबाल ने अपने मजदूरों के लिए बहुत सारे भोजन के साथ एक भोज तैयार किया होगा। दाऊद नाबाल से कहता है कि उसकी सेना कर्मेल में नाबाल के उन सेवकों, अर्थात् चरवाहों, के निकट ठहरी हुई थी जो भेड़ों और बकरियों की देखभाल करते थे। जब तक दाऊद की सेना नाबाल के चरवाहों के पास रही, उस पूरे समय चरवाहों की कोई भी वस्तु नहीं खोई। दूसरे शब्दों में, दाऊद की सेना ने कभी भी उन चरवाहों पर आक्रमण नहीं किया और न ही उनसे कुछ चुराया। वास्तव में, संभवतः दाऊद की सेना ने नाबाल के चरवाहों और उसके पशुओं को खतरनाक चोरों से बचाने में भी सहायता की थी। दाऊद ने नाबाल से यहाँ तक कहा कि नाबाल अपने सेवकों से उस बारे में पूछ सकता है जो दाऊद ने कहा था। दाऊद जानता था कि नाबाल के सेवक इस बात की पुष्टि करेंगे कि दाऊद ने जो कहा था वह सत्य था।</w:t>
      </w:r>
    </w:p>
    <w:p>
      <w:pPr/>
      <w:r>
        <w:rPr>
          <w:lang w:val="hi_IN" w:bidi="hi_IN"/>
        </w:rPr>
      </w:r>
      <w:r>
        <w:rPr>
          <w:lang w:val="hi_IN" w:bidi="hi_IN"/>
        </w:rPr>
        <w:t>यहाँ रुकें और एक समूह के रूप में एक चरवाहे की तस्वीर देखें। इस ऑडियो को यहाँ रोकें।</w:t>
      </w:r>
    </w:p>
    <w:p>
      <w:pPr/>
      <w:r>
        <w:rPr>
          <w:lang w:val="hi_IN" w:bidi="hi_IN"/>
        </w:rPr>
      </w:r>
      <w:r>
        <w:rPr>
          <w:lang w:val="hi_IN" w:bidi="hi_IN"/>
        </w:rPr>
        <w:t>दाऊद नाबाल के साथ एक-दूसरे की मदद करने का इंतज़ाम करने की कोशिश कर रहा था। दाऊद और उसके लोगों ने पहले ही नाबाल के व्यवसाय की रक्षा की थी। इसलिए, दाऊद नाबाल से अनुरोध कर रहा था कि वह उसकी सेना के लिए कुछ भोजन उपलब्ध कराए। दाऊद पूरी सेना को खिलाने के लिए पर्याप्त भोजन नहीं माँग रहा था। दाऊद केवल उतना ही भोजन माँगता है जितना नाबाल अपनी इच्छा से देने को तैयार हो।</w:t>
      </w:r>
    </w:p>
    <w:p>
      <w:pPr/>
      <w:r>
        <w:rPr>
          <w:lang w:val="hi_IN" w:bidi="hi_IN"/>
        </w:rPr>
      </w:r>
      <w:r>
        <w:rPr>
          <w:lang w:val="hi_IN" w:bidi="hi_IN"/>
        </w:rPr>
        <w:t>यहाँ रुकें और समूह के रूप में इस प्रश्न पर चर्चा करें: कोई ऐसी कहानी सुनाएँ जब एक व्यक्ति ने किसी दूसरे व्यक्ति के साथ विनम्रता से बातचीत की थी। बातचीत शुरू करने के लिए पहले व्यक्ति ने क्या कहा? इस ऑडियो को यहाँ रोकें।</w:t>
      </w:r>
    </w:p>
    <w:p>
      <w:pPr/>
      <w:r>
        <w:rPr>
          <w:lang w:val="hi_IN" w:bidi="hi_IN"/>
        </w:rPr>
      </w:r>
      <w:r>
        <w:rPr>
          <w:lang w:val="hi_IN" w:bidi="hi_IN"/>
        </w:rPr>
        <w:t>दाऊद द्वारा यह संदेश उन 10 पुरुषों को बताने के बाद, वे उस संदेश को नाबाल तक पहुँचाने के लिए गए। इसके बाद दाऊद के वे 10 व्यक्ति नाबाल के उत्तर की प्रतीक्षा करने लगे। संभवतः इसका अर्थ है कि दाऊद के जवानों ने दाऊद का संदेश नाबाल के सेवकों को सुनाया था। फिर नाबाल के सेवकों ने नाबाल को बताया होगा। तब नाबाल ने औपचारिक रूप से उत्तर दिया, उसका उत्तर अत्यन्त कठोर था। नाबाल ने न केवल दाऊद के अनुरोध को अस्वीकार कर दिया, बल्कि दाऊद का अपमान भी किया। फिर नाबाल ने पूछा कि दाऊद कौन था। नाबाल यह संकेत दे रहा था कि दाऊद महत्वपूर्ण नहीं था। नाबाल ने तो दाऊद की तुलना एक ऐसे दास से भी कर दी जो अपने स्वामी से भाग गया हो। नाबाल ने स्पष्ट किया कि वह दाऊद को किसी भी प्रकार की सहायता नहीं देगा। नाबाल अपने ऊन कतरने वाले मजदूरों के लिए तैयार किए गए भोजन को बाँटना नहीं चाहता था।</w:t>
      </w:r>
    </w:p>
    <w:p>
      <w:pPr/>
      <w:r>
        <w:rPr>
          <w:lang w:val="hi_IN" w:bidi="hi_IN"/>
        </w:rPr>
      </w:r>
      <w:r>
        <w:rPr>
          <w:lang w:val="hi_IN" w:bidi="hi_IN"/>
        </w:rPr>
        <w:t>यहाँ रुकें और समूह के रूप में इस प्रश्न पर चर्चा करें: किसी ऐसे समय के बारे में कोई कहानी सुनाएँ जब आपने किसी दूसरे व्यक्ति से विनम्रता से अनुरोध किया था। यदि वह व्यक्ति नाबाल की तरह उत्तर दे, तो आपको कैसा महसूस होगा? इस ऑडियो को यहाँ रोकें।</w:t>
      </w:r>
    </w:p>
    <w:p>
      <w:pPr/>
      <w:r>
        <w:rPr>
          <w:lang w:val="hi_IN" w:bidi="hi_IN"/>
        </w:rPr>
      </w:r>
      <w:r>
        <w:rPr>
          <w:lang w:val="hi_IN" w:bidi="hi_IN"/>
        </w:rPr>
        <w:t>दाऊद के वे जवान लौटकर दाऊद के पास आए और नाबाल द्वारा कही गई सारी बातें उसे बता दीं। दाऊद ने तुरंत अपनी सेना से नाबाल पर आक्रमण करने के लिए कहा। दाऊद और 400 लोगों ने अपनी तलवारें बाँध लीं और नाबाल के पास जाने लगे। दाऊद के दो सौ लोग सेना के सामान की रक्षा के लिए पीछे रह गए।</w:t>
      </w:r>
    </w:p>
    <w:p>
      <w:pPr/>
      <w:r>
        <w:rPr>
          <w:lang w:val="hi_IN" w:bidi="hi_IN"/>
        </w:rPr>
      </w:r>
      <w:r>
        <w:rPr>
          <w:lang w:val="hi_IN" w:bidi="hi_IN"/>
        </w:rPr>
        <w:t xml:space="preserve">यहाँ रुकें और समूह में तलवार की एक तस्वीर देखें। </w:t>
      </w:r>
      <w:r>
        <w:rPr>
          <w:lang w:val="hi_IN" w:bidi="hi_IN"/>
        </w:rPr>
      </w:r>
    </w:p>
    <w:p>
      <w:pPr>
        <w:pStyle w:val="Heading3"/>
      </w:pPr>
      <w:r>
        <w:rPr>
          <w:lang w:val="hi_IN" w:bidi="hi_IN"/>
        </w:rPr>
        <w:t>घटनाओं को समझाना</w:t>
      </w:r>
    </w:p>
    <w:p>
      <w:pPr/>
      <w:r>
        <w:rPr>
          <w:lang w:val="hi_IN" w:bidi="hi_IN"/>
        </w:rPr>
      </w:r>
      <w:r>
        <w:rPr>
          <w:lang w:val="hi_IN" w:bidi="hi_IN"/>
        </w:rPr>
        <w:t>1 शमूएल 25:1–13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छ: दृश्य हैं।</w:t>
      </w:r>
    </w:p>
    <w:p>
      <w:pPr/>
      <w:r>
        <w:rPr>
          <w:lang w:val="hi_IN" w:bidi="hi_IN"/>
        </w:rPr>
      </w:r>
      <w:r>
        <w:rPr>
          <w:b/>
          <w:lang w:val="hi_IN" w:bidi="hi_IN"/>
        </w:rPr>
        <w:t>पहले दृश्य में:</w:t>
      </w:r>
      <w:r>
        <w:rPr>
          <w:lang w:val="hi_IN" w:bidi="hi_IN"/>
        </w:rPr>
        <w:t xml:space="preserve"> शमूएल की मृत्यु हो जाती है, और इस्राएली शमूएल के लिए विलाप करते हैं। दाऊद और उसके लोग पारान के जंगल में चले जाते हैं।</w:t>
      </w:r>
    </w:p>
    <w:p>
      <w:pPr/>
      <w:r>
        <w:rPr>
          <w:lang w:val="hi_IN" w:bidi="hi_IN"/>
        </w:rPr>
      </w:r>
      <w:r>
        <w:rPr>
          <w:b/>
          <w:lang w:val="hi_IN" w:bidi="hi_IN"/>
        </w:rPr>
        <w:t>दूसरे दृश्य में:</w:t>
      </w:r>
      <w:r>
        <w:rPr>
          <w:lang w:val="hi_IN" w:bidi="hi_IN"/>
        </w:rPr>
        <w:t xml:space="preserve"> कहानीकार नाबाल और उसकी पत्नी अबीगैल का वर्णन करता है।</w:t>
      </w:r>
    </w:p>
    <w:p>
      <w:pPr/>
      <w:r>
        <w:rPr>
          <w:lang w:val="hi_IN" w:bidi="hi_IN"/>
        </w:rPr>
      </w:r>
      <w:r>
        <w:rPr>
          <w:b/>
          <w:lang w:val="hi_IN" w:bidi="hi_IN"/>
        </w:rPr>
        <w:t>तीसरे दृश्य में:</w:t>
      </w:r>
      <w:r>
        <w:rPr>
          <w:lang w:val="hi_IN" w:bidi="hi_IN"/>
        </w:rPr>
        <w:t xml:space="preserve"> दाऊद को पता चलता है कि नाबाल अपनी भेड़ों की ऊन कतर रहा है। इसलिए, दाऊद अपनी सेना के 10 संदेशवाहकों से नाबाल को एक संदेश देने के लिए कहता है। दाऊद संदेशवाहकों से कहता है कि वे नाबाल को संदेश दे दें। दाऊद नाबाल से भोजन और पेय माँगना चाहता है, क्योंकि दाऊद की सेना पहले ही नाबाल के चरवाहों और उसकी भेड़ों की रक्षा कर चुकी थी।</w:t>
      </w:r>
    </w:p>
    <w:p>
      <w:pPr/>
      <w:r>
        <w:rPr>
          <w:lang w:val="hi_IN" w:bidi="hi_IN"/>
        </w:rPr>
      </w:r>
      <w:r>
        <w:rPr>
          <w:b/>
          <w:lang w:val="hi_IN" w:bidi="hi_IN"/>
        </w:rPr>
        <w:t>चौथे दृश्य में:</w:t>
      </w:r>
      <w:r>
        <w:rPr>
          <w:lang w:val="hi_IN" w:bidi="hi_IN"/>
        </w:rPr>
        <w:t xml:space="preserve"> संदेशवाहक नाबाल के पास जाते हैं और उसे दाऊद का संदेश सुनाते हैं। फिर दाऊद के संदेशवाहक नाबाल के उत्तर की प्रतीक्षा करते हैं।</w:t>
      </w:r>
    </w:p>
    <w:p>
      <w:pPr/>
      <w:r>
        <w:rPr>
          <w:lang w:val="hi_IN" w:bidi="hi_IN"/>
        </w:rPr>
      </w:r>
      <w:r>
        <w:rPr>
          <w:b/>
          <w:lang w:val="hi_IN" w:bidi="hi_IN"/>
        </w:rPr>
        <w:t>पाँचवें दृश्य में:</w:t>
      </w:r>
      <w:r>
        <w:rPr>
          <w:lang w:val="hi_IN" w:bidi="hi_IN"/>
        </w:rPr>
        <w:t xml:space="preserve"> नाबाल दाऊद का घोर अपमान करता है और रूखेपन से उसकी सहायता करने से इनकार कर देता है।</w:t>
      </w:r>
    </w:p>
    <w:p>
      <w:pPr/>
      <w:r>
        <w:rPr>
          <w:lang w:val="hi_IN" w:bidi="hi_IN"/>
        </w:rPr>
      </w:r>
      <w:r>
        <w:rPr>
          <w:b/>
          <w:lang w:val="hi_IN" w:bidi="hi_IN"/>
        </w:rPr>
        <w:t>छठे दृश्य में:</w:t>
      </w:r>
      <w:r>
        <w:rPr>
          <w:lang w:val="hi_IN" w:bidi="hi_IN"/>
        </w:rPr>
        <w:t xml:space="preserve"> दाऊद के संदेशवाहक लौटकर दाऊद को बताते हैं कि नाबाल ने क्या कहा। दाऊद अपनी सेना के 400 पुरुषों को नाबाल पर आक्रमण करने के लिए तैयार करता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इस्राएली जो शमूएल के लिए विलाप करते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दाऊद की सेना</w:t>
      </w:r>
    </w:p>
    <w:p>
      <w:pPr>
        <w:pStyle w:val="ListBullet"/>
        <w:spacing w:line="240" w:lineRule="auto"/>
        <w:ind w:left="720"/>
      </w:pPr>
      <w:r>
        <w:rPr>
          <w:lang w:val="hi_IN" w:bidi="hi_IN"/>
        </w:rPr>
      </w:r>
      <w:r>
        <w:rPr>
          <w:lang w:val="hi_IN" w:bidi="hi_IN"/>
        </w:rPr>
        <w:t>नाबाल</w:t>
      </w:r>
    </w:p>
    <w:p>
      <w:pPr>
        <w:pStyle w:val="ListBullet"/>
        <w:spacing w:line="240" w:lineRule="auto"/>
        <w:ind w:left="720"/>
      </w:pPr>
      <w:r>
        <w:rPr>
          <w:lang w:val="hi_IN" w:bidi="hi_IN"/>
        </w:rPr>
      </w:r>
      <w:r>
        <w:rPr>
          <w:lang w:val="hi_IN" w:bidi="hi_IN"/>
        </w:rPr>
        <w:t>अबीगैल</w:t>
      </w:r>
    </w:p>
    <w:p>
      <w:pPr>
        <w:pStyle w:val="ListBullet"/>
        <w:spacing w:line="240" w:lineRule="auto"/>
        <w:ind w:left="720"/>
      </w:pPr>
      <w:r>
        <w:rPr>
          <w:lang w:val="hi_IN" w:bidi="hi_IN"/>
        </w:rPr>
      </w:r>
      <w:r>
        <w:rPr>
          <w:lang w:val="hi_IN" w:bidi="hi_IN"/>
        </w:rPr>
        <w:t>नाबाल के सेवक, जिनमें चरवाहे और ऊन कतरने वाले शामिल हैं</w:t>
      </w:r>
    </w:p>
    <w:p>
      <w:pPr>
        <w:pStyle w:val="ListBullet"/>
        <w:spacing w:line="240" w:lineRule="auto"/>
        <w:ind w:left="720"/>
      </w:pPr>
      <w:r>
        <w:rPr>
          <w:lang w:val="hi_IN" w:bidi="hi_IN"/>
        </w:rPr>
      </w:r>
      <w:r>
        <w:rPr>
          <w:lang w:val="hi_IN" w:bidi="hi_IN"/>
        </w:rPr>
        <w:t>और दाऊद की सेना के 10 जवान, जो नाबाल को दाऊद का संदेश सुनाते हैं</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हमें पता चलता है कि भविष्यद्वक्ता शमूएल की मृत्यु हो गई है। इस्राएली लोग शमूएल के लिए शोक मनाने के लिए अनेक स्थानों से रामाह आए। इस्राएलियों ने शमूएल को उसके गृहनगर रामाह में दफनाया। मूल भाषा कहती है कि “सारा इस्राएल” विलाप करने के लिए इकट्ठा हुआ। संभवतः बहुत से इस्राएली लोग कई सप्ताहों के दौरान अलग-अलग समय पर रामाह आए होंगे। इसके बाद दाऊद और उसकी सेना के लोग पारान के जंगल में जाकर रहने लगे।</w:t>
      </w:r>
    </w:p>
    <w:p>
      <w:pPr/>
      <w:r>
        <w:rPr>
          <w:lang w:val="hi_IN" w:bidi="hi_IN"/>
        </w:rPr>
      </w:r>
      <w:r>
        <w:rPr>
          <w:lang w:val="hi_IN" w:bidi="hi_IN"/>
        </w:rPr>
        <w:t>यहाँ रुकें और यदि आवश्यक हो, तो उस नक्शे की समीक्षा एक समूह के रूप में करें जिसमें रामाह को शामिल किया गया है। इस ऑडियो को यहाँ रोकें।</w:t>
      </w:r>
    </w:p>
    <w:p>
      <w:pPr/>
      <w:r>
        <w:rPr>
          <w:lang w:val="hi_IN" w:bidi="hi_IN"/>
        </w:rPr>
      </w:r>
      <w:r>
        <w:rPr>
          <w:lang w:val="hi_IN" w:bidi="hi_IN"/>
        </w:rPr>
        <w:t>दूसरे दृश्य में, कहानीकार माओन के एक धनी व्यक्ति का वर्णन करता है, लेकिन उस व्यक्ति का नाम नहीं बताता। इसके बाद कहानीकार कर्मेल में उस व्यक्ति के व्यवसाय का वर्णन करता है। उस व्यक्ति के पास 3,000 भेड़ें और 1,000 बकरियाँ थीं। हर वर्ष, उस व्यक्ति के सेवक, जिन्हें ऊन कतरने वाले कहा जाता था, इन भेड़ों और बकरियों की ऊन या बालों को काटते या उतारते थे। मूल भाषा में लिखा है कि वह व्यक्ति “भेड़ों और बकरियों की ऊन कतर रहा था।” वास्तव में, ऊन कतरने का कार्य उस व्यक्ति के सेवकों ने किया था।</w:t>
      </w:r>
    </w:p>
    <w:p>
      <w:pPr/>
      <w:r>
        <w:rPr>
          <w:lang w:val="hi_IN" w:bidi="hi_IN"/>
        </w:rPr>
      </w:r>
      <w:r>
        <w:rPr>
          <w:lang w:val="hi_IN" w:bidi="hi_IN"/>
        </w:rPr>
        <w:t>समूह के रूप में यहाँ रुकें और मजदूरों की भेड़ों के ऊन कतरने की एक तस्वीर देखें। इस ऑडियो को यहाँ रोकें।</w:t>
      </w:r>
    </w:p>
    <w:p>
      <w:pPr/>
      <w:r>
        <w:rPr>
          <w:lang w:val="hi_IN" w:bidi="hi_IN"/>
        </w:rPr>
      </w:r>
      <w:r>
        <w:rPr>
          <w:lang w:val="hi_IN" w:bidi="hi_IN"/>
        </w:rPr>
        <w:t>यहाँ रुकें और समूह में चर्चा करें: भेड़ों और बकरियों के अतिरिक्त ऊन को निकालने और काटने की प्रक्रिया का अभिनय करके दिखाएँ। फिर इन बालों को बेचने के लिए या ताकि अन्य लोग बेचने के लिए कपड़ा बना सकें, उन्हें इकट्ठा करने का अभिनय करें। इसका अभिनय करने के बाद, आपने जो कार्य किए उन्हें अपनी भाषा में वर्णित करें। इस ऑडियो को यहाँ रोकें।</w:t>
      </w:r>
    </w:p>
    <w:p>
      <w:pPr/>
      <w:r>
        <w:rPr>
          <w:lang w:val="hi_IN" w:bidi="hi_IN"/>
        </w:rPr>
      </w:r>
      <w:r>
        <w:rPr>
          <w:lang w:val="hi_IN" w:bidi="hi_IN"/>
        </w:rPr>
        <w:t>अंत में, कहानीकार हमें उस धनी व्यक्ति का नाम बताता है—नाबाल। कुछ अनुवाद पहले नाबाल का नाम बताते हैं और फिर उसका वर्णन करते हैं।</w:t>
      </w:r>
    </w:p>
    <w:p>
      <w:pPr/>
      <w:r>
        <w:rPr>
          <w:lang w:val="hi_IN" w:bidi="hi_IN"/>
        </w:rPr>
      </w:r>
      <w:r>
        <w:rPr>
          <w:lang w:val="hi_IN" w:bidi="hi_IN"/>
        </w:rPr>
        <w:t>यहाँ रुकें और समूह के रूप में चर्चा करें: किसी ऐसे व्यक्ति का वर्णन करें जिसे आप जानते हैं। इस बात पर ध्यान दें कि आप किस क्रम में उस व्यक्ति के बारे में जानकारी देते हैं और किस क्रम में उसका नाम बताते हैं। इस ऑडियो को यहाँ रोकें।</w:t>
      </w:r>
    </w:p>
    <w:p>
      <w:pPr/>
      <w:r>
        <w:rPr>
          <w:lang w:val="hi_IN" w:bidi="hi_IN"/>
        </w:rPr>
      </w:r>
      <w:r>
        <w:rPr>
          <w:lang w:val="hi_IN" w:bidi="hi_IN"/>
        </w:rPr>
        <w:t>कहानीकार संक्षेप में यह भी बताता है कि नाबाल की एक बुद्धिमान और सुन्दर पत्नी थी, जिसका नाम अबीगैल था। फिर कहानीकार नाबाल का वर्णन एक क्रूर व्यक्ति के रूप में करता है जो स्वार्थी था और लोगों के साथ बुरा व्यवहार करता था। नाबाल कालेब के गोत्र से आया था, जो इस्राएल के यहूदा गोत्र का एक भाग था।</w:t>
      </w:r>
    </w:p>
    <w:p>
      <w:pPr/>
      <w:r>
        <w:rPr>
          <w:lang w:val="hi_IN" w:bidi="hi_IN"/>
        </w:rPr>
      </w:r>
      <w:r>
        <w:rPr>
          <w:lang w:val="hi_IN" w:bidi="hi_IN"/>
        </w:rPr>
        <w:t>तीसरे दृश्य में, कहानीकार दाऊद के नाम का तीन बार उल्लेख करता है। यह ध्यान को नाबाल से हटाकर वापस दाऊद की ओर ले जाता है। दाऊद को पता चलता है कि नाबाल के सेवक भेड़ों का ऊन कतर रहे थे। दाऊद जानता था कि ऊन कतरने के समय पशुओं के मालिक उत्सव मनाते थे। इसका अर्थ है कि नाबाल ने बहुत अधिक भोजन तैयार किया होगा। जंगल में दाऊद की बड़ी सेना के पास भोजन की बहुत कम उपलब्धता थी। हम कहानी के आगे के भाग से जानते हैं कि दाऊद पहले से ही नाबाल के बारे में जानता था, क्योंकि ऊन कतरने के समय से पहले दाऊद की सेना नाबाल के चरवाहों के निकट रह चुकी थी। दाऊद ने नाबाल के व्यवसाय की रक्षा की थी। इसलिए, दाऊद अपनी सेना के 10 संदेशवाहकों को तैयार करता है, ताकि वे नाबाल के पास जाकर सहायता के लिए एक विनम्र निवेदन प्रस्तुत करें। दाऊद इन संदेशवाहकों से कहता है कि वे शांति से दाऊद के "नाम" से पूछें। इसका अर्थ है कि उन संदेशवाहकों के पास दाऊद की ओर से नाबाल को संदेश पहुँचाने का अधिकार था।</w:t>
      </w:r>
    </w:p>
    <w:p>
      <w:pPr/>
      <w:r>
        <w:rPr>
          <w:lang w:val="hi_IN" w:bidi="hi_IN"/>
        </w:rPr>
      </w:r>
      <w:r>
        <w:rPr>
          <w:lang w:val="hi_IN" w:bidi="hi_IN"/>
        </w:rPr>
        <w:t>यहाँ रुकें और समूह के रूप में चर्चा करें: एक व्यक्ति के बारे में एक कहानी सुनाएँ। फिर, उसी कहानी में, ध्यान किसी दूसरे व्यक्ति पर केंद्रित करें। सुनने वाले को कैसे पता चलता है कि आपने अपना ध्यान दूसरे व्यक्ति पर केंद्रित कर लिया है? इस ऑडियो को यहाँ रोकें।</w:t>
      </w:r>
    </w:p>
    <w:p>
      <w:pPr/>
      <w:r>
        <w:rPr>
          <w:lang w:val="hi_IN" w:bidi="hi_IN"/>
        </w:rPr>
      </w:r>
      <w:r>
        <w:rPr>
          <w:lang w:val="hi_IN" w:bidi="hi_IN"/>
        </w:rPr>
        <w:t>यहाँ रुकें और समूह के रूप में चर्चा करें: एक सच्ची कहानी सुनाएँ जब किसी अधिकार वाले व्यक्ति ने अपनी ओर से कोई संदेश पहुँचाने के लिए संदेशवाहक को भेजा हो। इस बात पर ध्यान दें कि आप कौन-से शब्दों का प्रयोग करते हैं जो यह दर्शाते हैं कि संदेशवाहकों को यह संदेश देने का अधिकार प्राप्त था। इस ऑडियो को यहाँ रोकें।</w:t>
      </w:r>
    </w:p>
    <w:p>
      <w:pPr/>
      <w:r>
        <w:rPr>
          <w:lang w:val="hi_IN" w:bidi="hi_IN"/>
        </w:rPr>
      </w:r>
      <w:r>
        <w:rPr>
          <w:lang w:val="hi_IN" w:bidi="hi_IN"/>
        </w:rPr>
        <w:t>फिर, दाऊद संदेशवाहकों से कहता है कि वे नाबाल को संदेश दे दें। दाऊद नाबाल से भोजन और पेय माँगना चाहता है, क्योंकि दाऊद की सेना पहले ही नाबाल के चरवाहों और भेड़ों की रक्षा कर चुकी थी। दाऊद ने एक बहुत विनम्र निवेदन किया और “शांति” शब्द का तीन बार उपयोग किया। दाऊद ने नाबाल, उसके घर के सभी लोगों और उसकी सारी संपत्ति के लिए आने वाले वर्ष में कुशलता और अच्छे स्वास्थ्य की कामना की। इसके बाद दाऊद ने कहा कि उसने पशुओं की ऊन कतरने के समय के बारे में सुना है। इसके बाद दाऊद ने नाबाल को बताया कि उसके पशुओं की देखभाल करने वाले सेवक कर्मेल में दाऊद की सेना के निकट रहते थे। दाऊद की सेना ने कभी भी इन सेवकों के साथ बुरा व्यवहार नहीं किया और न ही उनसे चोरी की। दूसरे शब्दों में, दाऊद की सेना के पास नाबाल से बुरा व्यवहार करने और उससे चोरी करने की शक्ति और अवसर था, परन्तु उन्होंने ऐसा नहीं किया। दाऊद ने कहा कि नाबाल अपने उन सेवकों से पूछ सकता है, और वे सेवक इस बात की पुष्टि करेंगे कि दाऊद ने सत्य कहा था।</w:t>
      </w:r>
    </w:p>
    <w:p>
      <w:pPr/>
      <w:r>
        <w:rPr>
          <w:lang w:val="hi_IN" w:bidi="hi_IN"/>
        </w:rPr>
      </w:r>
      <w:r>
        <w:rPr>
          <w:lang w:val="hi_IN" w:bidi="hi_IN"/>
        </w:rPr>
        <w:t>इसके बाद दाऊद ने आदरपूर्वक नाबाल से निवेदन किया कि वह ऊन कतरने के उत्सव के समय दाऊद के लोगों के साथ कृपा का व्यवहार करे। दाऊद ने अनुरोध किया कि उसके लोगों को नाबाल की दृष्टि में “अनुग्रह मिले”। अंत में, दाऊद ने नाबाल से अनुरोध किया कि वह जो भी भोजन दे सके, वह इन संदेशवाहकों को, दाऊद को और दाऊद की सेना के लिए प्रदान करे। दाऊद संदेशवाहकों को “अपने दासों” और दाऊद को “अपने पुत्र दाऊद” कहता है। दाऊद नाबाल का सम्मान करते हुए यह दिखा रहा है कि वह जानता है कि नाबाल के पास उससे ज़्यादा धन और शक्ति है।</w:t>
      </w:r>
    </w:p>
    <w:p>
      <w:pPr/>
      <w:r>
        <w:rPr>
          <w:lang w:val="hi_IN" w:bidi="hi_IN"/>
        </w:rPr>
      </w:r>
      <w:r>
        <w:rPr>
          <w:lang w:val="hi_IN" w:bidi="hi_IN"/>
        </w:rPr>
        <w:t>यहाँ रुकें और समूह के रूप में चर्चा करें: दो लोगों के साथ एक स्थिति का अभिनय करें। पहले व्यक्ति के पास दूसरे व्यक्ति से अधिक धन और शक्ति होनी चाहिए। दूसरे व्यक्ति को पहले व्यक्ति से आदर और नम्रता के साथ सहायता माँगनी चाहिए। दूसरे व्यक्ति ने सम्मान दिखाने के लिए किन शब्दों का उपयोग किया? इस ऑडियो को यहाँ रोकें।</w:t>
      </w:r>
    </w:p>
    <w:p>
      <w:pPr/>
      <w:r>
        <w:rPr>
          <w:lang w:val="hi_IN" w:bidi="hi_IN"/>
        </w:rPr>
      </w:r>
      <w:r>
        <w:rPr>
          <w:lang w:val="hi_IN" w:bidi="hi_IN"/>
        </w:rPr>
        <w:t>दाऊद ने संदेशवाहकों से बात की। दाऊद की बातों में वह संदेश भी शामिल था जिसे संदेशवाहक शीघ्र ही नाबाल के सामने कहने वाले थे। कुछ अनुवादों में दाऊद के शब्दों को इस प्रकार प्रस्तुत किया गया है मानो दाऊद स्वयं ये सारी बातें सीधे कह रहे हों। फिर संदेशवाहक बाद में नाबाल को यह बात ज्यों की त्यों बताते थे। उदाहरण के लिए, “मैंने सुना है कि तेरे ऊन कतरने वाले पशुओं का ऊन कतर रहे हैं।” अन्य अनुवादों में दाऊद के शब्दों का उपयोग इस प्रकार किया गया है जैसे संदेशवाहक दाऊद के शब्दों को कह रहे हों। उदाहरण के लिए, “दाऊद ने सुना कि तेरे कतरने वाले पशुओं को कतर रहे हैं।”</w:t>
      </w:r>
    </w:p>
    <w:p>
      <w:pPr/>
      <w:r>
        <w:rPr>
          <w:lang w:val="hi_IN" w:bidi="hi_IN"/>
        </w:rPr>
      </w:r>
      <w:r>
        <w:rPr>
          <w:lang w:val="hi_IN" w:bidi="hi_IN"/>
        </w:rPr>
        <w:t>यहाँ रुकें और इसे कहने के अलग-अलग तरीके आज़माएँ। एक समूह के रूप में चर्चा करें कि इनमें से कौन-सा तरीका अधिक स्वाभाविक प्रतीत होता है। इस ऑडियो को यहाँ रोकें।</w:t>
      </w:r>
    </w:p>
    <w:p>
      <w:pPr/>
      <w:r>
        <w:rPr>
          <w:lang w:val="hi_IN" w:bidi="hi_IN"/>
        </w:rPr>
      </w:r>
      <w:r>
        <w:rPr>
          <w:lang w:val="hi_IN" w:bidi="hi_IN"/>
        </w:rPr>
        <w:t>चौथे दृश्य में, दाऊद के संदेशवाहक नाबाल के पास जाते हैं। दाऊद के अधिकार से, संदेशवाहक नाबाल को दाऊद का संदेश सुनाते हैं। फिर दाऊद के संदेशवाहक नाबाल के उत्तर की प्रतीक्षा करते हैं।</w:t>
      </w:r>
    </w:p>
    <w:p>
      <w:pPr/>
      <w:r>
        <w:rPr>
          <w:lang w:val="hi_IN" w:bidi="hi_IN"/>
        </w:rPr>
      </w:r>
      <w:r>
        <w:rPr>
          <w:lang w:val="hi_IN" w:bidi="hi_IN"/>
        </w:rPr>
        <w:t>पाँचवे दृश्य में, कहानी का ध्यान कुछ समय के लिए नाबाल पर केंद्रित हो जाता है। नाबाल पूछता है, "यह दाऊद कौन है? यिशै का यह पुत्र कौन है?" “यिशै का पुत्र” दाऊद को दर्शाता है, जिसके पिता का नाम यिशै है। तब नाबाल ने कहा कि बहुत से दास अपने स्वामियों के पास से भाग जाते हैं। नाबाल दाऊद का अपमान कर रहा है और यह संकेत दे रहा है कि दाऊद किसी साधारण या तुच्छ दास से बेहतर नहीं है। फिर नाबाल दाऊद के संदेशवाहकों से कहता है, “मैं तो तुम्हें जानता तक नहीं कि तुम कौन हो या कहाँ से आए हो। मैं तुम्हें रोटी और पानी क्यों दूँ? मैं उन पशुओं को तुम्हें क्यों खाने दूँ, जिन्हें मैंने अपने उन दासों के लिए मारा है जिन्होंने मेरी भेड़ों का ऊन कतरा है?" नाबाल किसी से इन प्रश्नों के उत्तर की उम्मीद नहीं कर रहा है। ये प्रश्न इस बात पर ज़ोर देते हैं कि नाबाल की दृष्टि में दाऊद का कोई विशेष महत्व या मूल्य नहीं था। नाबाल का दाऊद और उसके लोगों को अपना भोजन देकर सहायता करने का कोई इरादा नहीं था।</w:t>
      </w:r>
    </w:p>
    <w:p>
      <w:pPr/>
      <w:r>
        <w:rPr>
          <w:lang w:val="hi_IN" w:bidi="hi_IN"/>
        </w:rPr>
      </w:r>
      <w:r>
        <w:rPr>
          <w:lang w:val="hi_IN" w:bidi="hi_IN"/>
        </w:rPr>
        <w:t>छठा दृश्य दाऊद के लोगों के उत्तर से शुरू होता है। वे लोग “मुड़कर दाऊद के पास वापस चले जाते हैं” और दाऊद को सब कुछ बताते हैं। कहानीकार इस बात पर बल देने के लिए दाऊद का नाम तीन बार दोहराता है। दाऊद के लोगों ने दाऊद को "ये सब बातें" बताईं। इसका मतलब यह है कि उन लोगों ने वह सब कुछ कहा जो नाबाल ने तब कहा था जब नाबाल ने अहंकारपूर्वक दाऊद के अनुरोध को अस्वीकार कर दिया था।</w:t>
      </w:r>
    </w:p>
    <w:p>
      <w:pPr/>
      <w:r>
        <w:rPr>
          <w:lang w:val="hi_IN" w:bidi="hi_IN"/>
        </w:rPr>
      </w:r>
      <w:r>
        <w:rPr>
          <w:lang w:val="hi_IN" w:bidi="hi_IN"/>
        </w:rPr>
        <w:t>इसके बाद कहानीकार दिखाता है कि जैसे ही दाऊद ने सुना कि नाबाल ने उसके अनुरोध को बेरूखी से ठुकरा दिया है, दाऊद तुरंत प्रतिक्रिया देता है। जैसा कि हम अगली कहानी में देखते हैं, दाऊद बहुत परेशान है और तुरंत कार्रवाई करता है। दाऊद अपने सभी लोगों को अपनी-अपनी तलवारें बाँध लेने का आदेश देता है। दाऊद अपनी तलवार भी बाँध लेता है। इसके बाद दाऊद अपनी सेना के 400 लोगों का नेतृत्व करता है, और वे कर्मेल में नाबाल की ओर चल पड़ते हैं। दाऊद के दो सौ लोग डेरे में पीछे रह जाते हैं, ताकि वे सारे सामान की रखवाली कर सकें।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25:1–13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छ: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शमूएल</w:t>
      </w:r>
    </w:p>
    <w:p>
      <w:pPr>
        <w:pStyle w:val="ListBullet"/>
        <w:spacing w:line="240" w:lineRule="auto"/>
        <w:ind w:left="720"/>
      </w:pPr>
      <w:r>
        <w:rPr>
          <w:lang w:val="hi_IN" w:bidi="hi_IN"/>
        </w:rPr>
      </w:r>
      <w:r>
        <w:rPr>
          <w:lang w:val="hi_IN" w:bidi="hi_IN"/>
        </w:rPr>
        <w:t>इस्राएली जो शमूएल के लिए विलाप करते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दाऊद की सेना</w:t>
      </w:r>
    </w:p>
    <w:p>
      <w:pPr>
        <w:pStyle w:val="ListBullet"/>
        <w:spacing w:line="240" w:lineRule="auto"/>
        <w:ind w:left="720"/>
      </w:pPr>
      <w:r>
        <w:rPr>
          <w:lang w:val="hi_IN" w:bidi="hi_IN"/>
        </w:rPr>
      </w:r>
      <w:r>
        <w:rPr>
          <w:lang w:val="hi_IN" w:bidi="hi_IN"/>
        </w:rPr>
        <w:t>नाबाल</w:t>
      </w:r>
    </w:p>
    <w:p>
      <w:pPr>
        <w:pStyle w:val="ListBullet"/>
        <w:spacing w:line="240" w:lineRule="auto"/>
        <w:ind w:left="720"/>
      </w:pPr>
      <w:r>
        <w:rPr>
          <w:lang w:val="hi_IN" w:bidi="hi_IN"/>
        </w:rPr>
      </w:r>
      <w:r>
        <w:rPr>
          <w:lang w:val="hi_IN" w:bidi="hi_IN"/>
        </w:rPr>
        <w:t>अबीगैल</w:t>
      </w:r>
    </w:p>
    <w:p>
      <w:pPr>
        <w:pStyle w:val="ListBullet"/>
        <w:spacing w:line="240" w:lineRule="auto"/>
        <w:ind w:left="720"/>
      </w:pPr>
      <w:r>
        <w:rPr>
          <w:lang w:val="hi_IN" w:bidi="hi_IN"/>
        </w:rPr>
      </w:r>
      <w:r>
        <w:rPr>
          <w:lang w:val="hi_IN" w:bidi="hi_IN"/>
        </w:rPr>
        <w:t>नाबाल के सेवक, जिनमें चरवाहे और ऊन कतरने वाले शामिल हैं</w:t>
      </w:r>
    </w:p>
    <w:p>
      <w:pPr>
        <w:pStyle w:val="ListBullet"/>
        <w:spacing w:line="240" w:lineRule="auto"/>
        <w:ind w:left="720"/>
      </w:pPr>
      <w:r>
        <w:rPr>
          <w:lang w:val="hi_IN" w:bidi="hi_IN"/>
        </w:rPr>
      </w:r>
      <w:r>
        <w:rPr>
          <w:lang w:val="hi_IN" w:bidi="hi_IN"/>
        </w:rPr>
        <w:t>और दाऊद की सेना के 10 जवान, जो नाबाल को दाऊद का संदेश सुनाते हैं</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पहले दृश्य में, शमूएल की मृत्यु हो जाती है, और इस्राएली रामाह में शमूएल के लिए विलाप करते हैं। फिर दाऊद और उसकी सेना पारान के जंगल में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दृश्य में, कहानीकार नाबाल और उसकी पत्नी अबीगैल का वर्णन करता है। नाबाल माओन में रहता है और पास के नगर कर्मेल में भेड़ों और बकरियों को पालने का व्यवसाय करता है। नाबाल के पास बहुत धन-संपत्ति थी, परन्तु लोग उसके कठोर और अनैतिक चरित्र को भी अच्छी तरह जानते थे। अबीगैल नाबाल से बहुत अलग है। अबीगैल बुद्धिमान और सुंदर है।</w:t>
      </w:r>
    </w:p>
    <w:p>
      <w:pPr/>
      <w:r>
        <w:rPr>
          <w:lang w:val="hi_IN" w:bidi="hi_IN"/>
        </w:rPr>
      </w:r>
      <w:r>
        <w:rPr>
          <w:lang w:val="hi_IN" w:bidi="hi_IN"/>
        </w:rPr>
        <w:t>तीसरे दृश्य में, दाऊद को पता चलता है कि नाबाल के सेवक उसके पशुओं के ऊन कतर रहे हैं। फिर दाऊद अपनी सेना के 10 युवकों को नाबाल को एक संदेश देने के लिए तैयार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दाऊद संदेशवाहकों से कहता है कि वे नाबाल को संदेश दे दें। दाऊद नाबाल से भोजन और पेय माँगना चाहता है, क्योंकि दाऊद की सेना पहले ही नाबाल के चरवाहों और उसकी भेड़ों की रक्षा कर चुकी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चौथे दृश्य में, संदेशवाहक नाबाल के पास जाते हैं और उसे दाऊद का संदेश सुनाते हैं। फिर दाऊद के संदेशवाहक नाबाल के उत्तर की प्रतीक्षा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संदेशवाहकों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पाँचवें दृश्य में, नाबाल दाऊद का कड़ा अपमान करता है और अशिष्टता से दाऊद की सहायता करने से इनकार कर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नाबाल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छठे दृश्य में, दाऊद के दूत दाऊद को यह बताने के लिए लौट आते हैं कि नाबाल ने क्या कहा था। दाऊद अपनी सेना के 400 पुरुषों को नाबाल पर आक्रमण करने के लिए तैयार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25:1–13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इस्राएल शमूएल के लिए विलाप करने के लिए इकट्ठा हुआ। यहाँ, "इस्राएल" </w:t>
      </w:r>
      <w:r>
        <w:rPr>
          <w:b/>
          <w:lang w:val="hi_IN" w:bidi="hi_IN"/>
        </w:rPr>
        <w:t>इस्राएलियों</w:t>
      </w:r>
      <w:r>
        <w:rPr>
          <w:lang w:val="hi_IN" w:bidi="hi_IN"/>
        </w:rPr>
        <w:t xml:space="preserve"> को दर्शाता है। इस्राएली उन लोगों को दर्शाते हैं जो अब्राहम के वंशज हैं। इस्राएली इस्राएल नाम के देश में रहते थे। इस्राएलियों के लिए उसी शब्द या वाक्यांश का प्रयोग करें जो आपने पिछले भागों में किया है। इस्राएलियों के बारे में अधिक जानकारी के लिए, मुख्य शब्दावली को देखें।</w:t>
      </w:r>
    </w:p>
    <w:p>
      <w:pPr/>
      <w:r>
        <w:rPr>
          <w:lang w:val="hi_IN" w:bidi="hi_IN"/>
        </w:rPr>
      </w:r>
      <w:r>
        <w:rPr>
          <w:lang w:val="hi_IN" w:bidi="hi_IN"/>
        </w:rPr>
        <w:t xml:space="preserve">दाऊद और उसकी सेना </w:t>
      </w:r>
      <w:r>
        <w:rPr>
          <w:b/>
          <w:lang w:val="hi_IN" w:bidi="hi_IN"/>
        </w:rPr>
        <w:t>जंगल</w:t>
      </w:r>
      <w:r>
        <w:rPr>
          <w:lang w:val="hi_IN" w:bidi="hi_IN"/>
        </w:rPr>
        <w:t xml:space="preserve"> में गई। जंगल में लगभग कोई भी पौधे या पशु नहीं होते हैं। लोग आमतौर पर जंगल में नहीं रहते हैं। अधिक जानकारी के लिए मुख्य शब्दावली में जंगल देखें, और जंगल का अनुवाद उसी तरह करें जैसे आपने पिछले भागों में किया है। इस ऑडियो को यहाँ रोकें।</w:t>
      </w:r>
    </w:p>
    <w:p>
      <w:pPr/>
      <w:r>
        <w:rPr>
          <w:lang w:val="hi_IN" w:bidi="hi_IN"/>
        </w:rPr>
      </w:r>
      <w:r>
        <w:rPr>
          <w:lang w:val="hi_IN" w:bidi="hi_IN"/>
        </w:rPr>
        <w:t xml:space="preserve">कहानी नाबाल की 3,000 </w:t>
      </w:r>
      <w:r>
        <w:rPr>
          <w:b/>
          <w:lang w:val="hi_IN" w:bidi="hi_IN"/>
        </w:rPr>
        <w:t>भेड़ों</w:t>
      </w:r>
      <w:r>
        <w:rPr>
          <w:lang w:val="hi_IN" w:bidi="hi_IN"/>
        </w:rPr>
        <w:t xml:space="preserve"> और 1,000 </w:t>
      </w:r>
      <w:r>
        <w:rPr>
          <w:b/>
          <w:lang w:val="hi_IN" w:bidi="hi_IN"/>
        </w:rPr>
        <w:t>बकरियों</w:t>
      </w:r>
      <w:r>
        <w:rPr>
          <w:lang w:val="hi_IN" w:bidi="hi_IN"/>
        </w:rPr>
        <w:t xml:space="preserve"> के बारे में बात करती है। उन दिनों धनी लोगों के पास अक्सर कई भेड़ और बकरियाँ होती थीं। भेड़ और बकरियाँ दोनों चराने वाले पशु हैं। इसका अर्थ है कि भेड़ें और बकरियाँ खेतों में उगने वाली घास और अन्य छोटे पौधों को खाती हैं। लोग भेड़ों और बकरियों के दूध और मांस का उपयोग भोजन तैयार करने और खाने के लिए करते हैं। लोग भेड़ों और बकरियों की खाल और बालों का भी उपयोग कपड़े बनाने के लिए करते हैं। भेड़ें और बकरियाँ </w:t>
      </w:r>
      <w:r>
        <w:rPr>
          <w:b/>
          <w:lang w:val="hi_IN" w:bidi="hi_IN"/>
        </w:rPr>
        <w:t>चरवाहों</w:t>
      </w:r>
      <w:r>
        <w:rPr>
          <w:lang w:val="hi_IN" w:bidi="hi_IN"/>
        </w:rPr>
        <w:t xml:space="preserve"> पर निर्भर रहती हैं, वे लोग जो जानवरों को भोजन खोजने के लिए मार्गदर्शन करते हैं। चरवाहे भेड़ों और बकरियों की भी रक्षा करते हैं। चरवाहे चोरों को भेड़ों और बकरियों को चुराने से रोकते हैं। चरवाहे जंगली जानवरों को भेड़ों और बकरियों पर हमला करने और उन्हें मारने से भी बचाते हैं। "चरवाहों," "भेड़" और "बकरियों" के लिए उन्हीं शब्दों का उपयोग करें जिनका उपयोग आपने पिछले भागों में किया था। अधिक जानकारी के लिए मुख्य शब्दावली में चरवाहा देखें।</w:t>
      </w:r>
    </w:p>
    <w:p>
      <w:pPr/>
      <w:r>
        <w:rPr>
          <w:lang w:val="hi_IN" w:bidi="hi_IN"/>
        </w:rPr>
      </w:r>
      <w:r>
        <w:rPr>
          <w:lang w:val="hi_IN" w:bidi="hi_IN"/>
        </w:rPr>
        <w:t>नाबाल के सेवकों ने भेड़ों और बकरियों की ऊन कतरने का काम किया। इसका अर्थ है कि सेवकों ने कपड़ा बनाने के लिए पशुओं के बाल या ऊन को काट दिया या खींचकर निकाल दिया। नाबाल के समय में, सेवक कभी-कभी पशुओं के बाल उतारने में सहायता के लिए धातु की कंघी का उपयोग करते थे। यह आमतौर पर पशु को नुकसान नहीं पहुँचाता है।</w:t>
      </w:r>
    </w:p>
    <w:p>
      <w:pPr/>
      <w:r>
        <w:rPr>
          <w:lang w:val="hi_IN" w:bidi="hi_IN"/>
        </w:rPr>
      </w:r>
      <w:r>
        <w:rPr>
          <w:lang w:val="hi_IN" w:bidi="hi_IN"/>
        </w:rPr>
        <w:t xml:space="preserve">यहाँ रुकें और समूह में चर्चा करें कि </w:t>
      </w:r>
      <w:r>
        <w:rPr>
          <w:b/>
          <w:lang w:val="hi_IN" w:bidi="hi_IN"/>
        </w:rPr>
        <w:t>ऊन कतरना</w:t>
      </w:r>
      <w:r>
        <w:rPr>
          <w:lang w:val="hi_IN" w:bidi="hi_IN"/>
        </w:rPr>
        <w:t xml:space="preserve"> और </w:t>
      </w:r>
      <w:r>
        <w:rPr>
          <w:b/>
          <w:lang w:val="hi_IN" w:bidi="hi_IN"/>
        </w:rPr>
        <w:t>ऊन</w:t>
      </w:r>
      <w:r>
        <w:rPr>
          <w:lang w:val="hi_IN" w:bidi="hi_IN"/>
        </w:rPr>
        <w:t xml:space="preserve"> के लिए आप अपनी भाषा में कौन-से शब्द या वाक्यांश प्रयोग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नाबाल के पास ऐसे </w:t>
      </w:r>
      <w:r>
        <w:rPr>
          <w:b/>
          <w:lang w:val="hi_IN" w:bidi="hi_IN"/>
        </w:rPr>
        <w:t>सेवक</w:t>
      </w:r>
      <w:r>
        <w:rPr>
          <w:lang w:val="hi_IN" w:bidi="hi_IN"/>
        </w:rPr>
        <w:t xml:space="preserve"> थे जो भेड़ों की ऊन कतरने का काम करते थे। सेवक वह पुरुष या स्त्री होता है जो किसी अन्य व्यक्ति, अर्थात् अपने स्वामी, के लिए काम करता है। समाज में सेवकों का स्थान निम्न होता है और उन्हें स्वामी की आज्ञा का पालन करना चाहिए। अधिक जानकारी के लिए मुख्य शब्दावली में सेवक देखें, और सेवकों के लिए उसी शब्द का उपयोग करें जिसका उपयोग आपने पिछले भागों में किया है।</w:t>
      </w:r>
    </w:p>
    <w:p>
      <w:pPr/>
      <w:r>
        <w:rPr>
          <w:lang w:val="hi_IN" w:bidi="hi_IN"/>
        </w:rPr>
      </w:r>
      <w:r>
        <w:rPr>
          <w:lang w:val="hi_IN" w:bidi="hi_IN"/>
        </w:rPr>
        <w:t>लोग नाबाल को एक कठोर या दुष्ट व्यक्ति के रूप में जानते थे। कठोर स्वभाव का व्यक्ति प्रायः दूसरों के प्रति क्रोधपूर्ण व्यवहार करता है। कठोर स्वभाव के लोग प्रायः बहुत स्वार्थी होते हैं। जब अन्य लोग दुख उठाते हैं, तो कठोर लोग अक्सर खुश होते हैं।</w:t>
      </w:r>
    </w:p>
    <w:p>
      <w:pPr/>
      <w:r>
        <w:rPr>
          <w:lang w:val="hi_IN" w:bidi="hi_IN"/>
        </w:rPr>
      </w:r>
      <w:r>
        <w:rPr>
          <w:lang w:val="hi_IN" w:bidi="hi_IN"/>
        </w:rPr>
        <w:t>यहाँ रुकें और समूह में चर्चा करें कि आप नाबाल का वर्णन एक कठोर और दुष्ट व्यक्ति के रूप में कैसे करेंगे। याद रखें कि आपने दूसरे चरण में बुरे व्यक्ति का वर्णन कैसे किया था। इस ऑडियो को यहाँ रोकें।</w:t>
      </w:r>
    </w:p>
    <w:p>
      <w:pPr/>
      <w:r>
        <w:rPr>
          <w:lang w:val="hi_IN" w:bidi="hi_IN"/>
        </w:rPr>
      </w:r>
      <w:r>
        <w:rPr>
          <w:lang w:val="hi_IN" w:bidi="hi_IN"/>
        </w:rPr>
        <w:t>कहानीकार हमें बताता है कि नाबाल कालेब के परिवार से आता है। कालेब के लोग कालेब के वंशज को दर्शाता है। कालेबी लोग इस्राएल के यहूदा गोत्र से सम्बन्ध रखते थे।</w:t>
      </w:r>
    </w:p>
    <w:p>
      <w:pPr/>
      <w:r>
        <w:rPr>
          <w:lang w:val="hi_IN" w:bidi="hi_IN"/>
        </w:rPr>
      </w:r>
      <w:r>
        <w:rPr>
          <w:lang w:val="hi_IN" w:bidi="hi_IN"/>
        </w:rPr>
        <w:t xml:space="preserve">इस कहानी में, दाऊद नाबाल और उसके घराने, अर्थात् उसके घर में रहने वाले सभी लोगों, के लिए </w:t>
      </w:r>
      <w:r>
        <w:rPr>
          <w:b/>
          <w:lang w:val="hi_IN" w:bidi="hi_IN"/>
        </w:rPr>
        <w:t>शान्ति</w:t>
      </w:r>
      <w:r>
        <w:rPr>
          <w:lang w:val="hi_IN" w:bidi="hi_IN"/>
        </w:rPr>
        <w:t xml:space="preserve"> की कामना करता है। यहाँ शान्ति के लिए प्रयुक्त शब्द यह दर्शाता है कि दाऊद नाबाल के जीवन में कुशलता की कामना करता है। यह इस बात को भी दर्शाता है कि दाऊद का नाबाल को किसी प्रकार की हानि पहुँचाने का कोई इरादा नहीं है। इसके विपरीत, दाऊद एक मित्रतापूर्ण अभिवादन दे रहा है। अधिक जानकारी के लिए मुख्य शब्दावली में शान्ति देखें, और शान्ति के लिए उसी शब्द का उपयोग करें जिसका उपयोग आपने पिछले भागों में किया है।</w:t>
      </w:r>
    </w:p>
    <w:p>
      <w:pPr/>
      <w:r>
        <w:rPr>
          <w:lang w:val="hi_IN" w:bidi="hi_IN"/>
        </w:rPr>
      </w:r>
      <w:r>
        <w:rPr>
          <w:lang w:val="hi_IN" w:bidi="hi_IN"/>
        </w:rPr>
        <w:t>कभी-कभी कहानीकार दाऊद और नाबाल दोनों के ही लोगों को “जवानों” या सेवकों के रूप में संबोधित करता है। संभवतः ये वे पुरुष हैं जो विवाहित नहीं हैं, परन्तु उनकी उम्र इतनी है कि वे अपने स्वामी के लिए लड़ सकें या कड़ी मेहनत कर सकें।</w:t>
      </w:r>
    </w:p>
    <w:p>
      <w:pPr/>
      <w:r>
        <w:rPr>
          <w:lang w:val="hi_IN" w:bidi="hi_IN"/>
        </w:rPr>
      </w:r>
      <w:r>
        <w:rPr>
          <w:lang w:val="hi_IN" w:bidi="hi_IN"/>
        </w:rPr>
        <w:t xml:space="preserve">यहाँ रुकें और समूह के रूप में चर्चा करें कि आप </w:t>
      </w:r>
      <w:r>
        <w:rPr>
          <w:b/>
          <w:lang w:val="hi_IN" w:bidi="hi_IN"/>
        </w:rPr>
        <w:t>जवान पुरुषों</w:t>
      </w:r>
      <w:r>
        <w:rPr>
          <w:lang w:val="hi_IN" w:bidi="hi_IN"/>
        </w:rPr>
        <w:t xml:space="preserve"> के लिए किन शब्दों या वाक्यांशों का उपयोग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25:14–22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25:14–22 को सुनें और अपने मन में रखें।</w:t>
      </w:r>
    </w:p>
    <w:p>
      <w:pPr/>
      <w:r>
        <w:rPr>
          <w:lang w:val="hi_IN" w:bidi="hi_IN"/>
        </w:rPr>
      </w:r>
      <w:r>
        <w:rPr>
          <w:lang w:val="hi_IN" w:bidi="hi_IN"/>
        </w:rPr>
        <w:t>यदि सम्भव हो, तो 1 शमूएल 25:14–22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25:14–22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नाबाल ने दाऊद के विनम्र सहायता-निवेदन को रूखेपन से अस्वीकार कर दिया था। इसके उत्तर में, दाऊद ने अपनी सेना के 400 लोगों को अपने साथ नाबाल पर चढ़ाई करने के लिए तैयार होने का आदेश दिया। यह कहानी उसी समय घटित होती है जब दाऊद की सेना नाबाल की भूमि की ओर बढ़ रही थी।</w:t>
      </w:r>
    </w:p>
    <w:p>
      <w:pPr/>
      <w:r>
        <w:rPr>
          <w:lang w:val="hi_IN" w:bidi="hi_IN"/>
        </w:rPr>
      </w:r>
      <w:r>
        <w:rPr>
          <w:lang w:val="hi_IN" w:bidi="hi_IN"/>
        </w:rPr>
        <w:t>इस कहानी में, नाबाल के एक सेवक ने नाबाल की पत्नी अबीगैल को बताया कि दाऊद ने नाबाल के पास संदेशवाहकों को भेजा था। नाबाल के सेवक ने अबीगैल को समझाया कि संदेशवाहक वहाँ से आए थे जहाँ दाऊद जंगल में ठहरा हुआ था। नाबाल के सेवक ने यह भी बताया कि जब नाबाल ने दाऊद का संदेश सुना, तो वह दाऊद के संदेशवाहकों पर चिल्लाया।</w:t>
      </w:r>
    </w:p>
    <w:p>
      <w:pPr/>
      <w:r>
        <w:rPr>
          <w:lang w:val="hi_IN" w:bidi="hi_IN"/>
        </w:rPr>
      </w:r>
      <w:r>
        <w:rPr>
          <w:lang w:val="hi_IN" w:bidi="hi_IN"/>
        </w:rPr>
        <w:t>इसके बाद उस सेवक ने अबीगैल को बताया कि कई दिनों तक दाऊद की सेना नाबाल के सेवकों के निकट ठहरी रही थी। अबीगैल से बात करने वाला वह सेवक स्वयं दाऊद की सेना के निकट रहा था। सेवक अबीगैल को बताता है कि दाऊद की सेना ने नाबाल के सेवकों के साथ बहुत कृपा का व्यवहार किया था। दाऊद की सेना ने कभी भी नाबाल के उन सेवकों से कुछ नहीं चुराया जो खेतों में नाबाल के पशुओं की देखभाल करते थे। वास्तव में, दाऊद की सेना ने लंबे समय तक दिन-रात नाबाल के सेवकों और उसके पशुओं की रक्षा भी की थी।</w:t>
      </w:r>
    </w:p>
    <w:p>
      <w:pPr/>
      <w:r>
        <w:rPr>
          <w:lang w:val="hi_IN" w:bidi="hi_IN"/>
        </w:rPr>
      </w:r>
      <w:r>
        <w:rPr>
          <w:lang w:val="hi_IN" w:bidi="hi_IN"/>
        </w:rPr>
        <w:t>अबीगैल को यह बताने के बाद कि नाबाल ने दाऊद की दयालुता के प्रति किस प्रकार अशिष्टतापूर्वक प्रतिक्रिया व्यक्त की, सेवक ने तत्काल अबीगैल से कहा कि वह ध्यान से सोचे कि उसे क्या प्रतिक्रिया देनी है। अन्यथा, उस सेवक को पता था कि नाबाल और उसके पूरे घराने, जिनमें सेवक भी शामिल थे, के लिए परिणाम बहुत बुरा होगा। नाबाल के बुरे चरित्र के कारण, वह किसी की बात नहीं सुनता था। इसलिए उस सेवक को पता था कि नाबाल से बात करने से स्थिति में कोई परिवर्तन नहीं आएगा।</w:t>
      </w:r>
    </w:p>
    <w:p>
      <w:pPr/>
      <w:r>
        <w:rPr>
          <w:lang w:val="hi_IN" w:bidi="hi_IN"/>
        </w:rPr>
      </w:r>
      <w:r>
        <w:rPr>
          <w:lang w:val="hi_IN" w:bidi="hi_IN"/>
        </w:rPr>
        <w:t>यहाँ रुकें और समूह में चर्चा करें: किसी ऐसे व्यक्ति के बारे में कोई कहानी सुनाएँ जो किसी की बात नहीं सुनता। इस ऑडियो को यहाँ रोकें।</w:t>
      </w:r>
    </w:p>
    <w:p>
      <w:pPr/>
      <w:r>
        <w:rPr>
          <w:lang w:val="hi_IN" w:bidi="hi_IN"/>
        </w:rPr>
      </w:r>
      <w:r>
        <w:rPr>
          <w:lang w:val="hi_IN" w:bidi="hi_IN"/>
        </w:rPr>
        <w:t>अबीगैल ने तुरंत सेवकों से दाऊद की सेना के लिए भोजन और पेय का एक उदार उपहार तैयार करने के लिए कहा। अबीगैल द्वारा लाया गया सारा भोजन मिलाकर सम्भवतः कम-से-कम 400 पुरुषों, और शायद उससे भी अधिक के लिए भरपूर भोजन का प्रबंध हो सकता था। उस भोजन में 200 रोटियाँ, दाखमधु से भरे 2 पात्र, 5 भेड़ों का माँस, भूने हुए अनाज के 5 बड़े थैले, 100 मुट्ठियाँ किशमिश और 200 मुट्ठियाँ पके हुए अंजीर शामिल थे।</w:t>
      </w:r>
    </w:p>
    <w:p>
      <w:pPr/>
      <w:r>
        <w:rPr>
          <w:lang w:val="hi_IN" w:bidi="hi_IN"/>
        </w:rPr>
      </w:r>
      <w:r>
        <w:rPr>
          <w:lang w:val="hi_IN" w:bidi="hi_IN"/>
        </w:rPr>
        <w:t>अबीगैल के सेवकों ने 200 रोटियाँ तैयार कीं। कभी-कभी इस्राएली लोग बिना ख़मीर की चपटी और गोल रोटियाँ बनाते थे, जिन्हें तैयार करने में बहुत कम समय लगता था। इस्राएली लोग खमीर वाली रोटी को “खमीरी रोटी” और बिना खमीर की रोटी को “अखमीरी रोटी” कहते थे। अखमीरी रोटी सामान्यतः खमीरी रोटी की तुलना में अधिक समय तक ताज़ी बनी रहती है। कहानीकार यह नहीं बताता कि अबीगैल ने सेवकों से दाऊद के लिए जो रोटियाँ तैयार करने को कहा था, उनमें से प्रत्येक रोटी का आकार या आकृति क्या थी। अबीगैल या तो खमीर वाली बड़ी रोटियाँ, जिन्हें रोटी कहा जाता है, लाई थी; या फिर बिना खमीर की छोटी, चपटी और गोल रोटियाँ लाई थी। किसी भी स्थिति में, संभवतः एक से अधिक व्यक्ति प्रत्येक "रोटी" को साझा कर सकते हैं। दो सौ रोटियाँ, अन्य भोजन के साथ मिलकर, सम्भवतः 200 से अधिक पुरुषों को, और शायद 400 पुरुषों को भी, भोजन कराने के लिए पर्याप्त थीं।</w:t>
      </w:r>
    </w:p>
    <w:p>
      <w:pPr/>
      <w:r>
        <w:rPr>
          <w:lang w:val="hi_IN" w:bidi="hi_IN"/>
        </w:rPr>
      </w:r>
      <w:r>
        <w:rPr>
          <w:lang w:val="hi_IN" w:bidi="hi_IN"/>
        </w:rPr>
        <w:t>यहाँ रुकें और समूह के रूप में रखी हुई रोटियों और चपटी, गोल रोटियों की एक तस्वीर को देखें। चर्चा करें कि आप अपनी भाषा में किस शब्द का उपयोग कर सकते हैं। इस ऑडियो को यहाँ रोकें।</w:t>
      </w:r>
    </w:p>
    <w:p>
      <w:pPr/>
      <w:r>
        <w:rPr>
          <w:lang w:val="hi_IN" w:bidi="hi_IN"/>
        </w:rPr>
      </w:r>
      <w:r>
        <w:rPr>
          <w:lang w:val="hi_IN" w:bidi="hi_IN"/>
        </w:rPr>
        <w:t>अबीगैल के सेवकों ने दाखमधु से भरे दो पात्र भी तैयार किए। कुछ अनुवाद इन पात्रों को "मशक" कहते हैं, जिसका अर्थ है सूखे पशु-चर्म से बने पात्र जिन्हें लोगों ने बनाया था। लेकिन ये पात्र बोतलों या घड़ों को भी दर्शा सकते हैं। उन दिनों इस्राएली लोग प्रायः प्रत्येक भोजन के साथ थोड़ी मात्रा में दाखमधु पिया करते थे। कहानीकार इन पात्रों के आकार का उल्लेख नहीं करता है। आकार उस पशु के आकार पर निर्भर करता है जिसे नौकरों ने खाल का पात्र बनाने के लिए मार डाला था। हालाँकि, एक सामान्य मशक में इतना दाखमधु आ सकता था कि 126 से 169 लोग प्रत्येक एक पूरा प्याला पी सकें। इस प्रकार, दो मशकों में इतना दाखमधु हो सकता था कि 252 से 338 लोग प्रत्येक एक पूरा प्याला पी सकें।</w:t>
      </w:r>
    </w:p>
    <w:p>
      <w:pPr/>
      <w:r>
        <w:rPr>
          <w:lang w:val="hi_IN" w:bidi="hi_IN"/>
        </w:rPr>
      </w:r>
      <w:r>
        <w:rPr>
          <w:lang w:val="hi_IN" w:bidi="hi_IN"/>
        </w:rPr>
        <w:t>यहाँ रुकें और समूह के रूप में एक मशक की तस्वीर को देखें। अपने शब्दों में बताइए कि मशक कैसी दिखाई देती है। इस ऑडियो को यहाँ रोकें।</w:t>
      </w:r>
    </w:p>
    <w:p>
      <w:pPr/>
      <w:r>
        <w:rPr>
          <w:lang w:val="hi_IN" w:bidi="hi_IN"/>
        </w:rPr>
      </w:r>
      <w:r>
        <w:rPr>
          <w:lang w:val="hi_IN" w:bidi="hi_IN"/>
        </w:rPr>
        <w:t>अबीगैल के सेवकों ने पाँच भेड़ों की खाल और उनके भीतर के अंगों को निकालकर उनका माँस तैयार किया। कहानीकार यह नहीं बताता कि सेवकों ने उस माँस को पहले से पकाया था या नहीं। संभवतः, सेवकों ने उस माँस को पहले ही पका लिया था। संभवतः, एक भेड़ का माँस लगभग 60 पुरुषों को भोजन करा सकता था। इस प्रकार, पाँचों भेड़ों का माँस संभवतः लगभग 300 पुरुषों को भोजन कराने के लिए पर्याप्त होगा।</w:t>
      </w:r>
    </w:p>
    <w:p>
      <w:pPr/>
      <w:r>
        <w:rPr>
          <w:lang w:val="hi_IN" w:bidi="hi_IN"/>
        </w:rPr>
      </w:r>
      <w:r>
        <w:rPr>
          <w:lang w:val="hi_IN" w:bidi="hi_IN"/>
        </w:rPr>
        <w:t>यहाँ रुकें और समूह में भेड़ों की एक तस्वीर देखें। इस ऑडियो को यहाँ रोकें।</w:t>
      </w:r>
    </w:p>
    <w:p>
      <w:pPr/>
      <w:r>
        <w:rPr>
          <w:lang w:val="hi_IN" w:bidi="hi_IN"/>
        </w:rPr>
      </w:r>
      <w:r>
        <w:rPr>
          <w:lang w:val="hi_IN" w:bidi="hi_IN"/>
        </w:rPr>
        <w:t>अबीगैल के सेवकों ने सूखे और भूने हुए अनाज की पाँच बड़ी बोरियाँ तैयार कीं, जो संभवतः गेहूँ या जौ था। इतनी मात्रा में अनाज लगभग 18 लोगों को एक समय का भोजन करा सकता है। अन्य अधिकांश भोजन को लोगों को शीघ्र ही खा लेना पड़ता, ताकि वह खराब न हो जाए, लेकिन अनाज को अधिक समय तक बिना खराब हुए रखा जा सकता था, क्योंकि इसे पहले ही भून लिया गया था।</w:t>
      </w:r>
    </w:p>
    <w:p>
      <w:pPr/>
      <w:r>
        <w:rPr>
          <w:lang w:val="hi_IN" w:bidi="hi_IN"/>
        </w:rPr>
      </w:r>
      <w:r>
        <w:rPr>
          <w:lang w:val="hi_IN" w:bidi="hi_IN"/>
        </w:rPr>
        <w:t>यहाँ रुकें और समूह के रूप में सूखे और भुने हुए अनाज की एक तस्वीर देखें। इस ऑडियो को यहाँ रोकें।</w:t>
      </w:r>
    </w:p>
    <w:p>
      <w:pPr/>
      <w:r>
        <w:rPr>
          <w:lang w:val="hi_IN" w:bidi="hi_IN"/>
        </w:rPr>
      </w:r>
      <w:r>
        <w:rPr>
          <w:lang w:val="hi_IN" w:bidi="hi_IN"/>
        </w:rPr>
        <w:t>अबीगैल के सेवकों ने 100 गुच्छे किशमिश तैयार किए, ये धूप में सुखाए गए पके हुए अंगूर थे, जिन्हें लोग दबाकर एक बड़ी टिकिया के रूप में बना देते थे। इस प्रकार का सूखा भोजन ताज़े फलों की तुलना में अधिक समय तक चलता था।</w:t>
      </w:r>
    </w:p>
    <w:p>
      <w:pPr/>
      <w:r>
        <w:rPr>
          <w:lang w:val="hi_IN" w:bidi="hi_IN"/>
        </w:rPr>
      </w:r>
      <w:r>
        <w:rPr>
          <w:lang w:val="hi_IN" w:bidi="hi_IN"/>
        </w:rPr>
        <w:t>यहाँ रुकें और समूह के रूप में किशमिश की एक तस्वीर देखें। इस ऑडियो को यहाँ रोकें।</w:t>
      </w:r>
    </w:p>
    <w:p>
      <w:pPr/>
      <w:r>
        <w:rPr>
          <w:lang w:val="hi_IN" w:bidi="hi_IN"/>
        </w:rPr>
      </w:r>
      <w:r>
        <w:rPr>
          <w:lang w:val="hi_IN" w:bidi="hi_IN"/>
        </w:rPr>
        <w:t>अबीगैल के सेवकों ने पके हुए, सूखे अंजीरों की 200 मुट्ठियाँ तैयार कीं, जो एक छोटा, मीठा फल है जिसे दबाकर एक बड़े टिकिया का रूप दे दिया गया था। इस प्रकार का सूखा भोजन ताज़े फलों की तुलना में अधिक समय तक चलता था।</w:t>
      </w:r>
    </w:p>
    <w:p>
      <w:pPr/>
      <w:r>
        <w:rPr>
          <w:lang w:val="hi_IN" w:bidi="hi_IN"/>
        </w:rPr>
      </w:r>
      <w:r>
        <w:rPr>
          <w:lang w:val="hi_IN" w:bidi="hi_IN"/>
        </w:rPr>
        <w:t>यहाँ रुकें और समूह के रूप में सूखे अंजीर की एक तस्वीर देखें। इस ऑडियो को यहाँ रोकें।</w:t>
      </w:r>
    </w:p>
    <w:p>
      <w:pPr/>
      <w:r>
        <w:rPr>
          <w:lang w:val="hi_IN" w:bidi="hi_IN"/>
        </w:rPr>
      </w:r>
      <w:r>
        <w:rPr>
          <w:lang w:val="hi_IN" w:bidi="hi_IN"/>
        </w:rPr>
        <w:t>अबीगैल ने अपने सेवकों से कहा कि वे भोजन की सारी सामग्री गदहों पर लाद दें। तब अबीगैल ने अपने सेवकों से कहा कि वे ये सारी सामग्री लेकर दाऊद की सेना से मिलने के लिए आगे बढ़ें। अबीगैल इन सेवकों के पीछे-पीछे अपने गदहे पर सवार होकर दाऊद से मिलने के लिए चली। अबीगैल ने अपने पति नाबाल को यह नहीं बताया कि वह क्या कर रही थी। अचानक, जब अबीगैल अपने गदहे पर सवार होकर घाटी में उतर रही थी, तब दाऊद की सेना दूसरी दिशा से उसी घाटी में उतरती हुई आ गई।</w:t>
      </w:r>
    </w:p>
    <w:p>
      <w:pPr/>
      <w:r>
        <w:rPr>
          <w:lang w:val="hi_IN" w:bidi="hi_IN"/>
        </w:rPr>
      </w:r>
      <w:r>
        <w:rPr>
          <w:lang w:val="hi_IN" w:bidi="hi_IN"/>
        </w:rPr>
        <w:t>यहाँ रुकें और एक समूह के रूप में एक गधे की तस्वीर देखें जो बहुत सारा सामान ले जा रहा है। इस ऑडियो को यहाँ रोकें।</w:t>
      </w:r>
    </w:p>
    <w:p>
      <w:pPr/>
      <w:r>
        <w:rPr>
          <w:lang w:val="hi_IN" w:bidi="hi_IN"/>
        </w:rPr>
      </w:r>
      <w:r>
        <w:rPr>
          <w:lang w:val="hi_IN" w:bidi="hi_IN"/>
        </w:rPr>
        <w:t>अबीगैल और दाऊद के घाटी में मिलने से ठीक पहले, दाऊद नाबाल के बारे में बात कर रहा था। संभवतः दाऊद ने अपनी सेना के लोगों से ऊँची आवाज़ में यह बात कही। दाऊद ने कहा, “मैंने जो जंगल में उसके सब माल की रक्षा की, यह निःसन्देह व्यर्थ हुआ। मेरे कारण वहाँ किसी ने भी इस व्यक्ति की कोई संपत्ति नहीं चुराई। मैंने इस व्यक्ति के लिए अच्छा किया। बदले में, यह पुरुष मेरे साथ बुरा व्यवहार कर रहा है।"</w:t>
      </w:r>
    </w:p>
    <w:p>
      <w:pPr/>
      <w:r>
        <w:rPr>
          <w:lang w:val="hi_IN" w:bidi="hi_IN"/>
        </w:rPr>
      </w:r>
      <w:r>
        <w:rPr>
          <w:lang w:val="hi_IN" w:bidi="hi_IN"/>
        </w:rPr>
        <w:t>इसके बाद दाऊद ने एक बहुत ही गंभीर प्रतिज्ञा, अर्थात् शपथ, ली। दाऊद ने शपथ खाई कि वह अगले दिन सुबह होने से पहले नाबाल के घराने के हर एक पुरुष को मार डालेगा। दाऊद यह भी कहता है कि यदि वह अपनी इस शपथ को पूरा न करे, तो परमेश्वर किसी पर दण्ड लाए। कुछ अनुवादों में लिखा है कि यदि दाऊद अपनी शपथ पूरी न करे, तो परमेश्वर दाऊद के शत्रुओं पर दण्ड लाए। लेकिन अधिक संभावना यह है कि दाऊद का अर्थ यह होना चाहिए कि यदि वह अगले प्रातः होने से पहले नाबाल के घराने के प्रत्येक पुरुष को न मार डाले, तो परमेश्वर स्वयं दाऊद को दण्ड दे।</w:t>
      </w:r>
      <w:r>
        <w:rPr>
          <w:lang w:val="hi_IN" w:bidi="hi_IN"/>
        </w:rPr>
      </w:r>
    </w:p>
    <w:p>
      <w:pPr>
        <w:pStyle w:val="Heading3"/>
      </w:pPr>
      <w:r>
        <w:rPr>
          <w:lang w:val="hi_IN" w:bidi="hi_IN"/>
        </w:rPr>
        <w:t>घटनाओं को समझाना</w:t>
      </w:r>
    </w:p>
    <w:p>
      <w:pPr/>
      <w:r>
        <w:rPr>
          <w:lang w:val="hi_IN" w:bidi="hi_IN"/>
        </w:rPr>
      </w:r>
      <w:r>
        <w:rPr>
          <w:lang w:val="hi_IN" w:bidi="hi_IN"/>
        </w:rPr>
        <w:t>1 शमूएल 25:14–22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नाबाल के एक सेवक ने अबीगैल को दाऊद की नाबाल के प्रति दयालुता और नाबाल के दाऊद के प्रति अपमानजनक व्यवहार के बारे में बताया।</w:t>
      </w:r>
    </w:p>
    <w:p>
      <w:pPr/>
      <w:r>
        <w:rPr>
          <w:lang w:val="hi_IN" w:bidi="hi_IN"/>
        </w:rPr>
      </w:r>
      <w:r>
        <w:rPr>
          <w:b/>
          <w:lang w:val="hi_IN" w:bidi="hi_IN"/>
        </w:rPr>
        <w:t>दूसरे दृश्य में:</w:t>
      </w:r>
      <w:r>
        <w:rPr>
          <w:lang w:val="hi_IN" w:bidi="hi_IN"/>
        </w:rPr>
        <w:t xml:space="preserve"> अबीगैल दाऊद की सेना के लिए जल्दी से भोजन तैयार करती है। फिर अबीगैल और उसके सेवक दाऊद और दाऊद की सेना से मिलने जाते हैं।</w:t>
      </w:r>
    </w:p>
    <w:p>
      <w:pPr/>
      <w:r>
        <w:rPr>
          <w:lang w:val="hi_IN" w:bidi="hi_IN"/>
        </w:rPr>
      </w:r>
      <w:r>
        <w:rPr>
          <w:b/>
          <w:lang w:val="hi_IN" w:bidi="hi_IN"/>
        </w:rPr>
        <w:t>तीसरे दृश्य में:</w:t>
      </w:r>
      <w:r>
        <w:rPr>
          <w:lang w:val="hi_IN" w:bidi="hi_IN"/>
        </w:rPr>
        <w:t xml:space="preserve"> नाबाल से मिलने जाते समय दाऊद को इस बात का पछतावा हुआ कि उसने कभी नाबाल की सहायता की थी। दाऊद ने शपथ खाई कि यदि वह उसी दिन नाबाल और उसके सभी पुरुष सेवकों को न मार डाले, तो परमेश्वर स्वयं दाऊद को मार डाले।</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नाबाल का सेवक जो अबीगैल से बात करता है</w:t>
      </w:r>
    </w:p>
    <w:p>
      <w:pPr>
        <w:pStyle w:val="ListBullet"/>
        <w:spacing w:line="240" w:lineRule="auto"/>
        <w:ind w:left="720"/>
      </w:pPr>
      <w:r>
        <w:rPr>
          <w:lang w:val="hi_IN" w:bidi="hi_IN"/>
        </w:rPr>
      </w:r>
      <w:r>
        <w:rPr>
          <w:lang w:val="hi_IN" w:bidi="hi_IN"/>
        </w:rPr>
        <w:t>अबीगैल, नाबाल की पत्नी</w:t>
      </w:r>
    </w:p>
    <w:p>
      <w:pPr>
        <w:pStyle w:val="ListBullet"/>
        <w:spacing w:line="240" w:lineRule="auto"/>
        <w:ind w:left="720"/>
      </w:pPr>
      <w:r>
        <w:rPr>
          <w:lang w:val="hi_IN" w:bidi="hi_IN"/>
        </w:rPr>
      </w:r>
      <w:r>
        <w:rPr>
          <w:lang w:val="hi_IN" w:bidi="hi_IN"/>
        </w:rPr>
        <w:t>नाबाल और अबीगैल के सेवक</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और दाऊद की सेना</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कहानीकार ऐसी भाषा का प्रयोग करके कहानी आरम्भ करता है, जो दिखाती है कि आगे होने वाली घटनाएँ पिछली कहानी के अंत के साथ ही उसी समय घटित हुईं। दूसरे शब्दों में, यह कहानी उस समय की है जब दाऊद और उसकी सेना के 400 लोग तलवारें लेकर नाबाल से मिलने आ रहे हैं। उसी समय, नाबाल की भूमि पर, नाबाल के एक युवा पुरुष सेवक ने उसकी पत्नी अबीगैल से सीधे बात की। वह सेवक एक ऐसे शब्द का प्रयोग इसलिए करता है कि जिससे अबीगैल को पता चल जाए कि वह अब कोई महत्वपूर्ण बात कहने वाला है।</w:t>
      </w:r>
    </w:p>
    <w:p>
      <w:pPr/>
      <w:r>
        <w:rPr>
          <w:lang w:val="hi_IN" w:bidi="hi_IN"/>
        </w:rPr>
      </w:r>
      <w:r>
        <w:rPr>
          <w:lang w:val="hi_IN" w:bidi="hi_IN"/>
        </w:rPr>
        <w:t>यहाँ रुकें और समूह के रूप में चर्चा करें: उस समय की कोई कहानी सुनाएँ जब कोई व्यक्ति किसी महत्वपूर्ण व्यक्ति को कोई महत्वपूर्ण संदेश बताना चाहता था। उस व्यक्ति ने महत्वपूर्ण व्यक्ति का ध्यान आकर्षित करने के लिए जो शब्द कहे, उन पर ध्यान दें। इस ऑडियो को यहाँ रोकें।</w:t>
      </w:r>
    </w:p>
    <w:p>
      <w:pPr/>
      <w:r>
        <w:rPr>
          <w:lang w:val="hi_IN" w:bidi="hi_IN"/>
        </w:rPr>
      </w:r>
      <w:r>
        <w:rPr>
          <w:lang w:val="hi_IN" w:bidi="hi_IN"/>
        </w:rPr>
        <w:t>पहला दृश्य आगे बढ़ता है जब नाबाल का सेवक अबीगैल को समझाता है कि दाऊद ने नाबाल का विनम्रतापूर्वक अभिवादन करने के लिए संदेशवाहक भेजे थे। हालाँकि, नाबाल दाऊद के संदेशवाहकों पर कठोरता से चिल्लाया। फिर वह सेवक अबीगैल को उस घटना के बारे में बताता है जो दाऊद द्वारा नाबाल के पास संदेशवाहकों भेजने से पहले हुई थी। हाल ही के समय में, नाबाल के सेवकों ने खेतों में नाबाल के पशुओं की देखभाल की। उसी समय, दाऊद और उसकी सेना के लोग नाबाल के सेवकों के पास ही ठहरे हुए थे। सेवक कहता है कि दाऊद की सेना नाबाल के सेवकों के लिए “एक दीवार” थी। दीवारें बुरी चीजों से सुरक्षा प्रदान करती हैं। इसलिए, सेवक कह रहा था कि दाऊद की सेना ने सेवकों की रक्षा की। कहानीकार यह नहीं बताता कि दाऊद की सेना नाबाल के सेवकों के पास कितने समय तक रही। फिर भी, हम जानते हैं कि ऊन कतरने वाले लोगों द्वारा पशुओं के बाल काटने से पहले, वे कई सप्ताहों या महीनों तक खेतों में चरते रहते हैं। इसलिए, संभवतः दाऊद की सेना कई सप्ताहों तक, और शायद कई महीनों तक, नाबाल के सेवकों के पास ही ठहरी रही। सेवक यह भी कहता है कि दाऊद की सेना ने दिन-रात नाबाल के सेवकों पर कृपा की और उन्हें सुरक्षा प्रदान की। इसके अतिरिक्त, दाऊद की सेना के किसी भी व्यक्ति ने न तो नाबाल के सेवकों को हानि पहुँचाई और न ही उनसे कुछ चुराया। फिर दाऊद ने नाबाल के पास संदेशवाहक भेजे। नाबाल संदेशवाहकों पर चिल्लाया।</w:t>
      </w:r>
    </w:p>
    <w:p>
      <w:pPr/>
      <w:r>
        <w:rPr>
          <w:lang w:val="hi_IN" w:bidi="hi_IN"/>
        </w:rPr>
      </w:r>
      <w:r>
        <w:rPr>
          <w:lang w:val="hi_IN" w:bidi="hi_IN"/>
        </w:rPr>
        <w:t>नाबाल का सेवक अबीगैल को इन सभी घटनाओं के बारे में बताता है। अंत में, वह सेवक अबीगैल से ध्यानपूर्वक विचार करने के लिए कहता है कि उसे क्या उत्तर देना चाहिए।</w:t>
      </w:r>
    </w:p>
    <w:p>
      <w:pPr/>
      <w:r>
        <w:rPr>
          <w:lang w:val="hi_IN" w:bidi="hi_IN"/>
        </w:rPr>
      </w:r>
      <w:r>
        <w:rPr>
          <w:lang w:val="hi_IN" w:bidi="hi_IN"/>
        </w:rPr>
        <w:t>यहाँ रुकें और समूह के रूप में चर्चा करें: पहले दृश्य की घटनाएँ उस क्रम से भिन्न थीं, जिस क्रम में सेवक ने अबीगैल को उन घटनाओं के बारे में बताया। पहले, सेवक ने अबीगैल को बताया कि नाबाल ने दाऊद के संदेशवाहकों का किस प्रकार अपमान किया था, और उसके बाद उसने अबीगैल को उन घटनाओं के बारे में बताया जो नाबाल द्वारा दाऊद के संदेशवाहकों का अपमान करने से पहले हुई थीं। कहानी के इस भाग को सुनाने का अभ्यास करें। आपकी भाषा में कौन सा क्रम स्वाभाविक लगता है? इस ऑडियो को यहाँ रोकें।</w:t>
      </w:r>
    </w:p>
    <w:p>
      <w:pPr/>
      <w:r>
        <w:rPr>
          <w:lang w:val="hi_IN" w:bidi="hi_IN"/>
        </w:rPr>
      </w:r>
      <w:r>
        <w:rPr>
          <w:lang w:val="hi_IN" w:bidi="hi_IN"/>
        </w:rPr>
        <w:t>इसके बाद, नाबाल का सेवक एक ऐसा शब्द कहता है जिससे अबीगैल का ध्यान फिर से वर्तमान परिस्थिति की ओर आकर्षित हो जाए। इसके बाद, सेवक अबीगैल से कहता है कि वह ध्यानपूर्वक विचार करे कि इस परिस्थिति का उत्तर वह किस प्रकार दे सकती है। सेवक जिन शब्दों का प्रयोग करता है, वे लगभग एक आज्ञा की तरह सुनाई देते हैं। सामान्यतः, विशेषकर उन दिनों में, कोई सेवक अपने से ऊँचे पद वाले व्यक्ति को यह नहीं बताता था कि उसे क्या करना चाहिए। यहाँ सेवक अभी भी अबीगैल के प्रति सम्मानपूर्वक व्यवहार कर रहा है। हालाँकि, कठोर शब्द दिखाते हैं कि सेवक एक तत्काल निवेदन कर रहा है। इसके बाद, सेवक इस निवेदन का कारण समझाना जारी रखता है। सेवक जानता है कि कुछ बुरा, अर्थात् कोई "अनर्थ" या "विपत्ति" होने वाला है। सेवक कहता है कि यह बुरी बात "हमारे स्वामी", अर्थात् नाबाल, और उसके सारे घराने के लोगों पर आने वाली है। सेवक यह भी कहता है कि नाबाल से बात करने का कोई लाभ नहीं होगा। दूसरे शब्दों में, सेवक जानता है कि मूर्ख और हठी नाबाल न तो अपना मन बदलेगा और न ही इस बुरी परिस्थिति का कोई समाधान करेगा। वास्तव में, सेवक नाबाल को "निकम्मेपन का पुत्र" कहता है, जिसका अर्थ है, एक निकम्मा व्यक्ति। यहाँ "निकम्मेपन का पुत्र" का अर्थ सिर्फ़ बेकार होने से कहीं ज़्यादा है। यह हमें यह भी बताता है कि नाबाल नियमित रूप से बुरे कार्य करने का चुनाव करता था।</w:t>
      </w:r>
    </w:p>
    <w:p>
      <w:pPr/>
      <w:r>
        <w:rPr>
          <w:lang w:val="hi_IN" w:bidi="hi_IN"/>
        </w:rPr>
      </w:r>
      <w:r>
        <w:rPr>
          <w:lang w:val="hi_IN" w:bidi="hi_IN"/>
        </w:rPr>
        <w:t>यहाँ रुकें और समूह के रूप में चर्चा करें: उस समय की एक कहानी बताएं जब किसी ने वरिष्ठ को एक सम्मानजनक लेकिन जरूरी अनुरोध दिया था। उन शब्दों पर ध्यान दें जिनका उपयोग व्यक्ति सम्मान और तात्कालिकता दोनों दिखाने के लिए करता है। इस ऑडियो को यहाँ रोकें।</w:t>
      </w:r>
    </w:p>
    <w:p>
      <w:pPr/>
      <w:r>
        <w:rPr>
          <w:lang w:val="hi_IN" w:bidi="hi_IN"/>
        </w:rPr>
      </w:r>
      <w:r>
        <w:rPr>
          <w:lang w:val="hi_IN" w:bidi="hi_IN"/>
        </w:rPr>
        <w:t>यहाँ रुकें और समूह के रूप में चर्चा करें: उस कहानी को फिर से सुनाएँ, जो आपने दूसरे चरण में ऐसे व्यक्ति के बारे में बताई थी जो दूसरों की सलाह नहीं सुनता था। अब सोचें कि आपने उस "निकम्मेपन के पुत्र", अर्थात् उस मूर्ख व्यक्ति का वर्णन करने के लिए कौन-से शब्दों का प्रयोग किया था, जो किसी की भी बात सुनने को तैयार नहीं था। इस ऑडियो को यहाँ रोकें।</w:t>
      </w:r>
    </w:p>
    <w:p>
      <w:pPr/>
      <w:r>
        <w:rPr>
          <w:lang w:val="hi_IN" w:bidi="hi_IN"/>
        </w:rPr>
      </w:r>
      <w:r>
        <w:rPr>
          <w:lang w:val="hi_IN" w:bidi="hi_IN"/>
        </w:rPr>
        <w:t>दूसरा दृश्य तब शुरू होता है जब अबीगैल नाबाल के सेवक की कही बात का उत्तर देती है। अबीगैल ने तुरंत जल्दी की और अपने युवा पुरुष सेवकों को भोजन और पेय तैयार करने के लिए कहा, ताकि वे उन्हें गदहों पर लादकर दाऊद के पास ले जा सकें। इसमें 200 रोटियाँ, दाखमधु के 2 बड़े पात्र, 5 पूरी भेड़ों का माँस, सूखे और भूने हुए अनाज की 5 बोरियाँ, दबाकर बनाई गई किशमिश की 100 गठरियाँ, और दबाकर बनाए गए सूखे अंजीरों की 200 गठरियाँ शामिल हैं। हम निश्चित रूप से नहीं जानते कि सेवकों ने माँस पहले ही पका लिया था या उन्होंने केवल माँस को काटकर तैयार किया था, ताकि लोग उसे तुरंत पका सकें। जब सेवकों ने सारा भोजन और पेय गदहों की पीठ पर लाद दिया, तब अबीगैल ने उन्हें इन सामग्रियों के साथ दाऊद से मिलने के लिए आगे भेज दिया। फिर अबीगैल दाऊद से मिलने के लिए सेवकों के पीछे एक गदहे पर सवार होती है। कहानीकार यह बताता है कि अबीगैल ने अपने पति नाबाल को यह नहीं बताया कि वह क्या करने जा रही थी।</w:t>
      </w:r>
    </w:p>
    <w:p>
      <w:pPr/>
      <w:r>
        <w:rPr>
          <w:lang w:val="hi_IN" w:bidi="hi_IN"/>
        </w:rPr>
      </w:r>
      <w:r>
        <w:rPr>
          <w:lang w:val="hi_IN" w:bidi="hi_IN"/>
        </w:rPr>
        <w:t>यहाँ रुकें और एक समूह के रूप में एक गदहे की तस्वीर देखें जो बहुत सारा सामान ले जा रहा है। इस ऑडियो को यहाँ रोकें।</w:t>
      </w:r>
    </w:p>
    <w:p>
      <w:pPr/>
      <w:r>
        <w:rPr>
          <w:lang w:val="hi_IN" w:bidi="hi_IN"/>
        </w:rPr>
      </w:r>
      <w:r>
        <w:rPr>
          <w:lang w:val="hi_IN" w:bidi="hi_IN"/>
        </w:rPr>
        <w:t>दूसरे दृश्य के अंत में, कहानीकार ऐसे शब्दों का प्रयोग करता है जो दिखाते हैं कि अबीगैल की अचानक दाऊद से भेंट हो गई। यह अचानक इसलिए हुआ क्योंकि अबीगैल अपने गदहे पर सवार होकर नाबाल की भूमि से निकलकर पहाड़ी मार्ग से घाटी में नीचे उतर रही थी। यह पहाड़ी मार्ग छिपा हुआ था और घाटी की दूसरी ओर से आसानी से दिखाई नहीं देता था। उसी समय, दाऊद और उसकी सेना घाटी की दूसरी ओर के पहाड़ी मार्ग से नीचे उतरते हुए नाबाल की भूमि की ओर जा रहे थे। दूसरे शब्दों में, अबीगैल और उसके सेवक उसी समय घाटी में पहुँचे जब दाऊद और उसके लोग दूसरी दिशा से घाटी में पहुँचे।</w:t>
      </w:r>
    </w:p>
    <w:p>
      <w:pPr/>
      <w:r>
        <w:rPr>
          <w:lang w:val="hi_IN" w:bidi="hi_IN"/>
        </w:rPr>
      </w:r>
      <w:r>
        <w:rPr>
          <w:lang w:val="hi_IN" w:bidi="hi_IN"/>
        </w:rPr>
        <w:t>तीसरे दृश्य में, कहानीकार हमें बताता है कि नाबाल पर आक्रमण करने के रास्ते में दाऊद अभी बातें ही कर रहा था। दूसरे शब्दों में, दाऊद ने जो कुछ कहा वह अबीगैल से मिलने से पहले हुआ था। दाऊद एक शपथ, अर्थात् परमेश्वर के सामने एक गंभीर प्रतिज्ञा करता है कि वह अगले दिन सुबह होने से पहले नाबाल के घराने के हर एक पुरुष को मार डालेगा। वास्तव में, दाऊद कहता है कि वह नाबाल के उन सब लोगों को मार डालेगा जो दीवार पर पेशाब करते हैं। यह इस बात की ओर संकेत करता है कि पुरुष स्त्रियों से भिन्न प्रकार से पेशाब करते हैं। इसका अर्थ है कि दाऊद नाबाल के घराने के हर उम्र के हर पुरुष को मारने की योजना बना रहा है।</w:t>
      </w:r>
    </w:p>
    <w:p>
      <w:pPr/>
      <w:r>
        <w:rPr>
          <w:lang w:val="hi_IN" w:bidi="hi_IN"/>
        </w:rPr>
      </w:r>
      <w:r>
        <w:rPr>
          <w:lang w:val="hi_IN" w:bidi="hi_IN"/>
        </w:rPr>
        <w:t>दाऊद यह भी कहता है कि यदि दाऊद इस शपथ को पूरा नहीं करता है, तो परमेश्वर उसे दण्ड दे। कुछ अनुवाद कहते हैं, "परमेश्वर दाऊद को दण्ड दे।" चूँकि दाऊद बोल रहा है, इसलिए कुछ अन्य अनुवाद कहते हैं, “परमेश्वर मुझे दण्ड दे।”</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25:14–22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नाबाल का सेवक जो अबीगैल से बात करता है</w:t>
      </w:r>
    </w:p>
    <w:p>
      <w:pPr>
        <w:pStyle w:val="ListBullet"/>
        <w:spacing w:line="240" w:lineRule="auto"/>
        <w:ind w:left="720"/>
      </w:pPr>
      <w:r>
        <w:rPr>
          <w:lang w:val="hi_IN" w:bidi="hi_IN"/>
        </w:rPr>
      </w:r>
      <w:r>
        <w:rPr>
          <w:lang w:val="hi_IN" w:bidi="hi_IN"/>
        </w:rPr>
        <w:t>अबीगैल, नाबाल की पत्नी</w:t>
      </w:r>
    </w:p>
    <w:p>
      <w:pPr>
        <w:pStyle w:val="ListBullet"/>
        <w:spacing w:line="240" w:lineRule="auto"/>
        <w:ind w:left="720"/>
      </w:pPr>
      <w:r>
        <w:rPr>
          <w:lang w:val="hi_IN" w:bidi="hi_IN"/>
        </w:rPr>
      </w:r>
      <w:r>
        <w:rPr>
          <w:lang w:val="hi_IN" w:bidi="hi_IN"/>
        </w:rPr>
        <w:t>नाबाल और अबीगैल के सेवक</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और दाऊद की सेना</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पहले दृश्य में, नाबाल के सेवकों में से एक अबीगैल को दाऊद की नाबाल के प्रति दयालुता और दाऊद के प्रति नाबाल की कठोरता के बारे में बताता है। सेवक अबीगैल को बताता है कि जब दाऊद ने नाबाल से सहायता माँगी, तब नाबाल दाऊद के संदेशवाहकों पर चिल्लाया। इसके बाद वह सेवक अबीगैल को बताता है कि कैसे दाऊद ने नाबाल के सेवकों और पशुओं की रक्षा की थी। नाबाल का सेवक यह आशा करता है कि नाबाल की कठोरता के कारण दाऊद नाबाल के पूरे घराने के प्रति नकारात्मक प्रतिक्रिया करेगा। नाबाल का सेवक जानता है कि यदि कोई इस खतरनाक परिस्थिति के बारे में नाबाल को समझाने का प्रयास भी करे, तब भी नाबाल अपना मन नहीं बदलेगा। इसलिए, नाबाल का सेवक अबीगैल से विचार करने के लिए कहता है कि स्थिति को सुधारने के लिए क्या प्रतिक्रिया दी जाए।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सेवक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दृश्य में, अबीगैल दाऊद की सेना के लिए जल्दी से भोजन तैयार करती है। फिर अबीगैल और उसके सेवक सारा भोजन लेकर दाऊद और उसकी सेना से मिलने जाते हैं। अबीगैल ने नाबाल को यह नहीं बताने का फैसला किया कि वह दाऊद के पास ले जाने के लिए भोजन तैयार कर रही है। फिर अचानक, अबीगैल और उसके सभी सेवक पहाड़ी घाटी में दाऊद और उसकी सेना के 400 पुरुषों से मिलते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अबीगैल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तीसरे दृश्य में, कहानीकार हमें बताता है कि नाबाल से मिलने जाते समय दाऊद ने क्या कहा था। दाऊद जानता था कि नाबाल की सहायता करने से उसे कोई लाभ नहीं मिला। दाऊद ने शपथ खाई कि यदि वह उसी दिन नाबाल और उसके सभी पुरुष सेवकों को न मार डाले, तो परमेश्वर स्वयं दाऊद को मार डाले।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25:14–22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नाबाल का </w:t>
      </w:r>
      <w:r>
        <w:rPr>
          <w:b/>
          <w:lang w:val="hi_IN" w:bidi="hi_IN"/>
        </w:rPr>
        <w:t>सेवक</w:t>
      </w:r>
      <w:r>
        <w:rPr>
          <w:lang w:val="hi_IN" w:bidi="hi_IN"/>
        </w:rPr>
        <w:t xml:space="preserve"> अबीगैल को नाबाल और दाऊद के बीच जो हुआ था, उसके बारे में बताता है। इसके अतिरिक्त, बाद में कहानी में अबीगैल ने अपने जवानों, अर्थात् अपने सेवकों, को दाऊद और उसके लोगों के लिए भोजन तैयार करके ले जाने की आज्ञा दी। सेवक वह पुरुष या स्त्री होता है जो किसी अन्य व्यक्ति, अर्थात् अपने स्वामी, के लिए काम करता है। समाज में सेवकों का स्थान निम्न होता है और उन्हें स्वामी की आज्ञा का पालन करना चाहिए। यदि आवश्यक हो, तो अधिक जानकारी के लिए मुख्य शब्दावली में सेवक देखें, और सेवक के लिए उसी शब्द का उपयोग करें जिसका उपयोग आपने पिछले भागों में किया है।</w:t>
      </w:r>
    </w:p>
    <w:p>
      <w:pPr/>
      <w:r>
        <w:rPr>
          <w:lang w:val="hi_IN" w:bidi="hi_IN"/>
        </w:rPr>
      </w:r>
      <w:r>
        <w:rPr>
          <w:lang w:val="hi_IN" w:bidi="hi_IN"/>
        </w:rPr>
        <w:t xml:space="preserve">नाबाल का सेवक अबीगैल को बताता है कि दाऊद ने जंगल से अपनी सेना </w:t>
      </w:r>
      <w:r>
        <w:rPr>
          <w:b/>
          <w:lang w:val="hi_IN" w:bidi="hi_IN"/>
        </w:rPr>
        <w:t>के</w:t>
      </w:r>
      <w:r>
        <w:rPr>
          <w:lang w:val="hi_IN" w:bidi="hi_IN"/>
        </w:rPr>
        <w:t xml:space="preserve"> कुछ संदेशवाहकों को नाबाल से मिलने के लिए भेजा था। जंगल में लगभग कोई भी पौधे या पशु नहीं होते हैं। लोग आमतौर पर जंगल में नहीं रहते हैं। अधिक जानकारी के लिए मुख्य शब्दावली में जंगल शब्द देखें, और जंगल का अनुवाद उसी तरह करें जैसे आपने पिछले भागों में किया है।</w:t>
      </w:r>
    </w:p>
    <w:p>
      <w:pPr/>
      <w:r>
        <w:rPr>
          <w:lang w:val="hi_IN" w:bidi="hi_IN"/>
        </w:rPr>
      </w:r>
      <w:r>
        <w:rPr>
          <w:lang w:val="hi_IN" w:bidi="hi_IN"/>
        </w:rPr>
        <w:t xml:space="preserve">नाबाल के सेवक ने नाबाल को “हमारा </w:t>
      </w:r>
      <w:r>
        <w:rPr>
          <w:b/>
          <w:lang w:val="hi_IN" w:bidi="hi_IN"/>
        </w:rPr>
        <w:t>प्रभु</w:t>
      </w:r>
      <w:r>
        <w:rPr>
          <w:lang w:val="hi_IN" w:bidi="hi_IN"/>
        </w:rPr>
        <w:t>” कहा। इसका अर्थ है "हमारा प्रभु।" प्रभु वह पुरुष होता है जो अन्य लोगों पर अधिकार रखता है, जिसके पास पूर्ण अधिकार होता है, और जिसका लोगों को आदर करना चाहिए। जब आप किसी को “प्रभु” कहते हैं, तो आप कह रहे होते हैं कि इस व्यक्ति का आप पर अधिकार है। यहाँ “प्रभु” के लिए उसी शब्द का उपयोग करें जिसका उपयोग आपने पहले तब किया है जब प्रभु का अर्थ स्वामी होता है। प्रभु शब्द मुख्य शब्दावली में है।</w:t>
      </w:r>
    </w:p>
    <w:p>
      <w:pPr/>
      <w:r>
        <w:rPr>
          <w:lang w:val="hi_IN" w:bidi="hi_IN"/>
        </w:rPr>
      </w:r>
      <w:r>
        <w:rPr>
          <w:lang w:val="hi_IN" w:bidi="hi_IN"/>
        </w:rPr>
        <w:t xml:space="preserve">नाबाल का सेवक अबीगैल को बताता है कि जब नाबाल के सेवक </w:t>
      </w:r>
      <w:r>
        <w:rPr>
          <w:b/>
          <w:lang w:val="hi_IN" w:bidi="hi_IN"/>
        </w:rPr>
        <w:t>झुण्ड</w:t>
      </w:r>
      <w:r>
        <w:rPr>
          <w:lang w:val="hi_IN" w:bidi="hi_IN"/>
        </w:rPr>
        <w:t xml:space="preserve"> की देखभाल कर रहे थे, तब दाऊद के लोगों ने उनकी रक्षा कैसे की थी। यहाँ, झुण्ड का अर्थ भेड़ों और बकरियों का समूह है। झुण्ड के लिए उसी शब्द का उपयोग करें जिसका उपयोग आपने पिछले भागों में किया था।</w:t>
      </w:r>
    </w:p>
    <w:p>
      <w:pPr/>
      <w:r>
        <w:rPr>
          <w:lang w:val="hi_IN" w:bidi="hi_IN"/>
        </w:rPr>
      </w:r>
      <w:r>
        <w:rPr>
          <w:lang w:val="hi_IN" w:bidi="hi_IN"/>
        </w:rPr>
        <w:t xml:space="preserve">अबीगैल ने अपने सेवकों को 200 रोटियाँ तैयार करने के लिए कहा। उन दिनों, इस्राएली आमतौर पर हर भोजन के समय एक-दूसरे के साथ </w:t>
      </w:r>
      <w:r>
        <w:rPr>
          <w:b/>
          <w:lang w:val="hi_IN" w:bidi="hi_IN"/>
        </w:rPr>
        <w:t>रोटी</w:t>
      </w:r>
      <w:r>
        <w:rPr>
          <w:lang w:val="hi_IN" w:bidi="hi_IN"/>
        </w:rPr>
        <w:t xml:space="preserve"> बाँटकर खाते थे। इस्राएली लोग आटा बनाने के लिए अनाज को पीसते और भूनते थे। फिर इस्राएली लोग आटे में तेल मिलाकर गूँधा हुआ आटा तैयार करते थे और उससे रोटी बनाते थे। फिर इस्राएली लोग इस आटे को पकाते थे। लोग गूँथे हुए आटे को उच्च तापमान पर धीरे-धीरे गर्म करके उसे खाने योग्य बनाते थे। इस्राएली लोग कुछ प्रकार की रोटियाँ खमीर के साथ बनाते थे, जिससे पकाते समय रोटी फूलकर बड़ी हो जाती थी। इस्राएली लोग इस प्रकार की रोटी को रोटियों के रूप में, या रोटी के बड़े टुकड़ों के रूप में बनाते थे, जिन्हें बाद में छोटे टुकड़ों में काटने या तोड़ने के लिए रखा जाता था। खमीर के साथ रोटी का आटा बनाने की प्रक्रिया में कुछ दिन लगे। रोटी के लिए उसी शब्द का उपयोग करें जिसका उपयोग आपने पिछले भागों में किया था।</w:t>
      </w:r>
    </w:p>
    <w:p>
      <w:pPr/>
      <w:r>
        <w:rPr>
          <w:lang w:val="hi_IN" w:bidi="hi_IN"/>
        </w:rPr>
      </w:r>
      <w:r>
        <w:rPr>
          <w:lang w:val="hi_IN" w:bidi="hi_IN"/>
        </w:rPr>
        <w:t>यदि आवश्यक हो, तो यहाँ रुकें और समूह के रूप में रोटी की एक तस्वीर देखें। इस ऑडियो को यहाँ रोकें।</w:t>
      </w:r>
    </w:p>
    <w:p>
      <w:pPr/>
      <w:r>
        <w:rPr>
          <w:lang w:val="hi_IN" w:bidi="hi_IN"/>
        </w:rPr>
      </w:r>
      <w:r>
        <w:rPr>
          <w:lang w:val="hi_IN" w:bidi="hi_IN"/>
        </w:rPr>
        <w:t>अबीगैल ने अपने सेवकों से दाखमधु के दो बड़े पात्र भी तैयार करने को कहा। लोग इन प्रकार के पात्रों को "मशक" कहते थे, क्योंकि इन्हें सामान्यतः पशुओं की सूखी खाल से बनाया जाता था।</w:t>
      </w:r>
    </w:p>
    <w:p>
      <w:pPr/>
      <w:r>
        <w:rPr>
          <w:lang w:val="hi_IN" w:bidi="hi_IN"/>
        </w:rPr>
      </w:r>
      <w:r>
        <w:rPr>
          <w:lang w:val="hi_IN" w:bidi="hi_IN"/>
        </w:rPr>
        <w:t>यदि आवश्यक हो, तो यहाँ रुकें और समूह के रूप में मशकों की एक तस्वीर देखें। इस ऑडियो को यहाँ रोकें।</w:t>
      </w:r>
    </w:p>
    <w:p>
      <w:pPr/>
      <w:r>
        <w:rPr>
          <w:lang w:val="hi_IN" w:bidi="hi_IN"/>
        </w:rPr>
      </w:r>
      <w:r>
        <w:rPr>
          <w:lang w:val="hi_IN" w:bidi="hi_IN"/>
        </w:rPr>
        <w:t xml:space="preserve">यहाँ रुकें और समूह के रूप में चर्चा करें कि आप </w:t>
      </w:r>
      <w:r>
        <w:rPr>
          <w:b/>
          <w:lang w:val="hi_IN" w:bidi="hi_IN"/>
        </w:rPr>
        <w:t>मशकों</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अबीगैल ने अपने सेवकों से यह भी कहा कि वे पाँच </w:t>
      </w:r>
      <w:r>
        <w:rPr>
          <w:b/>
          <w:lang w:val="hi_IN" w:bidi="hi_IN"/>
        </w:rPr>
        <w:t>भेड़ों</w:t>
      </w:r>
      <w:r>
        <w:rPr>
          <w:lang w:val="hi_IN" w:bidi="hi_IN"/>
        </w:rPr>
        <w:t xml:space="preserve"> का माँस तैयार करें। भेड़ के लिए उसी शब्द का उपयोग करें जिसका उपयोग आपने पिछले भागों में किया है।</w:t>
      </w:r>
    </w:p>
    <w:p>
      <w:pPr/>
      <w:r>
        <w:rPr>
          <w:lang w:val="hi_IN" w:bidi="hi_IN"/>
        </w:rPr>
      </w:r>
      <w:r>
        <w:rPr>
          <w:lang w:val="hi_IN" w:bidi="hi_IN"/>
        </w:rPr>
        <w:t>यदि आवश्यक हो, तो यहाँ रुकें और समूह के रूप में भेड़ों की एक तस्वीर देखें। इस ऑडियो को यहाँ रोकें।</w:t>
      </w:r>
    </w:p>
    <w:p>
      <w:pPr/>
      <w:r>
        <w:rPr>
          <w:lang w:val="hi_IN" w:bidi="hi_IN"/>
        </w:rPr>
      </w:r>
      <w:r>
        <w:rPr>
          <w:lang w:val="hi_IN" w:bidi="hi_IN"/>
        </w:rPr>
        <w:t xml:space="preserve">अबीगैल ने अपने सेवकों से सूखे और </w:t>
      </w:r>
      <w:r>
        <w:rPr>
          <w:b/>
          <w:lang w:val="hi_IN" w:bidi="hi_IN"/>
        </w:rPr>
        <w:t>भुने हुए अनाज</w:t>
      </w:r>
      <w:r>
        <w:rPr>
          <w:lang w:val="hi_IN" w:bidi="hi_IN"/>
        </w:rPr>
        <w:t xml:space="preserve"> के दो बड़े पात्र भी तैयार करने को कहा। उन दिनों लोग प्रायः किसी प्रकार के अनाज, सम्भवतः गेहूँ या जौ, के ऊपरी भाग को लोहे की कड़ाही में या आग पर रखे पत्थर पर भूनकर तैयार करते थे। अनाज के प्रत्येक दाने के ऊपरी भाग में ऐसे बीज होते हैं जिन्हें लोग खा सकते हैं। जब लोग अनाज के ऊपरी भाग को भून लेते थे, तो वे भोजन को संरक्षित कर सकते थे, क्योंकि वह बिना दोबारा पकाए भी लंबे समय तक खाने योग्य बना रहता था। उन दिनों लोग अक्सर यात्रा के दौरान खाने के लिए भुने हुए अनाज का इस्तेमाल करते थे। युद्ध के समय पुरुषों की सेनाएँ भी भोजन के रूप में भूने हुए अनाज का उपयोग करती थीं। भुने हुए अनाज के लिए उसी शब्द या वाक्यांश का उपयोग करें जिसका उपयोग आपने पिछले भागों में किया था।</w:t>
      </w:r>
    </w:p>
    <w:p>
      <w:pPr/>
      <w:r>
        <w:rPr>
          <w:lang w:val="hi_IN" w:bidi="hi_IN"/>
        </w:rPr>
      </w:r>
      <w:r>
        <w:rPr>
          <w:lang w:val="hi_IN" w:bidi="hi_IN"/>
        </w:rPr>
        <w:t>यदि आवश्यक हो, तो यहाँ रुकें और समूह के रूप में अनाज की तस्वीर देखें। इस ऑडियो को यहाँ रोकें।</w:t>
      </w:r>
    </w:p>
    <w:p>
      <w:pPr/>
      <w:r>
        <w:rPr>
          <w:lang w:val="hi_IN" w:bidi="hi_IN"/>
        </w:rPr>
      </w:r>
      <w:r>
        <w:rPr>
          <w:lang w:val="hi_IN" w:bidi="hi_IN"/>
        </w:rPr>
        <w:t>अबीगैल ने अपने सेवकों से यह भी कहा कि वे 100 मुट्ठी किशमिश तैयार करें। उन दिनों लोग अंगूरों को, जो दाखमधु बनाने वाला एक फल है, धूप में सुखा देते थे। हम सूखे अंगूरों को "किशमिश" कहते हैं। इस्राएली लोग प्रायः इस भोजन का उपयोग यात्रा के समय या युद्ध के दौरान सैनिकों के भोजन के रूप में करते थे, क्योंकि यह बिना दोबारा पकाए लंबे समय तक सुरक्षित रहता था। कभी-कभी लोग किशमिश को पानी में भिगोते थे और उन्हें खाने के लिए अनाज के साथ मिलाते थे।</w:t>
      </w:r>
    </w:p>
    <w:p>
      <w:pPr/>
      <w:r>
        <w:rPr>
          <w:lang w:val="hi_IN" w:bidi="hi_IN"/>
        </w:rPr>
      </w:r>
      <w:r>
        <w:rPr>
          <w:lang w:val="hi_IN" w:bidi="hi_IN"/>
        </w:rPr>
        <w:t>यदि आवश्यक हो, तो यहाँ रुकें और समूह के रूप में किशमिश की तस्वीर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किशमिश</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अबीगैल ने अपने सेवकों से यह भी कहा कि वे पके और सूखे अंजीरों की 200 मुट्ठियाँ तैयार करें। अंजीर किशमिश जैसे होते हैं। इस्राएली लोग प्रायः इस भोजन को यात्रा के दौरान या युद्ध में सैनिकों के भोजन के रूप में उपयोग करते थे, क्योंकि यह बिना दोबारा पकाए लंबे समय तक सुरक्षित और खाने योग्य बना रहता था।</w:t>
      </w:r>
    </w:p>
    <w:p>
      <w:pPr/>
      <w:r>
        <w:rPr>
          <w:lang w:val="hi_IN" w:bidi="hi_IN"/>
        </w:rPr>
      </w:r>
      <w:r>
        <w:rPr>
          <w:lang w:val="hi_IN" w:bidi="hi_IN"/>
        </w:rPr>
        <w:t>यदि आवश्यक हो, तो यहाँ रुकें और समूह के रूप में अंजीरों की तस्वीर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अंजीर</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अबीगैल ने अपने सेवकों से कहा कि वे सारा भोजन </w:t>
      </w:r>
      <w:r>
        <w:rPr>
          <w:b/>
          <w:lang w:val="hi_IN" w:bidi="hi_IN"/>
        </w:rPr>
        <w:t>गदहों</w:t>
      </w:r>
      <w:r>
        <w:rPr>
          <w:lang w:val="hi_IN" w:bidi="hi_IN"/>
        </w:rPr>
        <w:t xml:space="preserve"> की पीठ पर लाद दें। गदहे के बारे में अधिक जानकारी के लिए, मुख्य शब्दावली को देखें। गदहों के लिए उसी शब्द का उपयोग करें जिसका उपयोग आपने पिछले भागों में किया था।</w:t>
      </w:r>
    </w:p>
    <w:p>
      <w:pPr/>
      <w:r>
        <w:rPr>
          <w:lang w:val="hi_IN" w:bidi="hi_IN"/>
        </w:rPr>
      </w:r>
      <w:r>
        <w:rPr>
          <w:lang w:val="hi_IN" w:bidi="hi_IN"/>
        </w:rPr>
        <w:t>यदि आवश्यक हो, तो यहाँ रुकें और समूह में बहुत सा सामान ले जाने वाले गदहों की एक तस्वीर देखें। इस ऑडियो को यहाँ रोकें।</w:t>
      </w:r>
    </w:p>
    <w:p>
      <w:pPr/>
      <w:r>
        <w:rPr>
          <w:lang w:val="hi_IN" w:bidi="hi_IN"/>
        </w:rPr>
      </w:r>
      <w:r>
        <w:rPr>
          <w:lang w:val="hi_IN" w:bidi="hi_IN"/>
        </w:rPr>
        <w:t xml:space="preserve">दाऊद कहता है कि उसने नाबाल के लिए भलाई की, परन्तु नाबाल ने उसके साथ </w:t>
      </w:r>
      <w:r>
        <w:rPr>
          <w:b/>
          <w:lang w:val="hi_IN" w:bidi="hi_IN"/>
        </w:rPr>
        <w:t>बुराई</w:t>
      </w:r>
      <w:r>
        <w:rPr>
          <w:lang w:val="hi_IN" w:bidi="hi_IN"/>
        </w:rPr>
        <w:t xml:space="preserve"> की। बुराई के लिए उसी शब्द या वाक्यांश का उपयोग करें जिसका उपयोग आपने पिछले भागों में किया है। यदि आवश्यक हो, तो अधिक जानकारी के लिए मुख्य शब्दावली में बुराई देखें, और बुराई के लिए उसी शब्द का उपयोग करें जिसका उपयोग आपने पिछले भागों में किया है।</w:t>
      </w:r>
    </w:p>
    <w:p>
      <w:pPr/>
      <w:r>
        <w:rPr>
          <w:lang w:val="hi_IN" w:bidi="hi_IN"/>
        </w:rPr>
      </w:r>
      <w:r>
        <w:rPr>
          <w:lang w:val="hi_IN" w:bidi="hi_IN"/>
        </w:rPr>
        <w:t xml:space="preserve">दाऊद कहता है कि यदि वह सुबह होने से पहले नाबाल के </w:t>
      </w:r>
      <w:r>
        <w:rPr>
          <w:b/>
          <w:lang w:val="hi_IN" w:bidi="hi_IN"/>
        </w:rPr>
        <w:t>घराने</w:t>
      </w:r>
      <w:r>
        <w:rPr>
          <w:lang w:val="hi_IN" w:bidi="hi_IN"/>
        </w:rPr>
        <w:t xml:space="preserve"> के प्रत्येक पुरुष को न मार डाले, तो </w:t>
      </w:r>
      <w:r>
        <w:rPr>
          <w:b/>
          <w:lang w:val="hi_IN" w:bidi="hi_IN"/>
        </w:rPr>
        <w:t>परमेश्वर</w:t>
      </w:r>
      <w:r>
        <w:rPr>
          <w:lang w:val="hi_IN" w:bidi="hi_IN"/>
        </w:rPr>
        <w:t xml:space="preserve"> उसे मार डाले। दाऊद परमेश्वर के लिए सामान्य शब्द का उपयोग करता है। परमेश्वर और घराने के लिए उन्हीं शब्दों का उपयोग करें जिनका उपयोग आपने पिछले भागों में किया था। यदि आवश्यक हो, तो अधिक जानकारी के लिए मुख्य शब्दावली में परमेश्वर और घराना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25:23–38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25:23–38 को सुनें और अपने मन में रखें।</w:t>
      </w:r>
    </w:p>
    <w:p>
      <w:pPr/>
      <w:r>
        <w:rPr>
          <w:lang w:val="hi_IN" w:bidi="hi_IN"/>
        </w:rPr>
      </w:r>
      <w:r>
        <w:rPr>
          <w:lang w:val="hi_IN" w:bidi="hi_IN"/>
        </w:rPr>
        <w:t>यदि सम्भव हो, तो 1 शमूएल 25:23–38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25:23–38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सच्ची कहानी पिछली कहानी के बाद की है, जब नाबाल की पत्नी अबीगैल ने अपने सेवकों को भोजन की भेंट लेकर दाऊद और उसके लोगों से मिलने के लिए अपने आगे भेज दिया था। पिछली कहानी के अंत में, दाऊद ने नाबाल और उसके घराने के सभी पुरुषों को मारने की योजना बनाई थी। अबीगैल अपने सेवकों के पीछे-पीछे दाऊद से मिलने के लिए एक गदहे पर सवार होकर चली। अचानक, अबीगैल दाऊद को देखती है।</w:t>
      </w:r>
    </w:p>
    <w:p>
      <w:pPr/>
      <w:r>
        <w:rPr>
          <w:lang w:val="hi_IN" w:bidi="hi_IN"/>
        </w:rPr>
      </w:r>
      <w:r>
        <w:rPr>
          <w:lang w:val="hi_IN" w:bidi="hi_IN"/>
        </w:rPr>
        <w:t>यहाँ रुकें और समूह के रूप में गदहे की पीठ पर सवार किसी व्यक्ति की तस्वीर देखें। इस ऑडियो को यहाँ रोकें।</w:t>
      </w:r>
    </w:p>
    <w:p>
      <w:pPr/>
      <w:r>
        <w:rPr>
          <w:lang w:val="hi_IN" w:bidi="hi_IN"/>
        </w:rPr>
      </w:r>
      <w:r>
        <w:rPr>
          <w:lang w:val="hi_IN" w:bidi="hi_IN"/>
        </w:rPr>
        <w:t>इस कहानी में, जैसे ही अबीगैल दाऊद को देखती है, वह तुरंत गदहे की पीठ से उतर जाती है। अबीगैल दाऊद के सामने अपना मुख भूमि की ओर करके अपना शरीर भूमि पर गिरा देती है। उन दिनों लोग किसी के प्रति आदर और सम्मान प्रकट करने के लिए उसके सामने इस प्रकार मुँह के बल झुक जाते थे।</w:t>
      </w:r>
    </w:p>
    <w:p>
      <w:pPr/>
      <w:r>
        <w:rPr>
          <w:lang w:val="hi_IN" w:bidi="hi_IN"/>
        </w:rPr>
      </w:r>
      <w:r>
        <w:rPr>
          <w:lang w:val="hi_IN" w:bidi="hi_IN"/>
        </w:rPr>
        <w:t>जब अबीगैल दाऊद के सामने अपना लंबा और आदरपूर्ण भाषण शुरू करती है, तब भी वह दाऊद के सामने झुकी हुई है। अबीगैल कहती है, "दोष केवल मुझ पर ही हो।" दूसरे शब्दों में, अबीगैल कहती है कि वह दोष या ज़िम्मेदारी लेगी। संभवतः, अबीगैल दाऊद से विनती कर रही है कि वह नाबाल के बुरे व्यवहार के लिए उसे उत्तरदायी माने। अबीगैल दाऊद से अत्यन्त विनम्रता के साथ बात करती है, मानो दाऊद उसके ऊपर अधिकार रखने वाला कोई स्वामी हो। अबीगैल अपने आप को दाऊद की सेविका भी कहती है।</w:t>
      </w:r>
    </w:p>
    <w:p>
      <w:pPr/>
      <w:r>
        <w:rPr>
          <w:lang w:val="hi_IN" w:bidi="hi_IN"/>
        </w:rPr>
      </w:r>
      <w:r>
        <w:rPr>
          <w:lang w:val="hi_IN" w:bidi="hi_IN"/>
        </w:rPr>
        <w:t>यहाँ रुकें और समूह के रूप में एक ऐसी परिस्थिति का अभिनय करें, जिसमें एक व्यक्ति किसी अधिक शक्तिशाली या अधिकार रखने वाले व्यक्ति से किसी महत्वपूर्ण बात को सुनने का निवेदन करता है। सुनने वाला व्यक्ति कैसे व्यवहार करता है? माँगने वाला व्यक्ति कार्य कैसे करता है? इस ऑडियो को यहाँ रोकें।</w:t>
      </w:r>
    </w:p>
    <w:p>
      <w:pPr/>
      <w:r>
        <w:rPr>
          <w:lang w:val="hi_IN" w:bidi="hi_IN"/>
        </w:rPr>
      </w:r>
      <w:r>
        <w:rPr>
          <w:lang w:val="hi_IN" w:bidi="hi_IN"/>
        </w:rPr>
        <w:t>अबीगैल दाऊद को फिर से "मेरा प्रभु" कहती है। अबीगैल दाऊद से विनती करती है कि वह उस निकम्मे नाबाल पर ध्यान न दे। अबीगैल नाबाल को निकम्मा कहती है, क्योंकि नाबाल ने मूर्खतापूर्ण व्यवहार किया है। अबीगैल यह भी कहती है कि नाबाल के नाम का अर्थ मूर्ख व्यक्ति है और नाबाल नियमित रूप से मूर्खतापूर्ण व्यवहार करता है।</w:t>
      </w:r>
    </w:p>
    <w:p>
      <w:pPr/>
      <w:r>
        <w:rPr>
          <w:lang w:val="hi_IN" w:bidi="hi_IN"/>
        </w:rPr>
      </w:r>
      <w:r>
        <w:rPr>
          <w:lang w:val="hi_IN" w:bidi="hi_IN"/>
        </w:rPr>
        <w:t>इसके बाद, अबीगैल कहती है कि वह "मेरे स्वामी" के जवानों से स्वयं नहीं मिली थी। अबीगैल फिर से दाऊद को अपना स्वामी कहकर संबोधित कर रही है। अबीगैल दाऊद से कह रही है कि वह उन संदेशवाहकों या जवानों से नहीं मिली थी जिन्हें दाऊद ने नाबाल से मिलने के लिए भेजा था।</w:t>
      </w:r>
    </w:p>
    <w:p>
      <w:pPr/>
      <w:r>
        <w:rPr>
          <w:lang w:val="hi_IN" w:bidi="hi_IN"/>
        </w:rPr>
      </w:r>
      <w:r>
        <w:rPr>
          <w:lang w:val="hi_IN" w:bidi="hi_IN"/>
        </w:rPr>
        <w:t>अबीगैल दाऊद को फिर से बहुत विनम्रता से "मेरा प्रभु, या स्वामी" कहना जारी रखती है। इसके बाद, अबीगैल यहोवा और दाऊद के सामने एक बहुत ही दृढ़ प्रतिज्ञा करना आरम्भ करती है। अबीगैल कहती है कि यहोवा ने दाऊद को दो बातों से रोका है। यहोवा ने दाऊद को निर्दोष लोगों की हत्या करने और अपने लिए स्वयं बदला लेने से रोक दिया है। लेकिन दाऊद ने यह नहीं कहा है कि दाऊद नाबाल को किसी प्रकार का नुकसान नहीं पहुँचाएगा। अबीगैल यह सुझाव दे रही है कि यहोवा ने ही अबीगैल की दाऊद से भेंट करवाई है, ताकि दाऊद को नाबाल और उसके घराने के सभी पुरुषों की हत्या करने से रोका जा सके। नाबाल ने दाऊद के साथ बुरा किया है, परन्तु यहोवा दाऊद को नाबाल के प्रति बदले में बुरा करने से रोक रहा है।</w:t>
      </w:r>
    </w:p>
    <w:p>
      <w:pPr/>
      <w:r>
        <w:rPr>
          <w:lang w:val="hi_IN" w:bidi="hi_IN"/>
        </w:rPr>
      </w:r>
      <w:r>
        <w:rPr>
          <w:lang w:val="hi_IN" w:bidi="hi_IN"/>
        </w:rPr>
        <w:t>अबीगैल एक बार फिर दाऊद को "मेरे प्रभु" के रूप में संबोधित करती है। अबीगैल कहती है कि वह आशा करती है कि जो कोई भी जानबूझकर दाऊद के साथ बुरा करने का प्रयास करे, वह "नाबाल के समान" हो जाए। इसका अर्थ है कि अबीगैल आशा करती है कि जो कोई दाऊद के साथ बुरा करेगा, वह किसी समय बुरे परिणामों या दण्ड का अनुभव करेगा। यहोवा ने अभी तक नाबाल को दण्ड नहीं दिया है, परन्तु अबीगैल को आशा है कि यहोवा नाबाल को दण्ड देगा, क्योंकि नाबाल ने मूर्खतापूर्ण व्यवहार किया और दाऊद के साथ बुरा व्यवहार किया।</w:t>
      </w:r>
    </w:p>
    <w:p>
      <w:pPr/>
      <w:r>
        <w:rPr>
          <w:lang w:val="hi_IN" w:bidi="hi_IN"/>
        </w:rPr>
      </w:r>
      <w:r>
        <w:rPr>
          <w:lang w:val="hi_IN" w:bidi="hi_IN"/>
        </w:rPr>
        <w:t>इसके बाद, अबीगैल ने दाऊद से विनती की कि वह उसे यह "आशीष", अर्थात् भोजन की भेंट, दाऊद की सेना के जवानों को देने की अनुमति दे।</w:t>
      </w:r>
    </w:p>
    <w:p>
      <w:pPr/>
      <w:r>
        <w:rPr>
          <w:lang w:val="hi_IN" w:bidi="hi_IN"/>
        </w:rPr>
      </w:r>
      <w:r>
        <w:rPr>
          <w:lang w:val="hi_IN" w:bidi="hi_IN"/>
        </w:rPr>
        <w:t>अबीगैल दाऊद से उसके "विद्रोह" को क्षमा करने के लिए कहती है। यह कहने का एक और तरीका यह हो सकता है, "कृपया मुझे क्षमा करें यदि मैंने कुछ भी गलत किया है।" लेकिन अबीगैल ने कुछ भी गलत नहीं किया था। संभव है कि अबीगैल दाऊद के प्रति किए गए नाबाल के बुरे व्यवहार का दोष अपने ऊपर ले रही हो। हालाँकि, इसकी अधिक संभावना है कि अबीगैल विनम्रतापूर्वक बात कर रही है और दाऊद से अपनी बात जारी रखने के लिए क्षमा माँग रही है। दूसरे शब्दों में, अबीगैल नम्रतापूर्वक दाऊद से आगे बोलते रहने की अनुमति माँग रही है।</w:t>
      </w:r>
    </w:p>
    <w:p>
      <w:pPr/>
      <w:r>
        <w:rPr>
          <w:lang w:val="hi_IN" w:bidi="hi_IN"/>
        </w:rPr>
      </w:r>
      <w:r>
        <w:rPr>
          <w:lang w:val="hi_IN" w:bidi="hi_IN"/>
        </w:rPr>
        <w:t>यहाँ रुकें और उस समय की एक कहानी सुनाएँ जब कोई व्यक्ति, जो समुदाय में महत्वपूर्ण नहीं था, उसने किसी सम्मानित अगुवे से कुछ करने के लिए विनती की। इस ऑडियो को यहाँ रोकें।</w:t>
      </w:r>
    </w:p>
    <w:p>
      <w:pPr/>
      <w:r>
        <w:rPr>
          <w:lang w:val="hi_IN" w:bidi="hi_IN"/>
        </w:rPr>
      </w:r>
      <w:r>
        <w:rPr>
          <w:lang w:val="hi_IN" w:bidi="hi_IN"/>
        </w:rPr>
        <w:t>अबीगैल कहती है कि यहोवा "मेरे प्रभु" के लिए एक ऐसा घर बनाएगा जो सदा बना रहेगा। अबीगैल का अर्थ यह है कि वह विश्वास करती है कि यहोवा दाऊद के घराने, अर्थात् उसके वंशजों को, बहुत-सी पीढ़ियों तक, या लंबे समय तक, इस्राएल का शासक बनाएगा। अबीगैल सोचती है कि यहोवा ऐसा इसलिए करेगा, क्योंकि दाऊद, जिसे वह फिर से "मेरे प्रभु" कहकर संबोधित करती है, यहोवा की लड़ाइयाँ लड़ रहा है; और वह आशा करती है कि दाऊद अपने जीवन भर कोई बुरा कार्य नहीं करेगा।</w:t>
      </w:r>
    </w:p>
    <w:p>
      <w:pPr/>
      <w:r>
        <w:rPr>
          <w:lang w:val="hi_IN" w:bidi="hi_IN"/>
        </w:rPr>
      </w:r>
      <w:r>
        <w:rPr>
          <w:lang w:val="hi_IN" w:bidi="hi_IN"/>
        </w:rPr>
        <w:t>इसके बाद, अबीगैल अपनी इस आशा के बारे में बात करती है कि जो कोई दाऊद का पीछा करके उसे मार डालने का प्रयास करेगा, यहोवा उसे दण्ड देगा। इसके बाद, अबीगैल इस बारे में बात करती है कि यहोवा दाऊद को जीवित लोगों की "गठरी" या "थैली" में सुरक्षित रखेगा। उन दिनों लोग अक्सर छोटी और मूल्यवान वस्तुओं को एक थैली या छोटे से बटुए में रखते थे, जिसे वे अपने साथ लेकर चल सकते थे। अबीगैल आशा करती है कि यहोवा दाऊद को जीवित रखेगा, ठीक वैसे ही जैसे कोई व्यक्ति किसी बहुमूल्य खजाने की रक्षा करता है। परन्तु, अबीगैल आशा करती है कि यहोवा दाऊद के शत्रुओं का शीघ्र नाश करेगा, ठीक वैसे ही जैसे कोई व्यक्ति गोफन की थैली से पत्थर को बहुत तेज़ी से और बहुत दूर फेंक देता है।</w:t>
      </w:r>
    </w:p>
    <w:p>
      <w:pPr/>
      <w:r>
        <w:rPr>
          <w:lang w:val="hi_IN" w:bidi="hi_IN"/>
        </w:rPr>
      </w:r>
      <w:r>
        <w:rPr>
          <w:lang w:val="hi_IN" w:bidi="hi_IN"/>
        </w:rPr>
        <w:t>यहाँ रुकें और एक समूह के रूप में गोफन में एक चट्टान की तस्वीर देखें। इस ऑडियो को यहाँ रोकें।</w:t>
      </w:r>
    </w:p>
    <w:p>
      <w:pPr/>
      <w:r>
        <w:rPr>
          <w:lang w:val="hi_IN" w:bidi="hi_IN"/>
        </w:rPr>
      </w:r>
      <w:r>
        <w:rPr>
          <w:lang w:val="hi_IN" w:bidi="hi_IN"/>
        </w:rPr>
        <w:t>यदि उपलब्ध हो: यहाँ रुकें और समूह के रूप में किसी व्यक्ति द्वारा गोफन से पत्थर फेंकने का एक वीडियो देखें। इस ऑडियो को यहाँ रोकें।</w:t>
      </w:r>
    </w:p>
    <w:p>
      <w:pPr/>
      <w:r>
        <w:rPr>
          <w:lang w:val="hi_IN" w:bidi="hi_IN"/>
        </w:rPr>
      </w:r>
      <w:r>
        <w:rPr>
          <w:lang w:val="hi_IN" w:bidi="hi_IN"/>
        </w:rPr>
        <w:t>अबीगैल दाऊद से कहती है कि वह जानती है कि यहोवा ने "मेरे प्रभु", अर्थात् दाऊद, के लिए जो भी भली बातें ठहराई हैं, उन्हें वह अवश्य पूरा करेगा। अबीगैल यह भी कहती है कि यहोवा निश्चित रूप से दाऊद को इस्राएल का भविष्य का शासक बनाएगा। अबीगैल दाऊद से कहती है कि वह जानती है कि दाऊद को न तो दुःख होगा और न ही उसका विवेक उसे दोषी ठहराएगा, क्योंकि उसने निर्दोष लोगों की व्यर्थ हत्या करने और अपने लिए स्वयं बदला लेने का निर्णय नहीं किया। अबीगैल विनती करती है कि जब दाऊद औपचारिक रूप से इस्राएल का शासक बन जाए, तब वह अबीगैल, "तेरी दासी", को याद रखे। अबीगैल दाऊद से यह निवेदन कर रही है कि वह याद रखे कि अबीगैल ने प्रतिशोध के कारण दाऊद को निर्दोष लोगों की हत्या करने से रोकने के लिए क्या किया था। अबीगैल यह भी निवेदन कर रही है कि जब दाऊद इस्राएल का नेतृत्व करना आरम्भ करे, तब वह उसके प्रति कृपा दिखाए।</w:t>
      </w:r>
    </w:p>
    <w:p>
      <w:pPr/>
      <w:r>
        <w:rPr>
          <w:lang w:val="hi_IN" w:bidi="hi_IN"/>
        </w:rPr>
      </w:r>
      <w:r>
        <w:rPr>
          <w:lang w:val="hi_IN" w:bidi="hi_IN"/>
        </w:rPr>
        <w:t>यहाँ रुकें और समूह के रूप में इस प्रश्न पर चर्चा करें। आपकी संस्कृति में एक ईमानदार और अच्छा अगुवा कैसे बनता है? आपके अनुसार यह क्यों महत्वपूर्ण है कि दाऊद ने बदला लेने के लिए निर्दोष लोगों की हत्या नहीं की? इस ऑडियो को यहाँ रोकें।</w:t>
      </w:r>
    </w:p>
    <w:p>
      <w:pPr/>
      <w:r>
        <w:rPr>
          <w:lang w:val="hi_IN" w:bidi="hi_IN"/>
        </w:rPr>
      </w:r>
      <w:r>
        <w:rPr>
          <w:lang w:val="hi_IN" w:bidi="hi_IN"/>
        </w:rPr>
        <w:t>अबीगैल के बोलने के बाद, दाऊद अबीगैल को उत्तर देता है। दाऊद इस्राएल के परमेश्वर यहोवा की स्तुति करता है। दाऊद कहता है कि यहोवा ने उसी दिन अबीगैल को उससे मिलने के लिए भेजा था। फिर दाऊद अबीगैल को आशीर्वाद देता है और उसके बुद्धिमानी भरे कार्यों के लिए उसका धन्यवाद करता है। दाऊद कहता है कि अबीगैल के कार्यों ने उस दिन उसे निर्दोष लोगों की हत्या करने से रोक दिया, क्योंकि अब वह स्वयं अपने लिए बदला लेने की योजना नहीं रखता।</w:t>
      </w:r>
    </w:p>
    <w:p>
      <w:pPr/>
      <w:r>
        <w:rPr>
          <w:lang w:val="hi_IN" w:bidi="hi_IN"/>
        </w:rPr>
      </w:r>
      <w:r>
        <w:rPr>
          <w:lang w:val="hi_IN" w:bidi="hi_IN"/>
        </w:rPr>
        <w:t>दाऊद आगे अबीगैल से कहता है कि इस्राएल के परमेश्वर यहोवा ने उसे अबीगैल के प्रति बुराई करने से रोक दिया। इसका अर्थ है कि यहोवा ने दाऊद को नाबाल के घर के सभी पुरुषों को मारने से रोक दिया, जिनमें अबीगैल का पति नाबाल भी शामिल था। दाऊद अबीगैल से कहता है कि यदि वह शीघ्रता से उससे मिलने न आई होती, तो अगले दिन सूर्योदय होने से पहले वह नाबाल और उसके घराने के सभी पुरुषों को मार डालता।</w:t>
      </w:r>
    </w:p>
    <w:p>
      <w:pPr/>
      <w:r>
        <w:rPr>
          <w:lang w:val="hi_IN" w:bidi="hi_IN"/>
        </w:rPr>
      </w:r>
      <w:r>
        <w:rPr>
          <w:lang w:val="hi_IN" w:bidi="hi_IN"/>
        </w:rPr>
        <w:t>दाऊद उन भोजन की भेंटों को स्वीकार कर लेता है, जिन्हें अबीगैल उसके लोगों के लिए लाई थी। अबीगैल अपने सेवकों से सारा भोजन दाऊद की सेना के लोगों को देने के लिए कहती है। फिर दाऊद अबीगैल से कहता है कि वह शान्ति के साथ अपने घर लौट जाए, जो पहाड़ी पर स्थित है। दाऊद का अर्थ है कि वह अबीगैल या उसके घराने के लोगों को किसी प्रकार की हानि नहीं पहुँचाएगा। दाऊद अबीगैल से कहता है, "मैंने तेरी बात सुन ली है, और तूने जो मुझसे माँगा है, मैं वही करूँगा।"</w:t>
      </w:r>
    </w:p>
    <w:p>
      <w:pPr/>
      <w:r>
        <w:rPr>
          <w:lang w:val="hi_IN" w:bidi="hi_IN"/>
        </w:rPr>
      </w:r>
      <w:r>
        <w:rPr>
          <w:lang w:val="hi_IN" w:bidi="hi_IN"/>
        </w:rPr>
        <w:t>फिर अबीगैल नाबाल से बात करने के लिए अपने घराने में लौट जाती है। अबीगैल देखती है कि नाबाल एक बड़ा भोज दे रहा है, जैसा कोई राजा आयोजित करता है। अबीगैल देखती है कि नाबाल बहुत मगन होकर व्यवहार कर रहा है, क्योंकि उसने भोज में बहुत अधिक दाखमधु पी रखी है। इसलिए, अबीगैल यह निर्णय करती है कि वह अगले दिन सुबह तक नाबाल को दाऊद के साथ हुई घटना के बारे में कुछ नहीं बताएगी।</w:t>
      </w:r>
    </w:p>
    <w:p>
      <w:pPr/>
      <w:r>
        <w:rPr>
          <w:lang w:val="hi_IN" w:bidi="hi_IN"/>
        </w:rPr>
      </w:r>
      <w:r>
        <w:rPr>
          <w:lang w:val="hi_IN" w:bidi="hi_IN"/>
        </w:rPr>
        <w:t>प्रातःकाल, नाबाल का नशा उतर चुका था। इसलिए, अबीगैल नाबाल को समझाती है कि दाऊद के साथ क्या हुआ था। तुरन्त ही, नाबाल इतना बीमार हो जाता है कि वह पत्थर के समान निश्चल हो जाता है। दस दिन बाद, यहोवा नाबाल के प्राण ले लेता है।</w:t>
      </w:r>
      <w:r>
        <w:rPr>
          <w:lang w:val="hi_IN" w:bidi="hi_IN"/>
        </w:rPr>
      </w:r>
    </w:p>
    <w:p>
      <w:pPr>
        <w:pStyle w:val="Heading3"/>
      </w:pPr>
      <w:r>
        <w:rPr>
          <w:lang w:val="hi_IN" w:bidi="hi_IN"/>
        </w:rPr>
        <w:t>घटनाओं को समझाना</w:t>
      </w:r>
    </w:p>
    <w:p>
      <w:pPr/>
      <w:r>
        <w:rPr>
          <w:lang w:val="hi_IN" w:bidi="hi_IN"/>
        </w:rPr>
      </w:r>
      <w:r>
        <w:rPr>
          <w:lang w:val="hi_IN" w:bidi="hi_IN"/>
        </w:rPr>
        <w:t>1 शमूएल 25:23–38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अबीगैल अपने घराने के लोगों की ओर से दाऊद से विनती करती है। अबीगैल दाऊद और उसकी सेना के लोगों को भोजन की भेंट देती है।</w:t>
      </w:r>
    </w:p>
    <w:p>
      <w:pPr/>
      <w:r>
        <w:rPr>
          <w:lang w:val="hi_IN" w:bidi="hi_IN"/>
        </w:rPr>
      </w:r>
      <w:r>
        <w:rPr>
          <w:b/>
          <w:lang w:val="hi_IN" w:bidi="hi_IN"/>
        </w:rPr>
        <w:t>दूसरे दृश्य में:</w:t>
      </w:r>
      <w:r>
        <w:rPr>
          <w:lang w:val="hi_IN" w:bidi="hi_IN"/>
        </w:rPr>
        <w:t xml:space="preserve"> दाऊद अबीगैल को उत्तर देता है और अबीगैल के घराने को नुकसान न पहुँचाने के लिए सहमत होता है।</w:t>
      </w:r>
    </w:p>
    <w:p>
      <w:pPr/>
      <w:r>
        <w:rPr>
          <w:lang w:val="hi_IN" w:bidi="hi_IN"/>
        </w:rPr>
      </w:r>
      <w:r>
        <w:rPr>
          <w:b/>
          <w:lang w:val="hi_IN" w:bidi="hi_IN"/>
        </w:rPr>
        <w:t>दूसरे दृश्य में:</w:t>
      </w:r>
      <w:r>
        <w:rPr>
          <w:lang w:val="hi_IN" w:bidi="hi_IN"/>
        </w:rPr>
        <w:t xml:space="preserve"> अबीगैल लौटकर देखती है कि नाबाल अपने ही भोज में नशे में धुत्त है। अबीगैल सुबह होने तक इंतज़ार करती है ताकि वह नाबाल को बता सके कि दाऊद के साथ क्या हुआ था। जब नाबाल यह सब सुनता है, तो वह इतना बीमार हो जाता है कि पत्थर के समान निश्चल हो जाता है। फिर, दस दिन बाद, यहोवा नाबाल का प्राण ले लेता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अबीगैल, अपने सेवकों के साथ जिन्होंने अबीगैल की सहायता की थी दाऊद को भोजन की भेंट पहुँचाने में</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दाऊद के लोग</w:t>
      </w:r>
    </w:p>
    <w:p>
      <w:pPr>
        <w:pStyle w:val="ListBullet"/>
        <w:spacing w:line="240" w:lineRule="auto"/>
        <w:ind w:left="720"/>
      </w:pPr>
      <w:r>
        <w:rPr>
          <w:lang w:val="hi_IN" w:bidi="hi_IN"/>
        </w:rPr>
      </w:r>
      <w:r>
        <w:rPr>
          <w:lang w:val="hi_IN" w:bidi="hi_IN"/>
        </w:rPr>
        <w:t>यहोवा, इस्राएल का परमेश्वर</w:t>
      </w:r>
    </w:p>
    <w:p>
      <w:pPr>
        <w:pStyle w:val="ListBullet"/>
        <w:spacing w:line="240" w:lineRule="auto"/>
        <w:ind w:left="720"/>
      </w:pPr>
      <w:r>
        <w:rPr>
          <w:lang w:val="hi_IN" w:bidi="hi_IN"/>
        </w:rPr>
      </w:r>
      <w:r>
        <w:rPr>
          <w:lang w:val="hi_IN" w:bidi="hi_IN"/>
        </w:rPr>
        <w:t>नाबाल</w:t>
      </w:r>
    </w:p>
    <w:p>
      <w:pPr>
        <w:pStyle w:val="ListBullet"/>
        <w:spacing w:line="240" w:lineRule="auto"/>
        <w:ind w:left="720"/>
      </w:pPr>
      <w:r>
        <w:rPr>
          <w:lang w:val="hi_IN" w:bidi="hi_IN"/>
        </w:rPr>
      </w:r>
      <w:r>
        <w:rPr>
          <w:lang w:val="hi_IN" w:bidi="hi_IN"/>
        </w:rPr>
        <w:t>और वे लोग जो नाबाल के भोज के दौरान नाबाल के साथ उत्सव मनाते थे</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अबीगैल ने दाऊद को एक बहुत लंबा और सम्मानजनक भाषण दिया। अबीगैल ने अपने पूरे भाषण में बहुत विनम्र और शिष्ट शब्दों का उपयोग किया। जब अबीगैल ने दाऊद को देखा, तो वह तुरंत अपने गदहे की पीठ से उतर गई। अबीगैल ने जानबूझकर और नम्रता के साथ दाऊद के सामने अपना मुख भूमि की ओर करके दण्डवत् किया, ताकि वह दाऊद के प्रति अपना आदर प्रकट कर सके। अबीगैल "दाऊद के पैरों में गिर पड़ी।" अबीगैल ठोकर खाकर नहीं गिरी थी। इसका अर्थ है कि अबीगैल दाऊद के सामने निकट आकर झुकी। अबीगैल ने अपना सिर दाऊद के चरणों के निकट रख दिया, जबकि दाऊद उसकी ओर देख रहा था। कहानीकार हमें दो बार, अलग-अलग शब्दों में बताता है कि अबीगैल ने दाऊद के सामने दण्डवत् किया। हम निश्चित रूप से नहीं जानते कि अबीगैल ने एक बार दण्डवत् किया या दो बार। संभव है कि अबीगैल पहले एक बार दाऊद के सामने दण्डवत् हुई हो, और फिर दाऊद के और निकट आकर दोबारा दण्डवत् की हो। या, संभव है कि अबीगैल ने केवल एक ही बार दण्डवत् किया हो, लेकिन कहानीकार ने बस जानकारी को दो बार कहा। हम यह जानते हैं कि जब अबीगैल दाऊद को अपना पूरा भाषण दे रही थी, तब भी वह दाऊद के सामने झुकी हुई थी। अबीगैल दाऊद को "मेरे प्रभु" कहती है, जिसका अर्थ है "स्वामी।" अबीगैल दाऊद के लिए एक ऐसी उपाधि का उपयोग कर रही है जो यह दर्शाती है कि वह जानती है कि दाऊद उसके ऊपर अधिकार रखता है और वह दाऊद के प्रति आदर प्रकट कर रही है। अबीगैल अपने आप को दाऊद की "दासी" भी कहती है। फिर अबीगैल दाऊद से विनती करती है कि वह उसकी बात सुने। अबीगैल कहती है कि नाबाल ने दाऊद के प्रति जो बुराई की थी, उसके लिए वह ज़िम्मेदारी या दोष अपने ऊपर ले लेगी। इस कहानी में अबीगैल कई बार दाऊद को "मेरे स्वामी" और स्वयं को दाऊद की "दासी" कहकर संबोधित करेगी। अबीगैल “मैं” नहीं कहती, बल्कि अपने आप को दाऊद की दासी कहती है।</w:t>
      </w:r>
    </w:p>
    <w:p>
      <w:pPr/>
      <w:r>
        <w:rPr>
          <w:lang w:val="hi_IN" w:bidi="hi_IN"/>
        </w:rPr>
      </w:r>
      <w:r>
        <w:rPr>
          <w:lang w:val="hi_IN" w:bidi="hi_IN"/>
        </w:rPr>
        <w:t>अबीगैल विनम्रता से दाऊद से बात करने की अनुमति माँगती है। अबीगैल दाऊद से विनती करती है कि वह उसके "कानों" से उसकी बात सुने; दूसरे शब्दों में, वह दाऊद से अनुरोध करती है कि वह उसकी बात ध्यान से सुने। इसका अर्थ यह नहीं है कि अबीगैल दाऊद के कान में सीधे फुसफुसाकर बात कर रही है। इसका अर्थ केवल इतना है कि अबीगैल चाहती है कि दाऊद उसकी बात सुने।</w:t>
      </w:r>
    </w:p>
    <w:p>
      <w:pPr/>
      <w:r>
        <w:rPr>
          <w:lang w:val="hi_IN" w:bidi="hi_IN"/>
        </w:rPr>
      </w:r>
      <w:r>
        <w:rPr>
          <w:lang w:val="hi_IN" w:bidi="hi_IN"/>
        </w:rPr>
        <w:t>यहाँ रुकें और समूह में इस प्रश्न पर चर्चा करें: इस बारे में सोचें कि आपकी संस्कृति में कैसे एक महत्वहीन व्यक्ति किसी महत्वपूर्ण व्यक्ति से कुछ करने के लिए विनती करता है। चर्चा करें कि आप अबीगैल के दाऊद से कहे गए भाषण का अनुवाद कैसे करेंगे, क्योंकि वह दाऊद को संबोधित करते समय "मेरे प्रभु" जैसी उपाधियों का उपयोग करती है और अपने बारे में बात करते समय "तेरी दासी" कहती है। इस ऑडियो को यहाँ रोकें।</w:t>
      </w:r>
    </w:p>
    <w:p>
      <w:pPr/>
      <w:r>
        <w:rPr>
          <w:lang w:val="hi_IN" w:bidi="hi_IN"/>
        </w:rPr>
      </w:r>
      <w:r>
        <w:rPr>
          <w:lang w:val="hi_IN" w:bidi="hi_IN"/>
        </w:rPr>
        <w:t>अबीगैल दाऊद से विनती करती है कि वह इस "निकम्मे मनुष्य" नाबाल पर ध्यान न दे, अर्थात् उसे अनदेखा कर दे। यहाँ, "निकम्मा मनुष्य" वाक्यांश यह दर्शाता है कि अबीगैल जानती है कि नाबाल सामान्यतः ऐसे निर्णय नहीं लेता जो यहोवा का आदर करते हों। अबीगैल कहती है कि नाबाल नाम का अर्थ मूर्ख है। इसलिए, नाबाल का नाम उस पर बिल्कुल ठीक बैठता है, क्योंकि नाबाल सचमुच एक मूर्ख की तरह व्यवहार करता है। जो लोग मूर्खतापूर्ण व्यवहार करते हैं, वे परमेश्वर का अनुसरण नहीं करते हैं। जब लोग लगातार मूर्खतापूर्ण व्यवहार करते रहते हैं, तो उसके बुरे परिणाम सामने आते हैं, और यहोवा ऐसे लोगों को दण्ड देता है।</w:t>
      </w:r>
    </w:p>
    <w:p>
      <w:pPr/>
      <w:r>
        <w:rPr>
          <w:lang w:val="hi_IN" w:bidi="hi_IN"/>
        </w:rPr>
      </w:r>
      <w:r>
        <w:rPr>
          <w:lang w:val="hi_IN" w:bidi="hi_IN"/>
        </w:rPr>
        <w:t>अबीगैल दाऊद को फिर से "मेरा प्रभु" कहती है। अबीगैल ऐसा तब करती है जब वह दाऊद से कहती है कि उसने उन संदेशवाहकों को नहीं देखा था जिन्हें दाऊद ने नाबाल के पास भेजा था।</w:t>
      </w:r>
    </w:p>
    <w:p>
      <w:pPr/>
      <w:r>
        <w:rPr>
          <w:lang w:val="hi_IN" w:bidi="hi_IN"/>
        </w:rPr>
      </w:r>
      <w:r>
        <w:rPr>
          <w:lang w:val="hi_IN" w:bidi="hi_IN"/>
        </w:rPr>
        <w:t xml:space="preserve">अबीगैल फिर से दाऊद को "मेरे प्रभु" कहकर संबोधित करती है और अपने भाषण का ढंग बदलती है, ताकि यह दिखा सके कि अब वह अपनी मुख्य बात कहने जा रही है। अबीगैल कहती है कि यहोवा ने दाऊद को बदला लेकर निर्दोष लोगों की हत्या करने से रोक दिया है। इसके बाद, अबीगैल कहती है कि वह आशा करती है कि जो कोई भी दाऊद, अर्थात् "मेरे प्रभु", के विरुद्ध बुराई करना चाहता है, उसका भी वही अंजाम हो जो नाबाल का हुआ। अबीगैल जानती है कि यहोवा किसी-न-किसी प्रकार से नाबाल के मूर्खतापूर्ण कार्यों के लिए उसे दण्ड देगा। अबीगैल इस बात पर ज़ोर देने के लिए यहोवा और दाऊद के सामने एक शपथ, अर्थात् एक दृढ़ प्रतिज्ञा, करती है। अबीगैल यह कहकर करती है, “यहोवा के जीवन और तेरे जीवन की शपथ।” अबीगैल कह रही है, "मैं निश्चित रूप से अपनी प्रतिज्ञा पूरी करूँगी। यदि मैं ऐसा नहीं करती, तो यहोवा मुझे दण्ड दे सकता है।" </w:t>
      </w:r>
    </w:p>
    <w:p>
      <w:pPr/>
      <w:r>
        <w:rPr>
          <w:lang w:val="hi_IN" w:bidi="hi_IN"/>
        </w:rPr>
      </w:r>
      <w:r>
        <w:rPr>
          <w:lang w:val="hi_IN" w:bidi="hi_IN"/>
        </w:rPr>
        <w:t>यहाँ रुकें और समूह के रूप में चर्चा करें कि आपकी भाषा में कोई व्यक्ति एक दृढ़ प्रतिज्ञा किस प्रकार करता है। इस ऑडियो को यहाँ रोकें।</w:t>
      </w:r>
    </w:p>
    <w:p>
      <w:pPr/>
      <w:r>
        <w:rPr>
          <w:lang w:val="hi_IN" w:bidi="hi_IN"/>
        </w:rPr>
      </w:r>
      <w:r>
        <w:rPr>
          <w:lang w:val="hi_IN" w:bidi="hi_IN"/>
        </w:rPr>
        <w:t>अबीगैल दाऊद से बात करना जारी रखती है। अबीगैल कहती है कि यहोवा ने दाऊद को बदला लेकर निर्दोष लोगों की हत्या करने से रोक दिया है। इसके बाद, अबीगैल कहती है कि वह आशा करती है कि जो कोई भी दाऊद, अर्थात् "मेरे प्रभु", के विरुद्ध बुराई करना चाहता है, उसका भी वही अंजाम हो जो नाबाल का हुआ। अबीगैल जानती है कि यहोवा नाबाल के मूर्खतापूर्ण कार्यों के लिए किसी तरह से नाबाल को दण्ड देगा।</w:t>
      </w:r>
    </w:p>
    <w:p>
      <w:pPr/>
      <w:r>
        <w:rPr>
          <w:lang w:val="hi_IN" w:bidi="hi_IN"/>
        </w:rPr>
      </w:r>
      <w:r>
        <w:rPr>
          <w:lang w:val="hi_IN" w:bidi="hi_IN"/>
        </w:rPr>
        <w:t>अबीगैल दाऊद से विनम्रता से बात करना जारी रखती है। अबीगैल दाऊद से विनती करती है कि वह उसे बोलते रहने के लिए क्षमा करे। संभवतः इसका अर्थ यह है कि अबीगैल दाऊद से आगे भी उससे बात करते रहने की अनुमति माँग रही है। अबीगैल कहती है कि वह जानती है कि यहोवा "मेरे प्रभु", अर्थात् दाऊद, के लिए ऐसा घराना या वंश स्थापित करेगा, जो अनेक पीढ़ियों तक अगुवाई करता रहेगा। अबीगैल दाऊद के लिए एक स्थिर और सदा बने रहने वाले घराने की बात करती है। इसका अर्थ है कि यहोवा दाऊद के वंशजों को इस्राएल पर शासन करने की अनुमति देगा। यहाँ, "घर" या "घराना" दाऊद और दाऊद के भविष्य के वंशजों को दर्शाता है।</w:t>
      </w:r>
    </w:p>
    <w:p>
      <w:pPr/>
      <w:r>
        <w:rPr>
          <w:lang w:val="hi_IN" w:bidi="hi_IN"/>
        </w:rPr>
      </w:r>
      <w:r>
        <w:rPr>
          <w:lang w:val="hi_IN" w:bidi="hi_IN"/>
        </w:rPr>
        <w:t>यहाँ एक समूह के रूप में रुकें और उन लोगों के बारे में बात करें जिन्हें आप जानते हैं और जिन्होंने कई पीढ़ियों तक अगुवों के रूप में शासन किया है। यह दाऊद और उसके वंशजों के कई पीढ़ियों तक अगुवाई करने के समान या उससे भिन्न कैसे है? इस ऑडियो को यहाँ रोकें।</w:t>
      </w:r>
    </w:p>
    <w:p>
      <w:pPr/>
      <w:r>
        <w:rPr>
          <w:lang w:val="hi_IN" w:bidi="hi_IN"/>
        </w:rPr>
      </w:r>
      <w:r>
        <w:rPr>
          <w:lang w:val="hi_IN" w:bidi="hi_IN"/>
        </w:rPr>
        <w:t>अबीगैल वह कारण बताती है कि वह क्यों विश्वास करती है कि यहोवा दाऊद और उसके वंशजों को अगुवे बनाएगा। अबीगैल कहती है कि ऐसा इसलिए है क्योंकि “मेरा प्रभु,” जिसका अर्थ है दाऊद, यहोवा के युद्धों में लड़ रहा है। दूसरे शब्दों में, अबीगैल कह रही है कि दाऊद ने एक इस्राएली के रूप में उन अन्य राष्ट्रों के लोगों के विरुद्ध युद्ध किए हैं जो यहोवा का विरोध करते हैं। साथ ही, अबीगैल कहती है कि दाऊद के जीवनकाल में दाऊद बुरे काम नहीं करेगा।</w:t>
      </w:r>
    </w:p>
    <w:p>
      <w:pPr/>
      <w:r>
        <w:rPr>
          <w:lang w:val="hi_IN" w:bidi="hi_IN"/>
        </w:rPr>
      </w:r>
      <w:r>
        <w:rPr>
          <w:lang w:val="hi_IN" w:bidi="hi_IN"/>
        </w:rPr>
        <w:t>अबीगैल अपनी बात जारी रखते हुए यह आशा प्रकट करती है कि यदि कोई दाऊद को मारने का प्रयास करेगा, तो दाऊद का परमेश्वर यहोवा उसे जीवित सुरक्षित रखेगा। अबीगैल यह बात इस प्रकार कहती है कि वह आशा करती है कि यहोवा "मेरे प्रभु", अर्थात् दाऊद, के प्राण को "जीवितों की थैली" में बाँधकर सुरक्षित रखेगा। उन दिनों, लोग अक्सर किसी बहुमूल्य वस्तु को सुरक्षित रखने के लिए उसे एक विशेष थैली में रखते थे। इसलिए, अबीगैल कह रही है कि वह आशा करती है कि यहोवा दाऊद को जीवित और सुरक्षित रखेगा, क्योंकि यहोवा उनकी रक्षा एक बहुमूल्य खजाने की तरह करता है।</w:t>
      </w:r>
    </w:p>
    <w:p>
      <w:pPr/>
      <w:r>
        <w:rPr>
          <w:lang w:val="hi_IN" w:bidi="hi_IN"/>
        </w:rPr>
      </w:r>
      <w:r>
        <w:rPr>
          <w:lang w:val="hi_IN" w:bidi="hi_IN"/>
        </w:rPr>
        <w:t>यहाँ रुकें और बहुमूल्य वस्तुओं को रखने के लिए एक थैली का चित्र देखें। अबीगैल का अर्थ है कि यहोवा दाऊद की निगरानी करेगा या उसकी रक्षा करेगा। समूह के रूप में चर्चा करें कि आप अपनी भाषा में इस बात को कैसे व्यक्त करेंगे कि यहोवा दाऊद की देखभाल करेगा या उसकी रक्षा करेगा। इस ऑडियो को यहाँ रोकें।</w:t>
      </w:r>
    </w:p>
    <w:p>
      <w:pPr/>
      <w:r>
        <w:rPr>
          <w:lang w:val="hi_IN" w:bidi="hi_IN"/>
        </w:rPr>
      </w:r>
      <w:r>
        <w:rPr>
          <w:lang w:val="hi_IN" w:bidi="hi_IN"/>
        </w:rPr>
        <w:t>अबीगैल यह भी कहती है कि वह आशा करती है कि यहोवा दाऊद के शत्रुओं के प्राणों को वैसे ही दूर फेंक देगा, जैसे कोई व्यक्ति गोफन के बीच से पत्थरों को बहुत दूर और तेजी से फेंक देता है। गोफन एक साधारण हथियार है जिसे लोग कपड़े के एक टुकड़े और उसके दोनों ओर लगी दो लंबी डोरियों से बनाते हैं। उन दिनों लोग गोफन का उपयोग एक हथियार के रूप में करते थे, जिससे वे किसी ऐसे व्यक्ति या जानवर पर पत्थर फेंकते थे जो उनके लिए खतरा बनता था, परन्तु इतना दूर होता था कि उससे हाथ से लड़ना संभव नहीं होता था।</w:t>
      </w:r>
    </w:p>
    <w:p>
      <w:pPr/>
      <w:r>
        <w:rPr>
          <w:lang w:val="hi_IN" w:bidi="hi_IN"/>
        </w:rPr>
      </w:r>
      <w:r>
        <w:rPr>
          <w:lang w:val="hi_IN" w:bidi="hi_IN"/>
        </w:rPr>
        <w:t xml:space="preserve">यहाँ रुकें और गोफन में रखे पत्थर की तस्वीर देखें। फिर समूह में चर्चा करें कि आप </w:t>
      </w:r>
      <w:r>
        <w:rPr>
          <w:b/>
          <w:lang w:val="hi_IN" w:bidi="hi_IN"/>
        </w:rPr>
        <w:t>गोफन</w:t>
      </w:r>
      <w:r>
        <w:rPr>
          <w:lang w:val="hi_IN" w:bidi="hi_IN"/>
        </w:rPr>
        <w:t xml:space="preserve"> के लिए किस शब्द या वाक्यांश का उपयोग करेंगे। यदि आपने पहले ही बाइबल की किसी अन्य पुस्तक में इस शब्द या वाक्यांश का अनुवाद किया है, तो उन्हीं शब्दों या वाक्यांश का उपयोग करें जिसका उपयोग आपने वहाँ किया है। इस ऑडियो को यहाँ रोकें।</w:t>
      </w:r>
    </w:p>
    <w:p>
      <w:pPr/>
      <w:r>
        <w:rPr>
          <w:lang w:val="hi_IN" w:bidi="hi_IN"/>
        </w:rPr>
      </w:r>
      <w:r>
        <w:rPr>
          <w:lang w:val="hi_IN" w:bidi="hi_IN"/>
        </w:rPr>
        <w:t>अबीगैल कहती है कि यहोवा उन सभी भली बातों को पूरा करेगा, जिन्हें उसने "मेरे प्रभु", अर्थात् दाऊद, के लिए करने की प्रतिज्ञा की है। अबीगैल कहती है कि इसमें यहोवा द्वारा दाऊद को इस्राएल का आधिकारिक शासक नियुक्त करना भी शामिल है। अबीगैल कहती है कि इस्राएल के शासक के रूप में दाऊद को न तो दुःख होगा और न ही उसका विवेक उसे दोषी ठहराएगा, क्योंकि वह प्रतिशोध के कारण हत्या करने का चुनाव नहीं करेगा।</w:t>
      </w:r>
    </w:p>
    <w:p>
      <w:pPr/>
      <w:r>
        <w:rPr>
          <w:lang w:val="hi_IN" w:bidi="hi_IN"/>
        </w:rPr>
      </w:r>
      <w:r>
        <w:rPr>
          <w:lang w:val="hi_IN" w:bidi="hi_IN"/>
        </w:rPr>
        <w:t>अंत में, अबीगैल दाऊद को दिया गया अपना भाषण समाप्त करती है। अबीगैल दाऊद से विनती करती है कि जब यहोवा "मेरे प्रभु", अर्थात् दाऊद, के लिए ये भली बातें पूरी करे, तब वह उसे याद रखे। अबीगैल विनती कर रही है कि जब दाऊद इस्राएल का शासक बन जाए, तब वह "अपनी दासी", अर्थात् अबीगैल, पर दयालुता दिखाए।</w:t>
      </w:r>
    </w:p>
    <w:p>
      <w:pPr/>
      <w:r>
        <w:rPr>
          <w:lang w:val="hi_IN" w:bidi="hi_IN"/>
        </w:rPr>
      </w:r>
      <w:r>
        <w:rPr>
          <w:lang w:val="hi_IN" w:bidi="hi_IN"/>
        </w:rPr>
        <w:t>दूसरे दृश्य में, दाऊद अबीगैल को उत्तर देता है। सबसे पहले, दाऊद इस्राएल के परमेश्वर यहोवा की स्तुति करता है कि उसने उसी समय अबीगैल को उससे मिलने के लिए भेजा। फिर दाऊद यह कहते हुए अबीगैल को आशीष देता है कि उसकी बुद्धिमानी ने उसे केवल प्रतिशोध के कारण हत्या करने से रोक दिया। दूसरे शब्दों में, दाऊद यहोवा और अबीगैल को धन्यवाद दिखा रहा है।</w:t>
      </w:r>
    </w:p>
    <w:p>
      <w:pPr/>
      <w:r>
        <w:rPr>
          <w:lang w:val="hi_IN" w:bidi="hi_IN"/>
        </w:rPr>
      </w:r>
      <w:r>
        <w:rPr>
          <w:lang w:val="hi_IN" w:bidi="hi_IN"/>
        </w:rPr>
        <w:t>दाऊद अपना अगला वाक्य इस प्रकार आरम्भ करता है: "परन्तु, इस्राएल का परमेश्वर यहोवा जीवित है।" दाऊद यह कह रहा है कि जो बात वह अब कहने जा रहा है, वह उतनी ही सत्य है जितना यह तथ्य कि यहोवा जीवित है। दाऊद आगे कहता है कि यहोवा ने उसे अबीगैल को हानि पहुँचाने से रोक दिया। दाऊद अबीगैल को समझाता है कि यदि वह शीघ्रता से उससे मिलने न आई होती, तो दाऊद और उसके लोग अपनी योजना के अनुसार अगले दिन सुबह होने से पहले नाबाल के घराने के प्रत्येक पुरुष को मार डालते।</w:t>
      </w:r>
    </w:p>
    <w:p>
      <w:pPr/>
      <w:r>
        <w:rPr>
          <w:lang w:val="hi_IN" w:bidi="hi_IN"/>
        </w:rPr>
      </w:r>
      <w:r>
        <w:rPr>
          <w:lang w:val="hi_IN" w:bidi="hi_IN"/>
        </w:rPr>
        <w:t>फिर दाऊद अबीगैल के हाथ से भोजन की भेंट स्वीकार करता है, जिसका अर्थ है कि दाऊद इन चीजों को अबीगैल से स्वीकार करता है। दाऊद अबीगैल से कहता है कि वह "शान्ति से अपने घर लौट जा। मैंने तेरी बात सुनी है और मैं वही करूँगी जो तू कहेगा।" दाऊद अबीगैल से कह रहा है कि वह और उसके लोग अबीगैल के घराने में किसी को भी हानि नहीं पहुँचाएँगे।</w:t>
      </w:r>
    </w:p>
    <w:p>
      <w:pPr/>
      <w:r>
        <w:rPr>
          <w:lang w:val="hi_IN" w:bidi="hi_IN"/>
        </w:rPr>
      </w:r>
      <w:r>
        <w:rPr>
          <w:lang w:val="hi_IN" w:bidi="hi_IN"/>
        </w:rPr>
        <w:t>इसलिए, अबीगैल नाबाल को ढूँढने जाती है। अब कहानीकार ऐसे शब्दों का प्रयोग करता है जो यह दिखाते हैं कि जब अबीगैल नाबाल को ढूँढ़ने जाती है, तब कुछ महत्वपूर्ण होने वाला है। नाबाल एक बहुत बड़ा भोज दे रहा है, जैसा कोई राजा देता है, और बहुत अधिक दाखमधु पीने के कारण उसका "मन मगन" है।</w:t>
      </w:r>
    </w:p>
    <w:p>
      <w:pPr/>
      <w:r>
        <w:rPr>
          <w:lang w:val="hi_IN" w:bidi="hi_IN"/>
        </w:rPr>
      </w:r>
      <w:r>
        <w:rPr>
          <w:lang w:val="hi_IN" w:bidi="hi_IN"/>
        </w:rPr>
        <w:t>यहाँ रुकें और उस दृश्य का अभिनय करें जब कोई व्यक्ति बहुत खुश और बहुत नशे में हो। फिर बारी-बारी से अपनी भाषा में उस व्यक्ति का वर्णन करें। इस ऑडियो को यहाँ रोकें।</w:t>
      </w:r>
    </w:p>
    <w:p>
      <w:pPr/>
      <w:r>
        <w:rPr>
          <w:lang w:val="hi_IN" w:bidi="hi_IN"/>
        </w:rPr>
      </w:r>
      <w:r>
        <w:rPr>
          <w:lang w:val="hi_IN" w:bidi="hi_IN"/>
        </w:rPr>
        <w:t>अबीगैल यह निर्णय करती है कि वह दाऊद के साथ हुई घटना के बारे में नाबाल से सुबह होने तक बात नहीं करेगी, क्योंकि तब तक नाबाल का नशा उतर चुका होगा।</w:t>
      </w:r>
    </w:p>
    <w:p>
      <w:pPr/>
      <w:r>
        <w:rPr>
          <w:lang w:val="hi_IN" w:bidi="hi_IN"/>
        </w:rPr>
      </w:r>
      <w:r>
        <w:rPr>
          <w:lang w:val="hi_IN" w:bidi="hi_IN"/>
        </w:rPr>
        <w:t>प्रातःकाल, जब नाबाल का नशा उतर चुका था, तब नाबाल की पत्नी अबीगैल उसे दाऊद के साथ हुई सारी घटना बताती है। तुरंत नाबाल का “मन का हियाव जाता रहा,” और नाबाल का शरीर पत्थर सा सुन्न हो गया। इसका अर्थ यह नहीं है कि नाबाल की मृत्यु हो जाती है। इसका अर्थ है कि नाबाल अचानक किसी प्रकार इतना गंभीर रूप से बीमार हो गया कि वह हिल भी नहीं सका।</w:t>
      </w:r>
    </w:p>
    <w:p>
      <w:pPr/>
      <w:r>
        <w:rPr>
          <w:lang w:val="hi_IN" w:bidi="hi_IN"/>
        </w:rPr>
      </w:r>
      <w:r>
        <w:rPr>
          <w:lang w:val="hi_IN" w:bidi="hi_IN"/>
        </w:rPr>
        <w:t>फिर, लगभग दस दिन बाद, यहोवा नाबाल को "मार" डालता है। इसका अर्थ है कि उस समय यहोवा शीघ्र ही नाबाल के प्राण ले लेता है, और नाबाल मर जाता है। अक्सर, "मारा" शब्द का अर्थ किसी को मारना होता है। यहाँ "मारना" शब्द का अर्थ यह नहीं है कि यहोवा ने नाबाल को मारा। इस कहानी में, "मारा" का अर्थ है कि यहोवा नाबाल की मृत्यु का कारण बना। यहोवा ने यह नाबाल के मूर्खतापूर्ण कार्यों के परिणामस्वरूप ऐसा किया।</w:t>
      </w:r>
    </w:p>
    <w:p>
      <w:pPr/>
      <w:r>
        <w:rPr>
          <w:lang w:val="hi_IN" w:bidi="hi_IN"/>
        </w:rPr>
      </w:r>
      <w:r>
        <w:rPr>
          <w:lang w:val="hi_IN" w:bidi="hi_IN"/>
        </w:rPr>
        <w:t xml:space="preserve">यहाँ रुकें और समूह के रूप में चर्चा करें कि </w:t>
      </w:r>
      <w:r>
        <w:rPr>
          <w:b/>
          <w:lang w:val="hi_IN" w:bidi="hi_IN"/>
        </w:rPr>
        <w:t>मारा</w:t>
      </w:r>
      <w:r>
        <w:rPr>
          <w:lang w:val="hi_IN" w:bidi="hi_IN"/>
        </w:rPr>
        <w:t xml:space="preserve"> के इस अर्थ के लिए आप किस शब्द या वाक्यांश का उपयोग करेंगे। यदि आपने पहले ही बाइबल की किसी अन्य पुस्तक में उसी अर्थ के साथ इस शब्द या वाक्यांश का अनुवाद किया है, तो उसी शब्द या वाक्यांश का उपयोग करें जिसका उपयोग आपने वहाँ किया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25:23–38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अबीगैल, अपने सेवकों के साथ जिन्होंने अबीगैल को दाऊद को भोजन की भेंट पहुँचाने में सहायता की</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दाऊद के लोग</w:t>
      </w:r>
    </w:p>
    <w:p>
      <w:pPr>
        <w:pStyle w:val="ListBullet"/>
        <w:spacing w:line="240" w:lineRule="auto"/>
        <w:ind w:left="720"/>
      </w:pPr>
      <w:r>
        <w:rPr>
          <w:lang w:val="hi_IN" w:bidi="hi_IN"/>
        </w:rPr>
      </w:r>
      <w:r>
        <w:rPr>
          <w:lang w:val="hi_IN" w:bidi="hi_IN"/>
        </w:rPr>
        <w:t>यहोवा, इस्राएल का परमेश्वर</w:t>
      </w:r>
    </w:p>
    <w:p>
      <w:pPr>
        <w:pStyle w:val="ListBullet"/>
        <w:spacing w:line="240" w:lineRule="auto"/>
        <w:ind w:left="720"/>
      </w:pPr>
      <w:r>
        <w:rPr>
          <w:lang w:val="hi_IN" w:bidi="hi_IN"/>
        </w:rPr>
      </w:r>
      <w:r>
        <w:rPr>
          <w:lang w:val="hi_IN" w:bidi="hi_IN"/>
        </w:rPr>
        <w:t>नाबाल</w:t>
      </w:r>
    </w:p>
    <w:p>
      <w:pPr>
        <w:pStyle w:val="ListBullet"/>
        <w:spacing w:line="240" w:lineRule="auto"/>
        <w:ind w:left="720"/>
      </w:pPr>
      <w:r>
        <w:rPr>
          <w:lang w:val="hi_IN" w:bidi="hi_IN"/>
        </w:rPr>
      </w:r>
      <w:r>
        <w:rPr>
          <w:lang w:val="hi_IN" w:bidi="hi_IN"/>
        </w:rPr>
        <w:t>और वे लोग जो नाबाल के भोज के दौरान नाबाल के साथ उत्सव मनाते थे</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जैसे ही नाबाल की पत्नी अबीगैल दाऊद को देखती है, वह शीघ्रता से अपने गदहे से उतर जाती है, ताकि दाऊद के सामने भूमि पर मुँह के बल झुककर दण्डवत् कर सके।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अबीगैल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अबीगैल दण्डवत् करने की स्थिति में रहती है और दाऊद से विनती करती है कि वह अबीगैल की बात सुने। अबीगैल दाऊद से कहती है कि वह नाबाल पर ध्यान न दे क्योंकि नाबाल ने मूर्खतापूर्ण व्यवहार किया। अबीगैल दाऊद से यह भी कहती है कि उसने उन संदेशवाहकों को नहीं देखा जिन्हें दाऊद ने नाबाल के पास भेजा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अबीगैल दाऊद से कहती है कि यहोवा उसे बदला लेने के कारण निर्दोष लोगों की हत्या करने से रोक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अबीगैल अपनी यह आशा प्रकट करती है कि जो कोई दाऊद के साथ बुराई करने का प्रयास करेगा, उसका भी बुरा परिणाम होगा, जैसा कि वह जानती है कि शीघ्र ही नाबाल के साथ होने वाला है। इसके बाद, अबीगैल दाऊद से विनती करती है कि वह उन भोजन की भेंटों को स्वीकार करे जो वह दाऊद की सेना के लोगों के लिए लेकर आई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अबीगैल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अबीगैल कहती है कि यहोवा निश्चित रूप से दाऊद के घराने को लंबे समय तक शासन करने वाला वंश बनाएगा। अबीगैल कहती है कि यहोवा ऐसा इसलिए करेगा क्योंकि दाऊद यहोवा की लड़ाइयाँ लड़ रहा है, और दाऊद अपने जीवन भर बुरे काम नहीं करेगा। अबीगैल इस बारे में यह भी बात करती है कि दाऊद का परमेश्वर यहोवा, दाऊद के जीवन की रक्षा करेगा और दाऊद के शत्रुओं को मार डालेगा। अबीगैल कहती है कि जब यहोवा दाऊद को इस्राएल का शासक बनाएगा, तब दाऊद न तो दुःखी होगा और न ही उसका विवेक उसे दोषी ठहराएगा, क्योंकि उसने प्रतिशोध में निर्दोष लोगों की हत्या नहीं की होगी। अबीगैल यह भी विनती करती है कि जब यहोवा दाऊद को इस्राएल का राजा बनाए, तब वह उस पर दया करना याद रखे।</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अबीगैल को उत्तर देते हुए यहोवा की स्तुति करता है कि उसने अबीगैल को उससे मिलने के लिए भेजा। दाऊद अबीगैल को उसके बुद्धिमानी भरे कार्यों के लिए धन्यवाद देता है, जिन्होंने उसे हत्या और प्रतिशोध की अपनी योजना से रोक दिया। दाऊद अबीगैल को बताता है कि दाऊद ने सुबह से पहले नाबाल के घराने के सभी पुरुषों को मारने की योजना बनाई थी। इसके बजाय, दाऊद इन लोगों को न मारने का फैसला करता है। दाऊद अबीगैल की ओर से लाई गई भोजन की भेंट को स्वीकार कर लेता है। दाऊद अबीगैल से कहता है कि वह शांति से घर लौट जाए। दाऊद ने अबीगैल की बात सुन ली थी, इसलिए अब वह नाबाल के घराने में किसी को भी मारने की योजना नहीं बनाता।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अबीगैल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अबीगैल नाबाल को ढूँढने जाती है। अबीगैल नाबाल को उसके बड़े भोज में बहुत प्रसन्न और नशे में धुत्त देखती है। इसलिए, अबीगैल यह निर्णय करती है कि वह दाऊद के साथ हुई घटना के बारे में नाबाल को सुबह बताएगी। प्रातःकाल नाबाल का नशा उतर जाता है। तब, अबीगैल नाबाल को बताती है कि क्या हुआ था। नाबाल अचानक इतना बीमार हो जाता है कि उसका शरीर पत्थर के समान सुन्न हो जाता है। लगभग दस दिन बाद, यहोवा नाबाल का जीवन ले लेता है, ताकि नाबाल मर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नाबाल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अबीगैल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25:23–38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अबीगैल अपने </w:t>
      </w:r>
      <w:r>
        <w:rPr>
          <w:b/>
          <w:lang w:val="hi_IN" w:bidi="hi_IN"/>
        </w:rPr>
        <w:t>गदहे</w:t>
      </w:r>
      <w:r>
        <w:rPr>
          <w:lang w:val="hi_IN" w:bidi="hi_IN"/>
        </w:rPr>
        <w:t xml:space="preserve"> पर सवारी कर रही थी। जब अबीगैल दाऊद को देखती है, तो वह गदहे की पीठ से उतर जाती है। गदहे का अनुवाद उसी तरह करें जैसे आपने पिछले भागों में किया था। गदहे के बारे में अधिक जानकारी के लिए, मुख्य शब्दावली को देखें।</w:t>
      </w:r>
    </w:p>
    <w:p>
      <w:pPr/>
      <w:r>
        <w:rPr>
          <w:lang w:val="hi_IN" w:bidi="hi_IN"/>
        </w:rPr>
      </w:r>
      <w:r>
        <w:rPr>
          <w:lang w:val="hi_IN" w:bidi="hi_IN"/>
        </w:rPr>
        <w:t>यदि आवश्यक हो, तो यहाँ रुकें और समूह के रूप में एक गदहे की तस्वीर देखें। इस ऑडियो को यहाँ रोकें।</w:t>
      </w:r>
    </w:p>
    <w:p>
      <w:pPr/>
      <w:r>
        <w:rPr>
          <w:lang w:val="hi_IN" w:bidi="hi_IN"/>
        </w:rPr>
      </w:r>
      <w:r>
        <w:rPr>
          <w:lang w:val="hi_IN" w:bidi="hi_IN"/>
        </w:rPr>
        <w:t xml:space="preserve">अबीगैल दाऊद के सामने अपना मुख भूमि की ओर करके गहरे आदर के साथ दण्डवत् </w:t>
      </w:r>
      <w:r>
        <w:rPr>
          <w:b/>
          <w:lang w:val="hi_IN" w:bidi="hi_IN"/>
        </w:rPr>
        <w:t>करती है</w:t>
      </w:r>
      <w:r>
        <w:rPr>
          <w:lang w:val="hi_IN" w:bidi="hi_IN"/>
        </w:rPr>
        <w:t>। यह अबीगैल का इस तरह झुकना दाऊद के प्रति सम्मान और नम्रता को दिखाता है। झुकना के बारे में अधिक जानकारी के लिए मुख्य शब्दावली देखें, और झुकने के लिए उसी शब्द का उपयोग करें जिसका उपयोग आपने पिछले भागों में किया है।</w:t>
      </w:r>
    </w:p>
    <w:p>
      <w:pPr/>
      <w:r>
        <w:rPr>
          <w:lang w:val="hi_IN" w:bidi="hi_IN"/>
        </w:rPr>
      </w:r>
      <w:r>
        <w:rPr>
          <w:lang w:val="hi_IN" w:bidi="hi_IN"/>
        </w:rPr>
        <w:t xml:space="preserve">अबीगैल दाऊद को "मेरा </w:t>
      </w:r>
      <w:r>
        <w:rPr>
          <w:b/>
          <w:lang w:val="hi_IN" w:bidi="hi_IN"/>
        </w:rPr>
        <w:t>प्रभु</w:t>
      </w:r>
      <w:r>
        <w:rPr>
          <w:lang w:val="hi_IN" w:bidi="hi_IN"/>
        </w:rPr>
        <w:t>" कहती है। इसका अर्थ है "मेरा स्वामी।" प्रभु वह पुरुष होता है जो अन्य लोगों पर अधिकार रखता है, जिसके पास पूर्ण अधिकार होता है, और जो लोगों के सम्मान का अधिकारी होता है। जब आप किसी को “प्रभु” कहते हैं, तो आप कह रहे होते हैं कि इस व्यक्ति का आप पर अधिकार है। जब अबीगैल प्रभु शब्द का उपयोग करती है, तो अबीगैल अपने लिए नम्रता दिखा रही है और दाऊद को सम्मान दे रही है। कुछ अनुवादों में “तू” के बजाय “महोदय” भी कहा जा सकता है ताकि “प्रभु” का अर्थ दिखाया जा सके। यहाँ “प्रभु” के लिए उसी शब्द का उपयोग करें जिसका उपयोग आपने पहले तब किया है जब प्रभु का अर्थ स्वामी होता है। प्रभु शब्द मुख्य शब्दावली में है। प्रभु के लिए उसी शब्द या वाक्यांश का उपयोग करें जिसका उपयोग आपने पिछले भागों में किया है।</w:t>
      </w:r>
    </w:p>
    <w:p>
      <w:pPr/>
      <w:r>
        <w:rPr>
          <w:lang w:val="hi_IN" w:bidi="hi_IN"/>
        </w:rPr>
      </w:r>
      <w:r>
        <w:rPr>
          <w:lang w:val="hi_IN" w:bidi="hi_IN"/>
        </w:rPr>
        <w:t xml:space="preserve">अबीगैल स्वयं को दाऊद की सेविका या दासी </w:t>
      </w:r>
      <w:r>
        <w:rPr>
          <w:b/>
          <w:lang w:val="hi_IN" w:bidi="hi_IN"/>
        </w:rPr>
        <w:t>कहती</w:t>
      </w:r>
      <w:r>
        <w:rPr>
          <w:lang w:val="hi_IN" w:bidi="hi_IN"/>
        </w:rPr>
        <w:t xml:space="preserve"> है। आमतौर पर, दास वह पुरुष या स्त्री होता है जो किसी अन्य व्यक्ति, अर्थात् अपने स्वामी, के लिए काम करता है। समाज में दास का स्थान निम्न होता है और उन्हें स्वामी की आज्ञा का पालन करना चाहिए। अबीगैल दाऊद की दासी नहीं थी। अबीगैल ने एक धनी किसान से विवाह किया था, इसलिए समाज में उसका ऊँचा स्थान और सम्मान था। अबीगैल नम्रता से अपने आप को दाऊद की दासी कहती है ताकि वह दाऊद के प्रति सम्मान दिखाए। अधिक जानकारी के लिए मुख्य शब्दावली में दासी देखें, और दासी के लिए उसी शब्द का उपयोग करें जिसका उपयोग आपने पिछले भागों में किया है।</w:t>
      </w:r>
    </w:p>
    <w:p>
      <w:pPr/>
      <w:r>
        <w:rPr>
          <w:lang w:val="hi_IN" w:bidi="hi_IN"/>
        </w:rPr>
      </w:r>
      <w:r>
        <w:rPr>
          <w:lang w:val="hi_IN" w:bidi="hi_IN"/>
        </w:rPr>
        <w:t xml:space="preserve">अबीगैल कहती है कि नाबाल के नाम का अर्थ मूर्खता या मूढ़ता है। फिर अबीगैल आशा करती है कि दाऊद के शत्रु नाबाल की तरह मूर्खता का अनुभव करेंगे। एक </w:t>
      </w:r>
      <w:r>
        <w:rPr>
          <w:b/>
          <w:lang w:val="hi_IN" w:bidi="hi_IN"/>
        </w:rPr>
        <w:t>मूर्ख</w:t>
      </w:r>
      <w:r>
        <w:rPr>
          <w:lang w:val="hi_IN" w:bidi="hi_IN"/>
        </w:rPr>
        <w:t>, या जो व्यक्ति मूर्खतापूर्ण व्यवहार करता है, अंततः अपनी मूर्खता का फल भोगता है, अर्थात् अपने बुरे व्यवहार के कारण बुरे परिणामों और दुष्परिणामों का सामना करता है। एक मूर्ख व्यक्ति सामान्यतः दूसरों के साथ बुरा व्यवहार करके और परमेश्वर का अनुसरण न करके स्वार्थपूर्ण कार्य करता है। अबीगैल ने आशा की कि जो कोई भी दाऊद को हानि पहुँचाने का प्रयास करेगा, वह अपनी मूर्खता के कारण बुरे परिणामों का सामना करेगा।</w:t>
      </w:r>
    </w:p>
    <w:p>
      <w:pPr/>
      <w:r>
        <w:rPr>
          <w:lang w:val="hi_IN" w:bidi="hi_IN"/>
        </w:rPr>
      </w:r>
      <w:r>
        <w:rPr>
          <w:lang w:val="hi_IN" w:bidi="hi_IN"/>
        </w:rPr>
        <w:t xml:space="preserve">अबीगैल और दाऊद दोनों </w:t>
      </w:r>
      <w:r>
        <w:rPr>
          <w:b/>
          <w:lang w:val="hi_IN" w:bidi="hi_IN"/>
        </w:rPr>
        <w:t>यहोवा</w:t>
      </w:r>
      <w:r>
        <w:rPr>
          <w:lang w:val="hi_IN" w:bidi="hi_IN"/>
        </w:rPr>
        <w:t xml:space="preserve"> के बारे में बात करते हैं। यहोवा </w:t>
      </w:r>
      <w:r>
        <w:rPr>
          <w:b/>
          <w:lang w:val="hi_IN" w:bidi="hi_IN"/>
        </w:rPr>
        <w:t>परमेश्वर</w:t>
      </w:r>
      <w:r>
        <w:rPr>
          <w:lang w:val="hi_IN" w:bidi="hi_IN"/>
        </w:rPr>
        <w:t xml:space="preserve"> का निज नाम है, जो परमेश्वर के लिए इस्राएलियों का व्यक्तिगत नाम है। परमेश्वर के लिए उसी सामान्य शब्द और यहोवा के लिए उसी नाम का उपयोग करें जिसका उपयोग आपने पिछले भागों में किया था। परमेश्वर और यहोवा के बारे में अधिक जानकारी के लिए मुख्य शब्दावली को देखें।</w:t>
      </w:r>
    </w:p>
    <w:p>
      <w:pPr/>
      <w:r>
        <w:rPr>
          <w:lang w:val="hi_IN" w:bidi="hi_IN"/>
        </w:rPr>
      </w:r>
      <w:r>
        <w:rPr>
          <w:lang w:val="hi_IN" w:bidi="hi_IN"/>
        </w:rPr>
        <w:t xml:space="preserve">अबीगैल उन लोगों के बारे में बात करती है जो दाऊद के प्रति दुष्टतापूर्ण कार्य करने की योजना बना सकते हैं। अबीगैल यह भी कहती है कि यदि दाऊद अपने लिए नहीं, बल्कि यहोवा के लिए युद्ध करेगा, तो वह बुराई नहीं </w:t>
      </w:r>
      <w:r>
        <w:rPr>
          <w:b/>
          <w:lang w:val="hi_IN" w:bidi="hi_IN"/>
        </w:rPr>
        <w:t>करेगा</w:t>
      </w:r>
      <w:r>
        <w:rPr>
          <w:lang w:val="hi_IN" w:bidi="hi_IN"/>
        </w:rPr>
        <w:t xml:space="preserve">। बुराई का अर्थ है कि लोग परमेश्वर की आज्ञा मानने के बजाय स्वयं यह तय करते हैं कि वे क्या कर सकते हैं और क्या नहीं कर सकते। बुराई हमेशा बुरी होती है, अच्छाई के विपरीत होती है। जो लोग बुरा व्यवहार करते हैं, वे सोचते हैं कि वे परमेश्वर से बेहतर जानते हैं। बुराई के लिए उसी शब्द का उपयोग करें जिसका उपयोग आपने पिछले भागों में किया था। दुष्टता के बारे में अधिक जानकारी के लिए, मुख्य शब्दावली देखें। </w:t>
      </w:r>
    </w:p>
    <w:p>
      <w:pPr/>
      <w:r>
        <w:rPr>
          <w:lang w:val="hi_IN" w:bidi="hi_IN"/>
        </w:rPr>
      </w:r>
      <w:r>
        <w:rPr>
          <w:lang w:val="hi_IN" w:bidi="hi_IN"/>
        </w:rPr>
        <w:t>अबीगैल कहती है कि यहोवा ने दाऊद को अनावश्यक हत्या या रक्तपात करने से, और स्वयं बदला लेने या अपना प्रतिशोध लेने से रोक लिया। दाऊद इसके बारे में भी बात करता है। पिछली कहानियों से हम जानते हैं कि यहोवा नहीं चाहता कि इस्राएली रक्तपात होने दें, क्योंकि यहोवा पवित्र है। यहोवा सभी बुराई से अलग है, और यहोवा इस्राएलियों के साथ रहता है। जो व्यक्ति स्वयं प्रतिशोध लेता है, वह उस व्यक्ति या लोगों के समूह को उस कष्ट या हानि के बदले एक प्रकार के भुगतान के रूप में सज़ा देता है जो उस दूसरे व्यक्ति ने पहले व्यक्ति को पहुँचाई थी। अपने स्वयं के लिए प्रतिशोध लेने का अर्थ है कि आप अपने न्याय के लिए परमेश्वर पर भरोसा नहीं करते। जो लोग बदला लेते हैं, उन्होंने दूसरों के प्रति दया या क्षमा नहीं दिखाई है। क्षमा के साथ, लोग दोनों समूहों के बीच संबंधों को बहाल कर सकते हैं और अपराधबोध को दूर कर सकते हैं। प्रतिशोध के द्वारा, जो व्यक्ति स्वयं बदला लेता है, वह और अधिक हानि तथा बुराई को जन्म देता है।</w:t>
      </w:r>
    </w:p>
    <w:p>
      <w:pPr/>
      <w:r>
        <w:rPr>
          <w:lang w:val="hi_IN" w:bidi="hi_IN"/>
        </w:rPr>
      </w:r>
      <w:r>
        <w:rPr>
          <w:lang w:val="hi_IN" w:bidi="hi_IN"/>
        </w:rPr>
        <w:t xml:space="preserve">यहाँ रुकें और समूह में चर्चा करें कि आप प्रतिशोध और </w:t>
      </w:r>
      <w:r>
        <w:rPr>
          <w:b/>
          <w:lang w:val="hi_IN" w:bidi="hi_IN"/>
        </w:rPr>
        <w:t>रक्तपात</w:t>
      </w:r>
      <w:r>
        <w:rPr>
          <w:lang w:val="hi_IN" w:bidi="hi_IN"/>
        </w:rPr>
        <w:t xml:space="preserve"> के लिए किन शब्दों या </w:t>
      </w:r>
      <w:r>
        <w:rPr>
          <w:b/>
          <w:lang w:val="hi_IN" w:bidi="hi_IN"/>
        </w:rPr>
        <w:t>वाक्यांशों</w:t>
      </w:r>
      <w:r>
        <w:rPr>
          <w:lang w:val="hi_IN" w:bidi="hi_IN"/>
        </w:rPr>
        <w:t xml:space="preserve"> का उपयोग करेंगे। यदि आपने पहले ही बाइबल की किसी अन्य पुस्तक में इस वाक्यांश का अनुवाद किया है, तो उसी शब्द का उपयोग करें जिसका उपयोग आपने वहाँ किया है। इस ऑडियो को यहाँ रोकें।</w:t>
      </w:r>
    </w:p>
    <w:p>
      <w:pPr/>
      <w:r>
        <w:rPr>
          <w:lang w:val="hi_IN" w:bidi="hi_IN"/>
        </w:rPr>
      </w:r>
      <w:r>
        <w:rPr>
          <w:lang w:val="hi_IN" w:bidi="hi_IN"/>
        </w:rPr>
        <w:t>अबीगैल दाऊद को एक आशीर्वाद या उपहार देती है। यहाँ, अबीगैल से तात्पर्य उस भोजन और दाखमधु से है जो अबीगैल ने दाऊद की सेना के पुरुषों के लिए तैयार किया था। ध्यान दें कि अबीगैल ने इस भेंट के द्वारा दाऊद को रिश्वत देने का प्रयास नहीं किया था। अबीगैल उपहार के माध्यम से दाऊद का सम्मान कर रही थी।</w:t>
      </w:r>
    </w:p>
    <w:p>
      <w:pPr/>
      <w:r>
        <w:rPr>
          <w:lang w:val="hi_IN" w:bidi="hi_IN"/>
        </w:rPr>
      </w:r>
      <w:r>
        <w:rPr>
          <w:lang w:val="hi_IN" w:bidi="hi_IN"/>
        </w:rPr>
        <w:t xml:space="preserve">यहाँ रुकें और समूह के रूप में चर्चा करें कि आप </w:t>
      </w:r>
      <w:r>
        <w:rPr>
          <w:b/>
          <w:lang w:val="hi_IN" w:bidi="hi_IN"/>
        </w:rPr>
        <w:t>आशीर्वाद</w:t>
      </w:r>
      <w:r>
        <w:rPr>
          <w:lang w:val="hi_IN" w:bidi="hi_IN"/>
        </w:rPr>
        <w:t xml:space="preserve"> या </w:t>
      </w:r>
      <w:r>
        <w:rPr>
          <w:b/>
          <w:lang w:val="hi_IN" w:bidi="hi_IN"/>
        </w:rPr>
        <w:t>भेंट</w:t>
      </w:r>
      <w:r>
        <w:rPr>
          <w:lang w:val="hi_IN" w:bidi="hi_IN"/>
        </w:rPr>
        <w:t xml:space="preserve"> के लिए किस शब्द या वाक्यांश का उपयोग करेंगे। यहाँ, आशीर्वाद उपहार के बारे में बात करने का एक और तरीका है, क्योंकि अबीगैल का इरादा है कि यह उपहार दाऊद और उसके लोगों को आशीष दे, या उनका भला करे। आप या तो आशीर्वाद के लिए उसी शब्द का उपयोग कर सकते हैं जिसका उपयोग आपने पिछले भागों में किया है, या आप उपहार शब्द का उपयोग कर सकते हैं। यदि आवश्यक हो, तो आशीष के बारे में अधिक जानकारी के लिए मुख्य शब्दावली देखें। इस ऑडियो को यहाँ रोकें।</w:t>
      </w:r>
    </w:p>
    <w:p>
      <w:pPr/>
      <w:r>
        <w:rPr>
          <w:lang w:val="hi_IN" w:bidi="hi_IN"/>
        </w:rPr>
      </w:r>
      <w:r>
        <w:rPr>
          <w:lang w:val="hi_IN" w:bidi="hi_IN"/>
        </w:rPr>
        <w:t>अबीगैल दाऊद से अपने विद्रोह या अपराध को क्षमा करने के लिए कहती है। विद्रोह वह होता है जब कोई व्यक्ति अधिकार वाले किसी व्यक्ति के विरुद्ध कुछ करता है। इसी प्रकार, अपराध तब होता है जब कोई व्यक्ति किसी अधिकार रखने वाले व्यक्ति के नियमों के विरुद्ध कुछ करता है। यहाँ, अबीगैल दाऊद से बात करके सम्मान दिखा रही है।</w:t>
      </w:r>
    </w:p>
    <w:p>
      <w:pPr/>
      <w:r>
        <w:rPr>
          <w:lang w:val="hi_IN" w:bidi="hi_IN"/>
        </w:rPr>
      </w:r>
      <w:r>
        <w:rPr>
          <w:lang w:val="hi_IN" w:bidi="hi_IN"/>
        </w:rPr>
        <w:t xml:space="preserve">यहाँ रुकें और समूह में चर्चा करें कि आप </w:t>
      </w:r>
      <w:r>
        <w:rPr>
          <w:b/>
          <w:lang w:val="hi_IN" w:bidi="hi_IN"/>
        </w:rPr>
        <w:t>विद्रोह</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इस कहानी में बाद में, दाऊद अबीगैल से कहता है कि वह </w:t>
      </w:r>
      <w:r>
        <w:rPr>
          <w:b/>
          <w:lang w:val="hi_IN" w:bidi="hi_IN"/>
        </w:rPr>
        <w:t>शान्ति</w:t>
      </w:r>
      <w:r>
        <w:rPr>
          <w:lang w:val="hi_IN" w:bidi="hi_IN"/>
        </w:rPr>
        <w:t xml:space="preserve"> से अपने घर </w:t>
      </w:r>
      <w:r>
        <w:rPr>
          <w:b/>
          <w:lang w:val="hi_IN" w:bidi="hi_IN"/>
        </w:rPr>
        <w:t>लौट</w:t>
      </w:r>
      <w:r>
        <w:rPr>
          <w:lang w:val="hi_IN" w:bidi="hi_IN"/>
        </w:rPr>
        <w:t xml:space="preserve"> जाए। यहाँ, दाऊद का अर्थ है कि दाऊद अबीगैल के घराने के लोगों पर आक्रमण नहीं करेगा। अधिक जानकारी के लिए मुख्य शब्दावली में घराने और शान्ति देखें, और शान्ति और घराने के लिए उन्हीं शब्दों का उपयोग करें जिनका उपयोग आपने पिछले भागों में किया है।</w:t>
      </w:r>
    </w:p>
    <w:p>
      <w:pPr/>
      <w:r>
        <w:rPr>
          <w:lang w:val="hi_IN" w:bidi="hi_IN"/>
        </w:rPr>
      </w:r>
      <w:r>
        <w:rPr>
          <w:lang w:val="hi_IN" w:bidi="hi_IN"/>
        </w:rPr>
        <w:t xml:space="preserve">अबीगैल कहती है कि यहोवा भविष्य में दाऊद को इस्राएल का </w:t>
      </w:r>
      <w:r>
        <w:rPr>
          <w:b/>
          <w:lang w:val="hi_IN" w:bidi="hi_IN"/>
        </w:rPr>
        <w:t>शासक</w:t>
      </w:r>
      <w:r>
        <w:rPr>
          <w:lang w:val="hi_IN" w:bidi="hi_IN"/>
        </w:rPr>
        <w:t xml:space="preserve"> </w:t>
      </w:r>
      <w:r>
        <w:rPr>
          <w:b/>
          <w:lang w:val="hi_IN" w:bidi="hi_IN"/>
        </w:rPr>
        <w:t>नियुक्त</w:t>
      </w:r>
      <w:r>
        <w:rPr>
          <w:lang w:val="hi_IN" w:bidi="hi_IN"/>
        </w:rPr>
        <w:t xml:space="preserve"> करेगा। दाऊद इस्राएल के परमेश्वर यहोवा के बारे में बात करता है। यहाँ, नियुक्त करने का अर्थ है कि परमेश्वर दाऊद को एक कार्य या भूमिका सौंपेगा और उस भूमिका के माध्यम से उसे इस्राएल के अगुवे के रूप में अधिकार देगा। नियुक्त करने के लिए उसी शब्द या वाक्यांश का उपयोग करें जिसका उपयोग आपने पिछले भागों में किया है। इस्राएल के लिए उसी शब्द का प्रयोग करें जिसका प्रयोग आपने पिछले भागों में किया है, और याद रखें कि इस्राएल मुख्य शब्दावली में शामिल है।</w:t>
      </w:r>
    </w:p>
    <w:p>
      <w:pPr/>
      <w:r>
        <w:rPr>
          <w:lang w:val="hi_IN" w:bidi="hi_IN"/>
        </w:rPr>
      </w:r>
      <w:r>
        <w:rPr>
          <w:lang w:val="hi_IN" w:bidi="hi_IN"/>
        </w:rPr>
        <w:t xml:space="preserve">अबीगैल प्रार्थना करती है कि रक्तपात करने और नाबाल से बदला लेने के कारण दाऊद का मन व्याकुल </w:t>
      </w:r>
      <w:r>
        <w:rPr>
          <w:b/>
          <w:lang w:val="hi_IN" w:bidi="hi_IN"/>
        </w:rPr>
        <w:t>न</w:t>
      </w:r>
      <w:r>
        <w:rPr>
          <w:lang w:val="hi_IN" w:bidi="hi_IN"/>
        </w:rPr>
        <w:t xml:space="preserve"> हो। कहानी में आगे चलकर, कहानीकार नाबाल का वर्णन इस प्रकार करता है कि उसका मन प्रसन्न था, क्योंकि बहुत अधिक दाखमधु पीने के कारण वह अत्यन्त आनन्दित महसूस कर रहा था। तब, जब अबीगैल ने नाबाल को बताया कि दाऊद के साथ क्या हुआ था, तो नाबाल का मन सुन्न हो गया। इन उदाहरणों में मन से अभिप्राय व्यक्ति के विचारों, भावनाओं और इच्छा से है। हृदय के लिए उसी शब्द का उपयोग करें जो आपने पिछले भागों में उपयोग किया है। मन के बारे में अधिक जानकारी के लिए, मुख्य शब्दावली देखें। </w:t>
      </w:r>
    </w:p>
    <w:p>
      <w:pPr/>
      <w:r>
        <w:rPr>
          <w:lang w:val="hi_IN" w:bidi="hi_IN"/>
        </w:rPr>
      </w:r>
      <w:r>
        <w:rPr>
          <w:lang w:val="hi_IN" w:bidi="hi_IN"/>
        </w:rPr>
        <w:t xml:space="preserve">दाऊद इस्राएल के परमेश्वर यहोवा को </w:t>
      </w:r>
      <w:r>
        <w:rPr>
          <w:b/>
          <w:lang w:val="hi_IN" w:bidi="hi_IN"/>
        </w:rPr>
        <w:t>धन्य कहता है</w:t>
      </w:r>
      <w:r>
        <w:rPr>
          <w:lang w:val="hi_IN" w:bidi="hi_IN"/>
        </w:rPr>
        <w:t>। यहाँ, दाऊद यहोवा का धन्यवाद कर रहा है और उसकी स्तुति कर रहा है, क्योंकि उसने उसे बुरे काम करने से रोका था। दाऊद अबीगैल को उसकी बुद्धिमानी के लिए भी आशीष देता है। यहाँ, दाऊद अबीगैल का धन्यवाद कर रहा है और प्रार्थना कर रहा है कि परमेश्वर अबीगैल के लिए भले काम करेगा। आशीष के लिए उसी शब्द का उपयोग करें जो आपने पिछले भागों में उपयोग किया है। आशीष की पूरी परिभाषा के लिए मुख्य शब्दावली देखें।</w:t>
      </w:r>
    </w:p>
    <w:p>
      <w:pPr/>
      <w:r>
        <w:rPr>
          <w:lang w:val="hi_IN" w:bidi="hi_IN"/>
        </w:rPr>
      </w:r>
      <w:r>
        <w:rPr>
          <w:lang w:val="hi_IN" w:bidi="hi_IN"/>
        </w:rPr>
        <w:t>नाबाल ने अपनी भेड़ों की ऊन कतरने के समय, जो उसके व्यवसाय के लिए उत्सव का अवसर था, अन्य लोगों के साथ मिलकर एक बड़ी दावत या भोज का आयोजन किया। जब कोई व्यक्ति भोज या दावत का आयोजन करता है, तो वह सामान्यतः किसी बात का उत्सव मनाने के लिए बहुत बड़ा भोजन उपलब्ध कराता है। नाबाल ने उस भोज में इतनी अधिक दाखमधु पी कि कहानीकार ने जिस शब्द का प्रयोग भोज के लिए किया है, वह वास्तव में बहुत अधिक मात्रा में दाखमधु पीने का संकेत देता है।</w:t>
      </w:r>
    </w:p>
    <w:p>
      <w:pPr/>
      <w:r>
        <w:rPr>
          <w:lang w:val="hi_IN" w:bidi="hi_IN"/>
        </w:rPr>
      </w:r>
      <w:r>
        <w:rPr>
          <w:lang w:val="hi_IN" w:bidi="hi_IN"/>
        </w:rPr>
        <w:t xml:space="preserve">यहाँ रुकें और समूह में चर्चा करें कि आप </w:t>
      </w:r>
      <w:r>
        <w:rPr>
          <w:b/>
          <w:lang w:val="hi_IN" w:bidi="hi_IN"/>
        </w:rPr>
        <w:t>भोज</w:t>
      </w:r>
      <w:r>
        <w:rPr>
          <w:lang w:val="hi_IN" w:bidi="hi_IN"/>
        </w:rPr>
        <w:t xml:space="preserve"> के लिए किस शब्द या वाक्यांश का उपयोग करेंगे। यदि आपने पहले ही बाइबल की किसी अन्य पुस्तक में इस शब्द या वाक्यांश का अनुवाद किया है, तो उसी शब्द या वाक्यांश का उपयोग करें जिसका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25:39–44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25:39–44 को सुनें और अपने मन में रखें।</w:t>
      </w:r>
    </w:p>
    <w:p>
      <w:pPr/>
      <w:r>
        <w:rPr>
          <w:lang w:val="hi_IN" w:bidi="hi_IN"/>
        </w:rPr>
      </w:r>
      <w:r>
        <w:rPr>
          <w:lang w:val="hi_IN" w:bidi="hi_IN"/>
        </w:rPr>
        <w:t>यदि सम्भव हो, तो 1 शमूएल 25:39–44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25:39–44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सच्ची घटना उस समय की है जब यहोवा ने अबीगैल के पति नाबाल को मार डाला था। इसलिए अबीगैल विधवा बन गई, या वह स्त्री बन गई जिसके पति की मृत्यु हो गई थी। हम पिछली कहानी से जानते हैं कि नाबाल का कर्मेल नगर में एक व्यवसाय था। इसलिए, इस कहानी में, अबीगैल अपने पति नाबाल की मृत्यु के बाद भी कर्मेल में थी। संभवतः दाऊद और उसके लोग पास के जंगल में स्थित अपने सैनिक डेरे में लौट गए थे।</w:t>
      </w:r>
    </w:p>
    <w:p>
      <w:pPr/>
      <w:r>
        <w:rPr>
          <w:lang w:val="hi_IN" w:bidi="hi_IN"/>
        </w:rPr>
      </w:r>
      <w:r>
        <w:rPr>
          <w:lang w:val="hi_IN" w:bidi="hi_IN"/>
        </w:rPr>
        <w:t>यहाँ रुकें और एक समूह के रूप में उस नक्शे को देखें जिसमें कार्मेल को शामिल किया गया है। इस ऑडियो को यहाँ रोकें।</w:t>
      </w:r>
    </w:p>
    <w:p>
      <w:pPr/>
      <w:r>
        <w:rPr>
          <w:lang w:val="hi_IN" w:bidi="hi_IN"/>
        </w:rPr>
      </w:r>
      <w:r>
        <w:rPr>
          <w:lang w:val="hi_IN" w:bidi="hi_IN"/>
        </w:rPr>
        <w:t>इस कहानी में, किसी ने दाऊद को बताया था कि नाबाल मर गया था। इसलिए, दाऊद यहोवा की स्तुति करता है। दाऊद कहता है कि यहोवा ने नाबाल द्वारा दाऊद का अपमान करने के कारण दाऊद की ओर से प्रतिशोध लिया है। प्रतिशोध लेने का अर्थ है किसी व्यक्ति को उसके द्वारा किसी दूसरे के साथ किए गए गलत काम के लिए दण्ड देना। फिर दाऊद कहता है कि यहोवा ने दाऊद को कुछ बुरा करने से रोक दिया था। दाऊद कहता है कि यहोवा ने नाबाल द्वारा किए गए बुरे कामों के लिए उसे न्यायपूर्वक दण्ड दिया। दाऊद समझ गया था कि लोगों से प्रतिशोध लेना यहोवा का काम है। इस प्रकार, यहोवा ने दाऊद पर दया की और उसे स्वयं प्रतिशोध लेकर कोई गलत काम करने से रोक लिया।</w:t>
      </w:r>
    </w:p>
    <w:p>
      <w:pPr/>
      <w:r>
        <w:rPr>
          <w:lang w:val="hi_IN" w:bidi="hi_IN"/>
        </w:rPr>
      </w:r>
      <w:r>
        <w:rPr>
          <w:lang w:val="hi_IN" w:bidi="hi_IN"/>
        </w:rPr>
        <w:t>यहाँ रुकें और समूह के रूप में इस प्रश्न पर चर्चा करें: उस समय की कोई कहानी बताएँ जब किसी व्यक्ति ने कुछ बुरा किया और फिर उसके किए हुए गलत काम के लिए दण्ड मिला हो। इस ऑडियो को यहाँ रोकें।</w:t>
      </w:r>
    </w:p>
    <w:p>
      <w:pPr/>
      <w:r>
        <w:rPr>
          <w:lang w:val="hi_IN" w:bidi="hi_IN"/>
        </w:rPr>
      </w:r>
      <w:r>
        <w:rPr>
          <w:lang w:val="hi_IN" w:bidi="hi_IN"/>
        </w:rPr>
        <w:t>तब दाऊद ने अबीगैल से बात करने के लिए कर्मेल में संदेशवाहकों को भेजा। संदेशवाहक अबीगैल को बताते हैं कि दाऊद ने अबीगैल को उससे विवाह करने के लिए संदेशवाहक भेजे थे। अबीगैल जल्दी से दाऊद के संदेशवाहकों के सामने भूमि पर अपना मुँह झुकाकर दण्डवत् करती है। अबीगैल दाऊद के संदेशवाहकों का सम्मान करके दाऊद के प्रति सम्मान दिखा रही है। अबीगैल दाऊद के संदेशवाहकों से इस तरह बात करती है मानो वह दाऊद से बात कर रही हो। अबीगैल कहती है कि वह दाऊद के संदेशवाहकों के पैर धोकर उसकी सेवा करेगी। उन दिनों, लोग आमतौर पर अपने पैरों में ऐसे जूते पहनते थे जिनमें खुले स्थान होते थे जहाँ से गंदगी और धूल आसानी से प्रवेश कर सकती थी। जूते पहने हुए व्यक्ति के पैर बहुत धूल भरे और गंदे थे। उन दिनों जब कोई व्यक्ति मेहमानों की मेज़बानी करता था, तो वह अतिथियों के लिए पानी से भरा एक कटोरे जैसा पात्र उपलब्ध कराता था, ताकि वे अपने पैर स्वयं धो सकें। मेज़बान ने अतिथियों के पैर सुखाने के लिए किसी प्रकार का कपड़ा भी उपलब्ध कराया होगा। अबीगैल दाऊद के संदेशवाहकों को उनके अपने पैर धोने के लिए बस पानी दे सकती थी। या, अबीगैल अपने किसी सेवक से दाऊद के संदेशवाहकों के पैर धुलवा सकती थी। अबीगैल ने इन पुरुषों के अत्यन्त गंदे पैरों को स्वयं धोने का निर्णय लिया, ताकि वह यह दिखा सके कि वह दाऊद की सेवा करना चाहती थी। इसलिए, अबीगैल दाऊद के संदेशवाहकों की नम्रता से सेवा करके दाऊद से विवाह करने की अपनी इच्छा दिखा रही है।</w:t>
      </w:r>
    </w:p>
    <w:p>
      <w:pPr/>
      <w:r>
        <w:rPr>
          <w:lang w:val="hi_IN" w:bidi="hi_IN"/>
        </w:rPr>
      </w:r>
      <w:r>
        <w:rPr>
          <w:lang w:val="hi_IN" w:bidi="hi_IN"/>
        </w:rPr>
        <w:t>एक समूह के रूप में यहाँ रुकें और किसी महत्वपूर्ण व्यक्ति का अभिनय करें जो ऐसा काम कर रहा हो जो सामान्यतः निम्न स्तर का कोई व्यक्ति करता है। समूह के रूप में चर्चा करें: यदि आप अपने समुदाय के किसी अगुवे को ऐसा करते हुए देखेंगे, तो आप क्या सोचेंगे? यह अबीगैल द्वारा किए गए कार्य के समान या उससे अलग कैसे है? इस ऑडियो को यहाँ रोकें।</w:t>
      </w:r>
    </w:p>
    <w:p>
      <w:pPr/>
      <w:r>
        <w:rPr>
          <w:lang w:val="hi_IN" w:bidi="hi_IN"/>
        </w:rPr>
      </w:r>
      <w:r>
        <w:rPr>
          <w:lang w:val="hi_IN" w:bidi="hi_IN"/>
        </w:rPr>
        <w:t>तब अबीगैल तुरंत अपने गदहे पर सवार होती है ताकि उस स्थान पर जा सके जहाँ वह दाऊद से विवाह करेगी। पाँच युवा स्त्रियाँ, जो अबीगैल की दासियाँ थीं, अबीगैल के पीछे-पीछे चलीं, ताकि वे उसके साथ दाऊद से मिलने जा सकें। उन दिनों, अन्य स्त्रियाँ प्रायः दुल्हन के साथ दूल्हे के घर जाती थीं, जहाँ दूल्हा और दुल्हन का विवाह होता था। अबीगैल और ये युवा स्त्रियाँ दाऊद के संदेशवाहकों के पीछे-पीछे चलती हुई दाऊद के पास पहुँचीं। फिर अबीगैल दाऊद से विवाह करती है।</w:t>
      </w:r>
    </w:p>
    <w:p>
      <w:pPr/>
      <w:r>
        <w:rPr>
          <w:lang w:val="hi_IN" w:bidi="hi_IN"/>
        </w:rPr>
      </w:r>
      <w:r>
        <w:rPr>
          <w:lang w:val="hi_IN" w:bidi="hi_IN"/>
        </w:rPr>
        <w:t>यहाँ रुकें और समूह के रूप में गदहे की पीठ पर सवार किसी व्यक्ति की तस्वीर देखें। इस ऑडियो को यहाँ रोकें।</w:t>
      </w:r>
    </w:p>
    <w:p>
      <w:pPr/>
      <w:r>
        <w:rPr>
          <w:lang w:val="hi_IN" w:bidi="hi_IN"/>
        </w:rPr>
      </w:r>
      <w:r>
        <w:rPr>
          <w:lang w:val="hi_IN" w:bidi="hi_IN"/>
        </w:rPr>
        <w:t>कहानीकार हमें बताता है कि दाऊद ने यहूदा के क्षेत्र के यिज्रेल नगर की अहीनोअम से भी विवाह किया। यद्यपि हम यिज्रेल का सटीक स्थान नहीं जानते हैं, फिर भी हम जानते हैं कि यह माओन और कर्मेल के नगरों के पास पहाड़ी देश में था।</w:t>
      </w:r>
    </w:p>
    <w:p>
      <w:pPr/>
      <w:r>
        <w:rPr>
          <w:lang w:val="hi_IN" w:bidi="hi_IN"/>
        </w:rPr>
      </w:r>
      <w:r>
        <w:rPr>
          <w:lang w:val="hi_IN" w:bidi="hi_IN"/>
        </w:rPr>
        <w:t>यहाँ रुकें और एक समूह के रूप उस नक्शे को देखें जिसमें यिज्रेल शामिल है। इस ऑडियो को यहाँ रोकें।</w:t>
      </w:r>
    </w:p>
    <w:p>
      <w:pPr/>
      <w:r>
        <w:rPr>
          <w:lang w:val="hi_IN" w:bidi="hi_IN"/>
        </w:rPr>
      </w:r>
      <w:r>
        <w:rPr>
          <w:lang w:val="hi_IN" w:bidi="hi_IN"/>
        </w:rPr>
        <w:t>हम निश्चित रूप से नहीं जानते कि दाऊद ने अहीनोअम से कब विवाह किया, लेकिन सम्भवतः दाऊद ने अबीगैल से विवाह करने से पहले अहीनोअम से विवाह किया था। इसलिए, अहीनोअम और अबीगैल दोनों दाऊद की पत्नियाँ बन गईं। यद्यपि अब दाऊद की एक से अधिक पत्नियाँ थीं, फिर भी संभवतः वह अहिनोअम और अबीगैल दोनों के साथ समान व्यवहार करता था और उन्हें समान अधिकार देता था। उन दिनों, पुरुष का एक से अधिक स्त्रियों से विवाह करना लोग स्वीकार करते थे। विशेष रूप से अगुवे एक से अधिक पत्नियाँ इसलिए रख सकते थे ताकि उन्हें उन क्षेत्रों में रहने वाले लोगों का समर्थन मिल सके जहाँ उनकी प्रत्येक पत्नी रहती थी। अहीनोअम और अबीगैल दोनों यहूदा के क्षेत्र से थीं, इसलिए इन स्त्रियों से विवाह करके दाऊद को संभवतः यहूदा के लोगों का समर्थन प्राप्त हुआ। साथ ही, कभी-कभी कोई पुरुष किसी विधवा से विवाह इसलिए भी करता था ताकि वह उसकी देखभाल कर सके। उस संस्कृति में, स्त्रियों के पास वही अधिकार नहीं थे जो पुरुष हैं। एक नया पति विधवा की रक्षा करेगा और उसका भरण-पोषण करेगा।</w:t>
      </w:r>
    </w:p>
    <w:p>
      <w:pPr/>
      <w:r>
        <w:rPr>
          <w:lang w:val="hi_IN" w:bidi="hi_IN"/>
        </w:rPr>
      </w:r>
      <w:r>
        <w:rPr>
          <w:lang w:val="hi_IN" w:bidi="hi_IN"/>
        </w:rPr>
        <w:t>यहाँ रुकें और समूह के रूप में चर्चा करें: क्या आपकी संस्कृति में, पुरुषों की एक से अधिक पत्नियाँ होती हैं? आप उन पत्नियों का वर्णन कैसे करेंगे जिनके पास एक ही पुरुष से विवाहित अन्य स्त्रियों के समान ही अधिकार हैं? कुछ संस्कृतियों में, पुरुषों की एक समय में एक से अधिक पत्नियाँ नहीं हो सकतीं। यदि आपकी संस्कृति ऐसी है, तो चर्चा करें कि आप इस बात का अनुवाद कैसे करेंगे कि दाऊद की एक से अधिक पत्नियाँ थीं। इस ऑडियो को यहाँ रोकें।</w:t>
      </w:r>
    </w:p>
    <w:p>
      <w:pPr/>
      <w:r>
        <w:rPr>
          <w:lang w:val="hi_IN" w:bidi="hi_IN"/>
        </w:rPr>
      </w:r>
      <w:r>
        <w:rPr>
          <w:lang w:val="hi_IN" w:bidi="hi_IN"/>
        </w:rPr>
        <w:t>कहानीकार हमें यह भी बताता है कि दाऊद की पहली पत्नी मीकल के साथ क्या हुआ। हम पिछली कहानियों से जानते हैं कि दाऊद ने राजा शाऊल की बेटी मीकल से विवाह किया था। हम यह भी जानते हैं कि शाऊल दाऊद से नफरत करता था। शाऊल दाऊद से जलन रखता था क्योंकि शाऊल जानता था कि यहोवा चाहता है कि दाऊद राजा बने।</w:t>
      </w:r>
    </w:p>
    <w:p>
      <w:pPr/>
      <w:r>
        <w:rPr>
          <w:lang w:val="hi_IN" w:bidi="hi_IN"/>
        </w:rPr>
      </w:r>
      <w:r>
        <w:rPr>
          <w:lang w:val="hi_IN" w:bidi="hi_IN"/>
        </w:rPr>
        <w:t>यहाँ रुकें और समूह के रूप में चर्चा करें: आपकी संस्कृति में कोई पुरुष कैसा महसूस करेगा यदि कोई उस व्यक्ति की वर्तमान पत्नी को पहले व्यक्ति की इच्छा के विरुद्ध किसी और से विवाह करने के लिए मजबूर करे? इस ऑडियो को यहाँ रोकें।</w:t>
      </w:r>
    </w:p>
    <w:p>
      <w:pPr/>
      <w:r>
        <w:rPr>
          <w:lang w:val="hi_IN" w:bidi="hi_IN"/>
        </w:rPr>
      </w:r>
      <w:r>
        <w:rPr>
          <w:lang w:val="hi_IN" w:bidi="hi_IN"/>
        </w:rPr>
        <w:t>मीकल का दूसरा पति पलती या "पल्तीएल", जिसका पिता लैश था, गल्लीम नगर का रहने वाला है। हम गल्लीम के सटीक स्थान को नहीं जानते हैं, परन्तु गल्लीम शायद यरूशलेम से एक घंटे से भी कम उत्तर में और गिबा से एक घंटे से भी कम दक्षिण में स्थित था, जहाँ शाऊल रहता है।</w:t>
      </w:r>
    </w:p>
    <w:p>
      <w:pPr/>
      <w:r>
        <w:rPr>
          <w:lang w:val="hi_IN" w:bidi="hi_IN"/>
        </w:rPr>
      </w:r>
      <w:r>
        <w:rPr>
          <w:lang w:val="hi_IN" w:bidi="hi_IN"/>
        </w:rPr>
        <w:t>यहीं रुकें और उस नक्शे को देखें जिसमें गल्लीम को एक समूह के रूप में शामिल किया गया है।</w:t>
      </w:r>
      <w:r>
        <w:rPr>
          <w:lang w:val="hi_IN" w:bidi="hi_IN"/>
        </w:rPr>
      </w:r>
    </w:p>
    <w:p>
      <w:pPr>
        <w:pStyle w:val="Heading3"/>
      </w:pPr>
      <w:r>
        <w:rPr>
          <w:lang w:val="hi_IN" w:bidi="hi_IN"/>
        </w:rPr>
        <w:t>घटनाओं को समझाना</w:t>
      </w:r>
    </w:p>
    <w:p>
      <w:pPr/>
      <w:r>
        <w:rPr>
          <w:lang w:val="hi_IN" w:bidi="hi_IN"/>
        </w:rPr>
      </w:r>
      <w:r>
        <w:rPr>
          <w:lang w:val="hi_IN" w:bidi="hi_IN"/>
        </w:rPr>
        <w:t>1 शमूएल 25:39–44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दाऊद यहोवा की स्तुति करता है क्योंकि यहोवा ने दाऊद की ओर से प्रतिशोध लिया और नाबाल के द्वारा किए गए बुरे कामों के लिए उसे दण्ड दिया।</w:t>
      </w:r>
    </w:p>
    <w:p>
      <w:pPr/>
      <w:r>
        <w:rPr>
          <w:lang w:val="hi_IN" w:bidi="hi_IN"/>
        </w:rPr>
      </w:r>
      <w:r>
        <w:rPr>
          <w:b/>
          <w:lang w:val="hi_IN" w:bidi="hi_IN"/>
        </w:rPr>
        <w:t>दूसरे दृश्य में:</w:t>
      </w:r>
      <w:r>
        <w:rPr>
          <w:lang w:val="hi_IN" w:bidi="hi_IN"/>
        </w:rPr>
        <w:t xml:space="preserve"> दाऊद ने अबीगैल के पास संदेशवाहकों को भेजा, ताकि वे उससे दाऊद से विवाह करने का प्रस्ताव रखें।</w:t>
      </w:r>
    </w:p>
    <w:p>
      <w:pPr/>
      <w:r>
        <w:rPr>
          <w:lang w:val="hi_IN" w:bidi="hi_IN"/>
        </w:rPr>
      </w:r>
      <w:r>
        <w:rPr>
          <w:b/>
          <w:lang w:val="hi_IN" w:bidi="hi_IN"/>
        </w:rPr>
        <w:t>तीसरे दृश्य में:</w:t>
      </w:r>
      <w:r>
        <w:rPr>
          <w:lang w:val="hi_IN" w:bidi="hi_IN"/>
        </w:rPr>
        <w:t xml:space="preserve"> दाऊद अबीगैल से विवाह करता है। हम दाऊद की अन्य दो पत्नियों, अहीनोअम और मीकल, के विषय में भी जानकारी प्राप्त करते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नाबाल</w:t>
      </w:r>
    </w:p>
    <w:p>
      <w:pPr>
        <w:pStyle w:val="ListBullet"/>
        <w:spacing w:line="240" w:lineRule="auto"/>
        <w:ind w:left="720"/>
      </w:pPr>
      <w:r>
        <w:rPr>
          <w:lang w:val="hi_IN" w:bidi="hi_IN"/>
        </w:rPr>
      </w:r>
      <w:r>
        <w:rPr>
          <w:lang w:val="hi_IN" w:bidi="hi_IN"/>
        </w:rPr>
        <w:t>दाऊद के संदेशवाहक</w:t>
      </w:r>
    </w:p>
    <w:p>
      <w:pPr>
        <w:pStyle w:val="ListBullet"/>
        <w:spacing w:line="240" w:lineRule="auto"/>
        <w:ind w:left="720"/>
      </w:pPr>
      <w:r>
        <w:rPr>
          <w:lang w:val="hi_IN" w:bidi="hi_IN"/>
        </w:rPr>
      </w:r>
      <w:r>
        <w:rPr>
          <w:lang w:val="hi_IN" w:bidi="hi_IN"/>
        </w:rPr>
        <w:t>अबीगैल</w:t>
      </w:r>
    </w:p>
    <w:p>
      <w:pPr>
        <w:pStyle w:val="ListBullet"/>
        <w:spacing w:line="240" w:lineRule="auto"/>
        <w:ind w:left="720"/>
      </w:pPr>
      <w:r>
        <w:rPr>
          <w:lang w:val="hi_IN" w:bidi="hi_IN"/>
        </w:rPr>
      </w:r>
      <w:r>
        <w:rPr>
          <w:lang w:val="hi_IN" w:bidi="hi_IN"/>
        </w:rPr>
        <w:t>वे पाँच युवा स्त्रियाँ जो अबीगैल के साथ तब गईं, जब वह दाऊद से विवाह करने के लिए जा रही थी।</w:t>
      </w:r>
    </w:p>
    <w:p>
      <w:pPr>
        <w:pStyle w:val="ListBullet"/>
        <w:spacing w:line="240" w:lineRule="auto"/>
        <w:ind w:left="720"/>
      </w:pPr>
      <w:r>
        <w:rPr>
          <w:lang w:val="hi_IN" w:bidi="hi_IN"/>
        </w:rPr>
      </w:r>
      <w:r>
        <w:rPr>
          <w:lang w:val="hi_IN" w:bidi="hi_IN"/>
        </w:rPr>
        <w:t>दाऊद की पत्नी, अहीनोअम</w:t>
      </w:r>
    </w:p>
    <w:p>
      <w:pPr>
        <w:pStyle w:val="ListBullet"/>
        <w:spacing w:line="240" w:lineRule="auto"/>
        <w:ind w:left="720"/>
      </w:pPr>
      <w:r>
        <w:rPr>
          <w:lang w:val="hi_IN" w:bidi="hi_IN"/>
        </w:rPr>
      </w:r>
      <w:r>
        <w:rPr>
          <w:lang w:val="hi_IN" w:bidi="hi_IN"/>
        </w:rPr>
        <w:t>शाऊल, जो दाऊद का ससुर और मीकल का पिता था</w:t>
      </w:r>
    </w:p>
    <w:p>
      <w:pPr>
        <w:pStyle w:val="ListBullet"/>
        <w:spacing w:line="240" w:lineRule="auto"/>
        <w:ind w:left="720"/>
      </w:pPr>
      <w:r>
        <w:rPr>
          <w:lang w:val="hi_IN" w:bidi="hi_IN"/>
        </w:rPr>
      </w:r>
      <w:r>
        <w:rPr>
          <w:lang w:val="hi_IN" w:bidi="hi_IN"/>
        </w:rPr>
        <w:t>दाऊद की पत्नी, मीकल</w:t>
      </w:r>
    </w:p>
    <w:p>
      <w:pPr>
        <w:pStyle w:val="ListBullet"/>
        <w:spacing w:line="240" w:lineRule="auto"/>
        <w:ind w:left="720"/>
      </w:pPr>
      <w:r>
        <w:rPr>
          <w:lang w:val="hi_IN" w:bidi="hi_IN"/>
        </w:rPr>
      </w:r>
      <w:r>
        <w:rPr>
          <w:lang w:val="hi_IN" w:bidi="hi_IN"/>
        </w:rPr>
        <w:t>और पलती या पल्तीएल, वह व्यक्ति जिसने मीकल से विवाह किया था</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किसी ने दाऊद को बताया था कि नाबाल मर गया है। इसलिए, दाऊद यहोवा को धन्य कहता है। इसका अर्थ है कि दाऊद यहोवा का धन्यवाद करता है या उसकी स्तुति करता है। दाऊद कहता है कि यहोवा ने "दाऊद का पक्ष लिया" या दाऊद के पक्ष में बात की। दाऊद जिन शब्दों का प्रयोग करता है वे ऐसे हैं जैसे यहोवा ने एक न्यायालय में एक न्यायाधीश के रूप में कार्य किया हो, जो एक निर्दोष व्यक्ति के अधिकारों की रक्षा करता है और दोषी व्यक्ति को दंड देता है। दाऊद कहता है कि उसे नाबाल के हाथों अपमान और लज्जा सहनी पड़ी, अर्थात् नाबाल ने दाऊद के साथ बहुत ही रूखे और अपमानजनक ढंग से व्यवहार किया। फिर दाऊद कहता है कि यहोवा ने अपने सेवक, अर्थात् दाऊद, को नाबाल के विरुद्ध कोई बुरा काम करने से पहले ही रोक दिया था। उन दिनों, लोग कभी-कभी "मैं सेवक हूँ" कहने के बजाय खुद को यहोवा के सेवक के रूप में बताते थे। फिर दाऊद इस तथ्य के बारे में बात करता है कि यहोवा ने नाबाल को दण्ड दिया। दाऊद कहता है कि यहोवा ने उस बुराई को, जो नाबाल ने दाऊद के साथ की थी, नाबाल के ही "सिर" पर लौटा दिया। यह एक विशेष अभिव्यक्ति है, जिसका अर्थ केवल इतना है कि अब उस बुराई के परिणाम दाऊद के बजाय नाबाल को भोगने होंगे। दूसरे शब्दों में, यहोवा ने नाबाल को उस गलत कार्य के लिए दण्ड दिया था जो नाबाल ने दाऊद के साथ किया था।</w:t>
      </w:r>
    </w:p>
    <w:p>
      <w:pPr/>
      <w:r>
        <w:rPr>
          <w:lang w:val="hi_IN" w:bidi="hi_IN"/>
        </w:rPr>
      </w:r>
      <w:r>
        <w:rPr>
          <w:lang w:val="hi_IN" w:bidi="hi_IN"/>
        </w:rPr>
        <w:t>यहाँ रुकें और समूह के रूप में चर्चा करें: आपकी संस्कृति में यह निर्णय लेने के लिए न्यायाधीश की तरह कौन कार्य करता है कि लोग निर्दोष हैं या दोषी? उस न्यायाधीश के बारे में एक सच्ची कहानी बताएं जिसने एक दोषी व्यक्ति को सही या उचित तरीके से दंडित किया। क्या हुआ था? जिस व्यक्ति को दोषी व्यक्ति ने नुकसान पहुँचाया था, उसने दोषी व्यक्ति के दण्ड के प्रति कैसी प्रतिक्रिया दी? उन शब्दों पर ध्यान दें जिनका उपयोग आप इसका वर्णन करने के लिए करते हैं। इस ऑडियो को यहाँ रोकें।</w:t>
      </w:r>
    </w:p>
    <w:p>
      <w:pPr/>
      <w:r>
        <w:rPr>
          <w:lang w:val="hi_IN" w:bidi="hi_IN"/>
        </w:rPr>
      </w:r>
      <w:r>
        <w:rPr>
          <w:lang w:val="hi_IN" w:bidi="hi_IN"/>
        </w:rPr>
        <w:t>दूसरे दृश्य में, दाऊद अबीगैल से विवाह करने का प्रस्ताव रखने के लिए उसके पास संदेशवाहकों को भेजता है। दाऊद के संदेशवाहक, या सेवक, कर्मेल में पहुँचते हैं, जहाँ अबीगैल ठहरी हुई है। दाऊद के संदेशवाहक अबीगैल से कहते हैं, "दाऊद ने हमें तेरे पास भेजा है कि तुझे उसकी पत्नी के रूप में उसके पास ले जाएँ।" इसका अर्थ यह नहीं है कि दाऊद अबीगैल को उससे विवाह करने के लिए मजबूर कर रहा है या उसका अपहरण कर रहा है। यह दाऊद का अबीगैल से विवाह का प्रस्ताव रखने का तरीका था।</w:t>
      </w:r>
    </w:p>
    <w:p>
      <w:pPr/>
      <w:r>
        <w:rPr>
          <w:lang w:val="hi_IN" w:bidi="hi_IN"/>
        </w:rPr>
      </w:r>
      <w:r>
        <w:rPr>
          <w:lang w:val="hi_IN" w:bidi="hi_IN"/>
        </w:rPr>
        <w:t>यहाँ रुकें और समूह के रूप में चर्चा करें: आपकी संस्कृति में, लोग विवाह का निर्णय कैसे लेते हैं? जब लोग किसी और से विवाह के लिए सहमति माँगना चाहते हैं, तो वे किन शब्दों या वाक्यांशों का उपयोग करते हैं? उन अलग-अलग शब्दों और वाक्यांशों का उपयोग करके इस दृश्य का अभिनय करें। आपको क्या लगता है कि दाऊद या दाऊद के संदेशवाहकों ने कौन से शब्द या वाक्यांश कहे होंगे? इस ऑडियो को यहाँ रोकें।</w:t>
      </w:r>
    </w:p>
    <w:p>
      <w:pPr/>
      <w:r>
        <w:rPr>
          <w:lang w:val="hi_IN" w:bidi="hi_IN"/>
        </w:rPr>
      </w:r>
      <w:r>
        <w:rPr>
          <w:lang w:val="hi_IN" w:bidi="hi_IN"/>
        </w:rPr>
        <w:t>अबीगैल तुरंत अपना मुँह भूमि तक झुकाकर दण्डवत करती है, ठीक उसी प्रकार जैसे उसने पिछली घटना में किया था। फिर अबीगैल ऐसी भाषा का प्रयोग करती है जिससे पता चलता है कि वह कुछ महत्वपूर्ण कहने वाली है। अबीगैल संदेशवाहकों से इस तरह बात करती है मानो वह सीधे दाऊद से बात कर रही हो। अबीगैल अपने आप को दाऊद की दासी कहती है। अबीगैल कहती है कि वह "मेरे प्रभु के सेवकों," अर्थात् दाऊद के संदेशवाहकों के पैर धोकर एक दासी के समान सेवा करेगी। जब अबीगैल दाऊद को "मेरा प्रभु" कहती है, तो वह दाऊद को अपना स्वामी कह रही है। अबीगैल ये सब कार्य इसलिए करती है ताकि यह दिखा सके कि वह दाऊद से विवाह करने के लिए पूरी तरह तैयार है।</w:t>
      </w:r>
    </w:p>
    <w:p>
      <w:pPr/>
      <w:r>
        <w:rPr>
          <w:lang w:val="hi_IN" w:bidi="hi_IN"/>
        </w:rPr>
      </w:r>
      <w:r>
        <w:rPr>
          <w:lang w:val="hi_IN" w:bidi="hi_IN"/>
        </w:rPr>
        <w:t>तीसरे दृश्य में, अबीगैल तुरंत दाऊद से मिलने जाती है। अबीगैल दाऊद के पास जाने के लिए एक गदहे की पीठ पर सवार होती है। पाँच युवतियाँ, जो संभवतः अबीगैल की सबसे निकट की दासियाँ हैं, अबीगैल के साथ-साथ चलती हैं, जबकि अबीगैल गदहे पर सवार होकर यात्रा करती है। अबीगैल और वे पाँच युवतियाँ दाऊद के संदेशवाहकों के पीछे-पीछे उस स्थान तक जाती हैं जहाँ दाऊद ठहरा हुआ है। फिर अबीगैल दाऊद से विवाह करती है।</w:t>
      </w:r>
    </w:p>
    <w:p>
      <w:pPr/>
      <w:r>
        <w:rPr>
          <w:lang w:val="hi_IN" w:bidi="hi_IN"/>
        </w:rPr>
      </w:r>
      <w:r>
        <w:rPr>
          <w:lang w:val="hi_IN" w:bidi="hi_IN"/>
        </w:rPr>
        <w:t>कहानीकार हमें बताता है कि दाऊद ने यिज्रेल नगर की अहीनोअम नाम की एक स्त्री से भी विवाह किया था। इसलिए, दाऊद की दो नई पत्नियाँ थीं, अहीनोअम और अबीगैल।</w:t>
      </w:r>
    </w:p>
    <w:p>
      <w:pPr/>
      <w:r>
        <w:rPr>
          <w:lang w:val="hi_IN" w:bidi="hi_IN"/>
        </w:rPr>
      </w:r>
      <w:r>
        <w:rPr>
          <w:lang w:val="hi_IN" w:bidi="hi_IN"/>
        </w:rPr>
        <w:t>कहानीकार उस भाषा का उपयोग करता है जो दिखाती है कि कहानीकार जो कहने वाला है, वह दाऊद के अबीगैल से विवाह करने से पहले हुआ था। शाऊल ने अपनी बेटी मीकल का विवाह पलती नाम के एक दूसरे व्यक्ति से करवाया था। कहानीकार यह नहीं कहता कि दाऊद अब भी मीकाल का पति था, परन्तु हम जानते हैं कि यह सत्य था। कहानीकार हमें पलती के पिता का नाम लैश बताता है। पलती गल्लीम नगर से आता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25:39–44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नाबाल</w:t>
      </w:r>
    </w:p>
    <w:p>
      <w:pPr>
        <w:pStyle w:val="ListBullet"/>
        <w:spacing w:line="240" w:lineRule="auto"/>
        <w:ind w:left="720"/>
      </w:pPr>
      <w:r>
        <w:rPr>
          <w:lang w:val="hi_IN" w:bidi="hi_IN"/>
        </w:rPr>
      </w:r>
      <w:r>
        <w:rPr>
          <w:lang w:val="hi_IN" w:bidi="hi_IN"/>
        </w:rPr>
        <w:t>दाऊद के संदेशवाहक</w:t>
      </w:r>
    </w:p>
    <w:p>
      <w:pPr>
        <w:pStyle w:val="ListBullet"/>
        <w:spacing w:line="240" w:lineRule="auto"/>
        <w:ind w:left="720"/>
      </w:pPr>
      <w:r>
        <w:rPr>
          <w:lang w:val="hi_IN" w:bidi="hi_IN"/>
        </w:rPr>
      </w:r>
      <w:r>
        <w:rPr>
          <w:lang w:val="hi_IN" w:bidi="hi_IN"/>
        </w:rPr>
        <w:t>अबीगैल</w:t>
      </w:r>
    </w:p>
    <w:p>
      <w:pPr>
        <w:pStyle w:val="ListBullet"/>
        <w:spacing w:line="240" w:lineRule="auto"/>
        <w:ind w:left="720"/>
      </w:pPr>
      <w:r>
        <w:rPr>
          <w:lang w:val="hi_IN" w:bidi="hi_IN"/>
        </w:rPr>
      </w:r>
      <w:r>
        <w:rPr>
          <w:lang w:val="hi_IN" w:bidi="hi_IN"/>
        </w:rPr>
        <w:t>वे पाँच युवा स्त्रियाँ जो अबीगैल के साथ तब गईं, जब वह दाऊद से विवाह करने के लिए जा रही थी।</w:t>
      </w:r>
    </w:p>
    <w:p>
      <w:pPr>
        <w:pStyle w:val="ListBullet"/>
        <w:spacing w:line="240" w:lineRule="auto"/>
        <w:ind w:left="720"/>
      </w:pPr>
      <w:r>
        <w:rPr>
          <w:lang w:val="hi_IN" w:bidi="hi_IN"/>
        </w:rPr>
      </w:r>
      <w:r>
        <w:rPr>
          <w:lang w:val="hi_IN" w:bidi="hi_IN"/>
        </w:rPr>
        <w:t>दाऊद की पत्नी, अहीनोअम</w:t>
      </w:r>
    </w:p>
    <w:p>
      <w:pPr>
        <w:pStyle w:val="ListBullet"/>
        <w:spacing w:line="240" w:lineRule="auto"/>
        <w:ind w:left="720"/>
      </w:pPr>
      <w:r>
        <w:rPr>
          <w:lang w:val="hi_IN" w:bidi="hi_IN"/>
        </w:rPr>
      </w:r>
      <w:r>
        <w:rPr>
          <w:lang w:val="hi_IN" w:bidi="hi_IN"/>
        </w:rPr>
        <w:t>शाऊल, जो दाऊद का ससुर और मीकल का पिता था</w:t>
      </w:r>
    </w:p>
    <w:p>
      <w:pPr>
        <w:pStyle w:val="ListBullet"/>
        <w:spacing w:line="240" w:lineRule="auto"/>
        <w:ind w:left="720"/>
      </w:pPr>
      <w:r>
        <w:rPr>
          <w:lang w:val="hi_IN" w:bidi="hi_IN"/>
        </w:rPr>
      </w:r>
      <w:r>
        <w:rPr>
          <w:lang w:val="hi_IN" w:bidi="hi_IN"/>
        </w:rPr>
        <w:t>दाऊद की पत्नी, मीकल</w:t>
      </w:r>
    </w:p>
    <w:p>
      <w:pPr>
        <w:pStyle w:val="ListBullet"/>
        <w:spacing w:line="240" w:lineRule="auto"/>
        <w:ind w:left="720"/>
      </w:pPr>
      <w:r>
        <w:rPr>
          <w:lang w:val="hi_IN" w:bidi="hi_IN"/>
        </w:rPr>
      </w:r>
      <w:r>
        <w:rPr>
          <w:lang w:val="hi_IN" w:bidi="hi_IN"/>
        </w:rPr>
        <w:t>और पलती या पल्तीएल, वह व्यक्ति जिसने मीकल से विवाह किया था</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पहले दृश्य में, दाऊद को किसी से पता चलता है कि नाबाल मर गया है। दाऊद यहोवा की स्तुति करता है कि उसने दाऊद की ओर से प्रतिशोध लिया, दाऊद को कोई बुरा काम करने से रोक दिया, और नाबाल को दण्ड दिया।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दूसरे दृश्य में, दाऊद अबीगैल से विवाह करने का प्रस्ताव रखने के लिए कर्मेल में संदेशवाहकों को भेजता है। संदेशवाहक अबीगैल को दाऊद का संदेश सुनाते हैं। अबीगैल दण्डवत् करके और संदेशवाहकों के पैर धोकर उत्तर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अबीगैल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दाऊद के संदेशवाहकों की भूमिका निभाने वाले व्यक्ति या समूह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तीसरे दृश्य में, अबीगैल दाऊद से विवाह करती है। अबीगैल एक गदहे पर सवार होती है, और पाँच जवान स्त्रियाँ, सम्भवतः उसकी दासियाँ, दाऊद के संदेशवाहकों के साथ दाऊद से मिलने जाने के लिए उसके पीछे चलती हैं। अबीगैल दाऊद से विवाह करती है। कहानीकार हमें यह भी बताता है कि दाऊद ने यिज्रेल की अहीनोअम से भी विवाह किया, जो यहूदा के क्षेत्र का एक अन्य भाग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कहानीकार हमें दाऊद की पत्नी मीकल के साथ घटी एक ऐसी घटना बताता है, जो दाऊद के अबीगैल और अहीनोअम से विवाह करने से कुछ समय पहले हुई थी। मीकल के पिता शाऊल ने, जबकि मीकल अभी भी दाऊद की पत्नी थी, उसका विवाह किसी दूसरे पुरुष से करा दिया। मीकल के नए पति का नाम पलती या पलतीएल है। लैश का पुत्र पलती गल्लीम नगर से आता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मीकल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25:39–44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दाऊद को पता चलता है कि नाबाल की मृत्यु हो गई। दाऊद इस्राएल के परमेश्वर </w:t>
      </w:r>
      <w:r>
        <w:rPr>
          <w:b/>
          <w:lang w:val="hi_IN" w:bidi="hi_IN"/>
        </w:rPr>
        <w:t>यहोवा</w:t>
      </w:r>
      <w:r>
        <w:rPr>
          <w:lang w:val="hi_IN" w:bidi="hi_IN"/>
        </w:rPr>
        <w:t xml:space="preserve"> को </w:t>
      </w:r>
      <w:r>
        <w:rPr>
          <w:b/>
          <w:lang w:val="hi_IN" w:bidi="hi_IN"/>
        </w:rPr>
        <w:t>धन्य</w:t>
      </w:r>
      <w:r>
        <w:rPr>
          <w:lang w:val="hi_IN" w:bidi="hi_IN"/>
        </w:rPr>
        <w:t xml:space="preserve"> कहता है। यहोवा परमेश्वर का व्यक्तिगत नाम है। दाऊद नाबाल को न्यायपूर्वक दण्ड देने और दाऊद को कोई </w:t>
      </w:r>
      <w:r>
        <w:rPr>
          <w:b/>
          <w:lang w:val="hi_IN" w:bidi="hi_IN"/>
        </w:rPr>
        <w:t>बुरा</w:t>
      </w:r>
      <w:r>
        <w:rPr>
          <w:lang w:val="hi_IN" w:bidi="hi_IN"/>
        </w:rPr>
        <w:t xml:space="preserve"> काम करने से रोकने के लिए यहोवा का धन्यवाद और उसकी स्तुति कर रहा है। यहोवा और आशीष के लिए वही शब्द प्रयोग करें, जिनका आपने पिछले भागों में उपयोग किया है। यहोवा और आशीष की पूरी परिभाषा के लिए मुख्य शब्दावली देखें। बुराई का अर्थ है कि लोग परमेश्वर की आज्ञा मानने के बजाय स्वयं यह तय करते हैं कि वे क्या कर सकते हैं और क्या नहीं कर सकते। बुराई हमेशा बुरी होती है, अच्छाई के विपरीत होती है। जो लोग बुरे तरीके से व्यवहार करते हैं, वे यह सोचते हैं कि वे परमेश्वर से अधिक जानते हैं। नाबाल ने दाऊद के साथ कुछ बुरा किया था। जो व्यक्ति बुराई करता है, वह जान-बूझकर दूसरों को चोट पहुँचाने के लिए बुरे काम करता है। बुराई के लिए उसी शब्द का उपयोग करें जिसका उपयोग आपने पिछले भागों में किया था। दुष्टता के बारे में अधिक जानकारी के लिए, मुख्य शब्दावली देखें। </w:t>
      </w:r>
    </w:p>
    <w:p>
      <w:pPr/>
      <w:r>
        <w:rPr>
          <w:lang w:val="hi_IN" w:bidi="hi_IN"/>
        </w:rPr>
      </w:r>
      <w:r>
        <w:rPr>
          <w:lang w:val="hi_IN" w:bidi="hi_IN"/>
        </w:rPr>
        <w:t xml:space="preserve">दाऊद के संदेशवाहक अबीगैल को बताते हैं कि दाऊद अबीगैल से विवाह करना चाहता है। अबीगैल उत्तर देती है और अपने आप को दाऊद की सेविका या </w:t>
      </w:r>
      <w:r>
        <w:rPr>
          <w:b/>
          <w:lang w:val="hi_IN" w:bidi="hi_IN"/>
        </w:rPr>
        <w:t>दासी</w:t>
      </w:r>
      <w:r>
        <w:rPr>
          <w:lang w:val="hi_IN" w:bidi="hi_IN"/>
        </w:rPr>
        <w:t xml:space="preserve"> कहती है। एक सेवक वह व्यक्ति होता है जो दूसरे व्यक्ति के लिए काम करता है। यहाँ अबीगैल विनम्रतापूर्वक स्वयं को दाऊद की दासी कहकर दाऊद के प्रति सम्मान प्रकट कर रही है। अबीगैल दाऊद के सेवकों के पैर धोने का प्रस्ताव रखती है। यहाँ “सेवक” शब्द अबीगैल द्वारा उपयोग किए गए शब्द से अलग है, जिसका अर्थ है “दासी।” यहाँ सेवकों से अभिप्राय दाऊद के संदेशवाहकों से है, अर्थात् उन पुरुषों से जो दाऊद की सेवा करते थे और जिन पर दाऊद को अपना संदेश पहुँचाने के लिए भरोसा था। वास्तव में, इस भाग के अंत में, कहानीकार इन पुरुषों को केवल दाऊद का संदेशवाहक कहता है। अधिक जानकारी के लिए मुख्य शब्दावली में सेवक देखें, और यदि आप "सेवक" शब्द का उपयोग करते हैं, तो सेवक के लिए उसी शब्द का उपयोग करें जिसका उपयोग आपने पिछले भागों में किया है।</w:t>
      </w:r>
    </w:p>
    <w:p>
      <w:pPr/>
      <w:r>
        <w:rPr>
          <w:lang w:val="hi_IN" w:bidi="hi_IN"/>
        </w:rPr>
      </w:r>
      <w:r>
        <w:rPr>
          <w:lang w:val="hi_IN" w:bidi="hi_IN"/>
        </w:rPr>
        <w:t xml:space="preserve">अबीगैल दाऊद को "मेरा </w:t>
      </w:r>
      <w:r>
        <w:rPr>
          <w:b/>
          <w:lang w:val="hi_IN" w:bidi="hi_IN"/>
        </w:rPr>
        <w:t>प्रभु</w:t>
      </w:r>
      <w:r>
        <w:rPr>
          <w:lang w:val="hi_IN" w:bidi="hi_IN"/>
        </w:rPr>
        <w:t>" भी कहती है। इसका अर्थ है "मेरा स्वामी।" प्रभु वह पुरुष होता है जो अन्य लोगों पर अधिकार रखता है, जिसके पास पूर्ण अधिकार होता है, और जो लोगों के सम्मान का अधिकारी होता है। जब आप किसी को “प्रभु” कहते हैं, तो आप कह रहे होते हैं कि इस व्यक्ति का आप पर अधिकार है। जब अबीगैल प्रभु शब्द का उपयोग करती है, तो अबीगैल दाऊद के प्रति सम्मान दिखा रही है। यहाँ “प्रभु” के लिए उसी शब्द का उपयोग करें जिसका उपयोग आपने पहले तब किया है जब प्रभु का अर्थ स्वामी होता है। प्रभु शब्द मुख्य शब्दावली में है। प्रभु के लिए उसी शब्द या वाक्यांश का उपयोग करें जिसका उपयोग आपने पिछले भागों में किया है।</w:t>
      </w:r>
    </w:p>
    <w:p>
      <w:pPr/>
      <w:r>
        <w:rPr>
          <w:lang w:val="hi_IN" w:bidi="hi_IN"/>
        </w:rPr>
      </w:r>
      <w:r>
        <w:rPr>
          <w:lang w:val="hi_IN" w:bidi="hi_IN"/>
        </w:rPr>
        <w:t xml:space="preserve">अबीगैल तुरंत दाऊद के संदेशवाहकों के साथ चली जाती है, ताकि वह दाऊद से विवाह कर सके। अबीगैल दाऊद के पास जाने के लिए एक </w:t>
      </w:r>
      <w:r>
        <w:rPr>
          <w:b/>
          <w:lang w:val="hi_IN" w:bidi="hi_IN"/>
        </w:rPr>
        <w:t>गदहे</w:t>
      </w:r>
      <w:r>
        <w:rPr>
          <w:lang w:val="hi_IN" w:bidi="hi_IN"/>
        </w:rPr>
        <w:t xml:space="preserve"> की पीठ पर सवार होती है। गदहे का अनुवाद उसी तरह करें जैसे आपने पिछले भागों में किया था। गदहे के बारे में अधिक जानकारी के लिए, मुख्य शब्दावली को देखें।</w:t>
      </w:r>
    </w:p>
    <w:p>
      <w:pPr/>
      <w:r>
        <w:rPr>
          <w:lang w:val="hi_IN" w:bidi="hi_IN"/>
        </w:rPr>
      </w:r>
      <w:r>
        <w:rPr>
          <w:lang w:val="hi_IN" w:bidi="hi_IN"/>
        </w:rPr>
        <w:t>यदि आवश्यक हो, तो यहाँ रुकें और समूह के रूप में एक गदहे की तस्वीर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26:1–12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26:1–12 को सुनें और अपने मन में रखें।</w:t>
      </w:r>
    </w:p>
    <w:p>
      <w:pPr/>
      <w:r>
        <w:rPr>
          <w:lang w:val="hi_IN" w:bidi="hi_IN"/>
        </w:rPr>
      </w:r>
      <w:r>
        <w:rPr>
          <w:lang w:val="hi_IN" w:bidi="hi_IN"/>
        </w:rPr>
        <w:t>यदि सम्भव हो, तो 1 शमूएल 26:1–12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26:1–12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नाबाल ने दाऊद और उसके लोगों के साथ गलत किया। दाऊद अपने लोगों के साथ नाबाल को मारने के लिए गया। परन्तु नाबाल की पत्नी अबीगैल मार्ग में दाऊद से मिली और उससे विनती की कि वह नाबाल को न मारे। दाऊद नाबाल को न मारने के लिए सहमत हो गया। लेकिन बाद में नाबाल की मृत्यु हो गई। दाऊद ने अबीगैल से विवाह किया। दाऊद ने यिज्रेल की अहीनोअम से भी विवाह किया। शाऊल ने अपनी पुत्री मीकाल को, जबकि वह दाऊद की पत्नी थी, किसी दूसरे पुरुष को उसकी पत्नी बनने के लिए दे दिया।</w:t>
      </w:r>
    </w:p>
    <w:p>
      <w:pPr/>
      <w:r>
        <w:rPr>
          <w:lang w:val="hi_IN" w:bidi="hi_IN"/>
        </w:rPr>
      </w:r>
      <w:r>
        <w:rPr>
          <w:lang w:val="hi_IN" w:bidi="hi_IN"/>
        </w:rPr>
        <w:t>इस भाग में, शाऊल फिर से दाऊद का पीछा करने का निर्णय लेता है। आपको याद होगा कि दाऊद और उसके अनुयायियों का समूह शाऊल से छिपता फिर रहा था, क्योंकि शाऊल दाऊद को मार डालने का प्रयास कर रहा था। पिछली एक कहानी में, जब दाऊद ने शाऊल की जान बख्श दी थी, तब शाऊल ने यह दिखाया कि वह दाऊद का पीछा करने को लेकर दुखी था। कुछ समय बीत गया है, और अब शाऊल दाऊद को मारने की कोशिश में फिर से उसका पीछा कर रहा है।</w:t>
      </w:r>
    </w:p>
    <w:p>
      <w:pPr/>
      <w:r>
        <w:rPr>
          <w:lang w:val="hi_IN" w:bidi="hi_IN"/>
        </w:rPr>
      </w:r>
      <w:r>
        <w:rPr>
          <w:lang w:val="hi_IN" w:bidi="hi_IN"/>
        </w:rPr>
        <w:t>यहाँ रुकें और समूह में इस प्रश्न पर चर्चा करें: उस समय के बारे में बताएँ जब किसी ने आपके साथ गलत किया और आपसे क्षमा माँगी, लेकिन बाद में फिर वही दुख पहुँचाने वाला काम किया। आपने कैसा महसूस किया? इस ऑडियो को यहाँ रोकें।</w:t>
      </w:r>
    </w:p>
    <w:p>
      <w:pPr/>
      <w:r>
        <w:rPr>
          <w:lang w:val="hi_IN" w:bidi="hi_IN"/>
        </w:rPr>
      </w:r>
      <w:r>
        <w:rPr>
          <w:lang w:val="hi_IN" w:bidi="hi_IN"/>
        </w:rPr>
        <w:t>जीपी लोग शाऊल के गृहनगर गिबा में गए ताकि वे शाऊल को बताएँ कि दाऊद कहाँ छिपा है। आपको याद होगा कि जीपी लोगों ने पहले शाऊल के पास आकर शाऊल को दाऊद के छिपने के स्थान के बारे में बताया था। जीपी लोग इस्राएली थे, जो यहूदा के गोत्र से थे और पास के ज़ीफ क्षेत्र में रहते थे। संभवतः जीपी लोगों में से केवल कुछ लोग ही यह सूचना शाऊल को देने के लिए गिबा गए थे। जीपी लोगों ने शाऊल को बताया कि दाऊद हकीला की पहाड़ी पर छिपा है, जो यशीमोन के सामने है। यशीमोन का अर्थ उजाड़ भूमि है। अनेक अनुवाद हकीला की पहाड़ी का वर्णन "यशीमोन के पूर्व में" के रूप में करते हैं, परन्तु इसका अर्थ "यशीमोन की ओर मुख किए हुए" भी हो सकता है। अन्य लोग हकीला की पहाड़ी का अनुवाद अधिक अस्पष्ट रूप से "यशीमोन के पास" करते हैं।</w:t>
      </w:r>
    </w:p>
    <w:p>
      <w:pPr/>
      <w:r>
        <w:rPr>
          <w:lang w:val="hi_IN" w:bidi="hi_IN"/>
        </w:rPr>
      </w:r>
      <w:r>
        <w:rPr>
          <w:lang w:val="hi_IN" w:bidi="hi_IN"/>
        </w:rPr>
        <w:t>यहाँ रुकें और एक समूह के रूप में ज़ीफ, हकीला की पहाड़ी और यशीमोन के संबंध में गिबा का नक्शा देखें। इस ऑडियो को यहाँ रोकें।</w:t>
      </w:r>
    </w:p>
    <w:p>
      <w:pPr/>
      <w:r>
        <w:rPr>
          <w:lang w:val="hi_IN" w:bidi="hi_IN"/>
        </w:rPr>
      </w:r>
      <w:r>
        <w:rPr>
          <w:lang w:val="hi_IN" w:bidi="hi_IN"/>
        </w:rPr>
        <w:t>जीपी लोगों की बात सुनने के बाद, शाऊल जंगल में दाऊद का पीछा करने के लिए 3,000 विशेष सैनिकों को ले जाता है। शाऊल इन पुरुषों को इसलिए चुनता है क्योंकि वे श्रेष्ठ या सबसे योग्य हैं। दाऊद का पीछा करने के लिए शाऊल अपने घर की सुख-सुविधाएँ छोड़कर जंगल में चला जाता है। शाऊल को लगता है कि दाऊद की उपस्थिति उसके लिए खतरा है, इसलिए वह दाऊद का पीछा करने के लिए ऐसे कठिन स्थान में जाने को तैयार है, और दाऊद के केवल कुछ सौ लोगों से लड़ने के लिए अपने साथ 3,000 चुने हुए योद्धाओं को भी ले जाता है। शाऊल और 3,000 सैनिक हकीला की पहाड़ी पर छावनी डालते हैं, जहाँ जीपी लोगों ने शाऊल को बताया कि दाऊद छिपा हुआ है। दाऊद उन सैनिकों के समूह के साथ जंगल में है जो दाऊद के प्रति वफादार हैं।</w:t>
      </w:r>
    </w:p>
    <w:p>
      <w:pPr/>
      <w:r>
        <w:rPr>
          <w:lang w:val="hi_IN" w:bidi="hi_IN"/>
        </w:rPr>
      </w:r>
      <w:r>
        <w:rPr>
          <w:lang w:val="hi_IN" w:bidi="hi_IN"/>
        </w:rPr>
        <w:t>यहीं समूह के साथ रुकें और जंगल की एक तस्वीर को देखें। इस ऑडियो को यहाँ रोकें।</w:t>
      </w:r>
    </w:p>
    <w:p>
      <w:pPr/>
      <w:r>
        <w:rPr>
          <w:lang w:val="hi_IN" w:bidi="hi_IN"/>
        </w:rPr>
      </w:r>
      <w:r>
        <w:rPr>
          <w:lang w:val="hi_IN" w:bidi="hi_IN"/>
        </w:rPr>
        <w:t>दाऊद को पता चलता है या वह देखता है कि शाऊल उसका पीछा कर रहा है, इसलिए दाऊद शाऊल की छावनी का पता लगाने के लिए जासूसों या गुप्तचरों को भेजता है। दाऊद शाऊल की छावनी में जाता है। संभवतः दाऊद अपने कुछ लोगों के साथ ऐसे स्थान पर छिपा हुआ था, जहाँ से वे शाऊल की छावनी को देख सकते थे। दाऊद देखता है कि शाऊल और उसकी सेना का सेनापति, नेर का पुत्र अब्नेर सो रहे हैं। शाऊल शिविर के बीच में लेटा हुआ है, और उसके चारों ओर उसके लोग मौजूद हैं। पुरुष भी सो रहे हैं। दाऊद शाऊल के शिविर में अपने साथ जाने के लिए एक स्वयंसेवक को बुलाता है, या तो अहीमेलेक को या अबीशै को। अहीमेलेक चुप रहता है, परन्तु अबीशै दाऊद के साथ जाने के लिए स्वयं आगे आता है।</w:t>
      </w:r>
    </w:p>
    <w:p>
      <w:pPr/>
      <w:r>
        <w:rPr>
          <w:lang w:val="hi_IN" w:bidi="hi_IN"/>
        </w:rPr>
      </w:r>
      <w:r>
        <w:rPr>
          <w:lang w:val="hi_IN" w:bidi="hi_IN"/>
        </w:rPr>
        <w:t>यहाँ रुकें और समूह के रूप में इस प्रश्न पर चर्चा करें: आपकी संस्कृति में ऐसे कौन-से खतरनाक काम या कार्य हैं, जिन्हें लोगों को करना पड़ता है? आप इन खतरनाक कार्यों को करने के लिए लोगों को कैसे चुनते हैं? इस ऑडियो को यहाँ रोकें।</w:t>
      </w:r>
    </w:p>
    <w:p>
      <w:pPr/>
      <w:r>
        <w:rPr>
          <w:lang w:val="hi_IN" w:bidi="hi_IN"/>
        </w:rPr>
      </w:r>
      <w:r>
        <w:rPr>
          <w:lang w:val="hi_IN" w:bidi="hi_IN"/>
        </w:rPr>
        <w:t>यह एकमात्र स्थान है जहाँ पवित्रशास्त्र हित्ती अहीमेलेक का उल्लेख करता है। आपको याद होगा कि हित्ती लोग उन कनानी जातियों में से एक थे, जिन्हें नष्ट करने की आज्ञा यहोवा ने इस्राएल को दी थी। अहीमेलेक शायद उन हित्तियों का वंशज है जिन्हें इस्राएलियों ने नष्ट नहीं किया था।</w:t>
      </w:r>
    </w:p>
    <w:p>
      <w:pPr/>
      <w:r>
        <w:rPr>
          <w:lang w:val="hi_IN" w:bidi="hi_IN"/>
        </w:rPr>
      </w:r>
      <w:r>
        <w:rPr>
          <w:lang w:val="hi_IN" w:bidi="hi_IN"/>
        </w:rPr>
        <w:t>अबीशै योआब का भाई और सरूयाह का पुत्र है। सरूयाह अबीशै की माता है। उस समय उस संस्कृति में लोग सामान्यतः किसी व्यक्ति की पहचान इस बात से करते थे कि उस व्यक्ति का पिता कौन था। परन्तु यहाँ, कहानीकार अबीशै की पहचान इस आधार पर करता है कि अबीशै की माता कौन थी।</w:t>
      </w:r>
    </w:p>
    <w:p>
      <w:pPr/>
      <w:r>
        <w:rPr>
          <w:lang w:val="hi_IN" w:bidi="hi_IN"/>
        </w:rPr>
      </w:r>
      <w:r>
        <w:rPr>
          <w:lang w:val="hi_IN" w:bidi="hi_IN"/>
        </w:rPr>
        <w:t>दाऊद और अबीशै रात के समय सैनिकों के शिविर के बीच से चुपके से निकलकर उस स्थान तक पहुँचते हैं, जहाँ शाऊल अपने सेनापति अब्नेर के साथ सो रहे हैं। शाऊल का भाला उसके सिरहाने भूमि में गड़ा हुआ है। शाऊल का भाला एक राजकीय भाला रहा होगा, जो शाऊल को राजा के रूप में पहचान देता था।</w:t>
      </w:r>
    </w:p>
    <w:p>
      <w:pPr/>
      <w:r>
        <w:rPr>
          <w:lang w:val="hi_IN" w:bidi="hi_IN"/>
        </w:rPr>
      </w:r>
      <w:r>
        <w:rPr>
          <w:lang w:val="hi_IN" w:bidi="hi_IN"/>
        </w:rPr>
        <w:t>समूह के रूप में यहाँ रुकें और दाऊद के समय के एक शाही भाले की नोक की तस्वीर देखें। इस ऑडियो को यहाँ रोकें।</w:t>
      </w:r>
    </w:p>
    <w:p>
      <w:pPr/>
      <w:r>
        <w:rPr>
          <w:lang w:val="hi_IN" w:bidi="hi_IN"/>
        </w:rPr>
      </w:r>
      <w:r>
        <w:rPr>
          <w:lang w:val="hi_IN" w:bidi="hi_IN"/>
        </w:rPr>
        <w:t>पड़ाव वह स्थान होता है जहाँ कोई सेना विश्राम करने के लिए रुकती है और सुरक्षा के लिए अपने सोने के स्थानों को एक घेरे में व्यवस्थित करती है।</w:t>
      </w:r>
    </w:p>
    <w:p>
      <w:pPr/>
      <w:r>
        <w:rPr>
          <w:lang w:val="hi_IN" w:bidi="hi_IN"/>
        </w:rPr>
      </w:r>
      <w:r>
        <w:rPr>
          <w:lang w:val="hi_IN" w:bidi="hi_IN"/>
        </w:rPr>
        <w:t>अबीशै, जो संभवतः फुसफुसाते हुए कहता है, दाऊद से कहता है, “आज परमेश्वर ने तेरे शत्रु को तेरे हाथ में सौंप दिया है।” अबीशै दाऊद को यह कहकर प्रोत्साहित कर रहा है कि परमेश्वर ने दाऊद को उसके शत्रु को मारने का अवसर दिया है, और वह भी इसी रात। अबीशै भाले का उपयोग करके, सम्भवतः शाऊल के ही भाले से, शाऊल को मार डालना चाहता है। अबीशै दाऊद से कहता है कि उसे शाऊल के भाले से शाऊल पर दूसरी बार प्रहार करने की आवश्यकता नहीं पड़ेगी; अर्थात् भाले का पहला ही वार शाऊल को मार डालने के लिए पर्याप्त होगा।</w:t>
      </w:r>
    </w:p>
    <w:p>
      <w:pPr/>
      <w:r>
        <w:rPr>
          <w:lang w:val="hi_IN" w:bidi="hi_IN"/>
        </w:rPr>
      </w:r>
      <w:r>
        <w:rPr>
          <w:lang w:val="hi_IN" w:bidi="hi_IN"/>
        </w:rPr>
        <w:t>दाऊद अबीशै को शाऊल को मारने नहीं देगा। दाऊद अबीशै से पूछता है कि यदि वे यहोवा के अभिषिक्त राजा को मार डालें, तो फिर कौन निर्दोष ठहराया जा सकता है। दाऊद का उद्देश्य यह नहीं था कि अबीशै इस प्रश्न का उत्तर दे। इसके बजाय, यह प्रश्न इस बात पर ज़ोर देता है कि दाऊद का विश्वास है कि यदि दाऊद या अबीशै शाऊल को मार डाले, तो वह यहोवा के सामने दोषी होगा। आपको पिछली कहानी से याद होगा कि यहोवा ने भविष्यद्वक्ता शमूएल को निर्देश दिया था कि वह शाऊल के सिर पर तेल उंडेलकर उसका इस्राएल के राजा के रूप में अभिषेक करे। इस्राएली अपने राजाओं को यहोवा का अभिषिक्त कहते थे, ताकि यह प्रकट हो कि वे मानते थे कि राजाओं को चुनने वाला स्वयं यहोवा ही है।</w:t>
      </w:r>
    </w:p>
    <w:p>
      <w:pPr/>
      <w:r>
        <w:rPr>
          <w:lang w:val="hi_IN" w:bidi="hi_IN"/>
        </w:rPr>
      </w:r>
      <w:r>
        <w:rPr>
          <w:lang w:val="hi_IN" w:bidi="hi_IN"/>
        </w:rPr>
        <w:t>यहाँ रुकें और समूह के रूप में इन प्रश्नों पर चर्चा करें: आपकी संस्कृति में किसी व्यक्ति को नेता नियुक्त करने के लिए कौन-कौन से रीति-रिवाज या समारोह किए जाते हैं? आपकी संस्कृति में लोग अपने अगुवों के प्रति किन तरीकों से सम्मान दिखाते हैं? इस ऑडियो को यहाँ रोकें।</w:t>
      </w:r>
    </w:p>
    <w:p>
      <w:pPr/>
      <w:r>
        <w:rPr>
          <w:lang w:val="hi_IN" w:bidi="hi_IN"/>
        </w:rPr>
      </w:r>
      <w:r>
        <w:rPr>
          <w:lang w:val="hi_IN" w:bidi="hi_IN"/>
        </w:rPr>
        <w:t>दाऊद इस बात पर ज़ोर देता है कि यहोवा शाऊल की मृत्यु किसी अन्य तरीके से होने देगा, न कि दाऊद द्वारा शाऊल को मारे जाने से। फिर दाऊद अपने कथन को और भी अधिक निश्चित बनाने के लिए “यहोवा के जीवन” की शपथ का उपयोग करता है। दाऊद कहता है, "यहोवा न करे कि मैं यहोवा के अभिषिक्त के विरुद्ध अपना हाथ बढ़ाऊँ।" यहाँ दाऊद फिर से दृढ़ता से इस बात पर ज़ोर देता है कि दाऊद शाऊल को अस्वीकार नहीं करेगा।</w:t>
      </w:r>
    </w:p>
    <w:p>
      <w:pPr/>
      <w:r>
        <w:rPr>
          <w:lang w:val="hi_IN" w:bidi="hi_IN"/>
        </w:rPr>
      </w:r>
      <w:r>
        <w:rPr>
          <w:lang w:val="hi_IN" w:bidi="hi_IN"/>
        </w:rPr>
        <w:t>यहाँ रुकें और समूह के रूप में इस प्रश्न पर चर्चा करें: आपकी भाषा में लोग किस प्रकार की शपथ या कठोर शब्दों का उपयोग करते हैं ताकि यह दिखाया जा सके कि वे अपनी प्रतिज्ञाओं को निभाएँगे? इस ऑडियो को यहाँ रोकें।</w:t>
      </w:r>
    </w:p>
    <w:p>
      <w:pPr/>
      <w:r>
        <w:rPr>
          <w:lang w:val="hi_IN" w:bidi="hi_IN"/>
        </w:rPr>
      </w:r>
      <w:r>
        <w:rPr>
          <w:lang w:val="hi_IN" w:bidi="hi_IN"/>
        </w:rPr>
        <w:t>शाऊल को मारने के बजाय, दाऊद शाऊल का भाला और पानी की सुराही ले लेता है, और फिर अबीशै के साथ उस छावनी से निकल जाता है। दाऊद यह इसलिए करता है ताकि बाद में वह शाऊल को यह प्रमाण दे सके कि उसने एक बार फिर उसका जीवन बख्श दिया।</w:t>
      </w:r>
    </w:p>
    <w:p>
      <w:pPr/>
      <w:r>
        <w:rPr>
          <w:lang w:val="hi_IN" w:bidi="hi_IN"/>
        </w:rPr>
      </w:r>
      <w:r>
        <w:rPr>
          <w:lang w:val="hi_IN" w:bidi="hi_IN"/>
        </w:rPr>
        <w:t>यहाँ रुकें और समूह के रूप में एक प्राचीन पानी की सुराही की तस्वीर देखें। इस ऑडियो को यहाँ रोकें।</w:t>
      </w:r>
    </w:p>
    <w:p>
      <w:pPr/>
      <w:r>
        <w:rPr>
          <w:lang w:val="hi_IN" w:bidi="hi_IN"/>
        </w:rPr>
      </w:r>
      <w:r>
        <w:rPr>
          <w:lang w:val="hi_IN" w:bidi="hi_IN"/>
        </w:rPr>
        <w:t>न तो शाऊल और न ही उसके 3,000 सैनिकों में से कोई जागा, जब दाऊद और अबीशै शिविर में आए और वहाँ से चले गए, क्योंकि यहोवा ने उन सब पर गहरी नींद डाल दी थी।</w:t>
      </w:r>
      <w:r>
        <w:rPr>
          <w:lang w:val="hi_IN" w:bidi="hi_IN"/>
        </w:rPr>
      </w:r>
    </w:p>
    <w:p>
      <w:pPr>
        <w:pStyle w:val="Heading3"/>
      </w:pPr>
      <w:r>
        <w:rPr>
          <w:lang w:val="hi_IN" w:bidi="hi_IN"/>
        </w:rPr>
        <w:t>घटनाओं को समझाना</w:t>
      </w:r>
    </w:p>
    <w:p>
      <w:pPr/>
      <w:r>
        <w:rPr>
          <w:lang w:val="hi_IN" w:bidi="hi_IN"/>
        </w:rPr>
      </w:r>
      <w:r>
        <w:rPr>
          <w:lang w:val="hi_IN" w:bidi="hi_IN"/>
        </w:rPr>
        <w:t>1 शमूएल 26:1–12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जीपी लोग गिबा में शाऊल के पास आते हैं और शाऊल को बताते हैं कि दाऊद कहाँ छिपा हुआ है। शाऊल 3,000 चुने हुए सैनिकों को उस स्थान पर ले जाता है जहाँ जीपी लोगों ने कहा था कि दाऊद होगा।</w:t>
      </w:r>
    </w:p>
    <w:p>
      <w:pPr/>
      <w:r>
        <w:rPr>
          <w:lang w:val="hi_IN" w:bidi="hi_IN"/>
        </w:rPr>
      </w:r>
      <w:r>
        <w:rPr>
          <w:b/>
          <w:lang w:val="hi_IN" w:bidi="hi_IN"/>
        </w:rPr>
        <w:t>दूसरे दृश्य में:</w:t>
      </w:r>
      <w:r>
        <w:rPr>
          <w:lang w:val="hi_IN" w:bidi="hi_IN"/>
        </w:rPr>
        <w:t xml:space="preserve"> दाऊद को पता चलता है या वह देखता है कि शाऊल जंगल में उसका पीछा करते हुए उसके पीछे आ गया है। दाऊद यह पता लगाने के लिए गुप्तचरों को भेजता है कि क्या सचमुच शाऊल आ गया है।</w:t>
      </w:r>
    </w:p>
    <w:p>
      <w:pPr/>
      <w:r>
        <w:rPr>
          <w:lang w:val="hi_IN" w:bidi="hi_IN"/>
        </w:rPr>
      </w:r>
      <w:r>
        <w:rPr>
          <w:b/>
          <w:lang w:val="hi_IN" w:bidi="hi_IN"/>
        </w:rPr>
        <w:t>तीसरे दृश्य में:</w:t>
      </w:r>
      <w:r>
        <w:rPr>
          <w:lang w:val="hi_IN" w:bidi="hi_IN"/>
        </w:rPr>
        <w:t xml:space="preserve"> दाऊद और दाऊद के कुछ लोग शाऊल की छावनी को देखने जाते हैं। दाऊद अपने साथ छावनी में जाने के लिए एक स्वयंसेवक की माँग करता है। अबीशै कहता है कि वह जाएगा।</w:t>
      </w:r>
    </w:p>
    <w:p>
      <w:pPr/>
      <w:r>
        <w:rPr>
          <w:lang w:val="hi_IN" w:bidi="hi_IN"/>
        </w:rPr>
      </w:r>
      <w:r>
        <w:rPr>
          <w:b/>
          <w:lang w:val="hi_IN" w:bidi="hi_IN"/>
        </w:rPr>
        <w:t>चौथे दृश्य में:</w:t>
      </w:r>
      <w:r>
        <w:rPr>
          <w:lang w:val="hi_IN" w:bidi="hi_IN"/>
        </w:rPr>
        <w:t xml:space="preserve"> दाऊद और अबीशै चुपके से शाऊल की छावनी में आते हैं, जहाँ हर कोई सो रहा है। दाऊद और अबीशै शाऊल को भी सोते हुए पाते हैं। अबीशै शाऊल को मारना चाहता है, परन्तु दाऊद अबीशै को शाऊल को मारने नहीं देता। इसके बजाय, दाऊद शाऊल का भाला और पानी की सुराही लेता है। तब दाऊद और अबीशै बिना किसी को जगाए शाऊल की छावनी से निकल जाते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जीपी लोग</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शाऊल की 3,000 चुनी हुई विशेष सेना, जिन्हें शाऊल ने इस कार्य के लिए चुना था।</w:t>
      </w:r>
    </w:p>
    <w:p>
      <w:pPr>
        <w:pStyle w:val="ListBullet"/>
        <w:spacing w:line="240" w:lineRule="auto"/>
        <w:ind w:left="720"/>
      </w:pPr>
      <w:r>
        <w:rPr>
          <w:lang w:val="hi_IN" w:bidi="hi_IN"/>
        </w:rPr>
      </w:r>
      <w:r>
        <w:rPr>
          <w:lang w:val="hi_IN" w:bidi="hi_IN"/>
        </w:rPr>
        <w:t>अब्नेर</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दाऊद के भेदिए</w:t>
      </w:r>
    </w:p>
    <w:p>
      <w:pPr>
        <w:pStyle w:val="ListBullet"/>
        <w:spacing w:line="240" w:lineRule="auto"/>
        <w:ind w:left="720"/>
      </w:pPr>
      <w:r>
        <w:rPr>
          <w:lang w:val="hi_IN" w:bidi="hi_IN"/>
        </w:rPr>
      </w:r>
      <w:r>
        <w:rPr>
          <w:lang w:val="hi_IN" w:bidi="hi_IN"/>
        </w:rPr>
        <w:t>अबीशै</w:t>
      </w:r>
    </w:p>
    <w:p>
      <w:pPr>
        <w:pStyle w:val="ListBullet"/>
        <w:spacing w:line="240" w:lineRule="auto"/>
        <w:ind w:left="720"/>
      </w:pPr>
      <w:r>
        <w:rPr>
          <w:lang w:val="hi_IN" w:bidi="hi_IN"/>
        </w:rPr>
      </w:r>
      <w:r>
        <w:rPr>
          <w:lang w:val="hi_IN" w:bidi="hi_IN"/>
        </w:rPr>
        <w:t>और अहीमेलेक</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कहानी शाऊल के गृहनगर गिबा में शाऊल के साथ शुरू होती है। शाऊल इस्राएल के राजा के रूप में गिबा में आराम से रह रहा होगा। जीपी लोगों का एक समूह गिबा जाता है, ताकि वे शाऊल को वह जानकारी बता सकें जो उन्हें दाऊद की जगह के बारे में पता है। जीपी यहूदा के गोत्र के इस्राएली हैं जो उस क्षेत्र के पास रहते हैं जहाँ दाऊद छिपा हुआ है। संभवतः जीपी लोग दाऊद का ठिकाना इसलिए बताते हैं, क्योंकि वे चाहते हैं कि राजा होने के नाते शाऊल उन पर कृपा करे।</w:t>
      </w:r>
    </w:p>
    <w:p>
      <w:pPr/>
      <w:r>
        <w:rPr>
          <w:lang w:val="hi_IN" w:bidi="hi_IN"/>
        </w:rPr>
      </w:r>
      <w:r>
        <w:rPr>
          <w:lang w:val="hi_IN" w:bidi="hi_IN"/>
        </w:rPr>
        <w:t>यहाँ रुकें और इस्राएल का एक नक्शा देखें जो गिबा, जीप, यशीमोन और हकीला की पहाड़ी को दिखाता है। इस ऑडियो को यहाँ रोकें।</w:t>
      </w:r>
    </w:p>
    <w:p>
      <w:pPr/>
      <w:r>
        <w:rPr>
          <w:lang w:val="hi_IN" w:bidi="hi_IN"/>
        </w:rPr>
      </w:r>
      <w:r>
        <w:rPr>
          <w:lang w:val="hi_IN" w:bidi="hi_IN"/>
        </w:rPr>
        <w:t>जीपी लोगों ने शाऊल से कहा, "क्या दाऊद यशीमोन के पास हकीला की पहाड़ी पर छिपा नहीं है?" यद्यपि जीपी लोग एक प्रश्न पूछते हैं, फिर भी वे वास्तव में शाऊल से यह नहीं पूछ रहे कि दाऊद कहाँ है, बल्कि वे शाऊल को यह बता रहे हैं कि दाऊद कहाँ है।</w:t>
      </w:r>
    </w:p>
    <w:p>
      <w:pPr/>
      <w:r>
        <w:rPr>
          <w:lang w:val="hi_IN" w:bidi="hi_IN"/>
        </w:rPr>
      </w:r>
      <w:r>
        <w:rPr>
          <w:lang w:val="hi_IN" w:bidi="hi_IN"/>
        </w:rPr>
        <w:t>यहीं रुकें और इस बात पर चर्चा करें कि ऐसे प्रश्न का अनुवाद कैसे किया जा सकता है, जिसका उद्देश्य जानकारी प्राप्त करना नहीं, बल्कि जानकारी देना हो। ऑडियो को यहाँ रोकें।</w:t>
      </w:r>
    </w:p>
    <w:p>
      <w:pPr/>
      <w:r>
        <w:rPr>
          <w:lang w:val="hi_IN" w:bidi="hi_IN"/>
        </w:rPr>
      </w:r>
      <w:r>
        <w:rPr>
          <w:lang w:val="hi_IN" w:bidi="hi_IN"/>
        </w:rPr>
        <w:t>यशीमोन एक जंगल है। जंगल एक सुनसान स्थान है, जहाँ पानी और भोजन बहुत कम मात्रा में उपलब्ध होते हैं। दाऊद और उसके लोग जंगल को अच्छी तरह से जानते हैं और उसमें जीवित रह सकते हैं।</w:t>
      </w:r>
    </w:p>
    <w:p>
      <w:pPr/>
      <w:r>
        <w:rPr>
          <w:lang w:val="hi_IN" w:bidi="hi_IN"/>
        </w:rPr>
      </w:r>
      <w:r>
        <w:rPr>
          <w:lang w:val="hi_IN" w:bidi="hi_IN"/>
        </w:rPr>
        <w:t>यहाँ रुकें और समूह के रूप में इस्राएल के एक जंगल की तस्वीर देखें। उन स्थानों पर ध्यान दें जहाँ लोग चाहें तो छिप सकते हैं। ऑडियो को यहाँ रोकें।</w:t>
      </w:r>
    </w:p>
    <w:p>
      <w:pPr/>
      <w:r>
        <w:rPr>
          <w:lang w:val="hi_IN" w:bidi="hi_IN"/>
        </w:rPr>
      </w:r>
      <w:r>
        <w:rPr>
          <w:lang w:val="hi_IN" w:bidi="hi_IN"/>
        </w:rPr>
        <w:t>दाऊद देखता है कि शाऊल आ रहा है, इसलिए वह शाऊल के आने की पुष्टि करने के लिए भेदियों को भेजता है। दाऊद वास्तव में शाऊल को आते हुए नहीं "देखता," बल्कि यह कहने का एक तरीका है कि दाऊद को पता चलता है या वह जान जाता है कि शाऊल आ रहा है, क्योंकि कोई दाऊद को यह बताता है। तब दाऊद और उसके कुछ लोग चुपके से एक ऐसे स्थान पर पहुँच जाते हैं, जहाँ से वे बिना किसी की नज़र में आए शाऊल की छावनी पर नज़र रख सकते हैं।</w:t>
      </w:r>
    </w:p>
    <w:p>
      <w:pPr/>
      <w:r>
        <w:rPr>
          <w:lang w:val="hi_IN" w:bidi="hi_IN"/>
        </w:rPr>
      </w:r>
      <w:r>
        <w:rPr>
          <w:lang w:val="hi_IN" w:bidi="hi_IN"/>
        </w:rPr>
        <w:t>दाऊद पूछता है कि क्या अहीमेलेक या अबीशै दाऊद के साथ शाऊल के डेरे में जाएँगे। अबीशै योआब का भाई और सरूयाह का पुत्र है। सरूयाह अबीशै की माता है। अधिकांश समय, पवित्रशास्त्र किसी व्यक्ति की पहचान उसके पिता के पुत्र के रूप में करता है। संभवतः कहानीकार अबीशै के पिता के बजाय सरूयाह का उल्लेख करता है, क्योंकि सरूयाह दाऊद की बहन है। अबीशै दाऊद का भतीजा है। कहानीकार संभवतः योआब का उल्लेख अबीशै के भाई के रूप में करता है, क्योंकि योआब बाद में दाऊद की कहानी में महत्वपूर्ण हो जाता है।</w:t>
      </w:r>
    </w:p>
    <w:p>
      <w:pPr/>
      <w:r>
        <w:rPr>
          <w:lang w:val="hi_IN" w:bidi="hi_IN"/>
        </w:rPr>
      </w:r>
      <w:r>
        <w:rPr>
          <w:lang w:val="hi_IN" w:bidi="hi_IN"/>
        </w:rPr>
        <w:t>रुकें और समूह के रूप में चर्चा करें: आप इस बात का अनुवाद कैसे करेंगे कि अबीशै सरूयाह का पुत्र है? क्या आपके लोगों के लिए यह जानना महत्वपूर्ण है कि सरूयाह अबीशै की माता है, न कि पिता? यदि हाँ, तो आप इसका अनुवाद कैसे करेंगे ताकि लोग इसे समझ सकें? इस ऑडियो को यहाँ रोकें।</w:t>
      </w:r>
    </w:p>
    <w:p>
      <w:pPr/>
      <w:r>
        <w:rPr>
          <w:lang w:val="hi_IN" w:bidi="hi_IN"/>
        </w:rPr>
      </w:r>
      <w:r>
        <w:rPr>
          <w:lang w:val="hi_IN" w:bidi="hi_IN"/>
        </w:rPr>
        <w:t>दाऊद जो कोई भी स्वयंसेवक बने उससे एक बहुत ही खतरनाक कार्य करने के लिए कह रहा है, क्योंकि शाऊल के लोग उस व्यक्ति को पकड़ सकते हैं या मार सकते हैं जो शाऊल की छावनी में जाता है।</w:t>
      </w:r>
    </w:p>
    <w:p>
      <w:pPr/>
      <w:r>
        <w:rPr>
          <w:lang w:val="hi_IN" w:bidi="hi_IN"/>
        </w:rPr>
      </w:r>
      <w:r>
        <w:rPr>
          <w:lang w:val="hi_IN" w:bidi="hi_IN"/>
        </w:rPr>
        <w:t>यहीं समूह के साथ रुकें और एक छावनी के निर्माण की एक तस्वीर को देखें। पत्थरों या अन्य वस्तुओं का उपयोग करके एक गोलाकार छावनी बनाएँ। बीच में, राजा शाऊल को दर्शाने के लिए कोई दूसरी चीज़ रखें। ऑडियो को यहाँ रोकें।</w:t>
      </w:r>
    </w:p>
    <w:p>
      <w:pPr/>
      <w:r>
        <w:rPr>
          <w:lang w:val="hi_IN" w:bidi="hi_IN"/>
        </w:rPr>
      </w:r>
      <w:r>
        <w:rPr>
          <w:lang w:val="hi_IN" w:bidi="hi_IN"/>
        </w:rPr>
        <w:t>अबीशै स्वयं आगे बढ़कर जाने के लिए तैयार हो जाता है। रात के समय दाऊद और अबीशै चुपके से छावनी के बीच में पहुँचते हैं, जहाँ शाऊल और उसका सेनापति अब्नेर सो रहे होते हैं। संभवतः शाऊल के लोगों ने अपनी छावनी इस प्रकार बनाई थी कि उन्होंने अपनी सोने की जगहों को सबसे महत्वपूर्ण व्यक्तियों, जैसे शाऊल और उसके सेनापति अब्नेर के चारों ओर एक घेरे में व्यवस्थित किया था, ताकि उनकी रखवाली की जा सके। बाद में, कहानीकार हमें बताता है कि इस समय शाऊल के सभी पुरुष भी सो रहे हैं।</w:t>
      </w:r>
    </w:p>
    <w:p>
      <w:pPr/>
      <w:r>
        <w:rPr>
          <w:lang w:val="hi_IN" w:bidi="hi_IN"/>
        </w:rPr>
      </w:r>
      <w:r>
        <w:rPr>
          <w:lang w:val="hi_IN" w:bidi="hi_IN"/>
        </w:rPr>
        <w:t>यहाँ रुकें और समूह के रूप में चर्चा करें कि आप उस डेरे के बारे में कैसे बात करेंगे जहाँ शाऊल अपने 3,000 विशेष पुरुषों के साथ सो रहा था जो दाऊद को मारने के लिए दाऊद का पीछा करने में शाऊल की सहायता कर रहे थे। इस ऑडियो को यहाँ रोकें।</w:t>
      </w:r>
    </w:p>
    <w:p>
      <w:pPr/>
      <w:r>
        <w:rPr>
          <w:lang w:val="hi_IN" w:bidi="hi_IN"/>
        </w:rPr>
      </w:r>
      <w:r>
        <w:rPr>
          <w:lang w:val="hi_IN" w:bidi="hi_IN"/>
        </w:rPr>
        <w:t>यहीं रुकें और इस बात पर चर्चा करें कि यह कैसे दिखाया जाए कि सब लोग सो रहे थे, जबकि कहानीकार हमें यह बात बाद में बताता है। इस ऑडियो को यहाँ रोकें।</w:t>
      </w:r>
    </w:p>
    <w:p>
      <w:pPr/>
      <w:r>
        <w:rPr>
          <w:lang w:val="hi_IN" w:bidi="hi_IN"/>
        </w:rPr>
      </w:r>
      <w:r>
        <w:rPr>
          <w:lang w:val="hi_IN" w:bidi="hi_IN"/>
        </w:rPr>
        <w:t>अबीशै, जो सम्भवतः फुसफुसाकर बोल रहा था, दाऊद से कहता है कि आज परमेश्वर ने दाऊद के शत्रु को उसके हाथ में कर दिया है। अबीशै दाऊद को बता रहा है कि आज रात दाऊद शाऊल को मार सकता है। अबीशै कहता है कि अबीशै शाऊल को उसके ही भाले से मार डालेगा। दाऊद अबीशै से पूछता है कि यदि वे यहोवा के अभिषिक्त व्यक्ति को मार डालें, तो कौन निर्दोष ठहर सकता है। दाऊद का उद्देश्य यह नहीं था कि अबीशै इस प्रश्न का उत्तर दे। इसके बजाय, यह प्रश्न इस बात पर ज़ोर देता है कि दाऊद का मानना है कि यदि दाऊद या अबीशै शाऊल को मार देते हैं, तो दाऊद यहोवा के सामने दोषी होगा।</w:t>
      </w:r>
    </w:p>
    <w:p>
      <w:pPr/>
      <w:r>
        <w:rPr>
          <w:lang w:val="hi_IN" w:bidi="hi_IN"/>
        </w:rPr>
      </w:r>
      <w:r>
        <w:rPr>
          <w:lang w:val="hi_IN" w:bidi="hi_IN"/>
        </w:rPr>
        <w:t>दाऊद यहोवा की दो शपथों का उपयोग करके इस बात पर बल देता है कि वह कभी भी शाऊल को हानि नहीं पहुँचाएगा। पहली शपथ में दाऊद कहता है, "जैसे यहोवा जीवित है," जिसका अर्थ है कि दाऊद उतना ही निश्चित है कि स्वयं यहोवा शाऊल को मार डालेगा, जितना वह इस बात के प्रति निश्चित है कि यहोवा अस्तित्व में है।</w:t>
      </w:r>
    </w:p>
    <w:p>
      <w:pPr/>
      <w:r>
        <w:rPr>
          <w:lang w:val="hi_IN" w:bidi="hi_IN"/>
        </w:rPr>
      </w:r>
      <w:r>
        <w:rPr>
          <w:lang w:val="hi_IN" w:bidi="hi_IN"/>
        </w:rPr>
        <w:t>रुकें और इस वाक्यांश "जैसे यहोवा जीवित है" के अनुवाद के अन्य विकल्पों पर चर्चा करें। आप इस वाक्यांश का अनुवाद "यहोवा जो जीवित है, उसके द्वारा" शब्दों के साथ कर सकते हैं। आप इस वाक्यांश का अनुवाद "मैं तुमसे प्रतिज्ञा करता हूँ" के रूप में भी कर सकते हैं। इस ऑडियो को यहाँ रोकें।</w:t>
      </w:r>
    </w:p>
    <w:p>
      <w:pPr/>
      <w:r>
        <w:rPr>
          <w:lang w:val="hi_IN" w:bidi="hi_IN"/>
        </w:rPr>
      </w:r>
      <w:r>
        <w:rPr>
          <w:lang w:val="hi_IN" w:bidi="hi_IN"/>
        </w:rPr>
        <w:t>दाऊद कहता है, "यहोवा न करे कि मैं यहोवा के अभिषिक्त के विरुद्ध अपना हाथ बढ़ाऊँ।" यहाँ दाऊद शपथ खाकर दृढ़ता से इस बात पर ज़ोर देता है कि वह शाऊल को कोई हानि नहीं पहुँचाएगा।</w:t>
      </w:r>
    </w:p>
    <w:p>
      <w:pPr/>
      <w:r>
        <w:rPr>
          <w:lang w:val="hi_IN" w:bidi="hi_IN"/>
        </w:rPr>
      </w:r>
      <w:r>
        <w:rPr>
          <w:lang w:val="hi_IN" w:bidi="hi_IN"/>
        </w:rPr>
        <w:t>दाऊद शाऊल पर दया दिखाता है। परन्तु दाऊद यह भी चाहता है कि शाऊल यह जान ले कि दाऊद चाहता तो उसे मार सकता था। इसलिए, दाऊद शाऊल का भाला और पानी की सुराही ले लेता है। पानी की सुराही शुरू से ही शाऊल के पास रखी हुई थी, परन्तु उसके बारे में हमें पहली बार अब बताया जा रहा है। दाऊद और अबीशै शाऊल, अब्नेर या उन 3,000 सैनिकों में से किसी को भी जगाए बिना छावनी से निकल जाते हैं, क्योंकि यहोवा ने शाऊल और उसकी सेना पर गहरी नींद डाल दी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26:1–12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जीपी लोग</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शाऊल की 3,000 चुनी हुई विशेष सेना, जिन्हें शाऊल ने इस कार्य के लिए चुना था।</w:t>
      </w:r>
    </w:p>
    <w:p>
      <w:pPr>
        <w:pStyle w:val="ListBullet"/>
        <w:spacing w:line="240" w:lineRule="auto"/>
        <w:ind w:left="720"/>
      </w:pPr>
      <w:r>
        <w:rPr>
          <w:lang w:val="hi_IN" w:bidi="hi_IN"/>
        </w:rPr>
      </w:r>
      <w:r>
        <w:rPr>
          <w:lang w:val="hi_IN" w:bidi="hi_IN"/>
        </w:rPr>
        <w:t>अब्नेर</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दाऊद के भेदिए</w:t>
      </w:r>
    </w:p>
    <w:p>
      <w:pPr>
        <w:pStyle w:val="ListBullet"/>
        <w:spacing w:line="240" w:lineRule="auto"/>
        <w:ind w:left="720"/>
      </w:pPr>
      <w:r>
        <w:rPr>
          <w:lang w:val="hi_IN" w:bidi="hi_IN"/>
        </w:rPr>
      </w:r>
      <w:r>
        <w:rPr>
          <w:lang w:val="hi_IN" w:bidi="hi_IN"/>
        </w:rPr>
        <w:t>अबीशै</w:t>
      </w:r>
    </w:p>
    <w:p>
      <w:pPr>
        <w:pStyle w:val="ListBullet"/>
        <w:spacing w:line="240" w:lineRule="auto"/>
        <w:ind w:left="720"/>
      </w:pPr>
      <w:r>
        <w:rPr>
          <w:lang w:val="hi_IN" w:bidi="hi_IN"/>
        </w:rPr>
      </w:r>
      <w:r>
        <w:rPr>
          <w:lang w:val="hi_IN" w:bidi="hi_IN"/>
        </w:rPr>
        <w:t>और अहीमेलेक</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जीपी लोग गिबा में शाऊल के पास आते हैं और शाऊल को बताते हैं कि दाऊद जंगल में छिपा हुआ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जीपी लोगों की भूमिका निभाने वाले व्यक्ति या लोगों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शाऊल 3,000 सैनिकों को अपने साथ ले जाता है और उस स्थान पर जाता है जहाँ जीपी लोगों ने शाऊल को बताया था कि दाऊद होगा। दाऊद को पता चलता है कि शाऊल आ रहा है और इसकी पुष्टि करने के लिए भेदियों को भेजता है। जब दाऊद को निश्चित रूप से पता चल गया कि शाऊल आ गया है, तब दाऊद अपने कुछ लोगों को लेकर शाऊल के शिविर के पास एक स्थान पर गया। दाऊद पूछता है कि क्या अहीमेलेक या अबीशै दाऊद के साथ शाऊल के डेरे में जाएँगे। अबीशै दाऊद के साथ जाने के लिए स्वयं आगे आता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अहीमेलेक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और अबीशै चुपके से शाऊल के शिविर में प्रवेश करते हैं, जबकि शाऊल और उसके सभी लोग सो रहे होते हैं। जब दाऊद और अबीशै शाऊल और शाऊल के सेनापति अब्नेर को सोते हुए पाते हैं, तो अबीशै दाऊद से आग्रह करता है कि वह उसे शाऊल को मारने दे। परन्तु दाऊद अबीशै को शाऊल को मारने नहीं देता और कहता है कि वह कभी भी उस व्यक्ति को नहीं मारेगा जिसे यहोवा ने राजा के रूप में अभिषिक्त किया है। दाऊद और अबीशै शाऊल के भाले और उसके पानी की सुराही उठा लेते हैं। तब दाऊद और अबीशै शाऊल के किसी भी व्यक्ति को जगाए बिना शिविर से निकल जाते हैं, क्योंकि परमेश्वर ने उन सब पर गहरी नींद डाल दी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अबीशै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26:1–12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जीपी लोगों ने शाऊल को बताया कि दाऊद कहाँ छिपा है, और यह पूछा है, “क्या दाऊद यशीमोन के पूर्व में हकीला की पहाड़ी पर छिपा नहीं है?” फिर शाऊल 3,000 चुने हुए सैनिकों को जीप के </w:t>
      </w:r>
      <w:r>
        <w:rPr>
          <w:b/>
          <w:lang w:val="hi_IN" w:bidi="hi_IN"/>
        </w:rPr>
        <w:t>जंगल</w:t>
      </w:r>
      <w:r>
        <w:rPr>
          <w:lang w:val="hi_IN" w:bidi="hi_IN"/>
        </w:rPr>
        <w:t xml:space="preserve"> में दाऊद का पीछा करने के लिए ले जाता है। जंगल एक सुनसान और बंजर स्थान होता है, जहाँ बहुत कम पानी होता है और जहाँ लोग सामान्यतः निवास नहीं करते। दाऊद ऐसे सुनसान और एकांत स्थान में रह रहा है, क्योंकि वह शाऊल से छिप रहा है। जंगल शब्द के लिए उसी शब्द का उपयोग करें जिसका उपयोग आपने पहले किया है। अधिक जानकारी के लिए मुख्य शब्दावली में जंगल शब्द देखें। </w:t>
      </w:r>
    </w:p>
    <w:p>
      <w:pPr/>
      <w:r>
        <w:rPr>
          <w:lang w:val="hi_IN" w:bidi="hi_IN"/>
        </w:rPr>
      </w:r>
      <w:r>
        <w:rPr>
          <w:lang w:val="hi_IN" w:bidi="hi_IN"/>
        </w:rPr>
        <w:t>भेदियों को भेजकर, दाऊद पता लगाता है कि शाऊल की सेना ने कहाँ छावनी डाली है। ये जासूस गुप्तचरों के समान थे, परन्तु वे चुपके से इधर-उधर घूमा करते थे।</w:t>
      </w:r>
    </w:p>
    <w:p>
      <w:pPr/>
      <w:r>
        <w:rPr>
          <w:lang w:val="hi_IN" w:bidi="hi_IN"/>
        </w:rPr>
      </w:r>
      <w:r>
        <w:rPr>
          <w:lang w:val="hi_IN" w:bidi="hi_IN"/>
        </w:rPr>
        <w:t xml:space="preserve">यहाँ रुकें और समूह में चर्चा करें कि आप </w:t>
      </w:r>
      <w:r>
        <w:rPr>
          <w:b/>
          <w:lang w:val="hi_IN" w:bidi="hi_IN"/>
        </w:rPr>
        <w:t>भेदियों</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दाऊद और अबीशै ने शाऊल को सोते हुए पाया, और उसका भाला उसके सिरहाने भूमि में गड़ा हुआ था। यह संभवतः शाऊल के लिए एक विशेष भाला था, क्योंकि शाऊल राजा था। भाले का अनुवाद उसी तरह करें जैसे आपने पिछले भागों में भाले का अनुवाद किया है। बाद में हमें पता चलता है कि जब शाऊल सो रहा था, तब उसके पास उसकी पानी की सुराही भी रखी हुई थी।</w:t>
      </w:r>
    </w:p>
    <w:p>
      <w:pPr/>
      <w:r>
        <w:rPr>
          <w:lang w:val="hi_IN" w:bidi="hi_IN"/>
        </w:rPr>
      </w:r>
      <w:r>
        <w:rPr>
          <w:lang w:val="hi_IN" w:bidi="hi_IN"/>
        </w:rPr>
        <w:t>यहाँ रुकें और समूह के रूप में एक शाही भाले और पानी की सुराही की एक तस्वीर देखें। इस ऑडियो को यहाँ रोकें।</w:t>
      </w:r>
    </w:p>
    <w:p>
      <w:pPr/>
      <w:r>
        <w:rPr>
          <w:lang w:val="hi_IN" w:bidi="hi_IN"/>
        </w:rPr>
      </w:r>
      <w:r>
        <w:rPr>
          <w:lang w:val="hi_IN" w:bidi="hi_IN"/>
        </w:rPr>
        <w:t>अबीशै कहता है, “</w:t>
      </w:r>
      <w:r>
        <w:rPr>
          <w:b/>
          <w:lang w:val="hi_IN" w:bidi="hi_IN"/>
        </w:rPr>
        <w:t>परमेश्वर</w:t>
      </w:r>
      <w:r>
        <w:rPr>
          <w:lang w:val="hi_IN" w:bidi="hi_IN"/>
        </w:rPr>
        <w:t xml:space="preserve"> ने आज तेरे शत्रु को तेरे हाथ में दे दिया है।” अबीशै यहोवा नाम का प्रयोग करने के बजाय परमेश्वर के लिए सामान्य शब्द का प्रयोग करता है। परमेश्वर के लिए उसी शब्द का उपयोग करें जिसका उपयोग आपने पहले किया था। "परमेश्वर" के बारे में अधिक जानकारी के लिए, मुख्य शब्दावली देखें। दाऊद के हाथ में शत्रुओं को सौंपने के लिए मिलती-जुलती भाषा का प्रयोग करें, जिसका आपने पिछली कहानियों में उपयोग किया है।</w:t>
      </w:r>
    </w:p>
    <w:p>
      <w:pPr/>
      <w:r>
        <w:rPr>
          <w:lang w:val="hi_IN" w:bidi="hi_IN"/>
        </w:rPr>
      </w:r>
      <w:r>
        <w:rPr>
          <w:lang w:val="hi_IN" w:bidi="hi_IN"/>
        </w:rPr>
        <w:t xml:space="preserve">दाऊद अबीशै से कहता है कि वह शाऊल को नाश न करे। दाऊद अबीशै से पूछता है कि यदि वे यहोवा के </w:t>
      </w:r>
      <w:r>
        <w:rPr>
          <w:b/>
          <w:lang w:val="hi_IN" w:bidi="hi_IN"/>
        </w:rPr>
        <w:t>अभिषिक्त</w:t>
      </w:r>
      <w:r>
        <w:rPr>
          <w:lang w:val="hi_IN" w:bidi="hi_IN"/>
        </w:rPr>
        <w:t xml:space="preserve"> </w:t>
      </w:r>
      <w:r>
        <w:rPr>
          <w:b/>
          <w:lang w:val="hi_IN" w:bidi="hi_IN"/>
        </w:rPr>
        <w:t>व्यक्ति को मार डालें, तो कौन निर्दोष ठहर सकता है।</w:t>
      </w:r>
      <w:r>
        <w:rPr>
          <w:lang w:val="hi_IN" w:bidi="hi_IN"/>
        </w:rPr>
        <w:t xml:space="preserve"> दाऊद परमेश्वर के व्यक्तिगत नाम यहोवा का उपयोग करता है। आपको याद होगा कि शमूएल ने शाऊल का राजा के रूप में अभिषेक किया था ताकि यह दिखाया जा सके कि यहोवा ने शाऊल को चुना है। यहोवा और अभिषेक के लिए उन्हीं शब्दों का उपयोग करें जिनका उपयोग आपने पहले किया है। यहोवा और अभिषेक के बारे में अधिक जानकारी के लिए, मुख्य शब्दावली देखें।</w:t>
      </w:r>
    </w:p>
    <w:p>
      <w:pPr/>
      <w:r>
        <w:rPr>
          <w:lang w:val="hi_IN" w:bidi="hi_IN"/>
        </w:rPr>
      </w:r>
      <w:r>
        <w:rPr>
          <w:lang w:val="hi_IN" w:bidi="hi_IN"/>
        </w:rPr>
        <w:t xml:space="preserve">दाऊद अबीशै से कहता है कि शाऊल की मृत्यु दाऊद के हाथों नहीं, बल्कि किसी और प्रकार से होगी। उसी भाषा का उपयोग करें जिसका उपयोग आपने पिछली कहानियों में यहोवा द्वारा शाऊल को “मारने” या मार डालने के बारे में बात करने के लिए किया है। दाऊद "यहोवा के जीवन" की </w:t>
      </w:r>
      <w:r>
        <w:rPr>
          <w:b/>
          <w:lang w:val="hi_IN" w:bidi="hi_IN"/>
        </w:rPr>
        <w:t>शपथ</w:t>
      </w:r>
      <w:r>
        <w:rPr>
          <w:lang w:val="hi_IN" w:bidi="hi_IN"/>
        </w:rPr>
        <w:t xml:space="preserve"> का प्रयोग करके अपनी बात को और भी दृढ़ता और बल के साथ कहता है। यद्यपि कहानीकार यहाँ शपथ शब्द का उपयोग नहीं करता है, फिर भी दाऊद शपथ ले रहा है। जब कोई शपथ लेता है, तो वह व्यक्ति कहता है, "मैं अपना वादा बिल्कुल निभाऊँगा। यदि मैं ऐसा न करूँ, तो परमेश्वर मुझे दण्ड दे सकता है।" शपथ क्या होती है, इस बारे में ज्यादा जानकारी के लिए, आप मुख्य शब्दावली देख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26:13–25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26:13–25 को सुनें और अपने मन में रखें।</w:t>
      </w:r>
    </w:p>
    <w:p>
      <w:pPr/>
      <w:r>
        <w:rPr>
          <w:lang w:val="hi_IN" w:bidi="hi_IN"/>
        </w:rPr>
      </w:r>
      <w:r>
        <w:rPr>
          <w:lang w:val="hi_IN" w:bidi="hi_IN"/>
        </w:rPr>
        <w:t>यदि सम्भव हो, तो 1 शमूएल 26:13–25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26:13–25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कहानी पिछली कहानी से तुरंत बाद आती है। उस कहानी में, दाऊद और अबीशै शाऊल के डेरे में गए। शाऊल के डेरे के सभी लोग सो रहे थे। यहोवा ने शिविर के सभी लोगों को गहरी नींद में सुलाए रखा, जबकि दाऊद और अबीशै शिविर के भीतर थे। दाऊद और अबीशै शाऊल के पास से उसका भाला और पानी का घड़ा उठा ले गए। दाऊद और अबीशै ने शाऊल के शिविर में किसी को भी न तो हानि पहुँचाई और न ही किसी को मारा। दाऊद और अबीशै शाऊल के डेरे से निकले। यह भाग हमें बताता है कि दाऊद आगे क्या करता है।</w:t>
      </w:r>
    </w:p>
    <w:p>
      <w:pPr/>
      <w:r>
        <w:rPr>
          <w:lang w:val="hi_IN" w:bidi="hi_IN"/>
        </w:rPr>
      </w:r>
      <w:r>
        <w:rPr>
          <w:lang w:val="hi_IN" w:bidi="hi_IN"/>
        </w:rPr>
        <w:t xml:space="preserve">दाऊद शाऊल के डेरे के पास एक पहाड़ी पर खड़ा होता है। उस पहाड़ी के बीच जहाँ दाऊद खड़ा है और शाऊल के डेरे के बीच एक गहरी जगह, या घाटी है। दाऊद और शाऊल के शिविर के बीच की दूरी दाऊद को सुरक्षित होने का अनुभव कराती है। </w:t>
      </w:r>
    </w:p>
    <w:p>
      <w:pPr/>
      <w:r>
        <w:rPr>
          <w:lang w:val="hi_IN" w:bidi="hi_IN"/>
        </w:rPr>
      </w:r>
      <w:r>
        <w:rPr>
          <w:lang w:val="hi_IN" w:bidi="hi_IN"/>
        </w:rPr>
        <w:t>यहाँ रुकें और समूह में इस प्रश्न पर चर्चा करें: आपके देश में दो पहाड़ियों के बीच ऐसी कौन-सी घाटी है जहाँ से आप घाटी के एक पार से दुसरे पार आवाज़ लगा सकते हैं? यदि आपके देश में ऐसी कोई घाटी नहीं है, तो समूह में इस बात पर चर्चा करें कि इस पद में वर्णित घाटी कैसी दिखाई देती होगी। इस ऑडियो को यहाँ रोकें।</w:t>
      </w:r>
    </w:p>
    <w:p>
      <w:pPr/>
      <w:r>
        <w:rPr>
          <w:lang w:val="hi_IN" w:bidi="hi_IN"/>
        </w:rPr>
      </w:r>
      <w:r>
        <w:rPr>
          <w:lang w:val="hi_IN" w:bidi="hi_IN"/>
        </w:rPr>
        <w:t xml:space="preserve">दाऊद घाटी के पार शाऊल की सेना को पुकारता है। दाऊद नेर के पुरुष वंशज अब्नेर को ज़ोर से चिल्लाकर बुलाता है। आपको पिछले भागों से याद होगा कि अब्नेर शाऊल की सेना का सेनापति है और शाऊल की सेना का हिस्सा है। अब्नेर शाऊल के सैनिकों की अगुवाई करता है और शाऊल को सुरक्षित रखता है। दाऊद अब्नेर को उसके नाम से बुलाता है। दाऊद चाहता है कि अब्नेर को पता चले कि दाऊद ने शाऊल के डेरे का दौरा किया है। हम नहीं जानते कि दाऊद के डेरे को पुकारने से पहले डेरे के लोग जाग गए थे, या दाऊद ने ऊँची आवाज़ से पुकारकर उन्हें जगा दिया था। दाऊद अब्नेर का ध्यान आकर्षित करने के लिए पुकारता है। दाऊद चाहता था कि अब्नेर उसकी पुकार का उत्तर दे। </w:t>
      </w:r>
    </w:p>
    <w:p>
      <w:pPr/>
      <w:r>
        <w:rPr>
          <w:lang w:val="hi_IN" w:bidi="hi_IN"/>
        </w:rPr>
      </w:r>
      <w:r>
        <w:rPr>
          <w:lang w:val="hi_IN" w:bidi="hi_IN"/>
        </w:rPr>
        <w:t xml:space="preserve">अब्नेर दाऊद को उत्तर देता है। अब्नेर नहीं जानता कि डेरे की ओर और उसकी ओर कौन ऊँची आवाज़ में पुकार रहा था। अब्नेर पूछता है कि कौन चिल्ला रहा है। अब्नेर जानना चाहता है कि इस्राएल के राजा को परेशान करने का साहस कौन करता है। अब्नेर दाऊद से क्रोधित हो जाता है क्योंकि दाऊद ने राजा को जाग दिया था। दाऊद प्रश्नों का उपयोग यह दिखाने के लिए करता है कि अब्नेर राजा की रक्षा करने का काम ठीक से नहीं कर रहा है। </w:t>
      </w:r>
    </w:p>
    <w:p>
      <w:pPr/>
      <w:r>
        <w:rPr>
          <w:lang w:val="hi_IN" w:bidi="hi_IN"/>
        </w:rPr>
      </w:r>
      <w:r>
        <w:rPr>
          <w:lang w:val="hi_IN" w:bidi="hi_IN"/>
        </w:rPr>
        <w:t>यहाँ रुकें और समूह में यह गतिविधि करें: समूह में से किसी एक व्यक्ति से उस समय की एक कहानी सुनाने के लिए कहें जब किसी ने किसी अगुवे को उसके काम को ठीक से न करने के कारण डाँटा था। इस ऑडियो को यहाँ रोकें।</w:t>
      </w:r>
    </w:p>
    <w:p>
      <w:pPr/>
      <w:r>
        <w:rPr>
          <w:lang w:val="hi_IN" w:bidi="hi_IN"/>
        </w:rPr>
      </w:r>
      <w:r>
        <w:rPr>
          <w:lang w:val="hi_IN" w:bidi="hi_IN"/>
        </w:rPr>
        <w:t>दाऊद जानता था और उसने अब्नेर से कहा कि उस रात, जब दाऊद और अबीशै शाऊल के डेरे में गए थे, तब अब्नेर ने शाऊल की ठीक प्रकार से रखवाली नहीं की थी। दाऊद यह नहीं बताता कि शाऊल के डेरे में कौन गया। दाऊद शाऊल को मारने के लिए शाऊल के डेरे में नहीं गया, परन्तु अबीशै शाऊल को मारना चाहता था। फिर दाऊद शाऊल के डेरे के सभी सैनिकों से बात करता है। दाऊद एक सामान्य अभिव्यक्ति का उपयोग प्रतिज्ञा के रूप में करता है, जिससे वह यह आश्वासन देता है कि इसके बाद जो वह कहेगा, वह अवश्य घटित होगा। दाऊद जानता है कि यहोवा जीवित है। उसी दृढ़ विश्वास के साथ दाऊद जानता था कि अब्नेर और सैनिक मृत्यु के योग्य थे। दाऊद ने सभी सैनिकों से कहा कि वे मृत्यु के योग्य हैं, क्योंकि उन्होंने शाऊल की रक्षा नहीं की थी, जिसका यहोवा ने अभिषेक किया था, अर्थात् राजा होने के लिए चुना था। शाऊल सैनिकों का स्वामी है।</w:t>
      </w:r>
    </w:p>
    <w:p>
      <w:pPr/>
      <w:r>
        <w:rPr>
          <w:lang w:val="hi_IN" w:bidi="hi_IN"/>
        </w:rPr>
      </w:r>
      <w:r>
        <w:rPr>
          <w:lang w:val="hi_IN" w:bidi="hi_IN"/>
        </w:rPr>
        <w:t>यहाँ रुकें और समूह में इस प्रश्न पर चर्चा करें: उन परिस्थितियों के बारे में बात करें जब लोगों ने शपथ खाई या प्रतिज्ञा की कि कोई बात अवश्य घटित होगी। इस ऑडियो को यहाँ रोकें।</w:t>
      </w:r>
    </w:p>
    <w:p>
      <w:pPr/>
      <w:r>
        <w:rPr>
          <w:lang w:val="hi_IN" w:bidi="hi_IN"/>
        </w:rPr>
      </w:r>
      <w:r>
        <w:rPr>
          <w:lang w:val="hi_IN" w:bidi="hi_IN"/>
        </w:rPr>
        <w:t>दाऊद ने सैनिकों और अब्नेर से कहा कि वे चारों ओर देखकर राजा का भाला और पानी की सुराही खोजें। दाऊद जानता है कि भाला और पानी की सुराही गायब है। दाऊद चाहता है कि अब्नेर यह प्रमाण देखे, कि अब्नेर और सैनिक राजा की रक्षा करने में असफल रहे। दाऊद जानता है कि भाला और सुराही कहाँ हैं।</w:t>
      </w:r>
    </w:p>
    <w:p>
      <w:pPr/>
      <w:r>
        <w:rPr>
          <w:lang w:val="hi_IN" w:bidi="hi_IN"/>
        </w:rPr>
      </w:r>
      <w:r>
        <w:rPr>
          <w:lang w:val="hi_IN" w:bidi="hi_IN"/>
        </w:rPr>
        <w:t>यहाँ रुकें और दाऊद के समय के एक शाही भाले की तस्वीर देखें। इस ऑडियो को यहाँ रोकें।</w:t>
      </w:r>
    </w:p>
    <w:p>
      <w:pPr/>
      <w:r>
        <w:rPr>
          <w:lang w:val="hi_IN" w:bidi="hi_IN"/>
        </w:rPr>
      </w:r>
      <w:r>
        <w:rPr>
          <w:lang w:val="hi_IN" w:bidi="hi_IN"/>
        </w:rPr>
        <w:t>यहाँ रुकें और दाऊद के समय के पानी की एक सुराही की तस्वीर देखें। इस ऑडियो को यहाँ रोकें।</w:t>
      </w:r>
    </w:p>
    <w:p>
      <w:pPr/>
      <w:r>
        <w:rPr>
          <w:lang w:val="hi_IN" w:bidi="hi_IN"/>
        </w:rPr>
      </w:r>
      <w:r>
        <w:rPr>
          <w:lang w:val="hi_IN" w:bidi="hi_IN"/>
        </w:rPr>
        <w:t xml:space="preserve">शाऊल जाग चुका था। शाऊल ने दाऊद और अब्नेर को घाटी के एक पार से दुसरे पार एक-दूसरे को पुकारते हुए सुना है। शाऊल दाऊद की आवाज़ को पहचानता है और चाहता है कि दाऊद इस बात की पुष्टि करे कि वही सैनिकों और अब्नेर को बुलाता है। शाऊल दाऊद को “मेरे पुत्र” कहकर पुकारता है, जिससे वह उस जवान व्यक्ति के प्रति अपना स्नेह प्रकट करता है। </w:t>
      </w:r>
    </w:p>
    <w:p>
      <w:pPr/>
      <w:r>
        <w:rPr>
          <w:lang w:val="hi_IN" w:bidi="hi_IN"/>
        </w:rPr>
      </w:r>
      <w:r>
        <w:rPr>
          <w:lang w:val="hi_IN" w:bidi="hi_IN"/>
        </w:rPr>
        <w:t xml:space="preserve">दाऊद शाऊल को अपना प्रभु और राजा कहकर उसके प्रति सम्मान दिखाता है। दाऊद शाऊल को दिखाता है कि शाऊल अभी भी उसका स्वामी और राजा है। दाऊद शाऊल को स्वामी कहकर और स्वयं को उसका सेवक बताकर उसके प्रति आदर प्रकट करना जारी रखता है। दाऊद शाऊल से यह पूछने के लिए सवालों का उपयोग करता है कि दाऊद ने क्या गलत किया है। दाऊद जानता है कि उसने कुछ भी गलत नहीं किया है। दाऊद चाहता है कि शाऊल सुने कि वह शाऊल से क्या कहना चाहता है। दाऊद इस बात के कारणों के बारे में बात करता है कि शाऊल उसका पीछा क्यों कर रहा है। दाऊद जानता था कि शाऊल के पास उसका पीछा करने का कोई उचित कारण नहीं था। पहले, दाऊद यह संभावना प्रकट करता है कि यहोवा ने दाऊद के यहोवा के विरुद्ध पाप करने के कारण न्याय के रूप में शाऊल को उसके पीछे पड़ने दिया हो। यदि दाऊद ने यहोवा के विरुद्ध पाप किया होता, तो वह उसके लिए एक भेंट चढ़ाता। दाऊद यह भेंट इस उद्देश्य से चढ़ाने की बात करता है कि वह यहोवा को प्रसन्न करे और उससे विनती करे कि वह दाऊद को दण्ड न दे। </w:t>
      </w:r>
    </w:p>
    <w:p>
      <w:pPr/>
      <w:r>
        <w:rPr>
          <w:lang w:val="hi_IN" w:bidi="hi_IN"/>
        </w:rPr>
      </w:r>
      <w:r>
        <w:rPr>
          <w:lang w:val="hi_IN" w:bidi="hi_IN"/>
        </w:rPr>
        <w:t xml:space="preserve">दाऊद शाऊल के उसका पीछा करने का दूसरा कारण भी बताता है। दाऊद यह सुझाव देता है कि कुछ लोगों, अर्थात् इस्राएल के लोगों ने, शाऊल को दाऊद का पीछा करने के लिए उकसाया था। यदि लोगों ने ऐसा किया था, तो दाऊद चाहता था कि यहोवा उन लोगों को दण्ड दे। जो लोग दाऊद का पीछा कर रहे थे, वे उसे कनान देश छोड़ने के लिए विवश कर रहे थे। यहोवा ने यह भूमि इस्राएलियों को एक पीढ़ी से दूसरी पीढ़ी तक सदा के लिए उनकी विरासत के रूप में दी थी। जो लोग दाऊद का पीछा कर रहे थे, वे उसे ऐसे देशों में जाने के लिए विवश कर रहे थे, जहाँ लोग अन्य देवताओं की सेवा और उपासना करते थे। यहोवा ने जो भूमि इस्राएलियों को दी थी, उसमें किसी इस्राएली को रहने से रोकना गलत है। इसी कारण दाऊद यहोवा से प्रार्थना करता है कि वह उन लोगों को शाप दे और उन्हें दण्डित करे। </w:t>
      </w:r>
    </w:p>
    <w:p>
      <w:pPr/>
      <w:r>
        <w:rPr>
          <w:lang w:val="hi_IN" w:bidi="hi_IN"/>
        </w:rPr>
      </w:r>
      <w:r>
        <w:rPr>
          <w:lang w:val="hi_IN" w:bidi="hi_IN"/>
        </w:rPr>
        <w:t>दाऊद शाऊल से विनती करता है कि वह उसे न मारे। दाऊद मरना नहीं चाहता था और न ही यह चाहता था कि उसका लहू उस स्थान से दूर भूमि पर गिरे जहाँ इस्राएली यहोवा के साथ भेंट करते थे। यह याद रखना महत्वपूर्ण है कि यहोवा हर जगह है और सभी देशों में काम करता है। हालाँकि, कनान वह स्थान है जहाँ इस्राएली यहोवा की उपासना करते थे और जहाँ यहोवा इस्राएलियों को प्रकट हुआ। इस्राएलियों के लिए उस देश में मरना महत्वपूर्ण था जहाँ इस्राएली यहोवा से मिलते थे।</w:t>
      </w:r>
    </w:p>
    <w:p>
      <w:pPr/>
      <w:r>
        <w:rPr>
          <w:lang w:val="hi_IN" w:bidi="hi_IN"/>
        </w:rPr>
      </w:r>
      <w:r>
        <w:rPr>
          <w:lang w:val="hi_IN" w:bidi="hi_IN"/>
        </w:rPr>
        <w:t>यहाँ रुकें और समूह में इस प्रश्न पर चर्चा करें: ऐसी कौन-सी पारंपरिक और महत्वपूर्ण चीजें हैं जो आप केवल अपने देश में होने पर कर सकते हैं? यदि किसी व्यक्ति को आपके देश या उस भूमि के बाहर रहना पड़े जहाँ आप रहते हैं, तो वह क्या करता है? इस ऑडियो को यहाँ रोकें।</w:t>
      </w:r>
    </w:p>
    <w:p>
      <w:pPr/>
      <w:r>
        <w:rPr>
          <w:lang w:val="hi_IN" w:bidi="hi_IN"/>
        </w:rPr>
      </w:r>
      <w:r>
        <w:rPr>
          <w:lang w:val="hi_IN" w:bidi="hi_IN"/>
        </w:rPr>
        <w:t xml:space="preserve">दाऊद शाऊल से कहता है कि वह कोई महत्वपूर्ण व्यक्ति नहीं है। राजा, जो इस्राएल का सबसे महत्वपूर्ण व्यक्ति है, एक पिस्सू का पीछा कर रहा है। पिस्सू एक बहुत छोटा जीव है जो दूसरे जानवरों के शरीर पर रहकर जीवन बिताता है। पिस्सू एक बहुत छोटा जीव है, जिसका आकार एक छोटे बीज के बराबर होता है। दाऊद कहता है कि राजा की तुलना में दाऊद एक पिस्सू के समान है, जो कि एक महत्वहीन प्राणी है। फिर दाऊद शाऊल के अपने पीछे पड़ने की तुलना उस व्यक्ति से करता है जो पहाड़ों में तीतर का शिकार करता है। तीतर एक जंगली पक्षी है, जिसका लोग शिकार करते हैं, फिर उसे पकाकर खाते हैं। हम ठीक-ठीक नहीं जानते कि दाऊद किस प्रकार के पक्षी की बात कर रहा है। </w:t>
      </w:r>
    </w:p>
    <w:p>
      <w:pPr/>
      <w:r>
        <w:rPr>
          <w:lang w:val="hi_IN" w:bidi="hi_IN"/>
        </w:rPr>
      </w:r>
      <w:r>
        <w:rPr>
          <w:lang w:val="hi_IN" w:bidi="hi_IN"/>
        </w:rPr>
        <w:t xml:space="preserve">दाऊद के समय में इस्राएल के खेतों और निचले प्रदेशों में बहुत से तीतर पाए जाते थे। तीतर को ढूँढ़ने के लिए किसी को पहाड़ों में जाने की आवश्यकता नहीं थी। दाऊद का अर्थ है कि उसका पीछा करने या उसे पकड़ने का कोई कारण या आवश्यकता नहीं है। इसके अतिरिक्त, जैसे कोई पक्षी पुकारता है, वैसे ही दाऊद भी शाऊल को पुकार रहा है। दाऊद कह रहा है कि वह उस तीतर के समान है। </w:t>
      </w:r>
    </w:p>
    <w:p>
      <w:pPr/>
      <w:r>
        <w:rPr>
          <w:lang w:val="hi_IN" w:bidi="hi_IN"/>
        </w:rPr>
      </w:r>
      <w:r>
        <w:rPr>
          <w:lang w:val="hi_IN" w:bidi="hi_IN"/>
        </w:rPr>
        <w:t>यहाँ रुकें और समूह में इस प्रश्न पर चर्चा करें: आपके समाज या भाषा में लोग किन पशुओं के समान कहे जाते हैं, क्योंकि उन लोगों और उन पशुओं के बीच कुछ समानताएँ होती हैं? इस ऑडियो को यहाँ रोकें।</w:t>
      </w:r>
    </w:p>
    <w:p>
      <w:pPr/>
      <w:r>
        <w:rPr>
          <w:lang w:val="hi_IN" w:bidi="hi_IN"/>
        </w:rPr>
      </w:r>
      <w:r>
        <w:rPr>
          <w:lang w:val="hi_IN" w:bidi="hi_IN"/>
        </w:rPr>
        <w:t>शाऊल दाऊद को उत्तर देता है। शाऊल स्वीकार करता है कि उसने यहोवा के विरुद्ध पाप किया है। शाऊल ने दाऊद का पीछा करके यहोवा के विरुद्ध पाप किया था। शाऊल दाऊद को बुलाता है और दाऊद से कहता है कि वह शाऊल के पास लौट आए। शाऊल जानता है कि दाऊद ने उस रात शाऊल को न मारने का निर्णय लिया। क्योंकि दाऊद ने शाऊल को नहीं मारा, इसलिए शाऊल कहता है कि वह फिर से दाऊद को कोई नुकसान नहीं पहुँचाएगा। शाऊल ने मूर्खता की है। शाऊल बुद्धिमान या समझदार नहीं था। शाऊल ने गलत चुनाव किए।</w:t>
      </w:r>
    </w:p>
    <w:p>
      <w:pPr/>
      <w:r>
        <w:rPr>
          <w:lang w:val="hi_IN" w:bidi="hi_IN"/>
        </w:rPr>
      </w:r>
      <w:r>
        <w:rPr>
          <w:lang w:val="hi_IN" w:bidi="hi_IN"/>
        </w:rPr>
        <w:t>दाऊद वह भाला शाऊल को वापस देने का निर्णय लेता है जो उसने शाऊल से लिया था। दाऊद शाऊल के डेरे में नहीं जाता है। हम नहीं जानते कि दाऊद पानी की सुराही वापस क्यों नहीं करता है। दाऊद चाहता है कि शाऊल के डेरे में से एक सैनिक भाला लेने आए। दाऊद जानता है कि यहोवा उन लोगों को आशीष देता है जो विश्वासयोग्य हैं, यहोवा का अनुसरण करते हैं, और यहोवा की इच्छा के अनुसार करते हैं। दाऊद शाऊल से कहता है कि उस समय यहोवा ने शाऊल को दाऊद के हाथ में कर दिया था। दाऊद ने शाऊल को नुकसान न पहुँचाने का विकल्प चुना क्योंकि शाऊल इस्राएल के लिए यहोवा का चुना हुआ और अभिषिक्त राजा था। जैसे दाऊद शाऊल का सम्मान करता था और उसे सुरक्षित रखा, वैसे ही वह चाहता है कि यहोवा दाऊद की देखभाल करे और उसे सुरक्षित रखे। दाऊद अपना भरोसा यहोवा पर रखता है।</w:t>
      </w:r>
    </w:p>
    <w:p>
      <w:pPr/>
      <w:r>
        <w:rPr>
          <w:lang w:val="hi_IN" w:bidi="hi_IN"/>
        </w:rPr>
      </w:r>
      <w:r>
        <w:rPr>
          <w:lang w:val="hi_IN" w:bidi="hi_IN"/>
        </w:rPr>
        <w:t>शाऊल चाहता है कि यहोवा दाऊद को आशीष दे, ताकि दाऊद को यहोवा से अच्छी चीज़ें प्राप्त हो। शाऊल जानता है कि दाऊद बहुत से अच्छे काम करेगा और सफल होगा। हम नहीं जानते कि शाऊल किस बात में दाऊद के सफल होने की आशा करता है। दाऊद और शाऊल बोलना बंद कर देते हैं और पहाड़ी और डेरे से अलग-अलग दिशाओं में चले जाते हैं। यद्यपि शाऊल दाऊद से वापस आने के लिए कहता है, फिर भी दाऊद शाऊल के साथ नहीं जाता है। शाऊल अपने घर वापस जाता है, शायद गिबा में।</w:t>
      </w:r>
      <w:r>
        <w:rPr>
          <w:lang w:val="hi_IN" w:bidi="hi_IN"/>
        </w:rPr>
      </w:r>
    </w:p>
    <w:p>
      <w:pPr>
        <w:pStyle w:val="Heading3"/>
      </w:pPr>
      <w:r>
        <w:rPr>
          <w:lang w:val="hi_IN" w:bidi="hi_IN"/>
        </w:rPr>
        <w:t>घटनाओं को समझाना</w:t>
      </w:r>
    </w:p>
    <w:p>
      <w:pPr/>
      <w:r>
        <w:rPr>
          <w:lang w:val="hi_IN" w:bidi="hi_IN"/>
        </w:rPr>
      </w:r>
      <w:r>
        <w:rPr>
          <w:lang w:val="hi_IN" w:bidi="hi_IN"/>
        </w:rPr>
        <w:t>1 शमूएल 26:13–25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दाऊद शाऊल की सेना को पुकारता है और अब्नेर से बात करता है। दाऊद अब्नेर और अन्य सैनिकों से कहता है कि अब्नेर और सैनिकों ने राजा को सुरक्षित नहीं रखा है।</w:t>
      </w:r>
    </w:p>
    <w:p>
      <w:pPr/>
      <w:r>
        <w:rPr>
          <w:lang w:val="hi_IN" w:bidi="hi_IN"/>
        </w:rPr>
      </w:r>
      <w:r>
        <w:rPr>
          <w:b/>
          <w:lang w:val="hi_IN" w:bidi="hi_IN"/>
        </w:rPr>
        <w:t>दूसरे दृश्य में:</w:t>
      </w:r>
      <w:r>
        <w:rPr>
          <w:lang w:val="hi_IN" w:bidi="hi_IN"/>
        </w:rPr>
        <w:t xml:space="preserve"> दाऊद शाऊल से बात करता है। दाऊद पूछता है कि शाऊल दाऊद का पीछा क्यों करता है। शाऊल कहता है कि शाऊल ने गलत काम किया है। दाऊद राजा का भाला वापस देने का निर्णय लेता है। दाऊद शाऊल को बताता है कि उसने शाऊल को सुरक्षित रखा। शाऊल दाऊद को आशीष देता है।</w:t>
      </w:r>
    </w:p>
    <w:p>
      <w:pPr/>
      <w:r>
        <w:rPr>
          <w:lang w:val="hi_IN" w:bidi="hi_IN"/>
        </w:rPr>
      </w:r>
      <w:r>
        <w:rPr>
          <w:b/>
          <w:lang w:val="hi_IN" w:bidi="hi_IN"/>
        </w:rPr>
        <w:t>तीसरे दृश्य में:</w:t>
      </w:r>
      <w:r>
        <w:rPr>
          <w:lang w:val="hi_IN" w:bidi="hi_IN"/>
        </w:rPr>
        <w:t xml:space="preserve"> दाऊद और शाऊल अलग-अलग दिशाओं में निकल जाते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अबीशै</w:t>
      </w:r>
    </w:p>
    <w:p>
      <w:pPr>
        <w:pStyle w:val="ListBullet"/>
        <w:spacing w:line="240" w:lineRule="auto"/>
        <w:ind w:left="720"/>
      </w:pPr>
      <w:r>
        <w:rPr>
          <w:lang w:val="hi_IN" w:bidi="hi_IN"/>
        </w:rPr>
      </w:r>
      <w:r>
        <w:rPr>
          <w:lang w:val="hi_IN" w:bidi="hi_IN"/>
        </w:rPr>
        <w:t>शाऊल की सेना</w:t>
      </w:r>
    </w:p>
    <w:p>
      <w:pPr>
        <w:pStyle w:val="ListBullet"/>
        <w:spacing w:line="240" w:lineRule="auto"/>
        <w:ind w:left="720"/>
      </w:pPr>
      <w:r>
        <w:rPr>
          <w:lang w:val="hi_IN" w:bidi="hi_IN"/>
        </w:rPr>
      </w:r>
      <w:r>
        <w:rPr>
          <w:lang w:val="hi_IN" w:bidi="hi_IN"/>
        </w:rPr>
        <w:t>नेर का पुत्र अब्नेर, शाऊल की सेना का सेनापति</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और वह जवान जो दाऊद से भाला वापस लाता है।</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यह भाग वर्णन करता है कि पिछले भाग के तुरंत बाद क्या होता है। दाऊद और अबीशै शाऊल के डेरे से निकलकर एक घाटी पार करते हैं और एक पहाड़ी तक पहुँचते हैं। दाऊद और अबीशै रात में शाऊल के डेरे में जाते हैं। जब दाऊद डेरे से निकलता है, तब रात होती है, और दाऊद घाटी के दूसरी ओर जाता है। दाऊद शाऊल के डेरे से दूर खड़ा है, परन्तु इतना करीब है कि वह घाटी के उस पार डेरे की ओर चिल्लाता है। दाऊद एक पहाड़ी की चोटी पर है। हम नहीं जानते कि इस भाग के आरम्भ में अभी भी रात थी या नहीं, अथवा दाऊद को छावनी से पहाड़ी तक पहुँचने में कितना समय लगा। फिर भी, हम जानते हैं कि जब दाऊद डेरे की ओर पुकारता है, तो दाऊद कुछ लोगों को जगा देता है, इसलिए सम्भवतः अभी भी रात ही थी।</w:t>
      </w:r>
    </w:p>
    <w:p>
      <w:pPr/>
      <w:r>
        <w:rPr>
          <w:lang w:val="hi_IN" w:bidi="hi_IN"/>
        </w:rPr>
      </w:r>
      <w:r>
        <w:rPr>
          <w:lang w:val="hi_IN" w:bidi="hi_IN"/>
        </w:rPr>
        <w:t>यहाँ रुकें और समूह में इस प्रश्न पर चर्चा करें: किसी का ध्यान आकर्षित करने के लिए आप क्या पुकारते हैं? क्या कोई विशेष वाक्यांश है जिसका उपयोग आप करते हैं? इस ऑडियो को यहाँ रोकें।</w:t>
      </w:r>
    </w:p>
    <w:p>
      <w:pPr/>
      <w:r>
        <w:rPr>
          <w:lang w:val="hi_IN" w:bidi="hi_IN"/>
        </w:rPr>
      </w:r>
      <w:r>
        <w:rPr>
          <w:lang w:val="hi_IN" w:bidi="hi_IN"/>
        </w:rPr>
        <w:t>सबसे पहले, दाऊद अब्नेर से बात करने के लिए बुलाता है। अब्नेर शाऊल की सेना की अगुवाई करता है। सैनिक भी दाऊद की आवाज़ सुन सकते हैं। हम नहीं जानते कि अब्नेर के उत्तर से पहले दाऊद कुछ और कहता है या नहीं। दाऊद के द्वारा अब्नेर को नाम लेकर पुकारने के बाद, अब्नेर दाऊद को उत्तर देता है। दाऊद अब्नेर को उत्तर देते हुए तीन ऐसे प्रश्न पूछता है जिनका उत्तर देने की दाऊद को अब्नेर से अपेक्षा नहीं है। दाऊद उन प्रश्नों का उपयोग अब्नेर को यह बताने के लिए करता है कि अब्नेर शाऊल की ठीक से रक्षा करने में असफल रहा। पहला प्रश्न एक अपमान है। दाऊद जानता है कि अब्नेर एक पूरी तरह से परिपक्व व्यक्ति है और इस्राएल के सबसे अच्छे सैनिकों में से एक है। शाऊल, जो राजा है, अपनी रक्षा के लिए अब्नेर पर भरोसा करता है। दाऊद अब्नेर के स्वामी का उल्लेख करता है। शाऊल अब्नेर का स्वामी है, वही व्यक्ति जिसकी अब्नेर आज्ञा मानता है और जिसकी सेवा करता है।</w:t>
      </w:r>
    </w:p>
    <w:p>
      <w:pPr/>
      <w:r>
        <w:rPr>
          <w:lang w:val="hi_IN" w:bidi="hi_IN"/>
        </w:rPr>
      </w:r>
      <w:r>
        <w:rPr>
          <w:lang w:val="hi_IN" w:bidi="hi_IN"/>
        </w:rPr>
        <w:t>यहाँ रुकें और समूह में इस प्रश्न पर चर्चा करें: जो व्यक्ति अगुवा होता है और अन्य लोगों को क्या करना है यह बताता है, उसे आप किस आदरपूर्ण उपाधि से पुकारते हैं? इस ऑडियो को यहाँ रोकें।</w:t>
      </w:r>
    </w:p>
    <w:p>
      <w:pPr/>
      <w:r>
        <w:rPr>
          <w:lang w:val="hi_IN" w:bidi="hi_IN"/>
        </w:rPr>
      </w:r>
      <w:r>
        <w:rPr>
          <w:lang w:val="hi_IN" w:bidi="hi_IN"/>
        </w:rPr>
        <w:t>दाऊद अब्नेर और सैनिकों को बताता है कि अब्नेर और सैनिक शाऊल को सुरक्षित रखने में असफल रहे। क्योंकि अब्नेर और सैनिक असफल रहे, इसलिए दाऊद अब्नेर और सैनिकों को दोषी ठहराता है। दाऊद एक सामान्य वाक्यांश का उपयोग इस प्रतिज्ञा के रूप में करता है कि वह जो कुछ भी कहता है वह बाद में होगा।</w:t>
      </w:r>
    </w:p>
    <w:p>
      <w:pPr/>
      <w:r>
        <w:rPr>
          <w:lang w:val="hi_IN" w:bidi="hi_IN"/>
        </w:rPr>
      </w:r>
      <w:r>
        <w:rPr>
          <w:lang w:val="hi_IN" w:bidi="hi_IN"/>
        </w:rPr>
        <w:t>यहाँ रुकें और समूह में इस प्रश्न पर चर्चा करें: आपके समुदाय में लोग किन शब्दों या वाक्यांशों का प्रयोग यह दिखाने के लिए करते हैं कि उन्हें पूरा विश्वास है कि कोई बात सच है या अवश्य घटित होगी? इस ऑडियो को यहाँ रोकें।</w:t>
      </w:r>
    </w:p>
    <w:p>
      <w:pPr/>
      <w:r>
        <w:rPr>
          <w:lang w:val="hi_IN" w:bidi="hi_IN"/>
        </w:rPr>
      </w:r>
      <w:r>
        <w:rPr>
          <w:lang w:val="hi_IN" w:bidi="hi_IN"/>
        </w:rPr>
        <w:t>अब्नेर और सैनिकों के लिए दण्ड मृत्यु था, परन्तु इस घटना में ये लोग नहीं मरते। दाऊद अब्नेर और सैनिकों को राजा का भाला और पानी की सुराही दिखाता है। भाला और पानी की सुराही शाऊल के पास नहीं हैं। दाऊद के पास पहाड़ की चोटी पर भाला और पानी की सुराही है।</w:t>
      </w:r>
    </w:p>
    <w:p>
      <w:pPr/>
      <w:r>
        <w:rPr>
          <w:lang w:val="hi_IN" w:bidi="hi_IN"/>
        </w:rPr>
      </w:r>
      <w:r>
        <w:rPr>
          <w:lang w:val="hi_IN" w:bidi="hi_IN"/>
        </w:rPr>
        <w:t xml:space="preserve">शाऊल जाग चुका था। हम नहीं जानते कि शाऊल कब जागा। दाऊद के अब्नेर से बात करने के बाद शाऊल दाऊद से बात करता है। शाऊल यह जांचता है कि जो आवाज़ वह सुनता है वह दाऊद की है। शाऊल दाऊद को शाऊल का पुत्र कहता है। दाऊद शाऊल के पुत्रों में से एक नहीं है। शाऊल दाऊद को “मेरे पुत्र” कहकर पुकारता है, जिससे वह उस जवान व्यक्ति के प्रति अपना स्नेह प्रकट करता है। </w:t>
      </w:r>
    </w:p>
    <w:p>
      <w:pPr/>
      <w:r>
        <w:rPr>
          <w:lang w:val="hi_IN" w:bidi="hi_IN"/>
        </w:rPr>
      </w:r>
      <w:r>
        <w:rPr>
          <w:lang w:val="hi_IN" w:bidi="hi_IN"/>
        </w:rPr>
        <w:t>यहाँ रुकें और समूह में इस प्रश्न पर चर्चा करें: आप अपने समुदाय में उन लोगों के लिए किन स्नेहपूर्ण शब्दों या नामों का उपयोग करते हैं जिनकी आप परवाह करते हैं? क्या आप लोगों को पुत्र या पुत्री कहते हैं, भले ही वे आपकी अपनी संतान न हो? इस ऑडियो को यहाँ रोकें।</w:t>
      </w:r>
    </w:p>
    <w:p>
      <w:pPr/>
      <w:r>
        <w:rPr>
          <w:lang w:val="hi_IN" w:bidi="hi_IN"/>
        </w:rPr>
      </w:r>
      <w:r>
        <w:rPr>
          <w:lang w:val="hi_IN" w:bidi="hi_IN"/>
        </w:rPr>
        <w:t>दाऊद शाऊल से कहता है कि शाऊल सही है। दाऊद तीन अलग-अलग तरीकों से पूछता है कि शाऊल दाऊद का शिकार क्यों कर रहा है। दाऊद शाऊल को प्रभु और अपने आप को शाऊल का सेवक कहकर उसके प्रति सम्मान दिखाता है। सबसे पहले, दाऊद पूछता है कि शाऊल दाऊद का शिकार क्यों कर रहा है। फिर दाऊद पूछता है कि उसने क्या किया है। अंत में, दाऊद पूछता है कि उसके हाथों पर कौन-सी बुराई या अपराध का दाग है। दाऊद के हाथों में वास्तव में कुछ भी नहीं है। यदि किसी व्यक्ति के हाथों पर दोष या बुराई होती है, तो इसका अर्थ है कि वह व्यक्ति कुछ गलत करने के लिए जिम्मेदार है।</w:t>
      </w:r>
    </w:p>
    <w:p>
      <w:pPr/>
      <w:r>
        <w:rPr>
          <w:lang w:val="hi_IN" w:bidi="hi_IN"/>
        </w:rPr>
      </w:r>
      <w:r>
        <w:rPr>
          <w:lang w:val="hi_IN" w:bidi="hi_IN"/>
        </w:rPr>
        <w:t>दाऊद चाहता है कि शाऊल यह सुने कि दाऊद जानता है कि दाऊद का पीछा करके और दाऊद का शिकार करके शाऊल गलत काम कर रहा है। दाऊद जानता है कि दाऊद का पीछा करने के लिए केवल शाऊल ही जिम्मेदार है। दाऊद शाऊल के दाऊद का पीछा करने के दो संभावित कारणों का उपयोग करता है ताकि यह दिखाया जा सके कि दाऊद का पीछा करने के लिए शाऊल ही जिम्मेदार है। पहले, दाऊद शाऊल से यह संकेत करता है कि यहोवा ने शाऊल को दाऊद का पीछा करने के लिए प्रेरित किया है। दूसरे, दाऊद यह संकेत करता है कि लोगों ने शाऊल को दाऊद का पीछा करने के लिए उकसाया है। दाऊद कहता है कि आज लोगों ने दाऊद को इस्राएल से निकाल दिया है। आज का अर्थ इस समय है, न कि वह 24 घंटे का समय जिसका दाऊद अनुभव कर रहा है।</w:t>
      </w:r>
    </w:p>
    <w:p>
      <w:pPr/>
      <w:r>
        <w:rPr>
          <w:lang w:val="hi_IN" w:bidi="hi_IN"/>
        </w:rPr>
      </w:r>
      <w:r>
        <w:rPr>
          <w:lang w:val="hi_IN" w:bidi="hi_IN"/>
        </w:rPr>
        <w:t>यहाँ रुकें और समूह में इस प्रश्न पर चर्चा करें: ऐसी किसी बात का वर्णन करने के लिए, जो अभी आपके साथ घट रही है या जिसका प्रभाव अभी आप पर पड़ रहा है, आप किन शब्दों या वाक्यांशों का प्रयोग करते हैं? इस ऑडियो को यहाँ रोकें।</w:t>
      </w:r>
    </w:p>
    <w:p>
      <w:pPr/>
      <w:r>
        <w:rPr>
          <w:lang w:val="hi_IN" w:bidi="hi_IN"/>
        </w:rPr>
      </w:r>
      <w:r>
        <w:rPr>
          <w:lang w:val="hi_IN" w:bidi="hi_IN"/>
        </w:rPr>
        <w:t>फिर दाऊद शाऊल से विनती करता है कि वह परदेश की भूमि में दाऊद को न मारे। दाऊद शाऊल से कहता है कि दाऊद कोई महत्वपूर्ण व्यक्ति नहीं है और शाऊल को दाऊद का पीछा करने की आवश्यकता नहीं है।</w:t>
      </w:r>
    </w:p>
    <w:p>
      <w:pPr/>
      <w:r>
        <w:rPr>
          <w:lang w:val="hi_IN" w:bidi="hi_IN"/>
        </w:rPr>
      </w:r>
      <w:r>
        <w:rPr>
          <w:lang w:val="hi_IN" w:bidi="hi_IN"/>
        </w:rPr>
        <w:t>दाऊद के शाऊल से प्रश्न करने के बाद, शाऊल दाऊद के सामने स्वीकार करता है कि उसने दाऊद का पीछा करके परमेश्वर की आज्ञा का उल्लंघन किया है।</w:t>
      </w:r>
    </w:p>
    <w:p>
      <w:pPr/>
      <w:r>
        <w:rPr>
          <w:lang w:val="hi_IN" w:bidi="hi_IN"/>
        </w:rPr>
      </w:r>
      <w:r>
        <w:rPr>
          <w:lang w:val="hi_IN" w:bidi="hi_IN"/>
        </w:rPr>
        <w:t>यहाँ रुकें और समूह में यह गतिविधि करें: उस समय के बारे में बात करें जब आपने किसी व्यक्ति को दिखाया कि उसने क्या गलत किया, और फिर उस व्यक्ति ने स्वीकार किया कि उसने कोई गलती की थी। इस ऑडियो को यहाँ रोकें।</w:t>
      </w:r>
    </w:p>
    <w:p>
      <w:pPr/>
      <w:r>
        <w:rPr>
          <w:lang w:val="hi_IN" w:bidi="hi_IN"/>
        </w:rPr>
      </w:r>
      <w:r>
        <w:rPr>
          <w:lang w:val="hi_IN" w:bidi="hi_IN"/>
        </w:rPr>
        <w:t>शाऊल चाहता है कि दाऊद शाऊल के पास और उसके डेरे में वापस आए। शाऊल यह स्वीकार करता है कि दाऊद ने उस समय शाऊल को सुरक्षित रखा और उस रात उसके प्रति सम्मान दिखाया। शाऊल कहता है कि वह दाऊद को सुरक्षित रखेगा, क्योंकि दाऊद ने उसे सुरक्षित रखा था। शाऊल दाऊद के सामने स्वीकार करता है कि शाऊल ने बुद्धिमानी से काम नहीं किया और गलत निर्णय लिए।</w:t>
      </w:r>
    </w:p>
    <w:p>
      <w:pPr/>
      <w:r>
        <w:rPr>
          <w:lang w:val="hi_IN" w:bidi="hi_IN"/>
        </w:rPr>
      </w:r>
      <w:r>
        <w:rPr>
          <w:lang w:val="hi_IN" w:bidi="hi_IN"/>
        </w:rPr>
        <w:t>यहाँ रुकें और समूह में यह गतिविधि करें: उस समय के बारे में बात करें जब किसी अगुवे ने स्वीकार किया कि उन्होंने कुछ गलत किया था। अगुवे की आवाज़ के लहजे और बोलने के तरीके के बारे में बात करें। शाऊल यहाँ कैसे बात कर रहा होगा? इस ऑडियो को यहाँ रोकें।</w:t>
      </w:r>
    </w:p>
    <w:p>
      <w:pPr/>
      <w:r>
        <w:rPr>
          <w:lang w:val="hi_IN" w:bidi="hi_IN"/>
        </w:rPr>
      </w:r>
      <w:r>
        <w:rPr>
          <w:lang w:val="hi_IN" w:bidi="hi_IN"/>
        </w:rPr>
        <w:t>दाऊद शाऊल को उत्तर देता है। दाऊद राजा का भाला शाऊल को वापस देना चाहता है। दाऊद शाऊल के डेरे में नहीं जाता है। दाऊद सुझाव देता है कि शाऊल के डेरे का कोई सैनिक या युवक दाऊद से भाला लेने के लिए आए। ध्यान दें कि दाऊद स्वयं शाऊल के पास नहीं जाता है।</w:t>
      </w:r>
    </w:p>
    <w:p>
      <w:pPr/>
      <w:r>
        <w:rPr>
          <w:lang w:val="hi_IN" w:bidi="hi_IN"/>
        </w:rPr>
      </w:r>
      <w:r>
        <w:rPr>
          <w:lang w:val="hi_IN" w:bidi="hi_IN"/>
        </w:rPr>
        <w:t>यहाँ रुकें और समूह में इस प्रश्न पर चर्चा करें: आप अपने अनुवाद में सैनिक का वर्णन कैसे कर सकते हैं? इस ऑडियो को यहाँ रोकें।</w:t>
      </w:r>
    </w:p>
    <w:p>
      <w:pPr/>
      <w:r>
        <w:rPr>
          <w:lang w:val="hi_IN" w:bidi="hi_IN"/>
        </w:rPr>
      </w:r>
      <w:r>
        <w:rPr>
          <w:lang w:val="hi_IN" w:bidi="hi_IN"/>
        </w:rPr>
        <w:t>दाऊद कहता है कि यहोवा उन लोगों को आशीष देता है जो यहोवा का अनुसरण करते हैं और यहोवा की इच्छा के अनुसार करते हैं। उस समय, अर्थात् उस रात, यहोवा ने दाऊद को शाऊल के प्राणों पर अधिकार दे दिया था। दाऊद ने वही किया जो सही था और उस व्यक्ति को नुकसान नहीं पहुँचाया जिसे यहोवा ने राजा बनने के लिए चुना था। उसी दिन, उस समय, दाऊद ने शाऊल के जीवन को महत्व दिया और उसे बचाया। दाऊद यहोवा से विनती करता है कि जैसा दाऊद ने शाऊल के साथ किया, वैसा ही यहोवा दाऊद के साथ भी करे।</w:t>
      </w:r>
    </w:p>
    <w:p>
      <w:pPr/>
      <w:r>
        <w:rPr>
          <w:lang w:val="hi_IN" w:bidi="hi_IN"/>
        </w:rPr>
      </w:r>
      <w:r>
        <w:rPr>
          <w:lang w:val="hi_IN" w:bidi="hi_IN"/>
        </w:rPr>
        <w:t>शाऊल दाऊद को उत्तर देता है। शाऊल चाहता है कि यहोवा दाऊद को अच्छी चीज़ें दे। शाऊल दाऊद को अपना पुत्र कहकर उसके प्रति स्नेह दिखाता है। शाऊल समझ जाता है कि इस मुलाक़ात के बाद दाऊद सफल होगा और ज़िंदगी में बड़े-बड़े काम करेगा।</w:t>
      </w:r>
    </w:p>
    <w:p>
      <w:pPr/>
      <w:r>
        <w:rPr>
          <w:lang w:val="hi_IN" w:bidi="hi_IN"/>
        </w:rPr>
      </w:r>
      <w:r>
        <w:rPr>
          <w:lang w:val="hi_IN" w:bidi="hi_IN"/>
        </w:rPr>
        <w:t>फिर दाऊद पहाड़ी से निकलता है और उस स्थान से दूर चला जाता है। शाऊल भी चला जाता है, परन्तु शाऊल दूसरी दिशा में जाता है, वापस शाऊल के घर, जो संभवतः गिबा में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26:13–25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अबीशै</w:t>
      </w:r>
    </w:p>
    <w:p>
      <w:pPr>
        <w:pStyle w:val="ListBullet"/>
        <w:spacing w:line="240" w:lineRule="auto"/>
        <w:ind w:left="720"/>
      </w:pPr>
      <w:r>
        <w:rPr>
          <w:lang w:val="hi_IN" w:bidi="hi_IN"/>
        </w:rPr>
      </w:r>
      <w:r>
        <w:rPr>
          <w:lang w:val="hi_IN" w:bidi="hi_IN"/>
        </w:rPr>
        <w:t>शाऊल की सेना</w:t>
      </w:r>
    </w:p>
    <w:p>
      <w:pPr>
        <w:pStyle w:val="ListBullet"/>
        <w:spacing w:line="240" w:lineRule="auto"/>
        <w:ind w:left="720"/>
      </w:pPr>
      <w:r>
        <w:rPr>
          <w:lang w:val="hi_IN" w:bidi="hi_IN"/>
        </w:rPr>
      </w:r>
      <w:r>
        <w:rPr>
          <w:lang w:val="hi_IN" w:bidi="hi_IN"/>
        </w:rPr>
        <w:t>नेर का पुत्र अब्नेर, शाऊल की सेना का सेनापति</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और वह जवान जो दाऊद से भाला वापस लाता है।</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अभिनय और उसके संभावित उत्तरों का एक उदाहरण दिया गया है।</w:t>
      </w:r>
    </w:p>
    <w:p>
      <w:pPr/>
      <w:r>
        <w:rPr>
          <w:lang w:val="hi_IN" w:bidi="hi_IN"/>
        </w:rPr>
      </w:r>
      <w:r>
        <w:rPr>
          <w:lang w:val="hi_IN" w:bidi="hi_IN"/>
        </w:rPr>
        <w:t>दाऊद शाऊल की सेना को बुलाता है और अब्नेर से बात करता है। दाऊद अब्नेर और अन्य सैनिकों से कहता है कि अब्नेर और सैनिकों ने राजा को सुरक्षित नहीं रखा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शाऊल की सेना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अब्नेर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शाऊल से बात करता है। दाऊद पूछता है कि शाऊल दाऊद का पीछा क्यों करता है। शाऊल कहता है कि शाऊल ने गलत काम किया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राजा का भाला वापस देने का निर्णय लेता है। दाऊद शाऊल को बताता है कि उसने शाऊल को सुरक्षित रखा। शाऊल दाऊद को आशीष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और शाऊल अलग-अलग दिशाओं में चले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26:13–25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दाऊद घाटी के दूसरी ओर गया और पहाड़ी की चोटी पर खड़ा हुआ। दाऊद ने सेना और अब्नेर को पुकारा। दाऊद ने अब्नेर से पूछा कि उसने अपने </w:t>
      </w:r>
      <w:r>
        <w:rPr>
          <w:b/>
          <w:lang w:val="hi_IN" w:bidi="hi_IN"/>
        </w:rPr>
        <w:t>प्रभु</w:t>
      </w:r>
      <w:r>
        <w:rPr>
          <w:lang w:val="hi_IN" w:bidi="hi_IN"/>
        </w:rPr>
        <w:t xml:space="preserve">, या मालिक, यानी </w:t>
      </w:r>
      <w:r>
        <w:rPr>
          <w:b/>
          <w:lang w:val="hi_IN" w:bidi="hi_IN"/>
        </w:rPr>
        <w:t>राजा</w:t>
      </w:r>
      <w:r>
        <w:rPr>
          <w:lang w:val="hi_IN" w:bidi="hi_IN"/>
        </w:rPr>
        <w:t xml:space="preserve"> की रखवाली क्यों नहीं की। प्रभु और राजा के लिए उन्हीं शब्दों या वाक्यांशों का उपयोग करें जिनका उपयोग आपने पिछले भागों में किया था। प्रभु और राजा के बारे में अधिक जानकारी के लिए, मुख्य शब्दावली देखें।</w:t>
      </w:r>
    </w:p>
    <w:p>
      <w:pPr/>
      <w:r>
        <w:rPr>
          <w:lang w:val="hi_IN" w:bidi="hi_IN"/>
        </w:rPr>
      </w:r>
      <w:r>
        <w:rPr>
          <w:lang w:val="hi_IN" w:bidi="hi_IN"/>
        </w:rPr>
        <w:t xml:space="preserve">दाऊद अब्नेर और सेना से एक प्रतिज्ञा करता है। दाऊद कहता है कि </w:t>
      </w:r>
      <w:r>
        <w:rPr>
          <w:b/>
          <w:lang w:val="hi_IN" w:bidi="hi_IN"/>
        </w:rPr>
        <w:t>यहोवा</w:t>
      </w:r>
      <w:r>
        <w:rPr>
          <w:lang w:val="hi_IN" w:bidi="hi_IN"/>
        </w:rPr>
        <w:t xml:space="preserve"> के जीवन की शपथ, अब्नेर और सेना मर जाएँगे। यहोवा परमेश्वर का व्यक्तिगत नाम है। इस भाग में, कहानीकार परमेश्वर को "यहोवा" कहता है। यहोवा शब्द का अनुवाद उसी तरह करना सुनिश्चित करें जैसे आपने पिछले भागों में किया है, और याद रखें कि यहोवा मुख्य शब्दावली में है।</w:t>
      </w:r>
    </w:p>
    <w:p>
      <w:pPr/>
      <w:r>
        <w:rPr>
          <w:lang w:val="hi_IN" w:bidi="hi_IN"/>
        </w:rPr>
      </w:r>
      <w:r>
        <w:rPr>
          <w:lang w:val="hi_IN" w:bidi="hi_IN"/>
        </w:rPr>
        <w:t xml:space="preserve">यहोवा ने शाऊल का </w:t>
      </w:r>
      <w:r>
        <w:rPr>
          <w:b/>
          <w:lang w:val="hi_IN" w:bidi="hi_IN"/>
        </w:rPr>
        <w:t>अभिषेक</w:t>
      </w:r>
      <w:r>
        <w:rPr>
          <w:lang w:val="hi_IN" w:bidi="hi_IN"/>
        </w:rPr>
        <w:t xml:space="preserve"> करके उसे राजा ठहराया है। अभिषेक का अर्थ है कि परमेश्वर किसी को किसी विशेष कार्य के लिए चुनता है। अभिषेक के लिए उसी शब्द या वाक्यांश का उपयोग करें जिसका उपयोग आपने पिछले भागों में किया है। अभिषेक शब्द मुख्य शब्दावली में है। </w:t>
      </w:r>
    </w:p>
    <w:p>
      <w:pPr/>
      <w:r>
        <w:rPr>
          <w:lang w:val="hi_IN" w:bidi="hi_IN"/>
        </w:rPr>
      </w:r>
      <w:r>
        <w:rPr>
          <w:lang w:val="hi_IN" w:bidi="hi_IN"/>
        </w:rPr>
        <w:t xml:space="preserve">दाऊद ने सैनिकों से कहा कि वे </w:t>
      </w:r>
      <w:r>
        <w:rPr>
          <w:b/>
          <w:lang w:val="hi_IN" w:bidi="hi_IN"/>
        </w:rPr>
        <w:t>राजा का भाला</w:t>
      </w:r>
      <w:r>
        <w:rPr>
          <w:lang w:val="hi_IN" w:bidi="hi_IN"/>
        </w:rPr>
        <w:t xml:space="preserve"> और </w:t>
      </w:r>
      <w:r>
        <w:rPr>
          <w:b/>
          <w:lang w:val="hi_IN" w:bidi="hi_IN"/>
        </w:rPr>
        <w:t>पानी की सुराही</w:t>
      </w:r>
      <w:r>
        <w:rPr>
          <w:lang w:val="hi_IN" w:bidi="hi_IN"/>
        </w:rPr>
        <w:t xml:space="preserve"> खोजें। राजा के भाले और पानी की सुराही के लिए उन्हीं शब्दों या वाक्यांशों का उपयोग करें जिनका उपयोग आपने पिछले भागों में किया था।</w:t>
      </w:r>
    </w:p>
    <w:p>
      <w:pPr/>
      <w:r>
        <w:rPr>
          <w:lang w:val="hi_IN" w:bidi="hi_IN"/>
        </w:rPr>
      </w:r>
      <w:r>
        <w:rPr>
          <w:lang w:val="hi_IN" w:bidi="hi_IN"/>
        </w:rPr>
        <w:t xml:space="preserve">शाऊल ने दाऊद से बात की। शाऊल ने दाऊद को शाऊल का </w:t>
      </w:r>
      <w:r>
        <w:rPr>
          <w:b/>
          <w:lang w:val="hi_IN" w:bidi="hi_IN"/>
        </w:rPr>
        <w:t>पुत्र</w:t>
      </w:r>
      <w:r>
        <w:rPr>
          <w:lang w:val="hi_IN" w:bidi="hi_IN"/>
        </w:rPr>
        <w:t xml:space="preserve"> कहा। जब कोई व्यक्ति पुत्र शब्द का प्रयोग स्नेहपूर्ण संबोधन के रूप में करता है, तो उसके लिए वही शब्द या वाक्यांश प्रयोग करें जो आपने पिछले भागों में प्रयोग किया है। पुत्र के बारे में अधिक जानकारी के लिए, मुख्य शब्दावली देखें।</w:t>
      </w:r>
    </w:p>
    <w:p>
      <w:pPr/>
      <w:r>
        <w:rPr>
          <w:lang w:val="hi_IN" w:bidi="hi_IN"/>
        </w:rPr>
      </w:r>
      <w:r>
        <w:rPr>
          <w:lang w:val="hi_IN" w:bidi="hi_IN"/>
        </w:rPr>
        <w:t xml:space="preserve">दाऊद ने शाऊल से पूछा कि शाऊल दाऊद का पीछा क्यों कर रहा है। दाऊद शाऊल को कारण बताता है कि शाऊल दाऊद का पीछा क्यों कर रहा है। यदि यहोवा ने शाऊल को भेजा है, तो दाऊद यहोवा के लिए एक </w:t>
      </w:r>
      <w:r>
        <w:rPr>
          <w:b/>
          <w:lang w:val="hi_IN" w:bidi="hi_IN"/>
        </w:rPr>
        <w:t>भेंट</w:t>
      </w:r>
      <w:r>
        <w:rPr>
          <w:lang w:val="hi_IN" w:bidi="hi_IN"/>
        </w:rPr>
        <w:t xml:space="preserve"> चढ़ाएगा। भेंट के लिए उसी शब्द या वाक्यांश का प्रयोग करें जिसका प्रयोग आपने पिछले भागों में किया है। भेंट के बारे में अधिक जानकारी के लिए मुख्य शब्दावली देखें। </w:t>
      </w:r>
    </w:p>
    <w:p>
      <w:pPr/>
      <w:r>
        <w:rPr>
          <w:lang w:val="hi_IN" w:bidi="hi_IN"/>
        </w:rPr>
      </w:r>
      <w:r>
        <w:rPr>
          <w:lang w:val="hi_IN" w:bidi="hi_IN"/>
        </w:rPr>
        <w:t xml:space="preserve">यदि लोगों ने शाऊल से दाऊद का पीछा करने के लिए कहा है, तो दाऊद चाहता है कि यहोवा उन लोगों को </w:t>
      </w:r>
      <w:r>
        <w:rPr>
          <w:b/>
          <w:lang w:val="hi_IN" w:bidi="hi_IN"/>
        </w:rPr>
        <w:t>श्राप</w:t>
      </w:r>
      <w:r>
        <w:rPr>
          <w:lang w:val="hi_IN" w:bidi="hi_IN"/>
        </w:rPr>
        <w:t xml:space="preserve"> दे या उन्हें दण्ड दे। श्राप के लिए उसी शब्द या वाक्यांश का उपयोग करें जिसका उपयोग आपने पिछले भागों में किया था। श्राप के बारे में अधिक जानकारी के लिए, मुख्य शब्दावली देखें।</w:t>
      </w:r>
    </w:p>
    <w:p>
      <w:pPr/>
      <w:r>
        <w:rPr>
          <w:lang w:val="hi_IN" w:bidi="hi_IN"/>
        </w:rPr>
      </w:r>
      <w:r>
        <w:rPr>
          <w:lang w:val="hi_IN" w:bidi="hi_IN"/>
        </w:rPr>
        <w:t xml:space="preserve">दाऊद यहोवा की </w:t>
      </w:r>
      <w:r>
        <w:rPr>
          <w:b/>
          <w:lang w:val="hi_IN" w:bidi="hi_IN"/>
        </w:rPr>
        <w:t>विरासत</w:t>
      </w:r>
      <w:r>
        <w:rPr>
          <w:lang w:val="hi_IN" w:bidi="hi_IN"/>
        </w:rPr>
        <w:t xml:space="preserve"> में नहीं रह सकता, जो वह भूमि है जो यहोवा ने इस्राएलियों को दी थी। विरासत के लिए उसी शब्द या वाक्यांश का उपयोग करें जिसका उपयोग आपने पिछले भागों में किया था।</w:t>
      </w:r>
    </w:p>
    <w:p>
      <w:pPr/>
      <w:r>
        <w:rPr>
          <w:lang w:val="hi_IN" w:bidi="hi_IN"/>
        </w:rPr>
      </w:r>
      <w:r>
        <w:rPr>
          <w:lang w:val="hi_IN" w:bidi="hi_IN"/>
        </w:rPr>
        <w:t xml:space="preserve">शाऊल और उसकी सेना दाऊद का पीछा ऐसे देशों की ओर कर रहे हैं जहाँ लोग अन्य झूठे </w:t>
      </w:r>
      <w:r>
        <w:rPr>
          <w:b/>
          <w:lang w:val="hi_IN" w:bidi="hi_IN"/>
        </w:rPr>
        <w:t>देवताओं</w:t>
      </w:r>
      <w:r>
        <w:rPr>
          <w:lang w:val="hi_IN" w:bidi="hi_IN"/>
        </w:rPr>
        <w:t xml:space="preserve"> की सेवा करते हैं। झूठे देवताओं के लिए उसी शब्द या वाक्यांश का उपयोग करें जिसका उपयोग आपने पिछले भागों में किया था। देवताओं के बारे में अधिक जानकारी के लिए, मुख्य शब्दावली देखें।</w:t>
      </w:r>
    </w:p>
    <w:p>
      <w:pPr/>
      <w:r>
        <w:rPr>
          <w:lang w:val="hi_IN" w:bidi="hi_IN"/>
        </w:rPr>
      </w:r>
      <w:r>
        <w:rPr>
          <w:lang w:val="hi_IN" w:bidi="hi_IN"/>
        </w:rPr>
        <w:t xml:space="preserve">दाऊद कहता है कि दाऊद एक </w:t>
      </w:r>
      <w:r>
        <w:rPr>
          <w:b/>
          <w:lang w:val="hi_IN" w:bidi="hi_IN"/>
        </w:rPr>
        <w:t>पिस्सू</w:t>
      </w:r>
      <w:r>
        <w:rPr>
          <w:lang w:val="hi_IN" w:bidi="hi_IN"/>
        </w:rPr>
        <w:t xml:space="preserve"> के समान है। पिस्सू के लिए उसी शब्द या वाक्यांश का उपयोग करें जिसका उपयोग आपने पिछले भागों में किया था।</w:t>
      </w:r>
    </w:p>
    <w:p>
      <w:pPr/>
      <w:r>
        <w:rPr>
          <w:lang w:val="hi_IN" w:bidi="hi_IN"/>
        </w:rPr>
      </w:r>
      <w:r>
        <w:rPr>
          <w:lang w:val="hi_IN" w:bidi="hi_IN"/>
        </w:rPr>
        <w:t>दाऊद कहता है कि शाऊल दाऊद का पीछा वैसे कर रहा है जैसे कोई व्यक्ति पहाड़ों में तीतर का शिकार करता है। तीतर एक जंगली पक्षी है, जिसका लोग शिकार करते हैं, फिर उसे पकाते हैं और उसे खाते हैं।</w:t>
      </w:r>
    </w:p>
    <w:p>
      <w:pPr/>
      <w:r>
        <w:rPr>
          <w:lang w:val="hi_IN" w:bidi="hi_IN"/>
        </w:rPr>
      </w:r>
      <w:r>
        <w:rPr>
          <w:lang w:val="hi_IN" w:bidi="hi_IN"/>
        </w:rPr>
        <w:t xml:space="preserve">यहाँ रुकें और समूह में चर्चा करें कि आप </w:t>
      </w:r>
      <w:r>
        <w:rPr>
          <w:b/>
          <w:lang w:val="hi_IN" w:bidi="hi_IN"/>
        </w:rPr>
        <w:t>तीतर</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शाऊल दाऊद के सामने स्वीकार करता है कि शाऊल ने </w:t>
      </w:r>
      <w:r>
        <w:rPr>
          <w:b/>
          <w:lang w:val="hi_IN" w:bidi="hi_IN"/>
        </w:rPr>
        <w:t>पाप</w:t>
      </w:r>
      <w:r>
        <w:rPr>
          <w:lang w:val="hi_IN" w:bidi="hi_IN"/>
        </w:rPr>
        <w:t xml:space="preserve"> किया है। पाप के लिए उसी शब्द या वाक्यांश का उपयोग करें जिसका उपयोग आपने पिछले भागों में किया था। पाप शब्द मुख्य शब्दावली में है।</w:t>
      </w:r>
    </w:p>
    <w:p>
      <w:pPr/>
      <w:r>
        <w:rPr>
          <w:lang w:val="hi_IN" w:bidi="hi_IN"/>
        </w:rPr>
      </w:r>
      <w:r>
        <w:rPr>
          <w:lang w:val="hi_IN" w:bidi="hi_IN"/>
        </w:rPr>
        <w:t xml:space="preserve">दाऊद कहता है कि यहोवा हर किसी को उसकी </w:t>
      </w:r>
      <w:r>
        <w:rPr>
          <w:b/>
          <w:lang w:val="hi_IN" w:bidi="hi_IN"/>
        </w:rPr>
        <w:t>धार्मिकता</w:t>
      </w:r>
      <w:r>
        <w:rPr>
          <w:lang w:val="hi_IN" w:bidi="hi_IN"/>
        </w:rPr>
        <w:t xml:space="preserve"> और </w:t>
      </w:r>
      <w:r>
        <w:rPr>
          <w:b/>
          <w:lang w:val="hi_IN" w:bidi="hi_IN"/>
        </w:rPr>
        <w:t>विश्वासयोग्यता</w:t>
      </w:r>
      <w:r>
        <w:rPr>
          <w:lang w:val="hi_IN" w:bidi="hi_IN"/>
        </w:rPr>
        <w:t xml:space="preserve"> के लिए प्रतिफल देता है। दूसरे शब्दों में, जब लोग यहोवा की इच्छा के अनुसार सही व्यवहार करते हैं, तो यहोवा लोगों को प्रतिफल देता है। यहोवा उन लोगों को भी प्रतिफल देता है जो विश्वासयोग्य हैं या यहोवा की व्यवस्था का पालन करते हैं। धार्मिकता और विश्वासयोग्यता के लिए उन्हीं शब्दों का उपयोग करें जिनका उपयोग आपने पिछले भागों में किया है। धार्मिकता और विश्वास दोनों मुख्य शब्दावली में हैं।</w:t>
      </w:r>
    </w:p>
    <w:p>
      <w:pPr/>
      <w:r>
        <w:rPr>
          <w:lang w:val="hi_IN" w:bidi="hi_IN"/>
        </w:rPr>
      </w:r>
      <w:r>
        <w:rPr>
          <w:lang w:val="hi_IN" w:bidi="hi_IN"/>
        </w:rPr>
        <w:t xml:space="preserve">शाऊल दाऊद से शाऊल के पास वापस आने के लिए कहता है और दाऊद से कहता है कि शाऊल फिर से दाऊद को कोई नुकसान नहीं पहुँचाएगा। दाऊद शाऊल को भाला देने का निर्णय लेता है। दाऊद प्रार्थना करता है कि जैसे दाऊद ने शाऊल की देखभाल की, वैसे ही यहोवा दाऊद की देखभाल करे। शाऊल आशा करता है कि यहोवा दाऊद को </w:t>
      </w:r>
      <w:r>
        <w:rPr>
          <w:b/>
          <w:lang w:val="hi_IN" w:bidi="hi_IN"/>
        </w:rPr>
        <w:t>आशीष</w:t>
      </w:r>
      <w:r>
        <w:rPr>
          <w:lang w:val="hi_IN" w:bidi="hi_IN"/>
        </w:rPr>
        <w:t xml:space="preserve"> देगा। आशीष के लिए उसी शब्द या वाक्यांश का उपयोग करें जिसका उपयोग आपने पिछले भागों में किया था। आशीष के बारे में अधिक जानकारी के लिए, मुख्य शब्दावली देखें।</w:t>
      </w:r>
    </w:p>
    <w:p>
      <w:pPr/>
      <w:r>
        <w:rPr>
          <w:lang w:val="hi_IN" w:bidi="hi_IN"/>
        </w:rPr>
      </w:r>
      <w:r>
        <w:rPr>
          <w:lang w:val="hi_IN" w:bidi="hi_IN"/>
        </w:rPr>
        <w:t>दाऊद पहाड़ी से निकलता है, और शाऊल अपने घर चला जाता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27:1–28:2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27:1–28:2 को सुनें और अपने मन में रखें।</w:t>
      </w:r>
    </w:p>
    <w:p>
      <w:pPr/>
      <w:r>
        <w:rPr>
          <w:lang w:val="hi_IN" w:bidi="hi_IN"/>
        </w:rPr>
      </w:r>
      <w:r>
        <w:rPr>
          <w:lang w:val="hi_IN" w:bidi="hi_IN"/>
        </w:rPr>
        <w:t>यदि सम्भव हो, तो 1 शमूएल 27:1–28:2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27:1–28:2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कहानी उस समय की घटना बताती है जब शाऊल इस्राएल में दाऊद का पीछा कर रहा था। इस्राएल में दाऊद और शाऊल ने एक घाटी के आर-पार खड़े होकर एक-दूसरे से बात की थी। शाऊल ने कहा कि वह फिर कभी दाऊद को हानि पहुँचाने का प्रयास नहीं करेगा। दाऊद ने शाऊल की बात सुनी, परन्तु उसने शाऊल पर विश्वास नहीं किया। दाऊद को विश्वास नहीं था कि शाऊल उसका पीछा करना छोड़ देगा।</w:t>
      </w:r>
    </w:p>
    <w:p>
      <w:pPr/>
      <w:r>
        <w:rPr>
          <w:lang w:val="hi_IN" w:bidi="hi_IN"/>
        </w:rPr>
      </w:r>
      <w:r>
        <w:rPr>
          <w:lang w:val="hi_IN" w:bidi="hi_IN"/>
        </w:rPr>
        <w:t>यह कहानी दाऊद और शाऊल के बीच हुई उस बातचीत के कुछ समय बाद की घटना है। हम नहीं जानते कि इस कहानी की घटनाओं और दाऊद तथा शाऊल के बीच तराई के आर-पार हुई बातचीत के बीच कितना समय बीत चुका था।</w:t>
      </w:r>
    </w:p>
    <w:p>
      <w:pPr/>
      <w:r>
        <w:rPr>
          <w:lang w:val="hi_IN" w:bidi="hi_IN"/>
        </w:rPr>
      </w:r>
      <w:r>
        <w:rPr>
          <w:lang w:val="hi_IN" w:bidi="hi_IN"/>
        </w:rPr>
        <w:t>दाऊद अपने मन में सोचता है कि एक दिन शाऊल उसे मार डालेगा। दाऊद जानता है कि उसके लिए सबसे अच्छा यही है कि वह इस्राएल छोड़कर उस स्थान पर चला जाए जहाँ पलिश्ती रहते हैं। दाऊद आशा करता है कि शाऊल इस्राएल में उसे ढूँढ़ना छोड़ देगा।</w:t>
      </w:r>
    </w:p>
    <w:p>
      <w:pPr/>
      <w:r>
        <w:rPr>
          <w:lang w:val="hi_IN" w:bidi="hi_IN"/>
        </w:rPr>
      </w:r>
      <w:r>
        <w:rPr>
          <w:lang w:val="hi_IN" w:bidi="hi_IN"/>
        </w:rPr>
        <w:t>यहाँ रुककर समूह में यह गतिविधि करें: उस समय की कोई कहानी सुनाएँ जब कोई व्यक्ति ऐसे अगुवे से बच निकला था जो उसे मार डालना चाहता था। वह व्यक्ति कहाँ गया और उसके साथ क्या हुआ? इस ऑडियो को यहाँ रोकें।</w:t>
      </w:r>
    </w:p>
    <w:p>
      <w:pPr/>
      <w:r>
        <w:rPr>
          <w:lang w:val="hi_IN" w:bidi="hi_IN"/>
        </w:rPr>
      </w:r>
      <w:r>
        <w:rPr>
          <w:lang w:val="hi_IN" w:bidi="hi_IN"/>
        </w:rPr>
        <w:t>दाऊद उस स्थान को छोड़ देता है जहाँ वह और उसके अनुयायी इस्राएल के जंगल में रह रहे थे। दाऊद इस्राएलियों के देश से निकलकर पलिश्तियों के देश में चला जाता है। दाऊद दोनों देशों के बीच की सीमा या सरहद को पार करके दूसरे देश में चला जाता है।</w:t>
      </w:r>
    </w:p>
    <w:p>
      <w:pPr/>
      <w:r>
        <w:rPr>
          <w:lang w:val="hi_IN" w:bidi="hi_IN"/>
        </w:rPr>
      </w:r>
      <w:r>
        <w:rPr>
          <w:lang w:val="hi_IN" w:bidi="hi_IN"/>
        </w:rPr>
        <w:t>दाऊद के 600 लोग दाऊद के साथ जाते हैं। दाऊद और उसके अनुयायी पलिश्तियों के देश में गत शहर के राजा आकीश के पास जाते हैं। राजा आकीश माओक का पुत्र था। हम नहीं जानते कि यह वही आकीश है या नहीं जिसके साथ दाऊद पहले ठहरा था। संभव है कि पलिश्तियों के सभी राजा आकीश नाम का उपयोग करते रहे हों, या आकीश इस राजा का व्यक्तिगत नाम रहा हो।</w:t>
      </w:r>
    </w:p>
    <w:p>
      <w:pPr/>
      <w:r>
        <w:rPr>
          <w:lang w:val="hi_IN" w:bidi="hi_IN"/>
        </w:rPr>
      </w:r>
      <w:r>
        <w:rPr>
          <w:lang w:val="hi_IN" w:bidi="hi_IN"/>
        </w:rPr>
        <w:t>यहाँ रुककर समूह में इस प्रश्न पर चर्चा करें: अपने समुदाय में ऐसे लोगों के उदाहरणों के विषय में बात करें जो एक पीढ़ी से दूसरी पीढ़ी तक एक ही नाम का उपयोग करते हैं। इन लोगों के एक ही नाम होने का क्या कारण है? क्या वह नाम औपचारिक है, या उस नाम का कोई दूसरा अर्थ है? इस ऑडियो को यहाँ रोकें।</w:t>
      </w:r>
    </w:p>
    <w:p>
      <w:pPr/>
      <w:r>
        <w:rPr>
          <w:lang w:val="hi_IN" w:bidi="hi_IN"/>
        </w:rPr>
      </w:r>
      <w:r>
        <w:rPr>
          <w:lang w:val="hi_IN" w:bidi="hi_IN"/>
        </w:rPr>
        <w:t>दाऊद गत शहर में आकीश के साथ रहता है। संभवतः दाऊद आकीश के साथ एक ही घर में नहीं रहता था। दाऊद गत में रहता है, और आकीश दाऊद की रक्षा करता है तथा उसका समर्थन करता है। दाऊद बहुत से लोगों के साथ गत में रहता है। दाऊद के लोग अपने-अपने घरानों के साथ रहते हैं, जिनमें उनके निकट परिवार के सदस्य और सम्भवतः सेवक भी शामिल थे। दाऊद की दोनों पत्नियाँ, अहीनोअम और अबीगैल, गत में दाऊद के साथ हैं। कहानी हमें स्मरण कराती है कि अहीनोअम यिज्रेल की रहने वाली थी। अबीगैल नाबाल की विधवा थी और दाऊद से विवाह करने से पहले कर्मेल में रहती थी।</w:t>
      </w:r>
    </w:p>
    <w:p>
      <w:pPr/>
      <w:r>
        <w:rPr>
          <w:lang w:val="hi_IN" w:bidi="hi_IN"/>
        </w:rPr>
      </w:r>
      <w:r>
        <w:rPr>
          <w:lang w:val="hi_IN" w:bidi="hi_IN"/>
        </w:rPr>
        <w:t>यहाँ रुककर समूह में यह गतिविधि करें: उन अवसरों की कहानियाँ सुनाएँ जब लोगों के बड़े समूहों को अपने देश से भागना पड़ा और कुछ समय के लिए किसी दूसरे स्थान में रहना पड़ा। इस ऑडियो को यहाँ रोकें।</w:t>
      </w:r>
    </w:p>
    <w:p>
      <w:pPr/>
      <w:r>
        <w:rPr>
          <w:lang w:val="hi_IN" w:bidi="hi_IN"/>
        </w:rPr>
      </w:r>
      <w:r>
        <w:rPr>
          <w:lang w:val="hi_IN" w:bidi="hi_IN"/>
        </w:rPr>
        <w:t>शाऊल सुनता है कि दाऊद गत में है। हम नहीं जानते कि शाऊल को यह किसने बताया कि दाऊद इस्राएल छोड़कर चला गया है। शाऊल दाऊद को ढूँढ़ना छोड़ देता है, क्योंकि दाऊद इस्राएल को छोड़ चुका था, जो वह देश था जिस पर शाऊल का अधिकार था।</w:t>
      </w:r>
    </w:p>
    <w:p>
      <w:pPr/>
      <w:r>
        <w:rPr>
          <w:lang w:val="hi_IN" w:bidi="hi_IN"/>
        </w:rPr>
      </w:r>
      <w:r>
        <w:rPr>
          <w:lang w:val="hi_IN" w:bidi="hi_IN"/>
        </w:rPr>
        <w:t>दाऊद आशा करता है कि वह जो कर रहा है उससे आकीश प्रसन्न है। दाऊद आकीश से एक उपहार, अर्थात् ऐसा स्थान माँगता है जहाँ वह और उसके सभी लोग रह सकें। उस समय राजा उन सेवकों को भूमि दिया करते थे जिन पर वे भरोसा करते थे। दाऊद स्वयं को आकीश का सेवक कहता है। दाऊद विनम्रता से यह कह रहा है कि आकीश का उस पर अधिकार है, और दाऊद वही करेगा जो आकीश उससे कराना चाहेगा। दाऊद आकीश की सेवा घर के काम करके या उसकी देखभाल करके नहीं करता था। दाऊद आकीश से पूछता है कि वह, जो आकीश का सेवक है, गत में क्यों रहे। दाऊद यह कह रहा है कि वह इतना महत्वपूर्ण नहीं है कि राजकीय शहर में रहे। दाऊद उस शहर में, जहाँ राजा आकीश रहता है, अर्थात् राजकीय शहर में, रहना न तो चाहता है और न ही उसे उसकी आवश्यकता है। दाऊद गत से दूर देहात में, किसी छोटे नगर में रहना चाहता है।</w:t>
      </w:r>
    </w:p>
    <w:p>
      <w:pPr/>
      <w:r>
        <w:rPr>
          <w:lang w:val="hi_IN" w:bidi="hi_IN"/>
        </w:rPr>
      </w:r>
      <w:r>
        <w:rPr>
          <w:lang w:val="hi_IN" w:bidi="hi_IN"/>
        </w:rPr>
        <w:t>जब दाऊद आकीश से रहने के लिए एक स्थान माँगता है, तब आकीश दाऊद को सिकलग नगर दे देता है। कहानीकार हमें स्मरण कराता है कि जिस समय वह यह कहानी सुना रहा है, उस समय भी सिकलग यहूदा के राजाओं का ही नगर है। आपको स्मरण होगा कि इस्राएल के इतिहास में बाद में यहूदा एक अलग राज्य बन गया था। सिकलग नगर आकीश की ओर से मिली विरासत के रूप में पीढ़ी-दर-पीढ़ी दाऊद के परिवार का बना रहा।</w:t>
      </w:r>
    </w:p>
    <w:p>
      <w:pPr/>
      <w:r>
        <w:rPr>
          <w:lang w:val="hi_IN" w:bidi="hi_IN"/>
        </w:rPr>
      </w:r>
      <w:r>
        <w:rPr>
          <w:lang w:val="hi_IN" w:bidi="hi_IN"/>
        </w:rPr>
        <w:t>यहाँ रुकें और पलिश्तिया का नक्शा देखें जो गत शहर, सिकलग के नगर और इस्राएल की सीमा को दिखाता है। इस ऑडियो को यहाँ रोकें।</w:t>
      </w:r>
    </w:p>
    <w:p>
      <w:pPr/>
      <w:r>
        <w:rPr>
          <w:lang w:val="hi_IN" w:bidi="hi_IN"/>
        </w:rPr>
      </w:r>
      <w:r>
        <w:rPr>
          <w:lang w:val="hi_IN" w:bidi="hi_IN"/>
        </w:rPr>
        <w:t>दाऊद पलिश्तिया में गत और फिर सिकलग में एक वर्ष और चार महीने तक रहता है।</w:t>
      </w:r>
    </w:p>
    <w:p>
      <w:pPr/>
      <w:r>
        <w:rPr>
          <w:lang w:val="hi_IN" w:bidi="hi_IN"/>
        </w:rPr>
      </w:r>
      <w:r>
        <w:rPr>
          <w:lang w:val="hi_IN" w:bidi="hi_IN"/>
        </w:rPr>
        <w:t>इसके बाद, कहानीकार हमें बताता है कि जब दाऊद पलिश्तिया में था, तब दाऊद ने क्या किया था। दाऊद और उसके लोग सिकलग और पलिश्तियों के देश के दक्षिण तथा पश्चिम में रहने वाले लोगों के समूहों पर धावा बोलते, उन पर आक्रमण करते और उनसे लूटपाट करते थे। ये लोगों के समूह इस्राएल के शत्रु थे जिन्होंने इस्राएल पर आक्रमण किया था और अब उस भूमि में रहते थे जिसे यहोवा ने इस्राएल को दिया था। गशूरियों, गिर्जियों और अमालेकियों के निवासस्थान शूर और मिस्र की दिशा तक फैले हुए थे। कुछ अनुवादों में कहा गया है कि ये बस्तियाँ यहूदा के एक नगर तेलाम तक फैली हुई थीं, लेकिन अधिकांश अनुवादों में कहा गया है कि लोग प्राचीन समय से ही इन भूमियों में रहते थे। मूल भाषा में तेलाम का अर्थ है लम्बा समय या सदा के लिए। इस कहानी में गशूरियों का समूह उन गशूरियों से अलग है जो इस्राएल के उत्तर-पूर्व में गिलाद के पास रहते थे।</w:t>
      </w:r>
    </w:p>
    <w:p>
      <w:pPr/>
      <w:r>
        <w:rPr>
          <w:lang w:val="hi_IN" w:bidi="hi_IN"/>
        </w:rPr>
      </w:r>
      <w:r>
        <w:rPr>
          <w:lang w:val="hi_IN" w:bidi="hi_IN"/>
        </w:rPr>
        <w:t>यहाँ रुककर पलिश्तिया में सिकलग, गशूरियों, गिर्जियों और अमालेकियों के प्रदेशों, शूर, मिस्र की पूर्वी सीमा, तथा यहूदा और एदोम के प्रदेशों का मानचित्र देखें। इस ऑडियो को यहाँ रोकें।</w:t>
      </w:r>
    </w:p>
    <w:p>
      <w:pPr/>
      <w:r>
        <w:rPr>
          <w:lang w:val="hi_IN" w:bidi="hi_IN"/>
        </w:rPr>
      </w:r>
      <w:r>
        <w:rPr>
          <w:lang w:val="hi_IN" w:bidi="hi_IN"/>
        </w:rPr>
        <w:t>जब दाऊद और उसके लोग किसी बस्ती पर आक्रमण करते थे, तब वे वहाँ के सब लोगों को मार डालते थे, परन्तु भेड़ें, गाय-बैल, गधे, ऊँट और वस्त्र ले लेते थे।</w:t>
      </w:r>
    </w:p>
    <w:p>
      <w:pPr/>
      <w:r>
        <w:rPr>
          <w:lang w:val="hi_IN" w:bidi="hi_IN"/>
        </w:rPr>
      </w:r>
      <w:r>
        <w:rPr>
          <w:lang w:val="hi_IN" w:bidi="hi_IN"/>
        </w:rPr>
        <w:t>यहाँ रुकें और समूह में भेड़ों की एक तस्वीर देखें। इस ऑडियो को यहाँ रोकें।</w:t>
      </w:r>
    </w:p>
    <w:p>
      <w:pPr/>
      <w:r>
        <w:rPr>
          <w:lang w:val="hi_IN" w:bidi="hi_IN"/>
        </w:rPr>
      </w:r>
      <w:r>
        <w:rPr>
          <w:lang w:val="hi_IN" w:bidi="hi_IN"/>
        </w:rPr>
        <w:t>यहाँ रुकें और समूह में मवेशियों की एक तस्वीर देखें। इस ऑडियो को यहाँ रोकें।</w:t>
      </w:r>
    </w:p>
    <w:p>
      <w:pPr/>
      <w:r>
        <w:rPr>
          <w:lang w:val="hi_IN" w:bidi="hi_IN"/>
        </w:rPr>
      </w:r>
      <w:r>
        <w:rPr>
          <w:lang w:val="hi_IN" w:bidi="hi_IN"/>
        </w:rPr>
        <w:t>यहाँ रुकें और समूह के रूप में गधे की एक तस्वीर देखें। इस ऑडियो को यहाँ रोकें।</w:t>
      </w:r>
    </w:p>
    <w:p>
      <w:pPr/>
      <w:r>
        <w:rPr>
          <w:lang w:val="hi_IN" w:bidi="hi_IN"/>
        </w:rPr>
      </w:r>
      <w:r>
        <w:rPr>
          <w:lang w:val="hi_IN" w:bidi="hi_IN"/>
        </w:rPr>
        <w:t>यहाँ रुकें और समूह के रूप में एक ऊँट की तस्वीर देखें। इस ऑडियो को यहाँ रोकें।</w:t>
      </w:r>
    </w:p>
    <w:p>
      <w:pPr/>
      <w:r>
        <w:rPr>
          <w:lang w:val="hi_IN" w:bidi="hi_IN"/>
        </w:rPr>
      </w:r>
      <w:r>
        <w:rPr>
          <w:lang w:val="hi_IN" w:bidi="hi_IN"/>
        </w:rPr>
        <w:t>दाऊद और उसके लोग जो कुछ भी मूल्यवान होता था, उसे अपने साथ ले आते थे। दाऊद और उसके लोग कुछ पशु और वस्त्र अपने पास रख लेते थे ताकि सिकलग में दाऊद और उसके लोगों का भरण-पोषण हो सके। संभव है कि दाऊद ने कुछ पशु और वस्त्र आकीश को भी दिए हों। दाऊद गशूरियों, गिर्जियों और अमालेकियों पर आक्रमण करने के लिए अनेक बार निकला था। प्रत्येक आक्रमण के बाद आकीश दाऊद से पूछता था कि उसने क्या किया और किस पर आक्रमण किया। दाऊद ने आकीश को सच नहीं बताया। दाऊद ने आकीश से कहा कि वह और उसके लोग इस्राएलियों तथा नेगेव के जंगल में इस्राएलियों के साथ रहने वाले लोगों के क्षेत्र में धावा बोल रहे थे। नेगेव का जंगल इस्राएल के दक्षिण में, यहूदा के गोत्रीय प्रदेश में स्थित सूखी भूमि का एक क्षेत्र है। यरहमेएलियों का समूह यहूदा के गोत्र के लोगों का एक भाग था। केनियों का इस्राएल के साथ मैत्रीपूर्ण सम्बन्ध था और वे यहूदा तथा एदोम के बीच रहते थे।</w:t>
      </w:r>
    </w:p>
    <w:p>
      <w:pPr/>
      <w:r>
        <w:rPr>
          <w:lang w:val="hi_IN" w:bidi="hi_IN"/>
        </w:rPr>
      </w:r>
      <w:r>
        <w:rPr>
          <w:lang w:val="hi_IN" w:bidi="hi_IN"/>
        </w:rPr>
        <w:t>यहाँ रुककर पलिश्तिया में सिकलग, गशूरियों, गिर्जियों और अमालेकियों के प्रदेशों, शूर, मिस्र की पूर्वी सीमा, तथा यहूदा और एदोम के प्रदेशों का मानचित्र देखें। इस ऑडियो को यहाँ रोकें।</w:t>
      </w:r>
    </w:p>
    <w:p>
      <w:pPr/>
      <w:r>
        <w:rPr>
          <w:lang w:val="hi_IN" w:bidi="hi_IN"/>
        </w:rPr>
      </w:r>
      <w:r>
        <w:rPr>
          <w:lang w:val="hi_IN" w:bidi="hi_IN"/>
        </w:rPr>
        <w:t>दाऊद और उसके लोग आक्रमण के दौरान सब लोगों को मार डालते थे ताकि लूटी गई किसी बस्ती का कोई व्यक्ति गत पहुँचकर आकीश को सच्चाई न बता सके। पलिश्तियो में इस बार के अपने निवास के पूरे समय में दाऊद यही करता रहा। आकीश सच्चाई नहीं जान पाया। आकीश ने दाऊद पर विश्वास किया और यह समझा कि दाऊद ऐसा व्यक्ति बन गया है जिससे इस्राएली घृणा करते हैं और जिसे उन्होंने अस्वीकार कर दिया है। आकीश को विश्वास था कि दाऊद उसका सेवक बना रहेगा। आकीश को विश्वास था कि दाऊद उसके लिए सैन्य सेवा करेगा और उसकी सुरक्षा के अधीन रहेगा। आकीश को विश्वास था कि दाऊद सदा उसका सेवक बना रहेगा, अर्थात् दाऊद अपना शेष जीवन आकीश की सेवा करते हुए बिताएगा।</w:t>
      </w:r>
    </w:p>
    <w:p>
      <w:pPr/>
      <w:r>
        <w:rPr>
          <w:lang w:val="hi_IN" w:bidi="hi_IN"/>
        </w:rPr>
      </w:r>
      <w:r>
        <w:rPr>
          <w:lang w:val="hi_IN" w:bidi="hi_IN"/>
        </w:rPr>
        <w:t>यहाँ रुककर समूह में यह गतिविधि करें: उस समय के बारे में चर्चा करें जब किसी व्यक्ति ने परमेश्वर की आज्ञा का पालन करते रहने के लिए या लोगों के किसी समूह की सहायता करने के लिए लोगों से झूठ बोला था। इस ऑडियो को यहाँ रोकें।</w:t>
      </w:r>
    </w:p>
    <w:p>
      <w:pPr/>
      <w:r>
        <w:rPr>
          <w:lang w:val="hi_IN" w:bidi="hi_IN"/>
        </w:rPr>
      </w:r>
      <w:r>
        <w:rPr>
          <w:lang w:val="hi_IN" w:bidi="hi_IN"/>
        </w:rPr>
        <w:t>जिस समय दाऊद पलिश्तिया में रह रहा था, उस समय पलिश्ती लोग इस्राएल से युद्ध करने के लिए एकत्र हुए। पलिश्तियों के अगुवों ने युद्ध करने वाले लोगों को इस्राएल पर आक्रमण करने के लिए तैयार रहने हेतु एकत्र किया। आकीश चाहता था कि दाऊद पलिश्तियों के साथ मिलकर इस्राएल के विरुद्ध युद्ध करे। आकीश कहता है कि दाऊद और उसके लोगों को पलिश्तियों की सेना में शामिल होना होगा। दाऊद यह नहीं कहता कि वह और उसके लोग इस्राएल पर आक्रमण करेंगे। दाऊद आकीश को उत्तर देते समय बहुत सावधानी बरतता है। आकीश यह समझता है कि दाऊद पलिश्तियों की सहायता करके इस्राएल पर आक्रमण करने वाला है। आकीश दाऊद को अपना अंगरक्षक नियुक्त करके उसका सम्मान करता है। अंगरक्षक वह व्यक्ति होता है जो किसी विशेष व्यक्ति को व्यक्तिगत सुरक्षा प्रदान करता है। एक अंगरक्षक उस विशेष व्यक्ति को सुरक्षित रखने के लिए अपना जीवन दे सकता है। आकीश दाऊद को अपना स्थायी अंगरक्षक नियुक्त करता है, ताकि उस समय से आगे वह सदा उसके अंगरक्षक के रूप में सेवा करता रहे।</w:t>
      </w:r>
    </w:p>
    <w:p>
      <w:pPr/>
      <w:r>
        <w:rPr>
          <w:lang w:val="hi_IN" w:bidi="hi_IN"/>
        </w:rPr>
      </w:r>
      <w:r>
        <w:rPr>
          <w:lang w:val="hi_IN" w:bidi="hi_IN"/>
        </w:rPr>
        <w:t>यहाँ रुककर समूह में इस प्रश्न पर चर्चा करें: खतरनाक परिस्थितियों में आप अपने समुदाय के अगुवों की रक्षा कैसे करते हैं?</w:t>
      </w:r>
      <w:r>
        <w:rPr>
          <w:lang w:val="hi_IN" w:bidi="hi_IN"/>
        </w:rPr>
      </w:r>
    </w:p>
    <w:p>
      <w:pPr>
        <w:pStyle w:val="Heading3"/>
      </w:pPr>
      <w:r>
        <w:rPr>
          <w:lang w:val="hi_IN" w:bidi="hi_IN"/>
        </w:rPr>
        <w:t>घटनाओं को समझाना</w:t>
      </w:r>
    </w:p>
    <w:p>
      <w:pPr/>
      <w:r>
        <w:rPr>
          <w:lang w:val="hi_IN" w:bidi="hi_IN"/>
        </w:rPr>
      </w:r>
      <w:r>
        <w:rPr>
          <w:lang w:val="hi_IN" w:bidi="hi_IN"/>
        </w:rPr>
        <w:t>1 शमूएल 27:1–28:2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सात दृश्य हैं।</w:t>
      </w:r>
    </w:p>
    <w:p>
      <w:pPr/>
      <w:r>
        <w:rPr>
          <w:lang w:val="hi_IN" w:bidi="hi_IN"/>
        </w:rPr>
      </w:r>
      <w:r>
        <w:rPr>
          <w:b/>
          <w:lang w:val="hi_IN" w:bidi="hi_IN"/>
        </w:rPr>
        <w:t>पहले दृश्य में:</w:t>
      </w:r>
      <w:r>
        <w:rPr>
          <w:lang w:val="hi_IN" w:bidi="hi_IN"/>
        </w:rPr>
        <w:t xml:space="preserve"> दाऊद पलिश्तिया जाने का निर्णय करता है।</w:t>
      </w:r>
    </w:p>
    <w:p>
      <w:pPr/>
      <w:r>
        <w:rPr>
          <w:lang w:val="hi_IN" w:bidi="hi_IN"/>
        </w:rPr>
      </w:r>
      <w:r>
        <w:rPr>
          <w:b/>
          <w:lang w:val="hi_IN" w:bidi="hi_IN"/>
        </w:rPr>
        <w:t>दूसरे दृश्य में:</w:t>
      </w:r>
      <w:r>
        <w:rPr>
          <w:lang w:val="hi_IN" w:bidi="hi_IN"/>
        </w:rPr>
        <w:t xml:space="preserve"> दाऊद, उसके लोग, और उन लोगों की पत्नियाँ पलिश्तियों के गत शहर में जाते हैं। शाऊल दाऊद को ढूँढना बंद कर देता है।</w:t>
      </w:r>
    </w:p>
    <w:p>
      <w:pPr/>
      <w:r>
        <w:rPr>
          <w:lang w:val="hi_IN" w:bidi="hi_IN"/>
        </w:rPr>
      </w:r>
      <w:r>
        <w:rPr>
          <w:b/>
          <w:lang w:val="hi_IN" w:bidi="hi_IN"/>
        </w:rPr>
        <w:t>तीसरे दृश्य में:</w:t>
      </w:r>
      <w:r>
        <w:rPr>
          <w:lang w:val="hi_IN" w:bidi="hi_IN"/>
        </w:rPr>
        <w:t xml:space="preserve"> दाऊद गत के राजा आकीश से दाऊद और उसके लोगों के रहने के लिए एक स्थान माँगता है। आकीश दाऊद को सिकलग देता है।</w:t>
      </w:r>
    </w:p>
    <w:p>
      <w:pPr/>
      <w:r>
        <w:rPr>
          <w:lang w:val="hi_IN" w:bidi="hi_IN"/>
        </w:rPr>
      </w:r>
      <w:r>
        <w:rPr>
          <w:b/>
          <w:lang w:val="hi_IN" w:bidi="hi_IN"/>
        </w:rPr>
        <w:t>चौथे दृश्य में:</w:t>
      </w:r>
      <w:r>
        <w:rPr>
          <w:lang w:val="hi_IN" w:bidi="hi_IN"/>
        </w:rPr>
        <w:t xml:space="preserve"> दाऊद और उसके लोग गशूरियों, गिर्जियों और अमालेकियों पर धावा बोलते हैं।</w:t>
      </w:r>
    </w:p>
    <w:p>
      <w:pPr/>
      <w:r>
        <w:rPr>
          <w:lang w:val="hi_IN" w:bidi="hi_IN"/>
        </w:rPr>
      </w:r>
      <w:r>
        <w:rPr>
          <w:b/>
          <w:lang w:val="hi_IN" w:bidi="hi_IN"/>
        </w:rPr>
        <w:t>पाँचवें दृश्य में:</w:t>
      </w:r>
      <w:r>
        <w:rPr>
          <w:lang w:val="hi_IN" w:bidi="hi_IN"/>
        </w:rPr>
        <w:t xml:space="preserve"> आकीश दाऊद से पूछता है कि उसने कहाँ धावा बोला था। दाऊद आकीश से कहता है कि वह और उसके लोग यहूदा के लोगों पर धावा बोलकर आए हैं।</w:t>
      </w:r>
    </w:p>
    <w:p>
      <w:pPr/>
      <w:r>
        <w:rPr>
          <w:lang w:val="hi_IN" w:bidi="hi_IN"/>
        </w:rPr>
      </w:r>
      <w:r>
        <w:rPr>
          <w:b/>
          <w:lang w:val="hi_IN" w:bidi="hi_IN"/>
        </w:rPr>
        <w:t>छठे दृश्य में:</w:t>
      </w:r>
      <w:r>
        <w:rPr>
          <w:lang w:val="hi_IN" w:bidi="hi_IN"/>
        </w:rPr>
        <w:t xml:space="preserve"> आकीश दाऊद के विषय में सोचता है और समझता है कि अब से दाऊद सदा उसकी सेवा करेगा।</w:t>
      </w:r>
    </w:p>
    <w:p>
      <w:pPr/>
      <w:r>
        <w:rPr>
          <w:lang w:val="hi_IN" w:bidi="hi_IN"/>
        </w:rPr>
      </w:r>
      <w:r>
        <w:rPr>
          <w:b/>
          <w:lang w:val="hi_IN" w:bidi="hi_IN"/>
        </w:rPr>
        <w:t>सातवें दृश्य में:</w:t>
      </w:r>
      <w:r>
        <w:rPr>
          <w:lang w:val="hi_IN" w:bidi="hi_IN"/>
        </w:rPr>
        <w:t xml:space="preserve"> पलिश्ती इस्राएल से युद्ध करने की तैयारी करते हैं, और आकीश दाऊद से कहता है कि दाऊद और उसके लोगों को पलिश्तियों के साथ मिलकर इस्राएल के विरुद्ध युद्ध करना होगा। दाऊद उत्तर देता है, और आकीश यह समझता है कि दाऊद विश्वासयोग्य रहेगा और उसकी रक्षा करेगा।</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दाऊद के लोग और उनके घराने</w:t>
      </w:r>
    </w:p>
    <w:p>
      <w:pPr>
        <w:pStyle w:val="ListBullet"/>
        <w:spacing w:line="240" w:lineRule="auto"/>
        <w:ind w:left="720"/>
      </w:pPr>
      <w:r>
        <w:rPr>
          <w:lang w:val="hi_IN" w:bidi="hi_IN"/>
        </w:rPr>
      </w:r>
      <w:r>
        <w:rPr>
          <w:lang w:val="hi_IN" w:bidi="hi_IN"/>
        </w:rPr>
        <w:t>गत का राजा आकीश</w:t>
      </w:r>
    </w:p>
    <w:p>
      <w:pPr>
        <w:pStyle w:val="ListBullet"/>
        <w:spacing w:line="240" w:lineRule="auto"/>
        <w:ind w:left="720"/>
      </w:pPr>
      <w:r>
        <w:rPr>
          <w:lang w:val="hi_IN" w:bidi="hi_IN"/>
        </w:rPr>
      </w:r>
      <w:r>
        <w:rPr>
          <w:lang w:val="hi_IN" w:bidi="hi_IN"/>
        </w:rPr>
        <w:t>दाऊद की पत्नियाँ, अहीनोअम और अबीगैल</w:t>
      </w:r>
    </w:p>
    <w:p>
      <w:pPr>
        <w:pStyle w:val="ListBullet"/>
        <w:spacing w:line="240" w:lineRule="auto"/>
        <w:ind w:left="720"/>
      </w:pPr>
      <w:r>
        <w:rPr>
          <w:lang w:val="hi_IN" w:bidi="hi_IN"/>
        </w:rPr>
      </w:r>
      <w:r>
        <w:rPr>
          <w:lang w:val="hi_IN" w:bidi="hi_IN"/>
        </w:rPr>
        <w:t>शाऊल</w:t>
      </w:r>
    </w:p>
    <w:p>
      <w:pPr>
        <w:pStyle w:val="ListBullet"/>
        <w:spacing w:line="240" w:lineRule="auto"/>
        <w:ind w:left="720"/>
      </w:pPr>
      <w:r>
        <w:rPr>
          <w:lang w:val="hi_IN" w:bidi="hi_IN"/>
        </w:rPr>
      </w:r>
      <w:r>
        <w:rPr>
          <w:lang w:val="hi_IN" w:bidi="hi_IN"/>
        </w:rPr>
        <w:t>गशूरी, गिर्जी और अमालेकी</w:t>
      </w:r>
    </w:p>
    <w:p>
      <w:pPr>
        <w:pStyle w:val="ListBullet"/>
        <w:spacing w:line="240" w:lineRule="auto"/>
        <w:ind w:left="720"/>
      </w:pPr>
      <w:r>
        <w:rPr>
          <w:lang w:val="hi_IN" w:bidi="hi_IN"/>
        </w:rPr>
      </w:r>
      <w:r>
        <w:rPr>
          <w:lang w:val="hi_IN" w:bidi="hi_IN"/>
        </w:rPr>
        <w:t>और पलिश्ती अगुवे</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यह कहानी इस्राएल में दाऊद से शुरू होती है। दाऊद इस बारे में सोच रहा है कि क्या करना है। पिछली कहानी में, दाऊद ने घाटी के पार से शाऊल से बात की थी, और शाऊल मित्रतापूर्ण व्यवहार कर रहा था। यह कहानिकार हमें बताता है कि दाऊद शाऊल पर विश्वास नहीं करता था। दाऊद इस्राएल छोड़ने और पलिश्तिया जाने का निर्णय लेता है। कहानीकार हमें बताता है कि दाऊद अपने मन में सोचता है, या अपने हृदय में कहता है कि एक दिन शाऊल दाऊद को मार डालेगा। दाऊद बिना ऊँची आवाज़ में बोले अपने आप से बात करता है। दाऊद शाऊल के हाथ से बच निकलने के विषय में सोचता है। यह कहने का एक तरीका है कि दाऊद शाऊल के अधिकार से दूर चला जाएगा और शाऊल दाऊद को पकड़ नहीं सकेगा। दाऊद वास्तव में शाऊल के हाथ में नहीं है। दाऊद इस्राएल में शाऊल की शक्ति के अधीन है, और शाऊल उसे पकड़ सकता है। जब दाऊद चला जाएगा, तब शाऊल दाऊद को पकड़ नहीं सकेगा, और दाऊद शाऊल के अधिकार से दूर हो जाएगा।</w:t>
      </w:r>
    </w:p>
    <w:p>
      <w:pPr/>
      <w:r>
        <w:rPr>
          <w:lang w:val="hi_IN" w:bidi="hi_IN"/>
        </w:rPr>
      </w:r>
      <w:r>
        <w:rPr>
          <w:lang w:val="hi_IN" w:bidi="hi_IN"/>
        </w:rPr>
        <w:t>यहाँ रुकें और समूह में इस प्रश्न पर चर्चा करें: आप कैसे कहते हैं कि कोई व्यक्ति किसी दूसरे व्यक्ति के नियंत्रण में या उसके अधिकार में है? इस ऑडियो को यहाँ रोकें।</w:t>
      </w:r>
    </w:p>
    <w:p>
      <w:pPr/>
      <w:r>
        <w:rPr>
          <w:lang w:val="hi_IN" w:bidi="hi_IN"/>
        </w:rPr>
      </w:r>
      <w:r>
        <w:rPr>
          <w:lang w:val="hi_IN" w:bidi="hi_IN"/>
        </w:rPr>
        <w:t>यहाँ रुककर समूह में यह गतिविधि करें: ऐसे किसी व्यक्ति के बारे में चर्चा करें जो लोगों को बताए बिना आपके समुदाय को छोड़कर चला गया हो। ऐसे व्यक्ति का वर्णन करने के लिए आप जिन विशेष वाक्यांशों का उपयोग करते हैं, उन पर ध्यान दें। इस ऑडियो को यहाँ रोकें।</w:t>
      </w:r>
    </w:p>
    <w:p>
      <w:pPr/>
      <w:r>
        <w:rPr>
          <w:lang w:val="hi_IN" w:bidi="hi_IN"/>
        </w:rPr>
      </w:r>
      <w:r>
        <w:rPr>
          <w:lang w:val="hi_IN" w:bidi="hi_IN"/>
        </w:rPr>
        <w:t>दाऊद और उसके लोग इस्राएल को छोड़कर सीमा पार करके पलिश्तियों के देश में चले जाते हैं।</w:t>
      </w:r>
    </w:p>
    <w:p>
      <w:pPr/>
      <w:r>
        <w:rPr>
          <w:lang w:val="hi_IN" w:bidi="hi_IN"/>
        </w:rPr>
      </w:r>
      <w:r>
        <w:rPr>
          <w:lang w:val="hi_IN" w:bidi="hi_IN"/>
        </w:rPr>
        <w:t>यहाँ रुकें और समूह में इस प्रश्न पर चर्चा करें: आप अपने लोगों की भूमि और अपने पड़ोसियों की भूमि के बीच के बदलाव का वर्णन कैसे करेंगे? क्या आपके बीच एक स्पष्ट रूप से समझी जाने वाली सीमा है, या फिर बदलाव की एक व्यापक सीमा है? आप कैसे जानते हैं कि आप अपने देश से निकलकर दूसरे लोगों के देश में पहुँच गए हैं? इस ऑडियो को यहाँ रोकें।</w:t>
      </w:r>
    </w:p>
    <w:p>
      <w:pPr/>
      <w:r>
        <w:rPr>
          <w:lang w:val="hi_IN" w:bidi="hi_IN"/>
        </w:rPr>
      </w:r>
      <w:r>
        <w:rPr>
          <w:lang w:val="hi_IN" w:bidi="hi_IN"/>
        </w:rPr>
        <w:t>दाऊद और दाऊद के लोग गत के राजा आकीश के पास गए। गत पलिश्तिया में एक शहर था। हर व्यक्ति अपने परिवार के साथ था, और दाऊद अपनी पत्नियों के साथ था। कहानीकार हमें दाऊद की प्रत्येक पत्नियों के बारे में जानकारी देता है। अहीनोअम यिज्रेल की है, और अबीगैल कर्मेल की है। अबीगैल नाबाल की विधवा है।</w:t>
      </w:r>
    </w:p>
    <w:p>
      <w:pPr/>
      <w:r>
        <w:rPr>
          <w:lang w:val="hi_IN" w:bidi="hi_IN"/>
        </w:rPr>
      </w:r>
      <w:r>
        <w:rPr>
          <w:lang w:val="hi_IN" w:bidi="hi_IN"/>
        </w:rPr>
        <w:t>यहाँ रुककर समूह में इस प्रश्न पर चर्चा करें: आप लोगों के बारे में कैसे बात करते हैं और दूसरों को यह पहचानने में कैसे मदद करते हैं कि वे लोग कौन हैं? आप किसी व्यक्ति के नाम के साथ उस व्यक्ति के बारे में कौन-सी विशेषताएँ या जानकारी जोड़ते हैं? इस ऑडियो को यहाँ रोकें।</w:t>
      </w:r>
    </w:p>
    <w:p>
      <w:pPr/>
      <w:r>
        <w:rPr>
          <w:lang w:val="hi_IN" w:bidi="hi_IN"/>
        </w:rPr>
      </w:r>
      <w:r>
        <w:rPr>
          <w:lang w:val="hi_IN" w:bidi="hi_IN"/>
        </w:rPr>
        <w:t>दाऊद के इस्राएल छोड़ने के बाद, किसी ने शाऊल को बताया कि दाऊद गत में है। शाऊल दाऊद को ढूँढना बंद कर देता है।</w:t>
      </w:r>
    </w:p>
    <w:p>
      <w:pPr/>
      <w:r>
        <w:rPr>
          <w:lang w:val="hi_IN" w:bidi="hi_IN"/>
        </w:rPr>
      </w:r>
      <w:r>
        <w:rPr>
          <w:lang w:val="hi_IN" w:bidi="hi_IN"/>
        </w:rPr>
        <w:t>गत में कुछ समय बाद, दाऊद आकीश से पूछता है कि क्या उसने आकीश की दृष्टि में अनुग्रह पाया है। दाऊद जानना चाहता है कि क्या दाऊद आकीश को प्रसन्न करता है। दाऊद चाहता है कि आकीश दाऊद और उसके लोगों को गत और राजा से दूर रहने के लिए कोई स्थान दे। दाऊद आकीश से बात करते समय बहुत विनम्र रहता है और आकीश से कहता है कि वह उसका सेवक है।</w:t>
      </w:r>
    </w:p>
    <w:p>
      <w:pPr/>
      <w:r>
        <w:rPr>
          <w:lang w:val="hi_IN" w:bidi="hi_IN"/>
        </w:rPr>
      </w:r>
      <w:r>
        <w:rPr>
          <w:lang w:val="hi_IN" w:bidi="hi_IN"/>
        </w:rPr>
        <w:t>यहाँ रुककर समूह में इस प्रश्न पर चर्चा करें: आप कैसे बताते हैं कि कोई अगुवा अब किसी व्यक्ति को पसंद करने लगा है, खासकर तब जब उस व्यक्ति ने अगुवे की भावनाओं को बदलने के लिए कुछ किया हो? इस ऑडियो को यहाँ रोकें।</w:t>
      </w:r>
    </w:p>
    <w:p>
      <w:pPr/>
      <w:r>
        <w:rPr>
          <w:lang w:val="hi_IN" w:bidi="hi_IN"/>
        </w:rPr>
      </w:r>
      <w:r>
        <w:rPr>
          <w:lang w:val="hi_IN" w:bidi="hi_IN"/>
        </w:rPr>
        <w:t>उस समय, दाऊद के आकीश से कहीं रहने के लिए एक स्थान माँगने के बाद, आकीश दाऊद को सिकलग नगर देता है। दाऊद सिकलग नगर का अगुवा बन जाता है, और वह भूमि दाऊद की हो जाती है। वह नगर दाऊद की संपत्ति बन जाती है, और जिस समय यह कहानी लिखने वाला लेखक यह कथा लिखता है, उस समय तक वह पीढ़ी-दर-पीढ़ी मीरास के रूप में इस्राएल के प्रत्येक राजा को मिलता रहता है, अर्थात् यहूदा के राजाओं के समय तक। यहूदा के राजा इस कहानी के समय के बहुत बाद में सत्ता में आते हैं और शासन करते हैं।</w:t>
      </w:r>
    </w:p>
    <w:p>
      <w:pPr/>
      <w:r>
        <w:rPr>
          <w:lang w:val="hi_IN" w:bidi="hi_IN"/>
        </w:rPr>
      </w:r>
      <w:r>
        <w:rPr>
          <w:lang w:val="hi_IN" w:bidi="hi_IN"/>
        </w:rPr>
        <w:t>दाऊद पलिश्तिया में, गत में और फिर सिकलग में एक वर्ष और चार महीने तक रहता है। एक वर्ष और चार महीनों के इस समय के दौरान, दाऊद और दाऊद के लोग पलिश्तियों के दक्षिण-पश्चिम में रहने वाले लोगों पर कई बार धावा बोलते रहे। धावे में लोग अचानक हथियारों के साथ अन्य लोगों पर हमला करते हैं, जिससे नुकसान पहुँच सकता है। फिर, शत्रु की भूमि को अपने पास रखने के बजाय, धावा करने वाले लोग आमतौर पर उस भूमि के लोगों की संपत्ति ले लेते हैं।</w:t>
      </w:r>
    </w:p>
    <w:p>
      <w:pPr/>
      <w:r>
        <w:rPr>
          <w:lang w:val="hi_IN" w:bidi="hi_IN"/>
        </w:rPr>
      </w:r>
      <w:r>
        <w:rPr>
          <w:lang w:val="hi_IN" w:bidi="hi_IN"/>
        </w:rPr>
        <w:t>यहाँ रुककर समूह में यह गतिविधि करें: लोगों की भूमि लेने के लिए किए गए हमले और लोगों को नुकसान पहुँचाने तथा उनकी संपत्ति लेने के लिए किए गए हमले के बीच अंतर पर चर्चा करें। इस ऑडियो को यहाँ रोकें।</w:t>
      </w:r>
    </w:p>
    <w:p>
      <w:pPr/>
      <w:r>
        <w:rPr>
          <w:lang w:val="hi_IN" w:bidi="hi_IN"/>
        </w:rPr>
      </w:r>
      <w:r>
        <w:rPr>
          <w:lang w:val="hi_IN" w:bidi="hi_IN"/>
        </w:rPr>
        <w:t>दाऊद ने गशूरियों, गिर्जियों और अमालेकियों पर धावा बोला। ये लोग अपनी भूमि पर लंबे समय तक रहते थे। इन लोगों की भूमि शूर और मिस्र तक फैली हुई थी, और ये लोग इस्राएल के शत्रु थे। दाऊद ने एक बस्ती के सभी लोगों को मार डाला, लेकिन वहाँ की सभी मूल्यवान वस्तुएँ ले गया। दाऊद ने भेड़ें, मवेशी, गधियाँ, ऊँट और वस्त्र लिए।</w:t>
      </w:r>
    </w:p>
    <w:p>
      <w:pPr/>
      <w:r>
        <w:rPr>
          <w:lang w:val="hi_IN" w:bidi="hi_IN"/>
        </w:rPr>
      </w:r>
      <w:r>
        <w:rPr>
          <w:lang w:val="hi_IN" w:bidi="hi_IN"/>
        </w:rPr>
        <w:t>जब भी दाऊद धावे के बाद गत लौटता और आकीश से मिलता, आकीश उस समय दाऊद से पूछता कि उस बार उसने कहाँ धावा बोला था। दाऊद ने आकीश को सच्चाई नहीं बताई। दाऊद ने आकीश से कहा कि वह और उसके लोग इस्राएल में, यहूदा के सूखे प्रदेशों और केनियों पर धावा बोलकर आए हैं।</w:t>
      </w:r>
    </w:p>
    <w:p>
      <w:pPr/>
      <w:r>
        <w:rPr>
          <w:lang w:val="hi_IN" w:bidi="hi_IN"/>
        </w:rPr>
      </w:r>
      <w:r>
        <w:rPr>
          <w:lang w:val="hi_IN" w:bidi="hi_IN"/>
        </w:rPr>
        <w:t>यहाँ रुककर पलिश्तिया में सिकलग, गशूरियों, गिर्जियों और अमालेकियों के प्रदेशों, शूर, मिस्र की पूर्वी सीमा, तथा यहूदा और एदोम के प्रदेशों का मानचित्र देखें। इस ऑडियो को यहाँ रोकें।</w:t>
      </w:r>
    </w:p>
    <w:p>
      <w:pPr/>
      <w:r>
        <w:rPr>
          <w:lang w:val="hi_IN" w:bidi="hi_IN"/>
        </w:rPr>
      </w:r>
      <w:r>
        <w:rPr>
          <w:lang w:val="hi_IN" w:bidi="hi_IN"/>
        </w:rPr>
        <w:t>दाऊद और उसके लोगों ने धावे के दौरान बस्ती के सभी लोगों को मार डाला। दाऊद को चिंता थी कि यदि वह किसी को जीवित छोड़ देता, तो वह व्यक्ति गत जाकर आकीश को सच्चाई बता देता। दाऊद चाहता था कि आकीश यह विश्वास करे कि दाऊद और उसके लोग अपने ही साथी इस्राएलियों पर धावा बोल रहे थे। दाऊद पूरे समय, जब वह पलिश्तियों के गत और सिकलग में रहता था, सावधानी से यह सुनिश्चित करता था कि धावे में कोई भी व्यक्ति जीवित न बचे जो आकीश को सच्चाई बता सके।</w:t>
      </w:r>
    </w:p>
    <w:p>
      <w:pPr/>
      <w:r>
        <w:rPr>
          <w:lang w:val="hi_IN" w:bidi="hi_IN"/>
        </w:rPr>
      </w:r>
      <w:r>
        <w:rPr>
          <w:lang w:val="hi_IN" w:bidi="hi_IN"/>
        </w:rPr>
        <w:t>आकीश दाऊद पर भरोसा करता था और सोचता था कि दाऊद ने अपने आप को इस्राएली लोगों के लिए घृणित बना लिया है। यदि दाऊद ने यहूदा में लोगों को मार डाला था, तो यहूदा के लोग और उनके साथी इस्राएली दाऊद से घृणा करते और उसे स्वीकार नहीं करते। दाऊद फिर कभी इस्राएल वापस नहीं जा सकेगा। आकीश विश्वास करता था कि दाऊद हमेशा उसकी सेवा करेगा।</w:t>
      </w:r>
    </w:p>
    <w:p>
      <w:pPr/>
      <w:r>
        <w:rPr>
          <w:lang w:val="hi_IN" w:bidi="hi_IN"/>
        </w:rPr>
      </w:r>
      <w:r>
        <w:rPr>
          <w:lang w:val="hi_IN" w:bidi="hi_IN"/>
        </w:rPr>
        <w:t>यहाँ रुककर समूह में इस प्रश्न पर चर्चा करें: आप ऐसे व्यक्ति का वर्णन कैसे करेंगे जिसने अपने ही लोगों के साथ बुरा किया हो और जिसे उसके लोग घृणा करते हों? इस ऑडियो को यहाँ रोकें।</w:t>
      </w:r>
    </w:p>
    <w:p>
      <w:pPr/>
      <w:r>
        <w:rPr>
          <w:lang w:val="hi_IN" w:bidi="hi_IN"/>
        </w:rPr>
      </w:r>
      <w:r>
        <w:rPr>
          <w:lang w:val="hi_IN" w:bidi="hi_IN"/>
        </w:rPr>
        <w:t>दाऊद ने पलिश्तिया में अपने एक वर्ष और चार महीनों के दौरान गशूरियों, गिर्जियों और अमालेकियों पर धावा बोला। उस समय के अंत की ओर, पलिश्ती सेनापति अपने युद्ध करने वाले लोगों को इकट्ठा करने लगे ताकि वे इस्राएल से युद्ध कर सकें। आकीश ने अपने युद्ध करने वाले लोगों को इकट्ठा किया और दाऊद से बात की। आकीश ने दाऊद से कहा कि दाऊद और उसके लोग आकीश की सेना का हिस्सा होने चाहिए। दाऊद ने आकीश को विनम्रता से उत्तर दिया और कहा कि आकीश देखेगा कि उसका सेवक दाऊद क्या कर सकता है। हालाँकि, दाऊद ने इस्राएल के विरुद्ध लड़ने का वादा नहीं किया। आकीश विश्वास करता था कि दाऊद इस्राएल के विरुद्ध युद्ध करेगा, और उसी समय से आकीश ने दाऊद को अपना अंगरक्षक बना लिया।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आवश्यक जानकारी</w:t>
      </w:r>
    </w:p>
    <w:p>
      <w:pPr/>
      <w:r>
        <w:rPr>
          <w:lang w:val="hi_IN" w:bidi="hi_IN"/>
        </w:rPr>
      </w:r>
      <w:r>
        <w:rPr>
          <w:lang w:val="hi_IN" w:bidi="hi_IN"/>
        </w:rPr>
        <w:t>1 शमूएल 27:1–28:2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दाऊद ने इस्राएल छोड़ने और शाऊल के </w:t>
      </w:r>
      <w:r>
        <w:rPr>
          <w:b/>
          <w:lang w:val="hi_IN" w:bidi="hi_IN"/>
        </w:rPr>
        <w:t>हाथ</w:t>
      </w:r>
      <w:r>
        <w:rPr>
          <w:lang w:val="hi_IN" w:bidi="hi_IN"/>
        </w:rPr>
        <w:t xml:space="preserve"> या अधिकार से बच निकलने का निर्णय लिया। जहाँ हाथ का अर्थ अधिकार है, वहाँ उसी शब्द या वाक्यांश का प्रयोग करें जिसका उपयोग आपने पिछले भागों में किया था।</w:t>
      </w:r>
    </w:p>
    <w:p>
      <w:pPr/>
      <w:r>
        <w:rPr>
          <w:lang w:val="hi_IN" w:bidi="hi_IN"/>
        </w:rPr>
      </w:r>
      <w:r>
        <w:rPr>
          <w:lang w:val="hi_IN" w:bidi="hi_IN"/>
        </w:rPr>
        <w:t xml:space="preserve">दाऊद जानता था कि शाऊल </w:t>
      </w:r>
      <w:r>
        <w:rPr>
          <w:b/>
          <w:lang w:val="hi_IN" w:bidi="hi_IN"/>
        </w:rPr>
        <w:t>इस्राएल</w:t>
      </w:r>
      <w:r>
        <w:rPr>
          <w:lang w:val="hi_IN" w:bidi="hi_IN"/>
        </w:rPr>
        <w:t xml:space="preserve"> की सीमाओं के भीतर दाऊद को नहीं ढूँढेगा। इस्राएल के बारे में अधिक जानकारी के लिए, मुख्य शब्दावली देखें। इस्राएल के लिए उसी शब्द का प्रयोग करें जो आपने पिछले भाग में प्रयोग किया है। </w:t>
      </w:r>
    </w:p>
    <w:p>
      <w:pPr/>
      <w:r>
        <w:rPr>
          <w:lang w:val="hi_IN" w:bidi="hi_IN"/>
        </w:rPr>
      </w:r>
      <w:r>
        <w:rPr>
          <w:lang w:val="hi_IN" w:bidi="hi_IN"/>
        </w:rPr>
        <w:t xml:space="preserve">दाऊद आशा करता है कि दाऊद ने आकीश की दृष्टि में </w:t>
      </w:r>
      <w:r>
        <w:rPr>
          <w:b/>
          <w:lang w:val="hi_IN" w:bidi="hi_IN"/>
        </w:rPr>
        <w:t>अनुग्रह पाया</w:t>
      </w:r>
      <w:r>
        <w:rPr>
          <w:lang w:val="hi_IN" w:bidi="hi_IN"/>
        </w:rPr>
        <w:t xml:space="preserve"> है। दूसरे शब्दों में, दाऊद आशा करता है कि आकीश दाऊद को पसंद करता है। किसी की दृष्टि में अनुग्रह पाना के लिए उसी शब्द या वाक्यांश का उपयोग करें जिसका उपयोग आपने पिछले भागों में किया है।</w:t>
      </w:r>
    </w:p>
    <w:p>
      <w:pPr/>
      <w:r>
        <w:rPr>
          <w:lang w:val="hi_IN" w:bidi="hi_IN"/>
        </w:rPr>
      </w:r>
      <w:r>
        <w:rPr>
          <w:lang w:val="hi_IN" w:bidi="hi_IN"/>
        </w:rPr>
        <w:t xml:space="preserve">दाऊद </w:t>
      </w:r>
      <w:r>
        <w:rPr>
          <w:b/>
          <w:lang w:val="hi_IN" w:bidi="hi_IN"/>
        </w:rPr>
        <w:t>शाही नगर</w:t>
      </w:r>
      <w:r>
        <w:rPr>
          <w:lang w:val="hi_IN" w:bidi="hi_IN"/>
        </w:rPr>
        <w:t>, गत शहर को छोड़ना चाहता है, जहाँ राजा रहता है। दाऊद आकीश से एक देहात का नगर या छोटा नगर माँगता है जहाँ दाऊद और उसके लोग रह सकें। शहरों के चारों ओर आमतौर पर दीवारें होती हैं।</w:t>
      </w:r>
    </w:p>
    <w:p>
      <w:pPr/>
      <w:r>
        <w:rPr>
          <w:lang w:val="hi_IN" w:bidi="hi_IN"/>
        </w:rPr>
      </w:r>
      <w:r>
        <w:rPr>
          <w:lang w:val="hi_IN" w:bidi="hi_IN"/>
        </w:rPr>
        <w:t xml:space="preserve">यहाँ रुकें और समूह में चर्चा करें कि आप </w:t>
      </w:r>
      <w:r>
        <w:rPr>
          <w:b/>
          <w:lang w:val="hi_IN" w:bidi="hi_IN"/>
        </w:rPr>
        <w:t>शाही शहर</w:t>
      </w:r>
      <w:r>
        <w:rPr>
          <w:lang w:val="hi_IN" w:bidi="hi_IN"/>
        </w:rPr>
        <w:t xml:space="preserve"> के लिए किस शब्द या वाक्यांश का उपयोग करेंगे। शहर के लिए उसी शब्द का उपयोग करें जिसका उपयोग आपने पिछले भागों में किया है।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दाऊद देहात के एक </w:t>
      </w:r>
      <w:r>
        <w:rPr>
          <w:b/>
          <w:lang w:val="hi_IN" w:bidi="hi_IN"/>
        </w:rPr>
        <w:t>नगर</w:t>
      </w:r>
      <w:r>
        <w:rPr>
          <w:lang w:val="hi_IN" w:bidi="hi_IN"/>
        </w:rPr>
        <w:t xml:space="preserve"> में रहना चाहता है। एक नगर किसी बड़े शहर से छोटा होता है, परन्तु सामान्यतः उसके चारों ओर भी शहरपनाह होती है। नगर के लिए उसी शब्द या वाक्यांश का उपयोग करें जिसका उपयोग आपने पिछले भागों में किया था।</w:t>
      </w:r>
    </w:p>
    <w:p>
      <w:pPr/>
      <w:r>
        <w:rPr>
          <w:lang w:val="hi_IN" w:bidi="hi_IN"/>
        </w:rPr>
      </w:r>
      <w:r>
        <w:rPr>
          <w:lang w:val="hi_IN" w:bidi="hi_IN"/>
        </w:rPr>
        <w:t xml:space="preserve">दाऊद और दाऊद के लोगों ने गशूरियों, गिर्जियों और अमालेकियों पर </w:t>
      </w:r>
      <w:r>
        <w:rPr>
          <w:b/>
          <w:lang w:val="hi_IN" w:bidi="hi_IN"/>
        </w:rPr>
        <w:t>धावा</w:t>
      </w:r>
      <w:r>
        <w:rPr>
          <w:lang w:val="hi_IN" w:bidi="hi_IN"/>
        </w:rPr>
        <w:t xml:space="preserve"> बोल दिया। दाऊद सभी लोगों को मार डालता है और उनके घरों की बहुमूल्य वस्तुएँ ले लेता है। धावा बोला के लिए उसी शब्द या वाक्यांश का उपयोग करें जिसका उपयोग आपने पिछले भागों में किया था।</w:t>
      </w:r>
    </w:p>
    <w:p>
      <w:pPr/>
      <w:r>
        <w:rPr>
          <w:lang w:val="hi_IN" w:bidi="hi_IN"/>
        </w:rPr>
      </w:r>
      <w:r>
        <w:rPr>
          <w:lang w:val="hi_IN" w:bidi="hi_IN"/>
        </w:rPr>
        <w:t xml:space="preserve">दाऊद ने आकीश से कहा कि दाऊद यहूदा के </w:t>
      </w:r>
      <w:r>
        <w:rPr>
          <w:b/>
          <w:lang w:val="hi_IN" w:bidi="hi_IN"/>
        </w:rPr>
        <w:t>नेगेव</w:t>
      </w:r>
      <w:r>
        <w:rPr>
          <w:lang w:val="hi_IN" w:bidi="hi_IN"/>
        </w:rPr>
        <w:t xml:space="preserve"> जंगल पर धावा बोल रहा है। नेगेव का जंगल इस्राएल के दक्षिण में सूखी भूमि है और उस भूमि का एक भाग है जो यहोवा ने यहूदा के गोत्र को दिया था।</w:t>
      </w:r>
    </w:p>
    <w:p>
      <w:pPr/>
      <w:r>
        <w:rPr>
          <w:lang w:val="hi_IN" w:bidi="hi_IN"/>
        </w:rPr>
      </w:r>
      <w:r>
        <w:rPr>
          <w:lang w:val="hi_IN" w:bidi="hi_IN"/>
        </w:rPr>
        <w:t xml:space="preserve">यहाँ रुकें और समूह में चर्चा करें कि आप </w:t>
      </w:r>
      <w:r>
        <w:rPr>
          <w:b/>
          <w:lang w:val="hi_IN" w:bidi="hi_IN"/>
        </w:rPr>
        <w:t>नेगेव</w:t>
      </w:r>
      <w:r>
        <w:rPr>
          <w:lang w:val="hi_IN" w:bidi="hi_IN"/>
        </w:rPr>
        <w:t xml:space="preserve"> के लिए किस शब्द या वाक्यांश का उपयोग करेंगे। आप कह सकते हैं कि नेगेव एक जंगल है, और आप अधिक जानकारी के लिए मुख्य शब्दावली में जंगल शब्द देख सकते हैं।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आकीश का विश्वास था कि दाऊद हमेशा उसका </w:t>
      </w:r>
      <w:r>
        <w:rPr>
          <w:b/>
          <w:lang w:val="hi_IN" w:bidi="hi_IN"/>
        </w:rPr>
        <w:t>सेवक</w:t>
      </w:r>
      <w:r>
        <w:rPr>
          <w:lang w:val="hi_IN" w:bidi="hi_IN"/>
        </w:rPr>
        <w:t xml:space="preserve"> रहेगा। सेवक के लिए उसी शब्द या वाक्यांश का उपयोग करें जिसका उपयोग आपने पिछले भागों में किया है। सेवक के बारे में अधिक जानकारी के लिए, मुख्य शब्दावली देखें।</w:t>
      </w:r>
    </w:p>
    <w:p>
      <w:pPr/>
      <w:r>
        <w:rPr>
          <w:lang w:val="hi_IN" w:bidi="hi_IN"/>
        </w:rPr>
      </w:r>
      <w:r>
        <w:rPr>
          <w:lang w:val="hi_IN" w:bidi="hi_IN"/>
        </w:rPr>
        <w:t xml:space="preserve">आकीश ने विश्वास किया कि उस समय से आगे दाऊद आकीश का </w:t>
      </w:r>
      <w:r>
        <w:rPr>
          <w:b/>
          <w:lang w:val="hi_IN" w:bidi="hi_IN"/>
        </w:rPr>
        <w:t>सारे जीवन भर सेवक</w:t>
      </w:r>
      <w:r>
        <w:rPr>
          <w:lang w:val="hi_IN" w:bidi="hi_IN"/>
        </w:rPr>
        <w:t xml:space="preserve"> बना रहेगा।</w:t>
      </w:r>
    </w:p>
    <w:p>
      <w:pPr/>
      <w:r>
        <w:rPr>
          <w:lang w:val="hi_IN" w:bidi="hi_IN"/>
        </w:rPr>
      </w:r>
      <w:r>
        <w:rPr>
          <w:lang w:val="hi_IN" w:bidi="hi_IN"/>
        </w:rPr>
        <w:t xml:space="preserve">यहाँ रुकें और इस बारे में बात करें कि आप कैसे कहेंगे कि दाऊद आकीश का </w:t>
      </w:r>
      <w:r>
        <w:rPr>
          <w:b/>
          <w:lang w:val="hi_IN" w:bidi="hi_IN"/>
        </w:rPr>
        <w:t>जीवन भर सेवक</w:t>
      </w:r>
      <w:r>
        <w:rPr>
          <w:lang w:val="hi_IN" w:bidi="hi_IN"/>
        </w:rPr>
        <w:t xml:space="preserve"> होगा। इस ऑडियो को यहाँ रोकें।</w:t>
      </w:r>
    </w:p>
    <w:p>
      <w:pPr/>
      <w:r>
        <w:rPr>
          <w:lang w:val="hi_IN" w:bidi="hi_IN"/>
        </w:rPr>
      </w:r>
      <w:r>
        <w:rPr>
          <w:lang w:val="hi_IN" w:bidi="hi_IN"/>
        </w:rPr>
        <w:t xml:space="preserve">आकीश ने दाऊद से कहा कि वह दाऊद के लोगों को आकीश की सेना में शामिल होने के लिए ले आए। आकीश ने सोचा कि दाऊद वह सब कुछ करेगा जो वह चाहता है, और दाऊद और उसके लोग आकीश को उसके शत्रुओं से बचाएँगे। आकीश ने दाऊद को अपना </w:t>
      </w:r>
      <w:r>
        <w:rPr>
          <w:b/>
          <w:lang w:val="hi_IN" w:bidi="hi_IN"/>
        </w:rPr>
        <w:t>अंगरक्षक</w:t>
      </w:r>
      <w:r>
        <w:rPr>
          <w:lang w:val="hi_IN" w:bidi="hi_IN"/>
        </w:rPr>
        <w:t xml:space="preserve"> बनाने का निर्णय लिया।</w:t>
      </w:r>
    </w:p>
    <w:p>
      <w:pPr/>
      <w:r>
        <w:rPr>
          <w:lang w:val="hi_IN" w:bidi="hi_IN"/>
        </w:rPr>
      </w:r>
      <w:r>
        <w:rPr>
          <w:lang w:val="hi_IN" w:bidi="hi_IN"/>
        </w:rPr>
        <w:t xml:space="preserve">यहाँ रुकें और समूह में चर्चा करें कि आप </w:t>
      </w:r>
      <w:r>
        <w:rPr>
          <w:b/>
          <w:lang w:val="hi_IN" w:bidi="hi_IN"/>
        </w:rPr>
        <w:t>अंगरक्षक</w:t>
      </w:r>
      <w:r>
        <w:rPr>
          <w:lang w:val="hi_IN" w:bidi="hi_IN"/>
        </w:rPr>
        <w:t xml:space="preserve"> के लिए किस शब्द या वाक्यांश का उपयोग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28:3–14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28:3–14 को सुनें और अपने मन में रखें।</w:t>
      </w:r>
    </w:p>
    <w:p>
      <w:pPr/>
      <w:r>
        <w:rPr>
          <w:lang w:val="hi_IN" w:bidi="hi_IN"/>
        </w:rPr>
      </w:r>
      <w:r>
        <w:rPr>
          <w:lang w:val="hi_IN" w:bidi="hi_IN"/>
        </w:rPr>
        <w:t>यदि सम्भव हो, तो 1 शमूएल 28:3–14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28:3–14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कहानी राजा शाऊल की एन्दोर नामक स्थान पर एक जादूगर या भूतसिद्धि करने वाली स्त्री के पास यात्रा का वर्णन करती है। यह कहानी गत के पलिश्ती शासक आकीश की कहानी को बीच में रोकती है, जो चाहता था कि दाऊद इस्राएलियों के विरुद्ध युद्ध करने में उसकी सहायता करे। शाऊल की इस कहानी के बाद दाऊद और आकीश की कहानी आगे जारी रहती है। कुछ विद्वानों का मानना है कि शाऊल की यह कहानी वास्तव में दाऊद और पलिश्तियों की कहानियों के बाद घटी थी। वे विद्वान सोचते हैं कि लेखक ने सम्भवतः दाऊद और पलिश्तियों की कहानियों के बीच इस कहानी को इसलिए रखा ताकि दाऊद और शाऊल के जीवन की कुछ तुलनाएँ प्रस्तुत कर सके।</w:t>
      </w:r>
    </w:p>
    <w:p>
      <w:pPr/>
      <w:r>
        <w:rPr>
          <w:lang w:val="hi_IN" w:bidi="hi_IN"/>
        </w:rPr>
      </w:r>
      <w:r>
        <w:rPr>
          <w:lang w:val="hi_IN" w:bidi="hi_IN"/>
        </w:rPr>
        <w:t>लेखक आरम्भ में हमें स्मरण दिलाता है कि भविष्यद्वक्ता शमूएल मर चुका था और समस्त इस्राएलियों ने उसके लिए विलाप किया था या वे उसके मरने के कारण बहुत दुःखी थे। इस्राएलियों ने शमूएल के शरीर को उसके गृहनगर रामा में दफनाया था।</w:t>
      </w:r>
    </w:p>
    <w:p>
      <w:pPr/>
      <w:r>
        <w:rPr>
          <w:lang w:val="hi_IN" w:bidi="hi_IN"/>
        </w:rPr>
      </w:r>
      <w:r>
        <w:rPr>
          <w:lang w:val="hi_IN" w:bidi="hi_IN"/>
        </w:rPr>
        <w:t>इस्राएलियों के देश का अधिकारी होने से पहले कनान में रहने वाले कुछ लोग मरे हुओं की आत्माओं से बात करने का प्रयास किया करते थे। भूतसिद्धि करने वाला वह व्यक्ति होता है जिसके विषय में लोग विश्वास करते थे कि वह किसी मरे हुए व्यक्ति की आत्मा से बात कर सकता है। लोग कभी-कभी भूतसिद्धि करने वालो को “टोन्ही” भी कहते हैं। प्रेतविद्या करने वाला व्यक्ति भूतसिद्धि करने वाले के बहुत समान होता है। लोग मानते थे कि प्रेतविद्या करने वाला व्यक्ति किसी मरे हुए व्यक्ति की आत्मा से बात करके भविष्य की घटनाओं को प्रकट कर सकता है या उन्हें प्रभावित कर सकता है, कुछ हद तक किसी “भविष्य बताने वाले” की तरह। लोग कभी-कभी प्रेतविद्या करने वालों को “आत्माओं से सम्पर्क करने वाले” भी कहते हैं। आत्मा किसी व्यक्ति का अदृश्य भीतरी भाग है जो व्यक्ति की मृत्यु के बाद भी अस्तित्व में बना रहता है। यहोवा ने मूसा को जो व्यवस्था दी थी, उसमें इस्राएलियों को मरे हुओं की आत्माओं से परामर्श लेने से मना किया गया था, जैसा अन्य जातियाँ किया करती थीं। एक पिछली कहानी में, यहोवा ने कहा था कि मरे हुओं की आत्माओं से परामर्श लेना घृणित और भयानक कार्य है, और जो कोई मरे हुओं की आत्माओं से परामर्श ले वह अवश्य मार डाला जाए। इसलिए इस्राएल के राजा शाऊल ने सभी भूतसिद्धि करने वालों और प्रेतविद्या करनेवालों पर इस्राएल देश में प्रतिबंध लगा दिया या उन्हें निकाल दिया था।</w:t>
      </w:r>
    </w:p>
    <w:p>
      <w:pPr/>
      <w:r>
        <w:rPr>
          <w:lang w:val="hi_IN" w:bidi="hi_IN"/>
        </w:rPr>
      </w:r>
      <w:r>
        <w:rPr>
          <w:lang w:val="hi_IN" w:bidi="hi_IN"/>
        </w:rPr>
        <w:t>इस कहानी की घटनाएँ तब आरम्भ होती हैं जब पलिश्तियों की सेनाएँ इकट्ठी होकर शूनेम नगर में छावनी डालती हैं। पलिश्ती इस्राएल के शत्रु थे। पलिश्ती इस्राएल के विरुद्ध युद्ध की तैयारी करने के लिए शूनेम में छावनी डालते हैं। शूनेम यिज्रेल की तराई में मोरे पर्वत के दक्षिण-पश्चिमी भाग में स्थित था, उस प्रदेश में जो इस्राएली गोत्र इस्साकार का था।</w:t>
      </w:r>
    </w:p>
    <w:p>
      <w:pPr/>
      <w:r>
        <w:rPr>
          <w:lang w:val="hi_IN" w:bidi="hi_IN"/>
        </w:rPr>
      </w:r>
      <w:r>
        <w:rPr>
          <w:lang w:val="hi_IN" w:bidi="hi_IN"/>
        </w:rPr>
        <w:t>तब राजा शाऊल इस्राएल की सेना को इकट्ठा करता है और गिलबो में छावनी डालता है, जो शूनेम से लगभग आठ मील दक्षिण-पूर्व में स्थित एक पहाड़ी क्षेत्र था। संभवतः शाऊल गिलबो से पलिश्तियों की सेना को देख सकता था, क्योंकि गिलबो एक पहाड़ी स्थान था। पलिश्तियों की सेना बहुत बड़ी थी। जब शाऊल ने पलिश्तियों की सेना को देखा, तो वह बहुत भयभीत हो गया।</w:t>
      </w:r>
    </w:p>
    <w:p>
      <w:pPr/>
      <w:r>
        <w:rPr>
          <w:lang w:val="hi_IN" w:bidi="hi_IN"/>
        </w:rPr>
      </w:r>
      <w:r>
        <w:rPr>
          <w:lang w:val="hi_IN" w:bidi="hi_IN"/>
        </w:rPr>
        <w:t>क्योंकि शाऊल बहुत भयभीत था, उसने यहोवा से पूछा कि उसे क्या करना चाहिए, परन्तु यहोवा ने उसे कोई उत्तर नहीं दिया। उन दिनों यहोवा सामान्यतः लोगों से सीधे बात नहीं करता था। यहोवा सामान्यतः किसी विशेष व्यक्ति, जैसे किसी भविष्यद्वक्ता के द्वारा, या किसी ऐसे याजक के द्वारा जो ऊरीम से चिट्ठियाँ डालता था, अथवा कभी-कभी स्वप्नों के द्वारा बोलता था। भविष्यद्वक्ता वह व्यक्ति होता है जो लोगों को यहोवा की ओर से संदेश देता है। ऊरीम एक ऐसी वस्तु थी जिसका उपयोग करने की अनुमति यहोवा ने याजकों को दी थी, ताकि वे किसी विषय में यहोवा की इच्छा जानने के लिए “चिट्ठियाँ डालें।” यह स्पष्ट नहीं है कि याजक ऊरीम का उपयोग करके चिट्ठियाँ कैसे डालते थे, परन्तु ऊरीम याजक को यह दिखाता था कि यहोवा चाहता है कि उसके लोग क्या करें। तब याजक वह जानकारी लोगों को देता था। इस कहानी में यहोवा इनमें से किसी भी विधि के द्वारा शाऊल को उत्तर नहीं देता।</w:t>
      </w:r>
    </w:p>
    <w:p>
      <w:pPr/>
      <w:r>
        <w:rPr>
          <w:lang w:val="hi_IN" w:bidi="hi_IN"/>
        </w:rPr>
      </w:r>
      <w:r>
        <w:rPr>
          <w:lang w:val="hi_IN" w:bidi="hi_IN"/>
        </w:rPr>
        <w:t>तब शाऊल अपने सलाहकारों से कहता है कि वे उसके लिए एक ऐसी स्त्री को ढूँढ़ें जो भूतसिद्धि करने वाली हो, ताकि शाऊल उससे मरे हुओं की आत्माओं से उसके लिए बात करने को कह सके। संभवतः शाऊल अपने सलाहकारों से एक भूतसिद्धि करने वाली स्त्री को ढूँढ़ने के लिए इसलिए कहता है क्योंकि यहोवा स्वप्नों, ऊरीम या भविष्यद्वक्ताओं के द्वारा शाऊल को उत्तर नहीं दे रहा था। पलिश्तियों के साथ होने वाले युद्ध के विषय में यहोवा क्या सोचता है, यह जानने का शाऊल के पास कोई दूसरा उपाय नहीं था। यद्यपि शाऊल ने पहले इस्राएल देश से माध्यमों को निकाल दिया था, फिर भी उसके सलाहकार एक ऐसी स्त्री को जानते थे जो भूतसिद्धि करने वाली थी और एन्दोर में रहती थी। एन्दोर एक नगर था जो पलिश्तियों की छावनी के स्थान से थोड़ी दूरी पर उत्तर-पूर्व में स्थित था, और इस्राएली सेना की छावनी से लगभग दो घंटे की पैदल यात्रा पर था।</w:t>
      </w:r>
    </w:p>
    <w:p>
      <w:pPr/>
      <w:r>
        <w:rPr>
          <w:lang w:val="hi_IN" w:bidi="hi_IN"/>
        </w:rPr>
      </w:r>
      <w:r>
        <w:rPr>
          <w:lang w:val="hi_IN" w:bidi="hi_IN"/>
        </w:rPr>
        <w:t>यहाँ रुकें, और समूह के रूप में इस्राएल देश का एक नक्शा देखें। नक़्शे पर चिन्हित किए गए शूनेम, मोरे पर्वत, यिज्रेल की तराई, गिलबो और एन्दोर के स्थानों को देखें। इस ऑडियो को यहाँ रोकें।</w:t>
      </w:r>
    </w:p>
    <w:p>
      <w:pPr/>
      <w:r>
        <w:rPr>
          <w:lang w:val="hi_IN" w:bidi="hi_IN"/>
        </w:rPr>
      </w:r>
      <w:r>
        <w:rPr>
          <w:lang w:val="hi_IN" w:bidi="hi_IN"/>
        </w:rPr>
        <w:t>संभवतः शाऊल नहीं चाहता था कि कोई उसे पहचान ले, क्योंकि वह जानता था कि यहोवा इससे प्रसन्न नहीं होगा, और क्योंकि वह स्वयं अपनी बनाई हुई व्यवस्था का उल्लंघन कर रहा था। शाऊल राजसी वस्त्रों के स्थान पर साधारण कपड़े पहनकर अपना भेष बदल लेता है। शाऊल और उसके दो जन रात होने तक प्रतीक्षा करते हैं, जब अन्धकार हो जाता है, तब वे एन्दोर जाकर उस भूतसिद्धि करने वाली को ढूँढ़ते हैं। भूतसिद्धि करने वाली और प्रेतविद्या करने वाले लोग प्रायः अपने अनुष्ठान रात के समय किया करते थे।</w:t>
      </w:r>
    </w:p>
    <w:p>
      <w:pPr/>
      <w:r>
        <w:rPr>
          <w:lang w:val="hi_IN" w:bidi="hi_IN"/>
        </w:rPr>
      </w:r>
      <w:r>
        <w:rPr>
          <w:lang w:val="hi_IN" w:bidi="hi_IN"/>
        </w:rPr>
        <w:t>यहाँ रुकें और समूह के रूप में इस विषय पर चर्चा करें कि किन-किन कारणों से कोई व्यक्ति नहीं चाहता कि दूसरे लोग उसे पहचानें। यदि सम्भव हो, तो उस समय की कोई कहानी सुनाएँ जब किसी व्यक्ति ने अपना भेष बदल लिया था। क्या उस व्यक्ति ने किसी अच्छे कारण से अपना भेष बदला था या किसी बुरे कारण से? ऑडियो को यहाँ रोकें।</w:t>
      </w:r>
    </w:p>
    <w:p>
      <w:pPr/>
      <w:r>
        <w:rPr>
          <w:lang w:val="hi_IN" w:bidi="hi_IN"/>
        </w:rPr>
      </w:r>
      <w:r>
        <w:rPr>
          <w:lang w:val="hi_IN" w:bidi="hi_IN"/>
        </w:rPr>
        <w:t>अब समूह के रूप में चर्चा करें, या कोई कहानी सुनाएँ, कि राजा या अगुवे बुद्धिमानी से शासन करने में सहायता देने वाली अच्छी सलाह प्राप्त करने के लिए किन-किन उपायों का उपयोग कर सकते हैं। ऑडियो को यहाँ रोकें।</w:t>
      </w:r>
    </w:p>
    <w:p>
      <w:pPr/>
      <w:r>
        <w:rPr>
          <w:lang w:val="hi_IN" w:bidi="hi_IN"/>
        </w:rPr>
      </w:r>
      <w:r>
        <w:rPr>
          <w:lang w:val="hi_IN" w:bidi="hi_IN"/>
        </w:rPr>
        <w:t>शाऊल उस स्त्री से कहता है कि वह उस मरे हुए व्यक्ति की आत्मा को बुलाए जिससे शाऊल बात करना चाहता है। जब शाऊल उस स्त्री से मरे हुए व्यक्ति की आत्मा को बुलाने या ऊपर लाने के लिए कहता है, तो वह भूतसिद्धि करने वाली से उस आत्मा को उस स्थान से ऊपर लाने के लिए कह रहा होता है जहाँ मरे हुए लोग रहते हैं।</w:t>
      </w:r>
    </w:p>
    <w:p>
      <w:pPr/>
      <w:r>
        <w:rPr>
          <w:lang w:val="hi_IN" w:bidi="hi_IN"/>
        </w:rPr>
      </w:r>
      <w:r>
        <w:rPr>
          <w:lang w:val="hi_IN" w:bidi="hi_IN"/>
        </w:rPr>
        <w:t>यह स्पष्ट नहीं है कि यह भूतसिद्धि करने वाली वास्तव में किसी मरे हुए व्यक्ति की आत्मा से बात कर सकती थी या केवल लोगों को यह विश्वास दिलाने के लिए धोखा देती थी कि वह ऐसा कर सकती है। यह स्पष्ट नहीं है कि कोई भूतसिद्धि करने वाली स्त्री मृत मनुष्य की आत्मा को अधोलोक, अर्थात् शिओल, से बुला सकती थी या नहीं, और यदि बुला सकती थी तो कैसे। लोग विश्वास करते थे कि किसी व्यक्ति की मृत्यु के बाद मरे हुओं की आत्माएँ एक ही स्थान पर एक साथ रहती हैं। कुछ विद्वानों का मानना है कि बाइबल मरे हुओं की आत्माओं को बुलाने की प्रथा के बारे में अधिक विस्तार से इसलिए नहीं बताती क्योंकि यहोवा इस प्रथा से घृणा करता था।</w:t>
      </w:r>
    </w:p>
    <w:p>
      <w:pPr/>
      <w:r>
        <w:rPr>
          <w:lang w:val="hi_IN" w:bidi="hi_IN"/>
        </w:rPr>
      </w:r>
      <w:r>
        <w:rPr>
          <w:lang w:val="hi_IN" w:bidi="hi_IN"/>
        </w:rPr>
        <w:t>यहाँ रुककर समूह में चर्चा करें: आपकी संस्कृति में लोग मरे हुओं की आत्माओं को बुलाने के प्रयास के बारे में क्या सोचते हैं? आपके विचार में यहोवा इस प्रथा से घृणा क्यों करता था? इस ऑडियो को यहाँ रोकें।</w:t>
      </w:r>
    </w:p>
    <w:p>
      <w:pPr/>
      <w:r>
        <w:rPr>
          <w:lang w:val="hi_IN" w:bidi="hi_IN"/>
        </w:rPr>
      </w:r>
      <w:r>
        <w:rPr>
          <w:lang w:val="hi_IN" w:bidi="hi_IN"/>
        </w:rPr>
        <w:t>ऐसा लगता है कि वह स्त्री शाऊल को पहचान नहीं पाती। ऐसा प्रतीत होता है कि वह स्त्री शाऊल के उससे सहायता माँगने पर आश्चर्य करती है, क्योंकि अपने भेष में शाऊल ऐसे बोलता है जैसे उसे यह पता नहीं है कि शाऊल ने इस्राएल देश में भूतसिद्धि करने वालों को “नष्ट” कर दिया था। उस स्त्री को संदेह होता है कि शाऊल उसके जीवन के लिए कोई जाल बिछाने की कोशिश कर रहा है। यह एक विशेष अभिव्यक्ति है, जिसका अर्थ है कि वह स्त्री सोचती है कि यह अजनबी—जो वास्तव में राजा शाऊल है—उसे शाऊल की आज्ञा का उल्लंघन करने के कारण अधिकारियों के सामने पकड़वाकर उसके लिए मुसीबत खड़ी करने की कोशिश कर रहा है, क्योंकि शाऊल ने भूतसिद्धि करने वालों पर प्रतिबन्ध लगाया था। उस स्त्री की प्रतिक्रिया यह संकेत देती है कि इस्राएल देश में लोग जानते थे कि शाऊल अक्सर भूतसिद्धि करने वालों और प्रेतविद्या करने वालों को मार डालता था।</w:t>
      </w:r>
    </w:p>
    <w:p>
      <w:pPr/>
      <w:r>
        <w:rPr>
          <w:lang w:val="hi_IN" w:bidi="hi_IN"/>
        </w:rPr>
      </w:r>
      <w:r>
        <w:rPr>
          <w:lang w:val="hi_IN" w:bidi="hi_IN"/>
        </w:rPr>
        <w:t>शाऊल यहोवा के नाम पर एक शपथ लेता है, अर्थात् एक अत्यन्त गंभीर प्रतिज्ञा करता है। इस शपथ के द्वारा शाऊल उस स्त्री को आश्वस्त करता है कि जैसे यह पूर्णतः सत्य है कि यहोवा जीवित है, वैसे ही वह स्त्री भी पूरी निश्चिन्तता के साथ जान सकती है कि इस समय शाऊल की सहायता करने के कारण उसे कोई दण्ड नहीं दिया जाएगा। शाऊल का व्यवहार समझ में नहीं लगता है। जिस समय शाऊल यहोवा के नाम से प्रतिज्ञा कर रहा था, उसी समय वह यहोवा के विरुद्ध विद्रोह भी कर रहा था। शाऊल यहोवा का अपमान कर रहा था, क्योंकि वह यहोवा के नाम पर यह प्रतिज्ञा कर रहा था कि यदि वह स्त्री यहोवा की व्यवस्था का उल्लंघन करे, तो यहोवा उसे दण्ड नहीं देगा।</w:t>
      </w:r>
    </w:p>
    <w:p>
      <w:pPr/>
      <w:r>
        <w:rPr>
          <w:lang w:val="hi_IN" w:bidi="hi_IN"/>
        </w:rPr>
      </w:r>
      <w:r>
        <w:rPr>
          <w:lang w:val="hi_IN" w:bidi="hi_IN"/>
        </w:rPr>
        <w:t>क्योंकि शाऊल ने प्रतिज्ञा की थी कि कोई उस स्त्री को दण्ड नहीं देगा, इसलिए वह स्त्री शाऊल की सहायता करने के लिए सहमत हो गई। वह स्त्री शाऊल से पूछती है कि वह किसे उसके लिए बुलवाना चाहता है। शाऊल उस स्त्री से भविष्यद्वक्ता शमूएल को बुलाने के लिए कहता है। हम नहीं जानते कि वह स्त्री पहले किस प्रकार के अनुष्ठान करती है, या शमूएल अचानक ही प्रकट हो जाता है।</w:t>
      </w:r>
    </w:p>
    <w:p>
      <w:pPr/>
      <w:r>
        <w:rPr>
          <w:lang w:val="hi_IN" w:bidi="hi_IN"/>
        </w:rPr>
      </w:r>
      <w:r>
        <w:rPr>
          <w:lang w:val="hi_IN" w:bidi="hi_IN"/>
        </w:rPr>
        <w:t>जब वह स्त्री शमूएल की आत्मा को देखती है, तो वह इतनी भयभीत हो जाती है कि ऊँचे स्वर से चिल्ला उठती है! हम नहीं जानते कि वह कौन-सी बात थी जिसके कारण वह स्त्री भयभीत हो गई और चिल्ला उठी। यह ध्यान देना महत्वपूर्ण है कि उस स्त्री ने वास्तव में शमूएल को देखा था। यह कोई दर्शन या स्वप्न नहीं था।</w:t>
      </w:r>
    </w:p>
    <w:p>
      <w:pPr/>
      <w:r>
        <w:rPr>
          <w:lang w:val="hi_IN" w:bidi="hi_IN"/>
        </w:rPr>
      </w:r>
      <w:r>
        <w:rPr>
          <w:lang w:val="hi_IN" w:bidi="hi_IN"/>
        </w:rPr>
        <w:t>तब वह स्त्री पहचान जाती है कि वह शाऊल है, और शाऊल से पूछती है कि उसने अपना भेष बदलकर उसे धोखा क्यों दिया। राजा शाऊल उस स्त्री से कहता है कि वह डरें नहीं। शाऊल उस स्त्री से पूछता है कि वह क्या देख सकती है। वह स्त्री कहती है कि वह एक देवता, या भूत-जैसी आकृति को पृथ्वी में से “ऊपर आते” हुए देख रही है, अर्थात् वह एक आत्मिक प्राणी को पृथ्वी में से ऊपर उठते हुए देख सकती थी। फिर शाऊल उस स्त्री से पूछता है कि आत्मिक प्राणी कैसा दिखता है।</w:t>
      </w:r>
    </w:p>
    <w:p>
      <w:pPr/>
      <w:r>
        <w:rPr>
          <w:lang w:val="hi_IN" w:bidi="hi_IN"/>
        </w:rPr>
      </w:r>
      <w:r>
        <w:rPr>
          <w:lang w:val="hi_IN" w:bidi="hi_IN"/>
        </w:rPr>
        <w:t>वह स्त्री कहती है कि वह एक वृद्ध व्यक्ति को बागा पहने हुए ऊपर आते हुए देखती है। बागा एक तरह का कपड़े है जिसे लोग सुरक्षा या गर्मी के लिए दूसरे कपड़ों के ऊपर पहनते हैं। बाइबल में बाहरी वस्त्र, जैसे चोगे या ओढ़नियाँ, प्रायः किसी व्यक्ति की स्थिति या उसकी भूमिका को प्रकट करते थे। उस स्त्री के वर्णन से शाऊल समझ गया कि वह भविष्यद्वक्ता शमूएल की बात कर रही थी। भविष्यद्वक्ता शमूएल एक वृद्ध पुरुष था, जो जीवित रहते समय बागा पहना करता था। आपको पिछली वह घटना स्मरण होगी जब शाऊल ने शमूएल के वस्त्र का छोर पकड़ लिया था और वह फट गया था।</w:t>
      </w:r>
    </w:p>
    <w:p>
      <w:pPr/>
      <w:r>
        <w:rPr>
          <w:lang w:val="hi_IN" w:bidi="hi_IN"/>
        </w:rPr>
      </w:r>
      <w:r>
        <w:rPr>
          <w:lang w:val="hi_IN" w:bidi="hi_IN"/>
        </w:rPr>
        <w:t>यहाँ रुककर समूह में चर्चा करें: आपकी संस्कृति में लोग अधिकार का पद या समुदाय में कोई विशेष भूमिका होने को दिखाने के लिए क्या पहनते हैं या किस प्रकार से स्वयं को सजाते हैं? ऑडियो को यहाँ रोकें।</w:t>
      </w:r>
    </w:p>
    <w:p>
      <w:pPr/>
      <w:r>
        <w:rPr>
          <w:lang w:val="hi_IN" w:bidi="hi_IN"/>
        </w:rPr>
      </w:r>
      <w:r>
        <w:rPr>
          <w:lang w:val="hi_IN" w:bidi="hi_IN"/>
        </w:rPr>
        <w:t>यह कहानी तब समाप्त होती है जब शाऊल समझ जाता है कि वह स्त्री शमूएल को देख सकती है, और शाऊल शमूएल के प्रति गहरा सम्मान प्रकट करने के लिए भूमि तक झुक जाता है।</w:t>
      </w:r>
    </w:p>
    <w:p>
      <w:pPr/>
      <w:r>
        <w:rPr>
          <w:lang w:val="hi_IN" w:bidi="hi_IN"/>
        </w:rPr>
      </w:r>
      <w:r>
        <w:rPr>
          <w:lang w:val="hi_IN" w:bidi="hi_IN"/>
        </w:rPr>
        <w:t>यहाँ रुकें और समूह के रूप में इस विषय पर चर्चा करें कि आपकी संस्कृति में लोग किसी अधिकार रखने वाले व्यक्ति के प्रति गहरा सम्मान प्रकट करने के लिए किन-किन तरीकों का उपयोग करते हैं।</w:t>
      </w:r>
      <w:r>
        <w:rPr>
          <w:lang w:val="hi_IN" w:bidi="hi_IN"/>
        </w:rPr>
      </w:r>
    </w:p>
    <w:p>
      <w:pPr>
        <w:pStyle w:val="Heading3"/>
      </w:pPr>
      <w:r>
        <w:rPr>
          <w:lang w:val="hi_IN" w:bidi="hi_IN"/>
        </w:rPr>
        <w:t>घटनाओं को समझाना</w:t>
      </w:r>
    </w:p>
    <w:p>
      <w:pPr/>
      <w:r>
        <w:rPr>
          <w:lang w:val="hi_IN" w:bidi="hi_IN"/>
        </w:rPr>
      </w:r>
      <w:r>
        <w:rPr>
          <w:lang w:val="hi_IN" w:bidi="hi_IN"/>
        </w:rPr>
        <w:t>1 शमूएल 28:3–14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कहानीकार यह वर्णन करता है कि उस समय इस्राएल के इतिहास और संस्कृति में क्या हो रहा था। शमूएल की मृत्यु हो गई थी, और लोगों ने शमूएल के शव को दफनाया था। शाऊल ने सभी भूत-सिद्धि करनेवालों और प्रेतविद्या करनेवालों को इस्राएल से निकाल दिया था।</w:t>
      </w:r>
    </w:p>
    <w:p>
      <w:pPr/>
      <w:r>
        <w:rPr>
          <w:lang w:val="hi_IN" w:bidi="hi_IN"/>
        </w:rPr>
      </w:r>
      <w:r>
        <w:rPr>
          <w:b/>
          <w:lang w:val="hi_IN" w:bidi="hi_IN"/>
        </w:rPr>
        <w:t>दूसरे दृश्य में:</w:t>
      </w:r>
      <w:r>
        <w:rPr>
          <w:lang w:val="hi_IN" w:bidi="hi_IN"/>
        </w:rPr>
        <w:t xml:space="preserve"> पलिश्तियों और इस्राएलियों की सेनाएँ यिज्रेल की तराई में एक-दूसरे के निकट इकट्ठी होकर छावनी डालती हैं। जब शाऊल पलिश्तियों की सेना को देखता है, तो वह बहुत भयभीत हो जाता है।</w:t>
      </w:r>
    </w:p>
    <w:p>
      <w:pPr/>
      <w:r>
        <w:rPr>
          <w:lang w:val="hi_IN" w:bidi="hi_IN"/>
        </w:rPr>
      </w:r>
      <w:r>
        <w:rPr>
          <w:b/>
          <w:lang w:val="hi_IN" w:bidi="hi_IN"/>
        </w:rPr>
        <w:t>तीसरे दृश्य में:</w:t>
      </w:r>
      <w:r>
        <w:rPr>
          <w:lang w:val="hi_IN" w:bidi="hi_IN"/>
        </w:rPr>
        <w:t xml:space="preserve"> शाऊल यहोवा से मार्गदर्शन माँगता है, परन्तु यहोवा उसे कोई उत्तर नहीं देता। इसलिए शाऊल अपने सलाहकारों से पूछता है कि वह एक भूत-सिद्धि करनेवाली को कहाँ पा सकता है।</w:t>
      </w:r>
    </w:p>
    <w:p>
      <w:pPr/>
      <w:r>
        <w:rPr>
          <w:lang w:val="hi_IN" w:bidi="hi_IN"/>
        </w:rPr>
      </w:r>
      <w:r>
        <w:rPr>
          <w:b/>
          <w:lang w:val="hi_IN" w:bidi="hi_IN"/>
        </w:rPr>
        <w:t>चौथे दृश्य में:</w:t>
      </w:r>
      <w:r>
        <w:rPr>
          <w:lang w:val="hi_IN" w:bidi="hi_IN"/>
        </w:rPr>
        <w:t xml:space="preserve"> शाऊल अपना भेष बदलता है और रात के समय उस भूत-सिद्धि करनेवाली के पास जाता है। शाऊल उस भूत-सिद्धि करनेवाली से मरे हुए भविष्यद्वक्ता शमूएल को बुलाने के लिए कहता है।</w:t>
      </w:r>
    </w:p>
    <w:p>
      <w:pPr/>
      <w:r>
        <w:rPr>
          <w:lang w:val="hi_IN" w:bidi="hi_IN"/>
        </w:rPr>
      </w:r>
      <w:r>
        <w:rPr>
          <w:b/>
          <w:lang w:val="hi_IN" w:bidi="hi_IN"/>
        </w:rPr>
        <w:t>पाँचवें दृश्य में:</w:t>
      </w:r>
      <w:r>
        <w:rPr>
          <w:lang w:val="hi_IN" w:bidi="hi_IN"/>
        </w:rPr>
        <w:t xml:space="preserve"> भूत-सिद्धि करनेवाली शमूएल को देखती है और भयभीत हो जाती है। भूत-सिद्धि करनेवाली शाऊल को बताती है कि वह क्या देख रही है। शाऊल समझ जाता है कि भूत-सिद्धि करनेवाली शमूएल को देख सकती है, और शमूएल के प्रति सम्मान प्रकट करने के लिए अपना मुँह भूमि तक झुकाकर दण्डवत् करता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भविष्यद्वक्ता शमूएल</w:t>
      </w:r>
    </w:p>
    <w:p>
      <w:pPr>
        <w:pStyle w:val="ListBullet"/>
        <w:spacing w:line="240" w:lineRule="auto"/>
        <w:ind w:left="720"/>
      </w:pPr>
      <w:r>
        <w:rPr>
          <w:lang w:val="hi_IN" w:bidi="hi_IN"/>
        </w:rPr>
      </w:r>
      <w:r>
        <w:rPr>
          <w:lang w:val="hi_IN" w:bidi="hi_IN"/>
        </w:rPr>
        <w:t>इस्राएल का राजा शाऊल</w:t>
      </w:r>
    </w:p>
    <w:p>
      <w:pPr>
        <w:pStyle w:val="ListBullet"/>
        <w:spacing w:line="240" w:lineRule="auto"/>
        <w:ind w:left="720"/>
      </w:pPr>
      <w:r>
        <w:rPr>
          <w:lang w:val="hi_IN" w:bidi="hi_IN"/>
        </w:rPr>
      </w:r>
      <w:r>
        <w:rPr>
          <w:lang w:val="hi_IN" w:bidi="hi_IN"/>
        </w:rPr>
        <w:t>पलिश्ती सेना</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शाऊल के सलाहकार, या सेवक</w:t>
      </w:r>
    </w:p>
    <w:p>
      <w:pPr>
        <w:pStyle w:val="ListBullet"/>
        <w:spacing w:line="240" w:lineRule="auto"/>
        <w:ind w:left="720"/>
      </w:pPr>
      <w:r>
        <w:rPr>
          <w:lang w:val="hi_IN" w:bidi="hi_IN"/>
        </w:rPr>
      </w:r>
      <w:r>
        <w:rPr>
          <w:lang w:val="hi_IN" w:bidi="hi_IN"/>
        </w:rPr>
        <w:t>और एन्दोर की भूत-सिद्धि करनेवाली स्त्री</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इस कहानी का पहला दृश्य हमें इस बात का विवरण देता है कि जिस समय यह घटना घटी थी, उसके आसपास क्या हो रहा था। भविष्यद्वक्ता शमूएल की मृत्यु हो गई थी, और इस्राएलियों ने शमूएल के शव को रामाह में दफनाया। राजा शाऊल ने इस्राएल देश से सब भूत-सिद्धि करनेवालों और प्रेतविद्या करने वालों को निकाल दिया था, जैसा कि यहोवा ने मूसा को दी हुई व्यवस्था के द्वारा इस्राएलियों को आज्ञा दी थी। यहोवा की व्यवस्था किसी को भी मरे हुए लोगों की आत्माओं से बात करने की अनुमति नहीं देती थी। आपके अनुवाद में यह स्पष्ट करना महत्वपूर्ण है कि ये बातें पहले ही हो चुकी हैं। ये बातें इस कहानी में नहीं घटती हैं, परन्तु ये बातें इस कहानी को बेहतर समझने में हमारी सहायता करती हैं।</w:t>
      </w:r>
    </w:p>
    <w:p>
      <w:pPr/>
      <w:r>
        <w:rPr>
          <w:lang w:val="hi_IN" w:bidi="hi_IN"/>
        </w:rPr>
      </w:r>
      <w:r>
        <w:rPr>
          <w:lang w:val="hi_IN" w:bidi="hi_IN"/>
        </w:rPr>
        <w:t>इस कहानी की घटनाएँ दूसरे दृश्य में आरम्भ होती हैं, जब पलिश्ती सैनिक एकत्र होकर शूनेम में छावनी डालते हैं, और इस्राएली सैनिक पास ही गिलबो में छावनी डालते हैं। पलिश्ती सैनिक इतने अधिक थे कि जब शाऊल उन्हें देखता है, तो वह भयभीत हो जाता है और उसका हृदय काँप उठता है। यह एक विशेष अभिव्यक्ति है जो दिखाती है कि शाऊल अत्यन्त भयभीत था या भय ने उसे पूरी तरह से घेर लिया था।</w:t>
      </w:r>
    </w:p>
    <w:p>
      <w:pPr/>
      <w:r>
        <w:rPr>
          <w:lang w:val="hi_IN" w:bidi="hi_IN"/>
        </w:rPr>
      </w:r>
      <w:r>
        <w:rPr>
          <w:lang w:val="hi_IN" w:bidi="hi_IN"/>
        </w:rPr>
        <w:t>यहाँ रुकें और कल्पना करने का प्रयास करें कि एक बहुत बड़ी शत्रु सेना एक बहुत छोटी सेना पर आक्रमण करने के लिए तैयार खड़ी है। आपकी भाषा में कौन-सा शब्द या वाक्यांश सबसे अच्छी तरह से यह वर्णन करेगा कि यदि आप उस छोटी सेना के अगुवा होते, तो आप कैसा अनुभव करते? ऑडियो को यहाँ रोकें।</w:t>
      </w:r>
    </w:p>
    <w:p>
      <w:pPr/>
      <w:r>
        <w:rPr>
          <w:lang w:val="hi_IN" w:bidi="hi_IN"/>
        </w:rPr>
      </w:r>
      <w:r>
        <w:rPr>
          <w:lang w:val="hi_IN" w:bidi="hi_IN"/>
        </w:rPr>
        <w:t>तीसरे दृश्य में, शाऊल यहोवा से पूछता है कि उसे क्या करना चाहिए, परन्तु यहोवा शाऊल को उत्तर नहीं देता। यहोवा सामान्यतः लोगों से सीधे बात नहीं करता था। यहोवा सामान्यतः किसी ऐसे व्यक्ति के द्वारा बोलता था जिसे उसने चुना था। यहोवा किसी भविष्यद्वक्ता के द्वारा, ऊरीम से चिट्ठियाँ डालने वाले याजक के द्वारा, या यहाँ तक कि स्वप्नों के द्वारा भी बोल सकता था। परन्तु इस बार यहोवा इनमें से किसी भी विधि के द्वारा शाऊल को उत्तर नहीं देता।</w:t>
      </w:r>
    </w:p>
    <w:p>
      <w:pPr/>
      <w:r>
        <w:rPr>
          <w:lang w:val="hi_IN" w:bidi="hi_IN"/>
        </w:rPr>
      </w:r>
      <w:r>
        <w:rPr>
          <w:lang w:val="hi_IN" w:bidi="hi_IN"/>
        </w:rPr>
        <w:t>तब शाऊल अपने सेवकों से बात करता है। बाइबल कहती है कि ये लोग शाऊल के सेवक थे, परन्तु वे घर के सामान्य सेवकों जैसे नहीं थे। ये लोग अधिकारियों या सलाहकारों की तरह ज़्यादा थे। शाऊल ने पहले इस्राएल से सभी भूत-सिद्धि करनेवालों को प्रतिबन्धित कर दिया था, परन्तु अब वह अपने सलाहकारों से कहता है कि वे एक ऐसी स्त्री को ढूँढ़ें जो भूत-सिद्धि करनेवाली हो। यह स्पष्ट नहीं है कि शाऊल विशेष रूप से स्त्री ही क्यों माँगता है। जो स्पष्ट है वह यह है कि शाऊल चाहता है कि वह स्त्री उसके लिए मरे हुए लोगों की आत्माओं से बात करे।</w:t>
      </w:r>
    </w:p>
    <w:p>
      <w:pPr/>
      <w:r>
        <w:rPr>
          <w:lang w:val="hi_IN" w:bidi="hi_IN"/>
        </w:rPr>
      </w:r>
      <w:r>
        <w:rPr>
          <w:lang w:val="hi_IN" w:bidi="hi_IN"/>
        </w:rPr>
        <w:t>संभवतः शाऊल अपने सलाहकारों से इसलिए एक स्त्री भूत-सिद्धि करनेवाली को ढूँढ़ने के लिए कहता है क्योंकि यहोवा उन तरीकों से शाऊल को उत्तर नहीं दे रहा था जिनके द्वारा यहोवा अपने लोगों से बात करने के लिए मंज़ूरी देता था।</w:t>
      </w:r>
    </w:p>
    <w:p>
      <w:pPr/>
      <w:r>
        <w:rPr>
          <w:lang w:val="hi_IN" w:bidi="hi_IN"/>
        </w:rPr>
      </w:r>
      <w:r>
        <w:rPr>
          <w:lang w:val="hi_IN" w:bidi="hi_IN"/>
        </w:rPr>
        <w:t>शाऊल के सलाहकार एक ऐसी भूत-सिद्धि करनेवाली को जानते हैं जो एन्दोर नाम के एक छोटे नगर में रहती है। एन्दोर शूनेम में पलिश्ती छावनी के उत्तर-पूर्व में थोड़ी दूरी पर स्थित है, और गिलबो में इस्राएली छावनी से लगभग दो घंटे की पैदल यात्रा पर है।</w:t>
      </w:r>
    </w:p>
    <w:p>
      <w:pPr/>
      <w:r>
        <w:rPr>
          <w:lang w:val="hi_IN" w:bidi="hi_IN"/>
        </w:rPr>
      </w:r>
      <w:r>
        <w:rPr>
          <w:lang w:val="hi_IN" w:bidi="hi_IN"/>
        </w:rPr>
        <w:t>चौथा दृश्य रात में होता है। शाऊल ऐसे कपड़े पहनता है ताकि लोग उसे राजा के रूप में पहचान न सकें। जब अंधेरा हो जाता है, शाऊल और उसके दो पुरुष एन्दोर जाते हैं ताकि उस भूत-सिद्धि करनेवाली को ढूँढ़ सकें। संभावना है कि शाऊल और उसके सलाहकार यह काम उसी दिन की शाम को करते हैं, जब उसके सलाहकार शाऊल को एन्दोर की भूत-सिद्धि करनेवाली स्त्री के बारे में बताते हैं।</w:t>
      </w:r>
    </w:p>
    <w:p>
      <w:pPr/>
      <w:r>
        <w:rPr>
          <w:lang w:val="hi_IN" w:bidi="hi_IN"/>
        </w:rPr>
      </w:r>
      <w:r>
        <w:rPr>
          <w:lang w:val="hi_IN" w:bidi="hi_IN"/>
        </w:rPr>
        <w:t xml:space="preserve"> जब शाऊल और उसके लोग एन्दोर में उस स्त्री को पाते हैं, तो शाऊल उस स्त्री से कहता है कि उसे एक ऐसे व्यक्ति से बात करनी है जो मर चुका है। शाऊल उस स्त्री से कहता है कि वह “भूत के द्वारा पूछे,” अर्थात् किसी आत्मा से बात करे। इसका अर्थ है कि शाऊल किसी मरे हुए मनुष्य की आत्मा के द्वारा यहोवा की इच्छा जानना चाहता था। शाऊल उस स्त्री से कहता है कि वह मरे हुए व्यक्ति की आत्मा को शाऊल के लिए बुलाए, या उसे यहाँ ले आए। इसका अर्थ है कि शाऊल चाहता था कि वह भूत-सिद्धि करनेवाली उस मरे हुए व्यक्ति की आत्मा को उस स्थान से ऊपर लाए जहाँ लोग विश्वास करते थे कि मृत्यु के बाद मरे हुए लोगों की आत्माएँ रहती हैं।</w:t>
      </w:r>
    </w:p>
    <w:p>
      <w:pPr/>
      <w:r>
        <w:rPr>
          <w:lang w:val="hi_IN" w:bidi="hi_IN"/>
        </w:rPr>
      </w:r>
      <w:r>
        <w:rPr>
          <w:lang w:val="hi_IN" w:bidi="hi_IN"/>
        </w:rPr>
        <w:t>यहाँ रुकें और समूह में चर्चा करें कि शाऊल के उस स्त्री से “भूत के द्वारा पूछने” या किसी मरे हुए मनुष्य की आत्मा से परामर्श करने के लिए आप कौन-सा शब्द या वाक्यांश प्रयोग करेंगे। यदि आपने बाइबल की किसी दूसरी पुस्तक में इस वाक्यांश का अनुवाद किया है, तो उसी शब्द या वाक्यांश का उपयोग करें जिसका उपयोग आपने पहले किया था। ऑडियो को यहाँ रोकें।</w:t>
      </w:r>
    </w:p>
    <w:p>
      <w:pPr/>
      <w:r>
        <w:rPr>
          <w:lang w:val="hi_IN" w:bidi="hi_IN"/>
        </w:rPr>
      </w:r>
      <w:r>
        <w:rPr>
          <w:lang w:val="hi_IN" w:bidi="hi_IN"/>
        </w:rPr>
        <w:t>ऐसा लगता है कि वह स्त्री शाऊल को पहचान नहीं पाती। वह स्त्री शाऊल को यह याद दिलाते हुए उत्तर देती है कि राजा शाऊल ने इस्राएल देश से सभी भूत-सिद्धि करनेवालों को निकाल दिया था या मार डाला था। उस स्त्री को संदेह होता है कि शाऊल उसके जीवन के लिए कोई जाल बिछाने की कोशिश कर रहा है। यह एक विशेष अभिव्यक्ति है, जिसका अर्थ है कि वह स्त्री सोचती है कि शाऊल उसके जीवन को खतरे में डाल रहा है, जैसे कोई शिकारी जानवर को पकड़ने के लिए जाल बिछाता है। वह स्त्री जानती है कि यदि अधिकारियों को पता चल जाए कि उसने किसी आत्मा से बात की है, तो उसके जीवन को खतरा हो सकता है।</w:t>
      </w:r>
    </w:p>
    <w:p>
      <w:pPr/>
      <w:r>
        <w:rPr>
          <w:lang w:val="hi_IN" w:bidi="hi_IN"/>
        </w:rPr>
      </w:r>
      <w:r>
        <w:rPr>
          <w:lang w:val="hi_IN" w:bidi="hi_IN"/>
        </w:rPr>
        <w:t>शाऊल यहोवा के नाम पर एक शपथ लेता है, अर्थात् एक अत्यन्त गंभीर प्रतिज्ञा करता है। इस शपथ के द्वारा शाऊल कह रहा है कि जैसे यह पूर्ण सत्य है कि यहोवा जीवित है, वैसे ही वह स्त्री भी पूरी तरह निश्चिन्त हो सकती है कि इस समय शाऊल की सहायता करने के कारण कोई उसे दण्ड नहीं देगा।</w:t>
      </w:r>
    </w:p>
    <w:p>
      <w:pPr/>
      <w:r>
        <w:rPr>
          <w:lang w:val="hi_IN" w:bidi="hi_IN"/>
        </w:rPr>
      </w:r>
      <w:r>
        <w:rPr>
          <w:lang w:val="hi_IN" w:bidi="hi_IN"/>
        </w:rPr>
        <w:t>उसके बाद वह स्त्री शाऊल के अनुरोध का विरोध नहीं करती। वह स्त्री शाऊल से पूछती है कि वह किसे बुलवाना चाहता है। शाऊल उस स्त्री से भविष्यद्वक्ता शमूएल को लेकर आने के लिए कहता है।</w:t>
      </w:r>
    </w:p>
    <w:p>
      <w:pPr/>
      <w:r>
        <w:rPr>
          <w:lang w:val="hi_IN" w:bidi="hi_IN"/>
        </w:rPr>
      </w:r>
      <w:r>
        <w:rPr>
          <w:lang w:val="hi_IN" w:bidi="hi_IN"/>
        </w:rPr>
        <w:t>पाँचवें दृश्य में, वह स्त्री शमूएल को देखती है और ऊँचे स्वर से चिल्ला उठती है। बाइबल का यह अंश हमें नहीं बताता कि वह स्त्री शमूएल को कैसे देख पाई, परन्तु यह ध्यान देना महत्वपूर्ण है कि उस स्त्री ने वास्तव में शमूएल को देखा था। यह कोई दर्शन या स्वप्न नहीं था।</w:t>
      </w:r>
    </w:p>
    <w:p>
      <w:pPr/>
      <w:r>
        <w:rPr>
          <w:lang w:val="hi_IN" w:bidi="hi_IN"/>
        </w:rPr>
      </w:r>
      <w:r>
        <w:rPr>
          <w:lang w:val="hi_IN" w:bidi="hi_IN"/>
        </w:rPr>
        <w:t>तब वह स्त्री शाऊल से पूछती है कि उसने यह न बताकर कि वह राजा शाऊल है, उसे धोखा क्यों दिया। कहानीकार हमें नहीं बताता कि वह कौन-सी बात थी जिसके कारण वह स्त्री अचानक पहचान गई कि यह इस्राएल का राजा शाऊल है।</w:t>
      </w:r>
    </w:p>
    <w:p>
      <w:pPr/>
      <w:r>
        <w:rPr>
          <w:lang w:val="hi_IN" w:bidi="hi_IN"/>
        </w:rPr>
      </w:r>
      <w:r>
        <w:rPr>
          <w:lang w:val="hi_IN" w:bidi="hi_IN"/>
        </w:rPr>
        <w:t>शाऊल, जो राजा है, उस स्त्री को उत्तर देते हुए उससे कहता है कि वह भयभीत न हो। राजा उस स्त्री से पूछता है कि वह उसे बताए कि वह क्या देख रही है। कहानीकार विशेष रूप से शाऊल के लिए शाऊल का नाम कहने के बजाय "राजा" शीर्षक का उपयोग करता है। यह महत्वपूर्ण है। सुनिश्चित करें कि कहानी के इस भाग के अपने अनुवाद में आप शाऊल के लिए “राजा” शब्द का उपयोग करें, ताकि यह विरोधाभास स्पष्ट हो कि इस्राएल का राजा, जिसे यहोवा का अनुसरण करना चाहिए था, उसने यहोवा की आज्ञाओं का उल्लंघन किया है।</w:t>
      </w:r>
    </w:p>
    <w:p>
      <w:pPr/>
      <w:r>
        <w:rPr>
          <w:lang w:val="hi_IN" w:bidi="hi_IN"/>
        </w:rPr>
      </w:r>
      <w:r>
        <w:rPr>
          <w:lang w:val="hi_IN" w:bidi="hi_IN"/>
        </w:rPr>
        <w:t>वह स्त्री शाऊल से कहती है कि वह एक आत्मिक प्राणी को पृथ्वी में से ऊपर आते हुए देख सकती है। आपके बाइबल अनुवाद में यह लिखा हो सकता है कि उस स्त्री ने एक देवता, या भूत-जैसी दिव्य आकृति को देखा। आपके अनुवाद में यह सुनिश्चित करना महत्वपूर्ण है कि जिस शब्द का आप उस स्त्री द्वारा देखी गई वस्तु के लिए उपयोग करें, उससे स्पष्ट हो कि उसने किसी आत्मिक प्राणी को देखा था। उस स्त्री ने कोई भौतिक चीज़ नहीं देखी, जैसे कोई जीवित व्यक्ति।</w:t>
      </w:r>
    </w:p>
    <w:p>
      <w:pPr/>
      <w:r>
        <w:rPr>
          <w:lang w:val="hi_IN" w:bidi="hi_IN"/>
        </w:rPr>
      </w:r>
      <w:r>
        <w:rPr>
          <w:lang w:val="hi_IN" w:bidi="hi_IN"/>
        </w:rPr>
        <w:t>यहाँ रुककर समूह में चर्चा करें कि वह आत्मिक प्राणी, जिसे उस स्त्री ने देखा, किस प्रकार पृथ्वी में से ऊपर आया। यदि समूह में किसी ने किसी आत्मिक प्राणी या किसी मरे हुए व्यक्ति की आत्मा को देखा है, तो उस व्यक्ति से कहें कि वह बताए कि वह कैसी दिखाई देती थी। फिर इस विषय पर चर्चा करें कि उस आत्मिक प्राणी का वर्णन करने के लिए, जिसे उस स्त्री ने देखा, और यह बताने के लिए कि वह किस प्रकार “पृथ्वी में से ऊपर आया”, आप कौन-से शब्द या वाक्यांश उपयोग करेंगे। ऑडियो को यहाँ रोकें।</w:t>
      </w:r>
    </w:p>
    <w:p>
      <w:pPr/>
      <w:r>
        <w:rPr>
          <w:lang w:val="hi_IN" w:bidi="hi_IN"/>
        </w:rPr>
      </w:r>
      <w:r>
        <w:rPr>
          <w:lang w:val="hi_IN" w:bidi="hi_IN"/>
        </w:rPr>
        <w:t>फिर शाऊल उस स्त्री से कहता है कि वह यह वर्णन करे कि आत्मिक प्राणी कैसा दिखता है। वह स्त्री कहती है कि वह एक वृद्ध पुरुष को बागा पहने हुए ऊपर आते देख रही है। उस स्त्री के वर्णन से शाऊल तुरन्त समझ जाता है कि वह भविष्यद्वक्ता शमूएल को देख रही है।</w:t>
      </w:r>
    </w:p>
    <w:p>
      <w:pPr/>
      <w:r>
        <w:rPr>
          <w:lang w:val="hi_IN" w:bidi="hi_IN"/>
        </w:rPr>
      </w:r>
      <w:r>
        <w:rPr>
          <w:lang w:val="hi_IN" w:bidi="hi_IN"/>
        </w:rPr>
        <w:t>कहानी तब समाप्त होती है जब शाऊल पहचान लेता है कि शमूएल उस स्त्री के सामने प्रकट हुआ है। शाऊल शमूएल के प्रति गहरे सम्मान के चिन्ह के रूप में भूमि तक झुक जाता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आवश्यक जानकारी</w:t>
      </w:r>
    </w:p>
    <w:p>
      <w:pPr/>
      <w:r>
        <w:rPr>
          <w:lang w:val="hi_IN" w:bidi="hi_IN"/>
        </w:rPr>
      </w:r>
      <w:r>
        <w:rPr>
          <w:lang w:val="hi_IN" w:bidi="hi_IN"/>
        </w:rPr>
        <w:t>1 शमूएल 28:3–14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कहानीकार इस कहानी में स्पष्ट रूप से शाऊल को </w:t>
      </w:r>
      <w:r>
        <w:rPr>
          <w:b/>
          <w:lang w:val="hi_IN" w:bidi="hi_IN"/>
        </w:rPr>
        <w:t>राजा</w:t>
      </w:r>
      <w:r>
        <w:rPr>
          <w:lang w:val="hi_IN" w:bidi="hi_IN"/>
        </w:rPr>
        <w:t xml:space="preserve"> कहता है, ताकि यह दिखाया जा सके कि शाऊल को राजा के रूप में कैसा व्यवहार करना चाहिए और शाऊल वास्तव में कैसा व्यवहार करता था। राजा के लिए उसी शब्द या वाक्यांश का उपयोग करें जिसका उपयोग आपने पिछले भागों में किया है। राजा शब्द मुख्य शब्दावली में है।</w:t>
      </w:r>
    </w:p>
    <w:p>
      <w:pPr/>
      <w:r>
        <w:rPr>
          <w:lang w:val="hi_IN" w:bidi="hi_IN"/>
        </w:rPr>
      </w:r>
      <w:r>
        <w:rPr>
          <w:lang w:val="hi_IN" w:bidi="hi_IN"/>
        </w:rPr>
        <w:t>शमूएल भविष्यद्वक्ता की मृत्यु हो गई थी, और इस्राएलियों ने शमूएल की मृत्यु के कारण शोक किया या बहुत दुःख किया था। इस्राएलियों ने शमूएल के शव को उसके गृहनगर रामाह में दफनाया था। इसके अलावा, शाऊल ने इस्राएल देश से सभी भूतसिद्धि करने वालो और प्रेतविद्या करनेवालों पर प्रतिबंध लगा दिया था या उन्हें हटा दिया था। भूतसिद्धि करने वाला वह व्यक्ति होता है जो लोगों का विश्वास था कि वह किसी मरे हुए व्यक्ति की आत्मा को बुला सकता है। लोग कभी-कभी भूतसिद्धि करने वालो को “टोन्ही” भी कहते हैं। प्रेतविद्या करने वाला व्यक्ति भूतसिद्धि करने वाले के बहुत समान होता है। लोग मानते थे कि प्रेतविद्या करने वाला व्यक्ति किसी मरे हुए मनुष्य की आत्मा से संपर्क कर सकता है, ताकि भविष्य की घटनाओं को प्रकट करे या उन पर प्रभाव डाले। यह कुछ हद तक किसी “भविष्य बताने वाले” व्यक्ति के समान माना जाता था। लोग कभी-कभी प्रेतविद्या करने वालों को “आत्माओं से सम्पर्क करने वाले” भी कहते हैं।</w:t>
      </w:r>
    </w:p>
    <w:p>
      <w:pPr/>
      <w:r>
        <w:rPr>
          <w:lang w:val="hi_IN" w:bidi="hi_IN"/>
        </w:rPr>
      </w:r>
      <w:r>
        <w:rPr>
          <w:lang w:val="hi_IN" w:bidi="hi_IN"/>
        </w:rPr>
        <w:t xml:space="preserve">यहाँ रुकें और समूह में चर्चा करें कि </w:t>
      </w:r>
      <w:r>
        <w:rPr>
          <w:b/>
          <w:lang w:val="hi_IN" w:bidi="hi_IN"/>
        </w:rPr>
        <w:t>भूतसिद्धि करने वाले</w:t>
      </w:r>
      <w:r>
        <w:rPr>
          <w:lang w:val="hi_IN" w:bidi="hi_IN"/>
        </w:rPr>
        <w:t xml:space="preserve"> और </w:t>
      </w:r>
      <w:r>
        <w:rPr>
          <w:b/>
          <w:lang w:val="hi_IN" w:bidi="hi_IN"/>
        </w:rPr>
        <w:t>मृतात्माओं से परामर्श करने वाले</w:t>
      </w:r>
      <w:r>
        <w:rPr>
          <w:lang w:val="hi_IN" w:bidi="hi_IN"/>
        </w:rPr>
        <w:t xml:space="preserve"> व्यक्तियों के लिए आप कौन-से शब्द या वाक्यांश प्रयोग करेंगे। अधिक जानकारी के लिए मुख्य शब्दावली में भूतसिद्धि करने वाले को देखें।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शाऊल ने </w:t>
      </w:r>
      <w:r>
        <w:rPr>
          <w:b/>
          <w:lang w:val="hi_IN" w:bidi="hi_IN"/>
        </w:rPr>
        <w:t>यहोवा</w:t>
      </w:r>
      <w:r>
        <w:rPr>
          <w:lang w:val="hi_IN" w:bidi="hi_IN"/>
        </w:rPr>
        <w:t xml:space="preserve"> से पलिश्ती सेना के बारे में पूछा कि क्या करना है, परन्तु यहोवा ने उत्तर देने से इनकार कर दिया। यहोवा परमेश्वर का व्यक्तिगत नाम है।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यहोवा ने शाऊल को स्वप्न, या ऊरीम, या भविष्यद्वक्ताओं के द्वारा उत्तर नहीं दिया। ऊरीम एक ऐसी वस्तु थी जिसका उपयोग यहोवा ने याजकों को “चिट्ठी डालने” और किसी विषय के बारे में यहोवा के मार्गदर्शन को प्राप्त करने का अधिकार दिया था। यद्यपि ऊरीम और तुम्मीम का उपयोग करना दैववाणी का एक रूप था, परन्तु यह याजक को दिखाता था कि यहोवा अपने लोगों से क्या करवाना चाहता है। फिर याजक लोगों को वह जानकारी दे सकता था।</w:t>
      </w:r>
    </w:p>
    <w:p>
      <w:pPr/>
      <w:r>
        <w:rPr>
          <w:lang w:val="hi_IN" w:bidi="hi_IN"/>
        </w:rPr>
      </w:r>
      <w:r>
        <w:rPr>
          <w:lang w:val="hi_IN" w:bidi="hi_IN"/>
        </w:rPr>
        <w:t xml:space="preserve">यहाँ रुकें और समूह में चर्चा करें कि आप </w:t>
      </w:r>
      <w:r>
        <w:rPr>
          <w:b/>
          <w:lang w:val="hi_IN" w:bidi="hi_IN"/>
        </w:rPr>
        <w:t>ऊरीम</w:t>
      </w:r>
      <w:r>
        <w:rPr>
          <w:lang w:val="hi_IN" w:bidi="hi_IN"/>
        </w:rPr>
        <w:t xml:space="preserve"> के लिए किस शब्द या वाक्यांश का उपयोग करेंगे। ऊरीम शब्द निर्गमन, लैव्यव्यवस्था की पुस्तकों के साथ-साथ 1 शमूएल के अध्याय 14 में भी दिखाई देता है।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b/>
          <w:lang w:val="hi_IN" w:bidi="hi_IN"/>
        </w:rPr>
        <w:t>भविष्यद्वक्ता</w:t>
      </w:r>
      <w:r>
        <w:rPr>
          <w:lang w:val="hi_IN" w:bidi="hi_IN"/>
        </w:rPr>
        <w:t xml:space="preserve"> वह व्यक्ति होता है जो लोगों को यहोवा की ओर से संदेश देता है। अधिक जानकारी के लिए, मुख्य शब्दावली में भविष्यद्वक्ता देखें। भविष्यद्वक्ता के लिए उसी शब्द या वाक्यांश का उपयोग करें जो आपने पिछले भागों में उपयोग किया है। </w:t>
      </w:r>
    </w:p>
    <w:p>
      <w:pPr/>
      <w:r>
        <w:rPr>
          <w:lang w:val="hi_IN" w:bidi="hi_IN"/>
        </w:rPr>
      </w:r>
      <w:r>
        <w:rPr>
          <w:lang w:val="hi_IN" w:bidi="hi_IN"/>
        </w:rPr>
        <w:t xml:space="preserve">शाऊल अपना भेष बदल लेता है और शाऊल के दो सलाहकारों के साथ एन्दोर जाता है। शाऊल उस स्त्री से भविष्यद्वक्ता शमूएल की </w:t>
      </w:r>
      <w:r>
        <w:rPr>
          <w:b/>
          <w:lang w:val="hi_IN" w:bidi="hi_IN"/>
        </w:rPr>
        <w:t>आत्मा</w:t>
      </w:r>
      <w:r>
        <w:rPr>
          <w:lang w:val="hi_IN" w:bidi="hi_IN"/>
        </w:rPr>
        <w:t xml:space="preserve"> से परामर्श करने के लिए कहता है। आत्मा किसी व्यक्ति का अदृश्य भीतरी भाग है जो व्यक्ति की मृत्यु के बाद भी अस्तित्व में बना रहता है। अधिक जानकारी के लिए मुख्य शब्दावली में आत्मा देखें। आत्मा के लिए उसी शब्द या वाक्यांश का उपयोग करें जिसका उपयोग आपने पिछले भागों में किया है। </w:t>
      </w:r>
    </w:p>
    <w:p>
      <w:pPr/>
      <w:r>
        <w:rPr>
          <w:lang w:val="hi_IN" w:bidi="hi_IN"/>
        </w:rPr>
      </w:r>
      <w:r>
        <w:rPr>
          <w:lang w:val="hi_IN" w:bidi="hi_IN"/>
        </w:rPr>
        <w:t xml:space="preserve">शाऊल यहोवा के नाम पर मन्नत मानता है, या </w:t>
      </w:r>
      <w:r>
        <w:rPr>
          <w:b/>
          <w:lang w:val="hi_IN" w:bidi="hi_IN"/>
        </w:rPr>
        <w:t>शपथ</w:t>
      </w:r>
      <w:r>
        <w:rPr>
          <w:lang w:val="hi_IN" w:bidi="hi_IN"/>
        </w:rPr>
        <w:t xml:space="preserve"> लेता है, कि शाऊल जो कह रहा है उसे करने के लिए उस स्त्री को कोई दण्ड नहीं देगा। शपथ एक बहुत गंभीर प्रतिज्ञा है। अधिक जानकारी के लिए मुख्य शब्दावली में शपथ देखें। शपथ के लिए उसी शब्द का उपयोग करें जिसका उपयोग आपने पिछले भागों में किया था।</w:t>
      </w:r>
    </w:p>
    <w:p>
      <w:pPr/>
      <w:r>
        <w:rPr>
          <w:lang w:val="hi_IN" w:bidi="hi_IN"/>
        </w:rPr>
      </w:r>
      <w:r>
        <w:rPr>
          <w:lang w:val="hi_IN" w:bidi="hi_IN"/>
        </w:rPr>
        <w:t xml:space="preserve">शाऊल उस स्त्री से कहता है कि वह डरे नहीं और पूछता है कि वह क्या देखती है। वह स्त्री कहती है कि वह आत्मा जैसे प्राणी को पृथ्वी पर से ऊपर आते हुए देखती है। वह स्त्री शाऊल से कहती है कि आत्मा एक वृद्ध व्यक्ति के समान दिखता है जिसने </w:t>
      </w:r>
      <w:r>
        <w:rPr>
          <w:b/>
          <w:lang w:val="hi_IN" w:bidi="hi_IN"/>
        </w:rPr>
        <w:t>बागा</w:t>
      </w:r>
      <w:r>
        <w:rPr>
          <w:lang w:val="hi_IN" w:bidi="hi_IN"/>
        </w:rPr>
        <w:t xml:space="preserve"> पहना है। शाऊल स्वीकार करता है कि यह शमूएल है और भूमि पर </w:t>
      </w:r>
      <w:r>
        <w:rPr>
          <w:b/>
          <w:lang w:val="hi_IN" w:bidi="hi_IN"/>
        </w:rPr>
        <w:t>दण्डवत्</w:t>
      </w:r>
      <w:r>
        <w:rPr>
          <w:lang w:val="hi_IN" w:bidi="hi_IN"/>
        </w:rPr>
        <w:t xml:space="preserve"> करता है। दण्डवत् और बागा के लिए उन्हीं शब्दों या वाक्यांशों का उपयोग करें जिनका उपयोग आपने पिछले भागों में किया है, और अधिक जानकारी के लिए मुख्य शब्दावली में दण्डवत् और बागा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28:15–25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28:15–25 को सुनें और अपने मन में रखें।</w:t>
      </w:r>
    </w:p>
    <w:p>
      <w:pPr/>
      <w:r>
        <w:rPr>
          <w:lang w:val="hi_IN" w:bidi="hi_IN"/>
        </w:rPr>
      </w:r>
      <w:r>
        <w:rPr>
          <w:lang w:val="hi_IN" w:bidi="hi_IN"/>
        </w:rPr>
        <w:t>यदि सम्भव हो, तो 1 शमूएल 28:15–25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28:15–25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कहानी पिछली कहानी को आगे बढ़ाती है, जब इस्राएल के राजा शाऊल ने एनदोर में एक भूत-सिद्धि करनेवाली स्त्री से मुलाकात की। आपको याद होगा कि भूत-सिद्धि करनेवाला वह व्यक्ति होता है जिसके बारे में लोगों का मानना था कि वह किसी मरे हुए व्यक्ति की आत्मा को बुला सकता है। पिछली कहानी तब समाप्त हुई जब भूत-सिद्धि करनेवाली ने उस आत्मिक प्राणी का वर्णन किया जिसे वह देख सकती थी। शाऊल ने उस विवरण को शमूएल भविष्यद्वक्ता के रूप में पहचाना, और शमूएल के प्रति गहरे सम्मान के चिन्ह के रूप में शाऊल भूमि पर झुक गया। अब, शमूएल शाऊल से बात करने वाला है।</w:t>
      </w:r>
    </w:p>
    <w:p>
      <w:pPr/>
      <w:r>
        <w:rPr>
          <w:lang w:val="hi_IN" w:bidi="hi_IN"/>
        </w:rPr>
      </w:r>
      <w:r>
        <w:rPr>
          <w:lang w:val="hi_IN" w:bidi="hi_IN"/>
        </w:rPr>
        <w:t>यह कहानी दिखाती है कि जो व्यक्ति लगातार यहोवा को छोड़ता रहता है, उसे यहोवा भी कभी-कभी छोड़ देता है। यह कहानी हमें याद दिलाती है कि यहोवा एक न्यायी और पवित्र परमेश्वर है जिसका लोगों को भय मानना चाहिए और उसकी आज्ञा का पालन करना चाहिए। जब लोग लगातार आज्ञा का उल्लंघन या पाप करते हैं, तो इसके गंभीर परिणाम होते हैं।</w:t>
      </w:r>
    </w:p>
    <w:p>
      <w:pPr/>
      <w:r>
        <w:rPr>
          <w:lang w:val="hi_IN" w:bidi="hi_IN"/>
        </w:rPr>
      </w:r>
      <w:r>
        <w:rPr>
          <w:lang w:val="hi_IN" w:bidi="hi_IN"/>
        </w:rPr>
        <w:t>अब शमूएल उस स्त्री की सहायता के बिना सीधे शाऊल से बात करता है। शमूएल शाऊल से पूछता है कि उसने शमूएल को क्यों परेशान किया या सताया। शमूएल की आत्मा को मृतकों में से जिलाकर शाऊल ने मृत्यु की प्राकृतिक प्रक्रिया में हस्तक्षेप किया है। बाइबल के कुछ विद्वानों का मानना है कि शमूएल का सवाल यह दिखाता है कि वह आराम से विश्राम कर रहा था और उसे यह पसंद नहीं आया कि शाऊल ने उसके आराम में बाधा डाली।</w:t>
      </w:r>
    </w:p>
    <w:p>
      <w:pPr/>
      <w:r>
        <w:rPr>
          <w:lang w:val="hi_IN" w:bidi="hi_IN"/>
        </w:rPr>
      </w:r>
      <w:r>
        <w:rPr>
          <w:lang w:val="hi_IN" w:bidi="hi_IN"/>
        </w:rPr>
        <w:t>यहाँ रुकें और समूह के रूप में इस बारे में बात करें कि आपकी संस्कृति में लोग क्या मानते हैं कि किसी व्यक्ति की मृत्यु के बाद उसकी आत्मा के साथ क्या होता है। ऑडियो को यहाँ रोकें।</w:t>
      </w:r>
    </w:p>
    <w:p>
      <w:pPr/>
      <w:r>
        <w:rPr>
          <w:lang w:val="hi_IN" w:bidi="hi_IN"/>
        </w:rPr>
      </w:r>
      <w:r>
        <w:rPr>
          <w:lang w:val="hi_IN" w:bidi="hi_IN"/>
        </w:rPr>
        <w:t>शाऊल शमूएल को बताता है कि उसने शमूएल को उससे बात करने के लिए क्यों बुलाया। शाऊल कहता है कि वह बहुत दु:ख या चिंता में है क्योंकि इस्राएल के शत्रु, पलिश्ती लोग उसके साथ युद्ध कर रहे हैं और परमेश्वर उसे उत्तर नहीं दे रहा है। शाऊल ने कहा कि परमेश्वर उससे दूर हो गया है या उसे छोड़ चुका है, और अब परमेश्वर न तो भविष्यद्वक्ताओं के द्वारा और न ही स्वप्नों के द्वारा उसे कोई उत्तर देता है। ध्यान दें कि यहाँ शाऊल परमेश्वर कहता है, न कि यहोवा। यहोवा परमेश्वर का व्यक्तिगत नाम है जिसका उपयोग इस्राएली करते हैं और जिसका उपयोग शाऊल अब तक करता आ रहा है। आपको पिछली कहानी याद होगी जहाँ यहोवा का आत्मा शाऊल से “अलग हो गया” या उसे छोड़ दिया। अब, ऐसा लगता है कि शाऊल यह स्वीकार कर रहा है कि यहोवा ने सचमुच उसे छोड़ दिया है। शायद इसी कारण से शाऊल यहोवा को “परमेश्वर” के रूप में संबोधित करता है।</w:t>
      </w:r>
    </w:p>
    <w:p>
      <w:pPr/>
      <w:r>
        <w:rPr>
          <w:lang w:val="hi_IN" w:bidi="hi_IN"/>
        </w:rPr>
      </w:r>
      <w:r>
        <w:rPr>
          <w:lang w:val="hi_IN" w:bidi="hi_IN"/>
        </w:rPr>
        <w:t>शमूएल शाऊल को एक और प्रश्न के साथ उत्तर देता है। शमूएल पूछता है कि यदि शाऊल पहले से ही जानता है कि यहोवा उसे छोड़ चुका है, तो फिर वह शमूएल से सलाह क्यों लेना चाहता है कि उसे क्या करना चाहिए। शमूएल कहता है कि यहोवा शाऊल का शत्रु बन गया है। आपको पिछली एक कहानी याद होगी जब शाऊल ने शमूएल के पहने हुए बागे का कपड़ा फाड़ दिया था। उस कहानी में, शमूएल ने भविष्यवाणी की कि यहोवा ने शाऊल को अस्वीकार कर दिया है और उसके इस्राएल के राज्य पर राजा के रूप में शाऊल के शासन को हटाकर दाऊद नामक एक अन्य इस्राएली व्यक्ति को दे दिया है। अब, शमूएल शाऊल से कहता है कि यहोवा ने अपना वादा पूरा कर दिया है, जो उसने पिछली कहानी में किया था।</w:t>
      </w:r>
    </w:p>
    <w:p>
      <w:pPr/>
      <w:r>
        <w:rPr>
          <w:lang w:val="hi_IN" w:bidi="hi_IN"/>
        </w:rPr>
      </w:r>
      <w:r>
        <w:rPr>
          <w:lang w:val="hi_IN" w:bidi="hi_IN"/>
        </w:rPr>
        <w:t xml:space="preserve">शमूएल शाऊल को उन कारणों की याद दिलाता है कि क्यों यहोवा ने राज्य दाऊद को दे दिया है। शमूएल कहता है कि ऐसा इसलिए है क्योंकि शाऊल ने यहोवा के वचन का पालन नहीं किया और न ही वह किया जो यहोवा ने अमालेकियों के बारे में शाऊल को करने के लिए कहा था। आपको पिछली कहानी याद होगी जिसमें यहोवा ने शाऊल को अमालेकियों और अमालेकियों की हर चीज़ को पूरी तरह नष्ट करने का निर्देश दिया था, परन्तु शाऊल ने उसकी आज्ञा नहीं मानी। शमूएल कहता है कि शाऊल ने अमालेकियों के विरुद्ध यहोवा का भयंकर क्रोध या तीव्र गुस्से को नहीं दिखाया। अमालेकी इस्राएलियों के शत्रु थे। </w:t>
      </w:r>
    </w:p>
    <w:p>
      <w:pPr/>
      <w:r>
        <w:rPr>
          <w:lang w:val="hi_IN" w:bidi="hi_IN"/>
        </w:rPr>
      </w:r>
      <w:r>
        <w:rPr>
          <w:lang w:val="hi_IN" w:bidi="hi_IN"/>
        </w:rPr>
        <w:t>फिर शमूएल भविष्यवाणी करता है, या शाऊल को बताता है कि जल्द ही क्या होगा। शमूएल कहता है कि अगले ही दिन यहोवा इस्राएली सेना को पलिश्तियों के हाथ में दे देगा या सौंप देगा। यह कहने के लिए एक विशेष भाषा है कि यहोवा इस्राएलियों को पलिश्तियों के विरुद्ध युद्ध में हरवा देगा। शमूएल यह भी कहता है कि अगले दिन शाऊल और उसके पुत्र वहाँ होंगे, जहाँ शमूएल है, जो यह दिखाता है कि शाऊल और उसके पुत्र अगले दिन मर जाएँगे। शमूएल अपने भाषण का अंत उस भविष्यवाणी को दोहराकर या यह भविष्यवाणी करके करता है कि यहोवा इस्राएलियों को पलिश्तियों के विरुद्ध युद्ध में हरवा देगा।</w:t>
      </w:r>
    </w:p>
    <w:p>
      <w:pPr/>
      <w:r>
        <w:rPr>
          <w:lang w:val="hi_IN" w:bidi="hi_IN"/>
        </w:rPr>
      </w:r>
      <w:r>
        <w:rPr>
          <w:lang w:val="hi_IN" w:bidi="hi_IN"/>
        </w:rPr>
        <w:t>जब शाऊल शमूएल के शब्द सुनता है, तो शाऊल तुरंत भूमि पर गिरकर पसर जाता है। शायद शाऊल इस तरह से इसलिए गिर जाता है, क्योंकि शमूएल ने कहा था कि अगले दिन शाऊल और उसके पुत्र एक दु:खद मृत्यु से मर जाएँगे। अब तक, शाऊल शायद यह जान चुका है कि यहोवा हमेशा वही करता है जो यहोवा कहता है कि वह करेगा, इसलिए शाऊल को निश्चित रूप से पता है कि शाऊल अगले दिन मर जाएगा। यह बुरी खबर शाऊल को भयभीत कर देती है। कभी-कभी, जब कोई व्यक्ति इस तरह का बुरा समाचार सुनता है, तो इससे वह अचानक कमजोर हो सकता है और भूमि पर गिर सकता है। साथ ही, शाऊल ने उस पूरे दिन और रात कुछ भी नहीं खाया था, इसलिए वह पहले से ही अपने शरीर में कमजोरी महसूस कर रहा था। बाइबल के कुछ विद्वान मानते हैं कि शायद शाऊल ने शमूएल से मिलने की तैयारी के लिए शुद्धिकरण की रीति के रूप में उपवास किया था।</w:t>
      </w:r>
    </w:p>
    <w:p>
      <w:pPr/>
      <w:r>
        <w:rPr>
          <w:lang w:val="hi_IN" w:bidi="hi_IN"/>
        </w:rPr>
      </w:r>
      <w:r>
        <w:rPr>
          <w:lang w:val="hi_IN" w:bidi="hi_IN"/>
        </w:rPr>
        <w:t>यहाँ रुकें, और यदि हो सके, तो उस समय के बारे में बात करें जब आपको कोई बहुत बुरी खबर मिली थी। इस बारे में बात करें कि उस समय आपके शरीर ने कैसी प्रतिक्रिया दी। ऑडियो को यहाँ रोकें।</w:t>
      </w:r>
    </w:p>
    <w:p>
      <w:pPr/>
      <w:r>
        <w:rPr>
          <w:lang w:val="hi_IN" w:bidi="hi_IN"/>
        </w:rPr>
      </w:r>
      <w:r>
        <w:rPr>
          <w:lang w:val="hi_IN" w:bidi="hi_IN"/>
        </w:rPr>
        <w:t>फिर वह स्त्री शाऊल के पास आती है। शाऊल को डरा हुआ देखकर, वह स्त्री उसकी मदद करने की कोशिश करती है। उस स्त्री ने शाऊल को आदरपूर्वक संबोधित किया और स्वयं को शाऊल की दासी कहा। वह स्त्री शाऊल को याद दिलाती है कि उसने शाऊल की आज्ञा मानने के लिए अपना जीवन जोखिम में डाल दिया था। इसका मतलब है कि उस स्त्री ने कानून तोड़ा, इसलिए उसने इस बात का जोखिम उठाया कि शाऊल उसे कड़ी सज़ा दे सकता है या जान से भी मार सकता है। वह स्त्री अब चाहती है कि शाऊल वही करे जैसा वह कहती है। वह स्त्री शाऊल के लिए रोटी का टुकड़ा या खाने की कोई चीज़ लाने का प्रस्ताव रखती है ताकि शाऊल इस्राएली डेरे में वापस जाने की यात्रा के लिए अपनी शक्ति फिर से प्राप्त कर सके।</w:t>
      </w:r>
    </w:p>
    <w:p>
      <w:pPr/>
      <w:r>
        <w:rPr>
          <w:lang w:val="hi_IN" w:bidi="hi_IN"/>
        </w:rPr>
      </w:r>
      <w:r>
        <w:rPr>
          <w:lang w:val="hi_IN" w:bidi="hi_IN"/>
        </w:rPr>
        <w:t>शाऊल खाने से इनकार कर देता है जब तक कि उसके सलाहकार और स्त्री फिर से आग्रह नहीं करते। फिर शाऊल उनकी बातों को सुनता है, जिसका अर्थ है कि शाऊल वही करता है जो सलाहकार और स्त्री उससे करने के लिए कहते हैं। बाइबल के कुछ विद्वानों का मानना है कि इससे पता चलता है कि शाऊल ने यह मान लिया है कि यह खाना शायद आखिरी चीज़ हो जो वह खाएगा, क्योंकि अगले ही दिन उसकी मृत्यु हो जाएगी। शाऊल फर्श से उठता है और उस बिस्तर पर या सोफे पर बैठ जाता है, जो शायद लोगों के बैठने या सोने के लिए चटाई या किसी ठोस सामान का टुकड़ा रहा होगा।</w:t>
      </w:r>
    </w:p>
    <w:p>
      <w:pPr/>
      <w:r>
        <w:rPr>
          <w:lang w:val="hi_IN" w:bidi="hi_IN"/>
        </w:rPr>
      </w:r>
      <w:r>
        <w:rPr>
          <w:lang w:val="hi_IN" w:bidi="hi_IN"/>
        </w:rPr>
        <w:t>उस स्त्री के पास एक मोटा बछड़ा था, इसलिए वह उसे जल्दी ही मार देती है और उसे शाऊल और उसके सलाहकारों के लिए खाने के लिए तैयार करती है। मोटा बछड़ा, एक ऐसा युवा बछड़ा, जिसे उसके मालिकों ने अच्छी तरह से खिलाया-पिलाया हो, जिससे वह मोटा हो गया हो। वसा मांस में स्वाद और पोषक तत्व जोड़ती है। इस्राएली समुदाय में गाय का मांस, खाने के लिए एक स्वीकार्य भोजन था।</w:t>
      </w:r>
    </w:p>
    <w:p>
      <w:pPr/>
      <w:r>
        <w:rPr>
          <w:lang w:val="hi_IN" w:bidi="hi_IN"/>
        </w:rPr>
      </w:r>
      <w:r>
        <w:rPr>
          <w:lang w:val="hi_IN" w:bidi="hi_IN"/>
        </w:rPr>
        <w:t>फिर वह स्त्री कुछ आटा लेती है और बिना खमीर वाली रोटी बनाने के लिए उसे गूंथती या दबाकर एक साथ मिलाती है। आटा एक ऐसा अनाज है जिसे लोग पीसकर चूरा बनाते हैं और फिर पानी के साथ मिलाकर रोटी बनाते हैं। अखमीरी रोटी एक प्रकार की चपटी रोटी होती है, जिसमें खमीर नहीं होता है और न ही लोगों द्वारा सेंकने पर फूलती है। उस संस्कृति में मेहमानों के लिए भोजन प्रदान करके मेहमानों का आतिथ्य सत्कार दिखाना एक सामान्य बात थी। शायद उस स्त्री के पास केवल एक ही मोटा बछड़ा था, इसलिए यह भोजन उसके लिए बहुत महंगा पड़ा होगा। वह स्त्री जो दे सकती थी, उस हिसाब से वह शाऊल को सबसे अच्छा भोजन देने के द्वारा उसका समान करती है।</w:t>
      </w:r>
    </w:p>
    <w:p>
      <w:pPr/>
      <w:r>
        <w:rPr>
          <w:lang w:val="hi_IN" w:bidi="hi_IN"/>
        </w:rPr>
      </w:r>
      <w:r>
        <w:rPr>
          <w:lang w:val="hi_IN" w:bidi="hi_IN"/>
        </w:rPr>
        <w:t>यहाँ रुकें और समूह में एक मोटा बछड़ा, कुछ आटा और अखमीरी रोटी की एक तस्वीर देखें। फिर समूह के रूप में, इस बारे में बात करें कि आपकी संस्कृति में लोग किसी अतिथि का सम्मान करना चाहते हैं, तब वे किस प्रकार का भोजन देना पसंद करते हैं। ऑडियो को यहाँ रोकें।</w:t>
      </w:r>
    </w:p>
    <w:p>
      <w:pPr/>
      <w:r>
        <w:rPr>
          <w:lang w:val="hi_IN" w:bidi="hi_IN"/>
        </w:rPr>
      </w:r>
      <w:r>
        <w:rPr>
          <w:lang w:val="hi_IN" w:bidi="hi_IN"/>
        </w:rPr>
        <w:t>वह स्त्री शाऊल और उसके सलाहकारों के पास भोजन लाती है, और वे सभी खाते हैं। उसी रात, शाऊल और उसके सलाहकार उठकर उस स्त्री के घर से निकल जाते हैं।</w:t>
      </w:r>
      <w:r>
        <w:rPr>
          <w:lang w:val="hi_IN" w:bidi="hi_IN"/>
        </w:rPr>
      </w:r>
    </w:p>
    <w:p>
      <w:pPr>
        <w:pStyle w:val="Heading3"/>
      </w:pPr>
      <w:r>
        <w:rPr>
          <w:lang w:val="hi_IN" w:bidi="hi_IN"/>
        </w:rPr>
        <w:t>घटनाओं को समझाना</w:t>
      </w:r>
    </w:p>
    <w:p>
      <w:pPr/>
      <w:r>
        <w:rPr>
          <w:lang w:val="hi_IN" w:bidi="hi_IN"/>
        </w:rPr>
      </w:r>
      <w:r>
        <w:rPr>
          <w:lang w:val="hi_IN" w:bidi="hi_IN"/>
        </w:rPr>
        <w:t>1 शमूएल 28:15–25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भविष्यद्वक्ता शमूएल और राजा शाऊल एक-दूसरे से बात करते हैं। शमूएल इस बात की पुष्टि करता है कि यहोवा ने शाऊल को छोड़ दिया है, या उससे दूर हो गया है। शमूएल भविष्यवाणी करता है कि अगले ही दिन शाऊल और उसके पुत्र मर जाएँगे, और इस्राएल पलिश्तियों के हाथ से पराजित होगा।</w:t>
      </w:r>
    </w:p>
    <w:p>
      <w:pPr/>
      <w:r>
        <w:rPr>
          <w:lang w:val="hi_IN" w:bidi="hi_IN"/>
        </w:rPr>
      </w:r>
      <w:r>
        <w:rPr>
          <w:b/>
          <w:lang w:val="hi_IN" w:bidi="hi_IN"/>
        </w:rPr>
        <w:t>दूसरे दृश्य में:</w:t>
      </w:r>
      <w:r>
        <w:rPr>
          <w:lang w:val="hi_IN" w:bidi="hi_IN"/>
        </w:rPr>
        <w:t xml:space="preserve"> शमूएल की बातों पर शाऊल ज़मीन पर गिरकर प्रतिक्रिया देता है। वह स्त्री और शाऊल के सलाहकार शाऊल को कुछ भोजन खाने के लिए प्रोत्साहित करते हैं।</w:t>
      </w:r>
    </w:p>
    <w:p>
      <w:pPr/>
      <w:r>
        <w:rPr>
          <w:lang w:val="hi_IN" w:bidi="hi_IN"/>
        </w:rPr>
      </w:r>
      <w:r>
        <w:rPr>
          <w:b/>
          <w:lang w:val="hi_IN" w:bidi="hi_IN"/>
        </w:rPr>
        <w:t>तीसरे दृश्य में:</w:t>
      </w:r>
      <w:r>
        <w:rPr>
          <w:lang w:val="hi_IN" w:bidi="hi_IN"/>
        </w:rPr>
        <w:t xml:space="preserve"> वह स्त्री शाऊल और उसके सलाहकारों को भोजन खिलाती है। फिर शाऊल और उसके सलाहकार उठते हैं और चले जाते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 xml:space="preserve">भविष्यद्वक्ता शमूएल </w:t>
      </w:r>
    </w:p>
    <w:p>
      <w:pPr>
        <w:pStyle w:val="ListBullet"/>
        <w:spacing w:line="240" w:lineRule="auto"/>
        <w:ind w:left="720"/>
      </w:pPr>
      <w:r>
        <w:rPr>
          <w:lang w:val="hi_IN" w:bidi="hi_IN"/>
        </w:rPr>
      </w:r>
      <w:r>
        <w:rPr>
          <w:lang w:val="hi_IN" w:bidi="hi_IN"/>
        </w:rPr>
        <w:t>इस्राएल का राजा शाऊल</w:t>
      </w:r>
    </w:p>
    <w:p>
      <w:pPr>
        <w:pStyle w:val="ListBullet"/>
        <w:spacing w:line="240" w:lineRule="auto"/>
        <w:ind w:left="720"/>
      </w:pPr>
      <w:r>
        <w:rPr>
          <w:lang w:val="hi_IN" w:bidi="hi_IN"/>
        </w:rPr>
      </w:r>
      <w:r>
        <w:rPr>
          <w:lang w:val="hi_IN" w:bidi="hi_IN"/>
        </w:rPr>
        <w:t>भूत-सिद्धि करनेवाली स्त्री</w:t>
      </w:r>
    </w:p>
    <w:p>
      <w:pPr>
        <w:pStyle w:val="ListBullet"/>
        <w:spacing w:line="240" w:lineRule="auto"/>
        <w:ind w:left="720"/>
      </w:pPr>
      <w:r>
        <w:rPr>
          <w:lang w:val="hi_IN" w:bidi="hi_IN"/>
        </w:rPr>
      </w:r>
      <w:r>
        <w:rPr>
          <w:lang w:val="hi_IN" w:bidi="hi_IN"/>
        </w:rPr>
        <w:t>और दो लोग जो शाऊल के सलाहकार या सेवक हैं</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यह कहानी पिछली कहानी का अगला हिस्सा है, जब शाऊल और उसके दो सलाहकार एक ऐसी स्त्री से मिलने गए जो एनदोर में एक भूत-सिद्धि करनेवाली थी। उस कहानी में शमूएल, जो एक मृत भविष्यद्वक्ता था, उस स्त्री के सामने प्रकट हुआ।</w:t>
      </w:r>
    </w:p>
    <w:p>
      <w:pPr/>
      <w:r>
        <w:rPr>
          <w:lang w:val="hi_IN" w:bidi="hi_IN"/>
        </w:rPr>
      </w:r>
      <w:r>
        <w:rPr>
          <w:lang w:val="hi_IN" w:bidi="hi_IN"/>
        </w:rPr>
        <w:t>यह पूरी कहानी रात में होती है। पहले दृश्य में, शमूएल भूत-सिद्धि करनेवाली की सहायता के बिना सीधे शाऊल से बात करता है। शमूएल पूछता है कि शाऊल ने उसको वापस ऊपर बुलाकर क्यों परेशान किया है। परेशान शब्द किसी को पत्तों के उस ढेर की याद दिलाता है जिसे कोई हिला देता है और फिर हवा का एक झोंका उन्हें चारों ओर बिखेर देता है। शाऊल द्वारा शमूएल को वापस बुलाने का विचार यह बताता है कि शमूएल की आत्मा पृथ्वी के नीचे कहीं, "मृतकों के लोक" में आराम कर रही थी। याद रखें कि पिछली कहानी में उस स्त्री ने कहा था कि उसने एक आत्मिक प्राणी को पृथ्वी से “ऊपर आते हुए” देखा है।</w:t>
      </w:r>
    </w:p>
    <w:p>
      <w:pPr/>
      <w:r>
        <w:rPr>
          <w:lang w:val="hi_IN" w:bidi="hi_IN"/>
        </w:rPr>
      </w:r>
      <w:r>
        <w:rPr>
          <w:lang w:val="hi_IN" w:bidi="hi_IN"/>
        </w:rPr>
        <w:t>शाऊल कहता है कि उसने शमूएल को इसलिए पुकारा या बुलवाया क्योंकि वह पलिश्तियों के साथ युद्ध के खतरे के बारे में चिंतित है। शाऊल यह भी कहता है कि वह शमूएल से बात करना चाहता है, क्योंकि परमेश्वर शाऊल से “फिर गया” है। यह एक विशेष भाषा है जिसका अर्थ है कि यहोवा ने शाऊल को छोड़ दिया है या उसे त्याग दिया है। यह महत्वपूर्ण है कि शाऊल, शमूएल के विपरीत, अब यहोवा को यहोवा के बजाय परमेश्वर के रूप में संबोधित करता है। यह सुनिश्चित करें कि आप अपने अनुवाद में इस जानकारी को शामिल करें।</w:t>
      </w:r>
    </w:p>
    <w:p>
      <w:pPr/>
      <w:r>
        <w:rPr>
          <w:lang w:val="hi_IN" w:bidi="hi_IN"/>
        </w:rPr>
      </w:r>
      <w:r>
        <w:rPr>
          <w:lang w:val="hi_IN" w:bidi="hi_IN"/>
        </w:rPr>
        <w:t>शमूएल शाऊल से एक और प्रश्न पूछता है। शमूएल पूछता है कि जब यहोवा ने शाऊल को पहले ही छोड़ दिया है, तो शाऊल क्यों उम्मीद करता है कि शमूएल उसे यहोवा की ओर से कोई जवाब देगा। शमूएल का यह प्रश्न दर्शाता है कि शमूएल के विचार में शाऊल को उससे यह नहीं पूछना चाहिए था कि उसे क्या करना चाहिए। शमूएल कहता है कि यहोवा अब शाऊल का शत्रु है।</w:t>
      </w:r>
    </w:p>
    <w:p>
      <w:pPr/>
      <w:r>
        <w:rPr>
          <w:lang w:val="hi_IN" w:bidi="hi_IN"/>
        </w:rPr>
      </w:r>
      <w:r>
        <w:rPr>
          <w:lang w:val="hi_IN" w:bidi="hi_IN"/>
        </w:rPr>
        <w:t>फिर शमूएल कहता है कि यहोवा ने शाऊल के हाथों से राज्य को छीन लिया है। यह यह कहने के लिए एक विशेष भाषा है कि यहोवा ने शाऊल को इस्राएल के राज्य या राष्ट्र के राजा के पद से हटा दिया है। शमूएल कहता है कि यहोवा ने इस्राएल का राज्य दाऊद नाम के एक साथी इस्राएली को दे दिया है। आपको याद होगा कि पिछली कहानी में शमूएल ने इन सभी बातों के होने की भविष्यवाणी की थी।</w:t>
      </w:r>
    </w:p>
    <w:p>
      <w:pPr/>
      <w:r>
        <w:rPr>
          <w:lang w:val="hi_IN" w:bidi="hi_IN"/>
        </w:rPr>
      </w:r>
      <w:r>
        <w:rPr>
          <w:lang w:val="hi_IN" w:bidi="hi_IN"/>
        </w:rPr>
        <w:t>शमूएल कहता है कि यहोवा ने शाऊल से राज्य छीन लिया क्योंकि शाऊल ने यहोवा की वाणी का पालन नहीं किया। यह एक विशेष भाषा है जिसका अर्थ है कि शाऊल ने वह नहीं किया जो यहोवा ने शाऊल को करने के लिए कहा था। पिछली कहानी में, यहोवा ने शाऊल से कहा था कि वह अमालेकी लोगों और अमालेकियों की हर चीज़ को पूरी तरह से नष्ट कर दे, परन्तु शाऊल ने आज्ञा नहीं मानी। अब, शमूएल कहता है कि शाऊल ने अमालेकियों के विरुद्ध यहोवा का भयंकर क्रोध या तीव्र गुस्सा नहीं दिखाया।</w:t>
      </w:r>
    </w:p>
    <w:p>
      <w:pPr/>
      <w:r>
        <w:rPr>
          <w:lang w:val="hi_IN" w:bidi="hi_IN"/>
        </w:rPr>
      </w:r>
      <w:r>
        <w:rPr>
          <w:lang w:val="hi_IN" w:bidi="hi_IN"/>
        </w:rPr>
        <w:t>फिर शमूएल शाऊल को बताता है कि जल्द ही शाऊल और इस्राएलियों के साथ क्या होने वाला है। शमूएल कहता है कि अगले ही दिन यहोवा इस्राएली सेना को पलिश्तियों के हाथ में दे देगा या सौंप देगा। यह एक विशेष भाषा है जिसका अर्थ है कि यहोवा इस्राएलियों को पलिश्तियों के विरुद्ध युद्ध में हारने देगा। शमूएल यह भी कहता है कि शाऊल और उसके पुत्र “वहीं होंगे, जहाँ शमूएल है।” यह संकेत देता है कि शाऊल और उसके पुत्र अगले दिन मर जाएँगे। शमूएल जो शब्द यह कहने के लिए उपयोग करता है कि शाऊल मर जाएगा, वे हमें दिखाते हैं कि शाऊल की एक दु:खद मृत्यु होगी। शमूएल अपने भाषण का अंत इस भविष्यवाणी को दोहराकर करता है कि यहोवा इस्राएलियों को पलिश्तियों के विरुद्ध युद्ध में हरवा देगा। यह शाऊल को पूरी तरह से स्पष्ट करता है कि यहोवा इस्राएलियों को पलिश्तियों के विरुद्ध युद्ध में हरवाएगा।</w:t>
      </w:r>
    </w:p>
    <w:p>
      <w:pPr/>
      <w:r>
        <w:rPr>
          <w:lang w:val="hi_IN" w:bidi="hi_IN"/>
        </w:rPr>
      </w:r>
      <w:r>
        <w:rPr>
          <w:lang w:val="hi_IN" w:bidi="hi_IN"/>
        </w:rPr>
        <w:t>यहाँ रुकें और समूह में चर्चा करें कि आप कैसे कहेंगे कि शाऊल और उसके पुत्र जल्द ही “वहाँ होंगे, जहाँ शमूएल है।” क्या आपकी भाषा में कोई विशेष शब्द या वाक्यांश है जिसका उपयोग आप उस स्थान का वर्णन करने के लिए कर सकते हैं जहाँ लोगों का मानना है कि किसी व्यक्ति की मृत्यु के बाद उसकी आत्मा जाती है? ऑडियो को यहाँ रोकें।</w:t>
      </w:r>
    </w:p>
    <w:p>
      <w:pPr/>
      <w:r>
        <w:rPr>
          <w:lang w:val="hi_IN" w:bidi="hi_IN"/>
        </w:rPr>
      </w:r>
      <w:r>
        <w:rPr>
          <w:lang w:val="hi_IN" w:bidi="hi_IN"/>
        </w:rPr>
        <w:t>ध्यान दें कि शमूएल की आत्मा अब चली जाती है, क्योंकि कहानीकार अब इस कहानी में आगे शमूएल का उल्लेख नहीं करता है। दूसरे दृश्य में, हम सुनते हैं कि शमूएल द्वारा शाऊल के जीवन के विषय में मृत्यु का दण्ड सुनाए जाने के बाद शाऊल तुरन्त भूमि पर गिर पड़ता है। इस भाग में कहा गया है कि शाऊल पूरी लंबाई में भूमि पर गिर जाता है, अर्थात् वह पूरी तरह से फैला हुआ होता है, न कि वह किसी ढेर की तरह गिरता है। यह स्पष्ट नहीं है कि शाऊल भूमि पर मुँह के बल गिरता है या मुँह ऊपर करके। जो बात ध्यान देने वाली है वह यह है कि शमूएल के शब्द शाऊल को भय या आतंक से भर देते हैं।</w:t>
      </w:r>
    </w:p>
    <w:p>
      <w:pPr/>
      <w:r>
        <w:rPr>
          <w:lang w:val="hi_IN" w:bidi="hi_IN"/>
        </w:rPr>
      </w:r>
      <w:r>
        <w:rPr>
          <w:lang w:val="hi_IN" w:bidi="hi_IN"/>
        </w:rPr>
        <w:t>फिर वह स्त्री शाऊल के पास आती है। यह स्पष्ट नहीं है कि वह स्त्री उसी स्थान पर है, जहाँ शाऊल है और अभी-अभी शाऊल के करीब आई है, या शायद वह स्त्री पहले उस स्थान को छोड़कर चली गई, जहाँ शाऊल था और अब शाऊल के पास वापस आ गई है। वह स्त्री देखती है कि शाऊल फर्श पर भयभीत और बहुत व्याकुल पड़ा है, और वह शाऊल की मदद करने की कोशिश करती है। वह स्त्री कहती है कि उसने शाऊल की बात मानकर और शमूएल की आत्मा को बुलाकर अपनी जान जोखिम में डाली है, इसलिए अब वह चाहती है कि शाऊल उसकी बात माने और वही करे जो वह कहती है।</w:t>
      </w:r>
    </w:p>
    <w:p>
      <w:pPr/>
      <w:r>
        <w:rPr>
          <w:lang w:val="hi_IN" w:bidi="hi_IN"/>
        </w:rPr>
      </w:r>
      <w:r>
        <w:rPr>
          <w:lang w:val="hi_IN" w:bidi="hi_IN"/>
        </w:rPr>
        <w:t>यहाँ रुकें और समूह में चर्चा करें, कि आपकी भाषा में कौन से शब्द या वाक्यांश यह दिखाएँगे कि उस समय शाऊल कितना डरा हुआ और व्याकुल था। ऑडियो को यहाँ रोकें।</w:t>
      </w:r>
    </w:p>
    <w:p>
      <w:pPr/>
      <w:r>
        <w:rPr>
          <w:lang w:val="hi_IN" w:bidi="hi_IN"/>
        </w:rPr>
      </w:r>
      <w:r>
        <w:rPr>
          <w:lang w:val="hi_IN" w:bidi="hi_IN"/>
        </w:rPr>
        <w:t>वह स्त्री शाऊल से कहती है कि वह उसे शाऊल के लिए रोटी का टुकड़ा या कुछ भोजन खाने के लिए लाने दे। वह स्त्री चाहती है कि शाऊल भोजन करे ताकि वह इस्राएली सेना के डेरे में वापस जाने की यात्रा के लिए अपनी शक्ति फिर से प्राप्त करे, परन्तु शाऊल भोजन करने से मना कर देता है। शाऊल के सलाहकार और वह स्त्री शाऊल से लगातार खाने का आग्रह करते रहते हैं। आखिरकार, शाऊल भोजन करने के लिए मान जाता है। फिर शाऊल भूमि से उठता है और बिस्तर या सोफे पर बैठता है।</w:t>
      </w:r>
    </w:p>
    <w:p>
      <w:pPr/>
      <w:r>
        <w:rPr>
          <w:lang w:val="hi_IN" w:bidi="hi_IN"/>
        </w:rPr>
      </w:r>
      <w:r>
        <w:rPr>
          <w:lang w:val="hi_IN" w:bidi="hi_IN"/>
        </w:rPr>
        <w:t>यह ध्यान देना महत्वपूर्ण है कि यह कहानी किस तरह से शाऊल के व्यवहार में एक विरोधाभास दिखाती है। यह भाग इस बात पर प्रकाश डालता है कि कैसे शाऊल ने यहोवा की आवाज़ नहीं सुनी या यहोवा के निर्देशों का पालन नहीं किया, फिर भी अब वह उस स्त्री और अपने सलाहकारों की आवाज़ सुनता है और उनका पालन करता है।</w:t>
      </w:r>
    </w:p>
    <w:p>
      <w:pPr/>
      <w:r>
        <w:rPr>
          <w:lang w:val="hi_IN" w:bidi="hi_IN"/>
        </w:rPr>
      </w:r>
      <w:r>
        <w:rPr>
          <w:lang w:val="hi_IN" w:bidi="hi_IN"/>
        </w:rPr>
        <w:t>तीसरे दृश्य में, वह स्त्री शाऊल और उसके सलाहकारों के लिए भोजन तैयार करने के लिए अपने मोटे बछड़े या जवान गाय को जल्दी से मार देती है। फिर वह स्त्री आटा मिलाकर गूँधती है और अखमीरी रोटी, या सपाट रोटी बनाती है। इसके थोड़ी देर बाद, वह स्त्री शाऊल और उसके सलाहकारों के लिए भोजन लाती है, और वे खाते हैं। फिर शाऊल और उसके सलाहकार उठते हैं और चले जाते हैं। यह ध्यान देना महत्वपूर्ण है कि शाऊल और उसके सलाहकार उसी रात चले जाते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28:15–25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 xml:space="preserve">भविष्यद्वक्ता शमूएल </w:t>
      </w:r>
    </w:p>
    <w:p>
      <w:pPr>
        <w:pStyle w:val="ListBullet"/>
        <w:spacing w:line="240" w:lineRule="auto"/>
        <w:ind w:left="720"/>
      </w:pPr>
      <w:r>
        <w:rPr>
          <w:lang w:val="hi_IN" w:bidi="hi_IN"/>
        </w:rPr>
      </w:r>
      <w:r>
        <w:rPr>
          <w:lang w:val="hi_IN" w:bidi="hi_IN"/>
        </w:rPr>
        <w:t>इस्राएल का राजा शाऊल</w:t>
      </w:r>
    </w:p>
    <w:p>
      <w:pPr>
        <w:pStyle w:val="ListBullet"/>
        <w:spacing w:line="240" w:lineRule="auto"/>
        <w:ind w:left="720"/>
      </w:pPr>
      <w:r>
        <w:rPr>
          <w:lang w:val="hi_IN" w:bidi="hi_IN"/>
        </w:rPr>
      </w:r>
      <w:r>
        <w:rPr>
          <w:lang w:val="hi_IN" w:bidi="hi_IN"/>
        </w:rPr>
        <w:t>भूत-सिद्धि करनेवाली स्त्री</w:t>
      </w:r>
    </w:p>
    <w:p>
      <w:pPr>
        <w:pStyle w:val="ListBullet"/>
        <w:spacing w:line="240" w:lineRule="auto"/>
        <w:ind w:left="720"/>
      </w:pPr>
      <w:r>
        <w:rPr>
          <w:lang w:val="hi_IN" w:bidi="hi_IN"/>
        </w:rPr>
      </w:r>
      <w:r>
        <w:rPr>
          <w:lang w:val="hi_IN" w:bidi="hi_IN"/>
        </w:rPr>
        <w:t>और दो लोग जो शाऊल के सलाहकार या सेवक हैं</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शमूएल पूछता है कि शाऊल ने उसको क्यों परेशान किया है। शाऊल कहता है कि उसने शमूएल को इसलिए ऊपर बुलवाया क्योंकि शाऊल को पलिश्ती सेना के विषय में बहुत चिंता है, और क्योंकि यहोवा भविष्यद्वक्ताओं या सपनों के माध्यम से उसे उत्तर नहीं देता है। शाऊल चाहता है कि शमूएल उसे बताए कि क्या करना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शमूएल पूछता है कि शाऊल यहोवा से उत्तर की उम्मीद क्यों करता है, जबकि यहोवा पहले ही शाऊल को छोड़ चुका है और उसका शत्रु बन गया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शमूएल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शमूएल शाऊल को बताता है कि पिछली कहानी में कहे गए यहोवा के वचन पूरे हुए हैं: यहोवा ने इस्राएल का राज्य शाऊल से छीन लिया है और दाऊद को दे दिया है, क्योंकि शाऊल ने अमालेकियों के बारे में यहोवा के निर्देशों का पालन नहीं किया।</w:t>
      </w:r>
    </w:p>
    <w:p>
      <w:pPr/>
      <w:r>
        <w:rPr>
          <w:lang w:val="hi_IN" w:bidi="hi_IN"/>
        </w:rPr>
      </w:r>
      <w:r>
        <w:rPr>
          <w:lang w:val="hi_IN" w:bidi="hi_IN"/>
        </w:rPr>
        <w:t>फिर शमूएल शाऊल से कहता है कि अगले ही दिन शाऊल और उसके पुत्र मर जाएँगे, और इस्राएल पलिश्तियों के विरुद्ध युद्ध हार जाएगा।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शमूएल के शब्द शाऊल को भय से भर देते हैं, और शाऊल भूमि पर गिर जाता है। शाऊल अपनी सारी शक्ति खो देता है क्योंकि उसने पूरे दिन और रात कुछ भी नहीं खाया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वह स्त्री शाऊल के पास आती है और देखती है कि शाऊल भयभीत है। वह स्त्री शाऊल के लिए कुछ भोजन लाने का प्रस्ताव करती है, लेकिन शाऊल पहले भोजन खाने से मना कर देता है। शाऊल के सलाहकार और वह स्त्री शाऊल को भोजन करने के लिए मनाते रहते हैं, और अंत में शाऊल मान जाता है। फिर शाऊल फर्श से उठता है और बिस्तर पर बैठता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वह स्त्री जल्दी से अपने मोटे बछड़े को मारती है, अखमीरी रोटी बनाती है, और शाऊल और उसके सलाहकारों को भोजन परोसती है। उसी रात, भोजन करने के बाद, शाऊल और उसके सलाहकार उस स्त्री के घर से निकल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स्त्री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28:15–25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शमूएल पूछता है कि शाऊल ने शमूएल को ऊपर लाकर या बुलाकर क्यों परेशान किया है। शाऊल कहता है कि शाऊल बहुत चिंतित है क्योंकि पलिश्ती उसके साथ युद्ध कर रहे हैं और </w:t>
      </w:r>
      <w:r>
        <w:rPr>
          <w:b/>
          <w:lang w:val="hi_IN" w:bidi="hi_IN"/>
        </w:rPr>
        <w:t>परमेश्वर</w:t>
      </w:r>
      <w:r>
        <w:rPr>
          <w:lang w:val="hi_IN" w:bidi="hi_IN"/>
        </w:rPr>
        <w:t xml:space="preserve"> शाऊल से दूर हो गया है। बाइबल में, “परमेश्वर” उस परमेश्वर को दर्शाता है जिसने सब कुछ बनाया और वह सबसे शक्तिशाली आत्मिक प्राणी है। परमेश्वर के लिए उसी शब्द या वाक्यांश का उपयोग करें जिसका उपयोग आपने पिछले भागों में किया था। परमेश्वर के बारे में अधिक जानकारी के लिए, मुख्य शब्दावली देखें।</w:t>
      </w:r>
    </w:p>
    <w:p>
      <w:pPr/>
      <w:r>
        <w:rPr>
          <w:lang w:val="hi_IN" w:bidi="hi_IN"/>
        </w:rPr>
      </w:r>
      <w:r>
        <w:rPr>
          <w:lang w:val="hi_IN" w:bidi="hi_IN"/>
        </w:rPr>
        <w:t xml:space="preserve">शाऊल कहता है कि परमेश्वर </w:t>
      </w:r>
      <w:r>
        <w:rPr>
          <w:b/>
          <w:lang w:val="hi_IN" w:bidi="hi_IN"/>
        </w:rPr>
        <w:t>भविष्यद्वक्ताओं</w:t>
      </w:r>
      <w:r>
        <w:rPr>
          <w:lang w:val="hi_IN" w:bidi="hi_IN"/>
        </w:rPr>
        <w:t xml:space="preserve"> या </w:t>
      </w:r>
      <w:r>
        <w:rPr>
          <w:b/>
          <w:lang w:val="hi_IN" w:bidi="hi_IN"/>
        </w:rPr>
        <w:t>सपनों</w:t>
      </w:r>
      <w:r>
        <w:rPr>
          <w:lang w:val="hi_IN" w:bidi="hi_IN"/>
        </w:rPr>
        <w:t xml:space="preserve"> के माध्यम से शाऊल को उत्तर नहीं देता है। भविष्यद्वक्ता वह होता है जो परमेश्वर की ओर से लोगों को सन्देश देता है। भविष्यद्वक्ता के लिए उसी शब्द का इस्तेमाल करें जो आपने पिछले भागों में इस्तेमाल किया है। भविष्यद्वक्ता और सपनों के बारे में अधिक जानकारी के लिए, मुख्य शब्दावली देखें।</w:t>
      </w:r>
    </w:p>
    <w:p>
      <w:pPr/>
      <w:r>
        <w:rPr>
          <w:lang w:val="hi_IN" w:bidi="hi_IN"/>
        </w:rPr>
      </w:r>
      <w:r>
        <w:rPr>
          <w:lang w:val="hi_IN" w:bidi="hi_IN"/>
        </w:rPr>
        <w:t xml:space="preserve">शमूएल कहता है कि शाऊल </w:t>
      </w:r>
      <w:r>
        <w:rPr>
          <w:b/>
          <w:lang w:val="hi_IN" w:bidi="hi_IN"/>
        </w:rPr>
        <w:t>यहोवा</w:t>
      </w:r>
      <w:r>
        <w:rPr>
          <w:lang w:val="hi_IN" w:bidi="hi_IN"/>
        </w:rPr>
        <w:t xml:space="preserve"> से उत्तर की उम्मीद नहीं कर सकता, क्योंकि यहोवा पहले ही शाऊल को छोड़ चुका है और उसका शत्रु बन चुका है। यहोवा परमेश्वर का व्यक्तिगत नाम है।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शमूएल कहता है कि यहोवा ने शाऊल के </w:t>
      </w:r>
      <w:r>
        <w:rPr>
          <w:b/>
          <w:lang w:val="hi_IN" w:bidi="hi_IN"/>
        </w:rPr>
        <w:t>हाथ</w:t>
      </w:r>
      <w:r>
        <w:rPr>
          <w:lang w:val="hi_IN" w:bidi="hi_IN"/>
        </w:rPr>
        <w:t xml:space="preserve"> या </w:t>
      </w:r>
      <w:r>
        <w:rPr>
          <w:b/>
          <w:lang w:val="hi_IN" w:bidi="hi_IN"/>
        </w:rPr>
        <w:t>अधिकार</w:t>
      </w:r>
      <w:r>
        <w:rPr>
          <w:lang w:val="hi_IN" w:bidi="hi_IN"/>
        </w:rPr>
        <w:t xml:space="preserve"> से </w:t>
      </w:r>
      <w:r>
        <w:rPr>
          <w:b/>
          <w:lang w:val="hi_IN" w:bidi="hi_IN"/>
        </w:rPr>
        <w:t>राज्य</w:t>
      </w:r>
      <w:r>
        <w:rPr>
          <w:lang w:val="hi_IN" w:bidi="hi_IN"/>
        </w:rPr>
        <w:t xml:space="preserve"> छीन लिया है और उसे उसके </w:t>
      </w:r>
      <w:r>
        <w:rPr>
          <w:b/>
          <w:lang w:val="hi_IN" w:bidi="hi_IN"/>
        </w:rPr>
        <w:t>पड़ोसी</w:t>
      </w:r>
      <w:r>
        <w:rPr>
          <w:lang w:val="hi_IN" w:bidi="hi_IN"/>
        </w:rPr>
        <w:t xml:space="preserve"> या साथी इस्राएली दाऊद को दे दिया है। एक राज्य वह क्षेत्र या लोग होते हैं जिस पर एक राजा शासन करता है। राज्य के लिए उसी शब्द या वाक्यांश का उपयोग करें जिसका उपयोग आपने पिछले भागों में किया था। पड़ोसी का अर्थ आपके समुदाय या क्षेत्र से कोई व्यक्ति हो सकता है। पड़ोसी के लिए उसी शब्द का उपयोग करें जिसका उपयोग आपने पिछले भागों में किया था। राज्य और पड़ोसी के बारे में अधिक जानकारी के लिए, मुख्य शब्दावली देखें। किसी और के हाथ या अधिकार से कुछ छीनने के लिए उन्हीं शब्दों या वाक्यांशों का उपयोग करें जिनका उपयोग आपने पिछले भागों में किया था।</w:t>
      </w:r>
    </w:p>
    <w:p>
      <w:pPr/>
      <w:r>
        <w:rPr>
          <w:lang w:val="hi_IN" w:bidi="hi_IN"/>
        </w:rPr>
      </w:r>
      <w:r>
        <w:rPr>
          <w:lang w:val="hi_IN" w:bidi="hi_IN"/>
        </w:rPr>
        <w:t>शमूएल कहता है कि यहोवा ने शाऊल को छोड़ दिया है क्योंकि शाऊल ने अमालेकी लोगों को नष्ट करने के विषय में यहोवा के निर्देशों का पालन नहीं किया था। फिर शमूएल शाऊल से कहता है कि यहोवा अगले दिन इस्राएली सेना को पलिश्ती सेना के विरुद्ध युद्ध में हरवा देगा। शमूएल यह भी कहता है कि शाऊल और उसके सभी पुत्र अगले दिन मर जाएँगे।</w:t>
      </w:r>
    </w:p>
    <w:p>
      <w:pPr/>
      <w:r>
        <w:rPr>
          <w:lang w:val="hi_IN" w:bidi="hi_IN"/>
        </w:rPr>
      </w:r>
      <w:r>
        <w:rPr>
          <w:lang w:val="hi_IN" w:bidi="hi_IN"/>
        </w:rPr>
        <w:t xml:space="preserve">शाऊल शमूएल की बातों से और कई घंटों से कुछ न खाने के कारण कमज़ोर हो जाने की वजह से डर के मारे ज़मीन पर गिर पड़ता है। फिर वह स्त्री शाऊल के पास आती है और सम्मानपूर्वक शाऊल से भोजन करने के लिए कहती है। वह स्त्री अपने आप को शाऊल की </w:t>
      </w:r>
      <w:r>
        <w:rPr>
          <w:b/>
          <w:lang w:val="hi_IN" w:bidi="hi_IN"/>
        </w:rPr>
        <w:t>दासी</w:t>
      </w:r>
      <w:r>
        <w:rPr>
          <w:lang w:val="hi_IN" w:bidi="hi_IN"/>
        </w:rPr>
        <w:t xml:space="preserve"> कहती है, जो शाऊल के प्रति सम्मान का चिन्ह है। पहले शाऊल खाने से मना कर देता है, परन्तु उसके सलाहकार और स्त्री के जोर देने के बाद शाऊल भूमि से उठ जाता है और बिस्तर या सोफे पर बैठ जाता है।</w:t>
      </w:r>
    </w:p>
    <w:p>
      <w:pPr/>
      <w:r>
        <w:rPr>
          <w:lang w:val="hi_IN" w:bidi="hi_IN"/>
        </w:rPr>
      </w:r>
      <w:r>
        <w:rPr>
          <w:lang w:val="hi_IN" w:bidi="hi_IN"/>
        </w:rPr>
        <w:t xml:space="preserve">वह स्त्री एक मोटा बछड़ा मारती है और उसे शाऊल और उसके सलाहकारों के भोजन के लिए पकाती है। बछड़ा एक छोटी गाय है। वह स्त्री शाऊल और उसके सलाहकारों के भोजन के लिए आटा भी गूँधती है और अखमीरी </w:t>
      </w:r>
      <w:r>
        <w:rPr>
          <w:b/>
          <w:lang w:val="hi_IN" w:bidi="hi_IN"/>
        </w:rPr>
        <w:t>रोटी</w:t>
      </w:r>
      <w:r>
        <w:rPr>
          <w:lang w:val="hi_IN" w:bidi="hi_IN"/>
        </w:rPr>
        <w:t xml:space="preserve"> भी पकाती है। शाऊल और शाऊल के सलाहकारों के भोजन करने के बाद, वे पुरुष उठते हैं और चले जाते हैं। रोटी के लिए उसी शब्द का उपयोग करें जिसका उपयोग आपने पिछली कहानियों में किया था।</w:t>
      </w:r>
    </w:p>
    <w:p>
      <w:pPr/>
      <w:r>
        <w:rPr>
          <w:lang w:val="hi_IN" w:bidi="hi_IN"/>
        </w:rPr>
      </w:r>
      <w:r>
        <w:rPr>
          <w:lang w:val="hi_IN" w:bidi="hi_IN"/>
        </w:rPr>
        <w:t xml:space="preserve">यहाँ रुकें और समूह के रूप में इस बारे में बात करें कि आप </w:t>
      </w:r>
      <w:r>
        <w:rPr>
          <w:b/>
          <w:lang w:val="hi_IN" w:bidi="hi_IN"/>
        </w:rPr>
        <w:t>मोटा बछड़ा</w:t>
      </w:r>
      <w:r>
        <w:rPr>
          <w:lang w:val="hi_IN" w:bidi="hi_IN"/>
        </w:rPr>
        <w:t xml:space="preserve"> कहने के लिए किस शब्द या वाक्यांश का उपयोग करेंगे। यदि आवश्यक हो, तो एक मोटी गाय की तस्वीर को फिर से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29:1–11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29:1–11 को सुनें और अपने मन में रखें।</w:t>
      </w:r>
    </w:p>
    <w:p>
      <w:pPr/>
      <w:r>
        <w:rPr>
          <w:lang w:val="hi_IN" w:bidi="hi_IN"/>
        </w:rPr>
      </w:r>
      <w:r>
        <w:rPr>
          <w:lang w:val="hi_IN" w:bidi="hi_IN"/>
        </w:rPr>
        <w:t>यदि सम्भव हो, तो 1 शमूएल 29:1–11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29:1–11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जब पलिश्ती इस्राएल पर आक्रमण करने के लिए शूनेम में इकट्ठे हुए, तब शाऊल डर गया और यहोवा से पूछा कि क्या करना है, परन्तु यहोवा ने कोई उत्तर नहीं दिया। इसलिए शाऊल ने एक ऐसी स्त्री से, जो मरे हुओं की आत्माओं से बात करती थी, मरे हुए भविष्यद्वक्ता शमूएल की आत्मा को बुलाने के लिए कहा, क्योंकि शाऊल शमूएल से यह पूछना चाहता था कि उसे क्या करना चाहिए। पिछली कहानी में, शमूएल की आत्मा ने शाऊल से कहा था कि परमेश्वर ने इस्राएल का राज्य शाऊल से ले लिया है और उसे दाऊद को दे दिया है, और अगले दिन शाऊल और उसके पुत्र युद्ध में मर जाएँगे और पलिश्ती विजयी होंगे। शाऊल डर गया और कमज़ोर हो गया था, इसलिए उस स्त्री ने उसे बल देने के लिए भोजन कराया, इसके बाद शाऊल और उसके आदमी वहाँ से चले गए।</w:t>
      </w:r>
    </w:p>
    <w:p>
      <w:pPr/>
      <w:r>
        <w:rPr>
          <w:lang w:val="hi_IN" w:bidi="hi_IN"/>
        </w:rPr>
      </w:r>
      <w:r>
        <w:rPr>
          <w:lang w:val="hi_IN" w:bidi="hi_IN"/>
        </w:rPr>
        <w:t>यह कहानी फिर से दाऊद और पलिश्तियों की कहानी पर लौटती है, जिसे कहानीकार ने हमें शाऊल के शमूएल की आत्मा से बात करने के बारे में बताने के लिए बीच में ही छोड़ दिया था। आपको याद होगा कि सभी पलिश्ती इस्राएलियों के विरुद्ध युद्ध की तैयारी कर रहे थे। पलिश्ती राजा आकीश ने दाऊद से कहा था कि दाऊद और उसके लोगों को पलिश्ती सेना के साथ अपने ही लोगों, अर्थात् इस्राएलियों के विरुद्ध युद्ध करना होगा। और आकीश ने दाऊद को सदा के लिए अपना अंगरक्षक बना दिया।</w:t>
      </w:r>
    </w:p>
    <w:p>
      <w:pPr/>
      <w:r>
        <w:rPr>
          <w:lang w:val="hi_IN" w:bidi="hi_IN"/>
        </w:rPr>
      </w:r>
      <w:r>
        <w:rPr>
          <w:lang w:val="hi_IN" w:bidi="hi_IN"/>
        </w:rPr>
        <w:t>कहानी की शुरुआत में, हमें पता चलता है कि पलिश्ती अपनी सारी सेनाओं को अपेक नगर में इकट्ठा करते हैं। पिछली बार जब हमने पलिश्तियों के बारे में सुना था, तब वे इस्राएल की यिज्रेल की तराई में शूनेम में थे, और इस्राएलियों से युद्ध करने वाले थे। परन्तु इससे पहले कि पलिश्ती इस्राएल से युद्ध करने के लिए शूनेम की ओर कूच करें, विभिन्न पलिश्ती सरदारों या राजाओं के सैनिक पलिश्ती क्षेत्र में स्थित अपेक में इकट्ठे होते हैं, जो शूनेम से 60 से 70 किलोमीटर दक्षिण-पश्चिम में है। इस्राएली सेना पहले से ही यिज्रेल की तराई में पानी के एक सोते के पास डेरा डाल चुकी थी। यह सोता, सम्भवतः एन-हरोद का सोता, गिलबो पर्वत की तलहटी में एक चट्टान से निकलता है, जिससे एक जलकुण्ड बनता है और फिर उसका जल तराई में एक छोटी धारा के रूप में बहता है। यह सोता शूनेम से लगभग 10 से 15 किलोमीटर दक्षिण-पूर्व में है।</w:t>
      </w:r>
    </w:p>
    <w:p>
      <w:pPr/>
      <w:r>
        <w:rPr>
          <w:lang w:val="hi_IN" w:bidi="hi_IN"/>
        </w:rPr>
      </w:r>
      <w:r>
        <w:rPr>
          <w:lang w:val="hi_IN" w:bidi="hi_IN"/>
        </w:rPr>
        <w:t>यहाँ रुकें और समूह के रूप में नक्शे को देखें। पलिश्तियों के नगर अपेक और गिलबो पर्वत के पास इस्राएली डेरे का पता लगाएँ। इस ऑडियो को यहाँ रोकें।</w:t>
      </w:r>
    </w:p>
    <w:p>
      <w:pPr/>
      <w:r>
        <w:rPr>
          <w:lang w:val="hi_IN" w:bidi="hi_IN"/>
        </w:rPr>
      </w:r>
      <w:r>
        <w:rPr>
          <w:lang w:val="hi_IN" w:bidi="hi_IN"/>
        </w:rPr>
        <w:t>पाँच पलिश्ती सरदार, या राजा अपने सैनिकों को इकट्ठा करते हैं और इस्राएलियों के विरुद्ध पारंपरिक सैन्य इकाइयों में सौ और हजार सैनिकों के समूहों में युद्ध के लिए निकलते हैं। पलिश्तियों के पाँचों मुख्य नगरों में से प्रत्येक राजा की अपनी सेना थी। यह तथ्य कि राजा युद्ध में जा रहे हैं, यह दिखाता है कि राजा सोचते हैं कि यह एक महत्वपूर्ण युद्ध है। गत का राजा आकीश अपने सैनिकों के साथ पीछे है। दाऊद और उसके लोग, आकीश और आकीश के सैनिकों के पीछे चलते हैं।</w:t>
      </w:r>
    </w:p>
    <w:p>
      <w:pPr/>
      <w:r>
        <w:rPr>
          <w:lang w:val="hi_IN" w:bidi="hi_IN"/>
        </w:rPr>
      </w:r>
      <w:r>
        <w:rPr>
          <w:lang w:val="hi_IN" w:bidi="hi_IN"/>
        </w:rPr>
        <w:t>पलिश्ती हाकिम राजा आकीश से पूछते हैं, "ये इब्री यहाँ क्या कर रहे हैं?" हाकिम शायद हजारों और सैकड़ों इकाइयों के सैन्य अगुवे हैं, न कि नगरों के सरदार या राजा। हाकिम जानना चाहते हैं कि पलिश्ती सेना के साथ इब्री सैनिक क्यों हैं। पलिश्ती लोग "इब्री" शब्द का उपयोग नकारात्मक तरीके से इस्राएलियों को कमज़ोर या महत्वहीन बताने के लिए करते थे। केवल पलिश्तियों की तरह गैर-इस्राएली ही इस्राएलियों को इब्री कहते थे।</w:t>
      </w:r>
    </w:p>
    <w:p>
      <w:pPr/>
      <w:r>
        <w:rPr>
          <w:lang w:val="hi_IN" w:bidi="hi_IN"/>
        </w:rPr>
      </w:r>
      <w:r>
        <w:rPr>
          <w:lang w:val="hi_IN" w:bidi="hi_IN"/>
        </w:rPr>
        <w:t>यहाँ रुकें और समूह में चर्चा करें: अपने जनसमूह में सेना के संगठन के बारे में बात करें। सेना की इकाइयाँ कितनी बड़ी होती हैं, और उन इकाइयों की देखरेख करने वालों के पद क्या होते हैं? आपके जनसमूह में पूरी सेना में सबसे ऊँचा पद कौनसा है? इस ऑडियो को यहाँ रोकें।</w:t>
      </w:r>
    </w:p>
    <w:p>
      <w:pPr/>
      <w:r>
        <w:rPr>
          <w:lang w:val="hi_IN" w:bidi="hi_IN"/>
        </w:rPr>
      </w:r>
      <w:r>
        <w:rPr>
          <w:lang w:val="hi_IN" w:bidi="hi_IN"/>
        </w:rPr>
        <w:t>आकीश हकीमों को एक ऐसा प्रश्न पूछकर उत्तर देता है जिसके उत्तर की कोई आवश्यकता नहीं है, बल्कि वह उसकी बात को मजबूत तरीके से व्यक्त करता है। आकीश समझाता है कि दाऊद कौन है और हाकिम दाऊद पर भरोसा क्यों कर सकते हैं। आकीश कहता है कि वह इस्राएल के राजा, शाऊल के सेवक दाऊद पर भरोसा करता है, क्योंकि दाऊद और उसके लोग एक वर्ष से अधिक समय से आकीश के साथ हैं। जब से दाऊद शाऊल को छोड़कर आकीश की सेना में शामिल हो हुआ, तब से आकीश ने दाऊद को कुछ भी विश्वासघात करते हुए नहीं देखा है।</w:t>
      </w:r>
    </w:p>
    <w:p>
      <w:pPr/>
      <w:r>
        <w:rPr>
          <w:lang w:val="hi_IN" w:bidi="hi_IN"/>
        </w:rPr>
      </w:r>
      <w:r>
        <w:rPr>
          <w:lang w:val="hi_IN" w:bidi="hi_IN"/>
        </w:rPr>
        <w:t>पलिश्ती हाकिम राजा आकीश से क्रोधित हैं क्योंकि उन्हें डर है कि युद्ध के दौरान दाऊद और उसके लोग पलिश्तियों के विरुद्ध हो जाएँगे। हाकिम आकीश से कहते हैं कि वह दाऊद को लड़ने देने के बजाय उसे उस जगह वापस भेज दें जो आकीश ने उसे दी थी। हाकिम सिकलग की बात कर रहे हैं, जो पलिश्तियों के देश और यहूदा के गोत्र के क्षेत्र के बीच की सीमा पर स्थित एक नगर है, जिसे आकीश ने दाऊद को दिया था। हाकिम नहीं चाहते थे कि दाऊद युद्ध में शामिल हो, क्योंकि उन्हें चिंता थी कि दाऊद पक्ष बदलकर उनका शत्रु बन सकता है। हो सकता है कि हाकिमों को याद हो कि पहले कुछ इब्रानी सैनिक, जो पलिश्तियों के साथ मिल गए थे, युद्ध के दौरान पलिश्ती हाकिमों के विरुद्ध हो गए थे।</w:t>
      </w:r>
    </w:p>
    <w:p>
      <w:pPr/>
      <w:r>
        <w:rPr>
          <w:lang w:val="hi_IN" w:bidi="hi_IN"/>
        </w:rPr>
      </w:r>
      <w:r>
        <w:rPr>
          <w:lang w:val="hi_IN" w:bidi="hi_IN"/>
        </w:rPr>
        <w:t>यहाँ रुकें और समूह में चर्चा करें: वे कौन-सी शर्तें हैं जिनके तहत विदेशी आपके जनसमूह की सेना में शामिल हो सकते हैं? विदेशियों को यह सिद्ध करने के लिए क्या करना चाहिए कि वे सैन्य अभियान के दौरान वफादार रहेंगे? इस ऑडियो को यहाँ रोकें।</w:t>
      </w:r>
    </w:p>
    <w:p>
      <w:pPr/>
      <w:r>
        <w:rPr>
          <w:lang w:val="hi_IN" w:bidi="hi_IN"/>
        </w:rPr>
      </w:r>
      <w:r>
        <w:rPr>
          <w:lang w:val="hi_IN" w:bidi="hi_IN"/>
        </w:rPr>
        <w:t>पलिश्ती हाकिमों ने आकीश को यह बात बताई कि दाऊद के लिए शाऊल की कृपा फिर से प्राप्त करने का एक अच्छा तरीका यह होगा कि वह कुछ पलिश्ती सैनिकों को मार डाले। विजयी सैनिक कभी-कभी पराजित शत्रुओं और उनके सेनापतियों के सिर काट लेते हैं। हाकिम आकीश से पूछते हैं, “यह व्यक्ति अपने स्वामी के साथ मेलमिलाप कैसे कर सकता है? क्या यह यहाँ मौजूद लोगों के सिरों के साथ नहीं होगा?"</w:t>
      </w:r>
    </w:p>
    <w:p>
      <w:pPr/>
      <w:r>
        <w:rPr>
          <w:lang w:val="hi_IN" w:bidi="hi_IN"/>
        </w:rPr>
      </w:r>
      <w:r>
        <w:rPr>
          <w:lang w:val="hi_IN" w:bidi="hi_IN"/>
        </w:rPr>
        <w:t>पलिश्ती सेनापति आकीश को याद दिलाते हैं कि दाऊद वही व्यक्ति है जिसके लिए लोगों ने गीत गाकर और नाचकर जश्न मनाया था और गाया था, “शाऊल ने हज़ारों को मारा, और दाऊद ने तो लाखों को मारा।” हाकिमों ने उस गीत को उद्धृत किया जो स्त्रियाँ ने पलिश्तियों पर दाऊद की विजय के बारे में गाया था, ताकि यह दिखाया जा सके कि दाऊद कितना शक्तिशाली है। हाकिम बताते हैं कि दाऊद की शक्ति पलिश्तियों के लिए एक खतरा हो सकती है।</w:t>
      </w:r>
    </w:p>
    <w:p>
      <w:pPr/>
      <w:r>
        <w:rPr>
          <w:lang w:val="hi_IN" w:bidi="hi_IN"/>
        </w:rPr>
      </w:r>
      <w:r>
        <w:rPr>
          <w:lang w:val="hi_IN" w:bidi="hi_IN"/>
        </w:rPr>
        <w:t>यहाँ रुकें और समूह के रूप में एक कहानी सुनाएँ कि कैसे विदेशी लोग युद्ध में आपके लोगों की सहायता करने के लिए आए थे। इस ऑडियो को यहाँ रोकें।</w:t>
      </w:r>
    </w:p>
    <w:p>
      <w:pPr/>
      <w:r>
        <w:rPr>
          <w:lang w:val="hi_IN" w:bidi="hi_IN"/>
        </w:rPr>
      </w:r>
      <w:r>
        <w:rPr>
          <w:lang w:val="hi_IN" w:bidi="hi_IN"/>
        </w:rPr>
        <w:t>आकीश अन्य अगुवों के विरुद्ध नहीं जाना चाहता है, इसलिए आकीश दाऊद को बुलाता है और उसे हाकिमों की चिंता के बारे में बताता है। लेकिन आकीश सभी जानकारी साझा नहीं करता है। दाऊद को यह दिखाने के लिए कि आकीश सच बोल रहा है, आकीश दाऊद के परमेश्वर के नाम की गंभीर शपथ खाता है और कहता है, “यहोवा के जीवन की शपथ, तू सीधा रहा है।” आकीश का मानना है कि दाऊद भरोसेमंद रहा है। आकीश दाऊद से कहता है कि उसको दाऊद के सेना में सेवा करने से ख़ुशी होगी। आकीश कहता है कि जब से दाऊद उससे जुड़ा है तब से उसने दाऊद को कुछ भी विश्वासघात करते हुए नहीं देखा है, परन्तु अन्य राजा दाऊद पर भरोसा नहीं करते हैं। शायद ऐसा इसलिए है, क्योंकि सैन्य हाकिमों ने राजाओं को चेतावनी दी थी कि हो सकता है कि दाऊद युद्ध के दौरान वफादार नहीं रहे। इसलिए आकीश दाऊद से कहता है कि वह शांति से सिकलग लौट जाए और पलिश्ती राजाओं को परेशान करने से बचे। “शांति से जा” कहना अलविदा कहने का एक अच्छा तरीका हो सकता है, लेकिन यहाँ इसका मतलब शायद यह भी है कि अकीश चाहता है कि दाऊद और उसके साथी बिना कोई परेशानी पैदा किए चले जाएँ। आकीश इसका उल्लेख इसलिए करता है ताकि दाऊद ऐसा कुछ न करे जिससे राजा क्रोधित हों।</w:t>
      </w:r>
    </w:p>
    <w:p>
      <w:pPr/>
      <w:r>
        <w:rPr>
          <w:lang w:val="hi_IN" w:bidi="hi_IN"/>
        </w:rPr>
      </w:r>
      <w:r>
        <w:rPr>
          <w:lang w:val="hi_IN" w:bidi="hi_IN"/>
        </w:rPr>
        <w:t>दाऊद राजा आकीश से पूछता है कि उसने क्या गलत किया है। शायद दाऊद यह साबित करना चाहता है कि उसने कुछ भी बुरा नहीं किया है और यह देखना के लिए कि क्या आकीश ईमानदार है। आकीश दाऊद को उत्तर देता है और उसे और भी मज़बूती से यकीन दिलाता है कि आकीश को पूरा भरोसा है कि दाऊद पूरी तरह से वफादार और सीधा है। आकीश कहता है कि दाऊद परमेश्वर के स्वर्गदूत के समान है, या आकीश के लिए स्वर्ग से आए दूत के समान है। आकीश का अर्थ है कि दाऊद पूरी तरह से एक स्वर्गदूत की तरह अच्छा या निर्दोष है। परन्तु पलिश्ती सेना के हाकिम नहीं चाहते कि दाऊद इस्राएल के विरुद्ध युद्ध में लड़े।</w:t>
      </w:r>
    </w:p>
    <w:p>
      <w:pPr/>
      <w:r>
        <w:rPr>
          <w:lang w:val="hi_IN" w:bidi="hi_IN"/>
        </w:rPr>
      </w:r>
      <w:r>
        <w:rPr>
          <w:lang w:val="hi_IN" w:bidi="hi_IN"/>
        </w:rPr>
        <w:t>आकीश दाऊद से कहता है कि वह तुरंत सिकलग वापस चला जाए। आकीश दाऊद से कहता है कि वह अगली सुबह जल्दी उठे और अपने स्वामी के उन सेवकों के साथ निकल जाए जो दाऊद के साथ आए थे। आकीश दाऊद के लोगों को राजा शाऊल के सेवक कहता है, क्योंकि गत में आकीश की सेवा करने से पहले वे शाऊल की सेवा करते थे। दाऊद और उसके लोगों को जैसे ही देखने लायक उजाला हो जाए, वहाँ से तुरंत निकल जाना था।</w:t>
      </w:r>
    </w:p>
    <w:p>
      <w:pPr/>
      <w:r>
        <w:rPr>
          <w:lang w:val="hi_IN" w:bidi="hi_IN"/>
        </w:rPr>
      </w:r>
      <w:r>
        <w:rPr>
          <w:lang w:val="hi_IN" w:bidi="hi_IN"/>
        </w:rPr>
        <w:t>दाऊद और उसके लोग वही करते हैं जो आकीश उनसे कहता है। अगली सुबह वे लोग उठते हैं, डेरे से निकलते हैं और पलिश्ती क्षेत्र की ओर अपनी वापसी की यात्रा शुरू करते हैं। इस बीच, पलिश्ती सेना अपेक से यिज्रेल की ओर बढ़ती है।</w:t>
      </w:r>
    </w:p>
    <w:p>
      <w:pPr/>
      <w:r>
        <w:rPr>
          <w:lang w:val="hi_IN" w:bidi="hi_IN"/>
        </w:rPr>
      </w:r>
      <w:r>
        <w:rPr>
          <w:lang w:val="hi_IN" w:bidi="hi_IN"/>
        </w:rPr>
        <w:t>यहाँ रुकें और समूह के रूप में नक्शे को देखें। दाऊद और उसके लोगों की अपेक से सिकलग तक की यात्रा और पलिश्ती सेना की अपेक से यिज्रेल तक की यात्रा का पता लगाएँ।</w:t>
      </w:r>
      <w:r>
        <w:rPr>
          <w:lang w:val="hi_IN" w:bidi="hi_IN"/>
        </w:rPr>
      </w:r>
    </w:p>
    <w:p>
      <w:pPr>
        <w:pStyle w:val="Heading3"/>
      </w:pPr>
      <w:r>
        <w:rPr>
          <w:lang w:val="hi_IN" w:bidi="hi_IN"/>
        </w:rPr>
        <w:t>घटनाओं को समझाना</w:t>
      </w:r>
    </w:p>
    <w:p>
      <w:pPr/>
      <w:r>
        <w:rPr>
          <w:lang w:val="hi_IN" w:bidi="hi_IN"/>
        </w:rPr>
      </w:r>
      <w:r>
        <w:rPr>
          <w:lang w:val="hi_IN" w:bidi="hi_IN"/>
        </w:rPr>
        <w:t>1 शमूएल 29:1–11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छ: दृश्य हैं।</w:t>
      </w:r>
    </w:p>
    <w:p>
      <w:pPr/>
      <w:r>
        <w:rPr>
          <w:lang w:val="hi_IN" w:bidi="hi_IN"/>
        </w:rPr>
      </w:r>
      <w:r>
        <w:rPr>
          <w:b/>
          <w:lang w:val="hi_IN" w:bidi="hi_IN"/>
        </w:rPr>
        <w:t>पहले दृश्य में:</w:t>
      </w:r>
      <w:r>
        <w:rPr>
          <w:lang w:val="hi_IN" w:bidi="hi_IN"/>
        </w:rPr>
        <w:t xml:space="preserve"> पलिश्ती सेना अपेक में इकट्ठी होती है, और इस्राएली सेना गिलबो पर्वत के पास यिज्रेल तराई के एक सोते के पास डेरा डालती हैं। पलिश्ती सैकड़ों और हज़ारों सैनिकों के दलों में युद्ध के लिए निकलते हैं, जबकि दाऊद और उसके लोग राजा आकीश के साथ पीछे-पीछे चलते हैं।</w:t>
      </w:r>
    </w:p>
    <w:p>
      <w:pPr/>
      <w:r>
        <w:rPr>
          <w:lang w:val="hi_IN" w:bidi="hi_IN"/>
        </w:rPr>
      </w:r>
      <w:r>
        <w:rPr>
          <w:b/>
          <w:lang w:val="hi_IN" w:bidi="hi_IN"/>
        </w:rPr>
        <w:t>दूसरे दृश्य में:</w:t>
      </w:r>
      <w:r>
        <w:rPr>
          <w:lang w:val="hi_IN" w:bidi="hi_IN"/>
        </w:rPr>
        <w:t xml:space="preserve"> पलिश्ती हाकिम आकीश से पूछते हैं कि इब्री सैनिक उनकी सेना में क्यों हैं। आकीश दाऊद का बचाव करता है और कहता है कि दाऊद इस्राएल के राजा शाऊल को छोड़ने के बाद से एक वर्ष से भी अधिक समय से वफादार रहा है। आकीश समझाता है कि उसने दाऊद को कभी भी कोई भी अविश्वासयोग्य काम करते हुए नहीं देखा है।</w:t>
      </w:r>
    </w:p>
    <w:p>
      <w:pPr/>
      <w:r>
        <w:rPr>
          <w:lang w:val="hi_IN" w:bidi="hi_IN"/>
        </w:rPr>
      </w:r>
      <w:r>
        <w:rPr>
          <w:b/>
          <w:lang w:val="hi_IN" w:bidi="hi_IN"/>
        </w:rPr>
        <w:t>तीसरे दृश्य में:</w:t>
      </w:r>
      <w:r>
        <w:rPr>
          <w:lang w:val="hi_IN" w:bidi="hi_IN"/>
        </w:rPr>
        <w:t xml:space="preserve"> पलिश्ती हाकिम क्रोधित हो जाते हैं और आकीश से दाऊद को वापस सिकलग भेजने की मांग करते हैं। हाकिमों को डर है कि दाऊद फिर से शाऊल की कृपा पाने के लिए युद्ध के दौरान पक्ष बदल सकता है। हाकिम आकीश को उन गीतों के बारे में याद दिलाते हैं जो लोगों ने दाऊद द्वारा पलिश्तियों को पराजित करने के बारे में गाए थे।</w:t>
      </w:r>
    </w:p>
    <w:p>
      <w:pPr/>
      <w:r>
        <w:rPr>
          <w:lang w:val="hi_IN" w:bidi="hi_IN"/>
        </w:rPr>
      </w:r>
      <w:r>
        <w:rPr>
          <w:b/>
          <w:lang w:val="hi_IN" w:bidi="hi_IN"/>
        </w:rPr>
        <w:t>चौथे दृश्य में:</w:t>
      </w:r>
      <w:r>
        <w:rPr>
          <w:lang w:val="hi_IN" w:bidi="hi_IN"/>
        </w:rPr>
        <w:t xml:space="preserve"> आकीश दाऊद को बताता है कि आकीश का मानना है कि दाऊद भरोसेमंद रहा है और वह खुशी से दाऊद को अपनी सेना में लड़ने देगा। हालाँकि, अन्य राजा दाऊद पर भरोसा नहीं करते हैं, इसलिए आकीश दाऊद से कहता है कि वह शांति से सिकलग लौट जाए, और परेशानी पैदा न करे।</w:t>
      </w:r>
    </w:p>
    <w:p>
      <w:pPr/>
      <w:r>
        <w:rPr>
          <w:lang w:val="hi_IN" w:bidi="hi_IN"/>
        </w:rPr>
      </w:r>
      <w:r>
        <w:rPr>
          <w:b/>
          <w:lang w:val="hi_IN" w:bidi="hi_IN"/>
        </w:rPr>
        <w:t>पाँचवें दृश्य में:</w:t>
      </w:r>
      <w:r>
        <w:rPr>
          <w:lang w:val="hi_IN" w:bidi="hi_IN"/>
        </w:rPr>
        <w:t xml:space="preserve"> दाऊद सम्मानपूर्वक आकीश से पूछता है कि उसने क्या गलत किया है और आकीश दाऊद को राजा के शत्रुओं से लड़ने की अनुमति क्यों नहीं देता है।</w:t>
      </w:r>
    </w:p>
    <w:p>
      <w:pPr/>
      <w:r>
        <w:rPr>
          <w:lang w:val="hi_IN" w:bidi="hi_IN"/>
        </w:rPr>
      </w:r>
      <w:r>
        <w:rPr>
          <w:b/>
          <w:lang w:val="hi_IN" w:bidi="hi_IN"/>
        </w:rPr>
        <w:t>छठे दृश्य में:</w:t>
      </w:r>
      <w:r>
        <w:rPr>
          <w:lang w:val="hi_IN" w:bidi="hi_IN"/>
        </w:rPr>
        <w:t xml:space="preserve"> आकीश दाऊद से कहता है कि वह अपने लोगों के साथ अगली सुबह तड़के ही निकल जाए। वे लोग भोर होते ही डेरे से निकलकर पलिश्ती क्षेत्र में लौट जाते हैं, जबकि पलिश्ती सेना अपेक से यिज्रेल की ओर बढ़ती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पलिश्ती सेना</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पलिश्ती शहरों के सरदार या राजा</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दाऊद के लोग</w:t>
      </w:r>
    </w:p>
    <w:p>
      <w:pPr>
        <w:pStyle w:val="ListBullet"/>
        <w:spacing w:line="240" w:lineRule="auto"/>
        <w:ind w:left="720"/>
      </w:pPr>
      <w:r>
        <w:rPr>
          <w:lang w:val="hi_IN" w:bidi="hi_IN"/>
        </w:rPr>
      </w:r>
      <w:r>
        <w:rPr>
          <w:lang w:val="hi_IN" w:bidi="hi_IN"/>
        </w:rPr>
        <w:t>आकीश राजा</w:t>
      </w:r>
    </w:p>
    <w:p>
      <w:pPr>
        <w:pStyle w:val="ListBullet"/>
        <w:spacing w:line="240" w:lineRule="auto"/>
        <w:ind w:left="720"/>
      </w:pPr>
      <w:r>
        <w:rPr>
          <w:lang w:val="hi_IN" w:bidi="hi_IN"/>
        </w:rPr>
      </w:r>
      <w:r>
        <w:rPr>
          <w:lang w:val="hi_IN" w:bidi="hi_IN"/>
        </w:rPr>
        <w:t>और पलिश्ती सेना के हाकिम</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यह कहानी शाऊल द्वारा उस स्त्री से बात करने से पहले शुरू होती है जो मरे हुए लोगों से बात करती है और अपना ध्यान वापस पलिश्तियों पर केंद्रित करती है। इस कहानी में, पलिश्तियों ने अपनी सारी सेनाएँ अपेक नगर में इकट्ठी की। पलिश्ती इस्राएलियों के विरुद्ध लड़ने की तैयारी कर रहे हैं। याद रखें, यह घटना पलिश्तियों के यिज्रेल की तराई में शूनेम की ओर जाने से पहले होती है। उसी समय, इस्राएली सेना ने यिज्रेल की तराई में एक सोते के पास डेरा डाला, जो शायद गिलबो पर्वत की तलहटी में स्थित एन-हरोद का सोता था।</w:t>
      </w:r>
    </w:p>
    <w:p>
      <w:pPr/>
      <w:r>
        <w:rPr>
          <w:lang w:val="hi_IN" w:bidi="hi_IN"/>
        </w:rPr>
      </w:r>
      <w:r>
        <w:rPr>
          <w:lang w:val="hi_IN" w:bidi="hi_IN"/>
        </w:rPr>
        <w:t>यहाँ रुकें और समूह के रूप में नक्शे को देखें। पलिश्तियों के नगर अपेक और गिलबो पर्वत के पास इस्राएली डेरे का पता लगाएँ। इस ऑडियो को यहाँ रोकें।</w:t>
      </w:r>
    </w:p>
    <w:p>
      <w:pPr/>
      <w:r>
        <w:rPr>
          <w:lang w:val="hi_IN" w:bidi="hi_IN"/>
        </w:rPr>
      </w:r>
      <w:r>
        <w:rPr>
          <w:lang w:val="hi_IN" w:bidi="hi_IN"/>
        </w:rPr>
        <w:t>पाँच पलिश्ती सरदार, या राजा अपने सैनिकों को इकट्ठा करते हैं और सौ और हज़ार लोगों के दलों में युद्ध के लिए निकलते हैं। राजा आकीश और उसके सैनिक पीछे हैं। दाऊद और उसके लोग, आकीश और आकीश के सैनिकों के पीछे चलते हैं।</w:t>
      </w:r>
    </w:p>
    <w:p>
      <w:pPr/>
      <w:r>
        <w:rPr>
          <w:lang w:val="hi_IN" w:bidi="hi_IN"/>
        </w:rPr>
      </w:r>
      <w:r>
        <w:rPr>
          <w:lang w:val="hi_IN" w:bidi="hi_IN"/>
        </w:rPr>
        <w:t>पलिश्ती हाकिम राजा आकीश से पूछते हैं कि उनकी सेना के साथ इब्री सैनिक क्यों हैं। पलिश्ती लोग "इब्री" शब्द का उपयोग नकारात्मक तरीके से इस्राएलियों को कमज़ोर या महत्वहीन बताने के लिए करते थे। केवल पलिश्ती जैसे गैर-इस्राएली लोग ही इस शब्द का उपयोग इस्राएलियों के बारे में बात करने के लिए करते हैं।</w:t>
      </w:r>
    </w:p>
    <w:p>
      <w:pPr/>
      <w:r>
        <w:rPr>
          <w:lang w:val="hi_IN" w:bidi="hi_IN"/>
        </w:rPr>
      </w:r>
      <w:r>
        <w:rPr>
          <w:lang w:val="hi_IN" w:bidi="hi_IN"/>
        </w:rPr>
        <w:t>यहाँ रुकें और समूह में चर्चा करें: उन नकारात्मक शब्दों के बारे में बात करें जिनका उपयोग लोग आपकी भाषा में अन्य जनसमूहों को नकारात्मक तरीके से दर्शाने के लिए करते हैं। इस ऑडियो को यहाँ रोकें।</w:t>
      </w:r>
    </w:p>
    <w:p>
      <w:pPr/>
      <w:r>
        <w:rPr>
          <w:lang w:val="hi_IN" w:bidi="hi_IN"/>
        </w:rPr>
      </w:r>
      <w:r>
        <w:rPr>
          <w:lang w:val="hi_IN" w:bidi="hi_IN"/>
        </w:rPr>
        <w:t>आकीश हाकिमों को एक ऐसा सवाल पूछकर जवाब देता है जिसके जवाब की आवश्यकता नहीं होती, लेकिन वह उसकी बात को दृढ़ता से व्यक्त करता है। आकीश पूछता है, “क्या यह इस्राएल के राजा शाऊल का सेवक दाऊद नहीं है? दाऊद बहुत लम्बे समय से मेरे साथ है, और जब से वह मेरे पास आया है, तब से मैंने अब तक उसमें कुछ भी गलत नहीं पाया है।" आकीश समझाता है कि दाऊद कौन है और हाकिम दाऊद पर भरोसा क्यों कर सकते हैं। आकीश कहता है कि वह इस्राएल के राजा शाऊल के दास दाऊद पर भरोसा करता है, क्योंकि दाऊद और उसके लोग “दिनों और वर्षों” से उसके साथ हैं, जिसका अर्थ है एक वर्ष से भी अधिक समय से। जब से दाऊद शाऊल को छोड़कर आकीश की सेना में शामिल हो हुआ, तब से आकीश ने दाऊद को कुछ भी विश्वासघात करते हुए नहीं देखा है।</w:t>
      </w:r>
    </w:p>
    <w:p>
      <w:pPr/>
      <w:r>
        <w:rPr>
          <w:lang w:val="hi_IN" w:bidi="hi_IN"/>
        </w:rPr>
      </w:r>
      <w:r>
        <w:rPr>
          <w:lang w:val="hi_IN" w:bidi="hi_IN"/>
        </w:rPr>
        <w:t>यहाँ रुकें और समूह में चर्चा करें: आकीश “दिनों और वर्षों से” इसलिए कहता है ताकि यह दिखाया जा सके कि दाऊद एक वर्ष से अधिक समय से आकीश के साथ है। आप अपनी भाषा में समय की अलग-अलग अवधियों के बारे में बात करने के लिए किन शब्दों या वाक्यांशों का उपयोग करते हैं, जैसे एक वर्ष या उससे अधिक समय? इस ऑडियो को यहाँ रोकें।</w:t>
      </w:r>
    </w:p>
    <w:p>
      <w:pPr/>
      <w:r>
        <w:rPr>
          <w:lang w:val="hi_IN" w:bidi="hi_IN"/>
        </w:rPr>
      </w:r>
      <w:r>
        <w:rPr>
          <w:lang w:val="hi_IN" w:bidi="hi_IN"/>
        </w:rPr>
        <w:t>पलिश्ती हाकिम राजा आकीश से क्रोधित हैं। हाकिमों ने आकीश से कहा कि वह दाऊद को युद्ध में लड़ने देने के बजाय सिकलग वापस भेज दे, वह नगर जो आकीश ने दाऊद को दिया था। हाकिम नहीं चाहते थे कि दाऊद युद्ध में शामिल हो, क्योंकि उन्हें चिंता थी कि दाऊद पक्ष बदलकर उनका शत्रु बन सकता है। हाकिम आकीश से कहते हैं, “दाऊद हमारे साथ युद्ध में नीचे नहीं जाएगा।” हाकिम शायद “युद्ध में नीचे जाने” की बात इसलिए कहते हैं क्योंकि सेनाएँ अक्सर युद्ध तराइयों में लड़ती थी, न कि पहाड़ियों पर, और सेनाएँ यिज्रेल की तराई में नीचे उतरकर युद्ध करेंगी।</w:t>
      </w:r>
    </w:p>
    <w:p>
      <w:pPr/>
      <w:r>
        <w:rPr>
          <w:lang w:val="hi_IN" w:bidi="hi_IN"/>
        </w:rPr>
      </w:r>
      <w:r>
        <w:rPr>
          <w:lang w:val="hi_IN" w:bidi="hi_IN"/>
        </w:rPr>
        <w:t>पलिश्ती हाकिमों ने आकीश को यह बात बताई कि दाऊद के लिए शाऊल की कृपा फिर से प्राप्त करने का एक अच्छा तरीका यह होगा कि वह कुछ पलिश्ती सैनिकों को मार डाले। हाकिम आकीश से पूछते हैं, “यह व्यक्ति अपने स्वामी के साथ मेलमिलाप कैसे कर सकता है? क्या यह यहाँ के लोगों के सिरों के साथ नहीं होगा?" हाकिम दाऊद को अपमानित करने के लिए “यह व्यक्ति” कहकर बुलाते हैं, क्योंकि वे क्रोधित हैं।</w:t>
      </w:r>
    </w:p>
    <w:p>
      <w:pPr/>
      <w:r>
        <w:rPr>
          <w:lang w:val="hi_IN" w:bidi="hi_IN"/>
        </w:rPr>
      </w:r>
      <w:r>
        <w:rPr>
          <w:lang w:val="hi_IN" w:bidi="hi_IN"/>
        </w:rPr>
        <w:t>यहाँ रुकें और समूह में चर्चा करें: आपकी भाषा में लोग किसी व्यक्ति को अपमानित करने के लिए क्या कहते हैं, क्योंकि वे उस व्यक्ति से क्रोधित हैं? इस ऑडियो को यहाँ रोकें।</w:t>
      </w:r>
    </w:p>
    <w:p>
      <w:pPr/>
      <w:r>
        <w:rPr>
          <w:lang w:val="hi_IN" w:bidi="hi_IN"/>
        </w:rPr>
      </w:r>
      <w:r>
        <w:rPr>
          <w:lang w:val="hi_IN" w:bidi="hi_IN"/>
        </w:rPr>
        <w:t>पलिश्ती हाकिम आकीश से एक प्रश्न पूछते हैं जिसके उत्तर की आवश्यकता नहीं है। हाकिम इस बात पर ज़ोर देते हैं कि दाऊद वही व्यक्ति है जिसका लोगों ने गीतों और नृत्यों के द्वारा उत्सव मनाया था। लोग गा रहे थे, “शाऊल ने हज़ारों को मारा, और दाऊद ने लाखों को मारा।” हाकिमों ने उस गीत को उद्धृत किया जो स्त्रियों ने दाऊद की पलिश्तियों पर विजय के बारे में गाया था, ताकि यह दिखाया जा सके कि दाऊद कितना शक्तिशाली है और वह पलिश्तियों के लिए कितना बड़ा खतरा बन सकता है। कृपया ध्यान दें कि आपने इस गीत का अनुवाद पहले 1 शमूएल 18:7 और 1 शमूएल 21:11 में किया था।</w:t>
      </w:r>
    </w:p>
    <w:p>
      <w:pPr/>
      <w:r>
        <w:rPr>
          <w:lang w:val="hi_IN" w:bidi="hi_IN"/>
        </w:rPr>
      </w:r>
      <w:r>
        <w:rPr>
          <w:lang w:val="hi_IN" w:bidi="hi_IN"/>
        </w:rPr>
        <w:t>इसलिए आकीश दाऊद को बुलाता है और उसको हाकिमों की चिंताओं के बारे में बताता है। लेकिन आकीश सभी जानकारी साझा नहीं करता है। दाऊद को यह दिखाने के लिए कि आकीश सच बोल रहा है, आकीश दाऊद के परमेश्वर के नाम की शपथ लेता है और कहता है, “यहोवा के जीवन की शपथ, तू सीधा रहा है।” आकीश दाऊद से कहता है कि उसे ख़ुशी होती यदि दाऊद उसकी सेना में सेवा करता, या सेना के साथ “जाता और लौटता”। आकीश कहता है कि उसने दाऊद को जुड़ने के बाद से ही उसमें कोई विश्वासघात नहीं देखा है, परन्तु अन्य राजा दाऊद पर भरोसा नहीं करते हैं। इसलिए आकीश दाऊद से कहता है कि वह बिना परेशानी खड़ी किए, शांति से सिकलग लौट जाए, और पलिश्ती राजाओं को नाराज़ करने से बचे।</w:t>
      </w:r>
    </w:p>
    <w:p>
      <w:pPr/>
      <w:r>
        <w:rPr>
          <w:lang w:val="hi_IN" w:bidi="hi_IN"/>
        </w:rPr>
      </w:r>
      <w:r>
        <w:rPr>
          <w:lang w:val="hi_IN" w:bidi="hi_IN"/>
        </w:rPr>
        <w:t>दाऊद राजा आकीश से पूछता है कि उसने क्या गलत किया है। तब दाऊद आकीश से फिर से पूछता है कि दाऊद ने आकीश की सेवा करते हुए ऐसा क्या किया है जिसकी वजह से आकीश दाऊद को राजा के शत्रुओं के विरुद्ध लड़ने की अनुमति नहीं दे रहा। दाऊद आकीश से बहुत आदरपूर्वक बात करता है। सबसे पहले, दाऊद अपने आप को आकीश का सेवक बताता है, और फिर दाऊद आकीश को विनम्रता से “मेरा प्रभु राजा” कहता है।</w:t>
      </w:r>
    </w:p>
    <w:p>
      <w:pPr/>
      <w:r>
        <w:rPr>
          <w:lang w:val="hi_IN" w:bidi="hi_IN"/>
        </w:rPr>
      </w:r>
      <w:r>
        <w:rPr>
          <w:lang w:val="hi_IN" w:bidi="hi_IN"/>
        </w:rPr>
        <w:t>यहाँ रुकें और समूह में चर्चा करें: जब आप किसी बड़े या अधिकार वाले व्यक्ति से बात करते हैं, तो आप अपनी भाषा में सम्मान दिखाने के लिए क्या कहते हैं? इस ऑडियो को यहाँ रोकें।</w:t>
      </w:r>
    </w:p>
    <w:p>
      <w:pPr/>
      <w:r>
        <w:rPr>
          <w:lang w:val="hi_IN" w:bidi="hi_IN"/>
        </w:rPr>
      </w:r>
      <w:r>
        <w:rPr>
          <w:lang w:val="hi_IN" w:bidi="hi_IN"/>
        </w:rPr>
        <w:t>आकीश दाऊद को उत्तर देता है और उसे और भी मज़बूती से यकीन दिलाता है कि आकीश को पूरा भरोसा है कि दाऊद पूरी तरह से वफादार और सीधा है। आकीश कहता है कि उसके लिए दाऊद परमेश्वर के स्वर्गदूत के समान है, जिसका अर्थ है कि दाऊद दूत के जैसे बिल्कुल अच्छा या निर्दोष है। आकीश दाऊद से कहता है कि इसके बावजूद पलिश्ती सेना के हाकिम नहीं चाहते कि दाऊद इस्राएल के विरुद्ध युद्ध में लड़े।</w:t>
      </w:r>
    </w:p>
    <w:p>
      <w:pPr/>
      <w:r>
        <w:rPr>
          <w:lang w:val="hi_IN" w:bidi="hi_IN"/>
        </w:rPr>
      </w:r>
      <w:r>
        <w:rPr>
          <w:lang w:val="hi_IN" w:bidi="hi_IN"/>
        </w:rPr>
        <w:t>यहाँ रुकें और समूह में चर्चा करें: आकीश दाऊद की तुलना परमेश्वर के स्वर्गदूत से करता है ताकि यह दिखाया जा सके कि आकीश दाऊद को निर्दोष मानता है। जब आप किसी को सिद्ध या निर्दोष कहना चाहते हैं, तो आप अपनी भाषा में क्या कहते हैं? इस ऑडियो को यहाँ रोकें।</w:t>
      </w:r>
    </w:p>
    <w:p>
      <w:pPr/>
      <w:r>
        <w:rPr>
          <w:lang w:val="hi_IN" w:bidi="hi_IN"/>
        </w:rPr>
      </w:r>
      <w:r>
        <w:rPr>
          <w:lang w:val="hi_IN" w:bidi="hi_IN"/>
        </w:rPr>
        <w:t>आकीश दाऊद से कहता है कि वह तुरंत सिकलग वापस चला जाए। आकीश ऐसी भाषा का उपयोग करता है जो दिखाती है कि आकीश चाहता है कि दाऊद और उसके लोग तत्काल डेरा छोड़कर चले जाएँ। आकीश यह कहकर शुरू करता है, “अब, सवेरे तड़के उठना,” और आकीश दाऊद से कहता है कि जैसे ही उजाला हो जाए, वह अपने लोगों के साथ वहाँ से निकल जाए।</w:t>
      </w:r>
    </w:p>
    <w:p>
      <w:pPr/>
      <w:r>
        <w:rPr>
          <w:lang w:val="hi_IN" w:bidi="hi_IN"/>
        </w:rPr>
      </w:r>
      <w:r>
        <w:rPr>
          <w:lang w:val="hi_IN" w:bidi="hi_IN"/>
        </w:rPr>
        <w:t>दाऊद और उसके लोग आकीश के आदेशों का पालन करते हैं। अगली सुबह वे लोग उठते हैं, डेरे से निकलते हैं और पलिश्ती क्षेत्र में वापस लौट जाते हैं। उसी समय, पलिश्ती सेना अपेक से यिज्रेल की ओर बढ़ती है।</w:t>
      </w:r>
    </w:p>
    <w:p>
      <w:pPr/>
      <w:r>
        <w:rPr>
          <w:lang w:val="hi_IN" w:bidi="hi_IN"/>
        </w:rPr>
      </w:r>
      <w:r>
        <w:rPr>
          <w:lang w:val="hi_IN" w:bidi="hi_IN"/>
        </w:rPr>
        <w:t>यहाँ रुकें और समूह के रूप में नक्शे को देखें। दाऊद और उसके लोगों ने अपेक से सिकलग तक जो यात्रा की, तथा पलिश्ती सेना ने अपेक से यिज्रेल तक जो यात्रा की, उसका पता लगाइए।</w:t>
      </w:r>
      <w:r>
        <w:rPr>
          <w:lang w:val="hi_IN" w:bidi="hi_IN"/>
        </w:rPr>
      </w:r>
    </w:p>
    <w:p>
      <w:pPr>
        <w:pStyle w:val="Heading3"/>
      </w:pPr>
      <w:r>
        <w:rPr>
          <w:lang w:val="hi_IN" w:bidi="hi_IN"/>
        </w:rPr>
        <w:t>आवश्यक जानकारी</w:t>
      </w:r>
    </w:p>
    <w:p>
      <w:pPr/>
      <w:r>
        <w:rPr>
          <w:lang w:val="hi_IN" w:bidi="hi_IN"/>
        </w:rPr>
      </w:r>
      <w:r>
        <w:rPr>
          <w:lang w:val="hi_IN" w:bidi="hi_IN"/>
        </w:rPr>
        <w:t>1 शमूएल 29:1–11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पलिश्ती सेना अपेक नामक नगर में इकट्ठी होती है, और इस्राएली सेना गिलबो पर्वत के पास यिज्रेल की तराई में एक सोते के पास डेरा डालती है। पलिश्तियों के </w:t>
      </w:r>
      <w:r>
        <w:rPr>
          <w:b/>
          <w:lang w:val="hi_IN" w:bidi="hi_IN"/>
        </w:rPr>
        <w:t>सरदार</w:t>
      </w:r>
      <w:r>
        <w:rPr>
          <w:lang w:val="hi_IN" w:bidi="hi_IN"/>
        </w:rPr>
        <w:t>, या राजा और उनकी सेना सैंकड़ों और हज़ारों पुरुषों के दलों में इस्राएलियों के विरुद्ध युद्ध के लिए निकलते हैं। सरदार के लिए उसी शब्द या वाक्यांश का उपयोग करें जिसका उपयोग आपने पिछले भागों में किया था। सरदार के बारे में अधिक जानकारी के लिए, मुख्य शब्दावली देखें।</w:t>
      </w:r>
    </w:p>
    <w:p>
      <w:pPr/>
      <w:r>
        <w:rPr>
          <w:lang w:val="hi_IN" w:bidi="hi_IN"/>
        </w:rPr>
      </w:r>
      <w:r>
        <w:rPr>
          <w:lang w:val="hi_IN" w:bidi="hi_IN"/>
        </w:rPr>
        <w:t xml:space="preserve">पलिश्ती सेना के </w:t>
      </w:r>
      <w:r>
        <w:rPr>
          <w:b/>
          <w:lang w:val="hi_IN" w:bidi="hi_IN"/>
        </w:rPr>
        <w:t>हाकिम</w:t>
      </w:r>
      <w:r>
        <w:rPr>
          <w:lang w:val="hi_IN" w:bidi="hi_IN"/>
        </w:rPr>
        <w:t xml:space="preserve"> </w:t>
      </w:r>
      <w:r>
        <w:rPr>
          <w:b/>
          <w:lang w:val="hi_IN" w:bidi="hi_IN"/>
        </w:rPr>
        <w:t>राजा</w:t>
      </w:r>
      <w:r>
        <w:rPr>
          <w:lang w:val="hi_IN" w:bidi="hi_IN"/>
        </w:rPr>
        <w:t xml:space="preserve"> आकीश से पूछते हैं कि उनकी सेना के साथ </w:t>
      </w:r>
      <w:r>
        <w:rPr>
          <w:b/>
          <w:lang w:val="hi_IN" w:bidi="hi_IN"/>
        </w:rPr>
        <w:t>इब्री</w:t>
      </w:r>
      <w:r>
        <w:rPr>
          <w:lang w:val="hi_IN" w:bidi="hi_IN"/>
        </w:rPr>
        <w:t xml:space="preserve"> या इब्रानी सैनिक क्यों हैं। आकीश कहता है कि वह </w:t>
      </w:r>
      <w:r>
        <w:rPr>
          <w:b/>
          <w:lang w:val="hi_IN" w:bidi="hi_IN"/>
        </w:rPr>
        <w:t>इस्राएल</w:t>
      </w:r>
      <w:r>
        <w:rPr>
          <w:lang w:val="hi_IN" w:bidi="hi_IN"/>
        </w:rPr>
        <w:t xml:space="preserve"> के राजा, शाऊल के </w:t>
      </w:r>
      <w:r>
        <w:rPr>
          <w:b/>
          <w:lang w:val="hi_IN" w:bidi="hi_IN"/>
        </w:rPr>
        <w:t>सेवक</w:t>
      </w:r>
      <w:r>
        <w:rPr>
          <w:lang w:val="hi_IN" w:bidi="hi_IN"/>
        </w:rPr>
        <w:t xml:space="preserve"> दाऊद पर भरोसा करता है, क्योंकि दाऊद और उसके लोग एक वर्ष से अधिक समय से आकीश के साथ हैं। जब से दाऊद शाऊल को छोड़कर आकीश की सेना में शामिल हुआ है, तब से आकीश ने दाऊद को कोई भी विश्वासघात करते हुए नहीं देखा है। हाकिम, इब्री, सेवक, राजा और इस्राएल के लिए उन्हीं शब्दों या वाक्यांशों का उपयोग करें जिनका उपयोग आपने पिछले भागों में किया था। इब्री, सेवक, राजा और इस्राएल के बारे में अधिक जानकारी के लिए, मुख्य शब्दावली देखें।</w:t>
      </w:r>
    </w:p>
    <w:p>
      <w:pPr/>
      <w:r>
        <w:rPr>
          <w:lang w:val="hi_IN" w:bidi="hi_IN"/>
        </w:rPr>
      </w:r>
      <w:r>
        <w:rPr>
          <w:lang w:val="hi_IN" w:bidi="hi_IN"/>
        </w:rPr>
        <w:t>फिर आकीश दाऊद को बुलाता है और दाऊद से कहता है, “यहोवा की जीवन की शपथ, तू सच्चा रहा है।” आकीश दाऊद से कहता है कि वह दाऊद को अपनी सेना में सेवा करते देखकर प्रसन्न होता, क्योंकि उसके साथ जुड़ने के बाद से उसने दाऊद को कोई भी विश्वासघाती काम करते हुए नहीं देखा है, लेकिन अन्य राजा दाऊद पर भरोसा नहीं करते। उन पिछले अवसरों को याद करें जब आपने लोगों द्वारा दी गई ऐसी दृढ़ प्रतिज्ञा का अनुवाद किया हो जिसमें “यहोवा के जीवन की शपथ” शब्द शामिल थे, और इसका अनुवाद भी उसी तरह करें।</w:t>
      </w:r>
    </w:p>
    <w:p>
      <w:pPr/>
      <w:r>
        <w:rPr>
          <w:lang w:val="hi_IN" w:bidi="hi_IN"/>
        </w:rPr>
      </w:r>
      <w:r>
        <w:rPr>
          <w:b/>
          <w:lang w:val="hi_IN" w:bidi="hi_IN"/>
        </w:rPr>
        <w:t>यहोवा</w:t>
      </w:r>
      <w:r>
        <w:rPr>
          <w:lang w:val="hi_IN" w:bidi="hi_IN"/>
        </w:rPr>
        <w:t xml:space="preserve"> परमेश्वर का व्यक्तिगत नाम है, और यह कहानी इस पूरे भाग में इस नाम का उपयोग करती है। यहोवा के लिए उसी नाम का उपयोग करें जो आपने पिछले भागों में किया है। यहोवा के बारे में अधिक जानकारी के लिए, मुख्य शब्दावली को देखें। </w:t>
      </w:r>
    </w:p>
    <w:p>
      <w:pPr/>
      <w:r>
        <w:rPr>
          <w:lang w:val="hi_IN" w:bidi="hi_IN"/>
        </w:rPr>
      </w:r>
      <w:r>
        <w:rPr>
          <w:lang w:val="hi_IN" w:bidi="hi_IN"/>
        </w:rPr>
        <w:t>आकीश दाऊद से “</w:t>
      </w:r>
      <w:r>
        <w:rPr>
          <w:b/>
          <w:lang w:val="hi_IN" w:bidi="hi_IN"/>
        </w:rPr>
        <w:t>शांति</w:t>
      </w:r>
      <w:r>
        <w:rPr>
          <w:lang w:val="hi_IN" w:bidi="hi_IN"/>
        </w:rPr>
        <w:t xml:space="preserve"> से” या बिना किसी लड़ाई या परेशानी के वापस जाने के लिए कहता है। यह या तो अलविदा कहने का एक सामान्य तरीका था, या फिर आकीश दाऊद से विशेष रूप से परेशानी न पैदा करने के लिए कह रहा था। शान्ति के लिए उसी शब्द का उपयोग करें जिसका उपयोग आपने पहले किया है। शांति के बारे में अधिक जानकारी के लिए मुख्य शब्दावली को देखें।</w:t>
      </w:r>
    </w:p>
    <w:p>
      <w:pPr/>
      <w:r>
        <w:rPr>
          <w:lang w:val="hi_IN" w:bidi="hi_IN"/>
        </w:rPr>
      </w:r>
      <w:r>
        <w:rPr>
          <w:lang w:val="hi_IN" w:bidi="hi_IN"/>
        </w:rPr>
        <w:t>आकीश दाऊद को उत्तर देता है और कहता है कि दाऊद उसकी दृष्टि में परमेश्वर के स्वर्गदूत के समान निर्दोष है।</w:t>
      </w:r>
    </w:p>
    <w:p>
      <w:pPr/>
      <w:r>
        <w:rPr>
          <w:lang w:val="hi_IN" w:bidi="hi_IN"/>
        </w:rPr>
      </w:r>
      <w:r>
        <w:rPr>
          <w:lang w:val="hi_IN" w:bidi="hi_IN"/>
        </w:rPr>
        <w:t xml:space="preserve">यहाँ रुकें और समूह में चर्चा करें कि आप </w:t>
      </w:r>
      <w:r>
        <w:rPr>
          <w:b/>
          <w:lang w:val="hi_IN" w:bidi="hi_IN"/>
        </w:rPr>
        <w:t>स्वर्गदूत</w:t>
      </w:r>
      <w:r>
        <w:rPr>
          <w:lang w:val="hi_IN" w:bidi="hi_IN"/>
        </w:rPr>
        <w:t xml:space="preserve"> के लिए किस शब्द या वाक्यांश का उपयोग करेंगे। अधिक जानकारी के लिए मुख्य शब्दावली में स्वर्गदूत शब्द को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b/>
          <w:lang w:val="hi_IN" w:bidi="hi_IN"/>
        </w:rPr>
        <w:t>परमेश्वर</w:t>
      </w:r>
      <w:r>
        <w:rPr>
          <w:lang w:val="hi_IN" w:bidi="hi_IN"/>
        </w:rPr>
        <w:t xml:space="preserve"> के लिए उसी शब्द या वाक्यांश का उपयोग करें जिसका उपयोग आपने पिछले भागों में किया था। परमेश्वर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30:1–15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30:1–15 को सुनें और अपने मन में रखें।</w:t>
      </w:r>
    </w:p>
    <w:p>
      <w:pPr/>
      <w:r>
        <w:rPr>
          <w:lang w:val="hi_IN" w:bidi="hi_IN"/>
        </w:rPr>
      </w:r>
      <w:r>
        <w:rPr>
          <w:lang w:val="hi_IN" w:bidi="hi_IN"/>
        </w:rPr>
        <w:t>यदि सम्भव हो, तो 1 शमूएल 30:1–15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30:1–15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पलिश्ती सेना गिलबो पर्वत के पास इस्राएलियों पर आक्रमण करने के लिए अपेक में इकट्ठी हुई। पलिश्ती हाकिम नहीं चाहते थे कि दाऊद और उसके लोग पलिश्तियों के साथ लड़ें, क्योंकि उन्हें डर था कि दाऊद उन्हें धोखा दे सकता है और शाऊल की सहायता कर सकता है। यद्यपि राजा आकीश को दाऊद पर भरोसा था, फिर भी पलिश्ती हाकिमों को खुश करने के लिए आकीश ने दाऊद और उसके लोगों को सिकलग में वापस भेज दिया।</w:t>
      </w:r>
    </w:p>
    <w:p>
      <w:pPr/>
      <w:r>
        <w:rPr>
          <w:lang w:val="hi_IN" w:bidi="hi_IN"/>
        </w:rPr>
      </w:r>
      <w:r>
        <w:rPr>
          <w:lang w:val="hi_IN" w:bidi="hi_IN"/>
        </w:rPr>
        <w:t>जब दाऊद और उसके लोग दूर थे, तब अमालेकी सिकलग नगर और यहूदा के गोत्र के क्षेत्र के दक्षिणी भाग में नेगेव के जंगल पर आक्रमण करते हैं। अमालेकियों ने पहले भी कई बार इस्राएलियों से युद्ध किया था। सिकलग वह नगर है जिसे परमेश्वर ने यहूदा और शिमोन के गोत्रों को देने का वादा किया था, परन्तु अब सिकलग पलिश्ती क्षेत्र का हिस्सा है। राजा आकीश ने सिकलग को दाऊद और उसके लोगों को दे दिया था। अमालेकी सिकलग को जीत लेते हैं और उसे जला देते हैं, शायद बिना किसी लड़ाई के, क्योंकि वहाँ के लोग दाऊद के साथ दूर हैं। अमालेक शायद बदला लेने के लिए ऐसा करते हैं, क्योंकि दाऊद ने पहले अमालेकियों के नगरों पर हमला किया था।</w:t>
      </w:r>
    </w:p>
    <w:p>
      <w:pPr/>
      <w:r>
        <w:rPr>
          <w:lang w:val="hi_IN" w:bidi="hi_IN"/>
        </w:rPr>
      </w:r>
      <w:r>
        <w:rPr>
          <w:lang w:val="hi_IN" w:bidi="hi_IN"/>
        </w:rPr>
        <w:t>यहाँ रुकें और समूह के रूप में नक्शे को देखें। सिकलग और नेगेव के जंगल की पहचान करें</w:t>
      </w:r>
    </w:p>
    <w:p>
      <w:pPr/>
      <w:r>
        <w:rPr>
          <w:lang w:val="hi_IN" w:bidi="hi_IN"/>
        </w:rPr>
      </w:r>
      <w:r>
        <w:rPr>
          <w:lang w:val="hi_IN" w:bidi="hi_IN"/>
        </w:rPr>
        <w:t>जो यहूदा के गोत्र के क्षेत्र में है। बेर्शेबा के दक्षिण में उस क्षेत्र की पहचान करें जहाँ अमालेकी रहते थे। इस ऑडियो को यहाँ रोकें।</w:t>
      </w:r>
    </w:p>
    <w:p>
      <w:pPr/>
      <w:r>
        <w:rPr>
          <w:lang w:val="hi_IN" w:bidi="hi_IN"/>
        </w:rPr>
      </w:r>
      <w:r>
        <w:rPr>
          <w:lang w:val="hi_IN" w:bidi="hi_IN"/>
        </w:rPr>
        <w:t>अमालेकी स्त्रियों और नगर के हर व्यक्ति को साथ ले जाते हैं, चाहे वह जवान हो या बूढ़ा, महत्वपूर्ण हो या नहीं, परन्तु वे किसी को नहीं मारते। इसके बजाय, वे सिकलग के लोगों को अपने साथ जाने के लिए विवश करते हैं, शायद उस ग्रामीण क्षेत्र में जहाँ कोई नहीं रहता है।</w:t>
      </w:r>
    </w:p>
    <w:p>
      <w:pPr/>
      <w:r>
        <w:rPr>
          <w:lang w:val="hi_IN" w:bidi="hi_IN"/>
        </w:rPr>
      </w:r>
      <w:r>
        <w:rPr>
          <w:lang w:val="hi_IN" w:bidi="hi_IN"/>
        </w:rPr>
        <w:t>यहाँ रुकें और समूह के रूप में चर्चा करें: उस पिछले समय के बारे में बात करे जब शत्रु ने आपके क्षेत्र पर आक्रमण किया था। क्या हुआ था? उस पिछले समय के बारे में बात करें जब आपकी सेना ने किसी और लोगों के समूह पर आक्रमण किया था। क्या हुआ था? इस ऑडियो को यहाँ रोकें।</w:t>
      </w:r>
    </w:p>
    <w:p>
      <w:pPr/>
      <w:r>
        <w:rPr>
          <w:lang w:val="hi_IN" w:bidi="hi_IN"/>
        </w:rPr>
      </w:r>
      <w:r>
        <w:rPr>
          <w:lang w:val="hi_IN" w:bidi="hi_IN"/>
        </w:rPr>
        <w:t>राजा आकीश को अपेक के पास छोड़ने के बाद, दाऊद और उसके लोग तीसरे दिन सिकलग पहुँचते हैं। जब दाऊद और उसके लोग पहुँचते हैं, तो वे पाते हैं कि अमालेकियों ने उनके नगर को आग से नष्ट कर दिया था और उनकी पत्नियों, पुत्रों और पुत्रियों को बंदी बनाकर ले गए। अमालेकियों ने जिन लोगों को बंदी बनाया था, उनमें दाऊद की दो पत्नियाँ, यिज्रेल की अहीनोअम और अबीगैल शामिल हैं, जिसका विवाह पहले यहूदा के गोत्र के क्षेत्र में कर्मेल गाँव के नाबाल से हुआ था। उस संस्कृति में, पुरुषों का एक से अधिक पत्नियाँ रखना आम बात थी।</w:t>
      </w:r>
    </w:p>
    <w:p>
      <w:pPr/>
      <w:r>
        <w:rPr>
          <w:lang w:val="hi_IN" w:bidi="hi_IN"/>
        </w:rPr>
      </w:r>
      <w:r>
        <w:rPr>
          <w:lang w:val="hi_IN" w:bidi="hi_IN"/>
        </w:rPr>
        <w:t>यहाँ रुकें और नक्शा देखें। दाऊद और उसके लोगों द्वारा अपेक से सिकलग तक की गई यात्रा को पहचानें। इस ऑडियो को यहाँ रोकें।</w:t>
      </w:r>
    </w:p>
    <w:p>
      <w:pPr/>
      <w:r>
        <w:rPr>
          <w:lang w:val="hi_IN" w:bidi="hi_IN"/>
        </w:rPr>
      </w:r>
      <w:r>
        <w:rPr>
          <w:lang w:val="hi_IN" w:bidi="hi_IN"/>
        </w:rPr>
        <w:t>दाऊद और उसके लोगों ने देखा कि अमालेकी उनके पूरे परिवारों को बंदी बनाकर ले गए थे। वे लोग विलाप करते हुए ज़ोर-ज़ोर से रोते हैं, जब तक कि वे इतने कमजोर नहीं हो जाते कि वे फिर रो नहीं सकते हैं।</w:t>
      </w:r>
    </w:p>
    <w:p>
      <w:pPr/>
      <w:r>
        <w:rPr>
          <w:lang w:val="hi_IN" w:bidi="hi_IN"/>
        </w:rPr>
      </w:r>
      <w:r>
        <w:rPr>
          <w:lang w:val="hi_IN" w:bidi="hi_IN"/>
        </w:rPr>
        <w:t>यहाँ रुकें और समूह के रूप में, उस समय के बारे में एक कहानी सुनाएँ जब आपने लोगों को इस तरह से रोते हुए देखा था। इस ऑडियो को यहाँ रोकें।</w:t>
      </w:r>
    </w:p>
    <w:p>
      <w:pPr/>
      <w:r>
        <w:rPr>
          <w:lang w:val="hi_IN" w:bidi="hi_IN"/>
        </w:rPr>
      </w:r>
      <w:r>
        <w:rPr>
          <w:lang w:val="hi_IN" w:bidi="hi_IN"/>
        </w:rPr>
        <w:t>अब दाऊद बड़ी मुसीबत में है क्योंकि उसकी सेना के लोग उसे पत्थरवाह करने की बात करते हैं। यहोवा कभी-कभी कुछ ख़ास नियमों को तोड़ने वाले लोगों को दण्ड देने के लिए पत्थरवाह करने का आदेश देता था। क्रोधित भीड़ भी किसी को मारने के लिए पत्थरवाह का उपयोग कर सकती है। दाऊद के लोग केवल दाऊद को नुकसान ही नहीं पहुँचाना चाहते हैं—वे दाऊद को जान से मारना चाहते हैं। वे पुरुष अपने मन में, या अपने भीतर कड़वाहट महसूस करते हैं। आमतौर पर “कड़वा” किसी ऐसी चीज़ का वर्णन करता है जिसका स्वाद खराब हो, परन्तु यहाँ इसका अर्थ है कि वे लोग बहुत परेशान महसूस करते हैं। दाऊद के लोगों के मन गुस्से और दु:ख से भरे हुए हैं क्योंकि अमालेकियों ने उनके बेटे-बेटियों को उठा लिया है। वे पुरुष अपने परिवारों को खोने के लिए दाऊद को दोष देते हैं। लेकिन दाऊद अपने परमेश्वर यहोवा पर भरोसा करके अपने आप को मजबूत करता है। इस खतरनाक और उलझन वाले समय में, दाऊद यहोवा की ओर मुड़ता है, जो उसे सामर्थ्य देता है। इस प्रकार की शक्ति का अर्थ शारीरिक बल नहीं, बल्कि शान्ति, आत्मविश्वास और साहस है।</w:t>
      </w:r>
    </w:p>
    <w:p>
      <w:pPr/>
      <w:r>
        <w:rPr>
          <w:lang w:val="hi_IN" w:bidi="hi_IN"/>
        </w:rPr>
      </w:r>
      <w:r>
        <w:rPr>
          <w:lang w:val="hi_IN" w:bidi="hi_IN"/>
        </w:rPr>
        <w:t>यहाँ रुकें और समूह के रूप में चर्चा करें: आपके समूह के लोग उस व्यक्ति के उस भाग के बारे में कैसे बात करते हैं जिसमें भावनाएँ, विचार और जज्बात होते हैं? इस ऑडियो को यहाँ रोकें।</w:t>
      </w:r>
    </w:p>
    <w:p>
      <w:pPr/>
      <w:r>
        <w:rPr>
          <w:lang w:val="hi_IN" w:bidi="hi_IN"/>
        </w:rPr>
      </w:r>
      <w:r>
        <w:rPr>
          <w:lang w:val="hi_IN" w:bidi="hi_IN"/>
        </w:rPr>
        <w:t>यहाँ रुकें और समूह में चर्चा करें: जब कुछ बुरा या दु:खद होता है और आपके जनसमूह के लोग अगुवों को दोषी ठहराते हैं, तो वे अगुवों के सामने अपनी नाराज़गी कैसे ज़ाहिर करते हैं? क्या आप कोई कहानी बता सकते हैं कि यह कब हुआ? इस ऑडियो को यहाँ रोकें।</w:t>
      </w:r>
    </w:p>
    <w:p>
      <w:pPr/>
      <w:r>
        <w:rPr>
          <w:lang w:val="hi_IN" w:bidi="hi_IN"/>
        </w:rPr>
      </w:r>
      <w:r>
        <w:rPr>
          <w:lang w:val="hi_IN" w:bidi="hi_IN"/>
        </w:rPr>
        <w:t>यहाँ रुकें और समूह में चर्चा करें: जब आपके जीवन में कोई कठिन या मुश्किल परिस्थिति आती है, तो आप यहोवा पर भरोसा करके फिर से मजबूत कैसे बनते हैं? आप यहोवा की ओर मुड़ने के लिए क्या करते हैं, और यहोवा आपको शांति कैसे देता है? जो लोग दूसरे देवताओं को मानते हैं, वे उन देवताओं से शांति और हिम्मत पाने के लिए क्या करते हैं? इस ऑडियो को यहाँ रोकें।</w:t>
      </w:r>
    </w:p>
    <w:p>
      <w:pPr/>
      <w:r>
        <w:rPr>
          <w:lang w:val="hi_IN" w:bidi="hi_IN"/>
        </w:rPr>
      </w:r>
      <w:r>
        <w:rPr>
          <w:lang w:val="hi_IN" w:bidi="hi_IN"/>
        </w:rPr>
        <w:t>दाऊद अहीमेलेक के पुत्र एब्यातार याजक से अपने पास एपोद लाने के लिए कहता है, ताकि एब्यातार यहोवा से पूछ सके कि क्या करना है। जब से दाऊद नोब से भागा था, तब से एब्यातार उसके साथ है। अब एब्यातार सही मायने में महायाजक है, और एब्यातार एपोद को लेकर आता है। एपोद याजकीय वस्त्र का एक हिस्सा है जिसमें ऊरीम और तुम्मीम होते हैं, इन दोनों वस्तुओं का उपयोग महायाजक यहोवा से मार्गदर्शन माँगने के लिए करता है। दाऊद एपोद के माध्यम से यहोवा से पूछता है, "क्या मुझे हमलावरों के समूह का पीछा करना चाहिए? क्या मैं उन्हें पकड़ पाऊँगा?" दाऊद जानना चाहता है कि यदि दाऊद हमलावरों का पीछा करता है, तो क्या वह उन्हें पकड़ सकता है। यहोवा उत्तर देता है और दाऊद से कहता है कि वह हमलावरों का पीछा करे। यहोवा वादा करता है कि दाऊद हमलावरों को पकड़ लेगा और स्त्रियों और बच्चों को बचा लेगा।</w:t>
      </w:r>
    </w:p>
    <w:p>
      <w:pPr/>
      <w:r>
        <w:rPr>
          <w:lang w:val="hi_IN" w:bidi="hi_IN"/>
        </w:rPr>
      </w:r>
      <w:r>
        <w:rPr>
          <w:lang w:val="hi_IN" w:bidi="hi_IN"/>
        </w:rPr>
        <w:t>दाऊद अपने 600 लोगों को बसोर नदी तक ले जाता है, जो पश्चिमी नेगेव के जंगल में एक बड़ी नदी है। बरसात के मौसम में, यह नाला 100 से 150 मीटर चौड़ा होता है और भूमध्य सागर तक पानी ले जाता है। परन्तु सूखे मौसम में, नाले में पानी नहीं होता और उसके किनारे गहरे होते हैं, इसलिए लोग कभी-कभी इस नाले को बसोर की तराई या बसोर की घाटी कहते हैं। दाऊद के दो सौ लोग इतने थक गए थे कि वे तराई पार नहीं कर सकते थे, इसलिए वे लोग दूसरी ओर ही रुक गए। दाऊद और अन्य 400 लोग बसोर की तराई को पार करते हैं और अमालेकियों का पीछा करते रहते हैं।</w:t>
      </w:r>
    </w:p>
    <w:p>
      <w:pPr/>
      <w:r>
        <w:rPr>
          <w:lang w:val="hi_IN" w:bidi="hi_IN"/>
        </w:rPr>
      </w:r>
      <w:r>
        <w:rPr>
          <w:lang w:val="hi_IN" w:bidi="hi_IN"/>
        </w:rPr>
        <w:t>यहाँ रुकें और समूह के रूप में नक्शे को देखें। बसोर के नाले का पता लगाएँ। इस ऑडियो को यहाँ रोकें।</w:t>
      </w:r>
    </w:p>
    <w:p>
      <w:pPr/>
      <w:r>
        <w:rPr>
          <w:lang w:val="hi_IN" w:bidi="hi_IN"/>
        </w:rPr>
      </w:r>
      <w:r>
        <w:rPr>
          <w:lang w:val="hi_IN" w:bidi="hi_IN"/>
        </w:rPr>
        <w:t>यहाँ रुकें और समूह के रूप में चर्चा करें: हम नहीं जानते कि इस समय इस तराई में पानी था या नहीं। किसी भी हाल में, इसे पार करना मुश्किल था। आप अपने क्षेत्र में किसी गहरी घाटी, नाला या नदी को कैसे पार करते हैं? इस ऑडियो को यहाँ रोकें।</w:t>
      </w:r>
    </w:p>
    <w:p>
      <w:pPr/>
      <w:r>
        <w:rPr>
          <w:lang w:val="hi_IN" w:bidi="hi_IN"/>
        </w:rPr>
      </w:r>
      <w:r>
        <w:rPr>
          <w:lang w:val="hi_IN" w:bidi="hi_IN"/>
        </w:rPr>
        <w:t>दाऊद के लोगों को जंगल में यात्रा करते समय मैदान में एक मिस्री व्यक्ति मिलता है। दाऊद के लोग मिस्री को दाऊद के पास ले जाते हैं और उसे खाने के लिए कुछ रोटी और पीने के लिए पानी देते हैं। यहाँ, "रोटी" का अर्थ सामान्य रूप से केवल भोजन हो सकता है। वे मिस्री व्यक्ति को अंजीर की टिकी का एक टुकड़ा और किशमिश के दो गुच्छे भी देते हैं। यात्रियों के लिए अंजीर और किशमिश सामान्य चीज़ हैं, क्योंकि ये पेट भरने वाले और पौष्टिक होते हैं। अंजीर की टिकी सूखे अंजीर से बनती है जिसे लोग गोल आकार में दबाकर बनाते हैं, और किशमिश के गुच्छे सूखे अंगूर के टुकड़े होते हैं। मिस्री व्यक्ति वह भोजन खाता है, और इससे उस व्यक्ति को बेहतर महसूस होता है। उस व्यक्ति ने तीन दिनों से कुछ भी खाया-पिया नहीं था।</w:t>
      </w:r>
    </w:p>
    <w:p>
      <w:pPr/>
      <w:r>
        <w:rPr>
          <w:lang w:val="hi_IN" w:bidi="hi_IN"/>
        </w:rPr>
      </w:r>
      <w:r>
        <w:rPr>
          <w:lang w:val="hi_IN" w:bidi="hi_IN"/>
        </w:rPr>
        <w:t>यहाँ रुकें और समूह के रूप में अंजीर और किशमीश, अंजीर की टिकिया और किशमीश के गुच्छे की तस्वीरें देखें। इस ऑडियो को यहाँ रोकें।</w:t>
      </w:r>
    </w:p>
    <w:p>
      <w:pPr/>
      <w:r>
        <w:rPr>
          <w:lang w:val="hi_IN" w:bidi="hi_IN"/>
        </w:rPr>
      </w:r>
      <w:r>
        <w:rPr>
          <w:lang w:val="hi_IN" w:bidi="hi_IN"/>
        </w:rPr>
        <w:t>यहाँ रुकें और समूह के रूप में चर्चा करें: आपके जनसमूह के लोग यात्रा करते समय अपने साथ किस प्रकार का भोजन ले जाते हैं? किस भोजन को लोग पौष्टिक और लंबे समय तक चलने वाला मानते हैं? उस समय के बारे में बात करें जब आपने ऐसा भोजन खाया और बेहतर महसूस किया। इस ऑडियो को यहाँ रोकें।</w:t>
      </w:r>
    </w:p>
    <w:p>
      <w:pPr/>
      <w:r>
        <w:rPr>
          <w:lang w:val="hi_IN" w:bidi="hi_IN"/>
        </w:rPr>
      </w:r>
      <w:r>
        <w:rPr>
          <w:lang w:val="hi_IN" w:bidi="hi_IN"/>
        </w:rPr>
        <w:t>दाऊद मिस्री व्यक्ति से पूछता है कि उसका स्वामी कौन है और वह कहाँ से आता है। दाऊद शायद उस व्यक्ति के कपड़ों से अनुमान लगाता है कि वह व्यक्ति एक दास है। वह व्यक्ति कहता है कि वह एक जवान मिस्री है और एक अमालेकी स्वामी का सेवक या दास है। अधिकांश सेवकों के पास कोई विकल्प नहीं होता था और वे दासों के समान होते थे; न तो वे जा सकते थे और न ही उन्हें मजदूरी मिलती थी। इसके बजाय, सेवकों के स्वामी उन्हें भोजन, कपड़े और आश्रय देते थे। यह स्पष्ट नहीं है कि क्या यह मिस्री युद्ध के कारण एक दास बना, क्या किसी ने उसे खरीद लिया था, या क्या वह जन्म से ही एक दास था। वह मिस्री दाऊद को बताता है कि तीन दिन पहले वह बीमार हो गया था, और उसके अमालेकी स्वामी ने उसे ग्रामीण क्षेत्र में मरने के लिए छोड़ दिया था, क्योंकि वह यात्रा करने के लिए बहुत कमजोर था। इसी कारण उस मिस्री ने तीन दिनों से न कुछ खाया था और न कुछ पिया था।</w:t>
      </w:r>
    </w:p>
    <w:p>
      <w:pPr/>
      <w:r>
        <w:rPr>
          <w:lang w:val="hi_IN" w:bidi="hi_IN"/>
        </w:rPr>
      </w:r>
      <w:r>
        <w:rPr>
          <w:lang w:val="hi_IN" w:bidi="hi_IN"/>
        </w:rPr>
        <w:t>उस युवा मिस्री ने दाऊद को बताया कि उसके अमालेकी स्वामी द्वारा उसे छोड़ देने से पहले अमालेकियों ने चार स्थानों पर हमला किया था: करेतियों का नेगेव, यहूदा का क्षेत्र, कालेब का नेगेव, और सिकलग नगर जिसे उन्होंने जला दिया था। सभी चारों स्थान नेगेव के जंगल में थे, जो एक बड़ा सूखा जंगल था जो अधिकांश रूप से यहूदा के गोत्र का था। यहोवा ने नेगेव जंगल का इस्राएल को देने वादा किया था, परन्तु वहाँ अन्य लोगों के समूह अभी भी रहते थे। करेतियों का नेगेव वह स्थान था, जहाँ करेती रहते थे। यहूदा का क्षेत्र नेगेव जंगल के उस भाग को दर्शाता है जहाँ यहूदा के गोत्र के लोग रहते थे, जो करेतियों के नेगेव के निकट था। अमालेकियों ने शायद करेतियों के नेगेव पर हमला किया और फिर उस देश में चले गए, जहाँ यहूदा के गोत्र के लोग रहते थे। इसका अर्थ यह नहीं है कि अमालेकियों ने यहूदा की पूरी भूमि पर अधिकार कर लिया या हर नगर पर हमला किया था, उन्होंने केवल कुछ ही क्षेत्रों पर हमला किया था। कालेब का नेगेव वह स्थान था, जहाँ कालेब का परिवार रहता था। कालेब उन 12 जासूसों में से एक था जिन्हें मूसा ने कनान का पता लगाने के लिए भेजा था। यहोवा ने कालेब को दक्षिणी यहूदा में हेब्रोन दिया। कालेब की मृत्यु के बाद उसका परिवार हेब्रोन के पास रहा। अमालेकियों ने इस्राएली और गैर-इस्राएली दोनों देशों पर हमला किया। सिकलग शायद सबसे पश्चिमी स्थान था, जहाँ अमालेकी पहुँचे थे, और उन्होंने सिकलग को आग लगा दी थी।</w:t>
      </w:r>
    </w:p>
    <w:p>
      <w:pPr/>
      <w:r>
        <w:rPr>
          <w:lang w:val="hi_IN" w:bidi="hi_IN"/>
        </w:rPr>
      </w:r>
      <w:r>
        <w:rPr>
          <w:lang w:val="hi_IN" w:bidi="hi_IN"/>
        </w:rPr>
        <w:t>यहाँ रुकें और समूह के रूप में नक्शे को देखें। उन क्षेत्रों की पहचान करें जिन पर अमालेकियों ने हमला किया था। इस ऑडियो को यहाँ रोकें।</w:t>
      </w:r>
    </w:p>
    <w:p>
      <w:pPr/>
      <w:r>
        <w:rPr>
          <w:lang w:val="hi_IN" w:bidi="hi_IN"/>
        </w:rPr>
      </w:r>
      <w:r>
        <w:rPr>
          <w:lang w:val="hi_IN" w:bidi="hi_IN"/>
        </w:rPr>
        <w:t>दाऊद मिस्री से पूछता है कि क्या वह दाऊद को हमलावरों तक ले जा सकता है। दाऊद कहता है, "क्या तू मुझे हमलावरों के दल के पास पहुँचा देगा?" चूँकि जंगल का क्षेत्र पहाड़ी है, इसलिए शायद दाऊद चाहता है कि मिस्री उसे पहाड़ियों से नीचे उस तराई तक ले जाए, जहाँ अमालेकी ठहरे हुए हैं। दाऊद अमालेकियों को “हमलावरों का दल” कहता है, जिसका अर्थ है कि अमालेकी चोर हैं, न कि सेना। मिस्री सहायता करने के लिए मान जाता है, लेकिन केवल तभी जब दाऊद उस मिस्री को न मारने या उसे अपने अमालेकी स्वामी के पास वापस नहीं भेजने का वादा करता है। मिस्री दाऊद से परमेश्वर के सामने शपथ खाने के लिए कहता है कि वह अपना वादा निभाएगा। परमेश्वर के सामने शपथ खाने का अर्थ है परमेश्वर को साक्षी मानकर एक गंभीर प्रतिज्ञा या वचन देना। लोग दूसरों को यह विश्वास दिलाने के लिए इस तरह की शपथ लेते हैं कि वे झूठ नहीं बोल रहे हैं।</w:t>
      </w:r>
      <w:r>
        <w:rPr>
          <w:lang w:val="hi_IN" w:bidi="hi_IN"/>
        </w:rPr>
      </w:r>
    </w:p>
    <w:p>
      <w:pPr>
        <w:pStyle w:val="Heading3"/>
      </w:pPr>
      <w:r>
        <w:rPr>
          <w:lang w:val="hi_IN" w:bidi="hi_IN"/>
        </w:rPr>
        <w:t>घटनाओं को समझाना</w:t>
      </w:r>
    </w:p>
    <w:p>
      <w:pPr/>
      <w:r>
        <w:rPr>
          <w:lang w:val="hi_IN" w:bidi="hi_IN"/>
        </w:rPr>
      </w:r>
      <w:r>
        <w:rPr>
          <w:lang w:val="hi_IN" w:bidi="hi_IN"/>
        </w:rPr>
        <w:t>1 शमूएल 30:1–15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आठ दृश्य हैं। </w:t>
      </w:r>
    </w:p>
    <w:p>
      <w:pPr/>
      <w:r>
        <w:rPr>
          <w:lang w:val="hi_IN" w:bidi="hi_IN"/>
        </w:rPr>
      </w:r>
      <w:r>
        <w:rPr>
          <w:b/>
          <w:lang w:val="hi_IN" w:bidi="hi_IN"/>
        </w:rPr>
        <w:t>पहले दृश्य में:</w:t>
      </w:r>
      <w:r>
        <w:rPr>
          <w:lang w:val="hi_IN" w:bidi="hi_IN"/>
        </w:rPr>
        <w:t xml:space="preserve"> जब दाऊद और उसके लोग दूर होते हैं, तब अमालेकी सिकलग नगर और नेगेव के जंगल के अन्य भागों पर हमला करते हैं। अमालेकी सिकलग नगर को जीत लेते हैं और उसे जला देते हैं। अमालेकी सिकलग नगर से स्त्रियों और बच्चों को ले जाते हैं और लोगों को अपने साथ जाने के लिए मजबूर करते हैं।</w:t>
      </w:r>
    </w:p>
    <w:p>
      <w:pPr/>
      <w:r>
        <w:rPr>
          <w:lang w:val="hi_IN" w:bidi="hi_IN"/>
        </w:rPr>
      </w:r>
      <w:r>
        <w:rPr>
          <w:b/>
          <w:lang w:val="hi_IN" w:bidi="hi_IN"/>
        </w:rPr>
        <w:t>दूसरे दृश्य में:</w:t>
      </w:r>
      <w:r>
        <w:rPr>
          <w:lang w:val="hi_IN" w:bidi="hi_IN"/>
        </w:rPr>
        <w:t xml:space="preserve"> दाऊद और उसके लोग राजा आकीश को अपेक के पास छोड़ते हैं, और तीसरे दिन सिकलग पहुँचते हैं। दाऊद और उसके लोग देखते हैं कि अमालेकियों ने उनके नगर को आग से नष्ट कर दिया और उनकी पत्नी, पुत्रों और पुत्रियों को बंदी बना लिया।</w:t>
      </w:r>
    </w:p>
    <w:p>
      <w:pPr/>
      <w:r>
        <w:rPr>
          <w:lang w:val="hi_IN" w:bidi="hi_IN"/>
        </w:rPr>
      </w:r>
      <w:r>
        <w:rPr>
          <w:b/>
          <w:lang w:val="hi_IN" w:bidi="hi_IN"/>
        </w:rPr>
        <w:t>तीसरे दृश्य में:</w:t>
      </w:r>
      <w:r>
        <w:rPr>
          <w:lang w:val="hi_IN" w:bidi="hi_IN"/>
        </w:rPr>
        <w:t xml:space="preserve"> जब दाऊद और उसके लोग देखते हैं कि अमालेकी उनके परिवारों को ले गए हैं, तो वे विलाप करते हैं और ज़ोर-ज़ोर से रोते हैं, जब तक कि वे ऐसे कमजोर नहीं हो जाते कि वे और रो नहीं पाते।</w:t>
      </w:r>
    </w:p>
    <w:p>
      <w:pPr/>
      <w:r>
        <w:rPr>
          <w:lang w:val="hi_IN" w:bidi="hi_IN"/>
        </w:rPr>
      </w:r>
      <w:r>
        <w:rPr>
          <w:b/>
          <w:lang w:val="hi_IN" w:bidi="hi_IN"/>
        </w:rPr>
        <w:t>चौथे दृश्य में:</w:t>
      </w:r>
      <w:r>
        <w:rPr>
          <w:lang w:val="hi_IN" w:bidi="hi_IN"/>
        </w:rPr>
        <w:t xml:space="preserve"> दाऊद बड़ी मुसीबत में है क्योंकि उसकी सेना के लोग उसे मारने के लिए पत्थरवाह करने की बात करते हैं। दाऊद के लोग बहुत परेशान हैं, और वे अपने परिवारों को खोने के लिए दाऊद को दोष देते हैं। परन्तु दाऊद अपने परमेश्वर यहोवा पर भरोसा करके अपने आप को मजबूत करता है।</w:t>
      </w:r>
    </w:p>
    <w:p>
      <w:pPr/>
      <w:r>
        <w:rPr>
          <w:lang w:val="hi_IN" w:bidi="hi_IN"/>
        </w:rPr>
      </w:r>
      <w:r>
        <w:rPr>
          <w:b/>
          <w:lang w:val="hi_IN" w:bidi="hi_IN"/>
        </w:rPr>
        <w:t>पाँचवें दृश्य में:</w:t>
      </w:r>
      <w:r>
        <w:rPr>
          <w:lang w:val="hi_IN" w:bidi="hi_IN"/>
        </w:rPr>
        <w:t xml:space="preserve"> दाऊद एब्यातार याजक से कहता है कि वह एपोद को लेकर आए, ताकि वह यहोवा से पूछ सके कि वह क्या करे। एब्यातार एपोद को लाता है, और दाऊद यहोवा से पूछता है कि क्या दाऊद हमलावरों का पीछा करके उन्हें पकड़ सकता है। यहोवा उत्तर देता है और दाऊद से कहता है कि वह हमलावरों का पीछा करे, और वादा करता है कि दाऊद हमलावरों को पकड़ेगा और स्त्रियों और बच्चों को बचाएगा।</w:t>
      </w:r>
    </w:p>
    <w:p>
      <w:pPr/>
      <w:r>
        <w:rPr>
          <w:lang w:val="hi_IN" w:bidi="hi_IN"/>
        </w:rPr>
      </w:r>
      <w:r>
        <w:rPr>
          <w:b/>
          <w:lang w:val="hi_IN" w:bidi="hi_IN"/>
        </w:rPr>
        <w:t>छठे दृश्य में:</w:t>
      </w:r>
      <w:r>
        <w:rPr>
          <w:lang w:val="hi_IN" w:bidi="hi_IN"/>
        </w:rPr>
        <w:t xml:space="preserve"> दाऊद अपने 600 लोगों को बसोर नामक नदी तक ले जाता है, जो पश्चिमी नेगेव के जंगल में एक बड़ी नदी है। दाऊद के दो सौ लोग इतने थके हुए हैं कि वे नदी पार नहीं कर सकते, इसलिए वे नदी के पास रुक जाते हैं। दाऊद और अन्य 400 लोग बसोर नामक नदी पार करते हैं और अमालेकियों का पीछा करते रहते हैं।</w:t>
      </w:r>
    </w:p>
    <w:p>
      <w:pPr/>
      <w:r>
        <w:rPr>
          <w:lang w:val="hi_IN" w:bidi="hi_IN"/>
        </w:rPr>
      </w:r>
      <w:r>
        <w:rPr>
          <w:b/>
          <w:lang w:val="hi_IN" w:bidi="hi_IN"/>
        </w:rPr>
        <w:t>सातवें दृश्य में:</w:t>
      </w:r>
      <w:r>
        <w:rPr>
          <w:lang w:val="hi_IN" w:bidi="hi_IN"/>
        </w:rPr>
        <w:t xml:space="preserve"> दाऊद के लोगों को मैदान में एक मिस्री व्यक्ति मिलता है। लोग मिस्री को दाऊद के पास ले आते हैं और उसे कुछ भोजन देते हैं, जिससे उस व्यक्ति को ताकत मिलती है। उस व्यक्ति ने तीन दिनों से कुछ भी खाया या पिया नहीं था। दाऊद को पता चलता है कि वह जवान मिस्री एक अमालेकी स्वामी का सेवक या दास है। तीन दिन पहले, मिस्री व्यक्ति बीमार हो गया था, और उसके अमालेकी स्वामी ने उसे मरने के लिए ग्रामीण क्षेत्र में अकेला छोड़ दिया।</w:t>
      </w:r>
    </w:p>
    <w:p>
      <w:pPr/>
      <w:r>
        <w:rPr>
          <w:lang w:val="hi_IN" w:bidi="hi_IN"/>
        </w:rPr>
      </w:r>
      <w:r>
        <w:rPr>
          <w:b/>
          <w:lang w:val="hi_IN" w:bidi="hi_IN"/>
        </w:rPr>
        <w:t>आठवें दृश्य में:</w:t>
      </w:r>
      <w:r>
        <w:rPr>
          <w:lang w:val="hi_IN" w:bidi="hi_IN"/>
        </w:rPr>
        <w:t xml:space="preserve"> मिस्री युवा दाऊद को बताता है कि अमालेकी स्वामी द्वारा उसे छोड़ने से पहले, अमालेकियों ने चार स्थानों पर हमला किया: करेतियों का नेगेव, यहूदा का नेगेव, कालेब का नेगेव, और सिकलग नगर, जिसे अमालेकियों ने जला दिया था। दाऊद मिस्री से पूछता है कि क्या वह दाऊद को हमलावरों तक ले जा सकता है। मिस्री दाऊद को हमलावरों के पास ले जाने के लिए सहमत होता है, परन्तु तभी जब दाऊद मिस्री को नहीं मारेगा या उसे अपने अमालेकी स्वामी के पास वापस नहीं भेजेगा। मिस्री दाऊद से परमेश्वर के सामने शपथ खाने के लिए कहता है कि दाऊद अपनी प्रतिज्ञा को निभाएगा।</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अमालेकी हमलावर</w:t>
      </w:r>
    </w:p>
    <w:p>
      <w:pPr>
        <w:pStyle w:val="ListBullet"/>
        <w:spacing w:line="240" w:lineRule="auto"/>
        <w:ind w:left="720"/>
      </w:pPr>
      <w:r>
        <w:rPr>
          <w:lang w:val="hi_IN" w:bidi="hi_IN"/>
        </w:rPr>
      </w:r>
      <w:r>
        <w:rPr>
          <w:lang w:val="hi_IN" w:bidi="hi_IN"/>
        </w:rPr>
        <w:t>सिकलग की वे स्त्रियाँ और बच्चे जो दाऊद और उसके पुरुषों की पत्नियाँ और बच्चे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दाऊद के लोग</w:t>
      </w:r>
    </w:p>
    <w:p>
      <w:pPr>
        <w:pStyle w:val="ListBullet"/>
        <w:spacing w:line="240" w:lineRule="auto"/>
        <w:ind w:left="720"/>
      </w:pPr>
      <w:r>
        <w:rPr>
          <w:lang w:val="hi_IN" w:bidi="hi_IN"/>
        </w:rPr>
      </w:r>
      <w:r>
        <w:rPr>
          <w:lang w:val="hi_IN" w:bidi="hi_IN"/>
        </w:rPr>
        <w:t>दाऊद की पत्नी यिज्रेल की अहीनोअम</w:t>
      </w:r>
    </w:p>
    <w:p>
      <w:pPr>
        <w:pStyle w:val="ListBullet"/>
        <w:spacing w:line="240" w:lineRule="auto"/>
        <w:ind w:left="720"/>
      </w:pPr>
      <w:r>
        <w:rPr>
          <w:lang w:val="hi_IN" w:bidi="hi_IN"/>
        </w:rPr>
      </w:r>
      <w:r>
        <w:rPr>
          <w:lang w:val="hi_IN" w:bidi="hi_IN"/>
        </w:rPr>
        <w:t>दाऊद की पत्नी, अबीगैल, जो नाबाल की विधवा थी</w:t>
      </w:r>
    </w:p>
    <w:p>
      <w:pPr>
        <w:pStyle w:val="ListBullet"/>
        <w:spacing w:line="240" w:lineRule="auto"/>
        <w:ind w:left="720"/>
      </w:pPr>
      <w:r>
        <w:rPr>
          <w:lang w:val="hi_IN" w:bidi="hi_IN"/>
        </w:rPr>
      </w:r>
      <w:r>
        <w:rPr>
          <w:lang w:val="hi_IN" w:bidi="hi_IN"/>
        </w:rPr>
        <w:t>और जवान मिस्री</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यह भाग तब शुरू होता है जब दाऊद और उसके लोग सिकलग में वापस आते हैं और देखते हैं कि अमालेकियों ने सिकलग पर हमला किया है। यहाँ हम कहानी को उसी क्रम में फिर से बता रहे हैं, जिस क्रम में वह घटी थी।</w:t>
      </w:r>
    </w:p>
    <w:p>
      <w:pPr/>
      <w:r>
        <w:rPr>
          <w:lang w:val="hi_IN" w:bidi="hi_IN"/>
        </w:rPr>
      </w:r>
      <w:r>
        <w:rPr>
          <w:lang w:val="hi_IN" w:bidi="hi_IN"/>
        </w:rPr>
        <w:t>जब दाऊद और उसके लोग दूर होते हैं, तभी अमालेकी सिकलग नगर और यहूदा के गोत्र के क्षेत्र के दक्षिणी भाग में नेगेव जंगल पर आक्रमण करते हैं। अमालेकी शायद बिना किसी युद्ध के सिकलग नगर को जीत लेते हैं और उसे जला देते हैं, क्योंकि दाऊद और उसके लोग दूर हैं।</w:t>
      </w:r>
    </w:p>
    <w:p>
      <w:pPr/>
      <w:r>
        <w:rPr>
          <w:lang w:val="hi_IN" w:bidi="hi_IN"/>
        </w:rPr>
      </w:r>
      <w:r>
        <w:rPr>
          <w:lang w:val="hi_IN" w:bidi="hi_IN"/>
        </w:rPr>
        <w:t>अमालेकी लोग स्त्रियों और नगर के “छोटे और बड़े” सभी लोगों को कैदियों के रूप में ले जाते हैं। “छोटे और बड़े दोनों” का अर्थ शायद सभी उम्र और महत्व के लोग हैं। अमालेकी सभी को बंदी बना लेते हैं, चाहे वे युवा हो या बड़े, महत्वपूर्ण हो या नहीं, परन्तु वे किसी को नहीं मारते। इसके बजाय, वे सिकलग के लोगों को अपने साथ जाने के लिए विवश करते हैं, शायद उस ग्रामीण क्षेत्र में जहाँ कोई नहीं रहता है।</w:t>
      </w:r>
    </w:p>
    <w:p>
      <w:pPr/>
      <w:r>
        <w:rPr>
          <w:lang w:val="hi_IN" w:bidi="hi_IN"/>
        </w:rPr>
      </w:r>
      <w:r>
        <w:rPr>
          <w:lang w:val="hi_IN" w:bidi="hi_IN"/>
        </w:rPr>
        <w:t>दाऊद और उसके लोग, राजा आकीश को अपेक के पास छोड़ने के बाद तीसरे दिन सिकलग पहुँचते हैं। कहानीकार ने उनके निकलने वाले दिन को पहला दिन गिना। वे लोग पूरे दो दिन बाद, अर्थात् तीसरे दिन पहुँचे। वे लोग 125 और 145 किलोमीटर के बीच पैदल चले होंगे। जब दाऊद और उसके लोग पहुँचते हैं, तो उन्हें पता चलता है कि अमालेकियों ने उनके नगर को आग से नष्ट कर दिया है और उनकी पत्नियों, पुत्रों और पुत्रियों को बंदी बना लिया है। जिन लोगों को अमालेकियों ने बंदी बनाया था, उनमें दाऊद की दो पत्नियाँ भी हैं, अर्थात् यिज्रेल की अहीनोअम और अबीगैल, जिसका विवाह एक बार यहूदा के गोत्र के क्षेत्र में कर्मेल गाँव के नाबाल से हुआ था।</w:t>
      </w:r>
    </w:p>
    <w:p>
      <w:pPr/>
      <w:r>
        <w:rPr>
          <w:lang w:val="hi_IN" w:bidi="hi_IN"/>
        </w:rPr>
      </w:r>
      <w:r>
        <w:rPr>
          <w:lang w:val="hi_IN" w:bidi="hi_IN"/>
        </w:rPr>
        <w:t>यहाँ रुकें और नक्शा देखें। अपेक से सिकलग तक दाऊद और उसके लोगों द्वारा की गई यात्रा की पहचान करे। इस ऑडियो को यहाँ रोकें।</w:t>
      </w:r>
    </w:p>
    <w:p>
      <w:pPr/>
      <w:r>
        <w:rPr>
          <w:lang w:val="hi_IN" w:bidi="hi_IN"/>
        </w:rPr>
      </w:r>
      <w:r>
        <w:rPr>
          <w:lang w:val="hi_IN" w:bidi="hi_IN"/>
        </w:rPr>
        <w:t>यहाँ रुकें और समूह में इस प्रश्न पर चर्चा करें: आप अपनी संस्कृति में दिनों की गिनती कैसे करते हैं? इस ऑडियो को यहाँ रोकें।</w:t>
      </w:r>
    </w:p>
    <w:p>
      <w:pPr/>
      <w:r>
        <w:rPr>
          <w:lang w:val="hi_IN" w:bidi="hi_IN"/>
        </w:rPr>
      </w:r>
      <w:r>
        <w:rPr>
          <w:lang w:val="hi_IN" w:bidi="hi_IN"/>
        </w:rPr>
        <w:t>जब दाऊद और उसके लोग देखते हैं कि अमालेकियों ने उनके परिवारों को ले लिया है, तो वे विलाप करते हैं और ज़ोर-ज़ोर से रोते हैं, यहाँ तक कि वे इतने कमजोर हो जाते हैं कि वे फिर नहीं रो पाते।</w:t>
      </w:r>
    </w:p>
    <w:p>
      <w:pPr/>
      <w:r>
        <w:rPr>
          <w:lang w:val="hi_IN" w:bidi="hi_IN"/>
        </w:rPr>
      </w:r>
      <w:r>
        <w:rPr>
          <w:lang w:val="hi_IN" w:bidi="hi_IN"/>
        </w:rPr>
        <w:t>अब दाऊद बड़ी मुसीबत में है क्योंकि उसकी सेना के लोग उसे मारने के लिए पत्थरवाह करने की बात करते हैं। लोग अपने मन में कड़वाहट महसूस करते हैं, जिसका अर्थ है कि वे बहुत परेशान हैं। लोग अपने परिवारों को खोने के लिए दाऊद को दोष देते हैं। लेकिन दाऊद अपने परमेश्वर यहोवा पर भरोसा करके अपने आप को मजबूत करता है। इस खतरनाक और उलझन वाले समय में, दाऊद यहोवा की ओर मुड़ता है, जो उसे शक्ति देता है, जिसका यहाँ अर्थ है शांति, आत्मविश्वास और साहस, न कि शारीरिक शक्ति।</w:t>
      </w:r>
    </w:p>
    <w:p>
      <w:pPr/>
      <w:r>
        <w:rPr>
          <w:lang w:val="hi_IN" w:bidi="hi_IN"/>
        </w:rPr>
      </w:r>
      <w:r>
        <w:rPr>
          <w:lang w:val="hi_IN" w:bidi="hi_IN"/>
        </w:rPr>
        <w:t>यहाँ रुकें और समूह के रूप में चर्चा करें: आप अपनी भाषा में बहुत रोने के बारे में कैसे बात करते हैं? जब कोई व्यक्ति बहुत परेशान या अपने मन में कड़वाहट महसूस करता है, तो आप क्या कहते हैं? इस ऑडियो को यहाँ रोकें।</w:t>
      </w:r>
    </w:p>
    <w:p>
      <w:pPr/>
      <w:r>
        <w:rPr>
          <w:lang w:val="hi_IN" w:bidi="hi_IN"/>
        </w:rPr>
      </w:r>
      <w:r>
        <w:rPr>
          <w:lang w:val="hi_IN" w:bidi="hi_IN"/>
        </w:rPr>
        <w:t>दाऊद अहीमेलेक के पुत्र, एब्यातार याजक से कहता है कि वह उसके पास एपोद को लेकर आए, ताकि दाऊद यहोवा से पूछ सके कि क्या करना है। एब्यातार एपोद को लाता है। एपोद महायाजक के वस्त्र का एक हिस्सा था। हो सकता है कि कहानीकार का यह अर्थ न हो कि एब्यातार एक वस्त्र लाया था। इसके बजाय, एपोद ऊरीम और तुम्मीम का प्रतीक है, ये वे दो वस्तुएँ थी, जिनका उपयोग याजक यहोवा की इच्छा को जानने के लिए करते थे, और ये दोनों एपोद के भीतर थी। दाऊद यहोवा से पूछता है कि यदि वह उनका पीछा करता है, तो क्या दाऊद उन हमलावरों को पकड़ सकता है। यहोवा दाऊद से कहता है कि वह हमलावरों का पीछा करे और वादा करता है कि दाऊद हमलावरों को पकड़ लेगा और स्त्रियों और बच्चों को बचा लेगा।</w:t>
      </w:r>
    </w:p>
    <w:p>
      <w:pPr/>
      <w:r>
        <w:rPr>
          <w:lang w:val="hi_IN" w:bidi="hi_IN"/>
        </w:rPr>
      </w:r>
      <w:r>
        <w:rPr>
          <w:lang w:val="hi_IN" w:bidi="hi_IN"/>
        </w:rPr>
        <w:t>दाऊद अपने 600 लोगों की बसोर नामक नाले या तराई तक ले जाता है, जो पश्चिमी नेगेव के जंगल में एक बड़ी नदी है। बसोर नाला सिकलग से लगभग 19 से 21 किलोमीटर की दूरी पर है, और बरसात के मौसम में यह नाला 100 से 150 मीटर चौड़ा होता है। सूखे मौसम में, इस नाले में पानी नहीं होता है, परन्तु इसके किनारे बहुत गहरे होते हैं। दाऊद के दो सौ लोग इतने थक गए कि वे नाला पार नहीं कर पाते, इसलिए ये लोग तराई के पास पीछे ही रुक गए। संभव है कि उस नाले में कम से कम कुछ पानी था और यह आराम करने और ताज़गी पाने के लिए एक अच्छा स्थान था। दाऊद और अन्य 400 लोग बसोर नामक नदी पार करते हैं और अमालेकियों का पीछा करते रहते हैं।</w:t>
      </w:r>
    </w:p>
    <w:p>
      <w:pPr/>
      <w:r>
        <w:rPr>
          <w:lang w:val="hi_IN" w:bidi="hi_IN"/>
        </w:rPr>
      </w:r>
      <w:r>
        <w:rPr>
          <w:lang w:val="hi_IN" w:bidi="hi_IN"/>
        </w:rPr>
        <w:t>यहाँ रुकें और समूह के रूप में नक्शे को देखें। बसोर नाले का पता लगाएँ। इस ऑडियो को यहाँ रोकें।</w:t>
      </w:r>
    </w:p>
    <w:p>
      <w:pPr/>
      <w:r>
        <w:rPr>
          <w:lang w:val="hi_IN" w:bidi="hi_IN"/>
        </w:rPr>
      </w:r>
      <w:r>
        <w:rPr>
          <w:lang w:val="hi_IN" w:bidi="hi_IN"/>
        </w:rPr>
        <w:t>दाऊद के लोगों को जंगल में यात्रा करते समय मैदान में एक मिस्री व्यक्ति मिलता है। लोग मिस्री को दाऊद के पास ले आते हैं और उसे खाने के लिए कुछ रोटी और पीने के लिए पानी देते हैं। रोटी शब्द का अर्थ सामान्य रूप से भोजन हो सकता है। वे मिस्री को अंजीर की टिकिया का एक टुकड़ा और किशमिश के दो गुच्छे भी देते हैं। मिस्री व्यक्ति भोजन करता है, और वह भोजन उस व्यक्ति को बेहतर महसूस कराता है। कहानी कहती है कि उस व्यक्ति के जी में जी आया, जिसका अर्थ है कि मिस्री अधिक स्वस्थ महसूस करता है, न कि यह कि वह मर गया और फिर से जीवित हुआ। उस मिस्री व्यक्ति ने तीन दिनों से कुछ भी खाया-पिया नहीं था।</w:t>
      </w:r>
    </w:p>
    <w:p>
      <w:pPr/>
      <w:r>
        <w:rPr>
          <w:lang w:val="hi_IN" w:bidi="hi_IN"/>
        </w:rPr>
      </w:r>
      <w:r>
        <w:rPr>
          <w:lang w:val="hi_IN" w:bidi="hi_IN"/>
        </w:rPr>
        <w:t>यहाँ रुकें और समूह में चर्चा करें: आपकी भाषा में आपके पास ऐसे कौन से शब्द हैं जिनका अर्थ सामान्य रूप से भोजन होता है? तय करें कि यहाँ कौन सा शब्द सबसे अच्छा रहेगा। क्या आप रोटी के लिए किसी शब्द का उपयोग करेंगे या सामान्य रूप से भोजन के लिए किसी शब्द का उपयोग करेंगे? इस ऑडियो को यहाँ रोकें।</w:t>
      </w:r>
    </w:p>
    <w:p>
      <w:pPr/>
      <w:r>
        <w:rPr>
          <w:lang w:val="hi_IN" w:bidi="hi_IN"/>
        </w:rPr>
      </w:r>
      <w:r>
        <w:rPr>
          <w:lang w:val="hi_IN" w:bidi="hi_IN"/>
        </w:rPr>
        <w:t>यहाँ रुकें और समूह में चर्चा करें: आप यह दिखाने के लिए क्या कहते हैं कि किसी बहुत कमजोर व्यक्ति ने अपनी ताकत वापस पा ली है? इस ऑडियो को यहाँ रोकें।</w:t>
      </w:r>
    </w:p>
    <w:p>
      <w:pPr/>
      <w:r>
        <w:rPr>
          <w:lang w:val="hi_IN" w:bidi="hi_IN"/>
        </w:rPr>
      </w:r>
      <w:r>
        <w:rPr>
          <w:lang w:val="hi_IN" w:bidi="hi_IN"/>
        </w:rPr>
        <w:t>दाऊद मिस्री व्यक्ति से पूछता है कि उसका स्वामी कौन है और वह कहाँ से आता है। वह व्यक्ति कहता है कि वह एक जवान मिस्री और एक अमालेकी स्वामी का सेवक या दास है। मिस्री दाऊद को बताता है कि तीन दिन पहले वह बीमार हो गया, और उसके अमालेकी स्वामी ने उसे ग्रामीण क्षेत्र में मरने के लिए अकेला छोड़ दिया, क्योंकि वह यात्रा करने के लिए पर्याप्त मजबूत नहीं था। यही कारण है कि उस व्यक्ति ने तीन दिनों से कुछ भी खाया या पिया नहीं था।</w:t>
      </w:r>
    </w:p>
    <w:p>
      <w:pPr/>
      <w:r>
        <w:rPr>
          <w:lang w:val="hi_IN" w:bidi="hi_IN"/>
        </w:rPr>
      </w:r>
      <w:r>
        <w:rPr>
          <w:lang w:val="hi_IN" w:bidi="hi_IN"/>
        </w:rPr>
        <w:t>मिस्री जवान दाऊद को बताता है कि अमालेकी स्वामी के उसे छोड़ने से पहले, अमालेकियों ने चार स्थानों पर आक्रमण किया था: करेतियों का नेगेव, यहूदा का नेगेव, कालेब का नेगेव, और सिकलग नगर, जिसे अमालेकियों ने जला दिया था। सभी चारों स्थान नेगेव में थे, जो एक बड़ा सूखा जंगल था जो अधिकांश रूप से यहूदा के गोत्र का था।</w:t>
      </w:r>
    </w:p>
    <w:p>
      <w:pPr/>
      <w:r>
        <w:rPr>
          <w:lang w:val="hi_IN" w:bidi="hi_IN"/>
        </w:rPr>
      </w:r>
      <w:r>
        <w:rPr>
          <w:lang w:val="hi_IN" w:bidi="hi_IN"/>
        </w:rPr>
        <w:t>यहाँ रुकें और समूह के रूप में नक्शे को देखें। उन क्षेत्रों की पहचान करें जिन पर अमालेकियों ने हमला किया था। इस ऑडियो को यहाँ रोकें।</w:t>
      </w:r>
    </w:p>
    <w:p>
      <w:pPr/>
      <w:r>
        <w:rPr>
          <w:lang w:val="hi_IN" w:bidi="hi_IN"/>
        </w:rPr>
      </w:r>
      <w:r>
        <w:rPr>
          <w:lang w:val="hi_IN" w:bidi="hi_IN"/>
        </w:rPr>
        <w:t>दाऊद मिस्री व्यक्ति से पूछता है कि क्या वह दाऊद को हमलावरों तक ले जा सकता है। दाऊद अमालेकियों को “हमलावरों का दल” कहता है, जिसका अर्थ है कि वे चोरी करने वाले लोग हैं, न कि सेना। मिस्री दाऊद को हमलावरों के पास ले जाने के लिए सहमत होता है, परन्तु तभी जब दाऊद मिस्री को नहीं मारेगा या उसे अपने अमालेकी स्वामी के पास वापस नहीं भेजेगा। मिस्री दाऊद से परमेश्वर के सामने शपथ खाने के लिए कहता है कि दाऊद अपना वादा निभाएगा।</w:t>
      </w:r>
    </w:p>
    <w:p>
      <w:pPr/>
      <w:r>
        <w:rPr>
          <w:lang w:val="hi_IN" w:bidi="hi_IN"/>
        </w:rPr>
      </w:r>
      <w:r>
        <w:rPr>
          <w:lang w:val="hi_IN" w:bidi="hi_IN"/>
        </w:rPr>
        <w:t>यहाँ रुकें और समूह में इस बारे में बात करें कि आप समूह या हमला करने वालों का वर्णन करने के लिए किस शब्द या वाक्यांश का उपयोग करेंगे ताकि यह दिखाया जा सके कि वे सेना नहीं बल्कि चोरी करने वाले लोग हैं।</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30:1–15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 xml:space="preserve">इस भाग में आठ दृश्य हैं। </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अमालेकी हमलावर</w:t>
      </w:r>
    </w:p>
    <w:p>
      <w:pPr>
        <w:pStyle w:val="ListBullet"/>
        <w:spacing w:line="240" w:lineRule="auto"/>
        <w:ind w:left="720"/>
      </w:pPr>
      <w:r>
        <w:rPr>
          <w:lang w:val="hi_IN" w:bidi="hi_IN"/>
        </w:rPr>
      </w:r>
      <w:r>
        <w:rPr>
          <w:lang w:val="hi_IN" w:bidi="hi_IN"/>
        </w:rPr>
        <w:t>सिकलग की वे स्त्रियाँ और बच्चे जो दाऊद और उसके पुरुषों की पत्नियाँ और बच्चे हैं</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दाऊद के लोग</w:t>
      </w:r>
    </w:p>
    <w:p>
      <w:pPr>
        <w:pStyle w:val="ListBullet"/>
        <w:spacing w:line="240" w:lineRule="auto"/>
        <w:ind w:left="720"/>
      </w:pPr>
      <w:r>
        <w:rPr>
          <w:lang w:val="hi_IN" w:bidi="hi_IN"/>
        </w:rPr>
      </w:r>
      <w:r>
        <w:rPr>
          <w:lang w:val="hi_IN" w:bidi="hi_IN"/>
        </w:rPr>
        <w:t>दाऊद की पत्नी यिज्रेल की अहीनोअम</w:t>
      </w:r>
    </w:p>
    <w:p>
      <w:pPr>
        <w:pStyle w:val="ListBullet"/>
        <w:spacing w:line="240" w:lineRule="auto"/>
        <w:ind w:left="720"/>
      </w:pPr>
      <w:r>
        <w:rPr>
          <w:lang w:val="hi_IN" w:bidi="hi_IN"/>
        </w:rPr>
      </w:r>
      <w:r>
        <w:rPr>
          <w:lang w:val="hi_IN" w:bidi="hi_IN"/>
        </w:rPr>
        <w:t>दाऊद की पत्नी, अबीगैल, जो नाबाल की विधवा थी</w:t>
      </w:r>
    </w:p>
    <w:p>
      <w:pPr>
        <w:pStyle w:val="ListBullet"/>
        <w:spacing w:line="240" w:lineRule="auto"/>
        <w:ind w:left="720"/>
      </w:pPr>
      <w:r>
        <w:rPr>
          <w:lang w:val="hi_IN" w:bidi="hi_IN"/>
        </w:rPr>
      </w:r>
      <w:r>
        <w:rPr>
          <w:lang w:val="hi_IN" w:bidi="hi_IN"/>
        </w:rPr>
        <w:t>और जवान मिस्री</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जब दाऊद और उसके लोग दूर हैं, तब अमालेकी सिकलग नगर और नेगेव जंगल के अन्य भागों पर आक्रमण करते हैं। अमालेकी सिकलग नगर को जीत लेते हैं और उसे जला देते हैं। अमालेकी सिकलग नगर से स्त्रियों और बच्चों को ले जाते हैं और लोगों को अपने साथ जाने के लिए मजबूर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स्त्रियों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राजा आकीश को अपेक के पास छोड़ने के बाद, दाऊद और उसके लोग तीसरे दिन सिकलग पहुँचते हैं। उन लोगों ने देखा कि अमालेकियों ने उनके नगर को आग से नष्ट कर दिया था और उनकी पत्नियों, पुत्रों और पुत्रियों को बंदी बनाकर ले गए।</w:t>
      </w:r>
    </w:p>
    <w:p>
      <w:pPr/>
      <w:r>
        <w:rPr>
          <w:lang w:val="hi_IN" w:bidi="hi_IN"/>
        </w:rPr>
      </w:r>
      <w:r>
        <w:rPr>
          <w:lang w:val="hi_IN" w:bidi="hi_IN"/>
        </w:rPr>
        <w:t>यह देखकर कि अमालेकी उनकी पत्नियों और बच्चों को ले गए हैं, दाऊद और उसके लोग विलाप करते और ज़ोर-ज़ोर से रोने लगते हैं, जब तक कि वे इतने कमजोर नहीं हो जाते कि वे फिर से रो नहीं सकते।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दाऊद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बड़ी मुसीबत में है क्योंकि उसकी सेना के लोग उसे मारने के लिए पत्थरवाह करने की बात करते हैं। दाऊद के लोग बहुत परेशान हैं, और वे अपने परिवारों को खोने के लिए दाऊद को दोष देते हैं। परन्तु दाऊद अपने परमेश्वर यहोवा पर भरोसा करके अपने आप को मजबूत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याजक एब्यातार से कहता है कि वह एपोद को लेकर आए, ताकि दाऊद यहोवा से पूछ सके कि क्या करना है। एब्यातार एपोद को लाता है और दाऊद यहोवा से पूछता है कि क्या दाऊद हमलावरों का पीछा करके उन्हें पकड़ सकता है। यहोवा उत्तर देता है और दाऊद से कहता है कि वह हमलावरों का पीछा करे, और प्रतिज्ञा करता है कि दाऊद उन्हें पकड़ लेगा और स्त्रियों और बच्चों को बचा लेगा।</w:t>
      </w:r>
    </w:p>
    <w:p>
      <w:pPr/>
      <w:r>
        <w:rPr>
          <w:lang w:val="hi_IN" w:bidi="hi_IN"/>
        </w:rPr>
      </w:r>
      <w:r>
        <w:rPr>
          <w:lang w:val="hi_IN" w:bidi="hi_IN"/>
        </w:rPr>
        <w:t>दाऊद अपने 600 लोगों को बसोर नदी तक ले जाता है, जो पश्चिमी नेगेव के जंगल में एक बड़ी नदी है। दाऊद के दो सौ लोग इतने थके हुए हैं कि वे पार नहीं कर सकते, इसलिए वे नदी के पास पीछे रह जाते हैं। दाऊद और अन्य 400 लोग बसोर नामक नदी पार करते हैं और अमालेकियों का पीछा करते रहते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दाऊद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के लोगों को जंगल में यात्रा करते समय मैदान में एक मिस्री व्यक्ति मिलता है। लोग मिस्री को दाऊद के पास ले आते हैं और उसे खाने के लिए कुछ रोटी और पीने के लिए पानी देते हैं। वे मिस्री को अंजीर की टिकिया का एक टुकड़ा और किशमिश के दो गुच्छे भी देते हैं। मिस्री व्यक्ति वह भोजन खाता है, और इससे उसे बेहतर महसूस होता है। मिस्री ने तीन दिनों से कुछ भी खाया पीया नहीं था। दाऊद को पता चलता है कि वह जवान मिस्री व्यक्ति एक अमालेकी स्वामी का दास है। तीन दिन पहले वह मिस्री व्यक्ति बीमार हो गया था, और उसके अमालेकी स्वामी ने उसको मरने के लिए ग्रामीण क्षेत्र में अकेला छोड़ दिया था।</w:t>
      </w:r>
    </w:p>
    <w:p>
      <w:pPr/>
      <w:r>
        <w:rPr>
          <w:lang w:val="hi_IN" w:bidi="hi_IN"/>
        </w:rPr>
      </w:r>
      <w:r>
        <w:rPr>
          <w:lang w:val="hi_IN" w:bidi="hi_IN"/>
        </w:rPr>
        <w:t>मिस्री जवान दाऊद को बताता है कि अमालेकी स्वामी के उसे छोड़ने से पहले, अमालेकियों ने चार स्थानों पर आक्रमण किया था: करेतियों का नेगेव, यहूदा का नेगेव, कालेब का नेगेव, और सिकलग नगर, जिसे अमालेकियों ने जला दिया था। दाऊद मिस्री से पूछता है कि क्या वह दाऊद को हमलावरों तक ले जा सकता है। मिस्री दाऊद को हमलावरों के पास ले जाने के लिए सहमत होता है, परन्तु तभी जब दाऊद मिस्री को नहीं मारेगा या उसे अपने अमालेकी स्वामी के पास वापस नहीं भेजेगा। मिस्री दाऊद से परमेश्वर के सामने शपथ खाने के लिए कहता है कि दाऊद अपना वादा निभाएगा।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जवान मिस्री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30:1–15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दाऊद बड़ी मुसीबत में है क्योंकि उसकी सेना के लोग उसे मारने के लिए पत्थरवाह करने की बात करते हैं। दाऊद के लोग अपने प्राण में कड़वाहट महसूस करते हैं, या बहुत परेशान हैं। लोग अपने परिवारों को खोने के लिए दाऊद को दोष देते हैं। परन्तु दाऊद अपने परमेश्वर यहोवा पर भरोसा करके अपने आप को मजबूत करता है।</w:t>
      </w:r>
    </w:p>
    <w:p>
      <w:pPr/>
      <w:r>
        <w:rPr>
          <w:lang w:val="hi_IN" w:bidi="hi_IN"/>
        </w:rPr>
      </w:r>
      <w:r>
        <w:rPr>
          <w:lang w:val="hi_IN" w:bidi="hi_IN"/>
        </w:rPr>
        <w:t>परमेश्वर ने लोगों को शरीरों के साथ बनाया, और हम एक-दूसरे के शरीरों को छू सकते हैं और देख सकते हैं। लेकिन परमेश्वर ने लोगों को विचारों, भावनाओं और इच्छाओं के साथ भी बनाया। हम किसी व्यक्ति के इस भाग को देख नहीं सकते, लेकिन हम जानते हैं कि वह है। किसी व्यक्ति के इस अदृश्य भाग को बाइबल में आमतौर पर प्राण कहा जाता है। भले ही हमारा शरीर मर जाता है, तब भी हमारा प्राण जीवित रह सकता है। दाऊद के लोगों के प्राण में कड़वाहट भर गई, जिसका अर्थ है कि वे बहुत परेशान थे।</w:t>
      </w:r>
    </w:p>
    <w:p>
      <w:pPr/>
      <w:r>
        <w:rPr>
          <w:lang w:val="hi_IN" w:bidi="hi_IN"/>
        </w:rPr>
      </w:r>
      <w:r>
        <w:rPr>
          <w:lang w:val="hi_IN" w:bidi="hi_IN"/>
        </w:rPr>
        <w:t xml:space="preserve">यहाँ रुकें और समूह में चर्चा करें कि आप </w:t>
      </w:r>
      <w:r>
        <w:rPr>
          <w:b/>
          <w:lang w:val="hi_IN" w:bidi="hi_IN"/>
        </w:rPr>
        <w:t>प्राण</w:t>
      </w:r>
      <w:r>
        <w:rPr>
          <w:lang w:val="hi_IN" w:bidi="hi_IN"/>
        </w:rPr>
        <w:t xml:space="preserve"> के लिए किस शब्द या वाक्यांश का उपयोग करेंगे। अधिक जानकारी के लिए मुख्य शब्दावली में प्राण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b/>
          <w:lang w:val="hi_IN" w:bidi="hi_IN"/>
        </w:rPr>
        <w:t>यहोवा</w:t>
      </w:r>
      <w:r>
        <w:rPr>
          <w:lang w:val="hi_IN" w:bidi="hi_IN"/>
        </w:rPr>
        <w:t xml:space="preserve"> </w:t>
      </w:r>
      <w:r>
        <w:rPr>
          <w:b/>
          <w:lang w:val="hi_IN" w:bidi="hi_IN"/>
        </w:rPr>
        <w:t>परमेश्वर</w:t>
      </w:r>
      <w:r>
        <w:rPr>
          <w:lang w:val="hi_IN" w:bidi="hi_IN"/>
        </w:rPr>
        <w:t xml:space="preserve"> का व्यक्तिगत नाम है, और कहानी इस पूरे भाग में इस नाम का उपयोग करती है। दाऊद ने अपने परमेश्वर यहोवा में सामर्थ पाई। यहोवा और परमेश्वर के लिए उसी नाम का उपयोग करें जिसका उपयोग आपने पिछले भागों में किया है। यहोवा और परमेश्वर के बारे में अधिक जानकारी के लिए, मुख्य शब्दावली देखें।</w:t>
      </w:r>
    </w:p>
    <w:p>
      <w:pPr/>
      <w:r>
        <w:rPr>
          <w:lang w:val="hi_IN" w:bidi="hi_IN"/>
        </w:rPr>
      </w:r>
      <w:r>
        <w:rPr>
          <w:lang w:val="hi_IN" w:bidi="hi_IN"/>
        </w:rPr>
        <w:t xml:space="preserve">दाऊद ने एब्यातार </w:t>
      </w:r>
      <w:r>
        <w:rPr>
          <w:b/>
          <w:lang w:val="hi_IN" w:bidi="hi_IN"/>
        </w:rPr>
        <w:t>याजक</w:t>
      </w:r>
      <w:r>
        <w:rPr>
          <w:lang w:val="hi_IN" w:bidi="hi_IN"/>
        </w:rPr>
        <w:t xml:space="preserve"> से कहा कि वह उसके पास </w:t>
      </w:r>
      <w:r>
        <w:rPr>
          <w:b/>
          <w:lang w:val="hi_IN" w:bidi="hi_IN"/>
        </w:rPr>
        <w:t>एपोद</w:t>
      </w:r>
      <w:r>
        <w:rPr>
          <w:lang w:val="hi_IN" w:bidi="hi_IN"/>
        </w:rPr>
        <w:t xml:space="preserve"> को लेकर आए। एब्यातार एपोद को लाता है, और दाऊद यहोवा से पूछता है कि क्या दाऊद हमलावरों का पीछा करके उन्हें पकड़ सकता है। एपोद याजकीय वस्त्र का एक हिस्सा है जिसमें ऊरीम और तुम्मीम होते हैं, इन दोनों वस्तुओं का उपयोग महायाजक यहोवा से मार्गदर्शन माँगने के लिए करता है। इस कहानी में, एपोद शायद उस तरीके का प्रतीक है जिससे याजक यहोवा से मार्गदर्शन माँगता है। याजक और एपोद के लिए उन्हीं शब्दों या वाक्यांशों का उपयोग करें जिनका उपयोग आपने पिछले भागों में किया था। याजक और एपोद के बारे में अधिक जानकारी के लिए, मुख्य शब्दावली देखें।</w:t>
      </w:r>
    </w:p>
    <w:p>
      <w:pPr/>
      <w:r>
        <w:rPr>
          <w:lang w:val="hi_IN" w:bidi="hi_IN"/>
        </w:rPr>
      </w:r>
      <w:r>
        <w:rPr>
          <w:lang w:val="hi_IN" w:bidi="hi_IN"/>
        </w:rPr>
        <w:t>दाऊद और उसके 400 लोग बसोर नामक नदी, तराई या नाले को पार करते हैं। यह घाटी बरसात के मौसम में पानी से भरी होती है, परन्तु साल के अन्य समय में सूखी रहती है। किसी भी स्थिति में, नदी को पार करना मुश्किल है।</w:t>
      </w:r>
    </w:p>
    <w:p>
      <w:pPr/>
      <w:r>
        <w:rPr>
          <w:lang w:val="hi_IN" w:bidi="hi_IN"/>
        </w:rPr>
      </w:r>
      <w:r>
        <w:rPr>
          <w:lang w:val="hi_IN" w:bidi="hi_IN"/>
        </w:rPr>
        <w:t>यहाँ रुकें और समूह में चर्चा करें: आप इस गहरी घाटी को क्या कहेंगे जो बरसात के मौसम में पानी से भरी होती है और साल के अन्य समय में सूखी होती है? यदि आपने पहले ही बाइबल की किसी अन्य पुस्तक में इस प्रकार की घाटी या नाली का अनुवाद किया है, तो यहाँ भी उसी शब्द का उपयोग करें जिसका उपयोग आपने वहाँ किया था। इस ऑडियो को यहाँ रोकें।</w:t>
      </w:r>
    </w:p>
    <w:p>
      <w:pPr/>
      <w:r>
        <w:rPr>
          <w:lang w:val="hi_IN" w:bidi="hi_IN"/>
        </w:rPr>
      </w:r>
      <w:r>
        <w:rPr>
          <w:lang w:val="hi_IN" w:bidi="hi_IN"/>
        </w:rPr>
        <w:t>दाऊद के लोगों को मैदान में एक मिस्री व्यक्ति मिलता है। लोग इस व्यक्ति को दाऊद के पास ले जाते हैं और उसे अंजीर की टिकिया का एक टुकड़ा और किशमिश के दो गुच्छे देते हैं। इससे उस व्यक्ति को ताकत मिलती है, क्योंकि उस व्यक्ति ने तीन दिनों से कुछ भी खाया-पिया नहीं था।</w:t>
      </w:r>
    </w:p>
    <w:p>
      <w:pPr/>
      <w:r>
        <w:rPr>
          <w:lang w:val="hi_IN" w:bidi="hi_IN"/>
        </w:rPr>
      </w:r>
      <w:r>
        <w:rPr>
          <w:lang w:val="hi_IN" w:bidi="hi_IN"/>
        </w:rPr>
        <w:t>यहाँ रुकें और समूह के रूप में अंजीर और किशमीश, अंजीर की टिकिया और किशमीश के गुच्छे की तस्वीरें देखें। इस ऑडियो को यहाँ रोकें।</w:t>
      </w:r>
    </w:p>
    <w:p>
      <w:pPr/>
      <w:r>
        <w:rPr>
          <w:lang w:val="hi_IN" w:bidi="hi_IN"/>
        </w:rPr>
      </w:r>
      <w:r>
        <w:rPr>
          <w:lang w:val="hi_IN" w:bidi="hi_IN"/>
        </w:rPr>
        <w:t>यहाँ रुकें और समूह में चर्चा करें कि आप अंजीर की टिकिया और किशमिश के गुच्छे के लिए किस शब्द या वाक्यांश का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दाऊद को पता चलता है कि वह जवान मिस्री व्यक्ति एक अमालेकी </w:t>
      </w:r>
      <w:r>
        <w:rPr>
          <w:b/>
          <w:lang w:val="hi_IN" w:bidi="hi_IN"/>
        </w:rPr>
        <w:t>स्वामी</w:t>
      </w:r>
      <w:r>
        <w:rPr>
          <w:lang w:val="hi_IN" w:bidi="hi_IN"/>
        </w:rPr>
        <w:t xml:space="preserve"> का </w:t>
      </w:r>
      <w:r>
        <w:rPr>
          <w:b/>
          <w:lang w:val="hi_IN" w:bidi="hi_IN"/>
        </w:rPr>
        <w:t>सेवक</w:t>
      </w:r>
      <w:r>
        <w:rPr>
          <w:lang w:val="hi_IN" w:bidi="hi_IN"/>
        </w:rPr>
        <w:t xml:space="preserve"> या दास है।</w:t>
      </w:r>
    </w:p>
    <w:p>
      <w:pPr/>
      <w:r>
        <w:rPr>
          <w:lang w:val="hi_IN" w:bidi="hi_IN"/>
        </w:rPr>
      </w:r>
      <w:r>
        <w:rPr>
          <w:lang w:val="hi_IN" w:bidi="hi_IN"/>
        </w:rPr>
        <w:t>सेवक और स्वामी के लिए उसी शब्द या वाक्यांश का उपयोग करें जिसका उपयोग आपने पिछले भागों में किया था। सेवक और स्वामी के बारे में अधिक जानकारी के लिए, मुख्य शब्दावली देखें।</w:t>
      </w:r>
    </w:p>
    <w:p>
      <w:pPr/>
      <w:r>
        <w:rPr>
          <w:lang w:val="hi_IN" w:bidi="hi_IN"/>
        </w:rPr>
      </w:r>
      <w:r>
        <w:rPr>
          <w:lang w:val="hi_IN" w:bidi="hi_IN"/>
        </w:rPr>
        <w:t xml:space="preserve">मिस्री दास दाऊद से शपथ खाने, या </w:t>
      </w:r>
      <w:r>
        <w:rPr>
          <w:b/>
          <w:lang w:val="hi_IN" w:bidi="hi_IN"/>
        </w:rPr>
        <w:t>शपथ</w:t>
      </w:r>
      <w:r>
        <w:rPr>
          <w:lang w:val="hi_IN" w:bidi="hi_IN"/>
        </w:rPr>
        <w:t xml:space="preserve"> के साथ प्रतिज्ञा करने के लिए कहता है कि दाऊद उसे न तो मार डालेगा और न ही उसे उसके स्वामी के हाथ में वापस सौंपेगा। यद्यपि कहानीकार शपथ शब्द का उपयोग नहीं करता है, फिर भी आपको इस दृढ़ प्रतिज्ञा के बारे में उसी तरह बात करनी चाहिए जैसे आपने पहले लोगों के शपथ लेने के बारे में बात की थी।` शपथ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30:16–31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30:16–31 को सुनें और अपने मन में रखें।</w:t>
      </w:r>
    </w:p>
    <w:p>
      <w:pPr/>
      <w:r>
        <w:rPr>
          <w:lang w:val="hi_IN" w:bidi="hi_IN"/>
        </w:rPr>
      </w:r>
      <w:r>
        <w:rPr>
          <w:lang w:val="hi_IN" w:bidi="hi_IN"/>
        </w:rPr>
        <w:t>यदि सम्भव हो, तो 1 शमूएल 30:16–31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30:16–31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दाऊद और उसके लोग सिकलग लौटते हैं और देखते हैं कि अमालेकियों ने उनके नगर को जला दिया है और पुरुषों के परिवारों को ले गए हैं। दाऊद और उसके लोग बहुत दुखी हैं, परन्तु वे दाऊद को दोष देते हैं। यहोवा द्वारा यह प्रतिज्ञा करने के बाद कि दाऊद हमलावरों को पकड़ लेगा, दाऊद और उसके लोग अमालेकियों का पीछा करते हैं। दाऊद और उसके लोग एक युवा मिस्री दास से मिलते हैं, जिसे उसके अमालेकी स्वामी ने पीछे छोड़ दिया था। मिस्री दाऊद को हमलावरों के पास ले जाने के लिए सहमत हो जाता है।</w:t>
      </w:r>
    </w:p>
    <w:p>
      <w:pPr/>
      <w:r>
        <w:rPr>
          <w:lang w:val="hi_IN" w:bidi="hi_IN"/>
        </w:rPr>
      </w:r>
      <w:r>
        <w:rPr>
          <w:lang w:val="hi_IN" w:bidi="hi_IN"/>
        </w:rPr>
        <w:t>मिस्री जवान दाऊद और उसके लोगों को अमालेकियों की ओर ले जाता है। दाऊद देखता है कि अमालेकी कोई मजबूत और संगठित सेना नहीं हैं। अमालेकी पूरे देश में अव्यवस्थित तरीके से बिखरे हुए हैं। अमालेकी अपनी रक्षा नहीं कर सकते हैं और वे शीघ्रता से चलने या भाग निकलने में असमर्थ हैं। अमालेकी शायद कई दिनों से वहाँ ठहरे हुए थे और भोजन, नशीले पेयों तथा नृत्य के साथ उत्सव मना रहे थे। अमालेकी एक बड़ा पर्व मना रहे हैं क्योंकि उन्होंने पलिश्तियों और यहूदा के वंशजों से बहुत सारा माल लूट लिया था। संभव है कि अमालेकी लोग अपने आक्रमण में मिली सफलता के लिए अपने देवता का धन्यवाद करने हेतु कोई धार्मिक समारोह भी मना रहे हों।</w:t>
      </w:r>
    </w:p>
    <w:p>
      <w:pPr/>
      <w:r>
        <w:rPr>
          <w:lang w:val="hi_IN" w:bidi="hi_IN"/>
        </w:rPr>
      </w:r>
      <w:r>
        <w:rPr>
          <w:lang w:val="hi_IN" w:bidi="hi_IN"/>
        </w:rPr>
        <w:t>दाऊद और उसके लोगों ने अमालेकियों पर आक्रमण किया। वे पुरुष भोर से लेकर अगले दिन की शाम तक युद्ध करते हैं। “भोर” का अर्थ या तो सूर्योदय से पहले की धुंधली रोशनी है या सूर्यास्त के बाद की, लेकिन अधिकांश विद्वानों का मानना है कि यहाँ इसका तात्पर्य सूर्योदय से ठीक पहले के समय से है। इस्राएलियों के लिए, एक नया दिन सूर्यास्त से शुरू होता था, इसलिए “अगले दिन की शाम” युद्ध के बाद की शाम को दर्शाती है। इसका अर्थ है कि संभवतः इस्राएली उस दिन भर युद्ध करते हैं और सूर्यास्त के बाद संध्या के समय इसे समाप्त करते हैं। दाऊद की सेना अमालेकियों को पराजित करती है, और 400 जवानों के अलावा कोई नहीं बच पाता। ये पुरुष ऊँटों पर सवार होकर भाग निकलने में सफल हो जाते हैं, जो बड़े मरुस्थलीय पशु होते हैं और जिनकी पीठ पर कूबड़ होता है। दाऊद और उसके लोग बाकी बचे हुए अमालेकी हमलावरों को या तो मार डालते हैं या उन्हें पकड़ लेते हैं।</w:t>
      </w:r>
    </w:p>
    <w:p>
      <w:pPr/>
      <w:r>
        <w:rPr>
          <w:lang w:val="hi_IN" w:bidi="hi_IN"/>
        </w:rPr>
      </w:r>
      <w:r>
        <w:rPr>
          <w:lang w:val="hi_IN" w:bidi="hi_IN"/>
        </w:rPr>
        <w:t>यहाँ रुकें और समूह के रूप में एक ऊँट की तस्वीर देखें। इस ऑडियो को यहाँ रोकें।</w:t>
      </w:r>
    </w:p>
    <w:p>
      <w:pPr/>
      <w:r>
        <w:rPr>
          <w:lang w:val="hi_IN" w:bidi="hi_IN"/>
        </w:rPr>
      </w:r>
      <w:r>
        <w:rPr>
          <w:lang w:val="hi_IN" w:bidi="hi_IN"/>
        </w:rPr>
        <w:t>दाऊद उन सभी लोगों को और वह सब कुछ वापस पा लेता है जो अमालेकियों ने ले लिया था, जिनमें उसकी दो पत्नियाँ भी शामिल हैं। कुछ भी कम न पाया गया। अमालेकियों ने न तो किसी को मार डाला था और न ही किसी को अपने साथ ले गए थे। दाऊद और उसके लोग सभी को बचाते हैं, चाहे छोटे हों या बड़े, और साथ ही दाऊद के लोगों के पुत्रों और पुत्रियों को भी। दाऊद उन सभी वस्तुओं को भी वापस पा लेता है जो अमालेकियों ने चुरा ली थीं। दाऊद सब कुछ वापस लाता है। दाऊद का मिशन एक पूर्ण सफलता है।</w:t>
      </w:r>
    </w:p>
    <w:p>
      <w:pPr/>
      <w:r>
        <w:rPr>
          <w:lang w:val="hi_IN" w:bidi="hi_IN"/>
        </w:rPr>
      </w:r>
      <w:r>
        <w:rPr>
          <w:lang w:val="hi_IN" w:bidi="hi_IN"/>
        </w:rPr>
        <w:t>दााऊद ने अमालेकियों से सब भेड़-बकरियों और पशुओं के झुंड भी वापस ले लिए। संभवतः अमालेकियों ने इन पशुओं को केरतियों और पलिश्तियों से चुरा लिया था। भेड़-बकरियों के झुंड से अभिप्राय छोटे पशुओं, जैसे भेड़ों और बकरियों के समूह से है, जबकि ‘पशुओं के झुंड’ से अभिप्राय बड़े पशुओं, जैसे बैलों और गाय-बैलों के समूह से है। ये पशु उन पशुओं से भिन्न हैं जो पहले से दाऊद के लोगों के थे और जिन्हें उन्होंने वापस प्राप्त कर लिया था। दाऊद के लोग इन भेड़-बकरियों और पशुओं के झुंडों को अपने पशुओं के आगे-आगे हाँकते हुए ले चले और घोषणा की कि ये पशु अब दाऊद के हैं। दाऊद के लोग उन्हें विजय दिलाने के लिए दाऊद का धन्यवाद करना और उसे सम्मानित करना चाहते हैं।</w:t>
      </w:r>
    </w:p>
    <w:p>
      <w:pPr/>
      <w:r>
        <w:rPr>
          <w:lang w:val="hi_IN" w:bidi="hi_IN"/>
        </w:rPr>
      </w:r>
      <w:r>
        <w:rPr>
          <w:lang w:val="hi_IN" w:bidi="hi_IN"/>
        </w:rPr>
        <w:t>यहाँ रुकें और समूह में भेड़ों के एक झुंड की तस्वीर देखें। इस ऑडियो को यहाँ रोकें।</w:t>
      </w:r>
    </w:p>
    <w:p>
      <w:pPr/>
      <w:r>
        <w:rPr>
          <w:lang w:val="hi_IN" w:bidi="hi_IN"/>
        </w:rPr>
      </w:r>
      <w:r>
        <w:rPr>
          <w:lang w:val="hi_IN" w:bidi="hi_IN"/>
        </w:rPr>
        <w:t>यहाँ रुकें और समूह में बकरियों के एक झुंड की तस्वीर देखें। इस ऑडियो को यहाँ रोकें।</w:t>
      </w:r>
    </w:p>
    <w:p>
      <w:pPr/>
      <w:r>
        <w:rPr>
          <w:lang w:val="hi_IN" w:bidi="hi_IN"/>
        </w:rPr>
      </w:r>
      <w:r>
        <w:rPr>
          <w:lang w:val="hi_IN" w:bidi="hi_IN"/>
        </w:rPr>
        <w:t>यहाँ रुकें और समूह में बैलों और मवेशियों के एक झुंड की तस्वीर देखें। इस ऑडियो को यहाँ रोकें।</w:t>
      </w:r>
    </w:p>
    <w:p>
      <w:pPr/>
      <w:r>
        <w:rPr>
          <w:lang w:val="hi_IN" w:bidi="hi_IN"/>
        </w:rPr>
      </w:r>
      <w:r>
        <w:rPr>
          <w:lang w:val="hi_IN" w:bidi="hi_IN"/>
        </w:rPr>
        <w:t>सिकलग लौटने के रास्ते में, दाऊद बसोर नाले पर रुकता है। दाऊद अपने लोगों, उन लोगों के परिवारों, उनके मवेशियों और लूट के माल के साथ यात्रा कर रहा है। बेसोर नाले पर दाऊद उन 200 लोगों से मिलता है जिन्हें उसने पीछे छोड़ दिया था, क्योंकि वे इतने निर्बल और थके हुए थे कि युद्ध के लिए आगे बढ़ने में असमर्थ थे। वे लोग दाऊद और उसके साथ के लोगों का स्वागत करने के लिए बाहर जाते हैं। जब दाऊद 200 पुरुषों के पास जाता है, तब दाऊद उनका गर्मजोशी से अभिवादन करता है। दाऊद उन लोगों से दोस्ताना तरीके से बात करता है और दिखाता है कि दाऊद उन लोगों से क्रोधित नहीं है।</w:t>
      </w:r>
    </w:p>
    <w:p>
      <w:pPr/>
      <w:r>
        <w:rPr>
          <w:lang w:val="hi_IN" w:bidi="hi_IN"/>
        </w:rPr>
      </w:r>
      <w:r>
        <w:rPr>
          <w:lang w:val="hi_IN" w:bidi="hi_IN"/>
        </w:rPr>
        <w:t>यहाँ रुकें और समूह में चर्चा करें: आपकी संस्कृति में लोग एक-दूसरे का अभिवादन कैसे करते हैं? किसी का अभिवादन करने के कुछ औपचारिक और अनौपचारिक तरीके साझा करें। साथ ही, यह भी समझाएँ कि यदि आप किसी व्यक्ति से खुश हों, तो आप उसका अभिवादन कैसे करेंगे, और यदि आप उससे खुश न हों, तो आप उसका अभिवादन कैसे करेंगे। इस ऑडियो को यहाँ रोकें।</w:t>
      </w:r>
    </w:p>
    <w:p>
      <w:pPr/>
      <w:r>
        <w:rPr>
          <w:lang w:val="hi_IN" w:bidi="hi_IN"/>
        </w:rPr>
      </w:r>
      <w:r>
        <w:rPr>
          <w:lang w:val="hi_IN" w:bidi="hi_IN"/>
        </w:rPr>
        <w:t>दाऊद के साथ अमालेकियों से लड़ने वाले 400 पुरुषों में से कुछ स्वार्थी और उपद्रवी हैं। ये लोग दाऊद और उन अन्य लोगों से शिकायत करते थे जो युद्ध में गए थे। वे लोग कहते हैं कि बेसोर नाले पर पीछे रह गए 200 पुरुषों ने युद्ध में कोई सहायता नहीं की, इसलिए वे उपद्रवी लोग उन पुरुषों के साथ मूल्यवान लूट का माल बाँटना नहीं चाहते हैं। लूट में पशु, और संभवतः कपड़े, गहने और बहुमूल्य धातु जैसी वस्तुएँ शामिल हैं। वे उपद्रवी लोग कहते हैं कि बेसोर नाले पर रह गए पुरुषों को केवल अपनी पत्नियों और बच्चों को वापस ले जाने दिया जाए, और फिर वे वहाँ से चले जाएँ। उपद्रवी चाहते हैं कि वे 200 पुरुष वहाँ से चले जाएँ, ताकि युद्ध करने वाले लोग आपस में लूट का माल बाँटें और अपनी विजय का उत्सव मनाएँ।</w:t>
      </w:r>
    </w:p>
    <w:p>
      <w:pPr/>
      <w:r>
        <w:rPr>
          <w:lang w:val="hi_IN" w:bidi="hi_IN"/>
        </w:rPr>
      </w:r>
      <w:r>
        <w:rPr>
          <w:lang w:val="hi_IN" w:bidi="hi_IN"/>
        </w:rPr>
        <w:t>परन्तु दाऊद उन उपद्रवियों से कहता है, “नहीं, मेरे भाइयों, यहोवा ने जो हमें दिया है, उसके साथ तुम ऐसा नहीं करोगे।” दाऊद कहता है कि जब यहोवा ने उन लोगों पर इतनी उदारता दिखाई है, तब स्वार्थी व्यवहार करना अनुचित होगा। दाऊद उन उपद्रवियों को “भाइयों” कहकर संबोधित करता है, ताकि यह दिखाए कि यद्यपि वह उनसे असहमत है, फिर भी वह उन्हें अपना साथी मानता है और उनके पक्ष में है। दाऊद इस बात पर जोर देता है कि जब वे लूट को बाँटेंगे, तो वे उन 200 पुरुषों को भी शामिल करें। दाऊद उन उपद्रवियों को स्मरण दिलाता है कि यहोवा ही था जिसने दाऊद और उसके लोगों को अमालेकियों पर विजय दी, और वही था जिसने लूट का माल तथा उनके परिवारों को उन्हें वापस दिलाया। दाऊद चाहता है कि उसके लोग भी करुणामय और उदार बनें, जैसे यहोवा उनके प्रति करुणामय और उदार रहा है।</w:t>
      </w:r>
    </w:p>
    <w:p>
      <w:pPr/>
      <w:r>
        <w:rPr>
          <w:lang w:val="hi_IN" w:bidi="hi_IN"/>
        </w:rPr>
      </w:r>
      <w:r>
        <w:rPr>
          <w:lang w:val="hi_IN" w:bidi="hi_IN"/>
        </w:rPr>
        <w:t>यहाँ रुकें और समूह में चर्चा करें: किसी ऐसे व्यक्ति के बारे में एक कहानी बनाएँ जो दूसरों के प्रति सम्मानजनक न हो और स्वार्थी हो। यदि आप किसी अधिकार के पद पर हैं, तो आप उस व्यक्ति से क्या कहेंगे? यदि आप उस व्यक्ति के केवल दोस्त हों, तो आप उस व्यक्ति को क्या कहेंगे? इस ऑडियो को यहाँ रोकें।</w:t>
      </w:r>
    </w:p>
    <w:p>
      <w:pPr/>
      <w:r>
        <w:rPr>
          <w:lang w:val="hi_IN" w:bidi="hi_IN"/>
        </w:rPr>
      </w:r>
      <w:r>
        <w:rPr>
          <w:lang w:val="hi_IN" w:bidi="hi_IN"/>
        </w:rPr>
        <w:t>दाऊद उन उपद्रवियों से एक ऐसा प्रश्न पूछता है जिसका उत्तर अपेक्षित नहीं है: “इस विषय में तुम्हारी बात कौन मानेगा?” दाऊद दृढ़ता से यह बात स्पष्ट करता है कि कोई भी उन लोगों की बात से सहमत नहीं होगा, क्योंकि उनका विचार गलत है। दाऊद उन लोगों से कहता है कि कोई भी भला व्यक्ति उनके इस विचार का समर्थन नहीं करेगा, इसलिए उन्हें इस प्रकार की बातें करना बंद कर देना चाहिए। फिर, दाऊद लूट को बाँटने के लिए एक नया नियम बनाता है। दाऊद युद्ध करने वाले लोगों और सामान की रक्षा के लिए पीछे रह गए लोगों की तुलना करता है। दाऊद कहता है कि क्योंकि बेसोर नाले पर रह गए 200 पुरुषों ने सामान की रक्षा करके विजय में अपना योगदान दिया था, इसलिए प्रत्येक व्यक्ति को समान हिस्सा मिलेगा। युद्ध करने वालों को अधिक नहीं मिलेगा, और सामान की रखवाली करने वालों को कम नहीं मिलेगा। यह नियम भविष्य में भी लागू होगा, इसलिए समान के संरक्षकों को हमेशा एक हिस्सा मिलेगा। प्रत्येक पुरुष का भाग समान होगा, भले ही वे वस्तुएँ अलग-अलग हों, जैसे मवेशी, बहुमूल्य वस्तुएँ, कपड़े और धातु।</w:t>
      </w:r>
    </w:p>
    <w:p>
      <w:pPr/>
      <w:r>
        <w:rPr>
          <w:lang w:val="hi_IN" w:bidi="hi_IN"/>
        </w:rPr>
      </w:r>
      <w:r>
        <w:rPr>
          <w:lang w:val="hi_IN" w:bidi="hi_IN"/>
        </w:rPr>
        <w:t>यहाँ रुकें और समूह में चर्चा करें: जीवन के उन समयों के बारे में बात करें जब कोई व्यक्ति अलग-अलग कार्य करने वाले लोगों के बीच समान रूप से सामान या पुरस्कार बाँटता है। क्या आप उन उदाहरणों के बारे में सोच सकते हैं जहाँ लोग एक टीम के रूप में काम करते हैं, परन्तु हर कोई एक ही कार्य नहीं करता है? क्या सभी को समान राशि मिलनी चाहिए, या कुछ लोगों को अधिक मिलनी चाहिए? क्यों? इस ऑडियो को यहाँ रोकें।</w:t>
      </w:r>
    </w:p>
    <w:p>
      <w:pPr/>
      <w:r>
        <w:rPr>
          <w:lang w:val="hi_IN" w:bidi="hi_IN"/>
        </w:rPr>
      </w:r>
      <w:r>
        <w:rPr>
          <w:lang w:val="hi_IN" w:bidi="hi_IN"/>
        </w:rPr>
        <w:t>1 शमूएल का लेखक अब कुछ पृष्ठभूमि जानकारी साझा करता है। दाऊद ने जो कुछ अपने लोगों को बताया था, उसे उसने सबके लिए एक सामान्य व्यवस्था या नियम बना दिया। यह नियम अमालेकियों पर दाऊद की विजय के बाद शुरू हुआ और उस समय तक जारी रहा, जब तक कहानीकार ने यह कहानी सुनाई।</w:t>
      </w:r>
    </w:p>
    <w:p>
      <w:pPr/>
      <w:r>
        <w:rPr>
          <w:lang w:val="hi_IN" w:bidi="hi_IN"/>
        </w:rPr>
      </w:r>
      <w:r>
        <w:rPr>
          <w:lang w:val="hi_IN" w:bidi="hi_IN"/>
        </w:rPr>
        <w:t>फिर दाऊद, उसके लोग और उनके परिवार सिकलग लौट जाते हैं, वह शहर जो पलिश्तियों ने दाऊद को दिया था। दाऊद लूट का कुछ भाग लेता है और उसे यहूदा के गोत्र के पुरनियों को उपहार के रूप में भेज देता है। ये पुरनिए दाऊद के मित्रतापूर्ण थे, और दाऊद उनके प्रति कृपा दिखाना तथा उनके साथ अपनी मित्रता को और दृढ़ करना चाहता था। दाऊद शायद अतीत में इन पुरनियों से मिला था और उनका धन्यवाद करना चाहता है। दाऊद संभवतः जानता है कि एक दिन, दाऊद को इन पुरनियों की आवश्यकता सहयोगियों के रूप में होगी। दाऊद उन उपहारों को केवल लोगों के एक विशेष समूह को भेजता है, जो महत्वपूर्ण पुरनिए होते हैं जो दाऊद के मित्र भी हैं। संभवतः दाऊद अपने लोगों को पहुँचाने के लिए उपहार देता है, साथ ही एक संदेश भी देता है जिसमें कहा गया है, "देखो! यह तुम्हारे लिए उस लूट के माल में से एक भेंट है जो हमने यहोवा के शत्रुओं से ली है।" दाऊद अमालेकियों को यहोवा के शत्रु कहता है, क्योंकि अमालेकी इस्राएलियों के शत्रु थे, जो परमेश्वर के लोग थे। दाऊद मानता है कि जो कोई भी यहोवा के लोगों के विरुद्ध लड़ता है, वह यहोवा का भी शत्रु है।</w:t>
      </w:r>
    </w:p>
    <w:p>
      <w:pPr/>
      <w:r>
        <w:rPr>
          <w:lang w:val="hi_IN" w:bidi="hi_IN"/>
        </w:rPr>
      </w:r>
      <w:r>
        <w:rPr>
          <w:lang w:val="hi_IN" w:bidi="hi_IN"/>
        </w:rPr>
        <w:t>अब दाऊद उस लूट को हेब्रोन के पास कई बड़े और छोटे नगरों के बीच बाँटता है। दाऊद लूट के माल में से कुछ भाग बेतेल, नेगेव के रामोत और यत्तीर नगरों में रहने वाले पुरनियों या अगुवों के पास भेजता है। यहाँ बेतेल बिन्यामीन के गोत्र के क्षेत्र में स्थित बेतेल से अलग है। यह बेतेल होर्मा और सिकलग के नगरों के पास है। रामोत नगर नेगेव में था, जो दक्षिण में एक जंगल था। बेतेल और नेगेव का रामोत दोनों शिमोन के गोत्र के क्षेत्र में हैं, जिसकी भूमि मूल रूप से यहूदा के गोत्र की थी। यत्तीर इस्राएल के याजकों का एक नगर था, और लेवी का गोत्र यहाँ रहता था।</w:t>
      </w:r>
    </w:p>
    <w:p>
      <w:pPr/>
      <w:r>
        <w:rPr>
          <w:lang w:val="hi_IN" w:bidi="hi_IN"/>
        </w:rPr>
      </w:r>
      <w:r>
        <w:rPr>
          <w:lang w:val="hi_IN" w:bidi="hi_IN"/>
        </w:rPr>
        <w:t>दाऊद लूट का कुछ भाग उन पुरनियों या अगुवों को भेज देता है जो अरोएर, सिपमोत और एश्तमो के नगरों में रहते हैं। एश्तेमो इस्राएल के याजकों का एक नगर था, और लेवी का गोत्र यहाँ रहता था।</w:t>
      </w:r>
    </w:p>
    <w:p>
      <w:pPr/>
      <w:r>
        <w:rPr>
          <w:lang w:val="hi_IN" w:bidi="hi_IN"/>
        </w:rPr>
      </w:r>
      <w:r>
        <w:rPr>
          <w:lang w:val="hi_IN" w:bidi="hi_IN"/>
        </w:rPr>
        <w:t>दाऊद लूट के माल में से कुछ भाग राकाल नगर के पुरनियों या अगुवों के पास, और यरहमेलेलियों के कुल के नगरों और केनियों के कुल के नगरों में भेजता है। राकल के पुरनिए और यरहमेलेली तो इस्राएली थे, परन्तु केनियों के पुरनिए इस्राएली नहीं थे। हालाँकि, चूँकि कुछ केनी इस्राएलियों के बीच रहते थे, इसलिए सम्भव है कि वे इस्राएलियों के सहयोगी रहे हों।</w:t>
      </w:r>
    </w:p>
    <w:p>
      <w:pPr/>
      <w:r>
        <w:rPr>
          <w:lang w:val="hi_IN" w:bidi="hi_IN"/>
        </w:rPr>
      </w:r>
      <w:r>
        <w:rPr>
          <w:lang w:val="hi_IN" w:bidi="hi_IN"/>
        </w:rPr>
        <w:t>दाऊद लूट का कुछ भाग उन पुरनियों या अगुवों को भेज देता है जो होर्मा, कोराशान और अताक के नगरों में रहते हैं। कोराशान का अर्थ है "आशान का कुआँ।" होर्मा और कोराशान शिमोन के गोत्र के क्षेत्र में थे, जिसकी भूमि मूल रूप से यहूदा के गोत्र की थी।</w:t>
      </w:r>
    </w:p>
    <w:p>
      <w:pPr/>
      <w:r>
        <w:rPr>
          <w:lang w:val="hi_IN" w:bidi="hi_IN"/>
        </w:rPr>
      </w:r>
      <w:r>
        <w:rPr>
          <w:lang w:val="hi_IN" w:bidi="hi_IN"/>
        </w:rPr>
        <w:t>दाऊद लूट का कुछ भाग हेब्रोन नगर के पुरनियों या अगुवों के पास भेज देता है, और उन अन्य सभी स्थानों के पुरनियों के पास जहाँ दाऊद और उसके लोग गए थे। हेब्रोन एक बहुत महत्वपूर्ण शहर था। अब्राहम ने हेब्रोन में यहोवा के लिए एक वेदी बनाई। हेब्रोन एक शरण नगर और इस्राएल के याजकों के लिए एक नगर था, और लेवी का गोत्र वहाँ रहता था। हेब्रोन यरूशलेम से 30 किलोमीटर दक्षिण-पूर्व में था।</w:t>
      </w:r>
    </w:p>
    <w:p>
      <w:pPr/>
      <w:r>
        <w:rPr>
          <w:lang w:val="hi_IN" w:bidi="hi_IN"/>
        </w:rPr>
      </w:r>
      <w:r>
        <w:rPr>
          <w:lang w:val="hi_IN" w:bidi="hi_IN"/>
        </w:rPr>
        <w:t>यहाँ रुकें और समूह के रूप में, नक्शा देखें और हेब्रोन के पास के उन नगरों को ढूँढें जहाँ दाऊद ने लूट की भेंटें भेजी थीं। इस ऑडियो को यहाँ रोकें।</w:t>
      </w:r>
    </w:p>
    <w:p>
      <w:pPr/>
      <w:r>
        <w:rPr>
          <w:lang w:val="hi_IN" w:bidi="hi_IN"/>
        </w:rPr>
      </w:r>
      <w:r>
        <w:rPr>
          <w:lang w:val="hi_IN" w:bidi="hi_IN"/>
        </w:rPr>
        <w:t>यहाँ रुकें और समूह में इस प्रश्न पर चर्चा करें: उन परिस्थितियों के बारे में बात करें जब आपके जनसमूह के अगुवों ने पड़ोसी देशों को उपहार भेजे थे। आपके अगुवों ने उपहार क्यों भेजे? उसमें किस प्रकार के उपहार थे?</w:t>
      </w:r>
      <w:r>
        <w:rPr>
          <w:lang w:val="hi_IN" w:bidi="hi_IN"/>
        </w:rPr>
      </w:r>
    </w:p>
    <w:p>
      <w:pPr>
        <w:pStyle w:val="Heading3"/>
      </w:pPr>
      <w:r>
        <w:rPr>
          <w:lang w:val="hi_IN" w:bidi="hi_IN"/>
        </w:rPr>
        <w:t>घटनाओं को समझाना</w:t>
      </w:r>
    </w:p>
    <w:p>
      <w:pPr/>
      <w:r>
        <w:rPr>
          <w:lang w:val="hi_IN" w:bidi="hi_IN"/>
        </w:rPr>
      </w:r>
      <w:r>
        <w:rPr>
          <w:lang w:val="hi_IN" w:bidi="hi_IN"/>
        </w:rPr>
        <w:t>1 शमूएल 30:16–31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दस दृश्य हैं।</w:t>
      </w:r>
    </w:p>
    <w:p>
      <w:pPr/>
      <w:r>
        <w:rPr>
          <w:lang w:val="hi_IN" w:bidi="hi_IN"/>
        </w:rPr>
      </w:r>
      <w:r>
        <w:rPr>
          <w:b/>
          <w:lang w:val="hi_IN" w:bidi="hi_IN"/>
        </w:rPr>
        <w:t>पहले दृश्य में:</w:t>
      </w:r>
      <w:r>
        <w:rPr>
          <w:lang w:val="hi_IN" w:bidi="hi_IN"/>
        </w:rPr>
        <w:t xml:space="preserve"> मिस्री जवान दाऊद और उसके लोगों को उस स्थान पर ले जाता है जहाँ अमालेकी हैं। अमालेकी इसलिए उत्सव मना रहे हैं क्योंकि अमालेकियों ने पलिश्तियों की भूमि और यहूदा के वंशजों से बड़ी मात्रा में सामान चुराया था।</w:t>
      </w:r>
    </w:p>
    <w:p>
      <w:pPr/>
      <w:r>
        <w:rPr>
          <w:lang w:val="hi_IN" w:bidi="hi_IN"/>
        </w:rPr>
      </w:r>
      <w:r>
        <w:rPr>
          <w:b/>
          <w:lang w:val="hi_IN" w:bidi="hi_IN"/>
        </w:rPr>
        <w:t>दूसरे दृश्य में:</w:t>
      </w:r>
      <w:r>
        <w:rPr>
          <w:lang w:val="hi_IN" w:bidi="hi_IN"/>
        </w:rPr>
        <w:t xml:space="preserve"> दाऊद और उसके लोग अमालेकियों पर आक्रमण करते हैं। दाऊद की सेना ने अमालेकियों को पराजित कर दिया, उनमें से कोई भी बचकर नहीं निकला, सिवाय उन 400 जवानों के जो ऊँटों पर सवार होकर भाग निकले।</w:t>
      </w:r>
    </w:p>
    <w:p>
      <w:pPr/>
      <w:r>
        <w:rPr>
          <w:lang w:val="hi_IN" w:bidi="hi_IN"/>
        </w:rPr>
      </w:r>
      <w:r>
        <w:rPr>
          <w:b/>
          <w:lang w:val="hi_IN" w:bidi="hi_IN"/>
        </w:rPr>
        <w:t>तीसरे दृश्य में:</w:t>
      </w:r>
      <w:r>
        <w:rPr>
          <w:lang w:val="hi_IN" w:bidi="hi_IN"/>
        </w:rPr>
        <w:t xml:space="preserve"> दाऊद उन सभी लोगों और हर उस चीज़ को वापस पा लेता है जिसे अमालेकियों ने छीन लिया था, जिनमें दाऊद की दो पत्नियाँ भी शामिल हैं। दाऊद अमालेकियों द्वारा चुराई गई सारी वस्तुएँ भी वापस ले लेता है और भेड़-बकरियों तथा पशुओं के उन सभी झुंडों को भी लूट के माल के रूप में अपने अधिकार में कर लेता है, जिन्हें सम्भवतः अमालेकियों ने पहले अन्य लोगों से लूटा था।</w:t>
      </w:r>
    </w:p>
    <w:p>
      <w:pPr/>
      <w:r>
        <w:rPr>
          <w:lang w:val="hi_IN" w:bidi="hi_IN"/>
        </w:rPr>
      </w:r>
      <w:r>
        <w:rPr>
          <w:b/>
          <w:lang w:val="hi_IN" w:bidi="hi_IN"/>
        </w:rPr>
        <w:t>चौथे दृश्य में:</w:t>
      </w:r>
      <w:r>
        <w:rPr>
          <w:lang w:val="hi_IN" w:bidi="hi_IN"/>
        </w:rPr>
        <w:t xml:space="preserve"> सिकलग लौटने के रास्ते में, दाऊद बसोर नाले पर रुकता है और उन 200 लोगों से मिलता है जिन्हें उसने पीछे छोड़ दिया था। वे पुरुष दाऊद और उसके साथ के लोगों का स्वागत करने के लिए बाहर जाते हैं, और दाऊद उन पुरुषों का गर्मजोशी से अभिवादन करता है।</w:t>
      </w:r>
    </w:p>
    <w:p>
      <w:pPr/>
      <w:r>
        <w:rPr>
          <w:lang w:val="hi_IN" w:bidi="hi_IN"/>
        </w:rPr>
      </w:r>
      <w:r>
        <w:rPr>
          <w:b/>
          <w:lang w:val="hi_IN" w:bidi="hi_IN"/>
        </w:rPr>
        <w:t>पाँचवें दृश्य में:</w:t>
      </w:r>
      <w:r>
        <w:rPr>
          <w:lang w:val="hi_IN" w:bidi="hi_IN"/>
        </w:rPr>
        <w:t xml:space="preserve"> दाऊद के साथ युद्ध में गए कुछ योद्धा स्वार्थी और उपद्रवी थे। ये लोग दाऊद से शिकायत करते हैं और कहते हैं कि जो लोग पीछे रह गए थे, उन्हें लूट का कोई हिस्सा नहीं मिलना चाहिए क्योंकि उन्होंने अमालेकियों से लड़ने में मदद नहीं की थी। उपद्रवी लोग कहते हैं कि उन लोगों को केवल अपनी पत्नियों और बच्चों को वापस ले लेना चाहिए, और फिर वहाँ से चले जाना चाहिए।</w:t>
      </w:r>
    </w:p>
    <w:p>
      <w:pPr/>
      <w:r>
        <w:rPr>
          <w:lang w:val="hi_IN" w:bidi="hi_IN"/>
        </w:rPr>
      </w:r>
      <w:r>
        <w:rPr>
          <w:b/>
          <w:lang w:val="hi_IN" w:bidi="hi_IN"/>
        </w:rPr>
        <w:t>छठे दृश्य में:</w:t>
      </w:r>
      <w:r>
        <w:rPr>
          <w:lang w:val="hi_IN" w:bidi="hi_IN"/>
        </w:rPr>
        <w:t xml:space="preserve"> दाऊद कहता है कि जब यहोवा ने उन सभी लोगों पर इतनी उदारता दिखाई है, तब स्वार्थी व्यवहार करना अनुचित है, इसलिए वह दृढ़ता से कहता है कि उन्हें बेसोर नाले पर रह गए 200 पुरुषों के साथ भी लूट का माल बाँटना चाहिए।</w:t>
      </w:r>
    </w:p>
    <w:p>
      <w:pPr/>
      <w:r>
        <w:rPr>
          <w:lang w:val="hi_IN" w:bidi="hi_IN"/>
        </w:rPr>
      </w:r>
      <w:r>
        <w:rPr>
          <w:b/>
          <w:lang w:val="hi_IN" w:bidi="hi_IN"/>
        </w:rPr>
        <w:t>सातवें दृश्य में:</w:t>
      </w:r>
      <w:r>
        <w:rPr>
          <w:lang w:val="hi_IN" w:bidi="hi_IN"/>
        </w:rPr>
        <w:t xml:space="preserve"> दाऊद दृढ़ता से यह स्पष्ट करता है कि उपद्रवी लोग जो सुझाव दे रहे हैं, वह गलत है। दाऊद लूट को बाँटने के विषय में एक नया सामान्य नियम बनाता है। जो लोग सामान की रखवाली के लिए पीछे रहेंगे, उन्हें भी लूट के माल में उतना ही हिस्सा मिलेगा जितना युद्ध में लड़ने वालों को मिलेगा।</w:t>
      </w:r>
    </w:p>
    <w:p>
      <w:pPr/>
      <w:r>
        <w:rPr>
          <w:lang w:val="hi_IN" w:bidi="hi_IN"/>
        </w:rPr>
      </w:r>
      <w:r>
        <w:rPr>
          <w:b/>
          <w:lang w:val="hi_IN" w:bidi="hi_IN"/>
        </w:rPr>
        <w:t>आठवें दृश्य में:</w:t>
      </w:r>
      <w:r>
        <w:rPr>
          <w:lang w:val="hi_IN" w:bidi="hi_IN"/>
        </w:rPr>
        <w:t xml:space="preserve"> 1 शमूएल का लेखक अब कुछ पृष्ठभूमि जानकारी साझा करता है। दाऊद ने जो बात अभी-अभी अपने लोगों से कही थी, उसे उसने सबके लिए एक सामान्य व्यवस्था या नियम बना दिया। यह नियम अमालेकियों पर दाऊद की विजय के बाद शुरू हुआ और इस कहानी के लेखन के समय तक बना रहा।</w:t>
      </w:r>
    </w:p>
    <w:p>
      <w:pPr/>
      <w:r>
        <w:rPr>
          <w:lang w:val="hi_IN" w:bidi="hi_IN"/>
        </w:rPr>
      </w:r>
      <w:r>
        <w:rPr>
          <w:b/>
          <w:lang w:val="hi_IN" w:bidi="hi_IN"/>
        </w:rPr>
        <w:t>नौवें दृश्य में:</w:t>
      </w:r>
      <w:r>
        <w:rPr>
          <w:lang w:val="hi_IN" w:bidi="hi_IN"/>
        </w:rPr>
        <w:t xml:space="preserve"> दाऊद, उसके लोग और उनके परिवार सभी सिकलग लौट आते हैं। दाऊद लूट के माल में से कुछ भाग लेकर यहूदा के गोत्र के पुरनियों को भेंट के रूप में भेजता है, परन्तु केवल उन्हीं को जो दाऊद के मित्र भी थे।</w:t>
      </w:r>
    </w:p>
    <w:p>
      <w:pPr/>
      <w:r>
        <w:rPr>
          <w:lang w:val="hi_IN" w:bidi="hi_IN"/>
        </w:rPr>
      </w:r>
      <w:r>
        <w:rPr>
          <w:b/>
          <w:lang w:val="hi_IN" w:bidi="hi_IN"/>
        </w:rPr>
        <w:t>दसवें दृश्य में:</w:t>
      </w:r>
      <w:r>
        <w:rPr>
          <w:lang w:val="hi_IN" w:bidi="hi_IN"/>
        </w:rPr>
        <w:t xml:space="preserve"> यह भाग हेब्रोन के पास के उन बड़े और छोटे नगरों को सूचीबद्ध करता है, जहाँ दाऊद भेंट के रूप में लूट को भेजता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जवान मिस्री</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अमालेकी</w:t>
      </w:r>
    </w:p>
    <w:p>
      <w:pPr>
        <w:pStyle w:val="ListBullet"/>
        <w:spacing w:line="240" w:lineRule="auto"/>
        <w:ind w:left="720"/>
      </w:pPr>
      <w:r>
        <w:rPr>
          <w:lang w:val="hi_IN" w:bidi="hi_IN"/>
        </w:rPr>
      </w:r>
      <w:r>
        <w:rPr>
          <w:lang w:val="hi_IN" w:bidi="hi_IN"/>
        </w:rPr>
        <w:t>दाऊद के लोग—यद्यपि इस स्थान पर कथा में उनका स्पष्ट उल्लेख नहीं है, फिर भी हम जानते हैं कि वे दाऊद के साथ ही थे।</w:t>
      </w:r>
    </w:p>
    <w:p>
      <w:pPr>
        <w:pStyle w:val="ListBullet"/>
        <w:spacing w:line="240" w:lineRule="auto"/>
        <w:ind w:left="720"/>
      </w:pPr>
      <w:r>
        <w:rPr>
          <w:lang w:val="hi_IN" w:bidi="hi_IN"/>
        </w:rPr>
      </w:r>
      <w:r>
        <w:rPr>
          <w:lang w:val="hi_IN" w:bidi="hi_IN"/>
        </w:rPr>
        <w:t>दाऊद और उसके लोगों के परिवार, जिनमें दाऊद की दो पत्नियाँ भी शामिल थीं</w:t>
      </w:r>
    </w:p>
    <w:p>
      <w:pPr>
        <w:pStyle w:val="ListBullet"/>
        <w:spacing w:line="240" w:lineRule="auto"/>
        <w:ind w:left="720"/>
      </w:pPr>
      <w:r>
        <w:rPr>
          <w:lang w:val="hi_IN" w:bidi="hi_IN"/>
        </w:rPr>
      </w:r>
      <w:r>
        <w:rPr>
          <w:lang w:val="hi_IN" w:bidi="hi_IN"/>
        </w:rPr>
        <w:t>दाऊद के दो सौ लोग जो बसोर नाले के पास ठहर गए थे</w:t>
      </w:r>
    </w:p>
    <w:p>
      <w:pPr>
        <w:pStyle w:val="ListBullet"/>
        <w:spacing w:line="240" w:lineRule="auto"/>
        <w:ind w:left="720"/>
      </w:pPr>
      <w:r>
        <w:rPr>
          <w:lang w:val="hi_IN" w:bidi="hi_IN"/>
        </w:rPr>
      </w:r>
      <w:r>
        <w:rPr>
          <w:lang w:val="hi_IN" w:bidi="hi_IN"/>
        </w:rPr>
        <w:t>उपद्रवी लोग—दाऊद के उन लोगों में से कुछ, जो उसके साथ अमालेकियों के विरुद्ध युद्ध करने गए थे</w:t>
      </w:r>
    </w:p>
    <w:p>
      <w:pPr>
        <w:pStyle w:val="ListBullet"/>
        <w:spacing w:line="240" w:lineRule="auto"/>
        <w:ind w:left="720"/>
      </w:pPr>
      <w:r>
        <w:rPr>
          <w:lang w:val="hi_IN" w:bidi="hi_IN"/>
        </w:rPr>
      </w:r>
      <w:r>
        <w:rPr>
          <w:lang w:val="hi_IN" w:bidi="hi_IN"/>
        </w:rPr>
        <w:t>दाऊद के बाकी लोग जो अमालेकियों के विरुद्ध युद्ध में गए थे</w:t>
      </w:r>
    </w:p>
    <w:p>
      <w:pPr>
        <w:pStyle w:val="ListBullet"/>
        <w:spacing w:line="240" w:lineRule="auto"/>
        <w:ind w:left="720"/>
      </w:pPr>
      <w:r>
        <w:rPr>
          <w:lang w:val="hi_IN" w:bidi="hi_IN"/>
        </w:rPr>
      </w:r>
      <w:r>
        <w:rPr>
          <w:lang w:val="hi_IN" w:bidi="hi_IN"/>
        </w:rPr>
        <w:t>और यहूदा के नगरों के पुरनिए जो दाऊद के मित्र भी थे</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दाऊद के उस युवा मिस्री से बात करने के बाद, वह मिस्री दाऊद और उसके लोगों को वहाँ ले जाता है जहाँ अमालेकी हैं। कहानीकार अब एक ऐसे वाक्यांश का प्रयोग करता है जो यह दिखाता है कि दाऊद और उसके लोगों ने अंततः उन लोगों को देख लिया जिन्हें वे खोज रहे थे। कहानीकार कहता है, "देखो! वे वहाँ हैं।" वे पुरुष पूरे देश में अव्यवस्थित तरीके से बिखरे हुए हैं। अमालेकी शायद कुछ दिनों से वहाँ रहे हैं और उन्होंने डेरा लगाया है। अमालेकी लोग उत्सव मना रहे हैं, अच्छा भोजन खा रहे हैं, नशीले पेय पी रहे हैं और साथ मिलकर नाच रहे हैं। अमालेकी लोग एक बड़ा उत्सव मना रहे हैं, क्योंकि उन्होंने पलिश्तियों के देश और यहूदा के लोगों से बड़ी मात्रा में सामान चुराया है।</w:t>
      </w:r>
    </w:p>
    <w:p>
      <w:pPr/>
      <w:r>
        <w:rPr>
          <w:lang w:val="hi_IN" w:bidi="hi_IN"/>
        </w:rPr>
      </w:r>
      <w:r>
        <w:rPr>
          <w:lang w:val="hi_IN" w:bidi="hi_IN"/>
        </w:rPr>
        <w:t>दाऊद और उसके लोगों ने अमालेकियों पर आक्रमण किया। हमें यह नहीं पता कि दाऊद और उसके लोग तुरंत आक्रमण करते हैं या बाद में आक्रमण करने के लिए छिपकर प्रतीक्षा करते हैं। जब दाऊद और उसके लोग आक्रमण करते हैं, तो वे टूट पड़ते हैं और अमालेकियों को पराजित कर देते हैं। वे पुरुष भोर से लेकर अगले दिन की शाम तक युद्ध करते हैं। मूल भाषा में “भोर” शब्द का अर्थ सूर्योदय से पहले की मंद रोशनी या सूर्यास्त के बाद की धुंधली रोशनी—दोनों हो सकता है। परन्तु अधिकांश विद्वानों का मानना है कि यहाँ “भोर” से अभिप्राय सूर्योदय से ठीक पहले का समय है। इसलिए सम्भवतः उन लोगों ने उस दिन दिनभर युद्ध किया और सूर्यास्त के बाद युद्ध समाप्त किया, क्योंकि इस्राएलियों के लिए नया दिन सूर्यास्त से आरम्भ होता था। दाऊद की सेना ने अमालेकियों को पराजित कर दिया, और चार सौ जवानों को छोड़कर, जो ऊँटों पर सवार होकर भाग निकले, कोई भी बचकर नहीं निकल सका। दाऊद और उसके लोग बाकी बचे हुए अमालेकी हमलावरों को या तो मार डालते हैं या उन्हें पकड़ लेते हैं।</w:t>
      </w:r>
    </w:p>
    <w:p>
      <w:pPr/>
      <w:r>
        <w:rPr>
          <w:lang w:val="hi_IN" w:bidi="hi_IN"/>
        </w:rPr>
      </w:r>
      <w:r>
        <w:rPr>
          <w:lang w:val="hi_IN" w:bidi="hi_IN"/>
        </w:rPr>
        <w:t>यहीं रुकें और समूह में चर्चा करें: कुछ शब्दों के एक से अधिक अर्थ हो सकते हैं, जैसे इस कहानी में “भोर” शब्द। अपनी भाषा के ऐसे शब्दों के बारे में चर्चा करें जिनके एक से अधिक अर्थ होते हैं। जब आप उन शब्दों का प्रयोग करते हैं, तो आप यह कैसे सुनिश्चित करते हैं कि लोग समझें कि आपका क्या मतलब है? इस ऑडियो को यहाँ रोकें।</w:t>
      </w:r>
    </w:p>
    <w:p>
      <w:pPr/>
      <w:r>
        <w:rPr>
          <w:lang w:val="hi_IN" w:bidi="hi_IN"/>
        </w:rPr>
      </w:r>
      <w:r>
        <w:rPr>
          <w:lang w:val="hi_IN" w:bidi="hi_IN"/>
        </w:rPr>
        <w:t>दाऊद ने अपने लोगों की सहायता से वह सब कुछ वापस ले लिया जो अमालेकी लोग ले गए थे, जिसमें दाऊद की दोनों पत्नियाँ भी शामिल थीं। “सब कुछ” शब्द लोगों और वस्तुओं दोनों को दर्शाता है। कुछ भी कम न पाया गया। दाऊद और उसके आदमी छोटे और बड़े सभी लोगों के साथ-साथ उन पुरुषों के बेटों और बेटियों को भी बचाते हैं। “छोटे और बड़े” का अर्थ संभवतः सभी उम्र और हर स्तर के लोग हैं। दाऊद उन सभी वस्तुओं को भी वापस पा लेता है जो अमालेकियों ने चुरा ली थीं। दाऊद सब कुछ वापस लाता है। दाऊद का मिशन एक पूर्ण सफलता है।</w:t>
      </w:r>
    </w:p>
    <w:p>
      <w:pPr/>
      <w:r>
        <w:rPr>
          <w:lang w:val="hi_IN" w:bidi="hi_IN"/>
        </w:rPr>
      </w:r>
      <w:r>
        <w:rPr>
          <w:lang w:val="hi_IN" w:bidi="hi_IN"/>
        </w:rPr>
        <w:t>अब कहानीकार उन वस्तुओं के एक अलग समूह का परिचय देता है जिन्हें दाऊद और उसके लोग अमालेकियों से वापस लेते हैं। इस भाग में केवल दाऊद का उल्लेख किया गया है ताकि एक अगुवे के रूप में दाऊद जो कुछ हासिल करता है उस पर ध्यान केंद्रित किया जा सके, परन्तु हम जानते हैं कि दाऊद के लोग उसके साथ हैं। दाऊद उन सब भेड़-बकरियों और पशुओं के झुंडों को भी वापस ले आया जिन्हें अमालेकी लोग पहले करेतियों और पलिश्तियों से लूटकर ले गए थे। अब दाऊद उन झुंडों और मवेशियों को दाऊद के अपने लोगों के लिए रखता है। दाऊद के लोग उन भेड़-बकरियों और पशुओं के झुंडों को, जिन्हें दाऊद ने लूट के रूप में लिया था, दाऊद और उसके लोगों के अन्य पशुधन या मवेशियों के आगे-आगे हाँककर ले चले। दाऊद के लोग भेड़-बकरियों और गाय-बैल के झुंडों को सबसे आगे रखते हैं और अपने पशुओं को उनके पीछे-पीछे ले जाते हैं। वे लोग कहते हैं कि अब झुंड और मवेशी दाऊद के हैं। वे पुरुष विजय की ओर पुरुषों का नेतृत्व करने के लिए दाऊद का धन्यवाद करना और उसे पुरस्कृत करना चाहते हैं।</w:t>
      </w:r>
    </w:p>
    <w:p>
      <w:pPr/>
      <w:r>
        <w:rPr>
          <w:lang w:val="hi_IN" w:bidi="hi_IN"/>
        </w:rPr>
      </w:r>
      <w:r>
        <w:rPr>
          <w:lang w:val="hi_IN" w:bidi="hi_IN"/>
        </w:rPr>
        <w:t>सिकलग लौटते समय दाऊद उसी मार्ग से वापस आया जिससे वह गया था, और वह बसोर नाले के पास रुका।</w:t>
      </w:r>
    </w:p>
    <w:p>
      <w:pPr/>
      <w:r>
        <w:rPr>
          <w:lang w:val="hi_IN" w:bidi="hi_IN"/>
        </w:rPr>
      </w:r>
      <w:r>
        <w:rPr>
          <w:lang w:val="hi_IN" w:bidi="hi_IN"/>
        </w:rPr>
        <w:t>दाऊद अपने लोगों, उनके परिवारों, उनके मवेशियों और लूट के माल के साथ यात्रा कर रहा है। बसोर नाले पर दाऊद उन 200 पुरुषों से मिला जिन्हें उसने पीछे छोड़ दिया था, क्योंकि वे युद्ध के लिए कूच करने में बहुत निर्बल और थके हुए थे। जब उन दो सौ लोगों ने दाऊद, उसके लोगों, और स्त्रियों तथा बच्चों को आते हुए देखा, तब वे दाऊद और उसके साथ के लोगों का स्वागत करने के लिए बाहर आए। जब दाऊद 200 पुरुषों के पास जाता है, तब दाऊद उनका गर्मजोशी से अभिवादन करता है।</w:t>
      </w:r>
    </w:p>
    <w:p>
      <w:pPr/>
      <w:r>
        <w:rPr>
          <w:lang w:val="hi_IN" w:bidi="hi_IN"/>
        </w:rPr>
      </w:r>
      <w:r>
        <w:rPr>
          <w:lang w:val="hi_IN" w:bidi="hi_IN"/>
        </w:rPr>
        <w:t>यह अगला भाग अभी-अभी हुई घटना से बहुत अलग है। दाऊद बसोर नाले पर उन 200 लोगों का प्रेमपूर्वक अभिवादन करता है, परन्तु जो लोग युद्ध में गए थे उनमें से कुछ दुष्ट और स्वार्थी उपद्रवी अब इन लोगों के साथ कठोर व्यवहार करते हैं। यहाँ “दुष्ट” शब्द का अर्थ यह नहीं है कि ये लोग खतरनाक अपराधी हैं या हमेशा बुरे हैं, बल्कि यह है कि ये लोग स्वार्थपूर्ण ढंग से और बिना किसी दया भाव के व्यवहार कर रहे हैं। ये लोग समस्याएँ पैदा कर रहे हैं। ये लोग इस बात पर अड़े हैं कि उन 200 लोगों को लूट में से कुछ भी नहीं मिलना चाहिए, क्योंकि वे उस चढ़ाई में शामिल नहीं हुए थे। उपद्रवी कहते हैं कि वे 200 आदमी केवल अपनी पत्नियों और बच्चों को साथ ले सकते हैं और फिर उन्हें जाना होगा।</w:t>
      </w:r>
    </w:p>
    <w:p>
      <w:pPr/>
      <w:r>
        <w:rPr>
          <w:lang w:val="hi_IN" w:bidi="hi_IN"/>
        </w:rPr>
      </w:r>
      <w:r>
        <w:rPr>
          <w:lang w:val="hi_IN" w:bidi="hi_IN"/>
        </w:rPr>
        <w:t>परन्तु दाऊद उन उपद्रवियों से कहता है, “नहीं, मेरे भाइयों, यहोवा ने जो हमें दिया है, उसके साथ तुम ऐसा नहीं करोगे।” दाऊद कहता है कि जब यहोवा ने सब लोगों पर इतनी उदारता दिखाई है, तब स्वार्थी व्यवहार करना गलत होगा। दाऊद उन उपद्रवियों को “भाइयों” कहकर संबोधित करता है, ताकि यह दिखाए कि यद्यपि वह उनसे असहमत है, फिर भी वह उन्हें अपना साथी मानता है और उनके पक्ष में है। दाऊद इस बात पर जोर देता है कि उन्हें उन 200 पुरुषों को भी शामिल करना चाहिए और लूट के माल को केवल 400 योद्धाओं के बीच नहीं बांटना चाहिए। दाऊद उन उपद्रवियों को याद दिलाता है कि यह यहोवा ही था जिसने दाऊद और उसके लोगों को लूट का माल और उनके परिवार वापस दिलाए। यहोवा ही था जिसने अमालेकी लुटेरों के उस दल को योद्धाओं के हाथ में कर दिया, अर्थात उन्हें उनके हवाले कर दिया।</w:t>
      </w:r>
    </w:p>
    <w:p>
      <w:pPr/>
      <w:r>
        <w:rPr>
          <w:lang w:val="hi_IN" w:bidi="hi_IN"/>
        </w:rPr>
      </w:r>
      <w:r>
        <w:rPr>
          <w:lang w:val="hi_IN" w:bidi="hi_IN"/>
        </w:rPr>
        <w:t>यहीं रुकें और समूह में चर्चा करें: जब आप यह दिखाना चाहते हैं कि आप किसी का समर्थन कर रहे हैं, या दया दिखाना चाहते हैं, तो आप अपनी भाषा में क्या कहते हैं? जब आप किसी से नाराज़ होते हैं या यह दिखाना चाहते हैं कि आप उनसे सहमत नहीं हैं, तो आप किन शब्दों का प्रयोग करते हैं? इस बारे में बात करें कि आपके द्वारा चुने गए शब्द यह कैसे दिखा सकते हैं कि आप किसी व्यक्ति के बारे में कैसा महसूस करते हैं। आप यह कैसे तय करते हैं कि किन शब्दों का उपयोग करना है?</w:t>
      </w:r>
    </w:p>
    <w:p>
      <w:pPr/>
      <w:r>
        <w:rPr>
          <w:lang w:val="hi_IN" w:bidi="hi_IN"/>
        </w:rPr>
      </w:r>
      <w:r>
        <w:rPr>
          <w:lang w:val="hi_IN" w:bidi="hi_IN"/>
        </w:rPr>
        <w:t>इस ऑडियो को यहाँ रोकें।</w:t>
      </w:r>
    </w:p>
    <w:p>
      <w:pPr/>
      <w:r>
        <w:rPr>
          <w:lang w:val="hi_IN" w:bidi="hi_IN"/>
        </w:rPr>
      </w:r>
      <w:r>
        <w:rPr>
          <w:lang w:val="hi_IN" w:bidi="hi_IN"/>
        </w:rPr>
        <w:t>दाऊद परेशान करने वालों से एक ऐसा प्रश्न पूछता है जिसका उत्तर देने की आवश्यकता नहीं है: “इस मामले में तुम्हारी कौन सुनेगा?” दाऊद दृढ़ता से कहता है कि कोई भी उन उपद्रवियों की बात नहीं मानेगा, क्योंकि उनकी बात गलत है। यहाँ “सुनना” शब्द का अर्थ उपद्रवियों की बात सुनना और उसे करने के लिए सहमत होना, दोनों है। अब दाऊद लूट को बाँटने के विषय में एक नया नियम बनाता है। दाऊद कहता है, “जो व्यक्ति सामान के पास ठहरा रहा, उसका हिस्सा भी उसी के बराबर होगा जो युद्ध में गया था।” यह एक सामान्य नियम या सिद्धांत है जो सभी समान स्थितियों पर लागू होगा। यह एक व्यक्ति को दर्शाता नहीं है। सभी सैनिकों को लूट के समान और उचित भाग मिलेंगे।</w:t>
      </w:r>
    </w:p>
    <w:p>
      <w:pPr/>
      <w:r>
        <w:rPr>
          <w:lang w:val="hi_IN" w:bidi="hi_IN"/>
        </w:rPr>
      </w:r>
      <w:r>
        <w:rPr>
          <w:lang w:val="hi_IN" w:bidi="hi_IN"/>
        </w:rPr>
        <w:t>यहाँ रुकें और समूह में चर्चा करें: आप क्या कहते हैं जब आप चाहते हैं कि सभी को पता चले कि कोई नियम केवल एक बार के लिए नहीं बल्कि हर उस समय के लिए है जब कुछ ऐसा ही होता है? क्या आप ऐसे उदाहरण बता सकते हैं जब किसी ने कोई सामान्य नियम बनाया हो, जैसे स्कूल में, घर में, या आपके समुदाय में? उस व्यक्ति ने यह कैसे समझाया कि वह नियम सिर्फ एक बार के लिए नहीं था? इस ऑडियो को यहाँ रोकें।</w:t>
      </w:r>
    </w:p>
    <w:p>
      <w:pPr/>
      <w:r>
        <w:rPr>
          <w:lang w:val="hi_IN" w:bidi="hi_IN"/>
        </w:rPr>
      </w:r>
      <w:r>
        <w:rPr>
          <w:lang w:val="hi_IN" w:bidi="hi_IN"/>
        </w:rPr>
        <w:t>दाऊद अब और नहीं बोल रहा है। 1 शमूएल का कहानीकार अब कुछ पृष्ठभूमि जानकारी साझा करता है। दाऊद ने जो बात अभी-अभी अपने लोगों से कही थी, उसे उसने सबके लिए एक सामान्य व्यवस्था या नियम बना दिया। यह नियम दाऊद की अमालेकियों पर विजय के बाद शुरू हुआ और कथावाचक के यह कहानी लिखने के समय तक बना रहा।</w:t>
      </w:r>
    </w:p>
    <w:p>
      <w:pPr/>
      <w:r>
        <w:rPr>
          <w:lang w:val="hi_IN" w:bidi="hi_IN"/>
        </w:rPr>
      </w:r>
      <w:r>
        <w:rPr>
          <w:lang w:val="hi_IN" w:bidi="hi_IN"/>
        </w:rPr>
        <w:t>अब कहानी दिखाती है कि यह भाग बाद में होता है। दाऊद, दाऊद के लोग और उनके परिवार सभी सिकलग लौट आते हैं। केवल दाऊद ही वापस नहीं लौटा था, परन्तु क्योंकि वह अगुवा था, इसलिए इस कहानी में उसी का नाम लेकर उल्लेख किया गया है। जब वे पहुँचते हैं, तब दाऊद लूट में से कुछ भाग लेता है और उसे यहूदा के गोत्र के पुरनियों के पास उपहार के रूप में भेजता है, लेकिन केवल उन्हीं के पास जो दाऊद के मित्र भी हैं। संभवतः दाऊद अपने लोगों को पहुँचाने के लिए उपहार देता है, साथ ही एक संदेश भी देता है जिसमें कहा गया है, "देखो! यह तुम्हारे लिए उस लूट के माल में से एक भेंट है जो हमने यहोवा के शत्रुओं से ली है।" यह संदेश उन उपहारों की ओर ध्यान आकर्षित करता है जो दाऊद प्रत्येक पुरनिये को भेज रहा है। मूल भाषा में जिस शब्द का बहुत से लोग “उपहार” के रूप में अनुवाद करते हैं, उसका अर्थ आशीष है। दाऊद ने लूट का सामान हेब्रोन के पास स्थित कई बड़े और छोटे नगरों में बाँट दिया। दाऊद ने लूट में से कुछ भाग बेतेल, नेगेव के रामोत, और यत्तीर नगरों में रहने वाले पुरनियों या अगुवों के पास भेजा।</w:t>
      </w:r>
    </w:p>
    <w:p>
      <w:pPr/>
      <w:r>
        <w:rPr>
          <w:lang w:val="hi_IN" w:bidi="hi_IN"/>
        </w:rPr>
      </w:r>
      <w:r>
        <w:rPr>
          <w:lang w:val="hi_IN" w:bidi="hi_IN"/>
        </w:rPr>
        <w:t>दाऊद ने लूट में से कुछ भाग अरोएर, सिपमोत, और एशतमो नगरों में रहने वाले पुरनियों या अगुवों के पास भेजा।</w:t>
      </w:r>
    </w:p>
    <w:p>
      <w:pPr/>
      <w:r>
        <w:rPr>
          <w:lang w:val="hi_IN" w:bidi="hi_IN"/>
        </w:rPr>
      </w:r>
      <w:r>
        <w:rPr>
          <w:lang w:val="hi_IN" w:bidi="hi_IN"/>
        </w:rPr>
        <w:t>दाऊद लूट के माल में से कुछ भाग राकाल नगर में रहने वाले पुरनियों या अगुवों के पास, और यरहमेएलियों के कुल के नगरों और केनियों के कुल के नगरों में भेजता है।</w:t>
      </w:r>
    </w:p>
    <w:p>
      <w:pPr/>
      <w:r>
        <w:rPr>
          <w:lang w:val="hi_IN" w:bidi="hi_IN"/>
        </w:rPr>
      </w:r>
      <w:r>
        <w:rPr>
          <w:lang w:val="hi_IN" w:bidi="hi_IN"/>
        </w:rPr>
        <w:t>दाऊद लूट में से कुछ उन पुरनियों या अगुवों को भेजता है जो होर्मा, कोराशान और अताक नगरों में रहते हैं।</w:t>
      </w:r>
    </w:p>
    <w:p>
      <w:pPr/>
      <w:r>
        <w:rPr>
          <w:lang w:val="hi_IN" w:bidi="hi_IN"/>
        </w:rPr>
      </w:r>
      <w:r>
        <w:rPr>
          <w:lang w:val="hi_IN" w:bidi="hi_IN"/>
        </w:rPr>
        <w:t>दाऊद लूट का कुछ भाग हेब्रोन नगर में रहने वाले पुरनियों या अगुवों के पास भेजता है, और उन सभी अन्य स्थानों के पुरनियों को भी भेजता है जहाँ दाऊद और दाऊद के लोग गए थे।</w:t>
      </w:r>
    </w:p>
    <w:p>
      <w:pPr/>
      <w:r>
        <w:rPr>
          <w:lang w:val="hi_IN" w:bidi="hi_IN"/>
        </w:rPr>
      </w:r>
      <w:r>
        <w:rPr>
          <w:lang w:val="hi_IN" w:bidi="hi_IN"/>
        </w:rPr>
        <w:t>यहाँ रुकें और समूह के रूप में, नक्शा देखें और हेब्रोन के पास के उन नगरों को ढूँढें जहाँ दाऊद ने लूट की भेंटें भेजी थीं।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30:16–31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दस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जवान मिस्री</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अमालेकी</w:t>
      </w:r>
    </w:p>
    <w:p>
      <w:pPr>
        <w:pStyle w:val="ListBullet"/>
        <w:spacing w:line="240" w:lineRule="auto"/>
        <w:ind w:left="720"/>
      </w:pPr>
      <w:r>
        <w:rPr>
          <w:lang w:val="hi_IN" w:bidi="hi_IN"/>
        </w:rPr>
      </w:r>
      <w:r>
        <w:rPr>
          <w:lang w:val="hi_IN" w:bidi="hi_IN"/>
        </w:rPr>
        <w:t>दाऊद के लोग—यद्यपि इस स्थान पर कथा में उनका स्पष्ट उल्लेख नहीं है, फिर भी हम जानते हैं कि वे दाऊद के साथ ही थे।</w:t>
      </w:r>
    </w:p>
    <w:p>
      <w:pPr>
        <w:pStyle w:val="ListBullet"/>
        <w:spacing w:line="240" w:lineRule="auto"/>
        <w:ind w:left="720"/>
      </w:pPr>
      <w:r>
        <w:rPr>
          <w:lang w:val="hi_IN" w:bidi="hi_IN"/>
        </w:rPr>
      </w:r>
      <w:r>
        <w:rPr>
          <w:lang w:val="hi_IN" w:bidi="hi_IN"/>
        </w:rPr>
        <w:t>दाऊद और उसके पुरुषों के परिवार, जिनमें दाऊद की दो पत्नियाँ भी शामिल हैं</w:t>
      </w:r>
    </w:p>
    <w:p>
      <w:pPr>
        <w:pStyle w:val="ListBullet"/>
        <w:spacing w:line="240" w:lineRule="auto"/>
        <w:ind w:left="720"/>
      </w:pPr>
      <w:r>
        <w:rPr>
          <w:lang w:val="hi_IN" w:bidi="hi_IN"/>
        </w:rPr>
      </w:r>
      <w:r>
        <w:rPr>
          <w:lang w:val="hi_IN" w:bidi="hi_IN"/>
        </w:rPr>
        <w:t>दाऊद के दो सौ लोग बसोर नामक नाली में ठहरे</w:t>
      </w:r>
    </w:p>
    <w:p>
      <w:pPr>
        <w:pStyle w:val="ListBullet"/>
        <w:spacing w:line="240" w:lineRule="auto"/>
        <w:ind w:left="720"/>
      </w:pPr>
      <w:r>
        <w:rPr>
          <w:lang w:val="hi_IN" w:bidi="hi_IN"/>
        </w:rPr>
      </w:r>
      <w:r>
        <w:rPr>
          <w:lang w:val="hi_IN" w:bidi="hi_IN"/>
        </w:rPr>
        <w:t>उपद्रवी लोग—दाऊद के उन लोगों में से कुछ, जो उसके साथ अमालेकियों के विरुद्ध युद्ध करने गए थे</w:t>
      </w:r>
    </w:p>
    <w:p>
      <w:pPr>
        <w:pStyle w:val="ListBullet"/>
        <w:spacing w:line="240" w:lineRule="auto"/>
        <w:ind w:left="720"/>
      </w:pPr>
      <w:r>
        <w:rPr>
          <w:lang w:val="hi_IN" w:bidi="hi_IN"/>
        </w:rPr>
      </w:r>
      <w:r>
        <w:rPr>
          <w:lang w:val="hi_IN" w:bidi="hi_IN"/>
        </w:rPr>
        <w:t>दाऊद के बाकी लोग जो अमालेकियों के विरुद्ध युद्ध में गए थे</w:t>
      </w:r>
    </w:p>
    <w:p>
      <w:pPr>
        <w:pStyle w:val="ListBullet"/>
        <w:spacing w:line="240" w:lineRule="auto"/>
        <w:ind w:left="720"/>
      </w:pPr>
      <w:r>
        <w:rPr>
          <w:lang w:val="hi_IN" w:bidi="hi_IN"/>
        </w:rPr>
      </w:r>
      <w:r>
        <w:rPr>
          <w:lang w:val="hi_IN" w:bidi="hi_IN"/>
        </w:rPr>
        <w:t>और यहूदा के नगरों के पुरनिए जो दाऊद के मित्र भी थे</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उत्तर निम्नलिखित हैं।</w:t>
      </w:r>
    </w:p>
    <w:p>
      <w:pPr/>
      <w:r>
        <w:rPr>
          <w:lang w:val="hi_IN" w:bidi="hi_IN"/>
        </w:rPr>
      </w:r>
      <w:r>
        <w:rPr>
          <w:lang w:val="hi_IN" w:bidi="hi_IN"/>
        </w:rPr>
        <w:t>वह युवा मिस्री दाऊद और उसके लोगों को वहाँ ले जाता है जहाँ अमालेकी लोग ठहरे हुए हैं। दाऊद ने देखा कि अमालेकी लोग सारे प्रदेश में फैले हुए थे और उत्सव मना रहे थे—वे अच्छा भोजन खा रहे थे, नशीली मदिरा पी रहे थे और साथ मिलकर नाच रहे थे। अमालेकी लोग बड़ा उत्सव मना रहे हैं, क्योंकि उन्होंने पलिश्तियों के देश और यहूदा के वंशजों से बहुत बड़ी मात्रा में लूट का सामान चुराया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और उसके लोगों ने अमालेकियों पर आक्रमण किया। वे भोर से लेकर उस दिन के पूरे दिनभर युद्ध करते रहे। दाऊद की सेना ने अमालेकियों को पराजित कर दिया, और चार सौ जवानों को छोड़कर, जो ऊँटों पर सवार होकर भाग निकले, कोई भी बचकर नहीं निकल सका।</w:t>
      </w:r>
    </w:p>
    <w:p>
      <w:pPr/>
      <w:r>
        <w:rPr>
          <w:lang w:val="hi_IN" w:bidi="hi_IN"/>
        </w:rPr>
      </w:r>
      <w:r>
        <w:rPr>
          <w:lang w:val="hi_IN" w:bidi="hi_IN"/>
        </w:rPr>
        <w:t>दाऊद उन सभी लोगों को और वह सब कुछ वापस पा लेता है जो अमालेकियों ने ले लिया था, जिनमें उसकी दो पत्नियाँ भी शामिल हैं। दाऊद उन सभी वस्तुओं को भी वापस पा लेता है जो अमालेकियों ने चुरा ली थीं। दाऊद ने उन सब भेड़-बकरियों और पशुओं के झुंडों को भी लूट के रूप में ले लिया जिन्हें अमालेकी लोग पहले दूसरों से लूटकर ले गए थे। दाऊद के लोग उन भेड़-बकरियों और पशुओं के झुंडों को दाऊद और उसके लोगों के अन्य पशुधन के आगे-आगे हाँककर ले चले। पुरुषों का कहना है कि अब झुण्ड और गाय-बैल दाऊद के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दाऊद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सिकलग लौटते समय, दाऊद बसोर नाले पर रुकता है और उन 200 पुरुषों से मिलता है जिन्हें उसने पीछे छोड़ दिया था क्योंकि वे युद्ध के लिए कूच करने में बहुत निर्बल और थके हुए थे। वे लोग दाऊद और उसके साथ के लोगों का स्वागत करने के लिए बाहर जाते हैं। जब दाऊद 200 पुरुषों के पास जाता है, तब दाऊद उनका गर्मजोशी से अभिवादन करता है।</w:t>
      </w:r>
    </w:p>
    <w:p>
      <w:pPr/>
      <w:r>
        <w:rPr>
          <w:lang w:val="hi_IN" w:bidi="hi_IN"/>
        </w:rPr>
      </w:r>
      <w:r>
        <w:rPr>
          <w:lang w:val="hi_IN" w:bidi="hi_IN"/>
        </w:rPr>
        <w:t>दाऊद के साथ युद्ध में गए लोगों में से कुछ स्वार्थी उपद्रवी थे। इन लोगों ने दाऊद से शिकायत की और कहा कि बसोर नाले पर पीछे रह गए उन दो सौ लोगों को लूट में से कुछ भी नहीं मिलना चाहिए, क्योंकि उन्होंने अमालेकियों से युद्ध करने में कोई सहायता नहीं की। वे उपद्रवी कहते हैं कि बसोर पर ठहरे हुए उन लोगों को केवल अपनी पत्नियाँ और बच्चे वापस मिलने चाहिए, और फिर उन्हें चले जाना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उपद्रवी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ने उन उपद्रवियों को उत्तर दिया और कहा कि जब यहोवा ने लोगों पर इतनी उदारता दिखाई है, तब स्वार्थी व्यवहार करना गलत होगा। दाऊद ने दृढ़ता से कहा कि उन्हें उन 200 लोगों को भी शामिल करना चाहिए और लूट को केवल 400 योद्धाओं के बीच नहीं बाँटना चाहिए। दाऊद ने उन उपद्रवियों को याद दिलाया कि यह यहोवा ही था जिसने दाऊद और उसके लोगों को लूट, उनके परिवार वापस दिलाए, और अमालेकियों पर विजय भी दी। दाऊद दृढ़ता से कहता है कि कोई भी उन उपद्रवियों की बात नहीं मानेगा, क्योंकि उनकी बात गलत है। अब दाऊद लूट को बाँटने के विषय में एक नया नियम बनाता है। जो लोग सामान के पास ठहरते हैं, उनका हिस्सा भी उन्हीं के बराबर होगा जो युद्ध में जाते हैं। यह एक सामान्य नियम या सिद्धांत है जो सभी समान स्थितियों पर लागू होगा। सभी सैनिकों को लूट के समान और उचित भाग मिलेंगे।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बसोर नाले के पास रुकने वाले 200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1 शमूएल का कहानीकार अब कुछ पृष्ठभूमि जानकारी साझा करता है। दाऊद ने जो कुछ अपने लोगों को बताया था, उसे उसने सबके लिए एक सामान्य व्यवस्था या नियम बना दिया। यह नियम दाऊद की अमालेकियों पर विजय के बाद से लागू हुआ और जब तक कथावाचक ने यह कहानी सुनाई, तब तक प्रचलित रहा।</w:t>
      </w:r>
    </w:p>
    <w:p>
      <w:pPr/>
      <w:r>
        <w:rPr>
          <w:lang w:val="hi_IN" w:bidi="hi_IN"/>
        </w:rPr>
      </w:r>
      <w:r>
        <w:rPr>
          <w:lang w:val="hi_IN" w:bidi="hi_IN"/>
        </w:rPr>
        <w:t>दाऊद, उसके लोग और उनके परिवार सभी सिकलग लौट आते हैं। दाऊद लूट के माल में से कुछ भाग लेकर यहूदा के गोत्र के पुरनियों को भेंट के रूप में भेजता है, परन्तु केवल उन्हीं को जो दाऊद के मित्र भी थे। दाऊद यह कहते हुए एक संदेश के साथ भेंटें भेजता है, "देखो! यह तुम्हारे लिए उस लूट के माल में से एक भेंट है जो हमने यहोवा के शत्रुओं से ली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दाऊद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दाऊद ने लूट का सामान हेब्रोन के पास स्थित कई बड़े और छोटे नगरों में बाँट दिया। दाऊद ने लूट के माल में से कुछ हिस्सा बेतेल, नेगेव के रामोत, और यत्तीर; अरोएर, सिपमोत, और एशतमोआ; राकाल, और यरहमेएलियों के कुल के नगरों तथा केनियों के कुल के नगरों, और होर्मा, कोराशान और अताक के नगरों में रहने वाले पुरनियों या अगुवों के पास भेजा। दाऊद लूट का कुछ भाग हेब्रोन नगर में रहने वाले पुरनियों और उन सभी अन्य स्थानों के पुरनियों के पास भेजता है जहाँ दाऊद और उसके लोग गए थे।</w:t>
      </w:r>
      <w:r>
        <w:rPr>
          <w:lang w:val="hi_IN" w:bidi="hi_IN"/>
        </w:rPr>
      </w:r>
    </w:p>
    <w:p>
      <w:pPr>
        <w:pStyle w:val="Heading3"/>
      </w:pPr>
      <w:r>
        <w:rPr>
          <w:lang w:val="hi_IN" w:bidi="hi_IN"/>
        </w:rPr>
        <w:t>आवश्यक जानकारी</w:t>
      </w:r>
    </w:p>
    <w:p>
      <w:pPr/>
      <w:r>
        <w:rPr>
          <w:lang w:val="hi_IN" w:bidi="hi_IN"/>
        </w:rPr>
      </w:r>
      <w:r>
        <w:rPr>
          <w:lang w:val="hi_IN" w:bidi="hi_IN"/>
        </w:rPr>
        <w:t>1 शमूएल 30:16–31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दाऊद की सेना अमालेकियों को पराजित करती है। उन 400 जवानों को छोड़कर, जो भागने के लिए </w:t>
      </w:r>
      <w:r>
        <w:rPr>
          <w:b/>
          <w:lang w:val="hi_IN" w:bidi="hi_IN"/>
        </w:rPr>
        <w:t>ऊँटों</w:t>
      </w:r>
      <w:r>
        <w:rPr>
          <w:lang w:val="hi_IN" w:bidi="hi_IN"/>
        </w:rPr>
        <w:t xml:space="preserve"> पर सवार होकर निकल गए, कोई भी व्यक्ति नहीं बच पाया। ऊँट के लिए उसी शब्द या वाक्यांश का उपयोग करें जिसका उपयोग आपने पिछले भागों में किया है।</w:t>
      </w:r>
    </w:p>
    <w:p>
      <w:pPr/>
      <w:r>
        <w:rPr>
          <w:lang w:val="hi_IN" w:bidi="hi_IN"/>
        </w:rPr>
      </w:r>
      <w:r>
        <w:rPr>
          <w:lang w:val="hi_IN" w:bidi="hi_IN"/>
        </w:rPr>
        <w:t xml:space="preserve">अमालेकियों को पराजित करने के बाद, दाऊद ने उनसे सब </w:t>
      </w:r>
      <w:r>
        <w:rPr>
          <w:b/>
          <w:lang w:val="hi_IN" w:bidi="hi_IN"/>
        </w:rPr>
        <w:t>भेड़-बकरियों</w:t>
      </w:r>
      <w:r>
        <w:rPr>
          <w:lang w:val="hi_IN" w:bidi="hi_IN"/>
        </w:rPr>
        <w:t xml:space="preserve"> और पशुओं के झुंडों को भी वापस ले लिया। भेड़-बकरियों के झुंड से अभिप्राय छोटे पशुओं, जैसे भेड़ों और बकरियों के समूह से है, जबकि ‘पशुओं के झुंड’ से अभिप्राय बड़े पशुओं, जैसे बैलों और गाय-बैलों के समूह से है। झुंडों के लिए उसी शब्द या वाक्यांश का उपयोग करें जिसका उपयोग आपने पिछले भागों में किया है।</w:t>
      </w:r>
    </w:p>
    <w:p>
      <w:pPr/>
      <w:r>
        <w:rPr>
          <w:lang w:val="hi_IN" w:bidi="hi_IN"/>
        </w:rPr>
      </w:r>
      <w:r>
        <w:rPr>
          <w:lang w:val="hi_IN" w:bidi="hi_IN"/>
        </w:rPr>
        <w:t xml:space="preserve">यहाँ रुकें और समूह में चर्चा करें कि आप </w:t>
      </w:r>
      <w:r>
        <w:rPr>
          <w:b/>
          <w:lang w:val="hi_IN" w:bidi="hi_IN"/>
        </w:rPr>
        <w:t>झुंडों</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दाऊद के लोग उन भेड़-बकरियों और पशुओं के झुंडों को, जिन्हें दाऊद ने लूट के रूप में लिया था, दाऊद और उसके लोगों के अन्य </w:t>
      </w:r>
      <w:r>
        <w:rPr>
          <w:b/>
          <w:lang w:val="hi_IN" w:bidi="hi_IN"/>
        </w:rPr>
        <w:t>पशुधन</w:t>
      </w:r>
      <w:r>
        <w:rPr>
          <w:lang w:val="hi_IN" w:bidi="hi_IN"/>
        </w:rPr>
        <w:t xml:space="preserve"> या मवेशियों के आगे-आगे हाँककर ले चले। पशुओं के लिए उसी शब्द या वाक्यांश का उपयोग करें जिसका उपयोग आपने पिछले भागों में किया है।</w:t>
      </w:r>
    </w:p>
    <w:p>
      <w:pPr/>
      <w:r>
        <w:rPr>
          <w:lang w:val="hi_IN" w:bidi="hi_IN"/>
        </w:rPr>
      </w:r>
      <w:r>
        <w:rPr>
          <w:lang w:val="hi_IN" w:bidi="hi_IN"/>
        </w:rPr>
        <w:t xml:space="preserve">वे </w:t>
      </w:r>
      <w:r>
        <w:rPr>
          <w:b/>
          <w:lang w:val="hi_IN" w:bidi="hi_IN"/>
        </w:rPr>
        <w:t>दुष्ट</w:t>
      </w:r>
      <w:r>
        <w:rPr>
          <w:lang w:val="hi_IN" w:bidi="hi_IN"/>
        </w:rPr>
        <w:t xml:space="preserve">, अर्थात स्वार्थी उपद्रवी, दाऊद और उसके साथ युद्ध में गए लोगों से शिकायत करने लगे। वे उपद्रवी कहते हैं कि बसोर नाले पर पीछे रह गए उन दो सौ लोगों ने युद्ध में कोई सहायता नहीं की, इसलिए वे उनके साथ बहुमूल्य </w:t>
      </w:r>
      <w:r>
        <w:rPr>
          <w:b/>
          <w:lang w:val="hi_IN" w:bidi="hi_IN"/>
        </w:rPr>
        <w:t>लूट</w:t>
      </w:r>
      <w:r>
        <w:rPr>
          <w:lang w:val="hi_IN" w:bidi="hi_IN"/>
        </w:rPr>
        <w:t xml:space="preserve"> को बाँटना नहीं चाहते। दुष्ट और लूट के लिए वही शब्द या वाक्यांश प्रयोग करें जिनका आपने पिछले अनुच्छेदों में प्रयोग किया है। दुष्टता के बारे में अधिक जानकारी के लिए, मुख्य शब्दावली देखें। </w:t>
      </w:r>
    </w:p>
    <w:p>
      <w:pPr/>
      <w:r>
        <w:rPr>
          <w:lang w:val="hi_IN" w:bidi="hi_IN"/>
        </w:rPr>
      </w:r>
      <w:r>
        <w:rPr>
          <w:lang w:val="hi_IN" w:bidi="hi_IN"/>
        </w:rPr>
        <w:t xml:space="preserve">दाऊद ने उन उपद्रवियों को उत्तर दिया और कहा कि जब </w:t>
      </w:r>
      <w:r>
        <w:rPr>
          <w:b/>
          <w:lang w:val="hi_IN" w:bidi="hi_IN"/>
        </w:rPr>
        <w:t>यहोवा</w:t>
      </w:r>
      <w:r>
        <w:rPr>
          <w:lang w:val="hi_IN" w:bidi="hi_IN"/>
        </w:rPr>
        <w:t xml:space="preserve"> ने उन पर इतनी उदारता दिखाई है, तब स्वार्थी व्यवहार करना गलत होगा। यहोवा परमेश्वर का व्यक्तिगत नाम है, और कहानीकार इस पूरे भाग में इस नाम का उपयोग करता है। यहोवा के लिए उसी नाम का उपयोग करें जो आपने पिछले भागों में किया है। यहोवा के बारे में अधिक जानकारी के लिए, मुख्य शब्दावली को देखें। </w:t>
      </w:r>
    </w:p>
    <w:p>
      <w:pPr/>
      <w:r>
        <w:rPr>
          <w:lang w:val="hi_IN" w:bidi="hi_IN"/>
        </w:rPr>
      </w:r>
      <w:r>
        <w:rPr>
          <w:lang w:val="hi_IN" w:bidi="hi_IN"/>
        </w:rPr>
        <w:t xml:space="preserve">दाऊद ने उन उपद्रवियों को याद दिलाया कि यह यहोवा ही था जिसने दाऊद और उसके लोगों को यह लूट और उनके परिवार वापस दिलाए। यहोवा ही था जिसने अमालेकी </w:t>
      </w:r>
      <w:r>
        <w:rPr>
          <w:b/>
          <w:lang w:val="hi_IN" w:bidi="hi_IN"/>
        </w:rPr>
        <w:t>दल</w:t>
      </w:r>
      <w:r>
        <w:rPr>
          <w:lang w:val="hi_IN" w:bidi="hi_IN"/>
        </w:rPr>
        <w:t xml:space="preserve"> के </w:t>
      </w:r>
      <w:r>
        <w:rPr>
          <w:b/>
          <w:lang w:val="hi_IN" w:bidi="hi_IN"/>
        </w:rPr>
        <w:t>लुटेरों</w:t>
      </w:r>
      <w:r>
        <w:rPr>
          <w:lang w:val="hi_IN" w:bidi="hi_IN"/>
        </w:rPr>
        <w:t xml:space="preserve"> को उनके हाथों में कर दिया, या उन्हें उनके हवाले कर दिया। लुटेरों का दल, दल, या लूटमार करने वाला दल के लिए वही शब्द या वाक्यांश प्रयोग करें जिनका आपने पिछले अनुच्छेदों में प्रयोग किया है। "उनके हाथ में सौंपना" के लिए उसी शब्द या वाक्यांश का उपयोग करें जिसका उपयोग आपने पिछले भागों में किया है।</w:t>
      </w:r>
    </w:p>
    <w:p>
      <w:pPr/>
      <w:r>
        <w:rPr>
          <w:lang w:val="hi_IN" w:bidi="hi_IN"/>
        </w:rPr>
      </w:r>
      <w:r>
        <w:rPr>
          <w:lang w:val="hi_IN" w:bidi="hi_IN"/>
        </w:rPr>
        <w:t xml:space="preserve">दाऊद एक ऐसा नियम बनाता है जो </w:t>
      </w:r>
      <w:r>
        <w:rPr>
          <w:b/>
          <w:lang w:val="hi_IN" w:bidi="hi_IN"/>
        </w:rPr>
        <w:t>इस्राएल</w:t>
      </w:r>
      <w:r>
        <w:rPr>
          <w:lang w:val="hi_IN" w:bidi="hi_IN"/>
        </w:rPr>
        <w:t xml:space="preserve"> में लंबे समय तक जारी रहेगा। इस्राएल के लिए उसी शब्द का उपयोग करें जिसका उपयोग आपने पहले किया है, और याद रखें कि इस्राएल मुख्य शब्दावली में है।</w:t>
      </w:r>
    </w:p>
    <w:p>
      <w:pPr/>
      <w:r>
        <w:rPr>
          <w:lang w:val="hi_IN" w:bidi="hi_IN"/>
        </w:rPr>
      </w:r>
      <w:r>
        <w:rPr>
          <w:lang w:val="hi_IN" w:bidi="hi_IN"/>
        </w:rPr>
        <w:t>कहानीकार इस नियम को एक नियम और विधि कहता है। ये दोनों शब्द इस्राएली समुदाय में एक साथ अच्छी तरह से रहने के बारे में विशेष नियमों को दर्शाते हैं। इन शब्दों के अर्थ एक-दूसरे के समान हैं, और यदि आपके पास केवल एक ही शब्द है जो इस तरह के नियम को दर्शाता है, तो आप केवल एक ही शब्द का उपयोग कर सकते हैं।</w:t>
      </w:r>
    </w:p>
    <w:p>
      <w:pPr/>
      <w:r>
        <w:rPr>
          <w:lang w:val="hi_IN" w:bidi="hi_IN"/>
        </w:rPr>
      </w:r>
      <w:r>
        <w:rPr>
          <w:lang w:val="hi_IN" w:bidi="hi_IN"/>
        </w:rPr>
        <w:t xml:space="preserve">यहाँ रुकें और समूह में चर्चा करें कि आप इस </w:t>
      </w:r>
      <w:r>
        <w:rPr>
          <w:b/>
          <w:lang w:val="hi_IN" w:bidi="hi_IN"/>
        </w:rPr>
        <w:t>नियम</w:t>
      </w:r>
      <w:r>
        <w:rPr>
          <w:lang w:val="hi_IN" w:bidi="hi_IN"/>
        </w:rPr>
        <w:t xml:space="preserve">और </w:t>
      </w:r>
      <w:r>
        <w:rPr>
          <w:b/>
          <w:lang w:val="hi_IN" w:bidi="hi_IN"/>
        </w:rPr>
        <w:t>विधि</w:t>
      </w:r>
      <w:r>
        <w:rPr>
          <w:lang w:val="hi_IN" w:bidi="hi_IN"/>
        </w:rPr>
        <w:t xml:space="preserve"> को क्या कहेंगे। नियम और विधि के लिए मुख्य शब्दावली देखें। इस ऑडियो को यहाँ रोकें।</w:t>
      </w:r>
    </w:p>
    <w:p>
      <w:pPr/>
      <w:r>
        <w:rPr>
          <w:lang w:val="hi_IN" w:bidi="hi_IN"/>
        </w:rPr>
      </w:r>
      <w:r>
        <w:rPr>
          <w:lang w:val="hi_IN" w:bidi="hi_IN"/>
        </w:rPr>
        <w:t xml:space="preserve">संभवतः दाऊद ने ये उपहार अपने लोगों को दिए ताकि वे उन्हें कई छोटे-बड़े </w:t>
      </w:r>
      <w:r>
        <w:rPr>
          <w:b/>
          <w:lang w:val="hi_IN" w:bidi="hi_IN"/>
        </w:rPr>
        <w:t>शहरों</w:t>
      </w:r>
      <w:r>
        <w:rPr>
          <w:lang w:val="hi_IN" w:bidi="hi_IN"/>
        </w:rPr>
        <w:t xml:space="preserve"> में पहुँचाएँ, साथ ही यह संदेश भी दें, “देखो!” यह तुम्हारे लिए उस लूट के माल में से एक भेंट है जो हमने यहोवा के शत्रुओं से ली है।" शहर के लिए उसी शब्द का उपयोग करें जिसका उपयोग आपने पिछले भागों में किया है। शहर आमतौर पर बड़ी बस्तियाँ होती थीं जिनके चारों ओर लोग सुरक्षा के लिए दीवार बनाते थे।</w:t>
      </w:r>
    </w:p>
    <w:p>
      <w:pPr/>
      <w:r>
        <w:rPr>
          <w:lang w:val="hi_IN" w:bidi="hi_IN"/>
        </w:rPr>
      </w:r>
      <w:r>
        <w:rPr>
          <w:lang w:val="hi_IN" w:bidi="hi_IN"/>
        </w:rPr>
        <w:t xml:space="preserve">मूल भाषा में जिस शब्द का अनुवाद कई लोग </w:t>
      </w:r>
      <w:r>
        <w:rPr>
          <w:b/>
          <w:lang w:val="hi_IN" w:bidi="hi_IN"/>
        </w:rPr>
        <w:t>उपहार</w:t>
      </w:r>
      <w:r>
        <w:rPr>
          <w:lang w:val="hi_IN" w:bidi="hi_IN"/>
        </w:rPr>
        <w:t xml:space="preserve"> या भेंट के रूप में करते हैं, उसका अर्थ </w:t>
      </w:r>
      <w:r>
        <w:rPr>
          <w:b/>
          <w:lang w:val="hi_IN" w:bidi="hi_IN"/>
        </w:rPr>
        <w:t>आशीष</w:t>
      </w:r>
      <w:r>
        <w:rPr>
          <w:lang w:val="hi_IN" w:bidi="hi_IN"/>
        </w:rPr>
        <w:t xml:space="preserve"> है। यदि आपकी भाषा में अच्छी भेंट के लिए कोई शब्द या वाक्यांश है, तो आप इसे भेंट कह सकते हैं। या आप आशीष के लिए इस शब्द का उपयोग कर सकते हैं, जिसका अर्थ एक अच्छा उपहार भी हो सकता है। आशीष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शमूएल 31:1–13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शमूएल 31:1–13 को सुनें और अपने मन में रखें।</w:t>
      </w:r>
    </w:p>
    <w:p>
      <w:pPr/>
      <w:r>
        <w:rPr>
          <w:lang w:val="hi_IN" w:bidi="hi_IN"/>
        </w:rPr>
      </w:r>
      <w:r>
        <w:rPr>
          <w:lang w:val="hi_IN" w:bidi="hi_IN"/>
        </w:rPr>
        <w:t>यदि सम्भव हो, तो 1 शमूएल 31:1–13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शमूएल 31:1–13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दाऊद और उसके लोगों ने अमालेकियों को पराजित किया और सिकलग से अमालेकियों द्वारा लूटी गई हर वस्तु वापस ले ली। लौटते समय, कुछ स्वार्थी लोगों ने बसोर नाले पर ठहरे हुए लोगों के साथ लूट बाँटने से इनकार कर दिया। दाऊद ने एक नियम बनाया कि चाहे कोई युद्ध करे या सामान की रखवाली करे, सबको समान हिस्सा मिलेगा। जब दाऊद और उसके लोग सिकलग लौटे, तब दाऊद ने हेब्रोन के पास रहने वाले यहूदा के उन पुरनियों को, जो उसके मित्र थे, लूट में से उपहार भेजे।</w:t>
      </w:r>
    </w:p>
    <w:p>
      <w:pPr/>
      <w:r>
        <w:rPr>
          <w:lang w:val="hi_IN" w:bidi="hi_IN"/>
        </w:rPr>
      </w:r>
      <w:r>
        <w:rPr>
          <w:lang w:val="hi_IN" w:bidi="hi_IN"/>
        </w:rPr>
        <w:t>अब कहानी फिर उस समय पर लौटती है जब पलिश्तियों की सेना ने शूनेम में डेरा डाला था और शाऊल ने इस्राएल की सेना को यिज्रेल की तराई में शूनेम से लगभग 10 से 15 किलोमीटर दक्षिण में स्थित गिलबो पर्वत पर इकट्ठा किया था। कहानी का यह भाग पलिश्तियों और इस्राएल के बीच हुए उस युद्ध के बारे में बताता है, जिसका उल्लेख कहानीकार ने पहले किया था। कहानीकार ने उस युद्ध की कहानी को कुछ समय के लिए रोक दिया था, ताकि वह हमें दाऊद और उसके लोगों द्वारा पलिश्तियों की सेना को छोड़ने, सिकलग लौटने, और अमालेकियों का पीछा करके उनसे अपनी लूटी हुई सारी वस्तुएँ वापस लेने की घटना बता सके। इस कहानी की घटनाएँ उसी समय घटित हो रही थीं जब दाऊद और उसके लोग अमालेकियों का पीछा कर रहे थे।</w:t>
      </w:r>
    </w:p>
    <w:p>
      <w:pPr/>
      <w:r>
        <w:rPr>
          <w:lang w:val="hi_IN" w:bidi="hi_IN"/>
        </w:rPr>
      </w:r>
      <w:r>
        <w:rPr>
          <w:lang w:val="hi_IN" w:bidi="hi_IN"/>
        </w:rPr>
        <w:t>उधर यिज्रेल में, पलिश्ती गिलबो पर्वत पर इस्राएलियों के विरुद्ध युद्ध कर रहे थे। पलिश्तियों ने इस्राएल के बहुत से सैनिकों को मार डाला, और इस्राएल की सेना युद्ध हारने लगी। इस्राएलियों को पीछे हटना पड़ा। राजा शाऊल और शाऊल के पुत्रों सहित इस्राएली अपने प्राण बचाने के लिए तेज़ी से भाग जाते हैं। परन्तु पलिश्ती शाऊल और उसके पुत्रों तक पहुँच गए और उन्होंने शाऊल के तीन पुत्रों—योनातान, अबीनादाब, और मल्की-शूआ—को मार डाला। हम जानते हैं कि शाऊल का एक और पुत्र, ईश-बोशेत, जीवित बच गया था; परन्तु हम नहीं जानते कि वह इस युद्ध में था या नहीं। यहाँ “मार डालना” का अर्थ है तलवार या भाले जैसे किसी हथियार से प्रहार करके किसी व्यक्ति की मृत्यु का कारण बनना।</w:t>
      </w:r>
    </w:p>
    <w:p>
      <w:pPr/>
      <w:r>
        <w:rPr>
          <w:lang w:val="hi_IN" w:bidi="hi_IN"/>
        </w:rPr>
      </w:r>
      <w:r>
        <w:rPr>
          <w:lang w:val="hi_IN" w:bidi="hi_IN"/>
        </w:rPr>
        <w:t>यहाँ रुकें और इस्राएल के नक्शे को देखें। गिलबो पर्वत का पता लगाइए, जहाँ इस्राएलियों और पलिश्तियों के बीच युद्ध हुआ था। इस ऑडियो को यहाँ रोकें।</w:t>
      </w:r>
    </w:p>
    <w:p>
      <w:pPr/>
      <w:r>
        <w:rPr>
          <w:lang w:val="hi_IN" w:bidi="hi_IN"/>
        </w:rPr>
      </w:r>
      <w:r>
        <w:rPr>
          <w:lang w:val="hi_IN" w:bidi="hi_IN"/>
        </w:rPr>
        <w:t>पलिश्ती शाऊल के विरुद्ध भयंकर रूप से लड़ते हैं। शाऊल के पुत्रों को मार डालने के बाद, पलिश्ती उस जगह के करीब पहुँच जाते हैं जहाँ शाऊल है। पलिश्ती जोरदार आक्रमण करते हैं और शाऊल के अंगरक्षक सहित उसके साथ बचे हुए लोगों के विरुद्ध युद्ध करते हैं। तब तीरंदाजों के तीर शाऊल को जा लगे। तीरों ने शाऊल को बहुत बुरी तरह घायल कर दिया। तीरों से घायल होने के कारण शाऊल बहुत पीड़ा में है और वह आसानी से हिल-डुल नहीं सकता है। शाऊल के घाव इतने गंभीर हैं कि उसके प्राण संकट में हैं, और उसके बच निकलने की कोई संभावना नहीं है।</w:t>
      </w:r>
    </w:p>
    <w:p>
      <w:pPr/>
      <w:r>
        <w:rPr>
          <w:lang w:val="hi_IN" w:bidi="hi_IN"/>
        </w:rPr>
      </w:r>
      <w:r>
        <w:rPr>
          <w:lang w:val="hi_IN" w:bidi="hi_IN"/>
        </w:rPr>
        <w:t>यहाँ रुकें और समूह के रूप में एक तीरंदाज की तस्वीर देखें जो धनुष से तीर चला रहा है। इस ऑडियो को यहाँ रोकें।</w:t>
      </w:r>
    </w:p>
    <w:p>
      <w:pPr/>
      <w:r>
        <w:rPr>
          <w:lang w:val="hi_IN" w:bidi="hi_IN"/>
        </w:rPr>
      </w:r>
      <w:r>
        <w:rPr>
          <w:lang w:val="hi_IN" w:bidi="hi_IN"/>
        </w:rPr>
        <w:t>तब शाऊल ने अपने हथियार ढोने वाले से कहा कि वह अपनी तलवार निकाले और शाऊल को घोंपकर उसे मार डाले। हथियार उठाने वाला वह युवा व्यक्ति होता है जो किसी बड़े योद्धा या अगुवे के अतिरिक्त हथियार और युद्ध का सामान उठाकर उसकी सहायता करता है। शाऊल चाहता है कि उसका हथियार उठाने वाला उसे मार डाले, क्योंकि उसे डर है कि पलिश्ती उसे धीरे-धीरे और बड़ी पीड़ा देकर मार डालेंगे। शाऊल को लगता है कि यदि पलिश्ती शाऊल को मार देते हैं, तो यह और भी अधिक अपमानजनक और पीड़ादायक होगा। शाऊल को यह भी चिंता थी कि पलिश्ती उसका उपहास करेंगे और अपने मनोरंजन के लिए उसे पीड़ा पहुँचाएँगे। शाऊल पलिश्तियों को “खतनारहित लोग” कहता है। यह एक अपमानजनक शब्द था जिसका प्रयोग इस्राएली उनके लिए करते थे। इस्राएली अपने पुत्रों का खतना परमेश्वर के साथ अपनी विशेष वाचा के चिन्ह के रूप में करते थे, और वे खतनारहित पुरुषों को तुच्छ समझते थे। हथियार ढोने वाला शाऊल को मारने से इनकार कर देता है क्योंकि हथियार ढोने वाला इस्राएल के राजा को, जिसे परमेश्वर ने नियुक्त किया था, हानि पहुँचाने से डरता है। जब शाऊल के हथियार उठाने वाले ने उसे मार डालने से इनकार कर दिया, तब शाऊल ने अपनी तलवार खींच ली और उसकी नोक पर गिरकर अपने प्राण दे दिए।</w:t>
      </w:r>
    </w:p>
    <w:p>
      <w:pPr/>
      <w:r>
        <w:rPr>
          <w:lang w:val="hi_IN" w:bidi="hi_IN"/>
        </w:rPr>
      </w:r>
      <w:r>
        <w:rPr>
          <w:lang w:val="hi_IN" w:bidi="hi_IN"/>
        </w:rPr>
        <w:t>जब शाऊल के हथियार उठाने वाले ने देखा कि शाऊल मर चुका है—चाहे उसने शाऊल को अपने प्राण देते हुए देखा हो या उसका मृत शरीर देखा हो—तब उसने भी अपनी तलवार की नोक पर गिरकर अपने प्राण दे दिए। हथियार उठाने वाला शाऊल के साथ मर जाता है। इसका अर्थ है कि हथियार उठाने वाला भी लगभग उसी समय, उसी स्थान पर, और उसी प्रकार मरता है जैसे शाऊल मरता है।</w:t>
      </w:r>
    </w:p>
    <w:p>
      <w:pPr/>
      <w:r>
        <w:rPr>
          <w:lang w:val="hi_IN" w:bidi="hi_IN"/>
        </w:rPr>
      </w:r>
      <w:r>
        <w:rPr>
          <w:lang w:val="hi_IN" w:bidi="hi_IN"/>
        </w:rPr>
        <w:t>इस प्रकार, शाऊल, उसके तीन पुत्र, उसका हथियार उठाने वाला युवक, और शाऊल के सब लोग उसी दिन मारे गए। “शाऊल के सब लोग” से अभिप्राय उन लोगों से हो सकता है जो शाऊल के सबसे निकट थे और उसे चारों ओर से घेरे हुए थे। इसका अभिप्राय शाऊल के घराने से भी हो सकता है, या शाऊल के उन सबसे विश्वासयोग्य अगुवों से, जो शाऊल की रक्षा कर रहे थे। शाऊल और ये सब लोग उसी युद्ध में, उसी दिन मारे गए।</w:t>
      </w:r>
    </w:p>
    <w:p>
      <w:pPr/>
      <w:r>
        <w:rPr>
          <w:lang w:val="hi_IN" w:bidi="hi_IN"/>
        </w:rPr>
      </w:r>
      <w:r>
        <w:rPr>
          <w:lang w:val="hi_IN" w:bidi="hi_IN"/>
        </w:rPr>
        <w:t>कहानीकार इस्राएल और पलिश्तियों के बीच हुए युद्ध की कहानी को कुछ समय के लिए रोककर यह बताता है कि पलिश्तियों की विजय के बाद क्या हुआ। यिज्रेल की तराई के दूसरी ओर रहने वाले इस्राएलियों और यरदन नदी के पार रहने वाले लोगों ने देखा कि इस्राएल की सेना भाग गई है और शाऊल तथा उसके तीन पुत्र मारे गए हैं। यिज्रेल की तराई के दूसरी ओर से अभिप्राय उसके उत्तर की ओर का भाग है, जिसे यिज्रेल का मैदान भी कहा जाता है। “यरदन के पार का क्षेत्र” से अभिप्राय या तो यरदन नदी के पूर्व की ओर का भाग हो सकता है, या फिर नदी के पश्चिम की ओर उसके निकट स्थित नगरों से है।</w:t>
      </w:r>
    </w:p>
    <w:p>
      <w:pPr/>
      <w:r>
        <w:rPr>
          <w:lang w:val="hi_IN" w:bidi="hi_IN"/>
        </w:rPr>
      </w:r>
      <w:r>
        <w:rPr>
          <w:lang w:val="hi_IN" w:bidi="hi_IN"/>
        </w:rPr>
        <w:t>जब इन क्षेत्रों के इस्राएलियों ने देखा या उन्हें पता चला कि क्या हुआ था, तब वे अपने नगरों को छोड़कर शीघ्रता से कहीं और रहने के लिए भाग गए। इस्राएलियों ने अपने घरों या भवनों को नष्ट नहीं किया, बल्कि उन्हें छोड़कर चले गए। तब पलिश्ती सैनिक और उनके परिवार उन खाली नगरों में आकर रहने लगे और उस क्षेत्र पर अधिकार कर लिया।</w:t>
      </w:r>
    </w:p>
    <w:p>
      <w:pPr/>
      <w:r>
        <w:rPr>
          <w:lang w:val="hi_IN" w:bidi="hi_IN"/>
        </w:rPr>
      </w:r>
      <w:r>
        <w:rPr>
          <w:lang w:val="hi_IN" w:bidi="hi_IN"/>
        </w:rPr>
        <w:t>यहाँ रुकिए और, एक समूह के रूप में, इस्राएल का नक्शा देखिए और उस क्षेत्र का पता लगाइए जहाँ से इस्राएली भाग गए थे और जिस पर पलिश्तियों ने अधिकार कर लिया था। इस ऑडियो को यहाँ रोकें।</w:t>
      </w:r>
    </w:p>
    <w:p>
      <w:pPr/>
      <w:r>
        <w:rPr>
          <w:lang w:val="hi_IN" w:bidi="hi_IN"/>
        </w:rPr>
      </w:r>
      <w:r>
        <w:rPr>
          <w:lang w:val="hi_IN" w:bidi="hi_IN"/>
        </w:rPr>
        <w:t>अब कहानीकार युद्ध की कहानी पर वापस जाता है। लोगों के लड़ने के अगले दिन, पलिश्ती सैनिक मरे हुए इस्राएली सैनिकों से कीमती वस्तुएँ लेने के लिए गिलबो पर्वत पर वापस गए। पलिश्ती “मारे गए लोगों को लूटते हैं,” जिसका अर्थ है कि पलिश्ती उन इस्राएली सैनिकों के हथियार और कवच उतार लेते हैं जिन्हें उन्होंने तलवार से मारा था। ऐसा करते समय, पलिश्तियों ने शाऊल और उसके तीन पुत्रों को मृत पड़े हुए पाया।</w:t>
      </w:r>
    </w:p>
    <w:p>
      <w:pPr/>
      <w:r>
        <w:rPr>
          <w:lang w:val="hi_IN" w:bidi="hi_IN"/>
        </w:rPr>
      </w:r>
      <w:r>
        <w:rPr>
          <w:lang w:val="hi_IN" w:bidi="hi_IN"/>
        </w:rPr>
        <w:t>पलिश्ती सैनिक शाऊल का सिर काट देते हैं और उसके हथियारों सहित उसका कवच उतार लेते हैं। इस प्रकार पलिश्तियों ने शाऊल के युद्ध के वस्त्र और उसके हथियार, जैसे उसकी तलवार, ढाल और भाला, उतार लिए। इसके बाद, पलिश्तियों ने पूरे पलिश्ती देश में यह शुभ समाचार फैलाने के लिए दूत भेजे कि शाऊल मर गया है और पलिश्तियों ने युद्ध में विजय प्राप्त कर ली है। संभव है कि ये लोग विजय के प्रमाण के रूप में शाऊल के हथियार और कवच ले जा रहे हों। पलिश्ती दूतों ने यह शुभ समाचार अपने मन्दिरों में सुनाया, जो वे स्थान थे जहाँ पलिश्ती अपनी मूर्तियों की उपासना करते थे। मूर्ति एक वस्तु है जिसे लोग किसी देवता की उपासना करने के लिए बनाते हैं। पलिश्ती लोगों ने यह समाचार पलिश्ती जनता को भी सुनाया, सम्भव है कि उन्होंने इसे बाज़ारों या छोटे-छोटे उपासना स्थलों जैसे सार्वजनिक स्थानों पर भी सुनाया हो। यह समाचार पलिश्ती देश भर में एक व्यक्ति से दूसरे व्यक्ति तक और एक नगर से दूसरे नगर तक बहुत शीघ्र फैल गया।</w:t>
      </w:r>
    </w:p>
    <w:p>
      <w:pPr/>
      <w:r>
        <w:rPr>
          <w:lang w:val="hi_IN" w:bidi="hi_IN"/>
        </w:rPr>
      </w:r>
      <w:r>
        <w:rPr>
          <w:lang w:val="hi_IN" w:bidi="hi_IN"/>
        </w:rPr>
        <w:t>यहाँ रुकें और समूह के साथ उन प्रकार के कवच और हथियारों के चित्र देखिए जो सम्भवतः शाऊल के पास थे। इस ऑडियो को यहाँ रोकें।</w:t>
      </w:r>
    </w:p>
    <w:p>
      <w:pPr/>
      <w:r>
        <w:rPr>
          <w:lang w:val="hi_IN" w:bidi="hi_IN"/>
        </w:rPr>
      </w:r>
      <w:r>
        <w:rPr>
          <w:lang w:val="hi_IN" w:bidi="hi_IN"/>
        </w:rPr>
        <w:t>यहाँ रुकें और समूह में चर्चा करें कि पहले आपके समुदाय में लोग पूरे देश को प्रभावित करने वाले अच्छे या बुरे समाचारों को किस प्रकार एक-दूसरे तक पहुँचाते थे। फिर, चर्चा करें कि अब लोग महत्वपूर्ण समाचार कैसे साझा करते हैं। इस ऑडियो को यहाँ रोकें।</w:t>
      </w:r>
    </w:p>
    <w:p>
      <w:pPr/>
      <w:r>
        <w:rPr>
          <w:lang w:val="hi_IN" w:bidi="hi_IN"/>
        </w:rPr>
      </w:r>
      <w:r>
        <w:rPr>
          <w:lang w:val="hi_IN" w:bidi="hi_IN"/>
        </w:rPr>
        <w:t>पलिश्तियों ने शाऊल का कवच और उसके हथियार अपनी उस देवी के मन्दिर में रख दिए जिसे लोग अश्तोरेत कहते थे। अश्तोरेतों का मन्दिर वह भवन था जहाँ लोग अश्तोरेत की मूर्तियों, अर्थात देवी अश्तोरेत के प्रतीकों, की उपासना करते थे। अश्तोरेत पलिश्तियों की सबसे महत्वपूर्ण देवी थी, और अश्तोरेत प्रेम तथा युद्ध की देवी थी। पलिश्तियों ने अपनी देवी की शक्ति का प्रदर्शन करने के लिए शाऊल के कवच और हथियारों को मंदिर में रख दिया। पलिश्तियों ने शाऊल के मृत शरीर को अपने एक नगर, बेत-शान, की बाहरी शहरपनाह पर टाँग दिया; परन्तु हम नहीं जानते कि उन्होंने उसके शरीर को किस प्रकार टाँगा था। पलिश्तियों ने शाऊल के शरीर को टाँग दिया ताकि वे शाऊल और इस्राएलियों—दोनों का अपमान कर सकें। उन दिनों, किसी व्यक्ति के शरीर को सम्मान के साथ दफनाना बहुत महत्वपूर्ण था। जब किसी का उचित दफनाना नहीं होता था, तो लोग इसे बहुत शर्मनाक मानते थे। बेत-शान गिलबो पर्वत से, जहाँ युद्ध हुआ था, लगभग 11 मील की दूरी पर था। बेत-शान एक महत्वपूर्ण शहर था जहाँ यरदन घाटी और यिज्रेल घाटी से आने वाली सड़कें आपस में मिलती थीं। शहर की सुरक्षा के लिए पत्थर की एक बड़ी दीवार थी।</w:t>
      </w:r>
    </w:p>
    <w:p>
      <w:pPr/>
      <w:r>
        <w:rPr>
          <w:lang w:val="hi_IN" w:bidi="hi_IN"/>
        </w:rPr>
      </w:r>
      <w:r>
        <w:rPr>
          <w:lang w:val="hi_IN" w:bidi="hi_IN"/>
        </w:rPr>
        <w:t>यहाँ रुकें और एक समूह के रूप में, अपने जन-समूह के दफनाने के रीति-रिवाजों के बारे में बात करें। लोग किस प्रकार के दफ़न को सम्मानजनक दफ़न मानते हैं? लोग किन प्रथाओं को शर्मनाक मानते हैं? इस ऑडियो को यहाँ रोकें।</w:t>
      </w:r>
    </w:p>
    <w:p>
      <w:pPr/>
      <w:r>
        <w:rPr>
          <w:lang w:val="hi_IN" w:bidi="hi_IN"/>
        </w:rPr>
      </w:r>
      <w:r>
        <w:rPr>
          <w:lang w:val="hi_IN" w:bidi="hi_IN"/>
        </w:rPr>
        <w:t>यहाँ रुकें और समूह के रूप में, इस्राएल का नक्शा देखें और बेत-शान शहर का पता लगाएँ। इस ऑडियो को यहाँ रोकें।</w:t>
      </w:r>
    </w:p>
    <w:p>
      <w:pPr/>
      <w:r>
        <w:rPr>
          <w:lang w:val="hi_IN" w:bidi="hi_IN"/>
        </w:rPr>
      </w:r>
      <w:r>
        <w:rPr>
          <w:lang w:val="hi_IN" w:bidi="hi_IN"/>
        </w:rPr>
        <w:t>परन्तु जब याबेश-गिलाद के लोगों ने यह समाचार सुना कि पलिश्तियों ने शाऊल के मृत शरीर का अपमान किया है, तब याबेश-गिलाद के सभी वीर योद्धाओं ने अपने नगर से निकलने और सारी रात यात्रा करके बेत-शान जाने का निश्चय किया। याबेश, गिलाद के क्षेत्र में, यरदन नदी के पूर्व की ओर, बेत-शान से लगभग 32 किलोमीटर की दूरी पर स्थित था। याबेश के लोग इस्राएली हैं। लोग शाऊल के प्रति आभारी हैं क्योंकि शाऊल ने उन्हें अतीत में अम्मोनियों से बचाया था। वे वीर योद्धा शाऊल के मृत शरीर और उसके पुत्रों के मृत शरीरों को बेत-शान की शहरपनाह से उतार लाए। योद्धा शवों को याबेश वापस ले जाते हैं और उन्हें जला देते हैं। शरीरों को जलाना इस्राएलियों की सामान्य प्रथा नहीं थी, और कोई नहीं जानता कि इस बार लोगों ने उन शरीरों को क्यों जलाया।</w:t>
      </w:r>
    </w:p>
    <w:p>
      <w:pPr/>
      <w:r>
        <w:rPr>
          <w:lang w:val="hi_IN" w:bidi="hi_IN"/>
        </w:rPr>
      </w:r>
      <w:r>
        <w:rPr>
          <w:lang w:val="hi_IN" w:bidi="hi_IN"/>
        </w:rPr>
        <w:t>इसके बाद, योद्धाओं ने जली हुई हड्डियों को इकट्ठा किया और उन्हें याबेश में एक झाऊ (टैमारिस्क) के पेड़ के नीचे दफना दिया। झाऊ का पेड़ 18 मीटर तक ऊँचा होता है, जिसकी पत्तियाँ सुई के समान होती हैं और इस पर छोटे गुलाबी या सफेद फूल आते हैं। यह पेड़ शायद याबेश में प्रसिद्ध था। लोगों ने शाऊल और शाऊल के पुत्रों का सम्मान करने के लिए वहाँ हड्डियों को दफनाया। फिर याबेश के लोग सात दिनों तक उपवास करते हैं, या खाना बंद करते हैं। उपवास किसी की मृत्यु पर शोक करने का एक पारंपरिक तरीका था। शाऊल का सम्मान करने और अपना दुख प्रकट करने के लिए लोगों ने उपवास किया क्योंकि शाऊल की मृत्यु हो गई थी।</w:t>
      </w:r>
    </w:p>
    <w:p>
      <w:pPr/>
      <w:r>
        <w:rPr>
          <w:lang w:val="hi_IN" w:bidi="hi_IN"/>
        </w:rPr>
      </w:r>
      <w:r>
        <w:rPr>
          <w:lang w:val="hi_IN" w:bidi="hi_IN"/>
        </w:rPr>
        <w:t>यहाँ रुकें और समूह के रूप में, इस्राएल का नक्शा देखें और गिलाद में याबेश नगर का पता लगाएँ। इस ऑडियो को यहाँ रोकें।</w:t>
      </w:r>
    </w:p>
    <w:p>
      <w:pPr/>
      <w:r>
        <w:rPr>
          <w:lang w:val="hi_IN" w:bidi="hi_IN"/>
        </w:rPr>
      </w:r>
      <w:r>
        <w:rPr>
          <w:lang w:val="hi_IN" w:bidi="hi_IN"/>
        </w:rPr>
        <w:t>यहाँ रुकें और समूह में एक झाऊ के पेड़ का चित्र देखें। इस ऑडियो को यहाँ रोकें।</w:t>
      </w:r>
    </w:p>
    <w:p>
      <w:pPr/>
      <w:r>
        <w:rPr>
          <w:lang w:val="hi_IN" w:bidi="hi_IN"/>
        </w:rPr>
      </w:r>
      <w:r>
        <w:rPr>
          <w:lang w:val="hi_IN" w:bidi="hi_IN"/>
        </w:rPr>
        <w:t>यहाँ रुकें और समूह में इस प्रश्न पर चर्चा करें: आपके समुदाय में दफनाने के रीति-रिवाज क्या हैं? लोग मरे हुए व्यक्ति का सम्मान करने के लिए क्या करते हैं? अपने जनसमूह के किसी ऐसे विशेष व्यक्ति को दफनाने के बारे में बात करें, जिसका लोगों ने उसकी मृत्यु के बाद सम्मान किया। उस व्यक्ति ने सम्मान अर्जित करने के लिए क्या किया? लोगों ने उस व्यक्ति का सम्मान कैसे किया?</w:t>
      </w:r>
      <w:r>
        <w:rPr>
          <w:lang w:val="hi_IN" w:bidi="hi_IN"/>
        </w:rPr>
      </w:r>
    </w:p>
    <w:p>
      <w:pPr>
        <w:pStyle w:val="Heading3"/>
      </w:pPr>
      <w:r>
        <w:rPr>
          <w:lang w:val="hi_IN" w:bidi="hi_IN"/>
        </w:rPr>
        <w:t>घटनाओं को समझाना</w:t>
      </w:r>
    </w:p>
    <w:p>
      <w:pPr/>
      <w:r>
        <w:rPr>
          <w:lang w:val="hi_IN" w:bidi="hi_IN"/>
        </w:rPr>
      </w:r>
      <w:r>
        <w:rPr>
          <w:lang w:val="hi_IN" w:bidi="hi_IN"/>
        </w:rPr>
        <w:t>1 शमूएल 31:1–13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छ: दृश्य हैं।</w:t>
      </w:r>
    </w:p>
    <w:p>
      <w:pPr/>
      <w:r>
        <w:rPr>
          <w:lang w:val="hi_IN" w:bidi="hi_IN"/>
        </w:rPr>
      </w:r>
      <w:r>
        <w:rPr>
          <w:b/>
          <w:lang w:val="hi_IN" w:bidi="hi_IN"/>
        </w:rPr>
        <w:t>पहले दृश्य में:</w:t>
      </w:r>
      <w:r>
        <w:rPr>
          <w:lang w:val="hi_IN" w:bidi="hi_IN"/>
        </w:rPr>
        <w:t xml:space="preserve"> यिज्रेल में, पलिश्ती गिलबो पर्वत पर इस्राएलियों से युद्ध करते हैं और बहुत से इस्राएली सैनिकों को मार डालते हैं। राजा शाऊल और उसके तीन पुत्रों सहित इस्राएली भाग जाते हैं, परन्तु पलिश्ती उनका पीछा करके उन्हें मार डालते हैं।</w:t>
      </w:r>
    </w:p>
    <w:p>
      <w:pPr/>
      <w:r>
        <w:rPr>
          <w:lang w:val="hi_IN" w:bidi="hi_IN"/>
        </w:rPr>
      </w:r>
      <w:r>
        <w:rPr>
          <w:b/>
          <w:lang w:val="hi_IN" w:bidi="hi_IN"/>
        </w:rPr>
        <w:t>दूसरे दृश्य में:</w:t>
      </w:r>
      <w:r>
        <w:rPr>
          <w:lang w:val="hi_IN" w:bidi="hi_IN"/>
        </w:rPr>
        <w:t xml:space="preserve"> पलिश्ती शाऊल के विरुद्ध भीषण रूप से लड़ते हैं और शाऊल के करीब पहुँच जाते हैं। तब धनुर्धारियों के तीर शाऊल को लगते हैं और उसे बहुत बुरी तरह घायल कर देते हैं। शाऊल अपने हथियार उठाने वाले से कहता है कि वह उसे मार डाले, परन्तु वह डर के कारण ऐसा करने से इनकार कर देता है। तब शाऊल अपनी तलवार की नोक पर गिरकर अपने प्राण दे देता है। जब हथियार उठाने वाले ने यह देखा, तब उसने भी अपनी तलवार की नोक पर गिरकर अपने प्राण दे दिया।</w:t>
      </w:r>
    </w:p>
    <w:p>
      <w:pPr/>
      <w:r>
        <w:rPr>
          <w:lang w:val="hi_IN" w:bidi="hi_IN"/>
        </w:rPr>
      </w:r>
      <w:r>
        <w:rPr>
          <w:b/>
          <w:lang w:val="hi_IN" w:bidi="hi_IN"/>
        </w:rPr>
        <w:t>तीसरे दृश्य में:</w:t>
      </w:r>
      <w:r>
        <w:rPr>
          <w:lang w:val="hi_IN" w:bidi="hi_IN"/>
        </w:rPr>
        <w:t xml:space="preserve"> अब, कहानीकार उस दिन क्या हुआ था, इसका सारांश देता है। शाऊल, शाऊल के तीन पुत्र, और शाऊल का हथियार उठाने वाला, उन सभी सैनिकों के साथ जो भागे नहीं थे या शाऊल के सबसे निकट रहने वाले लोग जो उसे घेरे हुए थे, सभी एक ही दिन मारे गए।</w:t>
      </w:r>
    </w:p>
    <w:p>
      <w:pPr/>
      <w:r>
        <w:rPr>
          <w:lang w:val="hi_IN" w:bidi="hi_IN"/>
        </w:rPr>
      </w:r>
      <w:r>
        <w:rPr>
          <w:b/>
          <w:lang w:val="hi_IN" w:bidi="hi_IN"/>
        </w:rPr>
        <w:t>चौथे दृश्य में:</w:t>
      </w:r>
      <w:r>
        <w:rPr>
          <w:lang w:val="hi_IN" w:bidi="hi_IN"/>
        </w:rPr>
        <w:t xml:space="preserve"> कहानीकार इस्राएल और पलिश्तियों के बीच हुए युद्ध के बारे में कहानी को रोक देता है ताकि वह बताए कि पलिश्तियों के जीतने के बाद क्या होता है। यिज्रेल की तराई के दूसरी ओर रहने वाले इस्राएलियों और यरदन नदी के पार रहने वाले लोगों ने देखा कि इस्राएली सेना भाग गई है और शाऊल तथा शाऊल के तीन पुत्रों की मृत्यु हो गई है। इस्राएली अपने नगरों से भाग जाते हैं ताकि वे कहीं और रह सकें। फिर पलिश्ती सैनिक और उनके परिवार खाली नगरों में आते हैं और वहाँ रहते हैं।</w:t>
      </w:r>
    </w:p>
    <w:p>
      <w:pPr/>
      <w:r>
        <w:rPr>
          <w:lang w:val="hi_IN" w:bidi="hi_IN"/>
        </w:rPr>
      </w:r>
      <w:r>
        <w:rPr>
          <w:b/>
          <w:lang w:val="hi_IN" w:bidi="hi_IN"/>
        </w:rPr>
        <w:t>पाँचवें दृश्य में:</w:t>
      </w:r>
      <w:r>
        <w:rPr>
          <w:lang w:val="hi_IN" w:bidi="hi_IN"/>
        </w:rPr>
        <w:t xml:space="preserve"> कहानीकार अब युद्ध की कहानी पर लौटता है। युद्ध के अगले दिन, पलिश्ती सैनिक गिलबो पर्वत पर लौटे ताकि मारे गए इस्राएली सैनिकों से हथियार, कवच और अन्य मूल्यवान वस्तुएँ ले सकें। पलिश्तियों ने शाऊल और उसके तीन पुत्रों को मृत पड़े हुए पाया। तब उन्होंने शाऊल का सिर काट दिया और उसके युद्ध के वस्त्र तथा उसके हथियार उतार लिए। पलिश्ती पूरे पलिश्ती देश में दूत भेजते हैं ताकि यह शुभ समाचार फैलाया जाए कि शाऊल मर गया है और पलिश्तियों ने युद्ध में विजय प्राप्त कर ली है।</w:t>
      </w:r>
    </w:p>
    <w:p>
      <w:pPr/>
      <w:r>
        <w:rPr>
          <w:lang w:val="hi_IN" w:bidi="hi_IN"/>
        </w:rPr>
      </w:r>
      <w:r>
        <w:rPr>
          <w:b/>
          <w:lang w:val="hi_IN" w:bidi="hi_IN"/>
        </w:rPr>
        <w:t>छठे दृश्य में:</w:t>
      </w:r>
      <w:r>
        <w:rPr>
          <w:lang w:val="hi_IN" w:bidi="hi_IN"/>
        </w:rPr>
        <w:t xml:space="preserve"> पलिश्तियों ने शाऊल का कवच और उसके हथियार अपनी देवी अश्तोरेत के मन्दिर में रख दिए, और पलिश्तियों ने शाऊल के मृत शरीर को अपने एक नगर, बेत-शान, की बाहरी दीवार पर टाँग दिया। याबेश-गिलाद नगर के इस्राएलियों ने जब सुना कि पलिश्तियों ने शाऊल के मृत शरीर का अपमान किया है, तब वे आए और शाऊल तथा उसके पुत्रों के मृत शरीरों को बेत-शान की शहरपनाह से उतार लिया। फिर वे उन शरीरों को याबेश-गिलाद ले गए और उन्हें जला दिया। इस्राएली जली हुई हड्डियों को याबेश में एक झाऊ (टैमरिसक) के पेड़ के नीचे दफनाते हैं। इसके बाद याबेश के लोगों ने सात दिन तक उपवास रखा, अर्थात् उन्होंने भोजन नहीं किया।</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पलिश्ती सेना</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राजा शाऊल</w:t>
      </w:r>
    </w:p>
    <w:p>
      <w:pPr>
        <w:pStyle w:val="ListBullet"/>
        <w:spacing w:line="240" w:lineRule="auto"/>
        <w:ind w:left="720"/>
      </w:pPr>
      <w:r>
        <w:rPr>
          <w:lang w:val="hi_IN" w:bidi="hi_IN"/>
        </w:rPr>
      </w:r>
      <w:r>
        <w:rPr>
          <w:lang w:val="hi_IN" w:bidi="hi_IN"/>
        </w:rPr>
        <w:t>शाऊल के तीन पुत्र: योनातान, अबीनादाब और मल्की-शूआ</w:t>
      </w:r>
    </w:p>
    <w:p>
      <w:pPr>
        <w:pStyle w:val="ListBullet"/>
        <w:spacing w:line="240" w:lineRule="auto"/>
        <w:ind w:left="720"/>
      </w:pPr>
      <w:r>
        <w:rPr>
          <w:lang w:val="hi_IN" w:bidi="hi_IN"/>
        </w:rPr>
      </w:r>
      <w:r>
        <w:rPr>
          <w:lang w:val="hi_IN" w:bidi="hi_IN"/>
        </w:rPr>
        <w:t>पलिश्ती तीरंदाज</w:t>
      </w:r>
    </w:p>
    <w:p>
      <w:pPr>
        <w:pStyle w:val="ListBullet"/>
        <w:spacing w:line="240" w:lineRule="auto"/>
        <w:ind w:left="720"/>
      </w:pPr>
      <w:r>
        <w:rPr>
          <w:lang w:val="hi_IN" w:bidi="hi_IN"/>
        </w:rPr>
      </w:r>
      <w:r>
        <w:rPr>
          <w:lang w:val="hi_IN" w:bidi="hi_IN"/>
        </w:rPr>
        <w:t>शाऊल का हथियार उठाने वाला</w:t>
      </w:r>
    </w:p>
    <w:p>
      <w:pPr>
        <w:pStyle w:val="ListBullet"/>
        <w:spacing w:line="240" w:lineRule="auto"/>
        <w:ind w:left="720"/>
      </w:pPr>
      <w:r>
        <w:rPr>
          <w:lang w:val="hi_IN" w:bidi="hi_IN"/>
        </w:rPr>
      </w:r>
      <w:r>
        <w:rPr>
          <w:lang w:val="hi_IN" w:bidi="hi_IN"/>
        </w:rPr>
        <w:t>शाऊल के वे लोग जो शाऊल के साथ मारे गए</w:t>
      </w:r>
    </w:p>
    <w:p>
      <w:pPr>
        <w:pStyle w:val="ListBullet"/>
        <w:spacing w:line="240" w:lineRule="auto"/>
        <w:ind w:left="720"/>
      </w:pPr>
      <w:r>
        <w:rPr>
          <w:lang w:val="hi_IN" w:bidi="hi_IN"/>
        </w:rPr>
      </w:r>
      <w:r>
        <w:rPr>
          <w:lang w:val="hi_IN" w:bidi="hi_IN"/>
        </w:rPr>
        <w:t>वे इस्राएली जो यिज्रेल की तराई के दूसरी ओर और यरदन नदी के पार रहते थे, और जो अपने घर छोड़कर भाग गए थे।</w:t>
      </w:r>
    </w:p>
    <w:p>
      <w:pPr>
        <w:pStyle w:val="ListBullet"/>
        <w:spacing w:line="240" w:lineRule="auto"/>
        <w:ind w:left="720"/>
      </w:pPr>
      <w:r>
        <w:rPr>
          <w:lang w:val="hi_IN" w:bidi="hi_IN"/>
        </w:rPr>
      </w:r>
      <w:r>
        <w:rPr>
          <w:lang w:val="hi_IN" w:bidi="hi_IN"/>
        </w:rPr>
        <w:t>इस्राएली सैनिक जो पलिश्तियों से भाग गए</w:t>
      </w:r>
    </w:p>
    <w:p>
      <w:pPr>
        <w:pStyle w:val="ListBullet"/>
        <w:spacing w:line="240" w:lineRule="auto"/>
        <w:ind w:left="720"/>
      </w:pPr>
      <w:r>
        <w:rPr>
          <w:lang w:val="hi_IN" w:bidi="hi_IN"/>
        </w:rPr>
      </w:r>
      <w:r>
        <w:rPr>
          <w:lang w:val="hi_IN" w:bidi="hi_IN"/>
        </w:rPr>
        <w:t>पलिश्ती सैनिक जो उन घरों में रहने लगे जिनसे इस्राएली भाग गए थे</w:t>
      </w:r>
    </w:p>
    <w:p>
      <w:pPr>
        <w:pStyle w:val="ListBullet"/>
        <w:spacing w:line="240" w:lineRule="auto"/>
        <w:ind w:left="720"/>
      </w:pPr>
      <w:r>
        <w:rPr>
          <w:lang w:val="hi_IN" w:bidi="hi_IN"/>
        </w:rPr>
      </w:r>
      <w:r>
        <w:rPr>
          <w:lang w:val="hi_IN" w:bidi="hi_IN"/>
        </w:rPr>
        <w:t>पलिश्ती, या पलिश्ती लोग</w:t>
      </w:r>
    </w:p>
    <w:p>
      <w:pPr>
        <w:pStyle w:val="ListBullet"/>
        <w:spacing w:line="240" w:lineRule="auto"/>
        <w:ind w:left="720"/>
      </w:pPr>
      <w:r>
        <w:rPr>
          <w:lang w:val="hi_IN" w:bidi="hi_IN"/>
        </w:rPr>
      </w:r>
      <w:r>
        <w:rPr>
          <w:lang w:val="hi_IN" w:bidi="hi_IN"/>
        </w:rPr>
        <w:t>गिलाद के क्षेत्र के याबेश नगर में रहने वाले इस्राएली लोग।</w:t>
      </w:r>
    </w:p>
    <w:p>
      <w:pPr>
        <w:pStyle w:val="ListBullet"/>
        <w:spacing w:line="240" w:lineRule="auto"/>
        <w:ind w:left="720"/>
      </w:pPr>
      <w:r>
        <w:rPr>
          <w:lang w:val="hi_IN" w:bidi="hi_IN"/>
        </w:rPr>
      </w:r>
      <w:r>
        <w:rPr>
          <w:lang w:val="hi_IN" w:bidi="hi_IN"/>
        </w:rPr>
        <w:t>और याबेश नगर के साहसी इस्राएली योद्धा</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कहानीकार ऐसे शब्दों से आरम्भ करता है जो एक नई घटना का परिचय देते हैं, पर साथ ही यह भी दिखाते हैं कि यह कहानी वहीं से आगे बढ़ती है जहाँ उसने पहले इसे रोक दिया था। कहानी फिर उस समय पर लौटती है जब पलिश्ती सेना ने शूनेम में डेरा डाला था और शाऊल ने यिज्रेल की तराई में, शूनेम से लगभग 10 से 15 किलोमीटर दक्षिण में स्थित गिलबो पर्वत पर इस्राएली सेना को इकट्ठा किया था। ये घटनाएँ उसी समय घटित होती हैं जब दाऊद और दाऊद के लोग अमालेकियों का पीछा कर रहे होते हैं।</w:t>
      </w:r>
    </w:p>
    <w:p>
      <w:pPr/>
      <w:r>
        <w:rPr>
          <w:lang w:val="hi_IN" w:bidi="hi_IN"/>
        </w:rPr>
      </w:r>
      <w:r>
        <w:rPr>
          <w:lang w:val="hi_IN" w:bidi="hi_IN"/>
        </w:rPr>
        <w:t>यहाँ रुकें और समूह के साथ चर्चा कीजिए कि आप इस अंश की शुरुआत कैसे करेंगे ताकि यह स्पष्ट हो कि यह एक नई घटना है, पर साथ ही यह भी कि कहानी वहीं से आगे बढ़ रही है जहाँ कहानीकार ने पहले उसे रोका था। इस ऑडियो को यहाँ रोकें।</w:t>
      </w:r>
    </w:p>
    <w:p>
      <w:pPr/>
      <w:r>
        <w:rPr>
          <w:lang w:val="hi_IN" w:bidi="hi_IN"/>
        </w:rPr>
      </w:r>
      <w:r>
        <w:rPr>
          <w:lang w:val="hi_IN" w:bidi="hi_IN"/>
        </w:rPr>
        <w:t>यिज्रेल में लौटकर, पलिश्ती गिलबो पर्वत पर इस्राएलियों से युद्ध करते हैं। पलिश्ती कई इस्राएली सैनिकों को मार डालते हैं। राजा शाऊल और उसके पुत्रों सहित इस्राएली अपने प्राण बचाने के लिए शीघ्रता से भागने लगे। परन्तु पलिश्ती शाऊल और उसके पुत्रों के पास पहुँच गए और उन्होंने शाऊल के तीन पुत्रों—योनातान, अबीनादाब और मल्की-शूआ—को मार डाला। यहाँ, कहानीकार “पलिश्ती” शब्द को कई बार दोहराता है ताकि इस बात पर जोर दिया जा सके कि पलिश्ती ही इस्राएलियों को मार डालते हैं।</w:t>
      </w:r>
    </w:p>
    <w:p>
      <w:pPr/>
      <w:r>
        <w:rPr>
          <w:lang w:val="hi_IN" w:bidi="hi_IN"/>
        </w:rPr>
      </w:r>
      <w:r>
        <w:rPr>
          <w:lang w:val="hi_IN" w:bidi="hi_IN"/>
        </w:rPr>
        <w:t>यहाँ रुकें और इस्राएल के नक्शे को देखें। गिलबो पर्वत का पता लगाइए, जहाँ इस्राएलियों और पलिश्तियों के बीच युद्ध हुआ था। इस ऑडियो को यहाँ रोकें।</w:t>
      </w:r>
    </w:p>
    <w:p>
      <w:pPr/>
      <w:r>
        <w:rPr>
          <w:lang w:val="hi_IN" w:bidi="hi_IN"/>
        </w:rPr>
      </w:r>
      <w:r>
        <w:rPr>
          <w:lang w:val="hi_IN" w:bidi="hi_IN"/>
        </w:rPr>
        <w:t>यहाँ रुकें और समूह में इस प्रश्न पर चर्चा करें: आपकी भाषा में इस बात पर जोर देने के लिए कौन से स्वाभाविक तरीके हैं कि वे पलिश्ती ही थे जिन्होंने इस्राएलियों को मारा? इस ऑडियो को यहाँ रोकें।</w:t>
      </w:r>
    </w:p>
    <w:p>
      <w:pPr/>
      <w:r>
        <w:rPr>
          <w:lang w:val="hi_IN" w:bidi="hi_IN"/>
        </w:rPr>
      </w:r>
      <w:r>
        <w:rPr>
          <w:lang w:val="hi_IN" w:bidi="hi_IN"/>
        </w:rPr>
        <w:t>पलिश्ती शाऊल और उसके लोगों के विरुद्ध भयंकर युद्ध करते हैं। पलिश्ती वहाँ जाते हैं जहाँ शाऊल है। पलिश्तियों ने जोरदार आक्रमण किया और शाऊल के साथ बचे हुए लोगों के विरुद्ध युद्ध किया, जिनमें उसका अंगरक्षक भी शामिल था। फिर तीरंदाज़ शाऊल को पा लेते हैं। मूल भाषा में, "तीरंदाज़" का अर्थ है धनुष वाले पुरुष। यहाँ "पाना" शब्द का अर्थ है कि धनुर्धारियों के तीर अपने लक्ष्य, शाऊल को ढूँढ लेते हैं, और तीर शाऊल को लगते हैं। तीरों ने शाऊल को बहुत बुरी तरह घायल कर दिया। तीरों के कारण शाऊल बहुत पीड़ा में है, और शाऊल आसानी से हिल-डुल नहीं सकता है।</w:t>
      </w:r>
    </w:p>
    <w:p>
      <w:pPr/>
      <w:r>
        <w:rPr>
          <w:lang w:val="hi_IN" w:bidi="hi_IN"/>
        </w:rPr>
      </w:r>
      <w:r>
        <w:rPr>
          <w:lang w:val="hi_IN" w:bidi="hi_IN"/>
        </w:rPr>
        <w:t>तब शाऊल ने अपने हथियार उठाने वाले से कहा कि वह अपनी तलवार खींचकर शाऊल को भोंककर मार डाले। शाऊल चाहता है कि उसका हथियार उठाने वाला उसे मार डाले, क्योंकि शाऊल को डर है कि पलिश्ती उसे धीरे-धीरे और बड़ी पीड़ा देकर मारेंगे। शाऊल को यह भी चिंता थी कि पलिश्ती उसका उपहास करेंगे और अपने मनोरंजन के लिए उसे पीड़ा पहुँचाएँगे। शाऊल पलिश्तियों को “खतनारहित लोग” कहकर पुकारता है, जो एक अपमानजनक शब्द है जिसका प्रयोग इस्राएली पलिश्तियों के लिए करते थे। हथियार उठाने वाला बहुत डर गया और उसने शाऊल को मारने से इनकार कर दिया। जब शाऊल के हथियार उठाने वाले ने उसे मारने से इनकार कर दिया, तब शाऊल ने अपनी तलवार खींची और उसकी नोक पर गिरकर अपना प्राण दे दिया ।</w:t>
      </w:r>
    </w:p>
    <w:p>
      <w:pPr/>
      <w:r>
        <w:rPr>
          <w:lang w:val="hi_IN" w:bidi="hi_IN"/>
        </w:rPr>
      </w:r>
      <w:r>
        <w:rPr>
          <w:lang w:val="hi_IN" w:bidi="hi_IN"/>
        </w:rPr>
        <w:t>यहाँ रुकें और समूह के रूप में उन नकारात्मक शब्दों या उपनामों के बारे में बात करें जो आपके समुदाय के लोग शत्रु राष्ट्रों या जनसमूहों के लिए उपयोग करते हैं। इस ऑडियो को यहाँ रोकें।</w:t>
      </w:r>
    </w:p>
    <w:p>
      <w:pPr/>
      <w:r>
        <w:rPr>
          <w:lang w:val="hi_IN" w:bidi="hi_IN"/>
        </w:rPr>
      </w:r>
      <w:r>
        <w:rPr>
          <w:lang w:val="hi_IN" w:bidi="hi_IN"/>
        </w:rPr>
        <w:t>जब शाऊल का हथियार उठाने वाला देखता है कि शाऊल मर गया है, तब वह भी अपनी तलवार की नोक पर गिरकर अपना प्राण दे देता है। हथियार उठाने वाला लगभग उसी समय, उसी स्थान पर और उसी तरह मरता है जैसे शाऊल।</w:t>
      </w:r>
    </w:p>
    <w:p>
      <w:pPr/>
      <w:r>
        <w:rPr>
          <w:lang w:val="hi_IN" w:bidi="hi_IN"/>
        </w:rPr>
      </w:r>
      <w:r>
        <w:rPr>
          <w:lang w:val="hi_IN" w:bidi="hi_IN"/>
        </w:rPr>
        <w:t>अब कहानीकार संक्षेप में बताता है कि उस दिन क्या हुआ था। शाऊल, उसके तीन पुत्र और उसका हथियार उठाने वाला जवान—ये सब मर जाते हैं। ये लोग उसी दिन मरते हैं, और उनके साथ शाऊल के सभी लोग भी। कृपया ध्यान दें कि वाक्यांश “शाऊल के सभी लोग” का अर्थ यह नहीं है कि पलिश्तियों ने इस्राएल के प्रत्येक सैनिक को मार डाला, बल्कि इसका अर्थ शाऊल के उन सभी सैनिकों से है जो भागे नहीं थे, या शाऊल के सबसे निकट रहने वाले उन लोगों से है जो उसे घेरे हुए थे। शाऊल और ये सभी लोग एक ही दिन एक ही युद्ध में मर गए।</w:t>
      </w:r>
    </w:p>
    <w:p>
      <w:pPr/>
      <w:r>
        <w:rPr>
          <w:lang w:val="hi_IN" w:bidi="hi_IN"/>
        </w:rPr>
      </w:r>
      <w:r>
        <w:rPr>
          <w:lang w:val="hi_IN" w:bidi="hi_IN"/>
        </w:rPr>
        <w:t>कहानीकार इस्राएल और पलिश्तियों के बीच के युद्ध की कहानी को थोड़ी देर के लिए रोककर बताता है कि पलिश्तियों की विजय के बाद क्या हुआ। यिज्रेल की घाटी के दूसरी ओर रहने वाले इस्राएलियों और यरदन नदी के पार रहने वाले लोगों ने देखा और जान या कि इस्राएली सेना भाग गई है और शाऊल तथा शाऊल के तीन पुत्र मर गए हैं। इस संदर्भ में, “इस्राएल के पुरुषों” से तात्पर्य इस्राएली प्रजा और इस्राएली सेना—दोनों से है। यिज्रेल की तराई का दूसरी ओर से अभिप्राय उसके उत्तर की ओर का भाग है, जिसे यिज्रेल का मैदान भी कहा जाता है। “यरदन के पार का क्षेत्र” का अर्थ या तो यरदन नदी के पूर्व की ओर का भाग हो सकता है, या फिर पश्चिम की ओर नदी के निकट स्थित नगर हो सकते हैं। जब इन क्षेत्रों के इस्राएलियों को पता चला कि पलिश्तियों ने शाऊल की सेना को हरा दिया है और शाऊल की सेना भाग गई है, तब ये इस्राएली अपने नगरों को छोड़कर कहीं और रहने के लिए भाग गए। कहानी में भाग जाने का विचार दो बार आता है क्योंकि कहानीकार यह दिखाना चाहता है कि इस्राएली सेना जल्दी से भाग गई थी, और इस्राएली लोग भी उसी तरह भाग गए थे। तब पलिश्ती सैनिक और उनके परिवार उन खाली नगरों में आते हैं, वहाँ रहते हैं और उस क्षेत्र पर अधिकार कर लेते हैं।</w:t>
      </w:r>
    </w:p>
    <w:p>
      <w:pPr/>
      <w:r>
        <w:rPr>
          <w:lang w:val="hi_IN" w:bidi="hi_IN"/>
        </w:rPr>
      </w:r>
      <w:r>
        <w:rPr>
          <w:lang w:val="hi_IN" w:bidi="hi_IN"/>
        </w:rPr>
        <w:t>यहाँ रुकिए और समूह के साथ इस्राएल का मानचित्र देखिए। उस क्षेत्र का पता लगाइए जहाँ से इस्राएली भाग गए थे और जिस पर बाद में पलिश्तियों ने अधिकार कर लिया था। इस ऑडियो को यहाँ रोकें।</w:t>
      </w:r>
    </w:p>
    <w:p>
      <w:pPr/>
      <w:r>
        <w:rPr>
          <w:lang w:val="hi_IN" w:bidi="hi_IN"/>
        </w:rPr>
      </w:r>
      <w:r>
        <w:rPr>
          <w:lang w:val="hi_IN" w:bidi="hi_IN"/>
        </w:rPr>
        <w:t>अब कहानीकार युद्ध की कहानी पर वापस जाता है। लोगों के युद्ध करने के अगले दिन, पलिश्ती सैनिक गिलबो पर्वत पर लौटे ताकि मारे गए इस्राएली सैनिकों से हथियार, कवच और अन्य मूल्यवान वस्तुएँ ले सकें। ऐसा करते समय, पलिश्तियों ने शाऊल और उसके तीन पुत्रों को मृत पड़े हुए पाया।</w:t>
      </w:r>
    </w:p>
    <w:p>
      <w:pPr/>
      <w:r>
        <w:rPr>
          <w:lang w:val="hi_IN" w:bidi="hi_IN"/>
        </w:rPr>
      </w:r>
      <w:r>
        <w:rPr>
          <w:lang w:val="hi_IN" w:bidi="hi_IN"/>
        </w:rPr>
        <w:t>पलिश्ती सैनिकों ने शाऊल का सिर काट दिया और उसका कवच उतार दिया। यहाँ शाऊल के “कवच” में उसके हथियार भी सम्मिलित हैं। इसलिए पलिश्तियों ने शाऊल के युद्ध के वस्त्र और उसके हथियार—जैसे उसकी तलवार, ढाल और भाला—उतार लिए। इसके बाद, पलिश्तियों ने पूरे पलिश्ती देश में यह शुभ समाचार फैलाने के लिए दूत भेजे कि शाऊल मर गया है और पलिश्तियों ने युद्ध में विजय प्राप्त कर ली है। ये पुरुष अपने देवताओं के मन्दिरों में और पलिश्ती लोगों के बीच—संभवतः बाज़ारों या छोटे-छोटे उपासना-स्थलों जैसे सार्वजनिक स्थानों पर—इस शुभ समाचार की घोषणा करते हैं।</w:t>
      </w:r>
    </w:p>
    <w:p>
      <w:pPr/>
      <w:r>
        <w:rPr>
          <w:lang w:val="hi_IN" w:bidi="hi_IN"/>
        </w:rPr>
      </w:r>
      <w:r>
        <w:rPr>
          <w:lang w:val="hi_IN" w:bidi="hi_IN"/>
        </w:rPr>
        <w:t>यहाँ रुकें और समूह के साथ उन प्रकार के कवच और हथियारों के चित्र देखिए जो सम्भवतः शाऊल के पास थे। इस ऑडियो को यहाँ रोकें।</w:t>
      </w:r>
    </w:p>
    <w:p>
      <w:pPr/>
      <w:r>
        <w:rPr>
          <w:lang w:val="hi_IN" w:bidi="hi_IN"/>
        </w:rPr>
      </w:r>
      <w:r>
        <w:rPr>
          <w:lang w:val="hi_IN" w:bidi="hi_IN"/>
        </w:rPr>
        <w:t>यहाँ रुकें और समूह में चर्चा करें कि आपकी भाषा में कवच और हथियारों के लिए कौन से शब्द हैं। आपके लोगों के समुदाय में सैनिक युद्ध के समय क्या पहनते हैं? इस ऑडियो को यहाँ रोकें।</w:t>
      </w:r>
    </w:p>
    <w:p>
      <w:pPr/>
      <w:r>
        <w:rPr>
          <w:lang w:val="hi_IN" w:bidi="hi_IN"/>
        </w:rPr>
      </w:r>
      <w:r>
        <w:rPr>
          <w:lang w:val="hi_IN" w:bidi="hi_IN"/>
        </w:rPr>
        <w:t>पलिश्तियों ने शाऊल का कवच और उसके हथियार अपनी देवी अश्तोरेत के मन्दिर में रख दिए, ताकि वे अश्तोरेत की शक्ति का प्रदर्शन कर सकें। कृपया ध्यान दें कि “कवच” शब्द का अर्थ पिछले अंश की तरह “कवच और हथियार” है। पलिश्ती अपनी भाषा में देवी को “अश्तार्ते” कहते थे। “अश्तोरेत” नाम इब्रानी भाषा का रूप था और इसका नकारात्मक अर्थ लज्जा था। क्योंकि उस मन्दिर में अश्तोरेत देवी की बहुत-सी मूर्तियाँ थीं, इसलिए कहानीकार उसे “अश्तोरेतों का मन्दिर” अर्थात् अश्तोरेत की अनेक मूर्तियों वाला मन्दिर कहता है। पलिश्तियों ने शाऊल के मृत शरीर को अपने एक नगर, बेत-शान, की बाहरी शहरपनाह पर टाँग दिया, ताकि वे शाऊल और इस्राएलियों का अपमान कर सकें।</w:t>
      </w:r>
    </w:p>
    <w:p>
      <w:pPr/>
      <w:r>
        <w:rPr>
          <w:lang w:val="hi_IN" w:bidi="hi_IN"/>
        </w:rPr>
      </w:r>
      <w:r>
        <w:rPr>
          <w:lang w:val="hi_IN" w:bidi="hi_IN"/>
        </w:rPr>
        <w:t>यहाँ रुकें और समूह में चर्चा करें: आपकी भाषा में किसी नाम को शर्मनाक बनाने के क्या तरीके हैं? आप अपनी भाषा में “अश्तोरेत” या “अश्तार्ते” नाम का अनुवाद किस प्रकार करेंगे? इस ऑडियो को यहाँ रोकें।</w:t>
      </w:r>
    </w:p>
    <w:p>
      <w:pPr/>
      <w:r>
        <w:rPr>
          <w:lang w:val="hi_IN" w:bidi="hi_IN"/>
        </w:rPr>
      </w:r>
      <w:r>
        <w:rPr>
          <w:lang w:val="hi_IN" w:bidi="hi_IN"/>
        </w:rPr>
        <w:t>यहाँ रुकें और इस्राएल का नक्शा देखें और बेत शान नगर का पता लगाएँ। इस ऑडियो को यहाँ रोकें।</w:t>
      </w:r>
    </w:p>
    <w:p>
      <w:pPr/>
      <w:r>
        <w:rPr>
          <w:lang w:val="hi_IN" w:bidi="hi_IN"/>
        </w:rPr>
      </w:r>
      <w:r>
        <w:rPr>
          <w:lang w:val="hi_IN" w:bidi="hi_IN"/>
        </w:rPr>
        <w:t>परन्तु जब गिलाद के याबेश नगर के लोगों ने यह समाचार सुना कि पलिश्तियों ने शाऊल के मृत शरीर का अपमान किया है, तब याबेश-गिलाद के सभी वीर योद्धा अपने नगर से निकल पड़े और सारी रात यात्रा करके बेत-शान नगर पहुँचे। याबेश, गिलाद के क्षेत्र में, यरदन नदी के पूर्व की ओर, बेत-शान से लगभग 32 किलोमीटर की दूरी पर स्थित था। वे वीर योद्धा शाऊल के मृत शरीर और उसके पुत्रों के मृत शरीरों को बेत-शान की शहरपनाह से उतार लाए। वे लोग शवों को याबेश वापस ले जाते हैं और शवों को जला देते हैं। इसके बाद, योद्धा जली हुई हड्डियों को इकट्ठा करते हैं और उन्हें याबेश में एक झाऊ (टैमरिसक) के पेड़ के नीचे दफनाते हैं। इसके बाद याबेश के लोग शाऊल के सम्मान में और उसकी मृत्यु पर अपना शोक प्रकट करने के लिए सात दिन तक उपवास रखते हैं, यानी खाना छोड़ देते हैं।</w:t>
      </w:r>
    </w:p>
    <w:p>
      <w:pPr/>
      <w:r>
        <w:rPr>
          <w:lang w:val="hi_IN" w:bidi="hi_IN"/>
        </w:rPr>
      </w:r>
      <w:r>
        <w:rPr>
          <w:lang w:val="hi_IN" w:bidi="hi_IN"/>
        </w:rPr>
        <w:t>यहाँ रुककर समूह में इस प्रश्न पर चर्चा करें: "बहादुर योद्धा" का अर्थ है "सबसे साहसी योद्धा"। आप अपनी भाषा में ऐसे व्यक्ति का वर्णन कैसे करेंगे? इस ऑडियो को यहाँ रोकें।</w:t>
      </w:r>
    </w:p>
    <w:p>
      <w:pPr/>
      <w:r>
        <w:rPr>
          <w:lang w:val="hi_IN" w:bidi="hi_IN"/>
        </w:rPr>
      </w:r>
      <w:r>
        <w:rPr>
          <w:lang w:val="hi_IN" w:bidi="hi_IN"/>
        </w:rPr>
        <w:t>यहाँ रुकें और समूह के रूप में इस प्रश्न पर चर्चा करें: इस कहानी में याबेश नगर को याबेश गिलाद कहा गया है ताकि यह दिखाया जा सके कि वह गिलाद के क्षेत्र में स्थित याबेश था। यदि आपके देश में एक ही नाम के नगर या कस्बे अलग-अलग क्षेत्रों में हैं, तो आप उन्हें एक-दूसरे से अलग कैसे पहचानते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 शमूएल 31:1–13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छ: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पलिश्ती सेना</w:t>
      </w:r>
    </w:p>
    <w:p>
      <w:pPr>
        <w:pStyle w:val="ListBullet"/>
        <w:spacing w:line="240" w:lineRule="auto"/>
        <w:ind w:left="720"/>
      </w:pPr>
      <w:r>
        <w:rPr>
          <w:lang w:val="hi_IN" w:bidi="hi_IN"/>
        </w:rPr>
      </w:r>
      <w:r>
        <w:rPr>
          <w:lang w:val="hi_IN" w:bidi="hi_IN"/>
        </w:rPr>
        <w:t>इस्राएली सेना</w:t>
      </w:r>
    </w:p>
    <w:p>
      <w:pPr>
        <w:pStyle w:val="ListBullet"/>
        <w:spacing w:line="240" w:lineRule="auto"/>
        <w:ind w:left="720"/>
      </w:pPr>
      <w:r>
        <w:rPr>
          <w:lang w:val="hi_IN" w:bidi="hi_IN"/>
        </w:rPr>
      </w:r>
      <w:r>
        <w:rPr>
          <w:lang w:val="hi_IN" w:bidi="hi_IN"/>
        </w:rPr>
        <w:t>राजा शाऊल</w:t>
      </w:r>
    </w:p>
    <w:p>
      <w:pPr>
        <w:pStyle w:val="ListBullet"/>
        <w:spacing w:line="240" w:lineRule="auto"/>
        <w:ind w:left="720"/>
      </w:pPr>
      <w:r>
        <w:rPr>
          <w:lang w:val="hi_IN" w:bidi="hi_IN"/>
        </w:rPr>
      </w:r>
      <w:r>
        <w:rPr>
          <w:lang w:val="hi_IN" w:bidi="hi_IN"/>
        </w:rPr>
        <w:t>शााऊल के तीन पुत्र थे: योनातान, अबीनादाब और मल्की-शूआ।</w:t>
      </w:r>
    </w:p>
    <w:p>
      <w:pPr>
        <w:pStyle w:val="ListBullet"/>
        <w:spacing w:line="240" w:lineRule="auto"/>
        <w:ind w:left="720"/>
      </w:pPr>
      <w:r>
        <w:rPr>
          <w:lang w:val="hi_IN" w:bidi="hi_IN"/>
        </w:rPr>
      </w:r>
      <w:r>
        <w:rPr>
          <w:lang w:val="hi_IN" w:bidi="hi_IN"/>
        </w:rPr>
        <w:t>पलिश्ती तीरंदाज</w:t>
      </w:r>
    </w:p>
    <w:p>
      <w:pPr>
        <w:pStyle w:val="ListBullet"/>
        <w:spacing w:line="240" w:lineRule="auto"/>
        <w:ind w:left="720"/>
      </w:pPr>
      <w:r>
        <w:rPr>
          <w:lang w:val="hi_IN" w:bidi="hi_IN"/>
        </w:rPr>
      </w:r>
      <w:r>
        <w:rPr>
          <w:lang w:val="hi_IN" w:bidi="hi_IN"/>
        </w:rPr>
        <w:t>शाऊल का हथियार उठाने वाला</w:t>
      </w:r>
    </w:p>
    <w:p>
      <w:pPr>
        <w:pStyle w:val="ListBullet"/>
        <w:spacing w:line="240" w:lineRule="auto"/>
        <w:ind w:left="720"/>
      </w:pPr>
      <w:r>
        <w:rPr>
          <w:lang w:val="hi_IN" w:bidi="hi_IN"/>
        </w:rPr>
      </w:r>
      <w:r>
        <w:rPr>
          <w:lang w:val="hi_IN" w:bidi="hi_IN"/>
        </w:rPr>
        <w:t>शाऊल के वे लोग जो शाऊल के साथ मर गए</w:t>
      </w:r>
    </w:p>
    <w:p>
      <w:pPr>
        <w:pStyle w:val="ListBullet"/>
        <w:spacing w:line="240" w:lineRule="auto"/>
        <w:ind w:left="720"/>
      </w:pPr>
      <w:r>
        <w:rPr>
          <w:lang w:val="hi_IN" w:bidi="hi_IN"/>
        </w:rPr>
      </w:r>
      <w:r>
        <w:rPr>
          <w:lang w:val="hi_IN" w:bidi="hi_IN"/>
        </w:rPr>
        <w:t>वे इस्राएली जो यिज्रेल की तराई के दूसरी ओर और यरदन नदी के पार रहते थे, और जो अपने घर छोड़कर भाग गए थे।</w:t>
      </w:r>
    </w:p>
    <w:p>
      <w:pPr>
        <w:pStyle w:val="ListBullet"/>
        <w:spacing w:line="240" w:lineRule="auto"/>
        <w:ind w:left="720"/>
      </w:pPr>
      <w:r>
        <w:rPr>
          <w:lang w:val="hi_IN" w:bidi="hi_IN"/>
        </w:rPr>
      </w:r>
      <w:r>
        <w:rPr>
          <w:lang w:val="hi_IN" w:bidi="hi_IN"/>
        </w:rPr>
        <w:t>इस्राएली सैनिक जो पलिश्तियों से भाग जाते हैं</w:t>
      </w:r>
    </w:p>
    <w:p>
      <w:pPr>
        <w:pStyle w:val="ListBullet"/>
        <w:spacing w:line="240" w:lineRule="auto"/>
        <w:ind w:left="720"/>
      </w:pPr>
      <w:r>
        <w:rPr>
          <w:lang w:val="hi_IN" w:bidi="hi_IN"/>
        </w:rPr>
      </w:r>
      <w:r>
        <w:rPr>
          <w:lang w:val="hi_IN" w:bidi="hi_IN"/>
        </w:rPr>
        <w:t>वे इस्राएली जो यिज्रेल की तराई के दूसरी ओर और यरदन नदी के पार रहते थे, और जो अपने घर छोड़कर भाग गए थे।</w:t>
      </w:r>
    </w:p>
    <w:p>
      <w:pPr>
        <w:pStyle w:val="ListBullet"/>
        <w:spacing w:line="240" w:lineRule="auto"/>
        <w:ind w:left="720"/>
      </w:pPr>
      <w:r>
        <w:rPr>
          <w:lang w:val="hi_IN" w:bidi="hi_IN"/>
        </w:rPr>
      </w:r>
      <w:r>
        <w:rPr>
          <w:lang w:val="hi_IN" w:bidi="hi_IN"/>
        </w:rPr>
        <w:t>पलिश्ती, या पलिश्ती लोग</w:t>
      </w:r>
    </w:p>
    <w:p>
      <w:pPr>
        <w:pStyle w:val="ListBullet"/>
        <w:spacing w:line="240" w:lineRule="auto"/>
        <w:ind w:left="720"/>
      </w:pPr>
      <w:r>
        <w:rPr>
          <w:lang w:val="hi_IN" w:bidi="hi_IN"/>
        </w:rPr>
      </w:r>
      <w:r>
        <w:rPr>
          <w:lang w:val="hi_IN" w:bidi="hi_IN"/>
        </w:rPr>
        <w:t>गिलाद के क्षेत्र के याबेश नगर में रहने वाले इस्राएली लोग।</w:t>
      </w:r>
    </w:p>
    <w:p>
      <w:pPr>
        <w:pStyle w:val="ListBullet"/>
        <w:spacing w:line="240" w:lineRule="auto"/>
        <w:ind w:left="720"/>
      </w:pPr>
      <w:r>
        <w:rPr>
          <w:lang w:val="hi_IN" w:bidi="hi_IN"/>
        </w:rPr>
      </w:r>
      <w:r>
        <w:rPr>
          <w:lang w:val="hi_IN" w:bidi="hi_IN"/>
        </w:rPr>
        <w:t>और याबेश नगर के साहसी इस्राएली योद्धा</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यिज्रेल में लौटकर, पलिश्ती गिलबो पर्वत पर इस्राएलियों से युद्ध करते हैं। पलिश्ती कई इस्राएली सैनिकों को मार डालते हैं। इस्राएली जिनमें राजा शाऊल और शाऊल के पुत्र शामिल थे, जल्दी से भाग जाते हैं। पलिश्ती शाऊल और उसके पुत्रों तक पहुँच गए और उन्होंने शाऊल के तीन पुत्रों—योनातान, अबीनादाब और मल्की-शूआ—को मार डाला।</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पलिश्तियों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पलिश्ती शाऊल के विरुद्ध भीषण युद्ध करते हैं, और पलिश्ती उस स्थान के निकट पहुँच जाते हैं जहाँ शाऊल है। तब धनुर्धारियों के तीर अपने लक्ष्य शाऊल को ढूँढ लेते हैं और उसे जा लगते हैं। तीरों ने शाऊल को बहुत बुरी तरह घायल कर दिया। शाऊल ने अपने हथियार उठाने वाले से कहा कि वह उसे भोंककर मार डाले। हथियार उठाने वाला बहुत डर गया और उसने शाऊल को मारने से इनकार कर दिया। तब शाऊल ने अपनी तलवार खींची और उसकी नोक पर गिरकर अपने प्राण दे दिए। जब शाऊल के हथियार उठाने वाले ने देखा कि शाऊल मर गया है, तब उसने भी अपनी तलवार की नोक पर गिरकर अपने प्राण दे दिए।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शाऊल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शाऊल के हथियार उठाने वाले की भूमिका निभाने वाले व्यक्ति से पूछिए, “तुम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अब कहानीकार सारांश देता है कि उस दिन क्या हुआ था। शाऊल, उसके तीन पुत्र और उसका हथियार उठाने वाला जवान—ये सब मर जाते हैं। वे पुरुष उसी दिन मर गए, और उनके साथ शाऊल के वे सभी सैनिक भी जो भाग नहीं पाए, या शाऊल के सबसे निकट के वे लोग जो उसे घेरे हुए थे।</w:t>
      </w:r>
    </w:p>
    <w:p>
      <w:pPr/>
      <w:r>
        <w:rPr>
          <w:lang w:val="hi_IN" w:bidi="hi_IN"/>
        </w:rPr>
      </w:r>
      <w:r>
        <w:rPr>
          <w:lang w:val="hi_IN" w:bidi="hi_IN"/>
        </w:rPr>
        <w:t>कहानीकार इस्राएल और पलिश्तियों के बीच के युद्ध की कहानी को थोड़ी देर के लिए रोककर बताता है कि पलिश्तियों की विजय के बाद क्या हुआ। यिज्रेल की घाटी के दूसरी ओर रहने वाले इस्राएलियों और यरदन नदी के पार रहने वाले लोगों ने देखा और जान लिया कि इस्राएली सेना भाग गई है और शाऊल तथा उसके तीन पुत्र मारे गए हैं। जब ऐसा हुआ, तो इस्राएली अपने नगरों को छोड़कर कहीं और रहने के लिए भाग गए। इसके बाद पलिश्ती सैनिक और उनके परिवार उन खाली नगरों में आकर रहने लगे।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यिज्रेल की तराई के दूसरी ओर और यरदन नदी के पार रहने वाले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कथाकार अब युद्ध की कहानी पर वापस जाता है। युद्ध के अगले दिन, पलिश्ती सैनिक गिलबो पर्वत पर लौटे ताकि मारे गए इस्राएली सैनिकों से हथियार, कवच और अन्य मूल्यवान वस्तुएँ ले सकें। पलिश्तियों ने शाऊल और उसके तीनों पुत्रों को मरे हुए पाया। पलिश्तियों ने शाऊल का सिर काट दिया और उसके युद्ध के वस्त्र तथा उसके साथ रखे हथियार उतार लिए। इसके बाद, पलिश्तियों ने पूरे पलिश्ती देश में यह शुभ समाचार फैलाने के लिए दूत भेजे कि शाऊल मर गया है और पलिश्तियों ने युद्ध में विजय प्राप्त कर ली है। ये दूत अपने देवताओं के मन्दिरों में और पलिश्ती लोगों के बीच—संभवतः बाज़ारों या छोटे-छोटे उपासना-स्थलों जैसे सार्वजनिक स्थानों पर—इस शुभ समाचार की घोषणा करते हैं।</w:t>
      </w:r>
    </w:p>
    <w:p>
      <w:pPr/>
      <w:r>
        <w:rPr>
          <w:lang w:val="hi_IN" w:bidi="hi_IN"/>
        </w:rPr>
      </w:r>
      <w:r>
        <w:rPr>
          <w:lang w:val="hi_IN" w:bidi="hi_IN"/>
        </w:rPr>
        <w:t>पलिश्तियों ने शाऊल का कवच और उसके हथियार पलिश्तियों की देवी अश्तोरेत के मन्दिर में रख दिए। पलिश्तियों ने शाऊल के मृत शरीर को अपने एक नगर, बेत-शान, की बाहरी शहरपनाह पर टाँग दिया। जब गिलाद के क्षेत्र के याबेश नगर के इस्राएलियों ने यह समाचार सुना कि पलिश्तियों ने शाऊल के मृत शरीर का अपमान किया है, तब वहाँ के सभी वीर योद्धा नगर से निकल पड़े और सारी रात यात्रा करके बेत-शान नगर पहुँचे। योद्धाओं ने बेत-शान की दीवार से शाऊल के मृत शरीर और उसके पुत्रों के शवों को उतारा, उन्हें याबेश ले गए और वहाँ उन शवों को जला दिया। योद्धा जली हुई हड्डियों को इकट्ठा करते हैं और उन्हें याबेश में एक झाऊ के पेड़ के नीचे दफनाते हैं। फिर याबेश के लोग सात दिनों तक उपवास करते हैं, या खाना बंद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याबेश नगर के लोगों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शमूएल 31:1–13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पलिश्तियों ने गिलबो पर्वत पर </w:t>
      </w:r>
      <w:r>
        <w:rPr>
          <w:b/>
          <w:lang w:val="hi_IN" w:bidi="hi_IN"/>
        </w:rPr>
        <w:t>इस्राएलियों</w:t>
      </w:r>
      <w:r>
        <w:rPr>
          <w:lang w:val="hi_IN" w:bidi="hi_IN"/>
        </w:rPr>
        <w:t xml:space="preserve"> से युद्ध किया, और इस्राएली सैनिक पलिश्तियों के सामने से भाग गए। इस्राएल के लिए उसी शब्द या वाक्यांश का प्रयोग करें जिसका प्रयोग आपने पिछले भागों में किया है। इस्राएल के बारे में अधिक जानकारी के लिए, मुख्य शब्दावली देखें।</w:t>
      </w:r>
    </w:p>
    <w:p>
      <w:pPr/>
      <w:r>
        <w:rPr>
          <w:lang w:val="hi_IN" w:bidi="hi_IN"/>
        </w:rPr>
      </w:r>
      <w:r>
        <w:rPr>
          <w:lang w:val="hi_IN" w:bidi="hi_IN"/>
        </w:rPr>
        <w:t>पलिश्ती शाऊल के विरुद्ध भयंकर रीति से लड़ें। तब धनुर्धारियों ने शाऊल को ढूँढ लिया, या उनके तीरों ने अपने लक्ष्य शाऊल पर निशाना साध लिया, और शाऊल को जा लगे।</w:t>
      </w:r>
    </w:p>
    <w:p>
      <w:pPr/>
      <w:r>
        <w:rPr>
          <w:lang w:val="hi_IN" w:bidi="hi_IN"/>
        </w:rPr>
      </w:r>
      <w:r>
        <w:rPr>
          <w:lang w:val="hi_IN" w:bidi="hi_IN"/>
        </w:rPr>
        <w:t xml:space="preserve">यहाँ रुकें और समूह में चर्चा करें कि आप </w:t>
      </w:r>
      <w:r>
        <w:rPr>
          <w:b/>
          <w:lang w:val="hi_IN" w:bidi="hi_IN"/>
        </w:rPr>
        <w:t>तीरंदाज</w:t>
      </w:r>
      <w:r>
        <w:rPr>
          <w:lang w:val="hi_IN" w:bidi="hi_IN"/>
        </w:rPr>
        <w:t xml:space="preserve"> के लिए अपनी भाषा में कौन-सा शब्द या पद प्रयोग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यहाँ रुकें और समूह के रूप में एक तीरंदाज की तस्वीर देखें जिसमें धनुष से तीर चलाते हैं। इस ऑडियो को यहाँ रोकें।</w:t>
      </w:r>
    </w:p>
    <w:p>
      <w:pPr/>
      <w:r>
        <w:rPr>
          <w:lang w:val="hi_IN" w:bidi="hi_IN"/>
        </w:rPr>
      </w:r>
      <w:r>
        <w:rPr>
          <w:lang w:val="hi_IN" w:bidi="hi_IN"/>
        </w:rPr>
        <w:t xml:space="preserve">तब शाऊल अपने </w:t>
      </w:r>
      <w:r>
        <w:rPr>
          <w:b/>
          <w:lang w:val="hi_IN" w:bidi="hi_IN"/>
        </w:rPr>
        <w:t>हथियार उठाने वाले</w:t>
      </w:r>
      <w:r>
        <w:rPr>
          <w:lang w:val="hi_IN" w:bidi="hi_IN"/>
        </w:rPr>
        <w:t xml:space="preserve"> से उसी की तलवार निकालकर शाऊल को घोंपकर मार डालने के लिए कहता है, ताकि ये खतनारहित लोग शाऊल को धीरे-धीरे और पीड़ा देकर न मारें। इस्राएली अपने पुत्रों का खतना परमेश्वर के साथ अपनी विशेष वाचा के चिन्ह के रूप में करते थे, और वे खतनारहित लोगों को तुच्छ समझते थे। तलवार, हथियार उठाने वाला और खतनारहित के लिए वही शब्द या पद प्रयोग कीजिए जो आपने पिछले अंशों में प्रयोग किए थे। खतना के बारे में अधिक जानकारी के लिए, मुख्य शब्दावली देखें।</w:t>
      </w:r>
    </w:p>
    <w:p>
      <w:pPr/>
      <w:r>
        <w:rPr>
          <w:lang w:val="hi_IN" w:bidi="hi_IN"/>
        </w:rPr>
      </w:r>
      <w:r>
        <w:rPr>
          <w:lang w:val="hi_IN" w:bidi="hi_IN"/>
        </w:rPr>
        <w:t xml:space="preserve">यिज्रेल की तराई के दूसरी ओर और </w:t>
      </w:r>
      <w:r>
        <w:rPr>
          <w:b/>
          <w:lang w:val="hi_IN" w:bidi="hi_IN"/>
        </w:rPr>
        <w:t>यरदन नदी</w:t>
      </w:r>
      <w:r>
        <w:rPr>
          <w:lang w:val="hi_IN" w:bidi="hi_IN"/>
        </w:rPr>
        <w:t xml:space="preserve"> के पार रहने वाले इस्राएली भी अपने नगरों को छोड़कर भाग गए। यरदन नदी के लिए उसी शब्द या वाक्यांश का उपयोग करें जिसका उपयोग आपने पहले किया है। यरदन नदी मुख्य शब्दावली में है।</w:t>
      </w:r>
    </w:p>
    <w:p>
      <w:pPr/>
      <w:r>
        <w:rPr>
          <w:lang w:val="hi_IN" w:bidi="hi_IN"/>
        </w:rPr>
      </w:r>
      <w:r>
        <w:rPr>
          <w:lang w:val="hi_IN" w:bidi="hi_IN"/>
        </w:rPr>
        <w:t xml:space="preserve">पलिश्तियों ने पूरे पलिश्ती देश में यह शुभ समाचार सुनाने के लिए अपने दूतों को भेजा कि शाऊल मर गया है और पलिश्तियों ने युद्ध जीत लिया है। ये पुरुष अपने देवताओं के घरों, या </w:t>
      </w:r>
      <w:r>
        <w:rPr>
          <w:b/>
          <w:lang w:val="hi_IN" w:bidi="hi_IN"/>
        </w:rPr>
        <w:t>मन्दिरों</w:t>
      </w:r>
      <w:r>
        <w:rPr>
          <w:lang w:val="hi_IN" w:bidi="hi_IN"/>
        </w:rPr>
        <w:t xml:space="preserve"> में, और पलिश्ती लोगों के बीच यह शुभ समाचार सुनाते हैं। मन्दिर के लिए उसी शब्द या वाक्यांश का उपयोग करें जिसका उपयोग आपने पिछले भागों में किया है। मन्दिर के बारे में अधिक जानकारी के लिए, मुख्य शब्दावली देखें।</w:t>
      </w:r>
    </w:p>
    <w:p>
      <w:pPr/>
      <w:r>
        <w:rPr>
          <w:lang w:val="hi_IN" w:bidi="hi_IN"/>
        </w:rPr>
      </w:r>
      <w:r>
        <w:rPr>
          <w:lang w:val="hi_IN" w:bidi="hi_IN"/>
        </w:rPr>
        <w:t>मूर्ति एक वस्तु है जिसे लोग किसी देवता की उपासना करने के लिए बनाते हैं। यह वस्तु लोगों को इस देवता की कुछ विशेषताओं के बारे में याद दिलाती है। लोग किसी देवता की कोई वस्तु या प्रतिमा बनाते हैं और उस वस्तु की उपासना इस तरह करते हैं मानो वह स्वयं वह देवता हो। परमेश्वर ने अपनी आज्ञाओं में इस्राएलियों को कभी भी ऐसी कोई मूर्ति या प्रतिमा बनाने, या स्वयं परमेश्वर के अतिरिक्त किसी अन्य की उपासना करने से वर्जित किया था।</w:t>
      </w:r>
    </w:p>
    <w:p>
      <w:pPr/>
      <w:r>
        <w:rPr>
          <w:lang w:val="hi_IN" w:bidi="hi_IN"/>
        </w:rPr>
      </w:r>
      <w:r>
        <w:rPr>
          <w:lang w:val="hi_IN" w:bidi="hi_IN"/>
        </w:rPr>
        <w:t xml:space="preserve">यहाँ रुकें और समूह में चर्चा करें कि आप </w:t>
      </w:r>
      <w:r>
        <w:rPr>
          <w:b/>
          <w:lang w:val="hi_IN" w:bidi="hi_IN"/>
        </w:rPr>
        <w:t>मूर्ति</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मूर्ति के बारे में अधिक जानकारी के लिए, मुख्य शब्दावली को देखें। इस ऑडियो को यहाँ रोकें।</w:t>
      </w:r>
    </w:p>
    <w:p>
      <w:pPr/>
      <w:r>
        <w:rPr>
          <w:lang w:val="hi_IN" w:bidi="hi_IN"/>
        </w:rPr>
      </w:r>
      <w:r>
        <w:rPr>
          <w:lang w:val="hi_IN" w:bidi="hi_IN"/>
        </w:rPr>
        <w:t>उसके बाद, योद्धा जली हुई हड्डियों को इकट्ठा करते हैं और उन्हें याबेश में एक झाऊ (टैमरिसक) के पेड़ के नीचे दफनाते हैं।</w:t>
      </w:r>
    </w:p>
    <w:p>
      <w:pPr/>
      <w:r>
        <w:rPr>
          <w:lang w:val="hi_IN" w:bidi="hi_IN"/>
        </w:rPr>
      </w:r>
      <w:r>
        <w:rPr>
          <w:lang w:val="hi_IN" w:bidi="hi_IN"/>
        </w:rPr>
        <w:t>यहाँ रुकें और समूह में एक झाऊ के पेड़ का चित्र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झाऊ के पेड़</w:t>
      </w:r>
      <w:r>
        <w:rPr>
          <w:lang w:val="hi_IN" w:bidi="hi_IN"/>
        </w:rPr>
        <w:t>के लिए किस शब्द या वाक्यांश का उपयोग करेंगे।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