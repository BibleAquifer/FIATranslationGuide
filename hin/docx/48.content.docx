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Familiarization, Internalization, Articulation (Fia)</w:t>
      </w:r>
      <w:r>
        <w:rPr>
          <w:lang w:val="hi_IN" w:bidi="hi_IN"/>
        </w:rPr>
      </w:r>
    </w:p>
    <w:p>
      <w:pPr/>
      <w:r>
        <w:rPr>
          <w:lang w:val="hi_IN" w:bidi="hi_IN"/>
        </w:rPr>
      </w:r>
      <w:r>
        <w:rPr>
          <w:b/>
          <w:lang w:val="hi_IN" w:bidi="hi_IN"/>
        </w:rPr>
        <w:t>Familiarization, Internalization, Articulation (FIA) Translation Guide</w:t>
      </w:r>
      <w:r>
        <w:rPr>
          <w:lang w:val="hi_IN" w:bidi="hi_IN"/>
        </w:rPr>
        <w:t xml:space="preserve"> © 2025 Word Collective Released under CC BY-SA 4.0 license. </w:t>
      </w:r>
      <w:r>
        <w:rPr>
          <w:lang w:val="hi_IN" w:bidi="hi_IN"/>
        </w:rPr>
        <w:t>Familiarization, Internalization, Articulation (FIA) Translation Guide</w:t>
      </w:r>
      <w:r>
        <w:rPr>
          <w:lang w:val="hi_IN" w:bidi="hi_IN"/>
        </w:rPr>
        <w:t xml:space="preserve"> has been adapted in the following languages Tok Pisin, عربي, Français, हिंदी, Bahasa Indonesia, Português, Русский, Español, Kiswahili, 简体中文 from </w:t>
      </w:r>
      <w:r>
        <w:rPr>
          <w:lang w:val="hi_IN" w:bidi="hi_IN"/>
        </w:rPr>
        <w:t>Familiarization, Internalization, Articulation (FIA)</w:t>
      </w:r>
      <w:r>
        <w:rPr>
          <w:lang w:val="hi_IN" w:bidi="hi_IN"/>
        </w:rPr>
        <w:t xml:space="preserve"> © 2025 Word Collective Released under CC BY-SA 4.0 license by Mission Mutual</w:t>
      </w:r>
      <w:r>
        <w:rPr>
          <w:lang w:val="hi_IN" w:bidi="hi_IN"/>
        </w:rPr>
      </w:r>
      <w:r>
        <w:rPr>
          <w:lang w:val="hi_IN" w:bidi="hi_IN"/>
        </w:rPr>
      </w:r>
    </w:p>
    <w:p>
      <w:pPr>
        <w:pStyle w:val="Heading1"/>
      </w:pPr>
      <w:r>
        <w:rPr>
          <w:lang w:val="hi_IN" w:bidi="hi_IN"/>
        </w:rPr>
        <w:t>Familiarization, Internalization, Articulation (Fia)</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GAL</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गलातियों 1:1–5</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गलातियों 1:1–5 को सुनें और अपने मन में रखें।</w:t>
      </w:r>
    </w:p>
    <w:p>
      <w:pPr/>
      <w:r>
        <w:rPr>
          <w:lang w:val="hi_IN" w:bidi="hi_IN"/>
        </w:rPr>
      </w:r>
      <w:r>
        <w:rPr>
          <w:lang w:val="hi_IN" w:bidi="hi_IN"/>
        </w:rPr>
        <w:t>यदि संभव हो, तो गलातियों 1:1–5 का ऑडियो संस्करण तीन अलग-अलग अनुवादों में तीन बार सुनें।</w:t>
      </w:r>
    </w:p>
    <w:p>
      <w:pPr/>
      <w:r>
        <w:rPr>
          <w:lang w:val="hi_IN" w:bidi="hi_IN"/>
        </w:rPr>
      </w:r>
      <w:r>
        <w:rPr>
          <w:lang w:val="hi_IN" w:bidi="hi_IN"/>
        </w:rPr>
        <w:t>इस ऑडियो को यहाँ रोकें।</w:t>
      </w:r>
    </w:p>
    <w:p>
      <w:pPr/>
      <w:r>
        <w:rPr>
          <w:lang w:val="hi_IN" w:bidi="hi_IN"/>
        </w:rPr>
      </w:r>
      <w:r>
        <w:rPr>
          <w:lang w:val="hi_IN" w:bidi="hi_IN"/>
        </w:rPr>
        <w:t>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यीशु या पवित्र आत्मा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गलातियों 1:1–5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यह भाग पौलुस की ओर से गलातिया के विश्वासियों के लिए एक संदेश की शुरुआत है। इससे पहले, पौलुस और एक अन्य विश्वासी, बरनबास, ने इस क्षेत्र के कई शहरों का दौरा किया था। वहाँ पौलुस और बरनबास ने लोगों को यीशु के बारे में सुसमाचार बताया। यद्यपि ये शहर रोमियों के अधीन थे, फिर भी उनमें कई भिन्न-भिन्न जातियों के लोग रहते थे, जिनमें यहूदी लोग और अन्यजाति लोग, अर्थात् गैर-यहूदी लोग भी शामिल थे। बहुत से यहूदी लोग पौलुस की शिक्षा से क्रोधित थे, परन्तु बहुत से लोगों ने यीशु पर विश्वास किया, विशेषकर अन्यजाति लोगों ने। अन्ततः अविश्वासी यहूदियों ने पौलुस और बरनबास को गलातिया के शहरों से निकल जाने के लिए विवश कर दिया, परन्तु प्रत्येक शहर में विश्वासियों के समूह, अर्थात् कलीसियाएँ, बनी रहीं। पौलुस उन शहरों के विश्वासियों की चिन्ता करता था और इन विश्वासियों से मिलने के लिए पहले ही एक बार वापस आ चुका था।</w:t>
      </w:r>
    </w:p>
    <w:p>
      <w:pPr/>
      <w:r>
        <w:rPr>
          <w:lang w:val="hi_IN" w:bidi="hi_IN"/>
        </w:rPr>
      </w:r>
      <w:r>
        <w:rPr>
          <w:lang w:val="hi_IN" w:bidi="hi_IN"/>
        </w:rPr>
        <w:t>यहाँ रुकें और समूह में गलातिया क्षेत्र का नक्शा देखें। उन शहरों को खोजें जिनका पौलुस ने दौरा किया था, जिनमें पिसिदिया का अन्ताकिया, इकुनियुम, लुस्त्रा और दिरबे शामिल हैं। इस ऑडियो को यहाँ रोकें।</w:t>
      </w:r>
    </w:p>
    <w:p>
      <w:pPr/>
      <w:r>
        <w:rPr>
          <w:lang w:val="hi_IN" w:bidi="hi_IN"/>
        </w:rPr>
      </w:r>
      <w:r>
        <w:rPr>
          <w:lang w:val="hi_IN" w:bidi="hi_IN"/>
        </w:rPr>
        <w:t>अब पौलुस एक दूसरे शहर में है, जहाँ उसने सुना है कि गलातिया के शहरों में कुछ बुरा हो रहा है। लोग गलातियों से कह रहे हैं कि विश्वासियों को यहूदी व्यवस्था के नियमों का भी पालन करना चाहिए। यह वह शिक्षा नहीं है जो पौलुस ने गलातियों को दी थी, जब पौलुस ने उनके पास आकर उन्हें यीशु के विषय में सुसमाचार सुनाया था। अब कुछ अन्य लोग यह कह रहे हैं कि वे पौलुस से अधिक जानते हैं और यह कि सुसमाचार का उनका संस्करण उस शिक्षा से बेहतर है जो पौलुस ने दी थी। पौलुस गलातियों को यीशु के विषय में सच्चाई की याद दिलाने के लिए उन्हें यह पत्र लिखता है।</w:t>
      </w:r>
    </w:p>
    <w:p>
      <w:pPr/>
      <w:r>
        <w:rPr>
          <w:lang w:val="hi_IN" w:bidi="hi_IN"/>
        </w:rPr>
      </w:r>
      <w:r>
        <w:rPr>
          <w:lang w:val="hi_IN" w:bidi="hi_IN"/>
        </w:rPr>
        <w:t>पौलुस जानता है कि ये अन्य शिक्षक कैसी बातें कह रहे हैं, इसलिए वह सबसे पहले गलातिया के विश्वासियों को यह याद दिलाता है कि वह कौन है और उसके पास क्या अधिकार है। पौलुस एक प्रेरित है, अर्थात् ऐसा व्यक्ति जिसे स्वयं यीशु ने सुसमाचार प्रचार करने और विश्वासियों को परमेश्वर के विषय में शिक्षा देने के लिए चुना है। पौलुस यह स्पष्ट करता है कि मनुष्यों ने पौलुस को नहीं चुना और न ही उसे अधिकार दिया था। यद्यपि अन्ताकिया के विश्वासियों ने पौलुस को गलातियों के पास भेजा था, फिर भी अन्ताकिया के विश्वासियों ने पौलुस को नहीं चुना था। यीशु मसीह और परमेश्वर पिता ने पौलुस को चुना। फिर पवित्र आत्मा ने अन्ताकिया के विश्वासियों को यह बात बताई। परमेश्वर पिता, यीशु और पवित्र आत्मा ने मिलकर पौलुस को चुना था।</w:t>
      </w:r>
    </w:p>
    <w:p>
      <w:pPr/>
      <w:r>
        <w:rPr>
          <w:lang w:val="hi_IN" w:bidi="hi_IN"/>
        </w:rPr>
      </w:r>
      <w:r>
        <w:rPr>
          <w:lang w:val="hi_IN" w:bidi="hi_IN"/>
        </w:rPr>
        <w:t>परमेश्वर यीशु मसीह का पिता है, और उन लोगों के भी पिता है जिन्हें उसने अपने परिवार में अपना लिया है क्योंकि उन्होंने मसीह पर विश्वास किया है। परमेश्वर पिता ने अपनी सामर्थ्य प्रकट की जब उसने यीशु को फिर से जीवित कर दिया। पौलुस के विरोधियों ने शायद यह दावा किया होगा कि उनके पास पौलुस से अधिक अधिकार है, परन्तु परमेश्वर ने पौलुस को अधिकार दिया था, और परमेश्वर के पास सबसे अधिक अधिकार है! इस अधिकार के कारण पौलुस का विश्वासियों को सुधारना सही है।</w:t>
      </w:r>
    </w:p>
    <w:p>
      <w:pPr/>
      <w:r>
        <w:rPr>
          <w:lang w:val="hi_IN" w:bidi="hi_IN"/>
        </w:rPr>
      </w:r>
      <w:r>
        <w:rPr>
          <w:lang w:val="hi_IN" w:bidi="hi_IN"/>
        </w:rPr>
        <w:t>यहाँ रुकें और समूह के रूप में इस प्रश्न पर चर्चा करें: उस समय की कोई कहानी सुनाएँ जब किसी अगुवे ने आपको लोगों के किसी समूह का प्रभारी चुना था। आपने लोगों के समूह को कैसे बताया कि उन लोगों का नेतृत्व करने का अधिकार आपके पास है? इस ऑडियो को यहाँ रोकें।</w:t>
      </w:r>
    </w:p>
    <w:p>
      <w:pPr/>
      <w:r>
        <w:rPr>
          <w:lang w:val="hi_IN" w:bidi="hi_IN"/>
        </w:rPr>
      </w:r>
      <w:r>
        <w:rPr>
          <w:lang w:val="hi_IN" w:bidi="hi_IN"/>
        </w:rPr>
        <w:t>पौलुस और उसके साथ के भाई, अर्थात् अन्य विश्वासी, गलातिया के विश्वासियों को नमस्कार भेजते हैं। पौलुस संभवतः इन अन्य विश्वासियों का उल्लेख इसलिए भी करता है ताकि यह दिखा सके कि ये विश्वासी भी उसी प्रकार सोचते हैं या वैसी ही चिंताएँ महसूस करते हैं जिनके बारे में पौलुस इस पत्र में आगे बात करेगा। इसके बाद पौलुस कहता है कि यह पत्र गलातिया की कलीसियाओं, अर्थात् वहाँ के विश्वासियों के समूहों, के लिए है। क्योंकि गलातिया एक ऐसा प्रदेश है जिसमें कई शहर हैं, इसलिए विश्वासी सम्भवतः इस पत्र को अन्य शहरों के विश्वासियों के समूहों के साथ भी साझा करेंगे।</w:t>
      </w:r>
    </w:p>
    <w:p>
      <w:pPr/>
      <w:r>
        <w:rPr>
          <w:lang w:val="hi_IN" w:bidi="hi_IN"/>
        </w:rPr>
      </w:r>
      <w:r>
        <w:rPr>
          <w:lang w:val="hi_IN" w:bidi="hi_IN"/>
        </w:rPr>
        <w:t>यहाँ रुकें और समूह में इस प्रश्न पर चर्चा करें: कल्पना करें कि आपके अगुवे या राजा ने आपके क्षेत्र के लोगों को एक बहुत महत्वपूर्ण संदेश भेजा। अगुवा संदेश कैसे भेजेगा? अगुवा यह कैसे सुनिश्चित करेगा कि हर किसी ने संदेश सुना? इस ऑडियो को यहाँ रोकें।</w:t>
      </w:r>
    </w:p>
    <w:p>
      <w:pPr/>
      <w:r>
        <w:rPr>
          <w:lang w:val="hi_IN" w:bidi="hi_IN"/>
        </w:rPr>
      </w:r>
      <w:r>
        <w:rPr>
          <w:lang w:val="hi_IN" w:bidi="hi_IN"/>
        </w:rPr>
        <w:t>पौलुस विश्वासियों के बीच एक सामान्य अभिवादन का उपयोग करता है जो प्रार्थना भी है। पौलुस परमेश्वर से मांगता है कि वह विश्वासियों को अनुग्रह प्रदान करे या उन पर कृपा करे, यद्यपि लोग इसके योग्य नहीं हैं। पौलुस परमेश्वर से यह भी प्रार्थना करता है कि वह विश्वासियों को शांति दे या उनके जीवन और संबंधों के सभी क्षेत्रों में उन्हें कुशलता प्रदान करे। परमेश्वर विश्वासियों को ये दोनों देता है। परमेश्वर, पिता परमेश्वर और यीशु मसीह दोनों हैं। यीशु विश्वासियों का प्रभु या स्वामी है, और वह मसीह भी है, जिसका अर्थ है उद्धारकर्ता।</w:t>
      </w:r>
    </w:p>
    <w:p>
      <w:pPr/>
      <w:r>
        <w:rPr>
          <w:lang w:val="hi_IN" w:bidi="hi_IN"/>
        </w:rPr>
      </w:r>
      <w:r>
        <w:rPr>
          <w:lang w:val="hi_IN" w:bidi="hi_IN"/>
        </w:rPr>
        <w:t>यहाँ रुकें और समूह में इस प्रश्न पर चर्चा करें: आपकी संस्कृति में, आप एक-दूसरे का अभिवादन कैसे करते हैं? जब आप दूर रहने वाले किसी व्यक्ति को संदेश भेजते हैं, तो आप उस व्यक्ति का अभिवादन किस प्रकार करते हैं? इस ऑडियो को यहाँ रोकें।</w:t>
      </w:r>
    </w:p>
    <w:p>
      <w:pPr/>
      <w:r>
        <w:rPr>
          <w:lang w:val="hi_IN" w:bidi="hi_IN"/>
        </w:rPr>
      </w:r>
      <w:r>
        <w:rPr>
          <w:lang w:val="hi_IN" w:bidi="hi_IN"/>
        </w:rPr>
        <w:t>परमेश्वर ने जो किया, उसके कारण विश्वासियों को यह अनुग्रह और शांति मिल सकती है। यीशु ने अपनी इच्छा से प्राण दिए ताकि लोगों को उनके पापों से या जिस तरह से वे लोग परमेश्वर की आज्ञा का उल्लंघन करते हैं उसके लिए मिलने वाले दण्ड से बचाया जा सके। यीशु लोगों को वर्तमान दुष्ट युग से बचाने के लिए मरा। पौलुस उस बुरे युग या समय की बात कर रहा है जिसमें विश्वासी रह रहे थे। पौलुस उस दुष्ट जीवन शैली की भी बात कर रहा है जो लोग उस समय जी रहे थे। संसार और उसमें जो कुछ है वह सब परमेश्वर का है, और परमेश्वर सब बातों पर शासन करता है। परन्तु वर्तमान समय बुरा है क्योंकि लोग परमेश्वर को राजा नहीं मानते हैं। इसके बजाय, लोग दुष्ट शक्तियों, वस्तुओं और लोगों की सेवा करते हैं। एक दिन, यीशु वापस आएगा, और हर कोई जान जाएगा कि परमेश्वर राजा है।</w:t>
      </w:r>
    </w:p>
    <w:p>
      <w:pPr/>
      <w:r>
        <w:rPr>
          <w:lang w:val="hi_IN" w:bidi="hi_IN"/>
        </w:rPr>
      </w:r>
      <w:r>
        <w:rPr>
          <w:lang w:val="hi_IN" w:bidi="hi_IN"/>
        </w:rPr>
        <w:t>यहाँ रुकें और समूह में इस प्रश्न पर चर्चा करें: आपकी संस्कृति में, आप समय की अवधि के बारे में कैसे बात करते हैं? एक गतिविधि के रूप में, अपने लोगों के इतिहास के उन क्षणों के बारे में चर्चा करें जब लोगों का जीवन अच्छा और शांत था, जैसे कि जब कोई भला राजा या नेता शासन करता था। अपने लोगों के इतिहास में ऐसे समय के बारे में भी सोचिए जब लोगों का जीवन आसान या शांतिपूर्ण नहीं था, जैसे कि जब आपके लोग आपस में लड़ते थे। उन समयों को लोगों के लिए अच्छा या बुरा किस बात ने बनाया? आप इस बारे में कैसे बात करते हैं कि यह अच्छा या बुरा था? इस ऑडियो को यहाँ रोकें।</w:t>
      </w:r>
    </w:p>
    <w:p>
      <w:pPr/>
      <w:r>
        <w:rPr>
          <w:lang w:val="hi_IN" w:bidi="hi_IN"/>
        </w:rPr>
      </w:r>
      <w:r>
        <w:rPr>
          <w:lang w:val="hi_IN" w:bidi="hi_IN"/>
        </w:rPr>
        <w:t>लेकिन यीशु ने विश्वासियों को स्वतंत्र कर दिया है, ताकि उन्हें इस वर्तमान दुष्ट युग के लोगों की तरह जीवन न जीना पड़े। जब यीशु ने यह किया, तब उन्होंने परमेश्वर की इच्छा का पालन किया, जो हमारा पिता है। एक बार फिर, पौलुस दिखाता है कि परमेश्वर पिता और यीशु, जो स्वयं परमेश्वर है, हमें उद्धार देने के लिए मिलकर कार्य करते हैं। पौलुस बाद में इस पत्र में समझाएगा कि क्योंकि यीशु पहले ही विश्वासियों का उद्धार कर चुका है, इसलिए विश्वासियों को यीशु के किए हुए कार्य में कुछ जोड़ने या उद्धार पाने के लिए कुछ और करने की आवश्यकता नहीं है। विश्वासियों को परमेश्वर को पर्याप्त रूप से प्रसन्न करने के लिए कुछ विशेष व्यवस्थाओं या नियमों का पालन करने की आवश्यकता नहीं है। यीशु पहले ही विश्वासियों को बचा चुका है और उन्हें मुक्त कर चुका है!</w:t>
      </w:r>
    </w:p>
    <w:p>
      <w:pPr/>
      <w:r>
        <w:rPr>
          <w:lang w:val="hi_IN" w:bidi="hi_IN"/>
        </w:rPr>
      </w:r>
      <w:r>
        <w:rPr>
          <w:lang w:val="hi_IN" w:bidi="hi_IN"/>
        </w:rPr>
        <w:t>यह इतना अच्छा समाचार है कि पौलुस परमेश्वर के किए हुए कार्य के लिए परमेश्वर की स्तुति करता है। परमेश्वर सदा महिमामय, महान और प्रतापी है। जब पौलुस यह कहता है, तो वह परमेश्वर की स्तुति करता है, और जब वह “आमीन” कहता है, तो वह इस बात की सत्यता पर विशेष बल देता है।</w:t>
      </w:r>
    </w:p>
    <w:p>
      <w:pPr/>
      <w:r>
        <w:rPr>
          <w:lang w:val="hi_IN" w:bidi="hi_IN"/>
        </w:rPr>
      </w:r>
      <w:r>
        <w:rPr>
          <w:lang w:val="hi_IN" w:bidi="hi_IN"/>
        </w:rPr>
        <w:t>यहाँ रुकें और समूह में इस प्रश्न पर चर्चा करें: आपकी संस्कृति में, आप परमेश्वर की स्तुति कैसे करते हैं? ऐसे समय कौन से होते हैं जब आप किसी और से बात करते समय परमेश्वर की स्तुति करते हैं?</w:t>
      </w:r>
      <w:r>
        <w:rPr>
          <w:lang w:val="hi_IN" w:bidi="hi_IN"/>
        </w:rPr>
      </w:r>
    </w:p>
    <w:p>
      <w:pPr>
        <w:pStyle w:val="Heading3"/>
      </w:pPr>
      <w:r>
        <w:rPr>
          <w:lang w:val="hi_IN" w:bidi="hi_IN"/>
        </w:rPr>
        <w:t>घटनाओं को समझाना</w:t>
      </w:r>
    </w:p>
    <w:p>
      <w:pPr/>
      <w:r>
        <w:rPr>
          <w:lang w:val="hi_IN" w:bidi="hi_IN"/>
        </w:rPr>
      </w:r>
      <w:r>
        <w:rPr>
          <w:lang w:val="hi_IN" w:bidi="hi_IN"/>
        </w:rPr>
        <w:t>गलातियों 1:1–5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हिस्सों, पात्रों और परिवेश को परिभाषित करेगा। फिर समूह इस भाग को अपने मन में समझने की कोशिश करेगा।</w:t>
      </w:r>
    </w:p>
    <w:p>
      <w:pPr/>
      <w:r>
        <w:rPr>
          <w:lang w:val="hi_IN" w:bidi="hi_IN"/>
        </w:rPr>
      </w:r>
      <w:r>
        <w:rPr>
          <w:lang w:val="hi_IN" w:bidi="hi_IN"/>
        </w:rPr>
        <w:t>इस भाग में दो हिस्से हैं।</w:t>
      </w:r>
    </w:p>
    <w:p>
      <w:pPr/>
      <w:r>
        <w:rPr>
          <w:lang w:val="hi_IN" w:bidi="hi_IN"/>
        </w:rPr>
      </w:r>
      <w:r>
        <w:rPr>
          <w:b/>
          <w:lang w:val="hi_IN" w:bidi="hi_IN"/>
        </w:rPr>
        <w:t>पहले भाग में:</w:t>
      </w:r>
      <w:r>
        <w:rPr>
          <w:lang w:val="hi_IN" w:bidi="hi_IN"/>
        </w:rPr>
        <w:t xml:space="preserve"> पौलुस समझाता है कि यह पत्र उसी की ओर से है, और वह एक प्रेरित है क्योंकि परमेश्वर पिता और प्रभु यीशु मसीह ने उसे चुना है।</w:t>
      </w:r>
    </w:p>
    <w:p>
      <w:pPr/>
      <w:r>
        <w:rPr>
          <w:lang w:val="hi_IN" w:bidi="hi_IN"/>
        </w:rPr>
      </w:r>
      <w:r>
        <w:rPr>
          <w:b/>
          <w:lang w:val="hi_IN" w:bidi="hi_IN"/>
        </w:rPr>
        <w:t>दूसरे भाग में:</w:t>
      </w:r>
      <w:r>
        <w:rPr>
          <w:lang w:val="hi_IN" w:bidi="hi_IN"/>
        </w:rPr>
        <w:t xml:space="preserve"> पौलुस और उसके साथ के विश्वासी गलातिया के विश्वासियों को नमस्कार कहते हैं और प्रार्थना करते हैं कि परमेश्वर पिता और प्रभु यीशु मसीह उन्हें अनुग्रह और शांति प्रदान करें। पौलुस परमेश्वर के किए हुए कार्य के लिए परमेश्वर की स्तुति करता है।</w:t>
      </w:r>
    </w:p>
    <w:p>
      <w:pPr/>
      <w:r>
        <w:rPr>
          <w:lang w:val="hi_IN" w:bidi="hi_IN"/>
        </w:rPr>
      </w:r>
      <w:r>
        <w:rPr>
          <w:lang w:val="hi_IN" w:bidi="hi_IN"/>
        </w:rPr>
        <w:t>इस भाग में पात्र हैं:</w:t>
      </w:r>
    </w:p>
    <w:p>
      <w:pPr>
        <w:pStyle w:val="ListBullet"/>
        <w:spacing w:line="240" w:lineRule="auto"/>
        <w:ind w:left="720"/>
      </w:pPr>
      <w:r>
        <w:rPr>
          <w:lang w:val="hi_IN" w:bidi="hi_IN"/>
        </w:rPr>
      </w:r>
      <w:r>
        <w:rPr>
          <w:lang w:val="hi_IN" w:bidi="hi_IN"/>
        </w:rPr>
        <w:t>पौलुस</w:t>
      </w:r>
    </w:p>
    <w:p>
      <w:pPr>
        <w:pStyle w:val="ListBullet"/>
        <w:spacing w:line="240" w:lineRule="auto"/>
        <w:ind w:left="720"/>
      </w:pPr>
      <w:r>
        <w:rPr>
          <w:lang w:val="hi_IN" w:bidi="hi_IN"/>
        </w:rPr>
      </w:r>
      <w:r>
        <w:rPr>
          <w:lang w:val="hi_IN" w:bidi="hi_IN"/>
        </w:rPr>
        <w:t>प्रभु यीशु मसीह</w:t>
      </w:r>
    </w:p>
    <w:p>
      <w:pPr>
        <w:pStyle w:val="ListBullet"/>
        <w:spacing w:line="240" w:lineRule="auto"/>
        <w:ind w:left="720"/>
      </w:pPr>
      <w:r>
        <w:rPr>
          <w:lang w:val="hi_IN" w:bidi="hi_IN"/>
        </w:rPr>
      </w:r>
      <w:r>
        <w:rPr>
          <w:lang w:val="hi_IN" w:bidi="hi_IN"/>
        </w:rPr>
        <w:t>परमेश्वर पिता</w:t>
      </w:r>
    </w:p>
    <w:p>
      <w:pPr>
        <w:pStyle w:val="ListBullet"/>
        <w:spacing w:line="240" w:lineRule="auto"/>
        <w:ind w:left="720"/>
      </w:pPr>
      <w:r>
        <w:rPr>
          <w:lang w:val="hi_IN" w:bidi="hi_IN"/>
        </w:rPr>
      </w:r>
      <w:r>
        <w:rPr>
          <w:lang w:val="hi_IN" w:bidi="hi_IN"/>
        </w:rPr>
        <w:t>वे विश्वासी जो पौलुस के साथ थे</w:t>
      </w:r>
    </w:p>
    <w:p>
      <w:pPr>
        <w:pStyle w:val="ListBullet"/>
        <w:spacing w:line="240" w:lineRule="auto"/>
        <w:ind w:left="720"/>
      </w:pPr>
      <w:r>
        <w:rPr>
          <w:lang w:val="hi_IN" w:bidi="hi_IN"/>
        </w:rPr>
      </w:r>
      <w:r>
        <w:rPr>
          <w:lang w:val="hi_IN" w:bidi="hi_IN"/>
        </w:rPr>
        <w:t>और गलातिया की कलीसियाओं के विश्वासी</w:t>
      </w:r>
    </w:p>
    <w:p>
      <w:pPr/>
      <w:r>
        <w:rPr>
          <w:lang w:val="hi_IN" w:bidi="hi_IN"/>
        </w:rPr>
      </w:r>
      <w:r>
        <w:rPr>
          <w:lang w:val="hi_IN" w:bidi="hi_IN"/>
        </w:rPr>
        <w:t>समूह में, भाग के परिवेश के इन हिस्सों पर ध्यान दें:</w:t>
      </w:r>
    </w:p>
    <w:p>
      <w:pPr/>
      <w:r>
        <w:rPr>
          <w:lang w:val="hi_IN" w:bidi="hi_IN"/>
        </w:rPr>
      </w:r>
      <w:r>
        <w:rPr>
          <w:lang w:val="hi_IN" w:bidi="hi_IN"/>
        </w:rPr>
        <w:t>यह भाग गलातिया क्षेत्र के विश्वासियों के नाम पौलुस के पत्र का प्रारम्भ है। उस समय लोग प्रायः पत्र स्वयं लिखने के बजाय किसी व्यक्ति को बोलकर लिखवाते थे, और वह व्यक्ति उनकी बातों को लिख लेता था। व्यक्ति पहले यह तय करता था कि वह क्या कहना चाहता था, और फिर किसी दूसरे व्यक्ति को बताता था कि क्या लिखना है। पौलुस अक्सर लोगों के एक समूह के साथ मिलकर कोई पत्र लिखता था। यह संभव है कि पत्र के साथ अभिवादन भेजने वाले विश्वासियों के समूह ने पौलुस की सहायता की हो, परन्तु पौलुस विशेष रूप से यह नहीं बताता कि इस पत्र के शब्दों को चुनने में किसी ने उसके साथ मिलकर कार्य किया था या नहीं।</w:t>
      </w:r>
    </w:p>
    <w:p>
      <w:pPr/>
      <w:r>
        <w:rPr>
          <w:lang w:val="hi_IN" w:bidi="hi_IN"/>
        </w:rPr>
      </w:r>
      <w:r>
        <w:rPr>
          <w:lang w:val="hi_IN" w:bidi="hi_IN"/>
        </w:rPr>
        <w:t>जब पौलुस ने यह पत्र पूरा कर लिया, तब कोई व्यक्ति इस पत्र को उन लोगों तक ले गया जिन्हें ये बातें सुनने की आवश्यकता थी। यह व्यक्ति सम्भवतः पत्र को अपने हाथ में लेकर कलीसिया के सामने पढ़ता था, परन्तु वह पत्र की बातों से परिचित होता था और उसमें लिखी हर बात को सुनाने के लिए तैयार रहता था। कभी-कभी, पत्र ले जाने वाला व्यक्ति उस पत्र को कई स्थानों पर ले जाता था। जो कोई यह पत्र गलातिया क्षेत्र में लेकर आया था, वह सम्भवतः उन शहरों में भी गया होगा जहाँ पौलुस पहले जा चुका था, ताकि वहाँ के विश्वासियों के साथ इस पत्र को साझा कर सके।</w:t>
      </w:r>
    </w:p>
    <w:p>
      <w:pPr/>
      <w:r>
        <w:rPr>
          <w:lang w:val="hi_IN" w:bidi="hi_IN"/>
        </w:rPr>
      </w:r>
      <w:r>
        <w:rPr>
          <w:lang w:val="hi_IN" w:bidi="hi_IN"/>
        </w:rPr>
        <w:t>पौलुस इस पत्र की शुरुआत उसी प्रकार करता है जैसे पौलुस और उस समय के अन्य लोग सामान्यतः पत्रों की शुरुआत किया करते थे। पौलुस समझाता है कि पत्र किसकी ओर से है, फिर कहता है कि पत्र किसके लिए है। इसके बाद, पौलुस उन लोगों का अभिवादन करता है जिन्हें वह पत्र लिखता है, और उनकी भलाई की कामना करता है। विश्वासियों के लिए, यह इच्छा अक्सर एक प्रार्थना होती थी। पौलुस अपने पत्रों के इस भाग में अक्सर विश्वासियों को प्रोत्साहित करता था या उनके लिए परमेश्वर का धन्यवाद करता था। हालाँकि, पौलुस यहाँ ऐसा नहीं करता है! पौलुस गलातियों के बारे में चिंतित है। पौलुस गलातियों की समस्याओं के बारे में चिंतित है। यह संक्षिप्त परिचय दर्शाता है कि पौलुस उन समस्याओं के विषय में शीघ्रता से बात करना चाहता है!</w:t>
      </w:r>
    </w:p>
    <w:p>
      <w:pPr/>
      <w:r>
        <w:rPr>
          <w:lang w:val="hi_IN" w:bidi="hi_IN"/>
        </w:rPr>
      </w:r>
      <w:r>
        <w:rPr>
          <w:lang w:val="hi_IN" w:bidi="hi_IN"/>
        </w:rPr>
        <w:t>यहाँ रुकें और समूह में इस प्रश्न पर चर्चा करें: इस बात पर चर्चा करें कि आप आमतौर पर दूर रहने वाले किसी व्यक्ति को संदेश कैसे भेजते हैं। लोग आमतौर पर संदेश में क्या शामिल करते हैं? अब कल्पना करें कि आप किसी के बारे में चिंतित होने के कारण उसे एक अत्यंत आवश्यक या महत्वपूर्ण संदेश भेजते हैं। आप इस संदेश में क्या बात अलग ढंग से कहेंगे? इस ऑडियो को यहाँ रोकें।</w:t>
      </w:r>
    </w:p>
    <w:p>
      <w:pPr/>
      <w:r>
        <w:rPr>
          <w:lang w:val="hi_IN" w:bidi="hi_IN"/>
        </w:rPr>
      </w:r>
      <w:r>
        <w:rPr>
          <w:lang w:val="hi_IN" w:bidi="hi_IN"/>
        </w:rPr>
        <w:t>इस भाग में, पौलुस उन विषयों का परिचय देता है जिनके बारे में वह आगे इस पत्र में बात करेगा। पौलुस स्पष्ट करता है कि उसे प्रेरित के रूप में मनुष्यों ने नहीं, बल्कि परमेश्वर और यीशु ने चुना था। पौलुस के पास बहुत मजबूत अधिकार है क्योंकि परमेश्वर ने उसे चुना है। इस प्रकार, पौलुस गलातिया के विश्वासियों को सुधारने के लिए सही व्यक्ति है। पौलुस गलातियों को यह भी स्मरण कराता है कि यीशु ने हमारे पापों के लिए मृत्यु सहकर विश्वासियों का उद्धार किया। गलातियों के नाम इस पूरे पत्र का मुख्य संदेश यह है कि जब हम यीशु पर विश्वास करते हैं, तब परमेश्वर हमारा उद्धार करता है। हम यह प्राप्त करने के लिए कुछ नहीं करते हैं। यदि कोई कुछ अलग कहता है, तो वह व्यक्ति गलत है!</w:t>
      </w:r>
    </w:p>
    <w:p>
      <w:pPr/>
      <w:r>
        <w:rPr>
          <w:lang w:val="hi_IN" w:bidi="hi_IN"/>
        </w:rPr>
      </w:r>
      <w:r>
        <w:rPr>
          <w:lang w:val="hi_IN" w:bidi="hi_IN"/>
        </w:rPr>
        <w:t>इस भाग के पहले भाग में, पौलुस अपना परिचय देता है। पौलुस इस बात पर बल देता है कि उसका अधिकार और वह सुसमाचार जिसकी वह घोषणा करता है, मनुष्यों से नहीं बल्कि परमेश्वर से प्राप्त हुआ है। पौलुस ऐसा इसलिए करता है क्योंकि कुछ लोग पौलुस और उसकी शिक्षाओं पर प्रश्न उठा रहे थे। लेकिन पौलुस यहाँ दिखाता है कि वह केवल अपनी राय साझा नहीं कर रहा है। पौलुस गलातियों से कह रहा है कि वे उस बात को सुनें जो परमेश्वर ने पौलुस को कहने के लिए कही है!</w:t>
      </w:r>
    </w:p>
    <w:p>
      <w:pPr/>
      <w:r>
        <w:rPr>
          <w:lang w:val="hi_IN" w:bidi="hi_IN"/>
        </w:rPr>
      </w:r>
      <w:r>
        <w:rPr>
          <w:lang w:val="hi_IN" w:bidi="hi_IN"/>
        </w:rPr>
        <w:t>पौलुस कहता है कि यीशु मसीह और परमेश्वर पिता दोनों ने मिलकर उसे भेजा। पौलुस यीशु के लिए मसीह उपाधि का प्रयोग करता है, जिसका अर्थ है वह व्यक्ति जिसे परमेश्वर ने चुना था और राजा तथा उद्धारकर्ता के रूप में भेजने का वादा किया था। यीशु पौलुस के सामने प्रकट हुआ, शायद यही कारण है कि पौलुस यहाँ सबसे पहले यीशु का उल्लेख करता है। यीशु पौलुस के सामने प्रकट हो सका क्योंकि परमेश्वर पिता ने यीशु को मरे हुओं में से जीवित कर दिया था। यह वही शक्तिशाली परमेश्वर है जिसने पौलुस को चुना था! जब पौलुस परमेश्वर का उल्लेख करता है, तो वह अक्सर परमेश्वर के कार्यों के बारे में बात करता है, विशेषकर उन कार्यों के बारे में जो उसने यीशु मसीह में या उसके द्वारा किए हैं। पौलुस ऐसा इसलिए करता है ताकि यह प्रकट हो सके कि परमेश्वर कौन है और वह क्या करता है। पौलुस इस भाग के अगले हिस्से में भी ऐसा ही करेगा।</w:t>
      </w:r>
    </w:p>
    <w:p>
      <w:pPr/>
      <w:r>
        <w:rPr>
          <w:lang w:val="hi_IN" w:bidi="hi_IN"/>
        </w:rPr>
      </w:r>
      <w:r>
        <w:rPr>
          <w:lang w:val="hi_IN" w:bidi="hi_IN"/>
        </w:rPr>
        <w:t>अब जब पौलुस यह बता चुका है कि वह कौन है और वह प्रेरित क्यों है, तब वह गलातिया के विश्वासियों का अभिवादन करता है। इस दूसरे भाग में, पौलुस कहता है कि वह और उसके साथ के विश्वासी दोनों यह प्रार्थना करते हैं कि परमेश्वर गलातिया के विश्वासियों को अनुग्रह और शांति प्रदान करे। पौलुस अपने साथी विश्वासियों को "भाइयों" कहता है, क्योंकि सभी विश्वासी परमेश्वर के परिवार का हिस्सा हैं। परमेश्वर हमारा पिता है क्योंकि उसने विश्वासियों को अपने परिवार में गोद लेकर अपना बना लिया है। परमेश्वर पहले से ही विश्वासियों से अपने बच्चों के रूप में प्रेम करता है। इस प्रेम को प्राप्त करने के लिए विश्वासियों को कुछ और करने की आवश्यकता नहीं है।</w:t>
      </w:r>
    </w:p>
    <w:p>
      <w:pPr/>
      <w:r>
        <w:rPr>
          <w:lang w:val="hi_IN" w:bidi="hi_IN"/>
        </w:rPr>
      </w:r>
      <w:r>
        <w:rPr>
          <w:lang w:val="hi_IN" w:bidi="hi_IN"/>
        </w:rPr>
        <w:t>यहाँ रुकें और समूह में चर्चा करें: यहाँ पौलुस विश्वासियों को अपने "भाई" कहता है। पौलुस इस पत्र में कई बार गलातिया के विश्वासियों को “भाइयों और बहनों” कहकर संबोधित करेगा, ताकि यह दिखा सके कि वह उनसे प्रेम करता है और यह कि सभी विश्वासी परमेश्वर को अपना पिता मानने वाले एक ही परिवार के सदस्य हैं। विश्वासी होने के नाते आप एक-दूसरे को क्या कहकर बुलाते हैं? गलातियों की पत्री में साथी विश्वासियों—चाहे वे पुरुष हों या स्त्रियाँ—के लिए कौन सा संबोधन इस्तेमाल करना अच्छा रहेगा? इस ऑडियो को यहाँ रोकें।</w:t>
      </w:r>
    </w:p>
    <w:p>
      <w:pPr/>
      <w:r>
        <w:rPr>
          <w:lang w:val="hi_IN" w:bidi="hi_IN"/>
        </w:rPr>
      </w:r>
      <w:r>
        <w:rPr>
          <w:lang w:val="hi_IN" w:bidi="hi_IN"/>
        </w:rPr>
        <w:t>पौलुस मसीह को "प्रभु" भी कहता है, जिसका अर्थ है स्वामी। लोग परमेश्वर के लिए “प्रभु” की उपाधि का प्रयोग करते थे, और पौलुस अक्सर यीशु को “प्रभु” कहकर संबोधित करता है ताकि विश्वासियों को स्मरण रहे कि यीशु भी परमेश्वर हैं। एक बार फिर, पौलुस इस बारे में बात करता है कि हमारे पिता परमेश्वर और यीशु मसीह ने हमें अनुग्रह और शांति देने के लिए क्या किया है। पौलुस तीन बातों के बारे में बात करता है जो यीशु ने किए। सबसे पहले, यीशु ने स्वेच्छा से हमें हमारे पापों से, अर्थात् परमेश्वर की अवज्ञा करने के हमारे तरीके से, बचाने के लिए अपने प्राण दे दिए। पौलुस कहता है कि यीशु ने हमें बचाने के लिए अपने आप को दे दिया या मरना चुना। जब यीशु ने हमें बचाया, तो यीशु ने हमें खतरे से मुक्त कर दिया। दूसरा, यीशु हमें इस वर्तमान दुष्ट युग, अर्थात् लोगों के पापमय और बुरे जीवन-मार्ग से स्वतंत्र करता है। और तीसरा, यीशु परमेश्वर पिता की इच्छा के आज्ञाकारी था, अर्थात् उसने वही किया जो परमेश्वर पिता उससे करवाना चाहता था। इसी कारण पौलुस कहता है कि महिमा सदा-सर्वदा परमेश्वर की ही है। परमेश्वर सदा से महिमामय और महान रहा है, और सदा ऐसा ही रहेगा। इस बात पर बल देने के लिए, पौलुस “आमीन” कहता है, जो एक ऐसा शब्द है जिसे लोग “हाँ, निश्चय ही,” या “ऐसा ही होना चाहिए” कहने के लिए इस्तेमाल करते हैं।</w:t>
      </w:r>
    </w:p>
    <w:p>
      <w:pPr/>
      <w:r>
        <w:rPr>
          <w:lang w:val="hi_IN" w:bidi="hi_IN"/>
        </w:rPr>
      </w:r>
      <w:r>
        <w:rPr>
          <w:lang w:val="hi_IN" w:bidi="hi_IN"/>
        </w:rPr>
        <w:t>यहाँ रुकें और चर्चा करें कि आप वर्तमान दुष्ट युग या लोगों के जीवन जीने के दुष्ट तरीके के बारे में कैसे बात करना चाहते हैं। एक गतिविधि के रूप में, अपने जीवन के उस अच्छे समय का वर्णन करें जब लोग आपके प्रति दयालु थे, और अपने जीवन के उस बुरे समय का वर्णन करें जब लोग दयालु नहीं थे। इस बात पर ध्यान दें कि आप किसी बुरे समय के बारे में बात करने के लिए किन शब्दों या वाक्यांशों का उपयोग करते हैं। इस ऑडियो को यहाँ रोकें।</w:t>
      </w:r>
    </w:p>
    <w:p>
      <w:pPr/>
      <w:r>
        <w:rPr>
          <w:lang w:val="hi_IN" w:bidi="hi_IN"/>
        </w:rPr>
      </w:r>
      <w:r>
        <w:rPr>
          <w:lang w:val="hi_IN" w:bidi="hi_IN"/>
        </w:rPr>
        <w:t>इस प्रश्न पर समूह में चर्चा करें: आपकी भाषा में, लोग किसी महत्वपूर्ण बात पर ज़ोर कैसे देते हैं? आप कौन-से शब्द कहते हैं जिनका अर्थ होता है, “हाँ, निश्चय ही” या “ऐसा ही होना चाहिए”? इस ऑडियो को यहाँ रोकें।</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w:t>
      </w:r>
      <w:r>
        <w:rPr>
          <w:lang w:val="hi_IN" w:bidi="hi_IN"/>
        </w:rPr>
      </w:r>
    </w:p>
    <w:p>
      <w:pPr>
        <w:pStyle w:val="Heading3"/>
      </w:pPr>
      <w:r>
        <w:rPr>
          <w:lang w:val="hi_IN" w:bidi="hi_IN"/>
        </w:rPr>
        <w:t>पाठ को नाटकीय रूप देना</w:t>
      </w:r>
    </w:p>
    <w:p>
      <w:pPr/>
      <w:r>
        <w:rPr>
          <w:lang w:val="hi_IN" w:bidi="hi_IN"/>
        </w:rPr>
      </w:r>
      <w:r>
        <w:rPr>
          <w:lang w:val="hi_IN" w:bidi="hi_IN"/>
        </w:rPr>
        <w:t>गलातियों 1:1–5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नाटक के रूप में प्रस्तुत करेगा।</w:t>
      </w:r>
    </w:p>
    <w:p>
      <w:pPr/>
      <w:r>
        <w:rPr>
          <w:lang w:val="hi_IN" w:bidi="hi_IN"/>
        </w:rPr>
      </w:r>
      <w:r>
        <w:rPr>
          <w:lang w:val="hi_IN" w:bidi="hi_IN"/>
        </w:rPr>
        <w:t>इस भाग में दो हिस्से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पौलुस</w:t>
      </w:r>
    </w:p>
    <w:p>
      <w:pPr>
        <w:pStyle w:val="ListBullet"/>
        <w:spacing w:line="240" w:lineRule="auto"/>
        <w:ind w:left="720"/>
      </w:pPr>
      <w:r>
        <w:rPr>
          <w:lang w:val="hi_IN" w:bidi="hi_IN"/>
        </w:rPr>
      </w:r>
      <w:r>
        <w:rPr>
          <w:lang w:val="hi_IN" w:bidi="hi_IN"/>
        </w:rPr>
        <w:t>प्रभु यीशु मसीह</w:t>
      </w:r>
    </w:p>
    <w:p>
      <w:pPr>
        <w:pStyle w:val="ListBullet"/>
        <w:spacing w:line="240" w:lineRule="auto"/>
        <w:ind w:left="720"/>
      </w:pPr>
      <w:r>
        <w:rPr>
          <w:lang w:val="hi_IN" w:bidi="hi_IN"/>
        </w:rPr>
      </w:r>
      <w:r>
        <w:rPr>
          <w:lang w:val="hi_IN" w:bidi="hi_IN"/>
        </w:rPr>
        <w:t>परमेश्वर पिता</w:t>
      </w:r>
    </w:p>
    <w:p>
      <w:pPr>
        <w:pStyle w:val="ListBullet"/>
        <w:spacing w:line="240" w:lineRule="auto"/>
        <w:ind w:left="720"/>
      </w:pPr>
      <w:r>
        <w:rPr>
          <w:lang w:val="hi_IN" w:bidi="hi_IN"/>
        </w:rPr>
      </w:r>
      <w:r>
        <w:rPr>
          <w:lang w:val="hi_IN" w:bidi="hi_IN"/>
        </w:rPr>
        <w:t>वे विश्वासी जो पौलुस के साथ थे</w:t>
      </w:r>
    </w:p>
    <w:p>
      <w:pPr>
        <w:pStyle w:val="ListBullet"/>
        <w:spacing w:line="240" w:lineRule="auto"/>
        <w:ind w:left="720"/>
      </w:pPr>
      <w:r>
        <w:rPr>
          <w:lang w:val="hi_IN" w:bidi="hi_IN"/>
        </w:rPr>
      </w:r>
      <w:r>
        <w:rPr>
          <w:lang w:val="hi_IN" w:bidi="hi_IN"/>
        </w:rPr>
        <w:t>और गलातिया की कलीसियाओं के विश्वासी</w:t>
      </w:r>
    </w:p>
    <w:p>
      <w:pPr/>
      <w:r>
        <w:rPr>
          <w:lang w:val="hi_IN" w:bidi="hi_IN"/>
        </w:rPr>
      </w:r>
      <w:r>
        <w:rPr>
          <w:lang w:val="hi_IN" w:bidi="hi_IN"/>
        </w:rPr>
        <w:t>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प्रवाह, कथानक और कालक्रम पर ध्यान दें। यह सुनिश्चित करें कि आपसे इस भाग के कठिन या महत्वपूर्ण हिस्सों का अभिनय करना छूट न जाए। इस भाग के हर हिस्से को याद करने में एक दूसरे की सहायता करें।</w:t>
      </w:r>
    </w:p>
    <w:p>
      <w:pPr/>
      <w:r>
        <w:rPr>
          <w:lang w:val="hi_IN" w:bidi="hi_IN"/>
        </w:rPr>
      </w:r>
      <w:r>
        <w:rPr>
          <w:lang w:val="hi_IN" w:bidi="hi_IN"/>
        </w:rPr>
        <w:t>इस ऑडियो को यहाँ रोकें और इस भाग का अभिनय करें।</w:t>
      </w:r>
    </w:p>
    <w:p>
      <w:pPr/>
      <w:r>
        <w:rPr>
          <w:lang w:val="hi_IN" w:bidi="hi_IN"/>
        </w:rPr>
      </w:r>
      <w:r>
        <w:rPr>
          <w:lang w:val="hi_IN" w:bidi="hi_IN"/>
        </w:rPr>
        <w:t>समूह को इस भाग का अभिनय दूसरी बार करना चाहिए। नाटक में कुछ जगहों पर, नाटक को रोकें और पात्र निभाने वाले व्यक्ति से पूछें, "आप क्या महसूस कर रहे हैं या क्या सोच रहे हैं?" पात्र निभाने वाले व्यक्ति को यह उत्तर देना चाहिए कि यदि वह उस पात्र की जगह होता, तो वह क्या महसूस करता या सोचता। उसके बाद नाटक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नीचे नाटक और उसके संभावित उत्तरों का एक उदाहरण दिया गया है।</w:t>
      </w:r>
    </w:p>
    <w:p>
      <w:pPr/>
      <w:r>
        <w:rPr>
          <w:lang w:val="hi_IN" w:bidi="hi_IN"/>
        </w:rPr>
      </w:r>
      <w:r>
        <w:rPr>
          <w:lang w:val="hi_IN" w:bidi="hi_IN"/>
        </w:rPr>
        <w:t>पौलुस कहता है, "यह पत्र मुझ पौलुस की ओर से है। मैं एक प्रेरित हूँ। लोगों ने मुझे प्रेरित होने के लिए नहीं चुना। यीशु ने किसी से मुझे भेजने के लिए नहीं कहा। इसके बजाय, यीशु मसीह और परमेश्वर पिता ने मुझे चुना। परमेश्वर पिता ने यीशु को फिर से जीवित कर दिया। मैं और मेरे साथ के सभी साथी विश्वासी गलातिया के क्षेत्र की कलीसियाओं में रहने वाले तुम लोगों को यह पत्र भेजते हैं।"</w:t>
      </w:r>
    </w:p>
    <w:p>
      <w:pPr/>
      <w:r>
        <w:rPr>
          <w:lang w:val="hi_IN" w:bidi="hi_IN"/>
        </w:rPr>
      </w:r>
      <w:r>
        <w:rPr>
          <w:lang w:val="hi_IN" w:bidi="hi_IN"/>
        </w:rPr>
        <w:t>नाटक को रोकें। पौलुस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मैं गलातिया के क्षेत्र के विश्वासियों की परवाह करता हूँ। भले ही मैं अब उन विश्वासियों के पास नहीं हूँ, फिर भी मैं उन विश्वासियों के बारे में सोचता हूँ और उनसे बात करना चाहता हूँ; या</w:t>
      </w:r>
    </w:p>
    <w:p>
      <w:pPr>
        <w:pStyle w:val="ListBullet"/>
        <w:spacing w:line="240" w:lineRule="auto"/>
        <w:ind w:left="720"/>
      </w:pPr>
      <w:r>
        <w:rPr>
          <w:lang w:val="hi_IN" w:bidi="hi_IN"/>
        </w:rPr>
      </w:r>
      <w:r>
        <w:rPr>
          <w:lang w:val="hi_IN" w:bidi="hi_IN"/>
        </w:rPr>
        <w:t>मुझे सम्मानित महसूस हो रहा है कि परमेश्वर ने मुझे एक प्रेरित बनने के लिए चुना। मैं चाहता हूँ कि गलातिया के लोग याद रखें कि परमेश्वर ने मुझे चुना है। मैं नहीं चाहता कि गलातिया के विश्वासी मुझे दूसरों से अधिक सम्मान दें या मेरे साथ किसी और से बेहतर व्यवहार करें, क्योंकि मैं एक प्रेरित हूँ। मैं चाहता हूँ कि गलातिया के लोग इसे स्मरण रखें, ताकि गलातिया के लोग जान सकें कि जो मैं कहता हूँ वह परमेश्वर की ओर से है, इसलिए वह सत्य है; या</w:t>
      </w:r>
    </w:p>
    <w:p>
      <w:pPr>
        <w:pStyle w:val="ListBullet"/>
        <w:spacing w:line="240" w:lineRule="auto"/>
        <w:ind w:left="720"/>
      </w:pPr>
      <w:r>
        <w:rPr>
          <w:lang w:val="hi_IN" w:bidi="hi_IN"/>
        </w:rPr>
      </w:r>
      <w:r>
        <w:rPr>
          <w:lang w:val="hi_IN" w:bidi="hi_IN"/>
        </w:rPr>
        <w:t>मुझे आशा है कि विश्वासी मेरी बातों पर ध्यान देंगे और उन्हें सुनेंगे। यह अत्यन्त महत्वपूर्ण है कि विश्वासी ऐसी किसी बात पर विश्वास करना शुरू न करें जो उनका उद्धार नहीं कर सकती। मैं इस पत्र को जिस प्रकार लिखता हूँ, उसके द्वारा विश्वासियों को दिखाऊँगा कि सत्य महत्वपूर्ण है।</w:t>
      </w:r>
    </w:p>
    <w:p>
      <w:pPr/>
      <w:r>
        <w:rPr>
          <w:lang w:val="hi_IN" w:bidi="hi_IN"/>
        </w:rPr>
      </w:r>
      <w:r>
        <w:rPr>
          <w:lang w:val="hi_IN" w:bidi="hi_IN"/>
        </w:rPr>
        <w:t>परमेश्वर पिता का किरदार निभा रहे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मैं जानता हूँ कि गलातिया के विश्वासी विभिन्न संदेश सुन रहे हैं और भ्रमित हो गए हैं। मैं पौलुस को गलातिया के विश्वासियों के नाम पत्र लिखने के लिए कहूँगा, ताकि वह उनकी सहायता करे कि वे समझ सकें कि सत्य क्या है। मैं नहीं चाहता कि मेरे लोग उन झूठी बातों पर विश्वास करें जो उन्हें हानि पहुँचाएँगी; या</w:t>
      </w:r>
    </w:p>
    <w:p>
      <w:pPr>
        <w:pStyle w:val="ListBullet"/>
        <w:spacing w:line="240" w:lineRule="auto"/>
        <w:ind w:left="720"/>
      </w:pPr>
      <w:r>
        <w:rPr>
          <w:lang w:val="hi_IN" w:bidi="hi_IN"/>
        </w:rPr>
      </w:r>
      <w:r>
        <w:rPr>
          <w:lang w:val="hi_IN" w:bidi="hi_IN"/>
        </w:rPr>
        <w:t>मैं जानता हूँ कि जब विश्वासी मेरी आज्ञा का पालन करने का प्रयास करेंगे, तब वे बहुत-सी भ्रमित करने वाली बातें सुनेंगे। इसीलिए मैं चाहता हूँ कि विश्वासी मिलकर सीखें और आपस में संवाद बनाए रखें, ताकि वे एक-दूसरे को सत्य की बातें स्मरण कराते रहें;</w:t>
      </w:r>
    </w:p>
    <w:p>
      <w:pPr>
        <w:pStyle w:val="ListBullet"/>
        <w:spacing w:line="240" w:lineRule="auto"/>
        <w:ind w:left="720"/>
      </w:pPr>
      <w:r>
        <w:rPr>
          <w:lang w:val="hi_IN" w:bidi="hi_IN"/>
        </w:rPr>
      </w:r>
      <w:r>
        <w:rPr>
          <w:lang w:val="hi_IN" w:bidi="hi_IN"/>
        </w:rPr>
        <w:t>मैं चाहता हूँ कि लोग याद रखें कि मैं कौन हूँ और क्या करता हूँ, ताकि लोग याद रख सकें कि मैं भरोसेमंद और सामर्थी हूँ। लोगों को मेरी बात सुननी चाहिए क्योंकि मैं परमेश्वर हूँ।</w:t>
      </w:r>
    </w:p>
    <w:p>
      <w:pPr/>
      <w:r>
        <w:rPr>
          <w:lang w:val="hi_IN" w:bidi="hi_IN"/>
        </w:rPr>
      </w:r>
      <w:r>
        <w:rPr>
          <w:lang w:val="hi_IN" w:bidi="hi_IN"/>
        </w:rPr>
        <w:t>नाटक को जारी रखें।</w:t>
      </w:r>
    </w:p>
    <w:p>
      <w:pPr/>
      <w:r>
        <w:rPr>
          <w:lang w:val="hi_IN" w:bidi="hi_IN"/>
        </w:rPr>
      </w:r>
      <w:r>
        <w:rPr>
          <w:lang w:val="hi_IN" w:bidi="hi_IN"/>
        </w:rPr>
        <w:t>पौलुस कहता है, "हमारे पिता परमेश्वर और प्रभु यीशु मसीह तुम पर अनुग्रह करें और तुम्हें शांति दें। यीशु मसीह ने स्वेच्छा से हमारे पापों का मूल्य चुकाने के लिए अपना प्राण दे दिया, ताकि हमें उस दुष्टता से मुक्त कर सकें जो अब पृथ्वी पर है। यीशु मसीह ने ऐसा इसलिए किया ताकि वह हमारे पिता परमेश्वर की आज्ञा माने, जो सदा महान है। आमीन।"</w:t>
      </w:r>
    </w:p>
    <w:p>
      <w:pPr/>
      <w:r>
        <w:rPr>
          <w:lang w:val="hi_IN" w:bidi="hi_IN"/>
        </w:rPr>
      </w:r>
      <w:r>
        <w:rPr>
          <w:lang w:val="hi_IN" w:bidi="hi_IN"/>
        </w:rPr>
        <w:t>नाटक को रोकें। गलाती विश्वासियों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पौलुस इस पत्र की शुरुआत में विनम्रता दिखाता है, परन्तु ऐसा प्रतीत होता है कि वह अभिवादन की बातों को शीघ्रता से समाप्त कर रहा है ताकि वह उस विषय पर आ सके जिसके बारे में वह वास्तव में बात करना चाहता है। मैं सोच रहा हूँ कि पौलुस को हमें क्या बताना है; या</w:t>
      </w:r>
    </w:p>
    <w:p>
      <w:pPr>
        <w:pStyle w:val="ListBullet"/>
        <w:spacing w:line="240" w:lineRule="auto"/>
        <w:ind w:left="720"/>
      </w:pPr>
      <w:r>
        <w:rPr>
          <w:lang w:val="hi_IN" w:bidi="hi_IN"/>
        </w:rPr>
      </w:r>
      <w:r>
        <w:rPr>
          <w:lang w:val="hi_IN" w:bidi="hi_IN"/>
        </w:rPr>
        <w:t>मैं आभारी हूँ कि पौलुस हमें लिख रहा है। मैंने कुछ बातें सुनी हैं जो मुझे उलझन में डालती हैं, और मैं जानना चाहता हूँ कि क्या सच है।</w:t>
      </w:r>
    </w:p>
    <w:p>
      <w:pPr/>
      <w:r>
        <w:rPr>
          <w:lang w:val="hi_IN" w:bidi="hi_IN"/>
        </w:rPr>
      </w:r>
      <w:r>
        <w:rPr>
          <w:lang w:val="hi_IN" w:bidi="hi_IN"/>
        </w:rPr>
        <w:t>मसीह यीशु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मैं स्वेच्छा से मर गया क्योंकि मैं लोगों से प्रेम करता हूँ। मैं चाहता हूँ कि मेरे लोगों का परमेश्वर के साथ और अपने आसपास के लोगों के साथ अच्छा संबंध और शांति बनी रहे; या</w:t>
      </w:r>
    </w:p>
    <w:p>
      <w:pPr>
        <w:pStyle w:val="ListBullet"/>
        <w:spacing w:line="240" w:lineRule="auto"/>
        <w:ind w:left="720"/>
      </w:pPr>
      <w:r>
        <w:rPr>
          <w:lang w:val="hi_IN" w:bidi="hi_IN"/>
        </w:rPr>
      </w:r>
      <w:r>
        <w:rPr>
          <w:lang w:val="hi_IN" w:bidi="hi_IN"/>
        </w:rPr>
        <w:t>मैं नहीं चाहता कि लोग उसी तरह से रहें जैसे वे पहले रहते थे। वे मार्ग बुरे थे और लोगों और उनके आसपास के लोगों को हानि पहुँचाते थे; या</w:t>
      </w:r>
    </w:p>
    <w:p>
      <w:pPr>
        <w:pStyle w:val="ListBullet"/>
        <w:spacing w:line="240" w:lineRule="auto"/>
        <w:ind w:left="720"/>
      </w:pPr>
      <w:r>
        <w:rPr>
          <w:lang w:val="hi_IN" w:bidi="hi_IN"/>
        </w:rPr>
      </w:r>
      <w:r>
        <w:rPr>
          <w:lang w:val="hi_IN" w:bidi="hi_IN"/>
        </w:rPr>
        <w:t>मैं परमेश्वर पिता से प्रेम करता हूँ और जानता हूँ कि वह केवल सही और अच्छी बातें ही चाहता है। हम हमेशा सबसे अच्छे तरीके से एक साथ काम करते हैं।</w:t>
      </w:r>
      <w:r>
        <w:rPr>
          <w:lang w:val="hi_IN" w:bidi="hi_IN"/>
        </w:rPr>
      </w:r>
    </w:p>
    <w:p>
      <w:pPr>
        <w:pStyle w:val="Heading3"/>
      </w:pPr>
      <w:r>
        <w:rPr>
          <w:lang w:val="hi_IN" w:bidi="hi_IN"/>
        </w:rPr>
        <w:t>आवश्यक जानकारी</w:t>
      </w:r>
    </w:p>
    <w:p>
      <w:pPr/>
      <w:r>
        <w:rPr>
          <w:lang w:val="hi_IN" w:bidi="hi_IN"/>
        </w:rPr>
      </w:r>
      <w:r>
        <w:rPr>
          <w:lang w:val="hi_IN" w:bidi="hi_IN"/>
        </w:rPr>
        <w:t>गलातियों 1:1–5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मुख्य शब्दों और शब्दावलियों पर चर्चा करेगा।</w:t>
      </w:r>
    </w:p>
    <w:p>
      <w:pPr/>
      <w:r>
        <w:rPr>
          <w:lang w:val="hi_IN" w:bidi="hi_IN"/>
        </w:rPr>
      </w:r>
      <w:r>
        <w:rPr>
          <w:lang w:val="hi_IN" w:bidi="hi_IN"/>
        </w:rPr>
        <w:t>पौलुस एक प्रेरित है। प्रेरित वह व्यक्ति है जिसने यीशु की ओर से बोलने के लिए यीशु से विशेष अधिकार प्राप्त किया। प्रेरित लोगों को बताते हैं कि यीशु वास्तव में मरे हुओं में से जी उठे, वे सभी लोगों को सुसमाचार का प्रचार करते हैं, और कलीसिया में अधिकार रखते हैं।</w:t>
      </w:r>
    </w:p>
    <w:p>
      <w:pPr/>
      <w:r>
        <w:rPr>
          <w:lang w:val="hi_IN" w:bidi="hi_IN"/>
        </w:rPr>
      </w:r>
      <w:r>
        <w:rPr>
          <w:lang w:val="hi_IN" w:bidi="hi_IN"/>
        </w:rPr>
        <w:t xml:space="preserve">यहाँ रुकें और समूह के रूप में चर्चा करें कि आप </w:t>
      </w:r>
      <w:r>
        <w:rPr>
          <w:b/>
          <w:lang w:val="hi_IN" w:bidi="hi_IN"/>
        </w:rPr>
        <w:t>प्रेरित</w:t>
      </w:r>
      <w:r>
        <w:rPr>
          <w:lang w:val="hi_IN" w:bidi="hi_IN"/>
        </w:rPr>
        <w:t xml:space="preserve"> के लिए किस शब्द या वाक्यांश का उपयोग करेंगे। अधिक जानकारी के लिए मुख्य शब्दावली में प्रेरित शब्द को देखें। यदि आपने पहले ही बाइबल की किसी अन्य पुस्तक में इस शब्द का अनुवाद किया है, तो उसी शब्द का उपयोग करें जिसका उपयोग आपने वहाँ किया है। इस ऑडियो को यहाँ रोकें।</w:t>
      </w:r>
    </w:p>
    <w:p>
      <w:pPr/>
      <w:r>
        <w:rPr>
          <w:lang w:val="hi_IN" w:bidi="hi_IN"/>
        </w:rPr>
      </w:r>
      <w:r>
        <w:rPr>
          <w:lang w:val="hi_IN" w:bidi="hi_IN"/>
        </w:rPr>
        <w:t>यीशु मसीह और परमेश्वर पिता ने पौलुस को एक प्रेरित होने के लिए चुना। मसीह यीशु के लिए एक उपाधि है जो विश्वासियों को याद दिलाती है कि यीशु ही मसीहा है, या वह उद्धारकर्ता और राजा जिसे परमेश्वर ने आने और लोगों को बचाने के लिए चुना था।</w:t>
      </w:r>
    </w:p>
    <w:p>
      <w:pPr/>
      <w:r>
        <w:rPr>
          <w:lang w:val="hi_IN" w:bidi="hi_IN"/>
        </w:rPr>
      </w:r>
      <w:r>
        <w:rPr>
          <w:lang w:val="hi_IN" w:bidi="hi_IN"/>
        </w:rPr>
        <w:t xml:space="preserve">यहाँ रुकें और समूह के रूप में चर्चा करें कि आप </w:t>
      </w:r>
      <w:r>
        <w:rPr>
          <w:b/>
          <w:lang w:val="hi_IN" w:bidi="hi_IN"/>
        </w:rPr>
        <w:t>मसीह</w:t>
      </w:r>
      <w:r>
        <w:rPr>
          <w:lang w:val="hi_IN" w:bidi="hi_IN"/>
        </w:rPr>
        <w:t xml:space="preserve"> के लिए किस शब्द या वाक्यांश का प्रयोग करेंगे। अधिक जानकारी के लिए मुख्य शब्दावली में मसीह शब्द को देखें। यदि आपने पहले ही बाइबल की किसी अन्य पुस्तक में इस शब्द का अनुवाद किया है, तो उसी शब्द का उपयोग करें जिसका उपयोग आपने वहाँ किया है। इस ऑडियो को यहाँ रोकें।</w:t>
      </w:r>
    </w:p>
    <w:p>
      <w:pPr/>
      <w:r>
        <w:rPr>
          <w:lang w:val="hi_IN" w:bidi="hi_IN"/>
        </w:rPr>
      </w:r>
      <w:r>
        <w:rPr>
          <w:lang w:val="hi_IN" w:bidi="hi_IN"/>
        </w:rPr>
        <w:t>पौलुस अपने साथ के विश्वासियों को "भाइयों" कहता है। चूँकि परमेश्वर सभी विश्वासियों का पिता है, इसलिए सभी विश्वासी भाई और बहनों की तरह हैं। इसलिए पौलुस अक्सर भाई शब्द का उपयोग करता है जब वह किसी साथी विश्वासी को दर्शाता है। जब एक से अधिक भाई होते हैं, तो इस शब्द का अर्थ भाईयों और बहनों भी हो सकता है।</w:t>
      </w:r>
    </w:p>
    <w:p>
      <w:pPr/>
      <w:r>
        <w:rPr>
          <w:lang w:val="hi_IN" w:bidi="hi_IN"/>
        </w:rPr>
      </w:r>
      <w:r>
        <w:rPr>
          <w:lang w:val="hi_IN" w:bidi="hi_IN"/>
        </w:rPr>
        <w:t xml:space="preserve">यहाँ रुकें और समूह में चर्चा करें कि आप </w:t>
      </w:r>
      <w:r>
        <w:rPr>
          <w:b/>
          <w:lang w:val="hi_IN" w:bidi="hi_IN"/>
        </w:rPr>
        <w:t>भाइयों</w:t>
      </w:r>
      <w:r>
        <w:rPr>
          <w:lang w:val="hi_IN" w:bidi="hi_IN"/>
        </w:rPr>
        <w:t xml:space="preserve"> के लिए किस शब्द या वाक्यांश का उपयोग करेंगे। विश्वासी के बारे में अधिक जानकारी के लिए मुख्य शब्दावली में देखें। यदि आपने बाइबल की किसी अन्य पुस्तक में इस शब्द का पहले ही अनुवाद किया है, तो यहाँ भी उसी शब्द का उपयोग करें जो आपने वहाँ किया था। इस ऑडियो को यहाँ रोकें।</w:t>
      </w:r>
    </w:p>
    <w:p>
      <w:pPr/>
      <w:r>
        <w:rPr>
          <w:lang w:val="hi_IN" w:bidi="hi_IN"/>
        </w:rPr>
      </w:r>
      <w:r>
        <w:rPr>
          <w:lang w:val="hi_IN" w:bidi="hi_IN"/>
        </w:rPr>
        <w:t>यह पत्र गलातिया के क्षेत्र की कलीसियाओं के लिए है। बाइबल में, लोग कभी भी भवन के लिए "कलीसिया" शब्द का उपयोग नहीं करते हैं। इसके बजाय, कलीसिया उन लोगों का समुदाय है जो यीशु पर विश्वास करते हैं। कभी-कभी कलीसिया शब्द का अर्थ पृथ्वी पर रहने वाले उन सभी लोगों से होता है जो यीशु पर विश्वास करते हैं, लेकिन कभी-कभी इसका अर्थ किसी विशेष स्थान पर विश्वासियों के समूह से होता है, जैसा कि यहाँ है।</w:t>
      </w:r>
    </w:p>
    <w:p>
      <w:pPr/>
      <w:r>
        <w:rPr>
          <w:lang w:val="hi_IN" w:bidi="hi_IN"/>
        </w:rPr>
      </w:r>
      <w:r>
        <w:rPr>
          <w:lang w:val="hi_IN" w:bidi="hi_IN"/>
        </w:rPr>
        <w:t xml:space="preserve">यहाँ रुकें और समूह में चर्चा करें कि आप </w:t>
      </w:r>
      <w:r>
        <w:rPr>
          <w:b/>
          <w:lang w:val="hi_IN" w:bidi="hi_IN"/>
        </w:rPr>
        <w:t>कलीसियाओं</w:t>
      </w:r>
      <w:r>
        <w:rPr>
          <w:lang w:val="hi_IN" w:bidi="hi_IN"/>
        </w:rPr>
        <w:t xml:space="preserve"> के लिए किस शब्द या वाक्यांश का उपयोग करेंगे। अधिक जानकारी के लिए मुख्य शब्दावली में कलीसिया शब्द देखें। यदि आपने बाइबल की किसी और पुस्तक में इस शब्द का पहले ही अनुवाद किया है, तो यहाँ भी वही शब्द उपयोग करें जो आपने वहाँ किया था। इस ऑडियो को यहाँ रोकें।</w:t>
      </w:r>
    </w:p>
    <w:p>
      <w:pPr/>
      <w:r>
        <w:rPr>
          <w:lang w:val="hi_IN" w:bidi="hi_IN"/>
        </w:rPr>
      </w:r>
      <w:r>
        <w:rPr>
          <w:lang w:val="hi_IN" w:bidi="hi_IN"/>
        </w:rPr>
        <w:t>पौलुस प्रार्थना करता है कि परमेश्वर पिता और प्रभु यीशु मसीह विश्वासियों को अनुग्रह और शांति दें। परमेश्वर विश्वासियों को अनुग्रह तब देता है जब वह उन पर दया करता है, भले ही वे इसके योग्य न हों।</w:t>
      </w:r>
    </w:p>
    <w:p>
      <w:pPr/>
      <w:r>
        <w:rPr>
          <w:lang w:val="hi_IN" w:bidi="hi_IN"/>
        </w:rPr>
      </w:r>
      <w:r>
        <w:rPr>
          <w:lang w:val="hi_IN" w:bidi="hi_IN"/>
        </w:rPr>
        <w:t xml:space="preserve">यहाँ रुकें और समूह के रूप में चर्चा करें कि आप </w:t>
      </w:r>
      <w:r>
        <w:rPr>
          <w:b/>
          <w:lang w:val="hi_IN" w:bidi="hi_IN"/>
        </w:rPr>
        <w:t>अनुग्रह</w:t>
      </w:r>
      <w:r>
        <w:rPr>
          <w:lang w:val="hi_IN" w:bidi="hi_IN"/>
        </w:rPr>
        <w:t xml:space="preserve"> के लिए किस शब्द या वाक्यांश का उपयोग करेंगे। अधिक जानकारी के लिए मुख्य शब्दावली में अनुग्रह शब्‍द को देखें। यदि आपने बाइबल की किसी और पुस्तक में इस शब्द का पहले ही अनुवाद किया है, तो यहाँ भी वही शब्द उपयोग करें जो आपने वहाँ किया था। इस ऑडियो को यहाँ रोकें।</w:t>
      </w:r>
    </w:p>
    <w:p>
      <w:pPr/>
      <w:r>
        <w:rPr>
          <w:lang w:val="hi_IN" w:bidi="hi_IN"/>
        </w:rPr>
      </w:r>
      <w:r>
        <w:rPr>
          <w:lang w:val="hi_IN" w:bidi="hi_IN"/>
        </w:rPr>
        <w:t>परमेश्वर विश्वासियों को अपने साथ और एक-दूसरे के साथ शांति तथा मेल-मिलाप प्रदान करता है। जब लोग शांति से रहते हैं, तो वे पूरी तरह से स्वस्थ रहते हैं। उन लोगों का जीवन परिपूर्ण है, और वे एक-दूसरे के साथ, प्रकृति के साथ, और सबसे महत्वपूर्ण बात यह है कि परमेश्वर के साथ सामंजस्य में रह रहे हैं!</w:t>
      </w:r>
    </w:p>
    <w:p>
      <w:pPr/>
      <w:r>
        <w:rPr>
          <w:lang w:val="hi_IN" w:bidi="hi_IN"/>
        </w:rPr>
      </w:r>
      <w:r>
        <w:rPr>
          <w:lang w:val="hi_IN" w:bidi="hi_IN"/>
        </w:rPr>
        <w:t xml:space="preserve">यहाँ रुकें और समूह के रूप में चर्चा करें कि आप </w:t>
      </w:r>
      <w:r>
        <w:rPr>
          <w:b/>
          <w:lang w:val="hi_IN" w:bidi="hi_IN"/>
        </w:rPr>
        <w:t>शान्ति</w:t>
      </w:r>
      <w:r>
        <w:rPr>
          <w:lang w:val="hi_IN" w:bidi="hi_IN"/>
        </w:rPr>
        <w:t xml:space="preserve"> के लिए किस शब्द या वाक्यांश का उपयोग करेंगे। अधिक जानकारी के लिए मुख्य शब्दावली में शान्ति देखें। यदि आपने पहले ही बाइबल की किसी अन्य पुस्तक में इस शब्द का अनुवाद किया है, तो उसी शब्द का इस्तेमाल करें जिसका इस्तेमाल आपने वहाँ किया है। इस ऑडियो को यहाँ रोकें।</w:t>
      </w:r>
    </w:p>
    <w:p>
      <w:pPr/>
      <w:r>
        <w:rPr>
          <w:lang w:val="hi_IN" w:bidi="hi_IN"/>
        </w:rPr>
      </w:r>
      <w:r>
        <w:rPr>
          <w:lang w:val="hi_IN" w:bidi="hi_IN"/>
        </w:rPr>
        <w:t xml:space="preserve">पौलुस यीशु को "प्रभु" कहता है। प्रभु वह स्वामी होता है जिसके पास अन्य लोगों पर पूर्ण अधिकार होता है, इसलिए इस्राएली लोग परमेश्वर के लिए इस शब्द का प्रयोग करते थे, क्योंकि परमेश्वर का सम्पूर्ण संसार पर अधिकार है। पौलुस अक्सर यीशु को प्रभु कहता था ताकि लोगों को याद दिलाया जा सके कि यीशु परमेश्वर भी है। </w:t>
      </w:r>
    </w:p>
    <w:p>
      <w:pPr/>
      <w:r>
        <w:rPr>
          <w:lang w:val="hi_IN" w:bidi="hi_IN"/>
        </w:rPr>
      </w:r>
      <w:r>
        <w:rPr>
          <w:lang w:val="hi_IN" w:bidi="hi_IN"/>
        </w:rPr>
        <w:t xml:space="preserve">यहाँ रुकें और समूह के रूप में चर्चा करें कि आप </w:t>
      </w:r>
      <w:r>
        <w:rPr>
          <w:b/>
          <w:lang w:val="hi_IN" w:bidi="hi_IN"/>
        </w:rPr>
        <w:t>प्रभु</w:t>
      </w:r>
      <w:r>
        <w:rPr>
          <w:lang w:val="hi_IN" w:bidi="hi_IN"/>
        </w:rPr>
        <w:t xml:space="preserve"> के लिए किस शब्द या वाक्यांश का उपयोग करेंगे। अधिक जानकारी के लिए मुख्य शब्दावली में प्रभु को देखें। यदि आपने बाइबल की किसी और पुस्तक में इस शब्द का पहले ही अनुवाद किया है, तो यहाँ भी वही शब्द उपयोग करें जो आपने वहाँ किया था। इस ऑडियो को यहाँ रोकें।</w:t>
      </w:r>
    </w:p>
    <w:p>
      <w:pPr/>
      <w:r>
        <w:rPr>
          <w:lang w:val="hi_IN" w:bidi="hi_IN"/>
        </w:rPr>
      </w:r>
      <w:r>
        <w:rPr>
          <w:lang w:val="hi_IN" w:bidi="hi_IN"/>
        </w:rPr>
        <w:t>यीशु मसीह ने लोगों को उनके पापों से बचाने के लिए स्वेच्छा से अपने प्राण दे दिए। पाप परमेश्वर के खिलाफ अनाज्ञाकारिता का कार्य है। परमेश्वर ने अच्छी व्यवस्था बनाई है, और यदि लोग इन व्यवस्थाओं का पालन करेंगे, तो वे शांति से एक साथ रह सकेंगे। लेकिन लोग लगातार परमेश्वर की व्यवस्थाओं का उल्लंघन करते हैं, और जब वे ऐसा करते हैं, तब वे पाप करते हैं।</w:t>
      </w:r>
    </w:p>
    <w:p>
      <w:pPr/>
      <w:r>
        <w:rPr>
          <w:lang w:val="hi_IN" w:bidi="hi_IN"/>
        </w:rPr>
      </w:r>
      <w:r>
        <w:rPr>
          <w:lang w:val="hi_IN" w:bidi="hi_IN"/>
        </w:rPr>
        <w:t xml:space="preserve">यहाँ रुकें और समूह के रूप में चर्चा करें कि आप </w:t>
      </w:r>
      <w:r>
        <w:rPr>
          <w:b/>
          <w:lang w:val="hi_IN" w:bidi="hi_IN"/>
        </w:rPr>
        <w:t>पाप</w:t>
      </w:r>
      <w:r>
        <w:rPr>
          <w:lang w:val="hi_IN" w:bidi="hi_IN"/>
        </w:rPr>
        <w:t xml:space="preserve"> के लिए किस शब्द या वाक्यांश का उपयोग करेंगे। अधिक जानकारी के लिए मुख्य शब्दावली में पाप शब्द को देखें। यदि आपने बाइबल की किसी और पुस्तक में इस शब्द का पहले ही अनुवाद किया है, तो यहाँ भी वही शब्द उपयोग करें जो आपने वहाँ किया था। इस ऑडियो को यहाँ रोकें।</w:t>
      </w:r>
    </w:p>
    <w:p>
      <w:pPr/>
      <w:r>
        <w:rPr>
          <w:lang w:val="hi_IN" w:bidi="hi_IN"/>
        </w:rPr>
      </w:r>
      <w:r>
        <w:rPr>
          <w:lang w:val="hi_IN" w:bidi="hi_IN"/>
        </w:rPr>
        <w:t>यीशु मसीह ने विश्वासियों को वर्तमान दुष्ट युग से बचाया। दुष्टता भलाई के विपरीत है। पौलुस “दुष्ट युग” वाक्यांश का उपयोग उस दुष्ट समय को संदर्भित करने के लिए करता है जिसमें विश्वासी रहते हैं और उस दुष्ट तरीके को भी जिससे लोग इस अवधि के दौरान रहते थे।</w:t>
      </w:r>
    </w:p>
    <w:p>
      <w:pPr/>
      <w:r>
        <w:rPr>
          <w:lang w:val="hi_IN" w:bidi="hi_IN"/>
        </w:rPr>
      </w:r>
      <w:r>
        <w:rPr>
          <w:lang w:val="hi_IN" w:bidi="hi_IN"/>
        </w:rPr>
        <w:t xml:space="preserve">यहाँ रुकें और समूह में चर्चा करें कि आप </w:t>
      </w:r>
      <w:r>
        <w:rPr>
          <w:b/>
          <w:lang w:val="hi_IN" w:bidi="hi_IN"/>
        </w:rPr>
        <w:t>दुष्टता</w:t>
      </w:r>
      <w:r>
        <w:rPr>
          <w:lang w:val="hi_IN" w:bidi="hi_IN"/>
        </w:rPr>
        <w:t xml:space="preserve"> के लिए किस शब्द या वाक्यांश का उपयोग करेंगे। अधिक जानकारी के लिए मुख्य शब्दावली में दुष्टता को देखें। यदि आपने पहले ही बाइबल की किसी अन्य पुस्तक में इस शब्द का अनुवाद किया है, तो उसी शब्द का इस्तेमाल करें जिसका इस्तेमाल आपने वहाँ किया है। इस ऑडियो को यहाँ रोकें।</w:t>
      </w:r>
    </w:p>
    <w:p>
      <w:pPr/>
      <w:r>
        <w:rPr>
          <w:lang w:val="hi_IN" w:bidi="hi_IN"/>
        </w:rPr>
      </w:r>
      <w:r>
        <w:rPr>
          <w:lang w:val="hi_IN" w:bidi="hi_IN"/>
        </w:rPr>
        <w:t>जब पौलुस कहता है कि सारी महिमा सदा-सर्वदा परमेश्वर की है, तब वह परमेश्वर की स्तुति करता है। महिमा वह आदर, सम्मान और प्रशंसा है जो लोग किसी महान या अद्भुत कार्य के कारण किसी को देते हैं। जब परमेश्वर अपनी महिमा दिखाता है, तो लोग देख पाते हैं कि परमेश्वर कितना सुंदर, सामर्थी और महान है। परमेश्वर इस योग्य है कि हर व्यक्ति और सारी सृष्टि उसकी महिमा करे और उसकी प्रशंसा करे, क्योंकि उसके सभी कार्य महान और अद्भुत हैं।</w:t>
      </w:r>
    </w:p>
    <w:p>
      <w:pPr/>
      <w:r>
        <w:rPr>
          <w:lang w:val="hi_IN" w:bidi="hi_IN"/>
        </w:rPr>
      </w:r>
      <w:r>
        <w:rPr>
          <w:lang w:val="hi_IN" w:bidi="hi_IN"/>
        </w:rPr>
        <w:t xml:space="preserve">यहाँ रुकें और समूह के रूप में चर्चा करें कि आप </w:t>
      </w:r>
      <w:r>
        <w:rPr>
          <w:b/>
          <w:lang w:val="hi_IN" w:bidi="hi_IN"/>
        </w:rPr>
        <w:t>महिमा</w:t>
      </w:r>
      <w:r>
        <w:rPr>
          <w:lang w:val="hi_IN" w:bidi="hi_IN"/>
        </w:rPr>
        <w:t xml:space="preserve"> के लिए किस शब्द या वाक्यांश का प्रयोग करेंगे। अधिक जानकारी के लिए मुख्य शब्दावली में महिमा देखें। यदि आपने बाइबल की किसी अन्य पुस्तक में इस शब्द का पहले ही अनुवाद किया है, तो यहाँ भी उसी शब्द का प्रयोग करें जो आपने वहाँ किया था। इस ऑडियो को यहाँ रोकें।</w:t>
      </w:r>
    </w:p>
    <w:p>
      <w:pPr/>
      <w:r>
        <w:rPr>
          <w:lang w:val="hi_IN" w:bidi="hi_IN"/>
        </w:rPr>
      </w:r>
      <w:r>
        <w:rPr>
          <w:lang w:val="hi_IN" w:bidi="hi_IN"/>
        </w:rPr>
        <w:t>परमेश्वर की स्तुति करने के बाद, पौलुस कहता है, “आमीन।” आमीन एक इब्रानी शब्द है। आमीन का अर्थ कुछ इस प्रकार हो सकता है: “मैं इसे स्वीकार करता हूँ,” “ऐसा ही हो,” “निश्चय ही,” या “सचमुच।”</w:t>
      </w:r>
    </w:p>
    <w:p>
      <w:pPr/>
      <w:r>
        <w:rPr>
          <w:lang w:val="hi_IN" w:bidi="hi_IN"/>
        </w:rPr>
      </w:r>
      <w:r>
        <w:rPr>
          <w:lang w:val="hi_IN" w:bidi="hi_IN"/>
        </w:rPr>
        <w:t xml:space="preserve">यहाँ रुकें और समूह में चर्चा करें कि आप </w:t>
      </w:r>
      <w:r>
        <w:rPr>
          <w:b/>
          <w:lang w:val="hi_IN" w:bidi="hi_IN"/>
        </w:rPr>
        <w:t>आमीन</w:t>
      </w:r>
      <w:r>
        <w:rPr>
          <w:lang w:val="hi_IN" w:bidi="hi_IN"/>
        </w:rPr>
        <w:t xml:space="preserve"> के लिए किस शब्द या वाक्यांश का उपयोग करेंगे। अधिक जानकारी के लिए आमीन को मुख्य शब्दावली में देखें। यदि आपने पहले ही बाइबल की किसी अन्य पुस्तक में इस शब्द का अनुवाद किया है, तो उसी शब्द का प्रयोग करें जिसका प्रयोग आपने वहाँ किया है।</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ऑडियो को यहाँ रोकें।</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समूह के किसी अन्य सदस्य को भाग का अगला हिस्सा बताना चाहिए और रुक जाना चाहिए। ऐसा तब तक करें जब तक कि समूह ने पूरा भाग दोहरा न दिया हो। इस चरण में समूह के सदस्य एक-दूसरे की गलतियों को सुधार सकते हैं।</w:t>
      </w:r>
    </w:p>
    <w:p>
      <w:pPr/>
      <w:r>
        <w:rPr>
          <w:lang w:val="hi_IN" w:bidi="hi_IN"/>
        </w:rPr>
      </w:r>
      <w:r>
        <w:rPr>
          <w:lang w:val="hi_IN" w:bidi="hi_IN"/>
        </w:rPr>
        <w:t>इस ऑडियो को यहाँ रोकें।</w:t>
      </w:r>
    </w:p>
    <w:p>
      <w:pPr/>
      <w:r>
        <w:rPr>
          <w:lang w:val="hi_IN" w:bidi="hi_IN"/>
        </w:rPr>
      </w:r>
      <w:r>
        <w:rPr>
          <w:lang w:val="hi_IN" w:bidi="hi_IN"/>
        </w:rPr>
        <w:t xml:space="preserve">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प्रयोग कर सकता है। </w:t>
      </w:r>
    </w:p>
    <w:p>
      <w:pPr/>
      <w:r>
        <w:rPr>
          <w:lang w:val="hi_IN" w:bidi="hi_IN"/>
        </w:rPr>
      </w:r>
      <w:r>
        <w:rPr>
          <w:lang w:val="hi_IN" w:bidi="hi_IN"/>
        </w:rPr>
        <w:t>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w:t>
      </w:r>
    </w:p>
    <w:p>
      <w:pPr/>
      <w:r>
        <w:rPr>
          <w:lang w:val="hi_IN" w:bidi="hi_IN"/>
        </w:rPr>
      </w:r>
      <w:r>
        <w:rPr>
          <w:lang w:val="hi_IN" w:bidi="hi_IN"/>
        </w:rPr>
        <w:t>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गलातियों 1:6–10</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गलातियों 1:6–10 को सुनें और अपने मन में रखें।</w:t>
      </w:r>
    </w:p>
    <w:p>
      <w:pPr/>
      <w:r>
        <w:rPr>
          <w:lang w:val="hi_IN" w:bidi="hi_IN"/>
        </w:rPr>
      </w:r>
      <w:r>
        <w:rPr>
          <w:lang w:val="hi_IN" w:bidi="hi_IN"/>
        </w:rPr>
        <w:t>यदि सम्भव हो, तो गलातियों 1:6–10 का ऑडियो संस्करण तीन बार, तीन अलग-अलग अनुवादों में सुनें।</w:t>
      </w:r>
    </w:p>
    <w:p>
      <w:pPr/>
      <w:r>
        <w:rPr>
          <w:lang w:val="hi_IN" w:bidi="hi_IN"/>
        </w:rPr>
      </w:r>
      <w:r>
        <w:rPr>
          <w:lang w:val="hi_IN" w:bidi="hi_IN"/>
        </w:rPr>
        <w:t>इस ऑडियो को यहाँ रोकें।</w:t>
      </w:r>
    </w:p>
    <w:p>
      <w:pPr/>
      <w:r>
        <w:rPr>
          <w:lang w:val="hi_IN" w:bidi="hi_IN"/>
        </w:rPr>
      </w:r>
      <w:r>
        <w:rPr>
          <w:lang w:val="hi_IN" w:bidi="hi_IN"/>
        </w:rPr>
        <w:t>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यीशु या पवित्र आत्मा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गलातियों 1:6–10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पिछले भाग में, पौलुस ने अपने पत्र की शुरुआत की और गलातियों का अभिवादन किया। अब, इस भाग में, पौलुस तुरंत गलातियों की समस्या के विषय में बात करना आरम्भ कर देता है। गलातिया के विश्वासी उन लोगों की बातें सुनते हैं जो ऐसा संदेश सिखाते हैं जो यीशु के बारे में सुसमाचार नहीं है। यीशु के विषय में यह सुसमाचार है कि परमेश्वर लोगों का उद्धार उस कार्य के कारण करता है जो यीशु ने किया। किसी व्यक्ति को केवल यीशु पर भरोसा करना होता है। लेकिन ये लोग एक अलग संदेश सिखाते हैं। पौलुस गलातियों को दृढ़ता से चेतावनी देता है कि यह कितना गलत है। पौलुस यह घोषणा करता है कि पौलुस यह कहकर परमेश्वर का आदर करने या उसे प्रसन्न करने की कोशिश करता है।</w:t>
      </w:r>
    </w:p>
    <w:p>
      <w:pPr/>
      <w:r>
        <w:rPr>
          <w:lang w:val="hi_IN" w:bidi="hi_IN"/>
        </w:rPr>
      </w:r>
      <w:r>
        <w:rPr>
          <w:lang w:val="hi_IN" w:bidi="hi_IN"/>
        </w:rPr>
        <w:t>इस भाग की शुरुआत करने के लिए, पौलुस कहता है कि वह गलातियों के व्यवहार से आश्चर्यचकित और दुःखी है। कुछ ही समय पहले पौलुस ने गलातियों को सुसमाचार सुनाया था, और उन्होंने मसीह पर विश्वास किया था। लेकिन अब गलातिया के लोग परमेश्वर से दूर हो रहे हैं या अब उनके प्रति वफ़ादार नहीं रहे। परमेश्वर ने गलातियों को मसीह के अनुग्रह का अनुभव करने के लिए बुलाया था या चुना था। अनुग्रह उन लोगों के प्रति मसीह की वह कृपा है जो उस कृपा के योग्य नहीं हैं। परमेश्वर लोगों को मसीह के अनुग्रह या कृपा के कारण बुलाता है, इसलिए कुछ अनुवादों में “अनुग्रह के द्वारा” या “अनुग्रह के माध्यम से” जैसे शब्दों का प्रयोग किया गया है। पौलुस को गलातिया के विश्वासियों से उम्मीद थी कि वे परमेश्वर और सुसमाचार जो यीशु के बारे में शुभ समाचार है, दोनों पर विश्वास करना जारी रखेंगे। परन्तु इसके विपरीत, गलातियों ने परमेश्वर और सुसमाचार को अस्वीकार करना आरम्भ कर दिया है! यह पौलुस के लिए सुनना कठिन है।</w:t>
      </w:r>
    </w:p>
    <w:p>
      <w:pPr/>
      <w:r>
        <w:rPr>
          <w:lang w:val="hi_IN" w:bidi="hi_IN"/>
        </w:rPr>
      </w:r>
      <w:r>
        <w:rPr>
          <w:lang w:val="hi_IN" w:bidi="hi_IN"/>
        </w:rPr>
        <w:t>गलातिया के विश्वासी अन्य शिक्षकों की बातें सुन रहे हैं। ये शिक्षक कहते हैं कि वे विश्वासी हैं जो सुसमाचार की शिक्षा देते हैं। लेकिन ये शिक्षक एक ऐसा संदेश सिखाते हैं जो सुसमाचार से अलग है, इसलिए ये शिक्षक वास्तव में बिल्कुल भी सुसमाचार नहीं सिखाते हैं। ये शिक्षक गलातिया के विश्वासियों को परेशान या भ्रमित कर रहे हैं, जिसके कारण गलातिया के विश्वासियों के पास अब वह शांति नहीं रही जो परमेश्वर विश्वासियों को देता है। ये शिक्षक मसीह के बारे में संदेश को विकृत करते हैं या जानबूझकर उसे बदल देते हैं।</w:t>
      </w:r>
    </w:p>
    <w:p>
      <w:pPr/>
      <w:r>
        <w:rPr>
          <w:lang w:val="hi_IN" w:bidi="hi_IN"/>
        </w:rPr>
      </w:r>
      <w:r>
        <w:rPr>
          <w:lang w:val="hi_IN" w:bidi="hi_IN"/>
        </w:rPr>
        <w:t>बहुत ही कड़े शब्दों में, अब पौलुस गलातिया के लोगों को चेतावनी देता है कि वे किसी भी ऐसे व्यक्ति पर विश्वास न करें जो उस संदेश से भिन्न कोई संदेश सिखाता है जिसे पौलुस ने गलातिया में रहते हुए प्रचारित किया या सिखाया था। कोई भी सुसमाचार को नहीं बदल सकता है—न तो पौलुस और न ही एक स्वर्गदूत। स्वर्गदूत स्वर्ग से एक सन्देशवाहक है, जहाँ परमेश्वर रहता है। पौलुस उस व्यक्ति को श्राप देता है जो सुसमाचार सिखाने का दिखावा करता है, लेकिन वास्तव में कुछ अलग सिखाता है। जब लोग किसी को श्राप देते हैं, तो वे लोग परमेश्वर से उस व्यक्ति का न्याय करने या उसे दंड देने के लिए कहते हैं।</w:t>
      </w:r>
    </w:p>
    <w:p>
      <w:pPr/>
      <w:r>
        <w:rPr>
          <w:lang w:val="hi_IN" w:bidi="hi_IN"/>
        </w:rPr>
      </w:r>
      <w:r>
        <w:rPr>
          <w:lang w:val="hi_IN" w:bidi="hi_IN"/>
        </w:rPr>
        <w:t>यहाँ रुकें और इस प्रश्न पर समूह में चर्चा करें: आपकी संस्कृति में, लोग परमेश्वर के स्वर्गदूतों या संदेशवाहकों के बारे में क्या विश्वास करते हैं? उन संदेशवाहकों से क्या करने की अपेक्षा की जाती है? लोगों का क्या मानना है कि स्वर्गदूत कहाँ से आते हैं? इस ऑडियो को यहाँ रोकें।</w:t>
      </w:r>
    </w:p>
    <w:p>
      <w:pPr/>
      <w:r>
        <w:rPr>
          <w:lang w:val="hi_IN" w:bidi="hi_IN"/>
        </w:rPr>
      </w:r>
      <w:r>
        <w:rPr>
          <w:lang w:val="hi_IN" w:bidi="hi_IN"/>
        </w:rPr>
        <w:t>पौलुस दिखा रहा है कि सुसमाचार कितना महत्वपूर्ण है। किसी को भी सत्य के अतिरिक्त किसी अन्य शिक्षा को न तो सुनना चाहिए और न ही सिखाना चाहिए। पौलुस यह बात गलातिया के विश्वासियों को पहले भी बता चुका था, सम्भवतः तब जब वह उनके साथ था। गलातिया के लोग सत्य को जानते हैं और उसे सत्य के रूप में स्वीकार कर चुके हैं, इसलिए उन्हें उस सत्य से भिन्न किसी भी बात पर ध्यान नहीं देना चाहिए। यदि कोई व्यक्ति ऐसा संदेश सिखाता है जो सुसमाचार से अलग है, तो वह व्यक्ति दूसरों से किसी ऐसे संदेश पर विश्वास करने के लिए कह रहा है, जो किसी की मदद नहीं कर सकता।</w:t>
      </w:r>
    </w:p>
    <w:p>
      <w:pPr/>
      <w:r>
        <w:rPr>
          <w:lang w:val="hi_IN" w:bidi="hi_IN"/>
        </w:rPr>
      </w:r>
      <w:r>
        <w:rPr>
          <w:lang w:val="hi_IN" w:bidi="hi_IN"/>
        </w:rPr>
        <w:t>यहाँ रुकें और इस प्रश्न पर समूह के रूप में चर्चा करें: आपकी संस्कृति में लोग श्राप के बारे में क्या विश्वास करते हैं? आपकी संस्कृति में, कोई किसी दूसरे व्यक्ति को श्राप क्यों देगा? पौलुस गलातियों को इस श्राप के साथ कड़ी चेतावनी देता है। आप किसी को दृढ़ता से कैसे चेतावनी देते हैं कि वह कुछ न करे? इस ऑडियो को यहाँ रोकें।</w:t>
      </w:r>
    </w:p>
    <w:p>
      <w:pPr/>
      <w:r>
        <w:rPr>
          <w:lang w:val="hi_IN" w:bidi="hi_IN"/>
        </w:rPr>
      </w:r>
      <w:r>
        <w:rPr>
          <w:lang w:val="hi_IN" w:bidi="hi_IN"/>
        </w:rPr>
        <w:t>पौलुस लोगों को प्रसन्न करने की कोशिश करने के बारे में चिंतित नहीं है, इसलिए पौलुस उन लोगों के विरुद्ध दृढ़ता से बोलता है जो सुसमाचार से भिन्न संदेश सिखाते हैं। पौलुस इस बात की परवाह नहीं करता कि लोग चकित होंगे या यह सोचेंगे कि पौलुस बहुत कड़ाई से बोलता है। पौलुस सत्य के बारे में चिंतित है और चाहता है कि लोग देखें कि सुसमाचार कितना महत्वपूर्ण है! पौलुस इस तरह से बात करता है क्योंकि पौलुस परमेश्वर को प्रसन्न करना चाहता है। पौलुस मसीह की सेवा करता है, इसलिए पौलुस का लक्ष्य लोगों को खुश करना नहीं है। पौलुस अपने आप को मसीह का सेवक कहता है, ताकि यह दिखा सके कि पौलुस मसीह के लिए विश्वसनीय रूप से काम करता है और यह कि पौलुस का अधिकार मसीह की ओर से है। पौलुस गलातियों को आश्वस्त कर रहा है कि वह जो सिखाता है वह सत्य है क्योंकि वह वही करता और कहता है जो मसीह उसे बताता है।</w:t>
      </w:r>
    </w:p>
    <w:p>
      <w:pPr/>
      <w:r>
        <w:rPr>
          <w:lang w:val="hi_IN" w:bidi="hi_IN"/>
        </w:rPr>
      </w:r>
      <w:r>
        <w:rPr>
          <w:lang w:val="hi_IN" w:bidi="hi_IN"/>
        </w:rPr>
        <w:t>यहाँ रुकें और इस प्रश्न पर समूह में चर्चा करें: किसी ऐसे व्यक्ति का वर्णन करें जिसे किसी अगुवे ने एक समूह का नेतृत्व करने के लिए चुना हो और जो अपने अगुवे की इच्छा के अनुसार कार्य करने और बोलने के लिए पूरी तरह समर्पित हो। आप उस व्यक्ति को किन नामों या उपाधियों से बुलाएंगे? वह व्यक्ति खुद को किन नामों या उपाधियों से बुलाएगा?</w:t>
      </w:r>
      <w:r>
        <w:rPr>
          <w:lang w:val="hi_IN" w:bidi="hi_IN"/>
        </w:rPr>
      </w:r>
    </w:p>
    <w:p>
      <w:pPr>
        <w:pStyle w:val="Heading3"/>
      </w:pPr>
      <w:r>
        <w:rPr>
          <w:lang w:val="hi_IN" w:bidi="hi_IN"/>
        </w:rPr>
        <w:t>घटनाओं को समझाना</w:t>
      </w:r>
    </w:p>
    <w:p>
      <w:pPr/>
      <w:r>
        <w:rPr>
          <w:lang w:val="hi_IN" w:bidi="hi_IN"/>
        </w:rPr>
      </w:r>
      <w:r>
        <w:rPr>
          <w:lang w:val="hi_IN" w:bidi="hi_IN"/>
        </w:rPr>
        <w:t>गलातियों 1:6–10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हिस्सों, पात्रों और परिवेश को परिभाषित करेगा। फिर समूह इस भाग को अपने मन में समझने की कोशिश करेगा।</w:t>
      </w:r>
    </w:p>
    <w:p>
      <w:pPr/>
      <w:r>
        <w:rPr>
          <w:lang w:val="hi_IN" w:bidi="hi_IN"/>
        </w:rPr>
      </w:r>
      <w:r>
        <w:rPr>
          <w:lang w:val="hi_IN" w:bidi="hi_IN"/>
        </w:rPr>
        <w:t xml:space="preserve">इस भाग में तीन हिस्से हैं। </w:t>
      </w:r>
    </w:p>
    <w:p>
      <w:pPr/>
      <w:r>
        <w:rPr>
          <w:lang w:val="hi_IN" w:bidi="hi_IN"/>
        </w:rPr>
      </w:r>
      <w:r>
        <w:rPr>
          <w:b/>
          <w:lang w:val="hi_IN" w:bidi="hi_IN"/>
        </w:rPr>
        <w:t>पहले भाग में:</w:t>
      </w:r>
      <w:r>
        <w:rPr>
          <w:lang w:val="hi_IN" w:bidi="hi_IN"/>
        </w:rPr>
        <w:t xml:space="preserve"> पौलुस कहता है कि पौलुस आश्चर्यचकित और निराश है कि गलातिया के विश्वासी उन लोगों की बात सुनते हैं जो कुछ ऐसी बात सिखाते हैं जो सुसमाचार नहीं है।</w:t>
      </w:r>
    </w:p>
    <w:p>
      <w:pPr/>
      <w:r>
        <w:rPr>
          <w:lang w:val="hi_IN" w:bidi="hi_IN"/>
        </w:rPr>
      </w:r>
      <w:r>
        <w:rPr>
          <w:b/>
          <w:lang w:val="hi_IN" w:bidi="hi_IN"/>
        </w:rPr>
        <w:t>दूसरे भाग में:</w:t>
      </w:r>
      <w:r>
        <w:rPr>
          <w:lang w:val="hi_IN" w:bidi="hi_IN"/>
        </w:rPr>
        <w:t xml:space="preserve"> पौलुस उन लोगों को श्राप देता है जो कहते हैं कि वे यीशु के बारे में सिखाते हैं, लेकिन इसके बजाय एक ऐसा संदेश सिखाते हैं जो सुसमाचार नहीं है।</w:t>
      </w:r>
    </w:p>
    <w:p>
      <w:pPr/>
      <w:r>
        <w:rPr>
          <w:lang w:val="hi_IN" w:bidi="hi_IN"/>
        </w:rPr>
      </w:r>
      <w:r>
        <w:rPr>
          <w:b/>
          <w:lang w:val="hi_IN" w:bidi="hi_IN"/>
        </w:rPr>
        <w:t>तीसरे भाग में:</w:t>
      </w:r>
      <w:r>
        <w:rPr>
          <w:lang w:val="hi_IN" w:bidi="hi_IN"/>
        </w:rPr>
        <w:t xml:space="preserve"> पौलुस समझाता है कि पौलुस इतने कठोर तरीके से क्यों बोलता है। पौलुस लोगों को उसे पसंद कराने की कोशिश नहीं कर रहा है। पौलुस परमेश्वर को प्रसन्न करना चाहता है और वही करना चाहता है जो परमेश्वर की दृष्टि में सही है, क्योंकि वह मसीह का सेवक है।</w:t>
      </w:r>
    </w:p>
    <w:p>
      <w:pPr/>
      <w:r>
        <w:rPr>
          <w:lang w:val="hi_IN" w:bidi="hi_IN"/>
        </w:rPr>
      </w:r>
      <w:r>
        <w:rPr>
          <w:lang w:val="hi_IN" w:bidi="hi_IN"/>
        </w:rPr>
        <w:t>इस भाग में पात्र हैं:</w:t>
      </w:r>
    </w:p>
    <w:p>
      <w:pPr>
        <w:pStyle w:val="ListBullet"/>
        <w:spacing w:line="240" w:lineRule="auto"/>
        <w:ind w:left="720"/>
      </w:pPr>
      <w:r>
        <w:rPr>
          <w:lang w:val="hi_IN" w:bidi="hi_IN"/>
        </w:rPr>
      </w:r>
      <w:r>
        <w:rPr>
          <w:lang w:val="hi_IN" w:bidi="hi_IN"/>
        </w:rPr>
        <w:t>पौलुस</w:t>
      </w:r>
    </w:p>
    <w:p>
      <w:pPr>
        <w:pStyle w:val="ListBullet"/>
        <w:spacing w:line="240" w:lineRule="auto"/>
        <w:ind w:left="720"/>
      </w:pPr>
      <w:r>
        <w:rPr>
          <w:lang w:val="hi_IN" w:bidi="hi_IN"/>
        </w:rPr>
      </w:r>
      <w:r>
        <w:rPr>
          <w:lang w:val="hi_IN" w:bidi="hi_IN"/>
        </w:rPr>
        <w:t>गलाती विश्वासी</w:t>
      </w:r>
    </w:p>
    <w:p>
      <w:pPr>
        <w:pStyle w:val="ListBullet"/>
        <w:spacing w:line="240" w:lineRule="auto"/>
        <w:ind w:left="720"/>
      </w:pPr>
      <w:r>
        <w:rPr>
          <w:lang w:val="hi_IN" w:bidi="hi_IN"/>
        </w:rPr>
      </w:r>
      <w:r>
        <w:rPr>
          <w:lang w:val="hi_IN" w:bidi="hi_IN"/>
        </w:rPr>
        <w:t>मसीह</w:t>
      </w:r>
    </w:p>
    <w:p>
      <w:pPr>
        <w:pStyle w:val="ListBullet"/>
        <w:spacing w:line="240" w:lineRule="auto"/>
        <w:ind w:left="720"/>
      </w:pPr>
      <w:r>
        <w:rPr>
          <w:lang w:val="hi_IN" w:bidi="hi_IN"/>
        </w:rPr>
      </w:r>
      <w:r>
        <w:rPr>
          <w:lang w:val="hi_IN" w:bidi="hi_IN"/>
        </w:rPr>
        <w:t>वे लोग जो एक झूठा संदेश सिखाते हैं जो सुसमाचार नहीं है</w:t>
      </w:r>
    </w:p>
    <w:p>
      <w:pPr>
        <w:pStyle w:val="ListBullet"/>
        <w:spacing w:line="240" w:lineRule="auto"/>
        <w:ind w:left="720"/>
      </w:pPr>
      <w:r>
        <w:rPr>
          <w:lang w:val="hi_IN" w:bidi="hi_IN"/>
        </w:rPr>
      </w:r>
      <w:r>
        <w:rPr>
          <w:lang w:val="hi_IN" w:bidi="hi_IN"/>
        </w:rPr>
        <w:t>वे विश्वासी जो पौलुस के साथ थे</w:t>
      </w:r>
    </w:p>
    <w:p>
      <w:pPr>
        <w:pStyle w:val="ListBullet"/>
        <w:spacing w:line="240" w:lineRule="auto"/>
        <w:ind w:left="720"/>
      </w:pPr>
      <w:r>
        <w:rPr>
          <w:lang w:val="hi_IN" w:bidi="hi_IN"/>
        </w:rPr>
      </w:r>
      <w:r>
        <w:rPr>
          <w:lang w:val="hi_IN" w:bidi="hi_IN"/>
        </w:rPr>
        <w:t>स्वर्ग से एक स्वर्गदूत</w:t>
      </w:r>
    </w:p>
    <w:p>
      <w:pPr>
        <w:pStyle w:val="ListBullet"/>
        <w:spacing w:line="240" w:lineRule="auto"/>
        <w:ind w:left="720"/>
      </w:pPr>
      <w:r>
        <w:rPr>
          <w:lang w:val="hi_IN" w:bidi="hi_IN"/>
        </w:rPr>
      </w:r>
      <w:r>
        <w:rPr>
          <w:lang w:val="hi_IN" w:bidi="hi_IN"/>
        </w:rPr>
        <w:t>और परमेश्वर</w:t>
      </w:r>
    </w:p>
    <w:p>
      <w:pPr/>
      <w:r>
        <w:rPr>
          <w:lang w:val="hi_IN" w:bidi="hi_IN"/>
        </w:rPr>
      </w:r>
      <w:r>
        <w:rPr>
          <w:lang w:val="hi_IN" w:bidi="hi_IN"/>
        </w:rPr>
        <w:t>समूह में, भाग के परिवेश के इन हिस्सों पर ध्यान दें:</w:t>
      </w:r>
    </w:p>
    <w:p>
      <w:pPr/>
      <w:r>
        <w:rPr>
          <w:lang w:val="hi_IN" w:bidi="hi_IN"/>
        </w:rPr>
      </w:r>
      <w:r>
        <w:rPr>
          <w:lang w:val="hi_IN" w:bidi="hi_IN"/>
        </w:rPr>
        <w:t>जब पौलुस कोई पत्र लिखता है, तो वह सामान्यतः पहले उन विश्वासियों का अभिवादन करता है जिन्हें वह लिख रहा होता है, और फिर उनके लिए प्रार्थना करता है तथा परमेश्वर का धन्यवाद करता है। लेकिन इस पत्र में, पौलुस के पास उसके लिए कोई समय नहीं है! गलातिया के लोग खतरे में हैं क्योंकि वे ऐसा संदेश सुन रहे हैं जो सुसमाचार नहीं है। इस समय तक गलातिया के विश्वासियों ने पौलुस द्वारा सिखाए गए सुसमाचार पर विश्वास करना पूरी तरह से नहीं छोड़ा था। लेकिन गलातिया के विश्वासी अपने सोचने और व्यवहार करने के तरीके को बदलना शुरू कर रहे हैं। पौलुस यह जानता है, इसलिए पौलुस तुरंत गलातियों की समस्या के बारे में बात करना आरम्भ कर देता है।</w:t>
      </w:r>
    </w:p>
    <w:p>
      <w:pPr/>
      <w:r>
        <w:rPr>
          <w:lang w:val="hi_IN" w:bidi="hi_IN"/>
        </w:rPr>
      </w:r>
      <w:r>
        <w:rPr>
          <w:lang w:val="hi_IN" w:bidi="hi_IN"/>
        </w:rPr>
        <w:t>पहले भाग में, पौलुस यह व्यक्त करता है कि वह गलातिया के विश्वासियों के व्यवहार से वह आश्चर्यचकित और दुखी है। कुछ समय पहले ही गलातियों के लोगों ने सुसमाचार पर विश्वास किया था, लेकिन अब वे उसी को ठुकरा रहे हैं जिसने उन्हें बुलाया था। जिसने गलातियों को बुलाया वह परमेश्वर है। परमेश्वर ने गलातियों को अपने लोग बनने के लिए बुलाया या आमंत्रित किया। परन्तु गलातिया के लोग परमेश्वर को छोड़ रहे हैं, ठीक वैसे ही जैसे कोई व्यक्ति एक समूह को छोड़कर दूसरे समूह में शामिल हो जाता है।</w:t>
      </w:r>
    </w:p>
    <w:p>
      <w:pPr/>
      <w:r>
        <w:rPr>
          <w:lang w:val="hi_IN" w:bidi="hi_IN"/>
        </w:rPr>
      </w:r>
      <w:r>
        <w:rPr>
          <w:lang w:val="hi_IN" w:bidi="hi_IN"/>
        </w:rPr>
        <w:t>परमेश्वर ने गलातियों को मसीह के अनुग्रह के द्वारा बुलाया। अनुग्रह वह कृपा है जो परमेश्वर ने यीशु मसीह के द्वारा दिखाई है। परमेश्वर यह कृपा तब दिखाता है जब वह विश्वासियों का उद्धार करता है, और तब भी वह उन पर अपनी कृपा बनाए रखता है जब वे यीशु पर विश्वास करते हैं। इसलिए यहाँ, पौलुस उस तरीके के बारे में बात कर रहा होगा जिससे परमेश्वर ने गलातियों को विश्वासी बनने के लिए बुलाया क्योंकि मसीह गलातियों के प्रति दयालु होना चाहता था। या पौलुस का अर्थ वह तरीका हो सकता है जिससे परमेश्वर विश्वासियों को विश्वासियों के रूप में मसीह के अनुग्रह और दयालुता का अनुभव करने के लिए बुलाता है। अलग-अलग अनुवादों में अक्सर इन दो अर्थों में से एक होता है, क्योंकि ये दोनों बातें सच हैं।</w:t>
      </w:r>
    </w:p>
    <w:p>
      <w:pPr/>
      <w:r>
        <w:rPr>
          <w:lang w:val="hi_IN" w:bidi="hi_IN"/>
        </w:rPr>
      </w:r>
      <w:r>
        <w:rPr>
          <w:lang w:val="hi_IN" w:bidi="hi_IN"/>
        </w:rPr>
        <w:t>यहाँ रुकें और समूह में इस प्रश्न पर चर्चा करें: आपने इस भाग को किस तरह से सुना है जहाँ पौलुस उस तरीके के बारे में बात करता है जिसके द्वारा परमेश्वर ने गलातियों को बुलाया था? आपके क्षेत्र के लोग किस संस्करण से परिचित होंगे? चर्चा करें कि आप इस भाग का अनुवाद कैसे करना चाहते हैं। इस ऑडियो को यहाँ रोकें।</w:t>
      </w:r>
    </w:p>
    <w:p>
      <w:pPr/>
      <w:r>
        <w:rPr>
          <w:lang w:val="hi_IN" w:bidi="hi_IN"/>
        </w:rPr>
      </w:r>
      <w:r>
        <w:rPr>
          <w:lang w:val="hi_IN" w:bidi="hi_IN"/>
        </w:rPr>
        <w:t>पौलुस कहता है कि गलातियों के लोग एक अलग सुसमाचार सुनते हैं। पौलुस का अर्थ यह नहीं है कि सुसमाचार के अलग-अलग संस्करण हैं। पौलुस स्पष्ट करता है कि एक अलग सुसमाचार वास्तव में बिल्कुल भी सुसमाचार नहीं है। एकमात्र सही सुसमाचार वही है जो मसीह के विषय में है। संभवतः कुछ लोग कहते हैं कि गलातिया के लोग पूरे वास्तविक सुसमाचार को नहीं जानते हैं और इन लोगों के पास शेष जानकारी है। ये लोग कहते हैं कि वे सुसमाचार सिखाते हैं, लेकिन ये लोग वास्तव में कुछ अलग सिखाते हैं। ये लोग मसीह के बारे में झूठ बोलते हैं और गलातियों को भ्रमित करते हैं।</w:t>
      </w:r>
    </w:p>
    <w:p>
      <w:pPr/>
      <w:r>
        <w:rPr>
          <w:lang w:val="hi_IN" w:bidi="hi_IN"/>
        </w:rPr>
      </w:r>
      <w:r>
        <w:rPr>
          <w:lang w:val="hi_IN" w:bidi="hi_IN"/>
        </w:rPr>
        <w:t>यहाँ रुकें और समूह में इस प्रश्न पर चर्चा करें: पौलुस इस अन्य संदेश को झूठा सुसमाचार कहता है, क्योंकि यह बिल्कुल भी सुसमाचार नहीं है। इस बारे में बात करें कि आप किसी झूठी वस्तु, या ऐसी किसी चीज़ पर कैसे चर्चा करना चाहते हैं जिसे लोग वास्तविक होने का दावा करते हैं लेकिन वह नहीं है। एक गतिविधि के रूप में, किसी एक व्यक्ति से कहें कि वह कोई वस्तु, जैसे एक फूल, समूह को दिखाए और फिर उस वस्तु का वर्णन अन्य लोगों के सामने करे। फिर किसी से कोई दूसरी चीज़, जैसे पत्थर, दिखाने के लिए कहें, लेकिन उसे फूल बताएं और फूल की तरह ही उसका वर्णन करें। आप उस तरीके को कैसे बताएँगे जिससे दूसरा व्यक्ति अपनी वस्तु के बारे में बात करता है? इस ऑडियो को यहाँ रोकें।</w:t>
      </w:r>
    </w:p>
    <w:p>
      <w:pPr/>
      <w:r>
        <w:rPr>
          <w:lang w:val="hi_IN" w:bidi="hi_IN"/>
        </w:rPr>
      </w:r>
      <w:r>
        <w:rPr>
          <w:lang w:val="hi_IN" w:bidi="hi_IN"/>
        </w:rPr>
        <w:t>दूसरे भाग में, पौलुस उन लोगों के बारे में कठोर तरीके से बात करता है जो दूसरे सुसमाचार का प्रचार करते हैं। पौलुस उन लोगों को श्राप देता है। इसका अर्थ है कि पौलुस परमेश्वर से उन लोगों को दण्ड देने या उन्हें अपराधी ठहराने के लिए कहता है। भले ही पौलुस कड़ी भाषा का उपयोग करता है, फिर भी यह एक उचित प्रतिक्रिया है। स्वयं परमेश्वर ने कहा है कि वह उन लोगों को दण्ड देगा जो परमेश्वर की कही हुई बातों के बारे में झूठ बोलने की कोशिश करते हैं। पौलुस उन लोगों को दो बार श्राप देता है ताकि यह दिखाया जा सके कि यीशु के बारे में झूठ सिखाना कितना गलत है। पहली बार, पौलुस एक ऐसी स्थिति बताकर अपने श्राप पर जोर देता है जो वास्तविक नहीं थी। न तो पौलुस और न ही उसके साथ के विश्वासियों ने गलातियों को किसी दूसरे सुसमाचार का प्रचार किया था। प्रचार करने का अर्थ है लोगों को सुसमाचार के बारे में सिखाना। जब पौलुस यहाँ “हम” कहता है, तो पौलुस का अर्थ केवल स्वयं पौलुस हो सकता है, या पौलुस और उसके साथ के विश्वासी हो सकते हैं। और स्वर्ग से आया हुआ कोई स्वर्गदूत भी लोगों को ऐसा कुछ नहीं बताएगा जो सुसमाचार के संदेश को बदल दे। यदि कोई व्यक्ति या कोई स्वर्गदूत ऐसा करता, तो परमेश्वर उस व्यक्ति या स्वर्गदूत को दण्ड देता। दूसरी बार जब पौलुस परमेश्वर से लोगों को श्राप देने के लिए कहता है, तो पौलुस उन लोगों के बारे में बात कर रहा है जो वर्तमान में सुसमाचार के बारे में झूठ बोलते हैं। जब पौलुस उन लोगों को श्राप देता है जो झूठ सिखाते हैं, तो पौलुस गलातियों के विश्वासियों को यह भी याद दिलाता है कि वे सत्य को जानते हैं और उस सत्य पर विश्वास कर चुके हैं।</w:t>
      </w:r>
    </w:p>
    <w:p>
      <w:pPr/>
      <w:r>
        <w:rPr>
          <w:lang w:val="hi_IN" w:bidi="hi_IN"/>
        </w:rPr>
      </w:r>
      <w:r>
        <w:rPr>
          <w:lang w:val="hi_IN" w:bidi="hi_IN"/>
        </w:rPr>
        <w:t>यहाँ रुकें और समूह में इस प्रश्न पर चर्चा करें: आपकी भाषा में, कोई व्यक्ति किसी दूसरे व्यक्ति को गलत काम करने के लिए सही तरीके से कैसे श्राप दे सकता है? चर्चा करें कि आप पौलुस के श्रापों का अनुवाद कैसे करना चाहते हैं। इस ऑडियो को यहाँ रोकें।</w:t>
      </w:r>
    </w:p>
    <w:p>
      <w:pPr/>
      <w:r>
        <w:rPr>
          <w:lang w:val="hi_IN" w:bidi="hi_IN"/>
        </w:rPr>
      </w:r>
      <w:r>
        <w:rPr>
          <w:lang w:val="hi_IN" w:bidi="hi_IN"/>
        </w:rPr>
        <w:t>यहाँ रुकें और समूह में इस प्रश्न पर चर्चा करें: आपकी भाषा में, आप स्वर्ग या उस स्थान के बारे में कैसे बात करते हैं जहाँ परमेश्वर रहता है? इस ऑडियो को यहाँ रोकें।</w:t>
      </w:r>
    </w:p>
    <w:p>
      <w:pPr/>
      <w:r>
        <w:rPr>
          <w:lang w:val="hi_IN" w:bidi="hi_IN"/>
        </w:rPr>
      </w:r>
      <w:r>
        <w:rPr>
          <w:lang w:val="hi_IN" w:bidi="hi_IN"/>
        </w:rPr>
        <w:t>जब पौलुस झूठी शिक्षाएँ सिखाने वालों पर श्राप की घोषणा करता है, तो वह साथ ही उन लोगों को भी चेतावनी देता है जो उन झूठे शिक्षकों की बात सुनते हैं। यदि परमेश्वर उन लोगों से प्रसन्न नहीं है जो झूठ सिखाते हैं, तो परमेश्वर उन लोगों से भी प्रसन्न नहीं होगा जो झूठ पर विश्वास करते हैं। और यह पहली बार नहीं है जब पौलुस ने यह कहा है! पौलुस और गलातिया में पौलुस के साथ रहने वाले विश्वासी पहले ही गलातियों को यह बता चुके हैं। पौलुस गलातियों को यह दिखाने की कोशिश कर रहा है कि केवल सच्चे सुसमाचार को साझा करना कितना महत्वपूर्ण है।</w:t>
      </w:r>
    </w:p>
    <w:p>
      <w:pPr/>
      <w:r>
        <w:rPr>
          <w:lang w:val="hi_IN" w:bidi="hi_IN"/>
        </w:rPr>
      </w:r>
      <w:r>
        <w:rPr>
          <w:lang w:val="hi_IN" w:bidi="hi_IN"/>
        </w:rPr>
        <w:t>तीसरे भाग में, पौलुस कई प्रश्न पूछता है जिनके उत्तर देने की पौलुस लोगों से उम्मीद नहीं करता है। पौलुस इस बात पर जोर दे रहा है कि पौलुस लोगों की स्वीकृति जीतने की कोशिश नहीं कर रहा है। पौलुस के विरोधी यह कह सकते हैं कि पौलुस लोगों से कहता है कि उन्हें कुछ नियमों का पालन करने की आवश्यकता नहीं है, ताकि लोग पौलुस को पसंद करें। पौलुस के विश्वासी बनने से पहले, पौलुस ने लोगों को खुश करने और उन नियमों का पालन करने की कोशिश की जो अब लोग गलातिया के विश्वासियों को करने के लिए कहते हैं। परन्तु जब पौलुस मसीह का सेवक बना, तब उसने समझ लिया कि अब उसे उन नियमों का पालन करने की आवश्यकता नहीं रही। इसलिए अब पौलुस लोगों को प्रसन्न करने के बजाय परमेश्वर को प्रसन्न करने का प्रयास करता है। यदि पौलुस अभी भी लोगों को प्रसन्न करने का प्रयास कर रहा होता, तो वह मसीह का सेवक नहीं हो सकता था। लेकिन पौलुस मसीह का एक सेवक है, इसलिए पौलुस परमेश्वर को प्रसन्न करना चाहता है।</w:t>
      </w:r>
    </w:p>
    <w:p>
      <w:pPr/>
      <w:r>
        <w:rPr>
          <w:lang w:val="hi_IN" w:bidi="hi_IN"/>
        </w:rPr>
      </w:r>
      <w:r>
        <w:rPr>
          <w:lang w:val="hi_IN" w:bidi="hi_IN"/>
        </w:rPr>
        <w:t>यहाँ रुकें और समूह में इस प्रश्न पर चर्चा करें: आप कैसे वर्णन करेंगे कि कोई व्यक्ति इस बात की बहुत परवाह करता है कि अन्य लोग उसके बारे में क्या सोचते और महसूस करते हैं? आप उस तरीके का वर्णन कैसे करेंगे जिससे कोई व्यक्ति इस बात की बहुत परवाह करता है कि परमेश्वर उसके बारे में क्या सोचता है और क्या महसूस करता है? इस ऑडियो को यहाँ रोकें।</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w:t>
      </w:r>
      <w:r>
        <w:rPr>
          <w:lang w:val="hi_IN" w:bidi="hi_IN"/>
        </w:rPr>
      </w:r>
    </w:p>
    <w:p>
      <w:pPr>
        <w:pStyle w:val="Heading3"/>
      </w:pPr>
      <w:r>
        <w:rPr>
          <w:lang w:val="hi_IN" w:bidi="hi_IN"/>
        </w:rPr>
        <w:t>पाठ को नाटकीय रूप देना</w:t>
      </w:r>
    </w:p>
    <w:p>
      <w:pPr/>
      <w:r>
        <w:rPr>
          <w:lang w:val="hi_IN" w:bidi="hi_IN"/>
        </w:rPr>
      </w:r>
      <w:r>
        <w:rPr>
          <w:lang w:val="hi_IN" w:bidi="hi_IN"/>
        </w:rPr>
        <w:t>गलातियों 1:6–10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नाटक के रूप में प्रस्तुत करेगा।</w:t>
      </w:r>
    </w:p>
    <w:p>
      <w:pPr/>
      <w:r>
        <w:rPr>
          <w:lang w:val="hi_IN" w:bidi="hi_IN"/>
        </w:rPr>
      </w:r>
      <w:r>
        <w:rPr>
          <w:lang w:val="hi_IN" w:bidi="hi_IN"/>
        </w:rPr>
        <w:t xml:space="preserve">इस भाग में तीन हिस्से हैं। </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पौलुस</w:t>
      </w:r>
    </w:p>
    <w:p>
      <w:pPr>
        <w:pStyle w:val="ListBullet"/>
        <w:spacing w:line="240" w:lineRule="auto"/>
        <w:ind w:left="720"/>
      </w:pPr>
      <w:r>
        <w:rPr>
          <w:lang w:val="hi_IN" w:bidi="hi_IN"/>
        </w:rPr>
      </w:r>
      <w:r>
        <w:rPr>
          <w:lang w:val="hi_IN" w:bidi="hi_IN"/>
        </w:rPr>
        <w:t>गलाती विश्वासी</w:t>
      </w:r>
    </w:p>
    <w:p>
      <w:pPr>
        <w:pStyle w:val="ListBullet"/>
        <w:spacing w:line="240" w:lineRule="auto"/>
        <w:ind w:left="720"/>
      </w:pPr>
      <w:r>
        <w:rPr>
          <w:lang w:val="hi_IN" w:bidi="hi_IN"/>
        </w:rPr>
      </w:r>
      <w:r>
        <w:rPr>
          <w:lang w:val="hi_IN" w:bidi="hi_IN"/>
        </w:rPr>
        <w:t>मसीह</w:t>
      </w:r>
    </w:p>
    <w:p>
      <w:pPr>
        <w:pStyle w:val="ListBullet"/>
        <w:spacing w:line="240" w:lineRule="auto"/>
        <w:ind w:left="720"/>
      </w:pPr>
      <w:r>
        <w:rPr>
          <w:lang w:val="hi_IN" w:bidi="hi_IN"/>
        </w:rPr>
      </w:r>
      <w:r>
        <w:rPr>
          <w:lang w:val="hi_IN" w:bidi="hi_IN"/>
        </w:rPr>
        <w:t>वे लोग जो एक झूठा संदेश सिखाते हैं जो सुसमाचार नहीं है</w:t>
      </w:r>
    </w:p>
    <w:p>
      <w:pPr>
        <w:pStyle w:val="ListBullet"/>
        <w:spacing w:line="240" w:lineRule="auto"/>
        <w:ind w:left="720"/>
      </w:pPr>
      <w:r>
        <w:rPr>
          <w:lang w:val="hi_IN" w:bidi="hi_IN"/>
        </w:rPr>
      </w:r>
      <w:r>
        <w:rPr>
          <w:lang w:val="hi_IN" w:bidi="hi_IN"/>
        </w:rPr>
        <w:t>वे विश्वासी जो पौलुस के साथ थे</w:t>
      </w:r>
    </w:p>
    <w:p>
      <w:pPr>
        <w:pStyle w:val="ListBullet"/>
        <w:spacing w:line="240" w:lineRule="auto"/>
        <w:ind w:left="720"/>
      </w:pPr>
      <w:r>
        <w:rPr>
          <w:lang w:val="hi_IN" w:bidi="hi_IN"/>
        </w:rPr>
      </w:r>
      <w:r>
        <w:rPr>
          <w:lang w:val="hi_IN" w:bidi="hi_IN"/>
        </w:rPr>
        <w:t>स्वर्ग से एक स्वर्गदूत</w:t>
      </w:r>
    </w:p>
    <w:p>
      <w:pPr>
        <w:pStyle w:val="ListBullet"/>
        <w:spacing w:line="240" w:lineRule="auto"/>
        <w:ind w:left="720"/>
      </w:pPr>
      <w:r>
        <w:rPr>
          <w:lang w:val="hi_IN" w:bidi="hi_IN"/>
        </w:rPr>
      </w:r>
      <w:r>
        <w:rPr>
          <w:lang w:val="hi_IN" w:bidi="hi_IN"/>
        </w:rPr>
        <w:t>और परमेश्वर</w:t>
      </w:r>
    </w:p>
    <w:p>
      <w:pPr/>
      <w:r>
        <w:rPr>
          <w:lang w:val="hi_IN" w:bidi="hi_IN"/>
        </w:rPr>
      </w:r>
      <w:r>
        <w:rPr>
          <w:lang w:val="hi_IN" w:bidi="hi_IN"/>
        </w:rPr>
        <w:t>एक 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प्रवाह, कथानक और कालक्रम पर ध्यान दें। यह सुनिश्चित करें कि आपसे इस भाग के कठिन या महत्वपूर्ण हिस्सों का अभिनय करना छूट न जाए। इस भाग के हर हिस्से को याद करने में एक दूसरे की सहायता करें।</w:t>
      </w:r>
    </w:p>
    <w:p>
      <w:pPr/>
      <w:r>
        <w:rPr>
          <w:lang w:val="hi_IN" w:bidi="hi_IN"/>
        </w:rPr>
      </w:r>
      <w:r>
        <w:rPr>
          <w:lang w:val="hi_IN" w:bidi="hi_IN"/>
        </w:rPr>
        <w:t>इस ऑडियो को यहाँ रोकें और इस भाग का अभिनय करें।</w:t>
      </w:r>
    </w:p>
    <w:p>
      <w:pPr/>
      <w:r>
        <w:rPr>
          <w:lang w:val="hi_IN" w:bidi="hi_IN"/>
        </w:rPr>
      </w:r>
      <w:r>
        <w:rPr>
          <w:lang w:val="hi_IN" w:bidi="hi_IN"/>
        </w:rPr>
        <w:t>समूह को इस भाग का अभिनय दूसरी बार करना चाहिए। नाटक में कुछ जगहों पर, नाटक को रोकें और पात्र निभाने वाले व्यक्ति से पूछें, "आप क्या महसूस कर रहे हैं या क्या सोच रहे हैं?" पात्र निभाने वाले व्यक्ति को यह उत्तर देना चाहिए कि यदि वह उस पात्र की जगह होता, तो वह क्या महसूस करता या सोचता। उसके बाद नाटक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नीचे अभिनय और उसके संभावित उत्तरों का एक उदाहरण दिया गया है।</w:t>
      </w:r>
    </w:p>
    <w:p>
      <w:pPr/>
      <w:r>
        <w:rPr>
          <w:lang w:val="hi_IN" w:bidi="hi_IN"/>
        </w:rPr>
      </w:r>
      <w:r>
        <w:rPr>
          <w:lang w:val="hi_IN" w:bidi="hi_IN"/>
        </w:rPr>
        <w:t>पौलुस कहता है, "मैं बहुत आश्चर्यचकित हूँ कि तुमने इतनी जल्दी परमेश्वर को अस्वीकार कर दिया। परमेश्वर ने तुमको मसीह के अनुग्रह का अनुभव करने के लिए आमंत्रित किया। लेकिन अब तुम एक अलग संदेश स्वीकार कर रहे हो। लोग कहते हैं कि यह दूसरा संदेश सुसमाचार है, लेकिन वास्तव में कोई दूसरा सुसमाचार नहीं है! वे लोग तुम्हें परेशान करते हैं और मसीह के सुसमाचार को बदलना चाहते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पौलुस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पौलुस कहता है, “मैं प्रार्थना करता हूँ कि परमेश्वर उस किसी भी व्यक्ति को दण्ड दे, जो हमारे संदेश से अलग किसी और बात का प्रचार तुम्हें करता है! इससे कोई फर्क नहीं पड़ता कि वह व्यक्ति हममें से कोई है या स्वर्ग से आया हुआ कोई स्वर्गदूत। मैं वही फिर से कहता हूँ जो हमने पहले कहा है: मैं प्रार्थना करता हूँ कि परमेश्वर किसी भी व्यक्ति को दण्ड दे, जो तुम्हें ऐसा संदेश सिखाता है जो वही सुसमाचार नहीं है जिस पर तुमने विश्वास किया था।"</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गलाती विश्वासियों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परमेश्वर की भूमिका निभाने वाले व्यक्ति से पूछें, "आप कैसा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पौलुस कहता है, “जब मैं इस तरह से बात करता हूँ, तो मैं लोगों को प्रसन्न करने की कोशिश नहीं कर रहा हूँ। मैं परमेश्वर को प्रसन्न करना चाहता हूँ। मैं लोगों से अपनी स्तुति करने की कोशिश नहीं कर रहा हूँ, क्योंकि यदि मैं अभी भी लोगों को प्रसन्न करने की कोशिश कर रहा होता, तो मैं मसीह का दास नहीं होता।"</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पौलुस की भूमिका निभाने वाले व्यक्ति से पूछें, "आप क्या महसूस कर रहे हैं या क्या सोच रहे हैं?" वह व्यक्ति इस तरह से उत्तर दे सकता है:</w:t>
      </w:r>
      <w:r>
        <w:rPr>
          <w:lang w:val="hi_IN" w:bidi="hi_IN"/>
        </w:rPr>
      </w:r>
    </w:p>
    <w:p>
      <w:pPr>
        <w:pStyle w:val="Heading3"/>
      </w:pPr>
      <w:r>
        <w:rPr>
          <w:lang w:val="hi_IN" w:bidi="hi_IN"/>
        </w:rPr>
        <w:t>आवश्यक जानकारी</w:t>
      </w:r>
    </w:p>
    <w:p>
      <w:pPr/>
      <w:r>
        <w:rPr>
          <w:lang w:val="hi_IN" w:bidi="hi_IN"/>
        </w:rPr>
      </w:r>
      <w:r>
        <w:rPr>
          <w:lang w:val="hi_IN" w:bidi="hi_IN"/>
        </w:rPr>
        <w:t>गलातियों 1:6–10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मुख्य शब्दों और शब्दावलियों पर चर्चा करेगा।</w:t>
      </w:r>
    </w:p>
    <w:p>
      <w:pPr/>
      <w:r>
        <w:rPr>
          <w:lang w:val="hi_IN" w:bidi="hi_IN"/>
        </w:rPr>
      </w:r>
      <w:r>
        <w:rPr>
          <w:lang w:val="hi_IN" w:bidi="hi_IN"/>
        </w:rPr>
        <w:t xml:space="preserve">परमेश्वर ने मसीह के </w:t>
      </w:r>
      <w:r>
        <w:rPr>
          <w:b/>
          <w:lang w:val="hi_IN" w:bidi="hi_IN"/>
        </w:rPr>
        <w:t>अनुग्रह</w:t>
      </w:r>
      <w:r>
        <w:rPr>
          <w:lang w:val="hi_IN" w:bidi="hi_IN"/>
        </w:rPr>
        <w:t xml:space="preserve"> में विश्वासियों को बुलाया। अनुग्रह वह है जब कोई व्यक्ति किसी ऐसे व्यक्ति के प्रति दयालु होता है जो उस कृपा के योग्य नहीं है। परमेश्वर विश्वासियों को अनुग्रह तब देता है जब वह उनके प्रति दयालु होता है, भले ही वे उस दया के योग्य नहीं हैं। अनुग्रह के बारे में अधिक जानकारी के लिए, मुख्य शब्दावली को देखें। अनुग्रह के लिए उसी शब्द या वाक्यांश का उपयोग करें जो आपने पिछले भागों में उपयोग किया है।</w:t>
      </w:r>
    </w:p>
    <w:p>
      <w:pPr/>
      <w:r>
        <w:rPr>
          <w:lang w:val="hi_IN" w:bidi="hi_IN"/>
        </w:rPr>
      </w:r>
      <w:r>
        <w:rPr>
          <w:b/>
          <w:lang w:val="hi_IN" w:bidi="hi_IN"/>
        </w:rPr>
        <w:t>मसीह</w:t>
      </w:r>
      <w:r>
        <w:rPr>
          <w:lang w:val="hi_IN" w:bidi="hi_IN"/>
        </w:rPr>
        <w:t xml:space="preserve"> यीशु के लिए एक उपाधि है जो विश्वासियों को याद दिलाती है कि यीशु ही मसीहा है, यानी वह उद्धारकर्ता और राजा जिसे परमेश्वर ने लोगों का उद्धार करने के लिए चुना है। मसीह के बारे में अधिक जानकारी के लिए, मुख्य शब्दावली को देखें। मसीह के लिए उसी शब्द या वाक्यांश का उपयोग करें जिसका उपयोग आपने पिछले भागों में किया है।</w:t>
      </w:r>
    </w:p>
    <w:p>
      <w:pPr/>
      <w:r>
        <w:rPr>
          <w:lang w:val="hi_IN" w:bidi="hi_IN"/>
        </w:rPr>
      </w:r>
      <w:r>
        <w:rPr>
          <w:lang w:val="hi_IN" w:bidi="hi_IN"/>
        </w:rPr>
        <w:t>गलातियों के लोग उस संदेश पर विश्वास कर रहे हैं जो सुसमाचार नहीं है। सुसमाचार शब्द एक यूनानी शब्द का अनुवाद है जिसका सीधा अर्थ है "शुभ संदेश।" बाइबल में शुभ संदेश यह है कि परमेश्वर ने लोगों को बचाने का मार्ग बनाया है। वह सुसमाचार जो पौलुस ने गलातियों के लोगों को बताया वह यह है कि यदि वे यीशु पर विश्वास करेंगे, तो परमेश्वर उन्हें बचाएगा।</w:t>
      </w:r>
    </w:p>
    <w:p>
      <w:pPr/>
      <w:r>
        <w:rPr>
          <w:lang w:val="hi_IN" w:bidi="hi_IN"/>
        </w:rPr>
      </w:r>
      <w:r>
        <w:rPr>
          <w:lang w:val="hi_IN" w:bidi="hi_IN"/>
        </w:rPr>
        <w:t xml:space="preserve">यहाँ रुकें और समूह के रूप में चर्चा करें कि आप </w:t>
      </w:r>
      <w:r>
        <w:rPr>
          <w:b/>
          <w:lang w:val="hi_IN" w:bidi="hi_IN"/>
        </w:rPr>
        <w:t>सुसमाचार</w:t>
      </w:r>
      <w:r>
        <w:rPr>
          <w:lang w:val="hi_IN" w:bidi="hi_IN"/>
        </w:rPr>
        <w:t xml:space="preserve"> के लिए किस शब्द या वाक्यांश का उपयोग करेंगे। अधिक जानकारी के लिए मुख्य शब्दावली में सुसमाचार शब्‍द को देखें। यदि आपने बाइबल की किसी और पुस्तक में इस शब्द का पहले ही अनुवाद किया है, तो यहाँ भी वही शब्द उपयोग करें जो आपने वहाँ किया था। इस ऑडियो को यहाँ रोकें।</w:t>
      </w:r>
    </w:p>
    <w:p>
      <w:pPr/>
      <w:r>
        <w:rPr>
          <w:lang w:val="hi_IN" w:bidi="hi_IN"/>
        </w:rPr>
      </w:r>
      <w:r>
        <w:rPr>
          <w:lang w:val="hi_IN" w:bidi="hi_IN"/>
        </w:rPr>
        <w:t>जब पौलुस गलातिया में था, तब उसने वहाँ के लोगों को सुसमाचार का प्रचार किया। जब लोग प्रचार करते हैं, तो वे यीशु के बारे में सुसमाचार सुनाते या सिखाते हैं।</w:t>
      </w:r>
    </w:p>
    <w:p>
      <w:pPr/>
      <w:r>
        <w:rPr>
          <w:lang w:val="hi_IN" w:bidi="hi_IN"/>
        </w:rPr>
      </w:r>
      <w:r>
        <w:rPr>
          <w:lang w:val="hi_IN" w:bidi="hi_IN"/>
        </w:rPr>
        <w:t xml:space="preserve">यहाँ रुकें और समूह में चर्चा करें कि आप </w:t>
      </w:r>
      <w:r>
        <w:rPr>
          <w:b/>
          <w:lang w:val="hi_IN" w:bidi="hi_IN"/>
        </w:rPr>
        <w:t>प्रचार</w:t>
      </w:r>
      <w:r>
        <w:rPr>
          <w:lang w:val="hi_IN" w:bidi="hi_IN"/>
        </w:rPr>
        <w:t xml:space="preserve"> के लिए किस शब्द या वाक्यांश का उपयोग करेंगे। यदि आपने बाइबल की किसी और पुस्तक में इस शब्द का पहले ही अनुवाद किया है, तो यहाँ भी वही शब्द प्रयोग करें जो आपने वहाँ किया था। इस ऑडियो को यहाँ रोकें।</w:t>
      </w:r>
    </w:p>
    <w:p>
      <w:pPr/>
      <w:r>
        <w:rPr>
          <w:lang w:val="hi_IN" w:bidi="hi_IN"/>
        </w:rPr>
      </w:r>
      <w:r>
        <w:rPr>
          <w:lang w:val="hi_IN" w:bidi="hi_IN"/>
        </w:rPr>
        <w:t>पौलुस हर उस व्यक्ति पर श्राप की घोषणा करता है जो सुसमाचार के संदेश को बदलने का प्रयास करता है। जब आप किसी को श्राप देते हैं, तो आप यह कामना करते हैं कि उस व्यक्ति के साथ कुछ बुरा हो। लोग मानते थे कि श्राप सच हो सकता है। पौलुस विशेष रूप से परमेश्वर से इन लोगों को दण्ड देने के लिए कह रहा है।</w:t>
      </w:r>
    </w:p>
    <w:p>
      <w:pPr/>
      <w:r>
        <w:rPr>
          <w:lang w:val="hi_IN" w:bidi="hi_IN"/>
        </w:rPr>
      </w:r>
      <w:r>
        <w:rPr>
          <w:lang w:val="hi_IN" w:bidi="hi_IN"/>
        </w:rPr>
        <w:t xml:space="preserve">यहाँ रुकें और समूह के रूप में चर्चा करें कि आप </w:t>
      </w:r>
      <w:r>
        <w:rPr>
          <w:b/>
          <w:lang w:val="hi_IN" w:bidi="hi_IN"/>
        </w:rPr>
        <w:t>श्राप</w:t>
      </w:r>
      <w:r>
        <w:rPr>
          <w:lang w:val="hi_IN" w:bidi="hi_IN"/>
        </w:rPr>
        <w:t xml:space="preserve"> के लिए किस शब्द या वाक्यांश का इस्तेमाल करेंगे। अधिक जानकारी के लिए मुख्य शब्दावली में श्राप शब्द देखें। यदि आपने बाइबल की किसी और पुस्तक में इस शब्द का पहले ही अनुवाद किया है, तो यहाँ भी वही शब्द प्रयोग करें जो आपने वहाँ किया था। इस ऑडियो को यहाँ रोकें।</w:t>
      </w:r>
    </w:p>
    <w:p>
      <w:pPr/>
      <w:r>
        <w:rPr>
          <w:lang w:val="hi_IN" w:bidi="hi_IN"/>
        </w:rPr>
      </w:r>
      <w:r>
        <w:rPr>
          <w:lang w:val="hi_IN" w:bidi="hi_IN"/>
        </w:rPr>
        <w:t>स्वर्ग से आया हुआ कोई स्वर्गदूत भी सुसमाचार को न बदले। स्वर्गदूत एक अलौकिक, आत्मिक प्राणी है जिसे परमेश्वर ने बनाया है। स्वर्गदूत लोगों को परमेश्वर के संदेश देते हैं। कभी-कभी एक स्वर्गदूत साधारण व्यक्ति जैसा दिखता है, लेकिन अन्य समय में, स्वर्गदूत बहुत तेजस्वी और चमकदार, या डरावने भी लग सकते हैं।</w:t>
      </w:r>
    </w:p>
    <w:p>
      <w:pPr/>
      <w:r>
        <w:rPr>
          <w:lang w:val="hi_IN" w:bidi="hi_IN"/>
        </w:rPr>
      </w:r>
      <w:r>
        <w:rPr>
          <w:lang w:val="hi_IN" w:bidi="hi_IN"/>
        </w:rPr>
        <w:t xml:space="preserve">यहाँ रुकें और समूह में चर्चा करें कि आप </w:t>
      </w:r>
      <w:r>
        <w:rPr>
          <w:b/>
          <w:lang w:val="hi_IN" w:bidi="hi_IN"/>
        </w:rPr>
        <w:t>स्वर्गदूत</w:t>
      </w:r>
      <w:r>
        <w:rPr>
          <w:lang w:val="hi_IN" w:bidi="hi_IN"/>
        </w:rPr>
        <w:t xml:space="preserve"> के लिए किस शब्द या वाक्यांश का उपयोग करेंगे। अधिक जानकारी के लिए मुख्य शब्दावली में स्वर्गदूत शब्द को देखें। यदि आपने बाइबल की किसी और पुस्तक में इस शब्द का पहले ही अनुवाद किया है, तो यहाँ भी वही शब्द प्रयोग करें जिसका प्रयोग आपने वहाँ किया था। इस ऑडियो को यहाँ रोकें।</w:t>
      </w:r>
    </w:p>
    <w:p>
      <w:pPr/>
      <w:r>
        <w:rPr>
          <w:lang w:val="hi_IN" w:bidi="hi_IN"/>
        </w:rPr>
      </w:r>
      <w:r>
        <w:rPr>
          <w:lang w:val="hi_IN" w:bidi="hi_IN"/>
        </w:rPr>
        <w:t>यहाँ, स्वर्ग उस स्थान को दर्शाता है जहाँ परमेश्वर अपने स्वर्गदूतों के साथ रहता है। यह स्वर्ग, इस जगत में कहीं नहीं है; यह ऐसी जगह नहीं है, जहाँ मनुष्य यात्रा कर सकें। लेकिन परमेश्वर अपना काम करने के लिए स्वर्ग से पृथ्वी पर अपने स्वर्गदूतों को भेज सकता है।</w:t>
      </w:r>
    </w:p>
    <w:p>
      <w:pPr/>
      <w:r>
        <w:rPr>
          <w:lang w:val="hi_IN" w:bidi="hi_IN"/>
        </w:rPr>
      </w:r>
      <w:r>
        <w:rPr>
          <w:lang w:val="hi_IN" w:bidi="hi_IN"/>
        </w:rPr>
        <w:t xml:space="preserve">यहाँ रुकें और समूह में चर्चा करें कि आप </w:t>
      </w:r>
      <w:r>
        <w:rPr>
          <w:b/>
          <w:lang w:val="hi_IN" w:bidi="hi_IN"/>
        </w:rPr>
        <w:t>स्वर्ग</w:t>
      </w:r>
      <w:r>
        <w:rPr>
          <w:lang w:val="hi_IN" w:bidi="hi_IN"/>
        </w:rPr>
        <w:t xml:space="preserve"> के लिए किस शब्द या वाक्यांश का उपयोग करेंगे। अधिक जानकारी के लिए मुख्य शब्दावली में स्वर्ग शब्द देखें। यदि आपने बाइबल की किसी और पुस्तक में इस शब्द का पहले ही अनुवाद किया है, तो यहाँ भी वही शब्द प्रयोग करें जो आपने वहाँ किया था। इस ऑडियो को यहाँ रोकें।</w:t>
      </w:r>
    </w:p>
    <w:p>
      <w:pPr/>
      <w:r>
        <w:rPr>
          <w:lang w:val="hi_IN" w:bidi="hi_IN"/>
        </w:rPr>
      </w:r>
      <w:r>
        <w:rPr>
          <w:lang w:val="hi_IN" w:bidi="hi_IN"/>
        </w:rPr>
        <w:t>पौलुस कहता है कि वह लोगों को प्रसन्न करने का प्रयास नहीं करता, क्योंकि वह मसीह का सेवक है। सेवक वह व्यक्ति होता है जो किसी और के लिए काम करता है। जब पौलुस अपने आप को इस नाम से पुकारता है, तो वह यह दर्शाता है कि वह मसीह का एक नम्र अनुयायी है, और साथ ही यह भी कि उसका अधिकार मसीह से प्राप्त हुआ है।</w:t>
      </w:r>
    </w:p>
    <w:p>
      <w:pPr/>
      <w:r>
        <w:rPr>
          <w:lang w:val="hi_IN" w:bidi="hi_IN"/>
        </w:rPr>
      </w:r>
      <w:r>
        <w:rPr>
          <w:lang w:val="hi_IN" w:bidi="hi_IN"/>
        </w:rPr>
        <w:t xml:space="preserve">यहाँ रुकें और समूह में चर्चा करें कि आप </w:t>
      </w:r>
      <w:r>
        <w:rPr>
          <w:b/>
          <w:lang w:val="hi_IN" w:bidi="hi_IN"/>
        </w:rPr>
        <w:t>सेवक</w:t>
      </w:r>
      <w:r>
        <w:rPr>
          <w:lang w:val="hi_IN" w:bidi="hi_IN"/>
        </w:rPr>
        <w:t xml:space="preserve"> के लिए किस शब्द या वाक्यांश का उपयोग करेंगे। अधिक जानकारी के लिए सेवक को मुख्य शब्दावली में देखें। यदि आपने पहले ही बाइबल की किसी अन्य पुस्तक में इस शब्द का अनुवाद किया है, तो उसी शब्द का प्रयोग करें जिसका प्रयोग आपने वहाँ किया है।</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ऑडियो को यहाँ रोकें।</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समूह के किसी अन्य सदस्य को भाग का अगला हिस्सा बताना चाहिए और रुक जाना चाहिए। ऐसा तब तक करें जब तक कि समूह ने पूरा भाग दोहरा न दिया हो। इस चरण में समूह के सदस्य एक-दूसरे की गलतियों को सुधार सकते हैं।</w:t>
      </w:r>
    </w:p>
    <w:p>
      <w:pPr/>
      <w:r>
        <w:rPr>
          <w:lang w:val="hi_IN" w:bidi="hi_IN"/>
        </w:rPr>
      </w:r>
      <w:r>
        <w:rPr>
          <w:lang w:val="hi_IN" w:bidi="hi_IN"/>
        </w:rPr>
        <w:t>इस ऑडियो को यहाँ रोकें।</w:t>
      </w:r>
    </w:p>
    <w:p>
      <w:pPr/>
      <w:r>
        <w:rPr>
          <w:lang w:val="hi_IN" w:bidi="hi_IN"/>
        </w:rPr>
      </w:r>
      <w:r>
        <w:rPr>
          <w:lang w:val="hi_IN" w:bidi="hi_IN"/>
        </w:rPr>
        <w:t xml:space="preserve">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प्रयोग कर सकता है। </w:t>
      </w:r>
    </w:p>
    <w:p>
      <w:pPr/>
      <w:r>
        <w:rPr>
          <w:lang w:val="hi_IN" w:bidi="hi_IN"/>
        </w:rPr>
      </w:r>
      <w:r>
        <w:rPr>
          <w:lang w:val="hi_IN" w:bidi="hi_IN"/>
        </w:rPr>
        <w:t>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w:t>
      </w:r>
    </w:p>
    <w:p>
      <w:pPr/>
      <w:r>
        <w:rPr>
          <w:lang w:val="hi_IN" w:bidi="hi_IN"/>
        </w:rPr>
      </w:r>
      <w:r>
        <w:rPr>
          <w:lang w:val="hi_IN" w:bidi="hi_IN"/>
        </w:rPr>
        <w:t>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गलातियों 1:11–24</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गलातियों 1:11–24 को सुनें और अपने मन में रखें।</w:t>
      </w:r>
    </w:p>
    <w:p>
      <w:pPr/>
      <w:r>
        <w:rPr>
          <w:lang w:val="hi_IN" w:bidi="hi_IN"/>
        </w:rPr>
      </w:r>
      <w:r>
        <w:rPr>
          <w:lang w:val="hi_IN" w:bidi="hi_IN"/>
        </w:rPr>
        <w:t>यदि सम्भव हो, तो गलातियों 1:11–24 का ऑडियो संस्करण तीन बार, तीन अलग-अलग अनुवादों में सुनें।</w:t>
      </w:r>
    </w:p>
    <w:p>
      <w:pPr/>
      <w:r>
        <w:rPr>
          <w:lang w:val="hi_IN" w:bidi="hi_IN"/>
        </w:rPr>
      </w:r>
      <w:r>
        <w:rPr>
          <w:lang w:val="hi_IN" w:bidi="hi_IN"/>
        </w:rPr>
        <w:t>इस ऑडियो को यहाँ रोकें।</w:t>
      </w:r>
    </w:p>
    <w:p>
      <w:pPr/>
      <w:r>
        <w:rPr>
          <w:lang w:val="hi_IN" w:bidi="hi_IN"/>
        </w:rPr>
      </w:r>
      <w:r>
        <w:rPr>
          <w:lang w:val="hi_IN" w:bidi="hi_IN"/>
        </w:rPr>
        <w:t>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पवित्र आत्मा, या यीशु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गलातियों 1:11–24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पिछले भाग में, पौलुस ने अपने आप को मसीह का सेवक कहा। अब, पौलुस यह कहानी बताता है कि कैसे पौलुस मसीह का दास बना। परमेश्वर ने पौलुस को चुना और उसे वह सुसमाचार दिया जो पौलुस सिखाता है। किसी मनुष्य ने पौलुस को सुसमाचार नहीं सिखाया, यहाँ तक कि प्रेरितों ने भी नहीं सिखाया। क्योंकि पौलुस जो सुसमाचार सिखाता है वह परमेश्वर की ओर से है, न कि त्रुटिपूर्ण मनुष्यों की ओर से, इसलिए वह सुसमाचार विश्वसनीय है, और गलातियों को पौलुस की बात सुननी चाहिए, जो उस सुसमाचार की शिक्षा देता है।</w:t>
      </w:r>
    </w:p>
    <w:p>
      <w:pPr/>
      <w:r>
        <w:rPr>
          <w:lang w:val="hi_IN" w:bidi="hi_IN"/>
        </w:rPr>
      </w:r>
      <w:r>
        <w:rPr>
          <w:lang w:val="hi_IN" w:bidi="hi_IN"/>
        </w:rPr>
        <w:t>इस भाग की शुरुआत करने के लिए, पौलुस विश्वासियों के प्रति अपना प्रेम दिखाता है जब वह उन्हें भाइयों और बहनों कहकर पुकारता है। यद्यपि पौलुस गलातिया के विश्वासियों के व्यवहार से दुखी है, फिर भी वह उनसे प्रेम करता है और उनकी परवाह करता है। यही कारण है कि पौलुस यह पत्र लिख रहा है—गलातिया के लोगों की मदद करने के लिए! पौलुस गलातिया के विश्वासियों को आश्वस्त करता है कि सुसमाचार मनुष्यों द्वारा बनाया गया संदेश नहीं है, क्योंकि मनुष्य गलतियाँ कर सकते हैं। किसी ने पौलुस को वह सुसमाचार नहीं बताया और न ही सिखाया जो पौलुस ने गलातियों को सिखाया था। इसके बजाय, पौलुस को यीशु मसीह का प्रकाशन मिला। प्रकाशन वह है जब परमेश्वर कुछ ऐसी बात प्रकट करता है या बताता है जिसे लोग पहले नहीं जानते थे या देख पाते थे। हालाँकि पौलुस पहले से ही यीशु के बारे में जानता था, फिर भी परमेश्वर ने उसे सीधे दिखाया कि यीशु वास्तव में कौन था। परमेश्वर ने यह तब किया जब यीशु दमिश्क नगर के मार्ग में पौलुस के सामने प्रकट हुआ था। चूँकि यीशु पौलुस के सामने प्रकट हुआ, इसलिए कुछ अनुवाद कहते हैं कि प्रकाशन यीशु की ओर से था। कुछ अन्य अनुवाद कहते हैं कि यह प्रकाशन यीशु के बारे में था, क्योंकि उस समय पौलुस ने यीशु के बारे में सीखा था।</w:t>
      </w:r>
    </w:p>
    <w:p>
      <w:pPr/>
      <w:r>
        <w:rPr>
          <w:lang w:val="hi_IN" w:bidi="hi_IN"/>
        </w:rPr>
      </w:r>
      <w:r>
        <w:rPr>
          <w:lang w:val="hi_IN" w:bidi="hi_IN"/>
        </w:rPr>
        <w:t>फिर पौलुस वह कहानी बताता है कि पौलुस कैसा था, इससे पहले कि पौलुस यह जानता कि यीशु वास्तव में कौन था। संभवतः पौलुस ने गलातिया के विश्वासियों को पहले ही बता दिया था कि परमेश्वर के प्रति अत्यन्त समर्पित एक यहूदी के रूप में उसने क्या-क्या किया था। जब पौलुस ने परमेश्वर की वैसे ही आराधना की थी जैसे यहूदी परमेश्वर की आराधना करते हैं, तब वह विश्वासियों से घृणा करता था। पौलुस ने लोगों को यीशु पर विश्वास करने से रोकने का प्रयास किया। पौलुस ने कलीसिया पर हमला किया क्योंकि वह यहूदी धर्म के प्रति अत्यन्त समर्पित था। पौलुस ने अपनी आयु के अधिकांश अन्य पुरुषों की तुलना में यहूदी धर्म के बारे में अधिक ज्ञान प्राप्त किया था। और पौलुस अपने पूर्वजों की परम्पराओं, अर्थात् उन शिक्षाओं का जिन्हें लोग अपनी आने वाली पीढ़ियों को सिखाते हैं, उत्साहपूर्वक पालन करता था। पौलुस यहूदी धर्म के प्रति इतना अधिक समर्पित था कि केवल परमेश्वर ही उसके जीवन को बदल सकता था।</w:t>
      </w:r>
    </w:p>
    <w:p>
      <w:pPr/>
      <w:r>
        <w:rPr>
          <w:lang w:val="hi_IN" w:bidi="hi_IN"/>
        </w:rPr>
      </w:r>
      <w:r>
        <w:rPr>
          <w:lang w:val="hi_IN" w:bidi="hi_IN"/>
        </w:rPr>
        <w:t>और परमेश्वर ने पौलुस को बदल दिया! पौलुस के जन्म लेने से पहले ही परमेश्वर ने उसे अपने कार्य के लिए चुन लिया था। यद्यपि पौलुस इस अवसर के योग्य नहीं था, फिर भी परमेश्वर ने उस पर दया की, जब उसने उसको प्रेरित बनने के लिए आमंत्रित किया। परमेश्वर ने यह तब किया जब परमेश्वर ने पौलुस को यह प्रकट किया कि परमेश्वर का पुत्र कौन है। परमेश्वर लोगों को यह दिखाना चाहता है और उसे यह दिखाना अच्छा लगता है कि परमेश्वर का पुत्र, यीशु, कौन है। यीशु परमेश्वर का पुत्र है क्योंकि यीशु का परमेश्वर पिता के साथ एक विशेष संबंध है। परमेश्वर और यीशु एक दूसरे से उसी तरह प्रेम करते हैं जैसे पिता और पुत्र करते हैं। और पौलुस ने केवल यीशु को देखा ही नहीं। परमेश्वर ने पौलुस को यह समझाया कि यीशु ही सचमुच उद्धारकर्ता, प्रभु और परमेश्वर का पुत्र है। परमेश्वर ने यह इसलिए किया ताकि पौलुस परमेश्वर के पुत्र का समाचार उन अन्यजातियों को बता सके, जो गैर-यहूदी लोग हैं।</w:t>
      </w:r>
    </w:p>
    <w:p>
      <w:pPr/>
      <w:r>
        <w:rPr>
          <w:lang w:val="hi_IN" w:bidi="hi_IN"/>
        </w:rPr>
      </w:r>
      <w:r>
        <w:rPr>
          <w:lang w:val="hi_IN" w:bidi="hi_IN"/>
        </w:rPr>
        <w:t>परमेश्वर के ऐसा करने के बाद, पौलुस किसी के पास यह नहीं पूछने गया कि सुसमाचार कैसे सिखाया जाए। पौलुस उन प्रेरितों के पास नहीं गया जो यरूशलेम शहर में थे। प्रेरित अगुवे थे, और लोगों को यह अपेक्षा हो सकती थी कि पौलुस सुसमाचार सीखने तथा उसे सिखाने की रीति जानने के लिए प्रेरितों के पास जाए। परन्तु पौलुस को सुसमाचार की पुष्टि करने या उसे समझाने के लिए मनुष्यों की आवश्यकता नहीं थी, क्योंकि परमेश्वर ने पहले ही ऐसा कर दिया था।</w:t>
      </w:r>
    </w:p>
    <w:p>
      <w:pPr/>
      <w:r>
        <w:rPr>
          <w:lang w:val="hi_IN" w:bidi="hi_IN"/>
        </w:rPr>
      </w:r>
      <w:r>
        <w:rPr>
          <w:lang w:val="hi_IN" w:bidi="hi_IN"/>
        </w:rPr>
        <w:t>यहाँ रुकें और वह नक्शा देखें जो यहूदिया के क्षेत्र में यरूशलेम शहर को दिखाता है। इस ऑडियो को यहाँ रोकें।</w:t>
      </w:r>
    </w:p>
    <w:p>
      <w:pPr/>
      <w:r>
        <w:rPr>
          <w:lang w:val="hi_IN" w:bidi="hi_IN"/>
        </w:rPr>
      </w:r>
      <w:r>
        <w:rPr>
          <w:lang w:val="hi_IN" w:bidi="hi_IN"/>
        </w:rPr>
        <w:t>इसके बजाय, पौलुस अरब के क्षेत्र और पास के दमिश्क शहर जाता है। वहाँ, पौलुस तुरंत यीशु के बारे में सिखाना शुरू करता है! अरब और दमिश्क दोनों यरूशलेम से दूर हैं। अरब और दमिश्क में कोई प्रेरित नहीं थे, इसलिए परमेश्वर पौलुस को शिक्षा दे रहा था और वहाँ उसकी अगुवाई कर रहा था।</w:t>
      </w:r>
    </w:p>
    <w:p>
      <w:pPr/>
      <w:r>
        <w:rPr>
          <w:lang w:val="hi_IN" w:bidi="hi_IN"/>
        </w:rPr>
      </w:r>
      <w:r>
        <w:rPr>
          <w:lang w:val="hi_IN" w:bidi="hi_IN"/>
        </w:rPr>
        <w:t>यहाँ रुकें और समूह के रूप में यहूदिया और आसपास के क्षेत्रों का नक्शा देखें। अरब का क्षेत्र और दमिश्क शहर को ढूँढें। इस ऑडियो को यहाँ रोकें।</w:t>
      </w:r>
    </w:p>
    <w:p>
      <w:pPr/>
      <w:r>
        <w:rPr>
          <w:lang w:val="hi_IN" w:bidi="hi_IN"/>
        </w:rPr>
      </w:r>
      <w:r>
        <w:rPr>
          <w:lang w:val="hi_IN" w:bidi="hi_IN"/>
        </w:rPr>
        <w:t>परमेश्वर द्वारा मसीह के पौलुस पर प्रकट किए जाने के बाद, पौलुस तीन वर्ष तक यरूशलेम नहीं गया। यरूशलेम में भी, पौलुस की यात्रा छोटी है, इसलिए प्रेरित पौलुस को यीशु के बारे में सब कुछ नहीं सिखा सकते थे। वास्तव में, पौलुस वहाँ केवल दो अगुवों से मिलता है। पौलुस केफा से मिलता है, जिसका नाम पतरस भी है। पतरस यीशु के चेलों में से एक था। पतरस और पौलुस ने निश्चित रूप से यीशु के विषय में बातचीत की होगी, परन्तु पौलुस ने यीशु के बारे में सब कुछ पतरस से नहीं सीखा था। पौलुस प्रभु यीशु के भाई याकूब से भी मिलता है। यह याकूब, यीशु के उन दो चेलों से भिन्न थे जिनका नाम भी याकूब था। याकूब और पतरस को छोड़कर, पौलुस किसी भी अन्य प्रेरित को नहीं देखता है।</w:t>
      </w:r>
    </w:p>
    <w:p>
      <w:pPr/>
      <w:r>
        <w:rPr>
          <w:lang w:val="hi_IN" w:bidi="hi_IN"/>
        </w:rPr>
      </w:r>
      <w:r>
        <w:rPr>
          <w:lang w:val="hi_IN" w:bidi="hi_IN"/>
        </w:rPr>
        <w:t>यहाँ रुकें और समूह में इस प्रश्न पर चर्चा करें: केफा और पतरस दोनों नामों का अलग-अलग भाषाओं में एक ही अर्थ है, इसलिए लोग इन दोनों नामों का उपयोग एक ही व्यक्ति को संदर्भित करने के लिए करते हैं। कुछ ऐसे नामों के बारे में सोचें जिनका अर्थ अलग-अलग भाषाओं में समान होता है। चर्चा करें कि क्या आपके किसी परिचित व्यक्ति के एक से अधिक नाम हैं जिनसे लोग उस व्यक्ति को पुकारते हैं। लोग उस व्यक्ति को अलग-अलग नामों से क्यों पुकारते हैं? इस ऑडियो को यहाँ रोकें।</w:t>
      </w:r>
    </w:p>
    <w:p>
      <w:pPr/>
      <w:r>
        <w:rPr>
          <w:lang w:val="hi_IN" w:bidi="hi_IN"/>
        </w:rPr>
      </w:r>
      <w:r>
        <w:rPr>
          <w:lang w:val="hi_IN" w:bidi="hi_IN"/>
        </w:rPr>
        <w:t>पौलुस गलातियों को शपथ लेकर आश्वस्त करता है कि परमेश्वर जानता है कि वह जो कुछ लिख रहा है वह झूठ नहीं है। इस समय, लोग अक्सर शपथ लेते थे ताकि इस बात पर जोर दिया जा सके कि उन्होंने जो कहा वह वास्तव में सच था। अपनी कहानी के अगले भाग में, पौलुस यह दिखाना जारी रखता है कि लोगों ने पौलुस को सुसमाचार के बारे में नहीं सिखाया। एक बार फिर, पौलुस यरूशलेम से बहुत दूर दो और प्रदेशों में जाता है, जहाँ उसे शिक्षा देने के लिए कोई प्रेरित नहीं है। इस बार, पौलुस सीरिया और किलिकिया के क्षेत्रों के भागों का दौरा करता है। तरसुस और अन्ताकिया के शहर इन क्षेत्रों में हैं। पौलुस उन क्षेत्रों में सुसमाचार का प्रचार करना जारी रखता है।</w:t>
      </w:r>
    </w:p>
    <w:p>
      <w:pPr/>
      <w:r>
        <w:rPr>
          <w:lang w:val="hi_IN" w:bidi="hi_IN"/>
        </w:rPr>
      </w:r>
      <w:r>
        <w:rPr>
          <w:lang w:val="hi_IN" w:bidi="hi_IN"/>
        </w:rPr>
        <w:t>यहाँ रुकें और समूह के रूप में यहूदिया और आसपास के क्षेत्रों का नक्शा देखें। सीरिया और किलिकिया के क्षेत्रों, साथ ही तरसुस और अन्ताकिया के शहरों को ढूँढें। इस ऑडियो को यहाँ रोकें।</w:t>
      </w:r>
    </w:p>
    <w:p>
      <w:pPr/>
      <w:r>
        <w:rPr>
          <w:lang w:val="hi_IN" w:bidi="hi_IN"/>
        </w:rPr>
      </w:r>
      <w:r>
        <w:rPr>
          <w:lang w:val="hi_IN" w:bidi="hi_IN"/>
        </w:rPr>
        <w:t>क्योंकि पौलुस उन दूरस्थ क्षेत्रों में था, इसलिए वह यहूदिया के क्षेत्र के विश्वासियों के समूहों से परिचित नहीं हो पाया, जहाँ यरूशलेम स्थित है। विश्वासियों ने पौलुस के बारे में सुना था, विशेष रूप से इसलिए क्योंकि पौलुस ने पहले विश्वासियों पर हमला किया था। परन्तु अब विश्वासी उस व्यक्ति, पौलुस, के बारे में कहानियाँ सुनते हैं, जिसने विश्वासियों पर हमला किया था। विश्वासी सुनते हैं कि अब पौलुस विश्वास के बारे में सिखाता है, जो यीशु के बारे में सुसमाचार है! यह इतना अच्छा समाचार है कि यहूदिया के विश्वासी पौलुस के जीवन में हुए परिवर्तन और उसके द्वारा विश्वास के प्रचार के लिए परमेश्वर की स्तुति करने लगे। यहूदिया के ये विश्वासी जानते हैं कि पौलुस सच्चा सुसमाचार सिखाता है, यद्यपि वे न तो उससे मिले और न ही उसे चुना। ये विश्वासी भरोसा करते हैं कि परमेश्वर ने पौलुस को सिखाया है। पौलुस चाहता है कि गलातियों के लोग भी इस बात पर विश्वास करें कि उसे स्वयं परमेश्वर ने शिक्षा दी है!</w:t>
      </w:r>
    </w:p>
    <w:p>
      <w:pPr/>
      <w:r>
        <w:rPr>
          <w:lang w:val="hi_IN" w:bidi="hi_IN"/>
        </w:rPr>
      </w:r>
      <w:r>
        <w:rPr>
          <w:lang w:val="hi_IN" w:bidi="hi_IN"/>
        </w:rPr>
        <w:t>यहाँ रुकें और नक्शे पर यहूदिया के क्षेत्र और आसपास के क्षेत्रों को ढूँढें।</w:t>
      </w:r>
      <w:r>
        <w:rPr>
          <w:lang w:val="hi_IN" w:bidi="hi_IN"/>
        </w:rPr>
      </w:r>
    </w:p>
    <w:p>
      <w:pPr>
        <w:pStyle w:val="Heading3"/>
      </w:pPr>
      <w:r>
        <w:rPr>
          <w:lang w:val="hi_IN" w:bidi="hi_IN"/>
        </w:rPr>
        <w:t>घटनाओं को समझाना</w:t>
      </w:r>
    </w:p>
    <w:p>
      <w:pPr/>
      <w:r>
        <w:rPr>
          <w:lang w:val="hi_IN" w:bidi="hi_IN"/>
        </w:rPr>
      </w:r>
      <w:r>
        <w:rPr>
          <w:lang w:val="hi_IN" w:bidi="hi_IN"/>
        </w:rPr>
        <w:t>गलातियों 1:11–24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हिस्सों, पात्रों और परिवेश को परिभाषित करेगा। फिर समूह इस भाग को अपने मन में समझने की कोशिश करेगा।</w:t>
      </w:r>
    </w:p>
    <w:p>
      <w:pPr/>
      <w:r>
        <w:rPr>
          <w:lang w:val="hi_IN" w:bidi="hi_IN"/>
        </w:rPr>
      </w:r>
      <w:r>
        <w:rPr>
          <w:lang w:val="hi_IN" w:bidi="hi_IN"/>
        </w:rPr>
        <w:t>इस भाग में चार हिस्से हैं।</w:t>
      </w:r>
    </w:p>
    <w:p>
      <w:pPr/>
      <w:r>
        <w:rPr>
          <w:lang w:val="hi_IN" w:bidi="hi_IN"/>
        </w:rPr>
      </w:r>
      <w:r>
        <w:rPr>
          <w:b/>
          <w:lang w:val="hi_IN" w:bidi="hi_IN"/>
        </w:rPr>
        <w:t>पहले भाग में:</w:t>
      </w:r>
      <w:r>
        <w:rPr>
          <w:lang w:val="hi_IN" w:bidi="hi_IN"/>
        </w:rPr>
        <w:t xml:space="preserve"> पौलुस दृढ़ता से कहता है कि जिस सुसमाचार का पौलुस प्रचार करता है, वह सीधे परमेश्वर की ओर से आया है, न कि किसी मनुष्य की ओर से।</w:t>
      </w:r>
    </w:p>
    <w:p>
      <w:pPr/>
      <w:r>
        <w:rPr>
          <w:lang w:val="hi_IN" w:bidi="hi_IN"/>
        </w:rPr>
      </w:r>
      <w:r>
        <w:rPr>
          <w:b/>
          <w:lang w:val="hi_IN" w:bidi="hi_IN"/>
        </w:rPr>
        <w:t>दूसरे भाग में:</w:t>
      </w:r>
      <w:r>
        <w:rPr>
          <w:lang w:val="hi_IN" w:bidi="hi_IN"/>
        </w:rPr>
        <w:t xml:space="preserve"> पौलुस बताता है कि परमेश्वर द्वारा बुलाए जाने से पहले और उसके बाद उसका जीवन और व्यवहार कैसा था। परमेश्वर के पौलुस को बुलाने के बाद पौलुस अरब और दमिश्क गया।</w:t>
      </w:r>
    </w:p>
    <w:p>
      <w:pPr/>
      <w:r>
        <w:rPr>
          <w:lang w:val="hi_IN" w:bidi="hi_IN"/>
        </w:rPr>
      </w:r>
      <w:r>
        <w:rPr>
          <w:b/>
          <w:lang w:val="hi_IN" w:bidi="hi_IN"/>
        </w:rPr>
        <w:t>तीसरे भाग में:</w:t>
      </w:r>
      <w:r>
        <w:rPr>
          <w:lang w:val="hi_IN" w:bidi="hi_IN"/>
        </w:rPr>
        <w:t xml:space="preserve"> पौलुस अपनी यरूशलेम की छोटी यात्रा के बारे में बताता है।</w:t>
      </w:r>
    </w:p>
    <w:p>
      <w:pPr/>
      <w:r>
        <w:rPr>
          <w:lang w:val="hi_IN" w:bidi="hi_IN"/>
        </w:rPr>
      </w:r>
      <w:r>
        <w:rPr>
          <w:b/>
          <w:lang w:val="hi_IN" w:bidi="hi_IN"/>
        </w:rPr>
        <w:t>चौथे भाग में:</w:t>
      </w:r>
      <w:r>
        <w:rPr>
          <w:lang w:val="hi_IN" w:bidi="hi_IN"/>
        </w:rPr>
        <w:t xml:space="preserve"> पौलुस बताता है कि अन्य विश्वासियों ने उसके जीवन में हुए परिवर्तन के बारे में सुना और इसके लिए परमेश्वर की स्तुति की।</w:t>
      </w:r>
    </w:p>
    <w:p>
      <w:pPr/>
      <w:r>
        <w:rPr>
          <w:lang w:val="hi_IN" w:bidi="hi_IN"/>
        </w:rPr>
      </w:r>
      <w:r>
        <w:rPr>
          <w:lang w:val="hi_IN" w:bidi="hi_IN"/>
        </w:rPr>
        <w:t>इस भाग में पात्र हैं:</w:t>
      </w:r>
    </w:p>
    <w:p>
      <w:pPr>
        <w:pStyle w:val="ListBullet"/>
        <w:spacing w:line="240" w:lineRule="auto"/>
        <w:ind w:left="720"/>
      </w:pPr>
      <w:r>
        <w:rPr>
          <w:lang w:val="hi_IN" w:bidi="hi_IN"/>
        </w:rPr>
      </w:r>
      <w:r>
        <w:rPr>
          <w:lang w:val="hi_IN" w:bidi="hi_IN"/>
        </w:rPr>
        <w:t>पौलुस</w:t>
      </w:r>
    </w:p>
    <w:p>
      <w:pPr>
        <w:pStyle w:val="ListBullet"/>
        <w:spacing w:line="240" w:lineRule="auto"/>
        <w:ind w:left="720"/>
      </w:pPr>
      <w:r>
        <w:rPr>
          <w:lang w:val="hi_IN" w:bidi="hi_IN"/>
        </w:rPr>
      </w:r>
      <w:r>
        <w:rPr>
          <w:lang w:val="hi_IN" w:bidi="hi_IN"/>
        </w:rPr>
        <w:t>यीशु मसीह, परमेश्वर का पुत्र</w:t>
      </w:r>
    </w:p>
    <w:p>
      <w:pPr>
        <w:pStyle w:val="ListBullet"/>
        <w:spacing w:line="240" w:lineRule="auto"/>
        <w:ind w:left="720"/>
      </w:pPr>
      <w:r>
        <w:rPr>
          <w:lang w:val="hi_IN" w:bidi="hi_IN"/>
        </w:rPr>
      </w:r>
      <w:r>
        <w:rPr>
          <w:lang w:val="hi_IN" w:bidi="hi_IN"/>
        </w:rPr>
        <w:t>परमेश्वर की कलीसिया, जिसमें यहूदिया की कलीसियाएँ और गलातिया के विश्वासी शामिल हैं</w:t>
      </w:r>
    </w:p>
    <w:p>
      <w:pPr>
        <w:pStyle w:val="ListBullet"/>
        <w:spacing w:line="240" w:lineRule="auto"/>
        <w:ind w:left="720"/>
      </w:pPr>
      <w:r>
        <w:rPr>
          <w:lang w:val="hi_IN" w:bidi="hi_IN"/>
        </w:rPr>
      </w:r>
      <w:r>
        <w:rPr>
          <w:lang w:val="hi_IN" w:bidi="hi_IN"/>
        </w:rPr>
        <w:t>अन्य यहूदी जो पौलुस की उम्र के थे</w:t>
      </w:r>
    </w:p>
    <w:p>
      <w:pPr>
        <w:pStyle w:val="ListBullet"/>
        <w:spacing w:line="240" w:lineRule="auto"/>
        <w:ind w:left="720"/>
      </w:pPr>
      <w:r>
        <w:rPr>
          <w:lang w:val="hi_IN" w:bidi="hi_IN"/>
        </w:rPr>
      </w:r>
      <w:r>
        <w:rPr>
          <w:lang w:val="hi_IN" w:bidi="hi_IN"/>
        </w:rPr>
        <w:t xml:space="preserve">परमेश्वर </w:t>
      </w:r>
    </w:p>
    <w:p>
      <w:pPr>
        <w:pStyle w:val="ListBullet"/>
        <w:spacing w:line="240" w:lineRule="auto"/>
        <w:ind w:left="720"/>
      </w:pPr>
      <w:r>
        <w:rPr>
          <w:lang w:val="hi_IN" w:bidi="hi_IN"/>
        </w:rPr>
      </w:r>
      <w:r>
        <w:rPr>
          <w:lang w:val="hi_IN" w:bidi="hi_IN"/>
        </w:rPr>
        <w:t>अन्यजाति लोग</w:t>
      </w:r>
    </w:p>
    <w:p>
      <w:pPr>
        <w:pStyle w:val="ListBullet"/>
        <w:spacing w:line="240" w:lineRule="auto"/>
        <w:ind w:left="720"/>
      </w:pPr>
      <w:r>
        <w:rPr>
          <w:lang w:val="hi_IN" w:bidi="hi_IN"/>
        </w:rPr>
      </w:r>
      <w:r>
        <w:rPr>
          <w:lang w:val="hi_IN" w:bidi="hi_IN"/>
        </w:rPr>
        <w:t>यरूशलेम के प्रेरित</w:t>
      </w:r>
    </w:p>
    <w:p>
      <w:pPr>
        <w:pStyle w:val="ListBullet"/>
        <w:spacing w:line="240" w:lineRule="auto"/>
        <w:ind w:left="720"/>
      </w:pPr>
      <w:r>
        <w:rPr>
          <w:lang w:val="hi_IN" w:bidi="hi_IN"/>
        </w:rPr>
      </w:r>
      <w:r>
        <w:rPr>
          <w:lang w:val="hi_IN" w:bidi="hi_IN"/>
        </w:rPr>
        <w:t>केफा, जिसका नाम पतरस भी है</w:t>
      </w:r>
    </w:p>
    <w:p>
      <w:pPr>
        <w:pStyle w:val="ListBullet"/>
        <w:spacing w:line="240" w:lineRule="auto"/>
        <w:ind w:left="720"/>
      </w:pPr>
      <w:r>
        <w:rPr>
          <w:lang w:val="hi_IN" w:bidi="hi_IN"/>
        </w:rPr>
      </w:r>
      <w:r>
        <w:rPr>
          <w:lang w:val="hi_IN" w:bidi="hi_IN"/>
        </w:rPr>
        <w:t>और याकूब, प्रभु का भाई</w:t>
      </w:r>
    </w:p>
    <w:p>
      <w:pPr/>
      <w:r>
        <w:rPr>
          <w:lang w:val="hi_IN" w:bidi="hi_IN"/>
        </w:rPr>
      </w:r>
      <w:r>
        <w:rPr>
          <w:lang w:val="hi_IN" w:bidi="hi_IN"/>
        </w:rPr>
        <w:t>समूह में, भाग के परिवेश के इन हिस्सों पर ध्यान दें:</w:t>
      </w:r>
    </w:p>
    <w:p>
      <w:pPr/>
      <w:r>
        <w:rPr>
          <w:lang w:val="hi_IN" w:bidi="hi_IN"/>
        </w:rPr>
      </w:r>
      <w:r>
        <w:rPr>
          <w:lang w:val="hi_IN" w:bidi="hi_IN"/>
        </w:rPr>
        <w:t>उस समय, जब कोई व्यक्ति अन्य लोगों को अपने विचार सुनने के लिए राजी करना चाहता था, तो वह अक्सर अपने विचार के समर्थन में एक कहानी सुनाता था। लोग उस जानकारी पर भरोसा करते थे जो किसी ने वास्तव में देखी या सुनी थी, इसलिए पौलुस उस बारे में बात करता है जो पौलुस ने अनुभव किया था। पौलुस की कहानी प्रेरितों की पुस्तक में भी है। पौलुस की कहानी में बहुत-सी अद्भुत घटनाएँ हुई थीं, लेकिन पौलुस ने विशेष रूप से कुछ खास हिस्सों को चुना ताकि वह गलातिया के लोगों को उनकी याद दिला सके। पौलुस उन कुछ प्रश्नों और संदेहों का उत्तर देता है जो लोगों के मन में उसके विषय में और उसके द्वारा सिखाए गए सुसमाचार के विषय में हो सकते थे।</w:t>
      </w:r>
    </w:p>
    <w:p>
      <w:pPr/>
      <w:r>
        <w:rPr>
          <w:lang w:val="hi_IN" w:bidi="hi_IN"/>
        </w:rPr>
      </w:r>
      <w:r>
        <w:rPr>
          <w:lang w:val="hi_IN" w:bidi="hi_IN"/>
        </w:rPr>
        <w:t>यहाँ रुकें और समूह के रूप में इस प्रश्न पर चर्चा करें: इस बारे में सोचें कि आप अपनी जीवन-कथा और यीशु पर अपने विश्वास करने की कहानी किस प्रकार बताते हैं। सामान्यतः आप वह हर एक बात नहीं बता सकते जो हुई थी! कल्पना करें कि आपने अपनी कहानी ऐसे लोगों के समूह को सुनाने की योजना बनाई है जो आपकी कहानी पहले से जानते हैं, और आप अपनी कहानी बताते समय उन लोगों को किसी बात की याद दिलाना चाहते हैं। आप यह कैसे तय करेंगे कि किन भागों को शामिल करना है? इस ऑडियो को यहाँ रोकें।</w:t>
      </w:r>
    </w:p>
    <w:p>
      <w:pPr/>
      <w:r>
        <w:rPr>
          <w:lang w:val="hi_IN" w:bidi="hi_IN"/>
        </w:rPr>
      </w:r>
      <w:r>
        <w:rPr>
          <w:lang w:val="hi_IN" w:bidi="hi_IN"/>
        </w:rPr>
        <w:t>इस भाग में, पौलुस इस बात का उत्तर देता है कि गलातिया के लोग उसके बारे में क्या कह रहे हैं। संभवतः लोग यह कह रहे हैं कि पौलुस यीशु मसीह का प्रेरित नहीं है और पौलुस सच्चे सुसमाचार की शिक्षा नहीं दे रहा है। यहाँ, पौलुस दिखाता है कि परमेश्वर ने पौलुस को प्रेरित होने के लिए चुना। पौलुस बार-बार इस बात पर ज़ोर देता है कि लोगों ने उसे नहीं चुना और न ही लोगों ने उसे अधिकार प्रदान किया। और पौलुस इस बात पर जोर देता है कि जिस सुसमाचार का पौलुस प्रचार करता है, वह स्वयं यीशु मसीह से आता है। गलातिया के लोग भरोसा कर सकते हैं कि यह एक सच्चा और सही सुसमाचार है। लोग गलातियों को मसीह के बजाय यहूदी धर्म और नियमों का पालन करने के लिए मनाने की कोशिश भी कर रहे हैं। पौलुस कहता है कि वह यहूदी जीवन के तरीके को जानता है, परन्तु उसके बजाय उसने उस तरीके को छोड़ने और मसीह का अनुसरण करने का निर्णय लिया। पौलुस गलातिया के लोगों से आग्रह करता है कि वे भी ऐसा ही करें।</w:t>
      </w:r>
    </w:p>
    <w:p>
      <w:pPr/>
      <w:r>
        <w:rPr>
          <w:lang w:val="hi_IN" w:bidi="hi_IN"/>
        </w:rPr>
      </w:r>
      <w:r>
        <w:rPr>
          <w:lang w:val="hi_IN" w:bidi="hi_IN"/>
        </w:rPr>
        <w:t>पहले भाग में, पौलुस समझाता है कि पिछले भाग में पौलुस इतनी दृढ़ता से क्यों बोलता है। पौलुस गलातिया के लोगों को आश्वस्त करना चाहता है कि वे उस सुसमाचार पर भरोसा कर सकते हैं जो पौलुस प्रचार करता है। पौलुस ऐसा इसलिए करता है क्योंकि वह विश्वासियों की चिंता करता है, जिन्हें वह अपने परिवार का सदस्य कहता है। पौलुस अक्सर विश्वासियों को भाई कहकर संबोधित करता था, जिसका उपयोग वह पुरुषों और स्त्रियों दोनों के लिए करता था। पौलुस स्पष्ट रूप से समझाता है कि सुसमाचार परमेश्वर की ओर से है, न कि लोगों की ओर से। लोग संदेश में गड़बड़ कर सकते हैं या उसे बदल सकते हैं, परन्तु परमेश्वर ऐसा नहीं करता। इस सुसमाचार की रचना मनुष्यों ने नहीं की, और न ही किसी व्यक्ति ने यह सुसमाचार पौलुस को दिया या सिखाया। इसके बजाय, पौलुस ने यीशु के प्रकाशन के द्वारा यह प्राप्त किया। इसका अर्थ यह हो सकता है कि यीशु ने स्वयं पौलुस पर सुसमाचार को प्रकट किया, या यह कि परमेश्वर ने यीशु के विषय में सुसमाचार पौलुस पर प्रकट किया।</w:t>
      </w:r>
    </w:p>
    <w:p>
      <w:pPr/>
      <w:r>
        <w:rPr>
          <w:lang w:val="hi_IN" w:bidi="hi_IN"/>
        </w:rPr>
      </w:r>
      <w:r>
        <w:rPr>
          <w:lang w:val="hi_IN" w:bidi="hi_IN"/>
        </w:rPr>
        <w:t>यहाँ रुकें और चर्चा करें कि आप “यीशु मसीह का प्रकाशन” वाक्यांश का अनुवाद कैसे करना चाहते हैं। अपनी भाषा में, आप उस तरीके के बारे में कैसे बात करते हैं जिससे परमेश्वर किसी ऐसी बात को प्रकट करता या बताता है जिसे लोग पहले नहीं जानते थे? चर्चा करें कि आपने इस भाग को पहले कैसे सुना है। इस ऑडियो को यहाँ रोकें।</w:t>
      </w:r>
    </w:p>
    <w:p>
      <w:pPr/>
      <w:r>
        <w:rPr>
          <w:lang w:val="hi_IN" w:bidi="hi_IN"/>
        </w:rPr>
      </w:r>
      <w:r>
        <w:rPr>
          <w:lang w:val="hi_IN" w:bidi="hi_IN"/>
        </w:rPr>
        <w:t>दूसरे भाग में, पौलुस यह कहानी बताता है कि जब परमेश्वर ने यह प्रकट किया कि यीशु कौन है, तब पौलुस का जीवन कैसे बदल गया। पौलुस सबसे पहले यह बताता है कि पहले उसका जीवन कैसा था। पौलुस ने परमेश्वर की कलीसिया को सताया। पौलुस ने कलीसिया को नष्ट करने की कोशिश की, जिसका अर्थ है कि पौलुस किसी को भी फिर से विश्वास करने से रोकना चाहता था।</w:t>
      </w:r>
    </w:p>
    <w:p>
      <w:pPr/>
      <w:r>
        <w:rPr>
          <w:lang w:val="hi_IN" w:bidi="hi_IN"/>
        </w:rPr>
      </w:r>
      <w:r>
        <w:rPr>
          <w:lang w:val="hi_IN" w:bidi="hi_IN"/>
        </w:rPr>
        <w:t>यहाँ रुकें और समूह के रूप में इस प्रश्न पर चर्चा करें: कल्पना करें कि कोई व्यक्ति किसी खेल समूह को बंद करना चाहता है। यह व्यक्ति केवल समूह के लोगों को उस खेल को खेलने से रोकना नहीं चाहता। यह व्यक्ति यह भी चाहता है कि कोई भी फिर कभी समूह में न शामिल हो! आप उस तरीके का वर्णन कैसे करेंगे जिससे यह व्यक्ति समूह को रोकने या नष्ट करने की कोशिश करता है? इस ऑडियो को यहाँ रोकें।</w:t>
      </w:r>
    </w:p>
    <w:p>
      <w:pPr/>
      <w:r>
        <w:rPr>
          <w:lang w:val="hi_IN" w:bidi="hi_IN"/>
        </w:rPr>
      </w:r>
      <w:r>
        <w:rPr>
          <w:lang w:val="hi_IN" w:bidi="hi_IN"/>
        </w:rPr>
        <w:t>पौलुस भी यहूदी धर्म के प्रति बहुत समर्पित था। यहूदी धर्म, यहूदी लोगों का धर्म है, अर्थात् वह रीति जिसके अनुसार लोग यीशु के आने से पहले परमेश्वर की आराधना करते थे। पौलुस यहूदी धर्म में उन्नति कर रहा था, जिसका अर्थ है कि पौलुस एक यहूदी धार्मिक अगुवा बनने में अपनी आयु के अन्य यहूदियों से कहीं आगे था। पौलुस इन शिक्षाओं और परम्पराओं को सीखने और उनका पालन करने के लिए अत्यन्त उत्साही और पूरी तरह समर्पित था।</w:t>
      </w:r>
    </w:p>
    <w:p>
      <w:pPr/>
      <w:r>
        <w:rPr>
          <w:lang w:val="hi_IN" w:bidi="hi_IN"/>
        </w:rPr>
      </w:r>
      <w:r>
        <w:rPr>
          <w:lang w:val="hi_IN" w:bidi="hi_IN"/>
        </w:rPr>
        <w:t>यहाँ रुकें और समूह के रूप में इस प्रश्न पर चर्चा करें: अपनी भाषा में, आप किसी ऐसे व्यक्ति का वर्णन कैसे करेंगे जो धार्मिक शिक्षा के लिए गहराई से समर्पित है? इस ऑडियो को यहाँ रोकें।</w:t>
      </w:r>
    </w:p>
    <w:p>
      <w:pPr/>
      <w:r>
        <w:rPr>
          <w:lang w:val="hi_IN" w:bidi="hi_IN"/>
        </w:rPr>
      </w:r>
      <w:r>
        <w:rPr>
          <w:lang w:val="hi_IN" w:bidi="hi_IN"/>
        </w:rPr>
        <w:t>फिर पौलुस यह बताता है कि परमेश्वर ने व्यक्तिगत रूप से पौलुस को प्रेरित होने के लिए कैसे बुलाया। यद्यपि पौलुस सोचता था कि वह एक यहूदी धार्मिक अगुवा बनेगा, परन्तु परमेश्वर ने उसे विश्वासियों का अगुवा बनने के लिए चुना था। परमेश्वर ने पौलुस को तब ही चुन लिया था जब वह अपनी माता के गर्भ में था, अर्थात् उसके जन्म लेने से भी पहले! पौलुस प्रेरित बनने के योग्य नहीं था, परन्तु परमेश्वर ने अपने अनुग्रह, या उन लोगों के प्रति अपनी दया के कारण उसे चुना जो इसके पात्र नहीं होते। जब परमेश्वर ने पौलुस पर यह प्रकट किया कि यीशु कौन हैं, तब उसने पौलुस को प्रेरित बनने के लिए बुलाया।</w:t>
      </w:r>
    </w:p>
    <w:p>
      <w:pPr/>
      <w:r>
        <w:rPr>
          <w:lang w:val="hi_IN" w:bidi="hi_IN"/>
        </w:rPr>
      </w:r>
      <w:r>
        <w:rPr>
          <w:lang w:val="hi_IN" w:bidi="hi_IN"/>
        </w:rPr>
        <w:t>जब परमेश्वर ने पौलुस को आमंत्रित किया, तो पौलुस ने स्वीकार किया। क्योंकि परमेश्वर ने पौलुस को चुना था, इसलिए उसे किसी भी “माँस और लहू” अर्थात् किसी मनुष्य से सलाह लेने या परामर्श करने की आवश्यकता नहीं थी। लोग “माँस और लहू” वाक्यांश का प्रयोग किसी मनुष्य या मनुष्य के शरीर के लिए करते थे। लोग अक्सर इस वाक्यांश का प्रयोग तब करते थे जब वे किसी मनुष्य की तुलना परमेश्वर या किसी आत्मिक चीज़ से करना चाहते थे। कुछ अनुवादों में यहाँ केवल मनुष्य लिखा है।</w:t>
      </w:r>
    </w:p>
    <w:p>
      <w:pPr/>
      <w:r>
        <w:rPr>
          <w:lang w:val="hi_IN" w:bidi="hi_IN"/>
        </w:rPr>
      </w:r>
      <w:r>
        <w:rPr>
          <w:lang w:val="hi_IN" w:bidi="hi_IN"/>
        </w:rPr>
        <w:t>यहाँ रुकें और समूह के रूप में इस प्रश्न पर चर्चा करें: आप किसी व्यक्ति या किसी व्यक्ति के शरीर के बारे में बात करने के लिए किन शब्दों या वाक्यांशों का उपयोग करते हैं? चर्चा करें कि आप यहाँ "माँस और लहू" का अनुवाद कैसे करना चाहते हैं। इस ऑडियो को यहाँ रोकें।</w:t>
      </w:r>
    </w:p>
    <w:p>
      <w:pPr/>
      <w:r>
        <w:rPr>
          <w:lang w:val="hi_IN" w:bidi="hi_IN"/>
        </w:rPr>
      </w:r>
      <w:r>
        <w:rPr>
          <w:lang w:val="hi_IN" w:bidi="hi_IN"/>
        </w:rPr>
        <w:t>पौलुस किसी मनुष्य के कुछ करने के कारण प्रेरित नहीं है, बल्कि केवल परमेश्वर के कारण है। पौलुस को यरूशलेम जाने की आवश्यकता नहीं थी ताकि प्रेरित उसको मान्यता प्रदान करें। प्रेरित पौलुस को "चुन" नहीं सकते थे क्योंकि पौलुस दूर अरब और दमिश्क में था, जहाँ कोई प्रेरित नहीं रहते थे! और फिर भी तीन वर्षों तक, पौलुस दमिश्क और अरब में यीशु के बारे में सुसमाचार सिखाता है।</w:t>
      </w:r>
    </w:p>
    <w:p>
      <w:pPr/>
      <w:r>
        <w:rPr>
          <w:lang w:val="hi_IN" w:bidi="hi_IN"/>
        </w:rPr>
      </w:r>
      <w:r>
        <w:rPr>
          <w:lang w:val="hi_IN" w:bidi="hi_IN"/>
        </w:rPr>
        <w:t>तीसरे भाग में, पौलुस अपनी यरूशलेम की यात्रा का वर्णन करता है। पौलुस कहता है कि वह “ऊपर” यरूशलेम गया। पौलुस “ऊपर” कहता है क्योंकि यरूशलेम एक पहाड़ी पर था। पौलुस ने पतरस को जाना, परन्तु पतरस उसका शिक्षक नहीं बना। पौलुस याकूब से भी मिला, जो या तो प्रेरितों के मुख्य समूह में से एक था, या फिर कलीसिया का बस एक और अगुवा था। यह याकूब प्रभु का भाई था। पौलुस अक्सर यीशु को “प्रभु” कहता है, इसलिए यहाँ हम जानते हैं कि पौलुस यीशु के भाई के बारे में बात कर रहा है। पौलुस इस बात पर जोर देता है कि यह एक छोटी यात्रा थी और उसने बहुत से प्रेरितों को भी नहीं देखा। पौलुस यह इसलिए कहता है ताकि यह दिखाया जा सके कि प्रेरितों ने नहीं, बल्कि परमेश्वर ने उसे चुना और उसे सुसमाचार सिखाया।</w:t>
      </w:r>
    </w:p>
    <w:p>
      <w:pPr/>
      <w:r>
        <w:rPr>
          <w:lang w:val="hi_IN" w:bidi="hi_IN"/>
        </w:rPr>
      </w:r>
      <w:r>
        <w:rPr>
          <w:lang w:val="hi_IN" w:bidi="hi_IN"/>
        </w:rPr>
        <w:t>इस समय, पौलुस परमेश्वर के सामने घोषणा करता है कि वह जो कुछ भी लिखता है वह सब सच है। पौलुस अपने पत्रों में अक्सर इस प्रकार के विस्मयादिबोधक वाक्यों का प्रयोग करता था। यह ऐसा है मानो पौलुस किसी न्यायाधीश के सामने खड़ा हो और उसे गंभीरता से यह प्रतिज्ञा करनी हो कि वह सत्य ही बताएगा। पौलुस जानता है कि परमेश्वर उसे सुन सकता है और इस बात से सहमत होगा कि पौलुस जो कह रहा है, वह सही है।</w:t>
      </w:r>
    </w:p>
    <w:p>
      <w:pPr/>
      <w:r>
        <w:rPr>
          <w:lang w:val="hi_IN" w:bidi="hi_IN"/>
        </w:rPr>
      </w:r>
      <w:r>
        <w:rPr>
          <w:lang w:val="hi_IN" w:bidi="hi_IN"/>
        </w:rPr>
        <w:t>यहाँ रुकें और समूह के रूप में इस प्रश्न पर चर्चा करें: यदि आप किसी को समझाने की कोशिश कर रहे हैं, तो आप कैसे दिखाएंगे कि आप वास्तव में सच कह रहे हैं? आप कौन-से वाक्यांश कहते हैं? आप वे वाक्यांश कब कहते हैं? आपकी भाषा में ऐसे कौन-से वाक्यांश हैं जो पौलुस की बातों से मिलते-जुलते हैं? इस ऑडियो को यहाँ रोकें।</w:t>
      </w:r>
    </w:p>
    <w:p>
      <w:pPr/>
      <w:r>
        <w:rPr>
          <w:lang w:val="hi_IN" w:bidi="hi_IN"/>
        </w:rPr>
      </w:r>
      <w:r>
        <w:rPr>
          <w:lang w:val="hi_IN" w:bidi="hi_IN"/>
        </w:rPr>
        <w:t>चौथे भाग में, पौलुस यह बताता है कि अन्य विश्वासी पौलुस के बारे में क्या सोचते हैं। पौलुस यहूदिया के अलावा विभिन्न क्षेत्रों के बीच यात्रा करता है, इसलिए यहूदिया के विश्वासी आसानी से पौलुस के पास नहीं जा सकते। पौलुस कहता है कि यहूदिया के अन्य विश्वासी उसे व्यक्तिगत रूप से नहीं जानते हैं। पौलुस यह बात इसलिए कहता है ताकि यह दिखा सके कि वह उन विश्वासियों से भी शिक्षा प्राप्त नहीं कर रहा था। इसके बजाय, पौलुस सीरिया और किलिकिया में उन लोगों के साथ सुसमाचार साझा करता है जो विश्वासी नहीं हैं। हालाँकि, लोग यहूदिया के विश्वासियों को बताते हैं कि पौलुस क्या कर रहा है। ये लोग विश्वासियों को बताते हैं कि पौलुस विश्वास सिखा रहा है। कभी-कभी लोग विश्वास शब्द का प्रयोग यीशु के बारे में सुसमाचार और जिस तरह से लोग यीशु पर विश्वास करते हैं, उसके संदर्भ में करते हैं। विश्वासी आनन्दित हुए क्योंकि वे इस बात से प्रसन्न थे कि परमेश्वर ने पौलुस में और उसके द्वारा कार्य किया। पौलुस यह उल्लेख करता है कि विश्वासी यह दिखाने के लिए आनन्दित हुए कि यहूदिया के विश्वासी जानते हैं कि पौलुस सही कार्य कर रहा है, यद्यपि न तो वे विश्वासी उससे मिले थे और न ही उन्होंने उसे चुना था। यहूदिया के विश्वासियों ने “पौलुस में परमेश्वर की महिमा की,” जिसका अर्थ है कि पौलुस के कारण विश्वासियों ने परमेश्वर की स्तुति की।</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w:t>
      </w:r>
      <w:r>
        <w:rPr>
          <w:lang w:val="hi_IN" w:bidi="hi_IN"/>
        </w:rPr>
      </w:r>
    </w:p>
    <w:p>
      <w:pPr>
        <w:pStyle w:val="Heading3"/>
      </w:pPr>
      <w:r>
        <w:rPr>
          <w:lang w:val="hi_IN" w:bidi="hi_IN"/>
        </w:rPr>
        <w:t>पाठ को नाटकीय रूप देना</w:t>
      </w:r>
    </w:p>
    <w:p>
      <w:pPr/>
      <w:r>
        <w:rPr>
          <w:lang w:val="hi_IN" w:bidi="hi_IN"/>
        </w:rPr>
      </w:r>
      <w:r>
        <w:rPr>
          <w:lang w:val="hi_IN" w:bidi="hi_IN"/>
        </w:rPr>
        <w:t>गलातियों 1:11–24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नाटक के रूप में प्रस्तुत करेगा।</w:t>
      </w:r>
    </w:p>
    <w:p>
      <w:pPr/>
      <w:r>
        <w:rPr>
          <w:lang w:val="hi_IN" w:bidi="hi_IN"/>
        </w:rPr>
      </w:r>
      <w:r>
        <w:rPr>
          <w:lang w:val="hi_IN" w:bidi="hi_IN"/>
        </w:rPr>
        <w:t>इस भाग में चार हिस्से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पौलुस</w:t>
      </w:r>
    </w:p>
    <w:p>
      <w:pPr>
        <w:pStyle w:val="ListBullet"/>
        <w:spacing w:line="240" w:lineRule="auto"/>
        <w:ind w:left="720"/>
      </w:pPr>
      <w:r>
        <w:rPr>
          <w:lang w:val="hi_IN" w:bidi="hi_IN"/>
        </w:rPr>
      </w:r>
      <w:r>
        <w:rPr>
          <w:lang w:val="hi_IN" w:bidi="hi_IN"/>
        </w:rPr>
        <w:t>यीशु मसीह, परमेश्वर का पुत्र</w:t>
      </w:r>
    </w:p>
    <w:p>
      <w:pPr>
        <w:pStyle w:val="ListBullet"/>
        <w:spacing w:line="240" w:lineRule="auto"/>
        <w:ind w:left="720"/>
      </w:pPr>
      <w:r>
        <w:rPr>
          <w:lang w:val="hi_IN" w:bidi="hi_IN"/>
        </w:rPr>
      </w:r>
      <w:r>
        <w:rPr>
          <w:lang w:val="hi_IN" w:bidi="hi_IN"/>
        </w:rPr>
        <w:t>परमेश्वर की कलीसिया, जिसमें यहूदिया की कलीसियाएँ और गलातिया के विश्वासी शामिल हैं</w:t>
      </w:r>
    </w:p>
    <w:p>
      <w:pPr>
        <w:pStyle w:val="ListBullet"/>
        <w:spacing w:line="240" w:lineRule="auto"/>
        <w:ind w:left="720"/>
      </w:pPr>
      <w:r>
        <w:rPr>
          <w:lang w:val="hi_IN" w:bidi="hi_IN"/>
        </w:rPr>
      </w:r>
      <w:r>
        <w:rPr>
          <w:lang w:val="hi_IN" w:bidi="hi_IN"/>
        </w:rPr>
        <w:t>अन्य यहूदी जो पौलुस की उम्र के थे</w:t>
      </w:r>
    </w:p>
    <w:p>
      <w:pPr>
        <w:pStyle w:val="ListBullet"/>
        <w:spacing w:line="240" w:lineRule="auto"/>
        <w:ind w:left="720"/>
      </w:pPr>
      <w:r>
        <w:rPr>
          <w:lang w:val="hi_IN" w:bidi="hi_IN"/>
        </w:rPr>
      </w:r>
      <w:r>
        <w:rPr>
          <w:lang w:val="hi_IN" w:bidi="hi_IN"/>
        </w:rPr>
        <w:t xml:space="preserve">परमेश्वर </w:t>
      </w:r>
    </w:p>
    <w:p>
      <w:pPr>
        <w:pStyle w:val="ListBullet"/>
        <w:spacing w:line="240" w:lineRule="auto"/>
        <w:ind w:left="720"/>
      </w:pPr>
      <w:r>
        <w:rPr>
          <w:lang w:val="hi_IN" w:bidi="hi_IN"/>
        </w:rPr>
      </w:r>
      <w:r>
        <w:rPr>
          <w:lang w:val="hi_IN" w:bidi="hi_IN"/>
        </w:rPr>
        <w:t>अन्यजाति लोग</w:t>
      </w:r>
    </w:p>
    <w:p>
      <w:pPr>
        <w:pStyle w:val="ListBullet"/>
        <w:spacing w:line="240" w:lineRule="auto"/>
        <w:ind w:left="720"/>
      </w:pPr>
      <w:r>
        <w:rPr>
          <w:lang w:val="hi_IN" w:bidi="hi_IN"/>
        </w:rPr>
      </w:r>
      <w:r>
        <w:rPr>
          <w:lang w:val="hi_IN" w:bidi="hi_IN"/>
        </w:rPr>
        <w:t>यरूशलेम के प्रेरित</w:t>
      </w:r>
    </w:p>
    <w:p>
      <w:pPr>
        <w:pStyle w:val="ListBullet"/>
        <w:spacing w:line="240" w:lineRule="auto"/>
        <w:ind w:left="720"/>
      </w:pPr>
      <w:r>
        <w:rPr>
          <w:lang w:val="hi_IN" w:bidi="hi_IN"/>
        </w:rPr>
      </w:r>
      <w:r>
        <w:rPr>
          <w:lang w:val="hi_IN" w:bidi="hi_IN"/>
        </w:rPr>
        <w:t>केफा, जिसका नाम पतरस भी है</w:t>
      </w:r>
    </w:p>
    <w:p>
      <w:pPr>
        <w:pStyle w:val="ListBullet"/>
        <w:spacing w:line="240" w:lineRule="auto"/>
        <w:ind w:left="720"/>
      </w:pPr>
      <w:r>
        <w:rPr>
          <w:lang w:val="hi_IN" w:bidi="hi_IN"/>
        </w:rPr>
      </w:r>
      <w:r>
        <w:rPr>
          <w:lang w:val="hi_IN" w:bidi="hi_IN"/>
        </w:rPr>
        <w:t>और याकूब, प्रभु का भाई</w:t>
      </w:r>
    </w:p>
    <w:p>
      <w:pPr/>
      <w:r>
        <w:rPr>
          <w:lang w:val="hi_IN" w:bidi="hi_IN"/>
        </w:rPr>
      </w:r>
      <w:r>
        <w:rPr>
          <w:lang w:val="hi_IN" w:bidi="hi_IN"/>
        </w:rPr>
        <w:t>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प्रवाह, कथानक और कालक्रम पर ध्यान दें। यह सुनिश्चित करें कि आपसे इस भाग के कठिन या महत्वपूर्ण हिस्सों का अभिनय करना छूट न जाए। इस भाग के हर हिस्से को याद करने में एक दूसरे की सहायता करें।</w:t>
      </w:r>
    </w:p>
    <w:p>
      <w:pPr/>
      <w:r>
        <w:rPr>
          <w:lang w:val="hi_IN" w:bidi="hi_IN"/>
        </w:rPr>
      </w:r>
      <w:r>
        <w:rPr>
          <w:lang w:val="hi_IN" w:bidi="hi_IN"/>
        </w:rPr>
        <w:t>इस ऑडियो को यहाँ रोकें और इस भाग का अभिनय करें।</w:t>
      </w:r>
    </w:p>
    <w:p>
      <w:pPr/>
      <w:r>
        <w:rPr>
          <w:lang w:val="hi_IN" w:bidi="hi_IN"/>
        </w:rPr>
      </w:r>
      <w:r>
        <w:rPr>
          <w:lang w:val="hi_IN" w:bidi="hi_IN"/>
        </w:rPr>
        <w:t>समूह को इस भाग का अभिनय दूसरी बार करना चाहिए। नाटक में कुछ जगहों पर, नाटक को रोकें और पात्र निभाने वाले व्यक्ति से पूछें, "आप क्या महसूस कर रहे हैं या क्या सोच रहे हैं?" पात्र निभाने वाले व्यक्ति को यह उत्तर देना चाहिए कि यदि वह उस पात्र की जगह होता, तो वह क्या महसूस करता या सोचता। उसके बाद नाटक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नीचे अभिनय और उसके संभावित उत्तरों का एक उदाहरण दिया गया है।</w:t>
      </w:r>
    </w:p>
    <w:p>
      <w:pPr/>
      <w:r>
        <w:rPr>
          <w:lang w:val="hi_IN" w:bidi="hi_IN"/>
        </w:rPr>
      </w:r>
      <w:r>
        <w:rPr>
          <w:lang w:val="hi_IN" w:bidi="hi_IN"/>
        </w:rPr>
        <w:t>पौलुस कहता है, “हे मेरे प्रिय भाइयों और बहनों, मैं यह इसलिए कहता हूँ क्योंकि मैं चाहता हूँ कि तुम समझो कि जिस सुसमाचार का मैंने तुम्हें प्रचार किया है, वह कोई मनुष्य की गढ़ी हुई बात नहीं है। किसी ने मुझे सुसमाचार नहीं दिया, और न ही किसी ने मुझे वह सिखाया। इसके बजाय, मुझे यीशु मसीह के प्रकाशन के द्वारा सुसमाचार मिला।"</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यीशु का किरदार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गलातिया में विश्वासियों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फिर पौलुस कहता है, "तुम मेरे विश्वासी बनने से पहले के मेरे जीवन की कहानी जानते हो।" तुम जानते हो कि मैं यहूदी रीति-रिवाजों का कितनी कठोरता से पालन करता था, और किस प्रकार मैं यीशु पर विश्वास करने वाले परमेश्वर के लोगों पर अत्याचार करता था। मैंने कलीसिया को ख़त्म करने की कोशिश की। मैं यहूदी धर्म में एक अगुवा बन रहा था, और अपनी उम्र के अधिकांश अन्य यहूदियों से कहीं अधिक कर रहा था। मैं अपने पूर्वजों की परम्पराओं को बनाए रखने के लिए बहुत उत्सुक था। परन्तु इसके बावजूद, मेरे जन्म से पहले ही परमेश्वर ने मुझे अपना काम करने के लिए चुना था। परमेश्वर मेरे प्रति दयालु था और मुझे प्रेरित बनने के लिए आमंत्रित किया। तब परमेश्वर ने प्रसन्न होकर मुझ पर यह प्रकट किया कि उसका पुत्र वास्तव में कौन है। परमेश्वर ने ऐसा इसलिए किया ताकि मैं अन्यजातियों को परमेश्वर के पुत्र के बारे में समाचार बता सकूँ।"</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पौलुस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परमेश्वर की भूमिका निभाने वाले व्यक्ति से पूछें, "आप कैसा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फिर पौलुस कहता है, “जब यह हुआ, तो मैंने किसी से मुझे सुसमाचार सिखाने के लिए नहीं कहा था। मैं यरूशलेम उन लोगों से सीखने नहीं गया जो मेरे प्रेरित बनने से पहले ही प्रेरित थे। इसके बजाय, मैं तुरंत अरब के प्रदेश में चला गया। फिर, वहाँ कुछ समय के बाद, मैं दमिश्क शहर वापस गया। परमेश्वर द्वारा मुझ पर यीशु को प्रकट किए जाने के तीन साल बाद, मैं पतरस को जानने के लिए यरूशलेम गया। मैं उसके साथ केवल पंद्रह दिन रहा। मैं प्रभु यीशु के भाई याकूब से भी मिला था। लेकिन मैंने किसी भी अन्य प्रेरित को नहीं देखा। परमेश्वर जानता है कि मैं जो तुमको लिख रहा हूँ वह झूठ नहीं 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पतरस और याकूब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पौलुस कहता है, “जब मैंने यरूशलेम छोड़ा, तो मैंने सीरिया और किलिकिया के क्षेत्रों की यात्रा की। उस समय, यहूदिया क्षेत्र में विश्वासियों के समूह मुझे व्यक्तिगत रूप से नहीं जानते थे। हालाँकि, किसी ने यरूशलेम के विश्वासियों को बताया था कि, ‘इस व्यक्ति, पौलुस ने पहले हम विश्वासियों को सताया था। अब पौलुस लोगों से मसीह पर विश्वास करने के लिए कह रहा है। इससे पहले, पौलुस ने उन लोगों को नष्ट करने की कोशिश की जो मसीह पर विश्वास करते थे!' मेरे विषय में यह विवरण सुनकर विश्वासी परमेश्वर की महिमा कर रहे थे।"</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यहूदिया के विश्वासियों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गलातिया में विश्वासियों की भूमिका निभाने वाले व्यक्ति से पूछें, "आप क्या महसूस कर रहे हैं या क्या सोच रहे हैं?" वह व्यक्ति इस तरह से उत्तर दे सकता है:</w:t>
      </w:r>
      <w:r>
        <w:rPr>
          <w:lang w:val="hi_IN" w:bidi="hi_IN"/>
        </w:rPr>
      </w:r>
    </w:p>
    <w:p>
      <w:pPr>
        <w:pStyle w:val="Heading3"/>
      </w:pPr>
      <w:r>
        <w:rPr>
          <w:lang w:val="hi_IN" w:bidi="hi_IN"/>
        </w:rPr>
        <w:t>आवश्यक जानकारी</w:t>
      </w:r>
    </w:p>
    <w:p>
      <w:pPr/>
      <w:r>
        <w:rPr>
          <w:lang w:val="hi_IN" w:bidi="hi_IN"/>
        </w:rPr>
      </w:r>
      <w:r>
        <w:rPr>
          <w:lang w:val="hi_IN" w:bidi="hi_IN"/>
        </w:rPr>
        <w:t>गलातियों 1:11–24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मुख्य शब्दों और शब्दावलियों पर चर्चा करेगा।</w:t>
      </w:r>
    </w:p>
    <w:p>
      <w:pPr/>
      <w:r>
        <w:rPr>
          <w:lang w:val="hi_IN" w:bidi="hi_IN"/>
        </w:rPr>
      </w:r>
      <w:r>
        <w:rPr>
          <w:lang w:val="hi_IN" w:bidi="hi_IN"/>
        </w:rPr>
        <w:t>पौलुस गलातिया के विश्वासियों को "</w:t>
      </w:r>
      <w:r>
        <w:rPr>
          <w:b/>
          <w:lang w:val="hi_IN" w:bidi="hi_IN"/>
        </w:rPr>
        <w:t>भाइयों</w:t>
      </w:r>
      <w:r>
        <w:rPr>
          <w:lang w:val="hi_IN" w:bidi="hi_IN"/>
        </w:rPr>
        <w:t>" कहता है। चूँकि परमेश्वर सभी विश्वासियों का पिता है, इसलिए सभी विश्वासी भाई-बहनों की तरह हैं। इसलिए पौलुस अक्सर भाई के लिए प्रयोग होने वाले शब्द का उपयोग करता है जब वह किसी साथी विश्वासी को दर्शाता है। जब पौलुस एक से अधिक विश्वासियों से बात करता है, तो पौलुस “भाइयों” शब्द का उपयोग भाइयों और बहनों दोनों के लिए कर सकता है। भाइयों के बारे में अधिक जानकारी के लिए, मुख्य शब्दावली में विश्वासी शब्द देखें। भाइयों के लिए उसी शब्द या वाक्यांश का उपयोग करें जिसका उपयोग आपने पिछले भागों में किया है।</w:t>
      </w:r>
    </w:p>
    <w:p>
      <w:pPr/>
      <w:r>
        <w:rPr>
          <w:lang w:val="hi_IN" w:bidi="hi_IN"/>
        </w:rPr>
      </w:r>
      <w:r>
        <w:rPr>
          <w:lang w:val="hi_IN" w:bidi="hi_IN"/>
        </w:rPr>
        <w:t xml:space="preserve">पौलुस जो </w:t>
      </w:r>
      <w:r>
        <w:rPr>
          <w:b/>
          <w:lang w:val="hi_IN" w:bidi="hi_IN"/>
        </w:rPr>
        <w:t>सुसमाचार</w:t>
      </w:r>
      <w:r>
        <w:rPr>
          <w:lang w:val="hi_IN" w:bidi="hi_IN"/>
        </w:rPr>
        <w:t xml:space="preserve"> सुनाता है, उसे मनुष्यों ने नहीं बनाया है। सुसमाचार का अर्थ है शुभ सन्देश। बाइबल में शुभ संदेश यह है कि परमेश्वर ने लोगों को बचाने का मार्ग बनाया है। सुसमाचार के बारे में अधिक जानकारी के लिए, मुख्य शब्दावली देखें। सुसमाचार के लिए उसी शब्द या वाक्यांश का उपयोग करें जो आपने पिछले भागों में उपयोग किया है।</w:t>
      </w:r>
    </w:p>
    <w:p>
      <w:pPr/>
      <w:r>
        <w:rPr>
          <w:lang w:val="hi_IN" w:bidi="hi_IN"/>
        </w:rPr>
      </w:r>
      <w:r>
        <w:rPr>
          <w:lang w:val="hi_IN" w:bidi="hi_IN"/>
        </w:rPr>
        <w:t>पौलुस सच्चे सुसमाचार का प्रचार करता है। मूल भाषा में, इस शब्द का शाब्दिक अर्थ यीशु के बारे में सुसमाचार सुनाना या शुभ समाचार की शिक्षा देना है। प्रचार के लिए उसी शब्द या वाक्यांश का उपयोग करें जिसका उपयोग आपने पिछले भागों में किया है।</w:t>
      </w:r>
    </w:p>
    <w:p>
      <w:pPr/>
      <w:r>
        <w:rPr>
          <w:lang w:val="hi_IN" w:bidi="hi_IN"/>
        </w:rPr>
      </w:r>
      <w:r>
        <w:rPr>
          <w:lang w:val="hi_IN" w:bidi="hi_IN"/>
        </w:rPr>
        <w:t>पौलुस को यीशु मसीह का प्रकाशन मिला। प्रकाशन वह है जब परमेश्वर किसी ऐसी बात को प्रकट करता है या बताता है जिसे लोग पहले न तो जानते थे और न ही देखते थे। इसमें परमेश्वर का स्वभाव, परमेश्वर की इच्छा, या वे विशिष्ट सत्य शामिल हो सकते हैं जिन्हें परमेश्वर चाहता है कि लोग समझें। यह प्रकाशन इस बारे में सुसमाचार था कि यीशु कौन है और यीशु लोगों को कैसे बचाता है।</w:t>
      </w:r>
    </w:p>
    <w:p>
      <w:pPr/>
      <w:r>
        <w:rPr>
          <w:lang w:val="hi_IN" w:bidi="hi_IN"/>
        </w:rPr>
      </w:r>
      <w:r>
        <w:rPr>
          <w:lang w:val="hi_IN" w:bidi="hi_IN"/>
        </w:rPr>
        <w:t xml:space="preserve">यहाँ रुकें और समूह में चर्चा करें कि आप </w:t>
      </w:r>
      <w:r>
        <w:rPr>
          <w:b/>
          <w:lang w:val="hi_IN" w:bidi="hi_IN"/>
        </w:rPr>
        <w:t>प्रकाशन</w:t>
      </w:r>
      <w:r>
        <w:rPr>
          <w:lang w:val="hi_IN" w:bidi="hi_IN"/>
        </w:rPr>
        <w:t xml:space="preserve"> के लिए किस शब्द या वाक्यांश का उपयोग करेंगे। अधिक जानकारी के लिए मुख्य शब्दावली में प्रकाशन देखें। यदि आपने बाइबल की किसी और पुस्तक में इस शब्द का पहले ही अनुवाद किया है, तो यहाँ भी वही शब्द प्रयोग करें जो आपने वहाँ किया था। इस ऑडियो को यहाँ रोकें।</w:t>
      </w:r>
    </w:p>
    <w:p>
      <w:pPr/>
      <w:r>
        <w:rPr>
          <w:lang w:val="hi_IN" w:bidi="hi_IN"/>
        </w:rPr>
      </w:r>
      <w:r>
        <w:rPr>
          <w:b/>
          <w:lang w:val="hi_IN" w:bidi="hi_IN"/>
        </w:rPr>
        <w:t>मसीह</w:t>
      </w:r>
      <w:r>
        <w:rPr>
          <w:lang w:val="hi_IN" w:bidi="hi_IN"/>
        </w:rPr>
        <w:t xml:space="preserve"> यीशु के लिए एक उपाधि है जो विश्वासियों को याद दिलाती है कि यीशु ही मसीहा है, यानी उद्धारकर्ता और राजा जिसे परमेश्वर ने आने और लोगों का उद्धार करने के लिए चुना था। मसीह के बारे में अधिक जानकारी के लिए, मुख्य शब्दावली को देखें। मसीह के लिए उसी शब्द या वाक्यांश का उपयोग करें जिसका उपयोग आपने पिछले भागों में किया है।</w:t>
      </w:r>
    </w:p>
    <w:p>
      <w:pPr/>
      <w:r>
        <w:rPr>
          <w:lang w:val="hi_IN" w:bidi="hi_IN"/>
        </w:rPr>
      </w:r>
      <w:r>
        <w:rPr>
          <w:lang w:val="hi_IN" w:bidi="hi_IN"/>
        </w:rPr>
        <w:t>पौलुस पहले यहूदी धर्म के प्रति अत्यन्त समर्पित था। यहूदी धर्म यहूदियों का धर्म है, जिसमें रीति-रिवाज और परंपराएं सम्मिलित हैं। परमेश्वर ने यहूदियों से उद्धारकर्ता की प्रतीक्षा करते हुए एक निश्चित तरीके से जीने के लिए कहा था। परमेश्वर द्वारा दी गई व्यवस्था और जीवन-शैली को स्मरण रखने में सहायता के लिए यहूदी लोगों ने अनेक परम्पराएँ और रीति-रिवाज जोड़ लिए थे।</w:t>
      </w:r>
    </w:p>
    <w:p>
      <w:pPr/>
      <w:r>
        <w:rPr>
          <w:lang w:val="hi_IN" w:bidi="hi_IN"/>
        </w:rPr>
      </w:r>
      <w:r>
        <w:rPr>
          <w:lang w:val="hi_IN" w:bidi="hi_IN"/>
        </w:rPr>
        <w:t xml:space="preserve">यहाँ रुकें और समूह में चर्चा करें कि आप </w:t>
      </w:r>
      <w:r>
        <w:rPr>
          <w:b/>
          <w:lang w:val="hi_IN" w:bidi="hi_IN"/>
        </w:rPr>
        <w:t>यहूदी धर्म</w:t>
      </w:r>
      <w:r>
        <w:rPr>
          <w:lang w:val="hi_IN" w:bidi="hi_IN"/>
        </w:rPr>
        <w:t xml:space="preserve"> के लिए किस शब्द या वाक्यांश का उपयोग करेंगे। यदि आपने बाइबल की किसी और पुस्तक में इस शब्द का पहले ही अनुवाद किया है, तो यहाँ भी वही शब्द प्रयोग करें जो आपने वहाँ किया था। इस ऑडियो को यहाँ रोकें।</w:t>
      </w:r>
    </w:p>
    <w:p>
      <w:pPr/>
      <w:r>
        <w:rPr>
          <w:lang w:val="hi_IN" w:bidi="hi_IN"/>
        </w:rPr>
      </w:r>
      <w:r>
        <w:rPr>
          <w:lang w:val="hi_IN" w:bidi="hi_IN"/>
        </w:rPr>
        <w:t>पौलुस परमेश्वर की कलीसिया को सताता था। जब लोग तुम्हें सताते हैं, तो वे तुम्हारे साथ क्रूरता और अनुचित व्यवहार करते हैं। लोग आपको पीट सकते हैं, या समाज से बाहर कर सकते हैं, या आपके बारे में झूठ बोल सकते हैं और आपको अदालत ले जा सकते हैं।</w:t>
      </w:r>
    </w:p>
    <w:p>
      <w:pPr/>
      <w:r>
        <w:rPr>
          <w:lang w:val="hi_IN" w:bidi="hi_IN"/>
        </w:rPr>
      </w:r>
      <w:r>
        <w:rPr>
          <w:lang w:val="hi_IN" w:bidi="hi_IN"/>
        </w:rPr>
        <w:t xml:space="preserve">यहां रुकें और समूह में चर्चा करें कि आप </w:t>
      </w:r>
      <w:r>
        <w:rPr>
          <w:b/>
          <w:lang w:val="hi_IN" w:bidi="hi_IN"/>
        </w:rPr>
        <w:t>सताने</w:t>
      </w:r>
      <w:r>
        <w:rPr>
          <w:lang w:val="hi_IN" w:bidi="hi_IN"/>
        </w:rPr>
        <w:t xml:space="preserve"> के लिए किस शब्द या वाक्यांश का प्रयोग करेंगे। अधिक जानकारी के लिए मुख्य शब्दावली में सताव शब्‍द को देखें। यदि आपने बाइबल की किसी और पुस्तक में इस शब्द का पहले ही अनुवाद किया है, तो यहाँ भी वही शब्द प्रयोग करें जो आपने वहाँ किया था। इस ऑडियो को यहाँ रोकें।</w:t>
      </w:r>
    </w:p>
    <w:p>
      <w:pPr/>
      <w:r>
        <w:rPr>
          <w:lang w:val="hi_IN" w:bidi="hi_IN"/>
        </w:rPr>
      </w:r>
      <w:r>
        <w:rPr>
          <w:b/>
          <w:lang w:val="hi_IN" w:bidi="hi_IN"/>
        </w:rPr>
        <w:t>कलीसिया</w:t>
      </w:r>
      <w:r>
        <w:rPr>
          <w:lang w:val="hi_IN" w:bidi="hi_IN"/>
        </w:rPr>
        <w:t xml:space="preserve"> उन लोगों का समुदाय है जो यीशु पर विश्वास करते हैं। लोग अक्सर “परमेश्वर की कलीसिया” वाक्यांश का उपयोग पृथ्वी के उन सभी लोगों के लिए करते हैं जो यीशु पर विश्वास करते हैं। पौलुस यहूदिया की कलीसियाओं का भी उल्लेख करता है, अर्थात् यहूदिया क्षेत्र में रहने वाले विश्वासियों के समूहों का। कलीसिया के बारे में अधिक जानकारी के लिए, मुख्य शब्दावली को देखें। कलीसिया के लिए उसी शब्द या वाक्यांश का उपयोग करें जिसका उपयोग आपने पिछले भागों में किया है। </w:t>
      </w:r>
    </w:p>
    <w:p>
      <w:pPr/>
      <w:r>
        <w:rPr>
          <w:lang w:val="hi_IN" w:bidi="hi_IN"/>
        </w:rPr>
      </w:r>
      <w:r>
        <w:rPr>
          <w:lang w:val="hi_IN" w:bidi="hi_IN"/>
        </w:rPr>
        <w:t>पौलुस अपने पूर्वजों की परम्पराओं के लिए उत्साही था। जब कोई व्यक्ति किसी के प्रति या किसी चीज़ के प्रति बहुत ज़्यादा उत्साही और लगन से समर्पित होता है, तो वह उस रिश्ते की पवित्रता बनाए रखने के लिए बहुत ज़्यादा सतर्क और भावुक होता है।</w:t>
      </w:r>
    </w:p>
    <w:p>
      <w:pPr/>
      <w:r>
        <w:rPr>
          <w:lang w:val="hi_IN" w:bidi="hi_IN"/>
        </w:rPr>
      </w:r>
      <w:r>
        <w:rPr>
          <w:lang w:val="hi_IN" w:bidi="hi_IN"/>
        </w:rPr>
        <w:t xml:space="preserve">यहाँ रुकें और समूह में चर्चा करें कि आप </w:t>
      </w:r>
      <w:r>
        <w:rPr>
          <w:b/>
          <w:lang w:val="hi_IN" w:bidi="hi_IN"/>
        </w:rPr>
        <w:t xml:space="preserve">उत्साही </w:t>
      </w:r>
      <w:r>
        <w:rPr>
          <w:lang w:val="hi_IN" w:bidi="hi_IN"/>
        </w:rPr>
        <w:t>के लिए किस शब्द या वाक्यांश का उपयोग करेंगे। अधिक जानकारी के लिए मुख्य शब्दावली में उत्साह को देखें। यदि आपने बाइबल की किसी और पुस्तक में इस शब्द का पहले ही अनुवाद किया है, तो यहाँ भी वही शब्द प्रयोग करें जो आपने वहाँ किया था। इस ऑडियो को यहाँ रोकें।</w:t>
      </w:r>
    </w:p>
    <w:p>
      <w:pPr/>
      <w:r>
        <w:rPr>
          <w:lang w:val="hi_IN" w:bidi="hi_IN"/>
        </w:rPr>
      </w:r>
      <w:r>
        <w:rPr>
          <w:lang w:val="hi_IN" w:bidi="hi_IN"/>
        </w:rPr>
        <w:t xml:space="preserve">परमेश्वर ने पौलुस को अपने </w:t>
      </w:r>
      <w:r>
        <w:rPr>
          <w:b/>
          <w:lang w:val="hi_IN" w:bidi="hi_IN"/>
        </w:rPr>
        <w:t>अनुग्रह</w:t>
      </w:r>
      <w:r>
        <w:rPr>
          <w:lang w:val="hi_IN" w:bidi="hi_IN"/>
        </w:rPr>
        <w:t xml:space="preserve"> के कारण बुलाया था। परमेश्वर विश्वासियों को अनुग्रह तब देता है जब वह उनके प्रति दयालु होता है, भले ही वे इसके योग्य न हों। अनुग्रह के बारे में अधिक जानकारी के लिए, मुख्य शब्दावली को देखें। अनुग्रह के लिए उसी शब्द या वाक्यांश का उपयोग करें जो आपने पिछले भागों में उपयोग किया है।</w:t>
      </w:r>
    </w:p>
    <w:p>
      <w:pPr/>
      <w:r>
        <w:rPr>
          <w:lang w:val="hi_IN" w:bidi="hi_IN"/>
        </w:rPr>
      </w:r>
      <w:r>
        <w:rPr>
          <w:lang w:val="hi_IN" w:bidi="hi_IN"/>
        </w:rPr>
        <w:t>परमेश्वर ने पौलुस को दिखाया कि परमेश्वर का पुत्र वास्तव में कौन है। परमेश्वर का पुत्र यीशु के लिए एक उपाधि है। यीशु को परमेश्वर का पुत्र कहा जाता है क्योंकि यीशु का परमेश्वर पिता के साथ एक विशेष संबंध है। परमेश्वर और यीशु एक दूसरे से उसी तरह प्रेम करते हैं जैसे पिता और पुत्र करते हैं। यह शीर्षक यह भी दिखाता है कि यीशु भी परमेश्वर है।</w:t>
      </w:r>
    </w:p>
    <w:p>
      <w:pPr/>
      <w:r>
        <w:rPr>
          <w:lang w:val="hi_IN" w:bidi="hi_IN"/>
        </w:rPr>
      </w:r>
      <w:r>
        <w:rPr>
          <w:lang w:val="hi_IN" w:bidi="hi_IN"/>
        </w:rPr>
        <w:t xml:space="preserve">यहाँ रुकें और समूह के रूप में चर्चा करें कि आप </w:t>
      </w:r>
      <w:r>
        <w:rPr>
          <w:b/>
          <w:lang w:val="hi_IN" w:bidi="hi_IN"/>
        </w:rPr>
        <w:t>पुत्र</w:t>
      </w:r>
      <w:r>
        <w:rPr>
          <w:lang w:val="hi_IN" w:bidi="hi_IN"/>
        </w:rPr>
        <w:t xml:space="preserve"> के लिए किस शब्द या वाक्यांश का उपयोग करेंगे। अधिक जानकारी के लिए मुख्य शब्दावली में परमेश्वर का पुत्र को देखें। यदि आपने बाइबल की किसी और पुस्तक में इस शब्द का पहले ही अनुवाद किया है, तो यहाँ भी वही शब्द प्रयोग करें जो आपने वहाँ किया था। इस ऑडियो को यहाँ रोकें।</w:t>
      </w:r>
    </w:p>
    <w:p>
      <w:pPr/>
      <w:r>
        <w:rPr>
          <w:lang w:val="hi_IN" w:bidi="hi_IN"/>
        </w:rPr>
      </w:r>
      <w:r>
        <w:rPr>
          <w:lang w:val="hi_IN" w:bidi="hi_IN"/>
        </w:rPr>
        <w:t xml:space="preserve">परमेश्वर ने पौलुस को अन्यजातियों को यीशु के बारे में प्रचार करने के लिए चुना। अन्यजाति शब्द उन सभी लोगों को दर्शाता है जो यहूदी नहीं थे। </w:t>
      </w:r>
    </w:p>
    <w:p>
      <w:pPr/>
      <w:r>
        <w:rPr>
          <w:lang w:val="hi_IN" w:bidi="hi_IN"/>
        </w:rPr>
      </w:r>
      <w:r>
        <w:rPr>
          <w:lang w:val="hi_IN" w:bidi="hi_IN"/>
        </w:rPr>
        <w:t xml:space="preserve">यहाँ रुकें और समूह के रूप में चर्चा करें कि आप </w:t>
      </w:r>
      <w:r>
        <w:rPr>
          <w:b/>
          <w:lang w:val="hi_IN" w:bidi="hi_IN"/>
        </w:rPr>
        <w:t>अन्यजाति</w:t>
      </w:r>
      <w:r>
        <w:rPr>
          <w:lang w:val="hi_IN" w:bidi="hi_IN"/>
        </w:rPr>
        <w:t xml:space="preserve"> के लिए किस शब्द या वाक्यांश का उपयोग करेंगे। अधिक जानकारी के लिए मुख्य शब्दावली में अन्यजाति शब्द देखें। यदि आपने पहले ही बाइबल की किसी अन्य पुस्तक में इस शब्द का अनुवाद किया है, तो उसी शब्द का इस्तेमाल करें जिसका इस्तेमाल आपने वहाँ किया है। इस ऑडियो को यहाँ रोकें।</w:t>
      </w:r>
    </w:p>
    <w:p>
      <w:pPr/>
      <w:r>
        <w:rPr>
          <w:lang w:val="hi_IN" w:bidi="hi_IN"/>
        </w:rPr>
      </w:r>
      <w:r>
        <w:rPr>
          <w:lang w:val="hi_IN" w:bidi="hi_IN"/>
        </w:rPr>
        <w:t xml:space="preserve">परमेश्वर द्वारा चुने जाने के तुरंत बाद पौलुस यरूशलेम में </w:t>
      </w:r>
      <w:r>
        <w:rPr>
          <w:b/>
          <w:lang w:val="hi_IN" w:bidi="hi_IN"/>
        </w:rPr>
        <w:t>प्रेरितों</w:t>
      </w:r>
      <w:r>
        <w:rPr>
          <w:lang w:val="hi_IN" w:bidi="hi_IN"/>
        </w:rPr>
        <w:t xml:space="preserve"> से मिलने नहीं गया। प्रेरित वह व्यक्ति है जिसने यीशु की ओर से बोलने के लिए यीशु से विशेष अधिकार प्राप्त किया। प्रेरित के बारे में अधिक जानकारी के लिए, मुख्य शब्दावली को देखें। प्रेरित के लिए उसी शब्द या वाक्यांश का प्रयोग करें जिसका प्रयोग आपने पिछले भागों में किया है। </w:t>
      </w:r>
    </w:p>
    <w:p>
      <w:pPr/>
      <w:r>
        <w:rPr>
          <w:lang w:val="hi_IN" w:bidi="hi_IN"/>
        </w:rPr>
      </w:r>
      <w:r>
        <w:rPr>
          <w:lang w:val="hi_IN" w:bidi="hi_IN"/>
        </w:rPr>
        <w:t xml:space="preserve">पौलुस </w:t>
      </w:r>
      <w:r>
        <w:rPr>
          <w:b/>
          <w:lang w:val="hi_IN" w:bidi="hi_IN"/>
        </w:rPr>
        <w:t>प्रभु</w:t>
      </w:r>
      <w:r>
        <w:rPr>
          <w:lang w:val="hi_IN" w:bidi="hi_IN"/>
        </w:rPr>
        <w:t xml:space="preserve"> के भाई याकूब से मिलता है। प्रभु वह स्वामी होता है जिसके पास अन्य लोगों पर पूर्ण अधिकार होता है, इसलिए इस्राएली लोग परमेश्वर के लिए इस शब्द का प्रयोग करते थे, क्योंकि परमेश्वर का सम्पूर्ण संसार पर अधिकार है। पौलुस अक्सर यीशु को प्रभु कहता था ताकि लोगों को याद दिलाया जा सके कि यीशु भी परमेश्वर है। प्रभु के बारे में अधिक जानकारी के लिए, मुख्य शब्दावली को देखें। प्रभु के लिए उसी शब्द या वाक्यांश का उपयोग करें जिसका उपयोग आपने पिछले भागों में किया है।</w:t>
      </w:r>
    </w:p>
    <w:p>
      <w:pPr/>
      <w:r>
        <w:rPr>
          <w:lang w:val="hi_IN" w:bidi="hi_IN"/>
        </w:rPr>
      </w:r>
      <w:r>
        <w:rPr>
          <w:lang w:val="hi_IN" w:bidi="hi_IN"/>
        </w:rPr>
        <w:t>लोग बताते हैं कि पौलुस विश्वास सिखाता है। विश्वास का अर्थ है किसी पर भरोसा करना, यह यकीन और विश्वास करना कि वह जो कहता है वह सच है। यह विशेष विश्वास लोगों का यीशु पर विश्वास करने का तरीका है। वह व्यक्ति विश्वास करता है कि यीशु परमेश्वर का पुत्र है और भरोसा करता है कि यीशु उस व्यक्ति के पापों के लिए मरा है और परमेश्वर ने उस व्यक्ति को क्षमा कर दिया है और स्वीकार कर लिया है।</w:t>
      </w:r>
    </w:p>
    <w:p>
      <w:pPr/>
      <w:r>
        <w:rPr>
          <w:lang w:val="hi_IN" w:bidi="hi_IN"/>
        </w:rPr>
      </w:r>
      <w:r>
        <w:rPr>
          <w:lang w:val="hi_IN" w:bidi="hi_IN"/>
        </w:rPr>
        <w:t xml:space="preserve">यहाँ रुकें और समूह के रूप में चर्चा करें कि आप </w:t>
      </w:r>
      <w:r>
        <w:rPr>
          <w:b/>
          <w:lang w:val="hi_IN" w:bidi="hi_IN"/>
        </w:rPr>
        <w:t>विश्वास</w:t>
      </w:r>
      <w:r>
        <w:rPr>
          <w:lang w:val="hi_IN" w:bidi="hi_IN"/>
        </w:rPr>
        <w:t xml:space="preserve"> के लिए किस शब्द या वाक्यांश का उपयोग करेंगे। अधिक जानकारी के लिए मुख्य शब्दावली में विश्वास शब्द देखें। यदि आपने पहले ही बाइबल की किसी अन्य पुस्तक में इस शब्द का अनुवाद किया है, तो उसी शब्द का इस्तेमाल करें जिसका इस्तेमाल आपने वहाँ किया है। इस ऑडियो को यहाँ रोकें।</w:t>
      </w:r>
    </w:p>
    <w:p>
      <w:pPr/>
      <w:r>
        <w:rPr>
          <w:lang w:val="hi_IN" w:bidi="hi_IN"/>
        </w:rPr>
      </w:r>
      <w:r>
        <w:rPr>
          <w:lang w:val="hi_IN" w:bidi="hi_IN"/>
        </w:rPr>
        <w:t>पौलुस जो कर रहा था, उसके कारण विश्वासियों ने परमेश्वर की महिमा या स्तुति की। इन दो शब्दों का अर्थ एक समान है। जब आप परमेश्वर की स्तुति या महिमा करते हैं, तो आप परमेश्वर के बारे में और परमेश्वर से अच्छी बातें कहते हैं, क्योंकि आप स्वीकार करते हैं कि परमेश्वर भला और अद्भुत है और परमेश्वर बड़े आदर के योग्य है। आप परमेश्वर द्वारा किए गए अच्छे कार्यों और उन आशीषों के लिए उसका धन्यवाद करते हैं जो वह देगा।</w:t>
      </w:r>
    </w:p>
    <w:p>
      <w:pPr/>
      <w:r>
        <w:rPr>
          <w:lang w:val="hi_IN" w:bidi="hi_IN"/>
        </w:rPr>
      </w:r>
      <w:r>
        <w:rPr>
          <w:lang w:val="hi_IN" w:bidi="hi_IN"/>
        </w:rPr>
        <w:t xml:space="preserve">यहाँ रुकें और समूह में चर्चा करें कि आप </w:t>
      </w:r>
      <w:r>
        <w:rPr>
          <w:b/>
          <w:lang w:val="hi_IN" w:bidi="hi_IN"/>
        </w:rPr>
        <w:t>स्तुति</w:t>
      </w:r>
      <w:r>
        <w:rPr>
          <w:lang w:val="hi_IN" w:bidi="hi_IN"/>
        </w:rPr>
        <w:t xml:space="preserve"> या </w:t>
      </w:r>
      <w:r>
        <w:rPr>
          <w:b/>
          <w:lang w:val="hi_IN" w:bidi="hi_IN"/>
        </w:rPr>
        <w:t>महिमा</w:t>
      </w:r>
      <w:r>
        <w:rPr>
          <w:lang w:val="hi_IN" w:bidi="hi_IN"/>
        </w:rPr>
        <w:t xml:space="preserve"> के लिए किस शब्द या वाक्यांश का उपयोग करेंगे। अधिक जानकारी के लिए मुख्य शब्दावली में स्तुति और महिमा देखें। यदि आपने पहले ही बाइबल की किसी अन्य पुस्तक में इस शब्द का अनुवाद किया है, तो उसी शब्द का प्रयोग करें जिसका प्रयोग आपने वहाँ किया है।</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ऑडियो को यहाँ रोकें।</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समूह के किसी अन्य सदस्य को भाग का अगला हिस्सा बताना चाहिए और रुक जाना चाहिए। ऐसा तब तक करें जब तक कि समूह ने पूरा भाग दोहरा न दिया हो। इस चरण में समूह के सदस्य एक-दूसरे की गलतियों को सुधार सकते हैं।</w:t>
      </w:r>
    </w:p>
    <w:p>
      <w:pPr/>
      <w:r>
        <w:rPr>
          <w:lang w:val="hi_IN" w:bidi="hi_IN"/>
        </w:rPr>
      </w:r>
      <w:r>
        <w:rPr>
          <w:lang w:val="hi_IN" w:bidi="hi_IN"/>
        </w:rPr>
        <w:t>इस ऑडियो को यहाँ रोकें।</w:t>
      </w:r>
    </w:p>
    <w:p>
      <w:pPr/>
      <w:r>
        <w:rPr>
          <w:lang w:val="hi_IN" w:bidi="hi_IN"/>
        </w:rPr>
      </w:r>
      <w:r>
        <w:rPr>
          <w:lang w:val="hi_IN" w:bidi="hi_IN"/>
        </w:rPr>
        <w:t xml:space="preserve">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प्रयोग कर सकता है। </w:t>
      </w:r>
    </w:p>
    <w:p>
      <w:pPr/>
      <w:r>
        <w:rPr>
          <w:lang w:val="hi_IN" w:bidi="hi_IN"/>
        </w:rPr>
      </w:r>
      <w:r>
        <w:rPr>
          <w:lang w:val="hi_IN" w:bidi="hi_IN"/>
        </w:rPr>
        <w:t>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w:t>
      </w:r>
    </w:p>
    <w:p>
      <w:pPr/>
      <w:r>
        <w:rPr>
          <w:lang w:val="hi_IN" w:bidi="hi_IN"/>
        </w:rPr>
      </w:r>
      <w:r>
        <w:rPr>
          <w:lang w:val="hi_IN" w:bidi="hi_IN"/>
        </w:rPr>
        <w:t>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गलातियों 2:1–10</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गलातियों 2:1–10 को सुनें और अपने मन में रखें।</w:t>
      </w:r>
    </w:p>
    <w:p>
      <w:pPr/>
      <w:r>
        <w:rPr>
          <w:lang w:val="hi_IN" w:bidi="hi_IN"/>
        </w:rPr>
      </w:r>
      <w:r>
        <w:rPr>
          <w:lang w:val="hi_IN" w:bidi="hi_IN"/>
        </w:rPr>
        <w:t>यदि सम्भव हो, तो गलातियों 2:1–10 का ऑडियो संस्करण तीन बार, तीन अलग-अलग अनुवादों में सुनें।</w:t>
      </w:r>
    </w:p>
    <w:p>
      <w:pPr/>
      <w:r>
        <w:rPr>
          <w:lang w:val="hi_IN" w:bidi="hi_IN"/>
        </w:rPr>
      </w:r>
      <w:r>
        <w:rPr>
          <w:lang w:val="hi_IN" w:bidi="hi_IN"/>
        </w:rPr>
        <w:t>इस ऑडियो को यहाँ रोकें।</w:t>
      </w:r>
    </w:p>
    <w:p>
      <w:pPr/>
      <w:r>
        <w:rPr>
          <w:lang w:val="hi_IN" w:bidi="hi_IN"/>
        </w:rPr>
      </w:r>
      <w:r>
        <w:rPr>
          <w:lang w:val="hi_IN" w:bidi="hi_IN"/>
        </w:rPr>
        <w:t>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यीशु और पवित्र आत्मा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गलातियों 2:1–10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पौलुस अपनी जीवन-कहानी सुना रहा है ताकि गलातिया के लोगों को याद दिलाया जा सके कि परमेश्वर ने पौलुस को प्रेरित होने के लिए चुना था। इस भाग में, पौलुस अपनी कहानी को जारी रखता है। पौलुस उस दूसरी बार के बारे में बताता है जब वह यरूशलेम गया, इस बार प्रेरितों से मिलने के लिए। इस यात्रा के दौरान, प्रेरितों ने इस बात पर सहमति व्यक्त की कि परमेश्वर ने पौलुस को एक प्रेरित के रूप में अधिकार दिया था। प्रेरितों ने भी माना कि पौलुस सच्चा सुसमाचार सिखाता है।</w:t>
      </w:r>
    </w:p>
    <w:p>
      <w:pPr/>
      <w:r>
        <w:rPr>
          <w:lang w:val="hi_IN" w:bidi="hi_IN"/>
        </w:rPr>
      </w:r>
      <w:r>
        <w:rPr>
          <w:lang w:val="hi_IN" w:bidi="hi_IN"/>
        </w:rPr>
        <w:t>इस भाग की शुरुआत में, पौलुस कहता है कि वह 14 वर्षों के बाद यरूशलेम लौट आया। शायद यह पौलुस की पिछली यात्रा के 14 साल बाद की बात है। इस बार, पौलुस ने बरनबास के साथ यात्रा की, जो एक अन्य विश्वासी था और पौलुस के साथ काम और यात्रा करता था। पौलुस अपने साथ तीतुस को भी ले गया, जो पौलुस की शिक्षा के द्वारा विश्वासी बना था। परमेश्वर ने पौलुस को प्रकट किया था कि पौलुस को यरूशलेम जाना चाहिए। यह उस प्रकाशन से अलग है जब परमेश्वर ने पौलुस को बताया था कि यीशु कौन है। जब पौलुस यरूशलेम पहुँचा, तो उसने विश्वासियों के सम्मानित अगुवों से निजी रूप से भेंट की। ये अगुवे थे—याकूब, जो यीशु का भाई था; कैफा, जिसका दूसरा नाम पतरस था; और यूहन्ना। पतरस और यूहन्ना दोनों ही यीशु के 12 सबसे करीबी चेलों में से दो थे। पौलुस ने इन अगुवों को वह सुसमाचार बताया जिसे पौलुस अन्यजातियों को सिखा रहा था।</w:t>
      </w:r>
    </w:p>
    <w:p>
      <w:pPr/>
      <w:r>
        <w:rPr>
          <w:lang w:val="hi_IN" w:bidi="hi_IN"/>
        </w:rPr>
      </w:r>
      <w:r>
        <w:rPr>
          <w:lang w:val="hi_IN" w:bidi="hi_IN"/>
        </w:rPr>
        <w:t>पौलुस ने यह कदम इसलिए उठाया क्योंकि वह चाहता था कि उसका कार्य प्रभावशाली हो। पौलुस लोगों को यीशु के बारे में बताने के तरीके की तुलना एक ऐसे व्यक्ति से करता है जो दौड़ दौड़ता है। इस समय, लोग यह प्रतियोगिता करते हुए देखने के लिए इकट्ठे होते हैं कि कौन सबसे तेज़ या सबसे लंबे समय तक दौड़ सकता है। विजेता को पुरस्कार मिलेगा, इसलिए धावक उस पुरस्कार के लिए तैयारी करते हैं और कड़ी मेहनत करते हैं। पौलुस भी अपने लक्ष्य के लिए तैयारी करता है और कड़ी मेहनत करता है। कोई भी व्यक्ति बिना प्रतिफल के काम करना नहीं चाहता है। पौलुस को कोई संदेह नहीं है कि सुसमाचार सच है या यह कि पौलुस सही काम कर रहा है। पौलुस को पूरा विश्वास था कि यीशु ने उसे प्रचार करने के लिए सच्चा सुसमाचार दिया है। लेकिन पौलुस चिंतित है कि विश्वासी अन्यजाति विश्वासियों और यहूदी विश्वासियों के समूहों में विभाजित हो सकते हैं।</w:t>
      </w:r>
    </w:p>
    <w:p>
      <w:pPr/>
      <w:r>
        <w:rPr>
          <w:lang w:val="hi_IN" w:bidi="hi_IN"/>
        </w:rPr>
      </w:r>
      <w:r>
        <w:rPr>
          <w:lang w:val="hi_IN" w:bidi="hi_IN"/>
        </w:rPr>
        <w:t>यहूदी लोगों में से कुछ विश्वासी अभी भी यहूदी धर्म की व्यवस्थाओं और परम्पराओं का पालन करते थे। याकूब, पतरस और यूहन्ना भी यहूदी लोगों के समूह से हैं। पौलुस जानना चाहता था कि क्या अगुवे अन्यजाति विश्वासियों को स्वीकार करेंगे, यद्यपि वे एक अलग जनसमूह से हैं और यहूदी व्यवस्थाओं का पालन नहीं करते हैं। पौलुस चाहता है कि सब लोग जान लें कि यरूशलेम में उसकी और कलीसिया के अगुवों की इस बात पर सहमति थी कि सुसमाचार लोगों से यह अपेक्षा नहीं करता कि वे यहूदियों की तरह जीवन जीएँ या यहूदी व्यवस्था का पालन करें।</w:t>
      </w:r>
    </w:p>
    <w:p>
      <w:pPr/>
      <w:r>
        <w:rPr>
          <w:lang w:val="hi_IN" w:bidi="hi_IN"/>
        </w:rPr>
      </w:r>
      <w:r>
        <w:rPr>
          <w:lang w:val="hi_IN" w:bidi="hi_IN"/>
        </w:rPr>
        <w:t>क्योंकि कलीसिया के अगुवे इस बात से सहमत थे, इसलिए उन्होंने तीतुस को खतने की यहूदी प्रथा का पालन करने के लिए बाध्य नहीं किया। किसी का खतना करने का अर्थ है किसी लड़के या पुरुष के लिंग के सिरे की ढीली त्वचा को काटना। यहूदियों ने व्यवस्था का पालन करने के लिए अपने पुत्रों का खतना किया। केवल यहूदी लोग ही ऐसा करते थे। चूँकि तीतुस यहूदी नहीं था, इसलिए किसी ने भी तीतुस का कभी खतना नहीं किया था। क्योंकि अगुवों ने इस बात से सहमति व्यक्त की थी कि विश्वासियों को अब यहूदी व्यवस्थाओं का पालन करना आवश्यक नहीं है, इसलिए तीतुस का खतना नहीं कराया गया।</w:t>
      </w:r>
    </w:p>
    <w:p>
      <w:pPr/>
      <w:r>
        <w:rPr>
          <w:lang w:val="hi_IN" w:bidi="hi_IN"/>
        </w:rPr>
      </w:r>
      <w:r>
        <w:rPr>
          <w:lang w:val="hi_IN" w:bidi="hi_IN"/>
        </w:rPr>
        <w:t>यहाँ रुकें और समूह के रूप में इस प्रश्न पर चर्चा करें: आपके समूह के लोग अपने शरीर के साथ कौन-सी चीज़ें करते हैं या नहीं करते हैं, ताकि यह दिखा सकें कि वे आपके समूह के सदस्य हैं? लोग ऐसा क्यों करते हैं? यदि कोई आपके जनसमूह में शामिल होना चाहता है, शायद आपके समूह में से किसी से विवाह करके, तो उस व्यक्ति को आधिकारिक रूप से आपके समूह का हिस्सा बनने के लिए क्या करना होगा? इस ऑडियो को यहाँ रोकें।</w:t>
      </w:r>
    </w:p>
    <w:p>
      <w:pPr/>
      <w:r>
        <w:rPr>
          <w:lang w:val="hi_IN" w:bidi="hi_IN"/>
        </w:rPr>
      </w:r>
      <w:r>
        <w:rPr>
          <w:lang w:val="hi_IN" w:bidi="hi_IN"/>
        </w:rPr>
        <w:t>कुछ लोगों ने इस बात की शिकायत की थी कि विश्वासियों ने नए गैर-यहूदी पुरुष विश्वासियों का खतना नहीं किया। पौलुस इन लोगों को झूठे भाई या विश्वासी कहता है। ये लोग मानते थे कि यीशु ही उद्धारकर्ता है, लेकिन उन्होंने इस बात पर जोर दिया कि अन्यजातियों को भी यहूदी धार्मिक व्यवस्था का पालन करना चाहिए। यहूदी धार्मिक व्यवस्था के अनुसार, परमेश्वर के सामने धर्मी ठहरने के लिए खतना आवश्यक माना जाता था। लेकिन जब लोग मसीह यीशु पर विश्वास करते हैं, तो इन विश्वासियों को यहूदियों की तरह खतना करवाने की ज़रूरत नहीं होती, जिन्होंने व्यवस्था का पालन किया था। झूठे विश्वासियों ने यह नहीं समझा कि मसीह ने जो किया उसके कारण परमेश्वर के सामने उनकी स्थिति सही थी, न कि इस कारण कि वे यहूदी व्यवस्था का पालन कैसे करते थे।</w:t>
      </w:r>
    </w:p>
    <w:p>
      <w:pPr/>
      <w:r>
        <w:rPr>
          <w:lang w:val="hi_IN" w:bidi="hi_IN"/>
        </w:rPr>
      </w:r>
      <w:r>
        <w:rPr>
          <w:lang w:val="hi_IN" w:bidi="hi_IN"/>
        </w:rPr>
        <w:t>अन्य विश्वासियों को यह नहीं पता था कि झूठे विश्वासियों का यह समूह ऐसी बातें सिखा रहा था जो सुसमाचार नहीं थीं। मसीह यीशु ने विश्वासियों को व्यवस्था का पालन करने से मुक्त किया, लेकिन झूठे विश्वासी चाहते थे कि विश्वासी फिर से व्यवस्था का पालन करें। परन्तु यदि विश्वासी यहूदी व्यवस्था का पालन करते, तो वे दासों के समान हो जाते और वे अब स्वतंत्र नहीं रहते! लेकिन पौलुस झूठे विश्वासियों की माँगों से सहमत नहीं था। गलातिया के विश्वासियों की भलाई के लिए पौलुस दृढ़ निश्चयी है कि कोई भी सच्चे सुसमाचार को बदल न सके।</w:t>
      </w:r>
    </w:p>
    <w:p>
      <w:pPr/>
      <w:r>
        <w:rPr>
          <w:lang w:val="hi_IN" w:bidi="hi_IN"/>
        </w:rPr>
      </w:r>
      <w:r>
        <w:rPr>
          <w:lang w:val="hi_IN" w:bidi="hi_IN"/>
        </w:rPr>
        <w:t>ऐसा करने का एक तरीका यह था कि पौलुस ने अगुवों से भेंट की। ये अगुवे विश्वासियों के लिए महत्वपूर्ण थे। पौलुस याकूब, पतरस और यूहन्ना की तुलना खम्भों से करता है। खम्भा एक बड़ा पत्थर का स्तम्भ या लकड़ी का स्तम्भ होता है, जो किसी भवन की छत को सहारा देता है। खम्भे इमारत का एक महत्वपूर्ण भाग होते हैं, जैसे कलीसिया में इन लोगों के महत्वपूर्ण कार्य थे। पौलुस जानता था कि उन अगुवों से बात करना महत्वपूर्ण था, क्योंकि अन्य विश्वासियों ने उन अगुवों की बात सुनी थी। हालाँकि, बहुत से लोग यह सोचते थे कि यरूशलेम के अगुवे अन्य विश्वासियों से अधिक महत्वपूर्ण हैं, सम्भवतः इसलिए कि उन्होंने यीशु के साथ समय बिताया था। परन्तु पौलुस जानता था कि परमेश्वर कुछ लोगों को अपना विशेष प्रिय या दूसरों से अधिक महत्वपूर्ण होने के लिए नहीं चुनता, इसलिए पौलुस ने भी ऐसा नहीं किया। पौलुस ने इन अगुवों से लोगों को यह आश्वासन देने के लिए बात की कि विभिन्न क्षेत्रों के विश्वासी सहमत थे।</w:t>
      </w:r>
    </w:p>
    <w:p>
      <w:pPr/>
      <w:r>
        <w:rPr>
          <w:lang w:val="hi_IN" w:bidi="hi_IN"/>
        </w:rPr>
      </w:r>
      <w:r>
        <w:rPr>
          <w:lang w:val="hi_IN" w:bidi="hi_IN"/>
        </w:rPr>
        <w:t>यहाँ रुकें और समूह के रूप में इस प्रश्न पर चर्चा करें: अपने समुदाय के कुछ महत्वपूर्ण सदस्यों के बारे में सोचें। आप यह दिखाने के लिए कि वे कितने महत्वपूर्ण हैं, आप उन अगुवों की तुलना किससे करेंगे? इस ऑडियो को यहाँ रोकें।</w:t>
      </w:r>
    </w:p>
    <w:p>
      <w:pPr/>
      <w:r>
        <w:rPr>
          <w:lang w:val="hi_IN" w:bidi="hi_IN"/>
        </w:rPr>
      </w:r>
      <w:r>
        <w:rPr>
          <w:lang w:val="hi_IN" w:bidi="hi_IN"/>
        </w:rPr>
        <w:t>इन अगुवों ने सहमति व्यक्त की कि पौलुस पहले से ही सच्चा संदेश सिखा रहा था। अगुवों ने स्वीकार किया कि परमेश्वर ने अपने अनुग्रह या कृपा के कारण पौलुस को प्रेरित बनाया। परमेश्वर ने पौलुस को प्रेरित होने और दूसरों को सुसमाचार सुनाने के लिए वरदान और सामर्थ्य दिए। परमेश्वर ने पौलुस और पतरस दोनों पर एक ही सच्चे सुसमाचार को सिखाने का भरोसा किया। जिस तरह पतरस ने यहूदियों को सुसमाचार सिखाया, उसी तरह पौलुस अन्यजातियों को सिखाएगा। इन अगुवों ने पौलुस और बरनबास से हाथ मिलाकर यह दिखाया कि वे उन्हें स्वीकार करते हैं और उनकी सेवकाई का समर्थन करते हैं।</w:t>
      </w:r>
    </w:p>
    <w:p>
      <w:pPr/>
      <w:r>
        <w:rPr>
          <w:lang w:val="hi_IN" w:bidi="hi_IN"/>
        </w:rPr>
      </w:r>
      <w:r>
        <w:rPr>
          <w:lang w:val="hi_IN" w:bidi="hi_IN"/>
        </w:rPr>
        <w:t>पौलुस और अगुवे दूसरों को सुसमाचार सुनाने के कार्य में भागीदार हैं, लेकिन वे लोगों के अलग-अलग समूहों के बीच कार्य करेंगे।</w:t>
      </w:r>
    </w:p>
    <w:p>
      <w:pPr/>
      <w:r>
        <w:rPr>
          <w:lang w:val="hi_IN" w:bidi="hi_IN"/>
        </w:rPr>
      </w:r>
      <w:r>
        <w:rPr>
          <w:lang w:val="hi_IN" w:bidi="hi_IN"/>
        </w:rPr>
        <w:t>यहाँ रुकें और समूह के रूप में इस प्रश्न पर चर्चा करें: आपकी संस्कृति में लोग यह दिखाने के लिए क्या करते हैं कि वे एक साथ काम कर रहे हैं और किसी बात पर सहमत हैं? इस ऑडियो को यहाँ रोकें।</w:t>
      </w:r>
    </w:p>
    <w:p>
      <w:pPr/>
      <w:r>
        <w:rPr>
          <w:lang w:val="hi_IN" w:bidi="hi_IN"/>
        </w:rPr>
      </w:r>
      <w:r>
        <w:rPr>
          <w:lang w:val="hi_IN" w:bidi="hi_IN"/>
        </w:rPr>
        <w:t>पौलुस अन्यजाति देशों में जाएगा, और पतरस यहूदी मातृभूमि को जाएगा। ये पौलुस और पतरस के लिए केवल सामान्य निर्देश थे। यहूदी अन्यजाति देशों में भी थे, और कई अन्यजाति यहूदी मातृभूमि में रहते थे। पौलुस और पतरस अभी भी लोगों के दोनों समूहों को सिखाएंगे।</w:t>
      </w:r>
    </w:p>
    <w:p>
      <w:pPr/>
      <w:r>
        <w:rPr>
          <w:lang w:val="hi_IN" w:bidi="hi_IN"/>
        </w:rPr>
      </w:r>
      <w:r>
        <w:rPr>
          <w:lang w:val="hi_IN" w:bidi="hi_IN"/>
        </w:rPr>
        <w:t>यहाँ रुकें और समूह के रूप में यहूदिया, यहूदी मातृभूमि और आस पास के देशों का नक्शा देखें। यहूदियों के लिए कोई भी भूमि जो यहूदी मातृभूमि नहीं थी, वह अन्यजाति भूमि थी। इस ऑडियो को यहाँ रोकें।</w:t>
      </w:r>
    </w:p>
    <w:p>
      <w:pPr/>
      <w:r>
        <w:rPr>
          <w:lang w:val="hi_IN" w:bidi="hi_IN"/>
        </w:rPr>
      </w:r>
      <w:r>
        <w:rPr>
          <w:lang w:val="hi_IN" w:bidi="hi_IN"/>
        </w:rPr>
        <w:t>अगुवों ने अनुरोध किया कि पौलुस और बरनबास यरूशलेम के जरूरतमंद विश्वासियों की सहायता करते रहें। उस समय यरूशलेम के विश्वासी गरीब थे और उन्हें पर्याप्त भोजन प्राप्त करने में कठिनाई होती थी। पौलुस सहमत हुआ। पौलुस पहले से ही गरीबों की मदद करना चाहता था जैसे वह अतीत में भी करता था। अगुवे और पौलुस वास्तव में हर बात पर सहमत थे!</w:t>
      </w:r>
      <w:r>
        <w:rPr>
          <w:lang w:val="hi_IN" w:bidi="hi_IN"/>
        </w:rPr>
      </w:r>
    </w:p>
    <w:p>
      <w:pPr>
        <w:pStyle w:val="Heading3"/>
      </w:pPr>
      <w:r>
        <w:rPr>
          <w:lang w:val="hi_IN" w:bidi="hi_IN"/>
        </w:rPr>
        <w:t>घटनाओं को समझाना</w:t>
      </w:r>
    </w:p>
    <w:p>
      <w:pPr/>
      <w:r>
        <w:rPr>
          <w:lang w:val="hi_IN" w:bidi="hi_IN"/>
        </w:rPr>
      </w:r>
      <w:r>
        <w:rPr>
          <w:lang w:val="hi_IN" w:bidi="hi_IN"/>
        </w:rPr>
        <w:t>गलातियों 2:1–10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हिस्सों, पात्रों और परिवेश को परिभाषित करेगा। फिर समूह इस भाग को अपने मन में समझने की कोशिश करेगा।</w:t>
      </w:r>
    </w:p>
    <w:p>
      <w:pPr/>
      <w:r>
        <w:rPr>
          <w:lang w:val="hi_IN" w:bidi="hi_IN"/>
        </w:rPr>
      </w:r>
      <w:r>
        <w:rPr>
          <w:lang w:val="hi_IN" w:bidi="hi_IN"/>
        </w:rPr>
        <w:t>इस भाग में चार हिस्से हैं।</w:t>
      </w:r>
    </w:p>
    <w:p>
      <w:pPr/>
      <w:r>
        <w:rPr>
          <w:lang w:val="hi_IN" w:bidi="hi_IN"/>
        </w:rPr>
      </w:r>
      <w:r>
        <w:rPr>
          <w:b/>
          <w:lang w:val="hi_IN" w:bidi="hi_IN"/>
        </w:rPr>
        <w:t>पहले भाग में:</w:t>
      </w:r>
      <w:r>
        <w:rPr>
          <w:lang w:val="hi_IN" w:bidi="hi_IN"/>
        </w:rPr>
        <w:t xml:space="preserve"> पौलुस समझाता है कि वह यरूशलेम क्यों गया और किसके साथ गया।</w:t>
      </w:r>
    </w:p>
    <w:p>
      <w:pPr/>
      <w:r>
        <w:rPr>
          <w:lang w:val="hi_IN" w:bidi="hi_IN"/>
        </w:rPr>
      </w:r>
      <w:r>
        <w:rPr>
          <w:b/>
          <w:lang w:val="hi_IN" w:bidi="hi_IN"/>
        </w:rPr>
        <w:t>दूसरे भाग में:</w:t>
      </w:r>
      <w:r>
        <w:rPr>
          <w:lang w:val="hi_IN" w:bidi="hi_IN"/>
        </w:rPr>
        <w:t xml:space="preserve"> पौलुस बताता है कि कैसे उसने यरूशलेम के अगुवों से निजी रूप से मुलाकात की ताकि वह संदेश समझाया जा सके जो पौलुस अन्यजातियों को प्रचार करता है। अगुवों ने स्वीकार किया कि पौलुस सच्चे सुसमाचार का प्रचार कर रहा था, और उन्होंने तीतुस का खतना करवाने की कोई आवश्यकता नहीं समझी।</w:t>
      </w:r>
    </w:p>
    <w:p>
      <w:pPr/>
      <w:r>
        <w:rPr>
          <w:lang w:val="hi_IN" w:bidi="hi_IN"/>
        </w:rPr>
      </w:r>
      <w:r>
        <w:rPr>
          <w:b/>
          <w:lang w:val="hi_IN" w:bidi="hi_IN"/>
        </w:rPr>
        <w:t>तीसरे भाग में:</w:t>
      </w:r>
      <w:r>
        <w:rPr>
          <w:lang w:val="hi_IN" w:bidi="hi_IN"/>
        </w:rPr>
        <w:t xml:space="preserve"> पौलुस बताता है कि झूठे विश्वासियों ने कैसे परेशानी खड़ी की और क्यों पौलुस तथा बरनबास तीतुस का खतना कराने के लिए सहमत नहीं होते हैं।</w:t>
      </w:r>
    </w:p>
    <w:p>
      <w:pPr/>
      <w:r>
        <w:rPr>
          <w:lang w:val="hi_IN" w:bidi="hi_IN"/>
        </w:rPr>
      </w:r>
      <w:r>
        <w:rPr>
          <w:b/>
          <w:lang w:val="hi_IN" w:bidi="hi_IN"/>
        </w:rPr>
        <w:t>चौथे भाग में:</w:t>
      </w:r>
      <w:r>
        <w:rPr>
          <w:lang w:val="hi_IN" w:bidi="hi_IN"/>
        </w:rPr>
        <w:t xml:space="preserve"> पौलुस बताता है कि अगुवे और पौलुस अपनी सभा में किस बात पर सहमत हुए थे।</w:t>
      </w:r>
    </w:p>
    <w:p>
      <w:pPr/>
      <w:r>
        <w:rPr>
          <w:lang w:val="hi_IN" w:bidi="hi_IN"/>
        </w:rPr>
      </w:r>
      <w:r>
        <w:rPr>
          <w:lang w:val="hi_IN" w:bidi="hi_IN"/>
        </w:rPr>
        <w:t>इस भाग में पात्र हैं:</w:t>
      </w:r>
    </w:p>
    <w:p>
      <w:pPr>
        <w:pStyle w:val="ListBullet"/>
        <w:spacing w:line="240" w:lineRule="auto"/>
        <w:ind w:left="720"/>
      </w:pPr>
      <w:r>
        <w:rPr>
          <w:lang w:val="hi_IN" w:bidi="hi_IN"/>
        </w:rPr>
      </w:r>
      <w:r>
        <w:rPr>
          <w:lang w:val="hi_IN" w:bidi="hi_IN"/>
        </w:rPr>
        <w:t>पौलुस</w:t>
      </w:r>
    </w:p>
    <w:p>
      <w:pPr>
        <w:pStyle w:val="ListBullet"/>
        <w:spacing w:line="240" w:lineRule="auto"/>
        <w:ind w:left="720"/>
      </w:pPr>
      <w:r>
        <w:rPr>
          <w:lang w:val="hi_IN" w:bidi="hi_IN"/>
        </w:rPr>
      </w:r>
      <w:r>
        <w:rPr>
          <w:lang w:val="hi_IN" w:bidi="hi_IN"/>
        </w:rPr>
        <w:t>बरनबास</w:t>
      </w:r>
    </w:p>
    <w:p>
      <w:pPr>
        <w:pStyle w:val="ListBullet"/>
        <w:spacing w:line="240" w:lineRule="auto"/>
        <w:ind w:left="720"/>
      </w:pPr>
      <w:r>
        <w:rPr>
          <w:lang w:val="hi_IN" w:bidi="hi_IN"/>
        </w:rPr>
      </w:r>
      <w:r>
        <w:rPr>
          <w:lang w:val="hi_IN" w:bidi="hi_IN"/>
        </w:rPr>
        <w:t>तीतुस</w:t>
      </w:r>
    </w:p>
    <w:p>
      <w:pPr>
        <w:pStyle w:val="ListBullet"/>
        <w:spacing w:line="240" w:lineRule="auto"/>
        <w:ind w:left="720"/>
      </w:pPr>
      <w:r>
        <w:rPr>
          <w:lang w:val="hi_IN" w:bidi="hi_IN"/>
        </w:rPr>
      </w:r>
      <w:r>
        <w:rPr>
          <w:lang w:val="hi_IN" w:bidi="hi_IN"/>
        </w:rPr>
        <w:t>यरूशलेम के अगुवे—याकूब, यूहन्ना और केफा, जिसका नाम पतरस भी है</w:t>
      </w:r>
    </w:p>
    <w:p>
      <w:pPr>
        <w:pStyle w:val="ListBullet"/>
        <w:spacing w:line="240" w:lineRule="auto"/>
        <w:ind w:left="720"/>
      </w:pPr>
      <w:r>
        <w:rPr>
          <w:lang w:val="hi_IN" w:bidi="hi_IN"/>
        </w:rPr>
      </w:r>
      <w:r>
        <w:rPr>
          <w:lang w:val="hi_IN" w:bidi="hi_IN"/>
        </w:rPr>
        <w:t>अन्यजाति लोग</w:t>
      </w:r>
    </w:p>
    <w:p>
      <w:pPr>
        <w:pStyle w:val="ListBullet"/>
        <w:spacing w:line="240" w:lineRule="auto"/>
        <w:ind w:left="720"/>
      </w:pPr>
      <w:r>
        <w:rPr>
          <w:lang w:val="hi_IN" w:bidi="hi_IN"/>
        </w:rPr>
      </w:r>
      <w:r>
        <w:rPr>
          <w:lang w:val="hi_IN" w:bidi="hi_IN"/>
        </w:rPr>
        <w:t>झूठे विश्वासी</w:t>
      </w:r>
    </w:p>
    <w:p>
      <w:pPr>
        <w:pStyle w:val="ListBullet"/>
        <w:spacing w:line="240" w:lineRule="auto"/>
        <w:ind w:left="720"/>
      </w:pPr>
      <w:r>
        <w:rPr>
          <w:lang w:val="hi_IN" w:bidi="hi_IN"/>
        </w:rPr>
      </w:r>
      <w:r>
        <w:rPr>
          <w:lang w:val="hi_IN" w:bidi="hi_IN"/>
        </w:rPr>
        <w:t>मसीह यीशु</w:t>
      </w:r>
    </w:p>
    <w:p>
      <w:pPr>
        <w:pStyle w:val="ListBullet"/>
        <w:spacing w:line="240" w:lineRule="auto"/>
        <w:ind w:left="720"/>
      </w:pPr>
      <w:r>
        <w:rPr>
          <w:lang w:val="hi_IN" w:bidi="hi_IN"/>
        </w:rPr>
      </w:r>
      <w:r>
        <w:rPr>
          <w:lang w:val="hi_IN" w:bidi="hi_IN"/>
        </w:rPr>
        <w:t>गलातिया के विश्वासी</w:t>
      </w:r>
    </w:p>
    <w:p>
      <w:pPr>
        <w:pStyle w:val="ListBullet"/>
        <w:spacing w:line="240" w:lineRule="auto"/>
        <w:ind w:left="720"/>
      </w:pPr>
      <w:r>
        <w:rPr>
          <w:lang w:val="hi_IN" w:bidi="hi_IN"/>
        </w:rPr>
      </w:r>
      <w:r>
        <w:rPr>
          <w:lang w:val="hi_IN" w:bidi="hi_IN"/>
        </w:rPr>
        <w:t xml:space="preserve">परमेश्वर </w:t>
      </w:r>
    </w:p>
    <w:p>
      <w:pPr>
        <w:pStyle w:val="ListBullet"/>
        <w:spacing w:line="240" w:lineRule="auto"/>
        <w:ind w:left="720"/>
      </w:pPr>
      <w:r>
        <w:rPr>
          <w:lang w:val="hi_IN" w:bidi="hi_IN"/>
        </w:rPr>
      </w:r>
      <w:r>
        <w:rPr>
          <w:lang w:val="hi_IN" w:bidi="hi_IN"/>
        </w:rPr>
        <w:t>यहूदी लोग</w:t>
      </w:r>
    </w:p>
    <w:p>
      <w:pPr>
        <w:pStyle w:val="ListBullet"/>
        <w:spacing w:line="240" w:lineRule="auto"/>
        <w:ind w:left="720"/>
      </w:pPr>
      <w:r>
        <w:rPr>
          <w:lang w:val="hi_IN" w:bidi="hi_IN"/>
        </w:rPr>
      </w:r>
      <w:r>
        <w:rPr>
          <w:lang w:val="hi_IN" w:bidi="hi_IN"/>
        </w:rPr>
        <w:t>और यरूशलेम के गरीब विश्वासी</w:t>
      </w:r>
    </w:p>
    <w:p>
      <w:pPr/>
      <w:r>
        <w:rPr>
          <w:lang w:val="hi_IN" w:bidi="hi_IN"/>
        </w:rPr>
      </w:r>
      <w:r>
        <w:rPr>
          <w:lang w:val="hi_IN" w:bidi="hi_IN"/>
        </w:rPr>
        <w:t>समूह में, भाग के परिवेश के इन हिस्सों पर ध्यान दें:</w:t>
      </w:r>
    </w:p>
    <w:p>
      <w:pPr/>
      <w:r>
        <w:rPr>
          <w:lang w:val="hi_IN" w:bidi="hi_IN"/>
        </w:rPr>
      </w:r>
      <w:r>
        <w:rPr>
          <w:lang w:val="hi_IN" w:bidi="hi_IN"/>
        </w:rPr>
        <w:t>यह भाग पूरी तरह से पौलुस की यरूशलेम की दूसरी यात्रा के बारे में है। यद्यपि पौलुस यह बताकर शुरू करता है कि उसने कैसे और क्यों यात्रा की, लेकिन वह कहानी को उस सटीक क्रम में नहीं बताता जिसमें यह घटित हुई थी। पौलुस जल्दी से कलीसिया के अगुवों के साथ हुई सभा का परिणाम बताता है। फिर पौलुस समझाता है कि वह खतने का उल्लेख क्यों करता है। इसके बाद, पौलुस विस्तार से बताता है कि सभा के दौरान पौलुस और अगुवों के बीच किस बात पर सहमति बनी थी। पौलुस उस क्रम पर ध्यान नहीं दे रहा है जिसमें ये बातें घटी थीं। पौलुस इस बात पर ज़ोर देता है कि यरूशलेम में कलीसिया के अगुवों द्वारा जो बातें कही गईं, वे दिखाती हैं कि पौलुस का संदेश सिखाना सही है।</w:t>
      </w:r>
    </w:p>
    <w:p>
      <w:pPr/>
      <w:r>
        <w:rPr>
          <w:lang w:val="hi_IN" w:bidi="hi_IN"/>
        </w:rPr>
      </w:r>
      <w:r>
        <w:rPr>
          <w:lang w:val="hi_IN" w:bidi="hi_IN"/>
        </w:rPr>
        <w:t>यहाँ रुकें और समूह में इस प्रश्न पर चर्चा करें: एक गतिविधि के रूप में, अपनी किसी यात्रा की कहानी सुनाएँ। जब आप इस घटना का वर्णन करें, तो यह भी बताएँ कि आपने यह यात्रा क्यों की और यात्रा के दौरान कुछ विशेष तरीके से क्यों व्यवहार किया। इस बात पर ध्यान दें कि आप अपने कार्यों, उन कार्यों को करने के कारणों, और उनके परिणामों का वर्णन किस क्रम में करते हैं। इस ऑडियो को यहाँ रोकें।</w:t>
      </w:r>
    </w:p>
    <w:p>
      <w:pPr/>
      <w:r>
        <w:rPr>
          <w:lang w:val="hi_IN" w:bidi="hi_IN"/>
        </w:rPr>
      </w:r>
      <w:r>
        <w:rPr>
          <w:lang w:val="hi_IN" w:bidi="hi_IN"/>
        </w:rPr>
        <w:t>पहले भाग में, पौलुस बताता है कि जब वह यरूशलेम गया, तो वह किसके साथ यात्रा करता था, और उसने यात्रा क्यों की। यरूशलेम की अपनी पिछली यात्रा के बाद के 14 वर्षों से, पौलुस सुसमाचार सिखा रहा था। पौलुस इस बात पर जोर देता है कि वह कितने समय से यरूशलेम से दूर रहा है, ताकि यह दिखा सके कि उसे अपने और अपने सुसमाचार के लिए लोगों की स्वीकृति की आवश्यकता नहीं थी। परमेश्वर ने पहले ही पौलुस को स्वीकार कर लिया था। हालाँकि, 14 वर्षों के बाद, परमेश्वर ने पौलुस पर यह प्रकट किया कि वह चाहता है कि पौलुस यरूशलेम जाए। यह दूसरी यात्रा किसी व्यक्ति की पसंद नहीं है, बल्कि परमेश्वर की पसंद है। पौलुस यह दिखा रहा है कि वह प्रेरितों के अधिकार का नहीं, बल्कि परमेश्वर के अधिकार का अनुसरण कर रहा है। फिर से, पौलुस कहता है कि वह “ऊपर” यरूशलेम गया। पौलुस “ऊपर” कहता है क्योंकि यरूशलेम एक पहाड़ी की चोटी पर है।</w:t>
      </w:r>
    </w:p>
    <w:p>
      <w:pPr/>
      <w:r>
        <w:rPr>
          <w:lang w:val="hi_IN" w:bidi="hi_IN"/>
        </w:rPr>
      </w:r>
      <w:r>
        <w:rPr>
          <w:lang w:val="hi_IN" w:bidi="hi_IN"/>
        </w:rPr>
        <w:t>दूसरे भाग में, पौलुस अगुवों के साथ हुई निजी सभा के बारे में बात करता है। इस भाग में आगे चलकर पौलुस स्पष्ट करता है कि ये अगुवे याकूब, यूहन्ना और पतरस थे, जिसे कैफा भी कहा जाता है। पौलुस कहता है कि लोग इन पुरुषों का आदर या सम्मान करते थे। इस सभा के समय बरनबास पौलुस के साथ था, लेकिन शायद तीतुस नहीं था। इस सभा में, पौलुस ने वह संदेश समझाया जो पौलुस अन्यजातियों को सिखाता है। पौलुस ने यह विवरण इसलिए दिया था ताकि वह निश्चित हो सके कि वह जो काम कर रहा है और जो उसने किया है, वह किसी ऐसी दौड़ के समान नहीं है जिसे पौलुस ने बिना किसी कारण के दौड़ लिया हो।</w:t>
      </w:r>
    </w:p>
    <w:p>
      <w:pPr/>
      <w:r>
        <w:rPr>
          <w:lang w:val="hi_IN" w:bidi="hi_IN"/>
        </w:rPr>
      </w:r>
      <w:r>
        <w:rPr>
          <w:lang w:val="hi_IN" w:bidi="hi_IN"/>
        </w:rPr>
        <w:t>यद्यपि पौलुस यह सीधे नहीं कहता, लेकिन तीतुस के बारे में कही गई बातों से पौलुस यह दिखाता है कि अगुवे पौलुस की बात से सहमत थे। पौलुस की एक शिक्षा यह है कि सुसमाचार के कारण लोगों को अब यहूदी व्यवस्था का पालन करने की आवश्यकता नहीं है। यदि कलीसिया के अगुवे पौलुस से सहमत न होते, तो वे यह माँग करते कि किसी से तीतुस का खतना करवाया जाए। पौलुस समझाता है कि अतीत में किसी ने तीतुस का खतना नहीं किया था क्योंकि तीतुस यूनानी है। यूनानी लोग यूनान देश के निवासी होते हैं, परन्तु कभी-कभी “यूनानी” शब्द का प्रयोग अन्यजाति लोगों के लिए भी किया जाता है। इसलिए यहाँ, पौलुस शायद केवल यह कह रहा था कि तीतुस एक अन्यजाति था। अन्यजाति लोग अपने पुरुषों का खतना नहीं करते हैं।</w:t>
      </w:r>
    </w:p>
    <w:p>
      <w:pPr/>
      <w:r>
        <w:rPr>
          <w:lang w:val="hi_IN" w:bidi="hi_IN"/>
        </w:rPr>
      </w:r>
      <w:r>
        <w:rPr>
          <w:lang w:val="hi_IN" w:bidi="hi_IN"/>
        </w:rPr>
        <w:t>यहाँ रुकें और चर्चा करें कि आप खतने के बारे में उचित तरीके से कैसे बात करना चाहते हैं। इस ऑडियो को यहाँ रोकें।</w:t>
      </w:r>
    </w:p>
    <w:p>
      <w:pPr/>
      <w:r>
        <w:rPr>
          <w:lang w:val="hi_IN" w:bidi="hi_IN"/>
        </w:rPr>
      </w:r>
      <w:r>
        <w:rPr>
          <w:lang w:val="hi_IN" w:bidi="hi_IN"/>
        </w:rPr>
        <w:t>तीसरे भाग में, पौलुस समझाता है कि वह तीतुस के खतना का उपयोग इस बात के प्रमाण के रूप में क्यों करता है कि वह सच्चा सुसमाचार सिखाता है। एक कारण यह है कि कुछ लोगों ने कहा कि विश्वासियों को पुरुषों का खतना कराना चाहिए। पौलुस इन लोगों को "झूठे भाई" कहता है। पौलुस का अर्थ है कि यद्यपि ये झूठे विश्वासी विश्वासियों के समूह का हिस्सा हैं, फिर भी इन लोगों को वास्तव में उस समूह का हिस्सा नहीं होना चाहिए! पौलुस कहता है कि ये लोग चुपके से भीतर आ गए, जैसे कोई जासूस शत्रु के डेरे में घुस जाता है। ये झूठे भाई मसीह यीशु में विश्वासियों को मिली स्वतंत्रता के स्थान पर व्यवस्था के नियमों को स्थापित करना चाहते थे।</w:t>
      </w:r>
    </w:p>
    <w:p>
      <w:pPr/>
      <w:r>
        <w:rPr>
          <w:lang w:val="hi_IN" w:bidi="hi_IN"/>
        </w:rPr>
      </w:r>
      <w:r>
        <w:rPr>
          <w:lang w:val="hi_IN" w:bidi="hi_IN"/>
        </w:rPr>
        <w:t>पौलुस तीतुस के खतने का उदाहरण इसलिए भी देता है क्योंकि वही झूठी शिक्षा, जो खतने पर ज़ोर देती थी, गलातियों के बीच भी फैलाई जा रही थी। पौलुस दिखाता है कि कैसे पौलुस और बरनबास यरूशलेम के झूठे विश्वासियों से सहमत नहीं थे, ताकि यह दिखाया जा सके कि पौलुस गलातिया के झूठे विश्वासियों से भी सहमत नहीं है। पौलुस चाहता है कि गलातिया के विश्वासी समझें कि सच्चा सुसमाचार क्या है!</w:t>
      </w:r>
    </w:p>
    <w:p>
      <w:pPr/>
      <w:r>
        <w:rPr>
          <w:lang w:val="hi_IN" w:bidi="hi_IN"/>
        </w:rPr>
      </w:r>
      <w:r>
        <w:rPr>
          <w:lang w:val="hi_IN" w:bidi="hi_IN"/>
        </w:rPr>
        <w:t>पौलुस यह कहानी बताता है कि कैसे उसने यरूशलेम में और बरनबास ने झूठे शिक्षकों की माँग नहीं मानी और तीतुस का खतना नहीं करवाया। पौलुस इस बात पर ज़ोर देता है कि उसने और बरनबास ने कभी भी समझौता नहीं किया, जब वह कहता है, “हमने थोड़े समय के लिए भी उनकी बात नहीं मानी!” उसी तरह, गलातियों को भी सहमत नहीं होना चाहिए।</w:t>
      </w:r>
    </w:p>
    <w:p>
      <w:pPr/>
      <w:r>
        <w:rPr>
          <w:lang w:val="hi_IN" w:bidi="hi_IN"/>
        </w:rPr>
      </w:r>
      <w:r>
        <w:rPr>
          <w:lang w:val="hi_IN" w:bidi="hi_IN"/>
        </w:rPr>
        <w:t>यहाँ रुकें और समूह में इस प्रश्न पर चर्चा करें: आप अपनी भाषा में कौन-से वाक्यांश कहते हैं ताकि इस बात पर जोर दिया जा सके कि कुछ कभी नहीं हुआ? इस ऑडियो को यहाँ रोकें।</w:t>
      </w:r>
    </w:p>
    <w:p>
      <w:pPr/>
      <w:r>
        <w:rPr>
          <w:lang w:val="hi_IN" w:bidi="hi_IN"/>
        </w:rPr>
      </w:r>
      <w:r>
        <w:rPr>
          <w:lang w:val="hi_IN" w:bidi="hi_IN"/>
        </w:rPr>
        <w:t>चौथे भाग में, पौलुस उन तीन कामों का वर्णन करता है जो अगुवों ने सभा के दौरान किए थे। सबसे पहले, अगुवों ने माना कि परमेश्वर ने पौलुस को सच्चा सुसमाचार दिया था, इसलिए उन्होंने पौलुस से कुछ भी बदलने के लिए नहीं कहा। इस समय, पौलुस रुक जाता है और समझाता है कि वह क्यों कहता है कि लोग इन अगुवों का सम्मान करते हैं। पौलुस यह नहीं कह रहा है कि ये पुरुष अपने द्वारा किए गए किसी कार्य के कारण अधिक महत्वपूर्ण हैं। परमेश्वर द्वारा चुने जाने से पहले ये पुरुष कौन थे, यह महत्वपूर्ण नहीं है। परमेश्वर लोगों को ऐसी चीज़ों के आधार पर नहीं चुनता है जैसे कि वे लोग कितने अमीर या महत्वपूर्ण हैं। परमेश्वर लोगों को अपने अनुग्रह के कारण चुनता है; यह ऐसी दया है जो उन लोगों को मिलती है जो इसके लायक नहीं होते।</w:t>
      </w:r>
    </w:p>
    <w:p>
      <w:pPr/>
      <w:r>
        <w:rPr>
          <w:lang w:val="hi_IN" w:bidi="hi_IN"/>
        </w:rPr>
      </w:r>
      <w:r>
        <w:rPr>
          <w:lang w:val="hi_IN" w:bidi="hi_IN"/>
        </w:rPr>
        <w:t>यहाँ रुकें और समूह के रूप में इस प्रश्न पर चर्चा करें: पौलुस अपनी कहानी को यह समझाने के लिए रोकता है कि सम्मानित अगुवों के बारे में पौलुस का क्या मतलब है। जब आप अपनी भाषा में कोई कहानी सुनाते हैं, तो आप कहानी को किसी खास तरीके से सुनाने की वजह बताने के लिए उसे कब रोक सकते हैं? चर्चा करें कि आप पौलुस की कहानी में पौलुस के स्पष्टीकरण का अनुवाद कैसे करना चाहते हैं। इस ऑडियो को यहाँ रोकें।</w:t>
      </w:r>
    </w:p>
    <w:p>
      <w:pPr/>
      <w:r>
        <w:rPr>
          <w:lang w:val="hi_IN" w:bidi="hi_IN"/>
        </w:rPr>
      </w:r>
      <w:r>
        <w:rPr>
          <w:lang w:val="hi_IN" w:bidi="hi_IN"/>
        </w:rPr>
        <w:t>दूसरी बात यह थी कि अगुवों ने उस तरीके को पहचाना जिस तरह से परमेश्वर पौलुस पर दयालु था और उसने पौलुस को एक प्रेरित होने के लिए चुना। पौलुस एक प्रेरित है जैसे पतरस एक प्रेरित है। पौलुस अपने आप की तुलना पतरस से करता है, क्योंकि लोग जानते थे कि परमेश्वर पतरस के माध्यम से काम कर रहा था। कुछ अनुवाद कहते हैं कि परमेश्वर ने पतरस और पौलुस में प्रेरित होने के लिए कार्य किया। ये दोनों बातें सच हैं। परमेश्वर ने पतरस को मुख्य रूप से यहूदियों को सिखाने का कार्य सौंपा, जबकि परमेश्वर ने पौलुस को अन्यजातियों को सिखाने का कार्य दिया। क्योंकि यहूदी अपने लड़कों और पुरुषों का खतना करते थे, इसलिए लोगों ने कभी-कभी यहूदियों को खतना किए हुए लोग और अन्यजातियों को खतनारहित लोग कहकर संबोधित किया। इसलिए कुछ अनुवादों में "यहूदी" और कुछ में "खतना किए हुए लोग" कहा गया है, लेकिन दोनों का मतलब एक ही है।</w:t>
      </w:r>
    </w:p>
    <w:p>
      <w:pPr/>
      <w:r>
        <w:rPr>
          <w:lang w:val="hi_IN" w:bidi="hi_IN"/>
        </w:rPr>
      </w:r>
      <w:r>
        <w:rPr>
          <w:lang w:val="hi_IN" w:bidi="hi_IN"/>
        </w:rPr>
        <w:t>यहाँ रुकें और समूह के रूप में इस प्रश्न पर चर्चा करें: अपने क्षेत्र के कुछ अलग-अलग लोगों के समूहों के बारे में सोचो, जैसे किसी खेल टीम के सदस्य, या वे लोग जो एक ही प्रकार का काम करते हैं। ऐसे कौन से अवसर होते हैं जब आप किसी समूह, या उस समूह के लोगों को उनके द्वारा किए जाने वाले कार्यों के आधार पर संबोधित करते हैं? इस ऑडियो को यहाँ रोकें।</w:t>
      </w:r>
    </w:p>
    <w:p>
      <w:pPr/>
      <w:r>
        <w:rPr>
          <w:lang w:val="hi_IN" w:bidi="hi_IN"/>
        </w:rPr>
      </w:r>
      <w:r>
        <w:rPr>
          <w:lang w:val="hi_IN" w:bidi="hi_IN"/>
        </w:rPr>
        <w:t>चूंकि अगुवों ने देखा कि परमेश्वर ने पौलुस को प्रेरित होने के लिए चुना है, इसलिए उन्होंने पौलुस और बरनबास को संगति का दाहिना हाथ दिया। इसका अर्थ है कि अगुवों ने अपने दाहिने हाथों से पौलुस और बरनबास के दाहिने हाथों को मिलाया। उस समय, यह एक सामान्य रीति थी जिसके द्वारा लोग यह दिखाते थे कि वे एक-दूसरे से सहमत हैं और साथ मिलकर कार्य करेंगे। अगुवे यह दिखा रहे थे कि वे पहले से ही एकमत थे, क्योंकि परमेश्वर ने उन दोनों को सुसमाचार दिया था।</w:t>
      </w:r>
    </w:p>
    <w:p>
      <w:pPr/>
      <w:r>
        <w:rPr>
          <w:lang w:val="hi_IN" w:bidi="hi_IN"/>
        </w:rPr>
      </w:r>
      <w:r>
        <w:rPr>
          <w:lang w:val="hi_IN" w:bidi="hi_IN"/>
        </w:rPr>
        <w:t>अन्त में, अगुवों ने पौलुस और बरनबास से गरीब विश्वासियों को स्मरण रखने के लिए कहा। इसका अर्थ है कि पौलुस और बरनबास को यरूशलेम के गरीब विश्वासियों की मदद करना जारी रखना याद रखना चाहिए। पौलुस तो पहले से ही ऐसा करने के लिए उत्सुक था, जिसका अर्थ है कि पौलुस पहले से ही गरीब विश्वासियों की सहायता करना जारी रखना चाहता था जैसा कि पौलुस ने अतीत में किया था।</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w:t>
      </w:r>
      <w:r>
        <w:rPr>
          <w:lang w:val="hi_IN" w:bidi="hi_IN"/>
        </w:rPr>
      </w:r>
    </w:p>
    <w:p>
      <w:pPr>
        <w:pStyle w:val="Heading3"/>
      </w:pPr>
      <w:r>
        <w:rPr>
          <w:lang w:val="hi_IN" w:bidi="hi_IN"/>
        </w:rPr>
        <w:t>पाठ को नाटकीय रूप देना</w:t>
      </w:r>
    </w:p>
    <w:p>
      <w:pPr/>
      <w:r>
        <w:rPr>
          <w:lang w:val="hi_IN" w:bidi="hi_IN"/>
        </w:rPr>
      </w:r>
      <w:r>
        <w:rPr>
          <w:lang w:val="hi_IN" w:bidi="hi_IN"/>
        </w:rPr>
        <w:t>गलातियों 2:1–10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नाटक के रूप में प्रस्तुत करेगा।</w:t>
      </w:r>
    </w:p>
    <w:p>
      <w:pPr/>
      <w:r>
        <w:rPr>
          <w:lang w:val="hi_IN" w:bidi="hi_IN"/>
        </w:rPr>
      </w:r>
      <w:r>
        <w:rPr>
          <w:lang w:val="hi_IN" w:bidi="hi_IN"/>
        </w:rPr>
        <w:t>इस भाग में चार हिस्से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पौलुस</w:t>
      </w:r>
    </w:p>
    <w:p>
      <w:pPr>
        <w:pStyle w:val="ListBullet"/>
        <w:spacing w:line="240" w:lineRule="auto"/>
        <w:ind w:left="720"/>
      </w:pPr>
      <w:r>
        <w:rPr>
          <w:lang w:val="hi_IN" w:bidi="hi_IN"/>
        </w:rPr>
      </w:r>
      <w:r>
        <w:rPr>
          <w:lang w:val="hi_IN" w:bidi="hi_IN"/>
        </w:rPr>
        <w:t>बरनबास</w:t>
      </w:r>
    </w:p>
    <w:p>
      <w:pPr>
        <w:pStyle w:val="ListBullet"/>
        <w:spacing w:line="240" w:lineRule="auto"/>
        <w:ind w:left="720"/>
      </w:pPr>
      <w:r>
        <w:rPr>
          <w:lang w:val="hi_IN" w:bidi="hi_IN"/>
        </w:rPr>
      </w:r>
      <w:r>
        <w:rPr>
          <w:lang w:val="hi_IN" w:bidi="hi_IN"/>
        </w:rPr>
        <w:t>तीतुस</w:t>
      </w:r>
    </w:p>
    <w:p>
      <w:pPr>
        <w:pStyle w:val="ListBullet"/>
        <w:spacing w:line="240" w:lineRule="auto"/>
        <w:ind w:left="720"/>
      </w:pPr>
      <w:r>
        <w:rPr>
          <w:lang w:val="hi_IN" w:bidi="hi_IN"/>
        </w:rPr>
      </w:r>
      <w:r>
        <w:rPr>
          <w:lang w:val="hi_IN" w:bidi="hi_IN"/>
        </w:rPr>
        <w:t>यरूशलेम के अगुवे—याकूब, यूहन्ना और केफा, जिसका नाम पतरस भी है</w:t>
      </w:r>
    </w:p>
    <w:p>
      <w:pPr>
        <w:pStyle w:val="ListBullet"/>
        <w:spacing w:line="240" w:lineRule="auto"/>
        <w:ind w:left="720"/>
      </w:pPr>
      <w:r>
        <w:rPr>
          <w:lang w:val="hi_IN" w:bidi="hi_IN"/>
        </w:rPr>
      </w:r>
      <w:r>
        <w:rPr>
          <w:lang w:val="hi_IN" w:bidi="hi_IN"/>
        </w:rPr>
        <w:t>अन्यजाति लोग</w:t>
      </w:r>
    </w:p>
    <w:p>
      <w:pPr>
        <w:pStyle w:val="ListBullet"/>
        <w:spacing w:line="240" w:lineRule="auto"/>
        <w:ind w:left="720"/>
      </w:pPr>
      <w:r>
        <w:rPr>
          <w:lang w:val="hi_IN" w:bidi="hi_IN"/>
        </w:rPr>
      </w:r>
      <w:r>
        <w:rPr>
          <w:lang w:val="hi_IN" w:bidi="hi_IN"/>
        </w:rPr>
        <w:t>झूठे विश्वासी</w:t>
      </w:r>
    </w:p>
    <w:p>
      <w:pPr>
        <w:pStyle w:val="ListBullet"/>
        <w:spacing w:line="240" w:lineRule="auto"/>
        <w:ind w:left="720"/>
      </w:pPr>
      <w:r>
        <w:rPr>
          <w:lang w:val="hi_IN" w:bidi="hi_IN"/>
        </w:rPr>
      </w:r>
      <w:r>
        <w:rPr>
          <w:lang w:val="hi_IN" w:bidi="hi_IN"/>
        </w:rPr>
        <w:t>मसीह यीशु</w:t>
      </w:r>
    </w:p>
    <w:p>
      <w:pPr>
        <w:pStyle w:val="ListBullet"/>
        <w:spacing w:line="240" w:lineRule="auto"/>
        <w:ind w:left="720"/>
      </w:pPr>
      <w:r>
        <w:rPr>
          <w:lang w:val="hi_IN" w:bidi="hi_IN"/>
        </w:rPr>
      </w:r>
      <w:r>
        <w:rPr>
          <w:lang w:val="hi_IN" w:bidi="hi_IN"/>
        </w:rPr>
        <w:t>गलातिया के विश्वासी</w:t>
      </w:r>
    </w:p>
    <w:p>
      <w:pPr>
        <w:pStyle w:val="ListBullet"/>
        <w:spacing w:line="240" w:lineRule="auto"/>
        <w:ind w:left="720"/>
      </w:pPr>
      <w:r>
        <w:rPr>
          <w:lang w:val="hi_IN" w:bidi="hi_IN"/>
        </w:rPr>
      </w:r>
      <w:r>
        <w:rPr>
          <w:lang w:val="hi_IN" w:bidi="hi_IN"/>
        </w:rPr>
        <w:t xml:space="preserve">परमेश्वर </w:t>
      </w:r>
    </w:p>
    <w:p>
      <w:pPr>
        <w:pStyle w:val="ListBullet"/>
        <w:spacing w:line="240" w:lineRule="auto"/>
        <w:ind w:left="720"/>
      </w:pPr>
      <w:r>
        <w:rPr>
          <w:lang w:val="hi_IN" w:bidi="hi_IN"/>
        </w:rPr>
      </w:r>
      <w:r>
        <w:rPr>
          <w:lang w:val="hi_IN" w:bidi="hi_IN"/>
        </w:rPr>
        <w:t>यहूदी लोग</w:t>
      </w:r>
    </w:p>
    <w:p>
      <w:pPr>
        <w:pStyle w:val="ListBullet"/>
        <w:spacing w:line="240" w:lineRule="auto"/>
        <w:ind w:left="720"/>
      </w:pPr>
      <w:r>
        <w:rPr>
          <w:lang w:val="hi_IN" w:bidi="hi_IN"/>
        </w:rPr>
      </w:r>
      <w:r>
        <w:rPr>
          <w:lang w:val="hi_IN" w:bidi="hi_IN"/>
        </w:rPr>
        <w:t>और यरूशलेम के गरीब विश्वासी</w:t>
      </w:r>
    </w:p>
    <w:p>
      <w:pPr/>
      <w:r>
        <w:rPr>
          <w:lang w:val="hi_IN" w:bidi="hi_IN"/>
        </w:rPr>
      </w:r>
      <w:r>
        <w:rPr>
          <w:lang w:val="hi_IN" w:bidi="hi_IN"/>
        </w:rPr>
        <w:t>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प्रवाह, कथानक और कालक्रम पर ध्यान दें। यह सुनिश्चित करें कि आपसे इस भाग के कठिन या महत्वपूर्ण हिस्सों का अभिनय करना छूट न जाए। इस भाग के हर हिस्से को याद करने में एक दूसरे की सहायता करें।</w:t>
      </w:r>
    </w:p>
    <w:p>
      <w:pPr/>
      <w:r>
        <w:rPr>
          <w:lang w:val="hi_IN" w:bidi="hi_IN"/>
        </w:rPr>
      </w:r>
      <w:r>
        <w:rPr>
          <w:lang w:val="hi_IN" w:bidi="hi_IN"/>
        </w:rPr>
        <w:t>इस ऑडियो को यहाँ रोकें और इस भाग का अभिनय करें।</w:t>
      </w:r>
    </w:p>
    <w:p>
      <w:pPr/>
      <w:r>
        <w:rPr>
          <w:lang w:val="hi_IN" w:bidi="hi_IN"/>
        </w:rPr>
      </w:r>
      <w:r>
        <w:rPr>
          <w:lang w:val="hi_IN" w:bidi="hi_IN"/>
        </w:rPr>
        <w:t>समूह को इस भाग का अभिनय दूसरी बार करना चाहिए। नाटक में कुछ जगहों पर, नाटक को रोकें और पात्र निभाने वाले व्यक्ति से पूछें, "आप क्या महसूस कर रहे हैं या क्या सोच रहे हैं?" पात्र निभाने वाले व्यक्ति को यह उत्तर देना चाहिए कि यदि वह उस पात्र की जगह होता, तो वह क्या महसूस करता या सोचता। उसके बाद नाटक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नीचे अभिनय और उसके संभावित उत्तरों का एक उदाहरण दिया गया है।</w:t>
      </w:r>
    </w:p>
    <w:p>
      <w:pPr/>
      <w:r>
        <w:rPr>
          <w:lang w:val="hi_IN" w:bidi="hi_IN"/>
        </w:rPr>
      </w:r>
      <w:r>
        <w:rPr>
          <w:lang w:val="hi_IN" w:bidi="hi_IN"/>
        </w:rPr>
        <w:t>पौलुस कहता है, “फिर चौदह साल बाद, मैं फिर से यरूशलेम गया।” इस बार, बरनबास और तीतुस मेरे साथ गए। मैं गया क्योंकि परमेश्वर ने मुझ पर यह प्रकट किया था कि मुझे जाना चाहिए। जब हम वहाँ पहुँचे, तो मैं विश्वासियों के अगुवों से निजी रूप से मिला। मैंने अगुवों को वह संदेश समझाया जिसका मैं अन्यजातियों में प्रचार करता हूँ। मैंने यह विवरण इसलिए दिया ताकि मुझे यह निश्चित हो जाए कि जो कार्य मैं कर रहा हूँ और जो कार्य मैं पहले कर चुका हूँ, वह ऐसा न हो जैसे मैंने व्यर्थ ही दौड़ लगाई हो। और अगुवे मुझसे सहमत हुए। यह बात स्पष्ट थी, क्योंकि किसी ने भी मेरे साथी तीतुस का खतना कराने की माँग नहीं की। तीतुस एक अन्यजाति था, और किसी ने भी तीतुस का कभी खतना नहीं किया था।"</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पौलुस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तीतुस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फिर पौलुस कहता है, “हमने इस समस्या के बारे में इसलिए बात की क्योंकि कुछ लोग ऐसे थे जो विश्वासी होने का दिखावा करते थे। ये लोग हमारे विश्वासियों के समूह में घुस गए। ये लोग हमारा भेद लेने और मसीह यीशु में विश्वास के कारण हमें मिली स्वतंत्रता को छीन लेने के लिए आए थे। इन लोगों ने हमें मूसा की व्यवस्था का दास बनाने के लिये ऐसा किया। हमने इन लोगों की बात कभी नहीं मानी। हमने तुम्हारे लिए सच्चे सुसमाचार को शुद्ध रखने का दृढ़ निश्चय किया था।"</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झूठे विश्वासियों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यीशु का किरदार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पौलुस कहता है, “परन्तु कलीसिया के अगुवों ने मुझे कुछ अलग सिखाने के लिए नहीं कहा। मेरे लिए यह महत्वपूर्ण नहीं है कि पहले उन अगुवों का क्या पद था, क्योंकि परमेश्वर किसी का पक्षपात नहीं करता। इसके बजाय, उन अगुवों ने यह समझ लिया कि परमेश्वर ने मुझे अन्यजातियों को सुसमाचार सुनाने की जिम्मेदारी सौंपी है। परमेश्वर ने मुझे यह कार्य उसी प्रकार सौंपा, जैसे उसने पतरस को उसी सुसमाचार को यहूदियों तक पहुँचाने का कार्य सौंपा था। परमेश्वर ने पतरस को यहूदियों के बीच एक प्रेरित के रूप में अपना काम अच्छी तरह से करने में मदद की। इसी तरह, परमेश्वर ने अन्यजातियों के बीच प्रेरित के तौर पर मेरा काम अच्छी तरह से करने में भी मेरी मदद की।"</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पौलुस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परमेश्वर की भूमिका निभाने वाले व्यक्ति से पूछें, "आप कैसा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फिर पौलुस कहता है, “याकूब, पतरस और यूहन्ना कलीसिया के महत्वपूर्ण पुरुष थे, और उन पुरुषों ने यह महसूस किया कि परमेश्वर मुझ पर दयालु था और उसने मुझे सुसमाचार फैलाने के लिए चुना है। इसलिए उन लोगों ने बरनबास और मुझसे हाथ मिलाया, यह दिखाने के लिए कि वे हमारी बात से सहमत हैं। हम इस बात पर सहमत हुए कि बरनबास और मैं मुख्य रूप से उन क्षेत्रों में सेवा करेंगे जहाँ अन्यजाति लोग रहते हैं, और याकूब, पतरस तथा यूहन्ना उन क्षेत्रों में सेवा करेंगे जहाँ यहूदी लोग रहते हैं। अगुवों ने हमसे केवल एक ही बात का अनुरोध किया कि हम यरूशलेम के जरूरतमंद विश्वासियों की सहायता करना निरंतर याद रखें। यह वही काम था जिसे मैंने हमेशा करने की कोशिश की थी।"</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याकूब, यूहन्ना और पतरस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बरनबास का किरदार निभाने वाले व्यक्ति से पूछें, "आप क्या महसूस कर रहे हैं या क्या सोच रहे हैं?" वह व्यक्ति इस तरह से उत्तर दे सकता है:</w:t>
      </w:r>
      <w:r>
        <w:rPr>
          <w:lang w:val="hi_IN" w:bidi="hi_IN"/>
        </w:rPr>
      </w:r>
    </w:p>
    <w:p>
      <w:pPr>
        <w:pStyle w:val="Heading3"/>
      </w:pPr>
      <w:r>
        <w:rPr>
          <w:lang w:val="hi_IN" w:bidi="hi_IN"/>
        </w:rPr>
        <w:t>आवश्यक जानकारी</w:t>
      </w:r>
    </w:p>
    <w:p>
      <w:pPr/>
      <w:r>
        <w:rPr>
          <w:lang w:val="hi_IN" w:bidi="hi_IN"/>
        </w:rPr>
      </w:r>
      <w:r>
        <w:rPr>
          <w:lang w:val="hi_IN" w:bidi="hi_IN"/>
        </w:rPr>
        <w:t>गलातियों 2:1–10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मुख्य शब्दों और शब्दावलियों पर चर्चा करेगा।</w:t>
      </w:r>
    </w:p>
    <w:p>
      <w:pPr/>
      <w:r>
        <w:rPr>
          <w:lang w:val="hi_IN" w:bidi="hi_IN"/>
        </w:rPr>
      </w:r>
      <w:r>
        <w:rPr>
          <w:b/>
          <w:lang w:val="hi_IN" w:bidi="hi_IN"/>
        </w:rPr>
        <w:t>पौलुस</w:t>
      </w:r>
      <w:r>
        <w:rPr>
          <w:lang w:val="hi_IN" w:bidi="hi_IN"/>
        </w:rPr>
        <w:t xml:space="preserve"> एक प्रकाशन के कारण यरूशलेम जाता है। प्रकाशन वह है जब परमेश्वर किसी ऐसी बात को प्रकट करता है या ज्ञात कराता है जो पहले गुप्त या अज्ञात थी। इसमें परमेश्वर का स्वभाव, परमेश्वर की इच्छा, या वे विशिष्ट सत्य शामिल हो सकते हैं जिन्हें परमेश्वर चाहता है कि लोग समझें। यह प्रकाशन पौलुस के लिए यरूशलेम जाने का निर्देश है, ताकि वह वहाँ के अगुवों से मिल सके। प्रकाशन के बारे में अधिक जानकारी के लिए, मुख्य शब्दावली देखें। प्रकाशन के लिए उसी शब्द या वाक्यांश का उपयोग करें जिसका उपयोग आपने पिछले भागों में किया है। </w:t>
      </w:r>
    </w:p>
    <w:p>
      <w:pPr/>
      <w:r>
        <w:rPr>
          <w:lang w:val="hi_IN" w:bidi="hi_IN"/>
        </w:rPr>
      </w:r>
      <w:r>
        <w:rPr>
          <w:b/>
          <w:lang w:val="hi_IN" w:bidi="hi_IN"/>
        </w:rPr>
        <w:t>पौलुस</w:t>
      </w:r>
      <w:r>
        <w:rPr>
          <w:lang w:val="hi_IN" w:bidi="hi_IN"/>
        </w:rPr>
        <w:t xml:space="preserve"> उस सुसमाचार को समझाता है जिसका पौलुस अन्यजातियों को प्रचार करता है। सुसमाचार का अर्थ है शुभ सन्देश। बाइबल में शुभ संदेश यह है कि परमेश्वर ने लोगों को बचाने का मार्ग बनाया है। सुसमाचार के बारे में अधिक जानकारी के लिए, मुख्य शब्दावली देखें। सुसमाचार के लिए उसी शब्द या वाक्यांश का उपयोग करें जो आपने पिछले भागों में उपयोग किया है।</w:t>
      </w:r>
    </w:p>
    <w:p>
      <w:pPr/>
      <w:r>
        <w:rPr>
          <w:lang w:val="hi_IN" w:bidi="hi_IN"/>
        </w:rPr>
      </w:r>
      <w:r>
        <w:rPr>
          <w:lang w:val="hi_IN" w:bidi="hi_IN"/>
        </w:rPr>
        <w:t>अन्यजाति शब्द उन सभी लोगों को दर्शाता है जो यहूदी नहीं हैं। पौलुस कहता है कि तीतुस एक यूनानी है। उस समय लोग कभी-कभी यूनान देश के लोगों के लिए प्रयुक्त शब्द का उपयोग अन्यजातियों के लिए भी कर लेते थे। इसलिए चाहे तीतुस यूनान देश का निवासी हो या किसी अन्य गैर-यहूदी जाति का, वह एक अन्यजाति था। अन्यजातियों के बारे में अधिक जानकारी के लिए, मुख्य शब्दावली देखें। अन्यजातियों के लिए उसी शब्द या वाक्यांश का उपयोग करें जिसका उपयोग आपने पिछले भागों में किया है।</w:t>
      </w:r>
    </w:p>
    <w:p>
      <w:pPr/>
      <w:r>
        <w:rPr>
          <w:lang w:val="hi_IN" w:bidi="hi_IN"/>
        </w:rPr>
      </w:r>
      <w:r>
        <w:rPr>
          <w:lang w:val="hi_IN" w:bidi="hi_IN"/>
        </w:rPr>
        <w:t xml:space="preserve">यहाँ रुकें और समूह के रूप में चर्चा करें कि पौलुस द्वारा तीतुस को </w:t>
      </w:r>
      <w:r>
        <w:rPr>
          <w:b/>
          <w:lang w:val="hi_IN" w:bidi="hi_IN"/>
        </w:rPr>
        <w:t>यूनानी</w:t>
      </w:r>
      <w:r>
        <w:rPr>
          <w:lang w:val="hi_IN" w:bidi="hi_IN"/>
        </w:rPr>
        <w:t xml:space="preserve"> कहने के लिए आप कौन-सा शब्द या वाक्यांश प्रयोग करेंगे। अधिक जानकारी के लिए मुख्य शब्दावली में यूनानी देखें। यदि आपने बाइबल की किसी और पुस्तक में इस शब्द का पहले ही अनुवाद किया है, तो यहाँ भी वही शब्द प्रयोग करें जो आपने वहाँ किया था। इस ऑडियो को यहाँ रोकें।</w:t>
      </w:r>
    </w:p>
    <w:p>
      <w:pPr/>
      <w:r>
        <w:rPr>
          <w:lang w:val="hi_IN" w:bidi="hi_IN"/>
        </w:rPr>
      </w:r>
      <w:r>
        <w:rPr>
          <w:lang w:val="hi_IN" w:bidi="hi_IN"/>
        </w:rPr>
        <w:t>पौलुस कलीसिया के अगुवों से मिला। ये अगुवे याकूब, यूहन्ना और केफा हैं, जिसका नाम पतरस भी है।</w:t>
      </w:r>
    </w:p>
    <w:p>
      <w:pPr/>
      <w:r>
        <w:rPr>
          <w:lang w:val="hi_IN" w:bidi="hi_IN"/>
        </w:rPr>
      </w:r>
      <w:r>
        <w:rPr>
          <w:lang w:val="hi_IN" w:bidi="hi_IN"/>
        </w:rPr>
        <w:t xml:space="preserve">यहाँ रुकें और समूह के रूप में चर्चा करें कि आप </w:t>
      </w:r>
      <w:r>
        <w:rPr>
          <w:b/>
          <w:lang w:val="hi_IN" w:bidi="hi_IN"/>
        </w:rPr>
        <w:t>कलीसिया के अगुवों</w:t>
      </w:r>
      <w:r>
        <w:rPr>
          <w:lang w:val="hi_IN" w:bidi="hi_IN"/>
        </w:rPr>
        <w:t xml:space="preserve"> के लिए किस शब्द या वाक्यांश का उपयोग करेंगे। यदि आपने बाइबल की किसी और पुस्तक में इस शब्द का पहले ही अनुवाद किया है, तो यहाँ भी वही शब्द प्रयोग करें जो आपने वहाँ किया था। इस ऑडियो को यहाँ रोकें।</w:t>
      </w:r>
    </w:p>
    <w:p>
      <w:pPr/>
      <w:r>
        <w:rPr>
          <w:lang w:val="hi_IN" w:bidi="hi_IN"/>
        </w:rPr>
      </w:r>
      <w:r>
        <w:rPr>
          <w:lang w:val="hi_IN" w:bidi="hi_IN"/>
        </w:rPr>
        <w:t>अगुवों ने यह माँग नहीं की कि कोई तीतुस का खतना करे। खतना यहूदी प्रथा है जिसमें लोग लड़के के लिंग के सिरे पर स्थित ढीली त्वचा को काटकर हटा देते हैं। खतना एक चिन्ह था कि वह व्यक्ति उस वाचा में शामिल था जो परमेश्वर ने अब्राहम के साथ बाँधी थी। यदि कोई व्यक्ति जो अब्राहम का वंशज नहीं था, वह यहूदियों का भाग बनना चाहता था और परमेश्वर के साथ हुई यहूदियों की वाचा का भाग बनना चाहता था, तो किसी को उस व्यक्ति का भी खतना करना पड़ता था। परमेश्वर के सामने स्वीकार्य होने के लिए केवल पुरुषों का खतना होना आवश्यक था। चूँकि यहूदी ही वे एकमात्र लोग थे जो अपने पुरुषों का खतना करते थे, इसलिए लोग कभी-कभी यहूदियों को “खतना किए गए लोग” और अन्यजातियों को “खतनारहित लोग” कहते थे।</w:t>
      </w:r>
    </w:p>
    <w:p>
      <w:pPr/>
      <w:r>
        <w:rPr>
          <w:lang w:val="hi_IN" w:bidi="hi_IN"/>
        </w:rPr>
      </w:r>
      <w:r>
        <w:rPr>
          <w:lang w:val="hi_IN" w:bidi="hi_IN"/>
        </w:rPr>
        <w:t xml:space="preserve">यहाँ रुकें और समूह के रूप में चर्चा करें कि आप </w:t>
      </w:r>
      <w:r>
        <w:rPr>
          <w:b/>
          <w:lang w:val="hi_IN" w:bidi="hi_IN"/>
        </w:rPr>
        <w:t>खतना</w:t>
      </w:r>
      <w:r>
        <w:rPr>
          <w:lang w:val="hi_IN" w:bidi="hi_IN"/>
        </w:rPr>
        <w:t xml:space="preserve"> के लिए किस शब्द या वाक्यांश का उपयोग करेंगे। अधिक जानकारी के लिए मुख्य शब्दावली में खतना को देखें। यदि आपने पहले ही बाइबल की किसी अन्य पुस्तक में इस शब्द का अनुवाद किया है, तो उसी शब्द का इस्तेमाल करें जिसका इस्तेमाल आपने वहाँ किया है। इस ऑडियो को यहाँ रोकें।</w:t>
      </w:r>
    </w:p>
    <w:p>
      <w:pPr/>
      <w:r>
        <w:rPr>
          <w:lang w:val="hi_IN" w:bidi="hi_IN"/>
        </w:rPr>
      </w:r>
      <w:r>
        <w:rPr>
          <w:lang w:val="hi_IN" w:bidi="hi_IN"/>
        </w:rPr>
        <w:t xml:space="preserve">पौलुस कहता है कि समूह में झूठे </w:t>
      </w:r>
      <w:r>
        <w:rPr>
          <w:b/>
          <w:lang w:val="hi_IN" w:bidi="hi_IN"/>
        </w:rPr>
        <w:t>भाई</w:t>
      </w:r>
      <w:r>
        <w:rPr>
          <w:lang w:val="hi_IN" w:bidi="hi_IN"/>
        </w:rPr>
        <w:t xml:space="preserve"> थे। पौलुस अक्सर भाई शब्द का उपयोग करता है जब वह किसी साथी विश्वासी को दर्शाता है। जब एक से अधिक विश्वासी होते हैं, तो इस शब्द का अर्थ भाइयों और बहनों भी हो सकता है। यहाँ पौलुस सम्भवतः भाई शब्द का प्रयोग यह दिखाने के लिए कर रहा है कि ये झूठे विश्वासी एक-दूसरे की वैसी देखभाल नहीं कर रहे थे जैसी परिवार के सदस्यों को करनी चाहिए। भाइयों या विश्वासियों के बारे में अधिक जानकारी के लिए, मुख्य शब्दावली में विश्वासी देखें। भाइयों के लिए उसी शब्द या वाक्यांश का उपयोग करें जिसका उपयोग आपने पिछले भागों में किया है।</w:t>
      </w:r>
    </w:p>
    <w:p>
      <w:pPr/>
      <w:r>
        <w:rPr>
          <w:lang w:val="hi_IN" w:bidi="hi_IN"/>
        </w:rPr>
      </w:r>
      <w:r>
        <w:rPr>
          <w:lang w:val="hi_IN" w:bidi="hi_IN"/>
        </w:rPr>
        <w:t xml:space="preserve">विश्वासियों को </w:t>
      </w:r>
      <w:r>
        <w:rPr>
          <w:b/>
          <w:lang w:val="hi_IN" w:bidi="hi_IN"/>
        </w:rPr>
        <w:t>मसीह</w:t>
      </w:r>
      <w:r>
        <w:rPr>
          <w:lang w:val="hi_IN" w:bidi="hi_IN"/>
        </w:rPr>
        <w:t xml:space="preserve"> यीशु में स्वतंत्रता है। मसीह यीशु के लिए एक उपाधि है जो विश्वासियों को याद दिलाती है कि यीशु ही मसीहा है, यानी उद्धारकर्ता और राजा जिसे परमेश्वर ने आने और लोगों का उद्धार करने के लिए चुना था। मसीह के बारे में अधिक जानकारी के लिए, मुख्य शब्दावली को देखें। मसीह के लिए उसी शब्द या वाक्यांश का उपयोग करें जिसका उपयोग आपने पिछले भागों में किया है।</w:t>
      </w:r>
    </w:p>
    <w:p>
      <w:pPr/>
      <w:r>
        <w:rPr>
          <w:lang w:val="hi_IN" w:bidi="hi_IN"/>
        </w:rPr>
      </w:r>
      <w:r>
        <w:rPr>
          <w:lang w:val="hi_IN" w:bidi="hi_IN"/>
        </w:rPr>
        <w:t>ये झूठे विश्वासी विश्वासियों को दासों के समान बनाना चाहते थे। दास वह व्यक्ति होता है जो किसी और के लिए काम करता है। एक दास को अपने काम के लिए वेतन नहीं मिलता है और उसके पास जब चाहे, अपने स्वामी को छोड़ने की स्वतंत्रता नहीं होती है। दास सेवक से अलग होता है; और पौलुस ने इस पुस्तक में पहले खुद को यही कहा था।</w:t>
      </w:r>
    </w:p>
    <w:p>
      <w:pPr/>
      <w:r>
        <w:rPr>
          <w:lang w:val="hi_IN" w:bidi="hi_IN"/>
        </w:rPr>
      </w:r>
      <w:r>
        <w:rPr>
          <w:lang w:val="hi_IN" w:bidi="hi_IN"/>
        </w:rPr>
        <w:t xml:space="preserve">यहाँ रुकें और समूह के रूप में चर्चा करें कि आप </w:t>
      </w:r>
      <w:r>
        <w:rPr>
          <w:b/>
          <w:lang w:val="hi_IN" w:bidi="hi_IN"/>
        </w:rPr>
        <w:t>दास</w:t>
      </w:r>
      <w:r>
        <w:rPr>
          <w:lang w:val="hi_IN" w:bidi="hi_IN"/>
        </w:rPr>
        <w:t xml:space="preserve"> के लिए किस शब्द या वाक्यांश का उपयोग करेंगे। अधिक जानकारी के लिए गुलाम को मुख्य शब्दावली में देखें। यदि आपने पहले ही बाइबल की किसी अन्य पुस्तक में इस शब्द का अनुवाद किया है, तो उसी शब्द का इस्तेमाल करें जिसका इस्तेमाल आपने वहाँ किया है। इस ऑडियो को यहाँ रोकें।</w:t>
      </w:r>
    </w:p>
    <w:p>
      <w:pPr/>
      <w:r>
        <w:rPr>
          <w:lang w:val="hi_IN" w:bidi="hi_IN"/>
        </w:rPr>
      </w:r>
      <w:r>
        <w:rPr>
          <w:lang w:val="hi_IN" w:bidi="hi_IN"/>
        </w:rPr>
        <w:t>परमेश्वर ने पतरस को यहूदियों को सुसमाचार सुनाने की जिम्मेदारी सौंपी। "यहूदी" उन लोगों को दर्शाता है जो याकूब के वंशज हैं। जब लोग यहूदी शब्द का उपयोग करते हैं, तो लोग अक्सर विशेष रूप से उन लोगों के बारे में सोचते हैं जो अब्राहम, इसहाक और याकूब के परमेश्वर के प्रति समर्पित हैं और जो उस वाचा को निभाना चाहते हैं जो परमेश्वर ने याकूब के वंशजों के साथ की है। यहूदी के लिए उसी शब्द या वाक्यांश का उपयोग करें जिसका उपयोग आपने पिछले भागों में किया है।</w:t>
      </w:r>
    </w:p>
    <w:p>
      <w:pPr/>
      <w:r>
        <w:rPr>
          <w:lang w:val="hi_IN" w:bidi="hi_IN"/>
        </w:rPr>
      </w:r>
      <w:r>
        <w:rPr>
          <w:lang w:val="hi_IN" w:bidi="hi_IN"/>
        </w:rPr>
        <w:t xml:space="preserve">यहाँ रुकें और समूह में चर्चा करें कि आप </w:t>
      </w:r>
      <w:r>
        <w:rPr>
          <w:b/>
          <w:lang w:val="hi_IN" w:bidi="hi_IN"/>
        </w:rPr>
        <w:t>यहूदी</w:t>
      </w:r>
      <w:r>
        <w:rPr>
          <w:lang w:val="hi_IN" w:bidi="hi_IN"/>
        </w:rPr>
        <w:t xml:space="preserve"> के लिए किस शब्द या वाक्यांश का उपयोग करेंगे। अधिक जानकारी के लिए मुख्य शब्दावली में यहूदी शब्‍द को देखें। यदि आपने बाइबल की किसी और पुस्तक में इस शब्द का पहले ही अनुवाद किया है, तो यहाँ भी वही शब्द उपयोग करें जो आपने वहाँ किया था। इस ऑडियो को यहाँ रोकें।</w:t>
      </w:r>
    </w:p>
    <w:p>
      <w:pPr/>
      <w:r>
        <w:rPr>
          <w:lang w:val="hi_IN" w:bidi="hi_IN"/>
        </w:rPr>
      </w:r>
      <w:r>
        <w:rPr>
          <w:lang w:val="hi_IN" w:bidi="hi_IN"/>
        </w:rPr>
        <w:t xml:space="preserve">परमेश्वर ने पतरस और पौलुस दोनों को </w:t>
      </w:r>
      <w:r>
        <w:rPr>
          <w:b/>
          <w:lang w:val="hi_IN" w:bidi="hi_IN"/>
        </w:rPr>
        <w:t>प्रेरित</w:t>
      </w:r>
      <w:r>
        <w:rPr>
          <w:lang w:val="hi_IN" w:bidi="hi_IN"/>
        </w:rPr>
        <w:t xml:space="preserve"> होने के लिए चुना। प्रेरित वह व्यक्ति है जिसने यीशु की ओर से बोलने के लिए यीशु से विशेष अधिकार प्राप्त किया। प्रेरित लोगों को बताते हैं कि यीशु वास्तव में मरे हुओं में से जी उठा, वे सभी लोगों को सुसमाचार का प्रचार करते हैं, और कलीसिया में उन्हें अधिकार प्राप्त होता है। प्रेरित के बारे में अधिक जानकारी के लिए, मुख्य शब्दावली को देखें। प्रेरित के लिए उसी शब्द या वाक्यांश का प्रयोग करें जिसका प्रयोग आपने पिछले भागों में किया है। </w:t>
      </w:r>
    </w:p>
    <w:p>
      <w:pPr/>
      <w:r>
        <w:rPr>
          <w:lang w:val="hi_IN" w:bidi="hi_IN"/>
        </w:rPr>
      </w:r>
      <w:r>
        <w:rPr>
          <w:lang w:val="hi_IN" w:bidi="hi_IN"/>
        </w:rPr>
        <w:t>यरूशलेम के अगुवों ने पौलुस और बरनबास को संगति का दाहिना हाथ दिया। इसका अर्थ है कि अगुवों ने पौलुस और बरनबास से हाथ मिलाया ताकि यह दिखा सकें कि उनके बीच संगति थी। जब लोग एक-दूसरे के साथ संगति करते हैं, तो वे एक-दूसरे के साथ मित्रतापूर्ण होते हैं। इन लोगों को एक ही चीज़ महत्वपूर्ण लगती है और वे अक्सर उस बारे में बात करने के लिए, या साथ मिलकर कुछ करने के लिए एक साथ आते हैं। जब अगुवों ने ऐसा किया, तो उन्होंने दिखाया कि वे पौलुस और बरनबास के साथ भागीदार थे और उनसे सहमत थे।</w:t>
      </w:r>
    </w:p>
    <w:p>
      <w:pPr/>
      <w:r>
        <w:rPr>
          <w:lang w:val="hi_IN" w:bidi="hi_IN"/>
        </w:rPr>
      </w:r>
      <w:r>
        <w:rPr>
          <w:lang w:val="hi_IN" w:bidi="hi_IN"/>
        </w:rPr>
        <w:t xml:space="preserve">यहाँ रुकें और समूह के रूप में चर्चा करें कि आप उस तरीके के लिए किस शब्द या वाक्यांश का उपयोग करेंगे जिससे अगुवे यह दिखाते हैं कि पौलुस और बरनबास के साथ उनकी </w:t>
      </w:r>
      <w:r>
        <w:rPr>
          <w:b/>
          <w:lang w:val="hi_IN" w:bidi="hi_IN"/>
        </w:rPr>
        <w:t>संगति</w:t>
      </w:r>
      <w:r>
        <w:rPr>
          <w:lang w:val="hi_IN" w:bidi="hi_IN"/>
        </w:rPr>
        <w:t xml:space="preserve"> है। अधिक जानकारी के लिए मुख्य शब्दावली में संगति शब्द देखें। यदि आपने बाइबल की किसी और पुस्तक में इस शब्द का पहले ही अनुवाद किया है, तो यहाँ भी वही शब्द प्रयोग करें जो आपने वहाँ किया था। इस ऑडियो को यहाँ रोकें।</w:t>
      </w:r>
    </w:p>
    <w:p>
      <w:pPr/>
      <w:r>
        <w:rPr>
          <w:lang w:val="hi_IN" w:bidi="hi_IN"/>
        </w:rPr>
      </w:r>
      <w:r>
        <w:rPr>
          <w:lang w:val="hi_IN" w:bidi="hi_IN"/>
        </w:rPr>
        <w:t>अगुवों ने इस बात पर सहमति व्यक्त की कि परमेश्वर ने पौलुस को अनुग्रह दिया था। अनुग्रह वह तरीका है जिससे परमेश्वर उन लोगों पर दया दिखाते है जो उस दया के योग्य नहीं हैं। यहाँ, अनुग्रह का अर्थ है वह अच्छी बात जो परमेश्वर ने किसी व्यक्ति विशेष के लिए की है, या कोई अच्छी बात जो परमेश्वर ने उस व्यक्ति को दी है। परमेश्वर ने पौलुस को प्रेरित बनने का अनुग्रह दिया। पौलुस प्रेरित बनने के योग्य नहीं था, फिर भी परमेश्वर ने पौलुस को प्रेरित बनाया। परमेश्वर ने पौलुस को अनुग्रह दिखाया। मूल भाषा में, यह अनुग्रह के लिए वही शब्द है जिसका पौलुस ने पहले उपयोग किया था।</w:t>
      </w:r>
    </w:p>
    <w:p>
      <w:pPr/>
      <w:r>
        <w:rPr>
          <w:lang w:val="hi_IN" w:bidi="hi_IN"/>
        </w:rPr>
      </w:r>
      <w:r>
        <w:rPr>
          <w:lang w:val="hi_IN" w:bidi="hi_IN"/>
        </w:rPr>
        <w:t xml:space="preserve">यदि आवश्यक हो, तो यहाँ रुकें और समूह के रूप में चर्चा करें कि आप इस स्थिति में </w:t>
      </w:r>
      <w:r>
        <w:rPr>
          <w:b/>
          <w:lang w:val="hi_IN" w:bidi="hi_IN"/>
        </w:rPr>
        <w:t>अनुग्रह</w:t>
      </w:r>
      <w:r>
        <w:rPr>
          <w:lang w:val="hi_IN" w:bidi="hi_IN"/>
        </w:rPr>
        <w:t xml:space="preserve"> के लिए किस शब्द या वाक्यांश का उपयोग करेंगे। अधिक जानकारी के लिए मुख्य शब्दावली में अनुग्रह शब्द को देखें।</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ऑडियो को यहाँ रोकें।</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समूह के किसी अन्य सदस्य को भाग का अगला हिस्सा बताना चाहिए और रुक जाना चाहिए। ऐसा तब तक करें जब तक कि समूह ने पूरा भाग दोहरा न दिया हो। इस चरण में समूह के सदस्य एक-दूसरे की गलतियों को सुधार सकते हैं।</w:t>
      </w:r>
    </w:p>
    <w:p>
      <w:pPr/>
      <w:r>
        <w:rPr>
          <w:lang w:val="hi_IN" w:bidi="hi_IN"/>
        </w:rPr>
      </w:r>
      <w:r>
        <w:rPr>
          <w:lang w:val="hi_IN" w:bidi="hi_IN"/>
        </w:rPr>
        <w:t>इस ऑडियो को यहाँ रोकें।</w:t>
      </w:r>
    </w:p>
    <w:p>
      <w:pPr/>
      <w:r>
        <w:rPr>
          <w:lang w:val="hi_IN" w:bidi="hi_IN"/>
        </w:rPr>
      </w:r>
      <w:r>
        <w:rPr>
          <w:lang w:val="hi_IN" w:bidi="hi_IN"/>
        </w:rPr>
        <w:t xml:space="preserve">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प्रयोग कर सकता है। </w:t>
      </w:r>
    </w:p>
    <w:p>
      <w:pPr/>
      <w:r>
        <w:rPr>
          <w:lang w:val="hi_IN" w:bidi="hi_IN"/>
        </w:rPr>
      </w:r>
      <w:r>
        <w:rPr>
          <w:lang w:val="hi_IN" w:bidi="hi_IN"/>
        </w:rPr>
        <w:t>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w:t>
      </w:r>
    </w:p>
    <w:p>
      <w:pPr/>
      <w:r>
        <w:rPr>
          <w:lang w:val="hi_IN" w:bidi="hi_IN"/>
        </w:rPr>
      </w:r>
      <w:r>
        <w:rPr>
          <w:lang w:val="hi_IN" w:bidi="hi_IN"/>
        </w:rPr>
        <w:t>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गलातियों 2:11–14</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गलातियों 2:11–14 को सुनें और अपने मन में रखें।</w:t>
      </w:r>
    </w:p>
    <w:p>
      <w:pPr/>
      <w:r>
        <w:rPr>
          <w:lang w:val="hi_IN" w:bidi="hi_IN"/>
        </w:rPr>
      </w:r>
      <w:r>
        <w:rPr>
          <w:lang w:val="hi_IN" w:bidi="hi_IN"/>
        </w:rPr>
        <w:t>यदि सम्भव हो, तो गलातियों 2:11–14 का ऑडियो संस्करण तीन बार, तीन अलग-अलग अनुवादों में सुनें।</w:t>
      </w:r>
    </w:p>
    <w:p>
      <w:pPr/>
      <w:r>
        <w:rPr>
          <w:lang w:val="hi_IN" w:bidi="hi_IN"/>
        </w:rPr>
      </w:r>
      <w:r>
        <w:rPr>
          <w:lang w:val="hi_IN" w:bidi="hi_IN"/>
        </w:rPr>
        <w:t>इस ऑडियो को यहाँ रोकें।</w:t>
      </w:r>
    </w:p>
    <w:p>
      <w:pPr/>
      <w:r>
        <w:rPr>
          <w:lang w:val="hi_IN" w:bidi="hi_IN"/>
        </w:rPr>
      </w:r>
      <w:r>
        <w:rPr>
          <w:lang w:val="hi_IN" w:bidi="hi_IN"/>
        </w:rPr>
        <w:t>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यीशु और पवित्र आत्मा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गलातियों 2:11–14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पिछले भाग में, पौलुस ने यह कहानी सुनाई कि यरूशलेम के अगुवे सुसमाचार के संदेश के बारे में पौलुस से कैसे सहमत हुए। अब पौलुस उस समय की कहानी बताता है जब कैफा या पतरस ने अन्ताकिया का दौरा किया। पतरस की यात्रा के दौरान, पतरस ने अन्यजाति विश्वासियों के साथ भोजन किया और उनके साथ बातचीत की। लेकिन तब पतरस को चिंता हुई कि पतरस जो कर रहा था उसके बारे में यहूदी क्या सोचेंगे। इसलिए पतरस ने अपने आप को अन्यजाति विश्वासियों से अलग करने का निर्णय लिया। पतरस ने जिस तरह से व्यवहार किया, वह सुसमाचार में बताए गए तरीके से अलग था। इसलिए पौलुस ने पतरस से कहा कि पतरस ने बहुत गलत तरीके से व्यवहार किया।</w:t>
      </w:r>
    </w:p>
    <w:p>
      <w:pPr/>
      <w:r>
        <w:rPr>
          <w:lang w:val="hi_IN" w:bidi="hi_IN"/>
        </w:rPr>
      </w:r>
      <w:r>
        <w:rPr>
          <w:lang w:val="hi_IN" w:bidi="hi_IN"/>
        </w:rPr>
        <w:t>यहूदी व्यवस्था कहती है कि यहूदी अन्यजातियों के साथ नहीं खा सकते। यह यहूदियों को वह भोजन खाने से रोकने के लिए था जिसे परमेश्वर ने कहा था कि यहूदी नहीं खा सकते। इन खाद्य पदार्थों ने यहूदियों को अशुद्ध या परमेश्वर की आराधना के अयोग्य बना दिया। यहूदी परमेश्वर की आराधना करना चाहते थे और ऐसा कुछ भी नहीं करना चाहते थे जिससे वे अशुद्ध हो जाएँ! अन्यजाति लोग भोजन को उन कठोर नियमों के अनुसार न तो चुनते थे और न ही तैयार करते थे जिनका पालन यहूदी करते थे। कभी-कभी, इन नियमों का पालन करने के लिए, यहूदी अन्यजातियों से अलग बहुत से काम करते थे। यदि कोई अन्यजाति व्यक्ति यहूदियों के साथ भोजन करना और उनके साथ बातचीत करना चाहता था, तो अन्यजातियों को भी सभी यहूदी नियमों का पालन करना पड़ता!</w:t>
      </w:r>
    </w:p>
    <w:p>
      <w:pPr/>
      <w:r>
        <w:rPr>
          <w:lang w:val="hi_IN" w:bidi="hi_IN"/>
        </w:rPr>
      </w:r>
      <w:r>
        <w:rPr>
          <w:lang w:val="hi_IN" w:bidi="hi_IN"/>
        </w:rPr>
        <w:t>यहाँ रुकें और समूह के रूप में इस प्रश्न पर चर्चा करें: आपके आस-पास ऐसे कौन से लोग समूह या धर्म हैं जिनके खान-पान को लेकर कुछ नियम हैं कि वे क्या खा सकते हैं और क्या नहीं? ये लोग ऐसा क्यों करते हैं? जब इन अलग-अलग समूहों के लोग बातचीत करते हैं तो क्या होता है? इस ऑडियो को यहाँ रोकें।</w:t>
      </w:r>
    </w:p>
    <w:p>
      <w:pPr/>
      <w:r>
        <w:rPr>
          <w:lang w:val="hi_IN" w:bidi="hi_IN"/>
        </w:rPr>
      </w:r>
      <w:r>
        <w:rPr>
          <w:lang w:val="hi_IN" w:bidi="hi_IN"/>
        </w:rPr>
        <w:t>लेकिन अब, विश्वासियों को भोजन के बारे में इन नियमों का पालन करने की आवश्यकता नहीं है, भले ही वे विश्वासी यहूदी लोगों के समूह से हों। अन्ताकिया के विश्वासियों ने यह समझ लिया। अन्ताकिया सीरिया के क्षेत्र का एक महत्वपूर्ण शहर था। अन्यजाति और यहूदी विश्वासी दोनों इस शहर में रहते थे, और वे प्रत्यक्ष रूप से एक-दूसरे के साथ शांति से रहते थे। यहूदी और अन्यजाति विश्वासियों ने समान रूप से एक साथ भोजन किया। इसका संभवतः अर्थ यह है कि यहूदी और अन्यजाति विश्वासियों ने प्रभु के भोज को भी एक साथ लिया। विश्वासी रोटी खाते और दाखरस पीते थे ताकि वे स्मरण कर सकें कि यीशु लोगों के लिए मरा था। जब विभिन्न समूहों के विश्वासी, जैसे यहूदी और अन्यजाति, एक साथ खाते थे, तो वे यह दिखाते थे कि उनके बीच मेल-मिलाप है और वे एक-दूसरे को स्वीकार करते हैं।</w:t>
      </w:r>
    </w:p>
    <w:p>
      <w:pPr/>
      <w:r>
        <w:rPr>
          <w:lang w:val="hi_IN" w:bidi="hi_IN"/>
        </w:rPr>
      </w:r>
      <w:r>
        <w:rPr>
          <w:lang w:val="hi_IN" w:bidi="hi_IN"/>
        </w:rPr>
        <w:t>यहाँ रुकें और समूह के रूप में अन्ताकिया और यरूशलेम का नक्शा देखें। इस ऑडियो को यहाँ रोकें।</w:t>
      </w:r>
    </w:p>
    <w:p>
      <w:pPr/>
      <w:r>
        <w:rPr>
          <w:lang w:val="hi_IN" w:bidi="hi_IN"/>
        </w:rPr>
      </w:r>
      <w:r>
        <w:rPr>
          <w:lang w:val="hi_IN" w:bidi="hi_IN"/>
        </w:rPr>
        <w:t>पौलुस उस घटना का वर्णन करता है जब पौलुस और बरनबास के अन्ताकिया में शिक्षा देने के दौरान पतरस वहाँ मिलने आया था। जब पतरस पहुँचा, तो पतरस अन्य विश्वासियों के साथ शामिल हो गया और अन्यजाति विश्वासियों के साथ भोजन किया। परमेश्वर ने पहले ही पतरस को दिखा दिया था कि विश्वासी अब सभी प्रकार के भोजन खा सकते हैं। भोजन किसी विश्वासी को अशुद्ध नहीं बनाएगा। लेकिन पतरस ने सिर्फ यही नहीं दिखाया कि भोजन विश्वासियों को अशुद्ध नहीं बनाता है। क्योंकि पतरस ने अन्यजातियों के साथ भोजन किया, इसलिए पतरस यह भी घोषणा कर रहा था कि अन्यजाति विश्वासियों को यहूदी विश्वासियों के साथ बातचीत करने के लिए यहूदी व्यवस्था का पालन करने की आवश्यकता नहीं है। पतरस ने दिखाया कि उसने अन्यजाति विश्वासियों को स्वीकार किया है और वह उनके साथ संगति रखना चाहता था।</w:t>
      </w:r>
    </w:p>
    <w:p>
      <w:pPr/>
      <w:r>
        <w:rPr>
          <w:lang w:val="hi_IN" w:bidi="hi_IN"/>
        </w:rPr>
      </w:r>
      <w:r>
        <w:rPr>
          <w:lang w:val="hi_IN" w:bidi="hi_IN"/>
        </w:rPr>
        <w:t>यहाँ रुकें और समूह के रूप में इस प्रश्न पर चर्चा करें: अपनी संस्कृति में, जब आप किसी के साथ भोजन साझा करते हैं, तो यह अन्य लोगों को उस व्यक्ति के साथ आपके संबंध के बारे में क्या दिखाता है? आप कैसे दिखाएँगे कि आपने किसी दूसरे व्यक्ति को स्वीकार कर लिया, भले ही वह व्यक्ति आपसे अलग हो? इस ऑडियो को यहाँ रोकें।</w:t>
      </w:r>
    </w:p>
    <w:p>
      <w:pPr/>
      <w:r>
        <w:rPr>
          <w:lang w:val="hi_IN" w:bidi="hi_IN"/>
        </w:rPr>
      </w:r>
      <w:r>
        <w:rPr>
          <w:lang w:val="hi_IN" w:bidi="hi_IN"/>
        </w:rPr>
        <w:t>परन्तु जब याकूब की ओर से कुछ लोग अन्ताकिया पहुँचे, तब पतरस ने अपना व्यवहार बदल लिया। उस समय याकूब शायद यरूशलेम में था। यह स्पष्ट नहीं है कि याकूब ने इन लोगों को भेजा, या ये लोग केवल याकूब के दोस्त थे। जब पुरुषों का यह दल अन्ताकिया में था, तब पतरस ने अलग तरीके से व्यवहार करना शुरू किया। पतरस ने अन्यजातियों के विश्वासियों से अलग भोजन करना शुरू कर दिया। पतरस ने अन्यजाति विश्वासियों के साथ बातचीत करना भी बंद कर दिया!</w:t>
      </w:r>
    </w:p>
    <w:p>
      <w:pPr/>
      <w:r>
        <w:rPr>
          <w:lang w:val="hi_IN" w:bidi="hi_IN"/>
        </w:rPr>
      </w:r>
      <w:r>
        <w:rPr>
          <w:lang w:val="hi_IN" w:bidi="hi_IN"/>
        </w:rPr>
        <w:t>पौलुस कहता है कि पतरस "खतना वाले समूह" से डरता था। विश्वासियों का यह "खतना वाला समूह" अभी भी यहूदी रीति-रिवाजों का पालन करता था। समूह ने इस बात पर जोर दिया कि परमेश्वर द्वारा उन पुरुषों को स्वीकार किए जाने के लिए किसी को उनका खतना करना ही चाहिए। इस समूह में सम्भवतः याकूब की ओर से आए लोग और अन्ताकिया के कुछ विश्वासी भी शामिल थे। पतरस शायद इस बात से डरता था कि यह समूह पतरस के बारे में क्या सोचेगा या क्या कहेगा, क्योंकि पतरस अन्यजाति विश्वासियों के साथ भोजन कर रहा था।</w:t>
      </w:r>
    </w:p>
    <w:p>
      <w:pPr/>
      <w:r>
        <w:rPr>
          <w:lang w:val="hi_IN" w:bidi="hi_IN"/>
        </w:rPr>
      </w:r>
      <w:r>
        <w:rPr>
          <w:lang w:val="hi_IN" w:bidi="hi_IN"/>
        </w:rPr>
        <w:t>पतरस ने यहूदी रीति-रिवाजों का पालन करने के लिए अन्यजातियों के साथ भोजन करना बंद कर दिया। इसके कारण, लोगों को लगा कि पतरस यह दिखा रहा है कि विश्वासियों को भी यहूदी रीति-रिवाजों का पालन करना होगा। अन्य यहूदी विश्वासियों ने पतरस के उदाहरण का अनुसरण किया और अन्यजाति विश्वासियों से दूर रहने लगे। यहाँ तक कि बरनबास ने भी ऐसा किया! पतरस और अन्ताकिया के अन्य यहूदी विश्वासी जानते थे कि अन्यजाति विश्वासियों के साथ भोजन करना गलत नहीं है। परन्तु क्योंकि यरूशलेम के यहूदी वहाँ थे, इसलिए पतरस और यहूदी विश्वासियों ने ऐसा व्यवहार किया मानो वे मानते हों कि अन्यजाति विश्वासियों के साथ भोजन करना अच्छा नहीं है। पतरस और अन्य यहूदी विश्वासियों ने ऐसा इसलिए किया क्योंकि वे परमेश्वर की दृष्टि में क्या सही है, इसकी अपेक्षा लोगों की राय को अधिक महत्व दे रहे थे।</w:t>
      </w:r>
    </w:p>
    <w:p>
      <w:pPr/>
      <w:r>
        <w:rPr>
          <w:lang w:val="hi_IN" w:bidi="hi_IN"/>
        </w:rPr>
      </w:r>
      <w:r>
        <w:rPr>
          <w:lang w:val="hi_IN" w:bidi="hi_IN"/>
        </w:rPr>
        <w:t>पौलुस ने देखा कि पतरस और अन्य यहूदी विश्वासियों ने सुसमाचार के सच्चे वचनों का पालन नहीं किया था। परमेश्वर ने सुसमाचार में वादा किया कि सभी विश्वासी समान हैं, चाहे वे किसी भी जाति से आए हों। लेकिन अब, लोगों ने ऐसा व्यवहार किया जैसे यहूदी विश्वासी अन्यजाति विश्वासियों से बेहतर या अधिक महत्वपूर्ण हों।</w:t>
      </w:r>
    </w:p>
    <w:p>
      <w:pPr/>
      <w:r>
        <w:rPr>
          <w:lang w:val="hi_IN" w:bidi="hi_IN"/>
        </w:rPr>
      </w:r>
      <w:r>
        <w:rPr>
          <w:lang w:val="hi_IN" w:bidi="hi_IN"/>
        </w:rPr>
        <w:t>पौलुस जानता था कि उसे पतरस को सुधारने की आवश्यकता है। यहूदी संस्कृति में, कोई व्यक्ति अक्सर किसी दूसरे व्यक्ति को निजी रूप से डाँटता या सुधारता था। लेकिन पतरस के कार्य इतने गंभीर हैं कि पौलुस ने अन्य विश्वासियों के सामने पतरस को सुधारने का निर्णय लिया। पौलुस को पतरस के विश्वास और उसके उदाहरण का अनुसरण करने वाले अन्य विश्वासियों, दोनों की चिंता थी। चूँकि पतरस एक प्रेरित था, इसलिए विश्वासी पतरस के कार्य पर ध्यान देते थे। क्योंकि पतरस ने सार्वजनिक रूप से ऐसा व्यवहार किया जो सुसमाचार के सत्य के विपरीत था, इसलिए पौलुस को उसे सार्वजनिक रूप से सुधारना पड़ा। तब सभी लोग समझ जाते कि उन्हें पतरस के वर्तमान व्यवहार का अनुसरण नहीं करना चाहिए। यदि पौलुस कुछ नहीं कहता, तो लोग यह सोच सकते हैं कि वह पतरस से सहमत था।</w:t>
      </w:r>
    </w:p>
    <w:p>
      <w:pPr/>
      <w:r>
        <w:rPr>
          <w:lang w:val="hi_IN" w:bidi="hi_IN"/>
        </w:rPr>
      </w:r>
      <w:r>
        <w:rPr>
          <w:lang w:val="hi_IN" w:bidi="hi_IN"/>
        </w:rPr>
        <w:t>यहाँ रुकें और समूह के रूप में इस प्रश्न पर चर्चा करें: कल्पना करें कि आपके किसी जानने वाले ने बहुत गलत तरीके से व्यवहार किया। आपकी संस्कृति में, आप इस व्यक्ति को कैसे सुधारेंगे या कैसे डाँटेंगे? ऐसा कौन सा समय होता है जब आप दूसरे लोगों के सामने किसी को सुधारेंगे? आप ऐसा क्यों करेंगे? इस ऑडियो को यहाँ रोकें।</w:t>
      </w:r>
    </w:p>
    <w:p>
      <w:pPr/>
      <w:r>
        <w:rPr>
          <w:lang w:val="hi_IN" w:bidi="hi_IN"/>
        </w:rPr>
      </w:r>
      <w:r>
        <w:rPr>
          <w:lang w:val="hi_IN" w:bidi="hi_IN"/>
        </w:rPr>
        <w:t>इसलिए अन्य विश्वासियों के सामने, पौलुस ने पतरस को डाँटा। पौलुस ने कहा कि पतरस एक यहूदी है, परन्तु वह एक अन्यजाति की तरह व्यवहार करता है। क्योंकि जब पतरस अन्ताकिया पहुँचा तो उसने अन्यजातियों के साथ भोजन किया, इसलिए पतरस ने यहूदी नियमों का पालन करना बंद कर दिया। इसलिए फिर पतरस एक अन्यजाति की तरह रहा या वही करता था जो अन्यजाति करते थे। यदि पतरस स्वयं यहूदियों की तरह जीवन नहीं जीता और यहूदी व्यवस्था का पालन नहीं करता, तो वह अन्यजातियों को यहूदी रीति-रिवाजों का पालन करने के लिए बाध्य नहीं कर सकता। जब पतरस इस प्रकार व्यवहार करता है, तो ऐसा प्रतीत होता है मानो वह कह रहा हो कि विश्वासियों को इन व्यवस्थाओं का पालन करना चाहिए और यहूदियों की तरह जीवन जीना चाहिए। पतरस एक पाखंडी की तरह व्यवहार करता है या उस व्यक्ति की तरह जो कहता कुछ है और फिर करता कुछ और है!</w:t>
      </w:r>
      <w:r>
        <w:rPr>
          <w:lang w:val="hi_IN" w:bidi="hi_IN"/>
        </w:rPr>
      </w:r>
    </w:p>
    <w:p>
      <w:pPr>
        <w:pStyle w:val="Heading3"/>
      </w:pPr>
      <w:r>
        <w:rPr>
          <w:lang w:val="hi_IN" w:bidi="hi_IN"/>
        </w:rPr>
        <w:t>घटनाओं को समझाना</w:t>
      </w:r>
    </w:p>
    <w:p>
      <w:pPr/>
      <w:r>
        <w:rPr>
          <w:lang w:val="hi_IN" w:bidi="hi_IN"/>
        </w:rPr>
      </w:r>
      <w:r>
        <w:rPr>
          <w:lang w:val="hi_IN" w:bidi="hi_IN"/>
        </w:rPr>
        <w:t>गलातियों 2:11–14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हिस्सों, पात्रों और परिवेश को परिभाषित करेगा। फिर समूह इस भाग को अपने मन में समझने की कोशिश करेगा।</w:t>
      </w:r>
    </w:p>
    <w:p>
      <w:pPr/>
      <w:r>
        <w:rPr>
          <w:lang w:val="hi_IN" w:bidi="hi_IN"/>
        </w:rPr>
      </w:r>
      <w:r>
        <w:rPr>
          <w:lang w:val="hi_IN" w:bidi="hi_IN"/>
        </w:rPr>
        <w:t xml:space="preserve">इस भाग में तीन हिस्से हैं। </w:t>
      </w:r>
    </w:p>
    <w:p>
      <w:pPr/>
      <w:r>
        <w:rPr>
          <w:lang w:val="hi_IN" w:bidi="hi_IN"/>
        </w:rPr>
      </w:r>
      <w:r>
        <w:rPr>
          <w:b/>
          <w:lang w:val="hi_IN" w:bidi="hi_IN"/>
        </w:rPr>
        <w:t>पहले भाग में:</w:t>
      </w:r>
      <w:r>
        <w:rPr>
          <w:lang w:val="hi_IN" w:bidi="hi_IN"/>
        </w:rPr>
        <w:t xml:space="preserve"> पौलुस इस कहानी को शुरू करता है कि पौलुस ने अन्ताकिया में पतरस को कैसे सुधारा। जब पतरस पहुँचा, तब उसने अन्यजाति विश्वासियों के साथ भोजन किया और उनके साथ बातचीत की।</w:t>
      </w:r>
    </w:p>
    <w:p>
      <w:pPr/>
      <w:r>
        <w:rPr>
          <w:lang w:val="hi_IN" w:bidi="hi_IN"/>
        </w:rPr>
      </w:r>
      <w:r>
        <w:rPr>
          <w:b/>
          <w:lang w:val="hi_IN" w:bidi="hi_IN"/>
        </w:rPr>
        <w:t>दूसरे भाग में:</w:t>
      </w:r>
      <w:r>
        <w:rPr>
          <w:lang w:val="hi_IN" w:bidi="hi_IN"/>
        </w:rPr>
        <w:t xml:space="preserve"> जब याकूब की ओर से कुछ लोग अन्ताकिया पहुँचे, तब पतरस ने धीरे-धीरे अन्यजाति विश्वासियों के साथ भोजन करना बन्द कर दिया। पतरस, बरनबास और अन्य यहूदी विश्वासियों ने अपने आप को अन्यजाति विश्वासियों से अलग करना शुरू किया।</w:t>
      </w:r>
    </w:p>
    <w:p>
      <w:pPr/>
      <w:r>
        <w:rPr>
          <w:lang w:val="hi_IN" w:bidi="hi_IN"/>
        </w:rPr>
      </w:r>
      <w:r>
        <w:rPr>
          <w:b/>
          <w:lang w:val="hi_IN" w:bidi="hi_IN"/>
        </w:rPr>
        <w:t>तीसरे भाग में:</w:t>
      </w:r>
      <w:r>
        <w:rPr>
          <w:lang w:val="hi_IN" w:bidi="hi_IN"/>
        </w:rPr>
        <w:t xml:space="preserve"> अन्य विश्वासियों के सामने, पौलुस ने पतरस को डाँटा।</w:t>
      </w:r>
    </w:p>
    <w:p>
      <w:pPr/>
      <w:r>
        <w:rPr>
          <w:lang w:val="hi_IN" w:bidi="hi_IN"/>
        </w:rPr>
      </w:r>
      <w:r>
        <w:rPr>
          <w:lang w:val="hi_IN" w:bidi="hi_IN"/>
        </w:rPr>
        <w:t>इस भाग में पात्र हैं:</w:t>
      </w:r>
    </w:p>
    <w:p>
      <w:pPr>
        <w:pStyle w:val="ListBullet"/>
        <w:spacing w:line="240" w:lineRule="auto"/>
        <w:ind w:left="720"/>
      </w:pPr>
      <w:r>
        <w:rPr>
          <w:lang w:val="hi_IN" w:bidi="hi_IN"/>
        </w:rPr>
      </w:r>
      <w:r>
        <w:rPr>
          <w:lang w:val="hi_IN" w:bidi="hi_IN"/>
        </w:rPr>
        <w:t>पौलुस</w:t>
      </w:r>
    </w:p>
    <w:p>
      <w:pPr>
        <w:pStyle w:val="ListBullet"/>
        <w:spacing w:line="240" w:lineRule="auto"/>
        <w:ind w:left="720"/>
      </w:pPr>
      <w:r>
        <w:rPr>
          <w:lang w:val="hi_IN" w:bidi="hi_IN"/>
        </w:rPr>
      </w:r>
      <w:r>
        <w:rPr>
          <w:lang w:val="hi_IN" w:bidi="hi_IN"/>
        </w:rPr>
        <w:t>केफा, जिसका नाम पतरस भी है</w:t>
      </w:r>
    </w:p>
    <w:p>
      <w:pPr>
        <w:pStyle w:val="ListBullet"/>
        <w:spacing w:line="240" w:lineRule="auto"/>
        <w:ind w:left="720"/>
      </w:pPr>
      <w:r>
        <w:rPr>
          <w:lang w:val="hi_IN" w:bidi="hi_IN"/>
        </w:rPr>
      </w:r>
      <w:r>
        <w:rPr>
          <w:lang w:val="hi_IN" w:bidi="hi_IN"/>
        </w:rPr>
        <w:t>अन्यजाति विश्वासी</w:t>
      </w:r>
    </w:p>
    <w:p>
      <w:pPr>
        <w:pStyle w:val="ListBullet"/>
        <w:spacing w:line="240" w:lineRule="auto"/>
        <w:ind w:left="720"/>
      </w:pPr>
      <w:r>
        <w:rPr>
          <w:lang w:val="hi_IN" w:bidi="hi_IN"/>
        </w:rPr>
      </w:r>
      <w:r>
        <w:rPr>
          <w:lang w:val="hi_IN" w:bidi="hi_IN"/>
        </w:rPr>
        <w:t>याकूब की ओर पुरुषों का समूह</w:t>
      </w:r>
    </w:p>
    <w:p>
      <w:pPr>
        <w:pStyle w:val="ListBullet"/>
        <w:spacing w:line="240" w:lineRule="auto"/>
        <w:ind w:left="720"/>
      </w:pPr>
      <w:r>
        <w:rPr>
          <w:lang w:val="hi_IN" w:bidi="hi_IN"/>
        </w:rPr>
      </w:r>
      <w:r>
        <w:rPr>
          <w:lang w:val="hi_IN" w:bidi="hi_IN"/>
        </w:rPr>
        <w:t>यहूदी विश्वासी</w:t>
      </w:r>
    </w:p>
    <w:p>
      <w:pPr>
        <w:pStyle w:val="ListBullet"/>
        <w:spacing w:line="240" w:lineRule="auto"/>
        <w:ind w:left="720"/>
      </w:pPr>
      <w:r>
        <w:rPr>
          <w:lang w:val="hi_IN" w:bidi="hi_IN"/>
        </w:rPr>
      </w:r>
      <w:r>
        <w:rPr>
          <w:lang w:val="hi_IN" w:bidi="hi_IN"/>
        </w:rPr>
        <w:t>और बरनबास</w:t>
      </w:r>
    </w:p>
    <w:p>
      <w:pPr/>
      <w:r>
        <w:rPr>
          <w:lang w:val="hi_IN" w:bidi="hi_IN"/>
        </w:rPr>
      </w:r>
      <w:r>
        <w:rPr>
          <w:lang w:val="hi_IN" w:bidi="hi_IN"/>
        </w:rPr>
        <w:t>समूह में, भाग के परिवेश के इन हिस्सों पर ध्यान दें:</w:t>
      </w:r>
    </w:p>
    <w:p>
      <w:pPr/>
      <w:r>
        <w:rPr>
          <w:lang w:val="hi_IN" w:bidi="hi_IN"/>
        </w:rPr>
      </w:r>
      <w:r>
        <w:rPr>
          <w:lang w:val="hi_IN" w:bidi="hi_IN"/>
        </w:rPr>
        <w:t>पहले भाग में, पौलुस समझाता है कि कहानी का यह भाग किस बारे में होगा। यह ऐसा है जैसे पौलुस कह रहा हो, “यह उस समय की घटना है जब मुझे अन्ताकिया में कैफा को सुधारना पड़ा था।” कैफा पतरस का एक और नाम है। पौलुस को पतरस का विरोध करना पड़ा, क्योंकि पतरस ने बहुत गलत व्यवहार किया था। पौलुस ने पतरस का सामना उसके मुँह पर, या पतरस की उपस्थिति में किया। पौलुस ने पतरस की आलोचना उसकी अनुपस्थिति में नहीं की।</w:t>
      </w:r>
    </w:p>
    <w:p>
      <w:pPr/>
      <w:r>
        <w:rPr>
          <w:lang w:val="hi_IN" w:bidi="hi_IN"/>
        </w:rPr>
      </w:r>
      <w:r>
        <w:rPr>
          <w:lang w:val="hi_IN" w:bidi="hi_IN"/>
        </w:rPr>
        <w:t>यहाँ रुकें और समूह के रूप में इस प्रश्न पर चर्चा करें: अपनी भाषा में, आप कैसे दिखाएँगे कि आपने किसी का सामना किया या उसकी आलोचना की, जहाँ वह व्यक्ति आपकी बात सुन सके? इस ऑडियो को यहाँ रोकें।</w:t>
      </w:r>
    </w:p>
    <w:p>
      <w:pPr/>
      <w:r>
        <w:rPr>
          <w:lang w:val="hi_IN" w:bidi="hi_IN"/>
        </w:rPr>
      </w:r>
      <w:r>
        <w:rPr>
          <w:lang w:val="hi_IN" w:bidi="hi_IN"/>
        </w:rPr>
        <w:t>पौलुस कहता है कि पतरस दोषी ठहरा, जो यह कहने का एक ठोस तरीका है कि पतरस परमेश्वर की आज्ञा का उल्लंघन करने का दोषी था। चूँकि पौलुस गलातियों को कुछ बातें समझाने के लिए कहानियाँ सुना रहा है, इसलिए हम जान सकते हैं कि पतरस से कही गई पौलुस की बातें गलातियों के मुद्दे पर भी लागू होंगी। अब जब पौलुस ने यह बता दिया है कि कहानी का यह भाग किस बारे में होगा, तो पौलुस समझाता है कि क्या हुआ था।</w:t>
      </w:r>
    </w:p>
    <w:p>
      <w:pPr/>
      <w:r>
        <w:rPr>
          <w:lang w:val="hi_IN" w:bidi="hi_IN"/>
        </w:rPr>
      </w:r>
      <w:r>
        <w:rPr>
          <w:lang w:val="hi_IN" w:bidi="hi_IN"/>
        </w:rPr>
        <w:t>यहाँ रुकें और समूह के रूप में चर्चा करें: एक गतिविधि के रूप में, अपने जीवन से एक छोटी कहानी सुनाएँ, लेकिन पहले घोषणा करें कि कहानी किस बारे में होगी। समूह में ऐसे कुछ अवसरों पर चर्चा करें जब आप इस तरह से कहानी शुरू करेंगे। इस ऑडियो को यहाँ रोकें।</w:t>
      </w:r>
    </w:p>
    <w:p>
      <w:pPr/>
      <w:r>
        <w:rPr>
          <w:lang w:val="hi_IN" w:bidi="hi_IN"/>
        </w:rPr>
      </w:r>
      <w:r>
        <w:rPr>
          <w:lang w:val="hi_IN" w:bidi="hi_IN"/>
        </w:rPr>
        <w:t>याद रखें कि पिछले भाग में, पौलुस और बरनबास यरूशलेम में थे। अब, इस कहानी में, पौलुस और बरनबास अन्ताकिया शहर में काम कर रहे थे, और पतरस मिलने आया। यह ठीक से स्पष्ट नहीं है कि पतरस अन्ताकिया क्यों आया। क्योंकि अन्ताकिया यरूशलेम से 500 किलोमीटर से भी अधिक दूर है, इसलिए संभवतः पतरस वहाँ कम-से-कम कई सप्ताह तक ठहरा। जब पतरस पहली बार अन्ताकिया पहुँचा, तो वह नियमित रूप से यहूदियों और अन्यजातियों दोनों के साथ भोजन में शामिल होता था।</w:t>
      </w:r>
    </w:p>
    <w:p>
      <w:pPr/>
      <w:r>
        <w:rPr>
          <w:lang w:val="hi_IN" w:bidi="hi_IN"/>
        </w:rPr>
      </w:r>
      <w:r>
        <w:rPr>
          <w:lang w:val="hi_IN" w:bidi="hi_IN"/>
        </w:rPr>
        <w:t>दूसरे भाग में, कुछ लोग याकूब की ओर से, जो सम्भवतः यरूशलेम में था, अन्ताकिया आए। जब वे लोग आए, तब पतरस ने धीरे-धीरे अपने आप को अन्यजाति विश्वासियों के समूह से अलग करना शुरू कर दिया। पतरस ने उन विश्वासियों के साथ भोजन करना भी बंद कर दिया। पौलुस कहता है कि पतरस ने ऐसा इसलिए किया क्योंकि वह उन लोगों से डरता था जो कहते थे कि किसी को अन्यजाति विश्वासियों का खतना करना चाहिए। पतरस को शायद यह चिंता थी कि यहूदी, विश्वासी और अविश्वासी दोनों ही, पतरस के बारे में बुरा सोचेंगे और पतरस की बात नहीं सुनेंगे। परन्तु इससे कोई फर्क नहीं पड़ता कि पतरस ने ऐसा क्यों किया, पतरस ने इस तरह से कार्य किया जो पतरस द्वारा सिखाए गए सुसमाचार के अनुरूप नहीं था। पतरस ने पाखंडी तरीके से व्यवहार किया।</w:t>
      </w:r>
    </w:p>
    <w:p>
      <w:pPr/>
      <w:r>
        <w:rPr>
          <w:lang w:val="hi_IN" w:bidi="hi_IN"/>
        </w:rPr>
      </w:r>
      <w:r>
        <w:rPr>
          <w:lang w:val="hi_IN" w:bidi="hi_IN"/>
        </w:rPr>
        <w:t>अन्य यहूदी विश्वासी पतरस के साथ शामिल हो गए और उन्होंने भी पाखंडी तरीके से व्यवहार किया। यद्यपि विश्वासी यह जानते थे और सिखाते थे कि सभी समान थे, फिर भी यहूदी विश्वासी अब ऐसा व्यवहार करते थे जैसे अन्यजाति विश्वासी बुरे हों या उनके आसपास रहना खतरनाक हो। याद रखें कि पिछले भाग में, पतरस और यरूशलेम के अगुवे इस बात पर सहमत थे कि लोगों को विश्वासी बनने के लिए यहूदी होने की आवश्यकता नहीं थी। हालाँकि, इस भाग में, पतरस ने ऐसा व्यवहार किया जैसे अन्यजाति विश्वासी वास्तविक विश्वासी नहीं थे। पौलुस कहता है कि बरनबास ने भी पतरस के उदाहरण का अनुसरण किया। यह ऐसा है मानो सुसमाचार का सत्य सही मार्ग हो, परन्तु बरनबास ने यहूदी विश्वासियों को अपने आपको उस सही मार्ग से हटाकर गलत मार्ग पर ले जाने दिया।</w:t>
      </w:r>
    </w:p>
    <w:p>
      <w:pPr/>
      <w:r>
        <w:rPr>
          <w:lang w:val="hi_IN" w:bidi="hi_IN"/>
        </w:rPr>
      </w:r>
      <w:r>
        <w:rPr>
          <w:lang w:val="hi_IN" w:bidi="hi_IN"/>
        </w:rPr>
        <w:t>यहाँ रुकें और समूह के रूप में इस प्रश्न पर चर्चा करें: आप उस तरीके का वर्णन कैसे करेंगे जिसमें कोई व्यक्ति किसी एक तरीके से विश्वास करने या कार्य करने की बात कहता है, लेकिन वास्तव में वह व्यक्ति अलग तरीके से कार्य करता है? इस ऑडियो को यहाँ रोकें।</w:t>
      </w:r>
    </w:p>
    <w:p>
      <w:pPr/>
      <w:r>
        <w:rPr>
          <w:lang w:val="hi_IN" w:bidi="hi_IN"/>
        </w:rPr>
      </w:r>
      <w:r>
        <w:rPr>
          <w:lang w:val="hi_IN" w:bidi="hi_IN"/>
        </w:rPr>
        <w:t>तीसरे भाग में, पौलुस ने पतरस का सामना किया। पौलुस ने पतरस के अलग तरह से व्यवहार करना शुरू करने के तुरंत बाद ऐसा नहीं किया, बल्कि केवल तब किया जब यह कलीसिया में एक बड़ी समस्या बन गई। पौलुस कहता है कि पतरस और अन्य यहूदी विश्वासी सुसमाचार के सत्य के अनुसार सीधे नहीं चल रहे थे। इसका अर्थ है कि यहूदी विश्वासियों ने वास्तव में सुसमाचार का पालन नहीं किया, जो कि सच है। इसलिए पौलुस ने पतरस को सुधारने का निर्णय लिया। पौलुस यह दिखाना जारी रखता है कि यरूशलेम के अगुवों का पौलुस पर अधिकार नहीं है। पौलुस और पतरस सह-कार्यकर्ताओं के समान हैं और एक-दूसरे को सुधार सकते हैं।</w:t>
      </w:r>
    </w:p>
    <w:p>
      <w:pPr/>
      <w:r>
        <w:rPr>
          <w:lang w:val="hi_IN" w:bidi="hi_IN"/>
        </w:rPr>
      </w:r>
      <w:r>
        <w:rPr>
          <w:lang w:val="hi_IN" w:bidi="hi_IN"/>
        </w:rPr>
        <w:t>यहाँ रुकें और समूह के रूप में इस प्रश्न पर चर्चा करें: दो बार, पौलुस किसी व्यक्ति के सुसमाचार का पालन करने के तरीके की तुलना किसी अच्छे और सही मार्ग पर चलने के तरीके से करता है। पौलुस कहता है कि यहूदी विश्वासियों ने बरनबास को सही मार्ग से भटका दिया। पौलुस यह भी कहता है कि यहूदी विश्वासी सुसमाचार के अनुसार नहीं चलते हैं या उसके मार्ग का अनुसरण नहीं करते हैं। अपनी भाषा में, आप उस तरीके के बारे में कैसे बात करेंगे जिसमें लोग जीवन जीने के लिए कुछ नियमों का पालन करते हैं या उन्हें मानते हैं? आप इस आज्ञाकारिता की तुलना किससे करेंगे? चर्चा करें कि आप उस तरीके का अनुवाद कैसे करना चाहते हैं जिससे यहूदी विश्वासियों ने बरनबास को भटका दिया क्योंकि वे सही मार्ग पर नहीं चल रहे थे। यहूदी विश्वासी सही मार्ग का अनुसरण नहीं करते हैं, जो सुसमाचार में जीने का सही तरीका है। इस ऑडियो को यहाँ रोकें।</w:t>
      </w:r>
    </w:p>
    <w:p>
      <w:pPr/>
      <w:r>
        <w:rPr>
          <w:lang w:val="hi_IN" w:bidi="hi_IN"/>
        </w:rPr>
      </w:r>
      <w:r>
        <w:rPr>
          <w:lang w:val="hi_IN" w:bidi="hi_IN"/>
        </w:rPr>
        <w:t>पौलुस ने अन्य विश्वासियों के सामने पतरस से बात की, ताकि अन्य विश्वासी भी यह सुन सकें कि उनका व्यवहार गलत था। पौलुस ने घोषणा की कि हालाँकि पतरस यहूदी लोगों के समूह से है, फिर भी पतरस अब यहूदी व्यवस्था और रीति-रिवाजों का पालन नहीं करता है। पतरस एक अन्यजाति की तरह व्यवहार करता है। फिर पौलुस ने एक ऐसा प्रश्न पूछा जिसका उत्तर देने की उसे किसी से उम्मीद नहीं थी। इस प्रश्न से, पौलुस ने दृढ़ता से दिखाया कि पतरस ने गलत तरीके से व्यवहार किया। पतरस के व्यवहार के कारण यह ऐसा है मानो पतरस कह रहा हो कि विश्वासियों को यहूदियों की तरह जीना चाहिए। पौलुस कहता है कि पतरस के लिए यह कहना उचित नहीं है, क्योंकि पतरस स्वयं सारी यहूदी व्यवस्थाओं का पालन नहीं करता है!</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w:t>
      </w:r>
      <w:r>
        <w:rPr>
          <w:lang w:val="hi_IN" w:bidi="hi_IN"/>
        </w:rPr>
      </w:r>
    </w:p>
    <w:p>
      <w:pPr>
        <w:pStyle w:val="Heading3"/>
      </w:pPr>
      <w:r>
        <w:rPr>
          <w:lang w:val="hi_IN" w:bidi="hi_IN"/>
        </w:rPr>
        <w:t>पाठ को नाटकीय रूप देना</w:t>
      </w:r>
    </w:p>
    <w:p>
      <w:pPr/>
      <w:r>
        <w:rPr>
          <w:lang w:val="hi_IN" w:bidi="hi_IN"/>
        </w:rPr>
      </w:r>
      <w:r>
        <w:rPr>
          <w:lang w:val="hi_IN" w:bidi="hi_IN"/>
        </w:rPr>
        <w:t>गलातियों 2:11–14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नाटक के रूप में प्रस्तुत करेगा।</w:t>
      </w:r>
    </w:p>
    <w:p>
      <w:pPr/>
      <w:r>
        <w:rPr>
          <w:lang w:val="hi_IN" w:bidi="hi_IN"/>
        </w:rPr>
      </w:r>
      <w:r>
        <w:rPr>
          <w:lang w:val="hi_IN" w:bidi="hi_IN"/>
        </w:rPr>
        <w:t xml:space="preserve">इस भाग में तीन हिस्से हैं। </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पौलुस</w:t>
      </w:r>
    </w:p>
    <w:p>
      <w:pPr>
        <w:pStyle w:val="ListBullet"/>
        <w:spacing w:line="240" w:lineRule="auto"/>
        <w:ind w:left="720"/>
      </w:pPr>
      <w:r>
        <w:rPr>
          <w:lang w:val="hi_IN" w:bidi="hi_IN"/>
        </w:rPr>
      </w:r>
      <w:r>
        <w:rPr>
          <w:lang w:val="hi_IN" w:bidi="hi_IN"/>
        </w:rPr>
        <w:t>केफा, जिसका नाम पतरस भी है</w:t>
      </w:r>
    </w:p>
    <w:p>
      <w:pPr>
        <w:pStyle w:val="ListBullet"/>
        <w:spacing w:line="240" w:lineRule="auto"/>
        <w:ind w:left="720"/>
      </w:pPr>
      <w:r>
        <w:rPr>
          <w:lang w:val="hi_IN" w:bidi="hi_IN"/>
        </w:rPr>
      </w:r>
      <w:r>
        <w:rPr>
          <w:lang w:val="hi_IN" w:bidi="hi_IN"/>
        </w:rPr>
        <w:t>अन्यजाति विश्वासी</w:t>
      </w:r>
    </w:p>
    <w:p>
      <w:pPr>
        <w:pStyle w:val="ListBullet"/>
        <w:spacing w:line="240" w:lineRule="auto"/>
        <w:ind w:left="720"/>
      </w:pPr>
      <w:r>
        <w:rPr>
          <w:lang w:val="hi_IN" w:bidi="hi_IN"/>
        </w:rPr>
      </w:r>
      <w:r>
        <w:rPr>
          <w:lang w:val="hi_IN" w:bidi="hi_IN"/>
        </w:rPr>
        <w:t>याकूब की ओर से आए पुरुषों का समूह</w:t>
      </w:r>
    </w:p>
    <w:p>
      <w:pPr>
        <w:pStyle w:val="ListBullet"/>
        <w:spacing w:line="240" w:lineRule="auto"/>
        <w:ind w:left="720"/>
      </w:pPr>
      <w:r>
        <w:rPr>
          <w:lang w:val="hi_IN" w:bidi="hi_IN"/>
        </w:rPr>
      </w:r>
      <w:r>
        <w:rPr>
          <w:lang w:val="hi_IN" w:bidi="hi_IN"/>
        </w:rPr>
        <w:t>यहूदी विश्वासी</w:t>
      </w:r>
    </w:p>
    <w:p>
      <w:pPr>
        <w:pStyle w:val="ListBullet"/>
        <w:spacing w:line="240" w:lineRule="auto"/>
        <w:ind w:left="720"/>
      </w:pPr>
      <w:r>
        <w:rPr>
          <w:lang w:val="hi_IN" w:bidi="hi_IN"/>
        </w:rPr>
      </w:r>
      <w:r>
        <w:rPr>
          <w:lang w:val="hi_IN" w:bidi="hi_IN"/>
        </w:rPr>
        <w:t>और बरनबास</w:t>
      </w:r>
    </w:p>
    <w:p>
      <w:pPr/>
      <w:r>
        <w:rPr>
          <w:lang w:val="hi_IN" w:bidi="hi_IN"/>
        </w:rPr>
      </w:r>
      <w:r>
        <w:rPr>
          <w:lang w:val="hi_IN" w:bidi="hi_IN"/>
        </w:rPr>
        <w:t>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प्रवाह, कथानक और कालक्रम पर ध्यान दें। यह सुनिश्चित करें कि आपसे इस भाग के कठिन या महत्वपूर्ण हिस्सों का अभिनय करना छूट न जाए। इस भाग के हर हिस्से को याद करने में एक दूसरे की सहायता करें।</w:t>
      </w:r>
    </w:p>
    <w:p>
      <w:pPr/>
      <w:r>
        <w:rPr>
          <w:lang w:val="hi_IN" w:bidi="hi_IN"/>
        </w:rPr>
      </w:r>
      <w:r>
        <w:rPr>
          <w:lang w:val="hi_IN" w:bidi="hi_IN"/>
        </w:rPr>
        <w:t>इस ऑडियो को यहाँ रोकें और इस भाग का अभिनय करें।</w:t>
      </w:r>
    </w:p>
    <w:p>
      <w:pPr/>
      <w:r>
        <w:rPr>
          <w:lang w:val="hi_IN" w:bidi="hi_IN"/>
        </w:rPr>
      </w:r>
      <w:r>
        <w:rPr>
          <w:lang w:val="hi_IN" w:bidi="hi_IN"/>
        </w:rPr>
        <w:t>समूह को इस भाग का अभिनय दूसरी बार करना चाहिए। नाटक में कुछ जगहों पर, नाटक को रोकें और पात्र निभाने वाले व्यक्ति से पूछें, "आप क्या महसूस कर रहे हैं या क्या सोच रहे हैं?" पात्र निभाने वाले व्यक्ति को यह उत्तर देना चाहिए कि यदि वह उस पात्र की जगह होता, तो वह क्या महसूस करता या सोचता। उसके बाद नाटक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नीचे अभिनय और उसके संभावित उत्तरों का एक उदाहरण दिया गया है।</w:t>
      </w:r>
    </w:p>
    <w:p>
      <w:pPr/>
      <w:r>
        <w:rPr>
          <w:lang w:val="hi_IN" w:bidi="hi_IN"/>
        </w:rPr>
      </w:r>
      <w:r>
        <w:rPr>
          <w:lang w:val="hi_IN" w:bidi="hi_IN"/>
        </w:rPr>
        <w:t>पौलुस कहता है, "एक दिन, पतरस अन्ताकिया के विश्वासियों से मिलने आया, जहाँ मैं था। जब पतरस अन्ताकिया में था, तब मैंने अन्य विश्वासियों के सामने पतरस को सुधारा, क्योंकि पतरस ने कुछ ऐसा किया था जो बहुत गलत था। असल में यह हुआ था। पतरस अन्यजातियों के साथ भोजन कर रहा था, लेकिन फिर याकूब के कुछ लोग वहाँ पहुँचे। इन लोगों के अन्ताकिया पहुँचने के बाद, पतरस ने अन्यजाति विश्वासियों के साथ भोजन करने या उनके साथ बातचीत करने से बचना शुरू किया। पतरस ने ऐसा इसलिए किया क्योंकि पतरस उन लोगों से डरता था जो इस बात पर जोर देते थे कि खतना आवश्यक 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पतरस का किरदार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अन्ताकिया में अन्यजाति विश्वासियों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पौलुस कहता है, "फिर वहाँ के अन्य यहूदी विश्वासी पतरस के साथ शामिल हो गए। उन विश्वासियों ने भी ऐसा व्यवहार करना शुरू कर दिया जिसके बारे में वे जानते थे कि वह सही नहीं था। यहाँ तक कि बरनबास भी उन विश्वासियों के साथ वैसा गलत काम करने में शामिल हो गया।"</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यहूदी विश्वासियों और बरनबास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पौलुस कहता है, "परन्तु जब मुझे पता चला कि पतरस और यहूदी विश्वासी सच्चे सुसमाचार का पालन नहीं कर रहे थे, तो मैंने सभी के सामने पतरस से कहा, 'तू एक यहूदी है, परन्तु तू एक अन्यजाति की तरह व्यवहार करता है। तू एक यहूदी की तरह व्यवहार नहीं करता है। अन्यजाति विश्वासियों को यहूदियों की तरह व्यवहार करने के लिए मजबूर करना गलत 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पौलुस की भूमिका निभाने वाले व्यक्ति से पूछें, "आप क्या महसूस कर रहे हैं या क्या सोच रहे हैं?" वह व्यक्ति इस तरह से उत्तर दे सकता है:</w:t>
      </w:r>
      <w:r>
        <w:rPr>
          <w:lang w:val="hi_IN" w:bidi="hi_IN"/>
        </w:rPr>
      </w:r>
    </w:p>
    <w:p>
      <w:pPr>
        <w:pStyle w:val="Heading3"/>
      </w:pPr>
      <w:r>
        <w:rPr>
          <w:lang w:val="hi_IN" w:bidi="hi_IN"/>
        </w:rPr>
        <w:t>आवश्यक जानकारी</w:t>
      </w:r>
    </w:p>
    <w:p>
      <w:pPr/>
      <w:r>
        <w:rPr>
          <w:lang w:val="hi_IN" w:bidi="hi_IN"/>
        </w:rPr>
      </w:r>
      <w:r>
        <w:rPr>
          <w:lang w:val="hi_IN" w:bidi="hi_IN"/>
        </w:rPr>
        <w:t>गलातियों 2:11–14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मुख्य शब्दों और शब्दावलियों पर चर्चा करेगा।</w:t>
      </w:r>
    </w:p>
    <w:p>
      <w:pPr/>
      <w:r>
        <w:rPr>
          <w:lang w:val="hi_IN" w:bidi="hi_IN"/>
        </w:rPr>
      </w:r>
      <w:r>
        <w:rPr>
          <w:lang w:val="hi_IN" w:bidi="hi_IN"/>
        </w:rPr>
        <w:t>पौलुस कहता है कि पतरस को दोषी ठहराया गया था, जिसका अर्थ है कि पतरस गलत तरीके से व्यवहार करने का दोषी था।</w:t>
      </w:r>
    </w:p>
    <w:p>
      <w:pPr/>
      <w:r>
        <w:rPr>
          <w:lang w:val="hi_IN" w:bidi="hi_IN"/>
        </w:rPr>
      </w:r>
      <w:r>
        <w:rPr>
          <w:lang w:val="hi_IN" w:bidi="hi_IN"/>
        </w:rPr>
        <w:t xml:space="preserve">यहाँ रुकें और समूह के रूप में चर्चा करें कि आप </w:t>
      </w:r>
      <w:r>
        <w:rPr>
          <w:b/>
          <w:lang w:val="hi_IN" w:bidi="hi_IN"/>
        </w:rPr>
        <w:t>दोषी ठहराए जाने</w:t>
      </w:r>
      <w:r>
        <w:rPr>
          <w:lang w:val="hi_IN" w:bidi="hi_IN"/>
        </w:rPr>
        <w:t xml:space="preserve"> के लिए किस शब्द या वाक्यांश का उपयोग करेंगे। यदि आपने बाइबल की किसी और पुस्तक में इस शब्द का पहले ही अनुवाद किया है, तो यहाँ भी वही शब्द प्रयोग करें जो आपने वहाँ किया था। इस ऑडियो को यहाँ रोकें।</w:t>
      </w:r>
    </w:p>
    <w:p>
      <w:pPr/>
      <w:r>
        <w:rPr>
          <w:lang w:val="hi_IN" w:bidi="hi_IN"/>
        </w:rPr>
      </w:r>
      <w:r>
        <w:rPr>
          <w:lang w:val="hi_IN" w:bidi="hi_IN"/>
        </w:rPr>
        <w:t xml:space="preserve">जब पतरस पहली बार अन्ताकिया पहुँचा, तो पतरस ने </w:t>
      </w:r>
      <w:r>
        <w:rPr>
          <w:b/>
          <w:lang w:val="hi_IN" w:bidi="hi_IN"/>
        </w:rPr>
        <w:t>अन्यजातियों</w:t>
      </w:r>
      <w:r>
        <w:rPr>
          <w:lang w:val="hi_IN" w:bidi="hi_IN"/>
        </w:rPr>
        <w:t xml:space="preserve"> के साथ भोजन किया। अन्यजाति शब्द उन सभी लोगों को दर्शाता है जो यहूदी नहीं थे। यहाँ, पौलुस का अर्थ शायद अन्यजाति विश्वासियों से है। अन्यजातियों के बारे में अधिक जानकारी के लिए, मुख्य शब्दावली देखें। अन्यजातियों के लिए उसी शब्द या वाक्यांश का उपयोग करें जिसका उपयोग आपने पिछले भागों में किया है।</w:t>
      </w:r>
    </w:p>
    <w:p>
      <w:pPr/>
      <w:r>
        <w:rPr>
          <w:lang w:val="hi_IN" w:bidi="hi_IN"/>
        </w:rPr>
      </w:r>
      <w:r>
        <w:rPr>
          <w:lang w:val="hi_IN" w:bidi="hi_IN"/>
        </w:rPr>
        <w:t xml:space="preserve">पतरस </w:t>
      </w:r>
      <w:r>
        <w:rPr>
          <w:b/>
          <w:lang w:val="hi_IN" w:bidi="hi_IN"/>
        </w:rPr>
        <w:t>खतना वाले</w:t>
      </w:r>
      <w:r>
        <w:rPr>
          <w:lang w:val="hi_IN" w:bidi="hi_IN"/>
        </w:rPr>
        <w:t xml:space="preserve"> समूह के लोगों से डरता था। खतना या किसी व्यक्ति का खतना करना एक यहूदी प्रथा है जिसमें लड़के के लिंग के सिरे पर स्थित ढीली त्वचा को हटा दिया जाता है। खतना एक चिन्ह था कि परमेश्वर ने उस व्यक्ति को उस वाचा में शामिल किया था जो परमेश्वर ने अब्राहम के साथ बाँधी थी। खतना वाले समूह के लोग मानते थे कि विश्वासी होने के लिए खतना आवश्यक था। खतना के बारे में अधिक जानकारी के लिए, मुख्य शब्दावली देखें। खतना के लिए उसी शब्द या वाक्यांश का उपयोग करें जिसका उपयोग आपने पिछले भागों में किया है।</w:t>
      </w:r>
    </w:p>
    <w:p>
      <w:pPr/>
      <w:r>
        <w:rPr>
          <w:lang w:val="hi_IN" w:bidi="hi_IN"/>
        </w:rPr>
      </w:r>
      <w:r>
        <w:rPr>
          <w:b/>
          <w:lang w:val="hi_IN" w:bidi="hi_IN"/>
        </w:rPr>
        <w:t>यहूदियों</w:t>
      </w:r>
      <w:r>
        <w:rPr>
          <w:lang w:val="hi_IN" w:bidi="hi_IN"/>
        </w:rPr>
        <w:t xml:space="preserve"> ने वैसा ही व्यवहार करना शुरू कर दिया जैसा पतरस ने किया था। "यहूदी" उन लोगों को दर्शाता है जो याकूब के वंशज हैं। यहाँ, पौलुस का अर्थ शायद यहूदी विश्वासियों से है। यहूदी के बारे में अधिक जानकारी के लिए, मुख्य शब्दावली देखें। यहूदी के लिए उसी शब्द या वाक्यांश का उपयोग करें जिसका उपयोग आपने पिछले भागों में किया था।</w:t>
      </w:r>
    </w:p>
    <w:p>
      <w:pPr/>
      <w:r>
        <w:rPr>
          <w:lang w:val="hi_IN" w:bidi="hi_IN"/>
        </w:rPr>
      </w:r>
      <w:r>
        <w:rPr>
          <w:lang w:val="hi_IN" w:bidi="hi_IN"/>
        </w:rPr>
        <w:t>पतरस और यहूदी विश्वासियों ने पाखंडी तरीके से व्यवहार किया। पाखंडी होने का अर्थ है एक बात को सच कहना और फिर ऐसा व्यवहार करना जैसे वह सच नहीं है।</w:t>
      </w:r>
    </w:p>
    <w:p>
      <w:pPr/>
      <w:r>
        <w:rPr>
          <w:lang w:val="hi_IN" w:bidi="hi_IN"/>
        </w:rPr>
      </w:r>
      <w:r>
        <w:rPr>
          <w:lang w:val="hi_IN" w:bidi="hi_IN"/>
        </w:rPr>
        <w:t xml:space="preserve">यहाँ रुकें और समूह में चर्चा करें कि आप </w:t>
      </w:r>
      <w:r>
        <w:rPr>
          <w:b/>
          <w:lang w:val="hi_IN" w:bidi="hi_IN"/>
        </w:rPr>
        <w:t>पाखंडी</w:t>
      </w:r>
      <w:r>
        <w:rPr>
          <w:lang w:val="hi_IN" w:bidi="hi_IN"/>
        </w:rPr>
        <w:t xml:space="preserve"> के लिए किस शब्द या वाक्यांश का उपयोग करेंगे। अधिक जानकारी के लिए मुख्य शब्दावली में पाखंड देखें। यदि आपने बाइबल की किसी और पुस्तक में इस शब्द का पहले ही अनुवाद किया है, तो यहाँ भी वही शब्द प्रयोग करें जो आपने वहाँ किया था। इस ऑडियो को यहाँ रोकें।</w:t>
      </w:r>
    </w:p>
    <w:p>
      <w:pPr/>
      <w:r>
        <w:rPr>
          <w:lang w:val="hi_IN" w:bidi="hi_IN"/>
        </w:rPr>
      </w:r>
      <w:r>
        <w:rPr>
          <w:lang w:val="hi_IN" w:bidi="hi_IN"/>
        </w:rPr>
        <w:t xml:space="preserve">पौलुस कहता है कि पतरस और यहूदी विश्वासी सच्चे </w:t>
      </w:r>
      <w:r>
        <w:rPr>
          <w:b/>
          <w:lang w:val="hi_IN" w:bidi="hi_IN"/>
        </w:rPr>
        <w:t>सुसमाचार</w:t>
      </w:r>
      <w:r>
        <w:rPr>
          <w:lang w:val="hi_IN" w:bidi="hi_IN"/>
        </w:rPr>
        <w:t xml:space="preserve"> का पालन नहीं कर रहे थे। सुसमाचार का अर्थ है शुभ सन्देश। बाइबल में शुभ संदेश यह है कि परमेश्वर ने लोगों को बचाने का मार्ग बनाया है। सुसमाचार के बारे में अधिक जानकारी के लिए, मुख्य शब्दावली देखें। सुसमाचार के लिए उसी शब्द या वाक्यांश का उपयोग करें जो आपने पिछले भागों में उपयोग किया है।</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ऑडियो को यहाँ रोकें।</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समूह के किसी अन्य सदस्य को भाग का अगला हिस्सा बताना चाहिए और रुक जाना चाहिए। ऐसा तब तक करें जब तक कि समूह ने पूरा भाग दोहरा न दिया हो। इस चरण में समूह के सदस्य एक-दूसरे की गलतियों को सुधार सकते हैं।</w:t>
      </w:r>
    </w:p>
    <w:p>
      <w:pPr/>
      <w:r>
        <w:rPr>
          <w:lang w:val="hi_IN" w:bidi="hi_IN"/>
        </w:rPr>
      </w:r>
      <w:r>
        <w:rPr>
          <w:lang w:val="hi_IN" w:bidi="hi_IN"/>
        </w:rPr>
        <w:t>इस ऑडियो को यहाँ रोकें।</w:t>
      </w:r>
    </w:p>
    <w:p>
      <w:pPr/>
      <w:r>
        <w:rPr>
          <w:lang w:val="hi_IN" w:bidi="hi_IN"/>
        </w:rPr>
      </w:r>
      <w:r>
        <w:rPr>
          <w:lang w:val="hi_IN" w:bidi="hi_IN"/>
        </w:rPr>
        <w:t xml:space="preserve">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प्रयोग कर सकता है। </w:t>
      </w:r>
    </w:p>
    <w:p>
      <w:pPr/>
      <w:r>
        <w:rPr>
          <w:lang w:val="hi_IN" w:bidi="hi_IN"/>
        </w:rPr>
      </w:r>
      <w:r>
        <w:rPr>
          <w:lang w:val="hi_IN" w:bidi="hi_IN"/>
        </w:rPr>
        <w:t>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w:t>
      </w:r>
    </w:p>
    <w:p>
      <w:pPr/>
      <w:r>
        <w:rPr>
          <w:lang w:val="hi_IN" w:bidi="hi_IN"/>
        </w:rPr>
      </w:r>
      <w:r>
        <w:rPr>
          <w:lang w:val="hi_IN" w:bidi="hi_IN"/>
        </w:rPr>
        <w:t>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गलातियों 2:15–21</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गलातियों 2:15–21 को सुनें और अपने मन में रखें।</w:t>
      </w:r>
    </w:p>
    <w:p>
      <w:pPr/>
      <w:r>
        <w:rPr>
          <w:lang w:val="hi_IN" w:bidi="hi_IN"/>
        </w:rPr>
      </w:r>
      <w:r>
        <w:rPr>
          <w:lang w:val="hi_IN" w:bidi="hi_IN"/>
        </w:rPr>
        <w:t>यदि सम्भव हो, तो गलातियों 2:15–21 का ऑडियो संस्करण तीन बार, तीन अलग-अलग अनुवादों में सुनें।</w:t>
      </w:r>
    </w:p>
    <w:p>
      <w:pPr/>
      <w:r>
        <w:rPr>
          <w:lang w:val="hi_IN" w:bidi="hi_IN"/>
        </w:rPr>
      </w:r>
      <w:r>
        <w:rPr>
          <w:lang w:val="hi_IN" w:bidi="hi_IN"/>
        </w:rPr>
        <w:t>इस ऑडियो को यहाँ रोकें।</w:t>
      </w:r>
    </w:p>
    <w:p>
      <w:pPr/>
      <w:r>
        <w:rPr>
          <w:lang w:val="hi_IN" w:bidi="hi_IN"/>
        </w:rPr>
      </w:r>
      <w:r>
        <w:rPr>
          <w:lang w:val="hi_IN" w:bidi="hi_IN"/>
        </w:rPr>
        <w:t>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यीशु या पवित्र आत्मा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गलातियों 2:15–21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पिछले भाग में, पौलुस ने पतरस को सुधारा क्योंकि पतरस गलत तरीके से व्यवहार कर रहा था। इस भाग में, पौलुस समझाता है कि पतरस के कार्य गलत क्यों थे। पतरस ऐसा व्यवहार कर रहा था जैसे लोगों को परमेश्वर के साथ सही संबंध रखने के लिए व्यवस्था का पालन करना आवश्यक है। परन्तु लोगों का परमेश्वर के साथ सही सम्बन्ध मसीह के कार्य के कारण होता है, न कि इसलिए कि वे व्यवस्था का पालन करते हैं। व्यवस्था का पालन करके परमेश्वर के साथ सही संबंध रखना असंभव है। यह यहूदियों और अन्यजातियों दोनों के लिए सच है।</w:t>
      </w:r>
    </w:p>
    <w:p>
      <w:pPr/>
      <w:r>
        <w:rPr>
          <w:lang w:val="hi_IN" w:bidi="hi_IN"/>
        </w:rPr>
      </w:r>
      <w:r>
        <w:rPr>
          <w:lang w:val="hi_IN" w:bidi="hi_IN"/>
        </w:rPr>
        <w:t>इस पूरे भाग में, पौलुस चर्चा करता है कि विश्वासियों का परमेश्वर के साथ सही संबंध क्यों है। सबसे पहले, पौलुस पतरस को उस सुसमाचार की याद दिलाता है जिस पर वह और पतरस पहले ही सहमत हो गए थे। जब कोई व्यक्ति मसीह पर विश्वास करता है, तो मसीह उस व्यक्ति को स्वीकार करता है, और इससे कोई फर्क नहीं पड़ता कि वह व्यक्ति यहूदी है या अन्यजाति। यहूदी विश्वासी इस बात से सहमत होते हैं और जानते हैं कि यह सच है।</w:t>
      </w:r>
    </w:p>
    <w:p>
      <w:pPr/>
      <w:r>
        <w:rPr>
          <w:lang w:val="hi_IN" w:bidi="hi_IN"/>
        </w:rPr>
      </w:r>
      <w:r>
        <w:rPr>
          <w:lang w:val="hi_IN" w:bidi="hi_IN"/>
        </w:rPr>
        <w:t>यह एक विशिष्ट विशेषाधिकार था कि आपके माता-पिता यहूदी हों, क्योंकि इसका मतलब था कि आप भी यहूदी थे। यहूदी परमेश्वर के विशेष लोग थे जिन्हें परमेश्वर ने चुना था और उन्हें अपनी व्यवस्था दी थी। यह व्यवस्था मूसा की व्यवस्था है। यहूदी अन्यजातियों को पापी कहते थे, क्योंकि उनके पास व्यवस्था नहीं थी और न ही वे उसका पालन करते थे। परन्तु यहूदी विश्वासी भी जानते थे कि यह व्यवस्था पर्याप्त नहीं थी। जब यहूदियों ने यीशु पर विश्वास किया, तो उन यहूदियों ने दिखाया कि व्यवस्था उन्हें बचाने के लिए पर्याप्त नहीं थी। यहूदी, अन्यजातियों की तरह ही पापी हैं जिन्हें बचाए जाने के लिए परमेश्वर की आवश्यकता है।</w:t>
      </w:r>
    </w:p>
    <w:p>
      <w:pPr/>
      <w:r>
        <w:rPr>
          <w:lang w:val="hi_IN" w:bidi="hi_IN"/>
        </w:rPr>
      </w:r>
      <w:r>
        <w:rPr>
          <w:lang w:val="hi_IN" w:bidi="hi_IN"/>
        </w:rPr>
        <w:t>यहाँ रुकें और समूह के रूप में इस प्रश्न पर चर्चा करें: आपके क्षेत्र में रहने वाले कुछ अलग-अलग जनसमूह कौन-कौन से हैं? वे जनसमूह एक-दूसरे के बारे में क्या सोचते हैं? वे समूह एक-दूसरे को कैसे संबोधित करेंगे? इस ऑडियो को यहाँ रोकें।</w:t>
      </w:r>
    </w:p>
    <w:p>
      <w:pPr/>
      <w:r>
        <w:rPr>
          <w:lang w:val="hi_IN" w:bidi="hi_IN"/>
        </w:rPr>
      </w:r>
      <w:r>
        <w:rPr>
          <w:lang w:val="hi_IN" w:bidi="hi_IN"/>
        </w:rPr>
        <w:t>परमेश्वर विश्वास के द्वारा यहूदी विश्वासियों को धर्मी ठहराता है, जैसे परमेश्वर विश्वास के द्वारा अन्यजातियों को धर्मी ठहराता है। जब परमेश्वर किसी व्यक्ति को सही ठहराता है, तो परमेश्वर कहता है कि वह व्यक्ति धर्मी है। इसका अर्थ है कि उस व्यक्ति का परमेश्वर के साथ सही संबंध है। लोग विश्वास के द्वारा परमेश्वर के साथ सही सम्बन्ध रखते हैं, जिसका अर्थ है कि वे यीशु मसीह के सुसमाचार पर विश्वास करते हैं और उस पर भरोसा करते हैं और अपने आप को यीशु के प्रति समर्पित कर देते हैं। लोग व्यवस्था का पालन करके परमेश्वर की स्वीकृति प्राप्त नहीं कर सकते। लोग हमेशा परमेश्वर की सारी व्यवस्था का पालन नहीं कर सकते। लोग कभी भी परमेश्वर की स्वीकृति अर्जित नहीं कर सकते। परमेश्वर वह है जो किसी व्यक्ति को धर्मी ठहराता है। व्यवस्था ऐसा नहीं कर सकती। परमेश्वर उन लोगों को धर्मी ठहराता है जो मसीह पर भरोसा करते हैं, और जो लोग मसीह पर भरोसा करते हैं, उन्हें अब व्यवस्था का पालन नहीं करना पड़ता है!</w:t>
      </w:r>
    </w:p>
    <w:p>
      <w:pPr/>
      <w:r>
        <w:rPr>
          <w:lang w:val="hi_IN" w:bidi="hi_IN"/>
        </w:rPr>
      </w:r>
      <w:r>
        <w:rPr>
          <w:lang w:val="hi_IN" w:bidi="hi_IN"/>
        </w:rPr>
        <w:t>पौलुस जानता है कि यह उस बात से अलग है जो यहूदी विश्वासियों ने सीखी है। पौलुस जानता है कि लोग उलझन में होंगे। यहूदी मानते हैं कि जो लोग व्यवस्था का पालन नहीं करते हैं, वे अन्यजाति या पापी हैं। लोग सोच सकते हैं कि विश्वासी तब पापी हैं। यह ऐसा लग सकता है जैसे मसीह लोगों के पापी बनने का कारण है।</w:t>
      </w:r>
    </w:p>
    <w:p>
      <w:pPr/>
      <w:r>
        <w:rPr>
          <w:lang w:val="hi_IN" w:bidi="hi_IN"/>
        </w:rPr>
      </w:r>
      <w:r>
        <w:rPr>
          <w:lang w:val="hi_IN" w:bidi="hi_IN"/>
        </w:rPr>
        <w:t>लेकिन यह सच नहीं है! यदि लोग परमेश्वर की स्वीकृति प्राप्त करने के लिए फिर से व्यवस्था का पालन करने लगते हैं, तो वे मसीह को अस्वीकार करते हैं और यह विश्वास नहीं करते कि केवल मसीह ही उद्धार कर सकता है। यह लोगों को पापी बनाता है। यह ऐसा है मानो वे लोग कह रहे हों कि मसीह ने जो किया वह पर्याप्त नहीं है, और अब वे स्वयं परमेश्वर की स्वीकृति कमाएँगे, जैसे कि वे मसीह के द्वारा उनके लिए किए गए कार्य से भी अधिक कुछ कर सकते हों। पौलुस ने यह विश्वास करना छोड़ दिया कि वह व्यवस्था का पालन करके परमेश्वर का अनुग्रह प्राप्त कर सकता है। पौलुस ने जीवन के उस तरीके को छोड़ दिया है या नष्ट कर दिया है, जैसे कोई व्यक्ति एक भवन को गिरा देता है। यदि पौलुस फिर से उस बात पर विश्वास करने लगे, तो यह ऐसा होगा मानो वह उस भवन को फिर से बना रहा हो।</w:t>
      </w:r>
    </w:p>
    <w:p>
      <w:pPr/>
      <w:r>
        <w:rPr>
          <w:lang w:val="hi_IN" w:bidi="hi_IN"/>
        </w:rPr>
      </w:r>
      <w:r>
        <w:rPr>
          <w:lang w:val="hi_IN" w:bidi="hi_IN"/>
        </w:rPr>
        <w:t>यहाँ रुकें और समूह के रूप में चर्चा करें: किसी ऐसी गतिविधि के बारे में सोचें जिसे आपने बहुत पहले पूरी तरह से छोड़ दिया था। चर्चा करें कि उस गतिविधि को करने के लिए जिन चीज़ों की आवश्यकता होती, उनमें से अब आपके पास कौन-कौन सी चीज़ें नहीं हैं, जैसे उपकरण, समय, या उसे करने की शक्ति। आपने जिस तरह से इस गतिविधि को पूरी तरह से बंद कर दिया है, उसकी तुलना आप किससे करेंगे? इस ऑडियो को यहाँ रोकें।</w:t>
      </w:r>
    </w:p>
    <w:p>
      <w:pPr/>
      <w:r>
        <w:rPr>
          <w:lang w:val="hi_IN" w:bidi="hi_IN"/>
        </w:rPr>
      </w:r>
      <w:r>
        <w:rPr>
          <w:lang w:val="hi_IN" w:bidi="hi_IN"/>
        </w:rPr>
        <w:t>पौलुस कहता है कि व्यवस्था का अब पौलुस पर अधिकार नहीं है। यह ऐसा है जैसे पौलुस व्यवस्था के लिए मर गया है। जब कोई व्यक्ति किसी चीज़ के लिए मर जाता है, तो वह वस्तु अब उस व्यक्ति को नियंत्रित नहीं करती है। जिस प्रकार कोई मृत व्यक्ति आपके नियंत्रण या अधिकार के अधीन नहीं होता, उसी प्रकार व्यवस्था भी अब पौलुस पर अधिकार या नियंत्रण नहीं रखती। पौलुस अपने आप को बचाने के लिए व्यवस्था पर भरोसा नहीं करता है, और व्यवस्था उसे नहीं दिखाती कि कैसे जीना है।</w:t>
      </w:r>
    </w:p>
    <w:p>
      <w:pPr/>
      <w:r>
        <w:rPr>
          <w:lang w:val="hi_IN" w:bidi="hi_IN"/>
        </w:rPr>
      </w:r>
      <w:r>
        <w:rPr>
          <w:lang w:val="hi_IN" w:bidi="hi_IN"/>
        </w:rPr>
        <w:t>पौलुस कहता है कि वास्तव में व्यवस्था ही वह कारण है जिसके कारण अब व्यवस्था का उस पर अधिकार नहीं रहा। जब व्यवस्था के पास पौलुस पर अधिकार था, तो पौलुस ने पूरी व्यवस्था का पालन नहीं किया था। व्यवस्था के अनुसार, पौलुस का दण्ड मृत्यु था। परन्तु मसीह उस दण्ड को चुकाने के लिए मर गया, ताकि पौलुस को मरना न पड़े। जब पौलुस ने मसीह पर अपना विश्वास रखा या भरोसा किया, तो मसीह की मृत्यु को पौलुस की मृत्यु माना गया। व्यवस्था के अनुसार, यह ऐसा है जैसे पौलुस मर गया। लेकिन अब, क्योंकि यह ऐसा है मानो पौलुस मर गया है, इसलिए व्यवस्था पौलुस पर लागू नहीं होती क्योंकि व्यवस्था मृत लोगों पर लागू नहीं होती है। कोई भी पौलुस पर व्यवस्था तोड़ने का आरोप नहीं लगा सकता है। इस प्रकार, व्यवस्था, और मसीह ने व्यवस्था की दण्ड की आवश्यकता का किस प्रकार पालन किया, यही कारण है कि अब व्यवस्था पौलुस पर लागू नहीं होती।</w:t>
      </w:r>
    </w:p>
    <w:p>
      <w:pPr/>
      <w:r>
        <w:rPr>
          <w:lang w:val="hi_IN" w:bidi="hi_IN"/>
        </w:rPr>
      </w:r>
      <w:r>
        <w:rPr>
          <w:lang w:val="hi_IN" w:bidi="hi_IN"/>
        </w:rPr>
        <w:t>यहाँ रुकें और समूह के रूप में इस प्रश्न पर चर्चा करें: उन व्यवस्थाओं के बारे में सोचें जिनका आप पालन करते हैं। इन व्यवस्थाओं का पालन किसे करना है? वे लोग इन व्यवस्थाओं का पालन क्यों करते हैं? किस प्रकार के लोगों को इन व्यवस्थाओं का पालन नहीं करना चाहिए? उन लोगों के बारे में सोचें जो आपसे बहुत दूर रहते हैं। क्या उन लोगों को इन व्यवस्थाओं का पालन करना है? क्यों या क्यों नहीं? इस ऑडियो को यहाँ रोकें।</w:t>
      </w:r>
    </w:p>
    <w:p>
      <w:pPr/>
      <w:r>
        <w:rPr>
          <w:lang w:val="hi_IN" w:bidi="hi_IN"/>
        </w:rPr>
      </w:r>
      <w:r>
        <w:rPr>
          <w:lang w:val="hi_IN" w:bidi="hi_IN"/>
        </w:rPr>
        <w:t>और पौलुस अब उस तरह नहीं जीता जैसे वह पहले जीता था। पौलुस अब परमेश्वर के साथ अच्छा संबंध प्राप्त करने के लिए व्यवस्था का पालन करने की कोशिश नहीं करता है। अब, मसीह पौलुस में रहता है। मसीह वह है जिसके कारण पौलुस का परमेश्वर के साथ सही संबंध है। और इस नए जीवन में, मसीह पौलुस को पाप करने के लिए प्रोत्साहित नहीं करता है। इसके बजाय, पौलुस परमेश्वर के लिए जीता है। जब कोई व्यक्ति परमेश्वर के लिए जीता है, तो उस व्यक्ति का परमेश्वर के साथ सही संबंध होता है और वह वही करता है जो परमेश्वर चाहता है। पौलुस यह मसीह पर निर्भर होकर करता है। जब पौलुस कहता है कि वह परमेश्वर के पुत्र पर विश्वास के द्वारा जीता है, तो इसका यही अर्थ है। “परमेश्वर का पुत्र” यह उपाधि एक ओर यह दर्शाती है कि यीशु परमेश्वर है, और दूसरी ओर यह यीशु तथा परमेश्वर पिता के बीच के घनिष्ठ सम्बन्ध का वर्णन करती है। यीशु पौलुस से प्रेम करता है और पौलुस की मदद करने के लिए स्वेच्छा से मर गया।</w:t>
      </w:r>
    </w:p>
    <w:p>
      <w:pPr/>
      <w:r>
        <w:rPr>
          <w:lang w:val="hi_IN" w:bidi="hi_IN"/>
        </w:rPr>
      </w:r>
      <w:r>
        <w:rPr>
          <w:lang w:val="hi_IN" w:bidi="hi_IN"/>
        </w:rPr>
        <w:t>यहाँ रुकें और किसी ऐसे व्यक्ति के बारे में एक कहानी सुनाएँ जिसे आप बहुत गहराई से प्रेम करते हैं, इसलिए आप उसे प्रसन्न करना चाहते हैं और वही करना चाहते हैं जिससे उसे खुशी मिले। चर्चा करें कि जब आप उस व्यक्ति के लिए कुछ करते हैं जिससे आप प्रेम करते हैं, तो आपको कैसा महसूस होता है, भले ही आप कुछ कठिन काम ही क्यों न करें। इस ऑडियो को यहाँ रोकें।</w:t>
      </w:r>
    </w:p>
    <w:p>
      <w:pPr/>
      <w:r>
        <w:rPr>
          <w:lang w:val="hi_IN" w:bidi="hi_IN"/>
        </w:rPr>
      </w:r>
      <w:r>
        <w:rPr>
          <w:lang w:val="hi_IN" w:bidi="hi_IN"/>
        </w:rPr>
        <w:t>यहूदी सोच सकते हैं कि जब पौलुस व्यवस्था को अस्वीकार करता है, तब वह परमेश्वर के अनुग्रह या दया को अस्वीकार कर रहा है। यहूदी विश्वास करते थे कि जब परमेश्वर ने लोगों को व्यवस्था दी, तो उसने उन पर अनुग्रह दिखाया। लेकिन पौलुस कह रहा है कि परमेश्वर का अनुग्रह वास्तव में वह तरीका है जिससे मसीह पौलुस को बचाने के लिए मरा। धर्मी होने या परमेश्वर के साथ अच्छे संबंध रखने के लिए सभी व्यवस्थाओं का पालन करने की आवश्यकता के बजाय, लोगों को मसीह में विश्वास रखने की आवश्यकता है। पौलुस व्यवस्था का पालन करने की ओर लौटकर परमेश्वर के अनुग्रह को अस्वीकार नहीं करेगा।</w:t>
      </w:r>
    </w:p>
    <w:p>
      <w:pPr/>
      <w:r>
        <w:rPr>
          <w:lang w:val="hi_IN" w:bidi="hi_IN"/>
        </w:rPr>
      </w:r>
      <w:r>
        <w:rPr>
          <w:lang w:val="hi_IN" w:bidi="hi_IN"/>
        </w:rPr>
        <w:t>पौलुस कह रहा है कि व्यवस्था वह नहीं करती जो यहूदी सोचते हैं। व्यवस्था अच्छी है, लेकिन व्यवस्था हमें परमेश्वर के सामने सही नहीं बनाती है। यदि व्यवस्था हमें परमेश्वर के सामने धर्मी ठहरा सकती, तो मसीह को मरने की आवश्यकता नहीं होती। परन्तु मसीह मर गया, जो दिखाता है कि व्यवस्था हमें परमेश्वर के सामने सही नहीं बना सकी।</w:t>
      </w:r>
    </w:p>
    <w:p>
      <w:pPr/>
      <w:r>
        <w:rPr>
          <w:lang w:val="hi_IN" w:bidi="hi_IN"/>
        </w:rPr>
      </w:r>
      <w:r>
        <w:rPr>
          <w:lang w:val="hi_IN" w:bidi="hi_IN"/>
        </w:rPr>
        <w:t>जो यहूदी विश्वासी इस बात पर ज़ोर देते हैं कि लोगों को व्यवस्था का पालन करना चाहिए, वे परमेश्वर के अनुग्रह को अस्वीकार कर रहे हैं। ये लोग ऐसा व्यवहार करते हैं मानो परमेश्वर उन्हें तभी स्वीकार करेगा जब वे यहूदी व्यवस्थाओं का पालन करेंगे। ये यहूदी विश्वासी ऐसा व्यवहार करते हैं मानो मसीह की मृत्यु उन्हें बचाने के लिए पर्याप्त नहीं थी। यह ऐसा है जैसे ये विश्वासी कह रहे हैं कि मसीह की मृत्यु व्यर्थ थी!</w:t>
      </w:r>
      <w:r>
        <w:rPr>
          <w:lang w:val="hi_IN" w:bidi="hi_IN"/>
        </w:rPr>
      </w:r>
    </w:p>
    <w:p>
      <w:pPr>
        <w:pStyle w:val="Heading3"/>
      </w:pPr>
      <w:r>
        <w:rPr>
          <w:lang w:val="hi_IN" w:bidi="hi_IN"/>
        </w:rPr>
        <w:t>घटनाओं को समझाना</w:t>
      </w:r>
    </w:p>
    <w:p>
      <w:pPr/>
      <w:r>
        <w:rPr>
          <w:lang w:val="hi_IN" w:bidi="hi_IN"/>
        </w:rPr>
      </w:r>
      <w:r>
        <w:rPr>
          <w:lang w:val="hi_IN" w:bidi="hi_IN"/>
        </w:rPr>
        <w:t>गलातियों 2:15–21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हिस्सों, पात्रों और परिवेश को परिभाषित करेगा। फिर समूह इस भाग को अपने मन में समझने की कोशिश करेगा।</w:t>
      </w:r>
    </w:p>
    <w:p>
      <w:pPr/>
      <w:r>
        <w:rPr>
          <w:lang w:val="hi_IN" w:bidi="hi_IN"/>
        </w:rPr>
      </w:r>
      <w:r>
        <w:rPr>
          <w:lang w:val="hi_IN" w:bidi="hi_IN"/>
        </w:rPr>
        <w:t>इस भाग में चार हिस्से हैं।</w:t>
      </w:r>
    </w:p>
    <w:p>
      <w:pPr/>
      <w:r>
        <w:rPr>
          <w:lang w:val="hi_IN" w:bidi="hi_IN"/>
        </w:rPr>
      </w:r>
      <w:r>
        <w:rPr>
          <w:b/>
          <w:lang w:val="hi_IN" w:bidi="hi_IN"/>
        </w:rPr>
        <w:t>पहले भाग में:</w:t>
      </w:r>
      <w:r>
        <w:rPr>
          <w:lang w:val="hi_IN" w:bidi="hi_IN"/>
        </w:rPr>
        <w:t xml:space="preserve"> पौलुस कहता है कि लोगों का परमेश्वर के साथ सही सम्बन्ध मसीह के कार्य के कारण होता है, न कि व्यवस्था का पालन करने के कारण। लोगों के लिए व्यवस्था का पालन करके परमेश्वर के साथ सही संबंध स्थापित करना असंभव है।</w:t>
      </w:r>
    </w:p>
    <w:p>
      <w:pPr/>
      <w:r>
        <w:rPr>
          <w:lang w:val="hi_IN" w:bidi="hi_IN"/>
        </w:rPr>
      </w:r>
      <w:r>
        <w:rPr>
          <w:b/>
          <w:lang w:val="hi_IN" w:bidi="hi_IN"/>
        </w:rPr>
        <w:t>दूसरे भाग में:</w:t>
      </w:r>
      <w:r>
        <w:rPr>
          <w:lang w:val="hi_IN" w:bidi="hi_IN"/>
        </w:rPr>
        <w:t xml:space="preserve"> लोग यह सोच सकते हैं कि क्या मसीह लोगों को अन्यजातियों की तरह पापी बना देता है, क्योंकि विश्वासी अब व्यवस्था का पालन नहीं करते हैं। पौलुस कहता है कि यह बिल्कुल सच नहीं है। लोग तब पाप करते हैं जब वे मसीह के उद्धार के तरीके को ठुकरा देते हैं, और जब वे व्यवस्था का पालन करते हैं तो वे एक बार फिर खुद को बचाने की कोशिश करते हैं।</w:t>
      </w:r>
    </w:p>
    <w:p>
      <w:pPr/>
      <w:r>
        <w:rPr>
          <w:lang w:val="hi_IN" w:bidi="hi_IN"/>
        </w:rPr>
      </w:r>
      <w:r>
        <w:rPr>
          <w:b/>
          <w:lang w:val="hi_IN" w:bidi="hi_IN"/>
        </w:rPr>
        <w:t>तीसरे भाग में:</w:t>
      </w:r>
      <w:r>
        <w:rPr>
          <w:lang w:val="hi_IN" w:bidi="hi_IN"/>
        </w:rPr>
        <w:t xml:space="preserve"> पौलुस समझाता है कि व्यवस्था का अब पौलुस पर कोई नियंत्रण नहीं है। यह ऐसा है मानो पौलुस मर गया है, क्योंकि पौलुस मसीह के साथ मरा गया था। अब, पौलुस परमेश्वर के लिए जीता है। मसीह पौलुस में रहता है, इसलिए पौलुस परमेश्वर के पुत्र यीशु पर विश्वास के द्वारा जीता है।</w:t>
      </w:r>
    </w:p>
    <w:p>
      <w:pPr/>
      <w:r>
        <w:rPr>
          <w:lang w:val="hi_IN" w:bidi="hi_IN"/>
        </w:rPr>
      </w:r>
      <w:r>
        <w:rPr>
          <w:b/>
          <w:lang w:val="hi_IN" w:bidi="hi_IN"/>
        </w:rPr>
        <w:t>चौथे भाग में:</w:t>
      </w:r>
      <w:r>
        <w:rPr>
          <w:lang w:val="hi_IN" w:bidi="hi_IN"/>
        </w:rPr>
        <w:t xml:space="preserve"> पौलुस कहता है कि जब वह व्यवस्था का पालन नहीं करता है, तो वह परमेश्वर के अनुग्रह को अस्वीकार नहीं कर रहा है। जो कोई भी परमेश्वर की व्यवस्था के द्वारा परमेश्वर के साथ सही संबंध बनाने की कोशिश करता है, वह वास्तव में परमेश्वर के अनुग्रह को अस्वीकार कर देता है और कहता है कि मसीह की मृत्यु व्यर्थ थी!</w:t>
      </w:r>
    </w:p>
    <w:p>
      <w:pPr/>
      <w:r>
        <w:rPr>
          <w:lang w:val="hi_IN" w:bidi="hi_IN"/>
        </w:rPr>
      </w:r>
      <w:r>
        <w:rPr>
          <w:lang w:val="hi_IN" w:bidi="hi_IN"/>
        </w:rPr>
        <w:t>इस भाग में पात्र हैं:</w:t>
      </w:r>
    </w:p>
    <w:p>
      <w:pPr>
        <w:pStyle w:val="ListBullet"/>
        <w:spacing w:line="240" w:lineRule="auto"/>
        <w:ind w:left="720"/>
      </w:pPr>
      <w:r>
        <w:rPr>
          <w:lang w:val="hi_IN" w:bidi="hi_IN"/>
        </w:rPr>
      </w:r>
      <w:r>
        <w:rPr>
          <w:lang w:val="hi_IN" w:bidi="hi_IN"/>
        </w:rPr>
        <w:t>पौलुस</w:t>
      </w:r>
    </w:p>
    <w:p>
      <w:pPr>
        <w:pStyle w:val="ListBullet"/>
        <w:spacing w:line="240" w:lineRule="auto"/>
        <w:ind w:left="720"/>
      </w:pPr>
      <w:r>
        <w:rPr>
          <w:lang w:val="hi_IN" w:bidi="hi_IN"/>
        </w:rPr>
      </w:r>
      <w:r>
        <w:rPr>
          <w:lang w:val="hi_IN" w:bidi="hi_IN"/>
        </w:rPr>
        <w:t>यहूदी विश्वासी, जिनमें अन्ताकिया और गलातिया के लोग, और पतरस शामिल हैं</w:t>
      </w:r>
    </w:p>
    <w:p>
      <w:pPr>
        <w:pStyle w:val="ListBullet"/>
        <w:spacing w:line="240" w:lineRule="auto"/>
        <w:ind w:left="720"/>
      </w:pPr>
      <w:r>
        <w:rPr>
          <w:lang w:val="hi_IN" w:bidi="hi_IN"/>
        </w:rPr>
      </w:r>
      <w:r>
        <w:rPr>
          <w:lang w:val="hi_IN" w:bidi="hi_IN"/>
        </w:rPr>
        <w:t>अन्यजाति लोग</w:t>
      </w:r>
    </w:p>
    <w:p>
      <w:pPr>
        <w:pStyle w:val="ListBullet"/>
        <w:spacing w:line="240" w:lineRule="auto"/>
        <w:ind w:left="720"/>
      </w:pPr>
      <w:r>
        <w:rPr>
          <w:lang w:val="hi_IN" w:bidi="hi_IN"/>
        </w:rPr>
      </w:r>
      <w:r>
        <w:rPr>
          <w:lang w:val="hi_IN" w:bidi="hi_IN"/>
        </w:rPr>
        <w:t>यीशु मसीह, परमेश्वर का पुत्र</w:t>
      </w:r>
    </w:p>
    <w:p>
      <w:pPr>
        <w:pStyle w:val="ListBullet"/>
        <w:spacing w:line="240" w:lineRule="auto"/>
        <w:ind w:left="720"/>
      </w:pPr>
      <w:r>
        <w:rPr>
          <w:lang w:val="hi_IN" w:bidi="hi_IN"/>
        </w:rPr>
      </w:r>
      <w:r>
        <w:rPr>
          <w:lang w:val="hi_IN" w:bidi="hi_IN"/>
        </w:rPr>
        <w:t>और परमेश्वर</w:t>
      </w:r>
    </w:p>
    <w:p>
      <w:pPr/>
      <w:r>
        <w:rPr>
          <w:lang w:val="hi_IN" w:bidi="hi_IN"/>
        </w:rPr>
      </w:r>
      <w:r>
        <w:rPr>
          <w:lang w:val="hi_IN" w:bidi="hi_IN"/>
        </w:rPr>
        <w:t>समूह में, भाग के परिवेश के इन हिस्सों पर ध्यान दें:</w:t>
      </w:r>
    </w:p>
    <w:p>
      <w:pPr/>
      <w:r>
        <w:rPr>
          <w:lang w:val="hi_IN" w:bidi="hi_IN"/>
        </w:rPr>
      </w:r>
      <w:r>
        <w:rPr>
          <w:lang w:val="hi_IN" w:bidi="hi_IN"/>
        </w:rPr>
        <w:t>याद रखें कि पिछले भाग के आखिर में, पौलुस ने पतरस से कहा था कि पतरस गलत तरीके से व्यवहार कर रहा था। इस भाग में पौलुस समझाता है कि पतरस का व्यवहार करने का तरीका इतना गलत क्यों था। यह स्पष्टीकरण पतरस और अन्ताकिया के यहूदी विश्वासियों के साथ-साथ गलातियों के लिए भी है। यहीं पर पौलुस अपने मुख्य विचार को प्रस्तुत करता है, जिसके विषय में वह पुस्तक के शेष भाग में विस्तार से चर्चा करेगा। पौलुस अपनी मुख्य बात पर चर्चा करने की तैयारी के तौर पर ये कहानियाँ सुना रहा है। यह स्पष्टीकरण पौलुस की कहानियों का अंत और उस भाग की शुरुआत दोनों है जहाँ पौलुस गलातियों से उनकी समस्या के बारे में बात करता है। इसलिए यह स्पष्ट नहीं है कि पौलुस पतरस को दिया गया अपना वास्तविक उत्तर कब समाप्त करता है और केवल गलातियों से बात करना कब शुरू करता है।</w:t>
      </w:r>
    </w:p>
    <w:p>
      <w:pPr/>
      <w:r>
        <w:rPr>
          <w:lang w:val="hi_IN" w:bidi="hi_IN"/>
        </w:rPr>
      </w:r>
      <w:r>
        <w:rPr>
          <w:lang w:val="hi_IN" w:bidi="hi_IN"/>
        </w:rPr>
        <w:t>यहाँ रुकें और समूह के रूप में चर्चा करें: एक गतिविधि के रूप में, समूह के किसी व्यक्ति से कोई प्रश्न पूछने के लिए कहें। फिर समूह का कोई और व्यक्ति उस समय की कहानी सुना सकता है जब उसने उस प्रश्न का उत्तर दिया था। कहानीकार उस स्थिति का वर्णन कर सकता है और फिर वह उत्तर बता सकता है जो उसने उस समय दिया था। इस बात पर चर्चा करें कि कहानीकार का जवाब किस तरह कहानी का भी हिस्सा है और साथ ही समूह में सवाल पूछने वाले व्यक्ति को दिया गया जवाब भी है। इस ऑडियो को यहाँ रोकें।</w:t>
      </w:r>
    </w:p>
    <w:p>
      <w:pPr/>
      <w:r>
        <w:rPr>
          <w:lang w:val="hi_IN" w:bidi="hi_IN"/>
        </w:rPr>
      </w:r>
      <w:r>
        <w:rPr>
          <w:lang w:val="hi_IN" w:bidi="hi_IN"/>
        </w:rPr>
        <w:t>पहले भाग में, पौलुस कहता है, "हम जो यहूदी है यह जानते हैं।" आपको याद होगा कि पिछले भाग में पौलुस ने उस समय के बारे में बात की थी जब पौलुस ने अन्ताकिया में पतरस का सामना किया था। उस कहानी में, पौलुस ने अपने बारे में, पतरस और अन्य यहूदी विश्वासियों के बारे में बात की। परन्तु अब, क्योंकि पौलुस यह पत्र गलातियों को भी लिख रहा है, वह गलातिया के यहूदी विश्वासियों को भी इसमें शामिल करता है। पौलुस और अन्य लोग जन्म से यहूदी थे, अर्थात् उनके माता-पिता यहूदी थे। पौलुस यहाँ अन्यजातियों को “पापी” कहता है, जैसे यहूदी कहते हैं। यहूदी सोचते थे कि वे अन्यजातियों से बेहतर हैं और इसलिए वे अन्यजातियों को “पापी” कहते थे। पौलुस यहूदियों द्वारा अन्यजातियों को “पापी” कहने के तरीके की आलोचना या मज़ाक उड़ाता है, क्योंकि पौलुस और विश्वासी जानते हैं कि सभी लोग पापी हैं।</w:t>
      </w:r>
    </w:p>
    <w:p>
      <w:pPr/>
      <w:r>
        <w:rPr>
          <w:lang w:val="hi_IN" w:bidi="hi_IN"/>
        </w:rPr>
      </w:r>
      <w:r>
        <w:rPr>
          <w:lang w:val="hi_IN" w:bidi="hi_IN"/>
        </w:rPr>
        <w:t xml:space="preserve">हालाँकि, पौलुस कहता है कि जब उसने और अन्य यहूदी विश्वासियों ने मसीह पर विश्वास किया, तब वे सब इस बात से सहमत थे कि व्यवस्था उन्हें परमेश्वर के साथ सही सम्बन्ध नहीं दे सकती। केवल जब लोगों का मसीह पर विश्वास होता है या उन पर भरोसा होता है, तो परमेश्वर लोगों को धर्मी ठहराता है। पौलुस इसे कई बार दोहराता है क्योंकि यह बहुत महत्वपूर्ण है। इस समय, गलातिया के लोग विश्वास के साथ एक अतिरिक्त शर्त जोड़ रहे हैं। गलातियों का कहना है कि लोगों को यीशु पर विश्वास करना चाहिए </w:t>
      </w:r>
      <w:r>
        <w:rPr>
          <w:b/>
          <w:lang w:val="hi_IN" w:bidi="hi_IN"/>
        </w:rPr>
        <w:t>और</w:t>
      </w:r>
      <w:r>
        <w:rPr>
          <w:lang w:val="hi_IN" w:bidi="hi_IN"/>
        </w:rPr>
        <w:t xml:space="preserve"> व्यवस्था का पालन करना चाहिए। पौलुस चाहता है कि गलातिया के लोग यह समझें कि व्यवस्था के द्वारा कोई भी परमेश्वर के सामने धर्मी नहीं ठहर सकता, इसलिए परमेश्वर के साथ सही सम्बन्ध प्राप्त करने के लिए व्यवस्था का पालन करने का कोई कारण नहीं है।</w:t>
      </w:r>
    </w:p>
    <w:p>
      <w:pPr/>
      <w:r>
        <w:rPr>
          <w:lang w:val="hi_IN" w:bidi="hi_IN"/>
        </w:rPr>
      </w:r>
      <w:r>
        <w:rPr>
          <w:lang w:val="hi_IN" w:bidi="hi_IN"/>
        </w:rPr>
        <w:t>दूसरे भाग में, पौलुस जानता है कि यहूदी यह सोचेंगे कि यहूदी विश्वासी भी पापी हैं जैसे अन्यजाति पापी हैं। विश्वासी खोजते हैं या चाहते हैं कि मसीह में परमेश्वर उन्हें धर्मी ठहराए। इसका अर्थ वही है जैसे परमेश्वर मसीह पर विश्वास के द्वारा लोगों को धर्मी ठहराता है। परन्तु क्योंकि यहूदी विश्वासी व्यवस्था का पालन नहीं कर रहे हैं, इसलिए यहूदी लोग यहूदी विश्वासियों को पापी समझेंगे या मानेंगे, जैसे अन्यजाति लोगों को पापी मानते हैं। कोई यह पूछ सकता है कि क्या इसका अर्थ यह है कि मसीह लोगों को पापी बनने के लिए प्रोत्साहित करता है। पौलुस ने यह प्रश्न यह दिखाने के लिए शामिल किया है कि यह सच नहीं है। ताकि कोई भी उलझन में न हो, पौलुस तुरंत कहता है, “यह निश्चित रूप से सच नहीं है!”</w:t>
      </w:r>
    </w:p>
    <w:p>
      <w:pPr/>
      <w:r>
        <w:rPr>
          <w:lang w:val="hi_IN" w:bidi="hi_IN"/>
        </w:rPr>
      </w:r>
      <w:r>
        <w:rPr>
          <w:lang w:val="hi_IN" w:bidi="hi_IN"/>
        </w:rPr>
        <w:t>यहाँ रुकें और समूह के रूप में इस प्रश्न पर चर्चा करें: आपकी भाषा में, यह कहने के कुछ ठोस तरीके क्या हैं कि कोई बात सच नहीं है? एक गतिविधि के रूप में, लोगों से ऐसे मूर्खतापूर्ण कथन कहने के लिए कहें जो सच नहीं हैं, जैसे, “लोगों को केवल गंदगी खानी चाहिए।” समूह के अन्य सदस्य आपकी भाषा में ऐसे वाक्य कहकर उत्तर दे सकते हैं कि यह बात सत्य नहीं है। इस ऑडियो को यहाँ रोकें।</w:t>
      </w:r>
    </w:p>
    <w:p>
      <w:pPr/>
      <w:r>
        <w:rPr>
          <w:lang w:val="hi_IN" w:bidi="hi_IN"/>
        </w:rPr>
      </w:r>
      <w:r>
        <w:rPr>
          <w:lang w:val="hi_IN" w:bidi="hi_IN"/>
        </w:rPr>
        <w:t>पौलुस कहता है कि जो व्यक्ति व्यवस्था का पालन करने के लिए लौट आता है, वह अपराधी या पापी है, न कि मसीह का अनुसरण करने वाला व्यक्ति। पौलुस इसे यह बताकर समझाता है कि यदि वह फिर से व्यवस्था का पालन करने लगे, तो उसका क्या अर्थ होगा। पौलुस अपने आप का उपयोग एक उदाहरण के रूप में कर रहा है। यह बात किसी भी व्यक्ति पर लागू होती है, विशेषकर पतरस जैसे लोगों पर, जिन्होंने फिर से व्यवस्था का पालन करना शुरू कर दिया था। परन्तु सम्भव है कि पौलुस विनम्रता के कारण स्वयं को उदाहरण के रूप में प्रयोग कर रहा हो। पौलुस ने व्यवस्था का पालन करके धर्मी ठहरने के उस पुराने तरीके को छोड़ दिया या नष्ट कर दिया है, जैसे कोई व्यक्ति किसी भवन को गिरा देता है। यदि पौलुस फिर से यह विश्वास करना शुरू कर देता है कि व्यवस्था उसे परमेश्वर के साथ अच्छा संबंध देती है, तो यह ऐसा होगा जैसे पौलुस उस भवन को फिर से बनाता है। यदि पौलुस ऐसा करता तो वह एक पापी होता।</w:t>
      </w:r>
    </w:p>
    <w:p>
      <w:pPr/>
      <w:r>
        <w:rPr>
          <w:lang w:val="hi_IN" w:bidi="hi_IN"/>
        </w:rPr>
      </w:r>
      <w:r>
        <w:rPr>
          <w:lang w:val="hi_IN" w:bidi="hi_IN"/>
        </w:rPr>
        <w:t>यहाँ रुकें और चर्चा करें कि आप उस तरीके का अनुवाद कैसे करना चाहते हैं, जिसकी तुलना किसी व्यक्ति द्वारा किसी घर को नष्ट करने के तरीके से कर दी गई थी। इस ऑडियो को यहाँ रोकें।</w:t>
      </w:r>
    </w:p>
    <w:p>
      <w:pPr/>
      <w:r>
        <w:rPr>
          <w:lang w:val="hi_IN" w:bidi="hi_IN"/>
        </w:rPr>
      </w:r>
      <w:r>
        <w:rPr>
          <w:lang w:val="hi_IN" w:bidi="hi_IN"/>
        </w:rPr>
        <w:t>तीसरे भाग में, पौलुस अपने अनुभवों के बारे में बताना जारी रखता है ताकि वह यह दिखा सके कि जो उसके लिए सत्य है, वही सभी विश्वासियों के लिए भी सत्य है। पौलुस दिखाता है कि मसीह उसे व्यवस्था से ऐसे मुक्त करता है, जैसे एक मृत व्यक्ति व्यवस्था से मुक्त होता है। पौलुस अक्सर इस तुलना का उपयोग यह दिखाने के लिए करता है कि वे चीज़ें अब किसी व्यक्ति को नियंत्रित नहीं करती हैं। पौलुस यह भी कहता है कि वह मसीह के साथ क्रूस पर मर गया। पौलुस की शारीरिक मृत्यु उसी समय नहीं हुई जब मसीह की हुई थी। पौलुस का अर्थ है कि जब मसीह मरा, तो मानो पौलुस भी उसके साथ मर गया, क्योंकि अब वह स्वतंत्र है और पहले की तरह जीवन नहीं जीता।</w:t>
      </w:r>
    </w:p>
    <w:p>
      <w:pPr/>
      <w:r>
        <w:rPr>
          <w:lang w:val="hi_IN" w:bidi="hi_IN"/>
        </w:rPr>
      </w:r>
      <w:r>
        <w:rPr>
          <w:lang w:val="hi_IN" w:bidi="hi_IN"/>
        </w:rPr>
        <w:t>यहाँ रुकें और समूह के रूप में इस प्रश्न पर चर्चा करें: अपनी भाषा में, आप कैसे कहेंगे कि किसी चीज़ का अब आप पर नियंत्रण नहीं है? चर्चा करें कि आप उस तरीके का अनुवाद कैसे करना चाहते हैं जिसमें पौलुस कहता है कि पौलुस व्यवस्था के लिए मर जाता है। इस ऑडियो को यहाँ रोकें।</w:t>
      </w:r>
    </w:p>
    <w:p>
      <w:pPr/>
      <w:r>
        <w:rPr>
          <w:lang w:val="hi_IN" w:bidi="hi_IN"/>
        </w:rPr>
      </w:r>
      <w:r>
        <w:rPr>
          <w:lang w:val="hi_IN" w:bidi="hi_IN"/>
        </w:rPr>
        <w:t>फिर पौलुस कहता है कि वह अब जीवित नहीं है, परन्तु मसीह उसमें रहता है। पौलुस का यह अर्थ नहीं है कि पौलुस मर चुका है और मसीह उसके शरीर को नियंत्रित कर रहा है। पौलुस का अर्थ है कि मसीह उसके जीवन का स्रोत है। उस व्यक्ति की तरह जो मर गया है, पौलुस परमेश्वर का अनुग्रह पाने के लिए अपने पुराने जीवन के तरीके से मुक्त है। पौलुस का पुराना स्वभाव, या जीने का पुराना तरीका, अब जीवित नहीं था। अब पौलुस जीवित है क्योंकि मसीह उसमें जीवित है और मसीह ही उसे परमेश्वर के साथ सही सम्बन्ध में बनाए रखता है। जब तक पौलुस इस पृथ्वी पर जीवित है, वह जो कुछ भी करता है, वह परमेश्वर के पुत्र यीशु पर विश्वास से या उन पर भरोसा रखते हुए करता है।</w:t>
      </w:r>
    </w:p>
    <w:p>
      <w:pPr/>
      <w:r>
        <w:rPr>
          <w:lang w:val="hi_IN" w:bidi="hi_IN"/>
        </w:rPr>
      </w:r>
      <w:r>
        <w:rPr>
          <w:lang w:val="hi_IN" w:bidi="hi_IN"/>
        </w:rPr>
        <w:t>यहाँ रुकें और समूह के रूप में इस प्रश्न पर चर्चा करें: आप इस बारे में कैसे बात करते हैं कि कोई अब जीवन के पुराने तरीके से नहीं, बल्कि पूरी तरह से अलग तरीके से जीता है? एक गतिविधि के रूप में, किसी ऐसे व्यक्ति की कहानी सुनाएँ जो कुछ समय तक जेल में रहा, परन्तु उसने एक स्वतंत्र व्यक्ति के रूप में जेल छोड़ दिया। कल्पना करें कि आप वह व्यक्ति थे जो जेल में था और फिर जेल से बाहर आया। आप जेल में कैसा महसूस करेंगे और फिर जेल से निकलने के बाद आपको कैसा महसूस होगा? आप जिस तरह से जेल में रहते हैं उससे अलग आप जेल के बाहर कैसे रहेंगे? चर्चा करें कि आप इस कथन का अनुवाद कैसे करेंगे कि अब पौलुस जीवित नहीं है, बल्कि मसीह पौलुस में जीवित है। इस ऑडियो को यहाँ रोकें।</w:t>
      </w:r>
    </w:p>
    <w:p>
      <w:pPr/>
      <w:r>
        <w:rPr>
          <w:lang w:val="hi_IN" w:bidi="hi_IN"/>
        </w:rPr>
      </w:r>
      <w:r>
        <w:rPr>
          <w:lang w:val="hi_IN" w:bidi="hi_IN"/>
        </w:rPr>
        <w:t>चौथे भाग में, पौलुस कहता है कि वह परमेश्वर के अनुग्रह को अस्वीकार नहीं करेगा। फिर पौलुस एक ऐसी स्थिति के बारे में बात करता है जो वास्तविक नहीं है। पौलुस कहता है कि यदि व्यवस्था का पालन करके लोग परमेश्वर के सामने धर्मी ठहर सकते, तो मसीह की मृत्यु व्यर्थ होती। परन्तु व्यवस्था लोगों को नहीं बचा सकती, और जब मसीह की मृत्यु हुई तो मसीह ने लोगों को बचाया। पौलुस कह रहा है कि जिस तरह से पतरस, अन्ताकिया के यहूदी विश्वासी और गलातिया के विश्वासी व्यवहार कर रहे हैं और व्यवस्था का पालन कर रहे हैं, वह गलत है।</w:t>
      </w:r>
    </w:p>
    <w:p>
      <w:pPr/>
      <w:r>
        <w:rPr>
          <w:lang w:val="hi_IN" w:bidi="hi_IN"/>
        </w:rPr>
      </w:r>
      <w:r>
        <w:rPr>
          <w:lang w:val="hi_IN" w:bidi="hi_IN"/>
        </w:rPr>
        <w:t>यहाँ रुकें और इस प्रश्न पर समूह में चर्चा करें: आपकी भाषा में, जब आप किसी असंभव स्थिति का वर्णन करते हैं, तो आप कैसे दिखाते हैं कि आप यह विश्वास नहीं करते कि यह सच है? एक कार्य के रूप में, वर्णन करें कि यदि आपने कोई महत्वपूर्ण काम न किया होता, जैसे कि यदि आपने अपने पति से विवाह न किया होता या कोई निश्चित काम न किया होता, तो आपका जीवन कैसा होता। इस ऑडियो को यहाँ रोकें।</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w:t>
      </w:r>
    </w:p>
    <w:p>
      <w:pPr/>
      <w:r>
        <w:rPr>
          <w:lang w:val="hi_IN" w:bidi="hi_IN"/>
        </w:rPr>
      </w:r>
      <w:r>
        <w:rPr>
          <w:lang w:val="hi_IN" w:bidi="hi_IN"/>
        </w:rPr>
        <w:t>आप ऐसी वस्तुएँ चुन सकते हैं जिन्हें एक-दूसरे के ऊपर रखा जा सके, जैसे ईंटें या डिब्बे, जो परमेश्वर की व्यवस्था का प्रतिनिधित्व करें। जो व्यक्ति यहूदियों की भूमिका निभा रहा है, वह परमेश्वर की व्यवस्था का प्रतिनिधित्व करने वाली वस्तुओं को उठा सकता है, ताकि यह दिखाया जा सके कि यहूदी लोग परमेश्वर की व्यवस्था का पालन करने का प्रयास करते हैं। हालाँकि, व्यवस्था को मानने वाले यहूदियों को उस व्यक्ति से दूर खड़ा करें जो परमेश्वर का प्रतिनिधित्व करता है, क्योंकि व्यवस्था लोगों को परमेश्वर के साथ अच्छा सम्बन्ध नहीं देती। जो व्यक्ति विश्वासियों की भूमिका निभाता है वह उन वस्तुओं को नहीं रखता है जो परमेश्वर की व्यवस्था का प्रतिनिधित्व करती हैं। यीशु की भूमिका निभाने वाला व्यक्ति विश्वासियों को परमेश्वर के निकट खड़ा होने के लिए ले जा सकता है, क्योंकि जिस तरह से विश्वासी यीशु पर भरोसा करते हैं, वह उन लोगों का परमेश्वर के साथ एक अच्छा संबंध देता है। आप व्यवस्था का प्रतिनिधित्व करने वाली वस्तुओं को पौलुस के चारों ओर एक के ऊपर एक रख सकते हैं, ताकि यह दिखाया जा सके कि पौलुस व्यवस्था से कैसे बंधा हुआ था। पौलुस व्यवस्था का प्रतिनिधित्व करने वाली वस्तुओं को गिरा सकता है और यीशु की ओर चल सकता है, ताकि यह दिखा सके कि अब वह किस प्रकार यीशु पर भरोसा करता है। पौलुस उस दीवार को फिर से नहीं बनाता जिसे उसने गिरा दिया था! आप ऐसा अभिनय कर सकते हैं जैसे यीशु क्रूस पर मरा था, और पौलुस भी ऐसा दिखा सकता है जैसे पौलुस भी मर गया। जब परमेश्वर यीशु को फिर से जीवित करता है, तो आप यीशु को एक जीवित व्यक्ति की तरह खड़ा होते और इधर-उधर घूमते हुए दिखा सकते हैं। तब यीशु पौलुस को भी जीवित कर सकता है और फिर से खड़ा कर सकता है। पौलुस जीवित है क्योंकि मसीह जीवित है! यीशु पौलुस को परमेश्वर के निकट ले जा सकता है, क्योंकि यीशु ही पौलुस को परमेश्वर के साथ सही सम्बन्ध में लाता है।</w:t>
      </w:r>
      <w:r>
        <w:rPr>
          <w:lang w:val="hi_IN" w:bidi="hi_IN"/>
        </w:rPr>
      </w:r>
    </w:p>
    <w:p>
      <w:pPr>
        <w:pStyle w:val="Heading3"/>
      </w:pPr>
      <w:r>
        <w:rPr>
          <w:lang w:val="hi_IN" w:bidi="hi_IN"/>
        </w:rPr>
        <w:t>पाठ को नाटकीय रूप देना</w:t>
      </w:r>
    </w:p>
    <w:p>
      <w:pPr/>
      <w:r>
        <w:rPr>
          <w:lang w:val="hi_IN" w:bidi="hi_IN"/>
        </w:rPr>
      </w:r>
      <w:r>
        <w:rPr>
          <w:lang w:val="hi_IN" w:bidi="hi_IN"/>
        </w:rPr>
        <w:t>गलातियों 2:15–21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नाटक के रूप में प्रस्तुत करेगा।</w:t>
      </w:r>
    </w:p>
    <w:p>
      <w:pPr/>
      <w:r>
        <w:rPr>
          <w:lang w:val="hi_IN" w:bidi="hi_IN"/>
        </w:rPr>
      </w:r>
      <w:r>
        <w:rPr>
          <w:lang w:val="hi_IN" w:bidi="hi_IN"/>
        </w:rPr>
        <w:t>इस भाग में चार हिस्से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पौलुस</w:t>
      </w:r>
    </w:p>
    <w:p>
      <w:pPr>
        <w:pStyle w:val="ListBullet"/>
        <w:spacing w:line="240" w:lineRule="auto"/>
        <w:ind w:left="720"/>
      </w:pPr>
      <w:r>
        <w:rPr>
          <w:lang w:val="hi_IN" w:bidi="hi_IN"/>
        </w:rPr>
      </w:r>
      <w:r>
        <w:rPr>
          <w:lang w:val="hi_IN" w:bidi="hi_IN"/>
        </w:rPr>
        <w:t>यहूदी विश्वासी, जिनमें अन्ताकिया और गलातिया के लोग, और पतरस शामिल हैं</w:t>
      </w:r>
    </w:p>
    <w:p>
      <w:pPr>
        <w:pStyle w:val="ListBullet"/>
        <w:spacing w:line="240" w:lineRule="auto"/>
        <w:ind w:left="720"/>
      </w:pPr>
      <w:r>
        <w:rPr>
          <w:lang w:val="hi_IN" w:bidi="hi_IN"/>
        </w:rPr>
      </w:r>
      <w:r>
        <w:rPr>
          <w:lang w:val="hi_IN" w:bidi="hi_IN"/>
        </w:rPr>
        <w:t>अन्यजाति लोग</w:t>
      </w:r>
    </w:p>
    <w:p>
      <w:pPr>
        <w:pStyle w:val="ListBullet"/>
        <w:spacing w:line="240" w:lineRule="auto"/>
        <w:ind w:left="720"/>
      </w:pPr>
      <w:r>
        <w:rPr>
          <w:lang w:val="hi_IN" w:bidi="hi_IN"/>
        </w:rPr>
      </w:r>
      <w:r>
        <w:rPr>
          <w:lang w:val="hi_IN" w:bidi="hi_IN"/>
        </w:rPr>
        <w:t>यीशु मसीह, परमेश्वर का पुत्र</w:t>
      </w:r>
    </w:p>
    <w:p>
      <w:pPr>
        <w:pStyle w:val="ListBullet"/>
        <w:spacing w:line="240" w:lineRule="auto"/>
        <w:ind w:left="720"/>
      </w:pPr>
      <w:r>
        <w:rPr>
          <w:lang w:val="hi_IN" w:bidi="hi_IN"/>
        </w:rPr>
      </w:r>
      <w:r>
        <w:rPr>
          <w:lang w:val="hi_IN" w:bidi="hi_IN"/>
        </w:rPr>
        <w:t>और परमेश्वर</w:t>
      </w:r>
    </w:p>
    <w:p>
      <w:pPr/>
      <w:r>
        <w:rPr>
          <w:lang w:val="hi_IN" w:bidi="hi_IN"/>
        </w:rPr>
      </w:r>
      <w:r>
        <w:rPr>
          <w:lang w:val="hi_IN" w:bidi="hi_IN"/>
        </w:rPr>
        <w:t>एक 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प्रवाह, कथानक और कालक्रम पर ध्यान दें। यह सुनिश्चित करें कि आपसे इस भाग के कठिन या महत्वपूर्ण हिस्सों का अभिनय करना छूट न जाए। इस भाग के हर हिस्से को याद करने में एक दूसरे की सहायता करें।</w:t>
      </w:r>
    </w:p>
    <w:p>
      <w:pPr/>
      <w:r>
        <w:rPr>
          <w:lang w:val="hi_IN" w:bidi="hi_IN"/>
        </w:rPr>
      </w:r>
      <w:r>
        <w:rPr>
          <w:lang w:val="hi_IN" w:bidi="hi_IN"/>
        </w:rPr>
        <w:t>इस ऑडियो को यहाँ रोकें और इस भाग का अभिनय करें।</w:t>
      </w:r>
    </w:p>
    <w:p>
      <w:pPr/>
      <w:r>
        <w:rPr>
          <w:lang w:val="hi_IN" w:bidi="hi_IN"/>
        </w:rPr>
      </w:r>
      <w:r>
        <w:rPr>
          <w:lang w:val="hi_IN" w:bidi="hi_IN"/>
        </w:rPr>
        <w:t>समूह को इस भाग का अभिनय दूसरी बार करना चाहिए। नाटक में कुछ जगहों पर, नाटक को रोकें और पात्र निभाने वाले व्यक्ति से पूछें, "आप क्या महसूस कर रहे हैं या क्या सोच रहे हैं?" पात्र निभाने वाले व्यक्ति को यह उत्तर देना चाहिए कि यदि वह उस पात्र की जगह होता, तो वह क्या महसूस करता या सोचता। उसके बाद नाटक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नीचे अभिनय और उसके संभावित उत्तरों का एक उदाहरण दिया गया है।</w:t>
      </w:r>
    </w:p>
    <w:p>
      <w:pPr/>
      <w:r>
        <w:rPr>
          <w:lang w:val="hi_IN" w:bidi="hi_IN"/>
        </w:rPr>
      </w:r>
      <w:r>
        <w:rPr>
          <w:lang w:val="hi_IN" w:bidi="hi_IN"/>
        </w:rPr>
        <w:t>पौलुस कहता है, "हम यहूदी हैं क्योंकि हमारे माता-पिता यहूदी थे। हम पापी अन्यजाति नहीं हैं जो व्यवस्था का पालन नहीं करते हैं। हालाँकि, हम जानते हैं कि परमेश्वर लोगों को इसलिए धर्मी नहीं ठहराता क्योंकि वे व्यवस्था का पालन करते हैं। परमेश्वर लोगों को धर्मी ठहराता है, क्योंकि उन लोगों का मसीह यीशु पर विश्वास है। इसी कारण हमने भी, अन्यजातियों की तरह, मसीह यीशु पर विश्वास किया है, ताकि परमेश्वर हमें मसीह पर हमारे विश्वास के कारण धर्मी ठहराए। परमेश्वर हमें इसलिए धर्मी नहीं ठहराता क्योंकि हम व्यवस्था का पालन करते हैं। हमने मसीह पर विश्वास किया है क्योंकि परमेश्वर किसी को व्यवस्था का पालन करने के कारण धर्मी नहीं ठहराता।"</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यहूदी विश्वासियों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परमेश्वर की भूमिका निभाने वाले व्यक्ति से पूछें, "आप कैसा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पौलुस कहता है, "यदि हम चाहते हैं कि परमेश्वर हमें मसीह में हमारे विश्वास के द्वारा धर्मी ठहराए, तो लोग हमें अन्यजातियों की तरह पापी मानते हैं। यदि हम पापी हैं, तो लोग कह सकते हैं कि मसीह ने हमें पापी बनाया है। लेकिन यह निश्चित रूप से सच नहीं है! मेरा अर्थ यह है कि यदि मैं फिर से परमेश्वर के द्वारा धर्मी ठहराए जाने के लिए व्यवस्था का पालन करने लगूँ, तो यह ऐसा होगा मानो मैं उस भवन को फिर से बना रहा हूँ जिसे मैंने पहले गिरा दिया था। ऐसा करने से मैं दिखाऊँगा कि मैंने व्यवस्था का पालन नहीं किया था।</w:t>
      </w:r>
    </w:p>
    <w:p>
      <w:pPr/>
      <w:r>
        <w:rPr>
          <w:lang w:val="hi_IN" w:bidi="hi_IN"/>
        </w:rPr>
      </w:r>
      <w:r>
        <w:rPr>
          <w:lang w:val="hi_IN" w:bidi="hi_IN"/>
        </w:rPr>
        <w:t>“यह ऐसा है मानो मैं व्यवस्था के प्रति मर गया हूँ, इसलिए व्यवस्था का अब मुझ पर अधिकार नहीं है। अब मैं परमेश्वर के लिए जीता हूँ और वही करता हूँ जो परमेश्वर चाहता है। यह ऐसा है जैसे मैं मसीह के साथ क्रूस पर मर गया हूँ। यह ऐसा है मानो मैं जीवित नहीं हूँ, परन्तु मसीह मुझ में जीवित है। अब मैं जो जीवन अपने शरीर में जीता हूँ, वह परमेश्वर के पुत्र पर भरोसा करके जीता हूँ। मसीह ने मुझसे इतना प्रेम किया कि वह मेरी ओर से स्वेच्छा से मर गया। मैं उन लोगों की तरह परमेश्वर के अनुग्रह को अस्वीकार नहीं करता जो फिर से व्यवस्था का पालन करने लगते हैं। यदि व्यवस्था का पालन करने से कोई व्यक्ति परमेश्वर के सामने धर्मी ठहर सकता था, तो मसीह का मरना व्यर्थ होता।"</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यीशु का किरदार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पौलुस का किरदार निभाने वाले व्यक्ति से पूछें, "आप क्या महसूस कर रहे हैं या क्या सोच रहे हैं?" वह व्यक्ति इस तरह से उत्तर दे सकता है:</w:t>
      </w:r>
      <w:r>
        <w:rPr>
          <w:lang w:val="hi_IN" w:bidi="hi_IN"/>
        </w:rPr>
      </w:r>
    </w:p>
    <w:p>
      <w:pPr>
        <w:pStyle w:val="Heading3"/>
      </w:pPr>
      <w:r>
        <w:rPr>
          <w:lang w:val="hi_IN" w:bidi="hi_IN"/>
        </w:rPr>
        <w:t>आवश्यक जानकारी</w:t>
      </w:r>
    </w:p>
    <w:p>
      <w:pPr/>
      <w:r>
        <w:rPr>
          <w:lang w:val="hi_IN" w:bidi="hi_IN"/>
        </w:rPr>
      </w:r>
      <w:r>
        <w:rPr>
          <w:lang w:val="hi_IN" w:bidi="hi_IN"/>
        </w:rPr>
        <w:t>गलातियों 2:15–21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मुख्य शब्दों और शब्दावलियों पर चर्चा करेगा।</w:t>
      </w:r>
    </w:p>
    <w:p>
      <w:pPr/>
      <w:r>
        <w:rPr>
          <w:lang w:val="hi_IN" w:bidi="hi_IN"/>
        </w:rPr>
      </w:r>
      <w:r>
        <w:rPr>
          <w:lang w:val="hi_IN" w:bidi="hi_IN"/>
        </w:rPr>
        <w:t xml:space="preserve">पौलुस, पतरस और अन्ताकिया और गलातिया दोनों के कुछ विश्वासी </w:t>
      </w:r>
      <w:r>
        <w:rPr>
          <w:b/>
          <w:lang w:val="hi_IN" w:bidi="hi_IN"/>
        </w:rPr>
        <w:t>यहूदी</w:t>
      </w:r>
      <w:r>
        <w:rPr>
          <w:lang w:val="hi_IN" w:bidi="hi_IN"/>
        </w:rPr>
        <w:t xml:space="preserve"> हैं। यहूदी याकूब के वंशज हैं। यहूदी के बारे में अधिक जानकारी के लिए, मुख्य शब्दावली देखें। यहूदी के लिए उसी शब्द या वाक्यांश का उपयोग करें जिसका उपयोग आपने पिछले भागों में किया था।</w:t>
      </w:r>
    </w:p>
    <w:p>
      <w:pPr/>
      <w:r>
        <w:rPr>
          <w:lang w:val="hi_IN" w:bidi="hi_IN"/>
        </w:rPr>
      </w:r>
      <w:r>
        <w:rPr>
          <w:lang w:val="hi_IN" w:bidi="hi_IN"/>
        </w:rPr>
        <w:t xml:space="preserve">यहूदी कहते हैं कि </w:t>
      </w:r>
      <w:r>
        <w:rPr>
          <w:b/>
          <w:lang w:val="hi_IN" w:bidi="hi_IN"/>
        </w:rPr>
        <w:t>अन्यजाति</w:t>
      </w:r>
      <w:r>
        <w:rPr>
          <w:lang w:val="hi_IN" w:bidi="hi_IN"/>
        </w:rPr>
        <w:t xml:space="preserve"> पापी हैं। अन्यजाति शब्द उन सभी लोगों को दर्शाता है जो यहूदी नहीं हैं। पाप परमेश्वर के खिलाफ अनाज्ञाकारिता का कार्य है। पापी वह व्यक्ति होता है जो पाप करना जारी रखता है। यहूदी “पापी अन्यजाति” वाक्यांश का उपयोग उन लोगों को संदर्भित करने के लिए करते थे जो यहूदी नहीं थे और यह दिखाने के लिए कि यहूदी अन्यजातियों से बेहतर थे। अन्यजातियों के बारे में अधिक जानकारी के लिए, मुख्य शब्दावली देखें। अन्यजातियों के लिए उसी शब्द या वाक्यांश का उपयोग करें जिसका उपयोग आपने पिछले भागों में किया है।</w:t>
      </w:r>
    </w:p>
    <w:p>
      <w:pPr/>
      <w:r>
        <w:rPr>
          <w:lang w:val="hi_IN" w:bidi="hi_IN"/>
        </w:rPr>
      </w:r>
      <w:r>
        <w:rPr>
          <w:lang w:val="hi_IN" w:bidi="hi_IN"/>
        </w:rPr>
        <w:t xml:space="preserve">यहाँ रुकें और समूह में चर्चा करें कि आप </w:t>
      </w:r>
      <w:r>
        <w:rPr>
          <w:b/>
          <w:lang w:val="hi_IN" w:bidi="hi_IN"/>
        </w:rPr>
        <w:t>पापियों</w:t>
      </w:r>
      <w:r>
        <w:rPr>
          <w:lang w:val="hi_IN" w:bidi="hi_IN"/>
        </w:rPr>
        <w:t xml:space="preserve"> के लिए किस शब्द या वाक्यांश का उपयोग करेंगे। अधिक जानकारी के लिए मुख्य शब्दावली में पाप शब्द को देखें। यदि आपने बाइबल की किसी और पुस्तक में इस शब्द का पहले ही अनुवाद किया है, तो यहाँ भी वही शब्द उपयोग करें जो आपने वहाँ किया था। इस ऑडियो को यहाँ रोकें।</w:t>
      </w:r>
    </w:p>
    <w:p>
      <w:pPr/>
      <w:r>
        <w:rPr>
          <w:lang w:val="hi_IN" w:bidi="hi_IN"/>
        </w:rPr>
      </w:r>
      <w:r>
        <w:rPr>
          <w:lang w:val="hi_IN" w:bidi="hi_IN"/>
        </w:rPr>
        <w:t xml:space="preserve">व्यवस्था लोगों को धर्मी नहीं ठहराती है। परमेश्वर यीशु मसीह में विश्वास के द्वारा लोगों को धर्मी ठहराता है। बाइबल में, जब लोग व्यवस्था के बारे में बात करते हैं, तो उनका मतलब उन निर्देशों से होता है जो परमेश्वर ने इस्राएल के लोगों को दिए हैं। परमेश्वर ने इस्राएलियों को मूसा नाम के एक व्यक्ति के द्वारा अपनी व्यवस्था दी। </w:t>
      </w:r>
    </w:p>
    <w:p>
      <w:pPr/>
      <w:r>
        <w:rPr>
          <w:lang w:val="hi_IN" w:bidi="hi_IN"/>
        </w:rPr>
      </w:r>
      <w:r>
        <w:rPr>
          <w:lang w:val="hi_IN" w:bidi="hi_IN"/>
        </w:rPr>
        <w:t xml:space="preserve">यहाँ रुकें और एक समूह के रूप में चर्चा करें कि आप </w:t>
      </w:r>
      <w:r>
        <w:rPr>
          <w:b/>
          <w:lang w:val="hi_IN" w:bidi="hi_IN"/>
        </w:rPr>
        <w:t>व्यवस्था</w:t>
      </w:r>
      <w:r>
        <w:rPr>
          <w:lang w:val="hi_IN" w:bidi="hi_IN"/>
        </w:rPr>
        <w:t xml:space="preserve"> के लिए किस शब्द या वाक्यांश का उपयोग करेंगे। अधिक जानकारी के लिए व्यवस्था को मुख्य शब्दावली में देखें। यदि आपने बाइबल की किसी और पुस्तक में इस शब्द का पहले ही अनुवाद किया है, तो यहाँ भी वही शब्द प्रयोग करें जो आपने वहाँ किया था। इस ऑडियो को यहाँ रोकें।</w:t>
      </w:r>
    </w:p>
    <w:p>
      <w:pPr/>
      <w:r>
        <w:rPr>
          <w:lang w:val="hi_IN" w:bidi="hi_IN"/>
        </w:rPr>
      </w:r>
      <w:r>
        <w:rPr>
          <w:lang w:val="hi_IN" w:bidi="hi_IN"/>
        </w:rPr>
        <w:t>जब कोई व्यक्ति किसी को धर्मी ठहराता है, तो वह उसे दोषी नहीं घोषित करता। जब परमेश्वर किसी व्यक्ति को निर्दोष घोषित करता है, तो इसका अर्थ है कि वह व्यक्ति धर्मी है और उसका परमेश्वर के साथ सही संबंध है।</w:t>
      </w:r>
    </w:p>
    <w:p>
      <w:pPr/>
      <w:r>
        <w:rPr>
          <w:lang w:val="hi_IN" w:bidi="hi_IN"/>
        </w:rPr>
      </w:r>
      <w:r>
        <w:rPr>
          <w:lang w:val="hi_IN" w:bidi="hi_IN"/>
        </w:rPr>
        <w:t xml:space="preserve">यहाँ रुकें और एक समूह के रूप में चर्चा करें कि आप </w:t>
      </w:r>
      <w:r>
        <w:rPr>
          <w:b/>
          <w:lang w:val="hi_IN" w:bidi="hi_IN"/>
        </w:rPr>
        <w:t>धर्मी ठहराने</w:t>
      </w:r>
      <w:r>
        <w:rPr>
          <w:lang w:val="hi_IN" w:bidi="hi_IN"/>
        </w:rPr>
        <w:t xml:space="preserve"> के लिए किस शब्द या वाक्यांश का उपयोग करेंगे। अधिक जानकारी के लिए मुख्य शब्दावली में धर्मी ठहराना देखें। यदि आपने बाइबल की किसी और पुस्तक में इस शब्द का पहले ही अनुवाद किया है, तो यहाँ भी वही शब्द प्रयोग करें जो आपने वहाँ किया था। इस ऑडियो को यहाँ रोकें।</w:t>
      </w:r>
    </w:p>
    <w:p>
      <w:pPr/>
      <w:r>
        <w:rPr>
          <w:lang w:val="hi_IN" w:bidi="hi_IN"/>
        </w:rPr>
      </w:r>
      <w:r>
        <w:rPr>
          <w:lang w:val="hi_IN" w:bidi="hi_IN"/>
        </w:rPr>
        <w:t xml:space="preserve">परमेश्वर यीशु मसीह में </w:t>
      </w:r>
      <w:r>
        <w:rPr>
          <w:b/>
          <w:lang w:val="hi_IN" w:bidi="hi_IN"/>
        </w:rPr>
        <w:t>विश्वास</w:t>
      </w:r>
      <w:r>
        <w:rPr>
          <w:lang w:val="hi_IN" w:bidi="hi_IN"/>
        </w:rPr>
        <w:t xml:space="preserve"> के द्वारा लोगों को धर्मी ठहराता है। विश्वास का अर्थ है किसी पर भरोसा करना, यह यकीन और विश्वास करना कि वह जो कहता है वह सच है। यह विशेष विश्वास लोगों का यीशु पर विश्वास करने का तरीका है। वह व्यक्ति विश्वास करता है कि यीशु परमेश्वर का पुत्र है और वह भरोसा करता है कि यीशु उनके पापों के लिए मरा और परमेश्वर ने उस व्यक्ति को क्षमा किया और स्वीकार किया है। विश्वास के बारे में अधिक जानकारी के लिए, मुख्य शब्दावली को देखें। विश्वास के लिए उसी शब्द या वाक्यांश का उपयोग करें जो आपने पिछले भागों में उपयोग किया है।</w:t>
      </w:r>
    </w:p>
    <w:p>
      <w:pPr/>
      <w:r>
        <w:rPr>
          <w:lang w:val="hi_IN" w:bidi="hi_IN"/>
        </w:rPr>
      </w:r>
      <w:r>
        <w:rPr>
          <w:b/>
          <w:lang w:val="hi_IN" w:bidi="hi_IN"/>
        </w:rPr>
        <w:t>मसीह</w:t>
      </w:r>
      <w:r>
        <w:rPr>
          <w:lang w:val="hi_IN" w:bidi="hi_IN"/>
        </w:rPr>
        <w:t xml:space="preserve"> यीशु के लिए एक उपाधि है जो विश्वासियों को याद दिलाती है कि यीशु ही मसीहा है, यानी उद्धारकर्ता और राजा जिसे परमेश्वर ने आने और लोगों का उद्धार करने के लिए चुना था। मसीह के बारे में अधिक जानकारी के लिए, मुख्य शब्दावली को देखें। मसीह के लिए उसी शब्द या वाक्यांश का उपयोग करें जिसका उपयोग आपने पिछले भागों में किया है।</w:t>
      </w:r>
    </w:p>
    <w:p>
      <w:pPr/>
      <w:r>
        <w:rPr>
          <w:lang w:val="hi_IN" w:bidi="hi_IN"/>
        </w:rPr>
      </w:r>
      <w:r>
        <w:rPr>
          <w:lang w:val="hi_IN" w:bidi="hi_IN"/>
        </w:rPr>
        <w:t>पौलुस कहता है कि वह मसीह के साथ क्रूस पर चढ़ाया गया था या क्रूस पर मर गया था। जब कोई किसी को क्रूस पर चढ़ाता है, तो वह उस व्यक्ति को क्रूस पर मार देता है। लोग उन लोगों पर अत्याचार करने और उन्हें मृत्युदण्ड देने के लिए एक उपकरण के रूप में क्रूस का उपयोग करते थे जिन्हें वे सबसे बुरा अपराधी मानते थे।</w:t>
      </w:r>
    </w:p>
    <w:p>
      <w:pPr/>
      <w:r>
        <w:rPr>
          <w:lang w:val="hi_IN" w:bidi="hi_IN"/>
        </w:rPr>
      </w:r>
      <w:r>
        <w:rPr>
          <w:lang w:val="hi_IN" w:bidi="hi_IN"/>
        </w:rPr>
        <w:t xml:space="preserve">यहाँ रुकें और समूह में चर्चा करें कि आप </w:t>
      </w:r>
      <w:r>
        <w:rPr>
          <w:b/>
          <w:lang w:val="hi_IN" w:bidi="hi_IN"/>
        </w:rPr>
        <w:t>क्रूस पर चढ़ाए जाने</w:t>
      </w:r>
      <w:r>
        <w:rPr>
          <w:lang w:val="hi_IN" w:bidi="hi_IN"/>
        </w:rPr>
        <w:t xml:space="preserve"> या </w:t>
      </w:r>
      <w:r>
        <w:rPr>
          <w:b/>
          <w:lang w:val="hi_IN" w:bidi="hi_IN"/>
        </w:rPr>
        <w:t>क्रूस पर मरने</w:t>
      </w:r>
      <w:r>
        <w:rPr>
          <w:lang w:val="hi_IN" w:bidi="hi_IN"/>
        </w:rPr>
        <w:t xml:space="preserve"> के लिए किस शब्द या वाक्यांश का उपयोग करेंगे। अधिक जानकारी के लिए क्रूस शब्द को मुख्य शब्दावली में देखें। यदि आपने बाइबल की किसी और पुस्तक में इस शब्द का पहले ही अनुवाद किया है, तो यहाँ भी वही शब्द प्रयोग करें जो आपने वहाँ किया था। इस ऑडियो को यहाँ रोकें।</w:t>
      </w:r>
    </w:p>
    <w:p>
      <w:pPr/>
      <w:r>
        <w:rPr>
          <w:lang w:val="hi_IN" w:bidi="hi_IN"/>
        </w:rPr>
      </w:r>
      <w:r>
        <w:rPr>
          <w:lang w:val="hi_IN" w:bidi="hi_IN"/>
        </w:rPr>
        <w:t xml:space="preserve">पौलुस </w:t>
      </w:r>
      <w:r>
        <w:rPr>
          <w:b/>
          <w:lang w:val="hi_IN" w:bidi="hi_IN"/>
        </w:rPr>
        <w:t>परमेश्वर के पुत्र</w:t>
      </w:r>
      <w:r>
        <w:rPr>
          <w:lang w:val="hi_IN" w:bidi="hi_IN"/>
        </w:rPr>
        <w:t xml:space="preserve"> पर विश्वास के द्वारा जीता है। परमेश्वर का पुत्र यीशु के लिए एक उपाधि है। यीशु को परमेश्वर का पुत्र कहा जाता है क्योंकि यीशु का परमेश्वर पिता के साथ एक विशेष संबंध है। परमेश्वर और यीशु एक दूसरे से उसी तरह प्रेम करते हैं जैसे पिता और पुत्र करते हैं। यह शीर्षक यह भी दर्शाता है कि यीशु भी परमेश्वर हैं। परमेश्वर के पुत्र के बारे में अधिक जानकारी के लिए, मुख्य शब्दावली देखें। परमेश्वर के पुत्र के लिए वही शब्द या वाक्यांश प्रयोग करें जो आपने पिछले भागों में किया था। </w:t>
      </w:r>
    </w:p>
    <w:p>
      <w:pPr/>
      <w:r>
        <w:rPr>
          <w:lang w:val="hi_IN" w:bidi="hi_IN"/>
        </w:rPr>
      </w:r>
      <w:r>
        <w:rPr>
          <w:lang w:val="hi_IN" w:bidi="hi_IN"/>
        </w:rPr>
        <w:t xml:space="preserve">पौलुस परमेश्वर के </w:t>
      </w:r>
      <w:r>
        <w:rPr>
          <w:b/>
          <w:lang w:val="hi_IN" w:bidi="hi_IN"/>
        </w:rPr>
        <w:t>अनुग्रह</w:t>
      </w:r>
      <w:r>
        <w:rPr>
          <w:lang w:val="hi_IN" w:bidi="hi_IN"/>
        </w:rPr>
        <w:t xml:space="preserve"> को व्यर्थ नहीं मानेगा। परमेश्वर लोगों को तब अनुग्रह देता है जब वह लोगों के प्रति दयालु होता है, भले ही वे लोग परमेश्वर की दया के योग्य न हों। अनुग्रह के बारे में अधिक जानकारी के लिए, मुख्य शब्दावली को देखें। अनुग्रह के लिए उसी शब्द या वाक्यांश का उपयोग करें जो आपने पिछले भागों में उपयोग किया है।</w:t>
      </w:r>
    </w:p>
    <w:p>
      <w:pPr/>
      <w:r>
        <w:rPr>
          <w:lang w:val="hi_IN" w:bidi="hi_IN"/>
        </w:rPr>
      </w:r>
      <w:r>
        <w:rPr>
          <w:lang w:val="hi_IN" w:bidi="hi_IN"/>
        </w:rPr>
        <w:t>पौलुस कहता है कि यदि व्यवस्था का पालन करने से हम धर्मी ठहर सकते, तो मसीह को मरने की आवश्यकता नहीं होती। जो व्यक्ति धर्मी है वह सही तरीके से व्यवहार करता है। परमेश्वर से अच्छा रिश्ता केवल एक धर्मी व्यक्ति रख सकता है। जब लोग यीशु पर भरोसा करते हैं, तो परमेश्वर घोषणा करता है कि वे लोग धर्मी हैं।</w:t>
      </w:r>
    </w:p>
    <w:p>
      <w:pPr/>
      <w:r>
        <w:rPr>
          <w:lang w:val="hi_IN" w:bidi="hi_IN"/>
        </w:rPr>
      </w:r>
      <w:r>
        <w:rPr>
          <w:lang w:val="hi_IN" w:bidi="hi_IN"/>
        </w:rPr>
        <w:t xml:space="preserve">यहाँ रुकें और समूह में चर्चा करें कि </w:t>
      </w:r>
      <w:r>
        <w:rPr>
          <w:b/>
          <w:lang w:val="hi_IN" w:bidi="hi_IN"/>
        </w:rPr>
        <w:t>धर्मी</w:t>
      </w:r>
      <w:r>
        <w:rPr>
          <w:lang w:val="hi_IN" w:bidi="hi_IN"/>
        </w:rPr>
        <w:t xml:space="preserve"> शब्द के लिए आप किस शब्द या वाक्यांश का उपयोग करेंगे। अधिक जानकारी के लिए मुख्य शब्दावली में धार्मिकता शब्द को देखें। यदि आपने पहले ही बाइबल की किसी अन्य पुस्तक में इस शब्द का अनुवाद किया है, तो उसी शब्द का प्रयोग करें जिसका प्रयोग आपने वहाँ किया है।</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ऑडियो को यहाँ रोकें।</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समूह के किसी अन्य सदस्य को भाग का अगला हिस्सा बताना चाहिए और रुक जाना चाहिए। ऐसा तब तक करें जब तक कि समूह ने पूरा भाग दोहरा न दिया हो। इस चरण में समूह के सदस्य एक-दूसरे की गलतियों को सुधार सकते हैं।</w:t>
      </w:r>
    </w:p>
    <w:p>
      <w:pPr/>
      <w:r>
        <w:rPr>
          <w:lang w:val="hi_IN" w:bidi="hi_IN"/>
        </w:rPr>
      </w:r>
      <w:r>
        <w:rPr>
          <w:lang w:val="hi_IN" w:bidi="hi_IN"/>
        </w:rPr>
        <w:t>इस ऑडियो को यहाँ रोकें।</w:t>
      </w:r>
    </w:p>
    <w:p>
      <w:pPr/>
      <w:r>
        <w:rPr>
          <w:lang w:val="hi_IN" w:bidi="hi_IN"/>
        </w:rPr>
      </w:r>
      <w:r>
        <w:rPr>
          <w:lang w:val="hi_IN" w:bidi="hi_IN"/>
        </w:rPr>
        <w:t xml:space="preserve">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प्रयोग कर सकता है। </w:t>
      </w:r>
    </w:p>
    <w:p>
      <w:pPr/>
      <w:r>
        <w:rPr>
          <w:lang w:val="hi_IN" w:bidi="hi_IN"/>
        </w:rPr>
      </w:r>
      <w:r>
        <w:rPr>
          <w:lang w:val="hi_IN" w:bidi="hi_IN"/>
        </w:rPr>
        <w:t>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w:t>
      </w:r>
    </w:p>
    <w:p>
      <w:pPr/>
      <w:r>
        <w:rPr>
          <w:lang w:val="hi_IN" w:bidi="hi_IN"/>
        </w:rPr>
      </w:r>
      <w:r>
        <w:rPr>
          <w:lang w:val="hi_IN" w:bidi="hi_IN"/>
        </w:rPr>
        <w:t>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गलातियों 3:1–9</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गलातियों 3:1–9 को सुनें और अपने मन में रखें।</w:t>
      </w:r>
    </w:p>
    <w:p>
      <w:pPr/>
      <w:r>
        <w:rPr>
          <w:lang w:val="hi_IN" w:bidi="hi_IN"/>
        </w:rPr>
      </w:r>
      <w:r>
        <w:rPr>
          <w:lang w:val="hi_IN" w:bidi="hi_IN"/>
        </w:rPr>
        <w:t>यदि सम्भव हो, तो गलातियों 3:1–9 का ऑडियो संस्करण तीन बार, तीन अलग-अलग अनुवादों में सुनें।</w:t>
      </w:r>
    </w:p>
    <w:p>
      <w:pPr/>
      <w:r>
        <w:rPr>
          <w:lang w:val="hi_IN" w:bidi="hi_IN"/>
        </w:rPr>
      </w:r>
      <w:r>
        <w:rPr>
          <w:lang w:val="hi_IN" w:bidi="hi_IN"/>
        </w:rPr>
        <w:t>इस ऑडियो को यहाँ रोकें।</w:t>
      </w:r>
    </w:p>
    <w:p>
      <w:pPr/>
      <w:r>
        <w:rPr>
          <w:lang w:val="hi_IN" w:bidi="hi_IN"/>
        </w:rPr>
      </w:r>
      <w:r>
        <w:rPr>
          <w:lang w:val="hi_IN" w:bidi="hi_IN"/>
        </w:rPr>
        <w:t>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यीशु या पवित्र आत्मा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गलातियों 3:1–9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पिछले भाग में, पौलुस ने घोषणा की कि परमेश्वर लोगों को विश्वास के द्वारा धर्मी ठहराता है, न कि इसलिए कि लोग व्यवस्था का पालन करते हैं। इस भाग में पौलुस गलातियों को डाँटता है क्योंकि वे भूल गए थे कि परमेश्वर लोगों को कैसे और क्यों धर्मी ठहराता है। पौलुस यह दिखाना जारी रखता है कि परमेश्वर लोगों को विश्वास के द्वारा धर्मी ठहराता है। ऐसा करने के लिए, पौलुस गलातियों को याद दिलाता है कि गलातियों ने क्या अनुभव किया है, अब्राहम ने क्या अनुभव किया है, और पवित्रशास्त्र में परमेश्वर ने क्या कहा है।</w:t>
      </w:r>
    </w:p>
    <w:p>
      <w:pPr/>
      <w:r>
        <w:rPr>
          <w:lang w:val="hi_IN" w:bidi="hi_IN"/>
        </w:rPr>
      </w:r>
      <w:r>
        <w:rPr>
          <w:lang w:val="hi_IN" w:bidi="hi_IN"/>
        </w:rPr>
        <w:t>इस भाग की शुरुआत करने के लिए, पौलुस गलातियों को कड़ी फटकार लगाता है। पौलुस कहता है कि गलातियों के लोग मूर्ख हैं क्योंकि वे अपने दिमाग का इस्तेमाल उस तरह नहीं कर रहे हैं, जैसा उन्हें करना चाहिए। हालाँकि गलातिया के लोग मसीह के बारे में जानते हैं, फिर भी वे स्पष्ट रूप से नहीं सोच रहे हैं और झूठी शिक्षा को सुन रहे हैं। पौलुस गलातियों के लिए गहराई से चिन्तित है और इस बात से निराश है कि सत्य को जानने के बावजूद वे झूठी बातों पर विश्वास करना चुन रहे हैं!</w:t>
      </w:r>
    </w:p>
    <w:p>
      <w:pPr/>
      <w:r>
        <w:rPr>
          <w:lang w:val="hi_IN" w:bidi="hi_IN"/>
        </w:rPr>
      </w:r>
      <w:r>
        <w:rPr>
          <w:lang w:val="hi_IN" w:bidi="hi_IN"/>
        </w:rPr>
        <w:t>पौलुस पूछता है कि क्या किसी ने गलातियों पर जादू-टोना किया है या उन पर कोई जादुई असर डाला है। वास्तव में किसी ने भी गलातियों पर जादू-टोना नहीं किया था। पौलुस असल में ऐसा सोचता भी नहीं है। पौलुस बस यही कह रहे हैं कि गलातियों का व्यवहार इतना हैरान करने वाला है, मानो किसी ने उन पर कोई जादू कर दिया हो, जिससे वे ऐसा व्यवहार कर रहे हैं जैसा वे आम तौर पर नहीं करते।</w:t>
      </w:r>
    </w:p>
    <w:p>
      <w:pPr/>
      <w:r>
        <w:rPr>
          <w:lang w:val="hi_IN" w:bidi="hi_IN"/>
        </w:rPr>
      </w:r>
      <w:r>
        <w:rPr>
          <w:lang w:val="hi_IN" w:bidi="hi_IN"/>
        </w:rPr>
        <w:t>यहाँ रुकें और समूह में इस प्रश्न पर चर्चा करें: आपकी संस्कृति में, लोग मंत्रों के बारे में क्या मानते हैं? यदि कोई व्यक्ति किसी दूसरे पर जादू-टोना करता है, तो वह दूसरा व्यक्ति कैसा व्यवहार करेगा? इस ऑडियो को यहाँ रोकें।</w:t>
      </w:r>
    </w:p>
    <w:p>
      <w:pPr/>
      <w:r>
        <w:rPr>
          <w:lang w:val="hi_IN" w:bidi="hi_IN"/>
        </w:rPr>
      </w:r>
      <w:r>
        <w:rPr>
          <w:lang w:val="hi_IN" w:bidi="hi_IN"/>
        </w:rPr>
        <w:t>गलातियों का व्यवहार आश्चर्यजनक है, क्योंकि पौलुस ने बहुत स्पष्ट रूप से गलातियों को यीशु के बारे में सिखाया था। पौलुस जैसे अच्छे शिक्षक कहानियों और घटनाओं को इस तरह से बता सकते थे कि लोग उन्हें आसानी से समझ सकें और याद रख सकें। पौलुस ने यीशु के बारे में इतनी बारीकी से बात की कि ऐसा लगा मानो गलातियों ने सचमुच यीशु को अपनी आँखों से क्रूस पर देखा हो। इसलिए गलातिया के लोग पूरी तरह से समझते हैं कि यीशु क्यों और कैसे क्रूस पर मरा ताकि वे परमेश्वर के सामने धर्मी ठहराए जाएँ।</w:t>
      </w:r>
    </w:p>
    <w:p>
      <w:pPr/>
      <w:r>
        <w:rPr>
          <w:lang w:val="hi_IN" w:bidi="hi_IN"/>
        </w:rPr>
      </w:r>
      <w:r>
        <w:rPr>
          <w:lang w:val="hi_IN" w:bidi="hi_IN"/>
        </w:rPr>
        <w:t xml:space="preserve">इसके बाद पौलुस गलातिया के विश्वासियों से कई प्रश्न पूछता है ताकि वे अपने व्यवहार और सोचने के तरीके पर विचार करें। पौलुस गलातिया के विश्वासियों को याद दिलाता है कि उन्हें आत्मा प्राप्त हुई, जो पवित्र आत्मा है, क्योंकि उन्होंने सुसमाचार को सुनकर उस पर विश्वास किया, इसलिए </w:t>
      </w:r>
      <w:r>
        <w:rPr>
          <w:b/>
          <w:lang w:val="hi_IN" w:bidi="hi_IN"/>
        </w:rPr>
        <w:t>नहीं</w:t>
      </w:r>
      <w:r>
        <w:rPr>
          <w:lang w:val="hi_IN" w:bidi="hi_IN"/>
        </w:rPr>
        <w:t xml:space="preserve"> कि उन्होंने व्यवस्था का पालन किया था! फिर से, पौलुस दिखाता है कि जब पौलुस गलातियों को निर्बुद्धि कहता है, तो पौलुस गलातियों के व्यवहार पर कितना आश्चर्यचकित और निराश है।</w:t>
      </w:r>
    </w:p>
    <w:p>
      <w:pPr/>
      <w:r>
        <w:rPr>
          <w:lang w:val="hi_IN" w:bidi="hi_IN"/>
        </w:rPr>
      </w:r>
      <w:r>
        <w:rPr>
          <w:lang w:val="hi_IN" w:bidi="hi_IN"/>
        </w:rPr>
        <w:t>गलातिया के लोग निर्बुद्धि हैं, क्योंकि हालाँकि उनके पास मदद करने के लिए आत्मा है, फिर भी गलातिया के लोग अपने दम पर काम करने की कोशिश कर रहे हैं। पौलुस गलातियों को याद दिलाता है कि विश्वासियों के रूप में उनका जीवन तब शुरू हुआ जब उन्हें पवित्र आत्मा प्राप्त हुआ। जब लोग यीशु का अनुसरण करना शुरू करते हैं, तो पवित्र आत्मा उनके जीवन में कार्य करता है ताकि वह उन्हें अधिक से अधिक यीशु के समान व्यवहार करने में मदद करे। लेकिन अब गलातिया के लोग शरीर के सहारे ही अपना जीवन पूरा करने या बाकी ज़िंदगी जीने की कोशिश कर रहे हैं। माँस किसी व्यक्ति के शरीर का नरम भाग है। पौलुस माँस शब्द का उपयोग उस पापी प्रकृति या उस तरीके के लिए करता है जिसमें लोग यीशु के बिना रहते हैं। जीवन जीने का यह पापी तरीका वह तरीका है जिससे गलातिया के लोग व्यवस्था का पालन करने की कोशिश कर रहे हैं। जब गलातिया के लोग व्यवस्था का पालन करते हैं, तो गलातिया के लोग सोचते हैं कि परमेश्वर उन्हें उनके अपने प्रयासों के कारण धर्मी ठहराएगा। परन्तु परमेश्वर लोगों को धर्मी ठहराता है क्योंकि वे लोग यीशु पर विश्वास करते हैं, और पवित्र आत्मा इसका प्रमाण है!</w:t>
      </w:r>
    </w:p>
    <w:p>
      <w:pPr/>
      <w:r>
        <w:rPr>
          <w:lang w:val="hi_IN" w:bidi="hi_IN"/>
        </w:rPr>
      </w:r>
      <w:r>
        <w:rPr>
          <w:lang w:val="hi_IN" w:bidi="hi_IN"/>
        </w:rPr>
        <w:t>जब गलातिया के लोग अपने प्रयासों पर ही निर्भर होते हैं, तब वे यीशु पर भरोसा नहीं करते हैं। गलातियों का व्यवहार ऐसा है मानो उन्होंने जो कुछ भी अनुभव किया है, वह उनके लिए कुछ भी नहीं है। पौलुस के लिए यह विश्वास करना कठिन है कि गलातिया के लोग इस तरह का व्यवहार कर सकते हैं!</w:t>
      </w:r>
    </w:p>
    <w:p>
      <w:pPr/>
      <w:r>
        <w:rPr>
          <w:lang w:val="hi_IN" w:bidi="hi_IN"/>
        </w:rPr>
      </w:r>
      <w:r>
        <w:rPr>
          <w:lang w:val="hi_IN" w:bidi="hi_IN"/>
        </w:rPr>
        <w:t>यहाँ रुकें और समूह के रूप में इस प्रश्न पर चर्चा करें: कल्पना करें कि कोई व्यक्ति किसी बहुत अच्छे शिक्षक से कोई नई गतिविधि सीख रहा है, जैसे खेल, काम या कोई कौशल। यह शिक्षक विद्यार्थी को अच्छी सलाह, उपकरण और प्रोत्साहन दे रहा है, तथा प्रशिक्षण के कठिन भागों को पूरा करने में उसका मार्गदर्शन कर रहा है। अब कल्पना करें कि कोई छात्र शिक्षक की बात सुनना बंद कर देता है और सब कुछ अपने दम पर करने की कोशिश करता है। वास्तव में, छात्र वे काम बिल्कुल अलग तरह से करता है जो शिक्षक ने उसे सिखाए थे! आपको क्या लगता है कि छात्र इस गतिविधि को कितनी अच्छी तरह से कर पाएगा? इस ऑडियो को यहाँ रोकें।</w:t>
      </w:r>
    </w:p>
    <w:p>
      <w:pPr/>
      <w:r>
        <w:rPr>
          <w:lang w:val="hi_IN" w:bidi="hi_IN"/>
        </w:rPr>
      </w:r>
      <w:r>
        <w:rPr>
          <w:lang w:val="hi_IN" w:bidi="hi_IN"/>
        </w:rPr>
        <w:t>फिर से, पौलुस गलातियों से यह याद करने के लिए कहता है कि परमेश्वर गलातियों के बीच इसलिए कार्य करता है क्योंकि गलातियों ने यीशु के बारे में सुसमाचार सुनकर उन पर विश्वास किया था। क्योंकि गलातियों ने विश्वास किया था, इसलिए परमेश्वर ने उन्हें अपनी आत्मा दी, जो पवित्र आत्मा है। परमेश्वर गलातियों के बीच आश्चर्यकर्म करता है, अर्थात् वह ऐसे अद्भुत कार्य करता है जैसे लोगों को चंगा करना। परमेश्वर ऐसा इसलिए नहीं करता क्योंकि गलातियों ने व्यवस्था का पालन किया, बल्कि इसलिए करता है क्योंकि गलातियों ने यीशु के बारे में जो सुना, उस पर विश्वास किया!</w:t>
      </w:r>
    </w:p>
    <w:p>
      <w:pPr/>
      <w:r>
        <w:rPr>
          <w:lang w:val="hi_IN" w:bidi="hi_IN"/>
        </w:rPr>
      </w:r>
      <w:r>
        <w:rPr>
          <w:lang w:val="hi_IN" w:bidi="hi_IN"/>
        </w:rPr>
        <w:t>फिर पौलुस अब्राहम के बारे में बात करता है यह साबित करने के लिए कि परमेश्वर लोगों को धर्मी ठहराता है क्योंकि वे लोग यीशु पर भरोसा करते हैं। अब्राहम यहूदी लोगों के एक महत्वपूर्ण पूर्वज हैं। पौलुस अब्राहम का उपयोग एक उदाहरण के रूप में करता है क्योंकि यहूदी अब्राहम का सम्मान करते हैं। पौलुस कहता है कि यहूदी यह नहीं समझते कि परमेश्वर ने अब्राहम को कैसे धर्मी ठहराया, या अब्राहम को धर्मी कैसे स्वीकार किया। परमेश्वर ने अब्राहम को व्यवस्था का पालन करने के कारण धर्मी नहीं ठहराया। वास्तव में, परमेश्वर ने अब्राहम को धर्मी ठहराया था, इससे पहले कि परमेश्वर ने लोगों को अपनी व्यवस्था बताई, और इससे भी पहले कि किसी ने अब्राहम का खतना किया! परमेश्वर ने अब्राहम को धर्मी ठहराया क्योंकि अब्राहम का परमेश्वर पर विश्वास था। अब्राहम का मानना था कि परमेश्वर अपनी प्रतिज्ञा को पूरा करेगा, और अब्राहम ने अपने आप को परमेश्वर के प्रति समर्पित कर दिया, जैसे अब विश्वासी करते हैं।</w:t>
      </w:r>
    </w:p>
    <w:p>
      <w:pPr/>
      <w:r>
        <w:rPr>
          <w:lang w:val="hi_IN" w:bidi="hi_IN"/>
        </w:rPr>
      </w:r>
      <w:r>
        <w:rPr>
          <w:lang w:val="hi_IN" w:bidi="hi_IN"/>
        </w:rPr>
        <w:t>यहाँ रुकें और समूह के रूप में, अपनी संस्कृति के कुछ ऐसे लोगों के बारे में सोचें जिन्हें आप इस बात के अच्छे उदाहरण के रूप में पेश करेंगे कि लोगों को कैसे जीना चाहिए। उन लोगों के बारे में सोचें जिन्हें कई अन्य लोग जानते हों और उनका सम्मान करते हों। चर्चा करें कि आप इन लोगों को उदाहरण के रूप में क्यों उपयोग करेंगे। इस ऑडियो को यहाँ रोकें।</w:t>
      </w:r>
    </w:p>
    <w:p>
      <w:pPr/>
      <w:r>
        <w:rPr>
          <w:lang w:val="hi_IN" w:bidi="hi_IN"/>
        </w:rPr>
      </w:r>
      <w:r>
        <w:rPr>
          <w:lang w:val="hi_IN" w:bidi="hi_IN"/>
        </w:rPr>
        <w:t>यहूदी लोग शारीरिक रूप से अब्राहम के वंशज हैं, और इन लोगों को उस समूह में होने पर गर्व है। यदि कोई यहूदियों के साथ शामिल होना और अब्राहम की संतान बनना चाहता है, तो उन लोगों को व्यवस्था का पालन करना चाहिए। लेकिन पौलुस कहता है कि अब्राहम की वास्तविक संतान वे नहीं हैं जो केवल शारीरिक रूप से अब्राहम के वंशज हैं या जो व्यवस्था का पालन करते हैं। अब्राहम के वंशज वे लोग हैं जो अब्राहम की तरह व्यवहार करते हैं और परमेश्वर पर विश्वास करते हैं। जो लोग अब्राहम की तरह विश्वास रखते हैं, वे परमेश्वर पर भरोसा करते हैं और उस विश्वास के कारण एक निश्चित तरीके से जीते हैं। इस प्रकार, जो अन्यजाति लोग परमेश्वर पर विश्वास करते हैं, वे अब्राहम के परिवार का भाग बन सकते हैं और वास्तव में उसका भाग हैं।</w:t>
      </w:r>
    </w:p>
    <w:p>
      <w:pPr/>
      <w:r>
        <w:rPr>
          <w:lang w:val="hi_IN" w:bidi="hi_IN"/>
        </w:rPr>
      </w:r>
      <w:r>
        <w:rPr>
          <w:lang w:val="hi_IN" w:bidi="hi_IN"/>
        </w:rPr>
        <w:t>यहाँ रुकें और समूह के रूप में इस प्रश्न पर चर्चा करें: आपकी संस्कृति में, लोग किसी जनसमूह का हिस्सा क्यों होते हैं? अगर कोई व्यक्ति लोगों के समूह को बदलना चाहे, तो वह ऐसा कैसे कर सकता है? कोई व्यक्ति किसी दूसरे जनसमूह का हिस्सा क्यों बनना चाहेगा? इस ऑडियो को यहाँ रोकें।</w:t>
      </w:r>
    </w:p>
    <w:p>
      <w:pPr/>
      <w:r>
        <w:rPr>
          <w:lang w:val="hi_IN" w:bidi="hi_IN"/>
        </w:rPr>
      </w:r>
      <w:r>
        <w:rPr>
          <w:lang w:val="hi_IN" w:bidi="hi_IN"/>
        </w:rPr>
        <w:t>परमेश्वर ने हमेशा लोगों को उनके विश्वास के कारण धर्मी ठहराया है, न कि उनके कार्यों के कारण। पवित्रशास्त्र में, परमेश्वर ने अब्राहम को सुसमाचार, या लोगों को बचाने की अपनी योजना की घोषणा इसके होने से पहले ही कर दी थी। यहाँ, पौलुस सुसमाचार के उस भाग के बारे में बात कर रहा है जो समझाता है कि परमेश्वर लोगों को उनके विश्वास के कारण धर्मी ठहराएगा, इससे कोई फर्क नहीं पड़ता कि वह व्यक्ति यहूदी हो या अन्यजाति। यह बात परमेश्वर ने अब्राहम को तब बताई जब परमेश्वर ने कहा कि परमेश्वर अब्राहम के द्वारा सभी लोगों को आशीष देगा या उन पर दया करेगा। परमेश्वर अपनी आशीष केवल इसलिए नहीं देता कि कोई व्यक्ति किसी विशेष व्यक्ति का वंशज है, या इसलिए कि किसी ने उस व्यक्ति का खतना किया है। परमेश्वर उन लोगों और अब्राहम दोनों को उनके विश्वास के कारण आशीर्वाद देता है।</w:t>
      </w:r>
      <w:r>
        <w:rPr>
          <w:lang w:val="hi_IN" w:bidi="hi_IN"/>
        </w:rPr>
      </w:r>
    </w:p>
    <w:p>
      <w:pPr>
        <w:pStyle w:val="Heading3"/>
      </w:pPr>
      <w:r>
        <w:rPr>
          <w:lang w:val="hi_IN" w:bidi="hi_IN"/>
        </w:rPr>
        <w:t>घटनाओं को समझाना</w:t>
      </w:r>
    </w:p>
    <w:p>
      <w:pPr/>
      <w:r>
        <w:rPr>
          <w:lang w:val="hi_IN" w:bidi="hi_IN"/>
        </w:rPr>
      </w:r>
      <w:r>
        <w:rPr>
          <w:lang w:val="hi_IN" w:bidi="hi_IN"/>
        </w:rPr>
        <w:t>गलातियों 3:1–9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हिस्सों, पात्रों और परिवेश को परिभाषित करेगा। फिर समूह इस भाग को अपने मन में समझने की कोशिश करेगा।</w:t>
      </w:r>
    </w:p>
    <w:p>
      <w:pPr/>
      <w:r>
        <w:rPr>
          <w:lang w:val="hi_IN" w:bidi="hi_IN"/>
        </w:rPr>
      </w:r>
      <w:r>
        <w:rPr>
          <w:lang w:val="hi_IN" w:bidi="hi_IN"/>
        </w:rPr>
        <w:t>इस भाग में दो हिस्से हैं।</w:t>
      </w:r>
    </w:p>
    <w:p>
      <w:pPr/>
      <w:r>
        <w:rPr>
          <w:lang w:val="hi_IN" w:bidi="hi_IN"/>
        </w:rPr>
      </w:r>
      <w:r>
        <w:rPr>
          <w:b/>
          <w:lang w:val="hi_IN" w:bidi="hi_IN"/>
        </w:rPr>
        <w:t>पहले भाग में:</w:t>
      </w:r>
      <w:r>
        <w:rPr>
          <w:lang w:val="hi_IN" w:bidi="hi_IN"/>
        </w:rPr>
        <w:t xml:space="preserve"> पौलुस गलातियों को उनके मूर्खतापूर्ण व्यवहार के लिए डाँटता है। पौलुस गलातियों को उन बातों की याद दिलाने के लिए कई प्रश्न पूछता है जो वे पहले से जानते हैं। गलातियों को पता है कि परमेश्वर उन्हें विश्वास के कारण पवित्र आत्मा देता है। गलातिया के लोग यह भी जानते हैं कि पवित्र आत्मा की सहायता से जीने के बजाय अपने स्वयं के बल से जीने का प्रयास करना व्यर्थ है।</w:t>
      </w:r>
    </w:p>
    <w:p>
      <w:pPr/>
      <w:r>
        <w:rPr>
          <w:lang w:val="hi_IN" w:bidi="hi_IN"/>
        </w:rPr>
      </w:r>
      <w:r>
        <w:rPr>
          <w:b/>
          <w:lang w:val="hi_IN" w:bidi="hi_IN"/>
        </w:rPr>
        <w:t>दूसरे भाग में:</w:t>
      </w:r>
      <w:r>
        <w:rPr>
          <w:lang w:val="hi_IN" w:bidi="hi_IN"/>
        </w:rPr>
        <w:t xml:space="preserve"> पौलुस अब्राहम का उपयोग एक उदाहरण के रूप में करता है यह दिखाने के लिए कि परमेश्वर लोगों को उनके विश्वास के कारण धर्मी ठहराता है। परमेश्वर ने हमेशा लोगों को उनके विश्वास के कारण धर्मी ठहराया है, न कि उनके कार्यों के कारण। जो लोग विश्वास रखते हैं, वे अब्राहम के वास्तविक वंशज हैं, और परमेश्वर उन लोगों को अब्राहम के साथ आशीष देता है।</w:t>
      </w:r>
    </w:p>
    <w:p>
      <w:pPr/>
      <w:r>
        <w:rPr>
          <w:lang w:val="hi_IN" w:bidi="hi_IN"/>
        </w:rPr>
      </w:r>
      <w:r>
        <w:rPr>
          <w:lang w:val="hi_IN" w:bidi="hi_IN"/>
        </w:rPr>
        <w:t>इस भाग में पात्र हैं:</w:t>
      </w:r>
    </w:p>
    <w:p>
      <w:pPr>
        <w:pStyle w:val="ListBullet"/>
        <w:spacing w:line="240" w:lineRule="auto"/>
        <w:ind w:left="720"/>
      </w:pPr>
      <w:r>
        <w:rPr>
          <w:lang w:val="hi_IN" w:bidi="hi_IN"/>
        </w:rPr>
      </w:r>
      <w:r>
        <w:rPr>
          <w:lang w:val="hi_IN" w:bidi="hi_IN"/>
        </w:rPr>
        <w:t>पौलुस</w:t>
      </w:r>
    </w:p>
    <w:p>
      <w:pPr>
        <w:pStyle w:val="ListBullet"/>
        <w:spacing w:line="240" w:lineRule="auto"/>
        <w:ind w:left="720"/>
      </w:pPr>
      <w:r>
        <w:rPr>
          <w:lang w:val="hi_IN" w:bidi="hi_IN"/>
        </w:rPr>
      </w:r>
      <w:r>
        <w:rPr>
          <w:lang w:val="hi_IN" w:bidi="hi_IN"/>
        </w:rPr>
        <w:t>गलातिया के विश्वासी</w:t>
      </w:r>
    </w:p>
    <w:p>
      <w:pPr>
        <w:pStyle w:val="ListBullet"/>
        <w:spacing w:line="240" w:lineRule="auto"/>
        <w:ind w:left="720"/>
      </w:pPr>
      <w:r>
        <w:rPr>
          <w:lang w:val="hi_IN" w:bidi="hi_IN"/>
        </w:rPr>
      </w:r>
      <w:r>
        <w:rPr>
          <w:lang w:val="hi_IN" w:bidi="hi_IN"/>
        </w:rPr>
        <w:t>यीशु मसीह</w:t>
      </w:r>
    </w:p>
    <w:p>
      <w:pPr>
        <w:pStyle w:val="ListBullet"/>
        <w:spacing w:line="240" w:lineRule="auto"/>
        <w:ind w:left="720"/>
      </w:pPr>
      <w:r>
        <w:rPr>
          <w:lang w:val="hi_IN" w:bidi="hi_IN"/>
        </w:rPr>
      </w:r>
      <w:r>
        <w:rPr>
          <w:lang w:val="hi_IN" w:bidi="hi_IN"/>
        </w:rPr>
        <w:t xml:space="preserve">पवित्र आत्मा </w:t>
      </w:r>
    </w:p>
    <w:p>
      <w:pPr>
        <w:pStyle w:val="ListBullet"/>
        <w:spacing w:line="240" w:lineRule="auto"/>
        <w:ind w:left="720"/>
      </w:pPr>
      <w:r>
        <w:rPr>
          <w:lang w:val="hi_IN" w:bidi="hi_IN"/>
        </w:rPr>
      </w:r>
      <w:r>
        <w:rPr>
          <w:lang w:val="hi_IN" w:bidi="hi_IN"/>
        </w:rPr>
        <w:t>परमेश्वर पिता</w:t>
      </w:r>
    </w:p>
    <w:p>
      <w:pPr>
        <w:pStyle w:val="ListBullet"/>
        <w:spacing w:line="240" w:lineRule="auto"/>
        <w:ind w:left="720"/>
      </w:pPr>
      <w:r>
        <w:rPr>
          <w:lang w:val="hi_IN" w:bidi="hi_IN"/>
        </w:rPr>
      </w:r>
      <w:r>
        <w:rPr>
          <w:lang w:val="hi_IN" w:bidi="hi_IN"/>
        </w:rPr>
        <w:t>अब्राहम</w:t>
      </w:r>
    </w:p>
    <w:p>
      <w:pPr>
        <w:pStyle w:val="ListBullet"/>
        <w:spacing w:line="240" w:lineRule="auto"/>
        <w:ind w:left="720"/>
      </w:pPr>
      <w:r>
        <w:rPr>
          <w:lang w:val="hi_IN" w:bidi="hi_IN"/>
        </w:rPr>
      </w:r>
      <w:r>
        <w:rPr>
          <w:lang w:val="hi_IN" w:bidi="hi_IN"/>
        </w:rPr>
        <w:t>अब्राहम के वंशज, वे लोग हैं जो विश्वास रखते हैं</w:t>
      </w:r>
    </w:p>
    <w:p>
      <w:pPr>
        <w:pStyle w:val="ListBullet"/>
        <w:spacing w:line="240" w:lineRule="auto"/>
        <w:ind w:left="720"/>
      </w:pPr>
      <w:r>
        <w:rPr>
          <w:lang w:val="hi_IN" w:bidi="hi_IN"/>
        </w:rPr>
      </w:r>
      <w:r>
        <w:rPr>
          <w:lang w:val="hi_IN" w:bidi="hi_IN"/>
        </w:rPr>
        <w:t>अन्यजाति</w:t>
      </w:r>
    </w:p>
    <w:p>
      <w:pPr>
        <w:pStyle w:val="ListBullet"/>
        <w:spacing w:line="240" w:lineRule="auto"/>
        <w:ind w:left="720"/>
      </w:pPr>
      <w:r>
        <w:rPr>
          <w:lang w:val="hi_IN" w:bidi="hi_IN"/>
        </w:rPr>
      </w:r>
      <w:r>
        <w:rPr>
          <w:lang w:val="hi_IN" w:bidi="hi_IN"/>
        </w:rPr>
        <w:t>और सभी जनसमूह</w:t>
      </w:r>
    </w:p>
    <w:p>
      <w:pPr/>
      <w:r>
        <w:rPr>
          <w:lang w:val="hi_IN" w:bidi="hi_IN"/>
        </w:rPr>
      </w:r>
      <w:r>
        <w:rPr>
          <w:lang w:val="hi_IN" w:bidi="hi_IN"/>
        </w:rPr>
        <w:t>समूह में, भाग के परिवेश के इन हिस्सों पर ध्यान दें:</w:t>
      </w:r>
    </w:p>
    <w:p>
      <w:pPr/>
      <w:r>
        <w:rPr>
          <w:lang w:val="hi_IN" w:bidi="hi_IN"/>
        </w:rPr>
      </w:r>
      <w:r>
        <w:rPr>
          <w:lang w:val="hi_IN" w:bidi="hi_IN"/>
        </w:rPr>
        <w:t>इस पुस्तक में अब तक, पौलुस ने इस बारे में बात की है कि परमेश्वर ने उसे अधिकार कैसे दिया और उसके द्वारा सिखाया जाने वाला सुसमाचार वास्तव में सत्य है। अब, पौलुस यह समझाना शुरू करेगा कि लोगों का परमेश्वर के साथ सही संबंध उनके विश्वास के कारण होता है, न कि उन लोगों के कार्यों के कारण। यह वह सच्चा सुसमाचार है जिसे पौलुस ने गलातियों को सिखाया और अब उन्हें इसकी याद दिला रहा है।</w:t>
      </w:r>
    </w:p>
    <w:p>
      <w:pPr/>
      <w:r>
        <w:rPr>
          <w:lang w:val="hi_IN" w:bidi="hi_IN"/>
        </w:rPr>
      </w:r>
      <w:r>
        <w:rPr>
          <w:lang w:val="hi_IN" w:bidi="hi_IN"/>
        </w:rPr>
        <w:t>इस भाग में, पौलुस गलातियों से सीधे बात करता है और गलातियों को उनके अनुभवों की याद दिलाता है। ये अनुभव दिखाते हैं कि पौलुस जो कह रहा है वह सच और सही है। इस भाग में, पौलुस गलातियों के प्रति अपने अविश्वास, आश्चर्य और निराशा को दृढ़ता से व्यक्त करता है। पौलुस दिखाता है कि वह गलातियों से बहुत दुखी है क्योंकि गलातियों ने मसीह पर भरोसा करना छोड़ दिया था। जब पौलुस गलातियों से अनेक प्रश्न पूछता है, तो वह उन्हें डाँटता और उनकी आलोचना करता है। यह एक लोकप्रिय तरीका था जिससे लोग उन लोगों को चुनौती देते थे जो उनकी बात सुनते थे। पौलुस वास्तव में गलतिया के लोगों से यह अपेक्षा नहीं कर रहा है कि वे इन सवालों के जवाब के साथ पौलुस को कोई संदेश भेजें। इसके बजाय, पौलुस चाहता है कि लोग स्वयं इन प्रश्नों के उत्तरों के बारे में सोचें। यदि गलातिया के लोगों ने पौलुस के सवालों का ईमानदारी से उत्तर दिया होता, तो उन्हें पौलुस से सहमत होना पड़ता। गलातियों को यह एहसास करना चाहिए कि वे सत्य को जानते हैं और मूर्खतापूर्ण व्यवहार कर रहे थे।</w:t>
      </w:r>
    </w:p>
    <w:p>
      <w:pPr/>
      <w:r>
        <w:rPr>
          <w:lang w:val="hi_IN" w:bidi="hi_IN"/>
        </w:rPr>
      </w:r>
      <w:r>
        <w:rPr>
          <w:lang w:val="hi_IN" w:bidi="hi_IN"/>
        </w:rPr>
        <w:t>यहाँ रुकें और समूह के रूप में इस प्रश्न पर चर्चा करें: जब आप लोगों को किसी बात के बारे में समझाना चाहते हैं, तो आप उन लोगों को किसी ऐसी बात के बारे में सोचने के लिए कैसे मनाते हैं, जो वे पहले से जानते हैं? चर्चा करें कि आप इस भाग में पौलुस के प्रश्नों का अनुवाद कैसे करना चाहते हैं। पौलुस के प्रश्नों के उत्तर गलातियों के लिए इतने स्पष्ट थे कि पौलुस ने उन प्रश्नों के उत्तर लिखना आवश्यक नहीं समझा। आप ये उत्तर जोड़ सकते हैं, जैसे, "क्या परमेश्वर ने तुम्हें अपनी आत्मा इसलिए दी क्योंकि तुम व्यवस्था का पालन करते हो? नहीं!" आप पौलुस के प्रश्नों को दृढ़ कथनों के रूप में भी व्यक्त कर सकते हैं, जैसे: "निश्चय ही परमेश्वर ने तुम्हें अपना आत्मा इसलिए नहीं दिया क्योंकि तुम व्यवस्था का पालन करते हो!" इस ऑडियो को यहाँ रोकें।</w:t>
      </w:r>
    </w:p>
    <w:p>
      <w:pPr/>
      <w:r>
        <w:rPr>
          <w:lang w:val="hi_IN" w:bidi="hi_IN"/>
        </w:rPr>
      </w:r>
      <w:r>
        <w:rPr>
          <w:lang w:val="hi_IN" w:bidi="hi_IN"/>
        </w:rPr>
        <w:t>पहले भाग में, पौलुस एक कड़ी फटकार से शुरू करता है। पौलुस गलातियों को मूर्ख कहता है, यानी ऐसे लोग जो सोच तो सकते हैं, पर सोचते नहीं हैं। पौलुस गलातियों को झकझोरना चाहता है ताकि गलातियों को एहसास हो कि वे जो कर रहे हैं वह बहुत गलत है। पौलुस पूछता है कि क्या किसी ने गलातियों पर जादू-टोना किया था। पौलुस वास्तव में यह नहीं सोचता कि किसी ने गलातियों पर जादू-टोना किया था। पौलुस गलातियों द्वारा किसी झूठी शिक्षा देने वाले की बात सुनने की तुलना उस तरीके से करता है जैसे कोई व्यक्ति किसी दूसरे पर जादू करता है। यह जादू व्यक्ति को बिल्कुल अलग या आश्चर्यजनक तरीके से व्यवहार करने के लिए प्रेरित करेगा।</w:t>
      </w:r>
    </w:p>
    <w:p>
      <w:pPr/>
      <w:r>
        <w:rPr>
          <w:lang w:val="hi_IN" w:bidi="hi_IN"/>
        </w:rPr>
      </w:r>
      <w:r>
        <w:rPr>
          <w:lang w:val="hi_IN" w:bidi="hi_IN"/>
        </w:rPr>
        <w:t>यहाँ रुकें और समूह के रूप में इस प्रश्न पर चर्चा करें: अपनी भाषा में, आप किसी को मूर्खतापूर्ण या बुद्धिहीन व्यवहार करने के लिए कैसे डाँटेंगे या उसकी आलोचना करेंगे? आप किसी ऐसे व्यक्ति का वर्णन कैसे करेंगे जो अपनी जानकारी के अनुसार सही व्यवहार करने के बजाय बिल्कुल अलग तरीके से व्यवहार करना शुरू कर देता है? इस ऑडियो को यहाँ रोकें।</w:t>
      </w:r>
    </w:p>
    <w:p>
      <w:pPr/>
      <w:r>
        <w:rPr>
          <w:lang w:val="hi_IN" w:bidi="hi_IN"/>
        </w:rPr>
      </w:r>
      <w:r>
        <w:rPr>
          <w:lang w:val="hi_IN" w:bidi="hi_IN"/>
        </w:rPr>
        <w:t>पौलुस यीशु के विषय में अपनी अत्यन्त स्पष्ट शिक्षा की तुलना आँखों से किसी वस्तु को देखने के अनुभव से करता है। पौलुस इस बात पर जोर देता है कि गलातियों ने वास्तव में यीशु के बारे में सत्य सुना था। पौलुस यीशु के क्रूस पर मरने का उल्लेख करके यीशु के विषय में सम्पूर्ण सुसमाचार का संकेत देता है।</w:t>
      </w:r>
    </w:p>
    <w:p>
      <w:pPr/>
      <w:r>
        <w:rPr>
          <w:lang w:val="hi_IN" w:bidi="hi_IN"/>
        </w:rPr>
      </w:r>
      <w:r>
        <w:rPr>
          <w:lang w:val="hi_IN" w:bidi="hi_IN"/>
        </w:rPr>
        <w:t>यहाँ रुकें और समूह के रूप में इस प्रश्न पर चर्चा करें: अपनी भाषा में, आप उस तरीके का वर्णन कैसे करेंगे जिससे कोई व्यक्ति किसी घटना का इतनी स्पष्टता से वर्णन करता है कि ऐसा लगे मानो उसके श्रोताओं ने भी उसे देखा हो? इस ऑडियो को यहाँ रोकें।</w:t>
      </w:r>
    </w:p>
    <w:p>
      <w:pPr/>
      <w:r>
        <w:rPr>
          <w:lang w:val="hi_IN" w:bidi="hi_IN"/>
        </w:rPr>
      </w:r>
      <w:r>
        <w:rPr>
          <w:lang w:val="hi_IN" w:bidi="hi_IN"/>
        </w:rPr>
        <w:t>फिर पौलुस कहता है कि वह गलातियों से कुछ जानना चाहता है। पौलुस वास्तव में जानकारी नहीं ढूँढ रहा है। पौलुस अपने प्रश्न का उत्तर जानता है। पौलुस इस प्रश्न का उपयोग गलातियों के लोगों को किसी ऐसी बात की याद दिलाने के लिए कर रहा है जो वे लोग भी जानते हैं। यह स्पष्ट है कि गलातियों को पवित्र आत्मा इसलिए नहीं मिला क्योंकि वे व्यवस्था का पालन करते थे, बल्कि इसलिए मिला क्योंकि उन्होंने सुसमाचार के संदेश पर विश्वास किया था। जब पौलुस "आत्मा" कहता है, तो वह पवित्र आत्मा का उल्लेख कर रहा है।</w:t>
      </w:r>
    </w:p>
    <w:p>
      <w:pPr/>
      <w:r>
        <w:rPr>
          <w:lang w:val="hi_IN" w:bidi="hi_IN"/>
        </w:rPr>
      </w:r>
      <w:r>
        <w:rPr>
          <w:lang w:val="hi_IN" w:bidi="hi_IN"/>
        </w:rPr>
        <w:t>फिर से, पौलुस गलातियों के मूर्खतापूर्ण व्यवहार के लिए उन्हें डाँटता है, जब वह पूछता है कि गलातिया के लोग इतने मूर्ख कैसे हो सकते हैं। अपने अगले प्रश्न के साथ, पौलुस बताता है कि आत्मा की मदद से एक आस्तिक के रूप में जीना शुरू करने और फिर अपनी ताकत से जीने के लिए आत्मा को अस्वीकार करने का कोई मतलब नहीं है। यदि किसी के पास पवित्र आत्मा है जो कि शक्तिशाली है, तो आत्मा को अस्वीकार करना मूर्खता है! ध्यान दें कि कैसे पौलुस विश्वासियों के जीवन की शुरुआत और अंत, या उनके जीवन जीने के तरीके की तुलना उनके जीवन के अंत से करते हैं। पौलुस परमेश्वर के आत्मा की तुलना हमारे शरीर या मानवीय शक्ति से भी करता है। पौलुस अक्सर शरीर शब्द का उपयोग लोगों के जीवन जीने और उन प्रयासों के बारे में बात करने के लिए करता है, जब वे परमेश्वर की बात नहीं सुनते या उसकी आज्ञा नहीं मानते हैं।</w:t>
      </w:r>
    </w:p>
    <w:p>
      <w:pPr/>
      <w:r>
        <w:rPr>
          <w:lang w:val="hi_IN" w:bidi="hi_IN"/>
        </w:rPr>
      </w:r>
      <w:r>
        <w:rPr>
          <w:lang w:val="hi_IN" w:bidi="hi_IN"/>
        </w:rPr>
        <w:t>यहाँ रुकें और समूह के रूप में इस प्रश्न पर चर्चा करें: आपकी भाषा में, आप उस तरीके का वर्णन कैसे करेंगे जिसमें कोई व्यक्ति किसी और की सहायता के बिना अपने दम पर काम करता है? आप लोगों के जीवन के तरीके के बारे में कैसे बात करते हैं, जब वे परमेश्वर की आज्ञा नहीं मानते या उसकी बात नहीं सुनते हैं? चर्चा करें कि आप यहाँ शरीर का अनुवाद कैसे करना चाहते हैं। पौलुस गलातियों की पत्री में आगे भी शरीर के विषय में बात करना जारी रखेगा, अर्थात् उस तरीके के बारे में जिसमें लोग परमेश्वर की इच्छा के बजाय वह करते हैं जो वे स्वयं चाहते हैं। इस ऑडियो को यहाँ रोकें।</w:t>
      </w:r>
    </w:p>
    <w:p>
      <w:pPr/>
      <w:r>
        <w:rPr>
          <w:lang w:val="hi_IN" w:bidi="hi_IN"/>
        </w:rPr>
      </w:r>
      <w:r>
        <w:rPr>
          <w:lang w:val="hi_IN" w:bidi="hi_IN"/>
        </w:rPr>
        <w:t>पौलुस फिर से एक प्रश्न पूछता है यह दिखाने के लिए कि लोगों के लिए इस तरह से जीना कितना मूर्खतापूर्ण है। गलातियों ने जो कुछ भी अनुभव किया था वह व्यर्थ या बेकार हो जाएगा, क्योंकि शरीर उस काम को पूरा नहीं कर सकता जो आत्मा करता है। दूसरे शब्दों में, गलातिया के लोगों ने अपना जीवन परमेश्वर की सामर्थ्य से परमेश्वर के साथ शुरू किया था। लेकिन अब ऐसा लगता है कि गलातियों के लोग विश्वासियों के रूप में जीने के लिए अपनी शक्ति या अपने तरीकों का उपयोग करना चाहते हैं! अंत में, पौलुस पूछता है कि परमेश्वर लोगों को अपनी आत्मा कैसे देते हैं। एक बार फिर पौलुस इस बात पर ज़ोर देता है कि गलातिया के लोग इस प्रश्न का उत्तर पहले से जानते हैं, यद्यपि उनका जीवन ऐसा दिखाई देता है मानो वे उसे जानते ही न हों।</w:t>
      </w:r>
    </w:p>
    <w:p>
      <w:pPr/>
      <w:r>
        <w:rPr>
          <w:lang w:val="hi_IN" w:bidi="hi_IN"/>
        </w:rPr>
      </w:r>
      <w:r>
        <w:rPr>
          <w:lang w:val="hi_IN" w:bidi="hi_IN"/>
        </w:rPr>
        <w:t>यहाँ रुकें और समूह के रूप में इस प्रश्न पर चर्चा करें: अपनी भाषा में, आप उस तरीके का वर्णन कैसे करेंगे जिसमें कोई व्यक्ति कुछ करता है, परन्तु उसके कार्यों का कोई परिणाम नहीं होता है? इस ऑडियो को यहाँ रोकें।</w:t>
      </w:r>
    </w:p>
    <w:p>
      <w:pPr/>
      <w:r>
        <w:rPr>
          <w:lang w:val="hi_IN" w:bidi="hi_IN"/>
        </w:rPr>
      </w:r>
      <w:r>
        <w:rPr>
          <w:lang w:val="hi_IN" w:bidi="hi_IN"/>
        </w:rPr>
        <w:t>पौलुस इस बारे में बात करता आ रहा है कि गलातियों ने क्या अनुभव किया है। अब, दूसरे भाग में, पौलुस अब्राहम के अनुभव के बारे में बात करता है। पौलुस अक्सर अब्राहम को उस व्यक्ति के उदाहरण के रूप में संदर्भित करता था जो परमेश्वर पर विश्वास करता था। लोग, विशेषकर यहूदी लोग, अब्राहम के अनुभवों को सत्य और विश्वसनीय मानते थे तथा उन पर भरोसा करते थे। चूँकि पौलुस यहूदी विश्वासियों की सोच और कार्यों का उत्तर दे रहा है, इसलिए वह अब्राहम का उपयोग एक उदाहरण के रूप में करता है। यहूदी विश्वासी अब्राहम की कहानी को जानते होंगे। पौलुस कई भागों के लिए ऐसा करना जारी रखेगा।</w:t>
      </w:r>
    </w:p>
    <w:p>
      <w:pPr/>
      <w:r>
        <w:rPr>
          <w:lang w:val="hi_IN" w:bidi="hi_IN"/>
        </w:rPr>
      </w:r>
      <w:r>
        <w:rPr>
          <w:lang w:val="hi_IN" w:bidi="hi_IN"/>
        </w:rPr>
        <w:t>जब पौलुस कहता है कि अब्राहम ने परमेश्वर पर विश्वास किया और परमेश्वर ने उसे धर्मी ठहराया, तब वह पवित्रशास्त्र से उद्धरण दे रहा है। पौलुस के श्रोता इन शब्दों से परिचित थे, इसलिए पौलुस यह नहीं बताता कि वह यह उद्धरण कहाँ से ले रहा है। पौलुस पवित्रशास्त्र का उपयोग यह दिखाने के लिए करता है कि वह कुछ नया नहीं कह रहा है। परमेश्वर आरम्भ से ही यही कहता और करता आया है, और यहूदी विश्वासी जानते हैं कि यह सत्य है।</w:t>
      </w:r>
    </w:p>
    <w:p>
      <w:pPr/>
      <w:r>
        <w:rPr>
          <w:lang w:val="hi_IN" w:bidi="hi_IN"/>
        </w:rPr>
      </w:r>
      <w:r>
        <w:rPr>
          <w:lang w:val="hi_IN" w:bidi="hi_IN"/>
        </w:rPr>
        <w:t>यहाँ रुकें और समूह के रूप में इस प्रश्न पर चर्चा करें: अपनी भाषा में, आप किसी ऐसी बात को कैसे उद्धृत करेंगे जिसे कई लोग जानते हों? इस ऑडियो को यहाँ रोकें।</w:t>
      </w:r>
    </w:p>
    <w:p>
      <w:pPr/>
      <w:r>
        <w:rPr>
          <w:lang w:val="hi_IN" w:bidi="hi_IN"/>
        </w:rPr>
      </w:r>
      <w:r>
        <w:rPr>
          <w:lang w:val="hi_IN" w:bidi="hi_IN"/>
        </w:rPr>
        <w:t>पौलुस दिखाता है कि परमेश्वर लोगों को उनके विश्वास के कारण धर्मी मानता है, न कि इसलिए कि वे व्यवस्था का पालन करते हैं। कुछ अनुवाद कहते हैं कि पवित्रशास्त्र ने अब्राहम को इस सुसमाचार या शुभ संदेश की घोषणा की। इसका अर्थ है कि पवित्रशास्त्र यह कहानी बताता है कि परमेश्वर ने इस सुसमाचार की घोषणा कैसे की। यह सुसमाचार यह है कि परमेश्वर अब्राहम के कारण सभी जातियों या सभी जनसमूहों को आशीष देगा। अब्राहम के वंशजों में से एक यीशु थे, और यीशु ने सभी लोगों को आशीष दी या उन पर कृपा दिखाई। यीशु ने जो किया उसके कारण, सभी लोग परमेश्वर के साथ सही संबंध रख सकते हैं।</w:t>
      </w:r>
    </w:p>
    <w:p>
      <w:pPr/>
      <w:r>
        <w:rPr>
          <w:lang w:val="hi_IN" w:bidi="hi_IN"/>
        </w:rPr>
      </w:r>
      <w:r>
        <w:rPr>
          <w:lang w:val="hi_IN" w:bidi="hi_IN"/>
        </w:rPr>
        <w:t>परमेश्वर अन्यजातियों और यहूदियों दोनों को आशीष देता है, इसलिए यहूदी विश्वासियों के लिए उन कठोर नियमों का पालन करना उचित नहीं है जिन्होंने यहूदियों को अन्यजातियों से अलग बनाया था। वास्तव में, पौलुस दिखाता है कि ये नियम और व्यवस्थाएँ वास्तव में वे कारण नहीं हैं जिनसे लोग अब्राहम के वंशज बनते हैं। वास्तव में अब्राहम की तरह व्यवहार करने वाले लोग ही अब्राहम के सच्चे वंशज हैं। यहूदी सोचते हैं कि परमेश्वर उन्हें आशीष देगा या उन पर दया करेगा क्योंकि वे अब्राहम के वंशज हैं। परन्तु पौलुस कहता है कि परमेश्वर उन लोगों को आशीष देता है जो अब्राहम के समान हैं, जिनके पास विश्वास है।</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w:t>
      </w:r>
      <w:r>
        <w:rPr>
          <w:lang w:val="hi_IN" w:bidi="hi_IN"/>
        </w:rPr>
      </w:r>
    </w:p>
    <w:p>
      <w:pPr>
        <w:pStyle w:val="Heading3"/>
      </w:pPr>
      <w:r>
        <w:rPr>
          <w:lang w:val="hi_IN" w:bidi="hi_IN"/>
        </w:rPr>
        <w:t>पाठ को नाटकीय रूप देना</w:t>
      </w:r>
    </w:p>
    <w:p>
      <w:pPr/>
      <w:r>
        <w:rPr>
          <w:lang w:val="hi_IN" w:bidi="hi_IN"/>
        </w:rPr>
      </w:r>
      <w:r>
        <w:rPr>
          <w:lang w:val="hi_IN" w:bidi="hi_IN"/>
        </w:rPr>
        <w:t>गलातियों 3:1–9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नाटक के रूप में प्रस्तुत करेगा।</w:t>
      </w:r>
    </w:p>
    <w:p>
      <w:pPr/>
      <w:r>
        <w:rPr>
          <w:lang w:val="hi_IN" w:bidi="hi_IN"/>
        </w:rPr>
      </w:r>
      <w:r>
        <w:rPr>
          <w:lang w:val="hi_IN" w:bidi="hi_IN"/>
        </w:rPr>
        <w:t>इस भाग में दो हिस्से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पौलुस</w:t>
      </w:r>
    </w:p>
    <w:p>
      <w:pPr>
        <w:pStyle w:val="ListBullet"/>
        <w:spacing w:line="240" w:lineRule="auto"/>
        <w:ind w:left="720"/>
      </w:pPr>
      <w:r>
        <w:rPr>
          <w:lang w:val="hi_IN" w:bidi="hi_IN"/>
        </w:rPr>
      </w:r>
      <w:r>
        <w:rPr>
          <w:lang w:val="hi_IN" w:bidi="hi_IN"/>
        </w:rPr>
        <w:t>गलाती विश्वासी</w:t>
      </w:r>
    </w:p>
    <w:p>
      <w:pPr>
        <w:pStyle w:val="ListBullet"/>
        <w:spacing w:line="240" w:lineRule="auto"/>
        <w:ind w:left="720"/>
      </w:pPr>
      <w:r>
        <w:rPr>
          <w:lang w:val="hi_IN" w:bidi="hi_IN"/>
        </w:rPr>
      </w:r>
      <w:r>
        <w:rPr>
          <w:lang w:val="hi_IN" w:bidi="hi_IN"/>
        </w:rPr>
        <w:t>यीशु मसीह</w:t>
      </w:r>
    </w:p>
    <w:p>
      <w:pPr>
        <w:pStyle w:val="ListBullet"/>
        <w:spacing w:line="240" w:lineRule="auto"/>
        <w:ind w:left="720"/>
      </w:pPr>
      <w:r>
        <w:rPr>
          <w:lang w:val="hi_IN" w:bidi="hi_IN"/>
        </w:rPr>
      </w:r>
      <w:r>
        <w:rPr>
          <w:lang w:val="hi_IN" w:bidi="hi_IN"/>
        </w:rPr>
        <w:t xml:space="preserve">पवित्र आत्मा </w:t>
      </w:r>
    </w:p>
    <w:p>
      <w:pPr>
        <w:pStyle w:val="ListBullet"/>
        <w:spacing w:line="240" w:lineRule="auto"/>
        <w:ind w:left="720"/>
      </w:pPr>
      <w:r>
        <w:rPr>
          <w:lang w:val="hi_IN" w:bidi="hi_IN"/>
        </w:rPr>
      </w:r>
      <w:r>
        <w:rPr>
          <w:lang w:val="hi_IN" w:bidi="hi_IN"/>
        </w:rPr>
        <w:t>परमेश्वर पिता</w:t>
      </w:r>
    </w:p>
    <w:p>
      <w:pPr>
        <w:pStyle w:val="ListBullet"/>
        <w:spacing w:line="240" w:lineRule="auto"/>
        <w:ind w:left="720"/>
      </w:pPr>
      <w:r>
        <w:rPr>
          <w:lang w:val="hi_IN" w:bidi="hi_IN"/>
        </w:rPr>
      </w:r>
      <w:r>
        <w:rPr>
          <w:lang w:val="hi_IN" w:bidi="hi_IN"/>
        </w:rPr>
        <w:t>अब्राहम</w:t>
      </w:r>
    </w:p>
    <w:p>
      <w:pPr>
        <w:pStyle w:val="ListBullet"/>
        <w:spacing w:line="240" w:lineRule="auto"/>
        <w:ind w:left="720"/>
      </w:pPr>
      <w:r>
        <w:rPr>
          <w:lang w:val="hi_IN" w:bidi="hi_IN"/>
        </w:rPr>
      </w:r>
      <w:r>
        <w:rPr>
          <w:lang w:val="hi_IN" w:bidi="hi_IN"/>
        </w:rPr>
        <w:t>अब्राहम के वंशज, वे लोग हैं जो विश्वास रखते हैं</w:t>
      </w:r>
    </w:p>
    <w:p>
      <w:pPr>
        <w:pStyle w:val="ListBullet"/>
        <w:spacing w:line="240" w:lineRule="auto"/>
        <w:ind w:left="720"/>
      </w:pPr>
      <w:r>
        <w:rPr>
          <w:lang w:val="hi_IN" w:bidi="hi_IN"/>
        </w:rPr>
      </w:r>
      <w:r>
        <w:rPr>
          <w:lang w:val="hi_IN" w:bidi="hi_IN"/>
        </w:rPr>
        <w:t>अन्यजाति</w:t>
      </w:r>
    </w:p>
    <w:p>
      <w:pPr>
        <w:pStyle w:val="ListBullet"/>
        <w:spacing w:line="240" w:lineRule="auto"/>
        <w:ind w:left="720"/>
      </w:pPr>
      <w:r>
        <w:rPr>
          <w:lang w:val="hi_IN" w:bidi="hi_IN"/>
        </w:rPr>
      </w:r>
      <w:r>
        <w:rPr>
          <w:lang w:val="hi_IN" w:bidi="hi_IN"/>
        </w:rPr>
        <w:t>और सभी जनसमूह</w:t>
      </w:r>
    </w:p>
    <w:p>
      <w:pPr/>
      <w:r>
        <w:rPr>
          <w:lang w:val="hi_IN" w:bidi="hi_IN"/>
        </w:rPr>
      </w:r>
      <w:r>
        <w:rPr>
          <w:lang w:val="hi_IN" w:bidi="hi_IN"/>
        </w:rPr>
        <w:t>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प्रवाह, कथानक और कालक्रम पर ध्यान दें। यह सुनिश्चित करें कि आपसे इस भाग के कठिन या महत्वपूर्ण हिस्सों का अभिनय करना छूट न जाए। इस भाग के हर हिस्से को याद करने में एक दूसरे की सहायता करें।</w:t>
      </w:r>
    </w:p>
    <w:p>
      <w:pPr/>
      <w:r>
        <w:rPr>
          <w:lang w:val="hi_IN" w:bidi="hi_IN"/>
        </w:rPr>
      </w:r>
      <w:r>
        <w:rPr>
          <w:lang w:val="hi_IN" w:bidi="hi_IN"/>
        </w:rPr>
        <w:t>इस ऑडियो को यहाँ रोकें और इस भाग का अभिनय करें।</w:t>
      </w:r>
    </w:p>
    <w:p>
      <w:pPr/>
      <w:r>
        <w:rPr>
          <w:lang w:val="hi_IN" w:bidi="hi_IN"/>
        </w:rPr>
      </w:r>
      <w:r>
        <w:rPr>
          <w:lang w:val="hi_IN" w:bidi="hi_IN"/>
        </w:rPr>
        <w:t>समूह को इस भाग का अभिनय दूसरी बार करना चाहिए। नाटक में कुछ जगहों पर, नाटक को रोकें और पात्र निभाने वाले व्यक्ति से पूछें, "आप क्या महसूस कर रहे हैं या क्या सोच रहे हैं?" पात्र निभाने वाले व्यक्ति को यह उत्तर देना चाहिए कि यदि वह उस पात्र की जगह होता, तो वह क्या महसूस करता या सोचता। उसके बाद नाटक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नीचे अभिनय और उसके संभावित उत्तरों का एक उदाहरण दिया गया है।</w:t>
      </w:r>
    </w:p>
    <w:p>
      <w:pPr/>
      <w:r>
        <w:rPr>
          <w:lang w:val="hi_IN" w:bidi="hi_IN"/>
        </w:rPr>
      </w:r>
      <w:r>
        <w:rPr>
          <w:lang w:val="hi_IN" w:bidi="hi_IN"/>
        </w:rPr>
        <w:t>पौलुस कहता है, "हे गलातियो, तुम कितने निर्बुद्धि हो!" आपको किसी को खुद को धोखा देने की अनुमति नहीं देनी चाहिए थी! मैंने स्पष्ट रूप से समझाया कि यीशु मसीह को क्रूस पर कैसे और क्यों मार डाला गया। यह ऐसा था मानो आपने उसे अपनी आँखों से देखा हो। मैं चाहता हूँ कि आप इस बात पर विचार करें: क्या आपको आत्मा व्यवस्था का पालन करने के कारण प्राप्त हुआ था? बिल्कुल नहीं! इसके विपरीत, तुम्हें पवित्र आत्मा इसलिए प्राप्त हुआ क्योंकि तुमने जो संदेश सुना, उस पर विश्वास किया। आपको इतना मूर्ख नहीं होना चाहिए! जब तुमने पवित्र आत्मा को प्राप्त किया, तभी तुमने यीशु के लिए जीवन जीना आरम्भ किया। अब तुम मूर्खता से अपने ही कार्यों के द्वारा पूरा करने का प्रयत्न कर रहे 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पौलुस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पवित्र आत्मा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फिर पौलुस कहता है, "जो कुछ भी आपने अनुभव किया है, वह व्यर्थ न हो। मुझे विश्वास नहीं है कि यह व्यर्थ ही था! क्या परमेश्वर तुम्हें आत्मा देता है और तुम्हारे बीच अद्भुत कार्य इसलिए करता है क्योंकि तुम व्यवस्था का पालन करते हो? नहीं, परमेश्वर ये काम इसलिए करता है क्योंकि तुमने सुसमाचार सुना और उस पर विश्वास किया।”</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गलाती विश्वासियों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पौलुस कहता है, "अब्राहम के बारे में सोचें। अब्राहम ने 'परमेश्वर पर भरोसा किया और परमेश्वर ने उसे धर्मी के रूप में स्वीकार किया।' इसलिए तुम्हें समझ लेना चाहिए कि जो लोग मसीह पर विश्वास करते हैं, वही वास्तव में अब्राहम की सन्तान हैं। इसके अतिरिक्त, पवित्रशास्त्र यह भी दिखाता है कि परमेश्वर पहले से जानता था कि वह अन्यजातियों को मसीह पर उनके विश्वास के कारण धर्मी ठहराएगा। परमेश्वर ने इस सुसमाचार को उसके पूरा होने से पहले ही अब्राहम को बता दिया था। परमेश्वर ने कहा था कि वह अब्राहम के द्वारा सभी लोगों को आशीष देगा। इसका मतलब है कि परमेश्वर उन सभी को आशीष देता है जो मसीह पर विश्वास करते हैं, अब्राहम के साथ, जिसने परमेश्वर पर विश्वास किया था।"</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अब्राहम का किरदार निभाने वाले व्यक्ति से पूछें, "आप कैसा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परमेश्वर की भूमिका निभाने वाले व्यक्ति से पूछें, "आप कैसा महसूस कर रहे हैं या क्या सोच रहे हैं?" वह व्यक्ति इस तरह से उत्तर दे सकता है:</w:t>
      </w:r>
      <w:r>
        <w:rPr>
          <w:lang w:val="hi_IN" w:bidi="hi_IN"/>
        </w:rPr>
      </w:r>
    </w:p>
    <w:p>
      <w:pPr>
        <w:pStyle w:val="Heading3"/>
      </w:pPr>
      <w:r>
        <w:rPr>
          <w:lang w:val="hi_IN" w:bidi="hi_IN"/>
        </w:rPr>
        <w:t>आवश्यक जानकारी</w:t>
      </w:r>
    </w:p>
    <w:p>
      <w:pPr/>
      <w:r>
        <w:rPr>
          <w:lang w:val="hi_IN" w:bidi="hi_IN"/>
        </w:rPr>
      </w:r>
      <w:r>
        <w:rPr>
          <w:lang w:val="hi_IN" w:bidi="hi_IN"/>
        </w:rPr>
        <w:t>गलातियों 3:1–9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मुख्य शब्दों और शब्दावलियों पर चर्चा करेगा।</w:t>
      </w:r>
    </w:p>
    <w:p>
      <w:pPr/>
      <w:r>
        <w:rPr>
          <w:lang w:val="hi_IN" w:bidi="hi_IN"/>
        </w:rPr>
      </w:r>
      <w:r>
        <w:rPr>
          <w:lang w:val="hi_IN" w:bidi="hi_IN"/>
        </w:rPr>
        <w:t>पौलुस कहता है कि यह ऐसा है जैसे किसी ने गलातियों पर जादू-टोना किया हो या उन पर बुरा जादू किया हो।</w:t>
      </w:r>
    </w:p>
    <w:p>
      <w:pPr/>
      <w:r>
        <w:rPr>
          <w:lang w:val="hi_IN" w:bidi="hi_IN"/>
        </w:rPr>
      </w:r>
      <w:r>
        <w:rPr>
          <w:lang w:val="hi_IN" w:bidi="hi_IN"/>
        </w:rPr>
        <w:t xml:space="preserve">यहाँ रुकें और समूह के रूप में चर्चा करें कि आप </w:t>
      </w:r>
      <w:r>
        <w:rPr>
          <w:b/>
          <w:lang w:val="hi_IN" w:bidi="hi_IN"/>
        </w:rPr>
        <w:t>जादू-टोना करने</w:t>
      </w:r>
      <w:r>
        <w:rPr>
          <w:lang w:val="hi_IN" w:bidi="hi_IN"/>
        </w:rPr>
        <w:t xml:space="preserve"> या </w:t>
      </w:r>
      <w:r>
        <w:rPr>
          <w:b/>
          <w:lang w:val="hi_IN" w:bidi="hi_IN"/>
        </w:rPr>
        <w:t>बुरे जादू करने</w:t>
      </w:r>
      <w:r>
        <w:rPr>
          <w:lang w:val="hi_IN" w:bidi="hi_IN"/>
        </w:rPr>
        <w:t xml:space="preserve"> के लिए किस शब्द या वाक्यांश का उपयोग करेंगे। इस ऑडियो को यहाँ रोकें।</w:t>
      </w:r>
    </w:p>
    <w:p>
      <w:pPr/>
      <w:r>
        <w:rPr>
          <w:lang w:val="hi_IN" w:bidi="hi_IN"/>
        </w:rPr>
      </w:r>
      <w:r>
        <w:rPr>
          <w:lang w:val="hi_IN" w:bidi="hi_IN"/>
        </w:rPr>
        <w:t xml:space="preserve">गलातिया के लोगों ने स्पष्ट रूप से सुना कि लोगों ने यीशु मसीह को कैसे </w:t>
      </w:r>
      <w:r>
        <w:rPr>
          <w:b/>
          <w:lang w:val="hi_IN" w:bidi="hi_IN"/>
        </w:rPr>
        <w:t>क्रूस पर चढ़ाया</w:t>
      </w:r>
      <w:r>
        <w:rPr>
          <w:lang w:val="hi_IN" w:bidi="hi_IN"/>
        </w:rPr>
        <w:t xml:space="preserve"> था। जब कोई किसी को क्रूस पर चढ़ाता है, तो वह उस व्यक्ति को क्रूस पर मार देता है। लोग सबसे बुरे अपराधी लोगों पर अत्याचार करने और उन्हें मृत्युदण्ड देने के लिए एक उपकरण के रूप में क्रूस का उपयोग करते थे। क्रूस पर चढ़ाने के बारे में अधिक जानकारी के लिए, मुख्य शब्दावली में क्रूस पर चढ़ाना देखें। क्रूस पर चढ़ाए गए के लिए उसी शब्द या वाक्यांश का उपयोग करें जिसका उपयोग आपने पिछले भागों में किया है।</w:t>
      </w:r>
    </w:p>
    <w:p>
      <w:pPr/>
      <w:r>
        <w:rPr>
          <w:lang w:val="hi_IN" w:bidi="hi_IN"/>
        </w:rPr>
      </w:r>
      <w:r>
        <w:rPr>
          <w:b/>
          <w:lang w:val="hi_IN" w:bidi="hi_IN"/>
        </w:rPr>
        <w:t>मसीह</w:t>
      </w:r>
      <w:r>
        <w:rPr>
          <w:lang w:val="hi_IN" w:bidi="hi_IN"/>
        </w:rPr>
        <w:t xml:space="preserve"> यीशु के लिए एक उपाधि है जो विश्वासियों को याद दिलाती है कि यीशु ही मसीहा है, यानी उद्धारकर्ता और राजा जिसे परमेश्वर ने आने और लोगों का उद्धार करने के लिए चुना था। मसीह के बारे में अधिक जानकारी के लिए, मुख्य शब्दावली को देखें। मसीह के लिए उसी शब्द या वाक्यांश का उपयोग करें जिसका उपयोग आपने पिछले भागों में किया है।</w:t>
      </w:r>
    </w:p>
    <w:p>
      <w:pPr/>
      <w:r>
        <w:rPr>
          <w:lang w:val="hi_IN" w:bidi="hi_IN"/>
        </w:rPr>
      </w:r>
      <w:r>
        <w:rPr>
          <w:lang w:val="hi_IN" w:bidi="hi_IN"/>
        </w:rPr>
        <w:t>गलातिया के लोगों ने यीशु के बारे में सुनी हुई बातों पर विश्वास करने पर आत्मा प्राप्त की। आत्मा या पवित्र आत्मा परमेश्वर का आत्मा है। पवित्र आत्मा लोगों के लिए यीशु का अनुयायी बनना संभव बनाता है। जब लोग यीशु का अनुसरण करना शुरू करते हैं, तो पवित्र आत्मा उन लोगों के हृदयों में कार्य करता है ताकि उन्हें अधिक से अधिक यीशु के समान व्यवहार करने में मदद मिले और वह उन्हें अधिक से अधिक पवित्र बनाता है। पवित्र आत्मा केवल एक शक्ति नहीं है, बल्कि एक व्यक्ति भी है।</w:t>
      </w:r>
    </w:p>
    <w:p>
      <w:pPr/>
      <w:r>
        <w:rPr>
          <w:lang w:val="hi_IN" w:bidi="hi_IN"/>
        </w:rPr>
      </w:r>
      <w:r>
        <w:rPr>
          <w:lang w:val="hi_IN" w:bidi="hi_IN"/>
        </w:rPr>
        <w:t xml:space="preserve">यहाँ रुकें और समूह के रूप में चर्चा करें कि आप </w:t>
      </w:r>
      <w:r>
        <w:rPr>
          <w:b/>
          <w:lang w:val="hi_IN" w:bidi="hi_IN"/>
        </w:rPr>
        <w:t>आत्मा</w:t>
      </w:r>
      <w:r>
        <w:rPr>
          <w:lang w:val="hi_IN" w:bidi="hi_IN"/>
        </w:rPr>
        <w:t xml:space="preserve"> के लिए किस शब्द या वाक्यांश का उपयोग करेंगे। अधिक जानकारी के लिए मुख्य शब्दावली में पवित्र आत्मा को देखें। यदि आपने पहले ही बाइबल की किसी अन्य पुस्तक में इस शब्द का अनुवाद किया है, तो उसी शब्द का इस्तेमाल करें जिसका इस्तेमाल आपने वहाँ किया है। इस ऑडियो को यहाँ रोकें।</w:t>
      </w:r>
    </w:p>
    <w:p>
      <w:pPr/>
      <w:r>
        <w:rPr>
          <w:lang w:val="hi_IN" w:bidi="hi_IN"/>
        </w:rPr>
      </w:r>
      <w:r>
        <w:rPr>
          <w:lang w:val="hi_IN" w:bidi="hi_IN"/>
        </w:rPr>
        <w:t xml:space="preserve">गलातियों को आत्मा इसलिए प्राप्त नहीं हुआ क्योंकि उन्होंने </w:t>
      </w:r>
      <w:r>
        <w:rPr>
          <w:b/>
          <w:lang w:val="hi_IN" w:bidi="hi_IN"/>
        </w:rPr>
        <w:t>व्यवस्था</w:t>
      </w:r>
      <w:r>
        <w:rPr>
          <w:lang w:val="hi_IN" w:bidi="hi_IN"/>
        </w:rPr>
        <w:t xml:space="preserve"> का पालन किया था। बाइबल में, जब लोग व्यवस्था के बारे में बात करते हैं, तो उनका अर्थ उन निर्देशों से होता है जो परमेश्वर ने इस्राएल के लोगों को दिए थे। व्यवस्था के बारे में अधिक जानकारी के लिए, मुख्य शब्दावली देखें। व्यवस्था के लिए उसी शब्द या वाक्यांश का उपयोग करें जिसका उपयोग आपने पिछले भागों में किया है।</w:t>
      </w:r>
    </w:p>
    <w:p>
      <w:pPr/>
      <w:r>
        <w:rPr>
          <w:lang w:val="hi_IN" w:bidi="hi_IN"/>
        </w:rPr>
      </w:r>
      <w:r>
        <w:rPr>
          <w:lang w:val="hi_IN" w:bidi="hi_IN"/>
        </w:rPr>
        <w:t xml:space="preserve">हालाँकि विश्वासियों के पास मदद करने के लिए आत्मा है, फिर भी विश्वासी </w:t>
      </w:r>
      <w:r>
        <w:rPr>
          <w:b/>
          <w:lang w:val="hi_IN" w:bidi="hi_IN"/>
        </w:rPr>
        <w:t>शरीर</w:t>
      </w:r>
      <w:r>
        <w:rPr>
          <w:lang w:val="hi_IN" w:bidi="hi_IN"/>
        </w:rPr>
        <w:t xml:space="preserve"> के अनुसार जीने की कोशिश कर रहे हैं। मांस हड्डियों और त्वचा के बीच किसी व्यक्ति के शरीर का नरम भाग होता है। पौलुस शरीर शब्द का उपयोग उस पापी तरीके के लिए करता है जिसमें लोग यीशु के बिना रहते हैं। जब कोई व्यक्ति अपनी शारीरिक प्रवृत्तियों के अनुसार कुछ करता है, तो वह उसे अपने तरीके से और अपनी शक्ति या क्षमता से करता है। जब लोग विश्वासी बन जाते हैं, तो वे आत्मा से जीते हैं, जिसका अर्थ है कि वे पवित्र आत्मा की सहायता से वही करते हैं जो परमेश्वर चाहता है।</w:t>
      </w:r>
    </w:p>
    <w:p>
      <w:pPr/>
      <w:r>
        <w:rPr>
          <w:lang w:val="hi_IN" w:bidi="hi_IN"/>
        </w:rPr>
      </w:r>
      <w:r>
        <w:rPr>
          <w:lang w:val="hi_IN" w:bidi="hi_IN"/>
        </w:rPr>
        <w:t xml:space="preserve">यहाँ रुकें और समूह के रूप में चर्चा करें कि आप </w:t>
      </w:r>
      <w:r>
        <w:rPr>
          <w:b/>
          <w:lang w:val="hi_IN" w:bidi="hi_IN"/>
        </w:rPr>
        <w:t>शरीर</w:t>
      </w:r>
      <w:r>
        <w:rPr>
          <w:lang w:val="hi_IN" w:bidi="hi_IN"/>
        </w:rPr>
        <w:t xml:space="preserve"> के लिए किस शब्द या वाक्यांश का उपयोग करेंगे। अधिक जानकारी के लिए मुख्य शब्दावली में शरीर देखें। यदि आपने बाइबल की किसी और पुस्तक में इस शब्द का पहले ही अनुवाद किया है, तो यहाँ भी वही शब्द प्रयोग करें जो आपने वहाँ किया था। इस ऑडियो को यहाँ रोकें।</w:t>
      </w:r>
    </w:p>
    <w:p>
      <w:pPr/>
      <w:r>
        <w:rPr>
          <w:lang w:val="hi_IN" w:bidi="hi_IN"/>
        </w:rPr>
      </w:r>
      <w:r>
        <w:rPr>
          <w:lang w:val="hi_IN" w:bidi="hi_IN"/>
        </w:rPr>
        <w:t>परमेश्वर विश्वासियों के बीच आश्चर्यकर्म करता है क्योंकि उन्होंने उस सुसमाचार पर विश्वास किया है जिसे उन्होंने सुना था। चमत्कार एक ऐसी घटना होती है जो बहुत असामान्य और आश्चर्यजनक होती है और असंभव लगती है। परमेश्वर लोगों को यह दिखाने के लिए चमत्कार करते हैं कि वे शक्तिशाली हैं और लोग उन पर भरोसा कर सकते हैं।</w:t>
      </w:r>
    </w:p>
    <w:p>
      <w:pPr/>
      <w:r>
        <w:rPr>
          <w:lang w:val="hi_IN" w:bidi="hi_IN"/>
        </w:rPr>
      </w:r>
      <w:r>
        <w:rPr>
          <w:lang w:val="hi_IN" w:bidi="hi_IN"/>
        </w:rPr>
        <w:t xml:space="preserve">यहाँ रुकें और समूह के रूप में चर्चा करें कि आप </w:t>
      </w:r>
      <w:r>
        <w:rPr>
          <w:b/>
          <w:lang w:val="hi_IN" w:bidi="hi_IN"/>
        </w:rPr>
        <w:t>चमत्कार</w:t>
      </w:r>
      <w:r>
        <w:rPr>
          <w:lang w:val="hi_IN" w:bidi="hi_IN"/>
        </w:rPr>
        <w:t xml:space="preserve"> के लिए किस शब्द या वाक्यांश का उपयोग करेंगे। अधिक जानकारी के लिए मुख्य शब्दावली में चमत्कार शब्द को देखें। यदि आपने बाइबल की किसी और पुस्तक में इस शब्द का पहले ही अनुवाद किया है, तो यहाँ भी वही शब्द प्रयोग करें जो आपने वहाँ किया था। इस ऑडियो को यहाँ रोकें।</w:t>
      </w:r>
    </w:p>
    <w:p>
      <w:pPr/>
      <w:r>
        <w:rPr>
          <w:lang w:val="hi_IN" w:bidi="hi_IN"/>
        </w:rPr>
      </w:r>
      <w:r>
        <w:rPr>
          <w:lang w:val="hi_IN" w:bidi="hi_IN"/>
        </w:rPr>
        <w:t xml:space="preserve">जब अब्राहम ने परमेश्वर पर विश्वास किया, तो परमेश्वर ने इसका श्रेय अब्राहम को </w:t>
      </w:r>
      <w:r>
        <w:rPr>
          <w:b/>
          <w:lang w:val="hi_IN" w:bidi="hi_IN"/>
        </w:rPr>
        <w:t>धार्मिकता</w:t>
      </w:r>
      <w:r>
        <w:rPr>
          <w:lang w:val="hi_IN" w:bidi="hi_IN"/>
        </w:rPr>
        <w:t xml:space="preserve"> के रूप में दिया। इसका अर्थ है कि परमेश्वर ने अब्राहम को धर्मी ठहराया, या घोषणा की कि अब्राहम धर्मी था। जो व्यक्ति धर्मी है वह सही तरीके से व्यवहार करता है। परमेश्वर से अच्छा रिश्ता केवल एक धर्मी व्यक्ति रख सकता है। धार्मिकता के बारे में अधिक जानकारी के लिए मुख्य शब्दावली देखें। धर्मी के लिए वही शब्द या वाक्यांश इस्तेमाल करें, जो आपने पिछले भागों में इस्तेमाल किया है। </w:t>
      </w:r>
    </w:p>
    <w:p>
      <w:pPr/>
      <w:r>
        <w:rPr>
          <w:lang w:val="hi_IN" w:bidi="hi_IN"/>
        </w:rPr>
      </w:r>
      <w:r>
        <w:rPr>
          <w:lang w:val="hi_IN" w:bidi="hi_IN"/>
        </w:rPr>
        <w:t xml:space="preserve">जो लोग </w:t>
      </w:r>
      <w:r>
        <w:rPr>
          <w:b/>
          <w:lang w:val="hi_IN" w:bidi="hi_IN"/>
        </w:rPr>
        <w:t>विश्वास</w:t>
      </w:r>
      <w:r>
        <w:rPr>
          <w:lang w:val="hi_IN" w:bidi="hi_IN"/>
        </w:rPr>
        <w:t xml:space="preserve"> रखते हैं, वे अब्राहम की संतान हैं। विश्वास का अर्थ है किसी पर भरोसा करना, यह यकीन और विश्वास करना कि वह जो कहता है वह सच है। यह विशेष विश्वास लोगों का यीशु पर विश्वास करने का तरीका है। विश्वास के बारे में अधिक जानकारी के लिए, मुख्य शब्दावली को देखें। विश्वास के लिए उसी शब्द या वाक्यांश का उपयोग करें जो आपने पिछले भागों में उपयोग किया है।</w:t>
      </w:r>
    </w:p>
    <w:p>
      <w:pPr/>
      <w:r>
        <w:rPr>
          <w:lang w:val="hi_IN" w:bidi="hi_IN"/>
        </w:rPr>
      </w:r>
      <w:r>
        <w:rPr>
          <w:lang w:val="hi_IN" w:bidi="hi_IN"/>
        </w:rPr>
        <w:t>परमेश्वर ने वादा किया कि अब्राहम की सन्तान या वंशज परमेश्वर के लोग होंगे। किसी व्यक्ति के वंशज उसके बच्चे, पोते-पोतियाँ और उसी परिवार की सभी भावी पीढ़ियाँ होती हैं। यहूदी लोग परिवार वंश के अनुसार अब्राहम के वंशज हैं। परन्तु पौलुस कहता है कि अब्राहम की सन्तान, अर्थात् वे लोग जिन्हें परमेश्वर चुनता और आशीष देता है, वे हैं जो परमेश्वर पर विश्वास रखते हैं।</w:t>
      </w:r>
    </w:p>
    <w:p>
      <w:pPr/>
      <w:r>
        <w:rPr>
          <w:lang w:val="hi_IN" w:bidi="hi_IN"/>
        </w:rPr>
      </w:r>
      <w:r>
        <w:rPr>
          <w:lang w:val="hi_IN" w:bidi="hi_IN"/>
        </w:rPr>
        <w:t xml:space="preserve">यहाँ रुकें और समूह के रूप में चर्चा करें कि आप </w:t>
      </w:r>
      <w:r>
        <w:rPr>
          <w:b/>
          <w:lang w:val="hi_IN" w:bidi="hi_IN"/>
        </w:rPr>
        <w:t>सन्तानों</w:t>
      </w:r>
      <w:r>
        <w:rPr>
          <w:lang w:val="hi_IN" w:bidi="hi_IN"/>
        </w:rPr>
        <w:t xml:space="preserve"> या </w:t>
      </w:r>
      <w:r>
        <w:rPr>
          <w:b/>
          <w:lang w:val="hi_IN" w:bidi="hi_IN"/>
        </w:rPr>
        <w:t>वंशजों</w:t>
      </w:r>
      <w:r>
        <w:rPr>
          <w:lang w:val="hi_IN" w:bidi="hi_IN"/>
        </w:rPr>
        <w:t xml:space="preserve"> के लिए किस शब्द या वाक्यांश का उपयोग करेंगे। अधिक जानकारी के लिए मुख्य शब्दावली में वंशजों को देखें। यदि आपने बाइबल की किसी और पुस्तक में इस शब्द का पहले ही अनुवाद किया है, तो यहाँ भी वही शब्द प्रयोग करें जिसका प्रयोग आपने वहाँ किया था। इस ऑडियो को यहाँ रोकें।</w:t>
      </w:r>
    </w:p>
    <w:p>
      <w:pPr/>
      <w:r>
        <w:rPr>
          <w:lang w:val="hi_IN" w:bidi="hi_IN"/>
        </w:rPr>
      </w:r>
      <w:r>
        <w:rPr>
          <w:lang w:val="hi_IN" w:bidi="hi_IN"/>
        </w:rPr>
        <w:t>पवित्रशास्त्र में उस कहानी का वर्णन है जब परमेश्वर ने घोषणा की थी कि वह अन्यजातियों को धर्मी ठहराएगा। जब नए नियम में लोग पवित्रशास्त्र या पवित्रशास्त्रों की बात करते हैं, तो वे बाइबल के उस भाग की ओर संकेत करते हैं जिसे आज विश्वासी पुराना नियम कहते हैं।</w:t>
      </w:r>
    </w:p>
    <w:p>
      <w:pPr/>
      <w:r>
        <w:rPr>
          <w:lang w:val="hi_IN" w:bidi="hi_IN"/>
        </w:rPr>
      </w:r>
      <w:r>
        <w:rPr>
          <w:lang w:val="hi_IN" w:bidi="hi_IN"/>
        </w:rPr>
        <w:t xml:space="preserve">यहाँ रुकें और समूह में चर्चा करें कि आप </w:t>
      </w:r>
      <w:r>
        <w:rPr>
          <w:b/>
          <w:lang w:val="hi_IN" w:bidi="hi_IN"/>
        </w:rPr>
        <w:t>पवित्रशास्त्र</w:t>
      </w:r>
      <w:r>
        <w:rPr>
          <w:lang w:val="hi_IN" w:bidi="hi_IN"/>
        </w:rPr>
        <w:t xml:space="preserve"> के लिए किस शब्द या वाक्यांश का उपयोग करेंगे। अधिक जानकारी के लिए मुख्य शब्दावली में पवित्रशास्त्र देखें। यदि आपने बाइबल की किसी और पुस्तक में इस शब्द का पहले ही अनुवाद किया है, तो यहाँ भी वही शब्द प्रयोग करें जो आपने वहाँ किया था। इस ऑडियो को यहाँ रोकें।</w:t>
      </w:r>
    </w:p>
    <w:p>
      <w:pPr/>
      <w:r>
        <w:rPr>
          <w:lang w:val="hi_IN" w:bidi="hi_IN"/>
        </w:rPr>
      </w:r>
      <w:r>
        <w:rPr>
          <w:lang w:val="hi_IN" w:bidi="hi_IN"/>
        </w:rPr>
        <w:t xml:space="preserve">परमेश्वर ने घोषणा की कि वह अन्यजातियों को </w:t>
      </w:r>
      <w:r>
        <w:rPr>
          <w:b/>
          <w:lang w:val="hi_IN" w:bidi="hi_IN"/>
        </w:rPr>
        <w:t>धर्मी ठहराएगा</w:t>
      </w:r>
      <w:r>
        <w:rPr>
          <w:lang w:val="hi_IN" w:bidi="hi_IN"/>
        </w:rPr>
        <w:t>। जब कोई व्यक्ति किसी को धर्मी ठहराता है, तो वह उसे दोषी नहीं घोषित करता। जब परमेश्वर किसी व्यक्ति को दोषी नहीं ठहराता, तो इसका अर्थ है कि वह व्यक्ति धर्मी है और परमेश्वर के साथ उसका सही संबंध है। धर्मी ठहराने के बारे में अधिक जानकारी के लिए, मुख्य शब्दावली देखें। धर्मी ठहराने के लिए उसी शब्द या वाक्यांश का उपयोग करें जिसका उपयोग आपने पिछले भागों में किया है।</w:t>
      </w:r>
    </w:p>
    <w:p>
      <w:pPr/>
      <w:r>
        <w:rPr>
          <w:lang w:val="hi_IN" w:bidi="hi_IN"/>
        </w:rPr>
      </w:r>
      <w:r>
        <w:rPr>
          <w:b/>
          <w:lang w:val="hi_IN" w:bidi="hi_IN"/>
        </w:rPr>
        <w:t>अन्यजाति</w:t>
      </w:r>
      <w:r>
        <w:rPr>
          <w:lang w:val="hi_IN" w:bidi="hi_IN"/>
        </w:rPr>
        <w:t xml:space="preserve"> शब्द उन सभी लोगों को दर्शाता है जो यहूदी नहीं हैं। अन्यजातियों के बारे में अधिक जानकारी के लिए, मुख्य शब्दावली देखें। अन्यजातियों के लिए उसी शब्द या वाक्यांश का उपयोग करें जिसका उपयोग आपने पिछले भागों में किया है।</w:t>
      </w:r>
    </w:p>
    <w:p>
      <w:pPr/>
      <w:r>
        <w:rPr>
          <w:lang w:val="hi_IN" w:bidi="hi_IN"/>
        </w:rPr>
      </w:r>
      <w:r>
        <w:rPr>
          <w:lang w:val="hi_IN" w:bidi="hi_IN"/>
        </w:rPr>
        <w:t xml:space="preserve">परमेश्वर ने अब्राहम को पहले ही </w:t>
      </w:r>
      <w:r>
        <w:rPr>
          <w:b/>
          <w:lang w:val="hi_IN" w:bidi="hi_IN"/>
        </w:rPr>
        <w:t>सुसमाचार</w:t>
      </w:r>
      <w:r>
        <w:rPr>
          <w:lang w:val="hi_IN" w:bidi="hi_IN"/>
        </w:rPr>
        <w:t xml:space="preserve"> सुना दिया था। यहाँ, पौलुस सुसमाचार शब्द का उपयोग उस सत्य के लिए करता है कि परमेश्वर लोगों को उनके विश्वास के आधार पर धर्मी ठहराता है, चाहे वे यहूदी हों या अन्यजाति। उस समय, परमेश्वर ने अब्राहम को यह कहानी नहीं बताई कि यीशु कैसे मर जाएगा और फिर से जीवित होगा। सुसमाचार के बारे में अधिक जानकारी के लिए, मुख्य शब्दावली देखें। सुसमाचार के लिए उसी शब्द या वाक्यांश का उपयोग करें जो आपने पिछले भागों में उपयोग किया है।</w:t>
      </w:r>
    </w:p>
    <w:p>
      <w:pPr/>
      <w:r>
        <w:rPr>
          <w:lang w:val="hi_IN" w:bidi="hi_IN"/>
        </w:rPr>
      </w:r>
      <w:r>
        <w:rPr>
          <w:lang w:val="hi_IN" w:bidi="hi_IN"/>
        </w:rPr>
        <w:t>परमेश्वर ने कहा कि वह अब्राहम के कारण सभी जातियों को आशीष देगा। जाति उन लोगों का समूह होता है जो एक साथ रहते हैं और एक ही देश में रहते हैं। जब भी बाइबल में कोई व्यक्ति “पृथ्वी की सभी जातियों” के बारे में बात करता है, यह “पृथ्वी पर रहने वाले सभी लोग” कहने का एक और तरीका है।</w:t>
      </w:r>
    </w:p>
    <w:p>
      <w:pPr/>
      <w:r>
        <w:rPr>
          <w:lang w:val="hi_IN" w:bidi="hi_IN"/>
        </w:rPr>
      </w:r>
      <w:r>
        <w:rPr>
          <w:lang w:val="hi_IN" w:bidi="hi_IN"/>
        </w:rPr>
        <w:t xml:space="preserve">यहाँ रुकें और समूह में चर्चा करें कि आप </w:t>
      </w:r>
      <w:r>
        <w:rPr>
          <w:b/>
          <w:lang w:val="hi_IN" w:bidi="hi_IN"/>
        </w:rPr>
        <w:t>जाति</w:t>
      </w:r>
      <w:r>
        <w:rPr>
          <w:lang w:val="hi_IN" w:bidi="hi_IN"/>
        </w:rPr>
        <w:t xml:space="preserve"> के लिए किस शब्द या वाक्यांश का उपयोग करेंगे। अधिक जानकारी के लिए मुख्य शब्दावली में जाति शब्द देखें। यदि आपने बाइबल की किसी और पुस्तक में इस शब्द का पहले ही अनुवाद किया है, तो यहाँ भी वही शब्द प्रयोग करें जिसका प्रयोग आपने वहाँ किया था। इस ऑडियो को यहाँ रोकें।</w:t>
      </w:r>
    </w:p>
    <w:p>
      <w:pPr/>
      <w:r>
        <w:rPr>
          <w:lang w:val="hi_IN" w:bidi="hi_IN"/>
        </w:rPr>
      </w:r>
      <w:r>
        <w:rPr>
          <w:lang w:val="hi_IN" w:bidi="hi_IN"/>
        </w:rPr>
        <w:t>परमेश्वर अब्राहम जैसे लोगों को आशीष देता है जो विश्वास रखते हैं। जब परमेश्वर किसी व्यक्ति को आशीष देता है, तो परमेश्वर उस व्यक्ति के लिए कुछ अच्छा करता है, या करने की प्रतिज्ञा करता है।</w:t>
      </w:r>
    </w:p>
    <w:p>
      <w:pPr/>
      <w:r>
        <w:rPr>
          <w:lang w:val="hi_IN" w:bidi="hi_IN"/>
        </w:rPr>
      </w:r>
      <w:r>
        <w:rPr>
          <w:lang w:val="hi_IN" w:bidi="hi_IN"/>
        </w:rPr>
        <w:t xml:space="preserve">यहाँ रुकें और समूह के रूप में चर्चा करें कि आप </w:t>
      </w:r>
      <w:r>
        <w:rPr>
          <w:b/>
          <w:lang w:val="hi_IN" w:bidi="hi_IN"/>
        </w:rPr>
        <w:t>आशीष</w:t>
      </w:r>
      <w:r>
        <w:rPr>
          <w:lang w:val="hi_IN" w:bidi="hi_IN"/>
        </w:rPr>
        <w:t xml:space="preserve"> के लिए किस शब्द या वाक्यांश का उपयोग करेंगे। अधिक जानकारी के लिए मुख्य शब्दावली में आशीष देखें। यदि आपने पहले ही बाइबल की किसी अन्य पुस्तक में इस शब्द का अनुवाद किया है, तो उसी शब्द का प्रयोग करें जिसका प्रयोग आपने वहाँ किया है।</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ऑडियो को यहाँ रोकें।</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समूह के किसी अन्य सदस्य को भाग का अगला हिस्सा बताना चाहिए और रुक जाना चाहिए। ऐसा तब तक करें जब तक कि समूह ने पूरा भाग दोहरा न दिया हो। इस चरण में समूह के सदस्य एक-दूसरे की गलतियों को सुधार सकते हैं।</w:t>
      </w:r>
    </w:p>
    <w:p>
      <w:pPr/>
      <w:r>
        <w:rPr>
          <w:lang w:val="hi_IN" w:bidi="hi_IN"/>
        </w:rPr>
      </w:r>
      <w:r>
        <w:rPr>
          <w:lang w:val="hi_IN" w:bidi="hi_IN"/>
        </w:rPr>
        <w:t>इस ऑडियो को यहाँ रोकें।</w:t>
      </w:r>
    </w:p>
    <w:p>
      <w:pPr/>
      <w:r>
        <w:rPr>
          <w:lang w:val="hi_IN" w:bidi="hi_IN"/>
        </w:rPr>
      </w:r>
      <w:r>
        <w:rPr>
          <w:lang w:val="hi_IN" w:bidi="hi_IN"/>
        </w:rPr>
        <w:t xml:space="preserve">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प्रयोग कर सकता है। </w:t>
      </w:r>
    </w:p>
    <w:p>
      <w:pPr/>
      <w:r>
        <w:rPr>
          <w:lang w:val="hi_IN" w:bidi="hi_IN"/>
        </w:rPr>
      </w:r>
      <w:r>
        <w:rPr>
          <w:lang w:val="hi_IN" w:bidi="hi_IN"/>
        </w:rPr>
        <w:t>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w:t>
      </w:r>
    </w:p>
    <w:p>
      <w:pPr/>
      <w:r>
        <w:rPr>
          <w:lang w:val="hi_IN" w:bidi="hi_IN"/>
        </w:rPr>
      </w:r>
      <w:r>
        <w:rPr>
          <w:lang w:val="hi_IN" w:bidi="hi_IN"/>
        </w:rPr>
        <w:t>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गलातियों 3:10–14</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गलातियों 3:10–14 को सुनें और अपने मन में रखें।</w:t>
      </w:r>
    </w:p>
    <w:p>
      <w:pPr/>
      <w:r>
        <w:rPr>
          <w:lang w:val="hi_IN" w:bidi="hi_IN"/>
        </w:rPr>
      </w:r>
      <w:r>
        <w:rPr>
          <w:lang w:val="hi_IN" w:bidi="hi_IN"/>
        </w:rPr>
        <w:t>यदि सम्भव हो, तो गलातियों 3:10–14 का ऑडियो संस्करण तीन बार, तीन अलग-अलग अनुवादों में सुनें।</w:t>
      </w:r>
    </w:p>
    <w:p>
      <w:pPr/>
      <w:r>
        <w:rPr>
          <w:lang w:val="hi_IN" w:bidi="hi_IN"/>
        </w:rPr>
      </w:r>
      <w:r>
        <w:rPr>
          <w:lang w:val="hi_IN" w:bidi="hi_IN"/>
        </w:rPr>
        <w:t>इस ऑडियो को यहाँ रोकें।</w:t>
      </w:r>
    </w:p>
    <w:p>
      <w:pPr/>
      <w:r>
        <w:rPr>
          <w:lang w:val="hi_IN" w:bidi="hi_IN"/>
        </w:rPr>
      </w:r>
      <w:r>
        <w:rPr>
          <w:lang w:val="hi_IN" w:bidi="hi_IN"/>
        </w:rPr>
        <w:t>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यीशु या पवित्र आत्मा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गलातियों 3:10–14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पिछले भाग में, पौलुस ने गलातियों को याद दिलाया कि परमेश्वर लोगों को उनके विश्वास के कारण धर्मी ठहराता है, जैसे परमेश्वर ने अब्राहम को धर्मी ठहराया था क्योंकि अब्राहम ने परमेश्वर पर भरोसा किया था। अब, पौलुस उन लोगों के बारे में बात करेगा जो चाहते हैं कि परमेश्वर उन्हें धर्मी ठहराए क्योंकि वे व्यवस्था का पालन करते हैं। क्योंकि वे लोग पूरी व्यवस्था का पालन नहीं कर सकते, इसलिए उन लोगों पर श्राप है। जब मसीह की क्रूस पर मृत्यु हुई, तब मसीह ने लोगों को उस श्राप से मुक्त किया। श्राप के बजाय, लोग आत्मा प्राप्त कर सकते हैं और उस आशीष को साझा कर सकते हैं, जो परमेश्वर ने अब्राहम को दी थी। यह आशीष यह है कि लोग परमेश्वर के साथ अच्छा संबंध रख सकते हैं!</w:t>
      </w:r>
    </w:p>
    <w:p>
      <w:pPr/>
      <w:r>
        <w:rPr>
          <w:lang w:val="hi_IN" w:bidi="hi_IN"/>
        </w:rPr>
      </w:r>
      <w:r>
        <w:rPr>
          <w:lang w:val="hi_IN" w:bidi="hi_IN"/>
        </w:rPr>
        <w:t>सबसे पहले, पौलुस उन लोगों के बारे में बात करता है जो परमेश्वर के साथ सही होने के लिए व्यवस्था का पालन करने की कोशिश करते हैं। ये लोग एक श्राप के अधीन हैं। जब परमेश्वर ने यहूदी लोगों को व्यवस्था दी, तो यहूदी लोग व्यवस्था का पालन करने के लिए सहमत हुए। यदि लोग व्यवस्था का पालन करते, तो परमेश्वर उन लोगों को आशीष देता। परन्तु परमेश्वर ने अपने लोगों को चेतावनी दी कि वह उस व्यक्ति को श्राप या दण्ड देगा जो पूरी तरह से व्यवस्था का पालन नहीं करेगा। चूँकि कोई भी मनुष्य व्यवस्था का पूर्ण रूप से पालन नहीं कर सकता, इसलिए परमेश्वर का श्राप उन सभी लोगों पर लागू होता है जो व्यवस्था का पालन करने का प्रयास करते हैं।</w:t>
      </w:r>
    </w:p>
    <w:p>
      <w:pPr/>
      <w:r>
        <w:rPr>
          <w:lang w:val="hi_IN" w:bidi="hi_IN"/>
        </w:rPr>
      </w:r>
      <w:r>
        <w:rPr>
          <w:lang w:val="hi_IN" w:bidi="hi_IN"/>
        </w:rPr>
        <w:t>यहाँ रुकें और समूह के रूप में इस प्रश्न पर चर्चा करें: आपकी संस्कृति या देश में, लोगों को किस प्रकार की व्यवस्थाओं का पालन करना चाहिए? जब लोग इन व्यवस्थाओं का पालन करते हैं तो क्या होता है? जब लोग इन व्यवस्थाओं का पालन नहीं करते हैं तो क्या होता है? क्या आप किसी ऐसे व्यक्ति को जानते हैं जो हर समय सभी व्यवस्थाओं का पूरी तरह से पालन करता है? इस ऑडियो को यहाँ रोकें।</w:t>
      </w:r>
    </w:p>
    <w:p>
      <w:pPr/>
      <w:r>
        <w:rPr>
          <w:lang w:val="hi_IN" w:bidi="hi_IN"/>
        </w:rPr>
      </w:r>
      <w:r>
        <w:rPr>
          <w:lang w:val="hi_IN" w:bidi="hi_IN"/>
        </w:rPr>
        <w:t>पौलुस समझाता है कि परमेश्वर लोगों को इसलिए धर्मी नहीं ठहराता क्योंकि वे व्यवस्था का पालन करते हैं। पौलुस पवित्रशास्त्र से उद्धरण देकर दिखाता है कि परमेश्वर लोगों को उस तरीके के कारण धर्मी ठहराता है जिससे लोग परमेश्वर पर विश्वास करते हैं। और क्योंकि परमेश्वर ने उन लोगों को धर्मी ठहराया है, या उन्हें धर्मी बनाया है, इसलिए वे जीवित रहेंगे। इसका अर्थ केवल पृथ्वी पर रहने से कहीं अधिक है। यहाँ, पौलुस परमेश्वर के साथ अच्छे संबंध में होने का उल्लेख कर रहा है। पौलुस का अर्थ है कि परमेश्वर के लिए और परमेश्वर के साथ जीवन बिताना, इस पृथ्वी पर भी और मृत्यु के बाद भी।</w:t>
      </w:r>
    </w:p>
    <w:p>
      <w:pPr/>
      <w:r>
        <w:rPr>
          <w:lang w:val="hi_IN" w:bidi="hi_IN"/>
        </w:rPr>
      </w:r>
      <w:r>
        <w:rPr>
          <w:lang w:val="hi_IN" w:bidi="hi_IN"/>
        </w:rPr>
        <w:t>यहाँ रुकें और समूह के रूप में इस प्रश्न पर चर्चा करें: आपकी संस्कृति में, आप उन लोगों के बारे में क्या विश्वास करते हैं जिनका परमेश्वर या देवताओं के साथ अच्छा संबंध है? परमेश्वर उस व्यक्ति के लिए क्या करता है? इस ऑडियो को यहाँ रोकें।</w:t>
      </w:r>
    </w:p>
    <w:p>
      <w:pPr/>
      <w:r>
        <w:rPr>
          <w:lang w:val="hi_IN" w:bidi="hi_IN"/>
        </w:rPr>
      </w:r>
      <w:r>
        <w:rPr>
          <w:lang w:val="hi_IN" w:bidi="hi_IN"/>
        </w:rPr>
        <w:t>व्यवस्था का पालन करने का मार्ग और परमेश्वर पर विश्वास करने का मार्ग बिल्कुल एक समान नहीं हैं। लोग अपने विश्वास के कारण धार्मिकता प्राप्त करते हैं, परन्तु व्यवस्था विश्वास के बारे में नहीं है। जब परमेश्वर ने यहूदी लोगों के साथ अपनी वाचा बाँधी, तब परमेश्वर ने प्रतिज्ञा की कि जो व्यक्ति व्यवस्था का पालन करता है, वह अच्छी तरह से जीएगा। यहाँ, इसका अर्थ केवल पृथ्वी पर अच्छा जीवन जीने का है। यह उस अच्छे जीवन से अलग है जो परमेश्वर लोगों को उनके विश्वास के कारण देता है। और क्योंकि लोग व्यवस्था का पूर्ण रूप से पालन नहीं कर सकते, इसलिए लोग पृथ्वी पर इस अच्छे जीवन को भी पूरी तरह से प्राप्त नहीं कर सकते। इन लोगों को केवल व्यवस्था का पालन करने में असफल होने के कारण श्राप प्राप्त होता है!</w:t>
      </w:r>
    </w:p>
    <w:p>
      <w:pPr/>
      <w:r>
        <w:rPr>
          <w:lang w:val="hi_IN" w:bidi="hi_IN"/>
        </w:rPr>
      </w:r>
      <w:r>
        <w:rPr>
          <w:lang w:val="hi_IN" w:bidi="hi_IN"/>
        </w:rPr>
        <w:t>यहाँ रुकें और समूह के रूप में इस प्रश्न पर चर्चा करें: किसी ऐसे व्यक्ति का वर्णन करें जिसे आप जानते हैं और जो पृथ्वी पर एक अच्छे और आरामदायक तरीके से रहता है, तथा जिसके पास जीवन जीने के लिए आवश्यक सभी चीज़ें हैं। उस व्यक्ति के पास किस प्रकार की अच्छी चीजें होती हैं या वह अनुभव करता है? यह उस व्यक्ति के जीवन के तरीके से कैसे अलग हो सकता है जिसका परमेश्वर के साथ अच्छा संबंध है? इस ऑडियो को यहाँ रोकें।</w:t>
      </w:r>
    </w:p>
    <w:p>
      <w:pPr/>
      <w:r>
        <w:rPr>
          <w:lang w:val="hi_IN" w:bidi="hi_IN"/>
        </w:rPr>
      </w:r>
      <w:r>
        <w:rPr>
          <w:lang w:val="hi_IN" w:bidi="hi_IN"/>
        </w:rPr>
        <w:t>लेकिन मसीह ने हमें व्यवस्था के श्राप से छुड़ाया। छुड़ाने का अर्थ है किसी बन्दी या दास को मुक्त कराना, क्योंकि उसकी स्वतंत्रता के लिए आवश्यक मूल्य चुका दिया गया है। हमें मुक्त करने के लिए मसीह ने जो मूल्य चुकाया, वह यह था कि उन्होंने हमारे स्थान को ग्रहण किया और व्यवस्था के श्राप, अर्थात् व्यवस्था तोड़ने के दण्ड को स्वयं सह लिया। हम इसी के लायक थे। लेकिन मसीह के कारण, वह श्राप अब विश्वासियों पर लागू नहीं होता है। पौलुस के कहने का यही अर्थ है जब वह कहता है कि मसीह श्राप बने या उन्होंने श्राप को अपने ऊपर ले लिया।</w:t>
      </w:r>
    </w:p>
    <w:p>
      <w:pPr/>
      <w:r>
        <w:rPr>
          <w:lang w:val="hi_IN" w:bidi="hi_IN"/>
        </w:rPr>
      </w:r>
      <w:r>
        <w:rPr>
          <w:lang w:val="hi_IN" w:bidi="hi_IN"/>
        </w:rPr>
        <w:t>फिर से, पौलुस पवित्रशास्त्र के एक उद्धरण के साथ समझाता है कि पौलुस ऐसा क्यों कहता है। उस समय, कोई भयानक अपराध करने वाले व्यक्ति को दंड देने के लिए, लोग उस व्यक्ति को मार डालते थे जिसने वह अपराध किया था। फिर लोग उस मृत व्यक्ति के शव को एक पेड़ या खम्भे पर लटकाते थे ताकि सभी लोग उस शव को देख सकें। यह लोगों को याद दिलाएगा कि पाप भयानक और बुरा था। हर कोई पाप के लिए श्राप या दण्ड को देखेगा। पौलुस दिखाता है कि यह पद मसीह पर लागू होता है। पुराने नियम में, लोग किसी व्यक्ति की मृत्यु के बाद ही उसे पेड़ पर लटकाते थे। परन्तु मसीह के समय तक लोग किसी जीवित व्यक्ति को मारने के लिए उसे पेड़ या क्रूस पर लटका देते थे। जब लोगों ने मसीह को क्रूस पर चढ़ाया, तब उन्होंने मसीह के शरीर को एक क्रूस पर लटकाया, जिसे उन्होंने एक पेड़ से बनाया था। यह हमें दिखाने का परमेश्वर का तरीका था कि मसीह ने हमारे पाप के लिए श्राप या दण्ड को ले लिया था।</w:t>
      </w:r>
    </w:p>
    <w:p>
      <w:pPr/>
      <w:r>
        <w:rPr>
          <w:lang w:val="hi_IN" w:bidi="hi_IN"/>
        </w:rPr>
      </w:r>
      <w:r>
        <w:rPr>
          <w:lang w:val="hi_IN" w:bidi="hi_IN"/>
        </w:rPr>
        <w:t>यहाँ रुकें और समूह के रूप में इस प्रश्न पर चर्चा करें: आपकी संस्कृति में जब किसी ने कोई बहुत भयानक अपराध किया है, तो अन्य लोग उस व्यक्ति को कैसे दण्ड देते हैं? लोग कैसे दिखाते हैं कि अपराध करना एक बहुत बुरी बात थी? इस ऑडियो को यहाँ रोकें।</w:t>
      </w:r>
    </w:p>
    <w:p>
      <w:pPr/>
      <w:r>
        <w:rPr>
          <w:lang w:val="hi_IN" w:bidi="hi_IN"/>
        </w:rPr>
      </w:r>
      <w:r>
        <w:rPr>
          <w:lang w:val="hi_IN" w:bidi="hi_IN"/>
        </w:rPr>
        <w:t>मसीह ने यह इसलिए किया ताकि लोग, जिनमें अन्यजाति भी शामिल हैं, उस आशीष में सहभागी हो सकें जो परमेश्वर ने अब्राहम को दी थी। परमेश्वर ने यह आशीष एक प्रतिज्ञा के माध्यम से दी जिसमें कोई श्राप नहीं है! जब परमेश्वर ने अब्राहम को उसके विश्वास के कारण धर्मी ठहराया, तो परमेश्वर ने अब्राहम को आशीष दी। परमेश्वर ने अब्राहम से नियमों का पालन करने की अपेक्षा नहीं की। इसी तरह, परमेश्वर उन अन्यजातियों को उनके विश्वास के कारण धर्मी ठहराता है जो यीशु पर विश्वास करते हैं, न कि इसलिए कि वे अन्यजाति लोग व्यवस्था का पालन करते हैं। परमेश्वर उन लोगों को पवित्र आत्मा देता है जो यीशु मसीह पर विश्वास करते हैं, ठीक वैसे ही जैसा उसने वादा किया था। यह सब मसीह ने जो किया और जिस तरह से लोग मसीह में विश्वास रखते हैं, उसके कारण संभव है।</w:t>
      </w:r>
      <w:r>
        <w:rPr>
          <w:lang w:val="hi_IN" w:bidi="hi_IN"/>
        </w:rPr>
      </w:r>
    </w:p>
    <w:p>
      <w:pPr>
        <w:pStyle w:val="Heading3"/>
      </w:pPr>
      <w:r>
        <w:rPr>
          <w:lang w:val="hi_IN" w:bidi="hi_IN"/>
        </w:rPr>
        <w:t>घटनाओं को समझाना</w:t>
      </w:r>
    </w:p>
    <w:p>
      <w:pPr/>
      <w:r>
        <w:rPr>
          <w:lang w:val="hi_IN" w:bidi="hi_IN"/>
        </w:rPr>
      </w:r>
      <w:r>
        <w:rPr>
          <w:lang w:val="hi_IN" w:bidi="hi_IN"/>
        </w:rPr>
        <w:t>गलातियों 3:10–14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हिस्सों, पात्रों और परिवेश को परिभाषित करेगा। फिर समूह इस भाग को अपने मन में समझने की कोशिश करेगा।</w:t>
      </w:r>
    </w:p>
    <w:p>
      <w:pPr/>
      <w:r>
        <w:rPr>
          <w:lang w:val="hi_IN" w:bidi="hi_IN"/>
        </w:rPr>
      </w:r>
      <w:r>
        <w:rPr>
          <w:lang w:val="hi_IN" w:bidi="hi_IN"/>
        </w:rPr>
        <w:t xml:space="preserve">इस भाग में तीन हिस्से हैं। </w:t>
      </w:r>
    </w:p>
    <w:p>
      <w:pPr/>
      <w:r>
        <w:rPr>
          <w:lang w:val="hi_IN" w:bidi="hi_IN"/>
        </w:rPr>
      </w:r>
      <w:r>
        <w:rPr>
          <w:b/>
          <w:lang w:val="hi_IN" w:bidi="hi_IN"/>
        </w:rPr>
        <w:t>पहले भाग में:</w:t>
      </w:r>
      <w:r>
        <w:rPr>
          <w:lang w:val="hi_IN" w:bidi="hi_IN"/>
        </w:rPr>
        <w:t xml:space="preserve"> पौलुस समझाता है कि लोग जिस तरह से व्यवस्था का पालन करने की कोशिश करते हैं, वह उन लोगों को धर्मी नहीं बनाता है। इसके बजाय, जो लोग व्यवस्था का पालन करने की कोशिश करते हैं और असफल होते हैं, उन्हें श्राप प्राप्त होता है।</w:t>
      </w:r>
    </w:p>
    <w:p>
      <w:pPr/>
      <w:r>
        <w:rPr>
          <w:lang w:val="hi_IN" w:bidi="hi_IN"/>
        </w:rPr>
      </w:r>
      <w:r>
        <w:rPr>
          <w:b/>
          <w:lang w:val="hi_IN" w:bidi="hi_IN"/>
        </w:rPr>
        <w:t>दूसरे भाग में:</w:t>
      </w:r>
      <w:r>
        <w:rPr>
          <w:lang w:val="hi_IN" w:bidi="hi_IN"/>
        </w:rPr>
        <w:t xml:space="preserve"> पौलुस समझाता है कि परमेश्वर लोगों को उनके विश्वास के कारण धर्मी ठहराता है, और फिर उन्हें ऐसा जीवन जीने योग्य बनाता है जो वास्तव में अच्छा है, क्योंकि उनका परमेश्वर के साथ सही संबंध स्थापित हो जाता है। जब लोग व्यवस्था का पालन करते हैं, तो वे यहाँ पृथ्वी पर अच्छी तरह से रहते हैं।</w:t>
      </w:r>
    </w:p>
    <w:p>
      <w:pPr/>
      <w:r>
        <w:rPr>
          <w:lang w:val="hi_IN" w:bidi="hi_IN"/>
        </w:rPr>
      </w:r>
      <w:r>
        <w:rPr>
          <w:b/>
          <w:lang w:val="hi_IN" w:bidi="hi_IN"/>
        </w:rPr>
        <w:t>तीसरे भाग में:</w:t>
      </w:r>
      <w:r>
        <w:rPr>
          <w:lang w:val="hi_IN" w:bidi="hi_IN"/>
        </w:rPr>
        <w:t xml:space="preserve"> मसीह लोगों को व्यवस्था के श्राप से बचाता है। मसीह लोगों को बचाता है ताकि विश्वासी पवित्र आत्मा और वह आशीष प्राप्त कर सकें जो परमेश्वर ने अब्राहम को दी थी।</w:t>
      </w:r>
    </w:p>
    <w:p>
      <w:pPr/>
      <w:r>
        <w:rPr>
          <w:lang w:val="hi_IN" w:bidi="hi_IN"/>
        </w:rPr>
      </w:r>
      <w:r>
        <w:rPr>
          <w:lang w:val="hi_IN" w:bidi="hi_IN"/>
        </w:rPr>
        <w:t>इस भाग में पात्र हैं:</w:t>
      </w:r>
    </w:p>
    <w:p>
      <w:pPr>
        <w:pStyle w:val="ListBullet"/>
        <w:spacing w:line="240" w:lineRule="auto"/>
        <w:ind w:left="720"/>
      </w:pPr>
      <w:r>
        <w:rPr>
          <w:lang w:val="hi_IN" w:bidi="hi_IN"/>
        </w:rPr>
      </w:r>
      <w:r>
        <w:rPr>
          <w:lang w:val="hi_IN" w:bidi="hi_IN"/>
        </w:rPr>
        <w:t>पौलुस</w:t>
      </w:r>
    </w:p>
    <w:p>
      <w:pPr>
        <w:pStyle w:val="ListBullet"/>
        <w:spacing w:line="240" w:lineRule="auto"/>
        <w:ind w:left="720"/>
      </w:pPr>
      <w:r>
        <w:rPr>
          <w:lang w:val="hi_IN" w:bidi="hi_IN"/>
        </w:rPr>
      </w:r>
      <w:r>
        <w:rPr>
          <w:lang w:val="hi_IN" w:bidi="hi_IN"/>
        </w:rPr>
        <w:t>गलातिया के विश्वासी</w:t>
      </w:r>
    </w:p>
    <w:p>
      <w:pPr>
        <w:pStyle w:val="ListBullet"/>
        <w:spacing w:line="240" w:lineRule="auto"/>
        <w:ind w:left="720"/>
      </w:pPr>
      <w:r>
        <w:rPr>
          <w:lang w:val="hi_IN" w:bidi="hi_IN"/>
        </w:rPr>
      </w:r>
      <w:r>
        <w:rPr>
          <w:lang w:val="hi_IN" w:bidi="hi_IN"/>
        </w:rPr>
        <w:t>वे लोग जो धर्मी बनने के लिए व्यवस्था का पालन करने की कोशिश करते हैं</w:t>
      </w:r>
    </w:p>
    <w:p>
      <w:pPr>
        <w:pStyle w:val="ListBullet"/>
        <w:spacing w:line="240" w:lineRule="auto"/>
        <w:ind w:left="720"/>
      </w:pPr>
      <w:r>
        <w:rPr>
          <w:lang w:val="hi_IN" w:bidi="hi_IN"/>
        </w:rPr>
      </w:r>
      <w:r>
        <w:rPr>
          <w:lang w:val="hi_IN" w:bidi="hi_IN"/>
        </w:rPr>
        <w:t xml:space="preserve">परमेश्वर </w:t>
      </w:r>
    </w:p>
    <w:p>
      <w:pPr>
        <w:pStyle w:val="ListBullet"/>
        <w:spacing w:line="240" w:lineRule="auto"/>
        <w:ind w:left="720"/>
      </w:pPr>
      <w:r>
        <w:rPr>
          <w:lang w:val="hi_IN" w:bidi="hi_IN"/>
        </w:rPr>
      </w:r>
      <w:r>
        <w:rPr>
          <w:lang w:val="hi_IN" w:bidi="hi_IN"/>
        </w:rPr>
        <w:t>धर्मी लोग</w:t>
      </w:r>
    </w:p>
    <w:p>
      <w:pPr>
        <w:pStyle w:val="ListBullet"/>
        <w:spacing w:line="240" w:lineRule="auto"/>
        <w:ind w:left="720"/>
      </w:pPr>
      <w:r>
        <w:rPr>
          <w:lang w:val="hi_IN" w:bidi="hi_IN"/>
        </w:rPr>
      </w:r>
      <w:r>
        <w:rPr>
          <w:lang w:val="hi_IN" w:bidi="hi_IN"/>
        </w:rPr>
        <w:t>मसीह यीशु</w:t>
      </w:r>
    </w:p>
    <w:p>
      <w:pPr>
        <w:pStyle w:val="ListBullet"/>
        <w:spacing w:line="240" w:lineRule="auto"/>
        <w:ind w:left="720"/>
      </w:pPr>
      <w:r>
        <w:rPr>
          <w:lang w:val="hi_IN" w:bidi="hi_IN"/>
        </w:rPr>
      </w:r>
      <w:r>
        <w:rPr>
          <w:lang w:val="hi_IN" w:bidi="hi_IN"/>
        </w:rPr>
        <w:t>अब्राहम</w:t>
      </w:r>
    </w:p>
    <w:p>
      <w:pPr>
        <w:pStyle w:val="ListBullet"/>
        <w:spacing w:line="240" w:lineRule="auto"/>
        <w:ind w:left="720"/>
      </w:pPr>
      <w:r>
        <w:rPr>
          <w:lang w:val="hi_IN" w:bidi="hi_IN"/>
        </w:rPr>
      </w:r>
      <w:r>
        <w:rPr>
          <w:lang w:val="hi_IN" w:bidi="hi_IN"/>
        </w:rPr>
        <w:t>और पवित्र आत्मा</w:t>
      </w:r>
    </w:p>
    <w:p>
      <w:pPr/>
      <w:r>
        <w:rPr>
          <w:lang w:val="hi_IN" w:bidi="hi_IN"/>
        </w:rPr>
      </w:r>
      <w:r>
        <w:rPr>
          <w:lang w:val="hi_IN" w:bidi="hi_IN"/>
        </w:rPr>
        <w:t>समूह में, भाग के परिवेश के इन हिस्सों पर ध्यान दें:</w:t>
      </w:r>
    </w:p>
    <w:p>
      <w:pPr/>
      <w:r>
        <w:rPr>
          <w:lang w:val="hi_IN" w:bidi="hi_IN"/>
        </w:rPr>
      </w:r>
      <w:r>
        <w:rPr>
          <w:lang w:val="hi_IN" w:bidi="hi_IN"/>
        </w:rPr>
        <w:t>पिछले भाग के अंत में, पौलुस ने कहा कि परमेश्वर उन लोगों को आशीष देता है जो उस पर भरोसा करते हैं या विश्वास रखते हैं। अब पौलुस समझाता है कि परमेश्वर उन लोगों का न्याय करता है या उन्हें श्राप देता है जो व्यवस्था का पालन करने की कोशिश करते हैं और असफल होते हैं। पौलुस विश्वास रखने वाले लोगों की तुलना उन लोगों से कर रहा है जो व्यवस्था का पालन करते हैं। पौलुस पवित्रशास्त्र, या पुराने नियम के कई भागों को उद्धृत करता है, ताकि यह दिखाया जा सके कि परमेश्वर व्यवस्था का पालन करने वाले लोगों और विश्वास रखने वाले लोगों के साथ हमेशा इसी तरह का व्यवहार करता आया है। पौलुस व्यवस्थाविवरण, हबक्कूक और लैव्यव्यवस्था की पुस्तकों से उद्धृत करता है। संभवतः गलातिया के लोग उन पवित्रशास्त्र के वचनों से परिचित थे जिन्हें पौलुस उद्धृत करता है, इसलिए पौलुस यह नहीं बताता कि वह उद्धरण कहाँ से ले रहा है। कभी-कभी, उद्धरण इतना परिचित होता है कि पौलुस यह भी नहीं कहता कि पौलुस किसी बात को उद्धृत कर रहा है।</w:t>
      </w:r>
    </w:p>
    <w:p>
      <w:pPr/>
      <w:r>
        <w:rPr>
          <w:lang w:val="hi_IN" w:bidi="hi_IN"/>
        </w:rPr>
      </w:r>
      <w:r>
        <w:rPr>
          <w:lang w:val="hi_IN" w:bidi="hi_IN"/>
        </w:rPr>
        <w:t>यहाँ रुकें और समूह के रूप में इस प्रश्न पर चर्चा करें: आपकी भाषा में, कुछ ऐसे उद्धरण या कहावतें क्या हैं जिनसे हर कोई बहुत परिचित है? आप इन उद्धरणों को कैसे बोलते हैं? ऐसे कौन-से अवसर होते हैं जब आप किसी और के कथन को उद्धृत करते हैं, लेकिन यह नहीं बताते कि आप किसी और के शब्दों को दोहरा रहे हैं? चर्चा करें कि आप कैसे दिखाना चाहते हैं कि पौलुस इस भाग में पवित्रशास्त्र से उद्धृत कर रहा है। आप ऐसे वाक्यांश जोड़ सकते हैं जैसे "हम पवित्रशास्त्र से जानते हैं।" इस ऑडियो को यहाँ रोकें।</w:t>
      </w:r>
    </w:p>
    <w:p>
      <w:pPr/>
      <w:r>
        <w:rPr>
          <w:lang w:val="hi_IN" w:bidi="hi_IN"/>
        </w:rPr>
      </w:r>
      <w:r>
        <w:rPr>
          <w:lang w:val="hi_IN" w:bidi="hi_IN"/>
        </w:rPr>
        <w:t>पहले भाग में, पौलुस उन लोगों के बारे में बात करता है जो व्यवस्था के कार्यों पर भरोसा करते हैं। ये वे लोग हैं जो परमेश्वर के साथ सही संबंध प्राप्त करने के लिए व्यवस्था का पालन करने के तरीके पर भरोसा करते हैं। पौलुस उस कहानी से उद्धृत करता है जो बताती है कि परमेश्वर ने यहूदी लोगों को व्यवस्था कैसे दी। यह उद्धरण उन सभी के बारे में है जो व्यवस्था की पुस्तक का पूरी तरह से पालन नहीं करते हैं। जब परमेश्वर ने मूसा को व्यवस्थाएँ बताईं, तो मूसा ने इन व्यवस्थाओं को पुराने नियम की पहली पाँच पुस्तकों में लिखा था। चूँकि ये किताबें व्यवस्था के बारे में हैं, इसलिए लोग कभी-कभी इन पुस्तकों को व्यवस्था की पुस्तक कहते हैं। जो कोई भी व्यवस्था की पुस्तक के सब बातों को कुछ नहीं करता है, वह परमेश्वर के श्राप के अधीन है। इसका अर्थ है कि परमेश्वर इन लोगों को गलत ठहराता है या उनका न्याय करता है और उन्हें दण्ड देता है या श्राप देता है। श्राप आशीष के विपरीत होता है। कोई भी व्यवस्था के हर चीज़ का पालन नहीं कर सकता। इसलिए जो कोई व्यवस्था के पालन पर निर्भर रहता है, वह श्राप के अधीन रहता है।</w:t>
      </w:r>
    </w:p>
    <w:p>
      <w:pPr/>
      <w:r>
        <w:rPr>
          <w:lang w:val="hi_IN" w:bidi="hi_IN"/>
        </w:rPr>
      </w:r>
      <w:r>
        <w:rPr>
          <w:lang w:val="hi_IN" w:bidi="hi_IN"/>
        </w:rPr>
        <w:t>यहाँ रुकें और समूह के रूप में इस प्रश्न पर चर्चा करें: आपकी भाषा में, किसी व्यक्ति द्वारा व्यवस्था तोड़ने पर उसे मिलने वाले दण्ड के बारे में बात करने के लिए कौन-से शब्द या वाक्यांश प्रयोग किए जाते हैं? चर्चा करें कि आप श्राप शब्द का अनुवाद कैसे करना चाहते हैं ताकि यह दिखाया जा सके कि यह एक दण्ड है, जो आशीष के विपरीत है। इस ऑडियो को यहाँ रोकें।</w:t>
      </w:r>
    </w:p>
    <w:p>
      <w:pPr/>
      <w:r>
        <w:rPr>
          <w:lang w:val="hi_IN" w:bidi="hi_IN"/>
        </w:rPr>
      </w:r>
      <w:r>
        <w:rPr>
          <w:lang w:val="hi_IN" w:bidi="hi_IN"/>
        </w:rPr>
        <w:t>दूसरे भाग में, पौलुस एक और उद्धरण के साथ समझाता है कि परमेश्वर लोगों को इसलिए धर्मी नहीं ठहराता क्योंकि वे व्यवस्था का पालन करते हैं। परमेश्वर लोगों को उनके विश्वास के कारण धर्मी बनाता है और उन्हें वास्तव में जीने के लिए प्रेरित करता है। इन लोगों का परमेश्वर के साथ अच्छा संबंध है और अपनी मृत्यु के बाद वे परमेश्वर के साथ रहेंगे। पौलुस पवित्रशास्त्र के एक और भाग को उद्धृत करता है जो दिखाता है कि व्यवस्था लोगों को केवल इस पृथ्वी पर अच्छा जीवन देती है। यह धार्मिकता या परमेश्वर के साथ उस अच्छे संबंध के समान नहीं है जो अभी से आरम्भ होता है और लोगों की मृत्यु के बाद भी बना रहता है। क्योंकि व्यवस्था उस तरीके पर आधारित नहीं है जिस तरह से लोग विश्वास करते हैं, बल्कि उस तरीके पर आधारित है जिस तरह से लोग आज्ञा मानते हैं, इसलिए परमेश्वर लोगों को व्यवस्था का पालन करने के कारण धर्मी नहीं ठहराता।</w:t>
      </w:r>
    </w:p>
    <w:p>
      <w:pPr/>
      <w:r>
        <w:rPr>
          <w:lang w:val="hi_IN" w:bidi="hi_IN"/>
        </w:rPr>
      </w:r>
      <w:r>
        <w:rPr>
          <w:lang w:val="hi_IN" w:bidi="hi_IN"/>
        </w:rPr>
        <w:t>यहाँ रुकें और समूह के रूप में इस प्रश्न पर चर्चा करें: पौलुस इस बारे में बात करते हैं कि जो लोग व्यवस्था का पालन करते हैं, वे अब पृथ्वी पर अच्छी तरह से कैसे जी सकते हैं। यह उस तरीके से भिन्न है जिससे विश्वास रखने वाले लोग अभी और मृत्यु के बाद, दोनों ही समय अच्छी तरह से जीते हैं, क्योंकि उनका परमेश्वर के साथ अच्छा संबंध होता है! चर्चा करें कि आप जीवन जीने के इन दो तरीकों के बारे में कैसे बात करेंगे ताकि यह दिखाया जा सके कि वे कैसे अलग हैं। इस ऑडियो को यहाँ रोकें।</w:t>
      </w:r>
    </w:p>
    <w:p>
      <w:pPr/>
      <w:r>
        <w:rPr>
          <w:lang w:val="hi_IN" w:bidi="hi_IN"/>
        </w:rPr>
      </w:r>
      <w:r>
        <w:rPr>
          <w:lang w:val="hi_IN" w:bidi="hi_IN"/>
        </w:rPr>
        <w:t>तीसरे भाग में, पौलुस इस बारे में बात करता है कि मसीह लोगों को व्यवस्था के श्राप से कैसे छुड़ाता है या उन्हें कैसे बचाता है। जब आप किसी व्यक्ति को छुड़ाते हैं, तो आप उस व्यक्ति को कर्ज या दासता से मुक्त करते हैं। मसीह ने हमारे लिए किसी को कोई मूल्य नहीं चुकाया। परन्तु मसीह ने हमें श्राप से मुक्त करने के लिए हमारे स्थान पर अपना जीवन अर्पित कर दिया, जैसे कोई व्यक्ति मूल्य चुकाता है।</w:t>
      </w:r>
    </w:p>
    <w:p>
      <w:pPr/>
      <w:r>
        <w:rPr>
          <w:lang w:val="hi_IN" w:bidi="hi_IN"/>
        </w:rPr>
      </w:r>
      <w:r>
        <w:rPr>
          <w:lang w:val="hi_IN" w:bidi="hi_IN"/>
        </w:rPr>
        <w:t>यहाँ रुकें और समूह के रूप में इस प्रश्न पर चर्चा करें: कल्पना करें कि आपने कुछ तोड़ दिया है, और दंड के रूप में आपको उस चीज़ को ठीक करना पड़े। अब कल्पना करें कि किसी और ने आपकी सहायता करने का निर्णय लिया और उस चीज़ को आपके लिए ठीक कर दिया। आप उस व्यक्ति की सहायता का वर्णन कैसे करेंगे जिसने आपको उस दण्ड से बचाया या छुड़ाया? चर्चा करें कि आप उस तरीके का अनुवाद कैसे करना चाहते हैं जिस तरह से मसीह ने हमें छुड़ाया या बचाया। इस ऑडियो को यहाँ रोकें।</w:t>
      </w:r>
    </w:p>
    <w:p>
      <w:pPr/>
      <w:r>
        <w:rPr>
          <w:lang w:val="hi_IN" w:bidi="hi_IN"/>
        </w:rPr>
      </w:r>
      <w:r>
        <w:rPr>
          <w:lang w:val="hi_IN" w:bidi="hi_IN"/>
        </w:rPr>
        <w:t>पौलुस फिर से पवित्रशास्त्र से उद्धृत करता है ताकि यह दिखाया जा सके कि मसीह यह कैसे करता है। यह उद्धरण उन लोगों के बारे में बात करता है जिन्हें अन्य लोग पेड़ या खम्भे से लटकाते हैं। एक क्रूस उस श्रेणी में हो सकता है, क्योंकि लोग पेड़ों की लकड़ी से क्रूस बनाते हैं। यदि लोग किसी व्यक्ति को पेड़ पर लटकाते हैं, तो यह दर्शाता है कि परमेश्वर ने उस व्यक्ति को दंडित किया है या उसे श्राप दिया है। पौलुस कहता है कि जब मसीह क्रूस पर मरा, तो मसीह एक श्राप बन गया। इसका अर्थ है कि मसीह उस श्राप को अपने ऊपर ले लेता है, या स्वयं उस श्राप का अनुभव करता है जिसके लोग अधिकारी हैं। मसीह यह कार्य हमें व्यवस्था की उस वाचा से छुड़ाने के लिए करता है, जिसके अनुसार हम जो करते हैं या हम जो नहीं करते हैं उसके कारण हम श्राप के भागी बनते हैं।</w:t>
      </w:r>
    </w:p>
    <w:p>
      <w:pPr/>
      <w:r>
        <w:rPr>
          <w:lang w:val="hi_IN" w:bidi="hi_IN"/>
        </w:rPr>
      </w:r>
      <w:r>
        <w:rPr>
          <w:lang w:val="hi_IN" w:bidi="hi_IN"/>
        </w:rPr>
        <w:t>श्राप वाली व्यवस्था के बजाय, परमेश्वर हमें आशीष के साथ एक प्रतिज्ञा देता है। इस आशीष के साथ कोई श्राप नहीं जुड़ा है, क्योंकि मसीह स्वयं श्राप बने और उन्होंने वह दण्ड अपने ऊपर ले लिया जिसके हम पात्र थे। यह वही आशीष है जो परमेश्वर ने अब्राहम को दी थी। इस आशीष की प्रतिज्ञा में, परमेश्वर विश्वासियों को उनके विश्वास के कारण धर्मी ठहराता है। और परमेश्वर विश्वासियों को अपना पवित्र आत्मा भी देता है, ताकि यह प्रकट हो कि उनका परमेश्वर के साथ सही संबंध है। यह मसीह के माध्यम से या मसीह के किए हुए कार्य के कारण संभव है।</w:t>
      </w:r>
    </w:p>
    <w:p>
      <w:pPr/>
      <w:r>
        <w:rPr>
          <w:lang w:val="hi_IN" w:bidi="hi_IN"/>
        </w:rPr>
      </w:r>
      <w:r>
        <w:rPr>
          <w:lang w:val="hi_IN" w:bidi="hi_IN"/>
        </w:rPr>
        <w:t>यहाँ रुकें और चर्चा करें कि आप उस तरीके का अनुवाद कैसे करना चाहते हैं कि मसीह हमारे लिए श्राप बन गया। आपकी भाषा में, आप उस तरीके का वर्णन कैसे करेंगे जिसमें कोई व्यक्ति किसी चीज़ की पूरी जिम्मेदारी ले लेता है ताकि किसी दूसरे व्यक्ति को उसका अनुभव बिल्कुल भी न करना पड़े? एक गतिविधि के रूप में, ऐसी किसी वस्तु को ढूँढें जिसे आप सामान्यतः खत्म कर देते हैं या नष्ट कर देते हैं। फिर उस वस्तु के स्थान पर रखने के लिए कोई दूसरी वस्तु ढूँढें। उदाहरण के लिए, शायद लकड़ी का कोई टुकड़ा हो जिसे आप सामान्यतः आग में फेंक देते हैं। परन्तु इसके बजाय, आप लकड़ी का एक दूसरा टुकड़ा उसके स्थान पर चुन लेते हैं, ताकि लकड़ी का पहला टुकड़ा आग से सुरक्षित रहे। फिर इस बात पर चर्चा करें कि मसीह हमें केवल आग जैसी किसी दर्दनाक चीज़ से ही नहीं, बल्कि उससे कहीं अधिक से बचाता है। उन कई बातों के बारे में बात करें जिनसे मसीह हमें बचाता है! इस बारे में बात करें कि आपके जीवन कैसे अलग हैं क्योंकि मसीह ने आपको बचाया है। इस ऑडियो को यहाँ रोकें।</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w:t>
      </w:r>
      <w:r>
        <w:rPr>
          <w:lang w:val="hi_IN" w:bidi="hi_IN"/>
        </w:rPr>
      </w:r>
    </w:p>
    <w:p>
      <w:pPr>
        <w:pStyle w:val="Heading3"/>
      </w:pPr>
      <w:r>
        <w:rPr>
          <w:lang w:val="hi_IN" w:bidi="hi_IN"/>
        </w:rPr>
        <w:t>पाठ को नाटकीय रूप देना</w:t>
      </w:r>
    </w:p>
    <w:p>
      <w:pPr/>
      <w:r>
        <w:rPr>
          <w:lang w:val="hi_IN" w:bidi="hi_IN"/>
        </w:rPr>
      </w:r>
      <w:r>
        <w:rPr>
          <w:lang w:val="hi_IN" w:bidi="hi_IN"/>
        </w:rPr>
        <w:t>गलातियों 3:10–14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नाटक के रूप में प्रस्तुत करेगा।</w:t>
      </w:r>
    </w:p>
    <w:p>
      <w:pPr/>
      <w:r>
        <w:rPr>
          <w:lang w:val="hi_IN" w:bidi="hi_IN"/>
        </w:rPr>
      </w:r>
      <w:r>
        <w:rPr>
          <w:lang w:val="hi_IN" w:bidi="hi_IN"/>
        </w:rPr>
        <w:t xml:space="preserve">इस भाग में तीन हिस्से हैं। </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पौलुस</w:t>
      </w:r>
    </w:p>
    <w:p>
      <w:pPr>
        <w:pStyle w:val="ListBullet"/>
        <w:spacing w:line="240" w:lineRule="auto"/>
        <w:ind w:left="720"/>
      </w:pPr>
      <w:r>
        <w:rPr>
          <w:lang w:val="hi_IN" w:bidi="hi_IN"/>
        </w:rPr>
      </w:r>
      <w:r>
        <w:rPr>
          <w:lang w:val="hi_IN" w:bidi="hi_IN"/>
        </w:rPr>
        <w:t>गलातिया के विश्वासी</w:t>
      </w:r>
    </w:p>
    <w:p>
      <w:pPr>
        <w:pStyle w:val="ListBullet"/>
        <w:spacing w:line="240" w:lineRule="auto"/>
        <w:ind w:left="720"/>
      </w:pPr>
      <w:r>
        <w:rPr>
          <w:lang w:val="hi_IN" w:bidi="hi_IN"/>
        </w:rPr>
      </w:r>
      <w:r>
        <w:rPr>
          <w:lang w:val="hi_IN" w:bidi="hi_IN"/>
        </w:rPr>
        <w:t>वे लोग जो धर्मी बनने के लिए व्यवस्था का पालन करने की कोशिश करते हैं</w:t>
      </w:r>
    </w:p>
    <w:p>
      <w:pPr>
        <w:pStyle w:val="ListBullet"/>
        <w:spacing w:line="240" w:lineRule="auto"/>
        <w:ind w:left="720"/>
      </w:pPr>
      <w:r>
        <w:rPr>
          <w:lang w:val="hi_IN" w:bidi="hi_IN"/>
        </w:rPr>
      </w:r>
      <w:r>
        <w:rPr>
          <w:lang w:val="hi_IN" w:bidi="hi_IN"/>
        </w:rPr>
        <w:t xml:space="preserve">परमेश्वर </w:t>
      </w:r>
    </w:p>
    <w:p>
      <w:pPr>
        <w:pStyle w:val="ListBullet"/>
        <w:spacing w:line="240" w:lineRule="auto"/>
        <w:ind w:left="720"/>
      </w:pPr>
      <w:r>
        <w:rPr>
          <w:lang w:val="hi_IN" w:bidi="hi_IN"/>
        </w:rPr>
      </w:r>
      <w:r>
        <w:rPr>
          <w:lang w:val="hi_IN" w:bidi="hi_IN"/>
        </w:rPr>
        <w:t>धर्मी लोग</w:t>
      </w:r>
    </w:p>
    <w:p>
      <w:pPr>
        <w:pStyle w:val="ListBullet"/>
        <w:spacing w:line="240" w:lineRule="auto"/>
        <w:ind w:left="720"/>
      </w:pPr>
      <w:r>
        <w:rPr>
          <w:lang w:val="hi_IN" w:bidi="hi_IN"/>
        </w:rPr>
      </w:r>
      <w:r>
        <w:rPr>
          <w:lang w:val="hi_IN" w:bidi="hi_IN"/>
        </w:rPr>
        <w:t>मसीह यीशु</w:t>
      </w:r>
    </w:p>
    <w:p>
      <w:pPr>
        <w:pStyle w:val="ListBullet"/>
        <w:spacing w:line="240" w:lineRule="auto"/>
        <w:ind w:left="720"/>
      </w:pPr>
      <w:r>
        <w:rPr>
          <w:lang w:val="hi_IN" w:bidi="hi_IN"/>
        </w:rPr>
      </w:r>
      <w:r>
        <w:rPr>
          <w:lang w:val="hi_IN" w:bidi="hi_IN"/>
        </w:rPr>
        <w:t>अब्राहम</w:t>
      </w:r>
    </w:p>
    <w:p>
      <w:pPr>
        <w:pStyle w:val="ListBullet"/>
        <w:spacing w:line="240" w:lineRule="auto"/>
        <w:ind w:left="720"/>
      </w:pPr>
      <w:r>
        <w:rPr>
          <w:lang w:val="hi_IN" w:bidi="hi_IN"/>
        </w:rPr>
      </w:r>
      <w:r>
        <w:rPr>
          <w:lang w:val="hi_IN" w:bidi="hi_IN"/>
        </w:rPr>
        <w:t>और पवित्र आत्मा</w:t>
      </w:r>
    </w:p>
    <w:p>
      <w:pPr/>
      <w:r>
        <w:rPr>
          <w:lang w:val="hi_IN" w:bidi="hi_IN"/>
        </w:rPr>
      </w:r>
      <w:r>
        <w:rPr>
          <w:lang w:val="hi_IN" w:bidi="hi_IN"/>
        </w:rPr>
        <w:t>एक 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प्रवाह, कथानक और कालक्रम पर ध्यान दें। यह सुनिश्चित करें कि आपसे इस भाग के कठिन या महत्वपूर्ण हिस्सों का अभिनय करना छूट न जाए। इस भाग के हर हिस्से को याद करने में एक दूसरे की सहायता करें।</w:t>
      </w:r>
    </w:p>
    <w:p>
      <w:pPr/>
      <w:r>
        <w:rPr>
          <w:lang w:val="hi_IN" w:bidi="hi_IN"/>
        </w:rPr>
      </w:r>
      <w:r>
        <w:rPr>
          <w:lang w:val="hi_IN" w:bidi="hi_IN"/>
        </w:rPr>
        <w:t>इस ऑडियो को यहाँ रोकें और इस भाग का अभिनय करें।</w:t>
      </w:r>
    </w:p>
    <w:p>
      <w:pPr/>
      <w:r>
        <w:rPr>
          <w:lang w:val="hi_IN" w:bidi="hi_IN"/>
        </w:rPr>
      </w:r>
      <w:r>
        <w:rPr>
          <w:lang w:val="hi_IN" w:bidi="hi_IN"/>
        </w:rPr>
        <w:t>समूह को इस भाग का अभिनय दूसरी बार करना चाहिए। नाटक में कुछ जगहों पर, नाटक को रोकें और पात्र निभाने वाले व्यक्ति से पूछें, "आप क्या महसूस कर रहे हैं या क्या सोच रहे हैं?" पात्र निभाने वाले व्यक्ति को यह उत्तर देना चाहिए कि यदि वह उस पात्र की जगह होता, तो वह क्या महसूस करता या सोचता। उसके बाद नाटक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नीचे अभिनय और उसके संभावित उत्तरों का एक उदाहरण दिया गया है।</w:t>
      </w:r>
    </w:p>
    <w:p>
      <w:pPr/>
      <w:r>
        <w:rPr>
          <w:lang w:val="hi_IN" w:bidi="hi_IN"/>
        </w:rPr>
      </w:r>
      <w:r>
        <w:rPr>
          <w:lang w:val="hi_IN" w:bidi="hi_IN"/>
        </w:rPr>
        <w:t xml:space="preserve">पौलुस कहता है, "जो कोई भी परमेश्वर को प्रसन्न करने के लिए व्यवस्था का पालन करने की कोशिश करेगा, उसे श्राप प्राप्त होगा। हम पवित्रशास्त्र से जानते हैं कि 'परमेश्वर उस व्यक्ति को श्राप देता है जो मूसा द्वारा व्यवस्था की पुस्तकों में लिखी गई सभी आज्ञाओं का पालन नहीं करता है।' अब यह स्पष्ट है कि परमेश्वर किसी व्यक्ति को इसलिए धर्मी नहीं ठहराता क्योंकि वह व्यवस्था का पालन करता है। हम पवित्रशास्त्र से जानते हैं कि </w:t>
      </w:r>
      <w:r>
        <w:rPr>
          <w:b/>
          <w:lang w:val="hi_IN" w:bidi="hi_IN"/>
        </w:rPr>
        <w:t>'</w:t>
      </w:r>
      <w:r>
        <w:rPr>
          <w:lang w:val="hi_IN" w:bidi="hi_IN"/>
        </w:rPr>
        <w:t>विश्वास के द्वारा ही धर्मी व्यक्ति जीवित रहता है।' व्यवस्था का पालन करने वाले व्यक्ति और परमेश्वर पर विश्वास करने वाले व्यक्ति के बीच एक अंतर है। हम पवित्रशास्त्र से जानते हैं कि, 'जो व्यक्ति सभी आज्ञाओं का पालन करता है, उसका जीवन अच्छा होगा क्योंकि उसने आज्ञाओं का पालन किया 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परमेश्वर की भूमिका निभाने वाले व्यक्ति से पूछें, "आप कैसा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पौलुस का किरदार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फिर पौलुस कहता है, "लेकिन अब, मसीह ने हमें उस श्राप से मुक्त किया है जो हमें मिलता है क्योंकि हम व्यवस्था का पालन नहीं करते हैं। मसीह ने हमारे श्राप को ले लिया। हम पवित्रशास्त्र में पढ़ते हैं कि 'यदि लोग किसी को पेड़ पर लटकाते हैं, तो यह दिखाता है कि परमेश्वर ने उस व्यक्ति को श्राप दिया है।' मसीह ने हमें छुड़ाया ताकि अन्यजाति लोग यीशु मसीह के माध्यम से अब्राहम की आशीष प्राप्त करें। मसीह ने हमें छुड़ाया ताकि हम वह पवित्र आत्मा प्राप्त कर सकें, जिसे परमेश्वर ने हमारे विश्वास के कारण हमें देने का वादा किया था।"</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मसीह यीशु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गलाती विश्वासियों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पवित्र आत्मा की भूमिका निभाने वाले व्यक्ति से पूछें, "आप क्या महसूस कर रहे हैं या क्या सोच रहे हैं?" वह व्यक्ति इस तरह से उत्तर दे सकता है:</w:t>
      </w:r>
      <w:r>
        <w:rPr>
          <w:lang w:val="hi_IN" w:bidi="hi_IN"/>
        </w:rPr>
      </w:r>
    </w:p>
    <w:p>
      <w:pPr>
        <w:pStyle w:val="Heading3"/>
      </w:pPr>
      <w:r>
        <w:rPr>
          <w:lang w:val="hi_IN" w:bidi="hi_IN"/>
        </w:rPr>
        <w:t>आवश्यक जानकारी</w:t>
      </w:r>
    </w:p>
    <w:p>
      <w:pPr/>
      <w:r>
        <w:rPr>
          <w:lang w:val="hi_IN" w:bidi="hi_IN"/>
        </w:rPr>
      </w:r>
      <w:r>
        <w:rPr>
          <w:lang w:val="hi_IN" w:bidi="hi_IN"/>
        </w:rPr>
        <w:t>गलातियों 3:10–14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मुख्य शब्दों और शब्दावलियों पर चर्चा करेगा।</w:t>
      </w:r>
    </w:p>
    <w:p>
      <w:pPr/>
      <w:r>
        <w:rPr>
          <w:lang w:val="hi_IN" w:bidi="hi_IN"/>
        </w:rPr>
      </w:r>
      <w:r>
        <w:rPr>
          <w:lang w:val="hi_IN" w:bidi="hi_IN"/>
        </w:rPr>
        <w:t xml:space="preserve">पौलुस उन लोगों के बारे में बात करता है जो </w:t>
      </w:r>
      <w:r>
        <w:rPr>
          <w:b/>
          <w:lang w:val="hi_IN" w:bidi="hi_IN"/>
        </w:rPr>
        <w:t>व्यवस्था</w:t>
      </w:r>
      <w:r>
        <w:rPr>
          <w:lang w:val="hi_IN" w:bidi="hi_IN"/>
        </w:rPr>
        <w:t xml:space="preserve"> का पालन करने पर भरोसा करते हैं। यह उन निर्देशों का समूह है जो परमेश्वर ने इस्राएल के लोगों को दिए हैं। परमेश्वर ने इस्राएलियों को मूसा नाम के एक व्यक्ति के द्वारा अपनी व्यवस्था दी। चूँकि मूसा ने व्यवस्था को एक पुस्तक में लिखा था, इसलिए कभी-कभी लोग इसे "व्यवस्था की पुस्तक" कहते हैं। उस समय लोग लंबे पत्रों या चर्मपत्रों पर लिखा करते थे, जो पौधों से बने पदार्थों या पशुओं की खाल से तैयार किए जाते थे। लोग इन लंबे पत्रों को एक डंडे या छड़ी के चारों ओर लपेटकर रखते थे। लोग इनको पुस्तकों या "कुण्डलपत्र" कहते थे। व्यवस्था और व्यवस्था की पुस्तक के बारे में अधिक जानकारी के लिए, मुख्य शब्दावली में व्यवस्था और पवित्रशास्त्र देखें। व्यवस्था के लिए उसी शब्द या वाक्यांश का उपयोग करें जिसका उपयोग आपने पिछले भागों में किया है।</w:t>
      </w:r>
    </w:p>
    <w:p>
      <w:pPr/>
      <w:r>
        <w:rPr>
          <w:lang w:val="hi_IN" w:bidi="hi_IN"/>
        </w:rPr>
      </w:r>
      <w:r>
        <w:rPr>
          <w:lang w:val="hi_IN" w:bidi="hi_IN"/>
        </w:rPr>
        <w:t xml:space="preserve">ये लोग </w:t>
      </w:r>
      <w:r>
        <w:rPr>
          <w:b/>
          <w:lang w:val="hi_IN" w:bidi="hi_IN"/>
        </w:rPr>
        <w:t>श्राप</w:t>
      </w:r>
      <w:r>
        <w:rPr>
          <w:lang w:val="hi_IN" w:bidi="hi_IN"/>
        </w:rPr>
        <w:t xml:space="preserve"> के अधीन हैं। जब आप किसी को श्राप देते हैं, तो आप यह कामना करते हैं कि उस व्यक्ति के साथ कुछ बुरा हो। जब परमेश्वर किसी को श्राप देता है, तो जो बुरी बात वह कहता है वह ज़रूर पूरी होती है। परमेश्वर उन लोगों को दण्ड देने के लिए श्राप देता है। परमेश्वर ने इस्राएलियों से कहा कि यदि वे परमेश्वर की आज्ञा मानेंगे, तो परमेश्वर इस्राएलियों को आशीष देगा। परन्तु यदि इस्राएली परमेश्वर की आज्ञा का उल्लंघन करते, तो परमेश्वर उन पर श्राप आने देता। श्राप के बारे में अधिक जानकारी के लिए, मुख्य शब्दावली देखें। श्राप के लिए उसी शब्द या वाक्यांश का उपयोग करें जिसका उपयोग आपने पिछले भागों में किया था।</w:t>
      </w:r>
    </w:p>
    <w:p>
      <w:pPr/>
      <w:r>
        <w:rPr>
          <w:lang w:val="hi_IN" w:bidi="hi_IN"/>
        </w:rPr>
      </w:r>
      <w:r>
        <w:rPr>
          <w:lang w:val="hi_IN" w:bidi="hi_IN"/>
        </w:rPr>
        <w:t>पौलुस इस भाग में अक्सर पवित्रशास्त्र से उद्धरण देता है। जब नए नियम के लोग पवित्रशास्त्र या पवित्रशास्त्रों की बात करते हैं, तो उनका आशय बाइबल के उस भाग से होता है जिसे आज विश्वासी पुराना नियम कहते हैं। कभी-कभी लोग "शास्त्र" शब्द का इस्तेमाल किए बिना ही शास्त्रों में से बात करते थे। हर कोई जानता था कि यदि आप कहते हैं कि "यह लिखा है" तो आपका अर्थ शास्त्रों में लिखी हुई किसी बात से होता है।</w:t>
      </w:r>
    </w:p>
    <w:p>
      <w:pPr/>
      <w:r>
        <w:rPr>
          <w:lang w:val="hi_IN" w:bidi="hi_IN"/>
        </w:rPr>
      </w:r>
      <w:r>
        <w:rPr>
          <w:lang w:val="hi_IN" w:bidi="hi_IN"/>
        </w:rPr>
        <w:t xml:space="preserve">यहाँ रुकें और समूह के रूप में चर्चा करें कि जब पौलुस </w:t>
      </w:r>
      <w:r>
        <w:rPr>
          <w:b/>
          <w:lang w:val="hi_IN" w:bidi="hi_IN"/>
        </w:rPr>
        <w:t>पवित्रशास्त्र</w:t>
      </w:r>
      <w:r>
        <w:rPr>
          <w:lang w:val="hi_IN" w:bidi="hi_IN"/>
        </w:rPr>
        <w:t xml:space="preserve"> से उद्धृत कर रहा है, तो आप इसे कैसे दिखाएँगे। यदि आप पवित्रशास्त्र शब्द का उपयोग करना चुनते हैं, तो याद रखें कि पवित्रशास्त्र मुख्य शब्दावली में है और उसी शब्द का उपयोग करें जिसका उपयोग आपने पिछले भागों में किया है। इस ऑडियो को यहाँ रोकें।</w:t>
      </w:r>
    </w:p>
    <w:p>
      <w:pPr/>
      <w:r>
        <w:rPr>
          <w:lang w:val="hi_IN" w:bidi="hi_IN"/>
        </w:rPr>
      </w:r>
      <w:r>
        <w:rPr>
          <w:lang w:val="hi_IN" w:bidi="hi_IN"/>
        </w:rPr>
        <w:t xml:space="preserve">परमेश्वर लोगों को व्यवस्था का पालन करने के कारण </w:t>
      </w:r>
      <w:r>
        <w:rPr>
          <w:b/>
          <w:lang w:val="hi_IN" w:bidi="hi_IN"/>
        </w:rPr>
        <w:t>धर्मी</w:t>
      </w:r>
      <w:r>
        <w:rPr>
          <w:lang w:val="hi_IN" w:bidi="hi_IN"/>
        </w:rPr>
        <w:t xml:space="preserve"> नहीं ठहराता, बल्कि उनके विश्वास के कारण। जब परमेश्वर किसी को धर्मी ठहराता है, तो वह घोषणा करता है कि वह व्यक्ति दोषी नहीं है। इसका अर्थ है कि वह व्यक्ति धर्मी है और उसका परमेश्वर के साथ सही संबंध है। धर्मी ठहराने के बारे में अधिक जानकारी के लिए, मुख्य शब्दावली देखें। धर्मी ठहराने के लिए उसी शब्द या वाक्यांश का उपयोग करें जिसका उपयोग आपने पिछले भागों में किया है।</w:t>
      </w:r>
    </w:p>
    <w:p>
      <w:pPr/>
      <w:r>
        <w:rPr>
          <w:lang w:val="hi_IN" w:bidi="hi_IN"/>
        </w:rPr>
      </w:r>
      <w:r>
        <w:rPr>
          <w:b/>
          <w:lang w:val="hi_IN" w:bidi="hi_IN"/>
        </w:rPr>
        <w:t>धर्मी</w:t>
      </w:r>
      <w:r>
        <w:rPr>
          <w:lang w:val="hi_IN" w:bidi="hi_IN"/>
        </w:rPr>
        <w:t xml:space="preserve"> लोग विश्वास के कारण जीते हैं। जो व्यक्ति धर्मी है वह सही तरीके से व्यवहार करता है। परमेश्वर से अच्छा रिश्ता केवल एक धर्मी व्यक्ति रख सकता है। जब लोग यीशु पर भरोसा करते हैं, तो परमेश्वर यह घोषणा करता है कि वे लोग धर्मी हैं। धार्मिकता के बारे में अधिक जानकारी के लिए मुख्य शब्दावली देखें। धर्मी के लिए वही शब्द या वाक्यांश इस्तेमाल करें, जो आपने पिछले भागों में इस्तेमाल किया है। </w:t>
      </w:r>
    </w:p>
    <w:p>
      <w:pPr/>
      <w:r>
        <w:rPr>
          <w:lang w:val="hi_IN" w:bidi="hi_IN"/>
        </w:rPr>
      </w:r>
      <w:r>
        <w:rPr>
          <w:b/>
          <w:lang w:val="hi_IN" w:bidi="hi_IN"/>
        </w:rPr>
        <w:t>विश्वास</w:t>
      </w:r>
      <w:r>
        <w:rPr>
          <w:lang w:val="hi_IN" w:bidi="hi_IN"/>
        </w:rPr>
        <w:t xml:space="preserve"> का अर्थ है किसी पर भरोसा करना, यह विश्वास करना और मानना कि वह व्यक्ति जो कहता है वह सच है। यह विशेष विश्वास लोगों का यीशु पर विश्वास करने का तरीका है। विश्वास के बारे में अधिक जानकारी के लिए, मुख्य शब्दावली को देखें। विश्वास के लिए उसी शब्द का इस्तेमाल करें जो आपने पिछले भागों में इस्तेमाल किया है।</w:t>
      </w:r>
    </w:p>
    <w:p>
      <w:pPr/>
      <w:r>
        <w:rPr>
          <w:lang w:val="hi_IN" w:bidi="hi_IN"/>
        </w:rPr>
      </w:r>
      <w:r>
        <w:rPr>
          <w:b/>
          <w:lang w:val="hi_IN" w:bidi="hi_IN"/>
        </w:rPr>
        <w:t>मसीह</w:t>
      </w:r>
      <w:r>
        <w:rPr>
          <w:lang w:val="hi_IN" w:bidi="hi_IN"/>
        </w:rPr>
        <w:t xml:space="preserve"> ने लोगों को व्यवस्था के श्राप से छुड़ाया। मसीह यीशु के लिए एक उपाधि है जो विश्वासियों को याद दिलाती है कि यीशु ही मसीहा है, यानी उद्धारकर्ता और राजा जिसे परमेश्वर ने आने और लोगों का उद्धार करने के लिए चुना था। मसीह के बारे में अधिक जानकारी के लिए, मुख्य शब्दावली को देखें। मसीह के लिए उसी शब्द या वाक्यांश का उपयोग करें जिसका उपयोग आपने पिछले भागों में किया है।</w:t>
      </w:r>
    </w:p>
    <w:p>
      <w:pPr/>
      <w:r>
        <w:rPr>
          <w:lang w:val="hi_IN" w:bidi="hi_IN"/>
        </w:rPr>
      </w:r>
      <w:r>
        <w:rPr>
          <w:lang w:val="hi_IN" w:bidi="hi_IN"/>
        </w:rPr>
        <w:t>जब आप किसी व्यक्ति को छुड़ाते हैं, तो आप उस व्यक्ति को कर्ज या दासता से मुक्त करते हैं। इसमें किसी व्यक्ति का कर्ज चुकाना शामिल हो सकता है। मसीह ने हमारे लिए किसी को कोई मूल्य नहीं चुकाया। लेकिन मसीह ने हमें पाप और बुराई की गुलामी से आज़ाद करने के लिए अपनी जान दे दी, ठीक वैसे ही जैसे कोई व्यक्ति कीमत चुकाता है। यह ऐसा है मानो मसीह ने इसके लिए बहुत बड़ी कीमत चुकाई हो: अपना स्वयं का जीवन।</w:t>
      </w:r>
    </w:p>
    <w:p>
      <w:pPr/>
      <w:r>
        <w:rPr>
          <w:lang w:val="hi_IN" w:bidi="hi_IN"/>
        </w:rPr>
      </w:r>
      <w:r>
        <w:rPr>
          <w:lang w:val="hi_IN" w:bidi="hi_IN"/>
        </w:rPr>
        <w:t xml:space="preserve">यहाँ रुकें और समूह के रूप में चर्चा करें कि आप </w:t>
      </w:r>
      <w:r>
        <w:rPr>
          <w:b/>
          <w:lang w:val="hi_IN" w:bidi="hi_IN"/>
        </w:rPr>
        <w:t>छुड़ाने</w:t>
      </w:r>
      <w:r>
        <w:rPr>
          <w:lang w:val="hi_IN" w:bidi="hi_IN"/>
        </w:rPr>
        <w:t xml:space="preserve"> के लिए किस शब्द या वाक्यांश का उपयोग करेंगे। अधिक जानकारी के लिए मुख्य शब्दावली में छुड़ाना देखें। यदि आपने बाइबल की किसी और पुस्तक में इस शब्द का पहले ही अनुवाद किया है, तो यहाँ भी वही शब्द प्रयोग करें जो आपने वहाँ किया था। इस ऑडियो को यहाँ रोकें।</w:t>
      </w:r>
    </w:p>
    <w:p>
      <w:pPr/>
      <w:r>
        <w:rPr>
          <w:lang w:val="hi_IN" w:bidi="hi_IN"/>
        </w:rPr>
      </w:r>
      <w:r>
        <w:rPr>
          <w:lang w:val="hi_IN" w:bidi="hi_IN"/>
        </w:rPr>
        <w:t xml:space="preserve">मसीह ने हमें छुड़ाया ताकि अन्यजाति लोग भी परमेश्वर की ओर से अब्राहम की </w:t>
      </w:r>
      <w:r>
        <w:rPr>
          <w:b/>
          <w:lang w:val="hi_IN" w:bidi="hi_IN"/>
        </w:rPr>
        <w:t>आशीष</w:t>
      </w:r>
      <w:r>
        <w:rPr>
          <w:lang w:val="hi_IN" w:bidi="hi_IN"/>
        </w:rPr>
        <w:t xml:space="preserve"> में सहभागी हो सकें। आशीष वह है जिसके द्वारा परमेश्वर किसी व्यक्ति पर कृपा करता है या उसके लिए कुछ अच्छा करता है। आशीष के बारे में अधिक जानकारी के लिए, मुख्य शब्दावली देखें। आशीष के लिए उसी शब्द या वाक्यांश का उपयोग करें जिसका उपयोग आपने पिछले भागों में किया था।</w:t>
      </w:r>
    </w:p>
    <w:p>
      <w:pPr/>
      <w:r>
        <w:rPr>
          <w:lang w:val="hi_IN" w:bidi="hi_IN"/>
        </w:rPr>
      </w:r>
      <w:r>
        <w:rPr>
          <w:b/>
          <w:lang w:val="hi_IN" w:bidi="hi_IN"/>
        </w:rPr>
        <w:t>अन्यजाति</w:t>
      </w:r>
      <w:r>
        <w:rPr>
          <w:lang w:val="hi_IN" w:bidi="hi_IN"/>
        </w:rPr>
        <w:t xml:space="preserve"> शब्द उन सभी लोगों को दर्शाता है जो यहूदी नहीं हैं। अन्यजातियों के बारे में अधिक जानकारी के लिए, मुख्य शब्दावली देखें। अन्यजातियों के लिए उसी शब्द या वाक्यांश का उपयोग करें जिसका उपयोग आपने पिछले भागों में किया है।</w:t>
      </w:r>
    </w:p>
    <w:p>
      <w:pPr/>
      <w:r>
        <w:rPr>
          <w:lang w:val="hi_IN" w:bidi="hi_IN"/>
        </w:rPr>
      </w:r>
      <w:r>
        <w:rPr>
          <w:lang w:val="hi_IN" w:bidi="hi_IN"/>
        </w:rPr>
        <w:t xml:space="preserve">विश्वासियों को </w:t>
      </w:r>
      <w:r>
        <w:rPr>
          <w:b/>
          <w:lang w:val="hi_IN" w:bidi="hi_IN"/>
        </w:rPr>
        <w:t>आत्मा</w:t>
      </w:r>
      <w:r>
        <w:rPr>
          <w:lang w:val="hi_IN" w:bidi="hi_IN"/>
        </w:rPr>
        <w:t xml:space="preserve"> भी प्राप्त होता है। आत्मा या पवित्र आत्मा परमेश्वर का आत्मा है। पवित्र आत्मा लोगों के लिए यीशु का अनुयायी बनना संभव बनाता है। जब लोग यीशु का अनुसरण करना शुरू करते हैं, तब पवित्र आत्मा उनके जीवन में कार्य करता है और उनकी सहायता करता है ताकि वे धीरे-धीरे यीशु के समान आचरण करें तथा अधिकाधिक पवित्र बनते जाएँ। आत्मा के बारे में अधिक जानकारी के लिए, मुख्य शब्दावली में पवित्र आत्मा देखें। आत्मा के लिए उसी शब्द या वाक्यांश का उपयोग करें जिसका उपयोग आपने पिछले भागों में किया है।</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ऑडियो को यहाँ रोकें।</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समूह के किसी अन्य सदस्य को भाग का अगला हिस्सा बताना चाहिए और रुक जाना चाहिए। ऐसा तब तक करें जब तक कि समूह ने पूरा भाग दोहरा न दिया हो। इस चरण में समूह के सदस्य एक-दूसरे की गलतियों को सुधार सकते हैं।</w:t>
      </w:r>
    </w:p>
    <w:p>
      <w:pPr/>
      <w:r>
        <w:rPr>
          <w:lang w:val="hi_IN" w:bidi="hi_IN"/>
        </w:rPr>
      </w:r>
      <w:r>
        <w:rPr>
          <w:lang w:val="hi_IN" w:bidi="hi_IN"/>
        </w:rPr>
        <w:t>इस ऑडियो को यहाँ रोकें।</w:t>
      </w:r>
    </w:p>
    <w:p>
      <w:pPr/>
      <w:r>
        <w:rPr>
          <w:lang w:val="hi_IN" w:bidi="hi_IN"/>
        </w:rPr>
      </w:r>
      <w:r>
        <w:rPr>
          <w:lang w:val="hi_IN" w:bidi="hi_IN"/>
        </w:rPr>
        <w:t xml:space="preserve">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प्रयोग कर सकता है। </w:t>
      </w:r>
    </w:p>
    <w:p>
      <w:pPr/>
      <w:r>
        <w:rPr>
          <w:lang w:val="hi_IN" w:bidi="hi_IN"/>
        </w:rPr>
      </w:r>
      <w:r>
        <w:rPr>
          <w:lang w:val="hi_IN" w:bidi="hi_IN"/>
        </w:rPr>
        <w:t>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w:t>
      </w:r>
    </w:p>
    <w:p>
      <w:pPr/>
      <w:r>
        <w:rPr>
          <w:lang w:val="hi_IN" w:bidi="hi_IN"/>
        </w:rPr>
      </w:r>
      <w:r>
        <w:rPr>
          <w:lang w:val="hi_IN" w:bidi="hi_IN"/>
        </w:rPr>
        <w:t>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गलातियों 3:15–18</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गलातियों 3:15–18 को सुनें और अपने मन में रखें।</w:t>
      </w:r>
    </w:p>
    <w:p>
      <w:pPr/>
      <w:r>
        <w:rPr>
          <w:lang w:val="hi_IN" w:bidi="hi_IN"/>
        </w:rPr>
      </w:r>
      <w:r>
        <w:rPr>
          <w:lang w:val="hi_IN" w:bidi="hi_IN"/>
        </w:rPr>
        <w:t>यदि सम्भव हो, तो गलातियों 3:15–18 का ऑडियो संस्करण तीन बार, तीन अलग-अलग अनुवादों में सुनें।</w:t>
      </w:r>
    </w:p>
    <w:p>
      <w:pPr/>
      <w:r>
        <w:rPr>
          <w:lang w:val="hi_IN" w:bidi="hi_IN"/>
        </w:rPr>
      </w:r>
      <w:r>
        <w:rPr>
          <w:lang w:val="hi_IN" w:bidi="hi_IN"/>
        </w:rPr>
        <w:t>इस ऑडियो को यहाँ रोकें।</w:t>
      </w:r>
    </w:p>
    <w:p>
      <w:pPr/>
      <w:r>
        <w:rPr>
          <w:lang w:val="hi_IN" w:bidi="hi_IN"/>
        </w:rPr>
      </w:r>
      <w:r>
        <w:rPr>
          <w:lang w:val="hi_IN" w:bidi="hi_IN"/>
        </w:rPr>
        <w:t>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यीशु या पवित्र आत्मा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गलातियों 3:15–18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पिछले भाग में, पौलुस ने समझाया कि मसीह ने उस श्राप या दण्ड को अपने ऊपर ले लिया था जो व्यवस्था के द्वारा लोगों को दिया गया था। पौलुस उन करारों के बारे में बात कर रहा है जो परमेश्वर ने अब्राहम और यहूदी लोगों, अर्थात् इस्राएलियों, के साथ की थीं। इस भाग में, पौलुस समझाता है कि जैसे जब लोग गंभीर करार करते हैं, परमेश्वर अपने करारों को बदलता या रद्द नहीं करता है। इसके बजाय, परमेश्वर अपने करारों को पूर्ण करता है या उन्हें पूरा करता है, जैसा उसने कहा था कि वह करेगा। इसलिए जब परमेश्वर ने व्यवस्था की वाचा दी, तब उसने अब्राहम के साथ की हुई अपनी वाचा या प्रतिज्ञा को नहीं बदला।</w:t>
      </w:r>
    </w:p>
    <w:p>
      <w:pPr/>
      <w:r>
        <w:rPr>
          <w:lang w:val="hi_IN" w:bidi="hi_IN"/>
        </w:rPr>
      </w:r>
      <w:r>
        <w:rPr>
          <w:lang w:val="hi_IN" w:bidi="hi_IN"/>
        </w:rPr>
        <w:t>परमेश्वर ने अब्राहम से वाचा या बहुत गंभीर प्रतिज्ञा की थी। जब परमेश्वर ने यहूदी लोगों को व्यवस्था दी, तब परमेश्वर ने उनके साथ भी एक वाचा बाँधी थी। पौलुस उन दो वाचाओं की तुलना उस तरीके से करता है जिससे लोग वाचाओं को बाँधते हैं। गलातियों को अच्छी तरह पता है कि लोग किस प्रकार गंभीर करार या प्रतिज्ञाएँ करते हैं। सबसे पहले, कम से कम दो लोग या समूह किसी बात पर निर्णय लेते हैं। फिर वे दो समूह उस निर्णय को आधिकारिक बना देते हैं। यदि लोग करार को ऊँची आवाज़ में बोलते हैं, तो लोग इसे दिखाने के लिए हाथ मिला सकते हैं। लेकिन यदि लोग उस करार को लिखित रूप में तैयार करते हैं, तो कभी-कभी वे उस दस्तावेज़ पर अपने हस्ताक्षर भी करते हैं। एक बार जब लोग ऐसा कर लेते हैं, तो वे करार को न तो बदल सकते हैं और न ही उसे रद्द कर सकते हैं। जो लोग सहमत होते हैं, उन्हें वही करना चाहिए जो उन्होंने कहा की वे करेंगे।</w:t>
      </w:r>
    </w:p>
    <w:p>
      <w:pPr/>
      <w:r>
        <w:rPr>
          <w:lang w:val="hi_IN" w:bidi="hi_IN"/>
        </w:rPr>
      </w:r>
      <w:r>
        <w:rPr>
          <w:lang w:val="hi_IN" w:bidi="hi_IN"/>
        </w:rPr>
        <w:t>यहाँ रुकें और समूह के रूप में इस प्रश्न पर चर्चा करें: कुछ गंभीर करारों या प्रतिज्ञाओं के बारे में सोचें जो आप अपनी संस्कृति में करते हैं। आप कैसे दिखाते हैं कि ये करार गंभीर हैं? आप कैसे दिखाते हैं कि आप निश्चित रूप से वही करेंगे जो आपने कहा की आप करेंगे? इस ऑडियो को यहाँ रोकें।</w:t>
      </w:r>
    </w:p>
    <w:p>
      <w:pPr/>
      <w:r>
        <w:rPr>
          <w:lang w:val="hi_IN" w:bidi="hi_IN"/>
        </w:rPr>
      </w:r>
      <w:r>
        <w:rPr>
          <w:lang w:val="hi_IN" w:bidi="hi_IN"/>
        </w:rPr>
        <w:t>पौलुस मनुष्यों द्वारा वाचा या करार करने की प्रक्रिया की तुलना परमेश्वर की प्रतिज्ञाएँ करने के तरीके से करता है। उसी तरह, कोई भी परमेश्वर की वाचा की प्रतिज्ञाओं को नहीं बदल सकता। परमेश्वर भी अपनी वाचा को नहीं बदलता या उसे रद्द नहीं करता है। परमेश्वर वही करता है जो परमेश्वर कहता है कि वह करने वाला है।</w:t>
      </w:r>
    </w:p>
    <w:p>
      <w:pPr/>
      <w:r>
        <w:rPr>
          <w:lang w:val="hi_IN" w:bidi="hi_IN"/>
        </w:rPr>
      </w:r>
      <w:r>
        <w:rPr>
          <w:lang w:val="hi_IN" w:bidi="hi_IN"/>
        </w:rPr>
        <w:t>यहाँ रुकें और समूह के रूप में इस प्रश्न पर चर्चा करें: आपकी संस्कृति में, लोग इस बारे में क्या मानते हैं कि परमेश्वर या देवता लोगों के साथ किस तरह करार करते हैं? ये करार उन करारों से किस तरह एक जैसे या अलग हैं जो लोग करते हैं? इस ऑडियो को यहाँ रोकें।</w:t>
      </w:r>
    </w:p>
    <w:p>
      <w:pPr/>
      <w:r>
        <w:rPr>
          <w:lang w:val="hi_IN" w:bidi="hi_IN"/>
        </w:rPr>
      </w:r>
      <w:r>
        <w:rPr>
          <w:lang w:val="hi_IN" w:bidi="hi_IN"/>
        </w:rPr>
        <w:t>फिर पौलुस उस प्रतिज्ञा के बारे में बात करता है जो परमेश्वर ने अब्राहम और अब्राहम के वंश से की थी। जब लोग किसी व्यक्ति की संतान के बारे में बात करते हैं, तो वे उस व्यक्ति के वंशजों के बारे में बात कर रहे होते हैं। इसका अर्थ एक वंशज, या उन लोगों का समूह हो सकता है जो इस व्यक्ति के वंशज हैं। परमेश्वर ने अब्राहम के माध्यम से सभी लोगों को आशीष देने का वादा किया था। पौलुस का कहना है कि परमेश्वर ने जो वादा किया था वह अब्राहम के वंशजों में से एक के बारे में था, जो कि खास तौर पर मसीह है। मसीह अब्राहम का वंशज है और वह है जिसने सभी लोगों को आशीष दी है।</w:t>
      </w:r>
    </w:p>
    <w:p>
      <w:pPr/>
      <w:r>
        <w:rPr>
          <w:lang w:val="hi_IN" w:bidi="hi_IN"/>
        </w:rPr>
      </w:r>
      <w:r>
        <w:rPr>
          <w:lang w:val="hi_IN" w:bidi="hi_IN"/>
        </w:rPr>
        <w:t>परमेश्वर ने इस्राएलियों को व्यवस्था देने से बहुत पहले ही अब्राहम के साथ यह वाचा बाँधी थी। इसका अर्थ है कि परमेश्वर ने लोगों से व्यवस्था का पालन करने के लिए कहने से पहले, उस पर विश्वास करने के लिए कहा था। अब्राहम के साथ परमेश्वर की वाचा एक अनुग्रहपूर्ण प्रतिज्ञा थी जो अब्राहम के किए हुए काम पर निर्भर नहीं थी।</w:t>
      </w:r>
    </w:p>
    <w:p>
      <w:pPr/>
      <w:r>
        <w:rPr>
          <w:lang w:val="hi_IN" w:bidi="hi_IN"/>
        </w:rPr>
      </w:r>
      <w:r>
        <w:rPr>
          <w:lang w:val="hi_IN" w:bidi="hi_IN"/>
        </w:rPr>
        <w:t>वह विरासत जिसकी प्रतिज्ञा परमेश्वर ने अब्राहम से की थी, वह व्यवस्था या लोगों द्वारा व्यवस्था के पालन पर निर्भर नहीं करती। सामान्यतः, विरासत वह चीज़ होती है जो किसी व्यक्ति की मृत्यु के बाद लोगों को प्राप्त होती है। बाइबल में लोग कभी-कभी विरासत का उपयोग उस तरीके के लिए करते हैं जिस तरह से परमेश्वर लोगों को अपनी प्रतिज्ञा के अनुसार आशीष देता है। परमेश्वर ने अब्राहम को आशीष दी जब उसने उसे धर्मी ठहराया और उसके साथ एक अच्छा संबंध स्थापित किया।</w:t>
      </w:r>
    </w:p>
    <w:p>
      <w:pPr/>
      <w:r>
        <w:rPr>
          <w:lang w:val="hi_IN" w:bidi="hi_IN"/>
        </w:rPr>
      </w:r>
      <w:r>
        <w:rPr>
          <w:lang w:val="hi_IN" w:bidi="hi_IN"/>
        </w:rPr>
        <w:t>यहाँ रुकें और समूह के रूप में इस प्रश्न पर चर्चा करें: उस समय की कोई कहानी सुनाएँ जब आपको या आपके किसी परिचित को किसी दूसरे व्यक्ति से विरासत मिली थी। उस विरासत को अर्जित करने के लिए आपको क्या करना था? लोगों को कैसे पता चला कि विरासत आपकी थी? क्या कोई आपको वह विरासत प्राप्त करने से रोक सकता है? इस ऑडियो को यहाँ रोकें।</w:t>
      </w:r>
    </w:p>
    <w:p>
      <w:pPr/>
      <w:r>
        <w:rPr>
          <w:lang w:val="hi_IN" w:bidi="hi_IN"/>
        </w:rPr>
      </w:r>
      <w:r>
        <w:rPr>
          <w:lang w:val="hi_IN" w:bidi="hi_IN"/>
        </w:rPr>
        <w:t>परमेश्वर ने जिस प्रकार अब्राहम को आशीष दी, उससे यह स्पष्ट होता है कि लोग परमेश्वर से विरासत या आशीष, व्यवस्था का पालन करने के कारण नहीं, बल्कि परमेश्वर की कृपा के कारण प्राप्त करते हैं। अब, जब परमेश्वर उन्हें यीशु पर उनके विश्वास के कारण धर्मी ठहराता है, तो वह उन्हें आशीष देता है। जब परमेश्वर ऐसा करता है, तो वह अब्राहम के विशेष वंशज यीशु के माध्यम से लोगों को आशीष देने की अपनी प्रतिज्ञा को पूरा करता है।</w:t>
      </w:r>
      <w:r>
        <w:rPr>
          <w:lang w:val="hi_IN" w:bidi="hi_IN"/>
        </w:rPr>
      </w:r>
    </w:p>
    <w:p>
      <w:pPr>
        <w:pStyle w:val="Heading3"/>
      </w:pPr>
      <w:r>
        <w:rPr>
          <w:lang w:val="hi_IN" w:bidi="hi_IN"/>
        </w:rPr>
        <w:t>घटनाओं को समझाना</w:t>
      </w:r>
    </w:p>
    <w:p>
      <w:pPr/>
      <w:r>
        <w:rPr>
          <w:lang w:val="hi_IN" w:bidi="hi_IN"/>
        </w:rPr>
      </w:r>
      <w:r>
        <w:rPr>
          <w:lang w:val="hi_IN" w:bidi="hi_IN"/>
        </w:rPr>
        <w:t>गलातियों 3:15–18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हिस्सों, पात्रों और परिवेश को परिभाषित करेगा। फिर समूह इस भाग को अपने मन में समझने की कोशिश करेगा।</w:t>
      </w:r>
    </w:p>
    <w:p>
      <w:pPr/>
      <w:r>
        <w:rPr>
          <w:lang w:val="hi_IN" w:bidi="hi_IN"/>
        </w:rPr>
      </w:r>
      <w:r>
        <w:rPr>
          <w:lang w:val="hi_IN" w:bidi="hi_IN"/>
        </w:rPr>
        <w:t xml:space="preserve">इस भाग में तीन हिस्से हैं। </w:t>
      </w:r>
    </w:p>
    <w:p>
      <w:pPr/>
      <w:r>
        <w:rPr>
          <w:lang w:val="hi_IN" w:bidi="hi_IN"/>
        </w:rPr>
      </w:r>
      <w:r>
        <w:rPr>
          <w:b/>
          <w:lang w:val="hi_IN" w:bidi="hi_IN"/>
        </w:rPr>
        <w:t>पहले भाग में:</w:t>
      </w:r>
      <w:r>
        <w:rPr>
          <w:lang w:val="hi_IN" w:bidi="hi_IN"/>
        </w:rPr>
        <w:t xml:space="preserve"> पौलुस लोगों के वाचा बाँधने के तरीके की तुलना परमेश्वर के वाचा बाँधने के तरीके से करता है।</w:t>
      </w:r>
    </w:p>
    <w:p>
      <w:pPr/>
      <w:r>
        <w:rPr>
          <w:lang w:val="hi_IN" w:bidi="hi_IN"/>
        </w:rPr>
      </w:r>
      <w:r>
        <w:rPr>
          <w:b/>
          <w:lang w:val="hi_IN" w:bidi="hi_IN"/>
        </w:rPr>
        <w:t>दूसरे भाग में:</w:t>
      </w:r>
      <w:r>
        <w:rPr>
          <w:lang w:val="hi_IN" w:bidi="hi_IN"/>
        </w:rPr>
        <w:t xml:space="preserve"> पौलुस दिखाता है कि परमेश्वर ने जो वाचा अब्राहम और उसके वंश के साथ की थी, वह वास्तव में मसीह के विषय में है।</w:t>
      </w:r>
    </w:p>
    <w:p>
      <w:pPr/>
      <w:r>
        <w:rPr>
          <w:lang w:val="hi_IN" w:bidi="hi_IN"/>
        </w:rPr>
      </w:r>
      <w:r>
        <w:rPr>
          <w:b/>
          <w:lang w:val="hi_IN" w:bidi="hi_IN"/>
        </w:rPr>
        <w:t>तीसरे भाग में:</w:t>
      </w:r>
      <w:r>
        <w:rPr>
          <w:lang w:val="hi_IN" w:bidi="hi_IN"/>
        </w:rPr>
        <w:t xml:space="preserve"> पौलुस कहता है कि परमेश्वर हमेशा अपनी वाचाओं को निभाता है, इसलिए व्यवस्था की वाचा उस वाचा को रद्द नहीं करती जो परमेश्वर ने अब्राहम के साथ की थी।</w:t>
      </w:r>
    </w:p>
    <w:p>
      <w:pPr/>
      <w:r>
        <w:rPr>
          <w:lang w:val="hi_IN" w:bidi="hi_IN"/>
        </w:rPr>
      </w:r>
      <w:r>
        <w:rPr>
          <w:lang w:val="hi_IN" w:bidi="hi_IN"/>
        </w:rPr>
        <w:t>इस भाग में पात्र हैं:</w:t>
      </w:r>
    </w:p>
    <w:p>
      <w:pPr>
        <w:pStyle w:val="ListBullet"/>
        <w:spacing w:line="240" w:lineRule="auto"/>
        <w:ind w:left="720"/>
      </w:pPr>
      <w:r>
        <w:rPr>
          <w:lang w:val="hi_IN" w:bidi="hi_IN"/>
        </w:rPr>
      </w:r>
      <w:r>
        <w:rPr>
          <w:lang w:val="hi_IN" w:bidi="hi_IN"/>
        </w:rPr>
        <w:t>पौलुस</w:t>
      </w:r>
    </w:p>
    <w:p>
      <w:pPr>
        <w:pStyle w:val="ListBullet"/>
        <w:spacing w:line="240" w:lineRule="auto"/>
        <w:ind w:left="720"/>
      </w:pPr>
      <w:r>
        <w:rPr>
          <w:lang w:val="hi_IN" w:bidi="hi_IN"/>
        </w:rPr>
      </w:r>
      <w:r>
        <w:rPr>
          <w:lang w:val="hi_IN" w:bidi="hi_IN"/>
        </w:rPr>
        <w:t>गलातिया के विश्वासी</w:t>
      </w:r>
    </w:p>
    <w:p>
      <w:pPr>
        <w:pStyle w:val="ListBullet"/>
        <w:spacing w:line="240" w:lineRule="auto"/>
        <w:ind w:left="720"/>
      </w:pPr>
      <w:r>
        <w:rPr>
          <w:lang w:val="hi_IN" w:bidi="hi_IN"/>
        </w:rPr>
      </w:r>
      <w:r>
        <w:rPr>
          <w:lang w:val="hi_IN" w:bidi="hi_IN"/>
        </w:rPr>
        <w:t xml:space="preserve">परमेश्वर </w:t>
      </w:r>
    </w:p>
    <w:p>
      <w:pPr>
        <w:pStyle w:val="ListBullet"/>
        <w:spacing w:line="240" w:lineRule="auto"/>
        <w:ind w:left="720"/>
      </w:pPr>
      <w:r>
        <w:rPr>
          <w:lang w:val="hi_IN" w:bidi="hi_IN"/>
        </w:rPr>
      </w:r>
      <w:r>
        <w:rPr>
          <w:lang w:val="hi_IN" w:bidi="hi_IN"/>
        </w:rPr>
        <w:t>अब्राहम</w:t>
      </w:r>
    </w:p>
    <w:p>
      <w:pPr>
        <w:pStyle w:val="ListBullet"/>
        <w:spacing w:line="240" w:lineRule="auto"/>
        <w:ind w:left="720"/>
      </w:pPr>
      <w:r>
        <w:rPr>
          <w:lang w:val="hi_IN" w:bidi="hi_IN"/>
        </w:rPr>
      </w:r>
      <w:r>
        <w:rPr>
          <w:lang w:val="hi_IN" w:bidi="hi_IN"/>
        </w:rPr>
        <w:t>और अब्राहम का वंश, जो मसीह है</w:t>
      </w:r>
    </w:p>
    <w:p>
      <w:pPr/>
      <w:r>
        <w:rPr>
          <w:lang w:val="hi_IN" w:bidi="hi_IN"/>
        </w:rPr>
      </w:r>
      <w:r>
        <w:rPr>
          <w:lang w:val="hi_IN" w:bidi="hi_IN"/>
        </w:rPr>
        <w:t>समूह में, भाग के परिवेश के इन हिस्सों पर ध्यान दें:</w:t>
      </w:r>
    </w:p>
    <w:p>
      <w:pPr/>
      <w:r>
        <w:rPr>
          <w:lang w:val="hi_IN" w:bidi="hi_IN"/>
        </w:rPr>
      </w:r>
      <w:r>
        <w:rPr>
          <w:lang w:val="hi_IN" w:bidi="hi_IN"/>
        </w:rPr>
        <w:t>पहले भाग की शुरुआत में, पौलुस गलातिया के विश्वासियों को भाइयों कहकर संबोधित करता है, ताकि यह दिखा सके कि यद्यपि उसने उन्हें डाँटा है, फिर भी वह उनसे प्रेम करता है। पौलुस कहता है कि वह दैनिक जीवन से एक उदाहरण देगा, अर्थात् ऐसा उदाहरण जिसे विश्वासी अच्छी तरह जानते हैं क्योंकि वे उसे अक्सर देखते हैं। जब लोग कोई वाचा या गंभीर करार कर लेते हैं, तो वे उस वाचा को स्थापित करते हैं या उसे आधिकारिक बनाते हैं। फिर लोग न तो कोई अतिरिक्त शब्द जोड़ सकते हैं और न ही कोई अधिक माँग कर सकते हैं। कोई भी उस बात को रद्द नहीं कर सकता जो उन्होंने करने के लिए कहा था, और न ही यह निर्णय ले सकता है कि वे उसे करना नहीं चाहते। परमेश्वर भी अपने लोगों के साथ जो वाचाएँ करता है, उनके लिए उन्हीं नियमों का पालन करता है।</w:t>
      </w:r>
    </w:p>
    <w:p>
      <w:pPr/>
      <w:r>
        <w:rPr>
          <w:lang w:val="hi_IN" w:bidi="hi_IN"/>
        </w:rPr>
      </w:r>
      <w:r>
        <w:rPr>
          <w:lang w:val="hi_IN" w:bidi="hi_IN"/>
        </w:rPr>
        <w:t>यहाँ रुकें और समूह के रूप में इस प्रश्न पर चर्चा करें: आपकी भाषा में, लोगों द्वारा किए जाने वाले बहुत गंभीर और औपचारिक करारों के लिए कौन-से शब्द या वाक्यांश प्रयोग किए जाते हैं? परमेश्वर और लोगों के बीच के करारों के लिए आपके पास कौन से शब्द या वाक्यांश हैं? चर्चा करें कि पौलुस जिस तरह से इन करारों की तुलना करता है, आप उसका अनुवाद कैसे करना चाहते हैं। इस ऑडियो को यहाँ रोकें।</w:t>
      </w:r>
    </w:p>
    <w:p>
      <w:pPr/>
      <w:r>
        <w:rPr>
          <w:lang w:val="hi_IN" w:bidi="hi_IN"/>
        </w:rPr>
      </w:r>
      <w:r>
        <w:rPr>
          <w:lang w:val="hi_IN" w:bidi="hi_IN"/>
        </w:rPr>
        <w:t>फिर दूसरे भाग में, पौलुस समझाता है कि परमेश्वर ने उस वाचा को कैसे पूरा किया जो परमेश्वर ने अब्राहम से की थी। पौलुस कहता है कि परमेश्वर ने अब्राहम से “प्रतिज्ञाएँ” की थीं, क्योंकि परमेश्वर ने अब्राहम से अपनी प्रतिज्ञा को कई बार दोहराया था। और यह एक विशेष प्रकार की प्रतिज्ञा थी क्योंकि परमेश्वर ने सारा कार्य करने की प्रतिज्ञा की थी। अब्राहम को परमेश्वर की प्रतिज्ञा को प्राप्त करने के लिए कुछ भी करने की आवश्यकता नहीं है। परमेश्वर ने यह प्रतिज्ञा अब्राहम और अब्राहम के सन्तान या वंश से की थी। मूल भाषा में, सन्तान या वंश का अर्थ एक या कई वंशज हो सकता है। परमेश्वर ने अब्राहम के वंशजों को आशीष देने की प्रतिज्ञा की, और परमेश्वर ने उन वंशजों को एक विरासत दी। यह विरासत वह भूमि थी जहाँ अब्राहम के वंशज रहते थे। पौलुस यह बात जानता होगा, परन्तु वह इस बात पर ज़ोर दे रहा है कि यह प्रतिज्ञा एक विशेष वंशज, अर्थात् मसीह, की ओर भी संकेत करती है। परमेश्वर ने अब्राहम के परिवार के द्वारा सभी लोगों को आशीष देने की अपनी प्रतिज्ञा को मसीह के कार्य के द्वारा पूरा किया।</w:t>
      </w:r>
    </w:p>
    <w:p>
      <w:pPr/>
      <w:r>
        <w:rPr>
          <w:lang w:val="hi_IN" w:bidi="hi_IN"/>
        </w:rPr>
      </w:r>
      <w:r>
        <w:rPr>
          <w:lang w:val="hi_IN" w:bidi="hi_IN"/>
        </w:rPr>
        <w:t>यहाँ रुकें और चर्चा करें कि आप "अब्राहम के वंश" का अनुवाद कैसे करना चाहते हैं। आपकी भाषा में, आप किसी व्यक्ति के वंशजों को कैसे दर्शाते हैं? आपके पास कौन से शब्द हैं जो एक या अधिक लोगों को दर्शाते हैं? अपनी भाषा में उस शब्द के बारे में सोचें जिसका उपयोग आप परिवार के लिए करते हैं। यह शब्द कितने लोगों को दर्शाता है? यदि आपके पास कोई ऐसा शब्द नहीं है जो एक या एक से अधिक लोगों को दर्शाता है, तो इस बात पर चर्चा करें कि आप “वंश” का अनुवाद किस शब्द से करना चाहते हैं जिसका अर्थ है “एक ही वंशज” या “अनेक वंशज।” इस ऑडियो को यहाँ रोकें।</w:t>
      </w:r>
    </w:p>
    <w:p>
      <w:pPr/>
      <w:r>
        <w:rPr>
          <w:lang w:val="hi_IN" w:bidi="hi_IN"/>
        </w:rPr>
      </w:r>
      <w:r>
        <w:rPr>
          <w:lang w:val="hi_IN" w:bidi="hi_IN"/>
        </w:rPr>
        <w:t>तीसरे भाग में, पौलुस बताता है कि व्यवस्था की वह वाचा, जो परमेश्वर ने बाद में मूसा और इस्राएलियों को दी, अब्राहम से की गई परमेश्वर की प्रतिज्ञा को रद्द नहीं करती। परमेश्वर ने अब्राहम के साथ अपनी प्रतिज्ञा या वाचा को स्थापित किया, अर्थात् उसने उसे आधिकारिक बनाया ताकि यह प्रकट हो कि वह निश्चित रूप से वही करेगा जो उसने कहा है। इसके बाद, परमेश्वर ने अब्राहम से की गई गंभीर प्रतिज्ञा के 430 वर्ष बाद यहूदी लोगों को व्यवस्था की वाचा दी। पौलुस समझाता है कि परमेश्वर ने व्यवस्था के वाचा के साथ अपनी प्रतिज्ञाओं को रद्द नहीं किया। जब परमेश्वर ने कहा कि वह अब्राहम को आशीष देगा, तब उसने अपना विचार नहीं बदला और यह नहीं कहा कि अब इस आशीष को पाने के लिए अब्राहम के वंशजों को व्यवस्था का पालन करना होगा।</w:t>
      </w:r>
    </w:p>
    <w:p>
      <w:pPr/>
      <w:r>
        <w:rPr>
          <w:lang w:val="hi_IN" w:bidi="hi_IN"/>
        </w:rPr>
      </w:r>
      <w:r>
        <w:rPr>
          <w:lang w:val="hi_IN" w:bidi="hi_IN"/>
        </w:rPr>
        <w:t>इसे दिखाने के लिए, पौलुस उस विरासत के बारे में बात करता है जो परमेश्वर लोगों को देता है। पुराने नियम में लोग विरासत शब्द का उपयोग उस तरीके के बारे में बताने के लिए करते थे जिसमें यहूदियों को वह भूमि प्राप्त हुई जो परमेश्वर ने उन्हें देने की प्रतिज्ञा की थी। यहाँ पौलुस इस शब्द का उपयोग उस तरीके को बताने के लिए करता है जिससे परमेश्वर लोगों को आशीष देता है जब परमेश्वर उन लोगों को अपने साथ एक सही संबंध प्रदान करता है क्योंकि वे लोग यीशु पर भरोसा करते हैं। परमेश्वर के लोग इस विरासत या आशीष को प्राप्त करते हैं क्योंकि परमेश्वर ने यीशु के द्वारा, जो अब्राहम का विशेष वंशज है, उन्हें आशीष देने की प्रतिज्ञा की है।</w:t>
      </w:r>
    </w:p>
    <w:p>
      <w:pPr/>
      <w:r>
        <w:rPr>
          <w:lang w:val="hi_IN" w:bidi="hi_IN"/>
        </w:rPr>
      </w:r>
      <w:r>
        <w:rPr>
          <w:lang w:val="hi_IN" w:bidi="hi_IN"/>
        </w:rPr>
        <w:t>यहाँ रुकें और चर्चा करें कि आप विरासत का या जिस तरह से परमेश्वर लोगों को आशीष देता है उसका अनुवाद कैसे करना चाहते हैं। आपकी भाषा में, किसी अच्छी चीज़ के लिए कौन से शब्द हैं जो कोई व्यक्ति किसी दूसरे व्यक्ति को देता है? इस ऑडियो को यहाँ रोकें।</w:t>
      </w:r>
    </w:p>
    <w:p>
      <w:pPr/>
      <w:r>
        <w:rPr>
          <w:lang w:val="hi_IN" w:bidi="hi_IN"/>
        </w:rPr>
      </w:r>
      <w:r>
        <w:rPr>
          <w:lang w:val="hi_IN" w:bidi="hi_IN"/>
        </w:rPr>
        <w:t>जब पौलुस उस तरीके के बारे में बात करता है जिससे परमेश्वर लोगों को आशीष देता है, तो वह सत्य के विपरीत बात बताता है। यदि परमेश्वर ने लोगों को व्यवस्था का पालन करने के कारण विरासत दी होती, तो यह उस तरीके से अलग होता जिसकी परमेश्वर ने प्रतिज्ञा की थी। परमेश्वर प्रतिज्ञा तोड़ रहे होते।</w:t>
      </w:r>
    </w:p>
    <w:p>
      <w:pPr/>
      <w:r>
        <w:rPr>
          <w:lang w:val="hi_IN" w:bidi="hi_IN"/>
        </w:rPr>
      </w:r>
      <w:r>
        <w:rPr>
          <w:lang w:val="hi_IN" w:bidi="hi_IN"/>
        </w:rPr>
        <w:t>परन्तु, जैसा पौलुस ने पहले कहा था, परमेश्वर करार को नहीं तोड़ता या उन्हें नहीं बदलता है। इसके बजाय, परमेश्वर ने अपनी कृपा से अब्राहम को वह विरासत, अर्थात् अपने साथ सही संबंध, प्रदान किया क्योंकि उसने अब्राहम को आशीष देने की प्रतिज्ञा की थी। उसी तरह, परमेश्वर लोगों को इसलिए आशीष नहीं देता क्योंकि वे व्यवस्था का पालन करते हैं। परमेश्वर लोगों को आशीष देता है क्योंकि परमेश्वर ने यह करने की प्रतिज्ञा की थी।</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w:t>
      </w:r>
      <w:r>
        <w:rPr>
          <w:lang w:val="hi_IN" w:bidi="hi_IN"/>
        </w:rPr>
      </w:r>
    </w:p>
    <w:p>
      <w:pPr>
        <w:pStyle w:val="Heading3"/>
      </w:pPr>
      <w:r>
        <w:rPr>
          <w:lang w:val="hi_IN" w:bidi="hi_IN"/>
        </w:rPr>
        <w:t>पाठ को नाटकीय रूप देना</w:t>
      </w:r>
    </w:p>
    <w:p>
      <w:pPr/>
      <w:r>
        <w:rPr>
          <w:lang w:val="hi_IN" w:bidi="hi_IN"/>
        </w:rPr>
      </w:r>
      <w:r>
        <w:rPr>
          <w:lang w:val="hi_IN" w:bidi="hi_IN"/>
        </w:rPr>
        <w:t>गलातियों 3:15–18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नाटक के रूप में प्रस्तुत करेगा।</w:t>
      </w:r>
    </w:p>
    <w:p>
      <w:pPr/>
      <w:r>
        <w:rPr>
          <w:lang w:val="hi_IN" w:bidi="hi_IN"/>
        </w:rPr>
      </w:r>
      <w:r>
        <w:rPr>
          <w:lang w:val="hi_IN" w:bidi="hi_IN"/>
        </w:rPr>
        <w:t xml:space="preserve">इस भाग में तीन हिस्से हैं। </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पौलुस</w:t>
      </w:r>
    </w:p>
    <w:p>
      <w:pPr>
        <w:pStyle w:val="ListBullet"/>
        <w:spacing w:line="240" w:lineRule="auto"/>
        <w:ind w:left="720"/>
      </w:pPr>
      <w:r>
        <w:rPr>
          <w:lang w:val="hi_IN" w:bidi="hi_IN"/>
        </w:rPr>
      </w:r>
      <w:r>
        <w:rPr>
          <w:lang w:val="hi_IN" w:bidi="hi_IN"/>
        </w:rPr>
        <w:t>गलातिया के विश्वासी</w:t>
      </w:r>
    </w:p>
    <w:p>
      <w:pPr>
        <w:pStyle w:val="ListBullet"/>
        <w:spacing w:line="240" w:lineRule="auto"/>
        <w:ind w:left="720"/>
      </w:pPr>
      <w:r>
        <w:rPr>
          <w:lang w:val="hi_IN" w:bidi="hi_IN"/>
        </w:rPr>
      </w:r>
      <w:r>
        <w:rPr>
          <w:lang w:val="hi_IN" w:bidi="hi_IN"/>
        </w:rPr>
        <w:t xml:space="preserve">परमेश्वर </w:t>
      </w:r>
    </w:p>
    <w:p>
      <w:pPr>
        <w:pStyle w:val="ListBullet"/>
        <w:spacing w:line="240" w:lineRule="auto"/>
        <w:ind w:left="720"/>
      </w:pPr>
      <w:r>
        <w:rPr>
          <w:lang w:val="hi_IN" w:bidi="hi_IN"/>
        </w:rPr>
      </w:r>
      <w:r>
        <w:rPr>
          <w:lang w:val="hi_IN" w:bidi="hi_IN"/>
        </w:rPr>
        <w:t>अब्राहम</w:t>
      </w:r>
    </w:p>
    <w:p>
      <w:pPr>
        <w:pStyle w:val="ListBullet"/>
        <w:spacing w:line="240" w:lineRule="auto"/>
        <w:ind w:left="720"/>
      </w:pPr>
      <w:r>
        <w:rPr>
          <w:lang w:val="hi_IN" w:bidi="hi_IN"/>
        </w:rPr>
      </w:r>
      <w:r>
        <w:rPr>
          <w:lang w:val="hi_IN" w:bidi="hi_IN"/>
        </w:rPr>
        <w:t>और अब्राहम का वंश, जो मसीह है</w:t>
      </w:r>
    </w:p>
    <w:p>
      <w:pPr/>
      <w:r>
        <w:rPr>
          <w:lang w:val="hi_IN" w:bidi="hi_IN"/>
        </w:rPr>
      </w:r>
      <w:r>
        <w:rPr>
          <w:lang w:val="hi_IN" w:bidi="hi_IN"/>
        </w:rPr>
        <w:t>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प्रवाह, कथानक और कालक्रम पर ध्यान दें। यह सुनिश्चित करें कि आपसे इस भाग के कठिन या महत्वपूर्ण हिस्सों का अभिनय करना छूट न जाए। इस भाग के हर हिस्से को याद करने में एक दूसरे की सहायता करें।</w:t>
      </w:r>
    </w:p>
    <w:p>
      <w:pPr/>
      <w:r>
        <w:rPr>
          <w:lang w:val="hi_IN" w:bidi="hi_IN"/>
        </w:rPr>
      </w:r>
      <w:r>
        <w:rPr>
          <w:lang w:val="hi_IN" w:bidi="hi_IN"/>
        </w:rPr>
        <w:t>इस ऑडियो को यहाँ रोकें और इस भाग का अभिनय करें।</w:t>
      </w:r>
    </w:p>
    <w:p>
      <w:pPr/>
      <w:r>
        <w:rPr>
          <w:lang w:val="hi_IN" w:bidi="hi_IN"/>
        </w:rPr>
      </w:r>
      <w:r>
        <w:rPr>
          <w:lang w:val="hi_IN" w:bidi="hi_IN"/>
        </w:rPr>
        <w:t>समूह को इस भाग का अभिनय दूसरी बार करना चाहिए। नाटक में कुछ जगहों पर, नाटक को रोकें और पात्र निभाने वाले व्यक्ति से पूछें, "आप क्या महसूस कर रहे हैं या क्या सोच रहे हैं?" पात्र निभाने वाले व्यक्ति को यह उत्तर देना चाहिए कि यदि वह उस पात्र की जगह होता, तो वह क्या महसूस करता या सोचता। उसके बाद नाटक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नीचे अभिनय और उसके संभावित उत्तरों का एक उदाहरण दिया गया है।</w:t>
      </w:r>
    </w:p>
    <w:p>
      <w:pPr/>
      <w:r>
        <w:rPr>
          <w:lang w:val="hi_IN" w:bidi="hi_IN"/>
        </w:rPr>
      </w:r>
      <w:r>
        <w:rPr>
          <w:lang w:val="hi_IN" w:bidi="hi_IN"/>
        </w:rPr>
        <w:t>पौलुस कहता है, "मेरे भाइयों और बहनों, मेरी बात को समझाने के लिए यहाँ एक उदाहरण है। दो लोगों के बीच आधिकारिक करार होने के बाद, कोई और उस करार को रद्द नहीं कर सकता और न ही उसे बदल सकता है। उसी तरह, परमेश्वर ने अब्राहम और उसके वंशज से प्रतिज्ञाएँ कीं। परमेश्वर ने यह नहीं कहा, 'और तेरे वंशजों से।' इसका अर्थ कई लोग होंगे। परन्तु परमेश्वर ने कहा, 'और तेरे वंशज से।' इसका अर्थ केवल एक ही व्यक्ति है; वह व्यक्ति मसीह 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पौलुस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फिर पौलुस कहता है, “मैं चाहता हूँ कि आप यह समझें: परमेश्वर ने अब्राहम के साथ वाचा बाँधी और उसे निभाने की प्रतिज्ञा की। फिर, 430 साल बाद, परमेश्वर ने लोगों को व्यवस्था दी। व्यवस्था उस वाचा को रद्द नहीं करती जो परमेश्वर ने पहले ही बाँध ली थी। व्यवस्था की वजह से परमेश्वर ने अपनी प्रतिज्ञा नहीं तोड़ी।"</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परमेश्वर की भूमिका निभाने वाले व्यक्ति से पूछें, "आप कैसा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पौलुस कहता है, “यदि हम परमेश्वर की दी हुई वस्तुएँ व्यवस्था का पालन करने के कारण प्राप्त करते हैं, तो हम उन्हें परमेश्वर की प्रतिज्ञा के कारण नहीं, बल्कि अपने कर्मों के कारण प्राप्त करते हैं। परन्तु परमेश्वर ने अपनी कृपा से अब्राहम को विरासत दी क्योंकि परमेश्वर ने अब्राहम को आशीष देने की प्रतिज्ञा की थी।"</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गलातिया के विश्वासियों की भूमिका निभाने वाले व्यक्ति से पूछें, "आप क्या महसूस कर रहे हैं या क्या सोच रहे हैं?" वह व्यक्ति इस तरह से उत्तर दे सकता है:</w:t>
      </w:r>
      <w:r>
        <w:rPr>
          <w:lang w:val="hi_IN" w:bidi="hi_IN"/>
        </w:rPr>
      </w:r>
    </w:p>
    <w:p>
      <w:pPr>
        <w:pStyle w:val="Heading3"/>
      </w:pPr>
      <w:r>
        <w:rPr>
          <w:lang w:val="hi_IN" w:bidi="hi_IN"/>
        </w:rPr>
        <w:t>आवश्यक जानकारी</w:t>
      </w:r>
    </w:p>
    <w:p>
      <w:pPr/>
      <w:r>
        <w:rPr>
          <w:lang w:val="hi_IN" w:bidi="hi_IN"/>
        </w:rPr>
      </w:r>
      <w:r>
        <w:rPr>
          <w:lang w:val="hi_IN" w:bidi="hi_IN"/>
        </w:rPr>
        <w:t>गलातियों 3:15–18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मुख्य शब्दों और शब्दावलियों पर चर्चा करेगा।</w:t>
      </w:r>
    </w:p>
    <w:p>
      <w:pPr/>
      <w:r>
        <w:rPr>
          <w:lang w:val="hi_IN" w:bidi="hi_IN"/>
        </w:rPr>
      </w:r>
      <w:r>
        <w:rPr>
          <w:lang w:val="hi_IN" w:bidi="hi_IN"/>
        </w:rPr>
        <w:t xml:space="preserve">पौलुस गलातियों के लोगों को </w:t>
      </w:r>
      <w:r>
        <w:rPr>
          <w:b/>
          <w:lang w:val="hi_IN" w:bidi="hi_IN"/>
        </w:rPr>
        <w:t>भाइयों</w:t>
      </w:r>
      <w:r>
        <w:rPr>
          <w:lang w:val="hi_IN" w:bidi="hi_IN"/>
        </w:rPr>
        <w:t xml:space="preserve"> कहता है। पौलुस अक्सर भाई शब्द का उपयोग करता है जब वह किसी साथी विश्वासी को दर्शाता है। पौलुस ऐसा यह दिखाने के लिए करता है कि वह उस विश्वासी की कितनी परवाह करता है। जब एक से अधिक भाई होते हैं, तो इस शब्द का अर्थ भाईयों और बहनों भी हो सकता है। भाइयों के बारे में अधिक जानकारी के लिए, मुख्य शब्दावली में विश्वासी शब्द देखें। भाइयों के लिए उसी शब्द या वाक्यांश का उपयोग करें जिसका उपयोग आपने पिछले भागों में किया है।</w:t>
      </w:r>
    </w:p>
    <w:p>
      <w:pPr/>
      <w:r>
        <w:rPr>
          <w:lang w:val="hi_IN" w:bidi="hi_IN"/>
        </w:rPr>
      </w:r>
      <w:r>
        <w:rPr>
          <w:lang w:val="hi_IN" w:bidi="hi_IN"/>
        </w:rPr>
        <w:t>लोग किसी वाचा को औपचारिक रूप से सहमत होने के बाद उसे बदल नहीं सकते या उसे रद्द नहीं कर सकते। जब लोग एक वाचा बाँधते हैं, तो वे एक दूसरे से पवित्र वादा करते हैं जिसे वे तोड़ नहीं सकते। परमेश्वर ने लोगों के साथ कई वाचाएँ बाँधीं। कभी-कभी, परमेश्वर वाचा बाँधता है और कहता है कि वह निश्चित रूप से कुछ करेगा, जैसे वह वाचा जो परमेश्वर ने अब्राहम के साथ बाँधी थी। कभी-कभी परमेश्वर वाचा बाँधता है और कहता है कि यदि लोग कोई ऐसी बात करने की प्रतिज्ञा करें जो परमेश्वर उनसे कहे, तो वह कुछ करेगा। यह उसी प्रकार का करार है जो परमेश्वर ने यहूदी लोगों के साथ की थी जब उसने उन्हें व्यवस्था दी थी।</w:t>
      </w:r>
    </w:p>
    <w:p>
      <w:pPr/>
      <w:r>
        <w:rPr>
          <w:lang w:val="hi_IN" w:bidi="hi_IN"/>
        </w:rPr>
      </w:r>
      <w:r>
        <w:rPr>
          <w:lang w:val="hi_IN" w:bidi="hi_IN"/>
        </w:rPr>
        <w:t xml:space="preserve">यहाँ रुकें और समूह के रूप में चर्चा करें कि आप </w:t>
      </w:r>
      <w:r>
        <w:rPr>
          <w:b/>
          <w:lang w:val="hi_IN" w:bidi="hi_IN"/>
        </w:rPr>
        <w:t>वाचा</w:t>
      </w:r>
      <w:r>
        <w:rPr>
          <w:lang w:val="hi_IN" w:bidi="hi_IN"/>
        </w:rPr>
        <w:t xml:space="preserve"> के लिए किस शब्द या वाक्यांश का उपयोग करेंगे। अधिक जानकारी के लिए मुख्य शब्दावली में वाचा देखें। यदि आपने पहले ही बाइबल की किसी अन्य पुस्तक में इस शब्द का अनुवाद किया है, तो उसी शब्द का इस्तेमाल करें जिसका इस्तेमाल आपने वहाँ किया है। इस ऑडियो को यहाँ रोकें।</w:t>
      </w:r>
    </w:p>
    <w:p>
      <w:pPr/>
      <w:r>
        <w:rPr>
          <w:lang w:val="hi_IN" w:bidi="hi_IN"/>
        </w:rPr>
      </w:r>
      <w:r>
        <w:rPr>
          <w:lang w:val="hi_IN" w:bidi="hi_IN"/>
        </w:rPr>
        <w:t>परमेश्वर अब्राहम से एक प्रतिज्ञा करता है। यह प्रतिज्ञा वह वाचा है जो परमेश्वर ने अब्राहम के साथ की थी, परन्तु यहाँ प्रतिज्ञा के लिए प्रयुक्त शब्द वाचा के लिए प्रयुक्त शब्द से भिन्न है।</w:t>
      </w:r>
    </w:p>
    <w:p>
      <w:pPr/>
      <w:r>
        <w:rPr>
          <w:lang w:val="hi_IN" w:bidi="hi_IN"/>
        </w:rPr>
      </w:r>
      <w:r>
        <w:rPr>
          <w:lang w:val="hi_IN" w:bidi="hi_IN"/>
        </w:rPr>
        <w:t xml:space="preserve">यहाँ रुकें और समूह के रूप में चर्चा करें कि आप </w:t>
      </w:r>
      <w:r>
        <w:rPr>
          <w:b/>
          <w:lang w:val="hi_IN" w:bidi="hi_IN"/>
        </w:rPr>
        <w:t>प्रतिज्ञा</w:t>
      </w:r>
      <w:r>
        <w:rPr>
          <w:lang w:val="hi_IN" w:bidi="hi_IN"/>
        </w:rPr>
        <w:t xml:space="preserve"> के लिए किस शब्द या वाक्यांश का उपयोग करेंगे। यदि आपने बाइबल की किसी और पुस्तक में इस शब्द का पहले ही अनुवाद किया है, तो यहाँ भी वही शब्द प्रयोग करें जो आपने वहाँ किया था। इस ऑडियो को यहाँ रोकें।</w:t>
      </w:r>
    </w:p>
    <w:p>
      <w:pPr/>
      <w:r>
        <w:rPr>
          <w:lang w:val="hi_IN" w:bidi="hi_IN"/>
        </w:rPr>
      </w:r>
      <w:r>
        <w:rPr>
          <w:lang w:val="hi_IN" w:bidi="hi_IN"/>
        </w:rPr>
        <w:t>परमेश्वर ने अब्राहम और उसके वंश/बीज या सन्तान से एक प्रतिज्ञा की। पौधे में, बीज वह छोटा हिस्सा होता है जिससे एक नया पौधा उग सकता है। मनुष्यों के बारे में, किसी व्यक्ति का बीज उसके वंशजों के बारे में बात करने का एक तरीका है। किसी व्यक्ति के वंशज उसके बच्चे, पोते-पोतियाँ और उसी परिवार की सभी भावी पीढ़ियाँ होती हैं। जब आप किसी व्यक्ति के बीज के बारे में बात करते हैं, तो आप किसी एक व्यक्ति के बारे में या उन लोगों के समूह के बारे में बात कर रहे होते हैं जो उस व्यक्ति के वंशज हैं।</w:t>
      </w:r>
    </w:p>
    <w:p>
      <w:pPr/>
      <w:r>
        <w:rPr>
          <w:lang w:val="hi_IN" w:bidi="hi_IN"/>
        </w:rPr>
      </w:r>
      <w:r>
        <w:rPr>
          <w:lang w:val="hi_IN" w:bidi="hi_IN"/>
        </w:rPr>
        <w:t xml:space="preserve">यहाँ रुकें और समूह के रूप में चर्चा करें कि आप </w:t>
      </w:r>
      <w:r>
        <w:rPr>
          <w:b/>
          <w:lang w:val="hi_IN" w:bidi="hi_IN"/>
        </w:rPr>
        <w:t>वंश/बीज</w:t>
      </w:r>
      <w:r>
        <w:rPr>
          <w:lang w:val="hi_IN" w:bidi="hi_IN"/>
        </w:rPr>
        <w:t xml:space="preserve"> के लिए किस शब्द या वाक्यांश का उपयोग करेंगे। अधिक जानकारी के लिए मुख्य शब्दावली में बीज देखें। यदि आपने बाइबल की किसी और पुस्तक में इस शब्द का पहले ही अनुवाद किया है, तो यहाँ भी वही शब्द प्रयोग करें जो आपने वहाँ किया था। इस ऑडियो को यहाँ रोकें।</w:t>
      </w:r>
    </w:p>
    <w:p>
      <w:pPr/>
      <w:r>
        <w:rPr>
          <w:lang w:val="hi_IN" w:bidi="hi_IN"/>
        </w:rPr>
      </w:r>
      <w:r>
        <w:rPr>
          <w:lang w:val="hi_IN" w:bidi="hi_IN"/>
        </w:rPr>
        <w:t xml:space="preserve">पौलुस </w:t>
      </w:r>
      <w:r>
        <w:rPr>
          <w:b/>
          <w:lang w:val="hi_IN" w:bidi="hi_IN"/>
        </w:rPr>
        <w:t>पवित्रशास्त्र</w:t>
      </w:r>
      <w:r>
        <w:rPr>
          <w:lang w:val="hi_IN" w:bidi="hi_IN"/>
        </w:rPr>
        <w:t xml:space="preserve"> में कहानी का उल्लेख करता है जहाँ परमेश्वर ने अब्राहम से यह प्रतिज्ञा की थी। जब नए नियम में लोग पवित्रशास्त्र या पवित्रशास्त्रों की बात करते हैं, तो वे बाइबल के उस भाग की ओर संकेत करते हैं जिसे आज विश्वासी पुराना नियम कहते हैं। पवित्रशास्त्र के बारे में अधिक जानकारी के लिए, मुख्य शब्दावली देखें। पवित्रशास्त्र के लिए उसी शब्द या वाक्यांश का उपयोग करें जिसका उपयोग आपने पिछले भागों में किया है।</w:t>
      </w:r>
    </w:p>
    <w:p>
      <w:pPr/>
      <w:r>
        <w:rPr>
          <w:lang w:val="hi_IN" w:bidi="hi_IN"/>
        </w:rPr>
      </w:r>
      <w:r>
        <w:rPr>
          <w:lang w:val="hi_IN" w:bidi="hi_IN"/>
        </w:rPr>
        <w:t xml:space="preserve">अब्राहम का वंश </w:t>
      </w:r>
      <w:r>
        <w:rPr>
          <w:b/>
          <w:lang w:val="hi_IN" w:bidi="hi_IN"/>
        </w:rPr>
        <w:t>मसीह</w:t>
      </w:r>
      <w:r>
        <w:rPr>
          <w:lang w:val="hi_IN" w:bidi="hi_IN"/>
        </w:rPr>
        <w:t xml:space="preserve"> है। मसीह यीशु के लिए एक उपाधि है जो विश्वासियों को याद दिलाती है कि यीशु ही मसीहा है, यानी उद्धारकर्ता और राजा जिसे परमेश्वर ने आने और लोगों का उद्धार करने के लिए चुना था। मसीह के बारे में अधिक जानकारी के लिए, मुख्य शब्दावली को देखें। मसीह के लिए उसी शब्द या वाक्यांश का उपयोग करें जिसका उपयोग आपने पिछले भागों में किया है।</w:t>
      </w:r>
    </w:p>
    <w:p>
      <w:pPr/>
      <w:r>
        <w:rPr>
          <w:lang w:val="hi_IN" w:bidi="hi_IN"/>
        </w:rPr>
      </w:r>
      <w:r>
        <w:rPr>
          <w:lang w:val="hi_IN" w:bidi="hi_IN"/>
        </w:rPr>
        <w:t xml:space="preserve">परमेश्वर ने अब्राहम से की प्रतिज्ञा के 430 वर्ष बाद यहूदी लोगों को </w:t>
      </w:r>
      <w:r>
        <w:rPr>
          <w:b/>
          <w:lang w:val="hi_IN" w:bidi="hi_IN"/>
        </w:rPr>
        <w:t>व्यवस्था</w:t>
      </w:r>
      <w:r>
        <w:rPr>
          <w:lang w:val="hi_IN" w:bidi="hi_IN"/>
        </w:rPr>
        <w:t xml:space="preserve"> दी। व्यवस्था उन निर्देशों का वह समूह है जो परमेश्वर ने इस्राएल के लोगों को दिया था। व्यवस्था के बारे में अधिक जानकारी के लिए, मुख्य शब्दावली देखें। व्यवस्था के लिए उसी शब्द या वाक्यांश का उपयोग करें जिसका उपयोग आपने पिछले भागों में किया है।</w:t>
      </w:r>
    </w:p>
    <w:p>
      <w:pPr/>
      <w:r>
        <w:rPr>
          <w:lang w:val="hi_IN" w:bidi="hi_IN"/>
        </w:rPr>
      </w:r>
      <w:r>
        <w:rPr>
          <w:lang w:val="hi_IN" w:bidi="hi_IN"/>
        </w:rPr>
        <w:t>परमेश्वर लोगों को इस आधार पर विरासत नहीं देता कि वे किस तरह से व्यवस्था का पालन करते हैं। आमतौर पर, विरासत वह संपत्ति या धन होता है जो किसी और की मृत्यु के बाद एक वारिस को प्राप्त होता है। बाइबल में, लोग विरासत का उपयोग उस तरीके के लिए करते हैं जिससे परमेश्वर अपनी प्रतिज्ञा के अनुसार लोगों को आशीष देता है। यहूदी लोगों की विरासत वह भूमि थी जो परमेश्वर ने उन्हें देने की प्रतिज्ञा की थी। यहाँ पौलुस इस शब्द का उपयोग उस तरीके को बताने के लिए करता है जिससे परमेश्वर लोगों को तब आशीष देता है जब वह उन्हें अपने साथ एक सही संबंध प्रदान करता है।</w:t>
      </w:r>
    </w:p>
    <w:p>
      <w:pPr/>
      <w:r>
        <w:rPr>
          <w:lang w:val="hi_IN" w:bidi="hi_IN"/>
        </w:rPr>
      </w:r>
      <w:r>
        <w:rPr>
          <w:lang w:val="hi_IN" w:bidi="hi_IN"/>
        </w:rPr>
        <w:t xml:space="preserve">यहाँ रुकें और समूह में चर्चा करें कि आप </w:t>
      </w:r>
      <w:r>
        <w:rPr>
          <w:b/>
          <w:lang w:val="hi_IN" w:bidi="hi_IN"/>
        </w:rPr>
        <w:t>विरासत</w:t>
      </w:r>
      <w:r>
        <w:rPr>
          <w:lang w:val="hi_IN" w:bidi="hi_IN"/>
        </w:rPr>
        <w:t xml:space="preserve"> के लिए किस शब्द या वाक्यांश का प्रयोग करेंगे। अधिक जानकारी के लिए मुख्य शब्दावली में विरासत देखें। यदि आपने बाइबल की किसी और पुस्तक में इस शब्द का पहले ही अनुवाद किया है, तो यहाँ भी वही शब्द प्रयोग करें जो आपने वहाँ किया था। इस ऑडियो को यहाँ रोकें।</w:t>
      </w:r>
    </w:p>
    <w:p>
      <w:pPr/>
      <w:r>
        <w:rPr>
          <w:lang w:val="hi_IN" w:bidi="hi_IN"/>
        </w:rPr>
      </w:r>
      <w:r>
        <w:rPr>
          <w:lang w:val="hi_IN" w:bidi="hi_IN"/>
        </w:rPr>
        <w:t xml:space="preserve">अपने </w:t>
      </w:r>
      <w:r>
        <w:rPr>
          <w:b/>
          <w:lang w:val="hi_IN" w:bidi="hi_IN"/>
        </w:rPr>
        <w:t>अनुग्रह</w:t>
      </w:r>
      <w:r>
        <w:rPr>
          <w:lang w:val="hi_IN" w:bidi="hi_IN"/>
        </w:rPr>
        <w:t xml:space="preserve"> के कारण, परमेश्वर अब्राहम को प्रतिज्ञा के रूप में विरासत देता है। परमेश्वर लोगों पर अनुग्रह करता है जब वह उन पर दया दिखाता है, यद्यपि वे इसके योग्य नहीं होते। अनुग्रह के बारे में अधिक जानकारी के लिए, मुख्य शब्दावली को देखें। अनुग्रह के लिए उसी शब्द या वाक्यांश का उपयोग करें जिसका उपयोग आपने पिछले भागों में किया है। </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ऑडियो को यहाँ रोकें।</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समूह के किसी अन्य सदस्य को भाग का अगला हिस्सा बताना चाहिए और रुक जाना चाहिए। ऐसा तब तक करें जब तक कि समूह ने पूरा भाग दोहरा न दिया हो। इस चरण में समूह के सदस्य एक-दूसरे की गलतियों को सुधार सकते हैं।</w:t>
      </w:r>
    </w:p>
    <w:p>
      <w:pPr/>
      <w:r>
        <w:rPr>
          <w:lang w:val="hi_IN" w:bidi="hi_IN"/>
        </w:rPr>
      </w:r>
      <w:r>
        <w:rPr>
          <w:lang w:val="hi_IN" w:bidi="hi_IN"/>
        </w:rPr>
        <w:t>इस ऑडियो को यहाँ रोकें।</w:t>
      </w:r>
    </w:p>
    <w:p>
      <w:pPr/>
      <w:r>
        <w:rPr>
          <w:lang w:val="hi_IN" w:bidi="hi_IN"/>
        </w:rPr>
      </w:r>
      <w:r>
        <w:rPr>
          <w:lang w:val="hi_IN" w:bidi="hi_IN"/>
        </w:rPr>
        <w:t xml:space="preserve">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प्रयोग कर सकता है। </w:t>
      </w:r>
    </w:p>
    <w:p>
      <w:pPr/>
      <w:r>
        <w:rPr>
          <w:lang w:val="hi_IN" w:bidi="hi_IN"/>
        </w:rPr>
      </w:r>
      <w:r>
        <w:rPr>
          <w:lang w:val="hi_IN" w:bidi="hi_IN"/>
        </w:rPr>
        <w:t>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w:t>
      </w:r>
    </w:p>
    <w:p>
      <w:pPr/>
      <w:r>
        <w:rPr>
          <w:lang w:val="hi_IN" w:bidi="hi_IN"/>
        </w:rPr>
      </w:r>
      <w:r>
        <w:rPr>
          <w:lang w:val="hi_IN" w:bidi="hi_IN"/>
        </w:rPr>
        <w:t>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गलातियों 3:19–25</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गलातियों 3:19–25 को सुनें और अपने मन में रखें।</w:t>
      </w:r>
    </w:p>
    <w:p>
      <w:pPr/>
      <w:r>
        <w:rPr>
          <w:lang w:val="hi_IN" w:bidi="hi_IN"/>
        </w:rPr>
      </w:r>
      <w:r>
        <w:rPr>
          <w:lang w:val="hi_IN" w:bidi="hi_IN"/>
        </w:rPr>
        <w:t>यदि सम्भव हो, तो गलातियों 3:19–25 का ऑडियो संस्करण तीन बार, तीन अलग-अलग अनुवादों में सुनें।</w:t>
      </w:r>
    </w:p>
    <w:p>
      <w:pPr/>
      <w:r>
        <w:rPr>
          <w:lang w:val="hi_IN" w:bidi="hi_IN"/>
        </w:rPr>
      </w:r>
      <w:r>
        <w:rPr>
          <w:lang w:val="hi_IN" w:bidi="hi_IN"/>
        </w:rPr>
        <w:t>इस ऑडियो को यहाँ रोकें।</w:t>
      </w:r>
    </w:p>
    <w:p>
      <w:pPr/>
      <w:r>
        <w:rPr>
          <w:lang w:val="hi_IN" w:bidi="hi_IN"/>
        </w:rPr>
      </w:r>
      <w:r>
        <w:rPr>
          <w:lang w:val="hi_IN" w:bidi="hi_IN"/>
        </w:rPr>
        <w:t>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यीशु या पवित्र आत्मा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गलातियों 3:19–25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पिछले भाग में, पौलुस ने दिखाया कि परमेश्वर ने अब्राहम को परमेश्वर की प्रतिज्ञा के कारण आशीष दी थी, न कि इसलिए कि अब्राहम ने व्यवस्था का पालन किया। अब, इस भाग में, पौलुस समझाता है कि परमेश्वर ने लोगों को व्यवस्था क्यों दी। व्यवस्था ने लोगों को दिखाया कि पाप क्या था। परन्तु जब मसीह आया, तब व्यवस्था लोगों पर और लागू नहीं रही। पौलुस गलातियों को यह बात समझाने के लिए व्यवस्था की तुलना कई परिचित भूमिकाओं से करता है।</w:t>
      </w:r>
    </w:p>
    <w:p>
      <w:pPr/>
      <w:r>
        <w:rPr>
          <w:lang w:val="hi_IN" w:bidi="hi_IN"/>
        </w:rPr>
      </w:r>
      <w:r>
        <w:rPr>
          <w:lang w:val="hi_IN" w:bidi="hi_IN"/>
        </w:rPr>
        <w:t>क्योंकि पौलुस इस बारे में बात कर रहा था कि व्यवस्था क्या नहीं करती, इसलिए पौलुस जानता है कि लोग यह सोचेंगे कि फिर परमेश्वर ने व्यवस्था क्यों दी। इस भाग में पौलुस समझाता है कि परमेश्वर ने अपनी प्रतिज्ञा के साथ व्यवस्था को इसलिए जोड़ा, ताकि लोगों को यह पता चल सके कि पाप क्या है। लोग पहले से ही बुरे और पापमय मार्गों पर चल रहे थे, परन्तु जब परमेश्वर ने उन्हें अपनी व्यवस्था दी, तब वे जान सके कि वे परमेश्वर की व्यवस्था का उल्लंघन कर रहे थे। लोग स्पष्ट रूप से जान सकते थे कि जीवन जीने का सही मार्ग क्या है और गलत मार्ग क्या है।</w:t>
      </w:r>
    </w:p>
    <w:p>
      <w:pPr/>
      <w:r>
        <w:rPr>
          <w:lang w:val="hi_IN" w:bidi="hi_IN"/>
        </w:rPr>
      </w:r>
      <w:r>
        <w:rPr>
          <w:lang w:val="hi_IN" w:bidi="hi_IN"/>
        </w:rPr>
        <w:t>यहाँ रुकें और इस प्रश्न पर समूह में चर्चा करें: कल्पना करें कि आप कोई नया खेल खेल रहे हैं और किसी ने आपको खेल खेलने के नियम नहीं बताए। यदि आप नियमों को जाने बिना गलत तरीके से खेलते हैं, तो इसका खेल पर क्या प्रभाव पड़ता है? यह उस स्थिति से किस प्रकार भिन्न है जब आप सही नियमों को जानते हैं, फिर भी उन्हें मानने का चुनाव नहीं करते? इस ऑडियो को यहाँ रोकें।</w:t>
      </w:r>
    </w:p>
    <w:p>
      <w:pPr/>
      <w:r>
        <w:rPr>
          <w:lang w:val="hi_IN" w:bidi="hi_IN"/>
        </w:rPr>
      </w:r>
      <w:r>
        <w:rPr>
          <w:lang w:val="hi_IN" w:bidi="hi_IN"/>
        </w:rPr>
        <w:t>यह व्यवस्था केवल एक निश्चित समय के लिए लोगों पर लागू होती थी। यह बात यहूदियों के लिए आश्चर्यजनक होती, क्योंकि वे सोचते थे कि लोगों को सदा के लिए व्यवस्था का पालन करना होगा। परन्तु जब अब्राहम का वंशज, अर्थात् वह विशेष संतान आया, तब व्यवस्था की वाचा अब लागू नहीं रही। याद रखें कि पिछले भाग में, पौलुस ने समझाया कि यह वंश मसीह है।</w:t>
      </w:r>
    </w:p>
    <w:p>
      <w:pPr/>
      <w:r>
        <w:rPr>
          <w:lang w:val="hi_IN" w:bidi="hi_IN"/>
        </w:rPr>
      </w:r>
      <w:r>
        <w:rPr>
          <w:lang w:val="hi_IN" w:bidi="hi_IN"/>
        </w:rPr>
        <w:t>इसके बाद पौलुस समझाता है कि व्यवस्था, अब्राहम से की गई परमेश्वर की प्रतिज्ञा की तुलना में कम महत्वपूर्ण और निम्न स्थान रखती थी। यद्यपि परमेश्वर ने लोगों को व्यवस्था दी, फिर भी उसने व्यवस्था के विषय में लोगों से सीधे बात नहीं की। परमेश्वर ने स्वर्गदूतों को व्यवस्था दी, जिन्होंने मूसा को व्यवस्था दी। फिर मूसा ने वह व्यवस्था लोगों को दी। स्वर्गदूत अलौकिक, आत्मिक प्राणी हैं जिन्हें परमेश्वर ने बनाया है। स्वर्गदूत लोगों को परमेश्वर के संदेश देते हैं। कभी-कभी स्वर्गदूत इतने अधिकार के साथ बोलते हैं कि ऐसा प्रतीत होता है मानो स्वयं परमेश्वर बोल रहा हो। पुराने नियम में, जब कहानीकार यह वर्णन करता है कि परमेश्वर ने लोगों को व्यवस्था कैसे दी, तब वह स्वर्गदूतों का उल्लेख नहीं करता। वहाँ कहानीकार केवल इस बात पर बल देता है कि व्यवस्था स्वयं परमेश्वर की ओर से आई थी।</w:t>
      </w:r>
    </w:p>
    <w:p>
      <w:pPr/>
      <w:r>
        <w:rPr>
          <w:lang w:val="hi_IN" w:bidi="hi_IN"/>
        </w:rPr>
      </w:r>
      <w:r>
        <w:rPr>
          <w:lang w:val="hi_IN" w:bidi="hi_IN"/>
        </w:rPr>
        <w:t>यहाँ रुकें और समूह में इस प्रश्न पर चर्चा करें: उस समय की कोई कहानी सुनाएँ जब किसी स्वर्गदूत ने आपसे या आपके किसी परिचित से संवाद किया था। स्वर्गदूत ने आपसे या उस व्यक्ति से संवाद क्यों किया? इस ऑडियो को यहाँ रोकें।</w:t>
      </w:r>
    </w:p>
    <w:p>
      <w:pPr/>
      <w:r>
        <w:rPr>
          <w:lang w:val="hi_IN" w:bidi="hi_IN"/>
        </w:rPr>
      </w:r>
      <w:r>
        <w:rPr>
          <w:lang w:val="hi_IN" w:bidi="hi_IN"/>
        </w:rPr>
        <w:t>मूसा एक मध्यस्थ था, अर्थात् ऐसा व्यक्ति जिसने दो व्यक्तियों या समूहों के बीच समझौता कराने में सहायता की। इस व्यवस्था के अनुबंध में, यहूदी लोगों और परमेश्वर दोनों ने कुछ निश्चित बातों को करने के लिए सहमति व्यक्त की थी। यदि यहूदी लोग परमेश्वर की व्यवस्था का पालन करते, तो परमेश्वर उन्हें आशीष देता। परन्तु जब परमेश्वर ने अब्राहम को अपनी प्रतिज्ञा दी, तब उसने किसी मध्यस्थ का उपयोग नहीं किया। केवल परमेश्वर ने ही प्रतिज्ञा की। और परमेश्वर ने वह प्रतिज्ञा सीधे अब्राहम से की। यह दिखाता है कि प्रतिज्ञा व्यवस्था से अधिक महत्वपूर्ण है।</w:t>
      </w:r>
    </w:p>
    <w:p>
      <w:pPr/>
      <w:r>
        <w:rPr>
          <w:lang w:val="hi_IN" w:bidi="hi_IN"/>
        </w:rPr>
      </w:r>
      <w:r>
        <w:rPr>
          <w:lang w:val="hi_IN" w:bidi="hi_IN"/>
        </w:rPr>
        <w:t>यहाँ रुकें और समूह में इस प्रश्न पर चर्चा करें: आप अपनी संस्कृति में महत्वपूर्ण अनुबंध कैसे करते हैं? आप कैसे दिखाते हैं कि ये अनुबंध बहुत महत्वपूर्ण हैं? अब कुछ कम महत्वपूर्ण अनुबंधों के बारे में सोचें। आप इन अनुबंधों को किन अलग-अलग तरीकों से कर सकते हैं? आप कैसे जानते हैं कि ये अनुबंध पहले प्रकार के अनुबंधों जितने महत्वपूर्ण नहीं हैं? इस ऑडियो को यहाँ रोकें।</w:t>
      </w:r>
    </w:p>
    <w:p>
      <w:pPr/>
      <w:r>
        <w:rPr>
          <w:lang w:val="hi_IN" w:bidi="hi_IN"/>
        </w:rPr>
      </w:r>
      <w:r>
        <w:rPr>
          <w:lang w:val="hi_IN" w:bidi="hi_IN"/>
        </w:rPr>
        <w:t xml:space="preserve">यद्यपि व्यवस्था प्रतिज्ञा से भिन्न है, फिर भी पौलुस इस बात पर बल देता है कि व्यवस्था, अब्राहम से की गई परमेश्वर की प्रतिज्ञा का विरोध नहीं करती और न ही उससे असहमति रखती है। व्यवस्था और परमेश्वर की प्रतिज्ञा दोनों ही परमेश्वर की योजना का भाग हैं, परन्तु परमेश्वर व्यवस्था और प्रतिज्ञा का उपयोग अलग-अलग उद्देश्यों के लिए करता है। यहूदियों ने कहा कि जब लोग व्यवस्था का पालन करते हैं, तब उन्हें वह पूर्ण आत्मिक जीवन प्राप्त होता है जिसके बारे में पौलुस ने पिछले भाग में बात की थी। यह वह जीवन है जहाँ लोगों का परमेश्वर के साथ अच्छा संबंध है। लेकिन पौलुस कहता है कि व्यवस्था यह नहीं करती है। परमेश्वर लोगों को जीवन और धार्मिकता अपनी प्रतिज्ञा को पूरा करने के द्वारा देता है, न कि व्यवस्था के द्वारा या लोगों की आज्ञाकारिता के आधार पर। यदि व्यवस्था लोगों को जीवन दे सकती, तो यह ऐसा होता मानो परमेश्वर ने “हम जीवन कैसे प्राप्त कर सकते हैं?” इस प्रश्न का उत्तर दो अलग-अलग तरीकों से, व्यवस्था के द्वारा दे दिया हो! </w:t>
      </w:r>
    </w:p>
    <w:p>
      <w:pPr/>
      <w:r>
        <w:rPr>
          <w:lang w:val="hi_IN" w:bidi="hi_IN"/>
        </w:rPr>
      </w:r>
      <w:r>
        <w:rPr>
          <w:lang w:val="hi_IN" w:bidi="hi_IN"/>
        </w:rPr>
        <w:t>इसके विपरीत, व्यवस्था का उद्देश्य यह दिखाना है कि जब कोई व्यक्ति पाप करता है, तो वह परमेश्वर की व्यवस्था का उल्लंघन करने का दोषी ठहरता है। पौलुस पवित्रशास्त्र की बात, जिनमें लोगों ने व्यवस्था लिखा था; इस प्रकार करता है मानो पवित्रशास्त्र एक न्यायी हो जो लोगों का न्याय करता है। उनके बुरे व्यवहार के दंड के रूप में, न्यायाधीश उन लोगों को जेल भेज देता है। फिर पौलुस पाप के बारे में इस तरह बात करता है मानो वह कोई जेलर हो जिसका कैदियों पर नियंत्रण हो। जिस प्रकार कैदी जेलर की आज्ञा का पालन करते हैं, उसी प्रकार सभी मनुष्य वही करते हैं जो पाप उनसे कहता है। पाप लोगों को नियंत्रित करता है।</w:t>
      </w:r>
    </w:p>
    <w:p>
      <w:pPr/>
      <w:r>
        <w:rPr>
          <w:lang w:val="hi_IN" w:bidi="hi_IN"/>
        </w:rPr>
      </w:r>
      <w:r>
        <w:rPr>
          <w:lang w:val="hi_IN" w:bidi="hi_IN"/>
        </w:rPr>
        <w:t>इस तुलना के द्वारा पौलुस समझाता है कि व्यवस्था लोगों को दिखाती है कि वे परमेश्वर की आज्ञा का उल्लंघन कैसे करते हैं, ताकि वे जान सकें कि उन्हें मसीह की आवश्यकता है। परमेश्वर ने अब्राहम से प्रतिज्ञा की थी कि वह लोगों को आशीष देगा और उन्हें धर्मी ठहराएगा। जब लोगों ने व्यवस्था को सुना, तब उन्होंने समझा कि वे पापी हैं और उन्हें धर्मी ठहराए जाने के लिए परमेश्वर की आवश्यकता है। परमेश्वर ने अपनी प्रतिज्ञा को यीशु मसीह के द्वारा किए गए कार्यों के माध्यम से पूरा किया। परमेश्वर जीवन और धार्मिकता की आशीष उन लोगों को प्रदान करता है जो यीशु मसीह पर विश्वास करते हैं।</w:t>
      </w:r>
    </w:p>
    <w:p>
      <w:pPr/>
      <w:r>
        <w:rPr>
          <w:lang w:val="hi_IN" w:bidi="hi_IN"/>
        </w:rPr>
      </w:r>
      <w:r>
        <w:rPr>
          <w:lang w:val="hi_IN" w:bidi="hi_IN"/>
        </w:rPr>
        <w:t>इसके बाद पौलुस व्यवस्था की तुलना एक पहरेदार से करता है जो जेल में लोगों की रक्षा करता है। मसीह के आने तक व्यवस्था लोगों को पापी जीवन तरीके से प्रतिबंधित करने के लिए थी। फिर परमेश्वर ने प्रकट किया कि हम मसीह पर कैसे भरोसा कर सकते हैं या उस पर विश्वास कैसे कर सकते हैं। जब परमेश्वर ने ऐसा किया, तब पहरेदार के रूप में व्यवस्था का समय समाप्त हो गया। इसके बाद, पौलुस व्यवस्था की तुलना एक संरक्षक से करता है। संरक्षक एक दास होता था जिसे कोई यूनानी या रोमी व्यक्ति घर के भीतर और बाहर अपने बच्चे की देखरेख के लिए नियुक्त करता था। वह दास यह सुनिश्चित करता था कि बच्चा वही करे जो उसे करना चाहिए, जैसे विद्यालय जाना और उन नियमों का पालन करना जो स्वामी ने अपने बच्चों के लिए बनाए थे। संरक्षक अक्सर कड़े होते थे और बच्चे को सुधारने के लिए बच्चे को दंड दे सकते थे। संरक्षक बच्चे की देखभाल तब तक करेगा जब तक कि बच्चा 19 वर्ष का होकर वयस्क न हो जाए। उसी प्रकार, व्यवस्था उन लोगों पर प्रभारी था जो केवल एक निश्चित समय तक परमेश्वर का अनुसरण करते थे, जब तक कि मसीह नहीं आ गया।</w:t>
      </w:r>
    </w:p>
    <w:p>
      <w:pPr/>
      <w:r>
        <w:rPr>
          <w:lang w:val="hi_IN" w:bidi="hi_IN"/>
        </w:rPr>
      </w:r>
      <w:r>
        <w:rPr>
          <w:lang w:val="hi_IN" w:bidi="hi_IN"/>
        </w:rPr>
        <w:t>यहाँ रुकें और समूह में इस प्रश्न पर चर्चा करें: आपकी संस्कृति में, आप किस प्रकार के लोगों को काम पर रखेंगे या अपने बच्चों की ज़िम्मेदारी सौंपेंगे? एक बच्चा कब वयस्क बनता है और उसे अपनी देखभाल के लिए किसी और की आवश्यकता नहीं रहती? इस ऑडियो को यहाँ रोकें।</w:t>
      </w:r>
    </w:p>
    <w:p>
      <w:pPr/>
      <w:r>
        <w:rPr>
          <w:lang w:val="hi_IN" w:bidi="hi_IN"/>
        </w:rPr>
      </w:r>
      <w:r>
        <w:rPr>
          <w:lang w:val="hi_IN" w:bidi="hi_IN"/>
        </w:rPr>
        <w:t>ध्यान दें कि पौलुस व्यवस्था की तुलना उन कार्यों से कैसे करता है जो केवल एक निश्चित समय के लिए ही रहते हैं। न्यायाधीश और जेलर किसी व्यक्ति का न्याय करने और उसकी रखवाली करने का कार्य केवल तब तक करते हैं जब तक उस व्यक्ति का दण्ड पूरा नहीं हो जाता। संरक्षक केवल बच्चे की देखभाल तब तक करता है जब तक कि बच्चा बड़ा नहीं हो जाता है। उसी तरह, व्यवस्था ने अपना काम पूरा कर लिया है और अब लोगों का प्रभारी नहीं है। मसीह आ गया है, और अब परमेश्वर लोगों को मसीह पर विश्वास करने के कारण धर्मी ठहराता है।</w:t>
      </w:r>
      <w:r>
        <w:rPr>
          <w:lang w:val="hi_IN" w:bidi="hi_IN"/>
        </w:rPr>
      </w:r>
    </w:p>
    <w:p>
      <w:pPr>
        <w:pStyle w:val="Heading3"/>
      </w:pPr>
      <w:r>
        <w:rPr>
          <w:lang w:val="hi_IN" w:bidi="hi_IN"/>
        </w:rPr>
        <w:t>घटनाओं को समझाना</w:t>
      </w:r>
    </w:p>
    <w:p>
      <w:pPr/>
      <w:r>
        <w:rPr>
          <w:lang w:val="hi_IN" w:bidi="hi_IN"/>
        </w:rPr>
      </w:r>
      <w:r>
        <w:rPr>
          <w:lang w:val="hi_IN" w:bidi="hi_IN"/>
        </w:rPr>
        <w:t>गलातियों 3:19–25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हिस्सों, पात्रों और परिवेश को परिभाषित करेगा। फिर समूह इस भाग को अपने मन में समझने की कोशिश करेगा।</w:t>
      </w:r>
    </w:p>
    <w:p>
      <w:pPr/>
      <w:r>
        <w:rPr>
          <w:lang w:val="hi_IN" w:bidi="hi_IN"/>
        </w:rPr>
      </w:r>
      <w:r>
        <w:rPr>
          <w:lang w:val="hi_IN" w:bidi="hi_IN"/>
        </w:rPr>
        <w:t xml:space="preserve">इस भाग में तीन हिस्से हैं। </w:t>
      </w:r>
    </w:p>
    <w:p>
      <w:pPr/>
      <w:r>
        <w:rPr>
          <w:lang w:val="hi_IN" w:bidi="hi_IN"/>
        </w:rPr>
      </w:r>
      <w:r>
        <w:rPr>
          <w:b/>
          <w:lang w:val="hi_IN" w:bidi="hi_IN"/>
        </w:rPr>
        <w:t>पहले भाग में:</w:t>
      </w:r>
      <w:r>
        <w:rPr>
          <w:lang w:val="hi_IN" w:bidi="hi_IN"/>
        </w:rPr>
        <w:t xml:space="preserve"> पौलुस समझाता है कि व्यवस्था लोगों को दिखाती है कि पाप क्या है। इसलिए व्यवस्था उस प्रतिज्ञा से कम महत्वपूर्ण है जो परमेश्वर ने अब्राहम से की थी।</w:t>
      </w:r>
    </w:p>
    <w:p>
      <w:pPr/>
      <w:r>
        <w:rPr>
          <w:lang w:val="hi_IN" w:bidi="hi_IN"/>
        </w:rPr>
      </w:r>
      <w:r>
        <w:rPr>
          <w:b/>
          <w:lang w:val="hi_IN" w:bidi="hi_IN"/>
        </w:rPr>
        <w:t>दूसरे भाग में:</w:t>
      </w:r>
      <w:r>
        <w:rPr>
          <w:lang w:val="hi_IN" w:bidi="hi_IN"/>
        </w:rPr>
        <w:t xml:space="preserve"> पौलुस दिखाता है कि व्यवस्था प्रतिज्ञा के विरोध में नहीं है। पौलुस व्यवस्था के कार्य को समझाने के लिए उसकी तुलना एक न्यायाधीश से करता है।</w:t>
      </w:r>
    </w:p>
    <w:p>
      <w:pPr/>
      <w:r>
        <w:rPr>
          <w:lang w:val="hi_IN" w:bidi="hi_IN"/>
        </w:rPr>
      </w:r>
      <w:r>
        <w:rPr>
          <w:b/>
          <w:lang w:val="hi_IN" w:bidi="hi_IN"/>
        </w:rPr>
        <w:t>तीसरे भाग में:</w:t>
      </w:r>
      <w:r>
        <w:rPr>
          <w:lang w:val="hi_IN" w:bidi="hi_IN"/>
        </w:rPr>
        <w:t xml:space="preserve"> पौलुस व्यवस्था की तुलना एक जेल के पहरेदार और एक संरक्षक से करता है, ताकि यह दिखा सके कि व्यवस्था केवल मसीह के आने तक ही लोगों पर अधिकार रखती थी।</w:t>
      </w:r>
    </w:p>
    <w:p>
      <w:pPr/>
      <w:r>
        <w:rPr>
          <w:lang w:val="hi_IN" w:bidi="hi_IN"/>
        </w:rPr>
      </w:r>
      <w:r>
        <w:rPr>
          <w:lang w:val="hi_IN" w:bidi="hi_IN"/>
        </w:rPr>
        <w:t>इस भाग में पात्र हैं:</w:t>
      </w:r>
    </w:p>
    <w:p>
      <w:pPr>
        <w:pStyle w:val="ListBullet"/>
        <w:spacing w:line="240" w:lineRule="auto"/>
        <w:ind w:left="720"/>
      </w:pPr>
      <w:r>
        <w:rPr>
          <w:lang w:val="hi_IN" w:bidi="hi_IN"/>
        </w:rPr>
      </w:r>
      <w:r>
        <w:rPr>
          <w:lang w:val="hi_IN" w:bidi="hi_IN"/>
        </w:rPr>
        <w:t>पौलुस</w:t>
      </w:r>
    </w:p>
    <w:p>
      <w:pPr>
        <w:pStyle w:val="ListBullet"/>
        <w:spacing w:line="240" w:lineRule="auto"/>
        <w:ind w:left="720"/>
      </w:pPr>
      <w:r>
        <w:rPr>
          <w:lang w:val="hi_IN" w:bidi="hi_IN"/>
        </w:rPr>
      </w:r>
      <w:r>
        <w:rPr>
          <w:lang w:val="hi_IN" w:bidi="hi_IN"/>
        </w:rPr>
        <w:t>गलाती विश्वासी</w:t>
      </w:r>
    </w:p>
    <w:p>
      <w:pPr>
        <w:pStyle w:val="ListBullet"/>
        <w:spacing w:line="240" w:lineRule="auto"/>
        <w:ind w:left="720"/>
      </w:pPr>
      <w:r>
        <w:rPr>
          <w:lang w:val="hi_IN" w:bidi="hi_IN"/>
        </w:rPr>
      </w:r>
      <w:r>
        <w:rPr>
          <w:lang w:val="hi_IN" w:bidi="hi_IN"/>
        </w:rPr>
        <w:t>यीशु मसीह, जो अब्राहम का वंशज है</w:t>
      </w:r>
    </w:p>
    <w:p>
      <w:pPr>
        <w:pStyle w:val="ListBullet"/>
        <w:spacing w:line="240" w:lineRule="auto"/>
        <w:ind w:left="720"/>
      </w:pPr>
      <w:r>
        <w:rPr>
          <w:lang w:val="hi_IN" w:bidi="hi_IN"/>
        </w:rPr>
      </w:r>
      <w:r>
        <w:rPr>
          <w:lang w:val="hi_IN" w:bidi="hi_IN"/>
        </w:rPr>
        <w:t>स्वर्गदूत</w:t>
      </w:r>
    </w:p>
    <w:p>
      <w:pPr>
        <w:pStyle w:val="ListBullet"/>
        <w:spacing w:line="240" w:lineRule="auto"/>
        <w:ind w:left="720"/>
      </w:pPr>
      <w:r>
        <w:rPr>
          <w:lang w:val="hi_IN" w:bidi="hi_IN"/>
        </w:rPr>
      </w:r>
      <w:r>
        <w:rPr>
          <w:lang w:val="hi_IN" w:bidi="hi_IN"/>
        </w:rPr>
        <w:t>मूसा, मध्यस्थ</w:t>
      </w:r>
    </w:p>
    <w:p>
      <w:pPr>
        <w:pStyle w:val="ListBullet"/>
        <w:spacing w:line="240" w:lineRule="auto"/>
        <w:ind w:left="720"/>
      </w:pPr>
      <w:r>
        <w:rPr>
          <w:lang w:val="hi_IN" w:bidi="hi_IN"/>
        </w:rPr>
      </w:r>
      <w:r>
        <w:rPr>
          <w:lang w:val="hi_IN" w:bidi="hi_IN"/>
        </w:rPr>
        <w:t>और परमेश्वर</w:t>
      </w:r>
    </w:p>
    <w:p>
      <w:pPr/>
      <w:r>
        <w:rPr>
          <w:lang w:val="hi_IN" w:bidi="hi_IN"/>
        </w:rPr>
      </w:r>
      <w:r>
        <w:rPr>
          <w:lang w:val="hi_IN" w:bidi="hi_IN"/>
        </w:rPr>
        <w:t>समूह में, भाग के परिवेश के इन हिस्सों पर ध्यान दें:</w:t>
      </w:r>
    </w:p>
    <w:p>
      <w:pPr/>
      <w:r>
        <w:rPr>
          <w:lang w:val="hi_IN" w:bidi="hi_IN"/>
        </w:rPr>
      </w:r>
      <w:r>
        <w:rPr>
          <w:lang w:val="hi_IN" w:bidi="hi_IN"/>
        </w:rPr>
        <w:t>पहले भाग की शुरुआत करने के लिए, पौलुस एक ऐसा प्रश्न पूछता है जिसके उत्तर की पौलुस किसी से अपेक्षा नहीं करता। पौलुस पूछता है कि आखिर परमेश्वर ने व्यवस्था दी ही क्यों। पौलुस उस प्रश्न का उत्तर दे रहा है जिसे गलातिया के लोग सोच सकते हैं या पूछ सकते हैं। पौलुस कहता है कि परमेश्वर ने अपराधों के कारण प्रतिज्ञा के साथ व्यवस्था को जोड़ा। अपराध वह तरीका है जिसे लोग व्यवस्था तोड़ने के लिए चुनते हैं। यदि कोई व्यवस्था न हो, तो लोग व्यवस्था का उल्लंघन नहीं कर सकते, यद्यपि वे फिर भी बुरे कार्य करते रहते हैं। परन्तु अब, जब लोग परमेश्वर की व्यवस्था को जानते हैं और फिर बुरा आचरण करते हैं, तो वे लोग निश्चित रूप से जानते हैं कि वे परमेश्वर की आज्ञा का उल्लंघन कर रहे हैं।</w:t>
      </w:r>
    </w:p>
    <w:p>
      <w:pPr/>
      <w:r>
        <w:rPr>
          <w:lang w:val="hi_IN" w:bidi="hi_IN"/>
        </w:rPr>
      </w:r>
      <w:r>
        <w:rPr>
          <w:lang w:val="hi_IN" w:bidi="hi_IN"/>
        </w:rPr>
        <w:t>यहाँ रुकें और समूह में इस प्रश्न पर चर्चा करें: अपराध पाप के समान ही है, परन्तु अपराध विशेष रूप से इस बात पर बल देता है कि किसी व्यक्ति ने किसी व्यवस्था या आज्ञा को तोड़ा है। आपकी भाषा में, आपके पास उस तरीके के लिए कौन-सा शब्द है जिससे लोग व्यवस्था तोड़ते हैं? इस ऑडियो को यहाँ रोकें।</w:t>
      </w:r>
    </w:p>
    <w:p>
      <w:pPr/>
      <w:r>
        <w:rPr>
          <w:lang w:val="hi_IN" w:bidi="hi_IN"/>
        </w:rPr>
      </w:r>
      <w:r>
        <w:rPr>
          <w:lang w:val="hi_IN" w:bidi="hi_IN"/>
        </w:rPr>
        <w:t>यहाँ रुकें और समूह में इस प्रश्न पर चर्चा करें: एक गतिविधि के रूप में, कल्पना करें कि आप एक शिक्षक हैं और समूह के अन्य लोगों को किसी ऐसे विषय के बारे में एक छोटा पाठ पढ़ाने वाले हैं जिसे वे नहीं जानते। इस विषय के बारे में लोगों के कुछ प्रश्नों के बारे में सोचें। फिर समूह के लोगों को इस विषय के बारे में बताएँ और उन प्रश्नों के उत्तर दें जो आपने सोचा था कि दूसरों के मन में हो सकते हैं। आप कैसे दिखाते हैं कि आप उन सवालों के उत्तर दे रहे हैं जो आपको लगता है कि अन्य लोग पूछ सकते हैं? इस ऑडियो को यहाँ रोकें।</w:t>
      </w:r>
    </w:p>
    <w:p>
      <w:pPr/>
      <w:r>
        <w:rPr>
          <w:lang w:val="hi_IN" w:bidi="hi_IN"/>
        </w:rPr>
      </w:r>
      <w:r>
        <w:rPr>
          <w:lang w:val="hi_IN" w:bidi="hi_IN"/>
        </w:rPr>
        <w:t>ये व्यवस्थाएँ लोगों पर तब तक लागू रहतीं, जब तक कि वह वंशज, अर्थात् यीशु नहीं आ जाता। परमेश्वर ने अब्राहम और अब्राहम के वंश को एक प्रतिज्ञा दी थी, और यह प्रतिज्ञा उसी वंश के विषय में थी। इसलिए कुछ अनुवाद कहते हैं कि परमेश्वर की प्रतिज्ञा उस वंशज को दी गई थी, जबकि कुछ अनुवाद कहते हैं कि परमेश्वर ने उस वंशज के विषय में प्रतिज्ञा की थी।</w:t>
      </w:r>
    </w:p>
    <w:p>
      <w:pPr/>
      <w:r>
        <w:rPr>
          <w:lang w:val="hi_IN" w:bidi="hi_IN"/>
        </w:rPr>
      </w:r>
      <w:r>
        <w:rPr>
          <w:lang w:val="hi_IN" w:bidi="hi_IN"/>
        </w:rPr>
        <w:t>पौलुस समझाता है कि परमेश्वर ने स्वर्गदूतों और मूसा, जो एक मध्यस्थ था, के द्वारा व्यवस्था दी, परन्तु परमेश्वर ने अपनी प्रतिज्ञा अब्राहम को सीधे दी थी। मध्यस्थ वह व्यक्ति होता है जो दो समूहों को एक-दूसरे के साथ समझौता करने में मदद करता है। जब परमेश्वर ने व्यवस्था की वाचा दी, तब उसने एक मध्यस्थ, अर्थात् मूसा का उपयोग किया। लेकिन परमेश्वर एक है। "परमेश्वर एक है" वाक्यांश एक सत्य है जिसे लोग परमेश्वर के बारे में दोहराते हैं। जब पौलुस कहता है कि परमेश्वर एक है, तो उसका अर्थ है कि परमेश्वर ने किसी मध्यस्थ या बीच-बचाव करने वाले व्यक्ति के बिना सीधे कार्य किया। परमेश्वर को किसी मध्यस्थ की आवश्यकता नहीं थी, क्योंकि केवल परमेश्वर ने ही प्रतिज्ञा की थी। पौलुस यह नहीं कहता कि वह यहाँ अब्राहम से की गई प्रतिज्ञा की बात कर रहा है, परन्तु हम देख सकते हैं कि पौलुस इस भाग में उस व्यवस्था की, जो परमेश्वर ने मूसा को दी थी, और उस प्रतिज्ञा की, जो परमेश्वर ने अब्राहम को दी थी, तुलना कैसे कर रहा है।</w:t>
      </w:r>
    </w:p>
    <w:p>
      <w:pPr/>
      <w:r>
        <w:rPr>
          <w:lang w:val="hi_IN" w:bidi="hi_IN"/>
        </w:rPr>
      </w:r>
      <w:r>
        <w:rPr>
          <w:lang w:val="hi_IN" w:bidi="hi_IN"/>
        </w:rPr>
        <w:t>यहाँ रुकें और समूह में इस प्रश्न पर चर्चा करें: एक ऐसी घटना की कहानी सुनाएं जिसमें दो लोग आपस में कोई समझौता करने का प्रयास कर रहे थे, और एक तीसरे व्यक्ति ने, जो उस समझौते का हिस्सा नहीं था, उन दोनों की सहायता की। आपकी भाषा में उस व्यक्ति के लिए कौन-से शब्द या वाक्यांश प्रयोग किए जाते हैं जो अन्य लोगों के बीच समझौता कराने में सहायता करता है? इस ऑडियो को यहाँ रोकें।</w:t>
      </w:r>
    </w:p>
    <w:p>
      <w:pPr/>
      <w:r>
        <w:rPr>
          <w:lang w:val="hi_IN" w:bidi="hi_IN"/>
        </w:rPr>
      </w:r>
      <w:r>
        <w:rPr>
          <w:lang w:val="hi_IN" w:bidi="hi_IN"/>
        </w:rPr>
        <w:t>यहाँ रुकें और समूह के रूप में इस प्रश्न पर चर्चा करें: आप ऐसे समझौते के बारे में कैसे बात करेंगे जिसमें अन्य दो की सहायता के लिए किसी तीसरे व्यक्ति की आवश्यकता नहीं थी? चर्चा करें कि आप पौलुस के इस कथन, “परमेश्वर एक है,” का अनुवाद किस प्रकार करेंगे। आप पौलुस के अभिप्राय का अनुवाद करते हुए कुछ इस प्रकार कह सकते हैं: “परमेश्वर ने सीधे कार्य किया,” या “परमेश्वर ने किसी मध्यस्थ के बिना स्वयं कार्य किया।” इस ऑडियो को यहाँ रोकें।</w:t>
      </w:r>
    </w:p>
    <w:p>
      <w:pPr/>
      <w:r>
        <w:rPr>
          <w:lang w:val="hi_IN" w:bidi="hi_IN"/>
        </w:rPr>
      </w:r>
      <w:r>
        <w:rPr>
          <w:lang w:val="hi_IN" w:bidi="hi_IN"/>
        </w:rPr>
        <w:t>दूसरे भाग में, पौलुस एक और प्रश्न पूछता है जिसका उत्तर पौलुस को किसी से मिलने की उम्मीद नहीं है। पौलुस इस प्रश्न का उपयोग लोगों की उस गलत धारणा को सुधारने के लिए करता है जो उसकी बातों को सुनकर उनके मन में उत्पन्न हो सकती है। पौलुस इस बात पर ज़ोर देता है कि व्यवस्था किसी भी प्रकार से परमेश्वर की प्रतिज्ञाओं के विरोध में या उनके विपरीत नहीं है। फिर पौलुस “एक से अधिक प्रतिज्ञा” कहता है, ताकि उस एक प्रतिज्ञा को संदर्भित किया जा सके जिसे परमेश्वर ने अब्राहम से कई बार दोहराया था।</w:t>
      </w:r>
    </w:p>
    <w:p>
      <w:pPr/>
      <w:r>
        <w:rPr>
          <w:lang w:val="hi_IN" w:bidi="hi_IN"/>
        </w:rPr>
      </w:r>
      <w:r>
        <w:rPr>
          <w:lang w:val="hi_IN" w:bidi="hi_IN"/>
        </w:rPr>
        <w:t>यदि व्यवस्था वही करती जो यहूदी लोग उसके बारे में सोचते थे, तो व्यवस्था प्रतिज्ञा के विरोध में होती। इस बारे में बात करने के लिए पौलुस सच के विपरीत बात कहता है। यदि व्यवस्था लोगों को जीवन देती, तो यह वह तरीका नहीं होता जिसके द्वारा परमेश्वर ने कहा था कि वह लोगों को धर्मी ठहराएगा और उन्हें जीवन प्रदान करेगा। क्योंकि पौलुस पहले ही समझा चुका है कि परमेश्वर लोगों को व्यवस्था का पालन करने के कारण धर्मी नहीं ठहराता, इसलिए उसका अभिप्राय यह है कि ऐसी कोई भी व्यवस्था कहीं नहीं है जो लोगों को जीवन दे सके।</w:t>
      </w:r>
    </w:p>
    <w:p>
      <w:pPr/>
      <w:r>
        <w:rPr>
          <w:lang w:val="hi_IN" w:bidi="hi_IN"/>
        </w:rPr>
      </w:r>
      <w:r>
        <w:rPr>
          <w:lang w:val="hi_IN" w:bidi="hi_IN"/>
        </w:rPr>
        <w:t>यद्यपि व्यवस्था का उद्देश्य प्रतिज्ञा के उद्देश्य से भिन्न है, फिर भी पौलुस दिखाता है कि व्यवस्था लोगों को प्रतिज्ञा की आवश्यकता का एहसास कराती है और उन्हें उसकी प्रतीक्षा करने के लिए प्रेरित करती है। पौलुस पवित्रशास्त्र के बारे में बात करता है, जिसमें व्यवस्था शामिल है, मानो पवित्रशास्त्र कोई न्यायी हो। ये पवित्रशास्त्र और व्यवस्था यह दिखाती थी कि लोग दोषी हैं, ताकि लोग समझ सकें कि पाप लोगों को नियंत्रित करता है। तब लोग देखेंगे कि उन्हें उस चीज़ की कितनी आवश्यकता है जो परमेश्वर ने प्रतिज्ञा की है। लोग इस प्रतिज्ञा को यीशु मसीह पर विश्वास करने के द्वारा, अर्थात् उस पर भरोसा रखने के कारण प्राप्त करते हैं। और परमेश्वर उन लोगों को प्रतिज्ञा देता है जो विश्वास करते हैं। पौलुस इस बात को दोहराता है कि परमेश्वर यह प्रतिज्ञा उन लोगों को देता है जो मसीह पर विश्वास करते हैं, ताकि वह इस सत्य के महत्व पर विशेष बल दे सके। लोगों का विश्वास लोगों के व्यवस्था का पालन करने के तरीके से अधिक महत्वपूर्ण है।</w:t>
      </w:r>
    </w:p>
    <w:p>
      <w:pPr/>
      <w:r>
        <w:rPr>
          <w:lang w:val="hi_IN" w:bidi="hi_IN"/>
        </w:rPr>
      </w:r>
      <w:r>
        <w:rPr>
          <w:lang w:val="hi_IN" w:bidi="hi_IN"/>
        </w:rPr>
        <w:t>यहाँ रुकें और इस प्रश्न पर समूह में चर्चा करें: इस भाग में पौलुस विभिन्न व्यक्तियों और व्यवस्था से संबंधित उनकी भूमिकाओं का उल्लेख करता है: एक अपराधी, जो व्यवस्था का उल्लंघन करता है; एक न्यायी, जो व्यवस्था तोड़ने वाले को दण्ड देता है; और एक जेलर या पहरेदार, जो अपराधी को बन्दी बनाकर रखता है। उस समय की कोई कहानी बताइए जब किसी को किसी व्यवस्था को तोड़कर दण्ड मिला हो। इस प्रक्रिया में किस प्रकार के लोग शामिल थे? चर्चा करें कि आपकी भाषा में उन अधिकारियों के लिए कौन-से शब्द या वाक्यांश प्रयोग किए जाते हैं जो दण्ड देने का आदेश देते हैं और फिर उस दण्ड को लागू भी करते हैं। इस ऑडियो को यहाँ रोकें।</w:t>
      </w:r>
    </w:p>
    <w:p>
      <w:pPr/>
      <w:r>
        <w:rPr>
          <w:lang w:val="hi_IN" w:bidi="hi_IN"/>
        </w:rPr>
      </w:r>
      <w:r>
        <w:rPr>
          <w:lang w:val="hi_IN" w:bidi="hi_IN"/>
        </w:rPr>
        <w:t>तीसरे भाग में, पौलुस इस विषय में बात करता है कि विश्वास के आने से पहले व्यवस्था लोगों पर अधिकार रखती थी। विश्वास के आने का अर्थ है मसीह का आना जिसने लोगों के लिए मसीह पर विश्वास करना संभव बना दिया। इसलिए पौलुस उस समय का उल्लेख कर रहा है जब परमेश्वर ने उन लोगों को मसीह पर विश्वास करने के कारण धर्मी ठहराया था। पौलुस कहता है कि व्यवस्था लोगों पर उसी प्रकार अधिकार रखती थी जैसे कोई पहरेदार बन्दीगृह में कैदियों की निगरानी करता है। व्यवस्था लोगों का संरक्षक था, जब तक कि परमेश्वर ने लोगों को यह नहीं दिखाया कि उन्हें मसीह पर विश्वास करना चाहिए।</w:t>
      </w:r>
    </w:p>
    <w:p>
      <w:pPr/>
      <w:r>
        <w:rPr>
          <w:lang w:val="hi_IN" w:bidi="hi_IN"/>
        </w:rPr>
      </w:r>
      <w:r>
        <w:rPr>
          <w:lang w:val="hi_IN" w:bidi="hi_IN"/>
        </w:rPr>
        <w:t>पौलुस व्यवस्था की तुलना उस संरक्षक या दास से भी करता है जिसे एक स्वामी अपने बच्चे की जिम्मेदारी सौंपता था। जिस प्रकार एक संरक्षक एक निश्चित समय तक बच्चे पर नियंत्रण रखता था, उसी प्रकार मसीह के आने तक व्यवस्था लोगों पर नियंत्रण रखती थी। पौलुस स्पष्ट रूप से कहता है कि अब लोग मसीह पर विश्वास कर सकते हैं, इसलिए अब हमें व्यवस्था की आवश्यकता एक संरक्षक के रूप में नहीं रही।</w:t>
      </w:r>
    </w:p>
    <w:p>
      <w:pPr/>
      <w:r>
        <w:rPr>
          <w:lang w:val="hi_IN" w:bidi="hi_IN"/>
        </w:rPr>
      </w:r>
      <w:r>
        <w:rPr>
          <w:lang w:val="hi_IN" w:bidi="hi_IN"/>
        </w:rPr>
        <w:t>यहाँ रुकें और समूह में चर्चा करें कि आप संरक्षक के विचार का अनुवाद कैसे करेंगे। यद्यपि यह दास बच्चे को विद्यालय ले जाता था और रीति-रिवाजों तथा पढ़ाई में उसकी सहायता करता था, फिर भी वह शिक्षक नहीं था। इसलिए यहाँ शिक्षक शब्द उचित अनुवाद नहीं है। इस ऑडियो को यहाँ रोकें।</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w:t>
      </w:r>
      <w:r>
        <w:rPr>
          <w:lang w:val="hi_IN" w:bidi="hi_IN"/>
        </w:rPr>
      </w:r>
    </w:p>
    <w:p>
      <w:pPr>
        <w:pStyle w:val="Heading3"/>
      </w:pPr>
      <w:r>
        <w:rPr>
          <w:lang w:val="hi_IN" w:bidi="hi_IN"/>
        </w:rPr>
        <w:t>पाठ को नाटकीय रूप देना</w:t>
      </w:r>
    </w:p>
    <w:p>
      <w:pPr/>
      <w:r>
        <w:rPr>
          <w:lang w:val="hi_IN" w:bidi="hi_IN"/>
        </w:rPr>
      </w:r>
      <w:r>
        <w:rPr>
          <w:lang w:val="hi_IN" w:bidi="hi_IN"/>
        </w:rPr>
        <w:t>गलातियों 3:19–25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नाटक के रूप में प्रस्तुत करेगा।</w:t>
      </w:r>
    </w:p>
    <w:p>
      <w:pPr/>
      <w:r>
        <w:rPr>
          <w:lang w:val="hi_IN" w:bidi="hi_IN"/>
        </w:rPr>
      </w:r>
      <w:r>
        <w:rPr>
          <w:lang w:val="hi_IN" w:bidi="hi_IN"/>
        </w:rPr>
        <w:t xml:space="preserve">इस भाग में तीन हिस्से हैं। </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पौलुस</w:t>
      </w:r>
    </w:p>
    <w:p>
      <w:pPr>
        <w:pStyle w:val="ListBullet"/>
        <w:spacing w:line="240" w:lineRule="auto"/>
        <w:ind w:left="720"/>
      </w:pPr>
      <w:r>
        <w:rPr>
          <w:lang w:val="hi_IN" w:bidi="hi_IN"/>
        </w:rPr>
      </w:r>
      <w:r>
        <w:rPr>
          <w:lang w:val="hi_IN" w:bidi="hi_IN"/>
        </w:rPr>
        <w:t>गलाती विश्वासी</w:t>
      </w:r>
    </w:p>
    <w:p>
      <w:pPr>
        <w:pStyle w:val="ListBullet"/>
        <w:spacing w:line="240" w:lineRule="auto"/>
        <w:ind w:left="720"/>
      </w:pPr>
      <w:r>
        <w:rPr>
          <w:lang w:val="hi_IN" w:bidi="hi_IN"/>
        </w:rPr>
      </w:r>
      <w:r>
        <w:rPr>
          <w:lang w:val="hi_IN" w:bidi="hi_IN"/>
        </w:rPr>
        <w:t>यीशु मसीह, जो अब्राहम का वंशज है</w:t>
      </w:r>
    </w:p>
    <w:p>
      <w:pPr>
        <w:pStyle w:val="ListBullet"/>
        <w:spacing w:line="240" w:lineRule="auto"/>
        <w:ind w:left="720"/>
      </w:pPr>
      <w:r>
        <w:rPr>
          <w:lang w:val="hi_IN" w:bidi="hi_IN"/>
        </w:rPr>
      </w:r>
      <w:r>
        <w:rPr>
          <w:lang w:val="hi_IN" w:bidi="hi_IN"/>
        </w:rPr>
        <w:t>स्वर्गदूत</w:t>
      </w:r>
    </w:p>
    <w:p>
      <w:pPr>
        <w:pStyle w:val="ListBullet"/>
        <w:spacing w:line="240" w:lineRule="auto"/>
        <w:ind w:left="720"/>
      </w:pPr>
      <w:r>
        <w:rPr>
          <w:lang w:val="hi_IN" w:bidi="hi_IN"/>
        </w:rPr>
      </w:r>
      <w:r>
        <w:rPr>
          <w:lang w:val="hi_IN" w:bidi="hi_IN"/>
        </w:rPr>
        <w:t>मूसा, मध्यस्थ</w:t>
      </w:r>
    </w:p>
    <w:p>
      <w:pPr>
        <w:pStyle w:val="ListBullet"/>
        <w:spacing w:line="240" w:lineRule="auto"/>
        <w:ind w:left="720"/>
      </w:pPr>
      <w:r>
        <w:rPr>
          <w:lang w:val="hi_IN" w:bidi="hi_IN"/>
        </w:rPr>
      </w:r>
      <w:r>
        <w:rPr>
          <w:lang w:val="hi_IN" w:bidi="hi_IN"/>
        </w:rPr>
        <w:t>और परमेश्वर</w:t>
      </w:r>
    </w:p>
    <w:p>
      <w:pPr/>
      <w:r>
        <w:rPr>
          <w:lang w:val="hi_IN" w:bidi="hi_IN"/>
        </w:rPr>
      </w:r>
      <w:r>
        <w:rPr>
          <w:lang w:val="hi_IN" w:bidi="hi_IN"/>
        </w:rPr>
        <w:t>एक 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प्रवाह, कथानक और कालक्रम पर ध्यान दें। यह सुनिश्चित करें कि आपसे इस भाग के कठिन या महत्वपूर्ण हिस्सों का अभिनय करना छूट न जाए। इस भाग के हर हिस्से को याद करने में एक दूसरे की सहायता करें।</w:t>
      </w:r>
    </w:p>
    <w:p>
      <w:pPr/>
      <w:r>
        <w:rPr>
          <w:lang w:val="hi_IN" w:bidi="hi_IN"/>
        </w:rPr>
      </w:r>
      <w:r>
        <w:rPr>
          <w:lang w:val="hi_IN" w:bidi="hi_IN"/>
        </w:rPr>
        <w:t>इस ऑडियो को यहाँ रोकें और इस भाग का अभिनय करें।</w:t>
      </w:r>
    </w:p>
    <w:p>
      <w:pPr/>
      <w:r>
        <w:rPr>
          <w:lang w:val="hi_IN" w:bidi="hi_IN"/>
        </w:rPr>
      </w:r>
      <w:r>
        <w:rPr>
          <w:lang w:val="hi_IN" w:bidi="hi_IN"/>
        </w:rPr>
        <w:t>समूह को इस भाग का अभिनय दूसरी बार करना चाहिए। नाटक में कुछ जगहों पर, नाटक को रोकें और पात्र निभाने वाले व्यक्ति से पूछें, "आप क्या महसूस कर रहे हैं या क्या सोच रहे हैं?" पात्र निभाने वाले व्यक्ति को यह उत्तर देना चाहिए कि यदि वह उस पात्र की जगह होता, तो वह क्या महसूस करता या सोचता। उसके बाद नाटक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नीचे अभिनय और उसके संभावित उत्तरों का एक उदाहरण दिया गया है।</w:t>
      </w:r>
    </w:p>
    <w:p>
      <w:pPr/>
      <w:r>
        <w:rPr>
          <w:lang w:val="hi_IN" w:bidi="hi_IN"/>
        </w:rPr>
      </w:r>
      <w:r>
        <w:rPr>
          <w:lang w:val="hi_IN" w:bidi="hi_IN"/>
        </w:rPr>
        <w:t>पौलुस कहता है, "इसलिए, तुम सोच सकते हो कि परमेश्वर ने व्यवस्था क्यों दी। परमेश्वर ने हमें यह दिखाने के लिए व्यवस्था दी कि पाप क्या है। परमेश्वर चाहता था कि लोग व्यवस्था का पालन तब तक करें, जब तक अब्राहम का वह विशेष वंशज न आ जाए। यह मसीह था, जिससे परमेश्वर ने एक प्रतिज्ञा की थी। परमेश्वर ने अपनी व्यवस्था अपने लोगों को स्वर्गदूतों और मूसा के माध्यम से दी, जो दो पक्षों के बीच कार्य करने वाला एक मध्यस्थ था। परन्तु जब परमेश्वर, जो एक है, ने अब्राहम को अपनी प्रतिज्ञा दी, तब उसने किसी मध्यस्थ का उपयोग नहीं किया।"</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पौलुस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पौलुस कहता है, "फिर कुछ लोग यह सोच सकते हैं कि परमेश्वर की व्यवस्था और परमेश्वर की प्रतिज्ञाएँ सहमत नहीं हैं। लेकिन यह बिल्कुल सच नहीं है! मैं यह इसलिए कहता हूँ क्योंकि यदि परमेश्वर ने व्यवस्था इस उद्देश्य से दी होती कि लोग हमेशा जीवित रहें, तो लोग व्यवस्था का पालन करके धर्मी ठहर सकते थे। लेकिन व्यवस्था जीवन नहीं दे सकती। इसके विपरीत, पवित्रशास्त्र एक न्यायी की भाँति यह घोषित करता है कि पाप करने की प्रवृत्ति का अधिकार सभी लोगों पर है। यह इसलिए हुआ ताकि परमेश्वर उस आशीष को, जिसकी उसने प्रतिज्ञा की थी, उन लोगों को दे सके जो यीशु मसीह पर विश्वास रखते हैं। परमेश्वर यह प्रतिज्ञा उन लोगों को देता है जो विश्वास करते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परमेश्वर की भूमिका निभाने वाले व्यक्ति से पूछें, "आप कैसा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फिर पौलुस कहता है, "इससे पहले कि वह समय आता जब लोग मसीह पर विश्वास कर सकते थे, व्यवस्था उस पहरेदार के समान थी जिसने हमें कारागार में बंदी बनाए रखा था। व्यवस्था ने हमें तब तक कारागार में रखा, जब तक कि परमेश्वर ने हमें यह दिखाया कि हमें मसीह पर विश्वास करना चाहिए। मैं एक और उदाहरण का उपयोग करता हूँ: व्यवस्था उस व्यक्ति के समान थी जो एक बच्चे की निगरानी करता है। मसीह के आने तक व्यवस्था हम पर अधिकार रखती थी, ताकि जब मसीह आए, तब परमेश्वर हमारे विश्वास के कारण हमें धर्मी ठहराए। मसीह आ चुका है, और लोग परमेश्वर से धर्मी ठहराए जाने के लिए मसीह पर विश्वास करते हैं। इसका अर्थ है कि व्यवस्था का हम पर नियंत्रण रखने का कार्य समाप्त हो गया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गलातियों की भूमिका निभाने वाले व्यक्ति से पूछें, "आप क्या महसूस कर रहे हैं या क्या सोच रहे हैं?" वह व्यक्ति इस तरह से उत्तर दे सकता है:</w:t>
      </w:r>
      <w:r>
        <w:rPr>
          <w:lang w:val="hi_IN" w:bidi="hi_IN"/>
        </w:rPr>
      </w:r>
    </w:p>
    <w:p>
      <w:pPr>
        <w:pStyle w:val="Heading3"/>
      </w:pPr>
      <w:r>
        <w:rPr>
          <w:lang w:val="hi_IN" w:bidi="hi_IN"/>
        </w:rPr>
        <w:t>आवश्यक जानकारी</w:t>
      </w:r>
    </w:p>
    <w:p>
      <w:pPr/>
      <w:r>
        <w:rPr>
          <w:lang w:val="hi_IN" w:bidi="hi_IN"/>
        </w:rPr>
      </w:r>
      <w:r>
        <w:rPr>
          <w:lang w:val="hi_IN" w:bidi="hi_IN"/>
        </w:rPr>
        <w:t>गलातियों 3:19–25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मुख्य शब्दों और शब्दावलियों पर चर्चा करेगा।</w:t>
      </w:r>
    </w:p>
    <w:p>
      <w:pPr/>
      <w:r>
        <w:rPr>
          <w:lang w:val="hi_IN" w:bidi="hi_IN"/>
        </w:rPr>
      </w:r>
      <w:r>
        <w:rPr>
          <w:lang w:val="hi_IN" w:bidi="hi_IN"/>
        </w:rPr>
        <w:t xml:space="preserve">पौलुस इस भाग में </w:t>
      </w:r>
      <w:r>
        <w:rPr>
          <w:b/>
          <w:lang w:val="hi_IN" w:bidi="hi_IN"/>
        </w:rPr>
        <w:t>व्यवस्था</w:t>
      </w:r>
      <w:r>
        <w:rPr>
          <w:lang w:val="hi_IN" w:bidi="hi_IN"/>
        </w:rPr>
        <w:t xml:space="preserve"> के बारे में बात करता है। यह व्यवस्था उन निर्देशों का समूह है जो परमेश्वर ने इस्राएल के लोगों को दिए हैं। पौलुस यह भी कहता है कि ऐसी किसी भी प्रकार की व्यवस्था कहीं नहीं है जो लोगों को धार्मिकता और जीवन दे सके। व्यवस्था के बारे में अधिक जानकारी के लिए, मुख्य शब्दावली देखें। व्यवस्था के लिए उसी शब्द या वाक्यांश का उपयोग करें जिसका उपयोग आपने पिछले भागों में किया है।</w:t>
      </w:r>
    </w:p>
    <w:p>
      <w:pPr/>
      <w:r>
        <w:rPr>
          <w:lang w:val="hi_IN" w:bidi="hi_IN"/>
        </w:rPr>
      </w:r>
      <w:r>
        <w:rPr>
          <w:lang w:val="hi_IN" w:bidi="hi_IN"/>
        </w:rPr>
        <w:t>परमेश्वर ने व्यवस्था इसलिए दी ताकि लोगों को यह पता चल सके कि अपराध क्या होते हैं। अपराध वह तरीका है जिससे लोग व्यवस्था तोड़ते हैं।</w:t>
      </w:r>
    </w:p>
    <w:p>
      <w:pPr/>
      <w:r>
        <w:rPr>
          <w:lang w:val="hi_IN" w:bidi="hi_IN"/>
        </w:rPr>
      </w:r>
      <w:r>
        <w:rPr>
          <w:lang w:val="hi_IN" w:bidi="hi_IN"/>
        </w:rPr>
        <w:t xml:space="preserve">यहाँ रुकें और समूह में चर्चा करें कि आप </w:t>
      </w:r>
      <w:r>
        <w:rPr>
          <w:b/>
          <w:lang w:val="hi_IN" w:bidi="hi_IN"/>
        </w:rPr>
        <w:t xml:space="preserve">अपराध </w:t>
      </w:r>
      <w:r>
        <w:rPr>
          <w:lang w:val="hi_IN" w:bidi="hi_IN"/>
        </w:rPr>
        <w:t xml:space="preserve"> के लिए किस शब्द या वाक्यांश का उपयोग करेंगे। यदि आपने बाइबल की किसी और पुस्तक में इस शब्द का पहले ही अनुवाद किया है, तो यहाँ भी वही शब्द प्रयोग करें जो आपने वहाँ किया था। इस ऑडियो को यहाँ रोकें।</w:t>
      </w:r>
    </w:p>
    <w:p>
      <w:pPr/>
      <w:r>
        <w:rPr>
          <w:lang w:val="hi_IN" w:bidi="hi_IN"/>
        </w:rPr>
      </w:r>
      <w:r>
        <w:rPr>
          <w:lang w:val="hi_IN" w:bidi="hi_IN"/>
        </w:rPr>
        <w:t xml:space="preserve">व्यवस्था केवल तब तक बनी रहनी थी जब तक कि वह </w:t>
      </w:r>
      <w:r>
        <w:rPr>
          <w:b/>
          <w:lang w:val="hi_IN" w:bidi="hi_IN"/>
        </w:rPr>
        <w:t>वंश</w:t>
      </w:r>
      <w:r>
        <w:rPr>
          <w:lang w:val="hi_IN" w:bidi="hi_IN"/>
        </w:rPr>
        <w:t xml:space="preserve"> न आ जाए। मनुष्यों के संबंध में, किसी व्यक्ति का बीज उसके वंशजों के बारे में बात करने का एक तरीका है। जब आप किसी व्यक्ति के वंश की बात करते हैं, तो आप उस एक व्यक्ति की बात कर रहे हो सकते हैं, या फिर उन लोगों के समूह की जो उस व्यक्ति के वंशज हैं। यह वंश यीशु है। वंश के बारे में अधिक जानकारी के लिए, मुख्य शब्दावली देखें। वंश के लिए उसी शब्द या वाक्यांश का उपयोग करें जिसका उपयोग आपने पिछले भागों में किया था।</w:t>
      </w:r>
    </w:p>
    <w:p>
      <w:pPr/>
      <w:r>
        <w:rPr>
          <w:lang w:val="hi_IN" w:bidi="hi_IN"/>
        </w:rPr>
      </w:r>
      <w:r>
        <w:rPr>
          <w:lang w:val="hi_IN" w:bidi="hi_IN"/>
        </w:rPr>
        <w:t>परमेश्वर की प्रतिज्ञा उस वंश को दर्शाती थी। प्रतिज्ञा के लिए उसी शब्द या वाक्यांश का उपयोग करें जिसका उपयोग आपने पिछले भागों में किया था।</w:t>
      </w:r>
    </w:p>
    <w:p>
      <w:pPr/>
      <w:r>
        <w:rPr>
          <w:lang w:val="hi_IN" w:bidi="hi_IN"/>
        </w:rPr>
      </w:r>
      <w:r>
        <w:rPr>
          <w:lang w:val="hi_IN" w:bidi="hi_IN"/>
        </w:rPr>
        <w:t xml:space="preserve">परमेश्वर ने </w:t>
      </w:r>
      <w:r>
        <w:rPr>
          <w:b/>
          <w:lang w:val="hi_IN" w:bidi="hi_IN"/>
        </w:rPr>
        <w:t>स्वर्गदूतों</w:t>
      </w:r>
      <w:r>
        <w:rPr>
          <w:lang w:val="hi_IN" w:bidi="hi_IN"/>
        </w:rPr>
        <w:t xml:space="preserve"> और मूसा के द्वारा लोगों को व्यवस्था दी। स्वर्गदूत एक अलौकिक, आत्मिक प्राणी है जिसे परमेश्वर ने बनाया है। स्वर्गदूत लोगों को परमेश्वर के संदेश देते हैं। कुछ स्वर्गदूत इतने अधिकार के साथ बोलते हैं कि ऐसा प्रतीत होता है मानो स्वयं परमेश्वर बोल रहा हो। स्वर्गदूत के बारे में अधिक जानकारी के लिए, मुख्य शब्दावली देखें। स्वर्गदूत के लिए उसी शब्द या वाक्यांश का उपयोग करें जिसका उपयोग आपने पिछले भागों में किया है। </w:t>
      </w:r>
    </w:p>
    <w:p>
      <w:pPr/>
      <w:r>
        <w:rPr>
          <w:lang w:val="hi_IN" w:bidi="hi_IN"/>
        </w:rPr>
      </w:r>
      <w:r>
        <w:rPr>
          <w:lang w:val="hi_IN" w:bidi="hi_IN"/>
        </w:rPr>
        <w:t>पौलुस मूसा को एक मध्यस्थ कहता है। मध्यस्थ वह व्यक्ति होता है जो दो या दो से अधिक लोगों या समूहों को एक समझौता करने में मदद करता है।</w:t>
      </w:r>
    </w:p>
    <w:p>
      <w:pPr/>
      <w:r>
        <w:rPr>
          <w:lang w:val="hi_IN" w:bidi="hi_IN"/>
        </w:rPr>
      </w:r>
      <w:r>
        <w:rPr>
          <w:lang w:val="hi_IN" w:bidi="hi_IN"/>
        </w:rPr>
        <w:t xml:space="preserve">यहाँ रुकें और समूह में चर्चा करें कि आप </w:t>
      </w:r>
      <w:r>
        <w:rPr>
          <w:b/>
          <w:lang w:val="hi_IN" w:bidi="hi_IN"/>
        </w:rPr>
        <w:t>मध्यस्थ</w:t>
      </w:r>
      <w:r>
        <w:rPr>
          <w:lang w:val="hi_IN" w:bidi="hi_IN"/>
        </w:rPr>
        <w:t xml:space="preserve"> के लिए किस शब्द या वाक्यांश का उपयोग करेंगे। यदि आपने बाइबल की किसी और पुस्तक में इस शब्द का पहले ही अनुवाद किया है, तो यहाँ भी वही शब्द प्रयोग करें जो आपने वहाँ किया था। इस ऑडियो को यहाँ रोकें।</w:t>
      </w:r>
    </w:p>
    <w:p>
      <w:pPr/>
      <w:r>
        <w:rPr>
          <w:lang w:val="hi_IN" w:bidi="hi_IN"/>
        </w:rPr>
      </w:r>
      <w:r>
        <w:rPr>
          <w:lang w:val="hi_IN" w:bidi="hi_IN"/>
        </w:rPr>
        <w:t xml:space="preserve">व्यवस्था निश्चित रूप से </w:t>
      </w:r>
      <w:r>
        <w:rPr>
          <w:b/>
          <w:lang w:val="hi_IN" w:bidi="hi_IN"/>
        </w:rPr>
        <w:t>धार्मिकता</w:t>
      </w:r>
      <w:r>
        <w:rPr>
          <w:lang w:val="hi_IN" w:bidi="hi_IN"/>
        </w:rPr>
        <w:t xml:space="preserve"> नहीं देती है। जो व्यक्ति धर्मी है वह सही तरीके से व्यवहार करता है। जब लोग यीशु पर भरोसा करते हैं, तो परमेश्वर यह घोषणा करता है कि वे लोग धर्मी हैं। धार्मिकता के बारे में अधिक जानकारी के लिए मुख्य शब्दावली देखें। धर्मी के लिए वही शब्द या वाक्यांश इस्तेमाल करें, जो आपने पिछले भागों में इस्तेमाल किया है। </w:t>
      </w:r>
    </w:p>
    <w:p>
      <w:pPr/>
      <w:r>
        <w:rPr>
          <w:lang w:val="hi_IN" w:bidi="hi_IN"/>
        </w:rPr>
      </w:r>
      <w:r>
        <w:rPr>
          <w:lang w:val="hi_IN" w:bidi="hi_IN"/>
        </w:rPr>
        <w:t xml:space="preserve">पौलुस </w:t>
      </w:r>
      <w:r>
        <w:rPr>
          <w:b/>
          <w:lang w:val="hi_IN" w:bidi="hi_IN"/>
        </w:rPr>
        <w:t>पवित्रशास्त्र</w:t>
      </w:r>
      <w:r>
        <w:rPr>
          <w:lang w:val="hi_IN" w:bidi="hi_IN"/>
        </w:rPr>
        <w:t xml:space="preserve"> की तुलना एक न्यायी से करता है। जब नए नियम में लोग पवित्रशास्त्र या पवित्रशास्त्रों की बात करते हैं, तो वे बाइबल के उस भाग की ओर संकेत करते हैं जिसे आज विश्वासी पुराना नियम कहते हैं। इसमें वह व्यवस्था शामिल है जो परमेश्वर ने अपने लोगों के लिए मूसा को दी थी। पवित्र शास्त्र के बारे में अधिक जानकारी के लिए, मुख्य शब्दावली देखें। पवित्रशास्त्र के लिए उसी शब्द या वाक्यांश का उपयोग करें जिसका उपयोग आपने पिछले भागों में किया है।</w:t>
      </w:r>
    </w:p>
    <w:p>
      <w:pPr/>
      <w:r>
        <w:rPr>
          <w:lang w:val="hi_IN" w:bidi="hi_IN"/>
        </w:rPr>
      </w:r>
      <w:r>
        <w:rPr>
          <w:b/>
          <w:lang w:val="hi_IN" w:bidi="hi_IN"/>
        </w:rPr>
        <w:t>पाप</w:t>
      </w:r>
      <w:r>
        <w:rPr>
          <w:lang w:val="hi_IN" w:bidi="hi_IN"/>
        </w:rPr>
        <w:t xml:space="preserve"> करने की इच्छा की हर किसी पर शक्ति होती है। पाप परमेश्वर के खिलाफ अनाज्ञाकारिता का कार्य है। परमेश्वर ने अच्छी व्यवस्था बनाई है, और यदि लोग इन व्यवस्थाओं का पालन करेंगे, तो वे शांति से एक साथ रह सकेंगे। लेकिन लोग लगातार परमेश्वर की व्यवस्थाओं का उल्लंघन करते हैं, और जब वे ऐसा करते हैं, तब वे पाप करते हैं। पाप के बारे में अधिक जानकारी के लिए, मुख्य शब्दावली को देखें। पाप के लिए उसी शब्द या वाक्यांश का उपयोग करें जिसका उपयोग आपने पिछले भागों में किया है।</w:t>
      </w:r>
    </w:p>
    <w:p>
      <w:pPr/>
      <w:r>
        <w:rPr>
          <w:lang w:val="hi_IN" w:bidi="hi_IN"/>
        </w:rPr>
      </w:r>
      <w:r>
        <w:rPr>
          <w:lang w:val="hi_IN" w:bidi="hi_IN"/>
        </w:rPr>
        <w:t xml:space="preserve">जब लोग यीशु मसीह पर </w:t>
      </w:r>
      <w:r>
        <w:rPr>
          <w:b/>
          <w:lang w:val="hi_IN" w:bidi="hi_IN"/>
        </w:rPr>
        <w:t>विश्वास</w:t>
      </w:r>
      <w:r>
        <w:rPr>
          <w:lang w:val="hi_IN" w:bidi="hi_IN"/>
        </w:rPr>
        <w:t xml:space="preserve"> करते हैं, तो परमेश्वर उन्हें वह देता है जिसकी उसने प्रतिज्ञा की थी। विश्वास का अर्थ है किसी पर भरोसा करना, यह यकीन और विश्वास करना कि वह जो कहता है वह सच है। विश्वास के बारे में अधिक जानकारी के लिए, मुख्य शब्दावली को देखें। विश्वास के लिए उसी शब्द या वाक्यांश का उपयोग करें जो आपने पिछले भागों में उपयोग किया है।</w:t>
      </w:r>
    </w:p>
    <w:p>
      <w:pPr/>
      <w:r>
        <w:rPr>
          <w:lang w:val="hi_IN" w:bidi="hi_IN"/>
        </w:rPr>
      </w:r>
      <w:r>
        <w:rPr>
          <w:b/>
          <w:lang w:val="hi_IN" w:bidi="hi_IN"/>
        </w:rPr>
        <w:t>मसीह</w:t>
      </w:r>
      <w:r>
        <w:rPr>
          <w:lang w:val="hi_IN" w:bidi="hi_IN"/>
        </w:rPr>
        <w:t xml:space="preserve"> यीशु के लिए एक उपाधि है जो विश्वासियों को याद दिलाती है कि यीशु मसीहा या उद्धारकर्ता है। मसीह के बारे में अधिक जानकारी के लिए, मुख्य शब्दावली को देखें। मसीह के लिए उसी शब्द या वाक्यांश का उपयोग करें जिसका उपयोग आपने पिछले भागों में किया है।</w:t>
      </w:r>
    </w:p>
    <w:p>
      <w:pPr/>
      <w:r>
        <w:rPr>
          <w:lang w:val="hi_IN" w:bidi="hi_IN"/>
        </w:rPr>
      </w:r>
      <w:r>
        <w:rPr>
          <w:lang w:val="hi_IN" w:bidi="hi_IN"/>
        </w:rPr>
        <w:t xml:space="preserve">जब मसीह आए, तब परमेश्वर ने लोगों को उनके विश्वास के कारण </w:t>
      </w:r>
      <w:r>
        <w:rPr>
          <w:b/>
          <w:lang w:val="hi_IN" w:bidi="hi_IN"/>
        </w:rPr>
        <w:t>धर्मी</w:t>
      </w:r>
      <w:r>
        <w:rPr>
          <w:lang w:val="hi_IN" w:bidi="hi_IN"/>
        </w:rPr>
        <w:t xml:space="preserve"> ठहराया। जब परमेश्वर किसी व्यक्ति को धर्मी ठहराता है, तो इसका अर्थ है कि वह व्यक्ति धर्मी है और उसका परमेश्वर के साथ सही संबंध है। धर्मी ठहराने के बारे में अधिक जानकारी के लिए, मुख्य शब्दावली देखें। धर्मी ठहराने के लिए उसी शब्द या वाक्यांश का उपयोग करें जिसका उपयोग आपने पिछले भागों में किया है।</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ऑडियो को यहाँ रोकें।</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समूह के किसी अन्य सदस्य को भाग का अगला हिस्सा बताना चाहिए और रुक जाना चाहिए। ऐसा तब तक करें जब तक कि समूह ने पूरा भाग दोहरा न दिया हो। इस चरण में समूह के सदस्य एक-दूसरे की गलतियों को सुधार सकते हैं।</w:t>
      </w:r>
    </w:p>
    <w:p>
      <w:pPr/>
      <w:r>
        <w:rPr>
          <w:lang w:val="hi_IN" w:bidi="hi_IN"/>
        </w:rPr>
      </w:r>
      <w:r>
        <w:rPr>
          <w:lang w:val="hi_IN" w:bidi="hi_IN"/>
        </w:rPr>
        <w:t>इस ऑडियो को यहाँ रोकें।</w:t>
      </w:r>
    </w:p>
    <w:p>
      <w:pPr/>
      <w:r>
        <w:rPr>
          <w:lang w:val="hi_IN" w:bidi="hi_IN"/>
        </w:rPr>
      </w:r>
      <w:r>
        <w:rPr>
          <w:lang w:val="hi_IN" w:bidi="hi_IN"/>
        </w:rPr>
        <w:t xml:space="preserve">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प्रयोग कर सकता है। </w:t>
      </w:r>
    </w:p>
    <w:p>
      <w:pPr/>
      <w:r>
        <w:rPr>
          <w:lang w:val="hi_IN" w:bidi="hi_IN"/>
        </w:rPr>
      </w:r>
      <w:r>
        <w:rPr>
          <w:lang w:val="hi_IN" w:bidi="hi_IN"/>
        </w:rPr>
        <w:t>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w:t>
      </w:r>
    </w:p>
    <w:p>
      <w:pPr/>
      <w:r>
        <w:rPr>
          <w:lang w:val="hi_IN" w:bidi="hi_IN"/>
        </w:rPr>
      </w:r>
      <w:r>
        <w:rPr>
          <w:lang w:val="hi_IN" w:bidi="hi_IN"/>
        </w:rPr>
        <w:t>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गलातियों 3:26–4:7</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गलातियों 3:26–4:7 को सुनें और अपने मन में रखें।</w:t>
      </w:r>
    </w:p>
    <w:p>
      <w:pPr/>
      <w:r>
        <w:rPr>
          <w:lang w:val="hi_IN" w:bidi="hi_IN"/>
        </w:rPr>
      </w:r>
      <w:r>
        <w:rPr>
          <w:lang w:val="hi_IN" w:bidi="hi_IN"/>
        </w:rPr>
        <w:t>यदि सम्भव हो, तो गलातियों 3:26–4:7 का ऑडियो संस्करण तीन बार, तीन अलग-अलग अनुवादों में सुनें।</w:t>
      </w:r>
    </w:p>
    <w:p>
      <w:pPr/>
      <w:r>
        <w:rPr>
          <w:lang w:val="hi_IN" w:bidi="hi_IN"/>
        </w:rPr>
      </w:r>
      <w:r>
        <w:rPr>
          <w:lang w:val="hi_IN" w:bidi="hi_IN"/>
        </w:rPr>
        <w:t>इस ऑडियो को यहाँ रोकें।</w:t>
      </w:r>
    </w:p>
    <w:p>
      <w:pPr/>
      <w:r>
        <w:rPr>
          <w:lang w:val="hi_IN" w:bidi="hi_IN"/>
        </w:rPr>
      </w:r>
      <w:r>
        <w:rPr>
          <w:lang w:val="hi_IN" w:bidi="hi_IN"/>
        </w:rPr>
        <w:t>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यीशु या पवित्र आत्मा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गलातियों 3:26–4:7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पौलुस ने पिछले भाग में अभी-अभी कहा है कि क्योंकि अब हम मसीह पर भरोसा करते हैं, इसलिए व्यवस्था अब विश्वासियों पर अधिकार नहीं रखती। यह इसलिए है क्योंकि विश्वासी अब परमेश्वर के बच्चे हैं, जैसा कि पौलुस इस भाग में गलातियों को याद दिलाता है। परमेश्वर के सभी बच्चे एकजुट और समान हैं, चाहे वे कोई भी हों। पौलुस उन लोगों की तुलना, जो व्यवस्था के अधीन रहते थे, दासों और ऐसे बच्चों से करता है जो अभी विरासत पाने के लिए तैयार नहीं हैं। लेकिन मसीह आया और लोगों को दासत्व से मुक्त कर दिया। वे लोग अब परमेश्वर के बच्चे हैं, न कि व्यवस्था के दास। इसलिए परमेश्वर के द्वारा धर्मी ठहराए जाने के लिए विश्वासियों को अब व्यवस्था का पालन करने की आवश्यकता नहीं है।</w:t>
      </w:r>
    </w:p>
    <w:p>
      <w:pPr/>
      <w:r>
        <w:rPr>
          <w:lang w:val="hi_IN" w:bidi="hi_IN"/>
        </w:rPr>
      </w:r>
      <w:r>
        <w:rPr>
          <w:lang w:val="hi_IN" w:bidi="hi_IN"/>
        </w:rPr>
        <w:t>याद रखें कि पिछले भाग में, पौलुस ने कहा था कि व्यवस्था विश्वासियों को उसी तरह नियंत्रित करती है जैसे एक अभिभावक बच्चे को नियंत्रित करता है। अब पौलुस कहता है कि विश्वासी बिना किसी अभिभावक के परमेश्वर की संतान हैं। मसीह में हमारे विश्वास के कारण परमेश्वर ने हमें अपनी संतान बनाया है। लोग इसे दिखाने के लिए बपतिस्मा लेते हैं। जब किसी विश्वासी को पानी में डुबोया जाता है, तो यह इस बात का संकेत है कि वह विश्वासी एक नए रिश्ते में प्रवेश कर चुका है। वह व्यक्ति अब मसीह के साथ एकजुट है। विश्वासी मसीह के समान आचरण करने और उसके जैसा बनने लगते हैं। जैसे मसीह परमेश्वर का पुत्र है, वैसे ही विश्वासी अब परमेश्वर की संतान है। पौलुस विश्वासियों के एकजुट होने और मसीह के समान बनने के तरीके की तुलना उस तरीके से करता है जिस तरह से लोग कपड़े पहनते हैं। लोग यह दिखाने के लिए कुछ वस्त्र पहनते हैं कि वे कौन हैं। लोग अक्सर अपने कपड़े बदलते थे ताकि यह दिखाया जा सके कि वे अंदर से कितने बदल गए हैं। पौलुस इन लोगों की तुलना विश्वासियों से करता है। इन लोगों और विश्वासियों दोनों ही ने कुछ धारण किया है या हासिल किया है और उनमें किसी तरह का बदलाव आया है।</w:t>
      </w:r>
    </w:p>
    <w:p>
      <w:pPr/>
      <w:r>
        <w:rPr>
          <w:lang w:val="hi_IN" w:bidi="hi_IN"/>
        </w:rPr>
      </w:r>
      <w:r>
        <w:rPr>
          <w:lang w:val="hi_IN" w:bidi="hi_IN"/>
        </w:rPr>
        <w:t>यहाँ रुकें और समूह में इस प्रश्न पर चर्चा करें: आपकी संस्कृति में, ऐसे कौन से अवसर होते हैं जब लोग यह दिखाने के लिए अपने कपड़े बदलते हैं कि वे अंदर से कितने बदल गए हैं? इस बारे में सोचें कि जब कोई बच्चा वयस्क हो जाता है या कोई व्यक्ति किसी और से विवाह करता है। ये लोग उस परिवर्तन से पहले और बाद में किस प्रकार के वस्त्र पहनते हैं? इस ऑडियो को यहाँ रोकें।</w:t>
      </w:r>
    </w:p>
    <w:p>
      <w:pPr/>
      <w:r>
        <w:rPr>
          <w:lang w:val="hi_IN" w:bidi="hi_IN"/>
        </w:rPr>
      </w:r>
      <w:r>
        <w:rPr>
          <w:lang w:val="hi_IN" w:bidi="hi_IN"/>
        </w:rPr>
        <w:t>याद रखें कि गलातिया के विश्वासियों के बीच विभाजन पैदा करके उन्हें यहूदियों और अन्यजातियों के समूहों में बाँट दिया गया था, और यह कहा गया था कि यहूदी बेहतर या अधिक महत्वपूर्ण थे। इस समय, लोग लगातार लोगों को अलग-अलग समूहों में विभाजित करते थे और कहते थे कि एक, दूसरे से बेहतर है। कभी-कभी लोग इनमें से कुछ समूहों को, जैसे स्त्रियों या दासों को, कुछ धार्मिक उत्सवों या स्थानों में भाग लेने से रोक भी देते थे।</w:t>
      </w:r>
    </w:p>
    <w:p>
      <w:pPr/>
      <w:r>
        <w:rPr>
          <w:lang w:val="hi_IN" w:bidi="hi_IN"/>
        </w:rPr>
      </w:r>
      <w:r>
        <w:rPr>
          <w:lang w:val="hi_IN" w:bidi="hi_IN"/>
        </w:rPr>
        <w:t>यहाँ रुकें और समूह में इस प्रश्न पर चर्चा करें: आपकी संस्कृति में, लोगों को समूहों में विभाजित करने के कुछ सामान्य तरीके कौन-से हैं? आपके क्षेत्र में ऐसे कौन से कुछ समूह हैं जिन्हें लोग महत्वपूर्ण नहीं मानते या बुरा भी समझते हैं? इस ऑडियो को यहाँ रोकें।</w:t>
      </w:r>
    </w:p>
    <w:p>
      <w:pPr/>
      <w:r>
        <w:rPr>
          <w:lang w:val="hi_IN" w:bidi="hi_IN"/>
        </w:rPr>
      </w:r>
      <w:r>
        <w:rPr>
          <w:lang w:val="hi_IN" w:bidi="hi_IN"/>
        </w:rPr>
        <w:t>पौलुस कहता है कि विश्वासियों के बीच कोई भी समूह दूसरे समूह से बेहतर नहीं है! सभी विश्वासी समान और एकजुट हैं क्योंकि वे यीशु मसीह पर विश्वास करते हैं। लोगों के बीच उनके जातीय समूह, सामाजिक स्थिति या लिंग के कारण कोई भेद नहीं है। इनमें से कोई भी चीज़ लोगों को परमेश्वर की सन्तान बनने से नहीं रोकती है। ऐसा इसलिए है क्योंकि सभी लोग एक हैं, या मसीह यीशु में एकजुट हैं, क्योंकि उनका मसीह पर समान विश्वास है।</w:t>
      </w:r>
    </w:p>
    <w:p>
      <w:pPr/>
      <w:r>
        <w:rPr>
          <w:lang w:val="hi_IN" w:bidi="hi_IN"/>
        </w:rPr>
      </w:r>
      <w:r>
        <w:rPr>
          <w:lang w:val="hi_IN" w:bidi="hi_IN"/>
        </w:rPr>
        <w:t>मसीह अब्राहम का वंशज है, इसलिए यदि विश्वासी मसीह के हैं और मसीह के साथ एकजुट हैं, तो विश्वासी भी अब्राहम के वंशज हैं। क्योंकि विश्वासी अब्राहम के वंशज हैं, इसलिए विश्वासी अब्राहम के वारिस या वे लोग हैं जिन्हें विरासत प्राप्त होती है। विश्वासियों को वही प्रतिज्ञा प्राप्त होती है या विरासत में मिलती है जो परमेश्वर ने अब्राहम से की थी। यह प्रतिज्ञा यह है कि परमेश्वर लोगों को उनके विश्वास के कारण धर्मी ठहराता है।</w:t>
      </w:r>
    </w:p>
    <w:p>
      <w:pPr/>
      <w:r>
        <w:rPr>
          <w:lang w:val="hi_IN" w:bidi="hi_IN"/>
        </w:rPr>
      </w:r>
      <w:r>
        <w:rPr>
          <w:lang w:val="hi_IN" w:bidi="hi_IN"/>
        </w:rPr>
        <w:t>समझाने के लिए, पौलुस इसकी तुलना उस तरीके से करता है जिसमें एक वारिस को आमतौर पर विरासत प्राप्त होती है। किसी व्यक्ति का वारिस आमतौर पर उसका पुत्र होता था, जिसे अंततः अपने पिता की संपत्ति प्राप्त होती थी। आमतौर पर, यह किसी पिता की मृत्यु के बाद होता था। यहाँ पौलुस का तात्पर्य उस स्थिति से हो सकता है जहाँ पिता ने अपने पुत्र के वयस्क होने पर उसे अपनी कुछ संपत्ति देने का निर्णय लिया हो। पिता ऐसा तब भी करेगा यदि पुत्र के वयस्क होने पर पिता जीवित ही हो। जब वारिस बच्चा होता है, तो उस बच्चे के अधिकार एक दास से कुछ खास अधिक नहीं होते। वारिस निश्चित रूप से एक दिन अपने पिता की संपत्ति का स्वामी होगा, परन्तु अभी के लिए अन्य लोग वारिस के लिए निर्णय लेते हैं, जैसे कोई स्वामी किसी दास के लिए करता है। पिता ने पुत्र के छोटे रहते हुए उसकी और संपत्ति की देखभाल के लिए लोगों को चुना है। इन लोगों के पास पुत्र को आदेश देने का अधिकार तब तक है जब तक पिता यह कहता है कि यह आवश्यक है।</w:t>
      </w:r>
    </w:p>
    <w:p>
      <w:pPr/>
      <w:r>
        <w:rPr>
          <w:lang w:val="hi_IN" w:bidi="hi_IN"/>
        </w:rPr>
      </w:r>
      <w:r>
        <w:rPr>
          <w:lang w:val="hi_IN" w:bidi="hi_IN"/>
        </w:rPr>
        <w:t>यहाँ रुकें और समूह में इस प्रश्न पर चर्चा करें: आपकी संस्कृति में, एक पिता अपने बच्चों को अपनी संपत्ति कैसे देता है, चाहे वह अपने जीवन के दौरान दे या अपनी मृत्यु के बाद? पिता अपने बच्चों को अपनी संपत्ति कब देता है? जब तक बच्चा वयस्क नहीं हो जाता तब तक छोटे बच्चों और पिता की संपत्ति की देखभाल करने में कौन मदद करता है? इस ऑडियो को यहाँ रोकें।</w:t>
      </w:r>
    </w:p>
    <w:p>
      <w:pPr/>
      <w:r>
        <w:rPr>
          <w:lang w:val="hi_IN" w:bidi="hi_IN"/>
        </w:rPr>
      </w:r>
      <w:r>
        <w:rPr>
          <w:lang w:val="hi_IN" w:bidi="hi_IN"/>
        </w:rPr>
        <w:t>उसी तरह जैसे वारिस बचपन में दास के समान होता है, यीशु के बारे में सुनने से पहले यहूदी और अन्यजाति विश्वासी दासों के समान थे। पौलुस कहता है कि बुनियादी शक्तियों या ताकतों ने गलातियों को उसी तरह नियंत्रित किया जैसे कोई स्वामी किसी दास को नियंत्रित करता है। इसका अर्थ वह व्यवस्था हो सकती है, जिसके बारे में पौलुस ने अभी-अभी कहा था कि उसका लोगों पर नियंत्रण है, और साथ ही अन्य नियम और रीति-रिवाज भी। इसका अर्थ दुष्ट शक्तियों या आत्माओं से भी हो सकता है जिनकी लोग देवताओं की तरह उपासना करते हैं।</w:t>
      </w:r>
    </w:p>
    <w:p>
      <w:pPr/>
      <w:r>
        <w:rPr>
          <w:lang w:val="hi_IN" w:bidi="hi_IN"/>
        </w:rPr>
      </w:r>
      <w:r>
        <w:rPr>
          <w:lang w:val="hi_IN" w:bidi="hi_IN"/>
        </w:rPr>
        <w:t>परमेश्वर पिता ने अपने पुत्र यीशु को भेजने के लिए उचित समय ठहराया ताकि वह लोगों को उन बातों से बचाए जो उन पर अधिकार रखती थीं। जब यीशु आया, तो यीशु एक मनुष्य के रूप में पैदा हुआ था और उसे अन्य मनुष्यों की तरह व्यवस्था का पालन करना था। यीशु ने यह कार्य लोगों को छुड़ाने के लिए किया, जैसे कोई व्यक्ति किसी दास या बंदी को मुक्त कराने के लिए उन्हें छुड़ाता है या मूल्य चुकाता है। जब परमेश्वर के पुत्र यीशु ने विश्वासियों को छुड़ाया, तो विश्वासी परमेश्वर की संतान बन गए। परमेश्वर ने विश्वासियों को गोद लिया और उन्हें पुत्र के सभी विशेषाधिकारों के साथ पुत्र का दर्जा दिया।</w:t>
      </w:r>
    </w:p>
    <w:p>
      <w:pPr/>
      <w:r>
        <w:rPr>
          <w:lang w:val="hi_IN" w:bidi="hi_IN"/>
        </w:rPr>
      </w:r>
      <w:r>
        <w:rPr>
          <w:lang w:val="hi_IN" w:bidi="hi_IN"/>
        </w:rPr>
        <w:t>यहाँ रुकें और समूह में इस प्रश्न पर चर्चा करें: आपकी संस्कृति में, आप किसी बच्चे को कैसे गोद लेते हैं? जब आप किसी बच्चे को गोद लेते हैं, तो आप इस बच्चे के साथ कैसे व्यवहार करते हैं? इस ऑडियो को यहाँ रोकें।</w:t>
      </w:r>
    </w:p>
    <w:p>
      <w:pPr/>
      <w:r>
        <w:rPr>
          <w:lang w:val="hi_IN" w:bidi="hi_IN"/>
        </w:rPr>
      </w:r>
      <w:r>
        <w:rPr>
          <w:lang w:val="hi_IN" w:bidi="hi_IN"/>
        </w:rPr>
        <w:t>क्योंकि विश्वासी परमेश्वर की संतान हैं, इसलिए परमेश्वर ने अपने पुत्र की आत्मा, अर्थात् पवित्र आत्मा, को विश्वासियों के साथ रहने के लिए भेजा। आत्मा लोगों को सिखाती है कि यीशु की तरह प्रार्थना कैसे करें, जो परमेश्वर को "अब्बा" कहता था। मूल भाषा में, "अब्बा" शब्द का अर्थ है पिता या पापा। यह एक पिता के लिए एक बहुत व्यक्तिगत और करीबी नाम था। यीशु के आने से पहले, लोग परमेश्वर को अब्बा कहकर नहीं पुकारते थे। अब, क्योंकि विश्वासी भी परमेश्वर की संतान हैं, वे परमेश्वर को “अब्बा” अर्थात् “पिता” कहकर पुकार सकते हैं।</w:t>
      </w:r>
    </w:p>
    <w:p>
      <w:pPr/>
      <w:r>
        <w:rPr>
          <w:lang w:val="hi_IN" w:bidi="hi_IN"/>
        </w:rPr>
      </w:r>
      <w:r>
        <w:rPr>
          <w:lang w:val="hi_IN" w:bidi="hi_IN"/>
        </w:rPr>
        <w:t>इसलिए विश्वासी परमेश्वर की संतान हैं और अब व्यवस्था या किसी अन्य चीज़ के नियंत्रण में नहीं हैं। विश्वासी परमेश्वर के कारण सन्तान हैं, न कि विश्वासियों ने जो किया, उसके कारण। चूँकि परमेश्वर ने विश्वासियों को परमेश्वर की संतान बनाया, इसलिए परमेश्वर निश्चित रूप से वह करेगा जो उसने अपने बच्चों के लिए वादा किया है।</w:t>
      </w:r>
      <w:r>
        <w:rPr>
          <w:lang w:val="hi_IN" w:bidi="hi_IN"/>
        </w:rPr>
      </w:r>
    </w:p>
    <w:p>
      <w:pPr>
        <w:pStyle w:val="Heading3"/>
      </w:pPr>
      <w:r>
        <w:rPr>
          <w:lang w:val="hi_IN" w:bidi="hi_IN"/>
        </w:rPr>
        <w:t>घटनाओं को समझाना</w:t>
      </w:r>
    </w:p>
    <w:p>
      <w:pPr/>
      <w:r>
        <w:rPr>
          <w:lang w:val="hi_IN" w:bidi="hi_IN"/>
        </w:rPr>
      </w:r>
      <w:r>
        <w:rPr>
          <w:lang w:val="hi_IN" w:bidi="hi_IN"/>
        </w:rPr>
        <w:t>गलातियों 3:26–4:7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हिस्सों, पात्रों और परिवेश को परिभाषित करेगा। फिर समूह इस भाग को अपने मन में समझने की कोशिश करेगा।</w:t>
      </w:r>
    </w:p>
    <w:p>
      <w:pPr/>
      <w:r>
        <w:rPr>
          <w:lang w:val="hi_IN" w:bidi="hi_IN"/>
        </w:rPr>
      </w:r>
      <w:r>
        <w:rPr>
          <w:lang w:val="hi_IN" w:bidi="hi_IN"/>
        </w:rPr>
        <w:t xml:space="preserve">इस भाग में तीन हिस्से हैं। </w:t>
      </w:r>
    </w:p>
    <w:p>
      <w:pPr/>
      <w:r>
        <w:rPr>
          <w:lang w:val="hi_IN" w:bidi="hi_IN"/>
        </w:rPr>
      </w:r>
      <w:r>
        <w:rPr>
          <w:b/>
          <w:lang w:val="hi_IN" w:bidi="hi_IN"/>
        </w:rPr>
        <w:t>पहले भाग में:</w:t>
      </w:r>
      <w:r>
        <w:rPr>
          <w:lang w:val="hi_IN" w:bidi="hi_IN"/>
        </w:rPr>
        <w:t xml:space="preserve"> सभी विश्वासी परमेश्वर के बच्चे, वारिस और मसीह के साथ एकजुट हैं, चाहे वह विश्वासी किसी भी समूह से हो।</w:t>
      </w:r>
    </w:p>
    <w:p>
      <w:pPr/>
      <w:r>
        <w:rPr>
          <w:lang w:val="hi_IN" w:bidi="hi_IN"/>
        </w:rPr>
      </w:r>
      <w:r>
        <w:rPr>
          <w:b/>
          <w:lang w:val="hi_IN" w:bidi="hi_IN"/>
        </w:rPr>
        <w:t>दूसरे भाग में:</w:t>
      </w:r>
      <w:r>
        <w:rPr>
          <w:lang w:val="hi_IN" w:bidi="hi_IN"/>
        </w:rPr>
        <w:t xml:space="preserve"> पौलुस इस बात की तुलना करता है कि कैसे एक वारिस बचपन में एक दास के समान होता है और कैसे विश्वासी व्यवस्था के अधीन या उसके नियंत्रण में दासों के समान थे।</w:t>
      </w:r>
    </w:p>
    <w:p>
      <w:pPr/>
      <w:r>
        <w:rPr>
          <w:lang w:val="hi_IN" w:bidi="hi_IN"/>
        </w:rPr>
      </w:r>
      <w:r>
        <w:rPr>
          <w:b/>
          <w:lang w:val="hi_IN" w:bidi="hi_IN"/>
        </w:rPr>
        <w:t>तीसरे भाग में:</w:t>
      </w:r>
      <w:r>
        <w:rPr>
          <w:lang w:val="hi_IN" w:bidi="hi_IN"/>
        </w:rPr>
        <w:t xml:space="preserve"> पौलुस यह कहानी बताता है कि परमेश्वर ने विश्वासियों को गुलामी से छुड़ाने के लिए यीशु को कैसे भेजा। अब विश्वासी पुत्र और वारिस हैं।</w:t>
      </w:r>
    </w:p>
    <w:p>
      <w:pPr/>
      <w:r>
        <w:rPr>
          <w:lang w:val="hi_IN" w:bidi="hi_IN"/>
        </w:rPr>
      </w:r>
      <w:r>
        <w:rPr>
          <w:lang w:val="hi_IN" w:bidi="hi_IN"/>
        </w:rPr>
        <w:t>इस भाग में पात्र हैं:</w:t>
      </w:r>
    </w:p>
    <w:p>
      <w:pPr>
        <w:pStyle w:val="ListBullet"/>
        <w:spacing w:line="240" w:lineRule="auto"/>
        <w:ind w:left="720"/>
      </w:pPr>
      <w:r>
        <w:rPr>
          <w:lang w:val="hi_IN" w:bidi="hi_IN"/>
        </w:rPr>
      </w:r>
      <w:r>
        <w:rPr>
          <w:lang w:val="hi_IN" w:bidi="hi_IN"/>
        </w:rPr>
        <w:t>पौलुस</w:t>
      </w:r>
    </w:p>
    <w:p>
      <w:pPr>
        <w:pStyle w:val="ListBullet"/>
        <w:spacing w:line="240" w:lineRule="auto"/>
        <w:ind w:left="720"/>
      </w:pPr>
      <w:r>
        <w:rPr>
          <w:lang w:val="hi_IN" w:bidi="hi_IN"/>
        </w:rPr>
      </w:r>
      <w:r>
        <w:rPr>
          <w:lang w:val="hi_IN" w:bidi="hi_IN"/>
        </w:rPr>
        <w:t>विश्वासी जो गलाती हैं, यहूदी या अन्यजाति, पुरुष या स्त्रियाँ, स्वतंत्र लोग या दास</w:t>
      </w:r>
    </w:p>
    <w:p>
      <w:pPr>
        <w:pStyle w:val="ListBullet"/>
        <w:spacing w:line="240" w:lineRule="auto"/>
        <w:ind w:left="720"/>
      </w:pPr>
      <w:r>
        <w:rPr>
          <w:lang w:val="hi_IN" w:bidi="hi_IN"/>
        </w:rPr>
      </w:r>
      <w:r>
        <w:rPr>
          <w:lang w:val="hi_IN" w:bidi="hi_IN"/>
        </w:rPr>
        <w:t>परमेश्वर पिता</w:t>
      </w:r>
    </w:p>
    <w:p>
      <w:pPr>
        <w:pStyle w:val="ListBullet"/>
        <w:spacing w:line="240" w:lineRule="auto"/>
        <w:ind w:left="720"/>
      </w:pPr>
      <w:r>
        <w:rPr>
          <w:lang w:val="hi_IN" w:bidi="hi_IN"/>
        </w:rPr>
      </w:r>
      <w:r>
        <w:rPr>
          <w:lang w:val="hi_IN" w:bidi="hi_IN"/>
        </w:rPr>
        <w:t>मसीह यीशु, परमेश्वर का पुत्र</w:t>
      </w:r>
    </w:p>
    <w:p>
      <w:pPr>
        <w:pStyle w:val="ListBullet"/>
        <w:spacing w:line="240" w:lineRule="auto"/>
        <w:ind w:left="720"/>
      </w:pPr>
      <w:r>
        <w:rPr>
          <w:lang w:val="hi_IN" w:bidi="hi_IN"/>
        </w:rPr>
      </w:r>
      <w:r>
        <w:rPr>
          <w:lang w:val="hi_IN" w:bidi="hi_IN"/>
        </w:rPr>
        <w:t>अब्राहम</w:t>
      </w:r>
    </w:p>
    <w:p>
      <w:pPr>
        <w:pStyle w:val="ListBullet"/>
        <w:spacing w:line="240" w:lineRule="auto"/>
        <w:ind w:left="720"/>
      </w:pPr>
      <w:r>
        <w:rPr>
          <w:lang w:val="hi_IN" w:bidi="hi_IN"/>
        </w:rPr>
      </w:r>
      <w:r>
        <w:rPr>
          <w:lang w:val="hi_IN" w:bidi="hi_IN"/>
        </w:rPr>
        <w:t>वारिस जो वयस्क नहीं हैं</w:t>
      </w:r>
    </w:p>
    <w:p>
      <w:pPr>
        <w:pStyle w:val="ListBullet"/>
        <w:spacing w:line="240" w:lineRule="auto"/>
        <w:ind w:left="720"/>
      </w:pPr>
      <w:r>
        <w:rPr>
          <w:lang w:val="hi_IN" w:bidi="hi_IN"/>
        </w:rPr>
      </w:r>
      <w:r>
        <w:rPr>
          <w:lang w:val="hi_IN" w:bidi="hi_IN"/>
        </w:rPr>
        <w:t>संरक्षक और प्रबन्धक</w:t>
      </w:r>
    </w:p>
    <w:p>
      <w:pPr>
        <w:pStyle w:val="ListBullet"/>
        <w:spacing w:line="240" w:lineRule="auto"/>
        <w:ind w:left="720"/>
      </w:pPr>
      <w:r>
        <w:rPr>
          <w:lang w:val="hi_IN" w:bidi="hi_IN"/>
        </w:rPr>
      </w:r>
      <w:r>
        <w:rPr>
          <w:lang w:val="hi_IN" w:bidi="hi_IN"/>
        </w:rPr>
        <w:t>वारिसों के पिता</w:t>
      </w:r>
    </w:p>
    <w:p>
      <w:pPr>
        <w:pStyle w:val="ListBullet"/>
        <w:spacing w:line="240" w:lineRule="auto"/>
        <w:ind w:left="720"/>
      </w:pPr>
      <w:r>
        <w:rPr>
          <w:lang w:val="hi_IN" w:bidi="hi_IN"/>
        </w:rPr>
      </w:r>
      <w:r>
        <w:rPr>
          <w:lang w:val="hi_IN" w:bidi="hi_IN"/>
        </w:rPr>
        <w:t>बुनियादी ताकतें या शक्तियाँ</w:t>
      </w:r>
    </w:p>
    <w:p>
      <w:pPr>
        <w:pStyle w:val="ListBullet"/>
        <w:spacing w:line="240" w:lineRule="auto"/>
        <w:ind w:left="720"/>
      </w:pPr>
      <w:r>
        <w:rPr>
          <w:lang w:val="hi_IN" w:bidi="hi_IN"/>
        </w:rPr>
      </w:r>
      <w:r>
        <w:rPr>
          <w:lang w:val="hi_IN" w:bidi="hi_IN"/>
        </w:rPr>
        <w:t>वह स्त्री जिससे परमेश्वर का पुत्र पैदा हुआ था, या यीशु की माता</w:t>
      </w:r>
    </w:p>
    <w:p>
      <w:pPr>
        <w:pStyle w:val="ListBullet"/>
        <w:spacing w:line="240" w:lineRule="auto"/>
        <w:ind w:left="720"/>
      </w:pPr>
      <w:r>
        <w:rPr>
          <w:lang w:val="hi_IN" w:bidi="hi_IN"/>
        </w:rPr>
      </w:r>
      <w:r>
        <w:rPr>
          <w:lang w:val="hi_IN" w:bidi="hi_IN"/>
        </w:rPr>
        <w:t>और परमेश्वर के पुत्र की आत्मा, या पवित्र आत्मा</w:t>
      </w:r>
    </w:p>
    <w:p>
      <w:pPr/>
      <w:r>
        <w:rPr>
          <w:lang w:val="hi_IN" w:bidi="hi_IN"/>
        </w:rPr>
      </w:r>
      <w:r>
        <w:rPr>
          <w:lang w:val="hi_IN" w:bidi="hi_IN"/>
        </w:rPr>
        <w:t>समूह में, भाग के परिवेश के इन हिस्सों पर ध्यान दें:</w:t>
      </w:r>
    </w:p>
    <w:p>
      <w:pPr/>
      <w:r>
        <w:rPr>
          <w:lang w:val="hi_IN" w:bidi="hi_IN"/>
        </w:rPr>
      </w:r>
      <w:r>
        <w:rPr>
          <w:lang w:val="hi_IN" w:bidi="hi_IN"/>
        </w:rPr>
        <w:t>इस पूरे भाग में, पौलुस उन बातों के बारे में बात करता है जो सभी विश्वासियों के लिए सच हैं, इसलिए पौलुस अक्सर इस बारे में बात करता है कि “हम” क्या करते हैं या परमेश्वर “हमारे लिए” क्या करता है। कभी-कभी पौलुस यह भी चाहता है कि गलाती कुछ बातों को समझें और उन पर ध्यान केंद्रित करें, इसलिए पौलुस गलातियों से सीधे बात करता है। पौलुस “तुम” कहता है ताकि यह दिखाया जा सके कि पौलुस की बातें विशेष रूप से गलातियों पर भी कैसे लागू होती हैं। गलाती इस बात को लेकर उलझन में हैं कि कौन सी चीज़ किसी व्यक्ति को एक सच्चा विश्वासी बनाती है। इसलिए पौलुस गलातियों को याद दिलाता है कि सभी विश्वासियों के लिए क्या सच है।</w:t>
      </w:r>
    </w:p>
    <w:p>
      <w:pPr/>
      <w:r>
        <w:rPr>
          <w:lang w:val="hi_IN" w:bidi="hi_IN"/>
        </w:rPr>
      </w:r>
      <w:r>
        <w:rPr>
          <w:lang w:val="hi_IN" w:bidi="hi_IN"/>
        </w:rPr>
        <w:t>यहाँ रुकें और समूह में इस प्रश्न पर चर्चा करें: एक गतिविधि के रूप में, समूह के किसी और को कोई साधारण काम करना सिखाएँ, जैसे कि कोई खास भोजन कैसे बनाना है। सिखाते समय यह दिखाएँ कि आप और अन्य लोग यह काम इस तरह करते हैं। आप श्रोता को कैसे दिखाएँगे कि उन्हें भी इस तरह से काम करना चाहिए? आप श्रोता को कैसे दिखाते हैं कि उन्हें आपकी निर्देशों के कुछ भागों पर ध्यान केंद्रित करना चाहिए? इस पर चर्चा करें कि आप पौलुस द्वारा सामान्य रूप से विश्वासियों के बारे में बात करने के तरीके और विशेष रूप से गलातिया के विश्वासियों से बात करने के तरीके का अनुवाद कैसे करना चाहते हैं। इस ऑडियो को यहाँ रोकें।</w:t>
      </w:r>
    </w:p>
    <w:p>
      <w:pPr/>
      <w:r>
        <w:rPr>
          <w:lang w:val="hi_IN" w:bidi="hi_IN"/>
        </w:rPr>
      </w:r>
      <w:r>
        <w:rPr>
          <w:lang w:val="hi_IN" w:bidi="hi_IN"/>
        </w:rPr>
        <w:t>इस पूरे भाग में, पौलुस बच्चों के विरासत में लेने के तरीके के बारे में बात करता है। इस समय, एक व्यक्ति अंततः अपनी अधिकांश संपत्ति अपने पुत्रों को दे देता था, खासकर अपने सबसे बड़े पुत्र को। इस पुत्र को उस व्यक्ति के सभी बच्चों में सबसे अधिक अधिकार और विशेषाधिकार प्राप्त होंगे। पौलुस इस पूरे भाग में "पुत्र" शब्द का उपयोग यह दिखाने के लिए करता है कि सभी विश्वासियों के पास एक पुत्र के रूप में विशेषाधिकार और अधिकार हैं। लोग अक्सर पुत्र जैसे पुरुषवाचक शब्द का उपयोग पुरुषों और स्त्रियों दोनों के लिए, या लड़कों और लड़कियों दोनों के लिए करते थे। ताकि गलातियों को पता चल सके कि पौलुस उन विश्वासियों के बारे में भी बात कर रहा है जो स्त्रियाँ हैं। साथ ही, पौलुस युवा वारिसों की तुलना विश्वासियों की वर्तमान स्थिति से करता है, जो अब परमेश्वर के वयस्क पुत्र और पुत्रियाँ हैं और जिन्हें अब किसी संरक्षक की आवश्यकता नहीं है।</w:t>
      </w:r>
    </w:p>
    <w:p>
      <w:pPr/>
      <w:r>
        <w:rPr>
          <w:lang w:val="hi_IN" w:bidi="hi_IN"/>
        </w:rPr>
      </w:r>
      <w:r>
        <w:rPr>
          <w:lang w:val="hi_IN" w:bidi="hi_IN"/>
        </w:rPr>
        <w:t>यहाँ रुकें और चर्चा करें कि आप "पुत्र" या "बच्चों" का अनुवाद कैसे करना चाहते हैं। आपकी भाषा में, आपको किसी के उन बेटों और बेटियों के लिए किन शब्दों का उपयोग करना चाहिए जो बड़े हो गए हैं? इस ऑडियो को यहाँ रोकें।</w:t>
      </w:r>
    </w:p>
    <w:p>
      <w:pPr/>
      <w:r>
        <w:rPr>
          <w:lang w:val="hi_IN" w:bidi="hi_IN"/>
        </w:rPr>
      </w:r>
      <w:r>
        <w:rPr>
          <w:lang w:val="hi_IN" w:bidi="hi_IN"/>
        </w:rPr>
        <w:t>पहले भाग में, पौलुस कहता है कि गलाती के सभी विश्वासी कुछ बातों के कारण एकजुट हैं। विश्वासी सभी यीशु पर विश्वास रखते हैं, इसलिए परमेश्वर उन्हें अपनी संतान बनाता है। सभी विश्वासी मसीह के साथ एकजुट हैं, जिसे विश्वासी बपतिस्मा के माध्यम से दिखाते हैं। जब विश्वासी बपतिस्मा लेते हैं, तो वे यह दिखाते हैं कि वे अब यीशु के हैं और यीशु का अनुसरण करना और यीशु के जैसा व्यवहार करना चाहते हैं। पौलुस उस रीति की तुलना, जिससे विश्वासी मसीह के समान बनते हैं, लोगों के नए वस्त्र पहनने की रीति से करता है। हर कोई देख सकता है कि विश्वासी अब परमेश्वर की संतान हैं, क्योंकि विश्वासी मसीह की तरह व्यवहार करना शुरू कर देते हैं।</w:t>
      </w:r>
    </w:p>
    <w:p>
      <w:pPr/>
      <w:r>
        <w:rPr>
          <w:lang w:val="hi_IN" w:bidi="hi_IN"/>
        </w:rPr>
      </w:r>
      <w:r>
        <w:rPr>
          <w:lang w:val="hi_IN" w:bidi="hi_IN"/>
        </w:rPr>
        <w:t>यहाँ रुकें और समूह में इस प्रश्न पर चर्चा करें: आप उस तरीके के बारे में कैसे बात करते हैं जिससे कोई व्यक्ति पूरी तरह से अलग हो जाता है क्योंकि वह किसी और की तरह व्यवहार करता है? चर्चा करें कि आप विश्वासियों के मसीह को पहनने के तरीके का अनुवाद कैसे करना चाहते हैं, जैसे कोई व्यक्ति नए कपड़े पहनता है। इस ऑडियो को यहाँ रोकें।</w:t>
      </w:r>
    </w:p>
    <w:p>
      <w:pPr/>
      <w:r>
        <w:rPr>
          <w:lang w:val="hi_IN" w:bidi="hi_IN"/>
        </w:rPr>
      </w:r>
      <w:r>
        <w:rPr>
          <w:lang w:val="hi_IN" w:bidi="hi_IN"/>
        </w:rPr>
        <w:t>परन्तु लोग केवल बाहरी रूप से ही भिन्न नहीं होते। लोग अंदर से भी पूरी तरह से अलग हैं। लोगों के बीच पुराने जीवन के तरीके में जो मतभेद महत्वपूर्ण थे, वे अब महत्वपूर्ण नहीं हैं। बेशक, ये मतभेद अभी भी मौजूद हैं। यहूदी लोग अन्यजाति नहीं बन जाते हैं, और स्त्रियाँ पुरुष नहीं बन जाती हैं। लेकिन ये भेद इस बात को प्रभावित नहीं करते कि परमेश्वर लोगों को कैसे छुड़ाता और धर्मी ठहराता है। इसके बजाय, सभी विश्वासी समान और एकजुट हैं क्योंकि वे यीशु मसीह पर विश्वास करते हैं। प्रत्येक विश्वासी अब्राहम का संतान या वंशज है और एक वारिस बन जाता है। विश्वासियों को एक आशीष विरासत में मिलती है या प्राप्त होती है, जैसा कि परमेश्वर ने अब्राहम के वंशजों के लिए वादा किया था।</w:t>
      </w:r>
    </w:p>
    <w:p>
      <w:pPr/>
      <w:r>
        <w:rPr>
          <w:lang w:val="hi_IN" w:bidi="hi_IN"/>
        </w:rPr>
      </w:r>
      <w:r>
        <w:rPr>
          <w:lang w:val="hi_IN" w:bidi="hi_IN"/>
        </w:rPr>
        <w:t>दूसरे भाग में, पौलुस इस बारे में बात करता है कि यीशु पर विश्वास करने से पहले लोगों का जीवन कैसा था। शुरू करने के लिए, पौलुस एक अभिव्यक्ति का उपयोग करता है जिसका अर्थ है कि पौलुस आगे समझाएगा। पौलुस इस बात की तुलना करता है कि जब लोग व्यवस्था के नियंत्रण में रहते थे, तो उनकी स्थिति उस वारिस जैसी थी जो अभी बच्चा है। पौलुस कहता है कि यह वारिस एक दास से अलग नहीं है। पौलुस अपनी बात बताने के लिए अतिशयोक्ति कर रहा है। संपत्ति के वारिस होने वाला लड़का एक दास से बहुत अलग होता है। लड़का परिवार का हिस्सा है और दास के विपरीत, उसे संपत्ति प्राप्त होगी। लेकिन कोई लड़के और दास दोनों पर नियंत्रण रखता है या उन पर अधिकार रखता है। जब तक लड़का बच्चा है, तब तक वह उस संपत्ति को नियंत्रित नहीं करता है जो एक दिन उसकी होगी। संरक्षक और प्रबन्धक उस लड़के की देखभाल करते हैं और उस संपत्ति के बारे में निर्णय लेते हैं जो बाद में लड़के की होगी। ये लोग ऐसा तब तक करते हैं जब तक पिता यह निर्णय न ले ले कि लड़का विरासत लेने के लिए तैयार है।</w:t>
      </w:r>
    </w:p>
    <w:p>
      <w:pPr/>
      <w:r>
        <w:rPr>
          <w:lang w:val="hi_IN" w:bidi="hi_IN"/>
        </w:rPr>
      </w:r>
      <w:r>
        <w:rPr>
          <w:lang w:val="hi_IN" w:bidi="hi_IN"/>
        </w:rPr>
        <w:t>यहाँ रुकें और समूह में इस प्रश्न पर चर्चा करें: आपकी भाषा में, अपनी बात पर ज़ोर देने के लिए उसे बढ़ा-चढ़ाकर कहना या बहुत प्रभावशाली ढंग से कहना कब-कब स्वीकार्य होता है? इस ऑडियो को यहाँ रोकें।</w:t>
      </w:r>
    </w:p>
    <w:p>
      <w:pPr/>
      <w:r>
        <w:rPr>
          <w:lang w:val="hi_IN" w:bidi="hi_IN"/>
        </w:rPr>
      </w:r>
      <w:r>
        <w:rPr>
          <w:lang w:val="hi_IN" w:bidi="hi_IN"/>
        </w:rPr>
        <w:t>उसी तरह जैसे वारिस बचपन में एक दास के समान होता है, लोग दास थे। पौलुस कहता है, "हम दास थे," ताकि यह बता सके कि सभी विश्वासी - चाहे वे यहूदी हो या अन्यजाति - कैसे दास थे। प्राथमिक ताकतों या मूल शक्तियों ने विश्वासियों को नियंत्रित किया। इसका अर्थ दुनिया के कानून, नियम और रीति-रिवाज या वे झूठे देवता और आत्माएं हो सकती हैं जिनकी लोग उपासना करते थे। किसी भी स्थिति में, पौलुस उन पुरानी बातों के विषय में बात कर रहा है जिनके अनुसार लोग पहले जीवन बिताते थे और जिनका पालन करते थे।</w:t>
      </w:r>
    </w:p>
    <w:p>
      <w:pPr/>
      <w:r>
        <w:rPr>
          <w:lang w:val="hi_IN" w:bidi="hi_IN"/>
        </w:rPr>
      </w:r>
      <w:r>
        <w:rPr>
          <w:lang w:val="hi_IN" w:bidi="hi_IN"/>
        </w:rPr>
        <w:t>यहाँ रुकें और समूह में इस प्रश्न पर चर्चा करें: अपनी भाषा में, आप कानूनों, आत्माओं, झूठे देवताओं या उन चीजों को क्या कहेंगे जिनकी लोग परमेश्वर के बजाय आज्ञा मानते हैं? चर्चा करें कि आप उस समूह का अनुवाद कैसे करना चाहते हैं जिसमें उनमें से कोई भी बात शामिल हो सकती है। आप उदाहरण के रूप में उनमें से केवल एक बात का उल्लेख भी कर सकते हैं, जैसे कि “जिस तरह से हम व्यवस्था जैसी चीजों के दास थे।” इस ऑडियो को यहाँ रोकें।</w:t>
      </w:r>
    </w:p>
    <w:p>
      <w:pPr/>
      <w:r>
        <w:rPr>
          <w:lang w:val="hi_IN" w:bidi="hi_IN"/>
        </w:rPr>
      </w:r>
      <w:r>
        <w:rPr>
          <w:lang w:val="hi_IN" w:bidi="hi_IN"/>
        </w:rPr>
        <w:t>तीसरे भाग में, पौलुस गलातियों को याद दिलाता है कि परमेश्वर ने विश्वासियों के लिए क्या किया है। पौलुस ने शायद इस कहानी को इस तरह से सुनाया होगा कि विश्वासी इस सच्ची कहानी को याद दिलाने के लिए इसे दोहरा सकें। पौलुस कहता है कि परमेश्वर पिता ने अपने पुत्र को भेजने के लिए उचित समय निर्धारित किया। पौलुस यीशु को परमेश्वर का पुत्र कहता है ताकि विश्वासियों को परमेश्वर पिता और यीशु के बीच के विशेष संबंध को याद दिलाया जा सके। अब विश्वासियों का परमेश्वर के साथ माता-पिता और बच्चे का भी संबंध है! यीशु स्वर्ग में परमेश्वर के साथ था। परमेश्वर ने यीशु को स्वर्ग से पृथ्वी पर भेजा। पौलुस कहता है कि यीशु एक स्त्री से पैदा हुआ था। यह एक वाक्यांश है जिसका अर्थ है कि कोई व्यक्ति मनुष्य है।</w:t>
      </w:r>
    </w:p>
    <w:p>
      <w:pPr/>
      <w:r>
        <w:rPr>
          <w:lang w:val="hi_IN" w:bidi="hi_IN"/>
        </w:rPr>
      </w:r>
      <w:r>
        <w:rPr>
          <w:lang w:val="hi_IN" w:bidi="hi_IN"/>
        </w:rPr>
        <w:t>यहाँ रुकें और समूह में इस प्रश्न पर चर्चा करें: आपकी भाषा में, आप किसी के मनुष्य होने के तरीके के बारे में बात करने के लिए किन वाक्यांशों का उपयोग करते हैं? इस ऑडियो को यहाँ रोकें।</w:t>
      </w:r>
    </w:p>
    <w:p>
      <w:pPr/>
      <w:r>
        <w:rPr>
          <w:lang w:val="hi_IN" w:bidi="hi_IN"/>
        </w:rPr>
      </w:r>
      <w:r>
        <w:rPr>
          <w:lang w:val="hi_IN" w:bidi="hi_IN"/>
        </w:rPr>
        <w:t>यीशु भी व्यवस्था के अधीन था, जिसका अर्थ है कि यीशु को व्यवस्था का पालन करना था, जैसे वह जिन लोगों को बचाने के लिए आया था, उन्हें व्यवस्था का पालन करना था। और यीशु ने व्यवस्था के तहत लोगों को बचाया। यह यहूदियों और अन्यजातियों दोनों की ओर संकेत करता है, जो सभी कुछ निश्चित नियमों के अधीन रहते थे। ये सभी लोग व्यवस्था के दासों के समान थे। यीशु ने इन लोगों को छुड़ाया, जैसे कोई व्यक्ति किसी दास को मुक्त करने के लिए धन चुकाता है। जब परमेश्वर के पुत्र ने लोगों को छुड़ाया था, तो परमेश्वर ने उन लोगों को अपने पुत्र या बच्चों के रूप में गोद लिया।</w:t>
      </w:r>
    </w:p>
    <w:p>
      <w:pPr/>
      <w:r>
        <w:rPr>
          <w:lang w:val="hi_IN" w:bidi="hi_IN"/>
        </w:rPr>
      </w:r>
      <w:r>
        <w:rPr>
          <w:lang w:val="hi_IN" w:bidi="hi_IN"/>
        </w:rPr>
        <w:t>क्योंकि विश्वासी पुत्र हैं, इसलिए पुत्र का आत्मा, या पवित्र आत्मा, विश्वासियों के साथ है। पौलुस गलातियों को सीधे संबोधित करने के लिए कहता है, "क्योंकि तुम पुत्र हो।" पौलुस इस बात पर ज़ोर दे रहा है कि सभी गलातियों को पुत्रों के रूप में पूर्ण कानूनी दर्जा है, भले ही वे अन्यजाति हों। फिर पौलुस इस तथ्य पर ध्यान केंद्रित करने के लिए कि सभी विश्वासी परमेश्वर की संतान हैं और उनके पास आत्मा है, पुनः "हमारे हृदय" कहता है। आत्मा विश्वासियों के हृदयों में है। लोग मन/हृदय शब्द का उपयोग उस स्थान के लिए करते थे जहाँ किसी व्यक्ति के विचार, भावनाएँ और निर्णय होते हैं। आत्मा विश्वासियों की सोचने, महसूस करने और निर्णय लेने में मदद करता है। आत्मा विश्वासियों को गहराई से और तीव्रता से पुकारने या प्रार्थना करने में सक्षम बनाता है। जब विश्वासी प्रार्थना करते हैं, तो वे परमेश्वर को पिता के एक करीबी और स्नेहपूर्ण नाम से पुकार करते हैं, जो विश्वासियों के परमेश्वर के साथ करीबी संबंध को दर्शाता है। परमेश्वर के पुत्र यीशु ने परमेश्वर को "अब्बा" कहा। अब, क्योंकि विश्वासी भी परमेश्वर की संतान हैं, इसलिए विश्वासी परमेश्वर को "अब्बा" कह सकते हैं।</w:t>
      </w:r>
    </w:p>
    <w:p>
      <w:pPr/>
      <w:r>
        <w:rPr>
          <w:lang w:val="hi_IN" w:bidi="hi_IN"/>
        </w:rPr>
      </w:r>
      <w:r>
        <w:rPr>
          <w:lang w:val="hi_IN" w:bidi="hi_IN"/>
        </w:rPr>
        <w:t>यहाँ रुकें और समूह में इस प्रश्न पर चर्चा करें: आपकी भाषा में, बच्चे अपने पिता को क्या नाम देते हैं? यहाँ चर्चा करें कि आप "अब्बा" का अनुवाद कैसे करना चाहते हैं। कुछ अनुवाद इस शब्द को मूल भाषा में रखते हैं और पिता के लिए अपने स्वयं के शब्द को भी जोड़ते हैं। कुछ अनुवादों में केवल पिता के लिए अपना शब्द रखा है। इस ऑडियो को यहाँ रोकें।</w:t>
      </w:r>
    </w:p>
    <w:p>
      <w:pPr/>
      <w:r>
        <w:rPr>
          <w:lang w:val="hi_IN" w:bidi="hi_IN"/>
        </w:rPr>
      </w:r>
      <w:r>
        <w:rPr>
          <w:lang w:val="hi_IN" w:bidi="hi_IN"/>
        </w:rPr>
        <w:t>पौलुस ने अभी-अभी जो महत्वपूर्ण बातें कही हैं, उन्हें समाप्त करने और उन पर जोर देने के लिए, वह फिर से गलातियों से सीधे बात करता है। पौलुस गलातियों को याद दिलाता है कि परमेश्वर ने जो किया उसके कारण वे अब दास नहीं हैं, बल्कि पुत्र और वारिस हैं। यदि विश्वासी फिर से व्यवस्था का पालन करने के लिए लौट गए, तो यह फिर से बालकों और दासों के समान होने जैसा होगा!</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w:t>
      </w:r>
      <w:r>
        <w:rPr>
          <w:lang w:val="hi_IN" w:bidi="hi_IN"/>
        </w:rPr>
      </w:r>
    </w:p>
    <w:p>
      <w:pPr>
        <w:pStyle w:val="Heading3"/>
      </w:pPr>
      <w:r>
        <w:rPr>
          <w:lang w:val="hi_IN" w:bidi="hi_IN"/>
        </w:rPr>
        <w:t>पाठ को नाटकीय रूप देना</w:t>
      </w:r>
    </w:p>
    <w:p>
      <w:pPr/>
      <w:r>
        <w:rPr>
          <w:lang w:val="hi_IN" w:bidi="hi_IN"/>
        </w:rPr>
      </w:r>
      <w:r>
        <w:rPr>
          <w:lang w:val="hi_IN" w:bidi="hi_IN"/>
        </w:rPr>
        <w:t>गलातियों 3:26–4:7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नाटक के रूप में प्रस्तुत करेगा।</w:t>
      </w:r>
    </w:p>
    <w:p>
      <w:pPr/>
      <w:r>
        <w:rPr>
          <w:lang w:val="hi_IN" w:bidi="hi_IN"/>
        </w:rPr>
      </w:r>
      <w:r>
        <w:rPr>
          <w:lang w:val="hi_IN" w:bidi="hi_IN"/>
        </w:rPr>
        <w:t xml:space="preserve">इस भाग में तीन हिस्से हैं। </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पौलुस</w:t>
      </w:r>
    </w:p>
    <w:p>
      <w:pPr>
        <w:pStyle w:val="ListBullet"/>
        <w:spacing w:line="240" w:lineRule="auto"/>
        <w:ind w:left="720"/>
      </w:pPr>
      <w:r>
        <w:rPr>
          <w:lang w:val="hi_IN" w:bidi="hi_IN"/>
        </w:rPr>
      </w:r>
      <w:r>
        <w:rPr>
          <w:lang w:val="hi_IN" w:bidi="hi_IN"/>
        </w:rPr>
        <w:t>विश्वासी जो गलाती हैं, यहूदी या अन्यजाति, पुरुष या स्त्रियाँ, स्वतंत्र लोग या दास</w:t>
      </w:r>
    </w:p>
    <w:p>
      <w:pPr>
        <w:pStyle w:val="ListBullet"/>
        <w:spacing w:line="240" w:lineRule="auto"/>
        <w:ind w:left="720"/>
      </w:pPr>
      <w:r>
        <w:rPr>
          <w:lang w:val="hi_IN" w:bidi="hi_IN"/>
        </w:rPr>
      </w:r>
      <w:r>
        <w:rPr>
          <w:lang w:val="hi_IN" w:bidi="hi_IN"/>
        </w:rPr>
        <w:t>परमेश्वर पिता</w:t>
      </w:r>
    </w:p>
    <w:p>
      <w:pPr>
        <w:pStyle w:val="ListBullet"/>
        <w:spacing w:line="240" w:lineRule="auto"/>
        <w:ind w:left="720"/>
      </w:pPr>
      <w:r>
        <w:rPr>
          <w:lang w:val="hi_IN" w:bidi="hi_IN"/>
        </w:rPr>
      </w:r>
      <w:r>
        <w:rPr>
          <w:lang w:val="hi_IN" w:bidi="hi_IN"/>
        </w:rPr>
        <w:t>मसीह यीशु, परमेश्वर का पुत्र</w:t>
      </w:r>
    </w:p>
    <w:p>
      <w:pPr>
        <w:pStyle w:val="ListBullet"/>
        <w:spacing w:line="240" w:lineRule="auto"/>
        <w:ind w:left="720"/>
      </w:pPr>
      <w:r>
        <w:rPr>
          <w:lang w:val="hi_IN" w:bidi="hi_IN"/>
        </w:rPr>
      </w:r>
      <w:r>
        <w:rPr>
          <w:lang w:val="hi_IN" w:bidi="hi_IN"/>
        </w:rPr>
        <w:t>अब्राहम</w:t>
      </w:r>
    </w:p>
    <w:p>
      <w:pPr>
        <w:pStyle w:val="ListBullet"/>
        <w:spacing w:line="240" w:lineRule="auto"/>
        <w:ind w:left="720"/>
      </w:pPr>
      <w:r>
        <w:rPr>
          <w:lang w:val="hi_IN" w:bidi="hi_IN"/>
        </w:rPr>
      </w:r>
      <w:r>
        <w:rPr>
          <w:lang w:val="hi_IN" w:bidi="hi_IN"/>
        </w:rPr>
        <w:t>वारिस जो वयस्क नहीं हैं</w:t>
      </w:r>
    </w:p>
    <w:p>
      <w:pPr>
        <w:pStyle w:val="ListBullet"/>
        <w:spacing w:line="240" w:lineRule="auto"/>
        <w:ind w:left="720"/>
      </w:pPr>
      <w:r>
        <w:rPr>
          <w:lang w:val="hi_IN" w:bidi="hi_IN"/>
        </w:rPr>
      </w:r>
      <w:r>
        <w:rPr>
          <w:lang w:val="hi_IN" w:bidi="hi_IN"/>
        </w:rPr>
        <w:t>संरक्षक और प्रबन्धक</w:t>
      </w:r>
    </w:p>
    <w:p>
      <w:pPr>
        <w:pStyle w:val="ListBullet"/>
        <w:spacing w:line="240" w:lineRule="auto"/>
        <w:ind w:left="720"/>
      </w:pPr>
      <w:r>
        <w:rPr>
          <w:lang w:val="hi_IN" w:bidi="hi_IN"/>
        </w:rPr>
      </w:r>
      <w:r>
        <w:rPr>
          <w:lang w:val="hi_IN" w:bidi="hi_IN"/>
        </w:rPr>
        <w:t>वारिसों के पिता</w:t>
      </w:r>
    </w:p>
    <w:p>
      <w:pPr>
        <w:pStyle w:val="ListBullet"/>
        <w:spacing w:line="240" w:lineRule="auto"/>
        <w:ind w:left="720"/>
      </w:pPr>
      <w:r>
        <w:rPr>
          <w:lang w:val="hi_IN" w:bidi="hi_IN"/>
        </w:rPr>
      </w:r>
      <w:r>
        <w:rPr>
          <w:lang w:val="hi_IN" w:bidi="hi_IN"/>
        </w:rPr>
        <w:t>बुनियादी ताकतें या शक्तियाँ</w:t>
      </w:r>
    </w:p>
    <w:p>
      <w:pPr>
        <w:pStyle w:val="ListBullet"/>
        <w:spacing w:line="240" w:lineRule="auto"/>
        <w:ind w:left="720"/>
      </w:pPr>
      <w:r>
        <w:rPr>
          <w:lang w:val="hi_IN" w:bidi="hi_IN"/>
        </w:rPr>
      </w:r>
      <w:r>
        <w:rPr>
          <w:lang w:val="hi_IN" w:bidi="hi_IN"/>
        </w:rPr>
        <w:t>वह स्त्री जिससे परमेश्वर का पुत्र पैदा हुआ था, या यीशु की माता</w:t>
      </w:r>
    </w:p>
    <w:p>
      <w:pPr>
        <w:pStyle w:val="ListBullet"/>
        <w:spacing w:line="240" w:lineRule="auto"/>
        <w:ind w:left="720"/>
      </w:pPr>
      <w:r>
        <w:rPr>
          <w:lang w:val="hi_IN" w:bidi="hi_IN"/>
        </w:rPr>
      </w:r>
      <w:r>
        <w:rPr>
          <w:lang w:val="hi_IN" w:bidi="hi_IN"/>
        </w:rPr>
        <w:t>और परमेश्वर के पुत्र की आत्मा, या पवित्र आत्मा</w:t>
      </w:r>
    </w:p>
    <w:p>
      <w:pPr/>
      <w:r>
        <w:rPr>
          <w:lang w:val="hi_IN" w:bidi="hi_IN"/>
        </w:rPr>
      </w:r>
      <w:r>
        <w:rPr>
          <w:lang w:val="hi_IN" w:bidi="hi_IN"/>
        </w:rPr>
        <w:t>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प्रवाह, कथानक और कालक्रम पर ध्यान दें। यह सुनिश्चित करें कि आपसे इस भाग के कठिन या महत्वपूर्ण हिस्सों का अभिनय करना छूट न जाए। इस भाग के हर हिस्से को याद करने में एक दूसरे की सहायता करें।</w:t>
      </w:r>
    </w:p>
    <w:p>
      <w:pPr/>
      <w:r>
        <w:rPr>
          <w:lang w:val="hi_IN" w:bidi="hi_IN"/>
        </w:rPr>
      </w:r>
      <w:r>
        <w:rPr>
          <w:lang w:val="hi_IN" w:bidi="hi_IN"/>
        </w:rPr>
        <w:t>इस ऑडियो को यहाँ रोकें और इस भाग का अभिनय करें।</w:t>
      </w:r>
    </w:p>
    <w:p>
      <w:pPr/>
      <w:r>
        <w:rPr>
          <w:lang w:val="hi_IN" w:bidi="hi_IN"/>
        </w:rPr>
      </w:r>
      <w:r>
        <w:rPr>
          <w:lang w:val="hi_IN" w:bidi="hi_IN"/>
        </w:rPr>
        <w:t>समूह को इस भाग का अभिनय दूसरी बार करना चाहिए। नाटक में कुछ जगहों पर, नाटक को रोकें और पात्र निभाने वाले व्यक्ति से पूछें, "आप क्या महसूस कर रहे हैं या क्या सोच रहे हैं?" पात्र निभाने वाले व्यक्ति को यह उत्तर देना चाहिए कि यदि वह उस पात्र की जगह होता, तो वह क्या महसूस करता या सोचता। उसके बाद नाटक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नीचे अभिनय और उसके संभावित उत्तरों का एक उदाहरण दिया गया है।</w:t>
      </w:r>
    </w:p>
    <w:p>
      <w:pPr/>
      <w:r>
        <w:rPr>
          <w:lang w:val="hi_IN" w:bidi="hi_IN"/>
        </w:rPr>
      </w:r>
      <w:r>
        <w:rPr>
          <w:lang w:val="hi_IN" w:bidi="hi_IN"/>
        </w:rPr>
        <w:t>पौलुस कहता है, "तुम सभी जो मसीह यीशु के साथ एकजुट हो, परमेश्वर के बच्चे हो क्योंकि तुम मसीह पर विश्वास करते हो। तुम जिन्होंने बपतिस्मा लिया है, मसीह के साथ एक हो गए हो, और तुम मसीह के समान बन गए हो। तुम सभी मसीह यीशु में एक हो, इसलिए इससे कोई फर्क नहीं पड़ता कि कोई व्यक्ति यहूदी है या अन्यजाति, एक दास या स्वतंत्र व्यक्ति, एक पुरुष या स्त्री है। अब जब तुम मसीह के हो, तो तुम अब्राहम के वंशज हो और तुम्हें वह आशीष प्राप्त होती है जिसका परमेश्वर ने अब्राहम से वादा किया था।"</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पौलुस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गलाती विश्वासियों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फिर पौलुस कहता है, "मुझे और समझाने दो। जब अपने पिता की संपत्ति प्राप्त करने वाला पुत्र बहुत छोटा होता है, तो किसी और का उस पुत्र पर अधिकार होता है, जैसे किसी दास पर किसी का अधिकार होता है। एक दिन पुत्र अपने पिता की संपत्ति का स्वामी होगा, परन्तु पुत्र का अभी तक किसी भी चीज़ पर अधिकार नहीं है। पुत्र को उन लोगों की आज्ञा माननी होती है जो उसकी देखभाल करते हैं और उसकी संपत्ति का प्रबंध करते हैं, जब तक वह समय नहीं आ जाता जब वह स्वयं उसका स्वामी बन जाए। पुत्र का पिता यह तय करता है कि वह कब होगा। मसीह के आने से पहले हमारे साथ भी ऐसा ही था। हम बच्चों के समान थे, और हम इस संसार की शक्तियों के दासों के समान थे।"</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उस व्यक्ति से पूछिए जो उस वारिस की भूमिका निभा रहा है जो अभी बच्चा है, “तुम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वारिस के पिता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पौलुस कहता है, "लेकिन जब सही समय आया, तो परमेश्वर ने अपने पुत्र को पृथ्वी पर भेजा। परमेश्वर का पुत्र मनुष्य के रूप में पैदा हुआ था और उसे व्यवस्था का पालन करना था। परमेश्वर ने उसे हम सभी को मुक्त करने के लिए भेजा जो व्यवस्था के दास थे, ताकि परमेश्वर हमें अपनी संतान बना सके। और क्योंकि तुम परमेश्वर की संतान हो, इसलिए परमेश्वर ने अपने पुत्र की आत्मा, यानी पवित्र आत्मा को, हमारे भीतर रहने के लिए भेजा है। वह आत्मा ही है जो हमें 'अब्बा' या 'पिता' पुकारने में सक्षम बनाती है। इसलिए, तुम अब एक दास नहीं हो, बल्कि एक संतान हो। और चूँकि तुम परमेश्वर की संतान हो, इसलिए परमेश्वर ने तुम्हें अपना वारिस बना दिया 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परमेश्वर की भूमिका निभाने वाले व्यक्ति से पूछें, "आप कैसा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यीशु का किरदार निभाने वाले व्यक्ति से पूछें, "आप क्या महसूस कर रहे हैं या क्या सोच रहे हैं?" वह व्यक्ति इस तरह से उत्तर दे सकता है:</w:t>
      </w:r>
      <w:r>
        <w:rPr>
          <w:lang w:val="hi_IN" w:bidi="hi_IN"/>
        </w:rPr>
      </w:r>
    </w:p>
    <w:p>
      <w:pPr>
        <w:pStyle w:val="Heading3"/>
      </w:pPr>
      <w:r>
        <w:rPr>
          <w:lang w:val="hi_IN" w:bidi="hi_IN"/>
        </w:rPr>
        <w:t>आवश्यक जानकारी</w:t>
      </w:r>
    </w:p>
    <w:p>
      <w:pPr/>
      <w:r>
        <w:rPr>
          <w:lang w:val="hi_IN" w:bidi="hi_IN"/>
        </w:rPr>
      </w:r>
      <w:r>
        <w:rPr>
          <w:lang w:val="hi_IN" w:bidi="hi_IN"/>
        </w:rPr>
        <w:t>गलातियों 3:26–4:7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मुख्य शब्दों और शब्दावलियों पर चर्चा करेगा।</w:t>
      </w:r>
    </w:p>
    <w:p>
      <w:pPr/>
      <w:r>
        <w:rPr>
          <w:lang w:val="hi_IN" w:bidi="hi_IN"/>
        </w:rPr>
      </w:r>
      <w:r>
        <w:rPr>
          <w:lang w:val="hi_IN" w:bidi="hi_IN"/>
        </w:rPr>
        <w:t xml:space="preserve">जो कोई भी </w:t>
      </w:r>
      <w:r>
        <w:rPr>
          <w:b/>
          <w:lang w:val="hi_IN" w:bidi="hi_IN"/>
        </w:rPr>
        <w:t>मसीह</w:t>
      </w:r>
      <w:r>
        <w:rPr>
          <w:lang w:val="hi_IN" w:bidi="hi_IN"/>
        </w:rPr>
        <w:t xml:space="preserve"> के साथ एकजुट है, वह परमेश्वर की एक संतान है। मसीह यीशु के लिए एक उपाधि है जो विश्वासियों को याद दिलाती है कि यीशु उद्धारकर्ता है। मसीह के बारे में अधिक जानकारी के लिए, मुख्य शब्दावली को देखें। मसीह के लिए उसी शब्द या वाक्यांश का उपयोग करें जिसका उपयोग आपने पिछले भागों में किया है।</w:t>
      </w:r>
    </w:p>
    <w:p>
      <w:pPr/>
      <w:r>
        <w:rPr>
          <w:lang w:val="hi_IN" w:bidi="hi_IN"/>
        </w:rPr>
      </w:r>
      <w:r>
        <w:rPr>
          <w:lang w:val="hi_IN" w:bidi="hi_IN"/>
        </w:rPr>
        <w:t>जब लोग यीशु पर भरोसा करना शुरू करते हैं, तो परमेश्वर उन्हें अपनी संतान के रूप में अपना लेता है। इसलिए, लोग कभी-कभी उन लोगों का वर्णन करने के लिए "परमेश्वर के पुत्र या संतान" वाक्यांश का उपयोग करते हैं जो यीशु पर भरोसा करते हैं और उसका अनुसरण करते हैं।</w:t>
      </w:r>
    </w:p>
    <w:p>
      <w:pPr/>
      <w:r>
        <w:rPr>
          <w:lang w:val="hi_IN" w:bidi="hi_IN"/>
        </w:rPr>
      </w:r>
      <w:r>
        <w:rPr>
          <w:lang w:val="hi_IN" w:bidi="hi_IN"/>
        </w:rPr>
        <w:t xml:space="preserve">परमेश्वर लोगों को उनके </w:t>
      </w:r>
      <w:r>
        <w:rPr>
          <w:b/>
          <w:lang w:val="hi_IN" w:bidi="hi_IN"/>
        </w:rPr>
        <w:t>विश्वास</w:t>
      </w:r>
      <w:r>
        <w:rPr>
          <w:lang w:val="hi_IN" w:bidi="hi_IN"/>
        </w:rPr>
        <w:t xml:space="preserve"> के कारण अपनाता है। यह विशेष विश्वास लोगों का यीशु पर विश्वास करने का तरीका है। विश्वास के बारे में अधिक जानकारी के लिए, मुख्य शब्दावली को देखें। विश्वास के लिए उसी शब्द या वाक्यांश का उपयोग करें जो आपने पिछले भागों में उपयोग किया है।</w:t>
      </w:r>
    </w:p>
    <w:p>
      <w:pPr/>
      <w:r>
        <w:rPr>
          <w:lang w:val="hi_IN" w:bidi="hi_IN"/>
        </w:rPr>
      </w:r>
      <w:r>
        <w:rPr>
          <w:lang w:val="hi_IN" w:bidi="hi_IN"/>
        </w:rPr>
        <w:t>बपतिस्मा का अनुभव करने वाले विश्वासी मसीह के साथ एकजुट होते हैं। लोग बपतिस्मा लेते थे, अर्थात् पानी में धुलते थे, ताकि यह दिखा सकें कि उन्होंने अपने पापों से मन फिराया है और यीशु पर विश्वास करके परमेश्वर की ओर मुड़े हैं। जब लोग बपतिस्मा लेते हैं, तो वे लोग यह दिखाते हैं कि वे अब यीशु के हैं और यीशु का अनुसरण करना चाहते हैं।</w:t>
      </w:r>
    </w:p>
    <w:p>
      <w:pPr/>
      <w:r>
        <w:rPr>
          <w:lang w:val="hi_IN" w:bidi="hi_IN"/>
        </w:rPr>
      </w:r>
      <w:r>
        <w:rPr>
          <w:lang w:val="hi_IN" w:bidi="hi_IN"/>
        </w:rPr>
        <w:t xml:space="preserve">यहाँ रुकें और समूह में चर्चा करें कि आप </w:t>
      </w:r>
      <w:r>
        <w:rPr>
          <w:b/>
          <w:lang w:val="hi_IN" w:bidi="hi_IN"/>
        </w:rPr>
        <w:t>बपतिस्मा</w:t>
      </w:r>
      <w:r>
        <w:rPr>
          <w:lang w:val="hi_IN" w:bidi="hi_IN"/>
        </w:rPr>
        <w:t xml:space="preserve"> के लिए किस शब्द या वाक्यांश का उपयोग करेंगे। अधिक जानकारी के लिए मुख्य शब्दावली में बपतिस्मा देखें। यदि आपने बाइबल की किसी और पुस्तक में इस शब्द का पहले ही अनुवाद किया है, तो यहाँ भी वही शब्द उपयोग करें जो आपने वहाँ किया था। इस ऑडियो को यहाँ रोकें।</w:t>
      </w:r>
    </w:p>
    <w:p>
      <w:pPr/>
      <w:r>
        <w:rPr>
          <w:lang w:val="hi_IN" w:bidi="hi_IN"/>
        </w:rPr>
      </w:r>
      <w:r>
        <w:rPr>
          <w:b/>
          <w:lang w:val="hi_IN" w:bidi="hi_IN"/>
        </w:rPr>
        <w:t>यहूदी</w:t>
      </w:r>
      <w:r>
        <w:rPr>
          <w:lang w:val="hi_IN" w:bidi="hi_IN"/>
        </w:rPr>
        <w:t xml:space="preserve"> और </w:t>
      </w:r>
      <w:r>
        <w:rPr>
          <w:b/>
          <w:lang w:val="hi_IN" w:bidi="hi_IN"/>
        </w:rPr>
        <w:t>अन्यजाति</w:t>
      </w:r>
      <w:r>
        <w:rPr>
          <w:lang w:val="hi_IN" w:bidi="hi_IN"/>
        </w:rPr>
        <w:t xml:space="preserve"> दोनों एक समान विश्वासी हैं और मसीह के साथ एकजुट हैं। यहूदी शब्द उन लोगों को दर्शाता है जो याकूब के वंशज हैं। अन्यजाति शब्द उन सभी लोगों को दर्शाता है जो यहूदी नहीं थे। मूल भाषा में, पौलुस अन्यजातियों के लिए यूनानी शब्द का उपयोग करता है। यहूदियों और अन्यजातियों के बारे में अधिक जानकारी के लिए, मुख्य शब्दावली देखें। यहूदियों और अन्यजातियों के लिए उन्हीं शब्दों या वाक्यांशों का उपयोग करें जिनका उपयोग आपने पिछले भागों में किया था।</w:t>
      </w:r>
    </w:p>
    <w:p>
      <w:pPr/>
      <w:r>
        <w:rPr>
          <w:lang w:val="hi_IN" w:bidi="hi_IN"/>
        </w:rPr>
      </w:r>
      <w:r>
        <w:rPr>
          <w:b/>
          <w:lang w:val="hi_IN" w:bidi="hi_IN"/>
        </w:rPr>
        <w:t>दास</w:t>
      </w:r>
      <w:r>
        <w:rPr>
          <w:lang w:val="hi_IN" w:bidi="hi_IN"/>
        </w:rPr>
        <w:t xml:space="preserve"> और स्वतंत्र लोग भी एक समान विश्वासी और मसीह के साथ एकजुट हैं। दास वह व्यक्ति होता है जो किसी और के लिए काम करता है। एक दास को अपने काम के लिए वेतन नहीं मिलता है और उसके पास जब चाहे, अपने स्वामी को छोड़ने की स्वतंत्रता नहीं होती है। दास के बारे में अधिक जानकारी के लिए, मुख्य शब्दावली देखें। दास के लिए उसी शब्द या वाक्यांश का उपयोग करें जो आपने पिछले भागों में उपयोग किया है। </w:t>
      </w:r>
    </w:p>
    <w:p>
      <w:pPr/>
      <w:r>
        <w:rPr>
          <w:lang w:val="hi_IN" w:bidi="hi_IN"/>
        </w:rPr>
      </w:r>
      <w:r>
        <w:rPr>
          <w:lang w:val="hi_IN" w:bidi="hi_IN"/>
        </w:rPr>
        <w:t xml:space="preserve">यदि लोग मसीह के हैं, तो वे अब्राहम के </w:t>
      </w:r>
      <w:r>
        <w:rPr>
          <w:b/>
          <w:lang w:val="hi_IN" w:bidi="hi_IN"/>
        </w:rPr>
        <w:t>वंशज</w:t>
      </w:r>
      <w:r>
        <w:rPr>
          <w:lang w:val="hi_IN" w:bidi="hi_IN"/>
        </w:rPr>
        <w:t xml:space="preserve"> हैं। “किसी पुरुष का बीज” उसके वंशजों के बारे में बात करने का एक और तरीका है। वंश के बारे में अधिक जानकारी के लिए, मुख्य शब्दावली देखें। वंश के लिए उसी शब्द या वाक्यांश का उपयोग करें जिसका उपयोग आपने पिछले भागों में किया था।</w:t>
      </w:r>
    </w:p>
    <w:p>
      <w:pPr/>
      <w:r>
        <w:rPr>
          <w:lang w:val="hi_IN" w:bidi="hi_IN"/>
        </w:rPr>
      </w:r>
      <w:r>
        <w:rPr>
          <w:lang w:val="hi_IN" w:bidi="hi_IN"/>
        </w:rPr>
        <w:t>विश्वासी वारिस भी हैं। वारिस वह व्यक्ति होता है जो किसी की मृत्यु के बाद उसकी संपत्ति या धन विरासत में प्राप्त करता है। उस समय जब कोई पिता मर जाता था, तो उसकी संपत्ति उसके पुत्र को मिल जाती थी। विश्वासी एक प्रतिज्ञा के वारिस हैं। इसका अर्थ है कि परमेश्वर ने अब्राहम से जो वादा किया था वह अब विश्वासियों के लिए भी एक प्रतिज्ञा थी।</w:t>
      </w:r>
    </w:p>
    <w:p>
      <w:pPr/>
      <w:r>
        <w:rPr>
          <w:lang w:val="hi_IN" w:bidi="hi_IN"/>
        </w:rPr>
      </w:r>
      <w:r>
        <w:rPr>
          <w:lang w:val="hi_IN" w:bidi="hi_IN"/>
        </w:rPr>
        <w:t xml:space="preserve">यहाँ रुकें और समूह में चर्चा करें कि आप </w:t>
      </w:r>
      <w:r>
        <w:rPr>
          <w:b/>
          <w:lang w:val="hi_IN" w:bidi="hi_IN"/>
        </w:rPr>
        <w:t>वारिस</w:t>
      </w:r>
      <w:r>
        <w:rPr>
          <w:lang w:val="hi_IN" w:bidi="hi_IN"/>
        </w:rPr>
        <w:t xml:space="preserve"> के लिए किस शब्द या वाक्यांश का उपयोग करेंगे। अधिक जानकारी के लिए मुख्य शब्दावली में वारिस देखें। यदि आपने बाइबल की किसी और पुस्तक में इस शब्द का पहले ही अनुवाद किया है, तो यहाँ भी वही शब्द प्रयोग करें जो आपने वहाँ किया था। इस ऑडियो को यहाँ रोकें।</w:t>
      </w:r>
    </w:p>
    <w:p>
      <w:pPr/>
      <w:r>
        <w:rPr>
          <w:lang w:val="hi_IN" w:bidi="hi_IN"/>
        </w:rPr>
      </w:r>
      <w:r>
        <w:rPr>
          <w:lang w:val="hi_IN" w:bidi="hi_IN"/>
        </w:rPr>
        <w:t>विश्वासी परमेश्वर के वादे के कारण वारिस हैं। वादा के लिए उसी शब्द या वाक्यांश का उपयोग करें जिसका उपयोग आपने पिछले भागों में किया था।</w:t>
      </w:r>
    </w:p>
    <w:p>
      <w:pPr/>
      <w:r>
        <w:rPr>
          <w:lang w:val="hi_IN" w:bidi="hi_IN"/>
        </w:rPr>
      </w:r>
      <w:r>
        <w:rPr>
          <w:lang w:val="hi_IN" w:bidi="hi_IN"/>
        </w:rPr>
        <w:t>जब वारिस अभी भी बच्चा होता है, तब संरक्षक और प्रबन्धक किसी वारिस की देखभाल करते हैं। ये वे लोग हैं जिन्हें पिता ने अपने पुत्र के छोटे रहते हए उसकी देखभाल के लिए चुना है। इन लोगों के पास पुत्र को आदेश देने का अधिकार है। ये लोग उस संपत्ति की भी देखभाल करते हैं जो पुत्र को एक दिन विरासत में मिलेगी। संरक्षक उस व्यक्ति के लिए एक सामान्य शब्द है जो बच्चे की देखभाल करता है। प्रबन्धक उस व्यक्ति के लिए एक अधिक विशिष्ट शब्द है जो धन या संपत्ति की देखभाल करता है।</w:t>
      </w:r>
    </w:p>
    <w:p>
      <w:pPr/>
      <w:r>
        <w:rPr>
          <w:lang w:val="hi_IN" w:bidi="hi_IN"/>
        </w:rPr>
      </w:r>
      <w:r>
        <w:rPr>
          <w:lang w:val="hi_IN" w:bidi="hi_IN"/>
        </w:rPr>
        <w:t xml:space="preserve">यहाँ रुकें और समूह में चर्चा करें कि आप </w:t>
      </w:r>
      <w:r>
        <w:rPr>
          <w:b/>
          <w:lang w:val="hi_IN" w:bidi="hi_IN"/>
        </w:rPr>
        <w:t>संरक्षकों</w:t>
      </w:r>
      <w:r>
        <w:rPr>
          <w:lang w:val="hi_IN" w:bidi="hi_IN"/>
        </w:rPr>
        <w:t xml:space="preserve"> और </w:t>
      </w:r>
      <w:r>
        <w:rPr>
          <w:b/>
          <w:lang w:val="hi_IN" w:bidi="hi_IN"/>
        </w:rPr>
        <w:t>प्रबन्धक</w:t>
      </w:r>
      <w:r>
        <w:rPr>
          <w:lang w:val="hi_IN" w:bidi="hi_IN"/>
        </w:rPr>
        <w:t>के लिए किन शब्दों या वाक्यांशों का उपयोग करेंगे। यदि आपने पहले ही बाइबल की किसी अन्य पुस्तक में इन शब्दों का अनुवाद किया है, तो उन्हीं शब्दों का प्रयोग करें जिनका प्रयोग आपने वहाँ किया है। इस ऑडियो को यहाँ रोकें।</w:t>
      </w:r>
    </w:p>
    <w:p>
      <w:pPr/>
      <w:r>
        <w:rPr>
          <w:lang w:val="hi_IN" w:bidi="hi_IN"/>
        </w:rPr>
      </w:r>
      <w:r>
        <w:rPr>
          <w:lang w:val="hi_IN" w:bidi="hi_IN"/>
        </w:rPr>
        <w:t>मूल शक्तियों या ताकतों ने गलातियों को उसी तरह नियंत्रित किया जैसे कोई स्वामी किसी दास को नियंत्रित करता है। इसका अर्थ यहूदी धार्मिक व्यवस्था या अन्य नियम और रीति-रिवाज हो सकता है। इसका अर्थ दुष्ट शक्तियों या आत्माओं से भी हो सकता है जिनकी लोग देवताओं की तरह उपासना करते हैं।</w:t>
      </w:r>
    </w:p>
    <w:p>
      <w:pPr/>
      <w:r>
        <w:rPr>
          <w:lang w:val="hi_IN" w:bidi="hi_IN"/>
        </w:rPr>
      </w:r>
      <w:r>
        <w:rPr>
          <w:lang w:val="hi_IN" w:bidi="hi_IN"/>
        </w:rPr>
        <w:t xml:space="preserve">यहाँ रुकें और समूह में चर्चा करें कि आप </w:t>
      </w:r>
      <w:r>
        <w:rPr>
          <w:b/>
          <w:lang w:val="hi_IN" w:bidi="hi_IN"/>
        </w:rPr>
        <w:t>मूल शक्तियों</w:t>
      </w:r>
      <w:r>
        <w:rPr>
          <w:lang w:val="hi_IN" w:bidi="hi_IN"/>
        </w:rPr>
        <w:t xml:space="preserve"> या </w:t>
      </w:r>
      <w:r>
        <w:rPr>
          <w:b/>
          <w:lang w:val="hi_IN" w:bidi="hi_IN"/>
        </w:rPr>
        <w:t>ताकतों</w:t>
      </w:r>
      <w:r>
        <w:rPr>
          <w:lang w:val="hi_IN" w:bidi="hi_IN"/>
        </w:rPr>
        <w:t xml:space="preserve"> के लिए किन शब्दों या वाक्यांशों का उपयोग करेंगे। अधिक जानकारी के लिए व्यवस्था को मुख्य शब्दावली में देखें। यद्यपि मूल शक्तियाँ कई प्रकार की बातों की ओर संकेत करती हैं, फिर भी उन शक्तियों के प्रकारों में से एक के बारे में अधिक जानकारी के लिए मुख्य शब्दावली में "दुष्ट आत्माओं" को देखें, जिनके बारे में पौलुस बात कर रहा होगा। यदि आपने पहले ही बाइबल की किसी अन्य पुस्तक में इन शब्दों का अनुवाद किया है, तो उन्हीं शब्दों का प्रयोग करें जिनका प्रयोग आपने वहाँ किया है। इस ऑडियो को यहाँ रोकें।</w:t>
      </w:r>
    </w:p>
    <w:p>
      <w:pPr/>
      <w:r>
        <w:rPr>
          <w:lang w:val="hi_IN" w:bidi="hi_IN"/>
        </w:rPr>
      </w:r>
      <w:r>
        <w:rPr>
          <w:lang w:val="hi_IN" w:bidi="hi_IN"/>
        </w:rPr>
        <w:t xml:space="preserve">परमेश्वर ने अपने </w:t>
      </w:r>
      <w:r>
        <w:rPr>
          <w:b/>
          <w:lang w:val="hi_IN" w:bidi="hi_IN"/>
        </w:rPr>
        <w:t>पुत्र</w:t>
      </w:r>
      <w:r>
        <w:rPr>
          <w:lang w:val="hi_IN" w:bidi="hi_IN"/>
        </w:rPr>
        <w:t xml:space="preserve"> को एक मनुष्य के रूप में जीने के लिए भेजा। यीशु को परमेश्वर का पुत्र कहा जाता है क्योंकि यीशु का परमेश्वर पिता के साथ एक विशेष संबंध है। परमेश्वर और यीशु एक दूसरे से उसी तरह प्रेम करते हैं जैसे पिता और पुत्र करते हैं। परमेश्वर के पुत्र के बारे में अधिक जानकारी के लिए, मुख्य शब्दावली देखें। 'परमेश्वर का पुत्र' के लिए वही शब्द या वाक्यांश प्रयोग करें जो आपने पिछले भागों में किया था।</w:t>
      </w:r>
    </w:p>
    <w:p>
      <w:pPr/>
      <w:r>
        <w:rPr>
          <w:lang w:val="hi_IN" w:bidi="hi_IN"/>
        </w:rPr>
      </w:r>
      <w:r>
        <w:rPr>
          <w:lang w:val="hi_IN" w:bidi="hi_IN"/>
        </w:rPr>
        <w:t xml:space="preserve">यीशु को </w:t>
      </w:r>
      <w:r>
        <w:rPr>
          <w:b/>
          <w:lang w:val="hi_IN" w:bidi="hi_IN"/>
        </w:rPr>
        <w:t>व्यवस्था</w:t>
      </w:r>
      <w:r>
        <w:rPr>
          <w:lang w:val="hi_IN" w:bidi="hi_IN"/>
        </w:rPr>
        <w:t xml:space="preserve"> का पालन करना था। यह उन निर्देशों का समूह है जो परमेश्वर ने इस्राएल के लोगों को दिए हैं। जब पौलुस बाद में उन लोगों के बारे में बात करता है जो व्यवस्था के अधीन हैं, तो पौलुस उस तरीके का उल्लेख करता है जिससे हर जगह लोगों को कुछ कानूनों का पालन करना पड़ता है। व्यवस्था के बारे में अधिक जानकारी के लिए, मुख्य शब्दावली देखें। व्यवस्था के लिए उसी शब्द या वाक्यांश का उपयोग करें जिसका उपयोग आपने पिछले भागों में किया है।</w:t>
      </w:r>
    </w:p>
    <w:p>
      <w:pPr/>
      <w:r>
        <w:rPr>
          <w:lang w:val="hi_IN" w:bidi="hi_IN"/>
        </w:rPr>
      </w:r>
      <w:r>
        <w:rPr>
          <w:lang w:val="hi_IN" w:bidi="hi_IN"/>
        </w:rPr>
        <w:t xml:space="preserve">यीशु व्यवस्था के तहत लोगों को </w:t>
      </w:r>
      <w:r>
        <w:rPr>
          <w:b/>
          <w:lang w:val="hi_IN" w:bidi="hi_IN"/>
        </w:rPr>
        <w:t>छुड़ाने</w:t>
      </w:r>
      <w:r>
        <w:rPr>
          <w:lang w:val="hi_IN" w:bidi="hi_IN"/>
        </w:rPr>
        <w:t xml:space="preserve"> के लिए आया। जब आप किसी व्यक्ति को छुड़ाते हैं, तो आप उस व्यक्ति को कर्ज या दासता से मुक्त करते हैं। यीशु ने हमारे स्थान पर अपना जीवन अर्पित किया, जैसे कोई व्यक्ति मूल्य चुकाकर किसी को छुड़ाता है, ताकि हमें पाप और बुराई की दासता से स्वतंत्र कर दे। छुड़ाने के बारे में अधिक जानकारी के लिए, मुख्य शब्दावली को देखें। छुड़ाने के लिए उसी शब्द या वाक्यांश का उपयोग करें जिसका उपयोग आपने पिछले भागों में किया था।</w:t>
      </w:r>
    </w:p>
    <w:p>
      <w:pPr/>
      <w:r>
        <w:rPr>
          <w:lang w:val="hi_IN" w:bidi="hi_IN"/>
        </w:rPr>
      </w:r>
      <w:r>
        <w:rPr>
          <w:lang w:val="hi_IN" w:bidi="hi_IN"/>
        </w:rPr>
        <w:t>परमेश्वर ने विश्वासियों को गोद लिया। जब कोई व्यक्ति किसी बच्चे को गोद लेता है, तो वह व्यक्ति कानूनी रूप से किसी दूसरे व्यक्ति के बच्चे को अपने परिवार में ले जाता है और उस व्यक्ति के अपने बच्चे के रूप में उसकी देखभाल करता है। गोद लिए गए बच्चे के पास उस व्यक्ति के अन्य बच्चों के सभी अधिकार और विशेषाधिकार होते हैं। वह व्यक्ति बच्चे से उसी तरह प्रेम करता है जैसे वह अपने अन्य बच्चों से प्रेम करता है।</w:t>
      </w:r>
    </w:p>
    <w:p>
      <w:pPr/>
      <w:r>
        <w:rPr>
          <w:lang w:val="hi_IN" w:bidi="hi_IN"/>
        </w:rPr>
      </w:r>
      <w:r>
        <w:rPr>
          <w:lang w:val="hi_IN" w:bidi="hi_IN"/>
        </w:rPr>
        <w:t xml:space="preserve">यहाँ रुकें और समूह में चर्चा करें कि आप </w:t>
      </w:r>
      <w:r>
        <w:rPr>
          <w:b/>
          <w:lang w:val="hi_IN" w:bidi="hi_IN"/>
        </w:rPr>
        <w:t>गोद लिए गए</w:t>
      </w:r>
      <w:r>
        <w:rPr>
          <w:lang w:val="hi_IN" w:bidi="hi_IN"/>
        </w:rPr>
        <w:t xml:space="preserve"> के लिए किन शब्दों या वाक्यांशों का उपयोग करेंगे। यदि आपने बाइबल की किसी और पुस्तक में इस शब्द का पहले ही अनुवाद किया है, तो यहाँ भी वही शब्द प्रयोग करें जो आपने वहाँ किया था। इस ऑडियो को यहाँ रोकें।</w:t>
      </w:r>
    </w:p>
    <w:p>
      <w:pPr/>
      <w:r>
        <w:rPr>
          <w:lang w:val="hi_IN" w:bidi="hi_IN"/>
        </w:rPr>
      </w:r>
      <w:r>
        <w:rPr>
          <w:lang w:val="hi_IN" w:bidi="hi_IN"/>
        </w:rPr>
        <w:t xml:space="preserve">परमेश्वर अपने पुत्र की </w:t>
      </w:r>
      <w:r>
        <w:rPr>
          <w:b/>
          <w:lang w:val="hi_IN" w:bidi="hi_IN"/>
        </w:rPr>
        <w:t>आत्मा</w:t>
      </w:r>
      <w:r>
        <w:rPr>
          <w:lang w:val="hi_IN" w:bidi="hi_IN"/>
        </w:rPr>
        <w:t xml:space="preserve"> को विश्वासियों के हृदयों में भेजता है। यह आत्मा पवित्र आत्मा है। जब लोग यीशु का अनुसरण करना शुरू करते हैं, तो पवित्र आत्मा उन लोगों के हृदयों में काम करता है ताकि उनकी यीशु के समान अधिक से अधिक व्यवहार करने में मदद करें। पवित्र आत्मा के बारे में अधिक जानकारी के लिए, आप मुख्य शब्दावली को देख सकते हैं। आत्मा या पवित्र आत्मा के लिए उसी शब्द या वाक्यांश का उपयोग करें जिसका उपयोग आपने पिछले भागों में किया है।</w:t>
      </w:r>
    </w:p>
    <w:p>
      <w:pPr/>
      <w:r>
        <w:rPr>
          <w:lang w:val="hi_IN" w:bidi="hi_IN"/>
        </w:rPr>
      </w:r>
      <w:r>
        <w:rPr>
          <w:lang w:val="hi_IN" w:bidi="hi_IN"/>
        </w:rPr>
        <w:t>हृदय हमारे शरीर के भीतर एक अंग है जो रक्त के प्रवाह को बनाए रखता है, परन्तु बाइबल में लोग “हृदय” शब्द का उपयोग उस स्थान के लिए करते हैं जहाँ किसी व्यक्ति के विचार, भावनाएँ और निर्णय उत्पन्न होते हैं।</w:t>
      </w:r>
    </w:p>
    <w:p>
      <w:pPr/>
      <w:r>
        <w:rPr>
          <w:lang w:val="hi_IN" w:bidi="hi_IN"/>
        </w:rPr>
      </w:r>
      <w:r>
        <w:rPr>
          <w:lang w:val="hi_IN" w:bidi="hi_IN"/>
        </w:rPr>
        <w:t xml:space="preserve">यहाँ रुकें और समूह में चर्चा करें कि आप </w:t>
      </w:r>
      <w:r>
        <w:rPr>
          <w:b/>
          <w:lang w:val="hi_IN" w:bidi="hi_IN"/>
        </w:rPr>
        <w:t>हृदय</w:t>
      </w:r>
      <w:r>
        <w:rPr>
          <w:lang w:val="hi_IN" w:bidi="hi_IN"/>
        </w:rPr>
        <w:t xml:space="preserve"> के लिए किस शब्द या वाक्यांश का उपयोग करेंगे। अधिक जानकारी के लिए मुख्य शब्दावली में हृदय देखें। यदि आपने पहले ही बाइबल की किसी अन्य पुस्तक में इस शब्द का अनुवाद किया है, तो उसी शब्द का इस्तेमाल करें जिसका इस्तेमाल आपने वहाँ किया है। इस ऑडियो को यहाँ रोकें।</w:t>
      </w:r>
    </w:p>
    <w:p>
      <w:pPr/>
      <w:r>
        <w:rPr>
          <w:lang w:val="hi_IN" w:bidi="hi_IN"/>
        </w:rPr>
      </w:r>
      <w:r>
        <w:rPr>
          <w:lang w:val="hi_IN" w:bidi="hi_IN"/>
        </w:rPr>
        <w:t>आत्मा के कारण, विश्वासी परमेश्वर को "अब्बा" कह सकते हैं। अब्बा उस भाषा में "पिता" के लिए शब्द है जो यीशु के समय में इस्राएल के लोग बोलते थे। यीशु परमेश्वर को "अब्बा" कहता है, जब यीशु मरने से पहले परमेश्वर से प्रार्थना करता है। पवित्र आत्मा के कारण, हम परमेश्वर के साथ वही संबंध रख सकते हैं जैसा एक बच्चे का अपने पिता के साथ होता है, जैसे यीशु का है।</w:t>
      </w:r>
    </w:p>
    <w:p>
      <w:pPr/>
      <w:r>
        <w:rPr>
          <w:lang w:val="hi_IN" w:bidi="hi_IN"/>
        </w:rPr>
      </w:r>
      <w:r>
        <w:rPr>
          <w:lang w:val="hi_IN" w:bidi="hi_IN"/>
        </w:rPr>
        <w:t xml:space="preserve">यहाँ रुकें और समूह में चर्चा करें कि आप </w:t>
      </w:r>
      <w:r>
        <w:rPr>
          <w:b/>
          <w:lang w:val="hi_IN" w:bidi="hi_IN"/>
        </w:rPr>
        <w:t>अब्बा</w:t>
      </w:r>
      <w:r>
        <w:rPr>
          <w:lang w:val="hi_IN" w:bidi="hi_IN"/>
        </w:rPr>
        <w:t xml:space="preserve"> के लिए किस शब्द या वाक्यांश का उपयोग करेंगे। अधिक जानकारी के लिए मुख्य शब्दावली में अब्बा को देखें। यदि आपने पहले ही बाइबल की किसी अन्य पुस्तक में इस शब्द का अनुवाद किया है, तो उसी शब्द का प्रयोग करें जिसका प्रयोग आपने वहाँ किया है।</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ऑडियो को यहाँ रोकें।</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समूह के किसी अन्य सदस्य को भाग का अगला हिस्सा बताना चाहिए और रुक जाना चाहिए। ऐसा तब तक करें जब तक कि समूह ने पूरा भाग दोहरा न दिया हो। इस चरण में समूह के सदस्य एक-दूसरे की गलतियों को सुधार सकते हैं।</w:t>
      </w:r>
    </w:p>
    <w:p>
      <w:pPr/>
      <w:r>
        <w:rPr>
          <w:lang w:val="hi_IN" w:bidi="hi_IN"/>
        </w:rPr>
      </w:r>
      <w:r>
        <w:rPr>
          <w:lang w:val="hi_IN" w:bidi="hi_IN"/>
        </w:rPr>
        <w:t>इस ऑडियो को यहाँ रोकें।</w:t>
      </w:r>
    </w:p>
    <w:p>
      <w:pPr/>
      <w:r>
        <w:rPr>
          <w:lang w:val="hi_IN" w:bidi="hi_IN"/>
        </w:rPr>
      </w:r>
      <w:r>
        <w:rPr>
          <w:lang w:val="hi_IN" w:bidi="hi_IN"/>
        </w:rPr>
        <w:t xml:space="preserve">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प्रयोग कर सकता है। </w:t>
      </w:r>
    </w:p>
    <w:p>
      <w:pPr/>
      <w:r>
        <w:rPr>
          <w:lang w:val="hi_IN" w:bidi="hi_IN"/>
        </w:rPr>
      </w:r>
      <w:r>
        <w:rPr>
          <w:lang w:val="hi_IN" w:bidi="hi_IN"/>
        </w:rPr>
        <w:t>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w:t>
      </w:r>
    </w:p>
    <w:p>
      <w:pPr/>
      <w:r>
        <w:rPr>
          <w:lang w:val="hi_IN" w:bidi="hi_IN"/>
        </w:rPr>
      </w:r>
      <w:r>
        <w:rPr>
          <w:lang w:val="hi_IN" w:bidi="hi_IN"/>
        </w:rPr>
        <w:t>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गलातियों 4:8–20</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गलातियों 4:8–20 को सुनें और अपने मन में रखें।</w:t>
      </w:r>
    </w:p>
    <w:p>
      <w:pPr/>
      <w:r>
        <w:rPr>
          <w:lang w:val="hi_IN" w:bidi="hi_IN"/>
        </w:rPr>
      </w:r>
      <w:r>
        <w:rPr>
          <w:lang w:val="hi_IN" w:bidi="hi_IN"/>
        </w:rPr>
        <w:t>यदि सम्भव हो, तो गलातियों 4:8–20 का ऑडियो संस्करण तीन बार, तीन अलग-अलग अनुवादों में सुनें।</w:t>
      </w:r>
    </w:p>
    <w:p>
      <w:pPr/>
      <w:r>
        <w:rPr>
          <w:lang w:val="hi_IN" w:bidi="hi_IN"/>
        </w:rPr>
      </w:r>
      <w:r>
        <w:rPr>
          <w:lang w:val="hi_IN" w:bidi="hi_IN"/>
        </w:rPr>
        <w:t>इस ऑडियो को यहाँ रोकें।</w:t>
      </w:r>
    </w:p>
    <w:p>
      <w:pPr/>
      <w:r>
        <w:rPr>
          <w:lang w:val="hi_IN" w:bidi="hi_IN"/>
        </w:rPr>
      </w:r>
      <w:r>
        <w:rPr>
          <w:lang w:val="hi_IN" w:bidi="hi_IN"/>
        </w:rPr>
        <w:t>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यीशु या पवित्र आत्मा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गलातियों 4:8–20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पौलुस ने अभी-अभी समझाया है कि गलाती परमेश्वर की सन्तान हैं। अब पौलुस दिखाता है कि गलातियों के व्यवहार के कारण पौलुस कितना चिंतित है। पौलुस गलातियों से विनती करता है कि वे अपने पुराने जीवन के तरीके और दासत्व में लौट न जाएँ। पौलुस गलातियों को पौलुस और गलातियों के बीच घनिष्ठ संबंध की याद दिलाता है। यद्यपि झूठे शिक्षक गलातियों के वास्तविक शत्रु हैं, फिर भी गलाती पौलुस के साथ शत्रु जैसा व्यवहार कर रहे हैं!</w:t>
      </w:r>
    </w:p>
    <w:p>
      <w:pPr/>
      <w:r>
        <w:rPr>
          <w:lang w:val="hi_IN" w:bidi="hi_IN"/>
        </w:rPr>
      </w:r>
      <w:r>
        <w:rPr>
          <w:lang w:val="hi_IN" w:bidi="hi_IN"/>
        </w:rPr>
        <w:t>पौलुस वही बात दोहराता है जो उसने पिछले खंड के अंत में कही थी: परमेश्वर की संतान बनने से पहले, गलाती लोग तथाकथित देवताओं के दास थे। यद्यपि लोग इन देवताओं की उपासना करते थे, फिर भी वे सच्चे परमेश्वर नहीं थे और उनमें गलातियों की सहायता करने की कोई शक्ति नहीं थी। लेकिन अब गलाती सच्चे परमेश्वर को जानते हैं। इसका अर्थ केवल यह नहीं है कि गलाती जानते हैं कि परमेश्वर कौन है। पौलुस का अर्थ है कि गलातियों का परमेश्वर के साथ घनिष्ठ संबंध है। और पौलुस यह स्पष्ट करता है कि परमेश्वर सचमुच विश्वासियों को जानता है, क्योंकि यह घनिष्ठ सम्बन्ध परमेश्वर ही द्वारा स्थापित किया गया था।</w:t>
      </w:r>
    </w:p>
    <w:p>
      <w:pPr/>
      <w:r>
        <w:rPr>
          <w:lang w:val="hi_IN" w:bidi="hi_IN"/>
        </w:rPr>
      </w:r>
      <w:r>
        <w:rPr>
          <w:lang w:val="hi_IN" w:bidi="hi_IN"/>
        </w:rPr>
        <w:t>यहाँ रुकें और समूह में इस प्रश्न पर चर्चा करें: आपकी संस्कृति में, लोग देवताओं या आत्माओं से किस प्रकार सम्पर्क करते हैं या उनसे किस प्रकार सम्बन्ध रखते हैं? लोग किस तरह के रिश्ते या बातचीत की उम्मीद करते हैं जो वे किसी देवता या आत्मा के साथ रख सकते हैं? इस ऑडियो को यहाँ रोकें।</w:t>
      </w:r>
    </w:p>
    <w:p>
      <w:pPr/>
      <w:r>
        <w:rPr>
          <w:lang w:val="hi_IN" w:bidi="hi_IN"/>
        </w:rPr>
      </w:r>
      <w:r>
        <w:rPr>
          <w:lang w:val="hi_IN" w:bidi="hi_IN"/>
        </w:rPr>
        <w:t>चूँकि गलाती लोग जानते हैं कि परमेश्वर ने उनके लिए क्या किया है, इसलिए पौलुस को इस बात पर आश्चर्य होता है कि गलाती लोग फिर से अन्य शक्तियों या सामर्थों का पालन करने लगे हैं। ये शक्तियाँ ऐसी कोई भी चीज़ हो सकती है जिस पर लोग परमेश्वर के बजाय भरोसा करते हैं। ये झूठे देवता, व्यवस्था या आत्माएँ हो सकती हैं जिनके बारे में लोगों का मानना है कि वे सितारों और लोगों के जीवन जैसी चीज़ों को नियंत्रित करते हैं। परमेश्वर के विपरीत, ये शक्तियाँ कमजोर हैं और लोगों को बचा नहीं सकतीं। शक्तियाँ दयनीय और निर्धन हैं, क्योंकि वे लोगों को कुछ नहीं देतीं, बल्कि उन्हें फिर से दास बना देती हैं।</w:t>
      </w:r>
    </w:p>
    <w:p>
      <w:pPr/>
      <w:r>
        <w:rPr>
          <w:lang w:val="hi_IN" w:bidi="hi_IN"/>
        </w:rPr>
      </w:r>
      <w:r>
        <w:rPr>
          <w:lang w:val="hi_IN" w:bidi="hi_IN"/>
        </w:rPr>
        <w:t>अब पौलुस एक उदाहरण देता है कि गलाती लोग किस प्रकार फिर से बुरे जीवन-मार्ग की ओर लौट रहे हैं। गलाती उन विशेष दिनों और अवधियों का उत्सव मनाते हैं जिन्हें यहूदियों द्वारा मनाया जाता है। यहूदी धर्म और मूर्तिपूजक धर्मों दोनों में लोग कुछ समय को दूसरों की अपेक्षा अधिक पवित्र मानते थे। कुछ दिनों को मनाना और पर्वों का आयोजन करना बुरा नहीं है। लेकिन गलाती ऐसा इसलिए करते हैं क्योंकि गलाती सोचते हैं कि इससे वे परमेश्वर के साथ एक अच्छा संबंध स्थापित करेंगे, जो गलत है। पौलुस गलातियों के सोचने और व्यवहार करने के तरीके के कारण गलातियों के बारे में चिंतित है। यद्यपि पौलुस ने गलातियों की मदद करने के लिए बहुत कुछ किया है, फिर भी ऐसा लगता है कि मानो उसके काम ने गलातियों के लिए वास्तव में कुछ नहीं बदला है!</w:t>
      </w:r>
    </w:p>
    <w:p>
      <w:pPr/>
      <w:r>
        <w:rPr>
          <w:lang w:val="hi_IN" w:bidi="hi_IN"/>
        </w:rPr>
      </w:r>
      <w:r>
        <w:rPr>
          <w:lang w:val="hi_IN" w:bidi="hi_IN"/>
        </w:rPr>
        <w:t>यहाँ रुकें और समूह में इस प्रश्न पर चर्चा करें: आपकी संस्कृति में, आपके यहाँ कौन-से विभिन्न पवित्र समय या उत्सव होते हैं? लोग इन्हें क्यों मनाते हैं? लोगों का मानना है कि यदि लोग इन घटनाओं का उत्सव मनाते हैं, तो देवता और आत्मा उनके लिए क्या करेंगे? इस ऑडियो को यहाँ रोकें।</w:t>
      </w:r>
    </w:p>
    <w:p>
      <w:pPr/>
      <w:r>
        <w:rPr>
          <w:lang w:val="hi_IN" w:bidi="hi_IN"/>
        </w:rPr>
      </w:r>
      <w:r>
        <w:rPr>
          <w:lang w:val="hi_IN" w:bidi="hi_IN"/>
        </w:rPr>
        <w:t>इसके बाद, पौलुस गलातियों से विनती करता है कि वे उसके उदाहरण का अनुसरण करें। पौलुस अब परमेश्वर के साथ अच्छा संबंध स्थापित करने के लिए व्यवस्था का पालन नहीं करता है। यद्यपि पौलुस यहूदी जनसमूह का हिस्सा है, फिर भी वह एक अन्यजाति की तरह व्यवहार करता है क्योंकि पौलुस व्यवस्था का पालन नहीं करता है। गलातियों ने अतीत में पौलुस को न तो चोट पहुँचाई थी और न ही उसके साथ बुरा व्यवहार किया था, इसलिए पौलुस गलातियों से कहता है कि वे अब पौलुस के साथ बुरा व्यवहार न करें और पौलुस को अनदेखा न करें!</w:t>
      </w:r>
    </w:p>
    <w:p>
      <w:pPr/>
      <w:r>
        <w:rPr>
          <w:lang w:val="hi_IN" w:bidi="hi_IN"/>
        </w:rPr>
      </w:r>
      <w:r>
        <w:rPr>
          <w:lang w:val="hi_IN" w:bidi="hi_IN"/>
        </w:rPr>
        <w:t>गलातियों को पौलुस के साथ गलातियों के अच्छे संबंध की याद दिलाने के लिए, पौलुस पहली बार गलातिया आने की कहानी बताता है। शुरू में, पौलुस ने शायद किसी और स्थान पर जाने की योजना बनाई थी, परन्तु फिर पौलुस बीमार हो गया और उसे गलातिया में रुकना पड़ा। गलतिया एक बीमार व्यक्ति के लिए आराम करने और चंगा होने के लिए एक अच्छा क्षेत्र था। यह स्पष्ट नहीं है कि पौलुस को किस प्रकार की बीमारी थी, परन्तु पौलुस गलातियों को याद दिलाता है कि उसकी बीमारी ने गलातियों के लिए भी स्थिति को कठिन बना दिया था। बीमार लोगों की देखभाल करना कठिन है, खासकर उन बीमार लोगों की जिन्हें आप नहीं जानते! लेकिन गलातियों ने पौलुस की देखभाल की। साथ ही, उस समय लोग कभी-कभी सोचते थे कि देवताओं ने ही लोगों को दण्ड के रूप में बीमार कराया था। लेकिन गलातियों ने पौलुस को नहीं ठुकराया और न ही उसके साथ ऐसा व्यवहार किया जैसे कि वह कमजोर और बेकार हो। इसके बजाय, गलातियों ने पौलुस का स्वागत किया और पौलुस के साथ दयालु व्यवहार किया। वास्तव में, गलातियों ने पौलुस को वैसा ही आदर और सम्मान दिया जैसा गलाती किसी महत्वपूर्ण आगंतुक, जैसे परमेश्वर के एक स्वर्गदूत या यहाँ तक कि यीशु मसीह को देते थे! लोग संदेशवाहकों के साथ बहुत सम्मान के साथ व्यवहार करते थे, क्योंकि संदेशवाहक उन लोगों का प्रतिनिधित्व करते थे जिन्होंने उन्हें भेजा था। उस समय गलाती समझ गए कि पौलुस यीशु की ओर से एक संदेश लाया था, और गलातियों ने पौलुस के साथ सम्मानपूर्वक व्यवहार किया।</w:t>
      </w:r>
    </w:p>
    <w:p>
      <w:pPr/>
      <w:r>
        <w:rPr>
          <w:lang w:val="hi_IN" w:bidi="hi_IN"/>
        </w:rPr>
      </w:r>
      <w:r>
        <w:rPr>
          <w:lang w:val="hi_IN" w:bidi="hi_IN"/>
        </w:rPr>
        <w:t>यहाँ रुकें और समूह में इस प्रश्न पर चर्चा करें: आपकी संस्कृति में लोगों का क्या मानना है कि बीमारियों का कारण बनता है? आप अपनी संस्कृति में बीमार लोगों के साथ कैसा व्यवहार करते हैं? किस प्रकार की बीमारियों के आसपास रहना असहज होता है? इस ऑडियो को यहाँ रोकें।</w:t>
      </w:r>
    </w:p>
    <w:p>
      <w:pPr/>
      <w:r>
        <w:rPr>
          <w:lang w:val="hi_IN" w:bidi="hi_IN"/>
        </w:rPr>
      </w:r>
      <w:r>
        <w:rPr>
          <w:lang w:val="hi_IN" w:bidi="hi_IN"/>
        </w:rPr>
        <w:t>पौलुस पहले गलातियों द्वारा उसके साथ किए गए आनन्ददायक और दयालु व्यवहार और अब गलातियों द्वारा पौलुस के प्रति व्यवहार और प्रतिक्रिया के बीच अंतर देख सकता है। अतीत में, गलाती पौलुस की मदद करने के लिए कुछ भी करने के लिए तैयार थे। पौलुस कहता है कि यदि इससे पौलुस को मदद मिल पाती, तो गलातियों ने अपनी आँखें भी निकालकर पौलुस को दे दी होतीं! आँखें किसी व्यक्ति के शरीर का एक महत्वपूर्ण हिस्सा होती हैं, और उस समय लोग अक्सर उन आँखों को किसी व्यक्ति की सबसे बहुमूल्य संपत्ति के प्रतीक के रूप में देखते थे। अब, हालाँकि, गलाती पौलुस के साथ अलग व्यवहार करते हैं। चूँकि पौलुस गलातियों को सुसमाचार की सच्चाई बताना जारी रखता है, जिसमें व्यवस्था शामिल नहीं है, इसलिए गलाती अब ऐसा व्यवहार करते हैं जैसे पौलुस कोई शत्रु हो या कोई ऐसा व्यक्ति जिस पर संदेह किया जाना चाहिए!</w:t>
      </w:r>
    </w:p>
    <w:p>
      <w:pPr/>
      <w:r>
        <w:rPr>
          <w:lang w:val="hi_IN" w:bidi="hi_IN"/>
        </w:rPr>
      </w:r>
      <w:r>
        <w:rPr>
          <w:lang w:val="hi_IN" w:bidi="hi_IN"/>
        </w:rPr>
        <w:t>यहाँ रुकें और समूह में इस प्रश्न पर चर्चा करें: आपकी संस्कृति में, लोग किन चीजों को अपनी सबसे मूल्यवान संपत्ति या क्षमताओं के रूप में मानते हैं? किसी ऐसे व्यक्ति के बारे में कोई कहानी सुनाएँ जो किसी और के प्रति इतना समर्पित था कि उसने उस व्यक्ति की सहायता करने के लिए अपनी सबसे बहुमूल्य सम्पत्ति भी त्याग दी थी। इस ऑडियो को यहाँ रोकें।</w:t>
      </w:r>
    </w:p>
    <w:p>
      <w:pPr/>
      <w:r>
        <w:rPr>
          <w:lang w:val="hi_IN" w:bidi="hi_IN"/>
        </w:rPr>
      </w:r>
      <w:r>
        <w:rPr>
          <w:lang w:val="hi_IN" w:bidi="hi_IN"/>
        </w:rPr>
        <w:t>पौलुस कहता है कि गलातियों के वास्तविक शत्रु झूठे शिक्षक हैं। ये शिक्षक गलातियों में गहरी रुचि और चिंता दिखाते हैं, परन्तु गलातियों की मदद करने के लिए नहीं। ये शिक्षक वास्तव में गलातियों और पौलुस के बीच विभाजन पैदा करने की कोशिश करते हैं। फिर गलातियों ने पौलुस की बात नहीं सुनी, जब पौलुस मसीह के बारे में सच बताता है! इसके बजाय, गलाती झूठे शिक्षकों पर अपना पूरा ध्यान और सम्मान देते थे।</w:t>
      </w:r>
    </w:p>
    <w:p>
      <w:pPr/>
      <w:r>
        <w:rPr>
          <w:lang w:val="hi_IN" w:bidi="hi_IN"/>
        </w:rPr>
      </w:r>
      <w:r>
        <w:rPr>
          <w:lang w:val="hi_IN" w:bidi="hi_IN"/>
        </w:rPr>
        <w:t>यहाँ रुकें और समूह में इस प्रश्न पर चर्चा करें: आपकी संस्कृति में, लोग उन शिक्षकों के साथ कैसा व्यवहार करते हैं जिनका वे सम्मान करते हैं? शिक्षक लोगों से मान-सम्मान प्राप्त करने की कोशिश कैसे करते हैं? इस ऑडियो को यहाँ रोकें।</w:t>
      </w:r>
    </w:p>
    <w:p>
      <w:pPr/>
      <w:r>
        <w:rPr>
          <w:lang w:val="hi_IN" w:bidi="hi_IN"/>
        </w:rPr>
      </w:r>
      <w:r>
        <w:rPr>
          <w:lang w:val="hi_IN" w:bidi="hi_IN"/>
        </w:rPr>
        <w:t>पौलुस कहता है कि यह ठीक है यदि अन्य लोग गलातियों में रुचि दिखाएँ, परन्तु इन लोगों के कारण अच्छे होने चाहिए। और इन लोगों के पास हमेशा अच्छे कारण होने चाहिए, न कि वे केवल तभी दयालुता से व्यवहार करें जब पौलुस देखने के लिए वहाँ मौजूद हो। इन झूठे शिक्षकों के पास ये काम करने के अच्छे कारण नहीं हैं, और वे वास्तव में गलातियों की परवाह नहीं करते हैं।</w:t>
      </w:r>
    </w:p>
    <w:p>
      <w:pPr/>
      <w:r>
        <w:rPr>
          <w:lang w:val="hi_IN" w:bidi="hi_IN"/>
        </w:rPr>
      </w:r>
      <w:r>
        <w:rPr>
          <w:lang w:val="hi_IN" w:bidi="hi_IN"/>
        </w:rPr>
        <w:t>यह दिखाने के लिए कि पौलुस गलातियों की कितनी परवाह करता है, पौलुस अपनी तुलना ऐसी माँ से करता है जो अपने बच्चों से प्रेम करती है और उनकी परवाह करती है। पौलुस गलातियों को सिखाने और उनका मार्गदर्शन करने के तरीके की तुलना एक स्त्री से करता है जो जन्म देती है। जब कोई स्त्री जन्म देती है, तो यह कठिन और दर्दनाक होता है, परन्तु अच्छे कारण के लिए। अंत में, एक स्त्री का एक बच्चा होता है! उसी तरह, पौलुस के लिए गलातियों की मसीह का अनुसरण करने के लिए अगुवाई करना कठिन और कष्टदायक है, परन्तु ऐसा करना एक अच्छे कारण के लिए है। पौलुस गलातियों के लिए तब तक पीड़ा महसूस करता है जब तक गलाती स्वयं मसीह की तरह सोचने और व्यवहार करने लगते हैं। चूँकि गलाती अपने विश्वास से मुड़कर हट रहे हैं, इसलिए पौलुस को गलातियों को फिर से सत्य की ओर अगुवाई करना होगा, जो कठिन और पीड़ादायक है, जैसे फिर से जन्म देना!</w:t>
      </w:r>
    </w:p>
    <w:p>
      <w:pPr/>
      <w:r>
        <w:rPr>
          <w:lang w:val="hi_IN" w:bidi="hi_IN"/>
        </w:rPr>
      </w:r>
      <w:r>
        <w:rPr>
          <w:lang w:val="hi_IN" w:bidi="hi_IN"/>
        </w:rPr>
        <w:t>यहाँ रुकें और समूह में इस प्रश्न पर चर्चा करें: आपकी संस्कृति में कौन-से कुछ कार्य हैं जिन्हें अधिकांश लोग मानते हैं कि वे बहुत कठिन हैं, परन्तु वे अच्छा काम या परिणाम लाते हैं? उस समय के बारे में कोई कहानी बताइए जब एक शिक्षक ने अपने छात्रों की मदद करने और उनकी देखभाल करने के लिए बहुत कड़ी मेहनत की। आप उन कठिन कार्यों की तुलना इस शिक्षक के व्यवहार से करेंगे कि वे किस प्रकार के कार्य करते थे? इस ऑडियो को यहाँ रोकें।</w:t>
      </w:r>
    </w:p>
    <w:p>
      <w:pPr/>
      <w:r>
        <w:rPr>
          <w:lang w:val="hi_IN" w:bidi="hi_IN"/>
        </w:rPr>
      </w:r>
      <w:r>
        <w:rPr>
          <w:lang w:val="hi_IN" w:bidi="hi_IN"/>
        </w:rPr>
        <w:t>पौलुस कहता है कि वह गलातियों के साथ रहना चाहता है ताकि पौलुस गलातियों की मदद कर सके। यदि पौलुस गलातियों के साथ होता, तो पौलुस गलातियों को दिखा सकता था कि पौलुस कितनी परवाह करता है और सुसमाचार कितना सच है। फिर पौलुस को उस कठोर भाषा का उपयोग नहीं करना पड़ा जिसका उपयोग पौलुस ने इस पत्र में किया है। इसके बजाय, पौलुस फिर से गलातियों से विनम्रता से बात कर सकता था। पौलुस बहुत चिंतित है कि वह नहीं जानता कि गलातियों की मदद करने के लिए क्या करना है!</w:t>
      </w:r>
      <w:r>
        <w:rPr>
          <w:lang w:val="hi_IN" w:bidi="hi_IN"/>
        </w:rPr>
      </w:r>
    </w:p>
    <w:p>
      <w:pPr>
        <w:pStyle w:val="Heading3"/>
      </w:pPr>
      <w:r>
        <w:rPr>
          <w:lang w:val="hi_IN" w:bidi="hi_IN"/>
        </w:rPr>
        <w:t>घटनाओं को समझाना</w:t>
      </w:r>
    </w:p>
    <w:p>
      <w:pPr/>
      <w:r>
        <w:rPr>
          <w:lang w:val="hi_IN" w:bidi="hi_IN"/>
        </w:rPr>
      </w:r>
      <w:r>
        <w:rPr>
          <w:lang w:val="hi_IN" w:bidi="hi_IN"/>
        </w:rPr>
        <w:t>गलातियों 4:8–20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हिस्सों, पात्रों और परिवेश को परिभाषित करेगा। फिर समूह इस भाग को अपने मन में समझने की कोशिश करेगा।</w:t>
      </w:r>
    </w:p>
    <w:p>
      <w:pPr/>
      <w:r>
        <w:rPr>
          <w:lang w:val="hi_IN" w:bidi="hi_IN"/>
        </w:rPr>
      </w:r>
      <w:r>
        <w:rPr>
          <w:lang w:val="hi_IN" w:bidi="hi_IN"/>
        </w:rPr>
        <w:t xml:space="preserve">इस भाग में तीन हिस्से हैं। </w:t>
      </w:r>
    </w:p>
    <w:p>
      <w:pPr/>
      <w:r>
        <w:rPr>
          <w:lang w:val="hi_IN" w:bidi="hi_IN"/>
        </w:rPr>
      </w:r>
      <w:r>
        <w:rPr>
          <w:b/>
          <w:lang w:val="hi_IN" w:bidi="hi_IN"/>
        </w:rPr>
        <w:t>पहले भाग में:</w:t>
      </w:r>
      <w:r>
        <w:rPr>
          <w:lang w:val="hi_IN" w:bidi="hi_IN"/>
        </w:rPr>
        <w:t xml:space="preserve"> पौलुस फिर से कहता है कि गलाती परमेश्वर की सन्तान हैं, न कि दास। इसलिए पौलुस आश्चर्यचकित है कि गलाती दासों के रूप में अपने पुराने जीवन के तरीके पर लौटना चाहते हैं!</w:t>
      </w:r>
    </w:p>
    <w:p>
      <w:pPr/>
      <w:r>
        <w:rPr>
          <w:lang w:val="hi_IN" w:bidi="hi_IN"/>
        </w:rPr>
      </w:r>
      <w:r>
        <w:rPr>
          <w:b/>
          <w:lang w:val="hi_IN" w:bidi="hi_IN"/>
        </w:rPr>
        <w:t>दूसरे भाग में:</w:t>
      </w:r>
      <w:r>
        <w:rPr>
          <w:lang w:val="hi_IN" w:bidi="hi_IN"/>
        </w:rPr>
        <w:t xml:space="preserve"> पौलुस गलातियों से विनती करता है कि वे गलातियों और पौलुस के एक-दूसरे के साथ घनिष्ठ संबंध के कारण पौलुस की बात सुनें। गलातियों ने पौलुस के साथ एक मित्र की तरह व्यवहार किया है, इसलिए पौलुस सोचता है कि अब गलाती पौलुस के साथ शत्रु की तरह व्यवहार क्यों करते हैं।</w:t>
      </w:r>
    </w:p>
    <w:p>
      <w:pPr/>
      <w:r>
        <w:rPr>
          <w:lang w:val="hi_IN" w:bidi="hi_IN"/>
        </w:rPr>
      </w:r>
      <w:r>
        <w:rPr>
          <w:b/>
          <w:lang w:val="hi_IN" w:bidi="hi_IN"/>
        </w:rPr>
        <w:t>तीसरे भाग में:</w:t>
      </w:r>
      <w:r>
        <w:rPr>
          <w:lang w:val="hi_IN" w:bidi="hi_IN"/>
        </w:rPr>
        <w:t xml:space="preserve"> झूठे शिक्षक वास्तव में गलातियों के शत्रु हैं क्योंकि झूठे शिक्षक वास्तव में गलातियों की परवाह नहीं करते हैं। हालाँकि, पौलुस गलातियों की बहुत गहरी परवाह करता है, जैसे एक माता अपने बच्चों की परवाह करती है।</w:t>
      </w:r>
    </w:p>
    <w:p>
      <w:pPr/>
      <w:r>
        <w:rPr>
          <w:lang w:val="hi_IN" w:bidi="hi_IN"/>
        </w:rPr>
      </w:r>
      <w:r>
        <w:rPr>
          <w:lang w:val="hi_IN" w:bidi="hi_IN"/>
        </w:rPr>
        <w:t>इस भाग में पात्र हैं:</w:t>
      </w:r>
    </w:p>
    <w:p>
      <w:pPr>
        <w:pStyle w:val="ListBullet"/>
        <w:spacing w:line="240" w:lineRule="auto"/>
        <w:ind w:left="720"/>
      </w:pPr>
      <w:r>
        <w:rPr>
          <w:lang w:val="hi_IN" w:bidi="hi_IN"/>
        </w:rPr>
      </w:r>
      <w:r>
        <w:rPr>
          <w:lang w:val="hi_IN" w:bidi="hi_IN"/>
        </w:rPr>
        <w:t>पौलुस</w:t>
      </w:r>
    </w:p>
    <w:p>
      <w:pPr>
        <w:pStyle w:val="ListBullet"/>
        <w:spacing w:line="240" w:lineRule="auto"/>
        <w:ind w:left="720"/>
      </w:pPr>
      <w:r>
        <w:rPr>
          <w:lang w:val="hi_IN" w:bidi="hi_IN"/>
        </w:rPr>
      </w:r>
      <w:r>
        <w:rPr>
          <w:lang w:val="hi_IN" w:bidi="hi_IN"/>
        </w:rPr>
        <w:t>गलाती विश्वासी</w:t>
      </w:r>
    </w:p>
    <w:p>
      <w:pPr>
        <w:pStyle w:val="ListBullet"/>
        <w:spacing w:line="240" w:lineRule="auto"/>
        <w:ind w:left="720"/>
      </w:pPr>
      <w:r>
        <w:rPr>
          <w:lang w:val="hi_IN" w:bidi="hi_IN"/>
        </w:rPr>
      </w:r>
      <w:r>
        <w:rPr>
          <w:lang w:val="hi_IN" w:bidi="hi_IN"/>
        </w:rPr>
        <w:t xml:space="preserve">परमेश्वर </w:t>
      </w:r>
    </w:p>
    <w:p>
      <w:pPr>
        <w:pStyle w:val="ListBullet"/>
        <w:spacing w:line="240" w:lineRule="auto"/>
        <w:ind w:left="720"/>
      </w:pPr>
      <w:r>
        <w:rPr>
          <w:lang w:val="hi_IN" w:bidi="hi_IN"/>
        </w:rPr>
      </w:r>
      <w:r>
        <w:rPr>
          <w:lang w:val="hi_IN" w:bidi="hi_IN"/>
        </w:rPr>
        <w:t>झूठे देवता</w:t>
      </w:r>
    </w:p>
    <w:p>
      <w:pPr>
        <w:pStyle w:val="ListBullet"/>
        <w:spacing w:line="240" w:lineRule="auto"/>
        <w:ind w:left="720"/>
      </w:pPr>
      <w:r>
        <w:rPr>
          <w:lang w:val="hi_IN" w:bidi="hi_IN"/>
        </w:rPr>
      </w:r>
      <w:r>
        <w:rPr>
          <w:lang w:val="hi_IN" w:bidi="hi_IN"/>
        </w:rPr>
        <w:t>बुनियादी ताकतें या शक्तियाँ</w:t>
      </w:r>
    </w:p>
    <w:p>
      <w:pPr>
        <w:pStyle w:val="ListBullet"/>
        <w:spacing w:line="240" w:lineRule="auto"/>
        <w:ind w:left="720"/>
      </w:pPr>
      <w:r>
        <w:rPr>
          <w:lang w:val="hi_IN" w:bidi="hi_IN"/>
        </w:rPr>
      </w:r>
      <w:r>
        <w:rPr>
          <w:lang w:val="hi_IN" w:bidi="hi_IN"/>
        </w:rPr>
        <w:t>परमेश्वर का एक दूत</w:t>
      </w:r>
    </w:p>
    <w:p>
      <w:pPr>
        <w:pStyle w:val="ListBullet"/>
        <w:spacing w:line="240" w:lineRule="auto"/>
        <w:ind w:left="720"/>
      </w:pPr>
      <w:r>
        <w:rPr>
          <w:lang w:val="hi_IN" w:bidi="hi_IN"/>
        </w:rPr>
      </w:r>
      <w:r>
        <w:rPr>
          <w:lang w:val="hi_IN" w:bidi="hi_IN"/>
        </w:rPr>
        <w:t>मसीह यीशु</w:t>
      </w:r>
    </w:p>
    <w:p>
      <w:pPr>
        <w:pStyle w:val="ListBullet"/>
        <w:spacing w:line="240" w:lineRule="auto"/>
        <w:ind w:left="720"/>
      </w:pPr>
      <w:r>
        <w:rPr>
          <w:lang w:val="hi_IN" w:bidi="hi_IN"/>
        </w:rPr>
      </w:r>
      <w:r>
        <w:rPr>
          <w:lang w:val="hi_IN" w:bidi="hi_IN"/>
        </w:rPr>
        <w:t>और झूठे शिक्षक</w:t>
      </w:r>
    </w:p>
    <w:p>
      <w:pPr/>
      <w:r>
        <w:rPr>
          <w:lang w:val="hi_IN" w:bidi="hi_IN"/>
        </w:rPr>
      </w:r>
      <w:r>
        <w:rPr>
          <w:lang w:val="hi_IN" w:bidi="hi_IN"/>
        </w:rPr>
        <w:t>समूह में, भाग के परिवेश के इन हिस्सों पर ध्यान दें:</w:t>
      </w:r>
    </w:p>
    <w:p>
      <w:pPr/>
      <w:r>
        <w:rPr>
          <w:lang w:val="hi_IN" w:bidi="hi_IN"/>
        </w:rPr>
      </w:r>
      <w:r>
        <w:rPr>
          <w:lang w:val="hi_IN" w:bidi="hi_IN"/>
        </w:rPr>
        <w:t>याद रखें कि पिछले भाग को समाप्त करने के लिए, पौलुस ने उस बात का सारांश दिया जो पौलुस ने अभी-अभी कहा था: कि विश्वासी अब दास नहीं थे, बल्कि पुत्र थे। क्योंकि यह एक महत्वपूर्ण विचार है, इसलिए पौलुस इस भाग को उसी तरह से आरम्भ करता है। पौलुस गलातियों को फिर से याद दिलाता है कि इससे पहले कि गलाती परमेश्वर को जानते, या परमेश्वर के साथ गलातियों का अच्छा संबंध होता, गलाती झूठे देवताओं के दास थे। पौलुस कहता है कि इन देवताओं के स्वभाव या विशेषताएँ यह दिखाती हैं कि ये देवता वास्तव में परमेश्वर नहीं हैं। लेकिन अब, गलाती परमेश्वर को जानते हैं या परमेश्वर के साथ उनका एक संबंध है। गलातियों को याद दिलाने के लिए कि परमेश्वर ने यह संबंध शुरू किया था, पौलुस यह स्पष्ट करता है कि परमेश्वर वास्तव में गलातियों को जानते है। पौलुस इन शक्तियों या झूठे देवताओं की तुलना परमेश्वर से करता है ताकि यह दिखाया जा सके कि वे कितने अलग हैं। पौलुस ने अभी-अभी यह बताया है कि परमेश्वर ने विश्वासियों को छुड़ाने के लिए क्या किया है। लेकिन ये शक्तियाँ कमजोर और व्यर्थ हैं। इन शक्तियों में बचाने की कोई शक्ति नहीं है और इनका कोई महत्व नहीं है। ये शक्तियाँ झूठे देवता, व्यवस्था या कोई और चीज़ हो सकती हैं जिसकी लोग उपासना और सेवा करते हैं।</w:t>
      </w:r>
    </w:p>
    <w:p>
      <w:pPr/>
      <w:r>
        <w:rPr>
          <w:lang w:val="hi_IN" w:bidi="hi_IN"/>
        </w:rPr>
      </w:r>
      <w:r>
        <w:rPr>
          <w:lang w:val="hi_IN" w:bidi="hi_IN"/>
        </w:rPr>
        <w:t>यहाँ रुकें और समूह में इस प्रश्न पर चर्चा करें: मूल भाषा में शक्तियों या ताकतों के लिए यह शब्द वही शब्द है जो पिछले भाग में उपयोग किया गया था, जब पौलुस ने इस बारे में बात की थी कि लोग कैसे बुनियादी शक्तियों या ताकतों के दास हुआ करते थे। वहाँ आपके द्वारा उपयोग किए गए शब्द की समीक्षा करें और चर्चा करें कि क्या आप यहाँ भी उसी शब्द का उपयोग करेंगे। इस ऑडियो को यहाँ रोकें।</w:t>
      </w:r>
    </w:p>
    <w:p>
      <w:pPr/>
      <w:r>
        <w:rPr>
          <w:lang w:val="hi_IN" w:bidi="hi_IN"/>
        </w:rPr>
      </w:r>
      <w:r>
        <w:rPr>
          <w:lang w:val="hi_IN" w:bidi="hi_IN"/>
        </w:rPr>
        <w:t>फिर पौलुस गलातियों से पूछता है कि वे इन झूठे देवताओं और दासता के पास लौटने का चुनाव क्यों करते हैं। पौलुस गलातियों से इस प्रश्न का उत्तर देने की उम्मीद नहीं करता है। पौलुस यह प्रश्न गलातियों को कड़ी डाँट देने के लिए पूछता है। झूठे शिक्षक कहते हैं कि व्यवस्था सुसमाचार का हिस्सा है। लेकिन पौलुस कहता है कि जब गलाती व्यवस्था का पालन करते हैं, तब यह ऐसा होता है जैसे वे किसी दूसरे धर्म के सदस्य हो गए हों। यह एक चौंकाने वाली तुलना होगी! केवल इतना ही नहीं, बल्कि यह ऐसा भी होगा मानो गलाती फिर से दास बनने का चुनाव कर रहे हैं! पौलुस गलातियों को दिखाना चाहता है कि वे वास्तव में मूर्खता से व्यवहार कर रहे हैं!</w:t>
      </w:r>
    </w:p>
    <w:p>
      <w:pPr/>
      <w:r>
        <w:rPr>
          <w:lang w:val="hi_IN" w:bidi="hi_IN"/>
        </w:rPr>
      </w:r>
      <w:r>
        <w:rPr>
          <w:lang w:val="hi_IN" w:bidi="hi_IN"/>
        </w:rPr>
        <w:t>यहाँ रुकें और समूह में इस प्रश्न पर चर्चा करें: पौलुस गलातियों को डाँटने के लिए प्रश्न पूछता है। आपकी भाषा में, आप किसी को कैसे डाँटते हैं? आप कैसे दिखाएँगे कि वह व्यक्ति मूर्खतापूर्ण तरीके से व्यवहार कर रहा है? चर्चा करें कि आप यहाँ पौलुस के प्रश्न का अनुवाद कैसे करना चाहते हैं। इस ऑडियो को यहाँ रोकें।</w:t>
      </w:r>
    </w:p>
    <w:p>
      <w:pPr/>
      <w:r>
        <w:rPr>
          <w:lang w:val="hi_IN" w:bidi="hi_IN"/>
        </w:rPr>
      </w:r>
      <w:r>
        <w:rPr>
          <w:lang w:val="hi_IN" w:bidi="hi_IN"/>
        </w:rPr>
        <w:t>दूसरे भाग में, पौलुस गलातियों को पौलुस के साथ उनके अच्छे संबंध की याद दिलाता है। पौलुस ऐसा इसलिए करता है ताकि गलातियों को स्मरण दिलाए कि गलाती पौलुस पर भरोसा कर सकते हैं और वास्तव में उस पर भरोसा करते भी हैं। जब पौलुस गलातियों से विनती करता है कि वे पौलुस की तरह व्यवहार करें, तो ऐसा इसलिए है क्योंकि पौलुस गलातियों की परवाह करता है। पौलुस गलातियों को भाइयों और बहनों कहकर संबोधित करता है ताकि उनके प्रति अपना स्नेह प्रकट करे, यद्यपि वह उन्हें डाँट भी रहा है। पौलुस गलातियों को याद दिलाता है कि वे जानते हैं कि जब पौलुस पहली बार उनके पास आया था, तब स्थिति कैसी थी। गलातियों ने सत्य को स्वीकार किया, और उन्होंने पौलुस को स्वीकार किया, भले ही पौलुस बीमार था। गलाती पौलुस का उपहास कर सकते थे या उसके साथ ऐसा व्यवहार कर सकते थे जैसे पौलुस का कोई मूल्य न हो। गलाती पौलुस को तुच्छ समझ सकते थे या उससे नफरत कर सकते थे और उसे ठुकरा सकते थे। इसके बजाय, गलातियों ने पौलुस का स्वागत किया या पौलुस का अपने घरों में स्वागत किया। पौलुस गलातियों द्वारा उसके प्रति किए गए व्यवहार की तुलना उस तरीके से करता है जैसा वह कल्पना करता है कि गलाती एक स्वर्गदूत या यहाँ तक कि मसीह के साथ भी व्यवहार करेंगे। पौलुस का अर्थ है कि गलाती पौलुस को सबसे बड़ा सम्मान और दया दिखाते हैं।</w:t>
      </w:r>
    </w:p>
    <w:p>
      <w:pPr/>
      <w:r>
        <w:rPr>
          <w:lang w:val="hi_IN" w:bidi="hi_IN"/>
        </w:rPr>
      </w:r>
      <w:r>
        <w:rPr>
          <w:lang w:val="hi_IN" w:bidi="hi_IN"/>
        </w:rPr>
        <w:t>पौलुस यह बताता है कि जब गलातियों ने पहली बार सुसमाचार सुना, तब गलातियों ने आनन्द और आशीष, अर्थात् एक अच्छी भावना महसूस की, क्योंकि उनका परमेश्वर के साथ एक उचित संबंध था। पौलुस पूछता है कि अब गलातियों की आनन्ददायक भावनाएँ कहाँ हैं। पौलुस यह प्रश्न गलातियों को यह सोचने के लिए प्रोत्साहित करने के लिए पूछता है कि अब उनका जीवन कितना अलग है। पौलुस दृढ़ता से कहता है कि पौलुस जानता है कि गलाती पहले अलग तरह से महसूस करते थे। गलातियों का पौलुस के प्रति इतना गहरा प्रेम था कि वे उसके लिए कुछ भी करने को तैयार थे, यहाँ तक कि अपनी आँखें निकालकर उसे देने के लिए भी।</w:t>
      </w:r>
    </w:p>
    <w:p>
      <w:pPr/>
      <w:r>
        <w:rPr>
          <w:lang w:val="hi_IN" w:bidi="hi_IN"/>
        </w:rPr>
      </w:r>
      <w:r>
        <w:rPr>
          <w:lang w:val="hi_IN" w:bidi="hi_IN"/>
        </w:rPr>
        <w:t>यहाँ रुकें और समूह में इस प्रश्न पर चर्चा करें: यहाँ पौलुस गलातियों को किसी बात के बारे में सोचने के लिए प्रेरित करने हेतु एक प्रश्न पूछता है। आपकी भाषा में, आप किसी को किसी बात के बारे में सोचने के लिए कैसे बताते हैं? चर्चा करें कि आप यहाँ पौलुस के प्रश्न का अनुवाद कैसे करना चाहते हैं। इस ऑडियो को यहाँ रोकें।</w:t>
      </w:r>
    </w:p>
    <w:p>
      <w:pPr/>
      <w:r>
        <w:rPr>
          <w:lang w:val="hi_IN" w:bidi="hi_IN"/>
        </w:rPr>
      </w:r>
      <w:r>
        <w:rPr>
          <w:lang w:val="hi_IN" w:bidi="hi_IN"/>
        </w:rPr>
        <w:t>यहाँ रुकें और समूह में इस प्रश्न पर चर्चा करें: आप इस बारे में कैसे बताएँगे कि कोई व्यक्ति इतना समर्पित है कि वह किसी और की मदद करने के लिए कुछ भी करेगा? इस ऑडियो को यहाँ रोकें।</w:t>
      </w:r>
    </w:p>
    <w:p>
      <w:pPr/>
      <w:r>
        <w:rPr>
          <w:lang w:val="hi_IN" w:bidi="hi_IN"/>
        </w:rPr>
      </w:r>
      <w:r>
        <w:rPr>
          <w:lang w:val="hi_IN" w:bidi="hi_IN"/>
        </w:rPr>
        <w:t>पौलुस पूछता है कि गलाती क्यों बदल गए हैं। इस बार, पौलुस यह प्रश्न यह दिखाने के लिए पूछता है कि पौलुस कितना निराश और आश्चर्यचकित है कि गलाती इस तरह का व्यवहार कर रहें हैं। जब पौलुस पहली बार गलातियों के पास आया, तो पौलुस ने गलातियों को सच्चाई बताई, और गलातियों ने पौलुस के साथ एक मित्र के रूप में व्यवहार किया। लेकिन अब, गलातियों ने पौलुस और उन सच्ची बातों को अस्वीकार कर दिया है जो पौलुस ने सिखाई थीं। गलाती ऐसे व्यवहार करते हैं जैसे पौलुस उनका शत्रु है जो गलातियों को नुकसान पहुँचाने की कोशिश कर रहा है।</w:t>
      </w:r>
    </w:p>
    <w:p>
      <w:pPr/>
      <w:r>
        <w:rPr>
          <w:lang w:val="hi_IN" w:bidi="hi_IN"/>
        </w:rPr>
      </w:r>
      <w:r>
        <w:rPr>
          <w:lang w:val="hi_IN" w:bidi="hi_IN"/>
        </w:rPr>
        <w:t>यहाँ रुकें और समूह में इस प्रश्न पर चर्चा करें: आपकी भाषा में, आप कैसे दिखाएँगे कि आप किसी के व्यवहार से निराश हैं? चर्चा करें कि आप यहाँ पौलुस के प्रश्न का अनुवाद कैसे करना चाहते हैं। इस ऑडियो को यहाँ रोकें।</w:t>
      </w:r>
    </w:p>
    <w:p>
      <w:pPr/>
      <w:r>
        <w:rPr>
          <w:lang w:val="hi_IN" w:bidi="hi_IN"/>
        </w:rPr>
      </w:r>
      <w:r>
        <w:rPr>
          <w:lang w:val="hi_IN" w:bidi="hi_IN"/>
        </w:rPr>
        <w:t>तीसरे भाग में, पौलुस दिखाता है कि झूठे शिक्षक गलातियों के शत्रु हैं, न कि पौलुस। पौलुस "उन लोगों" के बारे में बात करता है, जिन्हें हम जानते हैं कि वे वो लोग हैं जो गलातियों को गलत शिक्षाएँ देते हैं। ये लोग गलातियों को अपनी ओर आकर्षित करने के लिए बहुत उत्साही हैं या बहुत प्रयत्न कर रहे हैं, परन्तु उनका उद्देश्य अच्छा नहीं है। ये शिक्षक गलातियों और पौलुस के बीच, तथा उन विश्वासियों के बीच जो पौलुस के समान विश्वास रखते हैं, अलगाव या विभाजन उत्पन्न करना चाहते हैं। झूठे शिक्षक केवल चाहते हैं कि गलाती झूठे शिक्षकों के प्रति उत्साह या जुनून रखें, ताकि गलाती अपना पूरा ध्यान झूठे शिक्षकों पर केंद्रित करें।</w:t>
      </w:r>
    </w:p>
    <w:p>
      <w:pPr/>
      <w:r>
        <w:rPr>
          <w:lang w:val="hi_IN" w:bidi="hi_IN"/>
        </w:rPr>
      </w:r>
      <w:r>
        <w:rPr>
          <w:lang w:val="hi_IN" w:bidi="hi_IN"/>
        </w:rPr>
        <w:t>यहाँ रुकें और समूह में इस प्रश्न पर चर्चा करें: आपके पास किसी व्यक्ति के लिए उत्साह रखने और उस व्यक्ति पर अपना ध्यान केंद्रित करने के तरीके के बारे में कौन-से शब्द या वाक्यांश हैं? इस ऑडियो को यहाँ रोकें।</w:t>
      </w:r>
    </w:p>
    <w:p>
      <w:pPr/>
      <w:r>
        <w:rPr>
          <w:lang w:val="hi_IN" w:bidi="hi_IN"/>
        </w:rPr>
      </w:r>
      <w:r>
        <w:rPr>
          <w:lang w:val="hi_IN" w:bidi="hi_IN"/>
        </w:rPr>
        <w:t>फिर पौलुस एक सामान्य सिद्धान्त बताता है: लोगों के लिए जुनून होना बुरा नहीं है, परन्तु तभी जब यह अच्छे कारण के लिए हो और केवल तभी जब लोग स्थिर हों। लोगों को केवल तभी जुनून के साथ काम नहीं करना चाहिए जब पौलुस जैसे लोग उन्हें देखने के लिए वहाँ मौजूद हों।</w:t>
      </w:r>
    </w:p>
    <w:p>
      <w:pPr/>
      <w:r>
        <w:rPr>
          <w:lang w:val="hi_IN" w:bidi="hi_IN"/>
        </w:rPr>
      </w:r>
      <w:r>
        <w:rPr>
          <w:lang w:val="hi_IN" w:bidi="hi_IN"/>
        </w:rPr>
        <w:t>पौलुस गलातियों को याद दिलाता है कि पौलुस गलातियों के लिए जुनूनी है और उनके लिए बहुत प्रेम रखता है, भले ही पौलुस इस समय उनसे दूर है। पौलुस गलातियों को अपनी सन्तान कहता है क्योंकि पौलुस गलातियों से प्रेम करता है और उन्हें उसी तरह सिखाता है जैसे माता-पिता बच्चे को सिखाते हैं। पौलुस गलातियों के लिए दर्द और चिंता महसूस करता है, जैसे एक माता जो बच्चे को जन्म देती है। पौलुस यह पीड़ा तब तक अनुभव करता रहेगा जब तक मसीह गलातियों में पूर्ण रूप से प्रकट न हो जाए, अर्थात् जब तक मसीह उन्हें अपने समान आचरण करने योग्य न बना दे। पौलुस इस प्रक्रिया के दौरान गलातियों के साथ रहना चाहता है क्योंकि, इस समय, पौलुस निश्चित नहीं है कि गलातियों की सहायता कैसे करे। पौलुस यह पत्र मदद करने के लिए लिखता है, परन्तु पौलुस गलातियों के साथ वहाँ रहना और उनसे व्यक्तिगत रूप से बात करना अधिक पसंद करेगा!</w:t>
      </w:r>
    </w:p>
    <w:p>
      <w:pPr/>
      <w:r>
        <w:rPr>
          <w:lang w:val="hi_IN" w:bidi="hi_IN"/>
        </w:rPr>
      </w:r>
      <w:r>
        <w:rPr>
          <w:lang w:val="hi_IN" w:bidi="hi_IN"/>
        </w:rPr>
        <w:t>यहाँ रुकें और समूह में इस प्रश्न पर चर्चा करें: आपकी भाषा में, आप उन लोगों को क्या कहते हैं जिनसे आप बहुत प्रेम करते हैं और जिनकी देखभाल करते हैं? अगुवा या शिक्षक उन लोगों को क्या कहकर संबोधित करेंगे जिन्हें वे सिखाते हैं और जिनका नेतृत्व करते हैं? इस ऑडियो को यहाँ रोकें।</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w:t>
      </w:r>
      <w:r>
        <w:rPr>
          <w:lang w:val="hi_IN" w:bidi="hi_IN"/>
        </w:rPr>
      </w:r>
    </w:p>
    <w:p>
      <w:pPr>
        <w:pStyle w:val="Heading3"/>
      </w:pPr>
      <w:r>
        <w:rPr>
          <w:lang w:val="hi_IN" w:bidi="hi_IN"/>
        </w:rPr>
        <w:t>पाठ को नाटकीय रूप देना</w:t>
      </w:r>
    </w:p>
    <w:p>
      <w:pPr/>
      <w:r>
        <w:rPr>
          <w:lang w:val="hi_IN" w:bidi="hi_IN"/>
        </w:rPr>
      </w:r>
      <w:r>
        <w:rPr>
          <w:lang w:val="hi_IN" w:bidi="hi_IN"/>
        </w:rPr>
        <w:t>गलातियों 4:8–20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नाटक के रूप में प्रस्तुत करेगा।</w:t>
      </w:r>
    </w:p>
    <w:p>
      <w:pPr/>
      <w:r>
        <w:rPr>
          <w:lang w:val="hi_IN" w:bidi="hi_IN"/>
        </w:rPr>
      </w:r>
      <w:r>
        <w:rPr>
          <w:lang w:val="hi_IN" w:bidi="hi_IN"/>
        </w:rPr>
        <w:t xml:space="preserve">इस भाग में तीन हिस्से हैं। </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पौलुस</w:t>
      </w:r>
    </w:p>
    <w:p>
      <w:pPr>
        <w:pStyle w:val="ListBullet"/>
        <w:spacing w:line="240" w:lineRule="auto"/>
        <w:ind w:left="720"/>
      </w:pPr>
      <w:r>
        <w:rPr>
          <w:lang w:val="hi_IN" w:bidi="hi_IN"/>
        </w:rPr>
      </w:r>
      <w:r>
        <w:rPr>
          <w:lang w:val="hi_IN" w:bidi="hi_IN"/>
        </w:rPr>
        <w:t>गलाती विश्वासी</w:t>
      </w:r>
    </w:p>
    <w:p>
      <w:pPr>
        <w:pStyle w:val="ListBullet"/>
        <w:spacing w:line="240" w:lineRule="auto"/>
        <w:ind w:left="720"/>
      </w:pPr>
      <w:r>
        <w:rPr>
          <w:lang w:val="hi_IN" w:bidi="hi_IN"/>
        </w:rPr>
      </w:r>
      <w:r>
        <w:rPr>
          <w:lang w:val="hi_IN" w:bidi="hi_IN"/>
        </w:rPr>
        <w:t xml:space="preserve">परमेश्वर </w:t>
      </w:r>
    </w:p>
    <w:p>
      <w:pPr>
        <w:pStyle w:val="ListBullet"/>
        <w:spacing w:line="240" w:lineRule="auto"/>
        <w:ind w:left="720"/>
      </w:pPr>
      <w:r>
        <w:rPr>
          <w:lang w:val="hi_IN" w:bidi="hi_IN"/>
        </w:rPr>
      </w:r>
      <w:r>
        <w:rPr>
          <w:lang w:val="hi_IN" w:bidi="hi_IN"/>
        </w:rPr>
        <w:t>झूठे देवता</w:t>
      </w:r>
    </w:p>
    <w:p>
      <w:pPr>
        <w:pStyle w:val="ListBullet"/>
        <w:spacing w:line="240" w:lineRule="auto"/>
        <w:ind w:left="720"/>
      </w:pPr>
      <w:r>
        <w:rPr>
          <w:lang w:val="hi_IN" w:bidi="hi_IN"/>
        </w:rPr>
      </w:r>
      <w:r>
        <w:rPr>
          <w:lang w:val="hi_IN" w:bidi="hi_IN"/>
        </w:rPr>
        <w:t>बुनियादी ताकतें या शक्तियाँ</w:t>
      </w:r>
    </w:p>
    <w:p>
      <w:pPr>
        <w:pStyle w:val="ListBullet"/>
        <w:spacing w:line="240" w:lineRule="auto"/>
        <w:ind w:left="720"/>
      </w:pPr>
      <w:r>
        <w:rPr>
          <w:lang w:val="hi_IN" w:bidi="hi_IN"/>
        </w:rPr>
      </w:r>
      <w:r>
        <w:rPr>
          <w:lang w:val="hi_IN" w:bidi="hi_IN"/>
        </w:rPr>
        <w:t>परमेश्वर का एक दूत</w:t>
      </w:r>
    </w:p>
    <w:p>
      <w:pPr>
        <w:pStyle w:val="ListBullet"/>
        <w:spacing w:line="240" w:lineRule="auto"/>
        <w:ind w:left="720"/>
      </w:pPr>
      <w:r>
        <w:rPr>
          <w:lang w:val="hi_IN" w:bidi="hi_IN"/>
        </w:rPr>
      </w:r>
      <w:r>
        <w:rPr>
          <w:lang w:val="hi_IN" w:bidi="hi_IN"/>
        </w:rPr>
        <w:t>मसीह यीशु</w:t>
      </w:r>
    </w:p>
    <w:p>
      <w:pPr>
        <w:pStyle w:val="ListBullet"/>
        <w:spacing w:line="240" w:lineRule="auto"/>
        <w:ind w:left="720"/>
      </w:pPr>
      <w:r>
        <w:rPr>
          <w:lang w:val="hi_IN" w:bidi="hi_IN"/>
        </w:rPr>
      </w:r>
      <w:r>
        <w:rPr>
          <w:lang w:val="hi_IN" w:bidi="hi_IN"/>
        </w:rPr>
        <w:t>और झूठे शिक्षक</w:t>
      </w:r>
    </w:p>
    <w:p>
      <w:pPr/>
      <w:r>
        <w:rPr>
          <w:lang w:val="hi_IN" w:bidi="hi_IN"/>
        </w:rPr>
      </w:r>
      <w:r>
        <w:rPr>
          <w:lang w:val="hi_IN" w:bidi="hi_IN"/>
        </w:rPr>
        <w:t>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प्रवाह, कथानक और कालक्रम पर ध्यान दें। यह सुनिश्चित करें कि आपसे इस भाग के कठिन या महत्वपूर्ण हिस्सों का अभिनय करना छूट न जाए। इस भाग के हर हिस्से को याद करने में एक दूसरे की सहायता करें।</w:t>
      </w:r>
    </w:p>
    <w:p>
      <w:pPr/>
      <w:r>
        <w:rPr>
          <w:lang w:val="hi_IN" w:bidi="hi_IN"/>
        </w:rPr>
      </w:r>
      <w:r>
        <w:rPr>
          <w:lang w:val="hi_IN" w:bidi="hi_IN"/>
        </w:rPr>
        <w:t>इस ऑडियो को यहाँ रोकें और इस भाग का अभिनय करें।</w:t>
      </w:r>
    </w:p>
    <w:p>
      <w:pPr/>
      <w:r>
        <w:rPr>
          <w:lang w:val="hi_IN" w:bidi="hi_IN"/>
        </w:rPr>
      </w:r>
      <w:r>
        <w:rPr>
          <w:lang w:val="hi_IN" w:bidi="hi_IN"/>
        </w:rPr>
        <w:t>समूह को इस भाग का अभिनय दूसरी बार करना चाहिए। नाटक में कुछ जगहों पर, नाटक को रोकें और पात्र निभाने वाले व्यक्ति से पूछें, "आप क्या महसूस कर रहे हैं या क्या सोच रहे हैं?" पात्र निभाने वाले व्यक्ति को यह उत्तर देना चाहिए कि यदि वह उस पात्र की जगह होता, तो वह क्या महसूस करता या सोचता। उसके बाद नाटक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नीचे अभिनय और उसके संभावित उत्तरों का एक उदाहरण दिया गया है।</w:t>
      </w:r>
    </w:p>
    <w:p>
      <w:pPr/>
      <w:r>
        <w:rPr>
          <w:lang w:val="hi_IN" w:bidi="hi_IN"/>
        </w:rPr>
      </w:r>
      <w:r>
        <w:rPr>
          <w:lang w:val="hi_IN" w:bidi="hi_IN"/>
        </w:rPr>
        <w:t>पौलुस कहता है, "परमेश्वर को जानने से पहले, तुम उन चीज़ों के दास थे जो वास्तव में परमेश्वर नहीं हैं।" लेकिन अब तुम परमेश्वर को जानते हो, या मुझे कहना चाहिए, परमेश्वर तुम्हें जानता है। मैं हैरान हूँ कि तुम उन शक्तियों की ओर लौटकर उनकी आज्ञा मानना फिर से शुरु कर रहे हो। वे शक्तियाँ आपको बचा नहीं सकती और इनका कोई महत्व नहीं है। जब आप उन शक्तियों की आज्ञा मानते हैं, तो आप फिर से उनके दास बन जाते हैं! आप यहूदी पर्व मनाते हैं, जिनमें दिन, महीनों, मौसमों और वर्षों के उत्सव शामिल हैं। आप ऐसा इसलिए करते हैं मानो ऐसा करने से आप अपना उद्धार अर्जित कर सकते हैं। मुझे तुम्हारे लिए डर है। मुझे डर है कि तुम्हारे लिए की गई मेरी सारी कड़ी मेहनत बेकार गई।"</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परमेश्वर की भूमिका निभाने वाले व्यक्ति से पूछें, "आप कैसा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गलाती विश्वासियों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फिर पौलुस कहता है, "मेरे प्रिय भाइयों और बहनों, मैं तुमसे विनती करता हूँ कि तुम मेरे जैसा जीवन जीओ और व्यवस्था के दास न बनो। मैं तुम्हारे जैसा बन गया हूँ और व्यवस्था से मुक्त हूँ। जब मैंने पहली बार तुम्हें प्रचार किया था, तब तुमने मेरे साथ गलत व्यवहार नहीं किया था। तुम जानते हो कि पहली बार मैं किसी बीमारी के कारण तुम्हारे साथ रहा था और तुम्हें सुसमाचार प्रचार किया था। मेरी बीमारी तुम्हारे लिए कठिन थी। इसके बावजूद तुमने न तो मुझसे नफरत की और न ही मुझे वापस भेजा। इसके बजाय, आपने मेरा उसी तरह स्वागत किया जैसे आप परमेश्वर के किसी दूत या स्वयं यीशु मसीह के रूप में करेंगे। लेकिन अब आपने वह आनन्द खो दिया है जो आपके पास पहले था। मैं जानता हूँ कि तुम मुझसे इतना प्रेम करते थे, कि यदि तुम ऐसा कर सकते, तो तुम अपनी आँखें हटा लेते और उन्हें मुझे दे देते। इसलिए मैं हैरान हूँ कि तुमने ऐसा व्यवहार किया जैसे मैं तुम्हारा शत्रु हूँ, केवल इसलिए कि मैंने तुमको सच बताया था!"</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गलाती विश्वासियों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पौलुस का किरदार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पौलुस कहता है, "वे झूठे शिक्षक तुममें गहरी रुचि दिखाते हैं, परन्तु वे जो कर रहे हैं, वह अच्छा नहीं है। वे झूठे शिक्षक तुम्हें मुझसे अलग करना चाहते हैं ताकि तुम उनमें गहरी रुचि दिखाओ। यह हमेशा अच्छा होता है जब कोई व्यक्ति आपमें गहरी रुचि दिखाए, परन्तु केवल तभी जब उसका उद्देश्य अच्छा हो। यह तब भी होना चाहिए जब मैं तुम्हारे साथ नहीं हूँ। मेरे प्यारे बच्चों, जैसे एक स्त्री को जन्म देने पर दर्द होता है, उसी तरह मैं तुम्हारे लिए फिर से कष्ट उठाता हूँ, जब तक तुम सचमुच मसीह के समान न बन जाओ। अब मैं तुम्हारे साथ वहाँ होना चाहता हूँ ताकि मैं तुम्हारे साथ और अधिक विनम्रता से बात कर सकूँ। मैं समझ नहीं पा रहा हूँ कि तुम इस तरह से व्यवहार क्यों कर रहे 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झूठे शिक्षकों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पौलुस का किरदार निभाने वाले व्यक्ति से पूछें, "आप क्या महसूस कर रहे हैं या क्या सोच रहे हैं?" वह व्यक्ति इस तरह से उत्तर दे सकता है:</w:t>
      </w:r>
      <w:r>
        <w:rPr>
          <w:lang w:val="hi_IN" w:bidi="hi_IN"/>
        </w:rPr>
      </w:r>
    </w:p>
    <w:p>
      <w:pPr>
        <w:pStyle w:val="Heading3"/>
      </w:pPr>
      <w:r>
        <w:rPr>
          <w:lang w:val="hi_IN" w:bidi="hi_IN"/>
        </w:rPr>
        <w:t>आवश्यक जानकारी</w:t>
      </w:r>
    </w:p>
    <w:p>
      <w:pPr/>
      <w:r>
        <w:rPr>
          <w:lang w:val="hi_IN" w:bidi="hi_IN"/>
        </w:rPr>
      </w:r>
      <w:r>
        <w:rPr>
          <w:lang w:val="hi_IN" w:bidi="hi_IN"/>
        </w:rPr>
        <w:t>गलातियों 4:8–20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मुख्य शब्दों और शब्दावलियों पर चर्चा करेगा।</w:t>
      </w:r>
    </w:p>
    <w:p>
      <w:pPr/>
      <w:r>
        <w:rPr>
          <w:lang w:val="hi_IN" w:bidi="hi_IN"/>
        </w:rPr>
      </w:r>
      <w:r>
        <w:rPr>
          <w:lang w:val="hi_IN" w:bidi="hi_IN"/>
        </w:rPr>
        <w:t xml:space="preserve">गलाती झूठे देवताओं के </w:t>
      </w:r>
      <w:r>
        <w:rPr>
          <w:b/>
          <w:lang w:val="hi_IN" w:bidi="hi_IN"/>
        </w:rPr>
        <w:t>दास</w:t>
      </w:r>
      <w:r>
        <w:rPr>
          <w:lang w:val="hi_IN" w:bidi="hi_IN"/>
        </w:rPr>
        <w:t xml:space="preserve"> हुआ करते थे। एक दास को अपने काम के लिए वेतन नहीं मिलता है और उसके पास जब चाहे, अपने स्वामी को छोड़ने की स्वतंत्रता नहीं होती है। दास के बारे में अधिक जानकारी के लिए, मुख्य शब्दावली देखें। दास के लिए उसी शब्द या वाक्यांश का उपयोग करें जो आपने पिछले भागों में उपयोग किया है। </w:t>
      </w:r>
    </w:p>
    <w:p>
      <w:pPr/>
      <w:r>
        <w:rPr>
          <w:lang w:val="hi_IN" w:bidi="hi_IN"/>
        </w:rPr>
      </w:r>
      <w:r>
        <w:rPr>
          <w:lang w:val="hi_IN" w:bidi="hi_IN"/>
        </w:rPr>
        <w:t>ये देवता अन्य आत्मिक प्राणी या मूर्तियाँ हैं जिनकी लोग इस तरह उपासना करते हैं मानो उनके पास शक्ति हो। कभी-कभी लोग अपने देवताओं का प्रतिनिधित्व करने के लिए मूर्तियाँ या खम्भे बनाने के लिए लकड़ी या धातु का प्रयोग करते हैं। पौलुस कमजोर और व्यर्थ ताकतों या शक्तियों के बारे में भी बात करता है। इसमें ये झूठे देवता, व्यवस्था या कोई और चीज़ शामिल है जिसकी लोग उपासना और सेवा करते हैं। शक्तियों के लिए उसी शब्द या वाक्यांश का उपयोग करें जिसका उपयोग आपने पिछले भाग में किया था।</w:t>
      </w:r>
    </w:p>
    <w:p>
      <w:pPr/>
      <w:r>
        <w:rPr>
          <w:lang w:val="hi_IN" w:bidi="hi_IN"/>
        </w:rPr>
      </w:r>
      <w:r>
        <w:rPr>
          <w:lang w:val="hi_IN" w:bidi="hi_IN"/>
        </w:rPr>
        <w:t xml:space="preserve">यहाँ रुकें और समूह में चर्चा करें कि आप </w:t>
      </w:r>
      <w:r>
        <w:rPr>
          <w:b/>
          <w:lang w:val="hi_IN" w:bidi="hi_IN"/>
        </w:rPr>
        <w:t>देवताओं</w:t>
      </w:r>
      <w:r>
        <w:rPr>
          <w:lang w:val="hi_IN" w:bidi="hi_IN"/>
        </w:rPr>
        <w:t xml:space="preserve"> के लिए किस शब्द या वाक्यांश का उपयोग करेंगे। अधिक जानकारी के लिए मुख्य शब्दावली में देवता शब्द को देखें। यदि आपने बाइबल की किसी और पुस्तक में इस शब्द का पहले ही अनुवाद किया है, तो यहाँ भी वही शब्द प्रयोग करें जो आपने वहाँ किया था। इस ऑडियो को यहाँ रोकें।</w:t>
      </w:r>
    </w:p>
    <w:p>
      <w:pPr/>
      <w:r>
        <w:rPr>
          <w:lang w:val="hi_IN" w:bidi="hi_IN"/>
        </w:rPr>
      </w:r>
      <w:r>
        <w:rPr>
          <w:lang w:val="hi_IN" w:bidi="hi_IN"/>
        </w:rPr>
        <w:t xml:space="preserve">पौलुस विश्वासियों को </w:t>
      </w:r>
      <w:r>
        <w:rPr>
          <w:b/>
          <w:lang w:val="hi_IN" w:bidi="hi_IN"/>
        </w:rPr>
        <w:t>भाईयों</w:t>
      </w:r>
      <w:r>
        <w:rPr>
          <w:lang w:val="hi_IN" w:bidi="hi_IN"/>
        </w:rPr>
        <w:t xml:space="preserve"> कहता है। चूँकि परमेश्वर सभी विश्वासियों का पिता है, इसलिए सभी विश्वासी भाई और बहनों की तरह हैं। भाइयों के बारे में अधिक जानकारी के लिए, मुख्य शब्दावली में विश्वासी शब्द देखें। भाइयों के लिए उसी शब्द या वाक्यांश का उपयोग करें जिसका उपयोग आपने पिछले भागों में किया है।</w:t>
      </w:r>
    </w:p>
    <w:p>
      <w:pPr/>
      <w:r>
        <w:rPr>
          <w:lang w:val="hi_IN" w:bidi="hi_IN"/>
        </w:rPr>
      </w:r>
      <w:r>
        <w:rPr>
          <w:lang w:val="hi_IN" w:bidi="hi_IN"/>
        </w:rPr>
        <w:t xml:space="preserve">पौलुस ने गलातियों को </w:t>
      </w:r>
      <w:r>
        <w:rPr>
          <w:b/>
          <w:lang w:val="hi_IN" w:bidi="hi_IN"/>
        </w:rPr>
        <w:t>सुसमाचार</w:t>
      </w:r>
      <w:r>
        <w:rPr>
          <w:lang w:val="hi_IN" w:bidi="hi_IN"/>
        </w:rPr>
        <w:t xml:space="preserve"> का प्रचार किया। सुसमाचार वह मार्ग है जिसके द्वारा परमेश्वर ने लोगों के उद्धार का रास्ता बनाया है। सुसमाचार के बारे में अधिक जानकारी के लिए, मुख्य शब्दावली देखें। सुसमाचार के लिए उसी शब्द या वाक्यांश का उपयोग करें जो आपने पिछले भागों में उपयोग किया है।</w:t>
      </w:r>
    </w:p>
    <w:p>
      <w:pPr/>
      <w:r>
        <w:rPr>
          <w:lang w:val="hi_IN" w:bidi="hi_IN"/>
        </w:rPr>
      </w:r>
      <w:r>
        <w:rPr>
          <w:lang w:val="hi_IN" w:bidi="hi_IN"/>
        </w:rPr>
        <w:t xml:space="preserve">गलातियों ने पौलुस का उसी प्रकार के आदर और सम्मान के साथ स्वागत किया जैसा वे परमेश्वर या मसीह यीशु के किसी </w:t>
      </w:r>
      <w:r>
        <w:rPr>
          <w:b/>
          <w:lang w:val="hi_IN" w:bidi="hi_IN"/>
        </w:rPr>
        <w:t>स्वर्गदूत</w:t>
      </w:r>
      <w:r>
        <w:rPr>
          <w:lang w:val="hi_IN" w:bidi="hi_IN"/>
        </w:rPr>
        <w:t xml:space="preserve"> को दिखाते। स्वर्गदूत एक अलौकिक, आत्मिक प्राणी होता है, जिसे परमेश्वर ने बनाया है। स्वर्गदूत लोगों को परमेश्वर के संदेश देते हैं। स्वर्गदूत के बारे में अधिक जानकारी के लिए, मुख्य शब्दावली में स्वर्गदूत देखें। स्वर्गदूत के लिए उसी शब्द या वाक्यांश का उपयोग करें जिसका उपयोग आपने पिछले भागों में किया है। </w:t>
      </w:r>
    </w:p>
    <w:p>
      <w:pPr/>
      <w:r>
        <w:rPr>
          <w:lang w:val="hi_IN" w:bidi="hi_IN"/>
        </w:rPr>
      </w:r>
      <w:r>
        <w:rPr>
          <w:b/>
          <w:lang w:val="hi_IN" w:bidi="hi_IN"/>
        </w:rPr>
        <w:t>मसीह</w:t>
      </w:r>
      <w:r>
        <w:rPr>
          <w:lang w:val="hi_IN" w:bidi="hi_IN"/>
        </w:rPr>
        <w:t xml:space="preserve"> यीशु के लिए एक उपाधि है जो विश्वासियों को याद दिलाती है कि यीशु उद्धारकर्ता है। मसीह के बारे में अधिक जानकारी के लिए, मुख्य शब्दावली को देखें। मसीह के लिए उसी शब्द या वाक्यांश का उपयोग करें जिसका उपयोग आपने पिछले भागों में किया है।</w:t>
      </w:r>
    </w:p>
    <w:p>
      <w:pPr/>
      <w:r>
        <w:rPr>
          <w:lang w:val="hi_IN" w:bidi="hi_IN"/>
        </w:rPr>
      </w:r>
      <w:r>
        <w:rPr>
          <w:lang w:val="hi_IN" w:bidi="hi_IN"/>
        </w:rPr>
        <w:t xml:space="preserve">पौलुस सोचता है कि गलातियों का आनन्द या </w:t>
      </w:r>
      <w:r>
        <w:rPr>
          <w:b/>
          <w:lang w:val="hi_IN" w:bidi="hi_IN"/>
        </w:rPr>
        <w:t>आशीष</w:t>
      </w:r>
      <w:r>
        <w:rPr>
          <w:lang w:val="hi_IN" w:bidi="hi_IN"/>
        </w:rPr>
        <w:t xml:space="preserve"> कहाँ गई। यहाँ आशीष का अर्थ शायद कल्याण की वह स्थिति है जो विश्वासियों को प्राप्त है क्योंकि उनका परमेश्वर के साथ एक सही संबंध है।</w:t>
      </w:r>
    </w:p>
    <w:p>
      <w:pPr/>
      <w:r>
        <w:rPr>
          <w:lang w:val="hi_IN" w:bidi="hi_IN"/>
        </w:rPr>
      </w:r>
      <w:r>
        <w:rPr>
          <w:lang w:val="hi_IN" w:bidi="hi_IN"/>
        </w:rPr>
        <w:t xml:space="preserve">यहाँ रुकें और समूह में चर्चा करें कि आप </w:t>
      </w:r>
      <w:r>
        <w:rPr>
          <w:b/>
          <w:lang w:val="hi_IN" w:bidi="hi_IN"/>
        </w:rPr>
        <w:t>आनन्द</w:t>
      </w:r>
      <w:r>
        <w:rPr>
          <w:lang w:val="hi_IN" w:bidi="hi_IN"/>
        </w:rPr>
        <w:t xml:space="preserve"> या </w:t>
      </w:r>
      <w:r>
        <w:rPr>
          <w:b/>
          <w:lang w:val="hi_IN" w:bidi="hi_IN"/>
        </w:rPr>
        <w:t>आशीष</w:t>
      </w:r>
      <w:r>
        <w:rPr>
          <w:lang w:val="hi_IN" w:bidi="hi_IN"/>
        </w:rPr>
        <w:t xml:space="preserve"> के लिए किस शब्द या वाक्यांश का उपयोग करेंगे। अधिक जानकारी के लिए मुख्य शब्दावली में आशीष देखें। यदि आपने पहले ही बाइबल की किसी अन्य पुस्तक में इस शब्द का अनुवाद किया है, तो उसी शब्द का इस्तेमाल करें जिसका इस्तेमाल आपने वहाँ किया है। इस ऑडियो को यहाँ रोकें।</w:t>
      </w:r>
    </w:p>
    <w:p>
      <w:pPr/>
      <w:r>
        <w:rPr>
          <w:lang w:val="hi_IN" w:bidi="hi_IN"/>
        </w:rPr>
      </w:r>
      <w:r>
        <w:rPr>
          <w:lang w:val="hi_IN" w:bidi="hi_IN"/>
        </w:rPr>
        <w:t>झूठे शिक्षक गलातियों के लिए जूनून रखते हैं, परन्तु किसी अच्छे कारण के लिए नहीं। जब कोई व्यक्ति जूनून होता है, तो वह किसी व्यक्ति या वस्तु के प्रति इतना गहराई से समर्पित होता है कि वह उस संबंध को बनाए रखने के लिए बहुत सुरक्षात्मक हो जाता है। यहाँ जूनून का अर्थ है कि झूठे शिक्षक झूठे शिक्षकों और गलातियों के बीच संबंध को जारी रखने के लिए उत्साह से समर्पित हैं।</w:t>
      </w:r>
    </w:p>
    <w:p>
      <w:pPr/>
      <w:r>
        <w:rPr>
          <w:lang w:val="hi_IN" w:bidi="hi_IN"/>
        </w:rPr>
      </w:r>
      <w:r>
        <w:rPr>
          <w:lang w:val="hi_IN" w:bidi="hi_IN"/>
        </w:rPr>
        <w:t xml:space="preserve">यहाँ रुकें और समूह में चर्चा करें कि आप </w:t>
      </w:r>
      <w:r>
        <w:rPr>
          <w:b/>
          <w:lang w:val="hi_IN" w:bidi="hi_IN"/>
        </w:rPr>
        <w:t>जूनूनी</w:t>
      </w:r>
      <w:r>
        <w:rPr>
          <w:lang w:val="hi_IN" w:bidi="hi_IN"/>
        </w:rPr>
        <w:t xml:space="preserve"> के लिए किस शब्द या वाक्यांश का उपयोग करेंगे। अधिक जानकारी के लिए मुख्य शब्दावली में जूनून को देखें। यदि आपने बाइबल की किसी और पुस्तक में इस शब्द का पहले ही अनुवाद किया है, तो यहाँ भी वही शब्द प्रयोग करें जो आपने वहाँ किया था। इस ऑडियो को यहाँ रोकें।</w:t>
      </w:r>
    </w:p>
    <w:p>
      <w:pPr/>
      <w:r>
        <w:rPr>
          <w:lang w:val="hi_IN" w:bidi="hi_IN"/>
        </w:rPr>
      </w:r>
      <w:r>
        <w:rPr>
          <w:lang w:val="hi_IN" w:bidi="hi_IN"/>
        </w:rPr>
        <w:t xml:space="preserve">पौलुस गलातियों को अपनी </w:t>
      </w:r>
      <w:r>
        <w:rPr>
          <w:b/>
          <w:lang w:val="hi_IN" w:bidi="hi_IN"/>
        </w:rPr>
        <w:t>सन्तान</w:t>
      </w:r>
      <w:r>
        <w:rPr>
          <w:lang w:val="hi_IN" w:bidi="hi_IN"/>
        </w:rPr>
        <w:t xml:space="preserve"> कहता है, हालाँकि वे शारीरिक रूप से पौलुस के वंशज नहीं हैं। जब पौलुस उन्हें इस तरह बुलाता है, तब पौलुस दिखाता है कि वह गलातियों की कितनी परवाह करता है।</w:t>
      </w:r>
    </w:p>
    <w:p>
      <w:pPr/>
      <w:r>
        <w:rPr>
          <w:lang w:val="hi_IN" w:bidi="hi_IN"/>
        </w:rPr>
      </w:r>
      <w:r>
        <w:rPr>
          <w:lang w:val="hi_IN" w:bidi="hi_IN"/>
        </w:rPr>
        <w:t>यहाँ रुकें और समूह में चर्चा करें कि पौलुस जिस स्नेहपूर्ण तरीके से गलातियों को संबोधित करता है, उसके लिए आप किस शब्द या वाक्यांश का उपयोग करेंगे।</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ऑडियो को यहाँ रोकें।</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समूह के किसी अन्य सदस्य को भाग का अगला हिस्सा बताना चाहिए और रुक जाना चाहिए। ऐसा तब तक करें जब तक कि समूह ने पूरा भाग दोहरा न दिया हो। इस चरण में समूह के सदस्य एक-दूसरे की गलतियों को सुधार सकते हैं।</w:t>
      </w:r>
    </w:p>
    <w:p>
      <w:pPr/>
      <w:r>
        <w:rPr>
          <w:lang w:val="hi_IN" w:bidi="hi_IN"/>
        </w:rPr>
      </w:r>
      <w:r>
        <w:rPr>
          <w:lang w:val="hi_IN" w:bidi="hi_IN"/>
        </w:rPr>
        <w:t>इस ऑडियो को यहाँ रोकें।</w:t>
      </w:r>
    </w:p>
    <w:p>
      <w:pPr/>
      <w:r>
        <w:rPr>
          <w:lang w:val="hi_IN" w:bidi="hi_IN"/>
        </w:rPr>
      </w:r>
      <w:r>
        <w:rPr>
          <w:lang w:val="hi_IN" w:bidi="hi_IN"/>
        </w:rPr>
        <w:t xml:space="preserve">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प्रयोग कर सकता है। </w:t>
      </w:r>
    </w:p>
    <w:p>
      <w:pPr/>
      <w:r>
        <w:rPr>
          <w:lang w:val="hi_IN" w:bidi="hi_IN"/>
        </w:rPr>
      </w:r>
      <w:r>
        <w:rPr>
          <w:lang w:val="hi_IN" w:bidi="hi_IN"/>
        </w:rPr>
        <w:t>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w:t>
      </w:r>
    </w:p>
    <w:p>
      <w:pPr/>
      <w:r>
        <w:rPr>
          <w:lang w:val="hi_IN" w:bidi="hi_IN"/>
        </w:rPr>
      </w:r>
      <w:r>
        <w:rPr>
          <w:lang w:val="hi_IN" w:bidi="hi_IN"/>
        </w:rPr>
        <w:t>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गलातियों 4:21–27</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गलातियों 4:21–27 को सुनें और अपने मन में रखें।</w:t>
      </w:r>
    </w:p>
    <w:p>
      <w:pPr/>
      <w:r>
        <w:rPr>
          <w:lang w:val="hi_IN" w:bidi="hi_IN"/>
        </w:rPr>
      </w:r>
      <w:r>
        <w:rPr>
          <w:lang w:val="hi_IN" w:bidi="hi_IN"/>
        </w:rPr>
        <w:t>यदि सम्भव हो, तो गलातियों 4:21–27 का ऑडियो संस्करण तीन बार, तीन अलग-अलग अनुवादों में सुनें।</w:t>
      </w:r>
    </w:p>
    <w:p>
      <w:pPr/>
      <w:r>
        <w:rPr>
          <w:lang w:val="hi_IN" w:bidi="hi_IN"/>
        </w:rPr>
      </w:r>
      <w:r>
        <w:rPr>
          <w:lang w:val="hi_IN" w:bidi="hi_IN"/>
        </w:rPr>
        <w:t>इस ऑडियो को यहाँ रोकें।</w:t>
      </w:r>
    </w:p>
    <w:p>
      <w:pPr/>
      <w:r>
        <w:rPr>
          <w:lang w:val="hi_IN" w:bidi="hi_IN"/>
        </w:rPr>
      </w:r>
      <w:r>
        <w:rPr>
          <w:lang w:val="hi_IN" w:bidi="hi_IN"/>
        </w:rPr>
        <w:t>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यीशु या पवित्र आत्मा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गलातियों 4:21–27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पौलुस ने अभी-अभी गलातियों को बताया है कि पौलुस कितना चिंतित है, क्योंकि जब वे व्यवस्था का पालन करते हैं, तो वे अपने पहले के तरीके में लौट जाते हैं। इस भाग में, पौलुस जो व्यवस्था का पालन करना चाहते हैं, उन लोगों की तुलना अब्राहम के पुत्रों और उनकी माताओं, हागार और सारा से करता है। पौलुस कहता है कि यदि कोई व्यक्ति व्यवस्था का पालन करता है, तो वह व्यक्ति हागार और उसके बच्चों की तरह एक दास बन जाता है। परन्तु, विश्वासी अब्राहम की पत्नी, सारा और सारा के बच्चों की तरह स्वतंत्र हैं।</w:t>
      </w:r>
    </w:p>
    <w:p>
      <w:pPr/>
      <w:r>
        <w:rPr>
          <w:lang w:val="hi_IN" w:bidi="hi_IN"/>
        </w:rPr>
      </w:r>
      <w:r>
        <w:rPr>
          <w:lang w:val="hi_IN" w:bidi="hi_IN"/>
        </w:rPr>
        <w:t>शुरुआत करने के लिए, पौलुस कहता है कि जो लोग व्यवस्था का पालन करना चाहते हैं, वे वास्तव में व्यवस्था को नहीं समझते हैं। गलातियों को समझने में मदद करने के लिए, पौलुस व्यवस्था की तुलना अब्राहम के पुत्रों की कहानी से करता है। याद रखें कि पहले अब्राहम और उसकी पत्नी सारा के कोई बच्चे नहीं थे। लेकिन परमेश्वर ने अब्राहम को कई वंशज देने का वादा किया था। जब अब्राहम परमेश्वर की उस प्रतिज्ञा के पूरा होने की प्रतीक्षा कर रहा था, तब उसकी पत्नी की दासी हागार से उसका एक पुत्र, इश्माएल, हुआ। सारा ने अब्राहम से कहा कि वह हागार से बच्चा पैदा करे, क्योंकि परमेश्वर ने अभी तक सारा को बच्चे पैदा करने की अनुमति नहीं दी थी। हालाँकि, यह वह पुत्र नहीं था जिसका परमेश्वर ने वादा किया था। सही समय पर, परमेश्वर ने अब्राहम और सारा को एक पुत्र, इसहाक दिया, ताकि परमेश्वर अपनी प्रतिज्ञा को पूरा कर सके।</w:t>
      </w:r>
    </w:p>
    <w:p>
      <w:pPr/>
      <w:r>
        <w:rPr>
          <w:lang w:val="hi_IN" w:bidi="hi_IN"/>
        </w:rPr>
      </w:r>
      <w:r>
        <w:rPr>
          <w:lang w:val="hi_IN" w:bidi="hi_IN"/>
        </w:rPr>
        <w:t>यहाँ रुकें और समूह में चर्चा करें: अब्राहम के समय में, किसी पुरुष का किसी दासी स्त्री से बच्चा पैदा करना असामान्य नहीं था, परन्तु यह वह तरीका नहीं था जो परमेश्वर ने कहा था कि परमेश्वर अपना वादा पूरा करेगा। आपकी संस्कृति में, लोग उस पुरुष के बारे में क्या सोचते हैं जो विवाहित है लेकिन उसे किसी दूसरी स्त्री से बच्चा है? क्या ऐसे कोई समय होते हैं जब किसी पुरुष के लिए एक से अधिक स्त्रियों के साथ बच्चा पैदा करना असामान्य नहीं होगा? इस ऑडियो को यहाँ रोकें।</w:t>
      </w:r>
    </w:p>
    <w:p>
      <w:pPr/>
      <w:r>
        <w:rPr>
          <w:lang w:val="hi_IN" w:bidi="hi_IN"/>
        </w:rPr>
      </w:r>
      <w:r>
        <w:rPr>
          <w:lang w:val="hi_IN" w:bidi="hi_IN"/>
        </w:rPr>
        <w:t>इश्माएल का जन्म सामान्य मानवीय तरीके से हुआ था। जब हागार अब्राहम के बच्चे के साथ गर्भवती हुई, तब हागार जवान थी और अब्राहम अभी इतना बूढ़ा नहीं हुआ था कि संतान उत्पन्न न कर सके। हालाँकि, इसहाक का जन्म परमेश्वर की प्रतिज्ञा के परिणामस्वरूप हुआ था। परमेश्वर ने अब्राहम और सारा को गर्भ धारण करने और एक बच्चा पैदा करने के लिए सक्षम किया, भले ही अब्राहम और सारा बूढ़े थे और अपने दम पर बच्चे पैदा करने में असमर्थ थे।</w:t>
      </w:r>
    </w:p>
    <w:p>
      <w:pPr/>
      <w:r>
        <w:rPr>
          <w:lang w:val="hi_IN" w:bidi="hi_IN"/>
        </w:rPr>
      </w:r>
      <w:r>
        <w:rPr>
          <w:lang w:val="hi_IN" w:bidi="hi_IN"/>
        </w:rPr>
        <w:t>पौलुस समझाता है कि पौलुस इन दो स्त्रियों और उनके पुत्रों के बारे में क्यों बात करता है। पौलुस इन स्त्रियों की तुलना उन दो वाचाओं या करारों से करता है जो परमेश्वर ने लोगों को समझाने के लिए किए थे। एक वाचा वह वाचा है जो परमेश्वर ने सीनै पर्वत पर बाँधी थी, जिसमें व्यवस्था शामिल है। अब्राहम के अपने प्रयासों से हागार को एक पुत्र हुआ, जैसे लोग अपने प्रयासों से व्यवस्था का पालन करते हैं। इसलिए पौलुस व्यवस्था वाचा की तुलना हागार से करता है। दूसरी वाचा, जो परमेश्वर ने पहले बाँधी थी, वह प्रतिज्ञा है जो परमेश्वर ने अब्राहम से की थी और उसे मसीह के माध्यम से पूरा किया। प्रतिज्ञा वाचा में, परमेश्वर लोगों को उनके विश्वास या परमेश्वर में भरोसे के कारण बचाता है। अब्राहम सारा के साथ पुत्र उत्पन्न कर सका क्योंकि उसने परमेश्वर पर भरोसा किया, जैसे लोग विश्वास के साथ परमेश्वर पर निर्भर रहते हैं। इसलिए सारा प्रतिज्ञा वाचा का प्रतिनिधित्व करती है।</w:t>
      </w:r>
    </w:p>
    <w:p>
      <w:pPr/>
      <w:r>
        <w:rPr>
          <w:lang w:val="hi_IN" w:bidi="hi_IN"/>
        </w:rPr>
      </w:r>
      <w:r>
        <w:rPr>
          <w:lang w:val="hi_IN" w:bidi="hi_IN"/>
        </w:rPr>
        <w:t>पौलुस व्यवस्था वाचा के बारे में इस तरह बात करता है जैसे कि वह बच्चों को जन्म देने वाली एक दासी स्त्री हो। इस समय, एक दासी स्त्री के बच्चे भी दास होंगे। पौलुस उन दासों के बच्चों की तुलना उन लोगों से करता है जो व्यवस्था का पालन करते हैं। जिस तरह से यहूदी व्यवस्था का पालन करते हैं ताकि वे परमेश्वर के साथ सही हो सकें, उसके कारण वे व्यवस्था के दास बन जाते हैं।</w:t>
      </w:r>
    </w:p>
    <w:p>
      <w:pPr/>
      <w:r>
        <w:rPr>
          <w:lang w:val="hi_IN" w:bidi="hi_IN"/>
        </w:rPr>
      </w:r>
      <w:r>
        <w:rPr>
          <w:lang w:val="hi_IN" w:bidi="hi_IN"/>
        </w:rPr>
        <w:t>यहाँ रुकें और समूह में चर्चा करें: आपके लोगों के इतिहास या आपके आसपास के लोगों के समूहों के इतिहास में लोगों ने दासों के साथ कैसा व्यवहार किया है? यदि किसी दासी के अपने स्वामी से बच्चे होते, तो उन बच्चों का क्या होता? इस ऑडियो को यहाँ रोकें।</w:t>
      </w:r>
    </w:p>
    <w:p>
      <w:pPr/>
      <w:r>
        <w:rPr>
          <w:lang w:val="hi_IN" w:bidi="hi_IN"/>
        </w:rPr>
      </w:r>
      <w:r>
        <w:rPr>
          <w:lang w:val="hi_IN" w:bidi="hi_IN"/>
        </w:rPr>
        <w:t>पौलुस कहता है कि हागार व्यवस्था वाचा और सीनै पर्वत का प्रतिनिधित्व करती है, जहाँ परमेश्वर ने व्यवस्था दी थी। यह पर्वत अरब की भूमि है, जहाँ हागार के पुत्र के वंशज रहते थे। पौलुस कहता है कि हागार यरूशलेम नगर का भी प्रतिनिधित्व करती है। यरूशलेम यहूदी राजधानी थी, इसलिए यह यहूदियों का प्रतिनिधित्व करता है। हागार ने सामान्य मानव रीति से जन्म दिया, इसलिए उसके बच्चे उन यहूदियों का प्रतिनिधित्व करते हैं जो अपने आप को अब्राहम के वंशज होने के कारण अब्राहम की संतान मानते हैं, अर्थात् सामान्य मानवीय वंश के आधार पर। जिस तरह से पौलुस व्यवस्था वाचा और यहूदियों को हागार के साथ जोड़ता है, वह यहूदियों के लिए आश्चर्यजनक रहा होगा। व्यवस्था के कारण यहूदियों को लगता था कि वे हागार और हागार के वंशजों से बेहतर हैं! यहूदियों को यह भी लगता था कि वे हागार और उसके वंशजों से बेहतर हैं, क्योंकि यहूदी अब्राहम की पत्नी सारा के वंशज थे।</w:t>
      </w:r>
    </w:p>
    <w:p>
      <w:pPr/>
      <w:r>
        <w:rPr>
          <w:lang w:val="hi_IN" w:bidi="hi_IN"/>
        </w:rPr>
      </w:r>
      <w:r>
        <w:rPr>
          <w:lang w:val="hi_IN" w:bidi="hi_IN"/>
        </w:rPr>
        <w:t>यहाँ रुकें और समूह में इस्राएल और अरब का नक्शा देखें। यरूशलेम नगर और सीनै पर्वत को ढूँढें। इस प्रश्न पर समूह में चर्चा करें: आपके लोगों के समूह या देश के लिए कौन सा नगर महत्वपूर्ण है? यदि आप उस महत्वपूर्ण नगर या उस नगर में जो हुआ उसके बारे में बात करते हैं, तो आप किस समूह के बारे में बात करेंगे? इस ऑडियो को यहाँ रोकें।</w:t>
      </w:r>
    </w:p>
    <w:p>
      <w:pPr/>
      <w:r>
        <w:rPr>
          <w:lang w:val="hi_IN" w:bidi="hi_IN"/>
        </w:rPr>
      </w:r>
      <w:r>
        <w:rPr>
          <w:lang w:val="hi_IN" w:bidi="hi_IN"/>
        </w:rPr>
        <w:t>परन्तु व्यवस्था लोगों को अब्राहम की संतान नहीं बनाती। पौलुस हागार, जो यरूशलेम का प्रतिनिधित्व करती है, की तुलना एक दूसरे यरूशलेम से करता है, जो ऊपर है। यह यरूशलेम पृथ्वी पर एक भौतिक स्थान नहीं है, बल्कि इसके बजाय विश्वासियों का समुदाय है। कुछ अनुवाद स्वर्गीय यरूशलेम कहते हैं। पौलुस का यह मतलब नहीं है कि यह यरूशलेम स्वर्ग में है या पृथ्वी के ऊपर तैरता है, बल्कि यह यरूशलेम स्वर्ग का है। लोग कभी-कभी परमेश्वर के बारे में बात करते समय स्वर्ग शब्द का उपयोग करते थे। इसलिए इसका अर्थ है यरूशलेम जो स्वर्ग में रहने वाले परमेश्वर का है।</w:t>
      </w:r>
    </w:p>
    <w:p>
      <w:pPr/>
      <w:r>
        <w:rPr>
          <w:lang w:val="hi_IN" w:bidi="hi_IN"/>
        </w:rPr>
      </w:r>
      <w:r>
        <w:rPr>
          <w:lang w:val="hi_IN" w:bidi="hi_IN"/>
        </w:rPr>
        <w:t>पौलुस कहता है कि पृथ्वी पर का यरूशलेम या यहूदी स्वतंत्र नहीं हैं। इसके बजाय, वह यरूशलेम जो ऊपर है, वही है, अर्थात् विश्वासियों का समुदाय। पौलुस इस अन्य यरूशलेम का उपयोग कई चीजों का प्रतिनिधित्व करने के लिए करता है। यह यरूशलेम स्वतंत्र स्त्री सारा का प्रतिनिधित्व करता है, और साथ ही दूसरी वाचा का प्रतिनिधित्व करता है। यह वाचा वह प्रतिज्ञा है जो परमेश्वर ने अब्राहम को दी थी। जो विश्वासी मसीह पर भरोसा करते हैं ताकि परमेश्वर उन्हें धर्मी ठहराए, वे ऊपर के यरूशलेम के हैं। विश्वासी व्यवस्था के दास नहीं हैं, परन्तु वे स्वतंत्र स्त्री सारा के वंशजों की तरह स्वतंत्र हैं।</w:t>
      </w:r>
    </w:p>
    <w:p>
      <w:pPr/>
      <w:r>
        <w:rPr>
          <w:lang w:val="hi_IN" w:bidi="hi_IN"/>
        </w:rPr>
      </w:r>
      <w:r>
        <w:rPr>
          <w:lang w:val="hi_IN" w:bidi="hi_IN"/>
        </w:rPr>
        <w:t>पौलुस इसे और दिखाने के लिए पवित्रशास्त्र से उद्धृत करता है। यह उद्धरण पुराने नियम में यशायाह की पुस्तक की एक भविष्यद्वाणी से है, जहाँ परमेश्वर ने भविष्यद्वक्ता यशायाह को बताया कि भविष्य में क्या होगा। उस समय, यहूदी अपने देश में नहीं थे, इसलिए कोई भी यरूशलेम में नहीं रहता था। इस भाग का लेखक कहता है कि यहूदियों के जाने से पहले, यरूशलेम उस स्त्री के समान था जिसके पति ने उसे कभी नहीं छोड़ा था। लेकिन यहूदियों के चले जाने के बाद, ऐसा लगा कि परमेश्वर ने यरूशलेम को भी छोड़ दिया था। लेखक कहता है कि जब यहूदी चले गए, तो यरूशलेम भी बिना बच्चे की एक स्त्री के समान था। लेकिन परमेश्वर ने वादा किया कि एक दिन परमेश्वर लोगों को वापस यरूशलेम लाएगा। और लोगों के लौटने के बाद, यरूशलेम के पहले की तुलना में अधिक बच्चे या लोग होंगे। यह लोगों के लिए आनन्ददायक समय होगा, जैसे कई बच्चों वाली स्त्री आनन्दित होती है।</w:t>
      </w:r>
    </w:p>
    <w:p>
      <w:pPr/>
      <w:r>
        <w:rPr>
          <w:lang w:val="hi_IN" w:bidi="hi_IN"/>
        </w:rPr>
      </w:r>
      <w:r>
        <w:rPr>
          <w:lang w:val="hi_IN" w:bidi="hi_IN"/>
        </w:rPr>
        <w:t>यहाँ रुकें और समूह में चर्चा करें: आपकी संस्कृति में, परमेश्वर लोगों को भविष्य के बारे में संदेश कैसे देता है? ये संदेश कैसा लगता है? ये संदेश इस संदेश से कैसे समान या अलग हैं जो परमेश्वर ने भविष्यद्वक्ता को दिया था? इस ऑडियो को यहाँ रोकें।</w:t>
      </w:r>
    </w:p>
    <w:p>
      <w:pPr/>
      <w:r>
        <w:rPr>
          <w:lang w:val="hi_IN" w:bidi="hi_IN"/>
        </w:rPr>
      </w:r>
      <w:r>
        <w:rPr>
          <w:lang w:val="hi_IN" w:bidi="hi_IN"/>
        </w:rPr>
        <w:t>पौलुस सारा को यशायाह की भविष्यद्वाणी से जोड़ता है क्योंकि एक समय सारा के भी कोई बच्चे नहीं थे। फिर परमेश्वर ने सारा को एक पुत्र और कई वंशज दिए। पौलुस इस भविष्यद्वाणी को ऊपर के यरूशलेम पर भी लागू करता है, जो आपको याद होगा कि विश्वासियों का समुदाय, अर्थात् कलीसिया है। कई बच्चों वाली स्त्री की तरह, ऊपर के यरूशलेम में बहुत से लोग होंगे और सांसारिक यरूशलेम से अधिक लोग होंगे। पौलुस का अर्थ है कि यहूदियों की तुलना में विश्वासी अधिक होंगे। पौलुस चाहता था कि गलातिया के विश्वासियों को यह समझ आए कि सभी विश्वासी ऊपर के यरूशलेम के हैं और वे पुरानी वाचा की दासता से स्वतंत्र हैं। गलातिया के विश्वासियों को आनन्दित और प्रसन्न होना चाहिए, जैसे वह स्त्री आनन्दित होती है जिसके अब बहुत से बच्चे हैं।</w:t>
      </w:r>
    </w:p>
    <w:p>
      <w:pPr/>
      <w:r>
        <w:rPr>
          <w:lang w:val="hi_IN" w:bidi="hi_IN"/>
        </w:rPr>
      </w:r>
      <w:r>
        <w:rPr>
          <w:lang w:val="hi_IN" w:bidi="hi_IN"/>
        </w:rPr>
        <w:t>भविष्यद्वक्ता यशायाह और पौलुस दोनों इस रीति के बारे में बात करते हैं जिससे परमेश्वर लोगों को आशीष देगा। जब परमेश्वर ने सारा को एक पुत्र दिया, तो परमेश्वर ने सारा को आशीष दी। जब परमेश्वर यहूदियों को वापस यरूशलेम लाया, तो परमेश्वर ने उन्हें आशीष दी। और अब परमेश्वर उन विश्वासियों को आशीष देता है जो परमेश्वर की सन्तान बनते हैं।</w:t>
      </w:r>
      <w:r>
        <w:rPr>
          <w:lang w:val="hi_IN" w:bidi="hi_IN"/>
        </w:rPr>
      </w:r>
    </w:p>
    <w:p>
      <w:pPr>
        <w:pStyle w:val="Heading3"/>
      </w:pPr>
      <w:r>
        <w:rPr>
          <w:lang w:val="hi_IN" w:bidi="hi_IN"/>
        </w:rPr>
        <w:t>घटनाओं को समझाना</w:t>
      </w:r>
    </w:p>
    <w:p>
      <w:pPr/>
      <w:r>
        <w:rPr>
          <w:lang w:val="hi_IN" w:bidi="hi_IN"/>
        </w:rPr>
      </w:r>
      <w:r>
        <w:rPr>
          <w:lang w:val="hi_IN" w:bidi="hi_IN"/>
        </w:rPr>
        <w:t>गलातियों 4:21–27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हिस्सों, पात्रों और परिवेश को परिभाषित करेगा। फिर समूह इस भाग को अपने मन में समझने की कोशिश करेगा।</w:t>
      </w:r>
    </w:p>
    <w:p>
      <w:pPr/>
      <w:r>
        <w:rPr>
          <w:lang w:val="hi_IN" w:bidi="hi_IN"/>
        </w:rPr>
      </w:r>
      <w:r>
        <w:rPr>
          <w:lang w:val="hi_IN" w:bidi="hi_IN"/>
        </w:rPr>
        <w:t xml:space="preserve">इस भाग में तीन हिस्से हैं। </w:t>
      </w:r>
    </w:p>
    <w:p>
      <w:pPr/>
      <w:r>
        <w:rPr>
          <w:lang w:val="hi_IN" w:bidi="hi_IN"/>
        </w:rPr>
      </w:r>
      <w:r>
        <w:rPr>
          <w:b/>
          <w:lang w:val="hi_IN" w:bidi="hi_IN"/>
        </w:rPr>
        <w:t>पहले भाग में:</w:t>
      </w:r>
      <w:r>
        <w:rPr>
          <w:lang w:val="hi_IN" w:bidi="hi_IN"/>
        </w:rPr>
        <w:t xml:space="preserve"> पौलुस कहता है कि जो लोग व्यवस्था का पालन करना चाहते हैं, वे व्यवस्था को वास्तव में नहीं समझते हैं। समझाने के लिए, पौलुस अब्राहम के दो पुत्रों की कहानी बताता है।</w:t>
      </w:r>
    </w:p>
    <w:p>
      <w:pPr/>
      <w:r>
        <w:rPr>
          <w:lang w:val="hi_IN" w:bidi="hi_IN"/>
        </w:rPr>
      </w:r>
      <w:r>
        <w:rPr>
          <w:b/>
          <w:lang w:val="hi_IN" w:bidi="hi_IN"/>
        </w:rPr>
        <w:t>दूसरे भाग में:</w:t>
      </w:r>
      <w:r>
        <w:rPr>
          <w:lang w:val="hi_IN" w:bidi="hi_IN"/>
        </w:rPr>
        <w:t xml:space="preserve"> पौलुस समझाता है कि हागार और उसका पुत्र व्यवस्था की वाचा और व्यवस्था का पालन करने वाले लोगों का प्रतिनिधित्व करते हैं। सारा और उसका पुत्र उस प्रतिज्ञा का प्रतिनिधित्व करते हैं जो परमेश्वर ने अब्राहम और विश्वासियों से की थी।</w:t>
      </w:r>
    </w:p>
    <w:p>
      <w:pPr/>
      <w:r>
        <w:rPr>
          <w:lang w:val="hi_IN" w:bidi="hi_IN"/>
        </w:rPr>
      </w:r>
      <w:r>
        <w:rPr>
          <w:b/>
          <w:lang w:val="hi_IN" w:bidi="hi_IN"/>
        </w:rPr>
        <w:t>तीसरे भाग में:</w:t>
      </w:r>
      <w:r>
        <w:rPr>
          <w:lang w:val="hi_IN" w:bidi="hi_IN"/>
        </w:rPr>
        <w:t xml:space="preserve"> पौलुस पवित्रशास्त्र से उद्धरण देता है ताकि यह दिखा सके कि पौलुस दो यरूशलेम के बारे में क्यों बात करता है।</w:t>
      </w:r>
    </w:p>
    <w:p>
      <w:pPr/>
      <w:r>
        <w:rPr>
          <w:lang w:val="hi_IN" w:bidi="hi_IN"/>
        </w:rPr>
      </w:r>
      <w:r>
        <w:rPr>
          <w:lang w:val="hi_IN" w:bidi="hi_IN"/>
        </w:rPr>
        <w:t>इस भाग में पात्र हैं:</w:t>
      </w:r>
    </w:p>
    <w:p>
      <w:pPr>
        <w:pStyle w:val="ListBullet"/>
        <w:spacing w:line="240" w:lineRule="auto"/>
        <w:ind w:left="720"/>
      </w:pPr>
      <w:r>
        <w:rPr>
          <w:lang w:val="hi_IN" w:bidi="hi_IN"/>
        </w:rPr>
      </w:r>
      <w:r>
        <w:rPr>
          <w:lang w:val="hi_IN" w:bidi="hi_IN"/>
        </w:rPr>
        <w:t>पौलुस</w:t>
      </w:r>
    </w:p>
    <w:p>
      <w:pPr>
        <w:pStyle w:val="ListBullet"/>
        <w:spacing w:line="240" w:lineRule="auto"/>
        <w:ind w:left="720"/>
      </w:pPr>
      <w:r>
        <w:rPr>
          <w:lang w:val="hi_IN" w:bidi="hi_IN"/>
        </w:rPr>
      </w:r>
      <w:r>
        <w:rPr>
          <w:lang w:val="hi_IN" w:bidi="hi_IN"/>
        </w:rPr>
        <w:t>गलातिया के विश्वासी</w:t>
      </w:r>
    </w:p>
    <w:p>
      <w:pPr>
        <w:pStyle w:val="ListBullet"/>
        <w:spacing w:line="240" w:lineRule="auto"/>
        <w:ind w:left="720"/>
      </w:pPr>
      <w:r>
        <w:rPr>
          <w:lang w:val="hi_IN" w:bidi="hi_IN"/>
        </w:rPr>
      </w:r>
      <w:r>
        <w:rPr>
          <w:lang w:val="hi_IN" w:bidi="hi_IN"/>
        </w:rPr>
        <w:t>वे लोग जो व्यवस्था का पालन करना चाहते हैं</w:t>
      </w:r>
    </w:p>
    <w:p>
      <w:pPr>
        <w:pStyle w:val="ListBullet"/>
        <w:spacing w:line="240" w:lineRule="auto"/>
        <w:ind w:left="720"/>
      </w:pPr>
      <w:r>
        <w:rPr>
          <w:lang w:val="hi_IN" w:bidi="hi_IN"/>
        </w:rPr>
      </w:r>
      <w:r>
        <w:rPr>
          <w:lang w:val="hi_IN" w:bidi="hi_IN"/>
        </w:rPr>
        <w:t>अब्राहम</w:t>
      </w:r>
    </w:p>
    <w:p>
      <w:pPr>
        <w:pStyle w:val="ListBullet"/>
        <w:spacing w:line="240" w:lineRule="auto"/>
        <w:ind w:left="720"/>
      </w:pPr>
      <w:r>
        <w:rPr>
          <w:lang w:val="hi_IN" w:bidi="hi_IN"/>
        </w:rPr>
      </w:r>
      <w:r>
        <w:rPr>
          <w:lang w:val="hi_IN" w:bidi="hi_IN"/>
        </w:rPr>
        <w:t>इश्माएल, दासी का पुत्र</w:t>
      </w:r>
    </w:p>
    <w:p>
      <w:pPr>
        <w:pStyle w:val="ListBullet"/>
        <w:spacing w:line="240" w:lineRule="auto"/>
        <w:ind w:left="720"/>
      </w:pPr>
      <w:r>
        <w:rPr>
          <w:lang w:val="hi_IN" w:bidi="hi_IN"/>
        </w:rPr>
      </w:r>
      <w:r>
        <w:rPr>
          <w:lang w:val="hi_IN" w:bidi="hi_IN"/>
        </w:rPr>
        <w:t>हागार, दासी स्त्री।</w:t>
      </w:r>
    </w:p>
    <w:p>
      <w:pPr>
        <w:pStyle w:val="ListBullet"/>
        <w:spacing w:line="240" w:lineRule="auto"/>
        <w:ind w:left="720"/>
      </w:pPr>
      <w:r>
        <w:rPr>
          <w:lang w:val="hi_IN" w:bidi="hi_IN"/>
        </w:rPr>
      </w:r>
      <w:r>
        <w:rPr>
          <w:lang w:val="hi_IN" w:bidi="hi_IN"/>
        </w:rPr>
        <w:t>इसहाक, स्वतंत्र स्त्री का पुत्र</w:t>
      </w:r>
    </w:p>
    <w:p>
      <w:pPr>
        <w:pStyle w:val="ListBullet"/>
        <w:spacing w:line="240" w:lineRule="auto"/>
        <w:ind w:left="720"/>
      </w:pPr>
      <w:r>
        <w:rPr>
          <w:lang w:val="hi_IN" w:bidi="hi_IN"/>
        </w:rPr>
      </w:r>
      <w:r>
        <w:rPr>
          <w:lang w:val="hi_IN" w:bidi="hi_IN"/>
        </w:rPr>
        <w:t>सारा, स्वतंत्र स्त्री</w:t>
      </w:r>
    </w:p>
    <w:p>
      <w:pPr>
        <w:pStyle w:val="ListBullet"/>
        <w:spacing w:line="240" w:lineRule="auto"/>
        <w:ind w:left="720"/>
      </w:pPr>
      <w:r>
        <w:rPr>
          <w:lang w:val="hi_IN" w:bidi="hi_IN"/>
        </w:rPr>
      </w:r>
      <w:r>
        <w:rPr>
          <w:lang w:val="hi_IN" w:bidi="hi_IN"/>
        </w:rPr>
        <w:t>वह बाँझ स्त्री, जो यहूदियों के बिना यरूशलेम का प्रतिनिधित्व करती है।</w:t>
      </w:r>
    </w:p>
    <w:p>
      <w:pPr>
        <w:pStyle w:val="ListBullet"/>
        <w:spacing w:line="240" w:lineRule="auto"/>
        <w:ind w:left="720"/>
      </w:pPr>
      <w:r>
        <w:rPr>
          <w:lang w:val="hi_IN" w:bidi="hi_IN"/>
        </w:rPr>
      </w:r>
      <w:r>
        <w:rPr>
          <w:lang w:val="hi_IN" w:bidi="hi_IN"/>
        </w:rPr>
        <w:t>और वह स्त्री जिसके पति ने उसे कभी नहीं छोड़ा, जो यहूदियों के साथ यरूशलेम का प्रतिनिधित्व करती है</w:t>
      </w:r>
    </w:p>
    <w:p>
      <w:pPr/>
      <w:r>
        <w:rPr>
          <w:lang w:val="hi_IN" w:bidi="hi_IN"/>
        </w:rPr>
      </w:r>
      <w:r>
        <w:rPr>
          <w:lang w:val="hi_IN" w:bidi="hi_IN"/>
        </w:rPr>
        <w:t>समूह में, भाग के परिवेश के इन हिस्सों पर ध्यान दें:</w:t>
      </w:r>
    </w:p>
    <w:p>
      <w:pPr/>
      <w:r>
        <w:rPr>
          <w:lang w:val="hi_IN" w:bidi="hi_IN"/>
        </w:rPr>
      </w:r>
      <w:r>
        <w:rPr>
          <w:lang w:val="hi_IN" w:bidi="hi_IN"/>
        </w:rPr>
        <w:t>याद करें कि कई भागों से पहले, पौलुस ने कहा था कि अब्राहम के वास्तविक वंशज वे लोग हैं जो परमेश्वर पर विश्वास करते हैं, न कि यहूदी। अब, पौलुस उस विचार के बारे में फिर से बात करता है, और पौलुस यह बताता है कि व्यवस्था के कारण लोगों को दास बनने की आवश्यकता है। पौलुस सीधे उन लोगों से बात करता है जो व्यवस्था के अधीन रहना चाहते हैं, या व्यवस्था की वाचा के भाग के रूप में व्यवस्था का पालन करना चाहते हैं। इसमें गलातिया के विश्वासियों के समूह के कुछ विश्वासी भी शामिल हैं। पौलुस उन झूठे शिक्षकों से भी बात करता है जो कहते हैं कि विश्वासियों को व्यवस्था का पालन करना चाहिए, भले ही वे शिक्षक इस समय नहीं सुन रहे हों। इस पूरे भाग में, पौलुस वाचाओं, स्थानों और शहरों के बारे में ऐसे बात करता है मानो वे लोग हों। पौलुस ऐसा इसलिए करता है ताकि लोगों को किसी ऐसी बात को समझने में मदद मिल सके जो अपरिचित या आश्चर्यजनक है।</w:t>
      </w:r>
    </w:p>
    <w:p>
      <w:pPr/>
      <w:r>
        <w:rPr>
          <w:lang w:val="hi_IN" w:bidi="hi_IN"/>
        </w:rPr>
      </w:r>
      <w:r>
        <w:rPr>
          <w:lang w:val="hi_IN" w:bidi="hi_IN"/>
        </w:rPr>
        <w:t>यहाँ रुककर समूह में चर्चा करें: किन परिस्थितियों में आप किसी ऐसी वस्तु की तुलना किसी व्यक्ति से करते हैं जो वास्तव में व्यक्ति नहीं है? आपकी भाषा में, आप करारों या स्थानों जैसी चीजों के बारे में कैसे बात करते हैं मानो वे एक व्यक्ति हों? हर बार जब पौलुस किसी व्यक्ति से किसी चीज़ की तुलना करता है, तो आवश्यकता के अनुसार रुकें और चर्चा करें कि आप वहाँ पौलुस की तुलना का अनुवाद कैसे करना चाहते हैं। इस ऑडियो को यहाँ रोकें।</w:t>
      </w:r>
    </w:p>
    <w:p>
      <w:pPr/>
      <w:r>
        <w:rPr>
          <w:lang w:val="hi_IN" w:bidi="hi_IN"/>
        </w:rPr>
      </w:r>
      <w:r>
        <w:rPr>
          <w:lang w:val="hi_IN" w:bidi="hi_IN"/>
        </w:rPr>
        <w:t>पौलुस पहले भाग को एक आज्ञा और एक प्रश्न से शुरू करता है। पौलुस “मुझे यह बताओ” कहकर गलातियों को उस बात पर सोचने और ध्यान देने के लिए प्रेरित करता है जो वह आगे कहने वाला है। पौलुस औपचारिक और ज़ोरदार ढंग से बात करता है। यह पिछले भाग से एक परिवर्तन दिखाता है जहाँ पौलुस ने बहुत स्नेह से बात की। पौलुस उन लोगों से पूछता है जो व्यवस्था का पालन करना चाहते हैं, क्या वे समझते हैं कि व्यवस्था क्या कहती है या इसका वास्तव में अर्थ क्या है। पौलुस यह उम्मीद नहीं करता है कि लोग इस प्रश्न का उत्तर दें। पौलुस इन लोगों को चुनौती देना चाहता है। पौलुस का अर्थ है कि ये लोग वास्तव में व्यवस्था और अपने कार्यों को नहीं समझते हैं। फिर पौलुस दिखाता है कि वह पवित्रशास्त्र में से एक कहानी सुनाएगा, जब पौलुस कहता है, "यह लिखा है।" यहाँ, पौलुस सीधे पुराने नियम का उद्धरण नहीं करता है, परन्तु पौलुस अब्राहम के पुत्रों और उन पुत्रों की माताओं के बारे में एक परिचित कहानी संक्षेप में बताता है। पौलुस पहले उन माताओं की स्थिति के विषय में बात करता है। दासी हागार है, और स्वतंत्र स्त्री अब्राहम की पत्नी सारा है। पौलुस शायद उन स्त्रियों के नाम तुरंत नहीं बताता क्योंकि लोग इस कहानी को जानते होंगे।</w:t>
      </w:r>
    </w:p>
    <w:p>
      <w:pPr/>
      <w:r>
        <w:rPr>
          <w:lang w:val="hi_IN" w:bidi="hi_IN"/>
        </w:rPr>
      </w:r>
      <w:r>
        <w:rPr>
          <w:lang w:val="hi_IN" w:bidi="hi_IN"/>
        </w:rPr>
        <w:t>यहाँ रुककर समूह में चर्चा करें: आपकी संस्कृति में ऐसी कौन-सी प्रसिद्ध कहानी है जिसे अधिकांश लोग जानते हैं? कहानी के कुछ पात्र कौन हैं जिन्हें लोग जानते हैं और याद करते हैं? चूँकि लोग इन पात्रों को जानते हैं, तो उनके नामों के अतिरिक्त आप किन अन्य तरीकों से उनका उल्लेख कर सकते हैं, जैसे “रसोइए का मित्र”? इस ऑडियो को यहाँ रोकें।</w:t>
      </w:r>
    </w:p>
    <w:p>
      <w:pPr/>
      <w:r>
        <w:rPr>
          <w:lang w:val="hi_IN" w:bidi="hi_IN"/>
        </w:rPr>
      </w:r>
      <w:r>
        <w:rPr>
          <w:lang w:val="hi_IN" w:bidi="hi_IN"/>
        </w:rPr>
        <w:t>पौलुस अब्राहम के दो पुत्रों के बीच तुलना करता है। एक दासी का पुत्र है, जबकि दूसरा एक स्वतंत्र स्त्री का पुत्र है। हागार अपने पुत्र को शरीर के अनुसार, अर्थात् उस स्वाभाविक रीति से जन्म दिया जिसमें एक पुरुष और एक स्त्री गर्भ धारण करके संतान उत्पन्न करते हैं। परमेश्वर की प्रतिज्ञा के परिणामस्वरूप सारा का पुत्र हुआ। परमेश्वर ने सीधे अब्राहम और सारा को गर्भ धारण करने में सहायता किया, भले ही सारा बहुत बूढ़ी थी और एक सामान्य स्त्री के रूप में एक पुत्र पैदा नहीं कर सकती। दासी का पुत्र उस तरीके का प्रतिनिधित्व करता है जिससे लोग अपने प्रयासों से परमेश्वर की कृपा अर्जित करने की कोशिश करते हैं। स्वतंत्र स्त्री का पुत्र उस तरीके का प्रतिनिधित्व करता है जिसमें परमेश्वर ने विश्वासियों के लिए जो किया था, उसके कारण विश्वासियों को स्वतंत्रता मिली है।</w:t>
      </w:r>
    </w:p>
    <w:p>
      <w:pPr/>
      <w:r>
        <w:rPr>
          <w:lang w:val="hi_IN" w:bidi="hi_IN"/>
        </w:rPr>
      </w:r>
      <w:r>
        <w:rPr>
          <w:lang w:val="hi_IN" w:bidi="hi_IN"/>
        </w:rPr>
        <w:t>यहाँ रुकें और समूह में चर्चा करें: आपकी भाषा में, एक पुरुष और एक स्त्री के बीच बच्चा पैदा करने के सामान्य तरीके के बारे में बात करने का उचित तरीका क्या है? चर्चा करें कि आप इस बारे में कैसे बात करना चाहते हैं कि एक पुरुष और स्त्री एक अद्भुत या अप्रत्याशित तरीके से बच्चा पैदा करते हैं। इस ऑडियो को यहाँ रोकें।</w:t>
      </w:r>
    </w:p>
    <w:p>
      <w:pPr/>
      <w:r>
        <w:rPr>
          <w:lang w:val="hi_IN" w:bidi="hi_IN"/>
        </w:rPr>
      </w:r>
      <w:r>
        <w:rPr>
          <w:lang w:val="hi_IN" w:bidi="hi_IN"/>
        </w:rPr>
        <w:t>दूसरे भाग में, पौलुस समझाता है कि पौलुस विशेष भाषा या एक प्रतीक का उपयोग करता है। पौलुस जो कहानी सुनाता है, वह एक कहानी है जिसमें पात्र किसी बात का प्रतिनिधित्व करते हैं जिसका गहरा अर्थ है। पौलुस यह नहीं कह रहा है कि मूल कहानी नहीं हुई थी। वह कहानी वास्तव में घटित हुई थी। पौलुस एक वास्तविक घटना को देखता है और उस घटना में एक अतिरिक्त अर्थ पाता है। पौलुस इन दो माताओं की समान स्थिति का उपयोग दो वाचाओं के बारे में बात करने के लिए करता है। एक वाचा अब्राहम के साथ परमेश्वर की प्रतिज्ञा है। दूसरी वह वाचा है जो परमेश्वर ने इस्राएलियों के साथ सीनै पर्वत पर बाँधी थी, जिसमें व्यवस्था शामिल थी।</w:t>
      </w:r>
    </w:p>
    <w:p>
      <w:pPr/>
      <w:r>
        <w:rPr>
          <w:lang w:val="hi_IN" w:bidi="hi_IN"/>
        </w:rPr>
      </w:r>
      <w:r>
        <w:rPr>
          <w:lang w:val="hi_IN" w:bidi="hi_IN"/>
        </w:rPr>
        <w:t>यहाँ रुकें और समूह में चर्चा करें: आपकी भाषा में, उस कहानी के लिए आपके पास कौन सा शब्द है जिसका अधिक गहरा अर्थ है। चर्चा करें कि आप इस सच्ची कहानी को कैसे संदर्भित करना चाहते हैं जिसका एक अधिक गहरा अर्थ है। इस ऑडियो को यहाँ रोकें।</w:t>
      </w:r>
    </w:p>
    <w:p>
      <w:pPr/>
      <w:r>
        <w:rPr>
          <w:lang w:val="hi_IN" w:bidi="hi_IN"/>
        </w:rPr>
      </w:r>
      <w:r>
        <w:rPr>
          <w:lang w:val="hi_IN" w:bidi="hi_IN"/>
        </w:rPr>
        <w:t>हागार सीनै पर्वत, व्यवस्था की वाचा और यरूशलेम का प्रतिनिधित्व करती है। पौलुस चारों के बारे में इस तरह बात करता है मानो वे ऐसी माताएँ हों जिनके बच्चे हैं। बच्चे यहूदी हैं, वे लोग जो व्यवस्था का पालन करते हैं। व्यवस्था के कारण यहूदी दास हैं, जैसे हागार के बच्चे हागार के कारण दास हैं।</w:t>
      </w:r>
    </w:p>
    <w:p>
      <w:pPr/>
      <w:r>
        <w:rPr>
          <w:lang w:val="hi_IN" w:bidi="hi_IN"/>
        </w:rPr>
      </w:r>
      <w:r>
        <w:rPr>
          <w:lang w:val="hi_IN" w:bidi="hi_IN"/>
        </w:rPr>
        <w:t>पौलुस यरूशलेम के बारे में भी बात करता है जो "ऊपर" है, एक स्वतंत्र माता के रूप में है। पौलुस उम्मीद करता है कि उसके श्रोता समझेंगे कि पौलुस ऊपर वाले यरूशलेम के बारे में उसी तरह बात कर रहा है जैसे उसने पृथ्वी पर मौजूद यरूशलेम के बारे में बात की थी। पौलुस का तात्पर्य है कि सारा उस वाचा का जो परमेश्वर ने अब्राहम के साथ बाँधी थी और उस यरूशलेम का जो ऊपर है, प्रतिनिधित्व करती है । सारा के बच्चे विश्वासी हैं। पौलुस कहता है कि सारा "हमारी माता" है, ताकि यह दिखाया जा सके कि पौलुस विश्वासियों के बारे में बात कर रहा है। माता और बच्चे दोनों स्वतंत्र हैं, जैसे सारा स्वतंत्र थी।</w:t>
      </w:r>
    </w:p>
    <w:p>
      <w:pPr/>
      <w:r>
        <w:rPr>
          <w:lang w:val="hi_IN" w:bidi="hi_IN"/>
        </w:rPr>
      </w:r>
      <w:r>
        <w:rPr>
          <w:lang w:val="hi_IN" w:bidi="hi_IN"/>
        </w:rPr>
        <w:t>यहाँ रुकें और समूह में चर्चा करें कि आप पृथ्वी पर यरूशलेम और ऊपर के यरूशलेम, या परमेश्वर के यरूशलेम के बारे में कैसे बात करना चाहते हैं। यरूशलेम लोगों के एक समूह के लिए एक महत्वपूर्ण शहर था, इसलिए पौलुस ने इस शहर का उपयोग उस जनसमूह का प्रतिनिधित्व करने के लिए किया। अपनी भाषा में, आप उन लोगों के समूह को कैसे संबोधित करेंगे जो किसी शहर में रहते हैं या उससे संबंधित हैं? इस ऑडियो को यहाँ रोकें।</w:t>
      </w:r>
    </w:p>
    <w:p>
      <w:pPr/>
      <w:r>
        <w:rPr>
          <w:lang w:val="hi_IN" w:bidi="hi_IN"/>
        </w:rPr>
      </w:r>
      <w:r>
        <w:rPr>
          <w:lang w:val="hi_IN" w:bidi="hi_IN"/>
        </w:rPr>
        <w:t>तीसरे भाग में, पौलुस पवित्रशास्त्र से उद्धरण देता है। फिर से, पौलुस दिखाता है कि पवित्रशास्त्र के इस भाग का एक गहरा अर्थ कैसे हो सकता है। यह उद्धरण परमेश्वर की ओर से यशायाह को दिए गए संदेश का हिस्सा था, जो एक भविष्यद्वक्ता था जो लोगों को परमेश्वर की ओर से संदेश देता था। जब यशायाह ने पहली बार ये शब्द कहे, तो वह संदेश भविष्य के बारे में था और इस तरीके के बारे में था कि परमेश्वर यरूशलेम को यहूदियों के चले जाने से पहले की तुलना में और भी अधिक लोग देगा। पौलुस दिखाता है कि यह भाग इस बात को भी दिखाता है कि परमेश्वर स्वर्गीय यरूशलेम को पृथ्वी पर मौजूद यरूशलेम की तुलना में भी अधिक लोग देगा।</w:t>
      </w:r>
    </w:p>
    <w:p>
      <w:pPr/>
      <w:r>
        <w:rPr>
          <w:lang w:val="hi_IN" w:bidi="hi_IN"/>
        </w:rPr>
      </w:r>
      <w:r>
        <w:rPr>
          <w:lang w:val="hi_IN" w:bidi="hi_IN"/>
        </w:rPr>
        <w:t>कई भविष्यद्वक्ताओं की तरह, यशायाह ने संदेश बाँटने के लिए विशेष काव्यात्मक भाषा का उपयोग किया। कई इब्रानी कविताओं की तरह, यशायाह ने उन शब्दों के जोड़े का उपयोग किया जिनका अर्थ समान है। यशायाह ने समानान्तर या सहगामी वाक्यांशों का भी उपयोग किया, जिनमें एक कवि पहले एक बात कहता था और फिर सहगामी वाक्यांश के दूसरे भाग में उसमें और बात जोड़ता था। कभी-कभी किसी कवि ने जानकारी दोहराई या और अधिक जानकारी जोड़ी। इस उद्धरण में तीन साथी वाक्यांश हैं।</w:t>
      </w:r>
    </w:p>
    <w:p>
      <w:pPr/>
      <w:r>
        <w:rPr>
          <w:lang w:val="hi_IN" w:bidi="hi_IN"/>
        </w:rPr>
      </w:r>
      <w:r>
        <w:rPr>
          <w:lang w:val="hi_IN" w:bidi="hi_IN"/>
        </w:rPr>
        <w:t>यहाँ रुकें और समूह में चर्चा करें: इब्रानी काव्यात्मक भाषा आपकी काव्यात्मक भाषा के समान या उससे अलग कैसे है। आप कैसे दिखाते हैं कि आप अपनी भाषा में किसी कविता या गीत के एक भाग को उद्धरण करने वाले हैं। इस ऑडियो को यहाँ रोकें।</w:t>
      </w:r>
    </w:p>
    <w:p>
      <w:pPr/>
      <w:r>
        <w:rPr>
          <w:lang w:val="hi_IN" w:bidi="hi_IN"/>
        </w:rPr>
      </w:r>
      <w:r>
        <w:rPr>
          <w:lang w:val="hi_IN" w:bidi="hi_IN"/>
        </w:rPr>
        <w:t>यशायाह यरूशलेम से इस तरह बात करता है मानो वह कोई व्यक्ति हो। यशायाह यरूशलेम को बाँझ स्त्री और वह स्त्री कहता है जो बच्चे पैदा नहीं करती है। ये ऐसी स्त्री का वर्णन करने के दो तरीके हैं जो बच्चों को जन्म नहीं दे सकती। यह एक सहगामी वाक्यांश भी है, जहाँ यशायाह एक ही बात को दो तरीकों से कहता है ताकि इस बात पर ज़ोर दिया जा सके कि जब यहूदी अपने देश इस्राएल में नहीं थे, तब यरूशलेम कितना खाली था।</w:t>
      </w:r>
    </w:p>
    <w:p>
      <w:pPr/>
      <w:r>
        <w:rPr>
          <w:lang w:val="hi_IN" w:bidi="hi_IN"/>
        </w:rPr>
      </w:r>
      <w:r>
        <w:rPr>
          <w:lang w:val="hi_IN" w:bidi="hi_IN"/>
        </w:rPr>
        <w:t>फिर यशायाह इस बाँझ स्त्री से कहता है कि वह आनंद करे और गला खोलकर जयजयकार करे। इन दोनों वाक्यांशों का अर्थ खुशी से चिल्लाना है। यहाँ यशायाह ऐसे शब्दों की एक जोड़ी का उपयोग कर रहा है जिनका अर्थ एक ही बात है। यशायाह इस बात पर ज़ोर दे रहा है कि उस स्त्री को वास्तव में ऐसा करना चाहिए। यह भी एक सहगामी वाक्यांश है, और इस वाक्यांश के दूसरे भाग में, यशायाह हमें याद दिलाता है कि वह किससे बात कर रहा है: वह स्त्री जिसने कभी बच्चे को जन्म देने के लिए पीड़ा महसूस नहीं की है।</w:t>
      </w:r>
    </w:p>
    <w:p>
      <w:pPr/>
      <w:r>
        <w:rPr>
          <w:lang w:val="hi_IN" w:bidi="hi_IN"/>
        </w:rPr>
      </w:r>
      <w:r>
        <w:rPr>
          <w:lang w:val="hi_IN" w:bidi="hi_IN"/>
        </w:rPr>
        <w:t>पिछले सहगामी वाक्यांश में, यशायाह एक उजड़ी हुई स्त्री के बारे में बात करता है। उजड़ी या उजाड़ दी गई स्त्री उस स्त्री को दर्शाती है जिसके पति ने उसे छोड़ दिया है। यह वही स्त्री है जो बाँझ स्त्री के समान है। यशायाह उजाड़ी हुई स्त्री का तुलना उस स्त्री से करता है जिसके पति ने उसे कभी नहीं छोड़ा है। यह स्त्री, जिसका पति नहीं गया है, सामान्य रूप से बच्चे पैदा कर सकती थी। यह स्त्री प्रतिनिधित्व करती है कि यहूदियों के जाने से पहले यरूशलेम कैसा था। यरूशलेम में बहुत से लोग होते थे, क्योंकि परमेश्वर लोगों के साथ था, जैसे कोई स्त्री जिसके अपने पति से बच्चे होते थे।</w:t>
      </w:r>
    </w:p>
    <w:p>
      <w:pPr/>
      <w:r>
        <w:rPr>
          <w:lang w:val="hi_IN" w:bidi="hi_IN"/>
        </w:rPr>
      </w:r>
      <w:r>
        <w:rPr>
          <w:lang w:val="hi_IN" w:bidi="hi_IN"/>
        </w:rPr>
        <w:t>यहूदियों के चले जाने के बाद, यरूशलेम एक उजड़ी स्त्री के समान है, क्योंकि परमेश्वर ने यरूशलेम को छोड़ दिया है। हालाँकि, एक दिन, इस उजाड़ स्त्री के बच्चे उस स्त्री के बच्चों से अधिक होंगे जिसका पति है, जिसका अर्थ है कि यरूशलेम में पहले की तुलना में ज़्यादा लोग होंगे। हालाँकि यह अभी तक नहीं हुआ है, फिर भी यशायाह ने इसके बारे में इस तरह बात की मानो यह पहले ही हो चुका हो, क्योंकि यह निश्चित रूप से होगा।</w:t>
      </w:r>
    </w:p>
    <w:p>
      <w:pPr/>
      <w:r>
        <w:rPr>
          <w:lang w:val="hi_IN" w:bidi="hi_IN"/>
        </w:rPr>
      </w:r>
      <w:r>
        <w:rPr>
          <w:lang w:val="hi_IN" w:bidi="hi_IN"/>
        </w:rPr>
        <w:t>यहाँ रुकें और समूह में चर्चा करें: यशायाह एक ही स्त्री का उल्लेख कई तरीकों से करता है। आप उस स्त्री को किन तरीकों से संबोधित कर सकते हैं जिसके कोई बच्चे नहीं हैं? याद कीजिए, पहले की उस गतिविधि में आपने उन तरीकों के बारे में चर्चा की थी जिनसे किसी व्यक्ति के नाम के बजाय उसके बारे में बात की जा सकती है। ऐसे समय होते हैं जब आप किसी को उसके नाम के अलावा कई अलग-अलग उपाधियों से पुकारते हैं। आप कैसे दिखाते हैं कि आप अभी भी उसी व्यक्ति के बारे में बात कर रहे हैं। इस ऑडियो को यहाँ रोकें।</w:t>
      </w:r>
    </w:p>
    <w:p>
      <w:pPr/>
      <w:r>
        <w:rPr>
          <w:lang w:val="hi_IN" w:bidi="hi_IN"/>
        </w:rPr>
      </w:r>
      <w:r>
        <w:rPr>
          <w:lang w:val="hi_IN" w:bidi="hi_IN"/>
        </w:rPr>
        <w:t>यहाँ रुकें और समूह में चर्चा करें: अपनी भाषा में, आप कैसे दिखाते हैं कि आप बहुत निश्चित हैं कि कुछ होगा। इस ऑडियो को यहाँ रोकें।</w:t>
      </w:r>
    </w:p>
    <w:p>
      <w:pPr/>
      <w:r>
        <w:rPr>
          <w:lang w:val="hi_IN" w:bidi="hi_IN"/>
        </w:rPr>
      </w:r>
      <w:r>
        <w:rPr>
          <w:lang w:val="hi_IN" w:bidi="hi_IN"/>
        </w:rPr>
        <w:t>हालाँकि पौलुस यह नहीं कहता है, फिर भी पौलुस यशायाह के इस उद्धरण को उस बात पर लागू करता है जिसके बारे में पौलुस ने अभी-अभी बात की है। यशायाह दो तरह के यरूशलेम की तुलना दो स्त्रियों से करता है। पौलुस दो यरूशलेमों के बारे में भी बात करता है, इसलिए वह उजाड़ स्त्री और दूसरी स्त्री की तुलना स्वर्गीय यरूशलेम और पृथ्वी के यरूशलेम से करता है। उस उजाड़ स्त्री के निश्चित रूप से दूसरी स्त्री की तुलना में अधिक बच्चे होंगे। उसी तरह, विश्वासियों के समुदाय में यहूदी लोगों के समूह की तुलना में बहुत अधिक लोग होंगे।</w:t>
      </w:r>
    </w:p>
    <w:p>
      <w:pPr/>
      <w:r>
        <w:rPr>
          <w:lang w:val="hi_IN" w:bidi="hi_IN"/>
        </w:rPr>
      </w:r>
      <w:r>
        <w:rPr>
          <w:lang w:val="hi_IN" w:bidi="hi_IN"/>
        </w:rPr>
        <w:t>यहाँ रुकें और समूह में इस प्रश्न पर चर्चा करें: पौलुस वाचाओं की तुलना परिचित कहानियों और स्थानों से करता है ताकि गलातियों को किसी ऐसी बात को समझने में मदद मिल सके जो उनके लिए नई या उलझनभरी में हो सकती है। एक गतिविधि के रूप में, किसी ऐसी बात के बारे में सोचें जिससे आपके समूह के कुछ लोग परिचित हैं, लेकिन अन्य नहीं हैं। उदाहरण के लिए, शायद आप में से कुछ लोगों ने किसी ऐसी जगह दौरा किया हो जहाँ लोग आपकी संस्कृति से अलग व्यवहार करते हैं, परन्तु आप में से कुछ लोग उस स्थान पर नहीं गए हों। अपने समूह के अन्य लोगों को इस अपरिचित विचार को समझाने में मदद करने के लिए कोई परिचित कहानी सुनाएँ। कहानी और विचार की तुलना करें ताकि यह दिखाया जा सके कि वे एक-दूसरे से कैसे संबंधित हैं। इस बात पर ध्यान दें कि आप कब यह बताना चुनते हैं कि बातें एक-दूसरे से कैसे संबंधित हैं और कब आप उतना ज़्यादा नहीं समझाते हैं, क्योंकि आप जानते हैं कि आपके श्रोता इस तुलना को समझते हैं। इस ऑडियो को यहाँ रोकें।</w:t>
      </w:r>
    </w:p>
    <w:p>
      <w:pPr/>
      <w:r>
        <w:rPr>
          <w:lang w:val="hi_IN" w:bidi="hi_IN"/>
        </w:rPr>
      </w:r>
      <w:r>
        <w:rPr>
          <w:lang w:val="hi_IN" w:bidi="hi_IN"/>
        </w:rPr>
        <w:t>अब यहाँ रुकें और एक समूह के रूप में चर्चा करें कि पौलुस ने अब्राहम के पुत्रों, उन पुत्रों की माताओं, स्वर्गीय और सांसारिक यरूशलेम, वाचाओं और यशायाह की भविष्यवाणी के बारे में जिस तरह से बात की है, उसका आप अनुवाद कैसे करेंगे। इस ऑडियो को यहाँ रोकें।</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w:t>
      </w:r>
      <w:r>
        <w:rPr>
          <w:lang w:val="hi_IN" w:bidi="hi_IN"/>
        </w:rPr>
      </w:r>
    </w:p>
    <w:p>
      <w:pPr>
        <w:pStyle w:val="Heading3"/>
      </w:pPr>
      <w:r>
        <w:rPr>
          <w:lang w:val="hi_IN" w:bidi="hi_IN"/>
        </w:rPr>
        <w:t>पाठ को नाटकीय रूप देना</w:t>
      </w:r>
    </w:p>
    <w:p>
      <w:pPr/>
      <w:r>
        <w:rPr>
          <w:lang w:val="hi_IN" w:bidi="hi_IN"/>
        </w:rPr>
      </w:r>
      <w:r>
        <w:rPr>
          <w:lang w:val="hi_IN" w:bidi="hi_IN"/>
        </w:rPr>
        <w:t>गलातियों 4:21–27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नाटक के रूप में प्रस्तुत करेगा।</w:t>
      </w:r>
    </w:p>
    <w:p>
      <w:pPr/>
      <w:r>
        <w:rPr>
          <w:lang w:val="hi_IN" w:bidi="hi_IN"/>
        </w:rPr>
      </w:r>
      <w:r>
        <w:rPr>
          <w:lang w:val="hi_IN" w:bidi="hi_IN"/>
        </w:rPr>
        <w:t xml:space="preserve">इस भाग में तीन हिस्से हैं। </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पौलुस</w:t>
      </w:r>
    </w:p>
    <w:p>
      <w:pPr>
        <w:pStyle w:val="ListBullet"/>
        <w:spacing w:line="240" w:lineRule="auto"/>
        <w:ind w:left="720"/>
      </w:pPr>
      <w:r>
        <w:rPr>
          <w:lang w:val="hi_IN" w:bidi="hi_IN"/>
        </w:rPr>
      </w:r>
      <w:r>
        <w:rPr>
          <w:lang w:val="hi_IN" w:bidi="hi_IN"/>
        </w:rPr>
        <w:t>गलाती विश्वासी</w:t>
      </w:r>
    </w:p>
    <w:p>
      <w:pPr>
        <w:pStyle w:val="ListBullet"/>
        <w:spacing w:line="240" w:lineRule="auto"/>
        <w:ind w:left="720"/>
      </w:pPr>
      <w:r>
        <w:rPr>
          <w:lang w:val="hi_IN" w:bidi="hi_IN"/>
        </w:rPr>
      </w:r>
      <w:r>
        <w:rPr>
          <w:lang w:val="hi_IN" w:bidi="hi_IN"/>
        </w:rPr>
        <w:t>वे लोग जो व्यवस्था का पालन करना चाहते हैं</w:t>
      </w:r>
    </w:p>
    <w:p>
      <w:pPr>
        <w:pStyle w:val="ListBullet"/>
        <w:spacing w:line="240" w:lineRule="auto"/>
        <w:ind w:left="720"/>
      </w:pPr>
      <w:r>
        <w:rPr>
          <w:lang w:val="hi_IN" w:bidi="hi_IN"/>
        </w:rPr>
      </w:r>
      <w:r>
        <w:rPr>
          <w:lang w:val="hi_IN" w:bidi="hi_IN"/>
        </w:rPr>
        <w:t>अब्राहम</w:t>
      </w:r>
    </w:p>
    <w:p>
      <w:pPr>
        <w:pStyle w:val="ListBullet"/>
        <w:spacing w:line="240" w:lineRule="auto"/>
        <w:ind w:left="720"/>
      </w:pPr>
      <w:r>
        <w:rPr>
          <w:lang w:val="hi_IN" w:bidi="hi_IN"/>
        </w:rPr>
      </w:r>
      <w:r>
        <w:rPr>
          <w:lang w:val="hi_IN" w:bidi="hi_IN"/>
        </w:rPr>
        <w:t>इश्माएल, दासी का पुत्र</w:t>
      </w:r>
    </w:p>
    <w:p>
      <w:pPr>
        <w:pStyle w:val="ListBullet"/>
        <w:spacing w:line="240" w:lineRule="auto"/>
        <w:ind w:left="720"/>
      </w:pPr>
      <w:r>
        <w:rPr>
          <w:lang w:val="hi_IN" w:bidi="hi_IN"/>
        </w:rPr>
      </w:r>
      <w:r>
        <w:rPr>
          <w:lang w:val="hi_IN" w:bidi="hi_IN"/>
        </w:rPr>
        <w:t>हागार, दासी</w:t>
      </w:r>
    </w:p>
    <w:p>
      <w:pPr>
        <w:pStyle w:val="ListBullet"/>
        <w:spacing w:line="240" w:lineRule="auto"/>
        <w:ind w:left="720"/>
      </w:pPr>
      <w:r>
        <w:rPr>
          <w:lang w:val="hi_IN" w:bidi="hi_IN"/>
        </w:rPr>
      </w:r>
      <w:r>
        <w:rPr>
          <w:lang w:val="hi_IN" w:bidi="hi_IN"/>
        </w:rPr>
        <w:t>इसहाक, स्वतंत्र स्त्री का पुत्र</w:t>
      </w:r>
    </w:p>
    <w:p>
      <w:pPr>
        <w:pStyle w:val="ListBullet"/>
        <w:spacing w:line="240" w:lineRule="auto"/>
        <w:ind w:left="720"/>
      </w:pPr>
      <w:r>
        <w:rPr>
          <w:lang w:val="hi_IN" w:bidi="hi_IN"/>
        </w:rPr>
      </w:r>
      <w:r>
        <w:rPr>
          <w:lang w:val="hi_IN" w:bidi="hi_IN"/>
        </w:rPr>
        <w:t>सारा, स्वतंत्र स्त्री</w:t>
      </w:r>
    </w:p>
    <w:p>
      <w:pPr>
        <w:pStyle w:val="ListBullet"/>
        <w:spacing w:line="240" w:lineRule="auto"/>
        <w:ind w:left="720"/>
      </w:pPr>
      <w:r>
        <w:rPr>
          <w:lang w:val="hi_IN" w:bidi="hi_IN"/>
        </w:rPr>
      </w:r>
      <w:r>
        <w:rPr>
          <w:lang w:val="hi_IN" w:bidi="hi_IN"/>
        </w:rPr>
        <w:t>वह निःसंतान स्त्री, जो यहूदियों के बिना यरूशलेम का प्रतिनिधित्व करती है।</w:t>
      </w:r>
    </w:p>
    <w:p>
      <w:pPr>
        <w:pStyle w:val="ListBullet"/>
        <w:spacing w:line="240" w:lineRule="auto"/>
        <w:ind w:left="720"/>
      </w:pPr>
      <w:r>
        <w:rPr>
          <w:lang w:val="hi_IN" w:bidi="hi_IN"/>
        </w:rPr>
      </w:r>
      <w:r>
        <w:rPr>
          <w:lang w:val="hi_IN" w:bidi="hi_IN"/>
        </w:rPr>
        <w:t>और वह स्त्री जिसके पति ने उसे कभी नहीं छोड़ा, जो यहूदियों के साथ यरूशलेम का प्रतिनिधित्व करती है</w:t>
      </w:r>
    </w:p>
    <w:p>
      <w:pPr/>
      <w:r>
        <w:rPr>
          <w:lang w:val="hi_IN" w:bidi="hi_IN"/>
        </w:rPr>
      </w:r>
      <w:r>
        <w:rPr>
          <w:lang w:val="hi_IN" w:bidi="hi_IN"/>
        </w:rPr>
        <w:t>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प्रवाह, कथानक और कालक्रम पर ध्यान दें। यह सुनिश्चित करें कि आपसे इस भाग के कठिन या महत्वपूर्ण हिस्सों का अभिनय करना छूट न जाए। इस भाग के हर हिस्से को याद करने में एक दूसरे की सहायता करें।</w:t>
      </w:r>
    </w:p>
    <w:p>
      <w:pPr/>
      <w:r>
        <w:rPr>
          <w:lang w:val="hi_IN" w:bidi="hi_IN"/>
        </w:rPr>
      </w:r>
      <w:r>
        <w:rPr>
          <w:lang w:val="hi_IN" w:bidi="hi_IN"/>
        </w:rPr>
        <w:t>इस ऑडियो को यहाँ रोकें और इस भाग का अभिनय करें।</w:t>
      </w:r>
    </w:p>
    <w:p>
      <w:pPr/>
      <w:r>
        <w:rPr>
          <w:lang w:val="hi_IN" w:bidi="hi_IN"/>
        </w:rPr>
      </w:r>
      <w:r>
        <w:rPr>
          <w:lang w:val="hi_IN" w:bidi="hi_IN"/>
        </w:rPr>
        <w:t>समूह को इस भाग का अभिनय दूसरी बार करना चाहिए। नाटक में कुछ जगहों पर, नाटक को रोकें और पात्र निभाने वाले व्यक्ति से पूछें, "आप क्या महसूस कर रहे हैं या क्या सोच रहे हैं?" पात्र निभाने वाले व्यक्ति को यह उत्तर देना चाहिए कि यदि वह उस पात्र की जगह होता, तो वह क्या महसूस करता या सोचता। उसके बाद नाटक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नीचे अभिनय और उसके संभावित उत्तरों का एक उदाहरण दिया गया है।</w:t>
      </w:r>
    </w:p>
    <w:p>
      <w:pPr/>
      <w:r>
        <w:rPr>
          <w:lang w:val="hi_IN" w:bidi="hi_IN"/>
        </w:rPr>
      </w:r>
      <w:r>
        <w:rPr>
          <w:lang w:val="hi_IN" w:bidi="hi_IN"/>
        </w:rPr>
        <w:t>पौलुस कहता है, "मेरी बात सुनो! तुम में से कुछ व्यवस्था का पालन करना चाहते हो। लेकिन तुम व्यवस्था को वास्तव में नहीं समझते हो। मुझे समझाने दो। पवित्रशास्त्र कहता है कि अब्राहम के दो पुत्र थे। एक पुत्र की माता एक दासी थी; दूसरे पुत्र की माता अब्राहम की पत्नी थी, जो एक स्वतंत्र स्त्री थी। लोगों की योजनाओं के कारण दासी माता ने गर्भ धारण किया और उसने एक पुत्र को जन्म दिया। परन्तु उस स्वतंत्र स्त्री ने उस प्रतिज्ञा के कारण एक पुत्र को जन्म दिया।</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पौलुस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फिर पौलुस कहता है, "इस कहानी का एक और अर्थ भी है। वे दो स्त्रियाँ उन दो अलग-अलग वाचाओं का प्रतिनिधित्व करती हैं जो परमेश्वर ने अपने लोगों के साथ बाँधी थीं। एक वाचा वह व्यवस्था है जो परमेश्वर ने सीनै पर्वत पर दी थी। इस करार के कारण लोग दास बनते हैं, जैसे एक दासी उन बच्चों को जन्म देती है जो दास होंगे। हागार नाम की दासी उस वाचा का प्रतिनिधित्व करती है। हागार अरब देश के सीनै पर्वत का प्रतिनिधित्व करती है, और साथ ही हमारे समय के यरूशलेम का प्रतिनिधित्व करती है। जैसे हागार और उसके बच्चे दास हैं, वैसे ही यरूशलेम के लोग दास हैं। लेकिन स्वतंत्र स्त्री ऊपर वाले यरूशलेम का प्रतिनिधित्व करती है, और हम उसके बच्चों के रूप में स्वतंत्र हैं</w:t>
      </w:r>
      <w:r>
        <w:rPr>
          <w:b/>
          <w:lang w:val="hi_IN" w:bidi="hi_IN"/>
        </w:rPr>
        <w:t>।"</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गलाती विश्वासियों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पौलुस कहता है, "क्योंकि पवित्रशास्त्र कहता है,</w:t>
      </w:r>
    </w:p>
    <w:p>
      <w:pPr/>
      <w:r>
        <w:rPr>
          <w:lang w:val="hi_IN" w:bidi="hi_IN"/>
        </w:rPr>
      </w:r>
      <w:r>
        <w:rPr>
          <w:lang w:val="hi_IN" w:bidi="hi_IN"/>
        </w:rPr>
        <w:t>'हे निःसंतान स्त्री, खुश रह,</w:t>
      </w:r>
    </w:p>
    <w:p>
      <w:pPr/>
      <w:r>
        <w:rPr>
          <w:lang w:val="hi_IN" w:bidi="hi_IN"/>
        </w:rPr>
      </w:r>
      <w:r>
        <w:rPr>
          <w:lang w:val="hi_IN" w:bidi="hi_IN"/>
        </w:rPr>
        <w:t>तू जिसने कभी जन्म नहीं दिया है।</w:t>
      </w:r>
    </w:p>
    <w:p>
      <w:pPr/>
      <w:r>
        <w:rPr>
          <w:lang w:val="hi_IN" w:bidi="hi_IN"/>
        </w:rPr>
      </w:r>
      <w:r>
        <w:rPr>
          <w:lang w:val="hi_IN" w:bidi="hi_IN"/>
        </w:rPr>
        <w:t>अपनी आवाज़ बुलंद कर और आनंद के साथ जयजयकार कर,</w:t>
      </w:r>
    </w:p>
    <w:p>
      <w:pPr/>
      <w:r>
        <w:rPr>
          <w:lang w:val="hi_IN" w:bidi="hi_IN"/>
        </w:rPr>
      </w:r>
      <w:r>
        <w:rPr>
          <w:lang w:val="hi_IN" w:bidi="hi_IN"/>
        </w:rPr>
        <w:t>तुम जिन्होंने बच्चे के जन्म के पीड़ा का अनुभव नहीं किया है,</w:t>
      </w:r>
    </w:p>
    <w:p>
      <w:pPr/>
      <w:r>
        <w:rPr>
          <w:lang w:val="hi_IN" w:bidi="hi_IN"/>
        </w:rPr>
      </w:r>
      <w:r>
        <w:rPr>
          <w:lang w:val="hi_IN" w:bidi="hi_IN"/>
        </w:rPr>
        <w:t>क्योंकि जिस स्त्री के पति ने उसे छोड़ दिया था, उसके बहुत से बच्चे होंगे।</w:t>
      </w:r>
    </w:p>
    <w:p>
      <w:pPr/>
      <w:r>
        <w:rPr>
          <w:lang w:val="hi_IN" w:bidi="hi_IN"/>
        </w:rPr>
      </w:r>
      <w:r>
        <w:rPr>
          <w:lang w:val="hi_IN" w:bidi="hi_IN"/>
        </w:rPr>
        <w:t>उसके उस स्त्री की तुलना में अधिक बच्चे होंगे जिसका पति 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बाँझ स्त्री की भूमिका निभाने वाले व्यक्ति से पूछें, जो पृथ्वी के यरूशलेम का प्रतिनिधित्व करता है, "आप क्या महसूस कर रहे हैं या क्या सोच रहे हैं?" वह व्यक्ति इस तरह से उत्तर दे सकता है:</w:t>
      </w:r>
      <w:r>
        <w:rPr>
          <w:lang w:val="hi_IN" w:bidi="hi_IN"/>
        </w:rPr>
      </w:r>
    </w:p>
    <w:p>
      <w:pPr>
        <w:pStyle w:val="Heading3"/>
      </w:pPr>
      <w:r>
        <w:rPr>
          <w:lang w:val="hi_IN" w:bidi="hi_IN"/>
        </w:rPr>
        <w:t>आवश्यक जानकारी</w:t>
      </w:r>
    </w:p>
    <w:p>
      <w:pPr/>
      <w:r>
        <w:rPr>
          <w:lang w:val="hi_IN" w:bidi="hi_IN"/>
        </w:rPr>
      </w:r>
      <w:r>
        <w:rPr>
          <w:lang w:val="hi_IN" w:bidi="hi_IN"/>
        </w:rPr>
        <w:t>गलातियों 4:21–27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मुख्य शब्दों और शब्दावलियों पर चर्चा करेगा।</w:t>
      </w:r>
    </w:p>
    <w:p>
      <w:pPr/>
      <w:r>
        <w:rPr>
          <w:lang w:val="hi_IN" w:bidi="hi_IN"/>
        </w:rPr>
      </w:r>
      <w:r>
        <w:rPr>
          <w:lang w:val="hi_IN" w:bidi="hi_IN"/>
        </w:rPr>
        <w:t xml:space="preserve">पौलुस उन लोगों से बात करता है जो </w:t>
      </w:r>
      <w:r>
        <w:rPr>
          <w:b/>
          <w:lang w:val="hi_IN" w:bidi="hi_IN"/>
        </w:rPr>
        <w:t>व्यवस्था</w:t>
      </w:r>
      <w:r>
        <w:rPr>
          <w:lang w:val="hi_IN" w:bidi="hi_IN"/>
        </w:rPr>
        <w:t xml:space="preserve"> का पालन करना चाहते हैं। यह उन निर्देशों का समूह है जो परमेश्वर ने इस्राएल के लोगों को दिए थे। परमेश्वर ने यहूदियों को सीनै पर्वत पर अपनी व्यवस्था दी। व्यवस्था के बारे में अधिक जानकारी के लिए, मुख्य शब्दावली देखें। व्यवस्था के लिए उसी शब्द या वाक्यांश का उपयोग करें जिसका उपयोग आपने पिछले भागों में किया है।</w:t>
      </w:r>
    </w:p>
    <w:p>
      <w:pPr/>
      <w:r>
        <w:rPr>
          <w:lang w:val="hi_IN" w:bidi="hi_IN"/>
        </w:rPr>
      </w:r>
      <w:r>
        <w:rPr>
          <w:lang w:val="hi_IN" w:bidi="hi_IN"/>
        </w:rPr>
        <w:t xml:space="preserve">पौलुस इस भाग में </w:t>
      </w:r>
      <w:r>
        <w:rPr>
          <w:b/>
          <w:lang w:val="hi_IN" w:bidi="hi_IN"/>
        </w:rPr>
        <w:t>पवित्रशास्त्र</w:t>
      </w:r>
      <w:r>
        <w:rPr>
          <w:lang w:val="hi_IN" w:bidi="hi_IN"/>
        </w:rPr>
        <w:t xml:space="preserve"> को संदर्भित करता है। कभी-कभी लोग "शास्त्र" शब्द का इस्तेमाल किए बिना ही शास्त्रों में से बात करते थे। हर कोई जानता था कि यदि आप कहते थे, "यह लिखा है," तो आपका अर्थ शास्त्रों में लिखी हुई किसी बात से होता था। जब पौलुस पहली बार यह कहता है, तो पौलुस का अर्थ है कि जिस पूरी कहानी को पौलुस संदर्भित करता है, वह पवित्रशास्त्र में है। दूसरी बार जब पौलुस यह कहता है, तो पौलुस सीधे पवित्रशास्त्र से उद्धरण देता है। पवित्र शास्त्र के बारे में अधिक जानकारी के लिए, मुख्य शब्दावली देखें। यह दिखाने के लिए उन्हीं शब्दों या वाक्यांश का उपयोग करें जिनका उपयोग आपने पिछले भागों में किया था।</w:t>
      </w:r>
    </w:p>
    <w:p>
      <w:pPr/>
      <w:r>
        <w:rPr>
          <w:lang w:val="hi_IN" w:bidi="hi_IN"/>
        </w:rPr>
      </w:r>
      <w:r>
        <w:rPr>
          <w:lang w:val="hi_IN" w:bidi="hi_IN"/>
        </w:rPr>
        <w:t xml:space="preserve">अब्राहम का एक </w:t>
      </w:r>
      <w:r>
        <w:rPr>
          <w:b/>
          <w:lang w:val="hi_IN" w:bidi="hi_IN"/>
        </w:rPr>
        <w:t>दासी</w:t>
      </w:r>
      <w:r>
        <w:rPr>
          <w:lang w:val="hi_IN" w:bidi="hi_IN"/>
        </w:rPr>
        <w:t xml:space="preserve"> से एक पुत्र था। मूल भाषा में, यह उस दास के लिए एक विशेष शब्द है जो एक स्त्री है। दास वह व्यक्ति होता है जो किसी और के लिए काम करता है। एक दास को अपने काम के लिए वेतन नहीं मिलता है और उसके पास जब चाहे, अपने स्वामी को छोड़ने की स्वतंत्रता नहीं है। एक दासी के बच्चे भी दास होंगे। दास के बारे में अधिक जानकारी के लिए, मुख्य शब्दावली देखें। दास के लिए उसी शब्द या वाक्यांश का उपयोग करें जो आपने पिछले भागों में उपयोग किया है। </w:t>
      </w:r>
    </w:p>
    <w:p>
      <w:pPr/>
      <w:r>
        <w:rPr>
          <w:lang w:val="hi_IN" w:bidi="hi_IN"/>
        </w:rPr>
      </w:r>
      <w:r>
        <w:rPr>
          <w:lang w:val="hi_IN" w:bidi="hi_IN"/>
        </w:rPr>
        <w:t xml:space="preserve">अब्राहम को दासी से </w:t>
      </w:r>
      <w:r>
        <w:rPr>
          <w:b/>
          <w:lang w:val="hi_IN" w:bidi="hi_IN"/>
        </w:rPr>
        <w:t>शारीरिक रीति</w:t>
      </w:r>
      <w:r>
        <w:rPr>
          <w:lang w:val="hi_IN" w:bidi="hi_IN"/>
        </w:rPr>
        <w:t xml:space="preserve"> के अनुसार एक पुत्र हुआ। जब कोई व्यक्ति शरीर के अनुसार कुछ करता है, तो वह उसे अपने तरीके से और अपनी शक्ति या क्षमता से कर रहा है। शरीर के बारे में अधिक जानकारी के लिए, मुख्य शब्दावली देखें। शरीर के लिए उसी शब्द या वाक्यांश का उपयोग करें जिसका उपयोग आपने पिछले भागों में किया था।</w:t>
      </w:r>
    </w:p>
    <w:p>
      <w:pPr/>
      <w:r>
        <w:rPr>
          <w:lang w:val="hi_IN" w:bidi="hi_IN"/>
        </w:rPr>
      </w:r>
      <w:r>
        <w:rPr>
          <w:lang w:val="hi_IN" w:bidi="hi_IN"/>
        </w:rPr>
        <w:t xml:space="preserve">परमेश्वर ने अब्राहम से जो </w:t>
      </w:r>
      <w:r>
        <w:rPr>
          <w:b/>
          <w:lang w:val="hi_IN" w:bidi="hi_IN"/>
        </w:rPr>
        <w:t>प्रतिज्ञा</w:t>
      </w:r>
      <w:r>
        <w:rPr>
          <w:lang w:val="hi_IN" w:bidi="hi_IN"/>
        </w:rPr>
        <w:t xml:space="preserve"> की थी, उसके कारण अब्राहम को स्वतंत्र स्त्री से एक पुत्र हुआ। प्रतिज्ञा के लिए उसी शब्द या वाक्यांश का उपयोग करें जिसका उपयोग आपने पिछले भागों में किया था।</w:t>
      </w:r>
    </w:p>
    <w:p>
      <w:pPr/>
      <w:r>
        <w:rPr>
          <w:lang w:val="hi_IN" w:bidi="hi_IN"/>
        </w:rPr>
      </w:r>
      <w:r>
        <w:rPr>
          <w:lang w:val="hi_IN" w:bidi="hi_IN"/>
        </w:rPr>
        <w:t xml:space="preserve">पौलुस दो स्त्रियों की तुलना दो </w:t>
      </w:r>
      <w:r>
        <w:rPr>
          <w:b/>
          <w:lang w:val="hi_IN" w:bidi="hi_IN"/>
        </w:rPr>
        <w:t>वाचाओं</w:t>
      </w:r>
      <w:r>
        <w:rPr>
          <w:lang w:val="hi_IN" w:bidi="hi_IN"/>
        </w:rPr>
        <w:t xml:space="preserve"> से करता है। जब लोग एक वाचा बाँधते हैं, तो वे एक दूसरे से पवित्र वादा करते हैं जिसे वे तोड़ नहीं सकते। परमेश्वर ने लोगों के साथ कई वाचाएँ बाँधीं। वाचाओं के बारे में अधिक जानकारी के लिए, मुख्य शब्दावली देखें। वाचा के लिए उसी शब्द या वाक्यांश का उपयोग करें जिसका उपयोग आपने पिछले भागों में किया था।</w:t>
      </w:r>
    </w:p>
    <w:p>
      <w:pPr/>
      <w:r>
        <w:rPr>
          <w:lang w:val="hi_IN" w:bidi="hi_IN"/>
        </w:rPr>
      </w:r>
      <w:r>
        <w:rPr>
          <w:lang w:val="hi_IN" w:bidi="hi_IN"/>
        </w:rPr>
        <w:t>पौलुस उस यरूशलेम के बारे में बात करता है जो ऊपर है या स्वर्गीय है। स्वर्ग उस स्थान को दर्शाता है जहाँ परमेश्वर अपने स्वर्गदूतों के साथ रहता है। यह स्वर्ग इस भूमंडल में कहीं नहीं है। यह स्वर्ग कोई ऐसा स्थान नहीं है जहाँ मनुष्य यात्रा कर सकते हैं। पौलुस का यह अर्थ नहीं है कि यह यरूशलेम स्वर्ग में है, बल्कि यह स्वर्ग का है। लोग कभी-कभी परमेश्वर के बारे में बात करते समय स्वर्ग शब्द का उपयोग करते थे। इसलिए इसका अर्थ है वह यरूशलेम जो परमेश्वर का है।</w:t>
      </w:r>
    </w:p>
    <w:p>
      <w:pPr/>
      <w:r>
        <w:rPr>
          <w:lang w:val="hi_IN" w:bidi="hi_IN"/>
        </w:rPr>
      </w:r>
      <w:r>
        <w:rPr>
          <w:lang w:val="hi_IN" w:bidi="hi_IN"/>
        </w:rPr>
        <w:t xml:space="preserve">यहाँ रुकें और समूह में चर्चा करें कि आप </w:t>
      </w:r>
      <w:r>
        <w:rPr>
          <w:b/>
          <w:lang w:val="hi_IN" w:bidi="hi_IN"/>
        </w:rPr>
        <w:t>स्वर्गीय</w:t>
      </w:r>
      <w:r>
        <w:rPr>
          <w:lang w:val="hi_IN" w:bidi="hi_IN"/>
        </w:rPr>
        <w:t xml:space="preserve"> या </w:t>
      </w:r>
      <w:r>
        <w:rPr>
          <w:b/>
          <w:lang w:val="hi_IN" w:bidi="hi_IN"/>
        </w:rPr>
        <w:t>ऊपर</w:t>
      </w:r>
      <w:r>
        <w:rPr>
          <w:lang w:val="hi_IN" w:bidi="hi_IN"/>
        </w:rPr>
        <w:t xml:space="preserve"> के लिए किस शब्द या वाक्यांश का उपयोग करेंगे। अधिक जानकारी के लिए मुख्य शब्दावली में स्वर्ग/आकाश शब्द देखें। यदि आपने पहले ही बाइबल की किसी अन्य पुस्तक में इस शब्द का अनुवाद किया है, तो उसी शब्द का प्रयोग करें जिसका प्रयोग आपने वहाँ किया है।</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ऑडियो को यहाँ रोकें।</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समूह के किसी अन्य सदस्य को भाग का अगला हिस्सा बताना चाहिए और रुक जाना चाहिए। ऐसा तब तक करें जब तक कि समूह ने पूरा भाग दोहरा न दिया हो। इस चरण में समूह के सदस्य एक-दूसरे की गलतियों को सुधार सकते हैं।</w:t>
      </w:r>
    </w:p>
    <w:p>
      <w:pPr/>
      <w:r>
        <w:rPr>
          <w:lang w:val="hi_IN" w:bidi="hi_IN"/>
        </w:rPr>
      </w:r>
      <w:r>
        <w:rPr>
          <w:lang w:val="hi_IN" w:bidi="hi_IN"/>
        </w:rPr>
        <w:t>इस ऑडियो को यहाँ रोकें।</w:t>
      </w:r>
    </w:p>
    <w:p>
      <w:pPr/>
      <w:r>
        <w:rPr>
          <w:lang w:val="hi_IN" w:bidi="hi_IN"/>
        </w:rPr>
      </w:r>
      <w:r>
        <w:rPr>
          <w:lang w:val="hi_IN" w:bidi="hi_IN"/>
        </w:rPr>
        <w:t xml:space="preserve">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प्रयोग कर सकता है। </w:t>
      </w:r>
    </w:p>
    <w:p>
      <w:pPr/>
      <w:r>
        <w:rPr>
          <w:lang w:val="hi_IN" w:bidi="hi_IN"/>
        </w:rPr>
      </w:r>
      <w:r>
        <w:rPr>
          <w:lang w:val="hi_IN" w:bidi="hi_IN"/>
        </w:rPr>
        <w:t>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w:t>
      </w:r>
    </w:p>
    <w:p>
      <w:pPr/>
      <w:r>
        <w:rPr>
          <w:lang w:val="hi_IN" w:bidi="hi_IN"/>
        </w:rPr>
      </w:r>
      <w:r>
        <w:rPr>
          <w:lang w:val="hi_IN" w:bidi="hi_IN"/>
        </w:rPr>
        <w:t>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गलातियों 4:28–5:1</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गलातियों 4:28–5:1 को सुनें और अपने मन में रखें।</w:t>
      </w:r>
    </w:p>
    <w:p>
      <w:pPr/>
      <w:r>
        <w:rPr>
          <w:lang w:val="hi_IN" w:bidi="hi_IN"/>
        </w:rPr>
      </w:r>
      <w:r>
        <w:rPr>
          <w:lang w:val="hi_IN" w:bidi="hi_IN"/>
        </w:rPr>
        <w:t>यदि सम्भव हो, तो गलातियों 4:28–5:1 का ऑडियो संस्करण तीन बार, तीन अलग-अलग अनुवादों में सुनें।</w:t>
      </w:r>
    </w:p>
    <w:p>
      <w:pPr/>
      <w:r>
        <w:rPr>
          <w:lang w:val="hi_IN" w:bidi="hi_IN"/>
        </w:rPr>
      </w:r>
      <w:r>
        <w:rPr>
          <w:lang w:val="hi_IN" w:bidi="hi_IN"/>
        </w:rPr>
        <w:t>इस ऑडियो को यहाँ रोकें।</w:t>
      </w:r>
    </w:p>
    <w:p>
      <w:pPr/>
      <w:r>
        <w:rPr>
          <w:lang w:val="hi_IN" w:bidi="hi_IN"/>
        </w:rPr>
      </w:r>
      <w:r>
        <w:rPr>
          <w:lang w:val="hi_IN" w:bidi="hi_IN"/>
        </w:rPr>
        <w:t>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यीशु या पवित्र आत्मा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गलातियों 4:28–5:1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पिछले भाग में, पौलुस ने दो वाचाओं की तुलना अब्राहम के पुत्रों की माताओं से की। अब पौलुस दिखाता है कि यह तुलना विश्वासियों पर कैसे लागू होती है। विश्वासी स्वतंत्र स्त्री के पुत्र इसहाक की तरह स्वतंत्र हैं। विश्वासियों को उन लोगों की बात नहीं सुननी चाहिए जो व्यवस्था का पालन करने के लिए कहते हैं, क्योंकि व्यवस्था का पालन करने वाले लोग इश्माएल के समान हैं, जो दासी का पुत्र था। मसीह ने विश्वासियों को व्यवस्था से मुक्त कर दिया है, इसलिए विश्वासियों को फिर से दास नहीं बनना चाहिए।</w:t>
      </w:r>
    </w:p>
    <w:p>
      <w:pPr/>
      <w:r>
        <w:rPr>
          <w:lang w:val="hi_IN" w:bidi="hi_IN"/>
        </w:rPr>
      </w:r>
      <w:r>
        <w:rPr>
          <w:lang w:val="hi_IN" w:bidi="hi_IN"/>
        </w:rPr>
        <w:t>पौलुस इस भाग में कहता है कि विश्वासी इसहाक के समान हैं। इसहाक अब्राहम और सारा का पुत्र था, जिसके बारे में पौलुस ने पिछले भाग में बात की थी। क्योंकि सारा एक दासी नहीं थी, इसलिए इसहाक एक दास नहीं था। इसहाक और विश्वासी दोनों "प्रतिज्ञा के बच्चे" हैं। इसहाक अब्राहम की संतान था क्योंकि परमेश्वर ने वह किया जिसका परमेश्वर ने वादा किया था और अब्राहम को एक संतान दिया। विश्वासी अब्राहम के वंशज हैं, क्योंकि परमेश्वर ने वह पूरा किया जिसका परमेश्वर ने वादा किया था और यीशु को क्रूस पर मरने के लिए भेजा, ताकि हम परमेश्वर के सामने सही हो सकें और परमेश्वर की संतान बन सकें।</w:t>
      </w:r>
    </w:p>
    <w:p>
      <w:pPr/>
      <w:r>
        <w:rPr>
          <w:lang w:val="hi_IN" w:bidi="hi_IN"/>
        </w:rPr>
      </w:r>
      <w:r>
        <w:rPr>
          <w:lang w:val="hi_IN" w:bidi="hi_IN"/>
        </w:rPr>
        <w:t>पौलुस हागार के साथ अब्राहम के पुत्र इश्माएल को वह पुत्र कहता है जो शरीर के अनुसार पैदा हुआ था।</w:t>
      </w:r>
    </w:p>
    <w:p>
      <w:pPr/>
      <w:r>
        <w:rPr>
          <w:lang w:val="hi_IN" w:bidi="hi_IN"/>
        </w:rPr>
      </w:r>
      <w:r>
        <w:rPr>
          <w:lang w:val="hi_IN" w:bidi="hi_IN"/>
        </w:rPr>
        <w:t>याद रखें, अब्राहम और हागार ने इश्माएल को सामान्य मानवीय रीति से उत्पन्न किया था। अब्राहम ने ऐसा इसलिए किया ताकि वह अब्राहम को एक पुत्र देने की परमेश्वर की प्रतिज्ञा को पूरा कर सके, क्योंकि सारा अब्राहम से एक बच्चा पैदा नहीं कर सकती थी। परन्तु हागार के इश्माएल को जन्म देने के बाद, परमेश्वर के आत्मा ने अब्राहम और सारा को इसहाक उत्पन्न करने योग्य बनाया, जैसे परमेश्वर ने प्रतिज्ञा की थी। पौलुस कहता है कि इश्माएल झूठे शिक्षकों का प्रतिनिधित्व करता है। जैसे इश्माएल ने इसहाक को सताया, वैसे ही अब झूठे शिक्षक गलातिया के विश्वासियों को सताते हैं। झूठे शिक्षक विश्वासियों के लिए जीवन कठिन बना देते हैं जब वे कहते हैं कि विश्वासियों को व्यवस्था का पालन करना चाहिए।</w:t>
      </w:r>
    </w:p>
    <w:p>
      <w:pPr/>
      <w:r>
        <w:rPr>
          <w:lang w:val="hi_IN" w:bidi="hi_IN"/>
        </w:rPr>
      </w:r>
      <w:r>
        <w:rPr>
          <w:lang w:val="hi_IN" w:bidi="hi_IN"/>
        </w:rPr>
        <w:t>यह दिखाने के लिए कि गलातिया के लोगों को झूठे शिक्षकों को कैसे प्रतिक्रिया देनी चाहिए, पौलुस हागार और सारा की कहानी के अगले भाग की ओर इशारा करता है। सारा ने अब्राहम से हागार और हागार के पुत्र को घर से दूर भेज देने के लिए कहा। सारा नहीं चाहती थी कि हागार के पुत्र को अब्राहम की कोई भी संपत्ति विरासत के रूप में मिले। यहाँ पौलुस का अर्थ है कि अब्राहम की सम्पत्ति में वह प्रतिज्ञा भी शामिल थी जिसके द्वारा परमेश्वर ने अब्राहम को आशीष देने का वादा किया था। इसलिए दासी का पुत्र अब्राहम और अब्राहम के वंशजों को आशीष देने की परमेश्वर की प्रतिज्ञा का हिस्सा नहीं थे। इसके बजाय, केवल स्वतंत्र स्त्री का पुत्र ही अब्राहम की भौतिक सम्पत्ति और उस प्रतिज्ञा दोनों का अधिकारी होगा जो परमेश्वर ने अब्राहम को दी थी।</w:t>
      </w:r>
    </w:p>
    <w:p>
      <w:pPr/>
      <w:r>
        <w:rPr>
          <w:lang w:val="hi_IN" w:bidi="hi_IN"/>
        </w:rPr>
      </w:r>
      <w:r>
        <w:rPr>
          <w:lang w:val="hi_IN" w:bidi="hi_IN"/>
        </w:rPr>
        <w:t>यहाँ रुकें और समूह में इस प्रश्न पर चर्चा करें: जब कोई व्यक्ति मर जाता है और उस व्यक्ति के पुत्र को अपने पिता की संपत्ति प्राप्त होती है, तो भौतिक वस्तुओं के अलावा पुत्र को और क्या प्राप्त होता है? पुत्र किन-किन भूमिकाओं को निभाता है? परिवार या समुदाय में लोग उसका पिता कौन था उस कारण से उसके साथ कैसा व्यवहार करते हैं? यदि किसी ने पिता के साथ कोई करार किया है या कोई प्रतिज्ञा की है, और वह करार अभी तक पूरा नहीं हुआ है, तो वह व्यक्ति पुत्र के साथ उस करार को कैसे निभाता है? इस ऑडियो को यहाँ रोकें।</w:t>
      </w:r>
    </w:p>
    <w:p>
      <w:pPr/>
      <w:r>
        <w:rPr>
          <w:lang w:val="hi_IN" w:bidi="hi_IN"/>
        </w:rPr>
      </w:r>
      <w:r>
        <w:rPr>
          <w:lang w:val="hi_IN" w:bidi="hi_IN"/>
        </w:rPr>
        <w:t>कहानी में, परमेश्वर ने अब्राहम से कहा कि वह हागार और इश्माएल को दूर कर दे, जैसा सारा ने कहा था। याद रखें, हागार और हागार की दास सन्तानें यहूदी व्यवस्था और उन लोगों का प्रतिनिधित्व करती हैं जो व्यवस्था के दास हैं। पौलुस सम्भवतः इस अंश को उद्धृत करता है ताकि गलातिया के विश्वासियों से कह सके कि वे उन लोगों को निकाल दें और उनकी न सुनें या उनका अनुसरण न करें, जो विश्वासियों से व्यवस्था का पालन करने के लिए कहते थे।</w:t>
      </w:r>
    </w:p>
    <w:p>
      <w:pPr/>
      <w:r>
        <w:rPr>
          <w:lang w:val="hi_IN" w:bidi="hi_IN"/>
        </w:rPr>
      </w:r>
      <w:r>
        <w:rPr>
          <w:lang w:val="hi_IN" w:bidi="hi_IN"/>
        </w:rPr>
        <w:t>यहाँ रुकें और समूह में इस प्रश्न पर चर्चा करें: एक गतिविधि के रूप में, समूह के किसी और व्यक्ति से पूछें कि किसी विशेष स्थिति में क्या करना है, जैसे कि जब आपकी किसी के साथ बहस हो तो क्या करें। दूसरे व्यक्ति को आपके प्रश्न का उत्तर एक कहानी के साथ देना चाहिए ताकि यह दिखाया जा सके कि उसी स्थिति में किसी व्यक्ति ने क्या किया। इस ऑडियो को यहाँ रोकें।</w:t>
      </w:r>
    </w:p>
    <w:p>
      <w:pPr/>
      <w:r>
        <w:rPr>
          <w:lang w:val="hi_IN" w:bidi="hi_IN"/>
        </w:rPr>
      </w:r>
      <w:r>
        <w:rPr>
          <w:lang w:val="hi_IN" w:bidi="hi_IN"/>
        </w:rPr>
        <w:t>विश्वासी उस दासी के बच्चों के समान नहीं हैं जिन्हें विरासत नहीं मिलती है और उन्हें जाना पड़ता है। विश्वासी यहूदी व्यवस्था या किसी अन्य धर्म के अनुष्ठानों के दास नहीं हैं। इसके बजाय, विश्वासी स्वतंत्र स्त्री के बच्चों के समान हैं। विश्वासियों को वही प्रतिज्ञा विरासत में मिलती है जो परमेश्वर ने अब्राहम से की थी: कि परमेश्वर लोगों को उनके विश्वास के कारण धर्मी ठहराएगा और उन्हें बचाएगा, न कि उनके धार्मिक व्यवस्थाओं का पालन करने के कारण जो वे करते हैं।</w:t>
      </w:r>
    </w:p>
    <w:p>
      <w:pPr/>
      <w:r>
        <w:rPr>
          <w:lang w:val="hi_IN" w:bidi="hi_IN"/>
        </w:rPr>
      </w:r>
      <w:r>
        <w:rPr>
          <w:lang w:val="hi_IN" w:bidi="hi_IN"/>
        </w:rPr>
        <w:t>मसीह ने विश्वासियों को व्यवस्था से मुक्त कर दिया है ताकि विश्वासी स्वतंत्र लोगों के रूप में रह सकें। पौलुस विश्वासियों से आग्रह करता है कि वे यह सुनिश्चित करें कि वे स्वतंत्र बने रहें। जब लोग व्यवस्था का पालन करने या अन्य धर्मों के नियमों का पालन करने की कोशिश करते हैं, तो यह ऐसा होता है मानो उन लोगों को एक भारी बोझ उठाना पड़ता है। पौलुस उन व्यवस्थाओं की तुलना एक जूए से करता है। जूआ लकड़ी का एक टुकड़ा है जिसे एक व्यक्ति संतुलन बनाने के लिए अपने गर्दन में पहनता है और दो भारी बोझ उठाता है। दास अक्सर जूए का उपयोग करते थे, इसलिए लोग अक्सर एक जूए का उपयोग किसी दास की कड़ी मेहनत का प्रतिनिधित्व करने के लिए करते थे। जिस तरह से लोग धार्मिक व्यवस्थाओं का पालन करते हैं, वह एक दास के समान है जिसके पास एक भारी बोझ उठाने के लिए एक जूआ है।</w:t>
      </w:r>
    </w:p>
    <w:p>
      <w:pPr/>
      <w:r>
        <w:rPr>
          <w:lang w:val="hi_IN" w:bidi="hi_IN"/>
        </w:rPr>
      </w:r>
      <w:r>
        <w:rPr>
          <w:lang w:val="hi_IN" w:bidi="hi_IN"/>
        </w:rPr>
        <w:t>यहाँ रुकें और एक समूह के रूप में जूआ पहने हुए एक व्यक्ति की तस्वीर देखें। आपकी संस्कृति में, आप भारी बोझ कैसे उठाते हैं? ऐसे कौन से कार्य हैं जो कठिन हैं और जिन्हें करना किसी को पसंद नहीं है?</w:t>
      </w:r>
      <w:r>
        <w:rPr>
          <w:lang w:val="hi_IN" w:bidi="hi_IN"/>
        </w:rPr>
      </w:r>
    </w:p>
    <w:p>
      <w:pPr>
        <w:pStyle w:val="Heading3"/>
      </w:pPr>
      <w:r>
        <w:rPr>
          <w:lang w:val="hi_IN" w:bidi="hi_IN"/>
        </w:rPr>
        <w:t>घटनाओं को समझाना</w:t>
      </w:r>
    </w:p>
    <w:p>
      <w:pPr/>
      <w:r>
        <w:rPr>
          <w:lang w:val="hi_IN" w:bidi="hi_IN"/>
        </w:rPr>
      </w:r>
      <w:r>
        <w:rPr>
          <w:lang w:val="hi_IN" w:bidi="hi_IN"/>
        </w:rPr>
        <w:t>गलातियों 4:28–5:1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हिस्सों, पात्रों और परिवेश को परिभाषित करेगा। फिर समूह इस भाग को अपने मन में समझने की कोशिश करेगा।</w:t>
      </w:r>
    </w:p>
    <w:p>
      <w:pPr/>
      <w:r>
        <w:rPr>
          <w:lang w:val="hi_IN" w:bidi="hi_IN"/>
        </w:rPr>
      </w:r>
      <w:r>
        <w:rPr>
          <w:lang w:val="hi_IN" w:bidi="hi_IN"/>
        </w:rPr>
        <w:t>इस भाग में दो हिस्से हैं।</w:t>
      </w:r>
    </w:p>
    <w:p>
      <w:pPr/>
      <w:r>
        <w:rPr>
          <w:lang w:val="hi_IN" w:bidi="hi_IN"/>
        </w:rPr>
      </w:r>
      <w:r>
        <w:rPr>
          <w:b/>
          <w:lang w:val="hi_IN" w:bidi="hi_IN"/>
        </w:rPr>
        <w:t>पहले भाग में:</w:t>
      </w:r>
      <w:r>
        <w:rPr>
          <w:lang w:val="hi_IN" w:bidi="hi_IN"/>
        </w:rPr>
        <w:t xml:space="preserve"> पौलुस दिखाता है कि ये दोनों पुत्र विश्वासियों और उन लोगों का प्रतिनिधित्व करते हैं जो व्यवस्था का पालन करने का प्रयास करते हैं।</w:t>
      </w:r>
    </w:p>
    <w:p>
      <w:pPr/>
      <w:r>
        <w:rPr>
          <w:lang w:val="hi_IN" w:bidi="hi_IN"/>
        </w:rPr>
      </w:r>
      <w:r>
        <w:rPr>
          <w:b/>
          <w:lang w:val="hi_IN" w:bidi="hi_IN"/>
        </w:rPr>
        <w:t>दूसरे भाग में:</w:t>
      </w:r>
      <w:r>
        <w:rPr>
          <w:lang w:val="hi_IN" w:bidi="hi_IN"/>
        </w:rPr>
        <w:t xml:space="preserve"> पौलुस विश्वासियों को अपने मुख्य बिन्दु की याद दिलाता है: विश्वासी स्वतंत्र हैं, इसलिए पौलुस विश्वासियों से आग्रह करता है कि वे स्वतंत्र बने रहें!</w:t>
      </w:r>
    </w:p>
    <w:p>
      <w:pPr/>
      <w:r>
        <w:rPr>
          <w:lang w:val="hi_IN" w:bidi="hi_IN"/>
        </w:rPr>
      </w:r>
      <w:r>
        <w:rPr>
          <w:lang w:val="hi_IN" w:bidi="hi_IN"/>
        </w:rPr>
        <w:t>इस भाग में पात्र हैं:</w:t>
      </w:r>
    </w:p>
    <w:p>
      <w:pPr>
        <w:pStyle w:val="ListBullet"/>
        <w:spacing w:line="240" w:lineRule="auto"/>
        <w:ind w:left="720"/>
      </w:pPr>
      <w:r>
        <w:rPr>
          <w:lang w:val="hi_IN" w:bidi="hi_IN"/>
        </w:rPr>
      </w:r>
      <w:r>
        <w:rPr>
          <w:lang w:val="hi_IN" w:bidi="hi_IN"/>
        </w:rPr>
        <w:t>पौलुस</w:t>
      </w:r>
    </w:p>
    <w:p>
      <w:pPr>
        <w:pStyle w:val="ListBullet"/>
        <w:spacing w:line="240" w:lineRule="auto"/>
        <w:ind w:left="720"/>
      </w:pPr>
      <w:r>
        <w:rPr>
          <w:lang w:val="hi_IN" w:bidi="hi_IN"/>
        </w:rPr>
      </w:r>
      <w:r>
        <w:rPr>
          <w:lang w:val="hi_IN" w:bidi="hi_IN"/>
        </w:rPr>
        <w:t>गलातीया के विश्वासी</w:t>
      </w:r>
    </w:p>
    <w:p>
      <w:pPr>
        <w:pStyle w:val="ListBullet"/>
        <w:spacing w:line="240" w:lineRule="auto"/>
        <w:ind w:left="720"/>
      </w:pPr>
      <w:r>
        <w:rPr>
          <w:lang w:val="hi_IN" w:bidi="hi_IN"/>
        </w:rPr>
      </w:r>
      <w:r>
        <w:rPr>
          <w:lang w:val="hi_IN" w:bidi="hi_IN"/>
        </w:rPr>
        <w:t>सारा का पुत्र इसहाक</w:t>
      </w:r>
    </w:p>
    <w:p>
      <w:pPr>
        <w:pStyle w:val="ListBullet"/>
        <w:spacing w:line="240" w:lineRule="auto"/>
        <w:ind w:left="720"/>
      </w:pPr>
      <w:r>
        <w:rPr>
          <w:lang w:val="hi_IN" w:bidi="hi_IN"/>
        </w:rPr>
      </w:r>
      <w:r>
        <w:rPr>
          <w:lang w:val="hi_IN" w:bidi="hi_IN"/>
        </w:rPr>
        <w:t>हागार का पुत्र इश्माएल</w:t>
      </w:r>
    </w:p>
    <w:p>
      <w:pPr>
        <w:pStyle w:val="ListBullet"/>
        <w:spacing w:line="240" w:lineRule="auto"/>
        <w:ind w:left="720"/>
      </w:pPr>
      <w:r>
        <w:rPr>
          <w:lang w:val="hi_IN" w:bidi="hi_IN"/>
        </w:rPr>
      </w:r>
      <w:r>
        <w:rPr>
          <w:lang w:val="hi_IN" w:bidi="hi_IN"/>
        </w:rPr>
        <w:t>आत्मा</w:t>
      </w:r>
    </w:p>
    <w:p>
      <w:pPr>
        <w:pStyle w:val="ListBullet"/>
        <w:spacing w:line="240" w:lineRule="auto"/>
        <w:ind w:left="720"/>
      </w:pPr>
      <w:r>
        <w:rPr>
          <w:lang w:val="hi_IN" w:bidi="hi_IN"/>
        </w:rPr>
      </w:r>
      <w:r>
        <w:rPr>
          <w:lang w:val="hi_IN" w:bidi="hi_IN"/>
        </w:rPr>
        <w:t>दासी हागार</w:t>
      </w:r>
    </w:p>
    <w:p>
      <w:pPr>
        <w:pStyle w:val="ListBullet"/>
        <w:spacing w:line="240" w:lineRule="auto"/>
        <w:ind w:left="720"/>
      </w:pPr>
      <w:r>
        <w:rPr>
          <w:lang w:val="hi_IN" w:bidi="hi_IN"/>
        </w:rPr>
      </w:r>
      <w:r>
        <w:rPr>
          <w:lang w:val="hi_IN" w:bidi="hi_IN"/>
        </w:rPr>
        <w:t>स्वतंत्र स्त्री सारा</w:t>
      </w:r>
    </w:p>
    <w:p>
      <w:pPr>
        <w:pStyle w:val="ListBullet"/>
        <w:spacing w:line="240" w:lineRule="auto"/>
        <w:ind w:left="720"/>
      </w:pPr>
      <w:r>
        <w:rPr>
          <w:lang w:val="hi_IN" w:bidi="hi_IN"/>
        </w:rPr>
      </w:r>
      <w:r>
        <w:rPr>
          <w:lang w:val="hi_IN" w:bidi="hi_IN"/>
        </w:rPr>
        <w:t>और मसीह</w:t>
      </w:r>
    </w:p>
    <w:p>
      <w:pPr/>
      <w:r>
        <w:rPr>
          <w:lang w:val="hi_IN" w:bidi="hi_IN"/>
        </w:rPr>
      </w:r>
      <w:r>
        <w:rPr>
          <w:lang w:val="hi_IN" w:bidi="hi_IN"/>
        </w:rPr>
        <w:t>समूह में, भाग के परिवेश के इन हिस्सों पर ध्यान दें:</w:t>
      </w:r>
    </w:p>
    <w:p>
      <w:pPr/>
      <w:r>
        <w:rPr>
          <w:lang w:val="hi_IN" w:bidi="hi_IN"/>
        </w:rPr>
      </w:r>
      <w:r>
        <w:rPr>
          <w:lang w:val="hi_IN" w:bidi="hi_IN"/>
        </w:rPr>
        <w:t>पौलुस ने पिछले भाग में दो माताओं, हागार और सारा की तुलना की थी। अब, इस भाग में, पौलुस पुत्रों, इश्माएल और इसहाक के बारे में बात करता है। पौलुस गलातियों से सीधे बात करता है। पहले भाग में, पौलुस गलातियों को उनका ध्यान आकर्षित करने के लिए "भाइयों और बहनों" कहता है। फिर पौलुस विश्वासियों की तुलना इसहाक से करता है, जो एक प्रतिज्ञा के कारण अब्राहम का पुत्र है। पौलुस दिखाता है कि जैसे इश्माएल ने इसहाक के साथ बुरा व्यवहार किया था, क्योंकि इश्माएल प्रतिज्ञा का हिस्सा नहीं था, वैसे ही अब झूठे शिक्षक गलातियों के साथ बुरा व्यवहार करते हैं। पौलुस इश्माएल को मानव प्रयास से उत्पन्न पुत्र कहता है ताकि यह ज़ोर दिया जा सके कि इश्माएल उन लोगों का प्रतिनिधित्व करता है जो अपने प्रयासों से परमेश्वर के सामने सही होने की कोशिश करते हैं। पौलुस इसहाक को आत्मा की सामर्थ्य से जन्मा हुआ पुत्र कहता है ताकि इस बात पर जोर दे सके कि इसहाक उन लोगों का प्रतिनिधित्व करता है जो परमेश्वर के सामने धर्मी ठहरते हैं, क्योंकि परमेश्वर उनके लिए कार्य करता है।</w:t>
      </w:r>
    </w:p>
    <w:p>
      <w:pPr/>
      <w:r>
        <w:rPr>
          <w:lang w:val="hi_IN" w:bidi="hi_IN"/>
        </w:rPr>
      </w:r>
      <w:r>
        <w:rPr>
          <w:lang w:val="hi_IN" w:bidi="hi_IN"/>
        </w:rPr>
        <w:t>यहाँ रुकें और समूह में इस प्रश्न पर चर्चा करें: मूल भाषा में, पौलुस इसहाक के नाम का उपयोग करता है, लेकिन पौलुस इश्माएल के नाम का उपयोग नहीं करता है। कुछ अनुवादों में इश्माएल का नाम भी शामिल है। पौलुस उन दो पुत्रों के लिए उपाधियों का भी उपयोग करता है जो उनकी भूमिकाओं को समझाते हैं। एक गतिविधि के रूप में, कुछ अन्य तरीकों के बारे में सोचें जिनसे आप समूह के लोगों को संबोधित कर सकते हैं, जैसे कि “वह व्यक्ति जिसका जन्मदिन जल्द ही आ रहा है” या “वह व्यक्ति जो चीजें बनाता है। किन परिस्थितियों में आप किसी व्यक्ति का उल्लेख उसके नाम से नहीं, बल्कि उसकी किसी अन्य उपाधि या पदवी से करते हैं? इस ऑडियो को यहाँ रोकें।</w:t>
      </w:r>
    </w:p>
    <w:p>
      <w:pPr/>
      <w:r>
        <w:rPr>
          <w:lang w:val="hi_IN" w:bidi="hi_IN"/>
        </w:rPr>
      </w:r>
      <w:r>
        <w:rPr>
          <w:lang w:val="hi_IN" w:bidi="hi_IN"/>
        </w:rPr>
        <w:t>फिर पौलुस एक ऐसा प्रश्न पूछता है जिसके उत्तर की वह गलातियों से अपेक्षा नहीं करता। पौलुस इस बात पर जोर देना चाहता है कि पवित्रशास्त्र क्या कहता है। गलातिया के विश्वासी शायद इस कहानी को जानते होंगे, इसलिए पौलुस यह नहीं बताता कि यह उद्धरण कहानी के किस भाग से है या कौन बात कर रहा है। कहानी में, इश्माएल इसहाक के साथ जिस तरह से व्यवहार करता है वह सारा को पसंद नहीं है। इसलिए सारा अब्राहम से कहती है कि वह हागार और इश्माएल को दूर भेज दे। पौलुस सारा को उद्धृत करता है, जो कहती है, "दासी का पुत्र कभी स्वतंत्र स्त्री के पुत्र के साथ विरासत साझा नहीं करेगा।" ध्यान दें कि पौलुस सारा द्वारा शुरू में कहा गया "मेरे पुत्र" के बजाय "स्वतंत्र स्त्री का पुत्र" कहता है। पौलुस अर्थ को स्पष्ट रखने के लिए शब्दों को बदल देता है।</w:t>
      </w:r>
    </w:p>
    <w:p>
      <w:pPr/>
      <w:r>
        <w:rPr>
          <w:lang w:val="hi_IN" w:bidi="hi_IN"/>
        </w:rPr>
      </w:r>
      <w:r>
        <w:rPr>
          <w:lang w:val="hi_IN" w:bidi="hi_IN"/>
        </w:rPr>
        <w:t>यहाँ रुककर इस प्रश्न पर समूह में चर्चा करें: कल्पना करें कि किसी ने आपको अपने मित्र को देने के लिए एक सन्देश दिया हो। शायद इस व्यक्ति ने कहा, "मेरे दोस्त को बताओ कि मैं उसके साथ बाजार जाऊँगा।" जब आप उस दोस्त को संदेश बताते हैं, तो आप संदेश कैसे साझा करेंगे? यदि आप इस संदेश को सटीक रूप से दोहराते हैं और कहते हैं, "मैं उसके साथ बाजार जाऊँगा," तो दोस्त शायद उलझन में हो सकता है! आप दोस्त को कौन-से शब्द बताएँगे ताकि वह समझ सकें कि पहले व्यक्ति का क्या अर्थ है? इस ऑडियो को यहाँ रोकें।</w:t>
      </w:r>
    </w:p>
    <w:p>
      <w:pPr/>
      <w:r>
        <w:rPr>
          <w:lang w:val="hi_IN" w:bidi="hi_IN"/>
        </w:rPr>
      </w:r>
      <w:r>
        <w:rPr>
          <w:lang w:val="hi_IN" w:bidi="hi_IN"/>
        </w:rPr>
        <w:t>इसहाक को अब्राहम की संपत्ति के साथ-साथ परमेश्वर ने अब्राहम से की गई प्रतिज्ञा भी विरासत में मिली है। दूसरे शब्दों में, परमेश्वर की प्रतिज्ञा इसहाक पर भी उसी तरह लागू होती है जैसे अब्राहम पर लागू होती है।</w:t>
      </w:r>
    </w:p>
    <w:p>
      <w:pPr/>
      <w:r>
        <w:rPr>
          <w:lang w:val="hi_IN" w:bidi="hi_IN"/>
        </w:rPr>
      </w:r>
      <w:r>
        <w:rPr>
          <w:lang w:val="hi_IN" w:bidi="hi_IN"/>
        </w:rPr>
        <w:t>यहाँ रुककर इस प्रश्न पर समूह में चर्चा करें: आपकी भाषा में आप उस प्रकार की वस्तुओं के उत्तराधिकार या प्राप्ति के बारे में कैसे बात करते हैं जिन्हें लोग न छू सकते हैं और न देख सकते हैं? इस ऑडियो को यहाँ रोकें।</w:t>
      </w:r>
    </w:p>
    <w:p>
      <w:pPr/>
      <w:r>
        <w:rPr>
          <w:lang w:val="hi_IN" w:bidi="hi_IN"/>
        </w:rPr>
      </w:r>
      <w:r>
        <w:rPr>
          <w:lang w:val="hi_IN" w:bidi="hi_IN"/>
        </w:rPr>
        <w:t>दूसरे भाग में, पौलुस फिर से विश्वासियों को संबोधित करता है और उन्हें भाई कहता है। पौलुस वास्तव में चाहता है कि गलाती उसके द्वारा यहाँ कही गई बात पर ध्यान दे। पौलुस पिछले कुछ भागों में कही गई अपनी बातों को दोहराता है। विश्वासी दासी स्त्री के बच्चे नहीं हैं, बल्कि स्वतंत्र स्त्री के बच्चे हैं। परमेश्वर अपने विश्वासियों के लिए जो करता है, उसके कारण विश्वासियों का परमेश्वर के साथ सही संबंध है, न कि विश्वासियों द्वारा परमेश्वर के लिए जो किया जाता है, उसके कारण।</w:t>
      </w:r>
    </w:p>
    <w:p>
      <w:pPr/>
      <w:r>
        <w:rPr>
          <w:lang w:val="hi_IN" w:bidi="hi_IN"/>
        </w:rPr>
      </w:r>
      <w:r>
        <w:rPr>
          <w:lang w:val="hi_IN" w:bidi="hi_IN"/>
        </w:rPr>
        <w:t>यहाँ रुककर इस प्रश्न पर समूह में चर्चा करें: आपकी भाषा में किन परिस्थितियों में आप किसी व्यक्ति से बात करते समय उसका नाम दोहराते हैं? आप किसी से आपकी बात पर वास्तव में ध्यान देने के लिए कैसे कहते हैं? इस ऑडियो को यहाँ रोकें।</w:t>
      </w:r>
    </w:p>
    <w:p>
      <w:pPr/>
      <w:r>
        <w:rPr>
          <w:lang w:val="hi_IN" w:bidi="hi_IN"/>
        </w:rPr>
      </w:r>
      <w:r>
        <w:rPr>
          <w:lang w:val="hi_IN" w:bidi="hi_IN"/>
        </w:rPr>
        <w:t>मसीह ने विश्वासियों को स्वतंत्र किया है ताकि वे स्वतंत्र लोगों के समान जीवन बिताएँ। पौलुस विश्वासियों से कहता है कि वे स्थिर रहें, जैसे कोई व्यक्ति अपनी जगह पर दृढ़ता से खड़ा होता और हिलता नहीं है। विश्वासियों को परमेश्वर की स्वीकृति अर्जित करने के लिए व्यवस्था का पालन नहीं करना चाहिए, जो कठिन होगा, जैसे कोई भारी बोझ उठाना या दास बनना।</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w:t>
      </w:r>
      <w:r>
        <w:rPr>
          <w:lang w:val="hi_IN" w:bidi="hi_IN"/>
        </w:rPr>
      </w:r>
    </w:p>
    <w:p>
      <w:pPr>
        <w:pStyle w:val="Heading3"/>
      </w:pPr>
      <w:r>
        <w:rPr>
          <w:lang w:val="hi_IN" w:bidi="hi_IN"/>
        </w:rPr>
        <w:t>पाठ को नाटकीय रूप देना</w:t>
      </w:r>
    </w:p>
    <w:p>
      <w:pPr/>
      <w:r>
        <w:rPr>
          <w:lang w:val="hi_IN" w:bidi="hi_IN"/>
        </w:rPr>
      </w:r>
      <w:r>
        <w:rPr>
          <w:lang w:val="hi_IN" w:bidi="hi_IN"/>
        </w:rPr>
        <w:t>गलातियों 4:28–5:1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नाटक के रूप में प्रस्तुत करेगा।</w:t>
      </w:r>
    </w:p>
    <w:p>
      <w:pPr/>
      <w:r>
        <w:rPr>
          <w:lang w:val="hi_IN" w:bidi="hi_IN"/>
        </w:rPr>
      </w:r>
      <w:r>
        <w:rPr>
          <w:lang w:val="hi_IN" w:bidi="hi_IN"/>
        </w:rPr>
        <w:t>इस भाग में दो हिस्से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पौलुस</w:t>
      </w:r>
    </w:p>
    <w:p>
      <w:pPr>
        <w:pStyle w:val="ListBullet"/>
        <w:spacing w:line="240" w:lineRule="auto"/>
        <w:ind w:left="720"/>
      </w:pPr>
      <w:r>
        <w:rPr>
          <w:lang w:val="hi_IN" w:bidi="hi_IN"/>
        </w:rPr>
      </w:r>
      <w:r>
        <w:rPr>
          <w:lang w:val="hi_IN" w:bidi="hi_IN"/>
        </w:rPr>
        <w:t>गलातिया के विश्वासी</w:t>
      </w:r>
    </w:p>
    <w:p>
      <w:pPr>
        <w:pStyle w:val="ListBullet"/>
        <w:spacing w:line="240" w:lineRule="auto"/>
        <w:ind w:left="720"/>
      </w:pPr>
      <w:r>
        <w:rPr>
          <w:lang w:val="hi_IN" w:bidi="hi_IN"/>
        </w:rPr>
      </w:r>
      <w:r>
        <w:rPr>
          <w:lang w:val="hi_IN" w:bidi="hi_IN"/>
        </w:rPr>
        <w:t>सारा का पुत्र इसहाक</w:t>
      </w:r>
    </w:p>
    <w:p>
      <w:pPr>
        <w:pStyle w:val="ListBullet"/>
        <w:spacing w:line="240" w:lineRule="auto"/>
        <w:ind w:left="720"/>
      </w:pPr>
      <w:r>
        <w:rPr>
          <w:lang w:val="hi_IN" w:bidi="hi_IN"/>
        </w:rPr>
      </w:r>
      <w:r>
        <w:rPr>
          <w:lang w:val="hi_IN" w:bidi="hi_IN"/>
        </w:rPr>
        <w:t>हागार का पुत्र इश्माएल</w:t>
      </w:r>
    </w:p>
    <w:p>
      <w:pPr>
        <w:pStyle w:val="ListBullet"/>
        <w:spacing w:line="240" w:lineRule="auto"/>
        <w:ind w:left="720"/>
      </w:pPr>
      <w:r>
        <w:rPr>
          <w:lang w:val="hi_IN" w:bidi="hi_IN"/>
        </w:rPr>
      </w:r>
      <w:r>
        <w:rPr>
          <w:lang w:val="hi_IN" w:bidi="hi_IN"/>
        </w:rPr>
        <w:t>आत्मा</w:t>
      </w:r>
    </w:p>
    <w:p>
      <w:pPr>
        <w:pStyle w:val="ListBullet"/>
        <w:spacing w:line="240" w:lineRule="auto"/>
        <w:ind w:left="720"/>
      </w:pPr>
      <w:r>
        <w:rPr>
          <w:lang w:val="hi_IN" w:bidi="hi_IN"/>
        </w:rPr>
      </w:r>
      <w:r>
        <w:rPr>
          <w:lang w:val="hi_IN" w:bidi="hi_IN"/>
        </w:rPr>
        <w:t>हागार, दासी</w:t>
      </w:r>
    </w:p>
    <w:p>
      <w:pPr>
        <w:pStyle w:val="ListBullet"/>
        <w:spacing w:line="240" w:lineRule="auto"/>
        <w:ind w:left="720"/>
      </w:pPr>
      <w:r>
        <w:rPr>
          <w:lang w:val="hi_IN" w:bidi="hi_IN"/>
        </w:rPr>
      </w:r>
      <w:r>
        <w:rPr>
          <w:lang w:val="hi_IN" w:bidi="hi_IN"/>
        </w:rPr>
        <w:t>सारा, स्वतंत्र स्त्री</w:t>
      </w:r>
    </w:p>
    <w:p>
      <w:pPr>
        <w:pStyle w:val="ListBullet"/>
        <w:spacing w:line="240" w:lineRule="auto"/>
        <w:ind w:left="720"/>
      </w:pPr>
      <w:r>
        <w:rPr>
          <w:lang w:val="hi_IN" w:bidi="hi_IN"/>
        </w:rPr>
      </w:r>
      <w:r>
        <w:rPr>
          <w:lang w:val="hi_IN" w:bidi="hi_IN"/>
        </w:rPr>
        <w:t>और मसीह</w:t>
      </w:r>
    </w:p>
    <w:p>
      <w:pPr/>
      <w:r>
        <w:rPr>
          <w:lang w:val="hi_IN" w:bidi="hi_IN"/>
        </w:rPr>
      </w:r>
      <w:r>
        <w:rPr>
          <w:lang w:val="hi_IN" w:bidi="hi_IN"/>
        </w:rPr>
        <w:t>एक 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प्रवाह, कथानक और कालक्रम पर ध्यान दें। यह सुनिश्चित करें कि आपसे इस भाग के कठिन या महत्वपूर्ण हिस्सों का अभिनय करना छूट न जाए। इस भाग के हर हिस्से को याद करने में एक दूसरे की सहायता करें।</w:t>
      </w:r>
    </w:p>
    <w:p>
      <w:pPr/>
      <w:r>
        <w:rPr>
          <w:lang w:val="hi_IN" w:bidi="hi_IN"/>
        </w:rPr>
      </w:r>
      <w:r>
        <w:rPr>
          <w:lang w:val="hi_IN" w:bidi="hi_IN"/>
        </w:rPr>
        <w:t>इस ऑडियो को यहाँ रोकें और इस भाग का अभिनय करें।</w:t>
      </w:r>
    </w:p>
    <w:p>
      <w:pPr/>
      <w:r>
        <w:rPr>
          <w:lang w:val="hi_IN" w:bidi="hi_IN"/>
        </w:rPr>
      </w:r>
      <w:r>
        <w:rPr>
          <w:lang w:val="hi_IN" w:bidi="hi_IN"/>
        </w:rPr>
        <w:t>समूह को इस भाग का अभिनय दूसरी बार करना चाहिए। नाटक में कुछ जगहों पर, नाटक को रोकें और पात्र निभाने वाले व्यक्ति से पूछें, "आप क्या महसूस कर रहे हैं या क्या सोच रहे हैं?" पात्र निभाने वाले व्यक्ति को यह उत्तर देना चाहिए कि यदि वह उस पात्र की जगह होता, तो वह क्या महसूस करता या सोचता। उसके बाद नाटक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नीचे अभिनय और उसके संभावित उत्तरों का एक उदाहरण दिया गया है।</w:t>
      </w:r>
    </w:p>
    <w:p>
      <w:pPr/>
      <w:r>
        <w:rPr>
          <w:lang w:val="hi_IN" w:bidi="hi_IN"/>
        </w:rPr>
      </w:r>
      <w:r>
        <w:rPr>
          <w:lang w:val="hi_IN" w:bidi="hi_IN"/>
        </w:rPr>
        <w:t>पौलुस कहता है, "और इसलिए, मेरे दोस्तों, तुम इसहाक के समान हो। परमेश्वर ने जो वादा किया है, उसके कारण तुम बच्चे हो। हालाँकि, उस समय जो हुआ वही अब हो रहा है। हागार का पुत्र इसलिए पैदा हुआ क्योंकि मनुष्यों ने परमेश्वर की प्रतिज्ञा को पूरा करने की कोशिश की थी। यह पुत्र इसहाक के प्रति क्रूर था, जो परमेश्वर के आत्मा की सामर्थ्य से पैदा हुआ था। लेकिन देखें कि परमेश्वर का पवित्रशास्त्र हमें कैसे बताता है, 'दासी और उसके पुत्र को निकाल दे। दासी के पुत्र को स्वतंत्र स्त्री के पुत्र के साथ विरासत नहीं मिलेगी।"</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पौलुस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पौलुस कहता है, "इसलिए हे भाइयों, हम दासी की संतान नहीं हैं, और व्यवस्था के दास नहीं हैं। हम स्वतंत्र स्त्री की संतान हैं, और विश्वास के द्वारा परमेश्वर के पुत्र हैं। मसीह ने हमें स्वतंत्र किया है ताकि हम सचमुच व्यवस्था से मुक्त हो सकें। इसलिए दृढ़ हो जाओ। “मत बदलो और व्यवस्था की दासता में वापस मत जाओ।”</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यीशु का किरदार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गलाती विश्वासियों की भूमिका निभाने वाले व्यक्ति से पूछें, "आप क्या महसूस कर रहे हैं या क्या सोच रहे हैं?" वह व्यक्ति इस तरह से उत्तर दे सकता है:</w:t>
      </w:r>
      <w:r>
        <w:rPr>
          <w:lang w:val="hi_IN" w:bidi="hi_IN"/>
        </w:rPr>
      </w:r>
    </w:p>
    <w:p>
      <w:pPr>
        <w:pStyle w:val="Heading3"/>
      </w:pPr>
      <w:r>
        <w:rPr>
          <w:lang w:val="hi_IN" w:bidi="hi_IN"/>
        </w:rPr>
        <w:t>आवश्यक जानकारी</w:t>
      </w:r>
    </w:p>
    <w:p>
      <w:pPr/>
      <w:r>
        <w:rPr>
          <w:lang w:val="hi_IN" w:bidi="hi_IN"/>
        </w:rPr>
      </w:r>
      <w:r>
        <w:rPr>
          <w:lang w:val="hi_IN" w:bidi="hi_IN"/>
        </w:rPr>
        <w:t>गलातियों 4:28–5:1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मुख्य शब्दों और शब्दावलियों पर चर्चा करेगा।</w:t>
      </w:r>
    </w:p>
    <w:p>
      <w:pPr/>
      <w:r>
        <w:rPr>
          <w:lang w:val="hi_IN" w:bidi="hi_IN"/>
        </w:rPr>
      </w:r>
      <w:r>
        <w:rPr>
          <w:lang w:val="hi_IN" w:bidi="hi_IN"/>
        </w:rPr>
        <w:t xml:space="preserve">पौलुस विश्वासियों को </w:t>
      </w:r>
      <w:r>
        <w:rPr>
          <w:b/>
          <w:lang w:val="hi_IN" w:bidi="hi_IN"/>
        </w:rPr>
        <w:t>भाइयों</w:t>
      </w:r>
      <w:r>
        <w:rPr>
          <w:lang w:val="hi_IN" w:bidi="hi_IN"/>
        </w:rPr>
        <w:t xml:space="preserve"> कहता है। जब एक से अधिक भाई होते हैं, तो इस शब्द का अर्थ भाईयों और बहनों भी हो सकता है। भाइयों के बारे में अधिक जानकारी के लिए, मुख्य शब्दावली में विश्वासी शब्द देखें। भाइयों के लिए उसी शब्द या वाक्यांश का उपयोग करें जिसका उपयोग आपने पिछले भागों में किया है।</w:t>
      </w:r>
    </w:p>
    <w:p>
      <w:pPr/>
      <w:r>
        <w:rPr>
          <w:lang w:val="hi_IN" w:bidi="hi_IN"/>
        </w:rPr>
      </w:r>
      <w:r>
        <w:rPr>
          <w:lang w:val="hi_IN" w:bidi="hi_IN"/>
        </w:rPr>
        <w:t xml:space="preserve">परमेश्वर की </w:t>
      </w:r>
      <w:r>
        <w:rPr>
          <w:b/>
          <w:lang w:val="hi_IN" w:bidi="hi_IN"/>
        </w:rPr>
        <w:t>प्रतिज्ञा</w:t>
      </w:r>
      <w:r>
        <w:rPr>
          <w:lang w:val="hi_IN" w:bidi="hi_IN"/>
        </w:rPr>
        <w:t xml:space="preserve"> के कारण विश्वासी परमेश्वर के बच्चे हैं। प्रतिज्ञा के लिए उसी शब्द या वाक्यांश का उपयोग करें जिसका उपयोग आपने पिछले भागों में किया था।</w:t>
      </w:r>
    </w:p>
    <w:p>
      <w:pPr/>
      <w:r>
        <w:rPr>
          <w:lang w:val="hi_IN" w:bidi="hi_IN"/>
        </w:rPr>
      </w:r>
      <w:r>
        <w:rPr>
          <w:lang w:val="hi_IN" w:bidi="hi_IN"/>
        </w:rPr>
        <w:t xml:space="preserve">इश्माएल </w:t>
      </w:r>
      <w:r>
        <w:rPr>
          <w:b/>
          <w:lang w:val="hi_IN" w:bidi="hi_IN"/>
        </w:rPr>
        <w:t>शरीर</w:t>
      </w:r>
      <w:r>
        <w:rPr>
          <w:lang w:val="hi_IN" w:bidi="hi_IN"/>
        </w:rPr>
        <w:t xml:space="preserve"> का पुत्र है। याद रखें, अब्राहम ने अपनी क्षमता से परमेश्वर की प्रतिज्ञा को पूरा करने की कोशिश की और हागार से इश्माएल नाम का एक पुत्र प्राप्त किया। जब कोई व्यक्ति शरीर के अनुसार कुछ करता है, तो वह व्यक्ति उसे अपने तरीके से और अपनी शक्ति या क्षमता से करता है। शरीर के बारे में अधिक जानकारी के लिए, मुख्य शब्दावली देखें। शरीर के लिए उसी शब्द या वाक्यांश का उपयोग करें जिसका उपयोग आपने पिछले भागों में किया था।</w:t>
      </w:r>
    </w:p>
    <w:p>
      <w:pPr/>
      <w:r>
        <w:rPr>
          <w:lang w:val="hi_IN" w:bidi="hi_IN"/>
        </w:rPr>
      </w:r>
      <w:r>
        <w:rPr>
          <w:lang w:val="hi_IN" w:bidi="hi_IN"/>
        </w:rPr>
        <w:t xml:space="preserve">इश्माएल ने इसहाक को </w:t>
      </w:r>
      <w:r>
        <w:rPr>
          <w:b/>
          <w:lang w:val="hi_IN" w:bidi="hi_IN"/>
        </w:rPr>
        <w:t>सताया</w:t>
      </w:r>
      <w:r>
        <w:rPr>
          <w:lang w:val="hi_IN" w:bidi="hi_IN"/>
        </w:rPr>
        <w:t>, जैसे लोग विश्वासियों को सताते हैं। जब लोग आपको सताते हैं, तो वे आपके साथ क्रूर और अनुचित तरीके से व्यवहार करते हैं। सताव के बारे में अधिक जानकारी के लिए, मुख्य शब्दावली देखें। 'सताव' के लिए उसी शब्द या वाक्यांश का उपयोग करें जिसका उपयोग आपने पिछले भागों में किया है।</w:t>
      </w:r>
    </w:p>
    <w:p>
      <w:pPr/>
      <w:r>
        <w:rPr>
          <w:lang w:val="hi_IN" w:bidi="hi_IN"/>
        </w:rPr>
      </w:r>
      <w:r>
        <w:rPr>
          <w:b/>
          <w:lang w:val="hi_IN" w:bidi="hi_IN"/>
        </w:rPr>
        <w:t>आत्मा</w:t>
      </w:r>
      <w:r>
        <w:rPr>
          <w:lang w:val="hi_IN" w:bidi="hi_IN"/>
        </w:rPr>
        <w:t xml:space="preserve"> के कारण सारा गर्भवती हुई और उसने इसहाक को जन्म दिया। आत्मा या पवित्र आत्मा परमेश्वर का आत्मा है। पवित्र आत्मा केवल एक शक्ति नहीं है, बल्कि एक व्यक्ति भी है। पवित्र आत्मा के बारे में अधिक जानकारी के लिए, आप मुख्य शब्दावली को देख सकते हैं। आत्मा के लिए उसी शब्द या वाक्यांश का उपयोग करें जिसका उपयोग आपने पिछले भागों में किया है।</w:t>
      </w:r>
    </w:p>
    <w:p>
      <w:pPr/>
      <w:r>
        <w:rPr>
          <w:lang w:val="hi_IN" w:bidi="hi_IN"/>
        </w:rPr>
      </w:r>
      <w:r>
        <w:rPr>
          <w:lang w:val="hi_IN" w:bidi="hi_IN"/>
        </w:rPr>
        <w:t xml:space="preserve">पौलुस </w:t>
      </w:r>
      <w:r>
        <w:rPr>
          <w:b/>
          <w:lang w:val="hi_IN" w:bidi="hi_IN"/>
        </w:rPr>
        <w:t>पवित्रशास्त्र</w:t>
      </w:r>
      <w:r>
        <w:rPr>
          <w:lang w:val="hi_IN" w:bidi="hi_IN"/>
        </w:rPr>
        <w:t xml:space="preserve"> से उद्धरण देता है। यह बाइबल का वह भाग है जिसे विश्वासी अब पुराना नियम कहते हैं। पवित्र शास्त्र के बारे में अधिक जानकारी के लिए, मुख्य शब्दावली देखें। पवित्रशास्त्र के लिए उसी शब्द या वाक्यांश का उपयोग करें जिसका उपयोग आपने पिछले भागों में किया है।</w:t>
      </w:r>
    </w:p>
    <w:p>
      <w:pPr/>
      <w:r>
        <w:rPr>
          <w:lang w:val="hi_IN" w:bidi="hi_IN"/>
        </w:rPr>
      </w:r>
      <w:r>
        <w:rPr>
          <w:lang w:val="hi_IN" w:bidi="hi_IN"/>
        </w:rPr>
        <w:t>दासी के पुत्र को स्वतंत्र स्त्री के पुत्र की तरह विरासत नहीं मिलती है। किसी व्यक्ति को किसी दूसरे व्यक्ति की मृत्यु के बाद संपत्ति और धन विरासत में मिलता है। अब्राहम के पुत्र इसहाक को वह प्रतिज्ञा विरासत में मिली जो परमेश्वर ने अब्राहम से की थी। इसका अर्थ है कि परमेश्वर ने अब्राहम से जो वादा किया था वह अब इसहाक के लिए भी एक प्रतिज्ञा था।</w:t>
      </w:r>
    </w:p>
    <w:p>
      <w:pPr/>
      <w:r>
        <w:rPr>
          <w:lang w:val="hi_IN" w:bidi="hi_IN"/>
        </w:rPr>
      </w:r>
      <w:r>
        <w:rPr>
          <w:lang w:val="hi_IN" w:bidi="hi_IN"/>
        </w:rPr>
        <w:t xml:space="preserve">यहाँ रुकें और समूह में चर्चा करें कि आप </w:t>
      </w:r>
      <w:r>
        <w:rPr>
          <w:b/>
          <w:lang w:val="hi_IN" w:bidi="hi_IN"/>
        </w:rPr>
        <w:t>विरासत</w:t>
      </w:r>
      <w:r>
        <w:rPr>
          <w:lang w:val="hi_IN" w:bidi="hi_IN"/>
        </w:rPr>
        <w:t xml:space="preserve"> के लिए किस शब्द या वाक्यांश का उपयोग करेंगे। अधिक जानकारी के लिए मुख्य शब्दावली में वारिस देखें। यदि आपने बाइबल की किसी और पुस्तक में इस शब्द का पहले ही अनुवाद किया है, तो यहाँ भी वही शब्द प्रयोग करें जो आपने वहाँ किया था। इस ऑडियो को यहाँ रोकें।</w:t>
      </w:r>
    </w:p>
    <w:p>
      <w:pPr/>
      <w:r>
        <w:rPr>
          <w:lang w:val="hi_IN" w:bidi="hi_IN"/>
        </w:rPr>
      </w:r>
      <w:r>
        <w:rPr>
          <w:lang w:val="hi_IN" w:bidi="hi_IN"/>
        </w:rPr>
        <w:t xml:space="preserve">विश्वासी </w:t>
      </w:r>
      <w:r>
        <w:rPr>
          <w:b/>
          <w:lang w:val="hi_IN" w:bidi="hi_IN"/>
        </w:rPr>
        <w:t>दासी</w:t>
      </w:r>
      <w:r>
        <w:rPr>
          <w:lang w:val="hi_IN" w:bidi="hi_IN"/>
        </w:rPr>
        <w:t xml:space="preserve"> की संतान नहीं हैं। मूल भाषा में, यह उस दास के लिए एक विशेष शब्द है जो एक स्त्री है। दास वह व्यक्ति होता है जो किसी दूसरे व्यक्ति के लिए काम करता है और अपने काम के बदले उसे कोई भुगतान नहीं मिलता। दास के बारे में अधिक जानकारी के लिए, मुख्य शब्दावली देखें। दास के लिए उसी शब्द या वाक्यांश का उपयोग करें जो आपने पिछले भागों में उपयोग किया है। </w:t>
      </w:r>
    </w:p>
    <w:p>
      <w:pPr/>
      <w:r>
        <w:rPr>
          <w:lang w:val="hi_IN" w:bidi="hi_IN"/>
        </w:rPr>
      </w:r>
      <w:r>
        <w:rPr>
          <w:lang w:val="hi_IN" w:bidi="hi_IN"/>
        </w:rPr>
        <w:t>पौलुस दासत्व की तुलना एक जूए से करता है। जूआ लकड़ी का एक गले का पट्टा होता है जिसका उपयोग लोग दो बैलों या दो अन्य पशुओं को एक-दूसरे से बाँधने के लिए करते हैं। फिर पशु एक साथ चलकर हल या गाड़ी खींच सकते हैं। यदि वह व्यक्ति दास या कैदी है, तो लोग किसी व्यक्ति को जूआ उठाने के लिए भी मजबूर कर सकते हैं। दास उस जूए का उपयोग कुछ उठाने या खींचने के लिए करता था।</w:t>
      </w:r>
    </w:p>
    <w:p>
      <w:pPr/>
      <w:r>
        <w:rPr>
          <w:lang w:val="hi_IN" w:bidi="hi_IN"/>
        </w:rPr>
      </w:r>
      <w:r>
        <w:rPr>
          <w:lang w:val="hi_IN" w:bidi="hi_IN"/>
        </w:rPr>
        <w:t xml:space="preserve">यहाँ रुकें और आवश्यकता हो तो समूह के रूप में फिर से एक जूए की तस्वीर देखें। समूह में चर्चा करें कि आप </w:t>
      </w:r>
      <w:r>
        <w:rPr>
          <w:b/>
          <w:lang w:val="hi_IN" w:bidi="hi_IN"/>
        </w:rPr>
        <w:t>जूए</w:t>
      </w:r>
      <w:r>
        <w:rPr>
          <w:lang w:val="hi_IN" w:bidi="hi_IN"/>
        </w:rPr>
        <w:t xml:space="preserve"> के लिए किस शब्द या वाक्यांश का उपयोग करेंगे। अधिक जानकारी के लिए मुख्य शब्दावली में जूआ देखें। यदि आपने पहले ही बाइबल की किसी अन्य पुस्तक में इस शब्द का अनुवाद किया है, तो उसी शब्द का प्रयोग करें जिसका प्रयोग आपने वहाँ किया है।</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ऑडियो को यहाँ रोकें।</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समूह के किसी अन्य सदस्य को भाग का अगला हिस्सा बताना चाहिए और रुक जाना चाहिए। ऐसा तब तक करें जब तक कि समूह ने पूरा भाग दोहरा न दिया हो। इस चरण में समूह के सदस्य एक-दूसरे की गलतियों को सुधार सकते हैं।</w:t>
      </w:r>
    </w:p>
    <w:p>
      <w:pPr/>
      <w:r>
        <w:rPr>
          <w:lang w:val="hi_IN" w:bidi="hi_IN"/>
        </w:rPr>
      </w:r>
      <w:r>
        <w:rPr>
          <w:lang w:val="hi_IN" w:bidi="hi_IN"/>
        </w:rPr>
        <w:t>इस ऑडियो को यहाँ रोकें।</w:t>
      </w:r>
    </w:p>
    <w:p>
      <w:pPr/>
      <w:r>
        <w:rPr>
          <w:lang w:val="hi_IN" w:bidi="hi_IN"/>
        </w:rPr>
      </w:r>
      <w:r>
        <w:rPr>
          <w:lang w:val="hi_IN" w:bidi="hi_IN"/>
        </w:rPr>
        <w:t xml:space="preserve">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प्रयोग कर सकता है। </w:t>
      </w:r>
    </w:p>
    <w:p>
      <w:pPr/>
      <w:r>
        <w:rPr>
          <w:lang w:val="hi_IN" w:bidi="hi_IN"/>
        </w:rPr>
      </w:r>
      <w:r>
        <w:rPr>
          <w:lang w:val="hi_IN" w:bidi="hi_IN"/>
        </w:rPr>
        <w:t>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w:t>
      </w:r>
    </w:p>
    <w:p>
      <w:pPr/>
      <w:r>
        <w:rPr>
          <w:lang w:val="hi_IN" w:bidi="hi_IN"/>
        </w:rPr>
      </w:r>
      <w:r>
        <w:rPr>
          <w:lang w:val="hi_IN" w:bidi="hi_IN"/>
        </w:rPr>
        <w:t>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गलातियों 5:2–6</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गलातियों 5:2–6 को सुनें और अपने मन में रखें।</w:t>
      </w:r>
    </w:p>
    <w:p>
      <w:pPr/>
      <w:r>
        <w:rPr>
          <w:lang w:val="hi_IN" w:bidi="hi_IN"/>
        </w:rPr>
      </w:r>
      <w:r>
        <w:rPr>
          <w:lang w:val="hi_IN" w:bidi="hi_IN"/>
        </w:rPr>
        <w:t>यदि सम्भव हो, तो गलातियों 5:2–6 का ऑडियो संस्करण तीन बार, तीन अलग-अलग अनुवादों में सुनें।</w:t>
      </w:r>
    </w:p>
    <w:p>
      <w:pPr/>
      <w:r>
        <w:rPr>
          <w:lang w:val="hi_IN" w:bidi="hi_IN"/>
        </w:rPr>
      </w:r>
      <w:r>
        <w:rPr>
          <w:lang w:val="hi_IN" w:bidi="hi_IN"/>
        </w:rPr>
        <w:t>इस ऑडियो को यहाँ रोकें।</w:t>
      </w:r>
    </w:p>
    <w:p>
      <w:pPr/>
      <w:r>
        <w:rPr>
          <w:lang w:val="hi_IN" w:bidi="hi_IN"/>
        </w:rPr>
      </w:r>
      <w:r>
        <w:rPr>
          <w:lang w:val="hi_IN" w:bidi="hi_IN"/>
        </w:rPr>
        <w:t>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यीशु या पवित्र आत्मा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गलातियों 5:2–6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क्योंकि मसीह ने लोगों को व्यवस्था से मुक्त कर दिया है, इसलिए पौलुस गलातिया के लोगों से आग्रह करता है कि वे स्वतंत्र लोगों के रूप में जीना जारी रखें। इस भाग में, पौलुस दृढ़ता से कहता है कि विश्वासियों को यह नहीं सोचना चाहिए कि खतना उस मार्ग का एक हिस्सा है जिससे मसीह लोगों को बचाता है। इस तरह का खतना स्वीकार करने वाले विश्वासी वास्तव में अपने आप को मसीह से अलग कर देते हैं! परमेश्वर विश्वासियों को इसलिए धर्मी नहीं ठहराता क्योंकि लोग व्यवस्था का पालन करते हैं। इसके बजाय, विश्वासियों के पास धार्मिकता प्राप्त करने के लिए विश्वास है।</w:t>
      </w:r>
    </w:p>
    <w:p>
      <w:pPr/>
      <w:r>
        <w:rPr>
          <w:lang w:val="hi_IN" w:bidi="hi_IN"/>
        </w:rPr>
      </w:r>
      <w:r>
        <w:rPr>
          <w:lang w:val="hi_IN" w:bidi="hi_IN"/>
        </w:rPr>
        <w:t>याद रखें कि झूठे शिक्षकों ने सिखाया है कि यदि गलातिया के लोग सचमुच विश्वासी बनना चाहते हैं, तो लोगों को पहले यहूदी बनना चाहिए और व्यवस्था का पालन करना चाहिए। पुरुष यह दिखाते हैं कि वे व्यवस्था का पालन करेंगे, जब वे अपने खतने की अनुमति देते हैं। याद रखें कि किसी का खतना करने का अर्थ है किसी लड़के या पुरुष के लिंग के सिरे पर ढीली त्वचा को काटना। यह अनुष्ठान दिखाता है कि एक व्यक्ति यहूदी लोगों के समूह में शामिल होता है। जब कोई व्यक्ति खतना स्वीकार करता है, तो वह इस विचार को स्वीकार करता है कि कोई व्यक्ति किसी अनुष्ठान के माध्यम से या व्यवस्था के अनुसार उस कार्य को करके धार्मिकता प्राप्त कर सकता है। इसलिए, पौलुस कहता है कि जब लोग खतना स्वीकार करते हैं, तो वे इस बात को भी नकारते हैं कि मसीह के द्वारा परमेश्वर जो करता है, उसके कारण वे स्वतंत्र हुए हैं और परमेश्वर की संतान बने हैं।</w:t>
      </w:r>
    </w:p>
    <w:p>
      <w:pPr/>
      <w:r>
        <w:rPr>
          <w:lang w:val="hi_IN" w:bidi="hi_IN"/>
        </w:rPr>
      </w:r>
      <w:r>
        <w:rPr>
          <w:lang w:val="hi_IN" w:bidi="hi_IN"/>
        </w:rPr>
        <w:t>यहाँ रुकें और समूह में इस प्रश्न पर चर्चा करें: आपकी संस्कृति में, जब आप कोई महत्वपूर्ण करार करते हैं, तो आप कौन अनुष्ठान और कार्य करते हैं? ये अनुष्ठान अन्य लोगों को क्या दिखाते हैं? इस ऑडियो को यहाँ रोकें।</w:t>
      </w:r>
    </w:p>
    <w:p>
      <w:pPr/>
      <w:r>
        <w:rPr>
          <w:lang w:val="hi_IN" w:bidi="hi_IN"/>
        </w:rPr>
      </w:r>
      <w:r>
        <w:rPr>
          <w:lang w:val="hi_IN" w:bidi="hi_IN"/>
        </w:rPr>
        <w:t>विश्वासियों को यह बिल्कुल भी सोचना और करना नहीं चाहिए! लोगों ने खतना का उपयोग यह दिखाने के लिए किया कि वे लोग उस वाचा का हिस्सा हैं जो परमेश्वर ने अब्राहम के साथ बाँधी थी। लेकिन पौलुस ने अभी-अभी समझाया है कि उन लोगों के विश्वास के कारण लोग इस वाचा में शामिल हैं। इसलिए पौलुस गलातियों से कहता है कि वे पौलुस की बातों को ध्यान से सुनें। पौलुस एक प्रेरित है, और पौलुस जानता है कि पौलुस किस बारे में बात कर रहा है। पौलुस ने खतना के माध्यम से धार्मिकता अर्जित करने की कोशिश की है, और पौलुस जानता है कि यह काम नहीं करता है। यदि लोग खतना स्वीकार कर लेते हैं, तो वे लोग मसीह पर विश्वास करने के अलावा कुछ अलग करना चुनते हैं। वे लोग मसीह के द्वारा किए गए कार्यों को अस्वीकार करते हैं, इसलिए मसीह के काम का उन लोगों के लिए कोई मूल्य नहीं है।</w:t>
      </w:r>
    </w:p>
    <w:p>
      <w:pPr/>
      <w:r>
        <w:rPr>
          <w:lang w:val="hi_IN" w:bidi="hi_IN"/>
        </w:rPr>
      </w:r>
      <w:r>
        <w:rPr>
          <w:lang w:val="hi_IN" w:bidi="hi_IN"/>
        </w:rPr>
        <w:t>पौलुस समझाता है कि खतना पुरुषों के लिए एक चिन्ह है कि वे पूरी व्यवस्था को बनाए रखने के लिए सहमत हैं। यदि लोग परमेश्वर के द्वारा धर्मी ठहराए जाने या निर्दोष ठहराए जाने के लिए मसीह के स्थान पर व्यवस्था का पालन करना चुनते हैं, तो उसके गंभीर परिणाम होते हैं। कोई भी पूरी तरह से व्यवस्था का पालन नहीं कर सकता। गलातिया के लोग पूरी व्यवस्था का पालन करने में असफल होंगे और इस तरह वे धार्मिकता प्राप्त नहीं करेंगे। लोग मसीह द्वारा दी जाने वाली धार्मिकता को स्वीकार नहीं कर सकते यदि वे धार्मिकता प्राप्त करने के लिए किसी दूसरे मार्ग से भी प्रयास करते हैं। जब लोग व्यवस्था को चुनते हैं, तो वे मसीह को अस्वीकार कर देते हैं और अपने आप को मसीह से अलग कर देते हैं। वे लोग मसीह के साथ अपने संबंध को नष्ट कर देते हैं, और वे लोग परमेश्वर के अनुग्रह को अस्वीकार कर देते हैं, जो उस दयालु तरीका है जिससे परमेश्वर मसीह में विश्वास के द्वारा लोगों को धर्मी ठहराता है।</w:t>
      </w:r>
    </w:p>
    <w:p>
      <w:pPr/>
      <w:r>
        <w:rPr>
          <w:lang w:val="hi_IN" w:bidi="hi_IN"/>
        </w:rPr>
      </w:r>
      <w:r>
        <w:rPr>
          <w:lang w:val="hi_IN" w:bidi="hi_IN"/>
        </w:rPr>
        <w:t>यहाँ रुकें और इस प्रश्न पर समूह में चर्चा करें: उस समय की कोई कहानी सुनाएँ जब किसी व्यक्ति ने किसी समूह की घटना, जैसे यात्रा या पार्टी, के लिए अच्छी योजनाएँ बनाई थीं, परन्तु फिर समूह ने इसके बजाय किसी और की योजना का उपयोग करना चुना था। जब समूह ने पहले व्यक्ति की योजनाओं को अस्वीकार कर दिया, तो समूह और पहले व्यक्ति के बीच के संबंध का क्या हुआ? इस ऑडियो को यहाँ रोकें।</w:t>
      </w:r>
    </w:p>
    <w:p>
      <w:pPr/>
      <w:r>
        <w:rPr>
          <w:lang w:val="hi_IN" w:bidi="hi_IN"/>
        </w:rPr>
      </w:r>
      <w:r>
        <w:rPr>
          <w:lang w:val="hi_IN" w:bidi="hi_IN"/>
        </w:rPr>
        <w:t>फिर पौलुस उन विश्वासियों के बारे में बात करता है, जिनमें पौलुस भी शामिल है, जिन्होंने व्यवस्था को चुनकर अपने आप को मसीह से अलग नहीं किया है। इन विश्वासियों को धार्मिकता अर्जित करने की आवश्यकता नहीं है। इन विश्वासियों का मसीह पर विश्वास है, इसलिए परमेश्वर ने इन विश्वासियों को धर्मी ठहराया है। क्योंकि विश्वासियों के पास यह धार्मिकता है, इसलिए वे उस अंतिम दिन की आशा करते हैं और उसकी उत्सुकता से प्रतीक्षा करते हैं, जब परमेश्वर सबके सामने यह घोषित करेगा कि विश्वासी धर्मी हैं। आत्मा, या पवित्र आत्मा, विश्वासियों की सहायता करता है और उन्हें प्रोत्साहित करता है कि वे विश्वास के साथ इस दिन की आशा करें या इसकी प्रतीक्षा करें। याद रखें कि पहले, पौलुस ने कहा था कि विश्वासी आत्मा के साथ अपने नए जीवन के तरीके की शुरुआत करते हैं। विश्वासियों को आत्मा के साथ अपने जीवन जीना जारी रखना चाहिए।</w:t>
      </w:r>
    </w:p>
    <w:p>
      <w:pPr/>
      <w:r>
        <w:rPr>
          <w:lang w:val="hi_IN" w:bidi="hi_IN"/>
        </w:rPr>
      </w:r>
      <w:r>
        <w:rPr>
          <w:lang w:val="hi_IN" w:bidi="hi_IN"/>
        </w:rPr>
        <w:t>यीशु मसीह के कारण विश्वासी इस दिन की आशा करते हैं। क्योंकि विश्वासी धार्मिकता के लिए यीशु पर भरोसा करते हैं, इसलिए खतना लोगों के लिए कुछ नहीं करता है। कुछ विश्वासियों का पहले ही खतना हो चुका है, और कुछ का नहीं। दोनों के पास केवल मसीह के कारण धार्मिकता है। इसलिए जिस तरह से कोई व्यक्ति किसी दूसरे व्यक्ति का खतना करता है, उससे वास्तव में किसी विश्वासी के लिए कुछ नहीं बदलता है।</w:t>
      </w:r>
    </w:p>
    <w:p>
      <w:pPr/>
      <w:r>
        <w:rPr>
          <w:lang w:val="hi_IN" w:bidi="hi_IN"/>
        </w:rPr>
      </w:r>
      <w:r>
        <w:rPr>
          <w:lang w:val="hi_IN" w:bidi="hi_IN"/>
        </w:rPr>
        <w:t>यहाँ रुकें और इस प्रश्न पर समूह में चर्चा करें: आपके और आपके भाइयों के बीच या आपके बच्चों के बीच क्या कुछ अंतर हैं? ये भाई या बहनें एक-दूसरे से कैसे अलग दिखते हैं? वह क्या चीज़ है जो आपके बच्चों को आपके बच्चे बनाती है—वे कैसे दिखते हैं या कुछ और? इस ऑडियो को यहाँ रोकें।</w:t>
      </w:r>
    </w:p>
    <w:p>
      <w:pPr/>
      <w:r>
        <w:rPr>
          <w:lang w:val="hi_IN" w:bidi="hi_IN"/>
        </w:rPr>
      </w:r>
      <w:r>
        <w:rPr>
          <w:lang w:val="hi_IN" w:bidi="hi_IN"/>
        </w:rPr>
        <w:t>जो लोगों को बदलता है, वह उनका विश्वास है। यह महत्वपूर्ण है कि विश्वासियों का मसीह पर विश्वास हो, न कि खतना जैसी बातों पर। और जब विश्वासी मसीह पर विश्वास करते हैं, तो वे अन्य लोगों के प्रति प्रेम दिखाते हैं।</w:t>
      </w:r>
    </w:p>
    <w:p>
      <w:pPr/>
      <w:r>
        <w:rPr>
          <w:lang w:val="hi_IN" w:bidi="hi_IN"/>
        </w:rPr>
      </w:r>
      <w:r>
        <w:rPr>
          <w:lang w:val="hi_IN" w:bidi="hi_IN"/>
        </w:rPr>
        <w:t>यहाँ रुकें और इस प्रश्न पर समूह में चर्चा करें: उस समय की कोई कहानी सुनाएँ जब आप किसी पुरुष और स्त्री से मिले थे, और आप उनके एक-दूसरे के प्रति प्रेम को देखकर बता सकते थे कि वे विवाहित थे। लोगों के व्यवहार के कारण आप उनके बारे में और कौन-सी बातें जान सकते हैं?</w:t>
      </w:r>
      <w:r>
        <w:rPr>
          <w:lang w:val="hi_IN" w:bidi="hi_IN"/>
        </w:rPr>
      </w:r>
    </w:p>
    <w:p>
      <w:pPr>
        <w:pStyle w:val="Heading3"/>
      </w:pPr>
      <w:r>
        <w:rPr>
          <w:lang w:val="hi_IN" w:bidi="hi_IN"/>
        </w:rPr>
        <w:t>घटनाओं को समझाना</w:t>
      </w:r>
    </w:p>
    <w:p>
      <w:pPr/>
      <w:r>
        <w:rPr>
          <w:lang w:val="hi_IN" w:bidi="hi_IN"/>
        </w:rPr>
      </w:r>
      <w:r>
        <w:rPr>
          <w:lang w:val="hi_IN" w:bidi="hi_IN"/>
        </w:rPr>
        <w:t>गलातियों 5:2–6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हिस्सों, पात्रों और परिवेश को परिभाषित करेगा। फिर समूह इस भाग को अपने मन में समझने की कोशिश करेगा।</w:t>
      </w:r>
    </w:p>
    <w:p>
      <w:pPr/>
      <w:r>
        <w:rPr>
          <w:lang w:val="hi_IN" w:bidi="hi_IN"/>
        </w:rPr>
      </w:r>
      <w:r>
        <w:rPr>
          <w:lang w:val="hi_IN" w:bidi="hi_IN"/>
        </w:rPr>
        <w:t>इस भाग में दो हिस्से हैं।</w:t>
      </w:r>
    </w:p>
    <w:p>
      <w:pPr/>
      <w:r>
        <w:rPr>
          <w:lang w:val="hi_IN" w:bidi="hi_IN"/>
        </w:rPr>
      </w:r>
      <w:r>
        <w:rPr>
          <w:b/>
          <w:lang w:val="hi_IN" w:bidi="hi_IN"/>
        </w:rPr>
        <w:t>पहले भाग में:</w:t>
      </w:r>
      <w:r>
        <w:rPr>
          <w:lang w:val="hi_IN" w:bidi="hi_IN"/>
        </w:rPr>
        <w:t xml:space="preserve"> पौलुस विश्वासियों को कड़ी चेतावनी देता है कि उन्हें धार्मिकता अर्जित करने के लिए खतना स्वीकार नहीं करना चाहिए। यदि कोई ऐसा करता है, तो वह व्यक्ति पूरी व्यवस्था का पालन करने के लिए सहमत हो जाता है और इस तरह मसीह के साथ उस व्यक्ति के संबंध को नष्ट कर देता है।</w:t>
      </w:r>
    </w:p>
    <w:p>
      <w:pPr/>
      <w:r>
        <w:rPr>
          <w:lang w:val="hi_IN" w:bidi="hi_IN"/>
        </w:rPr>
      </w:r>
      <w:r>
        <w:rPr>
          <w:b/>
          <w:lang w:val="hi_IN" w:bidi="hi_IN"/>
        </w:rPr>
        <w:t>दूसरे भाग में:</w:t>
      </w:r>
      <w:r>
        <w:rPr>
          <w:lang w:val="hi_IN" w:bidi="hi_IN"/>
        </w:rPr>
        <w:t xml:space="preserve"> पौलुस कहता है कि खतना विश्वासियों के लिए महत्वपूर्ण नहीं है। परमेश्वर के द्वारा धर्मी ठहराए जाने के लिए मसीह पर विश्वास रखना आवश्यक है। यह विश्वास लोगों को दूसरों के प्रति प्रेम प्रकट करने के लिए प्रेरित करता है।</w:t>
      </w:r>
    </w:p>
    <w:p>
      <w:pPr/>
      <w:r>
        <w:rPr>
          <w:lang w:val="hi_IN" w:bidi="hi_IN"/>
        </w:rPr>
      </w:r>
      <w:r>
        <w:rPr>
          <w:lang w:val="hi_IN" w:bidi="hi_IN"/>
        </w:rPr>
        <w:t>इस भाग में पात्र हैं:</w:t>
      </w:r>
    </w:p>
    <w:p>
      <w:pPr>
        <w:pStyle w:val="ListBullet"/>
        <w:spacing w:line="240" w:lineRule="auto"/>
        <w:ind w:left="720"/>
      </w:pPr>
      <w:r>
        <w:rPr>
          <w:lang w:val="hi_IN" w:bidi="hi_IN"/>
        </w:rPr>
      </w:r>
      <w:r>
        <w:rPr>
          <w:lang w:val="hi_IN" w:bidi="hi_IN"/>
        </w:rPr>
        <w:t>पौलुस</w:t>
      </w:r>
    </w:p>
    <w:p>
      <w:pPr>
        <w:pStyle w:val="ListBullet"/>
        <w:spacing w:line="240" w:lineRule="auto"/>
        <w:ind w:left="720"/>
      </w:pPr>
      <w:r>
        <w:rPr>
          <w:lang w:val="hi_IN" w:bidi="hi_IN"/>
        </w:rPr>
      </w:r>
      <w:r>
        <w:rPr>
          <w:lang w:val="hi_IN" w:bidi="hi_IN"/>
        </w:rPr>
        <w:t>गलातिया के विश्वासी जो खतना स्वीकार करना चाहते हैं</w:t>
      </w:r>
    </w:p>
    <w:p>
      <w:pPr>
        <w:pStyle w:val="ListBullet"/>
        <w:spacing w:line="240" w:lineRule="auto"/>
        <w:ind w:left="720"/>
      </w:pPr>
      <w:r>
        <w:rPr>
          <w:lang w:val="hi_IN" w:bidi="hi_IN"/>
        </w:rPr>
      </w:r>
      <w:r>
        <w:rPr>
          <w:lang w:val="hi_IN" w:bidi="hi_IN"/>
        </w:rPr>
        <w:t>मसीह यीशु</w:t>
      </w:r>
    </w:p>
    <w:p>
      <w:pPr>
        <w:pStyle w:val="ListBullet"/>
        <w:spacing w:line="240" w:lineRule="auto"/>
        <w:ind w:left="720"/>
      </w:pPr>
      <w:r>
        <w:rPr>
          <w:lang w:val="hi_IN" w:bidi="hi_IN"/>
        </w:rPr>
      </w:r>
      <w:r>
        <w:rPr>
          <w:lang w:val="hi_IN" w:bidi="hi_IN"/>
        </w:rPr>
        <w:t xml:space="preserve">परमेश्वर </w:t>
      </w:r>
    </w:p>
    <w:p>
      <w:pPr>
        <w:pStyle w:val="ListBullet"/>
        <w:spacing w:line="240" w:lineRule="auto"/>
        <w:ind w:left="720"/>
      </w:pPr>
      <w:r>
        <w:rPr>
          <w:lang w:val="hi_IN" w:bidi="hi_IN"/>
        </w:rPr>
      </w:r>
      <w:r>
        <w:rPr>
          <w:lang w:val="hi_IN" w:bidi="hi_IN"/>
        </w:rPr>
        <w:t>वे विश्वासी जो मसीह पर विश्वास करते हैं ताकि परमेश्वर उन्हें धर्मी ठहरा सके</w:t>
      </w:r>
    </w:p>
    <w:p>
      <w:pPr>
        <w:pStyle w:val="ListBullet"/>
        <w:spacing w:line="240" w:lineRule="auto"/>
        <w:ind w:left="720"/>
      </w:pPr>
      <w:r>
        <w:rPr>
          <w:lang w:val="hi_IN" w:bidi="hi_IN"/>
        </w:rPr>
      </w:r>
      <w:r>
        <w:rPr>
          <w:lang w:val="hi_IN" w:bidi="hi_IN"/>
        </w:rPr>
        <w:t>और आत्मा</w:t>
      </w:r>
    </w:p>
    <w:p>
      <w:pPr/>
      <w:r>
        <w:rPr>
          <w:lang w:val="hi_IN" w:bidi="hi_IN"/>
        </w:rPr>
      </w:r>
      <w:r>
        <w:rPr>
          <w:lang w:val="hi_IN" w:bidi="hi_IN"/>
        </w:rPr>
        <w:t>समूह में, भाग के परिवेश के इन हिस्सों पर ध्यान दें:</w:t>
      </w:r>
    </w:p>
    <w:p>
      <w:pPr/>
      <w:r>
        <w:rPr>
          <w:lang w:val="hi_IN" w:bidi="hi_IN"/>
        </w:rPr>
      </w:r>
      <w:r>
        <w:rPr>
          <w:lang w:val="hi_IN" w:bidi="hi_IN"/>
        </w:rPr>
        <w:t>इस भाग में, पौलुस लोगों से बात करता है और दो समूहों की तुलना करता है। एक समूह वे लोग हैं जो झूठे शिक्षकों की बात सुनते हैं और खतना स्वीकार करना चाहते हैं। जब वे लोग खतना स्वीकार कर लेते हैं, तो वे लोग परमेश्वर से धार्मिकता अर्जित करने के लिए पूरी व्यवस्था का पालन करने की कोशिश करने के लिए सहमत हो जाते हैं। पुरुष खतना को इस चिन्ह के रूप में स्वीकार करते थे कि वे यहूदी लोगों के समूह में शामिल हैं और व्यवस्था का पालन करने के लिए सहमत हैं। स्त्रियाँ व्यवस्था का पालन करने के लिए भी सहमत हो सकती हैं, परन्तु खतना के बिना। पौलुस विशेष रूप से उन पुरुषों से बात करता है जो खतना स्वीकार करते हैं, परन्तु पौलुस किसी भी उस व्यक्ति से बात कर रहा है जो धार्मिकता अर्जित करने के लिए व्यवस्था का पालन करना चाहते हैं।</w:t>
      </w:r>
    </w:p>
    <w:p>
      <w:pPr/>
      <w:r>
        <w:rPr>
          <w:lang w:val="hi_IN" w:bidi="hi_IN"/>
        </w:rPr>
      </w:r>
      <w:r>
        <w:rPr>
          <w:lang w:val="hi_IN" w:bidi="hi_IN"/>
        </w:rPr>
        <w:t>यहाँ रुकें और समूह में इस प्रश्न पर चर्चा करें: उन अनुष्ठानों या कार्यों के बारे में सोचें जिनके बारे में आपने दूसरे चरण में बात की थी। यदि आप सुनते हैं कि किसी ने उन अनुष्ठानों में से कोई एक किया, तो आप मानते हैं कि उस व्यक्ति ने क्या करार किया था? इस ऑडियो को यहाँ रोकें।</w:t>
      </w:r>
    </w:p>
    <w:p>
      <w:pPr/>
      <w:r>
        <w:rPr>
          <w:lang w:val="hi_IN" w:bidi="hi_IN"/>
        </w:rPr>
      </w:r>
      <w:r>
        <w:rPr>
          <w:lang w:val="hi_IN" w:bidi="hi_IN"/>
        </w:rPr>
        <w:t>लोगों का दूसरा समूह वे विश्वासी हैं जो मसीह पर विश्वास करते हैं ताकि परमेश्वर उन्हें धर्मी ठहरा सके। इस समूह में पौलुस और गलातिया के विश्वासी शामिल हैं जिन्होंने झूठे शिक्षकों की बात नहीं सुनी है।</w:t>
      </w:r>
    </w:p>
    <w:p>
      <w:pPr/>
      <w:r>
        <w:rPr>
          <w:lang w:val="hi_IN" w:bidi="hi_IN"/>
        </w:rPr>
      </w:r>
      <w:r>
        <w:rPr>
          <w:lang w:val="hi_IN" w:bidi="hi_IN"/>
        </w:rPr>
        <w:t>पौलुस पहले दृश्य की शुरुआत करता है जब पौलुस गलातियों से कहता है कि वे पौलुस की बात सुनें। पौलुस कहता है, "मैं, पौलुस, तुम्हें यह बताता हूँ," ताकि इस बात पर ज़ोर दिया जा सके कि पौलुस ने स्वयं ये शब्द कहे थे। जब पौलुस ऐसा करता है, तो पौलुस गलातिया के लोगों को याद दिलाता है कि पौलुस एक प्रेरित है और उसके पास परमेश्वर से अधिकार है। गलातियों को झूठे शिक्षकों के बजाय पौलुस की बात सुननी चाहिए।</w:t>
      </w:r>
    </w:p>
    <w:p>
      <w:pPr/>
      <w:r>
        <w:rPr>
          <w:lang w:val="hi_IN" w:bidi="hi_IN"/>
        </w:rPr>
      </w:r>
      <w:r>
        <w:rPr>
          <w:lang w:val="hi_IN" w:bidi="hi_IN"/>
        </w:rPr>
        <w:t>यहाँ रुकें और समूह में इस प्रश्न पर चर्चा करें: आपकी भाषा में, आप कैसे दिखाते हैं कि लोगों को वास्तव में आपकी बात सुननी चाहिए? आप इस बात पर कैसे जोर देते हैं कि कोई संदेश वास्तव में आपकी ओर से है? चर्चा करें कि आप यहाँ पौलुस के शब्दों का अनुवाद कैसे करना चाहते हैं। इस ऑडियो को यहाँ रोकें।</w:t>
      </w:r>
    </w:p>
    <w:p>
      <w:pPr/>
      <w:r>
        <w:rPr>
          <w:lang w:val="hi_IN" w:bidi="hi_IN"/>
        </w:rPr>
      </w:r>
      <w:r>
        <w:rPr>
          <w:lang w:val="hi_IN" w:bidi="hi_IN"/>
        </w:rPr>
        <w:t>पौलुस उन विश्वासियों से बात करता है जिन्होंने अभी तक खतना की अनुष्ठान को स्वीकार नहीं किया है, परन्तु इसे स्वीकार करना चाहते हैं। पौलुस इन विश्वासियों को दो बार चेतावनी देता है ताकि यह दिखाया जा सके कि पौलुस की चेतावनी कितनी महत्वपूर्ण है। दूसरी बार, पौलुस कहता है कि वह घोषणा करता है या गवाही देता है कि यह सच है, जैसे कोई न्यायाधीश के सामने गंभीर रूप से कुछ सच कहता । जो व्यक्ति खतना की अनुष्ठान स्वीकार करता है, वह यह नहीं सोचेगा कि मसीह ने जो किया है, वह उस व्यक्ति के लिए महत्वपूर्ण या उपयोगी है। ऐसा इसलिए है क्योंकि उस व्यक्ति ने धार्मिकता प्राप्त करने के लिए एक और विधि चुनी है। यह व्यक्ति इस अनुष्ठान के द्वारा दिखाता है कि वह धार्मिकता अर्जित करने के लिए पूरी व्यवस्था का पालन करने के लिए सहमत हो गया है।</w:t>
      </w:r>
    </w:p>
    <w:p>
      <w:pPr/>
      <w:r>
        <w:rPr>
          <w:lang w:val="hi_IN" w:bidi="hi_IN"/>
        </w:rPr>
      </w:r>
      <w:r>
        <w:rPr>
          <w:lang w:val="hi_IN" w:bidi="hi_IN"/>
        </w:rPr>
        <w:t>यहाँ रुकें और समूह में इस प्रश्न पर चर्चा करें: आपकी भाषा में, आप कैसे दिखाते हैं कि आपकी चेतावनी बहुत महत्वपूर्ण है? आप कैसे दिखाते हैं कि आप जो कहते हैं वह निश्चित रूप से सच है? इस ऑडियो को यहाँ रोकें।</w:t>
      </w:r>
    </w:p>
    <w:p>
      <w:pPr/>
      <w:r>
        <w:rPr>
          <w:lang w:val="hi_IN" w:bidi="hi_IN"/>
        </w:rPr>
      </w:r>
      <w:r>
        <w:rPr>
          <w:lang w:val="hi_IN" w:bidi="hi_IN"/>
        </w:rPr>
        <w:t>झूठे शिक्षकों ने सिखाया कि यदि लोग व्यवस्था का पालन करेंगे, तो मसीह उन लोगों को पूरी तरह से बचाएगा। पौलुस कहता है कि इसके विपरीत बात सत्य है। यदि कोई व्यक्ति व्यवस्था का पालन इसलिए करता है ताकि परमेश्वर उस व्यक्ति को धर्मी ठहराए, तो वह वास्तव में अपने आप को मसीह से अलग कर देता है और जिस तरीके से मसीह बचाता है उसे अस्वीकार कर देता है! वह व्यक्ति अनुग्रह से ऐसे गिर जाता है जैसे कोई चढ़ते समय रस्सी छोड़ दे और नीचे गिर पड़े। पौलुस का अर्थ यह नहीं है कि यहूदी लोग जो पहले से ही खतना कर चुके हैं, यीशु से अलग हैं। पौलुस बाद में स्पष्ट करता है कि खतना का कार्य जो लोगों मसीह में हैं या विश्वासियों को प्रभावित नहीं करता है। लेकिन जो लोग मानते हैं कि विश्वासी बनने के लिए खतना आवश्यक है, वे स्वयं को मसीह से अलग कर लेते हैं।</w:t>
      </w:r>
    </w:p>
    <w:p>
      <w:pPr/>
      <w:r>
        <w:rPr>
          <w:lang w:val="hi_IN" w:bidi="hi_IN"/>
        </w:rPr>
      </w:r>
      <w:r>
        <w:rPr>
          <w:lang w:val="hi_IN" w:bidi="hi_IN"/>
        </w:rPr>
        <w:t>दूसरे भाग में, पौलुस उन लोगों से बात करता है जो व्यवस्था पर नहीं, बल्कि मसीह पर निर्भर हैं। पौलुस इन विश्वासियों की तुलना पहले समूह से करते हैं। पहला समूह अपने प्रयास और व्यवस्था पर निर्भर होता है। दूसरा समूह मसीह और आत्मा पर निर्भर होता है। परमेश्वर इस दूसरे समूह को धर्मी इसलिए ठहराता है क्योंकि यह दूसरा समूह यीशु पर विश्वास करता है, न कि इसलिए कि वे खतना स्वीकार करते हैं या व्यवस्था का पालन करते हैं। परमेश्वर ने विश्वासियों को धर्मी बना दिया है, जैसे परमेश्वर ने कहा था। परमेश्वर ने कहा कि एक दिन, जब परमेश्वर सभी लोगों का न्याय करेगा, तो परमेश्वर घोषणा करेगा कि विश्वासी धर्मी हैं। विश्वासियों को आशा है कि परमेश्वर वही करेगा जो परमेश्वर कहता है कि वह करेगा। जब विश्वासी आशा करते हैं, तो वे विश्वास के साथ कुछ होने की उम्मीद करते हैं, क्योंकि परमेश्वर स्थिर और विश्वासयोग्य है। पवित्र आत्मा विश्वासियों की मदद करता है जब वे इस दिन की उत्सुकता से प्रतीक्षा करते हैं।</w:t>
      </w:r>
    </w:p>
    <w:p>
      <w:pPr/>
      <w:r>
        <w:rPr>
          <w:lang w:val="hi_IN" w:bidi="hi_IN"/>
        </w:rPr>
      </w:r>
      <w:r>
        <w:rPr>
          <w:lang w:val="hi_IN" w:bidi="hi_IN"/>
        </w:rPr>
        <w:t>यहाँ रुकें और समूह में इस प्रश्न पर चर्चा करें: आपकी भाषा में, आप उस बात के बारे में कैसे बात करते हैं जिसके होने का आपको पूरा विश्वास है, जैसे कि जिस प्रकार आप उम्मीद करते हैं कि सुबह सूर्य अवश्य चमकेगा? इस ऑडियो को यहाँ रोकें।</w:t>
      </w:r>
    </w:p>
    <w:p>
      <w:pPr/>
      <w:r>
        <w:rPr>
          <w:lang w:val="hi_IN" w:bidi="hi_IN"/>
        </w:rPr>
      </w:r>
      <w:r>
        <w:rPr>
          <w:lang w:val="hi_IN" w:bidi="hi_IN"/>
        </w:rPr>
        <w:t>लोगों का खतना करना या खतना नहीं करने का तरीका मसीह यीशु के साथ लोगों के अच्छे संबंध को प्रभावित नहीं करता है। उस संबंध को जो बात प्रभावित करती है वह यह है कि क्या लोग धार्मिकता के लिए मसीह यीशु पर भरोसा करते हैं या वे व्यवस्था के अपने पालन पर भरोसा करते हैं।</w:t>
      </w:r>
    </w:p>
    <w:p>
      <w:pPr/>
      <w:r>
        <w:rPr>
          <w:lang w:val="hi_IN" w:bidi="hi_IN"/>
        </w:rPr>
      </w:r>
      <w:r>
        <w:rPr>
          <w:lang w:val="hi_IN" w:bidi="hi_IN"/>
        </w:rPr>
        <w:t>मसीह ने लोगों को स्वतंत्र कर दिया है ताकि विश्वासियों को अब व्यवस्था का पालन करने की आवश्यकता न हो। लेकिन मसीह ने लोगों को ऐसा कुछ दिए बिना नहीं छोड़ा जो उनके व्यवहार करने के तरीके का मार्गदर्शन करे। विश्वासियों को प्रेम करना है, जिसके लिए आत्मा उनका मार्गदर्शन करती है और उन्हें सक्षम बनाती है। इस तरह से विश्वासी दिखाते हैं कि वे मसीह पर विश्वास करते हैं।</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w:t>
      </w:r>
      <w:r>
        <w:rPr>
          <w:lang w:val="hi_IN" w:bidi="hi_IN"/>
        </w:rPr>
      </w:r>
    </w:p>
    <w:p>
      <w:pPr>
        <w:pStyle w:val="Heading3"/>
      </w:pPr>
      <w:r>
        <w:rPr>
          <w:lang w:val="hi_IN" w:bidi="hi_IN"/>
        </w:rPr>
        <w:t>पाठ को नाटकीय रूप देना</w:t>
      </w:r>
    </w:p>
    <w:p>
      <w:pPr/>
      <w:r>
        <w:rPr>
          <w:lang w:val="hi_IN" w:bidi="hi_IN"/>
        </w:rPr>
      </w:r>
      <w:r>
        <w:rPr>
          <w:lang w:val="hi_IN" w:bidi="hi_IN"/>
        </w:rPr>
        <w:t>गलातियों 5:2–6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नाटक के रूप में प्रस्तुत करेगा।</w:t>
      </w:r>
    </w:p>
    <w:p>
      <w:pPr/>
      <w:r>
        <w:rPr>
          <w:lang w:val="hi_IN" w:bidi="hi_IN"/>
        </w:rPr>
      </w:r>
      <w:r>
        <w:rPr>
          <w:lang w:val="hi_IN" w:bidi="hi_IN"/>
        </w:rPr>
        <w:t>इस भाग में दो हिस्से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पौलुस</w:t>
      </w:r>
    </w:p>
    <w:p>
      <w:pPr>
        <w:pStyle w:val="ListBullet"/>
        <w:spacing w:line="240" w:lineRule="auto"/>
        <w:ind w:left="720"/>
      </w:pPr>
      <w:r>
        <w:rPr>
          <w:lang w:val="hi_IN" w:bidi="hi_IN"/>
        </w:rPr>
      </w:r>
      <w:r>
        <w:rPr>
          <w:lang w:val="hi_IN" w:bidi="hi_IN"/>
        </w:rPr>
        <w:t>गलातिया के विश्वासी जो खतना स्वीकार करना चाहते हैं</w:t>
      </w:r>
    </w:p>
    <w:p>
      <w:pPr>
        <w:pStyle w:val="ListBullet"/>
        <w:spacing w:line="240" w:lineRule="auto"/>
        <w:ind w:left="720"/>
      </w:pPr>
      <w:r>
        <w:rPr>
          <w:lang w:val="hi_IN" w:bidi="hi_IN"/>
        </w:rPr>
      </w:r>
      <w:r>
        <w:rPr>
          <w:lang w:val="hi_IN" w:bidi="hi_IN"/>
        </w:rPr>
        <w:t>मसीह यीशु</w:t>
      </w:r>
    </w:p>
    <w:p>
      <w:pPr>
        <w:pStyle w:val="ListBullet"/>
        <w:spacing w:line="240" w:lineRule="auto"/>
        <w:ind w:left="720"/>
      </w:pPr>
      <w:r>
        <w:rPr>
          <w:lang w:val="hi_IN" w:bidi="hi_IN"/>
        </w:rPr>
      </w:r>
      <w:r>
        <w:rPr>
          <w:lang w:val="hi_IN" w:bidi="hi_IN"/>
        </w:rPr>
        <w:t xml:space="preserve">परमेश्वर </w:t>
      </w:r>
    </w:p>
    <w:p>
      <w:pPr>
        <w:pStyle w:val="ListBullet"/>
        <w:spacing w:line="240" w:lineRule="auto"/>
        <w:ind w:left="720"/>
      </w:pPr>
      <w:r>
        <w:rPr>
          <w:lang w:val="hi_IN" w:bidi="hi_IN"/>
        </w:rPr>
      </w:r>
      <w:r>
        <w:rPr>
          <w:lang w:val="hi_IN" w:bidi="hi_IN"/>
        </w:rPr>
        <w:t>वे विश्वासी जो मसीह पर विश्वास करते हैं ताकि परमेश्वर उन्हें धर्मी ठहरा सके</w:t>
      </w:r>
    </w:p>
    <w:p>
      <w:pPr>
        <w:pStyle w:val="ListBullet"/>
        <w:spacing w:line="240" w:lineRule="auto"/>
        <w:ind w:left="720"/>
      </w:pPr>
      <w:r>
        <w:rPr>
          <w:lang w:val="hi_IN" w:bidi="hi_IN"/>
        </w:rPr>
      </w:r>
      <w:r>
        <w:rPr>
          <w:lang w:val="hi_IN" w:bidi="hi_IN"/>
        </w:rPr>
        <w:t>और आत्मा</w:t>
      </w:r>
    </w:p>
    <w:p>
      <w:pPr/>
      <w:r>
        <w:rPr>
          <w:lang w:val="hi_IN" w:bidi="hi_IN"/>
        </w:rPr>
      </w:r>
      <w:r>
        <w:rPr>
          <w:lang w:val="hi_IN" w:bidi="hi_IN"/>
        </w:rPr>
        <w:t>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प्रवाह, कथानक और कालक्रम पर ध्यान दें। यह सुनिश्चित करें कि आपसे इस भाग के कठिन या महत्वपूर्ण हिस्सों का अभिनय करना छूट न जाए। इस भाग के हर हिस्से को याद करने में एक दूसरे की सहायता करें।</w:t>
      </w:r>
    </w:p>
    <w:p>
      <w:pPr/>
      <w:r>
        <w:rPr>
          <w:lang w:val="hi_IN" w:bidi="hi_IN"/>
        </w:rPr>
      </w:r>
      <w:r>
        <w:rPr>
          <w:lang w:val="hi_IN" w:bidi="hi_IN"/>
        </w:rPr>
        <w:t>इस ऑडियो को यहाँ रोकें और इस भाग का अभिनय करें।</w:t>
      </w:r>
    </w:p>
    <w:p>
      <w:pPr/>
      <w:r>
        <w:rPr>
          <w:lang w:val="hi_IN" w:bidi="hi_IN"/>
        </w:rPr>
      </w:r>
      <w:r>
        <w:rPr>
          <w:lang w:val="hi_IN" w:bidi="hi_IN"/>
        </w:rPr>
        <w:t>समूह को इस भाग का अभिनय दूसरी बार करना चाहिए। नाटक में कुछ जगहों पर, नाटक को रोकें और पात्र निभाने वाले व्यक्ति से पूछें, "आप क्या महसूस कर रहे हैं या क्या सोच रहे हैं?" पात्र निभाने वाले व्यक्ति को यह उत्तर देना चाहिए कि यदि वह उस पात्र की जगह होता, तो वह क्या महसूस करता या सोचता। उसके बाद नाटक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नीचे अभिनय और उसके संभावित उत्तरों का एक उदाहरण दिया गया है।</w:t>
      </w:r>
    </w:p>
    <w:p>
      <w:pPr/>
      <w:r>
        <w:rPr>
          <w:lang w:val="hi_IN" w:bidi="hi_IN"/>
        </w:rPr>
      </w:r>
      <w:r>
        <w:rPr>
          <w:lang w:val="hi_IN" w:bidi="hi_IN"/>
        </w:rPr>
        <w:t>पौलुस कहता है, "मेरी बात सुनो! मैं, पौलुस, आपको आश्वासन देता हूँ कि यदि आप परमेश्वर के साथ सही बनने के लिए खतना स्वीकार करते हैं, तो मसीह ने जो किया वह आपके लिए बिल्कुल किसी काम का नहीं है। एक बार फिर मैं चेतावनी देता हूँ कि जो कोई खतना स्वीकार करता है, उसे पूरी व्यवस्था का पालन करना चाहिए। तुम में से जो कोई परमेश्वर के साथ सही बनाने के लिए व्यवस्था का पालन करने की कोशिश करता है, उसने अपने आप को मसीह से अलग कर दिया है। आपने उस अनुग्रह को अस्वीकार कर दिया है जो परमेश्वर आपको देता 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गलातियों की भूमिका निभाने वाले व्यक्ति से पूछें जो खतना स्वीकार करना चाहते हैं,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यीशु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फिर पौलुस कहता है, "पवित्र आत्मा हमें अंतिम दिन की उत्सुकता से प्रतीक्षा करने में मदद करता है, जब हम विश्वास के साथ आशा करते हैं कि परमेश्वर हमें धर्मी ठहराएगा। परमेश्वर ऐसा इसलिए करेगा क्योंकि हम मसीह पर भरोसा करते हैं। जब हम मसीह यीशु पर भरोसा करते हैं, तो हमें खतना करने या खतना न करने से लाभ नहीं मिलता है। जो मायने रखता है वह आपका विश्वास है जो आपको दूसरों से प्रेम करने का कारण बनाता 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विश्वासियों की भूमिका निभाने वाले व्यक्ति से पूछो, “तुम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पौलुस का किरदार निभाने वाले व्यक्ति से पूछें, "आप क्या महसूस कर रहे हैं या क्या सोच रहे हैं?" वह व्यक्ति इस तरह से उत्तर दे सकता है:</w:t>
      </w:r>
      <w:r>
        <w:rPr>
          <w:lang w:val="hi_IN" w:bidi="hi_IN"/>
        </w:rPr>
      </w:r>
    </w:p>
    <w:p>
      <w:pPr>
        <w:pStyle w:val="Heading3"/>
      </w:pPr>
      <w:r>
        <w:rPr>
          <w:lang w:val="hi_IN" w:bidi="hi_IN"/>
        </w:rPr>
        <w:t>आवश्यक जानकारी</w:t>
      </w:r>
    </w:p>
    <w:p>
      <w:pPr/>
      <w:r>
        <w:rPr>
          <w:lang w:val="hi_IN" w:bidi="hi_IN"/>
        </w:rPr>
      </w:r>
      <w:r>
        <w:rPr>
          <w:lang w:val="hi_IN" w:bidi="hi_IN"/>
        </w:rPr>
        <w:t>गलातियों 5:2–6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मुख्य शब्दों और शब्दावलियों पर चर्चा करेगा।</w:t>
      </w:r>
    </w:p>
    <w:p>
      <w:pPr/>
      <w:r>
        <w:rPr>
          <w:lang w:val="hi_IN" w:bidi="hi_IN"/>
        </w:rPr>
      </w:r>
      <w:r>
        <w:rPr>
          <w:lang w:val="hi_IN" w:bidi="hi_IN"/>
        </w:rPr>
        <w:t xml:space="preserve">पौलुस उन लोगों के बारे में बात करता है जो </w:t>
      </w:r>
      <w:r>
        <w:rPr>
          <w:b/>
          <w:lang w:val="hi_IN" w:bidi="hi_IN"/>
        </w:rPr>
        <w:t>खतना</w:t>
      </w:r>
      <w:r>
        <w:rPr>
          <w:lang w:val="hi_IN" w:bidi="hi_IN"/>
        </w:rPr>
        <w:t xml:space="preserve"> स्वीकार करना चाहते हैं। खतना या किसी व्यक्ति का खतना करना एक यहूदी प्रथा है जिसमें लड़के के लिंग के सिरे पर स्थित ढीली त्वचा को हटा दिया जाता है। यदि कोई व्यक्ति जो अब्राहम का वंशज नहीं था, वह यहूदी लोगों का भाग बनना चाहता था और यहूदियों की परमेश्वर के साथ हुई वाचा का भाग बनना चाहता था, तो उस व्यक्ति को किसी को उसका खतना करने की अनुमति देनी पड़ती थी। खतना के बारे में अधिक जानकारी के लिए, मुख्य शब्दावली देखें। खतना के लिए उसी शब्द या वाक्यांश का उपयोग करें जिसका उपयोग आपने पिछले भागों में किया है।</w:t>
      </w:r>
    </w:p>
    <w:p>
      <w:pPr/>
      <w:r>
        <w:rPr>
          <w:lang w:val="hi_IN" w:bidi="hi_IN"/>
        </w:rPr>
      </w:r>
      <w:r>
        <w:rPr>
          <w:b/>
          <w:lang w:val="hi_IN" w:bidi="hi_IN"/>
        </w:rPr>
        <w:t>मसीह</w:t>
      </w:r>
      <w:r>
        <w:rPr>
          <w:lang w:val="hi_IN" w:bidi="hi_IN"/>
        </w:rPr>
        <w:t xml:space="preserve"> का काम इन लोगों को लाभ नहीं पहुँचाता है। मसीह के बारे में अधिक जानकारी के लिए, मुख्य शब्दावली को देखें। मसीह के लिए उसी शब्द या वाक्यांश का उपयोग करें जिसका उपयोग आपने पिछले भागों में किया है।</w:t>
      </w:r>
    </w:p>
    <w:p>
      <w:pPr/>
      <w:r>
        <w:rPr>
          <w:lang w:val="hi_IN" w:bidi="hi_IN"/>
        </w:rPr>
      </w:r>
      <w:r>
        <w:rPr>
          <w:lang w:val="hi_IN" w:bidi="hi_IN"/>
        </w:rPr>
        <w:t xml:space="preserve">ये लोग चाहते हैं कि जिस तरह से वे व्यवस्था का पालन करते हैं, उसके कारण परमेश्वर उन्हें </w:t>
      </w:r>
      <w:r>
        <w:rPr>
          <w:b/>
          <w:lang w:val="hi_IN" w:bidi="hi_IN"/>
        </w:rPr>
        <w:t>धर्मी</w:t>
      </w:r>
      <w:r>
        <w:rPr>
          <w:lang w:val="hi_IN" w:bidi="hi_IN"/>
        </w:rPr>
        <w:t xml:space="preserve"> ठहराए। जब कोई व्यक्ति किसी को धर्मी ठहराता है, तो वह उसे दोषी नहीं घोषित करता। जब परमेश्वर किसी व्यक्ति को दोषी नहीं ठहराता, तो इसका अर्थ है कि वह व्यक्ति धर्मी है और परमेश्वर के साथ उसका सही संबंध है। धर्मी ठहराने के बारे में अधिक जानकारी के लिए, मुख्य शब्दावली देखें। धर्मी ठहराने के लिए उसी शब्द या वाक्यांश का उपयोग करें जिसका उपयोग आपने पिछले भागों में किया है।</w:t>
      </w:r>
    </w:p>
    <w:p>
      <w:pPr/>
      <w:r>
        <w:rPr>
          <w:lang w:val="hi_IN" w:bidi="hi_IN"/>
        </w:rPr>
      </w:r>
      <w:r>
        <w:rPr>
          <w:b/>
          <w:lang w:val="hi_IN" w:bidi="hi_IN"/>
        </w:rPr>
        <w:t>व्यवस्था</w:t>
      </w:r>
      <w:r>
        <w:rPr>
          <w:lang w:val="hi_IN" w:bidi="hi_IN"/>
        </w:rPr>
        <w:t xml:space="preserve"> उन निर्देशों का वह समूह है जो परमेश्वर ने इस्राएल के लोगों को दिया है। व्यवस्था के बारे में अधिक जानकारी के लिए, मुख्य शब्दावली देखें। व्यवस्था के लिए उसी शब्द या वाक्यांश का उपयोग करें जिसका उपयोग आपने पिछले भागों में किया है।</w:t>
      </w:r>
    </w:p>
    <w:p>
      <w:pPr/>
      <w:r>
        <w:rPr>
          <w:lang w:val="hi_IN" w:bidi="hi_IN"/>
        </w:rPr>
      </w:r>
      <w:r>
        <w:rPr>
          <w:lang w:val="hi_IN" w:bidi="hi_IN"/>
        </w:rPr>
        <w:t xml:space="preserve">ये लोग परमेश्वर के </w:t>
      </w:r>
      <w:r>
        <w:rPr>
          <w:b/>
          <w:lang w:val="hi_IN" w:bidi="hi_IN"/>
        </w:rPr>
        <w:t>अनुग्रह</w:t>
      </w:r>
      <w:r>
        <w:rPr>
          <w:lang w:val="hi_IN" w:bidi="hi_IN"/>
        </w:rPr>
        <w:t xml:space="preserve"> को अस्वीकार कर देते हैं। परमेश्वर लोगों पर अनुग्रह तब करता है जब वह उन लोगों पर दया करता है, भले ही वे लोग परमेश्वर की दया के योग्य नहीं हैं। अनुग्रह के बारे में अधिक जानकारी के लिए, मुख्य शब्दावली को देखें। अनुग्रह के लिए उसी शब्द या वाक्यांश का उपयोग करें जो आपने पिछले भागों में उपयोग किया है।</w:t>
      </w:r>
    </w:p>
    <w:p>
      <w:pPr/>
      <w:r>
        <w:rPr>
          <w:lang w:val="hi_IN" w:bidi="hi_IN"/>
        </w:rPr>
      </w:r>
      <w:r>
        <w:rPr>
          <w:lang w:val="hi_IN" w:bidi="hi_IN"/>
        </w:rPr>
        <w:t xml:space="preserve">फिर पौलुस उन लोगों के बारे में बात करता है जिनके पास </w:t>
      </w:r>
      <w:r>
        <w:rPr>
          <w:b/>
          <w:lang w:val="hi_IN" w:bidi="hi_IN"/>
        </w:rPr>
        <w:t>विश्वास</w:t>
      </w:r>
      <w:r>
        <w:rPr>
          <w:lang w:val="hi_IN" w:bidi="hi_IN"/>
        </w:rPr>
        <w:t xml:space="preserve"> है। विश्वास का अर्थ है किसी पर भरोसा करना, यह यकीन और विश्वास करना कि वह जो कहता है वह सच है। यह विशेष विश्वास जिसके बारे में पौलुस बात करता है, वह तब है जब लोग यीशु पर विश्वास करते हैं। विश्वास के बारे में अधिक जानकारी के लिए, मुख्य शब्दावली को देखें। विश्वास के लिए उसी शब्द या वाक्यांश का उपयोग करें जो आपने पिछले भागों में उपयोग किया है।</w:t>
      </w:r>
    </w:p>
    <w:p>
      <w:pPr/>
      <w:r>
        <w:rPr>
          <w:lang w:val="hi_IN" w:bidi="hi_IN"/>
        </w:rPr>
      </w:r>
      <w:r>
        <w:rPr>
          <w:b/>
          <w:lang w:val="hi_IN" w:bidi="hi_IN"/>
        </w:rPr>
        <w:t>आत्मा</w:t>
      </w:r>
      <w:r>
        <w:rPr>
          <w:lang w:val="hi_IN" w:bidi="hi_IN"/>
        </w:rPr>
        <w:t xml:space="preserve"> इन लोगों की सहायता करता है कि वे उस समय की प्रतीक्षा करें जब परमेश्वर यह घोषणा करेगा कि वे विश्वासियों के धर्मी हैं। आत्मा, या पवित्र आत्मा, परमेश्वर का आत्मा है। पवित्र आत्मा केवल एक शक्ति नहीं है, बल्कि एक व्यक्ति भी है। आत्मा के बारे में अधिक जानकारी के लिए, मुख्य शब्दावली देखें। आत्मा के लिए उसी शब्द या वाक्यांश का उपयोग करें जिसका उपयोग आपने पिछले भागों में किया है।</w:t>
      </w:r>
    </w:p>
    <w:p>
      <w:pPr/>
      <w:r>
        <w:rPr>
          <w:lang w:val="hi_IN" w:bidi="hi_IN"/>
        </w:rPr>
      </w:r>
      <w:r>
        <w:rPr>
          <w:lang w:val="hi_IN" w:bidi="hi_IN"/>
        </w:rPr>
        <w:t xml:space="preserve">जो व्यक्ति </w:t>
      </w:r>
      <w:r>
        <w:rPr>
          <w:b/>
          <w:lang w:val="hi_IN" w:bidi="hi_IN"/>
        </w:rPr>
        <w:t>धर्मी</w:t>
      </w:r>
      <w:r>
        <w:rPr>
          <w:lang w:val="hi_IN" w:bidi="hi_IN"/>
        </w:rPr>
        <w:t xml:space="preserve"> है वह सही तरीके से व्यवहार करता है। परमेश्वर से अच्छा रिश्ता केवल एक धर्मी व्यक्ति रख सकता है। जब लोग यीशु पर भरोसा करते हैं, तो परमेश्वर यह घोषणा करता है कि वे लोग धर्मी हैं। एक दिन, परमेश्वर सभी लोगों का न्याय करेगा। जब परमेश्वर ऐसा करेगा, तो वह यह घोषणा करेगा कि विश्वासी धर्मी हैं, और वे सदा के लिए परमेश्वर के साथ रहेंगे। धार्मिकता के बारे में अधिक जानकारी के लिए मुख्य शब्दावली देखें। धर्मी के लिए वही शब्द या वाक्यांश इस्तेमाल करें, जो आपने पिछले भागों में इस्तेमाल किया है। </w:t>
      </w:r>
    </w:p>
    <w:p>
      <w:pPr/>
      <w:r>
        <w:rPr>
          <w:lang w:val="hi_IN" w:bidi="hi_IN"/>
        </w:rPr>
      </w:r>
      <w:r>
        <w:rPr>
          <w:lang w:val="hi_IN" w:bidi="hi_IN"/>
        </w:rPr>
        <w:t>विश्वासी उस दिन की आशा करते हैं जब परमेश्वर यह कार्य करेगा। यह आशा वह तरीका है जिससे विश्वासी पूरे भरोसे के साथ कुछ होने की उम्मीद करते हैं।</w:t>
      </w:r>
    </w:p>
    <w:p>
      <w:pPr/>
      <w:r>
        <w:rPr>
          <w:lang w:val="hi_IN" w:bidi="hi_IN"/>
        </w:rPr>
      </w:r>
      <w:r>
        <w:rPr>
          <w:lang w:val="hi_IN" w:bidi="hi_IN"/>
        </w:rPr>
        <w:t xml:space="preserve">यहाँ रुकें और समूह में चर्चा करें कि आप </w:t>
      </w:r>
      <w:r>
        <w:rPr>
          <w:b/>
          <w:lang w:val="hi_IN" w:bidi="hi_IN"/>
        </w:rPr>
        <w:t>आशा</w:t>
      </w:r>
      <w:r>
        <w:rPr>
          <w:lang w:val="hi_IN" w:bidi="hi_IN"/>
        </w:rPr>
        <w:t xml:space="preserve"> के लिए किस शब्द या वाक्यांश का उपयोग करेंगे। अधिक जानकारी के लिए मुख्य शब्दावली में आशा शब्द को देखें। यदि आपने पहले ही बाइबल की किसी अन्य पुस्तक में इस शब्द का अनुवाद किया है, तो उसी शब्द का प्रयोग करें जिसका प्रयोग आपने वहाँ किया है।</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ऑडियो को यहाँ रोकें।</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समूह के किसी अन्य सदस्य को भाग का अगला हिस्सा बताना चाहिए और रुक जाना चाहिए। ऐसा तब तक करें जब तक कि समूह ने पूरा भाग दोहरा न दिया हो। इस चरण में समूह के सदस्य एक-दूसरे की गलतियों को सुधार सकते हैं।</w:t>
      </w:r>
    </w:p>
    <w:p>
      <w:pPr/>
      <w:r>
        <w:rPr>
          <w:lang w:val="hi_IN" w:bidi="hi_IN"/>
        </w:rPr>
      </w:r>
      <w:r>
        <w:rPr>
          <w:lang w:val="hi_IN" w:bidi="hi_IN"/>
        </w:rPr>
        <w:t>इस ऑडियो को यहाँ रोकें।</w:t>
      </w:r>
    </w:p>
    <w:p>
      <w:pPr/>
      <w:r>
        <w:rPr>
          <w:lang w:val="hi_IN" w:bidi="hi_IN"/>
        </w:rPr>
      </w:r>
      <w:r>
        <w:rPr>
          <w:lang w:val="hi_IN" w:bidi="hi_IN"/>
        </w:rPr>
        <w:t xml:space="preserve">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प्रयोग कर सकता है। </w:t>
      </w:r>
    </w:p>
    <w:p>
      <w:pPr/>
      <w:r>
        <w:rPr>
          <w:lang w:val="hi_IN" w:bidi="hi_IN"/>
        </w:rPr>
      </w:r>
      <w:r>
        <w:rPr>
          <w:lang w:val="hi_IN" w:bidi="hi_IN"/>
        </w:rPr>
        <w:t>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w:t>
      </w:r>
    </w:p>
    <w:p>
      <w:pPr/>
      <w:r>
        <w:rPr>
          <w:lang w:val="hi_IN" w:bidi="hi_IN"/>
        </w:rPr>
      </w:r>
      <w:r>
        <w:rPr>
          <w:lang w:val="hi_IN" w:bidi="hi_IN"/>
        </w:rPr>
        <w:t>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गलातियों 5:7–12</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गलातियों 5:7–12 को सुनें और अपने मन में रखें।</w:t>
      </w:r>
    </w:p>
    <w:p>
      <w:pPr/>
      <w:r>
        <w:rPr>
          <w:lang w:val="hi_IN" w:bidi="hi_IN"/>
        </w:rPr>
      </w:r>
      <w:r>
        <w:rPr>
          <w:lang w:val="hi_IN" w:bidi="hi_IN"/>
        </w:rPr>
        <w:t>यदि सम्भव हो, तो गलातियों 5:7–12 का ऑडियो संस्करण तीन बार, तीन अलग-अलग अनुवादों में सुनें।</w:t>
      </w:r>
    </w:p>
    <w:p>
      <w:pPr/>
      <w:r>
        <w:rPr>
          <w:lang w:val="hi_IN" w:bidi="hi_IN"/>
        </w:rPr>
      </w:r>
      <w:r>
        <w:rPr>
          <w:lang w:val="hi_IN" w:bidi="hi_IN"/>
        </w:rPr>
        <w:t>इस ऑडियो को यहाँ रोकें।</w:t>
      </w:r>
    </w:p>
    <w:p>
      <w:pPr/>
      <w:r>
        <w:rPr>
          <w:lang w:val="hi_IN" w:bidi="hi_IN"/>
        </w:rPr>
      </w:r>
      <w:r>
        <w:rPr>
          <w:lang w:val="hi_IN" w:bidi="hi_IN"/>
        </w:rPr>
        <w:t>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यीशु या पवित्र आत्मा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गलातियों 5:7–12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पौलुस ने अभी-अभी यह घोषणा की है कि खतना विश्वासियों को लाभ नहीं पहुँचाता है। इसलिए अब, पौलुस चेतावनी देता है कि जो लोग खतना आवश्यक कहते हैं वे खतरनाक हैं। पौलुस यह भी कहता है कि परमेश्वर उन लोगों का न्याय करेगा। पौलुस इस बात पर ज़ोर देता है कि पौलुस निश्चित रूप से खतना नहीं सिखाता और पौलुस उन लोगों की निंदा करता है जो ऐसा करते हैं।</w:t>
      </w:r>
    </w:p>
    <w:p>
      <w:pPr/>
      <w:r>
        <w:rPr>
          <w:lang w:val="hi_IN" w:bidi="hi_IN"/>
        </w:rPr>
      </w:r>
      <w:r>
        <w:rPr>
          <w:lang w:val="hi_IN" w:bidi="hi_IN"/>
        </w:rPr>
        <w:t>इस भाग में, पौलुस फिर से इस बारे में बात करता है कि जब पौलुस गलातियों के साथ था, तब गलाती विश्वासियों ने कैसा व्यवहार किया था। पौलुस ने देखा था कि गलाती विश्वासियों के रूप में कितनी अच्छी तरह से जीवन जीते थे। पौलुस गलाती विश्वासियों के जीवन के तरीके की तुलना एक दौड़ दौड़ने वाले धावक से करता है। उस समय, लोग पुरुषों को आपस में प्रतियोगिता करते हुए देखने के लिए इकट्ठे होते थे कि कौन सबसे तेज़ या सबसे लंबे समय तक दौड़ सकता है। लोग विजेता को पुरस्कार देते थे, इसलिए दौड़ने वाले उस पुरस्कार को पाने के लिए अपनी क्षमता के अनुसार दौड़ते हैं। जैसे एक धावक अपनी दौड़ अच्छी तरह से दौड़ा, वैसे ही विश्वासी अच्छे और सही तरीके से जीवन जीते थे। हालाँकि, अब किसी ने गलातियों को रोकने की कोशिश की है ताकि गलाती अब सच्चे सुसमाचार का पालन न करें। यह वह सुसमाचार है जो पौलुस ने गलातियों को सिखाया था। सच्चा सुसमाचार यह है कि परमेश्वर लोगों को विश्वास के द्वारा धर्मी ठहराता है, न कि खतना या व्यवस्था से।</w:t>
      </w:r>
    </w:p>
    <w:p>
      <w:pPr/>
      <w:r>
        <w:rPr>
          <w:lang w:val="hi_IN" w:bidi="hi_IN"/>
        </w:rPr>
      </w:r>
      <w:r>
        <w:rPr>
          <w:lang w:val="hi_IN" w:bidi="hi_IN"/>
        </w:rPr>
        <w:t>यहाँ रुकें और समूह में इस प्रश्न पर चर्चा करें: किसी ऐसे समर्पित धावक का वर्णन करें जिसे आप जानते हैं या जो आपकी संस्कृति में प्रसिद्ध है। इस धावक ने अपने खेल की तैयारी और प्रशिक्षण लेने के लिए क्या किया? जब इस खिलाड़ी ने खेल खेला या अपनी दौड़ दौड़ी, तो उन्होंने कैसा व्यवहार किया? इस ऑडियो को यहाँ रोकें।</w:t>
      </w:r>
    </w:p>
    <w:p>
      <w:pPr/>
      <w:r>
        <w:rPr>
          <w:lang w:val="hi_IN" w:bidi="hi_IN"/>
        </w:rPr>
      </w:r>
      <w:r>
        <w:rPr>
          <w:lang w:val="hi_IN" w:bidi="hi_IN"/>
        </w:rPr>
        <w:t>जब झूठे शिक्षक कहते हैं कि विश्वासियों को खतना स्वीकार कर लेना चाहिए और व्यवस्था का पालन करना चाहिए, तो वे विश्वासियों को अच्छी तरह से जीने से रोक देते हैं। झूठे शिक्षकों की शिक्षा परमेश्वर की ओर से नहीं आती है। परमेश्वर वह है जो लोगों को अपनी प्रजा होने और अपनी इच्छा को पूरा करने के लिए बुलाता है या आमंत्रित करता है। परमेश्वर ने नहीं कहा कि विश्वासियों को खतना स्वीकार करना चाहिए। इसलिए झूठे शिक्षक कुछ ऐसा सिखाते हैं जो सच नहीं है।</w:t>
      </w:r>
    </w:p>
    <w:p>
      <w:pPr/>
      <w:r>
        <w:rPr>
          <w:lang w:val="hi_IN" w:bidi="hi_IN"/>
        </w:rPr>
      </w:r>
      <w:r>
        <w:rPr>
          <w:lang w:val="hi_IN" w:bidi="hi_IN"/>
        </w:rPr>
        <w:t>फिर पौलुस यह दिखाने के लिए एक कहावत या बुद्धिमत्ता के वाक्यांश को उद्धृत करता है कि झूठे शिक्षकों की शिक्षा कितनी खतरनाक है। पौलुस इस शिक्षा की तुलना खमीर से करता है। खमीर एक ऐसी सामग्री है जिसके कारण आटा फूलता है और नरम रोटी बनती है। रोटी के आटे की एक बड़ी मात्रा को बढ़ने के लिए लोगों को केवल थोड़ी मात्रा में खमीर मिलाने की आवश्यकता है। पौलुस के समय में, लोग अक्सर बुरी सोच और आचरण की तुलना खमीर से करते थे। जैसे खमीर की थोड़ी सी मात्रा रोटी को बड़े पैमाने पर प्रभावित करती है, वैसे ही झूठी शिक्षा की एक छोटी मात्रा भी गलातिया के सभी विश्वासियों को प्रभावित करेगी और उन विश्वासियों को हानि पहुँचाएगी।</w:t>
      </w:r>
    </w:p>
    <w:p>
      <w:pPr/>
      <w:r>
        <w:rPr>
          <w:lang w:val="hi_IN" w:bidi="hi_IN"/>
        </w:rPr>
      </w:r>
      <w:r>
        <w:rPr>
          <w:lang w:val="hi_IN" w:bidi="hi_IN"/>
        </w:rPr>
        <w:t>यहाँ रुकें और खमीर वाली रोटी की तस्वीर देखें। आपकी संस्कृति या आपके आसपास की संस्कृतियों में लोग रोटी कैसे बनाते हैं? ऐसी कौन-सी सामग्रियां हैं जिन्हें आप भोजन में मिलाते हैं और वे भोजन को बदल देती हैं, भले ही आप उन्हें थोड़ी ही मात्रा में मिलाएं? इस ऑडियो को यहाँ रोकें।</w:t>
      </w:r>
    </w:p>
    <w:p>
      <w:pPr/>
      <w:r>
        <w:rPr>
          <w:lang w:val="hi_IN" w:bidi="hi_IN"/>
        </w:rPr>
      </w:r>
      <w:r>
        <w:rPr>
          <w:lang w:val="hi_IN" w:bidi="hi_IN"/>
        </w:rPr>
        <w:t>यहाँ रुकें और समूह में इस प्रश्न पर चर्चा करें: आपकी संस्कृति में, ऐसी कौन-सी कहावतें या लोकोक्तियाँ हैं जिन्हें लोग सच मानते हैं? लोग इन बातों को कैसे साझा करते हैं? लोग ऐसा क्यों करते हैं? इस ऑडियो को यहाँ रोकें।</w:t>
      </w:r>
    </w:p>
    <w:p>
      <w:pPr/>
      <w:r>
        <w:rPr>
          <w:lang w:val="hi_IN" w:bidi="hi_IN"/>
        </w:rPr>
      </w:r>
      <w:r>
        <w:rPr>
          <w:lang w:val="hi_IN" w:bidi="hi_IN"/>
        </w:rPr>
        <w:t>झूठे शिक्षकों की बातों के बावजूद, पौलुस को विश्वास है कि गलाती फिर से सत्य का पालन करेंगे। प्रभु पौलुस को इस तरह आत्मविश्वासी महसूस कराता है। पौलुस को यह भी विश्वास है कि परमेश्वर झूठे शिक्षकों के समूह में से किसी भी व्यक्ति को दण्ड देगा जो गलातियों को परेशान करता है। ये झूठे शिक्षक गलाती के विश्वासियों को परेशान करते हैं जब वे ऐसी बातें सिखाते हैं जो सच नहीं हैं। इससे कोई फर्क नहीं पड़ता कि झूठे शिक्षक कौन हैं। परमेश्वर निश्चित रूप से इन शिक्षकों को दंड देगा।</w:t>
      </w:r>
    </w:p>
    <w:p>
      <w:pPr/>
      <w:r>
        <w:rPr>
          <w:lang w:val="hi_IN" w:bidi="hi_IN"/>
        </w:rPr>
      </w:r>
      <w:r>
        <w:rPr>
          <w:lang w:val="hi_IN" w:bidi="hi_IN"/>
        </w:rPr>
        <w:t>फिर पौलुस किसी ऐसी बात को संबोधित करता है जो लोगों ने पौलुस के बारे में कही है। अन्य पत्रों में, पौलुस ने कहा है कि पौलुस उन लोगों की तरह जीने की कोशिश करता है जिनके साथ पौलुस सुसमाचार साझा करना चाहता है। पौलुस ऐसा इसलिए करता है ताकि अन्य लोगों के समूहों को पौलुस की बात बेहतर सुनने और पौलुस क्या कहता है, इसे बेहतर ढंग से समझने में मदद मिल सके। जब पौलुस यहूदियों के साथ होता है, तो पौलुस कुछ यहूदी परंपराएँ करता है। इसी कारण शायद किसी ने कहा कि पौलुस अभी भी खतना प्रचार करता है, या यह कि पौलुस यह सिखाता है कि किसी व्यक्ति को खतना स्वीकार करना चाहिए ताकि परमेश्वर उस व्यक्ति को धर्मी ठहराए। उन लोगों ने संभवतः कहा कि पौलुस सुसंगत रीति से व्यवहार नहीं करता है।</w:t>
      </w:r>
    </w:p>
    <w:p>
      <w:pPr/>
      <w:r>
        <w:rPr>
          <w:lang w:val="hi_IN" w:bidi="hi_IN"/>
        </w:rPr>
      </w:r>
      <w:r>
        <w:rPr>
          <w:lang w:val="hi_IN" w:bidi="hi_IN"/>
        </w:rPr>
        <w:t>यहाँ रुकें और समूह में इस प्रश्न पर चर्चा करें: आपकी संस्कृति में, लोग ऐसे शिक्षक के बारे में क्या सोचते हैं जो सुसंगत रीति से व्यवहार करता है? लोग उस शिक्षक के बारे में क्या सोचते हैं जो असंगत तरीके से व्यवहार करता है? इस ऑडियो को यहाँ रोकें।</w:t>
      </w:r>
    </w:p>
    <w:p>
      <w:pPr/>
      <w:r>
        <w:rPr>
          <w:lang w:val="hi_IN" w:bidi="hi_IN"/>
        </w:rPr>
      </w:r>
      <w:r>
        <w:rPr>
          <w:lang w:val="hi_IN" w:bidi="hi_IN"/>
        </w:rPr>
        <w:t>हालाँकि, पौलुस कहता है कि ये बातें जो लोग पौलुस के बारे में कहते हैं सच नहीं हैं। हालांकि पौलुस सभी तरह के लोगों के साथ घुल-मिल जाता है, फिर भी वह गलत काम नहीं करता और न ही झूठी बातें सिखाता है। पौलुस प्रमाण देता है कि पौलुस इस तरह से नहीं सिखाता है। यदि यह सत्य होता कि पौलुस कहता है कि विश्वासियों को खतना करवाना आवश्यक है, तो लोग पौलुस का सताव नहीं करते। लोग, विशेष रूप से यहूदी, पौलुस क्रूस के बारे में जो सिखाता है, उसके कारण पौलुस को सताते हैं। पौलुस बताता है कि परमेश्वर विश्वास के माध्यम से लोगों को धर्मी ठहराता क्योंकि मसीह क्रूस पर मरे थे। पौलुस बताते हैं कि कैसे परमेश्वर विश्वास के ज़रिए लोगों को धर्मी ठहराते हैं, । यह उस तरीके से अलग है जिससे यहूदी उम्मीद करते थे कि परमेश्वर लोगों को धर्मी ठहराएगा। यहूदियों ने सोचा था कि जिस तरह से लोग व्यवस्था का पालन करते हैं, जिसमें लोगों का खतना कराना भी शामिल है, उसके कारण परमेश्वर लोगों को धर्मी ठहराएगा।</w:t>
      </w:r>
    </w:p>
    <w:p>
      <w:pPr/>
      <w:r>
        <w:rPr>
          <w:lang w:val="hi_IN" w:bidi="hi_IN"/>
        </w:rPr>
      </w:r>
      <w:r>
        <w:rPr>
          <w:lang w:val="hi_IN" w:bidi="hi_IN"/>
        </w:rPr>
        <w:t>यदि पौलुस खतना सिखाता है, तो इसका अर्थ यह होगा कि पौलुस यह सिखाता है कि व्यवस्था आवश्यक है और व्यवस्था को परमेश्वर ने लोगों को बचाने के लिए बनाया है। फिर क्रूस पर मसीह की मृत्यु के बारे में पौलुस की शिक्षा यहूदियों के लिए अब और कोई परेशानी पैदा नहीं करेगी। लेकिन, क्योंकि पौलुस की शिक्षा अभी भी परेशानी पैदा करती है, इसलिए यह सच नहीं है कि पौलुस सिखाता है कि खतना आवश्यक है।</w:t>
      </w:r>
    </w:p>
    <w:p>
      <w:pPr/>
      <w:r>
        <w:rPr>
          <w:lang w:val="hi_IN" w:bidi="hi_IN"/>
        </w:rPr>
      </w:r>
      <w:r>
        <w:rPr>
          <w:lang w:val="hi_IN" w:bidi="hi_IN"/>
        </w:rPr>
        <w:t>फिर पौलुस झूठे शिक्षकों की मजबूत और आश्चर्यजनक तरीके से निंदा करता है। पौलुस चाहता है कि जो लोग कलीसिया में अशांति फैलाते या परेशान करते हैं, वे स्वयं को नपुंसक बना लें या अपना बधियाकरण कर लें। पौलुस इन लोगों से निराश है। जब पौलुस यह कहता है तो वह इन लोगों को शर्मिंदा करता है। पौलुस इन लोगों के संदेश का भी मज़ाक उड़ाता है। कुछ लोग सोचते हैं कि पौलुस उन अन्य धर्मों का उल्लेख करते हैं जिनके सदस्यों ने स्वयं को बधिया कर लिया था। पौलुस यह संकेत दे सकता है कि इन मूर्तिपूजक धर्मों की तरह खतना भी किसी को परमेश्वर के करीब नहीं लाता है।</w:t>
      </w:r>
    </w:p>
    <w:p>
      <w:pPr/>
      <w:r>
        <w:rPr>
          <w:lang w:val="hi_IN" w:bidi="hi_IN"/>
        </w:rPr>
      </w:r>
      <w:r>
        <w:rPr>
          <w:lang w:val="hi_IN" w:bidi="hi_IN"/>
        </w:rPr>
        <w:t>यहाँ रुकें और समूह में इस प्रश्न पर चर्चा करें: उस समय की कोई कहानी बताइए जब आपके समुदाय के किसी समूह ने बुरे तरीके से व्यवहार किया हो और दूसरों को भी इसी बुरे तरीके से व्यवहार करने के लिए कहा। जब उस समूह की बात नहीं सुनने वाले लोग उस समूह के बारे में बात करते थे, तो उन लोगों ने कैसे दिखाया कि वे उस समूह से नाराज़ हैं? उन लोगों ने उस समूह के लोगों को शर्मिंदा कैसे किया या उनकी आलोचना कैसे की?</w:t>
      </w:r>
      <w:r>
        <w:rPr>
          <w:lang w:val="hi_IN" w:bidi="hi_IN"/>
        </w:rPr>
      </w:r>
    </w:p>
    <w:p>
      <w:pPr>
        <w:pStyle w:val="Heading3"/>
      </w:pPr>
      <w:r>
        <w:rPr>
          <w:lang w:val="hi_IN" w:bidi="hi_IN"/>
        </w:rPr>
        <w:t>घटनाओं को समझाना</w:t>
      </w:r>
    </w:p>
    <w:p>
      <w:pPr/>
      <w:r>
        <w:rPr>
          <w:lang w:val="hi_IN" w:bidi="hi_IN"/>
        </w:rPr>
      </w:r>
      <w:r>
        <w:rPr>
          <w:lang w:val="hi_IN" w:bidi="hi_IN"/>
        </w:rPr>
        <w:t>गलातियों 5:7–12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हिस्सों, पात्रों और परिवेश को परिभाषित करेगा। फिर समूह इस भाग को अपने मन में समझने की कोशिश करेगा।</w:t>
      </w:r>
    </w:p>
    <w:p>
      <w:pPr/>
      <w:r>
        <w:rPr>
          <w:lang w:val="hi_IN" w:bidi="hi_IN"/>
        </w:rPr>
      </w:r>
      <w:r>
        <w:rPr>
          <w:lang w:val="hi_IN" w:bidi="hi_IN"/>
        </w:rPr>
        <w:t>इस भाग में दो हिस्से हैं।</w:t>
      </w:r>
    </w:p>
    <w:p>
      <w:pPr/>
      <w:r>
        <w:rPr>
          <w:lang w:val="hi_IN" w:bidi="hi_IN"/>
        </w:rPr>
      </w:r>
      <w:r>
        <w:rPr>
          <w:b/>
          <w:lang w:val="hi_IN" w:bidi="hi_IN"/>
        </w:rPr>
        <w:t>पहले भाग में:</w:t>
      </w:r>
      <w:r>
        <w:rPr>
          <w:lang w:val="hi_IN" w:bidi="hi_IN"/>
        </w:rPr>
        <w:t xml:space="preserve"> पौलुस चेतावनी देता है कि जो लोग खतना आवश्यक होने पर ज़ोर देते हैं, वे खतरनाक हैं, परन्तु परमेश्वर उन लोगों का न्याय करेगा।</w:t>
      </w:r>
    </w:p>
    <w:p>
      <w:pPr/>
      <w:r>
        <w:rPr>
          <w:lang w:val="hi_IN" w:bidi="hi_IN"/>
        </w:rPr>
      </w:r>
      <w:r>
        <w:rPr>
          <w:b/>
          <w:lang w:val="hi_IN" w:bidi="hi_IN"/>
        </w:rPr>
        <w:t>दूसरे भाग में:</w:t>
      </w:r>
      <w:r>
        <w:rPr>
          <w:lang w:val="hi_IN" w:bidi="hi_IN"/>
        </w:rPr>
        <w:t xml:space="preserve"> पौलुस इस बात पर ज़ोर देता है कि पौलुस निश्चित रूप से खतना नहीं सिखाता और पौलुस उन लोगों की निंदा करता है जो ये बातें सिखाते हैं।</w:t>
      </w:r>
    </w:p>
    <w:p>
      <w:pPr/>
      <w:r>
        <w:rPr>
          <w:lang w:val="hi_IN" w:bidi="hi_IN"/>
        </w:rPr>
      </w:r>
      <w:r>
        <w:rPr>
          <w:lang w:val="hi_IN" w:bidi="hi_IN"/>
        </w:rPr>
        <w:t>इस भाग के पात्र हैं:</w:t>
      </w:r>
    </w:p>
    <w:p>
      <w:pPr>
        <w:pStyle w:val="ListBullet"/>
        <w:spacing w:line="240" w:lineRule="auto"/>
        <w:ind w:left="720"/>
      </w:pPr>
      <w:r>
        <w:rPr>
          <w:lang w:val="hi_IN" w:bidi="hi_IN"/>
        </w:rPr>
      </w:r>
      <w:r>
        <w:rPr>
          <w:lang w:val="hi_IN" w:bidi="hi_IN"/>
        </w:rPr>
        <w:t>पौलुस</w:t>
      </w:r>
    </w:p>
    <w:p>
      <w:pPr>
        <w:pStyle w:val="ListBullet"/>
        <w:spacing w:line="240" w:lineRule="auto"/>
        <w:ind w:left="720"/>
      </w:pPr>
      <w:r>
        <w:rPr>
          <w:lang w:val="hi_IN" w:bidi="hi_IN"/>
        </w:rPr>
      </w:r>
      <w:r>
        <w:rPr>
          <w:lang w:val="hi_IN" w:bidi="hi_IN"/>
        </w:rPr>
        <w:t>गलाती विश्वासी</w:t>
      </w:r>
    </w:p>
    <w:p>
      <w:pPr>
        <w:pStyle w:val="ListBullet"/>
        <w:spacing w:line="240" w:lineRule="auto"/>
        <w:ind w:left="720"/>
      </w:pPr>
      <w:r>
        <w:rPr>
          <w:lang w:val="hi_IN" w:bidi="hi_IN"/>
        </w:rPr>
      </w:r>
      <w:r>
        <w:rPr>
          <w:lang w:val="hi_IN" w:bidi="hi_IN"/>
        </w:rPr>
        <w:t>झूठे शिक्षक</w:t>
      </w:r>
    </w:p>
    <w:p>
      <w:pPr>
        <w:pStyle w:val="ListBullet"/>
        <w:spacing w:line="240" w:lineRule="auto"/>
        <w:ind w:left="720"/>
      </w:pPr>
      <w:r>
        <w:rPr>
          <w:lang w:val="hi_IN" w:bidi="hi_IN"/>
        </w:rPr>
      </w:r>
      <w:r>
        <w:rPr>
          <w:lang w:val="hi_IN" w:bidi="hi_IN"/>
        </w:rPr>
        <w:t>परमेश्वर, जिसने विश्वासियों को बुलाया</w:t>
      </w:r>
    </w:p>
    <w:p>
      <w:pPr>
        <w:pStyle w:val="ListBullet"/>
        <w:spacing w:line="240" w:lineRule="auto"/>
        <w:ind w:left="720"/>
      </w:pPr>
      <w:r>
        <w:rPr>
          <w:lang w:val="hi_IN" w:bidi="hi_IN"/>
        </w:rPr>
      </w:r>
      <w:r>
        <w:rPr>
          <w:lang w:val="hi_IN" w:bidi="hi_IN"/>
        </w:rPr>
        <w:t xml:space="preserve">प्रभु यीशु </w:t>
      </w:r>
    </w:p>
    <w:p>
      <w:pPr>
        <w:pStyle w:val="ListBullet"/>
        <w:spacing w:line="240" w:lineRule="auto"/>
        <w:ind w:left="720"/>
      </w:pPr>
      <w:r>
        <w:rPr>
          <w:lang w:val="hi_IN" w:bidi="hi_IN"/>
        </w:rPr>
      </w:r>
      <w:r>
        <w:rPr>
          <w:lang w:val="hi_IN" w:bidi="hi_IN"/>
        </w:rPr>
        <w:t>और वे लोग जो पौलुस को सताते हैं</w:t>
      </w:r>
    </w:p>
    <w:p>
      <w:pPr/>
      <w:r>
        <w:rPr>
          <w:lang w:val="hi_IN" w:bidi="hi_IN"/>
        </w:rPr>
      </w:r>
      <w:r>
        <w:rPr>
          <w:lang w:val="hi_IN" w:bidi="hi_IN"/>
        </w:rPr>
        <w:t>समूह में, भाग के परिवेश के इन हिस्सों पर ध्यान दें:</w:t>
      </w:r>
    </w:p>
    <w:p>
      <w:pPr/>
      <w:r>
        <w:rPr>
          <w:lang w:val="hi_IN" w:bidi="hi_IN"/>
        </w:rPr>
      </w:r>
      <w:r>
        <w:rPr>
          <w:lang w:val="hi_IN" w:bidi="hi_IN"/>
        </w:rPr>
        <w:t>याद रखें कि पौलुस ने अभी-अभी उन विश्वासियों से बात की है जो खतना स्वीकार करना चाहते थे। ये विश्वासी यह भी मानते थे कि जिस तरह से इन विश्वासियों द्वारा व्यवस्था का पालन किया जाएगा, उसके कारण परमेश्वर उन्हें धर्मी ठहराएगा। यह पौलुस के लिए आश्चर्यजनक है क्योंकि यह उस तरीके से अलग है जिस तरह से पौलुस ने अतीत में गलातियों को व्यवहार करते देखा था। पौलुस इस भाग के पहले भाग की शुरुआत विश्वासियों द्वारा अच्छी तरह से जीने के तरीके की तुलना एक धावक द्वारा अच्छी तरह से दौड़ दौड़ने के तरीके से करता है। फिर पौलुस पूछता है कि कौन विश्वासियों को बाधित करता है या उन्हें रोक देता है ताकि विश्वासी अब सत्य का पालन न करें। पौलुस यह प्रश्न गलातियों को डाँटने के लिए पूछता है। पौलुस और गलाती जानते हैं कि झूठे शिक्षकों ने विश्वासियों को सत्य का पालन करने से रोक दिया है। लेकिन पौलुस चाहता है कि गलाती इस पर ध्यान दें और वास्तव में समझें कि झूठे शिक्षक क्या कर रहे हैं। जब ये झूठे शिक्षक गलातियों से खतना स्वीकार करने के लिए कहते हैं, तो ये शिक्षक गलातियों को सुसमाचार की सच्चाई का अब और पालन न करने के लिए मनाने या समझाने का प्रयास करते हैं!</w:t>
      </w:r>
    </w:p>
    <w:p>
      <w:pPr/>
      <w:r>
        <w:rPr>
          <w:lang w:val="hi_IN" w:bidi="hi_IN"/>
        </w:rPr>
      </w:r>
      <w:r>
        <w:rPr>
          <w:lang w:val="hi_IN" w:bidi="hi_IN"/>
        </w:rPr>
        <w:t>पौलुस अपने स्वयं के प्रश्न का उत्तर तब देता है जब वह कहता है कि परमेश्वर ने झूठे शिक्षकों को इस तरह खतना के बारे में सिखाने के लिए नहीं कहा था। चूँकि परमेश्वर ने शिक्षकों से यह सिखाने के लिए नहीं कहा था, इसलिए यह शिक्षा गलत और बुरी है। पौलुस दिखाता है कि जो व्यक्ति सिखाता है वह महत्वपूर्ण नहीं है। महत्त्वपूर्ण बात यह है कि क्या परमेश्वर ने उस व्यक्ति को सिखाने के लिए कहा था।</w:t>
      </w:r>
    </w:p>
    <w:p>
      <w:pPr/>
      <w:r>
        <w:rPr>
          <w:lang w:val="hi_IN" w:bidi="hi_IN"/>
        </w:rPr>
      </w:r>
      <w:r>
        <w:rPr>
          <w:lang w:val="hi_IN" w:bidi="hi_IN"/>
        </w:rPr>
        <w:t>फिर पौलुस यह दिखाने के लिए एक कहावत या बुद्धिमानी की बात को उद्धृत करता है कि यह शिक्षा कितनी खतरनाक है। लोग शायद इस कहावत से परिचित रहे होंगे, इसलिए पौलुस यह नहीं कहता कि पौलुस किसी बात को उद्धृत करने वाला है। पौलुस यह भी नहीं समझाता कि बुद्धिमानी भरी कहावत झूठी शिक्षा से कैसे संबंधित है। इस कहावत का अर्थ है कि छोटी चीजें भी लोगों को महत्वपूर्ण तरीके से प्रभावित कर सकती हैं। खमीर झूठी शिक्षाओं का प्रतिनिधित्व करता है। आटा विश्वासियों के पूरे समूह का प्रतिनिधित्व करता है। यहाँ तक कि एक छोटी सी झूठी शिक्षा भी पूरे समूह में फैल जाएगी और समस्याएँ पैदा करेगी।</w:t>
      </w:r>
    </w:p>
    <w:p>
      <w:pPr/>
      <w:r>
        <w:rPr>
          <w:lang w:val="hi_IN" w:bidi="hi_IN"/>
        </w:rPr>
      </w:r>
      <w:r>
        <w:rPr>
          <w:lang w:val="hi_IN" w:bidi="hi_IN"/>
        </w:rPr>
        <w:t>यहाँ रुकें और समूह में इस प्रश्न पर चर्चा करें: उस समय की कोई कहानी बताइए जब आपके समुदाय के किसी व्यक्ति ने नए तरीके से कुछ किया था, जैसे कि नए या आसान तरीके से भोजन बनाना, और फिर अन्य लोगों ने भी वही काम करना शुरू कर दिया था। आप इस बारे में कैसे बात करेंगे कि पहले व्यक्ति के जीने के तरीके का अन्य लोगों पर कैसे प्रसार हुआ या उसने उन्हें कैसे प्रभावित किया? इस ऑडियो को यहाँ रोकें।</w:t>
      </w:r>
    </w:p>
    <w:p>
      <w:pPr/>
      <w:r>
        <w:rPr>
          <w:lang w:val="hi_IN" w:bidi="hi_IN"/>
        </w:rPr>
      </w:r>
      <w:r>
        <w:rPr>
          <w:lang w:val="hi_IN" w:bidi="hi_IN"/>
        </w:rPr>
        <w:t>यहाँ रुकें और समूह में इस प्रश्न पर चर्चा करें: आपकी भाषा में, जब आप किसी बुद्धिमानी भरी कहावत का उद्धरण देते हैं, तो लोगों को कैसे पता चलता है कि आप कोई उद्धरण दे रहे हैं? आपको कब यह बताने की ज़रूरत होती है कि आप कोई बुद्धिमानी भरी बात या कहावत कहने जा रहे हैं, और कब लोग सिर्फ़ उस बात को सुनकर ही समझ जाएँगे? ऐसे कौन से मौके होते हैं जब आप किसी कहावत को समझाना चुनते हैं, और ऐसे कौन से मौके होते हैं जब आप उसे नहीं समझाते? चर्चा करें कि पौलुस यहाँ जो बुद्धिमानी की कहावत कहता है, उसका अनुवाद आप कैसे करना चाहते हैं। इस ऑडियो को यहाँ रोकें।</w:t>
      </w:r>
    </w:p>
    <w:p>
      <w:pPr/>
      <w:r>
        <w:rPr>
          <w:lang w:val="hi_IN" w:bidi="hi_IN"/>
        </w:rPr>
      </w:r>
      <w:r>
        <w:rPr>
          <w:lang w:val="hi_IN" w:bidi="hi_IN"/>
        </w:rPr>
        <w:t>फिर पौलुस घोषणा करता है कि प्रभु पौलुस को दो बातों के बारे में आश्वस्त करता है। पौलुस का अर्थ प्रभु यीशु है। सबसे पहले, पौलुस को विश्वास है कि गलातियों का वही दृष्टिकोण होगा जैसा पौलुस का है। पौलुस गलातियों को अच्छी तरह से जानता है, और पौलुस को विश्वास है कि जब गलाती यह पत्र सुनेंगे, तो गलाती इस बात से सहमत होंगे कि खतना खतरनाक है। पौलुस यह याद दिलाने के लिए भी यह कहता है कि गलातियों को सही तरीके से व्यवहार करना चाहिए।</w:t>
      </w:r>
    </w:p>
    <w:p>
      <w:pPr/>
      <w:r>
        <w:rPr>
          <w:lang w:val="hi_IN" w:bidi="hi_IN"/>
        </w:rPr>
      </w:r>
      <w:r>
        <w:rPr>
          <w:lang w:val="hi_IN" w:bidi="hi_IN"/>
        </w:rPr>
        <w:t>यहाँ रुकें और समूह में इस प्रश्न पर चर्चा करें: आपकी भाषा में, आप किसी को कैसे याद दिलाएँगे कि वह व्यवहार करने का सही तरीका जानता है और उसे उसी तरह से व्यवहार करना चाहिए? इस ऑडियो को यहाँ रोकें।</w:t>
      </w:r>
    </w:p>
    <w:p>
      <w:pPr/>
      <w:r>
        <w:rPr>
          <w:lang w:val="hi_IN" w:bidi="hi_IN"/>
        </w:rPr>
      </w:r>
      <w:r>
        <w:rPr>
          <w:lang w:val="hi_IN" w:bidi="hi_IN"/>
        </w:rPr>
        <w:t>पौलुस को यह भी विश्वास है कि परमेश्वर किसी भी व्यक्ति को दण्ड देगा जो झूठी बातें सिखाने के कारण परेशानी पैदा करता है। यह एक चेतावनी है। परमेश्वर निश्चित रूप से इस प्रकार के व्यक्ति का न्याय करेगा और उसे दोषी ठहराएगा।</w:t>
      </w:r>
    </w:p>
    <w:p>
      <w:pPr/>
      <w:r>
        <w:rPr>
          <w:lang w:val="hi_IN" w:bidi="hi_IN"/>
        </w:rPr>
      </w:r>
      <w:r>
        <w:rPr>
          <w:lang w:val="hi_IN" w:bidi="hi_IN"/>
        </w:rPr>
        <w:t>दूसरे भाग में, पौलुस दिखाता है कि पौलुस उस लोगों का हिस्सा नहीं है। पौलुस एक ऐसा प्रश्न पूछता है जिसका उत्तर वह किसी से देने की उम्मीद नहीं करता है। यदि पौलुस सिखाता है कि विश्वासियों को खतना की आवश्यकता है, जैसा कि कुछ लोग दावा करते हैं, तो लोग अभी भी पौलुस को सताते क्यों हैं? पौलुस यह प्रश्न यह साबित करने के लिए पूछता है कि पौलुस यह प्रचार नहीं करता है कि विश्वासियों को खतना की आवश्यकता है। यदि पौलुस यह सिखाता कि विश्वासियों को खतना की आवश्यकता है, तो लोग पौलुस को नहीं सताते। लेकिन क्योंकि लोग अभी भी पौलुस को सताते हैं, इसलिए गलातियों को पता होना चाहिए कि पौलुस यह नहीं सिखाता कि विश्वासियों को खतना की आवश्यकता है।</w:t>
      </w:r>
    </w:p>
    <w:p>
      <w:pPr/>
      <w:r>
        <w:rPr>
          <w:lang w:val="hi_IN" w:bidi="hi_IN"/>
        </w:rPr>
      </w:r>
      <w:r>
        <w:rPr>
          <w:lang w:val="hi_IN" w:bidi="hi_IN"/>
        </w:rPr>
        <w:t>यदि पौलुस यह सिखाता कि विश्वासियों को खतना की आवश्यकता है, और इसलिए व्यवस्था की भी आवश्यकता है, तो यहूदी लोग क्रूस के बारे में इतने क्रोधित नहीं होते। क्रूस सुसमाचार संदेश का प्रतिनिधित्व करता है। यह संदेश यह है कि परमेश्वर लोगों को बचाता है क्योंकि वे लोग मानते हैं कि मसीह उनके पापों के लिए क्रूस पर मरा। क्योंकि इस सच्चे सुसमाचार में खतना शामिल नहीं है, इसलिए यह यहूदियों के लिए अपमानजनक है। मूल भाषा में, पौलुस क्रूस के संदेश को ठोकर का कारण कहता है। ठोकर लगाने का कारण विशेष भाषा है। जिस प्रकार कोई व्यक्ति ज़मीन पर पड़े पत्थर के कारण ठोकर खाकर गिर सकता है, उसी प्रकार पौलुस कहता है कि क्रूस के संदेश को यहूदी लोग ना पसंद करते हैं और वे गुस्सा करते है, और इसलिए परमेश्वर की सच्ची योजना को अस्वीकार कर देते हैं।</w:t>
      </w:r>
    </w:p>
    <w:p>
      <w:pPr/>
      <w:r>
        <w:rPr>
          <w:lang w:val="hi_IN" w:bidi="hi_IN"/>
        </w:rPr>
      </w:r>
      <w:r>
        <w:rPr>
          <w:lang w:val="hi_IN" w:bidi="hi_IN"/>
        </w:rPr>
        <w:t>यहाँ रुकें और समूह में इस प्रश्न पर चर्चा करें: पौलुस सुसमाचार संदेश या सुसमाचार संदेश की पूरी कहानी और उस के अर्थ का प्रतिनिधित्व करने के लिए एक शब्द, क्रूस, का उपयोग करता है। आपकी भाषा में, ऐसा कब होता है जब आप किसी विचार का प्रतिनिधित्व करने के लिए किसी वस्तु का उपयोग करते हैं। चर्चा करें कि क्या आप क्रूस का उपयोग उसी तरह करना चाहते हैं जैसे पौलुस करता है, या आप वर्णन करेंगे कि क्रूस किसका प्रतिनिधित्व करता है। इस ऑडियो को यहाँ रोकें।</w:t>
      </w:r>
    </w:p>
    <w:p>
      <w:pPr/>
      <w:r>
        <w:rPr>
          <w:lang w:val="hi_IN" w:bidi="hi_IN"/>
        </w:rPr>
      </w:r>
      <w:r>
        <w:rPr>
          <w:lang w:val="hi_IN" w:bidi="hi_IN"/>
        </w:rPr>
        <w:t>यहाँ रुकें और समूह में इस प्रश्न पर चर्चा करें: आपकी भाषा में, किसी ऐसी चीज़ के लिए सामान्य शब्द क्या होता है जिससे लोग ठोकर खाते हैं या गिर पड़ते हैं? आप किसी ऐसी बात को क्या कहते हैं जिसे समझना लोगों के लिए कठिन है, जिससे उन्हें गुस्सा या नापसंदगी महसूस हो? चर्चा करें कि आप जिस तरह से पौलुस क्रूस को “ठोकर खाने का कारण” कहता है, उसका अनुवाद कैसे करना चाहते हैं या ऐसी कोई चीज़ जिससे लोगों को ठोकर लगती है। इस ऑडियो को यहाँ रोकें।</w:t>
      </w:r>
    </w:p>
    <w:p>
      <w:pPr/>
      <w:r>
        <w:rPr>
          <w:lang w:val="hi_IN" w:bidi="hi_IN"/>
        </w:rPr>
      </w:r>
      <w:r>
        <w:rPr>
          <w:lang w:val="hi_IN" w:bidi="hi_IN"/>
        </w:rPr>
        <w:t>पौलुस यह भी दिखाता है कि पौलुस खतना नहीं सिखाता क्योंकि पौलुस ऐसा करने वाले लोगों की कड़ी आलोचना करता है और उन्हें शर्मिंदा करता है। पौलुस कहता है कि ये झूठे शिक्षक गलातियों को अस्थिर करते हैं या परेशान करते हैं। पौलुस चाहता है कि ये पुरुष स्वयं को नपुंसक बना लें या अपने अंडकोष काट लें। पौलुस शायद वास्तव में नहीं चाहता कि झूठे शिक्षक अपने आप को नुकसान पहुँचाएँ, परन्तु पौलुस चाहता है कि ये लोग विश्वासियों को नुकसान पहुँचाने के बजाय अपने आप को नुकसान पहुँचाएँ। खतना करने से किसी को कोई फ़ायदा नहीं होगा, ठीक वैसे ही जैसे नपुंसक बनाने से भी उन्हें कोई फ़ायदा नहीं होगा। वास्तव में, यदि लोग यह विश्वास करते हैं कि खतना उन्हें परमेश्वर के सामने धर्मी ठहराएगा, तो वे स्वयं को हानि पहुँचाते हैं, क्योंकि वे अपने आप को परमेश्वर के लोगों से अलग कर लेते हैं या स्वयं को उनसे वंचित कर लेते हैं!</w:t>
      </w:r>
    </w:p>
    <w:p>
      <w:pPr/>
      <w:r>
        <w:rPr>
          <w:lang w:val="hi_IN" w:bidi="hi_IN"/>
        </w:rPr>
      </w:r>
      <w:r>
        <w:rPr>
          <w:lang w:val="hi_IN" w:bidi="hi_IN"/>
        </w:rPr>
        <w:t>यहाँ रुकें और समूह में इस प्रश्न पर चर्चा करें: पौलुस इन शिक्षकों की आलोचना करने और उन्हें शर्मिंदा करने के लिए किसी शर्मनाक बात के बारे में बात करता है। आपकी भाषा में, बंध्याकरण के बारे में बात करने का सभ्य तरीका क्या है? आप कैसे दिखाएँगे कि पौलुस इन झूठे शिक्षकों को शर्मिंदा करता है और उनकी आलोचना करता है? इस ऑडियो को यहाँ रोकें।</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w:t>
      </w:r>
      <w:r>
        <w:rPr>
          <w:lang w:val="hi_IN" w:bidi="hi_IN"/>
        </w:rPr>
      </w:r>
    </w:p>
    <w:p>
      <w:pPr>
        <w:pStyle w:val="Heading3"/>
      </w:pPr>
      <w:r>
        <w:rPr>
          <w:lang w:val="hi_IN" w:bidi="hi_IN"/>
        </w:rPr>
        <w:t>पाठ को नाटकीय रूप देना</w:t>
      </w:r>
    </w:p>
    <w:p>
      <w:pPr/>
      <w:r>
        <w:rPr>
          <w:lang w:val="hi_IN" w:bidi="hi_IN"/>
        </w:rPr>
      </w:r>
      <w:r>
        <w:rPr>
          <w:lang w:val="hi_IN" w:bidi="hi_IN"/>
        </w:rPr>
        <w:t>गलातियों 5:7–12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नाटक के रूप में प्रस्तुत करेगा।</w:t>
      </w:r>
    </w:p>
    <w:p>
      <w:pPr/>
      <w:r>
        <w:rPr>
          <w:lang w:val="hi_IN" w:bidi="hi_IN"/>
        </w:rPr>
      </w:r>
      <w:r>
        <w:rPr>
          <w:lang w:val="hi_IN" w:bidi="hi_IN"/>
        </w:rPr>
        <w:t>इस भाग में दो हिस्से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पौलुस</w:t>
      </w:r>
    </w:p>
    <w:p>
      <w:pPr>
        <w:pStyle w:val="ListBullet"/>
        <w:spacing w:line="240" w:lineRule="auto"/>
        <w:ind w:left="720"/>
      </w:pPr>
      <w:r>
        <w:rPr>
          <w:lang w:val="hi_IN" w:bidi="hi_IN"/>
        </w:rPr>
      </w:r>
      <w:r>
        <w:rPr>
          <w:lang w:val="hi_IN" w:bidi="hi_IN"/>
        </w:rPr>
        <w:t>गलाती विश्वासी</w:t>
      </w:r>
    </w:p>
    <w:p>
      <w:pPr>
        <w:pStyle w:val="ListBullet"/>
        <w:spacing w:line="240" w:lineRule="auto"/>
        <w:ind w:left="720"/>
      </w:pPr>
      <w:r>
        <w:rPr>
          <w:lang w:val="hi_IN" w:bidi="hi_IN"/>
        </w:rPr>
      </w:r>
      <w:r>
        <w:rPr>
          <w:lang w:val="hi_IN" w:bidi="hi_IN"/>
        </w:rPr>
        <w:t>झूठे शिक्षक</w:t>
      </w:r>
    </w:p>
    <w:p>
      <w:pPr>
        <w:pStyle w:val="ListBullet"/>
        <w:spacing w:line="240" w:lineRule="auto"/>
        <w:ind w:left="720"/>
      </w:pPr>
      <w:r>
        <w:rPr>
          <w:lang w:val="hi_IN" w:bidi="hi_IN"/>
        </w:rPr>
      </w:r>
      <w:r>
        <w:rPr>
          <w:lang w:val="hi_IN" w:bidi="hi_IN"/>
        </w:rPr>
        <w:t>परमेश्वर, जिसने विश्वासियों को बुलाया</w:t>
      </w:r>
    </w:p>
    <w:p>
      <w:pPr>
        <w:pStyle w:val="ListBullet"/>
        <w:spacing w:line="240" w:lineRule="auto"/>
        <w:ind w:left="720"/>
      </w:pPr>
      <w:r>
        <w:rPr>
          <w:lang w:val="hi_IN" w:bidi="hi_IN"/>
        </w:rPr>
      </w:r>
      <w:r>
        <w:rPr>
          <w:lang w:val="hi_IN" w:bidi="hi_IN"/>
        </w:rPr>
        <w:t xml:space="preserve">प्रभु यीशु </w:t>
      </w:r>
    </w:p>
    <w:p>
      <w:pPr>
        <w:pStyle w:val="ListBullet"/>
        <w:spacing w:line="240" w:lineRule="auto"/>
        <w:ind w:left="720"/>
      </w:pPr>
      <w:r>
        <w:rPr>
          <w:lang w:val="hi_IN" w:bidi="hi_IN"/>
        </w:rPr>
      </w:r>
      <w:r>
        <w:rPr>
          <w:lang w:val="hi_IN" w:bidi="hi_IN"/>
        </w:rPr>
        <w:t>और वे लोग जो पौलुस को सताते हैं</w:t>
      </w:r>
    </w:p>
    <w:p>
      <w:pPr/>
      <w:r>
        <w:rPr>
          <w:lang w:val="hi_IN" w:bidi="hi_IN"/>
        </w:rPr>
      </w:r>
      <w:r>
        <w:rPr>
          <w:lang w:val="hi_IN" w:bidi="hi_IN"/>
        </w:rPr>
        <w:t>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प्रवाह, कथानक और कालक्रम पर ध्यान दें। यह सुनिश्चित करें कि आपसे इस भाग के कठिन या महत्वपूर्ण हिस्सों का अभिनय करना छूट न जाए। इस भाग के हर हिस्से को याद करने में एक दूसरे की सहायता करें।</w:t>
      </w:r>
    </w:p>
    <w:p>
      <w:pPr/>
      <w:r>
        <w:rPr>
          <w:lang w:val="hi_IN" w:bidi="hi_IN"/>
        </w:rPr>
      </w:r>
      <w:r>
        <w:rPr>
          <w:lang w:val="hi_IN" w:bidi="hi_IN"/>
        </w:rPr>
        <w:t>इस ऑडियो को यहाँ रोकें और इस भाग का अभिनय करें।</w:t>
      </w:r>
    </w:p>
    <w:p>
      <w:pPr/>
      <w:r>
        <w:rPr>
          <w:lang w:val="hi_IN" w:bidi="hi_IN"/>
        </w:rPr>
      </w:r>
      <w:r>
        <w:rPr>
          <w:lang w:val="hi_IN" w:bidi="hi_IN"/>
        </w:rPr>
        <w:t>समूह को इस भाग का अभिनय दूसरी बार करना चाहिए। नाटक में कुछ जगहों पर, नाटक को रोकें और पात्र निभाने वाले व्यक्ति से पूछें, "आप क्या महसूस कर रहे हैं या क्या सोच रहे हैं?" पात्र निभाने वाले व्यक्ति को यह उत्तर देना चाहिए कि यदि वह उस पात्र की जगह होता, तो वह क्या महसूस करता या सोचता। उसके बाद नाटक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नीचे अभिनय और उसके संभावित उत्तरों का एक उदाहरण दिया गया है।</w:t>
      </w:r>
    </w:p>
    <w:p>
      <w:pPr/>
      <w:r>
        <w:rPr>
          <w:lang w:val="hi_IN" w:bidi="hi_IN"/>
        </w:rPr>
      </w:r>
      <w:r>
        <w:rPr>
          <w:lang w:val="hi_IN" w:bidi="hi_IN"/>
        </w:rPr>
        <w:t>पौलुस कहता है, "तुम मसीह का अच्छी तरह से अनुसरण करते थे, जैसे कोई व्यक्ति दौड़ अच्छी तरह से दौड़ रहा हो। फिर किसी ने तुम्हें रोक दिया, इसलिए तुम अब सच्चे सुसमाचार का पालन नहीं करते हो। इस व्यक्ति की शिक्षा परमेश्वर की ओर से नहीं है, जिसने तुम्हें विश्वास करने के लिए बुलाया है। उस कहावत को स्मरण रखें जो कहती है, “थोड़ा सा ख़मीर सारे गुँधे हुए आटे को ख़मीर कर डालता है।” और यह झूठी शिक्षा खमीर के समान 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परमेश्वर की भूमिका निभाने वाले व्यक्ति से पूछें, "आप कैसा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फिर पौलुस कहता है, "प्रभु मुझे यह विश्वास दिलाता है कि तुम इन मुद्दों के बारे में मेरे विश्वास से अलग विश्वास नहीं करोगे। मुझे यह भी विश्वास है कि यदि कोई तुम्हें परेशान करता है, तो परमेश्वर उस व्यक्ति को दण्ड देगा। इससे कोई फर्क नहीं पड़ता कि वह व्यक्ति कौन 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प्रभु यीशु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पौलुस कहता है, "मेरे साथी विश्वासियों, कुछ लोगों ने कहा कि मैं अभी भी प्रचार करता हूँ कि खतना आवश्यक है। यदि मैं अभी भी वह सिखाता, तो लोग मुझे उस तरह नहीं सताते जैसे वे सताते हैं। यदि मैं ऐसा संदेश सिखाता, तो कोई भी इस बात से परेशान नहीं होता कि मैं यह सिखाता कि यीशु हमें बचाने के लिए क्रूस पर मर गया। मैं चाहता हूँ कि जो लोग तुम्हें खतना के बारे में भ्रमित करते हैं, वे स्वयं को नपुंसक ही बना लें।"</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गलाती विश्वासियों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पौलुस को सताने वाले लोगों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पौलुस का किरदार निभाने वाले व्यक्ति से पूछें, "आप क्या महसूस कर रहे हैं या क्या सोच रहे हैं?" वह व्यक्ति इस तरह से उत्तर दे सकता है:</w:t>
      </w:r>
      <w:r>
        <w:rPr>
          <w:lang w:val="hi_IN" w:bidi="hi_IN"/>
        </w:rPr>
      </w:r>
    </w:p>
    <w:p>
      <w:pPr>
        <w:pStyle w:val="Heading3"/>
      </w:pPr>
      <w:r>
        <w:rPr>
          <w:lang w:val="hi_IN" w:bidi="hi_IN"/>
        </w:rPr>
        <w:t>आवश्यक जानकारी</w:t>
      </w:r>
    </w:p>
    <w:p>
      <w:pPr/>
      <w:r>
        <w:rPr>
          <w:lang w:val="hi_IN" w:bidi="hi_IN"/>
        </w:rPr>
      </w:r>
      <w:r>
        <w:rPr>
          <w:lang w:val="hi_IN" w:bidi="hi_IN"/>
        </w:rPr>
        <w:t>गलातियों 5:7–12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मुख्य शब्दों और शब्दावलियों पर चर्चा करेगा।</w:t>
      </w:r>
    </w:p>
    <w:p>
      <w:pPr/>
      <w:r>
        <w:rPr>
          <w:lang w:val="hi_IN" w:bidi="hi_IN"/>
        </w:rPr>
      </w:r>
      <w:r>
        <w:rPr>
          <w:lang w:val="hi_IN" w:bidi="hi_IN"/>
        </w:rPr>
        <w:t xml:space="preserve">गलाती अब सत्य का पालन नहीं करते हैं। यहाँ, यद्यपि पौलुस “सुसमाचार” शब्द का उपयोग नहीं करता है, पौलुस का अर्थ उस सच्चे </w:t>
      </w:r>
      <w:r>
        <w:rPr>
          <w:b/>
          <w:lang w:val="hi_IN" w:bidi="hi_IN"/>
        </w:rPr>
        <w:t>सुसमाचार</w:t>
      </w:r>
      <w:r>
        <w:rPr>
          <w:lang w:val="hi_IN" w:bidi="hi_IN"/>
        </w:rPr>
        <w:t xml:space="preserve"> से है कि परमेश्वर लोगों को कैसे बचाता है। अधिक जानकारी के लिए, मुख्य शब्दावली में सुसमाचार देखें।</w:t>
      </w:r>
    </w:p>
    <w:p>
      <w:pPr/>
      <w:r>
        <w:rPr>
          <w:lang w:val="hi_IN" w:bidi="hi_IN"/>
        </w:rPr>
      </w:r>
      <w:r>
        <w:rPr>
          <w:lang w:val="hi_IN" w:bidi="hi_IN"/>
        </w:rPr>
        <w:t xml:space="preserve">परमेश्वर वह है जिसने विश्वासियों को </w:t>
      </w:r>
      <w:r>
        <w:rPr>
          <w:b/>
          <w:lang w:val="hi_IN" w:bidi="hi_IN"/>
        </w:rPr>
        <w:t>बुलाया</w:t>
      </w:r>
      <w:r>
        <w:rPr>
          <w:lang w:val="hi_IN" w:bidi="hi_IN"/>
        </w:rPr>
        <w:t>। यहाँ “बुलाया” का अर्थ है वह तरीका जिससे परमेश्वर लोगों को अपनी प्रजा बनने के लिए आमंत्रित करता है।</w:t>
      </w:r>
    </w:p>
    <w:p>
      <w:pPr/>
      <w:r>
        <w:rPr>
          <w:lang w:val="hi_IN" w:bidi="hi_IN"/>
        </w:rPr>
      </w:r>
      <w:r>
        <w:rPr>
          <w:lang w:val="hi_IN" w:bidi="hi_IN"/>
        </w:rPr>
        <w:t>यहाँ रुकें और समूह में चर्चा करें कि आप उस तरीके का अनुवाद कैसे करेंगे जिसे परमेश्वर ने विश्वासियों को बुलाया था। इस ऑडियो को यहाँ रोकें।</w:t>
      </w:r>
    </w:p>
    <w:p>
      <w:pPr/>
      <w:r>
        <w:rPr>
          <w:lang w:val="hi_IN" w:bidi="hi_IN"/>
        </w:rPr>
      </w:r>
      <w:r>
        <w:rPr>
          <w:lang w:val="hi_IN" w:bidi="hi_IN"/>
        </w:rPr>
        <w:t>पौलुस खमीर या यीस्ट के बारे में एक कहावत को उद्धृत करता है, जो एक प्रकार का खमीर ही है। खमीर एक खाद्य सामग्री है जिसे लोग रोटी के आटे में मिलाकर बनाते हैं। खमीर आटे को फूलने में सहायता करता है, जिससे लोग जब उस आटे को पकाते हैं, तो रोटी खाने के लिए नरम बनती है। लोग कई सौ ग्राम आटे में मिलाने के लिए केवल कुछ ही ग्राम खमीर का उपयोग करते हैं।</w:t>
      </w:r>
    </w:p>
    <w:p>
      <w:pPr/>
      <w:r>
        <w:rPr>
          <w:lang w:val="hi_IN" w:bidi="hi_IN"/>
        </w:rPr>
      </w:r>
      <w:r>
        <w:rPr>
          <w:lang w:val="hi_IN" w:bidi="hi_IN"/>
        </w:rPr>
        <w:t xml:space="preserve">यहाँ रुकें और समूह में चर्चा करें कि आप </w:t>
      </w:r>
      <w:r>
        <w:rPr>
          <w:b/>
          <w:lang w:val="hi_IN" w:bidi="hi_IN"/>
        </w:rPr>
        <w:t>खमीर</w:t>
      </w:r>
      <w:r>
        <w:rPr>
          <w:lang w:val="hi_IN" w:bidi="hi_IN"/>
        </w:rPr>
        <w:t xml:space="preserve"> के लिए किस शब्द या वाक्यांश का उपयोग करेंगे। यदि आपने बाइबल की किसी और पुस्तक में इस शब्द का पहले ही अनुवाद किया है, तो यहाँ भी वही शब्द प्रयोग करें जो आपने वहाँ किया था। इस ऑडियो को यहाँ रोकें।</w:t>
      </w:r>
    </w:p>
    <w:p>
      <w:pPr/>
      <w:r>
        <w:rPr>
          <w:lang w:val="hi_IN" w:bidi="hi_IN"/>
        </w:rPr>
      </w:r>
      <w:r>
        <w:rPr>
          <w:b/>
          <w:lang w:val="hi_IN" w:bidi="hi_IN"/>
        </w:rPr>
        <w:t>प्रभु</w:t>
      </w:r>
      <w:r>
        <w:rPr>
          <w:lang w:val="hi_IN" w:bidi="hi_IN"/>
        </w:rPr>
        <w:t xml:space="preserve"> पौलुस को आत्मविश्वासी बनाता है। पौलुस अक्सर यीशु को प्रभु कहता था ताकि लोगों को याद दिलाया जा सके कि यीशु भी परमेश्वर है। प्रभु के बारे में अधिक जानकारी के लिए, मुख्य शब्दावली को देखें। प्रभु के लिए उसी शब्द या वाक्यांश का उपयोग करें जिसका उपयोग आपने पिछले भागों में किया है।</w:t>
      </w:r>
    </w:p>
    <w:p>
      <w:pPr/>
      <w:r>
        <w:rPr>
          <w:lang w:val="hi_IN" w:bidi="hi_IN"/>
        </w:rPr>
      </w:r>
      <w:r>
        <w:rPr>
          <w:lang w:val="hi_IN" w:bidi="hi_IN"/>
        </w:rPr>
        <w:t xml:space="preserve">पौलुस विश्वासियों को </w:t>
      </w:r>
      <w:r>
        <w:rPr>
          <w:b/>
          <w:lang w:val="hi_IN" w:bidi="hi_IN"/>
        </w:rPr>
        <w:t>भाइयों</w:t>
      </w:r>
      <w:r>
        <w:rPr>
          <w:lang w:val="hi_IN" w:bidi="hi_IN"/>
        </w:rPr>
        <w:t xml:space="preserve"> कहता है। भाइयों के बारे में अधिक जानकारी के लिए, मुख्य शब्दावली में विश्वासी शब्द देखें। भाइयों के लिए उसी शब्द या वाक्यांश का उपयोग करें जिसका उपयोग आपने पिछले भागों में किया है।</w:t>
      </w:r>
    </w:p>
    <w:p>
      <w:pPr/>
      <w:r>
        <w:rPr>
          <w:lang w:val="hi_IN" w:bidi="hi_IN"/>
        </w:rPr>
      </w:r>
      <w:r>
        <w:rPr>
          <w:lang w:val="hi_IN" w:bidi="hi_IN"/>
        </w:rPr>
        <w:t xml:space="preserve">पौलुस यह नहीं सिखाता कि विश्वासियों को </w:t>
      </w:r>
      <w:r>
        <w:rPr>
          <w:b/>
          <w:lang w:val="hi_IN" w:bidi="hi_IN"/>
        </w:rPr>
        <w:t>खतना</w:t>
      </w:r>
      <w:r>
        <w:rPr>
          <w:lang w:val="hi_IN" w:bidi="hi_IN"/>
        </w:rPr>
        <w:t xml:space="preserve"> की आवश्यकता है। खतना या किसी व्यक्ति का खतना करना एक यहूदी प्रथा है जिसमें लड़के के लिंग के सिरे पर स्थित ढीली त्वचा को हटा दिया जाता है। खतना के बारे में अधिक जानकारी के लिए, मुख्य शब्दावली देखें। खतना के लिए उसी शब्द या वाक्यांश का उपयोग करें जिसका उपयोग आपने पिछले भागों में किया है।</w:t>
      </w:r>
    </w:p>
    <w:p>
      <w:pPr/>
      <w:r>
        <w:rPr>
          <w:lang w:val="hi_IN" w:bidi="hi_IN"/>
        </w:rPr>
      </w:r>
      <w:r>
        <w:rPr>
          <w:lang w:val="hi_IN" w:bidi="hi_IN"/>
        </w:rPr>
        <w:t xml:space="preserve">लोग पौलुस जो प्रचार करता है उसके कारण उसे </w:t>
      </w:r>
      <w:r>
        <w:rPr>
          <w:b/>
          <w:lang w:val="hi_IN" w:bidi="hi_IN"/>
        </w:rPr>
        <w:t>सताते</w:t>
      </w:r>
      <w:r>
        <w:rPr>
          <w:lang w:val="hi_IN" w:bidi="hi_IN"/>
        </w:rPr>
        <w:t xml:space="preserve"> हैं। जब लोग तुम्हें सताते हैं, तो वे तुम्हारे साथ क्रूर और अनुचित व्यवहार करते हैं। सताव के बारे में अधिक जानकारी के लिए, मुख्य शब्दावली देखें। 'सताव' के लिए उसी शब्द या वाक्यांश का उपयोग करें जिसका उपयोग आपने पिछले भागों में किया है।</w:t>
      </w:r>
    </w:p>
    <w:p>
      <w:pPr/>
      <w:r>
        <w:rPr>
          <w:lang w:val="hi_IN" w:bidi="hi_IN"/>
        </w:rPr>
      </w:r>
      <w:r>
        <w:rPr>
          <w:lang w:val="hi_IN" w:bidi="hi_IN"/>
        </w:rPr>
        <w:t>क्रूस लोगों को नाराज करता है। क्रूस लकड़ी का एक सीधा टुकड़ा होता है जिसके ऊपरी हिस्से के पास बगल से लकड़ी का एक दूसरा टुकड़ा जुड़ा होता है, जिसे "आड़ी लकड़ी" कहा जाता है। रोमी लोग इसका इस्तेमाल उन लोगों को कष्ट पहुँचाने और मौत की सजा देने के लिए करते थे जिन्हें वे सबसे बड़ा अपराधी मानते थे। लोगों ने यीशु को क्रूस पर मार डाला। यहाँ पौलुस क्रूस शब्द का उपयोग सुसमाचार के इस संदेश का प्रतिनिधित्व करने के लिए करता है कि यीशु कैसे और क्यों क्रूस पर मरा।</w:t>
      </w:r>
    </w:p>
    <w:p>
      <w:pPr/>
      <w:r>
        <w:rPr>
          <w:lang w:val="hi_IN" w:bidi="hi_IN"/>
        </w:rPr>
      </w:r>
      <w:r>
        <w:rPr>
          <w:lang w:val="hi_IN" w:bidi="hi_IN"/>
        </w:rPr>
        <w:t xml:space="preserve">यहाँ रुकें और समूह के रूप में एक क्रूस की तस्वीर देखें। समूह में चर्चा करें कि आप </w:t>
      </w:r>
      <w:r>
        <w:rPr>
          <w:b/>
          <w:lang w:val="hi_IN" w:bidi="hi_IN"/>
        </w:rPr>
        <w:t>क्रूस</w:t>
      </w:r>
      <w:r>
        <w:rPr>
          <w:lang w:val="hi_IN" w:bidi="hi_IN"/>
        </w:rPr>
        <w:t xml:space="preserve"> या क्रूस के बारे में सुसमाचार संदेश के लिए किस शब्द या वाक्यांश का उपयोग करेंगे। अधिक जानकारी के लिए क्रूस शब्द को मुख्य शब्दावली में देखें। यदि आपने बाइबल की किसी और पुस्तक में इस शब्द का पहले ही अनुवाद किया है, तो यहाँ भी वही शब्द प्रयोग करें जो आपने वहाँ किया था। इस ऑडियो को यहाँ रोकें।</w:t>
      </w:r>
    </w:p>
    <w:p>
      <w:pPr/>
      <w:r>
        <w:rPr>
          <w:lang w:val="hi_IN" w:bidi="hi_IN"/>
        </w:rPr>
      </w:r>
      <w:r>
        <w:rPr>
          <w:lang w:val="hi_IN" w:bidi="hi_IN"/>
        </w:rPr>
        <w:t>पौलुस चाहता है कि झूठे शिक्षक अपने आप को नपुंसक बना लें या अपने आप को बधिया कर लें। किसी को बधिया करने का अर्थ है किसी पुरुष के अंडकोष काट देना।</w:t>
      </w:r>
    </w:p>
    <w:p>
      <w:pPr/>
      <w:r>
        <w:rPr>
          <w:lang w:val="hi_IN" w:bidi="hi_IN"/>
        </w:rPr>
      </w:r>
      <w:r>
        <w:rPr>
          <w:lang w:val="hi_IN" w:bidi="hi_IN"/>
        </w:rPr>
        <w:t xml:space="preserve">यहाँ रुकें और समूह में चर्चा करें कि आप </w:t>
      </w:r>
      <w:r>
        <w:rPr>
          <w:b/>
          <w:lang w:val="hi_IN" w:bidi="hi_IN"/>
        </w:rPr>
        <w:t>बधिया करने</w:t>
      </w:r>
      <w:r>
        <w:rPr>
          <w:lang w:val="hi_IN" w:bidi="hi_IN"/>
        </w:rPr>
        <w:t xml:space="preserve"> के लिए किस शब्द या वाक्यांश का उपयोग करेंगे।</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ऑडियो को यहाँ रोकें।</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समूह के किसी अन्य सदस्य को भाग का अगला हिस्सा बताना चाहिए और रुक जाना चाहिए। ऐसा तब तक करें जब तक कि समूह ने पूरा भाग दोहरा न दिया हो। इस चरण में समूह के सदस्य एक-दूसरे की गलतियों को सुधार सकते हैं।</w:t>
      </w:r>
    </w:p>
    <w:p>
      <w:pPr/>
      <w:r>
        <w:rPr>
          <w:lang w:val="hi_IN" w:bidi="hi_IN"/>
        </w:rPr>
      </w:r>
      <w:r>
        <w:rPr>
          <w:lang w:val="hi_IN" w:bidi="hi_IN"/>
        </w:rPr>
        <w:t>इस ऑडियो को यहाँ रोकें।</w:t>
      </w:r>
    </w:p>
    <w:p>
      <w:pPr/>
      <w:r>
        <w:rPr>
          <w:lang w:val="hi_IN" w:bidi="hi_IN"/>
        </w:rPr>
      </w:r>
      <w:r>
        <w:rPr>
          <w:lang w:val="hi_IN" w:bidi="hi_IN"/>
        </w:rPr>
        <w:t xml:space="preserve">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प्रयोग कर सकता है। </w:t>
      </w:r>
    </w:p>
    <w:p>
      <w:pPr/>
      <w:r>
        <w:rPr>
          <w:lang w:val="hi_IN" w:bidi="hi_IN"/>
        </w:rPr>
      </w:r>
      <w:r>
        <w:rPr>
          <w:lang w:val="hi_IN" w:bidi="hi_IN"/>
        </w:rPr>
        <w:t>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w:t>
      </w:r>
    </w:p>
    <w:p>
      <w:pPr/>
      <w:r>
        <w:rPr>
          <w:lang w:val="hi_IN" w:bidi="hi_IN"/>
        </w:rPr>
      </w:r>
      <w:r>
        <w:rPr>
          <w:lang w:val="hi_IN" w:bidi="hi_IN"/>
        </w:rPr>
        <w:t>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गलातियों 5:13–18</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गलातियों 5:13–18 को सुनें और अपने मन में रखें।</w:t>
      </w:r>
    </w:p>
    <w:p>
      <w:pPr/>
      <w:r>
        <w:rPr>
          <w:lang w:val="hi_IN" w:bidi="hi_IN"/>
        </w:rPr>
      </w:r>
      <w:r>
        <w:rPr>
          <w:lang w:val="hi_IN" w:bidi="hi_IN"/>
        </w:rPr>
        <w:t>यदि सम्भव हो, तो गलातियों 5:13–18 का ऑडियो संस्करण तीन बार, तीन अलग-अलग अनुवादों में सुनें।</w:t>
      </w:r>
    </w:p>
    <w:p>
      <w:pPr/>
      <w:r>
        <w:rPr>
          <w:lang w:val="hi_IN" w:bidi="hi_IN"/>
        </w:rPr>
      </w:r>
      <w:r>
        <w:rPr>
          <w:lang w:val="hi_IN" w:bidi="hi_IN"/>
        </w:rPr>
        <w:t>इस ऑडियो को यहाँ रोकें।</w:t>
      </w:r>
    </w:p>
    <w:p>
      <w:pPr/>
      <w:r>
        <w:rPr>
          <w:lang w:val="hi_IN" w:bidi="hi_IN"/>
        </w:rPr>
      </w:r>
      <w:r>
        <w:rPr>
          <w:lang w:val="hi_IN" w:bidi="hi_IN"/>
        </w:rPr>
        <w:t>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यीशु या पवित्र आत्मा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गलातियों 5:13–18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पिछले कुछ भागों में, पौलुस ने इस बारे में बात की कि मसीह ने विश्वासियों को व्यवस्था से कैसे मुक्त कर दिया है। इस भाग में, पौलुस इस बारे में बात करता है कि एक स्वतंत्र व्यक्ति को कैसे जीना चाहिए। गलाती विश्वासियों को पापमय काम नहीं करना चाहिए क्योंकि विश्वासी स्वतंत्र हैं। इसके बजाय, गलातियों को वह करने का चुनाव करना चाहिए जो पवित्र आत्मा उन्हें करने के लिए कहता है। जिस तरह से पवित्र आत्मा विश्वासियों की अगुवाई करता है, उसके कारण व्यवस्था का अब विश्वासियों पर अधिकार नहीं है।</w:t>
      </w:r>
    </w:p>
    <w:p>
      <w:pPr/>
      <w:r>
        <w:rPr>
          <w:lang w:val="hi_IN" w:bidi="hi_IN"/>
        </w:rPr>
      </w:r>
      <w:r>
        <w:rPr>
          <w:lang w:val="hi_IN" w:bidi="hi_IN"/>
        </w:rPr>
        <w:t>पौलुस दो विचारों को जोड़ता है जिनके बारे में पौलुस ने पिछले कुछ भागों में बात की है। जब परमेश्वर लोगों को अपनी प्रजा बनने के लिए आमंत्रित करता है, तो मसीह उन लोगों को व्यवस्था से मुक्त कर देता है। इसलिए परमेश्वर लोगों को स्वतंत्र होने के लिए बुलाता है या आमंत्रित करता है। परन्तु हालाँकि विश्वासी व्यवस्था से मुक्त हैं, फिर भी विश्वासियों को यह नहीं सोचना चाहिए कि अब उन्हें वह कुछ भी कर सकते हैं जो वे चाहते हैं। विश्वासियों को पाप करना शुरू नहीं करना चाहिए और ऐसे काम नहीं करने चाहिए जो परमेश्वर को प्रसन्न न करें। पौलुस इस पापी जीवन जीने के तरीके को "शरीर" या "पापी प्रकृति" कहता है। यह व्यक्ति का वो भाग है जो परमेश्वर की आज्ञा नहीं मानना चाहता और पापी तरीके से व्यवहार करना चुनता है।</w:t>
      </w:r>
    </w:p>
    <w:p>
      <w:pPr/>
      <w:r>
        <w:rPr>
          <w:lang w:val="hi_IN" w:bidi="hi_IN"/>
        </w:rPr>
      </w:r>
      <w:r>
        <w:rPr>
          <w:lang w:val="hi_IN" w:bidi="hi_IN"/>
        </w:rPr>
        <w:t>इसके बजाय, विश्वासियों को एक-दूसरे के लिए अपना प्रेम दिखाना चाहिए। विश्वासी ऐसा तब करते हैं जब वे एक-दूसरे की मदद करते हैं और एक-दूसरे की सेवा करते हैं। विश्वासियों को एक-दूसरे की सेवा करनी चाहिए, क्योंकि विश्वासियों का प्रेम ही व्यवस्था को पूरा करता है या उसका पूरी तरह पालन करता है। पौलुस ने अभी-अभी कहा है कि विश्वासियों को अब व्यवस्था का पालन करने की आवश्यकता नहीं है, और पौलुस अपनी शिक्षा नहीं बदलता है। याद रखें कि व्यवस्था परमेश्वर की इच्छा को दिखाती थी, या परमेश्वर लोगों से क्या चाहता है। लेकिन लोग उस व्यवस्था को तोड़कर अधर्मी बन गए। मसीह विश्वासियों को धर्मी ठहराने के लिए मरा, यद्यपि विश्वासी व्यवस्था का पालन नहीं कर सकते। हालाँकि, लोगों को जिस प्रकार जीना चाहिए, उसके बारे में परमेश्वर की इच्छा नहीं बदली है। इसलिए विश्वासी परमेश्वर की इच्छा के अनुसार जीवन जीना जारी रखते हैं, जो व्यवस्था का उद्देश्य था। परन्तु जब विश्वासी इस तरह से प्रेम करते हैं और सेवा करते हैं, तो विश्वासी व्यवस्था के द्वारा धार्मिकता अर्जित करने की कोशिश नहीं करते हैं। विश्वासियों का मसीह पर विश्वास होता है, और उस प्रकार का विश्वास विश्वासियों को दूसरों से प्रेम करने के लिए प्रेरित करता है।</w:t>
      </w:r>
    </w:p>
    <w:p>
      <w:pPr/>
      <w:r>
        <w:rPr>
          <w:lang w:val="hi_IN" w:bidi="hi_IN"/>
        </w:rPr>
      </w:r>
      <w:r>
        <w:rPr>
          <w:lang w:val="hi_IN" w:bidi="hi_IN"/>
        </w:rPr>
        <w:t>पौलुस कहता है कि सभी अलग-अलग व्यवस्थाएँ एक साथ वास्तव में केवल एक व्यवस्था के बराबर हैं। एक व्यक्ति को अपने पड़ोसी से उसी तरह प्रेम करना चाहिए जैसे वह स्वयं से प्रेम करता है। उस सामरी व्यक्ति के बारे में यीशु की कहानी को याद करें जिसने एक यहूदी व्यक्ति की मदद की, यद्यपि सामरी और यहूदी लोगों के समूह एक-दूसरे को पसंद नहीं करते थे। यीशु ने इस कहानी के माध्यम से दिखाया कि पड़ोसी केवल पास में रहने वाला व्यक्ति या दोस्त नहीं है, बल्कि वह हर व्यक्ति जिससे एक विश्वासी मिलता है, जिसमें शत्रु भी शामिल है।</w:t>
      </w:r>
    </w:p>
    <w:p>
      <w:pPr/>
      <w:r>
        <w:rPr>
          <w:lang w:val="hi_IN" w:bidi="hi_IN"/>
        </w:rPr>
      </w:r>
      <w:r>
        <w:rPr>
          <w:lang w:val="hi_IN" w:bidi="hi_IN"/>
        </w:rPr>
        <w:t>लोग इस प्रकार का प्रेम तभी दिखाते हैं जब लोग परमेश्वर से प्रेम करते हैं। याद रखें कि जब यीशु ने व्यवस्था का सारांश दिया था, तब उसने अपने पड़ोसी से प्रेम करने की आज्ञा को भी उद्धृत किया था। यीशु ने कहा कि व्यवस्था पूरी तरह इस बारे में है कि लोग परमेश्वर और अन्य लोगों से कैसे प्रेम करते हैं। यहाँ, पौलुस उन विश्वासियों को लिखता है जो परमेश्वर से प्रेम करते हैं, और पौलुस यह सिखाना चाहता है कि विश्वासियों को अन्य लोगों के साथ कैसा व्यवहार करना चाहिए। इसलिए पौलुस इस बात पर ध्यान केंद्रित करता है कि व्यवस्था इस बारे में था कि लोगों को एक-दूसरे के साथ कैसा व्यवहार करना चाहिए।</w:t>
      </w:r>
    </w:p>
    <w:p>
      <w:pPr/>
      <w:r>
        <w:rPr>
          <w:lang w:val="hi_IN" w:bidi="hi_IN"/>
        </w:rPr>
      </w:r>
      <w:r>
        <w:rPr>
          <w:lang w:val="hi_IN" w:bidi="hi_IN"/>
        </w:rPr>
        <w:t>यहाँ रुकें और इस प्रश्न पर समूह में चर्चा करें: उन नियमों के बारे में बात करें जो आप बच्चों को बताते हैं। आपका बच्चों को ये नियम देने का मुख्य कारण क्या है? इन नियमों का पालन करने की वजह से, आप बच्चे से मुख्य रूप से क्या करने की उम्मीद करते हैं? इस ऑडियो को यहाँ रोकें।</w:t>
      </w:r>
    </w:p>
    <w:p>
      <w:pPr/>
      <w:r>
        <w:rPr>
          <w:lang w:val="hi_IN" w:bidi="hi_IN"/>
        </w:rPr>
      </w:r>
      <w:r>
        <w:rPr>
          <w:lang w:val="hi_IN" w:bidi="hi_IN"/>
        </w:rPr>
        <w:t>पौलुस विश्वासियों से कहता है कि वे एक-दूसरे से प्रेम करें, क्योंकि इस समय गलाती विश्वासी एक-दूसरे से प्रेम नहीं करते हैं जैसा विश्वासियों को करना चाहिए। झूठे शिक्षकों ने गलातियों को लड़ने और बहस करने के लिए प्रेरित किया है, और पौलुस ने इसके बारे में सुना है। पौलुस गलातियों का एक-दूसरे के साथ व्यवहार करने के तरीके की तुलना जंगली पशुओं के व्यवहार से करता है। साँप और जंगली पशु एक-दूसरे को काटते हैं और एक-दूसरे को खा जाते हैं। गलाती शायद एक-दूसरे से क्रोधित और हानिकारक बातें कहते हैं, समूहों में बाँट जाते हैं, और एक साथ काम करने से इनकार करते हैं। पौलुस गलातियों को चेतावनी देता है कि यदि गलाती इस तरह से लड़ना जारी रखें, तो गलाती एक-दूसरे को पूरी तरह नष्ट कर देंगे, जैसे आग किसी चीज़ को पूरी तरह नष्ट कर देती है।</w:t>
      </w:r>
    </w:p>
    <w:p>
      <w:pPr/>
      <w:r>
        <w:rPr>
          <w:lang w:val="hi_IN" w:bidi="hi_IN"/>
        </w:rPr>
      </w:r>
      <w:r>
        <w:rPr>
          <w:lang w:val="hi_IN" w:bidi="hi_IN"/>
        </w:rPr>
        <w:t>यहाँ रुकें और समूह में इस प्रश्न पर चर्चा करें: आपके क्षेत्र में कुछ जंगली और खतरनाक पशु क्या हैं? जब ये पशु एक-दूसरे को देखते हैं तो क्या होता है? उस समय की कोई कहानी सुनाएँ जब आपके समुदाय के लोग किसी बात पर गंभीर रीति से असहमत थे और एक-दूसरे से क्रोधित थे। उन लोगों ने क्या किया? इस ऑडियो को यहाँ रोकें।</w:t>
      </w:r>
    </w:p>
    <w:p>
      <w:pPr/>
      <w:r>
        <w:rPr>
          <w:lang w:val="hi_IN" w:bidi="hi_IN"/>
        </w:rPr>
      </w:r>
      <w:r>
        <w:rPr>
          <w:lang w:val="hi_IN" w:bidi="hi_IN"/>
        </w:rPr>
        <w:t>यहाँ रुकें और इस प्रश्न पर समूह में चर्चा करें: उस समय की कोई कहानी सुनाएँ जब आपने आग से किसी चीज़ को पूरी तरह नष्ट होते देखा। इस ऑडियो को यहाँ रोकें।</w:t>
      </w:r>
    </w:p>
    <w:p>
      <w:pPr/>
      <w:r>
        <w:rPr>
          <w:lang w:val="hi_IN" w:bidi="hi_IN"/>
        </w:rPr>
      </w:r>
      <w:r>
        <w:rPr>
          <w:lang w:val="hi_IN" w:bidi="hi_IN"/>
        </w:rPr>
        <w:t>गलातियों को एक-दूसरे को नष्ट नहीं करना चाहिए, बल्कि इसके बजाय, गलातियों को पवित्र आत्मा को अपना मार्गदर्शन करने देना चाहिए! मनुष्य स्वयं वे काम करना चाहते हैं जो परमेश्वर का आत्मा नहीं चाहता कि विश्वासी करे। इसलिए हमारी पापी प्रकृति और पवित्र आत्मा शत्रु हैं। लेकिन पवित्र आत्मा विश्वासियों के साथ है और विश्वासियों की लगातार मदद करता है। यदि गलाती आत्मा की बात सुनें और आत्मा को अपना मार्गदर्शन करने की अनुमति दें, तो विश्वासी अपने पापी प्रकृति के कारण वह नहीं करेंगे जो लोग करना चाहते हैं। इसके बजाय, विश्वासी वही करेंगे जो परमेश्वर विश्वासियों से चाहता है। एक विश्वासी को जीवन जीने के दो तरीकों में से किसी एक को चुनना होता है और उसे या तो अपने पापी प्रकृति या आत्मा का पालन करना चाहिए। पौलुस कहता है कि विश्वासियों को आत्मा को उनकी अगुवाई करने देना चाहिए। इसका अर्थ है कि विश्वासियों को लगातार वही करना चुनना चाहिए जो आत्मा उन्हें करने के लिए कहता है।</w:t>
      </w:r>
    </w:p>
    <w:p>
      <w:pPr/>
      <w:r>
        <w:rPr>
          <w:lang w:val="hi_IN" w:bidi="hi_IN"/>
        </w:rPr>
      </w:r>
      <w:r>
        <w:rPr>
          <w:lang w:val="hi_IN" w:bidi="hi_IN"/>
        </w:rPr>
        <w:t>यहाँ रुकें और इस प्रश्न पर समूह में चर्चा करें: एक गतिविधि के रूप में दो लोगों को चुनें ताकि समूह को यह दिखाया जा सके कि एक काम कैसे करना है, जैसे मेज पर चढ़ना या गेंद को लात मारना। दोनों लोगों को इस गतिविधि को करने के दो अलग-अलग तरीके सिखाने चाहिए। समूह के सदस्यों को यह गतिविधि कुछ बार करनी चाहिए और यह चुनना चाहिए कि किस शिक्षक के निर्देशों को सुनना है। चर्चा करें कि आप किस शिक्षक की बात सुनने और उसका पालन करने के लिए कैसे चुनते हैं। इस ऑडियो को यहाँ रोकें।</w:t>
      </w:r>
    </w:p>
    <w:p>
      <w:pPr/>
      <w:r>
        <w:rPr>
          <w:lang w:val="hi_IN" w:bidi="hi_IN"/>
        </w:rPr>
      </w:r>
      <w:r>
        <w:rPr>
          <w:lang w:val="hi_IN" w:bidi="hi_IN"/>
        </w:rPr>
        <w:t>फिर आत्मा के कारण, विश्वासी प्रेम करेंगे और वही करेंगे जो परमेश्वर चाहता है। विश्वासी को वह करने के लिए, जो परमेश्वर चाहता है, व्यवस्था की आवश्यकता नहीं होती। व्यवस्था विश्वासी को सही रीति से आचरण करने योग्य नहीं बना सकती थी, परन्तु पवित्र आत्मा ऐसा करता है!</w:t>
      </w:r>
      <w:r>
        <w:rPr>
          <w:lang w:val="hi_IN" w:bidi="hi_IN"/>
        </w:rPr>
      </w:r>
    </w:p>
    <w:p>
      <w:pPr>
        <w:pStyle w:val="Heading3"/>
      </w:pPr>
      <w:r>
        <w:rPr>
          <w:lang w:val="hi_IN" w:bidi="hi_IN"/>
        </w:rPr>
        <w:t>घटनाओं को समझाना</w:t>
      </w:r>
    </w:p>
    <w:p>
      <w:pPr/>
      <w:r>
        <w:rPr>
          <w:lang w:val="hi_IN" w:bidi="hi_IN"/>
        </w:rPr>
      </w:r>
      <w:r>
        <w:rPr>
          <w:lang w:val="hi_IN" w:bidi="hi_IN"/>
        </w:rPr>
        <w:t>गलातियों 5:13–18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हिस्सों, पात्रों और परिवेश को परिभाषित करेगा। फिर समूह इस भाग को अपने मन में समझने की कोशिश करेगा।</w:t>
      </w:r>
    </w:p>
    <w:p>
      <w:pPr/>
      <w:r>
        <w:rPr>
          <w:lang w:val="hi_IN" w:bidi="hi_IN"/>
        </w:rPr>
      </w:r>
      <w:r>
        <w:rPr>
          <w:lang w:val="hi_IN" w:bidi="hi_IN"/>
        </w:rPr>
        <w:t>इस भाग में दो हिस्से हैं।</w:t>
      </w:r>
    </w:p>
    <w:p>
      <w:pPr/>
      <w:r>
        <w:rPr>
          <w:lang w:val="hi_IN" w:bidi="hi_IN"/>
        </w:rPr>
      </w:r>
      <w:r>
        <w:rPr>
          <w:b/>
          <w:lang w:val="hi_IN" w:bidi="hi_IN"/>
        </w:rPr>
        <w:t>पहले भाग में:</w:t>
      </w:r>
      <w:r>
        <w:rPr>
          <w:lang w:val="hi_IN" w:bidi="hi_IN"/>
        </w:rPr>
        <w:t xml:space="preserve"> पौलुस समझाता है कि विश्वासी स्वतंत्र हैं, लेकिन इसलिए नहीं कि विश्वासी जो चाहें कर सकें। जब विश्वासी जो कुछ चाहते हैं वो करते हैं, तो वे ऐसा व्यवहार करते हैं जिससे वे एक-दूसरे से लड़ते हैं। इसके बजाय, विश्वासी वह करने के लिए स्वतंत्र हैं जो परमेश्वर चाहता है, जो है, अपने आसपास के लोगों से प्रेम करना है।</w:t>
      </w:r>
    </w:p>
    <w:p>
      <w:pPr/>
      <w:r>
        <w:rPr>
          <w:lang w:val="hi_IN" w:bidi="hi_IN"/>
        </w:rPr>
      </w:r>
      <w:r>
        <w:rPr>
          <w:b/>
          <w:lang w:val="hi_IN" w:bidi="hi_IN"/>
        </w:rPr>
        <w:t>दूसरे भाग में:</w:t>
      </w:r>
      <w:r>
        <w:rPr>
          <w:lang w:val="hi_IN" w:bidi="hi_IN"/>
        </w:rPr>
        <w:t xml:space="preserve"> पवित्र आत्मा विश्वासियों को पापी तरीके से व्यवहार करने के बजाय प्रेम करने में सक्षम बनाता है। विश्वासियों को आत्मा की बात सुननी चाहिए और आत्मा को अपना मार्गदर्शन करने की अनुमति देनी चाहिए। ये विश्वासी व्यवस्था के अधिकार के अधीन नहीं हैं।</w:t>
      </w:r>
    </w:p>
    <w:p>
      <w:pPr/>
      <w:r>
        <w:rPr>
          <w:lang w:val="hi_IN" w:bidi="hi_IN"/>
        </w:rPr>
      </w:r>
      <w:r>
        <w:rPr>
          <w:lang w:val="hi_IN" w:bidi="hi_IN"/>
        </w:rPr>
        <w:t>इस भाग में पात्र हैं:</w:t>
      </w:r>
    </w:p>
    <w:p>
      <w:pPr>
        <w:pStyle w:val="ListBullet"/>
        <w:spacing w:line="240" w:lineRule="auto"/>
        <w:ind w:left="720"/>
      </w:pPr>
      <w:r>
        <w:rPr>
          <w:lang w:val="hi_IN" w:bidi="hi_IN"/>
        </w:rPr>
      </w:r>
      <w:r>
        <w:rPr>
          <w:lang w:val="hi_IN" w:bidi="hi_IN"/>
        </w:rPr>
        <w:t>पौलुस</w:t>
      </w:r>
    </w:p>
    <w:p>
      <w:pPr>
        <w:pStyle w:val="ListBullet"/>
        <w:spacing w:line="240" w:lineRule="auto"/>
        <w:ind w:left="720"/>
      </w:pPr>
      <w:r>
        <w:rPr>
          <w:lang w:val="hi_IN" w:bidi="hi_IN"/>
        </w:rPr>
      </w:r>
      <w:r>
        <w:rPr>
          <w:lang w:val="hi_IN" w:bidi="hi_IN"/>
        </w:rPr>
        <w:t>गलाती विश्वासी</w:t>
      </w:r>
    </w:p>
    <w:p>
      <w:pPr>
        <w:pStyle w:val="ListBullet"/>
        <w:spacing w:line="240" w:lineRule="auto"/>
        <w:ind w:left="720"/>
      </w:pPr>
      <w:r>
        <w:rPr>
          <w:lang w:val="hi_IN" w:bidi="hi_IN"/>
        </w:rPr>
      </w:r>
      <w:r>
        <w:rPr>
          <w:lang w:val="hi_IN" w:bidi="hi_IN"/>
        </w:rPr>
        <w:t xml:space="preserve">परमेश्वर </w:t>
      </w:r>
    </w:p>
    <w:p>
      <w:pPr>
        <w:pStyle w:val="ListBullet"/>
        <w:spacing w:line="240" w:lineRule="auto"/>
        <w:ind w:left="720"/>
      </w:pPr>
      <w:r>
        <w:rPr>
          <w:lang w:val="hi_IN" w:bidi="hi_IN"/>
        </w:rPr>
      </w:r>
      <w:r>
        <w:rPr>
          <w:lang w:val="hi_IN" w:bidi="hi_IN"/>
        </w:rPr>
        <w:t>और पवित्र आत्मा</w:t>
      </w:r>
    </w:p>
    <w:p>
      <w:pPr/>
      <w:r>
        <w:rPr>
          <w:lang w:val="hi_IN" w:bidi="hi_IN"/>
        </w:rPr>
      </w:r>
      <w:r>
        <w:rPr>
          <w:lang w:val="hi_IN" w:bidi="hi_IN"/>
        </w:rPr>
        <w:t>समूह में, भाग के परिवेश के इन हिस्सों पर ध्यान दें:</w:t>
      </w:r>
    </w:p>
    <w:p>
      <w:pPr/>
      <w:r>
        <w:rPr>
          <w:lang w:val="hi_IN" w:bidi="hi_IN"/>
        </w:rPr>
      </w:r>
      <w:r>
        <w:rPr>
          <w:lang w:val="hi_IN" w:bidi="hi_IN"/>
        </w:rPr>
        <w:t>इस पत्र में, पौलुस ने गलातियों से इस बारे में बात की है कि विश्वासियों को क्या विश्वास करना चाहिए। अब पौलुस इस बारे में बात करेगा कि गलातियों को अपने विश्वास के कारण क्या करना चाहिए। पौलुस जीने के दो तरीकों की तुलना करता है: आत्मा का मार्ग और शरीर का मार्ग। आत्मा विश्वासी का मार्गदर्शन करता है और उसे वही करने के लिए सिखाता है जो परमेश्वर विश्वासी से चाहता है। याद रखें कि पौलुस अक्सर उन लोगों के जीवन जीने के तरीके के बारे में बात करने के लिए शरीर शब्द का उपयोग करता है, जब लोग परमेश्वर की बात नहीं सुनते या उसकी आज्ञा नहीं मानते हैं।</w:t>
      </w:r>
    </w:p>
    <w:p>
      <w:pPr/>
      <w:r>
        <w:rPr>
          <w:lang w:val="hi_IN" w:bidi="hi_IN"/>
        </w:rPr>
      </w:r>
      <w:r>
        <w:rPr>
          <w:lang w:val="hi_IN" w:bidi="hi_IN"/>
        </w:rPr>
        <w:t>यहाँ रुकें और इस प्रश्न पर समूह में चर्चा करें: पहले के भाग में, पौलुस ने शरीर या उस तरीके के बारे में बात की थी जिसमें लोग परमेश्वर की आज्ञा नहीं मानते और न ही उसकी बात सुनते हैं। समीक्षा करें कि आपने वहाँ शरीर का अनुवाद कैसे करने का निर्णय लिया था। आप यहाँ उसी या समान शब्द या वाक्यांश का उपयोग करना चाहेंगे। चर्चा करें कि आप इस बारे में कैसे बात करना चाहते हैं कि शरीर क्या चाहता है, या लोग अपने पापी प्रकृति के कारण किस तरह व्यवहार करना चाहते हैं। इस ऑडियो को यहाँ रोकें।</w:t>
      </w:r>
    </w:p>
    <w:p>
      <w:pPr/>
      <w:r>
        <w:rPr>
          <w:lang w:val="hi_IN" w:bidi="hi_IN"/>
        </w:rPr>
      </w:r>
      <w:r>
        <w:rPr>
          <w:lang w:val="hi_IN" w:bidi="hi_IN"/>
        </w:rPr>
        <w:t>पहले भाग में, पौलुस समझाता है कि गलाती विश्वासियों को कैसे जीना चाहिए क्योंकि विश्वासी स्वतंत्र हैं। परमेश्वर ने विश्वासियों को व्यवस्था से मुक्त होने के लिए बुलाया है, लेकिन इसलिए नहीं कि विश्वासी बुरे तरीके से व्यवहार कर सकें। इसके बजाय, स्वतंत्र विश्वासियों को एक-दूसरे की सेवा करना या एक-दूसरे की मदद करनी चाहिए क्योंकि विश्वासी एक-दूसरे से प्रेम करते हैं। पौलुस एक आज्ञा को उद्धृत करता है जो परमेश्वर ने इस्राएल के लोगों को दी थी, ताकि यह दिखाया जा सके कि परमेश्वर हमेशा चाहते है कि लोग इसी तरह से व्यवहार करें। परमेश्वर ने इस्राएल के लोगों से कहा कि वे अपने पड़ोसी से उसी तरह प्रेम करें जैसे वे स्वयं से प्रेम करते हैं, और पौलुस कहता है कि विश्वासियों को एक-दूसरे से उसी तरह प्रेम करना चाहिए। एक व्यक्ति अपने शरीर और मन की देखभाल करता है और स्वयं को खुश करने की कोशिश करता है। उसी तरह, विश्वासियों को अपने पड़ोसियों की देखभाल करनी चाहिए। गलाती जानते थे कि यीशु ने कहा था कि लोगों के पड़ोसी वे सभी लोग होते हैं जिनसे वे मिलते हैं, न कि केवल वे लोग जो उनके पास रहते हैं। पौलुस शायद चाहता है कि गलाती अन्य विश्वासियों से विशेष रूप से प्रेम करें और उनकी सेवा करें।</w:t>
      </w:r>
    </w:p>
    <w:p>
      <w:pPr/>
      <w:r>
        <w:rPr>
          <w:lang w:val="hi_IN" w:bidi="hi_IN"/>
        </w:rPr>
      </w:r>
      <w:r>
        <w:rPr>
          <w:lang w:val="hi_IN" w:bidi="hi_IN"/>
        </w:rPr>
        <w:t>यहाँ रुकें और समूह में चर्चा करें: हमें लैव्यव्यवस्था, मत्ती, मरकुस और लूका में एक-दूसरे से प्रेम करने की परमेश्वर की आज्ञा मिलती है। यदि आपने पहले ही बाइबल की उन पुस्तकों का अनुवाद किया है, तो आपको यहाँ आज्ञा का अनुवाद उसी तरह करना चाहिए जैसे आपने वहाँ किया था। यदि आपने अभी तक इस आज्ञा का अनुवाद नहीं किया है, तो चर्चा करें कि आप उस तरीके के बारे में कैसे बात करते हैं जिसमें कोई व्यक्ति अपने जीवित रहने और आराम से रहने के लिए अपनी देखभाल करता है। आप कैसे कहेंगे कि एक व्यक्ति को अन्य लोगों के प्रति वही प्रेम और देखभाल दिखानी चाहिए? इस ऑडियो को यहाँ रोकें।</w:t>
      </w:r>
    </w:p>
    <w:p>
      <w:pPr/>
      <w:r>
        <w:rPr>
          <w:lang w:val="hi_IN" w:bidi="hi_IN"/>
        </w:rPr>
      </w:r>
      <w:r>
        <w:rPr>
          <w:lang w:val="hi_IN" w:bidi="hi_IN"/>
        </w:rPr>
        <w:t>फिर पौलुस एक-दूसरे से प्रेम करने की परमेश्वर की आज्ञा की तुलना गलातियों के वास्तव में एक-दूसरे के साथ व्यवहार करने के तरीके से करता है। पौलुस ने सुना है कि गलाती लोग जो चाहते हैं, वे करते हैं, भले ही इससे दूसरों को चोट पहुँचाई हो। गलाती लोग एक-दूसरे से शायद बहस करते और क्रूर शब्दों के साथ लड़ते हैं। पौलुस गलातियों के लड़ने के तरीके की तुलना जंगली पशुओं से करता है, जो एक-दूसरे को काटते हैं और एक-दूसरे को खा जाते हैं। पौलुस कहता है कि गलाती लोग एक-दूसरे को निगल जाते हैं, जो एक ऐसा शब्द है जिसका उपयोग लोग जंगली पशुओं के भोजन खाने के तरीके के लिए करते हैं। पशु लालच से खाते हैं और बिना चबाए भोजन को निगल जाते हैं। गलातियों ने हिंसक और जंगली तरीके से व्यवहार किया है। पौलुस गलातियों को चेतावनी देता है कि यदि गलाती इसी तरह से व्यवहार करना जारी रखें, तो गलाती एक-दूसरे को नष्ट कर देंगे। इसका अर्थ यह हो सकता है कि गलाती लोग एक-दूसरे को शारीरिक रूप से नुकसान पहुँचाएँगे, लेकिन पौलुस का शायद अर्थ यह है कि गलाती लोग एक-दूसरे की ज़िन्दगी बर्बाद कर देंगे। परमेश्वर नहीं चाहता कि उसके स्वतंत्र लोग इस तरह जिएं।</w:t>
      </w:r>
    </w:p>
    <w:p>
      <w:pPr/>
      <w:r>
        <w:rPr>
          <w:lang w:val="hi_IN" w:bidi="hi_IN"/>
        </w:rPr>
      </w:r>
      <w:r>
        <w:rPr>
          <w:lang w:val="hi_IN" w:bidi="hi_IN"/>
        </w:rPr>
        <w:t>यहाँ रुकें और समूह में चर्चा करें: आपकी भाषा में, आप उस तरीके के बारे में कैसे बात करेंगे जिससे लोग बहस करते और क्रूर शब्दों के साथ एक-दूसरे से लड़ते हैं? आप इन झगड़ों की तुलना किससे करेंगे? इस ऑडियो को यहाँ रोकें।</w:t>
      </w:r>
    </w:p>
    <w:p>
      <w:pPr/>
      <w:r>
        <w:rPr>
          <w:lang w:val="hi_IN" w:bidi="hi_IN"/>
        </w:rPr>
      </w:r>
      <w:r>
        <w:rPr>
          <w:lang w:val="hi_IN" w:bidi="hi_IN"/>
        </w:rPr>
        <w:t>दूसरे भाग में, पौलुस समझाता है कि विश्वासी पापी तरीके से रहने के बजाय उस तरीके से कैसे जी सकते हैं जैसा परमेश्वर चाहता है कि विश्वासी जिएं। पौलुस इस भाग को एक वाक्यांश से शुरू करता है, "मैं जो कहना चाहता हूँ वह यह है।" पौलुस इस वाक्यांश से दिखाता है कि पौलुस और अधिक समझाएगा। पौलुस ने कहा है कि विश्वासी स्वतंत्र हैं और उन्हें अब व्यवस्था के नियमों का पालन नहीं करना पड़ता है। इसके बजाय, विश्वासी प्रेम के एक नए तरीके से रहते हैं, और पवित्र आत्मा ही विश्वासियों को इस तरह जीने के लिए प्रेरित करता है। पौलुस गलातियों से कहता है कि वे आत्मा से चलें। मूल भाषा में, लोग अपना जीवन जीने के तरीके के लिए चलने शब्द का उपयोग करते थे। इसलिए पौलुस के कहने का अर्थ यह है कि गलातियों को उसी तरीके से जीना चुनना चाहिए जैसे आत्मा गलातियों को जीने के लिए मार्गदर्शन करता है।</w:t>
      </w:r>
    </w:p>
    <w:p>
      <w:pPr/>
      <w:r>
        <w:rPr>
          <w:lang w:val="hi_IN" w:bidi="hi_IN"/>
        </w:rPr>
      </w:r>
      <w:r>
        <w:rPr>
          <w:lang w:val="hi_IN" w:bidi="hi_IN"/>
        </w:rPr>
        <w:t>यहाँ रुकें और समूह में चर्चा करें: आपकी भाषा में, आप लोगों के अपने जीवन जीने के तरीके के बारे में कैसे बात करते हैं? आप किसी की आज्ञा मानने या अनुसरण करने के तरीके के बारे में कैसे बात करते हैं? इस ऑडियो को यहाँ रोकें।</w:t>
      </w:r>
    </w:p>
    <w:p>
      <w:pPr/>
      <w:r>
        <w:rPr>
          <w:lang w:val="hi_IN" w:bidi="hi_IN"/>
        </w:rPr>
      </w:r>
      <w:r>
        <w:rPr>
          <w:lang w:val="hi_IN" w:bidi="hi_IN"/>
        </w:rPr>
        <w:t>पौलुस चाहता है कि गलाती आत्मा की आज्ञा का पालन करना जारी रखें। आत्मा पहले से ही विश्वासियों के साथ है, और गलातियों को हर दिन आत्मा की आज्ञा मानना जारी रखना होगा। अक्सर, विश्वासी अभी भी आत्मा की आज्ञा का उल्लंघन करना चाहता है और उस तरह से व्यवहार करना चाहता है जो परमेश्वर को प्रसन्न नहीं । पौलुस इन अलग-अलग इच्छाओं का वर्णन आत्मा और शरीर के बीच संघर्ष के रूप में करता है। आत्मा चाहता है कि विश्वासी उन बातों से अलग काम करे जो विश्वासी की पापी प्रकृति करना चाहती है। पौलुस स्पष्ट रूप से समझाता है कि जीवन जीने के ये दो तरीके एक-दूसरे से भिन्न या विपरीत हैं। परिणामस्वरूप, विश्वासी वह नहीं कर सकते जो विश्वासी करना चाहते हैं।</w:t>
      </w:r>
    </w:p>
    <w:p>
      <w:pPr/>
      <w:r>
        <w:rPr>
          <w:lang w:val="hi_IN" w:bidi="hi_IN"/>
        </w:rPr>
      </w:r>
      <w:r>
        <w:rPr>
          <w:lang w:val="hi_IN" w:bidi="hi_IN"/>
        </w:rPr>
        <w:t>यहाँ रुकें और समूह में चर्चा करें: उस समय के बारे में बात करें जब आप उस बात से अलग कुछ करना चाहते थे जो आपको पता था, कि आपको करना चाहिए। शायद आप दोनों ही काम करना चाहते थे, लेकिन वे काम करने के बिल्कुल विपरीत तरीके थे! जब आपने निर्णय लेने की कोशिश की तो आपको कैसा महसूस हुआ? आपकी भाषा में, आप उस तरीके के बारे में कैसे बात करते हैं जिसमें लोग एक से अधिक काम, या विपरीत काम करना चाहते हैं? लोगों को इस तरह महसूस करने का क्या कारण होता है? इस ऑडियो को यहाँ रोकें।</w:t>
      </w:r>
    </w:p>
    <w:p>
      <w:pPr/>
      <w:r>
        <w:rPr>
          <w:lang w:val="hi_IN" w:bidi="hi_IN"/>
        </w:rPr>
      </w:r>
      <w:r>
        <w:rPr>
          <w:lang w:val="hi_IN" w:bidi="hi_IN"/>
        </w:rPr>
        <w:t>फिर पौलुस पौलुस के मुख्य तर्क का सारांश देता है। यदि आत्मा विश्वासी की अगुवाई या मार्गदर्शन करता है, ताकि विश्वासी वही पालन करे जो आत्मा कहता है कि विश्वासी को करना चाहिए, तो विश्वासी व्यवस्था के अधिकार के अधीन नहीं है। परमेश्वर ने इस्राएलियों के पापी तरीके के कारण इस्राएलियों को व्यवस्था दी। व्यवस्था ने इस्राएलियों को दिखाया कि उन्हें परमेश्वर को खुश करने के लिए कैसे जीना चाहिए। लेकिन अब, विश्वासियों को व्यवस्था की आवश्यकता नहीं है क्योंकि आत्मा विश्वासियों को सिखाता है कि कैसे जीना है। व्यवस्था का विश्वासी पर कोई अधिकार नहीं है।</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w:t>
      </w:r>
      <w:r>
        <w:rPr>
          <w:lang w:val="hi_IN" w:bidi="hi_IN"/>
        </w:rPr>
      </w:r>
    </w:p>
    <w:p>
      <w:pPr>
        <w:pStyle w:val="Heading3"/>
      </w:pPr>
      <w:r>
        <w:rPr>
          <w:lang w:val="hi_IN" w:bidi="hi_IN"/>
        </w:rPr>
        <w:t>पाठ को नाटकीय रूप देना</w:t>
      </w:r>
    </w:p>
    <w:p>
      <w:pPr/>
      <w:r>
        <w:rPr>
          <w:lang w:val="hi_IN" w:bidi="hi_IN"/>
        </w:rPr>
      </w:r>
      <w:r>
        <w:rPr>
          <w:lang w:val="hi_IN" w:bidi="hi_IN"/>
        </w:rPr>
        <w:t>गलातियों 5:13–18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नाटक के रूप में प्रस्तुत करेगा।</w:t>
      </w:r>
    </w:p>
    <w:p>
      <w:pPr/>
      <w:r>
        <w:rPr>
          <w:lang w:val="hi_IN" w:bidi="hi_IN"/>
        </w:rPr>
      </w:r>
      <w:r>
        <w:rPr>
          <w:lang w:val="hi_IN" w:bidi="hi_IN"/>
        </w:rPr>
        <w:t>इस भाग में दो हिस्से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पौलुस</w:t>
      </w:r>
    </w:p>
    <w:p>
      <w:pPr>
        <w:pStyle w:val="ListBullet"/>
        <w:spacing w:line="240" w:lineRule="auto"/>
        <w:ind w:left="720"/>
      </w:pPr>
      <w:r>
        <w:rPr>
          <w:lang w:val="hi_IN" w:bidi="hi_IN"/>
        </w:rPr>
      </w:r>
      <w:r>
        <w:rPr>
          <w:lang w:val="hi_IN" w:bidi="hi_IN"/>
        </w:rPr>
        <w:t>गलाती विश्वासी</w:t>
      </w:r>
    </w:p>
    <w:p>
      <w:pPr>
        <w:pStyle w:val="ListBullet"/>
        <w:spacing w:line="240" w:lineRule="auto"/>
        <w:ind w:left="720"/>
      </w:pPr>
      <w:r>
        <w:rPr>
          <w:lang w:val="hi_IN" w:bidi="hi_IN"/>
        </w:rPr>
      </w:r>
      <w:r>
        <w:rPr>
          <w:lang w:val="hi_IN" w:bidi="hi_IN"/>
        </w:rPr>
        <w:t xml:space="preserve">परमेश्वर </w:t>
      </w:r>
    </w:p>
    <w:p>
      <w:pPr>
        <w:pStyle w:val="ListBullet"/>
        <w:spacing w:line="240" w:lineRule="auto"/>
        <w:ind w:left="720"/>
      </w:pPr>
      <w:r>
        <w:rPr>
          <w:lang w:val="hi_IN" w:bidi="hi_IN"/>
        </w:rPr>
      </w:r>
      <w:r>
        <w:rPr>
          <w:lang w:val="hi_IN" w:bidi="hi_IN"/>
        </w:rPr>
        <w:t>और पवित्र आत्मा</w:t>
      </w:r>
    </w:p>
    <w:p>
      <w:pPr/>
      <w:r>
        <w:rPr>
          <w:lang w:val="hi_IN" w:bidi="hi_IN"/>
        </w:rPr>
      </w:r>
      <w:r>
        <w:rPr>
          <w:lang w:val="hi_IN" w:bidi="hi_IN"/>
        </w:rPr>
        <w:t>एक 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प्रवाह, कथानक और कालक्रम पर ध्यान दें। यह सुनिश्चित करें कि आपसे इस भाग के कठिन या महत्वपूर्ण हिस्सों का अभिनय करना छूट न जाए। इस भाग के हर हिस्से को याद करने में एक दूसरे की सहायता करें।</w:t>
      </w:r>
    </w:p>
    <w:p>
      <w:pPr/>
      <w:r>
        <w:rPr>
          <w:lang w:val="hi_IN" w:bidi="hi_IN"/>
        </w:rPr>
      </w:r>
      <w:r>
        <w:rPr>
          <w:lang w:val="hi_IN" w:bidi="hi_IN"/>
        </w:rPr>
        <w:t>इस ऑडियो को यहाँ रोकें और इस भाग का अभिनय करें।</w:t>
      </w:r>
    </w:p>
    <w:p>
      <w:pPr/>
      <w:r>
        <w:rPr>
          <w:lang w:val="hi_IN" w:bidi="hi_IN"/>
        </w:rPr>
      </w:r>
      <w:r>
        <w:rPr>
          <w:lang w:val="hi_IN" w:bidi="hi_IN"/>
        </w:rPr>
        <w:t>समूह को इस भाग का अभिनय दूसरी बार करना चाहिए। नाटक में कुछ जगहों पर, नाटक को रोकें और पात्र निभाने वाले व्यक्ति से पूछें, "आप क्या महसूस कर रहे हैं या क्या सोच रहे हैं?" पात्र निभाने वाले व्यक्ति को यह उत्तर देना चाहिए कि यदि वह उस पात्र की जगह होता, तो वह क्या महसूस करता या सोचता। उसके बाद नाटक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नीचे अभिनय और उसके संभावित उत्तरों का एक उदाहरण दिया गया है।</w:t>
      </w:r>
    </w:p>
    <w:p>
      <w:pPr/>
      <w:r>
        <w:rPr>
          <w:lang w:val="hi_IN" w:bidi="hi_IN"/>
        </w:rPr>
      </w:r>
      <w:r>
        <w:rPr>
          <w:lang w:val="hi_IN" w:bidi="hi_IN"/>
        </w:rPr>
        <w:t>पौलुस कहता है, "मेरे दोस्तों, परमेश्वर ने तुम्हें व्यवस्था से मुक्त होने के लिए बुलाया है। लेकिन इसे अपने उन बुरे कामों को करने का बहाना न बनने दें जो आप करना चाहते हैं। इसके बजाय, एक-दूसरे की मदद करें क्योंकि आप एक-दूसरे से प्रेम करते हैं। यदि आप इस आज्ञा का पालन करते हैं, कि 'दूसरों से भी उतना ही प्रेम करो जितना आप अपने आप से प्रेम करते हैं,' तो आपने पूरी व्यवस्था को पूरा किया है। लेकिन यदि तुम जंगली पशुओं की तरह व्यवहार करोगे और एक-दूसरे को चोट या हानि पहुँचाओ, तो सावधान रहो, नहीं, तुम एक-दूसरे को पूरी तरह नष्ट कर दोगे।"</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पौलुस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परमेश्वर की भूमिका निभाने वाले व्यक्ति से पूछें, "आप कैसा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फिर पौलुस कहता है, "मेरा यह मतलब है: पवित्र आत्मा को अपनी अगुवाई करने दो। फिर तुम वह नहीं करोगे जो तुम्हारा पापी स्वभाव चाहता है। पापी स्वाभाव बुराई करना चाहता है, जो आत्मा की इच्छा के बिलकुल विपरीत है। और आत्मा चाहता है कि हम वे काम करें जो पापी प्रकृति की इच्छा के विपरीत है। आत्मा और पापी प्रकृति एक-दूसरे के विरुद्ध हैं। यही कारण है कि तुम वह नहीं कर सकते जो तुम करना चाहते हो। यदि तुम पवित्र आत्मा को अपनी अगुवाई करने की अनुमति देते हैं, तो व्यवस्था का तुम पर अधिकार नहीं 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गलातियों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पवित्र आत्मा की भूमिका निभाने वाले व्यक्ति से पूछें, "आप क्या महसूस कर रहे हैं या क्या सोच रहे हैं?" वह व्यक्ति इस तरह से उत्तर दे सकता है:</w:t>
      </w:r>
      <w:r>
        <w:rPr>
          <w:lang w:val="hi_IN" w:bidi="hi_IN"/>
        </w:rPr>
      </w:r>
    </w:p>
    <w:p>
      <w:pPr>
        <w:pStyle w:val="Heading3"/>
      </w:pPr>
      <w:r>
        <w:rPr>
          <w:lang w:val="hi_IN" w:bidi="hi_IN"/>
        </w:rPr>
        <w:t>आवश्यक जानकारी</w:t>
      </w:r>
    </w:p>
    <w:p>
      <w:pPr/>
      <w:r>
        <w:rPr>
          <w:lang w:val="hi_IN" w:bidi="hi_IN"/>
        </w:rPr>
      </w:r>
      <w:r>
        <w:rPr>
          <w:lang w:val="hi_IN" w:bidi="hi_IN"/>
        </w:rPr>
        <w:t>गलातियों 5:13–18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मुख्य शब्दों और शब्दावलियों पर चर्चा करेगा।</w:t>
      </w:r>
    </w:p>
    <w:p>
      <w:pPr/>
      <w:r>
        <w:rPr>
          <w:lang w:val="hi_IN" w:bidi="hi_IN"/>
        </w:rPr>
      </w:r>
      <w:r>
        <w:rPr>
          <w:lang w:val="hi_IN" w:bidi="hi_IN"/>
        </w:rPr>
        <w:t>पौलुस गलातिया के विश्वासियों को "</w:t>
      </w:r>
      <w:r>
        <w:rPr>
          <w:b/>
          <w:lang w:val="hi_IN" w:bidi="hi_IN"/>
        </w:rPr>
        <w:t>भाइयों</w:t>
      </w:r>
      <w:r>
        <w:rPr>
          <w:lang w:val="hi_IN" w:bidi="hi_IN"/>
        </w:rPr>
        <w:t>" कहता है। जब एक से अधिक भाई होते हैं, तो इस शब्द का अर्थ भाईयों और बहनों भी हो सकता है। भाइयों के बारे में अधिक जानकारी के लिए, मुख्य शब्दावली में विश्वासी शब्द देखें। भाइयों के लिए उसी शब्द या वाक्यांश का उपयोग करें जिसका उपयोग आपने पिछले भागों में किया है।</w:t>
      </w:r>
    </w:p>
    <w:p>
      <w:pPr/>
      <w:r>
        <w:rPr>
          <w:lang w:val="hi_IN" w:bidi="hi_IN"/>
        </w:rPr>
      </w:r>
      <w:r>
        <w:rPr>
          <w:lang w:val="hi_IN" w:bidi="hi_IN"/>
        </w:rPr>
        <w:t xml:space="preserve">विश्वासी व्यवस्था से मुक्त हैं, परन्तु इसलिए नहीं कि वे वह करें जो </w:t>
      </w:r>
      <w:r>
        <w:rPr>
          <w:b/>
          <w:lang w:val="hi_IN" w:bidi="hi_IN"/>
        </w:rPr>
        <w:t>शरीर</w:t>
      </w:r>
      <w:r>
        <w:rPr>
          <w:lang w:val="hi_IN" w:bidi="hi_IN"/>
        </w:rPr>
        <w:t xml:space="preserve"> या उनकी </w:t>
      </w:r>
      <w:r>
        <w:rPr>
          <w:b/>
          <w:lang w:val="hi_IN" w:bidi="hi_IN"/>
        </w:rPr>
        <w:t>पापी</w:t>
      </w:r>
      <w:r>
        <w:rPr>
          <w:lang w:val="hi_IN" w:bidi="hi_IN"/>
        </w:rPr>
        <w:t xml:space="preserve"> प्रकृति चाहती है। मांस हड्डियों और त्वचा के बीच किसी व्यक्ति के शरीर का नरम भाग होता है। पौलुस शरीर शब्द का उपयोग उस पापी तरीके के लिए करता है जिसमें लोग यीशु के बिना रहते हैं। जब कोई व्यक्ति वह काम करता है जो उसका शरीर चाहता है, तो वह व्यक्ति वे काम करता है जो परमेश्वर नहीं चाहता कि लोग करें। कुछ अनुवाद इसे किसी व्यक्ति की पापी प्रकृति, या उस पापी तरीके को कहते हैं जिसमें लोग व्यवहार करते हैं। पाप परमेश्वर के खिलाफ अनाज्ञाकारिता का कार्य है। पाप के बारे में अधिक जानकारी के लिए, मुख्य शब्दावली को देखें। शरीर के लिए उसी शब्द या वाक्यांश का उपयोग करें जिसका उपयोग आपने पिछले भागों में किया था।</w:t>
      </w:r>
    </w:p>
    <w:p>
      <w:pPr/>
      <w:r>
        <w:rPr>
          <w:lang w:val="hi_IN" w:bidi="hi_IN"/>
        </w:rPr>
      </w:r>
      <w:r>
        <w:rPr>
          <w:lang w:val="hi_IN" w:bidi="hi_IN"/>
        </w:rPr>
        <w:t xml:space="preserve">जब कोई विश्वासी उस आज्ञा का पालन करता है कि वह दूसरे लोगों से उसी प्रकार प्रेम करे जैसे वह स्वयं से प्रेम करता है, तो वह विश्वासी उस सब का पालन करता है जो परमेश्वर अपनी </w:t>
      </w:r>
      <w:r>
        <w:rPr>
          <w:b/>
          <w:lang w:val="hi_IN" w:bidi="hi_IN"/>
        </w:rPr>
        <w:t>व्यवस्था</w:t>
      </w:r>
      <w:r>
        <w:rPr>
          <w:lang w:val="hi_IN" w:bidi="hi_IN"/>
        </w:rPr>
        <w:t xml:space="preserve"> में लोगों से चाहता था। व्यवस्था उन निर्देशों का वह समूह है जो परमेश्वर ने इस्राएल के लोगों को दिया था। व्यवस्था के बारे में अधिक जानकारी के लिए, मुख्य शब्दावली देखें। व्यवस्था के लिए उसी शब्द या वाक्यांश का उपयोग करें जिसका उपयोग आपने पिछले भागों में किया है।</w:t>
      </w:r>
    </w:p>
    <w:p>
      <w:pPr/>
      <w:r>
        <w:rPr>
          <w:lang w:val="hi_IN" w:bidi="hi_IN"/>
        </w:rPr>
      </w:r>
      <w:r>
        <w:rPr>
          <w:lang w:val="hi_IN" w:bidi="hi_IN"/>
        </w:rPr>
        <w:t>आज्ञा या आदेश एक व्यवस्था, एक नियम या निर्देश होता है। परमेश्वर लोगों को यह दिखाने के लिए आज्ञाएँ देता है कि परमेश्वर और दूसरों के साथ अच्छे संबंध में अच्छी तरह से कैसे जीना है।</w:t>
      </w:r>
    </w:p>
    <w:p>
      <w:pPr/>
      <w:r>
        <w:rPr>
          <w:lang w:val="hi_IN" w:bidi="hi_IN"/>
        </w:rPr>
      </w:r>
      <w:r>
        <w:rPr>
          <w:lang w:val="hi_IN" w:bidi="hi_IN"/>
        </w:rPr>
        <w:t xml:space="preserve">यहाँ रुकें और समूह में चर्चा करें कि आप </w:t>
      </w:r>
      <w:r>
        <w:rPr>
          <w:b/>
          <w:lang w:val="hi_IN" w:bidi="hi_IN"/>
        </w:rPr>
        <w:t>आज्ञा</w:t>
      </w:r>
      <w:r>
        <w:rPr>
          <w:lang w:val="hi_IN" w:bidi="hi_IN"/>
        </w:rPr>
        <w:t xml:space="preserve"> के लिए किस शब्द या वाक्यांश का उपयोग करेंगे। अधिक जानकारी के लिए मुख्य शब्दावली में आज्ञा देखें। यदि आपने बाइबल की किसी और पुस्तक में इस शब्द का पहले ही अनुवाद किया है, तो यहाँ भी वही शब्द प्रयोग करें जो आपने वहाँ किया था। इस ऑडियो को यहाँ रोकें।</w:t>
      </w:r>
    </w:p>
    <w:p>
      <w:pPr/>
      <w:r>
        <w:rPr>
          <w:lang w:val="hi_IN" w:bidi="hi_IN"/>
        </w:rPr>
      </w:r>
      <w:r>
        <w:rPr>
          <w:lang w:val="hi_IN" w:bidi="hi_IN"/>
        </w:rPr>
        <w:t>एक विश्वासी को अपने पड़ोसी से उसी तरह प्रेम करना चाहिए जैसे विश्वासी स्वयं से प्रेम करता है। पड़ोसी का अर्थ आपके समुदाय के लोग या वे लोग हो सकते हैं जिनसे आप संपर्क में आते हैं। यहाँ, पौलुस का अभिप्राय शायद विशेष रूप से साथी विश्वासियों से है।</w:t>
      </w:r>
    </w:p>
    <w:p>
      <w:pPr/>
      <w:r>
        <w:rPr>
          <w:lang w:val="hi_IN" w:bidi="hi_IN"/>
        </w:rPr>
      </w:r>
      <w:r>
        <w:rPr>
          <w:lang w:val="hi_IN" w:bidi="hi_IN"/>
        </w:rPr>
        <w:t xml:space="preserve">यहाँ रुकें और एक समूह में चर्चा करें कि आप </w:t>
      </w:r>
      <w:r>
        <w:rPr>
          <w:b/>
          <w:lang w:val="hi_IN" w:bidi="hi_IN"/>
        </w:rPr>
        <w:t>पड़ोसी</w:t>
      </w:r>
      <w:r>
        <w:rPr>
          <w:lang w:val="hi_IN" w:bidi="hi_IN"/>
        </w:rPr>
        <w:t xml:space="preserve"> के लिए किस शब्द या वाक्यांश का उपयोग करेंगे। अधिक जानकारी के लिए मुख्य शब्दावली में पड़ोसी को देखें। यदि आपने बाइबल की किसी और पुस्तक में इस शब्द का पहले ही अनुवाद किया है, तो यहाँ भी वही शब्द उपयोग करें जो आपने वहाँ किया था। इस ऑडियो को यहाँ रोकें।</w:t>
      </w:r>
    </w:p>
    <w:p>
      <w:pPr/>
      <w:r>
        <w:rPr>
          <w:lang w:val="hi_IN" w:bidi="hi_IN"/>
        </w:rPr>
      </w:r>
      <w:r>
        <w:rPr>
          <w:lang w:val="hi_IN" w:bidi="hi_IN"/>
        </w:rPr>
        <w:t xml:space="preserve">विश्वासियों को </w:t>
      </w:r>
      <w:r>
        <w:rPr>
          <w:b/>
          <w:lang w:val="hi_IN" w:bidi="hi_IN"/>
        </w:rPr>
        <w:t>आत्मा</w:t>
      </w:r>
      <w:r>
        <w:rPr>
          <w:lang w:val="hi_IN" w:bidi="hi_IN"/>
        </w:rPr>
        <w:t xml:space="preserve"> को अपना मार्गदर्शन करने की अनुमति देनी चाहिए। आत्मा या पवित्र आत्मा परमेश्वर का आत्मा है। पवित्र आत्मा लोगों के लिए यीशु का अनुयायी बनना संभव बनाता है। जब लोग यीशु का अनुसरण करना शुरू करते हैं, तो पवित्र आत्मा उन लोगों के भीतर कार्य करता है ताकि वह उन्हें यीशु के समान अधिक से अधिक व्यवहार करने और उन्हें अधिक से अधिक पवित्र बनाने में मदद कर सके। आत्मा के बारे में अधिक जानकारी के लिए, मुख्य शब्दावली देखें। आत्मा के लिए उसी शब्द या वाक्यांश का उपयोग करें जिसका उपयोग आपने पिछले भागों में किया है।</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ऑडियो को यहाँ रोकें।</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समूह के किसी अन्य सदस्य को भाग का अगला हिस्सा बताना चाहिए और रुक जाना चाहिए। ऐसा तब तक करें जब तक कि समूह ने पूरा भाग दोहरा न दिया हो। इस चरण में समूह के सदस्य एक-दूसरे की गलतियों को सुधार सकते हैं।</w:t>
      </w:r>
    </w:p>
    <w:p>
      <w:pPr/>
      <w:r>
        <w:rPr>
          <w:lang w:val="hi_IN" w:bidi="hi_IN"/>
        </w:rPr>
      </w:r>
      <w:r>
        <w:rPr>
          <w:lang w:val="hi_IN" w:bidi="hi_IN"/>
        </w:rPr>
        <w:t>इस ऑडियो को यहाँ रोकें।</w:t>
      </w:r>
    </w:p>
    <w:p>
      <w:pPr/>
      <w:r>
        <w:rPr>
          <w:lang w:val="hi_IN" w:bidi="hi_IN"/>
        </w:rPr>
      </w:r>
      <w:r>
        <w:rPr>
          <w:lang w:val="hi_IN" w:bidi="hi_IN"/>
        </w:rPr>
        <w:t xml:space="preserve">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प्रयोग कर सकता है। </w:t>
      </w:r>
    </w:p>
    <w:p>
      <w:pPr/>
      <w:r>
        <w:rPr>
          <w:lang w:val="hi_IN" w:bidi="hi_IN"/>
        </w:rPr>
      </w:r>
      <w:r>
        <w:rPr>
          <w:lang w:val="hi_IN" w:bidi="hi_IN"/>
        </w:rPr>
        <w:t>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w:t>
      </w:r>
    </w:p>
    <w:p>
      <w:pPr/>
      <w:r>
        <w:rPr>
          <w:lang w:val="hi_IN" w:bidi="hi_IN"/>
        </w:rPr>
      </w:r>
      <w:r>
        <w:rPr>
          <w:lang w:val="hi_IN" w:bidi="hi_IN"/>
        </w:rPr>
        <w:t>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गलातियों 5:19–26</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गलातियों 5:19–26 को सुनें और अपने मन में रखें।</w:t>
      </w:r>
    </w:p>
    <w:p>
      <w:pPr/>
      <w:r>
        <w:rPr>
          <w:lang w:val="hi_IN" w:bidi="hi_IN"/>
        </w:rPr>
      </w:r>
      <w:r>
        <w:rPr>
          <w:lang w:val="hi_IN" w:bidi="hi_IN"/>
        </w:rPr>
        <w:t>यदि सम्भव हो, तो गलातियों 5:19–26 का ऑडियो संस्करण तीन बार, तीन अलग-अलग अनुवादों में सुनें।</w:t>
      </w:r>
    </w:p>
    <w:p>
      <w:pPr/>
      <w:r>
        <w:rPr>
          <w:lang w:val="hi_IN" w:bidi="hi_IN"/>
        </w:rPr>
      </w:r>
      <w:r>
        <w:rPr>
          <w:lang w:val="hi_IN" w:bidi="hi_IN"/>
        </w:rPr>
        <w:t>इस ऑडियो को यहाँ रोकें।</w:t>
      </w:r>
    </w:p>
    <w:p>
      <w:pPr/>
      <w:r>
        <w:rPr>
          <w:lang w:val="hi_IN" w:bidi="hi_IN"/>
        </w:rPr>
      </w:r>
      <w:r>
        <w:rPr>
          <w:lang w:val="hi_IN" w:bidi="hi_IN"/>
        </w:rPr>
        <w:t>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यीशु या पवित्र आत्मा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गलातियों 5:19–26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पिछले भाग में, पौलुस ने कहा कि आत्मा और एक व्यक्ति का पापी स्वाभाव शत्रु हैं। इस भाग में, पौलुस दिखाता है कि कैसे आत्मा और एक व्यक्ति की पापी प्रकृति लोगों को अलग-अलग तरीकों से जीने के लिए प्रेरित करती हैं। विश्वासी की पापी प्रकृति का अब विश्वासी पर नियंत्रण नहीं है। इसके बजाय, आत्मा विश्वासियों को नया जीवन देता है इसलिए विश्वासियों को आत्मा को मार्गदर्शन करने देना चाहिए।</w:t>
      </w:r>
    </w:p>
    <w:p>
      <w:pPr/>
      <w:r>
        <w:rPr>
          <w:lang w:val="hi_IN" w:bidi="hi_IN"/>
        </w:rPr>
      </w:r>
      <w:r>
        <w:rPr>
          <w:lang w:val="hi_IN" w:bidi="hi_IN"/>
        </w:rPr>
        <w:t>याद रखें कि पिछले भाग में, पौलुस ने कहा था कि आत्मा विश्वासियों को परमेश्वर की आज्ञा मानने में सक्षम बनाता है, इसलिए विश्वासी अब व्यवस्था के अधीन नहीं हैं। परन्तु मसीह के लौटने तक, विश्वासी अब भी पापमय बातों को महसूस करते हैं और उन्हें करने की इच्छा रखते हैं, जिनका उन्हें विरोध करना चाहिए। इस भाग को शुरू करने के लिए, पौलुस उन पापी कार्यों के कुछ उदाहरण देता है। कोई भी व्यक्ति आसानी से पहचान सकता है कि लोग अपने पापमय प्रकृति के कारण किस प्रकार के काम करते हैं। विश्वासियों के आसपास के लोग हर समय इन तरीकों से व्यवहार करते हैं।</w:t>
      </w:r>
    </w:p>
    <w:p>
      <w:pPr/>
      <w:r>
        <w:rPr>
          <w:lang w:val="hi_IN" w:bidi="hi_IN"/>
        </w:rPr>
      </w:r>
      <w:r>
        <w:rPr>
          <w:lang w:val="hi_IN" w:bidi="hi_IN"/>
        </w:rPr>
        <w:t>पौलुस पहले यौन पापों जैसे यौन अनैतिकता, अशुद्धता और कामुकता के बारे में बात करता है। ये सभी प्रकार के यौन पापों को दर्शाते हैं। इस समय, गलातिया में, विश्वासियों के आसपास के लोग बहुत सी यौन गतिविधि करते थे, और लोग हमेशा इसे गलत नहीं मानते थे। किसी के लिए यौन रूप से शुद्ध तरीके से व्यवहार करना वास्तव में असामान्य होगा। पौलुस विश्वासियों को याद दिलाता है कि ये यौन पाप उस बात के विपरीत हैं जो आत्मा चाहता है कि विश्वासी करें।</w:t>
      </w:r>
    </w:p>
    <w:p>
      <w:pPr/>
      <w:r>
        <w:rPr>
          <w:lang w:val="hi_IN" w:bidi="hi_IN"/>
        </w:rPr>
      </w:r>
      <w:r>
        <w:rPr>
          <w:lang w:val="hi_IN" w:bidi="hi_IN"/>
        </w:rPr>
        <w:t>फिर पौलुस उस तरीके के बारे में बात करता है जिसमें लोग उन चीजों की गलत उपासना करते हैं जो सच्चे परमेश्वर नहीं हैं। पौलुस उस तरीके के बारे में बात करता है जिससे लोग झूठे देवताओं की उपासना करने के लिए मूर्तियाँ बनाते हैं। लोग जादू-टोना का अभ्यास करते हैं या आत्माओं के साथ बातचीत करने के लिए जादुई शब्दों, वस्तुओं, या अनुष्ठानों का उपयोग करते हैं। यह उन लोगों की उपासना करने की रीति है जो गलाती विश्वासियों के आसपास रहते हैं, परन्तु यह वह रीति नहीं है जिसके अनुसार परमेश्वर ने अपनी उपासना करने की आज्ञा दी है।</w:t>
      </w:r>
    </w:p>
    <w:p>
      <w:pPr/>
      <w:r>
        <w:rPr>
          <w:lang w:val="hi_IN" w:bidi="hi_IN"/>
        </w:rPr>
      </w:r>
      <w:r>
        <w:rPr>
          <w:lang w:val="hi_IN" w:bidi="hi_IN"/>
        </w:rPr>
        <w:t>यहाँ रुकें और इस प्रश्न पर समूह में चर्चा करें: आपकी संस्कृति में, लोग जादू, श्रापों या आत्माओं के बारे में क्या विश्वास करते हैं? लोग उन देवताओं की उपासना या सेवा कैसे करते हैं जो एक सच्चा परमेश्वर नहीं हैं जिसके बारे में हम बाइबल में सुनते हैं? इस ऑडियो को यहाँ रोकें।</w:t>
      </w:r>
    </w:p>
    <w:p>
      <w:pPr/>
      <w:r>
        <w:rPr>
          <w:lang w:val="hi_IN" w:bidi="hi_IN"/>
        </w:rPr>
      </w:r>
      <w:r>
        <w:rPr>
          <w:lang w:val="hi_IN" w:bidi="hi_IN"/>
        </w:rPr>
        <w:t>फिर पौलुस लोगों के साथ गलत संबंधों के बारे में बात करता है। लोगों में एक-दूसरे के प्रति सभी प्रकार की बुरी भावनाएँ हैं। जब लोग इस तरह महसूस करते हैं, तो वे लड़ते हैं, बहस करते हैं और अपने रिश्तों को तोड़ देते हैं। अंत में, पौलुस उन तरीकों के बारे में बात करता है जिनसे लोग उत्सव मनाते हैं और जंगली व्यवहार करते हैं। जब कोई व्यक्ति बहुत अधिक शराब पीता है, तो वह व्यक्ति स्पष्ट रूप से सोच नहीं सकता। फिर वह व्यक्ति अपने आप को और दूसरों को नुकसान पहुँचाता है। गलातिया के लोग अक्सर रंग-रलियाँ मनाते थे, जहाँ वे बहुत अधिक खाते-पीते थे और कई बुरे काम करते थे।</w:t>
      </w:r>
    </w:p>
    <w:p>
      <w:pPr/>
      <w:r>
        <w:rPr>
          <w:lang w:val="hi_IN" w:bidi="hi_IN"/>
        </w:rPr>
      </w:r>
      <w:r>
        <w:rPr>
          <w:lang w:val="hi_IN" w:bidi="hi_IN"/>
        </w:rPr>
        <w:t>यहाँ रुकें और इस प्रश्न पर समूह में चर्चा करें: आपकी संस्कृति में, लोग किस प्रकार की शराब पीते हैं? पेय के लिए स्वीकार्य मात्रा क्या है? लोग उन लोगों के बारे में क्या सोचते हैं जो बहुत अधिक शराब पीते हैं और नशे में हो जाते हैं? इस ऑडियो को यहाँ रोकें।</w:t>
      </w:r>
    </w:p>
    <w:p>
      <w:pPr/>
      <w:r>
        <w:rPr>
          <w:lang w:val="hi_IN" w:bidi="hi_IN"/>
        </w:rPr>
      </w:r>
      <w:r>
        <w:rPr>
          <w:lang w:val="hi_IN" w:bidi="hi_IN"/>
        </w:rPr>
        <w:t>इनसे भी अधिक पापी व्यवहार और हैं, और गलाती लोग जानते हैं कि वे व्यवहार क्या हैं। सभी विश्वासी यीशु पर विश्वास करने से पहले इसी तरह के व्यवहार करते थे। और विश्वासी अभी भी कभी-कभी इस तरह से व्यवहार करना चाहते हैं। परन्तु पौलुस चेतावनी देता है कि यदि कोई विश्वासी उस प्रकार का जीवन जीता रहता है और उसे छोड़ने या बदलने का प्रयास नहीं करता, तो वह व्यक्ति परमेश्वर के राज्य का वारिस नहीं होगा।</w:t>
      </w:r>
    </w:p>
    <w:p>
      <w:pPr/>
      <w:r>
        <w:rPr>
          <w:lang w:val="hi_IN" w:bidi="hi_IN"/>
        </w:rPr>
      </w:r>
      <w:r>
        <w:rPr>
          <w:lang w:val="hi_IN" w:bidi="hi_IN"/>
        </w:rPr>
        <w:t>परमेश्वर का राज्य पृथ्वी पर किसी देश को नहीं दर्शाता है। यह राज्य हर उस जगह है जहाँ परमेश्वर का शासन है। इस राज्य में, लोग परमेश्वर की आज्ञा मानते हैं और परमेश्वर के साथ सही संबंध में रहते हैं। सब कुछ परमेश्वर का है, और परमेश्वर अब और भविष्य में भी विश्वासियों के साथ अच्छी चीजें बाँटता है। जब विश्वासी परमेश्वर के राज्य को विरासत में पाते हैं, तो वे ये अच्छी बातें विरासत में पाते हैं या प्राप्त करते हैं। हालाँकि, जो लोग उन पापी कामों को करना जारी रखते हैं, वे न तो अब और न ही भविष्य में ये अच्छी चीज़ें प्राप्त करते हैं। उन लोगों का परमेश्वर के राज्य में कोई भाग नहीं है।</w:t>
      </w:r>
    </w:p>
    <w:p>
      <w:pPr/>
      <w:r>
        <w:rPr>
          <w:lang w:val="hi_IN" w:bidi="hi_IN"/>
        </w:rPr>
      </w:r>
      <w:r>
        <w:rPr>
          <w:lang w:val="hi_IN" w:bidi="hi_IN"/>
        </w:rPr>
        <w:t>यहाँ रुकें और समूह में चर्चा करें: आपकी संस्कृति में, कोई व्यक्ति किस प्रकार के बुरे काम कर सकता है जो उस व्यक्ति को अपने परिवार से उपहार या विरासत प्राप्त करने से रोक सकते हैं? किसी ऐसे व्यक्ति के बारे में एक कहानी सुनाएँ जिसे उसके किसी काम के कारण उपहार या विरासत नहीं मिली। इस ऑडियो को यहाँ रोकें।</w:t>
      </w:r>
    </w:p>
    <w:p>
      <w:pPr/>
      <w:r>
        <w:rPr>
          <w:lang w:val="hi_IN" w:bidi="hi_IN"/>
        </w:rPr>
      </w:r>
      <w:r>
        <w:rPr>
          <w:lang w:val="hi_IN" w:bidi="hi_IN"/>
        </w:rPr>
        <w:t>यदि गलातिया के विश्वासी आत्मा का अनुसरण करते हैं, तो आत्मा विश्वासियों में अच्छी विशेषताएँ उत्पन्न करेगा। पौलुस इसकी तुलना उस तरीके से करता है जिससे परमेश्वर पेड़ों में फल पैदा करता है। एक व्यक्ति एक पेड़ के समान होता है, और ये विशेषताएँ फल के समान हैं। फलदायक पेड़ स्वाभाविक रूप से अपना फल उगाता है, इसलिए जो विश्वासी परमेश्वर के आत्मा को अपनी अगुवाई करने देता है, वह स्वाभाविक रूप से यह "फल" या अच्छी बातें विकसित करेगा। यह फल, या चरित्र, उन वरदानों से अलग है जो आत्मा लोगों को देता है। वरदान वे कार्य और क्षमताएँ होते हैं जो आत्मा विभिन्न लोगों को देता है, जैसे सिखाने की क्षमता। आत्मा अलग-अलग लोगों को अलग-अलग वरदान देता है। हालाँकि, आत्मा प्रत्येक उस विश्वासी को जो परमेश्वर के आत्मा को अपनी अगुवाई करने देता है, यही फल देता है।</w:t>
      </w:r>
    </w:p>
    <w:p>
      <w:pPr/>
      <w:r>
        <w:rPr>
          <w:lang w:val="hi_IN" w:bidi="hi_IN"/>
        </w:rPr>
      </w:r>
      <w:r>
        <w:rPr>
          <w:lang w:val="hi_IN" w:bidi="hi_IN"/>
        </w:rPr>
        <w:t>यहाँ रुकें और इस प्रश्न पर समूह में चर्चा करें: आपके क्षेत्र में कौन-से फलने वाले पेड़ या पौधे उगते हैं? जब आप इन पौधों में से एक को देखते हैं, तो आप उस पौधे पर क्या पाने की उम्मीद करते हैं? इस ऑडियो को यहाँ रोकें।</w:t>
      </w:r>
    </w:p>
    <w:p>
      <w:pPr/>
      <w:r>
        <w:rPr>
          <w:lang w:val="hi_IN" w:bidi="hi_IN"/>
        </w:rPr>
      </w:r>
      <w:r>
        <w:rPr>
          <w:lang w:val="hi_IN" w:bidi="hi_IN"/>
        </w:rPr>
        <w:t>पौलुस पहले प्रेम के बारे में बात करता है। याद रखें कि पौलुस ने पहले ही प्रेम का उल्लेख किया था, उस तरीके के रूप में जिससे विश्वासियों को एक-दूसरे की सेवा करनी चाहिए। पौलुस अक्सर कहता है कि प्रेम सबसे महत्वपूर्ण वस्तु है जिसे एक विश्वासी दिखा सकता है। कुछ लोग कहते हैं कि ये सभी विशेषताएँ उस तरीके से आते हैं या उससे जुड़े हैं, जिससे लोग अच्छे से प्रेम करते हैं। आत्मा द्वारा विश्वासियों में पैदा किए गए सभी विशेषताएँ वे विशेषताएँ हैं जो परमेश्वर के पास हैं। आत्मा परमेश्वर के लोगों, अर्थात् परमेश्वर के बच्चों, को अधिक परमेश्वर के समान बनता है!</w:t>
      </w:r>
    </w:p>
    <w:p>
      <w:pPr/>
      <w:r>
        <w:rPr>
          <w:lang w:val="hi_IN" w:bidi="hi_IN"/>
        </w:rPr>
      </w:r>
      <w:r>
        <w:rPr>
          <w:lang w:val="hi_IN" w:bidi="hi_IN"/>
        </w:rPr>
        <w:t>कोई भी व्यवस्था लोगों को इन अच्छे तरीकों से जीने के लिए प्रेरित नहीं कर सकती, और ऐसी कोई व्यवस्था नहीं है जो कहती है कि लोगों को इस तरह से नहीं जीना चाहिए। जैसा कि पौलुस ने पहले कहा था, जो लोग पवित्र आत्मा के मार्गदर्शन में चलते हैं, वे वास्तव में उन सब बातों को पूरा करते हैं जिनकी व्यवस्था अपेक्षा करती है।</w:t>
      </w:r>
    </w:p>
    <w:p>
      <w:pPr/>
      <w:r>
        <w:rPr>
          <w:lang w:val="hi_IN" w:bidi="hi_IN"/>
        </w:rPr>
      </w:r>
      <w:r>
        <w:rPr>
          <w:lang w:val="hi_IN" w:bidi="hi_IN"/>
        </w:rPr>
        <w:t>पौलुस गलातियों को याद दिलाता है कि विश्वासियों की पापी प्रकृति अब विश्वासियों को नियंत्रित नहीं करती है। पौलुस जिस तरह से विश्वासियों ने अपनी पापी प्रकृति को छोड़ दिया है, उसकी तुलना उस व्यक्ति से करता है जो क्रूस पर किसी दूसरे व्यक्ति को मार डालता है। दोनों ने किसी बात को रोका या समाप्त किया है। एक मृत व्यक्ति की तरह, जीने का वह पुराना तरीका खत्म हो गया है। जैसे एक मरा हुआ व्यक्ति किसी पर नियंत्रण नहीं कर सकता, वैसे ही विश्वासियों की पापी प्रकृति अब विश्वासियों को नियंत्रित नहीं करती है।</w:t>
      </w:r>
    </w:p>
    <w:p>
      <w:pPr/>
      <w:r>
        <w:rPr>
          <w:lang w:val="hi_IN" w:bidi="hi_IN"/>
        </w:rPr>
      </w:r>
      <w:r>
        <w:rPr>
          <w:lang w:val="hi_IN" w:bidi="hi_IN"/>
        </w:rPr>
        <w:t>यहाँ रुकें और इस प्रश्न पर समूह में चर्चा करें: उस समय की कोई कहानी सुनाएँ जब किसी व्यक्ति ने किसी कार्य को पूरी तरह बंद कर दिया हो, जैसे कि किसी विशेष काम पर जाना या स्कूल जाना। उस व्यक्ति ने अपनी कार्य को छोड़ने के बाद अपना जीवन अलग तरीके से जीना कैसे सीखा? उस व्यक्ति को क्या बदलना या क्या सीखना था? इस ऑडियो को यहाँ रोकें।</w:t>
      </w:r>
    </w:p>
    <w:p>
      <w:pPr/>
      <w:r>
        <w:rPr>
          <w:lang w:val="hi_IN" w:bidi="hi_IN"/>
        </w:rPr>
      </w:r>
      <w:r>
        <w:rPr>
          <w:lang w:val="hi_IN" w:bidi="hi_IN"/>
        </w:rPr>
        <w:t>इसके बजाय, इन गलातियों को आत्मा से नया आत्मिक जीवन प्राप्त हुआ है। इसलिए विश्वासियों को आत्मा को विश्वासियों का मार्गदर्शन करने देना चाहिए। जिस प्रकार कोई व्यक्ति रास्ते पर किसी अगुवे के पदचिन्हों का अनुसरण करता है, उसी प्रकार विश्वासियों को वही करना चाहिए जो आत्मा कहता है। यही कारण है कि गलातियों को अब नहीं लड़ना चाहिए, जैसा कि पौलुस ने सुना है कि गलाती करते हैं। विश्वासियों को घमण्ड नहीं करना चाहिए और हमेशा यह नहीं कहना चाहिए कि वे कितने महान हैं। विश्वासियों को एक-दूसरे को उकसाना नहीं चाहिए और न ही एक-दूसरे को लड़ाई के लिए ललकारना चाहिए। वे सभी बातें जीने के पुराने तरीके का हिस्सा हैं!</w:t>
      </w:r>
      <w:r>
        <w:rPr>
          <w:lang w:val="hi_IN" w:bidi="hi_IN"/>
        </w:rPr>
      </w:r>
    </w:p>
    <w:p>
      <w:pPr>
        <w:pStyle w:val="Heading3"/>
      </w:pPr>
      <w:r>
        <w:rPr>
          <w:lang w:val="hi_IN" w:bidi="hi_IN"/>
        </w:rPr>
        <w:t>घटनाओं को समझाना</w:t>
      </w:r>
    </w:p>
    <w:p>
      <w:pPr/>
      <w:r>
        <w:rPr>
          <w:lang w:val="hi_IN" w:bidi="hi_IN"/>
        </w:rPr>
      </w:r>
      <w:r>
        <w:rPr>
          <w:lang w:val="hi_IN" w:bidi="hi_IN"/>
        </w:rPr>
        <w:t>गलातियों 5:19–26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हिस्सों, पात्रों और परिवेश को परिभाषित करेगा। फिर समूह इस भाग को अपने मन में समझने की कोशिश करेगा।</w:t>
      </w:r>
    </w:p>
    <w:p>
      <w:pPr/>
      <w:r>
        <w:rPr>
          <w:lang w:val="hi_IN" w:bidi="hi_IN"/>
        </w:rPr>
      </w:r>
      <w:r>
        <w:rPr>
          <w:lang w:val="hi_IN" w:bidi="hi_IN"/>
        </w:rPr>
        <w:t xml:space="preserve">इस भाग में तीन हिस्से हैं। </w:t>
      </w:r>
    </w:p>
    <w:p>
      <w:pPr/>
      <w:r>
        <w:rPr>
          <w:lang w:val="hi_IN" w:bidi="hi_IN"/>
        </w:rPr>
      </w:r>
      <w:r>
        <w:rPr>
          <w:b/>
          <w:lang w:val="hi_IN" w:bidi="hi_IN"/>
        </w:rPr>
        <w:t>पहले भाग में:</w:t>
      </w:r>
      <w:r>
        <w:rPr>
          <w:lang w:val="hi_IN" w:bidi="hi_IN"/>
        </w:rPr>
        <w:t xml:space="preserve"> पौलुस इस बात के उदाहरण देता है कि लोग पापी तरीके से कैसे व्यवहार करते हैं। जो लोग ये काम करना जारी रखते हैं, वे परमेश्वर के राज्य के वारिस नहीं होंगे।</w:t>
      </w:r>
    </w:p>
    <w:p>
      <w:pPr/>
      <w:r>
        <w:rPr>
          <w:lang w:val="hi_IN" w:bidi="hi_IN"/>
        </w:rPr>
      </w:r>
      <w:r>
        <w:rPr>
          <w:b/>
          <w:lang w:val="hi_IN" w:bidi="hi_IN"/>
        </w:rPr>
        <w:t>दूसरे भाग में:</w:t>
      </w:r>
      <w:r>
        <w:rPr>
          <w:lang w:val="hi_IN" w:bidi="hi_IN"/>
        </w:rPr>
        <w:t xml:space="preserve"> पौलुस उन विशेषताओं का वर्णन करता है जो आत्मा विश्वासियों में उत्पन्न करता है।</w:t>
      </w:r>
    </w:p>
    <w:p>
      <w:pPr/>
      <w:r>
        <w:rPr>
          <w:lang w:val="hi_IN" w:bidi="hi_IN"/>
        </w:rPr>
      </w:r>
      <w:r>
        <w:rPr>
          <w:b/>
          <w:lang w:val="hi_IN" w:bidi="hi_IN"/>
        </w:rPr>
        <w:t>तीसरे भाग में:</w:t>
      </w:r>
      <w:r>
        <w:rPr>
          <w:lang w:val="hi_IN" w:bidi="hi_IN"/>
        </w:rPr>
        <w:t xml:space="preserve"> विश्वासियों ने अपनी पापी प्रकृति को समाप्त कर दिया है, और आत्मा ने विश्वासियों को नया जीवन दिया है। इसलिए विश्वासियों को आत्मा की आज्ञा माननी चाहिए।</w:t>
      </w:r>
    </w:p>
    <w:p>
      <w:pPr/>
      <w:r>
        <w:rPr>
          <w:lang w:val="hi_IN" w:bidi="hi_IN"/>
        </w:rPr>
      </w:r>
      <w:r>
        <w:rPr>
          <w:lang w:val="hi_IN" w:bidi="hi_IN"/>
        </w:rPr>
        <w:t>इस भाग में पात्र हैं:</w:t>
      </w:r>
    </w:p>
    <w:p>
      <w:pPr>
        <w:pStyle w:val="ListBullet"/>
        <w:spacing w:line="240" w:lineRule="auto"/>
        <w:ind w:left="720"/>
      </w:pPr>
      <w:r>
        <w:rPr>
          <w:lang w:val="hi_IN" w:bidi="hi_IN"/>
        </w:rPr>
      </w:r>
      <w:r>
        <w:rPr>
          <w:lang w:val="hi_IN" w:bidi="hi_IN"/>
        </w:rPr>
        <w:t>पौलुस</w:t>
      </w:r>
    </w:p>
    <w:p>
      <w:pPr>
        <w:pStyle w:val="ListBullet"/>
        <w:spacing w:line="240" w:lineRule="auto"/>
        <w:ind w:left="720"/>
      </w:pPr>
      <w:r>
        <w:rPr>
          <w:lang w:val="hi_IN" w:bidi="hi_IN"/>
        </w:rPr>
      </w:r>
      <w:r>
        <w:rPr>
          <w:lang w:val="hi_IN" w:bidi="hi_IN"/>
        </w:rPr>
        <w:t>गलाती विश्वासी</w:t>
      </w:r>
    </w:p>
    <w:p>
      <w:pPr>
        <w:pStyle w:val="ListBullet"/>
        <w:spacing w:line="240" w:lineRule="auto"/>
        <w:ind w:left="720"/>
      </w:pPr>
      <w:r>
        <w:rPr>
          <w:lang w:val="hi_IN" w:bidi="hi_IN"/>
        </w:rPr>
      </w:r>
      <w:r>
        <w:rPr>
          <w:lang w:val="hi_IN" w:bidi="hi_IN"/>
        </w:rPr>
        <w:t>वे लोग जो परमेश्वर के राज्य के वारिस नहीं होंगे</w:t>
      </w:r>
    </w:p>
    <w:p>
      <w:pPr>
        <w:pStyle w:val="ListBullet"/>
        <w:spacing w:line="240" w:lineRule="auto"/>
        <w:ind w:left="720"/>
      </w:pPr>
      <w:r>
        <w:rPr>
          <w:lang w:val="hi_IN" w:bidi="hi_IN"/>
        </w:rPr>
      </w:r>
      <w:r>
        <w:rPr>
          <w:lang w:val="hi_IN" w:bidi="hi_IN"/>
        </w:rPr>
        <w:t xml:space="preserve">परमेश्वर </w:t>
      </w:r>
    </w:p>
    <w:p>
      <w:pPr>
        <w:pStyle w:val="ListBullet"/>
        <w:spacing w:line="240" w:lineRule="auto"/>
        <w:ind w:left="720"/>
      </w:pPr>
      <w:r>
        <w:rPr>
          <w:lang w:val="hi_IN" w:bidi="hi_IN"/>
        </w:rPr>
      </w:r>
      <w:r>
        <w:rPr>
          <w:lang w:val="hi_IN" w:bidi="hi_IN"/>
        </w:rPr>
        <w:t>आत्मा</w:t>
      </w:r>
    </w:p>
    <w:p>
      <w:pPr>
        <w:pStyle w:val="ListBullet"/>
        <w:spacing w:line="240" w:lineRule="auto"/>
        <w:ind w:left="720"/>
      </w:pPr>
      <w:r>
        <w:rPr>
          <w:lang w:val="hi_IN" w:bidi="hi_IN"/>
        </w:rPr>
      </w:r>
      <w:r>
        <w:rPr>
          <w:lang w:val="hi_IN" w:bidi="hi_IN"/>
        </w:rPr>
        <w:t>और मसीह यीशु</w:t>
      </w:r>
    </w:p>
    <w:p>
      <w:pPr/>
      <w:r>
        <w:rPr>
          <w:lang w:val="hi_IN" w:bidi="hi_IN"/>
        </w:rPr>
      </w:r>
      <w:r>
        <w:rPr>
          <w:lang w:val="hi_IN" w:bidi="hi_IN"/>
        </w:rPr>
        <w:t>समूह में, भाग के परिवेश के इन हिस्सों पर ध्यान दें:</w:t>
      </w:r>
    </w:p>
    <w:p>
      <w:pPr/>
      <w:r>
        <w:rPr>
          <w:lang w:val="hi_IN" w:bidi="hi_IN"/>
        </w:rPr>
      </w:r>
      <w:r>
        <w:rPr>
          <w:lang w:val="hi_IN" w:bidi="hi_IN"/>
        </w:rPr>
        <w:t>पौलुस ने पिछले भाग में कहा कि शरीर और आत्मा एक-दूसरे के विरुद्ध हैं। अब, इस भाग में, पौलुस जीने के इन दो तरीकों की और तुलना करता है। हालाँकि पौलुस कहता है कि जीवन का पापी तरीका स्पष्ट है, फिर भी पौलुस कई उदाहरण देता है। उस समय, शिक्षक अक्सर बुरे और अच्छे व्यवहार के बीच अंतर करते थे और लोगों को सिखाते थे कि उन लोगों को कैसे जीना चाहिए।</w:t>
      </w:r>
    </w:p>
    <w:p>
      <w:pPr/>
      <w:r>
        <w:rPr>
          <w:lang w:val="hi_IN" w:bidi="hi_IN"/>
        </w:rPr>
      </w:r>
      <w:r>
        <w:rPr>
          <w:lang w:val="hi_IN" w:bidi="hi_IN"/>
        </w:rPr>
        <w:t>यहाँ रुकें और इस प्रश्न पर समूह में चर्चा करें: आपकी संस्कृति में, शिक्षक लोगों को जीने का सही तरीका कैसे बताते हैं? आपकी संस्कृति में जीवन जीने के कौन-से ऐसे तरीके हैं जिनका आप सम्मान करते हैं? लोग किस तरीके से जीते हैं, जिनका आप सम्मान नहीं करते? इस ऑडियो को यहाँ रोकें।</w:t>
      </w:r>
    </w:p>
    <w:p>
      <w:pPr/>
      <w:r>
        <w:rPr>
          <w:lang w:val="hi_IN" w:bidi="hi_IN"/>
        </w:rPr>
      </w:r>
      <w:r>
        <w:rPr>
          <w:lang w:val="hi_IN" w:bidi="hi_IN"/>
        </w:rPr>
        <w:t>पहले भाग में, पौलुस पापी तरीकों का उदाहरण देता है जिनसे लोग व्यवहार करते हैं। पौलुस लैंगिक पापों का उल्लेख कर सकता है, क्योंकि उस समय गलातिया में ये बहुत सामान्य थे, परन्तु इन कार्यों का कोई विशेष क्रम नहीं है। याद रखें कि ये उन कई तरीकों में से कुछ ही हैं, जिनसे लोग अपनी पापी प्रकृति के अनुसार व्यवहार करते हैं। पौलुस को इन सभी कार्यों के बारे में बात करने की आवश्यकता नहीं है, क्योंकि गलातियों के लोग आसानी से देख सकते थे कि लोग बुरे तरीके से व्यवहार करते हैं।</w:t>
      </w:r>
    </w:p>
    <w:p>
      <w:pPr/>
      <w:r>
        <w:rPr>
          <w:lang w:val="hi_IN" w:bidi="hi_IN"/>
        </w:rPr>
      </w:r>
      <w:r>
        <w:rPr>
          <w:lang w:val="hi_IN" w:bidi="hi_IN"/>
        </w:rPr>
        <w:t>सबसे पहले, पौलुस यौन पापों के बारे में बात करता है। लोग यौन रूप से अनैतिक या विश्वासघाती हैं। यह किसी भी प्रकार के यौन पाप के बारे में बात करने का एक सामान्य तरीका है, जैसे किसी ऐसे व्यक्ति के साथ लैंगिक सम्बन्ध बनाना जिससे आप विवाहित नहीं हैं। लोग यौन रूप से अशुद्ध या अपवित्र होते हैं, जिसका अर्थ है कि लोग शर्मनाक यौन काम करते हैं। लोग कामुक या भ्रष्ट होते हैं। कुछ अनुवादों में दुराचार या अय्याशी शब्द का प्रयोग किया गया है। इसका अर्थ है कि लोग हद से ज़्यादा लैंगिक और और अश्लील हैं। ये लोग अब अपने किए हुए कामों के लिए शर्म नहीं महसूस करते हैं।</w:t>
      </w:r>
    </w:p>
    <w:p>
      <w:pPr/>
      <w:r>
        <w:rPr>
          <w:lang w:val="hi_IN" w:bidi="hi_IN"/>
        </w:rPr>
      </w:r>
      <w:r>
        <w:rPr>
          <w:lang w:val="hi_IN" w:bidi="hi_IN"/>
        </w:rPr>
        <w:t>यहाँ रुकें और इस प्रश्न पर समूह में चर्चा करें: आपको यौन अनैतिकता, अशुद्धता और कामुकता के बारे में बात करने के लिए कौन-से शब्द या वाक्यांश चाहिए? चर्चा करें कि आप अपनी भाषा में इन बातों के बारे में उचित तरीके से कैसे बात करना चाहते हैं। इस ऑडियो को यहाँ रोकें।</w:t>
      </w:r>
    </w:p>
    <w:p>
      <w:pPr/>
      <w:r>
        <w:rPr>
          <w:lang w:val="hi_IN" w:bidi="hi_IN"/>
        </w:rPr>
      </w:r>
      <w:r>
        <w:rPr>
          <w:lang w:val="hi_IN" w:bidi="hi_IN"/>
        </w:rPr>
        <w:t>फिर पौलुस गलत धर्मों और उपासना करने के तरीकों के बारे में बात करता है। लोग झूठे देवताओं और उन देवताओं की प्रतिमाओं और मूर्तियों की उपासना करते हैं, साथ ही किसी भी ऐसी चीज़ की उपासना करते हैं जो एकमात्र सच्चा परमेश्वर नहीं है। लोग जादू या टोना भी करते हैं। यह तब होता है जब लोग आत्माओं के साथ बातचीत करने के लिए जादुई शब्द, वस्तुओं या अनुष्ठानों का उपयोग करते हैं।</w:t>
      </w:r>
    </w:p>
    <w:p>
      <w:pPr/>
      <w:r>
        <w:rPr>
          <w:lang w:val="hi_IN" w:bidi="hi_IN"/>
        </w:rPr>
      </w:r>
      <w:r>
        <w:rPr>
          <w:lang w:val="hi_IN" w:bidi="hi_IN"/>
        </w:rPr>
        <w:t>यहाँ रुकें और इस प्रश्न पर समूह में चर्चा करें: लोगों के मूर्तियों की उपासना करने और आत्माओं के साथ बातचीत करने के तरीके के बारे में बात करने के लिए आपको कौन-से शब्द या वाक्यांश चाहिए? चर्चा करें कि आप यहाँ इनका अनुवाद कैसे करना चाहते हैं। इस ऑडियो को यहाँ रोकें।</w:t>
      </w:r>
    </w:p>
    <w:p>
      <w:pPr/>
      <w:r>
        <w:rPr>
          <w:lang w:val="hi_IN" w:bidi="hi_IN"/>
        </w:rPr>
      </w:r>
      <w:r>
        <w:rPr>
          <w:lang w:val="hi_IN" w:bidi="hi_IN"/>
        </w:rPr>
        <w:t>इसके बाद, पौलुस उन गलत तरीकों के बारे में बात करता है जिनसे लोग एक-दूसरे के साथ व्यवहार करते हैं। पौलुस इन पापी कार्यों का वर्णन करने के लिए आठ या नौ अलग-अलग शब्दों का उपयोग करता है। यदि आपकी भाषा में कोई ऐसा शब्द हो, जो पौलुस के कहे हुए कुछ शब्दों के समान अर्थ रखता है, तो आप शायद इसका अनुवाद पौलुस से कम शब्दों में कर सकते हैं।</w:t>
      </w:r>
    </w:p>
    <w:p>
      <w:pPr/>
      <w:r>
        <w:rPr>
          <w:lang w:val="hi_IN" w:bidi="hi_IN"/>
        </w:rPr>
      </w:r>
      <w:r>
        <w:rPr>
          <w:lang w:val="hi_IN" w:bidi="hi_IN"/>
        </w:rPr>
        <w:t>लोग एक-दूसरे के प्रति शत्रुता या घृणा महसूस करते हैं और इस तरह शत्रु हो जाते हैं।</w:t>
      </w:r>
    </w:p>
    <w:p>
      <w:pPr/>
      <w:r>
        <w:rPr>
          <w:lang w:val="hi_IN" w:bidi="hi_IN"/>
        </w:rPr>
      </w:r>
      <w:r>
        <w:rPr>
          <w:lang w:val="hi_IN" w:bidi="hi_IN"/>
        </w:rPr>
        <w:t>लोग कलह पैदा करते हैं, जिसका अर्थ है कि लोग असहमत हैं और मिल-जुलकर रहने को तैयार नहीं हैं।</w:t>
      </w:r>
    </w:p>
    <w:p>
      <w:pPr/>
      <w:r>
        <w:rPr>
          <w:lang w:val="hi_IN" w:bidi="hi_IN"/>
        </w:rPr>
      </w:r>
      <w:r>
        <w:rPr>
          <w:lang w:val="hi_IN" w:bidi="hi_IN"/>
        </w:rPr>
        <w:t>लोग जलन महसूस करते हैं या वही चाहते हैं जो अन्य लोगों के पास है।</w:t>
      </w:r>
    </w:p>
    <w:p>
      <w:pPr/>
      <w:r>
        <w:rPr>
          <w:lang w:val="hi_IN" w:bidi="hi_IN"/>
        </w:rPr>
      </w:r>
      <w:r>
        <w:rPr>
          <w:lang w:val="hi_IN" w:bidi="hi_IN"/>
        </w:rPr>
        <w:t>लोग गहन क्रोध महसूस करते हैं और उस क्रोध को इस तरह दिखाते हैं जो अन्य लोगों को नुकसान पहुँचाता है।</w:t>
      </w:r>
    </w:p>
    <w:p>
      <w:pPr/>
      <w:r>
        <w:rPr>
          <w:lang w:val="hi_IN" w:bidi="hi_IN"/>
        </w:rPr>
      </w:r>
      <w:r>
        <w:rPr>
          <w:lang w:val="hi_IN" w:bidi="hi_IN"/>
        </w:rPr>
        <w:t>यहाँ रुकें और इस प्रश्न पर समूह में चर्चा करें: आपकी भाषा में ऐसे कौन-से शब्द या वाक्यांश हैं जो लोगों द्वारा नफरत, कलह, जलन और क्रोध के आवेश महसूस करने के तरीके के बारे में बताते हैं? चर्चा करें कि आप यहाँ इनका अनुवाद कैसे करना चाहते हैं। इस ऑडियो को यहाँ रोकें।</w:t>
      </w:r>
    </w:p>
    <w:p>
      <w:pPr/>
      <w:r>
        <w:rPr>
          <w:lang w:val="hi_IN" w:bidi="hi_IN"/>
        </w:rPr>
      </w:r>
      <w:r>
        <w:rPr>
          <w:lang w:val="hi_IN" w:bidi="hi_IN"/>
        </w:rPr>
        <w:t>लोग स्वार्थी रूप से अन्य लोगों से अधिक महत्वपूर्ण होना चाहते हैं और केवल अपने लिए काम करना चाहते हैं, जिससे उनमें प्रतिद्वंद्विता उत्पन्न होती है।</w:t>
      </w:r>
    </w:p>
    <w:p>
      <w:pPr/>
      <w:r>
        <w:rPr>
          <w:lang w:val="hi_IN" w:bidi="hi_IN"/>
        </w:rPr>
      </w:r>
      <w:r>
        <w:rPr>
          <w:lang w:val="hi_IN" w:bidi="hi_IN"/>
        </w:rPr>
        <w:t>लोगों में मतभेद होते हैं, जिसका अर्थ है कि लोग एक-दूसरे से बहस करते हैं और एक-दूसरे से असहमत होने के कारण क्रोधित हो जाते हैं।</w:t>
      </w:r>
    </w:p>
    <w:p>
      <w:pPr/>
      <w:r>
        <w:rPr>
          <w:lang w:val="hi_IN" w:bidi="hi_IN"/>
        </w:rPr>
      </w:r>
      <w:r>
        <w:rPr>
          <w:lang w:val="hi_IN" w:bidi="hi_IN"/>
        </w:rPr>
        <w:t>लोग विभाजित होते हैं या उनके गुट होते हैं। इसका अर्थ है कि जब लोग बहस करते हैं, तो वे एक-दूसरे से अलग हो जाते हैं और अलग-अलग समूह या गुट बनाते हैं।</w:t>
      </w:r>
    </w:p>
    <w:p>
      <w:pPr/>
      <w:r>
        <w:rPr>
          <w:lang w:val="hi_IN" w:bidi="hi_IN"/>
        </w:rPr>
      </w:r>
      <w:r>
        <w:rPr>
          <w:lang w:val="hi_IN" w:bidi="hi_IN"/>
        </w:rPr>
        <w:t>लोग ईर्ष्या महसूस करते हैं, जो उस तरीके के समान है जैसे लोग जलन करते हैं। लोग किसी दूसरे व्यक्ति की चीज़ों को छीनना चाहते हैं, क्योंकि उनकी उस व्यक्ति के प्रति बुरी भावनाएँ होती हैं।</w:t>
      </w:r>
    </w:p>
    <w:p>
      <w:pPr/>
      <w:r>
        <w:rPr>
          <w:lang w:val="hi_IN" w:bidi="hi_IN"/>
        </w:rPr>
      </w:r>
      <w:r>
        <w:rPr>
          <w:lang w:val="hi_IN" w:bidi="hi_IN"/>
        </w:rPr>
        <w:t>कुछ अनुवादों में यहाँ हत्या भी शामिल है।</w:t>
      </w:r>
    </w:p>
    <w:p>
      <w:pPr/>
      <w:r>
        <w:rPr>
          <w:lang w:val="hi_IN" w:bidi="hi_IN"/>
        </w:rPr>
      </w:r>
      <w:r>
        <w:rPr>
          <w:lang w:val="hi_IN" w:bidi="hi_IN"/>
        </w:rPr>
        <w:t>यहाँ रुकें और एक समूह के रूप में इस प्रश्न पर चर्चा करें: लोगों के बीच होने वाली स्वार्थी प्रतिद्वंद्विता, मतभेद, गुटबाज़ी और ईर्ष्या के बारे में बात करने के लिए आपके पास कौन-से शब्द या वाक्यांश हैं? चर्चा करें कि आप यहाँ इनका अनुवाद कैसे करना चाहते हैं। इस ऑडियो को यहाँ रोकें।</w:t>
      </w:r>
    </w:p>
    <w:p>
      <w:pPr/>
      <w:r>
        <w:rPr>
          <w:lang w:val="hi_IN" w:bidi="hi_IN"/>
        </w:rPr>
      </w:r>
      <w:r>
        <w:rPr>
          <w:lang w:val="hi_IN" w:bidi="hi_IN"/>
        </w:rPr>
        <w:t>फिर पौलुस उन तरीकों के बारे में बात करता है जिनसे लोग स्वयं पर नियंत्रण नहीं रखते। जब लोग बहुत अधिक शराब पीते हैं, तो वे नशे में हो जाते हैं। लोगो सामूहिक यौन क्रिया या जंगली दावतों का आयोजन करते हैं, जहाँ वे बहुत अधिक पीते हैं और बहुत सारे बुरे काम करते हैं।</w:t>
      </w:r>
    </w:p>
    <w:p>
      <w:pPr/>
      <w:r>
        <w:rPr>
          <w:lang w:val="hi_IN" w:bidi="hi_IN"/>
        </w:rPr>
      </w:r>
      <w:r>
        <w:rPr>
          <w:lang w:val="hi_IN" w:bidi="hi_IN"/>
        </w:rPr>
        <w:t>यहाँ रुकें और इस प्रश्न पर समूह में चर्चा करें: जिस तरह से लोग बहुत अधिक शराब पीते हैं और जंगली तरीके से उत्सव मनाते हैं, उस बारे में बात करने के लिए कौन-से शब्द या वाक्यांश होते हैं? चर्चा करें कि आप यहाँ इनका अनुवाद कैसे करना चाहते हैं। इस ऑडियो को यहाँ रोकें।</w:t>
      </w:r>
    </w:p>
    <w:p>
      <w:pPr/>
      <w:r>
        <w:rPr>
          <w:lang w:val="hi_IN" w:bidi="hi_IN"/>
        </w:rPr>
      </w:r>
      <w:r>
        <w:rPr>
          <w:lang w:val="hi_IN" w:bidi="hi_IN"/>
        </w:rPr>
        <w:t>पौलुस गलातियों के विश्वासियों को उन लोगों के बारे में चेतावनी देता है जो इस तरह से जीना जारी रखते हैं। इन लोगों का परमेश्वर के राज्य में कोई भाग नहीं है। ये लोग उस चीज़ के वारिस नहीं बनते या उसे नहीं पाते, जिसका परमेश्वर ने उन्हें देने का वादा किया था। पौलुस ने पहले ही गलातियों को इसके बारे में चेतावनी दी है, शायद जब पौलुस गलातिया में था।</w:t>
      </w:r>
    </w:p>
    <w:p>
      <w:pPr/>
      <w:r>
        <w:rPr>
          <w:lang w:val="hi_IN" w:bidi="hi_IN"/>
        </w:rPr>
      </w:r>
      <w:r>
        <w:rPr>
          <w:lang w:val="hi_IN" w:bidi="hi_IN"/>
        </w:rPr>
        <w:t>दूसरे दृश्य में, पौलुस पापपूर्ण तरीके से काम करने वाले लोगों और एक विश्वासी में आत्मा के कार्य के बीच अंतर बताते हैं। लोग उन बुरे तरीकों से व्यवहार करते हैं, क्योंकि वे पापी काम करना चुनते हैं। परन्तु जब विश्वासी आत्मा के कहने के अनुसार करना चुनते हैं, तो आत्मा विश्वासी में इन विशेषताओं को उत्पन्न करने या उसमें बढ़ने का कारण बनता है। पौलुस इन विशेषताओं की तुलना फल से करता है। ध्यान दें कि पौलुस केवल एक फल के बारे में बात करता है। यह दिखाता है कि आत्मा एक विश्वासी में इन सभी नौ गुणों को उत्पन्न करती है, न कि केवल कुछ को।</w:t>
      </w:r>
    </w:p>
    <w:p>
      <w:pPr/>
      <w:r>
        <w:rPr>
          <w:lang w:val="hi_IN" w:bidi="hi_IN"/>
        </w:rPr>
      </w:r>
      <w:r>
        <w:rPr>
          <w:lang w:val="hi_IN" w:bidi="hi_IN"/>
        </w:rPr>
        <w:t>आत्मा विश्वासियों को परमेश्वर और दूसरों से अच्छी तरह से प्रेम करने का कारण बनता है।</w:t>
      </w:r>
    </w:p>
    <w:p>
      <w:pPr/>
      <w:r>
        <w:rPr>
          <w:lang w:val="hi_IN" w:bidi="hi_IN"/>
        </w:rPr>
      </w:r>
      <w:r>
        <w:rPr>
          <w:lang w:val="hi_IN" w:bidi="hi_IN"/>
        </w:rPr>
        <w:t>आत्मा विश्वासियों को आनन्द महसूस करने का कारण बनता है। इसका अर्थ है कि विश्वासी इस बारे में खुश और प्रसन्न होते हैं कि परमेश्वर कौन है और वह क्या करता है। विश्वासी बुरी परिस्थितियों में भी आनन्द महसूस करते हैं, क्योंकि परमेश्वर हमेशा विश्वासियों के साथ होता है और नहीं बदलता है।</w:t>
      </w:r>
    </w:p>
    <w:p>
      <w:pPr/>
      <w:r>
        <w:rPr>
          <w:lang w:val="hi_IN" w:bidi="hi_IN"/>
        </w:rPr>
      </w:r>
      <w:r>
        <w:rPr>
          <w:lang w:val="hi_IN" w:bidi="hi_IN"/>
        </w:rPr>
        <w:t>आत्मा विश्वासियों को शांति का कारण बनता है। जब विश्वासी शांति से रहते हैं, तो वे पूरी तरह से स्वस्थ होते हैं। विश्वासियों का पूर्ण जीवन होता है और वे एक-दूसरे के साथ, प्रकृति के साथ, और सबसे महत्वपूर्ण बात, परमेश्वर के साथ सद्भाव में रहते हैं!</w:t>
      </w:r>
    </w:p>
    <w:p>
      <w:pPr/>
      <w:r>
        <w:rPr>
          <w:lang w:val="hi_IN" w:bidi="hi_IN"/>
        </w:rPr>
      </w:r>
      <w:r>
        <w:rPr>
          <w:lang w:val="hi_IN" w:bidi="hi_IN"/>
        </w:rPr>
        <w:t>आत्मा विश्वासियों में धैर्य उत्पन्न करती है। इसका अर्थ है कि विश्वासी क्रोधित नहीं होते हैं, तब भी जब कोई उन विश्वासियों का अपमान करता है। विश्वासी लोगों को क्षमा करने के लिए तैयार हैं और शिकायत नहीं करते हैं।</w:t>
      </w:r>
    </w:p>
    <w:p>
      <w:pPr/>
      <w:r>
        <w:rPr>
          <w:lang w:val="hi_IN" w:bidi="hi_IN"/>
        </w:rPr>
      </w:r>
      <w:r>
        <w:rPr>
          <w:lang w:val="hi_IN" w:bidi="hi_IN"/>
        </w:rPr>
        <w:t>यहाँ रुकें और इस प्रश्न पर समूह में चर्चा करें: लोगों के प्रेम, आनंद, शांति और धैर्य रखने के तरीके के बारे में बात करने के लिए आपके पास कौन-से शब्द या वाक्यांश हैं? चर्चा करें कि आप यहाँ इनका अनुवाद कैसे करना चाहते हैं। इस ऑडियो को यहाँ रोकें।</w:t>
      </w:r>
    </w:p>
    <w:p>
      <w:pPr/>
      <w:r>
        <w:rPr>
          <w:lang w:val="hi_IN" w:bidi="hi_IN"/>
        </w:rPr>
      </w:r>
      <w:r>
        <w:rPr>
          <w:lang w:val="hi_IN" w:bidi="hi_IN"/>
        </w:rPr>
        <w:t>आत्मा विश्वासियों को दयालु होने का कारण बनता है।</w:t>
      </w:r>
    </w:p>
    <w:p>
      <w:pPr/>
      <w:r>
        <w:rPr>
          <w:lang w:val="hi_IN" w:bidi="hi_IN"/>
        </w:rPr>
      </w:r>
      <w:r>
        <w:rPr>
          <w:lang w:val="hi_IN" w:bidi="hi_IN"/>
        </w:rPr>
        <w:t>आत्मा विश्वासियों को अच्छा बनने में मदद करता है। कोई भी विश्वासियों के बारे में कुछ बुरा नहीं कह सकता। इसका यह भी अर्थ है कि विश्वासी उदार हैं और दूसरों के लिए आवश्यकता से अधिक करने में प्रसन्न रहते हैं।</w:t>
      </w:r>
    </w:p>
    <w:p>
      <w:pPr/>
      <w:r>
        <w:rPr>
          <w:lang w:val="hi_IN" w:bidi="hi_IN"/>
        </w:rPr>
      </w:r>
      <w:r>
        <w:rPr>
          <w:lang w:val="hi_IN" w:bidi="hi_IN"/>
        </w:rPr>
        <w:t>आत्मा विश्वासियों को विश्वासयोग्य होने का कारण बनता है। विश्वासयोग्य लोग वफादार और ईमानदार होते हैं। लोग विश्वासियों पर भरोसा कर सकते हैं।</w:t>
      </w:r>
    </w:p>
    <w:p>
      <w:pPr/>
      <w:r>
        <w:rPr>
          <w:lang w:val="hi_IN" w:bidi="hi_IN"/>
        </w:rPr>
      </w:r>
      <w:r>
        <w:rPr>
          <w:lang w:val="hi_IN" w:bidi="hi_IN"/>
        </w:rPr>
        <w:t>आत्मा विश्वासियों को कोमल होने का कारण बनता है। कोमल लोग विचारशील और विनम्र होते हैं, न कि कठोर या अभिमानी।</w:t>
      </w:r>
    </w:p>
    <w:p>
      <w:pPr/>
      <w:r>
        <w:rPr>
          <w:lang w:val="hi_IN" w:bidi="hi_IN"/>
        </w:rPr>
      </w:r>
      <w:r>
        <w:rPr>
          <w:lang w:val="hi_IN" w:bidi="hi_IN"/>
        </w:rPr>
        <w:t>आत्मा विश्वासियों को आत्म संयम करने का कारण बनता है। यह व्यक्ति अपने कार्यों को नियंत्रित करने और परमेश्वर की इच्छा के अनुसार जीने में सक्षम है।</w:t>
      </w:r>
    </w:p>
    <w:p>
      <w:pPr/>
      <w:r>
        <w:rPr>
          <w:lang w:val="hi_IN" w:bidi="hi_IN"/>
        </w:rPr>
      </w:r>
      <w:r>
        <w:rPr>
          <w:lang w:val="hi_IN" w:bidi="hi_IN"/>
        </w:rPr>
        <w:t>पौलुस कहता है कि इन कार्यों के विरुद्ध कोई व्यवस्था नहीं है। पौलुस का अर्थ है कि हर जगह लोग इस बात से सहमत हैं कि ये कार्य सही हैं। इसलिए कोई व्यवस्था नहीं है जो कहती है कि लोगों को इस तरह से नहीं जीना चाहिए।</w:t>
      </w:r>
    </w:p>
    <w:p>
      <w:pPr/>
      <w:r>
        <w:rPr>
          <w:lang w:val="hi_IN" w:bidi="hi_IN"/>
        </w:rPr>
      </w:r>
      <w:r>
        <w:rPr>
          <w:lang w:val="hi_IN" w:bidi="hi_IN"/>
        </w:rPr>
        <w:t>यहाँ रुकें और इस प्रश्न पर समूह में चर्चा करें: लोगों की दयालुता, भलाई, विश्वासयोग्यता, नम्रता और आत्म-संयम के बारे में बात करने के लिए आपके पास कौन-से शब्द या वाक्यांश हैं? चर्चा करें कि आप यहाँ इनका अनुवाद कैसे करना चाहते हैं। इस ऑडियो को यहाँ रोकें।</w:t>
      </w:r>
    </w:p>
    <w:p>
      <w:pPr/>
      <w:r>
        <w:rPr>
          <w:lang w:val="hi_IN" w:bidi="hi_IN"/>
        </w:rPr>
      </w:r>
      <w:r>
        <w:rPr>
          <w:lang w:val="hi_IN" w:bidi="hi_IN"/>
        </w:rPr>
        <w:t>यहाँ रुकें और समूह में चर्चा करें कि आप पौलुस की इस बात का अनुवाद कैसे करना चाहेंगे कि ऐसा कोई कानून नहीं है जो इन कार्यों को गलत बताता हो। इस ऑडियो को यहाँ रोकें।</w:t>
      </w:r>
    </w:p>
    <w:p>
      <w:pPr/>
      <w:r>
        <w:rPr>
          <w:lang w:val="hi_IN" w:bidi="hi_IN"/>
        </w:rPr>
      </w:r>
      <w:r>
        <w:rPr>
          <w:lang w:val="hi_IN" w:bidi="hi_IN"/>
        </w:rPr>
        <w:t>तीसरे भाग में, पौलुस उस तरीके के बारे में बात करता है जिससे विश्वासियों ने अपना पुराना और पापी जीवन जीने का तरीका छोड़ दिया है। पौलुस विश्वासियों को "वे लोग" या "वे लोग जो मसीह के हैं" कहता है। पौलुस कहता है कि विश्वासियों ने अपनी पापी प्रकृति को क्रूस पर चढ़ा दिया है। पौलुस यह बात विश्वासियों को याद दिलाने के लिए कहता है कि जब उन्होंने मसीह पर विश्वास किया, जो क्रूस पर मरे थे, तो यह ऐसा था मानो विश्वासियों ने अपनी पापी प्रकृति को मार डाला हो। पौलुस पापी प्रकृति की भावनाओं और इच्छाओं के बारे में बात करता है, जिसका अर्थ लगभग एक ही बात है। ये वे इच्छाएँ हैं जो लोगों की अपनी पापी प्रकृति के कारण होती हैं। अब, एक विश्वासी की पापी प्रकृति अब विश्वासी को नियंत्रित नहीं करती, जैसे कोई मृत वस्तु किसी अन्य चीज़ को नियंत्रित नहीं करती।</w:t>
      </w:r>
    </w:p>
    <w:p>
      <w:pPr/>
      <w:r>
        <w:rPr>
          <w:lang w:val="hi_IN" w:bidi="hi_IN"/>
        </w:rPr>
      </w:r>
      <w:r>
        <w:rPr>
          <w:lang w:val="hi_IN" w:bidi="hi_IN"/>
        </w:rPr>
        <w:t>यहाँ रुकें और इस प्रश्न पर समूह में चर्चा करें: आपकी भाषा में, आप उस तरीके के बारे में कैसे बात करते हैं जिससे लोग किसी बात को रोक देते हैं, जैसे कि उस व्यक्ति की कहानी में जिसने किसी कार्य को रोक दिया था? आप उस तरीके के बारे में कैसे बात करेंगे जिसमें विश्वासियों को क्रूस पर चढ़ाया गया या उनकी पापी प्रकृति को समाप्त किया गया था? इस ऑडियो को यहाँ रोकें।</w:t>
      </w:r>
    </w:p>
    <w:p>
      <w:pPr/>
      <w:r>
        <w:rPr>
          <w:lang w:val="hi_IN" w:bidi="hi_IN"/>
        </w:rPr>
      </w:r>
      <w:r>
        <w:rPr>
          <w:lang w:val="hi_IN" w:bidi="hi_IN"/>
        </w:rPr>
        <w:t>विश्वासियों ने उस नए आत्मिक जीवन के कारण जीवन का एक नया तरीका चुना है जो आत्मा ने विश्वासियों को दिया है। हालाँकि, विश्वासियों को अभी भी नए तरीके से जीना और जीवन के पुराने तरीके पर न लौटना सीखना होगा। इसलिए विश्वासियों को उसी तरह जीना चाहिए जैसे आत्मा जीने के लिए कहता है। पौलुस यह वर्णन करने के लिए बहुत से शब्दों का उपयोग करता है कि अब विश्वासी कैसे रहते हैं। विश्वासी जीते हैं और आत्मा के द्वारा चलते हैं। आत्मा अगुवाई और मार्गदर्शन करता है। इन सभी का अर्थ एक ही बात के बारे में है। विश्वासियों को आत्मा की बात सुननी चाहिए और उसकी आज्ञा माननी चाहिए। पौलुस कई बार उस तरीके के बारे में बात करता है जिससे आत्मा मार्गदर्शन करता है ताकि यह दिखाया जा सके कि यह सत्य विश्वासियों के लिए कितना महत्वपूर्ण है।</w:t>
      </w:r>
    </w:p>
    <w:p>
      <w:pPr/>
      <w:r>
        <w:rPr>
          <w:lang w:val="hi_IN" w:bidi="hi_IN"/>
        </w:rPr>
      </w:r>
      <w:r>
        <w:rPr>
          <w:lang w:val="hi_IN" w:bidi="hi_IN"/>
        </w:rPr>
        <w:t>इसलिए अब, गलातिया के विश्वासियों को अभिमानी या घमंडी नहीं होना चाहिए। विश्वासियों को एक-दूसरे को उकसाना नहीं चाहिए और एक-दूसरे से जलन नहीं करना चाहिए। यही वह कारण था जिससे गलातियों के बीच लड़ाई हुई!</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w:t>
      </w:r>
      <w:r>
        <w:rPr>
          <w:lang w:val="hi_IN" w:bidi="hi_IN"/>
        </w:rPr>
      </w:r>
    </w:p>
    <w:p>
      <w:pPr>
        <w:pStyle w:val="Heading3"/>
      </w:pPr>
      <w:r>
        <w:rPr>
          <w:lang w:val="hi_IN" w:bidi="hi_IN"/>
        </w:rPr>
        <w:t>पाठ को नाटकीय रूप देना</w:t>
      </w:r>
    </w:p>
    <w:p>
      <w:pPr/>
      <w:r>
        <w:rPr>
          <w:lang w:val="hi_IN" w:bidi="hi_IN"/>
        </w:rPr>
      </w:r>
      <w:r>
        <w:rPr>
          <w:lang w:val="hi_IN" w:bidi="hi_IN"/>
        </w:rPr>
        <w:t>गलातियों 5:19–26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नाटक के रूप में प्रस्तुत करेगा।</w:t>
      </w:r>
    </w:p>
    <w:p>
      <w:pPr/>
      <w:r>
        <w:rPr>
          <w:lang w:val="hi_IN" w:bidi="hi_IN"/>
        </w:rPr>
      </w:r>
      <w:r>
        <w:rPr>
          <w:lang w:val="hi_IN" w:bidi="hi_IN"/>
        </w:rPr>
        <w:t xml:space="preserve">इस भाग में तीन हिस्से हैं। </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पौलुस</w:t>
      </w:r>
    </w:p>
    <w:p>
      <w:pPr>
        <w:pStyle w:val="ListBullet"/>
        <w:spacing w:line="240" w:lineRule="auto"/>
        <w:ind w:left="720"/>
      </w:pPr>
      <w:r>
        <w:rPr>
          <w:lang w:val="hi_IN" w:bidi="hi_IN"/>
        </w:rPr>
      </w:r>
      <w:r>
        <w:rPr>
          <w:lang w:val="hi_IN" w:bidi="hi_IN"/>
        </w:rPr>
        <w:t>गलाती विश्वासी</w:t>
      </w:r>
    </w:p>
    <w:p>
      <w:pPr>
        <w:pStyle w:val="ListBullet"/>
        <w:spacing w:line="240" w:lineRule="auto"/>
        <w:ind w:left="720"/>
      </w:pPr>
      <w:r>
        <w:rPr>
          <w:lang w:val="hi_IN" w:bidi="hi_IN"/>
        </w:rPr>
      </w:r>
      <w:r>
        <w:rPr>
          <w:lang w:val="hi_IN" w:bidi="hi_IN"/>
        </w:rPr>
        <w:t>वे लोग जो परमेश्वर के राज्य के वारिस नहीं होते</w:t>
      </w:r>
    </w:p>
    <w:p>
      <w:pPr>
        <w:pStyle w:val="ListBullet"/>
        <w:spacing w:line="240" w:lineRule="auto"/>
        <w:ind w:left="720"/>
      </w:pPr>
      <w:r>
        <w:rPr>
          <w:lang w:val="hi_IN" w:bidi="hi_IN"/>
        </w:rPr>
      </w:r>
      <w:r>
        <w:rPr>
          <w:lang w:val="hi_IN" w:bidi="hi_IN"/>
        </w:rPr>
        <w:t xml:space="preserve">परमेश्वर </w:t>
      </w:r>
    </w:p>
    <w:p>
      <w:pPr>
        <w:pStyle w:val="ListBullet"/>
        <w:spacing w:line="240" w:lineRule="auto"/>
        <w:ind w:left="720"/>
      </w:pPr>
      <w:r>
        <w:rPr>
          <w:lang w:val="hi_IN" w:bidi="hi_IN"/>
        </w:rPr>
      </w:r>
      <w:r>
        <w:rPr>
          <w:lang w:val="hi_IN" w:bidi="hi_IN"/>
        </w:rPr>
        <w:t>आत्मा</w:t>
      </w:r>
    </w:p>
    <w:p>
      <w:pPr>
        <w:pStyle w:val="ListBullet"/>
        <w:spacing w:line="240" w:lineRule="auto"/>
        <w:ind w:left="720"/>
      </w:pPr>
      <w:r>
        <w:rPr>
          <w:lang w:val="hi_IN" w:bidi="hi_IN"/>
        </w:rPr>
      </w:r>
      <w:r>
        <w:rPr>
          <w:lang w:val="hi_IN" w:bidi="hi_IN"/>
        </w:rPr>
        <w:t>और मसीह यीशु</w:t>
      </w:r>
    </w:p>
    <w:p>
      <w:pPr/>
      <w:r>
        <w:rPr>
          <w:lang w:val="hi_IN" w:bidi="hi_IN"/>
        </w:rPr>
      </w:r>
      <w:r>
        <w:rPr>
          <w:lang w:val="hi_IN" w:bidi="hi_IN"/>
        </w:rPr>
        <w:t>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प्रवाह, कथानक और कालक्रम पर ध्यान दें। यह सुनिश्चित करें कि आपसे इस भाग के कठिन या महत्वपूर्ण हिस्सों का अभिनय करना छूट न जाए। इस भाग के हर हिस्से को याद करने में एक दूसरे की सहायता करें।</w:t>
      </w:r>
    </w:p>
    <w:p>
      <w:pPr/>
      <w:r>
        <w:rPr>
          <w:lang w:val="hi_IN" w:bidi="hi_IN"/>
        </w:rPr>
      </w:r>
      <w:r>
        <w:rPr>
          <w:lang w:val="hi_IN" w:bidi="hi_IN"/>
        </w:rPr>
        <w:t>इस ऑडियो को यहाँ रोकें और इस भाग का अभिनय करें।</w:t>
      </w:r>
    </w:p>
    <w:p>
      <w:pPr/>
      <w:r>
        <w:rPr>
          <w:lang w:val="hi_IN" w:bidi="hi_IN"/>
        </w:rPr>
      </w:r>
      <w:r>
        <w:rPr>
          <w:lang w:val="hi_IN" w:bidi="hi_IN"/>
        </w:rPr>
        <w:t>समूह को इस भाग का अभिनय दूसरी बार करना चाहिए। नाटक में कुछ जगहों पर, नाटक को रोकें और पात्र निभाने वाले व्यक्ति से पूछें, "आप क्या महसूस कर रहे हैं या क्या सोच रहे हैं?" पात्र निभाने वाले व्यक्ति को यह उत्तर देना चाहिए कि यदि वह उस पात्र की जगह होता, तो वह क्या महसूस करता या सोचता। उसके बाद नाटक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नीचे अभिनय और उसके संभावित उत्तरों का एक उदाहरण दिया गया है।</w:t>
      </w:r>
    </w:p>
    <w:p>
      <w:pPr/>
      <w:r>
        <w:rPr>
          <w:lang w:val="hi_IN" w:bidi="hi_IN"/>
        </w:rPr>
      </w:r>
      <w:r>
        <w:rPr>
          <w:lang w:val="hi_IN" w:bidi="hi_IN"/>
        </w:rPr>
        <w:t>पौलुस कहता है, “कोई भी उस तरीके को देख सकता है जिसमें लोग अपनी पापी प्रकृति के कारण व्यवहार करते हैं। लोग लैंगिक रूप से विश्वासघाती और अशुद्ध होते हैं और कई यौन पापों में भाग लेते हैं। लोग उन चीजों की उपासना करते हैं जो परमेश्वर नहीं हैं और जादू-टोना करते हैं। लोग एक-दूसरे से नफरत करते हैं, लड़ते हैं, एक-दूसरे से जलन करते हैं, क्रोधित होते हैं, और अन्य लोगों की अच्छी चीजों को छीनना चाहते हैं। लोग बहस करते हैं, अलग-अलग प्रतिद्वंद्वी समूहों में अलग हो जाते हैं, और अन्य लोगों की संपत्ति चाहते हैं। लोग नशे में हो जाते हैं, बुरे तरीकों से उत्सव मनाते हैं, और ऐसे कई अन्य गलत कार्य करते हैं। मैंने पहले तुम्हें चेतावनी दी थी, और अब फिर तुम्हें चेतावनी देता हूँ, कि जो लोग ऐसे काम करेंगे, वे परमेश्वर के राज्य में कोई भाग नहीं पाएँगे।"</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परमेश्वर की भूमिका निभाने वाले व्यक्ति से पूछें, "आप कैसा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पौलुस का किरदार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फिर पौलुस कहता है, “हालाँकि, आत्मा एक विश्वासी में अच्छे गुणों को उत्पन्न करता है, जैसे एक पेड़ जो अच्छा फल उगाता है। विश्वासी दूसरों से प्रेम करता है, आनन्दित होता है, दूसरों के साथ शांति से रहता है, और जो भी होता है, उसे सहन करता है। विश्वासी दयालु, अच्छा, विश्वासयोग्य और कोमल है, और उसका अपने आप पर नियंत्रण होता है। कोई व्यवस्था नहीं है जो कहती है कि ये बातें गलत 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आत्मा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गलाती विश्वासियों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पौलुस कहता है, “जो लोग मसीह यीशु के लोग हैं, वे अपने पापी प्रकृति को अपने ऊपर शासन नहीं करने देते हैं। यह ऐसा है मानो इन लोगों ने अपनी पापी प्रकृति को अपनी भावनाओं और इच्छाओं के साथ क्रूस पर चढ़ा दिया हो। पवित्र आत्मा ने हमें नया जीवन दिया है, और इसलिए हमें वैसे ही जीना चाहिए जैसे पवित्र आत्मा चाहता है की हम जिएं। हमें घमण्ड नहीं करना चाहिए, और हमें एक-दूसरे को परेशान नहीं करना चाहिए और एक-दूसरे से जलन नहीं करना चाहिए।"</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पौलुस की भूमिका निभाने वाले व्यक्ति से पूछें, "आप क्या महसूस कर रहे हैं या क्या सोच रहे हैं?" वह व्यक्ति इस तरह से उत्तर दे सकता है:</w:t>
      </w:r>
      <w:r>
        <w:rPr>
          <w:lang w:val="hi_IN" w:bidi="hi_IN"/>
        </w:rPr>
      </w:r>
    </w:p>
    <w:p>
      <w:pPr>
        <w:pStyle w:val="Heading3"/>
      </w:pPr>
      <w:r>
        <w:rPr>
          <w:lang w:val="hi_IN" w:bidi="hi_IN"/>
        </w:rPr>
        <w:t>आवश्यक जानकारी</w:t>
      </w:r>
    </w:p>
    <w:p>
      <w:pPr/>
      <w:r>
        <w:rPr>
          <w:lang w:val="hi_IN" w:bidi="hi_IN"/>
        </w:rPr>
      </w:r>
      <w:r>
        <w:rPr>
          <w:lang w:val="hi_IN" w:bidi="hi_IN"/>
        </w:rPr>
        <w:t>गलातियों 5:19–26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मुख्य शब्दों और शब्दावलियों पर चर्चा करेगा।</w:t>
      </w:r>
    </w:p>
    <w:p>
      <w:pPr/>
      <w:r>
        <w:rPr>
          <w:lang w:val="hi_IN" w:bidi="hi_IN"/>
        </w:rPr>
      </w:r>
      <w:r>
        <w:rPr>
          <w:lang w:val="hi_IN" w:bidi="hi_IN"/>
        </w:rPr>
        <w:t xml:space="preserve">पौलुस उस तरीके के बारे में बात करता है जिससे लोग अपने </w:t>
      </w:r>
      <w:r>
        <w:rPr>
          <w:b/>
          <w:lang w:val="hi_IN" w:bidi="hi_IN"/>
        </w:rPr>
        <w:t>शरीर</w:t>
      </w:r>
      <w:r>
        <w:rPr>
          <w:lang w:val="hi_IN" w:bidi="hi_IN"/>
        </w:rPr>
        <w:t xml:space="preserve"> या पापी प्रकृति के कारण व्यवहार करते हैं। मांस हड्डियों और त्वचा के बीच किसी व्यक्ति के शरीर का नरम भाग होता है। पौलुस शरीर शब्द का उपयोग उस पापी तरीके के लिए करता है जिसमें लोग यीशु के बिना रहते हैं। जब कोई व्यक्ति वह काम करता है जो उसका शरीर चाहता है, तो वह व्यक्ति वे काम करता है जो परमेश्वर नहीं चाहता कि लोग करें। कुछ अनुवाद इसे किसी व्यक्ति की पापी प्रकृति कहते हैं, या उस पापी तरीके को कहते हैं जिससे कोई व्यक्ति व्यवहार करता है। पाप परमेश्वर के खिलाफ अनाज्ञाकारिता का कार्य है। शरीर के बारे में अधिक जानकारी के लिए, मुख्य शब्दावली देखें। शरीर के लिए उसी शब्द या वाक्यांश का उपयोग करें जिसका उपयोग आपने पिछले भागों में किया था।</w:t>
      </w:r>
    </w:p>
    <w:p>
      <w:pPr/>
      <w:r>
        <w:rPr>
          <w:lang w:val="hi_IN" w:bidi="hi_IN"/>
        </w:rPr>
      </w:r>
      <w:r>
        <w:rPr>
          <w:lang w:val="hi_IN" w:bidi="hi_IN"/>
        </w:rPr>
        <w:t>पौलुस 15 अलग-अलग पापी व्यवहारों को सूचीबद्ध करता है।</w:t>
      </w:r>
    </w:p>
    <w:p>
      <w:pPr/>
      <w:r>
        <w:rPr>
          <w:lang w:val="hi_IN" w:bidi="hi_IN"/>
        </w:rPr>
      </w:r>
      <w:r>
        <w:rPr>
          <w:lang w:val="hi_IN" w:bidi="hi_IN"/>
        </w:rPr>
        <w:t>सबसे पहले, पौलुस यौन अनैतिकता के बारे में बात करता है। इसका अर्थ किसी भी प्रकार के यौन पाप हो सकता है। आमतौर पर, जब किसी व्यक्ति को अनैतिक कहा जाता है, तो इसका अर्थ होता है कि वह विवाह के बाहर किसी प्रकार के यौन पाप में संलग्न है।</w:t>
      </w:r>
    </w:p>
    <w:p>
      <w:pPr/>
      <w:r>
        <w:rPr>
          <w:lang w:val="hi_IN" w:bidi="hi_IN"/>
        </w:rPr>
      </w:r>
      <w:r>
        <w:rPr>
          <w:lang w:val="hi_IN" w:bidi="hi_IN"/>
        </w:rPr>
        <w:t xml:space="preserve">यहाँ रुकें और समूह के रूप में चर्चा करें कि आप </w:t>
      </w:r>
      <w:r>
        <w:rPr>
          <w:b/>
          <w:lang w:val="hi_IN" w:bidi="hi_IN"/>
        </w:rPr>
        <w:t>लैंगिक अनैतिकता</w:t>
      </w:r>
      <w:r>
        <w:rPr>
          <w:lang w:val="hi_IN" w:bidi="hi_IN"/>
        </w:rPr>
        <w:t xml:space="preserve"> के लिए किस शब्द या वाक्यांश का उपयोग करेंगे। अधिक जानकारी के लिए अनैतिकता को मुख्य शब्दावली में देखें। यदि आपने बाइबल की किसी और पुस्तक में इस शब्द का पहले ही अनुवाद किया है, तो यहाँ भी वही शब्द प्रयोग करें जो आपने वहाँ किया था। इस ऑडियो को यहाँ रोकें।</w:t>
      </w:r>
    </w:p>
    <w:p>
      <w:pPr/>
      <w:r>
        <w:rPr>
          <w:lang w:val="hi_IN" w:bidi="hi_IN"/>
        </w:rPr>
      </w:r>
      <w:r>
        <w:rPr>
          <w:lang w:val="hi_IN" w:bidi="hi_IN"/>
        </w:rPr>
        <w:t>फिर पौलुस अशुद्धता या अपवित्रता के बारे में बात करता है। बाइबल में, “शुद्ध” और “अशुद्ध” शब्द यह नहीं दर्शाते कि कोई वस्तु बाहर से शुद्ध है या गंदी। बाइबल में, शुद्ध व्यक्ति का अर्थ है वह व्यक्ति जो परमेश्वर की सेवा के लिए उपयुक्त है, वह व्यक्ति जो परमेश्वर की आराधना में भाग लेने के लिए स्वीकार्य है। जो व्यक्ति अशुद्ध है, वह परमेश्वर की सेवा के योग्य नहीं है। यहाँ, पौलुस का अर्थ वह तरीका है जिससे लोग शर्मनाक या गलत यौन कार्य करने से अपने आप को अशुद्ध बना देते हैं।</w:t>
      </w:r>
    </w:p>
    <w:p>
      <w:pPr/>
      <w:r>
        <w:rPr>
          <w:lang w:val="hi_IN" w:bidi="hi_IN"/>
        </w:rPr>
      </w:r>
      <w:r>
        <w:rPr>
          <w:lang w:val="hi_IN" w:bidi="hi_IN"/>
        </w:rPr>
        <w:t xml:space="preserve">यहाँ रुकें और समूह के रूप में चर्चा करें कि आप </w:t>
      </w:r>
      <w:r>
        <w:rPr>
          <w:b/>
          <w:lang w:val="hi_IN" w:bidi="hi_IN"/>
        </w:rPr>
        <w:t>अशुद्धता</w:t>
      </w:r>
      <w:r>
        <w:rPr>
          <w:lang w:val="hi_IN" w:bidi="hi_IN"/>
        </w:rPr>
        <w:t xml:space="preserve"> के लिए किन शब्दों या वाक्यांशों का उपयोग करेंगे। अधिक जानकारी के लिए मुख्य शब्दावली में अशुद्ध शब्द को देखें। यदि आपने बाइबल की किसी और पुस्तक में इस शब्द का पहले ही अनुवाद किया है, तो यहाँ भी वही शब्द उपयोग करें जो आपने वहाँ किया था। इस ऑडियो को यहाँ रोकें।</w:t>
      </w:r>
    </w:p>
    <w:p>
      <w:pPr/>
      <w:r>
        <w:rPr>
          <w:lang w:val="hi_IN" w:bidi="hi_IN"/>
        </w:rPr>
      </w:r>
      <w:r>
        <w:rPr>
          <w:lang w:val="hi_IN" w:bidi="hi_IN"/>
        </w:rPr>
        <w:t>बाद में, पौलुस मूर्तिपूजा के बारे में बात करता है। यह वह तरीका है जिससे लोग मूर्ति की उपासना करते हैं। मूर्ति एक वस्तु है जिसे लोग किसी देवता की उपासना करने के लिए बनाते हैं। यह वस्तु लोगों को इस देवता की कुछ विशेषताओं के बारे में याद दिलाती है।</w:t>
      </w:r>
    </w:p>
    <w:p>
      <w:pPr/>
      <w:r>
        <w:rPr>
          <w:lang w:val="hi_IN" w:bidi="hi_IN"/>
        </w:rPr>
      </w:r>
      <w:r>
        <w:rPr>
          <w:lang w:val="hi_IN" w:bidi="hi_IN"/>
        </w:rPr>
        <w:t xml:space="preserve">यहाँ रुकें और समूह के रूप में चर्चा करें कि आप </w:t>
      </w:r>
      <w:r>
        <w:rPr>
          <w:b/>
          <w:lang w:val="hi_IN" w:bidi="hi_IN"/>
        </w:rPr>
        <w:t>मूर्तिपूजा</w:t>
      </w:r>
      <w:r>
        <w:rPr>
          <w:lang w:val="hi_IN" w:bidi="hi_IN"/>
        </w:rPr>
        <w:t xml:space="preserve"> के लिए किन शब्दों या वाक्यांशों का उपयोग करेंगे। अधिक जानकारी के लिए मुख्य शब्दावली में मूर्ति को देखें। यदि आपने बाइबल की किसी और पुस्तक में इस शब्द का पहले ही अनुवाद किया है, तो यहाँ भी वही शब्द उपयोग करें जो आपने वहाँ किया था। इस ऑडियो को यहाँ रोकें।</w:t>
      </w:r>
    </w:p>
    <w:p>
      <w:pPr/>
      <w:r>
        <w:rPr>
          <w:lang w:val="hi_IN" w:bidi="hi_IN"/>
        </w:rPr>
      </w:r>
      <w:r>
        <w:rPr>
          <w:lang w:val="hi_IN" w:bidi="hi_IN"/>
        </w:rPr>
        <w:t xml:space="preserve">जो लोग ये काम करते हैं, वे परमेश्वर के राज्य के </w:t>
      </w:r>
      <w:r>
        <w:rPr>
          <w:b/>
          <w:lang w:val="hi_IN" w:bidi="hi_IN"/>
        </w:rPr>
        <w:t>वारिस</w:t>
      </w:r>
      <w:r>
        <w:rPr>
          <w:lang w:val="hi_IN" w:bidi="hi_IN"/>
        </w:rPr>
        <w:t xml:space="preserve"> नहीं होंगे। किसी व्यक्ति को किसी दूसरे व्यक्ति की मृत्यु के बाद संपत्ति और धन विरासत में मिलती है। परमेश्वर कभी नहीं मरेगा, इसलिए इसका अर्थ यह नहीं है कि परमेश्वर की मृत्यु के बाद लोगों को विरासत मिलेगी। बाइबल में लोग विरासत का उपयोग उस तरीके से करते हैं जिससे परमेश्वर लोगों को आशीष देता है जैसा कि उसने प्रतिज्ञा की थी। विश्वासी वे अच्छी बातें प्राप्त करते हैं जिन्हें यीशु उन सभी लोगों के साथ साझा करता है जो उद्धारकर्ता के रूप में उस पर भरोसा करते हैं। विश्वासियों को परमेश्वर के राज्य में भी स्थान प्राप्त होता है। विरासत के बारे में अधिक जानकारी के लिए, मुख्य शब्दावली में वारिस देखें। विरासत के लिए उसी शब्द या वाक्यांश का उपयोग करें जिसका उपयोग आपने पिछले भागों में किया है।</w:t>
      </w:r>
    </w:p>
    <w:p>
      <w:pPr/>
      <w:r>
        <w:rPr>
          <w:lang w:val="hi_IN" w:bidi="hi_IN"/>
        </w:rPr>
      </w:r>
      <w:r>
        <w:rPr>
          <w:lang w:val="hi_IN" w:bidi="hi_IN"/>
        </w:rPr>
        <w:t>परमेश्वर का राज्य पृथ्वी पर एक देश नहीं है, बल्कि हर जगह जहां परमेश्वर शासन करता है, उसका वर्णन करने का एक तरीका है। इस राज्य में, लोग परमेश्वर की आज्ञा मानते हैं और परमेश्वर के साथ सही संबंध में रहते हैं। यीशु के कारण, अब लोग परमेश्वर के साथ सही सम्बन्ध में जीवन बिता सकते हैं और उसके राज्य का हिस्सा बन सकते हैं।</w:t>
      </w:r>
    </w:p>
    <w:p>
      <w:pPr/>
      <w:r>
        <w:rPr>
          <w:lang w:val="hi_IN" w:bidi="hi_IN"/>
        </w:rPr>
      </w:r>
      <w:r>
        <w:rPr>
          <w:lang w:val="hi_IN" w:bidi="hi_IN"/>
        </w:rPr>
        <w:t xml:space="preserve">यहाँ रुकें और समूह में चर्चा करें कि आप </w:t>
      </w:r>
      <w:r>
        <w:rPr>
          <w:b/>
          <w:lang w:val="hi_IN" w:bidi="hi_IN"/>
        </w:rPr>
        <w:t>परमेश्वर के राज्य</w:t>
      </w:r>
      <w:r>
        <w:rPr>
          <w:lang w:val="hi_IN" w:bidi="hi_IN"/>
        </w:rPr>
        <w:t xml:space="preserve"> के लिए किन शब्दों या वाक्यांशों का उपयोग करेंगे। अधिक जानकारी के लिए मुख्य शब्दावली में परमेश्वर का राज्य देखें। यदि आपने बाइबल की किसी और पुस्तक में इस शब्द का पहले ही अनुवाद किया है, तो यहाँ भी वही शब्द प्रयोग करें जो आपने वहाँ किया था। इस ऑडियो को यहाँ रोकें।</w:t>
      </w:r>
    </w:p>
    <w:p>
      <w:pPr/>
      <w:r>
        <w:rPr>
          <w:lang w:val="hi_IN" w:bidi="hi_IN"/>
        </w:rPr>
      </w:r>
      <w:r>
        <w:rPr>
          <w:lang w:val="hi_IN" w:bidi="hi_IN"/>
        </w:rPr>
        <w:t xml:space="preserve">फिर पौलुस </w:t>
      </w:r>
      <w:r>
        <w:rPr>
          <w:b/>
          <w:lang w:val="hi_IN" w:bidi="hi_IN"/>
        </w:rPr>
        <w:t>आत्मा</w:t>
      </w:r>
      <w:r>
        <w:rPr>
          <w:lang w:val="hi_IN" w:bidi="hi_IN"/>
        </w:rPr>
        <w:t xml:space="preserve"> के फल के बारे में बात करता है। आत्मा या पवित्र आत्मा परमेश्वर का आत्मा है। पवित्र आत्मा केवल एक शक्ति नहीं है, बल्कि एक व्यक्ति भी है। आत्मा के बारे में अधिक जानकारी के लिए, मुख्य शब्दावली देखें। आत्मा के लिए उसी शब्द या वाक्यांश का उपयोग करें जिसका उपयोग आपने पिछले भागों में किया है।</w:t>
      </w:r>
    </w:p>
    <w:p>
      <w:pPr/>
      <w:r>
        <w:rPr>
          <w:lang w:val="hi_IN" w:bidi="hi_IN"/>
        </w:rPr>
      </w:r>
      <w:r>
        <w:rPr>
          <w:lang w:val="hi_IN" w:bidi="hi_IN"/>
        </w:rPr>
        <w:t xml:space="preserve">पवित्र आत्मा विश्वासियों के भीतर </w:t>
      </w:r>
      <w:r>
        <w:rPr>
          <w:b/>
          <w:lang w:val="hi_IN" w:bidi="hi_IN"/>
        </w:rPr>
        <w:t>शांति</w:t>
      </w:r>
      <w:r>
        <w:rPr>
          <w:lang w:val="hi_IN" w:bidi="hi_IN"/>
        </w:rPr>
        <w:t xml:space="preserve"> उत्पन्न करता है। जब लोग शांति से रहते हैं, तो वे पूरी तरह से स्वस्थ होते हैं। उन लोगों का जीवन पूर्ण है और वे एक-दूसरे के साथ, प्रकृति के साथ, और सबसे महत्वपूर्ण बात यह है कि परमेश्वर के साथ सामंजस्य में रहते हैं! शांति के बारे में अधिक जानकारी के लिए, मुख्य शब्दावली को देखें। शांति के लिए उसी शब्द या वाक्यांश का उपयोग करें जो आपने पिछले भागों में उपयोग किया है।</w:t>
      </w:r>
    </w:p>
    <w:p>
      <w:pPr/>
      <w:r>
        <w:rPr>
          <w:lang w:val="hi_IN" w:bidi="hi_IN"/>
        </w:rPr>
      </w:r>
      <w:r>
        <w:rPr>
          <w:lang w:val="hi_IN" w:bidi="hi_IN"/>
        </w:rPr>
        <w:t>इन बातों के विरुद्ध कोई व्यवस्था नहीं है। यह किसी भी प्रकार की व्यवस्था को दर्शाता है, जिसमें वे कानून शामिल हैं जिन्हें सरकार बनाती है, और वह व्यवस्था भी शामिल है जो परमेश्वर ने इस्राएलियों को दी थी।</w:t>
      </w:r>
    </w:p>
    <w:p>
      <w:pPr/>
      <w:r>
        <w:rPr>
          <w:lang w:val="hi_IN" w:bidi="hi_IN"/>
        </w:rPr>
      </w:r>
      <w:r>
        <w:rPr>
          <w:lang w:val="hi_IN" w:bidi="hi_IN"/>
        </w:rPr>
        <w:t xml:space="preserve">पौलुस विश्वासियों को वे लोग कहता है जो </w:t>
      </w:r>
      <w:r>
        <w:rPr>
          <w:b/>
          <w:lang w:val="hi_IN" w:bidi="hi_IN"/>
        </w:rPr>
        <w:t>मसीह</w:t>
      </w:r>
      <w:r>
        <w:rPr>
          <w:lang w:val="hi_IN" w:bidi="hi_IN"/>
        </w:rPr>
        <w:t xml:space="preserve"> यीशु के हैं। मसीह के बारे में अधिक जानकारी के लिए, मुख्य शब्दावली को देखें। मसीह के लिए उसी शब्द या वाक्यांश का उपयोग करें जिसका उपयोग आपने पिछले भागों में किया है।</w:t>
      </w:r>
    </w:p>
    <w:p>
      <w:pPr/>
      <w:r>
        <w:rPr>
          <w:lang w:val="hi_IN" w:bidi="hi_IN"/>
        </w:rPr>
      </w:r>
      <w:r>
        <w:rPr>
          <w:lang w:val="hi_IN" w:bidi="hi_IN"/>
        </w:rPr>
        <w:t xml:space="preserve">विश्वासियों ने अपनी पापी प्रकृति को </w:t>
      </w:r>
      <w:r>
        <w:rPr>
          <w:b/>
          <w:lang w:val="hi_IN" w:bidi="hi_IN"/>
        </w:rPr>
        <w:t>क्रूस पर चढ़ाया</w:t>
      </w:r>
      <w:r>
        <w:rPr>
          <w:lang w:val="hi_IN" w:bidi="hi_IN"/>
        </w:rPr>
        <w:t>। जब कोई किसी को क्रूस पर चढ़ाता है, तो वह उस व्यक्ति को क्रूस पर मार देता है। लोग उन लोगों को अत्याचार करने और उन्हें मृत्युदण्ड देने के लिए एक उपकरण के रूप में क्रूस का उपयोग करते थे जिन्हें वे सबसे बुरे अपराधी मानते थे। क्रूस पर चढ़ाने के बारे में अधिक जानकारी के लिए, मुख्य शब्दावली में क्रूसीकरण देखें। क्रूस पर चढ़ाए जाने के लिए उसी शब्द या वाक्यांश का उपयोग करें जिसका उपयोग आपने पिछले भागों में किया है।</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ऑडियो को यहाँ रोकें।</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समूह के किसी अन्य सदस्य को भाग का अगला हिस्सा बताना चाहिए और रुक जाना चाहिए। ऐसा तब तक करें जब तक कि समूह ने पूरा भाग दोहरा न दिया हो। इस चरण में समूह के सदस्य एक-दूसरे की गलतियों को सुधार सकते हैं।</w:t>
      </w:r>
    </w:p>
    <w:p>
      <w:pPr/>
      <w:r>
        <w:rPr>
          <w:lang w:val="hi_IN" w:bidi="hi_IN"/>
        </w:rPr>
      </w:r>
      <w:r>
        <w:rPr>
          <w:lang w:val="hi_IN" w:bidi="hi_IN"/>
        </w:rPr>
        <w:t>इस ऑडियो को यहाँ रोकें।</w:t>
      </w:r>
    </w:p>
    <w:p>
      <w:pPr/>
      <w:r>
        <w:rPr>
          <w:lang w:val="hi_IN" w:bidi="hi_IN"/>
        </w:rPr>
      </w:r>
      <w:r>
        <w:rPr>
          <w:lang w:val="hi_IN" w:bidi="hi_IN"/>
        </w:rPr>
        <w:t xml:space="preserve">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प्रयोग कर सकता है। </w:t>
      </w:r>
    </w:p>
    <w:p>
      <w:pPr/>
      <w:r>
        <w:rPr>
          <w:lang w:val="hi_IN" w:bidi="hi_IN"/>
        </w:rPr>
      </w:r>
      <w:r>
        <w:rPr>
          <w:lang w:val="hi_IN" w:bidi="hi_IN"/>
        </w:rPr>
        <w:t>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w:t>
      </w:r>
    </w:p>
    <w:p>
      <w:pPr/>
      <w:r>
        <w:rPr>
          <w:lang w:val="hi_IN" w:bidi="hi_IN"/>
        </w:rPr>
      </w:r>
      <w:r>
        <w:rPr>
          <w:lang w:val="hi_IN" w:bidi="hi_IN"/>
        </w:rPr>
        <w:t>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गलातियों 6:1–10</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गलातियों 6:1–10 को सुनें और अपने मन में रखें।</w:t>
      </w:r>
    </w:p>
    <w:p>
      <w:pPr/>
      <w:r>
        <w:rPr>
          <w:lang w:val="hi_IN" w:bidi="hi_IN"/>
        </w:rPr>
      </w:r>
      <w:r>
        <w:rPr>
          <w:lang w:val="hi_IN" w:bidi="hi_IN"/>
        </w:rPr>
        <w:t>यदि सम्भव हो, तो गलातियों 6:1–10 का ऑडियो संस्करण तीन बार, तीन अलग-अलग अनुवादों में सुनें।</w:t>
      </w:r>
    </w:p>
    <w:p>
      <w:pPr/>
      <w:r>
        <w:rPr>
          <w:lang w:val="hi_IN" w:bidi="hi_IN"/>
        </w:rPr>
      </w:r>
      <w:r>
        <w:rPr>
          <w:lang w:val="hi_IN" w:bidi="hi_IN"/>
        </w:rPr>
        <w:t>इस ऑडियो को यहाँ रोकें।</w:t>
      </w:r>
    </w:p>
    <w:p>
      <w:pPr/>
      <w:r>
        <w:rPr>
          <w:lang w:val="hi_IN" w:bidi="hi_IN"/>
        </w:rPr>
      </w:r>
      <w:r>
        <w:rPr>
          <w:lang w:val="hi_IN" w:bidi="hi_IN"/>
        </w:rPr>
        <w:t>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यीशु या पवित्र आत्मा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गलातियों 6:1–10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पौलुस ने गलातियों से कहा है कि वे आत्मा को गलातियों की अगुवाई करने दें। अब पौलुस इस बारे में बात करता है कि आत्मा कैसे चाहता है कि विश्वासी विशेष स्थितियों में व्यवहार करें। विश्वासियों को कोमल और विनम्र तरीके से एक-दूसरे की मदद करनी चाहिए। विश्वासियों को घमण्ड नहीं करना चाहिए, बल्कि सभी लोगों के प्रति अच्छे तरीके से व्यवहार करना चाहिए। पौलुस गलातियों को याद दिलाता है कि एक दिन परमेश्वर लोगों को उस तरीके के लिए प्रतिफल या दण्ड देगा जिस तरह से वे व्यवहार करते हैं।</w:t>
      </w:r>
    </w:p>
    <w:p>
      <w:pPr/>
      <w:r>
        <w:rPr>
          <w:lang w:val="hi_IN" w:bidi="hi_IN"/>
        </w:rPr>
      </w:r>
      <w:r>
        <w:rPr>
          <w:lang w:val="hi_IN" w:bidi="hi_IN"/>
        </w:rPr>
        <w:t>यदि विश्वासी आत्मा से चलें, तो वे विश्वासी अच्छे तरीके से जीएँगे और अन्य विश्वासियों की मदद कर सकते हैं जो पाप करना शुरू करते हैं। यद्यपि आत्मा ने विश्वासियों को नया जीवन दिया है, फिर भी विश्वासी गलतियाँ और पाप करेंगे, इसलिए पौलुस पहले इस बारे में बात करता है कि जब ऐसा होता है तो क्या करना है। पौलुस कुछ विश्वासियों को आत्मिक कहता है, जिसका अर्थ है वे लोग जो परिपक्व हैं और पवित्र आत्मा की आज्ञा मानते हैं। इन विश्वासियों के पास आत्मा का फल है, जैसे कोमलता और इसलिए वे उस विश्वासी की मदद कर सकते हैं जिसने पाप किया है।</w:t>
      </w:r>
    </w:p>
    <w:p>
      <w:pPr/>
      <w:r>
        <w:rPr>
          <w:lang w:val="hi_IN" w:bidi="hi_IN"/>
        </w:rPr>
      </w:r>
      <w:r>
        <w:rPr>
          <w:lang w:val="hi_IN" w:bidi="hi_IN"/>
        </w:rPr>
        <w:t>इन परिपक्व विश्वासियों को उस विश्वासी की मदद करनी चाहिए जिसने पाप किया है कि वह अब और पाप न करे। परिपक्व विश्वासी को कोमलता से पापी विश्वासी को परमेश्वर और अन्य विश्वासियों के साथ अपने सही संबंध में वापस आने में मदद करनी चाहिए। जब परिपक्व विश्वासी पापी विश्वासी की मदद करते हैं, तब परिपक्व विश्वासियों को इस बात का भी ध्यान रखना चाहिए कि वे स्वयं भी पाप न करें।</w:t>
      </w:r>
    </w:p>
    <w:p>
      <w:pPr/>
      <w:r>
        <w:rPr>
          <w:lang w:val="hi_IN" w:bidi="hi_IN"/>
        </w:rPr>
      </w:r>
      <w:r>
        <w:rPr>
          <w:lang w:val="hi_IN" w:bidi="hi_IN"/>
        </w:rPr>
        <w:t>यहाँ रुकें और समूह के रूप में इस प्रश्न पर चर्चा करें: उस समय की कोई कहानी सुनाएँ जब आपके समुदाय के किसी व्यक्ति ने गलत तरीके से व्यवहार किया हो और आप उस व्यक्ति को सही तरीके से व्यवहार करने में मदद करना चाहते थे। आपने इस व्यक्ति की मदद कैसे की? आपने इस व्यक्ति की मदद क्यों की? इस ऑडियो को यहाँ रोकें।</w:t>
      </w:r>
    </w:p>
    <w:p>
      <w:pPr/>
      <w:r>
        <w:rPr>
          <w:lang w:val="hi_IN" w:bidi="hi_IN"/>
        </w:rPr>
      </w:r>
      <w:r>
        <w:rPr>
          <w:lang w:val="hi_IN" w:bidi="hi_IN"/>
        </w:rPr>
        <w:t>यह केवल एक तरीका है जिससे विश्वासियों को एक-दूसरे की मदद करनी चाहिए। पौलुस कहता है कि विश्वासियों को किसी भी प्रकार की समस्या या कठिनाई में एक-दूसरे की मदद करनी चाहिए, जैसे दर्द, पीड़ा या कमजोरी। पौलुस इन कठिनाइयों और समस्याओं की तुलना एक बोझ या किसी ऐसी चीज़ से करता है जिसे उठाना किसी व्यक्ति के लिए भारी हो। जैसे कोई व्यक्ति जो किसी दूसरे व्यक्ति को बोझ उठाने में मदद करता है, वैसे ही विश्वासी को अन्य विश्वासियों की समस्याओं में मदद करनी चाहिए। जब विश्वासी एक-दूसरे की मदद करते हैं, तो विश्वासी एक-दूसरे से प्रेम करने की मसीह की आज्ञा का पालन करते हैं।</w:t>
      </w:r>
    </w:p>
    <w:p>
      <w:pPr/>
      <w:r>
        <w:rPr>
          <w:lang w:val="hi_IN" w:bidi="hi_IN"/>
        </w:rPr>
      </w:r>
      <w:r>
        <w:rPr>
          <w:lang w:val="hi_IN" w:bidi="hi_IN"/>
        </w:rPr>
        <w:t>यहाँ रुकें और समूह के रूप में इस प्रश्न पर चर्चा करें: उस समय की कोई कहानी सुनाएँ जब आपको कोई कठिन समस्या थी या कोई ऐसी चीज़ जो आपके लिए कठिन थी, और किसी अन्य विश्वासी ने आपकी सहायता की थी। उस व्यक्ति द्वारा आपकी मदद किए जाने से पहले आपने कैसा महसूस किया? जब उस व्यक्ति ने आपकी मदद की, तो आपको कैसा महसूस हुआ? इस ऑडियो को यहाँ रोकें।</w:t>
      </w:r>
    </w:p>
    <w:p>
      <w:pPr/>
      <w:r>
        <w:rPr>
          <w:lang w:val="hi_IN" w:bidi="hi_IN"/>
        </w:rPr>
      </w:r>
      <w:r>
        <w:rPr>
          <w:lang w:val="hi_IN" w:bidi="hi_IN"/>
        </w:rPr>
        <w:t>जब विश्वासी एक-दूसरे की देखभाल करते हैं और एक-दूसरे की मदद करते हैं, तो एक विश्वासी को यह नहीं सोचना चाहिए कि वे उस व्यक्ति से बेहतर हैं जिसकी वे मदद करते हैं। याद करें पिछले भाग में पौलुस ने कहा था कि विश्वासियों को घमंडी या अभिमानी नहीं होना चाहिए। यदि विश्वासी यह सोचते हैं कि वे दूसरों से बेहतर हैं, तो विश्वासी अन्य लोगों के लिए सच्ची दया या तरस महसूस नहीं कर सकते। ये विश्वासी केवल अपने आप से झूठ बोलते हैं। ये विश्वासी अन्य विश्वासियों से अधिक महत्वपूर्ण या बेहतर नहीं हैं। वास्तव में, यदि कोई विश्वासी अभिमानी होता है, तो शैतान के लिए उस व्यक्ति को प्रलोभन देना आसान होता है, जिसके बारे में पौलुस ने अभी-अभी चेतावनी दी है!</w:t>
      </w:r>
    </w:p>
    <w:p>
      <w:pPr/>
      <w:r>
        <w:rPr>
          <w:lang w:val="hi_IN" w:bidi="hi_IN"/>
        </w:rPr>
      </w:r>
      <w:r>
        <w:rPr>
          <w:lang w:val="hi_IN" w:bidi="hi_IN"/>
        </w:rPr>
        <w:t>इसके बजाय, प्रत्येक विश्वासी को अपने काम का मूल्यांकन करना चाहिए या अपने काम के बारे में ध्यान से सोचना चाहिए। यहाँ, काम का अर्थ है वह तरीका जिससे व्यक्ति व्यवहार करता है, साथ ही वे कार्य और जिम्मेदारियाँ जो परमेश्वर लोगों को करने के लिए देता है। प्रत्येक विश्वासी को यह सुनिश्चित करना चाहिए कि वह सही तरीके से व्यवहार करे। फिर विश्वासी अच्छे तरीके से गर्व महसूस कर सकता है और जब वह कुछ अच्छा करता है, तो आनन्दित हो सकता है। विश्वासियों को अपनी तुलना अन्य लोगों से नहीं करनी चाहिए, और तभी खुश होना चाहिए जब उन्हें लगता है कि वे दूसरों से बेहतर हैं। यह प्रेम नहीं दिखाता है और न ही अन्य विश्वासियों की मदद करता है।</w:t>
      </w:r>
    </w:p>
    <w:p>
      <w:pPr/>
      <w:r>
        <w:rPr>
          <w:lang w:val="hi_IN" w:bidi="hi_IN"/>
        </w:rPr>
      </w:r>
      <w:r>
        <w:rPr>
          <w:lang w:val="hi_IN" w:bidi="hi_IN"/>
        </w:rPr>
        <w:t>पौलुस उन जिम्मेदारियों की तुलना जो परमेश्वर प्रत्येक विश्वासी को देता है, एक बोझ या बस्ते से करता है जिसे एक व्यक्ति उठाकर ले जाता है। प्रत्येक विश्वासी को अपना काम करने पर ध्यान देना चाहिए, जैसे कोई व्यक्ति अपना बस्ता स्वयं उठाता है। पौलुस का अर्थ है कि विश्वासी अपने जीवन और अपने व्यवहार के तरीके के लिए परमेश्वर के सामने जिम्मेदार हैं। यह उन बोझ से अलग है जिन पौलुस ने विश्वासियों को एक-दूसरे की मदद करने के लिए कहा था। पौलुस स्पष्ट है कि यद्यपि विश्वासी अपने कार्यों के लिए जिम्मेदार हैं, फिर भी विश्वासियों को एक-दूसरे की मदद भी करनी चाहिए।</w:t>
      </w:r>
    </w:p>
    <w:p>
      <w:pPr/>
      <w:r>
        <w:rPr>
          <w:lang w:val="hi_IN" w:bidi="hi_IN"/>
        </w:rPr>
      </w:r>
      <w:r>
        <w:rPr>
          <w:lang w:val="hi_IN" w:bidi="hi_IN"/>
        </w:rPr>
        <w:t>यहाँ रुकें और समूह के रूप में इस प्रश्न पर चर्चा करें: किसी ऐसे व्यक्ति की कहानी सुनाएँ जो घमण्ड करता था और अपने काम की तुलना दूसरों से करता था। इस घमण्डी व्यक्ति के बारे में अन्य लोग कैसा महसूस करते थे? यह घमण्डी व्यक्ति कितना सहायक था? इस ऑडियो को यहाँ रोकें।</w:t>
      </w:r>
    </w:p>
    <w:p>
      <w:pPr/>
      <w:r>
        <w:rPr>
          <w:lang w:val="hi_IN" w:bidi="hi_IN"/>
        </w:rPr>
      </w:r>
      <w:r>
        <w:rPr>
          <w:lang w:val="hi_IN" w:bidi="hi_IN"/>
        </w:rPr>
        <w:t>पौलुस उस तरीके का एक विशेष उदाहरण देता है जिससे विश्वासियों को एक-दूसरे की मदद करनी चाहिए। पौलुस इस बारे में बात करता है कि विश्वासियों को शिक्षकों के साथ कैसा व्यवहार करना चाहिए। ये शिक्षक वे लोग हैं जो दूसरों को परमेश्वर का वचन या सुसमाचार का संदेश सिखाते हैं। ये शिक्षक हर समय सिखाते हैं, इसलिए इन शिक्षकों के पास अन्य काम के माध्यम से पैसा कमाने के लिए पर्याप्त समय नहीं हो सकता है। जो लोग इन शिक्षकों से सीखते हैं, वे स्वेच्छा से शिक्षकों की सहायता करने के लिए धन या संपत्ति दें। यह संभव है कि गलातियों ने अपने शिक्षकों की सहायता नहीं की थी और किसी ने पौलुस को इस बारे में बताया।</w:t>
      </w:r>
    </w:p>
    <w:p>
      <w:pPr/>
      <w:r>
        <w:rPr>
          <w:lang w:val="hi_IN" w:bidi="hi_IN"/>
        </w:rPr>
      </w:r>
      <w:r>
        <w:rPr>
          <w:lang w:val="hi_IN" w:bidi="hi_IN"/>
        </w:rPr>
        <w:t>यहाँ रुकें और समूह के रूप में इस प्रश्न पर चर्चा करें: आपकी संस्कृति में, लोग शिक्षकों के साथ कैसा व्यवहार करते हैं? आप कैसे दिखाते हैं कि आप शिक्षकों की सराहना करते हैं और उनकी परवाह करते हैं? लोग कैसे उम्मीद करते हैं कि शिक्षक गुज़ारे के लिए खाना या पैसे कहाँ से लाएँगे? इस ऑडियो को यहाँ रोकें।</w:t>
      </w:r>
    </w:p>
    <w:p>
      <w:pPr/>
      <w:r>
        <w:rPr>
          <w:lang w:val="hi_IN" w:bidi="hi_IN"/>
        </w:rPr>
      </w:r>
      <w:r>
        <w:rPr>
          <w:lang w:val="hi_IN" w:bidi="hi_IN"/>
        </w:rPr>
        <w:t>फिर पौलुस गलातियों को चेतावनी देता है कि वे सावधान रहें कि वे व्यवहार कैसे करते हैं। कोई व्यक्ति परमेश्वर को धोखा नहीं दे सकता। कोई व्यक्ति यीशु पर विश्वास करने का दावा नहीं कर सकता और साथ ही पापी तरीके से जीना जारी नहीं रख सकता है। गलातिया के लोग अपने आप को धोखा देते हैं यदि वे सोचते हैं कि परमेश्वर उनके पाप को नहीं देखेगा और उन्हें दण्ड नहीं देगा।</w:t>
      </w:r>
    </w:p>
    <w:p>
      <w:pPr/>
      <w:r>
        <w:rPr>
          <w:lang w:val="hi_IN" w:bidi="hi_IN"/>
        </w:rPr>
      </w:r>
      <w:r>
        <w:rPr>
          <w:lang w:val="hi_IN" w:bidi="hi_IN"/>
        </w:rPr>
        <w:t>पौलुस एक प्रसिद्ध कहावत के साथ समझाता है। एक व्यक्ति अपने खेत में जो कुछ भी बोता है, ठीक वही वह व्यक्ति काटेगा। लोग फसलें कैसे लगाते हैं और उगाते हैं, पौलुस इस बात की तुलना लोग कैसे रहते हैं उससे करता है। लोग जीवित रहते हुए जो कुछ करते हैं वह उसके समान है जो एक व्यक्ति लगाता है। लोगों के जीवन के तरीके के कारण, एक दिन लोग परमेश्वर से कुछ अच्छा या बुरा प्राप्त करेंगे। यह वैसा ही है जैसे कोई व्यक्ति उगने वाले पौधों की कटाई करता है या बटोरता है। पौलुस इस वाक्यांश का उपयोग यह समझाने के लिए करता है कि परमेश्वर लोगों के कार्यों के अनुसार उनसे व्यवहार करेगा। परमेश्वर उन लोगों को प्रतिफल देगा जो आत्मा की आज्ञा मानते हैं। परमेश्वर उन लोगों को दण्ड देगा जो पाप करते हैं।</w:t>
      </w:r>
    </w:p>
    <w:p>
      <w:pPr/>
      <w:r>
        <w:rPr>
          <w:lang w:val="hi_IN" w:bidi="hi_IN"/>
        </w:rPr>
      </w:r>
      <w:r>
        <w:rPr>
          <w:lang w:val="hi_IN" w:bidi="hi_IN"/>
        </w:rPr>
        <w:t>पौलुस एक व्यक्ति जो दूषित या बुरी मिट्टी में बीज बोता है, उसकी तुलना उस व्यक्ति से करता है जो अपनी पापी प्रकृति के अनुसार काम करता है। कोई व्यक्ति बुरी मिट्टी से अच्छे पौधे इकट्ठा नहीं करता है। उसी तरह, जो व्यक्ति पापी तरीके से जीता है, उसे विनाश प्राप्त होता है, जिसका अर्थ है कि यह व्यक्ति पूरी तरह से मर जाएगा। फिर पौलुस एक व्यक्ति जो अच्छी मिट्टी में पौधा लगाता है, उसकी तुलना उस व्यक्ति से करता है जो ऐसे काम करता है जो पवित्र आत्मा को प्रसन्न करता है। एक व्यक्ति अच्छी मिट्टी से अच्छे पौधे इकट्ठा करता है। उसी तरह, जो व्यक्ति आत्मा की आज्ञा मानता है, उसे अनन्त जीवन प्राप्त होता है। अनन्त जीवन का अर्थ है परमेश्वर के साथ ऐसा जीवन जो कभी ख़त्म नहीं होगा। पौलुस का अर्थ यह नहीं है कि विश्वासियों को कुछ कार्य करने होंगे, ताकि परमेश्वर उन विश्वासियों को बचाए। पौलुस पहले ही कह चुका है कि परमेश्वर विश्वास के कारण लोगों को बचाता है। लेकिन जिन लोगों को परमेश्वर बचाता है, उन्हें आत्मा की आज्ञा माननी चाहिए, और परमेश्वर उन लोगों को उनके व्यवहार के लिए प्रतिफल देगा।</w:t>
      </w:r>
    </w:p>
    <w:p>
      <w:pPr/>
      <w:r>
        <w:rPr>
          <w:lang w:val="hi_IN" w:bidi="hi_IN"/>
        </w:rPr>
      </w:r>
      <w:r>
        <w:rPr>
          <w:lang w:val="hi_IN" w:bidi="hi_IN"/>
        </w:rPr>
        <w:t>यहाँ रुकें और समूह के रूप में इस प्रश्न पर चर्चा करें: उस समय की कोई कहानी सुनाएँ जब आपने या आपके किसी परिचित व्यक्ति ने अच्छी मिट्टी में बीज बोए और बीजों की देखभाल की। फिर उस समय की एक कहानी सुनाएँ जब आपने एक बुरे स्थान पर बीज बोए थे। प्रत्येक मिट्टी में किस प्रकार के पौधे उगते हैं? इस ऑडियो को यहाँ रोकें।</w:t>
      </w:r>
    </w:p>
    <w:p>
      <w:pPr/>
      <w:r>
        <w:rPr>
          <w:lang w:val="hi_IN" w:bidi="hi_IN"/>
        </w:rPr>
      </w:r>
      <w:r>
        <w:rPr>
          <w:lang w:val="hi_IN" w:bidi="hi_IN"/>
        </w:rPr>
        <w:t>इसलिए पौलुस गलातियों को प्रोत्साहित करता है कि वे निराश न हों और अच्छा काम करना न छोड़ें। जिस सही समय पर परमेश्वर चुनता है, उस समय परमेश्वर विश्वासियों को प्रतिफल देगा, जैसे कोई व्यक्ति सही समय पर पौधों की अच्छी फसल इकट्ठा करता है। इसलिए जब तक विश्वासियों के पास अवसर है, अर्थात् जब तक वे जीवित रहते हैं, तब तक विश्वासियों को सभी के साथ अच्छा करना चाहिए, विशेष रूप से अन्य विश्वासियों के साथ। विश्वासी परमेश्वर के परिवार का हिस्सा हैं और उन्हें एक-दूसरे की देखभाल करनी चाहिए जैसे एक परिवार को करनी चाहिए!</w:t>
      </w:r>
    </w:p>
    <w:p>
      <w:pPr/>
      <w:r>
        <w:rPr>
          <w:lang w:val="hi_IN" w:bidi="hi_IN"/>
        </w:rPr>
      </w:r>
      <w:r>
        <w:rPr>
          <w:lang w:val="hi_IN" w:bidi="hi_IN"/>
        </w:rPr>
        <w:t>यहाँ रुकें और समूह के रूप में इस प्रश्न पर चर्चा करें: कुछ सामान्य पौधों के बारे में बात करें जो लोग भोजन के लिए उगाते हैं। वे पौधे कब पूरी तरह से विकसित हो जाते हैं और लोगों के भोजन इकट्ठा करने के लिए तैयार होते हैं? पौधों को बढ़ने और तैयार होने का कारण कौन बनता है? जब लोग पौधे के बढ़ने की प्रतीक्षा करते हैं, तो उन्हें क्या करना पड़ता है?</w:t>
      </w:r>
      <w:r>
        <w:rPr>
          <w:lang w:val="hi_IN" w:bidi="hi_IN"/>
        </w:rPr>
      </w:r>
    </w:p>
    <w:p>
      <w:pPr>
        <w:pStyle w:val="Heading3"/>
      </w:pPr>
      <w:r>
        <w:rPr>
          <w:lang w:val="hi_IN" w:bidi="hi_IN"/>
        </w:rPr>
        <w:t>घटनाओं को समझाना</w:t>
      </w:r>
    </w:p>
    <w:p>
      <w:pPr/>
      <w:r>
        <w:rPr>
          <w:lang w:val="hi_IN" w:bidi="hi_IN"/>
        </w:rPr>
      </w:r>
      <w:r>
        <w:rPr>
          <w:lang w:val="hi_IN" w:bidi="hi_IN"/>
        </w:rPr>
        <w:t>गलातियों 6:1–10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हिस्सों, पात्रों और परिवेश को परिभाषित करेगा। फिर समूह इस भाग को अपने मन में समझने की कोशिश करेगा।</w:t>
      </w:r>
    </w:p>
    <w:p>
      <w:pPr/>
      <w:r>
        <w:rPr>
          <w:lang w:val="hi_IN" w:bidi="hi_IN"/>
        </w:rPr>
      </w:r>
      <w:r>
        <w:rPr>
          <w:lang w:val="hi_IN" w:bidi="hi_IN"/>
        </w:rPr>
        <w:t>इस भाग में दो हिस्से हैं।</w:t>
      </w:r>
    </w:p>
    <w:p>
      <w:pPr/>
      <w:r>
        <w:rPr>
          <w:lang w:val="hi_IN" w:bidi="hi_IN"/>
        </w:rPr>
      </w:r>
      <w:r>
        <w:rPr>
          <w:b/>
          <w:lang w:val="hi_IN" w:bidi="hi_IN"/>
        </w:rPr>
        <w:t>पहले भाग में:</w:t>
      </w:r>
      <w:r>
        <w:rPr>
          <w:lang w:val="hi_IN" w:bidi="hi_IN"/>
        </w:rPr>
        <w:t xml:space="preserve"> पौलुस इस बारे में बात करता है कि आत्मा कैसे चाहता है कि लोग विशेष स्थितियों में व्यवहार करें। विश्वासियों को कोमलता से एक-दूसरे की मदद करनी चाहिए और एक-दूसरे का समर्थन करना चाहिए। विश्वासियों को घमण्ड नहीं करना चाहिए और अपने आप को धोखा नहीं देना चाहिए, बल्कि इस बारे में उचित रूप से सोचना चाहिए कि वे किस काम को करते हैं और क्या करते हैं।</w:t>
      </w:r>
    </w:p>
    <w:p>
      <w:pPr/>
      <w:r>
        <w:rPr>
          <w:lang w:val="hi_IN" w:bidi="hi_IN"/>
        </w:rPr>
      </w:r>
      <w:r>
        <w:rPr>
          <w:b/>
          <w:lang w:val="hi_IN" w:bidi="hi_IN"/>
        </w:rPr>
        <w:t>दूसरे भाग में:</w:t>
      </w:r>
      <w:r>
        <w:rPr>
          <w:lang w:val="hi_IN" w:bidi="hi_IN"/>
        </w:rPr>
        <w:t xml:space="preserve"> पौलुस समझाता है कि परमेश्वर उन लोगों को दण्ड देगा जो पाप करते हैं, और उन लोगों को प्रतिफल देगा जो आत्मा की आज्ञा मानते हैं। इसलिए गलातियों को हार नहीं माननी चाहिए, बल्कि इसके बजाय प्रत्येक व्यक्ति के साथ अच्छा व्यवहार करना जारी रखना चाहिए।</w:t>
      </w:r>
    </w:p>
    <w:p>
      <w:pPr/>
      <w:r>
        <w:rPr>
          <w:lang w:val="hi_IN" w:bidi="hi_IN"/>
        </w:rPr>
      </w:r>
      <w:r>
        <w:rPr>
          <w:lang w:val="hi_IN" w:bidi="hi_IN"/>
        </w:rPr>
        <w:t>इस भाग में पात्र हैं:</w:t>
      </w:r>
    </w:p>
    <w:p>
      <w:pPr>
        <w:pStyle w:val="ListBullet"/>
        <w:spacing w:line="240" w:lineRule="auto"/>
        <w:ind w:left="720"/>
      </w:pPr>
      <w:r>
        <w:rPr>
          <w:lang w:val="hi_IN" w:bidi="hi_IN"/>
        </w:rPr>
      </w:r>
      <w:r>
        <w:rPr>
          <w:lang w:val="hi_IN" w:bidi="hi_IN"/>
        </w:rPr>
        <w:t>पौलुस</w:t>
      </w:r>
    </w:p>
    <w:p>
      <w:pPr>
        <w:pStyle w:val="ListBullet"/>
        <w:spacing w:line="240" w:lineRule="auto"/>
        <w:ind w:left="720"/>
      </w:pPr>
      <w:r>
        <w:rPr>
          <w:lang w:val="hi_IN" w:bidi="hi_IN"/>
        </w:rPr>
      </w:r>
      <w:r>
        <w:rPr>
          <w:lang w:val="hi_IN" w:bidi="hi_IN"/>
        </w:rPr>
        <w:t>गलाती विश्वासी</w:t>
      </w:r>
    </w:p>
    <w:p>
      <w:pPr>
        <w:pStyle w:val="ListBullet"/>
        <w:spacing w:line="240" w:lineRule="auto"/>
        <w:ind w:left="720"/>
      </w:pPr>
      <w:r>
        <w:rPr>
          <w:lang w:val="hi_IN" w:bidi="hi_IN"/>
        </w:rPr>
      </w:r>
      <w:r>
        <w:rPr>
          <w:lang w:val="hi_IN" w:bidi="hi_IN"/>
        </w:rPr>
        <w:t>वह विश्वासी जो पाप करता है</w:t>
      </w:r>
    </w:p>
    <w:p>
      <w:pPr>
        <w:pStyle w:val="ListBullet"/>
        <w:spacing w:line="240" w:lineRule="auto"/>
        <w:ind w:left="720"/>
      </w:pPr>
      <w:r>
        <w:rPr>
          <w:lang w:val="hi_IN" w:bidi="hi_IN"/>
        </w:rPr>
      </w:r>
      <w:r>
        <w:rPr>
          <w:lang w:val="hi_IN" w:bidi="hi_IN"/>
        </w:rPr>
        <w:t>आत्मा</w:t>
      </w:r>
    </w:p>
    <w:p>
      <w:pPr>
        <w:pStyle w:val="ListBullet"/>
        <w:spacing w:line="240" w:lineRule="auto"/>
        <w:ind w:left="720"/>
      </w:pPr>
      <w:r>
        <w:rPr>
          <w:lang w:val="hi_IN" w:bidi="hi_IN"/>
        </w:rPr>
      </w:r>
      <w:r>
        <w:rPr>
          <w:lang w:val="hi_IN" w:bidi="hi_IN"/>
        </w:rPr>
        <w:t>मसीह यीशु</w:t>
      </w:r>
    </w:p>
    <w:p>
      <w:pPr>
        <w:pStyle w:val="ListBullet"/>
        <w:spacing w:line="240" w:lineRule="auto"/>
        <w:ind w:left="720"/>
      </w:pPr>
      <w:r>
        <w:rPr>
          <w:lang w:val="hi_IN" w:bidi="hi_IN"/>
        </w:rPr>
      </w:r>
      <w:r>
        <w:rPr>
          <w:lang w:val="hi_IN" w:bidi="hi_IN"/>
        </w:rPr>
        <w:t>वे लोग जो परमेश्वर का वचन सिखाते हैं</w:t>
      </w:r>
    </w:p>
    <w:p>
      <w:pPr>
        <w:pStyle w:val="ListBullet"/>
        <w:spacing w:line="240" w:lineRule="auto"/>
        <w:ind w:left="720"/>
      </w:pPr>
      <w:r>
        <w:rPr>
          <w:lang w:val="hi_IN" w:bidi="hi_IN"/>
        </w:rPr>
      </w:r>
      <w:r>
        <w:rPr>
          <w:lang w:val="hi_IN" w:bidi="hi_IN"/>
        </w:rPr>
        <w:t>और परमेश्वर</w:t>
      </w:r>
    </w:p>
    <w:p>
      <w:pPr/>
      <w:r>
        <w:rPr>
          <w:lang w:val="hi_IN" w:bidi="hi_IN"/>
        </w:rPr>
      </w:r>
      <w:r>
        <w:rPr>
          <w:lang w:val="hi_IN" w:bidi="hi_IN"/>
        </w:rPr>
        <w:t>समूह में, भाग के परिवेश के इन हिस्सों पर ध्यान दें:</w:t>
      </w:r>
    </w:p>
    <w:p>
      <w:pPr/>
      <w:r>
        <w:rPr>
          <w:lang w:val="hi_IN" w:bidi="hi_IN"/>
        </w:rPr>
      </w:r>
      <w:r>
        <w:rPr>
          <w:lang w:val="hi_IN" w:bidi="hi_IN"/>
        </w:rPr>
        <w:t>पौलुस पहले भाग की शुरुआत तब करता है जब पौलुस विश्वासियों को भाई कहता है। फिर से, पौलुस दिखाता है कि पौलुस गलातियों से प्रेम करता है और गलातियों के लिए चिंतित है। पौलुस गलातियों को यह भी याद दिलाता है कि विश्वासी एक परिवार के सदस्य हैं, जैसा कि पौलुस इस भाग के अंत में फिर से कहता है। एक परिवार के सदस्यों की एक-दूसरे की देखभाल करने और एक-दूसरे से प्रेम करने की जिम्मेदारी होती है।</w:t>
      </w:r>
    </w:p>
    <w:p>
      <w:pPr/>
      <w:r>
        <w:rPr>
          <w:lang w:val="hi_IN" w:bidi="hi_IN"/>
        </w:rPr>
      </w:r>
      <w:r>
        <w:rPr>
          <w:lang w:val="hi_IN" w:bidi="hi_IN"/>
        </w:rPr>
        <w:t>यहाँ रुकें और समूह के रूप में इस प्रश्न पर चर्चा करें: अपनी संस्कृति में, परिवार के सदस्यों को एक-दूसरे के साथ कैसा व्यवहार करना चाहिए? जब कोई व्यक्ति मुसीबत में या कठिन स्थिति में होता है, तो उस व्यक्ति के परिवार को उस व्यक्ति की मदद करने के लिए क्या करना चाहिए? इस ऑडियो को यहाँ रोकें।</w:t>
      </w:r>
    </w:p>
    <w:p>
      <w:pPr/>
      <w:r>
        <w:rPr>
          <w:lang w:val="hi_IN" w:bidi="hi_IN"/>
        </w:rPr>
      </w:r>
      <w:r>
        <w:rPr>
          <w:lang w:val="hi_IN" w:bidi="hi_IN"/>
        </w:rPr>
        <w:t>पौलुस एक तरीके से शुरू करता है जिससे विश्वासी एक-दूसरे की परवाह करते हैं। जब कोई विश्वासी पाप करता है, तो वे विश्वासी जो आत्मा की आज्ञा मानते हैं, उन्हें उस विश्वासी को कोमलता से बहाल करना चाहिए। पौलुस एक ऐसे शब्द का उपयोग करता है जिसका अर्थ है किसी चीज़ को उसकी मूल स्थिति में बहाल करना, जैसे कि जिस तरह से लोग मछली पकड़ने के जाल की मरम्मत करते हैं या टूटी हुई हड्डी जोड़ते हैं। उसी तरह, अन्य विश्वासी उस विश्वासी की मदद करते हैं जिसने पाप किया था, ताकि वह फिर से आत्मा की आज्ञा मान सके। वे विश्वासी उस विश्वासी को जिसने पाप किया, उसे याद दिलाते हैं, प्रोत्साहित करते हैं और सुधारते हैं। पौलुस मदद करने वाले उन विश्वासियों को चेतावनी देता है कि वह सावधान रहें। जब विश्वासी उस पाप के बारे में बात करते हैं, और शायद उन बातों से निपटते हैं जिनसे लोगों के मन में पाप करने की इच्छा पैदा होती है, तो विश्वासी प्रलोभन महसूस कर सकते हैं या उनके मन में पाप करने की इच्छा हो सकती है। विश्वासी इस बात पर गर्व करना चाह सकते हैं कि उन्होंने उस विश्वासी की तरह पाप नहीं किया। उन विश्वासियों को उस विश्वासी के प्रति बुरी भावनाएँ हो सकती हैं जिसने पाप किया। पौलुस कहता है कि यह न करें!</w:t>
      </w:r>
    </w:p>
    <w:p>
      <w:pPr/>
      <w:r>
        <w:rPr>
          <w:lang w:val="hi_IN" w:bidi="hi_IN"/>
        </w:rPr>
      </w:r>
      <w:r>
        <w:rPr>
          <w:lang w:val="hi_IN" w:bidi="hi_IN"/>
        </w:rPr>
        <w:t>यहाँ रुकें और समूह के रूप में इस प्रश्न पर चर्चा करें: अपनी भाषा में, आप उस तरीके के बारे में कैसे बात करते हैं जिससे लोग पाप करने का आग्रह महसूस करते हैं या पाप करना चाहते हैं? आप किसी को कैसे चेतावनी देंगे कि वह पापी काम न करने में सावधान रहे? इस ऑडियो को यहाँ रोकें।</w:t>
      </w:r>
    </w:p>
    <w:p>
      <w:pPr/>
      <w:r>
        <w:rPr>
          <w:lang w:val="hi_IN" w:bidi="hi_IN"/>
        </w:rPr>
      </w:r>
      <w:r>
        <w:rPr>
          <w:lang w:val="hi_IN" w:bidi="hi_IN"/>
        </w:rPr>
        <w:t>विश्वासियों को एक-दूसरे की मदद करनी चाहिए, जैसे कोई व्यक्ति किसी दूसरे व्यक्ति को भारी चीज़ उठाने में मदद करता है। विश्वासियों को सभी प्रकार की स्थितियों में मदद करनी चाहिए, जैसे कि जब लोग पीड़ा उठाते हैं या उनके पास कुछ नहीं होता है जिसकी उन्हें आवश्यकता है। इस तरह, विश्वासी मसीह की व्यवस्था को पूरा करते हैं या उसका पालन करते हैं। मसीह की व्यवस्था एक-दूसरे से प्रेम करने की यीशु की आज्ञा है।</w:t>
      </w:r>
    </w:p>
    <w:p>
      <w:pPr/>
      <w:r>
        <w:rPr>
          <w:lang w:val="hi_IN" w:bidi="hi_IN"/>
        </w:rPr>
      </w:r>
      <w:r>
        <w:rPr>
          <w:lang w:val="hi_IN" w:bidi="hi_IN"/>
        </w:rPr>
        <w:t>पौलुस विश्वासियों को चेतावनी देता है कि वे यह न सोचें कि वे दूसरों से अधिक महत्वपूर्ण हैं या एक-दूसरे की मदद करने के लिए बहुत महत्वपूर्ण हैं। जो लोग ये बातें सोचते हैं वे अपने आप से झूठ बोलते हैं। एक विश्वासी दूसरे से बेहतर नहीं है। आत्मा नहीं चाहता कि लोग इस तरह से घमण्ड करें, बल्कि कोमल रहें।</w:t>
      </w:r>
    </w:p>
    <w:p>
      <w:pPr/>
      <w:r>
        <w:rPr>
          <w:lang w:val="hi_IN" w:bidi="hi_IN"/>
        </w:rPr>
      </w:r>
      <w:r>
        <w:rPr>
          <w:lang w:val="hi_IN" w:bidi="hi_IN"/>
        </w:rPr>
        <w:t>इसके बजाय, प्रत्येक विश्वासी को अपने काम पर ध्यान देना चाहिए। यदि किसी विश्वासी का काम अच्छा है, तो विश्वासी गर्व कर सकता है या आनन्दित हो सकता है कि उसने वही किया है जो परमेश्वर ने करने के लिए कहा है। जब विश्वासी अपने आप को धोखा नहीं देते हैं, तो वे विश्वासी देख सकते हैं कि आत्मा ने उनकी कैसे अगुवाई की है। विश्वासियों को यह साबित करने के लिए कि वे बेहतर हैं, पापपूर्ण तरीके से अन्य लोगों से अपनी तुलना करने की आवश्यकता नहीं है। विश्वासी अपने जीवन में परमेश्वर ने जो कुछ किया है, उस पर आनन्दित हो सकते हैं!</w:t>
      </w:r>
    </w:p>
    <w:p>
      <w:pPr/>
      <w:r>
        <w:rPr>
          <w:lang w:val="hi_IN" w:bidi="hi_IN"/>
        </w:rPr>
      </w:r>
      <w:r>
        <w:rPr>
          <w:lang w:val="hi_IN" w:bidi="hi_IN"/>
        </w:rPr>
        <w:t>यहाँ रुकें और समूह के रूप में इस प्रश्न पर चर्चा करें: पौलुस दो तरीकों के बारे में बात करता है जिसमें लोग अपने बारे में अच्छा सोचते हैं। एक वह तरीका है जिससे लोग सोचते हैं कि वे अन्य लोगों से बेहतर हैं। यह एक पापी प्रकार का गर्व है। पौलुस उस तरीके के बारे में भी बात करता है जिससे लोग खुश होते हैं और आनन्दित होते हैं क्योंकि वे अपना काम अच्छी तरह से करते हैं। इन दो अलग-अलग तरीकों के बारे में बात करने के लिए आपके पास अपनी भाषा में कौन-से शब्द हैं जिसमें लोग अपने बारे में अच्छा सोचते हैं? इस ऑडियो को यहाँ रोकें।</w:t>
      </w:r>
    </w:p>
    <w:p>
      <w:pPr/>
      <w:r>
        <w:rPr>
          <w:lang w:val="hi_IN" w:bidi="hi_IN"/>
        </w:rPr>
      </w:r>
      <w:r>
        <w:rPr>
          <w:lang w:val="hi_IN" w:bidi="hi_IN"/>
        </w:rPr>
        <w:t>एक तरीका जिससे विश्वासी एक-दूसरे की मदद कर सकते हैं, वह है उन लोगों का समर्थन करना जो परमेश्वर का वचन सिखाते हैं। ये लोग पौलुस जैसे लोग हो सकते हैं, जो अपना पूरा समय दूसरों को परमेश्वर के बारे में सिखाने में खर्च करते हैं। जो विश्वासी इन शिक्षकों से सीखते हैं, वे सिखाने वाले विश्वासियों के साथ भोजन या धन जैसी अच्छी बातें साझा करते हैं।</w:t>
      </w:r>
    </w:p>
    <w:p>
      <w:pPr/>
      <w:r>
        <w:rPr>
          <w:lang w:val="hi_IN" w:bidi="hi_IN"/>
        </w:rPr>
      </w:r>
      <w:r>
        <w:rPr>
          <w:lang w:val="hi_IN" w:bidi="hi_IN"/>
        </w:rPr>
        <w:t>दूसरे भाग में, पौलुस फिर से विश्वासियों से कहता है कि वे अपने आप को धोखा न दें। यह एक सामान्य चेतावनी है। पौलुस के कहने का अर्थ यह है कि गलाती लोग इस बात को लेकर पूरी तरह आश्वस्त हो सकते हैं कि कोई भी परमेश्वर का मज़ाक नहीं उड़ा सकता या उन्हें धोखा नहीं दे सकता। पौलुस एक कहावत को उद्धृत करता है जिससे गलाती शायद परिचित हैं, इसलिए पौलुस यह नहीं कहता कि पौलुस कुछ उद्धृत करता है। पौलुस कहता है, “एक व्यक्ति अपने खेत में जो बोता है, वही वह काट भी लेगा।” फिर पौलुस समझाता है कि यह कहावत लोग जीने के तरीके पर कैसे लागू होती है। पौलुस शरीर और आत्मा के बारे में दो प्रकार के खेतों के रूप में बात करता है जो अलग-अलग फसलें देते हैं। लोग एक या दूसरे की आज्ञा मानना चुनते हैं, जैसे कि एक व्यक्ति अच्छी या बुरी मिट्टी में पौधा लगाता है। लोग शरीर की आज्ञा मानने के कारण क्षय या मृत्यु प्राप्त करते हैं, या आत्मा की आज्ञा मानने के कारण अनंत जीवन प्राप्त करते हैं।</w:t>
      </w:r>
    </w:p>
    <w:p>
      <w:pPr/>
      <w:r>
        <w:rPr>
          <w:lang w:val="hi_IN" w:bidi="hi_IN"/>
        </w:rPr>
      </w:r>
      <w:r>
        <w:rPr>
          <w:lang w:val="hi_IN" w:bidi="hi_IN"/>
        </w:rPr>
        <w:t>यहाँ रुकें और समूह के रूप में इस प्रश्न पर चर्चा करें: पौलुस एक कहावत या बुद्धिमानी भरी बात को उद्धृत करता है। अपनी भाषा में, आप कैसे दिखाते हैं कि आप एक बुद्धिमानी भरी बात को उद्धृत करते हैं? इस बारे में चर्चा करें कि आप इसका अनुवाद कैसे करना चाहते हैं कि पौलुस लोगों के जीवन जीने के तरीके की तुलना लोगों द्वारा पौधे उगाने के तरीके से कैसे करता है। इस ऑडियो को यहाँ रोकें।</w:t>
      </w:r>
    </w:p>
    <w:p>
      <w:pPr/>
      <w:r>
        <w:rPr>
          <w:lang w:val="hi_IN" w:bidi="hi_IN"/>
        </w:rPr>
      </w:r>
      <w:r>
        <w:rPr>
          <w:lang w:val="hi_IN" w:bidi="hi_IN"/>
        </w:rPr>
        <w:t>अच्छे प्रतिफल की अपनी आशा के कारण, गलातियों को थक या निराश नहीं होना चाहिए, बल्कि इसके बजाय वह करना जारी रखना चाहिए जो अच्छा है। पौलुस इस बारे में बात करता है कि उचित समय या उस समय में क्या होगा जिसे परमेश्वर ने चुना है। पौलुस का शायद अर्थ है जब यीशु लौटता है। फिर परमेश्वर विश्वासियों को प्रतिफल देगा। इसलिए विश्वासियों को सभी के साथ अच्छा करना चाहिए, विशेष रूप से साथी विश्वासियों के साथ, जो सभी परमेश्वर के परिवार का हिस्सा हैं।</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w:t>
      </w:r>
      <w:r>
        <w:rPr>
          <w:lang w:val="hi_IN" w:bidi="hi_IN"/>
        </w:rPr>
      </w:r>
    </w:p>
    <w:p>
      <w:pPr>
        <w:pStyle w:val="Heading3"/>
      </w:pPr>
      <w:r>
        <w:rPr>
          <w:lang w:val="hi_IN" w:bidi="hi_IN"/>
        </w:rPr>
        <w:t>पाठ को नाटकीय रूप देना</w:t>
      </w:r>
    </w:p>
    <w:p>
      <w:pPr/>
      <w:r>
        <w:rPr>
          <w:lang w:val="hi_IN" w:bidi="hi_IN"/>
        </w:rPr>
      </w:r>
      <w:r>
        <w:rPr>
          <w:lang w:val="hi_IN" w:bidi="hi_IN"/>
        </w:rPr>
        <w:t>गलातियों 6:1–10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नाटक के रूप में प्रस्तुत करेगा।</w:t>
      </w:r>
    </w:p>
    <w:p>
      <w:pPr/>
      <w:r>
        <w:rPr>
          <w:lang w:val="hi_IN" w:bidi="hi_IN"/>
        </w:rPr>
      </w:r>
      <w:r>
        <w:rPr>
          <w:lang w:val="hi_IN" w:bidi="hi_IN"/>
        </w:rPr>
        <w:t>इस भाग में दो हिस्से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पौलुस</w:t>
      </w:r>
    </w:p>
    <w:p>
      <w:pPr>
        <w:pStyle w:val="ListBullet"/>
        <w:spacing w:line="240" w:lineRule="auto"/>
        <w:ind w:left="720"/>
      </w:pPr>
      <w:r>
        <w:rPr>
          <w:lang w:val="hi_IN" w:bidi="hi_IN"/>
        </w:rPr>
      </w:r>
      <w:r>
        <w:rPr>
          <w:lang w:val="hi_IN" w:bidi="hi_IN"/>
        </w:rPr>
        <w:t>गलाती विश्वासी</w:t>
      </w:r>
    </w:p>
    <w:p>
      <w:pPr>
        <w:pStyle w:val="ListBullet"/>
        <w:spacing w:line="240" w:lineRule="auto"/>
        <w:ind w:left="720"/>
      </w:pPr>
      <w:r>
        <w:rPr>
          <w:lang w:val="hi_IN" w:bidi="hi_IN"/>
        </w:rPr>
      </w:r>
      <w:r>
        <w:rPr>
          <w:lang w:val="hi_IN" w:bidi="hi_IN"/>
        </w:rPr>
        <w:t>वह विश्वासी जो पाप करता है</w:t>
      </w:r>
    </w:p>
    <w:p>
      <w:pPr>
        <w:pStyle w:val="ListBullet"/>
        <w:spacing w:line="240" w:lineRule="auto"/>
        <w:ind w:left="720"/>
      </w:pPr>
      <w:r>
        <w:rPr>
          <w:lang w:val="hi_IN" w:bidi="hi_IN"/>
        </w:rPr>
      </w:r>
      <w:r>
        <w:rPr>
          <w:lang w:val="hi_IN" w:bidi="hi_IN"/>
        </w:rPr>
        <w:t>आत्मा</w:t>
      </w:r>
    </w:p>
    <w:p>
      <w:pPr>
        <w:pStyle w:val="ListBullet"/>
        <w:spacing w:line="240" w:lineRule="auto"/>
        <w:ind w:left="720"/>
      </w:pPr>
      <w:r>
        <w:rPr>
          <w:lang w:val="hi_IN" w:bidi="hi_IN"/>
        </w:rPr>
      </w:r>
      <w:r>
        <w:rPr>
          <w:lang w:val="hi_IN" w:bidi="hi_IN"/>
        </w:rPr>
        <w:t>मसीह यीशु</w:t>
      </w:r>
    </w:p>
    <w:p>
      <w:pPr>
        <w:pStyle w:val="ListBullet"/>
        <w:spacing w:line="240" w:lineRule="auto"/>
        <w:ind w:left="720"/>
      </w:pPr>
      <w:r>
        <w:rPr>
          <w:lang w:val="hi_IN" w:bidi="hi_IN"/>
        </w:rPr>
      </w:r>
      <w:r>
        <w:rPr>
          <w:lang w:val="hi_IN" w:bidi="hi_IN"/>
        </w:rPr>
        <w:t>वे लोग जो परमेश्वर का वचन सिखाते हैं</w:t>
      </w:r>
    </w:p>
    <w:p>
      <w:pPr>
        <w:pStyle w:val="ListBullet"/>
        <w:spacing w:line="240" w:lineRule="auto"/>
        <w:ind w:left="720"/>
      </w:pPr>
      <w:r>
        <w:rPr>
          <w:lang w:val="hi_IN" w:bidi="hi_IN"/>
        </w:rPr>
      </w:r>
      <w:r>
        <w:rPr>
          <w:lang w:val="hi_IN" w:bidi="hi_IN"/>
        </w:rPr>
        <w:t>और परमेश्वर</w:t>
      </w:r>
    </w:p>
    <w:p>
      <w:pPr/>
      <w:r>
        <w:rPr>
          <w:lang w:val="hi_IN" w:bidi="hi_IN"/>
        </w:rPr>
      </w:r>
      <w:r>
        <w:rPr>
          <w:lang w:val="hi_IN" w:bidi="hi_IN"/>
        </w:rPr>
        <w:t>एक 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प्रवाह, कथानक और कालक्रम पर ध्यान दें। यह सुनिश्चित करें कि आपसे इस भाग के कठिन या महत्वपूर्ण हिस्सों का अभिनय करना छूट न जाए। इस भाग के हर हिस्से को याद करने में एक दूसरे की सहायता करें।</w:t>
      </w:r>
    </w:p>
    <w:p>
      <w:pPr/>
      <w:r>
        <w:rPr>
          <w:lang w:val="hi_IN" w:bidi="hi_IN"/>
        </w:rPr>
      </w:r>
      <w:r>
        <w:rPr>
          <w:lang w:val="hi_IN" w:bidi="hi_IN"/>
        </w:rPr>
        <w:t>इस ऑडियो को यहाँ रोकें और इस भाग का अभिनय करें।</w:t>
      </w:r>
    </w:p>
    <w:p>
      <w:pPr/>
      <w:r>
        <w:rPr>
          <w:lang w:val="hi_IN" w:bidi="hi_IN"/>
        </w:rPr>
      </w:r>
      <w:r>
        <w:rPr>
          <w:lang w:val="hi_IN" w:bidi="hi_IN"/>
        </w:rPr>
        <w:t>समूह को इस भाग का अभिनय दूसरी बार करना चाहिए। नाटक में कुछ जगहों पर, नाटक को रोकें और पात्र निभाने वाले व्यक्ति से पूछें, "आप क्या महसूस कर रहे हैं या क्या सोच रहे हैं?" पात्र निभाने वाले व्यक्ति को यह उत्तर देना चाहिए कि यदि वह उस पात्र की जगह होता, तो वह क्या महसूस करता या सोचता। उसके बाद नाटक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नीचे अभिनय और उसके संभावित उत्तरों का एक उदाहरण दिया गया है।</w:t>
      </w:r>
    </w:p>
    <w:p>
      <w:pPr/>
      <w:r>
        <w:rPr>
          <w:lang w:val="hi_IN" w:bidi="hi_IN"/>
        </w:rPr>
      </w:r>
      <w:r>
        <w:rPr>
          <w:lang w:val="hi_IN" w:bidi="hi_IN"/>
        </w:rPr>
        <w:t>पौलुस कहता है, “भाइयों और बहनों, यदि तुम्हारे समूह का कोई व्यक्ति कुछ गलत करता है, तो तुम जो आत्मा का अनुसरण करते हो, तुम्हें कोमलता से उस व्यक्ति को फिर से सही करने में मदद करनी चाहिए। लेकिन सावधान रहें कि आप स्वयं उसी प्रलोभन के सामने न झुके। इन जैसी समस्याएँ और परेशानियाँ एक बोझ के समान हैं। इन बोझों को उठाने में एक-दूसरे की मदद करें। जब आप एक-दूसरे की मदद करते हैं, तो आप उस व्यवस्था का पालन करते हैं जो मसीह ने सिखाई थी।"</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यीशु का किरदार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पाप करने वाले विश्वासी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उन विश्वासियों की भूमिका निभाने वाले व्यक्ति से पूछें जो पाप करने वाले व्यक्ति की मदद करते हैं,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फिर पौलुस कहता है, “मैं ये बातें कहता हूँ क्योंकि यदि कोई यह सोचता है कि वह महत्वपूर्ण व्यक्ति है, जबकि वह कोई महत्वपूर्ण व्यक्ति नहीं है, तो वह व्यक्ति अपने आप से झूठ बोलता है। प्रत्येक व्यक्ति को अपने कार्यों को देखना चाहिए और देखना चाहिए कि क्या वे अच्छे हैं। यदि वे अच्छे हैं, तो वह व्यक्ति अपने किए हुए काम से खुश हो सकता है। उस व्यक्ति को अपने कार्यों की तुलना किसी दूसरे व्यक्ति के कार्यों से नहीं करनी चाहिए। हमें वह काम करना चाहिए जो परमेश्वर ने हममें से प्रत्येक को दिया है, जैसे कोई व्यक्ति अपना बोझ उठाने के लिए जिम्मेदार हो। जब कोई तुझे परमेश्वर का वचन सिखाता है, तो तुझे अपनी अच्छी चीजें उस व्यक्ति के साथ साझा करनी चाहिए जो तुझे सिखाता 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पौलुस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पौलुस कहता है, "कोई अपने आपको धोखा न दे। आप परमेश्वर को धोखा नहीं दे सकते। मैं यह इसलिए कहता हूँ क्योंकि एक व्यक्ति अपने खेत में जो बोता है, वही वह काटेगा। जो व्यक्ति अपने पापी आत्मा को प्रसन्न करता है, वह उस व्यक्ति के समान है जो बुरी मिट्टी में बीज बोता है। उस व्यक्ति को केवल मृत्यु मिलती है, जैसे वह व्यक्ति जो बुरी फसलें इकट्ठा करता है। जो व्यक्ति आत्मा को प्रसन्न करता है, वह उस व्यक्ति के समान है जो अच्छी मिट्टी में बीज बोता है। उस व्यक्ति को अनन्त जीवन प्राप्त होता है, जैसे कोई व्यक्ति अच्छी फसलें इकट्ठा करता है। इसलिए निराश न हो और अब वह करना बंद न करें जो अच्छा है। यदि हम हार नहीं मानते हैं, तो हमें सही समय पर अनन्त जीवन प्राप्त होगा, जैसे एक अच्छी फसल। जब भी हमें मौका मिले, हमें प्रत्येक व्यक्ति के साथ अच्छा व्यवहार करना चाहिए, विशेष रूप से उन लोगों के साथ जो साथी विश्वासी 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परमेश्वर की भूमिका निभाने वाले व्यक्ति से पूछें, "आप कैसा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गलाती विश्वासियों की भूमिका निभाने वाले व्यक्ति से पूछें, "आप क्या महसूस कर रहे हैं या क्या सोच रहे हैं?" वह व्यक्ति इस तरह से उत्तर दे सकता है:</w:t>
      </w:r>
      <w:r>
        <w:rPr>
          <w:lang w:val="hi_IN" w:bidi="hi_IN"/>
        </w:rPr>
      </w:r>
    </w:p>
    <w:p>
      <w:pPr>
        <w:pStyle w:val="Heading3"/>
      </w:pPr>
      <w:r>
        <w:rPr>
          <w:lang w:val="hi_IN" w:bidi="hi_IN"/>
        </w:rPr>
        <w:t>आवश्यक जानकारी</w:t>
      </w:r>
    </w:p>
    <w:p>
      <w:pPr/>
      <w:r>
        <w:rPr>
          <w:lang w:val="hi_IN" w:bidi="hi_IN"/>
        </w:rPr>
      </w:r>
      <w:r>
        <w:rPr>
          <w:lang w:val="hi_IN" w:bidi="hi_IN"/>
        </w:rPr>
        <w:t>गलातियों 6:1–10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मुख्य शब्दों और शब्दावलियों पर चर्चा करेगा।</w:t>
      </w:r>
    </w:p>
    <w:p>
      <w:pPr/>
      <w:r>
        <w:rPr>
          <w:lang w:val="hi_IN" w:bidi="hi_IN"/>
        </w:rPr>
      </w:r>
      <w:r>
        <w:rPr>
          <w:lang w:val="hi_IN" w:bidi="hi_IN"/>
        </w:rPr>
        <w:t>पौलुस गलातिया के विश्वासियों को "</w:t>
      </w:r>
      <w:r>
        <w:rPr>
          <w:b/>
          <w:lang w:val="hi_IN" w:bidi="hi_IN"/>
        </w:rPr>
        <w:t>भाइयों</w:t>
      </w:r>
      <w:r>
        <w:rPr>
          <w:lang w:val="hi_IN" w:bidi="hi_IN"/>
        </w:rPr>
        <w:t>" कहता है। चूँकि परमेश्वर सभी विश्वासियों का पिता है, इसलिए सभी विश्वासी भाई और बहनों की तरह हैं। भाइयों के बारे में अधिक जानकारी के लिए, मुख्य शब्दावली में विश्वासी शब्द देखें। भाइयों के लिए उसी शब्द या वाक्यांश का उपयोग करें जिसका उपयोग आपने पिछले भागों में किया है।</w:t>
      </w:r>
    </w:p>
    <w:p>
      <w:pPr/>
      <w:r>
        <w:rPr>
          <w:lang w:val="hi_IN" w:bidi="hi_IN"/>
        </w:rPr>
      </w:r>
      <w:r>
        <w:rPr>
          <w:lang w:val="hi_IN" w:bidi="hi_IN"/>
        </w:rPr>
        <w:t xml:space="preserve">पौलुस इस बारे में बात करता है कि जब कोई विश्वासी </w:t>
      </w:r>
      <w:r>
        <w:rPr>
          <w:b/>
          <w:lang w:val="hi_IN" w:bidi="hi_IN"/>
        </w:rPr>
        <w:t>पाप</w:t>
      </w:r>
      <w:r>
        <w:rPr>
          <w:lang w:val="hi_IN" w:bidi="hi_IN"/>
        </w:rPr>
        <w:t xml:space="preserve"> करता है, तो क्या करना है। पाप परमेश्वर के खिलाफ अनाज्ञाकारिता का कार्य है। पाप के बारे में अधिक जानकारी के लिए, मुख्य शब्दावली को देखें। पाप के लिए उसी शब्द या वाक्यांश का उपयोग करें जिसका उपयोग आपने पिछले भागों में किया है।</w:t>
      </w:r>
    </w:p>
    <w:p>
      <w:pPr/>
      <w:r>
        <w:rPr>
          <w:lang w:val="hi_IN" w:bidi="hi_IN"/>
        </w:rPr>
      </w:r>
      <w:r>
        <w:rPr>
          <w:lang w:val="hi_IN" w:bidi="hi_IN"/>
        </w:rPr>
        <w:t xml:space="preserve">जो विश्वासी </w:t>
      </w:r>
      <w:r>
        <w:rPr>
          <w:b/>
          <w:lang w:val="hi_IN" w:bidi="hi_IN"/>
        </w:rPr>
        <w:t>आत्मा</w:t>
      </w:r>
      <w:r>
        <w:rPr>
          <w:lang w:val="hi_IN" w:bidi="hi_IN"/>
        </w:rPr>
        <w:t xml:space="preserve"> की आज्ञा मानते हैं, उन्हें उस विश्वासी की मदद करनी चाहिए जो पाप करता है। आत्मा या पवित्र आत्मा परमेश्वर का आत्मा है। आत्मा के बारे में अधिक जानकारी के लिए, मुख्य शब्दावली देखें। आत्मा के लिए उसी शब्द या वाक्यांश का उपयोग करें जिसका उपयोग आपने पिछले भागों में किया है।</w:t>
      </w:r>
    </w:p>
    <w:p>
      <w:pPr/>
      <w:r>
        <w:rPr>
          <w:lang w:val="hi_IN" w:bidi="hi_IN"/>
        </w:rPr>
      </w:r>
      <w:r>
        <w:rPr>
          <w:lang w:val="hi_IN" w:bidi="hi_IN"/>
        </w:rPr>
        <w:t>जब विश्वासी अपनी कठिनाइयों में एक-दूसरे की मदद करते हैं, तो विश्वासी मसीह की व्यवस्था का पालन करते हैं। यह वह आज्ञा है जो यीशु ने अपने लोगों को दूसरों से प्रेम करने के लिए दी थी। मसीह यीशु के लिए एक उपाधि है जो विश्वासियों को याद दिलाती है कि यीशु ही मसीहा है। मसीह के बारे में अधिक जानकारी के लिए, मुख्य शब्दावली को देखें। मसीह के लिए उसी शब्द या वाक्यांश का उपयोग करें जिसका उपयोग आपने पिछले भागों में किया है।</w:t>
      </w:r>
    </w:p>
    <w:p>
      <w:pPr/>
      <w:r>
        <w:rPr>
          <w:lang w:val="hi_IN" w:bidi="hi_IN"/>
        </w:rPr>
      </w:r>
      <w:r>
        <w:rPr>
          <w:lang w:val="hi_IN" w:bidi="hi_IN"/>
        </w:rPr>
        <w:t xml:space="preserve">यहाँ रुकें और समूह में चर्चा करेंकि </w:t>
      </w:r>
      <w:r>
        <w:rPr>
          <w:b/>
          <w:lang w:val="hi_IN" w:bidi="hi_IN"/>
        </w:rPr>
        <w:t>मसीह की व्यवस्था</w:t>
      </w:r>
      <w:r>
        <w:rPr>
          <w:lang w:val="hi_IN" w:bidi="hi_IN"/>
        </w:rPr>
        <w:t xml:space="preserve"> के लिए आप कौन-सा शब्द या वाक्यांश प्रयोग करेंगे। इस ऑडियो को यहाँ रोकें।</w:t>
      </w:r>
    </w:p>
    <w:p>
      <w:pPr/>
      <w:r>
        <w:rPr>
          <w:lang w:val="hi_IN" w:bidi="hi_IN"/>
        </w:rPr>
      </w:r>
      <w:r>
        <w:rPr>
          <w:lang w:val="hi_IN" w:bidi="hi_IN"/>
        </w:rPr>
        <w:t>विश्वासियों को उन लोगों की सहायता करना चाहिए जो वचन, या परमेश्वर का वचन सिखाते हैं। परमेश्वर के वचन का अर्थ है वह सब कुछ जो परमेश्वर लोगों से कहता है। जब नए नियम के लोग वचन के बारे में बात करते हैं, तो उनका अर्थ आमतौर पर यह सुसमाचार होता है कि यीशु संसार में आया है।</w:t>
      </w:r>
    </w:p>
    <w:p>
      <w:pPr/>
      <w:r>
        <w:rPr>
          <w:lang w:val="hi_IN" w:bidi="hi_IN"/>
        </w:rPr>
      </w:r>
      <w:r>
        <w:rPr>
          <w:lang w:val="hi_IN" w:bidi="hi_IN"/>
        </w:rPr>
        <w:t xml:space="preserve">यहाँ रुकें और समूह में चर्चा करें कि आप </w:t>
      </w:r>
      <w:r>
        <w:rPr>
          <w:b/>
          <w:lang w:val="hi_IN" w:bidi="hi_IN"/>
        </w:rPr>
        <w:t xml:space="preserve">वचन </w:t>
      </w:r>
      <w:r>
        <w:rPr>
          <w:lang w:val="hi_IN" w:bidi="hi_IN"/>
        </w:rPr>
        <w:t>के लिए किस शब्द या वाक्यांश का उपयोग करेंगे। अधिक जानकारी के लिए मुख्य शब्दावली में "वचन" देखें। यदि आपने बाइबल की किसी और पुस्तक में इस शब्द का पहले ही अनुवाद किया है, तो यहाँ भी वही शब्द प्रयोग करें जो आपने वहाँ किया था। इस ऑडियो को यहाँ रोकें।</w:t>
      </w:r>
    </w:p>
    <w:p>
      <w:pPr/>
      <w:r>
        <w:rPr>
          <w:lang w:val="hi_IN" w:bidi="hi_IN"/>
        </w:rPr>
      </w:r>
      <w:r>
        <w:rPr>
          <w:lang w:val="hi_IN" w:bidi="hi_IN"/>
        </w:rPr>
        <w:t>पौलुस कहता है कि कोई भी परमेश्वर का मज़ाक नहीं उड़ा सकता। पौलुस का अर्थ है कि लोगों के लिए परमेश्वर को धोखा देना या छल करना संभव नहीं है।</w:t>
      </w:r>
    </w:p>
    <w:p>
      <w:pPr/>
      <w:r>
        <w:rPr>
          <w:lang w:val="hi_IN" w:bidi="hi_IN"/>
        </w:rPr>
      </w:r>
      <w:r>
        <w:rPr>
          <w:lang w:val="hi_IN" w:bidi="hi_IN"/>
        </w:rPr>
        <w:t xml:space="preserve">यहाँ रुकें और समूह में चर्चा करें कि आप </w:t>
      </w:r>
      <w:r>
        <w:rPr>
          <w:b/>
          <w:lang w:val="hi_IN" w:bidi="hi_IN"/>
        </w:rPr>
        <w:t>मज़ाक</w:t>
      </w:r>
      <w:r>
        <w:rPr>
          <w:lang w:val="hi_IN" w:bidi="hi_IN"/>
        </w:rPr>
        <w:t xml:space="preserve"> के लिए किस शब्द या वाक्यांश का उपयोग करेंगे। इस ऑडियो को यहाँ रोकें।</w:t>
      </w:r>
    </w:p>
    <w:p>
      <w:pPr/>
      <w:r>
        <w:rPr>
          <w:lang w:val="hi_IN" w:bidi="hi_IN"/>
        </w:rPr>
      </w:r>
      <w:r>
        <w:rPr>
          <w:lang w:val="hi_IN" w:bidi="hi_IN"/>
        </w:rPr>
        <w:t>पौलुस लोगों के जीने के तरीके की तुलना उस तरीके से करता है जिससे एक व्यक्ति फसल बोता है। लोग बीज बोते हैं या पौधे लगाते हैं। फिर लोग फसल काटते हैं या इकट्ठा करते हैं, जो उन बीजों से उगने वाले पौधे हैं।</w:t>
      </w:r>
    </w:p>
    <w:p>
      <w:pPr/>
      <w:r>
        <w:rPr>
          <w:lang w:val="hi_IN" w:bidi="hi_IN"/>
        </w:rPr>
      </w:r>
      <w:r>
        <w:rPr>
          <w:lang w:val="hi_IN" w:bidi="hi_IN"/>
        </w:rPr>
        <w:t xml:space="preserve">यहाँ रुकें और समूह में चर्चा करें कि आप उस तरीके के बारे में बात करने के लिए किन शब्दों या वाक्यांशों का उपयोग करेंगे, जिससे लोग </w:t>
      </w:r>
      <w:r>
        <w:rPr>
          <w:b/>
          <w:lang w:val="hi_IN" w:bidi="hi_IN"/>
        </w:rPr>
        <w:t>पौधे</w:t>
      </w:r>
      <w:r>
        <w:rPr>
          <w:lang w:val="hi_IN" w:bidi="hi_IN"/>
        </w:rPr>
        <w:t xml:space="preserve"> लगाते हैं, </w:t>
      </w:r>
      <w:r>
        <w:rPr>
          <w:b/>
          <w:lang w:val="hi_IN" w:bidi="hi_IN"/>
        </w:rPr>
        <w:t>उगाते</w:t>
      </w:r>
      <w:r>
        <w:rPr>
          <w:lang w:val="hi_IN" w:bidi="hi_IN"/>
        </w:rPr>
        <w:t xml:space="preserve"> हैं और </w:t>
      </w:r>
      <w:r>
        <w:rPr>
          <w:b/>
          <w:lang w:val="hi_IN" w:bidi="hi_IN"/>
        </w:rPr>
        <w:t>फसल इकट्ठा करते</w:t>
      </w:r>
      <w:r>
        <w:rPr>
          <w:lang w:val="hi_IN" w:bidi="hi_IN"/>
        </w:rPr>
        <w:t xml:space="preserve"> हैं। इस ऑडियो को यहाँ रोकें।</w:t>
      </w:r>
    </w:p>
    <w:p>
      <w:pPr/>
      <w:r>
        <w:rPr>
          <w:lang w:val="hi_IN" w:bidi="hi_IN"/>
        </w:rPr>
      </w:r>
      <w:r>
        <w:rPr>
          <w:lang w:val="hi_IN" w:bidi="hi_IN"/>
        </w:rPr>
        <w:t xml:space="preserve">पौलुस उन लोगों के बारे में बात करता है जो वह करते हैं जो </w:t>
      </w:r>
      <w:r>
        <w:rPr>
          <w:b/>
          <w:lang w:val="hi_IN" w:bidi="hi_IN"/>
        </w:rPr>
        <w:t>शरीर</w:t>
      </w:r>
      <w:r>
        <w:rPr>
          <w:lang w:val="hi_IN" w:bidi="hi_IN"/>
        </w:rPr>
        <w:t xml:space="preserve"> को प्रसन्न करता है। पौलुस शरीर शब्द का उपयोग उस पापी तरीके के लिए करता है जिसमें लोग यीशु के बिना रहते हैं। जब कोई व्यक्ति वह काम करता है जो उसका शरीर चाहता है, तो वह व्यक्ति वे काम करता है जो परमेश्वर नहीं चाहता कि लोग करें। कुछ अनुवाद इसे किसी व्यक्ति की पापी प्रकृति, या उस पापी तरीके को कहते हैं जिसमें लोग व्यवहार करते हैं। शरीर के बारे में अधिक जानकारी के लिए, मुख्य शब्दावली देखें। शरीर के लिए उसी शब्द या वाक्यांश का उपयोग करें जिसका उपयोग आपने पिछले भागों में किया था।</w:t>
      </w:r>
    </w:p>
    <w:p>
      <w:pPr/>
      <w:r>
        <w:rPr>
          <w:lang w:val="hi_IN" w:bidi="hi_IN"/>
        </w:rPr>
      </w:r>
      <w:r>
        <w:rPr>
          <w:lang w:val="hi_IN" w:bidi="hi_IN"/>
        </w:rPr>
        <w:t>जो लोग आत्मा को प्रसन्न करने के लिए जीते हैं, उन्हें अनन्त जीवन प्राप्त होता है। अनन्त जीवन का अर्थ है परमेश्वर के साथ ऐसा जीवन जो कभी ख़त्म नहीं होगा। अनन्त जीवन साधारण जीवन से कहीं बेहतर और बहुतायत से भरा हुआ जीवन है। अनन्त जीवन के इस उपहार के बिना, हम जीते और साँस लेते तो हैं, पर यह केवल शरीरिक जीवन होता है, और यह हमारी मृत्यु के साथ ही ख़त्म हो जाएगा। लेकिन वह अनन्त जीवन जो परमेश्वर हमें देता है, कभी ख़त्म नहीं होगा! यह अनंत जीवन अब शुरू होता है, जो हमें बदलता है और हमारे लिए परमेश्वर के साथ एक करीबी रिश्ते में जीना संभव बनाता है।</w:t>
      </w:r>
    </w:p>
    <w:p>
      <w:pPr/>
      <w:r>
        <w:rPr>
          <w:lang w:val="hi_IN" w:bidi="hi_IN"/>
        </w:rPr>
      </w:r>
      <w:r>
        <w:rPr>
          <w:lang w:val="hi_IN" w:bidi="hi_IN"/>
        </w:rPr>
        <w:t xml:space="preserve">यहाँ रुकें और समूह में चर्चा करें कि आप </w:t>
      </w:r>
      <w:r>
        <w:rPr>
          <w:b/>
          <w:lang w:val="hi_IN" w:bidi="hi_IN"/>
        </w:rPr>
        <w:t>अनन्त जीवन</w:t>
      </w:r>
      <w:r>
        <w:rPr>
          <w:lang w:val="hi_IN" w:bidi="hi_IN"/>
        </w:rPr>
        <w:t xml:space="preserve"> के लिए किस शब्द या वाक्यांश का उपयोग करेंगे। अधिक जानकारी के लिए मुख्य शब्दावली में अनन्त जीवन को देखें। यदि आपने बाइबल की किसी और पुस्तक में इस शब्द का पहले ही अनुवाद किया है, तो यहाँ भी वही शब्द प्रयोग करें जो आपने वहाँ किया था। इस ऑडियो को यहाँ रोकें।</w:t>
      </w:r>
    </w:p>
    <w:p>
      <w:pPr/>
      <w:r>
        <w:rPr>
          <w:lang w:val="hi_IN" w:bidi="hi_IN"/>
        </w:rPr>
      </w:r>
      <w:r>
        <w:rPr>
          <w:lang w:val="hi_IN" w:bidi="hi_IN"/>
        </w:rPr>
        <w:t>विश्वासियों को सभी के साथ भलाई करनी चाहिए, विशेष रूप से विश्वास के घराने या परिवार के साथ। कभी-कभी लोग घराने शब्द का उपयोग उन लोगों के बारे में बात करने के लिए करते हैं जिनके पास कुछ समानता है। यहाँ, जब पौलुस “विश्वास का घराना” कहता है, तो उसका अर्थ उन सभी लोगों से है जो यीशु पर विश्वास करते हैं।</w:t>
      </w:r>
    </w:p>
    <w:p>
      <w:pPr/>
      <w:r>
        <w:rPr>
          <w:lang w:val="hi_IN" w:bidi="hi_IN"/>
        </w:rPr>
      </w:r>
      <w:r>
        <w:rPr>
          <w:lang w:val="hi_IN" w:bidi="hi_IN"/>
        </w:rPr>
        <w:t xml:space="preserve">यहाँ रुकें और समूह में चर्चा करें कि आप </w:t>
      </w:r>
      <w:r>
        <w:rPr>
          <w:b/>
          <w:lang w:val="hi_IN" w:bidi="hi_IN"/>
        </w:rPr>
        <w:t>विश्वास के घराने</w:t>
      </w:r>
      <w:r>
        <w:rPr>
          <w:lang w:val="hi_IN" w:bidi="hi_IN"/>
        </w:rPr>
        <w:t xml:space="preserve"> के लिए किस शब्द या वाक्यांश का उपयोग करेंगे। अधिक जानकारी के लिए मुख्य शब्दावली में परिवार और विश्वास को देखें। यदि आपने पहले ही बाइबल की किसी अन्य पुस्तक में इन शब्दों का अनुवाद किया है, तो उन्हीं शब्दों का प्रयोग करें जिनका प्रयोग आपने वहाँ किया है। </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ऑडियो को यहाँ रोकें।</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समूह के किसी अन्य सदस्य को भाग का अगला हिस्सा बताना चाहिए और रुक जाना चाहिए। ऐसा तब तक करें जब तक कि समूह ने पूरा भाग दोहरा न दिया हो। इस चरण में समूह के सदस्य एक-दूसरे की गलतियों को सुधार सकते हैं।</w:t>
      </w:r>
    </w:p>
    <w:p>
      <w:pPr/>
      <w:r>
        <w:rPr>
          <w:lang w:val="hi_IN" w:bidi="hi_IN"/>
        </w:rPr>
      </w:r>
      <w:r>
        <w:rPr>
          <w:lang w:val="hi_IN" w:bidi="hi_IN"/>
        </w:rPr>
        <w:t>इस ऑडियो को यहाँ रोकें।</w:t>
      </w:r>
    </w:p>
    <w:p>
      <w:pPr/>
      <w:r>
        <w:rPr>
          <w:lang w:val="hi_IN" w:bidi="hi_IN"/>
        </w:rPr>
      </w:r>
      <w:r>
        <w:rPr>
          <w:lang w:val="hi_IN" w:bidi="hi_IN"/>
        </w:rPr>
        <w:t xml:space="preserve">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प्रयोग कर सकता है। </w:t>
      </w:r>
    </w:p>
    <w:p>
      <w:pPr/>
      <w:r>
        <w:rPr>
          <w:lang w:val="hi_IN" w:bidi="hi_IN"/>
        </w:rPr>
      </w:r>
      <w:r>
        <w:rPr>
          <w:lang w:val="hi_IN" w:bidi="hi_IN"/>
        </w:rPr>
        <w:t>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w:t>
      </w:r>
    </w:p>
    <w:p>
      <w:pPr/>
      <w:r>
        <w:rPr>
          <w:lang w:val="hi_IN" w:bidi="hi_IN"/>
        </w:rPr>
      </w:r>
      <w:r>
        <w:rPr>
          <w:lang w:val="hi_IN" w:bidi="hi_IN"/>
        </w:rPr>
        <w:t>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