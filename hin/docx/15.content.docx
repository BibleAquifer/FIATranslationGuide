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EZR</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एज्रा 1:1–11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एज्रा 1:1–11 को सुनें और अपने मन में रखें।</w:t>
      </w:r>
    </w:p>
    <w:p>
      <w:pPr/>
      <w:r>
        <w:rPr>
          <w:lang w:val="hi_IN" w:bidi="hi_IN"/>
        </w:rPr>
      </w:r>
      <w:r>
        <w:rPr>
          <w:lang w:val="hi_IN" w:bidi="hi_IN"/>
        </w:rPr>
        <w:t>यदि सम्भव हो, तो एज्रा 1:1–11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एज्रा 1:1–11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कहानी से कई साल पहले, बाबेल के लोगों ने यरूशलेम शहर और यहोवा के मन्दिर को नष्ट कर दिया और यहूदा के लोगों को बाबेल ले गए। अब, कुस्रू बाबेल का नया शासक है। राजा कुस्रू कहता है कि यहूदा के निर्वासित लोग बाबेल से यरूशलेम लौट सकते हैं और यरूशलेम में मन्दिर को फिर से बना सकते हैं। यहूदा के कई लोग यरूशलेम वापस जाने की तैयारी कर रहे हैं। यह एज्रा और नहेम्याह की पुस्तकों में पहली कहानी है।</w:t>
      </w:r>
    </w:p>
    <w:p>
      <w:pPr/>
      <w:r>
        <w:rPr>
          <w:lang w:val="hi_IN" w:bidi="hi_IN"/>
        </w:rPr>
      </w:r>
      <w:r>
        <w:rPr>
          <w:lang w:val="hi_IN" w:bidi="hi_IN"/>
        </w:rPr>
        <w:t>इस कहानी का पहला भाग 2 इतिहास की पुस्तक के अंत के बहुत समान है।</w:t>
      </w:r>
    </w:p>
    <w:p>
      <w:pPr/>
      <w:r>
        <w:rPr>
          <w:lang w:val="hi_IN" w:bidi="hi_IN"/>
        </w:rPr>
      </w:r>
      <w:r>
        <w:rPr>
          <w:lang w:val="hi_IN" w:bidi="hi_IN"/>
        </w:rPr>
        <w:t>यदि आपने 2 इतिहास 36:22–23 का अनुवाद पहले ही कर लिया है, तो यहाँ रुककर उस अनुवाद को सुनें। इस ऑडियो को यहाँ रोकें।</w:t>
      </w:r>
    </w:p>
    <w:p>
      <w:pPr/>
      <w:r>
        <w:rPr>
          <w:lang w:val="hi_IN" w:bidi="hi_IN"/>
        </w:rPr>
      </w:r>
      <w:r>
        <w:rPr>
          <w:lang w:val="hi_IN" w:bidi="hi_IN"/>
        </w:rPr>
        <w:t>इस कहानी के आरंभ होने से पहले, मादी का राजा कुस्रू न केवल बाबेल के लोगों को, बल्कि अनेक अन्य राजाओं और राज्यों को भी पराजित कर चुका था। ये सभी प्रदेश मिलकर फारस के विशाल साम्राज्य का भाग बन गए, और कुस्रू उन सभी राज्यों का राजा बन गया।</w:t>
      </w:r>
    </w:p>
    <w:p>
      <w:pPr/>
      <w:r>
        <w:rPr>
          <w:lang w:val="hi_IN" w:bidi="hi_IN"/>
        </w:rPr>
      </w:r>
      <w:r>
        <w:rPr>
          <w:lang w:val="hi_IN" w:bidi="hi_IN"/>
        </w:rPr>
        <w:t>यहाँ रुकें और समूह में फारस के राज्य का नक्शा देखें। इस ऑडियो को यहाँ रोकें।</w:t>
      </w:r>
    </w:p>
    <w:p>
      <w:pPr/>
      <w:r>
        <w:rPr>
          <w:lang w:val="hi_IN" w:bidi="hi_IN"/>
        </w:rPr>
      </w:r>
      <w:r>
        <w:rPr>
          <w:lang w:val="hi_IN" w:bidi="hi_IN"/>
        </w:rPr>
        <w:t>राजा कुस्रू के शासन के पहले वर्ष में, यहोवा ने कुस्रू के मन को ऐसा प्रेरित किया कि उसने निर्वासन में रह रहे इस्राएलियों को यरूशलेम लौट जाने की अनुमति दे दी। याद रखें कि भविष्यद्वक्ता यिर्मयाह ने कहा था कि यहोवा निर्वासित लोगों को 70 वर्षों के बाद यरूशलेम लौटा देगा। यहोवा ने अभी तक पूरी तरह से वह नहीं किया है जो उसने यिर्मयाह की भविष्यद्वाणी में कहा था कि वह करेगा। आश्चर्यजनक रूप से, यहोवा लोगों को यहूदा में वापस लाने के लिए एक विदेशी राजा का उपयोग करता है। जिस प्रकार यहोवा ने इस्राएलियों को अनुशासित करने के लिए बाबेल के लोगों का उपयोग किया था, उसी प्रकार अब वह एक विदेशी शासक का उपयोग करके इस्राएलियों को यहूदा देश में वापस लौटा रहा है।</w:t>
      </w:r>
    </w:p>
    <w:p>
      <w:pPr/>
      <w:r>
        <w:rPr>
          <w:lang w:val="hi_IN" w:bidi="hi_IN"/>
        </w:rPr>
      </w:r>
      <w:r>
        <w:rPr>
          <w:lang w:val="hi_IN" w:bidi="hi_IN"/>
        </w:rPr>
        <w:t>यद्यपि यहोवा ही नियंत्रण में है, फिर भी यह संभव है कि कुस्रू ने यहूदा के लोगों को जाने की अनुमति इसलिए भी दी हो कि वह उनका समर्थन प्राप्त कर सके और संभवतः मिस्र देश तक आसानी से पहुँचने का मार्ग पा सके, क्योंकि मिस्र, यहूदा देश के निकट है। राजा कुस्रू के समय में यह सामान्य था कि एक नया शासक उन लोगों को कुछ दे जिन पर वह शासन करता था, ताकि वे उसके वफादार समर्थक बन सकें। फारस के लोगों ने अन्य लोगों को भी उनके देशों में वापस भेज दिया।</w:t>
      </w:r>
    </w:p>
    <w:p>
      <w:pPr/>
      <w:r>
        <w:rPr>
          <w:lang w:val="hi_IN" w:bidi="hi_IN"/>
        </w:rPr>
      </w:r>
      <w:r>
        <w:rPr>
          <w:lang w:val="hi_IN" w:bidi="hi_IN"/>
        </w:rPr>
        <w:t>यहाँ रुकें और समूह के रूप में इस प्रश्न पर चर्चा करें: आपकी संस्कृति में नए अगुवे लोगों को नए अगुवों के प्रति वफादार बनाने के लिए क्या करते हैं? इस ऑडियो को यहाँ रोकें।</w:t>
      </w:r>
    </w:p>
    <w:p>
      <w:pPr/>
      <w:r>
        <w:rPr>
          <w:lang w:val="hi_IN" w:bidi="hi_IN"/>
        </w:rPr>
      </w:r>
      <w:r>
        <w:rPr>
          <w:lang w:val="hi_IN" w:bidi="hi_IN"/>
        </w:rPr>
        <w:t>राजा कुस्रू यह घोषणा करता है कि इस्राएली यहूदा देश में अपने घर जा सकते हैं। राजा कुस्रू के समय में, राजा ने संदेशवाहकों को एक महत्वपूर्ण संदेश दिया, जिन्होंने लोगों को वह संदेश सुनाने के लिए पूरे फारस साम्राज्य की यात्रा की। संदेशवाहकों ने शायद यह संदेश अलग-अलग भाषाओं में कहा था ताकि सभी लोग संदेश को समझ सकें। इस कहानी में, संभवतः संदेशवाहक यह संदेश इब्रानी भाषा में सुनाते हैं, क्योंकि वही यहूदा के लोगों की भाषा थी। फारसी लोग इस संदेश को लिखित रूप में भी दर्ज करते हैं, ताकि कोई भी यह न भूल जाए कि संदेश क्या है।</w:t>
      </w:r>
    </w:p>
    <w:p>
      <w:pPr/>
      <w:r>
        <w:rPr>
          <w:lang w:val="hi_IN" w:bidi="hi_IN"/>
        </w:rPr>
      </w:r>
      <w:r>
        <w:rPr>
          <w:lang w:val="hi_IN" w:bidi="hi_IN"/>
        </w:rPr>
        <w:t>यहाँ रुकें और समूह के रूप में इस प्रश्न पर चर्चा करें: उस समय के बारे में बात करें जब आपके अगुवों या शासकों के पास आपके समुदाय को देने के लिए एक महत्वपूर्ण संदेश था। आपसे संदेश किसने बोला? इस ऑडियो को यहाँ रोकें।</w:t>
      </w:r>
    </w:p>
    <w:p>
      <w:pPr/>
      <w:r>
        <w:rPr>
          <w:lang w:val="hi_IN" w:bidi="hi_IN"/>
        </w:rPr>
      </w:r>
      <w:r>
        <w:rPr>
          <w:lang w:val="hi_IN" w:bidi="hi_IN"/>
        </w:rPr>
        <w:t>कुस्रू के संदेश में, कुस्रू कहता है कि यहोवा स्वर्ग का परमेश्वर है, और यहोवा ने कुस्रू को पृथ्वी के सभी राज्य दिए। कुछ लोग सोचते हैं कि इसका अर्थ है कि कुस्रू यहोवा की आराधना करता है, लेकिन हम जानते हैं कि कुस्रू अन्य लोगों के समूहों के देवताओं के बारे में ऐसी ही बातें कहता है। शायद कुस्रू यहोवा को "स्वर्ग का परमेश्वर" कहता है, क्योंकि फारस के लोगों के पास भी स्वर्ग का ईश्वर है। हम यह भी जानते हैं कि यशायाह की पुस्तक में, भविष्यद्वक्ता यशायाह कहता है कि यहोवा कुस्रू को इस लिए चुनता है कि लोगों को यहूदा देश में वापस लाए, लेकिन कुस्रू व्यक्तिगत रूप से यहोवा को नहीं जानता है। संभव है कि कुस्रू ने दानियेल और अन्य इस्राएली निर्वासित लोगों से यहोवा के बारे में सुना हो, जो बाबेल देश में रहते थे।</w:t>
      </w:r>
    </w:p>
    <w:p>
      <w:pPr/>
      <w:r>
        <w:rPr>
          <w:lang w:val="hi_IN" w:bidi="hi_IN"/>
        </w:rPr>
      </w:r>
      <w:r>
        <w:rPr>
          <w:lang w:val="hi_IN" w:bidi="hi_IN"/>
        </w:rPr>
        <w:t>कुस्रू यह भी कहता है कि यहोवा ने कुस्रू से कहा था कि वह यहूदा देश के यरूशलेम में यहोवा के लिए मन्दिर बनाए। याद रखें, यहोवा का मन्दिर वह है जहाँ परमेश्वर के लोग परमेश्वर की आराधना करते हैं। कुस्रू यहूदा के उन सभी लोगों को अनुमति देता है जो यरूशलेम में यहोवा के लिए इस मन्दिर को बनाने जाना चाहते हैं। कुस्रू यह भी कहता है, “उनका परमेश्वर उनके साथ रहे,” जिसे अधिकांश लोग सोचते हैं कि यह उन लोगों के लिए आशीष है जो यहूदा देश में लौट आएँगे। अन्य लोग सोचते हैं कि “उनका परमेश्वर उनके साथ रहे,” का अर्थ है कि इस्राएली शारीरिक रूप से अपने परमेश्वर को अपने साथ यहूदा देश में वापस ले आएँगे। उस समय बहुत-से लोग यह मानते थे कि किसी देवता का अधिकार केवल उसी भूमि पर होता है जहाँ उसके लोग रहते हैं। यदि लोग मूर्तियों के रूप में अपने देवताओं को बाबेल देश में ले आए थे, तो बाबेल छोड़ते समय उन्हें अपनी मूर्तियों को भी अपने साथ ले जाने की आवश्यकता थी।</w:t>
      </w:r>
    </w:p>
    <w:p>
      <w:pPr/>
      <w:r>
        <w:rPr>
          <w:lang w:val="hi_IN" w:bidi="hi_IN"/>
        </w:rPr>
      </w:r>
      <w:r>
        <w:rPr>
          <w:lang w:val="hi_IN" w:bidi="hi_IN"/>
        </w:rPr>
        <w:t>यहाँ रुकें और समूह के रूप में, एक नक्शा देखें जिसमें यरूशलेम, यहूदा की भूमि, बाबेल और फारस का राज्य शामिल है। इस ऑडियो को यहाँ रोकें।</w:t>
      </w:r>
    </w:p>
    <w:p>
      <w:pPr/>
      <w:r>
        <w:rPr>
          <w:lang w:val="hi_IN" w:bidi="hi_IN"/>
        </w:rPr>
      </w:r>
      <w:r>
        <w:rPr>
          <w:lang w:val="hi_IN" w:bidi="hi_IN"/>
        </w:rPr>
        <w:t>अंत में, कुस्रू कहता है कि बाबेल के निर्वासित लोगों के पड़ोसियों को उन निर्वासित लोगों की सहायता करनी चाहिए जो यहूदा देश में वापस जाते हैं। इन पड़ोसियों को निर्वासित लोगों को चाँदी, सोना, सामान, पशुधन और स्वेच्छा से दी जाने वाली भेंट देनी चाहिए, ताकि यरूशलेम में मन्दिर के पुनर्निर्माण में निर्वासितों की सहायता हो सके। सामान काम के लिए उपयोग की जाने वाली वस्तुएँ हैं, जैसे उपकरण या बर्तन, और स्वेच्छाबलि वे भेंटें हैं जिन्हें लोग यहोवा के मन्दिर में अपनी इच्छा से देने के लिए चुनते हैं। कुछ लोग सोचते हैं कि ये पड़ोसी वे अन्य इस्राएली हैं जो निर्वासन से तो बच गए थे, लेकिन जिन्होंने यहूदा देश में न लौटने का निर्णय लिया था। अन्य लोगों का मानना है कि इन पड़ोसियों में वे गैर-इस्राएली भी शामिल हैं जो बाबेल में रहते हैं। हालाँकि, यह अजीब होगा कि गैर-इस्राएली यहोवा के लिए भेंट दें, जो उनका परमेश्वर नहीं है।</w:t>
      </w:r>
    </w:p>
    <w:p>
      <w:pPr/>
      <w:r>
        <w:rPr>
          <w:lang w:val="hi_IN" w:bidi="hi_IN"/>
        </w:rPr>
      </w:r>
      <w:r>
        <w:rPr>
          <w:lang w:val="hi_IN" w:bidi="hi_IN"/>
        </w:rPr>
        <w:t>इस्राएलियों ने राजा कुस्रू की घोषणा सुनी, और यहोवा ने उनमें से बहुत-से लोगों के मन को प्रेरित किया कि वे यरूशलेम में यहोवा के मन्दिर का पुनर्निर्माण करने के लिए यहूदा देश लौटने की तैयारी करें। इन इस्राएलियों में यहूदा और बिन्यामीन के गोत्रों के कई अगुवे, याजक, लेवी और शायद कुछ अन्य इस्राएली भी शामिल हैं। आपको याद होगा कि यहूदा और बिन्यामीन के गोत्रों से ही यहूदा का राज्य बना था, इसलिए बाबेल के निर्वासन में यहूदा और बिन्यामीन के गोत्रों के ही लोग थे। याजक आमतौर पर मन्दिर में सेवा करते थे, और लेवी मन्दिर के अन्य कार्यों की देखभाल करते थे। याद रखें, बाबेल के निर्वासन में रहने के समय याजकों और लेवियों के लिए सेवा करने के लिए कोई मन्दिर नहीं था।</w:t>
      </w:r>
    </w:p>
    <w:p>
      <w:pPr/>
      <w:r>
        <w:rPr>
          <w:lang w:val="hi_IN" w:bidi="hi_IN"/>
        </w:rPr>
      </w:r>
      <w:r>
        <w:rPr>
          <w:lang w:val="hi_IN" w:bidi="hi_IN"/>
        </w:rPr>
        <w:t>यहाँ रुकें और समूह के रूप में इस प्रश्न पर चर्चा करें: उस समय के बारे में बात करें जब आप और आपका परिवार किसी नए स्थान पर चले गए थे, या जब आपका कोई परिचित किसी नए स्थान पर चला गया था। आप क्यों स्थानांतरित हुए? आप अपने साथ क्या लाए थे? इस ऑडियो को यहाँ रोकें।</w:t>
      </w:r>
    </w:p>
    <w:p>
      <w:pPr/>
      <w:r>
        <w:rPr>
          <w:lang w:val="hi_IN" w:bidi="hi_IN"/>
        </w:rPr>
      </w:r>
      <w:r>
        <w:rPr>
          <w:lang w:val="hi_IN" w:bidi="hi_IN"/>
        </w:rPr>
        <w:t>जो इस्राएली यहूदा देश लौटने की तैयारी कर रहे हैं, वे अपने उन पड़ोसियों से संसाधन एकत्र करते हैं, जिन्हें राजा कुस्रू ने निर्वासित लोगों को उपहार देने का निर्देश दिया था। पड़ोसी चाँदी और सोने की वस्तुएँ, सामान और पशु, बहुमूल्य उपहार, और स्वेच्छा से दी जाने वाली भेंटों के लिए पशु देते हैं जिन्हें लोग यहोवा को अर्पित कर सकें।</w:t>
      </w:r>
    </w:p>
    <w:p>
      <w:pPr/>
      <w:r>
        <w:rPr>
          <w:lang w:val="hi_IN" w:bidi="hi_IN"/>
        </w:rPr>
      </w:r>
      <w:r>
        <w:rPr>
          <w:lang w:val="hi_IN" w:bidi="hi_IN"/>
        </w:rPr>
        <w:t>राजा कुस्रू उन वस्तुओं को निकलवाता है जो यहोवा के मन्दिर की हैं। याद रखें कि 2 इतिहास की पुस्तक के अंत में, राजा नबूकदनेस्सर ने इन वस्तुओं को यहोवा के मन्दिर से लिया और नबूकदनेस्सर ने इन वस्तुओं को बाबेल में स्थित अपने देवताओं के अपने मन्दिर में रख दिया। राजा नबूकदनेस्सर के समय में, जब कोई राजा किसी दूसरे राष्ट्र या लोगों को जीत लेता था, तो वह उस राष्ट्र के देवताओं की मूर्तियों या प्रतिमाओं को ले जाकर अपने मन्दिर में रख देता था। इससे पता चला कि विजय प्राप्त करने वाले राजा ने अन्य लोगों पर विजय प्राप्त की और विजय प्राप्त करने वाले राजा के पास उनके देवताओं पर अधिकार था। अन्य जातियों के विपरीत, यहोवा के मन्दिर में यहोवा की कोई मूर्ति या प्रतिमा नहीं थी, इसलिए राजा नबूकदनेस्सर ने यहोवा के मन्दिर से सोने और चाँदी के पात्र ले लिए और उन्हें अपने मन्दिर में रख दिया, ताकि वह इस्राएलियों पर अपनी विजय का प्रदर्शन कर सके।</w:t>
      </w:r>
    </w:p>
    <w:p>
      <w:pPr/>
      <w:r>
        <w:rPr>
          <w:lang w:val="hi_IN" w:bidi="hi_IN"/>
        </w:rPr>
      </w:r>
      <w:r>
        <w:rPr>
          <w:lang w:val="hi_IN" w:bidi="hi_IN"/>
        </w:rPr>
        <w:t>यहाँ रुकें और समूह के रूप में इस प्रश्न पर चर्चा करें: आपके समुदाय या देश में, जब एक समूह किसी दूसरे समूह पर विजय प्राप्त करता है, तो जीतने वाला समूह अपनी जीत दिखाने के लिए क्या करता है? उदाहरण के लिए, क्या जीतने वाला समूह हारने वाले समूह से कुछ भी लेता है? जीतने वाला समूह हारने वाले समूह से जो चीज़ें लेता है, उनके साथ क्या करता है? इस ऑडियो को यहाँ रोकें।</w:t>
      </w:r>
    </w:p>
    <w:p>
      <w:pPr/>
      <w:r>
        <w:rPr>
          <w:lang w:val="hi_IN" w:bidi="hi_IN"/>
        </w:rPr>
      </w:r>
      <w:r>
        <w:rPr>
          <w:lang w:val="hi_IN" w:bidi="hi_IN"/>
        </w:rPr>
        <w:t>यह आश्चर्यजनक है कि कुस्रू मन्दिर की ये बहुमूल्य वस्तुएँ इस्राएलियों को वापस देता है। राजा कुस्रू खजांची मिथ्रदात को इन पात्रों को बाहर निकालने के लिए कहता है, और मिथ्रदात सावधानीपूर्वक मन्दिर के इन पात्रों की गिनती करता है। मिथ्रदात ने वे पात्र यहूदा के प्रधान शेशबस्सर को सौंप दिए। संभवतः शेशबस्सर यहूदा के लोगों का अगुवा था, न कि किसी राजा का पुत्र। शेशबस्सर मन्दिर की इन वस्तुओं को उन निर्वासितों के समूह के साथ लाता है जो यरूशलेम वापस लौट रहे हैं।</w:t>
      </w:r>
      <w:r>
        <w:rPr>
          <w:lang w:val="hi_IN" w:bidi="hi_IN"/>
        </w:rPr>
      </w:r>
    </w:p>
    <w:p>
      <w:pPr>
        <w:pStyle w:val="Heading3"/>
      </w:pPr>
      <w:r>
        <w:rPr>
          <w:lang w:val="hi_IN" w:bidi="hi_IN"/>
        </w:rPr>
        <w:t>घटनाओं को समझाना</w:t>
      </w:r>
    </w:p>
    <w:p>
      <w:pPr/>
      <w:r>
        <w:rPr>
          <w:lang w:val="hi_IN" w:bidi="hi_IN"/>
        </w:rPr>
      </w:r>
      <w:r>
        <w:rPr>
          <w:lang w:val="hi_IN" w:bidi="hi_IN"/>
        </w:rPr>
        <w:t>एज्रा 1:1–11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ने फारस के राजा कुस्रू की आत्मा को उभारा या प्रेरित किया, ताकि यिर्मयाह के द्वारा कही गई यहोवा की वाणी पूरी हो जाए।</w:t>
      </w:r>
    </w:p>
    <w:p>
      <w:pPr/>
      <w:r>
        <w:rPr>
          <w:lang w:val="hi_IN" w:bidi="hi_IN"/>
        </w:rPr>
      </w:r>
      <w:r>
        <w:rPr>
          <w:b/>
          <w:lang w:val="hi_IN" w:bidi="hi_IN"/>
        </w:rPr>
        <w:t>दूसरे दृश्य में:</w:t>
      </w:r>
      <w:r>
        <w:rPr>
          <w:lang w:val="hi_IN" w:bidi="hi_IN"/>
        </w:rPr>
        <w:t xml:space="preserve"> कुस्रू बाबेल में बँधुए यहूदी लोगों को एक संदेश भेजता है। कुस्रू ने बँधुआई में लोगों को यहूदा के यरूशलेम लौटने की अनुमति दी, ताकि वे मन्दिर का पुनर्निर्माण कर सकें। जब यहूदी बाबेल से प्रस्थान करें, तब बँधुओं के पड़ोसियों को उन्हें उपहार देने चाहिए।</w:t>
      </w:r>
    </w:p>
    <w:p>
      <w:pPr/>
      <w:r>
        <w:rPr>
          <w:lang w:val="hi_IN" w:bidi="hi_IN"/>
        </w:rPr>
      </w:r>
      <w:r>
        <w:rPr>
          <w:b/>
          <w:lang w:val="hi_IN" w:bidi="hi_IN"/>
        </w:rPr>
        <w:t>तीसरे दृश्य में:</w:t>
      </w:r>
      <w:r>
        <w:rPr>
          <w:lang w:val="hi_IN" w:bidi="hi_IN"/>
        </w:rPr>
        <w:t xml:space="preserve"> कुछ बँधुए लोग यहूदा में यरूशलेम लौटने की तैयारी करते हैं। इन लोगों के पड़ोसी उन लोगों को उपहार देते हैं जो यरूशलेम लौटने की तैयारी करते हैं।</w:t>
      </w:r>
    </w:p>
    <w:p>
      <w:pPr/>
      <w:r>
        <w:rPr>
          <w:lang w:val="hi_IN" w:bidi="hi_IN"/>
        </w:rPr>
      </w:r>
      <w:r>
        <w:rPr>
          <w:b/>
          <w:lang w:val="hi_IN" w:bidi="hi_IN"/>
        </w:rPr>
        <w:t>चौथे दृश्य में:</w:t>
      </w:r>
      <w:r>
        <w:rPr>
          <w:lang w:val="hi_IN" w:bidi="hi_IN"/>
        </w:rPr>
        <w:t xml:space="preserve"> कुस्रू ने यहोवा के मन्दिर के सोने और चाँदी के पात्र यहूदी बँधुओं को लौटा दिए, ताकि वे उन्हें वापस यरूशलेम ले जा सकें। 5,400 पात्र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कुस्रू, फारस का राजा</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यिर्मयाह</w:t>
      </w:r>
    </w:p>
    <w:p>
      <w:pPr>
        <w:pStyle w:val="ListBullet"/>
        <w:spacing w:line="240" w:lineRule="auto"/>
        <w:ind w:left="720"/>
      </w:pPr>
      <w:r>
        <w:rPr>
          <w:lang w:val="hi_IN" w:bidi="hi_IN"/>
        </w:rPr>
      </w:r>
      <w:r>
        <w:rPr>
          <w:lang w:val="hi_IN" w:bidi="hi_IN"/>
        </w:rPr>
        <w:t>बाबेल में बँधुए यहूदी</w:t>
      </w:r>
    </w:p>
    <w:p>
      <w:pPr>
        <w:pStyle w:val="ListBullet"/>
        <w:spacing w:line="240" w:lineRule="auto"/>
        <w:ind w:left="720"/>
      </w:pPr>
      <w:r>
        <w:rPr>
          <w:lang w:val="hi_IN" w:bidi="hi_IN"/>
        </w:rPr>
      </w:r>
      <w:r>
        <w:rPr>
          <w:lang w:val="hi_IN" w:bidi="hi_IN"/>
        </w:rPr>
        <w:t>वे पड़ोसी जो बाबेल देश में रहते हैं</w:t>
      </w:r>
    </w:p>
    <w:p>
      <w:pPr>
        <w:pStyle w:val="ListBullet"/>
        <w:spacing w:line="240" w:lineRule="auto"/>
        <w:ind w:left="720"/>
      </w:pPr>
      <w:r>
        <w:rPr>
          <w:lang w:val="hi_IN" w:bidi="hi_IN"/>
        </w:rPr>
      </w:r>
      <w:r>
        <w:rPr>
          <w:lang w:val="hi_IN" w:bidi="hi_IN"/>
        </w:rPr>
        <w:t>यहूदा और बिन्यामीन के गोत्रों के परिवारों के अगुवे</w:t>
      </w:r>
    </w:p>
    <w:p>
      <w:pPr>
        <w:pStyle w:val="ListBullet"/>
        <w:spacing w:line="240" w:lineRule="auto"/>
        <w:ind w:left="720"/>
      </w:pPr>
      <w:r>
        <w:rPr>
          <w:lang w:val="hi_IN" w:bidi="hi_IN"/>
        </w:rPr>
      </w:r>
      <w:r>
        <w:rPr>
          <w:lang w:val="hi_IN" w:bidi="hi_IN"/>
        </w:rPr>
        <w:t>याजक और लेवी</w:t>
      </w:r>
    </w:p>
    <w:p>
      <w:pPr>
        <w:pStyle w:val="ListBullet"/>
        <w:spacing w:line="240" w:lineRule="auto"/>
        <w:ind w:left="720"/>
      </w:pPr>
      <w:r>
        <w:rPr>
          <w:lang w:val="hi_IN" w:bidi="hi_IN"/>
        </w:rPr>
      </w:r>
      <w:r>
        <w:rPr>
          <w:lang w:val="hi_IN" w:bidi="hi_IN"/>
        </w:rPr>
        <w:t>राजा नबूकदनेस्सर</w:t>
      </w:r>
    </w:p>
    <w:p>
      <w:pPr>
        <w:pStyle w:val="ListBullet"/>
        <w:spacing w:line="240" w:lineRule="auto"/>
        <w:ind w:left="720"/>
      </w:pPr>
      <w:r>
        <w:rPr>
          <w:lang w:val="hi_IN" w:bidi="hi_IN"/>
        </w:rPr>
      </w:r>
      <w:r>
        <w:rPr>
          <w:lang w:val="hi_IN" w:bidi="hi_IN"/>
        </w:rPr>
        <w:t>मिथ्रदात, खजांची</w:t>
      </w:r>
    </w:p>
    <w:p>
      <w:pPr>
        <w:pStyle w:val="ListBullet"/>
        <w:spacing w:line="240" w:lineRule="auto"/>
        <w:ind w:left="720"/>
      </w:pPr>
      <w:r>
        <w:rPr>
          <w:lang w:val="hi_IN" w:bidi="hi_IN"/>
        </w:rPr>
      </w:r>
      <w:r>
        <w:rPr>
          <w:lang w:val="hi_IN" w:bidi="hi_IN"/>
        </w:rPr>
        <w:t>और शेशबस्सर, यहूदा का प्रधान</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याद रखें कि यह कहानी बाबेल के लोगों द्वारा यहूदा के लोगों को बाबेल में बँधुआई में ले जाने के बहुत समय बाद की है। यह भी याद रखें कि कहानी का पहला भाग 2 इतिहास 36:22–23 के बहुत समान है। यह संभव है कि 2 इतिहास का कहानीकार ही यहाँ एज्रा की पुस्तक का कहानीकार है। या फिर संभव है कि एज्रा में मौजूद कहानीकार इन दोनों कहानियों को आपस में जोड़ना चाहता हो, ताकि लोग 2 इतिहास की पुस्तक में जो हुआ उसे याद रखें।</w:t>
      </w:r>
    </w:p>
    <w:p>
      <w:pPr/>
      <w:r>
        <w:rPr>
          <w:lang w:val="hi_IN" w:bidi="hi_IN"/>
        </w:rPr>
      </w:r>
      <w:r>
        <w:rPr>
          <w:lang w:val="hi_IN" w:bidi="hi_IN"/>
        </w:rPr>
        <w:t>पहले दृश्य में, हमें पता चलता है कि यह फारस के राज्य के राजा कुस्रू के शासन का पहला वर्ष है। याद रखें कि कुस्रू पूरे क्षेत्र का नया शासक है, जिसमें बाबेल और यहूदा के देश भी शामिल हैं।</w:t>
      </w:r>
    </w:p>
    <w:p>
      <w:pPr/>
      <w:r>
        <w:rPr>
          <w:lang w:val="hi_IN" w:bidi="hi_IN"/>
        </w:rPr>
      </w:r>
      <w:r>
        <w:rPr>
          <w:lang w:val="hi_IN" w:bidi="hi_IN"/>
        </w:rPr>
        <w:t>यहाँ रुकें और समूह के रूप में इस प्रश्न पर चर्चा करें: कुछ अलग-अलग कहानियाँ सुनाएँ जो एक ही व्यक्ति या पात्र के बारे में हों। इस बात पर ध्यान दें कि आप इस व्यक्ति या पात्र के बारे में दूसरी या तीसरी कहानी को कैसे शुरू करते हैं। आप उस व्यक्ति का परिचय कैसे देते हैं? आप लोगों को यह याद रखने में कैसे मदद करते हैं कि पिछली कहानी में क्या हुआ था, ताकि वे एक नई कहानी के लिए तैयार हों? आप राजा कुस्रू और उन बँधुवों के बारे में इस कहानी को कैसे शुरू करेंगे जो बाबेल से यहूदा लौटते हैं? इस ऑडियो को यहाँ रोकें।</w:t>
      </w:r>
    </w:p>
    <w:p>
      <w:pPr/>
      <w:r>
        <w:rPr>
          <w:lang w:val="hi_IN" w:bidi="hi_IN"/>
        </w:rPr>
      </w:r>
      <w:r>
        <w:rPr>
          <w:lang w:val="hi_IN" w:bidi="hi_IN"/>
        </w:rPr>
        <w:t>हमें यह भी पता चलता है कि इस कहानी की घटनाएँ इसलिए घटित होती हैं ताकि भविष्यद्वक्ता यिर्मयाह की भविष्यद्वाणी पूरी हो सके। याद रखें कि भविष्यद्वक्ता यिर्मयाह ने कहा था कि इस्राएली 70 वर्षों तक बँधुआई में रहेंगे। संभवतः यहूदा देश से लोगों को बाबेल की बँधुआई में ले जाए जाने के बाद अभी पूरे सत्तर वर्ष नहीं हुए थे। परन्तु यह भी सम्भव है कि यिर्मयाह की भविष्यद्वाणी का आशय यह हो कि यहोवा के मन्दिर के बाबेल द्वारा नष्ट किए जाने से लेकर यरूशलेम में उसके पुनर्निर्माण तक की अवधि सत्तर वर्ष है।</w:t>
      </w:r>
    </w:p>
    <w:p>
      <w:pPr/>
      <w:r>
        <w:rPr>
          <w:lang w:val="hi_IN" w:bidi="hi_IN"/>
        </w:rPr>
      </w:r>
      <w:r>
        <w:rPr>
          <w:lang w:val="hi_IN" w:bidi="hi_IN"/>
        </w:rPr>
        <w:t>कहानीकार कहता है कि यिर्मयाह की भविष्यद्वाणी यहोवा का वचन है, जिसे यिर्मयाह ने अपने मुख से कहा है। “यिर्मयाह अपने मुँह से बोलता है” एक विशेष भाषा है, जिसका अर्थ है कि यिर्मयाह वही भविष्यद्वक्ता था जिसने इस्राएलियों के अपने देश में लौटने के बारे में बात की थी। यहोवा ने यिर्मयाह को बताया कि लोगों से क्या कहना है।</w:t>
      </w:r>
    </w:p>
    <w:p>
      <w:pPr/>
      <w:r>
        <w:rPr>
          <w:lang w:val="hi_IN" w:bidi="hi_IN"/>
        </w:rPr>
      </w:r>
      <w:r>
        <w:rPr>
          <w:lang w:val="hi_IN" w:bidi="hi_IN"/>
        </w:rPr>
        <w:t>यहाँ रुकें और समूह के रूप में इस प्रश्न पर चर्चा करें: आप इस विचार का अनुवाद कैसे करेंगे कि यहोवा ने भविष्यद्वक्ता यिर्मयाह को कहने के लिए शब्द दिए थे, और यह वर्तमान कहानी उन बातों को वैसे ही पूरा करती है जैसा यिर्मयाह ने कहा था कि वे होंगी? इस ऑडियो को यहाँ रोकें।</w:t>
      </w:r>
    </w:p>
    <w:p>
      <w:pPr/>
      <w:r>
        <w:rPr>
          <w:lang w:val="hi_IN" w:bidi="hi_IN"/>
        </w:rPr>
      </w:r>
      <w:r>
        <w:rPr>
          <w:lang w:val="hi_IN" w:bidi="hi_IN"/>
        </w:rPr>
        <w:t>यहोवा ही वह है जो फारस के राजा कुस्रू के मन को प्रेरित करता है, ताकि वह फारस के राज्य के सभी लोगों के लिए एक घोषणा करे। इसे अनुवाद करने के अन्य तरीके हैं: “यहोवा कुस्रू के मन में एक विचार उत्पन्न करता है,” या “यहोवा कुस्रू को यह इच्छा देता है।” यहोवा कुस्रू को कार्य करने के लिए प्रेरित करता है, परन्तु यहोवा कुस्रू को कार्य करने के लिए विवश नहीं करता है। अगले दृश्य में हमें पता चलता है कि वह घोषणा क्या है।</w:t>
      </w:r>
    </w:p>
    <w:p>
      <w:pPr/>
      <w:r>
        <w:rPr>
          <w:lang w:val="hi_IN" w:bidi="hi_IN"/>
        </w:rPr>
      </w:r>
      <w:r>
        <w:rPr>
          <w:lang w:val="hi_IN" w:bidi="hi_IN"/>
        </w:rPr>
        <w:t>यहाँ रुकें और समूह में इस प्रश्न पर चर्चा करें: एक ऐसी कहानी बताएँ जिसमें किसी पात्र के मन के विचारों या इच्छाओं का वर्णन हो। इस बात पर ध्यान दें कि आप उस पात्र के इस अदृश्य भाग के बारे में कैसे बात करते हैं। इस ऑडियो को यहाँ रोकें।</w:t>
      </w:r>
    </w:p>
    <w:p>
      <w:pPr/>
      <w:r>
        <w:rPr>
          <w:lang w:val="hi_IN" w:bidi="hi_IN"/>
        </w:rPr>
      </w:r>
      <w:r>
        <w:rPr>
          <w:lang w:val="hi_IN" w:bidi="hi_IN"/>
        </w:rPr>
        <w:t>दूसरे दृश्य में, कहानीकार राजा कुस्रू की घोषणा को सुनाता है। सबसे पहले, कहानीकार कहता है कि यह राजा कुस्रू की घोषणा है। यह संदेश का एक औपचारिक परिचय है, और राजा कुस्रू के समय में राजाओं और शासकों के लिए इस प्रकार की घोषणाएँ करना सामान्य बात थी। याद रखें कि यह एक मौखिक संदेश है जो संदेशवाहकों ने पूरे फारस के राज्य में लोगों को सुनाया था। कुस्रू ने इस घोषणा को लिखित रूप में भी जारी किया, सम्भव है कि इसे किसी लिखित दस्तावेज़ पर अंकित किया गया हो, जिसे संदेशवाहक पूरे राज्य में लोगों तक यह घोषणा पहुँचाते समय अपने साथ लेकर चलते थे।</w:t>
      </w:r>
    </w:p>
    <w:p>
      <w:pPr/>
      <w:r>
        <w:rPr>
          <w:lang w:val="hi_IN" w:bidi="hi_IN"/>
        </w:rPr>
      </w:r>
      <w:r>
        <w:rPr>
          <w:lang w:val="hi_IN" w:bidi="hi_IN"/>
        </w:rPr>
        <w:t>यहाँ रुकें और समूह के रूप में इस प्रश्न पर चर्चा करें: आप राजा कुस्रू के संदेश का परिचय कैसे देंगे? यहाँ कुछ अनुवाद के उदाहरण हैं:</w:t>
      </w:r>
    </w:p>
    <w:p>
      <w:pPr>
        <w:pStyle w:val="ListBullet"/>
        <w:spacing w:line="240" w:lineRule="auto"/>
        <w:ind w:left="720"/>
      </w:pPr>
      <w:r>
        <w:rPr>
          <w:lang w:val="hi_IN" w:bidi="hi_IN"/>
        </w:rPr>
      </w:r>
      <w:r>
        <w:rPr>
          <w:lang w:val="hi_IN" w:bidi="hi_IN"/>
        </w:rPr>
        <w:t>मैं, कुस्रू, फारस का शासक, कहता हूँ...; या</w:t>
      </w:r>
    </w:p>
    <w:p>
      <w:pPr>
        <w:pStyle w:val="ListBullet"/>
        <w:spacing w:line="240" w:lineRule="auto"/>
        <w:ind w:left="720"/>
      </w:pPr>
      <w:r>
        <w:rPr>
          <w:lang w:val="hi_IN" w:bidi="hi_IN"/>
        </w:rPr>
      </w:r>
      <w:r>
        <w:rPr>
          <w:lang w:val="hi_IN" w:bidi="hi_IN"/>
        </w:rPr>
        <w:t>फारस का राजा कुस्रू यह कहता है....</w:t>
      </w:r>
    </w:p>
    <w:p>
      <w:pPr/>
      <w:r>
        <w:rPr>
          <w:lang w:val="hi_IN" w:bidi="hi_IN"/>
        </w:rPr>
      </w:r>
      <w:r>
        <w:rPr>
          <w:lang w:val="hi_IN" w:bidi="hi_IN"/>
        </w:rPr>
        <w:t>इस ऑडियो को यहाँ रोकें।</w:t>
      </w:r>
    </w:p>
    <w:p>
      <w:pPr/>
      <w:r>
        <w:rPr>
          <w:lang w:val="hi_IN" w:bidi="hi_IN"/>
        </w:rPr>
      </w:r>
      <w:r>
        <w:rPr>
          <w:lang w:val="hi_IN" w:bidi="hi_IN"/>
        </w:rPr>
        <w:t>राजा कुस्रू के संदेश के तीन भाग हैं। सबसे पहले, कुस्रू कहता है कि यहोवा ने उसे यहूदा के यरूशलेम में यहोवा के लिए एक मन्दिर बनाने के लिए कहा था। इसके बाद, कुस्रू घोषणा करता है कि यहूदा के यहोवा के लोगों को यरूशलेम जाकर यहोवा के लिए मन्दिर बनाने की अनुमति है। अंत में, कुस्रू कहता है कि बँधुए लोगों के पड़ोसियों को यहोवा के मन्दिर के लिए बँधुए लोगों को उपहार देने चाहिए। इस संदेश में कोई विशेष जानकारी नहीं है कि यहोवा के लोगों को यहोवा के मन्दिर को फिर से कैसे बनाना चाहिए। एज्रा की पुस्तक में आगे चलकर, कहानीकार कुस्रू की इस घोषणा को फिर से दोहराता है और उसमें यहोवा के मन्दिर के पुनर्निर्माण के संबंध में लोगों के लिए दिए गए विशेष निर्देशों को भी सम्मिलित करता है।</w:t>
      </w:r>
    </w:p>
    <w:p>
      <w:pPr/>
      <w:r>
        <w:rPr>
          <w:lang w:val="hi_IN" w:bidi="hi_IN"/>
        </w:rPr>
      </w:r>
      <w:r>
        <w:rPr>
          <w:lang w:val="hi_IN" w:bidi="hi_IN"/>
        </w:rPr>
        <w:t>अपने संदेश के पहले भाग में, कुस्रू कहता है कि स्वर्ग के परमेश्वर यहोवा ने कुस्रू को पृथ्वी के सभी राज्य दिए। याद रखें, यद्यपि इसका अर्थ यह हो सकता है कि कुस्रू यहोवा का अनुसरण करता है, लेकिन इसका शायद केवल यह अर्थ है कि कुस्रू अन्य लोगों और उनके देवताओं का आदर करता है। यहोवा ने कुस्रू से कहा कि वह यहूदा देश में यरूशलेम में यहोवा के लिए एक भवन बनाए। इस कहानी में, "भवन" का अर्थ परमेश्वर का मन्दिर है। याद रखें कि मन्दिर परमेश्वर की अपने लोगों के बीच उपस्थिति का प्रतीक था, और इस्राएलियों के लिए मन्दिर में परमेश्वर की आराधना करना अत्यन्त महत्वपूर्ण था।</w:t>
      </w:r>
    </w:p>
    <w:p>
      <w:pPr/>
      <w:r>
        <w:rPr>
          <w:lang w:val="hi_IN" w:bidi="hi_IN"/>
        </w:rPr>
      </w:r>
      <w:r>
        <w:rPr>
          <w:lang w:val="hi_IN" w:bidi="hi_IN"/>
        </w:rPr>
        <w:t>साथ ही, याद रखें कि बाबेल के बँधुआई से पहले ही यरूशलेम में एक मन्दिर था। यह कहना सहायक हो सकता है कि यहोवा ने कुस्रू से कहा था कि वह यरूशलेम में यहोवा के लिए भवन को फिर से बनाए। हम जानते हैं कि एज्रा और नहेम्याह की पुस्तकें इस बात का वर्णन करती हैं कि लोगों ने परमेश्वर के भवन का पुनर्निर्माण कैसे किया।</w:t>
      </w:r>
    </w:p>
    <w:p>
      <w:pPr/>
      <w:r>
        <w:rPr>
          <w:lang w:val="hi_IN" w:bidi="hi_IN"/>
        </w:rPr>
      </w:r>
      <w:r>
        <w:rPr>
          <w:lang w:val="hi_IN" w:bidi="hi_IN"/>
        </w:rPr>
        <w:t>संदेश के दूसरे भाग में, राजा कुस्रू कहता है कि परमेश्वर के जो भी लोग यरूशलेम लौटना चाहते हैं, वे स्वतंत्र रूप से वापस जा सकते हैं। ऐसा लगता है कि कुस्रू स्वयं यहोवा के मन्दिर को बनाने के लिए यरूशलेम नहीं जाएगा, बल्कि कुस्रू यहूदियों या यहूदा के दक्षिणी इस्राएली राज्य के यहोवा के लोगों को यहोवा के मन्दिर को बनाने के लिए यरूशलेम जाने की अनुमति देगा। इस कहानी में, "परमेश्वर के लोगों" का अर्थ उन यहूदियों और उनके वंशजों से है जो यरूशलेम के मन्दिर में यहोवा की आराधना करते थे।</w:t>
      </w:r>
    </w:p>
    <w:p>
      <w:pPr/>
      <w:r>
        <w:rPr>
          <w:lang w:val="hi_IN" w:bidi="hi_IN"/>
        </w:rPr>
      </w:r>
      <w:r>
        <w:rPr>
          <w:lang w:val="hi_IN" w:bidi="hi_IN"/>
        </w:rPr>
        <w:t>यहाँ रुकें और समूह के रूप में इस प्रश्न पर चर्चा करें: आप कैसे दिखाएँगे कि परमेश्वर के लोगों में से कोई भी यरूशलेम लौट सकता है? उदाहरण के लिए, इसका अनुवाद एक प्रश्न के रूप में करना अधिक उपयुक्त हो सकता है: “परमेश्वर के समस्त लोगों में तुममें से कौन है?” इस ऑडियो को यहाँ रोकें।</w:t>
      </w:r>
    </w:p>
    <w:p>
      <w:pPr/>
      <w:r>
        <w:rPr>
          <w:lang w:val="hi_IN" w:bidi="hi_IN"/>
        </w:rPr>
      </w:r>
      <w:r>
        <w:rPr>
          <w:lang w:val="hi_IN" w:bidi="hi_IN"/>
        </w:rPr>
        <w:t>कुस्रू यह भी कहता है, “उनका परमेश्वर उनके साथ रहे।” कुस्रू उन सभी यहूदी बँधुओं की बात कर रहा है जो यहूदा देश लौटने जा रहे हैं। अधिकांश लोग सोचते हैं कि इसका अर्थ है कि राजा कुस्रू उन लोगों को आशीष देना चाहता है जो यहूदा देश में लौट जाएँगे।</w:t>
      </w:r>
    </w:p>
    <w:p>
      <w:pPr/>
      <w:r>
        <w:rPr>
          <w:lang w:val="hi_IN" w:bidi="hi_IN"/>
        </w:rPr>
      </w:r>
      <w:r>
        <w:rPr>
          <w:lang w:val="hi_IN" w:bidi="hi_IN"/>
        </w:rPr>
        <w:t>यहाँ रुकें और समूह के रूप में इस प्रश्न पर चर्चा करें: अपनी भाषा में आप किसी व्यक्ति के लंबी यात्रा पर जाने से पहले किसी व्यक्ति को कौन-सी सामान्य आशीष देते हैं? आप अपने अनुवाद में इस आशीष को कहाँ शामिल करेंगे? उदाहरण के लिए, आप संदेश के इस भाग के आरंभ में या संदेश के इस भाग के अंत में आशीष को शामिल करना चुन सकते हैं। इस ऑडियो को यहाँ रोकें।</w:t>
      </w:r>
    </w:p>
    <w:p>
      <w:pPr/>
      <w:r>
        <w:rPr>
          <w:lang w:val="hi_IN" w:bidi="hi_IN"/>
        </w:rPr>
      </w:r>
      <w:r>
        <w:rPr>
          <w:lang w:val="hi_IN" w:bidi="hi_IN"/>
        </w:rPr>
        <w:t>कुस्रू लोगों को बाबेल देश छोड़ने की अनुमति देता है, परन्तु कुस्रू लोगों को बाबेल छोड़ने का आदेश नहीं देता है। हम जानते हैं कि कुछ बँधुओं ने बाबेल में ही रहने का निर्णय लिया, सम्भवतः इसका कारण यह था कि वे आर्थिक रूप से समृद्ध थे और उस अच्छे स्थान को छोड़ना नहीं चाहते थे। याद रखें कि इस समय बँधुए लोग बाबेल में दास या बंदी नहीं हैं।</w:t>
      </w:r>
    </w:p>
    <w:p>
      <w:pPr/>
      <w:r>
        <w:rPr>
          <w:lang w:val="hi_IN" w:bidi="hi_IN"/>
        </w:rPr>
      </w:r>
      <w:r>
        <w:rPr>
          <w:lang w:val="hi_IN" w:bidi="hi_IN"/>
        </w:rPr>
        <w:t>यहाँ रुकें और समूह के रूप में इस प्रश्न पर चर्चा करें: आप यह कैसे व्यक्त करेंगे कि कुस्रू ने लोगों को बाबेल छोड़ने की अनुमति दी? इस ऑडियो को यहाँ रोकें।</w:t>
      </w:r>
    </w:p>
    <w:p>
      <w:pPr/>
      <w:r>
        <w:rPr>
          <w:lang w:val="hi_IN" w:bidi="hi_IN"/>
        </w:rPr>
      </w:r>
      <w:r>
        <w:rPr>
          <w:lang w:val="hi_IN" w:bidi="hi_IN"/>
        </w:rPr>
        <w:t>कुस्रू ने बँधुए लोगों को यहूदा देश के यरूशलेम नगर में जाने की अनुमति दी। यरूशलेम नगर एक पहाड़ी पर है, जो कि भूमि का एक ऊँचा हिस्सा होता है, इसलिए लोग अक्सर कहते थे, "यरूशलेम की ओर ऊपर जाओ।" इसके अलावा, लोग अक्सर किसी पवित्र या महत्वपूर्ण जगह पर जाने के लिए "ऊपर" शब्द का इस्तेमाल करते थे, या उत्तर दिशा की ओर यात्रा करने के लिए "ऊपर जाओ" कहते थे। इस कहानी में, "यरूशलेम की ओर ऊपर जाओ" का अर्थ है बाबेल से फरात नदी के किनारे यरूशलेम नगर तक की यात्रा करना।</w:t>
      </w:r>
    </w:p>
    <w:p>
      <w:pPr/>
      <w:r>
        <w:rPr>
          <w:lang w:val="hi_IN" w:bidi="hi_IN"/>
        </w:rPr>
      </w:r>
      <w:r>
        <w:rPr>
          <w:lang w:val="hi_IN" w:bidi="hi_IN"/>
        </w:rPr>
        <w:t>यहाँ रुकें और यदि आवश्यक हो, तो समूह के रूप में फिर से ऐसा नक्शा देखें जिसमें यरूशलेम, यहूदा का देश, बाबेल, बाबेल नगर और फारस का राज्य शामिल है। इस ऑडियो को यहाँ रोकें।</w:t>
      </w:r>
    </w:p>
    <w:p>
      <w:pPr/>
      <w:r>
        <w:rPr>
          <w:lang w:val="hi_IN" w:bidi="hi_IN"/>
        </w:rPr>
      </w:r>
      <w:r>
        <w:rPr>
          <w:lang w:val="hi_IN" w:bidi="hi_IN"/>
        </w:rPr>
        <w:t>साथ ही, यहाँ रुकें और समूह के रूप में इस प्रश्न पर चर्चा करें: उस समय की एक कहानी सुनाए जब आपने या आपके किसी परिचित ने एक स्थान से यात्रा करके किसी अधिक महत्वपूर्ण या बड़े नगर में प्रवेश किया हो। इस बात पर ध्यान दें कि आप उस अधिक महत्वपूर्ण स्थान या नगर जाने के बारे में कैसे बात करते हैं। आप इस कहानी में "यरूशलेम की ओर ऊपर जाना" का अनुवाद कैसे करेंगे? इस ऑडियो को यहाँ रोकें।</w:t>
      </w:r>
    </w:p>
    <w:p>
      <w:pPr/>
      <w:r>
        <w:rPr>
          <w:lang w:val="hi_IN" w:bidi="hi_IN"/>
        </w:rPr>
      </w:r>
      <w:r>
        <w:rPr>
          <w:lang w:val="hi_IN" w:bidi="hi_IN"/>
        </w:rPr>
        <w:t>कुस्रू ने बँधुए लोगों को यरूशलेम में यहोवा के मन्दिर के पुनर्निर्माण की अनुमति भी दी। मूल भाषा में, कहानीकार कहता है कि यहोवा इस्राएल का परमेश्वर है, जो यरूशलेम का परमेश्वर है। स्मरण रखें कि फारस के लोग यह मानते थे कि प्रत्येक देवता केवल अपने लोगों की भूमि पर ही शासन करता है, परन्तु हम जानते हैं कि परमेश्वर सम्पूर्ण संसार पर राज्य करता है।</w:t>
      </w:r>
    </w:p>
    <w:p>
      <w:pPr/>
      <w:r>
        <w:rPr>
          <w:lang w:val="hi_IN" w:bidi="hi_IN"/>
        </w:rPr>
      </w:r>
      <w:r>
        <w:rPr>
          <w:lang w:val="hi_IN" w:bidi="hi_IN"/>
        </w:rPr>
        <w:t>संदेश के तीसरे भाग में, राजा कुस्रू कहता है कि जो बँधुए यहूदा देश के यरूशलेम लौटने का निर्णय लें, उनके पड़ोसियों को उनकी सहायता करनी चाहिए। मूल भाषा में, कहानीकार कहता है कि “उस स्थान के पुरुष उस प्रत्येक व्यक्ति की सहायता करें, वह जिस किसी भी स्थान की यात्रा करे।” "उस स्थान के पुरुषों" का अर्थ है वे पड़ोसी, या वे लोग जो यहूदी बँधुए लोगों के पास रहते हैं। ये पड़ोसी वे अन्य यहूदी बँधुए हो सकते हैं जो यहूदा देश वापस नहीं लौटते, या इनमें बाबेल में रहने वाले गैर-यहूदी पड़ोसी भी सम्मिलित हो सकते हैं। "जो बने रहता है" का अर्थ शायद उन अन्य यहूदियों से है जो बाबेल में बँधुआई में रहने के लिए भी आए थे। मुख्य विचार यह है कि बाबेल देश में जहाँ कहीं भी यहूदी बँधुए रह रहे हों, उनके पड़ोसियों को यहूदा देश लौटने की उनकी तैयारी के समय उन्हें सहायता प्रदान करनी चाहिए।</w:t>
      </w:r>
    </w:p>
    <w:p>
      <w:pPr/>
      <w:r>
        <w:rPr>
          <w:lang w:val="hi_IN" w:bidi="hi_IN"/>
        </w:rPr>
      </w:r>
      <w:r>
        <w:rPr>
          <w:lang w:val="hi_IN" w:bidi="hi_IN"/>
        </w:rPr>
        <w:t>यहाँ रुकें और समूह के रूप में इस प्रश्न पर चर्चा करें: आप राजा कुस्रू के संदेश के इस भाग का अनुवाद कैसे करेंगे कि पड़ोसियों को बँधुए लोगों को किन उपहारों को देना चाहिए? इस ऑडियो को यहाँ रोकें।</w:t>
      </w:r>
    </w:p>
    <w:p>
      <w:pPr/>
      <w:r>
        <w:rPr>
          <w:lang w:val="hi_IN" w:bidi="hi_IN"/>
        </w:rPr>
      </w:r>
      <w:r>
        <w:rPr>
          <w:lang w:val="hi_IN" w:bidi="hi_IN"/>
        </w:rPr>
        <w:t>कुस्रू कहता है कि पड़ोसियों को बँधुए लोगों को उपहार देने चाहिए। संभवतः बँधुए लोग इन उपहारों का उपयोग अपनी यात्रा के लिए और यरूशलेम में मन्दिर के पुनर्निर्माण में सहायता के लिए करेंगे। याद रखें कि उपहारों में चाँदी, सोना, सामान, पशु, और स्वेच्छा से दी गई भेंटें शामिल हैं। चाँदी और सोना ऐसी बहुमूल्य धातुएँ हैं जिनका उपयोग लोग गहने जैसी चीज़ें बनाने में करते हैं। सामान काम के लिए इस्तेमाल होने वाली चीज़ें हैं और इनमें उपकरण, सामग्री या बर्तन शामिल हो सकते हैं। पशुधन वे जानवर हैं जिन्हें लोग पालते हैं, जैसे भेड़, बकरियाँ और मवेशी। स्वेच्छाबलि वे उपहार हैं जिन्हें इस्राएली अपनी इच्छा से यहोवा के मन्दिर में अर्पित करते थे, न कि इसलिए कि यहोवा ने उन्हें ऐसा करने की आज्ञा दी थी।</w:t>
      </w:r>
    </w:p>
    <w:p>
      <w:pPr/>
      <w:r>
        <w:rPr>
          <w:lang w:val="hi_IN" w:bidi="hi_IN"/>
        </w:rPr>
      </w:r>
      <w:r>
        <w:rPr>
          <w:lang w:val="hi_IN" w:bidi="hi_IN"/>
        </w:rPr>
        <w:t>यहाँ रुकें और चाँदी और सोने की तस्वीरें देखें। इस ऑडियो को यहाँ रोकें।</w:t>
      </w:r>
    </w:p>
    <w:p>
      <w:pPr/>
      <w:r>
        <w:rPr>
          <w:lang w:val="hi_IN" w:bidi="hi_IN"/>
        </w:rPr>
      </w:r>
      <w:r>
        <w:rPr>
          <w:lang w:val="hi_IN" w:bidi="hi_IN"/>
        </w:rPr>
        <w:t>साथ ही, यहाँ रुकें और समूह के रूप में इस प्रश्न पर चर्चा करें: ऐसी किसी धार्मिक विधि या रीति का वर्णन करें जिसे आप अपनी इच्छा से करते हैं, न कि इसलिए कि कोई आपको उसे करने के लिए बाध्य करता है। इस ऑडियो को यहाँ रोकें।</w:t>
      </w:r>
    </w:p>
    <w:p>
      <w:pPr/>
      <w:r>
        <w:rPr>
          <w:lang w:val="hi_IN" w:bidi="hi_IN"/>
        </w:rPr>
      </w:r>
      <w:r>
        <w:rPr>
          <w:lang w:val="hi_IN" w:bidi="hi_IN"/>
        </w:rPr>
        <w:t>तीसरे दृश्य में, यहूदी बँधुए राजा कुस्रू का संदेश सुनते हैं, और कुछ बँधुए ठीक वही करने की तैयारी करते हैं जो राजा कुस्रू उन्हें करने के लिए कहता है। ये बँधुए, यहोवा के मन्दिर का निर्माण करने के लिए यरूशलेम लौटने की तैयारी करते हैं। याद रखें कि बँधुए लोगों के यरूशलेम लौटने का सबसे महत्वपूर्ण भाग यहोवा के मन्दिर का पुनर्निर्माण करना है, ताकि यहूदी बँधुए फिर से यहोवा की आराधना कर सकें।</w:t>
      </w:r>
    </w:p>
    <w:p>
      <w:pPr/>
      <w:r>
        <w:rPr>
          <w:lang w:val="hi_IN" w:bidi="hi_IN"/>
        </w:rPr>
      </w:r>
      <w:r>
        <w:rPr>
          <w:lang w:val="hi_IN" w:bidi="hi_IN"/>
        </w:rPr>
        <w:t>यहाँ रुकें और समूह के रूप में इस प्रश्न पर चर्चा करें: पिछले चरण की अपनी उस चर्चा के बारे में सोचें जब आपके अगुवों या शासकों के पास आपके समुदाय के लिए कोई महत्वपूर्ण संदेश था। लोगों ने संदेश पर क्या प्रतिक्रिया दी? इस दृश्य की शुरुआत का अनुवाद करने का सबसे अच्छा तरीका क्या होगा, जिसमें यह बताया गया है कि यहूदी बँधुओं ने राजा कुस्रू के संदेश पर कैसी प्रतिक्रिया दी? इस ऑडियो को यहाँ रोकें।</w:t>
      </w:r>
    </w:p>
    <w:p>
      <w:pPr/>
      <w:r>
        <w:rPr>
          <w:lang w:val="hi_IN" w:bidi="hi_IN"/>
        </w:rPr>
      </w:r>
      <w:r>
        <w:rPr>
          <w:lang w:val="hi_IN" w:bidi="hi_IN"/>
        </w:rPr>
        <w:t>यह याद रखना महत्वपूर्ण है कि यहोवा कुछ यहूदी बँधुए लोगों के मन को उभारता है ताकि वे बँधुआई से यरूशलेम लौटना चाहें। सभी बँधुए यहूदा देश लौटना नहीं चाहते हैं, बल्कि उनमें से केवल कुछ ही लौटना चाहते हैं। यहाँ कहानीकार ने बँधुओं के "मन को उभारने" के लिए मूल भाषा में उन्हीं शब्दों का उपयोग किया है, जिनका उपयोग कहानीकार ने पहले कहानी में तब किया था, जब यहोवा ने कुस्रू के मन को उभारा था। "मन को उभारने" का अनुवाद उसी तरह करना सुनिश्चित करें जैसे आपने इस कहानी में पहले किया था।</w:t>
      </w:r>
    </w:p>
    <w:p>
      <w:pPr/>
      <w:r>
        <w:rPr>
          <w:lang w:val="hi_IN" w:bidi="hi_IN"/>
        </w:rPr>
      </w:r>
      <w:r>
        <w:rPr>
          <w:lang w:val="hi_IN" w:bidi="hi_IN"/>
        </w:rPr>
        <w:t>जो यहूदी यहूदा देश लौटने की तैयारी करते हैं, उनमें यहूदा और बिन्यामीन के गोत्रों के कई अगुवे भी शामिल हैं। आपको 1 इतिहास से याद होगा कि यह यहूदा और बिन्यामीन के ही गोत्र थे जिन्हें बाबेल के लोग बँधुआई में ले गए थे। कहानीकार कहता है कि ये लोग "पिता के घरानों के प्रमुख" हैं, जिसका अर्थ शायद यह है कि वे विस्तारित परिवार समूहों के अगुवे हैं। कुछ याजक और लेवी भी यरूशलेम की वापसी की यात्रा की तैयारी करते हैं। यहोवा यहूदा देश के उन अन्य यहूदियों के मनों को भी उभारता है, जो न तो यहूदा और बिन्यामीन के गोत्रों के प्रधान हैं और न ही धार्मिक अगुवे। यह भी सम्भव है कि यहूदा और बिन्यामीन के गोत्रों के अन्य लोग, जो अगुवे नहीं थे, वे भी आए हों। कुस्रू ने यहूदियों को इस बात की कोई सीमा नहीं दी थी कि कितने लोग वापस जा सकते हैं। कुस्रू ने यह भी नहीं बताया कि लोगों को कब वापस जाना चाहिए।</w:t>
      </w:r>
    </w:p>
    <w:p>
      <w:pPr/>
      <w:r>
        <w:rPr>
          <w:lang w:val="hi_IN" w:bidi="hi_IN"/>
        </w:rPr>
      </w:r>
      <w:r>
        <w:rPr>
          <w:lang w:val="hi_IN" w:bidi="hi_IN"/>
        </w:rPr>
        <w:t>यहाँ रुकें और समूह के रूप में इस प्रश्न पर चर्चा करें: आप इस कहानी में "पिता के घरानों के प्रमुख" का अनुवाद कैसे करेंगे? आप कैसे दिखाएँगे कि यहोवा ने इन यहूदी बँधुओं के मन को उभारा है? इस ऑडियो को यहाँ रोकें।</w:t>
      </w:r>
    </w:p>
    <w:p>
      <w:pPr/>
      <w:r>
        <w:rPr>
          <w:lang w:val="hi_IN" w:bidi="hi_IN"/>
        </w:rPr>
      </w:r>
      <w:r>
        <w:rPr>
          <w:lang w:val="hi_IN" w:bidi="hi_IN"/>
        </w:rPr>
        <w:t>बँधुओं की अपनी यात्रा पर निकलने से पहले, सम्भवतः उन्हें अपनी संपत्ति बेचने के लिए समय और इस लंबी यात्रा की तैयारी करने के लिए समय की आवश्यकता पड़ी होगी। हम एज्रा की पुस्तक के एक अन्य भाग से जानते हैं कि बाबेल से यरूशलेम तक की यात्रा में बँधुओं को लगभग चार से पाँच महीने का समय लगेगा।</w:t>
      </w:r>
    </w:p>
    <w:p>
      <w:pPr/>
      <w:r>
        <w:rPr>
          <w:lang w:val="hi_IN" w:bidi="hi_IN"/>
        </w:rPr>
      </w:r>
      <w:r>
        <w:rPr>
          <w:lang w:val="hi_IN" w:bidi="hi_IN"/>
        </w:rPr>
        <w:t>तीसरे दृश्य के दूसरे भाग में, यरूशलेम लौटने वाले बँधुओं के पड़ोसी लौटने वाले बँधुओं को उदारतापूर्वक उपहार देते हैं। स्मरण रखें कि यह सम्भव है कि ये पड़ोसी अन्य यहूदी हों, या इनमें गैर-यहूदी लोग भी सम्मिलित हों। कुछ लोगों का मानना है कि ये उपहार उन उपहारों के समान हैं जो बहुत वर्ष पहले इस्राएलियों के मिस्र से निकलते समय मिस्रियों ने उन्हें दिए थे।</w:t>
      </w:r>
    </w:p>
    <w:p>
      <w:pPr/>
      <w:r>
        <w:rPr>
          <w:lang w:val="hi_IN" w:bidi="hi_IN"/>
        </w:rPr>
      </w:r>
      <w:r>
        <w:rPr>
          <w:lang w:val="hi_IN" w:bidi="hi_IN"/>
        </w:rPr>
        <w:t>चौथे दृश्य में, कुस्रू यहोवा के मन्दिर के पात्र बाहर निकालता है। ये पात्र चाँदी और सोने से बनी बहुमूल्य वस्तुएँ थीं, जिनका उपयोग याजक और लेवी यहोवा के मन्दिर में पशुओं के लहू, धूप तथा अन्य भेंटों को रखने और उनसे संबंधित सेवाकार्य करने के लिए करते थे।</w:t>
      </w:r>
    </w:p>
    <w:p>
      <w:pPr/>
      <w:r>
        <w:rPr>
          <w:lang w:val="hi_IN" w:bidi="hi_IN"/>
        </w:rPr>
      </w:r>
      <w:r>
        <w:rPr>
          <w:lang w:val="hi_IN" w:bidi="hi_IN"/>
        </w:rPr>
        <w:t>यहाँ रुकें और समूह में इस प्रश्न पर चर्चा करें: आप इस कहानी के "पात्रों" का अनुवाद कैसे करेंगे? सोने और चाँदी के कटोरों, धूपदानों तथा अन्य मन्दिर के पात्रों जैसे विभिन्न मन्दिर के सामानों के चित्र को देखिए। इस ऑडियो को यहाँ रोकें।</w:t>
      </w:r>
    </w:p>
    <w:p>
      <w:pPr/>
      <w:r>
        <w:rPr>
          <w:lang w:val="hi_IN" w:bidi="hi_IN"/>
        </w:rPr>
      </w:r>
      <w:r>
        <w:rPr>
          <w:lang w:val="hi_IN" w:bidi="hi_IN"/>
        </w:rPr>
        <w:t>याद रखें कि इस कहानी से पहले, राजा नबूकदनेस्सर ने इन वस्तुओं को यहोवा के मन्दिर से निकाला और बाबेल में स्थित नबूकदनेस्सर के अपने मन्दिर में रख दिया। मूल भाषा में, कहानीकार वास्तव में उसी एक शब्द का प्रयोग करता है कि नबूकदनेस्सर ने इन पात्रों को यहोवा के मन्दिर से बाहर निकाला था, और अब कुस्रू इन चीज़ों को नबूकदनेस्सर के देवता के मन्दिर से बाहर लाता है। राजा नबूकदनेस्सर इन पात्रों को जबरदस्ती ले गया था, लेकिन कुस्रू इन पात्रों को मुक्त कर देता है। पहले यह बताना उपयोगी हो सकता है कि अतीत में राजा नबूकदनेस्सर ने क्या किया था, और उसके बाद यह बताना कि वर्तमान कथा में राजा कुस्रू क्या करता है। उदाहरण के लिए, “अतीत में राजा नबूकदनेस्सर यरूशलेम में स्थित यहोवा के मन्दिर से इन पात्रों को निकालकर बाबेल में अपने देवता के मन्दिर में ले गया था। अब राजा कुस्रू उन्हीं वस्तुओं को बाबेल के उस मन्दिर से निकालता है।"</w:t>
      </w:r>
    </w:p>
    <w:p>
      <w:pPr/>
      <w:r>
        <w:rPr>
          <w:lang w:val="hi_IN" w:bidi="hi_IN"/>
        </w:rPr>
      </w:r>
      <w:r>
        <w:rPr>
          <w:lang w:val="hi_IN" w:bidi="hi_IN"/>
        </w:rPr>
        <w:t>यहाँ रुकें और समूह के रूप में इस प्रश्न पर चर्चा करें: इस कहानी में अतीत में राजा नबूकदनेस्सर के और राजा कुस्रू के कार्यों का अनुवाद करने का सबसे अच्छा क्रम क्या है? आप यह कैसे व्यक्त करेंगे कि अतीत में राजा नबूकदनेस्सर ने जो किया था, वह इस कहानी में राजा कुस्रू के कार्य से किस प्रकार भिन्न है? इस ऑडियो को यहाँ रोकें।</w:t>
      </w:r>
    </w:p>
    <w:p>
      <w:pPr/>
      <w:r>
        <w:rPr>
          <w:lang w:val="hi_IN" w:bidi="hi_IN"/>
        </w:rPr>
      </w:r>
      <w:r>
        <w:rPr>
          <w:lang w:val="hi_IN" w:bidi="hi_IN"/>
        </w:rPr>
        <w:t>हमें यह भी पता चलता है कि कुस्रू स्वयं इन पात्रों को बाहर नहीं निकालता, बल्कि वह खजांची मिथ्रदात को यह जिम्मेदारी सौंपता है कि वह नबूकदनेस्सर के देवताओं के मन्दिर से इन पात्रों को बाहर निकाले। फारस के लोगों के पास मिथ्रा नाम का एक देवता था, और "मिथ्रदात" का अर्थ है "मिथ्रा का उपहार।" मिथ्रदात एक महत्वपूर्ण अधिकारी था, और बाबेल के मन्दिरों के खजाने के लिए वही जिम्मेदार था। मिथ्रदात मन्दिर के पात्रों की गिनती करता है, और फिर मिथ्रदात ये पात्र यहूदा के प्रधान शेशबस्सर को देता है। शेशबस्सर उन बँधुओं के पहले समूहों का अगुवा है जो यहूदा देश में लौटते हैं, परन्तु शेशबस्सर किसी राजा का पुत्र नहीं है।</w:t>
      </w:r>
    </w:p>
    <w:p>
      <w:pPr/>
      <w:r>
        <w:rPr>
          <w:lang w:val="hi_IN" w:bidi="hi_IN"/>
        </w:rPr>
      </w:r>
      <w:r>
        <w:rPr>
          <w:lang w:val="hi_IN" w:bidi="hi_IN"/>
        </w:rPr>
        <w:t>मिथ्रदात ध्यान से पात्रों की गिनती करता है, और उन पात्रों में 30 सोने के परात, 1,000 चाँदी के परात, 29 छुरी, 30 सोने के कटोरे, 410 चाँदी के कटोरे, और 1,000 अन्य पात्र शामिल हैं। यह जानना कठिन है कि इनमें से प्रत्येक पात्रों का अनुवाद ठीक से कैसे किया जाए। "परात" का अर्थ “तसले” भी हो सकता है, अर्थात् ऐसे गोल पात्र जिनमें कटोरे की तरह तरल पदार्थ रखा जा सकता है। "छुरियाँ" "तवे" भी हो सकती हैं। छुरी सम्भवतः मन्दिर में लोगों के लिए पशुओं की बलि चढ़ाने के उपयोग के लिए हैं। "चाँदी के अन्य कटोरे" किसी दूसरे प्रकार के कटोरे हो सकते हैं।</w:t>
      </w:r>
    </w:p>
    <w:p>
      <w:pPr/>
      <w:r>
        <w:rPr>
          <w:lang w:val="hi_IN" w:bidi="hi_IN"/>
        </w:rPr>
      </w:r>
      <w:r>
        <w:rPr>
          <w:lang w:val="hi_IN" w:bidi="hi_IN"/>
        </w:rPr>
        <w:t>यहाँ रुकें और समूह के रूप में इस प्रश्न पर चर्चा करें: आप मन्दिर के प्रत्येक पात्र के नाम का अनुवाद किस प्रकार करेंगे, जिसकी गणना मिथ्रदात ने की? यदि आवश्यक हो, तो मन्दिर के पात्रों की तस्वीरें फिर से देखें। इस ऑडियो को यहाँ रोकें।</w:t>
      </w:r>
    </w:p>
    <w:p>
      <w:pPr/>
      <w:r>
        <w:rPr>
          <w:lang w:val="hi_IN" w:bidi="hi_IN"/>
        </w:rPr>
      </w:r>
      <w:r>
        <w:rPr>
          <w:lang w:val="hi_IN" w:bidi="hi_IN"/>
        </w:rPr>
        <w:t>यह जानना भी कठिन है कि पात्रों की कुल संख्या 5,400 क्यों है। कुल संख्या बताए जाने से पहले सूचीबद्ध पात्रों की संख्या केवल 2,499 है। कुछ लोगों का मानना है कि इस सूची में केवल सबसे महत्वपूर्ण या बहुमूल्य पात्रों का ही उल्लेख किया गया है, या फिर पात्रों की संख्या लिखते समय किसी लेखक से त्रुटि हो गई थी। ध्यान रखें, किसी भी संख्या में परिवर्तन न करें, यद्यपि ऐसा प्रतीत होता है कि ये संख्याएँ आपस में मेल नहीं खातीं। यह भी सम्भव है कि सूची में पीतल के वे पात्र शामिल नहीं है, जो उतने मूल्यवान नहीं हैं। या यह भी सम्भव है कि कुस्रू ने सभी पात्र एक ही समय में वापस न किए हों।</w:t>
      </w:r>
    </w:p>
    <w:p>
      <w:pPr/>
      <w:r>
        <w:rPr>
          <w:lang w:val="hi_IN" w:bidi="hi_IN"/>
        </w:rPr>
      </w:r>
      <w:r>
        <w:rPr>
          <w:lang w:val="hi_IN" w:bidi="hi_IN"/>
        </w:rPr>
        <w:t>जब शेशबस्सर बाबेल देश से यहूदा देश लौटा, तब वह इन पात्रों को अपने साथ लेकर आया। याद रखें कि शेशबस्सर के साथ अन्य बँधुए भी यात्रा कर रहे थे, ये यहूदी उन लोगों के वंशज थे जिन्हें नबूकदनेस्सर बाबेल में बँधुआई के लिए ले गया था। यह यहूदियों के इतिहास के लिए महत्वपूर्ण है कि जो यहूदी यहूदा देश लौटेंगे, वे यहोवा के मन्दिर में उन्हीं पात्रों का उपयोग करें जिनका प्रयोग उनके पूर्वज बाबेल की बँधुआई से पहले किया करते थे। इसके अतिरिक्त, यह भी महत्वपूर्ण है कि यहूदी मन्दिर के इन पात्रों को अपने साथ लेकर यात्रा करें, क्योंकि मन्दिर के न रहने के कारण ये पात्र बँधुओं के लिए यहोवा की उपस्थिति का प्रतीक थे।</w:t>
      </w:r>
    </w:p>
    <w:p>
      <w:pPr/>
      <w:r>
        <w:rPr>
          <w:lang w:val="hi_IN" w:bidi="hi_IN"/>
        </w:rPr>
      </w:r>
      <w:r>
        <w:rPr>
          <w:lang w:val="hi_IN" w:bidi="hi_IN"/>
        </w:rPr>
        <w:t>कहानीकार बाबेल देश से यहूदा देश तक बँधुओं की यात्रा का वर्णन नहीं करता है। हम एज्रा की पुस्तक के आगे के भाग से जानते हैं कि एज्रा ने बाबेल से यरूशलेम नगर तक की यात्रा लगभग चार महीनों में पूरी की थी, इसलिए सम्भवतः बँधुओं को भी बाबेल से यहूदा लौटने में लगभग चार महीने लगे होंगे।</w:t>
      </w:r>
    </w:p>
    <w:p>
      <w:pPr/>
      <w:r>
        <w:rPr>
          <w:lang w:val="hi_IN" w:bidi="hi_IN"/>
        </w:rPr>
      </w:r>
      <w:r>
        <w:rPr>
          <w:lang w:val="hi_IN" w:bidi="hi_IN"/>
        </w:rPr>
        <w:t>यहाँ रुकें और बाबेल, यरूशलेम और यहूदा का नक्शा फिर से देखें। इस ऑडियो को यहाँ रोकें।</w:t>
      </w:r>
    </w:p>
    <w:p>
      <w:pPr/>
      <w:r>
        <w:rPr>
          <w:lang w:val="hi_IN" w:bidi="hi_IN"/>
        </w:rPr>
      </w:r>
      <w:r>
        <w:rPr>
          <w:lang w:val="hi_IN" w:bidi="hi_IN"/>
        </w:rPr>
        <w:t>अब समूह को इस कहानी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एज्रा 1:1–11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कुस्रू, फारस का राजा</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यिर्मयाह</w:t>
      </w:r>
    </w:p>
    <w:p>
      <w:pPr>
        <w:pStyle w:val="ListBullet"/>
        <w:spacing w:line="240" w:lineRule="auto"/>
        <w:ind w:left="720"/>
      </w:pPr>
      <w:r>
        <w:rPr>
          <w:lang w:val="hi_IN" w:bidi="hi_IN"/>
        </w:rPr>
      </w:r>
      <w:r>
        <w:rPr>
          <w:lang w:val="hi_IN" w:bidi="hi_IN"/>
        </w:rPr>
        <w:t>बाबेल में बँधुए यहूदी</w:t>
      </w:r>
    </w:p>
    <w:p>
      <w:pPr>
        <w:pStyle w:val="ListBullet"/>
        <w:spacing w:line="240" w:lineRule="auto"/>
        <w:ind w:left="720"/>
      </w:pPr>
      <w:r>
        <w:rPr>
          <w:lang w:val="hi_IN" w:bidi="hi_IN"/>
        </w:rPr>
      </w:r>
      <w:r>
        <w:rPr>
          <w:lang w:val="hi_IN" w:bidi="hi_IN"/>
        </w:rPr>
        <w:t>वे पड़ोसी जो बाबेल देश में रहते हैं</w:t>
      </w:r>
    </w:p>
    <w:p>
      <w:pPr>
        <w:pStyle w:val="ListBullet"/>
        <w:spacing w:line="240" w:lineRule="auto"/>
        <w:ind w:left="720"/>
      </w:pPr>
      <w:r>
        <w:rPr>
          <w:lang w:val="hi_IN" w:bidi="hi_IN"/>
        </w:rPr>
      </w:r>
      <w:r>
        <w:rPr>
          <w:lang w:val="hi_IN" w:bidi="hi_IN"/>
        </w:rPr>
        <w:t>यहूदा और बिन्यामीन के गोत्रों के परिवारों के अगुवे</w:t>
      </w:r>
    </w:p>
    <w:p>
      <w:pPr>
        <w:pStyle w:val="ListBullet"/>
        <w:spacing w:line="240" w:lineRule="auto"/>
        <w:ind w:left="720"/>
      </w:pPr>
      <w:r>
        <w:rPr>
          <w:lang w:val="hi_IN" w:bidi="hi_IN"/>
        </w:rPr>
      </w:r>
      <w:r>
        <w:rPr>
          <w:lang w:val="hi_IN" w:bidi="hi_IN"/>
        </w:rPr>
        <w:t>याजक और लेवियों</w:t>
      </w:r>
    </w:p>
    <w:p>
      <w:pPr>
        <w:pStyle w:val="ListBullet"/>
        <w:spacing w:line="240" w:lineRule="auto"/>
        <w:ind w:left="720"/>
      </w:pPr>
      <w:r>
        <w:rPr>
          <w:lang w:val="hi_IN" w:bidi="hi_IN"/>
        </w:rPr>
      </w:r>
      <w:r>
        <w:rPr>
          <w:lang w:val="hi_IN" w:bidi="hi_IN"/>
        </w:rPr>
        <w:t>राजा नबूकदनेस्सर</w:t>
      </w:r>
    </w:p>
    <w:p>
      <w:pPr>
        <w:pStyle w:val="ListBullet"/>
        <w:spacing w:line="240" w:lineRule="auto"/>
        <w:ind w:left="720"/>
      </w:pPr>
      <w:r>
        <w:rPr>
          <w:lang w:val="hi_IN" w:bidi="hi_IN"/>
        </w:rPr>
      </w:r>
      <w:r>
        <w:rPr>
          <w:lang w:val="hi_IN" w:bidi="hi_IN"/>
        </w:rPr>
        <w:t>मिथ्रदात, खजांची</w:t>
      </w:r>
    </w:p>
    <w:p>
      <w:pPr>
        <w:pStyle w:val="ListBullet"/>
        <w:spacing w:line="240" w:lineRule="auto"/>
        <w:ind w:left="720"/>
      </w:pPr>
      <w:r>
        <w:rPr>
          <w:lang w:val="hi_IN" w:bidi="hi_IN"/>
        </w:rPr>
      </w:r>
      <w:r>
        <w:rPr>
          <w:lang w:val="hi_IN" w:bidi="hi_IN"/>
        </w:rPr>
        <w:t>और शेशबस्सर, यहूदा का प्रधान</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इस कहानी के शुरू होने से बहुत पहले, भविष्यद्वक्ता यिर्मयाह ने भविष्यद्वाणी की थी कि एक दिन यहूदी बाबेल से यहूदा देश में लौट आएँगे। इस कहानी में, कुस्रू फारस का राजा बना। राजा कुस्रू के शासन के पहले वर्ष में, यहोवा ने कुस्रू को पूरे फारस के राज्य में लोगों के लिए एक घोषणा करने की इच्छा दी। लोगों ने इस घोषणा को भी लिखा। यहोवा ने यह कार्य इसलिए किया ताकि भविष्यद्वक्ता यिर्मयाह के द्वारा की गई यह भविष्यद्वाणी पूरी हो जाए कि यहूदी यहूदा देश लौटेंगे।</w:t>
      </w:r>
    </w:p>
    <w:p>
      <w:pPr/>
      <w:r>
        <w:rPr>
          <w:lang w:val="hi_IN" w:bidi="hi_IN"/>
        </w:rPr>
      </w:r>
      <w:r>
        <w:rPr>
          <w:lang w:val="hi_IN" w:bidi="hi_IN"/>
        </w:rPr>
        <w:t>नाटक को रोकें। राजा कुस्रू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फारस के इस विशाल राज्य का नया शासक बनकर प्रसन्न हूँ। मैं कई राजाओं और राज्यों पर शासन करता हूँ; या</w:t>
      </w:r>
    </w:p>
    <w:p>
      <w:pPr>
        <w:pStyle w:val="ListBullet"/>
        <w:spacing w:line="240" w:lineRule="auto"/>
        <w:ind w:left="720"/>
      </w:pPr>
      <w:r>
        <w:rPr>
          <w:lang w:val="hi_IN" w:bidi="hi_IN"/>
        </w:rPr>
      </w:r>
      <w:r>
        <w:rPr>
          <w:lang w:val="hi_IN" w:bidi="hi_IN"/>
        </w:rPr>
        <w:t>मुझे लगता है कि पूरे फारस के सुनने के लिए एक घोषणा करना एक अच्छा विचार है। मैं चाहता हूँ कि मेरे राज्य के लोग सुखी रहें, और यह घोषणा उनके कल्याण में सहायक होगी; या</w:t>
      </w:r>
    </w:p>
    <w:p>
      <w:pPr>
        <w:pStyle w:val="ListBullet"/>
        <w:spacing w:line="240" w:lineRule="auto"/>
        <w:ind w:left="720"/>
      </w:pPr>
      <w:r>
        <w:rPr>
          <w:lang w:val="hi_IN" w:bidi="hi_IN"/>
        </w:rPr>
      </w:r>
      <w:r>
        <w:rPr>
          <w:lang w:val="hi_IN" w:bidi="hi_IN"/>
        </w:rPr>
        <w:t>इस घोषणा को लिखित रूप में दर्ज करना महत्वपूर्ण है, ताकि फारस के पूरे राज्य के लोगों के लिए मेरे संदेश को कोई न भूले।</w:t>
      </w:r>
    </w:p>
    <w:p>
      <w:pPr/>
      <w:r>
        <w:rPr>
          <w:lang w:val="hi_IN" w:bidi="hi_IN"/>
        </w:rPr>
      </w:r>
      <w:r>
        <w:rPr>
          <w:lang w:val="hi_IN" w:bidi="hi_IN"/>
        </w:rPr>
        <w:t>साथ ही,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अपने लोगों, अर्थात् यहूदियों, के लिए अपनी योजनाओं को पूरा करने हेतु एक और विदेशी शासक का भी उपयोग करने के लिए तैयार हूँ; या</w:t>
      </w:r>
    </w:p>
    <w:p>
      <w:pPr>
        <w:pStyle w:val="ListBullet"/>
        <w:spacing w:line="240" w:lineRule="auto"/>
        <w:ind w:left="720"/>
      </w:pPr>
      <w:r>
        <w:rPr>
          <w:lang w:val="hi_IN" w:bidi="hi_IN"/>
        </w:rPr>
      </w:r>
      <w:r>
        <w:rPr>
          <w:lang w:val="hi_IN" w:bidi="hi_IN"/>
        </w:rPr>
        <w:t>मैंने अपने भविष्यद्वक्ता यिर्मयाह के द्वारा कहा था कि मैं बँधुओं को बाबेल से वापस यहूदा देश ले आऊँगा, और मैं अपना वचन अवश्य पूरा करूँगा; या</w:t>
      </w:r>
    </w:p>
    <w:p>
      <w:pPr>
        <w:pStyle w:val="ListBullet"/>
        <w:spacing w:line="240" w:lineRule="auto"/>
        <w:ind w:left="720"/>
      </w:pPr>
      <w:r>
        <w:rPr>
          <w:lang w:val="hi_IN" w:bidi="hi_IN"/>
        </w:rPr>
      </w:r>
      <w:r>
        <w:rPr>
          <w:lang w:val="hi_IN" w:bidi="hi_IN"/>
        </w:rPr>
        <w:t>यहूदी पर्याप्त समय तक बँधुआई में रह चुके हैं, और अब समय आ गया है कि वे बँधुआई से लौटकर यहूदा देश वापस जाएँ।</w:t>
      </w:r>
    </w:p>
    <w:p>
      <w:pPr/>
      <w:r>
        <w:rPr>
          <w:lang w:val="hi_IN" w:bidi="hi_IN"/>
        </w:rPr>
      </w:r>
      <w:r>
        <w:rPr>
          <w:lang w:val="hi_IN" w:bidi="hi_IN"/>
        </w:rPr>
        <w:t>अभिनय को जारी रखें।</w:t>
      </w:r>
    </w:p>
    <w:p>
      <w:pPr/>
      <w:r>
        <w:rPr>
          <w:lang w:val="hi_IN" w:bidi="hi_IN"/>
        </w:rPr>
      </w:r>
      <w:r>
        <w:rPr>
          <w:lang w:val="hi_IN" w:bidi="hi_IN"/>
        </w:rPr>
        <w:t>फारस के राजा कुस्रू ने यह कहा: “स्वर्ग के परमेश्वर यहोवा ने मुझे पृथ्वी के सभी राज्यों का अधिकार दिया है।” यहोवा ने मुझे यहूदा देश में यरूशलेम में यहोवा के लिए एक मन्दिर बनाने के लिए चुना। यहोवा के लोगों में से जो कोई भी हो, उसे यरूशलेम जाने की मेरी अनुमति है। आप इस्राएल के परमेश्वर यहोवा के लिए, जो यरूशलेम में है, एक मन्दिर बनाने के लिए यरूशलेम जा सकते हैं। आपका परमेश्वर आपकी सहायता करे! बाबेल के हर स्थान के पड़ोसियों को उन यहूदियों को उपहार देने चाहिए जो यहूदा देश लौटने का निर्णय लेते हैं। इन पड़ोसियों को यरूशलेम में परमेश्वर के मंदिर के लिए चाँदी, सोना, उपकरण, पशु और अन्य स्वेच्छा से दी जाने वाली भेंट चढ़ानी चाहिए।"</w:t>
      </w:r>
    </w:p>
    <w:p>
      <w:pPr/>
      <w:r>
        <w:rPr>
          <w:lang w:val="hi_IN" w:bidi="hi_IN"/>
        </w:rPr>
      </w:r>
      <w:r>
        <w:rPr>
          <w:lang w:val="hi_IN" w:bidi="hi_IN"/>
        </w:rPr>
        <w:t>नाटक को रोकें। राजा कुस्रू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मानता हूँ कि यहूदियों का परमेश्वर यहोवा, शक्तिशाली है। मैं स्वयं यहोवा के लिए मन्दिर नहीं बनवाना चाहता, परन्तु मैं चाहता हूँ कि यहूदी जान लें कि मैं उनके परमेश्वर का आदर और सम्मान करता हूँ। इसलिए मुझे खुशी है कि मैंने कुछ यहूदियों को उनके घरों में लौटने दिया है, ताकि वे यहोवा के लिए एक मन्दिर बना सकें। मैंने अन्य लोगों को भी अपने देशों में लौट जाने दिया है; या</w:t>
      </w:r>
    </w:p>
    <w:p>
      <w:pPr>
        <w:pStyle w:val="ListBullet"/>
        <w:spacing w:line="240" w:lineRule="auto"/>
        <w:ind w:left="720"/>
      </w:pPr>
      <w:r>
        <w:rPr>
          <w:lang w:val="hi_IN" w:bidi="hi_IN"/>
        </w:rPr>
      </w:r>
      <w:r>
        <w:rPr>
          <w:lang w:val="hi_IN" w:bidi="hi_IN"/>
        </w:rPr>
        <w:t>मुझे खुशी है कि मैंने कुछ यहूदियों को उनके देश यहूदा वापस जाने की अनुमति दी। लोग अपने देश में अधिक खुश होंगे, जहाँ लोग अपने परमेश्वर की आराधना करेंगे। और लोग मुझे पसंद करेंगे, क्योंकि मैं उन्हें घर जाने देता हूँ। मेरे लिए यह बेहतर है कि कुछ लोग चले जाएँ ताकि सभी लोग अधिक खुश रह सकें; या</w:t>
      </w:r>
    </w:p>
    <w:p>
      <w:pPr>
        <w:pStyle w:val="ListBullet"/>
        <w:spacing w:line="240" w:lineRule="auto"/>
        <w:ind w:left="720"/>
      </w:pPr>
      <w:r>
        <w:rPr>
          <w:lang w:val="hi_IN" w:bidi="hi_IN"/>
        </w:rPr>
      </w:r>
      <w:r>
        <w:rPr>
          <w:lang w:val="hi_IN" w:bidi="hi_IN"/>
        </w:rPr>
        <w:t>यदि कुछ यहूदी यहूदा देश लौट जाएँ, तो यह मेरे लिए अच्छा है। मुझे आशा है कि एक दिन मिस्र देश पर अधिकार कर लूँगा, और यदि यहूदा देश में कुछ यहूदी हों, तो वे यहूदा देश को मेरे नियंत्रण में रखने में सहायता करेंगे।</w:t>
      </w:r>
    </w:p>
    <w:p>
      <w:pPr/>
      <w:r>
        <w:rPr>
          <w:lang w:val="hi_IN" w:bidi="hi_IN"/>
        </w:rPr>
      </w:r>
      <w:r>
        <w:rPr>
          <w:lang w:val="hi_IN" w:bidi="hi_IN"/>
        </w:rPr>
        <w:t>साथ ही, यहूदियों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हैरान हैं कि राजा कुस्रू ने हमें बाबेल छोड़ने और यहूदा देश लौटने की अनुमति दी! राजा नबूकदनेस्सर ने हमें बँधुआई में यहाँ आने के लिए मजबूर किया, और अब एक अलग विदेशी शासक हमें बता रहा है कि हम आखिरकार यहूदा देश में अपने घर जा सकते हैं; या</w:t>
      </w:r>
    </w:p>
    <w:p>
      <w:pPr>
        <w:pStyle w:val="ListBullet"/>
        <w:spacing w:line="240" w:lineRule="auto"/>
        <w:ind w:left="720"/>
      </w:pPr>
      <w:r>
        <w:rPr>
          <w:lang w:val="hi_IN" w:bidi="hi_IN"/>
        </w:rPr>
      </w:r>
      <w:r>
        <w:rPr>
          <w:lang w:val="hi_IN" w:bidi="hi_IN"/>
        </w:rPr>
        <w:t>यहोवा के मन्दिर के पुनर्निर्माण के विषय में सोचकर हम अत्यन्त आनन्दित हैं, ताकि हम यरूशलेम में स्थित मन्दिर में फिर से यहोवा की आराधना कर सकें। हम जितनी जल्दी हो सके यहूदा देश लौटना चाहते हैं; या</w:t>
      </w:r>
    </w:p>
    <w:p>
      <w:pPr>
        <w:pStyle w:val="ListBullet"/>
        <w:spacing w:line="240" w:lineRule="auto"/>
        <w:ind w:left="720"/>
      </w:pPr>
      <w:r>
        <w:rPr>
          <w:lang w:val="hi_IN" w:bidi="hi_IN"/>
        </w:rPr>
      </w:r>
      <w:r>
        <w:rPr>
          <w:lang w:val="hi_IN" w:bidi="hi_IN"/>
        </w:rPr>
        <w:t>हमें निश्चित नहीं है कि हम यहूदा देश वापस जाना चाहते हैं या नहीं। यहूदा बहुत दूर है, और अब हम यहाँ बाबेल में अपने जीवन से संतुष्ट हैं। शायद हम यहाँ ही रहेंगे।</w:t>
      </w:r>
    </w:p>
    <w:p>
      <w:pPr/>
      <w:r>
        <w:rPr>
          <w:lang w:val="hi_IN" w:bidi="hi_IN"/>
        </w:rPr>
      </w:r>
      <w:r>
        <w:rPr>
          <w:lang w:val="hi_IN" w:bidi="hi_IN"/>
        </w:rPr>
        <w:t>अभिनय को जारी रखें।</w:t>
      </w:r>
    </w:p>
    <w:p>
      <w:pPr/>
      <w:r>
        <w:rPr>
          <w:lang w:val="hi_IN" w:bidi="hi_IN"/>
        </w:rPr>
      </w:r>
      <w:r>
        <w:rPr>
          <w:lang w:val="hi_IN" w:bidi="hi_IN"/>
        </w:rPr>
        <w:t>यहोवा ने बहुत-से यहूदियों के मनों को उभारा, जिससे उनमें यरूशलेम लौटकर यहोवा के लिए मन्दिर बनाने की इच्छा उत्पन्न हुई। इन यहूदियों में यहूदा और बिन्यामीन के गोत्रों के अनेक प्रधान, तथा बहुत-से याजक और लेवी भी सम्मिलित थे। इन यहूदियों के पड़ोसियों ने उन्हें उदारतापूर्वक चाँदी के पात्र, सोना, अन्य सामान, पशुधन, बहुमूल्य उपहार तथा स्वेच्छा की भेंटें दीं।</w:t>
      </w:r>
    </w:p>
    <w:p>
      <w:pPr/>
      <w:r>
        <w:rPr>
          <w:lang w:val="hi_IN" w:bidi="hi_IN"/>
        </w:rPr>
      </w:r>
      <w:r>
        <w:rPr>
          <w:lang w:val="hi_IN" w:bidi="hi_IN"/>
        </w:rPr>
        <w:t>नाटक को रोकें। यहूदा और बिन्यामीन के गोत्रों के परिवारों के प्रमुखों और याजकों और लेवियों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अत्यन्त आनन्दित हैं कि हमें बाबेल छोड़कर अन्ततः यहूदा देश लौटने की अनुमति मिल गई है! हमने अपने पिताओं और दादाओं से यहूदा देश के बारे में सुना है, और हम अपने देश लौटना चाहते हैं; या</w:t>
      </w:r>
    </w:p>
    <w:p>
      <w:pPr>
        <w:pStyle w:val="ListBullet"/>
        <w:spacing w:line="240" w:lineRule="auto"/>
        <w:ind w:left="720"/>
      </w:pPr>
      <w:r>
        <w:rPr>
          <w:lang w:val="hi_IN" w:bidi="hi_IN"/>
        </w:rPr>
      </w:r>
      <w:r>
        <w:rPr>
          <w:lang w:val="hi_IN" w:bidi="hi_IN"/>
        </w:rPr>
        <w:t>हम अपनी संपत्ति बेचने और अपना सामान बाँधने के लिए तैयार हैं, ताकि हम यहूदा देश की लंबी यात्रा पर निकल सकें; या</w:t>
      </w:r>
    </w:p>
    <w:p>
      <w:pPr>
        <w:pStyle w:val="ListBullet"/>
        <w:spacing w:line="240" w:lineRule="auto"/>
        <w:ind w:left="720"/>
      </w:pPr>
      <w:r>
        <w:rPr>
          <w:lang w:val="hi_IN" w:bidi="hi_IN"/>
        </w:rPr>
      </w:r>
      <w:r>
        <w:rPr>
          <w:lang w:val="hi_IN" w:bidi="hi_IN"/>
        </w:rPr>
        <w:t>हम यहूदा देश लौटने के लिए उत्सुक हैं। आखिरकार हम यहोवा के मन्दिर को फिर से बनाने और उसके मन्दिर में यहोवा की आराधना कर पाएँगे; या</w:t>
      </w:r>
    </w:p>
    <w:p>
      <w:pPr>
        <w:pStyle w:val="ListBullet"/>
        <w:spacing w:line="240" w:lineRule="auto"/>
        <w:ind w:left="720"/>
      </w:pPr>
      <w:r>
        <w:rPr>
          <w:lang w:val="hi_IN" w:bidi="hi_IN"/>
        </w:rPr>
      </w:r>
      <w:r>
        <w:rPr>
          <w:lang w:val="hi_IN" w:bidi="hi_IN"/>
        </w:rPr>
        <w:t>हमें खुशी है कि यहोवा भविष्यद्वक्ता यिर्मयाह की भविष्यद्वाणी को पूरा कर रहा है। आखिरकार हम यहूदा देश में अपने घर जा सकते हैं; या</w:t>
      </w:r>
    </w:p>
    <w:p>
      <w:pPr>
        <w:pStyle w:val="ListBullet"/>
        <w:spacing w:line="240" w:lineRule="auto"/>
        <w:ind w:left="720"/>
      </w:pPr>
      <w:r>
        <w:rPr>
          <w:lang w:val="hi_IN" w:bidi="hi_IN"/>
        </w:rPr>
      </w:r>
      <w:r>
        <w:rPr>
          <w:lang w:val="hi_IN" w:bidi="hi_IN"/>
        </w:rPr>
        <w:t>हम आश्चर्यचकित हैं कि हमारे पड़ोसियों ने हमें उपहार दिए! इससे हमें यहूदा देश लौटने की यात्रा में सहायता मिलेगी, और भेंटें हमें यहोवा का मन्दिर बनाने और यहूदा देश में नए जीवन शुरू करने में भी सहायता करेंगी।</w:t>
      </w:r>
    </w:p>
    <w:p>
      <w:pPr/>
      <w:r>
        <w:rPr>
          <w:lang w:val="hi_IN" w:bidi="hi_IN"/>
        </w:rPr>
      </w:r>
      <w:r>
        <w:rPr>
          <w:lang w:val="hi_IN" w:bidi="hi_IN"/>
        </w:rPr>
        <w:t>साथ ही, बाबेल देश में रहने वाले पड़ोसियों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यहूदी हैं, लेकिन हम निश्चित रूप से यहूदा देश लौटना नहीं चाहते हैं। वह हमारे पूर्वजों का देश था, परन्तु यहाँ बाबेल में हमारे नए जीवन हैं। जो यहूदी लौटने का निर्णय लेते हैं, उन्हें उनकी यात्रा के लिए सहायता देने हेतु हम प्रसन्नतापूर्वक उपहार देंगे; या</w:t>
      </w:r>
    </w:p>
    <w:p>
      <w:pPr>
        <w:pStyle w:val="ListBullet"/>
        <w:spacing w:line="240" w:lineRule="auto"/>
        <w:ind w:left="720"/>
      </w:pPr>
      <w:r>
        <w:rPr>
          <w:lang w:val="hi_IN" w:bidi="hi_IN"/>
        </w:rPr>
      </w:r>
      <w:r>
        <w:rPr>
          <w:lang w:val="hi_IN" w:bidi="hi_IN"/>
        </w:rPr>
        <w:t>हम अपने पड़ोसियों के लिए खुश हैं, भले ही हम उसी देवता की आराधना न करें जिनकी वे आराधना करते हैं। हम इन पड़ोसियों को उपहार देंगे, ताकि वे अपने देश लौटने की अच्छी यात्रा कर सकें; या</w:t>
      </w:r>
    </w:p>
    <w:p>
      <w:pPr>
        <w:pStyle w:val="ListBullet"/>
        <w:spacing w:line="240" w:lineRule="auto"/>
        <w:ind w:left="720"/>
      </w:pPr>
      <w:r>
        <w:rPr>
          <w:lang w:val="hi_IN" w:bidi="hi_IN"/>
        </w:rPr>
      </w:r>
      <w:r>
        <w:rPr>
          <w:lang w:val="hi_IN" w:bidi="hi_IN"/>
        </w:rPr>
        <w:t>हम चाहते हैं कि हमें अपने पड़ोसियों को ये उपहार देने की आवश्यकता न होती। यहोवा हमारा परमेश्वर नहीं है, और हम किसी दूसरे देवता के मन्दिर के लिए उपहार नहीं देना चाहते हैं। लेकिन राजा कुस्रू ने हमें ये उपहार देने के लिए कहा, इसलिए हम उन्हें देंगे।</w:t>
      </w:r>
    </w:p>
    <w:p>
      <w:pPr/>
      <w:r>
        <w:rPr>
          <w:lang w:val="hi_IN" w:bidi="hi_IN"/>
        </w:rPr>
      </w:r>
      <w:r>
        <w:rPr>
          <w:lang w:val="hi_IN" w:bidi="hi_IN"/>
        </w:rPr>
        <w:t>अभिनय को जारी रखें।</w:t>
      </w:r>
    </w:p>
    <w:p>
      <w:pPr/>
      <w:r>
        <w:rPr>
          <w:lang w:val="hi_IN" w:bidi="hi_IN"/>
        </w:rPr>
      </w:r>
      <w:r>
        <w:rPr>
          <w:lang w:val="hi_IN" w:bidi="hi_IN"/>
        </w:rPr>
        <w:t>अतीत में, राजा नबूकदनेस्सर यरूशलेम में यहोवा के मन्दिर से इन पात्रों को निकालकर बाबेल में अपने देवता के मन्दिर में ले आया था। इस कहानी में, राजा कुस्रू ने इन्हीं पात्रों को बाबेल के उस मन्दिर से निकाला। राजा कुस्रू ने खजांची मिथ्रदात को इन पात्रों को निकालने का काम सौंप दिया। मिथ्रदात ने यहूदा के प्रधान शेशबस्सर को पात्रों की गिनती करके दी। यह यहोवा के मन्दिर के पात्रों की सूची है जो कुस्रू ने यहूदियों को लौटा दी: 30 सोने के परात, 1,000 चाँदी के परात, 29 छुरी, 30 सोने के कटोरे, 410 अन्य चाँदी के कटोरे, और 1,000 अन्य पात्र। 5,400 सोने और चाँदी के पात्र थे। जब बँधुए बाबेल से निकलकर यहूदा देश लौटने के लिए आएँ, तब शेशबस्सर इन सभी पात्रों को अपने साथ लाता है।</w:t>
      </w:r>
    </w:p>
    <w:p>
      <w:pPr/>
      <w:r>
        <w:rPr>
          <w:lang w:val="hi_IN" w:bidi="hi_IN"/>
        </w:rPr>
      </w:r>
      <w:r>
        <w:rPr>
          <w:lang w:val="hi_IN" w:bidi="hi_IN"/>
        </w:rPr>
        <w:t>नाटक को रोकें। राजा कुस्रू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इन यहूदियों के पास कोई मूर्तियाँ नहीं हैं, इसलिए मैं चाहता हूँ कि वे इन पात्रों को बाबेल में रखने के बजाय अपने देश और अपने देवता में ले जाएँ; या</w:t>
      </w:r>
    </w:p>
    <w:p>
      <w:pPr>
        <w:pStyle w:val="ListBullet"/>
        <w:spacing w:line="240" w:lineRule="auto"/>
        <w:ind w:left="720"/>
      </w:pPr>
      <w:r>
        <w:rPr>
          <w:lang w:val="hi_IN" w:bidi="hi_IN"/>
        </w:rPr>
      </w:r>
      <w:r>
        <w:rPr>
          <w:lang w:val="hi_IN" w:bidi="hi_IN"/>
        </w:rPr>
        <w:t>यद्यपि ये पात्र मूल्यवान हैं, फिर भी मेरे लिए यह महत्वपूर्ण है कि मेरे राज्य के लोग खुश रहें। मैं पहले भी अन्य जातियों के लोगों को उनके देवताओं के साथ उनके अपने देश लौटने भेज चुका हूँ, और मेरा विचार है कि प्रत्येक जाति को अपने देश में अपने देवता की उपासना करने का अवसर मिलना चाहिए; या</w:t>
      </w:r>
    </w:p>
    <w:p>
      <w:pPr>
        <w:pStyle w:val="ListBullet"/>
        <w:spacing w:line="240" w:lineRule="auto"/>
        <w:ind w:left="720"/>
      </w:pPr>
      <w:r>
        <w:rPr>
          <w:lang w:val="hi_IN" w:bidi="hi_IN"/>
        </w:rPr>
      </w:r>
      <w:r>
        <w:rPr>
          <w:lang w:val="hi_IN" w:bidi="hi_IN"/>
        </w:rPr>
        <w:t>राजा नबूकदनेस्सर बहुत समय पहले जीवित था, और मैं नबूकदनेस्सर से भिन्न प्रकार से कार्य करता हूँ। नबूकदनेस्सर ने इन लोगों के मन्दिर को नष्ट करने और उन्हें बाबेल ले आने का निर्णय लिया था। मैंने यह निर्णय लिया है कि इन लोगों को उनके देश और उनके परमेश्वर के पास लौटने दिया जाए। मुझे लगता है कि यहूदी मेरे प्रति वफादार होंगे, क्योंकि मैं उनके प्रति दयालु हूँ।</w:t>
      </w:r>
    </w:p>
    <w:p>
      <w:pPr/>
      <w:r>
        <w:rPr>
          <w:lang w:val="hi_IN" w:bidi="hi_IN"/>
        </w:rPr>
      </w:r>
      <w:r>
        <w:rPr>
          <w:lang w:val="hi_IN" w:bidi="hi_IN"/>
        </w:rPr>
        <w:t>साथ ही, यहूदा और बिन्यामीन के गोत्रों के परिवारों के प्रमुखों और याजकों और लेवियों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हैरान हैं कि राजा कुस्रू इन मन्दिर की पात्रों को लौटा रहा है! अब हम यहूदा देश लौट सकते हैं और यहोवा के मन्दिर का पुनर्निर्माण कर सकते हैं, ताकि हम उसी प्रकार यहोवा की आराधना करें जैसे हमारे पूर्वज किया करते थे; या</w:t>
      </w:r>
    </w:p>
    <w:p>
      <w:pPr>
        <w:pStyle w:val="ListBullet"/>
        <w:spacing w:line="240" w:lineRule="auto"/>
        <w:ind w:left="720"/>
      </w:pPr>
      <w:r>
        <w:rPr>
          <w:lang w:val="hi_IN" w:bidi="hi_IN"/>
        </w:rPr>
      </w:r>
      <w:r>
        <w:rPr>
          <w:lang w:val="hi_IN" w:bidi="hi_IN"/>
        </w:rPr>
        <w:t>यह हमारे लिए बहुत विशेष है कि हम इन मन्दिर के पात्रों को यरूशलेम के नए मन्दिर में वापस लाएँगे; या</w:t>
      </w:r>
    </w:p>
    <w:p>
      <w:pPr>
        <w:pStyle w:val="ListBullet"/>
        <w:spacing w:line="240" w:lineRule="auto"/>
        <w:ind w:left="720"/>
      </w:pPr>
      <w:r>
        <w:rPr>
          <w:lang w:val="hi_IN" w:bidi="hi_IN"/>
        </w:rPr>
      </w:r>
      <w:r>
        <w:rPr>
          <w:lang w:val="hi_IN" w:bidi="hi_IN"/>
        </w:rPr>
        <w:t>हम राजा कुस्रू के बहुत आभारी हैं, क्योंकि वह इन महत्वपूर्ण पात्रों को हमें लौटा रहा है; या</w:t>
      </w:r>
    </w:p>
    <w:p>
      <w:pPr>
        <w:pStyle w:val="ListBullet"/>
        <w:spacing w:line="240" w:lineRule="auto"/>
        <w:ind w:left="720"/>
      </w:pPr>
      <w:r>
        <w:rPr>
          <w:lang w:val="hi_IN" w:bidi="hi_IN"/>
        </w:rPr>
      </w:r>
      <w:r>
        <w:rPr>
          <w:lang w:val="hi_IN" w:bidi="hi_IN"/>
        </w:rPr>
        <w:t>हम जानते हैं कि यहोवा का पृथ्वी के सभी राजाओं पर अधिकार है, क्योंकि यहोवा ने राजा कुस्रू से कहा कि वह हमें यरूशलेम लौटने दे, और कुस्रू मन्दिर के पात्रों को भी लौटा रहा है; या</w:t>
      </w:r>
    </w:p>
    <w:p>
      <w:pPr>
        <w:pStyle w:val="ListBullet"/>
        <w:spacing w:line="240" w:lineRule="auto"/>
        <w:ind w:left="720"/>
      </w:pPr>
      <w:r>
        <w:rPr>
          <w:lang w:val="hi_IN" w:bidi="hi_IN"/>
        </w:rPr>
      </w:r>
      <w:r>
        <w:rPr>
          <w:lang w:val="hi_IN" w:bidi="hi_IN"/>
        </w:rPr>
        <w:t>हमें आशा है कि हम अपने पूर्वजों की तुलना में बेहतर तरीके से यहोवा की आराधना और उसका अनुसरण कर सकते हैं। हम जानते हैं कि जब बाबेल के लोग उन्हें बन्धुआई में ले गए थे, तब यहोवा ने उन्हें दण्ड दिया, और हमें आशा है कि हम विश्वासयोग्यता से यहोवा का अनुसरण कर सकते हैं।</w:t>
      </w:r>
      <w:r>
        <w:rPr>
          <w:lang w:val="hi_IN" w:bidi="hi_IN"/>
        </w:rPr>
      </w:r>
    </w:p>
    <w:p>
      <w:pPr>
        <w:pStyle w:val="Heading3"/>
      </w:pPr>
      <w:r>
        <w:rPr>
          <w:lang w:val="hi_IN" w:bidi="hi_IN"/>
        </w:rPr>
        <w:t>आवश्यक जानकारी</w:t>
      </w:r>
    </w:p>
    <w:p>
      <w:pPr/>
      <w:r>
        <w:rPr>
          <w:lang w:val="hi_IN" w:bidi="hi_IN"/>
        </w:rPr>
      </w:r>
      <w:r>
        <w:rPr>
          <w:lang w:val="hi_IN" w:bidi="hi_IN"/>
        </w:rPr>
        <w:t>एज्रा 1:1–11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कुस्रू फारस का राजा बनता है। राजा एक नगर या क्षेत्र पर शासन करता है, जिसे राज्य कहा जाता है। राजा कुस्रू एक बहुत बड़े राज्य पर शासन करता है जिसमें कई छोटे राज्य शामिल हैं।</w:t>
      </w:r>
    </w:p>
    <w:p>
      <w:pPr/>
      <w:r>
        <w:rPr>
          <w:lang w:val="hi_IN" w:bidi="hi_IN"/>
        </w:rPr>
      </w:r>
      <w:r>
        <w:rPr>
          <w:lang w:val="hi_IN" w:bidi="hi_IN"/>
        </w:rPr>
        <w:t xml:space="preserve">यहाँ रुकें और समूह में इस प्रश्न पर चर्चा करें: आप इस भाग में </w:t>
      </w:r>
      <w:r>
        <w:rPr>
          <w:b/>
          <w:lang w:val="hi_IN" w:bidi="hi_IN"/>
        </w:rPr>
        <w:t>राजा</w:t>
      </w:r>
      <w:r>
        <w:rPr>
          <w:lang w:val="hi_IN" w:bidi="hi_IN"/>
        </w:rPr>
        <w:t xml:space="preserve"> और </w:t>
      </w:r>
      <w:r>
        <w:rPr>
          <w:b/>
          <w:lang w:val="hi_IN" w:bidi="hi_IN"/>
        </w:rPr>
        <w:t>राज्य</w:t>
      </w:r>
      <w:r>
        <w:rPr>
          <w:lang w:val="hi_IN" w:bidi="hi_IN"/>
        </w:rPr>
        <w:t xml:space="preserve"> का अनुवाद कैसे करेंगे? राजा और राज्य के बारे में अधिक जानकारी के लिए, मुख्य शब्दावली देखें। इस ऑडियो को यहाँ रोकें।</w:t>
      </w:r>
    </w:p>
    <w:p>
      <w:pPr/>
      <w:r>
        <w:rPr>
          <w:lang w:val="hi_IN" w:bidi="hi_IN"/>
        </w:rPr>
      </w:r>
      <w:r>
        <w:rPr>
          <w:lang w:val="hi_IN" w:bidi="hi_IN"/>
        </w:rPr>
        <w:t>यहोवा राजा कुस्रू के मन को प्रेरित करता है, ताकि राजा कुस्रू एक घोषणा करे। यहोवा यह सब इसलिए करता है ताकि अतीत में भविष्यद्वक्ता यिर्मयाह के द्वारा कहा गया यहोवा का वचन पूरा हो जाए। यहोवा परमेश्वर का व्यक्तिगत नाम है। किसी व्यक्ति का मन उसके विचार, अनुभूतियाँ और भावनाएँ हैं। घोषणा वह आधिकारिक संदेश है जिसे कोई शासक अपने पूरे राज्य में प्रसारित करवाता है। लोग इस घोषणा को ऊँचे स्वर में पढ़कर सुनाते हैं, ताकि लोग शासक का संदेश सुन सकें। यहोवा का वचन वह संदेश है जो यहोवा ने अतीत में भविष्यद्वक्ता यिर्मयाह को बताया था।</w:t>
      </w:r>
    </w:p>
    <w:p>
      <w:pPr/>
      <w:r>
        <w:rPr>
          <w:lang w:val="hi_IN" w:bidi="hi_IN"/>
        </w:rPr>
      </w:r>
      <w:r>
        <w:rPr>
          <w:lang w:val="hi_IN" w:bidi="hi_IN"/>
        </w:rPr>
        <w:t xml:space="preserve">यहाँ रुकें और समूह के रूप में चर्चा करें कि आप </w:t>
      </w:r>
      <w:r>
        <w:rPr>
          <w:b/>
          <w:lang w:val="hi_IN" w:bidi="hi_IN"/>
        </w:rPr>
        <w:t>यहोवा</w:t>
      </w:r>
      <w:r>
        <w:rPr>
          <w:lang w:val="hi_IN" w:bidi="hi_IN"/>
        </w:rPr>
        <w:t xml:space="preserve"> और "</w:t>
      </w:r>
      <w:r>
        <w:rPr>
          <w:b/>
          <w:lang w:val="hi_IN" w:bidi="hi_IN"/>
        </w:rPr>
        <w:t>यहोवा के वचन</w:t>
      </w:r>
      <w:r>
        <w:rPr>
          <w:lang w:val="hi_IN" w:bidi="hi_IN"/>
        </w:rPr>
        <w:t>" का अनुवाद कैसे करेंगे। अधिक जानकारी के लिए, मुख्य शब्दावली में यहोवा और वचन देखें। यहोवा और "यहोवा के वचन" का अनुवाद उसी तरह करें जैसे आपके पास पुराने नियम के अन्य भागों में है। इस ऑडियो को यहाँ रोकें।</w:t>
      </w:r>
    </w:p>
    <w:p>
      <w:pPr/>
      <w:r>
        <w:rPr>
          <w:lang w:val="hi_IN" w:bidi="hi_IN"/>
        </w:rPr>
      </w:r>
      <w:r>
        <w:rPr>
          <w:lang w:val="hi_IN" w:bidi="hi_IN"/>
        </w:rPr>
        <w:t xml:space="preserve">साथ ही, यहाँ रुकें और समूह में इस प्रश्न पर चर्चा करें: आप इस विचार का अनुवाद कैसे करेंगे कि यहोवा राजा कुस्रू के </w:t>
      </w:r>
      <w:r>
        <w:rPr>
          <w:b/>
          <w:lang w:val="hi_IN" w:bidi="hi_IN"/>
        </w:rPr>
        <w:t>मन</w:t>
      </w:r>
      <w:r>
        <w:rPr>
          <w:lang w:val="hi_IN" w:bidi="hi_IN"/>
        </w:rPr>
        <w:t xml:space="preserve"> को उभारता है? आत्मा/मन के बारे में अधिक जानकारी के लिए, मुख्य शब्दावली को देखें। इस ऑडियो को यहाँ रोकें।</w:t>
      </w:r>
    </w:p>
    <w:p>
      <w:pPr/>
      <w:r>
        <w:rPr>
          <w:lang w:val="hi_IN" w:bidi="hi_IN"/>
        </w:rPr>
      </w:r>
      <w:r>
        <w:rPr>
          <w:lang w:val="hi_IN" w:bidi="hi_IN"/>
        </w:rPr>
        <w:t>साथ ही, यहाँ रुकें और समूह में इस प्रश्न पर चर्चा करें: आप इस कहानी में "</w:t>
      </w:r>
      <w:r>
        <w:rPr>
          <w:b/>
          <w:lang w:val="hi_IN" w:bidi="hi_IN"/>
        </w:rPr>
        <w:t>घोषणा</w:t>
      </w:r>
      <w:r>
        <w:rPr>
          <w:lang w:val="hi_IN" w:bidi="hi_IN"/>
        </w:rPr>
        <w:t>" का अनुवाद कैसे करेंगे? "घोषणा" का अनुवाद उसी तरह करें जैसे आपके पास पुराने नियम के अन्य भागों में है। इस ऑडियो को यहाँ रोकें।</w:t>
      </w:r>
    </w:p>
    <w:p>
      <w:pPr/>
      <w:r>
        <w:rPr>
          <w:lang w:val="hi_IN" w:bidi="hi_IN"/>
        </w:rPr>
      </w:r>
      <w:r>
        <w:rPr>
          <w:lang w:val="hi_IN" w:bidi="hi_IN"/>
        </w:rPr>
        <w:t xml:space="preserve">कुस्रू कहता है कि स्वर्ग के परमेश्वर यहोवा ने कुस्रू को पृथ्वी के सभी राज्य दिए। स्वर्ग वह स्थान है जहाँ परमेश्वर रहता है। </w:t>
      </w:r>
    </w:p>
    <w:p>
      <w:pPr/>
      <w:r>
        <w:rPr>
          <w:lang w:val="hi_IN" w:bidi="hi_IN"/>
        </w:rPr>
      </w:r>
      <w:r>
        <w:rPr>
          <w:lang w:val="hi_IN" w:bidi="hi_IN"/>
        </w:rPr>
        <w:t xml:space="preserve">यहाँ रुकें और समूह के रूप में इस प्रश्न पर चर्चा करें: आप इस भाग में </w:t>
      </w:r>
      <w:r>
        <w:rPr>
          <w:b/>
          <w:lang w:val="hi_IN" w:bidi="hi_IN"/>
        </w:rPr>
        <w:t>परमेश्वर</w:t>
      </w:r>
      <w:r>
        <w:rPr>
          <w:lang w:val="hi_IN" w:bidi="hi_IN"/>
        </w:rPr>
        <w:t xml:space="preserve"> और </w:t>
      </w:r>
      <w:r>
        <w:rPr>
          <w:b/>
          <w:lang w:val="hi_IN" w:bidi="hi_IN"/>
        </w:rPr>
        <w:t>स्वर्ग</w:t>
      </w:r>
      <w:r>
        <w:rPr>
          <w:lang w:val="hi_IN" w:bidi="hi_IN"/>
        </w:rPr>
        <w:t xml:space="preserve"> का अनुवाद कैसे करेंगे? परमेश्वर और स्वर्ग के बारे में अधिक जानकारी के लिए, मुख्य शब्दावली देखें। इस ऑडियो को यहाँ रोकें।</w:t>
      </w:r>
    </w:p>
    <w:p>
      <w:pPr/>
      <w:r>
        <w:rPr>
          <w:lang w:val="hi_IN" w:bidi="hi_IN"/>
        </w:rPr>
      </w:r>
      <w:r>
        <w:rPr>
          <w:lang w:val="hi_IN" w:bidi="hi_IN"/>
        </w:rPr>
        <w:t>कुस्रू यह भी कहता है कि यहोवा ने कुस्रू से कहा था कि वह यहूदा में यरूशलेम में यहोवा के लिए एक नया मन्दिर बनाए। मन्दिर वह स्थान है जहाँ लोग परमेश्वर की आराधना करते हैं, और अन्य लोगों के पास अपने देवताओं की आराधना करने के लिए अलग-अलग मन्दिर हैं। यहोवा के लिए इस मन्दिर का एक और नाम "परमेश्वर का घर" या "यहोवा का घर" है। यरूशलेम यहूदा देश की राजधानी थी, और राजा नबूकदनेस्सर द्वारा मन्दिर को नष्ट करने से पहले पहला मन्दिर भी यरूशलेम में था। राजा नबूकदनेस्सर द्वारा यहूदा के लोगों को बाबेल में बंधुआ बनाकर ले जाने से पहले, यहूदा दक्षिणी राज्य का नाम था।</w:t>
      </w:r>
    </w:p>
    <w:p>
      <w:pPr/>
      <w:r>
        <w:rPr>
          <w:lang w:val="hi_IN" w:bidi="hi_IN"/>
        </w:rPr>
      </w:r>
      <w:r>
        <w:rPr>
          <w:lang w:val="hi_IN" w:bidi="hi_IN"/>
        </w:rPr>
        <w:t xml:space="preserve">यहाँ रुकें और समूह के रूप में इस प्रश्न पर चर्चा करें: आप इस भाग में </w:t>
      </w:r>
      <w:r>
        <w:rPr>
          <w:b/>
          <w:lang w:val="hi_IN" w:bidi="hi_IN"/>
        </w:rPr>
        <w:t>मन्दिर</w:t>
      </w:r>
      <w:r>
        <w:rPr>
          <w:lang w:val="hi_IN" w:bidi="hi_IN"/>
        </w:rPr>
        <w:t xml:space="preserve">, </w:t>
      </w:r>
      <w:r>
        <w:rPr>
          <w:b/>
          <w:lang w:val="hi_IN" w:bidi="hi_IN"/>
        </w:rPr>
        <w:t>यरूशलेम</w:t>
      </w:r>
      <w:r>
        <w:rPr>
          <w:lang w:val="hi_IN" w:bidi="hi_IN"/>
        </w:rPr>
        <w:t xml:space="preserve"> और </w:t>
      </w:r>
      <w:r>
        <w:rPr>
          <w:b/>
          <w:lang w:val="hi_IN" w:bidi="hi_IN"/>
        </w:rPr>
        <w:t>यहूदा</w:t>
      </w:r>
      <w:r>
        <w:rPr>
          <w:lang w:val="hi_IN" w:bidi="hi_IN"/>
        </w:rPr>
        <w:t xml:space="preserve"> का अनुवाद कैसे करेंगे? मन्दिर या "परमेश्वर का घर," यरूशलेम, और यहूदा के बारे में अधिक जानकारी के लिए, मुख्य शब्दावली देखें। इस ऑडियो को यहाँ रोकें।</w:t>
      </w:r>
    </w:p>
    <w:p>
      <w:pPr/>
      <w:r>
        <w:rPr>
          <w:lang w:val="hi_IN" w:bidi="hi_IN"/>
        </w:rPr>
      </w:r>
      <w:r>
        <w:rPr>
          <w:lang w:val="hi_IN" w:bidi="hi_IN"/>
        </w:rPr>
        <w:t>कुस्रू कहता है कि उसके राज्य के लोगों को यहूदा के यरूशलेम जाकर इस्राएल के परमेश्वर यहोवा के मन्दिर का निर्माण करने की अनुमति है। इस कहानी में, इस्राएल का अर्थ इस्राएल के लोग, या याकूब के वंशज हैं।</w:t>
      </w:r>
    </w:p>
    <w:p>
      <w:pPr/>
      <w:r>
        <w:rPr>
          <w:lang w:val="hi_IN" w:bidi="hi_IN"/>
        </w:rPr>
      </w:r>
      <w:r>
        <w:rPr>
          <w:lang w:val="hi_IN" w:bidi="hi_IN"/>
        </w:rPr>
        <w:t xml:space="preserve">यहाँ रुकें और समूह के रूप में इस प्रश्न पर चर्चा करें: आप इस भाग में </w:t>
      </w:r>
      <w:r>
        <w:rPr>
          <w:b/>
          <w:lang w:val="hi_IN" w:bidi="hi_IN"/>
        </w:rPr>
        <w:t>इस्राएल</w:t>
      </w:r>
      <w:r>
        <w:rPr>
          <w:lang w:val="hi_IN" w:bidi="hi_IN"/>
        </w:rPr>
        <w:t xml:space="preserve"> का अनुवाद कैसे करेंगे? इस्राएल के बारे में अधिक जानकारी के लिए, मुख्य शब्दावली देखें। इस ऑडियो को यहाँ रोकें।</w:t>
      </w:r>
    </w:p>
    <w:p>
      <w:pPr/>
      <w:r>
        <w:rPr>
          <w:lang w:val="hi_IN" w:bidi="hi_IN"/>
        </w:rPr>
      </w:r>
      <w:r>
        <w:rPr>
          <w:lang w:val="hi_IN" w:bidi="hi_IN"/>
        </w:rPr>
        <w:t>कुस्रू कहता है कि यहूदियों के पड़ोसियों को लौटने वाले यहूदियों को उपहार देने चाहिए, जिनमें स्वेच्छाबालियाँ भी शामिल हैं। स्वेच्छाबलि वह उपहार है जिसे यहूदी मन्दिर में यहोवा को इसलिए अर्पित करते थे क्योंकि वे उसे देना चाहते थे, न कि इसलिए कि यहोवा ने इसकी आज्ञा दी थी।</w:t>
      </w:r>
    </w:p>
    <w:p>
      <w:pPr/>
      <w:r>
        <w:rPr>
          <w:lang w:val="hi_IN" w:bidi="hi_IN"/>
        </w:rPr>
      </w:r>
      <w:r>
        <w:rPr>
          <w:lang w:val="hi_IN" w:bidi="hi_IN"/>
        </w:rPr>
        <w:t xml:space="preserve">यहाँ रुकें और समूह के रूप में इस प्रश्न पर चर्चा करें: आप इस भाग में </w:t>
      </w:r>
      <w:r>
        <w:rPr>
          <w:b/>
          <w:lang w:val="hi_IN" w:bidi="hi_IN"/>
        </w:rPr>
        <w:t>स्वेच्छाबलियों</w:t>
      </w:r>
      <w:r>
        <w:rPr>
          <w:lang w:val="hi_IN" w:bidi="hi_IN"/>
        </w:rPr>
        <w:t xml:space="preserve"> का अनुवाद कैसे करेंगे? अधिक जानकारी के लिए, मुख्य शब्दावली में स्वेच्छाबलियों को देखें। इस ऑडियो को यहाँ रोकें।</w:t>
      </w:r>
    </w:p>
    <w:p>
      <w:pPr/>
      <w:r>
        <w:rPr>
          <w:lang w:val="hi_IN" w:bidi="hi_IN"/>
        </w:rPr>
      </w:r>
      <w:r>
        <w:rPr>
          <w:lang w:val="hi_IN" w:bidi="hi_IN"/>
        </w:rPr>
        <w:t>जब लोगों ने कुस्रू का संदेश सुना, तब यहोवा ने बहुत-से यहूदी बँधुओं के मनों को प्रेरित किया कि वे यरूशलेम लौटकर यहोवा के मन्दिर का पुनर्निर्माण करें। इन इस्राएलियों में यहूदा और बिन्यामीन के पितरों के घरानों के प्रमुख, याजक, लेवी, और सम्भवतः कुछ अन्य इस्राएली भी सम्मिलित थे। "पितरों के घरानों के प्रमुख" का अर्थ है यहूदा और बिन्यामीन के गोत्रों के घरानों के समूहों के अगुवे। एक घराने का अर्थ उन सभी लोगों से है जो एक ही घर में एक साथ रहते हैं। याजक इस्राएली गोत्र लेवी से हारून के वंशज थे, और वे यरूशलेम में यहोवा के मन्दिर में सेवा करते थे। लेवी भी लेवी गोत्र के हैं, परन्तु वे हारून के वंशज नहीं हैं। लेवियों ने यरूशलेम में यहोवा के मन्दिर में सहायता की।</w:t>
      </w:r>
    </w:p>
    <w:p>
      <w:pPr/>
      <w:r>
        <w:rPr>
          <w:lang w:val="hi_IN" w:bidi="hi_IN"/>
        </w:rPr>
      </w:r>
      <w:r>
        <w:rPr>
          <w:lang w:val="hi_IN" w:bidi="hi_IN"/>
        </w:rPr>
        <w:t>यहाँ रुकें और समूह के रूप में इस प्रश्न पर चर्चा करें: आप इस कहानी में "</w:t>
      </w:r>
      <w:r>
        <w:rPr>
          <w:b/>
          <w:lang w:val="hi_IN" w:bidi="hi_IN"/>
        </w:rPr>
        <w:t>पितरों के घरानों के प्रमुख</w:t>
      </w:r>
      <w:r>
        <w:rPr>
          <w:lang w:val="hi_IN" w:bidi="hi_IN"/>
        </w:rPr>
        <w:t xml:space="preserve">," </w:t>
      </w:r>
      <w:r>
        <w:rPr>
          <w:b/>
          <w:lang w:val="hi_IN" w:bidi="hi_IN"/>
        </w:rPr>
        <w:t>याजकों</w:t>
      </w:r>
      <w:r>
        <w:rPr>
          <w:lang w:val="hi_IN" w:bidi="hi_IN"/>
        </w:rPr>
        <w:t xml:space="preserve"> और </w:t>
      </w:r>
      <w:r>
        <w:rPr>
          <w:b/>
          <w:lang w:val="hi_IN" w:bidi="hi_IN"/>
        </w:rPr>
        <w:t>लेवियों</w:t>
      </w:r>
      <w:r>
        <w:rPr>
          <w:lang w:val="hi_IN" w:bidi="hi_IN"/>
        </w:rPr>
        <w:t xml:space="preserve"> का अनुवाद कैसे करेंगे? पितरों के घरानों के प्रमुखों के बारे में अधिक जानकारी के लिए, मुख्य शब्दावली में </w:t>
      </w:r>
      <w:r>
        <w:rPr>
          <w:b/>
          <w:lang w:val="hi_IN" w:bidi="hi_IN"/>
        </w:rPr>
        <w:t>घराना</w:t>
      </w:r>
      <w:r>
        <w:rPr>
          <w:lang w:val="hi_IN" w:bidi="hi_IN"/>
        </w:rPr>
        <w:t xml:space="preserve"> देखें। याजकों और लेवियों के बारे में अधिक जानकारी के लिए, मुख्य शब्दावली देखें। "पितरों के घरानों के प्रमुखों," याजकों और लेवियों का अनुवाद उसी तरह करें जैसे आपने बाइबल की पिछली पुस्तकों में किया है। इस ऑडियो को यहाँ रोकें।</w:t>
      </w:r>
    </w:p>
    <w:p>
      <w:pPr/>
      <w:r>
        <w:rPr>
          <w:lang w:val="hi_IN" w:bidi="hi_IN"/>
        </w:rPr>
      </w:r>
      <w:r>
        <w:rPr>
          <w:lang w:val="hi_IN" w:bidi="hi_IN"/>
        </w:rPr>
        <w:t>अतीत में, राजा नबूकदनेस्सर ने यहोवा के मन्दिर के पात्रों को लिया और इन पात्रों को राजा नबूकदनेस्सर के झूठे देवताओं के भवन में रखा। नबूकदनेस्सर कई देवताओं की आराधना करता था, जिनमें बाबेल के देवताओं का राजा मर्दूक भी शामिल था। बाबेल में बहुत-से मन्दिर थे, जिनमें बाबुल के लोग अपने देवताओं की मूर्तियाँ या प्रतिमाएँ रखते थे।</w:t>
      </w:r>
    </w:p>
    <w:p>
      <w:pPr/>
      <w:r>
        <w:rPr>
          <w:lang w:val="hi_IN" w:bidi="hi_IN"/>
        </w:rPr>
      </w:r>
      <w:r>
        <w:rPr>
          <w:lang w:val="hi_IN" w:bidi="hi_IN"/>
        </w:rPr>
        <w:t xml:space="preserve">यहाँ रुकें और समूह के रूप में इस प्रश्न पर चर्चा करें: आप इस भाग में </w:t>
      </w:r>
      <w:r>
        <w:rPr>
          <w:b/>
          <w:lang w:val="hi_IN" w:bidi="hi_IN"/>
        </w:rPr>
        <w:t>देवताओं</w:t>
      </w:r>
      <w:r>
        <w:rPr>
          <w:lang w:val="hi_IN" w:bidi="hi_IN"/>
        </w:rPr>
        <w:t xml:space="preserve"> का अनुवाद कैसे करेंगे? देवताओं के बारे में अधिक जानकारी के लिए, मुख्य शब्दावली देखें। इस ऑडियो को यहाँ रोकें।</w:t>
      </w:r>
    </w:p>
    <w:p>
      <w:pPr/>
      <w:r>
        <w:rPr>
          <w:lang w:val="hi_IN" w:bidi="hi_IN"/>
        </w:rPr>
      </w:r>
      <w:r>
        <w:rPr>
          <w:lang w:val="hi_IN" w:bidi="hi_IN"/>
        </w:rPr>
        <w:t>जब सभी बँधुए यरूशलेम वापस जाते हैं, तब शेशबस्सर सोने और चाँदी के सभी पात्रों को अपने साथ ले आता है। बँधुआई का अर्थ है कि किसी व्यक्ति को अपने देश के बाहर रहना होगा, और वह व्यक्ति अपने घर वापस नहीं लौट पाएगा। बाबेल के लोगों ने यहूदा के लोगों को यहूदा छोड़ने और बँधुओं के रूप में बाबेल जाने के लिए विवश किया था, परन्तु अब वे बँधुए अपने घर लौट रहे हैं।</w:t>
      </w:r>
    </w:p>
    <w:p>
      <w:pPr/>
      <w:r>
        <w:rPr>
          <w:lang w:val="hi_IN" w:bidi="hi_IN"/>
        </w:rPr>
      </w:r>
      <w:r>
        <w:rPr>
          <w:lang w:val="hi_IN" w:bidi="hi_IN"/>
        </w:rPr>
        <w:t xml:space="preserve">यहाँ रुकें और समूह के रूप में इस प्रश्न पर चर्चा करें: आप इस भाग में </w:t>
      </w:r>
      <w:r>
        <w:rPr>
          <w:b/>
          <w:lang w:val="hi_IN" w:bidi="hi_IN"/>
        </w:rPr>
        <w:t>बँधुआई</w:t>
      </w:r>
      <w:r>
        <w:rPr>
          <w:lang w:val="hi_IN" w:bidi="hi_IN"/>
        </w:rPr>
        <w:t xml:space="preserve"> का अनुवाद कैसे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एज्रा 2:1–20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एज्रा 2:1–20 को सुनें और अपने मन में रखें।</w:t>
      </w:r>
    </w:p>
    <w:p>
      <w:pPr/>
      <w:r>
        <w:rPr>
          <w:lang w:val="hi_IN" w:bidi="hi_IN"/>
        </w:rPr>
      </w:r>
      <w:r>
        <w:rPr>
          <w:lang w:val="hi_IN" w:bidi="hi_IN"/>
        </w:rPr>
        <w:t>यदि सम्भव हो, तो एज्रा 2:1–20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एज्रा 2:1–20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यहोवा ने राजा कुस्रू के मन को उभारा ताकि वह यह कह सके कि यहूदी बँधुए लोग यहूदा में यरूशलेम लौट सकते हैं ताकि वे यहोवा के मन्दिर का पुनर्निर्माण कर सकें। यहोवा ने कई यहूदी अगुवों, याजकों और अन्य यहूदियों के मन को भी उभारा था, ताकि वे यहोवा के मन्दिर का पुनर्निर्माण करने के लिए यरूशलेम लौटने की तैयारी करें। कुस्रू ने मन्दिर के पात्रों को इस्राएलियों को लौटा दिया, और जब लोग यरूशलेम लौटे, तो शेशबस्सर मन्दिर के इन पात्रों को अपने साथ ले आया था। अब, कहानीकार उन लोगों की सूची प्रस्तुत करता है जो बाबेल से लौटकर यहूदा के यरूशलेम आए। यह उन बँधुओं की छह भागों की सूची का पहला भाग है जो यहूदा देश में यरूशलेम लौटते हैं।</w:t>
      </w:r>
    </w:p>
    <w:p>
      <w:pPr/>
      <w:r>
        <w:rPr>
          <w:lang w:val="hi_IN" w:bidi="hi_IN"/>
        </w:rPr>
      </w:r>
      <w:r>
        <w:rPr>
          <w:lang w:val="hi_IN" w:bidi="hi_IN"/>
        </w:rPr>
        <w:t>यह स्पष्ट नहीं है कि पिछली कहानी और इस वर्तमान कहानी के बीच कितना समय बीत गया है। यह भी स्पष्ट नहीं है कि इस सूची में केवल वे लोग शामिल हैं जो यहूदा में यरूशलेम लौटने वाले पहले समूह में थे, या इस सूची में वे लोग भी शामिल हैं जो बाद में लौटते हैं। आपको याद होगा कि बाद में, लोगों ने यहूदा प्रांत के इन इस्राएलियों को “यहूदी” कहा। एज्रा का कहानीकार कभी-कभी इन लोगों को इस्राएली कहता है, और कभी-कभी उन्हें यहूदी कहता है। याद रखें कि बहुत से यहूदी भी बाबेल में रहने का निर्णय लेते हैं, और ये लोग यहूदा देश नहीं लौटते हैं।</w:t>
      </w:r>
    </w:p>
    <w:p>
      <w:pPr/>
      <w:r>
        <w:rPr>
          <w:lang w:val="hi_IN" w:bidi="hi_IN"/>
        </w:rPr>
      </w:r>
      <w:r>
        <w:rPr>
          <w:lang w:val="hi_IN" w:bidi="hi_IN"/>
        </w:rPr>
        <w:t>जब यह भाग शुरू होता है, तो कहानीकार कहता है कि ये "प्रान्त के लोग" हैं जो बाबेल की बँधुआई से लौटते हैं। "प्रान्त के लोगों" का अर्थ शायद वे लोग हैं जो पहले यहूदा के प्रान्त या देश में रहते थे। याद रखें कि अतीत में, राजा नबूकदनेस्सर लोगों को जबरदस्ती यहूदा से बाबेल में बँधुआई में ले गया था, और अब फारस के राजा कुस्रू ने कहा है कि बाबेल के यहूदी यहूदा में अपने घर लौट सकते हैं। यह संभव है कि बाबेल के कुछ यहूदी उस समय से जीवित रहे हों जब राजा नबूकदनेस्सर इस्राएलियों को बँधुआई में ले गया था। लेकिन इस सूची में शामिल कई लोग बाबेल देश में बँधुआई में पैदा हुए थे। याद रखें कि बँधुए लोग कम से कम 50 वर्षों से बाबेल देश में रह रहे हैं। जब पहली बार बँधुए बाबेल देश में आए, तो वे सभी कैदी थे। लेकिन अब बँधुओं की नई पीढ़ी अब कैदी नहीं है।</w:t>
      </w:r>
    </w:p>
    <w:p>
      <w:pPr/>
      <w:r>
        <w:rPr>
          <w:lang w:val="hi_IN" w:bidi="hi_IN"/>
        </w:rPr>
      </w:r>
      <w:r>
        <w:rPr>
          <w:lang w:val="hi_IN" w:bidi="hi_IN"/>
        </w:rPr>
        <w:t>यहाँ रुकें और एक नक्शा देखें जिसमें बाबेल देश, बाबेल शहर, यहूदा देश और यरूशलेम शहर शामिल हैं। इस ऑडियो को यहाँ रोकें।</w:t>
      </w:r>
    </w:p>
    <w:p>
      <w:pPr/>
      <w:r>
        <w:rPr>
          <w:lang w:val="hi_IN" w:bidi="hi_IN"/>
        </w:rPr>
      </w:r>
      <w:r>
        <w:rPr>
          <w:lang w:val="hi_IN" w:bidi="hi_IN"/>
        </w:rPr>
        <w:t>सभी लोग यहूदा देश के अपने पूर्वजों के नगरों या गाँवों में लौट आए। हम जानते हैं कि इस सूची के सभी नगर और गाँव यहूदा देश के यरूशलेम नगर के बहुत पास हैं। याद रखें कि यहूदा की यात्रा करने वाले कई इस्राएली पहले कभी यहूदा नहीं आए हैं। इन लोगों के पूर्वजों ने उन्हें यहूदा देश में स्थित अपने नगरों और गाँवों के बारे में बताया था। साथ ही, यह भी याद रखें कि यहूदा देश के नगर और गाँव संभवतः अधिकतर खंडहर हो चुके थे, क्योंकि राजा नबूकदनेस्सर के सैनिकों ने युद्ध के दौरान उन नगरों और गाँवों को नष्ट कर दिया था।</w:t>
      </w:r>
    </w:p>
    <w:p>
      <w:pPr/>
      <w:r>
        <w:rPr>
          <w:lang w:val="hi_IN" w:bidi="hi_IN"/>
        </w:rPr>
      </w:r>
      <w:r>
        <w:rPr>
          <w:lang w:val="hi_IN" w:bidi="hi_IN"/>
        </w:rPr>
        <w:t>यहाँ रुकें और समूह के रूप में इस प्रश्न पर चर्चा करें: उस समय के बारे में बताएँ जब किसी ने आपके पूर्वजों, या आपके किसी परिचित के पूर्वजों, को उनके घर से बलपूर्वक निकाल दिया था। आपके पूर्वज कहाँ रहते थे? क्या आपके पूर्वज घर लौटे? आपके पूर्वजों को कैसे पता था कि कहाँ लौटना है? जब आपके पूर्वज आखिरकार अपने घर लौटे, तो उन्होंने क्या किया? इस ऑडियो को यहाँ रोकें।</w:t>
      </w:r>
    </w:p>
    <w:p>
      <w:pPr/>
      <w:r>
        <w:rPr>
          <w:lang w:val="hi_IN" w:bidi="hi_IN"/>
        </w:rPr>
      </w:r>
      <w:r>
        <w:rPr>
          <w:lang w:val="hi_IN" w:bidi="hi_IN"/>
        </w:rPr>
        <w:t>11 अगुवे इस्राएल के लोगों के साथ लौटते हैं, और कुछ लोगों को लगता है कि हमें पिछली कहानी में शेशबस्सर को भी शामिल करना चाहिए। इसका अर्थ यह होगा कि 12 अगुवे हैं, जो इस्राएल के 12 गोत्रों के समान है। नहेम्याह 7 में एक समानांतर विवरण मिलता है, जिसमें कहा गया है कि इस्राएल के लोगों के साथ बारह अगुवे लौटे थे, परन्तु उन अगुवों के नामों में कुछ अंतर है। नहेम्याह 7 में यहूदा देश लौटने वाले सभी लोगों की सूची भी शामिल है।</w:t>
      </w:r>
    </w:p>
    <w:p>
      <w:pPr/>
      <w:r>
        <w:rPr>
          <w:lang w:val="hi_IN" w:bidi="hi_IN"/>
        </w:rPr>
      </w:r>
      <w:r>
        <w:rPr>
          <w:lang w:val="hi_IN" w:bidi="hi_IN"/>
        </w:rPr>
        <w:t>यदि आपने नहेमायाह 7:4–73 का अपनी भाषा में पहले से अनुवाद किया है, तो यहाँ रुककर उसकी रिकॉर्डिंग सुनिए। इस ऑडियो को यहाँ रोकें।</w:t>
      </w:r>
    </w:p>
    <w:p>
      <w:pPr/>
      <w:r>
        <w:rPr>
          <w:lang w:val="hi_IN" w:bidi="hi_IN"/>
        </w:rPr>
      </w:r>
      <w:r>
        <w:rPr>
          <w:lang w:val="hi_IN" w:bidi="hi_IN"/>
        </w:rPr>
        <w:t>इस सूची में जिन अगुवों का उल्लेख है, उनमें दाऊद राजा के वंशज जरुब्बाबेल और बँधुआई से पहले के अंतिम महायाजक के वंशज येशुअ भी सम्मिलित हैं। अन्य अगुवे नहेम्याह, सरायाह, रेलायाह, मोर्दकै, बिलशान, मिस्पार, बिगवै, रहूम और बानाह हैं। यह ध्यान देने योग्य है कि इन अगुवों में से कई के नाम फारसी या बाबुली हैं, इससे पता चलता है कि बँधुआई में रहने वाले कम-से-कम कुछ इस्राएलियों ने अपने बच्चों को फारसी या बाबुली नाम दिए थे।</w:t>
      </w:r>
    </w:p>
    <w:p>
      <w:pPr/>
      <w:r>
        <w:rPr>
          <w:lang w:val="hi_IN" w:bidi="hi_IN"/>
        </w:rPr>
      </w:r>
      <w:r>
        <w:rPr>
          <w:lang w:val="hi_IN" w:bidi="hi_IN"/>
        </w:rPr>
        <w:t>यहाँ रुकें और समूह के रूप में इस प्रश्न पर चर्चा करें: आपकी संस्कृति में, आप अपने बच्चों का नाम कैसे तय करते हैं? किसी ऐसे व्यक्ति के बारे में बात करें जिसे आप जानते हैं और जिसका नाम आपकी संस्कृति में असामान्य है। यह असामान्य नाम कहाँ से आया? इस ऑडियो को यहाँ रोकें।</w:t>
      </w:r>
    </w:p>
    <w:p>
      <w:pPr/>
      <w:r>
        <w:rPr>
          <w:lang w:val="hi_IN" w:bidi="hi_IN"/>
        </w:rPr>
      </w:r>
      <w:r>
        <w:rPr>
          <w:lang w:val="hi_IN" w:bidi="hi_IN"/>
        </w:rPr>
        <w:t>इस सूची के शेष भाग में, तथा इसके बाद आने वाली पाँच सूचियों में, इस्राएल के लोगों के प्रत्येक परिवार से यहूदा देश लौटने वाले पुरुषों की संख्या का उल्लेख किया गया है। इस सूची में स्त्रियाँ और बच्चे शामिल नहीं हैं, और इसमें शायद केवल 12 साल से अधिक उम्र के पुरुष ही शामिल हैं। इस भाग के लिए, कहानीकार उन 18 परिवारों के नामों और प्रत्येक परिवार के उन लोगों की संख्या को सूचीबद्ध करता है जो बाबेल से यहूदा देश लौटते हैं। यह ध्यान देने योग्य है कि इस वर्तमान अंश में जिन लोगों का उल्लेख है, वे धार्मिक अगुवे नहीं, बल्कि साधारण इस्राएली हैं। यह भी सम्भव है कि इनमें से बहुत-से लोग धनी या उच्च वर्ग के थे, क्योंकि सूची के आगे के भाग में हमें पता चलता है कि उनमें से अनेक लोगों के पास सेवक या दास थे।</w:t>
      </w:r>
    </w:p>
    <w:p>
      <w:pPr/>
      <w:r>
        <w:rPr>
          <w:lang w:val="hi_IN" w:bidi="hi_IN"/>
        </w:rPr>
      </w:r>
      <w:r>
        <w:rPr>
          <w:lang w:val="hi_IN" w:bidi="hi_IN"/>
        </w:rPr>
        <w:t>पहले परिवार के लिए, कहानीकार कहता है कि परोश के 1,272 “पुत्र” या वंशज यहूदा देश लौटते हैं। परोश इन पुरुषों के सामान्य पूर्वज का नाम है, न कि उनके परिवार या कुल के प्रधान का नाम। यह संभव है कि जब राजा नबूकदनेस्सर यहूदा के लोगों को बाबेल में बँधुआई में ले गया था, तब परोश एक परिवार का मुखिया था, और अब परोश के सभी वंशजों का यह एक ही पूर्वज है।</w:t>
      </w:r>
    </w:p>
    <w:p>
      <w:pPr/>
      <w:r>
        <w:rPr>
          <w:lang w:val="hi_IN" w:bidi="hi_IN"/>
        </w:rPr>
      </w:r>
      <w:r>
        <w:rPr>
          <w:lang w:val="hi_IN" w:bidi="hi_IN"/>
        </w:rPr>
        <w:t>यहाँ रुकें और समूह के रूप में चर्चा करें: अपने पूर्वजों की सूची दें। इस बात पर ध्यान दें कि आप अपने पूर्वजों के परिवारों की पहचान कैसे करते हैं। इस ऑडियो को यहाँ रोकें।</w:t>
      </w:r>
    </w:p>
    <w:p>
      <w:pPr/>
      <w:r>
        <w:rPr>
          <w:lang w:val="hi_IN" w:bidi="hi_IN"/>
        </w:rPr>
      </w:r>
      <w:r>
        <w:rPr>
          <w:lang w:val="hi_IN" w:bidi="hi_IN"/>
        </w:rPr>
        <w:t>प्रत्येक परिवार के लिए, कहानीकार सामान्य पूर्वज का नाम और उन पुरुषों की संख्या बताता है जो यहूदा देश लौटते हैं। इस भाग में, कुल 15,604 इस्राएली पुरुष यहूदा देश लौटते हैं, और साथ ही इनमें से प्रत्येक पुरुष के परिवार की स्त्रियाँ और बच्चे भी हैं।</w:t>
      </w:r>
    </w:p>
    <w:p>
      <w:pPr/>
      <w:r>
        <w:rPr>
          <w:lang w:val="hi_IN" w:bidi="hi_IN"/>
        </w:rPr>
      </w:r>
      <w:r>
        <w:rPr>
          <w:lang w:val="hi_IN" w:bidi="hi_IN"/>
        </w:rPr>
        <w:t>कई लोगों के पास अलग-अलग विचार हैं कि लौटने वाले बँधुओं की यह सूची इतनी महत्वपूर्ण क्यों है। कुछ लोगों का मानना है कि यह सूची यह दिखाने के लिए है कि बँधुआई के बाद भूमि का स्वामी कौन है, या यह जानने के लिए कि कितने लोग कर देने के उत्तरदायी हैं। अन्य लोगों का विचार है कि यह सूची यह दर्शाती है कि यहूदा के सच्चे यहूदी कौन हैं अर्थात् वे लोग जो यहोवा की आज्ञाओं का पालन करते हैं और जिन्होंने इस्राएल के बाहर के लोगों से विवाह नहीं किया है। या शायद लोगों ने बाद की पीढ़ियों में इस सूची का उपयोग यह दिखाने के लिए किया कि उनके पूर्वज यहोवा के प्रति विश्वासयोग्य थे।</w:t>
      </w:r>
    </w:p>
    <w:p>
      <w:pPr/>
      <w:r>
        <w:rPr>
          <w:lang w:val="hi_IN" w:bidi="hi_IN"/>
        </w:rPr>
      </w:r>
      <w:r>
        <w:rPr>
          <w:lang w:val="hi_IN" w:bidi="hi_IN"/>
        </w:rPr>
        <w:t>यहाँ रुकें और समूह के रूप में इस प्रश्न पर चर्चा करें: आपके द्वारा पहले सूचीबद्ध किए गए पूर्वजों के बारे में बात करें। आपके पूर्वजों की सूची आपके लिए क्यों महत्वपूर्ण है? इस ऑडियो को यहाँ रोकें।</w:t>
      </w:r>
    </w:p>
    <w:p>
      <w:pPr/>
      <w:r>
        <w:rPr>
          <w:lang w:val="hi_IN" w:bidi="hi_IN"/>
        </w:rPr>
      </w:r>
      <w:r>
        <w:rPr>
          <w:lang w:val="hi_IN" w:bidi="hi_IN"/>
        </w:rPr>
        <w:t>यह सूची इसलिए भी महत्वपूर्ण है क्योंकि यह दिखाती है कि सच्चे इस्राएली वही लोग हैं जो बँधुआई के समय से पहले के थे। इस्राएलियों का शुद्ध होना आवश्यक है, ताकि वे यहोवा के मन्दिर में उसकी उचित रीति से आराधना कर सकें और यह सूची दर्शाती है कि जो लोग यहूदा लौटे, उनके पूर्वज यहूदा से थे। यहोवा किसी नए लोगों के साथ शुरुआत नहीं कर रहा है, बल्कि यहोवा उन्हीं लोगों, अर्थात् इस्राएल के लोगों के साथ कहानी को जारी रख रहा है।</w:t>
      </w:r>
      <w:r>
        <w:rPr>
          <w:lang w:val="hi_IN" w:bidi="hi_IN"/>
        </w:rPr>
      </w:r>
    </w:p>
    <w:p>
      <w:pPr>
        <w:pStyle w:val="Heading3"/>
      </w:pPr>
      <w:r>
        <w:rPr>
          <w:lang w:val="hi_IN" w:bidi="hi_IN"/>
        </w:rPr>
        <w:t>घटनाओं को समझाना</w:t>
      </w:r>
    </w:p>
    <w:p>
      <w:pPr/>
      <w:r>
        <w:rPr>
          <w:lang w:val="hi_IN" w:bidi="hi_IN"/>
        </w:rPr>
      </w:r>
      <w:r>
        <w:rPr>
          <w:lang w:val="hi_IN" w:bidi="hi_IN"/>
        </w:rPr>
        <w:t>एज्रा 2:1–20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कई बँधुए बाबेल से यहूदा में यरूशलेम लौटते हैं। इन इस्राएलियों के 11 अगुवे हैं।</w:t>
      </w:r>
    </w:p>
    <w:p>
      <w:pPr/>
      <w:r>
        <w:rPr>
          <w:lang w:val="hi_IN" w:bidi="hi_IN"/>
        </w:rPr>
      </w:r>
      <w:r>
        <w:rPr>
          <w:b/>
          <w:lang w:val="hi_IN" w:bidi="hi_IN"/>
        </w:rPr>
        <w:t>दूसरे दृश्य में:</w:t>
      </w:r>
      <w:r>
        <w:rPr>
          <w:lang w:val="hi_IN" w:bidi="hi_IN"/>
        </w:rPr>
        <w:t xml:space="preserve"> कहानीकार उन 18 परिवारों के नामों और प्रत्येक परिवार के लोगों की संख्या सूचीबद्ध करता है जो यहूदा में यरूशलेम लौटते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वे इस्राएली जो यहूदा देश लौटते हैं</w:t>
      </w:r>
    </w:p>
    <w:p>
      <w:pPr>
        <w:pStyle w:val="ListBullet"/>
        <w:spacing w:line="240" w:lineRule="auto"/>
        <w:ind w:left="720"/>
      </w:pPr>
      <w:r>
        <w:rPr>
          <w:lang w:val="hi_IN" w:bidi="hi_IN"/>
        </w:rPr>
      </w:r>
      <w:r>
        <w:rPr>
          <w:lang w:val="hi_IN" w:bidi="hi_IN"/>
        </w:rPr>
        <w:t>राजा नबूकदनेस्सर</w:t>
      </w:r>
    </w:p>
    <w:p>
      <w:pPr>
        <w:pStyle w:val="ListBullet"/>
        <w:spacing w:line="240" w:lineRule="auto"/>
        <w:ind w:left="720"/>
      </w:pPr>
      <w:r>
        <w:rPr>
          <w:lang w:val="hi_IN" w:bidi="hi_IN"/>
        </w:rPr>
      </w:r>
      <w:r>
        <w:rPr>
          <w:lang w:val="hi_IN" w:bidi="hi_IN"/>
        </w:rPr>
        <w:t>11 इस्राएली अगुवे, जिनमें जरुब्बाबेल और येशुअ भी शामिल हैं</w:t>
      </w:r>
    </w:p>
    <w:p>
      <w:pPr>
        <w:pStyle w:val="ListBullet"/>
        <w:spacing w:line="240" w:lineRule="auto"/>
        <w:ind w:left="720"/>
      </w:pPr>
      <w:r>
        <w:rPr>
          <w:lang w:val="hi_IN" w:bidi="hi_IN"/>
        </w:rPr>
      </w:r>
      <w:r>
        <w:rPr>
          <w:lang w:val="hi_IN" w:bidi="hi_IN"/>
        </w:rPr>
        <w:t>18 इस्राएली परिवार</w:t>
      </w:r>
    </w:p>
    <w:p>
      <w:pPr>
        <w:pStyle w:val="ListBullet"/>
        <w:spacing w:line="240" w:lineRule="auto"/>
        <w:ind w:left="720"/>
      </w:pPr>
      <w:r>
        <w:rPr>
          <w:lang w:val="hi_IN" w:bidi="hi_IN"/>
        </w:rPr>
      </w:r>
      <w:r>
        <w:rPr>
          <w:lang w:val="hi_IN" w:bidi="hi_IN"/>
        </w:rPr>
        <w:t>और 18 इस्राएली परिवारों में से प्रत्येक इस्राएली लोग</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याद रखें कि पिछली कहानी में, राजा कुस्रू ने यहूदी बँधुओं को यहोवा के मन्दिर का निर्माण करने के लिए यहूदा में यरूशलेम लौटने की अनुमति दी। कई बँधुओं ने बाबेल से यहूदा में यरूशलेम तक की यात्रा करने की तैयारी की। पिछली कहानी के अंत में, राजा कुस्रू ने मन्दिर के पात्र भी बँधुओं को यहूदा में यरूशलेम लाने के लिए लौटा दिए। याद रखें कि बँधुए यहोवा के मन्दिर का पुनर्निर्माण करने के लिए यहूदा देश लौटे।</w:t>
      </w:r>
    </w:p>
    <w:p>
      <w:pPr/>
      <w:r>
        <w:rPr>
          <w:lang w:val="hi_IN" w:bidi="hi_IN"/>
        </w:rPr>
      </w:r>
      <w:r>
        <w:rPr>
          <w:lang w:val="hi_IN" w:bidi="hi_IN"/>
        </w:rPr>
        <w:t>अब, कहानीकार कहानी के घटनाक्रम को रोककर उन लोगों की सूची देता है जो बाबेल से यहूदा में यरूशलेम लौटते हैं। इन बँधुओं ने यहोवा की बात मानकर और यहूदा देश लौटकर यहोवा पर महान विश्वास प्रकट किया, यद्यपि यहोवा ने यह प्रतिज्ञा नहीं की थी कि वह यहूदा के राज्य को फिर से स्थापित करेगा। यह सूची एज्रा की पुस्तक में एक नए भाग की शुरुआत करती है। यह उन बँधुओं की छह भागों की सूची का पहला भाग है जो बाबेल से यहूदा में यरूशलेम लौटते हैं। कहानीकार सूची के छह भागों में से प्रत्येक में लोगों के अलग-अलग समूहों को सूचीबद्ध करता है।</w:t>
      </w:r>
    </w:p>
    <w:p>
      <w:pPr/>
      <w:r>
        <w:rPr>
          <w:lang w:val="hi_IN" w:bidi="hi_IN"/>
        </w:rPr>
      </w:r>
      <w:r>
        <w:rPr>
          <w:lang w:val="hi_IN" w:bidi="hi_IN"/>
        </w:rPr>
        <w:t>यहाँ रुकें और समूह के रूप में इस प्रश्न पर चर्चा करें: एक ऐसी कहानी सुनाएँ जिसमें कहानी के कुछ पात्रों के पूर्वजों की सूची शामिल हो। इस बात पर ध्यान दें कि आप इस कहानी में पूर्वजों की सूची कैसे शुरू करते हैं। आप एज्रा की पुस्तक के इस नए भाग को कैसे शुरू करेंगे? इस ऑडियो को यहाँ रोकें।</w:t>
      </w:r>
    </w:p>
    <w:p>
      <w:pPr/>
      <w:r>
        <w:rPr>
          <w:lang w:val="hi_IN" w:bidi="hi_IN"/>
        </w:rPr>
      </w:r>
      <w:r>
        <w:rPr>
          <w:lang w:val="hi_IN" w:bidi="hi_IN"/>
        </w:rPr>
        <w:t>पहले दृश्य में, "प्रान्त के लोग" बाबेल से यहूदा देश लौटते हैं। ये इस्राएली ज्यादातर यहूदा और बिन्यामीन के इस्राएली गोत्रों से हैं, और वे पहले यहूदा प्रान्त में रहते थे। प्रान्त देश का एक भाग या राज्य का एक भाग होता है। मूल भाषा में, कहानीकार "प्रान्त के पुत्र" कहता है, जिसका अर्थ है वे लोग जो एक विशेष देश के हैं। याद रखें कि "प्रान्त के लोगों" का अर्थ शायद यहूदा देश के लोग हैं, जो इस्राएली हैं, या अधिक विशेष रूप से "यहूदी" लोग हैं। हालाँकि, कुछ लोगों का मानना है कि इसका अर्थ बाबेल प्रान्त के लोग या फारसी साम्राज्य के प्रान्त के लोग हो सकते हैं। याद रखें कि उस समय यहूदा देश एक स्वतंत्र राष्ट्र नहीं था, इसलिए “प्रान्त के लोग” से आशय उन लोगों से हो सकता है जो पहले यहूदा में रहते थे, परन्तु अब फारसी साम्राज्य के एक प्रान्त का हिस्सा थे।</w:t>
      </w:r>
    </w:p>
    <w:p>
      <w:pPr/>
      <w:r>
        <w:rPr>
          <w:lang w:val="hi_IN" w:bidi="hi_IN"/>
        </w:rPr>
      </w:r>
      <w:r>
        <w:rPr>
          <w:lang w:val="hi_IN" w:bidi="hi_IN"/>
        </w:rPr>
        <w:t>यहाँ रुकें और समूह के रूप में इस प्रश्न पर चर्चा करें: आप इस भाग में "प्रान्त के लोगों" का अनुवाद कैसे करेंगे? इस ऑडियो को यहाँ रोकें।</w:t>
      </w:r>
    </w:p>
    <w:p>
      <w:pPr/>
      <w:r>
        <w:rPr>
          <w:lang w:val="hi_IN" w:bidi="hi_IN"/>
        </w:rPr>
      </w:r>
      <w:r>
        <w:rPr>
          <w:lang w:val="hi_IN" w:bidi="hi_IN"/>
        </w:rPr>
        <w:t>मूल भाषा में, कहानीकार कहता है कि बँधुए यहूदा में यरूशलेम की ओर ऊपर जाते हैं। यहूदी हमेशा कहते थे कि कोई व्यक्ति यरूशलेम "ऊपर" की ओर जाता है, क्योंकि यरूशलेम नगर एक पहाड़ी पर स्थित था और एक महत्वपूर्ण पवित्र स्थान था।</w:t>
      </w:r>
    </w:p>
    <w:p>
      <w:pPr/>
      <w:r>
        <w:rPr>
          <w:lang w:val="hi_IN" w:bidi="hi_IN"/>
        </w:rPr>
      </w:r>
      <w:r>
        <w:rPr>
          <w:lang w:val="hi_IN" w:bidi="hi_IN"/>
        </w:rPr>
        <w:t>यहाँ रुकें और यदि आवश्यक हो, तो समूह के रूप में फिर से एक नक्शा देखें जिसमें बाबेल देश, बाबेल नगर, यहूदा देश और यरूशलेम नगर शामिल हैं। इस ऑडियो को यहाँ रोकें।</w:t>
      </w:r>
    </w:p>
    <w:p>
      <w:pPr/>
      <w:r>
        <w:rPr>
          <w:lang w:val="hi_IN" w:bidi="hi_IN"/>
        </w:rPr>
      </w:r>
      <w:r>
        <w:rPr>
          <w:lang w:val="hi_IN" w:bidi="hi_IN"/>
        </w:rPr>
        <w:t>साथ ही, यहाँ रुकें और समूह के रूप में इस प्रश्न पर चर्चा करें: इस भाग के इस हिस्से का अनुवाद करने का सबसे अच्छा तरीका क्या है? कुछ विचार इस तरह हैं: “बँधुए यरूशलेम आए,” “बँधुए यरूशलेम गए,” और “बँधुए यरूशलेम लौट आए।” इस ऑडियो को यहाँ रोकें।</w:t>
      </w:r>
    </w:p>
    <w:p>
      <w:pPr/>
      <w:r>
        <w:rPr>
          <w:lang w:val="hi_IN" w:bidi="hi_IN"/>
        </w:rPr>
      </w:r>
      <w:r>
        <w:rPr>
          <w:lang w:val="hi_IN" w:bidi="hi_IN"/>
        </w:rPr>
        <w:t>याद रखें कि अतीत में राजा नबूकदनेस्सर और बाबेल के लोग इन लोगों और इन लोगों के पूर्वजों को बाबेल में बँधुआई में ले गए थे। बँधुआई के विचार को व्यक्त करने के अन्य तरीके भी हैं, जैसे बाबेल के लोगों ने इस्राएलियों पर कब्ज़ा कर लिया, बाबेल के लोग उन्हें उनके देश से ले गए, या बाबेल के लोग इस्राएलियों को बंदी बना लिया। बाबेल के लोगों ने इस्राएलियों को लंबे समय तक बाबेल में रहने के लिए मजबूर किया, शायद लगभग 50 वर्षों तक। अब यहूदा के वे इस्राएली जो बँधुआई में गए थे, और उनके वंशज, यहूदा के यरूशलेम लौट रहे हैं।</w:t>
      </w:r>
    </w:p>
    <w:p>
      <w:pPr/>
      <w:r>
        <w:rPr>
          <w:lang w:val="hi_IN" w:bidi="hi_IN"/>
        </w:rPr>
      </w:r>
      <w:r>
        <w:rPr>
          <w:lang w:val="hi_IN" w:bidi="hi_IN"/>
        </w:rPr>
        <w:t>यहाँ रुकें और समूह के रूप में इस प्रश्न पर चर्चा करें: आप इस भाग का अनुवाद किस प्रकार करेंगे, ताकि यह स्पष्ट हो कि अतीत में राजा नबूकदनेस्सर ने बँधुओं को बंदी बनाकर बाबेल ले जाने का कार्य किया था? आप इस भाग में इस्राएली अब क्या कर रहे हैं, इसका अनुवाद कैसे करेंगे? क्या पहले यह कहना सबसे अच्छा होगा कि अतीत में राजा नबूकदनेस्सर ने क्या किया था? इस ऑडियो को यहाँ रोकें।</w:t>
      </w:r>
    </w:p>
    <w:p>
      <w:pPr/>
      <w:r>
        <w:rPr>
          <w:lang w:val="hi_IN" w:bidi="hi_IN"/>
        </w:rPr>
      </w:r>
      <w:r>
        <w:rPr>
          <w:lang w:val="hi_IN" w:bidi="hi_IN"/>
        </w:rPr>
        <w:t>बँधुए अपने पूर्वजों के नगरों में लौट गए। नगर वह स्थान है जहाँ लोग एक संगठित समुदाय में एक साथ रहते हैं। स्मरण रखें कि यरूशलेम जाने वाले बहुत-से लोग पहले कभी वहाँ नहीं गए थे, फिर भी वे सभी अपने पूर्वजों के नगरों में जा रहे थे। मूल भाषा में, नगर शब्द का अर्थ किसी बहुत छोटी बस्ती, जैसे गाँव, से भी हो सकता है, या किसी बड़ी और चारदीवारी से घिरी हुई बस्ती, अर्थात् शहर, से भी।</w:t>
      </w:r>
    </w:p>
    <w:p>
      <w:pPr/>
      <w:r>
        <w:rPr>
          <w:lang w:val="hi_IN" w:bidi="hi_IN"/>
        </w:rPr>
      </w:r>
      <w:r>
        <w:rPr>
          <w:lang w:val="hi_IN" w:bidi="hi_IN"/>
        </w:rPr>
        <w:t>यह कहानी उन 11 अगुवों के नाम बताती है जो इस्राएलियों के साथ यरूशलेम लौटते हैं। याद रखें कि कुछ लोग सोचते हैं कि शेशबस्सर भी बँधुओं के साथ लौटता है। यदि यह सच है, तो कुल 12 अगुवे होंगे। परन्तु नहेम्याह 7 में 12 अगुवों की सूची इस वर्तमान भाग में दी गई सूची से भिन्न है। यह सम्भव है कि एज्रा 2 और नहेम्याह 7 की सूचियों में अंतर प्रतिलिपि करने के दौरान हुई त्रुटियों के कारण हो। परन्तु आपको एज्रा 2 की सूची को नहेम्याह 7 की सूची के अनुरूप नहीं बदलना चाहिए। इस सूची में इन 11 अगुवों के बारे में कोई अतिरिक्त जानकारी नहीं दी गई है, किन्तु पुराने नियम के अन्य भागों से हमें इनके विषय में जानकारी प्राप्त होती है।</w:t>
      </w:r>
    </w:p>
    <w:p>
      <w:pPr/>
      <w:r>
        <w:rPr>
          <w:lang w:val="hi_IN" w:bidi="hi_IN"/>
        </w:rPr>
      </w:r>
      <w:r>
        <w:rPr>
          <w:lang w:val="hi_IN" w:bidi="hi_IN"/>
        </w:rPr>
        <w:t>जरुब्बाबेल और येशुअ दो महत्वपूर्ण अगुवे हैं जो बँधुओं के साथ लौटते हैं। याद रखें कि जरुब्बाबेल राजा दाऊद का वंशज है। जरुब्बाबेल बाद में यहूदा देश का राज्यपाल बनता है। जरुब्बाबेल का दादा यहोयाकीन था, जो यहूदा का राजा था जिसे बेबीलोन निर्वासित कर दिया गया था, और जरुब्बाबेल राजा दाऊद का वंशज था। कुछ लोगों का मानना है कि बँधुओं के इस प्रथम दल के साथ शेशबस्सर भी उसी समय जरुब्बाबेल के साथ आया था। शायद शेशबस्सर फारस की सरकार का प्रतिनिधि था, और जरुब्बाबेल इस्राएलियों का अगुवा था। अन्य लोगों का मानना है कि शेशबस्सर पहले आया, और फिर जरुब्बाबेल मन्दिर का पुनर्निर्माण करने के लिए बँधुओं के दूसरे समूह के साथ यहूदा लौटा।</w:t>
      </w:r>
    </w:p>
    <w:p>
      <w:pPr/>
      <w:r>
        <w:rPr>
          <w:lang w:val="hi_IN" w:bidi="hi_IN"/>
        </w:rPr>
      </w:r>
      <w:r>
        <w:rPr>
          <w:lang w:val="hi_IN" w:bidi="hi_IN"/>
        </w:rPr>
        <w:t>येशुअ यहोसादाक का वंशज है, जो बँधुआई से पहले अंतिम महायाजक था। पुराने नियम के अन्य भागों में, कहानीकार येशुअ को इसके बजाय “यहोशू” कहते हैं, लेकिन यह एक ही व्यक्ति है। यह वह यहोशू नहीं है जो इस्राएलियों को प्रतिज्ञा किए हुए देश में ले गया था। इस सूची में नहेम्याह वह नहेम्याह नहीं है जिसने कई वर्षों बाद यरूशलेम की दीवार का पुनर्निर्माण किया था, जिसके बारे में हम नहेम्याह की पुस्तक में सुनते हैं। सरायाह एज्रा का पिता है, जो इस पुस्तक का कहानीकार है। मोर्दकै वह मोर्दकै नहीं है जो एस्तेर की पुस्तक में है।</w:t>
      </w:r>
    </w:p>
    <w:p>
      <w:pPr/>
      <w:r>
        <w:rPr>
          <w:lang w:val="hi_IN" w:bidi="hi_IN"/>
        </w:rPr>
      </w:r>
      <w:r>
        <w:rPr>
          <w:lang w:val="hi_IN" w:bidi="hi_IN"/>
        </w:rPr>
        <w:t>दूसरे दृश्य में, कहानीकार उन पुरुषों के परिवारों को सूचीबद्ध करता है जो यहूदा में यरूशलेम लौटते हैं। याद रखें, यह लौटने वाले बँधुओं की छह भागों की सूची का केवल पहला भाग है। यह दिलचस्प है कि सूची के पहले भाग में केवल सामान्य लोग शामिल हैं, न कि इस्राएलियों के धार्मिक अगुवे। कहानीकार इन लोगों को "इस्राएली प्रजा के मनुष्यों" कहता है। बाद के भागों में, कहानीकार लोगों की सूची उनके निवास-स्थानों या उनके कार्यों के आधार पर प्रस्तुत करता है, इनमें याजक, लेवी, गायक, मन्दिर के सेवक तथा अन्य कर्मचारी सम्मिलित हैं।</w:t>
      </w:r>
    </w:p>
    <w:p>
      <w:pPr/>
      <w:r>
        <w:rPr>
          <w:lang w:val="hi_IN" w:bidi="hi_IN"/>
        </w:rPr>
      </w:r>
      <w:r>
        <w:rPr>
          <w:lang w:val="hi_IN" w:bidi="hi_IN"/>
        </w:rPr>
        <w:t>यहाँ रुकें और समूह के रूप में इस प्रश्न पर चर्चा करें: आप यहूदा में यरूशलेम लौटने वाले इस्राएलियों की इस सूची का परिचय किस प्रकार देंगे? यहाँ कुछ अनुवाद के विचार हैं:</w:t>
      </w:r>
    </w:p>
    <w:p>
      <w:pPr>
        <w:pStyle w:val="ListBullet"/>
        <w:spacing w:line="240" w:lineRule="auto"/>
        <w:ind w:left="720"/>
      </w:pPr>
      <w:r>
        <w:rPr>
          <w:lang w:val="hi_IN" w:bidi="hi_IN"/>
        </w:rPr>
      </w:r>
      <w:r>
        <w:rPr>
          <w:lang w:val="hi_IN" w:bidi="hi_IN"/>
        </w:rPr>
        <w:t>इस्राएल के लोगों के पुरुषों की सूची; या</w:t>
      </w:r>
    </w:p>
    <w:p>
      <w:pPr>
        <w:pStyle w:val="ListBullet"/>
        <w:spacing w:line="240" w:lineRule="auto"/>
        <w:ind w:left="720"/>
      </w:pPr>
      <w:r>
        <w:rPr>
          <w:lang w:val="hi_IN" w:bidi="hi_IN"/>
        </w:rPr>
      </w:r>
      <w:r>
        <w:rPr>
          <w:lang w:val="hi_IN" w:bidi="hi_IN"/>
        </w:rPr>
        <w:t>यह इस्राएल के उन कुलों की सूची है, जिनमें लौटने वाले पुरुषों की संख्या दी गई है; या</w:t>
      </w:r>
    </w:p>
    <w:p>
      <w:pPr>
        <w:pStyle w:val="ListBullet"/>
        <w:spacing w:line="240" w:lineRule="auto"/>
        <w:ind w:left="720"/>
      </w:pPr>
      <w:r>
        <w:rPr>
          <w:lang w:val="hi_IN" w:bidi="hi_IN"/>
        </w:rPr>
      </w:r>
      <w:r>
        <w:rPr>
          <w:lang w:val="hi_IN" w:bidi="hi_IN"/>
        </w:rPr>
        <w:t>यहाँ यह सूची दी गई है कि प्रत्येक परिवार से कितने पुरुष लौटे।</w:t>
      </w:r>
    </w:p>
    <w:p>
      <w:pPr/>
      <w:r>
        <w:rPr>
          <w:lang w:val="hi_IN" w:bidi="hi_IN"/>
        </w:rPr>
      </w:r>
      <w:r>
        <w:rPr>
          <w:lang w:val="hi_IN" w:bidi="hi_IN"/>
        </w:rPr>
        <w:t>इस ऑडियो को यहाँ रोकें।</w:t>
      </w:r>
    </w:p>
    <w:p>
      <w:pPr/>
      <w:r>
        <w:rPr>
          <w:lang w:val="hi_IN" w:bidi="hi_IN"/>
        </w:rPr>
      </w:r>
      <w:r>
        <w:rPr>
          <w:lang w:val="hi_IN" w:bidi="hi_IN"/>
        </w:rPr>
        <w:t>याद रखें कि ये वही लोग हैं जो यहोवा द्वारा उनके मनों को उभारने पर प्रतिक्रिया देते हैं। याद रखें कि इसका अनुवाद करने के अन्य तरीके हैं: “यहोवा लोगों के मन में एक विचार उत्पन्न करता है,” या “यहोवा लोगों को यह इच्छा देता है,” या “यहोवा लोगों को यह कार्य करने के लिए उभारता है, परन्तु यहोवा लोगों को कार्य करने के लिए विवश नहीं करता है।” ये लोग बाबेल छोड़कर यहूदा के यरूशलेम में यहोवा के मन्दिर के पुनर्निर्माण के लिए निकल पड़े। यह उन लोगों की सूची हो सकती है जो इस्राएल का सच्चा भाग हैं, न कि केवल लौटने वाले पहले लोग। साथ ही, याद रखें कि इस सूची में दिए गए नाम परिवारों के "प्रमुखों" या अगुवों के नाम नहीं हैं। ये सभी नाम बँधुआई से पहले के पूर्वजों के नाम हैं, और सम्भवतः ये लोग बाबेल की बँधुआई से पहले यरूशलेम में निवास करते थे।</w:t>
      </w:r>
    </w:p>
    <w:p>
      <w:pPr/>
      <w:r>
        <w:rPr>
          <w:lang w:val="hi_IN" w:bidi="hi_IN"/>
        </w:rPr>
      </w:r>
      <w:r>
        <w:rPr>
          <w:lang w:val="hi_IN" w:bidi="hi_IN"/>
        </w:rPr>
        <w:t>इस भाग की सूची में दिए गए 18 परिवारों में से प्रत्येक के लिए, कहानीकार पहले कहता है, “उनके पुत्र,” और फिर पूर्वज का नाम और उस पूर्वज के परिवार के पुरुषों की संख्या आती है। याद रखें कि इस भाग में "पुत्र" का अर्थ वंशज है। यहाँ कुछ अनुवाद के विचार हैं:</w:t>
      </w:r>
    </w:p>
    <w:p>
      <w:pPr>
        <w:pStyle w:val="ListBullet"/>
        <w:spacing w:line="240" w:lineRule="auto"/>
        <w:ind w:left="720"/>
      </w:pPr>
      <w:r>
        <w:rPr>
          <w:lang w:val="hi_IN" w:bidi="hi_IN"/>
        </w:rPr>
      </w:r>
      <w:r>
        <w:rPr>
          <w:lang w:val="hi_IN" w:bidi="hi_IN"/>
        </w:rPr>
        <w:t>पूर्वज परोश से संबंधित 1,272 पुरुष थे।</w:t>
      </w:r>
    </w:p>
    <w:p>
      <w:pPr>
        <w:pStyle w:val="ListBullet"/>
        <w:spacing w:line="240" w:lineRule="auto"/>
        <w:ind w:left="720"/>
      </w:pPr>
      <w:r>
        <w:rPr>
          <w:lang w:val="hi_IN" w:bidi="hi_IN"/>
        </w:rPr>
      </w:r>
      <w:r>
        <w:rPr>
          <w:lang w:val="hi_IN" w:bidi="hi_IN"/>
        </w:rPr>
        <w:t>परोश के कुल के 1,272 पुरुष थे।</w:t>
      </w:r>
    </w:p>
    <w:p>
      <w:pPr>
        <w:pStyle w:val="ListBullet"/>
        <w:spacing w:line="240" w:lineRule="auto"/>
        <w:ind w:left="720"/>
      </w:pPr>
      <w:r>
        <w:rPr>
          <w:lang w:val="hi_IN" w:bidi="hi_IN"/>
        </w:rPr>
      </w:r>
      <w:r>
        <w:rPr>
          <w:lang w:val="hi_IN" w:bidi="hi_IN"/>
        </w:rPr>
        <w:t>परोश के पुत्र, 1,272।</w:t>
      </w:r>
    </w:p>
    <w:p>
      <w:pPr/>
      <w:r>
        <w:rPr>
          <w:lang w:val="hi_IN" w:bidi="hi_IN"/>
        </w:rPr>
      </w:r>
      <w:r>
        <w:rPr>
          <w:lang w:val="hi_IN" w:bidi="hi_IN"/>
        </w:rPr>
        <w:t>यहाँ रुकें और समूह के रूप में इस प्रश्न पर चर्चा करें: अपनी भाषा में अपने पूर्वजों की सूची देने के बारे में पहले चरण में हुई चर्चा को याद करें। आप इस भाग में दी गई परिवार-समूहों की सूची का अनुवाद किस प्रकार करेंगे? सूची में प्रत्येक परिवार के वंश का अनुवाद करने के तरीके में एकरूपता बनाए रखें। इस ऑडियो को यहाँ रोकें।</w:t>
      </w:r>
    </w:p>
    <w:p>
      <w:pPr/>
      <w:r>
        <w:rPr>
          <w:lang w:val="hi_IN" w:bidi="hi_IN"/>
        </w:rPr>
      </w:r>
      <w:r>
        <w:rPr>
          <w:lang w:val="hi_IN" w:bidi="hi_IN"/>
        </w:rPr>
        <w:t>कहानीकार इस भाग में दो परिवारों के लिए अतिरिक्त जानकारी शामिल करता है। कहानीकार कहता है कि पहत्मोआब के परिवार के 2,812 पुरुष हैं। मूल भाषा में, "पहत्मोआब" का अर्थ मोआब का राज्यपाल है। यह सम्भव है कि यह नाम दो नाम हो, पहत मोआब। कहानीकार कहता है कि ये पुरुष येशुअ और योआब के वंशज भी हैं, जो शायद पहत्मोआब के ही परिवार के हैं।</w:t>
      </w:r>
    </w:p>
    <w:p>
      <w:pPr/>
      <w:r>
        <w:rPr>
          <w:lang w:val="hi_IN" w:bidi="hi_IN"/>
        </w:rPr>
      </w:r>
      <w:r>
        <w:rPr>
          <w:lang w:val="hi_IN" w:bidi="hi_IN"/>
        </w:rPr>
        <w:t>यहाँ रुकें और समूह के रूप में इस प्रश्न पर चर्चा करें: आप पहत्मोआब के परिवार के बारे में जानकारी का अनुवाद कैसे करेंगे? इस ऑडियो को यहाँ रोकें।</w:t>
      </w:r>
    </w:p>
    <w:p>
      <w:pPr/>
      <w:r>
        <w:rPr>
          <w:lang w:val="hi_IN" w:bidi="hi_IN"/>
        </w:rPr>
      </w:r>
      <w:r>
        <w:rPr>
          <w:lang w:val="hi_IN" w:bidi="hi_IN"/>
        </w:rPr>
        <w:t>कहानीकार आतेर के पुत्रों और हिजकिय्याह के बारे में और अधिक जानकारी भी शामिल करता है। कुछ लोगों का मानना है कि आतेर और हिजकिय्याह दो अलग-अलग व्यक्ति हैं, और आतेर, हिजकिय्याह का कोई दूर का सम्बन्धी है। ये लोग कहते हैं कि हिजकिय्याह उसी परिवार समूह में से आतेर का वंशज है। अन्य लोग सोचते हैं कि आतेर और हिजकिय्याह एक ही व्यक्ति हैं।</w:t>
      </w:r>
    </w:p>
    <w:p>
      <w:pPr/>
      <w:r>
        <w:rPr>
          <w:lang w:val="hi_IN" w:bidi="hi_IN"/>
        </w:rPr>
      </w:r>
      <w:r>
        <w:rPr>
          <w:lang w:val="hi_IN" w:bidi="hi_IN"/>
        </w:rPr>
        <w:t>यहाँ रुकें और समूह के रूप में इस प्रश्न पर चर्चा करें: आप आतेर के परिवार के बारे में जानकारी का अनुवाद कैसे करेंगे? इस ऑडियो को यहाँ रोकें।</w:t>
      </w:r>
    </w:p>
    <w:p>
      <w:pPr/>
      <w:r>
        <w:rPr>
          <w:lang w:val="hi_IN" w:bidi="hi_IN"/>
        </w:rPr>
      </w:r>
      <w:r>
        <w:rPr>
          <w:lang w:val="hi_IN" w:bidi="hi_IN"/>
        </w:rPr>
        <w:t>याद रखें कि लोगों के पास अलग-अलग विचार हैं कि लौटने वाले बँधुओं की यह सूची क्यों महत्वपूर्ण है। संभव है कि कहानीकार ने यह सूची व्यावहारिक कारणों से सम्मिलित की हो। संभव है कि इस्राएली अगुवों ने इस सूची का उपयोग लोगों को यहूदा लौटने की यात्रा के दौरान व्यवस्थित करने के लिए किया हो, या शायद यह सूची उन लोगों का एक अभिलेख थी जो वापस आए थे, भले ही लोग अब यह याद न रख पाए हों कि कौन वापस आया था। कुछ लोगों का मानना है कि यह सूची यह दर्शाती है कि भूमि का स्वामी कौन है, और आने वाली पीढ़ियाँ यहूदा की भूमि पर अपने अधिकारों को सिद्ध करने के लिए इस सूची का संदर्भ लेंगी।</w:t>
      </w:r>
    </w:p>
    <w:p>
      <w:pPr/>
      <w:r>
        <w:rPr>
          <w:lang w:val="hi_IN" w:bidi="hi_IN"/>
        </w:rPr>
      </w:r>
      <w:r>
        <w:rPr>
          <w:lang w:val="hi_IN" w:bidi="hi_IN"/>
        </w:rPr>
        <w:t>यह सूची बाबेल के अधिकारियों के लिए यह जानने के लिए भी महत्वपूर्ण हो सकती है कि बाबेल से कौन निकला था, और उन स्थानों के लोगों के लिए भी जहाँ इस्राएली यात्रा करते थे, ताकि वे जान सकें कि उनके देश से होकर कौन और कितने लोग गुजरे थे। यह भी संभव है कि यहूदा के अधिकारियों को यह जानने की आवश्यकता रही हो कि यहूदा में कौन रहता था, ताकि वे लोगों को फारसी साम्राज्य को कर चुकाने में मदद कर सकें।</w:t>
      </w:r>
    </w:p>
    <w:p>
      <w:pPr/>
      <w:r>
        <w:rPr>
          <w:lang w:val="hi_IN" w:bidi="hi_IN"/>
        </w:rPr>
      </w:r>
      <w:r>
        <w:rPr>
          <w:lang w:val="hi_IN" w:bidi="hi_IN"/>
        </w:rPr>
        <w:t>कहानीकार इस सूची को आत्मिक कारणों से शामिल कर सकता है। यह सूची यह दिखाती है कि सच्चा इस्राएली कौन है, अर्थात् वह व्यक्ति जो यहोवा की आज्ञा मानता है। भविष्य की पीढ़ियों में यह सिद्ध करना महत्वपूर्ण होगा कि कोई व्यक्ति सच्चा इस्राएली है अर्थात् ऐसा व्यक्ति जिसने अन्य जातियों के लोगों से विवाह नहीं किया है और जो अब भी यहोवा का अनुसरण करता है। यह सूची यह भी दर्शाती है कि ये इस्राएली उसी प्रजा में से हैं जिसने बाबेल की बँधुआई से पहले यहोवा का अनुसरण किया था।</w:t>
      </w:r>
    </w:p>
    <w:p>
      <w:pPr/>
      <w:r>
        <w:rPr>
          <w:lang w:val="hi_IN" w:bidi="hi_IN"/>
        </w:rPr>
      </w:r>
      <w:r>
        <w:rPr>
          <w:lang w:val="hi_IN" w:bidi="hi_IN"/>
        </w:rPr>
        <w:t>छह भागों की इस सूची के बाद, कहानीकार कहानी की मुख्य घटना पर वापस लौटेगा, जब लोग यहोवा के मन्दिर का पुनर्निर्माण आरम्भ करेंगे।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एज्रा 2:1–20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वे इस्राएली जो यहूदा देश लौटते हैं</w:t>
      </w:r>
    </w:p>
    <w:p>
      <w:pPr>
        <w:pStyle w:val="ListBullet"/>
        <w:spacing w:line="240" w:lineRule="auto"/>
        <w:ind w:left="720"/>
      </w:pPr>
      <w:r>
        <w:rPr>
          <w:lang w:val="hi_IN" w:bidi="hi_IN"/>
        </w:rPr>
      </w:r>
      <w:r>
        <w:rPr>
          <w:lang w:val="hi_IN" w:bidi="hi_IN"/>
        </w:rPr>
        <w:t>राजा नबूकदनेस्सर</w:t>
      </w:r>
    </w:p>
    <w:p>
      <w:pPr>
        <w:pStyle w:val="ListBullet"/>
        <w:spacing w:line="240" w:lineRule="auto"/>
        <w:ind w:left="720"/>
      </w:pPr>
      <w:r>
        <w:rPr>
          <w:lang w:val="hi_IN" w:bidi="hi_IN"/>
        </w:rPr>
      </w:r>
      <w:r>
        <w:rPr>
          <w:lang w:val="hi_IN" w:bidi="hi_IN"/>
        </w:rPr>
        <w:t>11 इस्राएली अगुवे, जिनमें जरुब्बाबेल और येशुअ भी शामिल हैं</w:t>
      </w:r>
    </w:p>
    <w:p>
      <w:pPr>
        <w:pStyle w:val="ListBullet"/>
        <w:spacing w:line="240" w:lineRule="auto"/>
        <w:ind w:left="720"/>
      </w:pPr>
      <w:r>
        <w:rPr>
          <w:lang w:val="hi_IN" w:bidi="hi_IN"/>
        </w:rPr>
      </w:r>
      <w:r>
        <w:rPr>
          <w:lang w:val="hi_IN" w:bidi="hi_IN"/>
        </w:rPr>
        <w:t>18 इस्राएली परिवार</w:t>
      </w:r>
    </w:p>
    <w:p>
      <w:pPr>
        <w:pStyle w:val="ListBullet"/>
        <w:spacing w:line="240" w:lineRule="auto"/>
        <w:ind w:left="720"/>
      </w:pPr>
      <w:r>
        <w:rPr>
          <w:lang w:val="hi_IN" w:bidi="hi_IN"/>
        </w:rPr>
      </w:r>
      <w:r>
        <w:rPr>
          <w:lang w:val="hi_IN" w:bidi="hi_IN"/>
        </w:rPr>
        <w:t>और 18 इस्राएली परिवारों में से प्रत्येक इस्राएली लोग</w:t>
      </w:r>
    </w:p>
    <w:p>
      <w:pPr/>
      <w:r>
        <w:rPr>
          <w:lang w:val="hi_IN" w:bidi="hi_IN"/>
        </w:rPr>
      </w:r>
      <w:r>
        <w:rPr>
          <w:lang w:val="hi_IN" w:bidi="hi_IN"/>
        </w:rPr>
        <w:t>याद रखें कि शायद कई लोगों ने यह सूची उस समय सुनी थी जब कहानीकार ने इसे लिखा था। साथ ही, याद रखें कि आने वाली पीढ़ियों में, लोगों ने शायद उन इस्राएलियों की यह सूची सुनी होगी जो यहूदा देश लौटे थे। इसलिए, यहाँ कुछ अतिरिक्त पात्र हैं जो आपको इस भाग के कुछ पात्रों की भावनाओं को समझने में मदद कर सकते हैं:</w:t>
      </w:r>
    </w:p>
    <w:p>
      <w:pPr>
        <w:pStyle w:val="ListBullet"/>
        <w:spacing w:line="240" w:lineRule="auto"/>
        <w:ind w:left="720"/>
      </w:pPr>
      <w:r>
        <w:rPr>
          <w:lang w:val="hi_IN" w:bidi="hi_IN"/>
        </w:rPr>
      </w:r>
      <w:r>
        <w:rPr>
          <w:lang w:val="hi_IN" w:bidi="hi_IN"/>
        </w:rPr>
        <w:t>इस्राएली जो भविष्य की पीढ़ियों में यह सूची सुन सकते हैं</w:t>
      </w:r>
    </w:p>
    <w:p>
      <w:pPr>
        <w:pStyle w:val="ListBullet"/>
        <w:spacing w:line="240" w:lineRule="auto"/>
        <w:ind w:left="720"/>
      </w:pPr>
      <w:r>
        <w:rPr>
          <w:lang w:val="hi_IN" w:bidi="hi_IN"/>
        </w:rPr>
      </w:r>
      <w:r>
        <w:rPr>
          <w:lang w:val="hi_IN" w:bidi="hi_IN"/>
        </w:rPr>
        <w:t>और बाबेल या फारस के अधिकारी जो यह सूची सुनते हैं</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अतीत में, बाबेल के राजा नबूकदनेस्सर ने यहूदा देश के कई लोगों को बंदी बना लिया था। राजा नबूकदनेस्सर इन लोगों को बाबेल देश में बँधुआई में रहने के लिए ले गया। अब, इन इस्राएली बँधुओं के वंशज बाबेल देश से यरूशलेम नगर और यहूदा देश लौटते हैं। ये इस्राएली उन नगरों में रहते हैं जहाँ उनके पूर्वज बँधुआई से पहले रहते थे। इस्राएलियों के अगुवे जरुब्बाबेल, येशुअ, नहेम्याह, सरायाह, रेलायाह, मोर्दकै, बिलशान, मिस्पार, बिगवै, रहूम और बानाह हैं।</w:t>
      </w:r>
    </w:p>
    <w:p>
      <w:pPr/>
      <w:r>
        <w:rPr>
          <w:lang w:val="hi_IN" w:bidi="hi_IN"/>
        </w:rPr>
      </w:r>
      <w:r>
        <w:rPr>
          <w:lang w:val="hi_IN" w:bidi="hi_IN"/>
        </w:rPr>
        <w:t>नाटक को रोकें। यहूदा देश लौटने वाले इस्राएलियों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आखिरकार अपने पूर्वजों के देश लौटकर खुश हैं; या</w:t>
      </w:r>
    </w:p>
    <w:p>
      <w:pPr>
        <w:pStyle w:val="ListBullet"/>
        <w:spacing w:line="240" w:lineRule="auto"/>
        <w:ind w:left="720"/>
      </w:pPr>
      <w:r>
        <w:rPr>
          <w:lang w:val="hi_IN" w:bidi="hi_IN"/>
        </w:rPr>
      </w:r>
      <w:r>
        <w:rPr>
          <w:lang w:val="hi_IN" w:bidi="hi_IN"/>
        </w:rPr>
        <w:t>हमने अपने पूर्वजों से यहूदा देश के बारे में बहुत सुना है, और हमें खुशी है कि आखिरकार हमें इस देश को स्वयं देखने का अवसर मिला; या</w:t>
      </w:r>
    </w:p>
    <w:p>
      <w:pPr>
        <w:pStyle w:val="ListBullet"/>
        <w:spacing w:line="240" w:lineRule="auto"/>
        <w:ind w:left="720"/>
      </w:pPr>
      <w:r>
        <w:rPr>
          <w:lang w:val="hi_IN" w:bidi="hi_IN"/>
        </w:rPr>
      </w:r>
      <w:r>
        <w:rPr>
          <w:lang w:val="hi_IN" w:bidi="hi_IN"/>
        </w:rPr>
        <w:t>यह बाबेल देश से यहूदा देश तक की एक लंबी यात्रा थी। हमें आराम करने और अपने नगरों को फिर से बनाने के लिए समय की आवश्यकता है।</w:t>
      </w:r>
    </w:p>
    <w:p>
      <w:pPr/>
      <w:r>
        <w:rPr>
          <w:lang w:val="hi_IN" w:bidi="hi_IN"/>
        </w:rPr>
      </w:r>
      <w:r>
        <w:rPr>
          <w:lang w:val="hi_IN" w:bidi="hi_IN"/>
        </w:rPr>
        <w:t>साथ ही, इस्राएलियों के अगुवों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इस्राएलियों को यहूदा देश वापस ले जाने में सम्मानित महसूस करते हैं; या</w:t>
      </w:r>
    </w:p>
    <w:p>
      <w:pPr>
        <w:pStyle w:val="ListBullet"/>
        <w:spacing w:line="240" w:lineRule="auto"/>
        <w:ind w:left="720"/>
      </w:pPr>
      <w:r>
        <w:rPr>
          <w:lang w:val="hi_IN" w:bidi="hi_IN"/>
        </w:rPr>
      </w:r>
      <w:r>
        <w:rPr>
          <w:lang w:val="hi_IN" w:bidi="hi_IN"/>
        </w:rPr>
        <w:t>हमें खुशी है कि फारस के राजा कुस्रू ने हमें बाबेल देश छोड़ने और यहूदा देश को लौटने दिया; या</w:t>
      </w:r>
    </w:p>
    <w:p>
      <w:pPr>
        <w:pStyle w:val="ListBullet"/>
        <w:spacing w:line="240" w:lineRule="auto"/>
        <w:ind w:left="720"/>
      </w:pPr>
      <w:r>
        <w:rPr>
          <w:lang w:val="hi_IN" w:bidi="hi_IN"/>
        </w:rPr>
      </w:r>
      <w:r>
        <w:rPr>
          <w:lang w:val="hi_IN" w:bidi="hi_IN"/>
        </w:rPr>
        <w:t>यहोवा के मन्दिर का पुनर्निर्माण शुरू करने से पहले हमें स्वयं को व्यवस्थित करने की आवश्यकता है।</w:t>
      </w:r>
    </w:p>
    <w:p>
      <w:pPr/>
      <w:r>
        <w:rPr>
          <w:lang w:val="hi_IN" w:bidi="hi_IN"/>
        </w:rPr>
      </w:r>
      <w:r>
        <w:rPr>
          <w:lang w:val="hi_IN" w:bidi="hi_IN"/>
        </w:rPr>
        <w:t>अभिनय को जारी रखें।</w:t>
      </w:r>
    </w:p>
    <w:p>
      <w:pPr/>
      <w:r>
        <w:rPr>
          <w:lang w:val="hi_IN" w:bidi="hi_IN"/>
        </w:rPr>
      </w:r>
      <w:r>
        <w:rPr>
          <w:lang w:val="hi_IN" w:bidi="hi_IN"/>
        </w:rPr>
        <w:t>और यहाँ यह सूची दी गई है कि प्रत्येक परिवार से कितने पुरुष लौटे। परोश के परिवार से, 2,172 पुरुष थे। शपत्याह के परिवार में, 372 पुरुष थे। आरह के परिवार में, 775 पुरुष थे। पहत्मोआब के परिवार में, येशुअ और योआब के पुत्रों के माध्यम से, 2,812 पुरुष थे। एलाम के परिवार में, 1,254 पुरुष थे। जत्तू के परिवार में, 945 पुरुष थे। जक्कई के परिवार में, 760 पुरुष थे। बानी के परिवार में, 642 पुरुष थे। बेबै के परिवार में, 623 पुरुष थे।</w:t>
      </w:r>
    </w:p>
    <w:p>
      <w:pPr/>
      <w:r>
        <w:rPr>
          <w:lang w:val="hi_IN" w:bidi="hi_IN"/>
        </w:rPr>
      </w:r>
      <w:r>
        <w:rPr>
          <w:lang w:val="hi_IN" w:bidi="hi_IN"/>
        </w:rPr>
        <w:t>नाटक को रोकें। इस्राएलियों की भूमिका निभाने वाले लोगों से पूछें, जो बाद की पीढ़ियों में यह सूची सुन सकते हैं,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गर्व है कि हमारे पूर्वज उन लोगों की इस सूची में हैं जो बाबेल देश से यहूदा देश लौटे, क्योंकि हमारे पूर्वज सच्चे इस्राएली थे; या</w:t>
      </w:r>
    </w:p>
    <w:p>
      <w:pPr>
        <w:pStyle w:val="ListBullet"/>
        <w:spacing w:line="240" w:lineRule="auto"/>
        <w:ind w:left="720"/>
      </w:pPr>
      <w:r>
        <w:rPr>
          <w:lang w:val="hi_IN" w:bidi="hi_IN"/>
        </w:rPr>
      </w:r>
      <w:r>
        <w:rPr>
          <w:lang w:val="hi_IN" w:bidi="hi_IN"/>
        </w:rPr>
        <w:t>हम जानते हैं कि बँधुआई से पहले हमारे पूर्वज इस्राएल के लोगों का एक हिस्सा थे, और अब हम देखते हैं कि बँधुआई के बाद हमारे और अधिक पूर्वज भी यहूदा देश लौटे; या</w:t>
      </w:r>
    </w:p>
    <w:p>
      <w:pPr>
        <w:pStyle w:val="ListBullet"/>
        <w:spacing w:line="240" w:lineRule="auto"/>
        <w:ind w:left="720"/>
      </w:pPr>
      <w:r>
        <w:rPr>
          <w:lang w:val="hi_IN" w:bidi="hi_IN"/>
        </w:rPr>
      </w:r>
      <w:r>
        <w:rPr>
          <w:lang w:val="hi_IN" w:bidi="hi_IN"/>
        </w:rPr>
        <w:t>यद्यपि इनमें से प्रत्येक परिवार में पुरुषों की संख्या कम थी, फिर भी हम जानते हैं कि इनमें से प्रत्येक पुरुष और उनके परिवारों ने यहूदा देश लौटते समय यहोवा की आज्ञा मानी।</w:t>
      </w:r>
    </w:p>
    <w:p>
      <w:pPr/>
      <w:r>
        <w:rPr>
          <w:lang w:val="hi_IN" w:bidi="hi_IN"/>
        </w:rPr>
      </w:r>
      <w:r>
        <w:rPr>
          <w:lang w:val="hi_IN" w:bidi="hi_IN"/>
        </w:rPr>
        <w:t>अभिनय को जारी रखें।</w:t>
      </w:r>
    </w:p>
    <w:p>
      <w:pPr/>
      <w:r>
        <w:rPr>
          <w:lang w:val="hi_IN" w:bidi="hi_IN"/>
        </w:rPr>
      </w:r>
      <w:r>
        <w:rPr>
          <w:lang w:val="hi_IN" w:bidi="hi_IN"/>
        </w:rPr>
        <w:t>अजगाद के परिवार में, 1,222 पुरुष थे। अदोनीकाम के परिवार में, 666 पुरुष थे। बिगवाई के परिवार में, 2,056 पुरुष थे। आदीन के परिवार में, 454 पुरुष थे। आतेर के परिवार में, जिसका पुत्र हिजकिय्याह था, 98 पुरुष थे। बेसै के परिवार में, 323 पुरुष थे। योरा के परिवार में, 112 पुरुष थे। हाशूम के परिवार में, 223 पुरुष थे। गिब्बार के परिवार में, 95 पुरुष थे।</w:t>
      </w:r>
    </w:p>
    <w:p>
      <w:pPr/>
      <w:r>
        <w:rPr>
          <w:lang w:val="hi_IN" w:bidi="hi_IN"/>
        </w:rPr>
      </w:r>
      <w:r>
        <w:rPr>
          <w:lang w:val="hi_IN" w:bidi="hi_IN"/>
        </w:rPr>
        <w:t>नाटक को रोकें। बाबेल या फारस के अधिकारियों की भूमिका निभाने वाले लोगों से पूछें, जो यह सूची सुन सकते हैं,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यह सूची महत्वपूर्ण है क्योंकि इन सभी लोगों ने बाबेल देश को छोड़ दिया था; या</w:t>
      </w:r>
    </w:p>
    <w:p>
      <w:pPr>
        <w:pStyle w:val="ListBullet"/>
        <w:spacing w:line="240" w:lineRule="auto"/>
        <w:ind w:left="720"/>
      </w:pPr>
      <w:r>
        <w:rPr>
          <w:lang w:val="hi_IN" w:bidi="hi_IN"/>
        </w:rPr>
      </w:r>
      <w:r>
        <w:rPr>
          <w:lang w:val="hi_IN" w:bidi="hi_IN"/>
        </w:rPr>
        <w:t>हमें इन लोगों का लेखा-जोखा रखना आवश्यक है, ताकि यह सुनिश्चित किया जा सके कि वे उन सभी करों का भुगतान करें जो उन्हें फारसी साम्राज्य को देने हैं; या</w:t>
      </w:r>
    </w:p>
    <w:p>
      <w:pPr>
        <w:pStyle w:val="ListBullet"/>
        <w:spacing w:line="240" w:lineRule="auto"/>
        <w:ind w:left="720"/>
      </w:pPr>
      <w:r>
        <w:rPr>
          <w:lang w:val="hi_IN" w:bidi="hi_IN"/>
        </w:rPr>
      </w:r>
      <w:r>
        <w:rPr>
          <w:lang w:val="hi_IN" w:bidi="hi_IN"/>
        </w:rPr>
        <w:t>हमें परवाह नहीं है कि ये लोग बाबेल देश में रहते हैं या यहूदा देश में। हम केवल यही चाहते हैं कि ये लोग वही कर चुकाएं जो उन्हें चुकाना चाहिए।</w:t>
      </w:r>
      <w:r>
        <w:rPr>
          <w:lang w:val="hi_IN" w:bidi="hi_IN"/>
        </w:rPr>
      </w:r>
    </w:p>
    <w:p>
      <w:pPr>
        <w:pStyle w:val="Heading3"/>
      </w:pPr>
      <w:r>
        <w:rPr>
          <w:lang w:val="hi_IN" w:bidi="hi_IN"/>
        </w:rPr>
        <w:t>आवश्यक जानकारी</w:t>
      </w:r>
    </w:p>
    <w:p>
      <w:pPr/>
      <w:r>
        <w:rPr>
          <w:lang w:val="hi_IN" w:bidi="hi_IN"/>
        </w:rPr>
      </w:r>
      <w:r>
        <w:rPr>
          <w:lang w:val="hi_IN" w:bidi="hi_IN"/>
        </w:rPr>
        <w:t>एज्रा 2:1–20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“प्रान्त के लोग,” जो यहूदा देश के लोग हैं, यहूदा देश में लौटते हैं। ये वे लोग हैं जो कई वर्षों तक बाबेल में </w:t>
      </w:r>
      <w:r>
        <w:rPr>
          <w:b/>
          <w:lang w:val="hi_IN" w:bidi="hi_IN"/>
        </w:rPr>
        <w:t>बँधुआई</w:t>
      </w:r>
      <w:r>
        <w:rPr>
          <w:lang w:val="hi_IN" w:bidi="hi_IN"/>
        </w:rPr>
        <w:t xml:space="preserve"> में रहते थे। अतीत में, बाबेल के </w:t>
      </w:r>
      <w:r>
        <w:rPr>
          <w:b/>
          <w:lang w:val="hi_IN" w:bidi="hi_IN"/>
        </w:rPr>
        <w:t>राजा</w:t>
      </w:r>
      <w:r>
        <w:rPr>
          <w:lang w:val="hi_IN" w:bidi="hi_IN"/>
        </w:rPr>
        <w:t xml:space="preserve"> नबूकदनेस्सर इन लोगों को बाबेल देश में बँधुआई में ले गया था। राजा वह व्यक्ति होता है जो किसी नगर या क्षेत्र पर शासन करता है। बँधुआई और राजा का अनुवाद उसी तरह करें जैसे आपने पिछले भागों में किया है। राजा के बारे में अधिक जानकारी के लिए, मुख्य शब्दावली देखें।</w:t>
      </w:r>
    </w:p>
    <w:p>
      <w:pPr/>
      <w:r>
        <w:rPr>
          <w:lang w:val="hi_IN" w:bidi="hi_IN"/>
        </w:rPr>
      </w:r>
      <w:r>
        <w:rPr>
          <w:lang w:val="hi_IN" w:bidi="hi_IN"/>
        </w:rPr>
        <w:t xml:space="preserve">इस्राएली </w:t>
      </w:r>
      <w:r>
        <w:rPr>
          <w:b/>
          <w:lang w:val="hi_IN" w:bidi="hi_IN"/>
        </w:rPr>
        <w:t>यरूशलेम</w:t>
      </w:r>
      <w:r>
        <w:rPr>
          <w:lang w:val="hi_IN" w:bidi="hi_IN"/>
        </w:rPr>
        <w:t xml:space="preserve"> नगर और </w:t>
      </w:r>
      <w:r>
        <w:rPr>
          <w:b/>
          <w:lang w:val="hi_IN" w:bidi="hi_IN"/>
        </w:rPr>
        <w:t>यहूदा</w:t>
      </w:r>
      <w:r>
        <w:rPr>
          <w:lang w:val="hi_IN" w:bidi="hi_IN"/>
        </w:rPr>
        <w:t xml:space="preserve"> देश लौटते हैं। अतीत में यरूशलेम यहूदा के राज्य की राजधानी थी। यहोवा का मन्दिर पहले यरूशलेम नगर में था। इस्राएल राष्ट्र के उत्तरी राज्य इस्राएल और दक्षिणी राज्य यहूदा में विभाजित हो जाने के बाद, यहूदा का राज्य दक्षिणी राज्य था। यरूशलेम और यहूदा का अनुवाद उसी तरह करें जैसे आपके पास पिछले भागों में है। यरूशलेम और यहूदा के बारे में अधिक जानकारी के लिए, मुख्य शब्दावली देखें।</w:t>
      </w:r>
    </w:p>
    <w:p>
      <w:pPr/>
      <w:r>
        <w:rPr>
          <w:lang w:val="hi_IN" w:bidi="hi_IN"/>
        </w:rPr>
      </w:r>
      <w:r>
        <w:rPr>
          <w:lang w:val="hi_IN" w:bidi="hi_IN"/>
        </w:rPr>
        <w:t>इस्राएली भी अपने नगरों या शहरों में लौटते हैं। ये वे नगर हैं जहाँ इस्राएलियों के पूर्वज बाबेल देश में बँधुआई से पहले रहते थे। ये सभी नगर यहूदा देश के भीतर हैं और यरूशलेम नगर के पास भी हैं। इस संदर्भ में, नगर शब्द का अर्थ किसी बहुत छोटी बस्ती, जैसे गाँव, से भी हो सकता है, या किसी बड़ी और चारों ओर से दीवारों से घिरी हुई बस्ती, अर्थात् शहर, से भी हो सकता है।</w:t>
      </w:r>
    </w:p>
    <w:p>
      <w:pPr/>
      <w:r>
        <w:rPr>
          <w:lang w:val="hi_IN" w:bidi="hi_IN"/>
        </w:rPr>
      </w:r>
      <w:r>
        <w:rPr>
          <w:lang w:val="hi_IN" w:bidi="hi_IN"/>
        </w:rPr>
        <w:t xml:space="preserve">यहाँ रुकें और समूह के रूप में इस प्रश्न पर चर्चा करें: आप इस भाग में </w:t>
      </w:r>
      <w:r>
        <w:rPr>
          <w:b/>
          <w:lang w:val="hi_IN" w:bidi="hi_IN"/>
        </w:rPr>
        <w:t>नगर</w:t>
      </w:r>
      <w:r>
        <w:rPr>
          <w:lang w:val="hi_IN" w:bidi="hi_IN"/>
        </w:rPr>
        <w:t xml:space="preserve"> का अनुवाद कैसे करेंगे? इस ऑडियो को यहाँ रोकें।</w:t>
      </w:r>
    </w:p>
    <w:p>
      <w:pPr/>
      <w:r>
        <w:rPr>
          <w:lang w:val="hi_IN" w:bidi="hi_IN"/>
        </w:rPr>
      </w:r>
      <w:r>
        <w:rPr>
          <w:b/>
          <w:lang w:val="hi_IN" w:bidi="hi_IN"/>
        </w:rPr>
        <w:t>इस्राएली</w:t>
      </w:r>
      <w:r>
        <w:rPr>
          <w:lang w:val="hi_IN" w:bidi="hi_IN"/>
        </w:rPr>
        <w:t xml:space="preserve"> 11 अगुवों के साथ यहूदा देश लौटते हैं। कहानीकार उन इस्राएली पुरुषों की सूची प्रस्तुत करता है जो यहूदा देश लौटे। इस्राएल के लोग “इस्राएली” हैं, या अब्राहम, इसहाक और याकूब के वंशज हैं। हम जानते हैं कि जो इस्राएली यहूदा देश लौटते हैं, वे अधिकतर यहूदा और बिन्यामीन के गोत्रों से हैं, जो पहले यहूदा के दक्षिणी राज्य का एक हिस्सा थे। स्मरण रखें कि लोग उत्तरी राज्य को “इस्राएल” कहते थे, वहाँ के लोगों ने अन्य जातियों के साथ विवाह कर लिया था और अधिकांश लोग अब यहोवा के मार्ग पर नहीं चलते थे। कहानीकार शायद इस सूची में “इस्राएलियों” कहता है, ताकि यह दिखाया जा सके कि लौटने वाले लोग सच्चे इस्राएली हैं जो अभी भी यहोवा का अनुसरण करते हैं और उन्होंने उन दूसरी जाति के लोगों के साथ विवाह नहीं किया था जो इस्राएली नहीं थे। "इस्राएल के लोगों" का अनुवाद उसी तरह करें जैसे आपने पिछले भागों में किया है। "इस्राएल के लोगों" के बारे में अधिक जानकारी के लिए, मुख्य शब्दावली में </w:t>
      </w:r>
      <w:r>
        <w:rPr>
          <w:b/>
          <w:lang w:val="hi_IN" w:bidi="hi_IN"/>
        </w:rPr>
        <w:t>इस्राएल</w:t>
      </w:r>
      <w:r>
        <w:rPr>
          <w:lang w:val="hi_IN" w:bidi="hi_IN"/>
        </w:rPr>
        <w:t xml:space="preserve"> और इस्राएली देखें।</w:t>
      </w:r>
    </w:p>
    <w:p>
      <w:pPr/>
      <w:r>
        <w:rPr>
          <w:lang w:val="hi_IN" w:bidi="hi_IN"/>
        </w:rPr>
      </w:r>
      <w:r>
        <w:rPr>
          <w:lang w:val="hi_IN" w:bidi="hi_IN"/>
        </w:rPr>
        <w:t>कहानीकार प्रत्येक परिवार के उन पुत्रों की संख्या सूचीबद्ध करता है जो इस्राएल देश में लौटते हैं। इस सूची में पुत्र शब्द का अर्थ वंशज है।</w:t>
      </w:r>
    </w:p>
    <w:p>
      <w:pPr/>
      <w:r>
        <w:rPr>
          <w:lang w:val="hi_IN" w:bidi="hi_IN"/>
        </w:rPr>
      </w:r>
      <w:r>
        <w:rPr>
          <w:lang w:val="hi_IN" w:bidi="hi_IN"/>
        </w:rPr>
        <w:t xml:space="preserve">यहाँ रुकें और समूह के रूप में इस प्रश्न पर चर्चा करें: आप इस भाग में </w:t>
      </w:r>
      <w:r>
        <w:rPr>
          <w:b/>
          <w:lang w:val="hi_IN" w:bidi="hi_IN"/>
        </w:rPr>
        <w:t>पुत्रों</w:t>
      </w:r>
      <w:r>
        <w:rPr>
          <w:lang w:val="hi_IN" w:bidi="hi_IN"/>
        </w:rPr>
        <w:t xml:space="preserve"> का अनुवाद कैसे करेंगे? पुत्रों के बारे में अधिक जानकारी के लिए, मुख्य शब्दावली में </w:t>
      </w:r>
      <w:r>
        <w:rPr>
          <w:b/>
          <w:lang w:val="hi_IN" w:bidi="hi_IN"/>
        </w:rPr>
        <w:t>वंशज</w:t>
      </w:r>
      <w:r>
        <w:rPr>
          <w:lang w:val="hi_IN" w:bidi="hi_IN"/>
        </w:rPr>
        <w:t xml:space="preserve">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एज्रा 2:21–35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एज्रा 2:21–35 को सुनें और अपने मन में रखें।</w:t>
      </w:r>
    </w:p>
    <w:p>
      <w:pPr/>
      <w:r>
        <w:rPr>
          <w:lang w:val="hi_IN" w:bidi="hi_IN"/>
        </w:rPr>
      </w:r>
      <w:r>
        <w:rPr>
          <w:lang w:val="hi_IN" w:bidi="hi_IN"/>
        </w:rPr>
        <w:t>यदि सम्भव हो, तो एज्रा 2:21–35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एज्रा 2:21–35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भाग में, कहानीकार ने उन बँधुओं की सूची शुरू की जो यहूदा देश में यरूशलेम लौटे थे। याद रखें कि यहोवा ने राजा कुस्रू के मन को उभारा था ताकि वह इस्राएलियों को यहूदा में यरूशलेम लौटने दे और वे यहोवा के मन्दिर का पुनर्निर्माण कर सकें। यहूदा लौटने वाले बँधुओं की सूची के पहले भाग में, हमने 11 अगुवों के नाम और 18 परिवारों के नाम सुने जो भी अगुवों के साथ लौटे थे। कहानीकार ने प्रत्येक परिवार के उन लोगों की संख्या बताई जो लौटे। याद रखें, ये पहले 18 परिवार सामान्य इस्राएली हैं, न कि धार्मिक अगुवे। अब, इस वर्तमान भाग में, कहानीकार लोगों के 15 और समूहों के नाम बताता है। यह उन बँधुओं की छह भागों की सूची का दूसरा भाग है जो यहूदा देश में यरूशलेम लौटते हैं।</w:t>
      </w:r>
    </w:p>
    <w:p>
      <w:pPr/>
      <w:r>
        <w:rPr>
          <w:lang w:val="hi_IN" w:bidi="hi_IN"/>
        </w:rPr>
      </w:r>
      <w:r>
        <w:rPr>
          <w:lang w:val="hi_IN" w:bidi="hi_IN"/>
        </w:rPr>
        <w:t>इस भाग में, कहानीकार लोगों को लोगों के नामों के बजाय यहूदा देश के स्थानों के नामों के अनुसार सूचीबद्ध करता है। यह स्पष्ट नहीं है कि कहानीकार इस भाग में लोगों के नामों के बजाय स्थानों के नाम क्यों बताता है। कुछ लोगों का मानना है कि ये लोग वे गरीब लोग हो सकते हैं जो यहूदा देश में अपने नाम की भूमि के स्वामी नहीं थे। अन्य लोगों का मानना है कि इस सूची में स्थानों के नाम यह दिखाते हैं कि बँधुआई के बाद भी इस्राएल देश में इस्राएल के लोगों का स्थान जारी है। यह दिखाता है कि यहोवा इस्राएल के लोगों के लिए प्रबंध करना जारी रखता है। यह भी सम्भव है कि कहानीकार ने इस भाग में लोगों का वर्णन स्थानों के नामों के अनुसार करना चुना हो, क्योंकि उस समय आधिकारिक दस्तावेजों में लोगों को अलग-अलग तरीकों से सूचीबद्ध करना सामान्य था।</w:t>
      </w:r>
    </w:p>
    <w:p>
      <w:pPr/>
      <w:r>
        <w:rPr>
          <w:lang w:val="hi_IN" w:bidi="hi_IN"/>
        </w:rPr>
      </w:r>
      <w:r>
        <w:rPr>
          <w:lang w:val="hi_IN" w:bidi="hi_IN"/>
        </w:rPr>
        <w:t>साथ ही, यह बहुत संभव है कि ये उन स्थानों के नाम हैं जहाँ से लौटने वाले इस्राएलियों के पूर्वज आए थे। शायद बाबेल से लौटे इस्राएली भी अपने पूर्वजों के इन नगरों में रहने के लिए लौटे हों, परन्तु हमें निश्चित नहीं है। सूची के इस भाग के लोग पहले यहूदा देश के इनमें से किसी भी नगर में नहीं रहते थे, परन्तु इन लोगों के पूर्वज बाबेल की बँधुआई से पहले इन नगरों में रहते थे। याद रखें कि छह भागों की इस पूरी सूची में केवल वे पुरुष शामिल हैं जो यहूदा देश लौटने का निर्णय लेते हैं। हालाँकि, हम जानते हैं कि स्त्रियाँ और बच्चे भी पुरुषों के साथ लौटते हैं।</w:t>
      </w:r>
    </w:p>
    <w:p>
      <w:pPr/>
      <w:r>
        <w:rPr>
          <w:lang w:val="hi_IN" w:bidi="hi_IN"/>
        </w:rPr>
      </w:r>
      <w:r>
        <w:rPr>
          <w:lang w:val="hi_IN" w:bidi="hi_IN"/>
        </w:rPr>
        <w:t>यहाँ रुकें और समूह के रूप में इस प्रश्न पर चर्चा करें: इस बारे में बात करें कि आप कहाँ से हैं। आपके पूर्वज कहाँ से हैं? किसी विशेष स्थान से होना क्यों महत्वपूर्ण है, या हमारी संस्कृति में, आप क्यों जानना चाहेंगे कि कोई व्यक्ति कहाँ से है? इस ऑडियो को यहाँ रोकें।</w:t>
      </w:r>
    </w:p>
    <w:p>
      <w:pPr/>
      <w:r>
        <w:rPr>
          <w:lang w:val="hi_IN" w:bidi="hi_IN"/>
        </w:rPr>
      </w:r>
      <w:r>
        <w:rPr>
          <w:lang w:val="hi_IN" w:bidi="hi_IN"/>
        </w:rPr>
        <w:t>इस भाग के परिवार समूहों की सूची जो यहूदा देश लौटते हैं, नहेम्याह की पुस्तक में भी है। नहेम्याह की पुस्तक की सूची इस वर्तमान भाग की सूची के बहुत समान है।</w:t>
      </w:r>
    </w:p>
    <w:p>
      <w:pPr/>
      <w:r>
        <w:rPr>
          <w:lang w:val="hi_IN" w:bidi="hi_IN"/>
        </w:rPr>
      </w:r>
      <w:r>
        <w:rPr>
          <w:lang w:val="hi_IN" w:bidi="hi_IN"/>
        </w:rPr>
        <w:t>यहाँ रुकें और नहेम्याह 7:26–38 की अपनी रिकॉर्डिंग सुनें, यदि आपने पहले ही इस भाग का अनुवाद अपनी भाषा में कर लिया है। इस ऑडियो को यहाँ रोकें।</w:t>
      </w:r>
    </w:p>
    <w:p>
      <w:pPr/>
      <w:r>
        <w:rPr>
          <w:lang w:val="hi_IN" w:bidi="hi_IN"/>
        </w:rPr>
      </w:r>
      <w:r>
        <w:rPr>
          <w:lang w:val="hi_IN" w:bidi="hi_IN"/>
        </w:rPr>
        <w:t>इस भाग में लोगों के प्रत्येक 15 समूहों के लिए, कहानीकार उस स्थान या उन स्थानों का उल्लेख करता है जहाँ से उनके पूर्वज थे, और उस समूह के उन लोगों की संख्या बताता है जो यहूदा की भूमि पर लौटे। उदाहरण के लिए, कहानीकार कहता है कि बैतलहम के 123 पुत्र हैं और नतोपा के 56 पुरुष हैं। "के पुरुष" और "के पुत्र" का अर्थ एक ही है, और वे दोनों दिखाते हैं कि इन पुरुषों के पूर्वज हैं जो बाबेल की बँधुआई से पहले बैतलहम या नतोपा के नगरों में रहते थे। इस पूरे भाग में, कहानीकार कभी-कभी किसी स्थान के “पुरुषों” या “पुत्रों” का उल्लेख करता है ताकि लोगों के उन समूहों का वर्णन किया जा सके जो यहूदा की भूमि पर लौटते हैं।</w:t>
      </w:r>
    </w:p>
    <w:p>
      <w:pPr/>
      <w:r>
        <w:rPr>
          <w:lang w:val="hi_IN" w:bidi="hi_IN"/>
        </w:rPr>
      </w:r>
      <w:r>
        <w:rPr>
          <w:lang w:val="hi_IN" w:bidi="hi_IN"/>
        </w:rPr>
        <w:t>कहानीकार इस भाग के स्थानों को एक विशेष क्रम में सूचीबद्ध करता है। सूची यहूदा देश के दक्षिण के स्थानों से शुरू होती है। फिर सूची उत्तर की ओर, फिर उत्तर-पश्चिम, फिर सुदूर उत्तर, फिर दक्षिण-पश्चिम, फिर उत्तर-पश्चिम और अंत में उत्तर-पूर्व की ओर जाती है। शायद कहानीकार ने सूची को व्यवस्थित रखने के लिए स्थानों को इस तरह सूचीबद्ध किया है।</w:t>
      </w:r>
    </w:p>
    <w:p>
      <w:pPr/>
      <w:r>
        <w:rPr>
          <w:lang w:val="hi_IN" w:bidi="hi_IN"/>
        </w:rPr>
      </w:r>
      <w:r>
        <w:rPr>
          <w:lang w:val="hi_IN" w:bidi="hi_IN"/>
        </w:rPr>
        <w:t>यहाँ रुकें और समूह के रूप में इस प्रश्न पर चर्चा करें: आपके क्षेत्र या देश के महत्वपूर्ण नगरों और शहरों को सूचीबद्ध करें। इस बात पर ध्यान दें कि आपने उन्हें कैसे सूचीबद्ध किया है। आपने कहाँ से शुरू किया? आपने आगे क्या सूचीबद्ध किया? आपको क्या लगता है कि आपने इन महत्वपूर्ण नगरों और शहरों को इस क्रम में क्यों सूचीबद्ध किया है? इस ऑडियो को यहाँ रोकें।</w:t>
      </w:r>
    </w:p>
    <w:p>
      <w:pPr/>
      <w:r>
        <w:rPr>
          <w:lang w:val="hi_IN" w:bidi="hi_IN"/>
        </w:rPr>
      </w:r>
      <w:r>
        <w:rPr>
          <w:lang w:val="hi_IN" w:bidi="hi_IN"/>
        </w:rPr>
        <w:t>पहले दो स्थान बैतलहम और नतोपा हैं। ये दोनों नगर यरूशलेम के दक्षिण में उस क्षेत्र में हैं जो पहले यहूदा के गोत्र के देश में था। नतोपा लेवियों के लिए एक नगर था।</w:t>
      </w:r>
    </w:p>
    <w:p>
      <w:pPr/>
      <w:r>
        <w:rPr>
          <w:lang w:val="hi_IN" w:bidi="hi_IN"/>
        </w:rPr>
      </w:r>
      <w:r>
        <w:rPr>
          <w:lang w:val="hi_IN" w:bidi="hi_IN"/>
        </w:rPr>
        <w:t>यहाँ रुकें और समूह के रूप में, एक नक्शा देखें जिसमें इस भाग के सभी 21 नगर और यरूशलेम नगर शामिल हैं। नक्शे पर बैतलहम और नतोपा को ढूँढें। इस ऑडियो को यहाँ रोकें।</w:t>
      </w:r>
    </w:p>
    <w:p>
      <w:pPr/>
      <w:r>
        <w:rPr>
          <w:lang w:val="hi_IN" w:bidi="hi_IN"/>
        </w:rPr>
      </w:r>
      <w:r>
        <w:rPr>
          <w:lang w:val="hi_IN" w:bidi="hi_IN"/>
        </w:rPr>
        <w:t>इस भाग के अन्य सभी स्थान एक ऐसे क्षेत्र में हैं जो पहले बिन्यामीन के गोत्र का देश था। अनातोत और अज्मावेत दोनों ही यरूशलेम के उत्तर में स्थित नगर हैं। अनातोत भविष्यद्वक्ता यिर्मयाह का निवास था।</w:t>
      </w:r>
    </w:p>
    <w:p>
      <w:pPr/>
      <w:r>
        <w:rPr>
          <w:lang w:val="hi_IN" w:bidi="hi_IN"/>
        </w:rPr>
      </w:r>
      <w:r>
        <w:rPr>
          <w:lang w:val="hi_IN" w:bidi="hi_IN"/>
        </w:rPr>
        <w:t>यहाँ रुकें और समूह के रूप में, एक नक्शा देखें जिसमें इस भाग के सभी 21 नगर और यरूशलेम नगर शामिल हैं। नक्शे पर अनातोत और अज्मावेत को ढूँढें। इस ऑडियो को यहाँ रोकें।</w:t>
      </w:r>
    </w:p>
    <w:p>
      <w:pPr/>
      <w:r>
        <w:rPr>
          <w:lang w:val="hi_IN" w:bidi="hi_IN"/>
        </w:rPr>
      </w:r>
      <w:r>
        <w:rPr>
          <w:lang w:val="hi_IN" w:bidi="hi_IN"/>
        </w:rPr>
        <w:t>किर्यत्यारीम, कपीरा और बेरोत यरूशलेम के उत्तर-पश्चिम में तीन नगर हैं। कहानीकार इन तीनों नगरों को एक साथ समूहित करता है और तीनों नगरों के लोगों की कुल संख्या प्रस्तुत करता है। ऐसा इसलिए हो सकता है क्योंकि ये तीनों नगर एक-दूसरे के निकट हैं। हम 1 शमूएल की पुस्तक से जानते हैं कि पलिश्तियों ने यहोवा के सन्दूक को इस्राएलियों को लौटाने के बाद इस्राएलियों ने यहोवा के सन्दूक को किर्यत्यारीम नगर में रखा। किर्यत्यारीम, कपीरा और बेरोत गिबोनियों के तीन नगर थे जिन्होंने यहोशू को धोखा दिया था और इस्राएलियों के साथ एक संधि की थी।</w:t>
      </w:r>
    </w:p>
    <w:p>
      <w:pPr/>
      <w:r>
        <w:rPr>
          <w:lang w:val="hi_IN" w:bidi="hi_IN"/>
        </w:rPr>
      </w:r>
      <w:r>
        <w:rPr>
          <w:lang w:val="hi_IN" w:bidi="hi_IN"/>
        </w:rPr>
        <w:t>यहाँ रुकें और समूह के रूप में, एक नक्शा देखें जिसमें इस भाग के सभी 21 नगर और यरूशलेम नगर शामिल हैं। नक्शे पर किर्यत्यारीम, कपीरा और बेरोत को ढूँढें। इस ऑडियो को यहाँ रोकें।</w:t>
      </w:r>
    </w:p>
    <w:p>
      <w:pPr/>
      <w:r>
        <w:rPr>
          <w:lang w:val="hi_IN" w:bidi="hi_IN"/>
        </w:rPr>
      </w:r>
      <w:r>
        <w:rPr>
          <w:lang w:val="hi_IN" w:bidi="hi_IN"/>
        </w:rPr>
        <w:t>रामाह, गेबा, मिकमाश, बेतेल और आई सभी यरूशलेम के बहुत उत्तर में हैं। कहानीकार रामाह और गेबा को एक साथ और बेतेल और आई को एक साथ समूहबद्ध करता है। फिर से, यह शायद इसलिए है क्योंकि ये नगर एक-दूसरे के पास हैं। याद रखें कि मिकमाश वह स्थान है जहाँ राजा शाऊल के पुत्र योनातान ने पलिश्तियों के विरुद्ध युद्ध किया था। अधिकांश लोगों का मानना है कि बाबेल के लोगों ने बेतेल को नष्ट नहीं किया था, बल्कि बाद में, जब फारसी उस देश के शासक बने, तब बेतेल को नष्ट किया गया।</w:t>
      </w:r>
    </w:p>
    <w:p>
      <w:pPr/>
      <w:r>
        <w:rPr>
          <w:lang w:val="hi_IN" w:bidi="hi_IN"/>
        </w:rPr>
      </w:r>
      <w:r>
        <w:rPr>
          <w:lang w:val="hi_IN" w:bidi="hi_IN"/>
        </w:rPr>
        <w:t>यहाँ रुकें और समूह के रूप में, एक नक्शा देखें जिसमें इस भाग के सभी 21 नगर और यरूशलेम नगर शामिल हैं। नक्शे पर रामाह, गेबा, मिकमाश, बेतेल और आई को ढूँढें। इस ऑडियो को यहाँ रोकें।</w:t>
      </w:r>
    </w:p>
    <w:p>
      <w:pPr/>
      <w:r>
        <w:rPr>
          <w:lang w:val="hi_IN" w:bidi="hi_IN"/>
        </w:rPr>
      </w:r>
      <w:r>
        <w:rPr>
          <w:lang w:val="hi_IN" w:bidi="hi_IN"/>
        </w:rPr>
        <w:t>नबो, मग्बीस, दूसरे एलाम और हारीम सभी यरूशलेम के दक्षिण-पश्चिम में नगर हैं। याद रखें, पिछले भाग में एलाम नाम का एक व्यक्ति था। यह संभव है कि इस वर्तमान भाग में, "दूसरा एलाम" का अर्थ एक व्यक्ति है, न कि "एलाम" नामक कोई नगर। यह संभव है कि एलाम ने जिस स्थान में वह रहता था, उसी स्थान के नाम को अपने परिवार के नाम या अपने व्यक्तिगत नाम के रूप में अपना लिया हो। लोगों का यह समूह उन लोगों का वही समूह नहीं है जो पिछले भाग में दिए गए हैं।</w:t>
      </w:r>
    </w:p>
    <w:p>
      <w:pPr/>
      <w:r>
        <w:rPr>
          <w:lang w:val="hi_IN" w:bidi="hi_IN"/>
        </w:rPr>
      </w:r>
      <w:r>
        <w:rPr>
          <w:lang w:val="hi_IN" w:bidi="hi_IN"/>
        </w:rPr>
        <w:t>यहाँ रुकें और समूह के रूप में, एक नक्शा देखें जिसमें इस भाग के सभी 21 नगर और यरूशलेम नगर शामिल हैं। नक्शे पर नबो, मग्बीस, दूसरे एलाम और हारीम को ढूँढें। इस ऑडियो को यहाँ रोकें।</w:t>
      </w:r>
    </w:p>
    <w:p>
      <w:pPr/>
      <w:r>
        <w:rPr>
          <w:lang w:val="hi_IN" w:bidi="hi_IN"/>
        </w:rPr>
      </w:r>
      <w:r>
        <w:rPr>
          <w:lang w:val="hi_IN" w:bidi="hi_IN"/>
        </w:rPr>
        <w:t>लोद, हादीद और ओनो यरूशलेम के उत्तर-पश्चिम में नगर हैं। यरीहो और सना दोनों यरूशलेम के उत्तर-पूर्व में हैं। इस्राएलियों की सबसे बड़ी संख्या सना को लौटती है। कुछ लोगों का मानना है कि सना कोई स्थान नहीं है, बल्कि उन सभी गरीब लोगों का एक समूह है जो यहूदा देश में लौटते हैं।</w:t>
      </w:r>
    </w:p>
    <w:p>
      <w:pPr/>
      <w:r>
        <w:rPr>
          <w:lang w:val="hi_IN" w:bidi="hi_IN"/>
        </w:rPr>
      </w:r>
      <w:r>
        <w:rPr>
          <w:lang w:val="hi_IN" w:bidi="hi_IN"/>
        </w:rPr>
        <w:t>यहाँ रुकें और समूह के रूप में, एक नक्शा देखें जिसमें इस भाग के सभी 21 नगर और यरूशलेम नगर शामिल हैं। नक्शे पर लोद, हादीद, ओनो, यरीहो और सना को ढूँढें। इस ऑडियो को यहाँ रोकें।</w:t>
      </w:r>
    </w:p>
    <w:p>
      <w:pPr/>
      <w:r>
        <w:rPr>
          <w:lang w:val="hi_IN" w:bidi="hi_IN"/>
        </w:rPr>
      </w:r>
      <w:r>
        <w:rPr>
          <w:lang w:val="hi_IN" w:bidi="hi_IN"/>
        </w:rPr>
        <w:t>हम जानते हैं कि आगे चलकर यिर्मयाह की पुस्तक में, इन स्थानों के पूर्वजों के वंशजों में से बहुत-से लोगों ने यरूशलेम की शहरपनाह के पुनर्निर्माण में सहायता की।</w:t>
      </w:r>
      <w:r>
        <w:rPr>
          <w:lang w:val="hi_IN" w:bidi="hi_IN"/>
        </w:rPr>
      </w:r>
    </w:p>
    <w:p>
      <w:pPr>
        <w:pStyle w:val="Heading3"/>
      </w:pPr>
      <w:r>
        <w:rPr>
          <w:lang w:val="hi_IN" w:bidi="hi_IN"/>
        </w:rPr>
        <w:t>घटनाओं को समझाना</w:t>
      </w:r>
    </w:p>
    <w:p>
      <w:pPr/>
      <w:r>
        <w:rPr>
          <w:lang w:val="hi_IN" w:bidi="hi_IN"/>
        </w:rPr>
      </w:r>
      <w:r>
        <w:rPr>
          <w:lang w:val="hi_IN" w:bidi="hi_IN"/>
        </w:rPr>
        <w:t>एज्रा 2:21–35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सात दृश्य हैं।</w:t>
      </w:r>
    </w:p>
    <w:p>
      <w:pPr/>
      <w:r>
        <w:rPr>
          <w:lang w:val="hi_IN" w:bidi="hi_IN"/>
        </w:rPr>
      </w:r>
      <w:r>
        <w:rPr>
          <w:b/>
          <w:lang w:val="hi_IN" w:bidi="hi_IN"/>
        </w:rPr>
        <w:t>पहले दृश्य में:</w:t>
      </w:r>
      <w:r>
        <w:rPr>
          <w:lang w:val="hi_IN" w:bidi="hi_IN"/>
        </w:rPr>
        <w:t xml:space="preserve"> इस्राएली लौट आए, जिनके पूर्वज बैतलहम और नतोपा के नगरों में रहते थे। ये नगर यरूशलेम के दक्षिण में हैं।</w:t>
      </w:r>
    </w:p>
    <w:p>
      <w:pPr/>
      <w:r>
        <w:rPr>
          <w:lang w:val="hi_IN" w:bidi="hi_IN"/>
        </w:rPr>
      </w:r>
      <w:r>
        <w:rPr>
          <w:b/>
          <w:lang w:val="hi_IN" w:bidi="hi_IN"/>
        </w:rPr>
        <w:t>दूसरे दृश्य में:</w:t>
      </w:r>
      <w:r>
        <w:rPr>
          <w:lang w:val="hi_IN" w:bidi="hi_IN"/>
        </w:rPr>
        <w:t xml:space="preserve"> वे इस्राएली लौट आए, जिनके पूर्वज अनातोत और अज्मावेत में रहते थे। ये नगर यरूशलेम के उत्तर में हैं।</w:t>
      </w:r>
    </w:p>
    <w:p>
      <w:pPr/>
      <w:r>
        <w:rPr>
          <w:lang w:val="hi_IN" w:bidi="hi_IN"/>
        </w:rPr>
      </w:r>
      <w:r>
        <w:rPr>
          <w:b/>
          <w:lang w:val="hi_IN" w:bidi="hi_IN"/>
        </w:rPr>
        <w:t>तीसरे दृश्य में:</w:t>
      </w:r>
      <w:r>
        <w:rPr>
          <w:lang w:val="hi_IN" w:bidi="hi_IN"/>
        </w:rPr>
        <w:t xml:space="preserve"> वे इस्राएली लौट आए, जिनके पूर्वज किर्यत्यारीम, कपीरा और बेरोत में रहते थे। ये तीन नगर यरूशलेम के उत्तर-पश्चिम में हैं।</w:t>
      </w:r>
    </w:p>
    <w:p>
      <w:pPr/>
      <w:r>
        <w:rPr>
          <w:lang w:val="hi_IN" w:bidi="hi_IN"/>
        </w:rPr>
      </w:r>
      <w:r>
        <w:rPr>
          <w:b/>
          <w:lang w:val="hi_IN" w:bidi="hi_IN"/>
        </w:rPr>
        <w:t>चौथे दृश्य में:</w:t>
      </w:r>
      <w:r>
        <w:rPr>
          <w:lang w:val="hi_IN" w:bidi="hi_IN"/>
        </w:rPr>
        <w:t xml:space="preserve"> वे इस्राएली लौट आए, जिनके पूर्वज रामाह, गेबा, मिकमाश, बेतेल और आई में रहते थे। ये सभी नगर यरूशलेम के बहुत उत्तर में हैं।</w:t>
      </w:r>
    </w:p>
    <w:p>
      <w:pPr/>
      <w:r>
        <w:rPr>
          <w:lang w:val="hi_IN" w:bidi="hi_IN"/>
        </w:rPr>
      </w:r>
      <w:r>
        <w:rPr>
          <w:b/>
          <w:lang w:val="hi_IN" w:bidi="hi_IN"/>
        </w:rPr>
        <w:t>पाँचवें दृश्य में:</w:t>
      </w:r>
      <w:r>
        <w:rPr>
          <w:lang w:val="hi_IN" w:bidi="hi_IN"/>
        </w:rPr>
        <w:t xml:space="preserve"> वे इस्राएली लौट आए, जिनके पूर्वज नबो, मग्बीस, दूसरे एलाम और हारीम में रहते थे। ये नगर यरूशलेम के दक्षिण-पश्चिम में हैं।</w:t>
      </w:r>
    </w:p>
    <w:p>
      <w:pPr/>
      <w:r>
        <w:rPr>
          <w:lang w:val="hi_IN" w:bidi="hi_IN"/>
        </w:rPr>
      </w:r>
      <w:r>
        <w:rPr>
          <w:b/>
          <w:lang w:val="hi_IN" w:bidi="hi_IN"/>
        </w:rPr>
        <w:t>छठे दृश्य में:</w:t>
      </w:r>
      <w:r>
        <w:rPr>
          <w:lang w:val="hi_IN" w:bidi="hi_IN"/>
        </w:rPr>
        <w:t xml:space="preserve"> वे इस्राएली लौट आए, जिनके पूर्वज लोद, हादीद और ओनो में रहते थे। ये नगर यरूशलेम के उत्तर-पश्चिम में हैं।</w:t>
      </w:r>
    </w:p>
    <w:p>
      <w:pPr/>
      <w:r>
        <w:rPr>
          <w:lang w:val="hi_IN" w:bidi="hi_IN"/>
        </w:rPr>
      </w:r>
      <w:r>
        <w:rPr>
          <w:b/>
          <w:lang w:val="hi_IN" w:bidi="hi_IN"/>
        </w:rPr>
        <w:t>सातवें दृश्य में:</w:t>
      </w:r>
      <w:r>
        <w:rPr>
          <w:lang w:val="hi_IN" w:bidi="hi_IN"/>
        </w:rPr>
        <w:t xml:space="preserve"> वे इस्राएली लौट आए, जिनके पूर्वज यरीहो और सना में रहते थे। ये नगर यरूशलेम के उत्तर-पूर्व में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लौटने वाले वे इस्राएली जिनके पूर्वज बैतलहम और नतोपा में रहते थे</w:t>
      </w:r>
    </w:p>
    <w:p>
      <w:pPr>
        <w:pStyle w:val="ListBullet"/>
        <w:spacing w:line="240" w:lineRule="auto"/>
        <w:ind w:left="720"/>
      </w:pPr>
      <w:r>
        <w:rPr>
          <w:lang w:val="hi_IN" w:bidi="hi_IN"/>
        </w:rPr>
      </w:r>
      <w:r>
        <w:rPr>
          <w:lang w:val="hi_IN" w:bidi="hi_IN"/>
        </w:rPr>
        <w:t>लौटने वाले वे इस्राएली जिनके पूर्वज किर्यत्यारीम, कपीरा और बेरोत में रहते थे</w:t>
      </w:r>
    </w:p>
    <w:p>
      <w:pPr>
        <w:pStyle w:val="ListBullet"/>
        <w:spacing w:line="240" w:lineRule="auto"/>
        <w:ind w:left="720"/>
      </w:pPr>
      <w:r>
        <w:rPr>
          <w:lang w:val="hi_IN" w:bidi="hi_IN"/>
        </w:rPr>
      </w:r>
      <w:r>
        <w:rPr>
          <w:lang w:val="hi_IN" w:bidi="hi_IN"/>
        </w:rPr>
        <w:t>लौटने वाले इस्राएली जिनके पूर्वज रामा, गेबा, मिकमाश, बेतेल और आई में रहते थे</w:t>
      </w:r>
    </w:p>
    <w:p>
      <w:pPr>
        <w:pStyle w:val="ListBullet"/>
        <w:spacing w:line="240" w:lineRule="auto"/>
        <w:ind w:left="720"/>
      </w:pPr>
      <w:r>
        <w:rPr>
          <w:lang w:val="hi_IN" w:bidi="hi_IN"/>
        </w:rPr>
      </w:r>
      <w:r>
        <w:rPr>
          <w:lang w:val="hi_IN" w:bidi="hi_IN"/>
        </w:rPr>
        <w:t>लौटने वाले वे इस्राएली जिनके पूर्वज नबो, मग्बीस, अन्य एलाम और हारीम में रहते थे</w:t>
      </w:r>
    </w:p>
    <w:p>
      <w:pPr>
        <w:pStyle w:val="ListBullet"/>
        <w:spacing w:line="240" w:lineRule="auto"/>
        <w:ind w:left="720"/>
      </w:pPr>
      <w:r>
        <w:rPr>
          <w:lang w:val="hi_IN" w:bidi="hi_IN"/>
        </w:rPr>
      </w:r>
      <w:r>
        <w:rPr>
          <w:lang w:val="hi_IN" w:bidi="hi_IN"/>
        </w:rPr>
        <w:t>लौटने वाले वे इस्राएली जिनके पूर्वज लोद, हादीद और ओनो में रहते थे</w:t>
      </w:r>
    </w:p>
    <w:p>
      <w:pPr>
        <w:pStyle w:val="ListBullet"/>
        <w:spacing w:line="240" w:lineRule="auto"/>
        <w:ind w:left="720"/>
      </w:pPr>
      <w:r>
        <w:rPr>
          <w:lang w:val="hi_IN" w:bidi="hi_IN"/>
        </w:rPr>
      </w:r>
      <w:r>
        <w:rPr>
          <w:lang w:val="hi_IN" w:bidi="hi_IN"/>
        </w:rPr>
        <w:t>और लौटने वाले वे इस्राएली जिनके पूर्वज यरीहो और सना में रहते थे</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इस भाग को लोगों को यह याद दिलाकर शुरू करना सहायक हो सकता है कि यह उन बँधुओं की सूची की निरंतरता है जो बाबेल से यहूदा में यरूशलेम लौटते हैं। साथ ही, यह उस सूची का एक भाग भी है जिसमें उन पुरुषों की संख्या दी गई है जिनके पूर्वज बाबेल की बँधुआई से पहले इन नगरों में रहते थे।</w:t>
      </w:r>
    </w:p>
    <w:p>
      <w:pPr/>
      <w:r>
        <w:rPr>
          <w:lang w:val="hi_IN" w:bidi="hi_IN"/>
        </w:rPr>
      </w:r>
      <w:r>
        <w:rPr>
          <w:lang w:val="hi_IN" w:bidi="hi_IN"/>
        </w:rPr>
        <w:t>पहले दृश्य में, लौटने वाले वे इस्राएली जिनके पूर्वज बैतलहम और नतोपा के नगरों से आए थे, जो दोनों यरूशलेम के दक्षिण में हैं। कहानीकार कहता है कि 123 पुरुष हैं जिनके पूर्वज बैतलहम में रहते थे और 56 पुरुष हैं जिनके पूर्वज नतोपा में रहते थे। बैतलहम यरूशलेम नगर से लगभग 10 किलोमीटर दक्षिण में है, और नतोपा बैतलहम के पास है। इसे कहने के अन्य तरीके भी हो सकते हैं, “ये पुरुष बैतलहम नगर के थे,” या “ये वे पुरुष हैं जिनके परिवार मूल रूप से बैतलहम के थे।” याद रखें कि "के पुरुष" और "के पुत्र" का अर्थ एक ही है।</w:t>
      </w:r>
    </w:p>
    <w:p>
      <w:pPr/>
      <w:r>
        <w:rPr>
          <w:lang w:val="hi_IN" w:bidi="hi_IN"/>
        </w:rPr>
      </w:r>
      <w:r>
        <w:rPr>
          <w:lang w:val="hi_IN" w:bidi="hi_IN"/>
        </w:rPr>
        <w:t>यहाँ रुकें और समूह के रूप में इस प्रश्न पर चर्चा करें: आप उन पुरुषों की संख्या का अनुवाद कैसे करेंगे जिनके पूर्वज बैतलहम और नतोपा के नगरों में रहते थे? इस ऑडियो को यहाँ रोकें।</w:t>
      </w:r>
    </w:p>
    <w:p>
      <w:pPr/>
      <w:r>
        <w:rPr>
          <w:lang w:val="hi_IN" w:bidi="hi_IN"/>
        </w:rPr>
      </w:r>
      <w:r>
        <w:rPr>
          <w:lang w:val="hi_IN" w:bidi="hi_IN"/>
        </w:rPr>
        <w:t>याद रखें कि पहले दृश्य के नगर उस देश में हैं जो पहले यहूदा के गोत्र का देश था। साथ ही, यह भी स्मरण रखें कि कहानीकार नगरों का उल्लेख उनके भौगोलिक स्थान के आधार पर एक निश्चित क्रम में करता है और वह कुछ नगरों को एक साथ समूहित भी करता है, सम्भवतः इसलिए कि वे एक-दूसरे के निकट स्थित हैं।</w:t>
      </w:r>
    </w:p>
    <w:p>
      <w:pPr/>
      <w:r>
        <w:rPr>
          <w:lang w:val="hi_IN" w:bidi="hi_IN"/>
        </w:rPr>
      </w:r>
      <w:r>
        <w:rPr>
          <w:lang w:val="hi_IN" w:bidi="hi_IN"/>
        </w:rPr>
        <w:t>यहाँ रुकें और यदि आवश्यक हो, तो समूह के रूप में फिर से एक नक्शा देखें जिसमें इस भाग के सभी 21 नगर और यरूशलेम नगर शामिल हैं। नक्शे पर बैतलहम और नतोपा को ढूँढें। इस ऑडियो को यहाँ रोकें।</w:t>
      </w:r>
    </w:p>
    <w:p>
      <w:pPr/>
      <w:r>
        <w:rPr>
          <w:lang w:val="hi_IN" w:bidi="hi_IN"/>
        </w:rPr>
      </w:r>
      <w:r>
        <w:rPr>
          <w:lang w:val="hi_IN" w:bidi="hi_IN"/>
        </w:rPr>
        <w:t>साथ ही, यहाँ रुकें और समूह के रूप में इस प्रश्न पर चर्चा करें: क्या इस दृश्य में नगरों के समूहों के सामान्य स्थान को शामिल करना सहायक होगा, क्योंकि वे यरूशलेम नगर से संबंधित हैं? उदाहरण के लिए, आप पहले भाग का अनुवाद इस प्रकार कर सकते हैं: “बैतलहम और नतोपा के नगर यरूशलेम के दक्षिण में उस क्षेत्र में स्थित थे, जो पहले यहूदा के गोत्र के भाग में था। 123 पुरुष हैं जिनके परिवार मूल रूप से बैतलहम के थे, और 56 पुरुष हैं जिनके परिवार मूल रूप से नतोपा से थे।"</w:t>
      </w:r>
    </w:p>
    <w:p>
      <w:pPr/>
      <w:r>
        <w:rPr>
          <w:lang w:val="hi_IN" w:bidi="hi_IN"/>
        </w:rPr>
      </w:r>
      <w:r>
        <w:rPr>
          <w:lang w:val="hi_IN" w:bidi="hi_IN"/>
        </w:rPr>
        <w:t>या आप नगरों के स्थानों के बारे में अतिरिक्त जानकारी, और यह कि वह भूमि पहले यहूदा के गोत्र के देश में थी, शामिल न करने का विकल्प चुन सकते हैं। यदि हाँ, तो आप इस दृश्य का अनुवाद इस तरह कर सकते हैं, "123 पुरुष हैं जिनके परिवार मूल रूप से बैतलहम के थे, और 56 पुरुष हैं जिनके परिवार मूल रूप से नतोपा के थे।” इस ऑडियो को यहाँ रोकें।</w:t>
      </w:r>
    </w:p>
    <w:p>
      <w:pPr/>
      <w:r>
        <w:rPr>
          <w:lang w:val="hi_IN" w:bidi="hi_IN"/>
        </w:rPr>
      </w:r>
      <w:r>
        <w:rPr>
          <w:lang w:val="hi_IN" w:bidi="hi_IN"/>
        </w:rPr>
        <w:t>इस भाग के शेष सभी दृश्यों में जिन नगरों का उल्लेख है, वे उस क्षेत्र में स्थित थे जो पहले बिन्यामीन के गोत्र का भाग था।</w:t>
      </w:r>
    </w:p>
    <w:p>
      <w:pPr/>
      <w:r>
        <w:rPr>
          <w:lang w:val="hi_IN" w:bidi="hi_IN"/>
        </w:rPr>
      </w:r>
      <w:r>
        <w:rPr>
          <w:lang w:val="hi_IN" w:bidi="hi_IN"/>
        </w:rPr>
        <w:t>दूसरे दृश्य में, लौटने वाले वे इस्राएली जिनके पूर्वज अनातोत और अज्मावेत के नगरों से आए थे। याद रखें, ये दोनों नगर यरूशलेम के उत्तर में हैं, और उस देश में जो पहले बिन्यामीन के गोत्र का था। अनातोत यरूशलेम से लगभग 5 किलोमीटर उत्तर में है, और अज्मावेत यरूशलेम से लगभग 8 किलोमीटर उत्तर में है।</w:t>
      </w:r>
    </w:p>
    <w:p>
      <w:pPr/>
      <w:r>
        <w:rPr>
          <w:lang w:val="hi_IN" w:bidi="hi_IN"/>
        </w:rPr>
      </w:r>
      <w:r>
        <w:rPr>
          <w:lang w:val="hi_IN" w:bidi="hi_IN"/>
        </w:rPr>
        <w:t>यहाँ रुकें और यदि आवश्यक हो, तो समूह के रूप में फिर से एक नक्शा देखें जिसमें इस भाग के सभी 21 नगर और यरूशलेम नगर शामिल हैं। नक्शे पर अनातोत और अज्मावेत को ढूँढें। इस ऑडियो को यहाँ रोकें।</w:t>
      </w:r>
    </w:p>
    <w:p>
      <w:pPr/>
      <w:r>
        <w:rPr>
          <w:lang w:val="hi_IN" w:bidi="hi_IN"/>
        </w:rPr>
      </w:r>
      <w:r>
        <w:rPr>
          <w:lang w:val="hi_IN" w:bidi="hi_IN"/>
        </w:rPr>
        <w:t>तीसरे दृश्य में, लौटने वाले वे इस्राएली जिनके पूर्वज किर्यत्यारीम, कपीरा और बेरोत के नगरों से आए थे। ये तीन नगर यरूशलेम के उत्तर-पश्चिम में हैं। मूल भाषा में, कहानीकार “किर्यत आरीम” नाम का प्रयोग करता है, परन्तु अधिकांश विद्वानों का मानना है कि यह वही नगर है जिसे अन्य अंशों में किर्यत्यारीम कहा गया है। किर्यत्यारीम यरूशलेम से लगभग 13 किलोमीटर उत्तर-पश्चिम में है। कपीरा किर्यत्यारीम के उत्तर में है, और बेरोत यरूशलेम से लगभग 19 किलोमीटर उत्तर में है।</w:t>
      </w:r>
    </w:p>
    <w:p>
      <w:pPr/>
      <w:r>
        <w:rPr>
          <w:lang w:val="hi_IN" w:bidi="hi_IN"/>
        </w:rPr>
      </w:r>
      <w:r>
        <w:rPr>
          <w:lang w:val="hi_IN" w:bidi="hi_IN"/>
        </w:rPr>
        <w:t>यहाँ रुकें और यदि आवश्यक हो, तो समूह के रूप में फिर से एक नक्शा देखें जिसमें इस भाग के सभी 21 नगर और यरूशलेम नगर शामिल हैं। नक्शे पर किर्यत्यारीम, कपीरा और बेरोत को ढूँढें। इस ऑडियो को यहाँ रोकें।</w:t>
      </w:r>
    </w:p>
    <w:p>
      <w:pPr/>
      <w:r>
        <w:rPr>
          <w:lang w:val="hi_IN" w:bidi="hi_IN"/>
        </w:rPr>
      </w:r>
      <w:r>
        <w:rPr>
          <w:lang w:val="hi_IN" w:bidi="hi_IN"/>
        </w:rPr>
        <w:t>चौथे दृश्य में, लौटने वाले वे इस्राएली जिनके पूर्वज रामाह, गेबा, मिकमाश, बेतेल और आई के नगरों से आए थे। ये सभी नगर यरूशलेम के उत्तर में हैं। मूल भाषा में, बेतेल का अर्थ "परमेश्वर का भवन" है। बेतेल सीमा पर स्थित एक नगर है। रामाह यरूशलेम से लगभग 8 किलोमीटर उत्तर में है, और गेबा रामाह के पूर्व में है। मिकमाश यरूशलेम से लगभग 13 किलोमीटर उत्तर-पूर्व में है, और बेतेल यरूशलेम से 10 किलोमीटर उत्तर में है। आई बेतेल से 2 किलोमीटर पूर्व में है।</w:t>
      </w:r>
    </w:p>
    <w:p>
      <w:pPr/>
      <w:r>
        <w:rPr>
          <w:lang w:val="hi_IN" w:bidi="hi_IN"/>
        </w:rPr>
      </w:r>
      <w:r>
        <w:rPr>
          <w:lang w:val="hi_IN" w:bidi="hi_IN"/>
        </w:rPr>
        <w:t>यहाँ रुकें और यदि आवश्यक हो, तो समूह के रूप में फिर से एक नक्शा देखें जिसमें इस भाग के सभी 21 नगर और यरूशलेम नगर शामिल हैं। नक्शे पर रामाह, गेबा, मिकमाश, बेतेल और आई को ढूँढें। इस ऑडियो को यहाँ रोकें।</w:t>
      </w:r>
    </w:p>
    <w:p>
      <w:pPr/>
      <w:r>
        <w:rPr>
          <w:lang w:val="hi_IN" w:bidi="hi_IN"/>
        </w:rPr>
      </w:r>
      <w:r>
        <w:rPr>
          <w:lang w:val="hi_IN" w:bidi="hi_IN"/>
        </w:rPr>
        <w:t>पाँचवें दृश्य में, लौटने वाले वे इस्राएली जिनके पूर्वज नबो, मग्बीस, दूसरे एलाम और हारीम के नगरों से थे। ये नगर यरूशलेम के दक्षिण-पश्चिम में हैं। यहूदा का नबो मोआब के नबो नगर के समान नहीं है, जो यरूशलेम के पूर्व में उस भूमि में स्थित है जो पहले रूबेन और गाद के गोत्रों की हुआ करती थी। लोग ठीक से नहीं जानते कि यहूदा का नबो कहाँ है। मग्बीस शायद अदुल्लाम नाम के नगर के दक्षिण-पश्चिम में है। एलाम आधुनिक ईरान के स्थान में एक प्रसिद्ध नगर था, परन्तु यह एलाम एक अलग एलाम है, जो यरूशलेम के पास है। लोग निश्चित रूप से नहीं जानते कि हारीम कहाँ है, परन्तु यह इस दृश्य के अन्य नगरों के पास है।</w:t>
      </w:r>
    </w:p>
    <w:p>
      <w:pPr/>
      <w:r>
        <w:rPr>
          <w:lang w:val="hi_IN" w:bidi="hi_IN"/>
        </w:rPr>
      </w:r>
      <w:r>
        <w:rPr>
          <w:lang w:val="hi_IN" w:bidi="hi_IN"/>
        </w:rPr>
        <w:t>यहाँ रुकें और यदि आवश्यक हो, तो समूह के रूप में फिर से एक नक्शा देखें जिसमें इस भाग के सभी 21 नगर और यरूशलेम नगर शामिल हैं। नक्शे पर नबो, मग्बीस, दूसरे एलाम और हारीम को ढूँढें। इस ऑडियो को यहाँ रोकें।</w:t>
      </w:r>
    </w:p>
    <w:p>
      <w:pPr/>
      <w:r>
        <w:rPr>
          <w:lang w:val="hi_IN" w:bidi="hi_IN"/>
        </w:rPr>
      </w:r>
      <w:r>
        <w:rPr>
          <w:lang w:val="hi_IN" w:bidi="hi_IN"/>
        </w:rPr>
        <w:t>छठे दृश्य में, लौटने वाले वे इस्राएली जिनके पूर्वज लोद, हादीद और ओनो के नगरों से थे। ये नगर यरूशलेम के उत्तर-पश्चिम में भूमध्य सागर के तट के पास हैं। नए नियम में, कहानीकार लोद को "लुद्दा" कहते हैं। लोद याफा से लगभग 18 किलोमीटर दक्षिण-पूर्व में है। हादीद अय्यालोन की घाटी में एक नगर है। ओनो लोद से लगभग 8 किलोमीटर उत्तर में और यरूशलेम से लगभग 48 किलोमीटर उत्तर-पश्चिम में है।</w:t>
      </w:r>
    </w:p>
    <w:p>
      <w:pPr/>
      <w:r>
        <w:rPr>
          <w:lang w:val="hi_IN" w:bidi="hi_IN"/>
        </w:rPr>
      </w:r>
      <w:r>
        <w:rPr>
          <w:lang w:val="hi_IN" w:bidi="hi_IN"/>
        </w:rPr>
        <w:t>यहाँ रुकें और यदि आवश्यक हो, तो समूह के रूप में फिर से एक नक्शा देखें जिसमें इस भाग के सभी 21 नगर और यरूशलेम नगर शामिल हैं। नक्शे पर लोद, हादीद और ओनो को ढूँढें। इस ऑडियो को यहाँ रोकें।</w:t>
      </w:r>
    </w:p>
    <w:p>
      <w:pPr/>
      <w:r>
        <w:rPr>
          <w:lang w:val="hi_IN" w:bidi="hi_IN"/>
        </w:rPr>
      </w:r>
      <w:r>
        <w:rPr>
          <w:lang w:val="hi_IN" w:bidi="hi_IN"/>
        </w:rPr>
        <w:t>सातवें दृश्य में, लौटने वाले वे इस्राएली जिनके पूर्वज यरीहो और सना के नगरों से थे। यरीहो और सना यरूशलेम के उत्तर-पूर्व में हैं। यरीहो एक नगर है जो मृत सागर से लगभग 16 किलोमीटर उत्तर-पश्चिम में है। लोग नहीं जानते कि सना नगर कहाँ है, परन्तु कुछ लोगों का मानना है कि सना यरीहो से लगभग 8 किलोमीटर उत्तर में हो सकता है।</w:t>
      </w:r>
    </w:p>
    <w:p>
      <w:pPr/>
      <w:r>
        <w:rPr>
          <w:lang w:val="hi_IN" w:bidi="hi_IN"/>
        </w:rPr>
      </w:r>
      <w:r>
        <w:rPr>
          <w:lang w:val="hi_IN" w:bidi="hi_IN"/>
        </w:rPr>
        <w:t>यहाँ रुकें और यदि आवश्यक हो, तो समूह के रूप में फिर से एक नक्शा देखें जिसमें इस भाग के सभी 21 नगर और यरूशलेम नगर शामिल हैं। नक्शे पर यरीहो और सना को ढूँढें। इस ऑडियो को यहाँ रोकें।</w:t>
      </w:r>
    </w:p>
    <w:p>
      <w:pPr/>
      <w:r>
        <w:rPr>
          <w:lang w:val="hi_IN" w:bidi="hi_IN"/>
        </w:rPr>
      </w:r>
      <w:r>
        <w:rPr>
          <w:lang w:val="hi_IN" w:bidi="hi_IN"/>
        </w:rPr>
        <w:t>कुछ लोगों का मानना है कि मूल भाषा में सना नाम का उच्चारण “उस व्यक्ति के पुत्र जिससे लोग घृणा करते थे” के समान सुनाई देता है। इन लोगों का मानना है कि जिन लोगों के पूर्वज सना नगर से थे, उनका यह बड़ा समूह वास्तव में निर्धन लोगों का समूह हो सकता है, क्योंकि वे “उस व्यक्ति के पुत्र हैं जिससे लोग घृणा करते थे।” इस भाग का अनुवाद करते समय सना को एक नगर के नाम के रूप में अनुवाद करना अधिक उचित होगा, क्योंकि हमें निश्चित रूप से यह ज्ञात नहीं है कि इसका अर्थ बाबुल के निर्वासन से यहूदा देश लौटने वाले निर्धन लोगों का कोई समूह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एज्रा 2:21–35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सात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लौटने वाले वे इस्राएली जिनके पूर्वज बैतलहम और नतोपा में रहते थे</w:t>
      </w:r>
    </w:p>
    <w:p>
      <w:pPr>
        <w:pStyle w:val="ListBullet"/>
        <w:spacing w:line="240" w:lineRule="auto"/>
        <w:ind w:left="720"/>
      </w:pPr>
      <w:r>
        <w:rPr>
          <w:lang w:val="hi_IN" w:bidi="hi_IN"/>
        </w:rPr>
      </w:r>
      <w:r>
        <w:rPr>
          <w:lang w:val="hi_IN" w:bidi="hi_IN"/>
        </w:rPr>
        <w:t>वे इस्राएली जो लौटते हैं और जिनके पूर्वज किर्यत्यारीम, कपीरा और बेरोत में रहते थे</w:t>
      </w:r>
    </w:p>
    <w:p>
      <w:pPr>
        <w:pStyle w:val="ListBullet"/>
        <w:spacing w:line="240" w:lineRule="auto"/>
        <w:ind w:left="720"/>
      </w:pPr>
      <w:r>
        <w:rPr>
          <w:lang w:val="hi_IN" w:bidi="hi_IN"/>
        </w:rPr>
      </w:r>
      <w:r>
        <w:rPr>
          <w:lang w:val="hi_IN" w:bidi="hi_IN"/>
        </w:rPr>
        <w:t>लौटने वाले इस्राएली जिनके पूर्वज रामा, गेबा, मिकमाश, बेतेल और आई में रहते थे</w:t>
      </w:r>
    </w:p>
    <w:p>
      <w:pPr>
        <w:pStyle w:val="ListBullet"/>
        <w:spacing w:line="240" w:lineRule="auto"/>
        <w:ind w:left="720"/>
      </w:pPr>
      <w:r>
        <w:rPr>
          <w:lang w:val="hi_IN" w:bidi="hi_IN"/>
        </w:rPr>
      </w:r>
      <w:r>
        <w:rPr>
          <w:lang w:val="hi_IN" w:bidi="hi_IN"/>
        </w:rPr>
        <w:t>लौटने वाले वे इस्राएली जिनके पूर्वज नबो, मग्बीस, अन्य एलाम और हारीम में रहते थे</w:t>
      </w:r>
    </w:p>
    <w:p>
      <w:pPr>
        <w:pStyle w:val="ListBullet"/>
        <w:spacing w:line="240" w:lineRule="auto"/>
        <w:ind w:left="720"/>
      </w:pPr>
      <w:r>
        <w:rPr>
          <w:lang w:val="hi_IN" w:bidi="hi_IN"/>
        </w:rPr>
      </w:r>
      <w:r>
        <w:rPr>
          <w:lang w:val="hi_IN" w:bidi="hi_IN"/>
        </w:rPr>
        <w:t>वे इस्राएली जो लौटते हैं जिनके पूर्वज लोद, हादीद और ओनो में रहते थे</w:t>
      </w:r>
    </w:p>
    <w:p>
      <w:pPr>
        <w:pStyle w:val="ListBullet"/>
        <w:spacing w:line="240" w:lineRule="auto"/>
        <w:ind w:left="720"/>
      </w:pPr>
      <w:r>
        <w:rPr>
          <w:lang w:val="hi_IN" w:bidi="hi_IN"/>
        </w:rPr>
      </w:r>
      <w:r>
        <w:rPr>
          <w:lang w:val="hi_IN" w:bidi="hi_IN"/>
        </w:rPr>
        <w:t>और वे इस्राएली जो लौटते हैं जिनके पूर्वज यरीहो और सना में रहते थे</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यह उन बँधुओं की सूची की एक निरंतरता है जो बाबेल से यहूदा में यरूशलेम लौटते हैं। यह उस सूची का एक भाग है जिसमें उन पुरुषों की संख्या दी गई है जिनके पूर्वज बाबेल के बँधुआई से पहले इन नगरों में रहते थे।</w:t>
      </w:r>
    </w:p>
    <w:p>
      <w:pPr/>
      <w:r>
        <w:rPr>
          <w:lang w:val="hi_IN" w:bidi="hi_IN"/>
        </w:rPr>
      </w:r>
      <w:r>
        <w:rPr>
          <w:lang w:val="hi_IN" w:bidi="hi_IN"/>
        </w:rPr>
        <w:t>नाटक को रोकें। यहूदा देश लौटने वाले सभी इस्राएलियों की भूमिका निभाने वाले लोगों से पूछें, जिनके पूर्वज इस भाग में प्रत्येक नगर में रहते थे,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उन बँधुओं की सूची में अपने पूर्वजों के नगरों के नाम देखकर सम्मानित महसूस करते हैं, जो बाबेल से यहूदा देश में लौटते हैं; या</w:t>
      </w:r>
    </w:p>
    <w:p>
      <w:pPr>
        <w:pStyle w:val="ListBullet"/>
        <w:spacing w:line="240" w:lineRule="auto"/>
        <w:ind w:left="720"/>
      </w:pPr>
      <w:r>
        <w:rPr>
          <w:lang w:val="hi_IN" w:bidi="hi_IN"/>
        </w:rPr>
      </w:r>
      <w:r>
        <w:rPr>
          <w:lang w:val="hi_IN" w:bidi="hi_IN"/>
        </w:rPr>
        <w:t>हम बहुत खुश हैं कि आखिरकार हम अपने पूर्वजों के देश में लौट सकते हैं। हम यहाँ पहले कभी नहीं आए, लेकिन हमने यहूदा देश के बारे में बहुत सुना है, और हम यहाँ होने में खुश हैं; या</w:t>
      </w:r>
    </w:p>
    <w:p>
      <w:pPr>
        <w:pStyle w:val="ListBullet"/>
        <w:spacing w:line="240" w:lineRule="auto"/>
        <w:ind w:left="720"/>
      </w:pPr>
      <w:r>
        <w:rPr>
          <w:lang w:val="hi_IN" w:bidi="hi_IN"/>
        </w:rPr>
      </w:r>
      <w:r>
        <w:rPr>
          <w:lang w:val="hi_IN" w:bidi="hi_IN"/>
        </w:rPr>
        <w:t>हम थोड़े परेशान हैं कि अब हम यहूदा देश में कैसे रहेंगे। बाबेल देश में, हमारे पास घर और काम थे, परन्तु अब हमें अपने पूर्वजों की भूमि में आकर सब कुछ फिर से आरम्भ करना होगा।</w:t>
      </w:r>
    </w:p>
    <w:p>
      <w:pPr/>
      <w:r>
        <w:rPr>
          <w:lang w:val="hi_IN" w:bidi="hi_IN"/>
        </w:rPr>
      </w:r>
      <w:r>
        <w:rPr>
          <w:lang w:val="hi_IN" w:bidi="hi_IN"/>
        </w:rPr>
        <w:t>अभिनय को जारी रखें।</w:t>
      </w:r>
    </w:p>
    <w:p>
      <w:pPr/>
      <w:r>
        <w:rPr>
          <w:lang w:val="hi_IN" w:bidi="hi_IN"/>
        </w:rPr>
      </w:r>
      <w:r>
        <w:rPr>
          <w:lang w:val="hi_IN" w:bidi="hi_IN"/>
        </w:rPr>
        <w:t>बैतलहम और नतोपा नगर यरूशलेम के दक्षिण में हैं, जो पहले यहूदा गोत्र के देश का था। 123 पुरुष हैं जिनके परिवार मूल रूप से बैतलहम के थे, और 56 पुरुष हैं जिनके परिवार मूल रूप से नतोपा से थे।</w:t>
      </w:r>
    </w:p>
    <w:p>
      <w:pPr/>
      <w:r>
        <w:rPr>
          <w:lang w:val="hi_IN" w:bidi="hi_IN"/>
        </w:rPr>
      </w:r>
      <w:r>
        <w:rPr>
          <w:lang w:val="hi_IN" w:bidi="hi_IN"/>
        </w:rPr>
        <w:t>अनातोत और अज्मावेत के नगर यरूशलेम के उत्तर में हैं, और उस देश में जो पहले बिन्यामीन गोत्र का था। 128 पुरुष हैं जिनके परिवार मूल रूप से अनातोत के थे, और 42 पुरुष हैं जिनके परिवार मूल रूप से अज्मावेत के थे।</w:t>
      </w:r>
    </w:p>
    <w:p>
      <w:pPr/>
      <w:r>
        <w:rPr>
          <w:lang w:val="hi_IN" w:bidi="hi_IN"/>
        </w:rPr>
      </w:r>
      <w:r>
        <w:rPr>
          <w:lang w:val="hi_IN" w:bidi="hi_IN"/>
        </w:rPr>
        <w:t>किर्यत्यारीम, कपीरा, और बेरोत के नगर यरूशलेम के उत्तर-पश्चिम में हैं, उस देश में जो पहले बिन्यामीन के गोत्र का था। 743 पुरुष हैं जिनके परिवार मूल रूप से किर्यत्यारीम, कपीरा और बेरोत के नगरों से थे।</w:t>
      </w:r>
    </w:p>
    <w:p>
      <w:pPr/>
      <w:r>
        <w:rPr>
          <w:lang w:val="hi_IN" w:bidi="hi_IN"/>
        </w:rPr>
      </w:r>
      <w:r>
        <w:rPr>
          <w:lang w:val="hi_IN" w:bidi="hi_IN"/>
        </w:rPr>
        <w:t>रामाह, गेबा, मिकमाश, बेतेल और आई के सभी नगर यरूशलेम के उत्तर में हैं, जो पहले बिन्यामीन के गोत्र का देश था। 621 पुरुष हैं जिनके परिवार मूल रूप से रामाह और गेबा के नगरों से थे। 122 पुरुष हैं जिनके परिवार मूल रूप से मिकमाश नगर से थे। और 223 पुरुष हैं जिनके परिवार मूल रूप से बेतेल और आई के नगरों से थे।</w:t>
      </w:r>
    </w:p>
    <w:p>
      <w:pPr/>
      <w:r>
        <w:rPr>
          <w:lang w:val="hi_IN" w:bidi="hi_IN"/>
        </w:rPr>
      </w:r>
      <w:r>
        <w:rPr>
          <w:lang w:val="hi_IN" w:bidi="hi_IN"/>
        </w:rPr>
        <w:t>नबो, मग्बीस, अन्य एलाम और हारीम के नगर यरूशलेम के दक्षिण-पश्चिम में हैं, जो उस देश में पहले बिन्यामीन के गोत्र का था। 52 पुरुष हैं जिनके परिवार मूल रूप से नबो नगर से थे, और 156 पुरुष हैं जिनके परिवार मूल रूप से मग्बीस नगर से थे। 1,254 पुरुष हैं जिनके परिवार मूल रूप से एलाम नगर के थे, और 320 पुरुष हैं जिनके परिवार मूल रूप से हारीम नगर से थे।</w:t>
      </w:r>
    </w:p>
    <w:p>
      <w:pPr/>
      <w:r>
        <w:rPr>
          <w:lang w:val="hi_IN" w:bidi="hi_IN"/>
        </w:rPr>
      </w:r>
      <w:r>
        <w:rPr>
          <w:lang w:val="hi_IN" w:bidi="hi_IN"/>
        </w:rPr>
        <w:t>लोद, हादीद और ओनो के नगर यरूशलेम के उत्तर-पश्चिम में हैं, उस देश में जो पहले बिन्यामीन के गोत्र का था। 725 पुरुष हैं जिनके परिवार मूल रूप से लोद, हदीद और ओनो के नगरों से आए थे।</w:t>
      </w:r>
    </w:p>
    <w:p>
      <w:pPr/>
      <w:r>
        <w:rPr>
          <w:lang w:val="hi_IN" w:bidi="hi_IN"/>
        </w:rPr>
      </w:r>
      <w:r>
        <w:rPr>
          <w:lang w:val="hi_IN" w:bidi="hi_IN"/>
        </w:rPr>
        <w:t>यरीहो और सना के नगर यरूशलेम के उत्तर-पूर्व में, उस भूमि पर स्थित हैं जो पहले बिन्यामीन गोत्र के अधिकार क्षेत्र में आती थी। 3,630 पुरुष हैं जिनके परिवार मूल रूप से सना नगर से थे।</w:t>
      </w:r>
      <w:r>
        <w:rPr>
          <w:lang w:val="hi_IN" w:bidi="hi_IN"/>
        </w:rPr>
      </w:r>
    </w:p>
    <w:p>
      <w:pPr>
        <w:pStyle w:val="Heading3"/>
      </w:pPr>
      <w:r>
        <w:rPr>
          <w:lang w:val="hi_IN" w:bidi="hi_IN"/>
        </w:rPr>
        <w:t>आवश्यक जानकारी</w:t>
      </w:r>
    </w:p>
    <w:p>
      <w:pPr/>
      <w:r>
        <w:rPr>
          <w:lang w:val="hi_IN" w:bidi="hi_IN"/>
        </w:rPr>
      </w:r>
      <w:r>
        <w:rPr>
          <w:lang w:val="hi_IN" w:bidi="hi_IN"/>
        </w:rPr>
        <w:t>एज्रा 2:21–35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कहानीकार इस भाग में 21 </w:t>
      </w:r>
      <w:r>
        <w:rPr>
          <w:b/>
          <w:lang w:val="hi_IN" w:bidi="hi_IN"/>
        </w:rPr>
        <w:t>नगरों</w:t>
      </w:r>
      <w:r>
        <w:rPr>
          <w:lang w:val="hi_IN" w:bidi="hi_IN"/>
        </w:rPr>
        <w:t xml:space="preserve"> के नाम देता है, और इनमें से कई नगर पुराने नियम के अन्य भागों में प्रसिद्ध हैं। अपने अनुवाद में यह स्पष्ट करना उपयोगी हो सकता है कि ये नगरों के नाम हैं, ताकि पाठकों को समझ में आ जाए कि ये नाम किन स्थानों का उल्लेख करते हैं। यदि आप अपने अनुवाद में नगर को शामिल करते हैं, तो याद रखें कि नगर किसी भी आकार की बस्ती हो सकता है। आपको नगर के लिए उसी सामान्य शब्द का उपयोग करना चाहिए जिसका उपयोग आपने पिछली सूची में किया था।</w:t>
      </w:r>
    </w:p>
    <w:p>
      <w:pPr/>
      <w:r>
        <w:rPr>
          <w:lang w:val="hi_IN" w:bidi="hi_IN"/>
        </w:rPr>
      </w:r>
      <w:r>
        <w:rPr>
          <w:lang w:val="hi_IN" w:bidi="hi_IN"/>
        </w:rPr>
        <w:t xml:space="preserve">123 पुरुष हैं जिनके पूर्वज </w:t>
      </w:r>
      <w:r>
        <w:rPr>
          <w:b/>
          <w:lang w:val="hi_IN" w:bidi="hi_IN"/>
        </w:rPr>
        <w:t>बैतलहम</w:t>
      </w:r>
      <w:r>
        <w:rPr>
          <w:lang w:val="hi_IN" w:bidi="hi_IN"/>
        </w:rPr>
        <w:t xml:space="preserve"> नगर के हैं। ये 123 पुरुष बाबेल की बँधुआई से यहूदा देश लौटते हैं। बैतलहम नाम का अर्थ है "रोटी का घर।" राजा दाऊद का जन्म बैतलहम में हुआ था, और यीशु का जन्म भी बैतलहम में होगा। बैतलहम का अनुवाद उसी तरह करें जो आपके पास पुराने नियम के अन्य भागों में है। बैतलहम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एज्रा 3:1–7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एज्रा 3:1–7 को सुनें और अपने मन में रखें।</w:t>
      </w:r>
    </w:p>
    <w:p>
      <w:pPr/>
      <w:r>
        <w:rPr>
          <w:lang w:val="hi_IN" w:bidi="hi_IN"/>
        </w:rPr>
      </w:r>
      <w:r>
        <w:rPr>
          <w:lang w:val="hi_IN" w:bidi="hi_IN"/>
        </w:rPr>
        <w:t>यदि सम्भव हो, तो एज्रा 3:1–7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एज्रा 3:1–7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कहानी के समय राजा कुस्रू फारस का राजा था, और कुस्रू ने इस्राएलियों को अपने देश में वापस जाने की अनुमति दी। पिछले भाग में, कहानीकार ने उन परिवारों की सूची दी जो इस्राएल वापस आए थे। यह कहानी इस बारे में है कि कैसे इस्राएली फिर से यहोवा के नियमों का पालन करते हैं। यह कहानी हमें दिखाती है कि कैसे इस्राएली इस्राएल में लौट आए हैं और यहोवा की आज्ञा के अनुसार उसकी स्तुति कर रहे हैं।</w:t>
      </w:r>
    </w:p>
    <w:p>
      <w:pPr/>
      <w:r>
        <w:rPr>
          <w:lang w:val="hi_IN" w:bidi="hi_IN"/>
        </w:rPr>
      </w:r>
      <w:r>
        <w:rPr>
          <w:lang w:val="hi_IN" w:bidi="hi_IN"/>
        </w:rPr>
        <w:t>इस्राएलियों ने वर्ष के सातवें महीने में अपने नगरों में बसने का काम पूरा कर लिया। इस्राएली अक्सर वर्ष के सातवें महीने में अपनी फसल इकट्ठा करने की तैयारी करते थे, जो हमारे कैलेण्डर के अनुसार सितंबर या अक्टूबर होता है। सातवाँ महीना इस्राएलियों के लिए महत्वपूर्ण है, क्योंकि यहोवा ने इस्राएलियों को इस महीने में कई विशेष घटनाओं को मनाने की आज्ञा दी थी। यहोवा ने इस्राएलियों को इन विशेष घटनाओं में से कई को मनाने की आज्ञा दी थी, क्योंकि हर एक घटना उन्हें उन सभी तरीकों की याद दिलाती थी जिनसे यहोवा ने उनकी देखभाल की थी।</w:t>
      </w:r>
    </w:p>
    <w:p>
      <w:pPr/>
      <w:r>
        <w:rPr>
          <w:lang w:val="hi_IN" w:bidi="hi_IN"/>
        </w:rPr>
      </w:r>
      <w:r>
        <w:rPr>
          <w:lang w:val="hi_IN" w:bidi="hi_IN"/>
        </w:rPr>
        <w:t>यहाँ रुकें और समूह में इस प्रश्न पर चर्चा करें: आपकी संस्कृति दिनों और महीनों को कैसे याद रखती है? आपकी संस्कृति में वर्ष के कुछ महत्वपूर्ण समय कौनसे हैं? इस ऑडियो को यहाँ रोकें।</w:t>
      </w:r>
    </w:p>
    <w:p>
      <w:pPr/>
      <w:r>
        <w:rPr>
          <w:lang w:val="hi_IN" w:bidi="hi_IN"/>
        </w:rPr>
      </w:r>
      <w:r>
        <w:rPr>
          <w:lang w:val="hi_IN" w:bidi="hi_IN"/>
        </w:rPr>
        <w:t>जब इस्राएलियों ने अपना बसने का काम समाप्त कर दिया, तब इस्राएलियों का पूरा समूह यरूशलेम में मिला, क्योंकि वे सभी यहोवा के मन्दिर को फिर से बनाने का काम शुरू करना चाहते थे। उस समय, येशुअ नाम का व्यक्ति याजकों का अगुवा था, और जरुब्बाबेल नाम का व्यक्ति इस्राएलियों का अगुवा था। येशुअ और जरुब्बाबेल निर्माण परियोजना के अगुवे थे, और उन्होंने यहोवा की वेदी बनाकर शुरुआत की। इस्राएली वेदी का उपयोग यहोवा को महत्वपूर्ण भेंटें चढ़ाने के लिए करते थे। क्योंकि यहोवा की भेंटें बहुत महत्वपूर्ण थीं, इसलिए येशुअ और जरुब्बाबेल ने पहले वेदी का निर्माण शुरू किया, ताकि इस्राएलियों द्वारा मन्दिर का काम पूरा करने से पहले वे यहोवा को भेंटें चढ़ा सकें। इस्राएलियों ने शायद पत्थरों से वेदी बनाई थी और उसके ऊपर एक समतल सतह बनाई थी, जिसका उपयोग वे यहोवा को भेंट के रूप में पशुओं को जलाने के लिए करते थे। इस्राएली ये भेंटें यहोवा को हर सुबह और हर शाम चढ़ाते थे। विशेष दिनों में, इस्राएली यहोवा को और भी अधिक भेंटें चढ़ाते थे, जैसे यहोवा ने लोगों को आज्ञा दी थी।</w:t>
      </w:r>
    </w:p>
    <w:p>
      <w:pPr/>
      <w:r>
        <w:rPr>
          <w:lang w:val="hi_IN" w:bidi="hi_IN"/>
        </w:rPr>
      </w:r>
      <w:r>
        <w:rPr>
          <w:lang w:val="hi_IN" w:bidi="hi_IN"/>
        </w:rPr>
        <w:t>यहाँ रुकें और समूह के रूप में इस्राएल का नक्शा देखें और यरूशलेम को ढूँढें। ध्यान दें कि मंदिर बनाने के लिए इस्राएलियों को कहाँ यात्रा करनी पड़ी होगी। समूह में वेदी की एक तस्वीर देखें और ऐसी ही वस्तुओं के बारे में बात करें जिनका उपयोग आपकी संस्कृति में लोग धार्मिक या सांस्कृतिक समारोहों में कर सकते हैं। इस ऑडियो को यहाँ रोकें।</w:t>
      </w:r>
    </w:p>
    <w:p>
      <w:pPr/>
      <w:r>
        <w:rPr>
          <w:lang w:val="hi_IN" w:bidi="hi_IN"/>
        </w:rPr>
      </w:r>
      <w:r>
        <w:rPr>
          <w:lang w:val="hi_IN" w:bidi="hi_IN"/>
        </w:rPr>
        <w:t>जब इस्राएली वापस इस्राएल में गए, तब स्थानीय लोगों के कई समूह उस क्षेत्र में रह रहे थे। इन लोगों के समूहों में से कुछ लोग अम्मोनी, सामरी, मोआबी और एदोमी थे, और सैकड़ों वर्षों से इन्होंने युद्ध किया और इस्राएलियों से मतभेद रखा। आपको याद होगा कि सामरी वे इस्राएली थे जो इस्राएल के उत्तरी राज्य के रहने वाले थे। सामरियों ने यहोवा का अनुसरण नहीं किया था, और यहोवा ने विदेशी देशों को उन पर विजय प्राप्त करने की अनुमति दी थी। इन लोगों ने यहोवा का अनुसरण वैसे नहीं किया जैसे यहोवा ने निर्देश दिया था, और वेदी बनाने की कोशिश करते समय इस्राएलियों के साथ मित्रता का व्यवहार नहीं किया। कहानीकार यह नहीं समझाता कि ये स्थानीय लोग इस्राएलियों के प्रति मित्रवत क्यों नहीं थे, लेकिन ऐसा इसलिए हो सकता है कि वे इस्राएलियों से इस बात पर असहमत थे कि इस्राएलियों ने वेदी कैसे और कहाँ बनाई थी। सबसे महत्वपूर्ण बात यह जानना है कि स्थानीय लोगों के कारण इस्राएली डर गए थे, लेकिन फिर भी इस्राएलियों ने वेदी बनाने का निर्णय लिया।</w:t>
      </w:r>
    </w:p>
    <w:p>
      <w:pPr/>
      <w:r>
        <w:rPr>
          <w:lang w:val="hi_IN" w:bidi="hi_IN"/>
        </w:rPr>
      </w:r>
      <w:r>
        <w:rPr>
          <w:lang w:val="hi_IN" w:bidi="hi_IN"/>
        </w:rPr>
        <w:t>यहाँ रुकें और समूह में इस प्रश्न पर चर्चा करें: ऐसा समय कब आया था जब आप किसी बात से डर रहे थे, लेकिन फिर भी आपने कार्य करने का चुनाव किया? इसके परिणामस्वरूप क्या हुआ? इस ऑडियो को यहाँ रोकें।</w:t>
      </w:r>
    </w:p>
    <w:p>
      <w:pPr/>
      <w:r>
        <w:rPr>
          <w:lang w:val="hi_IN" w:bidi="hi_IN"/>
        </w:rPr>
      </w:r>
      <w:r>
        <w:rPr>
          <w:lang w:val="hi_IN" w:bidi="hi_IN"/>
        </w:rPr>
        <w:t>जब इस्राएलियों ने वेदी का निर्माण पूरा कर लिया, तब इस्राएलियों ने उन विशेष धार्मिक घटनाओं को मनाना शुरू कर दिया जो यहोवा ने इस्राएलियों को वर्ष के सातवें महीने में मनाने की आज्ञा दी थी। इन घटनाओं में से एक को झोपड़ियों का पर्व कहा जाता है। यह उत्सव इस्राएलियों को याद दिलाता है कि जब वे इस कहानी से कई शताब्दियों पहले मिस्र में गुलाम थे, तब यहोवा ने उन्हें कैसे बचाया था। झोपड़ियों के पर्व के दौरान, इस्राएली परिवार पेड़ की टहनियों से तम्बू बनाते थे और उनमें आठ दिन तक रहते थे। जब इस्राएली आठ दिनों तक तम्बू में रहते थे, तब याजक उत्सव के हर दिन यहोवा को एक विशेष होमबलि चढ़ाते थे।</w:t>
      </w:r>
    </w:p>
    <w:p>
      <w:pPr/>
      <w:r>
        <w:rPr>
          <w:lang w:val="hi_IN" w:bidi="hi_IN"/>
        </w:rPr>
      </w:r>
      <w:r>
        <w:rPr>
          <w:lang w:val="hi_IN" w:bidi="hi_IN"/>
        </w:rPr>
        <w:t>यहाँ रुकें और एक तम्बू की तस्वीर देखें जो इस्राएली झोपड़ियों के पर्व को मनाने के लिए बनाते थे। इस ऑडियो को यहाँ रोकें।</w:t>
      </w:r>
    </w:p>
    <w:p>
      <w:pPr/>
      <w:r>
        <w:rPr>
          <w:lang w:val="hi_IN" w:bidi="hi_IN"/>
        </w:rPr>
      </w:r>
      <w:r>
        <w:rPr>
          <w:lang w:val="hi_IN" w:bidi="hi_IN"/>
        </w:rPr>
        <w:t>इस्राएलियों ने नए चाँद का पर्व मनाना भी फिर से शुरू कर दिया। इस्राएली हर महीने की शुरुआत में यह पर्व मनाते थे, जब वे नए चाँद को आकाश में उगते हुए देखते थे। इस्राएली नए महीने के लिए तुरही फूँककर और होमबलि चढ़ाकर उत्सव मनाते थे, ताकि वे यहोवा का धन्यवाद कर सकें।</w:t>
      </w:r>
    </w:p>
    <w:p>
      <w:pPr/>
      <w:r>
        <w:rPr>
          <w:lang w:val="hi_IN" w:bidi="hi_IN"/>
        </w:rPr>
      </w:r>
      <w:r>
        <w:rPr>
          <w:lang w:val="hi_IN" w:bidi="hi_IN"/>
        </w:rPr>
        <w:t>यहाँ रुकें और समूह में इस प्रश्न पर चर्चा करें: उस समय की एक कहानी सुनाएँ जब आपने एक नई शुरुआत का उत्सव मनाया हो। इस ऑडियो को यहाँ रोकें।</w:t>
      </w:r>
    </w:p>
    <w:p>
      <w:pPr/>
      <w:r>
        <w:rPr>
          <w:lang w:val="hi_IN" w:bidi="hi_IN"/>
        </w:rPr>
      </w:r>
      <w:r>
        <w:rPr>
          <w:lang w:val="hi_IN" w:bidi="hi_IN"/>
        </w:rPr>
        <w:t>जब इस्राएलियों ने फिर से पर्व मनाना शुरू किया, तो उन्होंने यहोवा को सामान्य होमबलियाँ चढ़ाना भी शुरू कर दिया, जैसा कि यहोवा ने व्यवस्था में आज्ञा दी थी। इस्राएलियों ने यहोवा को ऐसे बलिदान भी चढ़ाए जिनकी यहोवा को आवश्यकता नहीं थी। इस्राएलियों ने ये “स्वेच्छा” से दिए जाने वाले बलिदान इसलिए चढ़ाए क्योंकि वे इस्राएलियों की देखभाल करने के लिए यहोवा के बहुत आभारी थे। यह समझना महत्वपूर्ण है कि इस्राएली यहोवा के लिए बलिदान क्यों चढ़ा रहे थे, क्योंकि यह दिखाता है कि इस्राएली यहोवा की आराधना करने पर ध्यान केंद्रित कर रहे थे, भले ही उन्होंने अभी तक मन्दिर नहीं बनाया था।</w:t>
      </w:r>
    </w:p>
    <w:p>
      <w:pPr/>
      <w:r>
        <w:rPr>
          <w:lang w:val="hi_IN" w:bidi="hi_IN"/>
        </w:rPr>
      </w:r>
      <w:r>
        <w:rPr>
          <w:lang w:val="hi_IN" w:bidi="hi_IN"/>
        </w:rPr>
        <w:t>यहाँ रुकें और समूह में इस प्रश्न पर चर्चा करें: आपकी संस्कृति किस तरह की घटनाओं को याद रखना महत्वपूर्ण मानती है? आपकी संस्कृति इन घटनाओं को याद करने के लिए क्या करती है? इस ऑडियो को यहाँ रोकें।</w:t>
      </w:r>
    </w:p>
    <w:p>
      <w:pPr/>
      <w:r>
        <w:rPr>
          <w:lang w:val="hi_IN" w:bidi="hi_IN"/>
        </w:rPr>
      </w:r>
      <w:r>
        <w:rPr>
          <w:lang w:val="hi_IN" w:bidi="hi_IN"/>
        </w:rPr>
        <w:t>अब इस्राएलियों के पास एक वेदी है, लेकिन इस्राएलियों के पास अभी भी मन्दिर नहीं है। मन्दिर बनाने के लिए इस्राएलियों ने “कारीगरों”, या पत्थर काटने वाले लोगों को, और "बढ़ई", या निर्माण के लिए लकड़ी का काम करने वाले लोगों को धन दिया। इस्राएलियों ने सीदोनियों और सोरी लोगों को तेल, दाखरस और भोजन भी दिया। सीदोनी और सोरी लोग इस्राएल के पास के क्षेत्र के लोग थे। आपूर्ति और धन के बदले में, सीदोनी और सोरियों ने इस्राएलियों को देवदार के पेड़ दिए। आपको याद होगा कि इस्राएलियों ने इस कहानी से कई शताब्दियों पहले यहोवा का पहला मन्दिर बनाने के लिए सीदोनियों और सोरियों के देवदार के पेड़ों का उपयोग किया था। देवदार के पेड़ों को इस्राएलियों के पास भेजने के लिए, सीदोनियों और सोरियों ने लट्ठों को आपस में बाँध दिया और समुद्र के रास्ते याफा तक पहुँचाया। यह जानना महत्वपूर्ण है कि याफा इस्राएल का एक नगर है जो समुद्र के पास में स्थित है। फिर इस्राएली उन लट्ठों को उस देश से अधिक दूरी पर यरूशलेम ले आएँगे। इस्राएली मंदिर को फिर से बनाने का यह सारा काम इसलिए कर सके क्योंकि राजा कुस्रू ने उन्हें विशेष अनुमति दी थी।</w:t>
      </w:r>
    </w:p>
    <w:p>
      <w:pPr/>
      <w:r>
        <w:rPr>
          <w:lang w:val="hi_IN" w:bidi="hi_IN"/>
        </w:rPr>
      </w:r>
      <w:r>
        <w:rPr>
          <w:lang w:val="hi_IN" w:bidi="hi_IN"/>
        </w:rPr>
        <w:t>यहाँ रुकें और देवदार के पेड़ की एक तस्वीर देखें। लट्ठों के आकार और आकृति पर ध्यान दें। साथ ही, उस व्यापार मार्ग का नक्शा भी देखें जिसका इस्तेमाल इस्राएलियों ने मंदिर बनाने के लिए ज़रूरी चीज़ें लाने के लिए किया था।</w:t>
      </w:r>
      <w:r>
        <w:rPr>
          <w:lang w:val="hi_IN" w:bidi="hi_IN"/>
        </w:rPr>
      </w:r>
    </w:p>
    <w:p>
      <w:pPr>
        <w:pStyle w:val="Heading3"/>
      </w:pPr>
      <w:r>
        <w:rPr>
          <w:lang w:val="hi_IN" w:bidi="hi_IN"/>
        </w:rPr>
        <w:t>घटनाओं को समझाना</w:t>
      </w:r>
    </w:p>
    <w:p>
      <w:pPr/>
      <w:r>
        <w:rPr>
          <w:lang w:val="hi_IN" w:bidi="hi_IN"/>
        </w:rPr>
      </w:r>
      <w:r>
        <w:rPr>
          <w:lang w:val="hi_IN" w:bidi="hi_IN"/>
        </w:rPr>
        <w:t>एज्रा 3:1–7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इस्राएली अपने नगरों में बसने का काम समाप्त करते हैं और यरूशलेम में मिलने का निर्णय लेते हैं। फिर येशुअ और जरुब्बाबेल इस्राएलियों की वेदी बनाने में मदद करते हैं। इस्राएली लोग, स्थानीय लोगों से डरते हैं, फिर भी वेदी बनाने का काम जारी रखते हैं।</w:t>
      </w:r>
    </w:p>
    <w:p>
      <w:pPr/>
      <w:r>
        <w:rPr>
          <w:lang w:val="hi_IN" w:bidi="hi_IN"/>
        </w:rPr>
      </w:r>
      <w:r>
        <w:rPr>
          <w:b/>
          <w:lang w:val="hi_IN" w:bidi="hi_IN"/>
        </w:rPr>
        <w:t>दूसरे दृश्य में:</w:t>
      </w:r>
      <w:r>
        <w:rPr>
          <w:lang w:val="hi_IN" w:bidi="hi_IN"/>
        </w:rPr>
        <w:t xml:space="preserve"> इस्राएली लोग वेदी बनाने का काम समाप्त करते हैं, और यहोवा को बलिदान चढ़ाना शुरू करते हैं। इस्राएली फिर से झोपड़ियों का पर्व और नए चाँद के पर्व जैसे पर्वों को मनाना भी शुरू कर देते हैं।</w:t>
      </w:r>
    </w:p>
    <w:p>
      <w:pPr/>
      <w:r>
        <w:rPr>
          <w:lang w:val="hi_IN" w:bidi="hi_IN"/>
        </w:rPr>
      </w:r>
      <w:r>
        <w:rPr>
          <w:b/>
          <w:lang w:val="hi_IN" w:bidi="hi_IN"/>
        </w:rPr>
        <w:t>तीसरे दृश्य में:</w:t>
      </w:r>
      <w:r>
        <w:rPr>
          <w:lang w:val="hi_IN" w:bidi="hi_IN"/>
        </w:rPr>
        <w:t xml:space="preserve"> इस्राएली मन्दिर का निर्माण शुरू करना चाहते हैं। इस्राएली मन्दिर बनाने के लिए पत्थर और लकड़ी के कारीगरों को धन देते हैं। इस्राएली विशेष देवदार के पेड़ों के बदले सीदोनियों और सोरियों को आवश्यक सामग्री भी देते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स्थानीय लोग</w:t>
      </w:r>
    </w:p>
    <w:p>
      <w:pPr>
        <w:pStyle w:val="ListBullet"/>
        <w:spacing w:line="240" w:lineRule="auto"/>
        <w:ind w:left="720"/>
      </w:pPr>
      <w:r>
        <w:rPr>
          <w:lang w:val="hi_IN" w:bidi="hi_IN"/>
        </w:rPr>
      </w:r>
      <w:r>
        <w:rPr>
          <w:lang w:val="hi_IN" w:bidi="hi_IN"/>
        </w:rPr>
        <w:t>प्रधान याजक येशुअ</w:t>
      </w:r>
    </w:p>
    <w:p>
      <w:pPr>
        <w:pStyle w:val="ListBullet"/>
        <w:spacing w:line="240" w:lineRule="auto"/>
        <w:ind w:left="720"/>
      </w:pPr>
      <w:r>
        <w:rPr>
          <w:lang w:val="hi_IN" w:bidi="hi_IN"/>
        </w:rPr>
      </w:r>
      <w:r>
        <w:rPr>
          <w:lang w:val="hi_IN" w:bidi="hi_IN"/>
        </w:rPr>
        <w:t>इस्राएलियों का एक अगुवा, जरुब्बाबेल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लकड़ी का काम करने वाले</w:t>
      </w:r>
    </w:p>
    <w:p>
      <w:pPr>
        <w:pStyle w:val="ListBullet"/>
        <w:spacing w:line="240" w:lineRule="auto"/>
        <w:ind w:left="720"/>
      </w:pPr>
      <w:r>
        <w:rPr>
          <w:lang w:val="hi_IN" w:bidi="hi_IN"/>
        </w:rPr>
      </w:r>
      <w:r>
        <w:rPr>
          <w:lang w:val="hi_IN" w:bidi="hi_IN"/>
        </w:rPr>
        <w:t>पत्थर गढ़ने वाले कारीगर</w:t>
      </w:r>
    </w:p>
    <w:p>
      <w:pPr>
        <w:pStyle w:val="ListBullet"/>
        <w:spacing w:line="240" w:lineRule="auto"/>
        <w:ind w:left="720"/>
      </w:pPr>
      <w:r>
        <w:rPr>
          <w:lang w:val="hi_IN" w:bidi="hi_IN"/>
        </w:rPr>
      </w:r>
      <w:r>
        <w:rPr>
          <w:lang w:val="hi_IN" w:bidi="hi_IN"/>
        </w:rPr>
        <w:t>सीदोनी</w:t>
      </w:r>
    </w:p>
    <w:p>
      <w:pPr>
        <w:pStyle w:val="ListBullet"/>
        <w:spacing w:line="240" w:lineRule="auto"/>
        <w:ind w:left="720"/>
      </w:pPr>
      <w:r>
        <w:rPr>
          <w:lang w:val="hi_IN" w:bidi="hi_IN"/>
        </w:rPr>
      </w:r>
      <w:r>
        <w:rPr>
          <w:lang w:val="hi_IN" w:bidi="hi_IN"/>
        </w:rPr>
        <w:t>और सोरी</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पहले दृश्य में, इस्राएली अपने नगरों में बसने का काम समाप्त करते हैं और यरूशलेम में मिलने का निर्णय लेते हैं। कहानीकार कहता है कि सभी इस्राएली एक मन होकर इकट्ठे हुए। इसका अर्थ है कि क्योंकि सभी इस्राएली इस बात पर सहमत थे कि मन्दिर बनाने के लिए एक साथ मिलना महत्वपूर्ण है, इसलिए यह ऐसा था मानो एक ही व्यक्ति ने निर्णय लिया हो। कहानीकार इस वाक्यांश का उपयोग यह समझाने के लिए करता है कि इस्राएलियों ने अपने निर्णय में बहुत एकता महसूस की। यह इसलिए महत्वपूर्ण है, क्योंकि इससे पता चलता है कि सभी इस्राएलियों को यहोवा की आराधना फिर से शुरू करना महत्वपूर्ण लगता था।</w:t>
      </w:r>
    </w:p>
    <w:p>
      <w:pPr/>
      <w:r>
        <w:rPr>
          <w:lang w:val="hi_IN" w:bidi="hi_IN"/>
        </w:rPr>
      </w:r>
      <w:r>
        <w:rPr>
          <w:lang w:val="hi_IN" w:bidi="hi_IN"/>
        </w:rPr>
        <w:t>यहाँ रुकें और समूह में इस प्रश्न पर चर्चा करें: आपकी भाषा में लोगों के इकट्ठा होने के बारे में कैसे बात की जाती है? इस ऑडियो को यहाँ रोकें।</w:t>
      </w:r>
    </w:p>
    <w:p>
      <w:pPr/>
      <w:r>
        <w:rPr>
          <w:lang w:val="hi_IN" w:bidi="hi_IN"/>
        </w:rPr>
      </w:r>
      <w:r>
        <w:rPr>
          <w:lang w:val="hi_IN" w:bidi="hi_IN"/>
        </w:rPr>
        <w:t>इस्राएली वर्ष के सातवें महीने में यरूशलेम में मिलते हैं। कहानीकार इन शब्दों का उपयोग कहानी को पृष्ठभूमि देने और यह समझाने के लिए करता है कि कुछ नया शुरू हो रहा है।</w:t>
      </w:r>
    </w:p>
    <w:p>
      <w:pPr/>
      <w:r>
        <w:rPr>
          <w:lang w:val="hi_IN" w:bidi="hi_IN"/>
        </w:rPr>
      </w:r>
      <w:r>
        <w:rPr>
          <w:lang w:val="hi_IN" w:bidi="hi_IN"/>
        </w:rPr>
        <w:t>यहाँ रुकें और समूह को एक कहानी सुनाएँ जिसमें वर्ष का वह समय शामिल हो जब एक घटना शुरू होती है। इस ऑडियो को यहाँ रोकें।</w:t>
      </w:r>
    </w:p>
    <w:p>
      <w:pPr/>
      <w:r>
        <w:rPr>
          <w:lang w:val="hi_IN" w:bidi="hi_IN"/>
        </w:rPr>
      </w:r>
      <w:r>
        <w:rPr>
          <w:lang w:val="hi_IN" w:bidi="hi_IN"/>
        </w:rPr>
        <w:t>इस्राएल में बसने के बाद इस्राएलियों का यरूशलेम में इकट्ठा होने का निर्णय, उनके द्वारा किया गया पहला काम था। जब इस्राएली यरूशलेम में पहुँचते हैं, तो याजक येशुअ और अगुवा जरुब्बाबेल वेदी के निर्माण की जिम्मेदारी लेते हैं।</w:t>
      </w:r>
    </w:p>
    <w:p>
      <w:pPr/>
      <w:r>
        <w:rPr>
          <w:lang w:val="hi_IN" w:bidi="hi_IN"/>
        </w:rPr>
      </w:r>
      <w:r>
        <w:rPr>
          <w:lang w:val="hi_IN" w:bidi="hi_IN"/>
        </w:rPr>
        <w:t>जब इस्राएलियों ने वेदी बनाई, तो वे अपने आस-पास के लोगों से डरे हुए थे। कुछ लोग कहते हैं कि इस्राएलियों ने यहोवा के लिए वेदी इसलिए बनाई थी, क्योंकि इस्राएली स्थानीय लोगों से डरे हुए थे। कुछ अन्य लोगों का कहना है कि इस्राएली पहले से ही वहाँ के लोगों से डरे हुए थे और उस डर के बावजूद उन्होंने वेदी बनाई। हम नहीं जानते कि कौन सी राय सही है, लेकिन हम निश्चित रूप से जानते हैं कि जब इस्राएलियों ने वेदी बनाई थी, तो वे वहाँ के स्थानीय लोगों से डरे हुए थे।</w:t>
      </w:r>
    </w:p>
    <w:p>
      <w:pPr/>
      <w:r>
        <w:rPr>
          <w:lang w:val="hi_IN" w:bidi="hi_IN"/>
        </w:rPr>
      </w:r>
      <w:r>
        <w:rPr>
          <w:lang w:val="hi_IN" w:bidi="hi_IN"/>
        </w:rPr>
        <w:t>यहाँ रुकें और समूह में अपने चयन पर चर्चा करें। आपको क्या लगता है कि इस्राएली क्यों डरे हुए थे? इस ऑडियो को यहाँ रोकें।</w:t>
      </w:r>
    </w:p>
    <w:p>
      <w:pPr/>
      <w:r>
        <w:rPr>
          <w:lang w:val="hi_IN" w:bidi="hi_IN"/>
        </w:rPr>
      </w:r>
      <w:r>
        <w:rPr>
          <w:lang w:val="hi_IN" w:bidi="hi_IN"/>
        </w:rPr>
        <w:t>दूसरे दृश्य में, इस्राएलियों द्वारा वेदी बनाने के बाद, वे बलिदान चढ़ाना और यहोवा की आराधना करना शुरू करते हैं। इस दृश्य के क्रम का पालन करना कठिन हो सकता है। इस्राएली पहले वेदी बनाते हैं और फिर सातवें महीने के पहले दिन से यहोवा को प्रतिदिन सुबह और शाम के बलिदान चढ़ाना शुरू करते हैं। हालाँकि कहानीकार सबसे पहले सातवें महीने के सबसे महत्वपूर्ण पर्व, झोपड़ियों के पर्व के बारे में बात करता है, लेकिन यह पर्व महीने में बाद में आता है। इसके बजाय, शायद इस्राएली महीने की शुरुआत में सबसे पहले नए चाँद का पर्व मनाते हैं और वे सभी नियमित और दैनिक होमबलियाँ चढ़ाना शुरू करते हैं जिनकी माँग यहोवा ने अपनी व्यवस्था में की थी। इस्राएली नए चाँद के पर्व के बाद, महीने में बाद में झोपड़ियों का पर्व मनाते हैं।</w:t>
      </w:r>
    </w:p>
    <w:p>
      <w:pPr/>
      <w:r>
        <w:rPr>
          <w:lang w:val="hi_IN" w:bidi="hi_IN"/>
        </w:rPr>
      </w:r>
      <w:r>
        <w:rPr>
          <w:lang w:val="hi_IN" w:bidi="hi_IN"/>
        </w:rPr>
        <w:t>यहाँ रुकें और समूह को एक कहानी सुनाएँ। इस बात पर ध्यान दें कि आप कहानी को कैसे बताते हैं। आप दर्शकों को कैसे समझाएँगे कि ये घटनाएँ किस क्रम में घटी? इस ऑडियो को यहाँ रोकें।</w:t>
      </w:r>
    </w:p>
    <w:p>
      <w:pPr/>
      <w:r>
        <w:rPr>
          <w:lang w:val="hi_IN" w:bidi="hi_IN"/>
        </w:rPr>
      </w:r>
      <w:r>
        <w:rPr>
          <w:lang w:val="hi_IN" w:bidi="hi_IN"/>
        </w:rPr>
        <w:t>सातवें महीने में, इस्राएली अन्य पर्वों को भी उसी तरह मनाते हैं, जैसे यहोवा ने आज्ञा दी थी। कुछ इस्राएली तो केवल इसलिए भी यहोवा के लिए कुछ वैकल्पिक बलिदान चढ़ाने का चुनाव करते हैं, क्योंकि वे आभारी हैं। कहानीकार बहुत स्पष्ट है कि इस्राएली सभी पर्वों और विशेष घटनाओं को मनाने की शुरुआत उसी तरह करते हैं, जैसे यहोवा ने उस व्यवस्था में करने के लिए कहा था जो उसने मूसा को दी थी, और जिसे मूसा ने लिखा था। दूसरे शब्दों में, इस्राएली ये सभी काम पवित्रशास्त्र में जो “लिखा हुआ था,” उसका पालन करने के लिए करते हैं। इसका अर्थ है कि इस्राएली यहोवा की आज्ञा मानते हैं और उसकी आज्ञाओं का अच्छी तरह से पालन करते हैं।</w:t>
      </w:r>
    </w:p>
    <w:p>
      <w:pPr/>
      <w:r>
        <w:rPr>
          <w:lang w:val="hi_IN" w:bidi="hi_IN"/>
        </w:rPr>
      </w:r>
      <w:r>
        <w:rPr>
          <w:lang w:val="hi_IN" w:bidi="hi_IN"/>
        </w:rPr>
        <w:t>यहाँ रुकें और समूह में इस प्रश्न पर चर्चा करें: आप कैसे समझाएँगे कि आपकी संस्कृति में कोई काम सही तरीके से किया गया था? इस ऑडियो को यहाँ रोकें।</w:t>
      </w:r>
    </w:p>
    <w:p>
      <w:pPr/>
      <w:r>
        <w:rPr>
          <w:lang w:val="hi_IN" w:bidi="hi_IN"/>
        </w:rPr>
      </w:r>
      <w:r>
        <w:rPr>
          <w:lang w:val="hi_IN" w:bidi="hi_IN"/>
        </w:rPr>
        <w:t>तीसरे दृश्य में, इस्राएली यहोवा के लिए बलिदान चढ़ा रहे हैं, लेकिन अभी भी मन्दिर का आधार नहीं बनाया है। जब इस्राएली कोई भवन का निर्माण करते थे, तो उन्हें दीवारें और छत बनाने से पहले एक मज़बूत आधार बनाना पड़ता था। इस्राएलियों ने इस आधार को शायद बड़े और मजबूत पत्थरों से बनाया हो। इससे भवन मजबूत रहता था और अधिक समय तक टिके रहने में मदद मिलती थी।</w:t>
      </w:r>
    </w:p>
    <w:p>
      <w:pPr/>
      <w:r>
        <w:rPr>
          <w:lang w:val="hi_IN" w:bidi="hi_IN"/>
        </w:rPr>
      </w:r>
      <w:r>
        <w:rPr>
          <w:lang w:val="hi_IN" w:bidi="hi_IN"/>
        </w:rPr>
        <w:t>यहाँ रुकें और समूह में इस प्रश्न पर चर्चा करें: आप किसी इमारत के आधार का वर्णन करने के लिए किन शब्दों का उपयोग करते हैं? आप किसी इमारत के उन हिस्सों का वर्णन करने के लिए किन शब्दों का इस्तेमाल करते हैं जो उसे मजबूती से खड़ा रखते हैं? इस ऑडियो को यहाँ रोकें।</w:t>
      </w:r>
    </w:p>
    <w:p>
      <w:pPr/>
      <w:r>
        <w:rPr>
          <w:lang w:val="hi_IN" w:bidi="hi_IN"/>
        </w:rPr>
      </w:r>
      <w:r>
        <w:rPr>
          <w:lang w:val="hi_IN" w:bidi="hi_IN"/>
        </w:rPr>
        <w:t>अतः, इस्राएलियों ने मन्दिर बनाने का निर्णय लिया। मंदिर बनाने के लिए इस्राएलियों को काम करने वाले लोगों की आवश्यकता होती है, इसलिए वे पत्थर काटने वालों और लकड़ी का काम करने वालों को धन देते हैं। कारीगर, या पत्थर काटने वाले वे लोग होते हैं, जो इमारतें बनाने के लिए पत्थर का काम करते हैं। बढ़ई या लकड़ी का काम करने वाले वे लोग होते हैं, जो इमारतों या साज-सामान के लिए लकड़ी का काम करते हैं। उसी समय, इस्राएली सीदोनियों और सोरियों को भोजन, दाखरस और तेल देते हैं, और बदले में वे देवदार के पेड़ लेते हैं जिनका उपयोग वे मंदिर बनाने में करते हैं।</w:t>
      </w:r>
    </w:p>
    <w:p>
      <w:pPr/>
      <w:r>
        <w:rPr>
          <w:lang w:val="hi_IN" w:bidi="hi_IN"/>
        </w:rPr>
      </w:r>
      <w:r>
        <w:rPr>
          <w:lang w:val="hi_IN" w:bidi="hi_IN"/>
        </w:rPr>
        <w:t>यहाँ रुकें और समूह में इस प्रश्न पर चर्चा करें: आप अपनी संस्कृति में पत्थर और लकड़ी का काम करने वाले लोगों को क्या कहते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एज्रा 3:1–7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स्थानीय लोग</w:t>
      </w:r>
    </w:p>
    <w:p>
      <w:pPr>
        <w:pStyle w:val="ListBullet"/>
        <w:spacing w:line="240" w:lineRule="auto"/>
        <w:ind w:left="720"/>
      </w:pPr>
      <w:r>
        <w:rPr>
          <w:lang w:val="hi_IN" w:bidi="hi_IN"/>
        </w:rPr>
      </w:r>
      <w:r>
        <w:rPr>
          <w:lang w:val="hi_IN" w:bidi="hi_IN"/>
        </w:rPr>
        <w:t>प्रधान याजक येशूअ</w:t>
      </w:r>
    </w:p>
    <w:p>
      <w:pPr>
        <w:pStyle w:val="ListBullet"/>
        <w:spacing w:line="240" w:lineRule="auto"/>
        <w:ind w:left="720"/>
      </w:pPr>
      <w:r>
        <w:rPr>
          <w:lang w:val="hi_IN" w:bidi="hi_IN"/>
        </w:rPr>
      </w:r>
      <w:r>
        <w:rPr>
          <w:lang w:val="hi_IN" w:bidi="hi_IN"/>
        </w:rPr>
        <w:t>इस्राएलियों का एक अगुवा, जरुब्बाबेल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लकड़ी का काम करने वाले</w:t>
      </w:r>
    </w:p>
    <w:p>
      <w:pPr>
        <w:pStyle w:val="ListBullet"/>
        <w:spacing w:line="240" w:lineRule="auto"/>
        <w:ind w:left="720"/>
      </w:pPr>
      <w:r>
        <w:rPr>
          <w:lang w:val="hi_IN" w:bidi="hi_IN"/>
        </w:rPr>
      </w:r>
      <w:r>
        <w:rPr>
          <w:lang w:val="hi_IN" w:bidi="hi_IN"/>
        </w:rPr>
        <w:t>पत्थर गढ़ने वाले कारीगर</w:t>
      </w:r>
    </w:p>
    <w:p>
      <w:pPr>
        <w:pStyle w:val="ListBullet"/>
        <w:spacing w:line="240" w:lineRule="auto"/>
        <w:ind w:left="720"/>
      </w:pPr>
      <w:r>
        <w:rPr>
          <w:lang w:val="hi_IN" w:bidi="hi_IN"/>
        </w:rPr>
      </w:r>
      <w:r>
        <w:rPr>
          <w:lang w:val="hi_IN" w:bidi="hi_IN"/>
        </w:rPr>
        <w:t>सीदोनी</w:t>
      </w:r>
    </w:p>
    <w:p>
      <w:pPr>
        <w:pStyle w:val="ListBullet"/>
        <w:spacing w:line="240" w:lineRule="auto"/>
        <w:ind w:left="720"/>
      </w:pPr>
      <w:r>
        <w:rPr>
          <w:lang w:val="hi_IN" w:bidi="hi_IN"/>
        </w:rPr>
      </w:r>
      <w:r>
        <w:rPr>
          <w:lang w:val="hi_IN" w:bidi="hi_IN"/>
        </w:rPr>
        <w:t>और सोरी</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इस्राएलियों की भूमिका निभाने वाले लोग अपने घरों में बसने का काम पूरा करते हैं और यरूशलेम जाते हैं, क्योंकि वे मन्दिर बनाना चाहते हैं। येशुअ और जरुब्बाबेल की भूमिका निभाने वाले लोग वेदी बनाने में इस्राएलियों की अगुवाई करते हैं, भले ही इस्राएली लोग स्थानीय लोगों से डरते हैं।</w:t>
      </w:r>
    </w:p>
    <w:p>
      <w:pPr/>
      <w:r>
        <w:rPr>
          <w:lang w:val="hi_IN" w:bidi="hi_IN"/>
        </w:rPr>
      </w:r>
      <w:r>
        <w:rPr>
          <w:lang w:val="hi_IN" w:bidi="hi_IN"/>
        </w:rPr>
        <w:t>नाटक को रोकें। इस्राएलियों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फिर से यहोवा की आराधना करने के लिए उत्साहित हूँ! या</w:t>
      </w:r>
    </w:p>
    <w:p>
      <w:pPr>
        <w:pStyle w:val="ListBullet"/>
        <w:spacing w:line="240" w:lineRule="auto"/>
        <w:ind w:left="720"/>
      </w:pPr>
      <w:r>
        <w:rPr>
          <w:lang w:val="hi_IN" w:bidi="hi_IN"/>
        </w:rPr>
      </w:r>
      <w:r>
        <w:rPr>
          <w:lang w:val="hi_IN" w:bidi="hi_IN"/>
        </w:rPr>
        <w:t>मुझे डर है कि हमारे आसपास के स्थानीय लोग हमें मार डालेंगे।</w:t>
      </w:r>
    </w:p>
    <w:p>
      <w:pPr/>
      <w:r>
        <w:rPr>
          <w:lang w:val="hi_IN" w:bidi="hi_IN"/>
        </w:rPr>
      </w:r>
      <w:r>
        <w:rPr>
          <w:lang w:val="hi_IN" w:bidi="hi_IN"/>
        </w:rPr>
        <w:t>स्थानीय लोगों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इस्राएलियों ने हमें बताया कि हम मन्दिर बनाने में उनकी मदद नहीं कर सकते, और अब हम इस बात से क्रोधित हैं कि इस्राएली हमारे बिना वेदी बना रहे हैं; या</w:t>
      </w:r>
    </w:p>
    <w:p>
      <w:pPr>
        <w:pStyle w:val="ListBullet"/>
        <w:spacing w:line="240" w:lineRule="auto"/>
        <w:ind w:left="720"/>
      </w:pPr>
      <w:r>
        <w:rPr>
          <w:lang w:val="hi_IN" w:bidi="hi_IN"/>
        </w:rPr>
      </w:r>
      <w:r>
        <w:rPr>
          <w:lang w:val="hi_IN" w:bidi="hi_IN"/>
        </w:rPr>
        <w:t>इस्राएलियों ने हमारी ज़मीन ले ली। अब, इस्राएली एक वेदी बना रहे हैं, जिसका अर्थ होगा कि इस्राएली यहीं रहेंगे। इससे हम क्रोधित हो जाते हैं!</w:t>
      </w:r>
    </w:p>
    <w:p>
      <w:pPr/>
      <w:r>
        <w:rPr>
          <w:lang w:val="hi_IN" w:bidi="hi_IN"/>
        </w:rPr>
      </w:r>
      <w:r>
        <w:rPr>
          <w:lang w:val="hi_IN" w:bidi="hi_IN"/>
        </w:rPr>
        <w:t>येशुअ और जरुब्बाबेल की भूमिका निभाने वाले लोगों से पूछें, “आप क्या महसूस कर रहे हैं या क्या सोच रहे हैं?” वे लोग कुछ इस तरह से उत्तर दे सकते हैं:</w:t>
      </w:r>
    </w:p>
    <w:p>
      <w:pPr/>
      <w:r>
        <w:rPr>
          <w:lang w:val="hi_IN" w:bidi="hi_IN"/>
        </w:rPr>
      </w:r>
      <w:r>
        <w:rPr>
          <w:lang w:val="hi_IN" w:bidi="hi_IN"/>
        </w:rPr>
        <w:t>हमें फिर से यहोवा की आराधना करनी चाहिए, जैसा कि यहोवा ने हमें आज्ञा दी थी। हमें इस्राएलियों की यहोवा का अनुसरण करने में मदद करनी चाहिए!</w:t>
      </w:r>
    </w:p>
    <w:p>
      <w:pPr/>
      <w:r>
        <w:rPr>
          <w:lang w:val="hi_IN" w:bidi="hi_IN"/>
        </w:rPr>
      </w:r>
      <w:r>
        <w:rPr>
          <w:lang w:val="hi_IN" w:bidi="hi_IN"/>
        </w:rPr>
        <w:t>नाटक को जारी रखें।</w:t>
      </w:r>
    </w:p>
    <w:p>
      <w:pPr/>
      <w:r>
        <w:rPr>
          <w:lang w:val="hi_IN" w:bidi="hi_IN"/>
        </w:rPr>
      </w:r>
      <w:r>
        <w:rPr>
          <w:lang w:val="hi_IN" w:bidi="hi_IN"/>
        </w:rPr>
        <w:t>दूसरे दृश्य में, इस्राएलियों की भूमिका निभाने वाले लोग यहोवा के लिए दैनिक बलिदान चढ़ाना शुरू करते हैं और झोपड़ियों का पर्व और नए चाँद का पर्व मनाते हैं। इस्राएलियों की भूमिका निभाने वाले कुछ लोग यहोवा के प्रति धन्यवाद दिखाने के लिए अपनी भेंट वेदी पर चढ़ाने का चुनाव कर सकते हैं।</w:t>
      </w:r>
    </w:p>
    <w:p>
      <w:pPr/>
      <w:r>
        <w:rPr>
          <w:lang w:val="hi_IN" w:bidi="hi_IN"/>
        </w:rPr>
      </w:r>
      <w:r>
        <w:rPr>
          <w:lang w:val="hi_IN" w:bidi="hi_IN"/>
        </w:rPr>
        <w:t>नाटक को रोकें। यहोवा की भूमिका निभाने वाले व्यक्ति से पूछें, "आप क्या महसूस कर रहे हैं या क्या सोच रहे हैं?" वह व्यक्ति ऐसे उत्तर दे सकता है:</w:t>
      </w:r>
    </w:p>
    <w:p>
      <w:pPr/>
      <w:r>
        <w:rPr>
          <w:lang w:val="hi_IN" w:bidi="hi_IN"/>
        </w:rPr>
      </w:r>
      <w:r>
        <w:rPr>
          <w:lang w:val="hi_IN" w:bidi="hi_IN"/>
        </w:rPr>
        <w:t>मैं अपने लोगों से बहुत प्रेम करता हूँ, और मुझे इससे बहुत खुशी होती है कि वे फिर से मेरी आज्ञा मानने लगे हैं।</w:t>
      </w:r>
    </w:p>
    <w:p>
      <w:pPr/>
      <w:r>
        <w:rPr>
          <w:lang w:val="hi_IN" w:bidi="hi_IN"/>
        </w:rPr>
      </w:r>
      <w:r>
        <w:rPr>
          <w:lang w:val="hi_IN" w:bidi="hi_IN"/>
        </w:rPr>
        <w:t>इस्राएलियों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बहुत आभारी हूँ कि यहोवा हमें इस्राएल में वापस ले आया है! या</w:t>
      </w:r>
    </w:p>
    <w:p>
      <w:pPr>
        <w:pStyle w:val="ListBullet"/>
        <w:spacing w:line="240" w:lineRule="auto"/>
        <w:ind w:left="720"/>
      </w:pPr>
      <w:r>
        <w:rPr>
          <w:lang w:val="hi_IN" w:bidi="hi_IN"/>
        </w:rPr>
      </w:r>
      <w:r>
        <w:rPr>
          <w:lang w:val="hi_IN" w:bidi="hi_IN"/>
        </w:rPr>
        <w:t>यहोवा का अनुसरण करना बहुत मेहनत का काम है! या</w:t>
      </w:r>
    </w:p>
    <w:p>
      <w:pPr>
        <w:pStyle w:val="ListBullet"/>
        <w:spacing w:line="240" w:lineRule="auto"/>
        <w:ind w:left="720"/>
      </w:pPr>
      <w:r>
        <w:rPr>
          <w:lang w:val="hi_IN" w:bidi="hi_IN"/>
        </w:rPr>
      </w:r>
      <w:r>
        <w:rPr>
          <w:lang w:val="hi_IN" w:bidi="hi_IN"/>
        </w:rPr>
        <w:t>मैं बहुत खुश हूँ कि मैं फिर से यहोवा की आराधना कर सकता हूँ, जैसे उसने हमें आज्ञा दी थी; या</w:t>
      </w:r>
    </w:p>
    <w:p>
      <w:pPr>
        <w:pStyle w:val="ListBullet"/>
        <w:spacing w:line="240" w:lineRule="auto"/>
        <w:ind w:left="720"/>
      </w:pPr>
      <w:r>
        <w:rPr>
          <w:lang w:val="hi_IN" w:bidi="hi_IN"/>
        </w:rPr>
      </w:r>
      <w:r>
        <w:rPr>
          <w:lang w:val="hi_IN" w:bidi="hi_IN"/>
        </w:rPr>
        <w:t>मुझे आशा है कि यहोवा हमें हमारे आसपास के लोगों के क्रोध से बचाएगा।</w:t>
      </w:r>
    </w:p>
    <w:p>
      <w:pPr/>
      <w:r>
        <w:rPr>
          <w:lang w:val="hi_IN" w:bidi="hi_IN"/>
        </w:rPr>
      </w:r>
      <w:r>
        <w:rPr>
          <w:lang w:val="hi_IN" w:bidi="hi_IN"/>
        </w:rPr>
        <w:t>नाटक को जारी रखें।</w:t>
      </w:r>
    </w:p>
    <w:p>
      <w:pPr/>
      <w:r>
        <w:rPr>
          <w:lang w:val="hi_IN" w:bidi="hi_IN"/>
        </w:rPr>
      </w:r>
      <w:r>
        <w:rPr>
          <w:lang w:val="hi_IN" w:bidi="hi_IN"/>
        </w:rPr>
        <w:t>तीसरे दृश्य में, इस्राएली लोगों की भूमिका निभाने वाले लोग मन्दिर बनाने के लिए लकड़ी के कारीगर, पत्थर गढ़ने वाले, सीदोनी और सोरी लोगों को धन और सामग्री देते हैं। सीदोनी और सोरियों की भूमिका निभाने वाले लोग, समुद्र से देवदार के पेड़ों को पहुँचाते हैं, ताकि इस्राएली उन पेड़ों का उपयोग मन्दिर के लिए कर सकें।</w:t>
      </w:r>
    </w:p>
    <w:p>
      <w:pPr/>
      <w:r>
        <w:rPr>
          <w:lang w:val="hi_IN" w:bidi="hi_IN"/>
        </w:rPr>
      </w:r>
      <w:r>
        <w:rPr>
          <w:lang w:val="hi_IN" w:bidi="hi_IN"/>
        </w:rPr>
        <w:t>नाटक को रोकें। इस्राएलियों की भूमिका निभाने वाले व्यक्ति से पूछें, “आप क्या महसूस कर रहे हैं और क्या सोच रहे हैं?” वह व्यक्ति ऐसे उत्तर दे सकता है:</w:t>
      </w:r>
    </w:p>
    <w:p>
      <w:pPr>
        <w:pStyle w:val="ListBullet"/>
        <w:spacing w:line="240" w:lineRule="auto"/>
        <w:ind w:left="720"/>
      </w:pPr>
      <w:r>
        <w:rPr>
          <w:lang w:val="hi_IN" w:bidi="hi_IN"/>
        </w:rPr>
      </w:r>
      <w:r>
        <w:rPr>
          <w:lang w:val="hi_IN" w:bidi="hi_IN"/>
        </w:rPr>
        <w:t>यहोवा का पहला मन्दिर बहुत अधिक सुंदर था। मुझे बहुत दुख है कि हम यहोवा को और अधिक नहीं दे सकते; या</w:t>
      </w:r>
    </w:p>
    <w:p>
      <w:pPr>
        <w:pStyle w:val="ListBullet"/>
        <w:spacing w:line="240" w:lineRule="auto"/>
        <w:ind w:left="720"/>
      </w:pPr>
      <w:r>
        <w:rPr>
          <w:lang w:val="hi_IN" w:bidi="hi_IN"/>
        </w:rPr>
      </w:r>
      <w:r>
        <w:rPr>
          <w:lang w:val="hi_IN" w:bidi="hi_IN"/>
        </w:rPr>
        <w:t>मैं बहुत खुश हूँ कि आखिरकार हम यहोवा को फिर से मन्दिर दे पाएंगे!</w:t>
      </w:r>
      <w:r>
        <w:rPr>
          <w:lang w:val="hi_IN" w:bidi="hi_IN"/>
        </w:rPr>
      </w:r>
    </w:p>
    <w:p>
      <w:pPr>
        <w:pStyle w:val="Heading3"/>
      </w:pPr>
      <w:r>
        <w:rPr>
          <w:lang w:val="hi_IN" w:bidi="hi_IN"/>
        </w:rPr>
        <w:t>आवश्यक जानकारी</w:t>
      </w:r>
    </w:p>
    <w:p>
      <w:pPr/>
      <w:r>
        <w:rPr>
          <w:lang w:val="hi_IN" w:bidi="hi_IN"/>
        </w:rPr>
      </w:r>
      <w:r>
        <w:rPr>
          <w:lang w:val="hi_IN" w:bidi="hi_IN"/>
        </w:rPr>
        <w:t>एज्रा 3:1–7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कहानीकार उल्लेख करता है कि वर्ष के सातवें महीने में, </w:t>
      </w:r>
      <w:r>
        <w:rPr>
          <w:b/>
          <w:lang w:val="hi_IN" w:bidi="hi_IN"/>
        </w:rPr>
        <w:t>इस्राएल</w:t>
      </w:r>
      <w:r>
        <w:rPr>
          <w:lang w:val="hi_IN" w:bidi="hi_IN"/>
        </w:rPr>
        <w:t xml:space="preserve"> के लोग अपने नगरों में रहते थे। इस्राएल उस क्षेत्र का नाम है, जहाँ इस्राएली रहते थे। इस्राएल, अब्राहम के पुत्रों में से एक को भी दर्शाता है, जिसका नाम इस्राएल था। इस्राएल के बारे में अधिक जानकारी के लिए, मुख्य शब्दावली देखें। इस्राएल के लिए उसी शब्द या वाक्यांश का प्रयोग करें जिसका प्रयोग आपने पिछले भागों में किया है। </w:t>
      </w:r>
    </w:p>
    <w:p>
      <w:pPr/>
      <w:r>
        <w:rPr>
          <w:lang w:val="hi_IN" w:bidi="hi_IN"/>
        </w:rPr>
      </w:r>
      <w:r>
        <w:rPr>
          <w:lang w:val="hi_IN" w:bidi="hi_IN"/>
        </w:rPr>
        <w:t xml:space="preserve">फारस के राजा कुस्रू द्वारा उन्हें जाने की अनुमति देने के बाद इस्राएली इस्राएल के </w:t>
      </w:r>
      <w:r>
        <w:rPr>
          <w:b/>
          <w:lang w:val="hi_IN" w:bidi="hi_IN"/>
        </w:rPr>
        <w:t>नगरों</w:t>
      </w:r>
      <w:r>
        <w:rPr>
          <w:lang w:val="hi_IN" w:bidi="hi_IN"/>
        </w:rPr>
        <w:t xml:space="preserve"> में रहने लगे। नगरों के लिए उसी शब्द या वाक्यांश का उपयोग करें जिसका उपयोग आपने पिछले भागों में किया था।</w:t>
      </w:r>
    </w:p>
    <w:p>
      <w:pPr/>
      <w:r>
        <w:rPr>
          <w:lang w:val="hi_IN" w:bidi="hi_IN"/>
        </w:rPr>
      </w:r>
      <w:r>
        <w:rPr>
          <w:lang w:val="hi_IN" w:bidi="hi_IN"/>
        </w:rPr>
        <w:t xml:space="preserve">इस्राएलियों ने यहोवा के मन्दिर को फिर से बनाने के लिए </w:t>
      </w:r>
      <w:r>
        <w:rPr>
          <w:b/>
          <w:lang w:val="hi_IN" w:bidi="hi_IN"/>
        </w:rPr>
        <w:t>यरूशलेम</w:t>
      </w:r>
      <w:r>
        <w:rPr>
          <w:lang w:val="hi_IN" w:bidi="hi_IN"/>
        </w:rPr>
        <w:t xml:space="preserve"> में मिलने का निर्णय लिया। यरूशलेम इस्राएल के सबसे महत्वपूर्ण शहरों में से एक है। यरूशलेम के बारे में अधिक जानकारी के लिए मुख्य शब्दावली देखें। यरूशलेम के लिए उसी शब्द या वाक्यांश का उपयोग करें जिसका उपयोग आपने पिछले भागों में किया था।</w:t>
      </w:r>
    </w:p>
    <w:p>
      <w:pPr/>
      <w:r>
        <w:rPr>
          <w:lang w:val="hi_IN" w:bidi="hi_IN"/>
        </w:rPr>
      </w:r>
      <w:r>
        <w:rPr>
          <w:lang w:val="hi_IN" w:bidi="hi_IN"/>
        </w:rPr>
        <w:t>येशुअ और जरुब्बाबेल ने अपने रिश्तेदारों, साथियों, साथी याजकों या भाइयों की सहायता से यहोवा के लिए वेदी बनाई। ये लोग अन्य याजक और शायद कुछ साधारण इस्राएली थे जिन्होंने वेदी बनाने के लिए येशुअ और जरुब्बाबेल के साथ काम किया था। इनमें से कुछ लोग शायद रिश्तेदार थे, या येशुअ और जरुब्बाबेल के भाइयों और करीबी परिवार का हिस्सा थे, और कुछ शायद केवल अन्य इस्राएली थे जो सहायता करना चाहते थे।</w:t>
      </w:r>
    </w:p>
    <w:p>
      <w:pPr/>
      <w:r>
        <w:rPr>
          <w:lang w:val="hi_IN" w:bidi="hi_IN"/>
        </w:rPr>
      </w:r>
      <w:r>
        <w:rPr>
          <w:lang w:val="hi_IN" w:bidi="hi_IN"/>
        </w:rPr>
        <w:t xml:space="preserve">यहाँ रुकें और समूह में चर्चा करें कि आप </w:t>
      </w:r>
      <w:r>
        <w:rPr>
          <w:b/>
          <w:lang w:val="hi_IN" w:bidi="hi_IN"/>
        </w:rPr>
        <w:t>याजकों</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इस्राएलियों ने यरूशलेम में यहोवा के लिए एक वेदी बनाई। वेदी वह स्थान है, जहाँ पर लोग यहोवा को कई प्रकार की भेंटें चढ़ाते हैं। इस्राएली अक्सर पत्थरों से वेदियाँ बनाते थे, जिनके ऊपर एक समतल सतह होती थी।</w:t>
      </w:r>
    </w:p>
    <w:p>
      <w:pPr/>
      <w:r>
        <w:rPr>
          <w:lang w:val="hi_IN" w:bidi="hi_IN"/>
        </w:rPr>
      </w:r>
      <w:r>
        <w:rPr>
          <w:lang w:val="hi_IN" w:bidi="hi_IN"/>
        </w:rPr>
        <w:t xml:space="preserve">यहाँ रुकें और समूह में चर्चा करें कि आप </w:t>
      </w:r>
      <w:r>
        <w:rPr>
          <w:b/>
          <w:lang w:val="hi_IN" w:bidi="hi_IN"/>
        </w:rPr>
        <w:t>वेदी</w:t>
      </w:r>
      <w:r>
        <w:rPr>
          <w:lang w:val="hi_IN" w:bidi="hi_IN"/>
        </w:rPr>
        <w:t xml:space="preserve"> के लिए किस शब्द या वाक्यांश का उपयोग करेंगे। अधिक जानकारी के लिए वेदी शब्द को मुख्य शब्दावली में देखें। यदि आपने बाइबल की किसी और पुस्तक में इस शब्द का पहले ही अनुवाद किया है, तो यहाँ भी उसी शब्द का प्रयोग करें जो आपने वहाँ किया था। इस ऑडियो को यहाँ रोकें।</w:t>
      </w:r>
    </w:p>
    <w:p>
      <w:pPr/>
      <w:r>
        <w:rPr>
          <w:lang w:val="hi_IN" w:bidi="hi_IN"/>
        </w:rPr>
      </w:r>
      <w:r>
        <w:rPr>
          <w:lang w:val="hi_IN" w:bidi="hi_IN"/>
        </w:rPr>
        <w:t xml:space="preserve">इस्राएलियों ने इस्राएल के </w:t>
      </w:r>
      <w:r>
        <w:rPr>
          <w:b/>
          <w:lang w:val="hi_IN" w:bidi="hi_IN"/>
        </w:rPr>
        <w:t>परमेश्वर</w:t>
      </w:r>
      <w:r>
        <w:rPr>
          <w:lang w:val="hi_IN" w:bidi="hi_IN"/>
        </w:rPr>
        <w:t xml:space="preserve"> के लिए एक वेदी बनाई। बाइबल में, परमेश्वर उस परमेश्वर को दर्शाता है जो शक्तिशाली है और जिसने पूरे संसार को बनाया है। यह वही परमेश्वर है जिसने अब्राहम से प्रतिज्ञा की थी। परमेश्वर वही परमेश्वर है, जिसकी इस्राएली कई शताब्दियों से आराधना करते आए हैं। परमेश्वर के बारे में अधिक जानकारी के लिए, मुख्य शब्दावली देखें। परमेश्वर के लिए उसी शब्द या वाक्यांश का उपयोग करें जिसका उपयोग आपने पिछले भागों में किया था।</w:t>
      </w:r>
    </w:p>
    <w:p>
      <w:pPr/>
      <w:r>
        <w:rPr>
          <w:lang w:val="hi_IN" w:bidi="hi_IN"/>
        </w:rPr>
      </w:r>
      <w:r>
        <w:rPr>
          <w:lang w:val="hi_IN" w:bidi="hi_IN"/>
        </w:rPr>
        <w:t>होमबलि बलिदान का एक विशेष रूप है। एक याजक उन पौधों या पशुओं को जलाता था, जिन्हें लोग यहोवा को चढ़ाना चाहते थे। पुराने नियम में यहोवा ने इस्राएलियों को विशेष तरीकों से होमबलि चढ़ाने की आज्ञा दी थी।</w:t>
      </w:r>
    </w:p>
    <w:p>
      <w:pPr/>
      <w:r>
        <w:rPr>
          <w:lang w:val="hi_IN" w:bidi="hi_IN"/>
        </w:rPr>
      </w:r>
      <w:r>
        <w:rPr>
          <w:lang w:val="hi_IN" w:bidi="hi_IN"/>
        </w:rPr>
        <w:t xml:space="preserve">यहाँ रुकें और समूह में चर्चा करें कि आप </w:t>
      </w:r>
      <w:r>
        <w:rPr>
          <w:b/>
          <w:lang w:val="hi_IN" w:bidi="hi_IN"/>
        </w:rPr>
        <w:t>होमबलि</w:t>
      </w:r>
      <w:r>
        <w:rPr>
          <w:lang w:val="hi_IN" w:bidi="hi_IN"/>
        </w:rPr>
        <w:t xml:space="preserve"> के लिए किस शब्द या वाक्यांश का उपयोग करेंगे। अधिक जानकारी के लिए होमबलि को मुख्य शब्दावली में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इस्राएलियों ने वेदी बनाई और मूसा की व्यवस्था के अनुसार उस पर बलिदान चढ़ाए। मूसा की व्यवस्था, वह व्यवस्था है जो यहोवा ने मूसा को दी थी, और जो बताती है कि इस्राएलियों को कैसे जीना चाहिए। व्यवस्था इस्राएलियों को बताती है कि उन्हें यहोवा की आराधना कैसे करनी है और अपने आसपास के लोगों के साथ कैसा व्यवहार करना है। इस कहानी में “मूसा की व्यवस्था के अनुसार” का अर्थ है कि इस्राएलियों ने यहोवा को उसी तरह से बलिदान चढ़ाए, जैसी यहोवा ने आज्ञा दी थी।</w:t>
      </w:r>
    </w:p>
    <w:p>
      <w:pPr/>
      <w:r>
        <w:rPr>
          <w:lang w:val="hi_IN" w:bidi="hi_IN"/>
        </w:rPr>
      </w:r>
      <w:r>
        <w:rPr>
          <w:lang w:val="hi_IN" w:bidi="hi_IN"/>
        </w:rPr>
        <w:t xml:space="preserve">यहाँ रुकें और एक समूह के रूप में चर्चा करें कि आप </w:t>
      </w:r>
      <w:r>
        <w:rPr>
          <w:b/>
          <w:lang w:val="hi_IN" w:bidi="hi_IN"/>
        </w:rPr>
        <w:t>व्यवस्था</w:t>
      </w:r>
      <w:r>
        <w:rPr>
          <w:lang w:val="hi_IN" w:bidi="hi_IN"/>
        </w:rPr>
        <w:t xml:space="preserve"> के लिए किस शब्द या वाक्यांश का उपयोग करेंगे। अधिक जानकारी के लिए मुख्य शब्दावली में व्यवस्था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इस्राएलियों ने </w:t>
      </w:r>
      <w:r>
        <w:rPr>
          <w:b/>
          <w:lang w:val="hi_IN" w:bidi="hi_IN"/>
        </w:rPr>
        <w:t>यहोवा</w:t>
      </w:r>
      <w:r>
        <w:rPr>
          <w:lang w:val="hi_IN" w:bidi="hi_IN"/>
        </w:rPr>
        <w:t xml:space="preserve"> को भेंटें और बलिदान चढ़ाए। यहोवा परमेश्वर का वह नाम है, जो परमेश्वर ने इस कहानी से कई सदियों पहले मूसा को दिया था। यहोवा नाम इस्राएलियों को उनके साथ किए गए परमेश्वर के वादों की याद दिलाता है। यह नाम सभी को याद दिलाता है कि परमेश्वर कभी नहीं बदलता और हमेशा अपने प्रतिज्ञाओं को पूरा करता है। यहोवा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इस्राएलियों ने “झोपड़ियों का पर्व” या “तम्बुओं का पर्व” मनाया। यह एक विशेष घटना थी, जिसे इस्राएली लोग उस घटना की याद में मनाते थे, जब इस कहानी से कई सदियों पहले यहोवा ने उन्हें मिस्र की गुलामी से बचाया था। झोपड़ियों के पर्व के दौरान, इस्राएली तम्बू लगाते थे और उनमें आठ दिनों तक रहते थे। इस्राएलियों ने इस घटना को याद करने के लिए इस पर्व को मनाया कि उनके पूर्वज इस्राएल में बसने से पहले कई वर्षों तक जंगल में घूमते रहे।</w:t>
      </w:r>
    </w:p>
    <w:p>
      <w:pPr/>
      <w:r>
        <w:rPr>
          <w:lang w:val="hi_IN" w:bidi="hi_IN"/>
        </w:rPr>
      </w:r>
      <w:r>
        <w:rPr>
          <w:lang w:val="hi_IN" w:bidi="hi_IN"/>
        </w:rPr>
        <w:t xml:space="preserve">यहाँ रुकें और समूह में चर्चा करें कि आप </w:t>
      </w:r>
      <w:r>
        <w:rPr>
          <w:b/>
          <w:lang w:val="hi_IN" w:bidi="hi_IN"/>
        </w:rPr>
        <w:t>झोपड़ियों के पर्व</w:t>
      </w:r>
      <w:r>
        <w:rPr>
          <w:lang w:val="hi_IN" w:bidi="hi_IN"/>
        </w:rPr>
        <w:t xml:space="preserve"> के लिए किस शब्द या वाक्यांश का उपयोग करेंगे। अधिक जानकारी के लिए मुख्य शब्दावली में "झोपड़ियों का पर्व"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इस्राएलियों ने “नए चाँद का पर्व” भी मनाया। पुराने नियम के समय में, इस्राएल के लोग प्रत्येक महीने की शुरुआत में इस पर्व को मनाते थे, जब लोग आकाश में नए चाँद को उगते हुए देखते थे। इस पर्व के दौरान, इस्राएली अपना काम बंद कर देते थे, विशेष बलिदान चढ़ाते थे और उत्सव मनाने के लिए तुरहियाँ फूँकते थे। </w:t>
      </w:r>
    </w:p>
    <w:p>
      <w:pPr/>
      <w:r>
        <w:rPr>
          <w:lang w:val="hi_IN" w:bidi="hi_IN"/>
        </w:rPr>
      </w:r>
      <w:r>
        <w:rPr>
          <w:lang w:val="hi_IN" w:bidi="hi_IN"/>
        </w:rPr>
        <w:t xml:space="preserve">यहाँ रुकें और समूह में चर्चा करें कि आप </w:t>
      </w:r>
      <w:r>
        <w:rPr>
          <w:b/>
          <w:lang w:val="hi_IN" w:bidi="hi_IN"/>
        </w:rPr>
        <w:t>नए चाँद के पर्व</w:t>
      </w:r>
      <w:r>
        <w:rPr>
          <w:lang w:val="hi_IN" w:bidi="hi_IN"/>
        </w:rPr>
        <w:t xml:space="preserve"> का अनुवाद कैसे करेंगे। मुख्य शब्दावली में "नए चाँद का पर्व" देखें। इस ऑडियो को यहाँ रोकें।</w:t>
      </w:r>
    </w:p>
    <w:p>
      <w:pPr/>
      <w:r>
        <w:rPr>
          <w:lang w:val="hi_IN" w:bidi="hi_IN"/>
        </w:rPr>
      </w:r>
      <w:r>
        <w:rPr>
          <w:lang w:val="hi_IN" w:bidi="hi_IN"/>
        </w:rPr>
        <w:t xml:space="preserve">इस्राएलियों ने यहोवा को बलिदान चढ़ाए और </w:t>
      </w:r>
      <w:r>
        <w:rPr>
          <w:b/>
          <w:lang w:val="hi_IN" w:bidi="hi_IN"/>
        </w:rPr>
        <w:t>यहोवा के सभी निर्धारित पर्वों</w:t>
      </w:r>
      <w:r>
        <w:rPr>
          <w:lang w:val="hi_IN" w:bidi="hi_IN"/>
        </w:rPr>
        <w:t xml:space="preserve"> को मनाया। यहोवा के निर्धारित पर्व, वे पर्व हैं जिन्हें मनाने के लिए यहोवा ने इस्राएलियों को आज्ञा दी थी।</w:t>
      </w:r>
    </w:p>
    <w:p>
      <w:pPr/>
      <w:r>
        <w:rPr>
          <w:lang w:val="hi_IN" w:bidi="hi_IN"/>
        </w:rPr>
      </w:r>
      <w:r>
        <w:rPr>
          <w:lang w:val="hi_IN" w:bidi="hi_IN"/>
        </w:rPr>
        <w:t>जब इस्राएलियों ने फिर से यहोवा के पर्व मनाना शुरू किया, तो उन्होंने यहोवा को “स्वेच्छाबलि” चढ़ाने का निर्णय लिया। स्वेच्छाबलि, बलिदान का एक और विशेष रूप है। स्वेच्छाबलि, वह बलिदान है जिसे इस्राएली यहोवा के प्रति आभारी होने पर उसे चढ़ाते थे। यह जानना महत्वपूर्ण है कि यहोवा इस्राएलियों से स्वेच्छाबलि चढ़ाने की माँग नहीं करता है।</w:t>
      </w:r>
    </w:p>
    <w:p>
      <w:pPr/>
      <w:r>
        <w:rPr>
          <w:lang w:val="hi_IN" w:bidi="hi_IN"/>
        </w:rPr>
      </w:r>
      <w:r>
        <w:rPr>
          <w:lang w:val="hi_IN" w:bidi="hi_IN"/>
        </w:rPr>
        <w:t xml:space="preserve">यहाँ रुकें और समूह में चर्चा करें कि आप </w:t>
      </w:r>
      <w:r>
        <w:rPr>
          <w:b/>
          <w:lang w:val="hi_IN" w:bidi="hi_IN"/>
        </w:rPr>
        <w:t>स्वेच्छाबलि</w:t>
      </w:r>
      <w:r>
        <w:rPr>
          <w:lang w:val="hi_IN" w:bidi="hi_IN"/>
        </w:rPr>
        <w:t xml:space="preserve"> के लिए किस शब्द या वाक्यांश का प्रयोग करेंगे। अधिक जानकारी के लिए स्वेच्छाबलि को मुख्य शब्दावली में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इस्राएलियों ने यहोवा को बलिदान चढ़ाए, भले ही उन्होंने अभी तक मन्दिर की नींव नहीं बनाई थी। नींव किसी इमारत का आधार होती है। लोग किसी इमारत को लंबे समय तक स्थिर और मजबूत बनाए रखने के लिए पहले उसकी नींव बनाते हैं।</w:t>
      </w:r>
    </w:p>
    <w:p>
      <w:pPr/>
      <w:r>
        <w:rPr>
          <w:lang w:val="hi_IN" w:bidi="hi_IN"/>
        </w:rPr>
      </w:r>
      <w:r>
        <w:rPr>
          <w:lang w:val="hi_IN" w:bidi="hi_IN"/>
        </w:rPr>
        <w:t xml:space="preserve">यहाँ रुकें और समूह में चर्चा करें कि आप </w:t>
      </w:r>
      <w:r>
        <w:rPr>
          <w:b/>
          <w:lang w:val="hi_IN" w:bidi="hi_IN"/>
        </w:rPr>
        <w:t>नींव</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इस्राएली यरूशलेम में मिले, क्योंकि वे यहोवा के </w:t>
      </w:r>
      <w:r>
        <w:rPr>
          <w:b/>
          <w:lang w:val="hi_IN" w:bidi="hi_IN"/>
        </w:rPr>
        <w:t>मन्दिर</w:t>
      </w:r>
      <w:r>
        <w:rPr>
          <w:lang w:val="hi_IN" w:bidi="hi_IN"/>
        </w:rPr>
        <w:t xml:space="preserve"> को बनाना चाहते थे। मन्दिर यरूशलेम में एक ऐसा स्थान है जिसे इस्राएलियों ने इसलिए बनाया था, ताकि वे यहोवा की आज्ञा के अनुसार उसकी आराधना कर सकें। "परमेश्वर का घर", मन्दिर का एक और नाम है। इस कहानी से कई सदियों पहले राजा सुलैमान ने सबसे पहले मंदिर बनवाया था। राजा कुस्रू द्वारा इस्राएलियों को फिर से इस्राएल में बसने की अनुमति देने के बाद, इस्राएली मन्दिर को फिर से बनाना चाहते थे, ताकि वे फिर से यहोवा की आराधना करना शुरू कर सकें। मन्दिर के बारे में अधिक जानकारी के लिए, मुख्य शब्दावली देखें। मन्दिर के लिए उसी शब्द या वाक्यांश का उपयोग करें जिसका उपयोग आपने पिछले भागों में किया है। </w:t>
      </w:r>
    </w:p>
    <w:p>
      <w:pPr/>
      <w:r>
        <w:rPr>
          <w:lang w:val="hi_IN" w:bidi="hi_IN"/>
        </w:rPr>
      </w:r>
      <w:r>
        <w:rPr>
          <w:lang w:val="hi_IN" w:bidi="hi_IN"/>
        </w:rPr>
        <w:t>इस्राएलियों द्वारा वेदी बनाने के बाद, उन्होंने यहोवा का मन्दिर बनाने के लिए कारीगरों और बढ़इयों को धन दिया। कारीगर और बढ़ई वे लोग होते हैं, जिनमें अलग-अलग प्रकार के सामानों से काम करने का विशेष कौशल होता है। कारीगर पत्थरों और चट्टानों को काटकर उन्हें आकार देते थे, और बढ़ई लकड़ी को काटकर उसे आकार देते थे। कारीगर और बढ़ई, दोनों अपने कौशल का उपयोग इमारतें और वस्तुएँ बनाने के लिए करते हैं।</w:t>
      </w:r>
    </w:p>
    <w:p>
      <w:pPr/>
      <w:r>
        <w:rPr>
          <w:lang w:val="hi_IN" w:bidi="hi_IN"/>
        </w:rPr>
      </w:r>
      <w:r>
        <w:rPr>
          <w:lang w:val="hi_IN" w:bidi="hi_IN"/>
        </w:rPr>
        <w:t xml:space="preserve">यहाँ रुकें और समूह में चर्चा करें कि आप </w:t>
      </w:r>
      <w:r>
        <w:rPr>
          <w:b/>
          <w:lang w:val="hi_IN" w:bidi="hi_IN"/>
        </w:rPr>
        <w:t>कारीगरों</w:t>
      </w:r>
      <w:r>
        <w:rPr>
          <w:lang w:val="hi_IN" w:bidi="hi_IN"/>
        </w:rPr>
        <w:t xml:space="preserve"> और </w:t>
      </w:r>
      <w:r>
        <w:rPr>
          <w:b/>
          <w:lang w:val="hi_IN" w:bidi="hi_IN"/>
        </w:rPr>
        <w:t>बढ़इयों</w:t>
      </w:r>
      <w:r>
        <w:rPr>
          <w:lang w:val="hi_IN" w:bidi="hi_IN"/>
        </w:rPr>
        <w:t xml:space="preserve"> के लिए किस शब्द या वाक्यांश का उपयोग करेंगे। चर्चा करें कि आप अपनी संस्कृति में पत्थर और लकड़ी से निर्माण कार्य करने वाले लोगों को क्या कहते हैं।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इस्राएलियों ने मन्दिर बनाने के लिए देवदार के पेड़ों के बदले सीदोनियों और सोरियों को दाखरस, तेल और भोजन दिया। दाखमधु एक ऐसा पेय है जिसे लोग किण्वित अंगूर के रस से बनाते हैं। अंगूर छोटे, नरम और रसीले फल होते हैं, जो कई अलग-अलग रंगों में उगते हैं।</w:t>
      </w:r>
    </w:p>
    <w:p>
      <w:pPr/>
      <w:r>
        <w:rPr>
          <w:lang w:val="hi_IN" w:bidi="hi_IN"/>
        </w:rPr>
      </w:r>
      <w:r>
        <w:rPr>
          <w:lang w:val="hi_IN" w:bidi="hi_IN"/>
        </w:rPr>
        <w:t xml:space="preserve">यहाँ रुकें और समूह में चर्चा करें कि आप </w:t>
      </w:r>
      <w:r>
        <w:rPr>
          <w:b/>
          <w:lang w:val="hi_IN" w:bidi="hi_IN"/>
        </w:rPr>
        <w:t>दाखरस</w:t>
      </w:r>
      <w:r>
        <w:rPr>
          <w:lang w:val="hi_IN" w:bidi="hi_IN"/>
        </w:rPr>
        <w:t xml:space="preserve"> के लिए किस शब्द या वाक्यांश का उपयोग करेंगे। अधिक जानकारी के लिए मुख्य शब्दावली में दाखरस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कहानीकार उल्लेख करता है कि फारस के </w:t>
      </w:r>
      <w:r>
        <w:rPr>
          <w:b/>
          <w:lang w:val="hi_IN" w:bidi="hi_IN"/>
        </w:rPr>
        <w:t>राजा</w:t>
      </w:r>
      <w:r>
        <w:rPr>
          <w:lang w:val="hi_IN" w:bidi="hi_IN"/>
        </w:rPr>
        <w:t xml:space="preserve"> कुस्रू ने इस्राएलियों को सीदोनियों और सोरियों से देवदार के पेड़ लेने की विशेष अनुमति दी थी। राजा वह विशेष व्यक्ति होता है जो किसी नगर या क्षेत्र पर शासन करता है। राजा के बारे में अधिक जानकारी के लिए, मुख्य शब्दावली देखें। राजा के लिए उसी शब्द या वाक्यांश का उपयोग करें जिसका उपयोग आपने पिछले भागों में किया था।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एज्रा 3:8–13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एज्रा 3:8–13 को सुनें और अपने मन में रखें।</w:t>
      </w:r>
    </w:p>
    <w:p>
      <w:pPr/>
      <w:r>
        <w:rPr>
          <w:lang w:val="hi_IN" w:bidi="hi_IN"/>
        </w:rPr>
      </w:r>
      <w:r>
        <w:rPr>
          <w:lang w:val="hi_IN" w:bidi="hi_IN"/>
        </w:rPr>
        <w:t>यदि सम्भव हो, तो एज्रा 3:8–13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एज्रा 3:8–13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येशुअ और जरुब्बाबेल ने यहोवा की वेदी बनाने में इस्राएलियों की सहायता की। यह याद रखना महत्वपूर्ण है कि इस्राएली यहोवा की आराधना फिर से उसी तरह करना चाहते थे जैसे यहोवा ने उनसे करने के लिए कहा था। इस्राएलियों ने मूसा की व्यवस्था में यहोवा की आज्ञाओं का पालन करना और वेदी पर यहोवा को बलिदान चढ़ाना शुरू कर दिया। यह याद रखना भी महत्वपूर्ण है कि इस्राएलियों ने देवदार के पेड़ इकट्ठा करने और मन्दिर बनाने का काम शुरू करने के लिए बहुत से मजदूरों को धन और सामग्री दी थी। यह कहानी इस बारे में है कि कैसे इस्राएली यहोवा की आज्ञा मानना जारी रखते हैं और यहोवा के मन्दिर बनाने का काम शुरू करते हैं।</w:t>
      </w:r>
    </w:p>
    <w:p>
      <w:pPr/>
      <w:r>
        <w:rPr>
          <w:lang w:val="hi_IN" w:bidi="hi_IN"/>
        </w:rPr>
      </w:r>
      <w:r>
        <w:rPr>
          <w:lang w:val="hi_IN" w:bidi="hi_IN"/>
        </w:rPr>
        <w:t>यह कहानी इस्राएलियों द्वारा वेदी बनाने के लगभग आठ महीने बाद की है, अतः यह दूसरे वर्ष के दौरान की है जब इस्राएली फिर से यरूशलेम में थे। यह कहानी दूसरे वर्ष के दूसरे महीने में होती है। यह जानना महत्वपूर्ण है कि इसका अर्थ है कि इस्राएलियों ने वेदी बनाने के तुरंत बाद मन्दिर का काम शुरू नहीं किया। यह कहानी भी वर्ष के दूसरे महीने में होती है। यह इसलिए भी महत्वपूर्ण है क्योंकि इस्राएलियों के लिए निर्माण शुरू करने के लिए वर्ष का यह सबसे अच्छा समय है। इस्राएलियों के लिए, वर्ष का दूसरा महीना, भूमि को गिला कर देने वाली वसंत की बारिश के बाद आता था, जिससे इस्राएली मन्दिर को सूखी भूमि पर बना सकें। इस्राएलियों ने यहोवा का पहला मन्दिर भी वर्ष के दूसरे महीने में ही बनाया।</w:t>
      </w:r>
    </w:p>
    <w:p>
      <w:pPr/>
      <w:r>
        <w:rPr>
          <w:lang w:val="hi_IN" w:bidi="hi_IN"/>
        </w:rPr>
      </w:r>
      <w:r>
        <w:rPr>
          <w:lang w:val="hi_IN" w:bidi="hi_IN"/>
        </w:rPr>
        <w:t>यहाँ रुकें और समूह में इस प्रश्न पर चर्चा करें: आपकी संस्कृति में यह कैसे निर्णय किया जाता है कि निर्माण परियोजना कब शुरू करनी है? इस ऑडियो को यहाँ रोकें।</w:t>
      </w:r>
    </w:p>
    <w:p>
      <w:pPr/>
      <w:r>
        <w:rPr>
          <w:lang w:val="hi_IN" w:bidi="hi_IN"/>
        </w:rPr>
      </w:r>
      <w:r>
        <w:rPr>
          <w:lang w:val="hi_IN" w:bidi="hi_IN"/>
        </w:rPr>
        <w:t>वर्ष के दूसरे महीने में, येशुअ और जरुब्बाबेल ने मन्दिर बनाने में इस्राएलियों की सहायता की, ठीक वैसे ही जैसे उन्होंने वेदी बनाने में उनकी सहायता की थी। येशुअ और जरुब्बाबेल ने येशुअ और उसके परिवार, कदमीएल और उसके परिवार, हेनादाद के पुत्रों और उनके परिवारों की मदद ली। ये सभी लोग इस्राएलियों के लेवी गोत्र से थे।</w:t>
      </w:r>
    </w:p>
    <w:p>
      <w:pPr/>
      <w:r>
        <w:rPr>
          <w:lang w:val="hi_IN" w:bidi="hi_IN"/>
        </w:rPr>
      </w:r>
      <w:r>
        <w:rPr>
          <w:lang w:val="hi_IN" w:bidi="hi_IN"/>
        </w:rPr>
        <w:t>यहाँ रुकें और समूह को उस समय की एक कहानी सुनाएँ जब आपके परिवार या आपके समुदाय के लोगों के समूह ने किसी परियोजना या गतिविधि पर मिलकर काम किया था। इस ऑडियो को यहाँ रोकें।</w:t>
      </w:r>
    </w:p>
    <w:p>
      <w:pPr/>
      <w:r>
        <w:rPr>
          <w:lang w:val="hi_IN" w:bidi="hi_IN"/>
        </w:rPr>
      </w:r>
      <w:r>
        <w:rPr>
          <w:lang w:val="hi_IN" w:bidi="hi_IN"/>
        </w:rPr>
        <w:t>येशुअ और जरुब्बाबेल ने मन्दिर बनाने वाले मजदूरों की देखरेख करने के लिए बीस वर्ष या उससे अधिक उम्र के सभी लेवियों को इकट्ठा किया। यह जानना महत्वपूर्ण है कि इस्राएलियों की संस्कृति में, कोई इस्राएली 20 साल की उम्र में लेवीय या सैनिक के रूप में काम कर सकता था। ये लेवी लोग काम करने वालों पर नज़र रखते थे ताकि यह सुनिश्चित किया जा सके कि वे मंदिर को उसी तरह बना रहे हैं जैसा यहोवा ने आदेश दिया था।</w:t>
      </w:r>
    </w:p>
    <w:p>
      <w:pPr/>
      <w:r>
        <w:rPr>
          <w:lang w:val="hi_IN" w:bidi="hi_IN"/>
        </w:rPr>
      </w:r>
      <w:r>
        <w:rPr>
          <w:lang w:val="hi_IN" w:bidi="hi_IN"/>
        </w:rPr>
        <w:t>यहाँ रुकें और समूह में इस प्रश्न पर चर्चा करें: आपकी संस्कृति में लोग कैसे निर्णय लेते हैं, कि कब समुदाय किसी व्यक्ति को वयस्क मानता है, और उसके पास अन्य वयस्कों के समान अधिकार होते हैं? आपके समुदाय के लोग महत्वपूर्ण काम कब शुरू कर सकते हैं? इस ऑडियो को यहाँ रोकें।</w:t>
      </w:r>
    </w:p>
    <w:p>
      <w:pPr/>
      <w:r>
        <w:rPr>
          <w:lang w:val="hi_IN" w:bidi="hi_IN"/>
        </w:rPr>
      </w:r>
      <w:r>
        <w:rPr>
          <w:lang w:val="hi_IN" w:bidi="hi_IN"/>
        </w:rPr>
        <w:t>जब काम करने वालों ने मन्दिर के आधार या नींव पर काम शुरू किया या उस पर काम कर रहे थे, तो याजकों ने जश्न मनाया! याजकों ने उन विशेष वस्त्रों को पहन लिया जिन्हें वे यहोवा की सेवा करते समय पहनते थे, और संगीत के साथ यहोवा की आराधना करने के लिए तुरहियाँ फूँकी।</w:t>
      </w:r>
    </w:p>
    <w:p>
      <w:pPr/>
      <w:r>
        <w:rPr>
          <w:lang w:val="hi_IN" w:bidi="hi_IN"/>
        </w:rPr>
      </w:r>
      <w:r>
        <w:rPr>
          <w:lang w:val="hi_IN" w:bidi="hi_IN"/>
        </w:rPr>
        <w:t>यहाँ रुकें और उन विशेष वस्त्रों की एक तस्वीर देखें जो याजक पहनते थे। समूह में इस प्रश्न पर चर्चा करें: आपकी संस्कृति में लोग ख़ास मौकों पर कौन-से विशेष कपड़े पहनते हैं? क्यों? इस ऑडियो को यहाँ रोकें।</w:t>
      </w:r>
    </w:p>
    <w:p>
      <w:pPr/>
      <w:r>
        <w:rPr>
          <w:lang w:val="hi_IN" w:bidi="hi_IN"/>
        </w:rPr>
      </w:r>
      <w:r>
        <w:rPr>
          <w:lang w:val="hi_IN" w:bidi="hi_IN"/>
        </w:rPr>
        <w:t>जश्न के लिए, याजकों ने तुरहियाँ फूँकी और लेवियों के एक विशेष समूह ने यहोवा की स्तुति करने के लिए झाँझ बजाएँ। तुरही धातु की एक छोटी नली होती थी, जिसमें याजक फूँक मारकर ऊँची आवाज़ निकालता था। झाँझ धातु के चपटे गोल भाग होते थे, जिन्हें लेवीय लोग आपस में बजाकर तेज़ आवाज़ उत्पन्न करते थे। याजकों और लेवियों ने संगीत बजाया और यहोवा के लिए गीत गाए, ताकि वे लोगों को यहोवा की स्तुति करने और उसके द्वारा किए गए सभी कार्यों के लिए उसका धन्यवाद करने में अगुवाई कर सकें।</w:t>
      </w:r>
    </w:p>
    <w:p>
      <w:pPr/>
      <w:r>
        <w:rPr>
          <w:lang w:val="hi_IN" w:bidi="hi_IN"/>
        </w:rPr>
      </w:r>
      <w:r>
        <w:rPr>
          <w:lang w:val="hi_IN" w:bidi="hi_IN"/>
        </w:rPr>
        <w:t>यहाँ रुकें और तुरही और झाँझ की एक तस्वीर देखें। साथ ही, समूह में इस प्रश्न पर भी चर्चा करें: आपकी संस्कृति में जब कुछ अच्छा होता है, तो लोग उसका जश्न कैसे मनाते हैं? आपकी संस्कृति में बड़े आयोजनों के अवसर पर लोग किस प्रकार के वाद्य यंत्र बजाते हैं? इस ऑडियो को यहाँ रोकें।</w:t>
      </w:r>
    </w:p>
    <w:p>
      <w:pPr/>
      <w:r>
        <w:rPr>
          <w:lang w:val="hi_IN" w:bidi="hi_IN"/>
        </w:rPr>
      </w:r>
      <w:r>
        <w:rPr>
          <w:lang w:val="hi_IN" w:bidi="hi_IN"/>
        </w:rPr>
        <w:t>कहानीकार समझाता है कि इस्राएलियों के उत्सव में याजकों के एक विशेष परिवार ने वाद्य यंत्र बजाए। इस कहानी से सदियों पहले, जब राजा दाऊद इस्राएलियों पर शासन करता था तब आसाप नाम का एक याजक रहता था। अपने शासनकाल के दौरान, राजा दाऊद ने आसाप और उसके परिवार को मंदिर में यहोवा की आराधना के समय संगीत बजाने और गीतों में अगुवाई करने की जिम्मेदारी दी थी। इस कहानी में, मंदिर में गाने वाले सभी विशेष लेवीय लोग आसाप के परिवार का हिस्सा थे। यह जानना महत्वपूर्ण है क्योंकि यह दिखाता है कि इस्राएली यहोवा की आराधना उसी तरह करने की कोशिश कर रहे हैं जैसे वे कई साल पहले करते थे।</w:t>
      </w:r>
    </w:p>
    <w:p>
      <w:pPr/>
      <w:r>
        <w:rPr>
          <w:lang w:val="hi_IN" w:bidi="hi_IN"/>
        </w:rPr>
      </w:r>
      <w:r>
        <w:rPr>
          <w:lang w:val="hi_IN" w:bidi="hi_IN"/>
        </w:rPr>
        <w:t>यहाँ रुकें और समूह में इस प्रश्न पर चर्चा करें: जब इस्राएली संगीत के साथ यहोवा की आराधना करते थे, तो उनकी अगुवाई करने के लिए विशेष लोग होते थे। आपकी संस्कृति में लोग महत्वपूर्ण अवसरों पर संगीत में अगुवाई कैसे करते हैं? इस ऑडियो को यहाँ रोकें।</w:t>
      </w:r>
    </w:p>
    <w:p>
      <w:pPr/>
      <w:r>
        <w:rPr>
          <w:lang w:val="hi_IN" w:bidi="hi_IN"/>
        </w:rPr>
      </w:r>
      <w:r>
        <w:rPr>
          <w:lang w:val="hi_IN" w:bidi="hi_IN"/>
        </w:rPr>
        <w:t>इस्राएलियों ने यहोवा की आराधना करने के लिए एक गीत गाया, क्योंकि यहोवा ने इस्राएलियों के लिए अच्छे काम किए थे और वादा किया था कि वह अटल प्रेम से हमेशा इस्राएल से प्रेम करेगा। जब इस्राएलियों ने गाना समाप्त किया, तो उन्होंने ज़ोर से जय-जयकार की। इस्राएली खुशी से चिल्लाए, क्योंकि वे यहोवा के किए गए सभी कामों के लिए बहुत आभारी थे, और इसलिए भी वे बहुत खुश थे कि वे फिर से मंदिर में यहोवा की आराधना कर सकते थे।</w:t>
      </w:r>
    </w:p>
    <w:p>
      <w:pPr/>
      <w:r>
        <w:rPr>
          <w:lang w:val="hi_IN" w:bidi="hi_IN"/>
        </w:rPr>
      </w:r>
      <w:r>
        <w:rPr>
          <w:lang w:val="hi_IN" w:bidi="hi_IN"/>
        </w:rPr>
        <w:t>यहाँ रुकें और अपने जीवन में ऐसे समय की एक कहानी सुनाएँ, जब आप इतने खुश थे कि खुशी में चिल्ला उठे या अपनी खुशी दिखाने के लिए कुछ किया। उस पल में आपको कैसा महसूस हुआ? इस ऑडियो को यहाँ रोकें।</w:t>
      </w:r>
    </w:p>
    <w:p>
      <w:pPr/>
      <w:r>
        <w:rPr>
          <w:lang w:val="hi_IN" w:bidi="hi_IN"/>
        </w:rPr>
      </w:r>
      <w:r>
        <w:rPr>
          <w:lang w:val="hi_IN" w:bidi="hi_IN"/>
        </w:rPr>
        <w:t>बहुत से इस्राएली मंदिर को फिर से पाकर बहुत खुश थे। लेकिन कुछ बुज़ुर्ग याजक और इस्राएली बहुत दु:खी थे। इस्राएल के बुज़ुर्ग लोग यहोवा के उस पहले मंदिर को याद करके दु:खी थे, जिसे इस्राएलियों ने इस कहानी से कई सदियों पहले बनाया था। बुज़ुर्ग इस्राएली इतने दु:खी थे कि कोई यह पहचान नहीं सकता था कि कौन खुशी के कारण जयकार कर रहा था और कौन दुःख के कारण चिल्ला रहा था। कहानीकार यह भी बताता है कि जब इस्राएली चिल्लाए, तो उनकी आवाज़ इतनी तेज़ थी कि दूर-दूर तक लोग उसे सुन सकते थे।</w:t>
      </w:r>
    </w:p>
    <w:p>
      <w:pPr/>
      <w:r>
        <w:rPr>
          <w:lang w:val="hi_IN" w:bidi="hi_IN"/>
        </w:rPr>
      </w:r>
      <w:r>
        <w:rPr>
          <w:lang w:val="hi_IN" w:bidi="hi_IN"/>
        </w:rPr>
        <w:t>यहाँ रुकें और समूह को उस समय की एक कहानी सुनाएँ जब आप उत्सव के दौरान दु:खी थे।</w:t>
      </w:r>
      <w:r>
        <w:rPr>
          <w:lang w:val="hi_IN" w:bidi="hi_IN"/>
        </w:rPr>
      </w:r>
    </w:p>
    <w:p>
      <w:pPr>
        <w:pStyle w:val="Heading3"/>
      </w:pPr>
      <w:r>
        <w:rPr>
          <w:lang w:val="hi_IN" w:bidi="hi_IN"/>
        </w:rPr>
        <w:t>घटनाओं को समझाना</w:t>
      </w:r>
    </w:p>
    <w:p>
      <w:pPr/>
      <w:r>
        <w:rPr>
          <w:lang w:val="hi_IN" w:bidi="hi_IN"/>
        </w:rPr>
      </w:r>
      <w:r>
        <w:rPr>
          <w:lang w:val="hi_IN" w:bidi="hi_IN"/>
        </w:rPr>
        <w:t>एज्रा 3:8–13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येशुअ और जरुब्बाबेल मन्दिर का आधार बनाने में इस्राएलियों की सहायता करते हैं। कई याजक और उनके परिवार कर्मचारियों की अगुवाई करते हैं ताकि यह सुनिश्चित किया जा सके कि सब कुछ सही तरीके से किया जाए।</w:t>
      </w:r>
    </w:p>
    <w:p>
      <w:pPr/>
      <w:r>
        <w:rPr>
          <w:lang w:val="hi_IN" w:bidi="hi_IN"/>
        </w:rPr>
      </w:r>
      <w:r>
        <w:rPr>
          <w:b/>
          <w:lang w:val="hi_IN" w:bidi="hi_IN"/>
        </w:rPr>
        <w:t>दूसरे दृश्य में:</w:t>
      </w:r>
      <w:r>
        <w:rPr>
          <w:lang w:val="hi_IN" w:bidi="hi_IN"/>
        </w:rPr>
        <w:t xml:space="preserve"> इस्राएली मन्दिर के आधार का निर्माण कार्य पूरा करते हैं, और याजक तथा लेवीय इस्राएलियों की अगुवाई करते हैं, ताकि वे एक उत्सव का आयोजन करें, परमेश्वर की आराधना करें और उन सभी कार्यों का उत्सव मनाएँ जो यहोवा ने उनके लिए किए थे। याजक और लेवीय वाद्ययंत्र का उपयोग करते हैं और गीत गाते हैं।</w:t>
      </w:r>
    </w:p>
    <w:p>
      <w:pPr/>
      <w:r>
        <w:rPr>
          <w:lang w:val="hi_IN" w:bidi="hi_IN"/>
        </w:rPr>
      </w:r>
      <w:r>
        <w:rPr>
          <w:b/>
          <w:lang w:val="hi_IN" w:bidi="hi_IN"/>
        </w:rPr>
        <w:t>तीसरे दृश्य में:</w:t>
      </w:r>
      <w:r>
        <w:rPr>
          <w:lang w:val="hi_IN" w:bidi="hi_IN"/>
        </w:rPr>
        <w:t xml:space="preserve"> कुछ इस्राएली नए मन्दिर को देखते हैं और बहुत दु:खी हो जाते हैं। कुछ इस्राएली मन्दिर को देखते हैं और बहुत खुश होते हैं! सभी इस्राएली इतनी ज़ोर से जय-जयकार करते हैं कि उनकी आवाज़ बहुत दूर तक सुनाई देती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जरुब्बाबेल</w:t>
      </w:r>
    </w:p>
    <w:p>
      <w:pPr>
        <w:pStyle w:val="ListBullet"/>
        <w:spacing w:line="240" w:lineRule="auto"/>
        <w:ind w:left="720"/>
      </w:pPr>
      <w:r>
        <w:rPr>
          <w:lang w:val="hi_IN" w:bidi="hi_IN"/>
        </w:rPr>
      </w:r>
      <w:r>
        <w:rPr>
          <w:lang w:val="hi_IN" w:bidi="hi_IN"/>
        </w:rPr>
        <w:t>येशुअ</w:t>
      </w:r>
    </w:p>
    <w:p>
      <w:pPr>
        <w:pStyle w:val="ListBullet"/>
        <w:spacing w:line="240" w:lineRule="auto"/>
        <w:ind w:left="720"/>
      </w:pPr>
      <w:r>
        <w:rPr>
          <w:lang w:val="hi_IN" w:bidi="hi_IN"/>
        </w:rPr>
      </w:r>
      <w:r>
        <w:rPr>
          <w:lang w:val="hi_IN" w:bidi="hi_IN"/>
        </w:rPr>
        <w:t>येशुअ के भाई और परिवार</w:t>
      </w:r>
    </w:p>
    <w:p>
      <w:pPr>
        <w:pStyle w:val="ListBullet"/>
        <w:spacing w:line="240" w:lineRule="auto"/>
        <w:ind w:left="720"/>
      </w:pPr>
      <w:r>
        <w:rPr>
          <w:lang w:val="hi_IN" w:bidi="hi_IN"/>
        </w:rPr>
      </w:r>
      <w:r>
        <w:rPr>
          <w:lang w:val="hi_IN" w:bidi="hi_IN"/>
        </w:rPr>
        <w:t>कदमीएल</w:t>
      </w:r>
    </w:p>
    <w:p>
      <w:pPr>
        <w:pStyle w:val="ListBullet"/>
        <w:spacing w:line="240" w:lineRule="auto"/>
        <w:ind w:left="720"/>
      </w:pPr>
      <w:r>
        <w:rPr>
          <w:lang w:val="hi_IN" w:bidi="hi_IN"/>
        </w:rPr>
      </w:r>
      <w:r>
        <w:rPr>
          <w:lang w:val="hi_IN" w:bidi="hi_IN"/>
        </w:rPr>
        <w:t>कदमीएल का परिवार</w:t>
      </w:r>
    </w:p>
    <w:p>
      <w:pPr>
        <w:pStyle w:val="ListBullet"/>
        <w:spacing w:line="240" w:lineRule="auto"/>
        <w:ind w:left="720"/>
      </w:pPr>
      <w:r>
        <w:rPr>
          <w:lang w:val="hi_IN" w:bidi="hi_IN"/>
        </w:rPr>
      </w:r>
      <w:r>
        <w:rPr>
          <w:lang w:val="hi_IN" w:bidi="hi_IN"/>
        </w:rPr>
        <w:t>हेनादाद का परिवार</w:t>
      </w:r>
    </w:p>
    <w:p>
      <w:pPr>
        <w:pStyle w:val="ListBullet"/>
        <w:spacing w:line="240" w:lineRule="auto"/>
        <w:ind w:left="720"/>
      </w:pPr>
      <w:r>
        <w:rPr>
          <w:lang w:val="hi_IN" w:bidi="hi_IN"/>
        </w:rPr>
      </w:r>
      <w:r>
        <w:rPr>
          <w:lang w:val="hi_IN" w:bidi="hi_IN"/>
        </w:rPr>
        <w:t>अन्य सभी लेवीय</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आसाप के परिवार के लेवीय</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इस्राएली परिवारों के मुखिया</w:t>
      </w:r>
    </w:p>
    <w:p>
      <w:pPr>
        <w:pStyle w:val="ListBullet"/>
        <w:spacing w:line="240" w:lineRule="auto"/>
        <w:ind w:left="720"/>
      </w:pPr>
      <w:r>
        <w:rPr>
          <w:lang w:val="hi_IN" w:bidi="hi_IN"/>
        </w:rPr>
      </w:r>
      <w:r>
        <w:rPr>
          <w:lang w:val="hi_IN" w:bidi="hi_IN"/>
        </w:rPr>
        <w:t>वे निर्माणकर्ता जिन्होंने मन्दिर की नींव रखी</w:t>
      </w:r>
    </w:p>
    <w:p>
      <w:pPr>
        <w:pStyle w:val="ListBullet"/>
        <w:spacing w:line="240" w:lineRule="auto"/>
        <w:ind w:left="720"/>
      </w:pPr>
      <w:r>
        <w:rPr>
          <w:lang w:val="hi_IN" w:bidi="hi_IN"/>
        </w:rPr>
      </w:r>
      <w:r>
        <w:rPr>
          <w:lang w:val="hi_IN" w:bidi="hi_IN"/>
        </w:rPr>
        <w:t>और बुज़ुर्ग इस्राएली जो दु:खी थे</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पहले दृश्य में, कहानीकार उल्लेख करता है कि यह कहानी इस्राएलियों के यरूशलेम में पहुँचने के बाद दूसरे वर्ष में, दूसरे महीने के दौरान होती है। यह घटना इस्राएलियों द्वारा वेदी बनाने के कई महीनों बाद की है। याद रखें कि वर्ष का दूसरा महीना महत्वपूर्ण है, क्योंकि यह वसंत की बारिश के बाद आता है। यह निर्माण के लिए वर्ष का सबसे अच्छा समय है।</w:t>
      </w:r>
    </w:p>
    <w:p>
      <w:pPr/>
      <w:r>
        <w:rPr>
          <w:lang w:val="hi_IN" w:bidi="hi_IN"/>
        </w:rPr>
      </w:r>
      <w:r>
        <w:rPr>
          <w:lang w:val="hi_IN" w:bidi="hi_IN"/>
        </w:rPr>
        <w:t>यहाँ रुकें और समूह में इस प्रश्न पर चर्चा करें: आपकी संस्कृति में, आप वर्ष के दूसरे महीने का वर्णन कैसे करेंगे, दूसरे वर्ष के दौरान जब इस्राएली यरूशलेम में हैं? इस ऑडियो को यहाँ रोकें।</w:t>
      </w:r>
    </w:p>
    <w:p>
      <w:pPr/>
      <w:r>
        <w:rPr>
          <w:lang w:val="hi_IN" w:bidi="hi_IN"/>
        </w:rPr>
      </w:r>
      <w:r>
        <w:rPr>
          <w:lang w:val="hi_IN" w:bidi="hi_IN"/>
        </w:rPr>
        <w:t>वर्ष के दूसरे महीने में, जरुब्बाबेल और येशुअ ने अपने भाइयों, परिवारों और सभी याजकों को इकट्ठा किया और आखिरकार यहोवा के मन्दिर को बनाने में इस्राएलियों की सहायता करने की तैयारी की। कहानीकार उल्लेख करता है कि येशुअ और जरुब्बाबेल केवल उन याजकों, लेवियों और अन्य इस्राएलियों को इकट्ठा किया, जो इस्राएल में वापस आ गए थे। आपको याद होगा कि कुछ इस्राएली बाकी इस्राएलियों के साथ बेबीलोन नहीं गए थे और इस कहानी से पहले भी इस्राएल में ही रह रहे थे। इस कहानी में इस्राएलियों के दो समूहों के बीच तनाव है—वे जो वहीं रह गए थे और वे जो वापस आ गए।</w:t>
      </w:r>
    </w:p>
    <w:p>
      <w:pPr/>
      <w:r>
        <w:rPr>
          <w:lang w:val="hi_IN" w:bidi="hi_IN"/>
        </w:rPr>
      </w:r>
      <w:r>
        <w:rPr>
          <w:lang w:val="hi_IN" w:bidi="hi_IN"/>
        </w:rPr>
        <w:t>यहाँ रुकें और समूह में चर्चा करें कि आप यह अतिरिक्त जानकारी कैसे शामिल करेंगे कि लौटने वाले इस्राएलियों ने केवल उन्हीं लोगों को इकट्ठा किया, जो लौट आए थे। इस ऑडियो को यहाँ रोकें।</w:t>
      </w:r>
    </w:p>
    <w:p>
      <w:pPr/>
      <w:r>
        <w:rPr>
          <w:lang w:val="hi_IN" w:bidi="hi_IN"/>
        </w:rPr>
      </w:r>
      <w:r>
        <w:rPr>
          <w:lang w:val="hi_IN" w:bidi="hi_IN"/>
        </w:rPr>
        <w:t>येशुअ और जरुब्बाबेल ने केवल अपने परिवारों और अन्य लेवियों के परिवारों के उन लोगों को इकट्ठा किया जो 20 वर्ष या उससे अधिक उम्र के थे। येशुअ और जरुब्बाबेल ने इन लेवियों को इसलिए इकट्ठा किया ताकि वे मंदिर बनाने वाले मज़दूरों की देखरेख कर सकें। इस तरह, लेवीय यह सुनिश्चित कर सकते थे कि मज़दूर मंदिर को उसी तरह बना रहे थे जैसा यहोवा ने आदेश दिया था।</w:t>
      </w:r>
    </w:p>
    <w:p>
      <w:pPr/>
      <w:r>
        <w:rPr>
          <w:lang w:val="hi_IN" w:bidi="hi_IN"/>
        </w:rPr>
      </w:r>
      <w:r>
        <w:rPr>
          <w:lang w:val="hi_IN" w:bidi="hi_IN"/>
        </w:rPr>
        <w:t>यहाँ रुकें और उस कहानी को याद करें जो आपने समूह को उस समय के बारे में सुनाई थी, जब आपने और आपके परिवार या आपके समुदाय के लोगों के एक समूह ने एक परियोजना पर मिलकर काम किया था। समूह में इस प्रश्न पर चर्चा करें: कहानी सुनाने वाले व्यक्ति ने जो हुआ, उसका वर्णन कैसे किया? उसने परिवार के रूप में काम करने के बारे में बात करते हुए किस प्रकार के शब्दों का उपयोग किया? इस ऑडियो को यहाँ रोकें।</w:t>
      </w:r>
    </w:p>
    <w:p>
      <w:pPr/>
      <w:r>
        <w:rPr>
          <w:lang w:val="hi_IN" w:bidi="hi_IN"/>
        </w:rPr>
      </w:r>
      <w:r>
        <w:rPr>
          <w:lang w:val="hi_IN" w:bidi="hi_IN"/>
        </w:rPr>
        <w:t>येशुअ और जरुब्बाबेल ने सबसे पहले मन्दिर की नींव बनाने में इस्राएलियों की अगुवाई की। इमारत की नींव, इमारत का आधार होती है। इस्राएली अक्सर अपनी महत्वपूर्ण इमारतों की नींव बनाने के लिए चट्टानों या पत्थरों का उपयोग करते थे। यह नींव इमारत को मजबूत रखने में मदद करती है और समय के साथ उसे खिसकने या धँसने से बचाती है। नींव, निर्माण की प्रक्रिया का एक बहुत महत्वपूर्ण हिस्सा है, विशेष रूप से इस कहानी के समय में।</w:t>
      </w:r>
    </w:p>
    <w:p>
      <w:pPr/>
      <w:r>
        <w:rPr>
          <w:lang w:val="hi_IN" w:bidi="hi_IN"/>
        </w:rPr>
      </w:r>
      <w:r>
        <w:rPr>
          <w:lang w:val="hi_IN" w:bidi="hi_IN"/>
        </w:rPr>
        <w:t>यहाँ रुकें और समूह में इस प्रश्न पर चर्चा करें: आपकी संस्कृति में लोग कैसे सुनिश्चित करते हैं कि इमारतें स्थिर और मजबूत हों? इस ऑडियो को यहाँ रोकें।</w:t>
      </w:r>
    </w:p>
    <w:p>
      <w:pPr/>
      <w:r>
        <w:rPr>
          <w:lang w:val="hi_IN" w:bidi="hi_IN"/>
        </w:rPr>
      </w:r>
      <w:r>
        <w:rPr>
          <w:lang w:val="hi_IN" w:bidi="hi_IN"/>
        </w:rPr>
        <w:t>दूसरे दृश्य में, याजकों और लेवियों ने यहोवा का धन्यवाद करने के एक उत्सव में इस्राएलियों की अगुवाई की। कहानीकार स्पष्ट रूप से नहीं बताता है कि कहानी में यह उत्सव कब होता है। कुछ लोगों का मानना है कि इस्राएलियों ने मंदिर की नींव या आधार का काम पूरा करने के बाद उत्सव मनाया था। अन्य लोगों का मानना है कि इस्राएलियों ने उत्सव तब मनाया, जब मजदूर मन्दिर का आधार बना रहे थे। हम नहीं जानते कि इनमें से कौन सी राय सही है। यह जानना महत्वपूर्ण है कि उत्सव उस समय के आस-पास मनाया गया था, जब मजदूरों ने मन्दिर का आधार बनाया था। यह जानना भी महत्वपूर्ण है कि यह उत्सव इसलिए मनाया गया था, क्योंकि लोग यहोवा की आराधना करना चाहते थे और उनकी मदद करने के लिए यहोवा का धन्यवाद करना चाहते थे।</w:t>
      </w:r>
    </w:p>
    <w:p>
      <w:pPr/>
      <w:r>
        <w:rPr>
          <w:lang w:val="hi_IN" w:bidi="hi_IN"/>
        </w:rPr>
      </w:r>
      <w:r>
        <w:rPr>
          <w:lang w:val="hi_IN" w:bidi="hi_IN"/>
        </w:rPr>
        <w:t>यहाँ रुकें और समूह में अपने चयन पर चर्चा करें। आपको क्या लगता है कि उत्सव कब मनाया गया? इस ऑडियो को यहाँ रोकें।</w:t>
      </w:r>
    </w:p>
    <w:p>
      <w:pPr/>
      <w:r>
        <w:rPr>
          <w:lang w:val="hi_IN" w:bidi="hi_IN"/>
        </w:rPr>
      </w:r>
      <w:r>
        <w:rPr>
          <w:lang w:val="hi_IN" w:bidi="hi_IN"/>
        </w:rPr>
        <w:t>उत्सव के लिए, याजकों ने तुरहियाँ फूँकी, और लेवियों के विशेष समूह ने जो आसाप के परिवार का हिस्सा थे, झाँझ बजाई। याजकों और लेवियों, दोनों ने ऐसे गीत गाए जिनसे यहोवा की आराधना और धन्यवाद किया गया। गीतों ने यहोवा की स्तुति की, क्योंकि यहोवा जो कुछ करता है, वह अच्छा है और यहोवा ने इस्राएल से हमेशा प्रेम करने का वादा किया। याजकों और लेवियों ने इस उत्सव की अगुवाई उसी तरह की, जैसे राजा दाऊद ने इस कहानी से कई सदियों पहले उन्हें करने के लिए कहा था।</w:t>
      </w:r>
    </w:p>
    <w:p>
      <w:pPr/>
      <w:r>
        <w:rPr>
          <w:lang w:val="hi_IN" w:bidi="hi_IN"/>
        </w:rPr>
      </w:r>
      <w:r>
        <w:rPr>
          <w:lang w:val="hi_IN" w:bidi="hi_IN"/>
        </w:rPr>
        <w:t>यहाँ रुकें और फिर से तुरहियों और झाँझों की तस्वीरों को देखें। आप अपनी संस्कृति में इस तरह के वाद्ययंत्रों का वर्णन कैसे करेंगे? इस ऑडियो को यहाँ रोकें।</w:t>
      </w:r>
    </w:p>
    <w:p>
      <w:pPr/>
      <w:r>
        <w:rPr>
          <w:lang w:val="hi_IN" w:bidi="hi_IN"/>
        </w:rPr>
      </w:r>
      <w:r>
        <w:rPr>
          <w:lang w:val="hi_IN" w:bidi="hi_IN"/>
        </w:rPr>
        <w:t>तीसरे दृश्य में, फिर इस्राएली यहोवा की स्तुति में ज़ोर से जय-जयकार करते हैं। कुछ लोग कहते हैं कि इस्राएलियों की ज़ोरदार जय-जयकार, युद्ध में विजय की जय-जयकार के समान थी। इस्राएलियों ने जय-जयकार की, क्योंकि वे अपने पूरे मन से यहोवा की आराधना कर रहे थे।</w:t>
      </w:r>
    </w:p>
    <w:p>
      <w:pPr/>
      <w:r>
        <w:rPr>
          <w:lang w:val="hi_IN" w:bidi="hi_IN"/>
        </w:rPr>
      </w:r>
      <w:r>
        <w:rPr>
          <w:lang w:val="hi_IN" w:bidi="hi_IN"/>
        </w:rPr>
        <w:t>कई इस्राएली नए मन्दिर के लिए बहुत खुश और आभारी थे। कुछ बुज़ुर्ग इस्राएलियों ने नए मन्दिर का आधार देखा, तो वे बहुत दु:खी हो गए। कहानीकार यह नहीं बताता कि ये लोग क्यों दु:खी थे। अधिकांश लोग कहते हैं कि बुज़ुर्ग इस्राएली इसलिए दु:खी थे, क्योंकि उन्हें याद था कि यहोवा का पहला मंदिर कैसा दिखता था। यहोवा का पहला मन्दिर वास्तव में बहुत बड़ा और शानदार था, और यह नया मन्दिर शायद उतना शानदार नहीं था। बुज़ुर्ग इस्राएली शायद इस बात से दु:खी थे कि वे इस बार यहोवा को उतना शानदार मंदिर नहीं दे पाए। कुछ अन्य लोग कहते हैं कि बुज़ुर्ग इस्राएली इसलिए दु:खी थे क्योंकि उन्हें इस बात का अफ़सोस था कि इस्राएल के पाप के कारण इस्राएल के शत्रुओं ने पहले मन्दिर को नष्ट कर दिया था। हम निश्चित रूप से नहीं जानते कि बुज़ुर्ग इस्राएली क्यों दु:खी थे, लेकिन यह जानना महत्वपूर्ण है कि जिन बुज़ुर्ग इस्राएलियों ने यहोवा का पहला मंदिर देखा था, वे दु:खी थे।</w:t>
      </w:r>
    </w:p>
    <w:p>
      <w:pPr/>
      <w:r>
        <w:rPr>
          <w:lang w:val="hi_IN" w:bidi="hi_IN"/>
        </w:rPr>
      </w:r>
      <w:r>
        <w:rPr>
          <w:lang w:val="hi_IN" w:bidi="hi_IN"/>
        </w:rPr>
        <w:t>इस्राएलियों की दु:ख और धन्यवाद की जय-जयकार वास्तव में बहुत ज़ोरदार थी। वह जय-जयकार इतनी जोरदार थी कि भीड़ में मौजूद लोग यह नहीं बता पा रहे थे कि कौन दु:ख की वजह से चिल्ला रहा था और कौन खुशी की वजह से। जय-जयकार इतनी तेज़ थी कि लोग उसे बहुत दूर से भी सुन सकते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एज्रा 3:8–13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जरुब्बाबेल</w:t>
      </w:r>
    </w:p>
    <w:p>
      <w:pPr>
        <w:pStyle w:val="ListBullet"/>
        <w:spacing w:line="240" w:lineRule="auto"/>
        <w:ind w:left="720"/>
      </w:pPr>
      <w:r>
        <w:rPr>
          <w:lang w:val="hi_IN" w:bidi="hi_IN"/>
        </w:rPr>
      </w:r>
      <w:r>
        <w:rPr>
          <w:lang w:val="hi_IN" w:bidi="hi_IN"/>
        </w:rPr>
        <w:t>येशुअ</w:t>
      </w:r>
    </w:p>
    <w:p>
      <w:pPr>
        <w:pStyle w:val="ListBullet"/>
        <w:spacing w:line="240" w:lineRule="auto"/>
        <w:ind w:left="720"/>
      </w:pPr>
      <w:r>
        <w:rPr>
          <w:lang w:val="hi_IN" w:bidi="hi_IN"/>
        </w:rPr>
      </w:r>
      <w:r>
        <w:rPr>
          <w:lang w:val="hi_IN" w:bidi="hi_IN"/>
        </w:rPr>
        <w:t>येशुअ के भाई और परिवार</w:t>
      </w:r>
    </w:p>
    <w:p>
      <w:pPr>
        <w:pStyle w:val="ListBullet"/>
        <w:spacing w:line="240" w:lineRule="auto"/>
        <w:ind w:left="720"/>
      </w:pPr>
      <w:r>
        <w:rPr>
          <w:lang w:val="hi_IN" w:bidi="hi_IN"/>
        </w:rPr>
      </w:r>
      <w:r>
        <w:rPr>
          <w:lang w:val="hi_IN" w:bidi="hi_IN"/>
        </w:rPr>
        <w:t>कदमीएल</w:t>
      </w:r>
    </w:p>
    <w:p>
      <w:pPr>
        <w:pStyle w:val="ListBullet"/>
        <w:spacing w:line="240" w:lineRule="auto"/>
        <w:ind w:left="720"/>
      </w:pPr>
      <w:r>
        <w:rPr>
          <w:lang w:val="hi_IN" w:bidi="hi_IN"/>
        </w:rPr>
      </w:r>
      <w:r>
        <w:rPr>
          <w:lang w:val="hi_IN" w:bidi="hi_IN"/>
        </w:rPr>
        <w:t>कदमीएल का परिवार</w:t>
      </w:r>
    </w:p>
    <w:p>
      <w:pPr>
        <w:pStyle w:val="ListBullet"/>
        <w:spacing w:line="240" w:lineRule="auto"/>
        <w:ind w:left="720"/>
      </w:pPr>
      <w:r>
        <w:rPr>
          <w:lang w:val="hi_IN" w:bidi="hi_IN"/>
        </w:rPr>
      </w:r>
      <w:r>
        <w:rPr>
          <w:lang w:val="hi_IN" w:bidi="hi_IN"/>
        </w:rPr>
        <w:t>हेनादाद का परिवार</w:t>
      </w:r>
    </w:p>
    <w:p>
      <w:pPr>
        <w:pStyle w:val="ListBullet"/>
        <w:spacing w:line="240" w:lineRule="auto"/>
        <w:ind w:left="720"/>
      </w:pPr>
      <w:r>
        <w:rPr>
          <w:lang w:val="hi_IN" w:bidi="hi_IN"/>
        </w:rPr>
      </w:r>
      <w:r>
        <w:rPr>
          <w:lang w:val="hi_IN" w:bidi="hi_IN"/>
        </w:rPr>
        <w:t>अन्य सभी लेवीय</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आसाप के परिवार के लेवीय</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इस्राएली परिवारों के मुखिया</w:t>
      </w:r>
    </w:p>
    <w:p>
      <w:pPr>
        <w:pStyle w:val="ListBullet"/>
        <w:spacing w:line="240" w:lineRule="auto"/>
        <w:ind w:left="720"/>
      </w:pPr>
      <w:r>
        <w:rPr>
          <w:lang w:val="hi_IN" w:bidi="hi_IN"/>
        </w:rPr>
      </w:r>
      <w:r>
        <w:rPr>
          <w:lang w:val="hi_IN" w:bidi="hi_IN"/>
        </w:rPr>
        <w:t>वे निर्माणकर्ता, जो मन्दिर की नींव डालते हैं</w:t>
      </w:r>
    </w:p>
    <w:p>
      <w:pPr>
        <w:pStyle w:val="ListBullet"/>
        <w:spacing w:line="240" w:lineRule="auto"/>
        <w:ind w:left="720"/>
      </w:pPr>
      <w:r>
        <w:rPr>
          <w:lang w:val="hi_IN" w:bidi="hi_IN"/>
        </w:rPr>
      </w:r>
      <w:r>
        <w:rPr>
          <w:lang w:val="hi_IN" w:bidi="hi_IN"/>
        </w:rPr>
        <w:t>और बुज़ुर्ग इस्राएली जो दु:खी थे</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इस कहानी से कुछ महीने पहले ही इस्राएलियों ने वेदी बनाने का काम पूरा किया था। इस्राएली मन्दिर का निर्माण शुरू करने की तैयारी कर रहे हैं।</w:t>
      </w:r>
    </w:p>
    <w:p>
      <w:pPr/>
      <w:r>
        <w:rPr>
          <w:lang w:val="hi_IN" w:bidi="hi_IN"/>
        </w:rPr>
      </w:r>
      <w:r>
        <w:rPr>
          <w:lang w:val="hi_IN" w:bidi="hi_IN"/>
        </w:rPr>
        <w:t>नाटक को रोकें। येशुअ और जरुब्बाबेल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यहोवा का मन्दिर बहुत महत्वपूर्ण है। मैं इसे सही तरीके से करने को लेकर बहुत घबराया हुआ हूँ! या</w:t>
      </w:r>
    </w:p>
    <w:p>
      <w:pPr>
        <w:pStyle w:val="ListBullet"/>
        <w:spacing w:line="240" w:lineRule="auto"/>
        <w:ind w:left="720"/>
      </w:pPr>
      <w:r>
        <w:rPr>
          <w:lang w:val="hi_IN" w:bidi="hi_IN"/>
        </w:rPr>
      </w:r>
      <w:r>
        <w:rPr>
          <w:lang w:val="hi_IN" w:bidi="hi_IN"/>
        </w:rPr>
        <w:t>हम इतने लंबे समय से यहोवा की सही तरीके से आराधना नहीं कर पाए हैं। मैं मंदिर में फिर से यहोवा की आराधना कर पाने को लेकर बहुत उत्साहित हूँ!</w:t>
      </w:r>
    </w:p>
    <w:p>
      <w:pPr/>
      <w:r>
        <w:rPr>
          <w:lang w:val="hi_IN" w:bidi="hi_IN"/>
        </w:rPr>
      </w:r>
      <w:r>
        <w:rPr>
          <w:lang w:val="hi_IN" w:bidi="hi_IN"/>
        </w:rPr>
        <w:t>नाटक को जारी रखें।</w:t>
      </w:r>
    </w:p>
    <w:p>
      <w:pPr/>
      <w:r>
        <w:rPr>
          <w:lang w:val="hi_IN" w:bidi="hi_IN"/>
        </w:rPr>
      </w:r>
      <w:r>
        <w:rPr>
          <w:lang w:val="hi_IN" w:bidi="hi_IN"/>
        </w:rPr>
        <w:t>इसके बाद, येशुअ और जरुब्बाबेल उन सभी अन्य याजकों, लेवियों और इस्राएल के अन्य सभी लोगों को इकट्ठा करते हैं, जो इस्राएल लौट आए थे। येशुअ और जरुब्बाबेल ने काम शुरू करने की तैयारी की। येशुअ और जरुब्बाबेल ने 20 साल या उससे अधिक उम्र के लेवियों को काम करने वालों की अगुवाई करने में मदद करने के लिए नियुक्त किया।</w:t>
      </w:r>
    </w:p>
    <w:p>
      <w:pPr/>
      <w:r>
        <w:rPr>
          <w:lang w:val="hi_IN" w:bidi="hi_IN"/>
        </w:rPr>
      </w:r>
      <w:r>
        <w:rPr>
          <w:lang w:val="hi_IN" w:bidi="hi_IN"/>
        </w:rPr>
        <w:t>नाटक को रोकें। सभी लेवीय परिवारों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मैं खुद को बहुत सौभाग्यशाली महसूस करता हूँ, क्योंकि मैं यह सुनिश्चित करने में मदद कर पा रहा हूँ कि यहोवा का मन्दिर सही तरीके से बनाया जाए; या</w:t>
      </w:r>
    </w:p>
    <w:p>
      <w:pPr>
        <w:pStyle w:val="ListBullet"/>
        <w:spacing w:line="240" w:lineRule="auto"/>
        <w:ind w:left="720"/>
      </w:pPr>
      <w:r>
        <w:rPr>
          <w:lang w:val="hi_IN" w:bidi="hi_IN"/>
        </w:rPr>
      </w:r>
      <w:r>
        <w:rPr>
          <w:lang w:val="hi_IN" w:bidi="hi_IN"/>
        </w:rPr>
        <w:t>मुझे डर है कि मैं कोई गलती कर बैठूंगा और यहोवा को नाराज़ कर दूँगा; या</w:t>
      </w:r>
    </w:p>
    <w:p>
      <w:pPr>
        <w:pStyle w:val="ListBullet"/>
        <w:spacing w:line="240" w:lineRule="auto"/>
        <w:ind w:left="720"/>
      </w:pPr>
      <w:r>
        <w:rPr>
          <w:lang w:val="hi_IN" w:bidi="hi_IN"/>
        </w:rPr>
      </w:r>
      <w:r>
        <w:rPr>
          <w:lang w:val="hi_IN" w:bidi="hi_IN"/>
        </w:rPr>
        <w:t>मैं मन्दिर बनाने में मदद करने के लिए बहुत उत्साहित हूँ, ताकि हम जल्द ही इसमें यहोवा की आराधना कर सकें!</w:t>
      </w:r>
    </w:p>
    <w:p>
      <w:pPr/>
      <w:r>
        <w:rPr>
          <w:lang w:val="hi_IN" w:bidi="hi_IN"/>
        </w:rPr>
      </w:r>
      <w:r>
        <w:rPr>
          <w:lang w:val="hi_IN" w:bidi="hi_IN"/>
        </w:rPr>
        <w:t>नाटक को जारी रखें।</w:t>
      </w:r>
    </w:p>
    <w:p>
      <w:pPr/>
      <w:r>
        <w:rPr>
          <w:lang w:val="hi_IN" w:bidi="hi_IN"/>
        </w:rPr>
      </w:r>
      <w:r>
        <w:rPr>
          <w:lang w:val="hi_IN" w:bidi="hi_IN"/>
        </w:rPr>
        <w:t>काम करने वाले मन्दिर के आधार पर काम करते हैं, और याजक और लेवीय जश्न मनाते हैं। याजक और लेवीय तुरहियाँ और झाँझ बजाते हैं और यहोवा की स्तुति के गीत गाते हैं।</w:t>
      </w:r>
    </w:p>
    <w:p>
      <w:pPr/>
      <w:r>
        <w:rPr>
          <w:lang w:val="hi_IN" w:bidi="hi_IN"/>
        </w:rPr>
      </w:r>
      <w:r>
        <w:rPr>
          <w:lang w:val="hi_IN" w:bidi="hi_IN"/>
        </w:rPr>
        <w:t>नाटक को रोकें। जश्न की अगुवाई करने वाले याजकों और लेवियों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मैं बहुत आभारी हूँ कि यहोवा हमें इस्राएल में वापस ले आया, हमें हमारे शत्रुओं से बचाया, और मन्दिर का निर्माण शुरू करने में हमारी मदद की है; या</w:t>
      </w:r>
    </w:p>
    <w:p>
      <w:pPr>
        <w:pStyle w:val="ListBullet"/>
        <w:spacing w:line="240" w:lineRule="auto"/>
        <w:ind w:left="720"/>
      </w:pPr>
      <w:r>
        <w:rPr>
          <w:lang w:val="hi_IN" w:bidi="hi_IN"/>
        </w:rPr>
      </w:r>
      <w:r>
        <w:rPr>
          <w:lang w:val="hi_IN" w:bidi="hi_IN"/>
        </w:rPr>
        <w:t>आखिरकार मुझे फिर से सही तरीके से यहोवा की स्तुति करने का मौका मिला है! या</w:t>
      </w:r>
    </w:p>
    <w:p>
      <w:pPr>
        <w:pStyle w:val="ListBullet"/>
        <w:spacing w:line="240" w:lineRule="auto"/>
        <w:ind w:left="720"/>
      </w:pPr>
      <w:r>
        <w:rPr>
          <w:lang w:val="hi_IN" w:bidi="hi_IN"/>
        </w:rPr>
      </w:r>
      <w:r>
        <w:rPr>
          <w:lang w:val="hi_IN" w:bidi="hi_IN"/>
        </w:rPr>
        <w:t>मुझे आशा है कि यहोवा अपने नए मन्दिर से खुश है।</w:t>
      </w:r>
    </w:p>
    <w:p>
      <w:pPr/>
      <w:r>
        <w:rPr>
          <w:lang w:val="hi_IN" w:bidi="hi_IN"/>
        </w:rPr>
      </w:r>
      <w:r>
        <w:rPr>
          <w:lang w:val="hi_IN" w:bidi="hi_IN"/>
        </w:rPr>
        <w:t>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यह देखकर बहुत खुशी होती है कि मेरे लोग फिर से मेरा सही तरीके से अनुसरण करना चाहते हैं; या</w:t>
      </w:r>
    </w:p>
    <w:p>
      <w:pPr>
        <w:pStyle w:val="ListBullet"/>
        <w:spacing w:line="240" w:lineRule="auto"/>
        <w:ind w:left="720"/>
      </w:pPr>
      <w:r>
        <w:rPr>
          <w:lang w:val="hi_IN" w:bidi="hi_IN"/>
        </w:rPr>
      </w:r>
      <w:r>
        <w:rPr>
          <w:lang w:val="hi_IN" w:bidi="hi_IN"/>
        </w:rPr>
        <w:t>मैं अपने लोगों से बहुत प्रेम करता हूँ। अपने लोगों को मेरी स्तुति करना चाहते हुए देखकर मैं उत्साहित हो जाता हूँ।</w:t>
      </w:r>
    </w:p>
    <w:p>
      <w:pPr/>
      <w:r>
        <w:rPr>
          <w:lang w:val="hi_IN" w:bidi="hi_IN"/>
        </w:rPr>
      </w:r>
      <w:r>
        <w:rPr>
          <w:lang w:val="hi_IN" w:bidi="hi_IN"/>
        </w:rPr>
        <w:t>नाटक को जारी रखें।</w:t>
      </w:r>
    </w:p>
    <w:p>
      <w:pPr/>
      <w:r>
        <w:rPr>
          <w:lang w:val="hi_IN" w:bidi="hi_IN"/>
        </w:rPr>
      </w:r>
      <w:r>
        <w:rPr>
          <w:lang w:val="hi_IN" w:bidi="hi_IN"/>
        </w:rPr>
        <w:t>फिर सभी इस्राएली बहुत ऊँचे स्वर में जयजयकार करने लगे, क्योंकि वे यहोवा की बहुत स्तुति करना चाहते थे। इस्राएलियों में से कुछ बुज़ुर्ग, जिन्हें यहोवा का पहला मंदिर याद था, बहुत दु:खी थे।</w:t>
      </w:r>
    </w:p>
    <w:p>
      <w:pPr/>
      <w:r>
        <w:rPr>
          <w:lang w:val="hi_IN" w:bidi="hi_IN"/>
        </w:rPr>
      </w:r>
      <w:r>
        <w:rPr>
          <w:lang w:val="hi_IN" w:bidi="hi_IN"/>
        </w:rPr>
        <w:t>नाटक को रोकें। बुज़ुर्ग इस्राएलियों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मुझे यहोवा का पहला मन्दिर याद है, जो बहुत बड़ा, सुंदर और शानदार था। मुझे बहुत दु:ख है कि हम यहोवा को इस मन्दिर से बेहतर कुछ नहीं दे सकते; या</w:t>
      </w:r>
    </w:p>
    <w:p>
      <w:pPr>
        <w:pStyle w:val="ListBullet"/>
        <w:spacing w:line="240" w:lineRule="auto"/>
        <w:ind w:left="720"/>
      </w:pPr>
      <w:r>
        <w:rPr>
          <w:lang w:val="hi_IN" w:bidi="hi_IN"/>
        </w:rPr>
      </w:r>
      <w:r>
        <w:rPr>
          <w:lang w:val="hi_IN" w:bidi="hi_IN"/>
        </w:rPr>
        <w:t>हमारे शत्रुओं ने हमारे पापों के कारण यहोवा के पहले सुंदर मन्दिर को नष्ट कर दिया। मुझे बहुत दु:ख है कि हमारे ही लोगों की वजह से हमारे शत्रुओं ने यहोवा का पहला मंदिर नष्ट कर दिया था।</w:t>
      </w:r>
    </w:p>
    <w:p>
      <w:pPr/>
      <w:r>
        <w:rPr>
          <w:lang w:val="hi_IN" w:bidi="hi_IN"/>
        </w:rPr>
      </w:r>
      <w:r>
        <w:rPr>
          <w:lang w:val="hi_IN" w:bidi="hi_IN"/>
        </w:rPr>
        <w:t>नाटक को जारी रखें।</w:t>
      </w:r>
    </w:p>
    <w:p>
      <w:pPr/>
      <w:r>
        <w:rPr>
          <w:lang w:val="hi_IN" w:bidi="hi_IN"/>
        </w:rPr>
      </w:r>
      <w:r>
        <w:rPr>
          <w:lang w:val="hi_IN" w:bidi="hi_IN"/>
        </w:rPr>
        <w:t>इस्राएलियों ने खुशी और गम की आवाज़ें इतनी ज़ोर से निकाली कि दूर-दूर के लोग इस्राएलियों को सुन सकते थे!</w:t>
      </w:r>
    </w:p>
    <w:p>
      <w:pPr/>
      <w:r>
        <w:rPr>
          <w:lang w:val="hi_IN" w:bidi="hi_IN"/>
        </w:rPr>
      </w:r>
      <w:r>
        <w:rPr>
          <w:lang w:val="hi_IN" w:bidi="hi_IN"/>
        </w:rPr>
        <w:t>नाटक को रोकें। इस्राएली लोगों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मैं बहुत खुश हूँ! आखिरकार हम अपने देश में फिर से यहोवा की आराधना और स्तुति कर सकते हैं, जैसे हमसे पहले हमारे परिवार ने कई सदियों तक किया था। यह घटना बहुत विशेष है! या</w:t>
      </w:r>
    </w:p>
    <w:p>
      <w:pPr>
        <w:pStyle w:val="ListBullet"/>
        <w:spacing w:line="240" w:lineRule="auto"/>
        <w:ind w:left="720"/>
      </w:pPr>
      <w:r>
        <w:rPr>
          <w:lang w:val="hi_IN" w:bidi="hi_IN"/>
        </w:rPr>
      </w:r>
      <w:r>
        <w:rPr>
          <w:lang w:val="hi_IN" w:bidi="hi_IN"/>
        </w:rPr>
        <w:t>मैं जितना हो सके उतनी ऊँची आवाज़ में जय-जयकार करना चाहता हूँ, क्योंकि मैं यहोवा का बहुत आभारी हूँ जिसने हमें मन्दिर का निर्माण फिर से शुरू करने में मदद की! मैं चाहता हूँ कि हमारे आसपास के हर कोई जानें कि मैं कितना खुश हूँ।</w:t>
      </w:r>
      <w:r>
        <w:rPr>
          <w:lang w:val="hi_IN" w:bidi="hi_IN"/>
        </w:rPr>
      </w:r>
    </w:p>
    <w:p>
      <w:pPr>
        <w:pStyle w:val="Heading3"/>
      </w:pPr>
      <w:r>
        <w:rPr>
          <w:lang w:val="hi_IN" w:bidi="hi_IN"/>
        </w:rPr>
        <w:t>आवश्यक जानकारी</w:t>
      </w:r>
    </w:p>
    <w:p>
      <w:pPr/>
      <w:r>
        <w:rPr>
          <w:lang w:val="hi_IN" w:bidi="hi_IN"/>
        </w:rPr>
      </w:r>
      <w:r>
        <w:rPr>
          <w:lang w:val="hi_IN" w:bidi="hi_IN"/>
        </w:rPr>
        <w:t>एज्रा 3:8–13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इस कहानी में, इस्राएली </w:t>
      </w:r>
      <w:r>
        <w:rPr>
          <w:b/>
          <w:lang w:val="hi_IN" w:bidi="hi_IN"/>
        </w:rPr>
        <w:t>परमेश्वर के भवन</w:t>
      </w:r>
      <w:r>
        <w:rPr>
          <w:lang w:val="hi_IN" w:bidi="hi_IN"/>
        </w:rPr>
        <w:t xml:space="preserve"> में मिले। परमेश्वर का भवन, "यहोवा का घर" ही है, जिसका उल्लेख कहानीकार बाद में कहानी में करता है। याद रखें कि परमेश्वर का भवन, पृथ्वी पर उस स्थान के बारे में बात करने का एक तरीका है, जहाँ यहोवा अपने लोगों के बीच रहता था। यह याद रखना महत्वपूर्ण है कि परमेश्वर के भवन का अर्थ मन्दिर हो सकता है, लेकिन इसका अर्थ अन्य स्थान भी हो सकता है। परमेश्वर के भवन के लिए उसी शब्द या वाक्यांश का उपयोग करें जिसका उपयोग आपने पिछले भागों में किया था। परमेश्वर के भवन के बारे में अधिक जानकारी के लिए, मुख्य शब्दावली देखें।</w:t>
      </w:r>
    </w:p>
    <w:p>
      <w:pPr/>
      <w:r>
        <w:rPr>
          <w:lang w:val="hi_IN" w:bidi="hi_IN"/>
        </w:rPr>
      </w:r>
      <w:r>
        <w:rPr>
          <w:lang w:val="hi_IN" w:bidi="hi_IN"/>
        </w:rPr>
        <w:t>येशुअ और जरुब्बाबेल ने अपने सभी "</w:t>
      </w:r>
      <w:r>
        <w:rPr>
          <w:b/>
          <w:lang w:val="hi_IN" w:bidi="hi_IN"/>
        </w:rPr>
        <w:t>भाइयों</w:t>
      </w:r>
      <w:r>
        <w:rPr>
          <w:lang w:val="hi_IN" w:bidi="hi_IN"/>
        </w:rPr>
        <w:t>" या रिश्तेदारों के साथ मन्दिर का काम शुरू किया। याद रखें कि ये लोग करीबी परिवार हैं, जैसे येशुअ और जरुब्बाबेल के भाई और बहनें या बच्चे। भाइयों का अर्थ कभी-कभी चचेरे भाइयों और अन्य रिश्तेदारों से भी हो सकता है। भाइयों या रिश्तेदारों के लिए उसी शब्द या वाक्यांश का उपयोग करें जिसका उपयोग आपने पिछले भागों में किया है।</w:t>
      </w:r>
    </w:p>
    <w:p>
      <w:pPr/>
      <w:r>
        <w:rPr>
          <w:lang w:val="hi_IN" w:bidi="hi_IN"/>
        </w:rPr>
      </w:r>
      <w:r>
        <w:rPr>
          <w:lang w:val="hi_IN" w:bidi="hi_IN"/>
        </w:rPr>
        <w:t xml:space="preserve">येशुअ और जरुब्बाबेल ने इस्राएली </w:t>
      </w:r>
      <w:r>
        <w:rPr>
          <w:b/>
          <w:lang w:val="hi_IN" w:bidi="hi_IN"/>
        </w:rPr>
        <w:t>याजकों</w:t>
      </w:r>
      <w:r>
        <w:rPr>
          <w:lang w:val="hi_IN" w:bidi="hi_IN"/>
        </w:rPr>
        <w:t xml:space="preserve"> और लेवियों के साथ मन्दिर का कार्य भी किया। याजक लेवियों का एक विशेष समूह था, जिन्हें यहोवा ने मन्दिर में यहोवा की सेवा करने के लिए चुना था। याजकों ने यहोवा के लिए सभी बलिदान चढ़ाए और कई अन्य विशेष कार्य किए जिनसे यहोवा की सेवा होती थी। याजकों के लिए उसी शब्द या वाक्यांश का इस्तेमाल करें जिसका इस्तेमाल आपने पिछले भागों में किया है। याजकों के बारे में अधिक जानकारी के लिए, मुख्य शब्दावली देखें।</w:t>
      </w:r>
    </w:p>
    <w:p>
      <w:pPr/>
      <w:r>
        <w:rPr>
          <w:lang w:val="hi_IN" w:bidi="hi_IN"/>
        </w:rPr>
      </w:r>
      <w:r>
        <w:rPr>
          <w:lang w:val="hi_IN" w:bidi="hi_IN"/>
        </w:rPr>
        <w:t xml:space="preserve">जब येशुअ और जरुब्बाबेल ने मन्दिर का काम शुरू किया, तो उन्होंने अपनी सहायता के लिए 20 वर्ष या उससे अधिक उम्र के </w:t>
      </w:r>
      <w:r>
        <w:rPr>
          <w:b/>
          <w:lang w:val="hi_IN" w:bidi="hi_IN"/>
        </w:rPr>
        <w:t>लेवियों</w:t>
      </w:r>
      <w:r>
        <w:rPr>
          <w:lang w:val="hi_IN" w:bidi="hi_IN"/>
        </w:rPr>
        <w:t xml:space="preserve"> को चुना। याद रखें, लेवी इस्राएलियों का वह समूह है जिसे यहोवा ने मंदिर में अपनी सेवा करने के लिए चुना था। लेवियों के लिए उसी शब्द या वाक्यांश का उपयोग करें जिसका उपयोग आपने पिछले भागों में किया था। लेवियों के बारे में अधिक जानकारी के लिए, मुख्य शब्दावली देखें।</w:t>
      </w:r>
    </w:p>
    <w:p>
      <w:pPr/>
      <w:r>
        <w:rPr>
          <w:lang w:val="hi_IN" w:bidi="hi_IN"/>
        </w:rPr>
      </w:r>
      <w:r>
        <w:rPr>
          <w:lang w:val="hi_IN" w:bidi="hi_IN"/>
        </w:rPr>
        <w:t xml:space="preserve">येशुअ और जरुब्बाबेल ने लेवियों को उन मज़दूरों की देखरेख करने में मदद करने के लिए चुना जो </w:t>
      </w:r>
      <w:r>
        <w:rPr>
          <w:b/>
          <w:lang w:val="hi_IN" w:bidi="hi_IN"/>
        </w:rPr>
        <w:t>यहोवा</w:t>
      </w:r>
      <w:r>
        <w:rPr>
          <w:lang w:val="hi_IN" w:bidi="hi_IN"/>
        </w:rPr>
        <w:t xml:space="preserve"> का भवन बना रहे थे। याद रखें, यहोवा वह नाम है जो परमेश्वर स्वयं को देता है। यहोवा नाम लोगों को इस्राएलियों से किए गए परमेश्वर के वादों की याद दिलाता है। यहोवा के लिए उसी शब्द या वाक्यांश का उपयोग करें जो आपने पिछले भागों में उपयोग किया है। यहोवा के बारे में अधिक जानकारी के लिए, मुख्य शब्दावली को देखें। </w:t>
      </w:r>
    </w:p>
    <w:p>
      <w:pPr/>
      <w:r>
        <w:rPr>
          <w:lang w:val="hi_IN" w:bidi="hi_IN"/>
        </w:rPr>
      </w:r>
      <w:r>
        <w:rPr>
          <w:lang w:val="hi_IN" w:bidi="hi_IN"/>
        </w:rPr>
        <w:t xml:space="preserve">कहानीकार उन कुछ महत्वपूर्ण लेवीय परिवारों की सूची देता है जिन्होंने मन्दिर के काम में सहायता की। कहानीकार कदमीएल और </w:t>
      </w:r>
      <w:r>
        <w:rPr>
          <w:b/>
          <w:lang w:val="hi_IN" w:bidi="hi_IN"/>
        </w:rPr>
        <w:t>यहूदा की संतान</w:t>
      </w:r>
      <w:r>
        <w:rPr>
          <w:lang w:val="hi_IN" w:bidi="hi_IN"/>
        </w:rPr>
        <w:t xml:space="preserve"> का उल्लेख करता है, जिनका अनुवाद "होदव्याह की संतान" के रूप में भी किया जा सकता है। लोग इस वाक्यांश का अनुवाद चाहे जैसे भी करें, कहानीकार इस वाक्यांश का उपयोग हमें उन महत्वपूर्ण लेवीय परिवारों के नामों की याद दिलाने के लिए करता है जिनका वर्णन वह पहले ही एज्रा की किताब में कर चुका है। "यहूदा की संतान" या "होदव्याह की संतान" के लिए उसी शब्द या वाक्यांश का उपयोग करें जिसका उपयोग आपने पिछले भागों में किया था।</w:t>
      </w:r>
    </w:p>
    <w:p>
      <w:pPr/>
      <w:r>
        <w:rPr>
          <w:lang w:val="hi_IN" w:bidi="hi_IN"/>
        </w:rPr>
      </w:r>
      <w:r>
        <w:rPr>
          <w:lang w:val="hi_IN" w:bidi="hi_IN"/>
        </w:rPr>
        <w:t xml:space="preserve">मन्दिर का काम करने वाले लोगों ने </w:t>
      </w:r>
      <w:r>
        <w:rPr>
          <w:b/>
          <w:lang w:val="hi_IN" w:bidi="hi_IN"/>
        </w:rPr>
        <w:t>मन्दिर</w:t>
      </w:r>
      <w:r>
        <w:rPr>
          <w:lang w:val="hi_IN" w:bidi="hi_IN"/>
        </w:rPr>
        <w:t xml:space="preserve"> की नींव रखी। हम ठीक से नहीं जानते कि इसका क्या अर्थ है, लेकिन इसका अर्थ शायद यह है कि काम करने वालों ने मन्दिर के निर्माण के आधार को फिर से बनाने का काम शुरू कर दिया था जिस पर मंदिर मजबूती से खड़ा हो सके। इसका अर्थ यह भी हो सकता है कि कारीगरों ने यहोवा के पहले मन्दिर के उस भाग को ठीक किया था जो अभी भी खड़ा था। मन्दिर के लिए उसी शब्द या वाक्यांश का उपयोग करें जिसका उपयोग आपने पिछले भागों में किया है। मन्दिर के बारे में अधिक जानकारी के लिए, मुख्य शब्दावली देखें।</w:t>
      </w:r>
    </w:p>
    <w:p>
      <w:pPr/>
      <w:r>
        <w:rPr>
          <w:lang w:val="hi_IN" w:bidi="hi_IN"/>
        </w:rPr>
      </w:r>
      <w:r>
        <w:rPr>
          <w:lang w:val="hi_IN" w:bidi="hi_IN"/>
        </w:rPr>
        <w:t xml:space="preserve">यहाँ रुकें और समूह में चर्चा करें कि आप इस्राएलियों द्वारा मंदिर की </w:t>
      </w:r>
      <w:r>
        <w:rPr>
          <w:b/>
          <w:lang w:val="hi_IN" w:bidi="hi_IN"/>
        </w:rPr>
        <w:t>नींव रखने</w:t>
      </w:r>
      <w:r>
        <w:rPr>
          <w:lang w:val="hi_IN" w:bidi="hi_IN"/>
        </w:rPr>
        <w:t xml:space="preserve"> या </w:t>
      </w:r>
      <w:r>
        <w:rPr>
          <w:b/>
          <w:lang w:val="hi_IN" w:bidi="hi_IN"/>
        </w:rPr>
        <w:t>नींव बनाने</w:t>
      </w:r>
      <w:r>
        <w:rPr>
          <w:lang w:val="hi_IN" w:bidi="hi_IN"/>
        </w:rPr>
        <w:t xml:space="preserve"> या आधार बनाने के बारे में किस तरह से बात करेंगे। इस ऑडियो को यहाँ रोकें।</w:t>
      </w:r>
    </w:p>
    <w:p>
      <w:pPr/>
      <w:r>
        <w:rPr>
          <w:lang w:val="hi_IN" w:bidi="hi_IN"/>
        </w:rPr>
      </w:r>
      <w:r>
        <w:rPr>
          <w:lang w:val="hi_IN" w:bidi="hi_IN"/>
        </w:rPr>
        <w:t>जब काम करने वाले मन्दिर का आधार बनाते हैं, तो याजकों का एक विशेष समूह उत्सव मनाता है। ये याजक उत्सव के दौरान विशेष वस्त्र पहनते हैं। ये विशेष वस्त्र, वे वस्त्र थे जिन्हें याजक अक्सर महत्वपूर्ण अवसरों पर पहनते थे। यहोवा ने मूसा की व्यवस्था में याजकों को इन वस्त्रों को पहनने की आज्ञा दी थी।</w:t>
      </w:r>
    </w:p>
    <w:p>
      <w:pPr/>
      <w:r>
        <w:rPr>
          <w:lang w:val="hi_IN" w:bidi="hi_IN"/>
        </w:rPr>
      </w:r>
      <w:r>
        <w:rPr>
          <w:lang w:val="hi_IN" w:bidi="hi_IN"/>
        </w:rPr>
        <w:t xml:space="preserve">यहाँ रुकें और समूह में चर्चा करें कि आप </w:t>
      </w:r>
      <w:r>
        <w:rPr>
          <w:b/>
          <w:lang w:val="hi_IN" w:bidi="hi_IN"/>
        </w:rPr>
        <w:t>विशेष वस्त्रों</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कहानीकार उस उत्सव का वर्णन करता है जो याजकों ने तब मनाया जब काम करने वालों ने मंदिर का आधार बनाया। इस उत्सव में, याजक यहोवा की स्तुति करने के लिए तुरहियाँ फूँकते हैं। इसका अर्थ है कि इस्राएली यहोवा को यह दिखाने के लिए तुरहियाँ फूँकते हैं कि वे उन सभी कार्यों के लिए कितने आभारी और धन्यवादित हैं जो यहोवा ने लोगों के लिए किए हैं। तुरहियाँ धातु की लम्बी नलियाँ होती हैं। लोग तुरही के एक सिरे में फूँक मारते हैं, और इससे संगीत निकलता है।</w:t>
      </w:r>
    </w:p>
    <w:p>
      <w:pPr/>
      <w:r>
        <w:rPr>
          <w:lang w:val="hi_IN" w:bidi="hi_IN"/>
        </w:rPr>
      </w:r>
      <w:r>
        <w:rPr>
          <w:lang w:val="hi_IN" w:bidi="hi_IN"/>
        </w:rPr>
        <w:t xml:space="preserve">यहाँ रुकें और समूह में चर्चा करें कि आप </w:t>
      </w:r>
      <w:r>
        <w:rPr>
          <w:b/>
          <w:lang w:val="hi_IN" w:bidi="hi_IN"/>
        </w:rPr>
        <w:t>तुरहियों</w:t>
      </w:r>
      <w:r>
        <w:rPr>
          <w:lang w:val="hi_IN" w:bidi="hi_IN"/>
        </w:rPr>
        <w:t xml:space="preserve"> के लिए किस शब्द या वाक्यांश का उपयोग करेंगे। यदि आपने पहले ही बाइबल की किसी अन्य पुस्तक में तुरही का अनुवाद किया है, तो उन्हीं शब्दों का उपयोग करें जिनका उपयोग आपने वहाँ किया है। इस ऑडियो को यहाँ रोकें।</w:t>
      </w:r>
    </w:p>
    <w:p>
      <w:pPr/>
      <w:r>
        <w:rPr>
          <w:lang w:val="hi_IN" w:bidi="hi_IN"/>
        </w:rPr>
      </w:r>
      <w:r>
        <w:rPr>
          <w:lang w:val="hi_IN" w:bidi="hi_IN"/>
        </w:rPr>
        <w:t>लेवियों ने भी उत्सव के दौरान झाँझ बजाएं। झाँझ धातु की चपटी वस्तु होती है। लोग झाँझों को एक साथ बजाते हैं जिससे एक तेज़ और गूँजती हुई आवाज़ निकलती है। लोग झाँझों का उपयोग संगीत बनाने के लिए करते हैं।</w:t>
      </w:r>
    </w:p>
    <w:p>
      <w:pPr/>
      <w:r>
        <w:rPr>
          <w:lang w:val="hi_IN" w:bidi="hi_IN"/>
        </w:rPr>
      </w:r>
      <w:r>
        <w:rPr>
          <w:lang w:val="hi_IN" w:bidi="hi_IN"/>
        </w:rPr>
        <w:t xml:space="preserve">यहाँ रुकें और समूह में चर्चा करें कि आप </w:t>
      </w:r>
      <w:r>
        <w:rPr>
          <w:b/>
          <w:lang w:val="hi_IN" w:bidi="hi_IN"/>
        </w:rPr>
        <w:t>झाँझों</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याजकों और लेवियों ने तुरहियों और झाँझों का उपयोग यहोवा की स्तुति करने के लिए किया। स्तुति तब होती है जब आप ऊँचे स्वर में बोलते हैं और उन सभी अच्छे कामों को बताते हैं जो यहोवा ने किए हैं। स्तुति यहोवा को धन्यवाद देने और उसका आदर करने का एक तरीका है।</w:t>
      </w:r>
    </w:p>
    <w:p>
      <w:pPr/>
      <w:r>
        <w:rPr>
          <w:lang w:val="hi_IN" w:bidi="hi_IN"/>
        </w:rPr>
      </w:r>
      <w:r>
        <w:rPr>
          <w:lang w:val="hi_IN" w:bidi="hi_IN"/>
        </w:rPr>
        <w:t xml:space="preserve">यहाँ रुकें और समूह में चर्चा करें कि आप </w:t>
      </w:r>
      <w:r>
        <w:rPr>
          <w:b/>
          <w:lang w:val="hi_IN" w:bidi="hi_IN"/>
        </w:rPr>
        <w:t>स्तुति</w:t>
      </w:r>
      <w:r>
        <w:rPr>
          <w:lang w:val="hi_IN" w:bidi="hi_IN"/>
        </w:rPr>
        <w:t xml:space="preserve"> के लिए किस शब्द या वाक्यांश का प्रयोग करेंगे। अधिक जानकारी के लिए मुख्य शब्दावली में स्तुति शब्द देखें। यदि आपने बाइबल की किसी और पुस्तक में इस शब्द का पहले ही अनुवाद किया है, तो यहाँ भी उसी शब्द प्रयोग करें जो आपने वहाँ किया था। इस ऑडियो को यहाँ रोकें।</w:t>
      </w:r>
    </w:p>
    <w:p>
      <w:pPr/>
      <w:r>
        <w:rPr>
          <w:lang w:val="hi_IN" w:bidi="hi_IN"/>
        </w:rPr>
      </w:r>
      <w:r>
        <w:rPr>
          <w:lang w:val="hi_IN" w:bidi="hi_IN"/>
        </w:rPr>
        <w:t xml:space="preserve">याजकों ने यहोवा के लिए संगीत बजाया और गीत गाए जैसा कि </w:t>
      </w:r>
      <w:r>
        <w:rPr>
          <w:b/>
          <w:lang w:val="hi_IN" w:bidi="hi_IN"/>
        </w:rPr>
        <w:t>राजा</w:t>
      </w:r>
      <w:r>
        <w:rPr>
          <w:lang w:val="hi_IN" w:bidi="hi_IN"/>
        </w:rPr>
        <w:t xml:space="preserve"> दाऊद ने इस कहानी से कई साल पहले उन्हें करने के लिए कहा था। याद रखें, राजा वह व्यक्ति होता है जो लोगों के किसी समूह पर शासन करता है। राजा के लिए उसी शब्द या वाक्यांश का उपयोग करें जिसका उपयोग आपने अन्य भागों में किया था। राजा के बारे में अधिक जानकारी के लिए, मुख्य शब्दावली देखें।</w:t>
      </w:r>
    </w:p>
    <w:p>
      <w:pPr/>
      <w:r>
        <w:rPr>
          <w:lang w:val="hi_IN" w:bidi="hi_IN"/>
        </w:rPr>
      </w:r>
      <w:r>
        <w:rPr>
          <w:lang w:val="hi_IN" w:bidi="hi_IN"/>
        </w:rPr>
        <w:t xml:space="preserve">कहानीकार राजा दाऊद का वर्णन </w:t>
      </w:r>
      <w:r>
        <w:rPr>
          <w:b/>
          <w:lang w:val="hi_IN" w:bidi="hi_IN"/>
        </w:rPr>
        <w:t>इस्राएल</w:t>
      </w:r>
      <w:r>
        <w:rPr>
          <w:lang w:val="hi_IN" w:bidi="hi_IN"/>
        </w:rPr>
        <w:t xml:space="preserve"> के राजा के रूप में करता है। याद रखें, इस्राएल वह देश है जहाँ इस्राएली रहते थे। जब कहानीकार कहता है कि राजा दाऊद इस्राएल का राजा था, तो कहानीकार का अर्थ है कि राजा दाऊद ने इस्राएल देश और इस्राएलियों पर शासन किया था। इस्राएल के लिए उसी शब्द का उपयोग करें जिसका उपयोग आपने पिछले भागों में किया है। इस्राएल के बारे में अधिक जानकारी के लिए, मुख्य शब्दावली देखें।</w:t>
      </w:r>
    </w:p>
    <w:p>
      <w:pPr/>
      <w:r>
        <w:rPr>
          <w:lang w:val="hi_IN" w:bidi="hi_IN"/>
        </w:rPr>
      </w:r>
      <w:r>
        <w:rPr>
          <w:lang w:val="hi_IN" w:bidi="hi_IN"/>
        </w:rPr>
        <w:t>याजकों के उत्सव के आयोजन के दौरान, इस्राएलियों ने ऐसे गीत गाए जिनमें यहोवा की स्तुति की गई और उसके द्वारा किए गए सभी कार्यों के लिए उसका धन्यवाद दिया गया। उन गीतों में से एक ने यहोवा के अटल प्रेम के लिए उसकी स्तुति की। कुछ लोग अटल प्रेम का अनुवाद "विश्वासयोग्य प्रेम," "दया" या "प्रेमपूर्ण दया" के रूप में भी करते हैं। यहोवा एक विश्वासयोग्य परमेश्वर है। यहोवा हमेशा अपनी प्रतिज्ञाओं को पूरा करता है। अटल प्रेम यहोवा की विश्वासयोग्यता का वर्णन करने का एक तरीका है। यह इस्राएलियों को यहोवा की वफादारी की याद दिलाता है और यह भी कि यहोवा हमेशा उन प्रतिज्ञाओं को पूरा करेगा जो यहोवा ने इस्राएलियों से की थी।</w:t>
      </w:r>
    </w:p>
    <w:p>
      <w:pPr/>
      <w:r>
        <w:rPr>
          <w:lang w:val="hi_IN" w:bidi="hi_IN"/>
        </w:rPr>
      </w:r>
      <w:r>
        <w:rPr>
          <w:lang w:val="hi_IN" w:bidi="hi_IN"/>
        </w:rPr>
        <w:t xml:space="preserve">यहाँ रुकें और समूह में चर्चा करें कि आप </w:t>
      </w:r>
      <w:r>
        <w:rPr>
          <w:b/>
          <w:lang w:val="hi_IN" w:bidi="hi_IN"/>
        </w:rPr>
        <w:t>अटल प्रेम</w:t>
      </w:r>
      <w:r>
        <w:rPr>
          <w:lang w:val="hi_IN" w:bidi="hi_IN"/>
        </w:rPr>
        <w:t xml:space="preserve"> के लिए किस शब्द या वाक्यांश का प्रयोग करेंगे। अधिक जानकारी के लिए मुख्य शब्दावली में अटल प्रेम शब्द देखें। यदि आपने बाइबल की किसी और पुस्तक में इस शब्द का पहले ही अनुवाद किया है, तो यहाँ भी उसी शब्द का प्रयोग करें जिसका प्रयोग आपने वहाँ किया था। इस ऑडियो को यहाँ रोकें।</w:t>
      </w:r>
    </w:p>
    <w:p>
      <w:pPr/>
      <w:r>
        <w:rPr>
          <w:lang w:val="hi_IN" w:bidi="hi_IN"/>
        </w:rPr>
      </w:r>
      <w:r>
        <w:rPr>
          <w:lang w:val="hi_IN" w:bidi="hi_IN"/>
        </w:rPr>
        <w:t>जब इस्राएली यहोवा के अटल प्रेम के बारे में गाते हैं, तो वे गाते हैं कि यहोवा का प्रेम सदा बना रहता है। इसका अर्थ है कि यहोवा का अटल प्रेम कभी समाप्त नहीं होगा। यहोवा हमेशा अपने लोगों के प्रति विश्वासयोग्य, वफादार और दयालु रहेगा!</w:t>
      </w:r>
    </w:p>
    <w:p>
      <w:pPr/>
      <w:r>
        <w:rPr>
          <w:lang w:val="hi_IN" w:bidi="hi_IN"/>
        </w:rPr>
      </w:r>
      <w:r>
        <w:rPr>
          <w:lang w:val="hi_IN" w:bidi="hi_IN"/>
        </w:rPr>
        <w:t xml:space="preserve">यहाँ रुकें और समूह में चर्चा करें कि आप </w:t>
      </w:r>
      <w:r>
        <w:rPr>
          <w:b/>
          <w:lang w:val="hi_IN" w:bidi="hi_IN"/>
        </w:rPr>
        <w:t>हमेशा बने रहने</w:t>
      </w:r>
      <w:r>
        <w:rPr>
          <w:lang w:val="hi_IN" w:bidi="hi_IN"/>
        </w:rPr>
        <w:t xml:space="preserve"> के लिए किस शब्द या वाक्यांश का उपयोग करेंगे।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एज्रा 4:1–6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एज्रा 4:1–6 को सुनें और अपने मन में रखें।</w:t>
      </w:r>
    </w:p>
    <w:p>
      <w:pPr/>
      <w:r>
        <w:rPr>
          <w:lang w:val="hi_IN" w:bidi="hi_IN"/>
        </w:rPr>
      </w:r>
      <w:r>
        <w:rPr>
          <w:lang w:val="hi_IN" w:bidi="hi_IN"/>
        </w:rPr>
        <w:t>यदि सम्भव हो, तो एज्रा 4:1–6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एज्रा 4:1–6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फारस के राज्य पर शासन करने वाले राजा कुस्रू ने यहूदा और बिन्यामीन के गोत्रों के निर्वासित लोगों को अपने गृहनगर, यरूशलेम लौटने की अनुमति दी थी, ताकि इस्राएल के परमेश्वर यहोवा के मंदिर का निर्माण किया जा सके। पिछले भाग में, योसादाक के पुत्र येशुअ और शालतीएल के पुत्र जरुब्बाबेल और उनके सहायकों ने यहोवा की वेदी और मंदिर की नींव को फिर से बनाया था।</w:t>
      </w:r>
    </w:p>
    <w:p>
      <w:pPr/>
      <w:r>
        <w:rPr>
          <w:lang w:val="hi_IN" w:bidi="hi_IN"/>
        </w:rPr>
      </w:r>
      <w:r>
        <w:rPr>
          <w:lang w:val="hi_IN" w:bidi="hi_IN"/>
        </w:rPr>
        <w:t>कहानीकार पिछली कहानी को जारी रखता है और समझाता है कि पड़ोसी लोगों ने, जिन्हें वह यहूदा और बिन्यामीन के शत्रु कहता है, यहोवा के मंदिर को फिर से बनाने की निर्वासितों की कोशिशों पर कैसी प्रतिक्रिया दी। उस भूमि के लोग, या यहूदा और बिन्यामीन के शत्रु, वे लोग हो सकते हैं जिन्हें अश्शूर के राजा ने पराजित करके पड़ोसी देश सामरिया में रहने के लिए भेज दिया था।</w:t>
      </w:r>
    </w:p>
    <w:p>
      <w:pPr/>
      <w:r>
        <w:rPr>
          <w:lang w:val="hi_IN" w:bidi="hi_IN"/>
        </w:rPr>
      </w:r>
      <w:r>
        <w:rPr>
          <w:lang w:val="hi_IN" w:bidi="hi_IN"/>
        </w:rPr>
        <w:t>इस समय तक, यहूदा और बिन्यामीन के ये शत्रु कई दशकों से सामरिया में रह रहे थे। इनमें से कई लोग शायद इस देश में ही पैदा हुए थे। इन लोगों के लिए, निर्वासित लोग "विदेशी" हैं जो इनकी ज़मीन और प्रभाव छीनने आए हैं।</w:t>
      </w:r>
    </w:p>
    <w:p>
      <w:pPr/>
      <w:r>
        <w:rPr>
          <w:lang w:val="hi_IN" w:bidi="hi_IN"/>
        </w:rPr>
      </w:r>
      <w:r>
        <w:rPr>
          <w:lang w:val="hi_IN" w:bidi="hi_IN"/>
        </w:rPr>
        <w:t>यहाँ रुकें और समूह में इस प्रश्न पर चर्चा करें: आपकी संस्कृति में लोग विदेशियों के साथ कितनी अच्छी तरह से मिलते हैं? उस समय के बारे में बात करें जब कोई व्यक्ति आपके क्षेत्र में वापस आया और उस चीज़ पर अपना अधिकार जताने लगा, जिसके बारे में उसका मानना था कि वह उसकी है। इस ऑडियो को यहाँ रोकें।</w:t>
      </w:r>
    </w:p>
    <w:p>
      <w:pPr/>
      <w:r>
        <w:rPr>
          <w:lang w:val="hi_IN" w:bidi="hi_IN"/>
        </w:rPr>
      </w:r>
      <w:r>
        <w:rPr>
          <w:lang w:val="hi_IN" w:bidi="hi_IN"/>
        </w:rPr>
        <w:t>यह पूरी तरह संभव है कि यहूदा और बिन्यामीन के शत्रुओं ने आनंद के उन बड़े जयकारों और तुरहियों की आवाज़ सुनी हो, जिन्हें याजकों ने मंदिर की नींव पूरी होने का उत्सव मनाते समय फूँका था। या यह संभव है कि शत्रुओं ने किसी से यह समाचार सुना हो कि कैसे निर्वासित लोग फिर से निर्माण करने के लिए उस देश में लौट आए थे।</w:t>
      </w:r>
    </w:p>
    <w:p>
      <w:pPr/>
      <w:r>
        <w:rPr>
          <w:lang w:val="hi_IN" w:bidi="hi_IN"/>
        </w:rPr>
      </w:r>
      <w:r>
        <w:rPr>
          <w:lang w:val="hi_IN" w:bidi="hi_IN"/>
        </w:rPr>
        <w:t>यहाँ रुकें और उस समय के बारे में बात करें जब आपके समुदाय के लोगों ने ज़ोर-शोर से मन रहे जश्न या किसी बड़ी घटना की खबर सुनकर प्रतिक्रिया दी थी। लोगों ने कैसी प्रतिक्रिया दी? इस ऑडियो को यहाँ रोकें।</w:t>
      </w:r>
    </w:p>
    <w:p>
      <w:pPr/>
      <w:r>
        <w:rPr>
          <w:lang w:val="hi_IN" w:bidi="hi_IN"/>
        </w:rPr>
      </w:r>
      <w:r>
        <w:rPr>
          <w:lang w:val="hi_IN" w:bidi="hi_IN"/>
        </w:rPr>
        <w:t>शत्रु जरुब्बाबेल और इस्राएल के परिवारों के अगुवों के पास आए और मंदिर बनाने में सहायता करने के लिए कहा। शत्रुओं ने दावा किया कि वे भी इस्राएल के परमेश्वर की आराधना करते हैं और जब से अश्शूर के राजा एसर्हद्दोन उन्हें उस देश में लाया, तब से ही वे यहोवा को बलिदान चढ़ाते आए हैं। हम जानते हैं कि राजा एसर्हद्दोन ने 681 से 669 ईसा पूर्व तक शासन किया, राजा एसर्हद्दोन ने सामरिया पर विजय प्राप्त करने के बाद इन विदेशी समुदायों को सामरिया में बसने के लिए मजबूर किया, जो कि पूर्व में इस्राएल का उत्तरी राज्य था। शायद कोई इस्राएली याजक वहाँ बसने वाले लोगों को उस देश के देवता की व्यवस्था को सिखाने गया था। हालाँकि, जब लोगों ने यहोवा की आराधना की, लेकिन साथ ही अपनी नक्काशीदार प्रतिमाओं या मूर्तियों की सेवा भी की, तब लोगों ने अंततः धर्मों को मिला दिया। इसलिए, शत्रु लोगों का यह कहना कि वे इस्राएल के समान इस्राएल के परमेश्वर की आराधना करते हैं, आंशिक रूप से सच हो सकता है।</w:t>
      </w:r>
    </w:p>
    <w:p>
      <w:pPr/>
      <w:r>
        <w:rPr>
          <w:lang w:val="hi_IN" w:bidi="hi_IN"/>
        </w:rPr>
      </w:r>
      <w:r>
        <w:rPr>
          <w:lang w:val="hi_IN" w:bidi="hi_IN"/>
        </w:rPr>
        <w:t>यहाँ रुकें और समूह में एक साथ चर्चा करें कि आपके समुदाय के लोग परमेश्वर की आराधना को अन्य देवताओं या पूर्वजों की प्रथाओं के साथ कैसे मिलाते हैं। इस ऑडियो को यहाँ रोकें।</w:t>
      </w:r>
    </w:p>
    <w:p>
      <w:pPr/>
      <w:r>
        <w:rPr>
          <w:lang w:val="hi_IN" w:bidi="hi_IN"/>
        </w:rPr>
      </w:r>
      <w:r>
        <w:rPr>
          <w:lang w:val="hi_IN" w:bidi="hi_IN"/>
        </w:rPr>
        <w:t>यहाँ रुकें और समूह में इस प्रश्न पर चर्चा करें: उस समय के बारे में बात करें जब किसी ने आपकी मदद करने की पेशकश की, लेकिन वास्तव में उसके इरादे कुछ और थे। इस ऑडियो को यहाँ रोकें।</w:t>
      </w:r>
    </w:p>
    <w:p>
      <w:pPr/>
      <w:r>
        <w:rPr>
          <w:lang w:val="hi_IN" w:bidi="hi_IN"/>
        </w:rPr>
      </w:r>
      <w:r>
        <w:rPr>
          <w:lang w:val="hi_IN" w:bidi="hi_IN"/>
        </w:rPr>
        <w:t>निर्वासित अगुवे अपने शत्रुओं से कहते हैं कि शत्रु मंदिर के पुनर्निर्माण में निर्वासितों की सहायता नहीं कर सकते। निर्वासित लोग उस राजनीतिक आज्ञा या आदेश को दर्शाते हैं जो राजा कुस्रू ने दिया था, जिसमें कहा गया था कि राजा ने केवल निर्वासित लोगों को ही मंदिर बनाने की अनुमति दी थी। निर्वासित लोगों ने स्पष्ट रूप से यहोवा को निर्वासितों का परमेश्वर कहा, और इससे ऐसा लगता है कि निर्वासित लोग मंदिर के निर्माण को शुद्ध रखना चाहते थे। देश के लोग निर्वासित लोगों की इस प्रतिक्रिया से परेशान हो गए और उन्होंने निर्वासित लोगों को डराकर उन्हें मन्दिर बनाने से रोकने का प्रयास करने का निर्णय लिया। निर्वासित लोग अपनी रक्षा के लिए बहुत कम ही कर सकते थे। यरूशलेम में निर्वासित लोगों के छोटे समूह को शत्रुओं ने चारों ओर से घेर रखा था। निर्वासित लोग अपना बचाव नहीं कर सकते थे।</w:t>
      </w:r>
    </w:p>
    <w:p>
      <w:pPr/>
      <w:r>
        <w:rPr>
          <w:lang w:val="hi_IN" w:bidi="hi_IN"/>
        </w:rPr>
      </w:r>
      <w:r>
        <w:rPr>
          <w:lang w:val="hi_IN" w:bidi="hi_IN"/>
        </w:rPr>
        <w:t>यहाँ रुकें और समूह में इस प्रश्न पर चर्चा करें: उस समय के बारे में बात करें जब किसी ने आपको डराने की कोशिश की। आपको इसके बारे में कैसा महसूस हुआ? इस ऑडियो को यहाँ रोकें।</w:t>
      </w:r>
    </w:p>
    <w:p>
      <w:pPr/>
      <w:r>
        <w:rPr>
          <w:lang w:val="hi_IN" w:bidi="hi_IN"/>
        </w:rPr>
      </w:r>
      <w:r>
        <w:rPr>
          <w:lang w:val="hi_IN" w:bidi="hi_IN"/>
        </w:rPr>
        <w:t>देश के लोगों ने "सलाहकारों" या अधिकारियों को काम पर रखा या उन्हें रिश्वत दी, ताकि वे निर्वासित लोगों के लिए मंदिर का निर्माण जारी रखना मुश्किल बना सकें। किसी को रिश्वत देने का अर्थ है उस व्यक्ति को ऐसा काम करने के लिए भुगतान करना, जिसे उसे नहीं करना चाहिए। यह फारस के राजा कुस्रू के शासनकाल से लेकर फारस के राजा दारा के शासनकाल तक जारी रहता है। यह लगभग 20 वर्षों की अवधि है। राजा दारा के शासनकाल के दौरान, यहूदियों ने फिर से मंदिर का पुनर्निर्माण शुरू किया।</w:t>
      </w:r>
    </w:p>
    <w:p>
      <w:pPr/>
      <w:r>
        <w:rPr>
          <w:lang w:val="hi_IN" w:bidi="hi_IN"/>
        </w:rPr>
      </w:r>
      <w:r>
        <w:rPr>
          <w:lang w:val="hi_IN" w:bidi="hi_IN"/>
        </w:rPr>
        <w:t>यहाँ रुकें और समूह में एक साथ चर्चा करें: उस समय की एक कहानी साझा करें जब आपने या किसी और ने रिश्वत दी थी, या जब किसी व्यक्ति ने आपको या किसी अन्य व्यक्ति को रिश्वत देने की कोशिश की। आपकी संस्कृति में लोग उन लोगों के बारे में क्या सोचते हैं जो दूसरों को रिश्वत देने की कोशिश करते हैं? इस ऑडियो को यहाँ रोकें।</w:t>
      </w:r>
    </w:p>
    <w:p>
      <w:pPr/>
      <w:r>
        <w:rPr>
          <w:lang w:val="hi_IN" w:bidi="hi_IN"/>
        </w:rPr>
      </w:r>
      <w:r>
        <w:rPr>
          <w:lang w:val="hi_IN" w:bidi="hi_IN"/>
        </w:rPr>
        <w:t>फारस के राजा दारा के अपने राज्य पर शासन करने के बाद, राजा क्षयर्ष ने अपने राज्य पर शासन किया। यहूदा के शत्रुओं ने फारस के राजा क्षयर्ष को एक पत्र लिखा, ताकि यरूशलेम और यहूदा के लोगों पर आरोप लगाया जा सकें। यह स्पष्ट नहीं है कि यहूदा के शत्रुओं ने यहूदा और यरूशलेम के लोगों पर क्या करने का आरोप लगाया। राजा क्षयर्ष का शासनकाल का पहला वर्ष 485 ईसा पूर्व में शुरू हुआ। राजा क्षयर्ष, राजा दारा का पुत्र था। राजा क्षयर्ष के शासन के पहले वर्ष में मिस्र में विद्रोह हुआ था, इसलिए संभव है कि राजा क्षयर्ष को जो आरोप पत्र मिला था, उस पर राजा क्षयर्ष ने कुछ नहीं किया।</w:t>
      </w:r>
    </w:p>
    <w:p>
      <w:pPr/>
      <w:r>
        <w:rPr>
          <w:lang w:val="hi_IN" w:bidi="hi_IN"/>
        </w:rPr>
      </w:r>
      <w:r>
        <w:rPr>
          <w:lang w:val="hi_IN" w:bidi="hi_IN"/>
        </w:rPr>
        <w:t>यहाँ रुकें और समूह में इस पर एक साथ चर्चा करें: उस समय के बारे में बात करें जब आपने या किसी और व्यक्ति ने किसी दूसरे व्यक्ति पर कुछ गलत करने का आरोप लगाया, लेकिन अगुवे या प्रभारी व्यक्ति ने उसके बारे में कुछ नहीं किया। जो हुआ उसके बारे में आपको या किसी और को कैसा महसूस हुआ?</w:t>
      </w:r>
      <w:r>
        <w:rPr>
          <w:lang w:val="hi_IN" w:bidi="hi_IN"/>
        </w:rPr>
      </w:r>
    </w:p>
    <w:p>
      <w:pPr>
        <w:pStyle w:val="Heading3"/>
      </w:pPr>
      <w:r>
        <w:rPr>
          <w:lang w:val="hi_IN" w:bidi="hi_IN"/>
        </w:rPr>
        <w:t>घटनाओं को समझाना</w:t>
      </w:r>
    </w:p>
    <w:p>
      <w:pPr/>
      <w:r>
        <w:rPr>
          <w:lang w:val="hi_IN" w:bidi="hi_IN"/>
        </w:rPr>
      </w:r>
      <w:r>
        <w:rPr>
          <w:lang w:val="hi_IN" w:bidi="hi_IN"/>
        </w:rPr>
        <w:t>एज्रा 4:1–6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यहूदा के शत्रुओं ने सुना कि निर्वासित लोग यहोवा के मन्दिर को फिर से बना रहे थे। यहूदा के शत्रु वहाँ पहुँचे, जहाँ यहूदा के निर्वासित लोग निर्माण कर रहे थे, और उन्होंने जरुब्बाबेल और परिवारों के अगुवों से पूछा कि क्या यहूदा के शत्रु यहूदा के लोगों के साथ मिलकर मन्दिर बनाने में सहायता कर सकते हैं। यहूदा के शत्रुओं ने कहा कि वे सहायता करना चाहते थे, क्योंकि वे भी इस्राएलियों के परमेश्वर की आराधना करते हैं। यहूदा के शत्रुओं ने कहा कि जब से राजा एसर्हद्दोन उन्हें इस देश में लाया था, तब से ही वे इस्राएल के परमेश्वर को बलिदान चढ़ाते आ रहे हैं।</w:t>
      </w:r>
    </w:p>
    <w:p>
      <w:pPr/>
      <w:r>
        <w:rPr>
          <w:lang w:val="hi_IN" w:bidi="hi_IN"/>
        </w:rPr>
      </w:r>
      <w:r>
        <w:rPr>
          <w:b/>
          <w:lang w:val="hi_IN" w:bidi="hi_IN"/>
        </w:rPr>
        <w:t>दूसरे दृश्य में:</w:t>
      </w:r>
      <w:r>
        <w:rPr>
          <w:lang w:val="hi_IN" w:bidi="hi_IN"/>
        </w:rPr>
        <w:t xml:space="preserve"> जरुब्बाबेल, येशुअ और यहूदा के परिवारों या इस्राएल के अगुवों ने यहूदा के शत्रुओं की सहायता लेने से इनकार कर दिया। इस्राएल के अगुवों ने यहूदा के शत्रुओं से कहा कि इस्राएलियों की मदद करने में उनका कोई स्थान नहीं था। इस्राएलियों ने यहूदा के शत्रुओं से कहा कि राजा कुस्रू के आदेश में कहा गया है कि इस्राएली ही अपने परमेश्वर के मन्दिर को फिर से बनाने वाले लोग होंगे।</w:t>
      </w:r>
    </w:p>
    <w:p>
      <w:pPr/>
      <w:r>
        <w:rPr>
          <w:lang w:val="hi_IN" w:bidi="hi_IN"/>
        </w:rPr>
      </w:r>
      <w:r>
        <w:rPr>
          <w:b/>
          <w:lang w:val="hi_IN" w:bidi="hi_IN"/>
        </w:rPr>
        <w:t>तीसरे दृश्य में:</w:t>
      </w:r>
      <w:r>
        <w:rPr>
          <w:lang w:val="hi_IN" w:bidi="hi_IN"/>
        </w:rPr>
        <w:t xml:space="preserve"> यहूदा के शत्रु यहूदा के लोगों को डराने और मन्दिर को फिर से बनाने की योजनाओं को रोकने की कोशिश करते हैं। यहूदा के शत्रु फारसी अधिकारियों को रिश्वत देते हैं, ताकि यहूदा के लिए मन्दिर का फिर से निर्माण करना मुश्किल हो जाए। यह राजा कुस्रू के शासनकाल के बाकी समय से लेकर राजा दारा के शासनकाल तक होता है।</w:t>
      </w:r>
    </w:p>
    <w:p>
      <w:pPr/>
      <w:r>
        <w:rPr>
          <w:lang w:val="hi_IN" w:bidi="hi_IN"/>
        </w:rPr>
      </w:r>
      <w:r>
        <w:rPr>
          <w:b/>
          <w:lang w:val="hi_IN" w:bidi="hi_IN"/>
        </w:rPr>
        <w:t>चौथे दृश्य में:</w:t>
      </w:r>
      <w:r>
        <w:rPr>
          <w:lang w:val="hi_IN" w:bidi="hi_IN"/>
        </w:rPr>
        <w:t xml:space="preserve"> कई वर्षों बाद, राजा क्षयर्ष के शासनकाल के दौरान, यहूदा के शत्रुओं ने शिकायत करने के लिए राजा को एक पत्र लिखा। शत्रुओं ने यहूदा के लोगों पर कुछ गलत करने का आरोप लगाया।</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यहूदा और बिन्यामीन के शत्रु</w:t>
      </w:r>
    </w:p>
    <w:p>
      <w:pPr>
        <w:pStyle w:val="ListBullet"/>
        <w:spacing w:line="240" w:lineRule="auto"/>
        <w:ind w:left="720"/>
      </w:pPr>
      <w:r>
        <w:rPr>
          <w:lang w:val="hi_IN" w:bidi="hi_IN"/>
        </w:rPr>
      </w:r>
      <w:r>
        <w:rPr>
          <w:lang w:val="hi_IN" w:bidi="hi_IN"/>
        </w:rPr>
        <w:t>यहूदा और बिन्यामीन के इस्राएली गोत्रों के निर्वासित इस्राएली</w:t>
      </w:r>
    </w:p>
    <w:p>
      <w:pPr>
        <w:pStyle w:val="ListBullet"/>
        <w:spacing w:line="240" w:lineRule="auto"/>
        <w:ind w:left="720"/>
      </w:pPr>
      <w:r>
        <w:rPr>
          <w:lang w:val="hi_IN" w:bidi="hi_IN"/>
        </w:rPr>
      </w:r>
      <w:r>
        <w:rPr>
          <w:lang w:val="hi_IN" w:bidi="hi_IN"/>
        </w:rPr>
        <w:t>जरुब्बाबेल</w:t>
      </w:r>
    </w:p>
    <w:p>
      <w:pPr>
        <w:pStyle w:val="ListBullet"/>
        <w:spacing w:line="240" w:lineRule="auto"/>
        <w:ind w:left="720"/>
      </w:pPr>
      <w:r>
        <w:rPr>
          <w:lang w:val="hi_IN" w:bidi="hi_IN"/>
        </w:rPr>
      </w:r>
      <w:r>
        <w:rPr>
          <w:lang w:val="hi_IN" w:bidi="hi_IN"/>
        </w:rPr>
        <w:t>येशुअ</w:t>
      </w:r>
    </w:p>
    <w:p>
      <w:pPr>
        <w:pStyle w:val="ListBullet"/>
        <w:spacing w:line="240" w:lineRule="auto"/>
        <w:ind w:left="720"/>
      </w:pPr>
      <w:r>
        <w:rPr>
          <w:lang w:val="hi_IN" w:bidi="hi_IN"/>
        </w:rPr>
      </w:r>
      <w:r>
        <w:rPr>
          <w:lang w:val="hi_IN" w:bidi="hi_IN"/>
        </w:rPr>
        <w:t>इस्राएली परिवारों के अगुवे</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राजा एसर्हद्दोन</w:t>
      </w:r>
    </w:p>
    <w:p>
      <w:pPr>
        <w:pStyle w:val="ListBullet"/>
        <w:spacing w:line="240" w:lineRule="auto"/>
        <w:ind w:left="720"/>
      </w:pPr>
      <w:r>
        <w:rPr>
          <w:lang w:val="hi_IN" w:bidi="hi_IN"/>
        </w:rPr>
      </w:r>
      <w:r>
        <w:rPr>
          <w:lang w:val="hi_IN" w:bidi="hi_IN"/>
        </w:rPr>
        <w:t>अधिकारी या सलाहकार</w:t>
      </w:r>
    </w:p>
    <w:p>
      <w:pPr>
        <w:pStyle w:val="ListBullet"/>
        <w:spacing w:line="240" w:lineRule="auto"/>
        <w:ind w:left="720"/>
      </w:pPr>
      <w:r>
        <w:rPr>
          <w:lang w:val="hi_IN" w:bidi="hi_IN"/>
        </w:rPr>
      </w:r>
      <w:r>
        <w:rPr>
          <w:lang w:val="hi_IN" w:bidi="hi_IN"/>
        </w:rPr>
        <w:t>कुस्रू राजा</w:t>
      </w:r>
    </w:p>
    <w:p>
      <w:pPr>
        <w:pStyle w:val="ListBullet"/>
        <w:spacing w:line="240" w:lineRule="auto"/>
        <w:ind w:left="720"/>
      </w:pPr>
      <w:r>
        <w:rPr>
          <w:lang w:val="hi_IN" w:bidi="hi_IN"/>
        </w:rPr>
      </w:r>
      <w:r>
        <w:rPr>
          <w:lang w:val="hi_IN" w:bidi="hi_IN"/>
        </w:rPr>
        <w:t>दारा राजा</w:t>
      </w:r>
    </w:p>
    <w:p>
      <w:pPr>
        <w:pStyle w:val="ListBullet"/>
        <w:spacing w:line="240" w:lineRule="auto"/>
        <w:ind w:left="720"/>
      </w:pPr>
      <w:r>
        <w:rPr>
          <w:lang w:val="hi_IN" w:bidi="hi_IN"/>
        </w:rPr>
      </w:r>
      <w:r>
        <w:rPr>
          <w:lang w:val="hi_IN" w:bidi="hi_IN"/>
        </w:rPr>
        <w:t>और क्षयर्ष राजा</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यह कहानी यरूशलेम में तब होती है, जब निर्वासित इस्राएली या "निर्वासितों की संतान" यहोवा के मन्दिर को फिर से बनाने के लिए लौट आते हैं। निर्वासित लोगों ने मन्दिर की नींव पहले ही बना दी थी। निर्वासित लोग मन्दिर के काम को जारी रखे हुए हैं। यह कहानी तब शुरू होती है जब पड़ोसी लोगों का एक समूह, जो यहूदा और बिन्यामीन के लोगों के शत्रु हैं, सुनता है कि निर्वासित लोग मन्दिर को फिर से बनाने का काम कर रहे हैं।</w:t>
      </w:r>
    </w:p>
    <w:p>
      <w:pPr/>
      <w:r>
        <w:rPr>
          <w:lang w:val="hi_IN" w:bidi="hi_IN"/>
        </w:rPr>
      </w:r>
      <w:r>
        <w:rPr>
          <w:lang w:val="hi_IN" w:bidi="hi_IN"/>
        </w:rPr>
        <w:t>यहाँ रुकें और समूह में चर्चा करें कि आप "निर्वासितों की संतान" कैसे कहेंगे। इस बारे में सोचें कि आप उन लोगों के बारे में कैसे बात करेंगे जो अतीत में दूर ले जाए गए थे और उनके बच्चों के बारे में जो लौट आए हैं।</w:t>
      </w:r>
    </w:p>
    <w:p>
      <w:pPr/>
      <w:r>
        <w:rPr>
          <w:lang w:val="hi_IN" w:bidi="hi_IN"/>
        </w:rPr>
      </w:r>
      <w:r>
        <w:rPr>
          <w:lang w:val="hi_IN" w:bidi="hi_IN"/>
        </w:rPr>
        <w:t>इस ऑडियो को यहाँ रोकें।</w:t>
      </w:r>
    </w:p>
    <w:p>
      <w:pPr/>
      <w:r>
        <w:rPr>
          <w:lang w:val="hi_IN" w:bidi="hi_IN"/>
        </w:rPr>
      </w:r>
      <w:r>
        <w:rPr>
          <w:lang w:val="hi_IN" w:bidi="hi_IN"/>
        </w:rPr>
        <w:t>जब यहूदा और बिन्यामीन के लोगों के शत्रु सुनते हैं कि निर्वासित लोग मन्दिर को फिर से बना रहे हैं, तो वे जरुब्बाबेल और इस्राएल के अगुवों के पास जाते हैं। कहानीकार सीधे शत्रुओं को उद्धृत करता है ताकि यह स्पष्ट रूप से और दृढ़ता से दिखाया जा सके कि उन्होंने क्या कहा है। यहूदा और बिन्यामीन के शत्रु कहते हैं, "हम तुम्हारे साथ निर्माण करेंगे, क्योंकि तुम्हारे जैसे हम भी तुम्हारे परमेश्वर का अनुसरण करने की कोशिश करते हैं। जब से अश्शूर का राजा एसर्हद्दोन हमें यहाँ लाया है, तब से ही हम तुम्हारे परमेश्वर को बलिदान चढ़ाते आ रहे हैं।"</w:t>
      </w:r>
    </w:p>
    <w:p>
      <w:pPr/>
      <w:r>
        <w:rPr>
          <w:lang w:val="hi_IN" w:bidi="hi_IN"/>
        </w:rPr>
      </w:r>
      <w:r>
        <w:rPr>
          <w:lang w:val="hi_IN" w:bidi="hi_IN"/>
        </w:rPr>
        <w:t>फिर जरुब्बाबेल, येशुअ और इस्राएली परिवारों के अगुवे दृढ़ता से और सीधे उत्तर देते हैं: "हमारे परमेश्वर के लिए मन्दिर बनाने में तुम्हारा कोई हिस्सा नहीं है। हम ही अकेले इसे इस्राएल के परमेश्वर यहोवा के लिए बनाएँगे, जैसा कि फारस के राजा कुस्रू ने हमें आज्ञा दी थी।" आप ध्यान देंगे कि यहाँ कहानीकार निर्वासित लोगों के अगुवों को इस्राएली परिवारों के अगुवे कहता है। यहूदा और बिन्यामीन के गोत्रों के लोग भी इस्राएली थे। इस समय तक, इस्राएल के केवल यही वे गोत्र थे जो अभी भी यहोवा का अनुसरण करते थे। इसी कारण, कहानीकार अक्सर यहूदा और बिन्यामीन के लोगों को सच्चे इस्राएली कहता है। आप यह भी ध्यान देंगे कि कहानीकार कुस्रू के लिए दो बार "राजा" की उपाधि का उपयोग करता है। निर्वासित लोग अपने शत्रुओं को यह स्पष्ट कर देना चाहते हैं कि इस्राएली फारस के राजा की आज्ञा का पालन कर रहे हैं, जो राजा कुस्रू है।</w:t>
      </w:r>
    </w:p>
    <w:p>
      <w:pPr/>
      <w:r>
        <w:rPr>
          <w:lang w:val="hi_IN" w:bidi="hi_IN"/>
        </w:rPr>
      </w:r>
      <w:r>
        <w:rPr>
          <w:lang w:val="hi_IN" w:bidi="hi_IN"/>
        </w:rPr>
        <w:t>यहाँ रुकें और समूह में चर्चा करें कि आप कुस्रू की उपाधि का अनुवाद कैसे करेंगे। "राजा" की उपाधि किसी ऐसे व्यक्ति को दिखाती है जो बड़े अधिकार के साथ है। इस मजबूत उपाधि का अर्थ है कि इस्राएली अपने समय के सबसे शक्तिशाली शासक की आज्ञा मान रहे थे। आप अपनी भाषा में इस शीर्षक का अनुवाद कैसे कर सकते हैं? इस ऑडियो को यहाँ रोकें।</w:t>
      </w:r>
    </w:p>
    <w:p>
      <w:pPr/>
      <w:r>
        <w:rPr>
          <w:lang w:val="hi_IN" w:bidi="hi_IN"/>
        </w:rPr>
      </w:r>
      <w:r>
        <w:rPr>
          <w:lang w:val="hi_IN" w:bidi="hi_IN"/>
        </w:rPr>
        <w:t>जब इस्राएली शासक अपने शत्रुओं की विनती को अस्वीकार कर देते हैं, तो शत्रु निर्वासित लोगों को हतोत्साहित करने या निर्वासित लोगों का साहस कम करने का प्रयास करते हैं ताकि निर्वासित लोग मन्दिर का निर्माण जारी न रखें। हतोत्साहित शब्द का अर्थ है "हाथों को कमजोर करना।" अतः शत्रु निर्वासित लोगों के हाथों को काम करने से रोकने के लिए कमजोर करने की कोशिश कर रहे हैं।</w:t>
      </w:r>
    </w:p>
    <w:p>
      <w:pPr/>
      <w:r>
        <w:rPr>
          <w:lang w:val="hi_IN" w:bidi="hi_IN"/>
        </w:rPr>
      </w:r>
      <w:r>
        <w:rPr>
          <w:lang w:val="hi_IN" w:bidi="hi_IN"/>
        </w:rPr>
        <w:t>यहाँ रुकें और समूह में चर्चा करें कि आप "हतोत्साहित" या "हाथों को कमजोर करने" का अनुवाद कैसे करेंगे। इस ऑडियो को यहाँ रोकें।</w:t>
      </w:r>
    </w:p>
    <w:p>
      <w:pPr/>
      <w:r>
        <w:rPr>
          <w:lang w:val="hi_IN" w:bidi="hi_IN"/>
        </w:rPr>
      </w:r>
      <w:r>
        <w:rPr>
          <w:lang w:val="hi_IN" w:bidi="hi_IN"/>
        </w:rPr>
        <w:t>यहूदा के शत्रु भी निर्वासित लोगों को डराने की कोशिश करते हैं, हालाँकि यह भाग यह नहीं बताता कि वे लोगों को कैसे डराने की कोशिश करते हैं। शत्रुओं ने निर्वासित लोगों को मंदिर बनाने से रोकने के लिए अधिकारियों को “रिश्वत” भी दी, या उन्हें ऐसे काम करने के लिए पैसे दिए जो उन्हें नहीं करने चाहिए थे। यहूदा के शत्रुओं ने राजा कुस्रू के शासनकाल के पूरे समय से लेकर राजा दारा के शासनकाल तक इस्राएलियों को हतोत्साहित किया और डराया।</w:t>
      </w:r>
    </w:p>
    <w:p>
      <w:pPr/>
      <w:r>
        <w:rPr>
          <w:lang w:val="hi_IN" w:bidi="hi_IN"/>
        </w:rPr>
      </w:r>
      <w:r>
        <w:rPr>
          <w:lang w:val="hi_IN" w:bidi="hi_IN"/>
        </w:rPr>
        <w:t>फिर, कई वर्षों बाद, जब राजा क्षयर्ष ने अपने राज्य पर शासन करना शुरू किया, तो यहूदा के शत्रुओं ने राजा क्षयर्ष को एक पत्र भेजा, जिसमें निर्वासित लोगों पर आरोप लगाया गया जो यहूदा और यरूशलेम में रह रहे थे। कुछ अनुवादों में राजा क्षयर्ष के लिए इब्रानी नाम अर्तक्षत्र का उपयोग किया गया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एज्रा 4:1–6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यहूदा और बिन्यामीन के शत्रु</w:t>
      </w:r>
    </w:p>
    <w:p>
      <w:pPr>
        <w:pStyle w:val="ListBullet"/>
        <w:spacing w:line="240" w:lineRule="auto"/>
        <w:ind w:left="720"/>
      </w:pPr>
      <w:r>
        <w:rPr>
          <w:lang w:val="hi_IN" w:bidi="hi_IN"/>
        </w:rPr>
      </w:r>
      <w:r>
        <w:rPr>
          <w:lang w:val="hi_IN" w:bidi="hi_IN"/>
        </w:rPr>
        <w:t>यहूदा और बिन्यामीन के निर्वासित इस्राएली</w:t>
      </w:r>
    </w:p>
    <w:p>
      <w:pPr>
        <w:pStyle w:val="ListBullet"/>
        <w:spacing w:line="240" w:lineRule="auto"/>
        <w:ind w:left="720"/>
      </w:pPr>
      <w:r>
        <w:rPr>
          <w:lang w:val="hi_IN" w:bidi="hi_IN"/>
        </w:rPr>
      </w:r>
      <w:r>
        <w:rPr>
          <w:lang w:val="hi_IN" w:bidi="hi_IN"/>
        </w:rPr>
        <w:t>जरुब्बाबेल</w:t>
      </w:r>
    </w:p>
    <w:p>
      <w:pPr>
        <w:pStyle w:val="ListBullet"/>
        <w:spacing w:line="240" w:lineRule="auto"/>
        <w:ind w:left="720"/>
      </w:pPr>
      <w:r>
        <w:rPr>
          <w:lang w:val="hi_IN" w:bidi="hi_IN"/>
        </w:rPr>
      </w:r>
      <w:r>
        <w:rPr>
          <w:lang w:val="hi_IN" w:bidi="hi_IN"/>
        </w:rPr>
        <w:t>येशुअ</w:t>
      </w:r>
    </w:p>
    <w:p>
      <w:pPr>
        <w:pStyle w:val="ListBullet"/>
        <w:spacing w:line="240" w:lineRule="auto"/>
        <w:ind w:left="720"/>
      </w:pPr>
      <w:r>
        <w:rPr>
          <w:lang w:val="hi_IN" w:bidi="hi_IN"/>
        </w:rPr>
      </w:r>
      <w:r>
        <w:rPr>
          <w:lang w:val="hi_IN" w:bidi="hi_IN"/>
        </w:rPr>
        <w:t>इस्राएली परिवारों के अगुवे</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राजा एसर्हद्दोन</w:t>
      </w:r>
    </w:p>
    <w:p>
      <w:pPr>
        <w:pStyle w:val="ListBullet"/>
        <w:spacing w:line="240" w:lineRule="auto"/>
        <w:ind w:left="720"/>
      </w:pPr>
      <w:r>
        <w:rPr>
          <w:lang w:val="hi_IN" w:bidi="hi_IN"/>
        </w:rPr>
      </w:r>
      <w:r>
        <w:rPr>
          <w:lang w:val="hi_IN" w:bidi="hi_IN"/>
        </w:rPr>
        <w:t>अधिकारी या सलाहकार</w:t>
      </w:r>
    </w:p>
    <w:p>
      <w:pPr>
        <w:pStyle w:val="ListBullet"/>
        <w:spacing w:line="240" w:lineRule="auto"/>
        <w:ind w:left="720"/>
      </w:pPr>
      <w:r>
        <w:rPr>
          <w:lang w:val="hi_IN" w:bidi="hi_IN"/>
        </w:rPr>
      </w:r>
      <w:r>
        <w:rPr>
          <w:lang w:val="hi_IN" w:bidi="hi_IN"/>
        </w:rPr>
        <w:t>कुस्रू राजा</w:t>
      </w:r>
    </w:p>
    <w:p>
      <w:pPr>
        <w:pStyle w:val="ListBullet"/>
        <w:spacing w:line="240" w:lineRule="auto"/>
        <w:ind w:left="720"/>
      </w:pPr>
      <w:r>
        <w:rPr>
          <w:lang w:val="hi_IN" w:bidi="hi_IN"/>
        </w:rPr>
      </w:r>
      <w:r>
        <w:rPr>
          <w:lang w:val="hi_IN" w:bidi="hi_IN"/>
        </w:rPr>
        <w:t>दारा राजा</w:t>
      </w:r>
    </w:p>
    <w:p>
      <w:pPr>
        <w:pStyle w:val="ListBullet"/>
        <w:spacing w:line="240" w:lineRule="auto"/>
        <w:ind w:left="720"/>
      </w:pPr>
      <w:r>
        <w:rPr>
          <w:lang w:val="hi_IN" w:bidi="hi_IN"/>
        </w:rPr>
      </w:r>
      <w:r>
        <w:rPr>
          <w:lang w:val="hi_IN" w:bidi="hi_IN"/>
        </w:rPr>
        <w:t>और क्षयर्ष राजा</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यहूदा के शत्रुओं ने सुना कि निर्वासित लोग यहोवा का मंदिर फिर से बना रहे थे।</w:t>
      </w:r>
    </w:p>
    <w:p>
      <w:pPr/>
      <w:r>
        <w:rPr>
          <w:lang w:val="hi_IN" w:bidi="hi_IN"/>
        </w:rPr>
      </w:r>
      <w:r>
        <w:rPr>
          <w:lang w:val="hi_IN" w:bidi="hi_IN"/>
        </w:rPr>
        <w:t>नाटक को रोकें। यहूदा के शत्रुओं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 लोग खुद को क्या समझते हैं? ये लोग हमारी भूमि पर मंदिर का पुनर्निर्माण क्यों कर रहे हैं? या</w:t>
      </w:r>
    </w:p>
    <w:p>
      <w:pPr>
        <w:pStyle w:val="ListBullet"/>
        <w:spacing w:line="240" w:lineRule="auto"/>
        <w:ind w:left="720"/>
      </w:pPr>
      <w:r>
        <w:rPr>
          <w:lang w:val="hi_IN" w:bidi="hi_IN"/>
        </w:rPr>
      </w:r>
      <w:r>
        <w:rPr>
          <w:lang w:val="hi_IN" w:bidi="hi_IN"/>
        </w:rPr>
        <w:t>मैं सोच रहा हूँ कि ये लोग यहाँ क्या कर रहे हैं? मुझे लगता है कि इन जैसे लोगों को हमसे बात किए बिना निर्माण नहीं करना चाहिए।</w:t>
      </w:r>
    </w:p>
    <w:p>
      <w:pPr/>
      <w:r>
        <w:rPr>
          <w:lang w:val="hi_IN" w:bidi="hi_IN"/>
        </w:rPr>
      </w:r>
      <w:r>
        <w:rPr>
          <w:lang w:val="hi_IN" w:bidi="hi_IN"/>
        </w:rPr>
        <w:t>नाटक को जारी रखें।</w:t>
      </w:r>
    </w:p>
    <w:p>
      <w:pPr/>
      <w:r>
        <w:rPr>
          <w:lang w:val="hi_IN" w:bidi="hi_IN"/>
        </w:rPr>
      </w:r>
      <w:r>
        <w:rPr>
          <w:lang w:val="hi_IN" w:bidi="hi_IN"/>
        </w:rPr>
        <w:t>यहूदा के शत्रु उस स्थान पर आए, जहाँ निर्वासित लोग निर्माण कर रहे थे, और उन्होंने जरुब्बाबेल और परिवारों के अगुवों से पूछा कि क्या यहूदा के शत्रु निर्वासितों के साथ मिलकर मन्दिर बनाने में मदद कर सकते हैं। यहूदा के शत्रुओं ने कहा कि वे मदद करना चाहते थे, क्योंकि वे भी निर्वासित लोगों के परमेश्वर की आराधना करते थे। यहूदा के शत्रुओं ने कहा कि जब से राजा एसर्हद्दोन उन्हें इस देश में लाया था, तब से वे इस्राएल के परमेश्वर को बलिदान चढ़ाते आ रहे थे।</w:t>
      </w:r>
    </w:p>
    <w:p>
      <w:pPr/>
      <w:r>
        <w:rPr>
          <w:lang w:val="hi_IN" w:bidi="hi_IN"/>
        </w:rPr>
      </w:r>
      <w:r>
        <w:rPr>
          <w:lang w:val="hi_IN" w:bidi="hi_IN"/>
        </w:rPr>
        <w:t>नाटक को रोकें। यहूदा के शत्रुओं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चूँकि यह वह स्थान है, जहाँ हम रहते हैं, इसलिए इन लोगों को कम से कम हमें उनकी मदद करने देना चाहिए; या</w:t>
      </w:r>
    </w:p>
    <w:p>
      <w:pPr>
        <w:pStyle w:val="ListBullet"/>
        <w:spacing w:line="240" w:lineRule="auto"/>
        <w:ind w:left="720"/>
      </w:pPr>
      <w:r>
        <w:rPr>
          <w:lang w:val="hi_IN" w:bidi="hi_IN"/>
        </w:rPr>
      </w:r>
      <w:r>
        <w:rPr>
          <w:lang w:val="hi_IN" w:bidi="hi_IN"/>
        </w:rPr>
        <w:t>हमने इन लोगों के परमेश्वर के बारे में जाना है। हमें भी इस परमेश्वर की आराधना करने में सक्षम होना चाहिए; या</w:t>
      </w:r>
    </w:p>
    <w:p>
      <w:pPr>
        <w:pStyle w:val="ListBullet"/>
        <w:spacing w:line="240" w:lineRule="auto"/>
        <w:ind w:left="720"/>
      </w:pPr>
      <w:r>
        <w:rPr>
          <w:lang w:val="hi_IN" w:bidi="hi_IN"/>
        </w:rPr>
      </w:r>
      <w:r>
        <w:rPr>
          <w:lang w:val="hi_IN" w:bidi="hi_IN"/>
        </w:rPr>
        <w:t>मुझे आशा है कि ये लोग हमें मदद करने देंगे। फिर हम इन लोगों पर नज़र रख सकते हैं और शायद उन्हें हटा भी सकते हैं।</w:t>
      </w:r>
    </w:p>
    <w:p>
      <w:pPr/>
      <w:r>
        <w:rPr>
          <w:lang w:val="hi_IN" w:bidi="hi_IN"/>
        </w:rPr>
      </w:r>
      <w:r>
        <w:rPr>
          <w:lang w:val="hi_IN" w:bidi="hi_IN"/>
        </w:rPr>
        <w:t>नाटक को जारी रखें।</w:t>
      </w:r>
    </w:p>
    <w:p>
      <w:pPr/>
      <w:r>
        <w:rPr>
          <w:lang w:val="hi_IN" w:bidi="hi_IN"/>
        </w:rPr>
      </w:r>
      <w:r>
        <w:rPr>
          <w:lang w:val="hi_IN" w:bidi="hi_IN"/>
        </w:rPr>
        <w:t>जरुब्बाबेल, येशुअ और इस्राएल के परिवारों के अगुवों ने यहूदा के शत्रुओं की सहायता लेने से मना कर दिया। इस्राएल के अगुवों ने यहूदा के शत्रुओं से कहा कि इस्राएलियों की मदद करने में उनका कोई स्थान नहीं था। इस्राएलियों ने यहूदा के शत्रुओं से कहा कि राजा कुस्रू के आदेश में कहा गया है कि इस्राएली ही अपने परमेश्वर के मन्दिर को फिर से बनाने वाले लोग होंगे।</w:t>
      </w:r>
    </w:p>
    <w:p>
      <w:pPr/>
      <w:r>
        <w:rPr>
          <w:lang w:val="hi_IN" w:bidi="hi_IN"/>
        </w:rPr>
      </w:r>
      <w:r>
        <w:rPr>
          <w:lang w:val="hi_IN" w:bidi="hi_IN"/>
        </w:rPr>
        <w:t>नाटक को रोकें। निर्वासित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क्या वे सच में सोचते हैं कि हम उन्हें मदद करने देंगे? हम यहाँ एकमात्र सच्चे परमेश्वर के लिए एक घर बनाने के लिए हैं! या</w:t>
      </w:r>
    </w:p>
    <w:p>
      <w:pPr>
        <w:pStyle w:val="ListBullet"/>
        <w:spacing w:line="240" w:lineRule="auto"/>
        <w:ind w:left="720"/>
      </w:pPr>
      <w:r>
        <w:rPr>
          <w:lang w:val="hi_IN" w:bidi="hi_IN"/>
        </w:rPr>
      </w:r>
      <w:r>
        <w:rPr>
          <w:lang w:val="hi_IN" w:bidi="hi_IN"/>
        </w:rPr>
        <w:t>मुझे इस बारे में शक है कि ये लोग वास्तव में हमसे क्या चाहते हैं। मुझे नहीं लगता कि वे वास्तव में मदद करना चाहते हैं।</w:t>
      </w:r>
    </w:p>
    <w:p>
      <w:pPr/>
      <w:r>
        <w:rPr>
          <w:lang w:val="hi_IN" w:bidi="hi_IN"/>
        </w:rPr>
      </w:r>
      <w:r>
        <w:rPr>
          <w:lang w:val="hi_IN" w:bidi="hi_IN"/>
        </w:rPr>
        <w:t>नाटक को जारी रखें।</w:t>
      </w:r>
    </w:p>
    <w:p>
      <w:pPr/>
      <w:r>
        <w:rPr>
          <w:lang w:val="hi_IN" w:bidi="hi_IN"/>
        </w:rPr>
      </w:r>
      <w:r>
        <w:rPr>
          <w:lang w:val="hi_IN" w:bidi="hi_IN"/>
        </w:rPr>
        <w:t>यहूदा के शत्रु, यहूदा के लोगों को डराने और मन्दिर को फिर से बनाने की योजनाओं में बाधा डालने की कोशिश करते हैं। यहूदा के शत्रु फारसी अधिकारियों को रिश्वत देते हैं, ताकि यहूदा के लिए मन्दिर का फिर से निर्माण करना मुश्किल हो जाए। यह राजा कुस्रू के शासनकाल के बाकी समय से लेकर राजा दारा के शासनकाल में होता है।</w:t>
      </w:r>
    </w:p>
    <w:p>
      <w:pPr/>
      <w:r>
        <w:rPr>
          <w:lang w:val="hi_IN" w:bidi="hi_IN"/>
        </w:rPr>
      </w:r>
      <w:r>
        <w:rPr>
          <w:lang w:val="hi_IN" w:bidi="hi_IN"/>
        </w:rPr>
        <w:t>नाटक को रोकें। निर्वासित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 बहुत निराशाजनक है। मुझे समझ नहीं आ रहा है कि परमेश्वर हमारी मदद क्यों नहीं करता; या</w:t>
      </w:r>
    </w:p>
    <w:p>
      <w:pPr>
        <w:pStyle w:val="ListBullet"/>
        <w:spacing w:line="240" w:lineRule="auto"/>
        <w:ind w:left="720"/>
      </w:pPr>
      <w:r>
        <w:rPr>
          <w:lang w:val="hi_IN" w:bidi="hi_IN"/>
        </w:rPr>
      </w:r>
      <w:r>
        <w:rPr>
          <w:lang w:val="hi_IN" w:bidi="hi_IN"/>
        </w:rPr>
        <w:t>अब यह सचमुच बहुत धीरे-धीरे हो रहा है, क्योंकि हमें बहुत विरोध का सामना करना पड़ रहा है। लेकिन हम इसे पूरा कर लेंगे; या</w:t>
      </w:r>
    </w:p>
    <w:p>
      <w:pPr>
        <w:pStyle w:val="ListBullet"/>
        <w:spacing w:line="240" w:lineRule="auto"/>
        <w:ind w:left="720"/>
      </w:pPr>
      <w:r>
        <w:rPr>
          <w:lang w:val="hi_IN" w:bidi="hi_IN"/>
        </w:rPr>
      </w:r>
      <w:r>
        <w:rPr>
          <w:lang w:val="hi_IN" w:bidi="hi_IN"/>
        </w:rPr>
        <w:t>हे परमेश्वर, हमें कब तक इन शत्रुओं को सहना पड़ेगा?</w:t>
      </w:r>
    </w:p>
    <w:p>
      <w:pPr/>
      <w:r>
        <w:rPr>
          <w:lang w:val="hi_IN" w:bidi="hi_IN"/>
        </w:rPr>
      </w:r>
      <w:r>
        <w:rPr>
          <w:lang w:val="hi_IN" w:bidi="hi_IN"/>
        </w:rPr>
        <w:t>नाटक को जारी रखें।</w:t>
      </w:r>
    </w:p>
    <w:p>
      <w:pPr/>
      <w:r>
        <w:rPr>
          <w:lang w:val="hi_IN" w:bidi="hi_IN"/>
        </w:rPr>
      </w:r>
      <w:r>
        <w:rPr>
          <w:lang w:val="hi_IN" w:bidi="hi_IN"/>
        </w:rPr>
        <w:t>कई वर्षों बाद, राजा क्षयर्ष के शासनकाल के दौरान, यहूदा के शत्रुओं ने यहूदा के लोगों के विरुद्ध आरोप लगाने के लिए राजा को एक पत्र लिखा।</w:t>
      </w:r>
    </w:p>
    <w:p>
      <w:pPr/>
      <w:r>
        <w:rPr>
          <w:lang w:val="hi_IN" w:bidi="hi_IN"/>
        </w:rPr>
      </w:r>
      <w:r>
        <w:rPr>
          <w:lang w:val="hi_IN" w:bidi="hi_IN"/>
        </w:rPr>
        <w:t>नाटक को रोकें। यहूदा के शत्रुओं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क्रोधित महसूस कर रहा हूँ। मैं नहीं चाहता कि ये लोग फिर से मजबूत हों; या</w:t>
      </w:r>
    </w:p>
    <w:p>
      <w:pPr>
        <w:pStyle w:val="ListBullet"/>
        <w:spacing w:line="240" w:lineRule="auto"/>
        <w:ind w:left="720"/>
      </w:pPr>
      <w:r>
        <w:rPr>
          <w:lang w:val="hi_IN" w:bidi="hi_IN"/>
        </w:rPr>
      </w:r>
      <w:r>
        <w:rPr>
          <w:lang w:val="hi_IN" w:bidi="hi_IN"/>
        </w:rPr>
        <w:t>मैं चाहता हूँ कि राजा इन लोगों को रोकें। मुझे चिंता है कि यहूदा के लोग उठ खड़े होंगे और शक्तिशाली हो जाएँगे।</w:t>
      </w:r>
    </w:p>
    <w:p>
      <w:pPr/>
      <w:r>
        <w:rPr>
          <w:lang w:val="hi_IN" w:bidi="hi_IN"/>
        </w:rPr>
      </w:r>
      <w:r>
        <w:rPr>
          <w:lang w:val="hi_IN" w:bidi="hi_IN"/>
        </w:rPr>
        <w:t>निर्वासित की भूमिका निभाने वाले व्यक्ति से पूछें, “जब आपको पता चला कि आपके शत्रुओं ने आपके विरुद्ध पत्र भेजा है, तो आप क्या महसूस कर रहे थे या क्या सोच रहे थे?” वह व्यक्ति ऐसे उत्तर दे सकता है:</w:t>
      </w:r>
    </w:p>
    <w:p>
      <w:pPr>
        <w:pStyle w:val="ListBullet"/>
        <w:spacing w:line="240" w:lineRule="auto"/>
        <w:ind w:left="720"/>
      </w:pPr>
      <w:r>
        <w:rPr>
          <w:lang w:val="hi_IN" w:bidi="hi_IN"/>
        </w:rPr>
      </w:r>
      <w:r>
        <w:rPr>
          <w:lang w:val="hi_IN" w:bidi="hi_IN"/>
        </w:rPr>
        <w:t>मैं उलझन में हूँ। ये लोग हमसे इतनी नफरत क्यों करते हैं? या</w:t>
      </w:r>
    </w:p>
    <w:p>
      <w:pPr>
        <w:pStyle w:val="ListBullet"/>
        <w:spacing w:line="240" w:lineRule="auto"/>
        <w:ind w:left="720"/>
      </w:pPr>
      <w:r>
        <w:rPr>
          <w:lang w:val="hi_IN" w:bidi="hi_IN"/>
        </w:rPr>
      </w:r>
      <w:r>
        <w:rPr>
          <w:lang w:val="hi_IN" w:bidi="hi_IN"/>
        </w:rPr>
        <w:t>मुझे डर लग रहा है। राजा हमारे साथ क्या करेगा? या</w:t>
      </w:r>
    </w:p>
    <w:p>
      <w:pPr>
        <w:pStyle w:val="ListBullet"/>
        <w:spacing w:line="240" w:lineRule="auto"/>
        <w:ind w:left="720"/>
      </w:pPr>
      <w:r>
        <w:rPr>
          <w:lang w:val="hi_IN" w:bidi="hi_IN"/>
        </w:rPr>
      </w:r>
      <w:r>
        <w:rPr>
          <w:lang w:val="hi_IN" w:bidi="hi_IN"/>
        </w:rPr>
        <w:t>मैं दुखी हूँ। हम केवल परमेश्वर के घर को फिर से बनाना चाहते हैं।</w:t>
      </w:r>
      <w:r>
        <w:rPr>
          <w:lang w:val="hi_IN" w:bidi="hi_IN"/>
        </w:rPr>
      </w:r>
    </w:p>
    <w:p>
      <w:pPr>
        <w:pStyle w:val="Heading3"/>
      </w:pPr>
      <w:r>
        <w:rPr>
          <w:lang w:val="hi_IN" w:bidi="hi_IN"/>
        </w:rPr>
        <w:t>आवश्यक जानकारी</w:t>
      </w:r>
    </w:p>
    <w:p>
      <w:pPr/>
      <w:r>
        <w:rPr>
          <w:lang w:val="hi_IN" w:bidi="hi_IN"/>
        </w:rPr>
      </w:r>
      <w:r>
        <w:rPr>
          <w:lang w:val="hi_IN" w:bidi="hi_IN"/>
        </w:rPr>
        <w:t>एज्रा 4:1–6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b/>
          <w:lang w:val="hi_IN" w:bidi="hi_IN"/>
        </w:rPr>
        <w:t>यहूदा</w:t>
      </w:r>
      <w:r>
        <w:rPr>
          <w:lang w:val="hi_IN" w:bidi="hi_IN"/>
        </w:rPr>
        <w:t xml:space="preserve"> और </w:t>
      </w:r>
      <w:r>
        <w:rPr>
          <w:b/>
          <w:lang w:val="hi_IN" w:bidi="hi_IN"/>
        </w:rPr>
        <w:t>बिन्यामीन</w:t>
      </w:r>
      <w:r>
        <w:rPr>
          <w:lang w:val="hi_IN" w:bidi="hi_IN"/>
        </w:rPr>
        <w:t xml:space="preserve"> के शत्रुओं ने सुना कि </w:t>
      </w:r>
      <w:r>
        <w:rPr>
          <w:b/>
          <w:lang w:val="hi_IN" w:bidi="hi_IN"/>
        </w:rPr>
        <w:t>निर्वासन</w:t>
      </w:r>
      <w:r>
        <w:rPr>
          <w:lang w:val="hi_IN" w:bidi="hi_IN"/>
        </w:rPr>
        <w:t xml:space="preserve"> से लौटे हुए यहूदा और बिन्यामीन के लोग </w:t>
      </w:r>
      <w:r>
        <w:rPr>
          <w:b/>
          <w:lang w:val="hi_IN" w:bidi="hi_IN"/>
        </w:rPr>
        <w:t>इस्राएल</w:t>
      </w:r>
      <w:r>
        <w:rPr>
          <w:lang w:val="hi_IN" w:bidi="hi_IN"/>
        </w:rPr>
        <w:t xml:space="preserve"> के </w:t>
      </w:r>
      <w:r>
        <w:rPr>
          <w:b/>
          <w:lang w:val="hi_IN" w:bidi="hi_IN"/>
        </w:rPr>
        <w:t>परमेश्वर</w:t>
      </w:r>
      <w:r>
        <w:rPr>
          <w:lang w:val="hi_IN" w:bidi="hi_IN"/>
        </w:rPr>
        <w:t xml:space="preserve"> </w:t>
      </w:r>
      <w:r>
        <w:rPr>
          <w:b/>
          <w:lang w:val="hi_IN" w:bidi="hi_IN"/>
        </w:rPr>
        <w:t>यहोवा</w:t>
      </w:r>
      <w:r>
        <w:rPr>
          <w:lang w:val="hi_IN" w:bidi="hi_IN"/>
        </w:rPr>
        <w:t xml:space="preserve"> के लिए </w:t>
      </w:r>
      <w:r>
        <w:rPr>
          <w:b/>
          <w:lang w:val="hi_IN" w:bidi="hi_IN"/>
        </w:rPr>
        <w:t>मन्दिर</w:t>
      </w:r>
      <w:r>
        <w:rPr>
          <w:lang w:val="hi_IN" w:bidi="hi_IN"/>
        </w:rPr>
        <w:t xml:space="preserve"> बना रहे हैं। यहूदा और बिन्यामीन दक्षिणी राज्य के दो गोत्र थे। इस्राएली परमेश्वर के वे लोग हैं जो अब्राहम के वंशज और विशेष रूप से याकूब के वंशज थे। निर्वासन तब होता है जब कोई विजेता देश, लोगों को उनके अपने देश में रहने की अनुमति नहीं देता है। यहोवा का मन्दिर वह स्थान था, जहाँ इस्राएली यहोवा की आराधना करते थे और उसे बलिदान चढ़ाते थे। इस्राएल का परमेश्वर ही वह परमेश्वर है जिसने सब कुछ बनाया, और जिसकी इस्राएल आराधना करता है। इस्राएल, यहूदा, मन्दिर, परमेश्वर और यहोवा के बारे में अधिक जानकारी के लिए मुख्य शब्दावली देखें। निर्वासित और निर्वासतों के बच्चों या लोगों का अनुवाद उसी तरह करें जैसे आपने पिछले भागों में किया है। </w:t>
      </w:r>
    </w:p>
    <w:p>
      <w:pPr/>
      <w:r>
        <w:rPr>
          <w:lang w:val="hi_IN" w:bidi="hi_IN"/>
        </w:rPr>
      </w:r>
      <w:r>
        <w:rPr>
          <w:lang w:val="hi_IN" w:bidi="hi_IN"/>
        </w:rPr>
        <w:t xml:space="preserve">निर्वासित लोगों के शत्रु उस स्थान पर पहुँचे, जहाँ यहूदा निर्माण कर रहा था, और उन्होंने यहूदा के अगुवों में से एक </w:t>
      </w:r>
      <w:r>
        <w:rPr>
          <w:b/>
          <w:lang w:val="hi_IN" w:bidi="hi_IN"/>
        </w:rPr>
        <w:t>जरुब्बाबेल</w:t>
      </w:r>
      <w:r>
        <w:rPr>
          <w:lang w:val="hi_IN" w:bidi="hi_IN"/>
        </w:rPr>
        <w:t xml:space="preserve"> और परिवारों के अगुवों से पूछा कि क्या यहूदा के शत्रु इस्राएलियों के साथ मिलकर मन्दिर बनाने में सहायता कर सकते हैं। यहूदा के शत्रुओं ने कहा कि वे सहायता करना चाहते हैं, क्योंकि वे भी निर्वासित लोगों के परमेश्वर को "</w:t>
      </w:r>
      <w:r>
        <w:rPr>
          <w:b/>
          <w:lang w:val="hi_IN" w:bidi="hi_IN"/>
        </w:rPr>
        <w:t>खोजते</w:t>
      </w:r>
      <w:r>
        <w:rPr>
          <w:lang w:val="hi_IN" w:bidi="hi_IN"/>
        </w:rPr>
        <w:t xml:space="preserve">" हैं या उससे सहायता माँगने की कोशिश करते हैं। इन शत्रुओं ने कहा कि वे भी इस्राएल के परमेश्वर, यहोवा का आदर करते हैं। यहूदा के शत्रुओं ने कहा कि जब से </w:t>
      </w:r>
      <w:r>
        <w:rPr>
          <w:b/>
          <w:lang w:val="hi_IN" w:bidi="hi_IN"/>
        </w:rPr>
        <w:t>राजा</w:t>
      </w:r>
      <w:r>
        <w:rPr>
          <w:lang w:val="hi_IN" w:bidi="hi_IN"/>
        </w:rPr>
        <w:t xml:space="preserve"> एसर्हद्दोन उन्हें इस देश में लाया था, तब से ही वे इस्राएल के परमेश्वर को </w:t>
      </w:r>
      <w:r>
        <w:rPr>
          <w:b/>
          <w:lang w:val="hi_IN" w:bidi="hi_IN"/>
        </w:rPr>
        <w:t>बलिदान</w:t>
      </w:r>
      <w:r>
        <w:rPr>
          <w:lang w:val="hi_IN" w:bidi="hi_IN"/>
        </w:rPr>
        <w:t xml:space="preserve"> चढ़ाते आ रहे हैं। बलिदान देने का अर्थ है परमेश्वर को कोई ऐसी वस्तु देना है जो बहुत महत्वपूर्ण या मूल्यवान हो। लोग आमतौर पर बलिदान चढ़ाते समय किसी पशु को मारते थे। राजा किसी क्षेत्र का शासक होता है। बलिदान और राजा के बारे में अधिक जानकारी के लिए मुख्य शब्दावली देखें।</w:t>
      </w:r>
    </w:p>
    <w:p>
      <w:pPr/>
      <w:r>
        <w:rPr>
          <w:lang w:val="hi_IN" w:bidi="hi_IN"/>
        </w:rPr>
      </w:r>
      <w:r>
        <w:rPr>
          <w:lang w:val="hi_IN" w:bidi="hi_IN"/>
        </w:rPr>
        <w:t xml:space="preserve">जरुब्बाबेल, येशुअ और इस्राएल के </w:t>
      </w:r>
      <w:r>
        <w:rPr>
          <w:b/>
          <w:lang w:val="hi_IN" w:bidi="hi_IN"/>
        </w:rPr>
        <w:t>परिवारों के अगुवों</w:t>
      </w:r>
      <w:r>
        <w:rPr>
          <w:lang w:val="hi_IN" w:bidi="hi_IN"/>
        </w:rPr>
        <w:t xml:space="preserve"> ने यहूदा के शत्रुओं को मन्दिर बनाने में सहायता करने की अनुमति देने से इनकार कर दिया। इस्राएल के अगुवों ने यहूदा के शत्रुओं से कहा कि इस्राएलियों की मदद करने में उनका कोई स्थान नहीं था। इस्राएलियों ने यहूदा के शत्रुओं से कहा कि राजा कुस्रू ने आज्ञा दी थी कि इस्राएली ही इस्राएलियों के परमेश्वर यहोवा के लिए मन्दिर बनाएँगे। परिवारों के "अगुवों या "मुखियों" का अनुवाद उसी तरह करें जैसे आपने पिछले भागों में किया है।</w:t>
      </w:r>
    </w:p>
    <w:p>
      <w:pPr/>
      <w:r>
        <w:rPr>
          <w:lang w:val="hi_IN" w:bidi="hi_IN"/>
        </w:rPr>
      </w:r>
      <w:r>
        <w:rPr>
          <w:lang w:val="hi_IN" w:bidi="hi_IN"/>
        </w:rPr>
        <w:t xml:space="preserve">यहूदा के शत्रु यहूदा के लोगों को डराने और मन्दिर को फिर से बनाने की योजनाओं को रोकने की कोशिश करते हैं। यहूदा के शत्रु </w:t>
      </w:r>
      <w:r>
        <w:rPr>
          <w:b/>
          <w:lang w:val="hi_IN" w:bidi="hi_IN"/>
        </w:rPr>
        <w:t>अधिकारियों</w:t>
      </w:r>
      <w:r>
        <w:rPr>
          <w:lang w:val="hi_IN" w:bidi="hi_IN"/>
        </w:rPr>
        <w:t xml:space="preserve"> को </w:t>
      </w:r>
      <w:r>
        <w:rPr>
          <w:b/>
          <w:lang w:val="hi_IN" w:bidi="hi_IN"/>
        </w:rPr>
        <w:t>रिश्वत</w:t>
      </w:r>
      <w:r>
        <w:rPr>
          <w:lang w:val="hi_IN" w:bidi="hi_IN"/>
        </w:rPr>
        <w:t xml:space="preserve"> देते हैं ताकि यहूदा के लिए मन्दिर को फिर से बनाना कठिन हो जाए। यह राजा कुस्रू के बाकी </w:t>
      </w:r>
      <w:r>
        <w:rPr>
          <w:b/>
          <w:lang w:val="hi_IN" w:bidi="hi_IN"/>
        </w:rPr>
        <w:t>राज्य</w:t>
      </w:r>
      <w:r>
        <w:rPr>
          <w:lang w:val="hi_IN" w:bidi="hi_IN"/>
        </w:rPr>
        <w:t xml:space="preserve"> या शासनकाल में और राजा दारा के राज्य या शासनकाल में भी होता रहा। अधिकारी फारस के राजा का एक सलाहकार होता है। सरकारी अधिकारी और राज्य के लिए उन्हीं शब्दों का उपयोग करें जो आपने पहले किया है, और अधिक जानकारी के लिए मुख्य शब्दावली में राज्य देखें। किसी को रिश्वत देने का अर्थ है, उस व्यक्ति को धन देना ताकि वह वही करे, जो आप चाहते हैं, भले ही वह कार्य गैरकानूनी हो।</w:t>
      </w:r>
    </w:p>
    <w:p>
      <w:pPr/>
      <w:r>
        <w:rPr>
          <w:lang w:val="hi_IN" w:bidi="hi_IN"/>
        </w:rPr>
      </w:r>
      <w:r>
        <w:rPr>
          <w:lang w:val="hi_IN" w:bidi="hi_IN"/>
        </w:rPr>
        <w:t xml:space="preserve">यहाँ रुकें और समूह में चर्चा करें कि आप </w:t>
      </w:r>
      <w:r>
        <w:rPr>
          <w:b/>
          <w:lang w:val="hi_IN" w:bidi="hi_IN"/>
        </w:rPr>
        <w:t>रिश्वत</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कई वर्षों बाद, राजा क्षयर्ष के शासनकाल की शुरुआत में, यहूदा के शत्रुओं ने राजा को एक पत्र लिखकर यहूदा के लोगों के विरुद्ध आरोप लगाए।</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एज्रा 4:7–16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एज्रा 4:7–16 को सुनें और अपने मन में रखें।</w:t>
      </w:r>
    </w:p>
    <w:p>
      <w:pPr/>
      <w:r>
        <w:rPr>
          <w:lang w:val="hi_IN" w:bidi="hi_IN"/>
        </w:rPr>
      </w:r>
      <w:r>
        <w:rPr>
          <w:lang w:val="hi_IN" w:bidi="hi_IN"/>
        </w:rPr>
        <w:t>यदि सम्भव हो, तो एज्रा 4:7–16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एज्रा 4:7–16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यहूदा और बिन्यामीन के लोग शहर को फिर से बनाने के लिए निर्वासन से यरूशलेम लौट आए। उस देश में रहने वाले लोग नहीं चाहते थे कि निर्वासित लोग यरूशलेम का फिर से निर्माण करें। हम जानते हैं कि राजा दारा के शासनकाल के दौरान लोगों ने फिर से मंदिर पर काम करना शुरू कर दिया। दारा के शासनकाल में लोगों ने मंदिर को पूरा किया। संभव है कि लोगों ने राजा अर्तक्षत्र के शासनकाल में यरूशलेम को फिर से बनाना जारी रखा, जिन्होंने राजा दारा के बाद शासन किया था। परन्तु अब राजा अर्तक्षत्र शासन करते हैं, और हम देखेंगे कि निर्वासितों के शत्रु फिर से निर्वासितों का विरोध करेंगे। अर्तक्षत्र ने 465 से 424 ईसा पूर्व तक फारस पर शासन किया। उस समय बिश्लाम, मिथ्रेदात, ताबेल और उनके साथी कर्मचारियों ने इस्राएलियों के विरुद्ध शिकायत करने के लिए अर्तक्षत्र को एक पत्र लिखा। कहानीकार इन लोगों और उनकी सहायता करने वालों के बारे में और कुछ नहीं कहता। इन लोगों ने यह पत्र अरामी भाषा में लिखा था। अरामी फारसी साम्राज्य की आधिकारिक भाषा थी। कुछ अनुवादों में कहा गया है कि लोगों ने पत्र का अनुवाद किया, लेकिन यह स्पष्ट नहीं है कि लोगों ने पत्र का अनुवाद किस भाषा में किया।</w:t>
      </w:r>
    </w:p>
    <w:p>
      <w:pPr/>
      <w:r>
        <w:rPr>
          <w:lang w:val="hi_IN" w:bidi="hi_IN"/>
        </w:rPr>
      </w:r>
      <w:r>
        <w:rPr>
          <w:lang w:val="hi_IN" w:bidi="hi_IN"/>
        </w:rPr>
        <w:t>यहाँ रुकें और समूह में इस प्रश्न पर चर्चा करें: आपकी संस्कृति में लोग शिकायत करने के लिए नेताओं या सरकारी अधिकारियों से कैसे बात करते हैं या उनका ध्यान कैसे आकर्षित करते हैं? एक ऐसी घटना बताएँ जब आपको किसी अधिकारी से शिकायत करनी पड़ी। इस ऑडियो को यहाँ रोकें।</w:t>
      </w:r>
    </w:p>
    <w:p>
      <w:pPr/>
      <w:r>
        <w:rPr>
          <w:lang w:val="hi_IN" w:bidi="hi_IN"/>
        </w:rPr>
      </w:r>
      <w:r>
        <w:rPr>
          <w:lang w:val="hi_IN" w:bidi="hi_IN"/>
        </w:rPr>
        <w:t>सेनापति रहूम और शास्त्री शिमशै ने भी यरूशलेम के विरुद्ध अर्तक्षत्र को एक पत्र लिखा। सेनापति एक उच्च पद वाला अधिकारी होता है, जो राजा को विवरण देता है। शास्त्री भी एक उच्च अधिकारी था जो आधिकारिक पत्र लिखता था या आधिकारिक दस्तावेजों का अनुवाद करता था। इस भाग का बाकी हिस्सा इस पत्र की एक प्रतिलिपि है।</w:t>
      </w:r>
    </w:p>
    <w:p>
      <w:pPr/>
      <w:r>
        <w:rPr>
          <w:lang w:val="hi_IN" w:bidi="hi_IN"/>
        </w:rPr>
      </w:r>
      <w:r>
        <w:rPr>
          <w:lang w:val="hi_IN" w:bidi="hi_IN"/>
        </w:rPr>
        <w:t>पत्र के लेखक अपनी पहचान रहूम और शिमशै के रूप में देते हैं, और उनके साथ उनके बाकी साथी कर्मचारी भी हैं। रहूम और शिमशै उन सभी लोगों की ओर से यह पत्र लिख रहे हैं, जिनका उल्लेख वे अपने साथी कर्मचारियों के रूप में करते हैं। रहूम और शिमशै इन लोगों का उल्लेख उनके पदों और उन नगरों के नाम के अनुसार करते हैं जहाँ से वे आए हैं।</w:t>
      </w:r>
    </w:p>
    <w:p>
      <w:pPr/>
      <w:r>
        <w:rPr>
          <w:lang w:val="hi_IN" w:bidi="hi_IN"/>
        </w:rPr>
      </w:r>
      <w:r>
        <w:rPr>
          <w:lang w:val="hi_IN" w:bidi="hi_IN"/>
        </w:rPr>
        <w:t>यहाँ रुकें और समूह में इस प्रश्न पर चर्चा करें: जब कोई संदेश केवल एक ही समूह के बजाय कई समूहों से आता है, तो आपके समुदाय पर इसका क्या प्रभाव पड़ता है? लोग ऐसा क्यों करते हैं? इस ऑडियो को यहाँ रोकें।</w:t>
      </w:r>
    </w:p>
    <w:p>
      <w:pPr/>
      <w:r>
        <w:rPr>
          <w:lang w:val="hi_IN" w:bidi="hi_IN"/>
        </w:rPr>
      </w:r>
      <w:r>
        <w:rPr>
          <w:lang w:val="hi_IN" w:bidi="hi_IN"/>
        </w:rPr>
        <w:t>रहूम और शिमशै ने जिन लोगों को उनके मूल के अनुसार सूचीबद्ध किया था, वे वही लोग थे जिन्हें अश्शूर के राजा ओस्नाप्पर, जिसे अश्शूरबानीपल भी कहा जाता था, ने निर्वासित किया था और सामरिया और नदी के पार के क्षेत्र में बसाया था। कुछ अनुवादों में इस क्षेत्र को “फरात नदी के पार” कहते हैं। इस क्षेत्र में फरात नदी के पश्चिम से लेकर भूमध्य सागर तक का पूरा हिस्सा शामिल है।</w:t>
      </w:r>
    </w:p>
    <w:p>
      <w:pPr/>
      <w:r>
        <w:rPr>
          <w:lang w:val="hi_IN" w:bidi="hi_IN"/>
        </w:rPr>
      </w:r>
      <w:r>
        <w:rPr>
          <w:lang w:val="hi_IN" w:bidi="hi_IN"/>
        </w:rPr>
        <w:t>यहाँ रुकें और यदि आवश्यक हो, तो फरात पार क्षेत्र का नक्शा देखें। इस ऑडियो को यहाँ रोकें।</w:t>
      </w:r>
    </w:p>
    <w:p>
      <w:pPr/>
      <w:r>
        <w:rPr>
          <w:lang w:val="hi_IN" w:bidi="hi_IN"/>
        </w:rPr>
      </w:r>
      <w:r>
        <w:rPr>
          <w:lang w:val="hi_IN" w:bidi="hi_IN"/>
        </w:rPr>
        <w:t>इन लोगों ने फारसी अगुवों द्वारा निर्वासित लोगों के साथ विशेष व्यवहार करने पर आपत्ति जताई होगी।</w:t>
      </w:r>
    </w:p>
    <w:p>
      <w:pPr/>
      <w:r>
        <w:rPr>
          <w:lang w:val="hi_IN" w:bidi="hi_IN"/>
        </w:rPr>
      </w:r>
      <w:r>
        <w:rPr>
          <w:lang w:val="hi_IN" w:bidi="hi_IN"/>
        </w:rPr>
        <w:t>यहाँ रुकें और समूह में इस प्रश्न पर चर्चा करें: क्या आपने देखा है कि जब अगुवे किसी एक समूह के साथ विशेष बर्ताव करते हैं, तो कुछ लोग जलने लगते हैं या परेशान हो जाते हैं? क्या हुआ था? इस ऑडियो को यहाँ रोकें।</w:t>
      </w:r>
    </w:p>
    <w:p>
      <w:pPr/>
      <w:r>
        <w:rPr>
          <w:lang w:val="hi_IN" w:bidi="hi_IN"/>
        </w:rPr>
      </w:r>
      <w:r>
        <w:rPr>
          <w:lang w:val="hi_IN" w:bidi="hi_IN"/>
        </w:rPr>
        <w:t>रहूम और शिमशै राजा अर्तक्षत्र पर दबाव डालने की कोशिश कर रहे थे, जब उन्होंने कहा कि वे पूरे क्षेत्र के लोगों की ओर से बोल रहे हैं और उन्हें फारस की सुरक्षा की चिंता है।</w:t>
      </w:r>
    </w:p>
    <w:p>
      <w:pPr/>
      <w:r>
        <w:rPr>
          <w:lang w:val="hi_IN" w:bidi="hi_IN"/>
        </w:rPr>
      </w:r>
      <w:r>
        <w:rPr>
          <w:lang w:val="hi_IN" w:bidi="hi_IN"/>
        </w:rPr>
        <w:t>यहाँ रुकें और समूह में इस प्रश्न पर चर्चा करें: आपकी संस्कृति में कोई व्यक्ति किसी शासक पर अपनी बात मनवाने के लिए किस तरह दबाव डालने की कोशिश करेगा? क्या आपके पास ऐसे समय के उदाहरण हैं जब किसी ने किसी अगुवे पर कुछ करने के लिए दबाव डालने का प्रयास किया हो? उस व्यक्ति ने क्या किया या कौन-से शब्द कहे? इस ऑडियो को यहाँ रोकें।</w:t>
      </w:r>
    </w:p>
    <w:p>
      <w:pPr/>
      <w:r>
        <w:rPr>
          <w:lang w:val="hi_IN" w:bidi="hi_IN"/>
        </w:rPr>
      </w:r>
      <w:r>
        <w:rPr>
          <w:lang w:val="hi_IN" w:bidi="hi_IN"/>
        </w:rPr>
        <w:t>फिर पत्र यह बताता है कि पत्र किसके लिए है और पत्र किसने भेजा है। पत्र लिखने वाले स्वयं को राजा के दास कहकर राजा के प्रति अपना सम्मान प्रकट करते हैं। लेखक एक प्रांत में अपने स्थान के आधार पर भी जिसे वे “नदी के पार” कहते हैं अपनी पहचान बताते हैं।</w:t>
      </w:r>
    </w:p>
    <w:p>
      <w:pPr/>
      <w:r>
        <w:rPr>
          <w:lang w:val="hi_IN" w:bidi="hi_IN"/>
        </w:rPr>
      </w:r>
      <w:r>
        <w:rPr>
          <w:lang w:val="hi_IN" w:bidi="hi_IN"/>
        </w:rPr>
        <w:t>पत्र लिखने वाले राजा को चेतावनी देते हैं कि यदि राजा बाबेल से आए यहूदियों को यरूशलेम का निर्माण पूरा करने की अनुमति देते हैं, तो इससे समस्याएँ उत्पन्न होंगी। आपको याद होगा कि यहूदा और बिन्यामीन के इस्राएली गोत्रों के निर्वासित लोगों को “यहूदी” कहते थे। लेखक यरूशलेम को एक दुष्ट और विद्रोही नगर कहते हैं। पत्र लिखने वाले इस बात पर ज़ोर देते हैं कि यदि यहूदी यरूशलेम का निर्माण करते हैं, तो यहूदी आगे चलकर फारस के राजा को कर नहीं देंगे और राजा की आय कम हो जाएगी। फारसी साम्राज्य का मानना था कि कर लगाना बहुत महत्वपूर्ण है। फारसी साम्राज्य का मानना था कि यदि लोग कर देना बंद कर देते थे, तो वे लोग विद्रोह कर रहे थे।</w:t>
      </w:r>
    </w:p>
    <w:p>
      <w:pPr/>
      <w:r>
        <w:rPr>
          <w:lang w:val="hi_IN" w:bidi="hi_IN"/>
        </w:rPr>
      </w:r>
      <w:r>
        <w:rPr>
          <w:lang w:val="hi_IN" w:bidi="hi_IN"/>
        </w:rPr>
        <w:t>यहाँ रुकें और समूह में इस प्रश्न पर चर्चा करें: आपकी संस्कृति में, जब लोग अगुवों को अपने कर या बकाया नहीं देते हैं, तो क्या होता है? इस ऑडियो को यहाँ रोकें।</w:t>
      </w:r>
    </w:p>
    <w:p>
      <w:pPr/>
      <w:r>
        <w:rPr>
          <w:lang w:val="hi_IN" w:bidi="hi_IN"/>
        </w:rPr>
      </w:r>
      <w:r>
        <w:rPr>
          <w:lang w:val="hi_IN" w:bidi="hi_IN"/>
        </w:rPr>
        <w:t>पत्र लिखने वालों का कहना है कि वे महल का नमक खाते हैं, ताकि यह दिखाया जा सके कि लेखक राजा के प्रति वफादार हैं और राजा लेखकों को राजा के लिए काम करने के लिए पैसे देता है। लेखक कहते हैं कि वे नहीं चाहते कि राजा लज्जित हो, इसलिए लेखक एक समाधान सुझाते हैं। जब फारसियों ने अश्शूर और बाबेली साम्राज्यों का स्थान लिया, तो उन्हें उनके अभिलेख मिले। ये अभिलेख शाही अभिलेखागार में मिट्टी की पटियाँ, चमड़े या पेपिरस के कुंडलपत्र के रूप में थे। इन अभिलेखों में बताया गया है कि यरूशलेम के शासकों ने अश्शूर और बाबेलियों के विरुद्ध विद्रोह किया, खासकर जब शासकों ने बाबुलियों के शासकों के विरुद्ध युद्ध किया था, जिन्होंने 586 ईसा पूर्व में यरूशलेम को नष्ट कर दिया था।</w:t>
      </w:r>
    </w:p>
    <w:p>
      <w:pPr/>
      <w:r>
        <w:rPr>
          <w:lang w:val="hi_IN" w:bidi="hi_IN"/>
        </w:rPr>
      </w:r>
      <w:r>
        <w:rPr>
          <w:lang w:val="hi_IN" w:bidi="hi_IN"/>
        </w:rPr>
        <w:t>यहाँ रुकें और समूह में इस प्रश्न पर चर्चा करें: आपकी संस्कृति में लोगों ने अतीत के अभिलेख कैसे बनाए रखे हैं? अपने समुदाय, संस्कृति या लोगों के समूह में पीढ़ी-दर-पीढ़ी चली आ रही कोई कहानी सुनाइए। इस ऑडियो को यहाँ रोकें।</w:t>
      </w:r>
    </w:p>
    <w:p>
      <w:pPr/>
      <w:r>
        <w:rPr>
          <w:lang w:val="hi_IN" w:bidi="hi_IN"/>
        </w:rPr>
      </w:r>
      <w:r>
        <w:rPr>
          <w:lang w:val="hi_IN" w:bidi="hi_IN"/>
        </w:rPr>
        <w:t>पत्र लिखने वाले अपने अन्तिम निष्कर्ष को बताते हैं: यदि यहूदी यरूशलेम नगर को फिर से बनाते हैं, तो फारस के राजा का महानद के पार के प्रदेश पर फिर अधिकार नहीं रहेगा, क्योंकि यहूदी उस प्रान्त पर अधिकार कर लेंगे।</w:t>
      </w:r>
    </w:p>
    <w:p>
      <w:pPr/>
      <w:r>
        <w:rPr>
          <w:lang w:val="hi_IN" w:bidi="hi_IN"/>
        </w:rPr>
      </w:r>
      <w:r>
        <w:rPr>
          <w:lang w:val="hi_IN" w:bidi="hi_IN"/>
        </w:rPr>
        <w:t>यहाँ रुकें और समूह में इस प्रश्न पर चर्चा करें: जब लोग सोचते हैं कि वे अपना नियंत्रण, शक्ति या भूमि खो देंगे, तो वे क्यों डर जाते हैं? आपने अपने समुदाय में इसे कैसे देखा है?</w:t>
      </w:r>
      <w:r>
        <w:rPr>
          <w:lang w:val="hi_IN" w:bidi="hi_IN"/>
        </w:rPr>
      </w:r>
    </w:p>
    <w:p>
      <w:pPr>
        <w:pStyle w:val="Heading3"/>
      </w:pPr>
      <w:r>
        <w:rPr>
          <w:lang w:val="hi_IN" w:bidi="hi_IN"/>
        </w:rPr>
        <w:t>घटनाओं को समझाना</w:t>
      </w:r>
    </w:p>
    <w:p>
      <w:pPr/>
      <w:r>
        <w:rPr>
          <w:lang w:val="hi_IN" w:bidi="hi_IN"/>
        </w:rPr>
      </w:r>
      <w:r>
        <w:rPr>
          <w:lang w:val="hi_IN" w:bidi="hi_IN"/>
        </w:rPr>
        <w:t>एज्रा 4:7–16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बिश्लाम, मिथ्रेदात, ताबेल और यहूदा के शत्रु राजा अर्तक्षत्र से यहूदियों द्वारा यरूशलेम के पुनर्निर्माण के विषय में शिकायत करते हैं। बिश्लाम, मिथ्रेदात, ताबेल और उनके साथियों ने अरामी भाषा में पत्र लिखा, जो फारसी साम्राज्य में आधिकारिक पत्रों के लिए प्रयोग की जाने वाली भाषा थी। राजा के सेवक ने पत्र का अनुवाद किसी दूसरी भाषा में किया।</w:t>
      </w:r>
    </w:p>
    <w:p>
      <w:pPr/>
      <w:r>
        <w:rPr>
          <w:lang w:val="hi_IN" w:bidi="hi_IN"/>
        </w:rPr>
      </w:r>
      <w:r>
        <w:rPr>
          <w:b/>
          <w:lang w:val="hi_IN" w:bidi="hi_IN"/>
        </w:rPr>
        <w:t>दूसरे दृश्य में:</w:t>
      </w:r>
      <w:r>
        <w:rPr>
          <w:lang w:val="hi_IN" w:bidi="hi_IN"/>
        </w:rPr>
        <w:t xml:space="preserve"> एक सेनापति रहूम और सचिव शिमशै ने भी यरूशलेम के विरुद्ध राजा अर्तक्षत्र को एक पत्र लिखा। इस पत्र की शुरुआत में उन लोगों के नाम बताए गए हैं जो पत्र भेज रहे हैं। इससे यह पता चलता है कि पत्र किसकी ओर से है और पत्र किसका प्रतिनिधित्व करता है।</w:t>
      </w:r>
    </w:p>
    <w:p>
      <w:pPr/>
      <w:r>
        <w:rPr>
          <w:lang w:val="hi_IN" w:bidi="hi_IN"/>
        </w:rPr>
      </w:r>
      <w:r>
        <w:rPr>
          <w:b/>
          <w:lang w:val="hi_IN" w:bidi="hi_IN"/>
        </w:rPr>
        <w:t>तीसरे दृश्य में:</w:t>
      </w:r>
      <w:r>
        <w:rPr>
          <w:lang w:val="hi_IN" w:bidi="hi_IN"/>
        </w:rPr>
        <w:t xml:space="preserve"> रहूम और शिमशै का राजा अर्तक्षत्र को लिखे पत्र राजा को यहूदियों द्वारा यरूशलेम के पुनर्निर्माण और इससे राजा अर्तक्षत्र के राज्य को होने वाले नुकसान के बारे में चेतावनी देता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फारस का राजा अर्तक्षत्र</w:t>
      </w:r>
    </w:p>
    <w:p>
      <w:pPr>
        <w:pStyle w:val="ListBullet"/>
        <w:spacing w:line="240" w:lineRule="auto"/>
        <w:ind w:left="720"/>
      </w:pPr>
      <w:r>
        <w:rPr>
          <w:lang w:val="hi_IN" w:bidi="hi_IN"/>
        </w:rPr>
      </w:r>
      <w:r>
        <w:rPr>
          <w:lang w:val="hi_IN" w:bidi="hi_IN"/>
        </w:rPr>
        <w:t>बिश्लाम, मिथ्रेदात, ताबेल और उनके साथी कर्मचारी</w:t>
      </w:r>
    </w:p>
    <w:p>
      <w:pPr>
        <w:pStyle w:val="ListBullet"/>
        <w:spacing w:line="240" w:lineRule="auto"/>
        <w:ind w:left="720"/>
      </w:pPr>
      <w:r>
        <w:rPr>
          <w:lang w:val="hi_IN" w:bidi="hi_IN"/>
        </w:rPr>
      </w:r>
      <w:r>
        <w:rPr>
          <w:lang w:val="hi_IN" w:bidi="hi_IN"/>
        </w:rPr>
        <w:t>रहूम, मुख्य अधिकारी</w:t>
      </w:r>
    </w:p>
    <w:p>
      <w:pPr>
        <w:pStyle w:val="ListBullet"/>
        <w:spacing w:line="240" w:lineRule="auto"/>
        <w:ind w:left="720"/>
      </w:pPr>
      <w:r>
        <w:rPr>
          <w:lang w:val="hi_IN" w:bidi="hi_IN"/>
        </w:rPr>
      </w:r>
      <w:r>
        <w:rPr>
          <w:lang w:val="hi_IN" w:bidi="hi_IN"/>
        </w:rPr>
        <w:t>सचिव शिमशै</w:t>
      </w:r>
    </w:p>
    <w:p>
      <w:pPr>
        <w:pStyle w:val="ListBullet"/>
        <w:spacing w:line="240" w:lineRule="auto"/>
        <w:ind w:left="720"/>
      </w:pPr>
      <w:r>
        <w:rPr>
          <w:lang w:val="hi_IN" w:bidi="hi_IN"/>
        </w:rPr>
      </w:r>
      <w:r>
        <w:rPr>
          <w:lang w:val="hi_IN" w:bidi="hi_IN"/>
        </w:rPr>
        <w:t>न्यायियों</w:t>
      </w:r>
    </w:p>
    <w:p>
      <w:pPr>
        <w:pStyle w:val="ListBullet"/>
        <w:spacing w:line="240" w:lineRule="auto"/>
        <w:ind w:left="720"/>
      </w:pPr>
      <w:r>
        <w:rPr>
          <w:lang w:val="hi_IN" w:bidi="hi_IN"/>
        </w:rPr>
      </w:r>
      <w:r>
        <w:rPr>
          <w:lang w:val="hi_IN" w:bidi="hi_IN"/>
        </w:rPr>
        <w:t>अधिकारी</w:t>
      </w:r>
    </w:p>
    <w:p>
      <w:pPr>
        <w:pStyle w:val="ListBullet"/>
        <w:spacing w:line="240" w:lineRule="auto"/>
        <w:ind w:left="720"/>
      </w:pPr>
      <w:r>
        <w:rPr>
          <w:lang w:val="hi_IN" w:bidi="hi_IN"/>
        </w:rPr>
      </w:r>
      <w:r>
        <w:rPr>
          <w:lang w:val="hi_IN" w:bidi="hi_IN"/>
        </w:rPr>
        <w:t>प्रशासक</w:t>
      </w:r>
    </w:p>
    <w:p>
      <w:pPr>
        <w:pStyle w:val="ListBullet"/>
        <w:spacing w:line="240" w:lineRule="auto"/>
        <w:ind w:left="720"/>
      </w:pPr>
      <w:r>
        <w:rPr>
          <w:lang w:val="hi_IN" w:bidi="hi_IN"/>
        </w:rPr>
      </w:r>
      <w:r>
        <w:rPr>
          <w:lang w:val="hi_IN" w:bidi="hi_IN"/>
        </w:rPr>
        <w:t>अश्शूर का राजा अश्शूरबानीपाल, या ओस्नाप्पर</w:t>
      </w:r>
    </w:p>
    <w:p>
      <w:pPr>
        <w:pStyle w:val="ListBullet"/>
        <w:spacing w:line="240" w:lineRule="auto"/>
        <w:ind w:left="720"/>
      </w:pPr>
      <w:r>
        <w:rPr>
          <w:lang w:val="hi_IN" w:bidi="hi_IN"/>
        </w:rPr>
      </w:r>
      <w:r>
        <w:rPr>
          <w:lang w:val="hi_IN" w:bidi="hi_IN"/>
        </w:rPr>
        <w:t>और वे यहूदी जो यरूशलेम का पुनर्निर्माण कर रहे हैं</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यह कहानी फारस के राजा अर्तक्षत्र के समय की है। लोगों ने उन निर्वासित लोगों के विरुद्ध शिकायत की, जिन्होंने राजा दारा के समय में यरूशलेम को फिर से बनाने के लिए काम किया था, और लोग राजा अर्तक्षत्र के दिनों में भी शिकायत करते रहे।</w:t>
      </w:r>
    </w:p>
    <w:p>
      <w:pPr/>
      <w:r>
        <w:rPr>
          <w:lang w:val="hi_IN" w:bidi="hi_IN"/>
        </w:rPr>
      </w:r>
      <w:r>
        <w:rPr>
          <w:lang w:val="hi_IN" w:bidi="hi_IN"/>
        </w:rPr>
        <w:t>पहले दृश्य में, हम नहीं जानते कि बिश्लाम, मिथ्रेदात और ताबेल ने राजा अर्तक्षत्र को क्या लिखा। चूंकि पहला दृश्य फारस के राजाओं को भेजी गई कई शिकायतों के संदर्भ में है, इसलिए हम मानते हैं कि यह पत्र भी निर्वासितों के विरुद्ध एक शिकायत थी। बिश्लाम, मिथ्रेदात और ताबेल ने यह पत्र अरामी भाषा में लिखा था, जो फारसी साम्राज्य की आधिकारिक भाषा थी।</w:t>
      </w:r>
    </w:p>
    <w:p>
      <w:pPr/>
      <w:r>
        <w:rPr>
          <w:lang w:val="hi_IN" w:bidi="hi_IN"/>
        </w:rPr>
      </w:r>
      <w:r>
        <w:rPr>
          <w:lang w:val="hi_IN" w:bidi="hi_IN"/>
        </w:rPr>
        <w:t>दूसरे दृश्य में, सेनापति रहूम और सचिव या शास्त्री शिमशै ने भी यहूदियों के विरुद्ध राजा अर्तक्षत्र को एक पत्र लिखा। यह एक अलग पत्र है, और यहाँ हमारे पास पत्र का पाठ है। कहानीकार हमें बताता है कि वह सीधे पत्र को उद्धृत करना शुरू कर रहा है।</w:t>
      </w:r>
    </w:p>
    <w:p>
      <w:pPr/>
      <w:r>
        <w:rPr>
          <w:lang w:val="hi_IN" w:bidi="hi_IN"/>
        </w:rPr>
      </w:r>
      <w:r>
        <w:rPr>
          <w:lang w:val="hi_IN" w:bidi="hi_IN"/>
        </w:rPr>
        <w:t>पत्र इस बात से शुरू होता है कि पत्र किसने लिखा है और पत्र किसके लिए है। कुछ अनुवादों में इसे पत्र की शुरुआत के रूप में शामिल किया गया है। पत्र भेजने वाले लोगों के नाम पत्र के बाहर लिखे जाते थे, साथ ही पत्र किस विषय में है, इसका संक्षिप्त विवरण भी लिखा जाता था। कुछ अनुवादों से पता चलता है कि पत्र लिखने वाले लोगों के नामों की सूची पत्र का वास्तविक हिस्सा नहीं है।</w:t>
      </w:r>
    </w:p>
    <w:p>
      <w:pPr/>
      <w:r>
        <w:rPr>
          <w:lang w:val="hi_IN" w:bidi="hi_IN"/>
        </w:rPr>
      </w:r>
      <w:r>
        <w:rPr>
          <w:lang w:val="hi_IN" w:bidi="hi_IN"/>
        </w:rPr>
        <w:t>रहूम की उपाधि सेनापति है। यह एक उच्च पद वाला गैर-सैन्य अधिकारी होता है, जो राजा को आदेश दे सकता था और उन्हें सूचना दे सकता था। शिमशै एक शास्त्री था, अर्थात् वह व्यक्ति जो आधिकारिक दस्तावेज लिखता था। रहूम और शिमशै के बाकी साथी, अर्थात् उनसे जुड़े हुए लोग, सभी सरकार में ऊँचे पदों पर आसीन महत्वपूर्ण व्यक्ति थे। यह उन लोगों पर शासन था जिन्हें "ओस्नाप्पर", या अश्शूरबानीपाल ने सामरिया में, या ट्रांस-यूफ्रेट्स में "नदी के पार" बसाया था। इन लोगों ने अपनी जातीय पहचान बनाए रखी, तब भी जब ओस्नाप्पर ने उन्हें उनके अपने देश से निर्वासित किया या जबरन बाहर निकाला और इस क्षेत्र में बसाया। ओस्नाप्पर, अर्थात् अश्शूरबानीपाल, वह अश्शूर का राजा था जिसने लोगों के इन समूहों को निर्वासित किया था। यहाँ पत्र लिखने वाला ओस्नाप्पर को “महान और आदरणीय” या “कुलीन” कहकर संबोधित करता है। ये शब्द एक बहुत शक्तिशाली शासक का वर्णन करते हैं।</w:t>
      </w:r>
    </w:p>
    <w:p>
      <w:pPr/>
      <w:r>
        <w:rPr>
          <w:lang w:val="hi_IN" w:bidi="hi_IN"/>
        </w:rPr>
      </w:r>
      <w:r>
        <w:rPr>
          <w:lang w:val="hi_IN" w:bidi="hi_IN"/>
        </w:rPr>
        <w:t>यहाँ रुकें और समूह में इस प्रश्न पर चर्चा करें: आप उस व्यक्ति को क्या कहते हैं जो नेताओं के लिए महत्वपूर्ण पत्र लिखता है? इस ऑडियो को यहाँ रोकें।</w:t>
      </w:r>
    </w:p>
    <w:p>
      <w:pPr/>
      <w:r>
        <w:rPr>
          <w:lang w:val="hi_IN" w:bidi="hi_IN"/>
        </w:rPr>
      </w:r>
      <w:r>
        <w:rPr>
          <w:lang w:val="hi_IN" w:bidi="hi_IN"/>
        </w:rPr>
        <w:t>यहाँ रुकें और समूह में इस प्रश्न पर चर्चा करें: आप अपनी भाषा में “उनसे जुड़े हुए लोग” कैसे कहते हैं? आप ऐसे लोगों को क्या कहते हैं जो एक समूह के रूप में मिलकर काम करते हैं? इस ऑडियो को यहाँ रोकें।</w:t>
      </w:r>
    </w:p>
    <w:p>
      <w:pPr/>
      <w:r>
        <w:rPr>
          <w:lang w:val="hi_IN" w:bidi="hi_IN"/>
        </w:rPr>
      </w:r>
      <w:r>
        <w:rPr>
          <w:lang w:val="hi_IN" w:bidi="hi_IN"/>
        </w:rPr>
        <w:t>यहाँ रुकें और समूह में चर्चा करें कि आप उन लोगों की इस सूची का वर्णन कैसे करेंगे जिनका यह पत्र प्रतिनिधित्व करता है। क्या यह पत्र का एक हिस्सा होगा या केवल एक अलग सूची? क्या आपकी संस्कृति में लोग भेजने वाले की जानकारी पत्र पर लिखते हैं? इस ऑडियो को यहाँ रोकें।</w:t>
      </w:r>
    </w:p>
    <w:p>
      <w:pPr/>
      <w:r>
        <w:rPr>
          <w:lang w:val="hi_IN" w:bidi="hi_IN"/>
        </w:rPr>
      </w:r>
      <w:r>
        <w:rPr>
          <w:lang w:val="hi_IN" w:bidi="hi_IN"/>
        </w:rPr>
        <w:t>यहाँ रुकें और समूह में इस प्रश्न पर चर्चा करें: आप यह कैसे कहेंगे कि कोई शासक बहुत शक्तिशाली और सम्मानित है? आपकी भाषा बहुत अधिक प्रशंसा किए बिना आदर कैसे दिखाती है? इस ऑडियो को यहाँ रोकें।</w:t>
      </w:r>
    </w:p>
    <w:p>
      <w:pPr/>
      <w:r>
        <w:rPr>
          <w:lang w:val="hi_IN" w:bidi="hi_IN"/>
        </w:rPr>
      </w:r>
      <w:r>
        <w:rPr>
          <w:lang w:val="hi_IN" w:bidi="hi_IN"/>
        </w:rPr>
        <w:t>तीसरा दृश्य राजा अर्तक्षत्र को लिखे पत्र का पाठ है। पत्र राजा को बताता है कि बाबेल से आए यहूदी यरूशलेम का पुनर्निर्माण कर रहे हैं। यरूशलेम एक दुष्ट और विद्रोही नगर है। पत्र लिखने वाले राजा से कहते हैं कि यदि यहूदी नगर का पुनर्निर्माण कर लेते हैं, तो वे राजा को कर, राजभेंट और चुंगी देना बन्द कर देंगे। कर शासक को किए जाने वाले भुगतान हैं। राजभेंट वे उपहार या धनराशि हैं जो किसी सामर्थी राजा के प्रति सम्मान प्रकट करने के लिए दिए जाते हैं। चुंगी वे शुल्क हैं जो लोग नगर के फाटकों या व्यापारिक स्थानों पर देते हैं। ये राजा के खजाने में किए जाने वाले तीन अलग-अलग प्रकार के भुगतान हैं, लेकिन आप इन सभी को “कर” की एक ही श्रेणी में रख सकते हैं। पत्र में कहा गया है कि यदि यहूदी अपना कर नहीं चुकाते हैं, तो स्वयं राज्य को ही आर्थिक हानि उठानी पड़ेगी।</w:t>
      </w:r>
    </w:p>
    <w:p>
      <w:pPr/>
      <w:r>
        <w:rPr>
          <w:lang w:val="hi_IN" w:bidi="hi_IN"/>
        </w:rPr>
      </w:r>
      <w:r>
        <w:rPr>
          <w:lang w:val="hi_IN" w:bidi="hi_IN"/>
        </w:rPr>
        <w:t>यहाँ रुकें और समूह में चर्चा करें: आपकी संस्कृति में लोग नेताओं या सरकार को किस-किस प्रकार के कर या भुगतान देते हैं? आप अपने अनुवाद में इन करों के बारे में कैसे बात करेंगे? इस ऑडियो को यहाँ रोकें।</w:t>
      </w:r>
    </w:p>
    <w:p>
      <w:pPr/>
      <w:r>
        <w:rPr>
          <w:lang w:val="hi_IN" w:bidi="hi_IN"/>
        </w:rPr>
      </w:r>
      <w:r>
        <w:rPr>
          <w:lang w:val="hi_IN" w:bidi="hi_IN"/>
        </w:rPr>
        <w:t>यहाँ रुकें और समूह में चर्चा करें: आप इस बारे में कैसे बात करेंगे कि कोई राज्य या राज्य की संपत्ति कैसे "प्रभावित" होती है? आपकी भाषा में लोग ऐसे अगुवे के बारे में क्या कहते हैं, जिसने अपनी भूमि या अधिकार खो दिया हो? इस ऑडियो को यहाँ रोकें।</w:t>
      </w:r>
    </w:p>
    <w:p>
      <w:pPr/>
      <w:r>
        <w:rPr>
          <w:lang w:val="hi_IN" w:bidi="hi_IN"/>
        </w:rPr>
      </w:r>
      <w:r>
        <w:rPr>
          <w:lang w:val="hi_IN" w:bidi="hi_IN"/>
        </w:rPr>
        <w:t>लेखक राजा की कृपा पाने और राजा को अपनी बात सुनने के लिए प्रेरित करने हेतु शब्दों का प्रयोग करते हैं। लेखक खुद को राजा के प्रति वफादार बताते हैं। “हम राजमहल का नमक खाते हैं” यह वाक्यांश दिखाता है कि पत्र लिखने वाले राजमहल से अपना भरण-पोषण प्राप्त करते हैं और इसलिए वे राजा के ऋणी हैं। लेखक राजा से कहते हैं कि वे लिख रहे हैं ताकि कोई भी राजा का अनादर न करे या राजा को अपमानित न करे। यह भाषा पत्र को ऐसा बनाती है मानो लेखकों के मन में राजा का सर्वोत्तम हित है और पत्र लिखने का उनका कोई अन्य उद्देश्य नहीं है।</w:t>
      </w:r>
    </w:p>
    <w:p>
      <w:pPr/>
      <w:r>
        <w:rPr>
          <w:lang w:val="hi_IN" w:bidi="hi_IN"/>
        </w:rPr>
      </w:r>
      <w:r>
        <w:rPr>
          <w:lang w:val="hi_IN" w:bidi="hi_IN"/>
        </w:rPr>
        <w:t>यहाँ रुकें और समूह में इस प्रश्न पर चर्चा करें: आपकी संस्कृति में, लोग कैसे कहते हैं कि वे किसी अगुवे के प्रति वफादार हैं, क्योंकि वे भोजन, सहारा या जीवन के लिए उस पर निर्भर होते हैं? इस ऑडियो को यहाँ रोकें।</w:t>
      </w:r>
    </w:p>
    <w:p>
      <w:pPr/>
      <w:r>
        <w:rPr>
          <w:lang w:val="hi_IN" w:bidi="hi_IN"/>
        </w:rPr>
      </w:r>
      <w:r>
        <w:rPr>
          <w:lang w:val="hi_IN" w:bidi="hi_IN"/>
        </w:rPr>
        <w:t>यहाँ रुकें और समूह में एक साथ चर्चा करें: आप अपनी संस्कृति में किसी अगुवे को जानकारी कैसे भेजेंगे? चर्चा करें कि आप अपने समुदाय के किसी ऐसे नेता से क्या कहेंगे जिससे आप चाहते हैं कि वह आपके लिए कुछ करे। अपना संदेश ऐसा बनाएँ जिससे लगे कि आप उस नेता के बारे में वास्तव में जितनी चिंता करते हैं, उससे कहीं अधिक चिंतित हैं। इस बात को दिखाने के लिए आप जिन शब्दों और वाक्यांशों का उपयोग करते हैं, उन पर ध्यान दें।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एज्रा 4:7–16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फारस का राजा अर्तक्षत्र</w:t>
      </w:r>
    </w:p>
    <w:p>
      <w:pPr>
        <w:pStyle w:val="ListBullet"/>
        <w:spacing w:line="240" w:lineRule="auto"/>
        <w:ind w:left="720"/>
      </w:pPr>
      <w:r>
        <w:rPr>
          <w:lang w:val="hi_IN" w:bidi="hi_IN"/>
        </w:rPr>
      </w:r>
      <w:r>
        <w:rPr>
          <w:lang w:val="hi_IN" w:bidi="hi_IN"/>
        </w:rPr>
        <w:t>बिश्लाम, मिथ्रेदात, ताबेल और उनके साथी कर्मचारी</w:t>
      </w:r>
    </w:p>
    <w:p>
      <w:pPr>
        <w:pStyle w:val="ListBullet"/>
        <w:spacing w:line="240" w:lineRule="auto"/>
        <w:ind w:left="720"/>
      </w:pPr>
      <w:r>
        <w:rPr>
          <w:lang w:val="hi_IN" w:bidi="hi_IN"/>
        </w:rPr>
      </w:r>
      <w:r>
        <w:rPr>
          <w:lang w:val="hi_IN" w:bidi="hi_IN"/>
        </w:rPr>
        <w:t>रहूम, मुख्य अधिकारी</w:t>
      </w:r>
    </w:p>
    <w:p>
      <w:pPr>
        <w:pStyle w:val="ListBullet"/>
        <w:spacing w:line="240" w:lineRule="auto"/>
        <w:ind w:left="720"/>
      </w:pPr>
      <w:r>
        <w:rPr>
          <w:lang w:val="hi_IN" w:bidi="hi_IN"/>
        </w:rPr>
      </w:r>
      <w:r>
        <w:rPr>
          <w:lang w:val="hi_IN" w:bidi="hi_IN"/>
        </w:rPr>
        <w:t>सचिव शिमशै</w:t>
      </w:r>
    </w:p>
    <w:p>
      <w:pPr>
        <w:pStyle w:val="ListBullet"/>
        <w:spacing w:line="240" w:lineRule="auto"/>
        <w:ind w:left="720"/>
      </w:pPr>
      <w:r>
        <w:rPr>
          <w:lang w:val="hi_IN" w:bidi="hi_IN"/>
        </w:rPr>
      </w:r>
      <w:r>
        <w:rPr>
          <w:lang w:val="hi_IN" w:bidi="hi_IN"/>
        </w:rPr>
        <w:t>न्यायियों</w:t>
      </w:r>
    </w:p>
    <w:p>
      <w:pPr>
        <w:pStyle w:val="ListBullet"/>
        <w:spacing w:line="240" w:lineRule="auto"/>
        <w:ind w:left="720"/>
      </w:pPr>
      <w:r>
        <w:rPr>
          <w:lang w:val="hi_IN" w:bidi="hi_IN"/>
        </w:rPr>
      </w:r>
      <w:r>
        <w:rPr>
          <w:lang w:val="hi_IN" w:bidi="hi_IN"/>
        </w:rPr>
        <w:t>अधिकारी</w:t>
      </w:r>
    </w:p>
    <w:p>
      <w:pPr>
        <w:pStyle w:val="ListBullet"/>
        <w:spacing w:line="240" w:lineRule="auto"/>
        <w:ind w:left="720"/>
      </w:pPr>
      <w:r>
        <w:rPr>
          <w:lang w:val="hi_IN" w:bidi="hi_IN"/>
        </w:rPr>
      </w:r>
      <w:r>
        <w:rPr>
          <w:lang w:val="hi_IN" w:bidi="hi_IN"/>
        </w:rPr>
        <w:t>प्रशासक</w:t>
      </w:r>
    </w:p>
    <w:p>
      <w:pPr>
        <w:pStyle w:val="ListBullet"/>
        <w:spacing w:line="240" w:lineRule="auto"/>
        <w:ind w:left="720"/>
      </w:pPr>
      <w:r>
        <w:rPr>
          <w:lang w:val="hi_IN" w:bidi="hi_IN"/>
        </w:rPr>
      </w:r>
      <w:r>
        <w:rPr>
          <w:lang w:val="hi_IN" w:bidi="hi_IN"/>
        </w:rPr>
        <w:t>अश्शूर का राजा अश्शूरबानीपाल, या ओस्नाप्पर</w:t>
      </w:r>
    </w:p>
    <w:p>
      <w:pPr>
        <w:pStyle w:val="ListBullet"/>
        <w:spacing w:line="240" w:lineRule="auto"/>
        <w:ind w:left="720"/>
      </w:pPr>
      <w:r>
        <w:rPr>
          <w:lang w:val="hi_IN" w:bidi="hi_IN"/>
        </w:rPr>
      </w:r>
      <w:r>
        <w:rPr>
          <w:lang w:val="hi_IN" w:bidi="hi_IN"/>
        </w:rPr>
        <w:t>और वे यहूदी जो यरूशलेम का पुनर्निर्माण कर रहे हैं</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प्रतिक्रियाएँ निम्नलिखित हैं।</w:t>
      </w:r>
    </w:p>
    <w:p>
      <w:pPr/>
      <w:r>
        <w:rPr>
          <w:lang w:val="hi_IN" w:bidi="hi_IN"/>
        </w:rPr>
      </w:r>
      <w:r>
        <w:rPr>
          <w:lang w:val="hi_IN" w:bidi="hi_IN"/>
        </w:rPr>
        <w:t>बिश्लाम, मिथ्रेदात, ताबेल और यहूदा के शत्रु राजा अर्तक्षत्र से यहूदियों द्वारा यरूशलेम के पुनर्निर्माण के विषय में शिकायत करते हैं। यहूदा के शत्रुओं ने यह पत्र लिखा और इसका अरामी भाषा में अनुवाद किया।</w:t>
      </w:r>
    </w:p>
    <w:p>
      <w:pPr/>
      <w:r>
        <w:rPr>
          <w:lang w:val="hi_IN" w:bidi="hi_IN"/>
        </w:rPr>
      </w:r>
      <w:r>
        <w:rPr>
          <w:lang w:val="hi_IN" w:bidi="hi_IN"/>
        </w:rPr>
        <w:t>नाटक को रोकें। बिश्लाम, मिथ्रेदात, और ताबेल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आशा है कि राजा अर्तक्षत्र हमारी शिकायतों पर ध्यान देगा; या</w:t>
      </w:r>
    </w:p>
    <w:p>
      <w:pPr>
        <w:pStyle w:val="ListBullet"/>
        <w:spacing w:line="240" w:lineRule="auto"/>
        <w:ind w:left="720"/>
      </w:pPr>
      <w:r>
        <w:rPr>
          <w:lang w:val="hi_IN" w:bidi="hi_IN"/>
        </w:rPr>
      </w:r>
      <w:r>
        <w:rPr>
          <w:lang w:val="hi_IN" w:bidi="hi_IN"/>
        </w:rPr>
        <w:t>मुझे विश्वास नहीं हो रहा है कि ये यहूदी हमारा क्षेत्र वापस ले रहे हैं और अपने नगर को फिर से बना रहे हैं! मैं बहुत क्रोधित हूँ कि यहूदी हमारी भूमि पर अधिकार कर रहे हैं!</w:t>
      </w:r>
    </w:p>
    <w:p>
      <w:pPr/>
      <w:r>
        <w:rPr>
          <w:lang w:val="hi_IN" w:bidi="hi_IN"/>
        </w:rPr>
      </w:r>
      <w:r>
        <w:rPr>
          <w:lang w:val="hi_IN" w:bidi="hi_IN"/>
        </w:rPr>
        <w:t>नाटक को जारी रखें।</w:t>
      </w:r>
    </w:p>
    <w:p>
      <w:pPr/>
      <w:r>
        <w:rPr>
          <w:lang w:val="hi_IN" w:bidi="hi_IN"/>
        </w:rPr>
      </w:r>
      <w:r>
        <w:rPr>
          <w:lang w:val="hi_IN" w:bidi="hi_IN"/>
        </w:rPr>
        <w:t>एक सेनापति रहूम और सचिव शिमशै ने यरूशलेम के विरुद्ध राजा अर्तक्षत्र को एक कड़ा पत्र लिखा। वे लोग उस प्रदेश के बहुत से अगुवों की ओर से लिखते हैं, जिनमें न्यायी, अधिकारी और प्रशासक भी शामिल हैं।</w:t>
      </w:r>
    </w:p>
    <w:p>
      <w:pPr/>
      <w:r>
        <w:rPr>
          <w:lang w:val="hi_IN" w:bidi="hi_IN"/>
        </w:rPr>
      </w:r>
      <w:r>
        <w:rPr>
          <w:lang w:val="hi_IN" w:bidi="hi_IN"/>
        </w:rPr>
        <w:t>नाटक को रोकें। रहूम या शिमशै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इस पत्र को बहुत गंभीर बनाना चाहिए। मैं राजा का ध्यान आकर्षित करने के लिए दबाव महसूस कर रहा हूँ; या</w:t>
      </w:r>
    </w:p>
    <w:p>
      <w:pPr>
        <w:pStyle w:val="ListBullet"/>
        <w:spacing w:line="240" w:lineRule="auto"/>
        <w:ind w:left="720"/>
      </w:pPr>
      <w:r>
        <w:rPr>
          <w:lang w:val="hi_IN" w:bidi="hi_IN"/>
        </w:rPr>
      </w:r>
      <w:r>
        <w:rPr>
          <w:lang w:val="hi_IN" w:bidi="hi_IN"/>
        </w:rPr>
        <w:t>मुझे गर्व है, क्योंकि बहुत से अगुवे मुझ पर भरोसा करते हैं कि मैं उनके लिए यह पत्र लिखूँगा; या</w:t>
      </w:r>
    </w:p>
    <w:p>
      <w:pPr>
        <w:pStyle w:val="ListBullet"/>
        <w:spacing w:line="240" w:lineRule="auto"/>
        <w:ind w:left="720"/>
      </w:pPr>
      <w:r>
        <w:rPr>
          <w:lang w:val="hi_IN" w:bidi="hi_IN"/>
        </w:rPr>
      </w:r>
      <w:r>
        <w:rPr>
          <w:lang w:val="hi_IN" w:bidi="hi_IN"/>
        </w:rPr>
        <w:t>मुझे चिंता है कि यहूदी फिर से शक्तिशाली हो जाएँगे। मैं यहूदियों को रोकना चाहता हूँ, इससे पहले कि बहुत देर हो जाए।</w:t>
      </w:r>
    </w:p>
    <w:p>
      <w:pPr/>
      <w:r>
        <w:rPr>
          <w:lang w:val="hi_IN" w:bidi="hi_IN"/>
        </w:rPr>
      </w:r>
      <w:r>
        <w:rPr>
          <w:lang w:val="hi_IN" w:bidi="hi_IN"/>
        </w:rPr>
        <w:t>राजा अर्तक्षत्र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ऐसा लगता है कि यहूदियों के बारे में बहुत सी शिकायतें हैं! शायद मुझे इस पर ध्यान देना चाहिए; या</w:t>
      </w:r>
    </w:p>
    <w:p>
      <w:pPr>
        <w:pStyle w:val="ListBullet"/>
        <w:spacing w:line="240" w:lineRule="auto"/>
        <w:ind w:left="720"/>
      </w:pPr>
      <w:r>
        <w:rPr>
          <w:lang w:val="hi_IN" w:bidi="hi_IN"/>
        </w:rPr>
      </w:r>
      <w:r>
        <w:rPr>
          <w:lang w:val="hi_IN" w:bidi="hi_IN"/>
        </w:rPr>
        <w:t>अब क्या? लोग मुझे नदी के पार के क्षेत्र में यहूदियों के बारे में इतने सारे पत्र क्यों भेज रहे हैं? या</w:t>
      </w:r>
    </w:p>
    <w:p>
      <w:pPr>
        <w:pStyle w:val="ListBullet"/>
        <w:spacing w:line="240" w:lineRule="auto"/>
        <w:ind w:left="720"/>
      </w:pPr>
      <w:r>
        <w:rPr>
          <w:lang w:val="hi_IN" w:bidi="hi_IN"/>
        </w:rPr>
      </w:r>
      <w:r>
        <w:rPr>
          <w:lang w:val="hi_IN" w:bidi="hi_IN"/>
        </w:rPr>
        <w:t>मैं सच में चाहता हूँ कि कोई और इन पत्रों से निपट लेता।</w:t>
      </w:r>
    </w:p>
    <w:p>
      <w:pPr/>
      <w:r>
        <w:rPr>
          <w:lang w:val="hi_IN" w:bidi="hi_IN"/>
        </w:rPr>
      </w:r>
      <w:r>
        <w:rPr>
          <w:lang w:val="hi_IN" w:bidi="hi_IN"/>
        </w:rPr>
        <w:t>नाटक को जारी रखें।</w:t>
      </w:r>
    </w:p>
    <w:p>
      <w:pPr/>
      <w:r>
        <w:rPr>
          <w:lang w:val="hi_IN" w:bidi="hi_IN"/>
        </w:rPr>
      </w:r>
      <w:r>
        <w:rPr>
          <w:lang w:val="hi_IN" w:bidi="hi_IN"/>
        </w:rPr>
        <w:t>इस भाग में उस पत्र की एक प्रति शामिल है जो रहूम, शिमशै और उनके साथियों ने लिखा था। रहूम और शिमशै ने राजा अर्तक्षत्र को यह पत्र लिखा ताकि राजा को यहूदियों द्वारा यरूशलेम के पुनर्निर्माण और इससे राजा अर्तक्षत्र के राज्य को होने वाले नुकसान के बारे में चेतावनी दी जाए।</w:t>
      </w:r>
    </w:p>
    <w:p>
      <w:pPr/>
      <w:r>
        <w:rPr>
          <w:lang w:val="hi_IN" w:bidi="hi_IN"/>
        </w:rPr>
      </w:r>
      <w:r>
        <w:rPr>
          <w:lang w:val="hi_IN" w:bidi="hi_IN"/>
        </w:rPr>
        <w:t>नाटक को रोकें। राजा अर्तक्षत्र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निश्चित रूप से उन करों को नहीं खोना चाहता जो मुझे अभी मिलते हैं। बेहतर होगा कि मैं इस बारे में कुछ करूँ; या</w:t>
      </w:r>
    </w:p>
    <w:p>
      <w:pPr>
        <w:pStyle w:val="ListBullet"/>
        <w:spacing w:line="240" w:lineRule="auto"/>
        <w:ind w:left="720"/>
      </w:pPr>
      <w:r>
        <w:rPr>
          <w:lang w:val="hi_IN" w:bidi="hi_IN"/>
        </w:rPr>
      </w:r>
      <w:r>
        <w:rPr>
          <w:lang w:val="hi_IN" w:bidi="hi_IN"/>
        </w:rPr>
        <w:t>रहूम और शिमशै स्पष्ट रूप से अच्छे लोग हैं जो इस तरह से मेरी फिक्र करते हैं। मैं देखूँगा कि मैं इन लोगों की कैसे मदद कर सकता हूँ! या</w:t>
      </w:r>
    </w:p>
    <w:p>
      <w:pPr>
        <w:pStyle w:val="ListBullet"/>
        <w:spacing w:line="240" w:lineRule="auto"/>
        <w:ind w:left="720"/>
      </w:pPr>
      <w:r>
        <w:rPr>
          <w:lang w:val="hi_IN" w:bidi="hi_IN"/>
        </w:rPr>
      </w:r>
      <w:r>
        <w:rPr>
          <w:lang w:val="hi_IN" w:bidi="hi_IN"/>
        </w:rPr>
        <w:t>मुझे अच्छा नहीं लगता जब लोग मुझसे फ़ायदा उठाने की कोशिश करते हैं।</w:t>
      </w:r>
    </w:p>
    <w:p>
      <w:pPr/>
      <w:r>
        <w:rPr>
          <w:lang w:val="hi_IN" w:bidi="hi_IN"/>
        </w:rPr>
      </w:r>
      <w:r>
        <w:rPr>
          <w:lang w:val="hi_IN" w:bidi="hi_IN"/>
        </w:rPr>
        <w:t>रहूम और शिमशै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उम्मीद है कि यह काम करेगा। हमने इस क्षेत्र के सभी प्रतिष्ठित लोगों की ओर से पत्र लिखा है, इसलिए मुझे निश्चय है कि राजा हमारी बात सुनेंगे! या</w:t>
      </w:r>
    </w:p>
    <w:p>
      <w:pPr>
        <w:pStyle w:val="ListBullet"/>
        <w:spacing w:line="240" w:lineRule="auto"/>
        <w:ind w:left="720"/>
      </w:pPr>
      <w:r>
        <w:rPr>
          <w:lang w:val="hi_IN" w:bidi="hi_IN"/>
        </w:rPr>
      </w:r>
      <w:r>
        <w:rPr>
          <w:lang w:val="hi_IN" w:bidi="hi_IN"/>
        </w:rPr>
        <w:t>मैं बहुत क्रोधित हूँ क्योंकि वे यहूदी हमारा क्षेत्र लेने की कोशिश कर रहे हैं! या</w:t>
      </w:r>
    </w:p>
    <w:p>
      <w:pPr>
        <w:pStyle w:val="ListBullet"/>
        <w:spacing w:line="240" w:lineRule="auto"/>
        <w:ind w:left="720"/>
      </w:pPr>
      <w:r>
        <w:rPr>
          <w:lang w:val="hi_IN" w:bidi="hi_IN"/>
        </w:rPr>
      </w:r>
      <w:r>
        <w:rPr>
          <w:lang w:val="hi_IN" w:bidi="hi_IN"/>
        </w:rPr>
        <w:t>मुझे निश्चय है कि यदि हम इसी प्रकार लगे रहें, तो हम यहूदियों को फिर से बनाने से रोक देंगे, और राजा हमारी विनती सुनेंगे!</w:t>
      </w:r>
    </w:p>
    <w:p>
      <w:pPr/>
      <w:r>
        <w:rPr>
          <w:lang w:val="hi_IN" w:bidi="hi_IN"/>
        </w:rPr>
      </w:r>
      <w:r>
        <w:rPr>
          <w:lang w:val="hi_IN" w:bidi="hi_IN"/>
        </w:rPr>
        <w:t>यरूशलेम को फिर से बनाने वाले निर्वासितों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 लोग हमारे विरुद्ध क्यों हैं? इससे मुझे दुख और उलझन महसूस होती है; या</w:t>
      </w:r>
    </w:p>
    <w:p>
      <w:pPr>
        <w:pStyle w:val="ListBullet"/>
        <w:spacing w:line="240" w:lineRule="auto"/>
        <w:ind w:left="720"/>
      </w:pPr>
      <w:r>
        <w:rPr>
          <w:lang w:val="hi_IN" w:bidi="hi_IN"/>
        </w:rPr>
      </w:r>
      <w:r>
        <w:rPr>
          <w:lang w:val="hi_IN" w:bidi="hi_IN"/>
        </w:rPr>
        <w:t>मुझे डर लग रहा है। यदि राजा उन पत्रों पर ध्यान देते हैं, तो हमें निर्माण कार्य रोकना पड़ सकता है; या</w:t>
      </w:r>
    </w:p>
    <w:p>
      <w:pPr>
        <w:pStyle w:val="ListBullet"/>
        <w:spacing w:line="240" w:lineRule="auto"/>
        <w:ind w:left="720"/>
      </w:pPr>
      <w:r>
        <w:rPr>
          <w:lang w:val="hi_IN" w:bidi="hi_IN"/>
        </w:rPr>
      </w:r>
      <w:r>
        <w:rPr>
          <w:lang w:val="hi_IN" w:bidi="hi_IN"/>
        </w:rPr>
        <w:t>मैं थका हुआ महसूस कर रहा हूँ। विपत्ति बार-बार आती रहती है, फिर भी मैं परमेश्वर पर भरोसा रखना चाहता हूँ।</w:t>
      </w:r>
      <w:r>
        <w:rPr>
          <w:lang w:val="hi_IN" w:bidi="hi_IN"/>
        </w:rPr>
      </w:r>
    </w:p>
    <w:p>
      <w:pPr>
        <w:pStyle w:val="Heading3"/>
      </w:pPr>
      <w:r>
        <w:rPr>
          <w:lang w:val="hi_IN" w:bidi="hi_IN"/>
        </w:rPr>
        <w:t>आवश्यक जानकारी</w:t>
      </w:r>
    </w:p>
    <w:p>
      <w:pPr/>
      <w:r>
        <w:rPr>
          <w:lang w:val="hi_IN" w:bidi="hi_IN"/>
        </w:rPr>
      </w:r>
      <w:r>
        <w:rPr>
          <w:lang w:val="hi_IN" w:bidi="hi_IN"/>
        </w:rPr>
        <w:t>एज्रा 4:7–16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अर्तक्षत्र के शासनकाल के दौरान, फारस के </w:t>
      </w:r>
      <w:r>
        <w:rPr>
          <w:b/>
          <w:lang w:val="hi_IN" w:bidi="hi_IN"/>
        </w:rPr>
        <w:t>राजा</w:t>
      </w:r>
      <w:r>
        <w:rPr>
          <w:lang w:val="hi_IN" w:bidi="hi_IN"/>
        </w:rPr>
        <w:t>, बिश्लाम, मिथ्रेदात, ताबेल और उनके साथियों ने राजा को एक पत्र लिखा। इन लोगों ने यह पत्र लिखा और इसका अरामी भाषा में अनुवाद किया। राजा वह व्यक्ति है जो किसी प्रदेश या क्षेत्र पर शासन करता है। राजा का अनुवाद उसी तरह करना सुनिश्चित करें जैसे आपने पहले किया है। राजा शब्द मुख्य शब्दावली में है।</w:t>
      </w:r>
    </w:p>
    <w:p>
      <w:pPr/>
      <w:r>
        <w:rPr>
          <w:lang w:val="hi_IN" w:bidi="hi_IN"/>
        </w:rPr>
      </w:r>
      <w:r>
        <w:rPr>
          <w:lang w:val="hi_IN" w:bidi="hi_IN"/>
        </w:rPr>
        <w:t>अरामी भाषा फारसी साम्राज्य की आधिकारिक भाषा थी।</w:t>
      </w:r>
    </w:p>
    <w:p>
      <w:pPr/>
      <w:r>
        <w:rPr>
          <w:lang w:val="hi_IN" w:bidi="hi_IN"/>
        </w:rPr>
      </w:r>
      <w:r>
        <w:rPr>
          <w:lang w:val="hi_IN" w:bidi="hi_IN"/>
        </w:rPr>
        <w:t xml:space="preserve">यहाँ रुकें और समूह में चर्चा करें कि आप </w:t>
      </w:r>
      <w:r>
        <w:rPr>
          <w:b/>
          <w:lang w:val="hi_IN" w:bidi="hi_IN"/>
        </w:rPr>
        <w:t>अरामी</w:t>
      </w:r>
      <w:r>
        <w:rPr>
          <w:lang w:val="hi_IN" w:bidi="hi_IN"/>
        </w:rPr>
        <w:t xml:space="preserve"> भाषा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सेनापति रहूम और शास्त्री या सचिव शिमशै ने यरूशलेम के विरुद्ध अर्तक्षत्र को एक पत्र लिखा।</w:t>
      </w:r>
    </w:p>
    <w:p>
      <w:pPr/>
      <w:r>
        <w:rPr>
          <w:lang w:val="hi_IN" w:bidi="hi_IN"/>
        </w:rPr>
      </w:r>
      <w:r>
        <w:rPr>
          <w:lang w:val="hi_IN" w:bidi="hi_IN"/>
        </w:rPr>
        <w:t xml:space="preserve">यहाँ रुकें और याद करें कि आपने इस पर कैसे चर्चा की थी कि आप उस व्यक्ति को क्या कहते हैं जो नेताओं के लिए महत्वपूर्ण पत्र लिखता है। आप इस भाग में </w:t>
      </w:r>
      <w:r>
        <w:rPr>
          <w:b/>
          <w:lang w:val="hi_IN" w:bidi="hi_IN"/>
        </w:rPr>
        <w:t>शास्त्री</w:t>
      </w:r>
      <w:r>
        <w:rPr>
          <w:lang w:val="hi_IN" w:bidi="hi_IN"/>
        </w:rPr>
        <w:t xml:space="preserve"> को क्या कहेंगे? अधिक जानकारी के लिए, मुख्य शब्दावली में शास्त्री देखें। इस ऑडियो को यहाँ रोकें।</w:t>
      </w:r>
    </w:p>
    <w:p>
      <w:pPr/>
      <w:r>
        <w:rPr>
          <w:lang w:val="hi_IN" w:bidi="hi_IN"/>
        </w:rPr>
      </w:r>
      <w:r>
        <w:rPr>
          <w:lang w:val="hi_IN" w:bidi="hi_IN"/>
        </w:rPr>
        <w:t>रहूम, शिमशै और उनके साथी फारस, उरूक और बाबेल के लोगों, एलामियों और शूसा के लोगों, और सामरिया नगर तथा फरात-पार के क्षेत्र में बसाए गए अन्य लोगों के न्यायी, अधिकारी और प्रशासक थे। "फरात के पार" का अर्थ है "नदी के उस पार का देश", अर्थात् फरात नदी के पश्चिम की ओर का प्रदेश। न्यायी यह तय करते हैं कि लोग जो करते हैं वह सही है या गलत, और वे लोग दोषी हैं या निर्दोष हैं। अधिकारी देश चलाने में मदद करते हैं। प्रशासक राज्य में दैनिक काम के लिए आदेश देते हैं।</w:t>
      </w:r>
    </w:p>
    <w:p>
      <w:pPr/>
      <w:r>
        <w:rPr>
          <w:lang w:val="hi_IN" w:bidi="hi_IN"/>
        </w:rPr>
      </w:r>
      <w:r>
        <w:rPr>
          <w:lang w:val="hi_IN" w:bidi="hi_IN"/>
        </w:rPr>
        <w:t xml:space="preserve">यहाँ रुकें और समूह में चर्चा करें कि आप </w:t>
      </w:r>
      <w:r>
        <w:rPr>
          <w:b/>
          <w:lang w:val="hi_IN" w:bidi="hi_IN"/>
        </w:rPr>
        <w:t xml:space="preserve">न्यायियों </w:t>
      </w:r>
      <w:r>
        <w:rPr>
          <w:b/>
          <w:lang w:val="hi_IN" w:bidi="hi_IN"/>
        </w:rPr>
        <w:t>अधिकारियों</w:t>
      </w:r>
      <w:r>
        <w:rPr>
          <w:lang w:val="hi_IN" w:bidi="hi_IN"/>
        </w:rPr>
        <w:t xml:space="preserve"> और </w:t>
      </w:r>
      <w:r>
        <w:rPr>
          <w:b/>
          <w:lang w:val="hi_IN" w:bidi="hi_IN"/>
        </w:rPr>
        <w:t>प्रशासकों</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न्यायी के बारे में अधिक जानकारी के लिए, मुख्य शब्दावली देखें। इस ऑडियो को यहाँ रोकें।</w:t>
      </w:r>
    </w:p>
    <w:p>
      <w:pPr/>
      <w:r>
        <w:rPr>
          <w:lang w:val="hi_IN" w:bidi="hi_IN"/>
        </w:rPr>
      </w:r>
      <w:r>
        <w:rPr>
          <w:lang w:val="hi_IN" w:bidi="hi_IN"/>
        </w:rPr>
        <w:t xml:space="preserve">यहाँ रुकें और समूह में चर्चा करें कि आप </w:t>
      </w:r>
      <w:r>
        <w:rPr>
          <w:b/>
          <w:lang w:val="hi_IN" w:bidi="hi_IN"/>
        </w:rPr>
        <w:t>फ़ारस</w:t>
      </w:r>
      <w:r>
        <w:rPr>
          <w:lang w:val="hi_IN" w:bidi="hi_IN"/>
        </w:rPr>
        <w:t xml:space="preserve">, </w:t>
      </w:r>
      <w:r>
        <w:rPr>
          <w:b/>
          <w:lang w:val="hi_IN" w:bidi="hi_IN"/>
        </w:rPr>
        <w:t>उरूक</w:t>
      </w:r>
      <w:r>
        <w:rPr>
          <w:lang w:val="hi_IN" w:bidi="hi_IN"/>
        </w:rPr>
        <w:t xml:space="preserve">, </w:t>
      </w:r>
      <w:r>
        <w:rPr>
          <w:b/>
          <w:lang w:val="hi_IN" w:bidi="hi_IN"/>
        </w:rPr>
        <w:t>बाबेल</w:t>
      </w:r>
      <w:r>
        <w:rPr>
          <w:lang w:val="hi_IN" w:bidi="hi_IN"/>
        </w:rPr>
        <w:t xml:space="preserve">, </w:t>
      </w:r>
      <w:r>
        <w:rPr>
          <w:b/>
          <w:lang w:val="hi_IN" w:bidi="hi_IN"/>
        </w:rPr>
        <w:t>एलामियों</w:t>
      </w:r>
      <w:r>
        <w:rPr>
          <w:lang w:val="hi_IN" w:bidi="hi_IN"/>
        </w:rPr>
        <w:t xml:space="preserve"> और </w:t>
      </w:r>
      <w:r>
        <w:rPr>
          <w:b/>
          <w:lang w:val="hi_IN" w:bidi="hi_IN"/>
        </w:rPr>
        <w:t>शूसा</w:t>
      </w:r>
      <w:r>
        <w:rPr>
          <w:lang w:val="hi_IN" w:bidi="hi_IN"/>
        </w:rPr>
        <w:t xml:space="preserve"> के लिए किन शब्दों या वाक्यांशों का उपयोग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यहाँ रुकें और अपने द्वारा चुने गए शब्दों को उचित क्रम में दोहराएँ। इस ऑडियो को यहाँ रोकें।</w:t>
      </w:r>
    </w:p>
    <w:p>
      <w:pPr/>
      <w:r>
        <w:rPr>
          <w:lang w:val="hi_IN" w:bidi="hi_IN"/>
        </w:rPr>
      </w:r>
      <w:r>
        <w:rPr>
          <w:lang w:val="hi_IN" w:bidi="hi_IN"/>
        </w:rPr>
        <w:t xml:space="preserve">यहाँ रुकें और समूह में चर्चा करें कि आप </w:t>
      </w:r>
      <w:r>
        <w:rPr>
          <w:b/>
          <w:lang w:val="hi_IN" w:bidi="hi_IN"/>
        </w:rPr>
        <w:t>फरात के पार</w:t>
      </w:r>
      <w:r>
        <w:rPr>
          <w:lang w:val="hi_IN" w:bidi="hi_IN"/>
        </w:rPr>
        <w:t xml:space="preserve"> या "नदी के पार" के लिए किन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पत्र के लेखकों ने पत्र राजा अर्तक्षत्र को भेजा। लेखक अपने आप को राजा के </w:t>
      </w:r>
      <w:r>
        <w:rPr>
          <w:b/>
          <w:lang w:val="hi_IN" w:bidi="hi_IN"/>
        </w:rPr>
        <w:t>सेवक</w:t>
      </w:r>
      <w:r>
        <w:rPr>
          <w:lang w:val="hi_IN" w:bidi="hi_IN"/>
        </w:rPr>
        <w:t xml:space="preserve"> कहते हैं, जो फरात के पार रहते हैं। इस कहानी में, "सेवक" उन लोगों को दर्शाता है जो राजा के अधिकार के अधीन हैं। सेवक के लिए उसी शब्द या वाक्यांश का उपयोग करें, जब इसका अर्थ राजा के लिए काम करने वाला व्यक्ति हो, जैसा कि आपने पहले किया है। सेवक शब्द मुख्य शब्दावली में है।</w:t>
      </w:r>
    </w:p>
    <w:p>
      <w:pPr/>
      <w:r>
        <w:rPr>
          <w:lang w:val="hi_IN" w:bidi="hi_IN"/>
        </w:rPr>
      </w:r>
      <w:r>
        <w:rPr>
          <w:lang w:val="hi_IN" w:bidi="hi_IN"/>
        </w:rPr>
        <w:t xml:space="preserve">लेखक राजा से कहते हैं कि </w:t>
      </w:r>
      <w:r>
        <w:rPr>
          <w:b/>
          <w:lang w:val="hi_IN" w:bidi="hi_IN"/>
        </w:rPr>
        <w:t>यहूदी</w:t>
      </w:r>
      <w:r>
        <w:rPr>
          <w:lang w:val="hi_IN" w:bidi="hi_IN"/>
        </w:rPr>
        <w:t>, या जो लोग फारस से यरूशलेम में वापस आए थे, वे दुष्ट और विद्रोही नगर को फिर से बना रहे हैं। “दुष्ट” का अर्थ है बहुत हानिकारक या बुरा। जब कोई विद्रोही होता है, तो वह व्यक्ति नियमों का पालन करने से इनकार कर देता है। ये यहूदी इस नगर की दीवारों और नींव को बहाल कर रहे हैं। यहूदी याकूब के वंशज हैं। यहूदी यहूदा और बिन्यामीन के गोत्रों के वे इस्राएली हैं जो बाबेल में निर्वासित थे। आपको याद होगा कि एज्रा के पिछले भागों में, राजा कुस्रू ने यहूदियों को मंदिर को फिर से बनाने के लिए यरूशलेम वापस भेजा था।</w:t>
      </w:r>
    </w:p>
    <w:p>
      <w:pPr/>
      <w:r>
        <w:rPr>
          <w:lang w:val="hi_IN" w:bidi="hi_IN"/>
        </w:rPr>
      </w:r>
      <w:r>
        <w:rPr>
          <w:lang w:val="hi_IN" w:bidi="hi_IN"/>
        </w:rPr>
        <w:t xml:space="preserve">यहाँ रुकें और समूह में चर्चा करें कि आप </w:t>
      </w:r>
      <w:r>
        <w:rPr>
          <w:b/>
          <w:lang w:val="hi_IN" w:bidi="hi_IN"/>
        </w:rPr>
        <w:t>यहूदियों</w:t>
      </w:r>
      <w:r>
        <w:rPr>
          <w:lang w:val="hi_IN" w:bidi="hi_IN"/>
        </w:rPr>
        <w:t xml:space="preserve"> के लिए किस शब्द या वाक्यांश का उपयोग करेंगे। मुख्य शब्दावली में यहूदी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यहाँ रुकें और समूह में चर्चा करें कि आप </w:t>
      </w:r>
      <w:r>
        <w:rPr>
          <w:b/>
          <w:lang w:val="hi_IN" w:bidi="hi_IN"/>
        </w:rPr>
        <w:t>दुष्ट</w:t>
      </w:r>
      <w:r>
        <w:rPr>
          <w:lang w:val="hi_IN" w:bidi="hi_IN"/>
        </w:rPr>
        <w:t xml:space="preserve"> और </w:t>
      </w:r>
      <w:r>
        <w:rPr>
          <w:b/>
          <w:lang w:val="hi_IN" w:bidi="hi_IN"/>
        </w:rPr>
        <w:t>विद्रोह</w:t>
      </w:r>
      <w:r>
        <w:rPr>
          <w:lang w:val="hi_IN" w:bidi="hi_IN"/>
        </w:rPr>
        <w:t xml:space="preserve"> के लिए किन शब्दों या वाक्यांशों का उपयोग करेंगे। मुख्य शब्दावली में दुष्टता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लेखक राजा से यह भी कहते हैं कि यदि यहूदी यरूशलेम को बनाकर उसे पुनर्स्थापित करते हैं, तो वे अब राजा को कर, राजभेंट या चुंगी नहीं देंगे, और राजा की आय को हानि उठानी पड़ेगी। कर शासक को किए जाने वाले भुगतान हैं। राजभेंट वे उपहार या धनराशि हैं जो किसी सामर्थी राजा के प्रति सम्मान प्रकट करने के लिए दिए जाते हैं। चुंगी वे शुल्क हैं जो लोग नगर के फाटकों या व्यापारिक स्थानों पर देते हैं।</w:t>
      </w:r>
    </w:p>
    <w:p>
      <w:pPr/>
      <w:r>
        <w:rPr>
          <w:lang w:val="hi_IN" w:bidi="hi_IN"/>
        </w:rPr>
      </w:r>
      <w:r>
        <w:rPr>
          <w:lang w:val="hi_IN" w:bidi="hi_IN"/>
        </w:rPr>
        <w:t xml:space="preserve">यहाँ रुकें और समूह में चर्चा करें कि आप </w:t>
      </w:r>
      <w:r>
        <w:rPr>
          <w:b/>
          <w:lang w:val="hi_IN" w:bidi="hi_IN"/>
        </w:rPr>
        <w:t>कर</w:t>
      </w:r>
      <w:r>
        <w:rPr>
          <w:lang w:val="hi_IN" w:bidi="hi_IN"/>
        </w:rPr>
        <w:t xml:space="preserve">, </w:t>
      </w:r>
      <w:r>
        <w:rPr>
          <w:b/>
          <w:lang w:val="hi_IN" w:bidi="hi_IN"/>
        </w:rPr>
        <w:t>राजभेंट</w:t>
      </w:r>
      <w:r>
        <w:rPr>
          <w:lang w:val="hi_IN" w:bidi="hi_IN"/>
        </w:rPr>
        <w:t xml:space="preserve"> और </w:t>
      </w:r>
      <w:r>
        <w:rPr>
          <w:b/>
          <w:lang w:val="hi_IN" w:bidi="hi_IN"/>
        </w:rPr>
        <w:t>चुंगी</w:t>
      </w:r>
      <w:r>
        <w:rPr>
          <w:lang w:val="hi_IN" w:bidi="hi_IN"/>
        </w:rPr>
        <w:t xml:space="preserve"> के लिए किन शब्दों या वाक्यांशों का उपयोग करेंगे। याद रखें कि यदि आपके पास अपनी भाषा में अलग-अलग प्रकार के करों के लिए अलग-अलग शब्द नहीं हैं, तो आप "कर" के लिए केवल एक सामान्य शब्द का उपयोग कर सकते हैं।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लेखक राजा के महल में उसकी सेवा करते हैं और वे राजा की अच्छी तरह से सेवा करने के लिए बाध्य हैं। राजा का महल वह घर है जहाँ राजा रहता है और अक्सर जहाँ से शासन करता है।</w:t>
      </w:r>
    </w:p>
    <w:p>
      <w:pPr/>
      <w:r>
        <w:rPr>
          <w:lang w:val="hi_IN" w:bidi="hi_IN"/>
        </w:rPr>
      </w:r>
      <w:r>
        <w:rPr>
          <w:lang w:val="hi_IN" w:bidi="hi_IN"/>
        </w:rPr>
        <w:t xml:space="preserve">यहाँ रुकें और समूह में चर्चा करें कि आप </w:t>
      </w:r>
      <w:r>
        <w:rPr>
          <w:b/>
          <w:lang w:val="hi_IN" w:bidi="hi_IN"/>
        </w:rPr>
        <w:t>महल</w:t>
      </w:r>
      <w:r>
        <w:rPr>
          <w:lang w:val="hi_IN" w:bidi="hi_IN"/>
        </w:rPr>
        <w:t xml:space="preserve"> या </w:t>
      </w:r>
      <w:r>
        <w:rPr>
          <w:b/>
          <w:lang w:val="hi_IN" w:bidi="hi_IN"/>
        </w:rPr>
        <w:t>राजा के घर</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चूँकि लेखक राज्य की सेवा में हैं, इसलिए वे नहीं चाहते कि लोग राजा का अनादर करें। यही कारण है कि लेखकों ने राजा को चेतावनी भेजी। फिर राजा को पिछले राजाओं के पुराने अभिलेख, या </w:t>
      </w:r>
      <w:r>
        <w:rPr>
          <w:b/>
          <w:lang w:val="hi_IN" w:bidi="hi_IN"/>
        </w:rPr>
        <w:t>कुंडलपत्र</w:t>
      </w:r>
      <w:r>
        <w:rPr>
          <w:lang w:val="hi_IN" w:bidi="hi_IN"/>
        </w:rPr>
        <w:t xml:space="preserve"> को ढूँढना चाहिए और सीखना चाहिए कि यरूशलेम विद्रोही था। जिन राजाओं ने देश पर अधिकार किया था, उन्होंने यरूशलेम को उसके विद्रोह के इतिहास के कारण नष्ट कर दिया। विद्रोह करना किसी व्यक्ति या किसी वस्तु के विरुद्ध बलवा करना है।</w:t>
      </w:r>
    </w:p>
    <w:p>
      <w:pPr/>
      <w:r>
        <w:rPr>
          <w:lang w:val="hi_IN" w:bidi="hi_IN"/>
        </w:rPr>
      </w:r>
      <w:r>
        <w:rPr>
          <w:lang w:val="hi_IN" w:bidi="hi_IN"/>
        </w:rPr>
        <w:t xml:space="preserve">यहाँ रुकें और समूह में चर्चा करें कि आप </w:t>
      </w:r>
      <w:r>
        <w:rPr>
          <w:b/>
          <w:lang w:val="hi_IN" w:bidi="hi_IN"/>
        </w:rPr>
        <w:t>विद्रोह</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यहाँ रुकें और समूह में चर्चा करें कि आप </w:t>
      </w:r>
      <w:r>
        <w:rPr>
          <w:b/>
          <w:lang w:val="hi_IN" w:bidi="hi_IN"/>
        </w:rPr>
        <w:t>अभिलेख</w:t>
      </w:r>
      <w:r>
        <w:rPr>
          <w:lang w:val="hi_IN" w:bidi="hi_IN"/>
        </w:rPr>
        <w:t xml:space="preserve"> या </w:t>
      </w:r>
      <w:r>
        <w:rPr>
          <w:b/>
          <w:lang w:val="hi_IN" w:bidi="hi_IN"/>
        </w:rPr>
        <w:t>कुंडलपत्र</w:t>
      </w:r>
      <w:r>
        <w:rPr>
          <w:lang w:val="hi_IN" w:bidi="hi_IN"/>
        </w:rPr>
        <w:t xml:space="preserve"> के लिए किस शब्द या वाक्यांश का उपयोग करेंगे। अधिकांश राजाओं के अधिकारी राज्य के लिए अपने अभिलेख कागज या पशुओं की खाल के लंबे टुकड़ों पर लिखते थे, जिन्हें वे फिर दोनों तरफ से लंबी छड़ियों पर लपेट देते थे। आप कुंडलपत्र के लिए अपने शब्द, या "राजा के दस्तावेज़" के लिए एक अधिक सामान्य शब्द का उपयोग कर सकते हैं। कुंडलपत्र के बारे में अधिक जानकारी के लिए, मुख्य शब्दावली में कुंडलपत्र देखें। इस ऑडियो को यहाँ रोकें।</w:t>
      </w:r>
    </w:p>
    <w:p>
      <w:pPr/>
      <w:r>
        <w:rPr>
          <w:lang w:val="hi_IN" w:bidi="hi_IN"/>
        </w:rPr>
      </w:r>
      <w:r>
        <w:rPr>
          <w:lang w:val="hi_IN" w:bidi="hi_IN"/>
        </w:rPr>
        <w:t>फिर लेखक राजा अर्तक्षत्र से कहते हैं कि यदि लोग नगर को फिर से बनाते हैं, तो फरात नदी के पश्चिम का पूरा प्रान्त अब राजा अर्तक्षत्र का नहीं होगा।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एज्रा 4:17–24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एज्रा 4:17–24 को सुनें और अपने मन में रखें।</w:t>
      </w:r>
    </w:p>
    <w:p>
      <w:pPr/>
      <w:r>
        <w:rPr>
          <w:lang w:val="hi_IN" w:bidi="hi_IN"/>
        </w:rPr>
      </w:r>
      <w:r>
        <w:rPr>
          <w:lang w:val="hi_IN" w:bidi="hi_IN"/>
        </w:rPr>
        <w:t>यदि सम्भव हो, तो एज्रा 4:17–24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एज्रा 4:17–24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यरूशलेम के निर्वासित लोगों के शत्रुओं, रहूम और शिमशै ने फारस के राजा अर्तक्षत्र को एक पत्र लिखकर उन निर्वासित लोगों के बारे में शिकायत की जो यरूशलेम को फिर से बनाने के लिए लौट आए थे। इस भाग में, राजा यरूशलेम में निर्वासित यहूदी लोगों के शत्रुओं को उत्तर देता है।</w:t>
      </w:r>
    </w:p>
    <w:p>
      <w:pPr/>
      <w:r>
        <w:rPr>
          <w:lang w:val="hi_IN" w:bidi="hi_IN"/>
        </w:rPr>
      </w:r>
      <w:r>
        <w:rPr>
          <w:lang w:val="hi_IN" w:bidi="hi_IN"/>
        </w:rPr>
        <w:t>राजा अर्तक्षत्र यहूदी शत्रुओं के पत्र का उत्तर देता है। निर्वासित लोगों के शत्रुओं ने यह पत्र अरामी भाषा में लिखा था। किसी ने फारस के राजा के लिए पत्र का अनुवाद किया और उन्हें पढ़कर सुनाया। पत्र के कारण, राजा अर्तक्षत्र ने किसी को यरूशलेम के राजाओं के बारे में जानकारी के लिए अभिलेखों को ढूँढने का आदेश दिया।</w:t>
      </w:r>
    </w:p>
    <w:p>
      <w:pPr/>
      <w:r>
        <w:rPr>
          <w:lang w:val="hi_IN" w:bidi="hi_IN"/>
        </w:rPr>
      </w:r>
      <w:r>
        <w:rPr>
          <w:lang w:val="hi_IN" w:bidi="hi_IN"/>
        </w:rPr>
        <w:t>यहाँ रुकें और समूह में इस प्रश्न पर चर्चा करें: आपकी संस्कृति में, शासक किस प्रकार के आदेश देते हैं? यदि कोई व्यक्ति किसी आदेश को अनदेखा कर देता है या उसे बदलने की कोशिश करता है, तो क्या होता है? इस ऑडियो को यहाँ रोकें।</w:t>
      </w:r>
    </w:p>
    <w:p>
      <w:pPr/>
      <w:r>
        <w:rPr>
          <w:lang w:val="hi_IN" w:bidi="hi_IN"/>
        </w:rPr>
      </w:r>
      <w:r>
        <w:rPr>
          <w:lang w:val="hi_IN" w:bidi="hi_IN"/>
        </w:rPr>
        <w:t>अभिलेखों ने दिखाया कि यरूशलेम नगर के लोगों ने अन्य राजाओं के विरुद्ध विद्रोह किया था।</w:t>
      </w:r>
    </w:p>
    <w:p>
      <w:pPr/>
      <w:r>
        <w:rPr>
          <w:lang w:val="hi_IN" w:bidi="hi_IN"/>
        </w:rPr>
      </w:r>
      <w:r>
        <w:rPr>
          <w:lang w:val="hi_IN" w:bidi="hi_IN"/>
        </w:rPr>
        <w:t>यहाँ रुकें और समूह में इस प्रश्न पर चर्चा करें: आपकी संस्कृति या आसपास के क्षेत्रों की संस्कृतियों के बारे में लोग किस तरह के अभिलेख या कहानियाँ रखते हैं? आपकी संस्कृति में लोग इन अभिलेखों को कैसे रखते हैं? इन अभिलेखों तक कौन पहुँच सकता है? इस ऑडियो को यहाँ रोकें।</w:t>
      </w:r>
    </w:p>
    <w:p>
      <w:pPr/>
      <w:r>
        <w:rPr>
          <w:lang w:val="hi_IN" w:bidi="hi_IN"/>
        </w:rPr>
      </w:r>
      <w:r>
        <w:rPr>
          <w:lang w:val="hi_IN" w:bidi="hi_IN"/>
        </w:rPr>
        <w:t>यहाँ रुकें और समूह में इस प्रश्न पर चर्चा करें: क्या आपने अपने समुदाय में किसी ऐसे स्थान या समूह के बारे में सुना है जिसे लोग परेशानी पैदा करने वालों के रूप में जानते हैं? उस प्रतिष्ठा का उस स्थान या समूह पर कई वर्षों बाद भी कैसा प्रभाव पड़ता है? इस ऑडियो को यहाँ रोकें।</w:t>
      </w:r>
    </w:p>
    <w:p>
      <w:pPr/>
      <w:r>
        <w:rPr>
          <w:lang w:val="hi_IN" w:bidi="hi_IN"/>
        </w:rPr>
      </w:r>
      <w:r>
        <w:rPr>
          <w:lang w:val="hi_IN" w:bidi="hi_IN"/>
        </w:rPr>
        <w:t>कई शक्तिशाली राजाओं ने यरूशलेम और फरात के पार या नदी के पार" के प्रान्त पर शासन किया था। हम नहीं जानते कि ये अभिलेख विशेष रूप से दाऊद और सुलैमान जैसे महान इस्राएली राजाओं के बारे में हैं या अश्शूर और बाबेल के राजाओं के बारे में हैं। इन अश्शूर और बाबेल के राजाओं ने प्रान्त के लोगों से कर वसूल किया। हालाँकि, यरूशलेम के वे राजा राजभेंट, चुंगी और कर प्राप्त करते थे। ये सभी प्रकार के कर हैं जो लोग राजाओं को देते थे।</w:t>
      </w:r>
    </w:p>
    <w:p>
      <w:pPr/>
      <w:r>
        <w:rPr>
          <w:lang w:val="hi_IN" w:bidi="hi_IN"/>
        </w:rPr>
      </w:r>
      <w:r>
        <w:rPr>
          <w:lang w:val="hi_IN" w:bidi="hi_IN"/>
        </w:rPr>
        <w:t>यहाँ रुकें और समूह में इस प्रश्न पर चर्चा करें: आपकी संस्कृति में अगुवे कर या योगदान की इतनी परवाह क्यों करते हैं? जब लोग कर या योगदान देना बंद कर देते हैं, तो क्या होता है? एक या दो लोग उन अगुवों के रूप में कार्य करें जो उन लोगों के प्रति प्रतिक्रिया देते हैं जिन्होंने कर देना बंद कर दिया है। इस ऑडियो को यहाँ रोकें।</w:t>
      </w:r>
    </w:p>
    <w:p>
      <w:pPr/>
      <w:r>
        <w:rPr>
          <w:lang w:val="hi_IN" w:bidi="hi_IN"/>
        </w:rPr>
      </w:r>
      <w:r>
        <w:rPr>
          <w:lang w:val="hi_IN" w:bidi="hi_IN"/>
        </w:rPr>
        <w:t>इसलिए, इस्राएल के शत्रुओं को आदेश जारी करना चाहिए कि लोगों को नगर को फिर से बनाने से रोक दिया जाए, जब तक कि राजा अर्तक्षत्र कोई आदेश न दे कि लोग उसे फिर से बना सकें। यह आज्ञा महत्वपूर्ण है, क्योंकि फारस के राजा की आज्ञा को एक बार दे दिए जाने के बाद कोई भी उसे बदल नहीं सकता था। राजा अर्तक्षत्र इस्राएल के शत्रुओं से कहते हैं कि वे विलम्ब न करें, बल्कि तुरन्त इस्राएलियों को रोक दें।</w:t>
      </w:r>
    </w:p>
    <w:p>
      <w:pPr/>
      <w:r>
        <w:rPr>
          <w:lang w:val="hi_IN" w:bidi="hi_IN"/>
        </w:rPr>
      </w:r>
      <w:r>
        <w:rPr>
          <w:lang w:val="hi_IN" w:bidi="hi_IN"/>
        </w:rPr>
        <w:t>यहाँ रुकें और समूह में इस प्रश्न पर चर्चा करें: आपकी संस्कृति में, अगुवे कैसे दिखाते हैं कि जो आज्ञा वे देते हैं वह अति आवश्यक है और लोगों को उसे जल्दी करना चाहिए? इस ऑडियो को यहाँ रोकें।</w:t>
      </w:r>
    </w:p>
    <w:p>
      <w:pPr/>
      <w:r>
        <w:rPr>
          <w:lang w:val="hi_IN" w:bidi="hi_IN"/>
        </w:rPr>
      </w:r>
      <w:r>
        <w:rPr>
          <w:lang w:val="hi_IN" w:bidi="hi_IN"/>
        </w:rPr>
        <w:t>राजा अर्तक्षत्र एक ऐसा प्रश्न पूछता है जिसका उत्तर वह नहीं चाहता कि कोई भी दे। राजा अर्तक्षत्र पूछते हैं कि राजा को क्यों ऐसी स्थिति उत्पन्न होने देनी चाहिए, जिससे राजा के हितों को हानि पहुँचे। राजा शत्रुओं को यह नहीं कहते कि यहूदियों ने यरूशलेम के पुनर्निर्माण में अब तक जो प्रगति की है, उसे नष्ट कर दें। हालाँकि, यह संभव है कि यही वह समय हो जब शत्रुओं ने यरूशलेम की दीवारों को नष्ट कर दिया और फाटकों को आग लगा दी थी।</w:t>
      </w:r>
    </w:p>
    <w:p>
      <w:pPr/>
      <w:r>
        <w:rPr>
          <w:lang w:val="hi_IN" w:bidi="hi_IN"/>
        </w:rPr>
      </w:r>
      <w:r>
        <w:rPr>
          <w:lang w:val="hi_IN" w:bidi="hi_IN"/>
        </w:rPr>
        <w:t>यहाँ रुकें और समूह में इस प्रश्न पर चर्चा करें: जब लोगों ने शिकायतें कीं, तो आपके समुदाय के अगुवों ने कैसी प्रतिक्रिया दी? जब अगुवे उन समस्याओं को हल करने के लिए आदेश देते हैं, तो लोगों को क्या करना चाहिए? इस ऑडियो को यहाँ रोकें।</w:t>
      </w:r>
    </w:p>
    <w:p>
      <w:pPr/>
      <w:r>
        <w:rPr>
          <w:lang w:val="hi_IN" w:bidi="hi_IN"/>
        </w:rPr>
      </w:r>
      <w:r>
        <w:rPr>
          <w:lang w:val="hi_IN" w:bidi="hi_IN"/>
        </w:rPr>
        <w:t>जब किसी ने राजा अर्तक्षत्र का पत्र सेनापति रहूम और शास्त्री शिमशै और उनके साथी कर्मचारियों को पढ़कर सुनाया, तो जिन्होंने वह पत्र सुना, वे उन यहूदियों के पास गए जो बन्धुआई से लौटकर आए थे और उन्होंने उन लोगों को बलपूर्वक यरूशलेम नगर का पुनर्निर्माण करने से रोक दिया। सम्भव है कि उन अधिकारियों ने बहुत से सामरी सैनिकों को अपने साथ ले लिया हो, ताकि वे इस्राएलियों को निर्माण का काम रोकने के लिए विवश कर सकें।</w:t>
      </w:r>
    </w:p>
    <w:p>
      <w:pPr/>
      <w:r>
        <w:rPr>
          <w:lang w:val="hi_IN" w:bidi="hi_IN"/>
        </w:rPr>
      </w:r>
      <w:r>
        <w:rPr>
          <w:lang w:val="hi_IN" w:bidi="hi_IN"/>
        </w:rPr>
        <w:t>संभवतः कहानीकार हमें राजा अर्तक्षत्र के शासनकाल के दौरान इस विरोध के बारे में बताता है ताकि हमें याद दिलाया जा सके कि यहूदियों के शत्रुओं ने यहूदियों का बहुत विरोध किया! यहूदियों को कई कठिन समयों से होकर गुजरना पड़ा! लेकिन अब कहानीकार अपनी मुख्य कहानी पर वापस जाता है, जब यहूदियों के शत्रुओं ने राजा कुस्रू के शासनकाल में, राजा अर्तक्षत्र के शासनकाल से कई वर्ष पहले, यरूशलेम में “परमेश्वर के भवन”, अर्थात् मंदिर के निर्माण का काम रोक दिया था। आपको याद होगा कि राजा कुस्रू के शासनकाल के दौरान, यहूदियों के शत्रुओं ने मंदिर का काम रोक दिया था। लेकिन राजा दारा ने यहूदियों को अपना काम फिर से शुरू करने की अनुमति दी, और यहूदियों ने दारा के शासनकाल के दौरान मंदिर का काम पूरा कर लिया। अगले भाग में, कहानीकार उस कहानी पर लौट आएगा जब यहूदियों ने राजा दारा के शासनकाल में दूसरी बार मंदिर को फिर से बनाना शुरू किया था।</w:t>
      </w:r>
    </w:p>
    <w:p>
      <w:pPr/>
      <w:r>
        <w:rPr>
          <w:lang w:val="hi_IN" w:bidi="hi_IN"/>
        </w:rPr>
      </w:r>
      <w:r>
        <w:rPr>
          <w:lang w:val="hi_IN" w:bidi="hi_IN"/>
        </w:rPr>
        <w:t>यहाँ रुकें और समूह में इस प्रश्न पर चर्चा करें: ऐसे अनुभव साझा करें जब आपको, किसी और को, या आपके समुदाय को, किसी ऐसी चीज़ के फिर से शुरू होने का इंतज़ार करना पड़ा हो जो लंबे समय से रुकी हुई थी। लोगों ने कैसा महसूस किया? इंतजार के दौरान क्या हुआ?</w:t>
      </w:r>
      <w:r>
        <w:rPr>
          <w:lang w:val="hi_IN" w:bidi="hi_IN"/>
        </w:rPr>
      </w:r>
    </w:p>
    <w:p>
      <w:pPr>
        <w:pStyle w:val="Heading3"/>
      </w:pPr>
      <w:r>
        <w:rPr>
          <w:lang w:val="hi_IN" w:bidi="hi_IN"/>
        </w:rPr>
        <w:t>घटनाओं को समझाना</w:t>
      </w:r>
    </w:p>
    <w:p>
      <w:pPr/>
      <w:r>
        <w:rPr>
          <w:lang w:val="hi_IN" w:bidi="hi_IN"/>
        </w:rPr>
      </w:r>
      <w:r>
        <w:rPr>
          <w:lang w:val="hi_IN" w:bidi="hi_IN"/>
        </w:rPr>
        <w:t>एज्रा 4:17–24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राजा अर्तक्षत्र पिछले भाग के यहूदी शत्रुओं के पत्र का उत्तर देता है। राजा अर्तक्षत्र लेखकों के आरोप को गंभीरता से लेता है। राजा बताता है कि अभिलेख इस बात की पुष्टि करते हैं कि यरूशलेम के लोग राजाओं के विरुद्ध बहुत बार बलवा करते हैं। राजा आदेश देता है कि यहूदियों को नगर को फिर से बनाने से रोक दिया जाए, जब तक कि राजा अर्तक्षत्र यह न कह दे कि यहूदी फिर से शुरू कर सकते हैं।</w:t>
      </w:r>
    </w:p>
    <w:p>
      <w:pPr/>
      <w:r>
        <w:rPr>
          <w:lang w:val="hi_IN" w:bidi="hi_IN"/>
        </w:rPr>
      </w:r>
      <w:r>
        <w:rPr>
          <w:b/>
          <w:lang w:val="hi_IN" w:bidi="hi_IN"/>
        </w:rPr>
        <w:t>दूसरे दृश्य में:</w:t>
      </w:r>
      <w:r>
        <w:rPr>
          <w:lang w:val="hi_IN" w:bidi="hi_IN"/>
        </w:rPr>
        <w:t xml:space="preserve"> जब किसी ने राजा अर्तक्षत्र का पत्र सेनापति रहूम, शास्त्री शिमशै और उनके साथी कर्मचारियों को पढ़कर सुनाया, तो पत्र सुनने वाले उन यहूदियों के पास गए जो निर्वासन से लौटे थे और उन्हें यरूशलेम नगर का पुनर्निर्माण रोकने के लिए मजबूर किया।</w:t>
      </w:r>
    </w:p>
    <w:p>
      <w:pPr/>
      <w:r>
        <w:rPr>
          <w:lang w:val="hi_IN" w:bidi="hi_IN"/>
        </w:rPr>
      </w:r>
      <w:r>
        <w:rPr>
          <w:b/>
          <w:lang w:val="hi_IN" w:bidi="hi_IN"/>
        </w:rPr>
        <w:t>तीसरे दृश्य में:</w:t>
      </w:r>
      <w:r>
        <w:rPr>
          <w:lang w:val="hi_IN" w:bidi="hi_IN"/>
        </w:rPr>
        <w:t xml:space="preserve"> राजा दारा के समय में, यहूदा और बिन्यामीन के गोत्रों के निर्वासित लोगों ने फारस के राजा दारा के शासनकाल के दूसरे वर्ष तक यरूशलेम में परमेश्वर के भवन का काम रोक दिया।</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अर्तक्षत्र</w:t>
      </w:r>
    </w:p>
    <w:p>
      <w:pPr>
        <w:pStyle w:val="ListBullet"/>
        <w:spacing w:line="240" w:lineRule="auto"/>
        <w:ind w:left="720"/>
      </w:pPr>
      <w:r>
        <w:rPr>
          <w:lang w:val="hi_IN" w:bidi="hi_IN"/>
        </w:rPr>
      </w:r>
      <w:r>
        <w:rPr>
          <w:lang w:val="hi_IN" w:bidi="hi_IN"/>
        </w:rPr>
        <w:t>रहूम</w:t>
      </w:r>
    </w:p>
    <w:p>
      <w:pPr>
        <w:pStyle w:val="ListBullet"/>
        <w:spacing w:line="240" w:lineRule="auto"/>
        <w:ind w:left="720"/>
      </w:pPr>
      <w:r>
        <w:rPr>
          <w:lang w:val="hi_IN" w:bidi="hi_IN"/>
        </w:rPr>
      </w:r>
      <w:r>
        <w:rPr>
          <w:lang w:val="hi_IN" w:bidi="hi_IN"/>
        </w:rPr>
        <w:t>शिमशै</w:t>
      </w:r>
    </w:p>
    <w:p>
      <w:pPr>
        <w:pStyle w:val="ListBullet"/>
        <w:spacing w:line="240" w:lineRule="auto"/>
        <w:ind w:left="720"/>
      </w:pPr>
      <w:r>
        <w:rPr>
          <w:lang w:val="hi_IN" w:bidi="hi_IN"/>
        </w:rPr>
      </w:r>
      <w:r>
        <w:rPr>
          <w:lang w:val="hi_IN" w:bidi="hi_IN"/>
        </w:rPr>
        <w:t>रहूम और शिमशै के साथी काम करने वाले</w:t>
      </w:r>
    </w:p>
    <w:p>
      <w:pPr>
        <w:pStyle w:val="ListBullet"/>
        <w:spacing w:line="240" w:lineRule="auto"/>
        <w:ind w:left="720"/>
      </w:pPr>
      <w:r>
        <w:rPr>
          <w:lang w:val="hi_IN" w:bidi="hi_IN"/>
        </w:rPr>
      </w:r>
      <w:r>
        <w:rPr>
          <w:lang w:val="hi_IN" w:bidi="hi_IN"/>
        </w:rPr>
        <w:t>यरूशलेम के अन्य पिछले और शक्तिशाली राजा</w:t>
      </w:r>
    </w:p>
    <w:p>
      <w:pPr>
        <w:pStyle w:val="ListBullet"/>
        <w:spacing w:line="240" w:lineRule="auto"/>
        <w:ind w:left="720"/>
      </w:pPr>
      <w:r>
        <w:rPr>
          <w:lang w:val="hi_IN" w:bidi="hi_IN"/>
        </w:rPr>
      </w:r>
      <w:r>
        <w:rPr>
          <w:lang w:val="hi_IN" w:bidi="hi_IN"/>
        </w:rPr>
        <w:t>यरूशलेम का पुनर्निर्माण करते यहूदी निर्वासित</w:t>
      </w:r>
    </w:p>
    <w:p>
      <w:pPr>
        <w:pStyle w:val="ListBullet"/>
        <w:spacing w:line="240" w:lineRule="auto"/>
        <w:ind w:left="720"/>
      </w:pPr>
      <w:r>
        <w:rPr>
          <w:lang w:val="hi_IN" w:bidi="hi_IN"/>
        </w:rPr>
      </w:r>
      <w:r>
        <w:rPr>
          <w:lang w:val="hi_IN" w:bidi="hi_IN"/>
        </w:rPr>
        <w:t>और राजा दारा</w:t>
      </w:r>
    </w:p>
    <w:p>
      <w:pPr/>
      <w:r>
        <w:rPr>
          <w:lang w:val="hi_IN" w:bidi="hi_IN"/>
        </w:rPr>
      </w:r>
      <w:r>
        <w:rPr>
          <w:lang w:val="hi_IN" w:bidi="hi_IN"/>
        </w:rPr>
        <w:t>समूह में, इस भाग के परिवेश के इन हिस्सों पर ध्यान दें: फारस का राजा एक पत्र के रूप में एक उत्तर भेजता है, और हम इस भाग में पत्र सुनते हैं। यह पत्र उस संस्कृति में प्रचलित पारम्परिक पत्र-लेखन की रीति के अनुसार लिखा गया है। लेखक उन लोगों के नाम बताता है जिन्हें राजा पत्र लिखता है और आरंभ में अभिवादन करता है। राजा उन्हीं दोनों लोगों और उनके साथी कर्मचारियों के नाम बताता है जिन्होंने पहला पत्र लिखा था। ये लोग सामरिया और फरात पार के प्रान्त के अन्य स्थानों में रहते हैं। आपको याद होगा कि सामरिया इस्राएल का पूर्व उत्तरी राज्य था।</w:t>
      </w:r>
    </w:p>
    <w:p>
      <w:pPr/>
      <w:r>
        <w:rPr>
          <w:lang w:val="hi_IN" w:bidi="hi_IN"/>
        </w:rPr>
      </w:r>
      <w:r>
        <w:rPr>
          <w:lang w:val="hi_IN" w:bidi="hi_IN"/>
        </w:rPr>
        <w:t>पहले दृश्य में, राजा के पत्र की शुरुआत में एक सामान्य अभिवादन शामिल है, "शांति।" राजा आशा करता है कि लोग कुशल से हों और अपने आस-पास के लोगों के साथ शान्ति से रहते हों। यह एक राजा की ओर से अपनी प्रजा के लिए एक असामान्य अभिवादन है।</w:t>
      </w:r>
    </w:p>
    <w:p>
      <w:pPr/>
      <w:r>
        <w:rPr>
          <w:lang w:val="hi_IN" w:bidi="hi_IN"/>
        </w:rPr>
      </w:r>
      <w:r>
        <w:rPr>
          <w:lang w:val="hi_IN" w:bidi="hi_IN"/>
        </w:rPr>
        <w:t>यहाँ रुकें और समूह में चर्चा करें कि अपनी संस्कृति में आप किसी अगुवे से विशिष्ट अभिवादन की क्या अपेक्षा कर सकते हैं। आप इस पत्र में राजा के "शांति" के अभिवादन का अनुवाद कैसे करेंगे? इस ऑडियो को यहाँ रोकें।</w:t>
      </w:r>
    </w:p>
    <w:p>
      <w:pPr/>
      <w:r>
        <w:rPr>
          <w:lang w:val="hi_IN" w:bidi="hi_IN"/>
        </w:rPr>
      </w:r>
      <w:r>
        <w:rPr>
          <w:lang w:val="hi_IN" w:bidi="hi_IN"/>
        </w:rPr>
        <w:t>राजा कहता है कि उसे पत्र मिला, और किसी ने उस पत्र का अनुवाद करके राजा को पढ़कर सुनाया। राजा पत्र प्राप्त करने के बारे में “हम” शब्द का प्रयोग करते हैं। राजा शायद स्वयं को और अपने सरकारी अधिकारियों को उन लोगों के रूप में संदर्भित कर रहे हों जिन्हें पत्र प्राप्त हुआ था। उस समय, राजा कभी-कभी अपने लिए “हम” शब्द का प्रयोग करते थे, ताकि यह प्रकट हो कि वे राजसी और ऊँचे पद के हैं।</w:t>
      </w:r>
    </w:p>
    <w:p>
      <w:pPr/>
      <w:r>
        <w:rPr>
          <w:lang w:val="hi_IN" w:bidi="hi_IN"/>
        </w:rPr>
      </w:r>
      <w:r>
        <w:rPr>
          <w:lang w:val="hi_IN" w:bidi="hi_IN"/>
        </w:rPr>
        <w:t>यहाँ रुकें और समूह में चर्चा करें कि आपके राजा या अगुवे अपने बारे में कैसे बात करते हैं। आप इस बारे में कैसे बात करेंगे कि राजा के अनुसार पत्र किसे प्राप्त हुआ है? इस ऑडियो को यहाँ रोकें।</w:t>
      </w:r>
    </w:p>
    <w:p>
      <w:pPr/>
      <w:r>
        <w:rPr>
          <w:lang w:val="hi_IN" w:bidi="hi_IN"/>
        </w:rPr>
      </w:r>
      <w:r>
        <w:rPr>
          <w:lang w:val="hi_IN" w:bidi="hi_IN"/>
        </w:rPr>
        <w:t>राजा ने किसी व्यक्ति को आदेश दिया कि वह यरूशलेम के बारे में जानकारी प्राप्त करने के लिए अभिलेखों को ढूँढे।</w:t>
      </w:r>
    </w:p>
    <w:p>
      <w:pPr/>
      <w:r>
        <w:rPr>
          <w:lang w:val="hi_IN" w:bidi="hi_IN"/>
        </w:rPr>
      </w:r>
      <w:r>
        <w:rPr>
          <w:lang w:val="hi_IN" w:bidi="hi_IN"/>
        </w:rPr>
        <w:t>यहाँ रुकें और समूह में इस प्रश्न पर चर्चा करें: आपकी संस्कृति पुराने लेखों या पिछले निर्णयों को देखने के बारे में कैसे बात करती है? क्या आपके पास "आधिकारिक अभिलेख" या "लिखित इतिहास" कहने का कोई स्वाभाविक तरीका है? इस बारे में सोचें कि आपने पिछले भाग के ऐतिहासिक अभिलेखों के विचार का अनुवाद कैसे किया। इस ऑडियो को यहाँ रोकें।</w:t>
      </w:r>
    </w:p>
    <w:p>
      <w:pPr/>
      <w:r>
        <w:rPr>
          <w:lang w:val="hi_IN" w:bidi="hi_IN"/>
        </w:rPr>
      </w:r>
      <w:r>
        <w:rPr>
          <w:lang w:val="hi_IN" w:bidi="hi_IN"/>
        </w:rPr>
        <w:t>हम वास्तव में नहीं जानते कि राजा ने क्या आदेश दिया था, लेकिन राजा ने शायद अपने लोगों को अभिलेखों को खोजने का आदेश दिया था। आपको याद होगा कि फारस के राज्य में, लोग किसी राजा द्वारा निर्धारित किए गए आदेश को नहीं बदल सकते थे।</w:t>
      </w:r>
    </w:p>
    <w:p>
      <w:pPr/>
      <w:r>
        <w:rPr>
          <w:lang w:val="hi_IN" w:bidi="hi_IN"/>
        </w:rPr>
      </w:r>
      <w:r>
        <w:rPr>
          <w:lang w:val="hi_IN" w:bidi="hi_IN"/>
        </w:rPr>
        <w:t>यहाँ रुकें और समूह में इस प्रश्न पर चर्चा करें: आप उस आज्ञा को कैसे संदर्भित करते हैं जिसे लोग बदल नहीं सकते? शासक की आज्ञा सामान्य अनुरोध से कैसे अलग होती है? इस ऑडियो को यहाँ रोकें।</w:t>
      </w:r>
    </w:p>
    <w:p>
      <w:pPr/>
      <w:r>
        <w:rPr>
          <w:lang w:val="hi_IN" w:bidi="hi_IN"/>
        </w:rPr>
      </w:r>
      <w:r>
        <w:rPr>
          <w:lang w:val="hi_IN" w:bidi="hi_IN"/>
        </w:rPr>
        <w:t>राजा ने 'खोजने' और 'पाया' के लिए उन्हीं शब्दों का प्रयोग किया जो राजा को लिखे गए रहूम और शिमशै के पत्र में उपयोग किए गए थे।</w:t>
      </w:r>
    </w:p>
    <w:p>
      <w:pPr/>
      <w:r>
        <w:rPr>
          <w:lang w:val="hi_IN" w:bidi="hi_IN"/>
        </w:rPr>
      </w:r>
      <w:r>
        <w:rPr>
          <w:lang w:val="hi_IN" w:bidi="hi_IN"/>
        </w:rPr>
        <w:t>इसलिए, यहूदियों के शत्रुओं को नगर के पुनर्निर्माण को रोकने का आदेश जारी करना है, जब तक कि राजा अर्तक्षत्र कोई आदेश न दे कि वे उसे फिर से बना सकें। राजा अर्तक्षत्र इस्राएल के शत्रुओं से कहता है कि वे इस्राएलियों को काम करने से रोक देने में कोई समय बर्बाद न करें। राजा एक ऐसा प्रश्न पूछता है जिसका उत्तर देने की वह किसी से अपेक्षा नहीं करता है। राजा पूछता है, "आपको यहूदी लोगों को हमारे राज्य के लिए खतरा क्यों बनने देना चाहिए?" राजा का तात्पर्य यह है कि वह चाहता है कि यहूदियों के शत्रु काम को रोक दें।</w:t>
      </w:r>
    </w:p>
    <w:p>
      <w:pPr/>
      <w:r>
        <w:rPr>
          <w:lang w:val="hi_IN" w:bidi="hi_IN"/>
        </w:rPr>
      </w:r>
      <w:r>
        <w:rPr>
          <w:lang w:val="hi_IN" w:bidi="hi_IN"/>
        </w:rPr>
        <w:t>यहाँ रुकें और समूह में इस प्रश्न पर चर्चा करें: आप अपनी भाषा में तात्कालिकता और बल कैसे दिखाते हैं? इस ऑडियो को यहाँ रोकें।</w:t>
      </w:r>
    </w:p>
    <w:p>
      <w:pPr/>
      <w:r>
        <w:rPr>
          <w:lang w:val="hi_IN" w:bidi="hi_IN"/>
        </w:rPr>
      </w:r>
      <w:r>
        <w:rPr>
          <w:lang w:val="hi_IN" w:bidi="hi_IN"/>
        </w:rPr>
        <w:t>[इस भाग के अंत में, कहानीकार हमें समय में पीछे ले जाता है और राजा दारा के शासनकाल के दौरान अपनी मूल कहानी पर लौट आता है, जब यहूदियों ने मंदिर को फिर से बनाना शुरू कर सके।]{.mark} याद रखें कि निर्वासित लोग यरूशलेम लौट आए और राजा कुस्रू के अधीन मंदिर को फिर से बनाना शुरू किया। यहूदियों के शत्रुओं ने लंबे समय तक उन्हें मंदिर के पुनर्निर्माण से रोके रखा, जब तक कि राजा दारा का समय नहीं आया, जब यहूदी मंदिर का पुनर्निर्माण पूरा करने में सक्षम हुए।</w:t>
      </w:r>
    </w:p>
    <w:p>
      <w:pPr/>
      <w:r>
        <w:rPr>
          <w:lang w:val="hi_IN" w:bidi="hi_IN"/>
        </w:rPr>
      </w:r>
      <w:r>
        <w:rPr>
          <w:lang w:val="hi_IN" w:bidi="hi_IN"/>
        </w:rPr>
        <w:t>यहाँ रुकें और समूह में इस प्रश्न पर चर्चा करें: आपकी भाषा कहानी में गतिविधि की लंबी अवधि को कैसे दिखाती है? आप सुनने वालों को कई वर्षों के इंतज़ार की गंभीरता महसूस कराने में कैसे मदद कर सकते हैं? इस ऑडियो को यहाँ रोकें।</w:t>
      </w:r>
    </w:p>
    <w:p>
      <w:pPr/>
      <w:r>
        <w:rPr>
          <w:lang w:val="hi_IN" w:bidi="hi_IN"/>
        </w:rPr>
      </w:r>
      <w:r>
        <w:rPr>
          <w:lang w:val="hi_IN" w:bidi="hi_IN"/>
        </w:rPr>
        <w:t>यहाँ रुकें और समूह में इस प्रश्न पर चर्चा करें: आप कैसे दिखाएँगे कि कहानीकार अपनी पिछली कहानी पर लौट आया है, जहाँ वह अध्याय 4 के पद 5 में रुक गया था?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एज्रा 4:17–24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राजा अर्तक्षत्र</w:t>
      </w:r>
    </w:p>
    <w:p>
      <w:pPr>
        <w:pStyle w:val="ListBullet"/>
        <w:spacing w:line="240" w:lineRule="auto"/>
        <w:ind w:left="720"/>
      </w:pPr>
      <w:r>
        <w:rPr>
          <w:lang w:val="hi_IN" w:bidi="hi_IN"/>
        </w:rPr>
      </w:r>
      <w:r>
        <w:rPr>
          <w:lang w:val="hi_IN" w:bidi="hi_IN"/>
        </w:rPr>
        <w:t>रहूम</w:t>
      </w:r>
    </w:p>
    <w:p>
      <w:pPr>
        <w:pStyle w:val="ListBullet"/>
        <w:spacing w:line="240" w:lineRule="auto"/>
        <w:ind w:left="720"/>
      </w:pPr>
      <w:r>
        <w:rPr>
          <w:lang w:val="hi_IN" w:bidi="hi_IN"/>
        </w:rPr>
      </w:r>
      <w:r>
        <w:rPr>
          <w:lang w:val="hi_IN" w:bidi="hi_IN"/>
        </w:rPr>
        <w:t>शिमशै</w:t>
      </w:r>
    </w:p>
    <w:p>
      <w:pPr>
        <w:pStyle w:val="ListBullet"/>
        <w:spacing w:line="240" w:lineRule="auto"/>
        <w:ind w:left="720"/>
      </w:pPr>
      <w:r>
        <w:rPr>
          <w:lang w:val="hi_IN" w:bidi="hi_IN"/>
        </w:rPr>
      </w:r>
      <w:r>
        <w:rPr>
          <w:lang w:val="hi_IN" w:bidi="hi_IN"/>
        </w:rPr>
        <w:t>रहूम और शिमशै के साथी काम करने वाले</w:t>
      </w:r>
    </w:p>
    <w:p>
      <w:pPr>
        <w:pStyle w:val="ListBullet"/>
        <w:spacing w:line="240" w:lineRule="auto"/>
        <w:ind w:left="720"/>
      </w:pPr>
      <w:r>
        <w:rPr>
          <w:lang w:val="hi_IN" w:bidi="hi_IN"/>
        </w:rPr>
      </w:r>
      <w:r>
        <w:rPr>
          <w:lang w:val="hi_IN" w:bidi="hi_IN"/>
        </w:rPr>
        <w:t>यरूशलेम के अन्य पिछले और शक्तिशाली राजा</w:t>
      </w:r>
    </w:p>
    <w:p>
      <w:pPr>
        <w:pStyle w:val="ListBullet"/>
        <w:spacing w:line="240" w:lineRule="auto"/>
        <w:ind w:left="720"/>
      </w:pPr>
      <w:r>
        <w:rPr>
          <w:lang w:val="hi_IN" w:bidi="hi_IN"/>
        </w:rPr>
      </w:r>
      <w:r>
        <w:rPr>
          <w:lang w:val="hi_IN" w:bidi="hi_IN"/>
        </w:rPr>
        <w:t>निर्वासित यहूदी यरूशलेम को फिर से बनाने वाले</w:t>
      </w:r>
    </w:p>
    <w:p>
      <w:pPr>
        <w:pStyle w:val="ListBullet"/>
        <w:spacing w:line="240" w:lineRule="auto"/>
        <w:ind w:left="720"/>
      </w:pPr>
      <w:r>
        <w:rPr>
          <w:lang w:val="hi_IN" w:bidi="hi_IN"/>
        </w:rPr>
      </w:r>
      <w:r>
        <w:rPr>
          <w:lang w:val="hi_IN" w:bidi="hi_IN"/>
        </w:rPr>
        <w:t>और राजा दारा</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राजा अर्तक्षत्र यहूदी शत्रुओं के पत्र का उत्तर देता है। राजा अर्तक्षत्र लेखकों के आरोप को गंभीरता से लेता है। राजा बताते हैं कि उन्होंने ऐतिहासिक अभिलेखों से उस जानकारी की पुष्टि कर ली है, जो यहूदियों के शत्रुओं ने यरूशलेम के बलवे और राजद्रोह के विषय में राजा को दी थी। इसलिए, इस्राएल के शत्रुओं को नगर के पुनर्निर्माण को रोकने का आदेश जारी करना है, जब तक कि राजा अर्तक्षत्र कोई आदेश न दे दें कि लोग फिर से काम शुरू कर सकें।</w:t>
      </w:r>
    </w:p>
    <w:p>
      <w:pPr/>
      <w:r>
        <w:rPr>
          <w:lang w:val="hi_IN" w:bidi="hi_IN"/>
        </w:rPr>
      </w:r>
      <w:r>
        <w:rPr>
          <w:lang w:val="hi_IN" w:bidi="hi_IN"/>
        </w:rPr>
        <w:t>नाटक को रोकें। राजा अर्तक्षत्र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बहुत आभारी हूँ कि लोगों ने यरूशलेम के पुनर्निर्माण के बारे में मुझे लिखा; या</w:t>
      </w:r>
    </w:p>
    <w:p>
      <w:pPr>
        <w:pStyle w:val="ListBullet"/>
        <w:spacing w:line="240" w:lineRule="auto"/>
        <w:ind w:left="720"/>
      </w:pPr>
      <w:r>
        <w:rPr>
          <w:lang w:val="hi_IN" w:bidi="hi_IN"/>
        </w:rPr>
      </w:r>
      <w:r>
        <w:rPr>
          <w:lang w:val="hi_IN" w:bidi="hi_IN"/>
        </w:rPr>
        <w:t>मैं इस्राएलियों का पुनर्निर्माण कार्य रोकने के अपने आदेश के बारे में गंभीर हूँ! या</w:t>
      </w:r>
    </w:p>
    <w:p>
      <w:pPr>
        <w:pStyle w:val="ListBullet"/>
        <w:spacing w:line="240" w:lineRule="auto"/>
        <w:ind w:left="720"/>
      </w:pPr>
      <w:r>
        <w:rPr>
          <w:lang w:val="hi_IN" w:bidi="hi_IN"/>
        </w:rPr>
      </w:r>
      <w:r>
        <w:rPr>
          <w:lang w:val="hi_IN" w:bidi="hi_IN"/>
        </w:rPr>
        <w:t>मुझे खुशी है कि मेरे पास मेरे राज्य के बारे में महत्वपूर्ण जानकारी देने के लिए अच्छे लोग हैं।</w:t>
      </w:r>
    </w:p>
    <w:p>
      <w:pPr/>
      <w:r>
        <w:rPr>
          <w:lang w:val="hi_IN" w:bidi="hi_IN"/>
        </w:rPr>
      </w:r>
      <w:r>
        <w:rPr>
          <w:lang w:val="hi_IN" w:bidi="hi_IN"/>
        </w:rPr>
        <w:t>नाटक जारी रखें।</w:t>
      </w:r>
    </w:p>
    <w:p>
      <w:pPr/>
      <w:r>
        <w:rPr>
          <w:lang w:val="hi_IN" w:bidi="hi_IN"/>
        </w:rPr>
      </w:r>
      <w:r>
        <w:rPr>
          <w:lang w:val="hi_IN" w:bidi="hi_IN"/>
        </w:rPr>
        <w:t>किसी ने राजा अर्तक्षत्र का पत्र सेनापति रहूम, शास्त्री शिमशै और उनके साथियों को पढ़कर सुनाया। जिन लोगों ने पत्र सुना, वे निर्वासन से लौटे हुए यहूदियों के पास गए और उन्हें यरूशलेम नगर को फिर से बनाने से रोकने के लिए मजबूर किया।</w:t>
      </w:r>
    </w:p>
    <w:p>
      <w:pPr/>
      <w:r>
        <w:rPr>
          <w:lang w:val="hi_IN" w:bidi="hi_IN"/>
        </w:rPr>
      </w:r>
      <w:r>
        <w:rPr>
          <w:lang w:val="hi_IN" w:bidi="hi_IN"/>
        </w:rPr>
        <w:t>नाटक को रोकें। रहूम और शिमशै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 मैं जानता था कि हमारा पत्र काम करेगा! हम सही साबित किए गए हैं! या</w:t>
      </w:r>
    </w:p>
    <w:p>
      <w:pPr>
        <w:pStyle w:val="ListBullet"/>
        <w:spacing w:line="240" w:lineRule="auto"/>
        <w:ind w:left="720"/>
      </w:pPr>
      <w:r>
        <w:rPr>
          <w:lang w:val="hi_IN" w:bidi="hi_IN"/>
        </w:rPr>
      </w:r>
      <w:r>
        <w:rPr>
          <w:lang w:val="hi_IN" w:bidi="hi_IN"/>
        </w:rPr>
        <w:t>अब हम जाकर उन इस्राएलियों से उनका काम बंद करने के लिए कह सकते हैं! इस्राएलियों को पछतावा होगा कि वे यहाँ आए। मैं बहुत धर्मी महसूस करता हूँ; या</w:t>
      </w:r>
    </w:p>
    <w:p>
      <w:pPr>
        <w:pStyle w:val="ListBullet"/>
        <w:spacing w:line="240" w:lineRule="auto"/>
        <w:ind w:left="720"/>
      </w:pPr>
      <w:r>
        <w:rPr>
          <w:lang w:val="hi_IN" w:bidi="hi_IN"/>
        </w:rPr>
      </w:r>
      <w:r>
        <w:rPr>
          <w:lang w:val="hi_IN" w:bidi="hi_IN"/>
        </w:rPr>
        <w:t>आखिरकार, हमारे पास एक राजा है जो हमारी बात सुनता है!</w:t>
      </w:r>
    </w:p>
    <w:p>
      <w:pPr/>
      <w:r>
        <w:rPr>
          <w:lang w:val="hi_IN" w:bidi="hi_IN"/>
        </w:rPr>
      </w:r>
      <w:r>
        <w:rPr>
          <w:lang w:val="hi_IN" w:bidi="hi_IN"/>
        </w:rPr>
        <w:t>नाटक जारी रखें।</w:t>
      </w:r>
    </w:p>
    <w:p>
      <w:pPr/>
      <w:r>
        <w:rPr>
          <w:lang w:val="hi_IN" w:bidi="hi_IN"/>
        </w:rPr>
      </w:r>
      <w:r>
        <w:rPr>
          <w:lang w:val="hi_IN" w:bidi="hi_IN"/>
        </w:rPr>
        <w:t>रहूम, शिमशै और उनके लोग यरूशलेम में पहुँचते हैं और यहूदियों को नगर को फिर से बनाने से रोकने के लिए मजबूर करते हैं।</w:t>
      </w:r>
    </w:p>
    <w:p>
      <w:pPr/>
      <w:r>
        <w:rPr>
          <w:lang w:val="hi_IN" w:bidi="hi_IN"/>
        </w:rPr>
      </w:r>
      <w:r>
        <w:rPr>
          <w:lang w:val="hi_IN" w:bidi="hi_IN"/>
        </w:rPr>
        <w:t>नाटक को रोकें। रहूम या शिमशै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आखिरकार नियंत्रण में होना अच्छा लगता है; या</w:t>
      </w:r>
    </w:p>
    <w:p>
      <w:pPr>
        <w:pStyle w:val="ListBullet"/>
        <w:spacing w:line="240" w:lineRule="auto"/>
        <w:ind w:left="720"/>
      </w:pPr>
      <w:r>
        <w:rPr>
          <w:lang w:val="hi_IN" w:bidi="hi_IN"/>
        </w:rPr>
      </w:r>
      <w:r>
        <w:rPr>
          <w:lang w:val="hi_IN" w:bidi="hi_IN"/>
        </w:rPr>
        <w:t>अब लोगों को हमारी आज्ञा माननी होगी। मैं मजबूत और संतुष्ट महसूस करता हूँ; या</w:t>
      </w:r>
    </w:p>
    <w:p>
      <w:pPr>
        <w:pStyle w:val="ListBullet"/>
        <w:spacing w:line="240" w:lineRule="auto"/>
        <w:ind w:left="720"/>
      </w:pPr>
      <w:r>
        <w:rPr>
          <w:lang w:val="hi_IN" w:bidi="hi_IN"/>
        </w:rPr>
      </w:r>
      <w:r>
        <w:rPr>
          <w:lang w:val="hi_IN" w:bidi="hi_IN"/>
        </w:rPr>
        <w:t>मैं यह सुनिश्चित करना चाहता हूँ कि काम पूरी तरह से रुक जाए। मैं कठोर और दृढ़ निश्चयी महसूस कर रहा हूँ।</w:t>
      </w:r>
    </w:p>
    <w:p>
      <w:pPr/>
      <w:r>
        <w:rPr>
          <w:lang w:val="hi_IN" w:bidi="hi_IN"/>
        </w:rPr>
      </w:r>
      <w:r>
        <w:rPr>
          <w:lang w:val="hi_IN" w:bidi="hi_IN"/>
        </w:rPr>
        <w:t>नाटक जारी रखें।</w:t>
      </w:r>
    </w:p>
    <w:p>
      <w:pPr/>
      <w:r>
        <w:rPr>
          <w:lang w:val="hi_IN" w:bidi="hi_IN"/>
        </w:rPr>
      </w:r>
      <w:r>
        <w:rPr>
          <w:lang w:val="hi_IN" w:bidi="hi_IN"/>
        </w:rPr>
        <w:t>यहूदा और बिन्यामीन के लोग यरूशलेम नगर पर काम करना बंद कर देते हैं।</w:t>
      </w:r>
    </w:p>
    <w:p>
      <w:pPr/>
      <w:r>
        <w:rPr>
          <w:lang w:val="hi_IN" w:bidi="hi_IN"/>
        </w:rPr>
      </w:r>
      <w:r>
        <w:rPr>
          <w:lang w:val="hi_IN" w:bidi="hi_IN"/>
        </w:rPr>
        <w:t>नाटक को रोकें। इस्राएलियों की भूमिका निभाने वाले व्यक्ति से पूछें, "आप क्या महसूस कर रहे हैं या क्या सोच रहे हैं?"</w:t>
      </w:r>
    </w:p>
    <w:p>
      <w:pPr/>
      <w:r>
        <w:rPr>
          <w:lang w:val="hi_IN" w:bidi="hi_IN"/>
        </w:rPr>
      </w:r>
      <w:r>
        <w:rPr>
          <w:lang w:val="hi_IN" w:bidi="hi_IN"/>
        </w:rPr>
        <w:t>वह व्यक्ति ऐसे उत्तर दे सकता है:</w:t>
      </w:r>
    </w:p>
    <w:p>
      <w:pPr>
        <w:pStyle w:val="ListBullet"/>
        <w:spacing w:line="240" w:lineRule="auto"/>
        <w:ind w:left="720"/>
      </w:pPr>
      <w:r>
        <w:rPr>
          <w:lang w:val="hi_IN" w:bidi="hi_IN"/>
        </w:rPr>
      </w:r>
      <w:r>
        <w:rPr>
          <w:lang w:val="hi_IN" w:bidi="hi_IN"/>
        </w:rPr>
        <w:t>मेरा मन भारी है। हम परमेश्वर की आज्ञा मान रहे थे, और अब हमें रुकना पड़ेगा; या</w:t>
      </w:r>
    </w:p>
    <w:p>
      <w:pPr>
        <w:pStyle w:val="ListBullet"/>
        <w:spacing w:line="240" w:lineRule="auto"/>
        <w:ind w:left="720"/>
      </w:pPr>
      <w:r>
        <w:rPr>
          <w:lang w:val="hi_IN" w:bidi="hi_IN"/>
        </w:rPr>
      </w:r>
      <w:r>
        <w:rPr>
          <w:lang w:val="hi_IN" w:bidi="hi_IN"/>
        </w:rPr>
        <w:t>मैं अपनी सारी कड़ी मेहनत के बाद निराश और थका हुआ हूँ; या</w:t>
      </w:r>
    </w:p>
    <w:p>
      <w:pPr>
        <w:pStyle w:val="ListBullet"/>
        <w:spacing w:line="240" w:lineRule="auto"/>
        <w:ind w:left="720"/>
      </w:pPr>
      <w:r>
        <w:rPr>
          <w:lang w:val="hi_IN" w:bidi="hi_IN"/>
        </w:rPr>
      </w:r>
      <w:r>
        <w:rPr>
          <w:lang w:val="hi_IN" w:bidi="hi_IN"/>
        </w:rPr>
        <w:t>मैं परमेश्वर की योजना को नहीं समझता, फिर भी मैं परमेश्वर पर भरोसा रखना चाहता हूँ; या</w:t>
      </w:r>
    </w:p>
    <w:p>
      <w:pPr>
        <w:pStyle w:val="ListBullet"/>
        <w:spacing w:line="240" w:lineRule="auto"/>
        <w:ind w:left="720"/>
      </w:pPr>
      <w:r>
        <w:rPr>
          <w:lang w:val="hi_IN" w:bidi="hi_IN"/>
        </w:rPr>
      </w:r>
      <w:r>
        <w:rPr>
          <w:lang w:val="hi_IN" w:bidi="hi_IN"/>
        </w:rPr>
        <w:t>ऐसा लगता है मानो यह एक बड़ी हानि है। हमने जो कुछ भी बनाया वह अब शांत है।</w:t>
      </w:r>
    </w:p>
    <w:p>
      <w:pPr/>
      <w:r>
        <w:rPr>
          <w:lang w:val="hi_IN" w:bidi="hi_IN"/>
        </w:rPr>
      </w:r>
      <w:r>
        <w:rPr>
          <w:lang w:val="hi_IN" w:bidi="hi_IN"/>
        </w:rPr>
        <w:t>नाटक जारी रखें।</w:t>
      </w:r>
    </w:p>
    <w:p>
      <w:pPr/>
      <w:r>
        <w:rPr>
          <w:lang w:val="hi_IN" w:bidi="hi_IN"/>
        </w:rPr>
      </w:r>
      <w:r>
        <w:rPr>
          <w:lang w:val="hi_IN" w:bidi="hi_IN"/>
        </w:rPr>
        <w:t>राजा दारा के समय में लौटते हुए, यहूदा और बिन्यामीन के गोत्रों के निर्वासित लोगों ने फारस के राजा दारा के शासनकाल के दूसरे वर्ष तक यरूशलेम में परमेश्वर के भवन का काम रोक दिया।</w:t>
      </w:r>
    </w:p>
    <w:p>
      <w:pPr/>
      <w:r>
        <w:rPr>
          <w:lang w:val="hi_IN" w:bidi="hi_IN"/>
        </w:rPr>
      </w:r>
      <w:r>
        <w:rPr>
          <w:lang w:val="hi_IN" w:bidi="hi_IN"/>
        </w:rPr>
        <w:t>नाटक को रोकें। इस्राएलियों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तो केवल वही करना चाहते हैं जो परमेश्वर ने हमें करने को कहा है। परमेश्वर ने ऐसा होने की अनुमति क्यों दी? मैं उलझन में हूँ; या</w:t>
      </w:r>
    </w:p>
    <w:p>
      <w:pPr>
        <w:pStyle w:val="ListBullet"/>
        <w:spacing w:line="240" w:lineRule="auto"/>
        <w:ind w:left="720"/>
      </w:pPr>
      <w:r>
        <w:rPr>
          <w:lang w:val="hi_IN" w:bidi="hi_IN"/>
        </w:rPr>
      </w:r>
      <w:r>
        <w:rPr>
          <w:lang w:val="hi_IN" w:bidi="hi_IN"/>
        </w:rPr>
        <w:t>मुझे भरोसा है कि परमेश्वर अपने शत्रुओं के साथ अपनी इच्छा पूरी करेंगे। यह मंदिर का अंत नहीं है! या</w:t>
      </w:r>
    </w:p>
    <w:p>
      <w:pPr>
        <w:pStyle w:val="ListBullet"/>
        <w:spacing w:line="240" w:lineRule="auto"/>
        <w:ind w:left="720"/>
      </w:pPr>
      <w:r>
        <w:rPr>
          <w:lang w:val="hi_IN" w:bidi="hi_IN"/>
        </w:rPr>
      </w:r>
      <w:r>
        <w:rPr>
          <w:lang w:val="hi_IN" w:bidi="hi_IN"/>
        </w:rPr>
        <w:t>मैं बहुत हताश हो गया हूँ। हम इतनी अच्छी प्रगति कर रहे थे।</w:t>
      </w:r>
      <w:r>
        <w:rPr>
          <w:lang w:val="hi_IN" w:bidi="hi_IN"/>
        </w:rPr>
      </w:r>
    </w:p>
    <w:p>
      <w:pPr>
        <w:pStyle w:val="Heading3"/>
      </w:pPr>
      <w:r>
        <w:rPr>
          <w:lang w:val="hi_IN" w:bidi="hi_IN"/>
        </w:rPr>
        <w:t>आवश्यक जानकारी</w:t>
      </w:r>
    </w:p>
    <w:p>
      <w:pPr/>
      <w:r>
        <w:rPr>
          <w:lang w:val="hi_IN" w:bidi="hi_IN"/>
        </w:rPr>
      </w:r>
      <w:r>
        <w:rPr>
          <w:lang w:val="hi_IN" w:bidi="hi_IN"/>
        </w:rPr>
        <w:t>एज्रा 4:17–24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b/>
          <w:lang w:val="hi_IN" w:bidi="hi_IN"/>
        </w:rPr>
        <w:t>राजा</w:t>
      </w:r>
      <w:r>
        <w:rPr>
          <w:lang w:val="hi_IN" w:bidi="hi_IN"/>
        </w:rPr>
        <w:t xml:space="preserve"> अर्तक्षत्र यरूशलेम में निर्वासित लोगों के शत्रुओं के पत्र का उत्तर देता है: </w:t>
      </w:r>
      <w:r>
        <w:rPr>
          <w:b/>
          <w:lang w:val="hi_IN" w:bidi="hi_IN"/>
        </w:rPr>
        <w:t>सेनापति</w:t>
      </w:r>
      <w:r>
        <w:rPr>
          <w:lang w:val="hi_IN" w:bidi="hi_IN"/>
        </w:rPr>
        <w:t xml:space="preserve"> रहूम, </w:t>
      </w:r>
      <w:r>
        <w:rPr>
          <w:b/>
          <w:lang w:val="hi_IN" w:bidi="hi_IN"/>
        </w:rPr>
        <w:t>शास्त्री</w:t>
      </w:r>
      <w:r>
        <w:rPr>
          <w:lang w:val="hi_IN" w:bidi="hi_IN"/>
        </w:rPr>
        <w:t xml:space="preserve"> शिमशै और उनके साथी कामगार। राजा अर्तक्षत्र अपने पत्र की शुरुआत शांति के अभिवादन से करता है। राजा, सेनापति और शास्त्री के लिए उन्हीं शब्दों का उपयोग करें जिनका उपयोग आपने पिछले भागों में किया है। राजा और शास्त्री मुख्य शब्दावली में हैं।</w:t>
      </w:r>
    </w:p>
    <w:p>
      <w:pPr/>
      <w:r>
        <w:rPr>
          <w:lang w:val="hi_IN" w:bidi="hi_IN"/>
        </w:rPr>
      </w:r>
      <w:r>
        <w:rPr>
          <w:lang w:val="hi_IN" w:bidi="hi_IN"/>
        </w:rPr>
        <w:t>यहाँ रुकें और समूह में चर्चा करें कि आप राजा के "</w:t>
      </w:r>
      <w:r>
        <w:rPr>
          <w:b/>
          <w:lang w:val="hi_IN" w:bidi="hi_IN"/>
        </w:rPr>
        <w:t>शांति</w:t>
      </w:r>
      <w:r>
        <w:rPr>
          <w:lang w:val="hi_IN" w:bidi="hi_IN"/>
        </w:rPr>
        <w:t>" वाले अभिवादन का अनुवाद कैसे करेंगे। शांति के बारे में अधिक जानकारी के लिए, मुख्य शब्दावली देखें। इस ऑडियो को यहाँ रोकें।</w:t>
      </w:r>
    </w:p>
    <w:p>
      <w:pPr/>
      <w:r>
        <w:rPr>
          <w:lang w:val="hi_IN" w:bidi="hi_IN"/>
        </w:rPr>
      </w:r>
      <w:r>
        <w:rPr>
          <w:lang w:val="hi_IN" w:bidi="hi_IN"/>
        </w:rPr>
        <w:t xml:space="preserve">राजा निर्वासितों के शत्रुओं से कहता है कि उसके लोगों ने अरामी भाषा में लिखे गए </w:t>
      </w:r>
      <w:r>
        <w:rPr>
          <w:b/>
          <w:lang w:val="hi_IN" w:bidi="hi_IN"/>
        </w:rPr>
        <w:t>पत्र</w:t>
      </w:r>
      <w:r>
        <w:rPr>
          <w:lang w:val="hi_IN" w:bidi="hi_IN"/>
        </w:rPr>
        <w:t xml:space="preserve"> का अनुवाद किया और उसे राजा को पढ़कर सुनाया। पत्र के कारण, राजा अर्तक्षत्र ने एक आदेश दिया, जो एक ऐसा नियम है जिसे कोई भी नहीं बदल सकता**। ** उस आदेश के कारण, किसी ने यरूशलेम के राजाओं के बारे में जानकारी के लिए अभिलेखों को ढूँढा। अभिलेखों से पता चला कि यरूशलेम नगर ने अन्य राजाओं के विरुद्ध </w:t>
      </w:r>
      <w:r>
        <w:rPr>
          <w:b/>
          <w:lang w:val="hi_IN" w:bidi="hi_IN"/>
        </w:rPr>
        <w:t>बलवा</w:t>
      </w:r>
      <w:r>
        <w:rPr>
          <w:lang w:val="hi_IN" w:bidi="hi_IN"/>
        </w:rPr>
        <w:t xml:space="preserve"> और </w:t>
      </w:r>
      <w:r>
        <w:rPr>
          <w:b/>
          <w:lang w:val="hi_IN" w:bidi="hi_IN"/>
        </w:rPr>
        <w:t>विद्रोह</w:t>
      </w:r>
      <w:r>
        <w:rPr>
          <w:lang w:val="hi_IN" w:bidi="hi_IN"/>
        </w:rPr>
        <w:t xml:space="preserve"> किया था। पत्र, विद्रोह और बलवा के लिए उन्हीं शब्दों का उपयोग करें जिनका उपयोग आपने पिछले भागों में किया है।</w:t>
      </w:r>
    </w:p>
    <w:p>
      <w:pPr/>
      <w:r>
        <w:rPr>
          <w:lang w:val="hi_IN" w:bidi="hi_IN"/>
        </w:rPr>
      </w:r>
      <w:r>
        <w:rPr>
          <w:lang w:val="hi_IN" w:bidi="hi_IN"/>
        </w:rPr>
        <w:t xml:space="preserve">यहाँ रुकें और समूह में चर्चा करें कि आप </w:t>
      </w:r>
      <w:r>
        <w:rPr>
          <w:b/>
          <w:lang w:val="hi_IN" w:bidi="hi_IN"/>
        </w:rPr>
        <w:t>आदेश</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कई शक्तिशाली राजाओं ने </w:t>
      </w:r>
      <w:r>
        <w:rPr>
          <w:b/>
          <w:lang w:val="hi_IN" w:bidi="hi_IN"/>
        </w:rPr>
        <w:t>फरात पार</w:t>
      </w:r>
      <w:r>
        <w:rPr>
          <w:lang w:val="hi_IN" w:bidi="hi_IN"/>
        </w:rPr>
        <w:t xml:space="preserve"> या "नदी के पार के प्रांत" में यरूशलेम पर शासन किया था। यरूशलेम के उन राजाओं को </w:t>
      </w:r>
      <w:r>
        <w:rPr>
          <w:b/>
          <w:lang w:val="hi_IN" w:bidi="hi_IN"/>
        </w:rPr>
        <w:t>कर</w:t>
      </w:r>
      <w:r>
        <w:rPr>
          <w:lang w:val="hi_IN" w:bidi="hi_IN"/>
        </w:rPr>
        <w:t xml:space="preserve">, </w:t>
      </w:r>
      <w:r>
        <w:rPr>
          <w:b/>
          <w:lang w:val="hi_IN" w:bidi="hi_IN"/>
        </w:rPr>
        <w:t>राजभेंट</w:t>
      </w:r>
      <w:r>
        <w:rPr>
          <w:lang w:val="hi_IN" w:bidi="hi_IN"/>
        </w:rPr>
        <w:t xml:space="preserve"> और </w:t>
      </w:r>
      <w:r>
        <w:rPr>
          <w:b/>
          <w:lang w:val="hi_IN" w:bidi="hi_IN"/>
        </w:rPr>
        <w:t>चुंगी</w:t>
      </w:r>
      <w:r>
        <w:rPr>
          <w:lang w:val="hi_IN" w:bidi="hi_IN"/>
        </w:rPr>
        <w:t xml:space="preserve"> प्राप्त होती थी। ये सभी प्रकार के कर हैं जो लोग राजाओं को देते थे। महानद के पार, कर, राजभेंट और चुंगी के लिए वही शब्द प्रयोग करना सुनिश्चित करें, जो आपने पिछले भागों में प्रयोग किए थे।</w:t>
      </w:r>
    </w:p>
    <w:p>
      <w:pPr/>
      <w:r>
        <w:rPr>
          <w:lang w:val="hi_IN" w:bidi="hi_IN"/>
        </w:rPr>
      </w:r>
      <w:r>
        <w:rPr>
          <w:lang w:val="hi_IN" w:bidi="hi_IN"/>
        </w:rPr>
        <w:t xml:space="preserve">इसलिए, इस्राएल के शत्रुओं को चाहिए कि वे लोगों को नगर का पुनर्निर्माण करने से रोकने की आज्ञा दें, जब तक कि राजा अर्तक्षत्र आज्ञा न दें। राजा अर्तक्षत्र </w:t>
      </w:r>
      <w:r>
        <w:rPr>
          <w:b/>
          <w:lang w:val="hi_IN" w:bidi="hi_IN"/>
        </w:rPr>
        <w:t>यहूदियों</w:t>
      </w:r>
      <w:r>
        <w:rPr>
          <w:lang w:val="hi_IN" w:bidi="hi_IN"/>
        </w:rPr>
        <w:t xml:space="preserve"> के शत्रुओं से कहते हैं कि वे विलम्ब न करें, बल्कि यहूदियों को तुरन्त रोक दें। राजा अर्तक्षत्र पूछते हैं कि राजा को क्यों ऐसी स्थिति उत्पन्न होने देनी चाहिए, जिससे राजा के हितों को हानि पहुँचे। अधिकांश लोग "यहूदी" शब्द का उपयोग उन इस्राएलियों के लिए करते हैं जो ज्यादातर बिन्यामीन और यहूदा के गोत्रों से आए थे। ये वे इस्राएली थे जो यहूदा नामक इस्राएल के दक्षिणी राज्य में रहते थे। ये इस्राएली इस्राएल के दक्षिणी राज्य यहूदा में वापस आए, जब राजा कुस्रू ने कहा कि वे वापस आ सकते हैं। यहूदी के लिए उसी शब्द या वाक्यांश का उपयोग करें जिसका उपयोग आपने पिछले भाग में किया था। यहूदियों के बारे में अधिक जानकारी के लिए, मुख्य शब्दावली देखें।</w:t>
      </w:r>
    </w:p>
    <w:p>
      <w:pPr/>
      <w:r>
        <w:rPr>
          <w:lang w:val="hi_IN" w:bidi="hi_IN"/>
        </w:rPr>
      </w:r>
      <w:r>
        <w:rPr>
          <w:lang w:val="hi_IN" w:bidi="hi_IN"/>
        </w:rPr>
        <w:t>जब राजा अर्तक्षत्र का वह पत्र सेनापति रहूम, शास्त्री शिमशै और उनके साथियों के सामने पढ़ा गया, तब वे तुरंत यरूशलेम में उन यहूदियों के पास गए जो बंधुआई से लौटकर आए थे और उन्हें बलपूर्वक यरूशलेम का पुनर्निर्माण कार्य रोकने के लिए मजबूर किया।</w:t>
      </w:r>
    </w:p>
    <w:p>
      <w:pPr/>
      <w:r>
        <w:rPr>
          <w:lang w:val="hi_IN" w:bidi="hi_IN"/>
        </w:rPr>
      </w:r>
      <w:r>
        <w:rPr>
          <w:lang w:val="hi_IN" w:bidi="hi_IN"/>
        </w:rPr>
        <w:t xml:space="preserve">यहूदा और बिन्यामीन के गोत्रों के निर्वासितों ने यरूशलेम में </w:t>
      </w:r>
      <w:r>
        <w:rPr>
          <w:b/>
          <w:lang w:val="hi_IN" w:bidi="hi_IN"/>
        </w:rPr>
        <w:t xml:space="preserve">मंदिर </w:t>
      </w:r>
      <w:r>
        <w:rPr>
          <w:lang w:val="hi_IN" w:bidi="hi_IN"/>
        </w:rPr>
        <w:t>या "</w:t>
      </w:r>
      <w:r>
        <w:rPr>
          <w:b/>
          <w:lang w:val="hi_IN" w:bidi="hi_IN"/>
        </w:rPr>
        <w:t>परमेश्वर के घर"</w:t>
      </w:r>
      <w:r>
        <w:rPr>
          <w:lang w:val="hi_IN" w:bidi="hi_IN"/>
        </w:rPr>
        <w:t xml:space="preserve"> का काम फारस के राजा दारा के शासनकाल के दूसरे वर्ष तक रोक दिया। परमेश्वर का मंदिर वह स्थान है जहाँ इस्राएली एकमात्र सच्चे परमेश्वर की आराधना करने जाते थे। "मंदिर" या "परमेश्वर का घर" मुख्य शब्दावली में है। यह सुनिश्चित करें कि आप उसी शब्द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एज्रा 5:1–5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एज्रा 5:1–5 को सुनें और अपने मन में रखें।</w:t>
      </w:r>
    </w:p>
    <w:p>
      <w:pPr/>
      <w:r>
        <w:rPr>
          <w:lang w:val="hi_IN" w:bidi="hi_IN"/>
        </w:rPr>
      </w:r>
      <w:r>
        <w:rPr>
          <w:lang w:val="hi_IN" w:bidi="hi_IN"/>
        </w:rPr>
        <w:t>यदि सम्भव हो, तो एज्रा 5:1–5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एज्रा 5:1–5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याद रखें कि पिछले भाग में, कहानीकार ने हमें उस समय के बारे में बताया था जब यहूदियों द्वारा परमेश्वर के मंदिर का निर्माण पूरा करने के बाद शत्रुओं ने उन्हें यरूशलेम को फिर से बनाने से रोकने की कोशिश की थी। अब कहानी उस बात पर वापस जाती है जिसके बारे में कहानीकार अध्याय 4 की शुरुआत में बात कर रहा था। कहानीकार हमें राजा दारा के समय में वापस ले जाता है, जब यहूदियों ने फारस के राजा के रूप में राजा दारा के शासनकाल के दूसरे वर्ष में मंदिर का पुनर्निर्माण शुरू किया था। यह कहानी उन यहूदियों के बारे में है जो परमेश्वर की आज्ञा मानते हैं। यह कहानी परमेश्वर द्वारा यहूदियों से किए गए अपने वादों को निभाने के बारे में भी है।</w:t>
      </w:r>
    </w:p>
    <w:p>
      <w:pPr/>
      <w:r>
        <w:rPr>
          <w:lang w:val="hi_IN" w:bidi="hi_IN"/>
        </w:rPr>
      </w:r>
      <w:r>
        <w:rPr>
          <w:lang w:val="hi_IN" w:bidi="hi_IN"/>
        </w:rPr>
        <w:t>यह कहानी हाग्गै और जकर्याह नाम के दो पुरुषों से शुरू होती है। परमेश्वर के दो भविष्यद्वक्ताओं, हाग्गै और जकर्याह ने यहूदियों को परमेश्वर की ओर से एक संदेश दिया। भविष्यद्वक्ता वह होता है जो परमेश्वर की बात सुनता है और अन्य लोगों को परमेश्वर के संदेश देता है। कहानीकार उल्लेख करता है कि जकर्याह इद्दो के परिवार से है, जो याजकों का एक महत्वपूर्ण परिवार है। हम जकर्याह की पुस्तक से जानते हैं कि जकर्याह इद्दो का पोता है। इस कहानी में, कहानीकार हमें यह नहीं बताता कि हाग्गै और जकर्याह ने यहूदियों को क्या संदेश दिया, लेकिन उन पुस्तकों में परमेश्वर का संदेश किसी ने लिखा जिन्हें लोग "हाग्गै" और "जकर्याह" कहते हैं।</w:t>
      </w:r>
    </w:p>
    <w:p>
      <w:pPr/>
      <w:r>
        <w:rPr>
          <w:lang w:val="hi_IN" w:bidi="hi_IN"/>
        </w:rPr>
      </w:r>
      <w:r>
        <w:rPr>
          <w:lang w:val="hi_IN" w:bidi="hi_IN"/>
        </w:rPr>
        <w:t>यहाँ रुकें और समूह में चर्चा करें: आपकी संस्कृति के लोग परमेश्वर से कैसे सुनते हैं? यह उस तरीके से किस प्रकार भिन्न या समान है जिससे यहूदा के भविष्यद्वक्ताओं ने परमेश्वर से सुना था? इस ऑडियो को यहाँ रोकें।</w:t>
      </w:r>
    </w:p>
    <w:p>
      <w:pPr/>
      <w:r>
        <w:rPr>
          <w:lang w:val="hi_IN" w:bidi="hi_IN"/>
        </w:rPr>
      </w:r>
      <w:r>
        <w:rPr>
          <w:lang w:val="hi_IN" w:bidi="hi_IN"/>
        </w:rPr>
        <w:t>हम एज्रा की पुस्तक में पहले सुनते हैं कि यहूदियों के शत्रुओं ने यहूदियों के काम में इतनी बाधा डाली कि फारस के राजा कुस्रू के शासनकाल के दौरान यहूदियों ने मंदिर का निर्माण बंद कर दिया। हम हाग्गै की पुस्तक से जानते हैं कि मंदिर का निर्माण करने के बजाय, लोग अपने-अपने घर बनाने और उन्हें सुंदर बनाने में लग गए। इससे परमेश्वर दुखी हुआ क्योंकि परमेश्वर का मंदिर कई वर्षों तक अधूरा रहा, जबकि यहूदियों ने इसके बजाय अपने घरों को सुंदर बनाया।</w:t>
      </w:r>
    </w:p>
    <w:p>
      <w:pPr/>
      <w:r>
        <w:rPr>
          <w:lang w:val="hi_IN" w:bidi="hi_IN"/>
        </w:rPr>
      </w:r>
      <w:r>
        <w:rPr>
          <w:lang w:val="hi_IN" w:bidi="hi_IN"/>
        </w:rPr>
        <w:t>यहाँ रुकें और समूह को अपने जीवन के उस समय की एक कहानी सुनाएँ जब आपने एक परियोजना शुरू की थी, लेकिन उसे पूरा नहीं किया। समझाएँ कि ऐसी क्या बात हुई, जिसके कारण आप काम पूरा नहीं कर सके। इस ऑडियो को यहाँ रोकें।</w:t>
      </w:r>
    </w:p>
    <w:p>
      <w:pPr/>
      <w:r>
        <w:rPr>
          <w:lang w:val="hi_IN" w:bidi="hi_IN"/>
        </w:rPr>
      </w:r>
      <w:r>
        <w:rPr>
          <w:lang w:val="hi_IN" w:bidi="hi_IN"/>
        </w:rPr>
        <w:t>इस कहानी की शुरुआत में, हाग्गै और जकर्याह ने उन यहूदियों को एक संदेश दिया जो राजा दारा के शासनकाल के दौरान यरूशलेम और यहूदा में रहते थे। एज्रा में कहानीकार यह नहीं बताता कि हाग्गै और जकर्याह ने यहूदियों से क्या कहा था, लेकिन कहानीकार यह बहुत स्पष्ट करता है कि हाग्गै और जकर्याह ने परमेश्वर की ओर से बात की थी। इसका अर्थ है कि परमेश्वर की ओर से हाग्गै और जकर्याह का संदेश उतना ही सच था मानो परमेश्वर ने स्वयं यहूदियों से कहा हो। ऐसा लगता है कि हाग्गै और जकर्याह ने यहूदियों से कहा कि परमेश्वर चाहता था कि यहूदी मंदिर को फिर से बनाएँ, इसलिए हाग्गै और जकर्याह की बातों के कारण जरुब्बाबेल और येशुआ ने मंदिर का निर्माण फिर से शुरू करने का निर्णय लिया।</w:t>
      </w:r>
    </w:p>
    <w:p>
      <w:pPr/>
      <w:r>
        <w:rPr>
          <w:lang w:val="hi_IN" w:bidi="hi_IN"/>
        </w:rPr>
      </w:r>
      <w:r>
        <w:rPr>
          <w:lang w:val="hi_IN" w:bidi="hi_IN"/>
        </w:rPr>
        <w:t>जरुब्बाबेल और येशुअ ने मंदिर का निर्माण फिर से शुरू करने का निर्णय लिया, भले ही उस समय फारस के राजा दारा ने लोगों को शुरू करने की अनुमति नहीं दी थी। परमेश्वर के भविष्यद्वक्ताओं ने मंदिर को फिर से बनाने में यहूदियों की सहायता और समर्थन किया।</w:t>
      </w:r>
    </w:p>
    <w:p>
      <w:pPr/>
      <w:r>
        <w:rPr>
          <w:lang w:val="hi_IN" w:bidi="hi_IN"/>
        </w:rPr>
      </w:r>
      <w:r>
        <w:rPr>
          <w:lang w:val="hi_IN" w:bidi="hi_IN"/>
        </w:rPr>
        <w:t>यहाँ रुकें और समूह को अपने जीवन के उस समय की एक कहानी सुनाएँ जब आपने कुछ करने का निर्णय लिया क्योंकि आप जानते थे कि वह सही था, भले ही आपके आसपास के लोगों ने आपके काम की सराहना नहीं की। इस ऑडियो को यहाँ रोकें।</w:t>
      </w:r>
    </w:p>
    <w:p>
      <w:pPr/>
      <w:r>
        <w:rPr>
          <w:lang w:val="hi_IN" w:bidi="hi_IN"/>
        </w:rPr>
      </w:r>
      <w:r>
        <w:rPr>
          <w:lang w:val="hi_IN" w:bidi="hi_IN"/>
        </w:rPr>
        <w:t>जब यहूदी फिर से मंदिर का निर्माण कर रहे थे, तब फारस के दो अधिकारी यरूशलेम का दौरा करने आए। उन पुरुषों में से एक, जिसका नाम तत्तेनै था, फारसी राज्य में एक महत्वपूर्ण अगुवा था। तत्तेनै का काम उस स्थान पर शासन करना था जिसे कहानीकार फरात पार, या "नदी के पार" कहता है जो फरात नदी के दक्षिण में भूमि का एक बड़ा क्षेत्र था जिसमें यहूदा और यरूशलेम शामिल थे। क्योंकि फारस का राज्य बहुत बड़ा था, इसलिए तत्तेनै का काम फरात नदी के दक्षिण में स्थित भूमि के क्षेत्र का प्रबंधन करना था ताकि फारस का राजा पूरे राज्य पर शासन करने पर ध्यान केंद्रित कर सके।</w:t>
      </w:r>
    </w:p>
    <w:p>
      <w:pPr/>
      <w:r>
        <w:rPr>
          <w:lang w:val="hi_IN" w:bidi="hi_IN"/>
        </w:rPr>
      </w:r>
      <w:r>
        <w:rPr>
          <w:lang w:val="hi_IN" w:bidi="hi_IN"/>
        </w:rPr>
        <w:t>यहाँ रुकें और फरात पार के क्षेत्र का नक्शा देखें। ध्यान दें कि यह क्षेत्र यहूदा और यरूशलेम के संबंध में कहाँ है। इस ऑडियो को यहाँ रोकें।</w:t>
      </w:r>
    </w:p>
    <w:p>
      <w:pPr/>
      <w:r>
        <w:rPr>
          <w:lang w:val="hi_IN" w:bidi="hi_IN"/>
        </w:rPr>
      </w:r>
      <w:r>
        <w:rPr>
          <w:lang w:val="hi_IN" w:bidi="hi_IN"/>
        </w:rPr>
        <w:t>शेतारबोजेनै वह दूसरा व्यक्ति था जो फारस से आया था। शेतारबोजेनै फारस का एक और विशेष व्यक्ति था, लेकिन तत्तेनै जितना महत्वपूर्ण नहीं था। शेतारबोजेनै शायद तत्तेनै का सहायक रहा होगा। तत्तेनै और शेतारबोजेनै फारस के अन्य सरकारी अधिकारियों के साथ यहूदा में पहुँचे। हम नहीं जानते कि इन अधिकारियों ने क्या किया, लेकिन वे शायद तत्तेनै और शेतारबोजेनै की सहायता करने आए थे।</w:t>
      </w:r>
    </w:p>
    <w:p>
      <w:pPr/>
      <w:r>
        <w:rPr>
          <w:lang w:val="hi_IN" w:bidi="hi_IN"/>
        </w:rPr>
      </w:r>
      <w:r>
        <w:rPr>
          <w:lang w:val="hi_IN" w:bidi="hi_IN"/>
        </w:rPr>
        <w:t>यहाँ रुकें और समूह में इस प्रश्न पर चर्चा करें: इस कहानी में, फारस के शासकों ने देश पर शासन करने और यह सुनिश्चित करने के लिए कि राज्य के लोग नियमों का पालन करें, कई प्रकार के लोगों की सहायता ली थी। आपकी संस्कृति में अगुवे अपने अधिकारियों को कैसे व्यवस्थित करते हैं ताकि यह सुनिश्चित किया जा सके कि लोग नियमों का पालन कर रहे हैं? इस ऑडियो को यहाँ रोकें।</w:t>
      </w:r>
    </w:p>
    <w:p>
      <w:pPr/>
      <w:r>
        <w:rPr>
          <w:lang w:val="hi_IN" w:bidi="hi_IN"/>
        </w:rPr>
      </w:r>
      <w:r>
        <w:rPr>
          <w:lang w:val="hi_IN" w:bidi="hi_IN"/>
        </w:rPr>
        <w:t>जब तत्तेनै और शेतारबोजेनै यहूदा में पहुँचे, तो उन्होंने उन यहूदियों से बात की जो मंदिर का निर्माण कर रहे थे। तत्तेनै और शेतारबोजेनै ने यहूदियों से पूछा कि उन्हें मंदिर का निर्माण फिर से शुरू करने की अनुमति किसने दी थी। तत्तेनै और शेतारबोजेनै ने मंदिर का निर्माण करने वाले पुरुषों के नाम भी पूछे। तत्तेनै और शेतारबोजेनै ने शायद ये प्रश्न पूछे थे ताकि वे राजा दारा को बता सकें कि यहूदा में क्या हो रहा था। अपने शासन के पहले दो वर्षों के दौरान, राजा दारा को अपने पूरे राज्य में कई लोगों से निपटना पड़ा जो राजा के रूप में उसकी शक्ति को चुनौती देने की कोशिश कर रहे थे। इसलिए, तत्तेनै और शेतारबोजेनै चिंतित हो सकते हैं कि यहूदी परेशानी पैदा करने वाले बन जाएँगे।</w:t>
      </w:r>
    </w:p>
    <w:p>
      <w:pPr/>
      <w:r>
        <w:rPr>
          <w:lang w:val="hi_IN" w:bidi="hi_IN"/>
        </w:rPr>
      </w:r>
      <w:r>
        <w:rPr>
          <w:lang w:val="hi_IN" w:bidi="hi_IN"/>
        </w:rPr>
        <w:t>यहाँ रुकें और समूह में इस प्रश्न पर चर्चा करें: आपकी संस्कृति में, सत्ता में बैठे लोग यह पता लगाने के लिए क्या करते हैं कि क्या कोई समूह सरकार या समुदाय के लिए परेशानी का कारण बन सकता है? इस ऑडियो को यहाँ रोकें।</w:t>
      </w:r>
    </w:p>
    <w:p>
      <w:pPr/>
      <w:r>
        <w:rPr>
          <w:lang w:val="hi_IN" w:bidi="hi_IN"/>
        </w:rPr>
      </w:r>
      <w:r>
        <w:rPr>
          <w:lang w:val="hi_IN" w:bidi="hi_IN"/>
        </w:rPr>
        <w:t>लेकिन परमेश्वर यहूदियों की रक्षा कर रहा था। तत्तेनै और शेतारबोसेनै का आना यहूदियों को मंदिर का निर्माण पूरा करने से रोक सकता था, परन्तु परमेश्वर ने यहूदियों की रक्षा की ताकि उन्हें फिर से निर्माण कार्य रोकना न पड़े। कहानीकार उल्लेख करता है कि इस समय के दौरान परमेश्वर की दृष्टि यहूदियों पर थी। यह ध्यान देना महत्वपूर्ण है, क्योंकि फारस के राजा अक्सर "राजा की आँखें" नामक जासूसों का उपयोग करते थे जो लोगों की जासूसी करते थे ताकि राजा को यह जानने में मदद मिले कि क्या हो रहा है। जब कहानीकार उल्लेख करता है कि परमेश्वर की दृष्टि यहूदियों पर थी, तो कहानीकार कह रहा है कि परमेश्वर का ज्ञान और समझ फारस के किसी भी राजा के ज्ञान और समझ से बेहतर और अधिक प्रबल था। तत्तेनै और शेतारबोसेनै ने यहूदियों को काम करने से तब तक नहीं रोका, जब तक कि तत्तेनै और शेतारबोसेनै ने राजा दारा से पूछा कि उन्हें क्या करना चाहिए।</w:t>
      </w:r>
    </w:p>
    <w:p>
      <w:pPr/>
      <w:r>
        <w:rPr>
          <w:lang w:val="hi_IN" w:bidi="hi_IN"/>
        </w:rPr>
      </w:r>
      <w:r>
        <w:rPr>
          <w:lang w:val="hi_IN" w:bidi="hi_IN"/>
        </w:rPr>
        <w:t>यहाँ रुकें और एक ऐसी कहानी सुनाएँ जहाँ ऐसा लग रहा था कि कुछ बुरा होने वाला है, लेकिन इसके बजाय कुछ अच्छा हुआ। उस समय के दौरान आपने कैसा महसूस किया?</w:t>
      </w:r>
      <w:r>
        <w:rPr>
          <w:lang w:val="hi_IN" w:bidi="hi_IN"/>
        </w:rPr>
      </w:r>
    </w:p>
    <w:p>
      <w:pPr>
        <w:pStyle w:val="Heading3"/>
      </w:pPr>
      <w:r>
        <w:rPr>
          <w:lang w:val="hi_IN" w:bidi="hi_IN"/>
        </w:rPr>
        <w:t>घटनाओं को समझाना</w:t>
      </w:r>
    </w:p>
    <w:p>
      <w:pPr/>
      <w:r>
        <w:rPr>
          <w:lang w:val="hi_IN" w:bidi="hi_IN"/>
        </w:rPr>
      </w:r>
      <w:r>
        <w:rPr>
          <w:lang w:val="hi_IN" w:bidi="hi_IN"/>
        </w:rPr>
        <w:t>एज्रा 5:1–5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हाग्गै और जकर्याह यहूदियों को परमेश्वर की ओर से एक संदेश देते हैं। येशुअ और जरुब्बाबेल यहूदियों को मंदिर का निर्माण फिर से शुरू करने में सहायता करते हैं।</w:t>
      </w:r>
    </w:p>
    <w:p>
      <w:pPr/>
      <w:r>
        <w:rPr>
          <w:lang w:val="hi_IN" w:bidi="hi_IN"/>
        </w:rPr>
      </w:r>
      <w:r>
        <w:rPr>
          <w:b/>
          <w:lang w:val="hi_IN" w:bidi="hi_IN"/>
        </w:rPr>
        <w:t>दूसरे दृश्य में:</w:t>
      </w:r>
      <w:r>
        <w:rPr>
          <w:lang w:val="hi_IN" w:bidi="hi_IN"/>
        </w:rPr>
        <w:t xml:space="preserve"> तत्तेनै और शेतारबोजेनै यहूदियों से पूछते हैं कि उन्हें फिर से मंदिर बनाने की अनुमति किसने दी है। तत्तेनै और शेतारबोजेनै यहूदियों से उन लोगों के नाम भी पूछते हैं जो मंदिर का निर्माण कर रहे हैं।</w:t>
      </w:r>
    </w:p>
    <w:p>
      <w:pPr/>
      <w:r>
        <w:rPr>
          <w:lang w:val="hi_IN" w:bidi="hi_IN"/>
        </w:rPr>
      </w:r>
      <w:r>
        <w:rPr>
          <w:b/>
          <w:lang w:val="hi_IN" w:bidi="hi_IN"/>
        </w:rPr>
        <w:t>तीसरे दृश्य में:</w:t>
      </w:r>
      <w:r>
        <w:rPr>
          <w:lang w:val="hi_IN" w:bidi="hi_IN"/>
        </w:rPr>
        <w:t xml:space="preserve"> परमेश्वर यहूदियों को मंदिर का निर्माण रोकने से बचाता है। तत्तेनै और शेतारबोजेनै निर्णय करते हैं कि वे यहूदियों को मंदिर का काम करने से तब तक नहीं रोकेंगे, जब तक कि तत्तेनै और शेतारबोजेनै फारस के राजा दारा से बात न कर लें।</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हाग्गै</w:t>
      </w:r>
    </w:p>
    <w:p>
      <w:pPr>
        <w:pStyle w:val="ListBullet"/>
        <w:spacing w:line="240" w:lineRule="auto"/>
        <w:ind w:left="720"/>
      </w:pPr>
      <w:r>
        <w:rPr>
          <w:lang w:val="hi_IN" w:bidi="hi_IN"/>
        </w:rPr>
      </w:r>
      <w:r>
        <w:rPr>
          <w:lang w:val="hi_IN" w:bidi="hi_IN"/>
        </w:rPr>
        <w:t>जकर्याह</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जरुब्बाबिल</w:t>
      </w:r>
    </w:p>
    <w:p>
      <w:pPr>
        <w:pStyle w:val="ListBullet"/>
        <w:spacing w:line="240" w:lineRule="auto"/>
        <w:ind w:left="720"/>
      </w:pPr>
      <w:r>
        <w:rPr>
          <w:lang w:val="hi_IN" w:bidi="hi_IN"/>
        </w:rPr>
      </w:r>
      <w:r>
        <w:rPr>
          <w:lang w:val="hi_IN" w:bidi="hi_IN"/>
        </w:rPr>
        <w:t>येशुअ</w:t>
      </w:r>
    </w:p>
    <w:p>
      <w:pPr>
        <w:pStyle w:val="ListBullet"/>
        <w:spacing w:line="240" w:lineRule="auto"/>
        <w:ind w:left="720"/>
      </w:pPr>
      <w:r>
        <w:rPr>
          <w:lang w:val="hi_IN" w:bidi="hi_IN"/>
        </w:rPr>
      </w:r>
      <w:r>
        <w:rPr>
          <w:lang w:val="hi_IN" w:bidi="hi_IN"/>
        </w:rPr>
        <w:t>तत्तेनै</w:t>
      </w:r>
    </w:p>
    <w:p>
      <w:pPr>
        <w:pStyle w:val="ListBullet"/>
        <w:spacing w:line="240" w:lineRule="auto"/>
        <w:ind w:left="720"/>
      </w:pPr>
      <w:r>
        <w:rPr>
          <w:lang w:val="hi_IN" w:bidi="hi_IN"/>
        </w:rPr>
      </w:r>
      <w:r>
        <w:rPr>
          <w:lang w:val="hi_IN" w:bidi="hi_IN"/>
        </w:rPr>
        <w:t>शेतारबोजेनै</w:t>
      </w:r>
    </w:p>
    <w:p>
      <w:pPr>
        <w:pStyle w:val="ListBullet"/>
        <w:spacing w:line="240" w:lineRule="auto"/>
        <w:ind w:left="720"/>
      </w:pPr>
      <w:r>
        <w:rPr>
          <w:lang w:val="hi_IN" w:bidi="hi_IN"/>
        </w:rPr>
      </w:r>
      <w:r>
        <w:rPr>
          <w:lang w:val="hi_IN" w:bidi="hi_IN"/>
        </w:rPr>
        <w:t>और तत्तेनै और शेतारबोजेनै के साथी काम करने वाले</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पहले दृश्य में, कहानी राजा दारा के शासनकाल के दौरान शुरू होती है। पिछले भाग में, यहूदियों के शत्रुओं ने उन्हें इतना निराश किया कि यहूदियों ने मंदिर का निर्माण करना बन्द कर दिया। अब, फारस के राजा के रूप में राजा दारा के शासनकाल के दूसरे वर्ष में, हाग्गै और जकर्याह परमेश्वर की ओर से यहूदियों के पास एक सन्देश लेकर आए।</w:t>
      </w:r>
    </w:p>
    <w:p>
      <w:pPr/>
      <w:r>
        <w:rPr>
          <w:lang w:val="hi_IN" w:bidi="hi_IN"/>
        </w:rPr>
      </w:r>
      <w:r>
        <w:rPr>
          <w:lang w:val="hi_IN" w:bidi="hi_IN"/>
        </w:rPr>
        <w:t>यहाँ रुकें और समूह में चर्चा करें कि आप इस भाग को कैसे शुरू करेंगे। आप यह दिखाने के लिए किस शब्द या वाक्यांश का उपयोग करेंगे कि यह भाग पिछले भाग के अंत से कहानी को जारी रखता है? इस ऑडियो को यहाँ रोकें।</w:t>
      </w:r>
    </w:p>
    <w:p>
      <w:pPr/>
      <w:r>
        <w:rPr>
          <w:lang w:val="hi_IN" w:bidi="hi_IN"/>
        </w:rPr>
      </w:r>
      <w:r>
        <w:rPr>
          <w:lang w:val="hi_IN" w:bidi="hi_IN"/>
        </w:rPr>
        <w:t>पहले दृश्य में, हाग्गै और इद्दो का पुत्र जकर्याह, यहूदियों को परमेश्वर की ओर से एक संदेश देते हैं। यह जानना महत्वपूर्ण है कि जब कहानीकार कहता है कि जकर्याह इद्दो का पुत्र है, तो कहानीकार का कहने का मतलब है कि जकर्याह इद्दो के परिवार से है। जकर्याह वास्तव में इद्दो का पोता है। यह जानना भी महत्वपूर्ण है कि कहानीकार कहता है कि हाग्गै और जकर्याह ने परमेश्वर के नाम से बात की। इसका अर्थ है कि हाग्गै और जकर्याह परमेश्वर के सामर्थ्य से कार्य कर रहे थे और परमेश्वर का प्रतिनिधित्व कर रहे थे। यह महत्वपूर्ण है क्योंकि इसका अर्थ है कि हाग्गै और जकर्याह ने जो कहा वह उतना ही महत्वपूर्ण था मानो परमेश्वर ने स्वयं यहूदियों को संदेश बताया हो।</w:t>
      </w:r>
    </w:p>
    <w:p>
      <w:pPr/>
      <w:r>
        <w:rPr>
          <w:lang w:val="hi_IN" w:bidi="hi_IN"/>
        </w:rPr>
      </w:r>
      <w:r>
        <w:rPr>
          <w:lang w:val="hi_IN" w:bidi="hi_IN"/>
        </w:rPr>
        <w:t>यहाँ रुकें और समूह में चर्चा करें कि आप इस बारे में कैसे बात करेंगे कि हाग्गै और जकर्याह परमेश्वर के नाम से कैसे बोलते हैं। इस ऑडियो को यहाँ रोकें।</w:t>
      </w:r>
    </w:p>
    <w:p>
      <w:pPr/>
      <w:r>
        <w:rPr>
          <w:lang w:val="hi_IN" w:bidi="hi_IN"/>
        </w:rPr>
      </w:r>
      <w:r>
        <w:rPr>
          <w:lang w:val="hi_IN" w:bidi="hi_IN"/>
        </w:rPr>
        <w:t>यहूदियों द्वारा हाग्गै और जकर्याह से परमेश्वर का संदेश सुनने के बाद, येशुअ और जरुब्बाबेल फिर से परमेश्वर के भवन का पुनर्निर्माण शुरू करते हैं। परमेश्वर का घर परमेश्वर का मंदिर कहने का एक और तरीका है। "भविष्यद्वक्ताओं" या परमेश्वर के दूतों ने येशुअ, जरुब्बाबेल और उन सभी लोगों की सहायता की जो मंदिर पर काम कर रहे थे।</w:t>
      </w:r>
    </w:p>
    <w:p>
      <w:pPr/>
      <w:r>
        <w:rPr>
          <w:lang w:val="hi_IN" w:bidi="hi_IN"/>
        </w:rPr>
      </w:r>
      <w:r>
        <w:rPr>
          <w:lang w:val="hi_IN" w:bidi="hi_IN"/>
        </w:rPr>
        <w:t>यहाँ रुकें और उस समय की एक कहानी सुनाएँ जब आपने कुछ किया क्योंकि किसी और ने आपको बताया था कि यह एक अच्छा विचार होगा। ध्यान दें कि आप अपनी कहानी में घटनाओं के क्रम का वर्णन करने के लिए किन शब्दों का उपयोग करते हैं। इस ऑडियो को यहाँ रोकें।</w:t>
      </w:r>
    </w:p>
    <w:p>
      <w:pPr/>
      <w:r>
        <w:rPr>
          <w:lang w:val="hi_IN" w:bidi="hi_IN"/>
        </w:rPr>
      </w:r>
      <w:r>
        <w:rPr>
          <w:lang w:val="hi_IN" w:bidi="hi_IN"/>
        </w:rPr>
        <w:t>दूसरे दृश्य में, तत्तेनै, शेतारबोजेनै और उनके सहकर्मी यहूदियों द्वारा मंदिर का निर्माण फिर से शुरू करने के बाद उनसे मिलने आते हैं। तत्तेनै फारस के फरात पार के प्रांत, या "नदी के पार के प्रांत" का राज्यपाल है। यरूशलेम इस प्रान्त में है। तत्तेनै और शेतारबोजेनै शायद यरूशलेम में यहूदियों से मिले, जहाँ यहूदी मंदिर का निर्माण कर रहे थे।</w:t>
      </w:r>
    </w:p>
    <w:p>
      <w:pPr/>
      <w:r>
        <w:rPr>
          <w:lang w:val="hi_IN" w:bidi="hi_IN"/>
        </w:rPr>
      </w:r>
      <w:r>
        <w:rPr>
          <w:lang w:val="hi_IN" w:bidi="hi_IN"/>
        </w:rPr>
        <w:t>यहाँ रुकें और समूह में चर्चा करें कि आप उन सरकारी अधिकारियों के लिए किन शब्दों का उपयोग करते हैं जो आपके देश के एक बड़े प्रान्त पर शासन करते हैं। आप किसी सरकारी अधिकारी के सहायकों या सहकर्मियों को क्या कहते हैं? इस कहानी में आप तत्तेनै और उसके सहकर्मियों को क्या कह सकते हैं? इस ऑडियो को यहाँ रोकें।</w:t>
      </w:r>
    </w:p>
    <w:p>
      <w:pPr/>
      <w:r>
        <w:rPr>
          <w:lang w:val="hi_IN" w:bidi="hi_IN"/>
        </w:rPr>
      </w:r>
      <w:r>
        <w:rPr>
          <w:lang w:val="hi_IN" w:bidi="hi_IN"/>
        </w:rPr>
        <w:t>यहाँ रुकें और फरात पार के क्षेत्र का नक्शा फिर से देखें। एक-दूसरे को याद दिलाएँ कि आपने पिछले भागों में इस क्षेत्र को क्या कहा था। इस ऑडियो को यहाँ रोकें।</w:t>
      </w:r>
    </w:p>
    <w:p>
      <w:pPr/>
      <w:r>
        <w:rPr>
          <w:lang w:val="hi_IN" w:bidi="hi_IN"/>
        </w:rPr>
      </w:r>
      <w:r>
        <w:rPr>
          <w:lang w:val="hi_IN" w:bidi="hi_IN"/>
        </w:rPr>
        <w:t>तत्तेनै और शेतारबोजेनै यरूशलेम में पहुँचने के बाद, वे यहूदियों से पूछते हैं कि उन्हें मंदिर का निर्माण फिर से शुरू करने की अनुमति किसने दी। तत्तेनै और शेतारबोजेनै उन लोगों के नाम भी माँगते हैं जो मंदिर का निर्माण करने का काम कर रहे हैं। कहानीकार तत्तेनै और शेतारबोजेनै के ठीक-ठीक शब्दों को दर्ज करता है, ताकि यह बताया जा सके कि तत्तेनै और शेतारबोजेनै ने यहूदियों से क्या पूछा था। यह जानना महत्वपूर्ण है कि जब तत्तेनै और शेतारबोजेनै ने ये प्रश्न पूछे, तब सम्भवतः वे यहूदियों से क्रोधित नहीं थे। तत्तेनै और शेतारबोजेनै केवल अपना काम कर रहे थे और यह समझने की कोशिश कर रहे थे कि यहूदी यरूशलेम में क्या कर रहे थे।</w:t>
      </w:r>
    </w:p>
    <w:p>
      <w:pPr/>
      <w:r>
        <w:rPr>
          <w:lang w:val="hi_IN" w:bidi="hi_IN"/>
        </w:rPr>
      </w:r>
      <w:r>
        <w:rPr>
          <w:lang w:val="hi_IN" w:bidi="hi_IN"/>
        </w:rPr>
        <w:t>यहाँ रुकें और समूह में इस प्रश्न पर चर्चा करें: इस कहानी में, कहानीकार वही शब्द बताता है जो तत्तेनै और शेतारबोजेनै ने यहूदियों से बात करते समय उपयोग किए थे, ताकि यह दिखाया जा सके कि वे अधिकारी थे जो एक आधिकारिक काम कर रहे थे। सरकार ने उन पुरुषों के लिए ये प्रश्न पूछना अनिवार्य कर दिया था। आप अपनी भाषा में कैसे दिखाते हैं कि लोग जो प्रश्न पूछते हैं या जो बातें वे कहते हैं, वे आधिकारिक या बहुत महत्वपूर्ण हैं? इस ऑडियो को यहाँ रोकें।</w:t>
      </w:r>
    </w:p>
    <w:p>
      <w:pPr/>
      <w:r>
        <w:rPr>
          <w:lang w:val="hi_IN" w:bidi="hi_IN"/>
        </w:rPr>
      </w:r>
      <w:r>
        <w:rPr>
          <w:lang w:val="hi_IN" w:bidi="hi_IN"/>
        </w:rPr>
        <w:t>तीसरे दृश्य में, कहानीकार कहता है कि परमेश्वर की दृष्टि यहूदियों पर थी। याद रखें कि इसका अर्थ है कि परमेश्वर की सामर्थ्य और समझ फारस के राजा की सामर्थ्य और समझ से बेहतर थीं। इसका यह भी अर्थ है कि भले ही तत्तेनै और शेतारबोजेनै यहूदियों को मंदिर का काम करने से रोक सकते थे, फिर भी परमेश्वर ने यहूदियों की रक्षा की। तत्तेनै और शेतारबोजेनै ने यहूदियों को मंदिर के निर्माण का काम जारी रखने दिया, जबकि उन्होंने राजा दारा से पूछा कि वह तत्तेनै और शेतारबोजेनै से क्या करवाना चाहते हैं।</w:t>
      </w:r>
    </w:p>
    <w:p>
      <w:pPr/>
      <w:r>
        <w:rPr>
          <w:lang w:val="hi_IN" w:bidi="hi_IN"/>
        </w:rPr>
      </w:r>
      <w:r>
        <w:rPr>
          <w:lang w:val="hi_IN" w:bidi="hi_IN"/>
        </w:rPr>
        <w:t>यहाँ रुकें और अपने शब्दों में वर्णन करें कि "परमेश्वर की आँख या दृष्टि" का क्या अर्थ है। ध्यान दें कि आप किन शब्दों को चुनते हैं! आप इस कहानी में परमेश्वर की आँख का वर्णन करने के लिए किस शब्द या वाक्यांश का उपयोग करेंगे?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एज्रा 5:1–5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हाग्गै</w:t>
      </w:r>
    </w:p>
    <w:p>
      <w:pPr>
        <w:pStyle w:val="ListBullet"/>
        <w:spacing w:line="240" w:lineRule="auto"/>
        <w:ind w:left="720"/>
      </w:pPr>
      <w:r>
        <w:rPr>
          <w:lang w:val="hi_IN" w:bidi="hi_IN"/>
        </w:rPr>
      </w:r>
      <w:r>
        <w:rPr>
          <w:lang w:val="hi_IN" w:bidi="hi_IN"/>
        </w:rPr>
        <w:t>जकर्याह</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 xml:space="preserve">जरुब्बाबेल </w:t>
      </w:r>
    </w:p>
    <w:p>
      <w:pPr>
        <w:pStyle w:val="ListBullet"/>
        <w:spacing w:line="240" w:lineRule="auto"/>
        <w:ind w:left="720"/>
      </w:pPr>
      <w:r>
        <w:rPr>
          <w:lang w:val="hi_IN" w:bidi="hi_IN"/>
        </w:rPr>
      </w:r>
      <w:r>
        <w:rPr>
          <w:lang w:val="hi_IN" w:bidi="hi_IN"/>
        </w:rPr>
        <w:t>येशुअ</w:t>
      </w:r>
    </w:p>
    <w:p>
      <w:pPr>
        <w:pStyle w:val="ListBullet"/>
        <w:spacing w:line="240" w:lineRule="auto"/>
        <w:ind w:left="720"/>
      </w:pPr>
      <w:r>
        <w:rPr>
          <w:lang w:val="hi_IN" w:bidi="hi_IN"/>
        </w:rPr>
      </w:r>
      <w:r>
        <w:rPr>
          <w:lang w:val="hi_IN" w:bidi="hi_IN"/>
        </w:rPr>
        <w:t>तत्तेनै</w:t>
      </w:r>
    </w:p>
    <w:p>
      <w:pPr>
        <w:pStyle w:val="ListBullet"/>
        <w:spacing w:line="240" w:lineRule="auto"/>
        <w:ind w:left="720"/>
      </w:pPr>
      <w:r>
        <w:rPr>
          <w:lang w:val="hi_IN" w:bidi="hi_IN"/>
        </w:rPr>
      </w:r>
      <w:r>
        <w:rPr>
          <w:lang w:val="hi_IN" w:bidi="hi_IN"/>
        </w:rPr>
        <w:t>शेतारबोजेनै</w:t>
      </w:r>
    </w:p>
    <w:p>
      <w:pPr>
        <w:pStyle w:val="ListBullet"/>
        <w:spacing w:line="240" w:lineRule="auto"/>
        <w:ind w:left="720"/>
      </w:pPr>
      <w:r>
        <w:rPr>
          <w:lang w:val="hi_IN" w:bidi="hi_IN"/>
        </w:rPr>
      </w:r>
      <w:r>
        <w:rPr>
          <w:lang w:val="hi_IN" w:bidi="hi_IN"/>
        </w:rPr>
        <w:t>और तत्तेनै और शेतारबोजेनै के साथी काम करने वाले</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हाग्गै और जकर्याह ने यरूशलेम में यहूदियों के पास परमेश्वर का एक सन्देश पहुँचाया। येशुअ और जरुब्बाबेल परमेश्वर का संदेश सुनते हैं और मंदिर का निर्माण फिर से शुरू करते हैं। परमेश्वर के भविष्यद्वक्ता, परमेश्वर के दूत, परमेश्वर का मंदिर बनाने में उन लोगों की सहायता करते हैं।</w:t>
      </w:r>
    </w:p>
    <w:p>
      <w:pPr/>
      <w:r>
        <w:rPr>
          <w:lang w:val="hi_IN" w:bidi="hi_IN"/>
        </w:rPr>
      </w:r>
      <w:r>
        <w:rPr>
          <w:lang w:val="hi_IN" w:bidi="hi_IN"/>
        </w:rPr>
        <w:t>नाटक को रोकें। परमेश्वर का किरदार निभाने वाले व्यक्ति से पूछें, "आप कैसा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मेरे लोग मेरे मंदिर को बनाने और मेरी आराधना करने के लिए बहुत उत्साहित थे, लेकिन अब वे रुक गए हैं। मैं फिर से अपने लोगों के बीच होने के लिए बहुत उत्साहित था। मुझे यह दु:ख है कि मेरे लोगों ने अभी तक मेरे मंदिर को पूरा नहीं किया है; या</w:t>
      </w:r>
    </w:p>
    <w:p>
      <w:pPr>
        <w:pStyle w:val="ListBullet"/>
        <w:spacing w:line="240" w:lineRule="auto"/>
        <w:ind w:left="720"/>
      </w:pPr>
      <w:r>
        <w:rPr>
          <w:lang w:val="hi_IN" w:bidi="hi_IN"/>
        </w:rPr>
      </w:r>
      <w:r>
        <w:rPr>
          <w:lang w:val="hi_IN" w:bidi="hi_IN"/>
        </w:rPr>
        <w:t>मैं निराश हूँ कि मेरे लोगों ने मेरे मंदिर का निर्माण छोड़ दिया। इससे मुझे ऐसा महसूस होता है कि मेरे लोगों के लिए अन्य चीज़ें मुझसे ज़्यादा महत्वपूर्ण हैं। इससे मैं दुखी हूँ।</w:t>
      </w:r>
    </w:p>
    <w:p>
      <w:pPr/>
      <w:r>
        <w:rPr>
          <w:lang w:val="hi_IN" w:bidi="hi_IN"/>
        </w:rPr>
      </w:r>
      <w:r>
        <w:rPr>
          <w:lang w:val="hi_IN" w:bidi="hi_IN"/>
        </w:rPr>
        <w:t>हाग्गै और जकर्याह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यह संदेश बहुत महत्वपूर्ण है क्योंकि यह परमेश्वर की ओर से है। लेकिन मुझे डर है कि यहूदियों को यह संदेश पसंद नहीं आएगा। क्या होने वाला है? या</w:t>
      </w:r>
    </w:p>
    <w:p>
      <w:pPr>
        <w:pStyle w:val="ListBullet"/>
        <w:spacing w:line="240" w:lineRule="auto"/>
        <w:ind w:left="720"/>
      </w:pPr>
      <w:r>
        <w:rPr>
          <w:lang w:val="hi_IN" w:bidi="hi_IN"/>
        </w:rPr>
      </w:r>
      <w:r>
        <w:rPr>
          <w:lang w:val="hi_IN" w:bidi="hi_IN"/>
        </w:rPr>
        <w:t>मैं उत्साहित हूँ कि परमेश्वर फिर से अपने लोगों से बात कर रहा है! इस तरह परमेश्वर की सेवा करने में सक्षम होना कितना बड़ा सौभाग्य है।</w:t>
      </w:r>
    </w:p>
    <w:p>
      <w:pPr/>
      <w:r>
        <w:rPr>
          <w:lang w:val="hi_IN" w:bidi="hi_IN"/>
        </w:rPr>
      </w:r>
      <w:r>
        <w:rPr>
          <w:lang w:val="hi_IN" w:bidi="hi_IN"/>
        </w:rPr>
        <w:t>येशुअ और जरुब्बाबेल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मुझे बहुत खेद है कि हमने परमेश्वर को पहले नहीं रखा और उसके मंदिर का काम पूरा नहीं किया। आइए, अपनी गलती को ठीक करें! या</w:t>
      </w:r>
    </w:p>
    <w:p>
      <w:pPr>
        <w:pStyle w:val="ListBullet"/>
        <w:spacing w:line="240" w:lineRule="auto"/>
        <w:ind w:left="720"/>
      </w:pPr>
      <w:r>
        <w:rPr>
          <w:lang w:val="hi_IN" w:bidi="hi_IN"/>
        </w:rPr>
      </w:r>
      <w:r>
        <w:rPr>
          <w:lang w:val="hi_IN" w:bidi="hi_IN"/>
        </w:rPr>
        <w:t>मंदिर का निर्माण फिर से शुरू करना डरावना है, क्योंकि हम नहीं जानते कि राजा दारा हमें इसकी अनुमति देगा या नहीं। लेकिन यह करना सही है, क्योंकि हमें परमेश्वर को पहले रखना चाहिए। मैं प्रार्थना करता हूँ कि जब हम काम शुरू करें, तब परमेश्वर हमारी रक्षा करे।</w:t>
      </w:r>
    </w:p>
    <w:p>
      <w:pPr/>
      <w:r>
        <w:rPr>
          <w:lang w:val="hi_IN" w:bidi="hi_IN"/>
        </w:rPr>
      </w:r>
      <w:r>
        <w:rPr>
          <w:lang w:val="hi_IN" w:bidi="hi_IN"/>
        </w:rPr>
        <w:t>नाटक को जारी रखें।</w:t>
      </w:r>
    </w:p>
    <w:p>
      <w:pPr/>
      <w:r>
        <w:rPr>
          <w:lang w:val="hi_IN" w:bidi="hi_IN"/>
        </w:rPr>
      </w:r>
      <w:r>
        <w:rPr>
          <w:lang w:val="hi_IN" w:bidi="hi_IN"/>
        </w:rPr>
        <w:t>तत्तेनै, शेतारबोजेनै और उनके साथी काम करने वाले यरूशलेम में यहूदियों से मिलते हैं। तत्तेनै और शेतारबोजेनै यहूदियों से पूछते हैं, “तुम्हें इस भवन को बनाने और इस संरचना को पूरा करने की अनुमति किसने दी?” और "उन पुरुषों के नाम क्या हैं जो इस भवन का निर्माण कर रहे हैं?"</w:t>
      </w:r>
    </w:p>
    <w:p>
      <w:pPr/>
      <w:r>
        <w:rPr>
          <w:lang w:val="hi_IN" w:bidi="hi_IN"/>
        </w:rPr>
      </w:r>
      <w:r>
        <w:rPr>
          <w:lang w:val="hi_IN" w:bidi="hi_IN"/>
        </w:rPr>
        <w:t>नाटक को रोकें। तत्तेनै और शेतारबोजेनै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यदि यहूदी मंदिर का निर्माण पूरा कर लेते हैं, तो हो सकता है कि वे राजा के विरुद्ध लड़ना चाहें और बहुत उपद्रव खड़ा करें। तब राजा यहूदियों को उपद्रव करने देने के लिए हम पर क्रोधित हो सकता है! हमें यह सुनिश्चित करना है कि ऐसा न हो; या</w:t>
      </w:r>
    </w:p>
    <w:p>
      <w:pPr>
        <w:pStyle w:val="ListBullet"/>
        <w:spacing w:line="240" w:lineRule="auto"/>
        <w:ind w:left="720"/>
      </w:pPr>
      <w:r>
        <w:rPr>
          <w:lang w:val="hi_IN" w:bidi="hi_IN"/>
        </w:rPr>
      </w:r>
      <w:r>
        <w:rPr>
          <w:lang w:val="hi_IN" w:bidi="hi_IN"/>
        </w:rPr>
        <w:t>ओह, इन लोगों से बात करने के लिए इतनी लंबी यात्रा करनी पड़ रही है! मुझे आशा है कि यह यात्रा सार्थक होगी।</w:t>
      </w:r>
    </w:p>
    <w:p>
      <w:pPr/>
      <w:r>
        <w:rPr>
          <w:lang w:val="hi_IN" w:bidi="hi_IN"/>
        </w:rPr>
      </w:r>
      <w:r>
        <w:rPr>
          <w:lang w:val="hi_IN" w:bidi="hi_IN"/>
        </w:rPr>
        <w:t>यहूदियों, येशुअ और जरुब्बाबेल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फारस की सरकार के महत्वपूर्ण लोगों का हमसे प्रश्न पूछने के लिए आना बहुत डरावना है! हम जानते हैं कि हम राजा के आदेशों के विरुद्ध जा रहे हैं। यदि लोग हमें राजा के आदेशों का पालन नहीं करने के लिए दण्ड दे दें, तो क्या होगा? यदि लोग हमें मंदिर का काम रोकने के लिए मजबूर कर दें, तो क्या होगा? फिर परमेश्वर क्या करेगा? या</w:t>
      </w:r>
    </w:p>
    <w:p>
      <w:pPr>
        <w:pStyle w:val="ListBullet"/>
        <w:spacing w:line="240" w:lineRule="auto"/>
        <w:ind w:left="720"/>
      </w:pPr>
      <w:r>
        <w:rPr>
          <w:lang w:val="hi_IN" w:bidi="hi_IN"/>
        </w:rPr>
      </w:r>
      <w:r>
        <w:rPr>
          <w:lang w:val="hi_IN" w:bidi="hi_IN"/>
        </w:rPr>
        <w:t>इससे कोई फर्क नहीं पड़ता कि फारस के महत्वपूर्ण लोग क्या कहते हैं या क्या करते हैं। हमें हर हाल में परमेश्वर के मंदिर का काम पूरा करना चाहिए, क्योंकि परमेश्वर सबसे अधिक महत्वपूर्ण हैं।</w:t>
      </w:r>
    </w:p>
    <w:p>
      <w:pPr/>
      <w:r>
        <w:rPr>
          <w:lang w:val="hi_IN" w:bidi="hi_IN"/>
        </w:rPr>
      </w:r>
      <w:r>
        <w:rPr>
          <w:lang w:val="hi_IN" w:bidi="hi_IN"/>
        </w:rPr>
        <w:t>नाटक को जारी रखें।</w:t>
      </w:r>
    </w:p>
    <w:p>
      <w:pPr/>
      <w:r>
        <w:rPr>
          <w:lang w:val="hi_IN" w:bidi="hi_IN"/>
        </w:rPr>
      </w:r>
      <w:r>
        <w:rPr>
          <w:lang w:val="hi_IN" w:bidi="hi_IN"/>
        </w:rPr>
        <w:t>परमेश्वर यहूदियों को मंदिर का काम रोकने से बचाते हैं। तत्तेनै और शेतारबोजेनै ने तब तक कुछ भी न करने का निर्णय लिया, जब तक कि राजा दारा को उनकी रिपोर्ट नहीं मिल जाती और वह उन्हें उत्तर में पत्र नहीं भेज देते।</w:t>
      </w:r>
    </w:p>
    <w:p>
      <w:pPr/>
      <w:r>
        <w:rPr>
          <w:lang w:val="hi_IN" w:bidi="hi_IN"/>
        </w:rPr>
      </w:r>
      <w:r>
        <w:rPr>
          <w:lang w:val="hi_IN" w:bidi="hi_IN"/>
        </w:rPr>
        <w:t>नाटक को रोकें। तत्तेनै और शेतारबोजेनै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यदि हम कोई भूल करके यहूदियों को गलत काम करने की आज्ञा दें, तो जो कुछ भी होगा, उसके लिए राजा हमें दोषी ठहरा सकते हैं। हमें राजा दारा से पूछना चाहिए कि उसे क्या लगता है कि हमें क्या करना चाहिए, ताकि हम मुसीबत में न पड़ें; या</w:t>
      </w:r>
    </w:p>
    <w:p>
      <w:pPr>
        <w:pStyle w:val="ListBullet"/>
        <w:spacing w:line="240" w:lineRule="auto"/>
        <w:ind w:left="720"/>
      </w:pPr>
      <w:r>
        <w:rPr>
          <w:lang w:val="hi_IN" w:bidi="hi_IN"/>
        </w:rPr>
      </w:r>
      <w:r>
        <w:rPr>
          <w:lang w:val="hi_IN" w:bidi="hi_IN"/>
        </w:rPr>
        <w:t>ऐसा नहीं लगता कि यहूदी कोई खतरनाक काम कर रहे हैं, इसलिए हम उन्हें काम जारी रखने दे सकते हैं। आओ हम बस यह सुनिश्चित करें कि राजा दारा हमारी बात से सहमत हो।</w:t>
      </w:r>
    </w:p>
    <w:p>
      <w:pPr/>
      <w:r>
        <w:rPr>
          <w:lang w:val="hi_IN" w:bidi="hi_IN"/>
        </w:rPr>
      </w:r>
      <w:r>
        <w:rPr>
          <w:lang w:val="hi_IN" w:bidi="hi_IN"/>
        </w:rPr>
        <w:t>यहूदियों की भूमिका निभाने वाले व्यक्तियों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परमेश्वर की स्तुति हो! परमेश्वर ने हमें अभी के लिए मुसीबत में पड़ने से बचाया है, ताकि हम मंदिर का निर्माण जारी रख सकें; या</w:t>
      </w:r>
    </w:p>
    <w:p>
      <w:pPr>
        <w:pStyle w:val="ListBullet"/>
        <w:spacing w:line="240" w:lineRule="auto"/>
        <w:ind w:left="720"/>
      </w:pPr>
      <w:r>
        <w:rPr>
          <w:lang w:val="hi_IN" w:bidi="hi_IN"/>
        </w:rPr>
      </w:r>
      <w:r>
        <w:rPr>
          <w:lang w:val="hi_IN" w:bidi="hi_IN"/>
        </w:rPr>
        <w:t>क्या होगा यदि राजा दारा को हमारा काम पसंद नहीं आए? फिर क्या होगा?</w:t>
      </w:r>
    </w:p>
    <w:p>
      <w:pPr/>
      <w:r>
        <w:rPr>
          <w:lang w:val="hi_IN" w:bidi="hi_IN"/>
        </w:rPr>
      </w:r>
      <w:r>
        <w:rPr>
          <w:lang w:val="hi_IN" w:bidi="hi_IN"/>
        </w:rPr>
        <w:t>परमेश्वर की भूमिका निभाने वाले व्यक्ति से पूछें, "आप कैसा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बहुत खुश हूँ कि मेरे लोगों ने मुझे पहले रखा है, भले ही इसका मतलब यह हो कि उन्हें राजा की आज्ञा का उल्लंघन करना पड़े; या</w:t>
      </w:r>
    </w:p>
    <w:p>
      <w:pPr>
        <w:pStyle w:val="ListBullet"/>
        <w:spacing w:line="240" w:lineRule="auto"/>
        <w:ind w:left="720"/>
      </w:pPr>
      <w:r>
        <w:rPr>
          <w:lang w:val="hi_IN" w:bidi="hi_IN"/>
        </w:rPr>
      </w:r>
      <w:r>
        <w:rPr>
          <w:lang w:val="hi_IN" w:bidi="hi_IN"/>
        </w:rPr>
        <w:t>मेरे लोग मेरी आज्ञा मानने की बहुत कोशिश कर रहे हैं। मैं अपने लोगों की रक्षा करना चाहता हूँ ताकि वे मेरी आज्ञाओं का पालन करना जारी रख सकें।</w:t>
      </w:r>
      <w:r>
        <w:rPr>
          <w:lang w:val="hi_IN" w:bidi="hi_IN"/>
        </w:rPr>
      </w:r>
    </w:p>
    <w:p>
      <w:pPr>
        <w:pStyle w:val="Heading3"/>
      </w:pPr>
      <w:r>
        <w:rPr>
          <w:lang w:val="hi_IN" w:bidi="hi_IN"/>
        </w:rPr>
        <w:t>आवश्यक जानकारी</w:t>
      </w:r>
    </w:p>
    <w:p>
      <w:pPr/>
      <w:r>
        <w:rPr>
          <w:lang w:val="hi_IN" w:bidi="hi_IN"/>
        </w:rPr>
      </w:r>
      <w:r>
        <w:rPr>
          <w:lang w:val="hi_IN" w:bidi="hi_IN"/>
        </w:rPr>
        <w:t>एज्रा 5:1–5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इस कहानी में, भविष्यद्वक्ताओं हाग्गै और जकर्याह ने यरूशलेम और यहूदा के यहूदियों से भविष्यद्वाणी की। भविष्यद्वक्ता वह व्यक्ति होता है जो लोगों को परमेश्वर की ओर से संदेश देता है। वह संदेश कुछ भी हो सकता था जो परमेश्वर अपने लोगों को बताना चाहते थे! यह संदेश इस बात की चेतावनी हो सकता है कि भविष्य में क्या होगा। लोग हमेशा भविष्यद्वक्ताओं के साथ अच्छा व्यवहार नहीं करते थे, और कभी-कभी उन्हें मारने की कोशिश भी करते थे!</w:t>
      </w:r>
    </w:p>
    <w:p>
      <w:pPr/>
      <w:r>
        <w:rPr>
          <w:lang w:val="hi_IN" w:bidi="hi_IN"/>
        </w:rPr>
      </w:r>
      <w:r>
        <w:rPr>
          <w:lang w:val="hi_IN" w:bidi="hi_IN"/>
        </w:rPr>
        <w:t xml:space="preserve">यहाँ रुकें और समूह में चर्चा करें कि आप </w:t>
      </w:r>
      <w:r>
        <w:rPr>
          <w:b/>
          <w:lang w:val="hi_IN" w:bidi="hi_IN"/>
        </w:rPr>
        <w:t>भविष्यद्वक्ता</w:t>
      </w:r>
      <w:r>
        <w:rPr>
          <w:lang w:val="hi_IN" w:bidi="hi_IN"/>
        </w:rPr>
        <w:t xml:space="preserve"> और </w:t>
      </w:r>
      <w:r>
        <w:rPr>
          <w:b/>
          <w:lang w:val="hi_IN" w:bidi="hi_IN"/>
        </w:rPr>
        <w:t>भविष्यद्वाणी</w:t>
      </w:r>
      <w:r>
        <w:rPr>
          <w:lang w:val="hi_IN" w:bidi="hi_IN"/>
        </w:rPr>
        <w:t xml:space="preserve"> के लिए किस शब्द या वाक्यांश का उपयोग करेंगे। अधिक जानकारी के लिए मुख्य शब्दावली में भविष्यद्वक्ता और भविष्यद्वाणी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हाग्गै और इद्दो के </w:t>
      </w:r>
      <w:r>
        <w:rPr>
          <w:b/>
          <w:lang w:val="hi_IN" w:bidi="hi_IN"/>
        </w:rPr>
        <w:t>पुत्र</w:t>
      </w:r>
      <w:r>
        <w:rPr>
          <w:lang w:val="hi_IN" w:bidi="hi_IN"/>
        </w:rPr>
        <w:t xml:space="preserve"> जकर्याह ने यरूशलेम और यहूदा के यहूदियों से भविष्यद्वाणी की। "इद्दो का पुत्र" इद्दो के </w:t>
      </w:r>
      <w:r>
        <w:rPr>
          <w:b/>
          <w:lang w:val="hi_IN" w:bidi="hi_IN"/>
        </w:rPr>
        <w:t>वंशज</w:t>
      </w:r>
      <w:r>
        <w:rPr>
          <w:lang w:val="hi_IN" w:bidi="hi_IN"/>
        </w:rPr>
        <w:t xml:space="preserve"> को कहने का एक और तरीका है। किसी व्यक्ति के वंशज उसके बच्चे, पोते-पोतियाँ और उसके बाद उसी परिवार की वंश-परम्परा में आने वाली सभी पीढ़ियों के लोग होते हैं। वंशज के बारे में अधिक जानकारी के लिए मुख्य शब्दावली देखें। वंशज के लिए उसी शब्द या वाक्यांश का उपयोग करें जिसका उपयोग आपने पिछले भागों में किया है।</w:t>
      </w:r>
    </w:p>
    <w:p>
      <w:pPr/>
      <w:r>
        <w:rPr>
          <w:lang w:val="hi_IN" w:bidi="hi_IN"/>
        </w:rPr>
      </w:r>
      <w:r>
        <w:rPr>
          <w:lang w:val="hi_IN" w:bidi="hi_IN"/>
        </w:rPr>
        <w:t xml:space="preserve">हाग्गै और जकर्याह ने परमेश्वर का संदेश उन </w:t>
      </w:r>
      <w:r>
        <w:rPr>
          <w:b/>
          <w:lang w:val="hi_IN" w:bidi="hi_IN"/>
        </w:rPr>
        <w:t>यहूदियों</w:t>
      </w:r>
      <w:r>
        <w:rPr>
          <w:lang w:val="hi_IN" w:bidi="hi_IN"/>
        </w:rPr>
        <w:t xml:space="preserve"> को दिया जो यरूशलेम में थे। यहूदी एक और शब्द है जो इस्राएलियों या परमेश्वर के लोगों को दर्शाता है। अधिकांश लोग "यहूदी" शब्द का उपयोग उन इस्राएलियों के लिए करते हैं जो यहूदा और बिन्यामीन के गोत्रों से हैं। ये इस्राएली इस्राएल के दक्षिणी राज्य यहूदा में वापस आए, जब राजा कुस्रू ने कहा कि वे वापस आ सकते हैं। इन इस्राएलियों के यहूदा लौटने के बाद, अधिकांश लोग परमेश्वर के सभी विशेष लोगों को यहूदी कहने लगे। यहूदियों के लिए उसी शब्द या वाक्यांश का उपयोग करें जिसका उपयोग आपने पिछले भागों में किया है। यहूदी के बारे में अधिक जानकारी के लिए, मुख्य शब्दावली देखें। </w:t>
      </w:r>
    </w:p>
    <w:p>
      <w:pPr/>
      <w:r>
        <w:rPr>
          <w:lang w:val="hi_IN" w:bidi="hi_IN"/>
        </w:rPr>
      </w:r>
      <w:r>
        <w:rPr>
          <w:lang w:val="hi_IN" w:bidi="hi_IN"/>
        </w:rPr>
        <w:t xml:space="preserve">यहूदी </w:t>
      </w:r>
      <w:r>
        <w:rPr>
          <w:b/>
          <w:lang w:val="hi_IN" w:bidi="hi_IN"/>
        </w:rPr>
        <w:t>यरूशलेम</w:t>
      </w:r>
      <w:r>
        <w:rPr>
          <w:lang w:val="hi_IN" w:bidi="hi_IN"/>
        </w:rPr>
        <w:t xml:space="preserve"> में रहते थे, जो </w:t>
      </w:r>
      <w:r>
        <w:rPr>
          <w:b/>
          <w:lang w:val="hi_IN" w:bidi="hi_IN"/>
        </w:rPr>
        <w:t>यहूदा</w:t>
      </w:r>
      <w:r>
        <w:rPr>
          <w:lang w:val="hi_IN" w:bidi="hi_IN"/>
        </w:rPr>
        <w:t xml:space="preserve"> के क्षेत्र में है। यहूदा नामक भू-भाग वह क्षेत्र है जिसे परमेश्वर ने राजा कुस्रू द्वारा यहूदियों को उनकी मातृभूमि लौटने की अनुमति देने से सैकड़ों वर्ष पहले यहूदा के इस्राएली गोत्र को दिया था। यरूशलेम और यहूदा के बारे में अधिक जानकारी के लिए, मुख्य शब्दावली देखें। यरूशलेम और यहूदा के लिए उन्हीं शब्दों या वाक्यांशों का उपयोग करें जिनका उपयोग आपने पिछले भागों में किया था।</w:t>
      </w:r>
    </w:p>
    <w:p>
      <w:pPr/>
      <w:r>
        <w:rPr>
          <w:lang w:val="hi_IN" w:bidi="hi_IN"/>
        </w:rPr>
      </w:r>
      <w:r>
        <w:rPr>
          <w:lang w:val="hi_IN" w:bidi="hi_IN"/>
        </w:rPr>
        <w:t>हाग्गै और जकर्याह ने यरूशलेम में इस्राएलियों को "</w:t>
      </w:r>
      <w:r>
        <w:rPr>
          <w:b/>
          <w:lang w:val="hi_IN" w:bidi="hi_IN"/>
        </w:rPr>
        <w:t>इस्राएल</w:t>
      </w:r>
      <w:r>
        <w:rPr>
          <w:lang w:val="hi_IN" w:bidi="hi_IN"/>
        </w:rPr>
        <w:t xml:space="preserve"> के </w:t>
      </w:r>
      <w:r>
        <w:rPr>
          <w:b/>
          <w:lang w:val="hi_IN" w:bidi="hi_IN"/>
        </w:rPr>
        <w:t>परमेश्वर</w:t>
      </w:r>
      <w:r>
        <w:rPr>
          <w:lang w:val="hi_IN" w:bidi="hi_IN"/>
        </w:rPr>
        <w:t xml:space="preserve"> के नाम से" परमेश्वर का संदेश दिया। इसका अर्थ है कि हाग्गै और जकर्याह ने परमेश्वर के लिए बात की। हाग्गै और जकर्याह ने इस्राएलियों को जो संदेश दिया, उसमें वही सामर्थ्य और महत्व था मानो परमेश्वर ने स्वयं इस्राएलियों से सीधे बात की हो। दूसरे शब्दों में, जब हाग्गै और जकर्याह ने "इस्राएल के परमेश्वर के नाम से" बात की, तो इसका अर्थ था कि हाग्गै और जकर्याह परमेश्वर का प्रतिनिधित्व करते थे और जब उन्होंने इस्राएलियों को परमेश्वर का संदेश दिया, तब वे उसी अधिकार के साथ बोले जो स्वयं परमेश्वर का है। [परमेश्वर उस परमेश्वर के लिए सामान्य शब्द है जिसने संसार को बनाया है। इस्राएल याकूब के वंशजों को दर्शाता है। "इस्राएल के परमेश्वर" वाक्यांश का उल्लेख करते समय परमेश्वर और इस्राएल के लिए उन्हीं शब्दों का उपयोग करें। परमेश्वर और इस्राएल के बारे में अधिक जानकारी के लिए, मुख्य शब्दावली देखें।]{.mark}</w:t>
      </w:r>
    </w:p>
    <w:p>
      <w:pPr/>
      <w:r>
        <w:rPr>
          <w:lang w:val="hi_IN" w:bidi="hi_IN"/>
        </w:rPr>
      </w:r>
      <w:r>
        <w:rPr>
          <w:lang w:val="hi_IN" w:bidi="hi_IN"/>
        </w:rPr>
        <w:t xml:space="preserve">[यहाँ रुकें और चर्चा करें कि आप इस वाक्यांश </w:t>
      </w:r>
      <w:r>
        <w:rPr>
          <w:b/>
          <w:lang w:val="hi_IN" w:bidi="hi_IN"/>
        </w:rPr>
        <w:t>इस्राएल के परमेश्वर के नाम से</w:t>
      </w:r>
      <w:r>
        <w:rPr>
          <w:lang w:val="hi_IN" w:bidi="hi_IN"/>
        </w:rPr>
        <w:t xml:space="preserve"> का अनुवाद कैसे करेंगे। यदि आपने बाइबल की किसी अन्य पुस्तक में इस वाक्यांश का अनुवाद किया है, तो उसी शब्द या वाक्यांश का उपयोग करें जिसका उपयोग आपने वहाँ किया है। इस ऑडियो को यहाँ रोकें।</w:t>
      </w:r>
    </w:p>
    <w:p>
      <w:pPr/>
      <w:r>
        <w:rPr>
          <w:lang w:val="hi_IN" w:bidi="hi_IN"/>
        </w:rPr>
      </w:r>
      <w:r>
        <w:rPr>
          <w:lang w:val="hi_IN" w:bidi="hi_IN"/>
        </w:rPr>
        <w:t xml:space="preserve">परमेश्वर का संदेश सुनने के बाद, जरुब्बाबेल और येशुअ </w:t>
      </w:r>
      <w:r>
        <w:rPr>
          <w:b/>
          <w:lang w:val="hi_IN" w:bidi="hi_IN"/>
        </w:rPr>
        <w:t>परमेश्वर के भवन</w:t>
      </w:r>
      <w:r>
        <w:rPr>
          <w:lang w:val="hi_IN" w:bidi="hi_IN"/>
        </w:rPr>
        <w:t xml:space="preserve"> का निर्माण शुरू करते हैं। परमेश्वर का भवन परमेश्वर के </w:t>
      </w:r>
      <w:r>
        <w:rPr>
          <w:b/>
          <w:lang w:val="hi_IN" w:bidi="hi_IN"/>
        </w:rPr>
        <w:t>मंदिर</w:t>
      </w:r>
      <w:r>
        <w:rPr>
          <w:lang w:val="hi_IN" w:bidi="hi_IN"/>
        </w:rPr>
        <w:t xml:space="preserve"> के लिए एक और शब्द है। यह पृथ्वी पर वह स्थान है जहाँ परमेश्वर अपने लोगों से मिलता है। परमेश्वर का भवन वह है जहाँ परमेश्वर पुराने नियम में अपने लोगों के साथ पृथ्वी पर रहते थे। "परमेश्वर के भवन" या मंदिर के लिए उसी शब्द या वाक्यांश का उपयोग करें जिसका उपयोग आपने पिछले भागों में किया था। परमेश्वर के भवन और मंदिर के बारे में अधिक जानकारी के लिए, मुख्य शब्दावली देखें।</w:t>
      </w:r>
    </w:p>
    <w:p>
      <w:pPr/>
      <w:r>
        <w:rPr>
          <w:lang w:val="hi_IN" w:bidi="hi_IN"/>
        </w:rPr>
      </w:r>
      <w:r>
        <w:rPr>
          <w:lang w:val="hi_IN" w:bidi="hi_IN"/>
        </w:rPr>
        <w:t xml:space="preserve">तत्तेनै एक महत्वपूर्ण फारसी था जो इस्राएलियों से बात करने के लिए इस्राएल आया था। तत्तेनै पूर्वी फारस के एक भाग का </w:t>
      </w:r>
      <w:r>
        <w:rPr>
          <w:b/>
          <w:lang w:val="hi_IN" w:bidi="hi_IN"/>
        </w:rPr>
        <w:t>राज्यपाल</w:t>
      </w:r>
      <w:r>
        <w:rPr>
          <w:lang w:val="hi_IN" w:bidi="hi_IN"/>
        </w:rPr>
        <w:t xml:space="preserve"> था। राज्यपाल वह व्यक्ति है जो राज्य के किसी छोटे क्षेत्र में राजा का प्रतिनिधित्व करता है। जब कोई राजा किसी बहुत बड़े क्षेत्र पर शासन करता है, तो वह स्वयं सभी लोगों पर शासन नहीं कर सकता, क्योंकि एक व्यक्ति के लिए इसे संभालना बहुत कठिन होगा। एक राज्यपाल राज्य के एक छोटे से भाग पर शासन करता है, लेकिन फिर भी राजा के शासन के अधीन रहता है। राज्यपाल स्वयं छोटी समस्याओं की देखभाल करेगा और बड़ी समस्याएँ राजा के पास लाएगा। इस तरह, राजा केवल राज्य की बड़ी समस्याओं पर ही ध्यान केंद्रित कर सकता है। राज्यपाल के लिए उसी शब्द या वाक्यांश का उपयोग करें जिसका उपयोग आपने एज्रा 2:63 में किया था।</w:t>
      </w:r>
    </w:p>
    <w:p>
      <w:pPr/>
      <w:r>
        <w:rPr>
          <w:lang w:val="hi_IN" w:bidi="hi_IN"/>
        </w:rPr>
      </w:r>
      <w:r>
        <w:rPr>
          <w:lang w:val="hi_IN" w:bidi="hi_IN"/>
        </w:rPr>
        <w:t xml:space="preserve">तत्तेनै और शेतारबोजेनै </w:t>
      </w:r>
      <w:r>
        <w:rPr>
          <w:b/>
          <w:lang w:val="hi_IN" w:bidi="hi_IN"/>
        </w:rPr>
        <w:t>अपने साथी कर्मचारियों</w:t>
      </w:r>
      <w:r>
        <w:rPr>
          <w:lang w:val="hi_IN" w:bidi="hi_IN"/>
        </w:rPr>
        <w:t xml:space="preserve"> के साथ इस्राएल में पहुँचे। ये वे पुरुष हैं जो तत्तेनै और शेतारबोजेनै जैसा ही काम करते हैं। इसका अर्थ शायद यह है कि तत्तेनै और शेतारबोजेनै उन अन्य लोगों के साथ यरूशलेम पहुँचे जिन्होंने फारस पर शासन करने में सहायता की, लेकिन वे तत्तेनै और शेतारबोजेनै जितने महत्वपूर्ण नहीं थे।</w:t>
      </w:r>
    </w:p>
    <w:p>
      <w:pPr/>
      <w:r>
        <w:rPr>
          <w:lang w:val="hi_IN" w:bidi="hi_IN"/>
        </w:rPr>
      </w:r>
      <w:r>
        <w:rPr>
          <w:lang w:val="hi_IN" w:bidi="hi_IN"/>
        </w:rPr>
        <w:t xml:space="preserve">तत्तेनै और शेतारबोजेनै ने इस्राएलियों से पूछा कि उन्हें मंदिर बनाने का </w:t>
      </w:r>
      <w:r>
        <w:rPr>
          <w:b/>
          <w:lang w:val="hi_IN" w:bidi="hi_IN"/>
        </w:rPr>
        <w:t>आदेश</w:t>
      </w:r>
      <w:r>
        <w:rPr>
          <w:lang w:val="hi_IN" w:bidi="hi_IN"/>
        </w:rPr>
        <w:t xml:space="preserve"> किसने दिया। आदेश वह आज्ञा है जो अक्सर राजाओं या शासकों की ओर से आती है और जो लोगों को बताती है कि उन्हें क्या करना है और क्या नहीं करना है। इस मामले में, तत्तेनै और शेतारबोजेनै इस्राएलियों से पूछ रहे हैं कि उन्हें मंदिर का काम फिर से शुरू करने का आदेश किसने दिया। आदेश के लिए उसी शब्द या वाक्यांश का उपयोग करें जिसका उपयोग आपने पिछले भागों में किया था।</w:t>
      </w:r>
    </w:p>
    <w:p>
      <w:pPr/>
      <w:r>
        <w:rPr>
          <w:lang w:val="hi_IN" w:bidi="hi_IN"/>
        </w:rPr>
      </w:r>
      <w:r>
        <w:rPr>
          <w:lang w:val="hi_IN" w:bidi="hi_IN"/>
        </w:rPr>
        <w:t>कहानीकार वर्णन करता है कि उनके परमेश्वर की दृष्टि यहूदियों के पुरनियों पर थी। इस वाक्यांश का अर्थ है कि परमेश्वर अपने लोगों पर दृष्टि रखकर उनकी रक्षा कर रहे थे। यह एक अच्छी बात मानी जाती है, क्योंकि परमेश्वर अपने लोगों की देखभाल कर रहे हैं।</w:t>
      </w:r>
    </w:p>
    <w:p>
      <w:pPr/>
      <w:r>
        <w:rPr>
          <w:lang w:val="hi_IN" w:bidi="hi_IN"/>
        </w:rPr>
      </w:r>
      <w:r>
        <w:rPr>
          <w:lang w:val="hi_IN" w:bidi="hi_IN"/>
        </w:rPr>
        <w:t>यहाँ रुकें और एक-दूसरे को याद दिलाएँ कि आपने तीसरे चरण में "</w:t>
      </w:r>
      <w:r>
        <w:rPr>
          <w:b/>
          <w:lang w:val="hi_IN" w:bidi="hi_IN"/>
        </w:rPr>
        <w:t>उनके परमेश्वर की आँख</w:t>
      </w:r>
      <w:r>
        <w:rPr>
          <w:lang w:val="hi_IN" w:bidi="hi_IN"/>
        </w:rPr>
        <w:t>" कहने का निर्णय कैसे लिया था। इस ऑडियो को यहाँ रोकें।</w:t>
      </w:r>
    </w:p>
    <w:p>
      <w:pPr/>
      <w:r>
        <w:rPr>
          <w:lang w:val="hi_IN" w:bidi="hi_IN"/>
        </w:rPr>
      </w:r>
      <w:r>
        <w:rPr>
          <w:lang w:val="hi_IN" w:bidi="hi_IN"/>
        </w:rPr>
        <w:t>पुरनिए इस्राएली समुदाय के महत्वपूर्ण लोग थे, क्योंकि पुरनिए समुदाय की अगुवाई करते थे। पुरनिआ अक्सर किसी महत्वपूर्ण परिवार या परिवारों के समूह का मुखिया होता था।</w:t>
      </w:r>
    </w:p>
    <w:p>
      <w:pPr/>
      <w:r>
        <w:rPr>
          <w:lang w:val="hi_IN" w:bidi="hi_IN"/>
        </w:rPr>
      </w:r>
      <w:r>
        <w:rPr>
          <w:lang w:val="hi_IN" w:bidi="hi_IN"/>
        </w:rPr>
        <w:t xml:space="preserve">यहाँ रुकें और समूह में चर्चा करें कि आप </w:t>
      </w:r>
      <w:r>
        <w:rPr>
          <w:b/>
          <w:lang w:val="hi_IN" w:bidi="hi_IN"/>
        </w:rPr>
        <w:t>पुरनियों</w:t>
      </w:r>
      <w:r>
        <w:rPr>
          <w:lang w:val="hi_IN" w:bidi="hi_IN"/>
        </w:rPr>
        <w:t xml:space="preserve"> के लिए किस शब्द या वाक्यांश का उपयोग करेंगे। अधिक जानकारी के लिए मुख्य शब्दावली में पुरनियों शब्द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फारस के लोगों ने इस्राएलियों को मंदिर का काम तब तक करने से नहीं रोका, जब तक उनका विवरण राजा दारा तक नहीं पहुँचा। विवरण किसी घटना के दौरान किसी व्यक्ति के अनुभव का वर्णन है। विवरण आमतौर पर बहुत आधिकारिक और औपचारिक होते हैं।</w:t>
      </w:r>
    </w:p>
    <w:p>
      <w:pPr/>
      <w:r>
        <w:rPr>
          <w:lang w:val="hi_IN" w:bidi="hi_IN"/>
        </w:rPr>
      </w:r>
      <w:r>
        <w:rPr>
          <w:lang w:val="hi_IN" w:bidi="hi_IN"/>
        </w:rPr>
        <w:t>यहाँ रुकें और समूह में चर्चा करें कि आप "</w:t>
      </w:r>
      <w:r>
        <w:rPr>
          <w:b/>
          <w:lang w:val="hi_IN" w:bidi="hi_IN"/>
        </w:rPr>
        <w:t>विवरण</w:t>
      </w:r>
      <w:r>
        <w:rPr>
          <w:lang w:val="hi_IN" w:bidi="hi_IN"/>
        </w:rPr>
        <w:t>" के लिए किस शब्द या वाक्यांश का उपयोग करेंगे।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एज्रा 5:6–17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एज्रा 5:6–17 को सुनें और अपने मन में रखें।</w:t>
      </w:r>
    </w:p>
    <w:p>
      <w:pPr/>
      <w:r>
        <w:rPr>
          <w:lang w:val="hi_IN" w:bidi="hi_IN"/>
        </w:rPr>
      </w:r>
      <w:r>
        <w:rPr>
          <w:lang w:val="hi_IN" w:bidi="hi_IN"/>
        </w:rPr>
        <w:t>यदि सम्भव हो, तो एज्रा 5:6–17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एज्रा 5:6–17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येशुअ और जरुब्बाबेल ने यहूदियों की अगुवाई की, जब उन्होंने परमेश्वर के मंदिर का निर्माण फिर से शुरू किया। फारस के दो सरकारी अधिकारियों और उनके साथी कर्मचारियों, जिनका नाम तत्तेनै और शेतारबोजेनै था, ने यहूदियों से प्रश्न किया। उन लोगों ने फारस के राजा दारा को एक पत्र भेजा, ताकि दारा से पूछा जा सके कि क्या करना है। इस कहानी में, कहानीकार उस पत्र का वर्णन करता है जो तत्तेनै और शेतारबोजेनै ने राजा दारा को भेजा था।</w:t>
      </w:r>
    </w:p>
    <w:p>
      <w:pPr/>
      <w:r>
        <w:rPr>
          <w:lang w:val="hi_IN" w:bidi="hi_IN"/>
        </w:rPr>
      </w:r>
      <w:r>
        <w:rPr>
          <w:lang w:val="hi_IN" w:bidi="hi_IN"/>
        </w:rPr>
        <w:t>याद रखें, तत्तेनै फरात पार प्रान्त का राज्यपाल था, या "नदी के पार का प्रांत", और जो पुरुष तत्तेनै के साथ आए थे, वे उसी प्रान्त में काम करते थे। तत्तेनै, शेतारबोजेनै और उनके साथ आने वाले अगुवों के समूह ने फारस के राजा दारा को एक संदेश भेजा। उन लोगों ने राजा दारा को पत्र लिखकर बताया कि यहूदी क्या कर रहे थे और राजा से सलाह माँगी।</w:t>
      </w:r>
    </w:p>
    <w:p>
      <w:pPr/>
      <w:r>
        <w:rPr>
          <w:lang w:val="hi_IN" w:bidi="hi_IN"/>
        </w:rPr>
      </w:r>
      <w:r>
        <w:rPr>
          <w:lang w:val="hi_IN" w:bidi="hi_IN"/>
        </w:rPr>
        <w:t>यहाँ रुकें और समूह में फरात पार के क्षेत्र का नक्शा देखें। इस ऑडियो को यहाँ रोकें।</w:t>
      </w:r>
    </w:p>
    <w:p>
      <w:pPr/>
      <w:r>
        <w:rPr>
          <w:lang w:val="hi_IN" w:bidi="hi_IN"/>
        </w:rPr>
      </w:r>
      <w:r>
        <w:rPr>
          <w:lang w:val="hi_IN" w:bidi="hi_IN"/>
        </w:rPr>
        <w:t>तत्तेनै और शेतारबोजेनै राजा दारा के लिए एक औपचारिक और आदरपूर्ण अभिवादन के साथ अपना संदेश शुरू करते हैं।</w:t>
      </w:r>
    </w:p>
    <w:p>
      <w:pPr/>
      <w:r>
        <w:rPr>
          <w:lang w:val="hi_IN" w:bidi="hi_IN"/>
        </w:rPr>
      </w:r>
      <w:r>
        <w:rPr>
          <w:lang w:val="hi_IN" w:bidi="hi_IN"/>
        </w:rPr>
        <w:t>यहाँ रुकें और खुद को कुछ समूहों में विभाजित करें। एक-दूसरे का अभिवादन करें और अलग-अलग परिस्थितियों में अलग-अलग लोगों का अभिनय करें। उदाहरण के लिए, ऐसा दिखावा करें कि आप ऐसे मित्र हैं जो लंबे समय के बाद पहली बार एक-दूसरे को देख रहे हैं। आप क्या कहेंगे या क्या करेंगे? आप वे लोग भी हो सकते हैं जो व्यावसायिक योजनाओं पर चर्चा करने के लिए एक-दूसरे से मिलते हैं। फिर आप क्या कहेंगे या क्या करेंगे? इस ऑडियो को यहाँ रोकें।</w:t>
      </w:r>
    </w:p>
    <w:p>
      <w:pPr/>
      <w:r>
        <w:rPr>
          <w:lang w:val="hi_IN" w:bidi="hi_IN"/>
        </w:rPr>
      </w:r>
      <w:r>
        <w:rPr>
          <w:lang w:val="hi_IN" w:bidi="hi_IN"/>
        </w:rPr>
        <w:t>राजा का अभिवादन करने के बाद, तत्तेनै, शेतारबोजेनै और उनके सहकर्मी राजा को समझाते हैं कि उन्होंने यरूशलेम में क्या देखा। तत्तेनै और शेतारबोजेनै राजा को अपना संदेश बहुत सही तरीके से भेजते हैं। अपने विवरण में, तत्तेनै और शेतारबोजेनै यह नहीं समझाते कि वे इस बारे में क्या सोचते हैं कि यहूदी क्या कर रहे हैं। इसके बजाय, वे लोग केवल राजा को इस बारे में तथ्य बताते हैं कि क्या हुआ था।</w:t>
      </w:r>
    </w:p>
    <w:p>
      <w:pPr/>
      <w:r>
        <w:rPr>
          <w:lang w:val="hi_IN" w:bidi="hi_IN"/>
        </w:rPr>
      </w:r>
      <w:r>
        <w:rPr>
          <w:lang w:val="hi_IN" w:bidi="hi_IN"/>
        </w:rPr>
        <w:t>यहाँ रुकें और समूह के रूप में इस प्रश्न पर चर्चा करें: आपकी संस्कृति में कोई सरकारी अगुवा अपने से अधिक महत्वपूर्ण पद वाले दूसरे अगुवे को कैसे लिखता या उससे कैसे बात करता है? यह दिखावा करें कि आप अपने क्षेत्र में हुई किसी घटना का वर्णन किसी उच्च सरकारी अधिकारी को कर रहे हैं। उस विवरण को एक-दूसरे के साथ साझा करने का अभ्यास करें। इस ऑडियो को यहाँ रोकें।</w:t>
      </w:r>
    </w:p>
    <w:p>
      <w:pPr/>
      <w:r>
        <w:rPr>
          <w:lang w:val="hi_IN" w:bidi="hi_IN"/>
        </w:rPr>
      </w:r>
      <w:r>
        <w:rPr>
          <w:lang w:val="hi_IN" w:bidi="hi_IN"/>
        </w:rPr>
        <w:t>अपने पत्र में, तत्तेनै, शेतारबोजेनै और अन्य लोग राजा दारा को समझाते हैं कि उन्होंने महान परमेश्वर के भवन को देखने के लिए यरूशलेम की यात्रा की थी। वे पुरुष बताते हैं कि यहूदी मंदिर की दीवारें बनाने के लिए बड़े और तराशे हुए पत्थरों तथा लकड़ी की कड़ियों का उपयोग कर रहे हैं। तत्तेनै और उसके सहकर्मी राजा दारा से कहते हैं कि यहूदी मंदिर पर काम करते समय बहुत सावधान हैं और यहूदी बहुत प्रगति कर रहे हैं!</w:t>
      </w:r>
    </w:p>
    <w:p>
      <w:pPr/>
      <w:r>
        <w:rPr>
          <w:lang w:val="hi_IN" w:bidi="hi_IN"/>
        </w:rPr>
      </w:r>
      <w:r>
        <w:rPr>
          <w:lang w:val="hi_IN" w:bidi="hi_IN"/>
        </w:rPr>
        <w:t>यहाँ रुकें और समूह के एक व्यक्ति से उस समय का वर्णन करने के लिए कहें जब उन्होंने लोगों को एक महत्वपूर्ण इमारत बनाते हुए देखा था। समूह के बाकी सभी लोग ध्यान से सुनें और ध्यान दें कि वह व्यक्ति अपने देखे हुए भवन का किस प्रकार वर्णन करता है। इस ऑडियो को यहाँ रोकें।</w:t>
      </w:r>
    </w:p>
    <w:p>
      <w:pPr/>
      <w:r>
        <w:rPr>
          <w:lang w:val="hi_IN" w:bidi="hi_IN"/>
        </w:rPr>
      </w:r>
      <w:r>
        <w:rPr>
          <w:lang w:val="hi_IN" w:bidi="hi_IN"/>
        </w:rPr>
        <w:t>तत्तेनै, शेतारबोजेनै और अन्य पुरुष राजा दारा को यह भी बताते हैं कि उन्होंने यहूदियों से किस प्रकार बात की। तत्तेनै, शेतारबोजेनै और अन्य पुरुष समझाते हैं कि उन्होंने यहूदी अगुवों से पूछा कि यहूदियों को मंदिर पर काम करने की अनुमति किसने दी थी। तत्तेनै, शेतारबोजेनै और उन पुरुषों ने यहूदी पुरनियों से उन लोगों के नाम भी पूछे जो मंदिर का काम कर रहे थे।</w:t>
      </w:r>
    </w:p>
    <w:p>
      <w:pPr/>
      <w:r>
        <w:rPr>
          <w:lang w:val="hi_IN" w:bidi="hi_IN"/>
        </w:rPr>
      </w:r>
      <w:r>
        <w:rPr>
          <w:lang w:val="hi_IN" w:bidi="hi_IN"/>
        </w:rPr>
        <w:t>तत्तेनै, शेतारबोजेनै और अन्य अधिकारी राजा दारा को यह भी बताते हैं कि यहूदियों ने उन प्रश्नों के उत्तर कैसे दिए जो तत्तेनै, शेतारबोजेनै और अन्य पुरुषों ने यहूदी पुरनियों से पूछे थे। यहूदियों ने समझाया कि वे “स्वर्ग और पृथ्वी के परमेश्वर के दास” हैं, इसका अर्थ यह है कि वे अपने परमेश्वर की सेवा करते हैं, जिन्होंने स्वर्ग और पृथ्वी की सृष्टि की है। यहूदी तत्तेनै, शेतारबोजेनै और अन्य अगुवों से कहते हैं कि यहूदी उस मंदिर का पुनर्निर्माण कर रहे हैं जिसे एक महान इस्राएली राजा ने इस कहानी से कई शताब्दियों पहले बनाया था। यहूदी जिस महान राजा का उल्लेख करते हैं, वह राजा सुलैमान है। यहूदी राजा सुलैमान का नाम इसलिए नहीं लेते थे क्योंकि फारसियों को यह पता नहीं होता कि राजा सुलैमान कौन थे।</w:t>
      </w:r>
    </w:p>
    <w:p>
      <w:pPr/>
      <w:r>
        <w:rPr>
          <w:lang w:val="hi_IN" w:bidi="hi_IN"/>
        </w:rPr>
      </w:r>
      <w:r>
        <w:rPr>
          <w:lang w:val="hi_IN" w:bidi="hi_IN"/>
        </w:rPr>
        <w:t>यहूदी तत्तेनै, शेतारबोजेनै और अन्य अगुवों को भी समझाते हैं कि यहूदियों ने स्वर्ग के परमेश्वर को क्रोधित किया। क्योंकि स्वर्ग का परमेश्वर यहूदियों से क्रोधित था, इसलिए स्वर्ग के परमेश्वर ने बाबेल के राजा नबूकदनेस्सर को यहूदियों पर कब्जा करने और राजा सुलैमान के मंदिर को नष्ट करने की अनुमति दी। अपने पत्र में, तत्तेनै और शेतारबोजेनै बताते हैं कि राजा नबूकदनेस्सर एक कसदी था। कसदी उन लोगों का एक परिवार था जो बाबेल राज्य के दक्षिणी भाग में रहते थे।</w:t>
      </w:r>
    </w:p>
    <w:p>
      <w:pPr/>
      <w:r>
        <w:rPr>
          <w:lang w:val="hi_IN" w:bidi="hi_IN"/>
        </w:rPr>
      </w:r>
      <w:r>
        <w:rPr>
          <w:lang w:val="hi_IN" w:bidi="hi_IN"/>
        </w:rPr>
        <w:t>और फिर भी, यद्यपि इस घटना से कुछ वर्ष पहले यहूदियों के साथ बहुत-सी भयानक घटनाएँ घटी थीं, बाबेल के राजा कुस्रू ने बाबेल पर अपने शासन के पहले वर्ष में यहूदियों को यरूशलेम लौट जाने की अनुमति दी।</w:t>
      </w:r>
    </w:p>
    <w:p>
      <w:pPr/>
      <w:r>
        <w:rPr>
          <w:lang w:val="hi_IN" w:bidi="hi_IN"/>
        </w:rPr>
      </w:r>
      <w:r>
        <w:rPr>
          <w:lang w:val="hi_IN" w:bidi="hi_IN"/>
        </w:rPr>
        <w:t>यहाँ रुकें और समूह को ऐसी घटना की कहानी सुनाएँ, जब किसी ने आपको ऐसी कोई वस्तु या उपहार दिया हो, जिसके आप स्वयं को योग्य नहीं समझते थे या जिसकी आप बहुत समय से इच्छा कर रहे थे। इससे आपको कैसा महसूस हुआ? इस ऑडियो को यहाँ रोकें।</w:t>
      </w:r>
    </w:p>
    <w:p>
      <w:pPr/>
      <w:r>
        <w:rPr>
          <w:lang w:val="hi_IN" w:bidi="hi_IN"/>
        </w:rPr>
      </w:r>
      <w:r>
        <w:rPr>
          <w:lang w:val="hi_IN" w:bidi="hi_IN"/>
        </w:rPr>
        <w:t>यहूदी यह भी बताते हैं कि राजा कुस्रू ने यहूदियों को परमेश्वर के भवन को फिर से बनाने की अनुमति दी थी। राजा कुस्रू ने परमेश्वर के पहले मंदिर से सोने और चाँदी की जो सारी वस्तुएँ राजा नबूकदनेस्सर ने ले ली थीं, वे भी शेशबस्सर नाम के एक यहूदी को दे दीं। शेशबस्सर ने तत्तेनै की तरह राज्यपाल के रूप में काम किया। शेशबस्सर ने यहूदियों को परमेश्वर का नया मंदिर बनाने में सहायता की। यह जानना भी महत्वपूर्ण है कि बाबेल का वह मंदिर जहाँ से शेशबस्सर ने विशेष वस्तुओं को लिया था, वह परमेश्वर का मंदिर नहीं है। जब राजा नबूकदनेस्सर ने परमेश्वर के भवन की वस्तुएँ ले लीं, तब उन्होंने उन वस्तुओं को बाबेल के एक देवता के मंदिर में रख दिया। जब शेशबस्सर उन वस्तुओं को इस्राएल वापस ले गया, तब उसे उन्हें बाबेल के देवताओं के मंदिर से निकालना पड़ा।</w:t>
      </w:r>
    </w:p>
    <w:p>
      <w:pPr/>
      <w:r>
        <w:rPr>
          <w:lang w:val="hi_IN" w:bidi="hi_IN"/>
        </w:rPr>
      </w:r>
      <w:r>
        <w:rPr>
          <w:lang w:val="hi_IN" w:bidi="hi_IN"/>
        </w:rPr>
        <w:t>राजा दारा को अपना सन्देश समाप्त करते हुए, तत्तेनै, शेतारबोजेनै और अन्य अधिकारी राजा दारा से निवेदन करते हैं कि वे अपने सेवकों से राजा कुस्रू के आदेशों का कोई अभिलेख ढूँढ़ने के लिए कहें। सेवक शाही संग्रह में अभिलेख को ढूँढते हैं। शाही अभिलेखागार एक विशेष स्थान था जहाँ राजा राज्य के महत्वपूर्ण दस्तावेजों और इतिहास को संग्रहित करता था ताकि राजा उन घटनाओं को याद रख सकें जो राजा के शासन शुरू करने से पहले ही हुई थीं। राजा दारा राजा कुस्रू के आदेशों को ढूँढना चाहता था, ताकि वह सुनिश्चित कर सके कि यहूदी सच कह रहे हैं। तत्तेनै और शेतारबोजेनै राजा दारा से पूछते हैं कि राजा के विचार में उन्हें क्या करना चाहिए।</w:t>
      </w:r>
    </w:p>
    <w:p>
      <w:pPr/>
      <w:r>
        <w:rPr>
          <w:lang w:val="hi_IN" w:bidi="hi_IN"/>
        </w:rPr>
      </w:r>
      <w:r>
        <w:rPr>
          <w:lang w:val="hi_IN" w:bidi="hi_IN"/>
        </w:rPr>
        <w:t>यहाँ रुकें और समूह में इन प्रश्नों पर चर्चा करें: आपकी संस्कृति में, लोग अतीत की जानकारी समझने के लिए कहाँ जाते हैं? आपके समुदाय के कौन लोग आपकी संस्कृति के इतिहास को संरक्षित करने के लिए जिम्मेदार हैं? आप इस जानकारी को कैसे सुरक्षित रखते हैं?</w:t>
      </w:r>
      <w:r>
        <w:rPr>
          <w:lang w:val="hi_IN" w:bidi="hi_IN"/>
        </w:rPr>
      </w:r>
    </w:p>
    <w:p>
      <w:pPr>
        <w:pStyle w:val="Heading3"/>
      </w:pPr>
      <w:r>
        <w:rPr>
          <w:lang w:val="hi_IN" w:bidi="hi_IN"/>
        </w:rPr>
        <w:t>घटनाओं को समझाना</w:t>
      </w:r>
    </w:p>
    <w:p>
      <w:pPr/>
      <w:r>
        <w:rPr>
          <w:lang w:val="hi_IN" w:bidi="hi_IN"/>
        </w:rPr>
      </w:r>
      <w:r>
        <w:rPr>
          <w:lang w:val="hi_IN" w:bidi="hi_IN"/>
        </w:rPr>
        <w:t>एज्रा 5:6–17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तत्तेनै, शेतारबोजेनै और उनके साथी कर्मचारियों ने राजा दारा को सूचना देने के लिए एक पत्र भेजा।</w:t>
      </w:r>
    </w:p>
    <w:p>
      <w:pPr/>
      <w:r>
        <w:rPr>
          <w:lang w:val="hi_IN" w:bidi="hi_IN"/>
        </w:rPr>
      </w:r>
      <w:r>
        <w:rPr>
          <w:b/>
          <w:lang w:val="hi_IN" w:bidi="hi_IN"/>
        </w:rPr>
        <w:t>दूसरे दृश्य में:</w:t>
      </w:r>
      <w:r>
        <w:rPr>
          <w:lang w:val="hi_IN" w:bidi="hi_IN"/>
        </w:rPr>
        <w:t xml:space="preserve"> तत्तेनै और उसके साथी कर्मचारी बताते हैं कि यहूदी परमेश्वर के भवन का निर्माण किस प्रकार कर रहे हैं। वे लोग राजा दारा से यह भी कहते हैं कि उन्होंने यहूदियों से बात की है ताकि उनसे भी जानकारी इकट्ठा की जा सके।</w:t>
      </w:r>
    </w:p>
    <w:p>
      <w:pPr/>
      <w:r>
        <w:rPr>
          <w:lang w:val="hi_IN" w:bidi="hi_IN"/>
        </w:rPr>
      </w:r>
      <w:r>
        <w:rPr>
          <w:b/>
          <w:lang w:val="hi_IN" w:bidi="hi_IN"/>
        </w:rPr>
        <w:t>तीसरे दृश्य में:</w:t>
      </w:r>
      <w:r>
        <w:rPr>
          <w:lang w:val="hi_IN" w:bidi="hi_IN"/>
        </w:rPr>
        <w:t xml:space="preserve"> तत्तेनै और उसके साथी कर्मचारी राजा दारा को बताते हैं कि यहूदियों ने तत्तेनै और शेतारबोजेनै को क्या बताया। यहूदी समझाते हैं कि राजा नबूकदनेस्सर ने परमेश्वर के पहले मंदिर को कैसे नष्ट कर दिया और यहूदियों ने नए मंदिर का पुनर्निर्माण कैसे शुरू किया।</w:t>
      </w:r>
    </w:p>
    <w:p>
      <w:pPr/>
      <w:r>
        <w:rPr>
          <w:lang w:val="hi_IN" w:bidi="hi_IN"/>
        </w:rPr>
      </w:r>
      <w:r>
        <w:rPr>
          <w:b/>
          <w:lang w:val="hi_IN" w:bidi="hi_IN"/>
        </w:rPr>
        <w:t>चौथे दृश्य में:</w:t>
      </w:r>
      <w:r>
        <w:rPr>
          <w:lang w:val="hi_IN" w:bidi="hi_IN"/>
        </w:rPr>
        <w:t xml:space="preserve"> तत्तेनै और उसके साथी कर्मचारी राजा दारा से कहते हैं कि वह सुनिश्चित करे कि यहूदी सच कह रहे हैं। वे लोग राजा से यह भी पूछते हैं कि वे उन्हें बताएँ कि क्या करना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तत्तेनै</w:t>
      </w:r>
    </w:p>
    <w:p>
      <w:pPr>
        <w:pStyle w:val="ListBullet"/>
        <w:spacing w:line="240" w:lineRule="auto"/>
        <w:ind w:left="720"/>
      </w:pPr>
      <w:r>
        <w:rPr>
          <w:lang w:val="hi_IN" w:bidi="hi_IN"/>
        </w:rPr>
      </w:r>
      <w:r>
        <w:rPr>
          <w:lang w:val="hi_IN" w:bidi="hi_IN"/>
        </w:rPr>
        <w:t>शेतारबोजेनै</w:t>
      </w:r>
    </w:p>
    <w:p>
      <w:pPr>
        <w:pStyle w:val="ListBullet"/>
        <w:spacing w:line="240" w:lineRule="auto"/>
        <w:ind w:left="720"/>
      </w:pPr>
      <w:r>
        <w:rPr>
          <w:lang w:val="hi_IN" w:bidi="hi_IN"/>
        </w:rPr>
      </w:r>
      <w:r>
        <w:rPr>
          <w:lang w:val="hi_IN" w:bidi="hi_IN"/>
        </w:rPr>
        <w:t>अन्य अधिकारी</w:t>
      </w:r>
    </w:p>
    <w:p>
      <w:pPr>
        <w:pStyle w:val="ListBullet"/>
        <w:spacing w:line="240" w:lineRule="auto"/>
        <w:ind w:left="720"/>
      </w:pPr>
      <w:r>
        <w:rPr>
          <w:lang w:val="hi_IN" w:bidi="hi_IN"/>
        </w:rPr>
      </w:r>
      <w:r>
        <w:rPr>
          <w:lang w:val="hi_IN" w:bidi="hi_IN"/>
        </w:rPr>
        <w:t>यहूदी अगुवे</w:t>
      </w:r>
    </w:p>
    <w:p>
      <w:pPr>
        <w:pStyle w:val="ListBullet"/>
        <w:spacing w:line="240" w:lineRule="auto"/>
        <w:ind w:left="720"/>
      </w:pPr>
      <w:r>
        <w:rPr>
          <w:lang w:val="hi_IN" w:bidi="hi_IN"/>
        </w:rPr>
      </w:r>
      <w:r>
        <w:rPr>
          <w:lang w:val="hi_IN" w:bidi="hi_IN"/>
        </w:rPr>
        <w:t>दारा राजा</w:t>
      </w:r>
    </w:p>
    <w:p>
      <w:pPr>
        <w:pStyle w:val="ListBullet"/>
        <w:spacing w:line="240" w:lineRule="auto"/>
        <w:ind w:left="720"/>
      </w:pPr>
      <w:r>
        <w:rPr>
          <w:lang w:val="hi_IN" w:bidi="hi_IN"/>
        </w:rPr>
      </w:r>
      <w:r>
        <w:rPr>
          <w:lang w:val="hi_IN" w:bidi="hi_IN"/>
        </w:rPr>
        <w:t>राजा नबूकदनेस्सर</w:t>
      </w:r>
    </w:p>
    <w:p>
      <w:pPr>
        <w:pStyle w:val="ListBullet"/>
        <w:spacing w:line="240" w:lineRule="auto"/>
        <w:ind w:left="720"/>
      </w:pPr>
      <w:r>
        <w:rPr>
          <w:lang w:val="hi_IN" w:bidi="hi_IN"/>
        </w:rPr>
      </w:r>
      <w:r>
        <w:rPr>
          <w:lang w:val="hi_IN" w:bidi="hi_IN"/>
        </w:rPr>
        <w:t>और राजा कुस्रू</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पहले दृश्य में, कहानीकार यह समझाकर शुरू करता है कि तत्तेनै, शेतारबोजेनै और फारस के अन्य अधिकारी फारस के वे अगुवे थे जिन्होंने "फरात पार" या नदी के पार के प्रान्त पर शासन किया था। फरात पार में यहूदा और यरूशलेम शामिल थे। कहानी का शेष भाग उस सन्देश की प्रति है, जिसे तत्तेनै, शेतारबोजेनै और अन्य अधिकारियों ने फारस के राजा दारा को भेजा था। यह जानना महत्वपूर्ण है कि तत्तेनै, शेतारबोजेनै और अन्य लोगों ने पत्र पारंपरिक और आधिकारिक तरीके से लिखा था। इसका अर्थ है कि उन लोगों ने राजा दारा को केवल तथ्य ही बताए। तत्तेनै, शेतारबोजेनै और अन्य लोग राजा दारा को उन घटनाओं के बारे में अपनी भावनाएं या राय नहीं बताते हैं, जिनकी वे चर्चा कर रहे हैं।</w:t>
      </w:r>
    </w:p>
    <w:p>
      <w:pPr/>
      <w:r>
        <w:rPr>
          <w:lang w:val="hi_IN" w:bidi="hi_IN"/>
        </w:rPr>
      </w:r>
      <w:r>
        <w:rPr>
          <w:lang w:val="hi_IN" w:bidi="hi_IN"/>
        </w:rPr>
        <w:t>दूसरे दृश्य में, कहानीकार तत्तेनै, शेतारबोजेनै और अन्य अधिकारियों के राजा को भेजे गए सन्देश का आरम्भ करते हैं। वे लोग "शांति" शब्द के साथ राजा दारा का अभिवादन करके अपना संदेश शुरू करते हैं। राजा दारा का अभिवादन करने के लिए यह एक बहुत विनम्र और औपचारिक वाक्यांश है, क्योंकि राजा दारा एक महत्वपूर्ण व्यक्ति हैं। कुछ लोगों का मानना है कि पुरुष जिस वाक्यांश का उपयोग करते हैं, वह इस कहानी के समय में लोगों द्वारा नमस्कार करने के लिए उपयोग किए जाने वाले एक लंबे अभिवादन का छोटा संस्करण हो सकता है। यह अभिवादन किसी व्यक्ति का आधिकारिक रूप से और आदरपूर्वक अभिवादन करने का एक पारंपरिक तरीका था। जब तत्तेनै और शेतारबोजेनै इस अभिवादन का उपयोग करते हैं, तो वे राजा से कहते हैं कि वे आशा करते हैं कि राजा कुशल से हों और उनका शासन शान्तिपूर्ण हो।</w:t>
      </w:r>
    </w:p>
    <w:p>
      <w:pPr/>
      <w:r>
        <w:rPr>
          <w:lang w:val="hi_IN" w:bidi="hi_IN"/>
        </w:rPr>
      </w:r>
      <w:r>
        <w:rPr>
          <w:lang w:val="hi_IN" w:bidi="hi_IN"/>
        </w:rPr>
        <w:t>यहाँ रुकें और समूह के रूप में चर्चा करें: आप इस पत्र में अभिवादन का अनुवाद कैसे करेंगे ताकि लोग समझ सकें कि पत्र एक महत्वपूर्ण व्यक्ति को लिखा गया था? इस ऑडियो को यहाँ रोकें।</w:t>
      </w:r>
    </w:p>
    <w:p>
      <w:pPr/>
      <w:r>
        <w:rPr>
          <w:lang w:val="hi_IN" w:bidi="hi_IN"/>
        </w:rPr>
      </w:r>
      <w:r>
        <w:rPr>
          <w:lang w:val="hi_IN" w:bidi="hi_IN"/>
        </w:rPr>
        <w:t>तीसरे दृश्य में, तत्तेनै, शेतारबोजेनै और अन्य अधिकारी बहुत सावधानीपूर्वक उस सब का विवरण देते हैं जो यहूदियों ने अब तक यरूशलेम में किया है। वे लोग पहले समझाते हैं कि उन्होंने उस स्थान की यात्रा की जहाँ यहूदी महान परमेश्वर के भवन का निर्माण कर रहे हैं, जो मंदिर है। यह जानना महत्वपूर्ण है कि फारस के लोग यह नहीं मानते थे कि यहूदियों का परमेश्वर यहोवा ही एकमात्र परमेश्वर था या यहोवा ही सबसे शक्तिशाली परमेश्वर था। फारस के लोगों ने शायद परमेश्वर के मंदिर को “महान परमेश्वर का भवन” कहा था, क्योंकि वे यह दिखाने की कोशिश कर रहे थे कि वे परमेश्वर, अर्थात् यहूदी परमेश्वर का आदर करते थे, भले ही फारस के लोग उसी तरह परमेश्वर की आज्ञा नहीं मानते थे जैसे यहूदी मानते थे।</w:t>
      </w:r>
    </w:p>
    <w:p>
      <w:pPr/>
      <w:r>
        <w:rPr>
          <w:lang w:val="hi_IN" w:bidi="hi_IN"/>
        </w:rPr>
      </w:r>
      <w:r>
        <w:rPr>
          <w:lang w:val="hi_IN" w:bidi="hi_IN"/>
        </w:rPr>
        <w:t>यहाँ रुकें और समूह को एक ऐसी कहानी सुनाएँ जब आपने किसी के प्रति आदर दिखाने के लिए कुछ ऐसा किया था जो आपको करने की जरुरत नहीं थी। उस व्यक्ति ने कैसे प्रतिक्रिया दी? आप "महान परमेश्वर के भवन" का अनुवाद इस तरह से कैसे करेंगे जो दिखाता है कि अधिकारी यहूदी परमेश्वर के प्रति आदर दिखाने की कोशिश करते हैं? इस ऑडियो को यहाँ रोकें।</w:t>
      </w:r>
    </w:p>
    <w:p>
      <w:pPr/>
      <w:r>
        <w:rPr>
          <w:lang w:val="hi_IN" w:bidi="hi_IN"/>
        </w:rPr>
      </w:r>
      <w:r>
        <w:rPr>
          <w:lang w:val="hi_IN" w:bidi="hi_IN"/>
        </w:rPr>
        <w:t>तत्तेनै, शेतारबोजेनै और अन्य अधिकारी समझाते हैं कि यहूदी मंदिर का निर्माण कैसे कर रहे हैं। वे लोग राजा दारा से कहते हैं कि यहूदी मंदिर की दीवारें बनाने के लिए बड़े तराशे हुए पत्थरों और लकड़ी के लट्ठों का उपयोग कर रहे हैं। तत्तेनै, शेतारबोजेनै और अन्य अधिकारी देखते हैं कि यहूदी सावधानीपूर्वक और अच्छी तरह से काम कर रहे हैं और बहुत प्रगति कर रहे हैं। फारस के अधिकारियों ने परमेश्वर के भवन के निर्माण में यहूदियों की प्रगति को देखकर उनसे पूछा कि उन्हें मंदिर पर काम करने की अनुमति किसने दी है, और उन्होंने उन लोगों के नाम भी पूछे जो इस काम में लगे हुए हैं।</w:t>
      </w:r>
    </w:p>
    <w:p>
      <w:pPr/>
      <w:r>
        <w:rPr>
          <w:lang w:val="hi_IN" w:bidi="hi_IN"/>
        </w:rPr>
      </w:r>
      <w:r>
        <w:rPr>
          <w:lang w:val="hi_IN" w:bidi="hi_IN"/>
        </w:rPr>
        <w:t>यहाँ रुकें और अपने समुदाय के किसी ऐसे व्यक्ति के बारे में एक कहानी सुनाएँ जो अपना काम बहुत अच्छी तरह से करता है और बहुत उत्पादक है। इस व्यक्ति और उनके काम का वर्णन करने के लिए आप जिन शब्दों का उपयोग करते हैं, उन पर ध्यान दें। इस ऑडियो को यहाँ रोकें।</w:t>
      </w:r>
    </w:p>
    <w:p>
      <w:pPr/>
      <w:r>
        <w:rPr>
          <w:lang w:val="hi_IN" w:bidi="hi_IN"/>
        </w:rPr>
      </w:r>
      <w:r>
        <w:rPr>
          <w:lang w:val="hi_IN" w:bidi="hi_IN"/>
        </w:rPr>
        <w:t>चौथे दृश्य में, तत्तेनै, शेतारबोजेनै और अन्य पुरुष राजा दारा को ठीक-ठीक बताते हैं कि अधिकारियों के प्रश्नों के उत्तर में यहूदियों ने कौन-से शब्द कहे थे। सबसे पहले, यहूदियों ने समझाया कि वे कौन हैं। यहूदियों ने तत्तेनै, शेतारबोजेनै और अन्य पुरुषों से कहा कि वे स्वर्ग और पृथ्वी के परमेश्वर के सेवक हैं। जब यहूदियों ने परमेश्वर को “स्वर्ग और पृथ्वी का परमेश्वर” कहा, तो वे कह रहे थे कि उनके परमेश्वर ने स्वर्ग और पृथ्वी की रचना की और परमेश्वर ही स्वर्ग और पृथ्वी पर शासन करता है। यह जानना महत्वपूर्ण है कि फारसियों का विश्वास था कि उनके प्रमुख देवता अहुरमज़्दा ने आकाश और पृथ्वी की सृष्टि की थी।</w:t>
      </w:r>
    </w:p>
    <w:p>
      <w:pPr/>
      <w:r>
        <w:rPr>
          <w:lang w:val="hi_IN" w:bidi="hi_IN"/>
        </w:rPr>
      </w:r>
      <w:r>
        <w:rPr>
          <w:lang w:val="hi_IN" w:bidi="hi_IN"/>
        </w:rPr>
        <w:t>यहाँ रुकें और समूह के रूप में चर्चा करें कि आप "स्वर्ग और पृथ्वी के परमेश्वर" वाक्यांश का अनुवाद कैसे करेंगे। इस ऑडियो को यहाँ रोकें।</w:t>
      </w:r>
    </w:p>
    <w:p>
      <w:pPr/>
      <w:r>
        <w:rPr>
          <w:lang w:val="hi_IN" w:bidi="hi_IN"/>
        </w:rPr>
      </w:r>
      <w:r>
        <w:rPr>
          <w:lang w:val="hi_IN" w:bidi="hi_IN"/>
        </w:rPr>
        <w:t>इसके बाद, यहूदियों ने समझाया कि वे परमेश्वर के भवन का फिर से निर्माण करने का प्रयत्न कर रहे हैं, जिसे इस कहानी में वर्णित समय से बहुत वर्ष पहले इस्राएल के एक महान राजा ने बनाया था। फिर यहूदियों ने समझाया कि इस कहानी से कई साल पहले, उनके परिवारों ने परमेश्वर को क्रोधित किया था। क्योंकि परमेश्वर क्रोधित था, इसलिए परमेश्वर ने यहूदियों को राजा नबूकदनेस्सर के हाथों में दे दिया। दूसरे शब्दों में, परमेश्वर ने बाबेल के राजा नबूकदनेस्सर को यहूदियों को पकड़ने और मंदिर को नष्ट करने की अनुमति दी।</w:t>
      </w:r>
    </w:p>
    <w:p>
      <w:pPr/>
      <w:r>
        <w:rPr>
          <w:lang w:val="hi_IN" w:bidi="hi_IN"/>
        </w:rPr>
      </w:r>
      <w:r>
        <w:rPr>
          <w:lang w:val="hi_IN" w:bidi="hi_IN"/>
        </w:rPr>
        <w:t>यहाँ रुकें और समूह को एक कहानी सुनाएँ। कहानी के इस भाग में, एक के बाद एक कई घटनाएँ घटित होती हैं। अपने जीवन के उस समय की कहानी सुनाएँ जब आपके साथ अचानक बहुत कुछ हुआ था। ध्यान दें कि आप घटनाओं के क्रम को समझाने के लिए किन शब्दों का उपयोग करते हैं। इस ऑडियो को यहाँ रोकें।</w:t>
      </w:r>
    </w:p>
    <w:p>
      <w:pPr/>
      <w:r>
        <w:rPr>
          <w:lang w:val="hi_IN" w:bidi="hi_IN"/>
        </w:rPr>
      </w:r>
      <w:r>
        <w:rPr>
          <w:lang w:val="hi_IN" w:bidi="hi_IN"/>
        </w:rPr>
        <w:t>इसके बाद, यहूदियों ने समझाया कि बाबेल के राजा कुस्रू के शासनकाल के पहले वर्ष में, राजा कुस्रू ने यहूदियों को परमेश्वर के मंदिर का पुनर्निर्माण करने की आज्ञा दी। यहूदियों ने यह भी बताया कि राजा कुस्रू ने राज्यपाल शेशबस्सर को आज्ञा दी थी कि वह सोने और चाँदी के सभी महत्वपूर्ण “बर्तन” या पात्र ले जाए, जो पहले यहूदी मंदिर में रखे थे और उन्हें फिर से यहूदा ले आए। तत्तेनै और शेतारबोजेनै ने राजा दारा को लिखे पत्र में जिन घटनाओं पर चर्चा की थी, उनमें से कई एज्रा के आरम्भ में ही घटित हुई थीं। आप एज्रा की पुस्तक की पहली कहानियों को फिर से देखना चाहेंगे, ताकि आपको जो कुछ हुआ था, वह सब याद आ जाए। जब फारस के अधिकारी राजा दारा को बताते हैं कि राजा कुस्रू ने क्या कहा था, तो वे ऐसे शब्दों का प्रयोग करते हैं जिनका अर्थ है कि राजा कुस्रू ने यहूदियों को मंदिर का पुनर्निर्माण करने और पहले मंदिर की महत्वपूर्ण चाँदी और सोने की वस्तुओं को अपने साथ वापस ले जाने की आज्ञा दी थी। यह महत्वपूर्ण है क्योंकि जब कोई राजा किसी को कुछ करने की आज्ञा देता है, तो राजा के शब्दों में उससे अधिक शक्ति होती है जितनी राजा द्वारा उस व्यक्ति को केवल अनुमति देने पर होती। शायद यहूदी फारसी अधिकारियों को यह समझाने का प्रयत्न कर रहे थे कि फारसियों को उन्हें परमेश्वर के भवन का निर्माण करने से नहीं रोकना चाहिए।</w:t>
      </w:r>
    </w:p>
    <w:p>
      <w:pPr/>
      <w:r>
        <w:rPr>
          <w:lang w:val="hi_IN" w:bidi="hi_IN"/>
        </w:rPr>
      </w:r>
      <w:r>
        <w:rPr>
          <w:lang w:val="hi_IN" w:bidi="hi_IN"/>
        </w:rPr>
        <w:t>यहाँ रुकें और समूह के रूप में इस प्रश्न पर चर्चा करें: आपकी संस्कृति में, आप किसी को यह बताने के लिए किन शब्दों का उपयोग करते हैं कि आप उसे कुछ करने का आदेश दे रहे हैं? आपको कैसे पता चलता है कि कोई आपसे कुछ करने के लिए कह रहा है कि आपको वह करना ही होगा, न कि वह आपसे कुछ करने का अनुरोध कर रहा है? इस ऑडियो को यहाँ रोकें।</w:t>
      </w:r>
    </w:p>
    <w:p>
      <w:pPr/>
      <w:r>
        <w:rPr>
          <w:lang w:val="hi_IN" w:bidi="hi_IN"/>
        </w:rPr>
      </w:r>
      <w:r>
        <w:rPr>
          <w:lang w:val="hi_IN" w:bidi="hi_IN"/>
        </w:rPr>
        <w:t>अंत में, तत्तेनै, शेतारबोजेनै और अन्य अधिकारियों से बात करने वाले यहूदियों ने समझाया कि राज्यपाल शेशबस्सर मंदिर का निर्माण करने के लिए यरूशलेम आया था, जैसा कि राजा कुस्रू ने उसे आज्ञा दी थी। यरूशलेम में, शेशबस्सर ने मंदिर की नींव को उसी स्थान पर बनाने में सहायता की, जहाँ पहले मंदिर की नींव रखी गई थी, ठीक वैसे ही जैसे राजा कुस्रू ने उसे करने की आज्ञा दी थी। याद रखें, नींव किसी इमारत का आधार होती है जो इमारत को मजबूत रखती है। यहूदियों ने तत्तेनै, शेतारबोजेनै और अन्य पुरुषों को बताया कि यहूदी तब से मंदिर का काम कर रहे हैं।</w:t>
      </w:r>
    </w:p>
    <w:p>
      <w:pPr/>
      <w:r>
        <w:rPr>
          <w:lang w:val="hi_IN" w:bidi="hi_IN"/>
        </w:rPr>
      </w:r>
      <w:r>
        <w:rPr>
          <w:lang w:val="hi_IN" w:bidi="hi_IN"/>
        </w:rPr>
        <w:t>पाँचवें दृश्य में, तत्तेनै, शेतारबोजेनै और अन्य अधिकारी राजा दारा को सिफारिशें देकर अपना संदेश समाप्त करते हैं। वे लोग राजा से आदरपूर्वक कहते हैं, “यदि राजा को उचित लगे।”</w:t>
      </w:r>
    </w:p>
    <w:p>
      <w:pPr/>
      <w:r>
        <w:rPr>
          <w:lang w:val="hi_IN" w:bidi="hi_IN"/>
        </w:rPr>
      </w:r>
      <w:r>
        <w:rPr>
          <w:lang w:val="hi_IN" w:bidi="hi_IN"/>
        </w:rPr>
        <w:t>यहाँ रुकें और समूह के रूप में चर्चा करें कि आप इस वाक्यांश का अनुवाद कैसे करेंगे, “यदि यह राजा को अच्छा लगता है।” आपकी संस्कृति में, आप किसी अगुवे से कुछ करने के लिए आदरपूर्वक किस प्रकार विनती करेंगे? इस ऑडियो को यहाँ रोकें।</w:t>
      </w:r>
    </w:p>
    <w:p>
      <w:pPr/>
      <w:r>
        <w:rPr>
          <w:lang w:val="hi_IN" w:bidi="hi_IN"/>
        </w:rPr>
      </w:r>
      <w:r>
        <w:rPr>
          <w:lang w:val="hi_IN" w:bidi="hi_IN"/>
        </w:rPr>
        <w:t>अब जब फारस के अधिकारियों ने राजा दारा को यहूदियों के साथ यहूदा में घटी सब बातों का वर्णन कर दिया है, तब वे राजा से यह सुनिश्चित करने की विनती करते हैं कि यहूदी जो कुछ कह रहे हैं, वह सच है। यह जानना महत्वपूर्ण है कि तत्तेनै, शेतारबोजेनै और अन्य पुरुष राजा दारा को यह सुनिश्चित करने का आदेश नहीं दे रहे हैं कि यहूदी सच कह रहे हैं। इसके बजाय, फारस के अधिकारी राजा से शाही अभिलेखागार में राज्य के महत्वपूर्ण दस्तावेजों की जाँच करने का अनुरोध कर रहे हैं ताकि यह सुनिश्चित किया जा सके कि राजा कुस्रू की आज्ञा मौजूद है। याद रखें, शाही अभिलेखागार वह स्थान है जिसका उपयोग कोई शासक राज्य के इतिहास के महत्वपूर्ण अभिलेखों को सुरक्षित रखने के लिए करेगा। अंत में, तत्तेनै, शेतारबोजेनै और अन्य पुरुष राजा दारा से यह अनुरोध करते हुए पत्र समाप्त करते हैं कि वह उन पुरुषों को बताएं कि उन्हें क्या करना चाहिए।</w:t>
      </w:r>
    </w:p>
    <w:p>
      <w:pPr/>
      <w:r>
        <w:rPr>
          <w:lang w:val="hi_IN" w:bidi="hi_IN"/>
        </w:rPr>
      </w:r>
      <w:r>
        <w:rPr>
          <w:lang w:val="hi_IN" w:bidi="hi_IN"/>
        </w:rPr>
        <w:t>यहाँ रुकें और समूह में याद करें कि आपने पिछले भागों में शाही अभिलेखागार के बारे में कैसे बात की थी।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एज्रा 5:6–17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तत्तेनै</w:t>
      </w:r>
    </w:p>
    <w:p>
      <w:pPr>
        <w:pStyle w:val="ListBullet"/>
        <w:spacing w:line="240" w:lineRule="auto"/>
        <w:ind w:left="720"/>
      </w:pPr>
      <w:r>
        <w:rPr>
          <w:lang w:val="hi_IN" w:bidi="hi_IN"/>
        </w:rPr>
      </w:r>
      <w:r>
        <w:rPr>
          <w:lang w:val="hi_IN" w:bidi="hi_IN"/>
        </w:rPr>
        <w:t>शेतारबोजेनै</w:t>
      </w:r>
    </w:p>
    <w:p>
      <w:pPr>
        <w:pStyle w:val="ListBullet"/>
        <w:spacing w:line="240" w:lineRule="auto"/>
        <w:ind w:left="720"/>
      </w:pPr>
      <w:r>
        <w:rPr>
          <w:lang w:val="hi_IN" w:bidi="hi_IN"/>
        </w:rPr>
      </w:r>
      <w:r>
        <w:rPr>
          <w:lang w:val="hi_IN" w:bidi="hi_IN"/>
        </w:rPr>
        <w:t>अन्य अगुवे</w:t>
      </w:r>
    </w:p>
    <w:p>
      <w:pPr>
        <w:pStyle w:val="ListBullet"/>
        <w:spacing w:line="240" w:lineRule="auto"/>
        <w:ind w:left="720"/>
      </w:pPr>
      <w:r>
        <w:rPr>
          <w:lang w:val="hi_IN" w:bidi="hi_IN"/>
        </w:rPr>
      </w:r>
      <w:r>
        <w:rPr>
          <w:lang w:val="hi_IN" w:bidi="hi_IN"/>
        </w:rPr>
        <w:t>यहूदी अगुवे</w:t>
      </w:r>
    </w:p>
    <w:p>
      <w:pPr>
        <w:pStyle w:val="ListBullet"/>
        <w:spacing w:line="240" w:lineRule="auto"/>
        <w:ind w:left="720"/>
      </w:pPr>
      <w:r>
        <w:rPr>
          <w:lang w:val="hi_IN" w:bidi="hi_IN"/>
        </w:rPr>
      </w:r>
      <w:r>
        <w:rPr>
          <w:lang w:val="hi_IN" w:bidi="hi_IN"/>
        </w:rPr>
        <w:t>दारा राजा</w:t>
      </w:r>
    </w:p>
    <w:p>
      <w:pPr>
        <w:pStyle w:val="ListBullet"/>
        <w:spacing w:line="240" w:lineRule="auto"/>
        <w:ind w:left="720"/>
      </w:pPr>
      <w:r>
        <w:rPr>
          <w:lang w:val="hi_IN" w:bidi="hi_IN"/>
        </w:rPr>
      </w:r>
      <w:r>
        <w:rPr>
          <w:lang w:val="hi_IN" w:bidi="hi_IN"/>
        </w:rPr>
        <w:t>राजा नबकदनेस्सर</w:t>
      </w:r>
    </w:p>
    <w:p>
      <w:pPr>
        <w:pStyle w:val="ListBullet"/>
        <w:spacing w:line="240" w:lineRule="auto"/>
        <w:ind w:left="720"/>
      </w:pPr>
      <w:r>
        <w:rPr>
          <w:lang w:val="hi_IN" w:bidi="hi_IN"/>
        </w:rPr>
      </w:r>
      <w:r>
        <w:rPr>
          <w:lang w:val="hi_IN" w:bidi="hi_IN"/>
        </w:rPr>
        <w:t>और राजा कुस्रू</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प्रतिक्रियाएँ निम्नलिखित हैं।</w:t>
      </w:r>
    </w:p>
    <w:p>
      <w:pPr/>
      <w:r>
        <w:rPr>
          <w:lang w:val="hi_IN" w:bidi="hi_IN"/>
        </w:rPr>
      </w:r>
      <w:r>
        <w:rPr>
          <w:lang w:val="hi_IN" w:bidi="hi_IN"/>
        </w:rPr>
        <w:t>पहले दृश्य में, तत्तेनै, शेतारबोजेनै और उनके साथी कर्मचारियों की भूमिका निभाने वाले लोग राजा दारा को पत्र लिखना शुरू करते हैं। वे पुरुष अपने पत्र में राजा दारा का अभिवादन करते हैं।</w:t>
      </w:r>
    </w:p>
    <w:p>
      <w:pPr/>
      <w:r>
        <w:rPr>
          <w:lang w:val="hi_IN" w:bidi="hi_IN"/>
        </w:rPr>
      </w:r>
      <w:r>
        <w:rPr>
          <w:lang w:val="hi_IN" w:bidi="hi_IN"/>
        </w:rPr>
        <w:t>नाटक को रोकें। तत्तेनै, शेतारबोजेनै और अन्य पुरुषों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यदि हम कुछ गलत करते हैं, तो हम राजा को क्रोधित नहीं करना चाहते। आओ राजा को संदेश दें, ताकि वह हमें बता सके कि क्या करना है; या</w:t>
      </w:r>
    </w:p>
    <w:p>
      <w:pPr>
        <w:pStyle w:val="ListBullet"/>
        <w:spacing w:line="240" w:lineRule="auto"/>
        <w:ind w:left="720"/>
      </w:pPr>
      <w:r>
        <w:rPr>
          <w:lang w:val="hi_IN" w:bidi="hi_IN"/>
        </w:rPr>
      </w:r>
      <w:r>
        <w:rPr>
          <w:lang w:val="hi_IN" w:bidi="hi_IN"/>
        </w:rPr>
        <w:t>मैं अपना काम करके प्रसन्न हूँ। मैं यह सुनिश्चित करना चाहता हूँ कि राजा के पास अपने राज्य को सुचारू रूप से चलाने के लिए आवश्यक सारी जानकारी हो।</w:t>
      </w:r>
    </w:p>
    <w:p>
      <w:pPr/>
      <w:r>
        <w:rPr>
          <w:lang w:val="hi_IN" w:bidi="hi_IN"/>
        </w:rPr>
      </w:r>
      <w:r>
        <w:rPr>
          <w:lang w:val="hi_IN" w:bidi="hi_IN"/>
        </w:rPr>
        <w:t>नाटक को जारी रखें।</w:t>
      </w:r>
    </w:p>
    <w:p>
      <w:pPr/>
      <w:r>
        <w:rPr>
          <w:lang w:val="hi_IN" w:bidi="hi_IN"/>
        </w:rPr>
      </w:r>
      <w:r>
        <w:rPr>
          <w:lang w:val="hi_IN" w:bidi="hi_IN"/>
        </w:rPr>
        <w:t xml:space="preserve">दूसरे दृश्य में, तत्तेनै, शेतारबोजेनै और अन्य पुरुषों की भूमिका निभाने वाले लोग राजा दारा को यहूदा की अपनी यात्रा के बारे में बताते हैं। तत्तेनै, शेतारबोजेनै और उन पुरुषों ने बताया कि वे महान परमेश्वर के भवन में गए थे और उन्होंने देखा कि यहूदी मंदिर की दीवारों का निर्माण करने के लिए बड़े पत्थरों और लकड़ी के लट्ठों का उपयोग कर रहे हैं। तत्तेनै, शेतारबोजेनै और अन्य पुरुषों ने यहूदी अगुवों से भी पूछा कि उन्हें मंदिर बनाने की अनुमति किसने दी है, और इस काम में लगे हुए लोगों के नाम भी पूछे। </w:t>
      </w:r>
    </w:p>
    <w:p>
      <w:pPr/>
      <w:r>
        <w:rPr>
          <w:lang w:val="hi_IN" w:bidi="hi_IN"/>
        </w:rPr>
      </w:r>
      <w:r>
        <w:rPr>
          <w:lang w:val="hi_IN" w:bidi="hi_IN"/>
        </w:rPr>
        <w:t>नाटक को रोकें। तत्तेनै, शेतारबोजेनै और अन्य पुरुषों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मैं यह सुनिश्चित करना चाहता हूँ कि यहाँ जो कुछ भी हुआ, उसके बारे में राजा के पास सभी सही तथ्य हों। मुझे गर्व है कि मेरा काम राजा को महत्वपूर्ण जानकारी बताना है। मैं राजा के लिए अपना काम अच्छी तरह से करना चाहता हूँ; या</w:t>
      </w:r>
    </w:p>
    <w:p>
      <w:pPr>
        <w:pStyle w:val="ListBullet"/>
        <w:spacing w:line="240" w:lineRule="auto"/>
        <w:ind w:left="720"/>
      </w:pPr>
      <w:r>
        <w:rPr>
          <w:lang w:val="hi_IN" w:bidi="hi_IN"/>
        </w:rPr>
      </w:r>
      <w:r>
        <w:rPr>
          <w:lang w:val="hi_IN" w:bidi="hi_IN"/>
        </w:rPr>
        <w:t>यदि यहूदी मंदिर का निर्माण समाप्त करते समय परेशानी पैदा करने वाले हैं, तो हमें अब काम रोकना होगा! बुद्धिमानी से निर्णय लेने के लिए राजा को सभी तथ्यों को जानना आवश्यक है।</w:t>
      </w:r>
    </w:p>
    <w:p>
      <w:pPr/>
      <w:r>
        <w:rPr>
          <w:lang w:val="hi_IN" w:bidi="hi_IN"/>
        </w:rPr>
      </w:r>
      <w:r>
        <w:rPr>
          <w:lang w:val="hi_IN" w:bidi="hi_IN"/>
        </w:rPr>
        <w:t>नाटक को जारी रखें।</w:t>
      </w:r>
    </w:p>
    <w:p>
      <w:pPr/>
      <w:r>
        <w:rPr>
          <w:lang w:val="hi_IN" w:bidi="hi_IN"/>
        </w:rPr>
      </w:r>
      <w:r>
        <w:rPr>
          <w:lang w:val="hi_IN" w:bidi="hi_IN"/>
        </w:rPr>
        <w:t>तीसरे दृश्य में, तत्तेनै, शेतारबोजेनै और अन्य अधिकारियों की भूमिका निभाने वाले लोग राजा दारा को बताते हैं कि यहूदियों ने उन पुरुषों के सवालों पर कैसी प्रतिक्रिया दी। वे पुरुष समझाते हैं कि यहूदियों ने अपने पहले मंदिर के विषय में बताया, कि राजा नबूकदनेस्सर ने उन्हें बन्दी बना लिया था क्योंकि उनके परमेश्वर उनसे क्रोधित थे, और यह भी बताया कि राजा कुस्रू ने परमेश्वर के भवन को फिर से बनाने की आज्ञा दी थी। यहूदी यह भी बताते हैं कि राजा कुस्रू ने शेशबस्सर को बाबेल से सोने और चाँदी के विशेष पात्रों को परमेश्वर के मंदिर में वापस ले जाने की आज्ञा दी थी।</w:t>
      </w:r>
    </w:p>
    <w:p>
      <w:pPr/>
      <w:r>
        <w:rPr>
          <w:lang w:val="hi_IN" w:bidi="hi_IN"/>
        </w:rPr>
      </w:r>
      <w:r>
        <w:rPr>
          <w:lang w:val="hi_IN" w:bidi="hi_IN"/>
        </w:rPr>
        <w:t>नाटक को रोकें। तत्तेनै, शेतारबोजेनै और अन्य अधिकारियों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मुझे नहीं पता था कि यहूदियों ने इतनी सारी परिस्थितियों का अनुभव किया! या</w:t>
      </w:r>
    </w:p>
    <w:p>
      <w:pPr>
        <w:pStyle w:val="ListBullet"/>
        <w:spacing w:line="240" w:lineRule="auto"/>
        <w:ind w:left="720"/>
      </w:pPr>
      <w:r>
        <w:rPr>
          <w:lang w:val="hi_IN" w:bidi="hi_IN"/>
        </w:rPr>
      </w:r>
      <w:r>
        <w:rPr>
          <w:lang w:val="hi_IN" w:bidi="hi_IN"/>
        </w:rPr>
        <w:t>यह अच्छा है कि मैं राजा को बता रहा हूँ कि यहूदी इस्राएल में क्या कर रहे हैं, क्योंकि उन्होंने बहुत-सी अजीब घटनाओं का अनुभव किया है। मुझे नहीं पता कि मंदिर का निर्माण समाप्त होने पर यहूदी क्या करेंगे!</w:t>
      </w:r>
    </w:p>
    <w:p>
      <w:pPr/>
      <w:r>
        <w:rPr>
          <w:lang w:val="hi_IN" w:bidi="hi_IN"/>
        </w:rPr>
      </w:r>
      <w:r>
        <w:rPr>
          <w:lang w:val="hi_IN" w:bidi="hi_IN"/>
        </w:rPr>
        <w:t>यहूदी अगुवों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परमेश्वर के मंदिर का निर्माण करना बंद नहीं कर सकते। इन फारसी पुरुषों को यह समझना चाहिए कि वे हमें नहीं रोक सकते! राजा कुस्रू ने स्वयं हमें इस काम को पूरा करने की आज्ञा दी है; या</w:t>
      </w:r>
    </w:p>
    <w:p>
      <w:pPr>
        <w:pStyle w:val="ListBullet"/>
        <w:spacing w:line="240" w:lineRule="auto"/>
        <w:ind w:left="720"/>
      </w:pPr>
      <w:r>
        <w:rPr>
          <w:lang w:val="hi_IN" w:bidi="hi_IN"/>
        </w:rPr>
      </w:r>
      <w:r>
        <w:rPr>
          <w:lang w:val="hi_IN" w:bidi="hi_IN"/>
        </w:rPr>
        <w:t>मैं बहुत आभारी हूँ कि इस परियोजना के लिए हमें राजा कुस्रू का संरक्षण प्राप्त है। राजा कुस्रू ने यह सुनिश्चित किया कि हम बहुत से महत्वपूर्ण काम कर सकें।</w:t>
      </w:r>
    </w:p>
    <w:p>
      <w:pPr/>
      <w:r>
        <w:rPr>
          <w:lang w:val="hi_IN" w:bidi="hi_IN"/>
        </w:rPr>
      </w:r>
      <w:r>
        <w:rPr>
          <w:lang w:val="hi_IN" w:bidi="hi_IN"/>
        </w:rPr>
        <w:t>नाटक को जारी रखें।</w:t>
      </w:r>
    </w:p>
    <w:p>
      <w:pPr/>
      <w:r>
        <w:rPr>
          <w:lang w:val="hi_IN" w:bidi="hi_IN"/>
        </w:rPr>
      </w:r>
      <w:r>
        <w:rPr>
          <w:lang w:val="hi_IN" w:bidi="hi_IN"/>
        </w:rPr>
        <w:t>चौथे दृश्य में, तत्तेनै, शेतारबोजेनै की भूमिका निभाने वाले लोग और अन्य अधिकारी राजा दारा से यह सुनिश्चित करने के लिए कहते हैं कि यहूदी सच कह रहे हैं। उन लोगों का सुझाव है कि राजा दारा अपने कुछ सेवकों से शाही अभिलेखागार में खोजबीन करवाएं ताकि यह सुनिश्चित हो सके कि राजा कुस्रू ने वास्तव में यहूदियों को मंदिर बनाने की आज्ञा दी थी। तत्तेनै, शेतारबोजेनै और अन्य पुरुष राजा दारा से यह भी कहते हैं कि वह उन्हें बताए कि यहूदियों के साथ क्या करना है।</w:t>
      </w:r>
    </w:p>
    <w:p>
      <w:pPr/>
      <w:r>
        <w:rPr>
          <w:lang w:val="hi_IN" w:bidi="hi_IN"/>
        </w:rPr>
      </w:r>
      <w:r>
        <w:rPr>
          <w:lang w:val="hi_IN" w:bidi="hi_IN"/>
        </w:rPr>
        <w:t>नाटक को रोकें। तत्तेनै, शेतारबोजेनै और अन्य पुरुषों की भूमिका निभाने वाले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हमने राजा को वह सारी जानकारी दे दी है, जो हम दे सकते हैं। हमें भरोसा है कि राजा यहूदियों के साथ कैसा व्यवहार करना है, इसके विषय में सबसे अच्छा निर्णय लेंगे; या</w:t>
      </w:r>
    </w:p>
    <w:p>
      <w:pPr>
        <w:pStyle w:val="ListBullet"/>
        <w:spacing w:line="240" w:lineRule="auto"/>
        <w:ind w:left="720"/>
      </w:pPr>
      <w:r>
        <w:rPr>
          <w:lang w:val="hi_IN" w:bidi="hi_IN"/>
        </w:rPr>
      </w:r>
      <w:r>
        <w:rPr>
          <w:lang w:val="hi_IN" w:bidi="hi_IN"/>
        </w:rPr>
        <w:t>हो सकता है कि यहूदी झूठ बोल रहे हों ताकि वे अपना मंदिर बना सकें और बाद में बहुत परेशानी खड़ी कर सकें। हमें यह सुनिश्चित करना है कि ऐसा न हो।</w:t>
      </w:r>
    </w:p>
    <w:p>
      <w:pPr/>
      <w:r>
        <w:rPr>
          <w:lang w:val="hi_IN" w:bidi="hi_IN"/>
        </w:rPr>
      </w:r>
      <w:r>
        <w:rPr>
          <w:lang w:val="hi_IN" w:bidi="hi_IN"/>
        </w:rPr>
        <w:t>राजा दारा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खुशी है कि तत्तेनै और शेतारबोजेनै ने अपना काम अच्छी तरह से किया है। इन लोगों ने मुझे वह सारी जानकारी दी है जो मुझे एक अच्छा निर्णय लेने के लिए आवश्यक है; या</w:t>
      </w:r>
    </w:p>
    <w:p>
      <w:pPr>
        <w:pStyle w:val="ListBullet"/>
        <w:spacing w:line="240" w:lineRule="auto"/>
        <w:ind w:left="720"/>
      </w:pPr>
      <w:r>
        <w:rPr>
          <w:lang w:val="hi_IN" w:bidi="hi_IN"/>
        </w:rPr>
      </w:r>
      <w:r>
        <w:rPr>
          <w:lang w:val="hi_IN" w:bidi="hi_IN"/>
        </w:rPr>
        <w:t>ओह, यह एक कठिन परिस्थिति है, और मैं नहीं चाहता कि मैं इसे गलत रीति से संभालूँ। यदि मैं ऐसा करूँ, तो यह मेरे और मेरे राज्य के लिए बहुत समस्याएँ पैदा कर सकता है!</w:t>
      </w:r>
      <w:r>
        <w:rPr>
          <w:lang w:val="hi_IN" w:bidi="hi_IN"/>
        </w:rPr>
      </w:r>
    </w:p>
    <w:p>
      <w:pPr>
        <w:pStyle w:val="Heading3"/>
      </w:pPr>
      <w:r>
        <w:rPr>
          <w:lang w:val="hi_IN" w:bidi="hi_IN"/>
        </w:rPr>
        <w:t>आवश्यक जानकारी</w:t>
      </w:r>
    </w:p>
    <w:p>
      <w:pPr/>
      <w:r>
        <w:rPr>
          <w:lang w:val="hi_IN" w:bidi="hi_IN"/>
        </w:rPr>
      </w:r>
      <w:r>
        <w:rPr>
          <w:lang w:val="hi_IN" w:bidi="hi_IN"/>
        </w:rPr>
        <w:t>एज्रा 5:6–17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तत्तेनै, शेतारबोजेनै और अन्य अधिकारियों ने राजा दारा को एक </w:t>
      </w:r>
      <w:r>
        <w:rPr>
          <w:b/>
          <w:lang w:val="hi_IN" w:bidi="hi_IN"/>
        </w:rPr>
        <w:t>पत्र</w:t>
      </w:r>
      <w:r>
        <w:rPr>
          <w:lang w:val="hi_IN" w:bidi="hi_IN"/>
        </w:rPr>
        <w:t xml:space="preserve"> लिखा। याद रखें, पत्र वह तरीका है जिससे कुछ लोग दूसरों को संदेश भेजते हैं। एक व्यक्ति कागज़ या पशु की खाल पर शब्द लिखेगा, और दूसरा व्यक्ति उस सन्देश को पढ़ सकेगा। पत्र के लिए उसी शब्द या वाक्यांश का उपयोग करें जिसका उपयोग आपने पिछले भागों में किया है।</w:t>
      </w:r>
    </w:p>
    <w:p>
      <w:pPr/>
      <w:r>
        <w:rPr>
          <w:lang w:val="hi_IN" w:bidi="hi_IN"/>
        </w:rPr>
      </w:r>
      <w:r>
        <w:rPr>
          <w:lang w:val="hi_IN" w:bidi="hi_IN"/>
        </w:rPr>
        <w:t xml:space="preserve">तत्तेनै एक फारसी </w:t>
      </w:r>
      <w:r>
        <w:rPr>
          <w:b/>
          <w:lang w:val="hi_IN" w:bidi="hi_IN"/>
        </w:rPr>
        <w:t>राज्यपाल</w:t>
      </w:r>
      <w:r>
        <w:rPr>
          <w:lang w:val="hi_IN" w:bidi="hi_IN"/>
        </w:rPr>
        <w:t xml:space="preserve"> था। याद रखें, राज्यपाल वह विशेष व्यक्ति है जो राज्य चलाने में सहायता करता है। राज्यपाल राजा जितना महत्वपूर्ण नहीं है, लेकिन राज्यपाल राज्य के छोटे भागों पर शासन करने में राजा की सहायता करेगा। राज्यपाल के लिए उसी शब्द या वाक्यांश का उपयोग करें जिसका उपयोग आपने पिछले भागों में किया है।</w:t>
      </w:r>
    </w:p>
    <w:p>
      <w:pPr/>
      <w:r>
        <w:rPr>
          <w:lang w:val="hi_IN" w:bidi="hi_IN"/>
        </w:rPr>
      </w:r>
      <w:r>
        <w:rPr>
          <w:lang w:val="hi_IN" w:bidi="hi_IN"/>
        </w:rPr>
        <w:t xml:space="preserve">तत्तेनै एक </w:t>
      </w:r>
      <w:r>
        <w:rPr>
          <w:b/>
          <w:lang w:val="hi_IN" w:bidi="hi_IN"/>
        </w:rPr>
        <w:t>प्रान्त</w:t>
      </w:r>
      <w:r>
        <w:rPr>
          <w:lang w:val="hi_IN" w:bidi="hi_IN"/>
        </w:rPr>
        <w:t xml:space="preserve"> का राज्यपाल था जो फरात नदी के पश्चिम में था। प्रान्त एक बड़े राज्य का क्षेत्र है। कहानी में, कहानीकार कह रहा है कि तत्तेनै </w:t>
      </w:r>
      <w:r>
        <w:rPr>
          <w:b/>
          <w:lang w:val="hi_IN" w:bidi="hi_IN"/>
        </w:rPr>
        <w:t>फरात-पार</w:t>
      </w:r>
      <w:r>
        <w:rPr>
          <w:lang w:val="hi_IN" w:bidi="hi_IN"/>
        </w:rPr>
        <w:t xml:space="preserve"> नामक एक क्षेत्र का राज्यपाल था, जिसे "नदी के पार का प्रांत" भी कहा जाता है। इस प्रान्त में यरूशलेम और पूरा यहूदा शामिल हैं। फरात पार के लिए उसी शब्द या वाक्यांश का उपयोग करें जिसका उपयोग आपने पिछले भागों में किया था।</w:t>
      </w:r>
    </w:p>
    <w:p>
      <w:pPr/>
      <w:r>
        <w:rPr>
          <w:lang w:val="hi_IN" w:bidi="hi_IN"/>
        </w:rPr>
      </w:r>
      <w:r>
        <w:rPr>
          <w:lang w:val="hi_IN" w:bidi="hi_IN"/>
        </w:rPr>
        <w:t xml:space="preserve">तत्तेनै, शेतारबोजेनै और उनके </w:t>
      </w:r>
      <w:r>
        <w:rPr>
          <w:b/>
          <w:lang w:val="hi_IN" w:bidi="hi_IN"/>
        </w:rPr>
        <w:t>सहकर्मियों</w:t>
      </w:r>
      <w:r>
        <w:rPr>
          <w:lang w:val="hi_IN" w:bidi="hi_IN"/>
        </w:rPr>
        <w:t xml:space="preserve"> ने राजा दारा को एक संदेश लिखा, ताकि राजा को यहूदियों के बारे में बताया जा सके। याद रखें, जब कोई व्यक्ति साथी कर्मचारी होता है, तो इसका अर्थ है कि वह किसी दूसरे व्यक्ति के समान कार्य करता है। इसका अर्थ है कि तत्तेनै, शेतारबोजेनै और अन्य अधिकारियों के साथी कर्मचारी वे लोग थे जो राजा दारा के लिए भी काम करते थे, परन्तु सम्भवतः वे कम महत्वपूर्ण थे। सहकर्मियों के लिए उसी शब्द या वाक्यांश का उपयोग करें जिसका उपयोग आपने पिछले भागों में किया है।</w:t>
      </w:r>
    </w:p>
    <w:p>
      <w:pPr/>
      <w:r>
        <w:rPr>
          <w:lang w:val="hi_IN" w:bidi="hi_IN"/>
        </w:rPr>
      </w:r>
      <w:r>
        <w:rPr>
          <w:lang w:val="hi_IN" w:bidi="hi_IN"/>
        </w:rPr>
        <w:t xml:space="preserve">तत्तेनै, शेतारबोजेनै और अन्य पुरुषों ने फारस के </w:t>
      </w:r>
      <w:r>
        <w:rPr>
          <w:b/>
          <w:lang w:val="hi_IN" w:bidi="hi_IN"/>
        </w:rPr>
        <w:t>राजा</w:t>
      </w:r>
      <w:r>
        <w:rPr>
          <w:lang w:val="hi_IN" w:bidi="hi_IN"/>
        </w:rPr>
        <w:t xml:space="preserve"> दारा को एक संदेश लिखा। राजा वह व्यक्ति होता है जो लोगों के किसी समूह पर शासन करता है। राजा बहुत सारे लोगों पर या केवल कुछ लोगों पर शासन कर सकते हैं। कुछ राजा, जैसे राजा दारा, बहुत बड़े भू-भाग में रहने वाले बहुत से लोगों पर शासन करते थे। राजा के बारे में अधिक जानकारी के लिए, मुख्य शब्दावली देखें। राजा के लिए उसी शब्द या वाक्यांश का उपयोग करें जिसका उपयोग आपने पिछले भागों में किया था। </w:t>
      </w:r>
    </w:p>
    <w:p>
      <w:pPr/>
      <w:r>
        <w:rPr>
          <w:lang w:val="hi_IN" w:bidi="hi_IN"/>
        </w:rPr>
      </w:r>
      <w:r>
        <w:rPr>
          <w:lang w:val="hi_IN" w:bidi="hi_IN"/>
        </w:rPr>
        <w:t xml:space="preserve">तत्तेनै, शेतारबोजेनै और अन्य अधिकारियों ने राजा दारा को एक संदेश लिखा, ताकि उसे यह </w:t>
      </w:r>
      <w:r>
        <w:rPr>
          <w:b/>
          <w:lang w:val="hi_IN" w:bidi="hi_IN"/>
        </w:rPr>
        <w:t>विवरण</w:t>
      </w:r>
      <w:r>
        <w:rPr>
          <w:lang w:val="hi_IN" w:bidi="hi_IN"/>
        </w:rPr>
        <w:t xml:space="preserve"> बताया जा सके कि यहूदी </w:t>
      </w:r>
      <w:r>
        <w:rPr>
          <w:b/>
          <w:lang w:val="hi_IN" w:bidi="hi_IN"/>
        </w:rPr>
        <w:t>यहूदा</w:t>
      </w:r>
      <w:r>
        <w:rPr>
          <w:lang w:val="hi_IN" w:bidi="hi_IN"/>
        </w:rPr>
        <w:t xml:space="preserve"> प्रान्त में क्या कर रहे थे। विवरण किसी घटना के दौरान किसी व्यक्ति के अनुभव का वर्णन है। विवरण आमतौर पर बहुत आधिकारिक और औपचारिक होते हैं। विवरण और यहूदा के लिए उसी शब्द या वाक्यांश का उपयोग करें जिसका उपयोग आपने पिछले भागों में किया था। यहूदा के बारे में अधिक जानकारी के लिए, मुख्य शब्दावली देखें।</w:t>
      </w:r>
    </w:p>
    <w:p>
      <w:pPr/>
      <w:r>
        <w:rPr>
          <w:lang w:val="hi_IN" w:bidi="hi_IN"/>
        </w:rPr>
      </w:r>
      <w:r>
        <w:rPr>
          <w:lang w:val="hi_IN" w:bidi="hi_IN"/>
        </w:rPr>
        <w:t xml:space="preserve">तत्तेनै, शेतारबोजेनै और अन्य पुरुषों ने राजा दारा को बताया कि उन्होंने महान परमेश्वर के भवन का दर्शन करने के लिए यहूदा की यात्रा की थी। </w:t>
      </w:r>
      <w:r>
        <w:rPr>
          <w:b/>
          <w:lang w:val="hi_IN" w:bidi="hi_IN"/>
        </w:rPr>
        <w:t>परमेश्वर का भवन</w:t>
      </w:r>
      <w:r>
        <w:rPr>
          <w:lang w:val="hi_IN" w:bidi="hi_IN"/>
        </w:rPr>
        <w:t xml:space="preserve"> मंदिर के लिए एक और वाक्यांश है। यह वह स्थान है जहाँ परमेश्वर पृथ्वी पर अपने लोगों से मिल सकता है। "परमेश्वर के भवन" के बारे में अधिक जानकारी के लिए मुख्य शब्दावली देखें। "परमेश्वर के भवन" के लिए उसी शब्द या वाक्यांश का उपयोग करें जिसका उपयोग आपने पिछले भागों में किया था।</w:t>
      </w:r>
    </w:p>
    <w:p>
      <w:pPr/>
      <w:r>
        <w:rPr>
          <w:lang w:val="hi_IN" w:bidi="hi_IN"/>
        </w:rPr>
      </w:r>
      <w:r>
        <w:rPr>
          <w:lang w:val="hi_IN" w:bidi="hi_IN"/>
        </w:rPr>
        <w:t xml:space="preserve">फारस के अधिकारी राजा दारा को बताते हैं कि वे महान </w:t>
      </w:r>
      <w:r>
        <w:rPr>
          <w:b/>
          <w:lang w:val="hi_IN" w:bidi="hi_IN"/>
        </w:rPr>
        <w:t>परमेश्वर</w:t>
      </w:r>
      <w:r>
        <w:rPr>
          <w:lang w:val="hi_IN" w:bidi="hi_IN"/>
        </w:rPr>
        <w:t xml:space="preserve"> के भवन में गए थे। बाइबल में, परमेश्वर उस परमेश्वर को दर्शाता है जो शक्तिशाली है और जिसने पूरे संसार को बनाया है। यह वही परमेश्वर है जिसने अब्राहम से प्रतिज्ञा की थी। परमेश्वर वही परमेश्वर भी है जिसकी आराधना यहूदी कई शताब्दियों से करते आए हैं। परमेश्वर के बारे में अधिक जानकारी के लिए, मुख्य शब्दावली देखें। परमेश्वर के लिए उसी शब्द या वाक्यांश का उपयोग करें जिसका उपयोग आपने पिछले भागों में किया था।</w:t>
      </w:r>
    </w:p>
    <w:p>
      <w:pPr/>
      <w:r>
        <w:rPr>
          <w:lang w:val="hi_IN" w:bidi="hi_IN"/>
        </w:rPr>
      </w:r>
      <w:r>
        <w:rPr>
          <w:lang w:val="hi_IN" w:bidi="hi_IN"/>
        </w:rPr>
        <w:t>तत्तेनै, शेतारबोजेनै और अन्य अधिकारी कहते हैं कि यहूदियों ने परमेश्वर के मंदिर की दीवारों का निर्माण करने के लिए लकड़ी का उपयोग किया था। इमारती लकड़ी वह लकड़ी है जिसे किसी चीज़ को बनाने के लिए काटकर और तैयार किया गया है।</w:t>
      </w:r>
    </w:p>
    <w:p>
      <w:pPr/>
      <w:r>
        <w:rPr>
          <w:lang w:val="hi_IN" w:bidi="hi_IN"/>
        </w:rPr>
      </w:r>
      <w:r>
        <w:rPr>
          <w:lang w:val="hi_IN" w:bidi="hi_IN"/>
        </w:rPr>
        <w:t xml:space="preserve">यहाँ रुकें और समूह के रूप में चर्चा करें कि आप </w:t>
      </w:r>
      <w:r>
        <w:rPr>
          <w:b/>
          <w:lang w:val="hi_IN" w:bidi="hi_IN"/>
        </w:rPr>
        <w:t>लकड़ी</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तत्तेनै, शेतारबोजेनै और अन्य अधिकारी समझाते हैं कि उन्होंने इस्राएली </w:t>
      </w:r>
      <w:r>
        <w:rPr>
          <w:b/>
          <w:lang w:val="hi_IN" w:bidi="hi_IN"/>
        </w:rPr>
        <w:t>पुरनियों</w:t>
      </w:r>
      <w:r>
        <w:rPr>
          <w:lang w:val="hi_IN" w:bidi="hi_IN"/>
        </w:rPr>
        <w:t xml:space="preserve"> से इस बारे में बात की थी कि यहूदी परमेश्वर के मंदिर का निर्माण कर रहे हैं। पुरनिआ समुदाय का एक महत्वपूर्ण सदस्य होता है।ब आमतौर पर, पुरनिए समुदाय के अगुवे होते हैं और अक्सर महत्वपूर्ण परिवारों के प्रधान होते हैं। पुरनियों के बारे में अधिक जानकारी के लिए, मुख्य शब्दावली देखें। पुरनियों के लिए वही शब्द या वाक्यांश प्रयोग करें, जो आपने पिछले भागों में प्रयोग किया है। </w:t>
      </w:r>
    </w:p>
    <w:p>
      <w:pPr/>
      <w:r>
        <w:rPr>
          <w:lang w:val="hi_IN" w:bidi="hi_IN"/>
        </w:rPr>
      </w:r>
      <w:r>
        <w:rPr>
          <w:lang w:val="hi_IN" w:bidi="hi_IN"/>
        </w:rPr>
        <w:t xml:space="preserve">तत्तेनै, शेतारबोजेनै और अन्य अधिकारियों ने इस्राएली पुरनियों से पूछा कि उन्हें परमेश्वर के मंदिर बनाने का </w:t>
      </w:r>
      <w:r>
        <w:rPr>
          <w:b/>
          <w:lang w:val="hi_IN" w:bidi="hi_IN"/>
        </w:rPr>
        <w:t xml:space="preserve">आदेश </w:t>
      </w:r>
      <w:r>
        <w:rPr>
          <w:lang w:val="hi_IN" w:bidi="hi_IN"/>
        </w:rPr>
        <w:t xml:space="preserve"> किसने दिया। आदेश किसी महत्वपूर्ण अगुवे, जैसे राजा, की ओर से दी गई आज्ञा या हुक्म होती है। एक आदेश किसी नेता के लिए किसी अन्य व्यक्ति को कुछ करने की अनुमति देने का एक तरीका हो सकता है। आदेश के लिए उसी शब्द या वाक्यांश का उपयोग करें जिसका उपयोग आपने पिछले भागों में किया था।</w:t>
      </w:r>
    </w:p>
    <w:p>
      <w:pPr/>
      <w:r>
        <w:rPr>
          <w:lang w:val="hi_IN" w:bidi="hi_IN"/>
        </w:rPr>
      </w:r>
      <w:r>
        <w:rPr>
          <w:lang w:val="hi_IN" w:bidi="hi_IN"/>
        </w:rPr>
        <w:t xml:space="preserve">यहूदी तत्तेनै, शेतारबोजेनै और अन्य अधिकारियों से कहते हैं कि वे स्वर्ग और पृथ्वी के परमेश्वर के </w:t>
      </w:r>
      <w:r>
        <w:rPr>
          <w:b/>
          <w:lang w:val="hi_IN" w:bidi="hi_IN"/>
        </w:rPr>
        <w:t>सेवक</w:t>
      </w:r>
      <w:r>
        <w:rPr>
          <w:lang w:val="hi_IN" w:bidi="hi_IN"/>
        </w:rPr>
        <w:t xml:space="preserve"> हैं। सेवक वह व्यक्ति होता है जो किसी और के लिए काम करता है। सेवक अपने स्वामी के घर में या खेतों में काम कर सकते हैं। आमतौर पर समाज में सेवकों का दर्जा नीचे होता है। सेवक के लिए उसी शब्द या वाक्यांश का उपयोग करें जिसका उपयोग आपने पिछले भागों में किया है।</w:t>
      </w:r>
    </w:p>
    <w:p>
      <w:pPr/>
      <w:r>
        <w:rPr>
          <w:lang w:val="hi_IN" w:bidi="hi_IN"/>
        </w:rPr>
      </w:r>
      <w:r>
        <w:rPr>
          <w:lang w:val="hi_IN" w:bidi="hi_IN"/>
        </w:rPr>
        <w:t>यहूदी तत्तेनै, शेतारबोजेनै और अन्य अधिकारियों को समझाते हैं कि यहूदी "स्वर्ग और पृथ्वी के परमेश्वर" के सेवक हैं। स्वर्ग और पृथ्वी का परमेश्वर वही परमेश्वर है जिसने अब्राहम से प्रतिज्ञा की थी और जिसकी आराधना यहूदी कई शताब्दियों से करते आए हैं। इस कहानी में “स्वर्ग और पृथ्वी के परमेश्वर” कहकर यहूदी इस बात पर ज़ोर देते हैं कि परमेश्वर ने सब कुछ सृजा है और सामर्थ्य के साथ सब पर राज्य करते हैं। याद रखें, स्वर्ग वह स्थान है जहाँ परमेश्वर रहते हैं और यह आकाश का ही दूसरा नाम भी है! स्वर्ग के बारे में अधिक जानकारी के लिए, मुख्य शब्दावली को देखें।</w:t>
      </w:r>
    </w:p>
    <w:p>
      <w:pPr/>
      <w:r>
        <w:rPr>
          <w:lang w:val="hi_IN" w:bidi="hi_IN"/>
        </w:rPr>
      </w:r>
      <w:r>
        <w:rPr>
          <w:lang w:val="hi_IN" w:bidi="hi_IN"/>
        </w:rPr>
        <w:t xml:space="preserve">यहाँ रुकें और समूह के रूप में चर्चा करें कि आप </w:t>
      </w:r>
      <w:r>
        <w:rPr>
          <w:b/>
          <w:lang w:val="hi_IN" w:bidi="hi_IN"/>
        </w:rPr>
        <w:t>स्वर्ग और पृथ्वी के परमेश्वर</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यहूदी तत्तेनै, शेतारबोजेनै और अन्य अधिकारियों को यह भी बताते हैं कि </w:t>
      </w:r>
      <w:r>
        <w:rPr>
          <w:b/>
          <w:lang w:val="hi_IN" w:bidi="hi_IN"/>
        </w:rPr>
        <w:t>इस्राएल</w:t>
      </w:r>
      <w:r>
        <w:rPr>
          <w:lang w:val="hi_IN" w:bidi="hi_IN"/>
        </w:rPr>
        <w:t xml:space="preserve"> के एक महान राजा ने परमेश्वर का पहला मंदिर बनाया था। इस कहानी में, इस्राएल उस देश को दर्शाता है जो परमेश्वर ने अपने विशेष लोगों, याकूब के वंशजों को दिया था, जिन्हें इस्राएल भी कहा जाता था। इस महान राजा ने इस मंदिर को तब बनाया जब इस्राएल के लोग एक ही राज्य में एकजुट थे। इस्राएल के बारे में अधिक जानकारी के लिए, मुख्य शब्दावली देखें। इस्राएल के लिए उसी शब्द या वाक्यांश का उपयोग करें जिसका उपयोग आपने पिछले भागों में किया है।</w:t>
      </w:r>
    </w:p>
    <w:p>
      <w:pPr/>
      <w:r>
        <w:rPr>
          <w:lang w:val="hi_IN" w:bidi="hi_IN"/>
        </w:rPr>
      </w:r>
      <w:r>
        <w:rPr>
          <w:lang w:val="hi_IN" w:bidi="hi_IN"/>
        </w:rPr>
        <w:t xml:space="preserve">यहूदी समझाते हैं कि राजा कुस्रू ने शेशबस्सर को आज्ञा दी थी कि वे सोने और चाँदी के </w:t>
      </w:r>
      <w:r>
        <w:rPr>
          <w:b/>
          <w:lang w:val="hi_IN" w:bidi="hi_IN"/>
        </w:rPr>
        <w:t>पात्र</w:t>
      </w:r>
      <w:r>
        <w:rPr>
          <w:lang w:val="hi_IN" w:bidi="hi_IN"/>
        </w:rPr>
        <w:t xml:space="preserve"> अर्थात् </w:t>
      </w:r>
      <w:r>
        <w:rPr>
          <w:b/>
          <w:lang w:val="hi_IN" w:bidi="hi_IN"/>
        </w:rPr>
        <w:t>वस्तुएँ</w:t>
      </w:r>
      <w:r>
        <w:rPr>
          <w:lang w:val="hi_IN" w:bidi="hi_IN"/>
        </w:rPr>
        <w:t xml:space="preserve"> परमेश्वर के भवन में वापस ले जाएँ, जिन्हें राजा नबूकदनेस्सर ने इस कहानी से कई वर्ष पहले इस्राएल से लिया था। पात्र प्याले, बर्तन और अन्य प्रकार के बर्तन हैं। लोग अक्सर पानी या अन्य प्रकार के तरल पदार्थों जैसी चीज़ों को रखने के लिए बर्तनों का उपयोग करते हैं। बर्तनों या पात्रों के लिए उसी शब्द या वाक्यांश का उपयोग करें जिसका उपयोग आपने पिछले भागों में किया है।</w:t>
      </w:r>
    </w:p>
    <w:p>
      <w:pPr/>
      <w:r>
        <w:rPr>
          <w:lang w:val="hi_IN" w:bidi="hi_IN"/>
        </w:rPr>
      </w:r>
      <w:r>
        <w:rPr>
          <w:lang w:val="hi_IN" w:bidi="hi_IN"/>
        </w:rPr>
        <w:t xml:space="preserve">राजा कुस्रू ने यहूदियों को आज्ञा दी कि वे बाबेल के </w:t>
      </w:r>
      <w:r>
        <w:rPr>
          <w:b/>
          <w:lang w:val="hi_IN" w:bidi="hi_IN"/>
        </w:rPr>
        <w:t>मन्दिर</w:t>
      </w:r>
      <w:r>
        <w:rPr>
          <w:lang w:val="hi_IN" w:bidi="hi_IN"/>
        </w:rPr>
        <w:t xml:space="preserve"> से परमेश्वर के विशेष पात्रों या वस्तुओं को लेकर यरूशलेम में परमेश्वर के नए भवन में रखें। मंदिर वह स्थान है जहाँ लोग परमेश्वर की आराधना करने के लिए जाते हैं। बाबेल का मंदिर बाबेल के झूठे देवताओं की आराधना करने का स्थान था। यरूशलेम में परमेश्वर का मंदिर परमेश्वर, अर्थात् एकमात्र सच्चे परमेश्वर की आराधना करने का मंदिर था। मन्दिर के बारे में अधिक जानकारी के लिए, मुख्य शब्दावली देखें। मंदिर के लिए उसी शब्द या वाक्यांश का उपयोग करें जिसका उपयोग आपने पिछले भागों में किया है। </w:t>
      </w:r>
    </w:p>
    <w:p>
      <w:pPr/>
      <w:r>
        <w:rPr>
          <w:lang w:val="hi_IN" w:bidi="hi_IN"/>
        </w:rPr>
      </w:r>
      <w:r>
        <w:rPr>
          <w:lang w:val="hi_IN" w:bidi="hi_IN"/>
        </w:rPr>
        <w:t xml:space="preserve">शेशबस्सर ने नए मंदिर की </w:t>
      </w:r>
      <w:r>
        <w:rPr>
          <w:b/>
          <w:lang w:val="hi_IN" w:bidi="hi_IN"/>
        </w:rPr>
        <w:t>नींव</w:t>
      </w:r>
      <w:r>
        <w:rPr>
          <w:lang w:val="hi_IN" w:bidi="hi_IN"/>
        </w:rPr>
        <w:t xml:space="preserve"> डाली। याद रखें, नींव किसी इमारत के आधार को दर्शाती है। नींव के लिए उसी शब्द या वाक्यांश का उपयोग करें जिसका उपयोग आपने पिछले भागों में किया है।</w:t>
      </w:r>
    </w:p>
    <w:p>
      <w:pPr/>
      <w:r>
        <w:rPr>
          <w:lang w:val="hi_IN" w:bidi="hi_IN"/>
        </w:rPr>
      </w:r>
      <w:r>
        <w:rPr>
          <w:lang w:val="hi_IN" w:bidi="hi_IN"/>
        </w:rPr>
        <w:t xml:space="preserve">तत्तेनै, शेतारबोजेनै और अन्य अधिकारी राजा दारा से अनुरोध करते हैं कि वह राजा कुस्रू की उस आज्ञा के लिए </w:t>
      </w:r>
      <w:r>
        <w:rPr>
          <w:b/>
          <w:lang w:val="hi_IN" w:bidi="hi_IN"/>
        </w:rPr>
        <w:t>शाही अभिलेखागार</w:t>
      </w:r>
      <w:r>
        <w:rPr>
          <w:lang w:val="hi_IN" w:bidi="hi_IN"/>
        </w:rPr>
        <w:t xml:space="preserve"> में खोज करवाएं, जिसमें यहूदियों को अपना मंदिर बनाने की अनुमति दी गई थी। अभिलेखागार अक्सर वास्तविक स्थान या इमारत होते हैं जहाँ लोग महत्वपूर्ण जानकारी रखते हैं। महत्वपूर्ण जानकारी अक्सर इस बारे में कहानियाँ हो सकती हैं कि अतीत में राज्य के साथ क्या हुआ है। कुछ लोग बहुमूल्य धन या खजाने को भी अभिलेखागार में रखते हैं। शाही अभिलेखागार वह अभिलेखागार है जो किसी राजा या राज्य का होता है।</w:t>
      </w:r>
    </w:p>
    <w:p>
      <w:pPr/>
      <w:r>
        <w:rPr>
          <w:lang w:val="hi_IN" w:bidi="hi_IN"/>
        </w:rPr>
      </w:r>
      <w:r>
        <w:rPr>
          <w:lang w:val="hi_IN" w:bidi="hi_IN"/>
        </w:rPr>
        <w:t>अभिलेखागार के लिए उसी शब्द या वाक्यांश का उपयोग करें जिसका उपयोग आपने एज्रा 4:15 में किया था। यहाँ, कहानीकार ने "शाही अभिलेखागार" शब्द का प्रयोग किया है। कहानीकार यह स्पष्ट करता है कि ये विशेष अभिलेखागार हैं जिनमें राजा अपने राज्य के इतिहास का लेखा-जोखा रखता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एज्रा 6:1–12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एज्रा 6:1–12 को सुनें और अपने मन में रखें।</w:t>
      </w:r>
    </w:p>
    <w:p>
      <w:pPr/>
      <w:r>
        <w:rPr>
          <w:lang w:val="hi_IN" w:bidi="hi_IN"/>
        </w:rPr>
      </w:r>
      <w:r>
        <w:rPr>
          <w:lang w:val="hi_IN" w:bidi="hi_IN"/>
        </w:rPr>
        <w:t>यदि सम्भव हो, तो एज्रा 6:1–12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एज्रा 6:1–12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याद रखें, पिछली कहानी में, तत्तेनै और शेतारबोजेनै और उनके सहकर्मियों ने राजा दारा को एक सन्देश भेजा था, जिसमें उन्होंने राजा को यरूशलेम में महान परमेश्वर के भवन का निर्माण करने वाले यहूदियों के विषय में सब कुछ बताया था। उन लोगों ने राजा दारा से कहा कि वह शाही अभिलेखों को देखें ताकि यह देखा जा सके कि क्या राजा कुस्रू ने वास्तव में यहूदियों को मंदिर का निर्माण फिर से करने की आज्ञा दी थी। इस कहानी में, कहानीकार समझाता है कि राजा दारा ने तत्तेनै, शेतारबोजेनै और उनके सहकर्मियों को कैसे उत्तर दिया।</w:t>
      </w:r>
    </w:p>
    <w:p>
      <w:pPr/>
      <w:r>
        <w:rPr>
          <w:lang w:val="hi_IN" w:bidi="hi_IN"/>
        </w:rPr>
      </w:r>
      <w:r>
        <w:rPr>
          <w:lang w:val="hi_IN" w:bidi="hi_IN"/>
        </w:rPr>
        <w:t>कहानी की शुरुआत में, तत्तेनै और शेतारबोजेनै का सन्देश सुनने के बाद राजा दारा ने अपने लोगों को आज्ञा दी कि वे राजकीय अभिलेखागार या अभिलेखों में राजा कुस्रू की आज्ञा को ढूँढ़ें। राजा के सेवकों ने पूरे राज्य में यह खोज पूरी की। राजा अक्सर राजकीय अभिलेखागार को राजकीय भण्डार के साथ ही रखते थे। बाबेल में बहुत से राजा महत्वपूर्ण जानकारी मिट्टी की पट्टिकाओं या ऐसे नरम पदार्थों से बनाए गए चर्मपत्रों पर लिखवाते थे, जो पशुओं की खाल जैसी वस्तुओं से बनाए जाते थे, फिर इन अभिलेखों को अपने राज्य के विभिन्न स्थानों में बने विशेष कक्षों में तब तक रखा जाता था, जब तक लोगों को उन्हें देखने की आवश्यकता न पड़ती। राजा दारा ने अपने लोगों को इन विशेष कक्षों में खोज करने की आज्ञा दी, ताकि वे देखें कि कहीं ऐसा “अभिलेख”, अर्थात् लिखित विवरण, तो नहीं है कि राजा कुस्रू ने यहूदियों को परमेश्वर के लिए नया मंदिर बनाने की आज्ञा दी थी।</w:t>
      </w:r>
    </w:p>
    <w:p>
      <w:pPr/>
      <w:r>
        <w:rPr>
          <w:lang w:val="hi_IN" w:bidi="hi_IN"/>
        </w:rPr>
      </w:r>
      <w:r>
        <w:rPr>
          <w:lang w:val="hi_IN" w:bidi="hi_IN"/>
        </w:rPr>
        <w:t>यहाँ रुकें और समूह के रूप में चर्चा करें: आपकी संस्कृति में लोग महत्वपूर्ण ऐतिहासिक घटनाओं के अभिलेखों को कैसे संग्रहित करते हैं? इस ऑडियो को यहाँ रोकें।</w:t>
      </w:r>
    </w:p>
    <w:p>
      <w:pPr/>
      <w:r>
        <w:rPr>
          <w:lang w:val="hi_IN" w:bidi="hi_IN"/>
        </w:rPr>
      </w:r>
      <w:r>
        <w:rPr>
          <w:lang w:val="hi_IN" w:bidi="hi_IN"/>
        </w:rPr>
        <w:t>एकबताना नाम के नगर में, राजा दारा के लोगों को वह चर्मपत्र मिल गया, जिसमें परमेश्वर के भवन के निर्माण के लिए राजा कुस्रू की आज्ञा लिखी हुई थी! एकबताना एक महत्वपूर्ण नगर है, क्योंकि फारस के राजा हर साल गर्मियों के मौसम में वहाँ एक महल में रहते थे। पूरे वर्ष फारस का राजा अपने पूरे राज्य में अलग-अलग महलों में रहता था। एकबताना उस क्षेत्र में एक नगर है जिसमें बहुत से पहाड़ हैं। फारस के राजा शायद गर्मियों में एकबताना में रहते थे, क्योंकि पहाड़ों के पास मौसम अधिक ठंडा था। एकबताना मादी की राजधानी थी, जो फारस साम्राज्य का एक और प्रांत था। राजधानी एक महत्वपूर्ण शहर होता है जहाँ अक्सर शासक रहता है और राज्य पर शासन करता है। राजधानियाँ अक्सर बहुत मजबूत और सुरक्षित होती हैं, ताकि शासक और अन्य महत्वपूर्ण नेताओं को हमले से बचाया जा सके।</w:t>
      </w:r>
    </w:p>
    <w:p>
      <w:pPr/>
      <w:r>
        <w:rPr>
          <w:lang w:val="hi_IN" w:bidi="hi_IN"/>
        </w:rPr>
      </w:r>
      <w:r>
        <w:rPr>
          <w:lang w:val="hi_IN" w:bidi="hi_IN"/>
        </w:rPr>
        <w:t>यहाँ रुकें और एकबताना के साथ मादी का नक्शा देखें। साथ ही, समूह को अपने समुदाय के सबसे शक्तिशाली अगुवे के बारे में एक कहानी सुनाएँ। वह अगुवा कहाँ रहता था? वह स्थान कैसा था? इस ऑडियो को यहाँ रोकें।</w:t>
      </w:r>
    </w:p>
    <w:p>
      <w:pPr/>
      <w:r>
        <w:rPr>
          <w:lang w:val="hi_IN" w:bidi="hi_IN"/>
        </w:rPr>
      </w:r>
      <w:r>
        <w:rPr>
          <w:lang w:val="hi_IN" w:bidi="hi_IN"/>
        </w:rPr>
        <w:t>इस कहानी के समय के दौरान, राजा वास्तव में अपने आदेश स्वयं नहीं लिखते थे। इसके बजाय, राजा शास्त्री कहलाने वाले सेवकों से राजा के आदेश लिखवाते थे। राजा कुस्रू की आज्ञा लिखने वाला शास्त्री बताता है कि राजा कुस्रू ने यह आज्ञा अपने राजा बनने के पहले वर्ष में दी थी। राजा कुस्रू ने आज्ञा दी कि यहूदी यरूशलेम में परमेश्वर के भवन का पुनर्निर्माण करें। राजा कुस्रू ने आज्ञा दी कि परमेश्वर का भवन 60 हाथ ऊँचा और 60 हाथ चौड़ा हो। लोग दूरी मापने के लिए हाथ (क्यूबिट) का उपयोग करते थे। एक हाथ किसी व्यक्ति की कलाई से उसकी कोहनी तक की लगभग दूरी होती थी। राजा कुस्रू ने यहूदियों को जो माप दिए हैं, उनके अनुसार परमेश्वर का भवन लगभग 27 मीटर ऊँचा और 27 मीटर चौड़ा है। हालाँकि, यहूदियों ने परमेश्वर के लिए जो पहला मंदिर बनाया था, वह 27 मीटर लंबा, 9 मीटर चौड़ा और 13 मीटर ऊँचा था। कुछ लोगों का मानना है कि राजा कुस्रू यहूदियों को मंदिर का आकार बताते हैं, ताकि यहूदी जान सकें कि राजा कुस्रू निर्माण की सामग्री के लिए कितना खर्च देंगे।</w:t>
      </w:r>
    </w:p>
    <w:p>
      <w:pPr/>
      <w:r>
        <w:rPr>
          <w:lang w:val="hi_IN" w:bidi="hi_IN"/>
        </w:rPr>
      </w:r>
      <w:r>
        <w:rPr>
          <w:lang w:val="hi_IN" w:bidi="hi_IN"/>
        </w:rPr>
        <w:t>यहाँ रुकें और वस्तुओं का एक समूह इकट्ठा करें। मापने वाले उपकरण के रूप में अपनी बाहों का उपयोग करके वस्तुओं को मापें, जैसे यहूदियों ने किया था। इस ऑडियो को यहाँ रोकें।</w:t>
      </w:r>
    </w:p>
    <w:p>
      <w:pPr/>
      <w:r>
        <w:rPr>
          <w:lang w:val="hi_IN" w:bidi="hi_IN"/>
        </w:rPr>
      </w:r>
      <w:r>
        <w:rPr>
          <w:lang w:val="hi_IN" w:bidi="hi_IN"/>
        </w:rPr>
        <w:t>अपनी आज्ञा के अनुसार, राजा कुस्रू ने यहूदियों को यह भी आज्ञा दी कि वे परमेश्वर का भवन एक के ऊपर एक रखे हुए पत्थरों और लकड़ी से बनाएँ। राजा कुस्रू प्रतिज्ञा करते हैं कि वे परमेश्वर के भवन के काम करने वालों को मजदूरी देने और भवन के लिए सामग्री खरीदने के लिए राज्य के धन का उपयोग करेंगे। अन्त में, राजा कुस्रू यहूदियों को आज्ञा देते हैं कि नबूकदनेस्सर ने मंदिर से सोने और चाँदी के जो पात्र निकाल लिए थे, उन सभी को वे अपने साथ वापस यहूदा ले जाएँ। राजा यहूदियों को आज्ञा देता है कि वे विशेष पात्रों को परमेश्वर के भवन में वापस रखें।</w:t>
      </w:r>
    </w:p>
    <w:p>
      <w:pPr/>
      <w:r>
        <w:rPr>
          <w:lang w:val="hi_IN" w:bidi="hi_IN"/>
        </w:rPr>
      </w:r>
      <w:r>
        <w:rPr>
          <w:lang w:val="hi_IN" w:bidi="hi_IN"/>
        </w:rPr>
        <w:t>यहाँ रुकें और समूह को उस समय की एक कहानी सुनाएँ जब आप सच में कुछ करना चाहते थे, और आपको बहुत समय तक इंतज़ार करना पड़ा। जब आप आखिरकार यह करने में सक्षम हुए, तो आपको कैसा महसूस हुआ? इस ऑडियो को यहाँ रोकें।</w:t>
      </w:r>
    </w:p>
    <w:p>
      <w:pPr/>
      <w:r>
        <w:rPr>
          <w:lang w:val="hi_IN" w:bidi="hi_IN"/>
        </w:rPr>
      </w:r>
      <w:r>
        <w:rPr>
          <w:lang w:val="hi_IN" w:bidi="hi_IN"/>
        </w:rPr>
        <w:t>अपने संदेश में आगे राजा दारा ने तत्तेनै और शेतारबोजेनै को कहा कि वे यहूदियों से दूर रहें और यहूदियों के राज्यपाल और यहूदी पुरनियों को परमेश्वर के भवन का काम करने से न रोकें। राजा दारा यह भी आज्ञा देता है कि इस्राएली अगुवे और पुरनिये परमेश्वर के भवन को उसी स्थान पर बनाएँ जहाँ यहूदियों ने इस कहानी से कई वर्ष पहले परमेश्वर का पहला भवन बनाया था। यहूदी राज्यपाल शायद जरुब्बाबेल है, क्योंकि कुस्रू ने जरुब्बाबेल को राज्यपाल के रूप में नियुक्त किया था, और दारा ने बाद में इस नियुक्ति की पुष्टि की थी।</w:t>
      </w:r>
    </w:p>
    <w:p>
      <w:pPr/>
      <w:r>
        <w:rPr>
          <w:lang w:val="hi_IN" w:bidi="hi_IN"/>
        </w:rPr>
      </w:r>
      <w:r>
        <w:rPr>
          <w:lang w:val="hi_IN" w:bidi="hi_IN"/>
        </w:rPr>
        <w:t>राजा दारा तत्तेनै और शेतारबोजेनै को निर्देश भी देता है कि परमेश्वर के भवन के निर्माण में यहूदियों की सहायता कैसे करें। राजा दारा तत्तेनै और शेतारबोजेनै को आज्ञा देते हैं कि वे निर्माण के खर्च के लिए राजकीय भण्डार में से धन दें, अर्थात् उस कर और राजभेंट में से जो राजा के सेवकों ने प्रान्तों में से इकट्ठे किए थे। राजभेंट वह धन है जो राजा दारा के राज्य में रहने वाले लोग राजा दारा को यह दिखाने के लिए देते हैं कि वे उनके प्रति और राजा के रूप में उनके शासन के प्रति वफादार हैं।</w:t>
      </w:r>
    </w:p>
    <w:p>
      <w:pPr/>
      <w:r>
        <w:rPr>
          <w:lang w:val="hi_IN" w:bidi="hi_IN"/>
        </w:rPr>
      </w:r>
      <w:r>
        <w:rPr>
          <w:lang w:val="hi_IN" w:bidi="hi_IN"/>
        </w:rPr>
        <w:t>यहाँ रुकें और समूह के रूप में इस प्रश्न पर चर्चा करें: इस कहानी में, लोग राजा के राज्य में रहने के लिए राजा को पैसे देते थे। अपनी संस्कृति में आपके अपने अगुवों के प्रति क्या जिम्मेदारियाँ हैं? इस ऑडियो को यहाँ रोकें।</w:t>
      </w:r>
    </w:p>
    <w:p>
      <w:pPr/>
      <w:r>
        <w:rPr>
          <w:lang w:val="hi_IN" w:bidi="hi_IN"/>
        </w:rPr>
      </w:r>
      <w:r>
        <w:rPr>
          <w:lang w:val="hi_IN" w:bidi="hi_IN"/>
        </w:rPr>
        <w:t>केवल राजा दारा ही यहूदियों के खर्च का भार उठाने की प्रतिज्ञा नहीं करते, बल्कि दारा तत्तेनै और शेतारबोजेनै को यह भी आज्ञा देते हैं कि वे यहूदी याजकों को परमेश्वर के लिए प्रतिदिन होमबलि चढ़ाने के लिए आवश्यक सब वस्तुएँ दें—बैल, मेढ़े, भेड़ें, गेहूँ, नमक, दाखरस और तेल। ये सभी वस्तुएँ यहूदियों के लिए सामान्य पशु और भोजन थीं। बैल एक नर गाय था जो अक्सर तीन वर्ष का होता था। मेढ़े वयस्क नर भेड़ थे। जब राजा दारा ने भेड़ों का उल्लेख किया, तो उनका मतलब शायद भेड़ों के बच्चों, यानी मेम्नों से था। गेहूँ वह सामान्य अनाज है जिसका उपयोग यहूदी रोटी और अन्य भोजन बनाने के लिए करते थे। दाखरस एक सामान्य पेय है जिसे यहूदियों ने अंगूरों से बनाया था। लोगों ने शायद जैतून से तेल बनाया था, जो यहूदियों के लिए एक बहुत ही सामान्य तेल था।</w:t>
      </w:r>
    </w:p>
    <w:p>
      <w:pPr/>
      <w:r>
        <w:rPr>
          <w:lang w:val="hi_IN" w:bidi="hi_IN"/>
        </w:rPr>
      </w:r>
      <w:r>
        <w:rPr>
          <w:lang w:val="hi_IN" w:bidi="hi_IN"/>
        </w:rPr>
        <w:t>यहाँ रुकें और मेढ़े, भेड़, बैल, अनाज, दाखरस और तेल के चित्र देखें—जो यहूदियों को परमेश्वर के बलिदानों के लिए राजा दारा से प्राप्त हुए थे। समूह के रूप में इस प्रश्न पर चर्चा करें: आप किन पशुओं और खाद्य पदार्थों पर निर्भर हैं? इन चीजों को क्या विशेष बनाता है? इस ऑडियो को यहाँ रोकें।</w:t>
      </w:r>
    </w:p>
    <w:p>
      <w:pPr/>
      <w:r>
        <w:rPr>
          <w:lang w:val="hi_IN" w:bidi="hi_IN"/>
        </w:rPr>
      </w:r>
      <w:r>
        <w:rPr>
          <w:lang w:val="hi_IN" w:bidi="hi_IN"/>
        </w:rPr>
        <w:t>राजा दारा तत्तेनै, शेतारबोजेनै और उनके सह-कर्मचारियों से कहता है कि उन्हें यह सुनिश्चित करना चाहिए कि यहूदियों के पास वे सभी पशु और वस्तुएँ हों जिनकी उन्हें प्रतिदिन अपनी होमबलि के लिए आवश्यकता है। राजा दारा यह भी उल्लेख करते हैं कि वह यहूदियों को मंदिर बनाने और परमेश्वर के लिए बलिदान चढ़ाने में सहायता करेंगे, क्योंकि दारा को आशा है कि यहूदी अपने स्वर्ग के परमेश्वर से प्रार्थना करेंगे कि वह राजा दारा और उनके पुत्रों को लंबा और सुखद जीवन दे। अपने शासन के दौरान, राजा दारा ने अपने राज्य के अन्य भागों के लोगों को उनके झूठे देवताओं के लिए मंदिरों का पुनर्निर्माण करने में भी सहायता की। बहुत से लोगों का मानना है कि राजा दारा ने अन्य देवताओं के लिए मंदिर बनाने में सहायता की थी, क्योंकि वह यह सुनिश्चित करना चाहता था कि वे देवता दारा से प्रसन्न हों। वे देवता वास्तविक नहीं थे, परन्तु राजा दारा को यह नहीं पता था। कुछ लोगों का मानना है कि राजा दारा ने परमेश्वर के भवन को बनाने में यहूदियों की सहायता की थी, ताकि परमेश्वर दारा से प्रसन्न हो।</w:t>
      </w:r>
    </w:p>
    <w:p>
      <w:pPr/>
      <w:r>
        <w:rPr>
          <w:lang w:val="hi_IN" w:bidi="hi_IN"/>
        </w:rPr>
      </w:r>
      <w:r>
        <w:rPr>
          <w:lang w:val="hi_IN" w:bidi="hi_IN"/>
        </w:rPr>
        <w:t>यहाँ रुकें और समूह को उस समय की एक कहानी सुनाएँ जब आपने किसी और के लिए कुछ केवल इसलिए किया था ताकि वे आपसे प्रसन्न हों। इस ऑडियो को यहाँ रोकें।</w:t>
      </w:r>
    </w:p>
    <w:p>
      <w:pPr/>
      <w:r>
        <w:rPr>
          <w:lang w:val="hi_IN" w:bidi="hi_IN"/>
        </w:rPr>
      </w:r>
      <w:r>
        <w:rPr>
          <w:lang w:val="hi_IN" w:bidi="hi_IN"/>
        </w:rPr>
        <w:t>अंत में, राजा दारा तत्तेनै और शेतारबोजेनै और उनके सहकर्मियों को यह कहते हुए अपना संदेश समाप्त करता है कि दारा उन्हें दण्ड देगा और उन सभी को श्राप देगा जो राजा दारा की आज्ञाओं का पालन नहीं करेंगे। राजाओं के लिए अपनी आज्ञाओं का अंत किसी भी ऐसे व्यक्ति के लिए शाप और दंड की घोषणा के साथ करना बहुत सामान्य था, जो राजा के आदेशों की अवहेलना करने का प्रयास करता था। राजा दारा आज्ञा देते हैं कि जो कोई राजा दारा की आज्ञाओं को बदलने या उनकी अवहेलना करने का प्रयास करेगा, राजा के सेवक उस व्यक्ति को पकड़ लेंगे और उसके अपने ही घर की लकड़ी के एक बड़े कुंदे से उसे आर-पार भेद देंगे। इस कहानी के समय में राजा नियमित रूप से उन लोगों को भेद देते थे जिन्हें वे दंड देते थे, इसलिए बहुत से लोग जानते थे कि राजा दारा उन लोगों के साथ क्या करने की धमकी दे रहे थे जो उनकी आज्ञाओं का उल्लंघन करते थे। जब एक राजा किसी को भेदता था, तो राजा का सेवक लकड़ी के एक टुकड़े के एक सिरे को नुकीला करता था और दूसरे सिरे को मजबूती से ज़मीन में गाड़ देता था। फिर, राजा का सेवक आज्ञा न मानने वाले व्यक्ति के शरीर के बीच वाले भाग में लकड़ी के नुकीले सिरे को घोंप देता था। फिर राजा के सेवक उस व्यक्ति को उस लकड़ी पर तब तक लटका रहने देते थे, जब तक उसकी मृत्यु न हो जाती।</w:t>
      </w:r>
    </w:p>
    <w:p>
      <w:pPr/>
      <w:r>
        <w:rPr>
          <w:lang w:val="hi_IN" w:bidi="hi_IN"/>
        </w:rPr>
      </w:r>
      <w:r>
        <w:rPr>
          <w:lang w:val="hi_IN" w:bidi="hi_IN"/>
        </w:rPr>
        <w:t>यहाँ रुकें और समूह के रूप में इस प्रश्न पर चर्चा करें: आपके समुदाय के अगुवे उन लोगों को दण्ड देने के लिए क्या करते हैं जो अगुवे का अनादर करते हैं या उसकी आज्ञा नहीं मानते हैं? इस ऑडियो को यहाँ रोकें।</w:t>
      </w:r>
    </w:p>
    <w:p>
      <w:pPr/>
      <w:r>
        <w:rPr>
          <w:lang w:val="hi_IN" w:bidi="hi_IN"/>
        </w:rPr>
      </w:r>
      <w:r>
        <w:rPr>
          <w:lang w:val="hi_IN" w:bidi="hi_IN"/>
        </w:rPr>
        <w:t>राजा दारा यह भी आज्ञा देता है कि राजा के सेवक आज्ञा न मानने वाले व्यक्ति के घर को कचरे के ढेर में बदल देंगे। इस कहानी के समय के दौरान, अगर कोई आपकी किसी चीज़ को कूड़े के ढेर में बदल देता, तो यह बहुत बुरी बात मानी जाती थी। इससे वह वस्तु बेकार हो जाती और उसका महत्व या उसकी प्रतिष्ठा समाप्त हो जाती।</w:t>
      </w:r>
    </w:p>
    <w:p>
      <w:pPr/>
      <w:r>
        <w:rPr>
          <w:lang w:val="hi_IN" w:bidi="hi_IN"/>
        </w:rPr>
      </w:r>
      <w:r>
        <w:rPr>
          <w:lang w:val="hi_IN" w:bidi="hi_IN"/>
        </w:rPr>
        <w:t>यहाँ रुकें और समूह के रूप में इस प्रश्न पर चर्चा करें: आपकी संस्कृति उन लोगों को कैसे दंड देती है जिन्होंने समुदाय के महत्वपूर्ण लोगों की आज्ञा नहीं मानी है? इस ऑडियो को यहाँ रोकें।</w:t>
      </w:r>
    </w:p>
    <w:p>
      <w:pPr/>
      <w:r>
        <w:rPr>
          <w:lang w:val="hi_IN" w:bidi="hi_IN"/>
        </w:rPr>
      </w:r>
      <w:r>
        <w:rPr>
          <w:lang w:val="hi_IN" w:bidi="hi_IN"/>
        </w:rPr>
        <w:t>अंत में राजा दारा कहता है कि वह चाहता है कि जो कोई भी राजा दारा की आज्ञा को बदलने की कोशिश करे, परमेश्वर उसे शाप दे या उसका बुरा करे। राजा दारा के समय में यह कहना एक सामान्य बात थी। लोग किसी देवता या अपने से कहीं अधिक शक्तिशाली व्यक्ति का नाम लेकर, उन्हें हानि पहुँचाने का प्रयास करने वाले किसी भी व्यक्ति के लिए बुरी कामना करते थे। राजा दारा यह आज्ञा देते हुए समाप्त करते हैं कि तत्तेनै, शेतारबोजेनै और उनके सहकर्मी दारा की आज्ञाओं का तुरंत और पूरी तरह से पालन करें।</w:t>
      </w:r>
      <w:r>
        <w:rPr>
          <w:lang w:val="hi_IN" w:bidi="hi_IN"/>
        </w:rPr>
      </w:r>
    </w:p>
    <w:p>
      <w:pPr>
        <w:pStyle w:val="Heading3"/>
      </w:pPr>
      <w:r>
        <w:rPr>
          <w:lang w:val="hi_IN" w:bidi="hi_IN"/>
        </w:rPr>
        <w:t>घटनाओं को समझाना</w:t>
      </w:r>
    </w:p>
    <w:p>
      <w:pPr/>
      <w:r>
        <w:rPr>
          <w:lang w:val="hi_IN" w:bidi="hi_IN"/>
        </w:rPr>
      </w:r>
      <w:r>
        <w:rPr>
          <w:lang w:val="hi_IN" w:bidi="hi_IN"/>
        </w:rPr>
        <w:t>एज्रा 6:1–12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राजा दारा के सेवक शाही अभिलेखों में खोजते हैं ताकि वे परमेश्वर के भवन का पुनर्निर्माण करने के लिए राजा कुस्रू की आज्ञा पा सकें। राजा दारा के सेवकों को एकबताना में राजा के अभिलेख कक्षों में से एक में राजा कुस्रू की आज्ञा मिलती है।</w:t>
      </w:r>
    </w:p>
    <w:p>
      <w:pPr/>
      <w:r>
        <w:rPr>
          <w:lang w:val="hi_IN" w:bidi="hi_IN"/>
        </w:rPr>
      </w:r>
      <w:r>
        <w:rPr>
          <w:b/>
          <w:lang w:val="hi_IN" w:bidi="hi_IN"/>
        </w:rPr>
        <w:t>दूसरे दृश्य में:</w:t>
      </w:r>
      <w:r>
        <w:rPr>
          <w:lang w:val="hi_IN" w:bidi="hi_IN"/>
        </w:rPr>
        <w:t xml:space="preserve"> कहानीकार बताता है कि राजा कुस्रू की आज्ञा में क्या लिखा था। राजा कुस्रू ने यहूदियों को परमेश्वर के भवन का पुनर्निर्माण करने की आज्ञा दी, मंदिर का आकार कितना बड़ा होना चाहिए यह बताया, यहूदियों के सारे खर्च उठाने की प्रतिज्ञा की, और आज्ञा दी कि वे परमेश्वर के सोने और चाँदी के सभी पवित्र पात्रों को वापस यरूशलेम में परमेश्वर के भवन में ले जाएँ।</w:t>
      </w:r>
    </w:p>
    <w:p>
      <w:pPr/>
      <w:r>
        <w:rPr>
          <w:lang w:val="hi_IN" w:bidi="hi_IN"/>
        </w:rPr>
      </w:r>
      <w:r>
        <w:rPr>
          <w:b/>
          <w:lang w:val="hi_IN" w:bidi="hi_IN"/>
        </w:rPr>
        <w:t>तीसरे दृश्य में:</w:t>
      </w:r>
      <w:r>
        <w:rPr>
          <w:lang w:val="hi_IN" w:bidi="hi_IN"/>
        </w:rPr>
        <w:t xml:space="preserve"> राजा दारा तत्तेनै और शेतारबोजेनै को आज्ञा देता है कि वे यहूदियों को परमेश्वर के भवन का निर्माण जारी रखने दें। राजा दारा प्रतिज्ञा करता है कि वह यहूदियों के खर्च का भार उठाएगा और उन्हें परमेश्वर के लिए प्रतिदिन बलिदान चढ़ाने के लिए उनकी सभी आवश्यकताएँ प्रदान करेगा।</w:t>
      </w:r>
    </w:p>
    <w:p>
      <w:pPr/>
      <w:r>
        <w:rPr>
          <w:lang w:val="hi_IN" w:bidi="hi_IN"/>
        </w:rPr>
      </w:r>
      <w:r>
        <w:rPr>
          <w:b/>
          <w:lang w:val="hi_IN" w:bidi="hi_IN"/>
        </w:rPr>
        <w:t>चौथे दृश्य में:</w:t>
      </w:r>
      <w:r>
        <w:rPr>
          <w:lang w:val="hi_IN" w:bidi="hi_IN"/>
        </w:rPr>
        <w:t xml:space="preserve"> राजा दारा उन सभी को दण्ड देने की धमकी देते हैं जो उनकी आज्ञा की अवहेलना करेंगे और यहूदियों को रोकने का प्रयत्न करेंगे।</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दारा राजा</w:t>
      </w:r>
    </w:p>
    <w:p>
      <w:pPr>
        <w:pStyle w:val="ListBullet"/>
        <w:spacing w:line="240" w:lineRule="auto"/>
        <w:ind w:left="720"/>
      </w:pPr>
      <w:r>
        <w:rPr>
          <w:lang w:val="hi_IN" w:bidi="hi_IN"/>
        </w:rPr>
      </w:r>
      <w:r>
        <w:rPr>
          <w:lang w:val="hi_IN" w:bidi="hi_IN"/>
        </w:rPr>
        <w:t>राजा दारा के सेवक</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तत्तेनै</w:t>
      </w:r>
    </w:p>
    <w:p>
      <w:pPr>
        <w:pStyle w:val="ListBullet"/>
        <w:spacing w:line="240" w:lineRule="auto"/>
        <w:ind w:left="720"/>
      </w:pPr>
      <w:r>
        <w:rPr>
          <w:lang w:val="hi_IN" w:bidi="hi_IN"/>
        </w:rPr>
      </w:r>
      <w:r>
        <w:rPr>
          <w:lang w:val="hi_IN" w:bidi="hi_IN"/>
        </w:rPr>
        <w:t>शेतारबोजेनै</w:t>
      </w:r>
    </w:p>
    <w:p>
      <w:pPr>
        <w:pStyle w:val="ListBullet"/>
        <w:spacing w:line="240" w:lineRule="auto"/>
        <w:ind w:left="720"/>
      </w:pPr>
      <w:r>
        <w:rPr>
          <w:lang w:val="hi_IN" w:bidi="hi_IN"/>
        </w:rPr>
      </w:r>
      <w:r>
        <w:rPr>
          <w:lang w:val="hi_IN" w:bidi="hi_IN"/>
        </w:rPr>
        <w:t xml:space="preserve">तत्तेनै और शेतारबोजेनै के सह-कर्मी </w:t>
      </w:r>
    </w:p>
    <w:p>
      <w:pPr>
        <w:pStyle w:val="ListBullet"/>
        <w:spacing w:line="240" w:lineRule="auto"/>
        <w:ind w:left="720"/>
      </w:pPr>
      <w:r>
        <w:rPr>
          <w:lang w:val="hi_IN" w:bidi="hi_IN"/>
        </w:rPr>
      </w:r>
      <w:r>
        <w:rPr>
          <w:lang w:val="hi_IN" w:bidi="hi_IN"/>
        </w:rPr>
        <w:t>और राजा कुस्रू</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पहले दृश्य में, जब राजा दारा को तत्तेनै, शेतारबोजेनै और उनके सहकर्मियों का संदेश मिलता है, तो राजा दारा अपने सेवकों को उन सभी अभिलेखागार कक्षों में खोजने की आज्ञा देता है जहाँ राज्य के चर्मपत्र और अभिलेख रखे जाते थे। राजा इन कक्षों का उपयोग तब तक अभिलेखों को रखने के लिए करता था जब तक कि राजा को फिर से उन अभिलेखों की आवश्यकता नहीं होती थी।</w:t>
      </w:r>
    </w:p>
    <w:p>
      <w:pPr/>
      <w:r>
        <w:rPr>
          <w:lang w:val="hi_IN" w:bidi="hi_IN"/>
        </w:rPr>
      </w:r>
      <w:r>
        <w:rPr>
          <w:lang w:val="hi_IN" w:bidi="hi_IN"/>
        </w:rPr>
        <w:t>यहाँ रुकें और समूह के रूप में चर्चा करें: पिछले चरण में अपनी चर्चा को याद करें कि आपकी संस्कृति महत्वपूर्ण अभिलेखों को कैसे संग्रहित करती है। समूह के रूप में चर्चा करें कि आप शाही अभिलेखागार के विचार का अनुवाद कैसे करेंगे। इस ऑडियो को यहाँ रोकें।</w:t>
      </w:r>
    </w:p>
    <w:p>
      <w:pPr/>
      <w:r>
        <w:rPr>
          <w:lang w:val="hi_IN" w:bidi="hi_IN"/>
        </w:rPr>
      </w:r>
      <w:r>
        <w:rPr>
          <w:lang w:val="hi_IN" w:bidi="hi_IN"/>
        </w:rPr>
        <w:t>राजा के सेवक राजा कुस्रू की आज्ञा एकबताना में राजा दारा के अभिलेख कक्ष में पाते हैं। अभिलेख-कक्ष एक गढ़ वाले भवन में है, जहाँ फारस के राजा गर्मियों के समय निवास करते थे। याद रखें कि राजा कुस्रू के शास्त्रियों ने राजा कुस्रू की आज्ञा को एक कुण्डलपत्र पर लिखा। इस मामले में, गढ़ एक बड़ी और मजबूत इमारत या इमारतों का समूह है। गढ़ों में अक्सर बड़ी और मजबूत दीवारें होती थीं जो उन्हें चारों ओर से घेर लेती थीं और शत्रुओं को बाहर रखती थीं।</w:t>
      </w:r>
    </w:p>
    <w:p>
      <w:pPr/>
      <w:r>
        <w:rPr>
          <w:lang w:val="hi_IN" w:bidi="hi_IN"/>
        </w:rPr>
      </w:r>
      <w:r>
        <w:rPr>
          <w:lang w:val="hi_IN" w:bidi="hi_IN"/>
        </w:rPr>
        <w:t>यहाँ रुकें और यदि आवश्यक हो, तो मादी का वह नक्शा फिर से देखें जिसमें एकबताना अंकित है। समूह के रूप में चर्चा करें कि आप किसी राजा के रहने के लिए एक गढ़ या मजबूत स्थान के विचार का अनुवाद कैसे करेंगे। इस ऑडियो को यहाँ रोकें।</w:t>
      </w:r>
    </w:p>
    <w:p>
      <w:pPr/>
      <w:r>
        <w:rPr>
          <w:lang w:val="hi_IN" w:bidi="hi_IN"/>
        </w:rPr>
      </w:r>
      <w:r>
        <w:rPr>
          <w:lang w:val="hi_IN" w:bidi="hi_IN"/>
        </w:rPr>
        <w:t>इसके बाद, दूसरे दृश्य में, कहानीकार वर्णन करता है कि राजा कुस्रू की आज्ञा क्या कहती है। राज्यपालों को लिखे अपने पत्र में, राजा दारा राजा कुस्रू की आज्ञा के कुछ सटीक शब्दों को दोहराते हैं।</w:t>
      </w:r>
    </w:p>
    <w:p>
      <w:pPr/>
      <w:r>
        <w:rPr>
          <w:lang w:val="hi_IN" w:bidi="hi_IN"/>
        </w:rPr>
      </w:r>
      <w:r>
        <w:rPr>
          <w:lang w:val="hi_IN" w:bidi="hi_IN"/>
        </w:rPr>
        <w:t>यहाँ रुकें और समूह को उस बातचीत के बारे में एक कहानी सुनाएँ जो आपने किसी मित्र के साथ की थी। चर्चा करें कि आप कहानी के केवल उस भाग का संक्षेप में वर्णन या सारांश किस प्रकार बताएँगे, जो आपके मित्र से संबंधित है। इस ऑडियो को यहाँ रोकें।</w:t>
      </w:r>
    </w:p>
    <w:p>
      <w:pPr/>
      <w:r>
        <w:rPr>
          <w:lang w:val="hi_IN" w:bidi="hi_IN"/>
        </w:rPr>
      </w:r>
      <w:r>
        <w:rPr>
          <w:lang w:val="hi_IN" w:bidi="hi_IN"/>
        </w:rPr>
        <w:t>राजा कुस्रू अपनी आज्ञा यह बताकर शुरू करता है कि उसने राजा बनने के अपने पहले वर्ष में यह आज्ञा दी थी। फिर, राजा कुस्रू आज्ञा देता है कि यहूदी परमेश्वर के भवन का पुनर्निर्माण करें, वह स्थान जहाँ यहूदी परमेश्वर के लिए बलिदान चढ़ाते थे, परमेश्वर के उसी पहले भवन की नींव पर जिसे इस्राएलियों ने इस कहानी से कई साल पहले बनाया था। राजा यहूदियों को यह भी आज्ञा देता है कि वे मंदिर को 60 हाथ ऊँचा और 60 हाथ चौड़ा बनाएँ। याद रखें कि 60 क्यूबिट लगभग 27 मीटर होते हैं।</w:t>
      </w:r>
    </w:p>
    <w:p>
      <w:pPr/>
      <w:r>
        <w:rPr>
          <w:lang w:val="hi_IN" w:bidi="hi_IN"/>
        </w:rPr>
      </w:r>
      <w:r>
        <w:rPr>
          <w:lang w:val="hi_IN" w:bidi="hi_IN"/>
        </w:rPr>
        <w:t>यहाँ रुकें और समूह के रूप में चर्चा करें कि आप एक हाथ के लिए किन मापों का उपयोग करेंगे। इस ऑडियो को यहाँ रोकें।</w:t>
      </w:r>
    </w:p>
    <w:p>
      <w:pPr/>
      <w:r>
        <w:rPr>
          <w:lang w:val="hi_IN" w:bidi="hi_IN"/>
        </w:rPr>
      </w:r>
      <w:r>
        <w:rPr>
          <w:lang w:val="hi_IN" w:bidi="hi_IN"/>
        </w:rPr>
        <w:t>राजा कुस्रू ने यहूदियों को यह भी आज्ञा दी कि वे मंदिर की दीवारें बनाने के लिए पत्थरों की तीन तहें और उन पत्थरों के ऊपर लकड़ी की एक तह लगाएँ। फिर राजा कुस्रू प्रतिज्ञा करता है कि वह शाही खजाने से प्राप्त धन का उपयोग भवन परियोजना की लागत को पूरा करने के लिए करेगा। इसका अर्थ है कि यहूदियों को पूरी परियोजना का भुगतान अपने दम पर नहीं करना होगा। मूल भाषा में “राजकीय भण्डार” का अर्थ “राजा के भवन से” होता है। यह जानना महत्वपूर्ण है कि इसका अर्थ वह स्थान नहीं है जहाँ राजा रहता है। इसके बजाय, यह वह स्थान है जहाँ कोई राजा राज्य के धन को रखता है। अंत में, राजा कुस्रू आज्ञा देता है कि यहूदी सोने और चाँदी के उन सभी विशेष प्यालों और पात्रों को ले जाएँ, जिन्हें राजा नबूकदनेस्सर परमेश्वर के पहले मंदिर से ले गए थे। राजा कुस्रू ने आज्ञा दी कि यहूदी इन वस्तुओं को यरूशलेम वापस ले जाएँ और उन्हें परमेश्वर के भवन में रखें।</w:t>
      </w:r>
    </w:p>
    <w:p>
      <w:pPr/>
      <w:r>
        <w:rPr>
          <w:lang w:val="hi_IN" w:bidi="hi_IN"/>
        </w:rPr>
      </w:r>
      <w:r>
        <w:rPr>
          <w:lang w:val="hi_IN" w:bidi="hi_IN"/>
        </w:rPr>
        <w:t>यहाँ रुकें और समूह को उस समय के बारे में एक कहानी सुनाएँ जब किसी ने आपसे बहुत सारे वादे किए थे। ध्यान दें कि जो कुछ हुआ, उसका वर्णन करने के लिए आप किन शब्दों और वाक्यांशों का प्रयोग करते हैं। इस ऑडियो को यहाँ रोकें।</w:t>
      </w:r>
    </w:p>
    <w:p>
      <w:pPr/>
      <w:r>
        <w:rPr>
          <w:lang w:val="hi_IN" w:bidi="hi_IN"/>
        </w:rPr>
      </w:r>
      <w:r>
        <w:rPr>
          <w:lang w:val="hi_IN" w:bidi="hi_IN"/>
        </w:rPr>
        <w:t>तीसरे दृश्य में, कहानीकार एक वाक्यांश का उपयोग सुनने वालों को यह बताने के लिए करता है कि उसने राजा कुस्रू की आज्ञा से उद्धृत करना समाप्त कर दिया है और अब राजा दारा अपने लोगों को आज्ञा दे रहा है।</w:t>
      </w:r>
    </w:p>
    <w:p>
      <w:pPr/>
      <w:r>
        <w:rPr>
          <w:lang w:val="hi_IN" w:bidi="hi_IN"/>
        </w:rPr>
      </w:r>
      <w:r>
        <w:rPr>
          <w:lang w:val="hi_IN" w:bidi="hi_IN"/>
        </w:rPr>
        <w:t>यहाँ रुकें और समूह को ऐसी कहानी सुनाएँ जिसमें आप पहले एक व्यक्ति के निर्देशों को उद्धृत करें और फिर किसी दूसरे व्यक्ति के निर्देशों को बताना जारी रखें। ध्यान दें कि कहानीकार दर्शकों को कैसे दिखाता है कि कोई नया व्यक्ति बात कर रहा है। इस ऑडियो को यहाँ रोकें।</w:t>
      </w:r>
    </w:p>
    <w:p>
      <w:pPr/>
      <w:r>
        <w:rPr>
          <w:lang w:val="hi_IN" w:bidi="hi_IN"/>
        </w:rPr>
      </w:r>
      <w:r>
        <w:rPr>
          <w:lang w:val="hi_IN" w:bidi="hi_IN"/>
        </w:rPr>
        <w:t>राजा दारा तत्तेनै, शेतारबोजेनै और उनके सह-कर्मचारियों को आज्ञा देता है कि वे काम से दूर रहें और यहूदी अगुवों और पुरनियों को परमेश्वर के भवन का निर्माण समाप्त करने से न रोकें। इसके बाद, राजा दारा यह भी प्रतिज्ञा करता है कि वह यहूदियों को परमेश्वर के भवन का निर्माण पूरा करने के लिए धन देना जारी रखेगा, जैसा कि उससे पहले राजा कुस्रू ने किया था। राजा दारा राज्य की “राजभेंट”, अर्थात् राज्य से प्राप्त होने वाले आय, में से यहूदियों को धन देगा। याद रखें, राजभेंट, अर्थात् आय, वह धन है जो राजा दारा के राज्य में रहने वाले लोग उस राज्य में रहने और राजा के प्रति वफादार रहने की प्रतिज्ञा के बदले राजा दारा को देते थे।</w:t>
      </w:r>
    </w:p>
    <w:p>
      <w:pPr/>
      <w:r>
        <w:rPr>
          <w:lang w:val="hi_IN" w:bidi="hi_IN"/>
        </w:rPr>
      </w:r>
      <w:r>
        <w:rPr>
          <w:lang w:val="hi_IN" w:bidi="hi_IN"/>
        </w:rPr>
        <w:t>यहाँ रुकें और समूह में चर्चा करें कि आप राजभेंट और आय के विचार का अनुवाद किस प्रकार करेंगे। इस ऑडियो को यहाँ रोकें।</w:t>
      </w:r>
    </w:p>
    <w:p>
      <w:pPr/>
      <w:r>
        <w:rPr>
          <w:lang w:val="hi_IN" w:bidi="hi_IN"/>
        </w:rPr>
      </w:r>
      <w:r>
        <w:rPr>
          <w:lang w:val="hi_IN" w:bidi="hi_IN"/>
        </w:rPr>
        <w:t>अंत में, राजा दारा यह प्रतिज्ञा करता है कि वह यहूदियों को वे सभी पशु, अनाज, तेल और सामग्री देगा, जिनकी उन्हें प्रतिदिन परमेश्वर के लिए होमबलि चढ़ाने के लिए आवश्यकता है, क्योंकि दारा आशा करता है कि यहूदी प्रार्थना करेंगे कि राजा दारा और उसके पुत्र दीर्घायु और सुखी जीवन बिताएँ।</w:t>
      </w:r>
    </w:p>
    <w:p>
      <w:pPr/>
      <w:r>
        <w:rPr>
          <w:lang w:val="hi_IN" w:bidi="hi_IN"/>
        </w:rPr>
      </w:r>
      <w:r>
        <w:rPr>
          <w:lang w:val="hi_IN" w:bidi="hi_IN"/>
        </w:rPr>
        <w:t>अंत में, चौथे दृश्य में, राजा दारा आज्ञा देता है कि उसका कोई सेवक उस व्यक्ति को “भेदएगा”, जो यहूदियों को परमेश्वर के भवन का निर्माण करने से रोकने का प्रयत्न करेगा या राजा दारा की आज्ञाओं को बदलेगा। किसी व्यक्ति को भेदने या आर-पार छेदने का अर्थ है, उसके अपने घर की एक बड़ी लकड़ी की कड़ी से उसके शरीर के मध्य भाग को भेद देना।</w:t>
      </w:r>
    </w:p>
    <w:p>
      <w:pPr/>
      <w:r>
        <w:rPr>
          <w:lang w:val="hi_IN" w:bidi="hi_IN"/>
        </w:rPr>
      </w:r>
      <w:r>
        <w:rPr>
          <w:lang w:val="hi_IN" w:bidi="hi_IN"/>
        </w:rPr>
        <w:t>यहाँ रुकें और समूह में चर्चा करें कि आप भेदने के विचार का अनुवाद किस प्रकार करेंगे। इस ऑडियो को यहाँ रोकें।</w:t>
      </w:r>
    </w:p>
    <w:p>
      <w:pPr/>
      <w:r>
        <w:rPr>
          <w:lang w:val="hi_IN" w:bidi="hi_IN"/>
        </w:rPr>
      </w:r>
      <w:r>
        <w:rPr>
          <w:lang w:val="hi_IN" w:bidi="hi_IN"/>
        </w:rPr>
        <w:t>अवज्ञा करने वाले व्यक्ति की मृत्यु के बाद, राजा के सेवक उसके घर को भी कूड़े के ढेर में बदल देंगे। इसके बाद, राजा दारा उन सभी को श्राप देता है जो उसकी आज्ञाओं की अवहेलना करते हैं या परमेश्वर के भवन को नष्ट करते हैं। वह कहता है कि परमेश्वर, जो “वहाँ अपना नाम बसाते हैं,” राजा दारा की आज्ञा न मानने वाले किसी भी व्यक्ति को पराजित करेंगे। जब राजा दारा कहता है कि परमेश्वर अपने नाम को वहाँ बसाते हैं, तो इसका अर्थ है कि राजा दारा यह स्वीकार करता है कि यहूदियों का मंदिर परमेश्वर का है। यह दिखाता है कि राजा दारा स्वीकार करते हैं कि परमेश्वर ने यरूशलेम को उस स्थान के रूप में चुना है जहाँ यहूदियों को परमेश्वर की आराधना करनी चाहिए।</w:t>
      </w:r>
    </w:p>
    <w:p>
      <w:pPr/>
      <w:r>
        <w:rPr>
          <w:lang w:val="hi_IN" w:bidi="hi_IN"/>
        </w:rPr>
      </w:r>
      <w:r>
        <w:rPr>
          <w:lang w:val="hi_IN" w:bidi="hi_IN"/>
        </w:rPr>
        <w:t>साथ ही, राजा दारा उन सभी को दंड देने की धमकी देता है जो राजा दारा की आज्ञाओं को बदलने के लिए “अपना हाथ उठाते हैं।” किसी काम को करने के लिए हाथ बढ़ाना एक प्रतीकात्मक तरीका है, जिसका अर्थ है कि आप किसी कार्य या परियोजना की शुरुआत कर रहे हैं। राजा दारा का कहना है कि जो कोई उसकी आज्ञाओं को बदलने की हिम्मत करेगा, वह उसे दण्ड देगा।</w:t>
      </w:r>
    </w:p>
    <w:p>
      <w:pPr/>
      <w:r>
        <w:rPr>
          <w:lang w:val="hi_IN" w:bidi="hi_IN"/>
        </w:rPr>
      </w:r>
      <w:r>
        <w:rPr>
          <w:lang w:val="hi_IN" w:bidi="hi_IN"/>
        </w:rPr>
        <w:t>यहाँ रुकें और समूह के रूप में चर्चा करें कि आप इस बारे में कैसे बात करेंगे कि राजा दारा उस किसी भी व्यक्ति को दंडित करेंगे जो राजा दारा की आज्ञाओं को बदलने के लिए हाथ उठाएगा। इस ऑडियो को यहाँ रोकें।</w:t>
      </w:r>
    </w:p>
    <w:p>
      <w:pPr/>
      <w:r>
        <w:rPr>
          <w:lang w:val="hi_IN" w:bidi="hi_IN"/>
        </w:rPr>
      </w:r>
      <w:r>
        <w:rPr>
          <w:lang w:val="hi_IN" w:bidi="hi_IN"/>
        </w:rPr>
        <w:t>राजा दारा द्वारा किसी व्यक्ति की अवज्ञा के लिए दंड की व्याख्या करने के बाद, राजा दारा अपने सभी सेवकों को अपनी आज्ञाओं का पूरी तरह और पूर्ण रूप से पालन करने का आदेश देते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एज्रा 6:1–12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दारा राजा</w:t>
      </w:r>
    </w:p>
    <w:p>
      <w:pPr>
        <w:pStyle w:val="ListBullet"/>
        <w:spacing w:line="240" w:lineRule="auto"/>
        <w:ind w:left="720"/>
      </w:pPr>
      <w:r>
        <w:rPr>
          <w:lang w:val="hi_IN" w:bidi="hi_IN"/>
        </w:rPr>
      </w:r>
      <w:r>
        <w:rPr>
          <w:lang w:val="hi_IN" w:bidi="hi_IN"/>
        </w:rPr>
        <w:t>राजा दारा के सेवक</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तत्तेनै</w:t>
      </w:r>
    </w:p>
    <w:p>
      <w:pPr>
        <w:pStyle w:val="ListBullet"/>
        <w:spacing w:line="240" w:lineRule="auto"/>
        <w:ind w:left="720"/>
      </w:pPr>
      <w:r>
        <w:rPr>
          <w:lang w:val="hi_IN" w:bidi="hi_IN"/>
        </w:rPr>
      </w:r>
      <w:r>
        <w:rPr>
          <w:lang w:val="hi_IN" w:bidi="hi_IN"/>
        </w:rPr>
        <w:t>शेतारबोजेनै</w:t>
      </w:r>
    </w:p>
    <w:p>
      <w:pPr>
        <w:pStyle w:val="ListBullet"/>
        <w:spacing w:line="240" w:lineRule="auto"/>
        <w:ind w:left="720"/>
      </w:pPr>
      <w:r>
        <w:rPr>
          <w:lang w:val="hi_IN" w:bidi="hi_IN"/>
        </w:rPr>
      </w:r>
      <w:r>
        <w:rPr>
          <w:lang w:val="hi_IN" w:bidi="hi_IN"/>
        </w:rPr>
        <w:t>तत्तेनै और शेतारबोजेनै के सह-कर्मचारियों</w:t>
      </w:r>
    </w:p>
    <w:p>
      <w:pPr>
        <w:pStyle w:val="ListBullet"/>
        <w:spacing w:line="240" w:lineRule="auto"/>
        <w:ind w:left="720"/>
      </w:pPr>
      <w:r>
        <w:rPr>
          <w:lang w:val="hi_IN" w:bidi="hi_IN"/>
        </w:rPr>
      </w:r>
      <w:r>
        <w:rPr>
          <w:lang w:val="hi_IN" w:bidi="hi_IN"/>
        </w:rPr>
        <w:t>और राजा कुस्रू</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प्रतिक्रियाएँ निम्नलिखित हैं।</w:t>
      </w:r>
    </w:p>
    <w:p>
      <w:pPr/>
      <w:r>
        <w:rPr>
          <w:lang w:val="hi_IN" w:bidi="hi_IN"/>
        </w:rPr>
      </w:r>
      <w:r>
        <w:rPr>
          <w:lang w:val="hi_IN" w:bidi="hi_IN"/>
        </w:rPr>
        <w:t>राजा दारा राजा के सेवकों को यरूशलेम में परमेश्वर के भवन को फिर से बनाने के लिए राजा कुस्रू की आज्ञा को बेबीलोनिया के शाही अभिलेखागार में खोजने का आदेश देता है। सेवक राजा कुस्रू की आज्ञा एकबताना के किले में पाते हैं!</w:t>
      </w:r>
    </w:p>
    <w:p>
      <w:pPr/>
      <w:r>
        <w:rPr>
          <w:lang w:val="hi_IN" w:bidi="hi_IN"/>
        </w:rPr>
      </w:r>
      <w:r>
        <w:rPr>
          <w:lang w:val="hi_IN" w:bidi="hi_IN"/>
        </w:rPr>
        <w:t>नाटक को रोकें। राजा दारा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इस्राएली झूठ नहीं बोल रहे थे! मैं यह सुनिश्चित करना चाहता हूँ कि इस्राएली मुझसे क्रोधित न हों और मेरे शासन के विरुद्ध बलवा न करें; या</w:t>
      </w:r>
    </w:p>
    <w:p>
      <w:pPr>
        <w:pStyle w:val="ListBullet"/>
        <w:spacing w:line="240" w:lineRule="auto"/>
        <w:ind w:left="720"/>
      </w:pPr>
      <w:r>
        <w:rPr>
          <w:lang w:val="hi_IN" w:bidi="hi_IN"/>
        </w:rPr>
      </w:r>
      <w:r>
        <w:rPr>
          <w:lang w:val="hi_IN" w:bidi="hi_IN"/>
        </w:rPr>
        <w:t>मुझे आशा है कि राजा कुस्रू ने इस्राएलियों से बहुत ज़्यादा वादे नहीं किए! मैं नहीं चाहता कि मुझे अपनी बहुत सी चीज़ें इस्राएलियों को देनी पड़ें।</w:t>
      </w:r>
    </w:p>
    <w:p>
      <w:pPr/>
      <w:r>
        <w:rPr>
          <w:lang w:val="hi_IN" w:bidi="hi_IN"/>
        </w:rPr>
      </w:r>
      <w:r>
        <w:rPr>
          <w:lang w:val="hi_IN" w:bidi="hi_IN"/>
        </w:rPr>
        <w:t>अभिनय को जारी रखें।</w:t>
      </w:r>
    </w:p>
    <w:p>
      <w:pPr/>
      <w:r>
        <w:rPr>
          <w:lang w:val="hi_IN" w:bidi="hi_IN"/>
        </w:rPr>
      </w:r>
      <w:r>
        <w:rPr>
          <w:lang w:val="hi_IN" w:bidi="hi_IN"/>
        </w:rPr>
        <w:t>इसके बाद, राजा दारा और उसके सेवकों ने वह कुंडलपत्र पढ़ा, जिस पर किसी ने राजा कुस्रू की उस आज्ञा का अभिलेख लिखा था, जिसमें परमेश्वर के भवन को उसी स्थान पर फिर से बनाने के लिए कहा गया था जहाँ इस्राएलियों ने परमेश्वर का पहला भवन बनाया था। राजा कुस्रू ने यहूदियों को परमेश्वर का भवन बनाने की आज्ञा दी और उनसे प्रतिज्ञा की कि इस काम को पूरा करने के लिए उन्हें जितने धन की आवश्यकता होगी, वह सब देगा। राजा कुस्रू ने मंदिर के लिए परमेश्वर के विशेष पात्रों को लौटाने की प्रतिज्ञा भी की।</w:t>
      </w:r>
    </w:p>
    <w:p>
      <w:pPr/>
      <w:r>
        <w:rPr>
          <w:lang w:val="hi_IN" w:bidi="hi_IN"/>
        </w:rPr>
      </w:r>
      <w:r>
        <w:rPr>
          <w:lang w:val="hi_IN" w:bidi="hi_IN"/>
        </w:rPr>
        <w:t>नाटक को रोकें। राजा दारा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राजा कुस्रू ने बहुत सी प्रतिज्ञाएँ कीं! लेकिन यदि मैं राजा कुस्रू की प्रतिज्ञाओं को पूरा नहीं करता, तो इस्राएली क्रोधित हो सकते हैं और मेरे विरुद्ध बलवा करने का प्रयत्न कर सकते हैं। मैं ऐसा होने नहीं दे सकता! या</w:t>
      </w:r>
    </w:p>
    <w:p>
      <w:pPr>
        <w:pStyle w:val="ListBullet"/>
        <w:spacing w:line="240" w:lineRule="auto"/>
        <w:ind w:left="720"/>
      </w:pPr>
      <w:r>
        <w:rPr>
          <w:lang w:val="hi_IN" w:bidi="hi_IN"/>
        </w:rPr>
      </w:r>
      <w:r>
        <w:rPr>
          <w:lang w:val="hi_IN" w:bidi="hi_IN"/>
        </w:rPr>
        <w:t>राजा कुस्रू ने सही काम किया। मेरे सभी लोगों को अपने देवताओं की आराधना करने में सक्षम होना चाहिए। इस तरह से, लोग मुझ पर क्रोधित नहीं होंगे और बहुत सी समस्याएँ पैदा नहीं करेंगे!</w:t>
      </w:r>
    </w:p>
    <w:p>
      <w:pPr/>
      <w:r>
        <w:rPr>
          <w:lang w:val="hi_IN" w:bidi="hi_IN"/>
        </w:rPr>
      </w:r>
      <w:r>
        <w:rPr>
          <w:lang w:val="hi_IN" w:bidi="hi_IN"/>
        </w:rPr>
        <w:t>नाटक को जारी रखें।</w:t>
      </w:r>
    </w:p>
    <w:p>
      <w:pPr/>
      <w:r>
        <w:rPr>
          <w:lang w:val="hi_IN" w:bidi="hi_IN"/>
        </w:rPr>
      </w:r>
      <w:r>
        <w:rPr>
          <w:lang w:val="hi_IN" w:bidi="hi_IN"/>
        </w:rPr>
        <w:t>फिर, राजा दारा ने आज्ञा दी कि तत्तेनै और शेतारबोजेनै को यहूदियों से दूर रहना चाहिए और यहूदियों को परमेश्वर का भवन बनाने देना चाहिए। राजा दारा यह भी प्रतिज्ञा करता है कि वह यहूदियों को इस काम के लिए जितना धन चाहिए, वह सब देगा, और उनके परमेश्वर के लिए होमबलि चढ़ाने के लिए आवश्यक सभी पशु, तेल, अनाज और सामग्री भी देगा।</w:t>
      </w:r>
    </w:p>
    <w:p>
      <w:pPr/>
      <w:r>
        <w:rPr>
          <w:lang w:val="hi_IN" w:bidi="hi_IN"/>
        </w:rPr>
      </w:r>
      <w:r>
        <w:rPr>
          <w:lang w:val="hi_IN" w:bidi="hi_IN"/>
        </w:rPr>
        <w:t>नाटक को रोकें। राजा दारा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यदि मैं यहूदियों को उनका मंदिर बनाने में सहायता करूँ, तो शायद उनका परमेश्वर मुझसे प्रसन्न होगा और मुझे और अधिक धनवान बनाएगा और मुझे और भी अच्छी वस्तुएँ देगा; या</w:t>
      </w:r>
    </w:p>
    <w:p>
      <w:pPr>
        <w:pStyle w:val="ListBullet"/>
        <w:spacing w:line="240" w:lineRule="auto"/>
        <w:ind w:left="720"/>
      </w:pPr>
      <w:r>
        <w:rPr>
          <w:lang w:val="hi_IN" w:bidi="hi_IN"/>
        </w:rPr>
      </w:r>
      <w:r>
        <w:rPr>
          <w:lang w:val="hi_IN" w:bidi="hi_IN"/>
        </w:rPr>
        <w:t>मैं यह सुनिश्चित करना चाहता हूँ कि यहूदियों के पास उनकी आवश्यकता से अधिक हो, ताकि वे मेरे और मेरे सेवकों से क्रोधित न हों, क्योंकि हमने उनके काम को लगभग रोक ही दिया था।</w:t>
      </w:r>
    </w:p>
    <w:p>
      <w:pPr/>
      <w:r>
        <w:rPr>
          <w:lang w:val="hi_IN" w:bidi="hi_IN"/>
        </w:rPr>
      </w:r>
      <w:r>
        <w:rPr>
          <w:lang w:val="hi_IN" w:bidi="hi_IN"/>
        </w:rPr>
        <w:t>तत्तेनै और शेतारबोजेनै की भूमिका निभाने वाले लोगों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बहुत खुशी है कि हमने राजा दारा से पूछा कि हमें यहूदियों के बारे में क्या करना चाहिए! मुझे पता ही नहीं था कि वह हमें यह सब करने को कहेगा; या</w:t>
      </w:r>
    </w:p>
    <w:p>
      <w:pPr>
        <w:pStyle w:val="ListBullet"/>
        <w:spacing w:line="240" w:lineRule="auto"/>
        <w:ind w:left="720"/>
      </w:pPr>
      <w:r>
        <w:rPr>
          <w:lang w:val="hi_IN" w:bidi="hi_IN"/>
        </w:rPr>
      </w:r>
      <w:r>
        <w:rPr>
          <w:lang w:val="hi_IN" w:bidi="hi_IN"/>
        </w:rPr>
        <w:t>मुझे लगता है कि राजा दारा गलती कर रहे हैं। मुझे लगता है कि जब यहूदी मंदिर का निर्माण पूरा कर लेंगे, तो वे मुसीबत खड़ी करेंगे। हम ऐसा करने में उनकी मदद नहीं कर सकते! या</w:t>
      </w:r>
    </w:p>
    <w:p>
      <w:pPr>
        <w:pStyle w:val="ListBullet"/>
        <w:spacing w:line="240" w:lineRule="auto"/>
        <w:ind w:left="720"/>
      </w:pPr>
      <w:r>
        <w:rPr>
          <w:lang w:val="hi_IN" w:bidi="hi_IN"/>
        </w:rPr>
      </w:r>
      <w:r>
        <w:rPr>
          <w:lang w:val="hi_IN" w:bidi="hi_IN"/>
        </w:rPr>
        <w:t>राजा दारा जानते हैं कि सबसे सही काम क्या है। हमें बस दारा की योजनाओं पर भरोसा करना चाहिए।</w:t>
      </w:r>
    </w:p>
    <w:p>
      <w:pPr/>
      <w:r>
        <w:rPr>
          <w:lang w:val="hi_IN" w:bidi="hi_IN"/>
        </w:rPr>
      </w:r>
      <w:r>
        <w:rPr>
          <w:lang w:val="hi_IN" w:bidi="hi_IN"/>
        </w:rPr>
        <w:t>यहूदियों की भूमिका निभाने वाले व्यक्तियों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परमेश्वर बहुत अच्छा है! हमने निश्चित रूप से सोचा था कि जब तत्तेनै और शेतारबोजेनै यहाँ पहुँचे, तो हमें परमेश्वर के मंदिर का निर्माण करना बंद करना होगा। परमेश्वर ने प्रबंध किया है ताकि हम निर्माण करना जारी रख सकें! या</w:t>
      </w:r>
    </w:p>
    <w:p>
      <w:pPr>
        <w:pStyle w:val="ListBullet"/>
        <w:spacing w:line="240" w:lineRule="auto"/>
        <w:ind w:left="720"/>
      </w:pPr>
      <w:r>
        <w:rPr>
          <w:lang w:val="hi_IN" w:bidi="hi_IN"/>
        </w:rPr>
      </w:r>
      <w:r>
        <w:rPr>
          <w:lang w:val="hi_IN" w:bidi="hi_IN"/>
        </w:rPr>
        <w:t>राजा दारा बहुत उदार हैं। हम बहुत आभारी हैं कि राजा दारा ने हमारी निर्माण लागत का भुगतान करने की प्रतिज्ञा की। यह बहुत सहायक है! या</w:t>
      </w:r>
    </w:p>
    <w:p>
      <w:pPr>
        <w:pStyle w:val="ListBullet"/>
        <w:spacing w:line="240" w:lineRule="auto"/>
        <w:ind w:left="720"/>
      </w:pPr>
      <w:r>
        <w:rPr>
          <w:lang w:val="hi_IN" w:bidi="hi_IN"/>
        </w:rPr>
      </w:r>
      <w:r>
        <w:rPr>
          <w:lang w:val="hi_IN" w:bidi="hi_IN"/>
        </w:rPr>
        <w:t>मुझे खुशी है कि राजा दारा ने फिर से हमारी मदद करने की प्रतिज्ञा की। राजा दारा को यह करने की आवश्यकता है! राजा दारा के लिए यह सही है कि वह हमारी मदद करे, क्योंकि राजा कुस्रू ने हमारी मदद करने की प्रतिज्ञा की थी।</w:t>
      </w:r>
    </w:p>
    <w:p>
      <w:pPr/>
      <w:r>
        <w:rPr>
          <w:lang w:val="hi_IN" w:bidi="hi_IN"/>
        </w:rPr>
      </w:r>
      <w:r>
        <w:rPr>
          <w:lang w:val="hi_IN" w:bidi="hi_IN"/>
        </w:rPr>
        <w:t>नाटक को जारी रखें।</w:t>
      </w:r>
    </w:p>
    <w:p>
      <w:pPr/>
      <w:r>
        <w:rPr>
          <w:lang w:val="hi_IN" w:bidi="hi_IN"/>
        </w:rPr>
      </w:r>
      <w:r>
        <w:rPr>
          <w:lang w:val="hi_IN" w:bidi="hi_IN"/>
        </w:rPr>
        <w:t>अंत में, राजा दारा आज्ञा देता है कि उसके सेवक उस हर व्यक्ति को भेदेंगे, जो राजा दारा की आज्ञाओं की अवहेलना करेगा। लोग उस व्यक्ति के घर को कचरे का ढेर बना देंगे। फिर, राजा दारा कहता है, “परमेश्वर, जिसने वहाँ अपना नाम बसाया है, उस किसी भी राजा या जाति को पराजित करे, जो मेरी बनाई हुई इस आज्ञा को बदलने का प्रयत्न करे या यरूशलेम में इस भवन को नष्ट करने का प्रयत्न करे।”</w:t>
      </w:r>
    </w:p>
    <w:p>
      <w:pPr/>
      <w:r>
        <w:rPr>
          <w:lang w:val="hi_IN" w:bidi="hi_IN"/>
        </w:rPr>
      </w:r>
      <w:r>
        <w:rPr>
          <w:lang w:val="hi_IN" w:bidi="hi_IN"/>
        </w:rPr>
        <w:t>नाटक को रोकें। राजा दारा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यह सुनिश्चित करना होगा कि लोग समझें कि वे मेरी आज्ञा की अवहेलना नहीं कर सकते! मैं बहुत शक्तिशाली हूँ; या</w:t>
      </w:r>
    </w:p>
    <w:p>
      <w:pPr>
        <w:pStyle w:val="ListBullet"/>
        <w:spacing w:line="240" w:lineRule="auto"/>
        <w:ind w:left="720"/>
      </w:pPr>
      <w:r>
        <w:rPr>
          <w:lang w:val="hi_IN" w:bidi="hi_IN"/>
        </w:rPr>
      </w:r>
      <w:r>
        <w:rPr>
          <w:lang w:val="hi_IN" w:bidi="hi_IN"/>
        </w:rPr>
        <w:t>इस्राएली परमेश्वर के लिए एक मंदिर बना रहे हैं। यदि कोई मेरी आज्ञाओं की अवहेलना करके इस्राएलियों को मंदिर बनाने से रोकता है, तो उनका परमेश्वर मुझसे क्रोधित हो सकता है। मुझे यह सुनिश्चित करना होगा कि हर कोई मेरी आज्ञा की अवहेलना करने से डरे, ताकि परमेश्वर कभी मुझसे क्रोधित न हों!</w:t>
      </w:r>
    </w:p>
    <w:p>
      <w:pPr/>
      <w:r>
        <w:rPr>
          <w:lang w:val="hi_IN" w:bidi="hi_IN"/>
        </w:rPr>
      </w:r>
      <w:r>
        <w:rPr>
          <w:lang w:val="hi_IN" w:bidi="hi_IN"/>
        </w:rPr>
        <w:t>यहूदियों, तत्तेनै और शेतारबोजेनै की भूमिका निभाने वाले लोगों से पूछें, "आप क्या सोच रहे हैं या क्या महसूस कर रहे हैं?" वे लोग कुछ इस तरह से उत्तर दे सकते हैं:</w:t>
      </w:r>
    </w:p>
    <w:p>
      <w:pPr>
        <w:pStyle w:val="ListBullet"/>
        <w:spacing w:line="240" w:lineRule="auto"/>
        <w:ind w:left="720"/>
      </w:pPr>
      <w:r>
        <w:rPr>
          <w:lang w:val="hi_IN" w:bidi="hi_IN"/>
        </w:rPr>
      </w:r>
      <w:r>
        <w:rPr>
          <w:lang w:val="hi_IN" w:bidi="hi_IN"/>
        </w:rPr>
        <w:t>अरे नहीं! राजा दारा ने अपनी आज्ञा न मानने के लिए एक भयानक दंड दिया है। मैं कभी उसकी आज्ञा की अवहेलना नहीं करना चाहता हूँ, ताकि मुझे कभी राजा दारा के दण्ड का अनुभव करना न पड़े! या</w:t>
      </w:r>
    </w:p>
    <w:p>
      <w:pPr>
        <w:pStyle w:val="ListBullet"/>
        <w:spacing w:line="240" w:lineRule="auto"/>
        <w:ind w:left="720"/>
      </w:pPr>
      <w:r>
        <w:rPr>
          <w:lang w:val="hi_IN" w:bidi="hi_IN"/>
        </w:rPr>
      </w:r>
      <w:r>
        <w:rPr>
          <w:lang w:val="hi_IN" w:bidi="hi_IN"/>
        </w:rPr>
        <w:t>मुझे खुशी है कि राजा दारा उन सभी को भयानक दंड देते हैं जो हमें परमेश्वर के मंदिर का निर्माण करने से रोकने का प्रयास करते हैं शायद इसका अर्थ है कि हम शांति से परमेश्वर का मंदिर बना सकते हैं!</w:t>
      </w:r>
      <w:r>
        <w:rPr>
          <w:lang w:val="hi_IN" w:bidi="hi_IN"/>
        </w:rPr>
      </w:r>
    </w:p>
    <w:p>
      <w:pPr>
        <w:pStyle w:val="Heading3"/>
      </w:pPr>
      <w:r>
        <w:rPr>
          <w:lang w:val="hi_IN" w:bidi="hi_IN"/>
        </w:rPr>
        <w:t>आवश्यक जानकारी</w:t>
      </w:r>
    </w:p>
    <w:p>
      <w:pPr/>
      <w:r>
        <w:rPr>
          <w:lang w:val="hi_IN" w:bidi="hi_IN"/>
        </w:rPr>
      </w:r>
      <w:r>
        <w:rPr>
          <w:lang w:val="hi_IN" w:bidi="hi_IN"/>
        </w:rPr>
        <w:t>एज्रा 6:1–12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फारस के </w:t>
      </w:r>
      <w:r>
        <w:rPr>
          <w:b/>
          <w:lang w:val="hi_IN" w:bidi="hi_IN"/>
        </w:rPr>
        <w:t>राजा</w:t>
      </w:r>
      <w:r>
        <w:rPr>
          <w:lang w:val="hi_IN" w:bidi="hi_IN"/>
        </w:rPr>
        <w:t xml:space="preserve"> दारा ने अपने सेवकों को राजा कुस्रू के आदेशों को खोजने के लिए </w:t>
      </w:r>
      <w:r>
        <w:rPr>
          <w:b/>
          <w:lang w:val="hi_IN" w:bidi="hi_IN"/>
        </w:rPr>
        <w:t>अभिलेखागार</w:t>
      </w:r>
      <w:r>
        <w:rPr>
          <w:lang w:val="hi_IN" w:bidi="hi_IN"/>
        </w:rPr>
        <w:t xml:space="preserve"> की तलाशी लेने का एक </w:t>
      </w:r>
      <w:r>
        <w:rPr>
          <w:b/>
          <w:lang w:val="hi_IN" w:bidi="hi_IN"/>
        </w:rPr>
        <w:t>आदेश</w:t>
      </w:r>
      <w:r>
        <w:rPr>
          <w:lang w:val="hi_IN" w:bidi="hi_IN"/>
        </w:rPr>
        <w:t xml:space="preserve"> दिया। राजा वह व्यक्ति होता है जो लोगों के किसी समूह पर शासन करता है। आदेश किसी महत्वपूर्ण अगुवे, जैसे राजा, की ओर से दी गई आज्ञा या हुक्म होती है। आदेश किसी अगुवे के लिए किसी अन्य व्यक्ति को कुछ करने की अनुमति देने का एक तरीका भी हो सकता है। साथ ही, याद रखें कि अभिलेखागार वास्तविक स्थान हैं जहाँ लोग महत्वपूर्ण जानकारी रखते हैं। महत्वपूर्ण जानकारी अक्सर इस बारे में कहानियाँ हो सकती हैं कि अतीत में राज्य के साथ क्या हुआ है। कुछ लोग अभिलेखागार में बहुमूल्य खजाने या धन भी रखते हैं। राजा के बारे में अधिक जानकारी के लिए, मुख्य शब्दावली देखें। राजा, आदेश और अभिलेखागार के लिए उसी शब्द या वाक्यांश का उपयोग करें जिसका उपयोग आपने पिछले भागों में किया था।</w:t>
      </w:r>
    </w:p>
    <w:p>
      <w:pPr/>
      <w:r>
        <w:rPr>
          <w:lang w:val="hi_IN" w:bidi="hi_IN"/>
        </w:rPr>
      </w:r>
      <w:r>
        <w:rPr>
          <w:lang w:val="hi_IN" w:bidi="hi_IN"/>
        </w:rPr>
        <w:t xml:space="preserve">राजा दारा ने राजा कुस्रू की आज्ञा एकबताना में पाई, जो मादी का एक </w:t>
      </w:r>
      <w:r>
        <w:rPr>
          <w:b/>
          <w:lang w:val="hi_IN" w:bidi="hi_IN"/>
        </w:rPr>
        <w:t>गढ़</w:t>
      </w:r>
      <w:r>
        <w:rPr>
          <w:lang w:val="hi_IN" w:bidi="hi_IN"/>
        </w:rPr>
        <w:t xml:space="preserve"> या किला है। गढ़ राज्य की राजधानी हो सकता है जब राजा उस गढ़ में रहकर शासन कर रहा हो। इस मामले में, गढ़ एक बहुत मजबूत भवन होता है, जिसे राजा प्रायः शत्रु के आक्रमण के समय राज्य के लोगों की रक्षा करने के लिए बनवाते हैं। राजा और उनके सेवक अक्सर गढ़ों को सुरक्षित रखने के लिए उन्हें विशेष तरीके से बनाते हैं। अक्सर, किसी गढ़ में पत्थर की बड़ी मोटी दीवारें या उस क्षेत्र की रक्षा करने के लिए बहुत सारे सैनिक होते हैं। गढ़ वह स्थान भी हो सकता है जहाँ राजा राज्य के लोगों पर शासन करते समय रहेगा। गढ़ के बारे में अधिक जानकारी के लिए, मुख्य शब्दावली देखें।</w:t>
      </w:r>
    </w:p>
    <w:p>
      <w:pPr/>
      <w:r>
        <w:rPr>
          <w:lang w:val="hi_IN" w:bidi="hi_IN"/>
        </w:rPr>
      </w:r>
      <w:r>
        <w:rPr>
          <w:lang w:val="hi_IN" w:bidi="hi_IN"/>
        </w:rPr>
        <w:t>यहाँ रुकें और समूह में चर्चा करें कि आप गढ़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राजा दारा के सेवकों ने राजा कुस्रू की आज्ञा एकबताना में एक कुंडलपत्र में पाई। कुंडलपत्र कागज या पशु की खाल का एक टुकड़ा होता है जिस पर लोगों ने हर जगह लिखने के निशान बनाए हैं। जब लोग कुंडलपत्र पर लिख लेते हैं, तो उसे सुरक्षित रखने और सँभालकर रखने के लिए उसे लपेट देते हैं। इस कहानी के लोग महत्वपूर्ण घटनाओं को दर्ज करने और दूसरे लोगों को संदेश भेजने के लिए कुंडलपत्र का उपयोग करते थे।</w:t>
      </w:r>
    </w:p>
    <w:p>
      <w:pPr/>
      <w:r>
        <w:rPr>
          <w:lang w:val="hi_IN" w:bidi="hi_IN"/>
        </w:rPr>
      </w:r>
      <w:r>
        <w:rPr>
          <w:lang w:val="hi_IN" w:bidi="hi_IN"/>
        </w:rPr>
        <w:t xml:space="preserve">यहाँ रुकें और समूह में चर्चा करें कि आप </w:t>
      </w:r>
      <w:r>
        <w:rPr>
          <w:b/>
          <w:lang w:val="hi_IN" w:bidi="hi_IN"/>
        </w:rPr>
        <w:t>कुंडलपत्र</w:t>
      </w:r>
      <w:r>
        <w:rPr>
          <w:lang w:val="hi_IN" w:bidi="hi_IN"/>
        </w:rPr>
        <w:t xml:space="preserve"> के लिए किस शब्द या वाक्यांश का उपयोग करेंगे। कुंडलपत्र के बारे में अधिक जानकारी के लिए, मुख्य शब्दावली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राजा कुस्रू ने यरूशलेम में परमेश्वर के </w:t>
      </w:r>
      <w:r>
        <w:rPr>
          <w:b/>
          <w:lang w:val="hi_IN" w:bidi="hi_IN"/>
        </w:rPr>
        <w:t>भवन के</w:t>
      </w:r>
      <w:r>
        <w:rPr>
          <w:lang w:val="hi_IN" w:bidi="hi_IN"/>
        </w:rPr>
        <w:t xml:space="preserve"> बारे में अपनी आज्ञा लिखा। "परमेश्वर का भवन" </w:t>
      </w:r>
      <w:r>
        <w:rPr>
          <w:b/>
          <w:lang w:val="hi_IN" w:bidi="hi_IN"/>
        </w:rPr>
        <w:t>मंदिर</w:t>
      </w:r>
      <w:r>
        <w:rPr>
          <w:lang w:val="hi_IN" w:bidi="hi_IN"/>
        </w:rPr>
        <w:t xml:space="preserve"> के लिए एक और वाक्यांश है। यह वह स्थान है जहाँ परमेश्वर पृथ्वी पर अपने लोगों से मिल सकता है। परमेश्वर, परमेश्वर का भवन और मंदिर के बारे में अधिक जानकारी के लिए, मुख्य शब्दावली देखें। परमेश्वर और "परमेश्वर के भवन" के लिए उसी शब्द या वाक्यांश का उपयोग करें जिसका उपयोग आपने पिछले भागों में किया था।</w:t>
      </w:r>
    </w:p>
    <w:p>
      <w:pPr/>
      <w:r>
        <w:rPr>
          <w:lang w:val="hi_IN" w:bidi="hi_IN"/>
        </w:rPr>
      </w:r>
      <w:r>
        <w:rPr>
          <w:lang w:val="hi_IN" w:bidi="hi_IN"/>
        </w:rPr>
        <w:t xml:space="preserve">राजा कुस्रू परमेश्वर के भवन को वह स्थान बताता है जहाँ यहूदी परमेश्वर के लिए </w:t>
      </w:r>
      <w:r>
        <w:rPr>
          <w:b/>
          <w:lang w:val="hi_IN" w:bidi="hi_IN"/>
        </w:rPr>
        <w:t>बलिदान चढ़ाते</w:t>
      </w:r>
      <w:r>
        <w:rPr>
          <w:lang w:val="hi_IN" w:bidi="hi_IN"/>
        </w:rPr>
        <w:t xml:space="preserve"> थे। बलिदान परमेश्वर को दी गई भेंट है। बलिदान का उद्देश्य यह हो सकता था कि लोग किसी बात के लिए परमेश्वर का धन्यवाद करना चाहते थे, उसकी उपासना करना चाहते थे, उसके साथ अपने संबंध की पुष्टि करना चाहते थे, या अपने किए हुए गलत काम के लिए क्षमा माँगना चाहते थे। जब कोई व्यक्ति बलिदान चढ़ाता था, तो इसका अर्थ यह हो सकता है कि लोग किसी पशु को मारकर उसे वेदी पर जला देते थे। लेकिन भेंट भोजन की वस्तुएँ, तेल या खुशबूदार सुगंधद्रव्य भी हो सकती है। बलिदान के बारे में अधिक जानकारी के लिए मुख्य शब्दावली देखें। बलिदानों के लिए उसी शब्द या वाक्यांश का उपयोग करें जिसका उपयोग आपने पिछले भागों में किया था।</w:t>
      </w:r>
    </w:p>
    <w:p>
      <w:pPr/>
      <w:r>
        <w:rPr>
          <w:lang w:val="hi_IN" w:bidi="hi_IN"/>
        </w:rPr>
      </w:r>
      <w:r>
        <w:rPr>
          <w:lang w:val="hi_IN" w:bidi="hi_IN"/>
        </w:rPr>
        <w:t xml:space="preserve">अपनी आज्ञा में, राजा कुस्रू ने यहूदियों को आज्ञा दी कि वे परमेश्वर के पुराने भवन की </w:t>
      </w:r>
      <w:r>
        <w:rPr>
          <w:b/>
          <w:lang w:val="hi_IN" w:bidi="hi_IN"/>
        </w:rPr>
        <w:t>नींव</w:t>
      </w:r>
      <w:r>
        <w:rPr>
          <w:lang w:val="hi_IN" w:bidi="hi_IN"/>
        </w:rPr>
        <w:t xml:space="preserve"> पर निर्माण करें। नींव किसी इमारत का आधार होती है। लोग पहले नींव बनाते हैं, और उसके बाद भवन का बाकी भाग बनाते हैं, ताकि भवन लंबे समय तक स्थिर और मजबूत बना रहे। यहूदी अक्सर किसी इमारत की नींव को मजबूत बनाने के लिए बड़े पत्थरों का उपयोग करते थे। नींव के लिए उसी शब्द या वाक्यांश का उपयोग करें जिसका उपयोग आपने पिछले भागों में किया है।</w:t>
      </w:r>
    </w:p>
    <w:p>
      <w:pPr/>
      <w:r>
        <w:rPr>
          <w:lang w:val="hi_IN" w:bidi="hi_IN"/>
        </w:rPr>
      </w:r>
      <w:r>
        <w:rPr>
          <w:lang w:val="hi_IN" w:bidi="hi_IN"/>
        </w:rPr>
        <w:t xml:space="preserve">राजा कुस्रू ने नए मंदिर के लिए </w:t>
      </w:r>
      <w:r>
        <w:rPr>
          <w:b/>
          <w:lang w:val="hi_IN" w:bidi="hi_IN"/>
        </w:rPr>
        <w:t>हाथ/क्यूबिट</w:t>
      </w:r>
      <w:r>
        <w:rPr>
          <w:lang w:val="hi_IN" w:bidi="hi_IN"/>
        </w:rPr>
        <w:t xml:space="preserve"> में माप दिया। इस कहानी के समय में लोग अक्सर दूरी मापने के लिए क्यूबिट का उपयोग करते थे। क्यूबिट (cubits) के बारे में अधिक जानकारी के लिए, मुख्य शब्दावली देखें।</w:t>
      </w:r>
    </w:p>
    <w:p>
      <w:pPr/>
      <w:r>
        <w:rPr>
          <w:lang w:val="hi_IN" w:bidi="hi_IN"/>
        </w:rPr>
      </w:r>
      <w:r>
        <w:rPr>
          <w:lang w:val="hi_IN" w:bidi="hi_IN"/>
        </w:rPr>
        <w:t>यहाँ रुकें और समूह के रूप में निर्णय लें कि क्या आप इस कहानी में क्यूबिट या मीटर का उपयोग करेंगे। इस ऑडियो को यहाँ रोकें।</w:t>
      </w:r>
    </w:p>
    <w:p>
      <w:pPr/>
      <w:r>
        <w:rPr>
          <w:lang w:val="hi_IN" w:bidi="hi_IN"/>
        </w:rPr>
      </w:r>
      <w:r>
        <w:rPr>
          <w:lang w:val="hi_IN" w:bidi="hi_IN"/>
        </w:rPr>
        <w:t xml:space="preserve">राजा कुस्रू ने यहूदियों को आज्ञा दी कि वे बड़े पत्थरों और </w:t>
      </w:r>
      <w:r>
        <w:rPr>
          <w:b/>
          <w:lang w:val="hi_IN" w:bidi="hi_IN"/>
        </w:rPr>
        <w:t>लकड़ी</w:t>
      </w:r>
      <w:r>
        <w:rPr>
          <w:lang w:val="hi_IN" w:bidi="hi_IN"/>
        </w:rPr>
        <w:t xml:space="preserve"> का उपयोग करके परमेश्वर का मंदिर बनाएँ। इमारती लकड़ी लकड़ी का एक बड़ा लट्ठा होता है, जिसका उपयोग लोग अक्सर भवन बनाने के लिए करते हैं। इमारती लकड़ी के लिए पिछले अनुच्छेदों में इस्तेमाल किया गया वही शब्द या वाक्यांश प्रयोग करें।</w:t>
      </w:r>
    </w:p>
    <w:p>
      <w:pPr/>
      <w:r>
        <w:rPr>
          <w:lang w:val="hi_IN" w:bidi="hi_IN"/>
        </w:rPr>
      </w:r>
      <w:r>
        <w:rPr>
          <w:lang w:val="hi_IN" w:bidi="hi_IN"/>
        </w:rPr>
        <w:t>राजा कुस्रू ने यहूदियों से प्रतिज्ञा की कि वह शाही खजाने में से परमेश्वर के मंदिर के पुनर्निर्माण का खर्च उठाएगा। याद रखें, शाही खजाना वह स्थान है जहाँ राजा राज्य के धन को रखता है।</w:t>
      </w:r>
    </w:p>
    <w:p>
      <w:pPr/>
      <w:r>
        <w:rPr>
          <w:lang w:val="hi_IN" w:bidi="hi_IN"/>
        </w:rPr>
      </w:r>
      <w:r>
        <w:rPr>
          <w:lang w:val="hi_IN" w:bidi="hi_IN"/>
        </w:rPr>
        <w:t xml:space="preserve">यहाँ रुकें और समूह के रूप में चर्चा करें कि आप </w:t>
      </w:r>
      <w:r>
        <w:rPr>
          <w:b/>
          <w:lang w:val="hi_IN" w:bidi="hi_IN"/>
        </w:rPr>
        <w:t>शाही खजाने</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राजा कुस्रू ने यहूदियों को आज्ञा दी कि वे सोने और चाँदी की उन सभी </w:t>
      </w:r>
      <w:r>
        <w:rPr>
          <w:b/>
          <w:lang w:val="hi_IN" w:bidi="hi_IN"/>
        </w:rPr>
        <w:t>वस्तुओंं</w:t>
      </w:r>
      <w:r>
        <w:rPr>
          <w:lang w:val="hi_IN" w:bidi="hi_IN"/>
        </w:rPr>
        <w:t xml:space="preserve">, या </w:t>
      </w:r>
      <w:r>
        <w:rPr>
          <w:b/>
          <w:lang w:val="hi_IN" w:bidi="hi_IN"/>
        </w:rPr>
        <w:t>पात्रों</w:t>
      </w:r>
      <w:r>
        <w:rPr>
          <w:lang w:val="hi_IN" w:bidi="hi_IN"/>
        </w:rPr>
        <w:t>को, जो मूल रूप से यरूशलेम में परमेश्वर के भवन से थे, वापस यरूशलेम के नए मंदिर में ले जाएँ। पात्र प्याले, बर्तन और अन्य प्रकार के बर्तन हैं। लोग अक्सर पानी या अन्य प्रकार के तरल पदार्थों जैसी चीज़ों को रखने के लिए बर्तनों का उपयोग करते हैं। यहूदियों द्वारा वापस यरूशलेम ले जाए गए पात्र विशेष थे, क्योंकि ये वे पात्र थे जिनका उपयोग याजक परमेश्वर के भवन में करते थे। बर्तनों या पात्रों के लिए उसी शब्द या वाक्यांश का उपयोग करें जिसका उपयोग आपने पिछले भागों में किया है।</w:t>
      </w:r>
    </w:p>
    <w:p>
      <w:pPr/>
      <w:r>
        <w:rPr>
          <w:lang w:val="hi_IN" w:bidi="hi_IN"/>
        </w:rPr>
      </w:r>
      <w:r>
        <w:rPr>
          <w:lang w:val="hi_IN" w:bidi="hi_IN"/>
        </w:rPr>
        <w:t xml:space="preserve">राजा दारा तत्तेनै को </w:t>
      </w:r>
      <w:r>
        <w:rPr>
          <w:b/>
          <w:lang w:val="hi_IN" w:bidi="hi_IN"/>
        </w:rPr>
        <w:t>फरात पार</w:t>
      </w:r>
      <w:r>
        <w:rPr>
          <w:lang w:val="hi_IN" w:bidi="hi_IN"/>
        </w:rPr>
        <w:t>, या "</w:t>
      </w:r>
      <w:r>
        <w:rPr>
          <w:b/>
          <w:lang w:val="hi_IN" w:bidi="hi_IN"/>
        </w:rPr>
        <w:t>नदी के पार के प्रांत</w:t>
      </w:r>
      <w:r>
        <w:rPr>
          <w:lang w:val="hi_IN" w:bidi="hi_IN"/>
        </w:rPr>
        <w:t xml:space="preserve">" का </w:t>
      </w:r>
      <w:r>
        <w:rPr>
          <w:b/>
          <w:lang w:val="hi_IN" w:bidi="hi_IN"/>
        </w:rPr>
        <w:t>राज्यपाल</w:t>
      </w:r>
      <w:r>
        <w:rPr>
          <w:lang w:val="hi_IN" w:bidi="hi_IN"/>
        </w:rPr>
        <w:t xml:space="preserve"> कहता है। याद रखें, राज्यपाल वह विशेष व्यक्ति होता है जो किसी प्रांत, या किसी राज्य के एक छोटे से हिस्से को चलाने में मदद करता है। राज्यपाल राजा जितना महत्वपूर्ण नहीं है, लेकिन राज्यपाल राज्य के छोटे भागों पर शासन करने में राजा की सहायता करेगा। कहानी में, कहानीकार कह रहा है कि तत्तेनै राज्य के एक क्षेत्र का राज्यपाल था जो फरात नदी के पश्चिम में था। राज्यपाल और प्रान्त के लिए उसी शब्द या वाक्यांश का उपयोग करें जिसका उपयोग आपने पिछले भागों में किया है। साथ ही, "नदी के पार प्रान्त" या "फरात पार" के लिए उसी नाम का उपयोग करें जिसका उपयोग आपने पिछले भागों में किया था।</w:t>
      </w:r>
    </w:p>
    <w:p>
      <w:pPr/>
      <w:r>
        <w:rPr>
          <w:lang w:val="hi_IN" w:bidi="hi_IN"/>
        </w:rPr>
      </w:r>
      <w:r>
        <w:rPr>
          <w:lang w:val="hi_IN" w:bidi="hi_IN"/>
        </w:rPr>
        <w:t xml:space="preserve">जब राजा दारा तत्तेनै और शेतारबोजेनै को आज्ञा देता है, तो राजा दारा </w:t>
      </w:r>
      <w:r>
        <w:rPr>
          <w:b/>
          <w:lang w:val="hi_IN" w:bidi="hi_IN"/>
        </w:rPr>
        <w:t>यहूदियों</w:t>
      </w:r>
      <w:r>
        <w:rPr>
          <w:lang w:val="hi_IN" w:bidi="hi_IN"/>
        </w:rPr>
        <w:t xml:space="preserve"> के राज्यपाल का उल्लेख करता है। अधिकतर लोग “यहूदी” शब्द का प्रयोग उन यहूदियों और उनके बच्चों के लिए करते हैं, जो राजा कुस्रू की आज्ञा के अनुसार वापस यहूदा आए थे। यहूदी अभी भी याकूब के वंशज हैं। यहूदियों के लिए उसी शब्द या वाक्यांश का उपयोग करें जिसका उपयोग आपने पिछले भागों में किया है। यहूदियों के बारे में अधिक जानकारी के लिए, मुख्य शब्दावली को देखें।</w:t>
      </w:r>
    </w:p>
    <w:p>
      <w:pPr/>
      <w:r>
        <w:rPr>
          <w:lang w:val="hi_IN" w:bidi="hi_IN"/>
        </w:rPr>
      </w:r>
      <w:r>
        <w:rPr>
          <w:lang w:val="hi_IN" w:bidi="hi_IN"/>
        </w:rPr>
        <w:t xml:space="preserve">राजा दारा यहूदियों के राज्यपाल और यहूदियों के </w:t>
      </w:r>
      <w:r>
        <w:rPr>
          <w:b/>
          <w:lang w:val="hi_IN" w:bidi="hi_IN"/>
        </w:rPr>
        <w:t>पुरनियों</w:t>
      </w:r>
      <w:r>
        <w:rPr>
          <w:lang w:val="hi_IN" w:bidi="hi_IN"/>
        </w:rPr>
        <w:t xml:space="preserve"> का उल्लेख करते हैं, जिन्होंने परमेश्वर के मंदिर के पुनर्निर्माण में सहायता की। याद रखें, पुरनिये यहूदी समुदाय के महत्वपूर्ण लोग थे, क्योंकि वे समुदाय की अगुवाई करते थे। पुरनिये अक्सर किसी परिवार या परिवारों के समूह का मुखिया होते थे। पुरनियों के लिए उसी शब्द या वाक्यांश का उपयोग करें जिसका उपयोग आपने पिछले भागों में किया है। पुरनियों के बारे में अधिक जानकारी के लिए, मुख्य शब्दावली देखें। </w:t>
      </w:r>
    </w:p>
    <w:p>
      <w:pPr/>
      <w:r>
        <w:rPr>
          <w:lang w:val="hi_IN" w:bidi="hi_IN"/>
        </w:rPr>
      </w:r>
      <w:r>
        <w:rPr>
          <w:lang w:val="hi_IN" w:bidi="hi_IN"/>
        </w:rPr>
        <w:t>राजा दारा प्रतिज्ञा करता है कि वह यहूदियों के भवन निर्माण के खर्च का भुगतान फरात-पार के प्रान्त में रहने वाले लोगों से मिलने वाली राजभेंट, या आय में से करेगा। राजभेंट वह धन है जो लोग राज्य में रहने के लिए राजा दारा को देते थे।</w:t>
      </w:r>
    </w:p>
    <w:p>
      <w:pPr/>
      <w:r>
        <w:rPr>
          <w:lang w:val="hi_IN" w:bidi="hi_IN"/>
        </w:rPr>
      </w:r>
      <w:r>
        <w:rPr>
          <w:lang w:val="hi_IN" w:bidi="hi_IN"/>
        </w:rPr>
        <w:t xml:space="preserve">यहाँ रुकें और समूह में चर्चा करें कि आप </w:t>
      </w:r>
      <w:r>
        <w:rPr>
          <w:b/>
          <w:lang w:val="hi_IN" w:bidi="hi_IN"/>
        </w:rPr>
        <w:t>राजभेंट</w:t>
      </w:r>
      <w:r>
        <w:rPr>
          <w:lang w:val="hi_IN" w:bidi="hi_IN"/>
        </w:rPr>
        <w:t xml:space="preserve"> या </w:t>
      </w:r>
      <w:r>
        <w:rPr>
          <w:b/>
          <w:lang w:val="hi_IN" w:bidi="hi_IN"/>
        </w:rPr>
        <w:t>आय</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राजा दारा ने प्रतिज्ञा की कि वह यहूदियों को पशु देगा, ताकि वे परमेश्वर के लिए </w:t>
      </w:r>
      <w:r>
        <w:rPr>
          <w:b/>
          <w:lang w:val="hi_IN" w:bidi="hi_IN"/>
        </w:rPr>
        <w:t>होमबलि चढ़ाएँ</w:t>
      </w:r>
      <w:r>
        <w:rPr>
          <w:lang w:val="hi_IN" w:bidi="hi_IN"/>
        </w:rPr>
        <w:t xml:space="preserve">। याद रखें, होमबलि बलिदान का एक विशेष रूप है। एक याजक उन पौधों या पशुओं को जलाता था, जिन्हें लोग परमेश्वर को चढ़ाना चाहते थे। परमेश्वर ने पुराने नियम में यहूदियों को विशेष तरीकों से होमबलि चढ़ाने की आज्ञा दी थी। होमबलि के लिए उसी शब्द या वाक्यांश का उपयोग करें जिसका उपयोग आपने पिछले भागों में किया था। होमबलि के बारे में अधिक जानकारी के लिए, मुख्य शब्दावली को देखें। </w:t>
      </w:r>
    </w:p>
    <w:p>
      <w:pPr/>
      <w:r>
        <w:rPr>
          <w:lang w:val="hi_IN" w:bidi="hi_IN"/>
        </w:rPr>
      </w:r>
      <w:r>
        <w:rPr>
          <w:lang w:val="hi_IN" w:bidi="hi_IN"/>
        </w:rPr>
        <w:t>राजा दारा ने यहूदियों से प्रतिज्ञा की कि वह परमेश्वर के लिए बलिदानों में उपयोग करने के लिए लोगों को दाखमधु देगा। दाखमधु एक ऐसा पेय है जिसे लोग किण्वित अंगूर के रस से बनाते हैं। अंगूर छोटे, नरम और रसीले फल होते हैं, जो कई अलग-अलग रंगों में उगते हैं।</w:t>
      </w:r>
    </w:p>
    <w:p>
      <w:pPr/>
      <w:r>
        <w:rPr>
          <w:lang w:val="hi_IN" w:bidi="hi_IN"/>
        </w:rPr>
      </w:r>
      <w:r>
        <w:rPr>
          <w:lang w:val="hi_IN" w:bidi="hi_IN"/>
        </w:rPr>
        <w:t xml:space="preserve">यहाँ रुकें और समूह में चर्चा करें कि आप </w:t>
      </w:r>
      <w:r>
        <w:rPr>
          <w:b/>
          <w:lang w:val="hi_IN" w:bidi="hi_IN"/>
        </w:rPr>
        <w:t>दाखमधु</w:t>
      </w:r>
      <w:r>
        <w:rPr>
          <w:lang w:val="hi_IN" w:bidi="hi_IN"/>
        </w:rPr>
        <w:t>के लिए किस शब्द या वाक्यांश का उपयोग करेंगे। दाखमधु के लिए उसी शब्द या वाक्यांश का उपयोग करें जो आपने पिछले भागों में उपयोग किया है। दाखमधु के बारे में अधिक जानकारी के लिए, मुख्य शब्दावली देखें। इस ऑडियो को यहाँ रोकें।</w:t>
      </w:r>
    </w:p>
    <w:p>
      <w:pPr/>
      <w:r>
        <w:rPr>
          <w:lang w:val="hi_IN" w:bidi="hi_IN"/>
        </w:rPr>
      </w:r>
      <w:r>
        <w:rPr>
          <w:lang w:val="hi_IN" w:bidi="hi_IN"/>
        </w:rPr>
        <w:t xml:space="preserve">राजा दारा यहूदियों को वह सब कुछ देने का वादा करता है जिसकी उन्हें </w:t>
      </w:r>
      <w:r>
        <w:rPr>
          <w:b/>
          <w:lang w:val="hi_IN" w:bidi="hi_IN"/>
        </w:rPr>
        <w:t>स्वर्ग के परमेश्वर</w:t>
      </w:r>
      <w:r>
        <w:rPr>
          <w:lang w:val="hi_IN" w:bidi="hi_IN"/>
        </w:rPr>
        <w:t xml:space="preserve"> को बलिदान चढ़ाने के लिए आवश्यकता है। "स्वर्ग का परमेश्वर" वही परमेश्वर है जिसने अब्राहम से प्रतिज्ञा की थी और जिसकी आराधना यहूदी कई शताब्दियों से करते आए हैं। वह वही परमेश्वर भी है जिसने पृथ्वी और उसमें की हर चीज़ को बनाया। "स्वर्ग के परमेश्वर" के लिए उसी शब्द या वाक्यांश का इस्तेमाल करें जो आपने पिछले भागों में किया है। स्वर्ग के बारे में अधिक जानकारी के लिए, मुख्य शब्दावली को देखें।</w:t>
      </w:r>
    </w:p>
    <w:p>
      <w:pPr/>
      <w:r>
        <w:rPr>
          <w:lang w:val="hi_IN" w:bidi="hi_IN"/>
        </w:rPr>
      </w:r>
      <w:r>
        <w:rPr>
          <w:lang w:val="hi_IN" w:bidi="hi_IN"/>
        </w:rPr>
        <w:t xml:space="preserve">राजा दारा आशा करता है कि यहूदी उसके लिए </w:t>
      </w:r>
      <w:r>
        <w:rPr>
          <w:b/>
          <w:lang w:val="hi_IN" w:bidi="hi_IN"/>
        </w:rPr>
        <w:t>प्रार्थना</w:t>
      </w:r>
      <w:r>
        <w:rPr>
          <w:lang w:val="hi_IN" w:bidi="hi_IN"/>
        </w:rPr>
        <w:t xml:space="preserve"> करेंगे। प्रार्थना वह तरीका है जिससे लोग परमेश्वर से बात करते हैं। जब कोई व्यक्ति परमेश्वर से प्रार्थना करता है, तो वह व्यक्ति परमेश्वर की स्तुति कर सकता है, परमेश्वर से सहायता माँग सकता है, या किसी बात के लिए परमेश्वर का धन्यवाद कर सकता है। प्रार्थना के बारे में अधिक जानकारी के लिए, मुख्य शब्दावली को देखें।</w:t>
      </w:r>
    </w:p>
    <w:p>
      <w:pPr/>
      <w:r>
        <w:rPr>
          <w:lang w:val="hi_IN" w:bidi="hi_IN"/>
        </w:rPr>
      </w:r>
      <w:r>
        <w:rPr>
          <w:lang w:val="hi_IN" w:bidi="hi_IN"/>
        </w:rPr>
        <w:t>यहाँ रुकें और समूह में चर्चा करें कि आप प्रार्थना के लिए किस शब्द या वाक्यांश का उपयोग करेंगे।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एज्रा 7:1–10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एज्रा 7:1–10 को सुनें और अपने मन में रखें।</w:t>
      </w:r>
    </w:p>
    <w:p>
      <w:pPr/>
      <w:r>
        <w:rPr>
          <w:lang w:val="hi_IN" w:bidi="hi_IN"/>
        </w:rPr>
      </w:r>
      <w:r>
        <w:rPr>
          <w:lang w:val="hi_IN" w:bidi="hi_IN"/>
        </w:rPr>
        <w:t>यदि सम्भव हो, तो एज्रा 7:1–10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एज्रा 7:1–10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सच्ची कहानी शायद इस्राएलियों द्वारा यरूशलेम में मंदिर का पुनर्निर्माण पूरा करने के 50 से अधिक वर्षों के बाद की है। इस कहानी में, राजा अर्तक्षत्र फारस के राज्य पर शासन करता है। आपको याद होगा कि यहूदा और बिन्यामीन के इस्राएली बाबेल में निर्वासित थे, जो फारस के क्षेत्र में था। आज हम इस जगह को ईरान और इराक कहते हैं। इस कहानी में, एक इस्राएली व्यक्ति, एज्रा बाबेल में रहता है, लेकिन यरूशलेम जाना चाहता है।</w:t>
      </w:r>
    </w:p>
    <w:p>
      <w:pPr/>
      <w:r>
        <w:rPr>
          <w:lang w:val="hi_IN" w:bidi="hi_IN"/>
        </w:rPr>
      </w:r>
      <w:r>
        <w:rPr>
          <w:lang w:val="hi_IN" w:bidi="hi_IN"/>
        </w:rPr>
        <w:t>राजा अर्तक्षत्र के समय में, बाबेल फारस का एक बड़ा क्षेत्र था, जैसे एक प्रांत। बाबेल के लोगों ने बाबेल में स्थानीय देवताओं के लिए कई प्रसिद्ध मन्दिर बनाए। हालाँकि कहानीकार यह सीधे नहीं कहता है, फिर भी हम जानते हैं कि एज्रा राजा से यरूशलेम जाने की अनुमति माँगता है। एज्रा शायद राजा से अन्य सामग्रियों की भी माँग करता है जिनकी एज्रा को यरूशलेम में आवश्यकता होगी, लेकिन कहानीकार हमें ठीक से नहीं बताता कि वे चीजें क्या हैं।</w:t>
      </w:r>
    </w:p>
    <w:p>
      <w:pPr/>
      <w:r>
        <w:rPr>
          <w:lang w:val="hi_IN" w:bidi="hi_IN"/>
        </w:rPr>
      </w:r>
      <w:r>
        <w:rPr>
          <w:lang w:val="hi_IN" w:bidi="hi_IN"/>
        </w:rPr>
        <w:t>एज्रा याजकों की एक लंबी वंशावली से आता है, जिसमें सरायाह भी शामिल है। बाबेल के राजा द्वारा यहूदा के लोगों को बंदी बनाए जाने से पहले, एज्रा से लगभग 129 साल पहले, सरायाह यहूदा का अंतिम महायाजक था। सरायाह अजर्याह का पुत्र या वंशज है। अजर्याह हिल्किय्याह का पुत्र है। हिल्किय्याह शल्लूम का वंशज है। शल्लूम सादोक का वंशज है। सादोक अहीतूब का वंशज है। अहीतूब अमर्याह का वंशज है। अमर्याह मरायोत का वंशज है। मरयोत जरहयाह का वंशज है। जरहयाह उज्जी का वंशज है। उज्जी बुक्की का वंशज है। बुक्की अबीशू का वंशज है। अबीशू पीनहास का वंशज है। पीनहास एलीआजर का वंशज है। एलीआजर हारून का वंशज है। हारून मूसा का भाई था और वह वही व्यक्ति है जिसे यहोवा ने सबसे पहले महायाजक के रूप में चुना था, जिसने अन्य सभी याजकों का नेतृत्व किया। दूसरे शब्दों में, भले ही एज्रा महायाजक नहीं है, फिर भी एज्रा को यहोवा की व्यवस्था सिखाने का अधिकार है, क्योंकि एज्रा हारून का वंशज है।</w:t>
      </w:r>
    </w:p>
    <w:p>
      <w:pPr/>
      <w:r>
        <w:rPr>
          <w:lang w:val="hi_IN" w:bidi="hi_IN"/>
        </w:rPr>
      </w:r>
      <w:r>
        <w:rPr>
          <w:lang w:val="hi_IN" w:bidi="hi_IN"/>
        </w:rPr>
        <w:t>यहाँ रुकें और समूह में इस प्रश्न पर चर्चा करें: कहानीकार एज्रा और उसके पूर्वजों के बारे में बताता है, जो हारून तक जाते हैं। यदि ये आपके समाज के किसी व्यक्ति के पूर्वज होते, तो आप उनके बारे में किसी को कैसे बताते? इस ऑडियो को यहाँ रोकें।</w:t>
      </w:r>
    </w:p>
    <w:p>
      <w:pPr/>
      <w:r>
        <w:rPr>
          <w:lang w:val="hi_IN" w:bidi="hi_IN"/>
        </w:rPr>
      </w:r>
      <w:r>
        <w:rPr>
          <w:lang w:val="hi_IN" w:bidi="hi_IN"/>
        </w:rPr>
        <w:t>आपकी संस्कृति में लोग हारून जैसे एक महत्वपूर्ण पूर्वज के बारे में कैसे बात करते हैं? लोग किसी महत्वपूर्ण पूर्वज के वंशजों के बारे में कैसे बात करते हैं? लोग उस अधिकार या आदर के बारे में कैसे बात करते हैं जो किसी व्यक्ति को उसके पूर्वज के कारण मिलता है? इस ऑडियो को यहाँ रोकें।</w:t>
      </w:r>
    </w:p>
    <w:p>
      <w:pPr/>
      <w:r>
        <w:rPr>
          <w:lang w:val="hi_IN" w:bidi="hi_IN"/>
        </w:rPr>
      </w:r>
      <w:r>
        <w:rPr>
          <w:lang w:val="hi_IN" w:bidi="hi_IN"/>
        </w:rPr>
        <w:t>एज्रा लोगों को यहोवा की व्यवस्था के बारे में सिखाता है। एज्रा स्वयं को इस बात के लिए समर्पित करता है कि वह उस व्यवस्था का ध्यान से अध्ययन करे, जो इस्राएल के परमेश्वर यहोवा ने मूसा के द्वारा यहोवा के लोगों को दी थी, जिसे “मूसा की पुस्तक” भी कहा जाता है।</w:t>
      </w:r>
    </w:p>
    <w:p>
      <w:pPr/>
      <w:r>
        <w:rPr>
          <w:lang w:val="hi_IN" w:bidi="hi_IN"/>
        </w:rPr>
      </w:r>
      <w:r>
        <w:rPr>
          <w:lang w:val="hi_IN" w:bidi="hi_IN"/>
        </w:rPr>
        <w:t>यहाँ रुकें और एक समूह में, इस बारे में बात करें कि आपकी संस्कृति में कौन धार्मिक नियम या व्यवस्था सीख सकता है और सिखा सकता है। लोग इन नियमों को कैसे सीखते हैं? लोग इन नियमों को कैसे सिखाते हैं? आपको क्या लगता है कि यह उससे किस तरह समान या अलग है जो एज्रा करता है? इस ऑडियो को यहाँ रोकें।</w:t>
      </w:r>
    </w:p>
    <w:p>
      <w:pPr/>
      <w:r>
        <w:rPr>
          <w:lang w:val="hi_IN" w:bidi="hi_IN"/>
        </w:rPr>
      </w:r>
      <w:r>
        <w:rPr>
          <w:lang w:val="hi_IN" w:bidi="hi_IN"/>
        </w:rPr>
        <w:t>राजा अर्तक्षत्र एज्रा को वह सब कुछ करने देता है जिसके लिए एज्रा राजा से अनुमति माँगता है, क्योंकि एज्रा का परमेश्वर यहोवा एज्रा के साथ है। दूसरे शब्दों में, यहोवा एज्रा से प्रसन्न है, इसलिए यहोवा एज्रा की सहायता करता है।</w:t>
      </w:r>
    </w:p>
    <w:p>
      <w:pPr/>
      <w:r>
        <w:rPr>
          <w:lang w:val="hi_IN" w:bidi="hi_IN"/>
        </w:rPr>
      </w:r>
      <w:r>
        <w:rPr>
          <w:lang w:val="hi_IN" w:bidi="hi_IN"/>
        </w:rPr>
        <w:t>यहाँ रुकें और समूह में चर्चा करें: यदि किसी दूसरे देश का कोई व्यक्ति आपके देश के अगुवे से उस व्यक्ति की जाति के लोगों की सहायता करने के लिए माँगता है, तो आपको क्या लगता है कि यह अगुवा कैसी प्रतिक्रिया देगा? यह अर्तक्षत्र की एज्रा को दी गई प्रतिक्रिया से किस तरह समान या अलग है? इस ऑडियो को यहाँ रोकें।</w:t>
      </w:r>
    </w:p>
    <w:p>
      <w:pPr/>
      <w:r>
        <w:rPr>
          <w:lang w:val="hi_IN" w:bidi="hi_IN"/>
        </w:rPr>
      </w:r>
      <w:r>
        <w:rPr>
          <w:lang w:val="hi_IN" w:bidi="hi_IN"/>
        </w:rPr>
        <w:t>अन्य इस्राएली एज्रा के साथ यरूशलेम जाते हैं। इन लोगों में याजक, लेविय, संगीतकार, द्वारपाल और वे लोग शामिल हैं जो यहोवा के मन्दिर में सेवा करेंगे। ये संगीतकार वे लेवी हैं जो मन्दिर में आराधना के लिए संगीत बनाते हैं। द्वारपाल मंदिर की रखवाली और रक्षा करते हैं। कहानीकार इसका उल्लेख नहीं करता है, लेकिन शायद परिवार के सदस्य, जिनमें वृद्ध व्यक्ति, स्त्रियाँ और बच्चे शामिल हैं, इस समूह के साथ यात्रा करते हैं। राजा अर्तक्षत्र के फारस पर शासन के सातवें वर्ष के पहले महीने के पहले दिन, एज्रा और इस्राएली यरूशलेम जाने के लिए बेबीलोनिया से निकलते हैं।</w:t>
      </w:r>
    </w:p>
    <w:p>
      <w:pPr/>
      <w:r>
        <w:rPr>
          <w:lang w:val="hi_IN" w:bidi="hi_IN"/>
        </w:rPr>
      </w:r>
      <w:r>
        <w:rPr>
          <w:lang w:val="hi_IN" w:bidi="hi_IN"/>
        </w:rPr>
        <w:t>एज्रा और अन्य इस्राएली बेबीलोनिया से यरूशलेम तक की चार महीने की यात्रा करते हैं। एज्रा और अन्य लोग फारस के राजा अर्तक्षत्र के शासन के सातवें वर्ष के पाँचवें महीने के पहले दिन यरूशलेम पहुँचते हैं। परमेश्वर पूरी यात्रा के दौरान एज्रा की सहायता करता है। एज्रा अपने आप को पूरी तरह से यहोवा की व्यवस्था सीखने और उसका पालन करने के लिए समर्पित कर देता है। एज्रा इस्राएलियों को यहोवा की विधियों और आदेशों को भी सिखाता है। एज्रा ऐसा इसलिए करता है क्योंकि एज्रा इस्राएल वापस जाना चाहता है ताकि वह अन्य इस्राएलियों को यहोवा के बारे में सिखाना जारी रख सके। यहोवा एज्रा की भक्ति के कारण एज्रा की सहायता करता है।</w:t>
      </w:r>
    </w:p>
    <w:p>
      <w:pPr/>
      <w:r>
        <w:rPr>
          <w:lang w:val="hi_IN" w:bidi="hi_IN"/>
        </w:rPr>
      </w:r>
      <w:r>
        <w:rPr>
          <w:lang w:val="hi_IN" w:bidi="hi_IN"/>
        </w:rPr>
        <w:t>उन दिनों, फारस के बेबीलोनिया से यरूशलेम की यात्रा करने वाले लोगों को फरात नदी के किनारे उत्तर-पश्चिम की ओर जाना पड़ता था और लुटेरों से बचने के लिए गाँवों के करीब के मार्गों पर रहना पड़ता था। कई सप्ताहों के बाद, यात्रियों को जंगल और पथरीली पहाड़ियों से होकर यात्रा करने के लिए दक्षिण की ओर मुड़ना होगा। अंत में, यात्रियों को यरूशलेम पहुँचने के लिए खड़ी और ऊँची चढ़ाई वाले रास्तों पर चढ़ना पड़ा। पूरी यात्रा लगभग 1,500 किलोमीटर होगी।</w:t>
      </w:r>
    </w:p>
    <w:p>
      <w:pPr/>
      <w:r>
        <w:rPr>
          <w:lang w:val="hi_IN" w:bidi="hi_IN"/>
        </w:rPr>
      </w:r>
      <w:r>
        <w:rPr>
          <w:lang w:val="hi_IN" w:bidi="hi_IN"/>
        </w:rPr>
        <w:t>यहाँ रुकें और समूह में, नक्शे पर फारस, बेबीलोनिया, फरात नदी और यरूशलेम को देखें। इस ऑडियो को यहाँ रोकें।</w:t>
      </w:r>
    </w:p>
    <w:p>
      <w:pPr/>
      <w:r>
        <w:rPr>
          <w:lang w:val="hi_IN" w:bidi="hi_IN"/>
        </w:rPr>
      </w:r>
      <w:r>
        <w:rPr>
          <w:lang w:val="hi_IN" w:bidi="hi_IN"/>
        </w:rPr>
        <w:t>यहाँ रुकें और समूह में, एक ऐसी कहानी सुनाएँ जब लोगों के एक समूह ने सुरक्षित रूप से लंबी दूरी की यात्रा की थी।</w:t>
      </w:r>
      <w:r>
        <w:rPr>
          <w:lang w:val="hi_IN" w:bidi="hi_IN"/>
        </w:rPr>
      </w:r>
    </w:p>
    <w:p>
      <w:pPr>
        <w:pStyle w:val="Heading3"/>
      </w:pPr>
      <w:r>
        <w:rPr>
          <w:lang w:val="hi_IN" w:bidi="hi_IN"/>
        </w:rPr>
        <w:t>घटनाओं को समझाना</w:t>
      </w:r>
    </w:p>
    <w:p>
      <w:pPr/>
      <w:r>
        <w:rPr>
          <w:lang w:val="hi_IN" w:bidi="hi_IN"/>
        </w:rPr>
      </w:r>
      <w:r>
        <w:rPr>
          <w:lang w:val="hi_IN" w:bidi="hi_IN"/>
        </w:rPr>
        <w:t>एज्रा 7:1–10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एज्रा याजकों की एक लंबी वंशावली से आता है, जिसका संबंध सीधे इस्राएल के पहले महायाजक हारून से है। यह कहानी एज्रा की बाबेल से दूर यरूशलेम तक की यात्रा के बारे में है। एज्रा यहोवा की व्यवस्था को बहुत अच्छी तरह जानता है और दूसरों को यहोवा की व्यवस्था सिखाता है।</w:t>
      </w:r>
    </w:p>
    <w:p>
      <w:pPr/>
      <w:r>
        <w:rPr>
          <w:lang w:val="hi_IN" w:bidi="hi_IN"/>
        </w:rPr>
      </w:r>
      <w:r>
        <w:rPr>
          <w:b/>
          <w:lang w:val="hi_IN" w:bidi="hi_IN"/>
        </w:rPr>
        <w:t>दूसरे दृश्य में:</w:t>
      </w:r>
      <w:r>
        <w:rPr>
          <w:lang w:val="hi_IN" w:bidi="hi_IN"/>
        </w:rPr>
        <w:t xml:space="preserve"> फारस का राजा अर्तक्षत्र एज्रा को वह सब कुछ देता है जो वह माँगता है, क्योंकि यहोवा एज्रा की सहायता करता है। कुछ अन्य इस्राएली एज्रा के साथ यात्रा में जाते हैं, जिनमें याजक, लेविय, गायक, द्वारपाल और मन्दिर के सेवक भी शामिल हैं।</w:t>
      </w:r>
    </w:p>
    <w:p>
      <w:pPr/>
      <w:r>
        <w:rPr>
          <w:lang w:val="hi_IN" w:bidi="hi_IN"/>
        </w:rPr>
      </w:r>
      <w:r>
        <w:rPr>
          <w:b/>
          <w:lang w:val="hi_IN" w:bidi="hi_IN"/>
        </w:rPr>
        <w:t>तीसरे दृश्य में:</w:t>
      </w:r>
      <w:r>
        <w:rPr>
          <w:lang w:val="hi_IN" w:bidi="hi_IN"/>
        </w:rPr>
        <w:t xml:space="preserve"> यहोवा एज्रा और अन्य इस्राएलियों को सुरक्षित रूप से यरूशलेम पहुँचाने में सहायता करता है, क्योंकि एज्रा यहोवा की विधियों और अध्यादेशों को सीखने, उनका पालन करने और उन्हें सिखाने में कड़ी मेहनत करता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एज्रा</w:t>
      </w:r>
    </w:p>
    <w:p>
      <w:pPr>
        <w:pStyle w:val="ListBullet"/>
        <w:spacing w:line="240" w:lineRule="auto"/>
        <w:ind w:left="720"/>
      </w:pPr>
      <w:r>
        <w:rPr>
          <w:lang w:val="hi_IN" w:bidi="hi_IN"/>
        </w:rPr>
      </w:r>
      <w:r>
        <w:rPr>
          <w:lang w:val="hi_IN" w:bidi="hi_IN"/>
        </w:rPr>
        <w:t>एज्रा के पूर्वज</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राजा अर्तक्षत्र</w:t>
      </w:r>
    </w:p>
    <w:p>
      <w:pPr>
        <w:pStyle w:val="ListBullet"/>
        <w:spacing w:line="240" w:lineRule="auto"/>
        <w:ind w:left="720"/>
      </w:pPr>
      <w:r>
        <w:rPr>
          <w:lang w:val="hi_IN" w:bidi="hi_IN"/>
        </w:rPr>
      </w:r>
      <w:r>
        <w:rPr>
          <w:lang w:val="hi_IN" w:bidi="hi_IN"/>
        </w:rPr>
        <w:t>और एज्रा के साथ यात्रा करने वाले इस्राएली: याजक, लेविय, गायक, द्वारपाल और मन्दिर के सेवक</w:t>
      </w:r>
    </w:p>
    <w:p>
      <w:pPr/>
      <w:r>
        <w:rPr>
          <w:lang w:val="hi_IN" w:bidi="hi_IN"/>
        </w:rPr>
      </w:r>
      <w:r>
        <w:rPr>
          <w:lang w:val="hi_IN" w:bidi="hi_IN"/>
        </w:rPr>
        <w:t>इस कहानी के नाम 1 इतिहास की एक अन्य कहानी के भाग के समान हैं। आपको इस कहानी के कुछ हिस्सों का अनुवाद उसी तरह करना चाहिए जैसा आपने 1 इतिहास 6:3–15 में किया था, केवल उन स्थानों को छोड़कर जहाँ उनमें अंतर हो।</w:t>
      </w:r>
    </w:p>
    <w:p>
      <w:pPr/>
      <w:r>
        <w:rPr>
          <w:lang w:val="hi_IN" w:bidi="hi_IN"/>
        </w:rPr>
      </w:r>
      <w:r>
        <w:rPr>
          <w:lang w:val="hi_IN" w:bidi="hi_IN"/>
        </w:rPr>
        <w:t>यहाँ रुकें और अब 1 इतिहास 6:3–15 का अनुवाद सुनें, यदि आपके समूह ने पहले ही इसी भाग का अनुवाद किया है। इस ऑडियो को यहाँ रोकें।</w:t>
      </w:r>
    </w:p>
    <w:p>
      <w:pPr/>
      <w:r>
        <w:rPr>
          <w:lang w:val="hi_IN" w:bidi="hi_IN"/>
        </w:rPr>
      </w:r>
      <w:r>
        <w:rPr>
          <w:lang w:val="hi_IN" w:bidi="hi_IN"/>
        </w:rPr>
        <w:t>पहला दृश्य उस समय होता है जब राजा अर्तक्षत्र फारस पर शासन करते हैं। एज्रा याजकों की एक लंबी पारिवारिक वंशावली से आता है। एज्रा सरायाह का "पुत्र" है, जिसका अर्थ है सरायाह का "वंशज"। कहानीकार परिवार के प्रत्येक याजक का उल्लेख नहीं करता है और कुछ पीढ़ियों को छोड़ सकता है। इसलिए, "का पुत्र" का अर्थ है "वंशज," जो सीधा पुत्र हो भी सकता है या नहीं भी। सरायाह अजर्याह का पुत्र है, जो हिल्किय्याह का पुत्र है। हिल्किय्याह शल्लूम का पुत्र है, जो सादोक का पुत्र है। सादोक अहीतूब का पुत्र है, जो अमर्याह का पुत्र है। अमर्याह अजर्याह का पुत्र है, जो मरायोत का पुत्र है। मरायोत जरहयाह का पुत्र है, जो उज्जी का पुत्र है। उज्जी बुक्की का पुत्र है, जो अबीशू का पुत्र है। अबीशू पीनहास का पुत्र है, जो एलीआजर का पुत्र है। अंत में, एलीआजर हारून का पुत्र है। हारून पहला महायाजक था। इसका अर्थ है कि यहोवा ने हारून को सबसे पहले महायाजक के रूप में चुना, जिसने अन्य सभी याजकों की अगुवाई की।</w:t>
      </w:r>
    </w:p>
    <w:p>
      <w:pPr/>
      <w:r>
        <w:rPr>
          <w:lang w:val="hi_IN" w:bidi="hi_IN"/>
        </w:rPr>
      </w:r>
      <w:r>
        <w:rPr>
          <w:lang w:val="hi_IN" w:bidi="hi_IN"/>
        </w:rPr>
        <w:t>यहाँ रुकें और समूह में चर्चा करें कि आप कैसे वर्णन करेंगे कि प्रत्येक व्यक्ति अपने पूर्वज का वंशज है। साथ ही, चर्चा करें कि आप इन पूर्वजों का वर्णन किस क्रम में करेंगे ताकि आपकी संस्कृति का कोई व्यक्ति समझ सके कि हारून एज्रा का पहला और सबसे महत्वपूर्ण पूर्वज है। इस ऑडियो को यहाँ रोकें।</w:t>
      </w:r>
    </w:p>
    <w:p>
      <w:pPr/>
      <w:r>
        <w:rPr>
          <w:lang w:val="hi_IN" w:bidi="hi_IN"/>
        </w:rPr>
      </w:r>
      <w:r>
        <w:rPr>
          <w:lang w:val="hi_IN" w:bidi="hi_IN"/>
        </w:rPr>
        <w:t>एज्रा यरूशलेम जाने के लिए बाबेल से निकलने की तैयारी करता है। एज्रा एक शास्त्री है जो उस व्यवस्था की "खोज" करता है जो यहोवा ने मूसा के द्वारा दी थी, और दूसरों को यहोवा की व्यवस्था की शिक्षा देता है। इस्राएलियों में शास्त्रियों की आधिकारिक ज़िम्मेदारी यहोवा की व्यवस्था को सीखना और सिखाना थी। एज्रा ने शायद उन शब्दों को बार-बार लिखकर यहोवा की व्यवस्था को सीखा था, ताकि वह यहोवा की व्यवस्था को तुरंत और सटीक रूप से दोबारा बता सके। “खोज” का अर्थ है कि एज्रा यहोवा की व्यवस्था पढ़ता है ताकि वह जान सके कि यहोवा उससे क्या चाहता है। एज्रा कुशलता से अन्य इस्राएलियों को मूसा की पुस्तक में यहोवा की व्यवस्था के बारे में सिखा सकता है। यहाँ ‘मूसा की व्यवस्था’ का अर्थ है कि एज्रा विशेष रूप से ‘मूसा की पुस्तक’ का अध्ययन करता है — अर्थात् उत्पत्ति, निर्गमन, लैव्यव्यवस्था, गिनती और व्यवस्थाविवरण की लिखित पुस्तकें।</w:t>
      </w:r>
    </w:p>
    <w:p>
      <w:pPr/>
      <w:r>
        <w:rPr>
          <w:lang w:val="hi_IN" w:bidi="hi_IN"/>
        </w:rPr>
      </w:r>
      <w:r>
        <w:rPr>
          <w:lang w:val="hi_IN" w:bidi="hi_IN"/>
        </w:rPr>
        <w:t>यहाँ रुकें और समूह में चर्चा करें कि आप मूसा की पुस्तक में यहोवा की व्यवस्था का वर्णन कैसे करेंगे और एज्रा यहोवा की व्यवस्था का अध्ययन कैसे करता है। इस ऑडियो को यहाँ रोकें।</w:t>
      </w:r>
    </w:p>
    <w:p>
      <w:pPr/>
      <w:r>
        <w:rPr>
          <w:lang w:val="hi_IN" w:bidi="hi_IN"/>
        </w:rPr>
      </w:r>
      <w:r>
        <w:rPr>
          <w:lang w:val="hi_IN" w:bidi="hi_IN"/>
        </w:rPr>
        <w:t>दूसरे दृश्य में, एज्रा फारस के राजा अर्तक्षत्र से कुछ चीज़ें माँगता है। हम नहीं जानते कि एज्रा क्या माँगता है, लेकिन राजा एज्रा को ये सभी चीजें देता है। राजा ऐसा इसलिए करता है क्योंकि यहोवा का हाथ एज्रा पर है। यह एक विशेष भाषा है जिसका अर्थ है कि एज्रा का परमेश्वर, यहोवा, एज्रा की सहायता करता है।</w:t>
      </w:r>
    </w:p>
    <w:p>
      <w:pPr/>
      <w:r>
        <w:rPr>
          <w:lang w:val="hi_IN" w:bidi="hi_IN"/>
        </w:rPr>
      </w:r>
      <w:r>
        <w:rPr>
          <w:lang w:val="hi_IN" w:bidi="hi_IN"/>
        </w:rPr>
        <w:t>यहाँ रुकें और समूह में चर्चा करें कि आप इस बारे में कैसे बात करेंगे कि यहोवा का हाथ एज्रा पर था। इस ऑडियो को यहाँ रोकें।</w:t>
      </w:r>
    </w:p>
    <w:p>
      <w:pPr/>
      <w:r>
        <w:rPr>
          <w:lang w:val="hi_IN" w:bidi="hi_IN"/>
        </w:rPr>
      </w:r>
      <w:r>
        <w:rPr>
          <w:lang w:val="hi_IN" w:bidi="hi_IN"/>
        </w:rPr>
        <w:t>बाबेल में रहने वाले कुछ अन्य इस्राएली एज्रा के साथ यात्रा करते हैं। इन इस्राएलियों में याजक, लेवी, संगीतकार, द्वारपाल और मंदिर के सेवक शामिल हैं। एज्रा और अन्य इस्राएली सातवें वर्ष के दौरान यरूशलेम की यात्रा करते हैं, जब राजा अर्तक्षत्र फारस पर शासन करता है। याजक मंदिर में बलिदान चढ़ाकर, परमेश्वर की व्यवस्था सिखाकर और आराधना की अगुवाई करके परमेश्वर की सेवा करने के लिए जिम्मेदार हैं। लेवीवंशी याकूब के पुत्र लेवी के वंशज हैं। लेवी मंदिर के याजकों की सहायता करने के लिए जिम्मेदार हैं। गायक लेवी गोत्र के वे विशिष्ट सदस्य हैं, जिनकी जिम्मेदारी मंदिर में गाने और संगीत के वाद्ययंत्र बजाने की है। द्वारपाल लेवियों का एक और विशेष समूह हैं जो मन्दिर के फाटकों की रखवाली के लिए जिम्मेदार हैं। मन्दिर के सेवक उन पुरुषों का एक समूह हैं, जो मन्दिर में काम करके लेवियों की सेवा करने के लिए जिम्मेदार हैं।</w:t>
      </w:r>
    </w:p>
    <w:p>
      <w:pPr/>
      <w:r>
        <w:rPr>
          <w:lang w:val="hi_IN" w:bidi="hi_IN"/>
        </w:rPr>
      </w:r>
      <w:r>
        <w:rPr>
          <w:lang w:val="hi_IN" w:bidi="hi_IN"/>
        </w:rPr>
        <w:t>यहाँ रुकें और समूह में चर्चा करें कि आप उन लोगों के बारे में कैसे बात करेंगे जो एज्रा के साथ यात्रा करते हैं। इस ऑडियो को यहाँ रोकें।</w:t>
      </w:r>
    </w:p>
    <w:p>
      <w:pPr/>
      <w:r>
        <w:rPr>
          <w:lang w:val="hi_IN" w:bidi="hi_IN"/>
        </w:rPr>
      </w:r>
      <w:r>
        <w:rPr>
          <w:lang w:val="hi_IN" w:bidi="hi_IN"/>
        </w:rPr>
        <w:t>तीसरे दृश्य में, एज्रा बाबुल से निकलता है—सातवें वर्ष के पहले महीने के पहले दिन—जब राजा अर्तक्षत्र फारस पर शासन करता है। एज्रा उसी वर्ष के पाँचवें महीने के पहले दिन यरूशलेम सुरक्षित रूप से पहुँचता है। ऐसा इसलिए होता है क्योंकि एज्रा के परमेश्वर का "अच्छा हाथ" एज्रा पर है, क्योंकि एज्रा यहोवा की व्यवस्था का अध्ययन करने के लिए अपना मन लगाता है। दूसरे शब्दों में, एज्रा यहोवा की व्यवस्था का अध्ययन करने और उसका पालन करने के साथ‑साथ इस्राएलियों को इन विधियों और आदेशों को सिखाने में स्वयं को समर्पित करता है। परमेश्वर के "अच्छे हाथ" का अर्थ है कि परमेश्वर सक्रिय रूप से यह सुनिश्चित करता है कि एज्रा और अन्य लोग सुरक्षित रूप से यरूशलेम पहुँचें।</w:t>
      </w:r>
    </w:p>
    <w:p>
      <w:pPr/>
      <w:r>
        <w:rPr>
          <w:lang w:val="hi_IN" w:bidi="hi_IN"/>
        </w:rPr>
      </w:r>
      <w:r>
        <w:rPr>
          <w:lang w:val="hi_IN" w:bidi="hi_IN"/>
        </w:rPr>
        <w:t>यहाँ रुकें और समूह में चर्चा करें कि आप बाबेल से एज्रा की यात्रा शुरू होने से लेकर उसके यरूशलेम पहुँचने तक के समय का वर्णन कैसे करेंगे। इस ऑडियो को यहाँ रोकें।</w:t>
      </w:r>
    </w:p>
    <w:p>
      <w:pPr/>
      <w:r>
        <w:rPr>
          <w:lang w:val="hi_IN" w:bidi="hi_IN"/>
        </w:rPr>
      </w:r>
      <w:r>
        <w:rPr>
          <w:lang w:val="hi_IN" w:bidi="hi_IN"/>
        </w:rPr>
        <w:t>यहाँ रुकें और समूह में चर्चा करें कि आप इस बारे में कैसे बात करेंगे कि एज्रा कैसे “अपना मन लगाता” है, या यहोवा की व्यवस्था का पूरी तरह से अध्ययन करने का निर्णय लेता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एज्रा 7:1–10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एज्रा</w:t>
      </w:r>
    </w:p>
    <w:p>
      <w:pPr>
        <w:pStyle w:val="ListBullet"/>
        <w:spacing w:line="240" w:lineRule="auto"/>
        <w:ind w:left="720"/>
      </w:pPr>
      <w:r>
        <w:rPr>
          <w:lang w:val="hi_IN" w:bidi="hi_IN"/>
        </w:rPr>
      </w:r>
      <w:r>
        <w:rPr>
          <w:lang w:val="hi_IN" w:bidi="hi_IN"/>
        </w:rPr>
        <w:t>एज्रा के पूर्वज</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राजा अर्तक्षत्र</w:t>
      </w:r>
    </w:p>
    <w:p>
      <w:pPr>
        <w:pStyle w:val="ListBullet"/>
        <w:spacing w:line="240" w:lineRule="auto"/>
        <w:ind w:left="720"/>
      </w:pPr>
      <w:r>
        <w:rPr>
          <w:lang w:val="hi_IN" w:bidi="hi_IN"/>
        </w:rPr>
      </w:r>
      <w:r>
        <w:rPr>
          <w:lang w:val="hi_IN" w:bidi="hi_IN"/>
        </w:rPr>
        <w:t>और एज्रा के साथ यात्रा करने वाले इस्राएली: याजक, लेविय, गायक, द्वारपाल और मन्दिर के सेवक</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पहला दृश्य उस समय होता है जब राजा अर्तक्षत्र फारस पर शासन करते हैं। एज्रा याजकों की एक लंबी वंशावली से आता है, जिसमें सरायाह भी शामिल है। सरायाह अजर्याह का पुत्र है, जो हिल्किय्याह का पुत्र है। हिल्किय्याह शल्लूम का पुत्र है, जो सादोक का पुत्र है। सादोक अहीतूब का पुत्र है, जो अमर्याह का पुत्र है। अमर्याह अजर्याह का पुत्र है, जो मरायोत का पुत्र है। मरायोत जरहयाह का पुत्र है, जो उज्जी का पुत्र है। उज्जी बुक्की का पुत्र है, जो अबीशू का पुत्र है। अबीशू पीनहास का पुत्र है, जो एलीआजर का पुत्र है। अंत में, एलीआजर हारून का पुत्र है। हारून प्रधान याजक था।</w:t>
      </w:r>
    </w:p>
    <w:p>
      <w:pPr/>
      <w:r>
        <w:rPr>
          <w:lang w:val="hi_IN" w:bidi="hi_IN"/>
        </w:rPr>
      </w:r>
      <w:r>
        <w:rPr>
          <w:lang w:val="hi_IN" w:bidi="hi_IN"/>
        </w:rPr>
        <w:t>एज्रा यरूशलेम जाने के लिए बाबेल से निकलने की तैयारी करता है। एज्रा मूसा की पुस्तक में यहोवा की व्यवस्था को बहुत अच्छी तरह जानता है और यह अन्य इस्राएलियों को सिखाता है।</w:t>
      </w:r>
    </w:p>
    <w:p>
      <w:pPr/>
      <w:r>
        <w:rPr>
          <w:lang w:val="hi_IN" w:bidi="hi_IN"/>
        </w:rPr>
      </w:r>
      <w:r>
        <w:rPr>
          <w:lang w:val="hi_IN" w:bidi="hi_IN"/>
        </w:rPr>
        <w:t>नाटक को रोकें। एज्रा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परमेश्वर ने लंबे समय से मेरे परिवार को अपनी व्यवस्था सौंपी है। मैं नम्र महसूस कर रहा हूँ, क्योंकि यह भूमिका यहोवा की ओर से है, न कि मेरे अपने सामर्थ्य से; या</w:t>
      </w:r>
    </w:p>
    <w:p>
      <w:pPr>
        <w:pStyle w:val="ListBullet"/>
        <w:spacing w:line="240" w:lineRule="auto"/>
        <w:ind w:left="720"/>
      </w:pPr>
      <w:r>
        <w:rPr>
          <w:lang w:val="hi_IN" w:bidi="hi_IN"/>
        </w:rPr>
      </w:r>
      <w:r>
        <w:rPr>
          <w:lang w:val="hi_IN" w:bidi="hi_IN"/>
        </w:rPr>
        <w:t>यहोवा यहोवा के लोगों को नहीं भूलता है। यहोवा पीढ़ी से पीढ़ी तक अपनी प्रतिज्ञाओं को निभाने में विश्वासयोग्य है; या</w:t>
      </w:r>
    </w:p>
    <w:p>
      <w:pPr>
        <w:pStyle w:val="ListBullet"/>
        <w:spacing w:line="240" w:lineRule="auto"/>
        <w:ind w:left="720"/>
      </w:pPr>
      <w:r>
        <w:rPr>
          <w:lang w:val="hi_IN" w:bidi="hi_IN"/>
        </w:rPr>
      </w:r>
      <w:r>
        <w:rPr>
          <w:lang w:val="hi_IN" w:bidi="hi_IN"/>
        </w:rPr>
        <w:t>मैं यहोवा के वचन के द्वारा उसे जानना चाहता हूँ और अन्य इस्राएलियों को यहोवा की व्यवस्था सिखाना चाहता हूँ, ताकि हम यहोवा की आज्ञा मान सकें; या</w:t>
      </w:r>
    </w:p>
    <w:p>
      <w:pPr>
        <w:pStyle w:val="ListBullet"/>
        <w:spacing w:line="240" w:lineRule="auto"/>
        <w:ind w:left="720"/>
      </w:pPr>
      <w:r>
        <w:rPr>
          <w:lang w:val="hi_IN" w:bidi="hi_IN"/>
        </w:rPr>
      </w:r>
      <w:r>
        <w:rPr>
          <w:lang w:val="hi_IN" w:bidi="hi_IN"/>
        </w:rPr>
        <w:t>हम पीढ़ियों से निर्वासन में रह रहे हैं। मैं यरूशलेम लौटना चाहता हूँ और यहोवा के मन्दिर में यहोवा की आराधना करना चाहता हूँ। मुझे भरोसा है कि यहोवा अच्छा है और वह यरूशलेम जाने में मेरी सहायता करेगा।</w:t>
      </w:r>
    </w:p>
    <w:p>
      <w:pPr/>
      <w:r>
        <w:rPr>
          <w:lang w:val="hi_IN" w:bidi="hi_IN"/>
        </w:rPr>
      </w:r>
      <w:r>
        <w:rPr>
          <w:lang w:val="hi_IN" w:bidi="hi_IN"/>
        </w:rPr>
        <w:t>अभिनय को जारी रखें।</w:t>
      </w:r>
    </w:p>
    <w:p>
      <w:pPr/>
      <w:r>
        <w:rPr>
          <w:lang w:val="hi_IN" w:bidi="hi_IN"/>
        </w:rPr>
      </w:r>
      <w:r>
        <w:rPr>
          <w:lang w:val="hi_IN" w:bidi="hi_IN"/>
        </w:rPr>
        <w:t>दूसरे दृश्य में, फारस का राजा अर्तक्षत्र एज्रा को वह सभी चीज़ें देता है जो वह माँगता है। राजा ऐसा इसलिए करता है क्योंकि एज्रा का परमेश्वर, यहोवा, एज्रा की सहायता करता है। बाबेल में रहने वाले कुछ अन्य इस्राएली एज्रा के साथ यात्रा करते हैं। इन इस्राएलियों में याजक, लेवी, संगीतकार, द्वारपाल और मंदिर के सेवक शामिल हैं। एज्रा और अन्य इस्राएली सातवें वर्ष के दौरान यरूशलेम की यात्रा करते हैं, जब राजा अर्तक्षत्र फारस पर शासन करता है।</w:t>
      </w:r>
    </w:p>
    <w:p>
      <w:pPr/>
      <w:r>
        <w:rPr>
          <w:lang w:val="hi_IN" w:bidi="hi_IN"/>
        </w:rPr>
      </w:r>
      <w:r>
        <w:rPr>
          <w:lang w:val="hi_IN" w:bidi="hi_IN"/>
        </w:rPr>
        <w:t>नाटक को रोकें। राजा अर्तक्षत्र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एज्रा का परमेश्वर शक्तिशाली और मेरे सम्मान के योग्य लगता है; या</w:t>
      </w:r>
    </w:p>
    <w:p>
      <w:pPr>
        <w:pStyle w:val="ListBullet"/>
        <w:spacing w:line="240" w:lineRule="auto"/>
        <w:ind w:left="720"/>
      </w:pPr>
      <w:r>
        <w:rPr>
          <w:lang w:val="hi_IN" w:bidi="hi_IN"/>
        </w:rPr>
      </w:r>
      <w:r>
        <w:rPr>
          <w:lang w:val="hi_IN" w:bidi="hi_IN"/>
        </w:rPr>
        <w:t>यद्यपि मैं इस्राएली नहीं हूँ, फिर भी मैं एज्रा के परमेश्वर का आदर करता हूँ। एज्रा की सहायता करना मेरे लिए सही काम है। मैं एज्रा के शक्तिशाली परमेश्वर के विरुद्ध नहीं जाना चाहता हूँ; या</w:t>
      </w:r>
    </w:p>
    <w:p>
      <w:pPr>
        <w:pStyle w:val="ListBullet"/>
        <w:spacing w:line="240" w:lineRule="auto"/>
        <w:ind w:left="720"/>
      </w:pPr>
      <w:r>
        <w:rPr>
          <w:lang w:val="hi_IN" w:bidi="hi_IN"/>
        </w:rPr>
      </w:r>
      <w:r>
        <w:rPr>
          <w:lang w:val="hi_IN" w:bidi="hi_IN"/>
        </w:rPr>
        <w:t>मैं एज्रा को अधिकार दूँगा कि वह इस्राएलियों के एक समूह की अगुवाई करे ताकि वे यरूशलेम जा सकें।</w:t>
      </w:r>
    </w:p>
    <w:p>
      <w:pPr/>
      <w:r>
        <w:rPr>
          <w:lang w:val="hi_IN" w:bidi="hi_IN"/>
        </w:rPr>
      </w:r>
      <w:r>
        <w:rPr>
          <w:lang w:val="hi_IN" w:bidi="hi_IN"/>
        </w:rPr>
        <w:t>अभिनय को जारी रखें।</w:t>
      </w:r>
    </w:p>
    <w:p>
      <w:pPr/>
      <w:r>
        <w:rPr>
          <w:lang w:val="hi_IN" w:bidi="hi_IN"/>
        </w:rPr>
      </w:r>
      <w:r>
        <w:rPr>
          <w:lang w:val="hi_IN" w:bidi="hi_IN"/>
        </w:rPr>
        <w:t>तीसरे दृश्य में, एज्रा बाबुल से निकलता है—सातवें वर्ष के पहले महीने के पहले दिन—जब राजा अर्तक्षत्र फारस पर शासन करता है। एज्रा उसी वर्ष के पाँचवें महीने के पहले दिन यरूशलेम सुरक्षित रूप से पहुँचता है। ऐसा इसलिए होता है क्योंकि एज्रा का परमेश्वर एज्रा की सहायता करता है। परमेश्वर सहायता करता है क्योंकि एज्रा यहोवा की व्यवस्था का अध्ययन करने और उसका पालन करने के साथ-साथ इस्राएलियों को इन विधियों और आदेशों को सिखाने में स्वयं को समर्पित करता है।</w:t>
      </w:r>
    </w:p>
    <w:p>
      <w:pPr/>
      <w:r>
        <w:rPr>
          <w:lang w:val="hi_IN" w:bidi="hi_IN"/>
        </w:rPr>
      </w:r>
      <w:r>
        <w:rPr>
          <w:lang w:val="hi_IN" w:bidi="hi_IN"/>
        </w:rPr>
        <w:t>नाटक को रोकें। एज्रा के साथ यात्रा करने वाले इस्राएलियों की भूमिका निभा रहे व्यक्ति या समूह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यहोवा के प्रति बहुत आभारी हैं कि यहोवा हमें सुरक्षित रूप से यरूशलेम ले आया है। यहोवा ने पूरी लंबी और कठिन यात्रा के दौरान हमारा मार्गदर्शन किया; या</w:t>
      </w:r>
    </w:p>
    <w:p>
      <w:pPr>
        <w:pStyle w:val="ListBullet"/>
        <w:spacing w:line="240" w:lineRule="auto"/>
        <w:ind w:left="720"/>
      </w:pPr>
      <w:r>
        <w:rPr>
          <w:lang w:val="hi_IN" w:bidi="hi_IN"/>
        </w:rPr>
      </w:r>
      <w:r>
        <w:rPr>
          <w:lang w:val="hi_IN" w:bidi="hi_IN"/>
        </w:rPr>
        <w:t>यहोवा ने यहोवा की व्यवस्था का अध्ययन करने, उसका पालन करने और उसे सिखाने में एज्रा की विश्वासयोग्यता का सम्मान किया है; या</w:t>
      </w:r>
    </w:p>
    <w:p>
      <w:pPr>
        <w:pStyle w:val="ListBullet"/>
        <w:spacing w:line="240" w:lineRule="auto"/>
        <w:ind w:left="720"/>
      </w:pPr>
      <w:r>
        <w:rPr>
          <w:lang w:val="hi_IN" w:bidi="hi_IN"/>
        </w:rPr>
      </w:r>
      <w:r>
        <w:rPr>
          <w:lang w:val="hi_IN" w:bidi="hi_IN"/>
        </w:rPr>
        <w:t>हम भविष्य के बारे में आशावान महसूस करते हैं क्योंकि परमेश्वर ने हमारी सहायता की और हमारी देखभाल की ताकि हम यरूशलेम लौट सकें; या</w:t>
      </w:r>
    </w:p>
    <w:p>
      <w:pPr>
        <w:pStyle w:val="ListBullet"/>
        <w:spacing w:line="240" w:lineRule="auto"/>
        <w:ind w:left="720"/>
      </w:pPr>
      <w:r>
        <w:rPr>
          <w:lang w:val="hi_IN" w:bidi="hi_IN"/>
        </w:rPr>
      </w:r>
      <w:r>
        <w:rPr>
          <w:lang w:val="hi_IN" w:bidi="hi_IN"/>
        </w:rPr>
        <w:t>अब हम फिर से यहोवा के मन्दिर में आराधना कर सकते हैं!</w:t>
      </w:r>
      <w:r>
        <w:rPr>
          <w:lang w:val="hi_IN" w:bidi="hi_IN"/>
        </w:rPr>
      </w:r>
    </w:p>
    <w:p>
      <w:pPr>
        <w:pStyle w:val="Heading3"/>
      </w:pPr>
      <w:r>
        <w:rPr>
          <w:lang w:val="hi_IN" w:bidi="hi_IN"/>
        </w:rPr>
        <w:t>आवश्यक जानकारी</w:t>
      </w:r>
    </w:p>
    <w:p>
      <w:pPr/>
      <w:r>
        <w:rPr>
          <w:lang w:val="hi_IN" w:bidi="hi_IN"/>
        </w:rPr>
      </w:r>
      <w:r>
        <w:rPr>
          <w:lang w:val="hi_IN" w:bidi="hi_IN"/>
        </w:rPr>
        <w:t>एज्रा 7:1–10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यह कहानी एज्रा के बारे में है, जो याजकों की एक लंबी पारिवारिक वंशावली से आता है, जिसमें हारून भी शामिल है, जिसे यहोवा ने पहले महायाजक के रूप में चुना था।</w:t>
      </w:r>
    </w:p>
    <w:p>
      <w:pPr/>
      <w:r>
        <w:rPr>
          <w:lang w:val="hi_IN" w:bidi="hi_IN"/>
        </w:rPr>
      </w:r>
      <w:r>
        <w:rPr>
          <w:lang w:val="hi_IN" w:bidi="hi_IN"/>
        </w:rPr>
        <w:t xml:space="preserve">यहाँ रुकें और तय करें कि आप </w:t>
      </w:r>
      <w:r>
        <w:rPr>
          <w:b/>
          <w:lang w:val="hi_IN" w:bidi="hi_IN"/>
        </w:rPr>
        <w:t>महायाजक</w:t>
      </w:r>
      <w:r>
        <w:rPr>
          <w:lang w:val="hi_IN" w:bidi="hi_IN"/>
        </w:rPr>
        <w:t xml:space="preserve"> का अनुवाद कैसे करेंगे। यदि आपने इसका अनुवाद बाइबल की अन्य पुस्तकों में पहले ही किया है, तो यहाँ भी वही शब्द या वाक्यांश उपयोग करें। महायाजकों के बारे में अधिक जानकारी के लिए, मुख्य शब्दावली में "महायाजक" को देखें। इस ऑडियो को यहाँ रोकें।</w:t>
      </w:r>
    </w:p>
    <w:p>
      <w:pPr/>
      <w:r>
        <w:rPr>
          <w:lang w:val="hi_IN" w:bidi="hi_IN"/>
        </w:rPr>
      </w:r>
      <w:r>
        <w:rPr>
          <w:lang w:val="hi_IN" w:bidi="hi_IN"/>
        </w:rPr>
        <w:t>कहानीकार एज्रा का वर्णन सरायाह के "</w:t>
      </w:r>
      <w:r>
        <w:rPr>
          <w:b/>
          <w:lang w:val="hi_IN" w:bidi="hi_IN"/>
        </w:rPr>
        <w:t>पुत्र</w:t>
      </w:r>
      <w:r>
        <w:rPr>
          <w:lang w:val="hi_IN" w:bidi="hi_IN"/>
        </w:rPr>
        <w:t xml:space="preserve">," या </w:t>
      </w:r>
      <w:r>
        <w:rPr>
          <w:b/>
          <w:lang w:val="hi_IN" w:bidi="hi_IN"/>
        </w:rPr>
        <w:t>वंशज</w:t>
      </w:r>
      <w:r>
        <w:rPr>
          <w:lang w:val="hi_IN" w:bidi="hi_IN"/>
        </w:rPr>
        <w:t xml:space="preserve"> के रूप में करता है। कहानीकार अन्य </w:t>
      </w:r>
      <w:r>
        <w:rPr>
          <w:b/>
          <w:lang w:val="hi_IN" w:bidi="hi_IN"/>
        </w:rPr>
        <w:t>याजकों</w:t>
      </w:r>
      <w:r>
        <w:rPr>
          <w:lang w:val="hi_IN" w:bidi="hi_IN"/>
        </w:rPr>
        <w:t xml:space="preserve"> का वर्णन अन्य याजकों के पुत्रों के रूप में भी करता है। यहाँ, पुत्र का अर्थ आमतौर पर वंशज है। कहानी में, एज्रा कुछ अन्य इस्राएलियों के साथ यात्रा करता है: याजक, </w:t>
      </w:r>
      <w:r>
        <w:rPr>
          <w:b/>
          <w:lang w:val="hi_IN" w:bidi="hi_IN"/>
        </w:rPr>
        <w:t>लेवी</w:t>
      </w:r>
      <w:r>
        <w:rPr>
          <w:lang w:val="hi_IN" w:bidi="hi_IN"/>
        </w:rPr>
        <w:t xml:space="preserve">, गायक, द्वारपाल और </w:t>
      </w:r>
      <w:r>
        <w:rPr>
          <w:b/>
          <w:lang w:val="hi_IN" w:bidi="hi_IN"/>
        </w:rPr>
        <w:t>मन्दिर</w:t>
      </w:r>
      <w:r>
        <w:rPr>
          <w:lang w:val="hi_IN" w:bidi="hi_IN"/>
        </w:rPr>
        <w:t xml:space="preserve"> के सेवक। याजक, वंशज, लेवी और मन्दिर के बारे में अधिक जानकारी के लिए मुख्य शब्दावली को देखें। याजक और मन्दिर का अनुवाद करें जैसे आपने पिछले भागों में किया है। पुत्र या वंशज का अनुवाद उसी तरह करें जैसे आपने पहले एज्रा में वंशज के विचार का अनुवाद किया है।</w:t>
      </w:r>
    </w:p>
    <w:p>
      <w:pPr/>
      <w:r>
        <w:rPr>
          <w:lang w:val="hi_IN" w:bidi="hi_IN"/>
        </w:rPr>
      </w:r>
      <w:r>
        <w:rPr>
          <w:lang w:val="hi_IN" w:bidi="hi_IN"/>
        </w:rPr>
        <w:t xml:space="preserve">एज्रा यहोवा की व्यवस्था का </w:t>
      </w:r>
      <w:r>
        <w:rPr>
          <w:b/>
          <w:lang w:val="hi_IN" w:bidi="hi_IN"/>
        </w:rPr>
        <w:t>शास्त्री</w:t>
      </w:r>
      <w:r>
        <w:rPr>
          <w:lang w:val="hi_IN" w:bidi="hi_IN"/>
        </w:rPr>
        <w:t>, या शिक्षक था। शास्त्री के बारे में अधिक जानकारी के लिए, मुख्य शब्दावली देखें</w:t>
      </w:r>
    </w:p>
    <w:p>
      <w:pPr/>
      <w:r>
        <w:rPr>
          <w:lang w:val="hi_IN" w:bidi="hi_IN"/>
        </w:rPr>
      </w:r>
      <w:r>
        <w:rPr>
          <w:b/>
          <w:lang w:val="hi_IN" w:bidi="hi_IN"/>
        </w:rPr>
        <w:t>राजा</w:t>
      </w:r>
      <w:r>
        <w:rPr>
          <w:lang w:val="hi_IN" w:bidi="hi_IN"/>
        </w:rPr>
        <w:t xml:space="preserve"> अर्तक्षत्र फारस पर शासन करता है। राजा के बारे में अधिक जानकारी के लिए, मुख्य शब्दावली देखें।</w:t>
      </w:r>
    </w:p>
    <w:p>
      <w:pPr/>
      <w:r>
        <w:rPr>
          <w:lang w:val="hi_IN" w:bidi="hi_IN"/>
        </w:rPr>
      </w:r>
      <w:r>
        <w:rPr>
          <w:lang w:val="hi_IN" w:bidi="hi_IN"/>
        </w:rPr>
        <w:t xml:space="preserve">इस भाग में कहानीकार </w:t>
      </w:r>
      <w:r>
        <w:rPr>
          <w:b/>
          <w:lang w:val="hi_IN" w:bidi="hi_IN"/>
        </w:rPr>
        <w:t>परमेश्वर</w:t>
      </w:r>
      <w:r>
        <w:rPr>
          <w:lang w:val="hi_IN" w:bidi="hi_IN"/>
        </w:rPr>
        <w:t xml:space="preserve"> के व्यक्तिगत नाम “</w:t>
      </w:r>
      <w:r>
        <w:rPr>
          <w:b/>
          <w:lang w:val="hi_IN" w:bidi="hi_IN"/>
        </w:rPr>
        <w:t>यहोवा</w:t>
      </w:r>
      <w:r>
        <w:rPr>
          <w:lang w:val="hi_IN" w:bidi="hi_IN"/>
        </w:rPr>
        <w:t xml:space="preserve">” का उपयोग एज्रा के परमेश्वर को दर्शाने के लिए करता है, जिसने </w:t>
      </w:r>
      <w:r>
        <w:rPr>
          <w:b/>
          <w:lang w:val="hi_IN" w:bidi="hi_IN"/>
        </w:rPr>
        <w:t>मूसा की व्यवस्था</w:t>
      </w:r>
      <w:r>
        <w:rPr>
          <w:lang w:val="hi_IN" w:bidi="hi_IN"/>
        </w:rPr>
        <w:t xml:space="preserve"> में इस्राएलियों को यहोवा की व्यवस्था दी। एज्रा </w:t>
      </w:r>
      <w:r>
        <w:rPr>
          <w:b/>
          <w:lang w:val="hi_IN" w:bidi="hi_IN"/>
        </w:rPr>
        <w:t>इस्राएल</w:t>
      </w:r>
      <w:r>
        <w:rPr>
          <w:lang w:val="hi_IN" w:bidi="hi_IN"/>
        </w:rPr>
        <w:t xml:space="preserve"> के परमेश्वर यहोवा के बारे में बात करता है। परमेश्वर, यहोवा और मूसा की व्यवस्था के लिए उन्हीं शब्दों का उपयोग करें जिनका उपयोग आपने पहले किया है। परमेश्वर, यहोवा, इस्राएल और मूसा की व्यवस्था के बारे में अधिक जानकारी के लिए मुख्य शब्दावली देखें।</w:t>
      </w:r>
    </w:p>
    <w:p>
      <w:pPr/>
      <w:r>
        <w:rPr>
          <w:lang w:val="hi_IN" w:bidi="hi_IN"/>
        </w:rPr>
      </w:r>
      <w:r>
        <w:rPr>
          <w:lang w:val="hi_IN" w:bidi="hi_IN"/>
        </w:rPr>
        <w:t>एज्रा नाम का अर्थ है "सहायता" और यह किसी अधिक लंबे नाम से आ सकता है जिसका अर्थ है "यहोवा सहायता करता है।"</w:t>
      </w:r>
    </w:p>
    <w:p>
      <w:pPr/>
      <w:r>
        <w:rPr>
          <w:lang w:val="hi_IN" w:bidi="hi_IN"/>
        </w:rPr>
      </w:r>
      <w:r>
        <w:rPr>
          <w:lang w:val="hi_IN" w:bidi="hi_IN"/>
        </w:rPr>
        <w:t>यहाँ रुकें और तय करें कि आप "</w:t>
      </w:r>
      <w:r>
        <w:rPr>
          <w:b/>
          <w:lang w:val="hi_IN" w:bidi="hi_IN"/>
        </w:rPr>
        <w:t>एज्रा</w:t>
      </w:r>
      <w:r>
        <w:rPr>
          <w:lang w:val="hi_IN" w:bidi="hi_IN"/>
        </w:rPr>
        <w:t>" नाम का अनुवाद कैसे करेंगे। क्या आप इसका अनुवाद अर्थ के अनुसार करेंगे, या इसके उच्चारण के अनुसार?</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एज्रा 7:11–28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एज्रा 7:11–28 को सुनें और अपने मन में रखें।</w:t>
      </w:r>
    </w:p>
    <w:p>
      <w:pPr/>
      <w:r>
        <w:rPr>
          <w:lang w:val="hi_IN" w:bidi="hi_IN"/>
        </w:rPr>
      </w:r>
      <w:r>
        <w:rPr>
          <w:lang w:val="hi_IN" w:bidi="hi_IN"/>
        </w:rPr>
        <w:t>यदि सम्भव हो, तो एज्रा 7:11–28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एज्रा 7:11–28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हमने सुना कि एज्रा ने राजा से एज्रा को यहूदा वापस जाने की अनुमति देने के लिए कहा था। इस भाग में, हम वह पत्र सुनेंगे जो राजा अर्तक्षत्र ने एज्रा की विनती के आधिकारिक उत्तर के रूप में लिखा था। उन दिनों, राजा अपने राज्य में रहने वाले लोगों को पत्र लिखता था ताकि किसी विशेष परिस्थिति के लिए राजा के आदेश या नियम लोगों तक पहुँचाए जा सकें। इस पत्र को लिखकर, राजा ने एज्रा को अन्य इस्राएलियों के साथ यरूशलेम जाने का अधिकार दिया।</w:t>
      </w:r>
    </w:p>
    <w:p>
      <w:pPr/>
      <w:r>
        <w:rPr>
          <w:lang w:val="hi_IN" w:bidi="hi_IN"/>
        </w:rPr>
      </w:r>
      <w:r>
        <w:rPr>
          <w:lang w:val="hi_IN" w:bidi="hi_IN"/>
        </w:rPr>
        <w:t>कहानीकार इस पत्र का परिचय इस्राएलियों की भाषा इब्रानी में देता है। परिचय कहता है कि एज्रा एक याजक और शास्त्री है। एज्रा एक शिक्षित व्यक्ति है, जो इस्राएल के लिए यहोवा की आज्ञाओं और विधियों को बहुत अच्छी तरह जानता है।</w:t>
      </w:r>
    </w:p>
    <w:p>
      <w:pPr/>
      <w:r>
        <w:rPr>
          <w:lang w:val="hi_IN" w:bidi="hi_IN"/>
        </w:rPr>
      </w:r>
      <w:r>
        <w:rPr>
          <w:lang w:val="hi_IN" w:bidi="hi_IN"/>
        </w:rPr>
        <w:t>इब्रानी परिचय इस वाक्य के साथ समाप्त होता है: “यह उस बात की प्रति है जो राजा अर्तक्षत्र ने उस पत्र में लिखी थी जो राजा ने एज्रा को दिया था।”</w:t>
      </w:r>
    </w:p>
    <w:p>
      <w:pPr/>
      <w:r>
        <w:rPr>
          <w:lang w:val="hi_IN" w:bidi="hi_IN"/>
        </w:rPr>
      </w:r>
      <w:r>
        <w:rPr>
          <w:lang w:val="hi_IN" w:bidi="hi_IN"/>
        </w:rPr>
        <w:t>कहानी का अगला भाग वह है जो राजा ने किसी अन्य भाषा में लिखा था। यह वह भाषा है जिसका उपयोग फारसी उन दिनों में आधिकारिक सरकारी पत्र लिखने के लिए करते थे। पत्र की शुरुआत में, राजा अर्तक्षत्र फारसी शैली में लिखता है, ताकि यह दिखाया जा सके कि राजा ही पत्र लिखने वाला है और वह एज्रा को पत्र लिख रहा है। राजा विनम्र अभिवादन भी करता है, इसलिए हम जानते हैं कि राजा एक आधिकारिक और सकारात्मक संदेश दोनों लिख रहा है।</w:t>
      </w:r>
    </w:p>
    <w:p>
      <w:pPr/>
      <w:r>
        <w:rPr>
          <w:lang w:val="hi_IN" w:bidi="hi_IN"/>
        </w:rPr>
      </w:r>
      <w:r>
        <w:rPr>
          <w:lang w:val="hi_IN" w:bidi="hi_IN"/>
        </w:rPr>
        <w:t>यहाँ रुकें और समूह में चर्चा करें कि आपकी संस्कृति में कोई व्यक्ति कैसे दिखा सकता है कि यह वह संदेश है जो एक व्यक्ति दूसरे व्यक्ति को भेजता है। साथ ही, आप कैसे दिखा सकते हैं कि यह पत्र एक सकारात्मक संदेश है? इस ऑडियो को यहाँ रोकें।</w:t>
      </w:r>
    </w:p>
    <w:p>
      <w:pPr/>
      <w:r>
        <w:rPr>
          <w:lang w:val="hi_IN" w:bidi="hi_IN"/>
        </w:rPr>
      </w:r>
      <w:r>
        <w:rPr>
          <w:lang w:val="hi_IN" w:bidi="hi_IN"/>
        </w:rPr>
        <w:t>पत्र के इस आरंभिक भाग में, राजा अर्तक्षत्र अपने आप को उस आधिकारिक उपाधि से संबोधित करते हैं जिसका उपयोग उस समय फारसी राजा करते थे। यह उपाधि दिखाती है कि राजा अर्तक्षत्र सबसे महत्वपूर्ण राजा है। राजा अर्तक्षत्र एज्रा को एक आधिकारिक उपाधि से भी पुकारता है, ताकि यह दिखाया जा सके कि राजा आधिकारिक रूप से एज्रा के अधिकार को स्वर्ग के परमेश्वर की व्यवस्था के याजक और शास्त्री के रूप में पहचानता है। दूसरे शब्दों में, राजा एज्रा को यरूशलेम में इस्राएलियों को एज्रा के परमेश्वर की व्यवस्था सिखाने की अनुमति देता है।</w:t>
      </w:r>
    </w:p>
    <w:p>
      <w:pPr/>
      <w:r>
        <w:rPr>
          <w:lang w:val="hi_IN" w:bidi="hi_IN"/>
        </w:rPr>
      </w:r>
      <w:r>
        <w:rPr>
          <w:lang w:val="hi_IN" w:bidi="hi_IN"/>
        </w:rPr>
        <w:t>यहाँ रुकें और समूह में चर्चा करें कि आपकी संस्कृति में लोग आधिकारिक भूमिका निभाने वाले लोगों को कैसे संबोधित करते हैं। इस ऑडियो को यहाँ रोकें।</w:t>
      </w:r>
    </w:p>
    <w:p>
      <w:pPr/>
      <w:r>
        <w:rPr>
          <w:lang w:val="hi_IN" w:bidi="hi_IN"/>
        </w:rPr>
      </w:r>
      <w:r>
        <w:rPr>
          <w:lang w:val="hi_IN" w:bidi="hi_IN"/>
        </w:rPr>
        <w:t>राजा अर्तक्षत्र एज्रा को बताता है कि वह अपने राज्य के किसी भी इस्राएली को, जो एज्रा के साथ जाना चाहता है, यरूशलेम जाने की अनुमति देने का आदेश देता है। इसमें याजक और लेवी शामिल हैं। अर्तक्षत्र और उसके सात सलाहकार एज्रा से कहते हैं कि वे उसे इसलिए भेजना चाहते हैं ताकि वह देख सके कि यहूदा और यरूशलेम में रहने वाले इस्राएली एज्रा के परमेश्वर की व्यवस्था का पालन करते हैं या नहीं। अर्तक्षत्र यह भी कहता है कि एज्रा इस व्यवस्था को अच्छी तरह जानता है।</w:t>
      </w:r>
    </w:p>
    <w:p>
      <w:pPr/>
      <w:r>
        <w:rPr>
          <w:lang w:val="hi_IN" w:bidi="hi_IN"/>
        </w:rPr>
      </w:r>
      <w:r>
        <w:rPr>
          <w:lang w:val="hi_IN" w:bidi="hi_IN"/>
        </w:rPr>
        <w:t>अर्तक्षत्र और उसके सलाहकार एज्रा से कहते हैं कि वह उस चाँदी और सोने को ले जाए, जिसे अर्तक्षत्र परमेश्वर को दे रहा है। अर्तक्षत्र एज्रा से कहता है कि वह बाबेल देश से मिलने वाली अन्य चाँदी और सोना भी ले जाए। साथ ही, एज्रा को उन भेंटों को भी ले जाना होगा जिन्हें लोग और याजक यरूशलेम में अपने परमेश्वर के मंदिर के लिए देना चुनते हैं। अर्तक्षत्र कहता है कि उस धन का उपयोग यरूशलेम में एज्रा के परमेश्वर के मन्दिर की वेदी पर बलिदान चढ़ाने के लिए बैल, मेढ़े, नर मेम्ने, अन्नबलि और अर्घ की वस्तुएँ खरीदने के लिए करें। बैल नर मवेशी होते हैं, मेढ़े वयस्क नर भेड़ होते हैं, और मेम्ने भेड़ के बच्चे होते हैं। अन्नबलि सबसे अच्छी गुणवत्ता का आटा है, जिसे याजक जैतून के तेल के साथ मिलाता है। अर्घ वह दाखमधु है जिसे याजक वेदी पर उंडेलता है।</w:t>
      </w:r>
    </w:p>
    <w:p>
      <w:pPr/>
      <w:r>
        <w:rPr>
          <w:lang w:val="hi_IN" w:bidi="hi_IN"/>
        </w:rPr>
      </w:r>
      <w:r>
        <w:rPr>
          <w:lang w:val="hi_IN" w:bidi="hi_IN"/>
        </w:rPr>
        <w:t>यहाँ रुकें और यदि आवश्यक हो, तो समूह में बैल, मेढ़े और नर मेम्नों की तस्वीरें देखें। इस ऑडियो को यहाँ रोकें।</w:t>
      </w:r>
    </w:p>
    <w:p>
      <w:pPr/>
      <w:r>
        <w:rPr>
          <w:lang w:val="hi_IN" w:bidi="hi_IN"/>
        </w:rPr>
      </w:r>
      <w:r>
        <w:rPr>
          <w:lang w:val="hi_IN" w:bidi="hi_IN"/>
        </w:rPr>
        <w:t>अर्तक्षत्र एज्रा और अन्य यहूदियों को बाकी चाँदी और सोने का उपयोग उस तरह करने की अनुमति देता है जिससे उनके परमेश्वर प्रसन्न हों। अर्तक्षत्र एज्रा और अन्य इस्राएलियों से कहता है कि वे उन वस्तुओं का उपयोग करें जो वह उन्हें देता है, ताकि वे परमेश्वर की आराधना परमेश्वर के मंदिर में कर सकें। इसके अलावा, अर्तक्षत्र एज्रा और इस्राएलियों से कहता है कि वे परमेश्वर के मंदिर के लिए आवश्यक कोई भी अन्य वस्तुएँ अर्तक्षत्र के शाही खजाने से ले लें।</w:t>
      </w:r>
    </w:p>
    <w:p>
      <w:pPr/>
      <w:r>
        <w:rPr>
          <w:lang w:val="hi_IN" w:bidi="hi_IN"/>
        </w:rPr>
      </w:r>
      <w:r>
        <w:rPr>
          <w:lang w:val="hi_IN" w:bidi="hi_IN"/>
        </w:rPr>
        <w:t>यहाँ रुकें और समूह में चर्चा करें: आपकी संस्कृति में, लोग महत्वपूर्ण उद्देश्यों जैसे आराधना, दूसरों की सहायता करने या समुदाय की आवश्यकताओं के लिए धन या भेंट कैसे देते हैं, और आप उन भेंटों की देखभाल करने के लिए किस पर भरोसा करते हैं? आपको उन लोगों पर भरोसा करने की आवश्यकता क्यों है? इस ऑडियो को यहाँ रोकें।</w:t>
      </w:r>
    </w:p>
    <w:p>
      <w:pPr/>
      <w:r>
        <w:rPr>
          <w:lang w:val="hi_IN" w:bidi="hi_IN"/>
        </w:rPr>
      </w:r>
      <w:r>
        <w:rPr>
          <w:lang w:val="hi_IN" w:bidi="hi_IN"/>
        </w:rPr>
        <w:t>राजा अर्तक्षत्र उन अधिकारियों को एक कड़ा आदेश देता है जो फरात नदी के पश्चिम के क्षेत्र में खजाने को नियंत्रित करते हैं। अधिकारियों को तुरंत आज्ञा माननी चाहिए क्योंकि उन दिनों में हर किसी को वह सब करना होता था जो राजा कहता था। राजा अधिकारियों से कहता है कि वे याजक एज्रा को वह सब दें जो वह माँगे, क्योंकि राजा एज्रा को स्वर्ग के परमेश्वर की व्यवस्था का विश्वसनीय शिक्षक मानता है।</w:t>
      </w:r>
    </w:p>
    <w:p>
      <w:pPr/>
      <w:r>
        <w:rPr>
          <w:lang w:val="hi_IN" w:bidi="hi_IN"/>
        </w:rPr>
      </w:r>
      <w:r>
        <w:rPr>
          <w:lang w:val="hi_IN" w:bidi="hi_IN"/>
        </w:rPr>
        <w:t>राजा चाँदी, गेहूँ, दाखरस, तेल और नमक की सटीक मात्रा सूचीबद्ध करता है, जो अधिकारी एज्रा को दे सकते हैं। अधिकारियों को अधिकतम 3,400 किलोग्राम चाँदी देनी होगी। अधिकारियों को 10,000 किलोग्राम गेहूँ देना चाहिए। अधिकारियों को 2,000 लीटर दाखरस देना होगा। अधिकारियों को 2,000 लीटर जैतून का तेल देना होगा। अधिकारियों को उतना नमक देना होगा जितना एज्रा को आवश्यकता हो।</w:t>
      </w:r>
    </w:p>
    <w:p>
      <w:pPr/>
      <w:r>
        <w:rPr>
          <w:lang w:val="hi_IN" w:bidi="hi_IN"/>
        </w:rPr>
      </w:r>
      <w:r>
        <w:rPr>
          <w:lang w:val="hi_IN" w:bidi="hi_IN"/>
        </w:rPr>
        <w:t>यहाँ रुकें और एक समूह के रूप में चाँदी की धातु की एक तस्वीर देखें। इस ऑडियो को यहाँ रोकें।</w:t>
      </w:r>
    </w:p>
    <w:p>
      <w:pPr/>
      <w:r>
        <w:rPr>
          <w:lang w:val="hi_IN" w:bidi="hi_IN"/>
        </w:rPr>
      </w:r>
      <w:r>
        <w:rPr>
          <w:lang w:val="hi_IN" w:bidi="hi_IN"/>
        </w:rPr>
        <w:t>यहाँ रुकें और समूह में गेहूँ की तस्वीर देखें। इस ऑडियो को यहाँ रोकें।</w:t>
      </w:r>
    </w:p>
    <w:p>
      <w:pPr/>
      <w:r>
        <w:rPr>
          <w:lang w:val="hi_IN" w:bidi="hi_IN"/>
        </w:rPr>
      </w:r>
      <w:r>
        <w:rPr>
          <w:lang w:val="hi_IN" w:bidi="hi_IN"/>
        </w:rPr>
        <w:t>यहाँ रुकें और समूह में दाखरस की एक तस्वीर देखें। इस ऑडियो को यहाँ रोकें।</w:t>
      </w:r>
    </w:p>
    <w:p>
      <w:pPr/>
      <w:r>
        <w:rPr>
          <w:lang w:val="hi_IN" w:bidi="hi_IN"/>
        </w:rPr>
      </w:r>
      <w:r>
        <w:rPr>
          <w:lang w:val="hi_IN" w:bidi="hi_IN"/>
        </w:rPr>
        <w:t>यहाँ रुकें और समूह में जैतून के तेल की एक तस्वीर देखें। इस ऑडियो को यहाँ रोकें।</w:t>
      </w:r>
    </w:p>
    <w:p>
      <w:pPr/>
      <w:r>
        <w:rPr>
          <w:lang w:val="hi_IN" w:bidi="hi_IN"/>
        </w:rPr>
      </w:r>
      <w:r>
        <w:rPr>
          <w:lang w:val="hi_IN" w:bidi="hi_IN"/>
        </w:rPr>
        <w:t>यहाँ रुकें और समूह में नमक की एक तस्वीर देखें। इस ऑडियो को यहाँ रोकें।</w:t>
      </w:r>
    </w:p>
    <w:p>
      <w:pPr/>
      <w:r>
        <w:rPr>
          <w:lang w:val="hi_IN" w:bidi="hi_IN"/>
        </w:rPr>
      </w:r>
      <w:r>
        <w:rPr>
          <w:lang w:val="hi_IN" w:bidi="hi_IN"/>
        </w:rPr>
        <w:t>अर्तक्षत्र सभी को यह आदेश भी देता है कि वे स्वर्ग के परमेश्वर के मंदिर के लिए परमेश्वर जो कुछ चाहता है, उसे करने में पूरी मेहनत करें। अर्तक्षत्र समझाता है कि वह नहीं चाहता कि यह परमेश्वर अर्तक्षत्र के राज्य या उसके वंशजों के राज्य पर क्रोधित हो। राजा फरात पार के प्रान्त के अपने अधिकारियों को याजकों, लेवियों, गायकों, द्वारपालों, मन्दिर के सेवकों या यरूशलेम में परमेश्वर के मन्दिर में काम करने वाले किसी और से कर, भेंट या राहदारी लेने से मना करता है।</w:t>
      </w:r>
    </w:p>
    <w:p>
      <w:pPr/>
      <w:r>
        <w:rPr>
          <w:lang w:val="hi_IN" w:bidi="hi_IN"/>
        </w:rPr>
      </w:r>
      <w:r>
        <w:rPr>
          <w:lang w:val="hi_IN" w:bidi="hi_IN"/>
        </w:rPr>
        <w:t>राजा अर्तक्षत्र एज्रा को आदेश देता है कि वह परमेश्वर से बुद्धि माँगे ताकि वह न्यायियों और अधिकारियों का चयन कर सके, जो फरात नदी के पश्चिम में रहने वाले उन इस्राएलियों की न्यायपूर्वक अगुवाई करें जो एज्रा के परमेश्वर की व्यवस्थाओं को जानते हैं। अर्तक्षत्र एज्रा से यह भी कहता है कि वह उन लोगों को सिखाए जो परमेश्वर के नियमों को नहीं जानते हैं। राजा अर्तक्षत्र परमेश्वर की व्यवस्था या राजा की व्यवस्था का उल्लंघन करने वाले किसी भी व्यक्ति को दण्ड देने का आदेश देता है, और दण्ड उसी प्रकार होना चाहिए जैसा गलत काम उस व्यक्ति ने किया है। कुछ लोग जो आज्ञा नहीं मानते, उनकी सजा मौत है। जो अन्य लोग आज्ञा का उल्लंघन करते हैं, उन्हें अपने रहने के स्थान को छोड़ देना चाहिए और वापस नहीं लौटना चाहिए। अधिकारियों को उन लोगों से संपत्ति छीननी चाहिए जो आज्ञा नहीं मानते हैं। आज्ञा का उल्लंघन करने वाले अन्य लोगों को जेल जाना चाहिए।</w:t>
      </w:r>
    </w:p>
    <w:p>
      <w:pPr/>
      <w:r>
        <w:rPr>
          <w:lang w:val="hi_IN" w:bidi="hi_IN"/>
        </w:rPr>
      </w:r>
      <w:r>
        <w:rPr>
          <w:lang w:val="hi_IN" w:bidi="hi_IN"/>
        </w:rPr>
        <w:t>अर्तक्षत्र के पत्र को पढ़ने के बाद, एज्रा इस्राएल के लोगों से इब्रानी भाषा में बात करता है। एज्रा इस्राएल के लोगों से कहता है कि वे यहोवा का धन्यवाद करें जो बहुत पहले से उनके लोगों का परमेश्वर रहा है। एज्रा समझाता है कि यहोवा ही वह है जिसने राजा अर्तक्षत्र को यरूशलेम में यहोवा के मन्दिर का सम्मान करने दिया, जैसा कि राजा अपने पत्र में दिखाता है। एज्रा कहता है कि यहोवा ने राजा, राजा के सलाहकारों और राजा के सभी शक्तिशाली अधिकारियों के मन में एज्रा के प्रति दया भाव जगाकर एज्रा पर अपनी करुणा दिखाई है। एज्रा कहता है कि एज्रा के परमेश्वर यहोवा ने एज्रा को यह साहस दिया कि वह इस्राएली अगुवों को इकट्ठा करे, ताकि वे एज्रा के साथ यरूशलेम जाएँ।</w:t>
      </w:r>
      <w:r>
        <w:rPr>
          <w:lang w:val="hi_IN" w:bidi="hi_IN"/>
        </w:rPr>
      </w:r>
    </w:p>
    <w:p>
      <w:pPr>
        <w:pStyle w:val="Heading3"/>
      </w:pPr>
      <w:r>
        <w:rPr>
          <w:lang w:val="hi_IN" w:bidi="hi_IN"/>
        </w:rPr>
        <w:t>घटनाओं को समझाना</w:t>
      </w:r>
    </w:p>
    <w:p>
      <w:pPr/>
      <w:r>
        <w:rPr>
          <w:lang w:val="hi_IN" w:bidi="hi_IN"/>
        </w:rPr>
      </w:r>
      <w:r>
        <w:rPr>
          <w:lang w:val="hi_IN" w:bidi="hi_IN"/>
        </w:rPr>
        <w:t>एज्रा 7:11–28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एज्रा एक याजक और शास्त्री के रूप में सेवा करता है। राजा अर्तक्षत्र एज्रा को एक पत्र लिखता है।</w:t>
      </w:r>
    </w:p>
    <w:p>
      <w:pPr/>
      <w:r>
        <w:rPr>
          <w:lang w:val="hi_IN" w:bidi="hi_IN"/>
        </w:rPr>
      </w:r>
      <w:r>
        <w:rPr>
          <w:b/>
          <w:lang w:val="hi_IN" w:bidi="hi_IN"/>
        </w:rPr>
        <w:t>दूसरे दृश्य में:</w:t>
      </w:r>
      <w:r>
        <w:rPr>
          <w:lang w:val="hi_IN" w:bidi="hi_IN"/>
        </w:rPr>
        <w:t xml:space="preserve"> राजा किसी भी इस्राएली को, जो एज्रा के साथ जाना चाहता है—जिसमें याजक और लेवी भी शामिल हैं—यरूशलेम लौटने की अनुमति देता है। राजा इस्राएलियों को परमेश्वर की आराधना के लिए उपयोग करने हेतु उपहार भी देता है।</w:t>
      </w:r>
    </w:p>
    <w:p>
      <w:pPr/>
      <w:r>
        <w:rPr>
          <w:lang w:val="hi_IN" w:bidi="hi_IN"/>
        </w:rPr>
      </w:r>
      <w:r>
        <w:rPr>
          <w:b/>
          <w:lang w:val="hi_IN" w:bidi="hi_IN"/>
        </w:rPr>
        <w:t>तीसरे दृश्य में:</w:t>
      </w:r>
      <w:r>
        <w:rPr>
          <w:lang w:val="hi_IN" w:bidi="hi_IN"/>
        </w:rPr>
        <w:t xml:space="preserve"> राजा फरात पार के फारसी अधिकारियों को आदेश देता है कि वे एज्रा का उदारता से समर्थन करें। राजा एज्रा को न्यायियों और अधिकारियों को नियुक्त करने और परमेश्वर की व्यवस्था के अनुसार शिक्षा देने और न्याय करने का अधिकार देता है।</w:t>
      </w:r>
    </w:p>
    <w:p>
      <w:pPr/>
      <w:r>
        <w:rPr>
          <w:lang w:val="hi_IN" w:bidi="hi_IN"/>
        </w:rPr>
      </w:r>
      <w:r>
        <w:rPr>
          <w:b/>
          <w:lang w:val="hi_IN" w:bidi="hi_IN"/>
        </w:rPr>
        <w:t>चौथे दृश्य में:</w:t>
      </w:r>
      <w:r>
        <w:rPr>
          <w:lang w:val="hi_IN" w:bidi="hi_IN"/>
        </w:rPr>
        <w:t xml:space="preserve"> एज्रा परमेश्वर की स्तुति करता है और यरूशलेम लौटने के लिए अगुवों को इकट्ठा करता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एज्रा</w:t>
      </w:r>
    </w:p>
    <w:p>
      <w:pPr>
        <w:pStyle w:val="ListBullet"/>
        <w:spacing w:line="240" w:lineRule="auto"/>
        <w:ind w:left="720"/>
      </w:pPr>
      <w:r>
        <w:rPr>
          <w:lang w:val="hi_IN" w:bidi="hi_IN"/>
        </w:rPr>
      </w:r>
      <w:r>
        <w:rPr>
          <w:lang w:val="hi_IN" w:bidi="hi_IN"/>
        </w:rPr>
        <w:t>राजा अर्तक्षत्र</w:t>
      </w:r>
    </w:p>
    <w:p>
      <w:pPr>
        <w:pStyle w:val="ListBullet"/>
        <w:spacing w:line="240" w:lineRule="auto"/>
        <w:ind w:left="720"/>
      </w:pPr>
      <w:r>
        <w:rPr>
          <w:lang w:val="hi_IN" w:bidi="hi_IN"/>
        </w:rPr>
      </w:r>
      <w:r>
        <w:rPr>
          <w:lang w:val="hi_IN" w:bidi="hi_IN"/>
        </w:rPr>
        <w:t>यहोवा, स्वर्ग का परमेश्वर</w:t>
      </w:r>
    </w:p>
    <w:p>
      <w:pPr>
        <w:pStyle w:val="ListBullet"/>
        <w:spacing w:line="240" w:lineRule="auto"/>
        <w:ind w:left="720"/>
      </w:pPr>
      <w:r>
        <w:rPr>
          <w:lang w:val="hi_IN" w:bidi="hi_IN"/>
        </w:rPr>
      </w:r>
      <w:r>
        <w:rPr>
          <w:lang w:val="hi_IN" w:bidi="hi_IN"/>
        </w:rPr>
        <w:t>राजा अर्तक्षत्र के सलाहकार</w:t>
      </w:r>
    </w:p>
    <w:p>
      <w:pPr>
        <w:pStyle w:val="ListBullet"/>
        <w:spacing w:line="240" w:lineRule="auto"/>
        <w:ind w:left="720"/>
      </w:pPr>
      <w:r>
        <w:rPr>
          <w:lang w:val="hi_IN" w:bidi="hi_IN"/>
        </w:rPr>
      </w:r>
      <w:r>
        <w:rPr>
          <w:lang w:val="hi_IN" w:bidi="hi_IN"/>
        </w:rPr>
        <w:t>फरात के पश्चिम में फारसी खजाने के अधिकारी</w:t>
      </w:r>
    </w:p>
    <w:p>
      <w:pPr>
        <w:pStyle w:val="ListBullet"/>
        <w:spacing w:line="240" w:lineRule="auto"/>
        <w:ind w:left="720"/>
      </w:pPr>
      <w:r>
        <w:rPr>
          <w:lang w:val="hi_IN" w:bidi="hi_IN"/>
        </w:rPr>
      </w:r>
      <w:r>
        <w:rPr>
          <w:lang w:val="hi_IN" w:bidi="hi_IN"/>
        </w:rPr>
        <w:t>इस्राएली, जिनमें शामिल हैं:</w:t>
      </w:r>
    </w:p>
    <w:p>
      <w:pPr>
        <w:pStyle w:val="ListBullet"/>
        <w:spacing w:line="240" w:lineRule="auto"/>
        <w:ind w:left="720"/>
      </w:pPr>
      <w:r>
        <w:rPr>
          <w:lang w:val="hi_IN" w:bidi="hi_IN"/>
        </w:rPr>
      </w:r>
      <w:r>
        <w:rPr>
          <w:lang w:val="hi_IN" w:bidi="hi_IN"/>
        </w:rPr>
        <w:t>याजक</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न्यायी और सभा के अधिकारी</w:t>
      </w:r>
    </w:p>
    <w:p>
      <w:pPr>
        <w:pStyle w:val="ListBullet"/>
        <w:spacing w:line="240" w:lineRule="auto"/>
        <w:ind w:left="720"/>
      </w:pPr>
      <w:r>
        <w:rPr>
          <w:lang w:val="hi_IN" w:bidi="hi_IN"/>
        </w:rPr>
      </w:r>
      <w:r>
        <w:rPr>
          <w:lang w:val="hi_IN" w:bidi="hi_IN"/>
        </w:rPr>
        <w:t>और मन्दिर के कामदार: संगीतकार, द्वारपाल और सेवक</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पहले दृश्य में, कहानीकार कहता है कि यह उस पत्र की एक प्रति है जिसे राजा अर्तक्षत्र ने लिखा था और जिसे राजा ने एज्रा को दिया था। एज्रा यहोवा का याजक और एक शास्त्री है। एज्रा एक शिक्षित व्यक्ति है, जो इस्राएलियों के लिए यहोवा की आज्ञाओं और विधियों को बहुत अच्छी तरह जानता है। जब कहानीकार एज्रा को शास्त्री कहता है, तो वह दिखा रहा है कि एज्रा यहोवा की व्यवस्था का एक अगुवा और शिक्षक है।</w:t>
      </w:r>
    </w:p>
    <w:p>
      <w:pPr/>
      <w:r>
        <w:rPr>
          <w:lang w:val="hi_IN" w:bidi="hi_IN"/>
        </w:rPr>
      </w:r>
      <w:r>
        <w:rPr>
          <w:lang w:val="hi_IN" w:bidi="hi_IN"/>
        </w:rPr>
        <w:t>राजाओं का राजा अर्तक्षत्र एज्रा को लिखता है, जो स्वर्ग के परमेश्वर की व्यवस्था का याजक और शास्त्री है। अर्तक्षत्र ने शायद पत्र सीधे नहीं लिखा था। अधिक संभावना है कि राजा ने ये बातें कही हों और किसी शास्त्री ने उन्हें पत्र में लिख दिया हो।</w:t>
      </w:r>
    </w:p>
    <w:p>
      <w:pPr/>
      <w:r>
        <w:rPr>
          <w:lang w:val="hi_IN" w:bidi="hi_IN"/>
        </w:rPr>
      </w:r>
      <w:r>
        <w:rPr>
          <w:lang w:val="hi_IN" w:bidi="hi_IN"/>
        </w:rPr>
        <w:t>यहाँ रुकें और चर्चा करें कि आप कैसे बताएंगे कि अर्तक्षत्र ने एज्रा को यह पत्र किस प्रकार लिखा है। इस ऑडियो को यहाँ रोकें।</w:t>
      </w:r>
    </w:p>
    <w:p>
      <w:pPr/>
      <w:r>
        <w:rPr>
          <w:lang w:val="hi_IN" w:bidi="hi_IN"/>
        </w:rPr>
      </w:r>
      <w:r>
        <w:rPr>
          <w:lang w:val="hi_IN" w:bidi="hi_IN"/>
        </w:rPr>
        <w:t>जब अर्तक्षत्र अपने आप को "राजाओं का राजा" कहता है, तो अर्तक्षत्र का अर्थ है कि वह फारस का सर्वोच्च अधिकारी है।</w:t>
      </w:r>
    </w:p>
    <w:p>
      <w:pPr/>
      <w:r>
        <w:rPr>
          <w:lang w:val="hi_IN" w:bidi="hi_IN"/>
        </w:rPr>
      </w:r>
      <w:r>
        <w:rPr>
          <w:lang w:val="hi_IN" w:bidi="hi_IN"/>
        </w:rPr>
        <w:t>यहाँ रुकें और समूह में चर्चा करें कि आप कैसे कहेंगे कि अर्तक्षत्र अपने आप को "राजाओं का राजा" कहता है। इस ऑडियो को यहाँ रोकें।</w:t>
      </w:r>
    </w:p>
    <w:p>
      <w:pPr/>
      <w:r>
        <w:rPr>
          <w:lang w:val="hi_IN" w:bidi="hi_IN"/>
        </w:rPr>
      </w:r>
      <w:r>
        <w:rPr>
          <w:lang w:val="hi_IN" w:bidi="hi_IN"/>
        </w:rPr>
        <w:t>अर्तक्षत्र एज्रा के लिए “शास्त्री” की उपाधि का उपयोग यह दिखाने के लिए करता है कि अर्तक्षत्र इस्राएलियों के लिए शास्त्री के रूप में एज्रा के आधिकारिक अधिकार को पहचानता है। अर्तक्षत्र एज्रा के परमेश्वर को "स्वर्ग का परमेश्वर" कहकर संबोधित करता है। उन दिनों, इस्राएली अक्सर गैर-इस्राएलियों से इस्राएली “स्वर्ग के परमेश्वर” के बारे में बात करते थे। स्वर्ग उस स्थान को दर्शाता है जहाँ परमेश्वर रहता है। जब अर्तक्षत्र परमेश्वर की आज्ञाओं और विधियों का उल्लेख करता है, तो उसका अर्थ यहोवा की उस व्यवस्था से है जो बाइबल की पहली पाँच पुस्तकों—उत्पत्ति, निर्गमन, लैव्यव्यवस्था, गिनती और व्यवस्थाविवरण—में है।</w:t>
      </w:r>
    </w:p>
    <w:p>
      <w:pPr/>
      <w:r>
        <w:rPr>
          <w:lang w:val="hi_IN" w:bidi="hi_IN"/>
        </w:rPr>
      </w:r>
      <w:r>
        <w:rPr>
          <w:lang w:val="hi_IN" w:bidi="hi_IN"/>
        </w:rPr>
        <w:t>दूसरे दृश्य में, राजा अर्तक्षत्र फारस के राज्य में रहने वाले किसी भी इस्राएली को, जो एज्रा के साथ जाना चाहता है, यरूशलेम जाने की अनुमति देता है। इसमें याजक और लेवी शामिल हैं। अर्तक्षत्र और उसके सात सलाहकार एज्रा को यह देखने के लिए भेजते हैं कि क्या यहूदा और यरूशलेम में रहने वाले इस्राएली एज्रा के परमेश्वर की व्यवस्था का पालन करते हैं। अन्य फारसी राजाओं के पास भी सलाहकार, या वे महत्वपूर्ण लोग होते थे जो फारसी राजाओं को निर्णय लेने में सहायता करते थे। अर्तक्षत्र यह भी कहता है कि एज्रा के पास यह व्यवस्था "हाथ में" है। यहाँ, "हाथ" का अर्थ है "नियंत्रण"। इसका अर्थ है कि या तो एज्रा व्यवस्था की एक वास्तविक भौतिक प्रति लेकर जाता है, या वह व्यवस्था को अच्छी तरह जानता है और समझता है।</w:t>
      </w:r>
    </w:p>
    <w:p>
      <w:pPr/>
      <w:r>
        <w:rPr>
          <w:lang w:val="hi_IN" w:bidi="hi_IN"/>
        </w:rPr>
      </w:r>
      <w:r>
        <w:rPr>
          <w:lang w:val="hi_IN" w:bidi="hi_IN"/>
        </w:rPr>
        <w:t>यहाँ रुकें और चर्चा करें कि आप कैसे कहेंगे कि एज्रा के पास व्यवस्था है। इस ऑडियो को यहाँ रोकें।</w:t>
      </w:r>
    </w:p>
    <w:p>
      <w:pPr/>
      <w:r>
        <w:rPr>
          <w:lang w:val="hi_IN" w:bidi="hi_IN"/>
        </w:rPr>
      </w:r>
      <w:r>
        <w:rPr>
          <w:lang w:val="hi_IN" w:bidi="hi_IN"/>
        </w:rPr>
        <w:t>तीसरे दृश्य में, अर्तक्षत्र और उसके सलाहकार एज्रा को इस्राएली परमेश्वर की आराधना करने के लिए चाँदी और सोना देते हैं। अर्तक्षत्र शायद चाँदी और सोना दे रहा है, ताकि इस्राएली यरूशलेम के मन्दिर में परमेश्वर की आराधना करें। अर्तक्षत्र एज्रा को बाबेल से मिलने वाली किसी भी अन्य चाँदी और सोना भी ले जाने की अनुमति देता है। एज्रा को उन भेंटों को ले जाना होगा जिन्हें इस्राएली लोग और याजक यरूशलेम में परमेश्वर के भवन, अर्थात् परमेश्वर के मन्दिर के लिए, परमेश्वर को देना चुनते हैं। अर्तक्षत्र कहता है कि उस धन का उपयोग बैल, मेढ़े, नर मेम्ने, अन्नबलि और अर्घ की वस्तुओं को खरीदने के लिए करें, ताकि उन्हें यरूशलेम में एज्रा के परमेश्वर के मन्दिर की वेदी पर बलिदान के रूप में उपयोग किया जा सके। अर्तक्षत्र एज्रा और अन्य यहूदियों को बाकी चाँदी और सोने का उपयोग उस तरह करने की अनुमति देता है जिससे उनके परमेश्वर प्रसन्न हों। अर्तक्षत्र एज्रा और अन्य इस्राएलियों से कहता है कि वे उन वस्तुओं का उपयोग करें जो वह उन्हें देता है, ताकि वे परमेश्वर की आराधना परमेश्वर के घर में कर सकें। इसके अलावा, अर्तक्षत्र एज्रा और इस्राएलियों से कहता है कि वे परमेश्वर के घर के लिए आवश्यक अन्य वस्तुएँ अर्तक्षत्र के राज खजाने से ले लें।</w:t>
      </w:r>
    </w:p>
    <w:p>
      <w:pPr/>
      <w:r>
        <w:rPr>
          <w:lang w:val="hi_IN" w:bidi="hi_IN"/>
        </w:rPr>
      </w:r>
      <w:r>
        <w:rPr>
          <w:lang w:val="hi_IN" w:bidi="hi_IN"/>
        </w:rPr>
        <w:t>अब राजा अर्तक्षत्र सीधे उन फारसी अधिकारियों से बात करता है जो नदी के पश्चिमी क्षेत्र में रहने वाले लोगों पर शासन करते हैं। याद रखें कि यह क्षेत्र फरात पार का प्रान्त है, या "नदी के पार का प्रान्त।" राजा इन अधिकारियों को आदेश देता है कि वे याजक एज्रा को वह सब कुछ दें जो वह माँगे, क्योंकि राजा एज्रा को स्वर्ग के परमेश्वर की व्यवस्था के एक विश्वसनीय शास्त्री के रूप में पहचानता है। उन दिनों में, लोग फरात नदी को दर्शाने के लिए "नदी" कहते थे।</w:t>
      </w:r>
    </w:p>
    <w:p>
      <w:pPr/>
      <w:r>
        <w:rPr>
          <w:lang w:val="hi_IN" w:bidi="hi_IN"/>
        </w:rPr>
      </w:r>
      <w:r>
        <w:rPr>
          <w:lang w:val="hi_IN" w:bidi="hi_IN"/>
        </w:rPr>
        <w:t>यहाँ रुकें और यदि आवश्यक हो, तो नक्शे पर फरात नदी को देखें। इस ऑडियो को यहाँ रोकें।</w:t>
      </w:r>
    </w:p>
    <w:p>
      <w:pPr/>
      <w:r>
        <w:rPr>
          <w:lang w:val="hi_IN" w:bidi="hi_IN"/>
        </w:rPr>
      </w:r>
      <w:r>
        <w:rPr>
          <w:lang w:val="hi_IN" w:bidi="hi_IN"/>
        </w:rPr>
        <w:t>राजा चाँदी, गेहूँ, दाखरस, तेल और नमक की सटीक मात्रा बताता है, जो अधिकारियों को एज्रा को देनी होगी। अधिकारियों को अधिकतम 3,400 किलोग्राम चाँदी देनी होगी। अधिकारियों को 10,000 किलोग्राम गेहूँ देना चाहिए। अधिकारियों को 2,000 लीटर दाखरस देना होगा। अधिकारियों को 2,000 लीटर जैतून का तेल देना होगा। अधिकारियों को उतना नमक देना होगा जितना एज्रा को आवश्यकता हो।</w:t>
      </w:r>
    </w:p>
    <w:p>
      <w:pPr/>
      <w:r>
        <w:rPr>
          <w:lang w:val="hi_IN" w:bidi="hi_IN"/>
        </w:rPr>
      </w:r>
      <w:r>
        <w:rPr>
          <w:lang w:val="hi_IN" w:bidi="hi_IN"/>
        </w:rPr>
        <w:t>यहाँ रुकें और समूह में अपनी भाषा में चाँदी, गेहूँ, दाखरस और जैतून के तेल की मात्रा का वर्णन करें। इस ऑडियो को यहाँ रोकें।</w:t>
      </w:r>
    </w:p>
    <w:p>
      <w:pPr/>
      <w:r>
        <w:rPr>
          <w:lang w:val="hi_IN" w:bidi="hi_IN"/>
        </w:rPr>
      </w:r>
      <w:r>
        <w:rPr>
          <w:lang w:val="hi_IN" w:bidi="hi_IN"/>
        </w:rPr>
        <w:t>अर्तक्षत्र इन सभी फारसी अधिकारियों को भी आदेश देता है कि वे स्वर्ग के परमेश्वर के भवन के लिए परमेश्वर जो कुछ चाहता है, उसे करने में पूरी मेहनत करें। अर्तक्षत्र समझाता है कि वह नहीं चाहता कि यह परमेश्वर अर्तक्षत्र के राज्य या उसके वंशजों के राज्य पर क्रोधित हो। राजा अपने अधिकारियों को याजकों, लेवियों, गायकों, द्वारपालों, घराने के सेवकों या यरूशलेम में परमेश्वर के भवन में काम करने वाले किसी और से कर, भेंट या चुंगी लेने से मना करता है।</w:t>
      </w:r>
    </w:p>
    <w:p>
      <w:pPr/>
      <w:r>
        <w:rPr>
          <w:lang w:val="hi_IN" w:bidi="hi_IN"/>
        </w:rPr>
      </w:r>
      <w:r>
        <w:rPr>
          <w:lang w:val="hi_IN" w:bidi="hi_IN"/>
        </w:rPr>
        <w:t>फिर राजा अर्तक्षत्र एज्रा से बात करता है। राजा कहता है कि एज्रा के पास एज्रा के हाथ में परमेश्वर की ओर से दी गई बुद्धि है। यहाँ, "हाथ" का अर्थ है "नियंत्रण।" दूसरे शब्दों में, राजा का अर्थ है कि एज्रा परमेश्वर और परमेश्वर की व्यवस्था को इतनी अच्छी तरह जानता है कि वह इस कौशल और ज्ञान का उपयोग निर्णय लेने के लिए कर सकता है।</w:t>
      </w:r>
    </w:p>
    <w:p>
      <w:pPr/>
      <w:r>
        <w:rPr>
          <w:lang w:val="hi_IN" w:bidi="hi_IN"/>
        </w:rPr>
      </w:r>
      <w:r>
        <w:rPr>
          <w:lang w:val="hi_IN" w:bidi="hi_IN"/>
        </w:rPr>
        <w:t>यहाँ रुकें और समूह में चर्चा करें कि आप कैसे बताएँगे कि एज्रा के हाथ में परमेश्वर की दी हुई बुद्धि है। इस ऑडियो को यहाँ रोकें।</w:t>
      </w:r>
    </w:p>
    <w:p>
      <w:pPr/>
      <w:r>
        <w:rPr>
          <w:lang w:val="hi_IN" w:bidi="hi_IN"/>
        </w:rPr>
      </w:r>
      <w:r>
        <w:rPr>
          <w:lang w:val="hi_IN" w:bidi="hi_IN"/>
        </w:rPr>
        <w:t>राजा अर्तक्षत्र एज्रा से कहता है कि वह परमेश्वर की इस बुद्धि का उपयोग उन इस्राएली न्यायियों और अधिकारियों को चुनने के लिए करे, जो फरात नदी के पश्चिम के लोगों की न्यायपूर्वक अगुवाई करेंगे, जो एज्रा के परमेश्वर के नियमों को जानते हैं। एज्रा को उन लोगों को सिखाना होगा जो परमेश्वर की व्यवस्थाओं को नहीं जानते, और जो कोई परमेश्वर की व्यवस्था या राजा अर्तक्षत्र की व्यवस्था का उल्लंघन करे, उसे दण्ड देना होगा। दण्ड वही होना चाहिए जो प्रत्येक व्यक्ति द्वारा किए गए अपराध के अनुसार हो। इन दण्डों में यह भी हो सकता है कि शासक लोगों को मृत्यु‑दण्ड दें। या यह दण्ड उस व्यक्ति को निर्वासित करने के लिए हो सकता है, या लोगों को कहीं और रहने के लिए मजबूर कर दें। शासक किसी व्यक्ति की संपत्ति छीन सकते थे, या वे किसी को जेल में डाल सकते थे।</w:t>
      </w:r>
    </w:p>
    <w:p>
      <w:pPr/>
      <w:r>
        <w:rPr>
          <w:lang w:val="hi_IN" w:bidi="hi_IN"/>
        </w:rPr>
      </w:r>
      <w:r>
        <w:rPr>
          <w:lang w:val="hi_IN" w:bidi="hi_IN"/>
        </w:rPr>
        <w:t>यहाँ रुकें और समूह के रूप में चर्चा करें कि आप इन दण्डों का वर्णन कैसे करेंगे। यह भी चर्चा करें कि आप इन दण्डों को किस क्रम में बताएँगे। इस ऑडियो को यहाँ रोकें।</w:t>
      </w:r>
    </w:p>
    <w:p>
      <w:pPr/>
      <w:r>
        <w:rPr>
          <w:lang w:val="hi_IN" w:bidi="hi_IN"/>
        </w:rPr>
      </w:r>
      <w:r>
        <w:rPr>
          <w:lang w:val="hi_IN" w:bidi="hi_IN"/>
        </w:rPr>
        <w:t>चौथे दृश्य में, एज्रा इस्राएल के लोगों से यहोवा की स्तुति करने के लिए कहता है, जो उनके "पितरों" या पूर्वजों के परमेश्वर हैं। एज्रा समझाता है कि यहोवा ही वह है जिसने राजा अर्तक्षत्र को यरूशलेम में यहोवा के भवन का सम्मान करने का मन दिया था। ‘मन’ से एज्रा का अर्थ है कि यहोवा ही वह है जिसने अर्तक्षत्र को अपने भीतर यह इच्छा सोचने या महसूस करने के लिए प्रेरित किया कि वह इस प्रकार यहोवा का सम्मान करे। एज्रा इस्राएलियों को बताता है कि यहोवा ने राजा, उसके सलाहकारों और राजा के सभी शक्तिशाली अधिकारियों के मन में उसके प्रति दया भाव जगाकर एज्रा पर अपनी करुणा दिखाई है। एज्रा कहता है कि "मेरे परमेश्वर यहोवा का हाथ मुझ पर था।" याद रखें कि "हाथ" का अर्थ है नियंत्रण या अधिकार। यहाँ इसका अर्थ है कि यहोवा एज्रा को यरूशलेम जाने में सहायता करता है। दूसरे शब्दों में, एज्रा के परमेश्वर यहोवा ने एज्रा को यह साहस दिया कि वह इस्राएली अगुवों को इकट्ठा करे, ताकि वे एज्रा के साथ यरूशलेम जाएँ।</w:t>
      </w:r>
    </w:p>
    <w:p>
      <w:pPr/>
      <w:r>
        <w:rPr>
          <w:lang w:val="hi_IN" w:bidi="hi_IN"/>
        </w:rPr>
      </w:r>
      <w:r>
        <w:rPr>
          <w:lang w:val="hi_IN" w:bidi="hi_IN"/>
        </w:rPr>
        <w:t>यहाँ रुकें और समूह में चर्चा करें कि आप कैसे बताएँगे कि यहोवा एज्रा की सहायता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आवश्यक जानकारी</w:t>
      </w:r>
    </w:p>
    <w:p>
      <w:pPr/>
      <w:r>
        <w:rPr>
          <w:lang w:val="hi_IN" w:bidi="hi_IN"/>
        </w:rPr>
      </w:r>
      <w:r>
        <w:rPr>
          <w:lang w:val="hi_IN" w:bidi="hi_IN"/>
        </w:rPr>
        <w:t>एज्रा 7:11–28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यह कहानी </w:t>
      </w:r>
      <w:r>
        <w:rPr>
          <w:b/>
          <w:lang w:val="hi_IN" w:bidi="hi_IN"/>
        </w:rPr>
        <w:t>राजा</w:t>
      </w:r>
      <w:r>
        <w:rPr>
          <w:lang w:val="hi_IN" w:bidi="hi_IN"/>
        </w:rPr>
        <w:t xml:space="preserve"> अर्तक्षत्र का एज्रा को पत्र है। यह अर्तक्षत्र के पत्र या </w:t>
      </w:r>
      <w:r>
        <w:rPr>
          <w:b/>
          <w:lang w:val="hi_IN" w:bidi="hi_IN"/>
        </w:rPr>
        <w:t>आदेश</w:t>
      </w:r>
      <w:r>
        <w:rPr>
          <w:lang w:val="hi_IN" w:bidi="hi_IN"/>
        </w:rPr>
        <w:t xml:space="preserve"> की एक प्रति है। राजा और आदेश का अनुवाद उसी तरह करें जैसे आपने पहले किया था। राजा शब्द मुख्य शब्दावली में है।</w:t>
      </w:r>
    </w:p>
    <w:p>
      <w:pPr/>
      <w:r>
        <w:rPr>
          <w:lang w:val="hi_IN" w:bidi="hi_IN"/>
        </w:rPr>
      </w:r>
      <w:r>
        <w:rPr>
          <w:lang w:val="hi_IN" w:bidi="hi_IN"/>
        </w:rPr>
        <w:t>एज्रा "</w:t>
      </w:r>
      <w:r>
        <w:rPr>
          <w:b/>
          <w:lang w:val="hi_IN" w:bidi="hi_IN"/>
        </w:rPr>
        <w:t>स्वर्ग</w:t>
      </w:r>
      <w:r>
        <w:rPr>
          <w:lang w:val="hi_IN" w:bidi="hi_IN"/>
        </w:rPr>
        <w:t xml:space="preserve"> के </w:t>
      </w:r>
      <w:r>
        <w:rPr>
          <w:b/>
          <w:lang w:val="hi_IN" w:bidi="hi_IN"/>
        </w:rPr>
        <w:t>परमेश्वर</w:t>
      </w:r>
      <w:r>
        <w:rPr>
          <w:lang w:val="hi_IN" w:bidi="hi_IN"/>
        </w:rPr>
        <w:t xml:space="preserve"> की </w:t>
      </w:r>
      <w:r>
        <w:rPr>
          <w:b/>
          <w:lang w:val="hi_IN" w:bidi="hi_IN"/>
        </w:rPr>
        <w:t>व्यवस्था</w:t>
      </w:r>
      <w:r>
        <w:rPr>
          <w:lang w:val="hi_IN" w:bidi="hi_IN"/>
        </w:rPr>
        <w:t xml:space="preserve">" का </w:t>
      </w:r>
      <w:r>
        <w:rPr>
          <w:b/>
          <w:lang w:val="hi_IN" w:bidi="hi_IN"/>
        </w:rPr>
        <w:t>याजक</w:t>
      </w:r>
      <w:r>
        <w:rPr>
          <w:lang w:val="hi_IN" w:bidi="hi_IN"/>
        </w:rPr>
        <w:t xml:space="preserve"> और </w:t>
      </w:r>
      <w:r>
        <w:rPr>
          <w:b/>
          <w:lang w:val="hi_IN" w:bidi="hi_IN"/>
        </w:rPr>
        <w:t>शास्त्री</w:t>
      </w:r>
      <w:r>
        <w:rPr>
          <w:lang w:val="hi_IN" w:bidi="hi_IN"/>
        </w:rPr>
        <w:t xml:space="preserve"> है। एज्रा </w:t>
      </w:r>
      <w:r>
        <w:rPr>
          <w:b/>
          <w:lang w:val="hi_IN" w:bidi="hi_IN"/>
        </w:rPr>
        <w:t>इस्राएल</w:t>
      </w:r>
      <w:r>
        <w:rPr>
          <w:lang w:val="hi_IN" w:bidi="hi_IN"/>
        </w:rPr>
        <w:t xml:space="preserve"> के लिए </w:t>
      </w:r>
      <w:r>
        <w:rPr>
          <w:b/>
          <w:lang w:val="hi_IN" w:bidi="hi_IN"/>
        </w:rPr>
        <w:t>यहोवा की</w:t>
      </w:r>
      <w:r>
        <w:rPr>
          <w:lang w:val="hi_IN" w:bidi="hi_IN"/>
        </w:rPr>
        <w:t xml:space="preserve"> </w:t>
      </w:r>
      <w:r>
        <w:rPr>
          <w:b/>
          <w:lang w:val="hi_IN" w:bidi="hi_IN"/>
        </w:rPr>
        <w:t>आज्ञाओं</w:t>
      </w:r>
      <w:r>
        <w:rPr>
          <w:lang w:val="hi_IN" w:bidi="hi_IN"/>
        </w:rPr>
        <w:t xml:space="preserve"> और </w:t>
      </w:r>
      <w:r>
        <w:rPr>
          <w:b/>
          <w:lang w:val="hi_IN" w:bidi="hi_IN"/>
        </w:rPr>
        <w:t>विधियों</w:t>
      </w:r>
      <w:r>
        <w:rPr>
          <w:lang w:val="hi_IN" w:bidi="hi_IN"/>
        </w:rPr>
        <w:t xml:space="preserve"> को जानता है। "स्वर्ग के परमेश्वर की व्यवस्था" मूसा की पुस्तक में यहोवा की व्यवस्था को दर्शाती है। याजक, शास्त्री, व्यवस्था, स्वर्ग, परमेश्वर, यहोवा, आज्ञाओं, विधियों और इस्राएल के बारे में अधिक जानकारी के लिए मुख्य शब्दावली देखें। इन शब्दों का अनुवाद करें जैसे आपने पहले एज्रा की पुस्तक में किया है।</w:t>
      </w:r>
    </w:p>
    <w:p>
      <w:pPr/>
      <w:r>
        <w:rPr>
          <w:lang w:val="hi_IN" w:bidi="hi_IN"/>
        </w:rPr>
      </w:r>
      <w:r>
        <w:rPr>
          <w:lang w:val="hi_IN" w:bidi="hi_IN"/>
        </w:rPr>
        <w:t>यहाँ रुकें और चर्चा करें कि आप कैसे कहेंगे, "स्वर्ग का परमेश्वर।" इस शीर्षक का अनुवाद उसी तरह करें जैसे आपने एज्रा 1:2 में किया था। इस ऑडियो को यहाँ रोकें।</w:t>
      </w:r>
    </w:p>
    <w:p>
      <w:pPr/>
      <w:r>
        <w:rPr>
          <w:lang w:val="hi_IN" w:bidi="hi_IN"/>
        </w:rPr>
      </w:r>
      <w:r>
        <w:rPr>
          <w:lang w:val="hi_IN" w:bidi="hi_IN"/>
        </w:rPr>
        <w:t xml:space="preserve">राजा आदेश देता है कि यदि वे चाहें, तो उसके </w:t>
      </w:r>
      <w:r>
        <w:rPr>
          <w:b/>
          <w:lang w:val="hi_IN" w:bidi="hi_IN"/>
        </w:rPr>
        <w:t>राज्य</w:t>
      </w:r>
      <w:r>
        <w:rPr>
          <w:lang w:val="hi_IN" w:bidi="hi_IN"/>
        </w:rPr>
        <w:t xml:space="preserve"> के </w:t>
      </w:r>
      <w:r>
        <w:rPr>
          <w:b/>
          <w:lang w:val="hi_IN" w:bidi="hi_IN"/>
        </w:rPr>
        <w:t>इस्राएली लोग</w:t>
      </w:r>
      <w:r>
        <w:rPr>
          <w:lang w:val="hi_IN" w:bidi="hi_IN"/>
        </w:rPr>
        <w:t xml:space="preserve">, जिनमें </w:t>
      </w:r>
      <w:r>
        <w:rPr>
          <w:b/>
          <w:lang w:val="hi_IN" w:bidi="hi_IN"/>
        </w:rPr>
        <w:t>लेवी</w:t>
      </w:r>
      <w:r>
        <w:rPr>
          <w:lang w:val="hi_IN" w:bidi="hi_IN"/>
        </w:rPr>
        <w:t xml:space="preserve"> और याजक भी शामिल हैं, यरूशलेम जा सकते हैं। इस्राएलियों, राज्य और लेवियों का अनुवाद उसी तरह करें जैसा आपने पहले किया है, और अधिक जानकारी के लिए मुख्य शब्दावली में इस्राएलियों, राज्य और लेवियों को देखें।</w:t>
      </w:r>
    </w:p>
    <w:p>
      <w:pPr/>
      <w:r>
        <w:rPr>
          <w:lang w:val="hi_IN" w:bidi="hi_IN"/>
        </w:rPr>
      </w:r>
      <w:r>
        <w:rPr>
          <w:lang w:val="hi_IN" w:bidi="hi_IN"/>
        </w:rPr>
        <w:t xml:space="preserve">राजा एज्रा को स्वर्ग के परमेश्वर की आराधना </w:t>
      </w:r>
      <w:r>
        <w:rPr>
          <w:b/>
          <w:lang w:val="hi_IN" w:bidi="hi_IN"/>
        </w:rPr>
        <w:t>परमेश्वर के घर</w:t>
      </w:r>
      <w:r>
        <w:rPr>
          <w:lang w:val="hi_IN" w:bidi="hi_IN"/>
        </w:rPr>
        <w:t xml:space="preserve"> में करने के लिए बहुत‑से उपहार देता है। यहाँ, घर यहोवा के </w:t>
      </w:r>
      <w:r>
        <w:rPr>
          <w:b/>
          <w:lang w:val="hi_IN" w:bidi="hi_IN"/>
        </w:rPr>
        <w:t>मन्दिर</w:t>
      </w:r>
      <w:r>
        <w:rPr>
          <w:lang w:val="hi_IN" w:bidi="hi_IN"/>
        </w:rPr>
        <w:t xml:space="preserve"> को दर्शाता है। "परमेश्वर का घर" और मन्दिर के बारे में अधिक जानकारी के लिए मुख्य शब्दावली देखें। "परमेश्वर के भवन" या मन्दिर के लिए उसी शब्द का उपयोग करें जिसका उपयोग आपने पहले किया है।</w:t>
      </w:r>
    </w:p>
    <w:p>
      <w:pPr/>
      <w:r>
        <w:rPr>
          <w:lang w:val="hi_IN" w:bidi="hi_IN"/>
        </w:rPr>
      </w:r>
      <w:r>
        <w:rPr>
          <w:lang w:val="hi_IN" w:bidi="hi_IN"/>
        </w:rPr>
        <w:t xml:space="preserve">राजा एज्रा से कहता है कि वह उस धन का उपयोग तीन प्रकार की भेंट के लिए करे: </w:t>
      </w:r>
      <w:r>
        <w:rPr>
          <w:b/>
          <w:lang w:val="hi_IN" w:bidi="hi_IN"/>
        </w:rPr>
        <w:t>स्वेच्छाबलि</w:t>
      </w:r>
      <w:r>
        <w:rPr>
          <w:lang w:val="hi_IN" w:bidi="hi_IN"/>
        </w:rPr>
        <w:t xml:space="preserve">, </w:t>
      </w:r>
      <w:r>
        <w:rPr>
          <w:b/>
          <w:lang w:val="hi_IN" w:bidi="hi_IN"/>
        </w:rPr>
        <w:t>अन्नबलि</w:t>
      </w:r>
      <w:r>
        <w:rPr>
          <w:lang w:val="hi_IN" w:bidi="hi_IN"/>
        </w:rPr>
        <w:t xml:space="preserve"> और </w:t>
      </w:r>
      <w:r>
        <w:rPr>
          <w:b/>
          <w:lang w:val="hi_IN" w:bidi="hi_IN"/>
        </w:rPr>
        <w:t>अर्घ की भेंट</w:t>
      </w:r>
      <w:r>
        <w:rPr>
          <w:lang w:val="hi_IN" w:bidi="hi_IN"/>
        </w:rPr>
        <w:t xml:space="preserve">। लोग "अन्नबलि" देने के लिए सबसे उत्तम और उच्च गुणवत्ता के आटे का उपयोग करते हैं। इसका अर्थ है कि जब कोई व्यक्ति अनाज पीसता है, तो यह वह अनाज है जिसे पीसने में सबसे अधिक समय लगता है। अन्नबलि बनाने के लिए, वह व्यक्ति इस आटे को जैतून के तेल के साथ मिलाता है। फिर याजक अनाज की भेंट में से एक मुट्ठी लेता है और उसे वेदी पर जलाता है, ताकि जब याजक वेदी पर आटा जलाए, तो उस धुएँ से एक सुखद सुगंध आए। अर्घ वह दाखमधु है जिसे याजक </w:t>
      </w:r>
      <w:r>
        <w:rPr>
          <w:b/>
          <w:lang w:val="hi_IN" w:bidi="hi_IN"/>
        </w:rPr>
        <w:t>वेदी</w:t>
      </w:r>
      <w:r>
        <w:rPr>
          <w:lang w:val="hi_IN" w:bidi="hi_IN"/>
        </w:rPr>
        <w:t xml:space="preserve"> पर उंडेलता है। स्वेच्छाबलि, अन्नबलि, अर्घबलि, </w:t>
      </w:r>
      <w:r>
        <w:rPr>
          <w:b/>
          <w:lang w:val="hi_IN" w:bidi="hi_IN"/>
        </w:rPr>
        <w:t>बलिदान</w:t>
      </w:r>
      <w:r>
        <w:rPr>
          <w:lang w:val="hi_IN" w:bidi="hi_IN"/>
        </w:rPr>
        <w:t xml:space="preserve"> और वेदी के बारे में अधिक जानकारी के लिए मुख्य शब्दावली देखें। स्वेच्छाबलि, बलिदान और वेदी का अनुवाद उसी तरह करें जैसे आपने पहले किया है।</w:t>
      </w:r>
    </w:p>
    <w:p>
      <w:pPr/>
      <w:r>
        <w:rPr>
          <w:lang w:val="hi_IN" w:bidi="hi_IN"/>
        </w:rPr>
      </w:r>
      <w:r>
        <w:rPr>
          <w:lang w:val="hi_IN" w:bidi="hi_IN"/>
        </w:rPr>
        <w:t>यहाँ रुकें और चर्चा करें कि आप अन्नबलि और अर्घबलि के बारे में कैसे बात करेंगे। इस ऑडियो को यहाँ रोकें।</w:t>
      </w:r>
    </w:p>
    <w:p>
      <w:pPr/>
      <w:r>
        <w:rPr>
          <w:lang w:val="hi_IN" w:bidi="hi_IN"/>
        </w:rPr>
      </w:r>
      <w:r>
        <w:rPr>
          <w:lang w:val="hi_IN" w:bidi="hi_IN"/>
        </w:rPr>
        <w:t xml:space="preserve">राजा अर्तक्षत्र अपने अधिकारियों से कहता है कि वे इस्राएलियों को 100 </w:t>
      </w:r>
      <w:r>
        <w:rPr>
          <w:b/>
          <w:lang w:val="hi_IN" w:bidi="hi_IN"/>
        </w:rPr>
        <w:t>किक्कार</w:t>
      </w:r>
      <w:r>
        <w:rPr>
          <w:lang w:val="hi_IN" w:bidi="hi_IN"/>
        </w:rPr>
        <w:t xml:space="preserve"> चाँदी, 100 </w:t>
      </w:r>
      <w:r>
        <w:rPr>
          <w:b/>
          <w:lang w:val="hi_IN" w:bidi="hi_IN"/>
        </w:rPr>
        <w:t>कोर</w:t>
      </w:r>
      <w:r>
        <w:rPr>
          <w:lang w:val="hi_IN" w:bidi="hi_IN"/>
        </w:rPr>
        <w:t xml:space="preserve"> गेहूँ और 100 </w:t>
      </w:r>
      <w:r>
        <w:rPr>
          <w:b/>
          <w:lang w:val="hi_IN" w:bidi="hi_IN"/>
        </w:rPr>
        <w:t>बत</w:t>
      </w:r>
      <w:r>
        <w:rPr>
          <w:lang w:val="hi_IN" w:bidi="hi_IN"/>
        </w:rPr>
        <w:t xml:space="preserve"> </w:t>
      </w:r>
      <w:r>
        <w:rPr>
          <w:b/>
          <w:lang w:val="hi_IN" w:bidi="hi_IN"/>
        </w:rPr>
        <w:t>दाखरस</w:t>
      </w:r>
      <w:r>
        <w:rPr>
          <w:lang w:val="hi_IN" w:bidi="hi_IN"/>
        </w:rPr>
        <w:t xml:space="preserve"> और जैतून का तेल दें। किक्कार, कोर और बत माप की इकाइयाँ थीं। एक किक्कार लगभग 34 किलोग्राम होता था, एक कोर लगभग 100 किलोग्राम होता था, और एक बत लगभग 20 लीटर होता था। अधिकारियों को अधिकतम 3,400 किलोग्राम चाँदी देनी होगी। अधिकारियों को 10,000 किलोग्राम गेहूँ देना चाहिए। अधिकारियों को 2,000 लीटर दाखरस देना होगा। अधिकारियों को 2,000 लीटर जैतून का तेल देना होगा। दाखरस का अनुवाद उसी तरह करें जैसे आपने पहले किया है। दाखरस मुख्य शब्दावली में है।</w:t>
      </w:r>
    </w:p>
    <w:p>
      <w:pPr/>
      <w:r>
        <w:rPr>
          <w:lang w:val="hi_IN" w:bidi="hi_IN"/>
        </w:rPr>
      </w:r>
      <w:r>
        <w:rPr>
          <w:lang w:val="hi_IN" w:bidi="hi_IN"/>
        </w:rPr>
        <w:t xml:space="preserve">यहाँ रुकें और समूह में चर्चा करें कि आप इन मापों के बारे में कैसे बात करेंगे। </w:t>
      </w:r>
      <w:r>
        <w:rPr>
          <w:b/>
          <w:lang w:val="hi_IN" w:bidi="hi_IN"/>
        </w:rPr>
        <w:t>किक्कार</w:t>
      </w:r>
      <w:r>
        <w:rPr>
          <w:lang w:val="hi_IN" w:bidi="hi_IN"/>
        </w:rPr>
        <w:t xml:space="preserve"> के बारे में अधिक जानकारी के लिए, मुख्य शब्दावली देखें। क्या आप भार की मीट्रिक इकाइयों का उपयोग करेंगे? इस ऑडियो को यहाँ रोकें।</w:t>
      </w:r>
    </w:p>
    <w:p>
      <w:pPr/>
      <w:r>
        <w:rPr>
          <w:lang w:val="hi_IN" w:bidi="hi_IN"/>
        </w:rPr>
      </w:r>
      <w:r>
        <w:rPr>
          <w:lang w:val="hi_IN" w:bidi="hi_IN"/>
        </w:rPr>
        <w:t xml:space="preserve">कहानी में, एज्रा कुछ अन्य इस्राएलियों के साथ यात्रा करता है: याजक, </w:t>
      </w:r>
      <w:r>
        <w:rPr>
          <w:b/>
          <w:lang w:val="hi_IN" w:bidi="hi_IN"/>
        </w:rPr>
        <w:t>लेवी</w:t>
      </w:r>
      <w:r>
        <w:rPr>
          <w:lang w:val="hi_IN" w:bidi="hi_IN"/>
        </w:rPr>
        <w:t xml:space="preserve">, </w:t>
      </w:r>
      <w:r>
        <w:rPr>
          <w:b/>
          <w:lang w:val="hi_IN" w:bidi="hi_IN"/>
        </w:rPr>
        <w:t>गायक</w:t>
      </w:r>
      <w:r>
        <w:rPr>
          <w:lang w:val="hi_IN" w:bidi="hi_IN"/>
        </w:rPr>
        <w:t xml:space="preserve">, </w:t>
      </w:r>
      <w:r>
        <w:rPr>
          <w:b/>
          <w:lang w:val="hi_IN" w:bidi="hi_IN"/>
        </w:rPr>
        <w:t>द्वारपाल</w:t>
      </w:r>
      <w:r>
        <w:rPr>
          <w:lang w:val="hi_IN" w:bidi="hi_IN"/>
        </w:rPr>
        <w:t xml:space="preserve"> और मन्दिर के </w:t>
      </w:r>
      <w:r>
        <w:rPr>
          <w:b/>
          <w:lang w:val="hi_IN" w:bidi="hi_IN"/>
        </w:rPr>
        <w:t>सेवक</w:t>
      </w:r>
      <w:r>
        <w:rPr>
          <w:lang w:val="hi_IN" w:bidi="hi_IN"/>
        </w:rPr>
        <w:t>। सेवकों के बारे में अधिक जानकारी के लिए, मुख्य शब्दावली देखें। लेवियों, संगीतकारों, द्वारपालों और मन्दिर के सेवकों का अनुवाद उसी तरह करें जैसे आपने पिछले भागों में किया है।</w:t>
      </w:r>
    </w:p>
    <w:p>
      <w:pPr/>
      <w:r>
        <w:rPr>
          <w:lang w:val="hi_IN" w:bidi="hi_IN"/>
        </w:rPr>
      </w:r>
      <w:r>
        <w:rPr>
          <w:lang w:val="hi_IN" w:bidi="hi_IN"/>
        </w:rPr>
        <w:t xml:space="preserve">राजा अर्तक्षत्र नहीं चाहता कि परमेश्वर अर्तक्षत्र या उसके "पुत्रों" के प्रति </w:t>
      </w:r>
      <w:r>
        <w:rPr>
          <w:b/>
          <w:lang w:val="hi_IN" w:bidi="hi_IN"/>
        </w:rPr>
        <w:t>क्रोधित</w:t>
      </w:r>
      <w:r>
        <w:rPr>
          <w:lang w:val="hi_IN" w:bidi="hi_IN"/>
        </w:rPr>
        <w:t xml:space="preserve"> हो, अर्थात् उनके </w:t>
      </w:r>
      <w:r>
        <w:rPr>
          <w:b/>
          <w:lang w:val="hi_IN" w:bidi="hi_IN"/>
        </w:rPr>
        <w:t>वंशजों</w:t>
      </w:r>
      <w:r>
        <w:rPr>
          <w:lang w:val="hi_IN" w:bidi="hi_IN"/>
        </w:rPr>
        <w:t xml:space="preserve"> के प्रति क्रोधित हो। वंशज शब्द का अनुवाद उसी तरह करें, जैसे आपने पिछले भागों में किया है। क्रोध और वंशज के बारे में अधिक जानकारी के लिए मुख्य शब्दावली देखें।</w:t>
      </w:r>
    </w:p>
    <w:p>
      <w:pPr/>
      <w:r>
        <w:rPr>
          <w:lang w:val="hi_IN" w:bidi="hi_IN"/>
        </w:rPr>
      </w:r>
      <w:r>
        <w:rPr>
          <w:lang w:val="hi_IN" w:bidi="hi_IN"/>
        </w:rPr>
        <w:t>यहाँ रुकें और चर्चा करें कि आप "क्रोध" के बारे में कैसे बात करेंगे। इस ऑडियो को यहाँ रोकें।</w:t>
      </w:r>
    </w:p>
    <w:p>
      <w:pPr/>
      <w:r>
        <w:rPr>
          <w:lang w:val="hi_IN" w:bidi="hi_IN"/>
        </w:rPr>
      </w:r>
      <w:r>
        <w:rPr>
          <w:lang w:val="hi_IN" w:bidi="hi_IN"/>
        </w:rPr>
        <w:t xml:space="preserve">राजा अर्तक्षत्र </w:t>
      </w:r>
      <w:r>
        <w:rPr>
          <w:b/>
          <w:lang w:val="hi_IN" w:bidi="hi_IN"/>
        </w:rPr>
        <w:t>फरात पार</w:t>
      </w:r>
      <w:r>
        <w:rPr>
          <w:lang w:val="hi_IN" w:bidi="hi_IN"/>
        </w:rPr>
        <w:t xml:space="preserve"> के </w:t>
      </w:r>
      <w:r>
        <w:rPr>
          <w:b/>
          <w:lang w:val="hi_IN" w:bidi="hi_IN"/>
        </w:rPr>
        <w:t>राज खजाने</w:t>
      </w:r>
      <w:r>
        <w:rPr>
          <w:lang w:val="hi_IN" w:bidi="hi_IN"/>
        </w:rPr>
        <w:t xml:space="preserve"> के भण्डारियों से कहता है कि वे याजकों, लेवियों, गायकों, द्वारपालों, मन्दिर के सेवकों या परमेश्वर के घर में काम करने वाले अन्य लोगों को </w:t>
      </w:r>
      <w:r>
        <w:rPr>
          <w:b/>
          <w:lang w:val="hi_IN" w:bidi="hi_IN"/>
        </w:rPr>
        <w:t>कर</w:t>
      </w:r>
      <w:r>
        <w:rPr>
          <w:lang w:val="hi_IN" w:bidi="hi_IN"/>
        </w:rPr>
        <w:t xml:space="preserve">, </w:t>
      </w:r>
      <w:r>
        <w:rPr>
          <w:b/>
          <w:lang w:val="hi_IN" w:bidi="hi_IN"/>
        </w:rPr>
        <w:t>भेंट</w:t>
      </w:r>
      <w:r>
        <w:rPr>
          <w:lang w:val="hi_IN" w:bidi="hi_IN"/>
        </w:rPr>
        <w:t xml:space="preserve">, या </w:t>
      </w:r>
      <w:r>
        <w:rPr>
          <w:b/>
          <w:lang w:val="hi_IN" w:bidi="hi_IN"/>
        </w:rPr>
        <w:t>चुंगी</w:t>
      </w:r>
      <w:r>
        <w:rPr>
          <w:lang w:val="hi_IN" w:bidi="hi_IN"/>
        </w:rPr>
        <w:t xml:space="preserve"> देने के लिए विवश न करें। कर शासक को किए जाने वाले नियमित भुगतान हैं। राजभेंट वे उपहार या धनराशि हैं जो किसी सामर्थी राजा के प्रति सम्मान प्रकट करने के लिए दिए जाते हैं। चुंगी वे शुल्क हैं जो लोग नगर के फाटकों या व्यापारिक स्थानों पर देते हैं। राज खजाना, "फरात पार का प्रांत," कर, भेंट और चुंगी का अनुवाद उसी तरह करें जैसे आपने पहले किया था।</w:t>
      </w:r>
    </w:p>
    <w:p>
      <w:pPr/>
      <w:r>
        <w:rPr>
          <w:lang w:val="hi_IN" w:bidi="hi_IN"/>
        </w:rPr>
      </w:r>
      <w:r>
        <w:rPr>
          <w:lang w:val="hi_IN" w:bidi="hi_IN"/>
        </w:rPr>
        <w:t>एज्रा के पास परमेश्वर की ओर से बुद्धि है। जब किसी के पास बुद्धि होती है, तो वह अच्छे निर्णय ले सकता है जिनसे अच्छे परिणाम मिलते हैं।</w:t>
      </w:r>
    </w:p>
    <w:p>
      <w:pPr/>
      <w:r>
        <w:rPr>
          <w:lang w:val="hi_IN" w:bidi="hi_IN"/>
        </w:rPr>
      </w:r>
      <w:r>
        <w:rPr>
          <w:lang w:val="hi_IN" w:bidi="hi_IN"/>
        </w:rPr>
        <w:t xml:space="preserve">यहाँ रुकें और समूह में चर्चा करें कि आप </w:t>
      </w:r>
      <w:r>
        <w:rPr>
          <w:b/>
          <w:lang w:val="hi_IN" w:bidi="hi_IN"/>
        </w:rPr>
        <w:t>बुद्धि</w:t>
      </w:r>
      <w:r>
        <w:rPr>
          <w:lang w:val="hi_IN" w:bidi="hi_IN"/>
        </w:rPr>
        <w:t xml:space="preserve"> के लिए किस शब्द या वाक्यांश का उपयोग करेंगे। बुद्धि के बारे में अधिक जानकारी के लिए, मुख्य शब्दावली देखें। इस ऑडियो को यहाँ रोकें।</w:t>
      </w:r>
    </w:p>
    <w:p>
      <w:pPr/>
      <w:r>
        <w:rPr>
          <w:lang w:val="hi_IN" w:bidi="hi_IN"/>
        </w:rPr>
      </w:r>
      <w:r>
        <w:rPr>
          <w:lang w:val="hi_IN" w:bidi="hi_IN"/>
        </w:rPr>
        <w:t xml:space="preserve">राजा अर्तक्षत्र एज्रा से कहता है कि वह उन विचार करनेवालों और </w:t>
      </w:r>
      <w:r>
        <w:rPr>
          <w:b/>
          <w:lang w:val="hi_IN" w:bidi="hi_IN"/>
        </w:rPr>
        <w:t>न्यायियों</w:t>
      </w:r>
      <w:r>
        <w:rPr>
          <w:lang w:val="hi_IN" w:bidi="hi_IN"/>
        </w:rPr>
        <w:t xml:space="preserve"> को नियुक्त करे जो फरात पार के क्षेत्र में इस्राएलियों पर न्याय करने या शासन करने के लिए यहोवा की व्यवस्था को जानते हों। उन दिनों में, विचार करनेवाले और न्यायियों का अर्थ लगभग एक ही था। फारस में, ये शब्द दो अलग-अलग प्रकार के न्यायियों को दर्शाते हैं। विचार करनेवाले उस प्रकार के न्यायी हैं जो रोजमर्रा की समस्याओं को सुलझाते हैं। दूसरे प्रकार का न्यायी उन समस्याओं को संभालता है जिनमें राजा और सरकार शामिल होते हैं। न्यायियों के बारे में अधिक जानकारी के लिए, मुख्य शब्दावली देखें। </w:t>
      </w:r>
    </w:p>
    <w:p>
      <w:pPr/>
      <w:r>
        <w:rPr>
          <w:lang w:val="hi_IN" w:bidi="hi_IN"/>
        </w:rPr>
      </w:r>
      <w:r>
        <w:rPr>
          <w:lang w:val="hi_IN" w:bidi="hi_IN"/>
        </w:rPr>
        <w:t xml:space="preserve">यहाँ रुकें और चर्चा करें कि आप </w:t>
      </w:r>
      <w:r>
        <w:rPr>
          <w:b/>
          <w:lang w:val="hi_IN" w:bidi="hi_IN"/>
        </w:rPr>
        <w:t>विचार करनेवालों</w:t>
      </w:r>
      <w:r>
        <w:rPr>
          <w:lang w:val="hi_IN" w:bidi="hi_IN"/>
        </w:rPr>
        <w:t xml:space="preserve"> और न्यायियों के बारे में कैसे बात करेंगे। इस ऑडियो को यहाँ रोकें।</w:t>
      </w:r>
    </w:p>
    <w:p>
      <w:pPr/>
      <w:r>
        <w:rPr>
          <w:lang w:val="hi_IN" w:bidi="hi_IN"/>
        </w:rPr>
      </w:r>
      <w:r>
        <w:rPr>
          <w:lang w:val="hi_IN" w:bidi="hi_IN"/>
        </w:rPr>
        <w:t xml:space="preserve">एज्रा यहोवा को </w:t>
      </w:r>
      <w:r>
        <w:rPr>
          <w:b/>
          <w:lang w:val="hi_IN" w:bidi="hi_IN"/>
        </w:rPr>
        <w:t>धन्य</w:t>
      </w:r>
      <w:r>
        <w:rPr>
          <w:lang w:val="hi_IN" w:bidi="hi_IN"/>
        </w:rPr>
        <w:t xml:space="preserve"> कहता है या स्तुति करता है कि उसने राजा के </w:t>
      </w:r>
      <w:r>
        <w:rPr>
          <w:b/>
          <w:lang w:val="hi_IN" w:bidi="hi_IN"/>
        </w:rPr>
        <w:t>मन</w:t>
      </w:r>
      <w:r>
        <w:rPr>
          <w:lang w:val="hi_IN" w:bidi="hi_IN"/>
        </w:rPr>
        <w:t xml:space="preserve"> को यहोवा के मन्दिर का सम्मान करने, अर्थात् ‘महिमा करने’ के लिए प्रेरित किया। मन व्यक्ति के विचारों, भावनाओं और इच्छा को दर्शाता है। मन और धन्य या स्तुति के लिए उसी शब्द का उपयोग करें जिसका उपयोग आपने पिछले भागों में किया था। मन और धन्य के बारे में अधिक जानकारी के लिए मुख्य शब्दावली देखें।</w:t>
      </w:r>
    </w:p>
    <w:p>
      <w:pPr/>
      <w:r>
        <w:rPr>
          <w:lang w:val="hi_IN" w:bidi="hi_IN"/>
        </w:rPr>
      </w:r>
      <w:r>
        <w:rPr>
          <w:lang w:val="hi_IN" w:bidi="hi_IN"/>
        </w:rPr>
        <w:t xml:space="preserve">एज्रा यहोवा के </w:t>
      </w:r>
      <w:r>
        <w:rPr>
          <w:b/>
          <w:lang w:val="hi_IN" w:bidi="hi_IN"/>
        </w:rPr>
        <w:t>अटल प्रेम</w:t>
      </w:r>
      <w:r>
        <w:rPr>
          <w:lang w:val="hi_IN" w:bidi="hi_IN"/>
        </w:rPr>
        <w:t xml:space="preserve"> या प्रेमपूर्ण दया के लिए भी यहोवा का धन्यवाद करता है। जब यहोवा किसी से अटल प्रेम करता है, तो यहोवा हमेशा उस व्यक्ति पर दया और करुणा दिखाता है। अधिक जानकारी के लिए मुख्य शब्दावली में अटल प्रेम शब्द देखें। अटल प्रेम शब्द का अनुवाद उसी तरह करें, जैसे आपने पिछले भागों में किया है।</w:t>
      </w:r>
    </w:p>
    <w:p>
      <w:pPr/>
      <w:r>
        <w:rPr>
          <w:lang w:val="hi_IN" w:bidi="hi_IN"/>
        </w:rPr>
      </w:r>
      <w:r>
        <w:rPr>
          <w:lang w:val="hi_IN" w:bidi="hi_IN"/>
        </w:rPr>
        <w:t>एज्रा कहता है कि उसके पास साहस है क्योंकि एज्रा के परमेश्वर यहोवा का हाथ एज्रा पर था। यहाँ, हाथ यहोवा के सामर्थ्य को दर्शाता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एज्रा 8:15–23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एज्रा 8:15–23 को सुनें और अपने मन में रखें।</w:t>
      </w:r>
    </w:p>
    <w:p>
      <w:pPr/>
      <w:r>
        <w:rPr>
          <w:lang w:val="hi_IN" w:bidi="hi_IN"/>
        </w:rPr>
      </w:r>
      <w:r>
        <w:rPr>
          <w:lang w:val="hi_IN" w:bidi="hi_IN"/>
        </w:rPr>
        <w:t>यदि सम्भव हो, तो एज्रा 8:15–23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एज्रा 8:15–23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कहानी में, कहानीकार इस्राएली लोगों के बारे में पिछली कहानी को जारी रखता है जिन्हें एज्रा ने यरूशलेम जाने के लिए इकट्ठा किया था।</w:t>
      </w:r>
    </w:p>
    <w:p>
      <w:pPr/>
      <w:r>
        <w:rPr>
          <w:lang w:val="hi_IN" w:bidi="hi_IN"/>
        </w:rPr>
      </w:r>
      <w:r>
        <w:rPr>
          <w:lang w:val="hi_IN" w:bidi="hi_IN"/>
        </w:rPr>
        <w:t>इस कहानी में, एज्रा कहता है कि वह इन इस्राएलियों को उस नदी के पास एकत्र करता है जो अहवा की दिशा में बहती है। यह एक नहर हो सकती है। नहर जल का एक लंबा, संकरा मार्ग होती है जिसे लोग नावों को एक स्थान से दूसरे स्थान तक ले जाने अथवा किसानों के खेतों तक जल पहुँचाने के लिए खोदते हैं।</w:t>
      </w:r>
    </w:p>
    <w:p>
      <w:pPr/>
      <w:r>
        <w:rPr>
          <w:lang w:val="hi_IN" w:bidi="hi_IN"/>
        </w:rPr>
      </w:r>
      <w:r>
        <w:rPr>
          <w:lang w:val="hi_IN" w:bidi="hi_IN"/>
        </w:rPr>
        <w:t>यहाँ रुकें एक नहर की एक तस्वीर देखें। इस ऑडियो को यहाँ रोकें।</w:t>
      </w:r>
    </w:p>
    <w:p>
      <w:pPr/>
      <w:r>
        <w:rPr>
          <w:lang w:val="hi_IN" w:bidi="hi_IN"/>
        </w:rPr>
      </w:r>
      <w:r>
        <w:rPr>
          <w:lang w:val="hi_IN" w:bidi="hi_IN"/>
        </w:rPr>
        <w:t xml:space="preserve">एज्रा और अन्य इस्राएली उस नहर के पास तीन दिनों तक डेरा डालते हैं। इसका अर्थ है कि लोगों ने उस क्षेत्र में तंबू लगाए। तम्बू रहने के लिए अस्थायी स्थान होते हैं। इस्राएली यरूशलेम की अपनी यात्रा के अगले पड़ाव पर आगे बढ़ने से पहले यहाँ ठहरते हैं। </w:t>
      </w:r>
    </w:p>
    <w:p>
      <w:pPr/>
      <w:r>
        <w:rPr>
          <w:lang w:val="hi_IN" w:bidi="hi_IN"/>
        </w:rPr>
      </w:r>
      <w:r>
        <w:rPr>
          <w:lang w:val="hi_IN" w:bidi="hi_IN"/>
        </w:rPr>
        <w:t>तम्बू की एक तस्वीर देखने के लिए यहाँ रुकें। इस ऑडियो को यहाँ रोकें।</w:t>
      </w:r>
    </w:p>
    <w:p>
      <w:pPr/>
      <w:r>
        <w:rPr>
          <w:lang w:val="hi_IN" w:bidi="hi_IN"/>
        </w:rPr>
      </w:r>
      <w:r>
        <w:rPr>
          <w:lang w:val="hi_IN" w:bidi="hi_IN"/>
        </w:rPr>
        <w:t>एज्रा उन लोगों और याजकों को देखता है जिन्हें एज्रा ने एकत्र किया था और पाता है कि इनमें से कोई भी लेवी नहीं है। इसलिए, एज्रा एलीएजेर, अरीएल, शमायाह, एलनातान, यारीब, अन्य एलनातान, नातान, जकर्याह और मशुल्लाम को बुलाता है, जो सभी अगवे हैं। एज्रा यारीब और एक अन्य एलनातान को भी बुलाता है, जो बहुत ज्ञानी हैं। एज्रा पुरुषों के इस दल से कहता है कि वे कासिप्या के अगवे इद्दो से और वहाँ उपस्थित अन्य लेवियों से मिलें जो वहाँ मन्दिर के सेवक हैं। एज्रा के दूतों ने कासिप्या के लेवियों से परमेश्वर के भवन के लिए सेवक भेजने का अनुरोध किया। कासिप्या बाबेल के पास है।</w:t>
      </w:r>
    </w:p>
    <w:p>
      <w:pPr/>
      <w:r>
        <w:rPr>
          <w:lang w:val="hi_IN" w:bidi="hi_IN"/>
        </w:rPr>
      </w:r>
      <w:r>
        <w:rPr>
          <w:lang w:val="hi_IN" w:bidi="hi_IN"/>
        </w:rPr>
        <w:t>एज्रा कहता है, क्योंकि परमेश्वर की कृपादृष्टि एज्रा और दूसरों पर हुई, इसलिए दूत शेरेब्याह को अपने साथ वापस ले आते हैं। एज्रा शेरेब्याह का वर्णन एक योग्य पुरुष, महली के वंशज के रूप में करता है, जो लेवी का पुत्र और लेवी इस्राएल का पुत्र था। यहाँ, "इस्राएल" याकूब को दर्शाता है। शेरेब्याह के अठारह पुत्र और भाई भी शेरेब्याह के साथ आते हैं।</w:t>
      </w:r>
    </w:p>
    <w:p>
      <w:pPr/>
      <w:r>
        <w:rPr>
          <w:lang w:val="hi_IN" w:bidi="hi_IN"/>
        </w:rPr>
      </w:r>
      <w:r>
        <w:rPr>
          <w:lang w:val="hi_IN" w:bidi="hi_IN"/>
        </w:rPr>
        <w:t>अन्य लेवी, हशब्याह और यशायाह, जो दोनों मरारी के वंशज हैं, वे भी एज्रा की सहायता के लिए अपने बीस भाइयों और पुत्रों के साथ आते हैं।</w:t>
      </w:r>
    </w:p>
    <w:p>
      <w:pPr/>
      <w:r>
        <w:rPr>
          <w:lang w:val="hi_IN" w:bidi="hi_IN"/>
        </w:rPr>
      </w:r>
      <w:r>
        <w:rPr>
          <w:lang w:val="hi_IN" w:bidi="hi_IN"/>
        </w:rPr>
        <w:t>दूत मन्दिर के 220 सेवकों को भी वापस लाते हैं। ये मन्दिर के सेवकों के उस दल के वंशज हैं जिन्हें दाऊद और दाऊद के अधिकारियों ने लेवियों की सहायता के लिए ठहराया था। लोग इन सभी दो सौ बीस सेवकों के नामों को लिखित रूप में दर्ज करते हैं।</w:t>
      </w:r>
    </w:p>
    <w:p>
      <w:pPr/>
      <w:r>
        <w:rPr>
          <w:lang w:val="hi_IN" w:bidi="hi_IN"/>
        </w:rPr>
      </w:r>
      <w:r>
        <w:rPr>
          <w:lang w:val="hi_IN" w:bidi="hi_IN"/>
        </w:rPr>
        <w:t>अहवा नदी पर, एज्रा सभी से उपवास करने के लिए कहता है। उपवास का अर्थ है कुछ समय के लिए भोजन न करना और उसके स्थान पर उस समय का उपयोग किसी विशिष्ट बात के लिए प्रार्थना करने में करना। एज्रा इस उपवास को इसलिए रखता है ताकि इस्राएली परमेश्वर के सम्मुख नम्र बनें और सभी बड़ों, अपने बच्चों और अपनी समस्त संपत्ति के लिए सुरक्षित यात्रा की परमेश्वर से विनती करें। एज्रा मार्ग के डाकुओं से अपनी और इस्राएलियों की रक्षा के लिए राजा से उसकी सेना और घुड़सवार नहीं माँगना चाहता है। दूसरे शब्दों में, यदि एज्रा राजा से सहायता माँगता तो उसे संकोच होता क्योंकि राजा यह सोच सकता था कि एज्रा अपनी रक्षा के लिए अपने परमेश्वर पर सच्चा भरोसा नहीं रखता था। घुड़सवार का अर्थ घोड़े पर सवार सैनिक और उस घोड़े दोनों से है जिस पर सैनिक बैठता है।</w:t>
      </w:r>
    </w:p>
    <w:p>
      <w:pPr/>
      <w:r>
        <w:rPr>
          <w:lang w:val="hi_IN" w:bidi="hi_IN"/>
        </w:rPr>
      </w:r>
      <w:r>
        <w:rPr>
          <w:lang w:val="hi_IN" w:bidi="hi_IN"/>
        </w:rPr>
        <w:t>घोड़े की एक तस्वीर देखने के लिए यहाँ रुकें। इस ऑडियो को यहाँ रोकें।</w:t>
      </w:r>
    </w:p>
    <w:p>
      <w:pPr/>
      <w:r>
        <w:rPr>
          <w:lang w:val="hi_IN" w:bidi="hi_IN"/>
        </w:rPr>
      </w:r>
      <w:r>
        <w:rPr>
          <w:lang w:val="hi_IN" w:bidi="hi_IN"/>
        </w:rPr>
        <w:t>फिर एज्रा उन शब्दों को उद्धृत करता है जो उसने इस कहानी की घटनाओं से पहले राजा से कहे थे। एज्रा ने राजा से कहा था कि परमेश्वर उन सभी के लिए भला है जो परमेश्वर के पीछे चलते हैं और जो कोई परमेश्वर को छोड़ता है, उस पर परमेश्वर का भारी क्रोध भड़कता है। एज्रा के कहने का अर्थ यह है कि परमेश्वर उन लोगों पर दया करते हैं जो उन पर भरोसा रखते हैं। परमेश्वर उन लोगों के प्रति भी कठोर व्यवहार करते हैं जो परमेश्वर से दूर होने का निर्णय लेते हैं। इसलिए, एज्रा और अन्य इस्राएली उपवास रखते हैं और परमेश्वर से रक्षा की प्रार्थना करते हैं। एज्रा हमें बताता है कि परमेश्वर ने इस्राएलियों की प्रार्थना का उत्तर दिया। आपको याद होगा कि कहानीकार यह कहानी एज्रा और लोगों के यहूदा और यरूशलेम लौट जाने के बाद सुना रहा है, इसलिए यहाँ एज्रा कहानी के इस भाग को इस्राएलियों के यरूशलेम और यहूदा लौटने के बाद बता रहा है। परमेश्वर ने यात्रा में इस्राएलियों की रक्षा की है!</w:t>
      </w:r>
      <w:r>
        <w:rPr>
          <w:lang w:val="hi_IN" w:bidi="hi_IN"/>
        </w:rPr>
      </w:r>
    </w:p>
    <w:p>
      <w:pPr>
        <w:pStyle w:val="Heading3"/>
      </w:pPr>
      <w:r>
        <w:rPr>
          <w:lang w:val="hi_IN" w:bidi="hi_IN"/>
        </w:rPr>
        <w:t>घटनाओं को समझाना</w:t>
      </w:r>
    </w:p>
    <w:p>
      <w:pPr/>
      <w:r>
        <w:rPr>
          <w:lang w:val="hi_IN" w:bidi="hi_IN"/>
        </w:rPr>
      </w:r>
      <w:r>
        <w:rPr>
          <w:lang w:val="hi_IN" w:bidi="hi_IN"/>
        </w:rPr>
        <w:t>एज्रा 8:15–23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एज्रा इस्राएलियों को अहवा की ओर बहने वाली नदी के पास तीन दिन तक डेरा डालने के लिए इकट्ठा करता है। एज्रा ध्यानपूर्वक सभी लोगों और याजकों को देखता है और पाता है कि उनमें से कोई भी लेवीय नहीं है।</w:t>
      </w:r>
    </w:p>
    <w:p>
      <w:pPr/>
      <w:r>
        <w:rPr>
          <w:lang w:val="hi_IN" w:bidi="hi_IN"/>
        </w:rPr>
      </w:r>
      <w:r>
        <w:rPr>
          <w:b/>
          <w:lang w:val="hi_IN" w:bidi="hi_IN"/>
        </w:rPr>
        <w:t>दूसरे दृश्य में:</w:t>
      </w:r>
      <w:r>
        <w:rPr>
          <w:lang w:val="hi_IN" w:bidi="hi_IN"/>
        </w:rPr>
        <w:t xml:space="preserve"> एज्रा कासिप्या के अगवे इद्दो के पास दूतों का एक दल भेजता है, ताकि वह यरूशलेम में परमेश्वर के भवन की सेवा में सहायता करने के लिए लेवियों को भेजे।</w:t>
      </w:r>
    </w:p>
    <w:p>
      <w:pPr/>
      <w:r>
        <w:rPr>
          <w:lang w:val="hi_IN" w:bidi="hi_IN"/>
        </w:rPr>
      </w:r>
      <w:r>
        <w:rPr>
          <w:b/>
          <w:lang w:val="hi_IN" w:bidi="hi_IN"/>
        </w:rPr>
        <w:t>तीसरे दृश्य में:</w:t>
      </w:r>
      <w:r>
        <w:rPr>
          <w:lang w:val="hi_IN" w:bidi="hi_IN"/>
        </w:rPr>
        <w:t xml:space="preserve"> परमेश्वर एज्रा और अन्य इस्राएलियों की सहायता करते हैं और सहायता करने के लिए लेवियों और भवन के सेवकों को पहुँचाते हैं।</w:t>
      </w:r>
    </w:p>
    <w:p>
      <w:pPr/>
      <w:r>
        <w:rPr>
          <w:lang w:val="hi_IN" w:bidi="hi_IN"/>
        </w:rPr>
      </w:r>
      <w:r>
        <w:rPr>
          <w:b/>
          <w:lang w:val="hi_IN" w:bidi="hi_IN"/>
        </w:rPr>
        <w:t>चौथे दृश्य में:</w:t>
      </w:r>
      <w:r>
        <w:rPr>
          <w:lang w:val="hi_IN" w:bidi="hi_IN"/>
        </w:rPr>
        <w:t xml:space="preserve"> एज्रा अहवा नदी के तट पर उपस्थित प्रत्येक व्यक्ति को उपवास रखने और परमेश्वर के सम्मुख नम्रता से व्यवहार करने को कहता है। एज्रा और अन्य लोग परमेश्वर से प्रार्थना करते हैं कि वह यात्रा के दौरान उनको, उनके बच्चों और उनकी संपत्ति को सुरक्षित रखे। एज्रा लोगों को याद दिलाता है कि एज्रा ने राजा से सहायता नहीं माँगी, क्योंकि एज्रा ने राजा से कहा था कि परमेश्वर अपनी आज्ञा मानने वालों की सहायता करता है और उन लोगों को दण्ड देता है जो परमेश्वर से दूर हो जाते हैं। परमेश्वर एज्रा और इस्राएलियों की प्रार्थनाओं का उत्तर देता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एज्रा</w:t>
      </w:r>
    </w:p>
    <w:p>
      <w:pPr>
        <w:pStyle w:val="ListBullet"/>
        <w:spacing w:line="240" w:lineRule="auto"/>
        <w:ind w:left="720"/>
      </w:pPr>
      <w:r>
        <w:rPr>
          <w:lang w:val="hi_IN" w:bidi="hi_IN"/>
        </w:rPr>
      </w:r>
      <w:r>
        <w:rPr>
          <w:lang w:val="hi_IN" w:bidi="hi_IN"/>
        </w:rPr>
        <w:t>एज्रा के दूत: एलीएजेर, अरीएल, शमायाह, एलनातान, यारीब, एक और एलनातान, जकर्याह, मशुल्लाम, योरीब और एलनातान</w:t>
      </w:r>
    </w:p>
    <w:p>
      <w:pPr>
        <w:pStyle w:val="ListBullet"/>
        <w:spacing w:line="240" w:lineRule="auto"/>
        <w:ind w:left="720"/>
      </w:pPr>
      <w:r>
        <w:rPr>
          <w:lang w:val="hi_IN" w:bidi="hi_IN"/>
        </w:rPr>
      </w:r>
      <w:r>
        <w:rPr>
          <w:lang w:val="hi_IN" w:bidi="hi_IN"/>
        </w:rPr>
        <w:t>इद्दो और कासिप्या के अन्य लेवी</w:t>
      </w:r>
    </w:p>
    <w:p>
      <w:pPr>
        <w:pStyle w:val="ListBullet"/>
        <w:spacing w:line="240" w:lineRule="auto"/>
        <w:ind w:left="720"/>
      </w:pPr>
      <w:r>
        <w:rPr>
          <w:lang w:val="hi_IN" w:bidi="hi_IN"/>
        </w:rPr>
      </w:r>
      <w:r>
        <w:rPr>
          <w:lang w:val="hi_IN" w:bidi="hi_IN"/>
        </w:rPr>
        <w:t>लेवी: शेरेब्याह, हशब्याह और यशायाह, और उनके परिवारों के अन्य लेवी पुरुष</w:t>
      </w:r>
    </w:p>
    <w:p>
      <w:pPr>
        <w:pStyle w:val="ListBullet"/>
        <w:spacing w:line="240" w:lineRule="auto"/>
        <w:ind w:left="720"/>
      </w:pPr>
      <w:r>
        <w:rPr>
          <w:lang w:val="hi_IN" w:bidi="hi_IN"/>
        </w:rPr>
      </w:r>
      <w:r>
        <w:rPr>
          <w:lang w:val="hi_IN" w:bidi="hi_IN"/>
        </w:rPr>
        <w:t>मन्दिर के 220 सेवक</w:t>
      </w:r>
    </w:p>
    <w:p>
      <w:pPr>
        <w:pStyle w:val="ListBullet"/>
        <w:spacing w:line="240" w:lineRule="auto"/>
        <w:ind w:left="720"/>
      </w:pPr>
      <w:r>
        <w:rPr>
          <w:lang w:val="hi_IN" w:bidi="hi_IN"/>
        </w:rPr>
      </w:r>
      <w:r>
        <w:rPr>
          <w:lang w:val="hi_IN" w:bidi="hi_IN"/>
        </w:rPr>
        <w:t>राजा अर्तक्षत्र, राजा के सैनिक और राजा के घुड़सवार</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एज्रा इस कहानी को अपने शब्दों में बताता है। एज्रा इन घटनाओं के घटित होने के कुछ समय बाद अन्य इस्राएलियों को यह कहानी सुनाता है। एज्रा अपने विषय में और एज्रा के साथ जाने वाले अन्य इस्राएलियों के विषय में बात करता है।</w:t>
      </w:r>
    </w:p>
    <w:p>
      <w:pPr/>
      <w:r>
        <w:rPr>
          <w:lang w:val="hi_IN" w:bidi="hi_IN"/>
        </w:rPr>
      </w:r>
      <w:r>
        <w:rPr>
          <w:lang w:val="hi_IN" w:bidi="hi_IN"/>
        </w:rPr>
        <w:t>यहाँ रुकें और चर्चा करें कि आप इस कहानी को कैसे बताएँगे, जिससे लोग यह समझ सकें कि इन घटनाओं के घटित होने के कुछ समय बाद स्वयं एज्रा अन्य इस्राएलियों को यह कहानी सुनाता है। इस ऑडियो को यहाँ रोकें।</w:t>
      </w:r>
    </w:p>
    <w:p>
      <w:pPr/>
      <w:r>
        <w:rPr>
          <w:lang w:val="hi_IN" w:bidi="hi_IN"/>
        </w:rPr>
      </w:r>
      <w:r>
        <w:rPr>
          <w:lang w:val="hi_IN" w:bidi="hi_IN"/>
        </w:rPr>
        <w:t>पहले दृश्य में, एज्रा इस्राएलियों को उस नदी या नहर के पास एकत्र करता है जो अहवा की दिशा में बहती है। एज्रा और अन्य इस्राएली वहाँ तीन दिन तक तंबुओं में डेरा डालते हैं। तम्बू एक अस्थायी और कहीं भी ले जाने योग्य आश्रय होता है, और उन दिनों में लोग सूखे पशु-चर्म से तम्बू बनाते थे। एज्रा छावनी में लोगों और याजकों की जाँच करता है। यहाँ, "लोग और याजक" सामान्य लोगों और उन याजकों के बीच का अंतर दर्शाता है जो लेवी हैं। अन्य लेवी जो याजक नहीं हैं, वे परमेश्वर के पवित्र स्थान की देखभाल करने में लेवी याजकों की सहायता करते हैं। एज्रा समूह को व्यवस्थित करता है और जाँचता है कि क्या इन अन्य लेवियों में से कोई उस जनसमूह में उपस्थित है या नहीं। एज्रा को इनमें से कोई भी लेवीय नहीं मिलता।</w:t>
      </w:r>
    </w:p>
    <w:p>
      <w:pPr/>
      <w:r>
        <w:rPr>
          <w:lang w:val="hi_IN" w:bidi="hi_IN"/>
        </w:rPr>
      </w:r>
      <w:r>
        <w:rPr>
          <w:lang w:val="hi_IN" w:bidi="hi_IN"/>
        </w:rPr>
        <w:t>यहाँ रुकें और चर्चा करें कि आप सामान्य लोगों और याजकों के बीच के अंतर को किस प्रकार स्पष्ट करेंगे। इस ऑडियो को यहाँ रोकें।</w:t>
      </w:r>
    </w:p>
    <w:p>
      <w:pPr/>
      <w:r>
        <w:rPr>
          <w:lang w:val="hi_IN" w:bidi="hi_IN"/>
        </w:rPr>
      </w:r>
      <w:r>
        <w:rPr>
          <w:lang w:val="hi_IN" w:bidi="hi_IN"/>
        </w:rPr>
        <w:t>दूसरे दृश्य में, एज्रा 11 पुरुषों को बुला भेजता है। दूसरे शब्दों में, एज्रा किसी से कहता है कि वह नदी के पास डेरा डाले हुए समूह में से जाकर इन पुरुषों को ढूँढ़कर लाए। एज्रा चाहता है कि ये सभी पुरुष एज्रा से मिलने आएँ ताकि एज्रा इन सभी पुरुषों से एक साथ बात कर सके। एज्रा एलीएजेर, अरीएल, शमायाह, एलनातान, यारीब, दूसरे एलनातान, नातान, जकर्याह और मशुल्लाम को "प्रधान" या अगवे बताता है। एज्रा यारीब और एक अन्य एलनातान का वर्णन उन पुरुषों के रूप में करता है जिनके पास समझ है। यारीब और एलनातान के पास शायद सामान्य बुद्धि है, या वे परमेश्वर के व्यवस्था की समझ रखते हैं। एज्रा एलनातान का नाम तीन बार उच्चारण करता है। ये तीन अलग-अलग पुरुष हैं।</w:t>
      </w:r>
    </w:p>
    <w:p>
      <w:pPr/>
      <w:r>
        <w:rPr>
          <w:lang w:val="hi_IN" w:bidi="hi_IN"/>
        </w:rPr>
      </w:r>
      <w:r>
        <w:rPr>
          <w:lang w:val="hi_IN" w:bidi="hi_IN"/>
        </w:rPr>
        <w:t>यहाँ रुकें और चर्चा करें कि आप तीन अलग-अलग एलनातान के बारे में कैसे बात करेंगे ताकि लोग जान लें कि ये दो अलग-अलग पुरुष हैं। इस ऑडियो को यहाँ रोकें।</w:t>
      </w:r>
    </w:p>
    <w:p>
      <w:pPr/>
      <w:r>
        <w:rPr>
          <w:lang w:val="hi_IN" w:bidi="hi_IN"/>
        </w:rPr>
      </w:r>
      <w:r>
        <w:rPr>
          <w:lang w:val="hi_IN" w:bidi="hi_IN"/>
        </w:rPr>
        <w:t>एज्रा इन 11 पुरुषों को अपने प्रतिनिधियों या दूतों के रूप में चुनता है। एज्रा कहता है कि वह "दूतों के मुख में यह बात डालता है कि क्या कहना है।" इसका अर्थ है कि एज्रा दूतों को बताता है कि उन्हें किन शब्दों का प्रयोग करना है। एज्रा 11 पुरुषों से कहता है कि वे एज्रा का संदेश इद्दो जो "प्रधान" या अगवा है, इद्दो के "भाइयों" और मंदिर के सेवकों तक पहुँचाएँ। जब एज्रा इद्दो के "भाइयों" कहता है, तो इसका अर्थ उसके साथी लेवियों से है। एज्रा मन्दिर के सेवकों को उनकी भूमिका की उपाधि से पुकारता है। मन्दिर के ये सेवक मन्दिर में निचले स्तर के दैनिक काम करते थे। ये सभी पुरुष कासिप्या नाम के स्थान में रहते हैं। इसलिए, एज्रा दूतों को कासिप्या में भेजता है ताकि वे एज्रा का संदेश इद्दो, अन्य लेवियों और मन्दिर के सेवकों को दें।</w:t>
      </w:r>
    </w:p>
    <w:p>
      <w:pPr/>
      <w:r>
        <w:rPr>
          <w:lang w:val="hi_IN" w:bidi="hi_IN"/>
        </w:rPr>
      </w:r>
      <w:r>
        <w:rPr>
          <w:lang w:val="hi_IN" w:bidi="hi_IN"/>
        </w:rPr>
        <w:t>एज्रा विशेष रूप से कासिप्या को "स्थान" कहता है। उन दिनों में, बाबेल में रहने वाले इस्राएली आराधना स्थल के स्थान को शायद "वह स्थान" कहते थे। इसका शायद अर्थ यह है कि इद्दो कासिप्या में परमेश्वर की आराधना करने के लिए लेवियों और लेवियों की सहायता करने वाले मंदिर-सेवकों के एक बड़े समुदाय की अगुआई करता है।</w:t>
      </w:r>
    </w:p>
    <w:p>
      <w:pPr/>
      <w:r>
        <w:rPr>
          <w:lang w:val="hi_IN" w:bidi="hi_IN"/>
        </w:rPr>
      </w:r>
      <w:r>
        <w:rPr>
          <w:lang w:val="hi_IN" w:bidi="hi_IN"/>
        </w:rPr>
        <w:t>एज्रा इद्दो और अन्य लेवियों से कहता है कि वे ऐसे सेवक भेजें जो "हमारे परमेश्वर के घर" या परमेश्वर के मन्दिर में परमेश्वर की सेवा करें।</w:t>
      </w:r>
    </w:p>
    <w:p>
      <w:pPr/>
      <w:r>
        <w:rPr>
          <w:lang w:val="hi_IN" w:bidi="hi_IN"/>
        </w:rPr>
      </w:r>
      <w:r>
        <w:rPr>
          <w:lang w:val="hi_IN" w:bidi="hi_IN"/>
        </w:rPr>
        <w:t>तीसरे दृश्य में, एज्रा इस्राएलियों से कहता है कि "परमेश्वर की हाथ (कृपादृष्टि) हम पर है," इसलिए दूत सहायता के लिए लेवियों को साथ लेकर लौटते हैं। उन दिनों में, "हाथ" अक्सर किसी की शक्ति को दर्शाता था। इसलिए, एज्रा का अर्थ है कि परमेश्वर एज्रा और अन्य इस्राएलियों की सहायता करता है। दूत शेरेब्याह को साथ लाते हैं, जो एक समझदार पुरुष है। यहाँ, "समझ" का अर्थ शायद व्यावहारिक बुद्धि से है, जैसे सामान्य समझ के साथ बुद्धिमानी से कार्य करने और मूर्खतापूर्ण व हानिकारक आचरण से बचने की क्षमता। या, "समझ" का अर्थ उस व्यक्ति की आत्मिक अंतर्दृष्टि हो सकती है जो परमेश्वर को जानता है और उसकी आज्ञा मानता है। दोनों ही दशाओं में, इसका अर्थ यह है कि शेरेब्याह एक ऐसा व्यक्ति था जिसमें लेवीय के रूप में धार्मिक कर्तव्यों को भली-भाँति निभाने की उत्तम योग्यता और बुद्धिमत्ता थी। शेरेब्याह महली के पुत्रों में से एक है। महली लेवी का एक वंशज है। लेवी इस्राएल के पुत्रों में से एक है। आपको याद होगा कि परमेश्वर ने याकूब को "इस्राएल" नाम दिया था, इसलिए लेवी याकूब के 12 पुत्रों में से एक है। दूत शेरेब्याह के पुत्रों और भाइयों को भी साथ लाते हैं, जिसका अर्थ है शेरेब्याह के पुत्र और अन्य पुरुष रिश्तेदार। शेरेब्याह के पुत्रों और पुरुष रिश्तेदारों में से अठारह पुरुष एज्रा से मिलने के लिए दूतों के साथ आते हैं।</w:t>
      </w:r>
    </w:p>
    <w:p>
      <w:pPr/>
      <w:r>
        <w:rPr>
          <w:lang w:val="hi_IN" w:bidi="hi_IN"/>
        </w:rPr>
      </w:r>
      <w:r>
        <w:rPr>
          <w:lang w:val="hi_IN" w:bidi="hi_IN"/>
        </w:rPr>
        <w:t>दूत हशब्याह और यशायाह को भी लाते हैं, जो दोनों मरारी के वंशज हैं। हशब्याह और यशायाह के साथ, उनके 20 पुत्र और "भाई" आते हैं। इसका अर्थ है कि हशब्याह के पुत्रों, यशायाह के पुत्रों और उनके अन्य पुरुष रिश्तेदारों का संयोजन कुल 20 पुरुष हैं।</w:t>
      </w:r>
    </w:p>
    <w:p>
      <w:pPr/>
      <w:r>
        <w:rPr>
          <w:lang w:val="hi_IN" w:bidi="hi_IN"/>
        </w:rPr>
      </w:r>
      <w:r>
        <w:rPr>
          <w:lang w:val="hi_IN" w:bidi="hi_IN"/>
        </w:rPr>
        <w:t>दूत मन्दिर के 220 सेवकों को भी लाते हैं। एज्रा कहता है कि राजा दाऊद और राजा दाऊद के अधिकारियों ने ही सबसे पहले दाऊद के शासनकाल के समय लेवियों की सहायता के लिए विशेष सेवकों के रूप में मन्दिर-सेवकों के इस वर्ग को नियुक्त किया था। इसका अर्थ है कि मन्दिर के सेवकों के इस वर्ग ने अनेक पीढ़ियों तक लेवियों की सहायता करना निरंतर जारी रखा। इस समय, किसी ने मन्दिर के 220 सेवकों के नाम पुस्तकों में लिखे।</w:t>
      </w:r>
    </w:p>
    <w:p>
      <w:pPr/>
      <w:r>
        <w:rPr>
          <w:lang w:val="hi_IN" w:bidi="hi_IN"/>
        </w:rPr>
      </w:r>
      <w:r>
        <w:rPr>
          <w:lang w:val="hi_IN" w:bidi="hi_IN"/>
        </w:rPr>
        <w:t>चौथे दृश्य में, एज्रा अहवा नदी के पास छावनी में उपस्थित इस्राएलियों से उपवास रखने की "घोषणा करता है" या कहता है। उपवास समय की एक निश्चित अवधि होती है जिसमें लोग भोजन नहीं खाते हैं ताकि वे एक आत्मिक आवश्यकता पर ध्यान केंद्रित कर सकें। एज्रा ऐसा इसलिए करता है ताकि छावनी में रहने वाले इस्राएली परमेश्वर के सामने अपने आप को नम्र करें। दूसरे शब्दों में, एज्रा चाहता है कि लोग पहचानें कि परमेश्वर का लोगों पर अधिकार है। इसलिए, एज्रा चाहता है कि लोग परमेश्वर से सहायता माँगें और परमेश्वर पर भरोसा रखें। परमेश्वर पर ही निर्भर रहें। एज्रा यह भी चाहता है कि इस्राएली अपने लिए, अपने बच्चों के लिए और अपनी संपत्तियों के लिए परमेश्वर से एक सरल यात्रा "माँगे (ढूँढना)"। यहाँ, "ढूँढना" का अर्थ है कि इस्राएली सहायता के लिए परमेश्वर से प्रार्थना या विनती करें। "सरल यात्रा" से इस्राएली परमेश्वर से यह विनती कर रहे हैं कि वह छावनी से यरूशलेम तक की यात्रा में उन्हें ऐसे खतरों से बचाए, जैसे कि वे लोग जो मार्ग में उन्हें लूटने का प्रयास कर सकते हैं। संपत्तियों में वे महंगे उपहार शामिल हैं जो राजा अर्तक्षत्र ने पिछली कहानी में एज्रा को दिए थे।</w:t>
      </w:r>
    </w:p>
    <w:p>
      <w:pPr/>
      <w:r>
        <w:rPr>
          <w:lang w:val="hi_IN" w:bidi="hi_IN"/>
        </w:rPr>
      </w:r>
      <w:r>
        <w:rPr>
          <w:lang w:val="hi_IN" w:bidi="hi_IN"/>
        </w:rPr>
        <w:t>यहाँ रुकें और चर्चा करें कि आप इसका वर्णन किस प्रकार करेंगे कि एज्रा और इस्राएली क्या करते हैं जब वे स्वयं को नम्र करते हैं और अपने लिए एक सीधे मार्ग के निमित्त परमेश्वर को ढूँढते हैं। इस ऑडियो को यहाँ रोकें।</w:t>
      </w:r>
    </w:p>
    <w:p>
      <w:pPr/>
      <w:r>
        <w:rPr>
          <w:lang w:val="hi_IN" w:bidi="hi_IN"/>
        </w:rPr>
      </w:r>
      <w:r>
        <w:rPr>
          <w:lang w:val="hi_IN" w:bidi="hi_IN"/>
        </w:rPr>
        <w:t>एज्रा कहता है कि एज्रा को यात्रा के समय इस्राएलियों की रक्षा में सहायता करने के लिए राजा से सैनिकों और घुड़सवारों को माँगने में "लजाता" है। यहाँ, एज्रा का अर्थ है कि एज्रा ने राजा से सहायता नहीं माँगी और राजा से सहायता नहीं माँगेगा। फिर एज्रा वे शब्द कहता है जो एज्रा ने पहले राजा को कहे थे। एज्रा ने कहा था कि परमेश्वर की कृपादृष्टि उन सभी की सहायता करती है जो परमेश्वर को खोजते हैं। परमेश्वर उन सभी के विरुद्ध बड़े क्रोध से कार्य करता है जो परमेश्वर का अनुसरण न करने का निर्णय लेता है।</w:t>
      </w:r>
    </w:p>
    <w:p>
      <w:pPr/>
      <w:r>
        <w:rPr>
          <w:lang w:val="hi_IN" w:bidi="hi_IN"/>
        </w:rPr>
      </w:r>
      <w:r>
        <w:rPr>
          <w:lang w:val="hi_IN" w:bidi="hi_IN"/>
        </w:rPr>
        <w:t>यहाँ रुकें और चर्चा करें कि आप कैसे वर्णन करेंगे कि परमेश्वर उन लोगों के प्रति कैसे व्यवहार करता है जो परमेश्वर का अनुसरण करते हैं और उन लोगों के प्रति जो परमेश्वर का अनुसरण नहीं करते हैं। इस ऑडियो को यहाँ रोकें।</w:t>
      </w:r>
    </w:p>
    <w:p>
      <w:pPr/>
      <w:r>
        <w:rPr>
          <w:lang w:val="hi_IN" w:bidi="hi_IN"/>
        </w:rPr>
      </w:r>
      <w:r>
        <w:rPr>
          <w:lang w:val="hi_IN" w:bidi="hi_IN"/>
        </w:rPr>
        <w:t xml:space="preserve">आखिरकार एज्रा कहता है कि इस्राएली उपवास रखते हैं और "अपने परमेश्वर" की खोज करते हैं और परमेश्वर से इस्राएलियों की रक्षा करने की प्रार्थना करते हैं। परमेश्वर इस्राएलियों की प्रार्थना सुनता है। एज्रा जानता है कि परमेश्वर ने इस्राएलियों की प्रार्थना का उत्तर दिया है, क्योंकि एज्रा यह कहानी तब सुनाता है जब एज्रा और इस्राएली सुरक्षित रूप से पहुँच चुके होते हैं। </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एज्रा 8:15–23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एज्रा</w:t>
      </w:r>
    </w:p>
    <w:p>
      <w:pPr>
        <w:pStyle w:val="ListBullet"/>
        <w:spacing w:line="240" w:lineRule="auto"/>
        <w:ind w:left="720"/>
      </w:pPr>
      <w:r>
        <w:rPr>
          <w:lang w:val="hi_IN" w:bidi="hi_IN"/>
        </w:rPr>
      </w:r>
      <w:r>
        <w:rPr>
          <w:lang w:val="hi_IN" w:bidi="hi_IN"/>
        </w:rPr>
        <w:t>एज्रा के दूत: एलीएजेर, अरीएल, शमायाह, एलनातान, यारीब, एक और एलनातान, जकर्याह, मशुल्लाम, योरीब और एलनातान</w:t>
      </w:r>
    </w:p>
    <w:p>
      <w:pPr>
        <w:pStyle w:val="ListBullet"/>
        <w:spacing w:line="240" w:lineRule="auto"/>
        <w:ind w:left="720"/>
      </w:pPr>
      <w:r>
        <w:rPr>
          <w:lang w:val="hi_IN" w:bidi="hi_IN"/>
        </w:rPr>
      </w:r>
      <w:r>
        <w:rPr>
          <w:lang w:val="hi_IN" w:bidi="hi_IN"/>
        </w:rPr>
        <w:t>इद्दो और कासिप्या के अन्य लेवी</w:t>
      </w:r>
    </w:p>
    <w:p>
      <w:pPr>
        <w:pStyle w:val="ListBullet"/>
        <w:spacing w:line="240" w:lineRule="auto"/>
        <w:ind w:left="720"/>
      </w:pPr>
      <w:r>
        <w:rPr>
          <w:lang w:val="hi_IN" w:bidi="hi_IN"/>
        </w:rPr>
      </w:r>
      <w:r>
        <w:rPr>
          <w:lang w:val="hi_IN" w:bidi="hi_IN"/>
        </w:rPr>
        <w:t>लेवी: शेरेब्याह, हशब्याह और यशायाह, और उनके परिवारों के अन्य लेवी पुरुष</w:t>
      </w:r>
    </w:p>
    <w:p>
      <w:pPr>
        <w:pStyle w:val="ListBullet"/>
        <w:spacing w:line="240" w:lineRule="auto"/>
        <w:ind w:left="720"/>
      </w:pPr>
      <w:r>
        <w:rPr>
          <w:lang w:val="hi_IN" w:bidi="hi_IN"/>
        </w:rPr>
      </w:r>
      <w:r>
        <w:rPr>
          <w:lang w:val="hi_IN" w:bidi="hi_IN"/>
        </w:rPr>
        <w:t>मन्दिर के 220 सेवक</w:t>
      </w:r>
    </w:p>
    <w:p>
      <w:pPr>
        <w:pStyle w:val="ListBullet"/>
        <w:spacing w:line="240" w:lineRule="auto"/>
        <w:ind w:left="720"/>
      </w:pPr>
      <w:r>
        <w:rPr>
          <w:lang w:val="hi_IN" w:bidi="hi_IN"/>
        </w:rPr>
      </w:r>
      <w:r>
        <w:rPr>
          <w:lang w:val="hi_IN" w:bidi="hi_IN"/>
        </w:rPr>
        <w:t>राजा अर्तक्षत्र, राजा के सैनिक और राजा के घुड़सवार</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पहले दृश्य में, एज्रा इस्राएलियों को अहवा नदी के पास इकट्ठा करता है। वहाँ याजकों और अन्य लोगों को ध्यान से देखने के बाद, एज्रा महसूस करता है कि वहाँ कोई लेवीय नहीं है।</w:t>
      </w:r>
    </w:p>
    <w:p>
      <w:pPr/>
      <w:r>
        <w:rPr>
          <w:lang w:val="hi_IN" w:bidi="hi_IN"/>
        </w:rPr>
      </w:r>
      <w:r>
        <w:rPr>
          <w:lang w:val="hi_IN" w:bidi="hi_IN"/>
        </w:rPr>
        <w:t>नाटक को रोकें। एज्रा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परमेश्वर ने मुझे लोगों की जांच करने और यह पता लगाने में मदद की कि कोई लेवीय नहीं है। मैं परमेश्वर की सहायता के लिए आभारी हूँ; या</w:t>
      </w:r>
    </w:p>
    <w:p>
      <w:pPr>
        <w:pStyle w:val="ListBullet"/>
        <w:spacing w:line="240" w:lineRule="auto"/>
        <w:ind w:left="720"/>
      </w:pPr>
      <w:r>
        <w:rPr>
          <w:lang w:val="hi_IN" w:bidi="hi_IN"/>
        </w:rPr>
      </w:r>
      <w:r>
        <w:rPr>
          <w:lang w:val="hi_IN" w:bidi="hi_IN"/>
        </w:rPr>
        <w:t>हमें परमेश्वर के मन्दिर में सेवा करने के लिए लेवियों की आवश्यकता है। अपनी यात्रा शुरू करने से पहले मुझे इसे ठीक करना होगा; या</w:t>
      </w:r>
    </w:p>
    <w:p>
      <w:pPr>
        <w:pStyle w:val="ListBullet"/>
        <w:spacing w:line="240" w:lineRule="auto"/>
        <w:ind w:left="720"/>
      </w:pPr>
      <w:r>
        <w:rPr>
          <w:lang w:val="hi_IN" w:bidi="hi_IN"/>
        </w:rPr>
      </w:r>
      <w:r>
        <w:rPr>
          <w:lang w:val="hi_IN" w:bidi="hi_IN"/>
        </w:rPr>
        <w:t>मैं यह सुनिश्चित करने के लिए जिम्मेदार हूँ कि लेवियों की हमारी यात्रा पर आए।</w:t>
      </w:r>
    </w:p>
    <w:p>
      <w:pPr>
        <w:pStyle w:val="ListBullet"/>
        <w:spacing w:line="240" w:lineRule="auto"/>
        <w:ind w:left="720"/>
      </w:pPr>
      <w:r>
        <w:rPr>
          <w:lang w:val="hi_IN" w:bidi="hi_IN"/>
        </w:rPr>
      </w:r>
      <w:r>
        <w:rPr>
          <w:lang w:val="hi_IN" w:bidi="hi_IN"/>
        </w:rPr>
        <w:t>अभिनय को जारी रखें।</w:t>
      </w:r>
    </w:p>
    <w:p>
      <w:pPr>
        <w:pStyle w:val="ListBullet"/>
        <w:spacing w:line="240" w:lineRule="auto"/>
        <w:ind w:left="720"/>
      </w:pPr>
      <w:r>
        <w:rPr>
          <w:lang w:val="hi_IN" w:bidi="hi_IN"/>
        </w:rPr>
      </w:r>
      <w:r>
        <w:rPr>
          <w:lang w:val="hi_IN" w:bidi="hi_IN"/>
        </w:rPr>
        <w:t>दूसरे दृश्य में, एज्रा अगुवों और ज्ञानवान पुरुषों को कासिप्या जाने के लिए बुलाता है ताकि वे इद्दो से सहायता के लिए लेवियों को भेजने की विनती करें।</w:t>
      </w:r>
    </w:p>
    <w:p>
      <w:pPr/>
      <w:r>
        <w:rPr>
          <w:lang w:val="hi_IN" w:bidi="hi_IN"/>
        </w:rPr>
      </w:r>
      <w:r>
        <w:rPr>
          <w:lang w:val="hi_IN" w:bidi="hi_IN"/>
        </w:rPr>
        <w:t>नाटक को रोकें। एज्रा के दूतों की भूमिका निभाने वाले समूह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एज्रा हम पर भरोसा करता है कि हम उसका संदेश इद्दो तक पहुँचाएँगे। हमारे ऊपर एक बड़ी ज़िम्मेदारी है। यरूशलेम के मंदिर में सेवा करने के लिए हमारे पास लेवियों का होना ज़रूरी है; या</w:t>
      </w:r>
    </w:p>
    <w:p>
      <w:pPr>
        <w:pStyle w:val="ListBullet"/>
        <w:spacing w:line="240" w:lineRule="auto"/>
        <w:ind w:left="720"/>
      </w:pPr>
      <w:r>
        <w:rPr>
          <w:lang w:val="hi_IN" w:bidi="hi_IN"/>
        </w:rPr>
      </w:r>
      <w:r>
        <w:rPr>
          <w:lang w:val="hi_IN" w:bidi="hi_IN"/>
        </w:rPr>
        <w:t>एज्रा के संदेश को स्पष्ट रूप से समझाने के लिए हमें परमेश्वर की बुद्धि की आवश्यकता है।</w:t>
      </w:r>
    </w:p>
    <w:p>
      <w:pPr>
        <w:pStyle w:val="ListBullet"/>
        <w:spacing w:line="240" w:lineRule="auto"/>
        <w:ind w:left="720"/>
      </w:pPr>
      <w:r>
        <w:rPr>
          <w:lang w:val="hi_IN" w:bidi="hi_IN"/>
        </w:rPr>
      </w:r>
      <w:r>
        <w:rPr>
          <w:lang w:val="hi_IN" w:bidi="hi_IN"/>
        </w:rPr>
        <w:t>अभिनय को जारी रखें।</w:t>
      </w:r>
    </w:p>
    <w:p>
      <w:pPr>
        <w:pStyle w:val="ListBullet"/>
        <w:spacing w:line="240" w:lineRule="auto"/>
        <w:ind w:left="720"/>
      </w:pPr>
      <w:r>
        <w:rPr>
          <w:lang w:val="hi_IN" w:bidi="hi_IN"/>
        </w:rPr>
      </w:r>
      <w:r>
        <w:rPr>
          <w:lang w:val="hi_IN" w:bidi="hi_IN"/>
        </w:rPr>
        <w:t>तीसरे दृश्य में, कुछ लेवियों और मन्दिर के 220 सेवक एज्रा और अन्य इस्राएलियों के साथ यात्रा में शामिल होने के लिए आते हैं।</w:t>
      </w:r>
    </w:p>
    <w:p>
      <w:pPr/>
      <w:r>
        <w:rPr>
          <w:lang w:val="hi_IN" w:bidi="hi_IN"/>
        </w:rPr>
      </w:r>
      <w:r>
        <w:rPr>
          <w:lang w:val="hi_IN" w:bidi="hi_IN"/>
        </w:rPr>
        <w:t>नाटक को रोकें। लेवियों और मन्दिर के सेवकों की भूमिका निभाने वाले समूह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यहोवा की सेवा करने के लिए सम्मानित और तैयार महसूस करते हैं। परमेश्वर ने हमें अपने मंदिर में सेवा करने के लिए चुना! या</w:t>
      </w:r>
    </w:p>
    <w:p>
      <w:pPr>
        <w:pStyle w:val="ListBullet"/>
        <w:spacing w:line="240" w:lineRule="auto"/>
        <w:ind w:left="720"/>
      </w:pPr>
      <w:r>
        <w:rPr>
          <w:lang w:val="hi_IN" w:bidi="hi_IN"/>
        </w:rPr>
      </w:r>
      <w:r>
        <w:rPr>
          <w:lang w:val="hi_IN" w:bidi="hi_IN"/>
        </w:rPr>
        <w:t>हम यहोवा के आभारी हैं कि उसने हमें अपने लोगों के लिए यहोवा की अच्छी योजना का हिस्सा बनने दिया; या</w:t>
      </w:r>
    </w:p>
    <w:p>
      <w:pPr>
        <w:pStyle w:val="ListBullet"/>
        <w:spacing w:line="240" w:lineRule="auto"/>
        <w:ind w:left="720"/>
      </w:pPr>
      <w:r>
        <w:rPr>
          <w:lang w:val="hi_IN" w:bidi="hi_IN"/>
        </w:rPr>
      </w:r>
      <w:r>
        <w:rPr>
          <w:lang w:val="hi_IN" w:bidi="hi_IN"/>
        </w:rPr>
        <w:t>हमें यहोवा की आवश्यकता है कि वह आने वाली यात्रा में लगातार हमारा मार्गदर्शन करता रहे, और जब हम यरूशलेम में यहोवा के मंदिर में उसकी सेवा करें, तब भी वह हमारा नेतृत्व करे।</w:t>
      </w:r>
    </w:p>
    <w:p>
      <w:pPr>
        <w:pStyle w:val="ListBullet"/>
        <w:spacing w:line="240" w:lineRule="auto"/>
        <w:ind w:left="720"/>
      </w:pPr>
      <w:r>
        <w:rPr>
          <w:lang w:val="hi_IN" w:bidi="hi_IN"/>
        </w:rPr>
      </w:r>
      <w:r>
        <w:rPr>
          <w:lang w:val="hi_IN" w:bidi="hi_IN"/>
        </w:rPr>
        <w:t>अभिनय को जारी रखें।</w:t>
      </w:r>
    </w:p>
    <w:p>
      <w:pPr>
        <w:pStyle w:val="ListBullet"/>
        <w:spacing w:line="240" w:lineRule="auto"/>
        <w:ind w:left="720"/>
      </w:pPr>
      <w:r>
        <w:rPr>
          <w:lang w:val="hi_IN" w:bidi="hi_IN"/>
        </w:rPr>
      </w:r>
      <w:r>
        <w:rPr>
          <w:lang w:val="hi_IN" w:bidi="hi_IN"/>
        </w:rPr>
        <w:t>चौथे दृश्य में, एज्रा और अन्य इस्राएली उपवास रखते हैं और परमेश्वर से प्रार्थना करते हैं कि वह उनकी रक्षा करे और उनकी सहायता करे।</w:t>
      </w:r>
    </w:p>
    <w:p>
      <w:pPr/>
      <w:r>
        <w:rPr>
          <w:lang w:val="hi_IN" w:bidi="hi_IN"/>
        </w:rPr>
      </w:r>
      <w:r>
        <w:rPr>
          <w:lang w:val="hi_IN" w:bidi="hi_IN"/>
        </w:rPr>
        <w:t>नाटक को रोकें। एज्रा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परमेश्वर ने अपनी सेवा के लिए मंदिर में सेवा करने हेतु लेवियों की हमारी प्रार्थना का उत्तर दिया। हम भरोसा रख सकते हैं कि परमेश्वर हमारी अन्य प्रार्थनाओं का भी उत्तर देगा, क्योंकि हम परमेश्वर के मार्ग पर चल रहे हैं। परमेश्वर हमारी प्रार्थनाओं का उत्तर देने में विश्वासयोग्य है। परमेश्वर ने अनेक पीढ़ियों से बार-बार हमारी प्रजा के लिए ऐसा ही किया है! या</w:t>
      </w:r>
    </w:p>
    <w:p>
      <w:pPr>
        <w:pStyle w:val="ListBullet"/>
        <w:spacing w:line="240" w:lineRule="auto"/>
        <w:ind w:left="720"/>
      </w:pPr>
      <w:r>
        <w:rPr>
          <w:lang w:val="hi_IN" w:bidi="hi_IN"/>
        </w:rPr>
      </w:r>
      <w:r>
        <w:rPr>
          <w:lang w:val="hi_IN" w:bidi="hi_IN"/>
        </w:rPr>
        <w:t>मुझे नम्रतापूर्वक परमेश्वर पर निर्भर रहना चाहिए; या</w:t>
      </w:r>
    </w:p>
    <w:p>
      <w:pPr>
        <w:pStyle w:val="ListBullet"/>
        <w:spacing w:line="240" w:lineRule="auto"/>
        <w:ind w:left="720"/>
      </w:pPr>
      <w:r>
        <w:rPr>
          <w:lang w:val="hi_IN" w:bidi="hi_IN"/>
        </w:rPr>
      </w:r>
      <w:r>
        <w:rPr>
          <w:lang w:val="hi_IN" w:bidi="hi_IN"/>
        </w:rPr>
        <w:t>मैं परमेश्वर पर भरोसा करता हूँ और केवल परमेश्वर पर ही निर्भर रहूँगा; या</w:t>
      </w:r>
    </w:p>
    <w:p>
      <w:pPr>
        <w:pStyle w:val="ListBullet"/>
        <w:spacing w:line="240" w:lineRule="auto"/>
        <w:ind w:left="720"/>
      </w:pPr>
      <w:r>
        <w:rPr>
          <w:lang w:val="hi_IN" w:bidi="hi_IN"/>
        </w:rPr>
      </w:r>
      <w:r>
        <w:rPr>
          <w:lang w:val="hi_IN" w:bidi="hi_IN"/>
        </w:rPr>
        <w:t>मुझे सहायता या सुरक्षा के लिए राजा के सैनिकों से माँगने की आवश्यकता नहीं है। परमेश्वर हमारी सहायता करेगा और हमारी रक्षा करेगा; या</w:t>
      </w:r>
    </w:p>
    <w:p>
      <w:pPr>
        <w:pStyle w:val="ListBullet"/>
        <w:spacing w:line="240" w:lineRule="auto"/>
        <w:ind w:left="720"/>
      </w:pPr>
      <w:r>
        <w:rPr>
          <w:lang w:val="hi_IN" w:bidi="hi_IN"/>
        </w:rPr>
      </w:r>
      <w:r>
        <w:rPr>
          <w:lang w:val="hi_IN" w:bidi="hi_IN"/>
        </w:rPr>
        <w:t>मैं नहीं चाहता कि राजा यह गलत समझे कि हम सुरक्षित यात्रा करने में सहायता के लिए सैनिक माँग रहे हैं। मैं चाहता हूँ कि राजा देखे कि हमारी रक्षा करने की सामर्थ्य यहोवा के पास है; या</w:t>
      </w:r>
    </w:p>
    <w:p>
      <w:pPr>
        <w:pStyle w:val="ListBullet"/>
        <w:spacing w:line="240" w:lineRule="auto"/>
        <w:ind w:left="720"/>
      </w:pPr>
      <w:r>
        <w:rPr>
          <w:lang w:val="hi_IN" w:bidi="hi_IN"/>
        </w:rPr>
      </w:r>
      <w:r>
        <w:rPr>
          <w:lang w:val="hi_IN" w:bidi="hi_IN"/>
        </w:rPr>
        <w:t>मैंने राजा से कहा कि परमेश्वर उन लोगों की सहायता करता है जो परमेश्वर का अनुसरण करते हैं, और परमेश्वर उन लोगों के प्रति क्रोध में व्यवहार करता है जो परमेश्वर से दूर होने का निर्णय लेते हैं। मुझे परमेश्वर का अनुसरण करना चाहिए। मैं परमेश्वर की सहायता चाहता हूँ, और मैं चाहता हूँ कि राजा परमेश्वर की सहायता करने के सामर्थ्य को देखे; या</w:t>
      </w:r>
    </w:p>
    <w:p>
      <w:pPr>
        <w:pStyle w:val="ListBullet"/>
        <w:spacing w:line="240" w:lineRule="auto"/>
        <w:ind w:left="720"/>
      </w:pPr>
      <w:r>
        <w:rPr>
          <w:lang w:val="hi_IN" w:bidi="hi_IN"/>
        </w:rPr>
      </w:r>
      <w:r>
        <w:rPr>
          <w:lang w:val="hi_IN" w:bidi="hi_IN"/>
        </w:rPr>
        <w:t>हम अपनी सामर्थ्य पर निर्भर नहीं रह सकते; हमें परमेश्वर से सहायता माँगनी चाहिए; या</w:t>
      </w:r>
    </w:p>
    <w:p>
      <w:pPr>
        <w:pStyle w:val="ListBullet"/>
        <w:spacing w:line="240" w:lineRule="auto"/>
        <w:ind w:left="720"/>
      </w:pPr>
      <w:r>
        <w:rPr>
          <w:lang w:val="hi_IN" w:bidi="hi_IN"/>
        </w:rPr>
      </w:r>
      <w:r>
        <w:rPr>
          <w:lang w:val="hi_IN" w:bidi="hi_IN"/>
        </w:rPr>
        <w:t>धन्यवाद, परमेश्वर, कि आपने हमारी रक्षा की और हमारा मार्गदर्शन किया!</w:t>
      </w:r>
      <w:r>
        <w:rPr>
          <w:lang w:val="hi_IN" w:bidi="hi_IN"/>
        </w:rPr>
      </w:r>
    </w:p>
    <w:p>
      <w:pPr>
        <w:pStyle w:val="Heading3"/>
      </w:pPr>
      <w:r>
        <w:rPr>
          <w:lang w:val="hi_IN" w:bidi="hi_IN"/>
        </w:rPr>
        <w:t>आवश्यक जानकारी</w:t>
      </w:r>
    </w:p>
    <w:p>
      <w:pPr/>
      <w:r>
        <w:rPr>
          <w:lang w:val="hi_IN" w:bidi="hi_IN"/>
        </w:rPr>
      </w:r>
      <w:r>
        <w:rPr>
          <w:lang w:val="hi_IN" w:bidi="hi_IN"/>
        </w:rPr>
        <w:t>एज्रा 8:15–23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एज्रा इस्राएलियों को इकट्ठा करता है, </w:t>
      </w:r>
      <w:r>
        <w:rPr>
          <w:b/>
          <w:lang w:val="hi_IN" w:bidi="hi_IN"/>
        </w:rPr>
        <w:t>याजकों</w:t>
      </w:r>
      <w:r>
        <w:rPr>
          <w:lang w:val="hi_IN" w:bidi="hi_IN"/>
        </w:rPr>
        <w:t xml:space="preserve"> और अन्य लोगों को। एज्रा को इस समूह में कोई </w:t>
      </w:r>
      <w:r>
        <w:rPr>
          <w:b/>
          <w:lang w:val="hi_IN" w:bidi="hi_IN"/>
        </w:rPr>
        <w:t>लेवीय</w:t>
      </w:r>
      <w:r>
        <w:rPr>
          <w:lang w:val="hi_IN" w:bidi="hi_IN"/>
        </w:rPr>
        <w:t xml:space="preserve"> नहीं मिलता। याजकों और लेवियों के बारे में अधिक जानकारी के लिए, मुख्य शब्दावली देखें, और याजकों और लेवियों का अनुवाद उसी तरह करें जैसे आपने पहले किया था।</w:t>
      </w:r>
    </w:p>
    <w:p>
      <w:pPr/>
      <w:r>
        <w:rPr>
          <w:lang w:val="hi_IN" w:bidi="hi_IN"/>
        </w:rPr>
      </w:r>
      <w:r>
        <w:rPr>
          <w:lang w:val="hi_IN" w:bidi="hi_IN"/>
        </w:rPr>
        <w:t xml:space="preserve">एज्रा दूतों को भेजता है ताकि वे लेवियों और मन्दिर के </w:t>
      </w:r>
      <w:r>
        <w:rPr>
          <w:b/>
          <w:lang w:val="hi_IN" w:bidi="hi_IN"/>
        </w:rPr>
        <w:t>सेवकों</w:t>
      </w:r>
      <w:r>
        <w:rPr>
          <w:lang w:val="hi_IN" w:bidi="hi_IN"/>
        </w:rPr>
        <w:t xml:space="preserve"> से एज्रा के साथ आने के लिए विनती करें, ताकि वे यरूशलेम के </w:t>
      </w:r>
      <w:r>
        <w:rPr>
          <w:b/>
          <w:lang w:val="hi_IN" w:bidi="hi_IN"/>
        </w:rPr>
        <w:t>मन्दिर</w:t>
      </w:r>
      <w:r>
        <w:rPr>
          <w:lang w:val="hi_IN" w:bidi="hi_IN"/>
        </w:rPr>
        <w:t xml:space="preserve"> में सेवा कर सकें। आमतौर पर, दास वह पुरुष या स्त्री होता है जो किसी अन्य व्यक्ति, अर्थात् अपने स्वामी, के लिए काम करता है। मन्दिर के ये सेवक विशेष रूप से मन्दिर में सेवकों के रूप में काम करते हैं ताकि सामान्य कार्यों में लेवियों की सहायता करें ताकि लेवियों के धार्मिक कर्तव्यों को पूरा कर सकें। एज्रा मन्दिर के सेवकों को उनकी भूमिका की उपाधि से पुकारता है, जो राजा दाऊद ने इन सेवकों को दिया था: "नतीन।" एज्रा की भाषा में, नतीनों मन्दिर के सेवकों के उन विशेष समूह को कहते हैं जिन्हें राजा दाऊद और उसके अधिकारियों ने लेवियों की सहायता के लिए नियुक्त किया था। इस कहानी के नतीनों उस समूह के वंशज हैं जिसे राजा दाऊद ने स्थापित किया था। अधिक जानकारी के लिए मुख्य शब्दावली में सेवक और मन्दिर देखें।</w:t>
      </w:r>
    </w:p>
    <w:p>
      <w:pPr/>
      <w:r>
        <w:rPr>
          <w:lang w:val="hi_IN" w:bidi="hi_IN"/>
        </w:rPr>
      </w:r>
      <w:r>
        <w:rPr>
          <w:lang w:val="hi_IN" w:bidi="hi_IN"/>
        </w:rPr>
        <w:t>यहाँ रुकें और चर्चा करें कि आप मन्दिर के सेवकों के बारे में कैसे बात करेंगे जो आपकी भाषा में लेवियों की सहायता करते हैं। इस ऑडियो को यहाँ रोकें।</w:t>
      </w:r>
    </w:p>
    <w:p>
      <w:pPr/>
      <w:r>
        <w:rPr>
          <w:lang w:val="hi_IN" w:bidi="hi_IN"/>
        </w:rPr>
      </w:r>
      <w:r>
        <w:rPr>
          <w:lang w:val="hi_IN" w:bidi="hi_IN"/>
        </w:rPr>
        <w:t xml:space="preserve">एज्रा हमारे </w:t>
      </w:r>
      <w:r>
        <w:rPr>
          <w:b/>
          <w:lang w:val="hi_IN" w:bidi="hi_IN"/>
        </w:rPr>
        <w:t>परमेश्वर के घर</w:t>
      </w:r>
      <w:r>
        <w:rPr>
          <w:lang w:val="hi_IN" w:bidi="hi_IN"/>
        </w:rPr>
        <w:t xml:space="preserve"> के बारे में बात करता है। एज्रा मन्दिर को दर्शाता है। "परमेश्वर के घर" के बारे में अधिक जानकारी के लिए मुख्य शब्दावली देखें, और परमेश्वर के घर और </w:t>
      </w:r>
      <w:r>
        <w:rPr>
          <w:b/>
          <w:lang w:val="hi_IN" w:bidi="hi_IN"/>
        </w:rPr>
        <w:t>परमेश्वर</w:t>
      </w:r>
      <w:r>
        <w:rPr>
          <w:lang w:val="hi_IN" w:bidi="hi_IN"/>
        </w:rPr>
        <w:t xml:space="preserve"> का अनुवाद उसी तरह करें जैसे आपने पहले किया था।</w:t>
      </w:r>
    </w:p>
    <w:p>
      <w:pPr/>
      <w:r>
        <w:rPr>
          <w:lang w:val="hi_IN" w:bidi="hi_IN"/>
        </w:rPr>
      </w:r>
      <w:r>
        <w:rPr>
          <w:lang w:val="hi_IN" w:bidi="hi_IN"/>
        </w:rPr>
        <w:t xml:space="preserve">एज्रा इस्राएलियों से कहता है कि वे उपवास शुरू करें, या थोड़े समय तक भोजन न करें, ताकि वे परमेश्वर से प्रार्थना कर सकें। एज्रा यह भी कहता है कि वह </w:t>
      </w:r>
      <w:r>
        <w:rPr>
          <w:b/>
          <w:lang w:val="hi_IN" w:bidi="hi_IN"/>
        </w:rPr>
        <w:t>राजा</w:t>
      </w:r>
      <w:r>
        <w:rPr>
          <w:lang w:val="hi_IN" w:bidi="hi_IN"/>
        </w:rPr>
        <w:t xml:space="preserve"> से सहायता नहीं माँगता, क्योंकि राजा यह सोच सकता है कि एज्रा परमेश्वर पर भरोसा नहीं करता। एज्रा कहता है कि परमेश्वर उन लोगों की सहायता करता है जो परमेश्वर का अनुसरण करते हैं, लेकिन उन लोगों के प्रति बड़ा क्रोध महसूस करता है जो परमेश्वर का अनुसरण नहीं करते हैं। राजा के बारे में अधिक जानकारी के लिए, मुख्य शब्दावली देखें।</w:t>
      </w:r>
    </w:p>
    <w:p>
      <w:pPr/>
      <w:r>
        <w:rPr>
          <w:lang w:val="hi_IN" w:bidi="hi_IN"/>
        </w:rPr>
      </w:r>
      <w:r>
        <w:rPr>
          <w:lang w:val="hi_IN" w:bidi="hi_IN"/>
        </w:rPr>
        <w:t xml:space="preserve">यहाँ रुकें और समूह में, चर्चा करें कि आप </w:t>
      </w:r>
      <w:r>
        <w:rPr>
          <w:b/>
          <w:lang w:val="hi_IN" w:bidi="hi_IN"/>
        </w:rPr>
        <w:t>उपवास</w:t>
      </w:r>
      <w:r>
        <w:rPr>
          <w:lang w:val="hi_IN" w:bidi="hi_IN"/>
        </w:rPr>
        <w:t xml:space="preserve"> के लिए किस शब्द या वाक्यांश का उपयोग करेंगे। उपवास के बारे में अधिक जानकारी के लिए, मुख्य शब्दावली देखें। उपवास का अनुवाद उसी तरह करें जैसे आपने बाइबल की अन्य पुस्तकों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एज्रा 8:24–30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एज्रा 8:24–30 को सुनें और अपने मन में रखें।</w:t>
      </w:r>
    </w:p>
    <w:p>
      <w:pPr/>
      <w:r>
        <w:rPr>
          <w:lang w:val="hi_IN" w:bidi="hi_IN"/>
        </w:rPr>
      </w:r>
      <w:r>
        <w:rPr>
          <w:lang w:val="hi_IN" w:bidi="hi_IN"/>
        </w:rPr>
        <w:t>यदि सम्भव हो, तो एज्रा 8:24–30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r>
        <w:rPr>
          <w:lang w:val="hi_IN" w:bidi="hi_IN"/>
        </w:rPr>
      </w:r>
      <w:r>
        <w:rPr>
          <w:lang w:val="hi_IN" w:bidi="hi_IN"/>
        </w:rPr>
        <w:t>इस भाग में आपको क्या अच्छा लगा? इस ऑडियो को यहाँ रोकें।</w:t>
      </w:r>
    </w:p>
    <w:p>
      <w:pPr/>
      <w:r>
        <w:rPr>
          <w:lang w:val="hi_IN" w:bidi="hi_IN"/>
        </w:rPr>
      </w:r>
      <w:r>
        <w:rPr>
          <w:lang w:val="hi_IN" w:bidi="hi_IN"/>
        </w:rPr>
        <w:t>इस भाग में आपको क्या अच्छा नहीं लगा या क्या समझ नहीं आया? इस ऑडियो को यहाँ रोकें।</w:t>
      </w:r>
    </w:p>
    <w:p>
      <w:pPr/>
      <w:r>
        <w:rPr>
          <w:lang w:val="hi_IN" w:bidi="hi_IN"/>
        </w:rPr>
      </w:r>
      <w:r>
        <w:rPr>
          <w:lang w:val="hi_IN" w:bidi="hi_IN"/>
        </w:rPr>
        <w:t>यह भाग हमें परमेश्वर के बारे में क्या बताता है? इस ऑडियो को यहाँ रोकें।</w:t>
      </w:r>
    </w:p>
    <w:p>
      <w:pPr/>
      <w:r>
        <w:rPr>
          <w:lang w:val="hi_IN" w:bidi="hi_IN"/>
        </w:rPr>
      </w:r>
      <w:r>
        <w:rPr>
          <w:lang w:val="hi_IN" w:bidi="hi_IN"/>
        </w:rPr>
        <w:t>यह भाग हमें लोगों के बारे में क्या बताता है? इस ऑडियो को यहाँ रोकें।</w:t>
      </w:r>
    </w:p>
    <w:p>
      <w:pPr/>
      <w:r>
        <w:rPr>
          <w:lang w:val="hi_IN" w:bidi="hi_IN"/>
        </w:rPr>
      </w:r>
      <w:r>
        <w:rPr>
          <w:lang w:val="hi_IN" w:bidi="hi_IN"/>
        </w:rPr>
        <w:t>यह भाग हमारे दैनिक जीवन को कैसे प्रभावित करता है? इस ऑडियो को यहाँ रोकें।</w:t>
      </w:r>
    </w:p>
    <w:p>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एज्रा 8:24–30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एज्रा ने बाबुल के क्षेत्र में अहवा नदी के किनारे लोगों को एकत्र किया। इस्राएली पुरुषों, स्त्रियों और बच्चों के इस समूह ने एज्रा के साथ बाबेल छोड़कर यरूशलेम जाने का निर्णय लिया था। जब लोग लंबी यात्रा की तैयारी कर रहे थे, तब एज्रा ने संदेश भेजकर कुछ लेवियों को उनके साथ आने के लिए बुलाया। इसके बाद सभी लोगों ने मिलकर उपवास रखा और प्रार्थना की। लोगों ने यहोवा से प्रार्थना की कि वह यात्रा के दौरान उनकी रक्षा करे। एज्रा ने राजा अर्तक्षत्र से लोगों की सुरक्षा के लिए सैनिक न माँगने का निर्णय लिया इसके बजाय, एज्रा ने भरोसा रखा कि यहोवा स्वयं लोगों की देखभाल करेगा।</w:t>
      </w:r>
    </w:p>
    <w:p>
      <w:pPr/>
      <w:r>
        <w:rPr>
          <w:lang w:val="hi_IN" w:bidi="hi_IN"/>
        </w:rPr>
      </w:r>
      <w:r>
        <w:rPr>
          <w:lang w:val="hi_IN" w:bidi="hi_IN"/>
        </w:rPr>
        <w:t>यहाँ रुकें और समूह में ऐसा नक्शा देखें जो बाबेल और यरूशलेम को दिखाता है। इस ऑडियो को यहाँ रोकें।</w:t>
      </w:r>
    </w:p>
    <w:p>
      <w:pPr/>
      <w:r>
        <w:rPr>
          <w:lang w:val="hi_IN" w:bidi="hi_IN"/>
        </w:rPr>
      </w:r>
      <w:r>
        <w:rPr>
          <w:lang w:val="hi_IN" w:bidi="hi_IN"/>
        </w:rPr>
        <w:t>इस कहानी में, एज्रा पवित्र वस्तुओं और भेंटों को अपने साथ तथा लोगों के साथ ले जाने की तैयारी करता है। ये वे भेंटें हैं जिन्हें लोगों ने विशेष रूप से यरूशलेम में यहोवा के मंदिर के लिए अलग रखा या अर्पित किया है। मंदिर के लिए ये भेंटें तीन समूहों से आई थीं: फारस के राजा अर्तक्षत्र और उसके अधिकारियों से, यहूदा और यरूशलेम के आसपास के प्रदेश के अगुवों से, और उन इस्राएलियों से जो एज्रा के साथ यात्रा कर रहे थे। आपको याद होगा कि अर्तक्षत्र वही राजा था जिसने पहले एज्रा को इस्राएलियों के एक समूह को बाबेल से यरूशलेम वापस ले जाने की अनुमति दी थी। एज्रा जानता था कि मंदिर की ये सभी भेंटें यहोवा की हैं। एज्रा समझता था कि यरूशलेम पहुँचने तक इन वस्तुओं की सावधानी और आदर के साथ रक्षा करना लोगों के लिए बहुत महत्वपूर्ण है।</w:t>
      </w:r>
    </w:p>
    <w:p>
      <w:pPr/>
      <w:r>
        <w:rPr>
          <w:lang w:val="hi_IN" w:bidi="hi_IN"/>
        </w:rPr>
      </w:r>
      <w:r>
        <w:rPr>
          <w:lang w:val="hi_IN" w:bidi="hi_IN"/>
        </w:rPr>
        <w:t>यात्रा शुरू करने से पहले, एज्रा याजकों में से कई अगुवों और लेवियों में से भी कई अगुवों को मंदिर की भेंटों की देखभाल करने और उन्हें उठाकर ले जाने की ज़िम्मेदारी देता है। विद्वान इस बात पर पूरी तरह सहमत नहीं हैं कि एज्रा ने कितने अगुवों को चुना था, परन्तु अधिकांश का मानना है कि शायद उसने 12 मुख्य याजकों और 12 लेवियों को चुना था। इन 12 लेवियों में शेरेब्याह, हशब्याह और उनके 10 भाई या रिश्तेदार शामिल हैं।</w:t>
      </w:r>
    </w:p>
    <w:p>
      <w:pPr/>
      <w:r>
        <w:rPr>
          <w:lang w:val="hi_IN" w:bidi="hi_IN"/>
        </w:rPr>
      </w:r>
      <w:r>
        <w:rPr>
          <w:lang w:val="hi_IN" w:bidi="hi_IN"/>
        </w:rPr>
        <w:t>एज्रा मंदिर की भेंटों को सावधानीपूर्वक गिनता और तौलता है। भेंटों में चाँदी, सोना और अन्य बहुमूल्य वस्तुएँ सम्मिलित हैं। एज्रा इन वस्तुओं को सीधे याजकों और लेवियों के हाथों में नहीं सौंपता। पहले एज्रा किसी तराजू या तुला पर भेंटों को तौलता है, और फिर एज्रा उनकी देखभाल के लिए वस्तुओं को याजकों और लेवियों को सौंपता है। एज्रा इन बहुमूल्य वस्तुओं को इसलिए गिनता और तौलता है ताकि यह सुनिश्चित हो सके कि यात्रा के समय समूह से कुछ भी खो न जाए।</w:t>
      </w:r>
    </w:p>
    <w:p>
      <w:pPr/>
      <w:r>
        <w:rPr>
          <w:lang w:val="hi_IN" w:bidi="hi_IN"/>
        </w:rPr>
      </w:r>
      <w:r>
        <w:rPr>
          <w:lang w:val="hi_IN" w:bidi="hi_IN"/>
        </w:rPr>
        <w:t>यहाँ रुकें और एक समूह के रूप में उस तराजू के चित्र को देखें जिसका उपयोग उस काल में लोग वस्तुओं को तौलने के लिए करते होंगे। इस ऑडियो को यहाँ रोकें।</w:t>
      </w:r>
    </w:p>
    <w:p>
      <w:pPr/>
      <w:r>
        <w:rPr>
          <w:lang w:val="hi_IN" w:bidi="hi_IN"/>
        </w:rPr>
      </w:r>
      <w:r>
        <w:rPr>
          <w:lang w:val="hi_IN" w:bidi="hi_IN"/>
        </w:rPr>
        <w:t>कहानीकार मन्दिर के चाँदी, सोना और पीतल के पात्रों और बर्तनों के बारे में बात करता है। पात्र ऐसे बर्तन होते हैं, जैसे प्याले, कटोरे या अन्य वस्तुएँ, जिनका उपयोग लोग आराधना के समय वस्तुओं को रखने के लिए करते हैं। कटोरे गोल आकार के बर्तन होते हैं, जिनका उपयोग मंदिर में तरल पदार्थ या भेंट रखने के लिए किया जाता है।</w:t>
      </w:r>
    </w:p>
    <w:p>
      <w:pPr/>
      <w:r>
        <w:rPr>
          <w:lang w:val="hi_IN" w:bidi="hi_IN"/>
        </w:rPr>
      </w:r>
      <w:r>
        <w:rPr>
          <w:lang w:val="hi_IN" w:bidi="hi_IN"/>
        </w:rPr>
        <w:t>उन देशों के लोग कभी-कभी चाँदी और सोने की बड़ी मात्रा को किक्कार नामक भार-इकाई में मापते थे। किक्कार वजन की एक इकाई है, जिसका उपयोग बहुमूल्य धातुओं को मापने के लिए किया जाता है। एक किक्कार लगभग 34 किलोग्राम के बराबर होता है। कहानीकार मन्दिर के खजाने को सूचीबद्ध करते समय "दर्कमोन" शब्द का भी उपयोग करता है यह वर्णन करने के लिए कि वे कितने मूल्यवान हैं। दर्कमोन सोने से बने एक प्रकार के सिक्के या मुद्रा हैं।</w:t>
      </w:r>
    </w:p>
    <w:p>
      <w:pPr/>
      <w:r>
        <w:rPr>
          <w:lang w:val="hi_IN" w:bidi="hi_IN"/>
        </w:rPr>
      </w:r>
      <w:r>
        <w:rPr>
          <w:lang w:val="hi_IN" w:bidi="hi_IN"/>
        </w:rPr>
        <w:t>यहाँ उन वस्तुओं की सूची दी गई है जिन्हें एज्रा तौलता है, साथ ही प्रत्येक वस्तु का भार भी दिया गया है:</w:t>
      </w:r>
    </w:p>
    <w:p>
      <w:pPr>
        <w:pStyle w:val="ListBullet"/>
        <w:spacing w:line="240" w:lineRule="auto"/>
        <w:ind w:left="720"/>
      </w:pPr>
      <w:r>
        <w:rPr>
          <w:lang w:val="hi_IN" w:bidi="hi_IN"/>
        </w:rPr>
      </w:r>
      <w:r>
        <w:rPr>
          <w:lang w:val="hi_IN" w:bidi="hi_IN"/>
        </w:rPr>
        <w:t>लगभग 22,100 किलोग्राम चाँदी।</w:t>
      </w:r>
    </w:p>
    <w:p>
      <w:pPr>
        <w:pStyle w:val="ListBullet"/>
        <w:spacing w:line="240" w:lineRule="auto"/>
        <w:ind w:left="720"/>
      </w:pPr>
      <w:r>
        <w:rPr>
          <w:lang w:val="hi_IN" w:bidi="hi_IN"/>
        </w:rPr>
      </w:r>
      <w:r>
        <w:rPr>
          <w:lang w:val="hi_IN" w:bidi="hi_IN"/>
        </w:rPr>
        <w:t>लगभग 3,400 किलोग्राम चाँदी के पात्र।</w:t>
      </w:r>
    </w:p>
    <w:p>
      <w:pPr>
        <w:pStyle w:val="ListBullet"/>
        <w:spacing w:line="240" w:lineRule="auto"/>
        <w:ind w:left="720"/>
      </w:pPr>
      <w:r>
        <w:rPr>
          <w:lang w:val="hi_IN" w:bidi="hi_IN"/>
        </w:rPr>
      </w:r>
      <w:r>
        <w:rPr>
          <w:lang w:val="hi_IN" w:bidi="hi_IN"/>
        </w:rPr>
        <w:t>लगभग 3,400 किलोग्राम सोना।</w:t>
      </w:r>
    </w:p>
    <w:p>
      <w:pPr>
        <w:pStyle w:val="ListBullet"/>
        <w:spacing w:line="240" w:lineRule="auto"/>
        <w:ind w:left="720"/>
      </w:pPr>
      <w:r>
        <w:rPr>
          <w:lang w:val="hi_IN" w:bidi="hi_IN"/>
        </w:rPr>
      </w:r>
      <w:r>
        <w:rPr>
          <w:lang w:val="hi_IN" w:bidi="hi_IN"/>
        </w:rPr>
        <w:t>20 सोने के कटोरे जिनका वजन कुल लगभग 8.4 किलोग्राम है।</w:t>
      </w:r>
    </w:p>
    <w:p>
      <w:pPr>
        <w:pStyle w:val="ListBullet"/>
        <w:spacing w:line="240" w:lineRule="auto"/>
        <w:ind w:left="720"/>
      </w:pPr>
      <w:r>
        <w:rPr>
          <w:lang w:val="hi_IN" w:bidi="hi_IN"/>
        </w:rPr>
      </w:r>
      <w:r>
        <w:rPr>
          <w:lang w:val="hi_IN" w:bidi="hi_IN"/>
        </w:rPr>
        <w:t>2 अत्यंत चमकदार वस्तुएँ जो सोने के समान अत्यंत मूल्यवान दिखाई देती हैं। हम इनका वजन नहीं जानते हैं।</w:t>
      </w:r>
    </w:p>
    <w:p>
      <w:pPr/>
      <w:r>
        <w:rPr>
          <w:lang w:val="hi_IN" w:bidi="hi_IN"/>
        </w:rPr>
      </w:r>
      <w:r>
        <w:rPr>
          <w:lang w:val="hi_IN" w:bidi="hi_IN"/>
        </w:rPr>
        <w:t>यहाँ रुकें और समूह के साथ मंदिर में उपयोग होने वाले बहुमूल्य पात्रों, जैसे कटोरे या प्यालों, का चित्र देखें, ताकि आप कल्पना कर सकें कि एज्रा किन वस्तुओं की रक्षा करना चाहता था। इस ऑडियो को यहाँ रोकें।</w:t>
      </w:r>
    </w:p>
    <w:p>
      <w:pPr/>
      <w:r>
        <w:rPr>
          <w:lang w:val="hi_IN" w:bidi="hi_IN"/>
        </w:rPr>
      </w:r>
      <w:r>
        <w:rPr>
          <w:lang w:val="hi_IN" w:bidi="hi_IN"/>
        </w:rPr>
        <w:t>विद्वानों को यह निश्चित रूप से ज्ञात नहीं है कि मंदिर की अंतिम दो भेंटें किस पदार्थ से बनाई गई थीं। कुछ विद्वानों का मानना है कि लोगों ने इन दोनों पात्रों को धातु, या तो ताँबे या काँसे से बनाया था, लेकिन फिर उन्हें सोने जैसा दिखाने के लिए चमकाया गया था।</w:t>
      </w:r>
    </w:p>
    <w:p>
      <w:pPr/>
      <w:r>
        <w:rPr>
          <w:lang w:val="hi_IN" w:bidi="hi_IN"/>
        </w:rPr>
      </w:r>
      <w:r>
        <w:rPr>
          <w:lang w:val="hi_IN" w:bidi="hi_IN"/>
        </w:rPr>
        <w:t>कुल मिलाकर, इन मन्दिर की भेंटों का वजन लगभग 415 वयस्कों के वजन के समान है।</w:t>
      </w:r>
    </w:p>
    <w:p>
      <w:pPr/>
      <w:r>
        <w:rPr>
          <w:lang w:val="hi_IN" w:bidi="hi_IN"/>
        </w:rPr>
      </w:r>
      <w:r>
        <w:rPr>
          <w:lang w:val="hi_IN" w:bidi="hi_IN"/>
        </w:rPr>
        <w:t>एज्रा याजकों और लेवियों को याद दिलाता है कि याजक और लेवीय "पवित्र" हैं, जो यहोवा के लिए अलग किए गए हैं। एज्रा यह भी कहता है कि मंदिर की वस्तुएँ भी "पवित्र" हैं, जो यहोवा के लिए अलग किए गए हैं। इससे यह स्पष्ट होता है कि मंदिर में सेवा करने वाले केवल पवित्र लोग ही मंदिर की पवित्र वस्तुओं को उठा सकते हैं।</w:t>
      </w:r>
    </w:p>
    <w:p>
      <w:pPr/>
      <w:r>
        <w:rPr>
          <w:lang w:val="hi_IN" w:bidi="hi_IN"/>
        </w:rPr>
      </w:r>
      <w:r>
        <w:rPr>
          <w:lang w:val="hi_IN" w:bidi="hi_IN"/>
        </w:rPr>
        <w:t>एज्रा याजकों और लेवियों से कहता है कि चाँदी और सोना यहोवा के लिए स्वेच्छा से दी गई भेंट है। इसका अर्थ है कि लोगों ने चाँदी और सोना अपनी इच्छा से यहोवा के प्रति अपनी भक्ति प्रकट करने के लिए भेंट किया था, न कि इसलिए कि यहोवा ने उन्हें ऐसा करने की आज्ञा दी थी।</w:t>
      </w:r>
    </w:p>
    <w:p>
      <w:pPr/>
      <w:r>
        <w:rPr>
          <w:lang w:val="hi_IN" w:bidi="hi_IN"/>
        </w:rPr>
      </w:r>
      <w:r>
        <w:rPr>
          <w:lang w:val="hi_IN" w:bidi="hi_IN"/>
        </w:rPr>
        <w:t>यहाँ रुकें और एक समूह के रूप में इस प्रश्न पर विचार करें: आपकी संस्कृति में, लोग अपनी इच्छा से उपहार कब देते हैं? लोग कब उपहार देते हैं क्योंकि अगवे उनसे ऐसा करने के लिए कहते हैं? इन दोनों के बीच क्या अंतर है? इस ऑडियो को यहाँ रोकें।</w:t>
      </w:r>
    </w:p>
    <w:p>
      <w:pPr/>
      <w:r>
        <w:rPr>
          <w:lang w:val="hi_IN" w:bidi="hi_IN"/>
        </w:rPr>
      </w:r>
      <w:r>
        <w:rPr>
          <w:lang w:val="hi_IN" w:bidi="hi_IN"/>
        </w:rPr>
        <w:t>एज्रा याजकों और लेवियों से कहता है कि उन्हें मंदिर की भेंटों की बहुत सावधानी से रक्षा करनी चाहिए। एज्रा समझाता है कि समूह के यरूशलेम पहुँचने पर क्या होगा। याजक और लेवी मंदिर की इन भेंटों को यरूशलेम में मुख्य याजकों, लेवियों और इस्राएल के कुलों के प्रमुखों को सौंप देंगे। इसके बाद याजक और लेवी यहोवा के भवन के भंडार-गृहों में उन वस्तुओं को फिर से तौलेंगे। शायद ये भंडार-गृह यरूशलेम के मंदिर के बाहरी कक्ष थे, जिनका उपयोग लोग वस्तुओं को रखने के लिए करते थे।</w:t>
      </w:r>
    </w:p>
    <w:p>
      <w:pPr/>
      <w:r>
        <w:rPr>
          <w:lang w:val="hi_IN" w:bidi="hi_IN"/>
        </w:rPr>
      </w:r>
      <w:r>
        <w:rPr>
          <w:lang w:val="hi_IN" w:bidi="hi_IN"/>
        </w:rPr>
        <w:t>याजक और लेवी इस जिम्मेदारी को स्वीकार करते हैं। याजक और लेवी चाँदी, सोने और पवित्र वस्तुओं का भार अपने ऊपर लेते हैं और उन्हें यात्रा में ले जाने की तैयारी करते हैं।</w:t>
      </w:r>
    </w:p>
    <w:p>
      <w:pPr/>
      <w:r>
        <w:rPr>
          <w:lang w:val="hi_IN" w:bidi="hi_IN"/>
        </w:rPr>
      </w:r>
      <w:r>
        <w:rPr>
          <w:lang w:val="hi_IN" w:bidi="hi_IN"/>
        </w:rPr>
        <w:t>यहाँ रुकें और समूह में इस प्रश्न पर चर्चा करें: आपकी संस्कृति में, लोग लंबी यात्रा के दौरान बहुमूल्य चीजों को कैसे सुरक्षित रखते हैं? इस ऑडियो को यहाँ रोकें।</w:t>
      </w:r>
    </w:p>
    <w:p>
      <w:pPr/>
      <w:r>
        <w:rPr>
          <w:lang w:val="hi_IN" w:bidi="hi_IN"/>
        </w:rPr>
      </w:r>
      <w:r>
        <w:rPr>
          <w:lang w:val="hi_IN" w:bidi="hi_IN"/>
        </w:rPr>
        <w:t>हम इस कहानी में देखते हैं कि एज्रा यहोवा के मंदिर के लिए भेंटों की जिम्मेदारी लेता है और यह सुनिश्चित करता है कि याजक और लेवी इन चीज़ों की अच्छी तरह देखभाल करें। इसके बाद, समूह यरूशलेम की यात्रा पर शुरू करेगा। याजक और लेवी मंदिर की सभी पवित्र भेंटों को अत्यन्त सावधानी से अपने साथ ले जाएँगे।</w:t>
      </w:r>
      <w:r>
        <w:rPr>
          <w:lang w:val="hi_IN" w:bidi="hi_IN"/>
        </w:rPr>
      </w:r>
    </w:p>
    <w:p>
      <w:pPr>
        <w:pStyle w:val="Heading3"/>
      </w:pPr>
      <w:r>
        <w:rPr>
          <w:lang w:val="hi_IN" w:bidi="hi_IN"/>
        </w:rPr>
        <w:t>घटनाओं को समझाना</w:t>
      </w:r>
    </w:p>
    <w:p>
      <w:pPr/>
      <w:r>
        <w:rPr>
          <w:lang w:val="hi_IN" w:bidi="hi_IN"/>
        </w:rPr>
      </w:r>
      <w:r>
        <w:rPr>
          <w:lang w:val="hi_IN" w:bidi="hi_IN"/>
        </w:rPr>
        <w:t>एज्रा 8:24–30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एज्रा 12 प्रमुख याजकों और 12 लेवियों को चुनता है। एज्रा याजकों और लेवियों को परमेश्वर के मंदिर की बहुमूल्य वस्तुओं की जिम्मेदारी देता है। एज्रा वस्तुओं को ध्यान से तौलता है और उन्हें सूचीबद्ध करता है।</w:t>
      </w:r>
    </w:p>
    <w:p>
      <w:pPr/>
      <w:r>
        <w:rPr>
          <w:lang w:val="hi_IN" w:bidi="hi_IN"/>
        </w:rPr>
      </w:r>
      <w:r>
        <w:rPr>
          <w:b/>
          <w:lang w:val="hi_IN" w:bidi="hi_IN"/>
        </w:rPr>
        <w:t>दूसरे दृश्य में:</w:t>
      </w:r>
      <w:r>
        <w:rPr>
          <w:lang w:val="hi_IN" w:bidi="hi_IN"/>
        </w:rPr>
        <w:t xml:space="preserve"> एज्रा याजकों और लेवियों से कहता है कि वे और पवित्र वस्तुएँ यहोवा के हैं। एज्रा कहता है कि याजकों और लेवियों को इन वस्तुओं की सावधानीपूर्वक रक्षा करनी चाहिए, जब तक कि वे इन बहुमूल्य वस्तुओं को यरूशलेम के मंदिर में सेवा करने वाले याजकों और लेवियों को सौंप न दें।</w:t>
      </w:r>
    </w:p>
    <w:p>
      <w:pPr/>
      <w:r>
        <w:rPr>
          <w:lang w:val="hi_IN" w:bidi="hi_IN"/>
        </w:rPr>
      </w:r>
      <w:r>
        <w:rPr>
          <w:b/>
          <w:lang w:val="hi_IN" w:bidi="hi_IN"/>
        </w:rPr>
        <w:t>तीसरे दृश्य में:</w:t>
      </w:r>
      <w:r>
        <w:rPr>
          <w:lang w:val="hi_IN" w:bidi="hi_IN"/>
        </w:rPr>
        <w:t xml:space="preserve"> याजक और लेवी इस उत्तरदायित्व को स्वीकार करते हैं और यात्रा के लिए तैयार होकर वस्तुओं को ले लेते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एज्रा</w:t>
      </w:r>
    </w:p>
    <w:p>
      <w:pPr>
        <w:pStyle w:val="ListBullet"/>
        <w:spacing w:line="240" w:lineRule="auto"/>
        <w:ind w:left="720"/>
      </w:pPr>
      <w:r>
        <w:rPr>
          <w:lang w:val="hi_IN" w:bidi="hi_IN"/>
        </w:rPr>
      </w:r>
      <w:r>
        <w:rPr>
          <w:lang w:val="hi_IN" w:bidi="hi_IN"/>
        </w:rPr>
        <w:t>12 मुख्य याजक</w:t>
      </w:r>
    </w:p>
    <w:p>
      <w:pPr>
        <w:pStyle w:val="ListBullet"/>
        <w:spacing w:line="240" w:lineRule="auto"/>
        <w:ind w:left="720"/>
      </w:pPr>
      <w:r>
        <w:rPr>
          <w:lang w:val="hi_IN" w:bidi="hi_IN"/>
        </w:rPr>
      </w:r>
      <w:r>
        <w:rPr>
          <w:lang w:val="hi_IN" w:bidi="hi_IN"/>
        </w:rPr>
        <w:t>12 लेवी, जिनमें शेरेब्याह और हशब्याह शामिल हैं</w:t>
      </w:r>
    </w:p>
    <w:p>
      <w:pPr>
        <w:pStyle w:val="ListBullet"/>
        <w:spacing w:line="240" w:lineRule="auto"/>
        <w:ind w:left="720"/>
      </w:pPr>
      <w:r>
        <w:rPr>
          <w:lang w:val="hi_IN" w:bidi="hi_IN"/>
        </w:rPr>
      </w:r>
      <w:r>
        <w:rPr>
          <w:lang w:val="hi_IN" w:bidi="hi_IN"/>
        </w:rPr>
        <w:t>घरानों के प्रधान</w:t>
      </w:r>
    </w:p>
    <w:p>
      <w:pPr>
        <w:pStyle w:val="ListBullet"/>
        <w:spacing w:line="240" w:lineRule="auto"/>
        <w:ind w:left="720"/>
      </w:pPr>
      <w:r>
        <w:rPr>
          <w:lang w:val="hi_IN" w:bidi="hi_IN"/>
        </w:rPr>
      </w:r>
      <w:r>
        <w:rPr>
          <w:lang w:val="hi_IN" w:bidi="hi_IN"/>
        </w:rPr>
        <w:t>राजा और उनके अधिकारी</w:t>
      </w:r>
    </w:p>
    <w:p>
      <w:pPr>
        <w:pStyle w:val="ListBullet"/>
        <w:spacing w:line="240" w:lineRule="auto"/>
        <w:ind w:left="720"/>
      </w:pPr>
      <w:r>
        <w:rPr>
          <w:lang w:val="hi_IN" w:bidi="hi_IN"/>
        </w:rPr>
      </w:r>
      <w:r>
        <w:rPr>
          <w:lang w:val="hi_IN" w:bidi="hi_IN"/>
        </w:rPr>
        <w:t>बंधुआई से लौटे हुए लोग</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पहले दृश्य में, इस्राएली पुरुष, स्त्रियाँ और बच्चे एज्रा के साथ बाबेल में अहवा नदी के तट पर इकट्ठे होते हैं। एज्रा याजकों में से 12 अगुवों और लेवियों में से 12 अगुवों को चुनता है ताकि वे मन्दिर की भेंटों की देखभाल और उन्हें यरूशलेम तक ले जाएँ। 12 लेवियों में शेरेब्याह, हशब्याह और 10 भाई या रिश्तेदार शामिल हैं।</w:t>
      </w:r>
    </w:p>
    <w:p>
      <w:pPr/>
      <w:r>
        <w:rPr>
          <w:lang w:val="hi_IN" w:bidi="hi_IN"/>
        </w:rPr>
      </w:r>
      <w:r>
        <w:rPr>
          <w:lang w:val="hi_IN" w:bidi="hi_IN"/>
        </w:rPr>
        <w:t>याद रखें, याजकों और लेवियों की मंदिर के प्रति और मंदिर में सेवा करने की एक विशेष जिम्मेदारी है। इसलिए, एज्रा मंदिर की भेंटों को संभालने और पहुँचाने के लिए विशेष रूप से इन लोगों को चुनता है। एज्रा 12 याजकों और 12 लेवियों को चुनता है। एज्रा 12 की संख्या को महत्वपूर्ण मान सकता है क्योंकि यह लोगों को इस्राएल के 12 गोत्रों का स्मरण करा सकती है।</w:t>
      </w:r>
    </w:p>
    <w:p>
      <w:pPr/>
      <w:r>
        <w:rPr>
          <w:lang w:val="hi_IN" w:bidi="hi_IN"/>
        </w:rPr>
      </w:r>
      <w:r>
        <w:rPr>
          <w:lang w:val="hi_IN" w:bidi="hi_IN"/>
        </w:rPr>
        <w:t>यहाँ रुकें और समूह के रूप में इस प्रश्न पर चर्चा करें: आपकी संस्कृति में, आप विशेष कार्यों के लिए किस प्रकार के लोगों को चुनते हैं, जैसे महत्वपूर्ण स्थानों या बहुमूल्य चीजों की देखभाल करना? लोग इन लोगों को कैसे चुनते हैं, और लोग इन लोगों के साथ कैसा व्यवहार करते हैं? इस ऑडियो को यहाँ रोकें।</w:t>
      </w:r>
    </w:p>
    <w:p>
      <w:pPr/>
      <w:r>
        <w:rPr>
          <w:lang w:val="hi_IN" w:bidi="hi_IN"/>
        </w:rPr>
      </w:r>
      <w:r>
        <w:rPr>
          <w:lang w:val="hi_IN" w:bidi="hi_IN"/>
        </w:rPr>
        <w:t>जब एज्रा उन याजकों और लेवियों को चुन लेता है जो उसकी सहायता करेंगे, तब वह सावधानीपूर्वक चाँदी, सोना और अन्य वस्तुओं को गिनता और तौलता है। लोगों ने इन वस्तुओं को यहोवा के लिए विशेष भेंट के रूप में दिया है।</w:t>
      </w:r>
    </w:p>
    <w:p>
      <w:pPr/>
      <w:r>
        <w:rPr>
          <w:lang w:val="hi_IN" w:bidi="hi_IN"/>
        </w:rPr>
      </w:r>
      <w:r>
        <w:rPr>
          <w:lang w:val="hi_IN" w:bidi="hi_IN"/>
        </w:rPr>
        <w:t>यह ध्यान देने योग्य बात है कि एज्रा इन वस्तुओं को सीधे याजकों और लेवियों के हाथों में नहीं तौलता। एज्रा पहले किसी तराजू या तुला पर वस्तुओं को तौलता है। फिर एज्रा खजाने को याजकों और लेवियों को देता है। "तौलकर देने" का अर्थ वजन के अनुसार मापना है ताकि लोगों को उचित मात्रा प्राप्त हो सके। जब एज्रा उनके हाथों में वस्तुएँ तौलकर देता है, तो प्रत्येक व्यक्ति को सही मात्रा प्राप्त होती है।</w:t>
      </w:r>
    </w:p>
    <w:p>
      <w:pPr/>
      <w:r>
        <w:rPr>
          <w:lang w:val="hi_IN" w:bidi="hi_IN"/>
        </w:rPr>
      </w:r>
      <w:r>
        <w:rPr>
          <w:lang w:val="hi_IN" w:bidi="hi_IN"/>
        </w:rPr>
        <w:t>यहाँ रुकें और एक समूह के रूप में विचार करें कि आप "हाथों में तौलकर देना" के लिए किस शब्द या वाक्यांश का प्रयोग करेंगे। इस ऑडियो को यहाँ रोकें।</w:t>
      </w:r>
    </w:p>
    <w:p>
      <w:pPr/>
      <w:r>
        <w:rPr>
          <w:lang w:val="hi_IN" w:bidi="hi_IN"/>
        </w:rPr>
      </w:r>
      <w:r>
        <w:rPr>
          <w:lang w:val="hi_IN" w:bidi="hi_IN"/>
        </w:rPr>
        <w:t>एज्रा द्वारा इस खजाने को गिनने और तौलने का कारण यह सुनिश्चित करना है कि जब लोग बाबेल से यरूशलेम की यात्रा करें तो यात्रा में कुछ भी खो न जाए।</w:t>
      </w:r>
    </w:p>
    <w:p>
      <w:pPr/>
      <w:r>
        <w:rPr>
          <w:lang w:val="hi_IN" w:bidi="hi_IN"/>
        </w:rPr>
      </w:r>
      <w:r>
        <w:rPr>
          <w:lang w:val="hi_IN" w:bidi="hi_IN"/>
        </w:rPr>
        <w:t>यहाँ रुकें और समूह में ऐसा नक्शा देखें जो बाबेल और यरूशलेम को दिखाता है। इस ऑडियो को यहाँ रोकें।</w:t>
      </w:r>
    </w:p>
    <w:p>
      <w:pPr/>
      <w:r>
        <w:rPr>
          <w:lang w:val="hi_IN" w:bidi="hi_IN"/>
        </w:rPr>
      </w:r>
      <w:r>
        <w:rPr>
          <w:lang w:val="hi_IN" w:bidi="hi_IN"/>
        </w:rPr>
        <w:t>यहाँ रुकें और समूह के रूप में इस प्रश्न पर चर्चा करें: आपकी संस्कृति में, लोग कब चीजों को ध्यान से गिनते, नापते या तौलते हैं? लोग किन वस्तुओं को तौल सकते हैं? यह क्यों महत्वपूर्ण है? "वजन के अनुसार मापना" के लिए आप कौन-सा शब्द या वाक्यांश प्रयोग करेंगे? इस ऑडियो को यहाँ रोकें।</w:t>
      </w:r>
    </w:p>
    <w:p>
      <w:pPr/>
      <w:r>
        <w:rPr>
          <w:lang w:val="hi_IN" w:bidi="hi_IN"/>
        </w:rPr>
      </w:r>
      <w:r>
        <w:rPr>
          <w:lang w:val="hi_IN" w:bidi="hi_IN"/>
        </w:rPr>
        <w:t>दूसरे दृश्य में, एज्रा याजकों और लेवियों को याद दिलाता है कि याजक और लेवी पवित्र हैं, यहोवा के लिए अलग किए गए हैं। एज्रा यह भी कहता है कि मंदिर की वस्तुएँ भी पवित्र हैं, जो यहोवा के लिए अलग किए गए हैं। एज्रा लोगों और मंदिर की वस्तुओं के बीच एक तुलना प्रस्तुत करता है। एज्रा बार-बार "पवित्र" शब्द को दोहराता है। इससे यह स्पष्ट होता है कि मंदिर में सेवा करने वाले केवल पवित्र लोग ही मंदिर की पवित्र वस्तुओं को उठा सकते हैं।</w:t>
      </w:r>
    </w:p>
    <w:p>
      <w:pPr/>
      <w:r>
        <w:rPr>
          <w:lang w:val="hi_IN" w:bidi="hi_IN"/>
        </w:rPr>
      </w:r>
      <w:r>
        <w:rPr>
          <w:lang w:val="hi_IN" w:bidi="hi_IN"/>
        </w:rPr>
        <w:t>यहाँ रुकें और समूह के रूप में इस प्रश्न पर चर्चा करें: क्या आप अपनी संस्कृति में ऐसी वस्तुओं के बारे में सोच सकते हैं जिन्हें लोग विशेष या पवित्र मानते हैं? लोग इन वस्तुओं के साथ सामान्य वस्तुओं से अलग कैसे व्यवहार करते हैं? इस ऑडियो को यहाँ रोकें।</w:t>
      </w:r>
    </w:p>
    <w:p>
      <w:pPr/>
      <w:r>
        <w:rPr>
          <w:lang w:val="hi_IN" w:bidi="hi_IN"/>
        </w:rPr>
      </w:r>
      <w:r>
        <w:rPr>
          <w:lang w:val="hi_IN" w:bidi="hi_IN"/>
        </w:rPr>
        <w:t>एज्रा याजकों और लेवियों से कहता है कि चाँदी और सोना यहोवा के लिए स्वेच्छा से दी गई भेंट है। इसका अर्थ है कि लोग यहोवा के प्रति अपनी भक्ति, प्रेम और निष्ठा दिखाने के लिए चाँदी और सोना भेंट के रूप में देना चाहते थे। इस प्रकार की भेंट यह दर्शाती है कि यहोवा के लोग केवल नियमों का पालन ही नहीं करना चाहते, बल्कि यहोवा के निकट भी रहना चाहते हैं।</w:t>
      </w:r>
    </w:p>
    <w:p>
      <w:pPr/>
      <w:r>
        <w:rPr>
          <w:lang w:val="hi_IN" w:bidi="hi_IN"/>
        </w:rPr>
      </w:r>
      <w:r>
        <w:rPr>
          <w:lang w:val="hi_IN" w:bidi="hi_IN"/>
        </w:rPr>
        <w:t>यहाँ रुकें और समूह के रूप में इस प्रश्न पर चर्चा करें: आपको क्या लगता है कि एज्रा याजकों और लेवियों को क्यों याद दिलाता है कि चाँदी और सोना यहोवा के लिए स्वेच्छा से दी गई भेंट हैं? इससे क्या अंतर हो सकता है कि लोगों ने इन खजाने को खुशी-खुशी दे दिया था? इस ऑडियो को यहाँ रोकें।</w:t>
      </w:r>
    </w:p>
    <w:p>
      <w:pPr/>
      <w:r>
        <w:rPr>
          <w:lang w:val="hi_IN" w:bidi="hi_IN"/>
        </w:rPr>
      </w:r>
      <w:r>
        <w:rPr>
          <w:lang w:val="hi_IN" w:bidi="hi_IN"/>
        </w:rPr>
        <w:t>एज्रा याजकों और लेवियों को कहता है कि वे मन्दिर की सभी वस्तुओं की बहुत सावधानी से रक्षा करें। फिर एज्रा याजकों और लेवियों को समझाता है कि यरूशलेम में पहुँचने के बाद क्या होगा। एज्रा याजकों और लेवियों से कहता है कि वे खजाने को मुख्य याजकों, लेवियों और इस्राएल के पितरों के घरानों के प्रधानों को दे देंगे। याजक और लेवी यहोवा के भवन के भंडार-गृहों में इन वस्तुओं को फिर से तौलेंगे। शायद ये भंडार-गृह यरूशलेम के मंदिर के बाहरी कक्ष थे, जहाँ लोग वस्तुओं को सुरक्षित रखते थे।</w:t>
      </w:r>
    </w:p>
    <w:p>
      <w:pPr/>
      <w:r>
        <w:rPr>
          <w:lang w:val="hi_IN" w:bidi="hi_IN"/>
        </w:rPr>
      </w:r>
      <w:r>
        <w:rPr>
          <w:lang w:val="hi_IN" w:bidi="hi_IN"/>
        </w:rPr>
        <w:t>दूसरे दृश्य के अंतिम भाग में, याजक और लेवी खजाने की रक्षा करने के लिए सहमत होते हैं। याजक और लेवीय चाँदी, सोने और पवित्र पात्रों का उत्तरदायित्व लेते हैं और बाबेल से यरूशलेम तक की यात्रा में इन वस्तुओं को ले जाने के लिए तैयार 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एज्रा 8:24–30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एज्रा</w:t>
      </w:r>
    </w:p>
    <w:p>
      <w:pPr>
        <w:pStyle w:val="ListBullet"/>
        <w:spacing w:line="240" w:lineRule="auto"/>
        <w:ind w:left="720"/>
      </w:pPr>
      <w:r>
        <w:rPr>
          <w:lang w:val="hi_IN" w:bidi="hi_IN"/>
        </w:rPr>
      </w:r>
      <w:r>
        <w:rPr>
          <w:lang w:val="hi_IN" w:bidi="hi_IN"/>
        </w:rPr>
        <w:t>12 मुख्य याजक</w:t>
      </w:r>
    </w:p>
    <w:p>
      <w:pPr>
        <w:pStyle w:val="ListBullet"/>
        <w:spacing w:line="240" w:lineRule="auto"/>
        <w:ind w:left="720"/>
      </w:pPr>
      <w:r>
        <w:rPr>
          <w:lang w:val="hi_IN" w:bidi="hi_IN"/>
        </w:rPr>
      </w:r>
      <w:r>
        <w:rPr>
          <w:lang w:val="hi_IN" w:bidi="hi_IN"/>
        </w:rPr>
        <w:t>12 लेवी, जिनमें शेरेब्याह और हशब्याह शामिल हैं</w:t>
      </w:r>
    </w:p>
    <w:p>
      <w:pPr>
        <w:pStyle w:val="ListBullet"/>
        <w:spacing w:line="240" w:lineRule="auto"/>
        <w:ind w:left="720"/>
      </w:pPr>
      <w:r>
        <w:rPr>
          <w:lang w:val="hi_IN" w:bidi="hi_IN"/>
        </w:rPr>
      </w:r>
      <w:r>
        <w:rPr>
          <w:lang w:val="hi_IN" w:bidi="hi_IN"/>
        </w:rPr>
        <w:t>घरानों के प्रधान</w:t>
      </w:r>
    </w:p>
    <w:p>
      <w:pPr>
        <w:pStyle w:val="ListBullet"/>
        <w:spacing w:line="240" w:lineRule="auto"/>
        <w:ind w:left="720"/>
      </w:pPr>
      <w:r>
        <w:rPr>
          <w:lang w:val="hi_IN" w:bidi="hi_IN"/>
        </w:rPr>
      </w:r>
      <w:r>
        <w:rPr>
          <w:lang w:val="hi_IN" w:bidi="hi_IN"/>
        </w:rPr>
        <w:t>राजा और उनके अधिकारी</w:t>
      </w:r>
    </w:p>
    <w:p>
      <w:pPr>
        <w:pStyle w:val="ListBullet"/>
        <w:spacing w:line="240" w:lineRule="auto"/>
        <w:ind w:left="720"/>
      </w:pPr>
      <w:r>
        <w:rPr>
          <w:lang w:val="hi_IN" w:bidi="hi_IN"/>
        </w:rPr>
      </w:r>
      <w:r>
        <w:rPr>
          <w:lang w:val="hi_IN" w:bidi="hi_IN"/>
        </w:rPr>
        <w:t>बंधुआई से लौटे हुए लोग</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अभिनय करें कि एज्रा मन्दिर के खजाने की देखभाल करने के लिए 12 याजकों और 12 लेवियों को चुनता है।</w:t>
      </w:r>
    </w:p>
    <w:p>
      <w:pPr/>
      <w:r>
        <w:rPr>
          <w:lang w:val="hi_IN" w:bidi="hi_IN"/>
        </w:rPr>
      </w:r>
      <w:r>
        <w:rPr>
          <w:lang w:val="hi_IN" w:bidi="hi_IN"/>
        </w:rPr>
        <w:t>नाटक को रोकें। एज्रा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जानता हूँ कि ये खजाने यहोवा के हैं, इसलिए मुझे इन खजानों की देखभाल करने के लिए सही लोगों को चुनना होगा; या</w:t>
      </w:r>
    </w:p>
    <w:p>
      <w:pPr>
        <w:pStyle w:val="ListBullet"/>
        <w:spacing w:line="240" w:lineRule="auto"/>
        <w:ind w:left="720"/>
      </w:pPr>
      <w:r>
        <w:rPr>
          <w:lang w:val="hi_IN" w:bidi="hi_IN"/>
        </w:rPr>
      </w:r>
      <w:r>
        <w:rPr>
          <w:lang w:val="hi_IN" w:bidi="hi_IN"/>
        </w:rPr>
        <w:t>मुझे आशा है कि मैंने जिन लोगों को चुना है, वे समझेंगे कि उनका काम कितना महत्वपूर्ण है; या</w:t>
      </w:r>
    </w:p>
    <w:p>
      <w:pPr>
        <w:pStyle w:val="ListBullet"/>
        <w:spacing w:line="240" w:lineRule="auto"/>
        <w:ind w:left="720"/>
      </w:pPr>
      <w:r>
        <w:rPr>
          <w:lang w:val="hi_IN" w:bidi="hi_IN"/>
        </w:rPr>
      </w:r>
      <w:r>
        <w:rPr>
          <w:lang w:val="hi_IN" w:bidi="hi_IN"/>
        </w:rPr>
        <w:t>मैं प्रार्थना करता हूँ कि जब हम इन खजानों के साथ यरूशलेम की अपनी लंबी यात्रा शुरू करें, तब यहोवा हमारी रक्षा करे।</w:t>
      </w:r>
    </w:p>
    <w:p>
      <w:pPr/>
      <w:r>
        <w:rPr>
          <w:lang w:val="hi_IN" w:bidi="hi_IN"/>
        </w:rPr>
      </w:r>
      <w:r>
        <w:rPr>
          <w:lang w:val="hi_IN" w:bidi="hi_IN"/>
        </w:rPr>
        <w:t>अभिनय को जारी रखें।</w:t>
      </w:r>
    </w:p>
    <w:p>
      <w:pPr/>
      <w:r>
        <w:rPr>
          <w:lang w:val="hi_IN" w:bidi="hi_IN"/>
        </w:rPr>
      </w:r>
      <w:r>
        <w:rPr>
          <w:lang w:val="hi_IN" w:bidi="hi_IN"/>
        </w:rPr>
        <w:t>एज्रा को खजाने को ध्यान से तौलते हुए अभिनय करें।</w:t>
      </w:r>
    </w:p>
    <w:p>
      <w:pPr/>
      <w:r>
        <w:rPr>
          <w:lang w:val="hi_IN" w:bidi="hi_IN"/>
        </w:rPr>
      </w:r>
      <w:r>
        <w:rPr>
          <w:lang w:val="hi_IN" w:bidi="hi_IN"/>
        </w:rPr>
        <w:t>नाटक को रोकें। एज्रा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 वस्तुएँ यहोवा की हैं। मुझे हर चीज़ को सही तरीके से गिनने और तौलने में सावधानी रखना चाहिए; या</w:t>
      </w:r>
    </w:p>
    <w:p>
      <w:pPr>
        <w:pStyle w:val="ListBullet"/>
        <w:spacing w:line="240" w:lineRule="auto"/>
        <w:ind w:left="720"/>
      </w:pPr>
      <w:r>
        <w:rPr>
          <w:lang w:val="hi_IN" w:bidi="hi_IN"/>
        </w:rPr>
      </w:r>
      <w:r>
        <w:rPr>
          <w:lang w:val="hi_IN" w:bidi="hi_IN"/>
        </w:rPr>
        <w:t>चाँदी और सोने का हर टुकड़ा पवित्र है। मैं इन वस्तुओं के साथ आदर और सम्मान का व्यवहार करना चाहता हूँ; या</w:t>
      </w:r>
    </w:p>
    <w:p>
      <w:pPr>
        <w:pStyle w:val="ListBullet"/>
        <w:spacing w:line="240" w:lineRule="auto"/>
        <w:ind w:left="720"/>
      </w:pPr>
      <w:r>
        <w:rPr>
          <w:lang w:val="hi_IN" w:bidi="hi_IN"/>
        </w:rPr>
      </w:r>
      <w:r>
        <w:rPr>
          <w:lang w:val="hi_IN" w:bidi="hi_IN"/>
        </w:rPr>
        <w:t>मैं आभारी हूँ कि लोगों ने मन्दिर के लिए स्वेच्छा से ये भेंटें चढ़ाई हैं, और मैं लोगों की भक्ति का सम्मान करना चाहता हूँ।</w:t>
      </w:r>
    </w:p>
    <w:p>
      <w:pPr/>
      <w:r>
        <w:rPr>
          <w:lang w:val="hi_IN" w:bidi="hi_IN"/>
        </w:rPr>
      </w:r>
      <w:r>
        <w:rPr>
          <w:lang w:val="hi_IN" w:bidi="hi_IN"/>
        </w:rPr>
        <w:t>अभिनय को जारी रखें।</w:t>
      </w:r>
    </w:p>
    <w:p>
      <w:pPr/>
      <w:r>
        <w:rPr>
          <w:lang w:val="hi_IN" w:bidi="hi_IN"/>
        </w:rPr>
      </w:r>
      <w:r>
        <w:rPr>
          <w:lang w:val="hi_IN" w:bidi="hi_IN"/>
        </w:rPr>
        <w:t>याजकों और लेवियों का अभिनय करें, जो एज्रा को खजाने को तौलते हुए देख रहे हैं।</w:t>
      </w:r>
    </w:p>
    <w:p>
      <w:pPr/>
      <w:r>
        <w:rPr>
          <w:lang w:val="hi_IN" w:bidi="hi_IN"/>
        </w:rPr>
      </w:r>
      <w:r>
        <w:rPr>
          <w:lang w:val="hi_IN" w:bidi="hi_IN"/>
        </w:rPr>
        <w:t>नाटक को रोकें। याजकों और लेवियों की भूमिका निभा रहे लोगों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 खजाने बहुत भारी और मूल्यवान दिखाई देते हैं! हमें इस खजाने को संभालते समय बहुत सावधानी बरतनी चाहिए; या</w:t>
      </w:r>
    </w:p>
    <w:p>
      <w:pPr>
        <w:pStyle w:val="ListBullet"/>
        <w:spacing w:line="240" w:lineRule="auto"/>
        <w:ind w:left="720"/>
      </w:pPr>
      <w:r>
        <w:rPr>
          <w:lang w:val="hi_IN" w:bidi="hi_IN"/>
        </w:rPr>
      </w:r>
      <w:r>
        <w:rPr>
          <w:lang w:val="hi_IN" w:bidi="hi_IN"/>
        </w:rPr>
        <w:t>एज्रा इस कार्य को बहुत गंभीरता से ले रहा है! एज्रा हर चीज़ को बहुत सावधानीपूर्वक गिन रहा है और हर चीज़ को तौल रहा है।</w:t>
      </w:r>
    </w:p>
    <w:p>
      <w:pPr/>
      <w:r>
        <w:rPr>
          <w:lang w:val="hi_IN" w:bidi="hi_IN"/>
        </w:rPr>
      </w:r>
      <w:r>
        <w:rPr>
          <w:lang w:val="hi_IN" w:bidi="hi_IN"/>
        </w:rPr>
        <w:t>अभिनय को जारी रखें।</w:t>
      </w:r>
    </w:p>
    <w:p>
      <w:pPr/>
      <w:r>
        <w:rPr>
          <w:lang w:val="hi_IN" w:bidi="hi_IN"/>
        </w:rPr>
      </w:r>
      <w:r>
        <w:rPr>
          <w:lang w:val="hi_IN" w:bidi="hi_IN"/>
        </w:rPr>
        <w:t>एज्रा याजकों और लेवियों को बताता है कि वे पवित्र हैं और खजाने पवित्र हैं। एज्रा याजकों और लेवियों से कहता है कि जब तक वे मंदिर तक न पहुँच जाएँ, तब तक खजाने की सावधानीपूर्वक देखभाल करें।</w:t>
      </w:r>
    </w:p>
    <w:p>
      <w:pPr/>
      <w:r>
        <w:rPr>
          <w:lang w:val="hi_IN" w:bidi="hi_IN"/>
        </w:rPr>
      </w:r>
      <w:r>
        <w:rPr>
          <w:lang w:val="hi_IN" w:bidi="hi_IN"/>
        </w:rPr>
        <w:t>नाटक को रोकें। याजकों और लेवियों की भूमिका निभा रहे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मैं थोड़ा घबराया हुआ महसूस कर रहा हूँ क्योंकि यह बहुत महत्वपूर्ण कार्य है; या</w:t>
      </w:r>
    </w:p>
    <w:p>
      <w:pPr>
        <w:pStyle w:val="ListBullet"/>
        <w:spacing w:line="240" w:lineRule="auto"/>
        <w:ind w:left="720"/>
      </w:pPr>
      <w:r>
        <w:rPr>
          <w:lang w:val="hi_IN" w:bidi="hi_IN"/>
        </w:rPr>
      </w:r>
      <w:r>
        <w:rPr>
          <w:lang w:val="hi_IN" w:bidi="hi_IN"/>
        </w:rPr>
        <w:t>मुझे गर्व महसूस हो रहा है कि इस महत्वपूर्ण कार्य के लिए मुझे चुना गया है; या</w:t>
      </w:r>
    </w:p>
    <w:p>
      <w:pPr>
        <w:pStyle w:val="ListBullet"/>
        <w:spacing w:line="240" w:lineRule="auto"/>
        <w:ind w:left="720"/>
      </w:pPr>
      <w:r>
        <w:rPr>
          <w:lang w:val="hi_IN" w:bidi="hi_IN"/>
        </w:rPr>
      </w:r>
      <w:r>
        <w:rPr>
          <w:lang w:val="hi_IN" w:bidi="hi_IN"/>
        </w:rPr>
        <w:t>मैं इन खजानों की सावधानीपूर्वक रक्षा करके यहोवा का आदर करना चाहता हूँ।</w:t>
      </w:r>
    </w:p>
    <w:p>
      <w:pPr/>
      <w:r>
        <w:rPr>
          <w:lang w:val="hi_IN" w:bidi="hi_IN"/>
        </w:rPr>
      </w:r>
      <w:r>
        <w:rPr>
          <w:lang w:val="hi_IN" w:bidi="hi_IN"/>
        </w:rPr>
        <w:t>अभिनय को जारी रखें।</w:t>
      </w:r>
    </w:p>
    <w:p>
      <w:pPr/>
      <w:r>
        <w:rPr>
          <w:lang w:val="hi_IN" w:bidi="hi_IN"/>
        </w:rPr>
      </w:r>
      <w:r>
        <w:rPr>
          <w:lang w:val="hi_IN" w:bidi="hi_IN"/>
        </w:rPr>
        <w:t>याजकों और लेवियों का अभिनय करें, जो यात्रा के लिए तैयार होकर इन वस्तुओं की जिम्मेदारी अपने हाथ में ले रहे हैं।</w:t>
      </w:r>
    </w:p>
    <w:p>
      <w:pPr/>
      <w:r>
        <w:rPr>
          <w:lang w:val="hi_IN" w:bidi="hi_IN"/>
        </w:rPr>
      </w:r>
      <w:r>
        <w:rPr>
          <w:lang w:val="hi_IN" w:bidi="hi_IN"/>
        </w:rPr>
        <w:t>नाटक को रोकें। याजकों और लेवियों की भूमिका निभा रहे लोगों से पूछें, "आप क्या महसूस कर रहे हैं या क्या सोच रहे हैं?" वे लोग कुछ इस तरह से उत्तर दे सकते हैं:</w:t>
      </w:r>
    </w:p>
    <w:p>
      <w:pPr>
        <w:pStyle w:val="ListBullet"/>
        <w:spacing w:line="240" w:lineRule="auto"/>
        <w:ind w:left="720"/>
      </w:pPr>
      <w:r>
        <w:rPr>
          <w:lang w:val="hi_IN" w:bidi="hi_IN"/>
        </w:rPr>
      </w:r>
      <w:r>
        <w:rPr>
          <w:lang w:val="hi_IN" w:bidi="hi_IN"/>
        </w:rPr>
        <w:t>हमें इन भेंटों की रक्षा करनी चाहिए। ये भेंटें यहोवा के हैं और मन्दिर के लिए बहुत महत्वपूर्ण हैं; या</w:t>
      </w:r>
    </w:p>
    <w:p>
      <w:pPr>
        <w:pStyle w:val="ListBullet"/>
        <w:spacing w:line="240" w:lineRule="auto"/>
        <w:ind w:left="720"/>
      </w:pPr>
      <w:r>
        <w:rPr>
          <w:lang w:val="hi_IN" w:bidi="hi_IN"/>
        </w:rPr>
      </w:r>
      <w:r>
        <w:rPr>
          <w:lang w:val="hi_IN" w:bidi="hi_IN"/>
        </w:rPr>
        <w:t>यात्रा के दौरान मार्ग में डाकुओं या चोरों की वजह से मुझे थोड़ी चिंता हो रही है। मुझे भरोसा है कि यहोवा हमारी सहायता करेगा।</w:t>
      </w:r>
    </w:p>
    <w:p>
      <w:pPr/>
      <w:r>
        <w:rPr>
          <w:lang w:val="hi_IN" w:bidi="hi_IN"/>
        </w:rPr>
      </w:r>
      <w:r>
        <w:rPr>
          <w:lang w:val="hi_IN" w:bidi="hi_IN"/>
        </w:rPr>
        <w:t>अभिनय को जारी रखें।</w:t>
      </w:r>
    </w:p>
    <w:p>
      <w:pPr/>
      <w:r>
        <w:rPr>
          <w:lang w:val="hi_IN" w:bidi="hi_IN"/>
        </w:rPr>
      </w:r>
      <w:r>
        <w:rPr>
          <w:lang w:val="hi_IN" w:bidi="hi_IN"/>
        </w:rPr>
        <w:t>यहोवा का अभिनय करें जब वह देखता है कि एज्रा, याजक और लेवी खजाने की देखभाल कैसे करते हैं।</w:t>
      </w:r>
    </w:p>
    <w:p>
      <w:pPr/>
      <w:r>
        <w:rPr>
          <w:lang w:val="hi_IN" w:bidi="hi_IN"/>
        </w:rPr>
      </w:r>
      <w:r>
        <w:rPr>
          <w:lang w:val="hi_IN" w:bidi="hi_IN"/>
        </w:rPr>
        <w:t>नाटक को रोकें। 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खुशी है कि एज्रा और लोग पवित्र खजानों का आदर करते हैं; या</w:t>
      </w:r>
    </w:p>
    <w:p>
      <w:pPr>
        <w:pStyle w:val="ListBullet"/>
        <w:spacing w:line="240" w:lineRule="auto"/>
        <w:ind w:left="720"/>
      </w:pPr>
      <w:r>
        <w:rPr>
          <w:lang w:val="hi_IN" w:bidi="hi_IN"/>
        </w:rPr>
      </w:r>
      <w:r>
        <w:rPr>
          <w:lang w:val="hi_IN" w:bidi="hi_IN"/>
        </w:rPr>
        <w:t>मैं यह देखने के लिए देख रहा हूँ कि क्या याजक और लेवी सावधान और विश्वासयोग्य हैं; या</w:t>
      </w:r>
    </w:p>
    <w:p>
      <w:pPr>
        <w:pStyle w:val="ListBullet"/>
        <w:spacing w:line="240" w:lineRule="auto"/>
        <w:ind w:left="720"/>
      </w:pPr>
      <w:r>
        <w:rPr>
          <w:lang w:val="hi_IN" w:bidi="hi_IN"/>
        </w:rPr>
      </w:r>
      <w:r>
        <w:rPr>
          <w:lang w:val="hi_IN" w:bidi="hi_IN"/>
        </w:rPr>
        <w:t>मैं अपने लोगों की परवाह करता हूँ और चाहता हूँ कि वे पवित्र खजानों के साथ सुरक्षित रूप से यरूशलेम पहुँचें।</w:t>
      </w:r>
      <w:r>
        <w:rPr>
          <w:lang w:val="hi_IN" w:bidi="hi_IN"/>
        </w:rPr>
      </w:r>
    </w:p>
    <w:p>
      <w:pPr>
        <w:pStyle w:val="Heading3"/>
      </w:pPr>
      <w:r>
        <w:rPr>
          <w:lang w:val="hi_IN" w:bidi="hi_IN"/>
        </w:rPr>
        <w:t>आवश्यक जानकारी</w:t>
      </w:r>
    </w:p>
    <w:p>
      <w:pPr/>
      <w:r>
        <w:rPr>
          <w:lang w:val="hi_IN" w:bidi="hi_IN"/>
        </w:rPr>
      </w:r>
      <w:r>
        <w:rPr>
          <w:lang w:val="hi_IN" w:bidi="hi_IN"/>
        </w:rPr>
        <w:t>एज्रा 8:24–30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एज्रा 12 "मुख्य </w:t>
      </w:r>
      <w:r>
        <w:rPr>
          <w:b/>
          <w:lang w:val="hi_IN" w:bidi="hi_IN"/>
        </w:rPr>
        <w:t>याजकों</w:t>
      </w:r>
      <w:r>
        <w:rPr>
          <w:lang w:val="hi_IN" w:bidi="hi_IN"/>
        </w:rPr>
        <w:t>" को चुनता है ताकि वे परमेश्वर के मन्दिर के खजाने को उठाने और उनकी रक्षा करने में सहायता करें। याजक लेवी पुरुष हैं जो परमेश्वर की सेवा करते हैं और इस्राएलियों को परमेश्वर के लिए बलिदान चढ़ाने में सहायता करते हैं। ये अगुवे अन्य याजकों का मार्गदर्शन करते हैं और यह सुनिश्चित करते हैं कि खजाने सुरक्षित रहें। एक प्रमुख याजक वह याजक होता है जिसे अन्य याजकों पर अधिकार है। "याजक" के बारे में अधिक जानकारी के लिए मुख्य शब्दावली देखें।</w:t>
      </w:r>
    </w:p>
    <w:p>
      <w:pPr/>
      <w:r>
        <w:rPr>
          <w:lang w:val="hi_IN" w:bidi="hi_IN"/>
        </w:rPr>
      </w:r>
      <w:r>
        <w:rPr>
          <w:lang w:val="hi_IN" w:bidi="hi_IN"/>
        </w:rPr>
        <w:t>यहाँ रुकें और समूह के रूप में चर्चा करें कि आप "</w:t>
      </w:r>
      <w:r>
        <w:rPr>
          <w:b/>
          <w:lang w:val="hi_IN" w:bidi="hi_IN"/>
        </w:rPr>
        <w:t>याजकों के अगुवों</w:t>
      </w:r>
      <w:r>
        <w:rPr>
          <w:lang w:val="hi_IN" w:bidi="hi_IN"/>
        </w:rPr>
        <w:t>" के लिए किस शब्द या वाक्यांश का उपयोग करेंगे। इस ऑडियो को यहाँ रोकें।</w:t>
      </w:r>
    </w:p>
    <w:p>
      <w:pPr/>
      <w:r>
        <w:rPr>
          <w:lang w:val="hi_IN" w:bidi="hi_IN"/>
        </w:rPr>
      </w:r>
      <w:r>
        <w:rPr>
          <w:lang w:val="hi_IN" w:bidi="hi_IN"/>
        </w:rPr>
        <w:t xml:space="preserve">अगली कहानी में, लोग यरूशलेम में </w:t>
      </w:r>
      <w:r>
        <w:rPr>
          <w:b/>
          <w:lang w:val="hi_IN" w:bidi="hi_IN"/>
        </w:rPr>
        <w:t>परमेश्वर के भवन</w:t>
      </w:r>
      <w:r>
        <w:rPr>
          <w:lang w:val="hi_IN" w:bidi="hi_IN"/>
        </w:rPr>
        <w:t xml:space="preserve"> या </w:t>
      </w:r>
      <w:r>
        <w:rPr>
          <w:b/>
          <w:lang w:val="hi_IN" w:bidi="hi_IN"/>
        </w:rPr>
        <w:t>मन्दिर</w:t>
      </w:r>
      <w:r>
        <w:rPr>
          <w:lang w:val="hi_IN" w:bidi="hi_IN"/>
        </w:rPr>
        <w:t xml:space="preserve"> की यात्रा करेंगे। मन्दिर यरूशलेम का विशेष स्थान है जहाँ परमेश्वर के लोग परमेश्वर की आराधना करते हैं और भेंटें लाते हैं। इस कहानी में, एज्रा के याजक और लेवी पवित्र वस्तुओं और खजाने को मन्दिर में ले जाने की तैयारी करते हैं। परमेश्वर और "परमेश्वर के भवन" या मन्दिर के लिए उसी शब्द या वाक्यांश का उपयोग करें जिसका उपयोग आपने पिछले भागों में किया था। परमेश्वर, "</w:t>
      </w:r>
      <w:r>
        <w:rPr>
          <w:b/>
          <w:lang w:val="hi_IN" w:bidi="hi_IN"/>
        </w:rPr>
        <w:t>परमेश्वर का भवन</w:t>
      </w:r>
      <w:r>
        <w:rPr>
          <w:lang w:val="hi_IN" w:bidi="hi_IN"/>
        </w:rPr>
        <w:t>" या मन्दिर के बारे में अधिक जानकारी के लिए, मुख्य शब्दावली देखें।</w:t>
      </w:r>
    </w:p>
    <w:p>
      <w:pPr/>
      <w:r>
        <w:rPr>
          <w:lang w:val="hi_IN" w:bidi="hi_IN"/>
        </w:rPr>
      </w:r>
      <w:r>
        <w:rPr>
          <w:lang w:val="hi_IN" w:bidi="hi_IN"/>
        </w:rPr>
        <w:t xml:space="preserve">एज्रा 12 ऐसे </w:t>
      </w:r>
      <w:r>
        <w:rPr>
          <w:b/>
          <w:lang w:val="hi_IN" w:bidi="hi_IN"/>
        </w:rPr>
        <w:t>लेवियों</w:t>
      </w:r>
      <w:r>
        <w:rPr>
          <w:lang w:val="hi_IN" w:bidi="hi_IN"/>
        </w:rPr>
        <w:t xml:space="preserve"> को भी चुनता है जो याजक नहीं हैं, ताकि वे याजकों के साथ मिलकर खजाने को ले जाने और उनकी रक्षा करने में सहायता कर सकें। लेवी लोग, लेवी गोत्र के सदस्य हैं, जिन्हें अलग ठहराया गया है और जिन्हें मंदिर में याजकों की सहायता करने के लिए विशेष जिम्मेदारियाँ दी गई हैं। इस कहानी में, लेवी खजाने को अच्छी तरह से संभालने के लिए याजकों के साथ मिलकर काम करते हैं। लेवियों के लिए उसी शब्द या वाक्यांश का उपयोग करें जिसका उपयोग आपने पिछले भागों में किया था। लेवियों के बारे में अधिक जानकारी के लिए, मुख्य शब्दावली देखें।</w:t>
      </w:r>
    </w:p>
    <w:p>
      <w:pPr/>
      <w:r>
        <w:rPr>
          <w:lang w:val="hi_IN" w:bidi="hi_IN"/>
        </w:rPr>
      </w:r>
      <w:r>
        <w:rPr>
          <w:lang w:val="hi_IN" w:bidi="hi_IN"/>
        </w:rPr>
        <w:t xml:space="preserve">लेवियों में से, कहानीकार कुछ का वर्णन शेरेब्याह और हशब्याह के </w:t>
      </w:r>
      <w:r>
        <w:rPr>
          <w:b/>
          <w:lang w:val="hi_IN" w:bidi="hi_IN"/>
        </w:rPr>
        <w:t>रिश्तेदारों</w:t>
      </w:r>
      <w:r>
        <w:rPr>
          <w:lang w:val="hi_IN" w:bidi="hi_IN"/>
        </w:rPr>
        <w:t xml:space="preserve"> या </w:t>
      </w:r>
      <w:r>
        <w:rPr>
          <w:b/>
          <w:lang w:val="hi_IN" w:bidi="hi_IN"/>
        </w:rPr>
        <w:t>भाइयों</w:t>
      </w:r>
      <w:r>
        <w:rPr>
          <w:lang w:val="hi_IN" w:bidi="hi_IN"/>
        </w:rPr>
        <w:t xml:space="preserve"> के रूप में करता है। यह दिखाता है कि जब एज्रा ने इस कार्य के लिए सही लोगों को चुना था, तब पारिवारिक संबंध महत्वपूर्ण थे। रिश्तेदार या भाई एक ही परिवार या विस्तारित परिवार का एक पुरुष रिश्तेदार है। रिश्तेदार या भाई के लिए उसी शब्द या वाक्यांश का उपयोग करें जिसका उपयोग आपने पिछले भागों में किया है।</w:t>
      </w:r>
    </w:p>
    <w:p>
      <w:pPr/>
      <w:r>
        <w:rPr>
          <w:lang w:val="hi_IN" w:bidi="hi_IN"/>
        </w:rPr>
      </w:r>
      <w:r>
        <w:rPr>
          <w:lang w:val="hi_IN" w:bidi="hi_IN"/>
        </w:rPr>
        <w:t xml:space="preserve">एज्रा याजकों और लेवियों को देने के लिए बड़ी मात्रा में </w:t>
      </w:r>
      <w:r>
        <w:rPr>
          <w:b/>
          <w:lang w:val="hi_IN" w:bidi="hi_IN"/>
        </w:rPr>
        <w:t>चाँदी</w:t>
      </w:r>
      <w:r>
        <w:rPr>
          <w:lang w:val="hi_IN" w:bidi="hi_IN"/>
        </w:rPr>
        <w:t xml:space="preserve"> गिनता और तौलता है। चाँदी एक कीमती, चमकीली, धूसर धातु है जिसका उपयोग लोग मंदिर की भेंटों में करते थे। इस कहानी में, चाँदी एक खजाना है जिसे लोगों ने मंदिर के लिए यहोवा को दिया था। लोग अक्सर धन, उपहार या कीमती चीजों के लिए चाँदी का उपयोग करते हैं। चाँदी के लिए उसी शब्द या वाक्यांश का उपयोग करें जिसका उपयोग आपने पिछले भागों में किया था।</w:t>
      </w:r>
    </w:p>
    <w:p>
      <w:pPr/>
      <w:r>
        <w:rPr>
          <w:lang w:val="hi_IN" w:bidi="hi_IN"/>
        </w:rPr>
      </w:r>
      <w:r>
        <w:rPr>
          <w:lang w:val="hi_IN" w:bidi="hi_IN"/>
        </w:rPr>
        <w:t>यहाँ रुकें और एक समूह के रूप में चाँदी के एक टुकड़े का चित्र देखें। इस ऑडियो को यहाँ रोकें।</w:t>
      </w:r>
    </w:p>
    <w:p>
      <w:pPr/>
      <w:r>
        <w:rPr>
          <w:lang w:val="hi_IN" w:bidi="hi_IN"/>
        </w:rPr>
      </w:r>
      <w:r>
        <w:rPr>
          <w:lang w:val="hi_IN" w:bidi="hi_IN"/>
        </w:rPr>
        <w:t xml:space="preserve">चाँदी के साथ, एज्रा मंदिर के खजाने के रूप में </w:t>
      </w:r>
      <w:r>
        <w:rPr>
          <w:b/>
          <w:lang w:val="hi_IN" w:bidi="hi_IN"/>
        </w:rPr>
        <w:t>सोने</w:t>
      </w:r>
      <w:r>
        <w:rPr>
          <w:lang w:val="hi_IN" w:bidi="hi_IN"/>
        </w:rPr>
        <w:t xml:space="preserve"> को भी गिनता और तौलता है। सोना एक कीमती, चमकीली, पीली धातु है। इस भाग में, सोना एक खजाना है जिसे लोगों ने यहोवा के मंदिर के लिए इसलिए दिया क्योंकि वे अपनी भक्ति दिखाना चाहते थे। सोने के लिए उसी शब्द या वाक्यांश का उपयोग करें जिसका उपयोग आपने पिछले भागों में किया था।</w:t>
      </w:r>
    </w:p>
    <w:p>
      <w:pPr/>
      <w:r>
        <w:rPr>
          <w:lang w:val="hi_IN" w:bidi="hi_IN"/>
        </w:rPr>
      </w:r>
      <w:r>
        <w:rPr>
          <w:lang w:val="hi_IN" w:bidi="hi_IN"/>
        </w:rPr>
        <w:t>यहाँ रुकें और एक समूह के रूप में सोने के एक टुकड़े का चित्र देखें। इस ऑडियो को यहाँ रोकें।</w:t>
      </w:r>
    </w:p>
    <w:p>
      <w:pPr/>
      <w:r>
        <w:rPr>
          <w:lang w:val="hi_IN" w:bidi="hi_IN"/>
        </w:rPr>
      </w:r>
      <w:r>
        <w:rPr>
          <w:b/>
          <w:lang w:val="hi_IN" w:bidi="hi_IN"/>
        </w:rPr>
        <w:t>पीतल</w:t>
      </w:r>
      <w:r>
        <w:rPr>
          <w:lang w:val="hi_IN" w:bidi="hi_IN"/>
        </w:rPr>
        <w:t xml:space="preserve"> की दो चमकाई हुई चीजें भी मंदिर के खजाने का हिस्सा हैं जिन्हें एज्रा गिनता है। पीतल एक मजबूत धातु है जिसे लोग ताँबे और टिन से बनाते थे। विद्वानों का मानना है कि ये चीजें सोने की तरह कीमती और चमकीली थीं। पीतल एक ऐसी धातु है जिसका उपयोग लोग मजबूत, उपयोगी या कीमती चीजें बनाने के लिए करते हैं। पीतल के लिए उसी शब्द या वाक्यांश का उपयोग करें जिसका उपयोग आपने पिछले भागों में किया था। पीतल के बारे में अधिक जानकारी के लिए, मुख्य शब्दावली देखें। </w:t>
      </w:r>
    </w:p>
    <w:p>
      <w:pPr/>
      <w:r>
        <w:rPr>
          <w:lang w:val="hi_IN" w:bidi="hi_IN"/>
        </w:rPr>
      </w:r>
      <w:r>
        <w:rPr>
          <w:lang w:val="hi_IN" w:bidi="hi_IN"/>
        </w:rPr>
        <w:t>यहाँ रुकें और समूह के रूप में पीतल के एक टुकड़े का चित्र देखें। इस ऑडियो को यहाँ रोकें।</w:t>
      </w:r>
    </w:p>
    <w:p>
      <w:pPr/>
      <w:r>
        <w:rPr>
          <w:lang w:val="hi_IN" w:bidi="hi_IN"/>
        </w:rPr>
      </w:r>
      <w:r>
        <w:rPr>
          <w:lang w:val="hi_IN" w:bidi="hi_IN"/>
        </w:rPr>
        <w:t xml:space="preserve">कहानीकार चाँदी, सोने और पीतल की उन कुछ </w:t>
      </w:r>
      <w:r>
        <w:rPr>
          <w:b/>
          <w:lang w:val="hi_IN" w:bidi="hi_IN"/>
        </w:rPr>
        <w:t>वस्तुओं</w:t>
      </w:r>
      <w:r>
        <w:rPr>
          <w:lang w:val="hi_IN" w:bidi="hi_IN"/>
        </w:rPr>
        <w:t xml:space="preserve"> का वर्णन करता है जिन्हें लोगों ने मंदिर के लिए अर्पित किया था। चाँदी, सोने और पीतल की इनमें से कुछ चीजें ऐसे पात्र हैं जिनका उपयोग लोग मंदिर में आराधना के समय चीजें रखने के लिए करते थे। बर्तन एक पात्र, प्याला, कटोरा या अन्य वस्तु है जिसमें कुछ रखा जा सकता है। इनमें से कुछ वस्तुएँ वे बर्तन हैं जिनका उपयोग याजक उनके काम में सहायता के लिए करते हैं। चाँदी, सोने और पीतल के वस्तुओं के लिए उसी शब्द या वाक्यांश का उपयोग करें जिसका उपयोग आपने पिछले भागों में किया है।</w:t>
      </w:r>
    </w:p>
    <w:p>
      <w:pPr/>
      <w:r>
        <w:rPr>
          <w:lang w:val="hi_IN" w:bidi="hi_IN"/>
        </w:rPr>
      </w:r>
      <w:r>
        <w:rPr>
          <w:lang w:val="hi_IN" w:bidi="hi_IN"/>
        </w:rPr>
        <w:t xml:space="preserve">सोने की चीजों में </w:t>
      </w:r>
      <w:r>
        <w:rPr>
          <w:b/>
          <w:lang w:val="hi_IN" w:bidi="hi_IN"/>
        </w:rPr>
        <w:t>कटोरे</w:t>
      </w:r>
      <w:r>
        <w:rPr>
          <w:lang w:val="hi_IN" w:bidi="hi_IN"/>
        </w:rPr>
        <w:t xml:space="preserve"> भी शामिल हैं जो मंदिर के खजाने का हिस्सा हैं। कटोरे खुले, गोल बर्तन होते हैं जिनका उपयोग लोग अक्सर मंदिर में भेंटों या रीति-रिवाजों के लिए करते थे। कटोरा एक गोल पात्र है जिसका उपयोग लोग तरल पदार्थ या वस्तुओं को रखने के लिए करते थे। कटोरे के लिए उसी शब्द या वाक्यांश का उपयोग करें जिसका उपयोग आपने पिछले भागों में किया है।</w:t>
      </w:r>
    </w:p>
    <w:p>
      <w:pPr/>
      <w:r>
        <w:rPr>
          <w:lang w:val="hi_IN" w:bidi="hi_IN"/>
        </w:rPr>
      </w:r>
      <w:r>
        <w:rPr>
          <w:lang w:val="hi_IN" w:bidi="hi_IN"/>
        </w:rPr>
        <w:t>यहाँ रुकें और समूह के रूप में, उन चाँदी, सोने और पीतल की वस्तुओं का चित्र देखें जिनका वर्णन एज्रा ने इस कहानी में किया है। ये वस्तु, पात्र या कटोरे हो सकते हैं। इस बारे में सोचें कि आप उन वस्तुओं का वर्णन करने के लिए किन शब्दों का उपयोग करेंगे। इस ऑडियो को यहाँ रोकें।</w:t>
      </w:r>
    </w:p>
    <w:p>
      <w:pPr/>
      <w:r>
        <w:rPr>
          <w:lang w:val="hi_IN" w:bidi="hi_IN"/>
        </w:rPr>
      </w:r>
      <w:r>
        <w:rPr>
          <w:lang w:val="hi_IN" w:bidi="hi_IN"/>
        </w:rPr>
        <w:t xml:space="preserve">कहानीकार मन्दिर के खजाने को सूचीबद्ध करते समय कभी-कभी </w:t>
      </w:r>
      <w:r>
        <w:rPr>
          <w:b/>
          <w:lang w:val="hi_IN" w:bidi="hi_IN"/>
        </w:rPr>
        <w:t>दर्कमोन</w:t>
      </w:r>
      <w:r>
        <w:rPr>
          <w:lang w:val="hi_IN" w:bidi="hi_IN"/>
        </w:rPr>
        <w:t xml:space="preserve"> का उल्लेख करता है ताकि यह बताया जा सके कि वे कितने मूल्यवान हैं। दर्कमोन सोने से बने एक प्रकार के सिक्के या मुद्रा हैं। दर्कमोन वे बहुमूल्य सिक्के थे जिन्हें प्राचीन समय में लोग व्यापार में उपयोग करते थे या भेंट के रूप में देते थे। यदि आप दर्कमोन के लिए शब्द का उपयोग करते हैं, तो दर्कमोनयों के लिए उसी शब्द या वाक्यांश का उपयोग करें जिसका उपयोग आपने पिछले भागों में किया है।</w:t>
      </w:r>
    </w:p>
    <w:p>
      <w:pPr/>
      <w:r>
        <w:rPr>
          <w:lang w:val="hi_IN" w:bidi="hi_IN"/>
        </w:rPr>
      </w:r>
      <w:r>
        <w:rPr>
          <w:lang w:val="hi_IN" w:bidi="hi_IN"/>
        </w:rPr>
        <w:t>यहाँ रुकें और समूह के रूप में एक दर्कमोन की तस्वीर देखें। इस ऑडियो को यहाँ रोकें।</w:t>
      </w:r>
    </w:p>
    <w:p>
      <w:pPr/>
      <w:r>
        <w:rPr>
          <w:lang w:val="hi_IN" w:bidi="hi_IN"/>
        </w:rPr>
      </w:r>
      <w:r>
        <w:rPr>
          <w:lang w:val="hi_IN" w:bidi="hi_IN"/>
        </w:rPr>
        <w:t xml:space="preserve">लोग कभी-कभी चाँदी और सोने की बड़ी मात्रा को </w:t>
      </w:r>
      <w:r>
        <w:rPr>
          <w:b/>
          <w:lang w:val="hi_IN" w:bidi="hi_IN"/>
        </w:rPr>
        <w:t>किक्कार</w:t>
      </w:r>
      <w:r>
        <w:rPr>
          <w:lang w:val="hi_IN" w:bidi="hi_IN"/>
        </w:rPr>
        <w:t xml:space="preserve"> में नापते हैं। किक्कार कीमती धातुओं को तौलने के लिए इस्तेमाल की जाने वाली तौल की एक इकाई है। एक किक्कार लगभग 34 किलोग्राम के बराबर होता है। यदि आप किक्कार के लिए किसी शब्द का उपयोग करते हैं, तो किक्कार के लिए उसी शब्द या वाक्यांश का उपयोग करें जिसका उपयोग आपने पिछले भागों में किया था। किक्कार के बारे में अधिक जानकारी के लिए, मुख्य शब्दावली देखें।</w:t>
      </w:r>
    </w:p>
    <w:p>
      <w:pPr/>
      <w:r>
        <w:rPr>
          <w:lang w:val="hi_IN" w:bidi="hi_IN"/>
        </w:rPr>
      </w:r>
      <w:r>
        <w:rPr>
          <w:lang w:val="hi_IN" w:bidi="hi_IN"/>
        </w:rPr>
        <w:t xml:space="preserve">एज्रा याजकों और लेवियों को याद दिलाता है कि वे </w:t>
      </w:r>
      <w:r>
        <w:rPr>
          <w:b/>
          <w:lang w:val="hi_IN" w:bidi="hi_IN"/>
        </w:rPr>
        <w:t>पवित्र</w:t>
      </w:r>
      <w:r>
        <w:rPr>
          <w:lang w:val="hi_IN" w:bidi="hi_IN"/>
        </w:rPr>
        <w:t xml:space="preserve"> हैं, और मंदिर की वस्तुएँ पवित्र हैं। पवित्र चीजें वे चीजें हैं जिन्हें यहोवा ने यहोवा के लिए विशेष रूप से अलग किया है। जो चीज़ें पवित्र हैं, वे यहोवा की हैं, और लोगों को उन चीजों के साथ आदर का व्यवहार करना चाहिए। पवित्र के लिए उसी शब्द या वाक्यांश का उपयोग करें जिसका उपयोग आपने पिछले भागों में किया है। पवित्र शब्द के बारे में अधिक जानकारी के लिए, मुख्य शब्दावली को देखें।</w:t>
      </w:r>
    </w:p>
    <w:p>
      <w:pPr/>
      <w:r>
        <w:rPr>
          <w:lang w:val="hi_IN" w:bidi="hi_IN"/>
        </w:rPr>
      </w:r>
      <w:r>
        <w:rPr>
          <w:lang w:val="hi_IN" w:bidi="hi_IN"/>
        </w:rPr>
        <w:t>एज्रा मंदिर की चाँदी और सोने को "</w:t>
      </w:r>
      <w:r>
        <w:rPr>
          <w:b/>
          <w:lang w:val="hi_IN" w:bidi="hi_IN"/>
        </w:rPr>
        <w:t>स्वेच्छा की भेंट</w:t>
      </w:r>
      <w:r>
        <w:rPr>
          <w:lang w:val="hi_IN" w:bidi="hi_IN"/>
        </w:rPr>
        <w:t>" कहता है। इसका अर्थ है कि लोगों ने प्रेम और भक्ति से अपनी मर्जी से यहोवा को ये खजाने दिए। स्वेच्छा की भेंट वह भेंट है जिसे लोग अपनी इच्छा से देते हैं, किसी दबाव या मजबूरी के कारण नहीं। स्वेच्छा से भेंट के लिए उसी शब्द या वाक्यांश का उपयोग करें जिसका उपयोग आपने पिछले भागों में किया है। स्वेच्छा की भेंट के बारे में अधिक जानकारी के लिए, मुख्य शब्दावली देखें।</w:t>
      </w:r>
    </w:p>
    <w:p>
      <w:pPr/>
      <w:r>
        <w:rPr>
          <w:lang w:val="hi_IN" w:bidi="hi_IN"/>
        </w:rPr>
      </w:r>
      <w:r>
        <w:rPr>
          <w:lang w:val="hi_IN" w:bidi="hi_IN"/>
        </w:rPr>
        <w:t xml:space="preserve">एज्रा योजना बनाता है कि यरूशलेम पहुँचने के बाद, मुख्य याजक, लेवीय और </w:t>
      </w:r>
      <w:r>
        <w:rPr>
          <w:b/>
          <w:lang w:val="hi_IN" w:bidi="hi_IN"/>
        </w:rPr>
        <w:t>इस्राएली परिवारों के प्रधान</w:t>
      </w:r>
      <w:r>
        <w:rPr>
          <w:lang w:val="hi_IN" w:bidi="hi_IN"/>
        </w:rPr>
        <w:t xml:space="preserve"> या </w:t>
      </w:r>
      <w:r>
        <w:rPr>
          <w:b/>
          <w:lang w:val="hi_IN" w:bidi="hi_IN"/>
        </w:rPr>
        <w:t>पितरों के घरानों के प्रधान</w:t>
      </w:r>
      <w:r>
        <w:rPr>
          <w:lang w:val="hi_IN" w:bidi="hi_IN"/>
        </w:rPr>
        <w:t xml:space="preserve"> ये खजाने लेंगे। पितरों के घरानों का प्रधान वह अगवा होता है जो इस्राएलियों में किसी परिवार के समूह के लिए जिम्मेदार होता है। "इस्राएली परिवारों के प्रधान" या "पितरों के घरानों के प्रधान" और </w:t>
      </w:r>
      <w:r>
        <w:rPr>
          <w:b/>
          <w:lang w:val="hi_IN" w:bidi="hi_IN"/>
        </w:rPr>
        <w:t>घराने</w:t>
      </w:r>
      <w:r>
        <w:rPr>
          <w:lang w:val="hi_IN" w:bidi="hi_IN"/>
        </w:rPr>
        <w:t xml:space="preserve"> के लिए उसी शब्द या वाक्यांश का उपयोग करें जिसका उपयोग आपने पिछले भागों में किया है।</w:t>
      </w:r>
    </w:p>
    <w:p>
      <w:pPr/>
      <w:r>
        <w:rPr>
          <w:lang w:val="hi_IN" w:bidi="hi_IN"/>
        </w:rPr>
      </w:r>
      <w:r>
        <w:rPr>
          <w:lang w:val="hi_IN" w:bidi="hi_IN"/>
        </w:rPr>
        <w:t>यरूशलेम में, याजक खजानों को मंदिर के कमरों या भंडारों में रखेंगे। भंडारगृह या कमरे अक्सर मंदिर के बाहरी, बंद कमरे होते थे जिनका उपयोग लोग कीमती चीजें रखने के लिए करते थे।</w:t>
      </w:r>
    </w:p>
    <w:p>
      <w:pPr/>
      <w:r>
        <w:rPr>
          <w:lang w:val="hi_IN" w:bidi="hi_IN"/>
        </w:rPr>
      </w:r>
      <w:r>
        <w:rPr>
          <w:lang w:val="hi_IN" w:bidi="hi_IN"/>
        </w:rPr>
        <w:t xml:space="preserve">यहाँ रुकें और चर्चा करें: आप </w:t>
      </w:r>
      <w:r>
        <w:rPr>
          <w:b/>
          <w:lang w:val="hi_IN" w:bidi="hi_IN"/>
        </w:rPr>
        <w:t>भंडारगृहों</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मंदिर के लिए कुछ भेंटें फारस के </w:t>
      </w:r>
      <w:r>
        <w:rPr>
          <w:b/>
          <w:lang w:val="hi_IN" w:bidi="hi_IN"/>
        </w:rPr>
        <w:t>राजा</w:t>
      </w:r>
      <w:r>
        <w:rPr>
          <w:lang w:val="hi_IN" w:bidi="hi_IN"/>
        </w:rPr>
        <w:t xml:space="preserve"> की ओर से आए थे। राजा वह व्यक्ति होता है जो किसी देश, क्षेत्र या लोगों पर राज करता है। राजा, </w:t>
      </w:r>
      <w:r>
        <w:rPr>
          <w:b/>
          <w:lang w:val="hi_IN" w:bidi="hi_IN"/>
        </w:rPr>
        <w:t>बाबेल</w:t>
      </w:r>
      <w:r>
        <w:rPr>
          <w:lang w:val="hi_IN" w:bidi="hi_IN"/>
        </w:rPr>
        <w:t xml:space="preserve"> और </w:t>
      </w:r>
      <w:r>
        <w:rPr>
          <w:b/>
          <w:lang w:val="hi_IN" w:bidi="hi_IN"/>
        </w:rPr>
        <w:t>यरूशलेम</w:t>
      </w:r>
      <w:r>
        <w:rPr>
          <w:lang w:val="hi_IN" w:bidi="hi_IN"/>
        </w:rPr>
        <w:t xml:space="preserve"> के लिए उसी शब्द या वाक्यांश का उपयोग करें जिसका उपयोग आपने पिछले भागों में किया था। राजा के बारे में अधिक जानकारी के लिए, मुख्य शब्दावली देखें।</w:t>
      </w:r>
    </w:p>
    <w:p>
      <w:pPr/>
      <w:r>
        <w:rPr>
          <w:lang w:val="hi_IN" w:bidi="hi_IN"/>
        </w:rPr>
      </w:r>
      <w:r>
        <w:rPr>
          <w:lang w:val="hi_IN" w:bidi="hi_IN"/>
        </w:rPr>
        <w:t xml:space="preserve">राजा के </w:t>
      </w:r>
      <w:r>
        <w:rPr>
          <w:b/>
          <w:lang w:val="hi_IN" w:bidi="hi_IN"/>
        </w:rPr>
        <w:t>सलाहकार</w:t>
      </w:r>
      <w:r>
        <w:rPr>
          <w:lang w:val="hi_IN" w:bidi="hi_IN"/>
        </w:rPr>
        <w:t xml:space="preserve"> या परामर्शदाता भी मंदिर के लिए भेंट देते हैं। सलाहकार राजा को फैसले लेने और राज्य चलाने में सहायता करते हैं। सलाहकार वह व्यक्ति होता है जो सलाह देता है या बड़े फैसले लेने में सहायता करता है। सलाहकार के लिए उसी शब्द या वाक्यांश का उपयोग करें जिसका उपयोग आपने पिछले भागों में किया था।</w:t>
      </w:r>
    </w:p>
    <w:p>
      <w:pPr/>
      <w:r>
        <w:rPr>
          <w:lang w:val="hi_IN" w:bidi="hi_IN"/>
        </w:rPr>
      </w:r>
      <w:r>
        <w:rPr>
          <w:lang w:val="hi_IN" w:bidi="hi_IN"/>
        </w:rPr>
        <w:t xml:space="preserve">कुछ </w:t>
      </w:r>
      <w:r>
        <w:rPr>
          <w:b/>
          <w:lang w:val="hi_IN" w:bidi="hi_IN"/>
        </w:rPr>
        <w:t>अधिकारी</w:t>
      </w:r>
      <w:r>
        <w:rPr>
          <w:lang w:val="hi_IN" w:bidi="hi_IN"/>
        </w:rPr>
        <w:t xml:space="preserve"> भी मंदिर के लिए भेंटें देते हैं। अधिकारी वह व्यक्ति होता है जिसके पास अधिकार या जिम्मेदारी का पद होता है। अधिकारी वे लोग होते हैं जिनके पास सरकार या प्रशासन में अधिकार होता है। अधिकारियों के लिए उसी शब्द या वाक्यांश का प्रयोग करें जो आपने पिछले भागों में प्रयोग किया है।</w:t>
      </w:r>
    </w:p>
    <w:p>
      <w:pPr/>
      <w:r>
        <w:rPr>
          <w:lang w:val="hi_IN" w:bidi="hi_IN"/>
        </w:rPr>
      </w:r>
      <w:r>
        <w:rPr>
          <w:lang w:val="hi_IN" w:bidi="hi_IN"/>
        </w:rPr>
        <w:t xml:space="preserve">चाँदी, सोना और वस्तुएँ परमेश्वर के मंदिर के लिए </w:t>
      </w:r>
      <w:r>
        <w:rPr>
          <w:b/>
          <w:lang w:val="hi_IN" w:bidi="hi_IN"/>
        </w:rPr>
        <w:t>भेंट</w:t>
      </w:r>
      <w:r>
        <w:rPr>
          <w:lang w:val="hi_IN" w:bidi="hi_IN"/>
        </w:rPr>
        <w:t xml:space="preserve"> हैं। भेंट वह चीज है जो लोग यहोवा को भक्ति, आराधना या सहायता के उपहार के रूप में देते हैं। भेंट वह उपहार है जो लोग किसी धार्मिक या पवित्र उद्देश्य के लिए देते हैं। भेंट के लिए उसी शब्द या वाक्यांश का प्रयोग करें जिसका प्रयोग आपने पिछले भागों में किया है। भेंट के बारे में अधिक जानकारी के लिए मुख्य शब्दावली देखें।</w:t>
      </w:r>
    </w:p>
    <w:p>
      <w:pPr/>
      <w:r>
        <w:rPr>
          <w:lang w:val="hi_IN" w:bidi="hi_IN"/>
        </w:rPr>
      </w:r>
      <w:r>
        <w:rPr>
          <w:lang w:val="hi_IN" w:bidi="hi_IN"/>
        </w:rPr>
        <w:t>एज्रा याजकों, लेवियों और मंदिर के खजानों को यहोवा के लिए "अलग करता है" या पवित्र करता है। अलग करने का अर्थ किसी चीज को पवित्र उद्देश्य के लिए विशेष बनाना है। जब कोई किसी चीज को अलग करता है, तो वह उसे किसी पवित्र या महत्वपूर्ण काम में इस्तेमाल करने के लिए चुनता या रखता है।</w:t>
      </w:r>
    </w:p>
    <w:p>
      <w:pPr/>
      <w:r>
        <w:rPr>
          <w:lang w:val="hi_IN" w:bidi="hi_IN"/>
        </w:rPr>
      </w:r>
      <w:r>
        <w:rPr>
          <w:lang w:val="hi_IN" w:bidi="hi_IN"/>
        </w:rPr>
        <w:t xml:space="preserve">यहाँ रुकें और समूह में चर्चा करें कि आप </w:t>
      </w:r>
      <w:r>
        <w:rPr>
          <w:b/>
          <w:lang w:val="hi_IN" w:bidi="hi_IN"/>
        </w:rPr>
        <w:t>पवित्र</w:t>
      </w:r>
      <w:r>
        <w:rPr>
          <w:lang w:val="hi_IN" w:bidi="hi_IN"/>
        </w:rPr>
        <w:t xml:space="preserve"> करने के लिए किस शब्द या वाक्यांश का उपयोग करेंगे। पवित्र करने के लिए उसी शब्द या वाक्यांश का उपयोग करें जिसका उपयोग आपने बाइबल की पिछली पुस्तकों में किया था, और पवित्र करने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एज्रा 8:31–36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एज्रा 8:31–36 को सुनें और अपने मन में रखें।</w:t>
      </w:r>
    </w:p>
    <w:p>
      <w:pPr/>
      <w:r>
        <w:rPr>
          <w:lang w:val="hi_IN" w:bidi="hi_IN"/>
        </w:rPr>
      </w:r>
      <w:r>
        <w:rPr>
          <w:lang w:val="hi_IN" w:bidi="hi_IN"/>
        </w:rPr>
        <w:t>यदि सम्भव हो, तो एज्रा 8:31–36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एज्रा 8:31–36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पिछली कहानी में, एज्रा और यहूदा लौटने वाले बन्धुए बाबेल से यरूशलेम तक की यात्रा की तैयारी करने के लिए अहवा नदी के तट पर एकत्र हुए। एज्रा ने मंदिर के सभी खजानों को ध्यान से तौला और उन्हें दर्ज किया। एज्रा ने खजाने याजकों और लेवियों को दिए। याजकों और लेवियों ने लंबी यात्रा के दौरान खजानों की रक्षा करने की सहमति दी।</w:t>
      </w:r>
    </w:p>
    <w:p>
      <w:pPr/>
      <w:r>
        <w:rPr>
          <w:lang w:val="hi_IN" w:bidi="hi_IN"/>
        </w:rPr>
      </w:r>
      <w:r>
        <w:rPr>
          <w:lang w:val="hi_IN" w:bidi="hi_IN"/>
        </w:rPr>
        <w:t>यहाँ रुकें और समूह में ऐसा नक्शा देखें जो बाबेल और यरूशलेम को दिखाता है। इस ऑडियो को यहाँ रोकें।</w:t>
      </w:r>
    </w:p>
    <w:p>
      <w:pPr/>
      <w:r>
        <w:rPr>
          <w:lang w:val="hi_IN" w:bidi="hi_IN"/>
        </w:rPr>
      </w:r>
      <w:r>
        <w:rPr>
          <w:lang w:val="hi_IN" w:bidi="hi_IN"/>
        </w:rPr>
        <w:t>कहानीकार हमें बताता है कि यात्रा अहवा नदी से शुरू होती है। यह शायद बाबेल के क्षेत्र में एक नहर या जलमार्ग था। दल पहले महीने के बारहवें दिन प्रस्थान करता है। यह अप्रैल के मध्य का समय रहा होगा जब दुनिया के उस हिस्से में मौसम गर्म होने लगा था। एज्रा ने सभी को एकत्र करने के लिए पहले महीने के पहले दिन बाबेल से अहवा नहर तक की यात्रा आरंभ की। एज्रा को बन्धुओं को इकट्ठा करने, लेवियों को ढूँढने और तैयारियों को करने में 12 दिन लगे।</w:t>
      </w:r>
    </w:p>
    <w:p>
      <w:pPr/>
      <w:r>
        <w:rPr>
          <w:lang w:val="hi_IN" w:bidi="hi_IN"/>
        </w:rPr>
      </w:r>
      <w:r>
        <w:rPr>
          <w:lang w:val="hi_IN" w:bidi="hi_IN"/>
        </w:rPr>
        <w:t>एज्रा और बन्धुए एक बड़े दल में एक साथ यात्रा करते हैं, जिसमें शायद 5,000 से अधिक लोग हैं। यह दल परिवारों, पशुओं और मंदिर के खजानों को साथ लेकर चलता है। यह यात्रा लगभग 1,450 किलोमीटर की दूरी तय करती है, और समूह को लगभग चार महीने लगते हैं। अगस्त महीने की शुरुआत के आसपास बन्धुए यरूशलेम पहुँचे होंगे।</w:t>
      </w:r>
    </w:p>
    <w:p>
      <w:pPr/>
      <w:r>
        <w:rPr>
          <w:lang w:val="hi_IN" w:bidi="hi_IN"/>
        </w:rPr>
      </w:r>
      <w:r>
        <w:rPr>
          <w:lang w:val="hi_IN" w:bidi="hi_IN"/>
        </w:rPr>
        <w:t>कहानीकार हमें स्वयं यात्रा के विषय में अधिक विवरण नहीं देता है। कहानीकार कहता है कि परमेश्वर का हाथ उस दल पर है। इसका अर्थ है कि यहोवा दल को अपना सामर्थ्य और सुरक्षा प्रदान करता है। यहोवा लोगों को शत्रुओं से और मार्ग में घात लगाकर बैठने वालों से बचाता है। उन दिनों में यात्रियों को अक्सर जंगली पशुओं या डाकुओं से खतरा रहता था, जो मार्ग के किनारे छिपे रहते थे। हम नहीं जानते कि डाकुओं ने वास्तव में लोगों पर आक्रमण किया या नहीं, परंतु यहोवा दल को पूरी यात्रा में सकुशल पहुँचाता है।</w:t>
      </w:r>
    </w:p>
    <w:p>
      <w:pPr/>
      <w:r>
        <w:rPr>
          <w:lang w:val="hi_IN" w:bidi="hi_IN"/>
        </w:rPr>
      </w:r>
      <w:r>
        <w:rPr>
          <w:lang w:val="hi_IN" w:bidi="hi_IN"/>
        </w:rPr>
        <w:t>यहाँ रुकें और समूह में इस प्रश्न पर चर्चा करें: आपके समुदाय में, लोग लंबी दूरी की यात्रा करते समय किन खतरों का सामना करते हैं? लोग यात्रा के दौरान सुरक्षित कैसे रहते हैं? इस ऑडियो को यहाँ रोकें।</w:t>
      </w:r>
    </w:p>
    <w:p>
      <w:pPr/>
      <w:r>
        <w:rPr>
          <w:lang w:val="hi_IN" w:bidi="hi_IN"/>
        </w:rPr>
      </w:r>
      <w:r>
        <w:rPr>
          <w:lang w:val="hi_IN" w:bidi="hi_IN"/>
        </w:rPr>
        <w:t>दल यरूशलेम पहुँचता है और तीन दिन तक ठहरता है। कहानीकार ठीक यह नहीं समझाता कि क्यों। लोगों ने शायद लंबी यात्रा के पश्चात विश्राम किया होगा। या, शायद बन्धुए लोग शुक्रवार को पहुँचे और खजाने को तौलने से पहले सब्त के समाप्त होने की प्रतीक्षा की।</w:t>
      </w:r>
    </w:p>
    <w:p>
      <w:pPr/>
      <w:r>
        <w:rPr>
          <w:lang w:val="hi_IN" w:bidi="hi_IN"/>
        </w:rPr>
      </w:r>
      <w:r>
        <w:rPr>
          <w:lang w:val="hi_IN" w:bidi="hi_IN"/>
        </w:rPr>
        <w:t>यहाँ रुकें और समूह के रूप में मंदिर के चाँदी, सोने और पीतल के खजानों का चित्र देखें। इस ऑडियो को यहाँ रोकें।</w:t>
      </w:r>
    </w:p>
    <w:p>
      <w:pPr/>
      <w:r>
        <w:rPr>
          <w:lang w:val="hi_IN" w:bidi="hi_IN"/>
        </w:rPr>
      </w:r>
      <w:r>
        <w:rPr>
          <w:lang w:val="hi_IN" w:bidi="hi_IN"/>
        </w:rPr>
        <w:t>चौथे दिन, दल मंदिर जाता है। एज्रा सभी खजानों को तौलता है और उन्हें मंदिर के खजानों की देखभाल करने वाले दो याजकों और दो लेवियों को देता है। याजक ऊरिय्याह का पुत्र मरेमोत और पीनहास का पुत्र एलीआजर थे। लेवियों येशुअ का पुत्र योजाबाद और बिन्नूई का पुत्र नोअद्याह थे। हम निश्चित रूप से नहीं जानते कि क्या ये वही लोग हैं जिनका उल्लेख कहानीकार ने बाइबल के अन्य भागों में किया है।</w:t>
      </w:r>
    </w:p>
    <w:p>
      <w:pPr/>
      <w:r>
        <w:rPr>
          <w:lang w:val="hi_IN" w:bidi="hi_IN"/>
        </w:rPr>
      </w:r>
      <w:r>
        <w:rPr>
          <w:lang w:val="hi_IN" w:bidi="hi_IN"/>
        </w:rPr>
        <w:t>एज्रा और याजकों और लेवियों ने खजाने के वजन को ध्यान से दर्ज किया है, इसलिए खजाने का एक स्पष्ट अभिलेख है। लोगों ने शायद यह जानकारी राजा अर्तक्षत्र को यह दिखाने के लिए दर्ज की थी कि दल ने सभी खजानों को पहुँचाया था और सभी खजानों को सही तरीके से गिना था। फारस साम्राज्य में, इस तरह के विस्तृत अभिलेख रखना सामान्य था। कहानीकार यह सीधे नहीं कहता है, लेकिन हम शायद मान सकते हैं कि लोगों ने सब कुछ सुरक्षित रखा था।</w:t>
      </w:r>
    </w:p>
    <w:p>
      <w:pPr/>
      <w:r>
        <w:rPr>
          <w:lang w:val="hi_IN" w:bidi="hi_IN"/>
        </w:rPr>
      </w:r>
      <w:r>
        <w:rPr>
          <w:lang w:val="hi_IN" w:bidi="hi_IN"/>
        </w:rPr>
        <w:t>फिर, बन्धुए, या बाबेल से आए लोग यहोवा के लिए भेंट चढ़ाते थे। उस समय, लोग यह दिखाने के लिए यहोवा को होमबलि चढ़ाते थे कि वे परमेश्वर की उपासना करते हैं और परमेश्वर के प्रति समर्पित हैं। लोग धार्मिक रीति से अशुद्ध हो जाने पर या भूल से यहोवा की किसी आज्ञा का उल्लंघन करने पर शुद्ध होने के लिए यहोवा को पापबलि या शुद्धीकरण की बलि चढ़ाते थे। लोग पूरे इस्राएल के लिए 12 बैल, 96 मेढ़े और 77 मेम्नों की होमबलि चढ़ाते हैं। पशुओं की बड़ी संख्या यह दर्शाती है कि होमबलि केवल बन्धुओं के लिए नहीं है, बल्कि पूरे इस्राएल जाति के लिए या उनकी ओर से हैं। होमबलियों ने समुदाय के प्रत्येक व्यक्ति को ढक लिया या उसका प्रतिनिधित्व किया। लोग 12 नर बकरों की पापबलि या शुद्धीकरण की बलि भी चढ़ाते हैं।</w:t>
      </w:r>
    </w:p>
    <w:p>
      <w:pPr/>
      <w:r>
        <w:rPr>
          <w:lang w:val="hi_IN" w:bidi="hi_IN"/>
        </w:rPr>
      </w:r>
      <w:r>
        <w:rPr>
          <w:lang w:val="hi_IN" w:bidi="hi_IN"/>
        </w:rPr>
        <w:t>यहाँ रुकें और समूह के रूप में, एक बैल, एक मेढ़ा, एक मेम्ने और नर बकरी का चित्र देखें। इस ऑडियो को यहाँ रोकें।</w:t>
      </w:r>
    </w:p>
    <w:p>
      <w:pPr/>
      <w:r>
        <w:rPr>
          <w:lang w:val="hi_IN" w:bidi="hi_IN"/>
        </w:rPr>
      </w:r>
      <w:r>
        <w:rPr>
          <w:lang w:val="hi_IN" w:bidi="hi_IN"/>
        </w:rPr>
        <w:t>यहाँ रुकें और समूह में इस प्रश्न पर चर्चा करें: जब कोई लंबी यात्रा के पश्चात कहीं सकुशल पहुँचता है, तो लोग उत्सव मनाने या सकुशल पहुँचने के लिए आभार व्यक्त करने हेतु क्या करते हैं? इस ऑडियो को यहाँ रोकें।</w:t>
      </w:r>
    </w:p>
    <w:p>
      <w:pPr/>
      <w:r>
        <w:rPr>
          <w:lang w:val="hi_IN" w:bidi="hi_IN"/>
        </w:rPr>
      </w:r>
      <w:r>
        <w:rPr>
          <w:lang w:val="hi_IN" w:bidi="hi_IN"/>
        </w:rPr>
        <w:t>एज्रा राजा अर्तक्षत्र के लिखित आदेशों को स्थानीय राज्यपालों और संपूर्ण क्षेत्र के राजा के क्षत्रपों या महत्वपूर्ण अगवों, और महानदी के पार के प्रांत के स्थानीय राज्यपालों के पास ले जाता है। यह फरात नदी के पश्चिम का क्षेत्र था, जिसे लोग कभी-कभी पारे-फरात कहते थे।</w:t>
      </w:r>
    </w:p>
    <w:p>
      <w:pPr/>
      <w:r>
        <w:rPr>
          <w:lang w:val="hi_IN" w:bidi="hi_IN"/>
        </w:rPr>
      </w:r>
      <w:r>
        <w:rPr>
          <w:lang w:val="hi_IN" w:bidi="hi_IN"/>
        </w:rPr>
        <w:t>यहाँ रुकें और एक समूह के रूप में पारे-फरात क्षेत्र का नक्शा देखें। इस ऑडियो को यहाँ रोकें।</w:t>
      </w:r>
    </w:p>
    <w:p>
      <w:pPr/>
      <w:r>
        <w:rPr>
          <w:lang w:val="hi_IN" w:bidi="hi_IN"/>
        </w:rPr>
      </w:r>
      <w:r>
        <w:rPr>
          <w:lang w:val="hi_IN" w:bidi="hi_IN"/>
        </w:rPr>
        <w:t>क्षत्रप फारसी साम्राज्य में एक राज्यपाल होता था जिसे राजा एक बड़े क्षेत्र का प्रबंध करने के लिए नियुक्त करता था। क्षत्रप कर वसूल करते थे, क्षेत्र को व्यवस्था रखते थे, और यह सुनिश्चित करते थे कि लोग राजा की व्यवस्थाओं का पालन करेंगे। आपको याद होगा कि ये लिखित आदेश वे पत्र थे जिनमें राजा के निर्देश दिए गए थे। इन पत्रों में, राजा स्थानीय अगवों से लोगों और मंदिर की सहायता करने के लिए कहता है। इसलिए, इन पत्रों को पहुँचाकर, एज्रा यह सुनिश्चित करता है कि मंदिर के पुनर्निर्माण और उपासना जारी रखने के लिए लोगों के पास आवश्यक सहायता और संसाधन उपलब्ध हों।</w:t>
      </w:r>
    </w:p>
    <w:p>
      <w:pPr/>
      <w:r>
        <w:rPr>
          <w:lang w:val="hi_IN" w:bidi="hi_IN"/>
        </w:rPr>
      </w:r>
      <w:r>
        <w:rPr>
          <w:lang w:val="hi_IN" w:bidi="hi_IN"/>
        </w:rPr>
        <w:t>यहाँ रुकें और एक समूह के रूप में इस प्रश्न पर चर्चा करें: राजा के पत्रों की भाँति आधिकारिक स्वीकृति होना क्यों महत्वपूर्ण है? आपके समुदाय में अगवे या अधिकारी किसी कार्य के लिए अनुमति या स्वीकृति कैसे देते हैं? इस ऑडियो को यहाँ रोकें।</w:t>
      </w:r>
    </w:p>
    <w:p>
      <w:pPr/>
      <w:r>
        <w:rPr>
          <w:lang w:val="hi_IN" w:bidi="hi_IN"/>
        </w:rPr>
      </w:r>
      <w:r>
        <w:rPr>
          <w:lang w:val="hi_IN" w:bidi="hi_IN"/>
        </w:rPr>
        <w:t>यह कहानी दिखाती है कि [परमेश्वर के लोग यरूशलेम की यात्रा करने की तैयारी कर रहे थे, और आखिरकार उन्होंने यह कर दिखाया!]{.चिह्न} लोग सुरक्षित रूप से यात्रा करते हैं, परमेश्वर की आराधना करते हैं और राजा की आज्ञाओं का पालन करते हैं। अगली कहानी में, हम सुनेंगे कि एज्रा तब चिंतित हो जाता है जब उसे पता चलता है कि कुछ लोगों ने यहोवा की आज्ञाओं का पालन नहीं किया है।</w:t>
      </w:r>
      <w:r>
        <w:rPr>
          <w:lang w:val="hi_IN" w:bidi="hi_IN"/>
        </w:rPr>
      </w:r>
    </w:p>
    <w:p>
      <w:pPr>
        <w:pStyle w:val="Heading3"/>
      </w:pPr>
      <w:r>
        <w:rPr>
          <w:lang w:val="hi_IN" w:bidi="hi_IN"/>
        </w:rPr>
        <w:t>घटनाओं को समझाना</w:t>
      </w:r>
    </w:p>
    <w:p>
      <w:pPr/>
      <w:r>
        <w:rPr>
          <w:lang w:val="hi_IN" w:bidi="hi_IN"/>
        </w:rPr>
      </w:r>
      <w:r>
        <w:rPr>
          <w:lang w:val="hi_IN" w:bidi="hi_IN"/>
        </w:rPr>
        <w:t>एज्रा 8:31–36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दल बाबेल से यरूशलेम तक की लंबी यात्रा आरंभ करता है। परमेश्वर लोगों की शत्रुओं या डाकुओं सहित सभी खतरों से रक्षा करता है। हम नहीं जानते कि क्या मार्ग में आक्रमण हुए थे, परंतु परमेश्वर लोगों को पूरी यात्रा में सकुशल ले आया।</w:t>
      </w:r>
    </w:p>
    <w:p>
      <w:pPr/>
      <w:r>
        <w:rPr>
          <w:lang w:val="hi_IN" w:bidi="hi_IN"/>
        </w:rPr>
      </w:r>
      <w:r>
        <w:rPr>
          <w:b/>
          <w:lang w:val="hi_IN" w:bidi="hi_IN"/>
        </w:rPr>
        <w:t>दूसरे दृश्य में:</w:t>
      </w:r>
      <w:r>
        <w:rPr>
          <w:lang w:val="hi_IN" w:bidi="hi_IN"/>
        </w:rPr>
        <w:t xml:space="preserve"> लोग यरूशलेम पहुँचते हैं और वहाँ तीन दिन ठहरते हैं। लंबी यात्रा के बाद लोगों को शायद आराम करने की आवश्यकता थी।</w:t>
      </w:r>
    </w:p>
    <w:p>
      <w:pPr/>
      <w:r>
        <w:rPr>
          <w:lang w:val="hi_IN" w:bidi="hi_IN"/>
        </w:rPr>
      </w:r>
      <w:r>
        <w:rPr>
          <w:b/>
          <w:lang w:val="hi_IN" w:bidi="hi_IN"/>
        </w:rPr>
        <w:t>तीसरे दृश्य में:</w:t>
      </w:r>
      <w:r>
        <w:rPr>
          <w:lang w:val="hi_IN" w:bidi="hi_IN"/>
        </w:rPr>
        <w:t xml:space="preserve"> लोग मंदिर जाते हैं। यहाँ, एज्रा सभी खजानों को तौलता है और उन्हें याजकों और लेवियों को सौंपता है, जो उन खजानों की देखभाल करेंगे। एज्रा खजानों के वजन को ध्यान से दर्ज करता है। यह शायद राजा अर्तक्षत्र को यह दिखाने के लिए हो सकता है कि लोगों ने खजाने को ठीक प्रकार से पहुँचा दिया है।</w:t>
      </w:r>
    </w:p>
    <w:p>
      <w:pPr/>
      <w:r>
        <w:rPr>
          <w:lang w:val="hi_IN" w:bidi="hi_IN"/>
        </w:rPr>
      </w:r>
      <w:r>
        <w:rPr>
          <w:b/>
          <w:lang w:val="hi_IN" w:bidi="hi_IN"/>
        </w:rPr>
        <w:t>चौथे दृश्य में:</w:t>
      </w:r>
      <w:r>
        <w:rPr>
          <w:lang w:val="hi_IN" w:bidi="hi_IN"/>
        </w:rPr>
        <w:t xml:space="preserve"> लौटे हुए बन्धुए इस्राएल के परमेश्वर यहोवा के सामने बलिदान चढ़ाते हैं: समस्त इस्राएल के लिए 12 बैल, होमबलि के रूप में 96 मेढ़े और 77 मेम्ने, तथा शुद्धिकरण की बलि के रूप में 12 बकरे।</w:t>
      </w:r>
    </w:p>
    <w:p>
      <w:pPr/>
      <w:r>
        <w:rPr>
          <w:lang w:val="hi_IN" w:bidi="hi_IN"/>
        </w:rPr>
      </w:r>
      <w:r>
        <w:rPr>
          <w:b/>
          <w:lang w:val="hi_IN" w:bidi="hi_IN"/>
        </w:rPr>
        <w:t>पाँचवें दृश्य में:</w:t>
      </w:r>
      <w:r>
        <w:rPr>
          <w:lang w:val="hi_IN" w:bidi="hi_IN"/>
        </w:rPr>
        <w:t xml:space="preserve"> लोग स्थानीय राज्यपालों और पारे-फरात प्रान्त के फारसी क्षत्रपों को राजा के लिखित आदेश देते हैं, जो फरात नदी के पश्चिम के क्षेत्र है। इन पत्रों में राजा उन अधिकारियों को बन्धुओं और मंदिर की सहायता करने के निर्देश देता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एज्रा</w:t>
      </w:r>
    </w:p>
    <w:p>
      <w:pPr>
        <w:pStyle w:val="ListBullet"/>
        <w:spacing w:line="240" w:lineRule="auto"/>
        <w:ind w:left="720"/>
      </w:pPr>
      <w:r>
        <w:rPr>
          <w:lang w:val="hi_IN" w:bidi="hi_IN"/>
        </w:rPr>
      </w:r>
      <w:r>
        <w:rPr>
          <w:lang w:val="hi_IN" w:bidi="hi_IN"/>
        </w:rPr>
        <w:t>लौटे हुए बन्धुए</w:t>
      </w:r>
    </w:p>
    <w:p>
      <w:pPr>
        <w:pStyle w:val="ListBullet"/>
        <w:spacing w:line="240" w:lineRule="auto"/>
        <w:ind w:left="720"/>
      </w:pPr>
      <w:r>
        <w:rPr>
          <w:lang w:val="hi_IN" w:bidi="hi_IN"/>
        </w:rPr>
      </w:r>
      <w:r>
        <w:rPr>
          <w:lang w:val="hi_IN" w:bidi="hi_IN"/>
        </w:rPr>
        <w:t>याजक, जिनमें मरेमोत और एलीआजर शामिल हैं</w:t>
      </w:r>
    </w:p>
    <w:p>
      <w:pPr>
        <w:pStyle w:val="ListBullet"/>
        <w:spacing w:line="240" w:lineRule="auto"/>
        <w:ind w:left="720"/>
      </w:pPr>
      <w:r>
        <w:rPr>
          <w:lang w:val="hi_IN" w:bidi="hi_IN"/>
        </w:rPr>
      </w:r>
      <w:r>
        <w:rPr>
          <w:lang w:val="hi_IN" w:bidi="hi_IN"/>
        </w:rPr>
        <w:t>लेवियों, जिनमें योजाबाद और नोअद्याह शामिल हैं</w:t>
      </w:r>
    </w:p>
    <w:p>
      <w:pPr>
        <w:pStyle w:val="ListBullet"/>
        <w:spacing w:line="240" w:lineRule="auto"/>
        <w:ind w:left="720"/>
      </w:pPr>
      <w:r>
        <w:rPr>
          <w:lang w:val="hi_IN" w:bidi="hi_IN"/>
        </w:rPr>
      </w:r>
      <w:r>
        <w:rPr>
          <w:lang w:val="hi_IN" w:bidi="hi_IN"/>
        </w:rPr>
        <w:t>क्षत्रप और स्थानीय राज्यपाल</w:t>
      </w:r>
    </w:p>
    <w:p>
      <w:pPr>
        <w:pStyle w:val="ListBullet"/>
        <w:spacing w:line="240" w:lineRule="auto"/>
        <w:ind w:left="720"/>
      </w:pPr>
      <w:r>
        <w:rPr>
          <w:lang w:val="hi_IN" w:bidi="hi_IN"/>
        </w:rPr>
      </w:r>
      <w:r>
        <w:rPr>
          <w:lang w:val="hi_IN" w:bidi="hi_IN"/>
        </w:rPr>
        <w:t>और यहोवा, इस्राएल का परमेश्वर</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लोग बाबेल से यरूशलेम तक अपनी यात्रा आरंभ करते हैं। यह लगभग 1,400 किलोमीटर की दूरी की एक लंबी और खतरनाक यात्रा है। 5,000 से अधिक लोग एक लंबी कतार में एक समूह के रूप में यात्रा करते हैं। दल अपने साथ पशु और भारी खजाने लेकर चलता है। डाकू लोगों पर आक्रमण कर सकते थे, इसलिए लोग शायद भय अनुभव कर रहे होंगे। हालाँकि, "परमेश्वर का हाथ उन पर था," जिसका अर्थ है कि परमेश्वर ने मार्ग भर लोगों की रक्षा की।</w:t>
      </w:r>
    </w:p>
    <w:p>
      <w:pPr/>
      <w:r>
        <w:rPr>
          <w:lang w:val="hi_IN" w:bidi="hi_IN"/>
        </w:rPr>
      </w:r>
      <w:r>
        <w:rPr>
          <w:lang w:val="hi_IN" w:bidi="hi_IN"/>
        </w:rPr>
        <w:t>यहाँ रुकें और समूह में ऐसा नक्शा देखें जो बाबेल और यरूशलेम को दिखाता है। ध्यान दें कि दल कितनी दूर की यात्रा करता है और इस क्षेत्र से होकर चार महीने तक पैदल चलने की कल्पना करें। इस ऑडियो को यहाँ रोकें।</w:t>
      </w:r>
    </w:p>
    <w:p>
      <w:pPr/>
      <w:r>
        <w:rPr>
          <w:lang w:val="hi_IN" w:bidi="hi_IN"/>
        </w:rPr>
      </w:r>
      <w:r>
        <w:rPr>
          <w:lang w:val="hi_IN" w:bidi="hi_IN"/>
        </w:rPr>
        <w:t>यह ध्यान देना महत्वपूर्ण है कि एज्रा यह कहानी स्वयं सुनाता है। यह हमें याद दिलाता है कि एज्रा कहानी का केंद्र है। एज्रा हमें बताता है कि लोगों ने पहले महीने के बारहवें दिन अपनी यात्रा शुरू की थी।</w:t>
      </w:r>
    </w:p>
    <w:p>
      <w:pPr/>
      <w:r>
        <w:rPr>
          <w:lang w:val="hi_IN" w:bidi="hi_IN"/>
        </w:rPr>
      </w:r>
      <w:r>
        <w:rPr>
          <w:lang w:val="hi_IN" w:bidi="hi_IN"/>
        </w:rPr>
        <w:t>जब लोग यरूशलेम पहुँचते हैं, तो लोग वहाँ तीन दिन तक ठहरते हैं। दल कुछ भी अन्य कार्य करने से पूर्व अपनी लंबी और कठिन यात्रा के पश्चात विश्राम करता है। चौथे दिन, तीन दिन विश्राम करने के बाद, एज्रा और लोग मंदिर जाते हैं। हम यह इसलिए जानते हैं क्योंकि कहानीकार कहता है कि आगे जो कुछ होता है वह "हमारे परमेश्वर के भवन के भीतर" होता है। "हमारे परमेश्वर का भवन" मंदिर को कहने का ही एक अन्य प्रकार है।</w:t>
      </w:r>
    </w:p>
    <w:p>
      <w:pPr/>
      <w:r>
        <w:rPr>
          <w:lang w:val="hi_IN" w:bidi="hi_IN"/>
        </w:rPr>
      </w:r>
      <w:r>
        <w:rPr>
          <w:lang w:val="hi_IN" w:bidi="hi_IN"/>
        </w:rPr>
        <w:t>मंदिर में, एज्रा सभी खजानों को तौलता है और उन्हें देखभाल के लिए मंदिर के याजकों और लेवियों को सौंपता है। कहानीकार उन पुरुषों के नाम बताता है जो इन्हें प्राप्त करते हैं: याजक ऊरिय्याह का पुत्र मरेमोत और पीनहास का पुत्र एलीआजर, तथा लेवीय येशुआ का पुत्र योजाबाद और बिन्नूई का पुत्र नोअद्याह। कहानीकार यह स्पष्ट रूप से दिखाने के लिए उनके पिताओं के नाम देता है कि ये पुरुष कौन हैं। पिताओं के नाम दर्शाते हैं कि ये पुरुष सही कुलों से आते हैं, इसलिए परमेश्वर इन पुरुषों को मंदिर में सेवा करने की अनुमति देता है।</w:t>
      </w:r>
    </w:p>
    <w:p>
      <w:pPr/>
      <w:r>
        <w:rPr>
          <w:lang w:val="hi_IN" w:bidi="hi_IN"/>
        </w:rPr>
      </w:r>
      <w:r>
        <w:rPr>
          <w:lang w:val="hi_IN" w:bidi="hi_IN"/>
        </w:rPr>
        <w:t>एज्रा मरेमोत, एलीआजर, योजाबाद और नोअद्याह के “हाथों में” खजाने को तौलता है। यह एक सावधानीपूर्वक की गई प्रक्रिया है। इसका अर्थ है कि एज्रा पहले खजाने को तराजू पर तौलता है, फिर एज्रा उन पुरुषों को खजाना सौंपता है। अंत में, एज्रा खजाने के भार का विवरण लिखता है। [कहानीकार शायद कहता है कि एज्रा या किसी अन्य व्यक्ति ने उस समय यह विवरण लिखा था। इसका अर्थ है कि एज्रा शायद प्रत्येक खजाने के वजन को लिखता है ताकि यह दिखाया जा सके कि रास्ते में लोगों ने कुछ खो नहीं दिया या कुछ चोरी नहीं किया है।]{.चिन्ह}</w:t>
      </w:r>
    </w:p>
    <w:p>
      <w:pPr/>
      <w:r>
        <w:rPr>
          <w:lang w:val="hi_IN" w:bidi="hi_IN"/>
        </w:rPr>
      </w:r>
      <w:r>
        <w:rPr>
          <w:lang w:val="hi_IN" w:bidi="hi_IN"/>
        </w:rPr>
        <w:t xml:space="preserve">इस समय, कहानीकार कहानी सुनाने के अपने तरीके को बदल देता है। पहले, एज्रा कहानी के एक भाग के रूप में स्वयं बोल रहा था। अब, कोई अन्य व्यक्ति बताता है कि एज्रा और लोग क्या करते हैं। कई विद्वानों का मानना है कि किसी और ने कहानी को पूरा करने के लिए इस छोटे भाग को जोड़ा था। हमें इस बात का निश्चित रूप से पता नहीं है। </w:t>
      </w:r>
    </w:p>
    <w:p>
      <w:pPr/>
      <w:r>
        <w:rPr>
          <w:lang w:val="hi_IN" w:bidi="hi_IN"/>
        </w:rPr>
      </w:r>
      <w:r>
        <w:rPr>
          <w:lang w:val="hi_IN" w:bidi="hi_IN"/>
        </w:rPr>
        <w:t>यहाँ रुकें और समूह के रूप में इस प्रश्न पर चर्चा करें: आपकी भाषा में, आप कहानी के बीच में कोई कहानी सुनाने वाले व्यक्ति को कैसे बदलते हैं? इस कहानी में, आप यह कैसे दिखाएँगे कि एज्रा ने बोलना बंद कर दिया है और कोई अन्य व्यक्ति कहानी के इस भाग को सुना रहा है? इस ऑडियो को यहाँ रोकें।</w:t>
      </w:r>
    </w:p>
    <w:p>
      <w:pPr/>
      <w:r>
        <w:rPr>
          <w:lang w:val="hi_IN" w:bidi="hi_IN"/>
        </w:rPr>
      </w:r>
      <w:r>
        <w:rPr>
          <w:lang w:val="hi_IN" w:bidi="hi_IN"/>
        </w:rPr>
        <w:t>बन्धुए, या जो लोग बन्धुआई से लौटे थे, वे इस्राएल के परमेश्वर यहोवा के लिए भेंट चढ़ाते हैं। लोग आमतौर पर यह दिखाने के लिए यहोवा को होमबलि चढ़ाते थे कि वे यहोवा की आराधना करते थे, यहोवा के प्रति समर्पित थे और यहोवा के आभारी थे। लोग धार्मिक रीति से अशुद्ध हो जाने पर या भूल से यहोवा की किसी आज्ञा का उल्लंघन करने पर शुद्ध होने के लिए यहोवा को पापबलि या शुद्धीकरण की बलि चढ़ाते थे। होमबलि में लोग पूरे पशु को वेदी पर जलाते थे। पापबलि या शुद्धीकरण की बलि में लोग पशु का केवल कुछ भाग जलाते थे, और शेष भाग याजक अपने पास रख लेते थे।</w:t>
      </w:r>
    </w:p>
    <w:p>
      <w:pPr/>
      <w:r>
        <w:rPr>
          <w:lang w:val="hi_IN" w:bidi="hi_IN"/>
        </w:rPr>
      </w:r>
      <w:r>
        <w:rPr>
          <w:lang w:val="hi_IN" w:bidi="hi_IN"/>
        </w:rPr>
        <w:t>ध्यान दें कि एज्रा बलियों के लिए पशुओं की एक सूची देता है। इसका अर्थ है कि एज्रा एक के बाद एक प्रत्येक प्रकार के पशु का नाम लेता है: बैल, मेढ़े, मेम्ने और बकरे। यह क्रमबद्ध सूची दिखाती है कि लोग अपनी बलियों के द्वारा यहोवा का आदर और सम्मान करना चाहते हैं।</w:t>
      </w:r>
    </w:p>
    <w:p>
      <w:pPr/>
      <w:r>
        <w:rPr>
          <w:lang w:val="hi_IN" w:bidi="hi_IN"/>
        </w:rPr>
      </w:r>
      <w:r>
        <w:rPr>
          <w:lang w:val="hi_IN" w:bidi="hi_IN"/>
        </w:rPr>
        <w:t>इस सूची की संख्याओं पर भी ध्यान दें। अधिकांश संख्याएँ 12 से जुड़ी हैं। यह हमें इस्राएल के 12 गोत्रों का स्मरण कराने का एक माध्यम है। 77 की संख्या भिन्न है, इसलिए कुछ विशेषज्ञों का मानना है कि यह संख्या 72 होनी चाहिए। दूसरों का मानना है कि 77 का अर्थ एक बड़ी या पूर्ण संख्या से है। कोई भी निश्चित रूप से नहीं जानता।</w:t>
      </w:r>
    </w:p>
    <w:p>
      <w:pPr/>
      <w:r>
        <w:rPr>
          <w:lang w:val="hi_IN" w:bidi="hi_IN"/>
        </w:rPr>
      </w:r>
      <w:r>
        <w:rPr>
          <w:lang w:val="hi_IN" w:bidi="hi_IN"/>
        </w:rPr>
        <w:t>भेंटों की सूची के अंत में, कहानीकार कहता है कि "यह सब यहोवा के लिए होमबलि थी।" यह बात कुछ संशय उत्पन्न करती है क्योंकि बकरे पापबलि या शुद्धीकरण की बलि थे, होमबलि नहीं। विद्वानों का मानना है कि कहानीकार यहाँ केवल होमबलियों—बैल, मेढ़े और मेम्नों की बात कर रहा है, जो बलि का सबसे बड़ा भाग थे।</w:t>
      </w:r>
    </w:p>
    <w:p>
      <w:pPr/>
      <w:r>
        <w:rPr>
          <w:lang w:val="hi_IN" w:bidi="hi_IN"/>
        </w:rPr>
      </w:r>
      <w:r>
        <w:rPr>
          <w:lang w:val="hi_IN" w:bidi="hi_IN"/>
        </w:rPr>
        <w:t>यहाँ रुकें और समूह में चर्चा करें कि आप इन भेंटों को कैसे सूचीबद्ध करेंगे—होमबलि के लिए बैल, मेढ़े और मेम्ने और पाप या शुद्धिकरण की बलि के लिए नर बकरे। इस ऑडियो को यहाँ रोकें।</w:t>
      </w:r>
    </w:p>
    <w:p>
      <w:pPr/>
      <w:r>
        <w:rPr>
          <w:lang w:val="hi_IN" w:bidi="hi_IN"/>
        </w:rPr>
      </w:r>
      <w:r>
        <w:rPr>
          <w:lang w:val="hi_IN" w:bidi="hi_IN"/>
        </w:rPr>
        <w:t>भेंट चढ़ाने के बाद, दल राजा के पत्रों को फारसी क्षत्रों और फरात नदी के पश्चिम के राज्यपालों को सौंपता है। आमतौर पर, एक ही क्षत्रप अपने अधीन कई राज्यपालों के साथ इस क्षेत्र की देखभाल करता था। हालाँकि, कहानीकार ऐसे शब्द का प्रयोग करता है जिसका अर्थ एक से अधिक क्षत्रप होता है। इसलिए, विद्वानों का मानना है कि एक से अधिक क्षेत्रों के क्षत्रपों ने लौटे हुए बन्धुओं की सहायता की।</w:t>
      </w:r>
    </w:p>
    <w:p>
      <w:pPr/>
      <w:r>
        <w:rPr>
          <w:lang w:val="hi_IN" w:bidi="hi_IN"/>
        </w:rPr>
      </w:r>
      <w:r>
        <w:rPr>
          <w:lang w:val="hi_IN" w:bidi="hi_IN"/>
        </w:rPr>
        <w:t>राजा ने अगुवों से कहा था कि वे यहूदी लोगों और यरूशलेम के मंदिर की सहायता करें। इसलिए, राजा के आदेशों को पढ़ने के बाद, इन अगुवों ने शायद व्यावहारिक सहायता दी। अगुवों ने शायद मंदिर और वहाँ सेवा करने वाले लोगों को धन, भोजन, पशु या सुरक्षा प्रदान की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एज्रा 8:31–36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एज्रा</w:t>
      </w:r>
    </w:p>
    <w:p>
      <w:pPr>
        <w:pStyle w:val="ListBullet"/>
        <w:spacing w:line="240" w:lineRule="auto"/>
        <w:ind w:left="720"/>
      </w:pPr>
      <w:r>
        <w:rPr>
          <w:lang w:val="hi_IN" w:bidi="hi_IN"/>
        </w:rPr>
      </w:r>
      <w:r>
        <w:rPr>
          <w:lang w:val="hi_IN" w:bidi="hi_IN"/>
        </w:rPr>
        <w:t>लौटे हुए बन्धुए</w:t>
      </w:r>
    </w:p>
    <w:p>
      <w:pPr>
        <w:pStyle w:val="ListBullet"/>
        <w:spacing w:line="240" w:lineRule="auto"/>
        <w:ind w:left="720"/>
      </w:pPr>
      <w:r>
        <w:rPr>
          <w:lang w:val="hi_IN" w:bidi="hi_IN"/>
        </w:rPr>
      </w:r>
      <w:r>
        <w:rPr>
          <w:lang w:val="hi_IN" w:bidi="hi_IN"/>
        </w:rPr>
        <w:t>याजक, जिनमें मरेमोत और एलीआजर शामिल हैं</w:t>
      </w:r>
    </w:p>
    <w:p>
      <w:pPr>
        <w:pStyle w:val="ListBullet"/>
        <w:spacing w:line="240" w:lineRule="auto"/>
        <w:ind w:left="720"/>
      </w:pPr>
      <w:r>
        <w:rPr>
          <w:lang w:val="hi_IN" w:bidi="hi_IN"/>
        </w:rPr>
      </w:r>
      <w:r>
        <w:rPr>
          <w:lang w:val="hi_IN" w:bidi="hi_IN"/>
        </w:rPr>
        <w:t>लेवियों, जिनमें योजाबाद और नोअद्याह शामिल हैं</w:t>
      </w:r>
    </w:p>
    <w:p>
      <w:pPr>
        <w:pStyle w:val="ListBullet"/>
        <w:spacing w:line="240" w:lineRule="auto"/>
        <w:ind w:left="720"/>
      </w:pPr>
      <w:r>
        <w:rPr>
          <w:lang w:val="hi_IN" w:bidi="hi_IN"/>
        </w:rPr>
      </w:r>
      <w:r>
        <w:rPr>
          <w:lang w:val="hi_IN" w:bidi="hi_IN"/>
        </w:rPr>
        <w:t>क्षत्रप और स्थानीय राज्यपाल</w:t>
      </w:r>
    </w:p>
    <w:p>
      <w:pPr>
        <w:pStyle w:val="ListBullet"/>
        <w:spacing w:line="240" w:lineRule="auto"/>
        <w:ind w:left="720"/>
      </w:pPr>
      <w:r>
        <w:rPr>
          <w:lang w:val="hi_IN" w:bidi="hi_IN"/>
        </w:rPr>
      </w:r>
      <w:r>
        <w:rPr>
          <w:lang w:val="hi_IN" w:bidi="hi_IN"/>
        </w:rPr>
        <w:t>और यहोवा, इस्राएल का परमेश्वर</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बन्धुओं द्वारा बाबेल से यरूशलेम तक की लंबी यात्रा आरंभ करने का अभिनय करें।</w:t>
      </w:r>
    </w:p>
    <w:p>
      <w:pPr/>
      <w:r>
        <w:rPr>
          <w:lang w:val="hi_IN" w:bidi="hi_IN"/>
        </w:rPr>
      </w:r>
      <w:r>
        <w:rPr>
          <w:lang w:val="hi_IN" w:bidi="hi_IN"/>
        </w:rPr>
        <w:t>नाटक को रोकें। बन्धुओं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घबराहट हो रही है। यह एक लंबी यात्रा है और मुझे डर लग रहा है कि डाकू हम पर हमला न कर दें; या</w:t>
      </w:r>
    </w:p>
    <w:p>
      <w:pPr>
        <w:pStyle w:val="ListBullet"/>
        <w:spacing w:line="240" w:lineRule="auto"/>
        <w:ind w:left="720"/>
      </w:pPr>
      <w:r>
        <w:rPr>
          <w:lang w:val="hi_IN" w:bidi="hi_IN"/>
        </w:rPr>
      </w:r>
      <w:r>
        <w:rPr>
          <w:lang w:val="hi_IN" w:bidi="hi_IN"/>
        </w:rPr>
        <w:t>आशापूर्ण। मुझे आशा है कि हम सब खजानों के साथ सकुशल यरूशलेम पहुँचेंगे; या</w:t>
      </w:r>
    </w:p>
    <w:p>
      <w:pPr>
        <w:pStyle w:val="ListBullet"/>
        <w:spacing w:line="240" w:lineRule="auto"/>
        <w:ind w:left="720"/>
      </w:pPr>
      <w:r>
        <w:rPr>
          <w:lang w:val="hi_IN" w:bidi="hi_IN"/>
        </w:rPr>
      </w:r>
      <w:r>
        <w:rPr>
          <w:lang w:val="hi_IN" w:bidi="hi_IN"/>
        </w:rPr>
        <w:t>आभारी हूँ। मुझे बहुत खुशी है कि यात्रा के समय यहोवा हम सब की देखरेख कर रहा है।</w:t>
      </w:r>
    </w:p>
    <w:p>
      <w:pPr/>
      <w:r>
        <w:rPr>
          <w:lang w:val="hi_IN" w:bidi="hi_IN"/>
        </w:rPr>
      </w:r>
      <w:r>
        <w:rPr>
          <w:lang w:val="hi_IN" w:bidi="hi_IN"/>
        </w:rPr>
        <w:t>अभिनय को जारी रखें।</w:t>
      </w:r>
    </w:p>
    <w:p>
      <w:pPr/>
      <w:r>
        <w:rPr>
          <w:lang w:val="hi_IN" w:bidi="hi_IN"/>
        </w:rPr>
      </w:r>
      <w:r>
        <w:rPr>
          <w:lang w:val="hi_IN" w:bidi="hi_IN"/>
        </w:rPr>
        <w:t>लोगों के यरूशलेम पहुँचने और तीन दिन ठहरने का अभिनय करें।</w:t>
      </w:r>
    </w:p>
    <w:p>
      <w:pPr/>
      <w:r>
        <w:rPr>
          <w:lang w:val="hi_IN" w:bidi="hi_IN"/>
        </w:rPr>
      </w:r>
      <w:r>
        <w:rPr>
          <w:lang w:val="hi_IN" w:bidi="hi_IN"/>
        </w:rPr>
        <w:t>नाटक को रोकें। बन्धुओं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थका हुआ। इतनी लंबी यात्रा के बाद मुझे अच्छी तरह आराम करने की आवश्यकता है; या</w:t>
      </w:r>
    </w:p>
    <w:p>
      <w:pPr>
        <w:pStyle w:val="ListBullet"/>
        <w:spacing w:line="240" w:lineRule="auto"/>
        <w:ind w:left="720"/>
      </w:pPr>
      <w:r>
        <w:rPr>
          <w:lang w:val="hi_IN" w:bidi="hi_IN"/>
        </w:rPr>
      </w:r>
      <w:r>
        <w:rPr>
          <w:lang w:val="hi_IN" w:bidi="hi_IN"/>
        </w:rPr>
        <w:t>मैं प्रसन्न हूँ। यरूशलेम को फिर से देखकर मुझे बहुत आनंद हो रहा है; या</w:t>
      </w:r>
    </w:p>
    <w:p>
      <w:pPr>
        <w:pStyle w:val="ListBullet"/>
        <w:spacing w:line="240" w:lineRule="auto"/>
        <w:ind w:left="720"/>
      </w:pPr>
      <w:r>
        <w:rPr>
          <w:lang w:val="hi_IN" w:bidi="hi_IN"/>
        </w:rPr>
      </w:r>
      <w:r>
        <w:rPr>
          <w:lang w:val="hi_IN" w:bidi="hi_IN"/>
        </w:rPr>
        <w:t>विचारशील। मैं उन कार्यों के विषय में सोच रहा हूँ जो हमें आगे मंदिर में करने हैं।</w:t>
      </w:r>
    </w:p>
    <w:p>
      <w:pPr/>
      <w:r>
        <w:rPr>
          <w:lang w:val="hi_IN" w:bidi="hi_IN"/>
        </w:rPr>
      </w:r>
      <w:r>
        <w:rPr>
          <w:lang w:val="hi_IN" w:bidi="hi_IN"/>
        </w:rPr>
        <w:t>अभिनय को जारी रखें।</w:t>
      </w:r>
    </w:p>
    <w:p>
      <w:pPr/>
      <w:r>
        <w:rPr>
          <w:lang w:val="hi_IN" w:bidi="hi_IN"/>
        </w:rPr>
      </w:r>
      <w:r>
        <w:rPr>
          <w:lang w:val="hi_IN" w:bidi="hi_IN"/>
        </w:rPr>
        <w:t>एज्रा द्वारा खजाने को तौलने और उन्हें मंदिर में याजकों और लेवियों को सौंपने का अभिनय करें।</w:t>
      </w:r>
    </w:p>
    <w:p>
      <w:pPr/>
      <w:r>
        <w:rPr>
          <w:lang w:val="hi_IN" w:bidi="hi_IN"/>
        </w:rPr>
      </w:r>
      <w:r>
        <w:rPr>
          <w:lang w:val="hi_IN" w:bidi="hi_IN"/>
        </w:rPr>
        <w:t>नाटक को रोकें। एज्रा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एकाग्र मुझे प्रत्येक वस्तु को सावधानी से दर्ज करना होगा ताकि यह दिखाया जा सके कि हमने अपनी यात्रा में खजानों की भली-भाँति देखभाल की है; या</w:t>
      </w:r>
    </w:p>
    <w:p>
      <w:pPr>
        <w:pStyle w:val="ListBullet"/>
        <w:spacing w:line="240" w:lineRule="auto"/>
        <w:ind w:left="720"/>
      </w:pPr>
      <w:r>
        <w:rPr>
          <w:lang w:val="hi_IN" w:bidi="hi_IN"/>
        </w:rPr>
      </w:r>
      <w:r>
        <w:rPr>
          <w:lang w:val="hi_IN" w:bidi="hi_IN"/>
        </w:rPr>
        <w:t>दृढ़निश्चयी। ये खजाने यहोवा के हैं और मैं उसका आदर करना चाहता हूँ; या</w:t>
      </w:r>
    </w:p>
    <w:p>
      <w:pPr>
        <w:pStyle w:val="ListBullet"/>
        <w:spacing w:line="240" w:lineRule="auto"/>
        <w:ind w:left="720"/>
      </w:pPr>
      <w:r>
        <w:rPr>
          <w:lang w:val="hi_IN" w:bidi="hi_IN"/>
        </w:rPr>
      </w:r>
      <w:r>
        <w:rPr>
          <w:lang w:val="hi_IN" w:bidi="hi_IN"/>
        </w:rPr>
        <w:t>गर्व होता है। इस महत्वपूर्ण कार्य में यहोवा की सेवा करके मुझे प्रसन्नता हो रही है।</w:t>
      </w:r>
    </w:p>
    <w:p>
      <w:pPr/>
      <w:r>
        <w:rPr>
          <w:lang w:val="hi_IN" w:bidi="hi_IN"/>
        </w:rPr>
      </w:r>
      <w:r>
        <w:rPr>
          <w:lang w:val="hi_IN" w:bidi="hi_IN"/>
        </w:rPr>
        <w:t>अभिनय को जारी रखें।</w:t>
      </w:r>
    </w:p>
    <w:p>
      <w:pPr/>
      <w:r>
        <w:rPr>
          <w:lang w:val="hi_IN" w:bidi="hi_IN"/>
        </w:rPr>
      </w:r>
      <w:r>
        <w:rPr>
          <w:lang w:val="hi_IN" w:bidi="hi_IN"/>
        </w:rPr>
        <w:t>बन्धुओं द्वारा यहोवा के लिए बैल, मेढ़े, मेम्नों और नर बकरे चढ़ाने का अभिनय करें।</w:t>
      </w:r>
    </w:p>
    <w:p>
      <w:pPr/>
      <w:r>
        <w:rPr>
          <w:lang w:val="hi_IN" w:bidi="hi_IN"/>
        </w:rPr>
      </w:r>
      <w:r>
        <w:rPr>
          <w:lang w:val="hi_IN" w:bidi="hi_IN"/>
        </w:rPr>
        <w:t>नाटक को रोकें। बन्धुओं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समर्पित। मैं ये भेंट चढ़ाकर परमेश्वर का आदर करना चाहता हूँ; या</w:t>
      </w:r>
    </w:p>
    <w:p>
      <w:pPr>
        <w:pStyle w:val="ListBullet"/>
        <w:spacing w:line="240" w:lineRule="auto"/>
        <w:ind w:left="720"/>
      </w:pPr>
      <w:r>
        <w:rPr>
          <w:lang w:val="hi_IN" w:bidi="hi_IN"/>
        </w:rPr>
      </w:r>
      <w:r>
        <w:rPr>
          <w:lang w:val="hi_IN" w:bidi="hi_IN"/>
        </w:rPr>
        <w:t>आभारी हूँ। लंबी यात्रा के बाद इस तरह से यहोवा की आराधना करने के लिए मैं आभारी हूँ; या</w:t>
      </w:r>
    </w:p>
    <w:p>
      <w:pPr>
        <w:pStyle w:val="ListBullet"/>
        <w:spacing w:line="240" w:lineRule="auto"/>
        <w:ind w:left="720"/>
      </w:pPr>
      <w:r>
        <w:rPr>
          <w:lang w:val="hi_IN" w:bidi="hi_IN"/>
        </w:rPr>
      </w:r>
      <w:r>
        <w:rPr>
          <w:lang w:val="hi_IN" w:bidi="hi_IN"/>
        </w:rPr>
        <w:t>आशापूर्ण। मुझे आशा है कि यहोवा हमारे बलिदानों को स्वीकार करेगा और इस्राएल को आशीष देगा।</w:t>
      </w:r>
    </w:p>
    <w:p>
      <w:pPr/>
      <w:r>
        <w:rPr>
          <w:lang w:val="hi_IN" w:bidi="hi_IN"/>
        </w:rPr>
      </w:r>
      <w:r>
        <w:rPr>
          <w:lang w:val="hi_IN" w:bidi="hi_IN"/>
        </w:rPr>
        <w:t>अभिनय को जारी रखें।</w:t>
      </w:r>
    </w:p>
    <w:p>
      <w:pPr/>
      <w:r>
        <w:rPr>
          <w:lang w:val="hi_IN" w:bidi="hi_IN"/>
        </w:rPr>
      </w:r>
      <w:r>
        <w:rPr>
          <w:lang w:val="hi_IN" w:bidi="hi_IN"/>
        </w:rPr>
        <w:t>एज्रा और लोगों द्वारा फरात के पार के प्रांत के फारसी अगुवों को राजा अर्तक्षत्र के लिखित आदेश देने का अभिनय करें।</w:t>
      </w:r>
    </w:p>
    <w:p>
      <w:pPr/>
      <w:r>
        <w:rPr>
          <w:lang w:val="hi_IN" w:bidi="hi_IN"/>
        </w:rPr>
      </w:r>
      <w:r>
        <w:rPr>
          <w:lang w:val="hi_IN" w:bidi="hi_IN"/>
        </w:rPr>
        <w:t>नाटक को रोकें। फारसी अगुवों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आदरपूर्ण। मुझे राजा के निर्देशों का सावधानी से पालन करना होगा और राजा की आज्ञा के अनुसार इन लोगों की सहायता करनी होगी; या</w:t>
      </w:r>
    </w:p>
    <w:p>
      <w:pPr>
        <w:pStyle w:val="ListBullet"/>
        <w:spacing w:line="240" w:lineRule="auto"/>
        <w:ind w:left="720"/>
      </w:pPr>
      <w:r>
        <w:rPr>
          <w:lang w:val="hi_IN" w:bidi="hi_IN"/>
        </w:rPr>
      </w:r>
      <w:r>
        <w:rPr>
          <w:lang w:val="hi_IN" w:bidi="hi_IN"/>
        </w:rPr>
        <w:t>जिम्मेदार। मैं इस्राएल के लोगों का सहयोग करना चाहता हूँ; या</w:t>
      </w:r>
    </w:p>
    <w:p>
      <w:pPr>
        <w:pStyle w:val="ListBullet"/>
        <w:spacing w:line="240" w:lineRule="auto"/>
        <w:ind w:left="720"/>
      </w:pPr>
      <w:r>
        <w:rPr>
          <w:lang w:val="hi_IN" w:bidi="hi_IN"/>
        </w:rPr>
      </w:r>
      <w:r>
        <w:rPr>
          <w:lang w:val="hi_IN" w:bidi="hi_IN"/>
        </w:rPr>
        <w:t>सावधान। मैं यह सुनिश्चित करना चाहता हूँ कि मंदिर का कार्य सुचारु रूप से चलता रहे।</w:t>
      </w:r>
      <w:r>
        <w:rPr>
          <w:lang w:val="hi_IN" w:bidi="hi_IN"/>
        </w:rPr>
      </w:r>
    </w:p>
    <w:p>
      <w:pPr>
        <w:pStyle w:val="Heading3"/>
      </w:pPr>
      <w:r>
        <w:rPr>
          <w:lang w:val="hi_IN" w:bidi="hi_IN"/>
        </w:rPr>
        <w:t>आवश्यक जानकारी</w:t>
      </w:r>
    </w:p>
    <w:p>
      <w:pPr/>
      <w:r>
        <w:rPr>
          <w:lang w:val="hi_IN" w:bidi="hi_IN"/>
        </w:rPr>
      </w:r>
      <w:r>
        <w:rPr>
          <w:lang w:val="hi_IN" w:bidi="hi_IN"/>
        </w:rPr>
        <w:t>एज्रा 8:31–36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बन्धुए यरूशलेम की यात्रा करते हैं। एज्रा कहता है कि निर्वासितों की यात्रा के दौरान "</w:t>
      </w:r>
      <w:r>
        <w:rPr>
          <w:b/>
          <w:lang w:val="hi_IN" w:bidi="hi_IN"/>
        </w:rPr>
        <w:t>हमारे परमेश्वर का हाथ</w:t>
      </w:r>
      <w:r>
        <w:rPr>
          <w:lang w:val="hi_IN" w:bidi="hi_IN"/>
        </w:rPr>
        <w:t xml:space="preserve"> हम पर था" इसका अर्थ है कि परमेश्वर बन्धुओं को सहायता, शक्ति और सुरक्षा देता है। सृष्टिकर्ता परमेश्वर के लिए सामान्य शब्द मुख्य शब्दावली में है। "हमारे परमेश्वर के हाथ" के लिए उसी शब्द या वाक्यांश का उपयोग करें जिसका उपयोग आपने पिछले भागों में किया था।</w:t>
      </w:r>
    </w:p>
    <w:p>
      <w:pPr/>
      <w:r>
        <w:rPr>
          <w:lang w:val="hi_IN" w:bidi="hi_IN"/>
        </w:rPr>
      </w:r>
      <w:r>
        <w:rPr>
          <w:lang w:val="hi_IN" w:bidi="hi_IN"/>
        </w:rPr>
        <w:t xml:space="preserve">एज्रा कहता है कि परमेश्वर दल को शत्रु के हाथ या सामर्थ्य से सुरक्षित रखता है। इसका अर्थ है कि यहोवा बन्धुओं की उन लोगों से रक्षा करता है जो उन्हें नुकसान पहुँचाना चाहते हैं। </w:t>
      </w:r>
      <w:r>
        <w:rPr>
          <w:b/>
          <w:lang w:val="hi_IN" w:bidi="hi_IN"/>
        </w:rPr>
        <w:t>शत्रु के हाथ</w:t>
      </w:r>
      <w:r>
        <w:rPr>
          <w:lang w:val="hi_IN" w:bidi="hi_IN"/>
        </w:rPr>
        <w:t xml:space="preserve"> के लिए उसी शब्द या वाक्यांश का उपयोग करें जिसका उपयोग आपने पिछले भागों में किया था।</w:t>
      </w:r>
    </w:p>
    <w:p>
      <w:pPr/>
      <w:r>
        <w:rPr>
          <w:lang w:val="hi_IN" w:bidi="hi_IN"/>
        </w:rPr>
      </w:r>
      <w:r>
        <w:rPr>
          <w:lang w:val="hi_IN" w:bidi="hi_IN"/>
        </w:rPr>
        <w:t>एज्रा कहता है कि परमेश्वर यात्रा में दल को शत्रुओं और मार्ग में घात लगाने वालों से बचाता है। घात लगाना उन लोगों द्वारा अचानक किया जाने वाला आक्रमण है जो छिपकर यात्रियों को हानि पहुँचाने की प्रतीक्षा करते हैं।</w:t>
      </w:r>
    </w:p>
    <w:p>
      <w:pPr/>
      <w:r>
        <w:rPr>
          <w:lang w:val="hi_IN" w:bidi="hi_IN"/>
        </w:rPr>
      </w:r>
      <w:r>
        <w:rPr>
          <w:lang w:val="hi_IN" w:bidi="hi_IN"/>
        </w:rPr>
        <w:t xml:space="preserve">यहाँ रुकें और एक समूह के रूप में चर्चा करें कि आप </w:t>
      </w:r>
      <w:r>
        <w:rPr>
          <w:b/>
          <w:lang w:val="hi_IN" w:bidi="hi_IN"/>
        </w:rPr>
        <w:t>घात लगाने</w:t>
      </w:r>
      <w:r>
        <w:rPr>
          <w:lang w:val="hi_IN" w:bidi="hi_IN"/>
        </w:rPr>
        <w:t xml:space="preserve"> वालों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बन्धुए यरूशलेम पहुँचते हैं और वहाँ तीन दिन तक ठहरते हैं। तीन दिनों के बाद, एज्रा कहता है कि वह और बन्धुए यरूशलेम में </w:t>
      </w:r>
      <w:r>
        <w:rPr>
          <w:b/>
          <w:lang w:val="hi_IN" w:bidi="hi_IN"/>
        </w:rPr>
        <w:t>हमारे परमेश्वर के भवन</w:t>
      </w:r>
      <w:r>
        <w:rPr>
          <w:lang w:val="hi_IN" w:bidi="hi_IN"/>
        </w:rPr>
        <w:t xml:space="preserve"> में जाते हैं। "हमारे परमेश्वर का भवन" एज्रा द्वारा </w:t>
      </w:r>
      <w:r>
        <w:rPr>
          <w:b/>
          <w:lang w:val="hi_IN" w:bidi="hi_IN"/>
        </w:rPr>
        <w:t>मंदिर</w:t>
      </w:r>
      <w:r>
        <w:rPr>
          <w:lang w:val="hi_IN" w:bidi="hi_IN"/>
        </w:rPr>
        <w:t xml:space="preserve"> के विषय में बात करने का एक तरीका है, और जब एज्रा इसे विशेष रूप से "हमारे" परमेश्वर का भवन कहता है, तो वह यह स्पष्ट करता है कि यह मंदिर इस्राएल के लोगों का विशेष मंदिर है। यह किसी अन्य देवता का मंदिर नहीं है। मंदिर या हमारे परमेश्वर के भवन के लिए उसी शब्द या वाक्यांश का उपयोग करें जिसका उपयोग आपने पिछले भागों में किया था। मंदिर या "परमेश्वर के भवन" के बारे में अधिक जानकारी के लिए मुख्य शब्दावली देखें।</w:t>
      </w:r>
    </w:p>
    <w:p>
      <w:pPr/>
      <w:r>
        <w:rPr>
          <w:lang w:val="hi_IN" w:bidi="hi_IN"/>
        </w:rPr>
      </w:r>
      <w:r>
        <w:rPr>
          <w:lang w:val="hi_IN" w:bidi="hi_IN"/>
        </w:rPr>
        <w:t xml:space="preserve">एज्रा और बन्धुए </w:t>
      </w:r>
      <w:r>
        <w:rPr>
          <w:b/>
          <w:lang w:val="hi_IN" w:bidi="hi_IN"/>
        </w:rPr>
        <w:t>चाँदी</w:t>
      </w:r>
      <w:r>
        <w:rPr>
          <w:lang w:val="hi_IN" w:bidi="hi_IN"/>
        </w:rPr>
        <w:t xml:space="preserve">, </w:t>
      </w:r>
      <w:r>
        <w:rPr>
          <w:b/>
          <w:lang w:val="hi_IN" w:bidi="hi_IN"/>
        </w:rPr>
        <w:t>सोना</w:t>
      </w:r>
      <w:r>
        <w:rPr>
          <w:lang w:val="hi_IN" w:bidi="hi_IN"/>
        </w:rPr>
        <w:t xml:space="preserve"> और </w:t>
      </w:r>
      <w:r>
        <w:rPr>
          <w:b/>
          <w:lang w:val="hi_IN" w:bidi="hi_IN"/>
        </w:rPr>
        <w:t>बर्तन</w:t>
      </w:r>
      <w:r>
        <w:rPr>
          <w:lang w:val="hi_IN" w:bidi="hi_IN"/>
        </w:rPr>
        <w:t xml:space="preserve"> मंदिर में लाते हैं। लोग इन बहुमूल्य वस्तुओं को परमेश्वर के भवन के लिए देते हैं। चाँदी और सोना बहुमूल्य, चमकदार धातुएँ हैं। लोग सिक्के, उपहार और भेंट बनाने के लिए चाँदी और सोने का उपयोग करते हैं। बर्तन वे पात्र या वस्तुएँ हैं जिनका उपयोग लोग मंदिर की आराधना में करते हैं। चाँदी, सोने और बर्तनों के लिए उन्हीं शब्दों या वाक्यांशों का उपयोग करें जिनका उपयोग आपने पिछले भागों में किया था।</w:t>
      </w:r>
    </w:p>
    <w:p>
      <w:pPr/>
      <w:r>
        <w:rPr>
          <w:lang w:val="hi_IN" w:bidi="hi_IN"/>
        </w:rPr>
      </w:r>
      <w:r>
        <w:rPr>
          <w:lang w:val="hi_IN" w:bidi="hi_IN"/>
        </w:rPr>
        <w:t xml:space="preserve">एज्रा खजाने को </w:t>
      </w:r>
      <w:r>
        <w:rPr>
          <w:b/>
          <w:lang w:val="hi_IN" w:bidi="hi_IN"/>
        </w:rPr>
        <w:t>याजकों</w:t>
      </w:r>
      <w:r>
        <w:rPr>
          <w:lang w:val="hi_IN" w:bidi="hi_IN"/>
        </w:rPr>
        <w:t xml:space="preserve"> और </w:t>
      </w:r>
      <w:r>
        <w:rPr>
          <w:b/>
          <w:lang w:val="hi_IN" w:bidi="hi_IN"/>
        </w:rPr>
        <w:t>लेवियों</w:t>
      </w:r>
      <w:r>
        <w:rPr>
          <w:lang w:val="hi_IN" w:bidi="hi_IN"/>
        </w:rPr>
        <w:t xml:space="preserve"> को सौंपने से पहले उसे तौलता है। तौलकर देने का अर्थ भार के अनुसार मापना है ताकि प्रत्येक व्यक्ति को सही मात्रा प्राप्त हो। याजकों और लेवियों के हाथों में तौलकर सौंपने के कार्य के लिए </w:t>
      </w:r>
      <w:r>
        <w:rPr>
          <w:b/>
          <w:lang w:val="hi_IN" w:bidi="hi_IN"/>
        </w:rPr>
        <w:t>उसी शब्द या वाक्यांश का उपयोग करें</w:t>
      </w:r>
      <w:r>
        <w:rPr>
          <w:lang w:val="hi_IN" w:bidi="hi_IN"/>
        </w:rPr>
        <w:t xml:space="preserve"> जिसका उपयोग आपने पिछले भागों में किया था। याजकों और लेवियों के बारे में अधिक जानकारी के लिए मुख्य शब्दावली देखें, और याजकों और लेवियों के लिए उन्हीं शब्दों का उपयोग करें जिनका उपयोग आपने पहले किया था।</w:t>
      </w:r>
    </w:p>
    <w:p>
      <w:pPr/>
      <w:r>
        <w:rPr>
          <w:lang w:val="hi_IN" w:bidi="hi_IN"/>
        </w:rPr>
      </w:r>
      <w:r>
        <w:rPr>
          <w:b/>
          <w:lang w:val="hi_IN" w:bidi="hi_IN"/>
        </w:rPr>
        <w:t>लौटे हुए बन्धुए</w:t>
      </w:r>
      <w:r>
        <w:rPr>
          <w:lang w:val="hi_IN" w:bidi="hi_IN"/>
        </w:rPr>
        <w:t xml:space="preserve"> इस्राएल के परमेश्वर के लिए होमबलि चढ़ाते हैं। लौटे हुए बन्धुए इस्राएल के वे लोग हैं जो बाबेल में रहने के बाद यरूशलेम लौटते हैं। लौटे हुए बन्धुओं या बन्धुओं के लिए उसी शब्द या वाक्यांश का उपयोग करें जिसका उपयोग आपने पिछले भागों में किया था।</w:t>
      </w:r>
    </w:p>
    <w:p>
      <w:pPr/>
      <w:r>
        <w:rPr>
          <w:lang w:val="hi_IN" w:bidi="hi_IN"/>
        </w:rPr>
      </w:r>
      <w:r>
        <w:rPr>
          <w:lang w:val="hi_IN" w:bidi="hi_IN"/>
        </w:rPr>
        <w:t xml:space="preserve">बन्धुए परमेश्वर के लिए </w:t>
      </w:r>
      <w:r>
        <w:rPr>
          <w:b/>
          <w:lang w:val="hi_IN" w:bidi="hi_IN"/>
        </w:rPr>
        <w:t>होमबलि</w:t>
      </w:r>
      <w:r>
        <w:rPr>
          <w:lang w:val="hi_IN" w:bidi="hi_IN"/>
        </w:rPr>
        <w:t xml:space="preserve"> और </w:t>
      </w:r>
      <w:r>
        <w:rPr>
          <w:b/>
          <w:lang w:val="hi_IN" w:bidi="hi_IN"/>
        </w:rPr>
        <w:t>पापबलि</w:t>
      </w:r>
      <w:r>
        <w:rPr>
          <w:lang w:val="hi_IN" w:bidi="hi_IN"/>
        </w:rPr>
        <w:t xml:space="preserve"> या </w:t>
      </w:r>
      <w:r>
        <w:rPr>
          <w:b/>
          <w:lang w:val="hi_IN" w:bidi="hi_IN"/>
        </w:rPr>
        <w:t>शुद्धिकरण की बलि</w:t>
      </w:r>
      <w:r>
        <w:rPr>
          <w:lang w:val="hi_IN" w:bidi="hi_IN"/>
        </w:rPr>
        <w:t xml:space="preserve"> चढ़ाते हैं। होमबलि का अर्थ है कि लोग परमेश्वर की आराधना और आदर दिखाने के लिए वेदी पर किसी पशु को पूरी तरह जलाते हैं। किसी के धार्मिक रूप से अशुद्ध हो जाने या गलती से यहोवा की किसी व्यवस्था को तोड़ने के बाद, लोग शुद्ध होने के लिए परमेश्वर को शुद्धिकरण की भेंट चढ़ाते थे। होमबलि और पापबलि या शुद्धिकरण की बलि के लिए उसी शब्द या वाक्यांश का उपयोग करें जिसका उपयोग आपने पिछले भागों में किया था। होमबलि और पापबलि या शुद्धिकरण की बलि के बारे में अधिक जानकारी के लिए, मुख्य शब्दावली देखें।</w:t>
      </w:r>
    </w:p>
    <w:p>
      <w:pPr/>
      <w:r>
        <w:rPr>
          <w:lang w:val="hi_IN" w:bidi="hi_IN"/>
        </w:rPr>
      </w:r>
      <w:r>
        <w:rPr>
          <w:lang w:val="hi_IN" w:bidi="hi_IN"/>
        </w:rPr>
        <w:t xml:space="preserve">होमबलियों में पूरे इस्राएल के लिए 12 </w:t>
      </w:r>
      <w:r>
        <w:rPr>
          <w:b/>
          <w:lang w:val="hi_IN" w:bidi="hi_IN"/>
        </w:rPr>
        <w:t>बैल</w:t>
      </w:r>
      <w:r>
        <w:rPr>
          <w:lang w:val="hi_IN" w:bidi="hi_IN"/>
        </w:rPr>
        <w:t xml:space="preserve">, 96 </w:t>
      </w:r>
      <w:r>
        <w:rPr>
          <w:b/>
          <w:lang w:val="hi_IN" w:bidi="hi_IN"/>
        </w:rPr>
        <w:t>मेढ़े</w:t>
      </w:r>
      <w:r>
        <w:rPr>
          <w:lang w:val="hi_IN" w:bidi="hi_IN"/>
        </w:rPr>
        <w:t xml:space="preserve"> और 77 </w:t>
      </w:r>
      <w:r>
        <w:rPr>
          <w:b/>
          <w:lang w:val="hi_IN" w:bidi="hi_IN"/>
        </w:rPr>
        <w:t>मेम्ने</w:t>
      </w:r>
      <w:r>
        <w:rPr>
          <w:lang w:val="hi_IN" w:bidi="hi_IN"/>
        </w:rPr>
        <w:t xml:space="preserve"> शामिल हैं। पापबलि या शुद्धिकरण की बलि में 12 </w:t>
      </w:r>
      <w:r>
        <w:rPr>
          <w:b/>
          <w:lang w:val="hi_IN" w:bidi="hi_IN"/>
        </w:rPr>
        <w:t>नर बकरे</w:t>
      </w:r>
      <w:r>
        <w:rPr>
          <w:lang w:val="hi_IN" w:bidi="hi_IN"/>
        </w:rPr>
        <w:t xml:space="preserve"> शामिल हैं। बैल, मेढ़े, मेम्नों और नर बकरों के लिए उसी शब्द या वाक्यांश का उपयोग करें जिसका उपयोग आपने पिछले भागों में किया था।</w:t>
      </w:r>
    </w:p>
    <w:p>
      <w:pPr/>
      <w:r>
        <w:rPr>
          <w:lang w:val="hi_IN" w:bidi="hi_IN"/>
        </w:rPr>
      </w:r>
      <w:r>
        <w:rPr>
          <w:lang w:val="hi_IN" w:bidi="hi_IN"/>
        </w:rPr>
        <w:t xml:space="preserve">बन्धुओं ने </w:t>
      </w:r>
      <w:r>
        <w:rPr>
          <w:b/>
          <w:lang w:val="hi_IN" w:bidi="hi_IN"/>
        </w:rPr>
        <w:t>यहोवा</w:t>
      </w:r>
      <w:r>
        <w:rPr>
          <w:lang w:val="hi_IN" w:bidi="hi_IN"/>
        </w:rPr>
        <w:t xml:space="preserve"> को होमबलि चढ़ाई। यहोवा इस्राएल के परमेश्वर का व्यक्तिगत नाम है। आप ध्यान देंगे कि कभी-कभी कहानीकार सृष्टिकर्ता परमेश्वर के लिए सामान्य शब्द का उपयोग करता है, कभी-कभी वह परमेश्वर को "इस्राएल का परमेश्वर" कहता है, और कभी-कभी वह परमेश्वर के लिए "यहोवा" व्यक्तिगत नाम का उपयोग करता है। गद्यांश के इस भाग में, यहोवा के लिए उसी शब्द का उपयोग करें जिसका उपयोग आपने पहले किया है, और अधिक जानकारी के लिए मुख्य शब्दावली में यहोवा देखें।</w:t>
      </w:r>
    </w:p>
    <w:p>
      <w:pPr/>
      <w:r>
        <w:rPr>
          <w:lang w:val="hi_IN" w:bidi="hi_IN"/>
        </w:rPr>
      </w:r>
      <w:r>
        <w:rPr>
          <w:lang w:val="hi_IN" w:bidi="hi_IN"/>
        </w:rPr>
        <w:t xml:space="preserve">यह दल स्थानीय अगुवों तक राजा के </w:t>
      </w:r>
      <w:r>
        <w:rPr>
          <w:b/>
          <w:lang w:val="hi_IN" w:bidi="hi_IN"/>
        </w:rPr>
        <w:t>आदेशों</w:t>
      </w:r>
      <w:r>
        <w:rPr>
          <w:lang w:val="hi_IN" w:bidi="hi_IN"/>
        </w:rPr>
        <w:t xml:space="preserve"> या निर्देशों को पहुँचाता है। ये राजा की ओर से उसके सेवकों को देने के लिए लिखे गए विशेष निर्देश थे। आदेशों के लिए उसी शब्द या वाक्यांश का उपयोग करें जिसका उपयोग आपने पिछले भागों में किया था।</w:t>
      </w:r>
    </w:p>
    <w:p>
      <w:pPr/>
      <w:r>
        <w:rPr>
          <w:lang w:val="hi_IN" w:bidi="hi_IN"/>
        </w:rPr>
      </w:r>
      <w:r>
        <w:rPr>
          <w:lang w:val="hi_IN" w:bidi="hi_IN"/>
        </w:rPr>
        <w:t xml:space="preserve">बन्धुए लोग स्थानीय </w:t>
      </w:r>
      <w:r>
        <w:rPr>
          <w:b/>
          <w:lang w:val="hi_IN" w:bidi="hi_IN"/>
        </w:rPr>
        <w:t>राज्यपालों</w:t>
      </w:r>
      <w:r>
        <w:rPr>
          <w:lang w:val="hi_IN" w:bidi="hi_IN"/>
        </w:rPr>
        <w:t xml:space="preserve"> और फारसी क्षत्रपों को </w:t>
      </w:r>
      <w:r>
        <w:rPr>
          <w:b/>
          <w:lang w:val="hi_IN" w:bidi="hi_IN"/>
        </w:rPr>
        <w:t>राजा</w:t>
      </w:r>
      <w:r>
        <w:rPr>
          <w:lang w:val="hi_IN" w:bidi="hi_IN"/>
        </w:rPr>
        <w:t xml:space="preserve"> के लिखित आदेश सौंपते हैं। एक राजा किसी देश, क्षेत्र या लोगों पर शासन करता है। क्षत्रप फारसी साम्राज्य के किसी क्षेत्र पर शासन करता है। क्षत्रप को शासन करने में सहायता के लिए एक क्षेत्र में कई राज्यपाल हो सकते हैं, परंतु हम सटीक रूप से निश्चित नहीं हैं। ये अगुवे कर इकट्ठा करते हैं, व्यवस्था बनाए रखते हैं और यह सुनिश्चित करते हैं कि लोग राजा के कानूनों का पालन करें। राजा और राज्यपाल के लिए उन्हीं शब्दों या वाक्यांशों का उपयोग करें जिनका उपयोग आपने पिछले भागों में किया था। राजा के बारे में अधिक जानकारी के लिए, मुख्य शब्दावली देखें।</w:t>
      </w:r>
    </w:p>
    <w:p>
      <w:pPr/>
      <w:r>
        <w:rPr>
          <w:lang w:val="hi_IN" w:bidi="hi_IN"/>
        </w:rPr>
      </w:r>
      <w:r>
        <w:rPr>
          <w:lang w:val="hi_IN" w:bidi="hi_IN"/>
        </w:rPr>
        <w:t xml:space="preserve">यहाँ रुकें और एक समूह के रूप में चर्चा करें कि आप </w:t>
      </w:r>
      <w:r>
        <w:rPr>
          <w:b/>
          <w:lang w:val="hi_IN" w:bidi="hi_IN"/>
        </w:rPr>
        <w:t>क्षत्रप</w:t>
      </w:r>
      <w:r>
        <w:rPr>
          <w:lang w:val="hi_IN" w:bidi="hi_IN"/>
        </w:rPr>
        <w:t xml:space="preserve"> के लिए किस शब्द या वाक्यांश का उपयोग करेंगे। क्षत्रप शायद राज्यपाल से अधिक महत्वपूर्ण शासक होता है, लेकिन राजा से कम महत्वपूर्ण। इस ऑडियो को यहाँ रोकें।</w:t>
      </w:r>
    </w:p>
    <w:p>
      <w:pPr/>
      <w:r>
        <w:rPr>
          <w:lang w:val="hi_IN" w:bidi="hi_IN"/>
        </w:rPr>
      </w:r>
      <w:r>
        <w:rPr>
          <w:lang w:val="hi_IN" w:bidi="hi_IN"/>
        </w:rPr>
        <w:t xml:space="preserve">दल राजा के आदेशों को </w:t>
      </w:r>
      <w:r>
        <w:rPr>
          <w:b/>
          <w:lang w:val="hi_IN" w:bidi="hi_IN"/>
        </w:rPr>
        <w:t>नदी के पार के प्रांत</w:t>
      </w:r>
      <w:r>
        <w:rPr>
          <w:lang w:val="hi_IN" w:bidi="hi_IN"/>
        </w:rPr>
        <w:t xml:space="preserve"> के राज्यपालों तक पहुँचाता है। प्रान्त भूमि का एक बड़ा क्षेत्र होता है। नदी के पार के प्रांत का अर्थ फरात नदी के पश्चिम का फारसी क्षेत्र है, जिसमें यहूदा और यरूशलेम सम्मिलित हैं। इस क्षेत्र को कभी-कभी </w:t>
      </w:r>
      <w:r>
        <w:rPr>
          <w:b/>
          <w:lang w:val="hi_IN" w:bidi="hi_IN"/>
        </w:rPr>
        <w:t>पारे-फरात</w:t>
      </w:r>
      <w:r>
        <w:rPr>
          <w:lang w:val="hi_IN" w:bidi="hi_IN"/>
        </w:rPr>
        <w:t xml:space="preserve"> या नदी के पार का प्रांत कहा जाता है। पारे-फरात या "नदी के पार का प्रांत" के लिए उसी शब्द या वाक्यांश का उपयोग करें जिसका उपयोग आपने पहले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एज्रा 9:1–4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एज्रा 9:1–4 को सुनें और अपने मन में रखें।</w:t>
      </w:r>
    </w:p>
    <w:p>
      <w:pPr/>
      <w:r>
        <w:rPr>
          <w:lang w:val="hi_IN" w:bidi="hi_IN"/>
        </w:rPr>
      </w:r>
      <w:r>
        <w:rPr>
          <w:lang w:val="hi_IN" w:bidi="hi_IN"/>
        </w:rPr>
        <w:t>यदि सम्भव हो, तो एज्रा 9:1–4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एज्रा 9:1–4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कहानी का कहानीकार हमें इस बारे में बताता है कि एज्रा ने यरूशलेम में क्या किया था। आपको पिछली कहानी से याद होगा कि एज्रा और बन्धुओं के एक दल ने बाबेल से यरूशलेम तक की यात्रा की थी। जब एज्रा यरूशलेम पहुँचा, तो एज्रा ने फारस के राजा के अधिकारियों को निर्देश दिए। इस कहानी में, कहानीकार हमें बताता है कि इस कहानी की घटनाएँ एज्रा के आगमन के बाद घटित हुई थीं। बाद में पुस्तक में, कहानीकार हमें बताता है कि यह कथा एज्रा के यरूशलेम पहुँचने के चार महीने बाद घटित होती है।</w:t>
      </w:r>
    </w:p>
    <w:p>
      <w:pPr/>
      <w:r>
        <w:rPr>
          <w:lang w:val="hi_IN" w:bidi="hi_IN"/>
        </w:rPr>
      </w:r>
      <w:r>
        <w:rPr>
          <w:lang w:val="hi_IN" w:bidi="hi_IN"/>
        </w:rPr>
        <w:t>इस भाग में, कहानीकार हमें यह नहीं बताता कि एज्रा कहाँ है। हालाँकि, आगे चलकर इस पुस्तक में, कहानीकार हमें बताता है कि एज्रा यरूशलेम के मंदिर के सामने है। इस्राएली लोगों के अधिकारी या अगुवे एज्रा से बात करने के लिए आते हैं। अगुवे इस्राएली लोगों के परिवारों या कुलों के प्रधान हैं। अगुवे, जो शायद पुरुष हैं, उनका इस्राएली समुदाय पर अधिकार है।</w:t>
      </w:r>
    </w:p>
    <w:p>
      <w:pPr/>
      <w:r>
        <w:rPr>
          <w:lang w:val="hi_IN" w:bidi="hi_IN"/>
        </w:rPr>
      </w:r>
      <w:r>
        <w:rPr>
          <w:lang w:val="hi_IN" w:bidi="hi_IN"/>
        </w:rPr>
        <w:t>यहाँ रुकें और एक समूह के रूप में इस प्रश्न पर चर्चा करें: आपके समुदाय में अगवे कौन हैं? ये अगवे किसका प्रतिनिधित्व करते हैं और किसकी ओर से बोलते हैं? जब कोई समस्या होती है, तो ये अगवे किसी बड़े अगवे के पास कैसे जाते हैं? इस ऑडियो को यहाँ रोकें।</w:t>
      </w:r>
    </w:p>
    <w:p>
      <w:pPr/>
      <w:r>
        <w:rPr>
          <w:lang w:val="hi_IN" w:bidi="hi_IN"/>
        </w:rPr>
      </w:r>
      <w:r>
        <w:rPr>
          <w:lang w:val="hi_IN" w:bidi="hi_IN"/>
        </w:rPr>
        <w:t>अगवे एज्रा को कोई महत्वपूर्ण बात बताना चाहते हैं। अगुवे एज्रा को इस्राएलियों की एक समस्या के बारे में बताते हैं। अगवे एज्रा से उन इस्राएलियों के विषय में बात करते हैं जो लगभग 60 वर्ष पहले जरुब्बाबेल के समय में बाबेल से यरूशलेम लौटे थे। अगवे एज्रा को बताते हैं कि इस्राएलियों ने स्वयं को यरूशलेम और आस-पास के ग्रामीण क्षेत्रों के उन लोगों से अलग या दूर नहीं रखा है जो इस्राएली नहीं हैं।</w:t>
      </w:r>
    </w:p>
    <w:p>
      <w:pPr/>
      <w:r>
        <w:rPr>
          <w:lang w:val="hi_IN" w:bidi="hi_IN"/>
        </w:rPr>
      </w:r>
      <w:r>
        <w:rPr>
          <w:lang w:val="hi_IN" w:bidi="hi_IN"/>
        </w:rPr>
        <w:t>यहाँ रुकें और एक समूह के रूप में यह गतिविधि करें: उन लोगों के बारे में बात करें जो आपके समुदाय के आस-पास की भूमि पर रहते हैं परंतु आपके समुदाय का हिस्सा नहीं हैं। उन लोगों के लिए आपके पास क्या विशेष नाम हैं? इस ऑडियो को यहाँ रोकें।</w:t>
      </w:r>
    </w:p>
    <w:p>
      <w:pPr/>
      <w:r>
        <w:rPr>
          <w:lang w:val="hi_IN" w:bidi="hi_IN"/>
        </w:rPr>
      </w:r>
      <w:r>
        <w:rPr>
          <w:lang w:val="hi_IN" w:bidi="hi_IN"/>
        </w:rPr>
        <w:t>अगवों के कहने का अर्थ है कि इस्राएली उन स्त्रियों के साथ रह रहे हैं जो इस्राएली नहीं हैं। इस्राएली इन स्त्रियों को पत्नियों के रूप में पुरुषों के साथ रहने के लिए अपने घरों में ले आए हैं। पत्नी वह स्त्री होती है जिसका विवाह किसी पुरुष से हुआ हो। आपको व्यवस्थाविवरण की पुस्तक से स्मरण होगा कि यहोवा ने इस्राएलियों को कनान में और उसके आस-पास रहने वाली कुछ जातियों के लोगों से विवाह न करने की आज्ञा दी थी। एज्रा के समय में, कई अलग-अलग जनसमूह यरूशलेम में रहते थे और इस्राएलियों के पड़ोस में रहते थे। ये अलग-अलग लोग इस्राएलियों के पड़ोसी हैं। ये अलग-अलग लोग इस्राएलियों से भिन्न देवताओं को मानते हैं। जब लोग दूसरे देवताओं की आराधना करते हैं, तब यह यहोवा के लिए एक "घृणित वस्तु" या घृणित चीज है। घृणित काम वह कार्य है जो मनुष्य करता है जिससे लोगों को या यहोवा को घिन आती है। घृणित काम लोगों के मन में दहशत पैदा करता है।</w:t>
      </w:r>
    </w:p>
    <w:p>
      <w:pPr/>
      <w:r>
        <w:rPr>
          <w:lang w:val="hi_IN" w:bidi="hi_IN"/>
        </w:rPr>
      </w:r>
      <w:r>
        <w:rPr>
          <w:lang w:val="hi_IN" w:bidi="hi_IN"/>
        </w:rPr>
        <w:t>यहाँ रुकें और एक समूह के रूप में इस प्रश्न पर चर्चा करें: किन कार्यों या बातों से आप घृणा या भय महसूस करते हैं? इस ऑडियो को यहाँ रोकें।</w:t>
      </w:r>
    </w:p>
    <w:p>
      <w:pPr/>
      <w:r>
        <w:rPr>
          <w:lang w:val="hi_IN" w:bidi="hi_IN"/>
        </w:rPr>
      </w:r>
      <w:r>
        <w:rPr>
          <w:lang w:val="hi_IN" w:bidi="hi_IN"/>
        </w:rPr>
        <w:t>अगुवे कनान और आसपास के देशों के उन लोगों के समूहों को सूचीबद्ध करते हैं जो अलग-अलग देवताओं का अनुसरण करते हैं। इनमें से कुछ लोगों के समूह एज्रा के समय तक समाप्त हो चुके थे, परंतु अगवे एज्रा को यह बताना चाहते हैं कि आस-पास के लोग अगवों द्वारा सूचीबद्ध जनसमूहों के समान ही हैं। आपको याद होगा कि कनानी वे लोग हैं जो यहोवा द्वारा इस्राएलियों को कनान देश दिए जाने से पहले वहाँ रहते थे। कनानियों के अलग-अलग गोत्र हैं, जिनमें हित्ती, परिज्जी, यबूसी और एमोरी शामिल हैं। अम्मोनी, मोआबी और मिस्री यहूदा और इस्राएल के पास के देशों से हैं।</w:t>
      </w:r>
    </w:p>
    <w:p>
      <w:pPr/>
      <w:r>
        <w:rPr>
          <w:lang w:val="hi_IN" w:bidi="hi_IN"/>
        </w:rPr>
      </w:r>
      <w:r>
        <w:rPr>
          <w:lang w:val="hi_IN" w:bidi="hi_IN"/>
        </w:rPr>
        <w:t>यहाँ रुकें और एक समूह के रूप में यरूशलेम के आस-पास के क्षेत्रों का नक्शा देखें जो उन मूल स्थानों को दिखाता है जहाँ हित्ती, परिज्जी, यबूसी और एमोरी सहित कनानी रहते थे, और जहाँ मोआबी, मिस्री और अम्मोनी रहते थे। इस ऑडियो को यहाँ रोकें।</w:t>
      </w:r>
    </w:p>
    <w:p>
      <w:pPr/>
      <w:r>
        <w:rPr>
          <w:lang w:val="hi_IN" w:bidi="hi_IN"/>
        </w:rPr>
      </w:r>
      <w:r>
        <w:rPr>
          <w:lang w:val="hi_IN" w:bidi="hi_IN"/>
        </w:rPr>
        <w:t>यह संभव है कि एज्रा के समय में यरूशलेम में या उसके निकट केवल अम्मोनी, मोआबी और मिस्री ही रह रहे थे। अगवे एज्रा को बताते हैं कि इस्राएली पुरुषों और उनके पुत्रों ने अन्य जातियों की पुत्रियों में से पत्नियाँ ले ली हैं। एज्रा के समय में, पिता द्वारा अपने पुत्र के विवाह का प्रबंध करना एक सामान्य बात थी। इस्राएलियों ने आसपास के देशों के उन लोगों से विवाह किया जो दूसरे देवताओं की आराधना करते थे। ये दोनों जनसमूह आपस में मिल-जुल गए। अगवे इस्राएलियों को "पवित्र वंश" या "पवित्र बीज" कहते हैं। वंश लोगों के उस समूह का वर्णन करने का एक तरीका है जिनकी शारीरिक बनावट समान होती है और जिनकी संस्कृति या परंपराएँ एक जैसी होती हैं। अगवे उन इस्राएलियों की बात कर रहे हैं जो बंधुआई से यरूशलेम लौटे हैं, वे संतान या वंशज जिनसे लोगों का एक नया राष्ट्र बनेगा। यहोवा ने इस्राएलियों को पवित्र बनाने के लिए इस्राएलियों को अलग किया। अगवे एज्रा को बताते हैं कि यह अन्य अगुवों और अधिकारियों ने ही आरम्भ किया है! ये लोग अन्य पुरुषों को भी परमेश्वर के प्रति विश्वासघाती बनने की ओर ले जा रहे हैं! इस्राएलियों ने यहोवा की आज्ञाओं को नहीं माना और वे यहोवा के प्रति अविश्वासी बन गए।</w:t>
      </w:r>
    </w:p>
    <w:p>
      <w:pPr/>
      <w:r>
        <w:rPr>
          <w:lang w:val="hi_IN" w:bidi="hi_IN"/>
        </w:rPr>
      </w:r>
      <w:r>
        <w:rPr>
          <w:lang w:val="hi_IN" w:bidi="hi_IN"/>
        </w:rPr>
        <w:t>यहाँ रुकें और एक समूह के रूप में यह गतिविधि करें: किसी ऐसे व्यक्ति या लोगों के बारे में बात करें जिन्होंने स्वयं पहले कोई काम करके अन्य लोगों को भी वह काम करने के लिए प्रेरित किया। इस ऑडियो को यहाँ रोकें।</w:t>
      </w:r>
    </w:p>
    <w:p>
      <w:pPr/>
      <w:r>
        <w:rPr>
          <w:lang w:val="hi_IN" w:bidi="hi_IN"/>
        </w:rPr>
      </w:r>
      <w:r>
        <w:rPr>
          <w:lang w:val="hi_IN" w:bidi="hi_IN"/>
        </w:rPr>
        <w:t>जब इस्राएली अगुवे एज्रा को इस्राएल के लोगों द्वारा किए गए पाप के बारे में बताते हैं, तो एज्रा बहुत परेशान हो जाता है। एज्रा विलाप के चिन्ह दिखाकर यह प्रकट करता है कि वह कैसा महसूस कर रहा है। एज्रा के समय में, जब किसी की मृत्यु हो जाती थी, तो लोगों के लिए कुछ विशेष कार्य करके अपना दुख और शोक प्रकट करना सामान्य बात थी। एज्रा उस वस्त्र या अंगरखे को फाड़ डालता है जिसे वह अपने शरीर से सटाकर पहनता है।</w:t>
      </w:r>
    </w:p>
    <w:p>
      <w:pPr/>
      <w:r>
        <w:rPr>
          <w:lang w:val="hi_IN" w:bidi="hi_IN"/>
        </w:rPr>
      </w:r>
      <w:r>
        <w:rPr>
          <w:lang w:val="hi_IN" w:bidi="hi_IN"/>
        </w:rPr>
        <w:t>यहाँ रुकें और एक समूह के रूप में, अंगरखा पहने हुए किसी व्यक्ति का चित्र देखें। इस ऑडियो को यहाँ रोकें।</w:t>
      </w:r>
    </w:p>
    <w:p>
      <w:pPr/>
      <w:r>
        <w:rPr>
          <w:lang w:val="hi_IN" w:bidi="hi_IN"/>
        </w:rPr>
      </w:r>
      <w:r>
        <w:rPr>
          <w:lang w:val="hi_IN" w:bidi="hi_IN"/>
        </w:rPr>
        <w:t>एज्रा अपने लबादे या ओढ़नी को भी फाड़ डालता है, जो एक ऐसा वस्त्र है जिसे एज्रा अपने बाकी कपड़ों के ऊपर पहनता है।</w:t>
      </w:r>
    </w:p>
    <w:p>
      <w:pPr/>
      <w:r>
        <w:rPr>
          <w:lang w:val="hi_IN" w:bidi="hi_IN"/>
        </w:rPr>
      </w:r>
      <w:r>
        <w:rPr>
          <w:lang w:val="hi_IN" w:bidi="hi_IN"/>
        </w:rPr>
        <w:t>यहाँ रुकें और एक समूह के रूप में किसी ऐसे व्यक्ति का चित्र देखें जिसने लबादा या ओढ़नी पहनी हो। इस ऑडियो को यहाँ रोकें।</w:t>
      </w:r>
    </w:p>
    <w:p>
      <w:pPr/>
      <w:r>
        <w:rPr>
          <w:lang w:val="hi_IN" w:bidi="hi_IN"/>
        </w:rPr>
      </w:r>
      <w:r>
        <w:rPr>
          <w:lang w:val="hi_IN" w:bidi="hi_IN"/>
        </w:rPr>
        <w:t>एज्रा अपने सिर के बाल और अपनी दाढ़ी के बाल नोचता है। उस समय, किसी व्यक्ति के लिए शोक प्रकट करने के लिए अपना सिर मुंडवाना एक सामान्य बात थी। हालाँकि, यहोवा ने इस्राएलियों को सिर न मुंडवाने की आज्ञा दी थी। यहोवा की आज्ञा मानने के लिए, एज्रा कुछ बाल नोचता है परंतु बाकी छोड़ देता है।</w:t>
      </w:r>
    </w:p>
    <w:p>
      <w:pPr/>
      <w:r>
        <w:rPr>
          <w:lang w:val="hi_IN" w:bidi="hi_IN"/>
        </w:rPr>
      </w:r>
      <w:r>
        <w:rPr>
          <w:lang w:val="hi_IN" w:bidi="hi_IN"/>
        </w:rPr>
        <w:t>एज्रा बैठता है। उस समय, कोई व्यक्ति बिना कुछ बोले बैठकर अपना गहरा दुख और शोक प्रकट करता था। अगुओं ने जो कुछ बताया था, उसके कारण एज्रा स्तब्ध रह जाता है और दुख से भर जाता है।</w:t>
      </w:r>
    </w:p>
    <w:p>
      <w:pPr/>
      <w:r>
        <w:rPr>
          <w:lang w:val="hi_IN" w:bidi="hi_IN"/>
        </w:rPr>
      </w:r>
      <w:r>
        <w:rPr>
          <w:lang w:val="hi_IN" w:bidi="hi_IN"/>
        </w:rPr>
        <w:t>यहाँ रुकें और एक समूह के रूप में इस प्रश्न पर चर्चा करें: आपके समुदाय में, जब कोई दूसरा व्यक्ति कुछ बुरा करता है, तो लोग शोक प्रकट करने के लिए क्या करते हैं? इस ऑडियो को यहाँ रोकें।</w:t>
      </w:r>
    </w:p>
    <w:p>
      <w:pPr/>
      <w:r>
        <w:rPr>
          <w:lang w:val="hi_IN" w:bidi="hi_IN"/>
        </w:rPr>
      </w:r>
      <w:r>
        <w:rPr>
          <w:lang w:val="hi_IN" w:bidi="hi_IN"/>
        </w:rPr>
        <w:t>लोगों का एक समूह एज्रा के चारों ओर एकत्र होता है। ये लोग इस्राएल के परमेश्वर के वचनों या इस्राएलियों के लिए परमेश्वर की व्यवस्था का सख्ती से पालन करने वाले हैं। लोग डरे हुए हैं कि इस्राएल का परमेश्वर लोगों का न्याय करेगा। जो लोग डर जैसी तीव्र भावनाएँ महसूस करते हैं, वे काँप सकते हैं और थरथरा सकते हैं। कहानी के समय लोग काँप नहीं रहे हैं। कहानीकार लोगों के इस वर्णन का उपयोग हमें यह समझाने के लिए कर रहा है कि वे लोग इस्राएल के परमेश्वर के कट्टर अनुयायी हैं, और लोगों के मन में परमेश्वर की व्यवस्था के प्रति गहरा आदर और भय है। वे लोग एज्रा को धमकाने के लिए एकत्र नहीं हुए थे।</w:t>
      </w:r>
    </w:p>
    <w:p>
      <w:pPr/>
      <w:r>
        <w:rPr>
          <w:lang w:val="hi_IN" w:bidi="hi_IN"/>
        </w:rPr>
      </w:r>
      <w:r>
        <w:rPr>
          <w:lang w:val="hi_IN" w:bidi="hi_IN"/>
        </w:rPr>
        <w:t>यहाँ रुकें और एक समूह के रूप में इस प्रश्न पर चर्चा करें: ऐसे लोगों के समूह के बारे में बात करें जो परमेश्वर के प्रति समर्पित हैं और परमेश्वर के विरुद्ध पाप करने से डरते हैं। वे लोग परमेश्वर के प्रति अपनी भावनाएँ कैसे प्रकट करते हैं? इस ऑडियो को यहाँ रोकें।</w:t>
      </w:r>
    </w:p>
    <w:p>
      <w:pPr/>
      <w:r>
        <w:rPr>
          <w:lang w:val="hi_IN" w:bidi="hi_IN"/>
        </w:rPr>
      </w:r>
      <w:r>
        <w:rPr>
          <w:lang w:val="hi_IN" w:bidi="hi_IN"/>
        </w:rPr>
        <w:t>विश्वासघाती बन्धुए वे इस्राएली हैं जो जरुब्बाबेल के साथ और उसके बाद यरूशलेम लौटे थे। ये उन बन्धुओं का एक अलग समूह है जो एज्रा के साथ यरूशलेम लौटे थे। वे बन्धुए इसलिए अविश्वासी थे क्योंकि उन्होंने केवल अन्य इस्राएलियों से ही विवाह करने की यहोवा की आज्ञा का पालन नहीं किया था।</w:t>
      </w:r>
    </w:p>
    <w:p>
      <w:pPr/>
      <w:r>
        <w:rPr>
          <w:lang w:val="hi_IN" w:bidi="hi_IN"/>
        </w:rPr>
      </w:r>
      <w:r>
        <w:rPr>
          <w:lang w:val="hi_IN" w:bidi="hi_IN"/>
        </w:rPr>
        <w:t>एज्रा शाम की भेंट के समय तक बैठा रहता है। परंपरागत रूप से, मंदिर के याजक प्रत्येक दिन के अंत के निकट, जब सूर्य ढलने लगता था परंतु रात का अंधेरा होने से पहले, यहोवा को भेंट चढ़ाते थे। यहोवा को शाम की भेंट चढ़ाने के लिए याजकों को किसी पशु की बलि देने की आवश्यकता नहीं होती थी। एज्रा अत्यंत स्तब्ध और भयभीत महसूस करता है। एज्रा कुछ भी करने में असमर्थ है क्योंकि वह बहुत गहरे दुख में है। एज्रा नम्र है और ऐसे व्यक्ति की तरह व्यवहार करता है जो किसी आदर के योग्य नहीं है।</w:t>
      </w:r>
    </w:p>
    <w:p>
      <w:pPr/>
      <w:r>
        <w:rPr>
          <w:lang w:val="hi_IN" w:bidi="hi_IN"/>
        </w:rPr>
      </w:r>
      <w:r>
        <w:rPr>
          <w:lang w:val="hi_IN" w:bidi="hi_IN"/>
        </w:rPr>
        <w:t>यहाँ रुकें और एक समूह के रूप में इस प्रश्न पर चर्चा करें: किसी ऐसे समय के बारे में सोचें जब आप दुख और उदासी से पूरी तरह घिर गए थे। आपने अपनी भावनाएँ प्रकट करने के लिए क्या किया या क्या नहीं किया?</w:t>
      </w:r>
      <w:r>
        <w:rPr>
          <w:lang w:val="hi_IN" w:bidi="hi_IN"/>
        </w:rPr>
      </w:r>
    </w:p>
    <w:p>
      <w:pPr>
        <w:pStyle w:val="Heading3"/>
      </w:pPr>
      <w:r>
        <w:rPr>
          <w:lang w:val="hi_IN" w:bidi="hi_IN"/>
        </w:rPr>
        <w:t>घटनाओं को समझाना</w:t>
      </w:r>
    </w:p>
    <w:p>
      <w:pPr/>
      <w:r>
        <w:rPr>
          <w:lang w:val="hi_IN" w:bidi="hi_IN"/>
        </w:rPr>
      </w:r>
      <w:r>
        <w:rPr>
          <w:lang w:val="hi_IN" w:bidi="hi_IN"/>
        </w:rPr>
        <w:t>एज्रा 9:1–4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अगुवे एज्रा को बताते हैं कि इस्राएली लोगों ने उन लोगों से विवाह किया है जो इस्राएली नहीं हैं। एज्रा यह दिखाने के लिए अपने वस्त्र फाड़ता है और अपने बाल नोचता है कि वह कितना दुखी है, और एज्रा शोक मनाने के लिए बैठ जाता है।</w:t>
      </w:r>
    </w:p>
    <w:p>
      <w:pPr/>
      <w:r>
        <w:rPr>
          <w:lang w:val="hi_IN" w:bidi="hi_IN"/>
        </w:rPr>
      </w:r>
      <w:r>
        <w:rPr>
          <w:b/>
          <w:lang w:val="hi_IN" w:bidi="hi_IN"/>
        </w:rPr>
        <w:t>दूसरे दृश्य में:</w:t>
      </w:r>
      <w:r>
        <w:rPr>
          <w:lang w:val="hi_IN" w:bidi="hi_IN"/>
        </w:rPr>
        <w:t xml:space="preserve"> जो इस्राएली यहोवा की आज्ञाओं का पालन करते हैं, वे शाम की भेंट के समय तक एज्रा के चारों ओर इकट्ठे होते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इस्राएली अगुवे</w:t>
      </w:r>
    </w:p>
    <w:p>
      <w:pPr>
        <w:pStyle w:val="ListBullet"/>
        <w:spacing w:line="240" w:lineRule="auto"/>
        <w:ind w:left="720"/>
      </w:pPr>
      <w:r>
        <w:rPr>
          <w:lang w:val="hi_IN" w:bidi="hi_IN"/>
        </w:rPr>
      </w:r>
      <w:r>
        <w:rPr>
          <w:lang w:val="hi_IN" w:bidi="hi_IN"/>
        </w:rPr>
        <w:t>एज्रा</w:t>
      </w:r>
    </w:p>
    <w:p>
      <w:pPr>
        <w:pStyle w:val="ListBullet"/>
        <w:spacing w:line="240" w:lineRule="auto"/>
        <w:ind w:left="720"/>
      </w:pPr>
      <w:r>
        <w:rPr>
          <w:lang w:val="hi_IN" w:bidi="hi_IN"/>
        </w:rPr>
      </w:r>
      <w:r>
        <w:rPr>
          <w:lang w:val="hi_IN" w:bidi="hi_IN"/>
        </w:rPr>
        <w:t>इस्राएली लोग</w:t>
      </w:r>
    </w:p>
    <w:p>
      <w:pPr>
        <w:pStyle w:val="ListBullet"/>
        <w:spacing w:line="240" w:lineRule="auto"/>
        <w:ind w:left="720"/>
      </w:pPr>
      <w:r>
        <w:rPr>
          <w:lang w:val="hi_IN" w:bidi="hi_IN"/>
        </w:rPr>
      </w:r>
      <w:r>
        <w:rPr>
          <w:lang w:val="hi_IN" w:bidi="hi_IN"/>
        </w:rPr>
        <w:t>आसपास के लोगों के समूहों और देशों की स्त्रियाँ</w:t>
      </w:r>
    </w:p>
    <w:p>
      <w:pPr>
        <w:pStyle w:val="ListBullet"/>
        <w:spacing w:line="240" w:lineRule="auto"/>
        <w:ind w:left="720"/>
      </w:pPr>
      <w:r>
        <w:rPr>
          <w:lang w:val="hi_IN" w:bidi="hi_IN"/>
        </w:rPr>
      </w:r>
      <w:r>
        <w:rPr>
          <w:lang w:val="hi_IN" w:bidi="hi_IN"/>
        </w:rPr>
        <w:t>और यहोवा की आज्ञाओं को मानने वाले इस्राएली</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कहानीकार हमें यह बताकर कहानी आरंभ करता है कि यह कहानी एज्रा और अन्य इस्राएलियों द्वारा बलियाँ चढ़ाने तथा फारसी अधिकारियों को संदेश देने के बाद घटित होती है। इस भाग की कहानी पिछले भाग की घटनाओं के चार महीने बाद घटित होती है। इस्राएली अगुवे एज्रा से बात करने के लिए आते हैं। इस्राएली अगवे एज्रा को लोगों के तीन समूहों के बारे में बताते हैं: इस्राएल के साधारण लोग, मंदिर में यहोवा की सेवा करने वाले याजक, और लेवी के गोत्र के शेष लोग। हम नहीं जानते कि अगवे चाहते हैं कि एज्रा इन तीनों समूहों के विषय में अलग-अलग सोचे अथवा अगवे याजकों और लेवियों सहित सभी का बोध कराने के लिए इन तीन समूहों की बात करते हैं।</w:t>
      </w:r>
    </w:p>
    <w:p>
      <w:pPr/>
      <w:r>
        <w:rPr>
          <w:lang w:val="hi_IN" w:bidi="hi_IN"/>
        </w:rPr>
      </w:r>
      <w:r>
        <w:rPr>
          <w:lang w:val="hi_IN" w:bidi="hi_IN"/>
        </w:rPr>
        <w:t>यहाँ रुकें और एक समूह के रूप में इस प्रश्न पर चर्चा करें: आप अपने समुदाय के सभी लोगों के विषय में कैसे बात करते हैं? आप किसी को यह समझने में कैसे सहायता करेंगे कि आपके कहने का अर्थ अगवों या अन्य महत्वपूर्ण लोगों सहित प्रत्येक व्यक्ति से है? इस ऑडियो को यहाँ रोकें।</w:t>
      </w:r>
    </w:p>
    <w:p>
      <w:pPr/>
      <w:r>
        <w:rPr>
          <w:lang w:val="hi_IN" w:bidi="hi_IN"/>
        </w:rPr>
      </w:r>
      <w:r>
        <w:rPr>
          <w:lang w:val="hi_IN" w:bidi="hi_IN"/>
        </w:rPr>
        <w:t>अगवे एज्रा से उन इस्राएलियों के विषय में बात करते हैं जो लगभग 60 वर्ष पहले जरुब्बाबेल के समय में बाबेल से यरूशलेम लौटे थे। अगवे एज्रा को बताते हैं कि इस्राएली यरूशलेम के अन्य लोगों से अलग नहीं रहे। अगवों के कहने का अर्थ यह नहीं है कि इस्राएली अन्य लोगों के निकट गए, बल्कि यह है कि इस्राएलियों ने अन्य लोगों से विवाह किया। अगवे एज्रा को यह बताने के लिए अन्य लोगों को "देश के लोग" कहते हैं कि वे उन लोगों की बात कर रहे हैं जो परदेशी हैं और इस्राएली नहीं हैं। इस्राएलियों ने अलग-अलग लोगों के समूहों और देशों की स्त्रियों से विवाह किया है जो अलग-अलग देवताओं की उपासना करती हैं। जब लोग अलग-अलग देवताओं की पूजा करते हैं, तो यह यहोवा के लिए घृणित है।</w:t>
      </w:r>
    </w:p>
    <w:p>
      <w:pPr/>
      <w:r>
        <w:rPr>
          <w:lang w:val="hi_IN" w:bidi="hi_IN"/>
        </w:rPr>
      </w:r>
      <w:r>
        <w:rPr>
          <w:lang w:val="hi_IN" w:bidi="hi_IN"/>
        </w:rPr>
        <w:t>यहाँ रुकें और एक समूह के रूप में यह गतिविधि करें: किसी ऐसी वस्तु या कार्य के विषय में कहानी सुनाएँ जिसे आप भयानक या घिनौना मानते हैं। आप उस चीज़ के बारे में बात करने के लिए किन शब्दों का उपयोग करते हैं, और आप यहाँ उसका वर्णन कैसे करेंगे? आप यह देखने के लिए लैव्यव्यवस्था 18:22 के अपने अनुवाद को सुन सकते हैं कि आपने वहाँ घिनौने काम का अनुवाद कैसे किया था। इस ऑडियो को यहाँ रोकें।</w:t>
      </w:r>
    </w:p>
    <w:p>
      <w:pPr/>
      <w:r>
        <w:rPr>
          <w:lang w:val="hi_IN" w:bidi="hi_IN"/>
        </w:rPr>
      </w:r>
      <w:r>
        <w:rPr>
          <w:lang w:val="hi_IN" w:bidi="hi_IN"/>
        </w:rPr>
        <w:t>इस्राएली अगवे कनान में रहने वाली जातियों और आस-पास के देशों के लोगों को उन लोगों के उदाहरण के रूप में सूचीबद्ध करते हैं जिनके रीति-रिवाज घृणित या घिनौने हैं। हित्ती, परिज्जी, यबूसी और एमोरी अन्य कनानियों के साथ कनान में रहते थे। मिस्री, अम्मोनी और मोआबी यहूदा और इस्राएल के पड़ोसी देशों में रहते थे।</w:t>
      </w:r>
    </w:p>
    <w:p>
      <w:pPr/>
      <w:r>
        <w:rPr>
          <w:lang w:val="hi_IN" w:bidi="hi_IN"/>
        </w:rPr>
      </w:r>
      <w:r>
        <w:rPr>
          <w:lang w:val="hi_IN" w:bidi="hi_IN"/>
        </w:rPr>
        <w:t>यहाँ रुकें और आवश्यकता पड़ने पर एक समूह के रूप में यरूशलेम के आस-पास के क्षेत्रों का नक्शा देखें जो उन मूल स्थानों को दिखाता है जहाँ हित्ती, परिज्जी, यबूसी और एमोरी सहित कनानी रहते थे, और जहाँ मोआबी, मिस्री और अम्मोनी रहते थे। इस ऑडियो को यहाँ रोकें।</w:t>
      </w:r>
    </w:p>
    <w:p>
      <w:pPr/>
      <w:r>
        <w:rPr>
          <w:lang w:val="hi_IN" w:bidi="hi_IN"/>
        </w:rPr>
      </w:r>
      <w:r>
        <w:rPr>
          <w:lang w:val="hi_IN" w:bidi="hi_IN"/>
        </w:rPr>
        <w:t>यहाँ रुकें और एक समूह के रूप में इस प्रश्न पर चर्चा करें: अपने अनुवाद में, आप उन लोगों या स्थानों की सूची कैसे बनाएंगे जिनके घिनौने कार्यों का उल्लेख अगवों ने एज्रा के सामने किया है? इस ऑडियो को यहाँ रोकें।</w:t>
      </w:r>
    </w:p>
    <w:p>
      <w:pPr/>
      <w:r>
        <w:rPr>
          <w:lang w:val="hi_IN" w:bidi="hi_IN"/>
        </w:rPr>
      </w:r>
      <w:r>
        <w:rPr>
          <w:lang w:val="hi_IN" w:bidi="hi_IN"/>
        </w:rPr>
        <w:t>इस्राएली पुरुषों ने परदेशी लोगों की कुछ पुत्रियों या स्त्रियों से विवाह कर लिया। साथ ही, कुछ इस्राएली पुरुषों के पुत्रों ने भी कुछ परदेशी स्त्रियों से विवाह कर लिया। इस्राएली पुरुषों और गैर-इस्राएली स्त्रियों से बच्चे उत्पन्न हुए हैं। इस्राएली, वे पवित्र लोग जिन्हें यहोवा ने अपने लिए अलग किया था, अब उन लोगों के साथ मिल गए हैं जो इस्राएली नहीं हैं। इस्राएलियों के अगवे और अधिकारी ही वे लोग थे जिन्होंने परदेशियों से विवाह करने की शुरुआत की; ये पुरुष सभी लोगों में सबसे अधिक अविश्वासी या विश्वासघाती थे। इस्राएली अविश्वासी थे क्योंकि उन्होंने परदेशियों से विवाह न करने की यहोवा से की गई अपनी शपथ का पालन नहीं किया।</w:t>
      </w:r>
    </w:p>
    <w:p>
      <w:pPr/>
      <w:r>
        <w:rPr>
          <w:lang w:val="hi_IN" w:bidi="hi_IN"/>
        </w:rPr>
      </w:r>
      <w:r>
        <w:rPr>
          <w:lang w:val="hi_IN" w:bidi="hi_IN"/>
        </w:rPr>
        <w:t>इस्राएल के अगवों की बात सुनने के बाद, एज्रा सभी को दिखाता है कि वह बहुत दुखी है। एज्रा इस्राएल के उन लोगों के लिए विलाप करता है जो यहोवा के प्रति विश्वासघाती रहे हैं। एज्रा अपने वस्त्र फाड़ता है, अपने सिर और दाढ़ी के बाल नोचता है, और मौन होकर बैठ जाता है।</w:t>
      </w:r>
    </w:p>
    <w:p>
      <w:pPr/>
      <w:r>
        <w:rPr>
          <w:lang w:val="hi_IN" w:bidi="hi_IN"/>
        </w:rPr>
      </w:r>
      <w:r>
        <w:rPr>
          <w:lang w:val="hi_IN" w:bidi="hi_IN"/>
        </w:rPr>
        <w:t>यहाँ रुकें और एक समूह के रूप में इस प्रश्न पर चर्चा करें: आप किसी ऐसे व्यक्ति का वर्णन करने के लिए किन शब्दों का उपयोग करेंगे जो बहुत दुखी होने के कारण मौन बैठता है और शोक मनाता है? आप उस व्यक्ति का वर्णन करने के लिए किस विशेष वाक्यांश का उपयोग करते हैं? इस ऑडियो को यहाँ रोकें।</w:t>
      </w:r>
    </w:p>
    <w:p>
      <w:pPr/>
      <w:r>
        <w:rPr>
          <w:lang w:val="hi_IN" w:bidi="hi_IN"/>
        </w:rPr>
      </w:r>
      <w:r>
        <w:rPr>
          <w:lang w:val="hi_IN" w:bidi="hi_IN"/>
        </w:rPr>
        <w:t>एज्रा बैठता है और कुछ समय तक चुप रहता है। हम नहीं जानते कि एज्रा कितनी देर बैठा रहा क्योंकि हम नहीं जानते कि अगवे दिन के किस समय एज्रा से बात करने आए थे। जब एज्रा बैठा रहता है, तो लोग एज्रा के पास आते हैं और उसके साथ ठहरते हैं। हम नहीं जानते कि क्या ये सभी लोग अगवों से अलग लोग हैं या अगवे एज्रा के साथ ही ठहरते हैं और नए लोग उनके साथ जुड़ जाते हैं। कहानीकार नए लोगों का वर्णन करने के लिए एक विशेष वाक्यांश का उपयोग करता है ताकि हमें यह जानने में सहायता मिले कि जो लोग एज्रा के साथ जुड़ते हैं वे इस्राएल के लोगों के लिए यहोवा की आज्ञाओं का पालन करते हैं। कहानीकार कहता है कि ये लोग "इस्राएल के परमेश्वर के वचनों के कारण काँपते हैं"। शायद ये लोग अभी काँप न रहे हों, लेकिन कहानीकार यह दिखाने के लिए उन लोगों का वर्णन इस तरह करता है कि ये लोग परमेश्वर से डरते हैं। ये लोग परमेश्वर और अपनी प्रजा के लिए परमेश्वर की व्यवस्था का आदर और सम्मान करते हैं।</w:t>
      </w:r>
    </w:p>
    <w:p>
      <w:pPr/>
      <w:r>
        <w:rPr>
          <w:lang w:val="hi_IN" w:bidi="hi_IN"/>
        </w:rPr>
      </w:r>
      <w:r>
        <w:rPr>
          <w:lang w:val="hi_IN" w:bidi="hi_IN"/>
        </w:rPr>
        <w:t>यहाँ रुकें और एक समूह के रूप में इस प्रश्न पर चर्चा करें: एज्रा के चारों ओर एकत्र होने वाले लोग परमेश्वर के बहुत कट्टर अनुयायी हैं। आप इसका अनुवाद कैसे करेंगे कि ये लोग "इस्राएल के परमेश्वर के वचनों के कारण काँपते हैं"? इस ऑडियो को यहाँ रोकें।</w:t>
      </w:r>
    </w:p>
    <w:p>
      <w:pPr/>
      <w:r>
        <w:rPr>
          <w:lang w:val="hi_IN" w:bidi="hi_IN"/>
        </w:rPr>
      </w:r>
      <w:r>
        <w:rPr>
          <w:lang w:val="hi_IN" w:bidi="hi_IN"/>
        </w:rPr>
        <w:t>नए लोग एज्रा के साथ रहने के लिए आते हैं क्योंकि वे जानते हैं कि यरूशलेम लौटे हुए इस्राएली यहोवा के प्रति विश्वासघाती थे। एज्रा शाम तक उसी स्थान पर रहता है, जब मंदिर में याजकों के शाम की भेंट चढ़ाने का समय होता है। आपको याद होगा कि शाम की भेंट आमतौर पर अन्नबलि होती थी, पशुबलि नहीं। अन्य लोग एज्रा के साथ ठहरते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एज्रा 9:1–4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इस्राएली अगुवे</w:t>
      </w:r>
    </w:p>
    <w:p>
      <w:pPr>
        <w:pStyle w:val="ListBullet"/>
        <w:spacing w:line="240" w:lineRule="auto"/>
        <w:ind w:left="720"/>
      </w:pPr>
      <w:r>
        <w:rPr>
          <w:lang w:val="hi_IN" w:bidi="hi_IN"/>
        </w:rPr>
      </w:r>
      <w:r>
        <w:rPr>
          <w:lang w:val="hi_IN" w:bidi="hi_IN"/>
        </w:rPr>
        <w:t>एज्रा</w:t>
      </w:r>
    </w:p>
    <w:p>
      <w:pPr>
        <w:pStyle w:val="ListBullet"/>
        <w:spacing w:line="240" w:lineRule="auto"/>
        <w:ind w:left="720"/>
      </w:pPr>
      <w:r>
        <w:rPr>
          <w:lang w:val="hi_IN" w:bidi="hi_IN"/>
        </w:rPr>
      </w:r>
      <w:r>
        <w:rPr>
          <w:lang w:val="hi_IN" w:bidi="hi_IN"/>
        </w:rPr>
        <w:t>इस्राएली लोग</w:t>
      </w:r>
    </w:p>
    <w:p>
      <w:pPr>
        <w:pStyle w:val="ListBullet"/>
        <w:spacing w:line="240" w:lineRule="auto"/>
        <w:ind w:left="720"/>
      </w:pPr>
      <w:r>
        <w:rPr>
          <w:lang w:val="hi_IN" w:bidi="hi_IN"/>
        </w:rPr>
      </w:r>
      <w:r>
        <w:rPr>
          <w:lang w:val="hi_IN" w:bidi="hi_IN"/>
        </w:rPr>
        <w:t>आसपास के लोगों के समूहों और देशों की स्त्रियाँ</w:t>
      </w:r>
    </w:p>
    <w:p>
      <w:pPr>
        <w:pStyle w:val="ListBullet"/>
        <w:spacing w:line="240" w:lineRule="auto"/>
        <w:ind w:left="720"/>
      </w:pPr>
      <w:r>
        <w:rPr>
          <w:lang w:val="hi_IN" w:bidi="hi_IN"/>
        </w:rPr>
      </w:r>
      <w:r>
        <w:rPr>
          <w:lang w:val="hi_IN" w:bidi="hi_IN"/>
        </w:rPr>
        <w:t>और यहोवा की आज्ञाओं को मानने वाले इस्राएली</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इस्राएली अगवे एज्रा को बताते हैं कि इस्राएली लोगों ने उन लोगों से विवाह किया है जो इस्राएली नहीं हैं। एज्रा यह दिखाने के लिए अपने वस्त्र फाड़ता है और अपने बाल नोचता है कि वह कितना दुखी है, और एज्रा शोक मनाने के लिए बैठ जाता है।</w:t>
      </w:r>
    </w:p>
    <w:p>
      <w:pPr/>
      <w:r>
        <w:rPr>
          <w:lang w:val="hi_IN" w:bidi="hi_IN"/>
        </w:rPr>
      </w:r>
      <w:r>
        <w:rPr>
          <w:lang w:val="hi_IN" w:bidi="hi_IN"/>
        </w:rPr>
        <w:t>नाटक को रोकें। इस्राएली अगुवों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वास्तव में चिंतित हैं। हम जानते हैं कि हमने यहोवा की आज्ञा नहीं मानी है; या</w:t>
      </w:r>
    </w:p>
    <w:p>
      <w:pPr>
        <w:pStyle w:val="ListBullet"/>
        <w:spacing w:line="240" w:lineRule="auto"/>
        <w:ind w:left="720"/>
      </w:pPr>
      <w:r>
        <w:rPr>
          <w:lang w:val="hi_IN" w:bidi="hi_IN"/>
        </w:rPr>
      </w:r>
      <w:r>
        <w:rPr>
          <w:lang w:val="hi_IN" w:bidi="hi_IN"/>
        </w:rPr>
        <w:t>एज्रा, हमें यह जानने की आवश्यकता है कि क्या करें। कृपया हमारी सहायता करें; या</w:t>
      </w:r>
    </w:p>
    <w:p>
      <w:pPr>
        <w:pStyle w:val="ListBullet"/>
        <w:spacing w:line="240" w:lineRule="auto"/>
        <w:ind w:left="720"/>
      </w:pPr>
      <w:r>
        <w:rPr>
          <w:lang w:val="hi_IN" w:bidi="hi_IN"/>
        </w:rPr>
      </w:r>
      <w:r>
        <w:rPr>
          <w:lang w:val="hi_IN" w:bidi="hi_IN"/>
        </w:rPr>
        <w:t>क्या यहोवा हमें क्षमा करेगा?</w:t>
      </w:r>
    </w:p>
    <w:p>
      <w:pPr/>
      <w:r>
        <w:rPr>
          <w:lang w:val="hi_IN" w:bidi="hi_IN"/>
        </w:rPr>
      </w:r>
      <w:r>
        <w:rPr>
          <w:lang w:val="hi_IN" w:bidi="hi_IN"/>
        </w:rPr>
        <w:t>एज्रा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मेरे लोगों ने यहोवा के विरुद्ध पाप किया है; या</w:t>
      </w:r>
    </w:p>
    <w:p>
      <w:pPr>
        <w:pStyle w:val="ListBullet"/>
        <w:spacing w:line="240" w:lineRule="auto"/>
        <w:ind w:left="720"/>
      </w:pPr>
      <w:r>
        <w:rPr>
          <w:lang w:val="hi_IN" w:bidi="hi_IN"/>
        </w:rPr>
      </w:r>
      <w:r>
        <w:rPr>
          <w:lang w:val="hi_IN" w:bidi="hi_IN"/>
        </w:rPr>
        <w:t>यह भयानक है। यहोवा उन सभी को मार सकता है जिन्होंने परदेशी स्त्री से विवाह किया है; या</w:t>
      </w:r>
    </w:p>
    <w:p>
      <w:pPr>
        <w:pStyle w:val="ListBullet"/>
        <w:spacing w:line="240" w:lineRule="auto"/>
        <w:ind w:left="720"/>
      </w:pPr>
      <w:r>
        <w:rPr>
          <w:lang w:val="hi_IN" w:bidi="hi_IN"/>
        </w:rPr>
      </w:r>
      <w:r>
        <w:rPr>
          <w:lang w:val="hi_IN" w:bidi="hi_IN"/>
        </w:rPr>
        <w:t>मैं सच में दुखी और परेशान हूँ।</w:t>
      </w:r>
    </w:p>
    <w:p>
      <w:pPr/>
      <w:r>
        <w:rPr>
          <w:lang w:val="hi_IN" w:bidi="hi_IN"/>
        </w:rPr>
      </w:r>
      <w:r>
        <w:rPr>
          <w:lang w:val="hi_IN" w:bidi="hi_IN"/>
        </w:rPr>
        <w:t>इस्राएली लोगों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स्त्रियों से विवाह करना चाहते थे और परिवार बसाना चाहते थे; या</w:t>
      </w:r>
    </w:p>
    <w:p>
      <w:pPr>
        <w:pStyle w:val="ListBullet"/>
        <w:spacing w:line="240" w:lineRule="auto"/>
        <w:ind w:left="720"/>
      </w:pPr>
      <w:r>
        <w:rPr>
          <w:lang w:val="hi_IN" w:bidi="hi_IN"/>
        </w:rPr>
      </w:r>
      <w:r>
        <w:rPr>
          <w:lang w:val="hi_IN" w:bidi="hi_IN"/>
        </w:rPr>
        <w:t>हम दुखी और डरे हुए हैं क्योंकि हमने यहोवा के विरुद्ध पाप किया है; या</w:t>
      </w:r>
    </w:p>
    <w:p>
      <w:pPr>
        <w:pStyle w:val="ListBullet"/>
        <w:spacing w:line="240" w:lineRule="auto"/>
        <w:ind w:left="720"/>
      </w:pPr>
      <w:r>
        <w:rPr>
          <w:lang w:val="hi_IN" w:bidi="hi_IN"/>
        </w:rPr>
      </w:r>
      <w:r>
        <w:rPr>
          <w:lang w:val="hi_IN" w:bidi="hi_IN"/>
        </w:rPr>
        <w:t>अब हमें क्या करना चाहिए?</w:t>
      </w:r>
    </w:p>
    <w:p>
      <w:pPr/>
      <w:r>
        <w:rPr>
          <w:lang w:val="hi_IN" w:bidi="hi_IN"/>
        </w:rPr>
      </w:r>
      <w:r>
        <w:rPr>
          <w:lang w:val="hi_IN" w:bidi="hi_IN"/>
        </w:rPr>
        <w:t>आसपास के गोत्रों और देशों की स्त्रियों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हमारा विवाह इस्राएली पुरुषों से हुआ है; या</w:t>
      </w:r>
    </w:p>
    <w:p>
      <w:pPr>
        <w:pStyle w:val="ListBullet"/>
        <w:spacing w:line="240" w:lineRule="auto"/>
        <w:ind w:left="720"/>
      </w:pPr>
      <w:r>
        <w:rPr>
          <w:lang w:val="hi_IN" w:bidi="hi_IN"/>
        </w:rPr>
      </w:r>
      <w:r>
        <w:rPr>
          <w:lang w:val="hi_IN" w:bidi="hi_IN"/>
        </w:rPr>
        <w:t>हम बच्चे पैदा करना और इस्राएली पुरुषों के साथ अच्छा घर बनाना चाहते हैं; या</w:t>
      </w:r>
    </w:p>
    <w:p>
      <w:pPr>
        <w:pStyle w:val="ListBullet"/>
        <w:spacing w:line="240" w:lineRule="auto"/>
        <w:ind w:left="720"/>
      </w:pPr>
      <w:r>
        <w:rPr>
          <w:lang w:val="hi_IN" w:bidi="hi_IN"/>
        </w:rPr>
      </w:r>
      <w:r>
        <w:rPr>
          <w:lang w:val="hi_IN" w:bidi="hi_IN"/>
        </w:rPr>
        <w:t>हम उलझन में हैं क्योंकि हमें पता नहीं था कि वे पुरुष कुछ गलत कर रहे हैं।</w:t>
      </w:r>
    </w:p>
    <w:p>
      <w:pPr/>
      <w:r>
        <w:rPr>
          <w:lang w:val="hi_IN" w:bidi="hi_IN"/>
        </w:rPr>
      </w:r>
      <w:r>
        <w:rPr>
          <w:lang w:val="hi_IN" w:bidi="hi_IN"/>
        </w:rPr>
        <w:t>अभिनय को जारी रखें।</w:t>
      </w:r>
    </w:p>
    <w:p>
      <w:pPr/>
      <w:r>
        <w:rPr>
          <w:lang w:val="hi_IN" w:bidi="hi_IN"/>
        </w:rPr>
      </w:r>
      <w:r>
        <w:rPr>
          <w:lang w:val="hi_IN" w:bidi="hi_IN"/>
        </w:rPr>
        <w:t>जो इस्राएली यहोवा की आज्ञाओं का पालन करते हैं, वे शाम की भेंट के समय तक एज्रा के चारों ओर इकट्ठे होते हैं।</w:t>
      </w:r>
    </w:p>
    <w:p>
      <w:pPr/>
      <w:r>
        <w:rPr>
          <w:lang w:val="hi_IN" w:bidi="hi_IN"/>
        </w:rPr>
      </w:r>
      <w:r>
        <w:rPr>
          <w:lang w:val="hi_IN" w:bidi="hi_IN"/>
        </w:rPr>
        <w:t>नाटक को रोकें। यहोवा की आज्ञाओं का पालन करने वाले इस्राएलियों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एज्रा हमारे लोगों के लिए विलाप करता है; या</w:t>
      </w:r>
    </w:p>
    <w:p>
      <w:pPr>
        <w:pStyle w:val="ListBullet"/>
        <w:spacing w:line="240" w:lineRule="auto"/>
        <w:ind w:left="720"/>
      </w:pPr>
      <w:r>
        <w:rPr>
          <w:lang w:val="hi_IN" w:bidi="hi_IN"/>
        </w:rPr>
      </w:r>
      <w:r>
        <w:rPr>
          <w:lang w:val="hi_IN" w:bidi="hi_IN"/>
        </w:rPr>
        <w:t>हम उदास और चिंतित महसूस कर रहे हैं; या</w:t>
      </w:r>
    </w:p>
    <w:p>
      <w:pPr>
        <w:pStyle w:val="ListBullet"/>
        <w:spacing w:line="240" w:lineRule="auto"/>
        <w:ind w:left="720"/>
      </w:pPr>
      <w:r>
        <w:rPr>
          <w:lang w:val="hi_IN" w:bidi="hi_IN"/>
        </w:rPr>
      </w:r>
      <w:r>
        <w:rPr>
          <w:lang w:val="hi_IN" w:bidi="hi_IN"/>
        </w:rPr>
        <w:t>एज्रा हमसे क्या कहेगा? या</w:t>
      </w:r>
    </w:p>
    <w:p>
      <w:pPr>
        <w:pStyle w:val="ListBullet"/>
        <w:spacing w:line="240" w:lineRule="auto"/>
        <w:ind w:left="720"/>
      </w:pPr>
      <w:r>
        <w:rPr>
          <w:lang w:val="hi_IN" w:bidi="hi_IN"/>
        </w:rPr>
      </w:r>
      <w:r>
        <w:rPr>
          <w:lang w:val="hi_IN" w:bidi="hi_IN"/>
        </w:rPr>
        <w:t>क्या हम अपने ऊपर यहोवा के न्याय से बच पाएँगे?</w:t>
      </w:r>
    </w:p>
    <w:p>
      <w:pPr/>
      <w:r>
        <w:rPr>
          <w:lang w:val="hi_IN" w:bidi="hi_IN"/>
        </w:rPr>
      </w:r>
      <w:r>
        <w:rPr>
          <w:lang w:val="hi_IN" w:bidi="hi_IN"/>
        </w:rPr>
        <w:t>एज्रा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इससे कैसे पार पाएंगे? या</w:t>
      </w:r>
    </w:p>
    <w:p>
      <w:pPr>
        <w:pStyle w:val="ListBullet"/>
        <w:spacing w:line="240" w:lineRule="auto"/>
        <w:ind w:left="720"/>
      </w:pPr>
      <w:r>
        <w:rPr>
          <w:lang w:val="hi_IN" w:bidi="hi_IN"/>
        </w:rPr>
      </w:r>
      <w:r>
        <w:rPr>
          <w:lang w:val="hi_IN" w:bidi="hi_IN"/>
        </w:rPr>
        <w:t>मैं अपने लोगों के लिए बहुत गहरे दुख से दबा जा रहा हूँ; या</w:t>
      </w:r>
    </w:p>
    <w:p>
      <w:pPr>
        <w:pStyle w:val="ListBullet"/>
        <w:spacing w:line="240" w:lineRule="auto"/>
        <w:ind w:left="720"/>
      </w:pPr>
      <w:r>
        <w:rPr>
          <w:lang w:val="hi_IN" w:bidi="hi_IN"/>
        </w:rPr>
      </w:r>
      <w:r>
        <w:rPr>
          <w:lang w:val="hi_IN" w:bidi="hi_IN"/>
        </w:rPr>
        <w:t>मुझे यहोवा से प्रार्थना करने की आवश्यकता है।</w:t>
      </w:r>
      <w:r>
        <w:rPr>
          <w:lang w:val="hi_IN" w:bidi="hi_IN"/>
        </w:rPr>
      </w:r>
    </w:p>
    <w:p>
      <w:pPr>
        <w:pStyle w:val="Heading3"/>
      </w:pPr>
      <w:r>
        <w:rPr>
          <w:lang w:val="hi_IN" w:bidi="hi_IN"/>
        </w:rPr>
        <w:t>आवश्यक जानकारी</w:t>
      </w:r>
    </w:p>
    <w:p>
      <w:pPr/>
      <w:r>
        <w:rPr>
          <w:lang w:val="hi_IN" w:bidi="hi_IN"/>
        </w:rPr>
      </w:r>
      <w:r>
        <w:rPr>
          <w:lang w:val="hi_IN" w:bidi="hi_IN"/>
        </w:rPr>
        <w:t>एज्रा 9:1–4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कुछ इस्राएली </w:t>
      </w:r>
      <w:r>
        <w:rPr>
          <w:b/>
          <w:lang w:val="hi_IN" w:bidi="hi_IN"/>
        </w:rPr>
        <w:t>अगुवे</w:t>
      </w:r>
      <w:r>
        <w:rPr>
          <w:lang w:val="hi_IN" w:bidi="hi_IN"/>
        </w:rPr>
        <w:t xml:space="preserve"> एज्रा के पास आते हैं। अगुवे इस्राएली समुदाय के महत्वपूर्ण लोग हैं। अगुवों के लिए उसी शब्द या वाक्यांश का उपयोग करें जिसका उपयोग आपने पिछले भागों में किया था।</w:t>
      </w:r>
    </w:p>
    <w:p>
      <w:pPr/>
      <w:r>
        <w:rPr>
          <w:lang w:val="hi_IN" w:bidi="hi_IN"/>
        </w:rPr>
      </w:r>
      <w:r>
        <w:rPr>
          <w:b/>
          <w:lang w:val="hi_IN" w:bidi="hi_IN"/>
        </w:rPr>
        <w:t>इस्राएल</w:t>
      </w:r>
      <w:r>
        <w:rPr>
          <w:lang w:val="hi_IN" w:bidi="hi_IN"/>
        </w:rPr>
        <w:t xml:space="preserve"> के लोगों, </w:t>
      </w:r>
      <w:r>
        <w:rPr>
          <w:b/>
          <w:lang w:val="hi_IN" w:bidi="hi_IN"/>
        </w:rPr>
        <w:t>याजकों</w:t>
      </w:r>
      <w:r>
        <w:rPr>
          <w:lang w:val="hi_IN" w:bidi="hi_IN"/>
        </w:rPr>
        <w:t xml:space="preserve"> और </w:t>
      </w:r>
      <w:r>
        <w:rPr>
          <w:b/>
          <w:lang w:val="hi_IN" w:bidi="hi_IN"/>
        </w:rPr>
        <w:t>लेवियों</w:t>
      </w:r>
      <w:r>
        <w:rPr>
          <w:lang w:val="hi_IN" w:bidi="hi_IN"/>
        </w:rPr>
        <w:t xml:space="preserve"> ने अपने आप को अलग नहीं रखा है। इस्राएल, याजकों और लेवियों के लिए उन्हीं शब्दों या वाक्यांशों का उपयोग करें जिनका उपयोग आपने पिछले भागों में किया है। इस्राएल, याजक और लेवियों के बारे में अधिक जानकारी के लिए, मुख्य शब्दावली देखें।</w:t>
      </w:r>
    </w:p>
    <w:p>
      <w:pPr/>
      <w:r>
        <w:rPr>
          <w:lang w:val="hi_IN" w:bidi="hi_IN"/>
        </w:rPr>
      </w:r>
      <w:r>
        <w:rPr>
          <w:lang w:val="hi_IN" w:bidi="hi_IN"/>
        </w:rPr>
        <w:t>लोगों ने स्वयं को "पड़ोसी लोगों" से अलग नहीं रखा है, जो अन्य देशों के वे लोग हैं जो इस्राएली नहीं हैं। पड़ोसी लोग यरूशलेम में और उसके पास इस्राएली लोगों के बगल में रहते हैं।</w:t>
      </w:r>
    </w:p>
    <w:p>
      <w:pPr/>
      <w:r>
        <w:rPr>
          <w:lang w:val="hi_IN" w:bidi="hi_IN"/>
        </w:rPr>
      </w:r>
      <w:r>
        <w:rPr>
          <w:lang w:val="hi_IN" w:bidi="hi_IN"/>
        </w:rPr>
        <w:t xml:space="preserve">यहाँ रुकें और एक समूह में चर्चा करें कि आप </w:t>
      </w:r>
      <w:r>
        <w:rPr>
          <w:b/>
          <w:lang w:val="hi_IN" w:bidi="hi_IN"/>
        </w:rPr>
        <w:t>पड़ोसी लोगों</w:t>
      </w:r>
      <w:r>
        <w:rPr>
          <w:lang w:val="hi_IN" w:bidi="hi_IN"/>
        </w:rPr>
        <w:t xml:space="preserve"> के लिए किस शब्द या वाक्यांश का उपयोग करेंगे। यदि आपने पहले ही बाइबल की किसी अन्य पुस्तक में इस वाक्यांश का अनुवाद किया है, तो उसी शब्द या वाक्यांश का उपयोग करें जिसका उपयोग आपने वहाँ किया है। इस ऑडियो को यहाँ रोकें।</w:t>
      </w:r>
    </w:p>
    <w:p>
      <w:pPr/>
      <w:r>
        <w:rPr>
          <w:lang w:val="hi_IN" w:bidi="hi_IN"/>
        </w:rPr>
      </w:r>
      <w:r>
        <w:rPr>
          <w:lang w:val="hi_IN" w:bidi="hi_IN"/>
        </w:rPr>
        <w:t>पड़ोसी जातियाँ "घृणित कार्य" या "घिनौने काम" करती हैं। वे लोग झूठे देवताओं की पूजा करते हैं।</w:t>
      </w:r>
    </w:p>
    <w:p>
      <w:pPr/>
      <w:r>
        <w:rPr>
          <w:lang w:val="hi_IN" w:bidi="hi_IN"/>
        </w:rPr>
      </w:r>
      <w:r>
        <w:rPr>
          <w:lang w:val="hi_IN" w:bidi="hi_IN"/>
        </w:rPr>
        <w:t xml:space="preserve">यहाँ रुकें और एक समूह के रूप में चर्चा करें कि आप </w:t>
      </w:r>
      <w:r>
        <w:rPr>
          <w:b/>
          <w:lang w:val="hi_IN" w:bidi="hi_IN"/>
        </w:rPr>
        <w:t>घृणित प्रथाओं</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इस्राएलियों ने आस-पास के देशों के लोगों के साथ "</w:t>
      </w:r>
      <w:r>
        <w:rPr>
          <w:b/>
          <w:lang w:val="hi_IN" w:bidi="hi_IN"/>
        </w:rPr>
        <w:t>पवित्र</w:t>
      </w:r>
      <w:r>
        <w:rPr>
          <w:lang w:val="hi_IN" w:bidi="hi_IN"/>
        </w:rPr>
        <w:t xml:space="preserve"> वंश" या "बीज" को मिला दिया है। पवित्र के लिए उसी शब्द का उपयोग करें जिसका उपयोग आपने पिछले भागों में किया है, और अधिक जानकारी के लिए मुख्य शब्दावली में पवित्र देखें। वंश या बीज इस्राएल के वे वंशज हैं जो बाबेल से यरूशलेम लौटे हैं।</w:t>
      </w:r>
    </w:p>
    <w:p>
      <w:pPr/>
      <w:r>
        <w:rPr>
          <w:lang w:val="hi_IN" w:bidi="hi_IN"/>
        </w:rPr>
      </w:r>
      <w:r>
        <w:rPr>
          <w:lang w:val="hi_IN" w:bidi="hi_IN"/>
        </w:rPr>
        <w:t xml:space="preserve">यहाँ रुकें और एक समूह के रूप में चर्चा करें कि आप </w:t>
      </w:r>
      <w:r>
        <w:rPr>
          <w:b/>
          <w:lang w:val="hi_IN" w:bidi="hi_IN"/>
        </w:rPr>
        <w:t>वंश</w:t>
      </w:r>
      <w:r>
        <w:rPr>
          <w:lang w:val="hi_IN" w:bidi="hi_IN"/>
        </w:rPr>
        <w:t xml:space="preserve"> या </w:t>
      </w:r>
      <w:r>
        <w:rPr>
          <w:b/>
          <w:lang w:val="hi_IN" w:bidi="hi_IN"/>
        </w:rPr>
        <w:t>बीज</w:t>
      </w:r>
      <w:r>
        <w:rPr>
          <w:lang w:val="hi_IN" w:bidi="hi_IN"/>
        </w:rPr>
        <w:t xml:space="preserve"> के लिए किस शब्द या वाक्यांश का उपयोग करेंगे। अधिक जानकारी के लिए मुख्य शब्दावली में बीज देखें। इस ऑडियो को यहाँ रोकें।</w:t>
      </w:r>
    </w:p>
    <w:p>
      <w:pPr/>
      <w:r>
        <w:rPr>
          <w:lang w:val="hi_IN" w:bidi="hi_IN"/>
        </w:rPr>
      </w:r>
      <w:r>
        <w:rPr>
          <w:lang w:val="hi_IN" w:bidi="hi_IN"/>
        </w:rPr>
        <w:t xml:space="preserve">यहोवा के प्रति विश्वासघात करने में अगवे और </w:t>
      </w:r>
      <w:r>
        <w:rPr>
          <w:b/>
          <w:lang w:val="hi_IN" w:bidi="hi_IN"/>
        </w:rPr>
        <w:t>अधिकारी</w:t>
      </w:r>
      <w:r>
        <w:rPr>
          <w:lang w:val="hi_IN" w:bidi="hi_IN"/>
        </w:rPr>
        <w:t xml:space="preserve"> सबसे आगे रहे हैं। हम इन दोनों समूहों की जिम्मेदारियों को नहीं जानते हैं: अगुवे और अधिकारी। अधिकारी लोगों पर शासन करने में सहायता करते हैं, और शायद बाबेलियों ने उन अधिकारियों को नियुक्त किया था। अगुवे एक प्रकार के समुदाय के अगुवे हैं, परन्तु शायद बाबेलियों ने उन्हें नियुक्त नहीं किया था। अधिकारी के लिए उसी शब्द का उपयोग करें जिसका उपयोग आपने पिछले भागों में किया है। अगुवे और अधिकारी विश्वासघाती थे; उन्होंने यहोवा के नियमों का पालन नहीं किया।</w:t>
      </w:r>
    </w:p>
    <w:p>
      <w:pPr/>
      <w:r>
        <w:rPr>
          <w:lang w:val="hi_IN" w:bidi="hi_IN"/>
        </w:rPr>
      </w:r>
      <w:r>
        <w:rPr>
          <w:lang w:val="hi_IN" w:bidi="hi_IN"/>
        </w:rPr>
        <w:t xml:space="preserve">यहाँ रुकें और एक समूह के रूप में चर्चा करें कि आप </w:t>
      </w:r>
      <w:r>
        <w:rPr>
          <w:b/>
          <w:lang w:val="hi_IN" w:bidi="hi_IN"/>
        </w:rPr>
        <w:t>अविश्वासयोग्यता</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एज्रा ने उस वस्त्र या अंगरखा को फाड़ डाला जिसे एज्रा अपने शरीर पर पहनता था।</w:t>
      </w:r>
    </w:p>
    <w:p>
      <w:pPr/>
      <w:r>
        <w:rPr>
          <w:lang w:val="hi_IN" w:bidi="hi_IN"/>
        </w:rPr>
      </w:r>
      <w:r>
        <w:rPr>
          <w:lang w:val="hi_IN" w:bidi="hi_IN"/>
        </w:rPr>
        <w:t>यहाँ रुकें और, एक समूह के रूप में, यदि आवश्यक हो, तो अंगरखा पहने हुए किसी व्यक्ति का चित्र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कुर्ते</w:t>
      </w:r>
      <w:r>
        <w:rPr>
          <w:lang w:val="hi_IN" w:bidi="hi_IN"/>
        </w:rPr>
        <w:t xml:space="preserve"> के लिए किस शब्द या वाक्यांश का इस्तेमाल करेंगे। अधिक जानकारी के लिए मुख्य शब्दावली में कुर्ता शब्द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एज्रा ने अपने "लबादे" या "चोगे" को फाड़ डाला, जिसे एज्रा अपने कपड़ों के ऊपर पहनता था।</w:t>
      </w:r>
    </w:p>
    <w:p>
      <w:pPr/>
      <w:r>
        <w:rPr>
          <w:lang w:val="hi_IN" w:bidi="hi_IN"/>
        </w:rPr>
      </w:r>
      <w:r>
        <w:rPr>
          <w:lang w:val="hi_IN" w:bidi="hi_IN"/>
        </w:rPr>
        <w:t>यहाँ रुकें और यदि आवश्यक हो, तो एक समूह के रूप में, लबादा या चोगा पहने हुए किसी व्यक्ति का चित्र देखें। इस ऑडियो को यहाँ रोकें।</w:t>
      </w:r>
    </w:p>
    <w:p>
      <w:pPr/>
      <w:r>
        <w:rPr>
          <w:lang w:val="hi_IN" w:bidi="hi_IN"/>
        </w:rPr>
      </w:r>
      <w:r>
        <w:rPr>
          <w:lang w:val="hi_IN" w:bidi="hi_IN"/>
        </w:rPr>
        <w:t xml:space="preserve">यहाँ रुकें और समूह में चर्चा करें कि आप </w:t>
      </w:r>
      <w:r>
        <w:rPr>
          <w:b/>
          <w:lang w:val="hi_IN" w:bidi="hi_IN"/>
        </w:rPr>
        <w:t>चोगा</w:t>
      </w:r>
      <w:r>
        <w:rPr>
          <w:lang w:val="hi_IN" w:bidi="hi_IN"/>
        </w:rPr>
        <w:t xml:space="preserve"> के लिए किस शब्द या वाक्यांश का उपयोग करेंगे। अधिक जानकारी के लिए मुख्य शब्दावली में चोगा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एज्रा स्तब्ध था। एज्रा भयभीत महसूस कर रहा था।</w:t>
      </w:r>
    </w:p>
    <w:p>
      <w:pPr/>
      <w:r>
        <w:rPr>
          <w:lang w:val="hi_IN" w:bidi="hi_IN"/>
        </w:rPr>
      </w:r>
      <w:r>
        <w:rPr>
          <w:lang w:val="hi_IN" w:bidi="hi_IN"/>
        </w:rPr>
        <w:t xml:space="preserve">यहाँ रुकें और एक समूह के रूप में चर्चा करें कि आप कैसे वर्णन करेंगे कि एज्रा को कैसा महसूस हुआ जब वह </w:t>
      </w:r>
      <w:r>
        <w:rPr>
          <w:b/>
          <w:lang w:val="hi_IN" w:bidi="hi_IN"/>
        </w:rPr>
        <w:t>भयभीत</w:t>
      </w:r>
      <w:r>
        <w:rPr>
          <w:lang w:val="hi_IN" w:bidi="hi_IN"/>
        </w:rPr>
        <w:t xml:space="preserve"> या बहुत, बहुत उदास था। यदि आपने पहले ही बाइबल की किसी अन्य पुस्तक में इस भावना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जो लोग इस्राएल के </w:t>
      </w:r>
      <w:r>
        <w:rPr>
          <w:b/>
          <w:lang w:val="hi_IN" w:bidi="hi_IN"/>
        </w:rPr>
        <w:t>परमेश्वर</w:t>
      </w:r>
      <w:r>
        <w:rPr>
          <w:lang w:val="hi_IN" w:bidi="hi_IN"/>
        </w:rPr>
        <w:t xml:space="preserve"> के वचनों या परमेश्वर की व्यवस्था के कारण काँपते थे, वे एज्रा के चारों ओर इकट्ठा हो गए। परमेश्वर के लिए उसी शब्द या वाक्यांश का उपयोग करें जिसका उपयोग आपने पिछले भागों में किया था। परमेश्वर के बारे में अधिक जानकारी के लिए, मुख्य शब्दावली देखें।</w:t>
      </w:r>
    </w:p>
    <w:p>
      <w:pPr/>
      <w:r>
        <w:rPr>
          <w:lang w:val="hi_IN" w:bidi="hi_IN"/>
        </w:rPr>
      </w:r>
      <w:r>
        <w:rPr>
          <w:b/>
          <w:lang w:val="hi_IN" w:bidi="hi_IN"/>
        </w:rPr>
        <w:t>बन्धुओं</w:t>
      </w:r>
      <w:r>
        <w:rPr>
          <w:lang w:val="hi_IN" w:bidi="hi_IN"/>
        </w:rPr>
        <w:t xml:space="preserve"> के विश्वासघाती होने के कारण लोग इकट्ठे हुए। बन्धुओं के लिए उसी शब्द या वाक्यांश का उपयोग करें जिसका उपयोग आपने पिछले भागों में किया है।</w:t>
      </w:r>
    </w:p>
    <w:p>
      <w:pPr/>
      <w:r>
        <w:rPr>
          <w:lang w:val="hi_IN" w:bidi="hi_IN"/>
        </w:rPr>
      </w:r>
      <w:r>
        <w:rPr>
          <w:lang w:val="hi_IN" w:bidi="hi_IN"/>
        </w:rPr>
        <w:t>एज्रा शाम की भेंट के समय तक बैठा रहा। याजकों ने सूर्यास्त से पहले शाम को यहोवा को भेंट चढ़ाई।</w:t>
      </w:r>
    </w:p>
    <w:p>
      <w:pPr/>
      <w:r>
        <w:rPr>
          <w:lang w:val="hi_IN" w:bidi="hi_IN"/>
        </w:rPr>
      </w:r>
      <w:r>
        <w:rPr>
          <w:lang w:val="hi_IN" w:bidi="hi_IN"/>
        </w:rPr>
        <w:t xml:space="preserve">यहाँ रुकें और एक समूह के रूप में चर्चा करें कि आप </w:t>
      </w:r>
      <w:r>
        <w:rPr>
          <w:b/>
          <w:lang w:val="hi_IN" w:bidi="hi_IN"/>
        </w:rPr>
        <w:t>शाम की भेंट</w:t>
      </w:r>
      <w:r>
        <w:rPr>
          <w:lang w:val="hi_IN" w:bidi="hi_IN"/>
        </w:rPr>
        <w:t xml:space="preserve"> के लिए किस शब्द या वाक्यांश का उपयोग करेंगे। अधिक जानकारी के लिए भेंट को मुख्य शब्दावली में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एज्रा 9:5–15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एज्रा 9:5–15 को सुनें और अपने मन में रखें।</w:t>
      </w:r>
    </w:p>
    <w:p>
      <w:pPr/>
      <w:r>
        <w:rPr>
          <w:lang w:val="hi_IN" w:bidi="hi_IN"/>
        </w:rPr>
      </w:r>
      <w:r>
        <w:rPr>
          <w:lang w:val="hi_IN" w:bidi="hi_IN"/>
        </w:rPr>
        <w:t>यदि सम्भव हो, तो एज्रा 9:5–15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एज्रा 9:5–15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भाग पिछले भाग के ठीक बाद आता है। आपको याद होगा कि यरूशलेम के इस्राएलियों के अगुवों ने एज्रा से कहा था कि यरूशलेम में इस्राएलियों ने उन लोगों से विवाह किया जो इस्राएली नहीं थे और जो यहोवा की आज्ञा नहीं मानते थे। एज्रा बहुत घबराया हुआ था और इस्राएली लोगों के लिए विलाप करने के लिए बैठ गया। एज्रा शाम तक बैठा और विलाप करता रहा। कुछ इस्राएली जो यहोवा की आज्ञाओं का कड़ाई से पालन करते थे, एज्रा के साथ रहने के लिए आए। हम नहीं जानते कि एज्रा के साथ कितने इस्राएली हैं, या वे केवल पुरुष हैं या पुरुष और स्त्रियाँ दोनों हैं। पिछली कहानी और यह कहानी यरूशलेम के मन्दिर के सामने होती है।</w:t>
      </w:r>
    </w:p>
    <w:p>
      <w:pPr/>
      <w:r>
        <w:rPr>
          <w:lang w:val="hi_IN" w:bidi="hi_IN"/>
        </w:rPr>
      </w:r>
      <w:r>
        <w:rPr>
          <w:lang w:val="hi_IN" w:bidi="hi_IN"/>
        </w:rPr>
        <w:t>दिन के अंत में, उस समय जब याजक संध्याकालीन भेंट चढ़ाते हैं, एज्रा अपनी बैठी हुई अवस्था से उठ खड़ा होता है। एज्रा का अंगरखा और बागा फटा हुआ है।</w:t>
      </w:r>
    </w:p>
    <w:p>
      <w:pPr/>
      <w:r>
        <w:rPr>
          <w:lang w:val="hi_IN" w:bidi="hi_IN"/>
        </w:rPr>
      </w:r>
      <w:r>
        <w:rPr>
          <w:lang w:val="hi_IN" w:bidi="hi_IN"/>
        </w:rPr>
        <w:t>यहाँ रुकें और समूह में, अंगरखा पहने हुए किसी व्यक्ति की तस्वीर देखें। इस ऑडियो को यहाँ रोकें।</w:t>
      </w:r>
    </w:p>
    <w:p>
      <w:pPr/>
      <w:r>
        <w:rPr>
          <w:lang w:val="hi_IN" w:bidi="hi_IN"/>
        </w:rPr>
      </w:r>
      <w:r>
        <w:rPr>
          <w:lang w:val="hi_IN" w:bidi="hi_IN"/>
        </w:rPr>
        <w:t>यहाँ रुकें और समूह में, बागा पहने हुए किसी व्यक्ति की तस्वीर देखें। इस ऑडियो को यहाँ रोकें।</w:t>
      </w:r>
    </w:p>
    <w:p>
      <w:pPr/>
      <w:r>
        <w:rPr>
          <w:lang w:val="hi_IN" w:bidi="hi_IN"/>
        </w:rPr>
      </w:r>
      <w:r>
        <w:rPr>
          <w:lang w:val="hi_IN" w:bidi="hi_IN"/>
        </w:rPr>
        <w:t>एज्रा अपने कपड़े नहीं बदलता है। एज्रा यहोवा को यह दिखाने के लिए कि वह दीन है, अपने घुटनों के बल गिर जाता है। एज्रा घमण्डी नहीं है और वह अपने आप को यहोवा के सामने खड़े होने के योग्य नहीं समझता। एज्रा किसी ऊँचाई से गिरने या अपना संतुलन खोने के कारण नहीं गिरता। एज्रा जल्दी से अपने घुटनों के बल बैठ जाता है। इस्राएलियों के लिए खड़े या बैठे हुए यहोवा से प्रार्थना करना अधिक सामान्य बात थी। एज्रा यहोवा से अपने घुटनों के बल प्रार्थना करता है, यह दिखाने के लिए कि वह सम्मान के योग्य नहीं है। एज्रा अपने हाथ फैलाता है ताकि यह दिखाया जा सके कि उसे यहोवा की सहायता की आवश्यकता है।</w:t>
      </w:r>
    </w:p>
    <w:p>
      <w:pPr/>
      <w:r>
        <w:rPr>
          <w:lang w:val="hi_IN" w:bidi="hi_IN"/>
        </w:rPr>
      </w:r>
      <w:r>
        <w:rPr>
          <w:lang w:val="hi_IN" w:bidi="hi_IN"/>
        </w:rPr>
        <w:t>यहाँ रुकें और समूह में इस प्रश्न पर चर्चा करें: आप परमेश्वर से प्रार्थना कैसे करते हैं? यदि कोई व्यक्ति परमेश्वर की स्तुति कर रहा हो, परमेश्वर से क्षमा माँग रहा हो, या सहायता के लिए प्रार्थना कर रहा हो, तो उसके शरीर की मुद्रा किस प्रकार बदलती है? इस ऑडियो को यहाँ रोकें।</w:t>
      </w:r>
    </w:p>
    <w:p>
      <w:pPr/>
      <w:r>
        <w:rPr>
          <w:lang w:val="hi_IN" w:bidi="hi_IN"/>
        </w:rPr>
      </w:r>
      <w:r>
        <w:rPr>
          <w:lang w:val="hi_IN" w:bidi="hi_IN"/>
        </w:rPr>
        <w:t>फिर, एज्रा यहोवा से प्रार्थना करता है। एज्रा ऊँचे शब्द में प्रार्थना करता है। कभी-कभी, एज्रा व्यक्तिगत रूप से यहोवा से बात करता है, और अन्य समय पर एज्रा प्रार्थना में अपने शब्दों का उपयोग अपने आसपास के लोगों और यहोवा से भी बात करने के लिए करता है। एज्रा शर्मिंदा और लज्जित महसूस करता है।</w:t>
      </w:r>
    </w:p>
    <w:p>
      <w:pPr/>
      <w:r>
        <w:rPr>
          <w:lang w:val="hi_IN" w:bidi="hi_IN"/>
        </w:rPr>
      </w:r>
      <w:r>
        <w:rPr>
          <w:lang w:val="hi_IN" w:bidi="hi_IN"/>
        </w:rPr>
        <w:t>यहाँ रुकें और समूह के रूप में यह गतिविधि करें: एक व्यक्ति ऐसा करने का अभिनय करे मानो उसने कोई बहुत बुरा काम किया है और उसे समूह के किसी दूसरे व्यक्ति को बताना है कि उसने क्या गलत किया है। जो व्यक्ति ऐसा होने का अभिनय कर रहा है मानो उसने कोई बहुत बुरा काम किया है, उसकी सहायता करें कि वह अपने शरीर की मुद्रा से दिखाए कि उसे कितना बुरा लग रहा है। इस ऑडियो को यहाँ रोकें।</w:t>
      </w:r>
    </w:p>
    <w:p>
      <w:pPr/>
      <w:r>
        <w:rPr>
          <w:lang w:val="hi_IN" w:bidi="hi_IN"/>
        </w:rPr>
      </w:r>
      <w:r>
        <w:rPr>
          <w:lang w:val="hi_IN" w:bidi="hi_IN"/>
        </w:rPr>
        <w:t>एज्रा परमेश्वर, सर्वशक्तिमान सृष्टिकर्ता परमेश्वर, को पुकारता है। एज्रा परमेश्वर के व्यक्तिगत नाम “यहोवा” का उपयोग नहीं करता है। एज्रा परमेश्वर को सीधे उसी परमेश्वर के रूप में संबोधित करता है जिसकी आराधना वह करता है। एज्रा अपना सिर झुकाता है ताकि वह यह दिखाए कि वह कैसा महसूस कर रहा है। एज्रा के समय में, लोग ऊपर की ओर देखते थे और कल्पना करते थे कि परमेश्वर उनके सामने या उनके ऊपर है। यह लोगों के लिए परमेश्वर की आराधना और उससे प्रार्थना करने का एक सामान्य तरीका था। एज्रा को यहोवा से प्रार्थना करने के लिए ऊपर देखने का साहस नहीं हुआ। एज्रा इस बारे में बात करने के लिए सृजनशील भाषा का उपयोग करता है कि इस्राएलियों के पाप कितने बड़े और कितने गंभीर हैं। एज्रा अपने आप को उन लोगों में शामिल करता है जिन्होंने पाप किया है। एज्रा सभी इस्राएलियों के अपराध के बारे में बात करता है, क्योंकि इस्राएलियों ने लंबे समय तक यहोवा की आज्ञा का उल्लंघन किया था।</w:t>
      </w:r>
    </w:p>
    <w:p>
      <w:pPr/>
      <w:r>
        <w:rPr>
          <w:lang w:val="hi_IN" w:bidi="hi_IN"/>
        </w:rPr>
      </w:r>
      <w:r>
        <w:rPr>
          <w:lang w:val="hi_IN" w:bidi="hi_IN"/>
        </w:rPr>
        <w:t>एज्रा उन सभी बुरी बातों को जानता है जो इस्राएली लोगों के पापों के कारण इस्राएलियों के साथ हुई थीं। आपको 2 राजा और 2 इतिहास की पुस्तकों से याद होगा कि अश्शूरियों और बेबीलोनियों ने बहुत से इस्राएलियों को मार डाला और बहुत से इस्राएलियों को यरूशलेम से बेबीलोन ले गए। बेबिलोनियों ने इस्राएलियों की संपत्ति चुरा ली। बेबीलोन और अश्शूर के राजाओं ने इस्राएलियों को लज्जित किया। एज्रा के समय में, फारस के राजा ने इस्राएलियों और उस देश पर शासन किया जो यहोवा ने इस्राएलियों को दिया था। आपको याद होगा कि फारसियों ने बेबीलोन और बेबीलोनियों के पास वाली हर चीज़ पर अधिकार कर लिया।</w:t>
      </w:r>
    </w:p>
    <w:p>
      <w:pPr/>
      <w:r>
        <w:rPr>
          <w:lang w:val="hi_IN" w:bidi="hi_IN"/>
        </w:rPr>
      </w:r>
      <w:r>
        <w:rPr>
          <w:lang w:val="hi_IN" w:bidi="hi_IN"/>
        </w:rPr>
        <w:t>यहाँ रुकें और उस समय के बारे में बात करें जब किसी दूसरे लोगों के समूह ने आपके देश और लोगों पर शासन या नियंत्रण किया था। अन्य लोगों ने आपके लोगों के साथ क्या किया ताकि यह दिखाया जा सके कि वे आपके लोगों और आपकी भूमि पर नियंत्रण रखते थे? इस ऑडियो को यहाँ रोकें।</w:t>
      </w:r>
    </w:p>
    <w:p>
      <w:pPr/>
      <w:r>
        <w:rPr>
          <w:lang w:val="hi_IN" w:bidi="hi_IN"/>
        </w:rPr>
      </w:r>
      <w:r>
        <w:rPr>
          <w:lang w:val="hi_IN" w:bidi="hi_IN"/>
        </w:rPr>
        <w:t xml:space="preserve">एज्रा परमेश्वर से प्रार्थना करना जारी रखता है, और एज्रा परमेश्वर के व्यक्तिगत नाम, यहोवा का उपयोग करता है। एज्रा सभी के लिए प्रार्थना करता है, और एज्रा अपने आप को भी शामिल करता है। एज्रा थोड़े समय के बारे में बात करता है। निर्वासित लोगों की पहली वापसी से लेकर एज्रा के वर्तमान समय तक लगभग 80 वर्ष हुए हैं। एज्रा जानता है कि यहोवा इस्राएलियों के प्रति दयालु, उदार और करुणामय था। यहोवा ने बचे हुए लोगों को, अर्थात् एक छोटे से समूह को, रहने दिया। यह बचे हुए लोग वे इस्राएली हैं जो निर्वासन से बच गए और जरुब्बाबेल और एज्रा के साथ यरूशलेम लौट आए। यहोवा ने इस्राएलियों को यहोवा के पवित्र स्थान, अर्थात् फिर से बनाए गए मंदिर या यरूशलेम में एक छोटा लेकिन सुरक्षित ठिकाना दिया। </w:t>
      </w:r>
    </w:p>
    <w:p>
      <w:pPr/>
      <w:r>
        <w:rPr>
          <w:lang w:val="hi_IN" w:bidi="hi_IN"/>
        </w:rPr>
      </w:r>
      <w:r>
        <w:rPr>
          <w:lang w:val="hi_IN" w:bidi="hi_IN"/>
        </w:rPr>
        <w:t>यहाँ रुकें और समूह में इस प्रश्न पर चर्चा करें: इस बारे में बात करें कि आपके लोग उस देश में कैसे पहुँचे जहाँ वे अब रहते हैं। कहानी के उस किसी भी भाग पर विशेष ध्यान दें जो इस बात से संबंधित है कि लोगों ने भूमि पर अपना अधिकार कैसे जताया या उस पर अधिकार कैसे किया। इस ऑडियो को यहाँ रोकें।</w:t>
      </w:r>
    </w:p>
    <w:p>
      <w:pPr/>
      <w:r>
        <w:rPr>
          <w:lang w:val="hi_IN" w:bidi="hi_IN"/>
        </w:rPr>
      </w:r>
      <w:r>
        <w:rPr>
          <w:lang w:val="hi_IN" w:bidi="hi_IN"/>
        </w:rPr>
        <w:t>एज्रा कहता है कि परमेश्वर ने एज्रा और इस्राएलियों की आँखों को ज्योति दी। यहोवा ने एज्रा और इस्राएलियों को आशा दी और उन्हें फिर से जीवित किया। परमेश्वर ने एज्रा और इस्राएलियों को बेबीलोन में रहने की तुलना में यरूशलेम में एक बेहतर जीवन दिया। इस्राएली अभी भी फारसियों के दास हैं, और बेबीलोन में अभी भी कुछ इस्राएली हैं। फारसी इस्राएलियों के स्वामी हैं, और इस्राएलियों को फारसियों के लिए काम करना होगा। फिर भी, परमेश्वर ने इस्राएलियों को बेबीलोन में दासों के रूप में नहीं छोड़ा और न ही उन्हें त्याग दिया है। परमेश्वर ने इस्राएलियों पर दया दिखाई है। हम नहीं जानते कि एज्रा सोचता है कि फारस के राजा इस्राएलियों के लिए परमेश्वर के प्रेम को देखते हैं, या एज्रा सोचता है कि परमेश्वर ने फारस के राजाओं को इस्राएलियों के जीवन को बेहतर बनाने के लिए प्रेरित किया। चाहे किसी भी तरह से हो, परमेश्वर ने फारस के राजाओं को इस्राएलियों का जीवन बेहतर बनाने के लिए प्रेरित किया है। यहोवा ने इस्राएलियों को बेबीलोन के निर्वासन से छुड़ाए जाने के बाद के थोड़े समय में यरूशलेम में मंदिर को फिर से बनाने और उसकी मरम्मत करने की अनुमति दी। यह एज्रा के समय से पहले हुआ था, लेकिन एज्रा ने यहाँ परमेश्वर का धन्यवाद किया। जब फारसियों ने इस्राएलियों को अपना मंदिर फिर से बनाने की अनुमति दी, तो ऐसा लगा मानो इस्राएलियों को एक नया और अद्भुत जीवन मिल गया हो! एज्रा यह भी कहता है कि यहोवा ने इस्राएलियों को यहूदा और यरूशलेम में सुरक्षा की दीवार दी है। एज्रा का अर्थ वह वास्तविक दीवार नहीं है जिसे लोग पत्थर या ईंटों से बनाते हैं। एज्रा का अर्थ है कि फारसी उस दीवार के समान हैं जो लोगों को सुरक्षा देती है और लोगों को सुरक्षित रखती है। परमेश्वर फारसियों को उन लोगों की रक्षा करने और उन्हें सुरक्षित रखने के लिए प्रेरित करके इस्राएलियों की रक्षा कर रहा है।</w:t>
      </w:r>
    </w:p>
    <w:p>
      <w:pPr/>
      <w:r>
        <w:rPr>
          <w:lang w:val="hi_IN" w:bidi="hi_IN"/>
        </w:rPr>
      </w:r>
      <w:r>
        <w:rPr>
          <w:lang w:val="hi_IN" w:bidi="hi_IN"/>
        </w:rPr>
        <w:t>अब एज्रा परमेश्वर से एक ऐसा प्रश्न पूछता है जिसके उत्तर की वह परमेश्वर से अपेक्षा नहीं करता। एज्रा इस प्रश्न का प्रयोग यह पूछने के लिए करता है कि एज्रा की प्रार्थना के पहले भाग में कही गई इन सभी बातों के बाद इस्राएली क्या कर सकते हैं। एज्रा जानता है कि इस्राएली कुछ नहीं कर सकते, क्योंकि इस्राएलियों ने यहोवा के नियमों का उल्लंघन किया है। यहोवा ने मूसा और यहोवा की सेवा करने वाले अन्य भविष्यद्वक्ताओं को व्यवस्था या आज्ञाएँ दीं। एज्रा अपनी प्रार्थना में व्यवस्थाओं को याद करता है। सबसे पहले, एज्रा उस व्यवस्था को उद्धृत करता है जो यहोवा ने मूसा को दी थी, जिसे मूसा ने व्यवस्थाविवरण में लिखा था।</w:t>
      </w:r>
    </w:p>
    <w:p>
      <w:pPr/>
      <w:r>
        <w:rPr>
          <w:lang w:val="hi_IN" w:bidi="hi_IN"/>
        </w:rPr>
      </w:r>
      <w:r>
        <w:rPr>
          <w:lang w:val="hi_IN" w:bidi="hi_IN"/>
        </w:rPr>
        <w:t>यहाँ रुकें और समूह के रूप में यह गतिविधि करें: यदि सम्भव हो, तो समूह में व्यवस्थाविवरण 7:1–3 का अपना अनुवाद सुनें। इस ऑडियो को यहाँ रोकें।</w:t>
      </w:r>
    </w:p>
    <w:p>
      <w:pPr/>
      <w:r>
        <w:rPr>
          <w:lang w:val="hi_IN" w:bidi="hi_IN"/>
        </w:rPr>
      </w:r>
      <w:r>
        <w:rPr>
          <w:lang w:val="hi_IN" w:bidi="hi_IN"/>
        </w:rPr>
        <w:t>आपको याद होगा कि यहोवा ने मूसा से इस्राएलियों के प्रतिज्ञा किए हुए देश कनान में प्रवेश करने और उन्हें लेने के बारे में बात की थी। यहोवा उस भूमि को अशुद्ध बताता है, क्योंकि कनानी लोग अपने घृणित कामों या घृणित प्रथाओं के द्वारा उस भूमि को अशुद्ध करते हैं। कनानी लोग झूठे देवताओं की आराधना करते हैं। यहोवा ने इस्राएलियों को आज्ञा दी कि वे कनान में रहने वाले लोगों से विवाह न करें। यहोवा ने मूसा से यह भी कहा कि इस्राएलियों को कनानियों के साथ शांति से नहीं रहना चाहिए और न ही उनके मित्र होना चाहिए। यहोवा नहीं चाहता था कि इस्राएली कनान के लोगों के साथ मित्रता की संधि करें। संधि लोगों के दो समूहों के बीच एक आधिकारिक समझौता है।</w:t>
      </w:r>
    </w:p>
    <w:p>
      <w:pPr/>
      <w:r>
        <w:rPr>
          <w:lang w:val="hi_IN" w:bidi="hi_IN"/>
        </w:rPr>
      </w:r>
      <w:r>
        <w:rPr>
          <w:lang w:val="hi_IN" w:bidi="hi_IN"/>
        </w:rPr>
        <w:t>यहाँ रुकें और समूह के रूप में इस प्रश्न पर चर्चा करें: उस समय के बारे में बात करें जब लोगों के दो समूह एक-दूसरे से मिले और एक-दूसरे के मित्र बन गए। इस ऑडियो को यहाँ रोकें।</w:t>
      </w:r>
    </w:p>
    <w:p>
      <w:pPr/>
      <w:r>
        <w:rPr>
          <w:lang w:val="hi_IN" w:bidi="hi_IN"/>
        </w:rPr>
      </w:r>
      <w:r>
        <w:rPr>
          <w:lang w:val="hi_IN" w:bidi="hi_IN"/>
        </w:rPr>
        <w:t>एज्रा उन तीन आशीषों को उद्धृत करता है जिन्हें मूसा ने व्यवस्थाविवरण में लिखा था, जिनके बारे में कहा था कि यदि इस्राएली यहोवा की आज्ञाओं का पालन करेंगे, तो यहोवा इस्राएलियों को कैसे आशीष देगा। यहोवा इस्राएल की जाति को मजबूत करेगा। यहोवा देश से इस्राएलियों को अच्छी चीज़ें देगा। यहोवा इस्राएलियों के लिए यह संभव करेगा कि वे भूमि को एक पीढ़ी से दूसरी पीढ़ी को विरासत के रूप में देते रहें।</w:t>
      </w:r>
    </w:p>
    <w:p>
      <w:pPr/>
      <w:r>
        <w:rPr>
          <w:lang w:val="hi_IN" w:bidi="hi_IN"/>
        </w:rPr>
      </w:r>
      <w:r>
        <w:rPr>
          <w:lang w:val="hi_IN" w:bidi="hi_IN"/>
        </w:rPr>
        <w:t>एज्रा अब यहोवा से अपनी प्रार्थना के अंतिम भाग को शुरू करता है। एज्रा परमेश्वर और एज्रा की बात सुन रहे लोगों से कहता है कि इस्राएलियों की मृत्यु और निर्वासन इसलिए हुआ क्योंकि इस्राएलियों ने यहोवा की आज्ञा नहीं मानी। एज्रा अपने और इस्राएलियों के लिए प्रार्थना करता है, लेकिन परमेश्वर के व्यक्तिगत नाम “यहोवा” का उपयोग नहीं करता है। एज्रा दया करने और इस्राएलियों को मृत्यु का दण्ड नहीं देने के लिए परमेश्वर का धन्यवाद करता है। एज्रा की प्रार्थना में, एज्रा परमेश्वर और इस्राएलियों से एक ऐसा प्रश्न पूछता है जिसके उत्तर की वह परमेश्वर या लोगों से उम्मीद नहीं करता है। एज्रा पूछता है कि क्या इस्राएलियों को यहोवा के व्यवस्थाओं को फिर से तोड़ना चाहिए और उन लोगों से विवाह करना चाहिए जो इस्राएली नहीं हैं। एज्रा आशा करता है कि इस्राएली अपने किए हुए पाप से पश्चाताप करेंगे। एज्रा चाहता है कि जो लोग एज्रा की बात सुन रहे हैं, वे एज्रा के प्रश्न का उत्तर "नहीं" में दें।</w:t>
      </w:r>
    </w:p>
    <w:p>
      <w:pPr/>
      <w:r>
        <w:rPr>
          <w:lang w:val="hi_IN" w:bidi="hi_IN"/>
        </w:rPr>
      </w:r>
      <w:r>
        <w:rPr>
          <w:lang w:val="hi_IN" w:bidi="hi_IN"/>
        </w:rPr>
        <w:t>यहाँ रुकें और समूह में यह गतिविधि करें: अपने समुदाय के उन लोगों के बारे में बात करें जिन्होंने आपके समुदाय के बाहर के लोगों से विवाह किया है। इस ऑडियो को यहाँ रोकें।</w:t>
      </w:r>
    </w:p>
    <w:p>
      <w:pPr/>
      <w:r>
        <w:rPr>
          <w:lang w:val="hi_IN" w:bidi="hi_IN"/>
        </w:rPr>
      </w:r>
      <w:r>
        <w:rPr>
          <w:lang w:val="hi_IN" w:bidi="hi_IN"/>
        </w:rPr>
        <w:t>फिर एज्रा परमेश्वर और इस्राएलियों से एक और प्रश्न पूछता है जिसके उत्तर की वह परमेश्वर या लोगों से उम्मीद नहीं करता। एज्रा पूछता है कि क्या परमेश्वर इतना क्रोधित होगा कि वह इस्राएलियों को नष्ट कर दे, यदि वे उन लोगों से विवाह करें जो इस्राएली नहीं हैं। एज्रा जानता है कि पाप के कारण यहोवा का क्रोध सभी इस्राएलियों को मार सकता है। एज्रा चाहता है कि जो लोग एज्रा की बात सुन रहे हैं, वे एज्रा के प्रश्न का उत्तर “हाँ” में दें।</w:t>
      </w:r>
    </w:p>
    <w:p>
      <w:pPr/>
      <w:r>
        <w:rPr>
          <w:lang w:val="hi_IN" w:bidi="hi_IN"/>
        </w:rPr>
      </w:r>
      <w:r>
        <w:rPr>
          <w:lang w:val="hi_IN" w:bidi="hi_IN"/>
        </w:rPr>
        <w:t>यहाँ रुकें और समूह के रूप में यह गतिविधि करें: ऐसा अभिनय करें मानो आप माता-पिता हैं जो एक बच्चे को सही काम करना सिखाने का प्रयास कर रहे हैं। एक "माता-पिता" बच्चे को सिखाने में मदद करने के लिए किन प्रश्नों का उपयोग कर सकते हैं? बच्चे से ऐसे प्रश्न पूछने का प्रयास करें जिनका उत्तर देने की माता-पिता को बच्चे से अपेक्षा न हो। इस ऑडियो को यहाँ रोकें।</w:t>
      </w:r>
    </w:p>
    <w:p>
      <w:pPr/>
      <w:r>
        <w:rPr>
          <w:lang w:val="hi_IN" w:bidi="hi_IN"/>
        </w:rPr>
      </w:r>
      <w:r>
        <w:rPr>
          <w:lang w:val="hi_IN" w:bidi="hi_IN"/>
        </w:rPr>
        <w:t>एज्रा सीधे इस्राएल के परमेश्वर यहोवा से बात करता है, ताकि वह इस सत्य को बताए कि यहोवा धर्मी है। एज्रा फिर से यह बात कहता है कि यहोवा ने इस्राएल के बचे हुए लोगों, अर्थात् इस्राएल के एक छोटे से भाग को जीवित रहने दिया है और यहोवा भला रहा है। एज्रा को आशा है क्योंकि पहले भी, जब इस्राएली आज्ञा नहीं मानते थे, तब यहोवा ने बचे हुए लोगों को रहने दिया था। एज्रा, अपने समय के इस्राएलियों के बारे में बात करता है। एज्रा जानता है कि यहोवा इस्राएलियों को ऐसे आज्ञा न मानने वाले लोगों के रूप में देखता है, जो जानते हैं कि उन्होंने यहोवा की आज्ञा नहीं मानी है। एज्रा के समय में, वह व्यक्ति जो किसी अपराध का दोषी नहीं होता था, न्यायाधीश के सामने खड़ा होता था ताकि न्यायाधीश उस व्यक्ति को रिहा करने की अनुमति दे सके। इस्राएली परमेश्वर के सामने खड़े नहीं हो सकते, क्योंकि इस्राएली जानते हैं कि वे दोषी हैं।</w:t>
      </w:r>
      <w:r>
        <w:rPr>
          <w:lang w:val="hi_IN" w:bidi="hi_IN"/>
        </w:rPr>
      </w:r>
    </w:p>
    <w:p>
      <w:pPr>
        <w:pStyle w:val="Heading3"/>
      </w:pPr>
      <w:r>
        <w:rPr>
          <w:lang w:val="hi_IN" w:bidi="hi_IN"/>
        </w:rPr>
        <w:t>घटनाओं को समझाना</w:t>
      </w:r>
    </w:p>
    <w:p>
      <w:pPr/>
      <w:r>
        <w:rPr>
          <w:lang w:val="hi_IN" w:bidi="hi_IN"/>
        </w:rPr>
      </w:r>
      <w:r>
        <w:rPr>
          <w:lang w:val="hi_IN" w:bidi="hi_IN"/>
        </w:rPr>
        <w:t>एज्रा 9:5–15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एज्रा खड़ा होता है। फिर एज्रा घुटने टेकता है, अपने हाथ फैलाकर प्रार्थना करना शुरू करता है।</w:t>
      </w:r>
    </w:p>
    <w:p>
      <w:pPr/>
      <w:r>
        <w:rPr>
          <w:lang w:val="hi_IN" w:bidi="hi_IN"/>
        </w:rPr>
      </w:r>
      <w:r>
        <w:rPr>
          <w:b/>
          <w:lang w:val="hi_IN" w:bidi="hi_IN"/>
        </w:rPr>
        <w:t>दूसरे दृश्य में:</w:t>
      </w:r>
      <w:r>
        <w:rPr>
          <w:lang w:val="hi_IN" w:bidi="hi_IN"/>
        </w:rPr>
        <w:t xml:space="preserve"> एज्रा अपने परमेश्वर से प्रार्थना करना जारी रखता है। एज्रा कहता है कि वह लज्जित है। इस्राएली कई पापों के दोषी हैं। विदेशी राजाओं ने इस्राएलियों के पापों के कारण इस्राएलियों को पकड़ लिया और उन्हें मार डाला।</w:t>
      </w:r>
    </w:p>
    <w:p>
      <w:pPr/>
      <w:r>
        <w:rPr>
          <w:lang w:val="hi_IN" w:bidi="hi_IN"/>
        </w:rPr>
      </w:r>
      <w:r>
        <w:rPr>
          <w:b/>
          <w:lang w:val="hi_IN" w:bidi="hi_IN"/>
        </w:rPr>
        <w:t>तीसरे दृश्य में:</w:t>
      </w:r>
      <w:r>
        <w:rPr>
          <w:lang w:val="hi_IN" w:bidi="hi_IN"/>
        </w:rPr>
        <w:t xml:space="preserve"> एज्रा की प्रार्थना के अगले भाग में, एज्रा यहोवा से प्रार्थना करता है, जो एज्रा और इस्राएलियों का परमेश्वर है। एज्रा यहोवा को धन्यवाद देता है कि उसने इस्राएलियों पर अनुग्रह और दया दिखाई और कुछ इस्राएलियों को यरूशलेम वापस लाया। </w:t>
      </w:r>
    </w:p>
    <w:p>
      <w:pPr/>
      <w:r>
        <w:rPr>
          <w:lang w:val="hi_IN" w:bidi="hi_IN"/>
        </w:rPr>
      </w:r>
      <w:r>
        <w:rPr>
          <w:b/>
          <w:lang w:val="hi_IN" w:bidi="hi_IN"/>
        </w:rPr>
        <w:t>चौथे दृश्य में:</w:t>
      </w:r>
      <w:r>
        <w:rPr>
          <w:lang w:val="hi_IN" w:bidi="hi_IN"/>
        </w:rPr>
        <w:t xml:space="preserve"> एज्रा अपने और इस्राएलियों के परमेश्वर से प्रार्थना करना जारी रखता है। एज्रा स्वीकार करता है कि इस्राएलियों ने परमेश्वर की आज्ञा नहीं मानी है। एज्रा मूसा को दी गई यहोवा की आज्ञाओं और आज्ञाकारी इस्राएलियों के लिए दी गई आशीषों को उद्धृत करता है।</w:t>
      </w:r>
    </w:p>
    <w:p>
      <w:pPr/>
      <w:r>
        <w:rPr>
          <w:lang w:val="hi_IN" w:bidi="hi_IN"/>
        </w:rPr>
      </w:r>
      <w:r>
        <w:rPr>
          <w:b/>
          <w:lang w:val="hi_IN" w:bidi="hi_IN"/>
        </w:rPr>
        <w:t>पाँचवें दृश्य में:</w:t>
      </w:r>
      <w:r>
        <w:rPr>
          <w:lang w:val="hi_IN" w:bidi="hi_IN"/>
        </w:rPr>
        <w:t xml:space="preserve"> एज्रा परमेश्वर से अपनी प्रार्थना समाप्त करता है। एज्रा इस्राएलियों पर परमेश्वर की दया के लिए परमेश्वर को धन्यवाद देता है। एज्रा पूछता है कि इस्राएलियों को फिर से परमेश्वर की परीक्षा क्यों लेनी चाहिए। एज्रा यहोवा से कहता है कि यहोवा एज्रा और इस्राएलियों का न्याय कर सकता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एज्रा</w:t>
      </w:r>
    </w:p>
    <w:p>
      <w:pPr>
        <w:pStyle w:val="ListBullet"/>
        <w:spacing w:line="240" w:lineRule="auto"/>
        <w:ind w:left="720"/>
      </w:pPr>
      <w:r>
        <w:rPr>
          <w:lang w:val="hi_IN" w:bidi="hi_IN"/>
        </w:rPr>
      </w:r>
      <w:r>
        <w:rPr>
          <w:lang w:val="hi_IN" w:bidi="hi_IN"/>
        </w:rPr>
        <w:t>वे इस्राएली जो यहोवा की आज्ञाओं का कड़ाई से पालन करते हैं</w:t>
      </w:r>
    </w:p>
    <w:p>
      <w:pPr>
        <w:pStyle w:val="ListBullet"/>
        <w:spacing w:line="240" w:lineRule="auto"/>
        <w:ind w:left="720"/>
      </w:pPr>
      <w:r>
        <w:rPr>
          <w:lang w:val="hi_IN" w:bidi="hi_IN"/>
        </w:rPr>
      </w:r>
      <w:r>
        <w:rPr>
          <w:lang w:val="hi_IN" w:bidi="hi_IN"/>
        </w:rPr>
        <w:t>वे इस्राएली जो यहोवा की आज्ञाओं के प्रति विश्वासघात थे</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यह भाग उसी दिन होता है जब पिछले भाग हुआ था। हम नहीं जानते कि एज्रा फटे हुए कपड़े पहने हुए कितने समय तक बैठा रहा। यह भाग उस दिन की शाम से शुरू होता है, जब शाम की भेंट चढ़ाने का समय होता है। याजक दिन के अंत में, जब सूर्य आकाश में बहुत नीचे होता है और सूर्यास्त होने वाला होता है, संध्याकालीन भेंट चढ़ाते हैं। जो इस्राएली यहोवा की आज्ञाओं का कड़ाई से पालन करते हैं, वे एज्रा के साथ हैं। हम नहीं जानते कि एज्रा के साथ कितने इस्राएली हैं, या वे केवल पुरुष हैं या पुरुष और स्त्रियाँ हैं।</w:t>
      </w:r>
    </w:p>
    <w:p>
      <w:pPr/>
      <w:r>
        <w:rPr>
          <w:lang w:val="hi_IN" w:bidi="hi_IN"/>
        </w:rPr>
      </w:r>
      <w:r>
        <w:rPr>
          <w:lang w:val="hi_IN" w:bidi="hi_IN"/>
        </w:rPr>
        <w:t>एज्रा बैठी हुई अवस्था से खड़े होने की अवस्था में आता है और फिर अपने घुटनों के बल बैठ जाता है। जब एज्रा अपने घुटनों के बल बैठ जाता है, तब एज्रा अपने हाथों को अपने सामने फैलाता है। एज्रा के हाथ और बाँह शायद हवा में हैं, न कि भूमि पर। एज्रा भूमि की ओर मुँह करके सिर झुकाता है।</w:t>
      </w:r>
    </w:p>
    <w:p>
      <w:pPr/>
      <w:r>
        <w:rPr>
          <w:lang w:val="hi_IN" w:bidi="hi_IN"/>
        </w:rPr>
      </w:r>
      <w:r>
        <w:rPr>
          <w:lang w:val="hi_IN" w:bidi="hi_IN"/>
        </w:rPr>
        <w:t>यहाँ रुकें और समूह में यह गतिविधि करें: यदि सम्भव हो, तो भूमि पर बैठें। फिर, बैठने की अवस्था से खड़े हों और उसके बाद जल्दी से अपने घुटनों के बल बैठ जाएँ। अपने शरीर के भार का उपयोग करके अपने घुटनों के बल नीचे बैठ जाएँ। अपनी बाँहों और हाथों को अपने सामने की ओर फैलाएँ। अब एक-दूसरे को उन गतिविधियों के बारे में बताएँ जो आपने कीं। इस ऑडियो को यहाँ रोकें।</w:t>
      </w:r>
    </w:p>
    <w:p>
      <w:pPr/>
      <w:r>
        <w:rPr>
          <w:lang w:val="hi_IN" w:bidi="hi_IN"/>
        </w:rPr>
      </w:r>
      <w:r>
        <w:rPr>
          <w:lang w:val="hi_IN" w:bidi="hi_IN"/>
        </w:rPr>
        <w:t>एज्रा प्रार्थना करना शुरू करता है। एज्रा प्रार्थना का उपयोग एज्रा के आसपास के लोगों से बात करने के साथ ही परमेश्वर से प्रार्थना करने के लिए करता है। एज्रा ऊँचे शब्द में प्रार्थना करता है। एज्रा परमेश्वर से बात करता है कि वह कैसा महसूस करता है। एज्रा शर्मिंदा और लज्जित महसूस करता है। जब कोई व्यक्ति शर्मिंदा होता है, तो उसका चेहरा लाल हो जाता है। एज्रा ऐसी बात का दृश्य रूप में वर्णन करने के लिए रचनात्मक भाषा का प्रयोग करता है जिसे लोग देख नहीं सकते। एज्रा कहता है कि उसके और इस्राएलियों के अधर्म या पाप उनके सिरों से भी ऊँचे हैं। एज्रा कहता है कि इस्राएलियों के पाप इतने अधिक हैं कि यदि कोई उन्हें एक ढेर में रखे, तो वह ढेर लोगों से अधिक ऊँचा होगा। फिर एज्रा कहता है कि उसके और इस्राएलियों के अपराध आकाश तक, अर्थात् यहोवा तक पहुँच गए हैं। दूसरे शब्दों में, इस्राएलियों का अब परमेश्वर के साथ सही संबंध नहीं है, क्योंकि इस्राएलियों ने पाप किया है। एज्रा के समय में, यहोवा को स्वर्ग में पृथ्वी से दूर ऊँचा समझा जाना सामान्य बात थी। एज्रा कहता है कि इस्राएलियों के पाप और अपराध बहुत बड़े हैं। अपराध का आकाश तक पहुँच जाना, एज्रा के लिए पापों की बहुत बड़ी मात्रा पर ज़ोर देने और इसे प्रभावशाली ढंग से कहने का एक तरीका है।</w:t>
      </w:r>
    </w:p>
    <w:p>
      <w:pPr/>
      <w:r>
        <w:rPr>
          <w:lang w:val="hi_IN" w:bidi="hi_IN"/>
        </w:rPr>
      </w:r>
      <w:r>
        <w:rPr>
          <w:lang w:val="hi_IN" w:bidi="hi_IN"/>
        </w:rPr>
        <w:t>यहाँ रुकें और समूह में इस प्रश्न पर चर्चा करें: आप किसी बड़ी चीज़ का वर्णन करने के लिए किस रचनात्मक या विशेष भाषा का उपयोग करते हैं? इस ऑडियो को यहाँ रोकें।</w:t>
      </w:r>
    </w:p>
    <w:p>
      <w:pPr/>
      <w:r>
        <w:rPr>
          <w:lang w:val="hi_IN" w:bidi="hi_IN"/>
        </w:rPr>
      </w:r>
      <w:r>
        <w:rPr>
          <w:lang w:val="hi_IN" w:bidi="hi_IN"/>
        </w:rPr>
        <w:t xml:space="preserve">एज्रा बहुत पहले के समय की बात करता है और उसे इस्राएलियों के पूर्वजों या पितरों के दिन कहता है। एज्रा का अर्थ है वे लोग जो बहुत समय पहले जीवित थे। एज्रा उस समय से लेकर अपने वर्तमान समय तक की अवधि के बारे में बात करता है, जब बेबिलोनियों ने इस्राएलियों को बंदी बना लिया था। एज्रा अपने परमेश्वर से उन बुरी बातों के बारे में बात करता है जो निर्वासन के समय इस्राएलियों के साथ हुई थीं और कहता है कि एज्रा की प्रार्थना के दिन भी उसके लोगों के साथ वही बातें हो रही हैं। एज्रा यह भी कहता है कि परमेश्वर लोगों को पास के देशों के राजाओं के हाथों या अधिकार में सौंप देता है। एज्रा इस्राएलियों के विरुद्ध तलवार का प्रयोग करने वाले लोगों की बात करता है, जो बेबिलोनियों, अश्शूरियों और फारसियों द्वारा इस्राएलियों को मार डालने का संकेत है। </w:t>
      </w:r>
    </w:p>
    <w:p>
      <w:pPr/>
      <w:r>
        <w:rPr>
          <w:lang w:val="hi_IN" w:bidi="hi_IN"/>
        </w:rPr>
      </w:r>
      <w:r>
        <w:rPr>
          <w:lang w:val="hi_IN" w:bidi="hi_IN"/>
        </w:rPr>
        <w:t>यहाँ रुकें और समूह में इस प्रश्न पर चर्चा करें: आप अप्रत्यक्ष रूप से दूसरे लोगों को मारने वाले लोगों के बारे में बात करने के लिए किन शब्दों या वाक्यांशों का उपयोग करते हैं? इस ऑडियो को यहाँ रोकें।</w:t>
      </w:r>
    </w:p>
    <w:p>
      <w:pPr/>
      <w:r>
        <w:rPr>
          <w:lang w:val="hi_IN" w:bidi="hi_IN"/>
        </w:rPr>
      </w:r>
      <w:r>
        <w:rPr>
          <w:lang w:val="hi_IN" w:bidi="hi_IN"/>
        </w:rPr>
        <w:t>एज्रा पिछली घटनाओं के बारे में प्रार्थना करना बंद करता है और वर्तमान समय में इस्राएलियों के बारे में प्रार्थना करना शुरू करता है। प्रार्थना के इस भाग में, एज्रा अपने आसपास के इस्राएली लोगों और परमेश्वर से बात करता है। एज्रा सीधे परमेश्वर से बात नहीं करता है, बल्कि कहानी में वह परमेश्वर को एक व्यक्ति के रूप में संदर्भित करता है। एज्रा परमेश्वर को व्यक्तिगत नाम यहोवा से पुकारता है। एज्रा जानता है कि यहोवा ने इस्राएलियों को अच्छी चीज़ें देकर उन पर अनुग्रह और दया दिखाई है। एज्रा अपने आप को इस्राएली लोगों में शामिल करता है। एज्रा उन इस्राएलियों को जो अभी जीवित हैं, बचे हुए लोगों के रूप में वर्णित करता है, अर्थात् इस्राएलियों का वह भाग जो जीवित बचा है।</w:t>
      </w:r>
    </w:p>
    <w:p>
      <w:pPr/>
      <w:r>
        <w:rPr>
          <w:lang w:val="hi_IN" w:bidi="hi_IN"/>
        </w:rPr>
      </w:r>
      <w:r>
        <w:rPr>
          <w:lang w:val="hi_IN" w:bidi="hi_IN"/>
        </w:rPr>
        <w:t>यहाँ रुकें और समूह के रूप में इस प्रश्न पर चर्चा करें: आप उन लोगों के एक छोटे समूह का वर्णन कैसे करेंगे जो लोगों के एक बड़े समूह का हिस्सा थे? इस ऑडियो को यहाँ रोकें।</w:t>
      </w:r>
    </w:p>
    <w:p>
      <w:pPr/>
      <w:r>
        <w:rPr>
          <w:lang w:val="hi_IN" w:bidi="hi_IN"/>
        </w:rPr>
      </w:r>
      <w:r>
        <w:rPr>
          <w:lang w:val="hi_IN" w:bidi="hi_IN"/>
        </w:rPr>
        <w:t>एज्रा कहता है कि यहोवा ने इस्राएलियों को यहोवा के पवित्र स्थान में एक सुरक्षित शरण या स्थिर स्थान दिया है। मूल भाषा में, इस्राएलियों ने सुरक्षित स्थान शब्द का उपयोग उस स्थान के लिए किया था जहाँ लोग लंबी यात्रा के बाद पहुँचते थे। इसका अर्थ भूमि के एक भूखंड पर दावा करना भी हो सकता है। एज्रा यह वर्णन करने के लिए विशेष भाषा का उपयोग करता है कि परमेश्वर इस्राएलियों को आशा और प्रोत्साहन कैसे देता है। परमेश्वर ने उन अच्छी बातों के द्वारा इस्राएलियों की आँखों को ज्योति या प्रकाश दिया।</w:t>
      </w:r>
    </w:p>
    <w:p>
      <w:pPr/>
      <w:r>
        <w:rPr>
          <w:lang w:val="hi_IN" w:bidi="hi_IN"/>
        </w:rPr>
      </w:r>
      <w:r>
        <w:rPr>
          <w:lang w:val="hi_IN" w:bidi="hi_IN"/>
        </w:rPr>
        <w:t>यहाँ रुकें और समूह के रूप में इस प्रश्न पर चर्चा करें: किसी व्यक्ति द्वारा दूसरे व्यक्ति को आशा देने या उसका उत्साह बढ़ाने में सहायता करने के बारे में बात करने के लिए आप किन कल्पनात्मक तरीकों का प्रयोग करते हैं? इस ऑडियो को यहाँ रोकें।</w:t>
      </w:r>
    </w:p>
    <w:p>
      <w:pPr/>
      <w:r>
        <w:rPr>
          <w:lang w:val="hi_IN" w:bidi="hi_IN"/>
        </w:rPr>
      </w:r>
      <w:r>
        <w:rPr>
          <w:lang w:val="hi_IN" w:bidi="hi_IN"/>
        </w:rPr>
        <w:t>एज्रा के समय में परमेश्वर उन इस्राएलियों को आशीष देता है जो अभी भी जीवित हैं। एज्रा समझता है कि इस्राएली अभी भी दास हैं। एज्रा इस बात के बारे में बात करता है कि परमेश्वर इस्राएलियों को सुरक्षा की दीवार देता है। एज्रा फारसी अधिकारियों और सरकार के बारे में बात करने के लिए विशेष भाषा का उपयोग कर रहा है जो यरूशलेम और यहूदा में इस्राएलियों की रक्षा कर रहे हैं। परमेश्वर फारसियों को उन लोगों की रक्षा करने और उन्हें सुरक्षित रखने के लिए प्रेरित करके इस्राएलियों की रक्षा कर रहा है।</w:t>
      </w:r>
    </w:p>
    <w:p>
      <w:pPr/>
      <w:r>
        <w:rPr>
          <w:lang w:val="hi_IN" w:bidi="hi_IN"/>
        </w:rPr>
      </w:r>
      <w:r>
        <w:rPr>
          <w:lang w:val="hi_IN" w:bidi="hi_IN"/>
        </w:rPr>
        <w:t>यहाँ रुकें और समूह में इस प्रश्न पर चर्चा करें: आप इस बारे में बात करने के लिए किस विशेष भाषा का उपयोग करते हैं कि कोई वस्तु या व्यक्ति किसी व्यक्ति या लोगों को सुरक्षा दे रहा है? इस ऑडियो को यहाँ रोकें।</w:t>
      </w:r>
    </w:p>
    <w:p>
      <w:pPr/>
      <w:r>
        <w:rPr>
          <w:lang w:val="hi_IN" w:bidi="hi_IN"/>
        </w:rPr>
      </w:r>
      <w:r>
        <w:rPr>
          <w:lang w:val="hi_IN" w:bidi="hi_IN"/>
        </w:rPr>
        <w:t xml:space="preserve">एज्रा की प्रार्थना में इस समय, एज्रा फिर से सीधे परमेश्वर से बात करता है, और एज्रा के आसपास के लोगों से भी बात करता है। एज्रा “हमारे परमेश्वर” से प्रार्थना करता है कि वह खुद के लिए और अपने आस-पास के लोगों के लिए बोले। एज्रा परमेश्वर के लिए व्यक्तिगत नाम का उपयोग नहीं करता है। एज्रा एक ऐसा प्रश्न करता है जिसके उत्तर की वह किसी से उम्मीद नहीं करता, यह पूछता है कि एज्रा की प्रार्थना के समय इस्राएली लोग क्या कह सकते हैं या क्या कर सकते हैं। एज्रा कहता है कि वह और इस्राएली परमेश्वर के नियमों को छोड़ने या उनका पालन न करने के लिए जिम्मेदार हैं। एज्रा उस व्यवस्था को उद्धृत करता है जो यहोवा ने इस्राएलियों के कनान में प्रवेश करने से पहले मूसा को दी थी। आपको याद होगा कि कनान देश अशुद्ध है क्योंकि वहाँ रहने वाले लोग अशुद्ध हैं। इसका अर्थ है कि लोग घृणित काम करते हैं, और इससे लोग धार्मिक रूप से अशुद्ध हो जाते हैं, अर्थात् यहोवा की उपासना करने के योग्य नहीं रहते। इसी कारण यहोवा नहीं चाहता कि इस्राएली इन लोगों के साथ कोई संबंध रखें या अपने बेटे-बेटियों का विवाह इन लोगों के साथ करें। यहोवा नहीं चाहता था कि इस्राएली कनान में रहने वाले अन्य लोगों के समूहों के साथ मित्रता करने के लिए कोई संधि या समझौता करें। </w:t>
      </w:r>
    </w:p>
    <w:p>
      <w:pPr/>
      <w:r>
        <w:rPr>
          <w:lang w:val="hi_IN" w:bidi="hi_IN"/>
        </w:rPr>
      </w:r>
      <w:r>
        <w:rPr>
          <w:lang w:val="hi_IN" w:bidi="hi_IN"/>
        </w:rPr>
        <w:t>यहाँ रुकें और समूह में इस प्रश्न पर चर्चा करें: दूसरे चरण की गतिविधि के बारे में सोचें जब आपने उन लोगों के दो समूहों के बारे में बात की जो मित्र बनने के लिए सहमत थे। आपने लोगों के दो समूहों के बीच के संबंध का वर्णन करने के लिए किन शब्दों का उपयोग किया? इस ऑडियो को यहाँ रोकें।</w:t>
      </w:r>
    </w:p>
    <w:p>
      <w:pPr/>
      <w:r>
        <w:rPr>
          <w:lang w:val="hi_IN" w:bidi="hi_IN"/>
        </w:rPr>
      </w:r>
      <w:r>
        <w:rPr>
          <w:lang w:val="hi_IN" w:bidi="hi_IN"/>
        </w:rPr>
        <w:t>फिर एज्रा उन आशीषों को उद्धृत करता है जिनका यहोवा ने मूसा के द्वारा इस्राएलियों से वादा किया था, यदि इस्राएली व्यवस्था का पालन करते। यदि इस्राएली कनान देश में रहने वाले लोगों के मित्र होने से बचेंगे, तो इस्राएली बलवान होंगे और वह देश उनकी सन्तानों के लिए विरासत के समान होगा।</w:t>
      </w:r>
    </w:p>
    <w:p>
      <w:pPr/>
      <w:r>
        <w:rPr>
          <w:lang w:val="hi_IN" w:bidi="hi_IN"/>
        </w:rPr>
      </w:r>
      <w:r>
        <w:rPr>
          <w:lang w:val="hi_IN" w:bidi="hi_IN"/>
        </w:rPr>
        <w:t>एज्रा अपनी प्रार्थना यह कहकर समाप्त करता है कि वह परमेश्वर और अपने आसपास के इस्राएलियों की ओर से बोल रहा है। एज्रा अपनी प्रार्थना का उपयोग ऐसे प्रश्न पूछने के लिए करता है जिनके उत्तर वह किसी से देने की अपेक्षा नहीं करता। एज्रा पूछता है कि इस्राएली आगे क्या करेंगे और परमेश्वर इस्राएलियों के साथ क्या करेगा। सबसे पहले, एज्रा पूछता है कि क्या इस्राएलियों को यहोवा की विवाह करने की व्यवस्था को फिर से तोड़ना चाहिए और आसपास के देशों के लोगों से विवाह करना चाहिए। अंतर्विवाह उस समय का वर्णन करता है जब अलग-अलग सामाजिक, नस्लीय या धार्मिक समूहों के लोग एक-दूसरे से विवाह करते हैं। एज्रा नहीं में उत्तर होने की उम्मीद करता है। फिर, एज्रा पूछता है कि यदि इस्राएली विश्वासघाती बने रहें, तो क्या उनके परमेश्वर का क्रोध बचे हुए इस्राएलियों को भी नष्ट करने के लिए पर्याप्त होगा। एज्रा की प्रार्थना के अंत में, एज्रा वह कहता है जो सच है। एज्रा इस्राएल के परमेश्वर के व्यक्तिगत नाम का उपयोग करते हुए यहोवा को पुकारता है। यहोवा न्यायी और धर्मी है। इस्राएली पहले की बड़ी जाति का एक छोटा सा बचा हुआ हिस्सा हैं, और इस्राएली यहोवा की आज्ञा नहीं मानने के दोषी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एज्रा 9:5–15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एज्रा</w:t>
      </w:r>
    </w:p>
    <w:p>
      <w:pPr>
        <w:pStyle w:val="ListBullet"/>
        <w:spacing w:line="240" w:lineRule="auto"/>
        <w:ind w:left="720"/>
      </w:pPr>
      <w:r>
        <w:rPr>
          <w:lang w:val="hi_IN" w:bidi="hi_IN"/>
        </w:rPr>
      </w:r>
      <w:r>
        <w:rPr>
          <w:lang w:val="hi_IN" w:bidi="hi_IN"/>
        </w:rPr>
        <w:t>वे इस्राएली जो यहोवा की आज्ञाओं का कड़ाई से पालन करते हैं</w:t>
      </w:r>
    </w:p>
    <w:p>
      <w:pPr>
        <w:pStyle w:val="ListBullet"/>
        <w:spacing w:line="240" w:lineRule="auto"/>
        <w:ind w:left="720"/>
      </w:pPr>
      <w:r>
        <w:rPr>
          <w:lang w:val="hi_IN" w:bidi="hi_IN"/>
        </w:rPr>
      </w:r>
      <w:r>
        <w:rPr>
          <w:lang w:val="hi_IN" w:bidi="hi_IN"/>
        </w:rPr>
        <w:t>वे इस्राएली जो यहोवा की आज्ञाओं के प्रति विश्वासघाती थे</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एज्रा खड़ा है। फिर एज्रा घुटने टेकता है, अपने हाथ फैलाकर प्रार्थना करना शुरू करता है।</w:t>
      </w:r>
    </w:p>
    <w:p>
      <w:pPr/>
      <w:r>
        <w:rPr>
          <w:lang w:val="hi_IN" w:bidi="hi_IN"/>
        </w:rPr>
      </w:r>
      <w:r>
        <w:rPr>
          <w:lang w:val="hi_IN" w:bidi="hi_IN"/>
        </w:rPr>
        <w:t>नाटक को रोकें। एज्रा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बहुत भयभीत और बहुत दुखी हूँ; या</w:t>
      </w:r>
    </w:p>
    <w:p>
      <w:pPr>
        <w:pStyle w:val="ListBullet"/>
        <w:spacing w:line="240" w:lineRule="auto"/>
        <w:ind w:left="720"/>
      </w:pPr>
      <w:r>
        <w:rPr>
          <w:lang w:val="hi_IN" w:bidi="hi_IN"/>
        </w:rPr>
      </w:r>
      <w:r>
        <w:rPr>
          <w:lang w:val="hi_IN" w:bidi="hi_IN"/>
        </w:rPr>
        <w:t>हम यहोवा से क्या कह सकते हैं? हम जीने के योग्य नहीं हैं; या</w:t>
      </w:r>
    </w:p>
    <w:p>
      <w:pPr>
        <w:pStyle w:val="ListBullet"/>
        <w:spacing w:line="240" w:lineRule="auto"/>
        <w:ind w:left="720"/>
      </w:pPr>
      <w:r>
        <w:rPr>
          <w:lang w:val="hi_IN" w:bidi="hi_IN"/>
        </w:rPr>
      </w:r>
      <w:r>
        <w:rPr>
          <w:lang w:val="hi_IN" w:bidi="hi_IN"/>
        </w:rPr>
        <w:t>शायद यहोवा एक और बार हम पर दया करेगा?</w:t>
      </w:r>
    </w:p>
    <w:p>
      <w:pPr/>
      <w:r>
        <w:rPr>
          <w:lang w:val="hi_IN" w:bidi="hi_IN"/>
        </w:rPr>
      </w:r>
      <w:r>
        <w:rPr>
          <w:lang w:val="hi_IN" w:bidi="hi_IN"/>
        </w:rPr>
        <w:t>इस्राएलियों की भूमिका निभाने वाले व्यक्ति से पूछें जो यहोवा की आज्ञाओं का कड़ाई से पालन करते हैं,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देखो, एज्रा आगे बढ़ रहा है। एज्रा क्या करने वाला है? या</w:t>
      </w:r>
    </w:p>
    <w:p>
      <w:pPr>
        <w:pStyle w:val="ListBullet"/>
        <w:spacing w:line="240" w:lineRule="auto"/>
        <w:ind w:left="720"/>
      </w:pPr>
      <w:r>
        <w:rPr>
          <w:lang w:val="hi_IN" w:bidi="hi_IN"/>
        </w:rPr>
      </w:r>
      <w:r>
        <w:rPr>
          <w:lang w:val="hi_IN" w:bidi="hi_IN"/>
        </w:rPr>
        <w:t>क्या हमें भी प्रार्थना करना चाहिए? या</w:t>
      </w:r>
    </w:p>
    <w:p>
      <w:pPr>
        <w:pStyle w:val="ListBullet"/>
        <w:spacing w:line="240" w:lineRule="auto"/>
        <w:ind w:left="720"/>
      </w:pPr>
      <w:r>
        <w:rPr>
          <w:lang w:val="hi_IN" w:bidi="hi_IN"/>
        </w:rPr>
      </w:r>
      <w:r>
        <w:rPr>
          <w:lang w:val="hi_IN" w:bidi="hi_IN"/>
        </w:rPr>
        <w:t>हम बहुत चिंतित हैं। हम जानते हैं कि कुछ इस्राएलियों ने हमारे परमेश्वर की आज्ञा नहीं मानी है।</w:t>
      </w:r>
    </w:p>
    <w:p>
      <w:pPr/>
      <w:r>
        <w:rPr>
          <w:lang w:val="hi_IN" w:bidi="hi_IN"/>
        </w:rPr>
      </w:r>
      <w:r>
        <w:rPr>
          <w:lang w:val="hi_IN" w:bidi="hi_IN"/>
        </w:rPr>
        <w:t>अभिनय को जारी रखें।</w:t>
      </w:r>
    </w:p>
    <w:p>
      <w:pPr/>
      <w:r>
        <w:rPr>
          <w:lang w:val="hi_IN" w:bidi="hi_IN"/>
        </w:rPr>
      </w:r>
      <w:r>
        <w:rPr>
          <w:lang w:val="hi_IN" w:bidi="hi_IN"/>
        </w:rPr>
        <w:t>एज्रा अपने परमेश्वर से प्रार्थना करना जारी रखता है। एज्रा कहता है कि वह लज्जित है। इस्राएली कई पापों के दोषी हैं। विदेशी राजाओं ने इस्राएलियों के पापों के कारण इस्राएलियों को पकड़ लिया और उन्हें मार डाला।</w:t>
      </w:r>
    </w:p>
    <w:p>
      <w:pPr/>
      <w:r>
        <w:rPr>
          <w:lang w:val="hi_IN" w:bidi="hi_IN"/>
        </w:rPr>
      </w:r>
      <w:r>
        <w:rPr>
          <w:lang w:val="hi_IN" w:bidi="hi_IN"/>
        </w:rPr>
        <w:t>नाटक को रोकें। एज्रा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लज्जित और शर्मिंदा महसूस करता हूँ; या</w:t>
      </w:r>
    </w:p>
    <w:p>
      <w:pPr>
        <w:pStyle w:val="ListBullet"/>
        <w:spacing w:line="240" w:lineRule="auto"/>
        <w:ind w:left="720"/>
      </w:pPr>
      <w:r>
        <w:rPr>
          <w:lang w:val="hi_IN" w:bidi="hi_IN"/>
        </w:rPr>
      </w:r>
      <w:r>
        <w:rPr>
          <w:lang w:val="hi_IN" w:bidi="hi_IN"/>
        </w:rPr>
        <w:t>हमने कई बार परमेश्वर की आज्ञा नहीं मानी है; या</w:t>
      </w:r>
    </w:p>
    <w:p>
      <w:pPr>
        <w:pStyle w:val="ListBullet"/>
        <w:spacing w:line="240" w:lineRule="auto"/>
        <w:ind w:left="720"/>
      </w:pPr>
      <w:r>
        <w:rPr>
          <w:lang w:val="hi_IN" w:bidi="hi_IN"/>
        </w:rPr>
      </w:r>
      <w:r>
        <w:rPr>
          <w:lang w:val="hi_IN" w:bidi="hi_IN"/>
        </w:rPr>
        <w:t>हमने जो कुछ भी गलत किया है, उसके लिए हम जिम्मेदार हैं; या</w:t>
      </w:r>
    </w:p>
    <w:p>
      <w:pPr>
        <w:pStyle w:val="ListBullet"/>
        <w:spacing w:line="240" w:lineRule="auto"/>
        <w:ind w:left="720"/>
      </w:pPr>
      <w:r>
        <w:rPr>
          <w:lang w:val="hi_IN" w:bidi="hi_IN"/>
        </w:rPr>
      </w:r>
      <w:r>
        <w:rPr>
          <w:lang w:val="hi_IN" w:bidi="hi_IN"/>
        </w:rPr>
        <w:t xml:space="preserve">हमारे पापों और आज्ञा न मानने के कारण हम बंधुआई में गए और हमारे लोगों की मृत्यु हुई। </w:t>
      </w:r>
    </w:p>
    <w:p>
      <w:pPr/>
      <w:r>
        <w:rPr>
          <w:lang w:val="hi_IN" w:bidi="hi_IN"/>
        </w:rPr>
      </w:r>
      <w:r>
        <w:rPr>
          <w:lang w:val="hi_IN" w:bidi="hi_IN"/>
        </w:rPr>
        <w:t>इस्राएलियों की भूमिका निभाने वाले व्यक्ति से पूछें जो यहोवा की आज्ञाओं का कड़ाई से पालन करते हैं,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दोषी और लज्जित महसूस करते हैं; या</w:t>
      </w:r>
    </w:p>
    <w:p>
      <w:pPr>
        <w:pStyle w:val="ListBullet"/>
        <w:spacing w:line="240" w:lineRule="auto"/>
        <w:ind w:left="720"/>
      </w:pPr>
      <w:r>
        <w:rPr>
          <w:lang w:val="hi_IN" w:bidi="hi_IN"/>
        </w:rPr>
      </w:r>
      <w:r>
        <w:rPr>
          <w:lang w:val="hi_IN" w:bidi="hi_IN"/>
        </w:rPr>
        <w:t>एज्रा सही है। हम अपनी भूमि खोने और दास बनने के लिए जिम्मेदार हैं।</w:t>
      </w:r>
    </w:p>
    <w:p>
      <w:pPr/>
      <w:r>
        <w:rPr>
          <w:lang w:val="hi_IN" w:bidi="hi_IN"/>
        </w:rPr>
      </w:r>
      <w:r>
        <w:rPr>
          <w:lang w:val="hi_IN" w:bidi="hi_IN"/>
        </w:rPr>
        <w:t>इस्राएलियों की भूमिका निभाने वाले व्यक्ति से पूछें जो यहोवा की आज्ञाओं के प्रति विश्वासघाती थे,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विश्वासघाती रहे हैं और हमारे लिए यहोवा की दी हुई व्यवस्था का हमने पालन नहीं किया है; या</w:t>
      </w:r>
    </w:p>
    <w:p>
      <w:pPr>
        <w:pStyle w:val="ListBullet"/>
        <w:spacing w:line="240" w:lineRule="auto"/>
        <w:ind w:left="720"/>
      </w:pPr>
      <w:r>
        <w:rPr>
          <w:lang w:val="hi_IN" w:bidi="hi_IN"/>
        </w:rPr>
      </w:r>
      <w:r>
        <w:rPr>
          <w:lang w:val="hi_IN" w:bidi="hi_IN"/>
        </w:rPr>
        <w:t>लोगों ने हमें पकड़ लिया और हमें मार डाला, क्योंकि हमने यहोवा के नियमों का पालन नहीं किया।</w:t>
      </w:r>
    </w:p>
    <w:p>
      <w:pPr/>
      <w:r>
        <w:rPr>
          <w:lang w:val="hi_IN" w:bidi="hi_IN"/>
        </w:rPr>
      </w:r>
      <w:r>
        <w:rPr>
          <w:lang w:val="hi_IN" w:bidi="hi_IN"/>
        </w:rPr>
        <w:t>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खुशी है कि एज्रा मुझसे बात कर रहा है; या</w:t>
      </w:r>
    </w:p>
    <w:p>
      <w:pPr>
        <w:pStyle w:val="ListBullet"/>
        <w:spacing w:line="240" w:lineRule="auto"/>
        <w:ind w:left="720"/>
      </w:pPr>
      <w:r>
        <w:rPr>
          <w:lang w:val="hi_IN" w:bidi="hi_IN"/>
        </w:rPr>
      </w:r>
      <w:r>
        <w:rPr>
          <w:lang w:val="hi_IN" w:bidi="hi_IN"/>
        </w:rPr>
        <w:t>एज्रा सही है। मेरे लोगों ने कई बार पाप किया है और वे मेरी आज्ञा नहीं मानने के दोषी हैं; या</w:t>
      </w:r>
    </w:p>
    <w:p>
      <w:pPr>
        <w:pStyle w:val="ListBullet"/>
        <w:spacing w:line="240" w:lineRule="auto"/>
        <w:ind w:left="720"/>
      </w:pPr>
      <w:r>
        <w:rPr>
          <w:lang w:val="hi_IN" w:bidi="hi_IN"/>
        </w:rPr>
      </w:r>
      <w:r>
        <w:rPr>
          <w:lang w:val="hi_IN" w:bidi="hi_IN"/>
        </w:rPr>
        <w:t>मैं दुखी और निराश हूँ। मेरे इस्राएली अन्य लोगों से अलग नहीं रहे, और मेरे इस्राएलियों ने मेरी आज्ञा नहीं मानी।</w:t>
      </w:r>
    </w:p>
    <w:p>
      <w:pPr/>
      <w:r>
        <w:rPr>
          <w:lang w:val="hi_IN" w:bidi="hi_IN"/>
        </w:rPr>
      </w:r>
      <w:r>
        <w:rPr>
          <w:lang w:val="hi_IN" w:bidi="hi_IN"/>
        </w:rPr>
        <w:t>अभिनय को जारी रखें।</w:t>
      </w:r>
    </w:p>
    <w:p>
      <w:pPr/>
      <w:r>
        <w:rPr>
          <w:lang w:val="hi_IN" w:bidi="hi_IN"/>
        </w:rPr>
      </w:r>
      <w:r>
        <w:rPr>
          <w:lang w:val="hi_IN" w:bidi="hi_IN"/>
        </w:rPr>
        <w:t>एज्रा की प्रार्थना के अगले भाग में, एज्रा यहोवा से प्रार्थना करता है, जो एज्रा और इस्राएलियों का परमेश्वर है। एज्रा यहोवा का धन्यवाद करता है कि उसने इस्राएलियों पर अनुग्रह और दया दिखाई और कुछ इस्राएलियों को यरूशलेम वापस लाया।</w:t>
      </w:r>
    </w:p>
    <w:p>
      <w:pPr/>
      <w:r>
        <w:rPr>
          <w:lang w:val="hi_IN" w:bidi="hi_IN"/>
        </w:rPr>
      </w:r>
      <w:r>
        <w:rPr>
          <w:lang w:val="hi_IN" w:bidi="hi_IN"/>
        </w:rPr>
        <w:t>नाटक को रोकें। एज्रा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यहोवा, हमें आशा देने और हमारी सहायता करने के लिए धन्यवाद; या</w:t>
      </w:r>
    </w:p>
    <w:p>
      <w:pPr>
        <w:pStyle w:val="ListBullet"/>
        <w:spacing w:line="240" w:lineRule="auto"/>
        <w:ind w:left="720"/>
      </w:pPr>
      <w:r>
        <w:rPr>
          <w:lang w:val="hi_IN" w:bidi="hi_IN"/>
        </w:rPr>
      </w:r>
      <w:r>
        <w:rPr>
          <w:lang w:val="hi_IN" w:bidi="hi_IN"/>
        </w:rPr>
        <w:t>यहोवा अभी भी हमारी परवाह करता है; या</w:t>
      </w:r>
    </w:p>
    <w:p>
      <w:pPr>
        <w:pStyle w:val="ListBullet"/>
        <w:spacing w:line="240" w:lineRule="auto"/>
        <w:ind w:left="720"/>
      </w:pPr>
      <w:r>
        <w:rPr>
          <w:lang w:val="hi_IN" w:bidi="hi_IN"/>
        </w:rPr>
      </w:r>
      <w:r>
        <w:rPr>
          <w:lang w:val="hi_IN" w:bidi="hi_IN"/>
        </w:rPr>
        <w:t>यहोवा हम में से कुछ को अपने घर ले आया है।</w:t>
      </w:r>
    </w:p>
    <w:p>
      <w:pPr/>
      <w:r>
        <w:rPr>
          <w:lang w:val="hi_IN" w:bidi="hi_IN"/>
        </w:rPr>
      </w:r>
      <w:r>
        <w:rPr>
          <w:lang w:val="hi_IN" w:bidi="hi_IN"/>
        </w:rPr>
        <w:t>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अपने लोगों से प्रेम करता हूँ; या</w:t>
      </w:r>
    </w:p>
    <w:p>
      <w:pPr>
        <w:pStyle w:val="ListBullet"/>
        <w:spacing w:line="240" w:lineRule="auto"/>
        <w:ind w:left="720"/>
      </w:pPr>
      <w:r>
        <w:rPr>
          <w:lang w:val="hi_IN" w:bidi="hi_IN"/>
        </w:rPr>
      </w:r>
      <w:r>
        <w:rPr>
          <w:lang w:val="hi_IN" w:bidi="hi_IN"/>
        </w:rPr>
        <w:t>मैंने अपने लोगों को यहूदा और यरूशलेम में घर आने में सहायता की है; या</w:t>
      </w:r>
    </w:p>
    <w:p>
      <w:pPr>
        <w:pStyle w:val="ListBullet"/>
        <w:spacing w:line="240" w:lineRule="auto"/>
        <w:ind w:left="720"/>
      </w:pPr>
      <w:r>
        <w:rPr>
          <w:lang w:val="hi_IN" w:bidi="hi_IN"/>
        </w:rPr>
      </w:r>
      <w:r>
        <w:rPr>
          <w:lang w:val="hi_IN" w:bidi="hi_IN"/>
        </w:rPr>
        <w:t>फारस के राजा मेरे लोगों की सहायता करने के लिए मेरी सेवा करते हैं।</w:t>
      </w:r>
    </w:p>
    <w:p>
      <w:pPr/>
      <w:r>
        <w:rPr>
          <w:lang w:val="hi_IN" w:bidi="hi_IN"/>
        </w:rPr>
      </w:r>
      <w:r>
        <w:rPr>
          <w:lang w:val="hi_IN" w:bidi="hi_IN"/>
        </w:rPr>
        <w:t>इस्राएलियों की भूमिका निभाने वाले व्यक्ति से पूछें जो यहोवा की आज्ञाओं का कड़ाई से पालन करते हैं,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आभारी हैं। यहोवा हमें यरूशलेम के घर ले आया; या</w:t>
      </w:r>
    </w:p>
    <w:p>
      <w:pPr>
        <w:pStyle w:val="ListBullet"/>
        <w:spacing w:line="240" w:lineRule="auto"/>
        <w:ind w:left="720"/>
      </w:pPr>
      <w:r>
        <w:rPr>
          <w:lang w:val="hi_IN" w:bidi="hi_IN"/>
        </w:rPr>
      </w:r>
      <w:r>
        <w:rPr>
          <w:lang w:val="hi_IN" w:bidi="hi_IN"/>
        </w:rPr>
        <w:t>यहाँ जीवन बेहतर है; या</w:t>
      </w:r>
    </w:p>
    <w:p>
      <w:pPr>
        <w:pStyle w:val="ListBullet"/>
        <w:spacing w:line="240" w:lineRule="auto"/>
        <w:ind w:left="720"/>
      </w:pPr>
      <w:r>
        <w:rPr>
          <w:lang w:val="hi_IN" w:bidi="hi_IN"/>
        </w:rPr>
      </w:r>
      <w:r>
        <w:rPr>
          <w:lang w:val="hi_IN" w:bidi="hi_IN"/>
        </w:rPr>
        <w:t>हम खुश हैं क्योंकि हमने मन्दिर को फिर से बनाया है और यरूशलेम में रह सकते हैं।</w:t>
      </w:r>
    </w:p>
    <w:p>
      <w:pPr/>
      <w:r>
        <w:rPr>
          <w:lang w:val="hi_IN" w:bidi="hi_IN"/>
        </w:rPr>
      </w:r>
      <w:r>
        <w:rPr>
          <w:lang w:val="hi_IN" w:bidi="hi_IN"/>
        </w:rPr>
        <w:t>इस्राएलियों की भूमिका निभाने वाले व्यक्ति से पूछें जो यहोवा की आज्ञाओं के प्रति विश्वासघाती थे,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यरूशलेम में रहना अच्छा है; या</w:t>
      </w:r>
    </w:p>
    <w:p>
      <w:pPr>
        <w:pStyle w:val="ListBullet"/>
        <w:spacing w:line="240" w:lineRule="auto"/>
        <w:ind w:left="720"/>
      </w:pPr>
      <w:r>
        <w:rPr>
          <w:lang w:val="hi_IN" w:bidi="hi_IN"/>
        </w:rPr>
      </w:r>
      <w:r>
        <w:rPr>
          <w:lang w:val="hi_IN" w:bidi="hi_IN"/>
        </w:rPr>
        <w:t>हम यह नहीं समझते थे कि परमेश्वर ने हमें सुरक्षित रखने के लिए हमारे लिए क्या किया था।</w:t>
      </w:r>
    </w:p>
    <w:p>
      <w:pPr/>
      <w:r>
        <w:rPr>
          <w:lang w:val="hi_IN" w:bidi="hi_IN"/>
        </w:rPr>
      </w:r>
      <w:r>
        <w:rPr>
          <w:lang w:val="hi_IN" w:bidi="hi_IN"/>
        </w:rPr>
        <w:t>अभिनय को जारी रखें।</w:t>
      </w:r>
    </w:p>
    <w:p>
      <w:pPr/>
      <w:r>
        <w:rPr>
          <w:lang w:val="hi_IN" w:bidi="hi_IN"/>
        </w:rPr>
      </w:r>
      <w:r>
        <w:rPr>
          <w:lang w:val="hi_IN" w:bidi="hi_IN"/>
        </w:rPr>
        <w:t>एज्रा अपने और इस्राएलियों के परमेश्वर से प्रार्थना करना जारी रखता है। एज्रा स्वीकार करता है कि इस्राएलियों ने परमेश्वर की आज्ञा नहीं मानी है। एज्रा मूसा को दी गई यहोवा की आज्ञाओं और आज्ञाकारी इस्राएलियों के लिए दी गई आशीषों को उद्धृत करता है।</w:t>
      </w:r>
    </w:p>
    <w:p>
      <w:pPr/>
      <w:r>
        <w:rPr>
          <w:lang w:val="hi_IN" w:bidi="hi_IN"/>
        </w:rPr>
      </w:r>
      <w:r>
        <w:rPr>
          <w:lang w:val="hi_IN" w:bidi="hi_IN"/>
        </w:rPr>
        <w:t>नाटक को रोकें। एज्रा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मुझे व्यवस्था याद है, और मैं व्यवस्था से प्रेम करता हूँ; या</w:t>
      </w:r>
    </w:p>
    <w:p>
      <w:pPr>
        <w:pStyle w:val="ListBullet"/>
        <w:spacing w:line="240" w:lineRule="auto"/>
        <w:ind w:left="720"/>
      </w:pPr>
      <w:r>
        <w:rPr>
          <w:lang w:val="hi_IN" w:bidi="hi_IN"/>
        </w:rPr>
      </w:r>
      <w:r>
        <w:rPr>
          <w:lang w:val="hi_IN" w:bidi="hi_IN"/>
        </w:rPr>
        <w:t>हमने यहोवा की आज्ञाओं की अवज्ञा की; या</w:t>
      </w:r>
    </w:p>
    <w:p>
      <w:pPr>
        <w:pStyle w:val="ListBullet"/>
        <w:spacing w:line="240" w:lineRule="auto"/>
        <w:ind w:left="720"/>
      </w:pPr>
      <w:r>
        <w:rPr>
          <w:lang w:val="hi_IN" w:bidi="hi_IN"/>
        </w:rPr>
      </w:r>
      <w:r>
        <w:rPr>
          <w:lang w:val="hi_IN" w:bidi="hi_IN"/>
        </w:rPr>
        <w:t>यहोवा हमें हमारे और हमारे बच्चों के लिए अच्छी बातें देकर आशीष देना चाहता है।</w:t>
      </w:r>
    </w:p>
    <w:p>
      <w:pPr/>
      <w:r>
        <w:rPr>
          <w:lang w:val="hi_IN" w:bidi="hi_IN"/>
        </w:rPr>
      </w:r>
      <w:r>
        <w:rPr>
          <w:lang w:val="hi_IN" w:bidi="hi_IN"/>
        </w:rPr>
        <w:t>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तुमने मेरी आज्ञाओं को तोड़ दिया है जो मैंने मूसा को दी थीं; या</w:t>
      </w:r>
    </w:p>
    <w:p>
      <w:pPr>
        <w:pStyle w:val="ListBullet"/>
        <w:spacing w:line="240" w:lineRule="auto"/>
        <w:ind w:left="720"/>
      </w:pPr>
      <w:r>
        <w:rPr>
          <w:lang w:val="hi_IN" w:bidi="hi_IN"/>
        </w:rPr>
      </w:r>
      <w:r>
        <w:rPr>
          <w:lang w:val="hi_IN" w:bidi="hi_IN"/>
        </w:rPr>
        <w:t>मैं अपने लोगों को आशीष देना चाहता हूँ, यदि वे मेरी आज्ञा मानें; या</w:t>
      </w:r>
    </w:p>
    <w:p>
      <w:pPr>
        <w:pStyle w:val="ListBullet"/>
        <w:spacing w:line="240" w:lineRule="auto"/>
        <w:ind w:left="720"/>
      </w:pPr>
      <w:r>
        <w:rPr>
          <w:lang w:val="hi_IN" w:bidi="hi_IN"/>
        </w:rPr>
      </w:r>
      <w:r>
        <w:rPr>
          <w:lang w:val="hi_IN" w:bidi="hi_IN"/>
        </w:rPr>
        <w:t>मेरे लोगों को उन लोगों के साथ नहीं मिलाना चाहिए जो मेरी आराधना नहीं करते हैं; या</w:t>
      </w:r>
    </w:p>
    <w:p>
      <w:pPr>
        <w:pStyle w:val="ListBullet"/>
        <w:spacing w:line="240" w:lineRule="auto"/>
        <w:ind w:left="720"/>
      </w:pPr>
      <w:r>
        <w:rPr>
          <w:lang w:val="hi_IN" w:bidi="hi_IN"/>
        </w:rPr>
      </w:r>
      <w:r>
        <w:rPr>
          <w:lang w:val="hi_IN" w:bidi="hi_IN"/>
        </w:rPr>
        <w:t>चीज़ों को सही करने के लिए तुम कुछ नहीं कर सकते, लेकिन मैं तुम पर दया करूँगा, क्योंकि मैं अपने लोगों से प्रेम करता हूँ।</w:t>
      </w:r>
    </w:p>
    <w:p>
      <w:pPr/>
      <w:r>
        <w:rPr>
          <w:lang w:val="hi_IN" w:bidi="hi_IN"/>
        </w:rPr>
      </w:r>
      <w:r>
        <w:rPr>
          <w:lang w:val="hi_IN" w:bidi="hi_IN"/>
        </w:rPr>
        <w:t>इस्राएलियों की भूमिका निभाने वाले व्यक्ति से पूछें जो यहोवा की आज्ञाओं के प्रति विश्वासघाती थे,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नियमों को भूल गए; या</w:t>
      </w:r>
    </w:p>
    <w:p>
      <w:pPr>
        <w:pStyle w:val="ListBullet"/>
        <w:spacing w:line="240" w:lineRule="auto"/>
        <w:ind w:left="720"/>
      </w:pPr>
      <w:r>
        <w:rPr>
          <w:lang w:val="hi_IN" w:bidi="hi_IN"/>
        </w:rPr>
      </w:r>
      <w:r>
        <w:rPr>
          <w:lang w:val="hi_IN" w:bidi="hi_IN"/>
        </w:rPr>
        <w:t>हम यह नहीं समझते थे कि हमें यहोवा के लोग बनने के लिए क्या करना था।</w:t>
      </w:r>
    </w:p>
    <w:p>
      <w:pPr/>
      <w:r>
        <w:rPr>
          <w:lang w:val="hi_IN" w:bidi="hi_IN"/>
        </w:rPr>
      </w:r>
      <w:r>
        <w:rPr>
          <w:lang w:val="hi_IN" w:bidi="hi_IN"/>
        </w:rPr>
        <w:t>इस्राएलियों की भूमिका निभाने वाले व्यक्ति से पूछें जो यहोवा की आज्ञाओं का कड़ाई से पालन करते हैं,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क्या कर सकते हैं? क्या हम यहोवा के लिए बलिदान चढ़ाकर यह कह सकते हैं कि हमें खेद है? या</w:t>
      </w:r>
    </w:p>
    <w:p>
      <w:pPr>
        <w:pStyle w:val="ListBullet"/>
        <w:spacing w:line="240" w:lineRule="auto"/>
        <w:ind w:left="720"/>
      </w:pPr>
      <w:r>
        <w:rPr>
          <w:lang w:val="hi_IN" w:bidi="hi_IN"/>
        </w:rPr>
      </w:r>
      <w:r>
        <w:rPr>
          <w:lang w:val="hi_IN" w:bidi="hi_IN"/>
        </w:rPr>
        <w:t>हमने परमेश्वर की व्यवस्था नहीं मानी; या</w:t>
      </w:r>
    </w:p>
    <w:p>
      <w:pPr>
        <w:pStyle w:val="ListBullet"/>
        <w:spacing w:line="240" w:lineRule="auto"/>
        <w:ind w:left="720"/>
      </w:pPr>
      <w:r>
        <w:rPr>
          <w:lang w:val="hi_IN" w:bidi="hi_IN"/>
        </w:rPr>
      </w:r>
      <w:r>
        <w:rPr>
          <w:lang w:val="hi_IN" w:bidi="hi_IN"/>
        </w:rPr>
        <w:t>यहोवा हमें आशीष नहीं दे सकता।</w:t>
      </w:r>
    </w:p>
    <w:p>
      <w:pPr/>
      <w:r>
        <w:rPr>
          <w:lang w:val="hi_IN" w:bidi="hi_IN"/>
        </w:rPr>
      </w:r>
      <w:r>
        <w:rPr>
          <w:lang w:val="hi_IN" w:bidi="hi_IN"/>
        </w:rPr>
        <w:t>अभिनय को जारी रखें।</w:t>
      </w:r>
    </w:p>
    <w:p>
      <w:pPr/>
      <w:r>
        <w:rPr>
          <w:lang w:val="hi_IN" w:bidi="hi_IN"/>
        </w:rPr>
      </w:r>
      <w:r>
        <w:rPr>
          <w:lang w:val="hi_IN" w:bidi="hi_IN"/>
        </w:rPr>
        <w:t>एज्रा परमेश्वर से अपनी प्रार्थना समाप्त करता है। एज्रा इस्राएलियों पर परमेश्वर की दया के लिए परमेश्वर को धन्यवाद देता है। एज्रा पूछता है कि इस्राएलियों को फिर से परमेश्वर की परीक्षा क्यों लेनी चाहिए। एज्रा अपने आप को और इस्राएलियों को यहोवा के न्याय के अधीन कर देता है।</w:t>
      </w:r>
    </w:p>
    <w:p>
      <w:pPr/>
      <w:r>
        <w:rPr>
          <w:lang w:val="hi_IN" w:bidi="hi_IN"/>
        </w:rPr>
      </w:r>
      <w:r>
        <w:rPr>
          <w:lang w:val="hi_IN" w:bidi="hi_IN"/>
        </w:rPr>
        <w:t>नाटक को रोकें। एज्रा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यहोवा ने हम पर दया दिखाई है; या</w:t>
      </w:r>
    </w:p>
    <w:p>
      <w:pPr>
        <w:pStyle w:val="ListBullet"/>
        <w:spacing w:line="240" w:lineRule="auto"/>
        <w:ind w:left="720"/>
      </w:pPr>
      <w:r>
        <w:rPr>
          <w:lang w:val="hi_IN" w:bidi="hi_IN"/>
        </w:rPr>
      </w:r>
      <w:r>
        <w:rPr>
          <w:lang w:val="hi_IN" w:bidi="hi_IN"/>
        </w:rPr>
        <w:t>क्या मेरे लोग देखेंगे और समझेंगे कि उन्हें बदलना चाहिए और दूसरे देशों के लोगों से विवाह नहीं करना चाहिए? या</w:t>
      </w:r>
    </w:p>
    <w:p>
      <w:pPr>
        <w:pStyle w:val="ListBullet"/>
        <w:spacing w:line="240" w:lineRule="auto"/>
        <w:ind w:left="720"/>
      </w:pPr>
      <w:r>
        <w:rPr>
          <w:lang w:val="hi_IN" w:bidi="hi_IN"/>
        </w:rPr>
      </w:r>
      <w:r>
        <w:rPr>
          <w:lang w:val="hi_IN" w:bidi="hi_IN"/>
        </w:rPr>
        <w:t>मैं अपने आप को और अपने लोगों को यहोवा को दे देता हूँ। मैं यहोवा पर भरोसा करता हूँ कि वह हमारा न्याय करे।</w:t>
      </w:r>
    </w:p>
    <w:p>
      <w:pPr/>
      <w:r>
        <w:rPr>
          <w:lang w:val="hi_IN" w:bidi="hi_IN"/>
        </w:rPr>
      </w:r>
      <w:r>
        <w:rPr>
          <w:lang w:val="hi_IN" w:bidi="hi_IN"/>
        </w:rPr>
        <w:t>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मैंने अपने लोगों पर दया दिखाई; या</w:t>
      </w:r>
    </w:p>
    <w:p>
      <w:pPr>
        <w:pStyle w:val="ListBullet"/>
        <w:spacing w:line="240" w:lineRule="auto"/>
        <w:ind w:left="720"/>
      </w:pPr>
      <w:r>
        <w:rPr>
          <w:lang w:val="hi_IN" w:bidi="hi_IN"/>
        </w:rPr>
      </w:r>
      <w:r>
        <w:rPr>
          <w:lang w:val="hi_IN" w:bidi="hi_IN"/>
        </w:rPr>
        <w:t>मेरे लोगों को मेरी आज्ञाओं का पालन करना सीखने की आवश्यकता है; या</w:t>
      </w:r>
    </w:p>
    <w:p>
      <w:pPr>
        <w:pStyle w:val="ListBullet"/>
        <w:spacing w:line="240" w:lineRule="auto"/>
        <w:ind w:left="720"/>
      </w:pPr>
      <w:r>
        <w:rPr>
          <w:lang w:val="hi_IN" w:bidi="hi_IN"/>
        </w:rPr>
      </w:r>
      <w:r>
        <w:rPr>
          <w:lang w:val="hi_IN" w:bidi="hi_IN"/>
        </w:rPr>
        <w:t>मेरे लोगों ने फिर से मेरी आज्ञा नहीं मानी। मैं यह तय करूँगा कि मेरे लोगों के साथ क्या होगा।</w:t>
      </w:r>
    </w:p>
    <w:p>
      <w:pPr/>
      <w:r>
        <w:rPr>
          <w:lang w:val="hi_IN" w:bidi="hi_IN"/>
        </w:rPr>
      </w:r>
      <w:r>
        <w:rPr>
          <w:lang w:val="hi_IN" w:bidi="hi_IN"/>
        </w:rPr>
        <w:t>इस्राएलियों की भूमिका निभाने वाले व्यक्ति से पूछें जो यहोवा की आज्ञाओं का कड़ाई से पालन करते हैं,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यहोवा ने हमें बचाया, भले ही हम यहोवा के योग्य नहीं थे; या</w:t>
      </w:r>
    </w:p>
    <w:p>
      <w:pPr>
        <w:pStyle w:val="ListBullet"/>
        <w:spacing w:line="240" w:lineRule="auto"/>
        <w:ind w:left="720"/>
      </w:pPr>
      <w:r>
        <w:rPr>
          <w:lang w:val="hi_IN" w:bidi="hi_IN"/>
        </w:rPr>
      </w:r>
      <w:r>
        <w:rPr>
          <w:lang w:val="hi_IN" w:bidi="hi_IN"/>
        </w:rPr>
        <w:t>हम गुस्सा हैं। हमारे कुछ लोगों ने हम सभी को खतरे में डाल दिया है, क्योंकि उन्होंने यहोवा के नियमों का पालन नहीं किया; या</w:t>
      </w:r>
    </w:p>
    <w:p>
      <w:pPr>
        <w:pStyle w:val="ListBullet"/>
        <w:spacing w:line="240" w:lineRule="auto"/>
        <w:ind w:left="720"/>
      </w:pPr>
      <w:r>
        <w:rPr>
          <w:lang w:val="hi_IN" w:bidi="hi_IN"/>
        </w:rPr>
      </w:r>
      <w:r>
        <w:rPr>
          <w:lang w:val="hi_IN" w:bidi="hi_IN"/>
        </w:rPr>
        <w:t>अब क्या होगा? क्या यहोवा हमें फिर से बचाएगा?</w:t>
      </w:r>
    </w:p>
    <w:p>
      <w:pPr/>
      <w:r>
        <w:rPr>
          <w:lang w:val="hi_IN" w:bidi="hi_IN"/>
        </w:rPr>
      </w:r>
      <w:r>
        <w:rPr>
          <w:lang w:val="hi_IN" w:bidi="hi_IN"/>
        </w:rPr>
        <w:t>इस्राएलियों की भूमिका निभाने वाले व्यक्ति से पूछें जो यहोवा की आज्ञाओं के प्रति विश्वासघाती थे,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नहीं, हम यहोवा की आज्ञाओं को फिर से नहीं तोड़ेंगे; या</w:t>
      </w:r>
    </w:p>
    <w:p>
      <w:pPr>
        <w:pStyle w:val="ListBullet"/>
        <w:spacing w:line="240" w:lineRule="auto"/>
        <w:ind w:left="720"/>
      </w:pPr>
      <w:r>
        <w:rPr>
          <w:lang w:val="hi_IN" w:bidi="hi_IN"/>
        </w:rPr>
      </w:r>
      <w:r>
        <w:rPr>
          <w:lang w:val="hi_IN" w:bidi="hi_IN"/>
        </w:rPr>
        <w:t>हम डरे हुए हैं। क्या यहोवा हमें दोषी ठहराएगा? या</w:t>
      </w:r>
    </w:p>
    <w:p>
      <w:pPr>
        <w:pStyle w:val="ListBullet"/>
        <w:spacing w:line="240" w:lineRule="auto"/>
        <w:ind w:left="720"/>
      </w:pPr>
      <w:r>
        <w:rPr>
          <w:lang w:val="hi_IN" w:bidi="hi_IN"/>
        </w:rPr>
      </w:r>
      <w:r>
        <w:rPr>
          <w:lang w:val="hi_IN" w:bidi="hi_IN"/>
        </w:rPr>
        <w:t>हम उलझन में हैं। क्या हमने यहाँ रहने वाली स्त्रियों से विवाह करते समय कोई बड़ी गलती की?</w:t>
      </w:r>
      <w:r>
        <w:rPr>
          <w:lang w:val="hi_IN" w:bidi="hi_IN"/>
        </w:rPr>
      </w:r>
    </w:p>
    <w:p>
      <w:pPr>
        <w:pStyle w:val="Heading3"/>
      </w:pPr>
      <w:r>
        <w:rPr>
          <w:lang w:val="hi_IN" w:bidi="hi_IN"/>
        </w:rPr>
        <w:t>आवश्यक जानकारी</w:t>
      </w:r>
    </w:p>
    <w:p>
      <w:pPr/>
      <w:r>
        <w:rPr>
          <w:lang w:val="hi_IN" w:bidi="hi_IN"/>
        </w:rPr>
      </w:r>
      <w:r>
        <w:rPr>
          <w:lang w:val="hi_IN" w:bidi="hi_IN"/>
        </w:rPr>
        <w:t>एज्रा 9:5–15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संध्याकालीन भेंट चढ़ाने के समय एज्रा उठ खड़ा हुआ। </w:t>
      </w:r>
      <w:r>
        <w:rPr>
          <w:b/>
          <w:lang w:val="hi_IN" w:bidi="hi_IN"/>
        </w:rPr>
        <w:t>संध्याकालीन भेंट</w:t>
      </w:r>
      <w:r>
        <w:rPr>
          <w:lang w:val="hi_IN" w:bidi="hi_IN"/>
        </w:rPr>
        <w:t>, या बलिदान के लिए उसी शब्द या वाक्यांश का उपयोग करें जिसका उपयोग आपने पिछले भागों में किया था। अधिक जानकारी के लिए मुख्य शब्दावली में "भेंट" देखें।</w:t>
      </w:r>
    </w:p>
    <w:p>
      <w:pPr/>
      <w:r>
        <w:rPr>
          <w:lang w:val="hi_IN" w:bidi="hi_IN"/>
        </w:rPr>
      </w:r>
      <w:r>
        <w:rPr>
          <w:lang w:val="hi_IN" w:bidi="hi_IN"/>
        </w:rPr>
        <w:t>एज्रा अपने अपमान और शोक के समय से उठ खड़ा हुआ, जब वह शोक मना रहा था और अपने वस्त्र फाड़े हुए था। एज्रा ने विलाप किया, उपवास किया और यहोवा के सामने अपने आप को नम्र किया।</w:t>
      </w:r>
    </w:p>
    <w:p>
      <w:pPr/>
      <w:r>
        <w:rPr>
          <w:lang w:val="hi_IN" w:bidi="hi_IN"/>
        </w:rPr>
      </w:r>
      <w:r>
        <w:rPr>
          <w:lang w:val="hi_IN" w:bidi="hi_IN"/>
        </w:rPr>
        <w:t xml:space="preserve">यहाँ रुकें और समूह में चर्चा करें कि आप </w:t>
      </w:r>
      <w:r>
        <w:rPr>
          <w:b/>
          <w:lang w:val="hi_IN" w:bidi="hi_IN"/>
        </w:rPr>
        <w:t>अपमान</w:t>
      </w:r>
      <w:r>
        <w:rPr>
          <w:lang w:val="hi_IN" w:bidi="hi_IN"/>
        </w:rPr>
        <w:t xml:space="preserve"> के लिए किस शब्द या वाक्यांश का उपयोग करेंगे, जब एज्रा ने इस्राएल के लोगों के लिए विलाप किया था। इस ऑडियो को यहाँ रोकें।</w:t>
      </w:r>
    </w:p>
    <w:p>
      <w:pPr/>
      <w:r>
        <w:rPr>
          <w:lang w:val="hi_IN" w:bidi="hi_IN"/>
        </w:rPr>
      </w:r>
      <w:r>
        <w:rPr>
          <w:lang w:val="hi_IN" w:bidi="hi_IN"/>
        </w:rPr>
        <w:t xml:space="preserve">एज्रा का </w:t>
      </w:r>
      <w:r>
        <w:rPr>
          <w:b/>
          <w:lang w:val="hi_IN" w:bidi="hi_IN"/>
        </w:rPr>
        <w:t>अंगरखा</w:t>
      </w:r>
      <w:r>
        <w:rPr>
          <w:lang w:val="hi_IN" w:bidi="hi_IN"/>
        </w:rPr>
        <w:t xml:space="preserve"> और </w:t>
      </w:r>
      <w:r>
        <w:rPr>
          <w:b/>
          <w:lang w:val="hi_IN" w:bidi="hi_IN"/>
        </w:rPr>
        <w:t>चोगा</w:t>
      </w:r>
      <w:r>
        <w:rPr>
          <w:lang w:val="hi_IN" w:bidi="hi_IN"/>
        </w:rPr>
        <w:t xml:space="preserve"> फट गया थे। अंगरखा और चोगे के लिए उन्हीं शब्दों या वाक्यांशों का उपयोग करें जिनका उपयोग आपने पिछले भागों में किया है। अंगरखा और चोगे के बारे में अधिक जानकारी के लिए, मुख्य शब्दावली देखें।</w:t>
      </w:r>
    </w:p>
    <w:p>
      <w:pPr/>
      <w:r>
        <w:rPr>
          <w:lang w:val="hi_IN" w:bidi="hi_IN"/>
        </w:rPr>
      </w:r>
      <w:r>
        <w:rPr>
          <w:lang w:val="hi_IN" w:bidi="hi_IN"/>
        </w:rPr>
        <w:t xml:space="preserve">एज्रा ने अपने हाथ अपने </w:t>
      </w:r>
      <w:r>
        <w:rPr>
          <w:b/>
          <w:lang w:val="hi_IN" w:bidi="hi_IN"/>
        </w:rPr>
        <w:t>परमेश्वर</w:t>
      </w:r>
      <w:r>
        <w:rPr>
          <w:lang w:val="hi_IN" w:bidi="hi_IN"/>
        </w:rPr>
        <w:t xml:space="preserve"> </w:t>
      </w:r>
      <w:r>
        <w:rPr>
          <w:b/>
          <w:lang w:val="hi_IN" w:bidi="hi_IN"/>
        </w:rPr>
        <w:t>यहोवा</w:t>
      </w:r>
      <w:r>
        <w:rPr>
          <w:lang w:val="hi_IN" w:bidi="hi_IN"/>
        </w:rPr>
        <w:t xml:space="preserve"> की ओर फैलाए रहा। यहोवा परमेश्वर का व्यक्तिगत नाम है। एज्रा के परमेश्वर ने पूरे संसार को बनाया और वह परमेश्वर है जिसकी इस्राएली आराधना करते हैं। यहोवा और परमेश्वर के लिए उन्हीं शब्दों या वाक्यांशों का उपयोग करें जिनका उपयोग आपने पिछले भागों में किया था। अधिक जानकारी के लिए, मुख्य शब्दावली में यहोवा और परमेश्वर देखें।</w:t>
      </w:r>
    </w:p>
    <w:p>
      <w:pPr/>
      <w:r>
        <w:rPr>
          <w:lang w:val="hi_IN" w:bidi="hi_IN"/>
        </w:rPr>
      </w:r>
      <w:r>
        <w:rPr>
          <w:lang w:val="hi_IN" w:bidi="hi_IN"/>
        </w:rPr>
        <w:t>एज्रा परमेश्वर से कहता है कि एज्रा शर्मिंदा है। एज्रा अपने लोगों की ओर से शर्मिंदा और दोषी महसूस करता है।</w:t>
      </w:r>
    </w:p>
    <w:p>
      <w:pPr/>
      <w:r>
        <w:rPr>
          <w:lang w:val="hi_IN" w:bidi="hi_IN"/>
        </w:rPr>
      </w:r>
      <w:r>
        <w:rPr>
          <w:lang w:val="hi_IN" w:bidi="hi_IN"/>
        </w:rPr>
        <w:t xml:space="preserve">यहाँ रुकें और समूह में चर्चा करें कि आप </w:t>
      </w:r>
      <w:r>
        <w:rPr>
          <w:b/>
          <w:lang w:val="hi_IN" w:bidi="hi_IN"/>
        </w:rPr>
        <w:t>लज्जित</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एज्रा अपमानित या शर्मिंदा महसूस करता है। एज्रा को ऐसा लगता है कि वह परमेश्वर की स्वीकृति और आदर खो चुका है।</w:t>
      </w:r>
    </w:p>
    <w:p>
      <w:pPr/>
      <w:r>
        <w:rPr>
          <w:lang w:val="hi_IN" w:bidi="hi_IN"/>
        </w:rPr>
      </w:r>
      <w:r>
        <w:rPr>
          <w:lang w:val="hi_IN" w:bidi="hi_IN"/>
        </w:rPr>
        <w:t xml:space="preserve">यहाँ रुकें और समूह में चर्चा करें कि आप </w:t>
      </w:r>
      <w:r>
        <w:rPr>
          <w:b/>
          <w:lang w:val="hi_IN" w:bidi="hi_IN"/>
        </w:rPr>
        <w:t>अपमानित</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इस्राएलियों के अधर्म या पाप बहुत से हैं। अधर्म पाप के समान है, लेकिन यह एक लगातार और बार-बार दोहराया जाने वाला व्यवहार है जो परमेश्वर की आज्ञा का उल्लंघन करना है।</w:t>
      </w:r>
    </w:p>
    <w:p>
      <w:pPr/>
      <w:r>
        <w:rPr>
          <w:lang w:val="hi_IN" w:bidi="hi_IN"/>
        </w:rPr>
      </w:r>
      <w:r>
        <w:rPr>
          <w:lang w:val="hi_IN" w:bidi="hi_IN"/>
        </w:rPr>
        <w:t xml:space="preserve">यहाँ रुकें और समूह में चर्चा करें कि आप </w:t>
      </w:r>
      <w:r>
        <w:rPr>
          <w:b/>
          <w:lang w:val="hi_IN" w:bidi="hi_IN"/>
        </w:rPr>
        <w:t>अधर्म</w:t>
      </w:r>
      <w:r>
        <w:rPr>
          <w:lang w:val="hi_IN" w:bidi="hi_IN"/>
        </w:rPr>
        <w:t xml:space="preserve"> के लिए किस शब्द या वाक्यांश का उपयोग करेंगे। अधिक जानकारी के लिए मुख्य शब्दावली में अधर्म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इस्राएलियों का अपराध स्वर्ग तक पहुँच गया है। अपराधबोध वह है जो किसी व्यक्ति के पाप के बाद होता है।</w:t>
      </w:r>
    </w:p>
    <w:p>
      <w:pPr/>
      <w:r>
        <w:rPr>
          <w:lang w:val="hi_IN" w:bidi="hi_IN"/>
        </w:rPr>
      </w:r>
      <w:r>
        <w:rPr>
          <w:lang w:val="hi_IN" w:bidi="hi_IN"/>
        </w:rPr>
        <w:t xml:space="preserve">यहाँ रुकें और समूह में चर्चा करें कि आप </w:t>
      </w:r>
      <w:r>
        <w:rPr>
          <w:b/>
          <w:lang w:val="hi_IN" w:bidi="hi_IN"/>
        </w:rPr>
        <w:t>दोष</w:t>
      </w:r>
      <w:r>
        <w:rPr>
          <w:lang w:val="hi_IN" w:bidi="hi_IN"/>
        </w:rPr>
        <w:t xml:space="preserve"> के लिए किस शब्द या वाक्यांश का उपयोग करेंगे। अधिक जानकारी के लिए मुख्य शब्दावली में दोष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इस्राएलियों का अपराध </w:t>
      </w:r>
      <w:r>
        <w:rPr>
          <w:b/>
          <w:lang w:val="hi_IN" w:bidi="hi_IN"/>
        </w:rPr>
        <w:t>स्वर्ग</w:t>
      </w:r>
      <w:r>
        <w:rPr>
          <w:lang w:val="hi_IN" w:bidi="hi_IN"/>
        </w:rPr>
        <w:t xml:space="preserve"> तक पहुँच गया है। एज्रा कल्पना करता है कि उनका अपराध उस स्थान तक पहुँच गया है जहाँ परमेश्वर अपने स्वर्गदूतों के साथ रहता है। स्वर्ग के लिए उसी शब्द या वाक्यांश का इस्तेमाल करें जो आपने पिछले भागों में किया है। अधिक जानकारी के लिए, मुख्य शब्दावली में स्वर्ग देखें।</w:t>
      </w:r>
    </w:p>
    <w:p>
      <w:pPr/>
      <w:r>
        <w:rPr>
          <w:lang w:val="hi_IN" w:bidi="hi_IN"/>
        </w:rPr>
      </w:r>
      <w:r>
        <w:rPr>
          <w:lang w:val="hi_IN" w:bidi="hi_IN"/>
        </w:rPr>
        <w:t xml:space="preserve">विदेशी </w:t>
      </w:r>
      <w:r>
        <w:rPr>
          <w:b/>
          <w:lang w:val="hi_IN" w:bidi="hi_IN"/>
        </w:rPr>
        <w:t>राजाओं</w:t>
      </w:r>
      <w:r>
        <w:rPr>
          <w:lang w:val="hi_IN" w:bidi="hi_IN"/>
        </w:rPr>
        <w:t xml:space="preserve"> ने इस्राएली राजाओं को मार डाला और उन्हें बंदी बना लिया। राजा वह व्यक्ति होता है जो किसी नगर या लोगों के एक समूह पर शासन करता है। अधिक जानकारी के लिए मुख्य शब्दावली में राजा देखें और राजा का अनुवाद उसी तरह करें जैसे आपने पहले किया है।</w:t>
      </w:r>
    </w:p>
    <w:p>
      <w:pPr/>
      <w:r>
        <w:rPr>
          <w:lang w:val="hi_IN" w:bidi="hi_IN"/>
        </w:rPr>
      </w:r>
      <w:r>
        <w:rPr>
          <w:lang w:val="hi_IN" w:bidi="hi_IN"/>
        </w:rPr>
        <w:t xml:space="preserve">विदेशी राजाओं ने इस्राएली </w:t>
      </w:r>
      <w:r>
        <w:rPr>
          <w:b/>
          <w:lang w:val="hi_IN" w:bidi="hi_IN"/>
        </w:rPr>
        <w:t>याजकों</w:t>
      </w:r>
      <w:r>
        <w:rPr>
          <w:lang w:val="hi_IN" w:bidi="hi_IN"/>
        </w:rPr>
        <w:t xml:space="preserve"> को मार डाला और उन्हें बंदी बना लिया। याजक वे लोग थे जो यरूशलेम में परमेश्वर के मंदिर में काम करते थे। याजक के लिए उसी शब्द या वाक्यांश का प्रयोग करें जो आपने पिछले भागों में प्रयोग किया है। अधिक जानकारी के लिए, मुख्य शब्दावली में याजक देखें।</w:t>
      </w:r>
    </w:p>
    <w:p>
      <w:pPr/>
      <w:r>
        <w:rPr>
          <w:lang w:val="hi_IN" w:bidi="hi_IN"/>
        </w:rPr>
      </w:r>
      <w:r>
        <w:rPr>
          <w:lang w:val="hi_IN" w:bidi="hi_IN"/>
        </w:rPr>
        <w:t xml:space="preserve">इस्राएलियों के परमेश्वर यहोवा ने इस्राएलियों पर वह अनुग्रह या एहसान दिखाया है जिसके वे योग्य नहीं थे। परमेश्वर तब अनुग्रह दिखाता है जब वह लोगों के लिए ऐसे अच्छे काम करता है जिनके वे योग्य नहीं हैं। इस मामले में, परमेश्वर ने इस्राएलियों पर कृपा करके लोगों के एक छोटे समूह, या “बचे हुए लोगों” को जीवित रखा है, जो परमेश्वर के प्रति विश्वासयोग्य हैं। </w:t>
      </w:r>
    </w:p>
    <w:p>
      <w:pPr/>
      <w:r>
        <w:rPr>
          <w:lang w:val="hi_IN" w:bidi="hi_IN"/>
        </w:rPr>
      </w:r>
      <w:r>
        <w:rPr>
          <w:lang w:val="hi_IN" w:bidi="hi_IN"/>
        </w:rPr>
        <w:t xml:space="preserve">यहाँ रुकें और समूह के रूप में चर्चा करें कि आप </w:t>
      </w:r>
      <w:r>
        <w:rPr>
          <w:b/>
          <w:lang w:val="hi_IN" w:bidi="hi_IN"/>
        </w:rPr>
        <w:t>अनुग्रह</w:t>
      </w:r>
      <w:r>
        <w:rPr>
          <w:lang w:val="hi_IN" w:bidi="hi_IN"/>
        </w:rPr>
        <w:t xml:space="preserve"> के लिए किस शब्द या वाक्यांश का उपयोग करेंगे। यदि आपने पहले ही बाइबल के किसी अन्य भाग में इस विचार का अनुवाद किया है, तो इसका अनुवाद यहाँ उसी तरह से करें। इस ऑडियो को यहाँ रोकें।</w:t>
      </w:r>
    </w:p>
    <w:p>
      <w:pPr/>
      <w:r>
        <w:rPr>
          <w:lang w:val="hi_IN" w:bidi="hi_IN"/>
        </w:rPr>
      </w:r>
      <w:r>
        <w:rPr>
          <w:lang w:val="hi_IN" w:bidi="hi_IN"/>
        </w:rPr>
        <w:t>यहोवा ने इस्राएलियों के बचे हुए लोगों के एक भाग को छोड़ दिया। बचे हुए लोग उन बचे लोगों का एक समूह होते हैं जो शत्रुओं द्वारा बाकी लोगों को नष्ट करने के बाद बच जाते हैं।</w:t>
      </w:r>
    </w:p>
    <w:p>
      <w:pPr/>
      <w:r>
        <w:rPr>
          <w:lang w:val="hi_IN" w:bidi="hi_IN"/>
        </w:rPr>
      </w:r>
      <w:r>
        <w:rPr>
          <w:lang w:val="hi_IN" w:bidi="hi_IN"/>
        </w:rPr>
        <w:t xml:space="preserve">यहाँ रुकें और समूह में चर्चा करें कि आप </w:t>
      </w:r>
      <w:r>
        <w:rPr>
          <w:b/>
          <w:lang w:val="hi_IN" w:bidi="hi_IN"/>
        </w:rPr>
        <w:t>बचे हुए लोगों</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यहोवा ने इस्राएलियों को अपने पवित्र स्थान में एक स्थान दिया। पवित्र स्थान वह स्थान है जिसे लोग परमेश्वर को समर्पित करते हैं। एज्रा का अर्थ है कि मंदिर और पूरे यरूशलेम भी यहोवा के पवित्र स्थान हैं।</w:t>
      </w:r>
    </w:p>
    <w:p>
      <w:pPr/>
      <w:r>
        <w:rPr>
          <w:lang w:val="hi_IN" w:bidi="hi_IN"/>
        </w:rPr>
      </w:r>
      <w:r>
        <w:rPr>
          <w:lang w:val="hi_IN" w:bidi="hi_IN"/>
        </w:rPr>
        <w:t xml:space="preserve">यहाँ रुकें और समूह में चर्चा करें कि आप </w:t>
      </w:r>
      <w:r>
        <w:rPr>
          <w:b/>
          <w:lang w:val="hi_IN" w:bidi="hi_IN"/>
        </w:rPr>
        <w:t>पवित्र स्थान</w:t>
      </w:r>
      <w:r>
        <w:rPr>
          <w:lang w:val="hi_IN" w:bidi="hi_IN"/>
        </w:rPr>
        <w:t xml:space="preserve"> के लिए किस शब्द या वाक्यांश का उपयोग करेंगे। अधिक जानकारी के लिए मुख्य शब्दावली में </w:t>
      </w:r>
      <w:r>
        <w:rPr>
          <w:b/>
          <w:lang w:val="hi_IN" w:bidi="hi_IN"/>
        </w:rPr>
        <w:t>निवासस्थान</w:t>
      </w:r>
      <w:r>
        <w:rPr>
          <w:lang w:val="hi_IN" w:bidi="hi_IN"/>
        </w:rPr>
        <w:t xml:space="preserve"> शब्‍द को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यहोवा ने इस्राएलियों की उनकी </w:t>
      </w:r>
      <w:r>
        <w:rPr>
          <w:b/>
          <w:lang w:val="hi_IN" w:bidi="hi_IN"/>
        </w:rPr>
        <w:t>गुलामी</w:t>
      </w:r>
      <w:r>
        <w:rPr>
          <w:lang w:val="hi_IN" w:bidi="hi_IN"/>
        </w:rPr>
        <w:t xml:space="preserve"> में, अर्थात् इस्राएलियों के गुलामों के रूप में जीवन व्यतीत करते समय में सहायता की है। दास के लिए उसी शब्द या वाक्यांश का उपयोग करें जिसका उपयोग आपने पिछले भागों में किया है, और दासों के बारे में अधिक जानकारी के लिए मुख्य शब्दावली देखें।</w:t>
      </w:r>
    </w:p>
    <w:p>
      <w:pPr/>
      <w:r>
        <w:rPr>
          <w:lang w:val="hi_IN" w:bidi="hi_IN"/>
        </w:rPr>
      </w:r>
      <w:r>
        <w:rPr>
          <w:lang w:val="hi_IN" w:bidi="hi_IN"/>
        </w:rPr>
        <w:t>परमेश्वर ने इस्राएलियों के प्रति अपना अटल प्रेम दिखाया है। अटल प्रेम यहोवा का वफादार प्रेम है, जो न बदलता है, न कम होता है और न ही समाप्त होता है।</w:t>
      </w:r>
    </w:p>
    <w:p>
      <w:pPr/>
      <w:r>
        <w:rPr>
          <w:lang w:val="hi_IN" w:bidi="hi_IN"/>
        </w:rPr>
      </w:r>
      <w:r>
        <w:rPr>
          <w:lang w:val="hi_IN" w:bidi="hi_IN"/>
        </w:rPr>
        <w:t xml:space="preserve">यहाँ रुकें और समूह में चर्चा करें कि आप </w:t>
      </w:r>
      <w:r>
        <w:rPr>
          <w:b/>
          <w:lang w:val="hi_IN" w:bidi="hi_IN"/>
        </w:rPr>
        <w:t>अटल प्रेम</w:t>
      </w:r>
      <w:r>
        <w:rPr>
          <w:lang w:val="hi_IN" w:bidi="hi_IN"/>
        </w:rPr>
        <w:t xml:space="preserve"> के लिए किस शब्द या वाक्यांश का प्रयोग करेंगे। अधिक जानकारी के लिए मुख्य शब्दावली में अटल प्रेमशब्द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एज्रा कहता है कि यहोवा ने इस्राएलियों को "</w:t>
      </w:r>
      <w:r>
        <w:rPr>
          <w:b/>
          <w:lang w:val="hi_IN" w:bidi="hi_IN"/>
        </w:rPr>
        <w:t>हमारे परमेश्वर के भवन</w:t>
      </w:r>
      <w:r>
        <w:rPr>
          <w:lang w:val="hi_IN" w:bidi="hi_IN"/>
        </w:rPr>
        <w:t>" का पुनर्निर्माण करने की अनुमति दी, जो यरूशलेम में स्थित मंदिर है। अधिक जानकारी के लिए मुख्य शब्दावली में "परमेश्वर का भवन" और मंदिर देखें, लेकिन याद रखें कि एज्रा स्पष्ट करता है कि यह "हमारे" परमेश्वर का भवन है।</w:t>
      </w:r>
    </w:p>
    <w:p>
      <w:pPr/>
      <w:r>
        <w:rPr>
          <w:lang w:val="hi_IN" w:bidi="hi_IN"/>
        </w:rPr>
      </w:r>
      <w:r>
        <w:rPr>
          <w:lang w:val="hi_IN" w:bidi="hi_IN"/>
        </w:rPr>
        <w:t xml:space="preserve">यहोवा ने इस्राएलियों को </w:t>
      </w:r>
      <w:r>
        <w:rPr>
          <w:b/>
          <w:lang w:val="hi_IN" w:bidi="hi_IN"/>
        </w:rPr>
        <w:t>यहूदा</w:t>
      </w:r>
      <w:r>
        <w:rPr>
          <w:lang w:val="hi_IN" w:bidi="hi_IN"/>
        </w:rPr>
        <w:t xml:space="preserve"> और यरूशलेम में सुरक्षा की दीवार दी है। यहूदा के लिए उसी शब्द या वाक्यांश का उपयोग करें जिसका उपयोग पहले किया गया था, और अधिक जानकारी के लिए मुख्य शब्दावली में यहूदा देखें।</w:t>
      </w:r>
    </w:p>
    <w:p>
      <w:pPr/>
      <w:r>
        <w:rPr>
          <w:lang w:val="hi_IN" w:bidi="hi_IN"/>
        </w:rPr>
      </w:r>
      <w:r>
        <w:rPr>
          <w:lang w:val="hi_IN" w:bidi="hi_IN"/>
        </w:rPr>
        <w:t>इस्राएलियों ने यहोवा की आज्ञाओं को छोड़ दिया, जो यहोवा की व्यवस्था और निर्देश हैं।</w:t>
      </w:r>
    </w:p>
    <w:p>
      <w:pPr/>
      <w:r>
        <w:rPr>
          <w:lang w:val="hi_IN" w:bidi="hi_IN"/>
        </w:rPr>
      </w:r>
      <w:r>
        <w:rPr>
          <w:lang w:val="hi_IN" w:bidi="hi_IN"/>
        </w:rPr>
        <w:t xml:space="preserve">यहाँ रुकें और समूह में चर्चा करें कि आप </w:t>
      </w:r>
      <w:r>
        <w:rPr>
          <w:b/>
          <w:lang w:val="hi_IN" w:bidi="hi_IN"/>
        </w:rPr>
        <w:t>आज्ञाओं</w:t>
      </w:r>
      <w:r>
        <w:rPr>
          <w:lang w:val="hi_IN" w:bidi="hi_IN"/>
        </w:rPr>
        <w:t xml:space="preserve"> के लिए किस शब्द या वाक्यांश का उपयोग करेंगे। अधिक जानकारी के लिए मुख्य शब्दावली में </w:t>
      </w:r>
      <w:r>
        <w:rPr>
          <w:b/>
          <w:lang w:val="hi_IN" w:bidi="hi_IN"/>
        </w:rPr>
        <w:t>आज्ञाएँ</w:t>
      </w:r>
      <w:r>
        <w:rPr>
          <w:lang w:val="hi_IN" w:bidi="hi_IN"/>
        </w:rPr>
        <w:t xml:space="preserve">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यहोवा ने यहोवा के </w:t>
      </w:r>
      <w:r>
        <w:rPr>
          <w:b/>
          <w:lang w:val="hi_IN" w:bidi="hi_IN"/>
        </w:rPr>
        <w:t>सेवकों</w:t>
      </w:r>
      <w:r>
        <w:rPr>
          <w:lang w:val="hi_IN" w:bidi="hi_IN"/>
        </w:rPr>
        <w:t>, भविष्यद्वक्ताओं को आज्ञाएँ दीं। हालाँकि यह वही शब्द है जिसका अर्थ सेवक या दास है, जिसे कहानीकार ने तब इस्तेमाल किया था जब उसने कहा था कि इस्राएली दास थे, लेकिन इन भविष्यद्वक्ताओं ने यहोवा के लिए छोटे-मोटे काम नहीं किए। यहाँ, कहानीकार एक सेवक के विचार का उपयोग यह दिखाने के लिए करता है कि भविष्यद्वक्ताओं ने वे काम किए जो यहोवा ने उनसे करने के लिए कहा था। सेवक के लिए उसी शब्द या वाक्यांश का उपयोग करें जिसका उपयोग आपने पिछले भागों में किया है। सेवक के बारे में अधिक जानकारी के लिए, मुख्य शब्दावली देखें।</w:t>
      </w:r>
    </w:p>
    <w:p>
      <w:pPr/>
      <w:r>
        <w:rPr>
          <w:lang w:val="hi_IN" w:bidi="hi_IN"/>
        </w:rPr>
      </w:r>
      <w:r>
        <w:rPr>
          <w:lang w:val="hi_IN" w:bidi="hi_IN"/>
        </w:rPr>
        <w:t xml:space="preserve">यहोवा ने अपने </w:t>
      </w:r>
      <w:r>
        <w:rPr>
          <w:b/>
          <w:lang w:val="hi_IN" w:bidi="hi_IN"/>
        </w:rPr>
        <w:t>भविष्यद्वक्ताओं</w:t>
      </w:r>
      <w:r>
        <w:rPr>
          <w:lang w:val="hi_IN" w:bidi="hi_IN"/>
        </w:rPr>
        <w:t xml:space="preserve"> को आज्ञाएँ दीं। भविष्यद्वक्ता वह होता है जो परमेश्वर की ओर से लोगों को सन्देश देता है। भविष्यद्वक्ताओं के लिए उसी शब्द या वाक्यांश का उपयोग करें जिसका उपयोग आपने पिछले भागों में किया है। भविष्यद्वक्ता के बारे में अधिक जानकारी के लिए, मुख्य शब्दावली को देखें।</w:t>
      </w:r>
    </w:p>
    <w:p>
      <w:pPr/>
      <w:r>
        <w:rPr>
          <w:lang w:val="hi_IN" w:bidi="hi_IN"/>
        </w:rPr>
      </w:r>
      <w:r>
        <w:rPr>
          <w:lang w:val="hi_IN" w:bidi="hi_IN"/>
        </w:rPr>
        <w:t xml:space="preserve">इस्राएली उस देश में प्रवेश कर रहे थे जिसे वहाँ के लोगों ने अपने अशुद्ध कामों से अशुद्ध कर दिया था। </w:t>
      </w:r>
    </w:p>
    <w:p>
      <w:pPr/>
      <w:r>
        <w:rPr>
          <w:lang w:val="hi_IN" w:bidi="hi_IN"/>
        </w:rPr>
      </w:r>
      <w:r>
        <w:rPr>
          <w:lang w:val="hi_IN" w:bidi="hi_IN"/>
        </w:rPr>
        <w:t xml:space="preserve">यहाँ रुकें और समूह में चर्चा करें कि आप </w:t>
      </w:r>
      <w:r>
        <w:rPr>
          <w:b/>
          <w:lang w:val="hi_IN" w:bidi="hi_IN"/>
        </w:rPr>
        <w:t>अशुद्ध</w:t>
      </w:r>
      <w:r>
        <w:rPr>
          <w:lang w:val="hi_IN" w:bidi="hi_IN"/>
        </w:rPr>
        <w:t xml:space="preserve"> या </w:t>
      </w:r>
      <w:r>
        <w:rPr>
          <w:b/>
          <w:lang w:val="hi_IN" w:bidi="hi_IN"/>
        </w:rPr>
        <w:t>प्रदूषित</w:t>
      </w:r>
      <w:r>
        <w:rPr>
          <w:lang w:val="hi_IN" w:bidi="hi_IN"/>
        </w:rPr>
        <w:t xml:space="preserve"> के लिए किस शब्द या वाक्यांश का उपयोग करेंगे। उसी शब्द या वाक्यांश का उपयोग करें जिसका उपयोग आपने एज्रा 2:62 में अशुद्ध के लिए किया था। इस ऑडियो को यहाँ रोकें।</w:t>
      </w:r>
    </w:p>
    <w:p>
      <w:pPr/>
      <w:r>
        <w:rPr>
          <w:lang w:val="hi_IN" w:bidi="hi_IN"/>
        </w:rPr>
      </w:r>
      <w:r>
        <w:rPr>
          <w:lang w:val="hi_IN" w:bidi="hi_IN"/>
        </w:rPr>
        <w:t xml:space="preserve">लोगों की </w:t>
      </w:r>
      <w:r>
        <w:rPr>
          <w:b/>
          <w:lang w:val="hi_IN" w:bidi="hi_IN"/>
        </w:rPr>
        <w:t>घृणित प्रथाओं</w:t>
      </w:r>
      <w:r>
        <w:rPr>
          <w:lang w:val="hi_IN" w:bidi="hi_IN"/>
        </w:rPr>
        <w:t xml:space="preserve"> या </w:t>
      </w:r>
      <w:r>
        <w:rPr>
          <w:b/>
          <w:lang w:val="hi_IN" w:bidi="hi_IN"/>
        </w:rPr>
        <w:t>घृणित कार्यों</w:t>
      </w:r>
      <w:r>
        <w:rPr>
          <w:lang w:val="hi_IN" w:bidi="hi_IN"/>
        </w:rPr>
        <w:t xml:space="preserve"> ने देश को अशुद्ध कर दिया। घृणित प्रथाओं या घृणित कामों के लिए उसी शब्द या वाक्यांश का उपयोग करें जिसका उपयोग आपने पिछले भागों में किया है।</w:t>
      </w:r>
    </w:p>
    <w:p>
      <w:pPr/>
      <w:r>
        <w:rPr>
          <w:lang w:val="hi_IN" w:bidi="hi_IN"/>
        </w:rPr>
      </w:r>
      <w:r>
        <w:rPr>
          <w:lang w:val="hi_IN" w:bidi="hi_IN"/>
        </w:rPr>
        <w:t>यहोवा ने इस्राएलियों से कहा कि वे अपनी बेटियों को कनानी लोगों के पुत्रों से विवाह में न दें। विवाह वह क्रिया है जिसमें दो लोग एक-दूसरे से विवाह करते हैं। विवाह दो लोगों के बीच का वह संबंध भी है जो एक-दूसरे से विवाहित हैं।</w:t>
      </w:r>
    </w:p>
    <w:p>
      <w:pPr/>
      <w:r>
        <w:rPr>
          <w:lang w:val="hi_IN" w:bidi="hi_IN"/>
        </w:rPr>
      </w:r>
      <w:r>
        <w:rPr>
          <w:lang w:val="hi_IN" w:bidi="hi_IN"/>
        </w:rPr>
        <w:t xml:space="preserve">यहाँ रुकें और समूह में चर्चा करें कि आप </w:t>
      </w:r>
      <w:r>
        <w:rPr>
          <w:b/>
          <w:lang w:val="hi_IN" w:bidi="hi_IN"/>
        </w:rPr>
        <w:t>विवाह</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यहोवा नहीं चाहता था कि इस्राएली मित्रता की संधि करें या कनानियों के साथ शांति से रहें।</w:t>
      </w:r>
    </w:p>
    <w:p>
      <w:pPr/>
      <w:r>
        <w:rPr>
          <w:lang w:val="hi_IN" w:bidi="hi_IN"/>
        </w:rPr>
      </w:r>
      <w:r>
        <w:rPr>
          <w:lang w:val="hi_IN" w:bidi="hi_IN"/>
        </w:rPr>
        <w:t xml:space="preserve">यहाँ रुकें और समूह में चर्चा करें कि आप </w:t>
      </w:r>
      <w:r>
        <w:rPr>
          <w:b/>
          <w:lang w:val="hi_IN" w:bidi="hi_IN"/>
        </w:rPr>
        <w:t>मित्रता की संधि</w:t>
      </w:r>
      <w:r>
        <w:rPr>
          <w:lang w:val="hi_IN" w:bidi="hi_IN"/>
        </w:rPr>
        <w:t xml:space="preserve"> के लिए किस शब्द या वाक्यांश का उपयोग करेंगे। अधिक जानकारी के लिए मुख्य शब्दावली में </w:t>
      </w:r>
      <w:r>
        <w:rPr>
          <w:b/>
          <w:lang w:val="hi_IN" w:bidi="hi_IN"/>
        </w:rPr>
        <w:t>शान्ति</w:t>
      </w:r>
      <w:r>
        <w:rPr>
          <w:lang w:val="hi_IN" w:bidi="hi_IN"/>
        </w:rPr>
        <w:t xml:space="preserve">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यहोवा इस्राएलियों को एक अनन्त विरासत या अधिकार के साथ आशीष देना चाहता है। यहोवा चाहता है कि इस्राएली उस भूमि के स्वामी बनें और उसे उनके वंशजों को दे दें।</w:t>
      </w:r>
    </w:p>
    <w:p>
      <w:pPr/>
      <w:r>
        <w:rPr>
          <w:lang w:val="hi_IN" w:bidi="hi_IN"/>
        </w:rPr>
      </w:r>
      <w:r>
        <w:rPr>
          <w:lang w:val="hi_IN" w:bidi="hi_IN"/>
        </w:rPr>
        <w:t xml:space="preserve">यहाँ रुकें और समूह में चर्चा करें कि आप </w:t>
      </w:r>
      <w:r>
        <w:rPr>
          <w:b/>
          <w:lang w:val="hi_IN" w:bidi="hi_IN"/>
        </w:rPr>
        <w:t>विरासत</w:t>
      </w:r>
      <w:r>
        <w:rPr>
          <w:lang w:val="hi_IN" w:bidi="hi_IN"/>
        </w:rPr>
        <w:t xml:space="preserve"> के लिए किस शब्द या वाक्यांश का प्रयोग करेंगे। अधिक जानकारी के लिए मुख्य शब्दावली में </w:t>
      </w:r>
      <w:r>
        <w:rPr>
          <w:b/>
          <w:lang w:val="hi_IN" w:bidi="hi_IN"/>
        </w:rPr>
        <w:t>वारिस</w:t>
      </w:r>
      <w:r>
        <w:rPr>
          <w:lang w:val="hi_IN" w:bidi="hi_IN"/>
        </w:rPr>
        <w:t xml:space="preserve">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इस्राएलियों के साथ जो हुआ वह इस्राएलियों के "बुरे काम" के कारण हुआ, जो परमेश्वर के प्रति बुरे और अवज्ञा करने वाले कार्य थे।</w:t>
      </w:r>
    </w:p>
    <w:p>
      <w:pPr/>
      <w:r>
        <w:rPr>
          <w:lang w:val="hi_IN" w:bidi="hi_IN"/>
        </w:rPr>
      </w:r>
      <w:r>
        <w:rPr>
          <w:lang w:val="hi_IN" w:bidi="hi_IN"/>
        </w:rPr>
        <w:t xml:space="preserve">यहाँ रुकें और समूह में चर्चा करें कि आप </w:t>
      </w:r>
      <w:r>
        <w:rPr>
          <w:b/>
          <w:lang w:val="hi_IN" w:bidi="hi_IN"/>
        </w:rPr>
        <w:t>बुरे कामों</w:t>
      </w:r>
      <w:r>
        <w:rPr>
          <w:lang w:val="hi_IN" w:bidi="hi_IN"/>
        </w:rPr>
        <w:t xml:space="preserve"> के लिए किस शब्द या वाक्यांश का उपयोग करेंगे। अधिक जानकारी के लिए मुख्य शब्दावली में </w:t>
      </w:r>
      <w:r>
        <w:rPr>
          <w:b/>
          <w:lang w:val="hi_IN" w:bidi="hi_IN"/>
        </w:rPr>
        <w:t>बुराई</w:t>
      </w:r>
      <w:r>
        <w:rPr>
          <w:lang w:val="hi_IN" w:bidi="hi_IN"/>
        </w:rPr>
        <w:t xml:space="preserve">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एज्रा पूछता है कि क्या इस्राएली विदेशी लोगों से विवाह करेंगे। जब अलग-अलग जातीय या धार्मिक समूहों के लोग “आपस में विवाह करते हैं”, तो वे एक-दूसरे से विवाह करते हैं। </w:t>
      </w:r>
    </w:p>
    <w:p>
      <w:pPr/>
      <w:r>
        <w:rPr>
          <w:lang w:val="hi_IN" w:bidi="hi_IN"/>
        </w:rPr>
      </w:r>
      <w:r>
        <w:rPr>
          <w:lang w:val="hi_IN" w:bidi="hi_IN"/>
        </w:rPr>
        <w:t xml:space="preserve">यहाँ रुकें और समूह में चर्चा करें कि आप </w:t>
      </w:r>
      <w:r>
        <w:rPr>
          <w:b/>
          <w:lang w:val="hi_IN" w:bidi="hi_IN"/>
        </w:rPr>
        <w:t>अंतर्विवाह</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यहोवा </w:t>
      </w:r>
      <w:r>
        <w:rPr>
          <w:b/>
          <w:lang w:val="hi_IN" w:bidi="hi_IN"/>
        </w:rPr>
        <w:t>इस्राएल</w:t>
      </w:r>
      <w:r>
        <w:rPr>
          <w:lang w:val="hi_IN" w:bidi="hi_IN"/>
        </w:rPr>
        <w:t xml:space="preserve"> का परमेश्वर है। इस्राएल के लिए उसी शब्द या वाक्यांश का प्रयोग करें जिसका प्रयोग आपने पिछले भागों में किया है। इस्राएल के बारे में अधिक जानकारी के लिए, मुख्य शब्दावली देखें।</w:t>
      </w:r>
    </w:p>
    <w:p>
      <w:pPr/>
      <w:r>
        <w:rPr>
          <w:lang w:val="hi_IN" w:bidi="hi_IN"/>
        </w:rPr>
      </w:r>
      <w:r>
        <w:rPr>
          <w:lang w:val="hi_IN" w:bidi="hi_IN"/>
        </w:rPr>
        <w:t>यहोवा धर्मी है। यहोवा जो कुछ भी करता है वह सही और अच्छा है।</w:t>
      </w:r>
    </w:p>
    <w:p>
      <w:pPr/>
      <w:r>
        <w:rPr>
          <w:lang w:val="hi_IN" w:bidi="hi_IN"/>
        </w:rPr>
      </w:r>
      <w:r>
        <w:rPr>
          <w:lang w:val="hi_IN" w:bidi="hi_IN"/>
        </w:rPr>
        <w:t xml:space="preserve">यहाँ रुकें और समूह में चर्चा करें कि </w:t>
      </w:r>
      <w:r>
        <w:rPr>
          <w:b/>
          <w:lang w:val="hi_IN" w:bidi="hi_IN"/>
        </w:rPr>
        <w:t>धर्मी</w:t>
      </w:r>
      <w:r>
        <w:rPr>
          <w:lang w:val="hi_IN" w:bidi="hi_IN"/>
        </w:rPr>
        <w:t xml:space="preserve"> शब्द के लिए आप किस शब्द या वाक्यांश का उपयोग करेंगे। अधिक जानकारी के लिए मुख्य शब्दावली में </w:t>
      </w:r>
      <w:r>
        <w:rPr>
          <w:b/>
          <w:lang w:val="hi_IN" w:bidi="hi_IN"/>
        </w:rPr>
        <w:t xml:space="preserve">धार्मिकता </w:t>
      </w:r>
      <w:r>
        <w:rPr>
          <w:lang w:val="hi_IN" w:bidi="hi_IN"/>
        </w:rPr>
        <w:t>शब्द को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एज्रा 10:1–8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एज्रा 10:1–8 को सुनें और अपने मन में रखें।</w:t>
      </w:r>
    </w:p>
    <w:p>
      <w:pPr/>
      <w:r>
        <w:rPr>
          <w:lang w:val="hi_IN" w:bidi="hi_IN"/>
        </w:rPr>
      </w:r>
      <w:r>
        <w:rPr>
          <w:lang w:val="hi_IN" w:bidi="hi_IN"/>
        </w:rPr>
        <w:t>यदि सम्भव हो, तो एज्रा 10:1–8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एज्रा 10:1–8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यह भाग यरूशलेम के मन्दिर के सामने एज्रा की कहानी को जारी रखता है। इस्राएली अगुवों ने एज्रा से कहा कि इस्राएलियों ने अपने परमेश्वर यहोवा की आज्ञा नहीं मानी थी, क्योंकि कुछ इस्राएलियों ने आसपास के देशों की स्त्रियों से विवाह किया था। वे स्त्रियाँ इस्राएली नहीं हैं और यहोवा की आराधना नहीं करती हैं। एज्रा ने विलाप किया और इस्राएल के लोगों के लिए प्रार्थना की। कहानीकार ने हमें बताया कि एज्रा ने क्या प्रार्थना की थी, और अब, इस भाग में, कहानीकार हमें बताता है कि एज्रा अगुवों की ओर से मिली खबर पर कैसे प्रतिक्रिया देता है। एज्रा इस्राएल के लोगों के लिए सहायता माँगने की प्रार्थना करता है। एज्रा इस्राएलियों के पापों को परमेश्वर के सामने स्वीकार करता है। एज्रा ज़ोर से और लंबे समय तक रोकर विलाप के चिन्ह दिखाता है। एज्रा अपने आप को दण्डवत् करता है। दूसरे शब्दों में, एज्रा भूमि पर इस प्रकार लेट गया कि उसका चेहरा नीचे की ओर था और उसका माथा भूमि को छू रहा था। एज्रा परमेश्वर के सामने अपने आप को विनम्र करता है। एज्रा परमेश्वर के भवन, यरूशलेम के मन्दिर के सामने है।</w:t>
      </w:r>
    </w:p>
    <w:p>
      <w:pPr/>
      <w:r>
        <w:rPr>
          <w:lang w:val="hi_IN" w:bidi="hi_IN"/>
        </w:rPr>
      </w:r>
      <w:r>
        <w:rPr>
          <w:lang w:val="hi_IN" w:bidi="hi_IN"/>
        </w:rPr>
        <w:t>यहाँ रुकें और समूह में, यरूशलेम के मन्दिर का नक्शा देखें और मन्दिर के सामने खुले स्थान को ढूँढें। इस ऑडियो को यहाँ रोकें।</w:t>
      </w:r>
    </w:p>
    <w:p>
      <w:pPr/>
      <w:r>
        <w:rPr>
          <w:lang w:val="hi_IN" w:bidi="hi_IN"/>
        </w:rPr>
      </w:r>
      <w:r>
        <w:rPr>
          <w:lang w:val="hi_IN" w:bidi="hi_IN"/>
        </w:rPr>
        <w:t>कहानीकार हमें बताता है कि एज्रा की प्रार्थना और विलाप करने से पहले और उसके दौरान बहुत से लोग एज्रा के चारों ओर इकट्ठे होते हैं। लोगों का समूह एक "मण्डली" है, जो उन लोगों का एक विशेष समूह है जो एक विशेष उद्देश्य के लिए एक साथ आते हैं, जो आमतौर पर परमेश्वर की आराधना से संबंधित होता है।</w:t>
      </w:r>
    </w:p>
    <w:p>
      <w:pPr/>
      <w:r>
        <w:rPr>
          <w:lang w:val="hi_IN" w:bidi="hi_IN"/>
        </w:rPr>
      </w:r>
      <w:r>
        <w:rPr>
          <w:lang w:val="hi_IN" w:bidi="hi_IN"/>
        </w:rPr>
        <w:t>यहाँ रुकें और समूह में यह गतिविधि करें: उस समय के बारे में बात करें जब लोगों का एक बड़ा समूह परमेश्वर की आराधना करने के लिए एक साथ आया। अब उस समय के बारे में बात करें जब लोगों का एक बड़ा समूह किसी दूसरे कारण से एक साथ आया था, शायद एक विवाह या किसी अन्य उत्सव में। ध्यान दें कि आप इन अलग-अलग समयों पर लोगों के समूह को क्या कहते हैं। इस ऑडियो को यहाँ रोकें।</w:t>
      </w:r>
    </w:p>
    <w:p>
      <w:pPr/>
      <w:r>
        <w:rPr>
          <w:lang w:val="hi_IN" w:bidi="hi_IN"/>
        </w:rPr>
      </w:r>
      <w:r>
        <w:rPr>
          <w:lang w:val="hi_IN" w:bidi="hi_IN"/>
        </w:rPr>
        <w:t>पुरुष, स्त्रियाँ और बच्चे एज्रा के चारों ओर इकट्ठे होते हैं। लोग इस्राएली हैं। इस्राएली लोग भी ज़ोर से और लंबे समय तक पुकारते हैं।</w:t>
      </w:r>
    </w:p>
    <w:p>
      <w:pPr/>
      <w:r>
        <w:rPr>
          <w:lang w:val="hi_IN" w:bidi="hi_IN"/>
        </w:rPr>
      </w:r>
      <w:r>
        <w:rPr>
          <w:lang w:val="hi_IN" w:bidi="hi_IN"/>
        </w:rPr>
        <w:t>यहाँ रुकें और समूह में इस प्रश्न पर चर्चा करें: आप और आपके लोग कैसे विलाप करते हैं या बहुत दु:ख कैसे दिखाते हैं? इस ऑडियो को यहाँ रोकें।</w:t>
      </w:r>
    </w:p>
    <w:p>
      <w:pPr/>
      <w:r>
        <w:rPr>
          <w:lang w:val="hi_IN" w:bidi="hi_IN"/>
        </w:rPr>
      </w:r>
      <w:r>
        <w:rPr>
          <w:lang w:val="hi_IN" w:bidi="hi_IN"/>
        </w:rPr>
        <w:t xml:space="preserve">इस्राएलियों के समूह का एक पुरुष, एज्रा से बात करता है। शकन्याह का पिता यहीएल था। शेकन्याह एलाम के परिवार के समूह या कुल का हिस्सा है। एलाम शकन्याह का एक पूर्वज था। शकन्याह ज़ोर से बात करता है और सभा के साथ-साथ एज्रा से भी बात करता है। शकन्याह कहता है कि इस्राएलियों ने अपने परमेश्वर के प्रति अपनी शपथ तोड़ दी, और इस्राएली विश्वासघात करते हैं। इस्राएलियों ने विदेशी स्त्रियों से विवाह किया। इस्राएली पुरुषों ने विदेशी स्त्रियों से कहा कि वे पुरुषों के घरों में उनकी पत्नियों के रूप में रहें। विदेशी स्त्रियाँ यरूशलेम के आसपास के क्षेत्र से हैं, लेकिन ये स्त्रियाँ इस्राएली नहीं हैं। विदेशी स्त्रियाँ अलग-अलग देवताओं की आराधना करती हैं। यद्यपि शकन्याह इस्राएलियों के बारे में ऐसे बात करता है मानो वे सभी विश्वासघाती रहे हों, शकन्याह जानता है कि केवल कुछ इस्राएली पुरुषों ने विदेशी स्त्रियों से विवाह किया था। </w:t>
      </w:r>
    </w:p>
    <w:p>
      <w:pPr/>
      <w:r>
        <w:rPr>
          <w:lang w:val="hi_IN" w:bidi="hi_IN"/>
        </w:rPr>
      </w:r>
      <w:r>
        <w:rPr>
          <w:lang w:val="hi_IN" w:bidi="hi_IN"/>
        </w:rPr>
        <w:t>यहाँ रुकें और समूह में इस प्रश्न पर चर्चा करें: उन पुरुषों और महिलाओं के बारे में बात करें जो आपके समुदाय में एक साथ रहते हैं। आपके समुदाय में पुरुषों और स्त्रियों के बीच आपके पास किस प्रकार की औपचारिक प्रतिबद्धताएँ होती हैं? इस ऑडियो को यहाँ रोकें।</w:t>
      </w:r>
    </w:p>
    <w:p>
      <w:pPr/>
      <w:r>
        <w:rPr>
          <w:lang w:val="hi_IN" w:bidi="hi_IN"/>
        </w:rPr>
      </w:r>
      <w:r>
        <w:rPr>
          <w:lang w:val="hi_IN" w:bidi="hi_IN"/>
        </w:rPr>
        <w:t>आपको व्यवस्थाविवरण की पुस्तक से याद होगा कि यहोवा ने इस्राएलियों को आज्ञा दी थी कि वे उन गोत्रों के लोगों से विवाह न करें जो कनान में और उसके आसपास रहते थे।</w:t>
      </w:r>
    </w:p>
    <w:p>
      <w:pPr/>
      <w:r>
        <w:rPr>
          <w:lang w:val="hi_IN" w:bidi="hi_IN"/>
        </w:rPr>
      </w:r>
      <w:r>
        <w:rPr>
          <w:lang w:val="hi_IN" w:bidi="hi_IN"/>
        </w:rPr>
        <w:t>यहाँ रुकें और समूह के रूप में इस प्रश्न पर चर्चा करें: किसी ऐसे पुरुष की कहानी बताएँ जिसने अपने से अलग देश या संस्कृति की किसी स्त्री से विवाह किया हो। क्या वह स्त्री बहुत दूर से आई थी या उन लोगों में से थी जो उस पुरुष के देश के पास रहते हैं? इस ऑडियो को यहाँ रोकें।</w:t>
      </w:r>
    </w:p>
    <w:p>
      <w:pPr/>
      <w:r>
        <w:rPr>
          <w:lang w:val="hi_IN" w:bidi="hi_IN"/>
        </w:rPr>
      </w:r>
      <w:r>
        <w:rPr>
          <w:lang w:val="hi_IN" w:bidi="hi_IN"/>
        </w:rPr>
        <w:t>शकन्याह एज्रा और इस्राएली सभा से कहता है कि आशा है। शकन्याह मानता है कि कुछ अच्छा होगा। शकन्याह चाहता है कि इस्राएली अपने परमेश्वर की उपस्थिति में एक-दूसरे से एक वाचा या गंभीर प्रतिज्ञा करें। शकन्याह चाहता है कि इस्राएली विदेशी स्त्रियों को इस्राएली घरों से दूर भेजने का वादा करें। शकन्याह यह भी चाहता है कि इस्राएली विदेशी स्त्रियों के बच्चों को दूर करने का वादा करें। कुछ इस्राएली पुरुषों और विदेशी स्त्रियों ने एक साथ बच्चे उत्पन्न किए। शकन्याह यह कार्य करने का सुझाव इसलिए देता है क्योंकि शकन्याह ने एज्रा और उन इस्राएलियों की सलाह या परामर्श सुना, जो यहोवा की आज्ञाओं का कड़ाई से पालन करते थे। शकन्याह चाहता है कि इस्राएली अपने परमेश्वर की आज्ञाओं या व्यवस्था का पालन करें। शकन्याह एज्रा से कहता है कि वह अभी से विदेशी स्त्रियों और बच्चों को दूर करने की शुरुआत करे। शकन्याह एज्रा पर भरोसा करता है कि वह इस्राएलियों के लिए अच्छे निर्णय लेगा।</w:t>
      </w:r>
    </w:p>
    <w:p>
      <w:pPr/>
      <w:r>
        <w:rPr>
          <w:lang w:val="hi_IN" w:bidi="hi_IN"/>
        </w:rPr>
      </w:r>
      <w:r>
        <w:rPr>
          <w:lang w:val="hi_IN" w:bidi="hi_IN"/>
        </w:rPr>
        <w:t>यहाँ रुकें और समूह के रूप में इस प्रश्न पर चर्चा करें: जब कोई व्यक्ति डरा हुआ हो और काम शुरू करने से भयभीत हो, तो आप उसे जल्दी से काम शुरू करने के लिए कैसे प्रोत्साहित करते हैं? इस ऑडियो को यहाँ रोकें।</w:t>
      </w:r>
    </w:p>
    <w:p>
      <w:pPr/>
      <w:r>
        <w:rPr>
          <w:lang w:val="hi_IN" w:bidi="hi_IN"/>
        </w:rPr>
      </w:r>
      <w:r>
        <w:rPr>
          <w:lang w:val="hi_IN" w:bidi="hi_IN"/>
        </w:rPr>
        <w:t>एज्रा सभा के साथ वाचा बाँधने की शुरुआत करने के लिए उठता है। एज्रा प्रमुख याजकों, लेवीय लोगों और सभा में सभी इस्राएलियों से एक गंभीर प्रतिज्ञा करता है। लोग एज्रा से वादा करते हैं कि वे विदेशी पत्नियों और उनके बच्चों को दूर कर देंगे। एज्रा लोगों को प्रतिज्ञा करने के लिए मजबूर नहीं करता है। एज्रा मंदिर से दूर पास के एक कमरे या कक्ष में चला जाता है। वह कमरा शायद मन्दिर का हिस्सा नहीं था। कमरा यहोहानान का हो सकता है, या कमरे का नाम यहोहानान के नाम पर रखा हो सकता है। हम नहीं जानते कि यहोहानान कौन है। एल्याशीब यहोहानान का पिता था। मंदिर के बाहर लोगों से शपथ दिलाने के बाद एज्रा रात के समय उस कमरे का उपयोग करता है। कहानी की घटनाओं के बाद की रात के दौरान, एज्रा उपवास करता है और न ही कोई भोजन खाता है और न ही कुछ पानी पीता है। एज्रा बहुत दु:खी है क्योंकि जो लोग निर्वासन से यरूशलेम लौटे, वे अपने परमेश्वर के प्रति विश्वासयोग्य नहीं थे।</w:t>
      </w:r>
    </w:p>
    <w:p>
      <w:pPr/>
      <w:r>
        <w:rPr>
          <w:lang w:val="hi_IN" w:bidi="hi_IN"/>
        </w:rPr>
      </w:r>
      <w:r>
        <w:rPr>
          <w:lang w:val="hi_IN" w:bidi="hi_IN"/>
        </w:rPr>
        <w:t>इस्राएली अगुवे और प्राचीन एक प्रचार करते हैं। जब कोई व्यक्ति एक प्रचार करता है, तो वह लोगों के समूह को ज़ोर से एक संदेश की घोषणा करता है।</w:t>
      </w:r>
    </w:p>
    <w:p>
      <w:pPr/>
      <w:r>
        <w:rPr>
          <w:lang w:val="hi_IN" w:bidi="hi_IN"/>
        </w:rPr>
      </w:r>
      <w:r>
        <w:rPr>
          <w:lang w:val="hi_IN" w:bidi="hi_IN"/>
        </w:rPr>
        <w:t>यहाँ रुकें और समूह में इस प्रश्न पर चर्चा करें: उस समय या समयों के बारे में बात करें जब किसी व्यक्ति ने आपके लोगों से एक प्रचार किया। उस व्यक्ति ने यह कैसे कहा? यह किसने बोला? इस ऑडियो को यहाँ रोकें।</w:t>
      </w:r>
    </w:p>
    <w:p>
      <w:pPr/>
      <w:r>
        <w:rPr>
          <w:lang w:val="hi_IN" w:bidi="hi_IN"/>
        </w:rPr>
      </w:r>
      <w:r>
        <w:rPr>
          <w:lang w:val="hi_IN" w:bidi="hi_IN"/>
        </w:rPr>
        <w:t xml:space="preserve">अगुवों की घोषणा सभी निर्वासितों, अर्थात् उन लोगों को जो बेबीलोन से लौट आए हैं, यरूशलेम में एक सभा के रूप में एकत्र होने के लिए बुलाती है। अगुवे चाहते हैं कि सभी पुरुष यरूशलेम आएँ। उन लोगों के पास यरूशलेम आने के लिए तीन दिन हैं। निर्वासित लोग यरूशलेम के पास रहते थे और यरूशलेम से तीन दिन की यात्रा या 60 किलोमीटर से अधिक दूर नहीं थे। </w:t>
      </w:r>
    </w:p>
    <w:p>
      <w:pPr/>
      <w:r>
        <w:rPr>
          <w:lang w:val="hi_IN" w:bidi="hi_IN"/>
        </w:rPr>
      </w:r>
      <w:r>
        <w:rPr>
          <w:lang w:val="hi_IN" w:bidi="hi_IN"/>
        </w:rPr>
        <w:t>यहाँ रुकें और यरूशलेम और यहूदा और बिन्यामीन के देशों का नक्शा देखें। यरूशलेम के चारों ओर की रेखा देखें, जो यरूशलेम से 60 किलोमीटर की दूरी पर है। इस ऑडियो को यहाँ रोकें।</w:t>
      </w:r>
    </w:p>
    <w:p>
      <w:pPr/>
      <w:r>
        <w:rPr>
          <w:lang w:val="hi_IN" w:bidi="hi_IN"/>
        </w:rPr>
      </w:r>
      <w:r>
        <w:rPr>
          <w:lang w:val="hi_IN" w:bidi="hi_IN"/>
        </w:rPr>
        <w:t>जो कोई इस्राएली पुरुष यरूशलेम नहीं आएगा, वह अपनी संपत्ति खो देगा। दूसरे शब्दों में, उस व्यक्ति को अपनी संपत्ति मन्दिर के याजकों को दे देनी होगी। मंदिर के याजक उस व्यक्ति की संपत्ति के स्वामी होंगे और उस संपत्ति को रख सकते हैं या नष्ट कर सकते हैं। अधिकारी और पुरनिए उस किसी भी व्यक्ति को इस्राएलियों में से अलग कर देंगे जो यरूशलेम नहीं आएगा। अधिकारी और पुरनिए उस व्यक्ति को धार्मिक सभाओं में शामिल होने की अनुमति नहीं देते, और इस्राएली उस व्यक्ति के साथ एक विदेशी के समान व्यवहार करते। आपको याद होगा कि फारस के राजा ने एज्रा को इस्राएलियों के बारे में जो भी निर्णय लेने की आवश्यकता थी, वह लेने का अधिकार दिया था। फिर भी, एज्रा ने इस्राएली अगुवों को लोगों को बुलाने और घोषणा करने की अनुमति दी।</w:t>
      </w:r>
    </w:p>
    <w:p>
      <w:pPr/>
      <w:r>
        <w:rPr>
          <w:lang w:val="hi_IN" w:bidi="hi_IN"/>
        </w:rPr>
      </w:r>
      <w:r>
        <w:rPr>
          <w:lang w:val="hi_IN" w:bidi="hi_IN"/>
        </w:rPr>
        <w:t>यहाँ रुकें और समूह में इस प्रश्न पर चर्चा करें: आपके समुदाय में, अधिकार वाले लोग दण्ड के रूप में दूसरे व्यक्ति की संपत्ति कब छीन सकते हैं? आपका समुदाय दण्ड के रूप में किसी व्यक्ति को सामुदायिक घटनाओं या आराधना के स्थान से कब बाहर कर सकता है?</w:t>
      </w:r>
      <w:r>
        <w:rPr>
          <w:lang w:val="hi_IN" w:bidi="hi_IN"/>
        </w:rPr>
      </w:r>
    </w:p>
    <w:p>
      <w:pPr>
        <w:pStyle w:val="Heading3"/>
      </w:pPr>
      <w:r>
        <w:rPr>
          <w:lang w:val="hi_IN" w:bidi="hi_IN"/>
        </w:rPr>
        <w:t>घटनाओं को समझाना</w:t>
      </w:r>
    </w:p>
    <w:p>
      <w:pPr/>
      <w:r>
        <w:rPr>
          <w:lang w:val="hi_IN" w:bidi="hi_IN"/>
        </w:rPr>
      </w:r>
      <w:r>
        <w:rPr>
          <w:lang w:val="hi_IN" w:bidi="hi_IN"/>
        </w:rPr>
        <w:t>एज्रा 10:1–8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एज्रा प्रार्थना करता है, इस्राएलियों के पापों को परमेश्वर के सामने स्वीकार करता है, रोता है, और मन्दिर के सामने दण्डवत् करता है। इस्राएली एज्रा के चारों ओर इकट्ठे होते हैं और ज़ोर से पुकारते हैं।</w:t>
      </w:r>
    </w:p>
    <w:p>
      <w:pPr/>
      <w:r>
        <w:rPr>
          <w:lang w:val="hi_IN" w:bidi="hi_IN"/>
        </w:rPr>
      </w:r>
      <w:r>
        <w:rPr>
          <w:b/>
          <w:lang w:val="hi_IN" w:bidi="hi_IN"/>
        </w:rPr>
        <w:t>दूसरे दृश्य में:</w:t>
      </w:r>
      <w:r>
        <w:rPr>
          <w:lang w:val="hi_IN" w:bidi="hi_IN"/>
        </w:rPr>
        <w:t xml:space="preserve"> शकन्याह एज्रा और इस्राएलियों से बात करता है। शकन्याह सुझाव देता है कि इस्राएली विदेशी पत्नियों और उनके बच्चों को दूर भेजने और परमेश्वर की व्यवस्था का पालन करने की गंभीर प्रतिज्ञा करें। शकन्याह एज्रा को काम शुरू करने के लिए प्रोत्साहित करता है।</w:t>
      </w:r>
    </w:p>
    <w:p>
      <w:pPr/>
      <w:r>
        <w:rPr>
          <w:lang w:val="hi_IN" w:bidi="hi_IN"/>
        </w:rPr>
      </w:r>
      <w:r>
        <w:rPr>
          <w:b/>
          <w:lang w:val="hi_IN" w:bidi="hi_IN"/>
        </w:rPr>
        <w:t>एज्रा मुख्य याजकों,</w:t>
      </w:r>
      <w:r>
        <w:rPr>
          <w:lang w:val="hi_IN" w:bidi="hi_IN"/>
        </w:rPr>
        <w:t xml:space="preserve"> लेवियों और मंदिर में उपस्थित सभी इस्राएलियों से विदेशी पत्नियों और उनके बच्चों को दूर भेजने के लिए एक गंभीर प्रतिज्ञा करवाता है।</w:t>
      </w:r>
    </w:p>
    <w:p>
      <w:pPr/>
      <w:r>
        <w:rPr>
          <w:lang w:val="hi_IN" w:bidi="hi_IN"/>
        </w:rPr>
      </w:r>
      <w:r>
        <w:rPr>
          <w:b/>
          <w:lang w:val="hi_IN" w:bidi="hi_IN"/>
        </w:rPr>
        <w:t>चौथे दृश्य में:</w:t>
      </w:r>
      <w:r>
        <w:rPr>
          <w:lang w:val="hi_IN" w:bidi="hi_IN"/>
        </w:rPr>
        <w:t xml:space="preserve"> एज्रा मन्दिर से निकलता है और यहोहानान के कमरे में जाता है। एज्रा न खाता है और न ही पीता है, और एज्रा विलाप करता है क्योंकि निर्वासित लोगों ने परमेश्वर की आज्ञा नहीं मानी।</w:t>
      </w:r>
    </w:p>
    <w:p>
      <w:pPr/>
      <w:r>
        <w:rPr>
          <w:lang w:val="hi_IN" w:bidi="hi_IN"/>
        </w:rPr>
      </w:r>
      <w:r>
        <w:rPr>
          <w:b/>
          <w:lang w:val="hi_IN" w:bidi="hi_IN"/>
        </w:rPr>
        <w:t>पाँचवें दृश्य में:</w:t>
      </w:r>
      <w:r>
        <w:rPr>
          <w:lang w:val="hi_IN" w:bidi="hi_IN"/>
        </w:rPr>
        <w:t xml:space="preserve"> इस्राएली अगुवे और पुरनिए यहूदा और यरूशलेम के देश के निर्वासित सभी लोगों को तीन दिनों के भीतर यरूशलेम आने के लिए एक संदेश भेजते हैं। जो कोई भी पुरुष नहीं आएगा, उसे अपनी संपत्ति मन्दिर को दे देनी होगी, और बाकी इस्राएली समुदाय अपने आप को उस व्यक्ति से अलग कर देगा।</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एज्रा</w:t>
      </w:r>
    </w:p>
    <w:p>
      <w:pPr>
        <w:pStyle w:val="ListBullet"/>
        <w:spacing w:line="240" w:lineRule="auto"/>
        <w:ind w:left="720"/>
      </w:pPr>
      <w:r>
        <w:rPr>
          <w:lang w:val="hi_IN" w:bidi="hi_IN"/>
        </w:rPr>
      </w:r>
      <w:r>
        <w:rPr>
          <w:lang w:val="hi_IN" w:bidi="hi_IN"/>
        </w:rPr>
        <w:t>इस्राएलियों का एक बड़ा समूह</w:t>
      </w:r>
    </w:p>
    <w:p>
      <w:pPr>
        <w:pStyle w:val="ListBullet"/>
        <w:spacing w:line="240" w:lineRule="auto"/>
        <w:ind w:left="720"/>
      </w:pPr>
      <w:r>
        <w:rPr>
          <w:lang w:val="hi_IN" w:bidi="hi_IN"/>
        </w:rPr>
      </w:r>
      <w:r>
        <w:rPr>
          <w:lang w:val="hi_IN" w:bidi="hi_IN"/>
        </w:rPr>
        <w:t>यहीएल का पुत्र शकन्याह</w:t>
      </w:r>
    </w:p>
    <w:p>
      <w:pPr>
        <w:pStyle w:val="ListBullet"/>
        <w:spacing w:line="240" w:lineRule="auto"/>
        <w:ind w:left="720"/>
      </w:pPr>
      <w:r>
        <w:rPr>
          <w:lang w:val="hi_IN" w:bidi="hi_IN"/>
        </w:rPr>
      </w:r>
      <w:r>
        <w:rPr>
          <w:lang w:val="hi_IN" w:bidi="hi_IN"/>
        </w:rPr>
        <w:t>प्रधान याजक, लेवियों और इस्राएली</w:t>
      </w:r>
    </w:p>
    <w:p>
      <w:pPr>
        <w:pStyle w:val="ListBullet"/>
        <w:spacing w:line="240" w:lineRule="auto"/>
        <w:ind w:left="720"/>
      </w:pPr>
      <w:r>
        <w:rPr>
          <w:lang w:val="hi_IN" w:bidi="hi_IN"/>
        </w:rPr>
      </w:r>
      <w:r>
        <w:rPr>
          <w:lang w:val="hi_IN" w:bidi="hi_IN"/>
        </w:rPr>
        <w:t>इस्राएली अगुवे और प्राचीन</w:t>
      </w:r>
    </w:p>
    <w:p>
      <w:pPr>
        <w:pStyle w:val="ListBullet"/>
        <w:spacing w:line="240" w:lineRule="auto"/>
        <w:ind w:left="720"/>
      </w:pPr>
      <w:r>
        <w:rPr>
          <w:lang w:val="hi_IN" w:bidi="hi_IN"/>
        </w:rPr>
      </w:r>
      <w:r>
        <w:rPr>
          <w:lang w:val="hi_IN" w:bidi="hi_IN"/>
        </w:rPr>
        <w:t>और यहूदा और यरूशलेम के निर्वासित लोग</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 xml:space="preserve">कहानीकार उस कहानी को जारी रखता है जब एज्रा उन इस्राएली पुरुषों के बारे में सुनता है जिन्होंने विदेशी स्त्रियों से विवाह किया था। पिछले भाग में, कहानीकार हमें यहोवा, इस्राएलियों के परमेश्वर, से एज्रा की प्रार्थना के बारे में बताता है। अब कहानीकार कहानी बताने के लिए वापस जाता है। कहानीकार हमें याद दिलाता है कि अगुवों द्वारा एज्रा को इस्राएली पुरुषों के बारे में बताने से लेकर दिन के अंत में एज्रा द्वारा प्रार्थना करने तक, एज्रा ने क्या-क्या किया। कहानीकार हमें उन लोगों के बारे में भी बताता है जो एज्रा के साथ होने के लिए आए थे, जब एज्रा ने विलाप किया और फिर प्रार्थना की। लोगों का बड़ा समूह ऊँचे स्वर में और बहुत देर तक रोता रहा। ये लोग उन लोगों के अतिरिक्त हैं जो परमेश्वर के वचनों से काँप उठे थे और जब एज्रा ने प्रार्थना करना शुरू किया था, तब उसके आसपास थे। </w:t>
      </w:r>
    </w:p>
    <w:p>
      <w:pPr/>
      <w:r>
        <w:rPr>
          <w:lang w:val="hi_IN" w:bidi="hi_IN"/>
        </w:rPr>
      </w:r>
      <w:r>
        <w:rPr>
          <w:lang w:val="hi_IN" w:bidi="hi_IN"/>
        </w:rPr>
        <w:t>यहाँ रुकें और समूह में इस प्रश्न पर चर्चा करें: आप उन लोगों के एक समूह का वर्णन करने के लिए किन शब्दों या वाक्यांशों का उपयोग करते हैं जो बहुत दु:खी और परेशान हैं और ज़ोर से और लंबे समय तक रोते हैं? इस ऑडियो को यहाँ रोकें।</w:t>
      </w:r>
    </w:p>
    <w:p>
      <w:pPr/>
      <w:r>
        <w:rPr>
          <w:lang w:val="hi_IN" w:bidi="hi_IN"/>
        </w:rPr>
      </w:r>
      <w:r>
        <w:rPr>
          <w:lang w:val="hi_IN" w:bidi="hi_IN"/>
        </w:rPr>
        <w:t>एज्रा और इस्राएली पुरुषों, स्त्रियों और बच्चों का बड़ा समूह परमेश्वर के घर, यरूशलेम में मन्दिर के सामने खुले स्थान में हैं।</w:t>
      </w:r>
    </w:p>
    <w:p>
      <w:pPr/>
      <w:r>
        <w:rPr>
          <w:lang w:val="hi_IN" w:bidi="hi_IN"/>
        </w:rPr>
      </w:r>
      <w:r>
        <w:rPr>
          <w:lang w:val="hi_IN" w:bidi="hi_IN"/>
        </w:rPr>
        <w:t>यहाँ रुकें और समूह में, यरूशलेम के मन्दिर का नक्शा देखें और यदि आवश्यक हो, तो मन्दिर के सामने खुले स्थान को ढूँढें। इस ऑडियो को यहाँ रोकें।</w:t>
      </w:r>
    </w:p>
    <w:p>
      <w:pPr/>
      <w:r>
        <w:rPr>
          <w:lang w:val="hi_IN" w:bidi="hi_IN"/>
        </w:rPr>
      </w:r>
      <w:r>
        <w:rPr>
          <w:lang w:val="hi_IN" w:bidi="hi_IN"/>
        </w:rPr>
        <w:t>यहीएल का पुत्र शकन्याह, एज्रा और इस्राएली लोगों से बात करता है। शकन्याह का पूर्वज एलाम था। शकन्याह एज्रा से सहमत है कि सभी इस्राएली परमेश्वर के प्रति विश्वासघात थे। इस्राएली पुरुषों ने विदेशी स्त्रियों से विवाह किया, और विदेशी स्त्रियाँ अपने बच्चों के साथ इस्राएली पुरुषों के घरों में रहती हैं।</w:t>
      </w:r>
    </w:p>
    <w:p>
      <w:pPr/>
      <w:r>
        <w:rPr>
          <w:lang w:val="hi_IN" w:bidi="hi_IN"/>
        </w:rPr>
      </w:r>
      <w:r>
        <w:rPr>
          <w:lang w:val="hi_IN" w:bidi="hi_IN"/>
        </w:rPr>
        <w:t>यहाँ रुकें और समूह में इस प्रश्न पर चर्चा करें: आप उन लोगों को क्या कहते हैं जो आपसे अलग किसी संस्कृति या धर्म से आते हैं? इस ऑडियो को यहाँ रोकें।</w:t>
      </w:r>
    </w:p>
    <w:p>
      <w:pPr/>
      <w:r>
        <w:rPr>
          <w:lang w:val="hi_IN" w:bidi="hi_IN"/>
        </w:rPr>
      </w:r>
      <w:r>
        <w:rPr>
          <w:lang w:val="hi_IN" w:bidi="hi_IN"/>
        </w:rPr>
        <w:t>मूल भाषा में, शकन्याह उन सामान्य शब्दों का प्रयोग नहीं करता जिनका इस्राएली किसी इस्राएली के दूसरे इस्राएली से विवाह करने का वर्णन करने के लिए प्रयोग करते हैं। शकन्याह एक अलग शब्द का प्रयोग करता है, जिसका उपयोग इस्राएली उस स्थिति का वर्णन करने के लिए करते हैं जब कोई इस्राएली पुरुष किसी विदेशी स्त्री को अपने घर में लाता है और वह स्त्री उस इस्राएली पुरुष की पत्नी के रूप में उसके साथ रहती है। यद्यपि ये इस्राएली पुरुष इन विदेशी स्त्रियों को अपनी पत्नियों के रूप में मानते थे और उनके साथ उनकी पत्नियों के रूप में व्यवहार करते थे, फिर भी यहूदी व्यवस्था इन विदेशी स्त्रियों को वैध पत्नियों के रूप में नहीं मानती थी।</w:t>
      </w:r>
    </w:p>
    <w:p>
      <w:pPr/>
      <w:r>
        <w:rPr>
          <w:lang w:val="hi_IN" w:bidi="hi_IN"/>
        </w:rPr>
      </w:r>
      <w:r>
        <w:rPr>
          <w:lang w:val="hi_IN" w:bidi="hi_IN"/>
        </w:rPr>
        <w:t>यहाँ रुकें और समूह में इस प्रश्न पर चर्चा करें: आप एक इस्राएली पुरुष और एक विदेशी स्त्री के बीच के संबंध का वर्णन कैसे करेंगे, जहाँ इस्राएली पुरुष विदेशी स्त्री के साथ पत्नी की तरह व्यवहार करता है? इस ऑडियो को यहाँ रोकें।</w:t>
      </w:r>
    </w:p>
    <w:p>
      <w:pPr/>
      <w:r>
        <w:rPr>
          <w:lang w:val="hi_IN" w:bidi="hi_IN"/>
        </w:rPr>
      </w:r>
      <w:r>
        <w:rPr>
          <w:lang w:val="hi_IN" w:bidi="hi_IN"/>
        </w:rPr>
        <w:t>शकन्याह सोचता है कि इस्राएल, अर्थात् उन लोगों के लिए आशा है, जो यहोवा का अनुसरण करते हैं। शकन्याह सोचता है कि लोग अपने परमेश्वर के प्रति विश्वासयोग्य हो सकते हैं और एक समुदाय के रूप में जीवित रह सकते हैं। शकन्याह चाहता है कि इस्राएली लोग इस्राएलियों के परमेश्वर की उपस्थिति में एक वाचा, एक गंभीर प्रतिज्ञा करें। शकन्याह चाहता है कि लोग सभी विदेशी स्त्रियों को इस्राएली पुरुषों के घरों से दूर भेजने का वादा करें। जब कोई पुरुष किसी विदेशी स्त्री को दूर कर देता है, तो यह ऐसा है जैसे वह उस स्त्री को तलाक दे दे। हालाँकि, यहूदी व्यवस्था के अनुसार यह औपचारिक तलाक नहीं है, क्योंकि इस्राएली पुरुष और विदेशी स्त्री का विवाह यहूदी व्यवस्था के अनुसार नहीं हुआ था। शकन्याह चाहता है कि इस्राएली पुरुष इस्राएली पुरुषों और विदेशी स्त्रियों के बच्चों को दूर कर दें। शकन्याह कहता है कि एज्रा और वे लोग जो परमेश्वर की आज्ञाओं से डरते हैं, चाहते हैं कि लोग परमेश्वर की व्यवस्था का पालन करने के लिए वाचा बाँधें और अपनी पत्नियों और बच्चों को दूर भेज दें। शकन्याह सोचता है कि एज्रा एक बुद्धिमान व्यक्ति है, और शकन्याह सोचता है कि एज्रा ने एक अच्छा प्रस्ताव दिया है। शकन्याह चाहता है कि यहूदी व्यवस्था के बारे में एज्रा की समझ इस्राएलियों की प्रतिक्रिया का मार्गदर्शन करे। शकन्याह एज्रा को प्रोत्साहित करता है। यह तय करने के लिए एज्रा जिम्मेदार है। शकन्याह एज्रा से कहता है कि शकन्याह और अन्य इस्राएली एज्रा का समर्थन करेंगे। शकन्याह एज्रा से कहता है कि वह साहस रखे और इस्राएलियों की सहायता करने के लिए कुछ करना शुरू करे।</w:t>
      </w:r>
    </w:p>
    <w:p>
      <w:pPr/>
      <w:r>
        <w:rPr>
          <w:lang w:val="hi_IN" w:bidi="hi_IN"/>
        </w:rPr>
      </w:r>
      <w:r>
        <w:rPr>
          <w:lang w:val="hi_IN" w:bidi="hi_IN"/>
        </w:rPr>
        <w:t>एज्रा मन्दिर के बाहर भूमि पर अपने स्थान से चला जाता है। एज्रा जिम्मेदारी लेता है और एज्रा के आसपास के मुख्य याजकों, लेवियों और सभी इस्राएली लोगों की अगुवाई करता है ताकि वह परमेश्वर के साथ आधिकारिक शपथ ले, ताकि वह विदेशी स्त्रियों और उनके बच्चों को दूर कर सके। हर कोई शपथ लेता है।</w:t>
      </w:r>
    </w:p>
    <w:p>
      <w:pPr/>
      <w:r>
        <w:rPr>
          <w:lang w:val="hi_IN" w:bidi="hi_IN"/>
        </w:rPr>
      </w:r>
      <w:r>
        <w:rPr>
          <w:lang w:val="hi_IN" w:bidi="hi_IN"/>
        </w:rPr>
        <w:t>एज्रा द्वारा इस्राएलियों को अपनी विदेशी पत्नियों और बच्चों को दूर करने की शपथ लेने में सहायता करने के बाद, एज्रा मन्दिर के सामने खुले स्थान से निकलता है और एक कमरे में जाता है। वह कमरा यरूशलेम के मन्दिर के पास, याजकों के लिए रहने वाले क्षेत्र में है। कमरे में, एज्रा विलाप करना जारी रखता है और बहुत दु:ख दिखाता है कि निर्वासितों ने परमेश्वर की आज्ञा नहीं मानी थी। एज्रा पूरी रात विलाप करता है।</w:t>
      </w:r>
    </w:p>
    <w:p>
      <w:pPr/>
      <w:r>
        <w:rPr>
          <w:lang w:val="hi_IN" w:bidi="hi_IN"/>
        </w:rPr>
      </w:r>
      <w:r>
        <w:rPr>
          <w:lang w:val="hi_IN" w:bidi="hi_IN"/>
        </w:rPr>
        <w:t>हम नहीं जानते कि एज्रा के यहोहानान के कमरे में विलाप करने और अगुवों और पुरनियों द्वारा यहूदा और यरूशलेम के निर्वासितों को संदेश भेजने के बीच कितना समय बीत जाता है। पुरनिए और अगुवे चाहते हैं कि प्रत्येक इस्राएली पुरुष तीन दिनों के भीतर यरूशलेम आए। घोषणा लोगों को बताती है कि यदि कोई उस घोषणा का पालन नहीं करता है, तो क्या होगा। जो पुरुष यरूशलेम नहीं आएगा, उसे अपनी सारी संपत्ति मन्दिर को दे देनी होगी और निर्वासितों के साथ आराधना नहीं कर पाएगा।</w:t>
      </w:r>
    </w:p>
    <w:p>
      <w:pPr/>
      <w:r>
        <w:rPr>
          <w:lang w:val="hi_IN" w:bidi="hi_IN"/>
        </w:rPr>
      </w:r>
      <w:r>
        <w:rPr>
          <w:lang w:val="hi_IN" w:bidi="hi_IN"/>
        </w:rPr>
        <w:t>यहाँ रुकें और समूह के रूप में इस प्रश्न पर चर्चा करें: आप समुदाय के अगुवों की ओर से अपने लोगों के लिए मौखिक संदेश को क्या कहते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एज्रा 10:1–8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एज्रा</w:t>
      </w:r>
    </w:p>
    <w:p>
      <w:pPr>
        <w:pStyle w:val="ListBullet"/>
        <w:spacing w:line="240" w:lineRule="auto"/>
        <w:ind w:left="720"/>
      </w:pPr>
      <w:r>
        <w:rPr>
          <w:lang w:val="hi_IN" w:bidi="hi_IN"/>
        </w:rPr>
      </w:r>
      <w:r>
        <w:rPr>
          <w:lang w:val="hi_IN" w:bidi="hi_IN"/>
        </w:rPr>
        <w:t>इस्राएलियों का एक बड़ा समूह</w:t>
      </w:r>
    </w:p>
    <w:p>
      <w:pPr>
        <w:pStyle w:val="ListBullet"/>
        <w:spacing w:line="240" w:lineRule="auto"/>
        <w:ind w:left="720"/>
      </w:pPr>
      <w:r>
        <w:rPr>
          <w:lang w:val="hi_IN" w:bidi="hi_IN"/>
        </w:rPr>
      </w:r>
      <w:r>
        <w:rPr>
          <w:lang w:val="hi_IN" w:bidi="hi_IN"/>
        </w:rPr>
        <w:t>यहीएल का पुत्र शकन्याह</w:t>
      </w:r>
    </w:p>
    <w:p>
      <w:pPr>
        <w:pStyle w:val="ListBullet"/>
        <w:spacing w:line="240" w:lineRule="auto"/>
        <w:ind w:left="720"/>
      </w:pPr>
      <w:r>
        <w:rPr>
          <w:lang w:val="hi_IN" w:bidi="hi_IN"/>
        </w:rPr>
      </w:r>
      <w:r>
        <w:rPr>
          <w:lang w:val="hi_IN" w:bidi="hi_IN"/>
        </w:rPr>
        <w:t>प्रधान याजक, लेवियों और इस्राएली</w:t>
      </w:r>
    </w:p>
    <w:p>
      <w:pPr>
        <w:pStyle w:val="ListBullet"/>
        <w:spacing w:line="240" w:lineRule="auto"/>
        <w:ind w:left="720"/>
      </w:pPr>
      <w:r>
        <w:rPr>
          <w:lang w:val="hi_IN" w:bidi="hi_IN"/>
        </w:rPr>
      </w:r>
      <w:r>
        <w:rPr>
          <w:lang w:val="hi_IN" w:bidi="hi_IN"/>
        </w:rPr>
        <w:t>इस्राएली अगुवे और प्राचीन</w:t>
      </w:r>
    </w:p>
    <w:p>
      <w:pPr>
        <w:pStyle w:val="ListBullet"/>
        <w:spacing w:line="240" w:lineRule="auto"/>
        <w:ind w:left="720"/>
      </w:pPr>
      <w:r>
        <w:rPr>
          <w:lang w:val="hi_IN" w:bidi="hi_IN"/>
        </w:rPr>
      </w:r>
      <w:r>
        <w:rPr>
          <w:lang w:val="hi_IN" w:bidi="hi_IN"/>
        </w:rPr>
        <w:t>और यहूदा और यरूशलेम के निर्वासित लोग</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एज्रा प्रार्थना करता है, इस्राएलियों के पापों को परमेश्वर के सामने स्वीकार करता है, रोता है, और मन्दिर के सामने दण्डवत् करता है। इस्राएली एज्रा के चारों ओर इकट्ठे होते हैं और ज़ोर से पुकारते हैं।</w:t>
      </w:r>
    </w:p>
    <w:p>
      <w:pPr/>
      <w:r>
        <w:rPr>
          <w:lang w:val="hi_IN" w:bidi="hi_IN"/>
        </w:rPr>
      </w:r>
      <w:r>
        <w:rPr>
          <w:lang w:val="hi_IN" w:bidi="hi_IN"/>
        </w:rPr>
        <w:t>नाटक को रोकें। एज्रा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क्या यहोवा अब हम सभी को मार देगा? या</w:t>
      </w:r>
    </w:p>
    <w:p>
      <w:pPr>
        <w:pStyle w:val="ListBullet"/>
        <w:spacing w:line="240" w:lineRule="auto"/>
        <w:ind w:left="720"/>
      </w:pPr>
      <w:r>
        <w:rPr>
          <w:lang w:val="hi_IN" w:bidi="hi_IN"/>
        </w:rPr>
      </w:r>
      <w:r>
        <w:rPr>
          <w:lang w:val="hi_IN" w:bidi="hi_IN"/>
        </w:rPr>
        <w:t>हम यहोवा के प्रति विश्वासघाती रहे हैं और हमने यहोवा की आज्ञाओं का पालन नहीं किया है; या</w:t>
      </w:r>
    </w:p>
    <w:p>
      <w:pPr>
        <w:pStyle w:val="ListBullet"/>
        <w:spacing w:line="240" w:lineRule="auto"/>
        <w:ind w:left="720"/>
      </w:pPr>
      <w:r>
        <w:rPr>
          <w:lang w:val="hi_IN" w:bidi="hi_IN"/>
        </w:rPr>
      </w:r>
      <w:r>
        <w:rPr>
          <w:lang w:val="hi_IN" w:bidi="hi_IN"/>
        </w:rPr>
        <w:t>मैं बहुत दु:खी हूँ। यहोवा, कृपया हमें क्षमा करें।</w:t>
      </w:r>
    </w:p>
    <w:p>
      <w:pPr/>
      <w:r>
        <w:rPr>
          <w:lang w:val="hi_IN" w:bidi="hi_IN"/>
        </w:rPr>
      </w:r>
      <w:r>
        <w:rPr>
          <w:lang w:val="hi_IN" w:bidi="hi_IN"/>
        </w:rPr>
        <w:t>यहोवा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मेरे लोग विश्वासघाती रहे हैं; या</w:t>
      </w:r>
    </w:p>
    <w:p>
      <w:pPr>
        <w:pStyle w:val="ListBullet"/>
        <w:spacing w:line="240" w:lineRule="auto"/>
        <w:ind w:left="720"/>
      </w:pPr>
      <w:r>
        <w:rPr>
          <w:lang w:val="hi_IN" w:bidi="hi_IN"/>
        </w:rPr>
      </w:r>
      <w:r>
        <w:rPr>
          <w:lang w:val="hi_IN" w:bidi="hi_IN"/>
        </w:rPr>
        <w:t>मैं अपने सेवक एज्रा को सुनता हूँ; या</w:t>
      </w:r>
    </w:p>
    <w:p>
      <w:pPr>
        <w:pStyle w:val="ListBullet"/>
        <w:spacing w:line="240" w:lineRule="auto"/>
        <w:ind w:left="720"/>
      </w:pPr>
      <w:r>
        <w:rPr>
          <w:lang w:val="hi_IN" w:bidi="hi_IN"/>
        </w:rPr>
      </w:r>
      <w:r>
        <w:rPr>
          <w:lang w:val="hi_IN" w:bidi="hi_IN"/>
        </w:rPr>
        <w:t>मेरे कई लोग आज दुखी हैं। मेरे लोग जानते हैं कि मैं अपने लोगों का न्याय करूँगा।</w:t>
      </w:r>
    </w:p>
    <w:p>
      <w:pPr/>
      <w:r>
        <w:rPr>
          <w:lang w:val="hi_IN" w:bidi="hi_IN"/>
        </w:rPr>
      </w:r>
      <w:r>
        <w:rPr>
          <w:lang w:val="hi_IN" w:bidi="hi_IN"/>
        </w:rPr>
        <w:t>इस्राएलियों के बड़े समूह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यहोवा हमें दण्ड देगा; या</w:t>
      </w:r>
    </w:p>
    <w:p>
      <w:pPr>
        <w:pStyle w:val="ListBullet"/>
        <w:spacing w:line="240" w:lineRule="auto"/>
        <w:ind w:left="720"/>
      </w:pPr>
      <w:r>
        <w:rPr>
          <w:lang w:val="hi_IN" w:bidi="hi_IN"/>
        </w:rPr>
      </w:r>
      <w:r>
        <w:rPr>
          <w:lang w:val="hi_IN" w:bidi="hi_IN"/>
        </w:rPr>
        <w:t>हम चिंतित और डरे हुए हैं। क्या हम फिर से अपनी भूमि खो देंगे? या</w:t>
      </w:r>
    </w:p>
    <w:p>
      <w:pPr>
        <w:pStyle w:val="ListBullet"/>
        <w:spacing w:line="240" w:lineRule="auto"/>
        <w:ind w:left="720"/>
      </w:pPr>
      <w:r>
        <w:rPr>
          <w:lang w:val="hi_IN" w:bidi="hi_IN"/>
        </w:rPr>
      </w:r>
      <w:r>
        <w:rPr>
          <w:lang w:val="hi_IN" w:bidi="hi_IN"/>
        </w:rPr>
        <w:t>एज्रा हमारे लिए विलाप करता है। एज्रा को हमारी परवाह करनी चाहिए।</w:t>
      </w:r>
    </w:p>
    <w:p>
      <w:pPr/>
      <w:r>
        <w:rPr>
          <w:lang w:val="hi_IN" w:bidi="hi_IN"/>
        </w:rPr>
      </w:r>
      <w:r>
        <w:rPr>
          <w:lang w:val="hi_IN" w:bidi="hi_IN"/>
        </w:rPr>
        <w:t>अभिनय को जारी रखें।</w:t>
      </w:r>
    </w:p>
    <w:p>
      <w:pPr/>
      <w:r>
        <w:rPr>
          <w:lang w:val="hi_IN" w:bidi="hi_IN"/>
        </w:rPr>
      </w:r>
      <w:r>
        <w:rPr>
          <w:lang w:val="hi_IN" w:bidi="hi_IN"/>
        </w:rPr>
        <w:t>शकन्याह एज्रा और इस्राएलियों से बात करता है। शकन्याह सुझाव देता है कि इस्राएली विदेशी पत्नियों और उनके बच्चों को दूर भेजने और परमेश्वर की व्यवस्था का पालन करने की गंभीर प्रतिज्ञा करें। शकन्याह एज्रा को काम शुरू करने के लिए प्रोत्साहित करता है।</w:t>
      </w:r>
    </w:p>
    <w:p>
      <w:pPr/>
      <w:r>
        <w:rPr>
          <w:lang w:val="hi_IN" w:bidi="hi_IN"/>
        </w:rPr>
      </w:r>
      <w:r>
        <w:rPr>
          <w:lang w:val="hi_IN" w:bidi="hi_IN"/>
        </w:rPr>
        <w:t>नाटक को रोकें। शकन्याह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जानता हूँ कि हम यहोवा को प्रसन्न करने के लिए क्या कर सकते हैं; या</w:t>
      </w:r>
    </w:p>
    <w:p>
      <w:pPr>
        <w:pStyle w:val="ListBullet"/>
        <w:spacing w:line="240" w:lineRule="auto"/>
        <w:ind w:left="720"/>
      </w:pPr>
      <w:r>
        <w:rPr>
          <w:lang w:val="hi_IN" w:bidi="hi_IN"/>
        </w:rPr>
      </w:r>
      <w:r>
        <w:rPr>
          <w:lang w:val="hi_IN" w:bidi="hi_IN"/>
        </w:rPr>
        <w:t>मैं एज्रा और अपने लोगों की मदद करना चाहता हूँ। शायद यहोवा हम पर दया करेगा; या</w:t>
      </w:r>
    </w:p>
    <w:p>
      <w:pPr>
        <w:pStyle w:val="ListBullet"/>
        <w:spacing w:line="240" w:lineRule="auto"/>
        <w:ind w:left="720"/>
      </w:pPr>
      <w:r>
        <w:rPr>
          <w:lang w:val="hi_IN" w:bidi="hi_IN"/>
        </w:rPr>
      </w:r>
      <w:r>
        <w:rPr>
          <w:lang w:val="hi_IN" w:bidi="hi_IN"/>
        </w:rPr>
        <w:t>एज्रा, अब हमें कुछ करना चाहिए। हम विदेशी स्त्रियों और बच्चों को दूर करने का वादा कर सकते हैं।</w:t>
      </w:r>
    </w:p>
    <w:p>
      <w:pPr/>
      <w:r>
        <w:rPr>
          <w:lang w:val="hi_IN" w:bidi="hi_IN"/>
        </w:rPr>
      </w:r>
      <w:r>
        <w:rPr>
          <w:lang w:val="hi_IN" w:bidi="hi_IN"/>
        </w:rPr>
        <w:t>एज्रा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शकन्याह सही है; या</w:t>
      </w:r>
    </w:p>
    <w:p>
      <w:pPr>
        <w:pStyle w:val="ListBullet"/>
        <w:spacing w:line="240" w:lineRule="auto"/>
        <w:ind w:left="720"/>
      </w:pPr>
      <w:r>
        <w:rPr>
          <w:lang w:val="hi_IN" w:bidi="hi_IN"/>
        </w:rPr>
      </w:r>
      <w:r>
        <w:rPr>
          <w:lang w:val="hi_IN" w:bidi="hi_IN"/>
        </w:rPr>
        <w:t>मैं हमारे लिए आशा महसूस करता हूँ; या</w:t>
      </w:r>
    </w:p>
    <w:p>
      <w:pPr>
        <w:pStyle w:val="ListBullet"/>
        <w:spacing w:line="240" w:lineRule="auto"/>
        <w:ind w:left="720"/>
      </w:pPr>
      <w:r>
        <w:rPr>
          <w:lang w:val="hi_IN" w:bidi="hi_IN"/>
        </w:rPr>
      </w:r>
      <w:r>
        <w:rPr>
          <w:lang w:val="hi_IN" w:bidi="hi_IN"/>
        </w:rPr>
        <w:t>शकन्याह मेरी मदद करेगा। अब मैं बेहतर महसूस कर रहा हूँ।</w:t>
      </w:r>
    </w:p>
    <w:p>
      <w:pPr/>
      <w:r>
        <w:rPr>
          <w:lang w:val="hi_IN" w:bidi="hi_IN"/>
        </w:rPr>
      </w:r>
      <w:r>
        <w:rPr>
          <w:lang w:val="hi_IN" w:bidi="hi_IN"/>
        </w:rPr>
        <w:t>इस्राएलियों के बड़े समूह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शकन्याह सही है; या</w:t>
      </w:r>
    </w:p>
    <w:p>
      <w:pPr>
        <w:pStyle w:val="ListBullet"/>
        <w:spacing w:line="240" w:lineRule="auto"/>
        <w:ind w:left="720"/>
      </w:pPr>
      <w:r>
        <w:rPr>
          <w:lang w:val="hi_IN" w:bidi="hi_IN"/>
        </w:rPr>
      </w:r>
      <w:r>
        <w:rPr>
          <w:lang w:val="hi_IN" w:bidi="hi_IN"/>
        </w:rPr>
        <w:t>हम बहुत दुखी हैं। विदेशी स्त्रियों और उनके छोटे बच्चों को हमारे घरों से दूर करना कठिन होगा; या</w:t>
      </w:r>
    </w:p>
    <w:p>
      <w:pPr>
        <w:pStyle w:val="ListBullet"/>
        <w:spacing w:line="240" w:lineRule="auto"/>
        <w:ind w:left="720"/>
      </w:pPr>
      <w:r>
        <w:rPr>
          <w:lang w:val="hi_IN" w:bidi="hi_IN"/>
        </w:rPr>
      </w:r>
      <w:r>
        <w:rPr>
          <w:lang w:val="hi_IN" w:bidi="hi_IN"/>
        </w:rPr>
        <w:t>हम आज एक वादा कर सकते हैं।</w:t>
      </w:r>
    </w:p>
    <w:p>
      <w:pPr/>
      <w:r>
        <w:rPr>
          <w:lang w:val="hi_IN" w:bidi="hi_IN"/>
        </w:rPr>
      </w:r>
      <w:r>
        <w:rPr>
          <w:lang w:val="hi_IN" w:bidi="hi_IN"/>
        </w:rPr>
        <w:t>अभिनय को जारी रखें।</w:t>
      </w:r>
    </w:p>
    <w:p>
      <w:pPr/>
      <w:r>
        <w:rPr>
          <w:lang w:val="hi_IN" w:bidi="hi_IN"/>
        </w:rPr>
      </w:r>
      <w:r>
        <w:rPr>
          <w:lang w:val="hi_IN" w:bidi="hi_IN"/>
        </w:rPr>
        <w:t>एज्रा प्रधान याजकों, लेवियों और मंदिर के बाहर मौजूद सभी इस्राएलियों से एज्रा के सामने यह दृढ़ प्रतिज्ञा करवाता है कि वे विदेशी पत्नियों और उनके बच्चों को विदा कर देंगे।</w:t>
      </w:r>
    </w:p>
    <w:p>
      <w:pPr/>
      <w:r>
        <w:rPr>
          <w:lang w:val="hi_IN" w:bidi="hi_IN"/>
        </w:rPr>
      </w:r>
      <w:r>
        <w:rPr>
          <w:lang w:val="hi_IN" w:bidi="hi_IN"/>
        </w:rPr>
        <w:t>नाटक को रोकें। एज्रा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अब मेरा मन हल्का हो गया है। हम आज एक अच्छा निर्णय ले रहे हैं; या</w:t>
      </w:r>
    </w:p>
    <w:p>
      <w:pPr>
        <w:pStyle w:val="ListBullet"/>
        <w:spacing w:line="240" w:lineRule="auto"/>
        <w:ind w:left="720"/>
      </w:pPr>
      <w:r>
        <w:rPr>
          <w:lang w:val="hi_IN" w:bidi="hi_IN"/>
        </w:rPr>
      </w:r>
      <w:r>
        <w:rPr>
          <w:lang w:val="hi_IN" w:bidi="hi_IN"/>
        </w:rPr>
        <w:t>यहोवा हमारी प्रतिज्ञा को देखता है; या</w:t>
      </w:r>
    </w:p>
    <w:p>
      <w:pPr>
        <w:pStyle w:val="ListBullet"/>
        <w:spacing w:line="240" w:lineRule="auto"/>
        <w:ind w:left="720"/>
      </w:pPr>
      <w:r>
        <w:rPr>
          <w:lang w:val="hi_IN" w:bidi="hi_IN"/>
        </w:rPr>
      </w:r>
      <w:r>
        <w:rPr>
          <w:lang w:val="hi_IN" w:bidi="hi_IN"/>
        </w:rPr>
        <w:t>मुझे आशा है कि यहोवा हमें क्षमा करेगा।</w:t>
      </w:r>
    </w:p>
    <w:p>
      <w:pPr/>
      <w:r>
        <w:rPr>
          <w:lang w:val="hi_IN" w:bidi="hi_IN"/>
        </w:rPr>
      </w:r>
      <w:r>
        <w:rPr>
          <w:lang w:val="hi_IN" w:bidi="hi_IN"/>
        </w:rPr>
        <w:t>मुख्य याजकों, लेवियों और इस्राएलियों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एज्रा के सामने यह प्रतिज्ञा करना अच्छा लगता है; या</w:t>
      </w:r>
    </w:p>
    <w:p>
      <w:pPr>
        <w:pStyle w:val="ListBullet"/>
        <w:spacing w:line="240" w:lineRule="auto"/>
        <w:ind w:left="720"/>
      </w:pPr>
      <w:r>
        <w:rPr>
          <w:lang w:val="hi_IN" w:bidi="hi_IN"/>
        </w:rPr>
      </w:r>
      <w:r>
        <w:rPr>
          <w:lang w:val="hi_IN" w:bidi="hi_IN"/>
        </w:rPr>
        <w:t>क्या यहोवा हमें क्षमा करेगा? या</w:t>
      </w:r>
    </w:p>
    <w:p>
      <w:pPr>
        <w:pStyle w:val="ListBullet"/>
        <w:spacing w:line="240" w:lineRule="auto"/>
        <w:ind w:left="720"/>
      </w:pPr>
      <w:r>
        <w:rPr>
          <w:lang w:val="hi_IN" w:bidi="hi_IN"/>
        </w:rPr>
      </w:r>
      <w:r>
        <w:rPr>
          <w:lang w:val="hi_IN" w:bidi="hi_IN"/>
        </w:rPr>
        <w:t>हमें यह सुनिश्चित करने की आवश्यकता है कि हम जानते हैं कि किन स्त्रियों और बच्चों को दूर करना है।</w:t>
      </w:r>
    </w:p>
    <w:p>
      <w:pPr/>
      <w:r>
        <w:rPr>
          <w:lang w:val="hi_IN" w:bidi="hi_IN"/>
        </w:rPr>
      </w:r>
      <w:r>
        <w:rPr>
          <w:lang w:val="hi_IN" w:bidi="hi_IN"/>
        </w:rPr>
        <w:t>अभिनय को जारी रखें।</w:t>
      </w:r>
    </w:p>
    <w:p>
      <w:pPr/>
      <w:r>
        <w:rPr>
          <w:lang w:val="hi_IN" w:bidi="hi_IN"/>
        </w:rPr>
      </w:r>
      <w:r>
        <w:rPr>
          <w:lang w:val="hi_IN" w:bidi="hi_IN"/>
        </w:rPr>
        <w:t>एज्रा मन्दिर से निकलता है और यहोहानान के कमरे में जाता है। एज्रा न खाता है और न ही पीता है, और एज्रा विलाप करता है क्योंकि निर्वासित लोगों ने परमेश्वर की आज्ञा नहीं मानी।</w:t>
      </w:r>
    </w:p>
    <w:p>
      <w:pPr/>
      <w:r>
        <w:rPr>
          <w:lang w:val="hi_IN" w:bidi="hi_IN"/>
        </w:rPr>
      </w:r>
      <w:r>
        <w:rPr>
          <w:lang w:val="hi_IN" w:bidi="hi_IN"/>
        </w:rPr>
        <w:t>नाटक को रोकें। एज्रा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बहुत दुखी हूँ; या</w:t>
      </w:r>
    </w:p>
    <w:p>
      <w:pPr>
        <w:pStyle w:val="ListBullet"/>
        <w:spacing w:line="240" w:lineRule="auto"/>
        <w:ind w:left="720"/>
      </w:pPr>
      <w:r>
        <w:rPr>
          <w:lang w:val="hi_IN" w:bidi="hi_IN"/>
        </w:rPr>
      </w:r>
      <w:r>
        <w:rPr>
          <w:lang w:val="hi_IN" w:bidi="hi_IN"/>
        </w:rPr>
        <w:t>मैं उन इस्राएलियों के बारे में चिंतित हूँ जो बेबीलोन से वापस आए थे; या</w:t>
      </w:r>
    </w:p>
    <w:p>
      <w:pPr>
        <w:pStyle w:val="ListBullet"/>
        <w:spacing w:line="240" w:lineRule="auto"/>
        <w:ind w:left="720"/>
      </w:pPr>
      <w:r>
        <w:rPr>
          <w:lang w:val="hi_IN" w:bidi="hi_IN"/>
        </w:rPr>
      </w:r>
      <w:r>
        <w:rPr>
          <w:lang w:val="hi_IN" w:bidi="hi_IN"/>
        </w:rPr>
        <w:t>यहोवा, कृपया हमें क्षमा करें।</w:t>
      </w:r>
    </w:p>
    <w:p>
      <w:pPr/>
      <w:r>
        <w:rPr>
          <w:lang w:val="hi_IN" w:bidi="hi_IN"/>
        </w:rPr>
      </w:r>
      <w:r>
        <w:rPr>
          <w:lang w:val="hi_IN" w:bidi="hi_IN"/>
        </w:rPr>
        <w:t>अभिनय को जारी रखें।</w:t>
      </w:r>
    </w:p>
    <w:p>
      <w:pPr/>
      <w:r>
        <w:rPr>
          <w:lang w:val="hi_IN" w:bidi="hi_IN"/>
        </w:rPr>
      </w:r>
      <w:r>
        <w:rPr>
          <w:lang w:val="hi_IN" w:bidi="hi_IN"/>
        </w:rPr>
        <w:t>इस्राएली अगुवे और पुरनिए यहूदा और यरूशलेम के सभी निर्वासित लोगों को तीन दिनों के भीतर यरूशलेम आने के लिए संदेश भेजते हैं। जो कोई भी पुरुष नहीं आएगा, उसे अपनी संपत्ति मन्दिर को दे देनी होगी, और बाकी इस्राएली समुदाय अपने आप को उस व्यक्ति से अलग कर देगा।</w:t>
      </w:r>
    </w:p>
    <w:p>
      <w:pPr/>
      <w:r>
        <w:rPr>
          <w:lang w:val="hi_IN" w:bidi="hi_IN"/>
        </w:rPr>
      </w:r>
      <w:r>
        <w:rPr>
          <w:lang w:val="hi_IN" w:bidi="hi_IN"/>
        </w:rPr>
        <w:t>नाटक को रोकें। इस्राएली अगुवों और पुरनियों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विदेशी स्त्रियों और बच्चों को दूर करने का अपना वादा पूरा करने की आवश्यकता है; या</w:t>
      </w:r>
    </w:p>
    <w:p>
      <w:pPr>
        <w:pStyle w:val="ListBullet"/>
        <w:spacing w:line="240" w:lineRule="auto"/>
        <w:ind w:left="720"/>
      </w:pPr>
      <w:r>
        <w:rPr>
          <w:lang w:val="hi_IN" w:bidi="hi_IN"/>
        </w:rPr>
      </w:r>
      <w:r>
        <w:rPr>
          <w:lang w:val="hi_IN" w:bidi="hi_IN"/>
        </w:rPr>
        <w:t>हम आशा करते हैं कि प्रत्येक पुरुष यरूशलेम आएगा; या</w:t>
      </w:r>
    </w:p>
    <w:p>
      <w:pPr>
        <w:pStyle w:val="ListBullet"/>
        <w:spacing w:line="240" w:lineRule="auto"/>
        <w:ind w:left="720"/>
      </w:pPr>
      <w:r>
        <w:rPr>
          <w:lang w:val="hi_IN" w:bidi="hi_IN"/>
        </w:rPr>
      </w:r>
      <w:r>
        <w:rPr>
          <w:lang w:val="hi_IN" w:bidi="hi_IN"/>
        </w:rPr>
        <w:t>हमें आशा है कि इससे यहोवा हमें नष्ट करने से रुक जाएगा।</w:t>
      </w:r>
    </w:p>
    <w:p>
      <w:pPr/>
      <w:r>
        <w:rPr>
          <w:lang w:val="hi_IN" w:bidi="hi_IN"/>
        </w:rPr>
      </w:r>
      <w:r>
        <w:rPr>
          <w:lang w:val="hi_IN" w:bidi="hi_IN"/>
        </w:rPr>
        <w:t>यहूदा और यरूशलेम के निर्वासितों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हमारे सभी पुरुषों को यरूशलेम जाना चाहिए; या</w:t>
      </w:r>
    </w:p>
    <w:p>
      <w:pPr>
        <w:pStyle w:val="ListBullet"/>
        <w:spacing w:line="240" w:lineRule="auto"/>
        <w:ind w:left="720"/>
      </w:pPr>
      <w:r>
        <w:rPr>
          <w:lang w:val="hi_IN" w:bidi="hi_IN"/>
        </w:rPr>
      </w:r>
      <w:r>
        <w:rPr>
          <w:lang w:val="hi_IN" w:bidi="hi_IN"/>
        </w:rPr>
        <w:t>हमें अपने अगुवों और यहोवा की आज्ञा माननी चाहिए; या</w:t>
      </w:r>
    </w:p>
    <w:p>
      <w:pPr>
        <w:pStyle w:val="ListBullet"/>
        <w:spacing w:line="240" w:lineRule="auto"/>
        <w:ind w:left="720"/>
      </w:pPr>
      <w:r>
        <w:rPr>
          <w:lang w:val="hi_IN" w:bidi="hi_IN"/>
        </w:rPr>
      </w:r>
      <w:r>
        <w:rPr>
          <w:lang w:val="hi_IN" w:bidi="hi_IN"/>
        </w:rPr>
        <w:t>हम नहीं चाहते कि याजक हमारा सामान ले लें। हम इस्राएल के लोगों का हिस्सा बनना चाहते हैं।</w:t>
      </w:r>
      <w:r>
        <w:rPr>
          <w:lang w:val="hi_IN" w:bidi="hi_IN"/>
        </w:rPr>
      </w:r>
    </w:p>
    <w:p>
      <w:pPr>
        <w:pStyle w:val="Heading3"/>
      </w:pPr>
      <w:r>
        <w:rPr>
          <w:lang w:val="hi_IN" w:bidi="hi_IN"/>
        </w:rPr>
        <w:t>आवश्यक जानकारी</w:t>
      </w:r>
    </w:p>
    <w:p>
      <w:pPr/>
      <w:r>
        <w:rPr>
          <w:lang w:val="hi_IN" w:bidi="hi_IN"/>
        </w:rPr>
      </w:r>
      <w:r>
        <w:rPr>
          <w:lang w:val="hi_IN" w:bidi="hi_IN"/>
        </w:rPr>
        <w:t>एज्रा 10:1–8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एज्रा </w:t>
      </w:r>
      <w:r>
        <w:rPr>
          <w:b/>
          <w:lang w:val="hi_IN" w:bidi="hi_IN"/>
        </w:rPr>
        <w:t>प्रार्थना</w:t>
      </w:r>
      <w:r>
        <w:rPr>
          <w:lang w:val="hi_IN" w:bidi="hi_IN"/>
        </w:rPr>
        <w:t xml:space="preserve"> करता है और यहोवा के सामने अंगीकार करता है। एज्रा जानता है कि इस्राएली परमेश्वर की आज्ञा नहीं मानते थे और इस्राएलियों द्वारा किए गए सभी गलत कामों के बारे में परमेश्वर को बताता है। प्रार्थना के लिए उसी शब्द या वाक्यांश का उपयोग करें जिसका उपयोग आपने पिछले भागों में किया है, और यदि आवश्यक हो, तो अधिक जानकारी के लिए मुख्य शब्दावली देखें।</w:t>
      </w:r>
    </w:p>
    <w:p>
      <w:pPr/>
      <w:r>
        <w:rPr>
          <w:lang w:val="hi_IN" w:bidi="hi_IN"/>
        </w:rPr>
      </w:r>
      <w:r>
        <w:rPr>
          <w:lang w:val="hi_IN" w:bidi="hi_IN"/>
        </w:rPr>
        <w:t>यहाँ रुकें और समूह में चर्चा करें कि आप "</w:t>
      </w:r>
      <w:r>
        <w:rPr>
          <w:b/>
          <w:lang w:val="hi_IN" w:bidi="hi_IN"/>
        </w:rPr>
        <w:t>अंगीकार</w:t>
      </w:r>
      <w:r>
        <w:rPr>
          <w:lang w:val="hi_IN" w:bidi="hi_IN"/>
        </w:rPr>
        <w:t xml:space="preserve"> करने"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एज्रा </w:t>
      </w:r>
      <w:r>
        <w:rPr>
          <w:b/>
          <w:lang w:val="hi_IN" w:bidi="hi_IN"/>
        </w:rPr>
        <w:t>रोता है</w:t>
      </w:r>
      <w:r>
        <w:rPr>
          <w:lang w:val="hi_IN" w:bidi="hi_IN"/>
        </w:rPr>
        <w:t>। एज्रा बहुत दुखी है और ज़ोर से और लंबे समय तक रोता है। रोने के लिए उसी शब्द या वाक्यांश का उपयोग करें जिसका उपयोग आपने पिछले भागों में किया है।</w:t>
      </w:r>
    </w:p>
    <w:p>
      <w:pPr/>
      <w:r>
        <w:rPr>
          <w:lang w:val="hi_IN" w:bidi="hi_IN"/>
        </w:rPr>
      </w:r>
      <w:r>
        <w:rPr>
          <w:lang w:val="hi_IN" w:bidi="hi_IN"/>
        </w:rPr>
        <w:t xml:space="preserve">एज्रा </w:t>
      </w:r>
      <w:r>
        <w:rPr>
          <w:b/>
          <w:lang w:val="hi_IN" w:bidi="hi_IN"/>
        </w:rPr>
        <w:t>परमेश्वर के भवन</w:t>
      </w:r>
      <w:r>
        <w:rPr>
          <w:lang w:val="hi_IN" w:bidi="hi_IN"/>
        </w:rPr>
        <w:t xml:space="preserve"> के सामने है। एज्रा यरूशलेम के मंदिर के सामने है। "परमेश्वर के भवन" और परमेश्वर के लिए उन्हीं शब्दों या वाक्यांशों का उपयोग करें जिनका उपयोग आपने पिछले भागों में किया है। "परमेश्वर के भवन," मंदिर और परमेश्वर के बारे में अधिक जानकारी के लिए, मुख्य शब्दावली देखें।</w:t>
      </w:r>
    </w:p>
    <w:p>
      <w:pPr/>
      <w:r>
        <w:rPr>
          <w:lang w:val="hi_IN" w:bidi="hi_IN"/>
        </w:rPr>
      </w:r>
      <w:r>
        <w:rPr>
          <w:lang w:val="hi_IN" w:bidi="hi_IN"/>
        </w:rPr>
        <w:t>इस्राएल या "</w:t>
      </w:r>
      <w:r>
        <w:rPr>
          <w:b/>
          <w:lang w:val="hi_IN" w:bidi="hi_IN"/>
        </w:rPr>
        <w:t>इस्राएलियों</w:t>
      </w:r>
      <w:r>
        <w:rPr>
          <w:lang w:val="hi_IN" w:bidi="hi_IN"/>
        </w:rPr>
        <w:t>" के पुरुषों, स्त्रियों और बच्चों की एक बड़ी मण्डली एज्रा के चारों ओर इकट्ठी हुई। इस्राएलियों के लिए उसी शब्द या वाक्यांश का प्रयोग करें जो आपने पिछले भागों में किया है। इस्राएलियों के बारे में अधिक जानकारी के लिए, मुख्य शब्दावली को देखें।</w:t>
      </w:r>
    </w:p>
    <w:p>
      <w:pPr/>
      <w:r>
        <w:rPr>
          <w:lang w:val="hi_IN" w:bidi="hi_IN"/>
        </w:rPr>
      </w:r>
      <w:r>
        <w:rPr>
          <w:lang w:val="hi_IN" w:bidi="hi_IN"/>
        </w:rPr>
        <w:t>मण्डली उन लोगों का एक समूह है जो किसी विशेष उद्देश्य के लिए एक साथ इकट्ठे होते हैं।</w:t>
      </w:r>
    </w:p>
    <w:p>
      <w:pPr/>
      <w:r>
        <w:rPr>
          <w:lang w:val="hi_IN" w:bidi="hi_IN"/>
        </w:rPr>
      </w:r>
      <w:r>
        <w:rPr>
          <w:lang w:val="hi_IN" w:bidi="hi_IN"/>
        </w:rPr>
        <w:t xml:space="preserve">यहाँ रुकें और समूह में चर्चा करें कि आप </w:t>
      </w:r>
      <w:r>
        <w:rPr>
          <w:b/>
          <w:lang w:val="hi_IN" w:bidi="hi_IN"/>
        </w:rPr>
        <w:t>मण्डली</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शकन्याह एलाम का एक </w:t>
      </w:r>
      <w:r>
        <w:rPr>
          <w:b/>
          <w:lang w:val="hi_IN" w:bidi="hi_IN"/>
        </w:rPr>
        <w:t>वंशज</w:t>
      </w:r>
      <w:r>
        <w:rPr>
          <w:lang w:val="hi_IN" w:bidi="hi_IN"/>
        </w:rPr>
        <w:t xml:space="preserve"> है। वंशज के लिए उसी शब्द या वाक्यांश का उपयोग करें जिसका उपयोग आपने पिछले भागों में किया है। वंशज के बारे में अधिक जानकारी के लिए मुख्य शब्दावली देखें। </w:t>
      </w:r>
    </w:p>
    <w:p>
      <w:pPr/>
      <w:r>
        <w:rPr>
          <w:lang w:val="hi_IN" w:bidi="hi_IN"/>
        </w:rPr>
      </w:r>
      <w:r>
        <w:rPr>
          <w:lang w:val="hi_IN" w:bidi="hi_IN"/>
        </w:rPr>
        <w:t xml:space="preserve">शकन्याह कहता है कि इस्राएली परमेश्वर के प्रति </w:t>
      </w:r>
      <w:r>
        <w:rPr>
          <w:b/>
          <w:lang w:val="hi_IN" w:bidi="hi_IN"/>
        </w:rPr>
        <w:t>विश्वासघाती</w:t>
      </w:r>
      <w:r>
        <w:rPr>
          <w:lang w:val="hi_IN" w:bidi="hi_IN"/>
        </w:rPr>
        <w:t xml:space="preserve"> रहे हैं। विश्वासघाती के लिए उसी शब्द या वाक्यांश का उपयोग करें जिसका उपयोग आपने पिछले भागों में किया है।</w:t>
      </w:r>
    </w:p>
    <w:p>
      <w:pPr/>
      <w:r>
        <w:rPr>
          <w:lang w:val="hi_IN" w:bidi="hi_IN"/>
        </w:rPr>
      </w:r>
      <w:r>
        <w:rPr>
          <w:lang w:val="hi_IN" w:bidi="hi_IN"/>
        </w:rPr>
        <w:t>कुछ इस्राएलियों ने विदेशी स्त्रियों से विवाह किया। विदेशी स्त्रियाँ इस्राएलियों की पत्नियाँ हैं और इस्राएलियों के घरों में रहती हैं। विदेशी स्त्री और इस्राएली पुरुष के बीच का विवाहित संबंध आधिकारिक विवाह नहीं है।</w:t>
      </w:r>
    </w:p>
    <w:p>
      <w:pPr/>
      <w:r>
        <w:rPr>
          <w:lang w:val="hi_IN" w:bidi="hi_IN"/>
        </w:rPr>
      </w:r>
      <w:r>
        <w:rPr>
          <w:lang w:val="hi_IN" w:bidi="hi_IN"/>
        </w:rPr>
        <w:t xml:space="preserve">यहाँ रुकें और समूह में चर्चा करें कि आप इस कहानी में </w:t>
      </w:r>
      <w:r>
        <w:rPr>
          <w:b/>
          <w:lang w:val="hi_IN" w:bidi="hi_IN"/>
        </w:rPr>
        <w:t>विवाहित</w:t>
      </w:r>
      <w:r>
        <w:rPr>
          <w:lang w:val="hi_IN" w:bidi="hi_IN"/>
        </w:rPr>
        <w:t xml:space="preserve"> के लिए किस शब्द या वाक्यांश का उपयोग करेंगे। इस ऑडियो को यहाँ रोकें।</w:t>
      </w:r>
    </w:p>
    <w:p>
      <w:pPr/>
      <w:r>
        <w:rPr>
          <w:lang w:val="hi_IN" w:bidi="hi_IN"/>
        </w:rPr>
      </w:r>
      <w:r>
        <w:rPr>
          <w:lang w:val="hi_IN" w:bidi="hi_IN"/>
        </w:rPr>
        <w:t>कुछ इस्राएलियों ने विदेशी स्त्रियों से विवाह किया। वे स्त्रियाँ इस्राएली नहीं हैं और इस्राएली समुदाय के बाहर से आयी हैं। कहानीकार विदेशी के लिए एक ऐसे शब्द का उपयोग करता है जो बहुत सकारात्मक नहीं है। ये उन प्रकार के विदेशी हैं जो किसी स्थान के नहीं हैं।</w:t>
      </w:r>
    </w:p>
    <w:p>
      <w:pPr/>
      <w:r>
        <w:rPr>
          <w:lang w:val="hi_IN" w:bidi="hi_IN"/>
        </w:rPr>
      </w:r>
      <w:r>
        <w:rPr>
          <w:lang w:val="hi_IN" w:bidi="hi_IN"/>
        </w:rPr>
        <w:t xml:space="preserve">यहाँ रुकें और समूह में चर्चा करें कि आप </w:t>
      </w:r>
      <w:r>
        <w:rPr>
          <w:b/>
          <w:lang w:val="hi_IN" w:bidi="hi_IN"/>
        </w:rPr>
        <w:t>विदेशी</w:t>
      </w:r>
      <w:r>
        <w:rPr>
          <w:lang w:val="hi_IN" w:bidi="hi_IN"/>
        </w:rPr>
        <w:t xml:space="preserve"> या उस विदेशी व्यक्ति के लिए किस शब्द या वाक्यांश का उपयोग करेंगे जो उस स्थान से नहीं है। इस ऑडियो को यहाँ रोकें।</w:t>
      </w:r>
    </w:p>
    <w:p>
      <w:pPr/>
      <w:r>
        <w:rPr>
          <w:lang w:val="hi_IN" w:bidi="hi_IN"/>
        </w:rPr>
      </w:r>
      <w:r>
        <w:rPr>
          <w:lang w:val="hi_IN" w:bidi="hi_IN"/>
        </w:rPr>
        <w:t xml:space="preserve">शकन्याह को </w:t>
      </w:r>
      <w:r>
        <w:rPr>
          <w:b/>
          <w:lang w:val="hi_IN" w:bidi="hi_IN"/>
        </w:rPr>
        <w:t>इस्राएल</w:t>
      </w:r>
      <w:r>
        <w:rPr>
          <w:lang w:val="hi_IN" w:bidi="hi_IN"/>
        </w:rPr>
        <w:t>, इस्राएल के लोगों के लिए आशा है। शकन्याह को लगता है कि वह परमेश्वर पर भरोसा कर सकता है कि इस्राएल के लोगों के साथ कुछ अच्छा होगा। इस्राएल के लिए उसी शब्द या वाक्यांश का उपयोग करें जिसका उपयोग आपने पहले किया है, और अधिक जानकारी के लिए मुख्य शब्दावली में इस्राएल देखें।</w:t>
      </w:r>
    </w:p>
    <w:p>
      <w:pPr/>
      <w:r>
        <w:rPr>
          <w:lang w:val="hi_IN" w:bidi="hi_IN"/>
        </w:rPr>
      </w:r>
      <w:r>
        <w:rPr>
          <w:lang w:val="hi_IN" w:bidi="hi_IN"/>
        </w:rPr>
        <w:t xml:space="preserve">यहाँ रुकें और समूह में चर्चा करें कि आप </w:t>
      </w:r>
      <w:r>
        <w:rPr>
          <w:b/>
          <w:lang w:val="hi_IN" w:bidi="hi_IN"/>
        </w:rPr>
        <w:t>आशा</w:t>
      </w:r>
      <w:r>
        <w:rPr>
          <w:lang w:val="hi_IN" w:bidi="hi_IN"/>
        </w:rPr>
        <w:t xml:space="preserve"> के लिए किस शब्द या वाक्यांश का उपयोग करेंगे। अधिक जानकारी के लिए मुख्य शब्दावली में आशा शब्द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शकन्याह चाहता है कि इस्राएली एक वाचा बाँधें, जो एक गंभीर प्रतिज्ञा है।</w:t>
      </w:r>
    </w:p>
    <w:p>
      <w:pPr/>
      <w:r>
        <w:rPr>
          <w:lang w:val="hi_IN" w:bidi="hi_IN"/>
        </w:rPr>
      </w:r>
      <w:r>
        <w:rPr>
          <w:lang w:val="hi_IN" w:bidi="hi_IN"/>
        </w:rPr>
        <w:t xml:space="preserve">यहाँ रुकें और समूह के रूप में चर्चा करें कि आप </w:t>
      </w:r>
      <w:r>
        <w:rPr>
          <w:b/>
          <w:lang w:val="hi_IN" w:bidi="hi_IN"/>
        </w:rPr>
        <w:t>वाचा</w:t>
      </w:r>
      <w:r>
        <w:rPr>
          <w:lang w:val="hi_IN" w:bidi="hi_IN"/>
        </w:rPr>
        <w:t xml:space="preserve"> के लिए किस शब्द या वाक्यांश का उपयोग करेंगे। अधिक जानकारी के लिए मुख्य शब्दावली में वाचा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शकन्याह चाहता है कि इस्राएली व्यवस्था का पालन करें। व्यवस्था आमतौर पर उन सभी आज्ञाओं को दर्शाती है जो यहोवा ने मूसा को दी थीं। यद्यपि मूसा की कोई भी व्यवस्था यह नहीं कहती कि एक इस्राएली को विदेशी पत्नी को दूर करना चाहिए, फिर भी व्यवस्था कहती है कि इस्राएलियों को अपने पास के देशों की पत्नियों से विवाह नहीं करना चाहिए। और, व्यवस्था कहती है कि कोई इस्राएली पुरुष उस पत्नी को तलाक दे सकता है जो उस पुरुष को प्रसन्न नहीं करती है।</w:t>
      </w:r>
    </w:p>
    <w:p>
      <w:pPr/>
      <w:r>
        <w:rPr>
          <w:lang w:val="hi_IN" w:bidi="hi_IN"/>
        </w:rPr>
      </w:r>
      <w:r>
        <w:rPr>
          <w:lang w:val="hi_IN" w:bidi="hi_IN"/>
        </w:rPr>
        <w:t xml:space="preserve">यहाँ रुकें और समूह में चर्चा करें कि आप </w:t>
      </w:r>
      <w:r>
        <w:rPr>
          <w:b/>
          <w:lang w:val="hi_IN" w:bidi="hi_IN"/>
        </w:rPr>
        <w:t>व्यवस्था</w:t>
      </w:r>
      <w:r>
        <w:rPr>
          <w:lang w:val="hi_IN" w:bidi="hi_IN"/>
        </w:rPr>
        <w:t xml:space="preserve"> के लिए किस शब्द या वाक्यांश का उपयोग करेंगे। अधिक जानकारी के लिए व्यवस्था को मुख्य शब्दावली में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एज्रा </w:t>
      </w:r>
      <w:r>
        <w:rPr>
          <w:b/>
          <w:lang w:val="hi_IN" w:bidi="hi_IN"/>
        </w:rPr>
        <w:t>मुख्य याजकों</w:t>
      </w:r>
      <w:r>
        <w:rPr>
          <w:lang w:val="hi_IN" w:bidi="hi_IN"/>
        </w:rPr>
        <w:t xml:space="preserve"> और </w:t>
      </w:r>
      <w:r>
        <w:rPr>
          <w:b/>
          <w:lang w:val="hi_IN" w:bidi="hi_IN"/>
        </w:rPr>
        <w:t>लेवियों</w:t>
      </w:r>
      <w:r>
        <w:rPr>
          <w:lang w:val="hi_IN" w:bidi="hi_IN"/>
        </w:rPr>
        <w:t xml:space="preserve"> को शपथ लेने के लिए प्रेरित करता है। ये पुरुष याजकों और लेवियों के बीच अगुवे हैं। मुख्य याजकों और लेवियों के लिए उन्हीं शब्दों या वाक्यांशों का उपयोग करें जिनका उपयोग आपने पिछले भागों में किया है। याजकों और लेवियों के बारे में अधिक जानकारी के लिए, मुख्य शब्दावली देखें।</w:t>
      </w:r>
    </w:p>
    <w:p>
      <w:pPr/>
      <w:r>
        <w:rPr>
          <w:lang w:val="hi_IN" w:bidi="hi_IN"/>
        </w:rPr>
      </w:r>
      <w:r>
        <w:rPr>
          <w:lang w:val="hi_IN" w:bidi="hi_IN"/>
        </w:rPr>
        <w:t>लोगों ने शपथ ली। लोगों ने यहोवा की उपस्थिति में एक बहुत गंभीर प्रतिज्ञा की।</w:t>
      </w:r>
    </w:p>
    <w:p>
      <w:pPr/>
      <w:r>
        <w:rPr>
          <w:lang w:val="hi_IN" w:bidi="hi_IN"/>
        </w:rPr>
      </w:r>
      <w:r>
        <w:rPr>
          <w:lang w:val="hi_IN" w:bidi="hi_IN"/>
        </w:rPr>
        <w:t xml:space="preserve">यहाँ रुकें और समूह के रूप में चर्चा करें कि आप </w:t>
      </w:r>
      <w:r>
        <w:rPr>
          <w:b/>
          <w:lang w:val="hi_IN" w:bidi="hi_IN"/>
        </w:rPr>
        <w:t>शपथ</w:t>
      </w:r>
      <w:r>
        <w:rPr>
          <w:lang w:val="hi_IN" w:bidi="hi_IN"/>
        </w:rPr>
        <w:t xml:space="preserve"> के लिए किस शब्द या वाक्यांश का उपयोग करेंगे। अधिक जानकारी के लिए मुख्य शब्दावली में शपथ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अगुवों ने </w:t>
      </w:r>
      <w:r>
        <w:rPr>
          <w:b/>
          <w:lang w:val="hi_IN" w:bidi="hi_IN"/>
        </w:rPr>
        <w:t>निर्वासितों</w:t>
      </w:r>
      <w:r>
        <w:rPr>
          <w:lang w:val="hi_IN" w:bidi="hi_IN"/>
        </w:rPr>
        <w:t xml:space="preserve"> के यरूशलेम में एक साथ आने के लिए एक </w:t>
      </w:r>
      <w:r>
        <w:rPr>
          <w:b/>
          <w:lang w:val="hi_IN" w:bidi="hi_IN"/>
        </w:rPr>
        <w:t>घोषणा</w:t>
      </w:r>
      <w:r>
        <w:rPr>
          <w:lang w:val="hi_IN" w:bidi="hi_IN"/>
        </w:rPr>
        <w:t xml:space="preserve"> की। अगुवों ने बेबीलोन से लौटे हुए लोगों को ऊँची आवाज में एक औपचारिक संदेश सुनाया। घोषणा और निर्वासितों के लिए उन्हीं शब्दों या वाक्यांशों का उपयोग करें जिनका उपयोग आपने पिछले भागों में किया है।</w:t>
      </w:r>
    </w:p>
    <w:p>
      <w:pPr/>
      <w:r>
        <w:rPr>
          <w:lang w:val="hi_IN" w:bidi="hi_IN"/>
        </w:rPr>
      </w:r>
      <w:r>
        <w:rPr>
          <w:lang w:val="hi_IN" w:bidi="hi_IN"/>
        </w:rPr>
        <w:t>जो व्यक्ति यरूशलेम नहीं आएगा, वह अपनी सारी संपत्ति खो देगा। संपत्ति अब उस व्यक्ति की नहीं होगी।</w:t>
      </w:r>
    </w:p>
    <w:p>
      <w:pPr/>
      <w:r>
        <w:rPr>
          <w:lang w:val="hi_IN" w:bidi="hi_IN"/>
        </w:rPr>
      </w:r>
      <w:r>
        <w:rPr>
          <w:lang w:val="hi_IN" w:bidi="hi_IN"/>
        </w:rPr>
        <w:t xml:space="preserve">यहाँ रुकें और समूह में चर्चा करें कि आप </w:t>
      </w:r>
      <w:r>
        <w:rPr>
          <w:b/>
          <w:lang w:val="hi_IN" w:bidi="hi_IN"/>
        </w:rPr>
        <w:t>जब्त</w:t>
      </w:r>
      <w:r>
        <w:rPr>
          <w:lang w:val="hi_IN" w:bidi="hi_IN"/>
        </w:rPr>
        <w:t xml:space="preserve"> करने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b/>
          <w:lang w:val="hi_IN" w:bidi="hi_IN"/>
        </w:rPr>
        <w:t>अधिकारी</w:t>
      </w:r>
      <w:r>
        <w:rPr>
          <w:lang w:val="hi_IN" w:bidi="hi_IN"/>
        </w:rPr>
        <w:t xml:space="preserve"> और </w:t>
      </w:r>
      <w:r>
        <w:rPr>
          <w:b/>
          <w:lang w:val="hi_IN" w:bidi="hi_IN"/>
        </w:rPr>
        <w:t>पुरनिए</w:t>
      </w:r>
      <w:r>
        <w:rPr>
          <w:lang w:val="hi_IN" w:bidi="hi_IN"/>
        </w:rPr>
        <w:t xml:space="preserve"> यह निर्णय करेंगे कि किसी को अपनी संपत्ति खोनी पड़ेगी या नहीं। अधिकारियों और पुरनियों के लिए उन्हीं शब्दों या वाक्यांशों का उपयोग करें जिनका उपयोग आपने पिछले भागों में किया है। पुरनियों के बारे में अधिक जानकारी के लिए, मुख्य शब्दावली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एज्रा 10:9–17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एज्रा 10:9–17 को सुनें और अपने मन में रखें।</w:t>
      </w:r>
    </w:p>
    <w:p>
      <w:pPr/>
      <w:r>
        <w:rPr>
          <w:lang w:val="hi_IN" w:bidi="hi_IN"/>
        </w:rPr>
      </w:r>
      <w:r>
        <w:rPr>
          <w:lang w:val="hi_IN" w:bidi="hi_IN"/>
        </w:rPr>
        <w:t>यदि सम्भव हो, तो एज्रा 10:9–17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एज्रा 10:9–17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कहानी में, हम सुनते हैं कि जब लोग यरूशलेम में इकट्ठे होते हैं, तो क्या होता है। कहानी पिछली कहानी को जारी रखती है। पिछली कहानी के अंत में, इस्राएली अगुवों और पुरनिए ने यहूदा और यरूशलेम के क्षेत्रों के सभी इस्राएलियों को एक घोषणा भेजी। इस्राएली अगुवों और पूरनियों ने इस्राएली पुरुषों से कहा कि वे यरूशलेम आए। उन लोगों के पास यरूशलेम आने के लिए तीन दिन हैं।</w:t>
      </w:r>
    </w:p>
    <w:p>
      <w:pPr/>
      <w:r>
        <w:rPr>
          <w:lang w:val="hi_IN" w:bidi="hi_IN"/>
        </w:rPr>
      </w:r>
      <w:r>
        <w:rPr>
          <w:lang w:val="hi_IN" w:bidi="hi_IN"/>
        </w:rPr>
        <w:t>इस्राएली एज्रा की घोषणा का पालन करते हैं। वे सभी यहूदी पुरुष जो यहोवा ने यहूदा और बिन्यामीन को दिए थे, उन देशों में रहते हैं, वे यरूशलेम में पहुँचते हैं। वर्ष के नौवें महीने के बीसवें दिन, लोग इकट्ठे होते हैं और मन्दिर के सामने खुले स्थान में प्रतीक्षा करते हैं।</w:t>
      </w:r>
    </w:p>
    <w:p>
      <w:pPr/>
      <w:r>
        <w:rPr>
          <w:lang w:val="hi_IN" w:bidi="hi_IN"/>
        </w:rPr>
      </w:r>
      <w:r>
        <w:rPr>
          <w:lang w:val="hi_IN" w:bidi="hi_IN"/>
        </w:rPr>
        <w:t>यहाँ रुकें और समूह के रूप में, यरूशलेम के मन्दिर का नक्शा देखें। मन्दिर के सामने खुले स्थान ढूँढें। इस ऑडियो को यहाँ रोकें।</w:t>
      </w:r>
    </w:p>
    <w:p>
      <w:pPr/>
      <w:r>
        <w:rPr>
          <w:lang w:val="hi_IN" w:bidi="hi_IN"/>
        </w:rPr>
      </w:r>
      <w:r>
        <w:rPr>
          <w:lang w:val="hi_IN" w:bidi="hi_IN"/>
        </w:rPr>
        <w:t>एज्रा के समय में, आमतौर पर एक वर्ष में 12 महीने होते थे। नौवाँ महीना अधिक ठंडे मौसम की शुरुआत में था। वर्ष के इस समय यरूशलेम में, मौसम अक्सर बहुत बारिश के साथ ठंडा होता था।</w:t>
      </w:r>
    </w:p>
    <w:p>
      <w:pPr/>
      <w:r>
        <w:rPr>
          <w:lang w:val="hi_IN" w:bidi="hi_IN"/>
        </w:rPr>
      </w:r>
      <w:r>
        <w:rPr>
          <w:lang w:val="hi_IN" w:bidi="hi_IN"/>
        </w:rPr>
        <w:t>यहाँ रुकें और समूह में इस प्रश्न पर चर्चा करें: पूरे वर्ष आपके क्षेत्र में मौसम कैसे बदलता है? वर्ष के किस समय अधिक ठंडा होता है? वर्ष के किस समय अधिक बारिश होती है? इस ऑडियो को यहाँ रोकें।</w:t>
      </w:r>
    </w:p>
    <w:p>
      <w:pPr/>
      <w:r>
        <w:rPr>
          <w:lang w:val="hi_IN" w:bidi="hi_IN"/>
        </w:rPr>
      </w:r>
      <w:r>
        <w:rPr>
          <w:lang w:val="hi_IN" w:bidi="hi_IN"/>
        </w:rPr>
        <w:t>खुले स्थान के लोग बहुत दुखी थे। लोग इस बात की चिंता और भय से काँप रहे थे कि एज्रा क्या कह सकता है या उनका परमेश्वर उनके साथ क्या कर सकता है। लोग इसलिए भी काँप रहे थे क्योंकि वे ठन्डे और गीले थे। एज्रा ने पुरुषों से कहा कि उन्होंने परमेश्वर की आज्ञा को तोड़ा था क्योंकि पुरुषों ने विदेशी स्त्रियों से विवाह किया था। इन पुरुषों के पापों ने इस्राएल के अपराध को बढ़ा दिया। इन पुरुषों के पाप उन पापों के अतिरिक्त थे, जिनके कारण परमेश्वर ने कई वर्ष पहले बाबेलोनियों को इस्राएलियों को निर्वासित करने दिया था। एज्रा चाहता है कि पुरुष यहोवा का आदर करें, उसे धन्यवाद दें और उसका सम्मान करें तथा वही करें जिससे यहोवा प्रसन्न हो। एज्रा इस्राएली पुरुषों से कहता है कि वे उन लोगों और उनकी विदेशी पत्नियों से अलग रहें जो यहोवा का अनुसरण नहीं करते हैं।</w:t>
      </w:r>
    </w:p>
    <w:p>
      <w:pPr/>
      <w:r>
        <w:rPr>
          <w:lang w:val="hi_IN" w:bidi="hi_IN"/>
        </w:rPr>
      </w:r>
      <w:r>
        <w:rPr>
          <w:lang w:val="hi_IN" w:bidi="hi_IN"/>
        </w:rPr>
        <w:t>मन्दिर के सामने मौजूद सभी पुरुष एज्रा को उत्तर देने के लिए पुकारते हैं। पुरुष कहते हैं कि एज्रा सही है और इस्राएली पुरुषों को वही करना चाहिए जो एज्रा ने कहा है। तब कुछ इस्राएली पुरुष कारण बताते हैं कि उस दिन इस्राएली पुरुष एज्रा की इच्छा के अनुसार क्यों नहीं कर सकते। हम नहीं जानते कि एज्रा से कौन पुरुष बात करते हैं। इस्राएली पुरुष कहते हैं कि इतने अधिक पुरुष हैं कि पुरनिए एक दिन में किसी भी विषय पर न्याय नहीं कर सकते। इस्राएली पुरुष यह भी कहते हैं कि उस दिन बहुत अधिक बारिश हो रही है, इसलिए पुरुष बाहर खड़े होकर प्रत्येक विदेशी पत्नी वाले पुरुष के मामले पर विचार नहीं कर सकते। कहानीकार फिर हमें बताता है कि इस्राएली एक या दो दिन में इस समस्या का समाधान नहीं कर सकते, क्योंकि विदेशी पत्नियाँ करके इस्राएलियों ने बहुत पाप किया है। इस्राएली पुरुष शायद कह रहे हैं कि यह मामला बहुत महत्वपूर्ण है, इसलिए इस पर जल्दबाजी में विचार नहीं किया जा सकता और यह इतना जटिल है कि सभी के लिए एक सामान्य समाधान नहीं बनाया जा सकता। जब पुरुष कहते हैं कि इस मामले से “एक या दो दिन में” निपटना बहुत महत्वपूर्ण है, तो वे शायद ठीक एक या दो दिनों की बात नहीं कर रहे हैं, बल्कि अनिश्चित अवधि की बात कर रहे हैं। मण्डली के लोग एज्रा को उसकी आज्ञाओं को इस्राएलियों तक पहुँचाने का एक तरीका सुझाते हैं। पुरुष प्रस्ताव करते हैं कि इस्राएली समुदाय के अगुवे या अधिकारी मण्डली का काम करें। पुरुष प्रस्ताव करते हैं कि अगुवे प्रत्येक नगर में विदेशी स्त्रियों से विवाहित पुरुषों और नगर के पुरनियों और न्यायी लोगों से मिलने के लिए समय निर्धारित करें। बैठक में, पुरनिए और न्यायी विवाह पर विचार करेंगे और एक निर्णय लेंगे। पुरनिये इस्राएली समुदाय के सम्मानित और जिम्मेदार सदस्य हैं। न्यायी इस्राएली पुरुष हैं जो समुदाय के नियमों का समर्थन करते हैं और उनका पालन करने और समुदाय को व्यवस्थित करने में मदद करते हैं।</w:t>
      </w:r>
    </w:p>
    <w:p>
      <w:pPr/>
      <w:r>
        <w:rPr>
          <w:lang w:val="hi_IN" w:bidi="hi_IN"/>
        </w:rPr>
      </w:r>
      <w:r>
        <w:rPr>
          <w:lang w:val="hi_IN" w:bidi="hi_IN"/>
        </w:rPr>
        <w:t>यहाँ रुककर समूह में इस प्रश्न पर चर्चा करें: आपके समुदाय में उन लोगों को क्या कहते हैं, जो आपके समुदाय को व्यवस्थित करने और उसका नेतृत्व करने में सहायता करते हैं तथा यह सुनिश्चित करते हैं कि लोग आपके समुदाय के नियमों का पालन करें? इस ऑडियो को यहाँ रोकें।</w:t>
      </w:r>
    </w:p>
    <w:p>
      <w:pPr/>
      <w:r>
        <w:rPr>
          <w:lang w:val="hi_IN" w:bidi="hi_IN"/>
        </w:rPr>
      </w:r>
      <w:r>
        <w:rPr>
          <w:lang w:val="hi_IN" w:bidi="hi_IN"/>
        </w:rPr>
        <w:t>इस्राएली पुरनिए और न्यायी तब तक काम करेंगे जब तक पुरनिए और न्यायी प्रत्येक पुरुष का न्याय नहीं कर लेते, और इस्राएली पुरुष विदेशी स्त्रियों और उनके बच्चों से अलग न हो जाएँ। जब इस्राएली यह काम समाप्त करेंगे, तो विदेशी पत्नियों से विवाह करने के कारण परमेश्वर इस्राएलियों पर बहुत क्रोधित होना बंद कर देगा।</w:t>
      </w:r>
    </w:p>
    <w:p>
      <w:pPr/>
      <w:r>
        <w:rPr>
          <w:lang w:val="hi_IN" w:bidi="hi_IN"/>
        </w:rPr>
      </w:r>
      <w:r>
        <w:rPr>
          <w:lang w:val="hi_IN" w:bidi="hi_IN"/>
        </w:rPr>
        <w:t>कहानीकार हमें बताता है कि असाहेल का पुत्र योनातान और तिकवा का पुत्र यहजयाह मण्डली के प्रस्ताव से सहमत नहीं हैं। असाहेल योनातान का पिता है, और तिकवा यहजयाह का पिता है। हम नहीं जानते कि योनातान और यहजयाह इस प्रस्ताव से सहमत क्यों नहीं हैं। यह संभव है कि दोनों पुरुष अपनी विदेशी पत्नियों को छोड़ना नहीं चाहते हैं, या वैकल्पिक रूप से, दोनों पुरुष अपने विवाह के बारे में निर्णय का इंतजार नहीं करना चाहते। मशुल्लाम और शब्बतै ने लेवी योनातान और यहजयाह का समर्थन किया। हम नहीं जानते कि ये पुरुष योनातान और यहजयाह से सहमत थे या इस प्रस्ताव से सहमत थे। मशुल्लाम वही मशुल्लाम हो सकता है जिसने एज्रा के साथ यरूशलेम की यात्रा की थी। शब्बतै उन लेवियों का अगुवा हो सकता है जिसके बारे में नहेम्याह का कहानीकार हमें बताता है।</w:t>
      </w:r>
    </w:p>
    <w:p>
      <w:pPr/>
      <w:r>
        <w:rPr>
          <w:lang w:val="hi_IN" w:bidi="hi_IN"/>
        </w:rPr>
      </w:r>
      <w:r>
        <w:rPr>
          <w:lang w:val="hi_IN" w:bidi="hi_IN"/>
        </w:rPr>
        <w:t>कहानीकार हमें बताता है कि निर्वासित लोगों, अर्थात् उन इस्राएलियों ने जो बेबीलोन से यरूशलेम लौटे थे, उन्होंने उस योजना का पालन किया जो इस्राएली पुरुषों ने यरूशलेम के मन्दिर के बाहर एज्रा को प्रस्तावित की थी। एज्रा ने उन पुरुषों को चुना जो कुलों अर्थात् परिवार के समूहों के अगुवे थे। एज्रा ने प्रत्येक व्यक्ति का नाम दिया जिसे एज्रा ने विवाह के प्रत्येक मामले या स्थिति की जांच करने के लिए चुना था। अगुवों ने दसवें महीने के पहले दिन इस्राएली पुरुषों के विवाहों की जांच करना और सच जानना शुरू किया। यह दिन यरूशलेम के मन्दिर की मण्डली के दस दिन बाद था। अगुवे अगले वर्ष के पहले महीने के पहले दिन तक अपना काम समाप्त करते हैं। अगुवों को यह निर्णय लेने में तीन महीने लग गए कि उन सभी स्थितियों में क्या करना है जहाँ इस्राएली पुरुषों ने विदेशी पत्नियों से विवाह किया है।</w:t>
      </w:r>
    </w:p>
    <w:p>
      <w:pPr/>
      <w:r>
        <w:rPr>
          <w:lang w:val="hi_IN" w:bidi="hi_IN"/>
        </w:rPr>
      </w:r>
      <w:r>
        <w:rPr>
          <w:lang w:val="hi_IN" w:bidi="hi_IN"/>
        </w:rPr>
        <w:t>यहाँ रुकें और समूह में इस प्रश्न पर चर्चा करें: उस समय के बारे में बात करें जब किसी ने आपके समुदाय या आपके परिवार में किसी कठिन या जटिल स्थिति की जांच की थी या सत्य को ढूँढा था। स्थिति की जांच किसने की? उस व्यक्ति को यह पता लगाने में कितना समय लगा कि क्या हुआ था?</w:t>
      </w:r>
      <w:r>
        <w:rPr>
          <w:lang w:val="hi_IN" w:bidi="hi_IN"/>
        </w:rPr>
      </w:r>
    </w:p>
    <w:p>
      <w:pPr>
        <w:pStyle w:val="Heading3"/>
      </w:pPr>
      <w:r>
        <w:rPr>
          <w:lang w:val="hi_IN" w:bidi="hi_IN"/>
        </w:rPr>
        <w:t>घटनाओं को समझाना</w:t>
      </w:r>
    </w:p>
    <w:p>
      <w:pPr/>
      <w:r>
        <w:rPr>
          <w:lang w:val="hi_IN" w:bidi="hi_IN"/>
        </w:rPr>
      </w:r>
      <w:r>
        <w:rPr>
          <w:lang w:val="hi_IN" w:bidi="hi_IN"/>
        </w:rPr>
        <w:t>एज्रा 10:9–17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तीन दिनों तक, जो इस्राएली पुरुष यहूदा और बिन्यामीन के क्षेत्रों में रहते हैं, वे अपने घरों से यरूशलेम की यात्रा करते हैं।</w:t>
      </w:r>
    </w:p>
    <w:p>
      <w:pPr/>
      <w:r>
        <w:rPr>
          <w:lang w:val="hi_IN" w:bidi="hi_IN"/>
        </w:rPr>
      </w:r>
      <w:r>
        <w:rPr>
          <w:b/>
          <w:lang w:val="hi_IN" w:bidi="hi_IN"/>
        </w:rPr>
        <w:t>दूसरे दृश्य में:</w:t>
      </w:r>
      <w:r>
        <w:rPr>
          <w:lang w:val="hi_IN" w:bidi="hi_IN"/>
        </w:rPr>
        <w:t xml:space="preserve"> यहूदा और बिन्यामीन के क्षेत्रों के इस्राएली पुरुष मन्दिर के सामने खुले स्थान में प्रतीक्षा करते हैं। इस्राएली पुरुष चिंतित और असहज हैं, क्योंकि वे नहीं जानते कि क्या होगा, और वे ठंडे और गीले हैं। एज्रा इस्राएली पुरुषों को बताता है कि वे परमेश्वर के प्रति विश्वासघात थे और अब वे पहले की तुलना में और भी अधिक दोषी हैं। इस्राएली पुरुषों को उन लोगों से अलग रहना चाहिए जो इस्राएली नहीं हैं, और इस्राएली पुरुषों को इस्राएलियों की विदेशी पत्नियों को दूर करना चाहिए। इस्राएली पुरुष सहमत होते हैं और एक योजना प्रस्तावित करते हैं कि विदेशी पत्नी के साथ प्रत्येक पुरुष को क्या करना चाहिए। कुछ पुरुष मन्दिर के सामने खुले स्थान में लोगों ने जो कहा था, उससे सहमत नहीं थे।</w:t>
      </w:r>
    </w:p>
    <w:p>
      <w:pPr/>
      <w:r>
        <w:rPr>
          <w:lang w:val="hi_IN" w:bidi="hi_IN"/>
        </w:rPr>
      </w:r>
      <w:r>
        <w:rPr>
          <w:b/>
          <w:lang w:val="hi_IN" w:bidi="hi_IN"/>
        </w:rPr>
        <w:t>तीसरे दृश्य में:</w:t>
      </w:r>
      <w:r>
        <w:rPr>
          <w:lang w:val="hi_IN" w:bidi="hi_IN"/>
        </w:rPr>
        <w:t xml:space="preserve"> एज्रा इस्राएली गोत्रों में से अगुवों को चुनता है, ताकि वह किसी विदेशी स्त्री से विवाह करने वाले इस्राएली पुरुष की स्थिति पर विचार करे।</w:t>
      </w:r>
    </w:p>
    <w:p>
      <w:pPr/>
      <w:r>
        <w:rPr>
          <w:lang w:val="hi_IN" w:bidi="hi_IN"/>
        </w:rPr>
      </w:r>
      <w:r>
        <w:rPr>
          <w:b/>
          <w:lang w:val="hi_IN" w:bidi="hi_IN"/>
        </w:rPr>
        <w:t>चौथे दृश्य में:</w:t>
      </w:r>
      <w:r>
        <w:rPr>
          <w:lang w:val="hi_IN" w:bidi="hi_IN"/>
        </w:rPr>
        <w:t xml:space="preserve"> तीन महीनों तक, समुदाय के अगुवे विदेशी पत्नियों वाले सभी इस्राएली पुरुषों की जांच करते हैं और इस्राएली पुरुषों के लिए निर्णय लेते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यहूदा और बिन्यामीन के सभी इस्राएली पुरुष, जिनमें वे पुरुष भी शामिल हैं जिन्होंने विदेशी स्त्रियों से विवाह किया था</w:t>
      </w:r>
    </w:p>
    <w:p>
      <w:pPr>
        <w:pStyle w:val="ListBullet"/>
        <w:spacing w:line="240" w:lineRule="auto"/>
        <w:ind w:left="720"/>
      </w:pPr>
      <w:r>
        <w:rPr>
          <w:lang w:val="hi_IN" w:bidi="hi_IN"/>
        </w:rPr>
      </w:r>
      <w:r>
        <w:rPr>
          <w:lang w:val="hi_IN" w:bidi="hi_IN"/>
        </w:rPr>
        <w:t>एज्रा</w:t>
      </w:r>
    </w:p>
    <w:p>
      <w:pPr>
        <w:pStyle w:val="ListBullet"/>
        <w:spacing w:line="240" w:lineRule="auto"/>
        <w:ind w:left="720"/>
      </w:pPr>
      <w:r>
        <w:rPr>
          <w:lang w:val="hi_IN" w:bidi="hi_IN"/>
        </w:rPr>
      </w:r>
      <w:r>
        <w:rPr>
          <w:lang w:val="hi_IN" w:bidi="hi_IN"/>
        </w:rPr>
        <w:t>योनातान, यहजयाह, मशुल्लाम और शब्बतै</w:t>
      </w:r>
    </w:p>
    <w:p>
      <w:pPr>
        <w:pStyle w:val="ListBullet"/>
        <w:spacing w:line="240" w:lineRule="auto"/>
        <w:ind w:left="720"/>
      </w:pPr>
      <w:r>
        <w:rPr>
          <w:lang w:val="hi_IN" w:bidi="hi_IN"/>
        </w:rPr>
      </w:r>
      <w:r>
        <w:rPr>
          <w:lang w:val="hi_IN" w:bidi="hi_IN"/>
        </w:rPr>
        <w:t>और इस्राएली परिवार समूहों के प्रधान</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पिछली कहानी में, अगुवों और पुरनिए ने यहूदा और यरूशलेम के इस्राएली पुरुषों को यरूशलेम में मिलने के लिए बुलावा भेजा था। यह कहानी पिछली कहानी के अंत के तीन दिन बाद शुरू होती है। इस्राएली उस घोषणा को सुनते हैं, और पुरुष यरूशलेम जाते हैं। घोषणा के बाद तीन दिनों के भीतर सभी पुरुष यरूशलेम जाते हैं।</w:t>
      </w:r>
    </w:p>
    <w:p>
      <w:pPr/>
      <w:r>
        <w:rPr>
          <w:lang w:val="hi_IN" w:bidi="hi_IN"/>
        </w:rPr>
      </w:r>
      <w:r>
        <w:rPr>
          <w:lang w:val="hi_IN" w:bidi="hi_IN"/>
        </w:rPr>
        <w:t>सभी पुरुष नौवें महीने के बीसवें दिन मन्दिर के सामने खुले स्थान में जाते हैं। हम नहीं जानते कि यह घोषणा के बाद तीसरा दिन है या तीसरे दिन के बाद अगले दिन। पुरुष इकट्ठे होते हैं और चौक में प्रतीक्षा करते हैं। चौक किसी नगर या इमारतों के समूह के भीतर एक खुला क्षेत्र था। इस मामले में, यह मन्दिर के सामने का क्षेत्र है। हम नहीं जानते कि हर कोई बैठा है या कुछ बैठे है और कुछ खड़े है।</w:t>
      </w:r>
    </w:p>
    <w:p>
      <w:pPr/>
      <w:r>
        <w:rPr>
          <w:lang w:val="hi_IN" w:bidi="hi_IN"/>
        </w:rPr>
      </w:r>
      <w:r>
        <w:rPr>
          <w:lang w:val="hi_IN" w:bidi="hi_IN"/>
        </w:rPr>
        <w:t>यहाँ रुकें और समूह के रूप में, यरूशलेम के मन्दिर का नक्शा देखें। यदि आवश्यक हो, तो मन्दिर के सामने खुले स्थान ढूँढें। इस ऑडियो को यहाँ रोकें।</w:t>
      </w:r>
    </w:p>
    <w:p>
      <w:pPr/>
      <w:r>
        <w:rPr>
          <w:lang w:val="hi_IN" w:bidi="hi_IN"/>
        </w:rPr>
      </w:r>
      <w:r>
        <w:rPr>
          <w:lang w:val="hi_IN" w:bidi="hi_IN"/>
        </w:rPr>
        <w:t>सभी पुरुष काँप रहे या ठिठुर रहे थे। कहानीकार स्पष्ट करता है कि वे पुरुष दो कारणों से काँप रहे थे। वे पुरुष चिंतित होने के कारण काँप रहे थे, और वे काँप रहे क्योंकि वे बारिश के कारण ठन्डे और गीले थे।</w:t>
      </w:r>
    </w:p>
    <w:p>
      <w:pPr/>
      <w:r>
        <w:rPr>
          <w:lang w:val="hi_IN" w:bidi="hi_IN"/>
        </w:rPr>
      </w:r>
      <w:r>
        <w:rPr>
          <w:lang w:val="hi_IN" w:bidi="hi_IN"/>
        </w:rPr>
        <w:t>यहाँ रुककर समूह में इस प्रश्न पर चर्चा करें: ऐसी ठंडी बारिश को आप क्या कहते हैं, जो लोगों को बहुत गीला कर देती है और लंबे समय तक होती रहती है? इस ऑडियो को यहाँ रोकें।</w:t>
      </w:r>
    </w:p>
    <w:p>
      <w:pPr/>
      <w:r>
        <w:rPr>
          <w:lang w:val="hi_IN" w:bidi="hi_IN"/>
        </w:rPr>
      </w:r>
      <w:r>
        <w:rPr>
          <w:lang w:val="hi_IN" w:bidi="hi_IN"/>
        </w:rPr>
        <w:t>यहाँ रुकें और समूह के रूप में इस प्रश्न पर चर्चा करें: आप अपने अनुवाद में यह कैसे स्पष्ट करेंगे कि वे पुरुष दो कारणों से काँप रहे थे? इस ऑडियो को यहाँ रोकें।</w:t>
      </w:r>
    </w:p>
    <w:p>
      <w:pPr/>
      <w:r>
        <w:rPr>
          <w:lang w:val="hi_IN" w:bidi="hi_IN"/>
        </w:rPr>
      </w:r>
      <w:r>
        <w:rPr>
          <w:lang w:val="hi_IN" w:bidi="hi_IN"/>
        </w:rPr>
        <w:t>कहानीकार हमें याद दिलाता है कि एज्रा एक याजक है। एज्रा मन्दिर के सामने पुरुषों से बात करता है और उन्हें बताता है कि उन्होंने क्या गलत किया है। एज्रा उन्हीं कई शब्दों और वाक्यांशों का उपयोग करता है जिनका उपयोग एज्रा ने पिछले भागों में किया था। पुरुषों ने विदेशी स्त्रियों को अपने घरों में पत्नियों के रूप में ले लिया। एज्रा पुरुषों को बताता है कि उन्होंने इस्राएल के अपराध को बढ़ा दिया है। इस्राएल के लोग पहले की तुलना में अधिक परमेश्वर के न्याय और दण्ड के योग्य हैं। एज्रा चाहता है कि पुरुष यहोवा को स्वीकार करें कि उन्होंने क्या गलत किया है और वही करें जो यहोवा उनसे कराना चाहता है। एज्रा चाहता है कि पुरुष आसपास के देशों के लोगों से अलग हों, जो इस्राएली नहीं हैं। एज्रा यह भी चाहता है कि पुरुष अपनी विदेशी पत्नियों को दूर करें।</w:t>
      </w:r>
    </w:p>
    <w:p>
      <w:pPr/>
      <w:r>
        <w:rPr>
          <w:lang w:val="hi_IN" w:bidi="hi_IN"/>
        </w:rPr>
      </w:r>
      <w:r>
        <w:rPr>
          <w:lang w:val="hi_IN" w:bidi="hi_IN"/>
        </w:rPr>
        <w:t>मण्डली का हर कोई एज्रा को ऊँची आवाज़ में उत्तर देता है। लोग एज्रा से सहमत हैं।</w:t>
      </w:r>
    </w:p>
    <w:p>
      <w:pPr/>
      <w:r>
        <w:rPr>
          <w:lang w:val="hi_IN" w:bidi="hi_IN"/>
        </w:rPr>
      </w:r>
      <w:r>
        <w:rPr>
          <w:lang w:val="hi_IN" w:bidi="hi_IN"/>
        </w:rPr>
        <w:t>यहाँ रुकें और समूह के रूप में यह गतिविधि करें: एक व्यक्ति को समूह से अलग खड़ा करें। समूह के बाकी लोगों को एक साथ खड़ा होने और मिलकर “हाँ” और “हम सहमत हैं” कहने के लिए कहें। बाद में, इस बारे में बात करें कि जब आपने एक साथ बात की थी, तो आपकी आवाज़ें कैसी लगती थीं। इस ऑडियो को यहाँ रोकें।</w:t>
      </w:r>
    </w:p>
    <w:p>
      <w:pPr/>
      <w:r>
        <w:rPr>
          <w:lang w:val="hi_IN" w:bidi="hi_IN"/>
        </w:rPr>
      </w:r>
      <w:r>
        <w:rPr>
          <w:lang w:val="hi_IN" w:bidi="hi_IN"/>
        </w:rPr>
        <w:t>कुछ लोग एज्रा को एक योजना सुझाने के लिए बोलते हैं। पुरुष जानते हैं कि प्रत्येक इस्राएली पुरुष और विदेशी स्त्री के बीच के संबंध की जाँच करने में बहुत समय लगेगा। एज्रा के लिए अकेले इतने सारे संबंधों की जाँच करना संभव नहीं है। लोग बाहर नहीं रह सकते, क्योंकि ठंड है और वे गीले हैं। इस्राएली पुरुष जानते हैं कि हर चीज़ को सही करना महत्वपूर्ण है, क्योंकि इस्राएली पुरुष जानते हैं कि बहुत से लोग यहोवा की आज्ञा नहीं मानते हैं।</w:t>
      </w:r>
    </w:p>
    <w:p>
      <w:pPr/>
      <w:r>
        <w:rPr>
          <w:lang w:val="hi_IN" w:bidi="hi_IN"/>
        </w:rPr>
      </w:r>
      <w:r>
        <w:rPr>
          <w:lang w:val="hi_IN" w:bidi="hi_IN"/>
        </w:rPr>
        <w:t>मण्डली में पुरुष एज्रा को उन सभी पुरुषों को ढूँढ़ने का एक तरीका सुझाते हैं, जिनके घरों में विदेशी स्त्रियाँ पत्नियों के रूप में हैं। मण्डली चाहती है कि अधिकारी सभी इस्राएली पुरुषों के लिए काम करें। प्रत्येक नगर के पुरनिये और न्यायी उन पुरुषों से मिलने के लिए समय निर्धारित करेंगे, जिन्होंने विदेशी स्त्रियों से विवाह किया है। पुरनिए और न्यायी पुरुषों से तब तक मिलते रहेंगे जब तक यह काम पूरा नहीं हो जाता, ताकि परमेश्वर का क्रोध इस्राएलियों से दूर हो जाए। इस्राएली पुरुष इस्राएलियों पर परमेश्वर के बहुत तीव्र क्रोध का वर्णन करने के लिए विशेष भाषा का उपयोग करते हैं। परमेश्वर का क्रोध बहुत भयंकर है, जैसे कोई बहुत गर्म या जलती हुई वस्तु हो।</w:t>
      </w:r>
    </w:p>
    <w:p>
      <w:pPr/>
      <w:r>
        <w:rPr>
          <w:lang w:val="hi_IN" w:bidi="hi_IN"/>
        </w:rPr>
      </w:r>
      <w:r>
        <w:rPr>
          <w:lang w:val="hi_IN" w:bidi="hi_IN"/>
        </w:rPr>
        <w:t>यहाँ रुकें और समूह के रूप में इस प्रश्न पर चर्चा करें: आप किसी व्यक्ति या लोगों के प्रति किसी व्यक्ति के तीव्र और भयंकर क्रोध का वर्णन करने के लिए किन शब्दों या वाक्यांशों का उपयोग करते हैं? इस ऑडियो को यहाँ रोकें।</w:t>
      </w:r>
    </w:p>
    <w:p>
      <w:pPr/>
      <w:r>
        <w:rPr>
          <w:lang w:val="hi_IN" w:bidi="hi_IN"/>
        </w:rPr>
      </w:r>
      <w:r>
        <w:rPr>
          <w:lang w:val="hi_IN" w:bidi="hi_IN"/>
        </w:rPr>
        <w:t>योनातान और यहजयाह लोगों ने जो कहा था, उसका विरोध करते हैं। मशुल्लाम और शब्बतै ने योनातान और यहजयाह का समर्थन किया। हम नहीं जानते कि योनातान और यहजयाह क्या विरोध करते हैं। पुरुष शायद अपनी विदेशी पत्नियों से अलग न होना चाहें, या शायद पुरुष यह न चाहें, कि पुरनिए और न्यायी प्रत्येक विवाह का न्याय इतनी धीरे-धीरे करें।</w:t>
      </w:r>
    </w:p>
    <w:p>
      <w:pPr/>
      <w:r>
        <w:rPr>
          <w:lang w:val="hi_IN" w:bidi="hi_IN"/>
        </w:rPr>
      </w:r>
      <w:r>
        <w:rPr>
          <w:lang w:val="hi_IN" w:bidi="hi_IN"/>
        </w:rPr>
        <w:t>कहानीकार यह बताकर कहानी समाप्त करता है कि निर्वासित लोगों, अर्थात् उन इस्राएलियों ने जो जरुब्बाबेल के साथ और उसके बाद बेबीलोन से लौटे थे, मण्डली की योजना का पालन किया। एज्रा उन पुरुषों को चुनता है जो परिवारों के प्रधान हैं। एज्रा प्रत्येक परिवार के विभाग या कुल में से एक-एक पुरुष को चुनता है और उन पुरुषों के नाम बताता है। कहानीकार हमें बताता है कि चुने गए पुरुषों ने उन मामलों की जाँच करना शुरू किया, अर्थात् उन पुरुषों की परिस्थितियों की, जिनकी विदेशी पत्नियाँ थीं। पुरुषों ने दसवें महीने के पहले दिन काम करना शुरू किया। पुरुष सभी मामलों को अगले वर्ष के पहले महीने के पहले दिन तक समाप्त करते हैं। उन पुरुषों को सभी मामलों की जांच करने में तीन महीने लगे।</w:t>
      </w:r>
    </w:p>
    <w:p>
      <w:pPr/>
      <w:r>
        <w:rPr>
          <w:lang w:val="hi_IN" w:bidi="hi_IN"/>
        </w:rPr>
      </w:r>
      <w:r>
        <w:rPr>
          <w:lang w:val="hi_IN" w:bidi="hi_IN"/>
        </w:rPr>
        <w:t>यहाँ रुकें और समूह के रूप में इस प्रश्न पर चर्चा करें: आप उस समय का अनुवाद कैसे करेंगे, जो इस्राएलियों ने सभी मामलों की जांच करने में लगाया था?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एज्रा 10:9–17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यहूदा और बिन्यामीन के सभी इस्राएली पुरुष, जिनमें वे पुरुष भी शामिल हैं जिन्होंने विदेशी स्त्रियों से विवाह किया था</w:t>
      </w:r>
    </w:p>
    <w:p>
      <w:pPr>
        <w:pStyle w:val="ListBullet"/>
        <w:spacing w:line="240" w:lineRule="auto"/>
        <w:ind w:left="720"/>
      </w:pPr>
      <w:r>
        <w:rPr>
          <w:lang w:val="hi_IN" w:bidi="hi_IN"/>
        </w:rPr>
      </w:r>
      <w:r>
        <w:rPr>
          <w:lang w:val="hi_IN" w:bidi="hi_IN"/>
        </w:rPr>
        <w:t>एज्रा</w:t>
      </w:r>
    </w:p>
    <w:p>
      <w:pPr>
        <w:pStyle w:val="ListBullet"/>
        <w:spacing w:line="240" w:lineRule="auto"/>
        <w:ind w:left="720"/>
      </w:pPr>
      <w:r>
        <w:rPr>
          <w:lang w:val="hi_IN" w:bidi="hi_IN"/>
        </w:rPr>
      </w:r>
      <w:r>
        <w:rPr>
          <w:lang w:val="hi_IN" w:bidi="hi_IN"/>
        </w:rPr>
        <w:t>योनातान, यहजयाह, मशुल्लाम और शब्बतै</w:t>
      </w:r>
    </w:p>
    <w:p>
      <w:pPr>
        <w:pStyle w:val="ListBullet"/>
        <w:spacing w:line="240" w:lineRule="auto"/>
        <w:ind w:left="720"/>
      </w:pPr>
      <w:r>
        <w:rPr>
          <w:lang w:val="hi_IN" w:bidi="hi_IN"/>
        </w:rPr>
      </w:r>
      <w:r>
        <w:rPr>
          <w:lang w:val="hi_IN" w:bidi="hi_IN"/>
        </w:rPr>
        <w:t>और इस्राएली परिवार समूहों के प्रधान</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तीन दिनों तक, जो इस्राएली पुरुष यहूदा और बिन्यामीन में रहते हैं, वे अपने घरों से यरूशलेम की यात्रा करते हैं।</w:t>
      </w:r>
    </w:p>
    <w:p>
      <w:pPr/>
      <w:r>
        <w:rPr>
          <w:lang w:val="hi_IN" w:bidi="hi_IN"/>
        </w:rPr>
      </w:r>
      <w:r>
        <w:rPr>
          <w:lang w:val="hi_IN" w:bidi="hi_IN"/>
        </w:rPr>
        <w:t>नाटक को रोकें। यहूदा और बिन्यामीन के सभी इस्राएली पुरुषों की भूमिका निभाने वाले व्यक्ति से पूछें, जिनमें वे पुरुष भी शामिल हैं जिन्होंने विदेशी स्त्रियों से विवाह किया था,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यह महत्वपूर्ण है। हमें यरूशलेम जाना चाहिए; या</w:t>
      </w:r>
    </w:p>
    <w:p>
      <w:pPr>
        <w:pStyle w:val="ListBullet"/>
        <w:spacing w:line="240" w:lineRule="auto"/>
        <w:ind w:left="720"/>
      </w:pPr>
      <w:r>
        <w:rPr>
          <w:lang w:val="hi_IN" w:bidi="hi_IN"/>
        </w:rPr>
      </w:r>
      <w:r>
        <w:rPr>
          <w:lang w:val="hi_IN" w:bidi="hi_IN"/>
        </w:rPr>
        <w:t>हम चिंतित हैं। हम में से कुछ ने यहोवा को क्रोधित किया है; या</w:t>
      </w:r>
    </w:p>
    <w:p>
      <w:pPr>
        <w:pStyle w:val="ListBullet"/>
        <w:spacing w:line="240" w:lineRule="auto"/>
        <w:ind w:left="720"/>
      </w:pPr>
      <w:r>
        <w:rPr>
          <w:lang w:val="hi_IN" w:bidi="hi_IN"/>
        </w:rPr>
      </w:r>
      <w:r>
        <w:rPr>
          <w:lang w:val="hi_IN" w:bidi="hi_IN"/>
        </w:rPr>
        <w:t>यरूशलेम में बहुत से पुरुष हैं। सभी ने हमारे अगुवों की बात सुनी।</w:t>
      </w:r>
    </w:p>
    <w:p>
      <w:pPr/>
      <w:r>
        <w:rPr>
          <w:lang w:val="hi_IN" w:bidi="hi_IN"/>
        </w:rPr>
      </w:r>
      <w:r>
        <w:rPr>
          <w:lang w:val="hi_IN" w:bidi="hi_IN"/>
        </w:rPr>
        <w:t>अभिनय को जारी रखें।</w:t>
      </w:r>
    </w:p>
    <w:p>
      <w:pPr/>
      <w:r>
        <w:rPr>
          <w:lang w:val="hi_IN" w:bidi="hi_IN"/>
        </w:rPr>
      </w:r>
      <w:r>
        <w:rPr>
          <w:lang w:val="hi_IN" w:bidi="hi_IN"/>
        </w:rPr>
        <w:t>यहूदा और बिन्यामीन के इस्राएली पुरुष मन्दिर के सामने खुले स्थान में प्रतीक्षा करते हैं। पुरुष चिंतित और असहज हैं, क्योंकि वे नहीं जानते कि क्या होगा, और वे ठंडे और गीले हैं। एज्रा पुरुषों को बताता है कि इस्राएली पुरुष परमेश्वर के प्रति विश्वासघाती थे और अब वे पहले की तुलना में और भी अधिक दोषी हैं। इस्राएली पुरुषों को उन लोगों से अलग रहना चाहिए जो इस्राएली नहीं हैं, और इस्राएली पुरुषों को इस्राएलियों की विदेशी पत्नियों को दूर करना चाहिए। इस्राएली पुरुष सहमत होते हैं और प्रत्येक ऐसे पुरुष के मामले पर विचार करने की योजना बनाते हैं, जिसकी विदेशी पत्नी है। कुछ पुरुष चौक में लोगों ने जो कहा था, उससे सहमत नहीं थे।</w:t>
      </w:r>
    </w:p>
    <w:p>
      <w:pPr/>
      <w:r>
        <w:rPr>
          <w:lang w:val="hi_IN" w:bidi="hi_IN"/>
        </w:rPr>
      </w:r>
      <w:r>
        <w:rPr>
          <w:lang w:val="hi_IN" w:bidi="hi_IN"/>
        </w:rPr>
        <w:t>नाटक को रोकें। यहूदा और बिन्यामीन के सभी पुरुषों की भूमिका निभाने वाले व्यक्ति से पूछें, जिनमें वे पुरुष भी शामिल हैं जिन्होंने विदेशी स्त्रियों से विवाह किया था,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ठंडे और गीले हैं। मन्दिर के सामने बाहर खड़े होने के लिए यह वर्ष का एक भयानक समय है; या</w:t>
      </w:r>
    </w:p>
    <w:p>
      <w:pPr>
        <w:pStyle w:val="ListBullet"/>
        <w:spacing w:line="240" w:lineRule="auto"/>
        <w:ind w:left="720"/>
      </w:pPr>
      <w:r>
        <w:rPr>
          <w:lang w:val="hi_IN" w:bidi="hi_IN"/>
        </w:rPr>
      </w:r>
      <w:r>
        <w:rPr>
          <w:lang w:val="hi_IN" w:bidi="hi_IN"/>
        </w:rPr>
        <w:t>एज्रा हमें सच बताता है। हमें कुछ करने की आवश्यकता है; या</w:t>
      </w:r>
    </w:p>
    <w:p>
      <w:pPr>
        <w:pStyle w:val="ListBullet"/>
        <w:spacing w:line="240" w:lineRule="auto"/>
        <w:ind w:left="720"/>
      </w:pPr>
      <w:r>
        <w:rPr>
          <w:lang w:val="hi_IN" w:bidi="hi_IN"/>
        </w:rPr>
      </w:r>
      <w:r>
        <w:rPr>
          <w:lang w:val="hi_IN" w:bidi="hi_IN"/>
        </w:rPr>
        <w:t>यहोवा हम पर क्रोधित है। यहोवा हम सभी को मार सकता है या हमें फिर से यरूशलेम से बाहर कर सकता है; या</w:t>
      </w:r>
    </w:p>
    <w:p>
      <w:pPr>
        <w:pStyle w:val="ListBullet"/>
        <w:spacing w:line="240" w:lineRule="auto"/>
        <w:ind w:left="720"/>
      </w:pPr>
      <w:r>
        <w:rPr>
          <w:lang w:val="hi_IN" w:bidi="hi_IN"/>
        </w:rPr>
      </w:r>
      <w:r>
        <w:rPr>
          <w:lang w:val="hi_IN" w:bidi="hi_IN"/>
        </w:rPr>
        <w:t>हमें अपने समुदाय में बुद्धिमान लोगों की आवश्यकता है, जो किसी इस्राएली पुरुष के किसी विदेशी स्त्री से किए गए प्रत्येक विवाह की जाँच करें।</w:t>
      </w:r>
    </w:p>
    <w:p>
      <w:pPr/>
      <w:r>
        <w:rPr>
          <w:lang w:val="hi_IN" w:bidi="hi_IN"/>
        </w:rPr>
      </w:r>
      <w:r>
        <w:rPr>
          <w:lang w:val="hi_IN" w:bidi="hi_IN"/>
        </w:rPr>
        <w:t>एज्रा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 चाहता हूँ कि हर कोई समझें कि इस्राएल खतरे में है; या</w:t>
      </w:r>
    </w:p>
    <w:p>
      <w:pPr>
        <w:pStyle w:val="ListBullet"/>
        <w:spacing w:line="240" w:lineRule="auto"/>
        <w:ind w:left="720"/>
      </w:pPr>
      <w:r>
        <w:rPr>
          <w:lang w:val="hi_IN" w:bidi="hi_IN"/>
        </w:rPr>
      </w:r>
      <w:r>
        <w:rPr>
          <w:lang w:val="hi_IN" w:bidi="hi_IN"/>
        </w:rPr>
        <w:t>मैं हमारे लिए बहुत चिंतित और डरा हुआ हूँ; या</w:t>
      </w:r>
    </w:p>
    <w:p>
      <w:pPr>
        <w:pStyle w:val="ListBullet"/>
        <w:spacing w:line="240" w:lineRule="auto"/>
        <w:ind w:left="720"/>
      </w:pPr>
      <w:r>
        <w:rPr>
          <w:lang w:val="hi_IN" w:bidi="hi_IN"/>
        </w:rPr>
      </w:r>
      <w:r>
        <w:rPr>
          <w:lang w:val="hi_IN" w:bidi="hi_IN"/>
        </w:rPr>
        <w:t>अब प्रत्येक इस्राएली पुरुष को यहोवा के प्रति विश्वासयोग्य होना चाहिए और उसकी कोई विदेशी पत्नी नहीं होनी चाहिए; या</w:t>
      </w:r>
    </w:p>
    <w:p>
      <w:pPr>
        <w:pStyle w:val="ListBullet"/>
        <w:spacing w:line="240" w:lineRule="auto"/>
        <w:ind w:left="720"/>
      </w:pPr>
      <w:r>
        <w:rPr>
          <w:lang w:val="hi_IN" w:bidi="hi_IN"/>
        </w:rPr>
      </w:r>
      <w:r>
        <w:rPr>
          <w:lang w:val="hi_IN" w:bidi="hi_IN"/>
        </w:rPr>
        <w:t>हमें हम पर यहोवा के क्रोध को रोकने के लिए एक योजना की आवश्यकता है।</w:t>
      </w:r>
    </w:p>
    <w:p>
      <w:pPr/>
      <w:r>
        <w:rPr>
          <w:lang w:val="hi_IN" w:bidi="hi_IN"/>
        </w:rPr>
      </w:r>
      <w:r>
        <w:rPr>
          <w:lang w:val="hi_IN" w:bidi="hi_IN"/>
        </w:rPr>
        <w:t>योनातान, यहजयाह, मशुल्लाम और शब्बतै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क्या हम विदेशी पत्नियों से समय रहते अलग हो जाएँगे, ताकि यहोवा हमें दण्ड देने से रुक जाए? या</w:t>
      </w:r>
    </w:p>
    <w:p>
      <w:pPr>
        <w:pStyle w:val="ListBullet"/>
        <w:spacing w:line="240" w:lineRule="auto"/>
        <w:ind w:left="720"/>
      </w:pPr>
      <w:r>
        <w:rPr>
          <w:lang w:val="hi_IN" w:bidi="hi_IN"/>
        </w:rPr>
      </w:r>
      <w:r>
        <w:rPr>
          <w:lang w:val="hi_IN" w:bidi="hi_IN"/>
        </w:rPr>
        <w:t>हम नहीं जानते कि यह यहोवा के क्रोध को रोकने की सही योजना है; या</w:t>
      </w:r>
    </w:p>
    <w:p>
      <w:pPr>
        <w:pStyle w:val="ListBullet"/>
        <w:spacing w:line="240" w:lineRule="auto"/>
        <w:ind w:left="720"/>
      </w:pPr>
      <w:r>
        <w:rPr>
          <w:lang w:val="hi_IN" w:bidi="hi_IN"/>
        </w:rPr>
      </w:r>
      <w:r>
        <w:rPr>
          <w:lang w:val="hi_IN" w:bidi="hi_IN"/>
        </w:rPr>
        <w:t>हम योजना के बारे में चिंतित हैं।</w:t>
      </w:r>
    </w:p>
    <w:p>
      <w:pPr/>
      <w:r>
        <w:rPr>
          <w:lang w:val="hi_IN" w:bidi="hi_IN"/>
        </w:rPr>
      </w:r>
      <w:r>
        <w:rPr>
          <w:lang w:val="hi_IN" w:bidi="hi_IN"/>
        </w:rPr>
        <w:t>अभिनय को जारी रखें।</w:t>
      </w:r>
    </w:p>
    <w:p>
      <w:pPr/>
      <w:r>
        <w:rPr>
          <w:lang w:val="hi_IN" w:bidi="hi_IN"/>
        </w:rPr>
      </w:r>
      <w:r>
        <w:rPr>
          <w:lang w:val="hi_IN" w:bidi="hi_IN"/>
        </w:rPr>
        <w:t>एज्रा इस्राएली कुलों में से अगुवों को चुनता है, ताकि वे किसी विदेशी पत्नी वाले इस्राएली पुरुष के प्रत्येक मामले का न्याय करें।</w:t>
      </w:r>
    </w:p>
    <w:p>
      <w:pPr/>
      <w:r>
        <w:rPr>
          <w:lang w:val="hi_IN" w:bidi="hi_IN"/>
        </w:rPr>
      </w:r>
      <w:r>
        <w:rPr>
          <w:lang w:val="hi_IN" w:bidi="hi_IN"/>
        </w:rPr>
        <w:t>नाटक को रोकें। एज्रा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 बुद्धिमान पुरुष हैं। इस्राएली समुदाय इन पुरुषों पर भरोसा करता है; या</w:t>
      </w:r>
    </w:p>
    <w:p>
      <w:pPr>
        <w:pStyle w:val="ListBullet"/>
        <w:spacing w:line="240" w:lineRule="auto"/>
        <w:ind w:left="720"/>
      </w:pPr>
      <w:r>
        <w:rPr>
          <w:lang w:val="hi_IN" w:bidi="hi_IN"/>
        </w:rPr>
      </w:r>
      <w:r>
        <w:rPr>
          <w:lang w:val="hi_IN" w:bidi="hi_IN"/>
        </w:rPr>
        <w:t>अब हर कोई जान जाएगा कि विदेशी पत्नियों से विवाह किए गए इस्राएली पुरुषों के मामलों को कौन से पुरुष देखेंगे; या</w:t>
      </w:r>
    </w:p>
    <w:p>
      <w:pPr>
        <w:pStyle w:val="ListBullet"/>
        <w:spacing w:line="240" w:lineRule="auto"/>
        <w:ind w:left="720"/>
      </w:pPr>
      <w:r>
        <w:rPr>
          <w:lang w:val="hi_IN" w:bidi="hi_IN"/>
        </w:rPr>
      </w:r>
      <w:r>
        <w:rPr>
          <w:lang w:val="hi_IN" w:bidi="hi_IN"/>
        </w:rPr>
        <w:t>मुझे राहत महसूस हो रही है। यहोवा हम से प्रसन्न होगा।</w:t>
      </w:r>
    </w:p>
    <w:p>
      <w:pPr/>
      <w:r>
        <w:rPr>
          <w:lang w:val="hi_IN" w:bidi="hi_IN"/>
        </w:rPr>
      </w:r>
      <w:r>
        <w:rPr>
          <w:lang w:val="hi_IN" w:bidi="hi_IN"/>
        </w:rPr>
        <w:t>इस्राएली परिवार के समूहों के प्रमुखों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एज्रा ने हमें अच्छे निर्णय लेने के लिए चुना; या</w:t>
      </w:r>
    </w:p>
    <w:p>
      <w:pPr>
        <w:pStyle w:val="ListBullet"/>
        <w:spacing w:line="240" w:lineRule="auto"/>
        <w:ind w:left="720"/>
      </w:pPr>
      <w:r>
        <w:rPr>
          <w:lang w:val="hi_IN" w:bidi="hi_IN"/>
        </w:rPr>
      </w:r>
      <w:r>
        <w:rPr>
          <w:lang w:val="hi_IN" w:bidi="hi_IN"/>
        </w:rPr>
        <w:t>हमें एक अच्छा निर्णय लेने के लिए सभी जानकारी देखने की आवश्यकता है; या</w:t>
      </w:r>
    </w:p>
    <w:p>
      <w:pPr>
        <w:pStyle w:val="ListBullet"/>
        <w:spacing w:line="240" w:lineRule="auto"/>
        <w:ind w:left="720"/>
      </w:pPr>
      <w:r>
        <w:rPr>
          <w:lang w:val="hi_IN" w:bidi="hi_IN"/>
        </w:rPr>
      </w:r>
      <w:r>
        <w:rPr>
          <w:lang w:val="hi_IN" w:bidi="hi_IN"/>
        </w:rPr>
        <w:t>हमारे लिए बहुत काम है। हम यहोवा के क्रोध को रोकने का काम करने में खुश हैं।</w:t>
      </w:r>
    </w:p>
    <w:p>
      <w:pPr/>
      <w:r>
        <w:rPr>
          <w:lang w:val="hi_IN" w:bidi="hi_IN"/>
        </w:rPr>
      </w:r>
      <w:r>
        <w:rPr>
          <w:lang w:val="hi_IN" w:bidi="hi_IN"/>
        </w:rPr>
        <w:t>अभिनय को जारी रखें।</w:t>
      </w:r>
    </w:p>
    <w:p>
      <w:pPr/>
      <w:r>
        <w:rPr>
          <w:lang w:val="hi_IN" w:bidi="hi_IN"/>
        </w:rPr>
      </w:r>
      <w:r>
        <w:rPr>
          <w:lang w:val="hi_IN" w:bidi="hi_IN"/>
        </w:rPr>
        <w:t>तीन महीनों तक, समुदाय के अगुवे विदेशी पत्नियों वाले सभी इस्राएली पुरुषों की जांच करते हैं और इस्राएली पुरुषों के लिए निर्णय लेते हैं।</w:t>
      </w:r>
    </w:p>
    <w:p>
      <w:pPr/>
      <w:r>
        <w:rPr>
          <w:lang w:val="hi_IN" w:bidi="hi_IN"/>
        </w:rPr>
      </w:r>
      <w:r>
        <w:rPr>
          <w:lang w:val="hi_IN" w:bidi="hi_IN"/>
        </w:rPr>
        <w:t>नाटक को रोकें। इस्राएली परिवार के समूहों के प्रमुखों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एक अच्छा निर्णय लेने के लिए सभी जानकारी सुननी चाहिए; या</w:t>
      </w:r>
    </w:p>
    <w:p>
      <w:pPr>
        <w:pStyle w:val="ListBullet"/>
        <w:spacing w:line="240" w:lineRule="auto"/>
        <w:ind w:left="720"/>
      </w:pPr>
      <w:r>
        <w:rPr>
          <w:lang w:val="hi_IN" w:bidi="hi_IN"/>
        </w:rPr>
      </w:r>
      <w:r>
        <w:rPr>
          <w:lang w:val="hi_IN" w:bidi="hi_IN"/>
        </w:rPr>
        <w:t>हमारे समुदाय के पुरुष हम पर भरोसा करते हैं कि हम अच्छा काम करेंगे; या</w:t>
      </w:r>
    </w:p>
    <w:p>
      <w:pPr>
        <w:pStyle w:val="ListBullet"/>
        <w:spacing w:line="240" w:lineRule="auto"/>
        <w:ind w:left="720"/>
      </w:pPr>
      <w:r>
        <w:rPr>
          <w:lang w:val="hi_IN" w:bidi="hi_IN"/>
        </w:rPr>
      </w:r>
      <w:r>
        <w:rPr>
          <w:lang w:val="hi_IN" w:bidi="hi_IN"/>
        </w:rPr>
        <w:t>हमें तब तक काम करते रहना चाहिए, जब तक हम हर मामले को नहीं देख लेते हैं।</w:t>
      </w:r>
    </w:p>
    <w:p>
      <w:pPr/>
      <w:r>
        <w:rPr>
          <w:lang w:val="hi_IN" w:bidi="hi_IN"/>
        </w:rPr>
      </w:r>
      <w:r>
        <w:rPr>
          <w:lang w:val="hi_IN" w:bidi="hi_IN"/>
        </w:rPr>
        <w:t>यहूदा और बिन्यामीन के सभी पुरुषों की भूमिका निभाने वाले व्यक्ति से पूछें, जिनमें वे पुरुष भी शामिल हैं जिन्होंने विदेशी स्त्रियों से विवाह किया था,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अपने पुरनियों पर भरोसा करते हैं कि वे हमारी बात सुनेंगे और हमारे लिए सही निर्णय लेंगे; या</w:t>
      </w:r>
    </w:p>
    <w:p>
      <w:pPr>
        <w:pStyle w:val="ListBullet"/>
        <w:spacing w:line="240" w:lineRule="auto"/>
        <w:ind w:left="720"/>
      </w:pPr>
      <w:r>
        <w:rPr>
          <w:lang w:val="hi_IN" w:bidi="hi_IN"/>
        </w:rPr>
      </w:r>
      <w:r>
        <w:rPr>
          <w:lang w:val="hi_IN" w:bidi="hi_IN"/>
        </w:rPr>
        <w:t>हम दुखी हैं। हमने विदेशी स्त्रियों से विवाह करने का एक गलत निर्णय लिया। हमने यहोवा को क्रोधित किया; या</w:t>
      </w:r>
    </w:p>
    <w:p>
      <w:pPr>
        <w:pStyle w:val="ListBullet"/>
        <w:spacing w:line="240" w:lineRule="auto"/>
        <w:ind w:left="720"/>
      </w:pPr>
      <w:r>
        <w:rPr>
          <w:lang w:val="hi_IN" w:bidi="hi_IN"/>
        </w:rPr>
      </w:r>
      <w:r>
        <w:rPr>
          <w:lang w:val="hi_IN" w:bidi="hi_IN"/>
        </w:rPr>
        <w:t>हमें अपनी पत्नियों और बच्चों की याद आएगी।</w:t>
      </w:r>
      <w:r>
        <w:rPr>
          <w:lang w:val="hi_IN" w:bidi="hi_IN"/>
        </w:rPr>
      </w:r>
    </w:p>
    <w:p>
      <w:pPr>
        <w:pStyle w:val="Heading3"/>
      </w:pPr>
      <w:r>
        <w:rPr>
          <w:lang w:val="hi_IN" w:bidi="hi_IN"/>
        </w:rPr>
        <w:t>आवश्यक जानकारी</w:t>
      </w:r>
    </w:p>
    <w:p>
      <w:pPr/>
      <w:r>
        <w:rPr>
          <w:lang w:val="hi_IN" w:bidi="hi_IN"/>
        </w:rPr>
      </w:r>
      <w:r>
        <w:rPr>
          <w:lang w:val="hi_IN" w:bidi="hi_IN"/>
        </w:rPr>
        <w:t>एज्रा 10:9–17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b/>
          <w:lang w:val="hi_IN" w:bidi="hi_IN"/>
        </w:rPr>
        <w:t>यहूदा</w:t>
      </w:r>
      <w:r>
        <w:rPr>
          <w:lang w:val="hi_IN" w:bidi="hi_IN"/>
        </w:rPr>
        <w:t xml:space="preserve"> और बिन्यामीन के क्षेत्रों के सभी पुरुष यरूशलेम में इकट्ठे हुए। यहूदा और यरूशलेम के लिए उन्हीं शब्दों या वाक्यांशों का उपयोग करें जिनका उपयोग आपने पिछले भागों में किया है। यहूदा के बारे में अधिक जानकारी के लिए, मुख्य शब्दावली देखें।</w:t>
      </w:r>
    </w:p>
    <w:p>
      <w:pPr/>
      <w:r>
        <w:rPr>
          <w:lang w:val="hi_IN" w:bidi="hi_IN"/>
        </w:rPr>
      </w:r>
      <w:r>
        <w:rPr>
          <w:lang w:val="hi_IN" w:bidi="hi_IN"/>
        </w:rPr>
        <w:t>लोग चौक में बैठे थे। चौक एक समतल, खुला स्थान है जहाँ लोग इकट्ठे हो सकते हैं। चौक आमतौर पर इमारतों से घिरा होता है।</w:t>
      </w:r>
    </w:p>
    <w:p>
      <w:pPr/>
      <w:r>
        <w:rPr>
          <w:lang w:val="hi_IN" w:bidi="hi_IN"/>
        </w:rPr>
      </w:r>
      <w:r>
        <w:rPr>
          <w:lang w:val="hi_IN" w:bidi="hi_IN"/>
        </w:rPr>
        <w:t>यहाँ रुकें और समूह के रूप में, यरूशलेम के मन्दिर का नक्शा देखें। यदि आवश्यक हो, तो मन्दिर के सामने खुले स्थान, चौक को ढूँढें। इस ऑडियो को यहाँ रोकें।</w:t>
      </w:r>
    </w:p>
    <w:p>
      <w:pPr/>
      <w:r>
        <w:rPr>
          <w:lang w:val="hi_IN" w:bidi="hi_IN"/>
        </w:rPr>
      </w:r>
      <w:r>
        <w:rPr>
          <w:lang w:val="hi_IN" w:bidi="hi_IN"/>
        </w:rPr>
        <w:t xml:space="preserve">यहाँ रुकें और समूह में चर्चा करें कि आप </w:t>
      </w:r>
      <w:r>
        <w:rPr>
          <w:b/>
          <w:lang w:val="hi_IN" w:bidi="hi_IN"/>
        </w:rPr>
        <w:t>चौक</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लोग </w:t>
      </w:r>
      <w:r>
        <w:rPr>
          <w:b/>
          <w:lang w:val="hi_IN" w:bidi="hi_IN"/>
        </w:rPr>
        <w:t>परमेश्वर के भवन</w:t>
      </w:r>
      <w:r>
        <w:rPr>
          <w:lang w:val="hi_IN" w:bidi="hi_IN"/>
        </w:rPr>
        <w:t xml:space="preserve"> के सामने बैठे। परमेश्वर के भवन के लिए उसी शब्द या वाक्यांश का उपयोग करें जिसका उपयोग आपने पिछले भागों में किया था। अधिक जानकारी के लिए मुख्य शब्दावली में "परमेश्वर का भवन" और मन्दिर देखें।</w:t>
      </w:r>
    </w:p>
    <w:p>
      <w:pPr/>
      <w:r>
        <w:rPr>
          <w:lang w:val="hi_IN" w:bidi="hi_IN"/>
        </w:rPr>
      </w:r>
      <w:r>
        <w:rPr>
          <w:lang w:val="hi_IN" w:bidi="hi_IN"/>
        </w:rPr>
        <w:t xml:space="preserve">एज्रा </w:t>
      </w:r>
      <w:r>
        <w:rPr>
          <w:b/>
          <w:lang w:val="hi_IN" w:bidi="hi_IN"/>
        </w:rPr>
        <w:t>याजक</w:t>
      </w:r>
      <w:r>
        <w:rPr>
          <w:lang w:val="hi_IN" w:bidi="hi_IN"/>
        </w:rPr>
        <w:t xml:space="preserve"> खड़ा हुआ और पुरुषों से कहा कि पुरुष </w:t>
      </w:r>
      <w:r>
        <w:rPr>
          <w:b/>
          <w:lang w:val="hi_IN" w:bidi="hi_IN"/>
        </w:rPr>
        <w:t>विश्वासघाती</w:t>
      </w:r>
      <w:r>
        <w:rPr>
          <w:lang w:val="hi_IN" w:bidi="hi_IN"/>
        </w:rPr>
        <w:t xml:space="preserve"> थे। याजक और विश्वासघाती के लिए उन्हीं शब्दों या वाक्यांशों का उपयोग करें जिनका उपयोग आपने पिछले भागों में किया था। याजक के बारे में अधिक जानकारी के लिए, मुख्य शब्दावली देखें।</w:t>
      </w:r>
    </w:p>
    <w:p>
      <w:pPr/>
      <w:r>
        <w:rPr>
          <w:lang w:val="hi_IN" w:bidi="hi_IN"/>
        </w:rPr>
      </w:r>
      <w:r>
        <w:rPr>
          <w:lang w:val="hi_IN" w:bidi="hi_IN"/>
        </w:rPr>
        <w:t xml:space="preserve">इस्राएली पुरुषों ने विदेशी </w:t>
      </w:r>
      <w:r>
        <w:rPr>
          <w:b/>
          <w:lang w:val="hi_IN" w:bidi="hi_IN"/>
        </w:rPr>
        <w:t>स्त्रियों</w:t>
      </w:r>
      <w:r>
        <w:rPr>
          <w:lang w:val="hi_IN" w:bidi="hi_IN"/>
        </w:rPr>
        <w:t xml:space="preserve"> से </w:t>
      </w:r>
      <w:r>
        <w:rPr>
          <w:b/>
          <w:lang w:val="hi_IN" w:bidi="hi_IN"/>
        </w:rPr>
        <w:t>विवाह किया</w:t>
      </w:r>
      <w:r>
        <w:rPr>
          <w:lang w:val="hi_IN" w:bidi="hi_IN"/>
        </w:rPr>
        <w:t>। इस्राएली पुरुषों और विदेशी स्त्रियों के विवाह जैसे औपचारिक संबंध थे, लेकिन आधिकारिक विवाह नहीं था। यहाँ प्रयुक्त शब्द विवाह के लिए सामान्यतः इस्तेमाल किया जाने वाला शब्द नहीं है, क्योंकि ये विवाह आधिकारिक विवाह नहीं थे। विवाहित और विदेशी के लिए उन्हीं शब्दों या वाक्यांशों का उपयोग करें जिनका उपयोग आपने पिछले भागों में किया है।</w:t>
      </w:r>
    </w:p>
    <w:p>
      <w:pPr/>
      <w:r>
        <w:rPr>
          <w:lang w:val="hi_IN" w:bidi="hi_IN"/>
        </w:rPr>
      </w:r>
      <w:r>
        <w:rPr>
          <w:lang w:val="hi_IN" w:bidi="hi_IN"/>
        </w:rPr>
        <w:t xml:space="preserve">इस्राएली पुरुषों ने </w:t>
      </w:r>
      <w:r>
        <w:rPr>
          <w:b/>
          <w:lang w:val="hi_IN" w:bidi="hi_IN"/>
        </w:rPr>
        <w:t>इस्राएल</w:t>
      </w:r>
      <w:r>
        <w:rPr>
          <w:lang w:val="hi_IN" w:bidi="hi_IN"/>
        </w:rPr>
        <w:t xml:space="preserve"> के </w:t>
      </w:r>
      <w:r>
        <w:rPr>
          <w:b/>
          <w:lang w:val="hi_IN" w:bidi="hi_IN"/>
        </w:rPr>
        <w:t>अपराध</w:t>
      </w:r>
      <w:r>
        <w:rPr>
          <w:lang w:val="hi_IN" w:bidi="hi_IN"/>
        </w:rPr>
        <w:t xml:space="preserve"> में और अधिक योगदान दिया। इस्राएल और अपराधबोध के लिए उन्हीं शब्दों या वाक्यांशों का उपयोग करें जिनका उपयोग आपने पिछले भागों में किया है। इस्राएल और अपराधबोध के बारे में अधिक जानकारी के लिए, मुख्य शब्दावली देखें।</w:t>
      </w:r>
    </w:p>
    <w:p>
      <w:pPr/>
      <w:r>
        <w:rPr>
          <w:lang w:val="hi_IN" w:bidi="hi_IN"/>
        </w:rPr>
      </w:r>
      <w:r>
        <w:rPr>
          <w:lang w:val="hi_IN" w:bidi="hi_IN"/>
        </w:rPr>
        <w:t xml:space="preserve">एज्रा पुरुषों से कहता है कि वे </w:t>
      </w:r>
      <w:r>
        <w:rPr>
          <w:b/>
          <w:lang w:val="hi_IN" w:bidi="hi_IN"/>
        </w:rPr>
        <w:t>यहोवा</w:t>
      </w:r>
      <w:r>
        <w:rPr>
          <w:lang w:val="hi_IN" w:bidi="hi_IN"/>
        </w:rPr>
        <w:t xml:space="preserve"> के सामने अंगीकार करें। यहोवा परमेश्वर का व्यक्तिगत नाम है। यहोवा शब्द का अनुवाद उसी तरह करना सुनिश्चित करें जैसे आपने पिछले भागों में किया है, और याद रखें कि यहोवा मुख्य शब्दावली में है।</w:t>
      </w:r>
    </w:p>
    <w:p>
      <w:pPr/>
      <w:r>
        <w:rPr>
          <w:lang w:val="hi_IN" w:bidi="hi_IN"/>
        </w:rPr>
      </w:r>
      <w:r>
        <w:rPr>
          <w:lang w:val="hi_IN" w:bidi="hi_IN"/>
        </w:rPr>
        <w:t xml:space="preserve">यहोवा इस्राएलियों के </w:t>
      </w:r>
      <w:r>
        <w:rPr>
          <w:b/>
          <w:lang w:val="hi_IN" w:bidi="hi_IN"/>
        </w:rPr>
        <w:t>पूर्वजों</w:t>
      </w:r>
      <w:r>
        <w:rPr>
          <w:lang w:val="hi_IN" w:bidi="hi_IN"/>
        </w:rPr>
        <w:t xml:space="preserve"> का </w:t>
      </w:r>
      <w:r>
        <w:rPr>
          <w:b/>
          <w:lang w:val="hi_IN" w:bidi="hi_IN"/>
        </w:rPr>
        <w:t>परमेश्वर</w:t>
      </w:r>
      <w:r>
        <w:rPr>
          <w:lang w:val="hi_IN" w:bidi="hi_IN"/>
        </w:rPr>
        <w:t xml:space="preserve"> है। परमेश्वर और पूर्वजों के लिए उन्हीं शब्दों या वाक्यांशों का उपयोग करें जिनका उपयोग आपने पिछले भागों में किया है। परमेश्वर के बारे में अधिक जानकारी के लिए, मुख्य शब्दावली देखें।</w:t>
      </w:r>
    </w:p>
    <w:p>
      <w:pPr/>
      <w:r>
        <w:rPr>
          <w:lang w:val="hi_IN" w:bidi="hi_IN"/>
        </w:rPr>
      </w:r>
      <w:r>
        <w:rPr>
          <w:b/>
          <w:lang w:val="hi_IN" w:bidi="hi_IN"/>
        </w:rPr>
        <w:t>मण्डली</w:t>
      </w:r>
      <w:r>
        <w:rPr>
          <w:lang w:val="hi_IN" w:bidi="hi_IN"/>
        </w:rPr>
        <w:t xml:space="preserve"> या इस्राएलियों के समूह ने एज्रा को उत्तर दिया। मण्डली के लिए उसी शब्द या वाक्यांश का उपयोग करें जिसका उपयोग आपने पिछले भागों में किया है।</w:t>
      </w:r>
    </w:p>
    <w:p>
      <w:pPr/>
      <w:r>
        <w:rPr>
          <w:lang w:val="hi_IN" w:bidi="hi_IN"/>
        </w:rPr>
      </w:r>
      <w:r>
        <w:rPr>
          <w:lang w:val="hi_IN" w:bidi="hi_IN"/>
        </w:rPr>
        <w:t>मण्डली के लोग कहते हैं कि उन्होंने यहोवा के विरुद्ध अपराध किया है। अपराध पाप के समान है। जब कोई व्यक्ति यहोवा या किसी दूसरे व्यक्ति के विरुद्ध “अपराध” करता है या कुछ गलत करता है, तो वह उस व्यक्ति को बहुत ठेस पहुँचाता है।</w:t>
      </w:r>
    </w:p>
    <w:p>
      <w:pPr/>
      <w:r>
        <w:rPr>
          <w:lang w:val="hi_IN" w:bidi="hi_IN"/>
        </w:rPr>
      </w:r>
      <w:r>
        <w:rPr>
          <w:lang w:val="hi_IN" w:bidi="hi_IN"/>
        </w:rPr>
        <w:t xml:space="preserve">यहाँ रुकें और समूह में चर्चा करें कि आप </w:t>
      </w:r>
      <w:r>
        <w:rPr>
          <w:b/>
          <w:lang w:val="hi_IN" w:bidi="hi_IN"/>
        </w:rPr>
        <w:t xml:space="preserve">अपराध </w:t>
      </w:r>
      <w:r>
        <w:rPr>
          <w:lang w:val="hi_IN" w:bidi="hi_IN"/>
        </w:rPr>
        <w:t xml:space="preserve"> के लिए किस शब्द या वाक्यांश का उपयोग करेंगे। अपराध के बारे में अधिक जानकारी के लिए, मुख्य शब्दावली देखें। इस ऑडियो को यहाँ रोकें।</w:t>
      </w:r>
    </w:p>
    <w:p>
      <w:pPr/>
      <w:r>
        <w:rPr>
          <w:lang w:val="hi_IN" w:bidi="hi_IN"/>
        </w:rPr>
      </w:r>
      <w:r>
        <w:rPr>
          <w:lang w:val="hi_IN" w:bidi="hi_IN"/>
        </w:rPr>
        <w:t xml:space="preserve">इस्राएली पुरुष चाहते हैं कि इस्राएली </w:t>
      </w:r>
      <w:r>
        <w:rPr>
          <w:b/>
          <w:lang w:val="hi_IN" w:bidi="hi_IN"/>
        </w:rPr>
        <w:t>अधिकारी</w:t>
      </w:r>
      <w:r>
        <w:rPr>
          <w:lang w:val="hi_IN" w:bidi="hi_IN"/>
        </w:rPr>
        <w:t xml:space="preserve"> पूरी मण्डली के लिए कार्य करें। अधिकारियों के लिए उसी शब्द या वाक्यांश का प्रयोग करें जो आपने पिछले भागों में प्रयोग किया है।</w:t>
      </w:r>
    </w:p>
    <w:p>
      <w:pPr/>
      <w:r>
        <w:rPr>
          <w:lang w:val="hi_IN" w:bidi="hi_IN"/>
        </w:rPr>
      </w:r>
      <w:r>
        <w:rPr>
          <w:lang w:val="hi_IN" w:bidi="hi_IN"/>
        </w:rPr>
        <w:t xml:space="preserve">प्रत्येक नगर के </w:t>
      </w:r>
      <w:r>
        <w:rPr>
          <w:b/>
          <w:lang w:val="hi_IN" w:bidi="hi_IN"/>
        </w:rPr>
        <w:t>पुरनिये</w:t>
      </w:r>
      <w:r>
        <w:rPr>
          <w:lang w:val="hi_IN" w:bidi="hi_IN"/>
        </w:rPr>
        <w:t xml:space="preserve"> और </w:t>
      </w:r>
      <w:r>
        <w:rPr>
          <w:b/>
          <w:lang w:val="hi_IN" w:bidi="hi_IN"/>
        </w:rPr>
        <w:t>न्यायी</w:t>
      </w:r>
      <w:r>
        <w:rPr>
          <w:lang w:val="hi_IN" w:bidi="hi_IN"/>
        </w:rPr>
        <w:t xml:space="preserve"> उन पुरुषों से मिलेंगे जिन्होंने विदेशी स्त्रियों से विवाह किया है। पुरनिया वह व्यक्ति होता है जिसके पास समुदाय में अधिकार है। न्यायी समुदाय का वह व्यक्ति है जो व्यवस्था के बारे में न्याय और निर्णय लेता है। पुरनियों और न्यायियों के लिए उन्हीं शब्दों या वाक्यांशों का उपयोग करें जिनका उपयोग आपने पिछले भागों में किया है, और अधिक जानकारी के लिए मुख्य शब्दावली में पुरनिये और न्यायी देखें।</w:t>
      </w:r>
    </w:p>
    <w:p>
      <w:pPr/>
      <w:r>
        <w:rPr>
          <w:lang w:val="hi_IN" w:bidi="hi_IN"/>
        </w:rPr>
      </w:r>
      <w:r>
        <w:rPr>
          <w:b/>
          <w:lang w:val="hi_IN" w:bidi="hi_IN"/>
        </w:rPr>
        <w:t>नगर</w:t>
      </w:r>
      <w:r>
        <w:rPr>
          <w:lang w:val="hi_IN" w:bidi="hi_IN"/>
        </w:rPr>
        <w:t xml:space="preserve"> के लिए उसी शब्द का उपयोग करें जिसका उपयोग आपने पिछले भागों में किया है। यहाँ, नगर किसी भी आकार के लोगों की बस्ती के लिए एक सामान्य शब्द है, बहुत छोटे से बड़े नगर तक जिसके चारों ओर दीवारें है।</w:t>
      </w:r>
    </w:p>
    <w:p>
      <w:pPr/>
      <w:r>
        <w:rPr>
          <w:lang w:val="hi_IN" w:bidi="hi_IN"/>
        </w:rPr>
      </w:r>
      <w:r>
        <w:rPr>
          <w:b/>
          <w:lang w:val="hi_IN" w:bidi="hi_IN"/>
        </w:rPr>
        <w:t>निर्वासितों</w:t>
      </w:r>
      <w:r>
        <w:rPr>
          <w:lang w:val="hi_IN" w:bidi="hi_IN"/>
        </w:rPr>
        <w:t xml:space="preserve"> ने वही किया जो इस्राएली पुरुषों ने प्रस्ताव दिया था। निर्वासितों के लिए उसी शब्द या वाक्यांश का उपयोग करें जिसका उपयोग आपने पिछले भागों में किया है।</w:t>
      </w:r>
    </w:p>
    <w:p>
      <w:pPr/>
      <w:r>
        <w:rPr>
          <w:lang w:val="hi_IN" w:bidi="hi_IN"/>
        </w:rPr>
      </w:r>
      <w:r>
        <w:rPr>
          <w:lang w:val="hi_IN" w:bidi="hi_IN"/>
        </w:rPr>
        <w:t>एज्रा ने उन पुरुषों को चुना जो "</w:t>
      </w:r>
      <w:r>
        <w:rPr>
          <w:b/>
          <w:lang w:val="hi_IN" w:bidi="hi_IN"/>
        </w:rPr>
        <w:t>परिवार के प्रमुख</w:t>
      </w:r>
      <w:r>
        <w:rPr>
          <w:lang w:val="hi_IN" w:bidi="hi_IN"/>
        </w:rPr>
        <w:t>" या अगुवे थे। परिवार के प्रमुखों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एज्रा 10:18–24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एज्रा 10:18–24 को सुनें और अपने मन में रखें।</w:t>
      </w:r>
    </w:p>
    <w:p>
      <w:pPr/>
      <w:r>
        <w:rPr>
          <w:lang w:val="hi_IN" w:bidi="hi_IN"/>
        </w:rPr>
      </w:r>
      <w:r>
        <w:rPr>
          <w:lang w:val="hi_IN" w:bidi="hi_IN"/>
        </w:rPr>
        <w:t>यदि सम्भव हो, तो एज्रा 10:18–24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एज्रा 10:18–24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कहानी और अगली कहानी में, कहानीकार एज्रा और इस्राएलियों की कहानी को विदेशी पत्नियों के साथ समाप्त करता है। आपको याद होगा कि कुछ इस्राएली पुरुष विदेशी स्त्रियों को अपने घरों में ले गए, जो इस्राएली नहीं थीं। इस्राएली पुरुष उन स्त्रियों के साथ उसी तरह रहते थे, जैसे कोई इस्राएली पुरुष किसी इस्राएली स्त्री से विवाह करके उसके साथ रहता था। एज्रा जानता था कि कुछ इस्राएली पुरुषों ने यहोवा की आज्ञा नहीं मानी और विदेशी स्त्रियों से विवाह किया था। एज्रा और इस्राएली अगुवे इस्राएली पुरुषों का न्याय करने और यह सुनिश्चित करने के लिए सहमत हुए कि इस्राएली पुरुष अपनी विदेशी पत्नियों से अलग हो जाएँ।</w:t>
      </w:r>
    </w:p>
    <w:p>
      <w:pPr/>
      <w:r>
        <w:rPr>
          <w:lang w:val="hi_IN" w:bidi="hi_IN"/>
        </w:rPr>
      </w:r>
      <w:r>
        <w:rPr>
          <w:lang w:val="hi_IN" w:bidi="hi_IN"/>
        </w:rPr>
        <w:t>इस कहानी में, कहानीकार हमें बताता है कि किन इस्राएली पुरुषों ने विदेशी स्त्रियों से विवाह किया था। कहानीकार इस्राएली पुरुषों की सूची से शुरू करता है जो याजकों के पुत्र या वंशज हैं। आपको याद होगा कि यहोवा ने यहोवा की सेवा करने के लिए लेवी गोत्र को अलग किया था। लेवी गोत्र में, यहोवा ने कुछ लोगों को यहोवा के याजक होने के लिए चुना। यहोवा के याजकों के वंशज पुरुषों ने एक पीढ़ी से दूसरी पीढ़ी तक याजकों के रूप में यहोवा की सेवा की। याजक महत्वपूर्ण धार्मिक अगुवे थे।</w:t>
      </w:r>
    </w:p>
    <w:p>
      <w:pPr/>
      <w:r>
        <w:rPr>
          <w:lang w:val="hi_IN" w:bidi="hi_IN"/>
        </w:rPr>
      </w:r>
      <w:r>
        <w:rPr>
          <w:lang w:val="hi_IN" w:bidi="hi_IN"/>
        </w:rPr>
        <w:t>यहाँ रुकें और समूह में इस प्रश्न पर चर्चा करें: आपके समुदाय या देश के कौन से परिवार या लोग महत्वपूर्ण या विशेष काम के लिए अलग हैं? सामान्य लोग विशेष लोगों से कैसा व्यवहार करने की उम्मीद करते हैं? आपके लोगों के नियम विशेष लोगों पर कैसे लागू होते हैं? इस ऑडियो को यहाँ रोकें।</w:t>
      </w:r>
    </w:p>
    <w:p>
      <w:pPr/>
      <w:r>
        <w:rPr>
          <w:lang w:val="hi_IN" w:bidi="hi_IN"/>
        </w:rPr>
      </w:r>
      <w:r>
        <w:rPr>
          <w:lang w:val="hi_IN" w:bidi="hi_IN"/>
        </w:rPr>
        <w:t>जरुब्बाबेल के समय में, येशुअ नाम का एक व्यक्ति, जो यहोशू के रूप में भी जाना जाता है, यरूशलेम का महायाजक था। आपको याद होगा कि कहानीकार पुरुषों के परिवारों की पहचान एक महत्वपूर्ण पूर्वज द्वारा करता है। इस कहानी में, कहानीकार महायाजक के वंशज पुरुषों के लिए महत्वपूर्ण पूर्वज के रूप में येशुअ का उपयोग करता है। येशुअ का पिता योसादाक था। कुछ अनुवादों में, कहानीकार योसादाक को "यहोसादाक" कहता है। आपको एज्रा 2:36 से याद हो सकता है कि कहानीकार इस येशुअ की पहचान यदायाह के बड़े परिवार में से होने के रूप में करता है। एज्रा की कहानी के इस भाग में, कहानीकार इस येशुअ का उपयोग परिवार की पहचान करने के लिए करता है क्योंकि येशुअ एक महत्वपूर्ण व्यक्ति था। येशुअ ने परिवार को बेबीलोन से यरूशलेम वापस लाया।</w:t>
      </w:r>
    </w:p>
    <w:p>
      <w:pPr/>
      <w:r>
        <w:rPr>
          <w:lang w:val="hi_IN" w:bidi="hi_IN"/>
        </w:rPr>
      </w:r>
      <w:r>
        <w:rPr>
          <w:lang w:val="hi_IN" w:bidi="hi_IN"/>
        </w:rPr>
        <w:t>यहाँ रुकें और समूह में इस प्रश्न पर चर्चा करें: आप अपने समुदाय में विभिन्न पारिवारिक समूहों की पहचान कैसे करते हैं? क्या आपके द्वारा परिवार के समूहों की पहचान करने के तरीके और परिवारों के महत्वपूर्ण पूर्वजों के बीच कोई संबंध है? इस ऑडियो को यहाँ रोकें।</w:t>
      </w:r>
    </w:p>
    <w:p>
      <w:pPr/>
      <w:r>
        <w:rPr>
          <w:lang w:val="hi_IN" w:bidi="hi_IN"/>
        </w:rPr>
      </w:r>
      <w:r>
        <w:rPr>
          <w:lang w:val="hi_IN" w:bidi="hi_IN"/>
        </w:rPr>
        <w:t>कहानीकार हमें बताता है कि पुरुषों का पहला समूह येशुअ के परिवार और येशुअ के भाइयों से है। कहानीकार का मतलब शायद ऐसे भाइयों से नहीं है, जिनके पिता और माता येशुअ के समान हों। कहानीकार "भाइयों" शब्द का उपयोग उन अन्य याजकों के लिए करता है जो येशुअ के रक्त संबंधी हैं और येशुअ के व्यापक परिवार का हिस्सा हैं।</w:t>
      </w:r>
    </w:p>
    <w:p>
      <w:pPr/>
      <w:r>
        <w:rPr>
          <w:lang w:val="hi_IN" w:bidi="hi_IN"/>
        </w:rPr>
      </w:r>
      <w:r>
        <w:rPr>
          <w:lang w:val="hi_IN" w:bidi="hi_IN"/>
        </w:rPr>
        <w:t>यहाँ रुकें और समूह में इस प्रश्न पर चर्चा करें: उन लोगों के बारे में बात करें जो आपके विस्तृत परिवार का हिस्सा हैं। विस्तृत परिवार वे लोग हैं जो आपसे रक्त संबंध रखते हैं, लेकिन जिनके माता और पिता आपके माता-पिता के समान नहीं हैं। इस बात पर ध्यान दें कि आप अपने विस्तृत परिवार का वर्णन कैसे करते हैं। इस ऑडियो को यहाँ रोकें।</w:t>
      </w:r>
    </w:p>
    <w:p>
      <w:pPr/>
      <w:r>
        <w:rPr>
          <w:lang w:val="hi_IN" w:bidi="hi_IN"/>
        </w:rPr>
      </w:r>
      <w:r>
        <w:rPr>
          <w:lang w:val="hi_IN" w:bidi="hi_IN"/>
        </w:rPr>
        <w:t>मासेयाह, एलीएजेर, यारीब और गदल्याह येशुअ के पुरुष वंशज थे। आपको याद होगा कि पुरुष वंशजों को किसी महत्वपूर्ण पूर्वज के पुत्रों के रूप में पुकारना सामान्य था। कहानीकार हमें बताता है कि इन पुरुषों ने अपनी पत्नियों से अलग होने की प्रतिज्ञा या वचन के रूप में हाथ मिलाया था। कहानीकार का अर्थ यह नहीं है कि पुरुषों ने वास्तव में अपने हाथ किसी को दिए थे। एज्रा के समय में, कोई व्यक्ति दूसरे व्यक्ति के प्रति अपनी प्रतिज्ञा दिखाने के लिए उससे हाथ मिलाता था या उसका हाथ पकड़ता था।</w:t>
      </w:r>
    </w:p>
    <w:p>
      <w:pPr/>
      <w:r>
        <w:rPr>
          <w:lang w:val="hi_IN" w:bidi="hi_IN"/>
        </w:rPr>
      </w:r>
      <w:r>
        <w:rPr>
          <w:lang w:val="hi_IN" w:bidi="hi_IN"/>
        </w:rPr>
        <w:t>यहाँ रुकें और समूह के रूप में इस प्रश्न पर चर्चा करें: किसी के साथ मजबूत समझौता या प्रतिज्ञा करने के लिए आप क्या करते हैं? इस ऑडियो को यहाँ रोकें।</w:t>
      </w:r>
    </w:p>
    <w:p>
      <w:pPr/>
      <w:r>
        <w:rPr>
          <w:lang w:val="hi_IN" w:bidi="hi_IN"/>
        </w:rPr>
      </w:r>
      <w:r>
        <w:rPr>
          <w:lang w:val="hi_IN" w:bidi="hi_IN"/>
        </w:rPr>
        <w:t>कहानीकार हमें यह भी बताता है कि मासेयाह, एलीएजेर, यारीब और गदल्याह में से प्रत्येक ने याजकों द्वारा दोषबलि के रूप में बलिदान करने के लिए मंदिर में एक मेढ़ा दिया। मेढ़ा एक वयस्क नर भेड़ है।</w:t>
      </w:r>
    </w:p>
    <w:p>
      <w:pPr/>
      <w:r>
        <w:rPr>
          <w:lang w:val="hi_IN" w:bidi="hi_IN"/>
        </w:rPr>
      </w:r>
      <w:r>
        <w:rPr>
          <w:lang w:val="hi_IN" w:bidi="hi_IN"/>
        </w:rPr>
        <w:t>यहाँ रुकें और समूह में एक मेढ़े की तस्वीर देखें। इस ऑडियो को यहाँ रोकें।</w:t>
      </w:r>
    </w:p>
    <w:p>
      <w:pPr/>
      <w:r>
        <w:rPr>
          <w:lang w:val="hi_IN" w:bidi="hi_IN"/>
        </w:rPr>
      </w:r>
      <w:r>
        <w:rPr>
          <w:lang w:val="hi_IN" w:bidi="hi_IN"/>
        </w:rPr>
        <w:t>मेढ़ा भेड़ों के उस समूह या झुण्ड से आया था जिसे इस्राएली बलिदान के लिए रखते थे। पुरुषों ने बलिदान के लिए मेढ़े दिए क्योंकि उन पुरुषों ने यहोवा की व्यवस्था को तोड़ा था। आपको याद होगा कि कोई इस्राएली व्यक्ति यह भेंट चढ़ाता था, चाहे उसने जानबूझकर या गलती से किसी व्यवस्था का उल्लंघन किया हो। एज्रा के समय इस्राएली पुरुष यहोवा की व्यवस्था को बहुत अच्छी तरह से नहीं जानते थे। जब पुरुषों ने विदेशी स्त्रियों को पत्नियों के रूप में लिया था, तब इस्राएली पुरुषों का शायद यहोवा के प्रति विश्वासघाती होने का अर्थ नहीं था। कहानी से यह स्पष्ट नहीं है कि क्या सभी इस्राएली पुरुषों ने जो विदेशी स्त्रियों से विवाह करने के दोषी थे, दोषबलि चढ़ाई। यह संभव है कि केवल मासेयाह, एलीएजेर, यारीब और गदल्याह ने बलिदान दिए हों। हालाँकि, यहोवा की व्यवस्था ने इस्राएलियों को सिखाया कि जिस किसी ने यहोवा की व्यवस्था को तोड़ा, उसे यहोवा के लिए दोषबलि चढ़ानी चाहिए।</w:t>
      </w:r>
    </w:p>
    <w:p>
      <w:pPr/>
      <w:r>
        <w:rPr>
          <w:lang w:val="hi_IN" w:bidi="hi_IN"/>
        </w:rPr>
      </w:r>
      <w:r>
        <w:rPr>
          <w:lang w:val="hi_IN" w:bidi="hi_IN"/>
        </w:rPr>
        <w:t>कहानीकार हमें अन्य याजक परिवारों के बारे में बताकर दोषी पुरुषों की सूची को जारी रखता है। इम्मेर के परिवार में, हनानी और जबद्याह दोषी थे। हारीम के परिवार में, मासेयाह, एलिय्याह, शमायाह, यहीएल और उज्जियाह दोषी थे। पशहूर के परिवार में, एल्योएनै, मासेयाह, इश्माएल, नतनेल, योजाबाद और एलासा दोषी थे। इस कहानी के समय इम्मेर, हारीम और पशहूर जीवित नहीं थे। इम्मेर, हारीम और पशहूर इन तीन अन्य याजक परिवारों के महत्वपूर्ण पूर्वज हैं। आप ध्यान देंगे कि अलग-अलग परिवारों में एक ही नामों के पुरुष हैं। अलग-अलग परिवारों में दोहराए गए नाम ऐसे अलग-अलग लोगों के हैं, जिनका नाम एक ही है। हम सूची में शामिल पुरुषों के बारे में कुछ नहीं जानते हैं।</w:t>
      </w:r>
    </w:p>
    <w:p>
      <w:pPr/>
      <w:r>
        <w:rPr>
          <w:lang w:val="hi_IN" w:bidi="hi_IN"/>
        </w:rPr>
      </w:r>
      <w:r>
        <w:rPr>
          <w:lang w:val="hi_IN" w:bidi="hi_IN"/>
        </w:rPr>
        <w:t>यहाँ रुककर समूह में इस प्रश्न पर चर्चा करें: आपके समुदाय में ऐसे कौन-कौन से सामान्य नाम हैं, जो एक से अधिक लोगों को दिए जाते हैं? इस ऑडियो को यहाँ रोकें।</w:t>
      </w:r>
    </w:p>
    <w:p>
      <w:pPr/>
      <w:r>
        <w:rPr>
          <w:lang w:val="hi_IN" w:bidi="hi_IN"/>
        </w:rPr>
      </w:r>
      <w:r>
        <w:rPr>
          <w:lang w:val="hi_IN" w:bidi="hi_IN"/>
        </w:rPr>
        <w:t>इसके बाद, कहानीकार हमें उन लेवी पुरुषों के बारे में बताता है जो याजक नहीं थे, लेकिन वे भी दोषी थे। कहानीकार हमें छह लेवी पुरुषों के एक समूह के बारे में बताता है जो दोषी हैं, लेकिन हमें यह नहीं बताता कि ये पुरुष किस परिवार या परिवारों से हैं। हालाँकि, पुरुष शायद येशुअ और कद्मीएल के वंशज हैं। छह लेवी पुरुषों को योजाबाद, शिमी, केलायाह जो कलीता कहलाता है, पतह्याह, यहूदा और एलीएजेर के रूप में भी जाना जाता है। एज्रा की पुस्तक में पहले, कहानीकार ने हमें बताया कि योजाबाद को एज्रा से मन्दिर के लिए उपहार प्राप्त हुए थे। साथ ही, नहेम्याह का कहानीकार ने हमें बताता है कि योजाबाद और कलीता ने व्यवस्था को समझाने में मदद की। हम नहेम्याह से यह भी जानते हैं कि योजाबाद एक लेवी अगुवा था जो मन्दिर के बाहर काम करने वाले लोगों की देखरेख करता था। नहेम्याह 10:10 का कहानीकार हमें यह भी बताता है कि कलीता ने लिखित वाचा पर अपना नाम रखा।</w:t>
      </w:r>
    </w:p>
    <w:p>
      <w:pPr/>
      <w:r>
        <w:rPr>
          <w:lang w:val="hi_IN" w:bidi="hi_IN"/>
        </w:rPr>
      </w:r>
      <w:r>
        <w:rPr>
          <w:lang w:val="hi_IN" w:bidi="hi_IN"/>
        </w:rPr>
        <w:t>अगला व्यक्ति लेवियों के समूह में से है जो संगीतकार या गायक हैं। आपको याद होगा कि संगीतकार आसाप के वंशज हैं, जो मन्दिर में गाते और संगीत बनाते हैं। संगीतकार एल्याशीब दोषी था।</w:t>
      </w:r>
    </w:p>
    <w:p>
      <w:pPr/>
      <w:r>
        <w:rPr>
          <w:lang w:val="hi_IN" w:bidi="hi_IN"/>
        </w:rPr>
      </w:r>
      <w:r>
        <w:rPr>
          <w:lang w:val="hi_IN" w:bidi="hi_IN"/>
        </w:rPr>
        <w:t>लेवियों का अंतिम समूह जो दोषी था, द्वारपालों में से था। द्वारपाल वे लोग थे जो मन्दिर और मन्दिर के प्रवेश द्वारों की रखवाली करने के लिए जिम्मेदार थे। द्वारपाल मंदिर के कमरों और मूल्यवान वस्तुओं की देखभाल करते थे। द्वारपाल सैनिक नहीं थे। द्वारपालों में से शल्लूम, तेलेम और उरी दोषी थे।</w:t>
      </w:r>
      <w:r>
        <w:rPr>
          <w:lang w:val="hi_IN" w:bidi="hi_IN"/>
        </w:rPr>
      </w:r>
    </w:p>
    <w:p>
      <w:pPr>
        <w:pStyle w:val="Heading3"/>
      </w:pPr>
      <w:r>
        <w:rPr>
          <w:lang w:val="hi_IN" w:bidi="hi_IN"/>
        </w:rPr>
        <w:t>घटनाओं को समझाना</w:t>
      </w:r>
    </w:p>
    <w:p>
      <w:pPr/>
      <w:r>
        <w:rPr>
          <w:lang w:val="hi_IN" w:bidi="hi_IN"/>
        </w:rPr>
      </w:r>
      <w:r>
        <w:rPr>
          <w:lang w:val="hi_IN" w:bidi="hi_IN"/>
        </w:rPr>
        <w:t>एज्रा 10:18–24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कहानीकार दोषी पुरुषों की सूची का परिचय देता है और हमें योसादाक के पुत्र येशुअ के परिवार के चार दोषी पुरुषों के बारे में बताता है। पुरुष लेवी याजक हैं।</w:t>
      </w:r>
    </w:p>
    <w:p>
      <w:pPr/>
      <w:r>
        <w:rPr>
          <w:lang w:val="hi_IN" w:bidi="hi_IN"/>
        </w:rPr>
      </w:r>
      <w:r>
        <w:rPr>
          <w:b/>
          <w:lang w:val="hi_IN" w:bidi="hi_IN"/>
        </w:rPr>
        <w:t>दूसरे दृश्य में:</w:t>
      </w:r>
      <w:r>
        <w:rPr>
          <w:lang w:val="hi_IN" w:bidi="hi_IN"/>
        </w:rPr>
        <w:t xml:space="preserve"> कहानीकार हमें बताता है कि दोषी पुरुष अपनी पत्नियों से अलग होने की प्रतिज्ञा करते हैं और प्रत्येक दोषबलि के रूप में एक मेढ़ा देने का वचन देता है।</w:t>
      </w:r>
    </w:p>
    <w:p>
      <w:pPr/>
      <w:r>
        <w:rPr>
          <w:lang w:val="hi_IN" w:bidi="hi_IN"/>
        </w:rPr>
      </w:r>
      <w:r>
        <w:rPr>
          <w:b/>
          <w:lang w:val="hi_IN" w:bidi="hi_IN"/>
        </w:rPr>
        <w:t>तीसरे दृश्य में:</w:t>
      </w:r>
      <w:r>
        <w:rPr>
          <w:lang w:val="hi_IN" w:bidi="hi_IN"/>
        </w:rPr>
        <w:t xml:space="preserve"> कहानीकार हमें उन दो दोषी पुरुषों के बारे में बताता है जो इम्मेर के वंशज हैं, उन पाँच दोषी पुरुषों के बारे में जो हारीम के वंशज हैं, और उन छह दोषी पुरुषों के बारे में जो पशहूर के वंशज हैं। सभी पुरुष लेवी याजक हैं।</w:t>
      </w:r>
    </w:p>
    <w:p>
      <w:pPr/>
      <w:r>
        <w:rPr>
          <w:lang w:val="hi_IN" w:bidi="hi_IN"/>
        </w:rPr>
      </w:r>
      <w:r>
        <w:rPr>
          <w:b/>
          <w:lang w:val="hi_IN" w:bidi="hi_IN"/>
        </w:rPr>
        <w:t>चौथे दृश्य में:</w:t>
      </w:r>
      <w:r>
        <w:rPr>
          <w:lang w:val="hi_IN" w:bidi="hi_IN"/>
        </w:rPr>
        <w:t xml:space="preserve"> कहानीकार हमें छह और लेवी पुरुषों के बारे में बताता है जो दोषी हैं।</w:t>
      </w:r>
    </w:p>
    <w:p>
      <w:pPr/>
      <w:r>
        <w:rPr>
          <w:lang w:val="hi_IN" w:bidi="hi_IN"/>
        </w:rPr>
      </w:r>
      <w:r>
        <w:rPr>
          <w:b/>
          <w:lang w:val="hi_IN" w:bidi="hi_IN"/>
        </w:rPr>
        <w:t>पाँचवें दृश्य में:</w:t>
      </w:r>
      <w:r>
        <w:rPr>
          <w:lang w:val="hi_IN" w:bidi="hi_IN"/>
        </w:rPr>
        <w:t xml:space="preserve"> कहानीकार हमें बताता है कि संगीतकार लेवियों में से एक पुरुष दोषी है और द्वारपाल लेवियों में से तीन पुरुष दोषी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कहानीकार</w:t>
      </w:r>
    </w:p>
    <w:p>
      <w:pPr>
        <w:pStyle w:val="ListBullet"/>
        <w:spacing w:line="240" w:lineRule="auto"/>
        <w:ind w:left="720"/>
      </w:pPr>
      <w:r>
        <w:rPr>
          <w:lang w:val="hi_IN" w:bidi="hi_IN"/>
        </w:rPr>
      </w:r>
      <w:r>
        <w:rPr>
          <w:lang w:val="hi_IN" w:bidi="hi_IN"/>
        </w:rPr>
        <w:t>येशुअ के दोषी लेवी याजक वंशज: मासेयाह, एलीएजेर, यारीब और गदल्याह</w:t>
      </w:r>
    </w:p>
    <w:p>
      <w:pPr>
        <w:pStyle w:val="ListBullet"/>
        <w:spacing w:line="240" w:lineRule="auto"/>
        <w:ind w:left="720"/>
      </w:pPr>
      <w:r>
        <w:rPr>
          <w:lang w:val="hi_IN" w:bidi="hi_IN"/>
        </w:rPr>
      </w:r>
      <w:r>
        <w:rPr>
          <w:lang w:val="hi_IN" w:bidi="hi_IN"/>
        </w:rPr>
        <w:t>इम्मेर के दोषी लेवी याजक वंशज: हनानी और जबद्याह</w:t>
      </w:r>
    </w:p>
    <w:p>
      <w:pPr>
        <w:pStyle w:val="ListBullet"/>
        <w:spacing w:line="240" w:lineRule="auto"/>
        <w:ind w:left="720"/>
      </w:pPr>
      <w:r>
        <w:rPr>
          <w:lang w:val="hi_IN" w:bidi="hi_IN"/>
        </w:rPr>
      </w:r>
      <w:r>
        <w:rPr>
          <w:lang w:val="hi_IN" w:bidi="hi_IN"/>
        </w:rPr>
        <w:t>हारीम के दोषी लेवी याजक वंशज: मासेयाह, एलिय्याह, शमायाह, यहीएल और उज्जियाह</w:t>
      </w:r>
    </w:p>
    <w:p>
      <w:pPr>
        <w:pStyle w:val="ListBullet"/>
        <w:spacing w:line="240" w:lineRule="auto"/>
        <w:ind w:left="720"/>
      </w:pPr>
      <w:r>
        <w:rPr>
          <w:lang w:val="hi_IN" w:bidi="hi_IN"/>
        </w:rPr>
      </w:r>
      <w:r>
        <w:rPr>
          <w:lang w:val="hi_IN" w:bidi="hi_IN"/>
        </w:rPr>
        <w:t>पशहूर के दोषी लेवी याजक वंशज: एल्योएनै, मासेयाह, इश्माएल, नतनेल, योजाबाद और एलासा</w:t>
      </w:r>
    </w:p>
    <w:p>
      <w:pPr>
        <w:pStyle w:val="ListBullet"/>
        <w:spacing w:line="240" w:lineRule="auto"/>
        <w:ind w:left="720"/>
      </w:pPr>
      <w:r>
        <w:rPr>
          <w:lang w:val="hi_IN" w:bidi="hi_IN"/>
        </w:rPr>
      </w:r>
      <w:r>
        <w:rPr>
          <w:lang w:val="hi_IN" w:bidi="hi_IN"/>
        </w:rPr>
        <w:t>दोषी लेवी: योजाबाद, शिमी, कलायाह, पतह्याह, यहूदा और एलीएजेर</w:t>
      </w:r>
    </w:p>
    <w:p>
      <w:pPr>
        <w:pStyle w:val="ListBullet"/>
        <w:spacing w:line="240" w:lineRule="auto"/>
        <w:ind w:left="720"/>
      </w:pPr>
      <w:r>
        <w:rPr>
          <w:lang w:val="hi_IN" w:bidi="hi_IN"/>
        </w:rPr>
      </w:r>
      <w:r>
        <w:rPr>
          <w:lang w:val="hi_IN" w:bidi="hi_IN"/>
        </w:rPr>
        <w:t>दोषी संगीतकार, एल्याशीब</w:t>
      </w:r>
    </w:p>
    <w:p>
      <w:pPr>
        <w:pStyle w:val="ListBullet"/>
        <w:spacing w:line="240" w:lineRule="auto"/>
        <w:ind w:left="720"/>
      </w:pPr>
      <w:r>
        <w:rPr>
          <w:lang w:val="hi_IN" w:bidi="hi_IN"/>
        </w:rPr>
      </w:r>
      <w:r>
        <w:rPr>
          <w:lang w:val="hi_IN" w:bidi="hi_IN"/>
        </w:rPr>
        <w:t>और दोषी द्वारपाल: शल्लूम, तेलेम और उरी</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यह कहानी पिछले भाग से जारी है, जब इस्राएलियों ने यह तय किया था कि किन पुरुषों की विदेशी पत्नियाँ हैं। कहानीकार अब हमें उन पुरुषों की सूची बताकर कहानी समाप्त करता है जिन्होंने यहोवा की व्यवस्था को तोड़ा था और जो दोषी पाए गए थे। कहानीकार सूची की शुरुआत हमें लेवी याजक परिवारों के पुरुषों के बारे में बताकर करता है, जो समुदाय के महत्वपूर्ण धार्मिक अगुवे हैं। कहानीकार सूची को प्रत्येक पुरुष के परिवार के अनुसार पुरुषों के समूहों में विभाजित करता है। प्रत्येक परिवार समूह की पहचान किसी महत्वपूर्ण पूर्वज के वंशज या पुत्र के रूप में की जाती है। पुरुषों का पहला समूह येशुअ और येशुअ के भाइयों या करीबी परिवार का वंशज है। दोषी पुरुष मासेयाह, एलीएजेर, यारीब और गदल्याह हैं।</w:t>
      </w:r>
    </w:p>
    <w:p>
      <w:pPr/>
      <w:r>
        <w:rPr>
          <w:lang w:val="hi_IN" w:bidi="hi_IN"/>
        </w:rPr>
      </w:r>
      <w:r>
        <w:rPr>
          <w:lang w:val="hi_IN" w:bidi="hi_IN"/>
        </w:rPr>
        <w:t>यहाँ रुकें और समूह के रूप में इस प्रश्न पर चर्चा करें: आप उन लोगों का वर्णन करने के लिए किन शब्दों का इस्तेमाल करते हैं जो एक-दूसरे के रक्त संबंधी हैं? उन शब्दों के बारे में सोचें जो किसी विशेष संबंध को दर्शाते हैं और साथ ही उन शब्दों के बारे में भी जो अधिक सामान्य हैं। इस ऑडियो को यहाँ रोकें।</w:t>
      </w:r>
    </w:p>
    <w:p>
      <w:pPr/>
      <w:r>
        <w:rPr>
          <w:lang w:val="hi_IN" w:bidi="hi_IN"/>
        </w:rPr>
      </w:r>
      <w:r>
        <w:rPr>
          <w:lang w:val="hi_IN" w:bidi="hi_IN"/>
        </w:rPr>
        <w:t>कहानीकार सूची को रोककर हमें बताता है कि दोषी पुरुषों ने अपनी पत्नियों को दूर करने की प्रतिज्ञा के रूप में अपने हाथ दिए थे। आपको याद होगा कि यह विशेष शब्दावली है जिसका अर्थ है कि पुरुषों ने अपने हाथ से दूसरे व्यक्ति का हाथ पकड़ा या उनसे हाथ मिलाया।</w:t>
      </w:r>
    </w:p>
    <w:p>
      <w:pPr/>
      <w:r>
        <w:rPr>
          <w:lang w:val="hi_IN" w:bidi="hi_IN"/>
        </w:rPr>
      </w:r>
      <w:r>
        <w:rPr>
          <w:lang w:val="hi_IN" w:bidi="hi_IN"/>
        </w:rPr>
        <w:t>यहाँ रुकें और समूह में इस प्रश्न पर चर्चा करें: आप कैसे कहेंगे कि किसी ने किसी दूसरे व्यक्ति के साथ कोई समझौता किया है, या कुछ करने का वादा किया है? इस ऑडियो को यहाँ रोकें।</w:t>
      </w:r>
    </w:p>
    <w:p>
      <w:pPr/>
      <w:r>
        <w:rPr>
          <w:lang w:val="hi_IN" w:bidi="hi_IN"/>
        </w:rPr>
      </w:r>
      <w:r>
        <w:rPr>
          <w:lang w:val="hi_IN" w:bidi="hi_IN"/>
        </w:rPr>
        <w:t>कहानीकार हमें यह भी बताता है कि प्रत्येक पुरुष मन्दिर में बलिदान करने के लिए याजकों के पास एक मेढ़ा लाया था।</w:t>
      </w:r>
    </w:p>
    <w:p>
      <w:pPr/>
      <w:r>
        <w:rPr>
          <w:lang w:val="hi_IN" w:bidi="hi_IN"/>
        </w:rPr>
      </w:r>
      <w:r>
        <w:rPr>
          <w:lang w:val="hi_IN" w:bidi="hi_IN"/>
        </w:rPr>
        <w:t>यहाँ रुकें और समूह के रूप में यह गतिविधि करें: चार छोटी वस्तुओं को एक साथ इकट्ठा करें और उन्हें अपने सामने एक समूह में रखें। चार वस्तुएँ चार दोषी पुरुषों का प्रतिनिधित्व करती हैं। अब चार और छोटी वस्तुएँ ढूँढें। ये वस्तुएँ उन चार मेढ़ों का प्रतिनिधित्व करती हैं जिन्हें पुरुष बलिदान के लिए याजकों के पास लाते हैं। इन वस्तुओं को अपने सामने रखें और अन्य वस्तुओं को हटा दें ताकि यह दर्शाया जा सके कि मेढ़े इन पुरुषों के अपराध के लिए दण्ड कैसे लेते हैं। इस ऑडियो को यहाँ रोकें।</w:t>
      </w:r>
    </w:p>
    <w:p>
      <w:pPr/>
      <w:r>
        <w:rPr>
          <w:lang w:val="hi_IN" w:bidi="hi_IN"/>
        </w:rPr>
      </w:r>
      <w:r>
        <w:rPr>
          <w:lang w:val="hi_IN" w:bidi="hi_IN"/>
        </w:rPr>
        <w:t>कहानीकार दोषी पुरुषों की सूची पर लौटता है जो लेवी याजक थे। पुरुषों का अगला समूह इम्मेर के वंशज हैं। दोषी व्यक्ति हनानी और जबदियाह हैं।</w:t>
      </w:r>
    </w:p>
    <w:p>
      <w:pPr/>
      <w:r>
        <w:rPr>
          <w:lang w:val="hi_IN" w:bidi="hi_IN"/>
        </w:rPr>
      </w:r>
      <w:r>
        <w:rPr>
          <w:lang w:val="hi_IN" w:bidi="hi_IN"/>
        </w:rPr>
        <w:t>यहाँ रुककर समूह में यह गतिविधि करें: दो और छोटी वस्तुएँ इकट्ठी करें और उन्हें पिछली गतिविधि में रखी गई वस्तुओं के पास, लेकिन उनसे अलग, एक समूह में रखें। इस ऑडियो को यहाँ रोकें।</w:t>
      </w:r>
    </w:p>
    <w:p>
      <w:pPr/>
      <w:r>
        <w:rPr>
          <w:lang w:val="hi_IN" w:bidi="hi_IN"/>
        </w:rPr>
      </w:r>
      <w:r>
        <w:rPr>
          <w:lang w:val="hi_IN" w:bidi="hi_IN"/>
        </w:rPr>
        <w:t>पुरुषों का अगला समूह हारीम के वंशजों का है। दोषी पुरुष मासेयाह, एलिय्याह, शमायाह, यहीएल और उज्जियाह हैं।</w:t>
      </w:r>
    </w:p>
    <w:p>
      <w:pPr/>
      <w:r>
        <w:rPr>
          <w:lang w:val="hi_IN" w:bidi="hi_IN"/>
        </w:rPr>
      </w:r>
      <w:r>
        <w:rPr>
          <w:lang w:val="hi_IN" w:bidi="hi_IN"/>
        </w:rPr>
        <w:t>यहाँ रुकें और समूह के रूप में यह गतिविधि करें: पाँच और छोटी वस्तुओं को एक साथ इकट्ठा करें। पहले की तरह, उन्हें इस गतिविधि से पहले की गतिविधियों की अपनी वस्तुओं के पास, लेकिन उनसे अलग, एक समूह में रखें। इस ऑडियो को यहाँ रोकें।</w:t>
      </w:r>
    </w:p>
    <w:p>
      <w:pPr/>
      <w:r>
        <w:rPr>
          <w:lang w:val="hi_IN" w:bidi="hi_IN"/>
        </w:rPr>
      </w:r>
      <w:r>
        <w:rPr>
          <w:lang w:val="hi_IN" w:bidi="hi_IN"/>
        </w:rPr>
        <w:t>लेवी याजकों का अंतिम समूह पशहूर के वंशज हैं। दोषी पुरुष एल्योएनै, मासेयाह, इश्माएल, नतनेल, योजाबाद और एलासा हैं।</w:t>
      </w:r>
    </w:p>
    <w:p>
      <w:pPr/>
      <w:r>
        <w:rPr>
          <w:lang w:val="hi_IN" w:bidi="hi_IN"/>
        </w:rPr>
      </w:r>
      <w:r>
        <w:rPr>
          <w:lang w:val="hi_IN" w:bidi="hi_IN"/>
        </w:rPr>
        <w:t>यहाँ रुकें और समूह के रूप में यह गतिविधि करें: छह और छोटी वस्तुओं को एक साथ इकट्ठा करें। पहले की तरह, इन वस्तुओं को इस गतिविधि से पहले की गतिविधियों वाली अपनी वस्तुओं के पास, लेकिन उनसे अलग, एक समूह में रखें। इस ऑडियो को यहाँ रोकें।</w:t>
      </w:r>
    </w:p>
    <w:p>
      <w:pPr/>
      <w:r>
        <w:rPr>
          <w:lang w:val="hi_IN" w:bidi="hi_IN"/>
        </w:rPr>
      </w:r>
      <w:r>
        <w:rPr>
          <w:lang w:val="hi_IN" w:bidi="hi_IN"/>
        </w:rPr>
        <w:t>कहानीकार अब हमें लेवी पुरुषों के अन्य समूहों के बारे में बताता है जो दोषी हैं। कहानीकार हमें लेवियों के पहले समूह के पुरुषों के परिवार या परिवारों के बारे में नहीं बताता है जो याजक नहीं हैं। दोषी लेवी पुरुष योजाबाद, शिमी, कलायाह हैं, जो कलीता, पतह्याह, यहूदा और एलीएजेर के रूप में भी जाना जाता है।</w:t>
      </w:r>
    </w:p>
    <w:p>
      <w:pPr/>
      <w:r>
        <w:rPr>
          <w:lang w:val="hi_IN" w:bidi="hi_IN"/>
        </w:rPr>
      </w:r>
      <w:r>
        <w:rPr>
          <w:lang w:val="hi_IN" w:bidi="hi_IN"/>
        </w:rPr>
        <w:t>यहाँ रुकें और समूह के रूप में यह गतिविधि करें: छह और छोटी वस्तुओं को एक साथ इकट्ठा करें। इन वस्तुओं को एक समूह में अन्य वस्तुओं के समूहों के पास एक साथ रखें। इन वस्तुओं और इससे पहले की गतिविधियों की वस्तुओं के समूहों के बीच अधिक जगह छोड़ें, ताकि यह दिखाया जा सके कि ये पुरुष लेवी हैं, लेकिन याजक नहीं हैं। इस ऑडियो को यहाँ रोकें।</w:t>
      </w:r>
    </w:p>
    <w:p>
      <w:pPr/>
      <w:r>
        <w:rPr>
          <w:lang w:val="hi_IN" w:bidi="hi_IN"/>
        </w:rPr>
      </w:r>
      <w:r>
        <w:rPr>
          <w:lang w:val="hi_IN" w:bidi="hi_IN"/>
        </w:rPr>
        <w:t>पुरुषों का अगला समूह मन्दिर के संगीतकार या गायक हैं। केवल एक दोषी संगीतकार है। उस व्यक्ति को एल्याशीब कहा जाता है।</w:t>
      </w:r>
    </w:p>
    <w:p>
      <w:pPr/>
      <w:r>
        <w:rPr>
          <w:lang w:val="hi_IN" w:bidi="hi_IN"/>
        </w:rPr>
      </w:r>
      <w:r>
        <w:rPr>
          <w:lang w:val="hi_IN" w:bidi="hi_IN"/>
        </w:rPr>
        <w:t>यहाँ रुकें और समूह के रूप में यह गतिविधि करें: एक छोटी वस्तु इकट्ठा करें। इस वस्तु को उसके पास रखें, लेकिन इससे पहले गतिविधि में छह वस्तुओं के समूह से अलग करें। इस ऑडियो को यहाँ रोकें।</w:t>
      </w:r>
    </w:p>
    <w:p>
      <w:pPr/>
      <w:r>
        <w:rPr>
          <w:lang w:val="hi_IN" w:bidi="hi_IN"/>
        </w:rPr>
      </w:r>
      <w:r>
        <w:rPr>
          <w:lang w:val="hi_IN" w:bidi="hi_IN"/>
        </w:rPr>
        <w:t>सूची में लेवी पुरुषों का अंतिम समूह मन्दिर के द्वारपाल हैं। दोषी पुरुष शल्लूम, तेलेम और उरी हैं।</w:t>
      </w:r>
    </w:p>
    <w:p>
      <w:pPr/>
      <w:r>
        <w:rPr>
          <w:lang w:val="hi_IN" w:bidi="hi_IN"/>
        </w:rPr>
      </w:r>
      <w:r>
        <w:rPr>
          <w:lang w:val="hi_IN" w:bidi="hi_IN"/>
        </w:rPr>
        <w:t>यहाँ रुकें और समूह के रूप में यह गतिविधि करें: तीन और छोटी वस्तुओं को एक साथ इकट्ठा करें। पहले की तरह, वस्तुओं को पिछली गतिविधि में रखी गई वस्तुओं के पास, लेकिन उनसे अलग, एक समूह में रखें। उन सभी अलग-अलग वस्तुओं पर ध्यान दें जो सभी दोषी लेवी पुरुषों का प्रतिनिधित्व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एज्रा 10:18–24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कहानीकार</w:t>
      </w:r>
    </w:p>
    <w:p>
      <w:pPr>
        <w:pStyle w:val="ListBullet"/>
        <w:spacing w:line="240" w:lineRule="auto"/>
        <w:ind w:left="720"/>
      </w:pPr>
      <w:r>
        <w:rPr>
          <w:lang w:val="hi_IN" w:bidi="hi_IN"/>
        </w:rPr>
      </w:r>
      <w:r>
        <w:rPr>
          <w:lang w:val="hi_IN" w:bidi="hi_IN"/>
        </w:rPr>
        <w:t>येशुअ के दोषी लेवी याजक वंशज: मासेयाह, एलीएजेर, यारीब और गदल्याह</w:t>
      </w:r>
    </w:p>
    <w:p>
      <w:pPr>
        <w:pStyle w:val="ListBullet"/>
        <w:spacing w:line="240" w:lineRule="auto"/>
        <w:ind w:left="720"/>
      </w:pPr>
      <w:r>
        <w:rPr>
          <w:lang w:val="hi_IN" w:bidi="hi_IN"/>
        </w:rPr>
      </w:r>
      <w:r>
        <w:rPr>
          <w:lang w:val="hi_IN" w:bidi="hi_IN"/>
        </w:rPr>
        <w:t>इम्मेर के दोषी लेवी याजक वंशज: हनानी और जबद्याह</w:t>
      </w:r>
    </w:p>
    <w:p>
      <w:pPr>
        <w:pStyle w:val="ListBullet"/>
        <w:spacing w:line="240" w:lineRule="auto"/>
        <w:ind w:left="720"/>
      </w:pPr>
      <w:r>
        <w:rPr>
          <w:lang w:val="hi_IN" w:bidi="hi_IN"/>
        </w:rPr>
      </w:r>
      <w:r>
        <w:rPr>
          <w:lang w:val="hi_IN" w:bidi="hi_IN"/>
        </w:rPr>
        <w:t>हारीम के दोषी लेवी याजक वंशज: मासेयाह, एलिय्याह, शमायाह, यहीएल और उज्जियाह</w:t>
      </w:r>
    </w:p>
    <w:p>
      <w:pPr>
        <w:pStyle w:val="ListBullet"/>
        <w:spacing w:line="240" w:lineRule="auto"/>
        <w:ind w:left="720"/>
      </w:pPr>
      <w:r>
        <w:rPr>
          <w:lang w:val="hi_IN" w:bidi="hi_IN"/>
        </w:rPr>
      </w:r>
      <w:r>
        <w:rPr>
          <w:lang w:val="hi_IN" w:bidi="hi_IN"/>
        </w:rPr>
        <w:t>पशहूर के दोषी लेवी याजक वंशज: एल्योएनै, मासेयाह, इश्माएल, नतनेल, योजाबाद और एलासा</w:t>
      </w:r>
    </w:p>
    <w:p>
      <w:pPr>
        <w:pStyle w:val="ListBullet"/>
        <w:spacing w:line="240" w:lineRule="auto"/>
        <w:ind w:left="720"/>
      </w:pPr>
      <w:r>
        <w:rPr>
          <w:lang w:val="hi_IN" w:bidi="hi_IN"/>
        </w:rPr>
      </w:r>
      <w:r>
        <w:rPr>
          <w:lang w:val="hi_IN" w:bidi="hi_IN"/>
        </w:rPr>
        <w:t>दोषी लेवी: योजाबाद, शिमी, कलायाह, पतह्याह, यहूदा और एलीएजेर</w:t>
      </w:r>
    </w:p>
    <w:p>
      <w:pPr>
        <w:pStyle w:val="ListBullet"/>
        <w:spacing w:line="240" w:lineRule="auto"/>
        <w:ind w:left="720"/>
      </w:pPr>
      <w:r>
        <w:rPr>
          <w:lang w:val="hi_IN" w:bidi="hi_IN"/>
        </w:rPr>
      </w:r>
      <w:r>
        <w:rPr>
          <w:lang w:val="hi_IN" w:bidi="hi_IN"/>
        </w:rPr>
        <w:t>दोषी संगीतकार, एल्याशीब</w:t>
      </w:r>
    </w:p>
    <w:p>
      <w:pPr>
        <w:pStyle w:val="ListBullet"/>
        <w:spacing w:line="240" w:lineRule="auto"/>
        <w:ind w:left="720"/>
      </w:pPr>
      <w:r>
        <w:rPr>
          <w:lang w:val="hi_IN" w:bidi="hi_IN"/>
        </w:rPr>
      </w:r>
      <w:r>
        <w:rPr>
          <w:lang w:val="hi_IN" w:bidi="hi_IN"/>
        </w:rPr>
        <w:t>और दोषी द्वारपाल: शल्लूम, तेलेम और उरी</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कहानीकार दोषी पुरुषों की सूची का परिचय देता है और हमें योसादाक के पुत्र येशुअ के परिवार के चार दोषी पुरुषों के बारे में बताता है। पुरुष लेवी याजक हैं।</w:t>
      </w:r>
    </w:p>
    <w:p>
      <w:pPr/>
      <w:r>
        <w:rPr>
          <w:lang w:val="hi_IN" w:bidi="hi_IN"/>
        </w:rPr>
      </w:r>
      <w:r>
        <w:rPr>
          <w:lang w:val="hi_IN" w:bidi="hi_IN"/>
        </w:rPr>
        <w:t>नाटक को रोकें। कहानीकार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ये वे पुरुष हैं जिनकी विदेशी पत्नियाँ थीं; या</w:t>
      </w:r>
    </w:p>
    <w:p>
      <w:pPr>
        <w:pStyle w:val="ListBullet"/>
        <w:spacing w:line="240" w:lineRule="auto"/>
        <w:ind w:left="720"/>
      </w:pPr>
      <w:r>
        <w:rPr>
          <w:lang w:val="hi_IN" w:bidi="hi_IN"/>
        </w:rPr>
      </w:r>
      <w:r>
        <w:rPr>
          <w:lang w:val="hi_IN" w:bidi="hi_IN"/>
        </w:rPr>
        <w:t>मैं प्रसन्न हूँ। पुरनियों ने उन पुरुषों को ढूँढने के लिए कड़ी मेहनत की जो विश्वासघाती थे; या</w:t>
      </w:r>
    </w:p>
    <w:p>
      <w:pPr>
        <w:pStyle w:val="ListBullet"/>
        <w:spacing w:line="240" w:lineRule="auto"/>
        <w:ind w:left="720"/>
      </w:pPr>
      <w:r>
        <w:rPr>
          <w:lang w:val="hi_IN" w:bidi="hi_IN"/>
        </w:rPr>
      </w:r>
      <w:r>
        <w:rPr>
          <w:lang w:val="hi_IN" w:bidi="hi_IN"/>
        </w:rPr>
        <w:t>यहाँ तक कि याजक और अन्य लेवी भी विश्वासघाती थे और यहोवा की व्यवस्था का पालन नहीं करते थे।</w:t>
      </w:r>
    </w:p>
    <w:p>
      <w:pPr/>
      <w:r>
        <w:rPr>
          <w:lang w:val="hi_IN" w:bidi="hi_IN"/>
        </w:rPr>
      </w:r>
      <w:r>
        <w:rPr>
          <w:lang w:val="hi_IN" w:bidi="hi_IN"/>
        </w:rPr>
        <w:t>येशुअ के वंशजों—मासेयाह, एलीएजेर, यारीब और गदल्याह—जो दोषी लेवी याजक थे, उनकी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शर्मिंदा हैं। हम नहीं जानते थे कि हम यहोवा के प्रति विश्वासघाती थे; या</w:t>
      </w:r>
    </w:p>
    <w:p>
      <w:pPr>
        <w:pStyle w:val="ListBullet"/>
        <w:spacing w:line="240" w:lineRule="auto"/>
        <w:ind w:left="720"/>
      </w:pPr>
      <w:r>
        <w:rPr>
          <w:lang w:val="hi_IN" w:bidi="hi_IN"/>
        </w:rPr>
      </w:r>
      <w:r>
        <w:rPr>
          <w:lang w:val="hi_IN" w:bidi="hi_IN"/>
        </w:rPr>
        <w:t>जब हम बेबीलोन में थे, तो हमने अपने लिए यहोवा के नियम नहीं सीखे; या</w:t>
      </w:r>
    </w:p>
    <w:p>
      <w:pPr>
        <w:pStyle w:val="ListBullet"/>
        <w:spacing w:line="240" w:lineRule="auto"/>
        <w:ind w:left="720"/>
      </w:pPr>
      <w:r>
        <w:rPr>
          <w:lang w:val="hi_IN" w:bidi="hi_IN"/>
        </w:rPr>
      </w:r>
      <w:r>
        <w:rPr>
          <w:lang w:val="hi_IN" w:bidi="hi_IN"/>
        </w:rPr>
        <w:t>हम एज्रा से सीखेंगे और अब से यहोवा की व्यवस्थाओं का पालन करेंगे।</w:t>
      </w:r>
    </w:p>
    <w:p>
      <w:pPr/>
      <w:r>
        <w:rPr>
          <w:lang w:val="hi_IN" w:bidi="hi_IN"/>
        </w:rPr>
      </w:r>
      <w:r>
        <w:rPr>
          <w:lang w:val="hi_IN" w:bidi="hi_IN"/>
        </w:rPr>
        <w:t>अभिनय को जारी रखें।</w:t>
      </w:r>
    </w:p>
    <w:p>
      <w:pPr/>
      <w:r>
        <w:rPr>
          <w:lang w:val="hi_IN" w:bidi="hi_IN"/>
        </w:rPr>
      </w:r>
      <w:r>
        <w:rPr>
          <w:lang w:val="hi_IN" w:bidi="hi_IN"/>
        </w:rPr>
        <w:t>कहानीकार हमें बताता है कि दोषी पुरुष अपनी पत्नियों से अलग होने की प्रतिज्ञा करते हैं और प्रत्येक दोषबलि के रूप में एक मेढ़ा देने का वचन देते हैं।</w:t>
      </w:r>
    </w:p>
    <w:p>
      <w:pPr/>
      <w:r>
        <w:rPr>
          <w:lang w:val="hi_IN" w:bidi="hi_IN"/>
        </w:rPr>
      </w:r>
      <w:r>
        <w:rPr>
          <w:lang w:val="hi_IN" w:bidi="hi_IN"/>
        </w:rPr>
        <w:t>नाटक को रोकें। कहानीकार की भूमिका निभाने वाले व्यक्ति से पूछें, "आप क्या महसूस कर रहे हैं या क्या सोच रहे हैं?" वह व्यक्ति ऐसे उत्तर दे सकता है:</w:t>
      </w:r>
    </w:p>
    <w:p>
      <w:pPr/>
      <w:r>
        <w:rPr>
          <w:lang w:val="hi_IN" w:bidi="hi_IN"/>
        </w:rPr>
      </w:r>
      <w:r>
        <w:rPr>
          <w:lang w:val="hi_IN" w:bidi="hi_IN"/>
        </w:rPr>
        <w:t>इन पुरुषों ने अपने अपराध के लिए सही भेंट चढ़ाई।</w:t>
      </w:r>
    </w:p>
    <w:p>
      <w:pPr/>
      <w:r>
        <w:rPr>
          <w:lang w:val="hi_IN" w:bidi="hi_IN"/>
        </w:rPr>
      </w:r>
      <w:r>
        <w:rPr>
          <w:lang w:val="hi_IN" w:bidi="hi_IN"/>
        </w:rPr>
        <w:t>येशुअ के वंशजों—मासेयाह, एलीएजेर, यारीब और गदल्याह—जो दोषी लेवी याजक थे, उनकी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अपनी गलती के लिए बहुत खेद है। हम नहीं चाहते कि यहोवा हम से क्रोधित हो; या</w:t>
      </w:r>
    </w:p>
    <w:p>
      <w:pPr>
        <w:pStyle w:val="ListBullet"/>
        <w:spacing w:line="240" w:lineRule="auto"/>
        <w:ind w:left="720"/>
      </w:pPr>
      <w:r>
        <w:rPr>
          <w:lang w:val="hi_IN" w:bidi="hi_IN"/>
        </w:rPr>
      </w:r>
      <w:r>
        <w:rPr>
          <w:lang w:val="hi_IN" w:bidi="hi_IN"/>
        </w:rPr>
        <w:t>हम यहोवा के नियमों का पालन करना चाहते हैं; या</w:t>
      </w:r>
    </w:p>
    <w:p>
      <w:pPr>
        <w:pStyle w:val="ListBullet"/>
        <w:spacing w:line="240" w:lineRule="auto"/>
        <w:ind w:left="720"/>
      </w:pPr>
      <w:r>
        <w:rPr>
          <w:lang w:val="hi_IN" w:bidi="hi_IN"/>
        </w:rPr>
      </w:r>
      <w:r>
        <w:rPr>
          <w:lang w:val="hi_IN" w:bidi="hi_IN"/>
        </w:rPr>
        <w:t>हमने अपने पाप के प्रायश्चित के लिए परमेश्वर को सही भेंट चढ़ाई है; या</w:t>
      </w:r>
    </w:p>
    <w:p>
      <w:pPr>
        <w:pStyle w:val="ListBullet"/>
        <w:spacing w:line="240" w:lineRule="auto"/>
        <w:ind w:left="720"/>
      </w:pPr>
      <w:r>
        <w:rPr>
          <w:lang w:val="hi_IN" w:bidi="hi_IN"/>
        </w:rPr>
      </w:r>
      <w:r>
        <w:rPr>
          <w:lang w:val="hi_IN" w:bidi="hi_IN"/>
        </w:rPr>
        <w:t>हमें आशा है कि यहोवा अब इस्राएल को दण्ड नहीं देगा।</w:t>
      </w:r>
    </w:p>
    <w:p>
      <w:pPr/>
      <w:r>
        <w:rPr>
          <w:lang w:val="hi_IN" w:bidi="hi_IN"/>
        </w:rPr>
      </w:r>
      <w:r>
        <w:rPr>
          <w:lang w:val="hi_IN" w:bidi="hi_IN"/>
        </w:rPr>
        <w:t>अभिनय को जारी रखें।</w:t>
      </w:r>
    </w:p>
    <w:p>
      <w:pPr/>
      <w:r>
        <w:rPr>
          <w:lang w:val="hi_IN" w:bidi="hi_IN"/>
        </w:rPr>
      </w:r>
      <w:r>
        <w:rPr>
          <w:lang w:val="hi_IN" w:bidi="hi_IN"/>
        </w:rPr>
        <w:t>कहानीकार हमें उन दो दोषी पुरुषों के बारे में बताता है जो इम्मेर के वंशज हैं, उन पाँच दोषी पुरुषों के बारे में जो हारीम के वंशज हैं, और उन छह दोषी पुरुषों के बारे में जो पशहूर के वंशज हैं। सभी पुरुष लेवी याजक हैं।</w:t>
      </w:r>
    </w:p>
    <w:p>
      <w:pPr/>
      <w:r>
        <w:rPr>
          <w:lang w:val="hi_IN" w:bidi="hi_IN"/>
        </w:rPr>
      </w:r>
      <w:r>
        <w:rPr>
          <w:lang w:val="hi_IN" w:bidi="hi_IN"/>
        </w:rPr>
        <w:t>नाटक को रोकें। इम्मेर, हारीम और पशहूर के दोषी वंशजों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हमने एक भयानक गलती की; या</w:t>
      </w:r>
    </w:p>
    <w:p>
      <w:pPr>
        <w:pStyle w:val="ListBullet"/>
        <w:spacing w:line="240" w:lineRule="auto"/>
        <w:ind w:left="720"/>
      </w:pPr>
      <w:r>
        <w:rPr>
          <w:lang w:val="hi_IN" w:bidi="hi_IN"/>
        </w:rPr>
      </w:r>
      <w:r>
        <w:rPr>
          <w:lang w:val="hi_IN" w:bidi="hi_IN"/>
        </w:rPr>
        <w:t>हम यहोवा के नियमों का पालन करना और विश्वासयोग्य याजक होना चाहते हैं; या</w:t>
      </w:r>
    </w:p>
    <w:p>
      <w:pPr>
        <w:pStyle w:val="ListBullet"/>
        <w:spacing w:line="240" w:lineRule="auto"/>
        <w:ind w:left="720"/>
      </w:pPr>
      <w:r>
        <w:rPr>
          <w:lang w:val="hi_IN" w:bidi="hi_IN"/>
        </w:rPr>
      </w:r>
      <w:r>
        <w:rPr>
          <w:lang w:val="hi_IN" w:bidi="hi_IN"/>
        </w:rPr>
        <w:t>हम शर्मिंदा हैं।</w:t>
      </w:r>
    </w:p>
    <w:p>
      <w:pPr/>
      <w:r>
        <w:rPr>
          <w:lang w:val="hi_IN" w:bidi="hi_IN"/>
        </w:rPr>
      </w:r>
      <w:r>
        <w:rPr>
          <w:lang w:val="hi_IN" w:bidi="hi_IN"/>
        </w:rPr>
        <w:t>अभिनय को जारी रखें।</w:t>
      </w:r>
    </w:p>
    <w:p>
      <w:pPr/>
      <w:r>
        <w:rPr>
          <w:lang w:val="hi_IN" w:bidi="hi_IN"/>
        </w:rPr>
      </w:r>
      <w:r>
        <w:rPr>
          <w:lang w:val="hi_IN" w:bidi="hi_IN"/>
        </w:rPr>
        <w:t>कहानीकार हमें छह और लेवी पुरुषों के बारे में बताता है जो दोषी हैं।</w:t>
      </w:r>
    </w:p>
    <w:p>
      <w:pPr/>
      <w:r>
        <w:rPr>
          <w:lang w:val="hi_IN" w:bidi="hi_IN"/>
        </w:rPr>
      </w:r>
      <w:r>
        <w:rPr>
          <w:lang w:val="hi_IN" w:bidi="hi_IN"/>
        </w:rPr>
        <w:t>नाटक को रोकें। दोषी लेवियों की भूमिका निभाने वाले व्यक्ति: योजाबाद, शिमी, कलायाह, पतहयाह, यहूदा और एलीएजेर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यहोवा की सेवा करना और यहोवा के प्रति विश्वासयोग्य होना चाहते हैं; या</w:t>
      </w:r>
    </w:p>
    <w:p>
      <w:pPr>
        <w:pStyle w:val="ListBullet"/>
        <w:spacing w:line="240" w:lineRule="auto"/>
        <w:ind w:left="720"/>
      </w:pPr>
      <w:r>
        <w:rPr>
          <w:lang w:val="hi_IN" w:bidi="hi_IN"/>
        </w:rPr>
      </w:r>
      <w:r>
        <w:rPr>
          <w:lang w:val="hi_IN" w:bidi="hi_IN"/>
        </w:rPr>
        <w:t>अब से हम यहोवा के नियमों का पालन करेंगे; या</w:t>
      </w:r>
    </w:p>
    <w:p>
      <w:pPr>
        <w:pStyle w:val="ListBullet"/>
        <w:spacing w:line="240" w:lineRule="auto"/>
        <w:ind w:left="720"/>
      </w:pPr>
      <w:r>
        <w:rPr>
          <w:lang w:val="hi_IN" w:bidi="hi_IN"/>
        </w:rPr>
      </w:r>
      <w:r>
        <w:rPr>
          <w:lang w:val="hi_IN" w:bidi="hi_IN"/>
        </w:rPr>
        <w:t>हमें आशा है कि यहोवा अब हमें और दण्ड नहीं देगा।</w:t>
      </w:r>
    </w:p>
    <w:p>
      <w:pPr/>
      <w:r>
        <w:rPr>
          <w:lang w:val="hi_IN" w:bidi="hi_IN"/>
        </w:rPr>
      </w:r>
      <w:r>
        <w:rPr>
          <w:lang w:val="hi_IN" w:bidi="hi_IN"/>
        </w:rPr>
        <w:t>अभिनय को जारी रखें।</w:t>
      </w:r>
    </w:p>
    <w:p>
      <w:pPr/>
      <w:r>
        <w:rPr>
          <w:lang w:val="hi_IN" w:bidi="hi_IN"/>
        </w:rPr>
      </w:r>
      <w:r>
        <w:rPr>
          <w:lang w:val="hi_IN" w:bidi="hi_IN"/>
        </w:rPr>
        <w:t>कहानीकार हमें बताता है कि संगीतकार लेवियों में से एक व्यक्ति दोषी है और द्वारपाल लेवियों में से तीन पुरुष दोषी हैं।</w:t>
      </w:r>
    </w:p>
    <w:p>
      <w:pPr/>
      <w:r>
        <w:rPr>
          <w:lang w:val="hi_IN" w:bidi="hi_IN"/>
        </w:rPr>
      </w:r>
      <w:r>
        <w:rPr>
          <w:lang w:val="hi_IN" w:bidi="hi_IN"/>
        </w:rPr>
        <w:t>नाटक को रोकें। दोषी संगीतकार एल्याशीब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मैंने गलती की क्योंकि मैं व्यवस्था नहीं जानता था; या</w:t>
      </w:r>
    </w:p>
    <w:p>
      <w:pPr>
        <w:pStyle w:val="ListBullet"/>
        <w:spacing w:line="240" w:lineRule="auto"/>
        <w:ind w:left="720"/>
      </w:pPr>
      <w:r>
        <w:rPr>
          <w:lang w:val="hi_IN" w:bidi="hi_IN"/>
        </w:rPr>
      </w:r>
      <w:r>
        <w:rPr>
          <w:lang w:val="hi_IN" w:bidi="hi_IN"/>
        </w:rPr>
        <w:t>मैं अब सही काम करूँगा और अपनी पत्नी को दूर करूँगा; या</w:t>
      </w:r>
    </w:p>
    <w:p>
      <w:pPr>
        <w:pStyle w:val="ListBullet"/>
        <w:spacing w:line="240" w:lineRule="auto"/>
        <w:ind w:left="720"/>
      </w:pPr>
      <w:r>
        <w:rPr>
          <w:lang w:val="hi_IN" w:bidi="hi_IN"/>
        </w:rPr>
      </w:r>
      <w:r>
        <w:rPr>
          <w:lang w:val="hi_IN" w:bidi="hi_IN"/>
        </w:rPr>
        <w:t>मैं मन्दिर में यहोवा की सेवा करना चाहता हूँ, जैसे मेरे पूर्वजों ने किया था।</w:t>
      </w:r>
    </w:p>
    <w:p>
      <w:pPr/>
      <w:r>
        <w:rPr>
          <w:lang w:val="hi_IN" w:bidi="hi_IN"/>
        </w:rPr>
      </w:r>
      <w:r>
        <w:rPr>
          <w:lang w:val="hi_IN" w:bidi="hi_IN"/>
        </w:rPr>
        <w:t>दोषी द्वारपालों, शल्लूम, तेलेम और उरी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बहुत दुःख है कि हमारी पत्नियाँ इस्राएली नहीं थीं; या</w:t>
      </w:r>
    </w:p>
    <w:p>
      <w:pPr>
        <w:pStyle w:val="ListBullet"/>
        <w:spacing w:line="240" w:lineRule="auto"/>
        <w:ind w:left="720"/>
      </w:pPr>
      <w:r>
        <w:rPr>
          <w:lang w:val="hi_IN" w:bidi="hi_IN"/>
        </w:rPr>
      </w:r>
      <w:r>
        <w:rPr>
          <w:lang w:val="hi_IN" w:bidi="hi_IN"/>
        </w:rPr>
        <w:t>हम यहोवा के नियमों का पालन करेंगे; या</w:t>
      </w:r>
    </w:p>
    <w:p>
      <w:pPr>
        <w:pStyle w:val="ListBullet"/>
        <w:spacing w:line="240" w:lineRule="auto"/>
        <w:ind w:left="720"/>
      </w:pPr>
      <w:r>
        <w:rPr>
          <w:lang w:val="hi_IN" w:bidi="hi_IN"/>
        </w:rPr>
      </w:r>
      <w:r>
        <w:rPr>
          <w:lang w:val="hi_IN" w:bidi="hi_IN"/>
        </w:rPr>
        <w:t>हमें दुःख है कि हमारी पत्नियाँ चली गई हैं, लेकिन हमें अपने पुरनियों की आज्ञा माननी चाहिए।</w:t>
      </w:r>
      <w:r>
        <w:rPr>
          <w:lang w:val="hi_IN" w:bidi="hi_IN"/>
        </w:rPr>
      </w:r>
    </w:p>
    <w:p>
      <w:pPr>
        <w:pStyle w:val="Heading3"/>
      </w:pPr>
      <w:r>
        <w:rPr>
          <w:lang w:val="hi_IN" w:bidi="hi_IN"/>
        </w:rPr>
        <w:t>आवश्यक जानकारी</w:t>
      </w:r>
    </w:p>
    <w:p>
      <w:pPr/>
      <w:r>
        <w:rPr>
          <w:lang w:val="hi_IN" w:bidi="hi_IN"/>
        </w:rPr>
      </w:r>
      <w:r>
        <w:rPr>
          <w:lang w:val="hi_IN" w:bidi="hi_IN"/>
        </w:rPr>
        <w:t>एज्रा 10:18–24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b/>
          <w:lang w:val="hi_IN" w:bidi="hi_IN"/>
        </w:rPr>
        <w:t>याजकों</w:t>
      </w:r>
      <w:r>
        <w:rPr>
          <w:lang w:val="hi_IN" w:bidi="hi_IN"/>
        </w:rPr>
        <w:t xml:space="preserve"> के कुछ पुरुष </w:t>
      </w:r>
      <w:r>
        <w:rPr>
          <w:b/>
          <w:lang w:val="hi_IN" w:bidi="hi_IN"/>
        </w:rPr>
        <w:t>वंशजों</w:t>
      </w:r>
      <w:r>
        <w:rPr>
          <w:lang w:val="hi_IN" w:bidi="hi_IN"/>
        </w:rPr>
        <w:t xml:space="preserve"> या “पुत्रों” ने </w:t>
      </w:r>
      <w:r>
        <w:rPr>
          <w:b/>
          <w:lang w:val="hi_IN" w:bidi="hi_IN"/>
        </w:rPr>
        <w:t>विदेशी</w:t>
      </w:r>
      <w:r>
        <w:rPr>
          <w:lang w:val="hi_IN" w:bidi="hi_IN"/>
        </w:rPr>
        <w:t xml:space="preserve"> स्त्रियों से </w:t>
      </w:r>
      <w:r>
        <w:rPr>
          <w:b/>
          <w:lang w:val="hi_IN" w:bidi="hi_IN"/>
        </w:rPr>
        <w:t>विवाह</w:t>
      </w:r>
      <w:r>
        <w:rPr>
          <w:lang w:val="hi_IN" w:bidi="hi_IN"/>
        </w:rPr>
        <w:t xml:space="preserve"> किया था। आपको याद होगा कि कहानीकार पुत्र शब्द का उपयोग पुरुष वंशजों के लिए करता है। वंशजों या पुत्रों, याजकों, विवाहित और विदेशी के लिए उन्हीं शब्दों या वाक्यांशों का उपयोग करें जिनका उपयोग आपने पिछले भागों में किया है। वंशजों और याजकों के बारे में अधिक जानकारी के लिए, मुख्य शब्दावली देखें।</w:t>
      </w:r>
    </w:p>
    <w:p>
      <w:pPr/>
      <w:r>
        <w:rPr>
          <w:lang w:val="hi_IN" w:bidi="hi_IN"/>
        </w:rPr>
      </w:r>
      <w:r>
        <w:rPr>
          <w:lang w:val="hi_IN" w:bidi="hi_IN"/>
        </w:rPr>
        <w:t>येशुअ के वंशजों ने अपनी पत्नियों को दूर करने के लिए "अपने हाथ प्रतिज्ञा में दिए" थे। प्रत्येक पुरुष ने अपनी विदेशी पत्नी या पत्नियों से अलग होने की प्रतिज्ञा के चिन्ह के रूप में किसी पुरनिये का हाथ मिलाया या उसका हाथ पकड़ा।</w:t>
      </w:r>
    </w:p>
    <w:p>
      <w:pPr/>
      <w:r>
        <w:rPr>
          <w:lang w:val="hi_IN" w:bidi="hi_IN"/>
        </w:rPr>
      </w:r>
      <w:r>
        <w:rPr>
          <w:lang w:val="hi_IN" w:bidi="hi_IN"/>
        </w:rPr>
        <w:t>यहाँ रुकें और समूह के रूप में चर्चा करें कि आप "</w:t>
      </w:r>
      <w:r>
        <w:rPr>
          <w:b/>
          <w:lang w:val="hi_IN" w:bidi="hi_IN"/>
        </w:rPr>
        <w:t>हाथ प्रतिज्ञा में दिया</w:t>
      </w:r>
      <w:r>
        <w:rPr>
          <w:lang w:val="hi_IN" w:bidi="hi_IN"/>
        </w:rPr>
        <w:t>" के लिए किस शब्द या वाक्यांश का उपयोग करेंगे। इस ऑडियो को यहाँ रोकें।</w:t>
      </w:r>
    </w:p>
    <w:p>
      <w:pPr/>
      <w:r>
        <w:rPr>
          <w:lang w:val="hi_IN" w:bidi="hi_IN"/>
        </w:rPr>
      </w:r>
      <w:r>
        <w:rPr>
          <w:lang w:val="hi_IN" w:bidi="hi_IN"/>
        </w:rPr>
        <w:t xml:space="preserve">पुरुषों ने अपने </w:t>
      </w:r>
      <w:r>
        <w:rPr>
          <w:b/>
          <w:lang w:val="hi_IN" w:bidi="hi_IN"/>
        </w:rPr>
        <w:t>अपराध</w:t>
      </w:r>
      <w:r>
        <w:rPr>
          <w:lang w:val="hi_IN" w:bidi="hi_IN"/>
        </w:rPr>
        <w:t xml:space="preserve"> के लिए भेंट के रूप में यहोवा के सामने एक मेढ़ा चढ़ाया। मेढ़ा और अपराधबोध के लिए उन्हीं शब्दों या वाक्यांशों का उपयोग करें जिनका उपयोग आपने पिछले भागों में किया था। अपराधबोध के बारे में अधिक जानकारी के लिए, मुख्य शब्दावली देखें। मेढ़ा एक वयस्क नर भेड़ है।</w:t>
      </w:r>
    </w:p>
    <w:p>
      <w:pPr/>
      <w:r>
        <w:rPr>
          <w:lang w:val="hi_IN" w:bidi="hi_IN"/>
        </w:rPr>
      </w:r>
      <w:r>
        <w:rPr>
          <w:lang w:val="hi_IN" w:bidi="hi_IN"/>
        </w:rPr>
        <w:t>यहाँ रुकें और यदि आवश्यक हो, तो समूह के रूप में मेढ़े की तस्वीर देखें। इस ऑडियो को यहाँ रोकें।</w:t>
      </w:r>
    </w:p>
    <w:p>
      <w:pPr/>
      <w:r>
        <w:rPr>
          <w:lang w:val="hi_IN" w:bidi="hi_IN"/>
        </w:rPr>
      </w:r>
      <w:r>
        <w:rPr>
          <w:lang w:val="hi_IN" w:bidi="hi_IN"/>
        </w:rPr>
        <w:t>पुरुषों ने झुण्ड से मेढ़े लिया, जो उन मेढ़ों का समूह था जिसे इस्राएली यहोवा के लिए भेंट के लिए रखते थे। झुण्ड में भेड़ और बकरी दोनों शामिल हो सकते हैं।</w:t>
      </w:r>
    </w:p>
    <w:p>
      <w:pPr/>
      <w:r>
        <w:rPr>
          <w:lang w:val="hi_IN" w:bidi="hi_IN"/>
        </w:rPr>
      </w:r>
      <w:r>
        <w:rPr>
          <w:lang w:val="hi_IN" w:bidi="hi_IN"/>
        </w:rPr>
        <w:t xml:space="preserve">यहां रुकें और समूह में चर्चा करें कि आप </w:t>
      </w:r>
      <w:r>
        <w:rPr>
          <w:b/>
          <w:lang w:val="hi_IN" w:bidi="hi_IN"/>
        </w:rPr>
        <w:t>झुण्ड</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पुरुषों ने दोषबलि चढ़ाई। जब कोई व्यक्ति यहोवा की किसी व्यवस्था को तोड़ता है, तो वह अपने पाप की क्षमा माँगने के लिए यहोवा को दोषबलि चढ़ाता है। </w:t>
      </w:r>
    </w:p>
    <w:p>
      <w:pPr/>
      <w:r>
        <w:rPr>
          <w:lang w:val="hi_IN" w:bidi="hi_IN"/>
        </w:rPr>
      </w:r>
      <w:r>
        <w:rPr>
          <w:lang w:val="hi_IN" w:bidi="hi_IN"/>
        </w:rPr>
        <w:t xml:space="preserve">यहाँ रुकें और समूह में चर्चा करें कि आप </w:t>
      </w:r>
      <w:r>
        <w:rPr>
          <w:b/>
          <w:lang w:val="hi_IN" w:bidi="hi_IN"/>
        </w:rPr>
        <w:t>दोषबलि</w:t>
      </w:r>
      <w:r>
        <w:rPr>
          <w:lang w:val="hi_IN" w:bidi="hi_IN"/>
        </w:rPr>
        <w:t xml:space="preserve"> के लिए किस शब्द या वाक्यांश का उपयोग करेंगे। अधिक जानकारी के लिए मुख्य शब्दावली में दोषबलि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कहानीकार हमें दोषी पुरुषों के बारे में बताता है जो </w:t>
      </w:r>
      <w:r>
        <w:rPr>
          <w:b/>
          <w:lang w:val="hi_IN" w:bidi="hi_IN"/>
        </w:rPr>
        <w:t>लेवी</w:t>
      </w:r>
      <w:r>
        <w:rPr>
          <w:lang w:val="hi_IN" w:bidi="hi_IN"/>
        </w:rPr>
        <w:t xml:space="preserve">, </w:t>
      </w:r>
      <w:r>
        <w:rPr>
          <w:b/>
          <w:lang w:val="hi_IN" w:bidi="hi_IN"/>
        </w:rPr>
        <w:t>संगीतकार</w:t>
      </w:r>
      <w:r>
        <w:rPr>
          <w:lang w:val="hi_IN" w:bidi="hi_IN"/>
        </w:rPr>
        <w:t xml:space="preserve"> और </w:t>
      </w:r>
      <w:r>
        <w:rPr>
          <w:b/>
          <w:lang w:val="hi_IN" w:bidi="hi_IN"/>
        </w:rPr>
        <w:t>द्वारपाल</w:t>
      </w:r>
      <w:r>
        <w:rPr>
          <w:lang w:val="hi_IN" w:bidi="hi_IN"/>
        </w:rPr>
        <w:t xml:space="preserve"> हैं। लेवियों, संगीतकारों और द्वारपालों के लिए उन्हीं शब्दों या वाक्यांशों का उपयोग करें जिनका उपयोग आपने पिछले भागों में किया है। लेवियों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एज्रा 10:25–44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एज्रा 10:25–44 को सुनें और अपने मन में रखें।</w:t>
      </w:r>
    </w:p>
    <w:p>
      <w:pPr/>
      <w:r>
        <w:rPr>
          <w:lang w:val="hi_IN" w:bidi="hi_IN"/>
        </w:rPr>
      </w:r>
      <w:r>
        <w:rPr>
          <w:lang w:val="hi_IN" w:bidi="hi_IN"/>
        </w:rPr>
        <w:t>यदि सम्भव हो, तो एज्रा 10:25–44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आगे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एज्रा 10:25–44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भाग में, कहानीकार हमें उन पुरुषों के नाम बताना जारी रखता है जो ऐसी पत्नियाँ होने के दोषी हैं जो इस्राएली नहीं हैं। पिछली कहानी में, कहानीकार ने हमें उन लेवियों के बारे में बताया जो दोषी थे। अब, कहानीकार हमें उन परिवारों के पुरुषों के बारे में बताता है जो लेवी नहीं थे और दोषी थे। पुरुष इस्राएल के अन्य गोत्रों के इस्राएली हैं। कहानीकार दोषी पुरुषों वाले कई पारिवारिक समूहों को सूचीबद्ध करता है। जरुब्बाबेल के साथ यरूशलेम लौटे उन सभी परिवार समूहों में दोषी पुरुष शामिल नहीं थे। कहानीकार ऐसे चार पारिवारिक समूहों के नाम बताता है जो जरुब्बाबेल के साथ यरूशलेम नहीं लौटे। सभी पुरुष अपने परिवार के किसी महत्वपूर्ण पूर्वज के वंशज हैं। हम नहीं जानते कि वह महत्वपूर्ण पूर्वज कब जीवित था, और जब यह कहानी घटती है, तब शायद वह महत्वपूर्ण पूर्वज मर चुका होता है।</w:t>
      </w:r>
    </w:p>
    <w:p>
      <w:pPr/>
      <w:r>
        <w:rPr>
          <w:lang w:val="hi_IN" w:bidi="hi_IN"/>
        </w:rPr>
      </w:r>
      <w:r>
        <w:rPr>
          <w:lang w:val="hi_IN" w:bidi="hi_IN"/>
        </w:rPr>
        <w:t>कहानीकार हमें बताता है कि परोश के सात पुत्र या वंशज दोषी हैं। दोषी पुरुष रम्याह, यिज्जियाह, मल्किय्याह, मिय्यामीन, एलीआजर, मल्किय्याह और बनायाह हैं। परोश के शायद दो वंशज हैं जिन्हें मल्किय्याह कहा जाता है।</w:t>
      </w:r>
    </w:p>
    <w:p>
      <w:pPr/>
      <w:r>
        <w:rPr>
          <w:lang w:val="hi_IN" w:bidi="hi_IN"/>
        </w:rPr>
      </w:r>
      <w:r>
        <w:rPr>
          <w:lang w:val="hi_IN" w:bidi="hi_IN"/>
        </w:rPr>
        <w:t>यहाँ रुकें और समूह में इस प्रश्न पर चर्चा करें: अपने परिवार या समुदाय के उन लोगों के बारे में बात करें जिनका नाम एक जैसा है। आपको कैसे पता चलता है कि कोई किस व्यक्ति के बारे में बात कर रहा है? इस ऑडियो को यहाँ रोकें।</w:t>
      </w:r>
    </w:p>
    <w:p>
      <w:pPr/>
      <w:r>
        <w:rPr>
          <w:lang w:val="hi_IN" w:bidi="hi_IN"/>
        </w:rPr>
      </w:r>
      <w:r>
        <w:rPr>
          <w:lang w:val="hi_IN" w:bidi="hi_IN"/>
        </w:rPr>
        <w:t>कहानीकार हमें बताता है कि एलाम के छह वंशज या पुत्र दोषी हैं। दोषी पुरुष मत्तन्याह, जकर्याह, यहीएल, अब्दी, यरेमोत और एलिय्याह हैं।</w:t>
      </w:r>
    </w:p>
    <w:p>
      <w:pPr/>
      <w:r>
        <w:rPr>
          <w:lang w:val="hi_IN" w:bidi="hi_IN"/>
        </w:rPr>
      </w:r>
      <w:r>
        <w:rPr>
          <w:lang w:val="hi_IN" w:bidi="hi_IN"/>
        </w:rPr>
        <w:t>कहानीकार हमें बताता है कि जत्तू के छह वंशज या पुत्र दोषी हैं। दोषी पुरुष एल्योएनै, एल्याशीब, मत्तन्याह, यरेमोत, जाबाद और अज़ीज़ा हैं।</w:t>
      </w:r>
    </w:p>
    <w:p>
      <w:pPr/>
      <w:r>
        <w:rPr>
          <w:lang w:val="hi_IN" w:bidi="hi_IN"/>
        </w:rPr>
      </w:r>
      <w:r>
        <w:rPr>
          <w:lang w:val="hi_IN" w:bidi="hi_IN"/>
        </w:rPr>
        <w:t>कहानीकार हमें बताता है कि बेबै के चार वंशज या पुत्र दोषी हैं। दोषी पुरुष यहोहानान, हनन्याह, जब्बै और अतलै हैं। नहेम्याह का कहानीकार हमें बताता है कि जब्बै ने यरूशलेम की दीवार की मरम्मत करने में सहायता की।</w:t>
      </w:r>
    </w:p>
    <w:p>
      <w:pPr/>
      <w:r>
        <w:rPr>
          <w:lang w:val="hi_IN" w:bidi="hi_IN"/>
        </w:rPr>
      </w:r>
      <w:r>
        <w:rPr>
          <w:lang w:val="hi_IN" w:bidi="hi_IN"/>
        </w:rPr>
        <w:t>कहानीकार हमें बताता है कि बानी के छह वंशज या पुत्र दोषी हैं। दोषी पुरुष मशुल्लाम, मल्लूक, अदायाह, याशूब, शाल और यरामोत हैं। हम नहीं जानते कि क्या यह मशुल्लाम वही मशुल्लाम है जिसने एज्रा की पुस्तक में इससे पहले, जब एज्रा ने सभी पुरुषों को यरूशलेम बुलाया था, अगुवों की योजना का विरोध किया था।</w:t>
      </w:r>
    </w:p>
    <w:p>
      <w:pPr/>
      <w:r>
        <w:rPr>
          <w:lang w:val="hi_IN" w:bidi="hi_IN"/>
        </w:rPr>
      </w:r>
      <w:r>
        <w:rPr>
          <w:lang w:val="hi_IN" w:bidi="hi_IN"/>
        </w:rPr>
        <w:t>कहानीकार हमें बताता है कि पहत्मोआब के आठ वंशज या पुत्र दोषी हैं। दोषी पुरुष अदना, कलाल, बनायाह, मासेयाह, मत्तन्याह, बसलेल, बिन्नूई और मनश्शे हैं।</w:t>
      </w:r>
    </w:p>
    <w:p>
      <w:pPr/>
      <w:r>
        <w:rPr>
          <w:lang w:val="hi_IN" w:bidi="hi_IN"/>
        </w:rPr>
      </w:r>
      <w:r>
        <w:rPr>
          <w:lang w:val="hi_IN" w:bidi="hi_IN"/>
        </w:rPr>
        <w:t>कहानीकार हमें बताता है कि हारीम के आठ वंशज या पुत्र दोषी हैं। दोषी पुरुष एलीएजेर, यिश्शियाह, मल्किय्याह, शमायाह, शिमोन, बिन्यामीन, मल्लूक और शेमर्याह हैं। यह मल्कियाह परोश के उन दो वंशजों से अलग व्यक्ति है, जिनका नाम भी मल्कियाह था।</w:t>
      </w:r>
    </w:p>
    <w:p>
      <w:pPr/>
      <w:r>
        <w:rPr>
          <w:lang w:val="hi_IN" w:bidi="hi_IN"/>
        </w:rPr>
      </w:r>
      <w:r>
        <w:rPr>
          <w:lang w:val="hi_IN" w:bidi="hi_IN"/>
        </w:rPr>
        <w:t>कहानीकार हमें बताता है कि हशूम के सात वंशज या पुत्र दोषी हैं। दोषी पुरुष मत्तनै, मत्तत्ता, जाबाद, एलीपेलेत, यरेमै, मनश्शे और शिमी हैं। यह मनश्शे, पहत्मोआब के उस वंशज से अलग व्यक्ति है, जिसका नाम भी मनश्शे था।</w:t>
      </w:r>
    </w:p>
    <w:p>
      <w:pPr/>
      <w:r>
        <w:rPr>
          <w:lang w:val="hi_IN" w:bidi="hi_IN"/>
        </w:rPr>
      </w:r>
      <w:r>
        <w:rPr>
          <w:lang w:val="hi_IN" w:bidi="hi_IN"/>
        </w:rPr>
        <w:t>कहानीकार हमें बताता है कि बानी के 12 वंशज या पुत्र दोषी हैं। यह परिवार का एक अलग समूह है, जो बानी के उन वंशजों से भिन्न है जिनके बारे में कहानीकार ने हमें कहानी में पहले बताया था। यह संभव है कि बानी नाम के दो अलग-अलग पुरुष थे, और इसलिए यह उस परिवार से अलग परिवार था जिसके बारे में हम पहले ही सुन चुके हैं। हालाँकि, यह भी सम्भव है कि कहानीकार ने पुरुषों के पूर्वज के नाम को गलत तरीके से दर्ज किया हो। दोषी पुरुष मादै, अम्राम, ऊएल, बनायाह, बेदयाह, कलूही, वन्‍याह, मरेमोत, एल्याशीब, मत्तन्याह, मत्तनै, यासू हैं। ये पुरुष दूसरे परिवार समूहों में उन्हीं नाम वाले पुरुषों से अलग हैं।</w:t>
      </w:r>
    </w:p>
    <w:p>
      <w:pPr/>
      <w:r>
        <w:rPr>
          <w:lang w:val="hi_IN" w:bidi="hi_IN"/>
        </w:rPr>
      </w:r>
      <w:r>
        <w:rPr>
          <w:lang w:val="hi_IN" w:bidi="hi_IN"/>
        </w:rPr>
        <w:t>कहानीकार हमें बताता है कि बिन्नूई के 13 वंशज या पुत्र दोषी हैं। दोषी पुरुष शिमी, शेलेम्याह, नातान, अदायाह, मक्नदबै, शाशै, शारै, अजरेल, शेलेम्याह, शेमर्याह, शल्लूम, अमर्याह और यूसुफ हैं।</w:t>
      </w:r>
    </w:p>
    <w:p>
      <w:pPr/>
      <w:r>
        <w:rPr>
          <w:lang w:val="hi_IN" w:bidi="hi_IN"/>
        </w:rPr>
      </w:r>
      <w:r>
        <w:rPr>
          <w:lang w:val="hi_IN" w:bidi="hi_IN"/>
        </w:rPr>
        <w:t>कहानीकार हमें बताता है कि नबो के सात वंशज या पुत्र दोषी हैं। दोषी पुरुष यीएल, मत्तित्याह, जाबाद, जबीना, यद्दई, योएल और बनायाह हैं।</w:t>
      </w:r>
    </w:p>
    <w:p>
      <w:pPr/>
      <w:r>
        <w:rPr>
          <w:lang w:val="hi_IN" w:bidi="hi_IN"/>
        </w:rPr>
      </w:r>
      <w:r>
        <w:rPr>
          <w:lang w:val="hi_IN" w:bidi="hi_IN"/>
        </w:rPr>
        <w:t>कहानीकार हमें यह बताकर कहानी को समाप्त करता है कि इस कहानी में सूची में नामित सभी पुरुष और पिछली कहानी में लेवी उन स्त्रियों को अपने घरों में ले गए थे जो इस्राएली नहीं थीं। स्त्रियाँ इस्राएली पुरुषों की पत्नियाँ थीं, जैसे इस्राएली स्त्रियाँ इस्राएली पुरुषों की पत्नियाँ थीं। कहानी के अंतिम भाग के दो संभावित अनुवाद हैं। कुछ अनुवादों में, कहानीकार हमें बताता है कि कुछ इस्राएली पुरुषों के विदेशी स्त्रियों से बच्चे हुए थे। अन्य अनुवादों में, कहानीकार हमें बताता है कि इस्राएली पुरुषों ने विदेशी स्त्रियों को इस्राएली पुरुषों के बच्चों के साथ विदा कर दिया। ऐसा लगता है कि कहानीकार चाहता है कि हम जानें कि इस्राएली पुरुषों ने उन बच्चों को भी निकाल दिया जो उन पुरुषों की अपनी विदेशी पत्नियों से थे।</w:t>
      </w:r>
      <w:r>
        <w:rPr>
          <w:lang w:val="hi_IN" w:bidi="hi_IN"/>
        </w:rPr>
      </w:r>
    </w:p>
    <w:p>
      <w:pPr>
        <w:pStyle w:val="Heading3"/>
      </w:pPr>
      <w:r>
        <w:rPr>
          <w:lang w:val="hi_IN" w:bidi="hi_IN"/>
        </w:rPr>
        <w:t>घटनाओं को समझाना</w:t>
      </w:r>
    </w:p>
    <w:p>
      <w:pPr/>
      <w:r>
        <w:rPr>
          <w:lang w:val="hi_IN" w:bidi="hi_IN"/>
        </w:rPr>
      </w:r>
      <w:r>
        <w:rPr>
          <w:lang w:val="hi_IN" w:bidi="hi_IN"/>
        </w:rPr>
        <w:t>एज्रा 10:25–44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कहानीकार हमें उन इस्राएलियों के बारे में बताता है जो दोषी हैं और जो लेवी नहीं हैं।</w:t>
      </w:r>
    </w:p>
    <w:p>
      <w:pPr/>
      <w:r>
        <w:rPr>
          <w:lang w:val="hi_IN" w:bidi="hi_IN"/>
        </w:rPr>
      </w:r>
      <w:r>
        <w:rPr>
          <w:b/>
          <w:lang w:val="hi_IN" w:bidi="hi_IN"/>
        </w:rPr>
        <w:t>दूसरे दृश्य में:</w:t>
      </w:r>
      <w:r>
        <w:rPr>
          <w:lang w:val="hi_IN" w:bidi="hi_IN"/>
        </w:rPr>
        <w:t xml:space="preserve"> कहानीकार हमें दोषी पुरुषों के परिवार समूहों और प्रत्येक परिवार समूह के दोषी पुरुषों के नाम बताता है। परोश के सात वंशज दोषी हैं। एलाम के छह वंशज दोषी हैं। जत्तू के छह वंशज दोषी हैं। बेबै के चार वंशज दोषी हैं। बानी के छह वंशज दोषी हैं। पहत्मोआब के आठ वंशज दोषी हैं। हारीम के आठ वंशज दोषी हैं। हाशूम के सात वंशज दोषी हैं। बानी के बारह वंशज दोषी हैं। बिन्नूई के तेरह वंशज दोषी हैं। नबो के सात वंशज दोषी हैं।</w:t>
      </w:r>
    </w:p>
    <w:p>
      <w:pPr/>
      <w:r>
        <w:rPr>
          <w:lang w:val="hi_IN" w:bidi="hi_IN"/>
        </w:rPr>
      </w:r>
      <w:r>
        <w:rPr>
          <w:b/>
          <w:lang w:val="hi_IN" w:bidi="hi_IN"/>
        </w:rPr>
        <w:t>तीसरे दृश्य में:</w:t>
      </w:r>
      <w:r>
        <w:rPr>
          <w:lang w:val="hi_IN" w:bidi="hi_IN"/>
        </w:rPr>
        <w:t xml:space="preserve"> कहानीकार सूची को समाप्त करता है और हमें बताता है कि सूची के सभी पुरुषों की विदेशी पत्नियाँ थीं। कुछ इस्राएली पुरुषों के उन विदेशी स्त्रियों से बच्चे थे और उन्होंने उन बच्चों को उनकी माताओं के साथ भेज दिया था।</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कहानीकार</w:t>
      </w:r>
    </w:p>
    <w:p>
      <w:pPr>
        <w:pStyle w:val="ListBullet"/>
        <w:spacing w:line="240" w:lineRule="auto"/>
        <w:ind w:left="720"/>
      </w:pPr>
      <w:r>
        <w:rPr>
          <w:lang w:val="hi_IN" w:bidi="hi_IN"/>
        </w:rPr>
      </w:r>
      <w:r>
        <w:rPr>
          <w:lang w:val="hi_IN" w:bidi="hi_IN"/>
        </w:rPr>
        <w:t>दोषी पुरुष जो परोश, एलाम, जत्तू, बेबई, बानी, पहत्मोआब, हारीम, हशूम, बानी, बिन्नूई और नबो के वंशज हैं</w:t>
      </w:r>
    </w:p>
    <w:p>
      <w:pPr>
        <w:pStyle w:val="ListBullet"/>
        <w:spacing w:line="240" w:lineRule="auto"/>
        <w:ind w:left="720"/>
      </w:pPr>
      <w:r>
        <w:rPr>
          <w:lang w:val="hi_IN" w:bidi="hi_IN"/>
        </w:rPr>
      </w:r>
      <w:r>
        <w:rPr>
          <w:lang w:val="hi_IN" w:bidi="hi_IN"/>
        </w:rPr>
        <w:t>और इस्राएली पिता और विदेशी स्त्रियों से पैदा हुए बच्चे</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यह भाग पिछले भाग के तुरंत बाद जारी रहता है। इस भाग में, कहानीकार उन इस्राएली पुरुषों की सूची को पूरा करता है जो विदेशी पत्नियाँ रखने के दोषी हैं। पिछले भाग में, कहानीकार ने उन सभी इस्राएली लेवी पुरुषों को सूचीबद्ध किया जो दोषी थे। अब कहानीकार हमें अन्य सभी इस्राएली पुरुषों के बारे में बताता है जो दोषी हैं। कहानीकार सूची को पुरुषों के उन समूहों में विभाजित करता है, जो इस आधार पर बने हैं कि प्रत्येक पुरुष किस परिवार से संबंधित है। प्रत्येक परिवार समूह की पहचान किसी महत्वपूर्ण पूर्वज के वंशज या पुत्र के रूप में की जाती है। अधिकांश विद्वानों का कहना है कि ऐसे 11 परिवार समूह हैं जिनमें दोषी पुरुष शामिल हैं। हालाँकि, कुछ विद्वान कहते हैं कि 12 परिवार समूह हैं। पुरुषों का पहला समूह परोश के वंशजों का है। दोषी पुरुष रम्याह, यिज्जियाह, मल्किय्याह, मीयामीन, एलीआजर, मल्किय्याह और बनायाह हैं।</w:t>
      </w:r>
    </w:p>
    <w:p>
      <w:pPr/>
      <w:r>
        <w:rPr>
          <w:lang w:val="hi_IN" w:bidi="hi_IN"/>
        </w:rPr>
      </w:r>
      <w:r>
        <w:rPr>
          <w:lang w:val="hi_IN" w:bidi="hi_IN"/>
        </w:rPr>
        <w:t>यहाँ रुकें और समूह के रूप में यह गतिविधि करें: सात छोटी वस्तुओं को एक साथ इकट्ठा करें और उन्हें अपने सामने समूह में रखें। सात वस्तुएँ सात दोषी पुरुषों का प्रतिनिधित्व करती हैं। इस ऑडियो को यहाँ रोकें।</w:t>
      </w:r>
    </w:p>
    <w:p>
      <w:pPr/>
      <w:r>
        <w:rPr>
          <w:lang w:val="hi_IN" w:bidi="hi_IN"/>
        </w:rPr>
      </w:r>
      <w:r>
        <w:rPr>
          <w:lang w:val="hi_IN" w:bidi="hi_IN"/>
        </w:rPr>
        <w:t>पुरुषों का दूसरा समूह एलाम के वंशज का है। दोषी पुरुष मत्तन्याह, जकर्याह, यहीएल, अब्दी, यरेमोत और एलिय्याह हैं।</w:t>
      </w:r>
    </w:p>
    <w:p>
      <w:pPr/>
      <w:r>
        <w:rPr>
          <w:lang w:val="hi_IN" w:bidi="hi_IN"/>
        </w:rPr>
      </w:r>
      <w:r>
        <w:rPr>
          <w:lang w:val="hi_IN" w:bidi="hi_IN"/>
        </w:rPr>
        <w:t>यहाँ रुकें और समूह में यह गतिविधि करें: छह और छोटी वस्तुओं को इकट्ठा करें और उन्हें पिछली गतिविधि में रखी गई वस्तुओं के पास, लेकिन उनसे अलग, एक समूह में रखें। इस ऑडियो को यहाँ रोकें।</w:t>
      </w:r>
    </w:p>
    <w:p>
      <w:pPr/>
      <w:r>
        <w:rPr>
          <w:lang w:val="hi_IN" w:bidi="hi_IN"/>
        </w:rPr>
      </w:r>
      <w:r>
        <w:rPr>
          <w:lang w:val="hi_IN" w:bidi="hi_IN"/>
        </w:rPr>
        <w:t>पुरुषों का तीसरा समूह जत्तू के वंशज है। दोषी पुरुष एल्योएनै, एल्याशीब, मत्तन्याह, यरेमोत, जाबाद और अज़ीज़ा हैं।</w:t>
      </w:r>
    </w:p>
    <w:p>
      <w:pPr/>
      <w:r>
        <w:rPr>
          <w:lang w:val="hi_IN" w:bidi="hi_IN"/>
        </w:rPr>
      </w:r>
      <w:r>
        <w:rPr>
          <w:lang w:val="hi_IN" w:bidi="hi_IN"/>
        </w:rPr>
        <w:t>यहाँ रुकें और समूह में यह गतिविधि करें: छह और छोटी वस्तुओं को इकट्ठा करें और उन्हें पिछली गतिविधि में रखी गई वस्तुओं के पास, लेकिन उनसे अलग, एक समूह में रखें। इस ऑडियो को यहाँ रोकें।</w:t>
      </w:r>
    </w:p>
    <w:p>
      <w:pPr/>
      <w:r>
        <w:rPr>
          <w:lang w:val="hi_IN" w:bidi="hi_IN"/>
        </w:rPr>
      </w:r>
      <w:r>
        <w:rPr>
          <w:lang w:val="hi_IN" w:bidi="hi_IN"/>
        </w:rPr>
        <w:t>पुरुषों का चौथा समूह बेबै के वंशज है। दोषी पुरुष योहानान, हनन्याह, जब्बै और अतलै हैं।</w:t>
      </w:r>
    </w:p>
    <w:p>
      <w:pPr/>
      <w:r>
        <w:rPr>
          <w:lang w:val="hi_IN" w:bidi="hi_IN"/>
        </w:rPr>
      </w:r>
      <w:r>
        <w:rPr>
          <w:lang w:val="hi_IN" w:bidi="hi_IN"/>
        </w:rPr>
        <w:t>यहाँ रुकें और समूह में यह गतिविधि करें: चार और छोटी वस्तुओं को इकट्ठा करें और उन्हें पिछली गतिविधि में रखी गई वस्तुओं के पास, लेकिन उनसे अलग, एक समूह में रखें। इस ऑडियो को यहाँ रोकें।</w:t>
      </w:r>
    </w:p>
    <w:p>
      <w:pPr/>
      <w:r>
        <w:rPr>
          <w:lang w:val="hi_IN" w:bidi="hi_IN"/>
        </w:rPr>
      </w:r>
      <w:r>
        <w:rPr>
          <w:lang w:val="hi_IN" w:bidi="hi_IN"/>
        </w:rPr>
        <w:t>पुरुषों का पाँचवाँ समूह बानी के वंशज है। दोषी पुरुष मशुल्लाम, मल्लूक, अदायाह, याशूब, शाल और यरामोत हैं।</w:t>
      </w:r>
    </w:p>
    <w:p>
      <w:pPr/>
      <w:r>
        <w:rPr>
          <w:lang w:val="hi_IN" w:bidi="hi_IN"/>
        </w:rPr>
      </w:r>
      <w:r>
        <w:rPr>
          <w:lang w:val="hi_IN" w:bidi="hi_IN"/>
        </w:rPr>
        <w:t>यहाँ रुकें और समूह में यह गतिविधि करें: छह और छोटी वस्तुओं को इकट्ठा करें और उन्हें पिछली गतिविधि में रखी गई वस्तुओं के पास, लेकिन उनसे अलग, एक समूह में रखें। इस ऑडियो को यहाँ रोकें।</w:t>
      </w:r>
    </w:p>
    <w:p>
      <w:pPr/>
      <w:r>
        <w:rPr>
          <w:lang w:val="hi_IN" w:bidi="hi_IN"/>
        </w:rPr>
      </w:r>
      <w:r>
        <w:rPr>
          <w:lang w:val="hi_IN" w:bidi="hi_IN"/>
        </w:rPr>
        <w:t>पुरुषों का छठा समूह पहत्मोआब के वंशज है। दोषी पुरुष अदना, कलाल, बनायाह, मासेयाह, मत्तन्याह, बसलेल, बिन्नूई और मनश्शे हैं।</w:t>
      </w:r>
    </w:p>
    <w:p>
      <w:pPr/>
      <w:r>
        <w:rPr>
          <w:lang w:val="hi_IN" w:bidi="hi_IN"/>
        </w:rPr>
      </w:r>
      <w:r>
        <w:rPr>
          <w:lang w:val="hi_IN" w:bidi="hi_IN"/>
        </w:rPr>
        <w:t>यहाँ रुकें और समूह में यह गतिविधि करें: आठ और छोटी वस्तुओं को इकट्ठा करें और उन्हें पिछली गतिविधि में रखी गई वस्तुओं के पास, लेकिन उनसे अलग, एक समूह में रखें। इस ऑडियो को यहाँ रोकें।</w:t>
      </w:r>
    </w:p>
    <w:p>
      <w:pPr/>
      <w:r>
        <w:rPr>
          <w:lang w:val="hi_IN" w:bidi="hi_IN"/>
        </w:rPr>
      </w:r>
      <w:r>
        <w:rPr>
          <w:lang w:val="hi_IN" w:bidi="hi_IN"/>
        </w:rPr>
        <w:t>पुरुषों का सातवाँ समूह हारीम के वंशज है। दोषी पुरुष एलीएजेर, यिश्श्याह, मल्किय्याह, शमायाह, शिमोन, बिन्यामीन, मल्लूक और शेमर्याह हैं।</w:t>
      </w:r>
    </w:p>
    <w:p>
      <w:pPr/>
      <w:r>
        <w:rPr>
          <w:lang w:val="hi_IN" w:bidi="hi_IN"/>
        </w:rPr>
      </w:r>
      <w:r>
        <w:rPr>
          <w:lang w:val="hi_IN" w:bidi="hi_IN"/>
        </w:rPr>
        <w:t>यहाँ रुकें और समूह में यह गतिविधि करें: आठ और छोटी वस्तुओं को इकट्ठा करें और उन्हें पिछली गतिविधि में रखी गई वस्तुओं के पास, लेकिन उनसे अलग, एक समूह में रखें। इस ऑडियो को यहाँ रोकें।</w:t>
      </w:r>
    </w:p>
    <w:p>
      <w:pPr/>
      <w:r>
        <w:rPr>
          <w:lang w:val="hi_IN" w:bidi="hi_IN"/>
        </w:rPr>
      </w:r>
      <w:r>
        <w:rPr>
          <w:lang w:val="hi_IN" w:bidi="hi_IN"/>
        </w:rPr>
        <w:t>पुरुषों का आठवाँ समूह हशूम के वंशज है। दोषी पुरुष मत्तनै, मत्तत्ता, जाबाद, एलीपेलेत, यरेमै, मनश्शे और शिमी हैं।</w:t>
      </w:r>
    </w:p>
    <w:p>
      <w:pPr/>
      <w:r>
        <w:rPr>
          <w:lang w:val="hi_IN" w:bidi="hi_IN"/>
        </w:rPr>
      </w:r>
      <w:r>
        <w:rPr>
          <w:lang w:val="hi_IN" w:bidi="hi_IN"/>
        </w:rPr>
        <w:t>यहाँ रुकें और समूह में यह गतिविधि करें: सात और छोटी वस्तुओं को इकट्ठा करें और उन्हें पिछली गतिविधि की अपनी वस्तुओं के पास, लेकिन उनसे अलग, एक समूह में रखें। इस ऑडियो को यहाँ रोकें।</w:t>
      </w:r>
    </w:p>
    <w:p>
      <w:pPr/>
      <w:r>
        <w:rPr>
          <w:lang w:val="hi_IN" w:bidi="hi_IN"/>
        </w:rPr>
      </w:r>
      <w:r>
        <w:rPr>
          <w:lang w:val="hi_IN" w:bidi="hi_IN"/>
        </w:rPr>
        <w:t>पुरुषों का नौवां समूह बानी के वंशज है। दोषी पुरुष मादै, अम्राम, ऊएल, बनायाह, बेदयाह, कलूही, वन्याह, मरेमोत, एल्याशीब, मत्तन्याह, मत्तनै, और यासू हैं।</w:t>
      </w:r>
    </w:p>
    <w:p>
      <w:pPr/>
      <w:r>
        <w:rPr>
          <w:lang w:val="hi_IN" w:bidi="hi_IN"/>
        </w:rPr>
      </w:r>
      <w:r>
        <w:rPr>
          <w:lang w:val="hi_IN" w:bidi="hi_IN"/>
        </w:rPr>
        <w:t>यहाँ रुकें और समूह में यह गतिविधि करें: 12 और छोटी वस्तुओं को इकट्ठा करें और उन्हें पिछली गतिविधि में रखी गई वस्तुओं के पास, लेकिन उनसे अलग, एक समूह में रखें। इस ऑडियो को यहाँ रोकें।</w:t>
      </w:r>
    </w:p>
    <w:p>
      <w:pPr/>
      <w:r>
        <w:rPr>
          <w:lang w:val="hi_IN" w:bidi="hi_IN"/>
        </w:rPr>
      </w:r>
      <w:r>
        <w:rPr>
          <w:lang w:val="hi_IN" w:bidi="hi_IN"/>
        </w:rPr>
        <w:t>पुरुषों का दसवाँ समूह बिन्नूई के वंशज है। दोषी पुरुष शिमी, शेलेम्याह, नातान, अदायाह, मक्नदबै, शाशै, शारै, अजरेल, शेलेम्याह, शेमर्याह, शल्लूम, अमर्याह और यूसुफ हैं।</w:t>
      </w:r>
    </w:p>
    <w:p>
      <w:pPr/>
      <w:r>
        <w:rPr>
          <w:lang w:val="hi_IN" w:bidi="hi_IN"/>
        </w:rPr>
      </w:r>
      <w:r>
        <w:rPr>
          <w:lang w:val="hi_IN" w:bidi="hi_IN"/>
        </w:rPr>
        <w:t>यहाँ रुकें और समूह में यह गतिविधि करें: 13 और छोटी वस्तुओं को इकट्ठा करें और उन्हें पिछली गतिविधि में रखी गई वस्तुओं के पास, लेकिन उनसे अलग, एक समूह में रखें। इस ऑडियो को यहाँ रोकें।</w:t>
      </w:r>
    </w:p>
    <w:p>
      <w:pPr/>
      <w:r>
        <w:rPr>
          <w:lang w:val="hi_IN" w:bidi="hi_IN"/>
        </w:rPr>
      </w:r>
      <w:r>
        <w:rPr>
          <w:lang w:val="hi_IN" w:bidi="hi_IN"/>
        </w:rPr>
        <w:t>पुरुषों का अंतिम समूह नबो के वंशज है। दोषी पुरुष यीएल, मत्तित्याह, जाबाद, जबीना, यद्दई, योएल और बनायाह हैं।</w:t>
      </w:r>
    </w:p>
    <w:p>
      <w:pPr/>
      <w:r>
        <w:rPr>
          <w:lang w:val="hi_IN" w:bidi="hi_IN"/>
        </w:rPr>
      </w:r>
      <w:r>
        <w:rPr>
          <w:lang w:val="hi_IN" w:bidi="hi_IN"/>
        </w:rPr>
        <w:t>यहाँ रुकें और समूह में यह गतिविधि करें: सात और छोटी वस्तुओं को इकट्ठा करें और उन्हें पिछली गतिविधि की अपनी वस्तुओं के पास, लेकिन उनसे अलग, एक समूह में रखें। उन सभी अलग-अलग वस्तुओं पर ध्यान दें, जो सभी दोषी इस्राएली पुरुषों का प्रतिनिधित्व करती हैं जो लेवी पुरुष नहीं हैं। इस ऑडियो को यहाँ रोकें।</w:t>
      </w:r>
    </w:p>
    <w:p>
      <w:pPr/>
      <w:r>
        <w:rPr>
          <w:lang w:val="hi_IN" w:bidi="hi_IN"/>
        </w:rPr>
      </w:r>
      <w:r>
        <w:rPr>
          <w:lang w:val="hi_IN" w:bidi="hi_IN"/>
        </w:rPr>
        <w:t>कहानीकार कहानी को हमें यह याद दिलाते हुए समाप्त करता है कि सूची के सभी पुरुषों, लेवियों और अन्य इस्राएलियों ने विदेशी स्त्रियों से विवाह किया था। कहानीकार हमें एक अंतिम जानकारी देता है कि कुछ इस्राएली पुरुषों के अपनी विदेशी पत्नियों से बच्चे थे। इस्राएली पुरुषों ने अपने बच्चों को भी उनकी माताओं के साथ भेज दिया।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एज्रा 10:25–44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कहानीकार</w:t>
      </w:r>
    </w:p>
    <w:p>
      <w:pPr>
        <w:pStyle w:val="ListBullet"/>
        <w:spacing w:line="240" w:lineRule="auto"/>
        <w:ind w:left="720"/>
      </w:pPr>
      <w:r>
        <w:rPr>
          <w:lang w:val="hi_IN" w:bidi="hi_IN"/>
        </w:rPr>
      </w:r>
      <w:r>
        <w:rPr>
          <w:lang w:val="hi_IN" w:bidi="hi_IN"/>
        </w:rPr>
        <w:t>दोषी पुरुष जो परोश, एलाम, जत्तू, बेबई, बानी, पहत्मोआब, हारीम, हशूम, बानी, बिन्नूई और नबो के वंशज हैं</w:t>
      </w:r>
    </w:p>
    <w:p>
      <w:pPr>
        <w:pStyle w:val="ListBullet"/>
        <w:spacing w:line="240" w:lineRule="auto"/>
        <w:ind w:left="720"/>
      </w:pPr>
      <w:r>
        <w:rPr>
          <w:lang w:val="hi_IN" w:bidi="hi_IN"/>
        </w:rPr>
      </w:r>
      <w:r>
        <w:rPr>
          <w:lang w:val="hi_IN" w:bidi="hi_IN"/>
        </w:rPr>
        <w:t>और इस्राएली पिता और विदेशी स्त्रियों से पैदा हुए बच्चे</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कहानीकार हमें उन इस्राएलियों के बारे में बताता है जो दोषी हैं और जो लेवी नहीं हैं।</w:t>
      </w:r>
    </w:p>
    <w:p>
      <w:pPr/>
      <w:r>
        <w:rPr>
          <w:lang w:val="hi_IN" w:bidi="hi_IN"/>
        </w:rPr>
      </w:r>
      <w:r>
        <w:rPr>
          <w:lang w:val="hi_IN" w:bidi="hi_IN"/>
        </w:rPr>
        <w:t>नाटक को रोकें। कहानीकार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देखो, सभी दोषी पुरुष लेवी नहीं थे। इस्राएल के अन्य गोत्रों के पुरुष भी थे; या</w:t>
      </w:r>
    </w:p>
    <w:p>
      <w:pPr>
        <w:pStyle w:val="ListBullet"/>
        <w:spacing w:line="240" w:lineRule="auto"/>
        <w:ind w:left="720"/>
      </w:pPr>
      <w:r>
        <w:rPr>
          <w:lang w:val="hi_IN" w:bidi="hi_IN"/>
        </w:rPr>
      </w:r>
      <w:r>
        <w:rPr>
          <w:lang w:val="hi_IN" w:bidi="hi_IN"/>
        </w:rPr>
        <w:t>कई पुरुष यहोवा के नियमों को नहीं जानते थे; या</w:t>
      </w:r>
    </w:p>
    <w:p>
      <w:pPr>
        <w:pStyle w:val="ListBullet"/>
        <w:spacing w:line="240" w:lineRule="auto"/>
        <w:ind w:left="720"/>
      </w:pPr>
      <w:r>
        <w:rPr>
          <w:lang w:val="hi_IN" w:bidi="hi_IN"/>
        </w:rPr>
      </w:r>
      <w:r>
        <w:rPr>
          <w:lang w:val="hi_IN" w:bidi="hi_IN"/>
        </w:rPr>
        <w:t>कई पुरुषों ने अपनी विदेशी पत्नियों को निकाल दिया।</w:t>
      </w:r>
    </w:p>
    <w:p>
      <w:pPr/>
      <w:r>
        <w:rPr>
          <w:lang w:val="hi_IN" w:bidi="hi_IN"/>
        </w:rPr>
      </w:r>
      <w:r>
        <w:rPr>
          <w:lang w:val="hi_IN" w:bidi="hi_IN"/>
        </w:rPr>
        <w:t>अभिनय को जारी रखें।</w:t>
      </w:r>
    </w:p>
    <w:p>
      <w:pPr/>
      <w:r>
        <w:rPr>
          <w:lang w:val="hi_IN" w:bidi="hi_IN"/>
        </w:rPr>
      </w:r>
      <w:r>
        <w:rPr>
          <w:lang w:val="hi_IN" w:bidi="hi_IN"/>
        </w:rPr>
        <w:t>कहानीकार हमें दोषी पुरुषों के परिवार समूहों और प्रत्येक परिवार समूह के दोषी पुरुषों के नाम बताता है। परोश के सात वंशज दोषी हैं। एलाम के छह वंशज दोषी हैं। जत्तू के छह वंशज दोषी हैं। बेबै के चार वंशज दोषी हैं। बानी के छह वंशज दोषी हैं। पहत्मोआब के आठ वंशज दोषी हैं। हारीम के आठ वंशज दोषी हैं। हाशूम के सात वंशज दोषी हैं। बानी के बारह वंशज दोषी हैं। बिन्नूई के तेरह वंशज दोषी हैं। नबो के सात वंशज दोषी हैं।</w:t>
      </w:r>
    </w:p>
    <w:p>
      <w:pPr/>
      <w:r>
        <w:rPr>
          <w:lang w:val="hi_IN" w:bidi="hi_IN"/>
        </w:rPr>
      </w:r>
      <w:r>
        <w:rPr>
          <w:lang w:val="hi_IN" w:bidi="hi_IN"/>
        </w:rPr>
        <w:t>नाटक को रोकें। दोषी पुरुषों की भूमिका निभाने वाले व्यक्ति से, जो परोश, एलाम, जत्तू, बेबई, बानी, पहत्मोआब, हारीम, हशूम, बानी, बिन्नूई और नबो के वंशज हैं,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बहुत शर्मिंदा हैं। हम यहोवा के नियमों को नहीं जानते थे; या</w:t>
      </w:r>
    </w:p>
    <w:p>
      <w:pPr>
        <w:pStyle w:val="ListBullet"/>
        <w:spacing w:line="240" w:lineRule="auto"/>
        <w:ind w:left="720"/>
      </w:pPr>
      <w:r>
        <w:rPr>
          <w:lang w:val="hi_IN" w:bidi="hi_IN"/>
        </w:rPr>
      </w:r>
      <w:r>
        <w:rPr>
          <w:lang w:val="hi_IN" w:bidi="hi_IN"/>
        </w:rPr>
        <w:t>लेवियों को यहोवा की आज्ञा मानने में हमारी मदद करनी चाहिए। लेकिन जब हमने देखा कि कुछ लेवियों ने विदेशी पत्नियाँ लीं, तो हमने भी ऐसा करने का निर्णय लिया; या</w:t>
      </w:r>
    </w:p>
    <w:p>
      <w:pPr>
        <w:pStyle w:val="ListBullet"/>
        <w:spacing w:line="240" w:lineRule="auto"/>
        <w:ind w:left="720"/>
      </w:pPr>
      <w:r>
        <w:rPr>
          <w:lang w:val="hi_IN" w:bidi="hi_IN"/>
        </w:rPr>
      </w:r>
      <w:r>
        <w:rPr>
          <w:lang w:val="hi_IN" w:bidi="hi_IN"/>
        </w:rPr>
        <w:t>हमें अपनी पत्नियों की कमी खलेगी, लेकिन हमने एज्रा और अपने पुरनियों से प्रतिज्ञा की थी कि हम अपनी विदेशी पत्नियों को त्याग देंगे; या</w:t>
      </w:r>
    </w:p>
    <w:p>
      <w:pPr>
        <w:pStyle w:val="ListBullet"/>
        <w:spacing w:line="240" w:lineRule="auto"/>
        <w:ind w:left="720"/>
      </w:pPr>
      <w:r>
        <w:rPr>
          <w:lang w:val="hi_IN" w:bidi="hi_IN"/>
        </w:rPr>
      </w:r>
      <w:r>
        <w:rPr>
          <w:lang w:val="hi_IN" w:bidi="hi_IN"/>
        </w:rPr>
        <w:t>क्या यहोवा हम पर अब भी क्रोधित रहेंगे? क्या हमने यहोवा के क्रोध को रोकने के लिए सब कुछ किया? या</w:t>
      </w:r>
    </w:p>
    <w:p>
      <w:pPr>
        <w:pStyle w:val="ListBullet"/>
        <w:spacing w:line="240" w:lineRule="auto"/>
        <w:ind w:left="720"/>
      </w:pPr>
      <w:r>
        <w:rPr>
          <w:lang w:val="hi_IN" w:bidi="hi_IN"/>
        </w:rPr>
      </w:r>
      <w:r>
        <w:rPr>
          <w:lang w:val="hi_IN" w:bidi="hi_IN"/>
        </w:rPr>
        <w:t>अब हम यहोवा के नियमों का पालन करेंगे और केवल इस्राएली पत्नियाँ रखेंगे।</w:t>
      </w:r>
    </w:p>
    <w:p>
      <w:pPr/>
      <w:r>
        <w:rPr>
          <w:lang w:val="hi_IN" w:bidi="hi_IN"/>
        </w:rPr>
      </w:r>
      <w:r>
        <w:rPr>
          <w:lang w:val="hi_IN" w:bidi="hi_IN"/>
        </w:rPr>
        <w:t>अभिनय को जारी रखें।</w:t>
      </w:r>
    </w:p>
    <w:p>
      <w:pPr/>
      <w:r>
        <w:rPr>
          <w:lang w:val="hi_IN" w:bidi="hi_IN"/>
        </w:rPr>
      </w:r>
      <w:r>
        <w:rPr>
          <w:lang w:val="hi_IN" w:bidi="hi_IN"/>
        </w:rPr>
        <w:t>कहानीकार सूची को समाप्त करता है और हमें बताता है कि सूची के सभी पुरुषों की विदेशी पत्नियाँ थीं। कुछ इस्राएली पुरुषों के विदेशी स्त्रियों से बच्चे थे और उन्होंने उन बच्चों को उनकी माताओं के साथ भेज दिया।</w:t>
      </w:r>
    </w:p>
    <w:p>
      <w:pPr/>
      <w:r>
        <w:rPr>
          <w:lang w:val="hi_IN" w:bidi="hi_IN"/>
        </w:rPr>
      </w:r>
      <w:r>
        <w:rPr>
          <w:lang w:val="hi_IN" w:bidi="hi_IN"/>
        </w:rPr>
        <w:t>नाटक को रोकें। कहानीकार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बहुत से पुरुष थे जिन्होंने विदेशी स्त्रियों से उसी तरह विवाह किया जैसे कोई इस्राएली पुरुष किसी इस्राएली स्त्री से विवाह करता है; या</w:t>
      </w:r>
    </w:p>
    <w:p>
      <w:pPr>
        <w:pStyle w:val="ListBullet"/>
        <w:spacing w:line="240" w:lineRule="auto"/>
        <w:ind w:left="720"/>
      </w:pPr>
      <w:r>
        <w:rPr>
          <w:lang w:val="hi_IN" w:bidi="hi_IN"/>
        </w:rPr>
      </w:r>
      <w:r>
        <w:rPr>
          <w:lang w:val="hi_IN" w:bidi="hi_IN"/>
        </w:rPr>
        <w:t>दोषी पुरुषों ने एज्रा और इस्राएली पुरनियों से अपनी प्रतिज्ञाएँ निभाईं; या</w:t>
      </w:r>
    </w:p>
    <w:p>
      <w:pPr>
        <w:pStyle w:val="ListBullet"/>
        <w:spacing w:line="240" w:lineRule="auto"/>
        <w:ind w:left="720"/>
      </w:pPr>
      <w:r>
        <w:rPr>
          <w:lang w:val="hi_IN" w:bidi="hi_IN"/>
        </w:rPr>
      </w:r>
      <w:r>
        <w:rPr>
          <w:lang w:val="hi_IN" w:bidi="hi_IN"/>
        </w:rPr>
        <w:t>यह एक भयानक समय था। इस्राएली पुरुषों ने केवल अपनी विदेशी पत्नियों को ही नहीं भेजा, बल्कि उन पत्नियों के साथ उनके बच्चों को भी दूर किया।</w:t>
      </w:r>
    </w:p>
    <w:p>
      <w:pPr/>
      <w:r>
        <w:rPr>
          <w:lang w:val="hi_IN" w:bidi="hi_IN"/>
        </w:rPr>
      </w:r>
      <w:r>
        <w:rPr>
          <w:lang w:val="hi_IN" w:bidi="hi_IN"/>
        </w:rPr>
        <w:t>इस्राएली पिता और विदेशी स्त्रियों से पैदा हुए बच्चों की भूमिका निभाने वाले व्यक्ति से पूछें, "आप क्या महसूस कर रहे हैं या क्या सोच रहे हैं?" वह व्यक्ति ऐसे उत्तर दे सकता है:</w:t>
      </w:r>
    </w:p>
    <w:p>
      <w:pPr>
        <w:pStyle w:val="ListBullet"/>
        <w:spacing w:line="240" w:lineRule="auto"/>
        <w:ind w:left="720"/>
      </w:pPr>
      <w:r>
        <w:rPr>
          <w:lang w:val="hi_IN" w:bidi="hi_IN"/>
        </w:rPr>
      </w:r>
      <w:r>
        <w:rPr>
          <w:lang w:val="hi_IN" w:bidi="hi_IN"/>
        </w:rPr>
        <w:t>हमें अपने घर क्यों छोड़ने हैं? या</w:t>
      </w:r>
    </w:p>
    <w:p>
      <w:pPr>
        <w:pStyle w:val="ListBullet"/>
        <w:spacing w:line="240" w:lineRule="auto"/>
        <w:ind w:left="720"/>
      </w:pPr>
      <w:r>
        <w:rPr>
          <w:lang w:val="hi_IN" w:bidi="hi_IN"/>
        </w:rPr>
      </w:r>
      <w:r>
        <w:rPr>
          <w:lang w:val="hi_IN" w:bidi="hi_IN"/>
        </w:rPr>
        <w:t>हमें अपने पिता और अपने घरों को छोड़ने का दुख है; या</w:t>
      </w:r>
    </w:p>
    <w:p>
      <w:pPr>
        <w:pStyle w:val="ListBullet"/>
        <w:spacing w:line="240" w:lineRule="auto"/>
        <w:ind w:left="720"/>
      </w:pPr>
      <w:r>
        <w:rPr>
          <w:lang w:val="hi_IN" w:bidi="hi_IN"/>
        </w:rPr>
      </w:r>
      <w:r>
        <w:rPr>
          <w:lang w:val="hi_IN" w:bidi="hi_IN"/>
        </w:rPr>
        <w:t>हम कहाँ जाएँगे और हमारा और हमारी माताओं का ख्याल कौन रखेगा?</w:t>
      </w:r>
      <w:r>
        <w:rPr>
          <w:lang w:val="hi_IN" w:bidi="hi_IN"/>
        </w:rPr>
      </w:r>
    </w:p>
    <w:p>
      <w:pPr>
        <w:pStyle w:val="Heading3"/>
      </w:pPr>
      <w:r>
        <w:rPr>
          <w:lang w:val="hi_IN" w:bidi="hi_IN"/>
        </w:rPr>
        <w:t>आवश्यक जानकारी</w:t>
      </w:r>
    </w:p>
    <w:p>
      <w:pPr/>
      <w:r>
        <w:rPr>
          <w:lang w:val="hi_IN" w:bidi="hi_IN"/>
        </w:rPr>
      </w:r>
      <w:r>
        <w:rPr>
          <w:lang w:val="hi_IN" w:bidi="hi_IN"/>
        </w:rPr>
        <w:t>एज्रा 10:25–44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शब्दावलियों पर चर्चा करेगा।</w:t>
      </w:r>
    </w:p>
    <w:p>
      <w:pPr/>
      <w:r>
        <w:rPr>
          <w:lang w:val="hi_IN" w:bidi="hi_IN"/>
        </w:rPr>
      </w:r>
      <w:r>
        <w:rPr>
          <w:lang w:val="hi_IN" w:bidi="hi_IN"/>
        </w:rPr>
        <w:t xml:space="preserve">कहानीकार हमें दोषी पुरुषों के बारे में बताता है जो बाकी </w:t>
      </w:r>
      <w:r>
        <w:rPr>
          <w:b/>
          <w:lang w:val="hi_IN" w:bidi="hi_IN"/>
        </w:rPr>
        <w:t>इस्राएलियों</w:t>
      </w:r>
      <w:r>
        <w:rPr>
          <w:lang w:val="hi_IN" w:bidi="hi_IN"/>
        </w:rPr>
        <w:t xml:space="preserve"> में से हैं, वे इस्राएली जो लेवी नहीं हैं। इस्राएलियों के लिए उसी शब्द या वाक्यांश का प्रयोग करें जो आपने पिछले भागों में किया है। इस्राएलियों के बारे में अधिक जानकारी के लिए, मुख्य शब्दावली को देखें।</w:t>
      </w:r>
    </w:p>
    <w:p>
      <w:pPr/>
      <w:r>
        <w:rPr>
          <w:lang w:val="hi_IN" w:bidi="hi_IN"/>
        </w:rPr>
      </w:r>
      <w:r>
        <w:rPr>
          <w:lang w:val="hi_IN" w:bidi="hi_IN"/>
        </w:rPr>
        <w:t xml:space="preserve">कहानीकार हमें उन दोषी पुरुषों के बारे में बताता है, जो अलग-अलग महत्वपूर्ण पूर्वजों के </w:t>
      </w:r>
      <w:r>
        <w:rPr>
          <w:b/>
          <w:lang w:val="hi_IN" w:bidi="hi_IN"/>
        </w:rPr>
        <w:t>वंशज</w:t>
      </w:r>
      <w:r>
        <w:rPr>
          <w:lang w:val="hi_IN" w:bidi="hi_IN"/>
        </w:rPr>
        <w:t xml:space="preserve"> या </w:t>
      </w:r>
      <w:r>
        <w:rPr>
          <w:b/>
          <w:lang w:val="hi_IN" w:bidi="hi_IN"/>
        </w:rPr>
        <w:t>पुत्र</w:t>
      </w:r>
      <w:r>
        <w:rPr>
          <w:lang w:val="hi_IN" w:bidi="hi_IN"/>
        </w:rPr>
        <w:t xml:space="preserve"> हैं। वंशजों या पुत्रों के लिए उन्हीं शब्दों या वाक्यांशों का उपयोग करें जिनका उपयोग आपने पिछले भागों में किया है, जहाँ पुत्र का अर्थ वंशज था। वंशजों के बारे में अधिक जानकारी के लिए, मुख्य शब्दावली देखें।</w:t>
      </w:r>
    </w:p>
    <w:p>
      <w:pPr/>
      <w:r>
        <w:rPr>
          <w:lang w:val="hi_IN" w:bidi="hi_IN"/>
        </w:rPr>
      </w:r>
      <w:r>
        <w:rPr>
          <w:lang w:val="hi_IN" w:bidi="hi_IN"/>
        </w:rPr>
        <w:t xml:space="preserve">सूची के सभी पुरुषों ने </w:t>
      </w:r>
      <w:r>
        <w:rPr>
          <w:b/>
          <w:lang w:val="hi_IN" w:bidi="hi_IN"/>
        </w:rPr>
        <w:t>विदेशी</w:t>
      </w:r>
      <w:r>
        <w:rPr>
          <w:lang w:val="hi_IN" w:bidi="hi_IN"/>
        </w:rPr>
        <w:t xml:space="preserve"> स्त्रियों से </w:t>
      </w:r>
      <w:r>
        <w:rPr>
          <w:b/>
          <w:lang w:val="hi_IN" w:bidi="hi_IN"/>
        </w:rPr>
        <w:t>विवाह किया था</w:t>
      </w:r>
      <w:r>
        <w:rPr>
          <w:lang w:val="hi_IN" w:bidi="hi_IN"/>
        </w:rPr>
        <w:t>। विवाहित और विदेशी के लिए उन्हीं शब्दों या वाक्यांशों का उपयोग करें जिनका उपयोग आपने पिछले भागों में किया है।</w:t>
      </w:r>
    </w:p>
    <w:p>
      <w:pPr/>
      <w:r>
        <w:rPr>
          <w:lang w:val="hi_IN" w:bidi="hi_IN"/>
        </w:rPr>
      </w:r>
      <w:r>
        <w:rPr>
          <w:lang w:val="hi_IN" w:bidi="hi_IN"/>
        </w:rPr>
        <w:t>कुछ पुरुषों के विदेशी स्त्रियों या "</w:t>
      </w:r>
      <w:r>
        <w:rPr>
          <w:b/>
          <w:lang w:val="hi_IN" w:bidi="hi_IN"/>
        </w:rPr>
        <w:t>पत्नियों</w:t>
      </w:r>
      <w:r>
        <w:rPr>
          <w:lang w:val="hi_IN" w:bidi="hi_IN"/>
        </w:rPr>
        <w:t>" से बच्चे थे। पत्नियों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